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DB310" w14:textId="51EAE5EA" w:rsidR="00072402" w:rsidRDefault="00E50716">
      <w:proofErr w:type="spellStart"/>
      <w:r w:rsidRPr="00E50716">
        <w:t>i</w:t>
      </w:r>
      <w:proofErr w:type="spellEnd"/>
      <w:r w:rsidRPr="00E50716">
        <w:t xml:space="preserve"> want to develop project using core java, collects and hibernate as </w:t>
      </w:r>
      <w:proofErr w:type="spellStart"/>
      <w:r w:rsidRPr="00E50716">
        <w:t>orm</w:t>
      </w:r>
      <w:proofErr w:type="spellEnd"/>
      <w:r w:rsidRPr="00E50716">
        <w:t xml:space="preserve"> tool. please generate detailed requirement analysis on below </w:t>
      </w:r>
      <w:proofErr w:type="gramStart"/>
      <w:r w:rsidRPr="00E50716">
        <w:t>project :</w:t>
      </w:r>
      <w:proofErr w:type="gramEnd"/>
      <w:r w:rsidRPr="00E50716">
        <w:t>-</w:t>
      </w:r>
    </w:p>
    <w:p w14:paraId="2A351E5D" w14:textId="77777777" w:rsidR="00E50716" w:rsidRDefault="00E50716"/>
    <w:p w14:paraId="28FDF0E7" w14:textId="08C95824" w:rsidR="00E50716" w:rsidRDefault="00E50716">
      <w:r w:rsidRPr="00E50716">
        <w:t>generate detailed database structure for all the entities</w:t>
      </w:r>
    </w:p>
    <w:p w14:paraId="055C0789" w14:textId="77777777" w:rsidR="00E50716" w:rsidRDefault="00E50716"/>
    <w:p w14:paraId="46EF32AF" w14:textId="72006989" w:rsidR="00E50716" w:rsidRDefault="00E50716">
      <w:r w:rsidRPr="00E50716">
        <w:t>generate entity relationships</w:t>
      </w:r>
    </w:p>
    <w:p w14:paraId="26653829" w14:textId="68F5836B" w:rsidR="00E50716" w:rsidRDefault="00E50716">
      <w:r w:rsidRPr="00E50716">
        <w:t>generate detailed modules description for above project</w:t>
      </w:r>
    </w:p>
    <w:p w14:paraId="00A44413" w14:textId="56ED6700" w:rsidR="00E50716" w:rsidRDefault="00E50716">
      <w:r w:rsidRPr="00E50716">
        <w:t>generate detailed workflow for above project</w:t>
      </w:r>
    </w:p>
    <w:p w14:paraId="603B5B7B" w14:textId="77777777" w:rsidR="00072402" w:rsidRDefault="00072402">
      <w:r>
        <w:br w:type="page"/>
      </w:r>
    </w:p>
    <w:p w14:paraId="60316263" w14:textId="77777777" w:rsidR="00072402" w:rsidRDefault="00072402"/>
    <w:p w14:paraId="61984E99" w14:textId="77777777" w:rsidR="00072402" w:rsidRDefault="00072402">
      <w:r>
        <w:br w:type="page"/>
      </w:r>
    </w:p>
    <w:p w14:paraId="2B0C2D3C" w14:textId="77777777" w:rsidR="00072402" w:rsidRDefault="00072402"/>
    <w:p w14:paraId="0D300E9F" w14:textId="77777777" w:rsidR="00072402" w:rsidRDefault="00072402">
      <w:r>
        <w:br w:type="page"/>
      </w:r>
    </w:p>
    <w:p w14:paraId="07ADA99B" w14:textId="77777777" w:rsidR="00072402" w:rsidRDefault="00072402"/>
    <w:p w14:paraId="2C50497F" w14:textId="77777777" w:rsidR="00072402" w:rsidRDefault="00072402">
      <w:r>
        <w:br w:type="page"/>
      </w:r>
    </w:p>
    <w:p w14:paraId="1F204ABB" w14:textId="77777777" w:rsidR="00072402" w:rsidRDefault="00072402"/>
    <w:p w14:paraId="34DFA740" w14:textId="77777777" w:rsidR="00072402" w:rsidRDefault="00072402">
      <w:r>
        <w:br w:type="page"/>
      </w:r>
    </w:p>
    <w:p w14:paraId="03200863" w14:textId="77777777" w:rsidR="00072402" w:rsidRDefault="00072402"/>
    <w:p w14:paraId="7EEE7209" w14:textId="77777777" w:rsidR="00072402" w:rsidRDefault="00072402">
      <w:r>
        <w:br w:type="page"/>
      </w:r>
    </w:p>
    <w:p w14:paraId="1C99CCB1" w14:textId="77777777" w:rsidR="00072402" w:rsidRDefault="00072402"/>
    <w:p w14:paraId="534E71CD" w14:textId="77777777" w:rsidR="00072402" w:rsidRDefault="00072402">
      <w:r>
        <w:br w:type="page"/>
      </w:r>
    </w:p>
    <w:p w14:paraId="0370949A" w14:textId="77777777" w:rsidR="00072402" w:rsidRDefault="00072402"/>
    <w:p w14:paraId="1101843B" w14:textId="77777777" w:rsidR="00072402" w:rsidRDefault="00072402">
      <w:r>
        <w:br w:type="page"/>
      </w:r>
    </w:p>
    <w:p w14:paraId="023A8C53" w14:textId="77777777" w:rsidR="00072402" w:rsidRDefault="00072402"/>
    <w:p w14:paraId="1B260B2B" w14:textId="77777777" w:rsidR="00072402" w:rsidRDefault="00072402">
      <w:r>
        <w:br w:type="page"/>
      </w:r>
    </w:p>
    <w:p w14:paraId="1D874140" w14:textId="77777777" w:rsidR="00484B88" w:rsidRDefault="00484B88"/>
    <w:sectPr w:rsidR="00484B88" w:rsidSect="00587D03">
      <w:pgSz w:w="11906" w:h="16838"/>
      <w:pgMar w:top="426" w:right="566" w:bottom="568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16"/>
    <w:rsid w:val="00072402"/>
    <w:rsid w:val="004717E2"/>
    <w:rsid w:val="00484B88"/>
    <w:rsid w:val="00587D03"/>
    <w:rsid w:val="00707189"/>
    <w:rsid w:val="009360E9"/>
    <w:rsid w:val="009A3362"/>
    <w:rsid w:val="00AA59BD"/>
    <w:rsid w:val="00C308F3"/>
    <w:rsid w:val="00D1464B"/>
    <w:rsid w:val="00E5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5366"/>
  <w15:chartTrackingRefBased/>
  <w15:docId w15:val="{02657ED8-F67A-4F2B-966C-06E059C1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7E2"/>
  </w:style>
  <w:style w:type="paragraph" w:styleId="Heading1">
    <w:name w:val="heading 1"/>
    <w:basedOn w:val="Normal"/>
    <w:next w:val="Normal"/>
    <w:link w:val="Heading1Char"/>
    <w:uiPriority w:val="9"/>
    <w:qFormat/>
    <w:rsid w:val="00D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dip\OneDrive%20-%20Anudip%20Foundation%20for%20Social%20Welfare\Documents\Custom%20Office%20Templates\Java%20tuto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4CC829E-FFF9-48BA-A09A-7BB55C321170}">
  <we:reference id="wa200005502" version="1.0.0.11" store="en-IN" storeType="OMEX"/>
  <we:alternateReferences>
    <we:reference id="WA200005502" version="1.0.0.11" store="WA200005502" storeType="OMEX"/>
  </we:alternateReferences>
  <we:properties>
    <we:property name="docId" value="&quot;C478CEQd2Bs07o9-XN_UH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3F2468-30EE-450E-9544-8E59684F49D3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Java tutorial</Template>
  <TotalTime>2</TotalTime>
  <Pages>10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Anuj Kumar</cp:lastModifiedBy>
  <cp:revision>1</cp:revision>
  <dcterms:created xsi:type="dcterms:W3CDTF">2024-10-09T02:56:00Z</dcterms:created>
  <dcterms:modified xsi:type="dcterms:W3CDTF">2024-10-09T02:58:00Z</dcterms:modified>
</cp:coreProperties>
</file>