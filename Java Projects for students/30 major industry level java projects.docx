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1907A" w14:textId="05C92183" w:rsidR="00072402" w:rsidRDefault="00AB3D80">
      <w:r>
        <w:rPr>
          <w:noProof/>
        </w:rPr>
        <mc:AlternateContent>
          <mc:Choice Requires="wpg">
            <w:drawing>
              <wp:anchor distT="0" distB="0" distL="114300" distR="114300" simplePos="0" relativeHeight="251660288" behindDoc="0" locked="0" layoutInCell="1" allowOverlap="1" wp14:anchorId="101750B8" wp14:editId="20AAEA11">
                <wp:simplePos x="0" y="0"/>
                <wp:positionH relativeFrom="column">
                  <wp:posOffset>1656399</wp:posOffset>
                </wp:positionH>
                <wp:positionV relativeFrom="paragraph">
                  <wp:posOffset>-80010</wp:posOffset>
                </wp:positionV>
                <wp:extent cx="2904565" cy="615950"/>
                <wp:effectExtent l="0" t="0" r="10160" b="0"/>
                <wp:wrapNone/>
                <wp:docPr id="913535969" name="Group 2"/>
                <wp:cNvGraphicFramePr/>
                <a:graphic xmlns:a="http://schemas.openxmlformats.org/drawingml/2006/main">
                  <a:graphicData uri="http://schemas.microsoft.com/office/word/2010/wordprocessingGroup">
                    <wpg:wgp>
                      <wpg:cNvGrpSpPr/>
                      <wpg:grpSpPr>
                        <a:xfrm>
                          <a:off x="0" y="0"/>
                          <a:ext cx="2904565" cy="615950"/>
                          <a:chOff x="0" y="0"/>
                          <a:chExt cx="2904565" cy="615950"/>
                        </a:xfrm>
                      </wpg:grpSpPr>
                      <wps:wsp>
                        <wps:cNvPr id="590299632" name="Text Box 1"/>
                        <wps:cNvSpPr txBox="1"/>
                        <wps:spPr>
                          <a:xfrm>
                            <a:off x="0" y="0"/>
                            <a:ext cx="2736215" cy="615950"/>
                          </a:xfrm>
                          <a:prstGeom prst="rect">
                            <a:avLst/>
                          </a:prstGeom>
                          <a:noFill/>
                          <a:ln>
                            <a:noFill/>
                          </a:ln>
                        </wps:spPr>
                        <wps:txbx>
                          <w:txbxContent>
                            <w:p w14:paraId="360D5EDE" w14:textId="1F2534CA" w:rsidR="00AB3D80" w:rsidRPr="00AB3D80" w:rsidRDefault="00AB3D80" w:rsidP="00AB3D80">
                              <w:pPr>
                                <w:jc w:val="center"/>
                                <w:rPr>
                                  <w:color w:val="FF0000"/>
                                  <w:sz w:val="72"/>
                                  <w:szCs w:val="72"/>
                                  <w:lang w:val="en-US"/>
                                  <w14:textOutline w14:w="9525" w14:cap="flat" w14:cmpd="sng" w14:algn="ctr">
                                    <w14:solidFill>
                                      <w14:srgbClr w14:val="FF0000"/>
                                    </w14:solidFill>
                                    <w14:prstDash w14:val="solid"/>
                                    <w14:round/>
                                  </w14:textOutline>
                                </w:rPr>
                              </w:pPr>
                              <w:r w:rsidRPr="00AB3D80">
                                <w:rPr>
                                  <w:color w:val="FF0000"/>
                                  <w:sz w:val="72"/>
                                  <w:szCs w:val="72"/>
                                  <w:lang w:val="en-US"/>
                                  <w14:textOutline w14:w="9525" w14:cap="flat" w14:cmpd="sng" w14:algn="ctr">
                                    <w14:solidFill>
                                      <w14:srgbClr w14:val="FF0000"/>
                                    </w14:solidFill>
                                    <w14:prstDash w14:val="solid"/>
                                    <w14:round/>
                                  </w14:textOutline>
                                </w:rPr>
                                <w:t>Java Projects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79204080" name="Rectangle 1"/>
                        <wps:cNvSpPr/>
                        <wps:spPr>
                          <a:xfrm>
                            <a:off x="0" y="48898"/>
                            <a:ext cx="2904565" cy="537883"/>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01750B8" id="Group 2" o:spid="_x0000_s1026" style="position:absolute;margin-left:130.45pt;margin-top:-6.3pt;width:228.7pt;height:48.5pt;z-index:251660288" coordsize="29045,6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">
                <v:shapetype id="_x0000_t202" coordsize="21600,21600" o:spt="202" path="m,l,21600r21600,l21600,xe">
                  <v:stroke joinstyle="miter"/>
                  <v:path gradientshapeok="t" o:connecttype="rect"/>
                </v:shapetype>
                <v:shape id="Text Box 1" o:spid="_x0000_s1027" type="#_x0000_t202" style="position:absolute;width:27362;height:61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" filled="f" stroked="f">
                  <v:textbox>
                    <w:txbxContent>
                      <w:p w14:paraId="360D5EDE" w14:textId="1F2534CA" w:rsidR="00AB3D80" w:rsidRPr="00AB3D80" w:rsidRDefault="00AB3D80" w:rsidP="00AB3D80">
                        <w:pPr>
                          <w:jc w:val="center"/>
                          <w:rPr>
                            <w:color w:val="FF0000"/>
                            <w:sz w:val="72"/>
                            <w:szCs w:val="72"/>
                            <w:lang w:val="en-US"/>
                            <w14:textOutline w14:w="9525" w14:cap="flat" w14:cmpd="sng" w14:algn="ctr">
                              <w14:solidFill>
                                <w14:srgbClr w14:val="FF0000"/>
                              </w14:solidFill>
                              <w14:prstDash w14:val="solid"/>
                              <w14:round/>
                            </w14:textOutline>
                          </w:rPr>
                        </w:pPr>
                        <w:r w:rsidRPr="00AB3D80">
                          <w:rPr>
                            <w:color w:val="FF0000"/>
                            <w:sz w:val="72"/>
                            <w:szCs w:val="72"/>
                            <w:lang w:val="en-US"/>
                            <w14:textOutline w14:w="9525" w14:cap="flat" w14:cmpd="sng" w14:algn="ctr">
                              <w14:solidFill>
                                <w14:srgbClr w14:val="FF0000"/>
                              </w14:solidFill>
                              <w14:prstDash w14:val="solid"/>
                              <w14:round/>
                            </w14:textOutline>
                          </w:rPr>
                          <w:t>Java Projects</w:t>
                        </w:r>
                      </w:p>
                    </w:txbxContent>
                  </v:textbox>
                </v:shape>
                <v:rect id="Rectangle 1" o:spid="_x0000_s1028" style="position:absolute;top:488;width:29045;height:5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" filled="f" strokecolor="#00b050" strokeweight="1pt"/>
              </v:group>
            </w:pict>
          </mc:Fallback>
        </mc:AlternateContent>
      </w:r>
    </w:p>
    <w:p w14:paraId="32AA834A" w14:textId="6C7EE794" w:rsidR="00AB3D80" w:rsidRDefault="00AB3D80"/>
    <w:p w14:paraId="671E40DF" w14:textId="210EB568" w:rsidR="00AB3D80" w:rsidRDefault="00AB3D80"/>
    <w:p w14:paraId="6AC94C84" w14:textId="6D79EEB6" w:rsidR="00AB3D80" w:rsidRDefault="00E00CE6">
      <w:r w:rsidRPr="00E00CE6">
        <w:rPr>
          <w:b/>
          <w:bCs/>
        </w:rPr>
        <w:t>30 major industry-level project ideas</w:t>
      </w:r>
      <w:r w:rsidRPr="00E00CE6">
        <w:t xml:space="preserve"> that include </w:t>
      </w:r>
      <w:r w:rsidRPr="00E00CE6">
        <w:rPr>
          <w:b/>
          <w:bCs/>
        </w:rPr>
        <w:t>10-15 entities</w:t>
      </w:r>
      <w:r w:rsidRPr="00E00CE6">
        <w:t xml:space="preserve"> and require significant complexity, with detailed </w:t>
      </w:r>
      <w:r w:rsidRPr="00E00CE6">
        <w:rPr>
          <w:b/>
          <w:bCs/>
        </w:rPr>
        <w:t>requirement analysis</w:t>
      </w:r>
      <w:r w:rsidRPr="00E00CE6">
        <w:t xml:space="preserve">, </w:t>
      </w:r>
      <w:r w:rsidRPr="00E00CE6">
        <w:rPr>
          <w:b/>
          <w:bCs/>
        </w:rPr>
        <w:t>functional analysis</w:t>
      </w:r>
      <w:r w:rsidRPr="00E00CE6">
        <w:t xml:space="preserve">, and </w:t>
      </w:r>
      <w:r w:rsidRPr="00E00CE6">
        <w:rPr>
          <w:b/>
          <w:bCs/>
        </w:rPr>
        <w:t>module breakdown</w:t>
      </w:r>
      <w:r w:rsidRPr="00E00CE6">
        <w:t>.</w:t>
      </w:r>
    </w:p>
    <w:p w14:paraId="3AF4BA81" w14:textId="77777777" w:rsidR="00E00CE6" w:rsidRPr="00E00CE6" w:rsidRDefault="00E00CE6" w:rsidP="00E00CE6">
      <w:pPr>
        <w:rPr>
          <w:b/>
          <w:bCs/>
        </w:rPr>
      </w:pPr>
      <w:r w:rsidRPr="00E00CE6">
        <w:rPr>
          <w:b/>
          <w:bCs/>
        </w:rPr>
        <w:t>1. Enterprise Resource Planning (ERP) System for Small Business</w:t>
      </w:r>
    </w:p>
    <w:p w14:paraId="59A3CB31" w14:textId="77777777" w:rsidR="00E00CE6" w:rsidRPr="00E00CE6" w:rsidRDefault="00E00CE6" w:rsidP="00E00CE6">
      <w:r w:rsidRPr="00E00CE6">
        <w:rPr>
          <w:b/>
          <w:bCs/>
        </w:rPr>
        <w:t>Requirement Analysis</w:t>
      </w:r>
      <w:r w:rsidRPr="00E00CE6">
        <w:t>: An integrated ERP system to manage various business processes including finance, HR, inventory, and sales.</w:t>
      </w:r>
    </w:p>
    <w:p w14:paraId="7BB6F8F4" w14:textId="77777777" w:rsidR="00E00CE6" w:rsidRPr="00E00CE6" w:rsidRDefault="00E00CE6" w:rsidP="00E00CE6">
      <w:r w:rsidRPr="00E00CE6">
        <w:rPr>
          <w:b/>
          <w:bCs/>
        </w:rPr>
        <w:t>Entities</w:t>
      </w:r>
      <w:r w:rsidRPr="00E00CE6">
        <w:t>:</w:t>
      </w:r>
    </w:p>
    <w:p w14:paraId="3579A6E5" w14:textId="77777777" w:rsidR="00E00CE6" w:rsidRPr="00E00CE6" w:rsidRDefault="00E00CE6" w:rsidP="00E00CE6">
      <w:pPr>
        <w:numPr>
          <w:ilvl w:val="0"/>
          <w:numId w:val="1"/>
        </w:numPr>
      </w:pPr>
      <w:r w:rsidRPr="00E00CE6">
        <w:t>Employee</w:t>
      </w:r>
    </w:p>
    <w:p w14:paraId="17047B95" w14:textId="77777777" w:rsidR="00E00CE6" w:rsidRPr="00E00CE6" w:rsidRDefault="00E00CE6" w:rsidP="00E00CE6">
      <w:pPr>
        <w:numPr>
          <w:ilvl w:val="0"/>
          <w:numId w:val="1"/>
        </w:numPr>
      </w:pPr>
      <w:r w:rsidRPr="00E00CE6">
        <w:t>Department</w:t>
      </w:r>
    </w:p>
    <w:p w14:paraId="2205B52F" w14:textId="77777777" w:rsidR="00E00CE6" w:rsidRPr="00E00CE6" w:rsidRDefault="00E00CE6" w:rsidP="00E00CE6">
      <w:pPr>
        <w:numPr>
          <w:ilvl w:val="0"/>
          <w:numId w:val="1"/>
        </w:numPr>
      </w:pPr>
      <w:r w:rsidRPr="00E00CE6">
        <w:t>Product</w:t>
      </w:r>
    </w:p>
    <w:p w14:paraId="50048C70" w14:textId="77777777" w:rsidR="00E00CE6" w:rsidRPr="00E00CE6" w:rsidRDefault="00E00CE6" w:rsidP="00E00CE6">
      <w:pPr>
        <w:numPr>
          <w:ilvl w:val="0"/>
          <w:numId w:val="1"/>
        </w:numPr>
      </w:pPr>
      <w:r w:rsidRPr="00E00CE6">
        <w:t>Supplier</w:t>
      </w:r>
    </w:p>
    <w:p w14:paraId="598C7FA6" w14:textId="77777777" w:rsidR="00E00CE6" w:rsidRPr="00E00CE6" w:rsidRDefault="00E00CE6" w:rsidP="00E00CE6">
      <w:pPr>
        <w:numPr>
          <w:ilvl w:val="0"/>
          <w:numId w:val="1"/>
        </w:numPr>
      </w:pPr>
      <w:r w:rsidRPr="00E00CE6">
        <w:t>Customer</w:t>
      </w:r>
    </w:p>
    <w:p w14:paraId="7E09F0C5" w14:textId="77777777" w:rsidR="00E00CE6" w:rsidRPr="00E00CE6" w:rsidRDefault="00E00CE6" w:rsidP="00E00CE6">
      <w:pPr>
        <w:numPr>
          <w:ilvl w:val="0"/>
          <w:numId w:val="1"/>
        </w:numPr>
      </w:pPr>
      <w:proofErr w:type="spellStart"/>
      <w:r w:rsidRPr="00E00CE6">
        <w:t>SalesOrder</w:t>
      </w:r>
      <w:proofErr w:type="spellEnd"/>
    </w:p>
    <w:p w14:paraId="5E66C43A" w14:textId="77777777" w:rsidR="00E00CE6" w:rsidRPr="00E00CE6" w:rsidRDefault="00E00CE6" w:rsidP="00E00CE6">
      <w:pPr>
        <w:numPr>
          <w:ilvl w:val="0"/>
          <w:numId w:val="1"/>
        </w:numPr>
      </w:pPr>
      <w:proofErr w:type="spellStart"/>
      <w:r w:rsidRPr="00E00CE6">
        <w:t>PurchaseOrder</w:t>
      </w:r>
      <w:proofErr w:type="spellEnd"/>
    </w:p>
    <w:p w14:paraId="2782DF48" w14:textId="77777777" w:rsidR="00E00CE6" w:rsidRPr="00E00CE6" w:rsidRDefault="00E00CE6" w:rsidP="00E00CE6">
      <w:pPr>
        <w:numPr>
          <w:ilvl w:val="0"/>
          <w:numId w:val="1"/>
        </w:numPr>
      </w:pPr>
      <w:r w:rsidRPr="00E00CE6">
        <w:t>Inventory</w:t>
      </w:r>
    </w:p>
    <w:p w14:paraId="62BC8A72" w14:textId="77777777" w:rsidR="00E00CE6" w:rsidRPr="00E00CE6" w:rsidRDefault="00E00CE6" w:rsidP="00E00CE6">
      <w:pPr>
        <w:numPr>
          <w:ilvl w:val="0"/>
          <w:numId w:val="1"/>
        </w:numPr>
      </w:pPr>
      <w:r w:rsidRPr="00E00CE6">
        <w:t>Invoice</w:t>
      </w:r>
    </w:p>
    <w:p w14:paraId="76182794" w14:textId="77777777" w:rsidR="00E00CE6" w:rsidRPr="00E00CE6" w:rsidRDefault="00E00CE6" w:rsidP="00E00CE6">
      <w:pPr>
        <w:numPr>
          <w:ilvl w:val="0"/>
          <w:numId w:val="1"/>
        </w:numPr>
      </w:pPr>
      <w:r w:rsidRPr="00E00CE6">
        <w:t>Payment</w:t>
      </w:r>
    </w:p>
    <w:p w14:paraId="17B355C0" w14:textId="77777777" w:rsidR="00E00CE6" w:rsidRPr="00E00CE6" w:rsidRDefault="00E00CE6" w:rsidP="00E00CE6">
      <w:pPr>
        <w:numPr>
          <w:ilvl w:val="0"/>
          <w:numId w:val="1"/>
        </w:numPr>
      </w:pPr>
      <w:r w:rsidRPr="00E00CE6">
        <w:t>Leave</w:t>
      </w:r>
    </w:p>
    <w:p w14:paraId="55ED5953" w14:textId="77777777" w:rsidR="00E00CE6" w:rsidRPr="00E00CE6" w:rsidRDefault="00E00CE6" w:rsidP="00E00CE6">
      <w:pPr>
        <w:numPr>
          <w:ilvl w:val="0"/>
          <w:numId w:val="1"/>
        </w:numPr>
      </w:pPr>
      <w:r w:rsidRPr="00E00CE6">
        <w:t>Salary</w:t>
      </w:r>
    </w:p>
    <w:p w14:paraId="0D88B64C" w14:textId="77777777" w:rsidR="00E00CE6" w:rsidRPr="00E00CE6" w:rsidRDefault="00E00CE6" w:rsidP="00E00CE6">
      <w:pPr>
        <w:numPr>
          <w:ilvl w:val="0"/>
          <w:numId w:val="1"/>
        </w:numPr>
      </w:pPr>
      <w:r w:rsidRPr="00E00CE6">
        <w:t>Shipment</w:t>
      </w:r>
    </w:p>
    <w:p w14:paraId="50C63FB9" w14:textId="77777777" w:rsidR="00E00CE6" w:rsidRPr="00E00CE6" w:rsidRDefault="00E00CE6" w:rsidP="00E00CE6">
      <w:pPr>
        <w:numPr>
          <w:ilvl w:val="0"/>
          <w:numId w:val="1"/>
        </w:numPr>
      </w:pPr>
      <w:r w:rsidRPr="00E00CE6">
        <w:t>Role</w:t>
      </w:r>
    </w:p>
    <w:p w14:paraId="60878C4C" w14:textId="77777777" w:rsidR="00E00CE6" w:rsidRPr="00E00CE6" w:rsidRDefault="00E00CE6" w:rsidP="00E00CE6">
      <w:pPr>
        <w:numPr>
          <w:ilvl w:val="0"/>
          <w:numId w:val="1"/>
        </w:numPr>
      </w:pPr>
      <w:r w:rsidRPr="00E00CE6">
        <w:t>User</w:t>
      </w:r>
    </w:p>
    <w:p w14:paraId="4B1E359F" w14:textId="77777777" w:rsidR="00E00CE6" w:rsidRPr="00E00CE6" w:rsidRDefault="00E00CE6" w:rsidP="00E00CE6">
      <w:r w:rsidRPr="00E00CE6">
        <w:rPr>
          <w:b/>
          <w:bCs/>
        </w:rPr>
        <w:t>Modules</w:t>
      </w:r>
      <w:r w:rsidRPr="00E00CE6">
        <w:t>:</w:t>
      </w:r>
    </w:p>
    <w:p w14:paraId="60FBF1D2" w14:textId="77777777" w:rsidR="00E00CE6" w:rsidRPr="00E00CE6" w:rsidRDefault="00E00CE6" w:rsidP="00E00CE6">
      <w:pPr>
        <w:numPr>
          <w:ilvl w:val="0"/>
          <w:numId w:val="2"/>
        </w:numPr>
      </w:pPr>
      <w:r w:rsidRPr="00E00CE6">
        <w:rPr>
          <w:b/>
          <w:bCs/>
        </w:rPr>
        <w:t>HR Management</w:t>
      </w:r>
      <w:r w:rsidRPr="00E00CE6">
        <w:t>: Employee and department management, payroll processing, attendance, leave management.</w:t>
      </w:r>
    </w:p>
    <w:p w14:paraId="3C78F60F" w14:textId="77777777" w:rsidR="00E00CE6" w:rsidRPr="00E00CE6" w:rsidRDefault="00E00CE6" w:rsidP="00E00CE6">
      <w:pPr>
        <w:numPr>
          <w:ilvl w:val="0"/>
          <w:numId w:val="2"/>
        </w:numPr>
      </w:pPr>
      <w:r w:rsidRPr="00E00CE6">
        <w:rPr>
          <w:b/>
          <w:bCs/>
        </w:rPr>
        <w:t>Inventory Management</w:t>
      </w:r>
      <w:r w:rsidRPr="00E00CE6">
        <w:t>: Stock control, product management, supplier relationships.</w:t>
      </w:r>
    </w:p>
    <w:p w14:paraId="07845F17" w14:textId="77777777" w:rsidR="00E00CE6" w:rsidRPr="00E00CE6" w:rsidRDefault="00E00CE6" w:rsidP="00E00CE6">
      <w:pPr>
        <w:numPr>
          <w:ilvl w:val="0"/>
          <w:numId w:val="2"/>
        </w:numPr>
      </w:pPr>
      <w:r w:rsidRPr="00E00CE6">
        <w:rPr>
          <w:b/>
          <w:bCs/>
        </w:rPr>
        <w:t>Finance Management</w:t>
      </w:r>
      <w:r w:rsidRPr="00E00CE6">
        <w:t>: Billing, invoicing, payment tracking.</w:t>
      </w:r>
    </w:p>
    <w:p w14:paraId="7C40AD53" w14:textId="77777777" w:rsidR="00E00CE6" w:rsidRPr="00E00CE6" w:rsidRDefault="00E00CE6" w:rsidP="00E00CE6">
      <w:pPr>
        <w:numPr>
          <w:ilvl w:val="0"/>
          <w:numId w:val="2"/>
        </w:numPr>
      </w:pPr>
      <w:r w:rsidRPr="00E00CE6">
        <w:rPr>
          <w:b/>
          <w:bCs/>
        </w:rPr>
        <w:t>Sales Management</w:t>
      </w:r>
      <w:r w:rsidRPr="00E00CE6">
        <w:t xml:space="preserve">: Sales orders, customer management, order </w:t>
      </w:r>
      <w:proofErr w:type="spellStart"/>
      <w:r w:rsidRPr="00E00CE6">
        <w:t>fulfillment</w:t>
      </w:r>
      <w:proofErr w:type="spellEnd"/>
      <w:r w:rsidRPr="00E00CE6">
        <w:t>.</w:t>
      </w:r>
    </w:p>
    <w:p w14:paraId="58463D4A" w14:textId="77777777" w:rsidR="00E00CE6" w:rsidRPr="00E00CE6" w:rsidRDefault="00E00CE6" w:rsidP="00E00CE6">
      <w:pPr>
        <w:numPr>
          <w:ilvl w:val="0"/>
          <w:numId w:val="2"/>
        </w:numPr>
      </w:pPr>
      <w:r w:rsidRPr="00E00CE6">
        <w:rPr>
          <w:b/>
          <w:bCs/>
        </w:rPr>
        <w:t>Reporting Module</w:t>
      </w:r>
      <w:r w:rsidRPr="00E00CE6">
        <w:t>: Real-time reporting of all business operations (financial, sales, employee performance).</w:t>
      </w:r>
    </w:p>
    <w:p w14:paraId="19AA2EB4" w14:textId="77777777" w:rsidR="00E00CE6" w:rsidRPr="00E00CE6" w:rsidRDefault="00000000" w:rsidP="00E00CE6">
      <w:r>
        <w:pict w14:anchorId="3A5C3C28">
          <v:rect id="_x0000_i1025" style="width:0;height:1.5pt" o:hralign="center" o:hrstd="t" o:hr="t" fillcolor="#a0a0a0" stroked="f"/>
        </w:pict>
      </w:r>
    </w:p>
    <w:p w14:paraId="30CE7BAB" w14:textId="77777777" w:rsidR="00E00CE6" w:rsidRPr="00E00CE6" w:rsidRDefault="00E00CE6" w:rsidP="00E00CE6">
      <w:pPr>
        <w:rPr>
          <w:b/>
          <w:bCs/>
        </w:rPr>
      </w:pPr>
      <w:r w:rsidRPr="00E00CE6">
        <w:rPr>
          <w:b/>
          <w:bCs/>
        </w:rPr>
        <w:t>2. E-Learning Platform</w:t>
      </w:r>
    </w:p>
    <w:p w14:paraId="7C6B2583" w14:textId="77777777" w:rsidR="00E00CE6" w:rsidRPr="00E00CE6" w:rsidRDefault="00E00CE6" w:rsidP="00E00CE6">
      <w:r w:rsidRPr="00E00CE6">
        <w:rPr>
          <w:b/>
          <w:bCs/>
        </w:rPr>
        <w:t>Requirement Analysis</w:t>
      </w:r>
      <w:r w:rsidRPr="00E00CE6">
        <w:t>: A comprehensive platform for students and instructors to create, manage, and take online courses.</w:t>
      </w:r>
    </w:p>
    <w:p w14:paraId="358AFCFD" w14:textId="77777777" w:rsidR="00E00CE6" w:rsidRPr="00E00CE6" w:rsidRDefault="00E00CE6" w:rsidP="00E00CE6">
      <w:r w:rsidRPr="00E00CE6">
        <w:rPr>
          <w:b/>
          <w:bCs/>
        </w:rPr>
        <w:lastRenderedPageBreak/>
        <w:t>Entities</w:t>
      </w:r>
      <w:r w:rsidRPr="00E00CE6">
        <w:t>:</w:t>
      </w:r>
    </w:p>
    <w:p w14:paraId="30184D0E" w14:textId="77777777" w:rsidR="00E00CE6" w:rsidRPr="00E00CE6" w:rsidRDefault="00E00CE6" w:rsidP="00E00CE6">
      <w:pPr>
        <w:numPr>
          <w:ilvl w:val="0"/>
          <w:numId w:val="3"/>
        </w:numPr>
      </w:pPr>
      <w:r w:rsidRPr="00E00CE6">
        <w:t>Course</w:t>
      </w:r>
    </w:p>
    <w:p w14:paraId="2F50CF14" w14:textId="77777777" w:rsidR="00E00CE6" w:rsidRPr="00E00CE6" w:rsidRDefault="00E00CE6" w:rsidP="00E00CE6">
      <w:pPr>
        <w:numPr>
          <w:ilvl w:val="0"/>
          <w:numId w:val="3"/>
        </w:numPr>
      </w:pPr>
      <w:r w:rsidRPr="00E00CE6">
        <w:t>Module</w:t>
      </w:r>
    </w:p>
    <w:p w14:paraId="4A25068F" w14:textId="77777777" w:rsidR="00E00CE6" w:rsidRPr="00E00CE6" w:rsidRDefault="00E00CE6" w:rsidP="00E00CE6">
      <w:pPr>
        <w:numPr>
          <w:ilvl w:val="0"/>
          <w:numId w:val="3"/>
        </w:numPr>
      </w:pPr>
      <w:r w:rsidRPr="00E00CE6">
        <w:t>Lesson</w:t>
      </w:r>
    </w:p>
    <w:p w14:paraId="0979830E" w14:textId="77777777" w:rsidR="00E00CE6" w:rsidRPr="00E00CE6" w:rsidRDefault="00E00CE6" w:rsidP="00E00CE6">
      <w:pPr>
        <w:numPr>
          <w:ilvl w:val="0"/>
          <w:numId w:val="3"/>
        </w:numPr>
      </w:pPr>
      <w:r w:rsidRPr="00E00CE6">
        <w:t>Quiz</w:t>
      </w:r>
    </w:p>
    <w:p w14:paraId="15A5612B" w14:textId="77777777" w:rsidR="00E00CE6" w:rsidRPr="00E00CE6" w:rsidRDefault="00E00CE6" w:rsidP="00E00CE6">
      <w:pPr>
        <w:numPr>
          <w:ilvl w:val="0"/>
          <w:numId w:val="3"/>
        </w:numPr>
      </w:pPr>
      <w:r w:rsidRPr="00E00CE6">
        <w:t>Student</w:t>
      </w:r>
    </w:p>
    <w:p w14:paraId="048D6120" w14:textId="77777777" w:rsidR="00E00CE6" w:rsidRPr="00E00CE6" w:rsidRDefault="00E00CE6" w:rsidP="00E00CE6">
      <w:pPr>
        <w:numPr>
          <w:ilvl w:val="0"/>
          <w:numId w:val="3"/>
        </w:numPr>
      </w:pPr>
      <w:r w:rsidRPr="00E00CE6">
        <w:t>Instructor</w:t>
      </w:r>
    </w:p>
    <w:p w14:paraId="3ED3CC6F" w14:textId="77777777" w:rsidR="00E00CE6" w:rsidRPr="00E00CE6" w:rsidRDefault="00E00CE6" w:rsidP="00E00CE6">
      <w:pPr>
        <w:numPr>
          <w:ilvl w:val="0"/>
          <w:numId w:val="3"/>
        </w:numPr>
      </w:pPr>
      <w:r w:rsidRPr="00E00CE6">
        <w:t>Assignment</w:t>
      </w:r>
    </w:p>
    <w:p w14:paraId="5E56A6EC" w14:textId="77777777" w:rsidR="00E00CE6" w:rsidRPr="00E00CE6" w:rsidRDefault="00E00CE6" w:rsidP="00E00CE6">
      <w:pPr>
        <w:numPr>
          <w:ilvl w:val="0"/>
          <w:numId w:val="3"/>
        </w:numPr>
      </w:pPr>
      <w:r w:rsidRPr="00E00CE6">
        <w:t>Grade</w:t>
      </w:r>
    </w:p>
    <w:p w14:paraId="3D4E9B74" w14:textId="77777777" w:rsidR="00E00CE6" w:rsidRPr="00E00CE6" w:rsidRDefault="00E00CE6" w:rsidP="00E00CE6">
      <w:pPr>
        <w:numPr>
          <w:ilvl w:val="0"/>
          <w:numId w:val="3"/>
        </w:numPr>
      </w:pPr>
      <w:proofErr w:type="spellStart"/>
      <w:r w:rsidRPr="00E00CE6">
        <w:t>Enrollment</w:t>
      </w:r>
      <w:proofErr w:type="spellEnd"/>
    </w:p>
    <w:p w14:paraId="0BAE8451" w14:textId="77777777" w:rsidR="00E00CE6" w:rsidRPr="00E00CE6" w:rsidRDefault="00E00CE6" w:rsidP="00E00CE6">
      <w:pPr>
        <w:numPr>
          <w:ilvl w:val="0"/>
          <w:numId w:val="3"/>
        </w:numPr>
      </w:pPr>
      <w:r w:rsidRPr="00E00CE6">
        <w:t>Category</w:t>
      </w:r>
    </w:p>
    <w:p w14:paraId="4116BC5E" w14:textId="77777777" w:rsidR="00E00CE6" w:rsidRPr="00E00CE6" w:rsidRDefault="00E00CE6" w:rsidP="00E00CE6">
      <w:pPr>
        <w:numPr>
          <w:ilvl w:val="0"/>
          <w:numId w:val="3"/>
        </w:numPr>
      </w:pPr>
      <w:r w:rsidRPr="00E00CE6">
        <w:t>Certificate</w:t>
      </w:r>
    </w:p>
    <w:p w14:paraId="20452AAE" w14:textId="77777777" w:rsidR="00E00CE6" w:rsidRPr="00E00CE6" w:rsidRDefault="00E00CE6" w:rsidP="00E00CE6">
      <w:pPr>
        <w:numPr>
          <w:ilvl w:val="0"/>
          <w:numId w:val="3"/>
        </w:numPr>
      </w:pPr>
      <w:r w:rsidRPr="00E00CE6">
        <w:t>Payment</w:t>
      </w:r>
    </w:p>
    <w:p w14:paraId="18832876" w14:textId="77777777" w:rsidR="00E00CE6" w:rsidRPr="00E00CE6" w:rsidRDefault="00E00CE6" w:rsidP="00E00CE6">
      <w:pPr>
        <w:numPr>
          <w:ilvl w:val="0"/>
          <w:numId w:val="3"/>
        </w:numPr>
      </w:pPr>
      <w:r w:rsidRPr="00E00CE6">
        <w:t>Notification</w:t>
      </w:r>
    </w:p>
    <w:p w14:paraId="7AB3E2C6" w14:textId="77777777" w:rsidR="00E00CE6" w:rsidRPr="00E00CE6" w:rsidRDefault="00E00CE6" w:rsidP="00E00CE6">
      <w:pPr>
        <w:numPr>
          <w:ilvl w:val="0"/>
          <w:numId w:val="3"/>
        </w:numPr>
      </w:pPr>
      <w:r w:rsidRPr="00E00CE6">
        <w:t>Forum</w:t>
      </w:r>
    </w:p>
    <w:p w14:paraId="620FB0B3" w14:textId="77777777" w:rsidR="00E00CE6" w:rsidRPr="00E00CE6" w:rsidRDefault="00E00CE6" w:rsidP="00E00CE6">
      <w:pPr>
        <w:numPr>
          <w:ilvl w:val="0"/>
          <w:numId w:val="3"/>
        </w:numPr>
      </w:pPr>
      <w:r w:rsidRPr="00E00CE6">
        <w:t>Comment</w:t>
      </w:r>
    </w:p>
    <w:p w14:paraId="0EFABD17" w14:textId="77777777" w:rsidR="00E00CE6" w:rsidRPr="00E00CE6" w:rsidRDefault="00E00CE6" w:rsidP="00E00CE6">
      <w:r w:rsidRPr="00E00CE6">
        <w:rPr>
          <w:b/>
          <w:bCs/>
        </w:rPr>
        <w:t>Modules</w:t>
      </w:r>
      <w:r w:rsidRPr="00E00CE6">
        <w:t>:</w:t>
      </w:r>
    </w:p>
    <w:p w14:paraId="4434CAB6" w14:textId="77777777" w:rsidR="00E00CE6" w:rsidRPr="00E00CE6" w:rsidRDefault="00E00CE6" w:rsidP="00E00CE6">
      <w:pPr>
        <w:numPr>
          <w:ilvl w:val="0"/>
          <w:numId w:val="4"/>
        </w:numPr>
      </w:pPr>
      <w:r w:rsidRPr="00E00CE6">
        <w:rPr>
          <w:b/>
          <w:bCs/>
        </w:rPr>
        <w:t>Course Management</w:t>
      </w:r>
      <w:r w:rsidRPr="00E00CE6">
        <w:t>: Course creation, lesson and quiz integration, instructor management.</w:t>
      </w:r>
    </w:p>
    <w:p w14:paraId="38517A2A" w14:textId="77777777" w:rsidR="00E00CE6" w:rsidRPr="00E00CE6" w:rsidRDefault="00E00CE6" w:rsidP="00E00CE6">
      <w:pPr>
        <w:numPr>
          <w:ilvl w:val="0"/>
          <w:numId w:val="4"/>
        </w:numPr>
      </w:pPr>
      <w:r w:rsidRPr="00E00CE6">
        <w:rPr>
          <w:b/>
          <w:bCs/>
        </w:rPr>
        <w:t>Student Management</w:t>
      </w:r>
      <w:r w:rsidRPr="00E00CE6">
        <w:t xml:space="preserve">: </w:t>
      </w:r>
      <w:proofErr w:type="spellStart"/>
      <w:r w:rsidRPr="00E00CE6">
        <w:t>Enrollment</w:t>
      </w:r>
      <w:proofErr w:type="spellEnd"/>
      <w:r w:rsidRPr="00E00CE6">
        <w:t>, progress tracking, assignment submissions.</w:t>
      </w:r>
    </w:p>
    <w:p w14:paraId="28C87321" w14:textId="77777777" w:rsidR="00E00CE6" w:rsidRPr="00E00CE6" w:rsidRDefault="00E00CE6" w:rsidP="00E00CE6">
      <w:pPr>
        <w:numPr>
          <w:ilvl w:val="0"/>
          <w:numId w:val="4"/>
        </w:numPr>
      </w:pPr>
      <w:r w:rsidRPr="00E00CE6">
        <w:rPr>
          <w:b/>
          <w:bCs/>
        </w:rPr>
        <w:t>Assessment &amp; Grading</w:t>
      </w:r>
      <w:r w:rsidRPr="00E00CE6">
        <w:t>: Quizzes, assignments, grade book.</w:t>
      </w:r>
    </w:p>
    <w:p w14:paraId="2CF5729C" w14:textId="77777777" w:rsidR="00E00CE6" w:rsidRPr="00E00CE6" w:rsidRDefault="00E00CE6" w:rsidP="00E00CE6">
      <w:pPr>
        <w:numPr>
          <w:ilvl w:val="0"/>
          <w:numId w:val="4"/>
        </w:numPr>
      </w:pPr>
      <w:r w:rsidRPr="00E00CE6">
        <w:rPr>
          <w:b/>
          <w:bCs/>
        </w:rPr>
        <w:t>Certificate Generation</w:t>
      </w:r>
      <w:r w:rsidRPr="00E00CE6">
        <w:t>: Automatic certificate issuance on course completion.</w:t>
      </w:r>
    </w:p>
    <w:p w14:paraId="5F3A984C" w14:textId="77777777" w:rsidR="00E00CE6" w:rsidRPr="00E00CE6" w:rsidRDefault="00E00CE6" w:rsidP="00E00CE6">
      <w:pPr>
        <w:numPr>
          <w:ilvl w:val="0"/>
          <w:numId w:val="4"/>
        </w:numPr>
      </w:pPr>
      <w:r w:rsidRPr="00E00CE6">
        <w:rPr>
          <w:b/>
          <w:bCs/>
        </w:rPr>
        <w:t>Payment Gateway</w:t>
      </w:r>
      <w:r w:rsidRPr="00E00CE6">
        <w:t>: Secure payments for courses, refund management.</w:t>
      </w:r>
    </w:p>
    <w:p w14:paraId="65F17C57" w14:textId="77777777" w:rsidR="00E00CE6" w:rsidRPr="00E00CE6" w:rsidRDefault="00E00CE6" w:rsidP="00E00CE6">
      <w:pPr>
        <w:numPr>
          <w:ilvl w:val="0"/>
          <w:numId w:val="4"/>
        </w:numPr>
      </w:pPr>
      <w:r w:rsidRPr="00E00CE6">
        <w:rPr>
          <w:b/>
          <w:bCs/>
        </w:rPr>
        <w:t>Discussion Forum</w:t>
      </w:r>
      <w:r w:rsidRPr="00E00CE6">
        <w:t>: Enable student discussions, Q&amp;A, and comment moderation.</w:t>
      </w:r>
    </w:p>
    <w:p w14:paraId="7C3C028C" w14:textId="77777777" w:rsidR="00E00CE6" w:rsidRPr="00E00CE6" w:rsidRDefault="00E00CE6" w:rsidP="00E00CE6">
      <w:pPr>
        <w:numPr>
          <w:ilvl w:val="0"/>
          <w:numId w:val="4"/>
        </w:numPr>
      </w:pPr>
      <w:r w:rsidRPr="00E00CE6">
        <w:rPr>
          <w:b/>
          <w:bCs/>
        </w:rPr>
        <w:t>Notification System</w:t>
      </w:r>
      <w:r w:rsidRPr="00E00CE6">
        <w:t>: Alerts for course updates, assignment deadlines, etc.</w:t>
      </w:r>
    </w:p>
    <w:p w14:paraId="253AB91C" w14:textId="77777777" w:rsidR="00E00CE6" w:rsidRPr="00E00CE6" w:rsidRDefault="00000000" w:rsidP="00E00CE6">
      <w:r>
        <w:pict w14:anchorId="7F7C90BC">
          <v:rect id="_x0000_i1026" style="width:0;height:1.5pt" o:hralign="center" o:hrstd="t" o:hr="t" fillcolor="#a0a0a0" stroked="f"/>
        </w:pict>
      </w:r>
    </w:p>
    <w:p w14:paraId="58DC3193" w14:textId="77777777" w:rsidR="00E00CE6" w:rsidRPr="00E00CE6" w:rsidRDefault="00E00CE6" w:rsidP="00E00CE6">
      <w:pPr>
        <w:rPr>
          <w:b/>
          <w:bCs/>
        </w:rPr>
      </w:pPr>
      <w:r w:rsidRPr="00E00CE6">
        <w:rPr>
          <w:b/>
          <w:bCs/>
        </w:rPr>
        <w:t>3. Healthcare Management System (HMS)</w:t>
      </w:r>
    </w:p>
    <w:p w14:paraId="1266BC68" w14:textId="77777777" w:rsidR="00E00CE6" w:rsidRPr="00E00CE6" w:rsidRDefault="00E00CE6" w:rsidP="00E00CE6">
      <w:r w:rsidRPr="00E00CE6">
        <w:rPr>
          <w:b/>
          <w:bCs/>
        </w:rPr>
        <w:t>Requirement Analysis</w:t>
      </w:r>
      <w:r w:rsidRPr="00E00CE6">
        <w:t>: A system to manage hospital workflows, patient care, appointments, billing, and inventory management.</w:t>
      </w:r>
    </w:p>
    <w:p w14:paraId="0A5699C2" w14:textId="77777777" w:rsidR="00E00CE6" w:rsidRPr="00E00CE6" w:rsidRDefault="00E00CE6" w:rsidP="00E00CE6">
      <w:r w:rsidRPr="00E00CE6">
        <w:rPr>
          <w:b/>
          <w:bCs/>
        </w:rPr>
        <w:t>Entities</w:t>
      </w:r>
      <w:r w:rsidRPr="00E00CE6">
        <w:t>:</w:t>
      </w:r>
    </w:p>
    <w:p w14:paraId="37554EE4" w14:textId="77777777" w:rsidR="00E00CE6" w:rsidRPr="00E00CE6" w:rsidRDefault="00E00CE6" w:rsidP="00E00CE6">
      <w:pPr>
        <w:numPr>
          <w:ilvl w:val="0"/>
          <w:numId w:val="5"/>
        </w:numPr>
      </w:pPr>
      <w:r w:rsidRPr="00E00CE6">
        <w:t>Patient</w:t>
      </w:r>
    </w:p>
    <w:p w14:paraId="5EC04922" w14:textId="77777777" w:rsidR="00E00CE6" w:rsidRPr="00E00CE6" w:rsidRDefault="00E00CE6" w:rsidP="00E00CE6">
      <w:pPr>
        <w:numPr>
          <w:ilvl w:val="0"/>
          <w:numId w:val="5"/>
        </w:numPr>
      </w:pPr>
      <w:r w:rsidRPr="00E00CE6">
        <w:t>Doctor</w:t>
      </w:r>
    </w:p>
    <w:p w14:paraId="11C2820F" w14:textId="77777777" w:rsidR="00E00CE6" w:rsidRPr="00E00CE6" w:rsidRDefault="00E00CE6" w:rsidP="00E00CE6">
      <w:pPr>
        <w:numPr>
          <w:ilvl w:val="0"/>
          <w:numId w:val="5"/>
        </w:numPr>
      </w:pPr>
      <w:r w:rsidRPr="00E00CE6">
        <w:t>Nurse</w:t>
      </w:r>
    </w:p>
    <w:p w14:paraId="6E0431B8" w14:textId="77777777" w:rsidR="00E00CE6" w:rsidRPr="00E00CE6" w:rsidRDefault="00E00CE6" w:rsidP="00E00CE6">
      <w:pPr>
        <w:numPr>
          <w:ilvl w:val="0"/>
          <w:numId w:val="5"/>
        </w:numPr>
      </w:pPr>
      <w:r w:rsidRPr="00E00CE6">
        <w:t>Receptionist</w:t>
      </w:r>
    </w:p>
    <w:p w14:paraId="31F4497E" w14:textId="77777777" w:rsidR="00E00CE6" w:rsidRPr="00E00CE6" w:rsidRDefault="00E00CE6" w:rsidP="00E00CE6">
      <w:pPr>
        <w:numPr>
          <w:ilvl w:val="0"/>
          <w:numId w:val="5"/>
        </w:numPr>
      </w:pPr>
      <w:r w:rsidRPr="00E00CE6">
        <w:t>Appointment</w:t>
      </w:r>
    </w:p>
    <w:p w14:paraId="03B4451D" w14:textId="77777777" w:rsidR="00E00CE6" w:rsidRPr="00E00CE6" w:rsidRDefault="00E00CE6" w:rsidP="00E00CE6">
      <w:pPr>
        <w:numPr>
          <w:ilvl w:val="0"/>
          <w:numId w:val="5"/>
        </w:numPr>
      </w:pPr>
      <w:r w:rsidRPr="00E00CE6">
        <w:t>Prescription</w:t>
      </w:r>
    </w:p>
    <w:p w14:paraId="35CC10F3" w14:textId="77777777" w:rsidR="00E00CE6" w:rsidRPr="00E00CE6" w:rsidRDefault="00E00CE6" w:rsidP="00E00CE6">
      <w:pPr>
        <w:numPr>
          <w:ilvl w:val="0"/>
          <w:numId w:val="5"/>
        </w:numPr>
      </w:pPr>
      <w:r w:rsidRPr="00E00CE6">
        <w:lastRenderedPageBreak/>
        <w:t>Medicine</w:t>
      </w:r>
    </w:p>
    <w:p w14:paraId="70B30295" w14:textId="77777777" w:rsidR="00E00CE6" w:rsidRPr="00E00CE6" w:rsidRDefault="00E00CE6" w:rsidP="00E00CE6">
      <w:pPr>
        <w:numPr>
          <w:ilvl w:val="0"/>
          <w:numId w:val="5"/>
        </w:numPr>
      </w:pPr>
      <w:r w:rsidRPr="00E00CE6">
        <w:t>Diagnosis</w:t>
      </w:r>
    </w:p>
    <w:p w14:paraId="1E76F2D6" w14:textId="77777777" w:rsidR="00E00CE6" w:rsidRPr="00E00CE6" w:rsidRDefault="00E00CE6" w:rsidP="00E00CE6">
      <w:pPr>
        <w:numPr>
          <w:ilvl w:val="0"/>
          <w:numId w:val="5"/>
        </w:numPr>
      </w:pPr>
      <w:proofErr w:type="spellStart"/>
      <w:r w:rsidRPr="00E00CE6">
        <w:t>LabTest</w:t>
      </w:r>
      <w:proofErr w:type="spellEnd"/>
    </w:p>
    <w:p w14:paraId="544EB403" w14:textId="77777777" w:rsidR="00E00CE6" w:rsidRPr="00E00CE6" w:rsidRDefault="00E00CE6" w:rsidP="00E00CE6">
      <w:pPr>
        <w:numPr>
          <w:ilvl w:val="0"/>
          <w:numId w:val="5"/>
        </w:numPr>
      </w:pPr>
      <w:r w:rsidRPr="00E00CE6">
        <w:t>Billing</w:t>
      </w:r>
    </w:p>
    <w:p w14:paraId="6A5CC0BD" w14:textId="77777777" w:rsidR="00E00CE6" w:rsidRPr="00E00CE6" w:rsidRDefault="00E00CE6" w:rsidP="00E00CE6">
      <w:pPr>
        <w:numPr>
          <w:ilvl w:val="0"/>
          <w:numId w:val="5"/>
        </w:numPr>
      </w:pPr>
      <w:r w:rsidRPr="00E00CE6">
        <w:t>Payment</w:t>
      </w:r>
    </w:p>
    <w:p w14:paraId="035AF0D9" w14:textId="77777777" w:rsidR="00E00CE6" w:rsidRPr="00E00CE6" w:rsidRDefault="00E00CE6" w:rsidP="00E00CE6">
      <w:pPr>
        <w:numPr>
          <w:ilvl w:val="0"/>
          <w:numId w:val="5"/>
        </w:numPr>
      </w:pPr>
      <w:r w:rsidRPr="00E00CE6">
        <w:t>Room</w:t>
      </w:r>
    </w:p>
    <w:p w14:paraId="52D674AC" w14:textId="77777777" w:rsidR="00E00CE6" w:rsidRPr="00E00CE6" w:rsidRDefault="00E00CE6" w:rsidP="00E00CE6">
      <w:pPr>
        <w:numPr>
          <w:ilvl w:val="0"/>
          <w:numId w:val="5"/>
        </w:numPr>
      </w:pPr>
      <w:r w:rsidRPr="00E00CE6">
        <w:t>Department</w:t>
      </w:r>
    </w:p>
    <w:p w14:paraId="0846BB09" w14:textId="77777777" w:rsidR="00E00CE6" w:rsidRPr="00E00CE6" w:rsidRDefault="00E00CE6" w:rsidP="00E00CE6">
      <w:pPr>
        <w:numPr>
          <w:ilvl w:val="0"/>
          <w:numId w:val="5"/>
        </w:numPr>
      </w:pPr>
      <w:proofErr w:type="spellStart"/>
      <w:r w:rsidRPr="00E00CE6">
        <w:t>TreatmentPlan</w:t>
      </w:r>
      <w:proofErr w:type="spellEnd"/>
    </w:p>
    <w:p w14:paraId="1C8205DD" w14:textId="77777777" w:rsidR="00E00CE6" w:rsidRPr="00E00CE6" w:rsidRDefault="00E00CE6" w:rsidP="00E00CE6">
      <w:pPr>
        <w:numPr>
          <w:ilvl w:val="0"/>
          <w:numId w:val="5"/>
        </w:numPr>
      </w:pPr>
      <w:r w:rsidRPr="00E00CE6">
        <w:t>Insurance</w:t>
      </w:r>
    </w:p>
    <w:p w14:paraId="4327AE9A" w14:textId="77777777" w:rsidR="00E00CE6" w:rsidRPr="00E00CE6" w:rsidRDefault="00E00CE6" w:rsidP="00E00CE6">
      <w:r w:rsidRPr="00E00CE6">
        <w:rPr>
          <w:b/>
          <w:bCs/>
        </w:rPr>
        <w:t>Modules</w:t>
      </w:r>
      <w:r w:rsidRPr="00E00CE6">
        <w:t>:</w:t>
      </w:r>
    </w:p>
    <w:p w14:paraId="64621014" w14:textId="77777777" w:rsidR="00E00CE6" w:rsidRPr="00E00CE6" w:rsidRDefault="00E00CE6" w:rsidP="00E00CE6">
      <w:pPr>
        <w:numPr>
          <w:ilvl w:val="0"/>
          <w:numId w:val="6"/>
        </w:numPr>
      </w:pPr>
      <w:r w:rsidRPr="00E00CE6">
        <w:rPr>
          <w:b/>
          <w:bCs/>
        </w:rPr>
        <w:t>Patient Management</w:t>
      </w:r>
      <w:r w:rsidRPr="00E00CE6">
        <w:t>: Registration, patient history, prescription, lab tests.</w:t>
      </w:r>
    </w:p>
    <w:p w14:paraId="210FA9B5" w14:textId="77777777" w:rsidR="00E00CE6" w:rsidRPr="00E00CE6" w:rsidRDefault="00E00CE6" w:rsidP="00E00CE6">
      <w:pPr>
        <w:numPr>
          <w:ilvl w:val="0"/>
          <w:numId w:val="6"/>
        </w:numPr>
      </w:pPr>
      <w:r w:rsidRPr="00E00CE6">
        <w:rPr>
          <w:b/>
          <w:bCs/>
        </w:rPr>
        <w:t>Appointment Scheduling</w:t>
      </w:r>
      <w:r w:rsidRPr="00E00CE6">
        <w:t>: Schedule and manage doctor-patient appointments.</w:t>
      </w:r>
    </w:p>
    <w:p w14:paraId="70EE4171" w14:textId="77777777" w:rsidR="00E00CE6" w:rsidRPr="00E00CE6" w:rsidRDefault="00E00CE6" w:rsidP="00E00CE6">
      <w:pPr>
        <w:numPr>
          <w:ilvl w:val="0"/>
          <w:numId w:val="6"/>
        </w:numPr>
      </w:pPr>
      <w:r w:rsidRPr="00E00CE6">
        <w:rPr>
          <w:b/>
          <w:bCs/>
        </w:rPr>
        <w:t>Billing and Insurance</w:t>
      </w:r>
      <w:r w:rsidRPr="00E00CE6">
        <w:t>: Generate bills, integrate insurance, track payments.</w:t>
      </w:r>
    </w:p>
    <w:p w14:paraId="7F519132" w14:textId="77777777" w:rsidR="00E00CE6" w:rsidRPr="00E00CE6" w:rsidRDefault="00E00CE6" w:rsidP="00E00CE6">
      <w:pPr>
        <w:numPr>
          <w:ilvl w:val="0"/>
          <w:numId w:val="6"/>
        </w:numPr>
      </w:pPr>
      <w:r w:rsidRPr="00E00CE6">
        <w:rPr>
          <w:b/>
          <w:bCs/>
        </w:rPr>
        <w:t>Medicine Inventory</w:t>
      </w:r>
      <w:r w:rsidRPr="00E00CE6">
        <w:t>: Stock management for hospital pharmacy.</w:t>
      </w:r>
    </w:p>
    <w:p w14:paraId="773C22D2" w14:textId="77777777" w:rsidR="00E00CE6" w:rsidRPr="00E00CE6" w:rsidRDefault="00E00CE6" w:rsidP="00E00CE6">
      <w:pPr>
        <w:numPr>
          <w:ilvl w:val="0"/>
          <w:numId w:val="6"/>
        </w:numPr>
      </w:pPr>
      <w:r w:rsidRPr="00E00CE6">
        <w:rPr>
          <w:b/>
          <w:bCs/>
        </w:rPr>
        <w:t>Doctor Management</w:t>
      </w:r>
      <w:r w:rsidRPr="00E00CE6">
        <w:t>: Manage doctor profiles, specializations, appointments.</w:t>
      </w:r>
    </w:p>
    <w:p w14:paraId="5910D5A3" w14:textId="77777777" w:rsidR="00E00CE6" w:rsidRPr="00E00CE6" w:rsidRDefault="00E00CE6" w:rsidP="00E00CE6">
      <w:pPr>
        <w:numPr>
          <w:ilvl w:val="0"/>
          <w:numId w:val="6"/>
        </w:numPr>
      </w:pPr>
      <w:r w:rsidRPr="00E00CE6">
        <w:rPr>
          <w:b/>
          <w:bCs/>
        </w:rPr>
        <w:t>Room Management</w:t>
      </w:r>
      <w:r w:rsidRPr="00E00CE6">
        <w:t>: Track room availability, assignment to patients.</w:t>
      </w:r>
    </w:p>
    <w:p w14:paraId="75E0B816" w14:textId="77777777" w:rsidR="00E00CE6" w:rsidRPr="00E00CE6" w:rsidRDefault="00E00CE6" w:rsidP="00E00CE6">
      <w:pPr>
        <w:numPr>
          <w:ilvl w:val="0"/>
          <w:numId w:val="6"/>
        </w:numPr>
      </w:pPr>
      <w:r w:rsidRPr="00E00CE6">
        <w:rPr>
          <w:b/>
          <w:bCs/>
        </w:rPr>
        <w:t>Reporting Module</w:t>
      </w:r>
      <w:r w:rsidRPr="00E00CE6">
        <w:t>: Generate reports on patient health, hospital operations.</w:t>
      </w:r>
    </w:p>
    <w:p w14:paraId="49031715" w14:textId="77777777" w:rsidR="00E00CE6" w:rsidRPr="00E00CE6" w:rsidRDefault="00000000" w:rsidP="00E00CE6">
      <w:r>
        <w:pict w14:anchorId="68C98411">
          <v:rect id="_x0000_i1027" style="width:0;height:1.5pt" o:hralign="center" o:hrstd="t" o:hr="t" fillcolor="#a0a0a0" stroked="f"/>
        </w:pict>
      </w:r>
    </w:p>
    <w:p w14:paraId="16995A79" w14:textId="77777777" w:rsidR="00E00CE6" w:rsidRPr="00E00CE6" w:rsidRDefault="00E00CE6" w:rsidP="00E00CE6">
      <w:pPr>
        <w:rPr>
          <w:b/>
          <w:bCs/>
        </w:rPr>
      </w:pPr>
      <w:r w:rsidRPr="00E00CE6">
        <w:rPr>
          <w:b/>
          <w:bCs/>
        </w:rPr>
        <w:t>4. Smart City Management System</w:t>
      </w:r>
    </w:p>
    <w:p w14:paraId="14307F45" w14:textId="77777777" w:rsidR="00E00CE6" w:rsidRPr="00E00CE6" w:rsidRDefault="00E00CE6" w:rsidP="00E00CE6">
      <w:r w:rsidRPr="00E00CE6">
        <w:rPr>
          <w:b/>
          <w:bCs/>
        </w:rPr>
        <w:t>Requirement Analysis</w:t>
      </w:r>
      <w:r w:rsidRPr="00E00CE6">
        <w:t>: A system to manage various operations within a smart city like waste management, energy, water supply, and public safety.</w:t>
      </w:r>
    </w:p>
    <w:p w14:paraId="238F2D18" w14:textId="77777777" w:rsidR="00E00CE6" w:rsidRPr="00E00CE6" w:rsidRDefault="00E00CE6" w:rsidP="00E00CE6">
      <w:r w:rsidRPr="00E00CE6">
        <w:rPr>
          <w:b/>
          <w:bCs/>
        </w:rPr>
        <w:t>Entities</w:t>
      </w:r>
      <w:r w:rsidRPr="00E00CE6">
        <w:t>:</w:t>
      </w:r>
    </w:p>
    <w:p w14:paraId="46C1BFF2" w14:textId="77777777" w:rsidR="00E00CE6" w:rsidRPr="00E00CE6" w:rsidRDefault="00E00CE6" w:rsidP="00E00CE6">
      <w:pPr>
        <w:numPr>
          <w:ilvl w:val="0"/>
          <w:numId w:val="7"/>
        </w:numPr>
      </w:pPr>
      <w:r w:rsidRPr="00E00CE6">
        <w:t>Citizen</w:t>
      </w:r>
    </w:p>
    <w:p w14:paraId="11ED72AB" w14:textId="77777777" w:rsidR="00E00CE6" w:rsidRPr="00E00CE6" w:rsidRDefault="00E00CE6" w:rsidP="00E00CE6">
      <w:pPr>
        <w:numPr>
          <w:ilvl w:val="0"/>
          <w:numId w:val="7"/>
        </w:numPr>
      </w:pPr>
      <w:r w:rsidRPr="00E00CE6">
        <w:t>Complaint</w:t>
      </w:r>
    </w:p>
    <w:p w14:paraId="5D54D619" w14:textId="77777777" w:rsidR="00E00CE6" w:rsidRPr="00E00CE6" w:rsidRDefault="00E00CE6" w:rsidP="00E00CE6">
      <w:pPr>
        <w:numPr>
          <w:ilvl w:val="0"/>
          <w:numId w:val="7"/>
        </w:numPr>
      </w:pPr>
      <w:proofErr w:type="spellStart"/>
      <w:r w:rsidRPr="00E00CE6">
        <w:t>WasteCollection</w:t>
      </w:r>
      <w:proofErr w:type="spellEnd"/>
    </w:p>
    <w:p w14:paraId="1AA65DF8" w14:textId="77777777" w:rsidR="00E00CE6" w:rsidRPr="00E00CE6" w:rsidRDefault="00E00CE6" w:rsidP="00E00CE6">
      <w:pPr>
        <w:numPr>
          <w:ilvl w:val="0"/>
          <w:numId w:val="7"/>
        </w:numPr>
      </w:pPr>
      <w:proofErr w:type="spellStart"/>
      <w:r w:rsidRPr="00E00CE6">
        <w:t>EnergySupply</w:t>
      </w:r>
      <w:proofErr w:type="spellEnd"/>
    </w:p>
    <w:p w14:paraId="7B6FA13F" w14:textId="77777777" w:rsidR="00E00CE6" w:rsidRPr="00E00CE6" w:rsidRDefault="00E00CE6" w:rsidP="00E00CE6">
      <w:pPr>
        <w:numPr>
          <w:ilvl w:val="0"/>
          <w:numId w:val="7"/>
        </w:numPr>
      </w:pPr>
      <w:proofErr w:type="spellStart"/>
      <w:r w:rsidRPr="00E00CE6">
        <w:t>WaterSupply</w:t>
      </w:r>
      <w:proofErr w:type="spellEnd"/>
    </w:p>
    <w:p w14:paraId="0489E9E6" w14:textId="77777777" w:rsidR="00E00CE6" w:rsidRPr="00E00CE6" w:rsidRDefault="00E00CE6" w:rsidP="00E00CE6">
      <w:pPr>
        <w:numPr>
          <w:ilvl w:val="0"/>
          <w:numId w:val="7"/>
        </w:numPr>
      </w:pPr>
      <w:r w:rsidRPr="00E00CE6">
        <w:t>Maintenance</w:t>
      </w:r>
    </w:p>
    <w:p w14:paraId="39DEC158" w14:textId="77777777" w:rsidR="00E00CE6" w:rsidRPr="00E00CE6" w:rsidRDefault="00E00CE6" w:rsidP="00E00CE6">
      <w:pPr>
        <w:numPr>
          <w:ilvl w:val="0"/>
          <w:numId w:val="7"/>
        </w:numPr>
      </w:pPr>
      <w:r w:rsidRPr="00E00CE6">
        <w:t>Worker</w:t>
      </w:r>
    </w:p>
    <w:p w14:paraId="31AC2DED" w14:textId="77777777" w:rsidR="00E00CE6" w:rsidRPr="00E00CE6" w:rsidRDefault="00E00CE6" w:rsidP="00E00CE6">
      <w:pPr>
        <w:numPr>
          <w:ilvl w:val="0"/>
          <w:numId w:val="7"/>
        </w:numPr>
      </w:pPr>
      <w:r w:rsidRPr="00E00CE6">
        <w:t>Vehicle</w:t>
      </w:r>
    </w:p>
    <w:p w14:paraId="356AB896" w14:textId="77777777" w:rsidR="00E00CE6" w:rsidRPr="00E00CE6" w:rsidRDefault="00E00CE6" w:rsidP="00E00CE6">
      <w:pPr>
        <w:numPr>
          <w:ilvl w:val="0"/>
          <w:numId w:val="7"/>
        </w:numPr>
      </w:pPr>
      <w:r w:rsidRPr="00E00CE6">
        <w:t>Contractor</w:t>
      </w:r>
    </w:p>
    <w:p w14:paraId="5A382403" w14:textId="77777777" w:rsidR="00E00CE6" w:rsidRPr="00E00CE6" w:rsidRDefault="00E00CE6" w:rsidP="00E00CE6">
      <w:pPr>
        <w:numPr>
          <w:ilvl w:val="0"/>
          <w:numId w:val="7"/>
        </w:numPr>
      </w:pPr>
      <w:r w:rsidRPr="00E00CE6">
        <w:t>Incident</w:t>
      </w:r>
    </w:p>
    <w:p w14:paraId="36CA78E8" w14:textId="77777777" w:rsidR="00E00CE6" w:rsidRPr="00E00CE6" w:rsidRDefault="00E00CE6" w:rsidP="00E00CE6">
      <w:pPr>
        <w:numPr>
          <w:ilvl w:val="0"/>
          <w:numId w:val="7"/>
        </w:numPr>
      </w:pPr>
      <w:r w:rsidRPr="00E00CE6">
        <w:t>Report</w:t>
      </w:r>
    </w:p>
    <w:p w14:paraId="108D32C0" w14:textId="77777777" w:rsidR="00E00CE6" w:rsidRPr="00E00CE6" w:rsidRDefault="00E00CE6" w:rsidP="00E00CE6">
      <w:pPr>
        <w:numPr>
          <w:ilvl w:val="0"/>
          <w:numId w:val="7"/>
        </w:numPr>
      </w:pPr>
      <w:r w:rsidRPr="00E00CE6">
        <w:t>Payment</w:t>
      </w:r>
    </w:p>
    <w:p w14:paraId="13E0BAC2" w14:textId="77777777" w:rsidR="00E00CE6" w:rsidRPr="00E00CE6" w:rsidRDefault="00E00CE6" w:rsidP="00E00CE6">
      <w:pPr>
        <w:numPr>
          <w:ilvl w:val="0"/>
          <w:numId w:val="7"/>
        </w:numPr>
      </w:pPr>
      <w:r w:rsidRPr="00E00CE6">
        <w:t>Notification</w:t>
      </w:r>
    </w:p>
    <w:p w14:paraId="2F695123" w14:textId="77777777" w:rsidR="00E00CE6" w:rsidRPr="00E00CE6" w:rsidRDefault="00E00CE6" w:rsidP="00E00CE6">
      <w:pPr>
        <w:numPr>
          <w:ilvl w:val="0"/>
          <w:numId w:val="7"/>
        </w:numPr>
      </w:pPr>
      <w:proofErr w:type="spellStart"/>
      <w:r w:rsidRPr="00E00CE6">
        <w:lastRenderedPageBreak/>
        <w:t>PublicService</w:t>
      </w:r>
      <w:proofErr w:type="spellEnd"/>
    </w:p>
    <w:p w14:paraId="765A6914" w14:textId="77777777" w:rsidR="00E00CE6" w:rsidRPr="00E00CE6" w:rsidRDefault="00E00CE6" w:rsidP="00E00CE6">
      <w:pPr>
        <w:numPr>
          <w:ilvl w:val="0"/>
          <w:numId w:val="7"/>
        </w:numPr>
      </w:pPr>
      <w:r w:rsidRPr="00E00CE6">
        <w:t>Department</w:t>
      </w:r>
    </w:p>
    <w:p w14:paraId="057E1B68" w14:textId="77777777" w:rsidR="00E00CE6" w:rsidRPr="00E00CE6" w:rsidRDefault="00E00CE6" w:rsidP="00E00CE6">
      <w:r w:rsidRPr="00E00CE6">
        <w:rPr>
          <w:b/>
          <w:bCs/>
        </w:rPr>
        <w:t>Modules</w:t>
      </w:r>
      <w:r w:rsidRPr="00E00CE6">
        <w:t>:</w:t>
      </w:r>
    </w:p>
    <w:p w14:paraId="51EE1110" w14:textId="77777777" w:rsidR="00E00CE6" w:rsidRPr="00E00CE6" w:rsidRDefault="00E00CE6" w:rsidP="00E00CE6">
      <w:pPr>
        <w:numPr>
          <w:ilvl w:val="0"/>
          <w:numId w:val="8"/>
        </w:numPr>
      </w:pPr>
      <w:r w:rsidRPr="00E00CE6">
        <w:rPr>
          <w:b/>
          <w:bCs/>
        </w:rPr>
        <w:t>Waste Management</w:t>
      </w:r>
      <w:r w:rsidRPr="00E00CE6">
        <w:t>: Track waste collection schedules, routes, and service requests.</w:t>
      </w:r>
    </w:p>
    <w:p w14:paraId="35117A11" w14:textId="77777777" w:rsidR="00E00CE6" w:rsidRPr="00E00CE6" w:rsidRDefault="00E00CE6" w:rsidP="00E00CE6">
      <w:pPr>
        <w:numPr>
          <w:ilvl w:val="0"/>
          <w:numId w:val="8"/>
        </w:numPr>
      </w:pPr>
      <w:r w:rsidRPr="00E00CE6">
        <w:rPr>
          <w:b/>
          <w:bCs/>
        </w:rPr>
        <w:t>Energy Management</w:t>
      </w:r>
      <w:r w:rsidRPr="00E00CE6">
        <w:t>: Monitor energy usage, service outages, and billing.</w:t>
      </w:r>
    </w:p>
    <w:p w14:paraId="7A849D30" w14:textId="77777777" w:rsidR="00E00CE6" w:rsidRPr="00E00CE6" w:rsidRDefault="00E00CE6" w:rsidP="00E00CE6">
      <w:pPr>
        <w:numPr>
          <w:ilvl w:val="0"/>
          <w:numId w:val="8"/>
        </w:numPr>
      </w:pPr>
      <w:r w:rsidRPr="00E00CE6">
        <w:rPr>
          <w:b/>
          <w:bCs/>
        </w:rPr>
        <w:t>Water Supply Management</w:t>
      </w:r>
      <w:r w:rsidRPr="00E00CE6">
        <w:t>: Track water distribution, consumption, billing.</w:t>
      </w:r>
    </w:p>
    <w:p w14:paraId="4C8F316C" w14:textId="77777777" w:rsidR="00E00CE6" w:rsidRPr="00E00CE6" w:rsidRDefault="00E00CE6" w:rsidP="00E00CE6">
      <w:pPr>
        <w:numPr>
          <w:ilvl w:val="0"/>
          <w:numId w:val="8"/>
        </w:numPr>
      </w:pPr>
      <w:r w:rsidRPr="00E00CE6">
        <w:rPr>
          <w:b/>
          <w:bCs/>
        </w:rPr>
        <w:t>Public Safety</w:t>
      </w:r>
      <w:r w:rsidRPr="00E00CE6">
        <w:t>: Report incidents, track resolution of complaints.</w:t>
      </w:r>
    </w:p>
    <w:p w14:paraId="2C67E729" w14:textId="77777777" w:rsidR="00E00CE6" w:rsidRPr="00E00CE6" w:rsidRDefault="00E00CE6" w:rsidP="00E00CE6">
      <w:pPr>
        <w:numPr>
          <w:ilvl w:val="0"/>
          <w:numId w:val="8"/>
        </w:numPr>
      </w:pPr>
      <w:r w:rsidRPr="00E00CE6">
        <w:rPr>
          <w:b/>
          <w:bCs/>
        </w:rPr>
        <w:t>Service Scheduling</w:t>
      </w:r>
      <w:r w:rsidRPr="00E00CE6">
        <w:t>: Manage schedules for maintenance workers and contractors.</w:t>
      </w:r>
    </w:p>
    <w:p w14:paraId="291BCB17" w14:textId="77777777" w:rsidR="00E00CE6" w:rsidRPr="00E00CE6" w:rsidRDefault="00E00CE6" w:rsidP="00E00CE6">
      <w:pPr>
        <w:numPr>
          <w:ilvl w:val="0"/>
          <w:numId w:val="8"/>
        </w:numPr>
      </w:pPr>
      <w:r w:rsidRPr="00E00CE6">
        <w:rPr>
          <w:b/>
          <w:bCs/>
        </w:rPr>
        <w:t>Citizen Management</w:t>
      </w:r>
      <w:r w:rsidRPr="00E00CE6">
        <w:t>: Citizen registration, complaint management, notifications.</w:t>
      </w:r>
    </w:p>
    <w:p w14:paraId="2A4AF7DD" w14:textId="77777777" w:rsidR="00E00CE6" w:rsidRPr="00E00CE6" w:rsidRDefault="00E00CE6" w:rsidP="00E00CE6">
      <w:pPr>
        <w:numPr>
          <w:ilvl w:val="0"/>
          <w:numId w:val="8"/>
        </w:numPr>
      </w:pPr>
      <w:r w:rsidRPr="00E00CE6">
        <w:rPr>
          <w:b/>
          <w:bCs/>
        </w:rPr>
        <w:t>Analytics Module</w:t>
      </w:r>
      <w:r w:rsidRPr="00E00CE6">
        <w:t>: Generate data on energy/water consumption, waste disposal, citizen feedback.</w:t>
      </w:r>
    </w:p>
    <w:p w14:paraId="1913B034" w14:textId="77777777" w:rsidR="00E00CE6" w:rsidRPr="00E00CE6" w:rsidRDefault="00000000" w:rsidP="00E00CE6">
      <w:r>
        <w:pict w14:anchorId="15DC5F1D">
          <v:rect id="_x0000_i1028" style="width:0;height:1.5pt" o:hralign="center" o:hrstd="t" o:hr="t" fillcolor="#a0a0a0" stroked="f"/>
        </w:pict>
      </w:r>
    </w:p>
    <w:p w14:paraId="235B8958" w14:textId="77777777" w:rsidR="00E00CE6" w:rsidRPr="00E00CE6" w:rsidRDefault="00E00CE6" w:rsidP="00E00CE6">
      <w:pPr>
        <w:rPr>
          <w:b/>
          <w:bCs/>
        </w:rPr>
      </w:pPr>
      <w:r w:rsidRPr="00E00CE6">
        <w:rPr>
          <w:b/>
          <w:bCs/>
        </w:rPr>
        <w:t>5. Travel and Tourism Management System</w:t>
      </w:r>
    </w:p>
    <w:p w14:paraId="09B0AF44" w14:textId="77777777" w:rsidR="00E00CE6" w:rsidRPr="00E00CE6" w:rsidRDefault="00E00CE6" w:rsidP="00E00CE6">
      <w:r w:rsidRPr="00E00CE6">
        <w:rPr>
          <w:b/>
          <w:bCs/>
        </w:rPr>
        <w:t>Requirement Analysis</w:t>
      </w:r>
      <w:r w:rsidRPr="00E00CE6">
        <w:t>: A comprehensive system for managing travel bookings, tours, hotel reservations, and customer experiences.</w:t>
      </w:r>
    </w:p>
    <w:p w14:paraId="5A408351" w14:textId="77777777" w:rsidR="00E00CE6" w:rsidRPr="00E00CE6" w:rsidRDefault="00E00CE6" w:rsidP="00E00CE6">
      <w:r w:rsidRPr="00E00CE6">
        <w:rPr>
          <w:b/>
          <w:bCs/>
        </w:rPr>
        <w:t>Entities</w:t>
      </w:r>
      <w:r w:rsidRPr="00E00CE6">
        <w:t>:</w:t>
      </w:r>
    </w:p>
    <w:p w14:paraId="77FA9C6E" w14:textId="77777777" w:rsidR="00E00CE6" w:rsidRPr="00E00CE6" w:rsidRDefault="00E00CE6" w:rsidP="00E00CE6">
      <w:pPr>
        <w:numPr>
          <w:ilvl w:val="0"/>
          <w:numId w:val="9"/>
        </w:numPr>
      </w:pPr>
      <w:r w:rsidRPr="00E00CE6">
        <w:t>User</w:t>
      </w:r>
    </w:p>
    <w:p w14:paraId="64501847" w14:textId="77777777" w:rsidR="00E00CE6" w:rsidRPr="00E00CE6" w:rsidRDefault="00E00CE6" w:rsidP="00E00CE6">
      <w:pPr>
        <w:numPr>
          <w:ilvl w:val="0"/>
          <w:numId w:val="9"/>
        </w:numPr>
      </w:pPr>
      <w:r w:rsidRPr="00E00CE6">
        <w:t>Agent</w:t>
      </w:r>
    </w:p>
    <w:p w14:paraId="6FC0406B" w14:textId="77777777" w:rsidR="00E00CE6" w:rsidRPr="00E00CE6" w:rsidRDefault="00E00CE6" w:rsidP="00E00CE6">
      <w:pPr>
        <w:numPr>
          <w:ilvl w:val="0"/>
          <w:numId w:val="9"/>
        </w:numPr>
      </w:pPr>
      <w:proofErr w:type="spellStart"/>
      <w:r w:rsidRPr="00E00CE6">
        <w:t>TourPackage</w:t>
      </w:r>
      <w:proofErr w:type="spellEnd"/>
    </w:p>
    <w:p w14:paraId="3D7446E7" w14:textId="77777777" w:rsidR="00E00CE6" w:rsidRPr="00E00CE6" w:rsidRDefault="00E00CE6" w:rsidP="00E00CE6">
      <w:pPr>
        <w:numPr>
          <w:ilvl w:val="0"/>
          <w:numId w:val="9"/>
        </w:numPr>
      </w:pPr>
      <w:r w:rsidRPr="00E00CE6">
        <w:t>Hotel</w:t>
      </w:r>
    </w:p>
    <w:p w14:paraId="30D0D37A" w14:textId="77777777" w:rsidR="00E00CE6" w:rsidRPr="00E00CE6" w:rsidRDefault="00E00CE6" w:rsidP="00E00CE6">
      <w:pPr>
        <w:numPr>
          <w:ilvl w:val="0"/>
          <w:numId w:val="9"/>
        </w:numPr>
      </w:pPr>
      <w:r w:rsidRPr="00E00CE6">
        <w:t>Flight</w:t>
      </w:r>
    </w:p>
    <w:p w14:paraId="564DB4B4" w14:textId="77777777" w:rsidR="00E00CE6" w:rsidRPr="00E00CE6" w:rsidRDefault="00E00CE6" w:rsidP="00E00CE6">
      <w:pPr>
        <w:numPr>
          <w:ilvl w:val="0"/>
          <w:numId w:val="9"/>
        </w:numPr>
      </w:pPr>
      <w:r w:rsidRPr="00E00CE6">
        <w:t>Booking</w:t>
      </w:r>
    </w:p>
    <w:p w14:paraId="7E1A3EDE" w14:textId="77777777" w:rsidR="00E00CE6" w:rsidRPr="00E00CE6" w:rsidRDefault="00E00CE6" w:rsidP="00E00CE6">
      <w:pPr>
        <w:numPr>
          <w:ilvl w:val="0"/>
          <w:numId w:val="9"/>
        </w:numPr>
      </w:pPr>
      <w:r w:rsidRPr="00E00CE6">
        <w:t>Review</w:t>
      </w:r>
    </w:p>
    <w:p w14:paraId="4FEAD6EA" w14:textId="77777777" w:rsidR="00E00CE6" w:rsidRPr="00E00CE6" w:rsidRDefault="00E00CE6" w:rsidP="00E00CE6">
      <w:pPr>
        <w:numPr>
          <w:ilvl w:val="0"/>
          <w:numId w:val="9"/>
        </w:numPr>
      </w:pPr>
      <w:r w:rsidRPr="00E00CE6">
        <w:t>Itinerary</w:t>
      </w:r>
    </w:p>
    <w:p w14:paraId="7F43AA0B" w14:textId="77777777" w:rsidR="00E00CE6" w:rsidRPr="00E00CE6" w:rsidRDefault="00E00CE6" w:rsidP="00E00CE6">
      <w:pPr>
        <w:numPr>
          <w:ilvl w:val="0"/>
          <w:numId w:val="9"/>
        </w:numPr>
      </w:pPr>
      <w:r w:rsidRPr="00E00CE6">
        <w:t>Payment</w:t>
      </w:r>
    </w:p>
    <w:p w14:paraId="61DF5C6F" w14:textId="77777777" w:rsidR="00E00CE6" w:rsidRPr="00E00CE6" w:rsidRDefault="00E00CE6" w:rsidP="00E00CE6">
      <w:pPr>
        <w:numPr>
          <w:ilvl w:val="0"/>
          <w:numId w:val="9"/>
        </w:numPr>
      </w:pPr>
      <w:r w:rsidRPr="00E00CE6">
        <w:t>Vehicle</w:t>
      </w:r>
    </w:p>
    <w:p w14:paraId="50E9F2A7" w14:textId="77777777" w:rsidR="00E00CE6" w:rsidRPr="00E00CE6" w:rsidRDefault="00E00CE6" w:rsidP="00E00CE6">
      <w:pPr>
        <w:numPr>
          <w:ilvl w:val="0"/>
          <w:numId w:val="9"/>
        </w:numPr>
      </w:pPr>
      <w:r w:rsidRPr="00E00CE6">
        <w:t>Guide</w:t>
      </w:r>
    </w:p>
    <w:p w14:paraId="3A0ED2D3" w14:textId="77777777" w:rsidR="00E00CE6" w:rsidRPr="00E00CE6" w:rsidRDefault="00E00CE6" w:rsidP="00E00CE6">
      <w:pPr>
        <w:numPr>
          <w:ilvl w:val="0"/>
          <w:numId w:val="9"/>
        </w:numPr>
      </w:pPr>
      <w:r w:rsidRPr="00E00CE6">
        <w:t>Feedback</w:t>
      </w:r>
    </w:p>
    <w:p w14:paraId="65BAC08B" w14:textId="77777777" w:rsidR="00E00CE6" w:rsidRPr="00E00CE6" w:rsidRDefault="00E00CE6" w:rsidP="00E00CE6">
      <w:pPr>
        <w:numPr>
          <w:ilvl w:val="0"/>
          <w:numId w:val="9"/>
        </w:numPr>
      </w:pPr>
      <w:r w:rsidRPr="00E00CE6">
        <w:t>Discount</w:t>
      </w:r>
    </w:p>
    <w:p w14:paraId="487970CF" w14:textId="77777777" w:rsidR="00E00CE6" w:rsidRPr="00E00CE6" w:rsidRDefault="00E00CE6" w:rsidP="00E00CE6">
      <w:pPr>
        <w:numPr>
          <w:ilvl w:val="0"/>
          <w:numId w:val="9"/>
        </w:numPr>
      </w:pPr>
      <w:r w:rsidRPr="00E00CE6">
        <w:t>City</w:t>
      </w:r>
    </w:p>
    <w:p w14:paraId="75E986A5" w14:textId="77777777" w:rsidR="00E00CE6" w:rsidRPr="00E00CE6" w:rsidRDefault="00E00CE6" w:rsidP="00E00CE6">
      <w:pPr>
        <w:numPr>
          <w:ilvl w:val="0"/>
          <w:numId w:val="9"/>
        </w:numPr>
      </w:pPr>
      <w:r w:rsidRPr="00E00CE6">
        <w:t>Notification</w:t>
      </w:r>
    </w:p>
    <w:p w14:paraId="1ADF52CB" w14:textId="77777777" w:rsidR="00E00CE6" w:rsidRPr="00E00CE6" w:rsidRDefault="00E00CE6" w:rsidP="00E00CE6">
      <w:r w:rsidRPr="00E00CE6">
        <w:rPr>
          <w:b/>
          <w:bCs/>
        </w:rPr>
        <w:t>Modules</w:t>
      </w:r>
      <w:r w:rsidRPr="00E00CE6">
        <w:t>:</w:t>
      </w:r>
    </w:p>
    <w:p w14:paraId="0477EA20" w14:textId="77777777" w:rsidR="00E00CE6" w:rsidRPr="00E00CE6" w:rsidRDefault="00E00CE6" w:rsidP="00E00CE6">
      <w:pPr>
        <w:numPr>
          <w:ilvl w:val="0"/>
          <w:numId w:val="10"/>
        </w:numPr>
      </w:pPr>
      <w:r w:rsidRPr="00E00CE6">
        <w:rPr>
          <w:b/>
          <w:bCs/>
        </w:rPr>
        <w:t>Tour Management</w:t>
      </w:r>
      <w:r w:rsidRPr="00E00CE6">
        <w:t>: Create, manage, and schedule tour packages.</w:t>
      </w:r>
    </w:p>
    <w:p w14:paraId="075D7FD5" w14:textId="77777777" w:rsidR="00E00CE6" w:rsidRPr="00E00CE6" w:rsidRDefault="00E00CE6" w:rsidP="00E00CE6">
      <w:pPr>
        <w:numPr>
          <w:ilvl w:val="0"/>
          <w:numId w:val="10"/>
        </w:numPr>
      </w:pPr>
      <w:r w:rsidRPr="00E00CE6">
        <w:rPr>
          <w:b/>
          <w:bCs/>
        </w:rPr>
        <w:t>Booking System</w:t>
      </w:r>
      <w:r w:rsidRPr="00E00CE6">
        <w:t>: Hotel, flight, and tour package bookings.</w:t>
      </w:r>
    </w:p>
    <w:p w14:paraId="28FDB651" w14:textId="77777777" w:rsidR="00E00CE6" w:rsidRPr="00E00CE6" w:rsidRDefault="00E00CE6" w:rsidP="00E00CE6">
      <w:pPr>
        <w:numPr>
          <w:ilvl w:val="0"/>
          <w:numId w:val="10"/>
        </w:numPr>
      </w:pPr>
      <w:r w:rsidRPr="00E00CE6">
        <w:rPr>
          <w:b/>
          <w:bCs/>
        </w:rPr>
        <w:t>Customer Management</w:t>
      </w:r>
      <w:r w:rsidRPr="00E00CE6">
        <w:t>: User profiles, feedback, and reviews.</w:t>
      </w:r>
    </w:p>
    <w:p w14:paraId="28481426" w14:textId="77777777" w:rsidR="00E00CE6" w:rsidRPr="00E00CE6" w:rsidRDefault="00E00CE6" w:rsidP="00E00CE6">
      <w:pPr>
        <w:numPr>
          <w:ilvl w:val="0"/>
          <w:numId w:val="10"/>
        </w:numPr>
      </w:pPr>
      <w:r w:rsidRPr="00E00CE6">
        <w:rPr>
          <w:b/>
          <w:bCs/>
        </w:rPr>
        <w:t>Agent and Guide Management</w:t>
      </w:r>
      <w:r w:rsidRPr="00E00CE6">
        <w:t>: Agent commissions, guide assignments.</w:t>
      </w:r>
    </w:p>
    <w:p w14:paraId="7039BDA9" w14:textId="77777777" w:rsidR="00E00CE6" w:rsidRPr="00E00CE6" w:rsidRDefault="00E00CE6" w:rsidP="00E00CE6">
      <w:pPr>
        <w:numPr>
          <w:ilvl w:val="0"/>
          <w:numId w:val="10"/>
        </w:numPr>
      </w:pPr>
      <w:r w:rsidRPr="00E00CE6">
        <w:rPr>
          <w:b/>
          <w:bCs/>
        </w:rPr>
        <w:lastRenderedPageBreak/>
        <w:t>Itinerary Management</w:t>
      </w:r>
      <w:r w:rsidRPr="00E00CE6">
        <w:t>: Customize tour itineraries for customers.</w:t>
      </w:r>
    </w:p>
    <w:p w14:paraId="722DDDA6" w14:textId="77777777" w:rsidR="00E00CE6" w:rsidRPr="00E00CE6" w:rsidRDefault="00E00CE6" w:rsidP="00E00CE6">
      <w:pPr>
        <w:numPr>
          <w:ilvl w:val="0"/>
          <w:numId w:val="10"/>
        </w:numPr>
      </w:pPr>
      <w:r w:rsidRPr="00E00CE6">
        <w:rPr>
          <w:b/>
          <w:bCs/>
        </w:rPr>
        <w:t>Payment Gateway</w:t>
      </w:r>
      <w:r w:rsidRPr="00E00CE6">
        <w:t>: Process payments for bookings and refunds.</w:t>
      </w:r>
    </w:p>
    <w:p w14:paraId="649D20D0" w14:textId="77777777" w:rsidR="00E00CE6" w:rsidRPr="00E00CE6" w:rsidRDefault="00E00CE6" w:rsidP="00E00CE6">
      <w:pPr>
        <w:numPr>
          <w:ilvl w:val="0"/>
          <w:numId w:val="10"/>
        </w:numPr>
      </w:pPr>
      <w:r w:rsidRPr="00E00CE6">
        <w:rPr>
          <w:b/>
          <w:bCs/>
        </w:rPr>
        <w:t>Discount and Offer Management</w:t>
      </w:r>
      <w:r w:rsidRPr="00E00CE6">
        <w:t>: Create and apply discounts and offers.</w:t>
      </w:r>
    </w:p>
    <w:p w14:paraId="7B00C0F9" w14:textId="77777777" w:rsidR="00E00CE6" w:rsidRPr="00E00CE6" w:rsidRDefault="00E00CE6" w:rsidP="00E00CE6">
      <w:pPr>
        <w:numPr>
          <w:ilvl w:val="0"/>
          <w:numId w:val="10"/>
        </w:numPr>
      </w:pPr>
      <w:r w:rsidRPr="00E00CE6">
        <w:rPr>
          <w:b/>
          <w:bCs/>
        </w:rPr>
        <w:t>Reporting Module</w:t>
      </w:r>
      <w:r w:rsidRPr="00E00CE6">
        <w:t>: Revenue tracking, customer satisfaction, tour ratings.</w:t>
      </w:r>
    </w:p>
    <w:p w14:paraId="66F8027F" w14:textId="77777777" w:rsidR="00E00CE6" w:rsidRPr="00E00CE6" w:rsidRDefault="00000000" w:rsidP="00E00CE6">
      <w:r>
        <w:pict w14:anchorId="42399455">
          <v:rect id="_x0000_i1029" style="width:0;height:1.5pt" o:hralign="center" o:hrstd="t" o:hr="t" fillcolor="#a0a0a0" stroked="f"/>
        </w:pict>
      </w:r>
    </w:p>
    <w:p w14:paraId="5384ADA8" w14:textId="77777777" w:rsidR="00E00CE6" w:rsidRPr="00E00CE6" w:rsidRDefault="00E00CE6" w:rsidP="00E00CE6">
      <w:pPr>
        <w:rPr>
          <w:b/>
          <w:bCs/>
        </w:rPr>
      </w:pPr>
      <w:r w:rsidRPr="00E00CE6">
        <w:rPr>
          <w:b/>
          <w:bCs/>
        </w:rPr>
        <w:t>6. Learning Management System for Corporate Training</w:t>
      </w:r>
    </w:p>
    <w:p w14:paraId="2406F8F9" w14:textId="77777777" w:rsidR="00E00CE6" w:rsidRPr="00E00CE6" w:rsidRDefault="00E00CE6" w:rsidP="00E00CE6">
      <w:r w:rsidRPr="00E00CE6">
        <w:rPr>
          <w:b/>
          <w:bCs/>
        </w:rPr>
        <w:t>Requirement Analysis</w:t>
      </w:r>
      <w:r w:rsidRPr="00E00CE6">
        <w:t>: A system to provide training resources for employees, track their progress, and assess their performance.</w:t>
      </w:r>
    </w:p>
    <w:p w14:paraId="3A8A345C" w14:textId="77777777" w:rsidR="00E00CE6" w:rsidRPr="00E00CE6" w:rsidRDefault="00E00CE6" w:rsidP="00E00CE6">
      <w:r w:rsidRPr="00E00CE6">
        <w:rPr>
          <w:b/>
          <w:bCs/>
        </w:rPr>
        <w:t>Entities</w:t>
      </w:r>
      <w:r w:rsidRPr="00E00CE6">
        <w:t>:</w:t>
      </w:r>
    </w:p>
    <w:p w14:paraId="63078756" w14:textId="77777777" w:rsidR="00E00CE6" w:rsidRPr="00E00CE6" w:rsidRDefault="00E00CE6" w:rsidP="00E00CE6">
      <w:pPr>
        <w:numPr>
          <w:ilvl w:val="0"/>
          <w:numId w:val="11"/>
        </w:numPr>
      </w:pPr>
      <w:r w:rsidRPr="00E00CE6">
        <w:t>Course</w:t>
      </w:r>
    </w:p>
    <w:p w14:paraId="32DFC6E2" w14:textId="77777777" w:rsidR="00E00CE6" w:rsidRPr="00E00CE6" w:rsidRDefault="00E00CE6" w:rsidP="00E00CE6">
      <w:pPr>
        <w:numPr>
          <w:ilvl w:val="0"/>
          <w:numId w:val="11"/>
        </w:numPr>
      </w:pPr>
      <w:r w:rsidRPr="00E00CE6">
        <w:t>Employee</w:t>
      </w:r>
    </w:p>
    <w:p w14:paraId="4DDDA15F" w14:textId="77777777" w:rsidR="00E00CE6" w:rsidRPr="00E00CE6" w:rsidRDefault="00E00CE6" w:rsidP="00E00CE6">
      <w:pPr>
        <w:numPr>
          <w:ilvl w:val="0"/>
          <w:numId w:val="11"/>
        </w:numPr>
      </w:pPr>
      <w:r w:rsidRPr="00E00CE6">
        <w:t>Department</w:t>
      </w:r>
    </w:p>
    <w:p w14:paraId="4A84881C" w14:textId="77777777" w:rsidR="00E00CE6" w:rsidRPr="00E00CE6" w:rsidRDefault="00E00CE6" w:rsidP="00E00CE6">
      <w:pPr>
        <w:numPr>
          <w:ilvl w:val="0"/>
          <w:numId w:val="11"/>
        </w:numPr>
      </w:pPr>
      <w:r w:rsidRPr="00E00CE6">
        <w:t>Module</w:t>
      </w:r>
    </w:p>
    <w:p w14:paraId="596688C4" w14:textId="77777777" w:rsidR="00E00CE6" w:rsidRPr="00E00CE6" w:rsidRDefault="00E00CE6" w:rsidP="00E00CE6">
      <w:pPr>
        <w:numPr>
          <w:ilvl w:val="0"/>
          <w:numId w:val="11"/>
        </w:numPr>
      </w:pPr>
      <w:r w:rsidRPr="00E00CE6">
        <w:t>Lesson</w:t>
      </w:r>
    </w:p>
    <w:p w14:paraId="4D99A4F0" w14:textId="77777777" w:rsidR="00E00CE6" w:rsidRPr="00E00CE6" w:rsidRDefault="00E00CE6" w:rsidP="00E00CE6">
      <w:pPr>
        <w:numPr>
          <w:ilvl w:val="0"/>
          <w:numId w:val="11"/>
        </w:numPr>
      </w:pPr>
      <w:r w:rsidRPr="00E00CE6">
        <w:t>Trainer</w:t>
      </w:r>
    </w:p>
    <w:p w14:paraId="1A596DF2" w14:textId="77777777" w:rsidR="00E00CE6" w:rsidRPr="00E00CE6" w:rsidRDefault="00E00CE6" w:rsidP="00E00CE6">
      <w:pPr>
        <w:numPr>
          <w:ilvl w:val="0"/>
          <w:numId w:val="11"/>
        </w:numPr>
      </w:pPr>
      <w:r w:rsidRPr="00E00CE6">
        <w:t>Quiz</w:t>
      </w:r>
    </w:p>
    <w:p w14:paraId="73DB9FD2" w14:textId="77777777" w:rsidR="00E00CE6" w:rsidRPr="00E00CE6" w:rsidRDefault="00E00CE6" w:rsidP="00E00CE6">
      <w:pPr>
        <w:numPr>
          <w:ilvl w:val="0"/>
          <w:numId w:val="11"/>
        </w:numPr>
      </w:pPr>
      <w:r w:rsidRPr="00E00CE6">
        <w:t>Certification</w:t>
      </w:r>
    </w:p>
    <w:p w14:paraId="4B8F435C" w14:textId="77777777" w:rsidR="00E00CE6" w:rsidRPr="00E00CE6" w:rsidRDefault="00E00CE6" w:rsidP="00E00CE6">
      <w:pPr>
        <w:numPr>
          <w:ilvl w:val="0"/>
          <w:numId w:val="11"/>
        </w:numPr>
      </w:pPr>
      <w:proofErr w:type="spellStart"/>
      <w:r w:rsidRPr="00E00CE6">
        <w:t>Enrollment</w:t>
      </w:r>
      <w:proofErr w:type="spellEnd"/>
    </w:p>
    <w:p w14:paraId="5217F4DE" w14:textId="77777777" w:rsidR="00E00CE6" w:rsidRPr="00E00CE6" w:rsidRDefault="00E00CE6" w:rsidP="00E00CE6">
      <w:pPr>
        <w:numPr>
          <w:ilvl w:val="0"/>
          <w:numId w:val="11"/>
        </w:numPr>
      </w:pPr>
      <w:r w:rsidRPr="00E00CE6">
        <w:t>Feedback</w:t>
      </w:r>
    </w:p>
    <w:p w14:paraId="7C19B752" w14:textId="77777777" w:rsidR="00E00CE6" w:rsidRPr="00E00CE6" w:rsidRDefault="00E00CE6" w:rsidP="00E00CE6">
      <w:pPr>
        <w:numPr>
          <w:ilvl w:val="0"/>
          <w:numId w:val="11"/>
        </w:numPr>
      </w:pPr>
      <w:r w:rsidRPr="00E00CE6">
        <w:t>Grade</w:t>
      </w:r>
    </w:p>
    <w:p w14:paraId="019ABA5B" w14:textId="77777777" w:rsidR="00E00CE6" w:rsidRPr="00E00CE6" w:rsidRDefault="00E00CE6" w:rsidP="00E00CE6">
      <w:pPr>
        <w:numPr>
          <w:ilvl w:val="0"/>
          <w:numId w:val="11"/>
        </w:numPr>
      </w:pPr>
      <w:r w:rsidRPr="00E00CE6">
        <w:t>Attendance</w:t>
      </w:r>
    </w:p>
    <w:p w14:paraId="27EBE863" w14:textId="77777777" w:rsidR="00E00CE6" w:rsidRPr="00E00CE6" w:rsidRDefault="00E00CE6" w:rsidP="00E00CE6">
      <w:pPr>
        <w:numPr>
          <w:ilvl w:val="0"/>
          <w:numId w:val="11"/>
        </w:numPr>
      </w:pPr>
      <w:r w:rsidRPr="00E00CE6">
        <w:t>Assessment</w:t>
      </w:r>
    </w:p>
    <w:p w14:paraId="203EE1B4" w14:textId="77777777" w:rsidR="00E00CE6" w:rsidRPr="00E00CE6" w:rsidRDefault="00E00CE6" w:rsidP="00E00CE6">
      <w:pPr>
        <w:numPr>
          <w:ilvl w:val="0"/>
          <w:numId w:val="11"/>
        </w:numPr>
      </w:pPr>
      <w:r w:rsidRPr="00E00CE6">
        <w:t>Notification</w:t>
      </w:r>
    </w:p>
    <w:p w14:paraId="27657D2A" w14:textId="77777777" w:rsidR="00E00CE6" w:rsidRPr="00E00CE6" w:rsidRDefault="00E00CE6" w:rsidP="00E00CE6">
      <w:pPr>
        <w:numPr>
          <w:ilvl w:val="0"/>
          <w:numId w:val="11"/>
        </w:numPr>
      </w:pPr>
      <w:r w:rsidRPr="00E00CE6">
        <w:t>Report</w:t>
      </w:r>
    </w:p>
    <w:p w14:paraId="7B7F6A04" w14:textId="77777777" w:rsidR="00E00CE6" w:rsidRPr="00E00CE6" w:rsidRDefault="00E00CE6" w:rsidP="00E00CE6">
      <w:r w:rsidRPr="00E00CE6">
        <w:rPr>
          <w:b/>
          <w:bCs/>
        </w:rPr>
        <w:t>Modules</w:t>
      </w:r>
      <w:r w:rsidRPr="00E00CE6">
        <w:t>:</w:t>
      </w:r>
    </w:p>
    <w:p w14:paraId="62131506" w14:textId="77777777" w:rsidR="00E00CE6" w:rsidRPr="00E00CE6" w:rsidRDefault="00E00CE6" w:rsidP="00E00CE6">
      <w:pPr>
        <w:numPr>
          <w:ilvl w:val="0"/>
          <w:numId w:val="12"/>
        </w:numPr>
      </w:pPr>
      <w:r w:rsidRPr="00E00CE6">
        <w:rPr>
          <w:b/>
          <w:bCs/>
        </w:rPr>
        <w:t>Course Management</w:t>
      </w:r>
      <w:r w:rsidRPr="00E00CE6">
        <w:t>: Create, update, and manage training courses and materials.</w:t>
      </w:r>
    </w:p>
    <w:p w14:paraId="111A6944" w14:textId="77777777" w:rsidR="00E00CE6" w:rsidRPr="00E00CE6" w:rsidRDefault="00E00CE6" w:rsidP="00E00CE6">
      <w:pPr>
        <w:numPr>
          <w:ilvl w:val="0"/>
          <w:numId w:val="12"/>
        </w:numPr>
      </w:pPr>
      <w:r w:rsidRPr="00E00CE6">
        <w:rPr>
          <w:b/>
          <w:bCs/>
        </w:rPr>
        <w:t>Employee Management</w:t>
      </w:r>
      <w:r w:rsidRPr="00E00CE6">
        <w:t xml:space="preserve">: Track employee </w:t>
      </w:r>
      <w:proofErr w:type="spellStart"/>
      <w:r w:rsidRPr="00E00CE6">
        <w:t>enrollment</w:t>
      </w:r>
      <w:proofErr w:type="spellEnd"/>
      <w:r w:rsidRPr="00E00CE6">
        <w:t xml:space="preserve"> and progress in courses.</w:t>
      </w:r>
    </w:p>
    <w:p w14:paraId="3D450043" w14:textId="77777777" w:rsidR="00E00CE6" w:rsidRPr="00E00CE6" w:rsidRDefault="00E00CE6" w:rsidP="00E00CE6">
      <w:pPr>
        <w:numPr>
          <w:ilvl w:val="0"/>
          <w:numId w:val="12"/>
        </w:numPr>
      </w:pPr>
      <w:r w:rsidRPr="00E00CE6">
        <w:rPr>
          <w:b/>
          <w:bCs/>
        </w:rPr>
        <w:t>Assessment Module</w:t>
      </w:r>
      <w:r w:rsidRPr="00E00CE6">
        <w:t>: Quizzes and assessments to evaluate employee performance.</w:t>
      </w:r>
    </w:p>
    <w:p w14:paraId="1B27EAC6" w14:textId="77777777" w:rsidR="00E00CE6" w:rsidRPr="00E00CE6" w:rsidRDefault="00E00CE6" w:rsidP="00E00CE6">
      <w:pPr>
        <w:numPr>
          <w:ilvl w:val="0"/>
          <w:numId w:val="12"/>
        </w:numPr>
      </w:pPr>
      <w:r w:rsidRPr="00E00CE6">
        <w:rPr>
          <w:b/>
          <w:bCs/>
        </w:rPr>
        <w:t>Certification</w:t>
      </w:r>
      <w:r w:rsidRPr="00E00CE6">
        <w:t>: Generate certifications for successful course completion.</w:t>
      </w:r>
    </w:p>
    <w:p w14:paraId="65667F00" w14:textId="77777777" w:rsidR="00E00CE6" w:rsidRPr="00E00CE6" w:rsidRDefault="00E00CE6" w:rsidP="00E00CE6">
      <w:pPr>
        <w:numPr>
          <w:ilvl w:val="0"/>
          <w:numId w:val="12"/>
        </w:numPr>
      </w:pPr>
      <w:r w:rsidRPr="00E00CE6">
        <w:rPr>
          <w:b/>
          <w:bCs/>
        </w:rPr>
        <w:t>Attendance Tracking</w:t>
      </w:r>
      <w:r w:rsidRPr="00E00CE6">
        <w:t>: Monitor attendance for training sessions.</w:t>
      </w:r>
    </w:p>
    <w:p w14:paraId="2823115F" w14:textId="77777777" w:rsidR="00E00CE6" w:rsidRPr="00E00CE6" w:rsidRDefault="00E00CE6" w:rsidP="00E00CE6">
      <w:pPr>
        <w:numPr>
          <w:ilvl w:val="0"/>
          <w:numId w:val="12"/>
        </w:numPr>
      </w:pPr>
      <w:r w:rsidRPr="00E00CE6">
        <w:rPr>
          <w:b/>
          <w:bCs/>
        </w:rPr>
        <w:t>Feedback and Reporting</w:t>
      </w:r>
      <w:r w:rsidRPr="00E00CE6">
        <w:t>: Collect feedback on courses and generate performance reports.</w:t>
      </w:r>
    </w:p>
    <w:p w14:paraId="645E3257" w14:textId="77777777" w:rsidR="00E00CE6" w:rsidRPr="00E00CE6" w:rsidRDefault="00E00CE6" w:rsidP="00E00CE6">
      <w:pPr>
        <w:numPr>
          <w:ilvl w:val="0"/>
          <w:numId w:val="12"/>
        </w:numPr>
      </w:pPr>
      <w:r w:rsidRPr="00E00CE6">
        <w:rPr>
          <w:b/>
          <w:bCs/>
        </w:rPr>
        <w:t>Trainer Management</w:t>
      </w:r>
      <w:r w:rsidRPr="00E00CE6">
        <w:t>: Track trainer schedules and feedback.</w:t>
      </w:r>
    </w:p>
    <w:p w14:paraId="0CBE22BA" w14:textId="77777777" w:rsidR="00E00CE6" w:rsidRPr="00E00CE6" w:rsidRDefault="00000000" w:rsidP="00E00CE6">
      <w:r>
        <w:pict w14:anchorId="35FC4E95">
          <v:rect id="_x0000_i1030" style="width:0;height:1.5pt" o:hralign="center" o:hrstd="t" o:hr="t" fillcolor="#a0a0a0" stroked="f"/>
        </w:pict>
      </w:r>
    </w:p>
    <w:p w14:paraId="7546FB5B" w14:textId="77777777" w:rsidR="00E00CE6" w:rsidRPr="00E00CE6" w:rsidRDefault="00E00CE6" w:rsidP="00E00CE6">
      <w:pPr>
        <w:rPr>
          <w:b/>
          <w:bCs/>
        </w:rPr>
      </w:pPr>
      <w:r w:rsidRPr="00E00CE6">
        <w:rPr>
          <w:b/>
          <w:bCs/>
        </w:rPr>
        <w:t>7. Logistics and Supply Chain Management System</w:t>
      </w:r>
    </w:p>
    <w:p w14:paraId="3F25BE55" w14:textId="77777777" w:rsidR="00E00CE6" w:rsidRPr="00E00CE6" w:rsidRDefault="00E00CE6" w:rsidP="00E00CE6">
      <w:r w:rsidRPr="00E00CE6">
        <w:rPr>
          <w:b/>
          <w:bCs/>
        </w:rPr>
        <w:lastRenderedPageBreak/>
        <w:t>Requirement Analysis</w:t>
      </w:r>
      <w:r w:rsidRPr="00E00CE6">
        <w:t xml:space="preserve">: A system for managing the logistics and supply chain process, including inventory tracking, supplier management, and order </w:t>
      </w:r>
      <w:proofErr w:type="spellStart"/>
      <w:r w:rsidRPr="00E00CE6">
        <w:t>fulfillment</w:t>
      </w:r>
      <w:proofErr w:type="spellEnd"/>
      <w:r w:rsidRPr="00E00CE6">
        <w:t>.</w:t>
      </w:r>
    </w:p>
    <w:p w14:paraId="2603887D" w14:textId="77777777" w:rsidR="00E00CE6" w:rsidRPr="00E00CE6" w:rsidRDefault="00E00CE6" w:rsidP="00E00CE6">
      <w:r w:rsidRPr="00E00CE6">
        <w:rPr>
          <w:b/>
          <w:bCs/>
        </w:rPr>
        <w:t>Entities</w:t>
      </w:r>
      <w:r w:rsidRPr="00E00CE6">
        <w:t>:</w:t>
      </w:r>
    </w:p>
    <w:p w14:paraId="7097F36E" w14:textId="77777777" w:rsidR="00E00CE6" w:rsidRPr="00E00CE6" w:rsidRDefault="00E00CE6" w:rsidP="00E00CE6">
      <w:pPr>
        <w:numPr>
          <w:ilvl w:val="0"/>
          <w:numId w:val="13"/>
        </w:numPr>
      </w:pPr>
      <w:r w:rsidRPr="00E00CE6">
        <w:t>Supplier</w:t>
      </w:r>
    </w:p>
    <w:p w14:paraId="1062C2DE" w14:textId="77777777" w:rsidR="00E00CE6" w:rsidRPr="00E00CE6" w:rsidRDefault="00E00CE6" w:rsidP="00E00CE6">
      <w:pPr>
        <w:numPr>
          <w:ilvl w:val="0"/>
          <w:numId w:val="13"/>
        </w:numPr>
      </w:pPr>
      <w:r w:rsidRPr="00E00CE6">
        <w:t>Product</w:t>
      </w:r>
    </w:p>
    <w:p w14:paraId="37DA7486" w14:textId="77777777" w:rsidR="00E00CE6" w:rsidRPr="00E00CE6" w:rsidRDefault="00E00CE6" w:rsidP="00E00CE6">
      <w:pPr>
        <w:numPr>
          <w:ilvl w:val="0"/>
          <w:numId w:val="13"/>
        </w:numPr>
      </w:pPr>
      <w:r w:rsidRPr="00E00CE6">
        <w:t>Warehouse</w:t>
      </w:r>
    </w:p>
    <w:p w14:paraId="52B50328" w14:textId="77777777" w:rsidR="00E00CE6" w:rsidRPr="00E00CE6" w:rsidRDefault="00E00CE6" w:rsidP="00E00CE6">
      <w:pPr>
        <w:numPr>
          <w:ilvl w:val="0"/>
          <w:numId w:val="13"/>
        </w:numPr>
      </w:pPr>
      <w:r w:rsidRPr="00E00CE6">
        <w:t>Inventory</w:t>
      </w:r>
    </w:p>
    <w:p w14:paraId="05470481" w14:textId="77777777" w:rsidR="00E00CE6" w:rsidRPr="00E00CE6" w:rsidRDefault="00E00CE6" w:rsidP="00E00CE6">
      <w:pPr>
        <w:numPr>
          <w:ilvl w:val="0"/>
          <w:numId w:val="13"/>
        </w:numPr>
      </w:pPr>
      <w:r w:rsidRPr="00E00CE6">
        <w:t>Shipment</w:t>
      </w:r>
    </w:p>
    <w:p w14:paraId="10847CB8" w14:textId="77777777" w:rsidR="00E00CE6" w:rsidRPr="00E00CE6" w:rsidRDefault="00E00CE6" w:rsidP="00E00CE6">
      <w:pPr>
        <w:numPr>
          <w:ilvl w:val="0"/>
          <w:numId w:val="13"/>
        </w:numPr>
      </w:pPr>
      <w:proofErr w:type="spellStart"/>
      <w:r w:rsidRPr="00E00CE6">
        <w:t>PurchaseOrder</w:t>
      </w:r>
      <w:proofErr w:type="spellEnd"/>
    </w:p>
    <w:p w14:paraId="45B146A1" w14:textId="77777777" w:rsidR="00E00CE6" w:rsidRPr="00E00CE6" w:rsidRDefault="00E00CE6" w:rsidP="00E00CE6">
      <w:pPr>
        <w:numPr>
          <w:ilvl w:val="0"/>
          <w:numId w:val="13"/>
        </w:numPr>
      </w:pPr>
      <w:proofErr w:type="spellStart"/>
      <w:r w:rsidRPr="00E00CE6">
        <w:t>SalesOrder</w:t>
      </w:r>
      <w:proofErr w:type="spellEnd"/>
    </w:p>
    <w:p w14:paraId="3CEF79A3" w14:textId="77777777" w:rsidR="00E00CE6" w:rsidRPr="00E00CE6" w:rsidRDefault="00E00CE6" w:rsidP="00E00CE6">
      <w:pPr>
        <w:numPr>
          <w:ilvl w:val="0"/>
          <w:numId w:val="13"/>
        </w:numPr>
      </w:pPr>
      <w:r w:rsidRPr="00E00CE6">
        <w:t>Customer</w:t>
      </w:r>
    </w:p>
    <w:p w14:paraId="4A1A3250" w14:textId="77777777" w:rsidR="00E00CE6" w:rsidRPr="00E00CE6" w:rsidRDefault="00E00CE6" w:rsidP="00E00CE6">
      <w:pPr>
        <w:numPr>
          <w:ilvl w:val="0"/>
          <w:numId w:val="13"/>
        </w:numPr>
      </w:pPr>
      <w:proofErr w:type="spellStart"/>
      <w:r w:rsidRPr="00E00CE6">
        <w:t>DeliveryVehicle</w:t>
      </w:r>
      <w:proofErr w:type="spellEnd"/>
    </w:p>
    <w:p w14:paraId="6A090791" w14:textId="77777777" w:rsidR="00E00CE6" w:rsidRPr="00E00CE6" w:rsidRDefault="00E00CE6" w:rsidP="00E00CE6">
      <w:pPr>
        <w:numPr>
          <w:ilvl w:val="0"/>
          <w:numId w:val="13"/>
        </w:numPr>
      </w:pPr>
      <w:r w:rsidRPr="00E00CE6">
        <w:t>Driver</w:t>
      </w:r>
    </w:p>
    <w:p w14:paraId="77744414" w14:textId="77777777" w:rsidR="00E00CE6" w:rsidRPr="00E00CE6" w:rsidRDefault="00E00CE6" w:rsidP="00E00CE6">
      <w:pPr>
        <w:numPr>
          <w:ilvl w:val="0"/>
          <w:numId w:val="13"/>
        </w:numPr>
      </w:pPr>
      <w:r w:rsidRPr="00E00CE6">
        <w:t>Invoice</w:t>
      </w:r>
    </w:p>
    <w:p w14:paraId="42649D84" w14:textId="77777777" w:rsidR="00E00CE6" w:rsidRPr="00E00CE6" w:rsidRDefault="00E00CE6" w:rsidP="00E00CE6">
      <w:pPr>
        <w:numPr>
          <w:ilvl w:val="0"/>
          <w:numId w:val="13"/>
        </w:numPr>
      </w:pPr>
      <w:r w:rsidRPr="00E00CE6">
        <w:t>Payment</w:t>
      </w:r>
    </w:p>
    <w:p w14:paraId="28FB9A4F" w14:textId="77777777" w:rsidR="00E00CE6" w:rsidRPr="00E00CE6" w:rsidRDefault="00E00CE6" w:rsidP="00E00CE6">
      <w:pPr>
        <w:numPr>
          <w:ilvl w:val="0"/>
          <w:numId w:val="13"/>
        </w:numPr>
      </w:pPr>
      <w:r w:rsidRPr="00E00CE6">
        <w:t>Contract</w:t>
      </w:r>
    </w:p>
    <w:p w14:paraId="575B9BDE" w14:textId="77777777" w:rsidR="00E00CE6" w:rsidRPr="00E00CE6" w:rsidRDefault="00E00CE6" w:rsidP="00E00CE6">
      <w:pPr>
        <w:numPr>
          <w:ilvl w:val="0"/>
          <w:numId w:val="13"/>
        </w:numPr>
      </w:pPr>
      <w:r w:rsidRPr="00E00CE6">
        <w:t>Route</w:t>
      </w:r>
    </w:p>
    <w:p w14:paraId="70778550" w14:textId="77777777" w:rsidR="00E00CE6" w:rsidRPr="00E00CE6" w:rsidRDefault="00E00CE6" w:rsidP="00E00CE6">
      <w:pPr>
        <w:numPr>
          <w:ilvl w:val="0"/>
          <w:numId w:val="13"/>
        </w:numPr>
      </w:pPr>
      <w:r w:rsidRPr="00E00CE6">
        <w:t>Feedback</w:t>
      </w:r>
    </w:p>
    <w:p w14:paraId="34423CF5" w14:textId="77777777" w:rsidR="00E00CE6" w:rsidRPr="00E00CE6" w:rsidRDefault="00E00CE6" w:rsidP="00E00CE6">
      <w:r w:rsidRPr="00E00CE6">
        <w:rPr>
          <w:b/>
          <w:bCs/>
        </w:rPr>
        <w:t>Modules</w:t>
      </w:r>
      <w:r w:rsidRPr="00E00CE6">
        <w:t>:</w:t>
      </w:r>
    </w:p>
    <w:p w14:paraId="6C29563F" w14:textId="77777777" w:rsidR="00E00CE6" w:rsidRPr="00E00CE6" w:rsidRDefault="00E00CE6" w:rsidP="00E00CE6">
      <w:pPr>
        <w:numPr>
          <w:ilvl w:val="0"/>
          <w:numId w:val="14"/>
        </w:numPr>
      </w:pPr>
      <w:r w:rsidRPr="00E00CE6">
        <w:rPr>
          <w:b/>
          <w:bCs/>
        </w:rPr>
        <w:t>Inventory Management</w:t>
      </w:r>
      <w:r w:rsidRPr="00E00CE6">
        <w:t>: Track stock levels, reorder points, and product availability.</w:t>
      </w:r>
    </w:p>
    <w:p w14:paraId="08DEA786" w14:textId="77777777" w:rsidR="00E00CE6" w:rsidRPr="00E00CE6" w:rsidRDefault="00E00CE6" w:rsidP="00E00CE6">
      <w:pPr>
        <w:numPr>
          <w:ilvl w:val="0"/>
          <w:numId w:val="14"/>
        </w:numPr>
      </w:pPr>
      <w:r w:rsidRPr="00E00CE6">
        <w:rPr>
          <w:b/>
          <w:bCs/>
        </w:rPr>
        <w:t>Supplier Management</w:t>
      </w:r>
      <w:r w:rsidRPr="00E00CE6">
        <w:t>: Manage supplier contracts, performance, and orders.</w:t>
      </w:r>
    </w:p>
    <w:p w14:paraId="60CD843D" w14:textId="77777777" w:rsidR="00E00CE6" w:rsidRPr="00E00CE6" w:rsidRDefault="00E00CE6" w:rsidP="00E00CE6">
      <w:pPr>
        <w:numPr>
          <w:ilvl w:val="0"/>
          <w:numId w:val="14"/>
        </w:numPr>
      </w:pPr>
      <w:r w:rsidRPr="00E00CE6">
        <w:rPr>
          <w:b/>
          <w:bCs/>
        </w:rPr>
        <w:t xml:space="preserve">Order </w:t>
      </w:r>
      <w:proofErr w:type="spellStart"/>
      <w:r w:rsidRPr="00E00CE6">
        <w:rPr>
          <w:b/>
          <w:bCs/>
        </w:rPr>
        <w:t>Fulfillment</w:t>
      </w:r>
      <w:proofErr w:type="spellEnd"/>
      <w:r w:rsidRPr="00E00CE6">
        <w:t>: Track sales and purchase orders from creation to delivery.</w:t>
      </w:r>
    </w:p>
    <w:p w14:paraId="4756F9B7" w14:textId="77777777" w:rsidR="00E00CE6" w:rsidRPr="00E00CE6" w:rsidRDefault="00E00CE6" w:rsidP="00E00CE6">
      <w:pPr>
        <w:numPr>
          <w:ilvl w:val="0"/>
          <w:numId w:val="14"/>
        </w:numPr>
      </w:pPr>
      <w:r w:rsidRPr="00E00CE6">
        <w:rPr>
          <w:b/>
          <w:bCs/>
        </w:rPr>
        <w:t>Shipment Tracking</w:t>
      </w:r>
      <w:r w:rsidRPr="00E00CE6">
        <w:t>: Manage shipment routes, vehicle assignments, and delivery tracking.</w:t>
      </w:r>
    </w:p>
    <w:p w14:paraId="6EB6CE59" w14:textId="77777777" w:rsidR="00E00CE6" w:rsidRPr="00E00CE6" w:rsidRDefault="00E00CE6" w:rsidP="00E00CE6">
      <w:pPr>
        <w:numPr>
          <w:ilvl w:val="0"/>
          <w:numId w:val="14"/>
        </w:numPr>
      </w:pPr>
      <w:r w:rsidRPr="00E00CE6">
        <w:rPr>
          <w:b/>
          <w:bCs/>
        </w:rPr>
        <w:t>Warehouse Management</w:t>
      </w:r>
      <w:r w:rsidRPr="00E00CE6">
        <w:t>: Track product locations and stock transfers between warehouses.</w:t>
      </w:r>
    </w:p>
    <w:p w14:paraId="7617299C" w14:textId="77777777" w:rsidR="00E00CE6" w:rsidRPr="00E00CE6" w:rsidRDefault="00E00CE6" w:rsidP="00E00CE6">
      <w:pPr>
        <w:numPr>
          <w:ilvl w:val="0"/>
          <w:numId w:val="14"/>
        </w:numPr>
      </w:pPr>
      <w:r w:rsidRPr="00E00CE6">
        <w:rPr>
          <w:b/>
          <w:bCs/>
        </w:rPr>
        <w:t>Payment Module</w:t>
      </w:r>
      <w:r w:rsidRPr="00E00CE6">
        <w:t>: Invoice generation and payment tracking for suppliers and customers.</w:t>
      </w:r>
    </w:p>
    <w:p w14:paraId="71A43A7B" w14:textId="77777777" w:rsidR="00E00CE6" w:rsidRPr="00E00CE6" w:rsidRDefault="00E00CE6" w:rsidP="00E00CE6">
      <w:pPr>
        <w:numPr>
          <w:ilvl w:val="0"/>
          <w:numId w:val="14"/>
        </w:numPr>
      </w:pPr>
      <w:r w:rsidRPr="00E00CE6">
        <w:rPr>
          <w:b/>
          <w:bCs/>
        </w:rPr>
        <w:t>Analytics and Reporting</w:t>
      </w:r>
      <w:r w:rsidRPr="00E00CE6">
        <w:t>: Provide insights on logistics performance, product availability, and supplier reliability.</w:t>
      </w:r>
    </w:p>
    <w:p w14:paraId="446487C8" w14:textId="77777777" w:rsidR="00E00CE6" w:rsidRPr="00E00CE6" w:rsidRDefault="00000000" w:rsidP="00E00CE6">
      <w:r>
        <w:pict w14:anchorId="2B5F6B78">
          <v:rect id="_x0000_i1031" style="width:0;height:1.5pt" o:hralign="center" o:hrstd="t" o:hr="t" fillcolor="#a0a0a0" stroked="f"/>
        </w:pict>
      </w:r>
    </w:p>
    <w:p w14:paraId="5FB9CA50" w14:textId="77777777" w:rsidR="00E00CE6" w:rsidRPr="00E00CE6" w:rsidRDefault="00E00CE6" w:rsidP="00E00CE6">
      <w:pPr>
        <w:rPr>
          <w:b/>
          <w:bCs/>
        </w:rPr>
      </w:pPr>
      <w:r w:rsidRPr="00E00CE6">
        <w:rPr>
          <w:b/>
          <w:bCs/>
        </w:rPr>
        <w:t>8. Online Grocery Store</w:t>
      </w:r>
    </w:p>
    <w:p w14:paraId="759343EA" w14:textId="77777777" w:rsidR="00E00CE6" w:rsidRPr="00E00CE6" w:rsidRDefault="00E00CE6" w:rsidP="00E00CE6">
      <w:r w:rsidRPr="00E00CE6">
        <w:rPr>
          <w:b/>
          <w:bCs/>
        </w:rPr>
        <w:t>Requirement Analysis</w:t>
      </w:r>
      <w:r w:rsidRPr="00E00CE6">
        <w:t>: A system for managing an online grocery store with product listings, orders, and delivery management.</w:t>
      </w:r>
    </w:p>
    <w:p w14:paraId="2DA15495" w14:textId="77777777" w:rsidR="00E00CE6" w:rsidRPr="00E00CE6" w:rsidRDefault="00E00CE6" w:rsidP="00E00CE6">
      <w:r w:rsidRPr="00E00CE6">
        <w:rPr>
          <w:b/>
          <w:bCs/>
        </w:rPr>
        <w:t>Entities</w:t>
      </w:r>
      <w:r w:rsidRPr="00E00CE6">
        <w:t>:</w:t>
      </w:r>
    </w:p>
    <w:p w14:paraId="21369340" w14:textId="77777777" w:rsidR="00E00CE6" w:rsidRPr="00E00CE6" w:rsidRDefault="00E00CE6" w:rsidP="00E00CE6">
      <w:pPr>
        <w:numPr>
          <w:ilvl w:val="0"/>
          <w:numId w:val="15"/>
        </w:numPr>
      </w:pPr>
      <w:r w:rsidRPr="00E00CE6">
        <w:t>User</w:t>
      </w:r>
    </w:p>
    <w:p w14:paraId="45BBBDCA" w14:textId="77777777" w:rsidR="00E00CE6" w:rsidRPr="00E00CE6" w:rsidRDefault="00E00CE6" w:rsidP="00E00CE6">
      <w:pPr>
        <w:numPr>
          <w:ilvl w:val="0"/>
          <w:numId w:val="15"/>
        </w:numPr>
      </w:pPr>
      <w:r w:rsidRPr="00E00CE6">
        <w:t>Product</w:t>
      </w:r>
    </w:p>
    <w:p w14:paraId="4E6CC96C" w14:textId="77777777" w:rsidR="00E00CE6" w:rsidRPr="00E00CE6" w:rsidRDefault="00E00CE6" w:rsidP="00E00CE6">
      <w:pPr>
        <w:numPr>
          <w:ilvl w:val="0"/>
          <w:numId w:val="15"/>
        </w:numPr>
      </w:pPr>
      <w:r w:rsidRPr="00E00CE6">
        <w:t>Category</w:t>
      </w:r>
    </w:p>
    <w:p w14:paraId="3E78024F" w14:textId="77777777" w:rsidR="00E00CE6" w:rsidRPr="00E00CE6" w:rsidRDefault="00E00CE6" w:rsidP="00E00CE6">
      <w:pPr>
        <w:numPr>
          <w:ilvl w:val="0"/>
          <w:numId w:val="15"/>
        </w:numPr>
      </w:pPr>
      <w:r w:rsidRPr="00E00CE6">
        <w:t>Cart</w:t>
      </w:r>
    </w:p>
    <w:p w14:paraId="1CFD74E1" w14:textId="77777777" w:rsidR="00E00CE6" w:rsidRPr="00E00CE6" w:rsidRDefault="00E00CE6" w:rsidP="00E00CE6">
      <w:pPr>
        <w:numPr>
          <w:ilvl w:val="0"/>
          <w:numId w:val="15"/>
        </w:numPr>
      </w:pPr>
      <w:r w:rsidRPr="00E00CE6">
        <w:lastRenderedPageBreak/>
        <w:t>Order</w:t>
      </w:r>
    </w:p>
    <w:p w14:paraId="4279AFF5" w14:textId="77777777" w:rsidR="00E00CE6" w:rsidRPr="00E00CE6" w:rsidRDefault="00E00CE6" w:rsidP="00E00CE6">
      <w:pPr>
        <w:numPr>
          <w:ilvl w:val="0"/>
          <w:numId w:val="15"/>
        </w:numPr>
      </w:pPr>
      <w:r w:rsidRPr="00E00CE6">
        <w:t>Payment</w:t>
      </w:r>
    </w:p>
    <w:p w14:paraId="51602A23" w14:textId="77777777" w:rsidR="00E00CE6" w:rsidRPr="00E00CE6" w:rsidRDefault="00E00CE6" w:rsidP="00E00CE6">
      <w:pPr>
        <w:numPr>
          <w:ilvl w:val="0"/>
          <w:numId w:val="15"/>
        </w:numPr>
      </w:pPr>
      <w:r w:rsidRPr="00E00CE6">
        <w:t>Review</w:t>
      </w:r>
    </w:p>
    <w:p w14:paraId="713D5C46" w14:textId="77777777" w:rsidR="00E00CE6" w:rsidRPr="00E00CE6" w:rsidRDefault="00E00CE6" w:rsidP="00E00CE6">
      <w:pPr>
        <w:numPr>
          <w:ilvl w:val="0"/>
          <w:numId w:val="15"/>
        </w:numPr>
      </w:pPr>
      <w:r w:rsidRPr="00E00CE6">
        <w:t>Delivery</w:t>
      </w:r>
    </w:p>
    <w:p w14:paraId="5A09E848" w14:textId="77777777" w:rsidR="00E00CE6" w:rsidRPr="00E00CE6" w:rsidRDefault="00E00CE6" w:rsidP="00E00CE6">
      <w:pPr>
        <w:numPr>
          <w:ilvl w:val="0"/>
          <w:numId w:val="15"/>
        </w:numPr>
      </w:pPr>
      <w:r w:rsidRPr="00E00CE6">
        <w:t>Address</w:t>
      </w:r>
    </w:p>
    <w:p w14:paraId="4920FFED" w14:textId="77777777" w:rsidR="00E00CE6" w:rsidRPr="00E00CE6" w:rsidRDefault="00E00CE6" w:rsidP="00E00CE6">
      <w:pPr>
        <w:numPr>
          <w:ilvl w:val="0"/>
          <w:numId w:val="15"/>
        </w:numPr>
      </w:pPr>
      <w:r w:rsidRPr="00E00CE6">
        <w:t>Discount</w:t>
      </w:r>
    </w:p>
    <w:p w14:paraId="120704E9" w14:textId="77777777" w:rsidR="00E00CE6" w:rsidRPr="00E00CE6" w:rsidRDefault="00E00CE6" w:rsidP="00E00CE6">
      <w:pPr>
        <w:numPr>
          <w:ilvl w:val="0"/>
          <w:numId w:val="15"/>
        </w:numPr>
      </w:pPr>
      <w:r w:rsidRPr="00E00CE6">
        <w:t>Coupon</w:t>
      </w:r>
    </w:p>
    <w:p w14:paraId="32542202" w14:textId="77777777" w:rsidR="00E00CE6" w:rsidRPr="00E00CE6" w:rsidRDefault="00E00CE6" w:rsidP="00E00CE6">
      <w:pPr>
        <w:numPr>
          <w:ilvl w:val="0"/>
          <w:numId w:val="15"/>
        </w:numPr>
      </w:pPr>
      <w:r w:rsidRPr="00E00CE6">
        <w:t>Feedback</w:t>
      </w:r>
    </w:p>
    <w:p w14:paraId="60A96584" w14:textId="77777777" w:rsidR="00E00CE6" w:rsidRPr="00E00CE6" w:rsidRDefault="00E00CE6" w:rsidP="00E00CE6">
      <w:pPr>
        <w:numPr>
          <w:ilvl w:val="0"/>
          <w:numId w:val="15"/>
        </w:numPr>
      </w:pPr>
      <w:r w:rsidRPr="00E00CE6">
        <w:t>Shipment</w:t>
      </w:r>
    </w:p>
    <w:p w14:paraId="5DA85B08" w14:textId="77777777" w:rsidR="00E00CE6" w:rsidRPr="00E00CE6" w:rsidRDefault="00E00CE6" w:rsidP="00E00CE6">
      <w:pPr>
        <w:numPr>
          <w:ilvl w:val="0"/>
          <w:numId w:val="15"/>
        </w:numPr>
      </w:pPr>
      <w:r w:rsidRPr="00E00CE6">
        <w:t>Invoice</w:t>
      </w:r>
    </w:p>
    <w:p w14:paraId="1EB93932" w14:textId="77777777" w:rsidR="00E00CE6" w:rsidRPr="00E00CE6" w:rsidRDefault="00E00CE6" w:rsidP="00E00CE6">
      <w:pPr>
        <w:numPr>
          <w:ilvl w:val="0"/>
          <w:numId w:val="15"/>
        </w:numPr>
      </w:pPr>
      <w:proofErr w:type="spellStart"/>
      <w:r w:rsidRPr="00E00CE6">
        <w:t>DeliveryVehicle</w:t>
      </w:r>
      <w:proofErr w:type="spellEnd"/>
    </w:p>
    <w:p w14:paraId="42D3ED3C" w14:textId="77777777" w:rsidR="00E00CE6" w:rsidRPr="00E00CE6" w:rsidRDefault="00E00CE6" w:rsidP="00E00CE6">
      <w:r w:rsidRPr="00E00CE6">
        <w:rPr>
          <w:b/>
          <w:bCs/>
        </w:rPr>
        <w:t>Modules</w:t>
      </w:r>
      <w:r w:rsidRPr="00E00CE6">
        <w:t>:</w:t>
      </w:r>
    </w:p>
    <w:p w14:paraId="5740E7DE" w14:textId="77777777" w:rsidR="00E00CE6" w:rsidRPr="00E00CE6" w:rsidRDefault="00E00CE6" w:rsidP="00E00CE6">
      <w:pPr>
        <w:numPr>
          <w:ilvl w:val="0"/>
          <w:numId w:val="16"/>
        </w:numPr>
      </w:pPr>
      <w:r w:rsidRPr="00E00CE6">
        <w:rPr>
          <w:b/>
          <w:bCs/>
        </w:rPr>
        <w:t>Product Management</w:t>
      </w:r>
      <w:r w:rsidRPr="00E00CE6">
        <w:t>: Manage product listings, categories, and inventory.</w:t>
      </w:r>
    </w:p>
    <w:p w14:paraId="700C1E04" w14:textId="77777777" w:rsidR="00E00CE6" w:rsidRPr="00E00CE6" w:rsidRDefault="00E00CE6" w:rsidP="00E00CE6">
      <w:pPr>
        <w:numPr>
          <w:ilvl w:val="0"/>
          <w:numId w:val="16"/>
        </w:numPr>
      </w:pPr>
      <w:r w:rsidRPr="00E00CE6">
        <w:rPr>
          <w:b/>
          <w:bCs/>
        </w:rPr>
        <w:t>Cart and Checkout</w:t>
      </w:r>
      <w:r w:rsidRPr="00E00CE6">
        <w:t>: Add products to the cart, apply coupons, and checkout.</w:t>
      </w:r>
    </w:p>
    <w:p w14:paraId="1BE86EA6" w14:textId="77777777" w:rsidR="00E00CE6" w:rsidRPr="00E00CE6" w:rsidRDefault="00E00CE6" w:rsidP="00E00CE6">
      <w:pPr>
        <w:numPr>
          <w:ilvl w:val="0"/>
          <w:numId w:val="16"/>
        </w:numPr>
      </w:pPr>
      <w:r w:rsidRPr="00E00CE6">
        <w:rPr>
          <w:b/>
          <w:bCs/>
        </w:rPr>
        <w:t>Order Management</w:t>
      </w:r>
      <w:r w:rsidRPr="00E00CE6">
        <w:t>: Track orders from placement to delivery.</w:t>
      </w:r>
    </w:p>
    <w:p w14:paraId="3EE99F0F" w14:textId="77777777" w:rsidR="00E00CE6" w:rsidRPr="00E00CE6" w:rsidRDefault="00E00CE6" w:rsidP="00E00CE6">
      <w:pPr>
        <w:numPr>
          <w:ilvl w:val="0"/>
          <w:numId w:val="16"/>
        </w:numPr>
      </w:pPr>
      <w:r w:rsidRPr="00E00CE6">
        <w:rPr>
          <w:b/>
          <w:bCs/>
        </w:rPr>
        <w:t>Delivery Scheduling</w:t>
      </w:r>
      <w:r w:rsidRPr="00E00CE6">
        <w:t>: Manage delivery routes and vehicle assignments.</w:t>
      </w:r>
    </w:p>
    <w:p w14:paraId="2387EA9A" w14:textId="77777777" w:rsidR="00E00CE6" w:rsidRPr="00E00CE6" w:rsidRDefault="00E00CE6" w:rsidP="00E00CE6">
      <w:pPr>
        <w:numPr>
          <w:ilvl w:val="0"/>
          <w:numId w:val="16"/>
        </w:numPr>
      </w:pPr>
      <w:r w:rsidRPr="00E00CE6">
        <w:rPr>
          <w:b/>
          <w:bCs/>
        </w:rPr>
        <w:t>Payment Gateway</w:t>
      </w:r>
      <w:r w:rsidRPr="00E00CE6">
        <w:t>: Secure payment processing for orders.</w:t>
      </w:r>
    </w:p>
    <w:p w14:paraId="303FDBDB" w14:textId="77777777" w:rsidR="00E00CE6" w:rsidRPr="00E00CE6" w:rsidRDefault="00E00CE6" w:rsidP="00E00CE6">
      <w:pPr>
        <w:numPr>
          <w:ilvl w:val="0"/>
          <w:numId w:val="16"/>
        </w:numPr>
      </w:pPr>
      <w:r w:rsidRPr="00E00CE6">
        <w:rPr>
          <w:b/>
          <w:bCs/>
        </w:rPr>
        <w:t>Review and Feedback</w:t>
      </w:r>
      <w:r w:rsidRPr="00E00CE6">
        <w:t>: Manage product reviews and user feedback.</w:t>
      </w:r>
    </w:p>
    <w:p w14:paraId="1CE22618" w14:textId="77777777" w:rsidR="00E00CE6" w:rsidRPr="00E00CE6" w:rsidRDefault="00E00CE6" w:rsidP="00E00CE6">
      <w:pPr>
        <w:numPr>
          <w:ilvl w:val="0"/>
          <w:numId w:val="16"/>
        </w:numPr>
      </w:pPr>
      <w:r w:rsidRPr="00E00CE6">
        <w:rPr>
          <w:b/>
          <w:bCs/>
        </w:rPr>
        <w:t>Analytics Module</w:t>
      </w:r>
      <w:r w:rsidRPr="00E00CE6">
        <w:t>: Track user purchases, popular products, and sales trends.</w:t>
      </w:r>
    </w:p>
    <w:p w14:paraId="2ADC2FC7" w14:textId="77777777" w:rsidR="00E00CE6" w:rsidRPr="00E00CE6" w:rsidRDefault="00000000" w:rsidP="00E00CE6">
      <w:r>
        <w:pict w14:anchorId="06AA9D0F">
          <v:rect id="_x0000_i1032" style="width:0;height:1.5pt" o:hralign="center" o:hrstd="t" o:hr="t" fillcolor="#a0a0a0" stroked="f"/>
        </w:pict>
      </w:r>
    </w:p>
    <w:p w14:paraId="5C219C97" w14:textId="77777777" w:rsidR="00E00CE6" w:rsidRPr="00E00CE6" w:rsidRDefault="00E00CE6" w:rsidP="00E00CE6">
      <w:pPr>
        <w:rPr>
          <w:b/>
          <w:bCs/>
        </w:rPr>
      </w:pPr>
      <w:r w:rsidRPr="00E00CE6">
        <w:rPr>
          <w:b/>
          <w:bCs/>
        </w:rPr>
        <w:t>9. E-Governance System</w:t>
      </w:r>
    </w:p>
    <w:p w14:paraId="108128A5" w14:textId="77777777" w:rsidR="00E00CE6" w:rsidRPr="00E00CE6" w:rsidRDefault="00E00CE6" w:rsidP="00E00CE6">
      <w:r w:rsidRPr="00E00CE6">
        <w:rPr>
          <w:b/>
          <w:bCs/>
        </w:rPr>
        <w:t>Requirement Analysis</w:t>
      </w:r>
      <w:r w:rsidRPr="00E00CE6">
        <w:t>: A system for managing government services online, such as tax filing, service requests, and citizen feedback.</w:t>
      </w:r>
    </w:p>
    <w:p w14:paraId="460108F9" w14:textId="77777777" w:rsidR="00E00CE6" w:rsidRPr="00E00CE6" w:rsidRDefault="00E00CE6" w:rsidP="00E00CE6">
      <w:r w:rsidRPr="00E00CE6">
        <w:rPr>
          <w:b/>
          <w:bCs/>
        </w:rPr>
        <w:t>Entities</w:t>
      </w:r>
      <w:r w:rsidRPr="00E00CE6">
        <w:t>:</w:t>
      </w:r>
    </w:p>
    <w:p w14:paraId="30C219CA" w14:textId="77777777" w:rsidR="00E00CE6" w:rsidRPr="00E00CE6" w:rsidRDefault="00E00CE6" w:rsidP="00E00CE6">
      <w:pPr>
        <w:numPr>
          <w:ilvl w:val="0"/>
          <w:numId w:val="17"/>
        </w:numPr>
      </w:pPr>
      <w:r w:rsidRPr="00E00CE6">
        <w:t>Citizen</w:t>
      </w:r>
    </w:p>
    <w:p w14:paraId="2164325A" w14:textId="77777777" w:rsidR="00E00CE6" w:rsidRPr="00E00CE6" w:rsidRDefault="00E00CE6" w:rsidP="00E00CE6">
      <w:pPr>
        <w:numPr>
          <w:ilvl w:val="0"/>
          <w:numId w:val="17"/>
        </w:numPr>
      </w:pPr>
      <w:r w:rsidRPr="00E00CE6">
        <w:t>ServiceRequest</w:t>
      </w:r>
    </w:p>
    <w:p w14:paraId="1BEC639D" w14:textId="77777777" w:rsidR="00E00CE6" w:rsidRPr="00E00CE6" w:rsidRDefault="00E00CE6" w:rsidP="00E00CE6">
      <w:pPr>
        <w:numPr>
          <w:ilvl w:val="0"/>
          <w:numId w:val="17"/>
        </w:numPr>
      </w:pPr>
      <w:proofErr w:type="spellStart"/>
      <w:r w:rsidRPr="00E00CE6">
        <w:t>GovernmentEmployee</w:t>
      </w:r>
      <w:proofErr w:type="spellEnd"/>
    </w:p>
    <w:p w14:paraId="56B64B5C" w14:textId="77777777" w:rsidR="00E00CE6" w:rsidRPr="00E00CE6" w:rsidRDefault="00E00CE6" w:rsidP="00E00CE6">
      <w:pPr>
        <w:numPr>
          <w:ilvl w:val="0"/>
          <w:numId w:val="17"/>
        </w:numPr>
      </w:pPr>
      <w:r w:rsidRPr="00E00CE6">
        <w:t>Department</w:t>
      </w:r>
    </w:p>
    <w:p w14:paraId="2A75F3A5" w14:textId="77777777" w:rsidR="00E00CE6" w:rsidRPr="00E00CE6" w:rsidRDefault="00E00CE6" w:rsidP="00E00CE6">
      <w:pPr>
        <w:numPr>
          <w:ilvl w:val="0"/>
          <w:numId w:val="17"/>
        </w:numPr>
      </w:pPr>
      <w:proofErr w:type="spellStart"/>
      <w:r w:rsidRPr="00E00CE6">
        <w:t>TaxRecord</w:t>
      </w:r>
      <w:proofErr w:type="spellEnd"/>
    </w:p>
    <w:p w14:paraId="0A10D803" w14:textId="77777777" w:rsidR="00E00CE6" w:rsidRPr="00E00CE6" w:rsidRDefault="00E00CE6" w:rsidP="00E00CE6">
      <w:pPr>
        <w:numPr>
          <w:ilvl w:val="0"/>
          <w:numId w:val="17"/>
        </w:numPr>
      </w:pPr>
      <w:r w:rsidRPr="00E00CE6">
        <w:t>Payment</w:t>
      </w:r>
    </w:p>
    <w:p w14:paraId="433BA11D" w14:textId="77777777" w:rsidR="00E00CE6" w:rsidRPr="00E00CE6" w:rsidRDefault="00E00CE6" w:rsidP="00E00CE6">
      <w:pPr>
        <w:numPr>
          <w:ilvl w:val="0"/>
          <w:numId w:val="17"/>
        </w:numPr>
      </w:pPr>
      <w:r w:rsidRPr="00E00CE6">
        <w:t>Complaint</w:t>
      </w:r>
    </w:p>
    <w:p w14:paraId="61A0ADF3" w14:textId="77777777" w:rsidR="00E00CE6" w:rsidRPr="00E00CE6" w:rsidRDefault="00E00CE6" w:rsidP="00E00CE6">
      <w:pPr>
        <w:numPr>
          <w:ilvl w:val="0"/>
          <w:numId w:val="17"/>
        </w:numPr>
      </w:pPr>
      <w:r w:rsidRPr="00E00CE6">
        <w:t>Service</w:t>
      </w:r>
    </w:p>
    <w:p w14:paraId="6C3E2A00" w14:textId="77777777" w:rsidR="00E00CE6" w:rsidRPr="00E00CE6" w:rsidRDefault="00E00CE6" w:rsidP="00E00CE6">
      <w:pPr>
        <w:numPr>
          <w:ilvl w:val="0"/>
          <w:numId w:val="17"/>
        </w:numPr>
      </w:pPr>
      <w:r w:rsidRPr="00E00CE6">
        <w:t>Notification</w:t>
      </w:r>
    </w:p>
    <w:p w14:paraId="27DE4354" w14:textId="77777777" w:rsidR="00E00CE6" w:rsidRPr="00E00CE6" w:rsidRDefault="00E00CE6" w:rsidP="00E00CE6">
      <w:pPr>
        <w:numPr>
          <w:ilvl w:val="0"/>
          <w:numId w:val="17"/>
        </w:numPr>
      </w:pPr>
      <w:r w:rsidRPr="00E00CE6">
        <w:t>Appointment</w:t>
      </w:r>
    </w:p>
    <w:p w14:paraId="14C9B4C7" w14:textId="77777777" w:rsidR="00E00CE6" w:rsidRPr="00E00CE6" w:rsidRDefault="00E00CE6" w:rsidP="00E00CE6">
      <w:pPr>
        <w:numPr>
          <w:ilvl w:val="0"/>
          <w:numId w:val="17"/>
        </w:numPr>
      </w:pPr>
      <w:r w:rsidRPr="00E00CE6">
        <w:t>Feedback</w:t>
      </w:r>
    </w:p>
    <w:p w14:paraId="1928DFCE" w14:textId="77777777" w:rsidR="00E00CE6" w:rsidRPr="00E00CE6" w:rsidRDefault="00E00CE6" w:rsidP="00E00CE6">
      <w:pPr>
        <w:numPr>
          <w:ilvl w:val="0"/>
          <w:numId w:val="17"/>
        </w:numPr>
      </w:pPr>
      <w:r w:rsidRPr="00E00CE6">
        <w:lastRenderedPageBreak/>
        <w:t>Approval</w:t>
      </w:r>
    </w:p>
    <w:p w14:paraId="501EAD70" w14:textId="77777777" w:rsidR="00E00CE6" w:rsidRPr="00E00CE6" w:rsidRDefault="00E00CE6" w:rsidP="00E00CE6">
      <w:pPr>
        <w:numPr>
          <w:ilvl w:val="0"/>
          <w:numId w:val="17"/>
        </w:numPr>
      </w:pPr>
      <w:r w:rsidRPr="00E00CE6">
        <w:t>Report</w:t>
      </w:r>
    </w:p>
    <w:p w14:paraId="43F08617" w14:textId="77777777" w:rsidR="00E00CE6" w:rsidRPr="00E00CE6" w:rsidRDefault="00E00CE6" w:rsidP="00E00CE6">
      <w:pPr>
        <w:numPr>
          <w:ilvl w:val="0"/>
          <w:numId w:val="17"/>
        </w:numPr>
      </w:pPr>
      <w:r w:rsidRPr="00E00CE6">
        <w:t>Document</w:t>
      </w:r>
    </w:p>
    <w:p w14:paraId="7D55097A" w14:textId="77777777" w:rsidR="00E00CE6" w:rsidRPr="00E00CE6" w:rsidRDefault="00E00CE6" w:rsidP="00E00CE6">
      <w:pPr>
        <w:numPr>
          <w:ilvl w:val="0"/>
          <w:numId w:val="17"/>
        </w:numPr>
      </w:pPr>
      <w:r w:rsidRPr="00E00CE6">
        <w:t>Application</w:t>
      </w:r>
    </w:p>
    <w:p w14:paraId="42598774" w14:textId="77777777" w:rsidR="00E00CE6" w:rsidRPr="00E00CE6" w:rsidRDefault="00E00CE6" w:rsidP="00E00CE6">
      <w:r w:rsidRPr="00E00CE6">
        <w:rPr>
          <w:b/>
          <w:bCs/>
        </w:rPr>
        <w:t>Modules</w:t>
      </w:r>
      <w:r w:rsidRPr="00E00CE6">
        <w:t>:</w:t>
      </w:r>
    </w:p>
    <w:p w14:paraId="7FAE49F9" w14:textId="77777777" w:rsidR="00E00CE6" w:rsidRPr="00E00CE6" w:rsidRDefault="00E00CE6" w:rsidP="00E00CE6">
      <w:pPr>
        <w:numPr>
          <w:ilvl w:val="0"/>
          <w:numId w:val="18"/>
        </w:numPr>
      </w:pPr>
      <w:r w:rsidRPr="00E00CE6">
        <w:rPr>
          <w:b/>
          <w:bCs/>
        </w:rPr>
        <w:t>Service Request Management</w:t>
      </w:r>
      <w:r w:rsidRPr="00E00CE6">
        <w:t>: Citizens can apply for government services like passport, license, etc.</w:t>
      </w:r>
    </w:p>
    <w:p w14:paraId="5C58D7AE" w14:textId="77777777" w:rsidR="00E00CE6" w:rsidRPr="00E00CE6" w:rsidRDefault="00E00CE6" w:rsidP="00E00CE6">
      <w:pPr>
        <w:numPr>
          <w:ilvl w:val="0"/>
          <w:numId w:val="18"/>
        </w:numPr>
      </w:pPr>
      <w:r w:rsidRPr="00E00CE6">
        <w:rPr>
          <w:b/>
          <w:bCs/>
        </w:rPr>
        <w:t>Tax Management</w:t>
      </w:r>
      <w:r w:rsidRPr="00E00CE6">
        <w:t>: Online tax filing, payment, and tracking.</w:t>
      </w:r>
    </w:p>
    <w:p w14:paraId="575722B9" w14:textId="77777777" w:rsidR="00E00CE6" w:rsidRPr="00E00CE6" w:rsidRDefault="00E00CE6" w:rsidP="00E00CE6">
      <w:pPr>
        <w:numPr>
          <w:ilvl w:val="0"/>
          <w:numId w:val="18"/>
        </w:numPr>
      </w:pPr>
      <w:r w:rsidRPr="00E00CE6">
        <w:rPr>
          <w:b/>
          <w:bCs/>
        </w:rPr>
        <w:t>Complaint Management</w:t>
      </w:r>
      <w:r w:rsidRPr="00E00CE6">
        <w:t>: Register and track complaints related to services.</w:t>
      </w:r>
    </w:p>
    <w:p w14:paraId="44DBFE5B" w14:textId="77777777" w:rsidR="00E00CE6" w:rsidRPr="00E00CE6" w:rsidRDefault="00E00CE6" w:rsidP="00E00CE6">
      <w:pPr>
        <w:numPr>
          <w:ilvl w:val="0"/>
          <w:numId w:val="18"/>
        </w:numPr>
      </w:pPr>
      <w:r w:rsidRPr="00E00CE6">
        <w:rPr>
          <w:b/>
          <w:bCs/>
        </w:rPr>
        <w:t>Approval and Verification</w:t>
      </w:r>
      <w:r w:rsidRPr="00E00CE6">
        <w:t>: Manage approval workflows for service requests.</w:t>
      </w:r>
    </w:p>
    <w:p w14:paraId="46B9B928" w14:textId="77777777" w:rsidR="00E00CE6" w:rsidRPr="00E00CE6" w:rsidRDefault="00E00CE6" w:rsidP="00E00CE6">
      <w:pPr>
        <w:numPr>
          <w:ilvl w:val="0"/>
          <w:numId w:val="18"/>
        </w:numPr>
      </w:pPr>
      <w:r w:rsidRPr="00E00CE6">
        <w:rPr>
          <w:b/>
          <w:bCs/>
        </w:rPr>
        <w:t>Document Management</w:t>
      </w:r>
      <w:r w:rsidRPr="00E00CE6">
        <w:t>: Upload and verify required documents for services.</w:t>
      </w:r>
    </w:p>
    <w:p w14:paraId="5E01140A" w14:textId="77777777" w:rsidR="00E00CE6" w:rsidRPr="00E00CE6" w:rsidRDefault="00E00CE6" w:rsidP="00E00CE6">
      <w:pPr>
        <w:numPr>
          <w:ilvl w:val="0"/>
          <w:numId w:val="18"/>
        </w:numPr>
      </w:pPr>
      <w:r w:rsidRPr="00E00CE6">
        <w:rPr>
          <w:b/>
          <w:bCs/>
        </w:rPr>
        <w:t>Feedback and Reporting</w:t>
      </w:r>
      <w:r w:rsidRPr="00E00CE6">
        <w:t>: Collect citizen feedback and generate reports for government officials.</w:t>
      </w:r>
    </w:p>
    <w:p w14:paraId="6A6A9BAC" w14:textId="77777777" w:rsidR="00E00CE6" w:rsidRPr="00E00CE6" w:rsidRDefault="00E00CE6" w:rsidP="00E00CE6">
      <w:pPr>
        <w:numPr>
          <w:ilvl w:val="0"/>
          <w:numId w:val="18"/>
        </w:numPr>
      </w:pPr>
      <w:r w:rsidRPr="00E00CE6">
        <w:rPr>
          <w:b/>
          <w:bCs/>
        </w:rPr>
        <w:t>Payment Gateway</w:t>
      </w:r>
      <w:r w:rsidRPr="00E00CE6">
        <w:t>: Tax and service fee payment integration.</w:t>
      </w:r>
    </w:p>
    <w:p w14:paraId="16E2FFBC" w14:textId="77777777" w:rsidR="00E00CE6" w:rsidRPr="00E00CE6" w:rsidRDefault="00000000" w:rsidP="00E00CE6">
      <w:r>
        <w:pict w14:anchorId="5A580058">
          <v:rect id="_x0000_i1033" style="width:0;height:1.5pt" o:hralign="center" o:hrstd="t" o:hr="t" fillcolor="#a0a0a0" stroked="f"/>
        </w:pict>
      </w:r>
    </w:p>
    <w:p w14:paraId="1D799881" w14:textId="77777777" w:rsidR="00E00CE6" w:rsidRPr="00E00CE6" w:rsidRDefault="00E00CE6" w:rsidP="00E00CE6">
      <w:pPr>
        <w:rPr>
          <w:b/>
          <w:bCs/>
        </w:rPr>
      </w:pPr>
      <w:r w:rsidRPr="00E00CE6">
        <w:rPr>
          <w:b/>
          <w:bCs/>
        </w:rPr>
        <w:t>10. Online Marketplace System</w:t>
      </w:r>
    </w:p>
    <w:p w14:paraId="5CDC5218" w14:textId="77777777" w:rsidR="00E00CE6" w:rsidRPr="00E00CE6" w:rsidRDefault="00E00CE6" w:rsidP="00E00CE6">
      <w:r w:rsidRPr="00E00CE6">
        <w:rPr>
          <w:b/>
          <w:bCs/>
        </w:rPr>
        <w:t>Requirement Analysis</w:t>
      </w:r>
      <w:r w:rsidRPr="00E00CE6">
        <w:t>: A comprehensive platform to manage multiple vendors, products, and customer interactions in an online marketplace.</w:t>
      </w:r>
    </w:p>
    <w:p w14:paraId="0B465CA1" w14:textId="77777777" w:rsidR="00E00CE6" w:rsidRPr="00E00CE6" w:rsidRDefault="00E00CE6" w:rsidP="00E00CE6">
      <w:r w:rsidRPr="00E00CE6">
        <w:rPr>
          <w:b/>
          <w:bCs/>
        </w:rPr>
        <w:t>Entities</w:t>
      </w:r>
      <w:r w:rsidRPr="00E00CE6">
        <w:t>:</w:t>
      </w:r>
    </w:p>
    <w:p w14:paraId="255C5446" w14:textId="77777777" w:rsidR="00E00CE6" w:rsidRPr="00E00CE6" w:rsidRDefault="00E00CE6" w:rsidP="00E00CE6">
      <w:pPr>
        <w:numPr>
          <w:ilvl w:val="0"/>
          <w:numId w:val="19"/>
        </w:numPr>
      </w:pPr>
      <w:r w:rsidRPr="00E00CE6">
        <w:t>Vendor</w:t>
      </w:r>
    </w:p>
    <w:p w14:paraId="6219B55A" w14:textId="77777777" w:rsidR="00E00CE6" w:rsidRPr="00E00CE6" w:rsidRDefault="00E00CE6" w:rsidP="00E00CE6">
      <w:pPr>
        <w:numPr>
          <w:ilvl w:val="0"/>
          <w:numId w:val="19"/>
        </w:numPr>
      </w:pPr>
      <w:r w:rsidRPr="00E00CE6">
        <w:t>Product</w:t>
      </w:r>
    </w:p>
    <w:p w14:paraId="0F4F392E" w14:textId="77777777" w:rsidR="00E00CE6" w:rsidRPr="00E00CE6" w:rsidRDefault="00E00CE6" w:rsidP="00E00CE6">
      <w:pPr>
        <w:numPr>
          <w:ilvl w:val="0"/>
          <w:numId w:val="19"/>
        </w:numPr>
      </w:pPr>
      <w:r w:rsidRPr="00E00CE6">
        <w:t>Customer</w:t>
      </w:r>
    </w:p>
    <w:p w14:paraId="6D515A5F" w14:textId="77777777" w:rsidR="00E00CE6" w:rsidRPr="00E00CE6" w:rsidRDefault="00E00CE6" w:rsidP="00E00CE6">
      <w:pPr>
        <w:numPr>
          <w:ilvl w:val="0"/>
          <w:numId w:val="19"/>
        </w:numPr>
      </w:pPr>
      <w:r w:rsidRPr="00E00CE6">
        <w:t>Order</w:t>
      </w:r>
    </w:p>
    <w:p w14:paraId="6504E559" w14:textId="77777777" w:rsidR="00E00CE6" w:rsidRPr="00E00CE6" w:rsidRDefault="00E00CE6" w:rsidP="00E00CE6">
      <w:pPr>
        <w:numPr>
          <w:ilvl w:val="0"/>
          <w:numId w:val="19"/>
        </w:numPr>
      </w:pPr>
      <w:r w:rsidRPr="00E00CE6">
        <w:t>Review</w:t>
      </w:r>
    </w:p>
    <w:p w14:paraId="07DF6479" w14:textId="77777777" w:rsidR="00E00CE6" w:rsidRPr="00E00CE6" w:rsidRDefault="00E00CE6" w:rsidP="00E00CE6">
      <w:pPr>
        <w:numPr>
          <w:ilvl w:val="0"/>
          <w:numId w:val="19"/>
        </w:numPr>
      </w:pPr>
      <w:r w:rsidRPr="00E00CE6">
        <w:t>Payment</w:t>
      </w:r>
    </w:p>
    <w:p w14:paraId="201E20F8" w14:textId="77777777" w:rsidR="00E00CE6" w:rsidRPr="00E00CE6" w:rsidRDefault="00E00CE6" w:rsidP="00E00CE6">
      <w:pPr>
        <w:numPr>
          <w:ilvl w:val="0"/>
          <w:numId w:val="19"/>
        </w:numPr>
      </w:pPr>
      <w:r w:rsidRPr="00E00CE6">
        <w:t>Invoice</w:t>
      </w:r>
    </w:p>
    <w:p w14:paraId="3EE3879C" w14:textId="77777777" w:rsidR="00E00CE6" w:rsidRPr="00E00CE6" w:rsidRDefault="00E00CE6" w:rsidP="00E00CE6">
      <w:pPr>
        <w:numPr>
          <w:ilvl w:val="0"/>
          <w:numId w:val="19"/>
        </w:numPr>
      </w:pPr>
      <w:r w:rsidRPr="00E00CE6">
        <w:t>Shipment</w:t>
      </w:r>
    </w:p>
    <w:p w14:paraId="39D64A62" w14:textId="77777777" w:rsidR="00E00CE6" w:rsidRPr="00E00CE6" w:rsidRDefault="00E00CE6" w:rsidP="00E00CE6">
      <w:pPr>
        <w:numPr>
          <w:ilvl w:val="0"/>
          <w:numId w:val="19"/>
        </w:numPr>
      </w:pPr>
      <w:r w:rsidRPr="00E00CE6">
        <w:t>Cart</w:t>
      </w:r>
    </w:p>
    <w:p w14:paraId="6CF05BDA" w14:textId="77777777" w:rsidR="00E00CE6" w:rsidRPr="00E00CE6" w:rsidRDefault="00E00CE6" w:rsidP="00E00CE6">
      <w:pPr>
        <w:numPr>
          <w:ilvl w:val="0"/>
          <w:numId w:val="19"/>
        </w:numPr>
      </w:pPr>
      <w:r w:rsidRPr="00E00CE6">
        <w:t>Category</w:t>
      </w:r>
    </w:p>
    <w:p w14:paraId="5C00BA9F" w14:textId="77777777" w:rsidR="00E00CE6" w:rsidRPr="00E00CE6" w:rsidRDefault="00E00CE6" w:rsidP="00E00CE6">
      <w:pPr>
        <w:numPr>
          <w:ilvl w:val="0"/>
          <w:numId w:val="19"/>
        </w:numPr>
      </w:pPr>
      <w:r w:rsidRPr="00E00CE6">
        <w:t>Discount</w:t>
      </w:r>
    </w:p>
    <w:p w14:paraId="23044C7E" w14:textId="77777777" w:rsidR="00E00CE6" w:rsidRPr="00E00CE6" w:rsidRDefault="00E00CE6" w:rsidP="00E00CE6">
      <w:pPr>
        <w:numPr>
          <w:ilvl w:val="0"/>
          <w:numId w:val="19"/>
        </w:numPr>
      </w:pPr>
      <w:r w:rsidRPr="00E00CE6">
        <w:t>Return</w:t>
      </w:r>
    </w:p>
    <w:p w14:paraId="76F7325F" w14:textId="77777777" w:rsidR="00E00CE6" w:rsidRPr="00E00CE6" w:rsidRDefault="00E00CE6" w:rsidP="00E00CE6">
      <w:pPr>
        <w:numPr>
          <w:ilvl w:val="0"/>
          <w:numId w:val="19"/>
        </w:numPr>
      </w:pPr>
      <w:r w:rsidRPr="00E00CE6">
        <w:t>Feedback</w:t>
      </w:r>
    </w:p>
    <w:p w14:paraId="045453FC" w14:textId="77777777" w:rsidR="00E00CE6" w:rsidRPr="00E00CE6" w:rsidRDefault="00E00CE6" w:rsidP="00E00CE6">
      <w:pPr>
        <w:numPr>
          <w:ilvl w:val="0"/>
          <w:numId w:val="19"/>
        </w:numPr>
      </w:pPr>
      <w:r w:rsidRPr="00E00CE6">
        <w:t>Address</w:t>
      </w:r>
    </w:p>
    <w:p w14:paraId="3226AC8F" w14:textId="77777777" w:rsidR="00E00CE6" w:rsidRPr="00E00CE6" w:rsidRDefault="00E00CE6" w:rsidP="00E00CE6">
      <w:pPr>
        <w:numPr>
          <w:ilvl w:val="0"/>
          <w:numId w:val="19"/>
        </w:numPr>
      </w:pPr>
      <w:r w:rsidRPr="00E00CE6">
        <w:t>Notification</w:t>
      </w:r>
    </w:p>
    <w:p w14:paraId="10B6C4C4" w14:textId="77777777" w:rsidR="00E00CE6" w:rsidRPr="00E00CE6" w:rsidRDefault="00E00CE6" w:rsidP="00E00CE6">
      <w:r w:rsidRPr="00E00CE6">
        <w:rPr>
          <w:b/>
          <w:bCs/>
        </w:rPr>
        <w:t>Modules</w:t>
      </w:r>
      <w:r w:rsidRPr="00E00CE6">
        <w:t>:</w:t>
      </w:r>
    </w:p>
    <w:p w14:paraId="4EA74C5F" w14:textId="77777777" w:rsidR="00E00CE6" w:rsidRPr="00E00CE6" w:rsidRDefault="00E00CE6" w:rsidP="00E00CE6">
      <w:pPr>
        <w:numPr>
          <w:ilvl w:val="0"/>
          <w:numId w:val="20"/>
        </w:numPr>
      </w:pPr>
      <w:r w:rsidRPr="00E00CE6">
        <w:rPr>
          <w:b/>
          <w:bCs/>
        </w:rPr>
        <w:t>Vendor Management</w:t>
      </w:r>
      <w:r w:rsidRPr="00E00CE6">
        <w:t>: Vendors can register, manage products, and track orders.</w:t>
      </w:r>
    </w:p>
    <w:p w14:paraId="0329C90F" w14:textId="77777777" w:rsidR="00E00CE6" w:rsidRPr="00E00CE6" w:rsidRDefault="00E00CE6" w:rsidP="00E00CE6">
      <w:pPr>
        <w:numPr>
          <w:ilvl w:val="0"/>
          <w:numId w:val="20"/>
        </w:numPr>
      </w:pPr>
      <w:r w:rsidRPr="00E00CE6">
        <w:rPr>
          <w:b/>
          <w:bCs/>
        </w:rPr>
        <w:t>Product Management</w:t>
      </w:r>
      <w:r w:rsidRPr="00E00CE6">
        <w:t>: Product listings, category management, and stock tracking.</w:t>
      </w:r>
    </w:p>
    <w:p w14:paraId="7512F12E" w14:textId="77777777" w:rsidR="00E00CE6" w:rsidRPr="00E00CE6" w:rsidRDefault="00E00CE6" w:rsidP="00E00CE6">
      <w:pPr>
        <w:numPr>
          <w:ilvl w:val="0"/>
          <w:numId w:val="20"/>
        </w:numPr>
      </w:pPr>
      <w:r w:rsidRPr="00E00CE6">
        <w:rPr>
          <w:b/>
          <w:bCs/>
        </w:rPr>
        <w:lastRenderedPageBreak/>
        <w:t>Order Management</w:t>
      </w:r>
      <w:r w:rsidRPr="00E00CE6">
        <w:t>: Customer orders, returns, and refunds.</w:t>
      </w:r>
    </w:p>
    <w:p w14:paraId="72BB5C69" w14:textId="77777777" w:rsidR="00E00CE6" w:rsidRPr="00E00CE6" w:rsidRDefault="00E00CE6" w:rsidP="00E00CE6">
      <w:pPr>
        <w:numPr>
          <w:ilvl w:val="0"/>
          <w:numId w:val="20"/>
        </w:numPr>
      </w:pPr>
      <w:r w:rsidRPr="00E00CE6">
        <w:rPr>
          <w:b/>
          <w:bCs/>
        </w:rPr>
        <w:t>Shipment Tracking</w:t>
      </w:r>
      <w:r w:rsidRPr="00E00CE6">
        <w:t>: Track orders from warehouse to delivery.</w:t>
      </w:r>
    </w:p>
    <w:p w14:paraId="18D50BE0" w14:textId="77777777" w:rsidR="00E00CE6" w:rsidRPr="00E00CE6" w:rsidRDefault="00E00CE6" w:rsidP="00E00CE6">
      <w:pPr>
        <w:numPr>
          <w:ilvl w:val="0"/>
          <w:numId w:val="20"/>
        </w:numPr>
      </w:pPr>
      <w:r w:rsidRPr="00E00CE6">
        <w:rPr>
          <w:b/>
          <w:bCs/>
        </w:rPr>
        <w:t>Payment Gateway</w:t>
      </w:r>
      <w:r w:rsidRPr="00E00CE6">
        <w:t>: Secure payment processing, refund management.</w:t>
      </w:r>
    </w:p>
    <w:p w14:paraId="40356139" w14:textId="77777777" w:rsidR="00E00CE6" w:rsidRPr="00E00CE6" w:rsidRDefault="00E00CE6" w:rsidP="00E00CE6">
      <w:pPr>
        <w:numPr>
          <w:ilvl w:val="0"/>
          <w:numId w:val="20"/>
        </w:numPr>
      </w:pPr>
      <w:r w:rsidRPr="00E00CE6">
        <w:rPr>
          <w:b/>
          <w:bCs/>
        </w:rPr>
        <w:t>Customer Management</w:t>
      </w:r>
      <w:r w:rsidRPr="00E00CE6">
        <w:t>: User profiles, order history, and reviews.</w:t>
      </w:r>
    </w:p>
    <w:p w14:paraId="5ADFA12C" w14:textId="77777777" w:rsidR="00E00CE6" w:rsidRPr="00E00CE6" w:rsidRDefault="00E00CE6" w:rsidP="00E00CE6">
      <w:pPr>
        <w:numPr>
          <w:ilvl w:val="0"/>
          <w:numId w:val="20"/>
        </w:numPr>
      </w:pPr>
      <w:r w:rsidRPr="00E00CE6">
        <w:rPr>
          <w:b/>
          <w:bCs/>
        </w:rPr>
        <w:t>Analytics Module</w:t>
      </w:r>
      <w:r w:rsidRPr="00E00CE6">
        <w:t>: Track sales, vendor performance, customer preferences.</w:t>
      </w:r>
    </w:p>
    <w:p w14:paraId="5036EA2D" w14:textId="77777777" w:rsidR="00E00CE6" w:rsidRPr="00E00CE6" w:rsidRDefault="00000000" w:rsidP="00E00CE6">
      <w:r>
        <w:pict w14:anchorId="7D121D23">
          <v:rect id="_x0000_i1034" style="width:0;height:1.5pt" o:hralign="center" o:hrstd="t" o:hr="t" fillcolor="#a0a0a0" stroked="f"/>
        </w:pict>
      </w:r>
    </w:p>
    <w:p w14:paraId="65C2AE57" w14:textId="77777777" w:rsidR="00E00CE6" w:rsidRPr="00E00CE6" w:rsidRDefault="00E00CE6" w:rsidP="00E00CE6">
      <w:r w:rsidRPr="00E00CE6">
        <w:t>Each project contains multiple entities, requiring complex functionality. Encourage the students to integrate security, testing, and use modern design patterns (MVC, DAO, etc.) to enhance the complexity and quality of their projects.</w:t>
      </w:r>
    </w:p>
    <w:p w14:paraId="410F5152" w14:textId="77777777" w:rsidR="00E00CE6" w:rsidRPr="00E00CE6" w:rsidRDefault="00E00CE6" w:rsidP="00E00CE6">
      <w:pPr>
        <w:rPr>
          <w:b/>
          <w:bCs/>
        </w:rPr>
      </w:pPr>
      <w:r w:rsidRPr="00E00CE6">
        <w:rPr>
          <w:b/>
          <w:bCs/>
        </w:rPr>
        <w:t>11. Online Auction System</w:t>
      </w:r>
    </w:p>
    <w:p w14:paraId="03AF7BA7" w14:textId="77777777" w:rsidR="00E00CE6" w:rsidRPr="00E00CE6" w:rsidRDefault="00E00CE6" w:rsidP="00E00CE6">
      <w:r w:rsidRPr="00E00CE6">
        <w:rPr>
          <w:b/>
          <w:bCs/>
        </w:rPr>
        <w:t>Requirement Analysis</w:t>
      </w:r>
      <w:r w:rsidRPr="00E00CE6">
        <w:t>: A platform for users to auction items and bid in real time.</w:t>
      </w:r>
    </w:p>
    <w:p w14:paraId="7E27665E" w14:textId="77777777" w:rsidR="00E00CE6" w:rsidRPr="00E00CE6" w:rsidRDefault="00E00CE6" w:rsidP="00E00CE6">
      <w:r w:rsidRPr="00E00CE6">
        <w:rPr>
          <w:b/>
          <w:bCs/>
        </w:rPr>
        <w:t>Entities</w:t>
      </w:r>
      <w:r w:rsidRPr="00E00CE6">
        <w:t>:</w:t>
      </w:r>
    </w:p>
    <w:p w14:paraId="488F26E6" w14:textId="77777777" w:rsidR="00E00CE6" w:rsidRPr="00E00CE6" w:rsidRDefault="00E00CE6" w:rsidP="00E00CE6">
      <w:pPr>
        <w:numPr>
          <w:ilvl w:val="0"/>
          <w:numId w:val="21"/>
        </w:numPr>
      </w:pPr>
      <w:r w:rsidRPr="00E00CE6">
        <w:t>User</w:t>
      </w:r>
    </w:p>
    <w:p w14:paraId="36D41E0C" w14:textId="77777777" w:rsidR="00E00CE6" w:rsidRPr="00E00CE6" w:rsidRDefault="00E00CE6" w:rsidP="00E00CE6">
      <w:pPr>
        <w:numPr>
          <w:ilvl w:val="0"/>
          <w:numId w:val="21"/>
        </w:numPr>
      </w:pPr>
      <w:proofErr w:type="spellStart"/>
      <w:r w:rsidRPr="00E00CE6">
        <w:t>AuctionItem</w:t>
      </w:r>
      <w:proofErr w:type="spellEnd"/>
    </w:p>
    <w:p w14:paraId="029179B2" w14:textId="77777777" w:rsidR="00E00CE6" w:rsidRPr="00E00CE6" w:rsidRDefault="00E00CE6" w:rsidP="00E00CE6">
      <w:pPr>
        <w:numPr>
          <w:ilvl w:val="0"/>
          <w:numId w:val="21"/>
        </w:numPr>
      </w:pPr>
      <w:r w:rsidRPr="00E00CE6">
        <w:t>Bid</w:t>
      </w:r>
    </w:p>
    <w:p w14:paraId="21F65225" w14:textId="77777777" w:rsidR="00E00CE6" w:rsidRPr="00E00CE6" w:rsidRDefault="00E00CE6" w:rsidP="00E00CE6">
      <w:pPr>
        <w:numPr>
          <w:ilvl w:val="0"/>
          <w:numId w:val="21"/>
        </w:numPr>
      </w:pPr>
      <w:r w:rsidRPr="00E00CE6">
        <w:t>Category</w:t>
      </w:r>
    </w:p>
    <w:p w14:paraId="01BA1CEE" w14:textId="77777777" w:rsidR="00E00CE6" w:rsidRPr="00E00CE6" w:rsidRDefault="00E00CE6" w:rsidP="00E00CE6">
      <w:pPr>
        <w:numPr>
          <w:ilvl w:val="0"/>
          <w:numId w:val="21"/>
        </w:numPr>
      </w:pPr>
      <w:r w:rsidRPr="00E00CE6">
        <w:t>Payment</w:t>
      </w:r>
    </w:p>
    <w:p w14:paraId="5BF48584" w14:textId="77777777" w:rsidR="00E00CE6" w:rsidRPr="00E00CE6" w:rsidRDefault="00E00CE6" w:rsidP="00E00CE6">
      <w:pPr>
        <w:numPr>
          <w:ilvl w:val="0"/>
          <w:numId w:val="21"/>
        </w:numPr>
      </w:pPr>
      <w:r w:rsidRPr="00E00CE6">
        <w:t>Invoice</w:t>
      </w:r>
    </w:p>
    <w:p w14:paraId="4EB2F57E" w14:textId="77777777" w:rsidR="00E00CE6" w:rsidRPr="00E00CE6" w:rsidRDefault="00E00CE6" w:rsidP="00E00CE6">
      <w:pPr>
        <w:numPr>
          <w:ilvl w:val="0"/>
          <w:numId w:val="21"/>
        </w:numPr>
      </w:pPr>
      <w:r w:rsidRPr="00E00CE6">
        <w:t>Feedback</w:t>
      </w:r>
    </w:p>
    <w:p w14:paraId="4280B9C4" w14:textId="77777777" w:rsidR="00E00CE6" w:rsidRPr="00E00CE6" w:rsidRDefault="00E00CE6" w:rsidP="00E00CE6">
      <w:pPr>
        <w:numPr>
          <w:ilvl w:val="0"/>
          <w:numId w:val="21"/>
        </w:numPr>
      </w:pPr>
      <w:r w:rsidRPr="00E00CE6">
        <w:t>Notification</w:t>
      </w:r>
    </w:p>
    <w:p w14:paraId="5F63699F" w14:textId="77777777" w:rsidR="00E00CE6" w:rsidRPr="00E00CE6" w:rsidRDefault="00E00CE6" w:rsidP="00E00CE6">
      <w:pPr>
        <w:numPr>
          <w:ilvl w:val="0"/>
          <w:numId w:val="21"/>
        </w:numPr>
      </w:pPr>
      <w:proofErr w:type="spellStart"/>
      <w:r w:rsidRPr="00E00CE6">
        <w:t>AuctionHouse</w:t>
      </w:r>
      <w:proofErr w:type="spellEnd"/>
    </w:p>
    <w:p w14:paraId="03D7D54D" w14:textId="77777777" w:rsidR="00E00CE6" w:rsidRPr="00E00CE6" w:rsidRDefault="00E00CE6" w:rsidP="00E00CE6">
      <w:pPr>
        <w:numPr>
          <w:ilvl w:val="0"/>
          <w:numId w:val="21"/>
        </w:numPr>
      </w:pPr>
      <w:r w:rsidRPr="00E00CE6">
        <w:t>Comment</w:t>
      </w:r>
    </w:p>
    <w:p w14:paraId="0A1EAAF7" w14:textId="77777777" w:rsidR="00E00CE6" w:rsidRPr="00E00CE6" w:rsidRDefault="00E00CE6" w:rsidP="00E00CE6">
      <w:pPr>
        <w:numPr>
          <w:ilvl w:val="0"/>
          <w:numId w:val="21"/>
        </w:numPr>
      </w:pPr>
      <w:proofErr w:type="spellStart"/>
      <w:r w:rsidRPr="00E00CE6">
        <w:t>UserRole</w:t>
      </w:r>
      <w:proofErr w:type="spellEnd"/>
    </w:p>
    <w:p w14:paraId="55917DDA" w14:textId="77777777" w:rsidR="00E00CE6" w:rsidRPr="00E00CE6" w:rsidRDefault="00E00CE6" w:rsidP="00E00CE6">
      <w:pPr>
        <w:numPr>
          <w:ilvl w:val="0"/>
          <w:numId w:val="21"/>
        </w:numPr>
      </w:pPr>
      <w:r w:rsidRPr="00E00CE6">
        <w:t>Watchlist</w:t>
      </w:r>
    </w:p>
    <w:p w14:paraId="4995EFE8" w14:textId="77777777" w:rsidR="00E00CE6" w:rsidRPr="00E00CE6" w:rsidRDefault="00E00CE6" w:rsidP="00E00CE6">
      <w:pPr>
        <w:numPr>
          <w:ilvl w:val="0"/>
          <w:numId w:val="21"/>
        </w:numPr>
      </w:pPr>
      <w:r w:rsidRPr="00E00CE6">
        <w:t>Transaction</w:t>
      </w:r>
    </w:p>
    <w:p w14:paraId="18217DB6" w14:textId="77777777" w:rsidR="00E00CE6" w:rsidRPr="00E00CE6" w:rsidRDefault="00E00CE6" w:rsidP="00E00CE6">
      <w:pPr>
        <w:numPr>
          <w:ilvl w:val="0"/>
          <w:numId w:val="21"/>
        </w:numPr>
      </w:pPr>
      <w:r w:rsidRPr="00E00CE6">
        <w:t>Delivery</w:t>
      </w:r>
    </w:p>
    <w:p w14:paraId="57E06E35" w14:textId="77777777" w:rsidR="00E00CE6" w:rsidRPr="00E00CE6" w:rsidRDefault="00E00CE6" w:rsidP="00E00CE6">
      <w:pPr>
        <w:numPr>
          <w:ilvl w:val="0"/>
          <w:numId w:val="21"/>
        </w:numPr>
      </w:pPr>
      <w:r w:rsidRPr="00E00CE6">
        <w:t>Review</w:t>
      </w:r>
    </w:p>
    <w:p w14:paraId="57F0BED8" w14:textId="77777777" w:rsidR="00E00CE6" w:rsidRPr="00E00CE6" w:rsidRDefault="00E00CE6" w:rsidP="00E00CE6">
      <w:r w:rsidRPr="00E00CE6">
        <w:rPr>
          <w:b/>
          <w:bCs/>
        </w:rPr>
        <w:t>Modules</w:t>
      </w:r>
      <w:r w:rsidRPr="00E00CE6">
        <w:t>:</w:t>
      </w:r>
    </w:p>
    <w:p w14:paraId="49D64B45" w14:textId="77777777" w:rsidR="00E00CE6" w:rsidRPr="00E00CE6" w:rsidRDefault="00E00CE6" w:rsidP="00E00CE6">
      <w:pPr>
        <w:numPr>
          <w:ilvl w:val="0"/>
          <w:numId w:val="22"/>
        </w:numPr>
      </w:pPr>
      <w:r w:rsidRPr="00E00CE6">
        <w:rPr>
          <w:b/>
          <w:bCs/>
        </w:rPr>
        <w:t>Auction Management</w:t>
      </w:r>
      <w:r w:rsidRPr="00E00CE6">
        <w:t>: Create, manage, and schedule auctions with different item categories.</w:t>
      </w:r>
    </w:p>
    <w:p w14:paraId="3D127800" w14:textId="77777777" w:rsidR="00E00CE6" w:rsidRPr="00E00CE6" w:rsidRDefault="00E00CE6" w:rsidP="00E00CE6">
      <w:pPr>
        <w:numPr>
          <w:ilvl w:val="0"/>
          <w:numId w:val="22"/>
        </w:numPr>
      </w:pPr>
      <w:r w:rsidRPr="00E00CE6">
        <w:rPr>
          <w:b/>
          <w:bCs/>
        </w:rPr>
        <w:t>Bidding System</w:t>
      </w:r>
      <w:r w:rsidRPr="00E00CE6">
        <w:t>: Real-time bidding, bid increment management, and auction closure.</w:t>
      </w:r>
    </w:p>
    <w:p w14:paraId="08925AFD" w14:textId="77777777" w:rsidR="00E00CE6" w:rsidRPr="00E00CE6" w:rsidRDefault="00E00CE6" w:rsidP="00E00CE6">
      <w:pPr>
        <w:numPr>
          <w:ilvl w:val="0"/>
          <w:numId w:val="22"/>
        </w:numPr>
      </w:pPr>
      <w:r w:rsidRPr="00E00CE6">
        <w:rPr>
          <w:b/>
          <w:bCs/>
        </w:rPr>
        <w:t>Payment Gateway</w:t>
      </w:r>
      <w:r w:rsidRPr="00E00CE6">
        <w:t>: Secure payment processing, invoicing, and refunds.</w:t>
      </w:r>
    </w:p>
    <w:p w14:paraId="71B95E38" w14:textId="77777777" w:rsidR="00E00CE6" w:rsidRPr="00E00CE6" w:rsidRDefault="00E00CE6" w:rsidP="00E00CE6">
      <w:pPr>
        <w:numPr>
          <w:ilvl w:val="0"/>
          <w:numId w:val="22"/>
        </w:numPr>
      </w:pPr>
      <w:r w:rsidRPr="00E00CE6">
        <w:rPr>
          <w:b/>
          <w:bCs/>
        </w:rPr>
        <w:t>Notification System</w:t>
      </w:r>
      <w:r w:rsidRPr="00E00CE6">
        <w:t>: Alerts for bids, auctions won/lost, and upcoming auctions.</w:t>
      </w:r>
    </w:p>
    <w:p w14:paraId="6F608107" w14:textId="77777777" w:rsidR="00E00CE6" w:rsidRPr="00E00CE6" w:rsidRDefault="00E00CE6" w:rsidP="00E00CE6">
      <w:pPr>
        <w:numPr>
          <w:ilvl w:val="0"/>
          <w:numId w:val="22"/>
        </w:numPr>
      </w:pPr>
      <w:r w:rsidRPr="00E00CE6">
        <w:rPr>
          <w:b/>
          <w:bCs/>
        </w:rPr>
        <w:t>User Profile and Feedback</w:t>
      </w:r>
      <w:r w:rsidRPr="00E00CE6">
        <w:t>: Manage user profiles, feedback, and auction ratings.</w:t>
      </w:r>
    </w:p>
    <w:p w14:paraId="6442DEF4" w14:textId="77777777" w:rsidR="00E00CE6" w:rsidRPr="00E00CE6" w:rsidRDefault="00E00CE6" w:rsidP="00E00CE6">
      <w:pPr>
        <w:numPr>
          <w:ilvl w:val="0"/>
          <w:numId w:val="22"/>
        </w:numPr>
      </w:pPr>
      <w:r w:rsidRPr="00E00CE6">
        <w:rPr>
          <w:b/>
          <w:bCs/>
        </w:rPr>
        <w:t>Watchlist</w:t>
      </w:r>
      <w:r w:rsidRPr="00E00CE6">
        <w:t xml:space="preserve">: Users can track </w:t>
      </w:r>
      <w:proofErr w:type="spellStart"/>
      <w:r w:rsidRPr="00E00CE6">
        <w:t>favorite</w:t>
      </w:r>
      <w:proofErr w:type="spellEnd"/>
      <w:r w:rsidRPr="00E00CE6">
        <w:t xml:space="preserve"> auctions/items.</w:t>
      </w:r>
    </w:p>
    <w:p w14:paraId="747028C1" w14:textId="77777777" w:rsidR="00E00CE6" w:rsidRPr="00E00CE6" w:rsidRDefault="00E00CE6" w:rsidP="00E00CE6">
      <w:pPr>
        <w:numPr>
          <w:ilvl w:val="0"/>
          <w:numId w:val="22"/>
        </w:numPr>
      </w:pPr>
      <w:r w:rsidRPr="00E00CE6">
        <w:rPr>
          <w:b/>
          <w:bCs/>
        </w:rPr>
        <w:t>Reporting Module</w:t>
      </w:r>
      <w:r w:rsidRPr="00E00CE6">
        <w:t>: Auction performance, user participation, and financial tracking.</w:t>
      </w:r>
    </w:p>
    <w:p w14:paraId="0DD86675" w14:textId="77777777" w:rsidR="00E00CE6" w:rsidRPr="00E00CE6" w:rsidRDefault="00000000" w:rsidP="00E00CE6">
      <w:r>
        <w:lastRenderedPageBreak/>
        <w:pict w14:anchorId="0F8EC6D0">
          <v:rect id="_x0000_i1035" style="width:0;height:1.5pt" o:hralign="center" o:hrstd="t" o:hr="t" fillcolor="#a0a0a0" stroked="f"/>
        </w:pict>
      </w:r>
    </w:p>
    <w:p w14:paraId="41DF512C" w14:textId="77777777" w:rsidR="00E00CE6" w:rsidRPr="00E00CE6" w:rsidRDefault="00E00CE6" w:rsidP="00E00CE6">
      <w:pPr>
        <w:rPr>
          <w:b/>
          <w:bCs/>
        </w:rPr>
      </w:pPr>
      <w:r w:rsidRPr="00E00CE6">
        <w:rPr>
          <w:b/>
          <w:bCs/>
        </w:rPr>
        <w:t>12. Hospital Management System with Telemedicine</w:t>
      </w:r>
    </w:p>
    <w:p w14:paraId="2F39E771" w14:textId="77777777" w:rsidR="00E00CE6" w:rsidRPr="00E00CE6" w:rsidRDefault="00E00CE6" w:rsidP="00E00CE6">
      <w:r w:rsidRPr="00E00CE6">
        <w:rPr>
          <w:b/>
          <w:bCs/>
        </w:rPr>
        <w:t>Requirement Analysis</w:t>
      </w:r>
      <w:r w:rsidRPr="00E00CE6">
        <w:t>: An advanced hospital management system with telemedicine features.</w:t>
      </w:r>
    </w:p>
    <w:p w14:paraId="5B70A773" w14:textId="77777777" w:rsidR="00E00CE6" w:rsidRPr="00E00CE6" w:rsidRDefault="00E00CE6" w:rsidP="00E00CE6">
      <w:r w:rsidRPr="00E00CE6">
        <w:rPr>
          <w:b/>
          <w:bCs/>
        </w:rPr>
        <w:t>Entities</w:t>
      </w:r>
      <w:r w:rsidRPr="00E00CE6">
        <w:t>:</w:t>
      </w:r>
    </w:p>
    <w:p w14:paraId="0BD4D8F9" w14:textId="77777777" w:rsidR="00E00CE6" w:rsidRPr="00E00CE6" w:rsidRDefault="00E00CE6" w:rsidP="00E00CE6">
      <w:pPr>
        <w:numPr>
          <w:ilvl w:val="0"/>
          <w:numId w:val="23"/>
        </w:numPr>
      </w:pPr>
      <w:r w:rsidRPr="00E00CE6">
        <w:t>Patient</w:t>
      </w:r>
    </w:p>
    <w:p w14:paraId="7F947509" w14:textId="77777777" w:rsidR="00E00CE6" w:rsidRPr="00E00CE6" w:rsidRDefault="00E00CE6" w:rsidP="00E00CE6">
      <w:pPr>
        <w:numPr>
          <w:ilvl w:val="0"/>
          <w:numId w:val="23"/>
        </w:numPr>
      </w:pPr>
      <w:r w:rsidRPr="00E00CE6">
        <w:t>Doctor</w:t>
      </w:r>
    </w:p>
    <w:p w14:paraId="7D5ADD64" w14:textId="77777777" w:rsidR="00E00CE6" w:rsidRPr="00E00CE6" w:rsidRDefault="00E00CE6" w:rsidP="00E00CE6">
      <w:pPr>
        <w:numPr>
          <w:ilvl w:val="0"/>
          <w:numId w:val="23"/>
        </w:numPr>
      </w:pPr>
      <w:proofErr w:type="spellStart"/>
      <w:r w:rsidRPr="00E00CE6">
        <w:t>TeleConsultation</w:t>
      </w:r>
      <w:proofErr w:type="spellEnd"/>
    </w:p>
    <w:p w14:paraId="21EC40BD" w14:textId="77777777" w:rsidR="00E00CE6" w:rsidRPr="00E00CE6" w:rsidRDefault="00E00CE6" w:rsidP="00E00CE6">
      <w:pPr>
        <w:numPr>
          <w:ilvl w:val="0"/>
          <w:numId w:val="23"/>
        </w:numPr>
      </w:pPr>
      <w:r w:rsidRPr="00E00CE6">
        <w:t>Appointment</w:t>
      </w:r>
    </w:p>
    <w:p w14:paraId="7F7C4C6D" w14:textId="77777777" w:rsidR="00E00CE6" w:rsidRPr="00E00CE6" w:rsidRDefault="00E00CE6" w:rsidP="00E00CE6">
      <w:pPr>
        <w:numPr>
          <w:ilvl w:val="0"/>
          <w:numId w:val="23"/>
        </w:numPr>
      </w:pPr>
      <w:r w:rsidRPr="00E00CE6">
        <w:t>Prescription</w:t>
      </w:r>
    </w:p>
    <w:p w14:paraId="5E8CF386" w14:textId="77777777" w:rsidR="00E00CE6" w:rsidRPr="00E00CE6" w:rsidRDefault="00E00CE6" w:rsidP="00E00CE6">
      <w:pPr>
        <w:numPr>
          <w:ilvl w:val="0"/>
          <w:numId w:val="23"/>
        </w:numPr>
      </w:pPr>
      <w:proofErr w:type="spellStart"/>
      <w:r w:rsidRPr="00E00CE6">
        <w:t>MedicalRecord</w:t>
      </w:r>
      <w:proofErr w:type="spellEnd"/>
    </w:p>
    <w:p w14:paraId="60673451" w14:textId="77777777" w:rsidR="00E00CE6" w:rsidRPr="00E00CE6" w:rsidRDefault="00E00CE6" w:rsidP="00E00CE6">
      <w:pPr>
        <w:numPr>
          <w:ilvl w:val="0"/>
          <w:numId w:val="23"/>
        </w:numPr>
      </w:pPr>
      <w:proofErr w:type="spellStart"/>
      <w:r w:rsidRPr="00E00CE6">
        <w:t>LabReport</w:t>
      </w:r>
      <w:proofErr w:type="spellEnd"/>
    </w:p>
    <w:p w14:paraId="724F030E" w14:textId="77777777" w:rsidR="00E00CE6" w:rsidRPr="00E00CE6" w:rsidRDefault="00E00CE6" w:rsidP="00E00CE6">
      <w:pPr>
        <w:numPr>
          <w:ilvl w:val="0"/>
          <w:numId w:val="23"/>
        </w:numPr>
      </w:pPr>
      <w:r w:rsidRPr="00E00CE6">
        <w:t>Payment</w:t>
      </w:r>
    </w:p>
    <w:p w14:paraId="5C35250C" w14:textId="77777777" w:rsidR="00E00CE6" w:rsidRPr="00E00CE6" w:rsidRDefault="00E00CE6" w:rsidP="00E00CE6">
      <w:pPr>
        <w:numPr>
          <w:ilvl w:val="0"/>
          <w:numId w:val="23"/>
        </w:numPr>
      </w:pPr>
      <w:r w:rsidRPr="00E00CE6">
        <w:t>Insurance</w:t>
      </w:r>
    </w:p>
    <w:p w14:paraId="7DDB2C06" w14:textId="77777777" w:rsidR="00E00CE6" w:rsidRPr="00E00CE6" w:rsidRDefault="00E00CE6" w:rsidP="00E00CE6">
      <w:pPr>
        <w:numPr>
          <w:ilvl w:val="0"/>
          <w:numId w:val="23"/>
        </w:numPr>
      </w:pPr>
      <w:r w:rsidRPr="00E00CE6">
        <w:t>Pharmacy</w:t>
      </w:r>
    </w:p>
    <w:p w14:paraId="5C34ED3F" w14:textId="77777777" w:rsidR="00E00CE6" w:rsidRPr="00E00CE6" w:rsidRDefault="00E00CE6" w:rsidP="00E00CE6">
      <w:pPr>
        <w:numPr>
          <w:ilvl w:val="0"/>
          <w:numId w:val="23"/>
        </w:numPr>
      </w:pPr>
      <w:r w:rsidRPr="00E00CE6">
        <w:t>Medicine</w:t>
      </w:r>
    </w:p>
    <w:p w14:paraId="757E6885" w14:textId="77777777" w:rsidR="00E00CE6" w:rsidRPr="00E00CE6" w:rsidRDefault="00E00CE6" w:rsidP="00E00CE6">
      <w:pPr>
        <w:numPr>
          <w:ilvl w:val="0"/>
          <w:numId w:val="23"/>
        </w:numPr>
      </w:pPr>
      <w:r w:rsidRPr="00E00CE6">
        <w:t>Staff</w:t>
      </w:r>
    </w:p>
    <w:p w14:paraId="0D7C9FF8" w14:textId="77777777" w:rsidR="00E00CE6" w:rsidRPr="00E00CE6" w:rsidRDefault="00E00CE6" w:rsidP="00E00CE6">
      <w:pPr>
        <w:numPr>
          <w:ilvl w:val="0"/>
          <w:numId w:val="23"/>
        </w:numPr>
      </w:pPr>
      <w:r w:rsidRPr="00E00CE6">
        <w:t>Department</w:t>
      </w:r>
    </w:p>
    <w:p w14:paraId="0111A512" w14:textId="77777777" w:rsidR="00E00CE6" w:rsidRPr="00E00CE6" w:rsidRDefault="00E00CE6" w:rsidP="00E00CE6">
      <w:pPr>
        <w:numPr>
          <w:ilvl w:val="0"/>
          <w:numId w:val="23"/>
        </w:numPr>
      </w:pPr>
      <w:r w:rsidRPr="00E00CE6">
        <w:t>Room</w:t>
      </w:r>
    </w:p>
    <w:p w14:paraId="1CF64AF4" w14:textId="77777777" w:rsidR="00E00CE6" w:rsidRPr="00E00CE6" w:rsidRDefault="00E00CE6" w:rsidP="00E00CE6">
      <w:pPr>
        <w:numPr>
          <w:ilvl w:val="0"/>
          <w:numId w:val="23"/>
        </w:numPr>
      </w:pPr>
      <w:r w:rsidRPr="00E00CE6">
        <w:t>Invoice</w:t>
      </w:r>
    </w:p>
    <w:p w14:paraId="2FA63AF3" w14:textId="77777777" w:rsidR="00E00CE6" w:rsidRPr="00E00CE6" w:rsidRDefault="00E00CE6" w:rsidP="00E00CE6">
      <w:r w:rsidRPr="00E00CE6">
        <w:rPr>
          <w:b/>
          <w:bCs/>
        </w:rPr>
        <w:t>Modules</w:t>
      </w:r>
      <w:r w:rsidRPr="00E00CE6">
        <w:t>:</w:t>
      </w:r>
    </w:p>
    <w:p w14:paraId="1730461F" w14:textId="77777777" w:rsidR="00E00CE6" w:rsidRPr="00E00CE6" w:rsidRDefault="00E00CE6" w:rsidP="00E00CE6">
      <w:pPr>
        <w:numPr>
          <w:ilvl w:val="0"/>
          <w:numId w:val="24"/>
        </w:numPr>
      </w:pPr>
      <w:r w:rsidRPr="00E00CE6">
        <w:rPr>
          <w:b/>
          <w:bCs/>
        </w:rPr>
        <w:t>Telemedicine</w:t>
      </w:r>
      <w:r w:rsidRPr="00E00CE6">
        <w:t>: Manage remote video consultations between doctors and patients.</w:t>
      </w:r>
    </w:p>
    <w:p w14:paraId="31FEDA2F" w14:textId="77777777" w:rsidR="00E00CE6" w:rsidRPr="00E00CE6" w:rsidRDefault="00E00CE6" w:rsidP="00E00CE6">
      <w:pPr>
        <w:numPr>
          <w:ilvl w:val="0"/>
          <w:numId w:val="24"/>
        </w:numPr>
      </w:pPr>
      <w:r w:rsidRPr="00E00CE6">
        <w:rPr>
          <w:b/>
          <w:bCs/>
        </w:rPr>
        <w:t>Appointment Scheduling</w:t>
      </w:r>
      <w:r w:rsidRPr="00E00CE6">
        <w:t>: Manage both in-person and telemedicine appointments.</w:t>
      </w:r>
    </w:p>
    <w:p w14:paraId="190500C6" w14:textId="77777777" w:rsidR="00E00CE6" w:rsidRPr="00E00CE6" w:rsidRDefault="00E00CE6" w:rsidP="00E00CE6">
      <w:pPr>
        <w:numPr>
          <w:ilvl w:val="0"/>
          <w:numId w:val="24"/>
        </w:numPr>
      </w:pPr>
      <w:r w:rsidRPr="00E00CE6">
        <w:rPr>
          <w:b/>
          <w:bCs/>
        </w:rPr>
        <w:t>Medical Records Management</w:t>
      </w:r>
      <w:r w:rsidRPr="00E00CE6">
        <w:t>: Track patient history, lab reports, and prescriptions.</w:t>
      </w:r>
    </w:p>
    <w:p w14:paraId="6FFB76E5" w14:textId="77777777" w:rsidR="00E00CE6" w:rsidRPr="00E00CE6" w:rsidRDefault="00E00CE6" w:rsidP="00E00CE6">
      <w:pPr>
        <w:numPr>
          <w:ilvl w:val="0"/>
          <w:numId w:val="24"/>
        </w:numPr>
      </w:pPr>
      <w:r w:rsidRPr="00E00CE6">
        <w:rPr>
          <w:b/>
          <w:bCs/>
        </w:rPr>
        <w:t>Billing and Insurance</w:t>
      </w:r>
      <w:r w:rsidRPr="00E00CE6">
        <w:t>: Handle medical bills, insurance claims, and payments.</w:t>
      </w:r>
    </w:p>
    <w:p w14:paraId="1D0D11E9" w14:textId="77777777" w:rsidR="00E00CE6" w:rsidRPr="00E00CE6" w:rsidRDefault="00E00CE6" w:rsidP="00E00CE6">
      <w:pPr>
        <w:numPr>
          <w:ilvl w:val="0"/>
          <w:numId w:val="24"/>
        </w:numPr>
      </w:pPr>
      <w:r w:rsidRPr="00E00CE6">
        <w:rPr>
          <w:b/>
          <w:bCs/>
        </w:rPr>
        <w:t>Pharmacy Management</w:t>
      </w:r>
      <w:r w:rsidRPr="00E00CE6">
        <w:t>: Track available medicine and manage prescriptions.</w:t>
      </w:r>
    </w:p>
    <w:p w14:paraId="1974EA4B" w14:textId="77777777" w:rsidR="00E00CE6" w:rsidRPr="00E00CE6" w:rsidRDefault="00E00CE6" w:rsidP="00E00CE6">
      <w:pPr>
        <w:numPr>
          <w:ilvl w:val="0"/>
          <w:numId w:val="24"/>
        </w:numPr>
      </w:pPr>
      <w:r w:rsidRPr="00E00CE6">
        <w:rPr>
          <w:b/>
          <w:bCs/>
        </w:rPr>
        <w:t>Room and Staff Management</w:t>
      </w:r>
      <w:r w:rsidRPr="00E00CE6">
        <w:t>: Manage hospital rooms and medical staff schedules.</w:t>
      </w:r>
    </w:p>
    <w:p w14:paraId="354D0023" w14:textId="77777777" w:rsidR="00E00CE6" w:rsidRPr="00E00CE6" w:rsidRDefault="00E00CE6" w:rsidP="00E00CE6">
      <w:pPr>
        <w:numPr>
          <w:ilvl w:val="0"/>
          <w:numId w:val="24"/>
        </w:numPr>
      </w:pPr>
      <w:r w:rsidRPr="00E00CE6">
        <w:rPr>
          <w:b/>
          <w:bCs/>
        </w:rPr>
        <w:t>Reporting Module</w:t>
      </w:r>
      <w:r w:rsidRPr="00E00CE6">
        <w:t>: Generate patient reports, billing reports, and hospital performance analytics.</w:t>
      </w:r>
    </w:p>
    <w:p w14:paraId="660AFDBA" w14:textId="77777777" w:rsidR="00E00CE6" w:rsidRPr="00E00CE6" w:rsidRDefault="00000000" w:rsidP="00E00CE6">
      <w:r>
        <w:pict w14:anchorId="736DD594">
          <v:rect id="_x0000_i1036" style="width:0;height:1.5pt" o:hralign="center" o:hrstd="t" o:hr="t" fillcolor="#a0a0a0" stroked="f"/>
        </w:pict>
      </w:r>
    </w:p>
    <w:p w14:paraId="4EB4BF8E" w14:textId="77777777" w:rsidR="00E00CE6" w:rsidRPr="00E00CE6" w:rsidRDefault="00E00CE6" w:rsidP="00E00CE6">
      <w:pPr>
        <w:rPr>
          <w:b/>
          <w:bCs/>
        </w:rPr>
      </w:pPr>
      <w:r w:rsidRPr="00E00CE6">
        <w:rPr>
          <w:b/>
          <w:bCs/>
        </w:rPr>
        <w:t>13. Enterprise Content Management System (ECMS)</w:t>
      </w:r>
    </w:p>
    <w:p w14:paraId="07259583" w14:textId="77777777" w:rsidR="00E00CE6" w:rsidRPr="00E00CE6" w:rsidRDefault="00E00CE6" w:rsidP="00E00CE6">
      <w:r w:rsidRPr="00E00CE6">
        <w:rPr>
          <w:b/>
          <w:bCs/>
        </w:rPr>
        <w:t>Requirement Analysis</w:t>
      </w:r>
      <w:r w:rsidRPr="00E00CE6">
        <w:t>: A platform for managing digital content across an enterprise.</w:t>
      </w:r>
    </w:p>
    <w:p w14:paraId="47E57DC8" w14:textId="77777777" w:rsidR="00E00CE6" w:rsidRPr="00E00CE6" w:rsidRDefault="00E00CE6" w:rsidP="00E00CE6">
      <w:r w:rsidRPr="00E00CE6">
        <w:rPr>
          <w:b/>
          <w:bCs/>
        </w:rPr>
        <w:t>Entities</w:t>
      </w:r>
      <w:r w:rsidRPr="00E00CE6">
        <w:t>:</w:t>
      </w:r>
    </w:p>
    <w:p w14:paraId="4A174E87" w14:textId="77777777" w:rsidR="00E00CE6" w:rsidRPr="00E00CE6" w:rsidRDefault="00E00CE6" w:rsidP="00E00CE6">
      <w:pPr>
        <w:numPr>
          <w:ilvl w:val="0"/>
          <w:numId w:val="25"/>
        </w:numPr>
      </w:pPr>
      <w:r w:rsidRPr="00E00CE6">
        <w:t>User</w:t>
      </w:r>
    </w:p>
    <w:p w14:paraId="7B2C67F5" w14:textId="77777777" w:rsidR="00E00CE6" w:rsidRPr="00E00CE6" w:rsidRDefault="00E00CE6" w:rsidP="00E00CE6">
      <w:pPr>
        <w:numPr>
          <w:ilvl w:val="0"/>
          <w:numId w:val="25"/>
        </w:numPr>
      </w:pPr>
      <w:r w:rsidRPr="00E00CE6">
        <w:t>Document</w:t>
      </w:r>
    </w:p>
    <w:p w14:paraId="719D16D0" w14:textId="77777777" w:rsidR="00E00CE6" w:rsidRPr="00E00CE6" w:rsidRDefault="00E00CE6" w:rsidP="00E00CE6">
      <w:pPr>
        <w:numPr>
          <w:ilvl w:val="0"/>
          <w:numId w:val="25"/>
        </w:numPr>
      </w:pPr>
      <w:r w:rsidRPr="00E00CE6">
        <w:t>Folder</w:t>
      </w:r>
    </w:p>
    <w:p w14:paraId="328130A9" w14:textId="77777777" w:rsidR="00E00CE6" w:rsidRPr="00E00CE6" w:rsidRDefault="00E00CE6" w:rsidP="00E00CE6">
      <w:pPr>
        <w:numPr>
          <w:ilvl w:val="0"/>
          <w:numId w:val="25"/>
        </w:numPr>
      </w:pPr>
      <w:r w:rsidRPr="00E00CE6">
        <w:lastRenderedPageBreak/>
        <w:t>Category</w:t>
      </w:r>
    </w:p>
    <w:p w14:paraId="21348A0E" w14:textId="77777777" w:rsidR="00E00CE6" w:rsidRPr="00E00CE6" w:rsidRDefault="00E00CE6" w:rsidP="00E00CE6">
      <w:pPr>
        <w:numPr>
          <w:ilvl w:val="0"/>
          <w:numId w:val="25"/>
        </w:numPr>
      </w:pPr>
      <w:r w:rsidRPr="00E00CE6">
        <w:t>Permission</w:t>
      </w:r>
    </w:p>
    <w:p w14:paraId="77A0F993" w14:textId="77777777" w:rsidR="00E00CE6" w:rsidRPr="00E00CE6" w:rsidRDefault="00E00CE6" w:rsidP="00E00CE6">
      <w:pPr>
        <w:numPr>
          <w:ilvl w:val="0"/>
          <w:numId w:val="25"/>
        </w:numPr>
      </w:pPr>
      <w:r w:rsidRPr="00E00CE6">
        <w:t>Workflow</w:t>
      </w:r>
    </w:p>
    <w:p w14:paraId="759368F8" w14:textId="77777777" w:rsidR="00E00CE6" w:rsidRPr="00E00CE6" w:rsidRDefault="00E00CE6" w:rsidP="00E00CE6">
      <w:pPr>
        <w:numPr>
          <w:ilvl w:val="0"/>
          <w:numId w:val="25"/>
        </w:numPr>
      </w:pPr>
      <w:r w:rsidRPr="00E00CE6">
        <w:t>Version</w:t>
      </w:r>
    </w:p>
    <w:p w14:paraId="332EF9F1" w14:textId="77777777" w:rsidR="00E00CE6" w:rsidRPr="00E00CE6" w:rsidRDefault="00E00CE6" w:rsidP="00E00CE6">
      <w:pPr>
        <w:numPr>
          <w:ilvl w:val="0"/>
          <w:numId w:val="25"/>
        </w:numPr>
      </w:pPr>
      <w:r w:rsidRPr="00E00CE6">
        <w:t>Notification</w:t>
      </w:r>
    </w:p>
    <w:p w14:paraId="2C37522B" w14:textId="77777777" w:rsidR="00E00CE6" w:rsidRPr="00E00CE6" w:rsidRDefault="00E00CE6" w:rsidP="00E00CE6">
      <w:pPr>
        <w:numPr>
          <w:ilvl w:val="0"/>
          <w:numId w:val="25"/>
        </w:numPr>
      </w:pPr>
      <w:proofErr w:type="spellStart"/>
      <w:r w:rsidRPr="00E00CE6">
        <w:t>AuditTrail</w:t>
      </w:r>
      <w:proofErr w:type="spellEnd"/>
    </w:p>
    <w:p w14:paraId="6157F743" w14:textId="77777777" w:rsidR="00E00CE6" w:rsidRPr="00E00CE6" w:rsidRDefault="00E00CE6" w:rsidP="00E00CE6">
      <w:pPr>
        <w:numPr>
          <w:ilvl w:val="0"/>
          <w:numId w:val="25"/>
        </w:numPr>
      </w:pPr>
      <w:r w:rsidRPr="00E00CE6">
        <w:t>Role</w:t>
      </w:r>
    </w:p>
    <w:p w14:paraId="06B5B5A9" w14:textId="77777777" w:rsidR="00E00CE6" w:rsidRPr="00E00CE6" w:rsidRDefault="00E00CE6" w:rsidP="00E00CE6">
      <w:pPr>
        <w:numPr>
          <w:ilvl w:val="0"/>
          <w:numId w:val="25"/>
        </w:numPr>
      </w:pPr>
      <w:r w:rsidRPr="00E00CE6">
        <w:t>Comment</w:t>
      </w:r>
    </w:p>
    <w:p w14:paraId="0406D297" w14:textId="77777777" w:rsidR="00E00CE6" w:rsidRPr="00E00CE6" w:rsidRDefault="00E00CE6" w:rsidP="00E00CE6">
      <w:pPr>
        <w:numPr>
          <w:ilvl w:val="0"/>
          <w:numId w:val="25"/>
        </w:numPr>
      </w:pPr>
      <w:proofErr w:type="spellStart"/>
      <w:r w:rsidRPr="00E00CE6">
        <w:t>FileFormat</w:t>
      </w:r>
      <w:proofErr w:type="spellEnd"/>
    </w:p>
    <w:p w14:paraId="14C99531" w14:textId="77777777" w:rsidR="00E00CE6" w:rsidRPr="00E00CE6" w:rsidRDefault="00E00CE6" w:rsidP="00E00CE6">
      <w:pPr>
        <w:numPr>
          <w:ilvl w:val="0"/>
          <w:numId w:val="25"/>
        </w:numPr>
      </w:pPr>
      <w:r w:rsidRPr="00E00CE6">
        <w:t>Metadata</w:t>
      </w:r>
    </w:p>
    <w:p w14:paraId="146D4455" w14:textId="77777777" w:rsidR="00E00CE6" w:rsidRPr="00E00CE6" w:rsidRDefault="00E00CE6" w:rsidP="00E00CE6">
      <w:pPr>
        <w:numPr>
          <w:ilvl w:val="0"/>
          <w:numId w:val="25"/>
        </w:numPr>
      </w:pPr>
      <w:r w:rsidRPr="00E00CE6">
        <w:t>Task</w:t>
      </w:r>
    </w:p>
    <w:p w14:paraId="3EE327F4" w14:textId="77777777" w:rsidR="00E00CE6" w:rsidRPr="00E00CE6" w:rsidRDefault="00E00CE6" w:rsidP="00E00CE6">
      <w:pPr>
        <w:numPr>
          <w:ilvl w:val="0"/>
          <w:numId w:val="25"/>
        </w:numPr>
      </w:pPr>
      <w:r w:rsidRPr="00E00CE6">
        <w:t>Report</w:t>
      </w:r>
    </w:p>
    <w:p w14:paraId="2B808286" w14:textId="77777777" w:rsidR="00E00CE6" w:rsidRPr="00E00CE6" w:rsidRDefault="00E00CE6" w:rsidP="00E00CE6">
      <w:r w:rsidRPr="00E00CE6">
        <w:rPr>
          <w:b/>
          <w:bCs/>
        </w:rPr>
        <w:t>Modules</w:t>
      </w:r>
      <w:r w:rsidRPr="00E00CE6">
        <w:t>:</w:t>
      </w:r>
    </w:p>
    <w:p w14:paraId="7C1C2212" w14:textId="77777777" w:rsidR="00E00CE6" w:rsidRPr="00E00CE6" w:rsidRDefault="00E00CE6" w:rsidP="00E00CE6">
      <w:pPr>
        <w:numPr>
          <w:ilvl w:val="0"/>
          <w:numId w:val="26"/>
        </w:numPr>
      </w:pPr>
      <w:r w:rsidRPr="00E00CE6">
        <w:rPr>
          <w:b/>
          <w:bCs/>
        </w:rPr>
        <w:t>Document Management</w:t>
      </w:r>
      <w:r w:rsidRPr="00E00CE6">
        <w:t>: Upload, organize, and search documents and files.</w:t>
      </w:r>
    </w:p>
    <w:p w14:paraId="5E54131C" w14:textId="77777777" w:rsidR="00E00CE6" w:rsidRPr="00E00CE6" w:rsidRDefault="00E00CE6" w:rsidP="00E00CE6">
      <w:pPr>
        <w:numPr>
          <w:ilvl w:val="0"/>
          <w:numId w:val="26"/>
        </w:numPr>
      </w:pPr>
      <w:r w:rsidRPr="00E00CE6">
        <w:rPr>
          <w:b/>
          <w:bCs/>
        </w:rPr>
        <w:t>Version Control</w:t>
      </w:r>
      <w:r w:rsidRPr="00E00CE6">
        <w:t>: Track different versions of documents and allow rollbacks.</w:t>
      </w:r>
    </w:p>
    <w:p w14:paraId="5A6DFBB4" w14:textId="77777777" w:rsidR="00E00CE6" w:rsidRPr="00E00CE6" w:rsidRDefault="00E00CE6" w:rsidP="00E00CE6">
      <w:pPr>
        <w:numPr>
          <w:ilvl w:val="0"/>
          <w:numId w:val="26"/>
        </w:numPr>
      </w:pPr>
      <w:r w:rsidRPr="00E00CE6">
        <w:rPr>
          <w:b/>
          <w:bCs/>
        </w:rPr>
        <w:t>Permission Management</w:t>
      </w:r>
      <w:r w:rsidRPr="00E00CE6">
        <w:t>: Control access to documents based on user roles and permissions.</w:t>
      </w:r>
    </w:p>
    <w:p w14:paraId="485DFCC2" w14:textId="77777777" w:rsidR="00E00CE6" w:rsidRPr="00E00CE6" w:rsidRDefault="00E00CE6" w:rsidP="00E00CE6">
      <w:pPr>
        <w:numPr>
          <w:ilvl w:val="0"/>
          <w:numId w:val="26"/>
        </w:numPr>
      </w:pPr>
      <w:r w:rsidRPr="00E00CE6">
        <w:rPr>
          <w:b/>
          <w:bCs/>
        </w:rPr>
        <w:t>Workflow Automation</w:t>
      </w:r>
      <w:r w:rsidRPr="00E00CE6">
        <w:t>: Automate tasks like document approvals and content publishing.</w:t>
      </w:r>
    </w:p>
    <w:p w14:paraId="58B68C8C" w14:textId="77777777" w:rsidR="00E00CE6" w:rsidRPr="00E00CE6" w:rsidRDefault="00E00CE6" w:rsidP="00E00CE6">
      <w:pPr>
        <w:numPr>
          <w:ilvl w:val="0"/>
          <w:numId w:val="26"/>
        </w:numPr>
      </w:pPr>
      <w:r w:rsidRPr="00E00CE6">
        <w:rPr>
          <w:b/>
          <w:bCs/>
        </w:rPr>
        <w:t>Notification System</w:t>
      </w:r>
      <w:r w:rsidRPr="00E00CE6">
        <w:t>: Alerts for document updates, workflow approvals, etc.</w:t>
      </w:r>
    </w:p>
    <w:p w14:paraId="6E3AAA2D" w14:textId="77777777" w:rsidR="00E00CE6" w:rsidRPr="00E00CE6" w:rsidRDefault="00E00CE6" w:rsidP="00E00CE6">
      <w:pPr>
        <w:numPr>
          <w:ilvl w:val="0"/>
          <w:numId w:val="26"/>
        </w:numPr>
      </w:pPr>
      <w:r w:rsidRPr="00E00CE6">
        <w:rPr>
          <w:b/>
          <w:bCs/>
        </w:rPr>
        <w:t>Audit Trail</w:t>
      </w:r>
      <w:r w:rsidRPr="00E00CE6">
        <w:t>: Track changes, access, and usage for compliance.</w:t>
      </w:r>
    </w:p>
    <w:p w14:paraId="5B9F7FF3" w14:textId="77777777" w:rsidR="00E00CE6" w:rsidRPr="00E00CE6" w:rsidRDefault="00E00CE6" w:rsidP="00E00CE6">
      <w:pPr>
        <w:numPr>
          <w:ilvl w:val="0"/>
          <w:numId w:val="26"/>
        </w:numPr>
      </w:pPr>
      <w:r w:rsidRPr="00E00CE6">
        <w:rPr>
          <w:b/>
          <w:bCs/>
        </w:rPr>
        <w:t>Reporting Module</w:t>
      </w:r>
      <w:r w:rsidRPr="00E00CE6">
        <w:t>: Generate reports on document access, content usage, and task progress.</w:t>
      </w:r>
    </w:p>
    <w:p w14:paraId="10FC7402" w14:textId="77777777" w:rsidR="00E00CE6" w:rsidRPr="00E00CE6" w:rsidRDefault="00000000" w:rsidP="00E00CE6">
      <w:r>
        <w:pict w14:anchorId="57A77B8F">
          <v:rect id="_x0000_i1037" style="width:0;height:1.5pt" o:hralign="center" o:hrstd="t" o:hr="t" fillcolor="#a0a0a0" stroked="f"/>
        </w:pict>
      </w:r>
    </w:p>
    <w:p w14:paraId="3FFB2554" w14:textId="77777777" w:rsidR="00E00CE6" w:rsidRPr="00E00CE6" w:rsidRDefault="00E00CE6" w:rsidP="00E00CE6">
      <w:pPr>
        <w:rPr>
          <w:b/>
          <w:bCs/>
        </w:rPr>
      </w:pPr>
      <w:r w:rsidRPr="00E00CE6">
        <w:rPr>
          <w:b/>
          <w:bCs/>
        </w:rPr>
        <w:t>14. Smart Home Automation System</w:t>
      </w:r>
    </w:p>
    <w:p w14:paraId="20D3CEA0" w14:textId="77777777" w:rsidR="00E00CE6" w:rsidRPr="00E00CE6" w:rsidRDefault="00E00CE6" w:rsidP="00E00CE6">
      <w:r w:rsidRPr="00E00CE6">
        <w:rPr>
          <w:b/>
          <w:bCs/>
        </w:rPr>
        <w:t>Requirement Analysis</w:t>
      </w:r>
      <w:r w:rsidRPr="00E00CE6">
        <w:t>: A system to control and automate home devices like lighting, heating, and security.</w:t>
      </w:r>
    </w:p>
    <w:p w14:paraId="78AA920F" w14:textId="77777777" w:rsidR="00E00CE6" w:rsidRPr="00E00CE6" w:rsidRDefault="00E00CE6" w:rsidP="00E00CE6">
      <w:r w:rsidRPr="00E00CE6">
        <w:rPr>
          <w:b/>
          <w:bCs/>
        </w:rPr>
        <w:t>Entities</w:t>
      </w:r>
      <w:r w:rsidRPr="00E00CE6">
        <w:t>:</w:t>
      </w:r>
    </w:p>
    <w:p w14:paraId="42B243A8" w14:textId="77777777" w:rsidR="00E00CE6" w:rsidRPr="00E00CE6" w:rsidRDefault="00E00CE6" w:rsidP="00E00CE6">
      <w:pPr>
        <w:numPr>
          <w:ilvl w:val="0"/>
          <w:numId w:val="27"/>
        </w:numPr>
      </w:pPr>
      <w:r w:rsidRPr="00E00CE6">
        <w:t>User</w:t>
      </w:r>
    </w:p>
    <w:p w14:paraId="4BDA67C3" w14:textId="77777777" w:rsidR="00E00CE6" w:rsidRPr="00E00CE6" w:rsidRDefault="00E00CE6" w:rsidP="00E00CE6">
      <w:pPr>
        <w:numPr>
          <w:ilvl w:val="0"/>
          <w:numId w:val="27"/>
        </w:numPr>
      </w:pPr>
      <w:r w:rsidRPr="00E00CE6">
        <w:t>Device</w:t>
      </w:r>
    </w:p>
    <w:p w14:paraId="14CB749E" w14:textId="77777777" w:rsidR="00E00CE6" w:rsidRPr="00E00CE6" w:rsidRDefault="00E00CE6" w:rsidP="00E00CE6">
      <w:pPr>
        <w:numPr>
          <w:ilvl w:val="0"/>
          <w:numId w:val="27"/>
        </w:numPr>
      </w:pPr>
      <w:r w:rsidRPr="00E00CE6">
        <w:t>Sensor</w:t>
      </w:r>
    </w:p>
    <w:p w14:paraId="5C457D88" w14:textId="77777777" w:rsidR="00E00CE6" w:rsidRPr="00E00CE6" w:rsidRDefault="00E00CE6" w:rsidP="00E00CE6">
      <w:pPr>
        <w:numPr>
          <w:ilvl w:val="0"/>
          <w:numId w:val="27"/>
        </w:numPr>
      </w:pPr>
      <w:r w:rsidRPr="00E00CE6">
        <w:t>Room</w:t>
      </w:r>
    </w:p>
    <w:p w14:paraId="70EDA3B8" w14:textId="77777777" w:rsidR="00E00CE6" w:rsidRPr="00E00CE6" w:rsidRDefault="00E00CE6" w:rsidP="00E00CE6">
      <w:pPr>
        <w:numPr>
          <w:ilvl w:val="0"/>
          <w:numId w:val="27"/>
        </w:numPr>
      </w:pPr>
      <w:r w:rsidRPr="00E00CE6">
        <w:t>Schedule</w:t>
      </w:r>
    </w:p>
    <w:p w14:paraId="67AEB776" w14:textId="77777777" w:rsidR="00E00CE6" w:rsidRPr="00E00CE6" w:rsidRDefault="00E00CE6" w:rsidP="00E00CE6">
      <w:pPr>
        <w:numPr>
          <w:ilvl w:val="0"/>
          <w:numId w:val="27"/>
        </w:numPr>
      </w:pPr>
      <w:r w:rsidRPr="00E00CE6">
        <w:t>Event</w:t>
      </w:r>
    </w:p>
    <w:p w14:paraId="34C1202E" w14:textId="77777777" w:rsidR="00E00CE6" w:rsidRPr="00E00CE6" w:rsidRDefault="00E00CE6" w:rsidP="00E00CE6">
      <w:pPr>
        <w:numPr>
          <w:ilvl w:val="0"/>
          <w:numId w:val="27"/>
        </w:numPr>
      </w:pPr>
      <w:r w:rsidRPr="00E00CE6">
        <w:t>Notification</w:t>
      </w:r>
    </w:p>
    <w:p w14:paraId="6FFC5748" w14:textId="77777777" w:rsidR="00E00CE6" w:rsidRPr="00E00CE6" w:rsidRDefault="00E00CE6" w:rsidP="00E00CE6">
      <w:pPr>
        <w:numPr>
          <w:ilvl w:val="0"/>
          <w:numId w:val="27"/>
        </w:numPr>
      </w:pPr>
      <w:proofErr w:type="spellStart"/>
      <w:r w:rsidRPr="00E00CE6">
        <w:t>DeviceType</w:t>
      </w:r>
      <w:proofErr w:type="spellEnd"/>
    </w:p>
    <w:p w14:paraId="3EAD4571" w14:textId="77777777" w:rsidR="00E00CE6" w:rsidRPr="00E00CE6" w:rsidRDefault="00E00CE6" w:rsidP="00E00CE6">
      <w:pPr>
        <w:numPr>
          <w:ilvl w:val="0"/>
          <w:numId w:val="27"/>
        </w:numPr>
      </w:pPr>
      <w:proofErr w:type="spellStart"/>
      <w:r w:rsidRPr="00E00CE6">
        <w:t>SecuritySystem</w:t>
      </w:r>
      <w:proofErr w:type="spellEnd"/>
    </w:p>
    <w:p w14:paraId="184DC344" w14:textId="77777777" w:rsidR="00E00CE6" w:rsidRPr="00E00CE6" w:rsidRDefault="00E00CE6" w:rsidP="00E00CE6">
      <w:pPr>
        <w:numPr>
          <w:ilvl w:val="0"/>
          <w:numId w:val="27"/>
        </w:numPr>
      </w:pPr>
      <w:r w:rsidRPr="00E00CE6">
        <w:t>Camera</w:t>
      </w:r>
    </w:p>
    <w:p w14:paraId="7A48B88E" w14:textId="77777777" w:rsidR="00E00CE6" w:rsidRPr="00E00CE6" w:rsidRDefault="00E00CE6" w:rsidP="00E00CE6">
      <w:pPr>
        <w:numPr>
          <w:ilvl w:val="0"/>
          <w:numId w:val="27"/>
        </w:numPr>
      </w:pPr>
      <w:proofErr w:type="spellStart"/>
      <w:r w:rsidRPr="00E00CE6">
        <w:lastRenderedPageBreak/>
        <w:t>AccessControl</w:t>
      </w:r>
      <w:proofErr w:type="spellEnd"/>
    </w:p>
    <w:p w14:paraId="52DD09E9" w14:textId="77777777" w:rsidR="00E00CE6" w:rsidRPr="00E00CE6" w:rsidRDefault="00E00CE6" w:rsidP="00E00CE6">
      <w:pPr>
        <w:numPr>
          <w:ilvl w:val="0"/>
          <w:numId w:val="27"/>
        </w:numPr>
      </w:pPr>
      <w:r w:rsidRPr="00E00CE6">
        <w:t>Rule</w:t>
      </w:r>
    </w:p>
    <w:p w14:paraId="04D1FFE6" w14:textId="77777777" w:rsidR="00E00CE6" w:rsidRPr="00E00CE6" w:rsidRDefault="00E00CE6" w:rsidP="00E00CE6">
      <w:pPr>
        <w:numPr>
          <w:ilvl w:val="0"/>
          <w:numId w:val="27"/>
        </w:numPr>
      </w:pPr>
      <w:proofErr w:type="spellStart"/>
      <w:r w:rsidRPr="00E00CE6">
        <w:t>WeatherData</w:t>
      </w:r>
      <w:proofErr w:type="spellEnd"/>
    </w:p>
    <w:p w14:paraId="0752BC47" w14:textId="77777777" w:rsidR="00E00CE6" w:rsidRPr="00E00CE6" w:rsidRDefault="00E00CE6" w:rsidP="00E00CE6">
      <w:pPr>
        <w:numPr>
          <w:ilvl w:val="0"/>
          <w:numId w:val="27"/>
        </w:numPr>
      </w:pPr>
      <w:proofErr w:type="spellStart"/>
      <w:r w:rsidRPr="00E00CE6">
        <w:t>EnergyUsage</w:t>
      </w:r>
      <w:proofErr w:type="spellEnd"/>
    </w:p>
    <w:p w14:paraId="0C0D993B" w14:textId="77777777" w:rsidR="00E00CE6" w:rsidRPr="00E00CE6" w:rsidRDefault="00E00CE6" w:rsidP="00E00CE6">
      <w:pPr>
        <w:numPr>
          <w:ilvl w:val="0"/>
          <w:numId w:val="27"/>
        </w:numPr>
      </w:pPr>
      <w:r w:rsidRPr="00E00CE6">
        <w:t>Command</w:t>
      </w:r>
    </w:p>
    <w:p w14:paraId="00BC3112" w14:textId="77777777" w:rsidR="00E00CE6" w:rsidRPr="00E00CE6" w:rsidRDefault="00E00CE6" w:rsidP="00E00CE6">
      <w:r w:rsidRPr="00E00CE6">
        <w:rPr>
          <w:b/>
          <w:bCs/>
        </w:rPr>
        <w:t>Modules</w:t>
      </w:r>
      <w:r w:rsidRPr="00E00CE6">
        <w:t>:</w:t>
      </w:r>
    </w:p>
    <w:p w14:paraId="4EB341B3" w14:textId="77777777" w:rsidR="00E00CE6" w:rsidRPr="00E00CE6" w:rsidRDefault="00E00CE6" w:rsidP="00E00CE6">
      <w:pPr>
        <w:numPr>
          <w:ilvl w:val="0"/>
          <w:numId w:val="28"/>
        </w:numPr>
      </w:pPr>
      <w:r w:rsidRPr="00E00CE6">
        <w:rPr>
          <w:b/>
          <w:bCs/>
        </w:rPr>
        <w:t>Device Management</w:t>
      </w:r>
      <w:r w:rsidRPr="00E00CE6">
        <w:t>: Control and monitor smart home devices (lights, thermostats, etc.).</w:t>
      </w:r>
    </w:p>
    <w:p w14:paraId="4DEC58C7" w14:textId="77777777" w:rsidR="00E00CE6" w:rsidRPr="00E00CE6" w:rsidRDefault="00E00CE6" w:rsidP="00E00CE6">
      <w:pPr>
        <w:numPr>
          <w:ilvl w:val="0"/>
          <w:numId w:val="28"/>
        </w:numPr>
      </w:pPr>
      <w:r w:rsidRPr="00E00CE6">
        <w:rPr>
          <w:b/>
          <w:bCs/>
        </w:rPr>
        <w:t>Automation</w:t>
      </w:r>
      <w:r w:rsidRPr="00E00CE6">
        <w:t>: Set automation rules for device scheduling and event-based triggers.</w:t>
      </w:r>
    </w:p>
    <w:p w14:paraId="7F16AD0C" w14:textId="77777777" w:rsidR="00E00CE6" w:rsidRPr="00E00CE6" w:rsidRDefault="00E00CE6" w:rsidP="00E00CE6">
      <w:pPr>
        <w:numPr>
          <w:ilvl w:val="0"/>
          <w:numId w:val="28"/>
        </w:numPr>
      </w:pPr>
      <w:r w:rsidRPr="00E00CE6">
        <w:rPr>
          <w:b/>
          <w:bCs/>
        </w:rPr>
        <w:t>Security and Surveillance</w:t>
      </w:r>
      <w:r w:rsidRPr="00E00CE6">
        <w:t>: Integrate with security systems like cameras and door locks.</w:t>
      </w:r>
    </w:p>
    <w:p w14:paraId="23F98EA3" w14:textId="77777777" w:rsidR="00E00CE6" w:rsidRPr="00E00CE6" w:rsidRDefault="00E00CE6" w:rsidP="00E00CE6">
      <w:pPr>
        <w:numPr>
          <w:ilvl w:val="0"/>
          <w:numId w:val="28"/>
        </w:numPr>
      </w:pPr>
      <w:r w:rsidRPr="00E00CE6">
        <w:rPr>
          <w:b/>
          <w:bCs/>
        </w:rPr>
        <w:t>Energy Management</w:t>
      </w:r>
      <w:r w:rsidRPr="00E00CE6">
        <w:t>: Track energy consumption and suggest optimization.</w:t>
      </w:r>
    </w:p>
    <w:p w14:paraId="37E1BEA2" w14:textId="77777777" w:rsidR="00E00CE6" w:rsidRPr="00E00CE6" w:rsidRDefault="00E00CE6" w:rsidP="00E00CE6">
      <w:pPr>
        <w:numPr>
          <w:ilvl w:val="0"/>
          <w:numId w:val="28"/>
        </w:numPr>
      </w:pPr>
      <w:r w:rsidRPr="00E00CE6">
        <w:rPr>
          <w:b/>
          <w:bCs/>
        </w:rPr>
        <w:t>Notification System</w:t>
      </w:r>
      <w:r w:rsidRPr="00E00CE6">
        <w:t>: Alerts for security breaches, energy usage, or device malfunctions.</w:t>
      </w:r>
    </w:p>
    <w:p w14:paraId="6A5B2843" w14:textId="77777777" w:rsidR="00E00CE6" w:rsidRPr="00E00CE6" w:rsidRDefault="00E00CE6" w:rsidP="00E00CE6">
      <w:pPr>
        <w:numPr>
          <w:ilvl w:val="0"/>
          <w:numId w:val="28"/>
        </w:numPr>
      </w:pPr>
      <w:r w:rsidRPr="00E00CE6">
        <w:rPr>
          <w:b/>
          <w:bCs/>
        </w:rPr>
        <w:t>User Control</w:t>
      </w:r>
      <w:r w:rsidRPr="00E00CE6">
        <w:t>: Manage user access to devices and security features.</w:t>
      </w:r>
    </w:p>
    <w:p w14:paraId="46248342" w14:textId="77777777" w:rsidR="00E00CE6" w:rsidRPr="00E00CE6" w:rsidRDefault="00E00CE6" w:rsidP="00E00CE6">
      <w:pPr>
        <w:numPr>
          <w:ilvl w:val="0"/>
          <w:numId w:val="28"/>
        </w:numPr>
      </w:pPr>
      <w:r w:rsidRPr="00E00CE6">
        <w:rPr>
          <w:b/>
          <w:bCs/>
        </w:rPr>
        <w:t>Reporting Module</w:t>
      </w:r>
      <w:r w:rsidRPr="00E00CE6">
        <w:t>: Energy consumption reports, device usage, and automation efficiency.</w:t>
      </w:r>
    </w:p>
    <w:p w14:paraId="01CC4A8E" w14:textId="77777777" w:rsidR="00E00CE6" w:rsidRPr="00E00CE6" w:rsidRDefault="00000000" w:rsidP="00E00CE6">
      <w:r>
        <w:pict w14:anchorId="4F3C1343">
          <v:rect id="_x0000_i1038" style="width:0;height:1.5pt" o:hralign="center" o:hrstd="t" o:hr="t" fillcolor="#a0a0a0" stroked="f"/>
        </w:pict>
      </w:r>
    </w:p>
    <w:p w14:paraId="1554D951" w14:textId="77777777" w:rsidR="00E00CE6" w:rsidRPr="00E00CE6" w:rsidRDefault="00E00CE6" w:rsidP="00E00CE6">
      <w:pPr>
        <w:rPr>
          <w:b/>
          <w:bCs/>
        </w:rPr>
      </w:pPr>
      <w:r w:rsidRPr="00E00CE6">
        <w:rPr>
          <w:b/>
          <w:bCs/>
        </w:rPr>
        <w:t>15. University Management System</w:t>
      </w:r>
    </w:p>
    <w:p w14:paraId="7321C6F3" w14:textId="77777777" w:rsidR="00E00CE6" w:rsidRPr="00E00CE6" w:rsidRDefault="00E00CE6" w:rsidP="00E00CE6">
      <w:r w:rsidRPr="00E00CE6">
        <w:rPr>
          <w:b/>
          <w:bCs/>
        </w:rPr>
        <w:t>Requirement Analysis</w:t>
      </w:r>
      <w:r w:rsidRPr="00E00CE6">
        <w:t>: A complete system to manage the academic and administrative functions of a university.</w:t>
      </w:r>
    </w:p>
    <w:p w14:paraId="71DA56E7" w14:textId="77777777" w:rsidR="00E00CE6" w:rsidRPr="00E00CE6" w:rsidRDefault="00E00CE6" w:rsidP="00E00CE6">
      <w:r w:rsidRPr="00E00CE6">
        <w:rPr>
          <w:b/>
          <w:bCs/>
        </w:rPr>
        <w:t>Entities</w:t>
      </w:r>
      <w:r w:rsidRPr="00E00CE6">
        <w:t>:</w:t>
      </w:r>
    </w:p>
    <w:p w14:paraId="6044DB38" w14:textId="77777777" w:rsidR="00E00CE6" w:rsidRPr="00E00CE6" w:rsidRDefault="00E00CE6" w:rsidP="00E00CE6">
      <w:pPr>
        <w:numPr>
          <w:ilvl w:val="0"/>
          <w:numId w:val="29"/>
        </w:numPr>
      </w:pPr>
      <w:r w:rsidRPr="00E00CE6">
        <w:t>Student</w:t>
      </w:r>
    </w:p>
    <w:p w14:paraId="4C9AE48F" w14:textId="77777777" w:rsidR="00E00CE6" w:rsidRPr="00E00CE6" w:rsidRDefault="00E00CE6" w:rsidP="00E00CE6">
      <w:pPr>
        <w:numPr>
          <w:ilvl w:val="0"/>
          <w:numId w:val="29"/>
        </w:numPr>
      </w:pPr>
      <w:r w:rsidRPr="00E00CE6">
        <w:t>Faculty</w:t>
      </w:r>
    </w:p>
    <w:p w14:paraId="6D3F2D65" w14:textId="77777777" w:rsidR="00E00CE6" w:rsidRPr="00E00CE6" w:rsidRDefault="00E00CE6" w:rsidP="00E00CE6">
      <w:pPr>
        <w:numPr>
          <w:ilvl w:val="0"/>
          <w:numId w:val="29"/>
        </w:numPr>
      </w:pPr>
      <w:r w:rsidRPr="00E00CE6">
        <w:t>Course</w:t>
      </w:r>
    </w:p>
    <w:p w14:paraId="2BBD67AA" w14:textId="77777777" w:rsidR="00E00CE6" w:rsidRPr="00E00CE6" w:rsidRDefault="00E00CE6" w:rsidP="00E00CE6">
      <w:pPr>
        <w:numPr>
          <w:ilvl w:val="0"/>
          <w:numId w:val="29"/>
        </w:numPr>
      </w:pPr>
      <w:r w:rsidRPr="00E00CE6">
        <w:t>Department</w:t>
      </w:r>
    </w:p>
    <w:p w14:paraId="1C3EB4DC" w14:textId="77777777" w:rsidR="00E00CE6" w:rsidRPr="00E00CE6" w:rsidRDefault="00E00CE6" w:rsidP="00E00CE6">
      <w:pPr>
        <w:numPr>
          <w:ilvl w:val="0"/>
          <w:numId w:val="29"/>
        </w:numPr>
      </w:pPr>
      <w:proofErr w:type="spellStart"/>
      <w:r w:rsidRPr="00E00CE6">
        <w:t>Enrollment</w:t>
      </w:r>
      <w:proofErr w:type="spellEnd"/>
    </w:p>
    <w:p w14:paraId="2CAD1611" w14:textId="77777777" w:rsidR="00E00CE6" w:rsidRPr="00E00CE6" w:rsidRDefault="00E00CE6" w:rsidP="00E00CE6">
      <w:pPr>
        <w:numPr>
          <w:ilvl w:val="0"/>
          <w:numId w:val="29"/>
        </w:numPr>
      </w:pPr>
      <w:r w:rsidRPr="00E00CE6">
        <w:t>Grade</w:t>
      </w:r>
    </w:p>
    <w:p w14:paraId="07346238" w14:textId="77777777" w:rsidR="00E00CE6" w:rsidRPr="00E00CE6" w:rsidRDefault="00E00CE6" w:rsidP="00E00CE6">
      <w:pPr>
        <w:numPr>
          <w:ilvl w:val="0"/>
          <w:numId w:val="29"/>
        </w:numPr>
      </w:pPr>
      <w:r w:rsidRPr="00E00CE6">
        <w:t>Schedule</w:t>
      </w:r>
    </w:p>
    <w:p w14:paraId="7FA8C23A" w14:textId="77777777" w:rsidR="00E00CE6" w:rsidRPr="00E00CE6" w:rsidRDefault="00E00CE6" w:rsidP="00E00CE6">
      <w:pPr>
        <w:numPr>
          <w:ilvl w:val="0"/>
          <w:numId w:val="29"/>
        </w:numPr>
      </w:pPr>
      <w:r w:rsidRPr="00E00CE6">
        <w:t>Assignment</w:t>
      </w:r>
    </w:p>
    <w:p w14:paraId="08301AA4" w14:textId="77777777" w:rsidR="00E00CE6" w:rsidRPr="00E00CE6" w:rsidRDefault="00E00CE6" w:rsidP="00E00CE6">
      <w:pPr>
        <w:numPr>
          <w:ilvl w:val="0"/>
          <w:numId w:val="29"/>
        </w:numPr>
      </w:pPr>
      <w:r w:rsidRPr="00E00CE6">
        <w:t>Exam</w:t>
      </w:r>
    </w:p>
    <w:p w14:paraId="387ACAE3" w14:textId="77777777" w:rsidR="00E00CE6" w:rsidRPr="00E00CE6" w:rsidRDefault="00E00CE6" w:rsidP="00E00CE6">
      <w:pPr>
        <w:numPr>
          <w:ilvl w:val="0"/>
          <w:numId w:val="29"/>
        </w:numPr>
      </w:pPr>
      <w:r w:rsidRPr="00E00CE6">
        <w:t>Fee</w:t>
      </w:r>
    </w:p>
    <w:p w14:paraId="59C640FA" w14:textId="77777777" w:rsidR="00E00CE6" w:rsidRPr="00E00CE6" w:rsidRDefault="00E00CE6" w:rsidP="00E00CE6">
      <w:pPr>
        <w:numPr>
          <w:ilvl w:val="0"/>
          <w:numId w:val="29"/>
        </w:numPr>
      </w:pPr>
      <w:r w:rsidRPr="00E00CE6">
        <w:t>Payment</w:t>
      </w:r>
    </w:p>
    <w:p w14:paraId="25B7A0D9" w14:textId="77777777" w:rsidR="00E00CE6" w:rsidRPr="00E00CE6" w:rsidRDefault="00E00CE6" w:rsidP="00E00CE6">
      <w:pPr>
        <w:numPr>
          <w:ilvl w:val="0"/>
          <w:numId w:val="29"/>
        </w:numPr>
      </w:pPr>
      <w:r w:rsidRPr="00E00CE6">
        <w:t>Event</w:t>
      </w:r>
    </w:p>
    <w:p w14:paraId="10A25923" w14:textId="77777777" w:rsidR="00E00CE6" w:rsidRPr="00E00CE6" w:rsidRDefault="00E00CE6" w:rsidP="00E00CE6">
      <w:pPr>
        <w:numPr>
          <w:ilvl w:val="0"/>
          <w:numId w:val="29"/>
        </w:numPr>
      </w:pPr>
      <w:proofErr w:type="spellStart"/>
      <w:r w:rsidRPr="00E00CE6">
        <w:t>LibraryBook</w:t>
      </w:r>
      <w:proofErr w:type="spellEnd"/>
    </w:p>
    <w:p w14:paraId="3F423EF3" w14:textId="77777777" w:rsidR="00E00CE6" w:rsidRPr="00E00CE6" w:rsidRDefault="00E00CE6" w:rsidP="00E00CE6">
      <w:pPr>
        <w:numPr>
          <w:ilvl w:val="0"/>
          <w:numId w:val="29"/>
        </w:numPr>
      </w:pPr>
      <w:r w:rsidRPr="00E00CE6">
        <w:t>Attendance</w:t>
      </w:r>
    </w:p>
    <w:p w14:paraId="6B75C2B2" w14:textId="77777777" w:rsidR="00E00CE6" w:rsidRPr="00E00CE6" w:rsidRDefault="00E00CE6" w:rsidP="00E00CE6">
      <w:pPr>
        <w:numPr>
          <w:ilvl w:val="0"/>
          <w:numId w:val="29"/>
        </w:numPr>
      </w:pPr>
      <w:r w:rsidRPr="00E00CE6">
        <w:t>Result</w:t>
      </w:r>
    </w:p>
    <w:p w14:paraId="1FBB1F60" w14:textId="77777777" w:rsidR="00E00CE6" w:rsidRPr="00E00CE6" w:rsidRDefault="00E00CE6" w:rsidP="00E00CE6">
      <w:r w:rsidRPr="00E00CE6">
        <w:rPr>
          <w:b/>
          <w:bCs/>
        </w:rPr>
        <w:t>Modules</w:t>
      </w:r>
      <w:r w:rsidRPr="00E00CE6">
        <w:t>:</w:t>
      </w:r>
    </w:p>
    <w:p w14:paraId="68AF7153" w14:textId="77777777" w:rsidR="00E00CE6" w:rsidRPr="00E00CE6" w:rsidRDefault="00E00CE6" w:rsidP="00E00CE6">
      <w:pPr>
        <w:numPr>
          <w:ilvl w:val="0"/>
          <w:numId w:val="30"/>
        </w:numPr>
      </w:pPr>
      <w:r w:rsidRPr="00E00CE6">
        <w:rPr>
          <w:b/>
          <w:bCs/>
        </w:rPr>
        <w:t>Student Management</w:t>
      </w:r>
      <w:r w:rsidRPr="00E00CE6">
        <w:t xml:space="preserve">: Admission, </w:t>
      </w:r>
      <w:proofErr w:type="spellStart"/>
      <w:r w:rsidRPr="00E00CE6">
        <w:t>enrollment</w:t>
      </w:r>
      <w:proofErr w:type="spellEnd"/>
      <w:r w:rsidRPr="00E00CE6">
        <w:t>, course registration, and attendance tracking.</w:t>
      </w:r>
    </w:p>
    <w:p w14:paraId="2D9B79FC" w14:textId="77777777" w:rsidR="00E00CE6" w:rsidRPr="00E00CE6" w:rsidRDefault="00E00CE6" w:rsidP="00E00CE6">
      <w:pPr>
        <w:numPr>
          <w:ilvl w:val="0"/>
          <w:numId w:val="30"/>
        </w:numPr>
      </w:pPr>
      <w:r w:rsidRPr="00E00CE6">
        <w:rPr>
          <w:b/>
          <w:bCs/>
        </w:rPr>
        <w:lastRenderedPageBreak/>
        <w:t>Course and Faculty Management</w:t>
      </w:r>
      <w:r w:rsidRPr="00E00CE6">
        <w:t>: Course creation, faculty schedules, and grading.</w:t>
      </w:r>
    </w:p>
    <w:p w14:paraId="40A3838D" w14:textId="77777777" w:rsidR="00E00CE6" w:rsidRPr="00E00CE6" w:rsidRDefault="00E00CE6" w:rsidP="00E00CE6">
      <w:pPr>
        <w:numPr>
          <w:ilvl w:val="0"/>
          <w:numId w:val="30"/>
        </w:numPr>
      </w:pPr>
      <w:r w:rsidRPr="00E00CE6">
        <w:rPr>
          <w:b/>
          <w:bCs/>
        </w:rPr>
        <w:t>Fee Management</w:t>
      </w:r>
      <w:r w:rsidRPr="00E00CE6">
        <w:t>: Track fees, payments, and generate invoices.</w:t>
      </w:r>
    </w:p>
    <w:p w14:paraId="5BFA8B3E" w14:textId="77777777" w:rsidR="00E00CE6" w:rsidRPr="00E00CE6" w:rsidRDefault="00E00CE6" w:rsidP="00E00CE6">
      <w:pPr>
        <w:numPr>
          <w:ilvl w:val="0"/>
          <w:numId w:val="30"/>
        </w:numPr>
      </w:pPr>
      <w:r w:rsidRPr="00E00CE6">
        <w:rPr>
          <w:b/>
          <w:bCs/>
        </w:rPr>
        <w:t>Exam and Grading</w:t>
      </w:r>
      <w:r w:rsidRPr="00E00CE6">
        <w:t>: Schedule exams, track results, and manage assignments.</w:t>
      </w:r>
    </w:p>
    <w:p w14:paraId="35BCAD41" w14:textId="77777777" w:rsidR="00E00CE6" w:rsidRPr="00E00CE6" w:rsidRDefault="00E00CE6" w:rsidP="00E00CE6">
      <w:pPr>
        <w:numPr>
          <w:ilvl w:val="0"/>
          <w:numId w:val="30"/>
        </w:numPr>
      </w:pPr>
      <w:r w:rsidRPr="00E00CE6">
        <w:rPr>
          <w:b/>
          <w:bCs/>
        </w:rPr>
        <w:t>Event Management</w:t>
      </w:r>
      <w:r w:rsidRPr="00E00CE6">
        <w:t>: Organize and manage university events.</w:t>
      </w:r>
    </w:p>
    <w:p w14:paraId="224F6763" w14:textId="77777777" w:rsidR="00E00CE6" w:rsidRPr="00E00CE6" w:rsidRDefault="00E00CE6" w:rsidP="00E00CE6">
      <w:pPr>
        <w:numPr>
          <w:ilvl w:val="0"/>
          <w:numId w:val="30"/>
        </w:numPr>
      </w:pPr>
      <w:r w:rsidRPr="00E00CE6">
        <w:rPr>
          <w:b/>
          <w:bCs/>
        </w:rPr>
        <w:t>Library Management</w:t>
      </w:r>
      <w:r w:rsidRPr="00E00CE6">
        <w:t>: Track books, issue and return transactions.</w:t>
      </w:r>
    </w:p>
    <w:p w14:paraId="5B3E1376" w14:textId="77777777" w:rsidR="00E00CE6" w:rsidRPr="00E00CE6" w:rsidRDefault="00E00CE6" w:rsidP="00E00CE6">
      <w:pPr>
        <w:numPr>
          <w:ilvl w:val="0"/>
          <w:numId w:val="30"/>
        </w:numPr>
      </w:pPr>
      <w:r w:rsidRPr="00E00CE6">
        <w:rPr>
          <w:b/>
          <w:bCs/>
        </w:rPr>
        <w:t>Reporting Module</w:t>
      </w:r>
      <w:r w:rsidRPr="00E00CE6">
        <w:t>: Generate reports on academic performance, fee collection, etc.</w:t>
      </w:r>
    </w:p>
    <w:p w14:paraId="777D6F2E" w14:textId="77777777" w:rsidR="00E00CE6" w:rsidRPr="00E00CE6" w:rsidRDefault="00000000" w:rsidP="00E00CE6">
      <w:r>
        <w:pict w14:anchorId="4EBBC3E9">
          <v:rect id="_x0000_i1039" style="width:0;height:1.5pt" o:hralign="center" o:hrstd="t" o:hr="t" fillcolor="#a0a0a0" stroked="f"/>
        </w:pict>
      </w:r>
    </w:p>
    <w:p w14:paraId="221F2555" w14:textId="77777777" w:rsidR="00E00CE6" w:rsidRPr="00E00CE6" w:rsidRDefault="00E00CE6" w:rsidP="00E00CE6">
      <w:pPr>
        <w:rPr>
          <w:b/>
          <w:bCs/>
        </w:rPr>
      </w:pPr>
      <w:r w:rsidRPr="00E00CE6">
        <w:rPr>
          <w:b/>
          <w:bCs/>
        </w:rPr>
        <w:t>16. Fleet Management System</w:t>
      </w:r>
    </w:p>
    <w:p w14:paraId="1FE7FDD4" w14:textId="77777777" w:rsidR="00E00CE6" w:rsidRPr="00E00CE6" w:rsidRDefault="00E00CE6" w:rsidP="00E00CE6">
      <w:r w:rsidRPr="00E00CE6">
        <w:rPr>
          <w:b/>
          <w:bCs/>
        </w:rPr>
        <w:t>Requirement Analysis</w:t>
      </w:r>
      <w:r w:rsidRPr="00E00CE6">
        <w:t>: A system to manage a fleet of vehicles, including scheduling, tracking, and maintenance.</w:t>
      </w:r>
    </w:p>
    <w:p w14:paraId="22018097" w14:textId="77777777" w:rsidR="00E00CE6" w:rsidRPr="00E00CE6" w:rsidRDefault="00E00CE6" w:rsidP="00E00CE6">
      <w:r w:rsidRPr="00E00CE6">
        <w:rPr>
          <w:b/>
          <w:bCs/>
        </w:rPr>
        <w:t>Entities</w:t>
      </w:r>
      <w:r w:rsidRPr="00E00CE6">
        <w:t>:</w:t>
      </w:r>
    </w:p>
    <w:p w14:paraId="2EAEDAC7" w14:textId="77777777" w:rsidR="00E00CE6" w:rsidRPr="00E00CE6" w:rsidRDefault="00E00CE6" w:rsidP="00E00CE6">
      <w:pPr>
        <w:numPr>
          <w:ilvl w:val="0"/>
          <w:numId w:val="31"/>
        </w:numPr>
      </w:pPr>
      <w:r w:rsidRPr="00E00CE6">
        <w:t>Vehicle</w:t>
      </w:r>
    </w:p>
    <w:p w14:paraId="050BC76F" w14:textId="77777777" w:rsidR="00E00CE6" w:rsidRPr="00E00CE6" w:rsidRDefault="00E00CE6" w:rsidP="00E00CE6">
      <w:pPr>
        <w:numPr>
          <w:ilvl w:val="0"/>
          <w:numId w:val="31"/>
        </w:numPr>
      </w:pPr>
      <w:r w:rsidRPr="00E00CE6">
        <w:t>Driver</w:t>
      </w:r>
    </w:p>
    <w:p w14:paraId="2FEE9736" w14:textId="77777777" w:rsidR="00E00CE6" w:rsidRPr="00E00CE6" w:rsidRDefault="00E00CE6" w:rsidP="00E00CE6">
      <w:pPr>
        <w:numPr>
          <w:ilvl w:val="0"/>
          <w:numId w:val="31"/>
        </w:numPr>
      </w:pPr>
      <w:r w:rsidRPr="00E00CE6">
        <w:t>Route</w:t>
      </w:r>
    </w:p>
    <w:p w14:paraId="6F2BBAB2" w14:textId="77777777" w:rsidR="00E00CE6" w:rsidRPr="00E00CE6" w:rsidRDefault="00E00CE6" w:rsidP="00E00CE6">
      <w:pPr>
        <w:numPr>
          <w:ilvl w:val="0"/>
          <w:numId w:val="31"/>
        </w:numPr>
      </w:pPr>
      <w:r w:rsidRPr="00E00CE6">
        <w:t>Maintenance</w:t>
      </w:r>
    </w:p>
    <w:p w14:paraId="7BA634D3" w14:textId="77777777" w:rsidR="00E00CE6" w:rsidRPr="00E00CE6" w:rsidRDefault="00E00CE6" w:rsidP="00E00CE6">
      <w:pPr>
        <w:numPr>
          <w:ilvl w:val="0"/>
          <w:numId w:val="31"/>
        </w:numPr>
      </w:pPr>
      <w:r w:rsidRPr="00E00CE6">
        <w:t>Schedule</w:t>
      </w:r>
    </w:p>
    <w:p w14:paraId="32456DBA" w14:textId="77777777" w:rsidR="00E00CE6" w:rsidRPr="00E00CE6" w:rsidRDefault="00E00CE6" w:rsidP="00E00CE6">
      <w:pPr>
        <w:numPr>
          <w:ilvl w:val="0"/>
          <w:numId w:val="31"/>
        </w:numPr>
      </w:pPr>
      <w:r w:rsidRPr="00E00CE6">
        <w:t>Incident</w:t>
      </w:r>
    </w:p>
    <w:p w14:paraId="2C8F41C7" w14:textId="77777777" w:rsidR="00E00CE6" w:rsidRPr="00E00CE6" w:rsidRDefault="00E00CE6" w:rsidP="00E00CE6">
      <w:pPr>
        <w:numPr>
          <w:ilvl w:val="0"/>
          <w:numId w:val="31"/>
        </w:numPr>
      </w:pPr>
      <w:r w:rsidRPr="00E00CE6">
        <w:t>Fuel</w:t>
      </w:r>
    </w:p>
    <w:p w14:paraId="0EDB3488" w14:textId="77777777" w:rsidR="00E00CE6" w:rsidRPr="00E00CE6" w:rsidRDefault="00E00CE6" w:rsidP="00E00CE6">
      <w:pPr>
        <w:numPr>
          <w:ilvl w:val="0"/>
          <w:numId w:val="31"/>
        </w:numPr>
      </w:pPr>
      <w:r w:rsidRPr="00E00CE6">
        <w:t>Trip</w:t>
      </w:r>
    </w:p>
    <w:p w14:paraId="0A7AF297" w14:textId="77777777" w:rsidR="00E00CE6" w:rsidRPr="00E00CE6" w:rsidRDefault="00E00CE6" w:rsidP="00E00CE6">
      <w:pPr>
        <w:numPr>
          <w:ilvl w:val="0"/>
          <w:numId w:val="31"/>
        </w:numPr>
      </w:pPr>
      <w:r w:rsidRPr="00E00CE6">
        <w:t>Customer</w:t>
      </w:r>
    </w:p>
    <w:p w14:paraId="29B952A3" w14:textId="77777777" w:rsidR="00E00CE6" w:rsidRPr="00E00CE6" w:rsidRDefault="00E00CE6" w:rsidP="00E00CE6">
      <w:pPr>
        <w:numPr>
          <w:ilvl w:val="0"/>
          <w:numId w:val="31"/>
        </w:numPr>
      </w:pPr>
      <w:r w:rsidRPr="00E00CE6">
        <w:t>Payment</w:t>
      </w:r>
    </w:p>
    <w:p w14:paraId="45A41181" w14:textId="77777777" w:rsidR="00E00CE6" w:rsidRPr="00E00CE6" w:rsidRDefault="00E00CE6" w:rsidP="00E00CE6">
      <w:pPr>
        <w:numPr>
          <w:ilvl w:val="0"/>
          <w:numId w:val="31"/>
        </w:numPr>
      </w:pPr>
      <w:r w:rsidRPr="00E00CE6">
        <w:t>Invoice</w:t>
      </w:r>
    </w:p>
    <w:p w14:paraId="424056FB" w14:textId="77777777" w:rsidR="00E00CE6" w:rsidRPr="00E00CE6" w:rsidRDefault="00E00CE6" w:rsidP="00E00CE6">
      <w:pPr>
        <w:numPr>
          <w:ilvl w:val="0"/>
          <w:numId w:val="31"/>
        </w:numPr>
      </w:pPr>
      <w:proofErr w:type="spellStart"/>
      <w:r w:rsidRPr="00E00CE6">
        <w:t>VehicleType</w:t>
      </w:r>
      <w:proofErr w:type="spellEnd"/>
    </w:p>
    <w:p w14:paraId="3955C236" w14:textId="77777777" w:rsidR="00E00CE6" w:rsidRPr="00E00CE6" w:rsidRDefault="00E00CE6" w:rsidP="00E00CE6">
      <w:pPr>
        <w:numPr>
          <w:ilvl w:val="0"/>
          <w:numId w:val="31"/>
        </w:numPr>
      </w:pPr>
      <w:r w:rsidRPr="00E00CE6">
        <w:t>Insurance</w:t>
      </w:r>
    </w:p>
    <w:p w14:paraId="2A086218" w14:textId="77777777" w:rsidR="00E00CE6" w:rsidRPr="00E00CE6" w:rsidRDefault="00E00CE6" w:rsidP="00E00CE6">
      <w:pPr>
        <w:numPr>
          <w:ilvl w:val="0"/>
          <w:numId w:val="31"/>
        </w:numPr>
      </w:pPr>
      <w:r w:rsidRPr="00E00CE6">
        <w:t>ServiceRequest</w:t>
      </w:r>
    </w:p>
    <w:p w14:paraId="1EA7E958" w14:textId="77777777" w:rsidR="00E00CE6" w:rsidRPr="00E00CE6" w:rsidRDefault="00E00CE6" w:rsidP="00E00CE6">
      <w:pPr>
        <w:numPr>
          <w:ilvl w:val="0"/>
          <w:numId w:val="31"/>
        </w:numPr>
      </w:pPr>
      <w:r w:rsidRPr="00E00CE6">
        <w:t>Feedback</w:t>
      </w:r>
    </w:p>
    <w:p w14:paraId="2AAF9868" w14:textId="77777777" w:rsidR="00E00CE6" w:rsidRPr="00E00CE6" w:rsidRDefault="00E00CE6" w:rsidP="00E00CE6">
      <w:r w:rsidRPr="00E00CE6">
        <w:rPr>
          <w:b/>
          <w:bCs/>
        </w:rPr>
        <w:t>Modules</w:t>
      </w:r>
      <w:r w:rsidRPr="00E00CE6">
        <w:t>:</w:t>
      </w:r>
    </w:p>
    <w:p w14:paraId="2D76938A" w14:textId="77777777" w:rsidR="00E00CE6" w:rsidRPr="00E00CE6" w:rsidRDefault="00E00CE6" w:rsidP="00E00CE6">
      <w:pPr>
        <w:numPr>
          <w:ilvl w:val="0"/>
          <w:numId w:val="32"/>
        </w:numPr>
      </w:pPr>
      <w:r w:rsidRPr="00E00CE6">
        <w:rPr>
          <w:b/>
          <w:bCs/>
        </w:rPr>
        <w:t>Vehicle Management</w:t>
      </w:r>
      <w:r w:rsidRPr="00E00CE6">
        <w:t>: Manage vehicle details, types, and availability.</w:t>
      </w:r>
    </w:p>
    <w:p w14:paraId="3906F318" w14:textId="77777777" w:rsidR="00E00CE6" w:rsidRPr="00E00CE6" w:rsidRDefault="00E00CE6" w:rsidP="00E00CE6">
      <w:pPr>
        <w:numPr>
          <w:ilvl w:val="0"/>
          <w:numId w:val="32"/>
        </w:numPr>
      </w:pPr>
      <w:r w:rsidRPr="00E00CE6">
        <w:rPr>
          <w:b/>
          <w:bCs/>
        </w:rPr>
        <w:t>Driver Management</w:t>
      </w:r>
      <w:r w:rsidRPr="00E00CE6">
        <w:t>: Track driver schedules, assignments, and performance.</w:t>
      </w:r>
    </w:p>
    <w:p w14:paraId="5AA8B104" w14:textId="77777777" w:rsidR="00E00CE6" w:rsidRPr="00E00CE6" w:rsidRDefault="00E00CE6" w:rsidP="00E00CE6">
      <w:pPr>
        <w:numPr>
          <w:ilvl w:val="0"/>
          <w:numId w:val="32"/>
        </w:numPr>
      </w:pPr>
      <w:r w:rsidRPr="00E00CE6">
        <w:rPr>
          <w:b/>
          <w:bCs/>
        </w:rPr>
        <w:t>Trip Scheduling</w:t>
      </w:r>
      <w:r w:rsidRPr="00E00CE6">
        <w:t>: Plan trips, optimize routes, and assign vehicles.</w:t>
      </w:r>
    </w:p>
    <w:p w14:paraId="149BC35E" w14:textId="77777777" w:rsidR="00E00CE6" w:rsidRPr="00E00CE6" w:rsidRDefault="00E00CE6" w:rsidP="00E00CE6">
      <w:pPr>
        <w:numPr>
          <w:ilvl w:val="0"/>
          <w:numId w:val="32"/>
        </w:numPr>
      </w:pPr>
      <w:r w:rsidRPr="00E00CE6">
        <w:rPr>
          <w:b/>
          <w:bCs/>
        </w:rPr>
        <w:t>Maintenance Management</w:t>
      </w:r>
      <w:r w:rsidRPr="00E00CE6">
        <w:t>: Schedule vehicle maintenance and track incidents.</w:t>
      </w:r>
    </w:p>
    <w:p w14:paraId="36A2A99E" w14:textId="77777777" w:rsidR="00E00CE6" w:rsidRPr="00E00CE6" w:rsidRDefault="00E00CE6" w:rsidP="00E00CE6">
      <w:pPr>
        <w:numPr>
          <w:ilvl w:val="0"/>
          <w:numId w:val="32"/>
        </w:numPr>
      </w:pPr>
      <w:r w:rsidRPr="00E00CE6">
        <w:rPr>
          <w:b/>
          <w:bCs/>
        </w:rPr>
        <w:t>Fuel Tracking</w:t>
      </w:r>
      <w:r w:rsidRPr="00E00CE6">
        <w:t>: Monitor fuel consumption and manage fuel logs.</w:t>
      </w:r>
    </w:p>
    <w:p w14:paraId="1951DC48" w14:textId="77777777" w:rsidR="00E00CE6" w:rsidRPr="00E00CE6" w:rsidRDefault="00E00CE6" w:rsidP="00E00CE6">
      <w:pPr>
        <w:numPr>
          <w:ilvl w:val="0"/>
          <w:numId w:val="32"/>
        </w:numPr>
      </w:pPr>
      <w:r w:rsidRPr="00E00CE6">
        <w:rPr>
          <w:b/>
          <w:bCs/>
        </w:rPr>
        <w:t>Payment and Invoicing</w:t>
      </w:r>
      <w:r w:rsidRPr="00E00CE6">
        <w:t>: Track payments for trips and maintenance services.</w:t>
      </w:r>
    </w:p>
    <w:p w14:paraId="747C6D60" w14:textId="77777777" w:rsidR="00E00CE6" w:rsidRPr="00E00CE6" w:rsidRDefault="00E00CE6" w:rsidP="00E00CE6">
      <w:pPr>
        <w:numPr>
          <w:ilvl w:val="0"/>
          <w:numId w:val="32"/>
        </w:numPr>
      </w:pPr>
      <w:r w:rsidRPr="00E00CE6">
        <w:rPr>
          <w:b/>
          <w:bCs/>
        </w:rPr>
        <w:t>Reporting Module</w:t>
      </w:r>
      <w:r w:rsidRPr="00E00CE6">
        <w:t>: Fleet performance, fuel efficiency, driver performance.</w:t>
      </w:r>
    </w:p>
    <w:p w14:paraId="647CF70E" w14:textId="77777777" w:rsidR="00E00CE6" w:rsidRPr="00E00CE6" w:rsidRDefault="00000000" w:rsidP="00E00CE6">
      <w:r>
        <w:pict w14:anchorId="1457A1EE">
          <v:rect id="_x0000_i1040" style="width:0;height:1.5pt" o:hralign="center" o:hrstd="t" o:hr="t" fillcolor="#a0a0a0" stroked="f"/>
        </w:pict>
      </w:r>
    </w:p>
    <w:p w14:paraId="291EC59B" w14:textId="77777777" w:rsidR="00E00CE6" w:rsidRPr="00E00CE6" w:rsidRDefault="00E00CE6" w:rsidP="00E00CE6">
      <w:pPr>
        <w:rPr>
          <w:b/>
          <w:bCs/>
        </w:rPr>
      </w:pPr>
      <w:r w:rsidRPr="00E00CE6">
        <w:rPr>
          <w:b/>
          <w:bCs/>
        </w:rPr>
        <w:lastRenderedPageBreak/>
        <w:t>17. E-Commerce Multivendor Platform</w:t>
      </w:r>
    </w:p>
    <w:p w14:paraId="1C8F85E8" w14:textId="77777777" w:rsidR="00E00CE6" w:rsidRPr="00E00CE6" w:rsidRDefault="00E00CE6" w:rsidP="00E00CE6">
      <w:r w:rsidRPr="00E00CE6">
        <w:rPr>
          <w:b/>
          <w:bCs/>
        </w:rPr>
        <w:t>Requirement Analysis</w:t>
      </w:r>
      <w:r w:rsidRPr="00E00CE6">
        <w:t>: A marketplace system with multiple vendors, product listings, customer interactions, and order management.</w:t>
      </w:r>
    </w:p>
    <w:p w14:paraId="4910CA68" w14:textId="77777777" w:rsidR="00E00CE6" w:rsidRPr="00E00CE6" w:rsidRDefault="00E00CE6" w:rsidP="00E00CE6">
      <w:r w:rsidRPr="00E00CE6">
        <w:rPr>
          <w:b/>
          <w:bCs/>
        </w:rPr>
        <w:t>Entities</w:t>
      </w:r>
      <w:r w:rsidRPr="00E00CE6">
        <w:t>:</w:t>
      </w:r>
    </w:p>
    <w:p w14:paraId="2431C94E" w14:textId="77777777" w:rsidR="00E00CE6" w:rsidRPr="00E00CE6" w:rsidRDefault="00E00CE6" w:rsidP="00E00CE6">
      <w:pPr>
        <w:numPr>
          <w:ilvl w:val="0"/>
          <w:numId w:val="33"/>
        </w:numPr>
      </w:pPr>
      <w:r w:rsidRPr="00E00CE6">
        <w:t>Vendor</w:t>
      </w:r>
    </w:p>
    <w:p w14:paraId="250480CA" w14:textId="77777777" w:rsidR="00E00CE6" w:rsidRPr="00E00CE6" w:rsidRDefault="00E00CE6" w:rsidP="00E00CE6">
      <w:pPr>
        <w:numPr>
          <w:ilvl w:val="0"/>
          <w:numId w:val="33"/>
        </w:numPr>
      </w:pPr>
      <w:r w:rsidRPr="00E00CE6">
        <w:t>Product</w:t>
      </w:r>
    </w:p>
    <w:p w14:paraId="38CD9BDA" w14:textId="77777777" w:rsidR="00E00CE6" w:rsidRPr="00E00CE6" w:rsidRDefault="00E00CE6" w:rsidP="00E00CE6">
      <w:pPr>
        <w:numPr>
          <w:ilvl w:val="0"/>
          <w:numId w:val="33"/>
        </w:numPr>
      </w:pPr>
      <w:r w:rsidRPr="00E00CE6">
        <w:t>Customer</w:t>
      </w:r>
    </w:p>
    <w:p w14:paraId="42E0C533" w14:textId="77777777" w:rsidR="00E00CE6" w:rsidRPr="00E00CE6" w:rsidRDefault="00E00CE6" w:rsidP="00E00CE6">
      <w:pPr>
        <w:numPr>
          <w:ilvl w:val="0"/>
          <w:numId w:val="33"/>
        </w:numPr>
      </w:pPr>
      <w:r w:rsidRPr="00E00CE6">
        <w:t>Order</w:t>
      </w:r>
    </w:p>
    <w:p w14:paraId="43FA088C" w14:textId="77777777" w:rsidR="00E00CE6" w:rsidRPr="00E00CE6" w:rsidRDefault="00E00CE6" w:rsidP="00E00CE6">
      <w:pPr>
        <w:numPr>
          <w:ilvl w:val="0"/>
          <w:numId w:val="33"/>
        </w:numPr>
      </w:pPr>
      <w:r w:rsidRPr="00E00CE6">
        <w:t>Cart</w:t>
      </w:r>
    </w:p>
    <w:p w14:paraId="6A26C696" w14:textId="77777777" w:rsidR="00E00CE6" w:rsidRPr="00E00CE6" w:rsidRDefault="00E00CE6" w:rsidP="00E00CE6">
      <w:pPr>
        <w:numPr>
          <w:ilvl w:val="0"/>
          <w:numId w:val="33"/>
        </w:numPr>
      </w:pPr>
      <w:r w:rsidRPr="00E00CE6">
        <w:t>Payment</w:t>
      </w:r>
    </w:p>
    <w:p w14:paraId="6C9D5FA0" w14:textId="77777777" w:rsidR="00E00CE6" w:rsidRPr="00E00CE6" w:rsidRDefault="00E00CE6" w:rsidP="00E00CE6">
      <w:pPr>
        <w:numPr>
          <w:ilvl w:val="0"/>
          <w:numId w:val="33"/>
        </w:numPr>
      </w:pPr>
      <w:r w:rsidRPr="00E00CE6">
        <w:t>Review</w:t>
      </w:r>
    </w:p>
    <w:p w14:paraId="6C6A75FB" w14:textId="77777777" w:rsidR="00E00CE6" w:rsidRPr="00E00CE6" w:rsidRDefault="00E00CE6" w:rsidP="00E00CE6">
      <w:pPr>
        <w:numPr>
          <w:ilvl w:val="0"/>
          <w:numId w:val="33"/>
        </w:numPr>
      </w:pPr>
      <w:r w:rsidRPr="00E00CE6">
        <w:t>Discount</w:t>
      </w:r>
    </w:p>
    <w:p w14:paraId="4B3D1DF0" w14:textId="77777777" w:rsidR="00E00CE6" w:rsidRPr="00E00CE6" w:rsidRDefault="00E00CE6" w:rsidP="00E00CE6">
      <w:pPr>
        <w:numPr>
          <w:ilvl w:val="0"/>
          <w:numId w:val="33"/>
        </w:numPr>
      </w:pPr>
      <w:r w:rsidRPr="00E00CE6">
        <w:t>Invoice</w:t>
      </w:r>
    </w:p>
    <w:p w14:paraId="02B24E7E" w14:textId="77777777" w:rsidR="00E00CE6" w:rsidRPr="00E00CE6" w:rsidRDefault="00E00CE6" w:rsidP="00E00CE6">
      <w:pPr>
        <w:numPr>
          <w:ilvl w:val="0"/>
          <w:numId w:val="33"/>
        </w:numPr>
      </w:pPr>
      <w:r w:rsidRPr="00E00CE6">
        <w:t>Shipment</w:t>
      </w:r>
    </w:p>
    <w:p w14:paraId="0D79E422" w14:textId="77777777" w:rsidR="00E00CE6" w:rsidRPr="00E00CE6" w:rsidRDefault="00E00CE6" w:rsidP="00E00CE6">
      <w:pPr>
        <w:numPr>
          <w:ilvl w:val="0"/>
          <w:numId w:val="33"/>
        </w:numPr>
      </w:pPr>
      <w:r w:rsidRPr="00E00CE6">
        <w:t>Category</w:t>
      </w:r>
    </w:p>
    <w:p w14:paraId="1831B437" w14:textId="77777777" w:rsidR="00E00CE6" w:rsidRPr="00E00CE6" w:rsidRDefault="00E00CE6" w:rsidP="00E00CE6">
      <w:pPr>
        <w:numPr>
          <w:ilvl w:val="0"/>
          <w:numId w:val="33"/>
        </w:numPr>
      </w:pPr>
      <w:r w:rsidRPr="00E00CE6">
        <w:t>Delivery</w:t>
      </w:r>
    </w:p>
    <w:p w14:paraId="45DB4D84" w14:textId="77777777" w:rsidR="00E00CE6" w:rsidRPr="00E00CE6" w:rsidRDefault="00E00CE6" w:rsidP="00E00CE6">
      <w:pPr>
        <w:numPr>
          <w:ilvl w:val="0"/>
          <w:numId w:val="33"/>
        </w:numPr>
      </w:pPr>
      <w:r w:rsidRPr="00E00CE6">
        <w:t>Refund</w:t>
      </w:r>
    </w:p>
    <w:p w14:paraId="093988E3" w14:textId="77777777" w:rsidR="00E00CE6" w:rsidRPr="00E00CE6" w:rsidRDefault="00E00CE6" w:rsidP="00E00CE6">
      <w:pPr>
        <w:numPr>
          <w:ilvl w:val="0"/>
          <w:numId w:val="33"/>
        </w:numPr>
      </w:pPr>
      <w:proofErr w:type="spellStart"/>
      <w:r w:rsidRPr="00E00CE6">
        <w:t>SupportTicket</w:t>
      </w:r>
      <w:proofErr w:type="spellEnd"/>
    </w:p>
    <w:p w14:paraId="7F452E53" w14:textId="77777777" w:rsidR="00E00CE6" w:rsidRPr="00E00CE6" w:rsidRDefault="00E00CE6" w:rsidP="00E00CE6">
      <w:pPr>
        <w:numPr>
          <w:ilvl w:val="0"/>
          <w:numId w:val="33"/>
        </w:numPr>
      </w:pPr>
      <w:r w:rsidRPr="00E00CE6">
        <w:t>Coupon</w:t>
      </w:r>
    </w:p>
    <w:p w14:paraId="1C0F1965" w14:textId="77777777" w:rsidR="00E00CE6" w:rsidRPr="00E00CE6" w:rsidRDefault="00E00CE6" w:rsidP="00E00CE6">
      <w:r w:rsidRPr="00E00CE6">
        <w:rPr>
          <w:b/>
          <w:bCs/>
        </w:rPr>
        <w:t>Modules</w:t>
      </w:r>
      <w:r w:rsidRPr="00E00CE6">
        <w:t>:</w:t>
      </w:r>
    </w:p>
    <w:p w14:paraId="0A4DF942" w14:textId="77777777" w:rsidR="00E00CE6" w:rsidRPr="00E00CE6" w:rsidRDefault="00E00CE6" w:rsidP="00E00CE6">
      <w:pPr>
        <w:numPr>
          <w:ilvl w:val="0"/>
          <w:numId w:val="34"/>
        </w:numPr>
      </w:pPr>
      <w:r w:rsidRPr="00E00CE6">
        <w:rPr>
          <w:b/>
          <w:bCs/>
        </w:rPr>
        <w:t>Vendor Management</w:t>
      </w:r>
      <w:r w:rsidRPr="00E00CE6">
        <w:t>: Vendors can manage their product listings, orders, and returns.</w:t>
      </w:r>
    </w:p>
    <w:p w14:paraId="6C6009FA" w14:textId="77777777" w:rsidR="00E00CE6" w:rsidRPr="00E00CE6" w:rsidRDefault="00E00CE6" w:rsidP="00E00CE6">
      <w:pPr>
        <w:numPr>
          <w:ilvl w:val="0"/>
          <w:numId w:val="34"/>
        </w:numPr>
      </w:pPr>
      <w:r w:rsidRPr="00E00CE6">
        <w:rPr>
          <w:b/>
          <w:bCs/>
        </w:rPr>
        <w:t>Product Management</w:t>
      </w:r>
      <w:r w:rsidRPr="00E00CE6">
        <w:t>: Handle product categories, descriptions, and availability.</w:t>
      </w:r>
    </w:p>
    <w:p w14:paraId="3B6BB415" w14:textId="77777777" w:rsidR="00E00CE6" w:rsidRPr="00E00CE6" w:rsidRDefault="00E00CE6" w:rsidP="00E00CE6">
      <w:pPr>
        <w:numPr>
          <w:ilvl w:val="0"/>
          <w:numId w:val="34"/>
        </w:numPr>
      </w:pPr>
      <w:r w:rsidRPr="00E00CE6">
        <w:rPr>
          <w:b/>
          <w:bCs/>
        </w:rPr>
        <w:t>Order Management</w:t>
      </w:r>
      <w:r w:rsidRPr="00E00CE6">
        <w:t>: Track orders, cancellations, and returns.</w:t>
      </w:r>
    </w:p>
    <w:p w14:paraId="2DE851A3" w14:textId="77777777" w:rsidR="00E00CE6" w:rsidRPr="00E00CE6" w:rsidRDefault="00E00CE6" w:rsidP="00E00CE6">
      <w:pPr>
        <w:numPr>
          <w:ilvl w:val="0"/>
          <w:numId w:val="34"/>
        </w:numPr>
      </w:pPr>
      <w:r w:rsidRPr="00E00CE6">
        <w:rPr>
          <w:b/>
          <w:bCs/>
        </w:rPr>
        <w:t>Payment Gateway</w:t>
      </w:r>
      <w:r w:rsidRPr="00E00CE6">
        <w:t>: Secure payment processing, refunds, and commission calculations.</w:t>
      </w:r>
    </w:p>
    <w:p w14:paraId="4490A30C" w14:textId="77777777" w:rsidR="00E00CE6" w:rsidRPr="00E00CE6" w:rsidRDefault="00E00CE6" w:rsidP="00E00CE6">
      <w:pPr>
        <w:numPr>
          <w:ilvl w:val="0"/>
          <w:numId w:val="34"/>
        </w:numPr>
      </w:pPr>
      <w:r w:rsidRPr="00E00CE6">
        <w:rPr>
          <w:b/>
          <w:bCs/>
        </w:rPr>
        <w:t>Customer Service</w:t>
      </w:r>
      <w:r w:rsidRPr="00E00CE6">
        <w:t>: Manage customer complaints and support tickets.</w:t>
      </w:r>
    </w:p>
    <w:p w14:paraId="7BCBCC1D" w14:textId="77777777" w:rsidR="00E00CE6" w:rsidRPr="00E00CE6" w:rsidRDefault="00E00CE6" w:rsidP="00E00CE6">
      <w:pPr>
        <w:numPr>
          <w:ilvl w:val="0"/>
          <w:numId w:val="34"/>
        </w:numPr>
      </w:pPr>
      <w:r w:rsidRPr="00E00CE6">
        <w:rPr>
          <w:b/>
          <w:bCs/>
        </w:rPr>
        <w:t>Shipment and Delivery</w:t>
      </w:r>
      <w:r w:rsidRPr="00E00CE6">
        <w:t>: Integrate shipping services, track orders in transit.</w:t>
      </w:r>
    </w:p>
    <w:p w14:paraId="54625CAF" w14:textId="77777777" w:rsidR="00E00CE6" w:rsidRPr="00E00CE6" w:rsidRDefault="00E00CE6" w:rsidP="00E00CE6">
      <w:pPr>
        <w:numPr>
          <w:ilvl w:val="0"/>
          <w:numId w:val="34"/>
        </w:numPr>
      </w:pPr>
      <w:r w:rsidRPr="00E00CE6">
        <w:rPr>
          <w:b/>
          <w:bCs/>
        </w:rPr>
        <w:t>Reporting Module</w:t>
      </w:r>
      <w:r w:rsidRPr="00E00CE6">
        <w:t>: Generate sales reports, vendor performance, and customer insights.</w:t>
      </w:r>
    </w:p>
    <w:p w14:paraId="5C8A91FE" w14:textId="77777777" w:rsidR="00E00CE6" w:rsidRPr="00E00CE6" w:rsidRDefault="00000000" w:rsidP="00E00CE6">
      <w:r>
        <w:pict w14:anchorId="00EBEA9A">
          <v:rect id="_x0000_i1041" style="width:0;height:1.5pt" o:hralign="center" o:hrstd="t" o:hr="t" fillcolor="#a0a0a0" stroked="f"/>
        </w:pict>
      </w:r>
    </w:p>
    <w:p w14:paraId="4B0FB71B" w14:textId="77777777" w:rsidR="00E00CE6" w:rsidRPr="00E00CE6" w:rsidRDefault="00E00CE6" w:rsidP="00E00CE6">
      <w:pPr>
        <w:rPr>
          <w:b/>
          <w:bCs/>
        </w:rPr>
      </w:pPr>
      <w:r w:rsidRPr="00E00CE6">
        <w:rPr>
          <w:b/>
          <w:bCs/>
        </w:rPr>
        <w:t>18. Hotel and Restaurant Management System</w:t>
      </w:r>
    </w:p>
    <w:p w14:paraId="34F06DFC" w14:textId="77777777" w:rsidR="00E00CE6" w:rsidRPr="00E00CE6" w:rsidRDefault="00E00CE6" w:rsidP="00E00CE6">
      <w:r w:rsidRPr="00E00CE6">
        <w:rPr>
          <w:b/>
          <w:bCs/>
        </w:rPr>
        <w:t>Requirement Analysis</w:t>
      </w:r>
      <w:r w:rsidRPr="00E00CE6">
        <w:t>: A system to manage hotel reservations, room service, dining orders, and inventory.</w:t>
      </w:r>
    </w:p>
    <w:p w14:paraId="06B83AF6" w14:textId="77777777" w:rsidR="00E00CE6" w:rsidRPr="00E00CE6" w:rsidRDefault="00E00CE6" w:rsidP="00E00CE6">
      <w:r w:rsidRPr="00E00CE6">
        <w:rPr>
          <w:b/>
          <w:bCs/>
        </w:rPr>
        <w:t>Entities</w:t>
      </w:r>
      <w:r w:rsidRPr="00E00CE6">
        <w:t>:</w:t>
      </w:r>
    </w:p>
    <w:p w14:paraId="64BA9DBF" w14:textId="77777777" w:rsidR="00E00CE6" w:rsidRPr="00E00CE6" w:rsidRDefault="00E00CE6" w:rsidP="00E00CE6">
      <w:pPr>
        <w:numPr>
          <w:ilvl w:val="0"/>
          <w:numId w:val="35"/>
        </w:numPr>
      </w:pPr>
      <w:r w:rsidRPr="00E00CE6">
        <w:t>Customer</w:t>
      </w:r>
    </w:p>
    <w:p w14:paraId="664292EF" w14:textId="77777777" w:rsidR="00E00CE6" w:rsidRPr="00E00CE6" w:rsidRDefault="00E00CE6" w:rsidP="00E00CE6">
      <w:pPr>
        <w:numPr>
          <w:ilvl w:val="0"/>
          <w:numId w:val="35"/>
        </w:numPr>
      </w:pPr>
      <w:r w:rsidRPr="00E00CE6">
        <w:t>Room</w:t>
      </w:r>
    </w:p>
    <w:p w14:paraId="230BBFE8" w14:textId="77777777" w:rsidR="00E00CE6" w:rsidRPr="00E00CE6" w:rsidRDefault="00E00CE6" w:rsidP="00E00CE6">
      <w:pPr>
        <w:numPr>
          <w:ilvl w:val="0"/>
          <w:numId w:val="35"/>
        </w:numPr>
      </w:pPr>
      <w:r w:rsidRPr="00E00CE6">
        <w:t>Reservation</w:t>
      </w:r>
    </w:p>
    <w:p w14:paraId="14CDDC09" w14:textId="77777777" w:rsidR="00E00CE6" w:rsidRPr="00E00CE6" w:rsidRDefault="00E00CE6" w:rsidP="00E00CE6">
      <w:pPr>
        <w:numPr>
          <w:ilvl w:val="0"/>
          <w:numId w:val="35"/>
        </w:numPr>
      </w:pPr>
      <w:r w:rsidRPr="00E00CE6">
        <w:t>Staff</w:t>
      </w:r>
    </w:p>
    <w:p w14:paraId="387EF3F3" w14:textId="77777777" w:rsidR="00E00CE6" w:rsidRPr="00E00CE6" w:rsidRDefault="00E00CE6" w:rsidP="00E00CE6">
      <w:pPr>
        <w:numPr>
          <w:ilvl w:val="0"/>
          <w:numId w:val="35"/>
        </w:numPr>
      </w:pPr>
      <w:proofErr w:type="spellStart"/>
      <w:r w:rsidRPr="00E00CE6">
        <w:lastRenderedPageBreak/>
        <w:t>FoodItem</w:t>
      </w:r>
      <w:proofErr w:type="spellEnd"/>
    </w:p>
    <w:p w14:paraId="79619155" w14:textId="77777777" w:rsidR="00E00CE6" w:rsidRPr="00E00CE6" w:rsidRDefault="00E00CE6" w:rsidP="00E00CE6">
      <w:pPr>
        <w:numPr>
          <w:ilvl w:val="0"/>
          <w:numId w:val="35"/>
        </w:numPr>
      </w:pPr>
      <w:r w:rsidRPr="00E00CE6">
        <w:t>Order</w:t>
      </w:r>
    </w:p>
    <w:p w14:paraId="2F1164D6" w14:textId="77777777" w:rsidR="00E00CE6" w:rsidRPr="00E00CE6" w:rsidRDefault="00E00CE6" w:rsidP="00E00CE6">
      <w:pPr>
        <w:numPr>
          <w:ilvl w:val="0"/>
          <w:numId w:val="35"/>
        </w:numPr>
      </w:pPr>
      <w:r w:rsidRPr="00E00CE6">
        <w:t>Inventory</w:t>
      </w:r>
    </w:p>
    <w:p w14:paraId="4956426E" w14:textId="77777777" w:rsidR="00E00CE6" w:rsidRPr="00E00CE6" w:rsidRDefault="00E00CE6" w:rsidP="00E00CE6">
      <w:pPr>
        <w:numPr>
          <w:ilvl w:val="0"/>
          <w:numId w:val="35"/>
        </w:numPr>
      </w:pPr>
      <w:r w:rsidRPr="00E00CE6">
        <w:t>Menu</w:t>
      </w:r>
    </w:p>
    <w:p w14:paraId="0D3F43E4" w14:textId="77777777" w:rsidR="00E00CE6" w:rsidRPr="00E00CE6" w:rsidRDefault="00E00CE6" w:rsidP="00E00CE6">
      <w:pPr>
        <w:numPr>
          <w:ilvl w:val="0"/>
          <w:numId w:val="35"/>
        </w:numPr>
      </w:pPr>
      <w:r w:rsidRPr="00E00CE6">
        <w:t>Bill</w:t>
      </w:r>
    </w:p>
    <w:p w14:paraId="4F1C31B5" w14:textId="77777777" w:rsidR="00E00CE6" w:rsidRPr="00E00CE6" w:rsidRDefault="00E00CE6" w:rsidP="00E00CE6">
      <w:pPr>
        <w:numPr>
          <w:ilvl w:val="0"/>
          <w:numId w:val="35"/>
        </w:numPr>
      </w:pPr>
      <w:r w:rsidRPr="00E00CE6">
        <w:t>Payment</w:t>
      </w:r>
    </w:p>
    <w:p w14:paraId="07ABC938" w14:textId="77777777" w:rsidR="00E00CE6" w:rsidRPr="00E00CE6" w:rsidRDefault="00E00CE6" w:rsidP="00E00CE6">
      <w:pPr>
        <w:numPr>
          <w:ilvl w:val="0"/>
          <w:numId w:val="35"/>
        </w:numPr>
      </w:pPr>
      <w:r w:rsidRPr="00E00CE6">
        <w:t>Table</w:t>
      </w:r>
    </w:p>
    <w:p w14:paraId="6453225D" w14:textId="77777777" w:rsidR="00E00CE6" w:rsidRPr="00E00CE6" w:rsidRDefault="00E00CE6" w:rsidP="00E00CE6">
      <w:pPr>
        <w:numPr>
          <w:ilvl w:val="0"/>
          <w:numId w:val="35"/>
        </w:numPr>
      </w:pPr>
      <w:r w:rsidRPr="00E00CE6">
        <w:t>Feedback</w:t>
      </w:r>
    </w:p>
    <w:p w14:paraId="645A2C64" w14:textId="77777777" w:rsidR="00E00CE6" w:rsidRPr="00E00CE6" w:rsidRDefault="00E00CE6" w:rsidP="00E00CE6">
      <w:pPr>
        <w:numPr>
          <w:ilvl w:val="0"/>
          <w:numId w:val="35"/>
        </w:numPr>
      </w:pPr>
      <w:r w:rsidRPr="00E00CE6">
        <w:t>Restaurant</w:t>
      </w:r>
    </w:p>
    <w:p w14:paraId="7265D3AA" w14:textId="77777777" w:rsidR="00E00CE6" w:rsidRPr="00E00CE6" w:rsidRDefault="00E00CE6" w:rsidP="00E00CE6">
      <w:pPr>
        <w:numPr>
          <w:ilvl w:val="0"/>
          <w:numId w:val="35"/>
        </w:numPr>
      </w:pPr>
      <w:r w:rsidRPr="00E00CE6">
        <w:t>ServiceRequest</w:t>
      </w:r>
    </w:p>
    <w:p w14:paraId="47760AB5" w14:textId="77777777" w:rsidR="00E00CE6" w:rsidRPr="00E00CE6" w:rsidRDefault="00E00CE6" w:rsidP="00E00CE6">
      <w:pPr>
        <w:numPr>
          <w:ilvl w:val="0"/>
          <w:numId w:val="35"/>
        </w:numPr>
      </w:pPr>
      <w:r w:rsidRPr="00E00CE6">
        <w:t>Event</w:t>
      </w:r>
    </w:p>
    <w:p w14:paraId="1685959A" w14:textId="77777777" w:rsidR="00E00CE6" w:rsidRPr="00E00CE6" w:rsidRDefault="00E00CE6" w:rsidP="00E00CE6">
      <w:r w:rsidRPr="00E00CE6">
        <w:rPr>
          <w:b/>
          <w:bCs/>
        </w:rPr>
        <w:t>Modules</w:t>
      </w:r>
      <w:r w:rsidRPr="00E00CE6">
        <w:t>:</w:t>
      </w:r>
    </w:p>
    <w:p w14:paraId="1DC8F23D" w14:textId="77777777" w:rsidR="00E00CE6" w:rsidRPr="00E00CE6" w:rsidRDefault="00E00CE6" w:rsidP="00E00CE6">
      <w:pPr>
        <w:numPr>
          <w:ilvl w:val="0"/>
          <w:numId w:val="36"/>
        </w:numPr>
      </w:pPr>
      <w:r w:rsidRPr="00E00CE6">
        <w:rPr>
          <w:b/>
          <w:bCs/>
        </w:rPr>
        <w:t>Room Management</w:t>
      </w:r>
      <w:r w:rsidRPr="00E00CE6">
        <w:t>: Track room availability, reservations, and services.</w:t>
      </w:r>
    </w:p>
    <w:p w14:paraId="4101D7F7" w14:textId="77777777" w:rsidR="00E00CE6" w:rsidRPr="00E00CE6" w:rsidRDefault="00E00CE6" w:rsidP="00E00CE6">
      <w:pPr>
        <w:numPr>
          <w:ilvl w:val="0"/>
          <w:numId w:val="36"/>
        </w:numPr>
      </w:pPr>
      <w:r w:rsidRPr="00E00CE6">
        <w:rPr>
          <w:b/>
          <w:bCs/>
        </w:rPr>
        <w:t>Restaurant Management</w:t>
      </w:r>
      <w:r w:rsidRPr="00E00CE6">
        <w:t>: Manage dining orders, table bookings, and menu items.</w:t>
      </w:r>
    </w:p>
    <w:p w14:paraId="7EC6F558" w14:textId="77777777" w:rsidR="00E00CE6" w:rsidRPr="00E00CE6" w:rsidRDefault="00E00CE6" w:rsidP="00E00CE6">
      <w:pPr>
        <w:numPr>
          <w:ilvl w:val="0"/>
          <w:numId w:val="36"/>
        </w:numPr>
      </w:pPr>
      <w:r w:rsidRPr="00E00CE6">
        <w:rPr>
          <w:b/>
          <w:bCs/>
        </w:rPr>
        <w:t>Inventory Management</w:t>
      </w:r>
      <w:r w:rsidRPr="00E00CE6">
        <w:t>: Track stock levels for food items and room supplies.</w:t>
      </w:r>
    </w:p>
    <w:p w14:paraId="31BF3046" w14:textId="77777777" w:rsidR="00E00CE6" w:rsidRPr="00E00CE6" w:rsidRDefault="00E00CE6" w:rsidP="00E00CE6">
      <w:pPr>
        <w:numPr>
          <w:ilvl w:val="0"/>
          <w:numId w:val="36"/>
        </w:numPr>
      </w:pPr>
      <w:r w:rsidRPr="00E00CE6">
        <w:rPr>
          <w:b/>
          <w:bCs/>
        </w:rPr>
        <w:t>Billing and Payment</w:t>
      </w:r>
      <w:r w:rsidRPr="00E00CE6">
        <w:t>: Generate bills for rooms, services, and dining orders.</w:t>
      </w:r>
    </w:p>
    <w:p w14:paraId="0EABB849" w14:textId="77777777" w:rsidR="00E00CE6" w:rsidRPr="00E00CE6" w:rsidRDefault="00E00CE6" w:rsidP="00E00CE6">
      <w:pPr>
        <w:numPr>
          <w:ilvl w:val="0"/>
          <w:numId w:val="36"/>
        </w:numPr>
      </w:pPr>
      <w:r w:rsidRPr="00E00CE6">
        <w:rPr>
          <w:b/>
          <w:bCs/>
        </w:rPr>
        <w:t>Event Management</w:t>
      </w:r>
      <w:r w:rsidRPr="00E00CE6">
        <w:t>: Organize and manage hotel events like conferences or weddings.</w:t>
      </w:r>
    </w:p>
    <w:p w14:paraId="6CC98D9A" w14:textId="77777777" w:rsidR="00E00CE6" w:rsidRPr="00E00CE6" w:rsidRDefault="00E00CE6" w:rsidP="00E00CE6">
      <w:pPr>
        <w:numPr>
          <w:ilvl w:val="0"/>
          <w:numId w:val="36"/>
        </w:numPr>
      </w:pPr>
      <w:r w:rsidRPr="00E00CE6">
        <w:rPr>
          <w:b/>
          <w:bCs/>
        </w:rPr>
        <w:t>Customer Feedback</w:t>
      </w:r>
      <w:r w:rsidRPr="00E00CE6">
        <w:t>: Collect feedback on services and dining experiences.</w:t>
      </w:r>
    </w:p>
    <w:p w14:paraId="0B4A38EC" w14:textId="77777777" w:rsidR="00E00CE6" w:rsidRPr="00E00CE6" w:rsidRDefault="00E00CE6" w:rsidP="00E00CE6">
      <w:pPr>
        <w:numPr>
          <w:ilvl w:val="0"/>
          <w:numId w:val="36"/>
        </w:numPr>
      </w:pPr>
      <w:r w:rsidRPr="00E00CE6">
        <w:rPr>
          <w:b/>
          <w:bCs/>
        </w:rPr>
        <w:t>Reporting Module</w:t>
      </w:r>
      <w:r w:rsidRPr="00E00CE6">
        <w:t>: Revenue tracking, occupancy rates, food consumption trends.</w:t>
      </w:r>
    </w:p>
    <w:p w14:paraId="39765F78" w14:textId="77777777" w:rsidR="00E00CE6" w:rsidRPr="00E00CE6" w:rsidRDefault="00000000" w:rsidP="00E00CE6">
      <w:r>
        <w:pict w14:anchorId="7593BFD4">
          <v:rect id="_x0000_i1042" style="width:0;height:1.5pt" o:hralign="center" o:hrstd="t" o:hr="t" fillcolor="#a0a0a0" stroked="f"/>
        </w:pict>
      </w:r>
    </w:p>
    <w:p w14:paraId="0D395F1B" w14:textId="77777777" w:rsidR="00E00CE6" w:rsidRPr="00E00CE6" w:rsidRDefault="00E00CE6" w:rsidP="00E00CE6">
      <w:pPr>
        <w:rPr>
          <w:b/>
          <w:bCs/>
        </w:rPr>
      </w:pPr>
      <w:r w:rsidRPr="00E00CE6">
        <w:rPr>
          <w:b/>
          <w:bCs/>
        </w:rPr>
        <w:t>19. Library Management System</w:t>
      </w:r>
    </w:p>
    <w:p w14:paraId="6D02407C" w14:textId="77777777" w:rsidR="00E00CE6" w:rsidRPr="00E00CE6" w:rsidRDefault="00E00CE6" w:rsidP="00E00CE6">
      <w:r w:rsidRPr="00E00CE6">
        <w:rPr>
          <w:b/>
          <w:bCs/>
        </w:rPr>
        <w:t>Requirement Analysis</w:t>
      </w:r>
      <w:r w:rsidRPr="00E00CE6">
        <w:t>: A system to manage library operations such as book lending, inventory, and user memberships.</w:t>
      </w:r>
    </w:p>
    <w:p w14:paraId="0A70BF4C" w14:textId="77777777" w:rsidR="00E00CE6" w:rsidRPr="00E00CE6" w:rsidRDefault="00E00CE6" w:rsidP="00E00CE6">
      <w:r w:rsidRPr="00E00CE6">
        <w:rPr>
          <w:b/>
          <w:bCs/>
        </w:rPr>
        <w:t>Entities</w:t>
      </w:r>
      <w:r w:rsidRPr="00E00CE6">
        <w:t>:</w:t>
      </w:r>
    </w:p>
    <w:p w14:paraId="22678FF7" w14:textId="77777777" w:rsidR="00E00CE6" w:rsidRPr="00E00CE6" w:rsidRDefault="00E00CE6" w:rsidP="00E00CE6">
      <w:pPr>
        <w:numPr>
          <w:ilvl w:val="0"/>
          <w:numId w:val="37"/>
        </w:numPr>
      </w:pPr>
      <w:r w:rsidRPr="00E00CE6">
        <w:t>Book</w:t>
      </w:r>
    </w:p>
    <w:p w14:paraId="7A0AC9E6" w14:textId="77777777" w:rsidR="00E00CE6" w:rsidRPr="00E00CE6" w:rsidRDefault="00E00CE6" w:rsidP="00E00CE6">
      <w:pPr>
        <w:numPr>
          <w:ilvl w:val="0"/>
          <w:numId w:val="37"/>
        </w:numPr>
      </w:pPr>
      <w:r w:rsidRPr="00E00CE6">
        <w:t>Member</w:t>
      </w:r>
    </w:p>
    <w:p w14:paraId="0AF06E39" w14:textId="77777777" w:rsidR="00E00CE6" w:rsidRPr="00E00CE6" w:rsidRDefault="00E00CE6" w:rsidP="00E00CE6">
      <w:pPr>
        <w:numPr>
          <w:ilvl w:val="0"/>
          <w:numId w:val="37"/>
        </w:numPr>
      </w:pPr>
      <w:r w:rsidRPr="00E00CE6">
        <w:t>Librarian</w:t>
      </w:r>
    </w:p>
    <w:p w14:paraId="44C14950" w14:textId="77777777" w:rsidR="00E00CE6" w:rsidRPr="00E00CE6" w:rsidRDefault="00E00CE6" w:rsidP="00E00CE6">
      <w:pPr>
        <w:numPr>
          <w:ilvl w:val="0"/>
          <w:numId w:val="37"/>
        </w:numPr>
      </w:pPr>
      <w:r w:rsidRPr="00E00CE6">
        <w:t>Transaction</w:t>
      </w:r>
    </w:p>
    <w:p w14:paraId="46265C47" w14:textId="77777777" w:rsidR="00E00CE6" w:rsidRPr="00E00CE6" w:rsidRDefault="00E00CE6" w:rsidP="00E00CE6">
      <w:pPr>
        <w:numPr>
          <w:ilvl w:val="0"/>
          <w:numId w:val="37"/>
        </w:numPr>
      </w:pPr>
      <w:r w:rsidRPr="00E00CE6">
        <w:t>Reservation</w:t>
      </w:r>
    </w:p>
    <w:p w14:paraId="48AEDDF1" w14:textId="77777777" w:rsidR="00E00CE6" w:rsidRPr="00E00CE6" w:rsidRDefault="00E00CE6" w:rsidP="00E00CE6">
      <w:pPr>
        <w:numPr>
          <w:ilvl w:val="0"/>
          <w:numId w:val="37"/>
        </w:numPr>
      </w:pPr>
      <w:r w:rsidRPr="00E00CE6">
        <w:t>Category</w:t>
      </w:r>
    </w:p>
    <w:p w14:paraId="778551B2" w14:textId="77777777" w:rsidR="00E00CE6" w:rsidRPr="00E00CE6" w:rsidRDefault="00E00CE6" w:rsidP="00E00CE6">
      <w:pPr>
        <w:numPr>
          <w:ilvl w:val="0"/>
          <w:numId w:val="37"/>
        </w:numPr>
      </w:pPr>
      <w:r w:rsidRPr="00E00CE6">
        <w:t>Fine</w:t>
      </w:r>
    </w:p>
    <w:p w14:paraId="509C1020" w14:textId="77777777" w:rsidR="00E00CE6" w:rsidRPr="00E00CE6" w:rsidRDefault="00E00CE6" w:rsidP="00E00CE6">
      <w:pPr>
        <w:numPr>
          <w:ilvl w:val="0"/>
          <w:numId w:val="37"/>
        </w:numPr>
      </w:pPr>
      <w:r w:rsidRPr="00E00CE6">
        <w:t>Payment</w:t>
      </w:r>
    </w:p>
    <w:p w14:paraId="0E237C36" w14:textId="77777777" w:rsidR="00E00CE6" w:rsidRPr="00E00CE6" w:rsidRDefault="00E00CE6" w:rsidP="00E00CE6">
      <w:pPr>
        <w:numPr>
          <w:ilvl w:val="0"/>
          <w:numId w:val="37"/>
        </w:numPr>
      </w:pPr>
      <w:r w:rsidRPr="00E00CE6">
        <w:t>Author</w:t>
      </w:r>
    </w:p>
    <w:p w14:paraId="0260DC44" w14:textId="77777777" w:rsidR="00E00CE6" w:rsidRPr="00E00CE6" w:rsidRDefault="00E00CE6" w:rsidP="00E00CE6">
      <w:pPr>
        <w:numPr>
          <w:ilvl w:val="0"/>
          <w:numId w:val="37"/>
        </w:numPr>
      </w:pPr>
      <w:r w:rsidRPr="00E00CE6">
        <w:t>Publisher</w:t>
      </w:r>
    </w:p>
    <w:p w14:paraId="58EEDC77" w14:textId="77777777" w:rsidR="00E00CE6" w:rsidRPr="00E00CE6" w:rsidRDefault="00E00CE6" w:rsidP="00E00CE6">
      <w:pPr>
        <w:numPr>
          <w:ilvl w:val="0"/>
          <w:numId w:val="37"/>
        </w:numPr>
      </w:pPr>
      <w:proofErr w:type="spellStart"/>
      <w:r w:rsidRPr="00E00CE6">
        <w:t>BookReview</w:t>
      </w:r>
      <w:proofErr w:type="spellEnd"/>
    </w:p>
    <w:p w14:paraId="5E8CB12D" w14:textId="77777777" w:rsidR="00E00CE6" w:rsidRPr="00E00CE6" w:rsidRDefault="00E00CE6" w:rsidP="00E00CE6">
      <w:pPr>
        <w:numPr>
          <w:ilvl w:val="0"/>
          <w:numId w:val="37"/>
        </w:numPr>
      </w:pPr>
      <w:r w:rsidRPr="00E00CE6">
        <w:lastRenderedPageBreak/>
        <w:t>Issue</w:t>
      </w:r>
    </w:p>
    <w:p w14:paraId="5675E410" w14:textId="77777777" w:rsidR="00E00CE6" w:rsidRPr="00E00CE6" w:rsidRDefault="00E00CE6" w:rsidP="00E00CE6">
      <w:pPr>
        <w:numPr>
          <w:ilvl w:val="0"/>
          <w:numId w:val="37"/>
        </w:numPr>
      </w:pPr>
      <w:r w:rsidRPr="00E00CE6">
        <w:t>Return</w:t>
      </w:r>
    </w:p>
    <w:p w14:paraId="03BB160E" w14:textId="77777777" w:rsidR="00E00CE6" w:rsidRPr="00E00CE6" w:rsidRDefault="00E00CE6" w:rsidP="00E00CE6">
      <w:pPr>
        <w:numPr>
          <w:ilvl w:val="0"/>
          <w:numId w:val="37"/>
        </w:numPr>
      </w:pPr>
      <w:r w:rsidRPr="00E00CE6">
        <w:t>Notification</w:t>
      </w:r>
    </w:p>
    <w:p w14:paraId="3B49BB34" w14:textId="77777777" w:rsidR="00E00CE6" w:rsidRPr="00E00CE6" w:rsidRDefault="00E00CE6" w:rsidP="00E00CE6">
      <w:pPr>
        <w:numPr>
          <w:ilvl w:val="0"/>
          <w:numId w:val="37"/>
        </w:numPr>
      </w:pPr>
      <w:r w:rsidRPr="00E00CE6">
        <w:t>Shelf</w:t>
      </w:r>
    </w:p>
    <w:p w14:paraId="169F8280" w14:textId="77777777" w:rsidR="00E00CE6" w:rsidRPr="00E00CE6" w:rsidRDefault="00E00CE6" w:rsidP="00E00CE6">
      <w:r w:rsidRPr="00E00CE6">
        <w:rPr>
          <w:b/>
          <w:bCs/>
        </w:rPr>
        <w:t>Modules</w:t>
      </w:r>
      <w:r w:rsidRPr="00E00CE6">
        <w:t>:</w:t>
      </w:r>
    </w:p>
    <w:p w14:paraId="005E1C5B" w14:textId="77777777" w:rsidR="00E00CE6" w:rsidRPr="00E00CE6" w:rsidRDefault="00E00CE6" w:rsidP="00E00CE6">
      <w:pPr>
        <w:numPr>
          <w:ilvl w:val="0"/>
          <w:numId w:val="38"/>
        </w:numPr>
      </w:pPr>
      <w:r w:rsidRPr="00E00CE6">
        <w:rPr>
          <w:b/>
          <w:bCs/>
        </w:rPr>
        <w:t>Book Management</w:t>
      </w:r>
      <w:r w:rsidRPr="00E00CE6">
        <w:t>: Add, update, and categorize books.</w:t>
      </w:r>
    </w:p>
    <w:p w14:paraId="357276D9" w14:textId="77777777" w:rsidR="00E00CE6" w:rsidRPr="00E00CE6" w:rsidRDefault="00E00CE6" w:rsidP="00E00CE6">
      <w:pPr>
        <w:numPr>
          <w:ilvl w:val="0"/>
          <w:numId w:val="38"/>
        </w:numPr>
      </w:pPr>
      <w:r w:rsidRPr="00E00CE6">
        <w:rPr>
          <w:b/>
          <w:bCs/>
        </w:rPr>
        <w:t>Membership Management</w:t>
      </w:r>
      <w:r w:rsidRPr="00E00CE6">
        <w:t>: Handle member registrations, renewals, and privileges.</w:t>
      </w:r>
    </w:p>
    <w:p w14:paraId="0346279F" w14:textId="77777777" w:rsidR="00E00CE6" w:rsidRPr="00E00CE6" w:rsidRDefault="00E00CE6" w:rsidP="00E00CE6">
      <w:pPr>
        <w:numPr>
          <w:ilvl w:val="0"/>
          <w:numId w:val="38"/>
        </w:numPr>
      </w:pPr>
      <w:r w:rsidRPr="00E00CE6">
        <w:rPr>
          <w:b/>
          <w:bCs/>
        </w:rPr>
        <w:t>Transaction Management</w:t>
      </w:r>
      <w:r w:rsidRPr="00E00CE6">
        <w:t>: Track issues, returns, and overdue fines.</w:t>
      </w:r>
    </w:p>
    <w:p w14:paraId="356AB6E2" w14:textId="77777777" w:rsidR="00E00CE6" w:rsidRPr="00E00CE6" w:rsidRDefault="00E00CE6" w:rsidP="00E00CE6">
      <w:pPr>
        <w:numPr>
          <w:ilvl w:val="0"/>
          <w:numId w:val="38"/>
        </w:numPr>
      </w:pPr>
      <w:r w:rsidRPr="00E00CE6">
        <w:rPr>
          <w:b/>
          <w:bCs/>
        </w:rPr>
        <w:t>Book Reservation</w:t>
      </w:r>
      <w:r w:rsidRPr="00E00CE6">
        <w:t>: Reserve books and handle waitlists.</w:t>
      </w:r>
    </w:p>
    <w:p w14:paraId="59F6D7D1" w14:textId="77777777" w:rsidR="00E00CE6" w:rsidRPr="00E00CE6" w:rsidRDefault="00E00CE6" w:rsidP="00E00CE6">
      <w:pPr>
        <w:numPr>
          <w:ilvl w:val="0"/>
          <w:numId w:val="38"/>
        </w:numPr>
      </w:pPr>
      <w:r w:rsidRPr="00E00CE6">
        <w:rPr>
          <w:b/>
          <w:bCs/>
        </w:rPr>
        <w:t>Fine Calculation</w:t>
      </w:r>
      <w:r w:rsidRPr="00E00CE6">
        <w:t>: Automatically calculate fines for late returns.</w:t>
      </w:r>
    </w:p>
    <w:p w14:paraId="6DC243FD" w14:textId="77777777" w:rsidR="00E00CE6" w:rsidRPr="00E00CE6" w:rsidRDefault="00E00CE6" w:rsidP="00E00CE6">
      <w:pPr>
        <w:numPr>
          <w:ilvl w:val="0"/>
          <w:numId w:val="38"/>
        </w:numPr>
      </w:pPr>
      <w:r w:rsidRPr="00E00CE6">
        <w:rPr>
          <w:b/>
          <w:bCs/>
        </w:rPr>
        <w:t>Book Review</w:t>
      </w:r>
      <w:r w:rsidRPr="00E00CE6">
        <w:t>: Allow members to review and rate books.</w:t>
      </w:r>
    </w:p>
    <w:p w14:paraId="50B743A9" w14:textId="77777777" w:rsidR="00E00CE6" w:rsidRPr="00E00CE6" w:rsidRDefault="00E00CE6" w:rsidP="00E00CE6">
      <w:pPr>
        <w:numPr>
          <w:ilvl w:val="0"/>
          <w:numId w:val="38"/>
        </w:numPr>
      </w:pPr>
      <w:r w:rsidRPr="00E00CE6">
        <w:rPr>
          <w:b/>
          <w:bCs/>
        </w:rPr>
        <w:t>Reporting Module</w:t>
      </w:r>
      <w:r w:rsidRPr="00E00CE6">
        <w:t>: Generate reports on book circulation, popular titles, and fines collected.</w:t>
      </w:r>
    </w:p>
    <w:p w14:paraId="21AB82E3" w14:textId="77777777" w:rsidR="00E00CE6" w:rsidRPr="00E00CE6" w:rsidRDefault="00000000" w:rsidP="00E00CE6">
      <w:r>
        <w:pict w14:anchorId="40331676">
          <v:rect id="_x0000_i1043" style="width:0;height:1.5pt" o:hralign="center" o:hrstd="t" o:hr="t" fillcolor="#a0a0a0" stroked="f"/>
        </w:pict>
      </w:r>
    </w:p>
    <w:p w14:paraId="4BC905CC" w14:textId="77777777" w:rsidR="00E00CE6" w:rsidRPr="00E00CE6" w:rsidRDefault="00E00CE6" w:rsidP="00E00CE6">
      <w:pPr>
        <w:rPr>
          <w:b/>
          <w:bCs/>
        </w:rPr>
      </w:pPr>
      <w:r w:rsidRPr="00E00CE6">
        <w:rPr>
          <w:b/>
          <w:bCs/>
        </w:rPr>
        <w:t>20. Human Resource Management System (HRMS)</w:t>
      </w:r>
    </w:p>
    <w:p w14:paraId="79F039F3" w14:textId="77777777" w:rsidR="00E00CE6" w:rsidRPr="00E00CE6" w:rsidRDefault="00E00CE6" w:rsidP="00E00CE6">
      <w:r w:rsidRPr="00E00CE6">
        <w:rPr>
          <w:b/>
          <w:bCs/>
        </w:rPr>
        <w:t>Requirement Analysis</w:t>
      </w:r>
      <w:r w:rsidRPr="00E00CE6">
        <w:t>: A system to manage HR operations such as employee records, payroll, attendance, and recruitment.</w:t>
      </w:r>
    </w:p>
    <w:p w14:paraId="0FEC0D20" w14:textId="77777777" w:rsidR="00E00CE6" w:rsidRPr="00E00CE6" w:rsidRDefault="00E00CE6" w:rsidP="00E00CE6">
      <w:r w:rsidRPr="00E00CE6">
        <w:rPr>
          <w:b/>
          <w:bCs/>
        </w:rPr>
        <w:t>Entities</w:t>
      </w:r>
      <w:r w:rsidRPr="00E00CE6">
        <w:t>:</w:t>
      </w:r>
    </w:p>
    <w:p w14:paraId="6DC04330" w14:textId="77777777" w:rsidR="00E00CE6" w:rsidRPr="00E00CE6" w:rsidRDefault="00E00CE6" w:rsidP="00E00CE6">
      <w:pPr>
        <w:numPr>
          <w:ilvl w:val="0"/>
          <w:numId w:val="39"/>
        </w:numPr>
      </w:pPr>
      <w:r w:rsidRPr="00E00CE6">
        <w:t>Employee</w:t>
      </w:r>
    </w:p>
    <w:p w14:paraId="03DE7BFB" w14:textId="77777777" w:rsidR="00E00CE6" w:rsidRPr="00E00CE6" w:rsidRDefault="00E00CE6" w:rsidP="00E00CE6">
      <w:pPr>
        <w:numPr>
          <w:ilvl w:val="0"/>
          <w:numId w:val="39"/>
        </w:numPr>
      </w:pPr>
      <w:r w:rsidRPr="00E00CE6">
        <w:t>Department</w:t>
      </w:r>
    </w:p>
    <w:p w14:paraId="09470342" w14:textId="77777777" w:rsidR="00E00CE6" w:rsidRPr="00E00CE6" w:rsidRDefault="00E00CE6" w:rsidP="00E00CE6">
      <w:pPr>
        <w:numPr>
          <w:ilvl w:val="0"/>
          <w:numId w:val="39"/>
        </w:numPr>
      </w:pPr>
      <w:r w:rsidRPr="00E00CE6">
        <w:t>Role</w:t>
      </w:r>
    </w:p>
    <w:p w14:paraId="0454C1DD" w14:textId="77777777" w:rsidR="00E00CE6" w:rsidRPr="00E00CE6" w:rsidRDefault="00E00CE6" w:rsidP="00E00CE6">
      <w:pPr>
        <w:numPr>
          <w:ilvl w:val="0"/>
          <w:numId w:val="39"/>
        </w:numPr>
      </w:pPr>
      <w:proofErr w:type="spellStart"/>
      <w:r w:rsidRPr="00E00CE6">
        <w:t>LeaveRequest</w:t>
      </w:r>
      <w:proofErr w:type="spellEnd"/>
    </w:p>
    <w:p w14:paraId="429DE851" w14:textId="77777777" w:rsidR="00E00CE6" w:rsidRPr="00E00CE6" w:rsidRDefault="00E00CE6" w:rsidP="00E00CE6">
      <w:pPr>
        <w:numPr>
          <w:ilvl w:val="0"/>
          <w:numId w:val="39"/>
        </w:numPr>
      </w:pPr>
      <w:r w:rsidRPr="00E00CE6">
        <w:t>Salary</w:t>
      </w:r>
    </w:p>
    <w:p w14:paraId="3EE64BA2" w14:textId="77777777" w:rsidR="00E00CE6" w:rsidRPr="00E00CE6" w:rsidRDefault="00E00CE6" w:rsidP="00E00CE6">
      <w:pPr>
        <w:numPr>
          <w:ilvl w:val="0"/>
          <w:numId w:val="39"/>
        </w:numPr>
      </w:pPr>
      <w:r w:rsidRPr="00E00CE6">
        <w:t>Attendance</w:t>
      </w:r>
    </w:p>
    <w:p w14:paraId="23F06862" w14:textId="77777777" w:rsidR="00E00CE6" w:rsidRPr="00E00CE6" w:rsidRDefault="00E00CE6" w:rsidP="00E00CE6">
      <w:pPr>
        <w:numPr>
          <w:ilvl w:val="0"/>
          <w:numId w:val="39"/>
        </w:numPr>
      </w:pPr>
      <w:proofErr w:type="spellStart"/>
      <w:r w:rsidRPr="00E00CE6">
        <w:t>PerformanceReview</w:t>
      </w:r>
      <w:proofErr w:type="spellEnd"/>
    </w:p>
    <w:p w14:paraId="58E14BF8" w14:textId="77777777" w:rsidR="00E00CE6" w:rsidRPr="00E00CE6" w:rsidRDefault="00E00CE6" w:rsidP="00E00CE6">
      <w:pPr>
        <w:numPr>
          <w:ilvl w:val="0"/>
          <w:numId w:val="39"/>
        </w:numPr>
      </w:pPr>
      <w:r w:rsidRPr="00E00CE6">
        <w:t>Recruitment</w:t>
      </w:r>
    </w:p>
    <w:p w14:paraId="562C572A" w14:textId="77777777" w:rsidR="00E00CE6" w:rsidRPr="00E00CE6" w:rsidRDefault="00E00CE6" w:rsidP="00E00CE6">
      <w:pPr>
        <w:numPr>
          <w:ilvl w:val="0"/>
          <w:numId w:val="39"/>
        </w:numPr>
      </w:pPr>
      <w:r w:rsidRPr="00E00CE6">
        <w:t>Applicant</w:t>
      </w:r>
    </w:p>
    <w:p w14:paraId="7E18B993" w14:textId="77777777" w:rsidR="00E00CE6" w:rsidRPr="00E00CE6" w:rsidRDefault="00E00CE6" w:rsidP="00E00CE6">
      <w:pPr>
        <w:numPr>
          <w:ilvl w:val="0"/>
          <w:numId w:val="39"/>
        </w:numPr>
      </w:pPr>
      <w:proofErr w:type="spellStart"/>
      <w:r w:rsidRPr="00E00CE6">
        <w:t>JobPosting</w:t>
      </w:r>
      <w:proofErr w:type="spellEnd"/>
    </w:p>
    <w:p w14:paraId="15943C02" w14:textId="77777777" w:rsidR="00E00CE6" w:rsidRPr="00E00CE6" w:rsidRDefault="00E00CE6" w:rsidP="00E00CE6">
      <w:pPr>
        <w:numPr>
          <w:ilvl w:val="0"/>
          <w:numId w:val="39"/>
        </w:numPr>
      </w:pPr>
      <w:r w:rsidRPr="00E00CE6">
        <w:t>Interview</w:t>
      </w:r>
    </w:p>
    <w:p w14:paraId="72CED916" w14:textId="77777777" w:rsidR="00E00CE6" w:rsidRPr="00E00CE6" w:rsidRDefault="00E00CE6" w:rsidP="00E00CE6">
      <w:pPr>
        <w:numPr>
          <w:ilvl w:val="0"/>
          <w:numId w:val="39"/>
        </w:numPr>
      </w:pPr>
      <w:r w:rsidRPr="00E00CE6">
        <w:t>Contract</w:t>
      </w:r>
    </w:p>
    <w:p w14:paraId="046B2253" w14:textId="77777777" w:rsidR="00E00CE6" w:rsidRPr="00E00CE6" w:rsidRDefault="00E00CE6" w:rsidP="00E00CE6">
      <w:pPr>
        <w:numPr>
          <w:ilvl w:val="0"/>
          <w:numId w:val="39"/>
        </w:numPr>
      </w:pPr>
      <w:r w:rsidRPr="00E00CE6">
        <w:t>Task</w:t>
      </w:r>
    </w:p>
    <w:p w14:paraId="1D106B0C" w14:textId="77777777" w:rsidR="00E00CE6" w:rsidRPr="00E00CE6" w:rsidRDefault="00E00CE6" w:rsidP="00E00CE6">
      <w:pPr>
        <w:numPr>
          <w:ilvl w:val="0"/>
          <w:numId w:val="39"/>
        </w:numPr>
      </w:pPr>
      <w:r w:rsidRPr="00E00CE6">
        <w:t>Notification</w:t>
      </w:r>
    </w:p>
    <w:p w14:paraId="19E77B3C" w14:textId="77777777" w:rsidR="00E00CE6" w:rsidRPr="00E00CE6" w:rsidRDefault="00E00CE6" w:rsidP="00E00CE6">
      <w:pPr>
        <w:numPr>
          <w:ilvl w:val="0"/>
          <w:numId w:val="39"/>
        </w:numPr>
      </w:pPr>
      <w:r w:rsidRPr="00E00CE6">
        <w:t>Payroll</w:t>
      </w:r>
    </w:p>
    <w:p w14:paraId="606F7866" w14:textId="77777777" w:rsidR="00E00CE6" w:rsidRPr="00E00CE6" w:rsidRDefault="00E00CE6" w:rsidP="00E00CE6">
      <w:r w:rsidRPr="00E00CE6">
        <w:rPr>
          <w:b/>
          <w:bCs/>
        </w:rPr>
        <w:t>Modules</w:t>
      </w:r>
      <w:r w:rsidRPr="00E00CE6">
        <w:t>:</w:t>
      </w:r>
    </w:p>
    <w:p w14:paraId="2F6AC576" w14:textId="77777777" w:rsidR="00E00CE6" w:rsidRPr="00E00CE6" w:rsidRDefault="00E00CE6" w:rsidP="00E00CE6">
      <w:pPr>
        <w:numPr>
          <w:ilvl w:val="0"/>
          <w:numId w:val="40"/>
        </w:numPr>
      </w:pPr>
      <w:r w:rsidRPr="00E00CE6">
        <w:rPr>
          <w:b/>
          <w:bCs/>
        </w:rPr>
        <w:t>Employee Management</w:t>
      </w:r>
      <w:r w:rsidRPr="00E00CE6">
        <w:t>: Manage employee data, departments, and roles.</w:t>
      </w:r>
    </w:p>
    <w:p w14:paraId="2E2602A1" w14:textId="77777777" w:rsidR="00E00CE6" w:rsidRPr="00E00CE6" w:rsidRDefault="00E00CE6" w:rsidP="00E00CE6">
      <w:pPr>
        <w:numPr>
          <w:ilvl w:val="0"/>
          <w:numId w:val="40"/>
        </w:numPr>
      </w:pPr>
      <w:r w:rsidRPr="00E00CE6">
        <w:rPr>
          <w:b/>
          <w:bCs/>
        </w:rPr>
        <w:t>Attendance Tracking</w:t>
      </w:r>
      <w:r w:rsidRPr="00E00CE6">
        <w:t>: Record employee attendance and leaves.</w:t>
      </w:r>
    </w:p>
    <w:p w14:paraId="033FAE43" w14:textId="77777777" w:rsidR="00E00CE6" w:rsidRPr="00E00CE6" w:rsidRDefault="00E00CE6" w:rsidP="00E00CE6">
      <w:pPr>
        <w:numPr>
          <w:ilvl w:val="0"/>
          <w:numId w:val="40"/>
        </w:numPr>
      </w:pPr>
      <w:r w:rsidRPr="00E00CE6">
        <w:rPr>
          <w:b/>
          <w:bCs/>
        </w:rPr>
        <w:lastRenderedPageBreak/>
        <w:t>Payroll Management</w:t>
      </w:r>
      <w:r w:rsidRPr="00E00CE6">
        <w:t>: Calculate salaries, generate pay slips, and track deductions.</w:t>
      </w:r>
    </w:p>
    <w:p w14:paraId="3D0CF6AA" w14:textId="77777777" w:rsidR="00E00CE6" w:rsidRPr="00E00CE6" w:rsidRDefault="00E00CE6" w:rsidP="00E00CE6">
      <w:pPr>
        <w:numPr>
          <w:ilvl w:val="0"/>
          <w:numId w:val="40"/>
        </w:numPr>
      </w:pPr>
      <w:r w:rsidRPr="00E00CE6">
        <w:rPr>
          <w:b/>
          <w:bCs/>
        </w:rPr>
        <w:t>Performance Management</w:t>
      </w:r>
      <w:r w:rsidRPr="00E00CE6">
        <w:t>: Handle performance reviews, promotions, and feedback.</w:t>
      </w:r>
    </w:p>
    <w:p w14:paraId="355FA5B0" w14:textId="77777777" w:rsidR="00E00CE6" w:rsidRPr="00E00CE6" w:rsidRDefault="00E00CE6" w:rsidP="00E00CE6">
      <w:pPr>
        <w:numPr>
          <w:ilvl w:val="0"/>
          <w:numId w:val="40"/>
        </w:numPr>
      </w:pPr>
      <w:r w:rsidRPr="00E00CE6">
        <w:rPr>
          <w:b/>
          <w:bCs/>
        </w:rPr>
        <w:t>Recruitment</w:t>
      </w:r>
      <w:r w:rsidRPr="00E00CE6">
        <w:t>: Post job listings, manage applicants, and schedule interviews.</w:t>
      </w:r>
    </w:p>
    <w:p w14:paraId="316417D2" w14:textId="77777777" w:rsidR="00E00CE6" w:rsidRPr="00E00CE6" w:rsidRDefault="00E00CE6" w:rsidP="00E00CE6">
      <w:pPr>
        <w:numPr>
          <w:ilvl w:val="0"/>
          <w:numId w:val="40"/>
        </w:numPr>
      </w:pPr>
      <w:r w:rsidRPr="00E00CE6">
        <w:rPr>
          <w:b/>
          <w:bCs/>
        </w:rPr>
        <w:t>Leave Management</w:t>
      </w:r>
      <w:r w:rsidRPr="00E00CE6">
        <w:t>: Track leave requests and approvals.</w:t>
      </w:r>
    </w:p>
    <w:p w14:paraId="67F2A6AF" w14:textId="77777777" w:rsidR="00E00CE6" w:rsidRPr="00E00CE6" w:rsidRDefault="00E00CE6" w:rsidP="00E00CE6">
      <w:pPr>
        <w:numPr>
          <w:ilvl w:val="0"/>
          <w:numId w:val="40"/>
        </w:numPr>
      </w:pPr>
      <w:r w:rsidRPr="00E00CE6">
        <w:rPr>
          <w:b/>
          <w:bCs/>
        </w:rPr>
        <w:t>Reporting Module</w:t>
      </w:r>
      <w:r w:rsidRPr="00E00CE6">
        <w:t>: Employee performance, payroll reports, leave statistics.</w:t>
      </w:r>
    </w:p>
    <w:p w14:paraId="62F167C8" w14:textId="77777777" w:rsidR="00E00CE6" w:rsidRPr="00E00CE6" w:rsidRDefault="00000000" w:rsidP="00E00CE6">
      <w:r>
        <w:pict w14:anchorId="02F18835">
          <v:rect id="_x0000_i1044" style="width:0;height:1.5pt" o:hralign="center" o:hrstd="t" o:hr="t" fillcolor="#a0a0a0" stroked="f"/>
        </w:pict>
      </w:r>
    </w:p>
    <w:p w14:paraId="6227462F" w14:textId="77777777" w:rsidR="00E00CE6" w:rsidRPr="00E00CE6" w:rsidRDefault="00E00CE6" w:rsidP="00E00CE6">
      <w:pPr>
        <w:rPr>
          <w:b/>
          <w:bCs/>
        </w:rPr>
      </w:pPr>
      <w:r w:rsidRPr="00E00CE6">
        <w:rPr>
          <w:b/>
          <w:bCs/>
        </w:rPr>
        <w:t>21. Online Voting System</w:t>
      </w:r>
    </w:p>
    <w:p w14:paraId="17BC73CF" w14:textId="77777777" w:rsidR="00E00CE6" w:rsidRPr="00E00CE6" w:rsidRDefault="00E00CE6" w:rsidP="00E00CE6">
      <w:r w:rsidRPr="00E00CE6">
        <w:rPr>
          <w:b/>
          <w:bCs/>
        </w:rPr>
        <w:t>Requirement Analysis</w:t>
      </w:r>
      <w:r w:rsidRPr="00E00CE6">
        <w:t>: A secure platform to conduct elections and voting polls online.</w:t>
      </w:r>
    </w:p>
    <w:p w14:paraId="33B393E8" w14:textId="77777777" w:rsidR="00E00CE6" w:rsidRPr="00E00CE6" w:rsidRDefault="00E00CE6" w:rsidP="00E00CE6">
      <w:r w:rsidRPr="00E00CE6">
        <w:rPr>
          <w:b/>
          <w:bCs/>
        </w:rPr>
        <w:t>Entities</w:t>
      </w:r>
      <w:r w:rsidRPr="00E00CE6">
        <w:t>:</w:t>
      </w:r>
    </w:p>
    <w:p w14:paraId="0B3DFE9B" w14:textId="77777777" w:rsidR="00E00CE6" w:rsidRPr="00E00CE6" w:rsidRDefault="00E00CE6" w:rsidP="00E00CE6">
      <w:pPr>
        <w:numPr>
          <w:ilvl w:val="0"/>
          <w:numId w:val="41"/>
        </w:numPr>
      </w:pPr>
      <w:r w:rsidRPr="00E00CE6">
        <w:t>Voter</w:t>
      </w:r>
    </w:p>
    <w:p w14:paraId="645D332F" w14:textId="77777777" w:rsidR="00E00CE6" w:rsidRPr="00E00CE6" w:rsidRDefault="00E00CE6" w:rsidP="00E00CE6">
      <w:pPr>
        <w:numPr>
          <w:ilvl w:val="0"/>
          <w:numId w:val="41"/>
        </w:numPr>
      </w:pPr>
      <w:r w:rsidRPr="00E00CE6">
        <w:t>Candidate</w:t>
      </w:r>
    </w:p>
    <w:p w14:paraId="668178B9" w14:textId="77777777" w:rsidR="00E00CE6" w:rsidRPr="00E00CE6" w:rsidRDefault="00E00CE6" w:rsidP="00E00CE6">
      <w:pPr>
        <w:numPr>
          <w:ilvl w:val="0"/>
          <w:numId w:val="41"/>
        </w:numPr>
      </w:pPr>
      <w:r w:rsidRPr="00E00CE6">
        <w:t>Election</w:t>
      </w:r>
    </w:p>
    <w:p w14:paraId="10014B91" w14:textId="77777777" w:rsidR="00E00CE6" w:rsidRPr="00E00CE6" w:rsidRDefault="00E00CE6" w:rsidP="00E00CE6">
      <w:pPr>
        <w:numPr>
          <w:ilvl w:val="0"/>
          <w:numId w:val="41"/>
        </w:numPr>
      </w:pPr>
      <w:r w:rsidRPr="00E00CE6">
        <w:t>Vote</w:t>
      </w:r>
    </w:p>
    <w:p w14:paraId="1CBCC4E8" w14:textId="77777777" w:rsidR="00E00CE6" w:rsidRPr="00E00CE6" w:rsidRDefault="00E00CE6" w:rsidP="00E00CE6">
      <w:pPr>
        <w:numPr>
          <w:ilvl w:val="0"/>
          <w:numId w:val="41"/>
        </w:numPr>
      </w:pPr>
      <w:r w:rsidRPr="00E00CE6">
        <w:t>Poll</w:t>
      </w:r>
    </w:p>
    <w:p w14:paraId="10DAB9D9" w14:textId="77777777" w:rsidR="00E00CE6" w:rsidRPr="00E00CE6" w:rsidRDefault="00E00CE6" w:rsidP="00E00CE6">
      <w:pPr>
        <w:numPr>
          <w:ilvl w:val="0"/>
          <w:numId w:val="41"/>
        </w:numPr>
      </w:pPr>
      <w:proofErr w:type="spellStart"/>
      <w:r w:rsidRPr="00E00CE6">
        <w:t>ElectionAdmin</w:t>
      </w:r>
      <w:proofErr w:type="spellEnd"/>
    </w:p>
    <w:p w14:paraId="32186AD6" w14:textId="77777777" w:rsidR="00E00CE6" w:rsidRPr="00E00CE6" w:rsidRDefault="00E00CE6" w:rsidP="00E00CE6">
      <w:pPr>
        <w:numPr>
          <w:ilvl w:val="0"/>
          <w:numId w:val="41"/>
        </w:numPr>
      </w:pPr>
      <w:r w:rsidRPr="00E00CE6">
        <w:t>Ballot</w:t>
      </w:r>
    </w:p>
    <w:p w14:paraId="6DC765A3" w14:textId="77777777" w:rsidR="00E00CE6" w:rsidRPr="00E00CE6" w:rsidRDefault="00E00CE6" w:rsidP="00E00CE6">
      <w:pPr>
        <w:numPr>
          <w:ilvl w:val="0"/>
          <w:numId w:val="41"/>
        </w:numPr>
      </w:pPr>
      <w:r w:rsidRPr="00E00CE6">
        <w:t>Notification</w:t>
      </w:r>
    </w:p>
    <w:p w14:paraId="15930C83" w14:textId="77777777" w:rsidR="00E00CE6" w:rsidRPr="00E00CE6" w:rsidRDefault="00E00CE6" w:rsidP="00E00CE6">
      <w:pPr>
        <w:numPr>
          <w:ilvl w:val="0"/>
          <w:numId w:val="41"/>
        </w:numPr>
      </w:pPr>
      <w:r w:rsidRPr="00E00CE6">
        <w:t>Result</w:t>
      </w:r>
    </w:p>
    <w:p w14:paraId="4553BF74" w14:textId="77777777" w:rsidR="00E00CE6" w:rsidRPr="00E00CE6" w:rsidRDefault="00E00CE6" w:rsidP="00E00CE6">
      <w:pPr>
        <w:numPr>
          <w:ilvl w:val="0"/>
          <w:numId w:val="41"/>
        </w:numPr>
      </w:pPr>
      <w:r w:rsidRPr="00E00CE6">
        <w:t>Feedback</w:t>
      </w:r>
    </w:p>
    <w:p w14:paraId="38E49205" w14:textId="77777777" w:rsidR="00E00CE6" w:rsidRPr="00E00CE6" w:rsidRDefault="00E00CE6" w:rsidP="00E00CE6">
      <w:pPr>
        <w:numPr>
          <w:ilvl w:val="0"/>
          <w:numId w:val="41"/>
        </w:numPr>
      </w:pPr>
      <w:r w:rsidRPr="00E00CE6">
        <w:t>Party</w:t>
      </w:r>
    </w:p>
    <w:p w14:paraId="33C28B3B" w14:textId="77777777" w:rsidR="00E00CE6" w:rsidRPr="00E00CE6" w:rsidRDefault="00E00CE6" w:rsidP="00E00CE6">
      <w:pPr>
        <w:numPr>
          <w:ilvl w:val="0"/>
          <w:numId w:val="41"/>
        </w:numPr>
      </w:pPr>
      <w:proofErr w:type="spellStart"/>
      <w:r w:rsidRPr="00E00CE6">
        <w:t>ElectionBooth</w:t>
      </w:r>
      <w:proofErr w:type="spellEnd"/>
    </w:p>
    <w:p w14:paraId="49641FDD" w14:textId="77777777" w:rsidR="00E00CE6" w:rsidRPr="00E00CE6" w:rsidRDefault="00E00CE6" w:rsidP="00E00CE6">
      <w:pPr>
        <w:numPr>
          <w:ilvl w:val="0"/>
          <w:numId w:val="41"/>
        </w:numPr>
      </w:pPr>
      <w:proofErr w:type="spellStart"/>
      <w:r w:rsidRPr="00E00CE6">
        <w:t>ElectionType</w:t>
      </w:r>
      <w:proofErr w:type="spellEnd"/>
    </w:p>
    <w:p w14:paraId="21273B6D" w14:textId="77777777" w:rsidR="00E00CE6" w:rsidRPr="00E00CE6" w:rsidRDefault="00E00CE6" w:rsidP="00E00CE6">
      <w:pPr>
        <w:numPr>
          <w:ilvl w:val="0"/>
          <w:numId w:val="41"/>
        </w:numPr>
      </w:pPr>
      <w:r w:rsidRPr="00E00CE6">
        <w:t>Campaign</w:t>
      </w:r>
    </w:p>
    <w:p w14:paraId="791F8BC7" w14:textId="77777777" w:rsidR="00E00CE6" w:rsidRPr="00E00CE6" w:rsidRDefault="00E00CE6" w:rsidP="00E00CE6">
      <w:pPr>
        <w:numPr>
          <w:ilvl w:val="0"/>
          <w:numId w:val="41"/>
        </w:numPr>
      </w:pPr>
      <w:r w:rsidRPr="00E00CE6">
        <w:t>Role</w:t>
      </w:r>
    </w:p>
    <w:p w14:paraId="4A424090" w14:textId="77777777" w:rsidR="00E00CE6" w:rsidRPr="00E00CE6" w:rsidRDefault="00E00CE6" w:rsidP="00E00CE6">
      <w:r w:rsidRPr="00E00CE6">
        <w:rPr>
          <w:b/>
          <w:bCs/>
        </w:rPr>
        <w:t>Modules</w:t>
      </w:r>
      <w:r w:rsidRPr="00E00CE6">
        <w:t>:</w:t>
      </w:r>
    </w:p>
    <w:p w14:paraId="6AB3A41C" w14:textId="77777777" w:rsidR="00E00CE6" w:rsidRPr="00E00CE6" w:rsidRDefault="00E00CE6" w:rsidP="00E00CE6">
      <w:pPr>
        <w:numPr>
          <w:ilvl w:val="0"/>
          <w:numId w:val="42"/>
        </w:numPr>
      </w:pPr>
      <w:r w:rsidRPr="00E00CE6">
        <w:rPr>
          <w:b/>
          <w:bCs/>
        </w:rPr>
        <w:t>Voter Registration</w:t>
      </w:r>
      <w:r w:rsidRPr="00E00CE6">
        <w:t>: Manage voter details and eligibility.</w:t>
      </w:r>
    </w:p>
    <w:p w14:paraId="08ABB12C" w14:textId="77777777" w:rsidR="00E00CE6" w:rsidRPr="00E00CE6" w:rsidRDefault="00E00CE6" w:rsidP="00E00CE6">
      <w:pPr>
        <w:numPr>
          <w:ilvl w:val="0"/>
          <w:numId w:val="42"/>
        </w:numPr>
      </w:pPr>
      <w:r w:rsidRPr="00E00CE6">
        <w:rPr>
          <w:b/>
          <w:bCs/>
        </w:rPr>
        <w:t>Election Setup</w:t>
      </w:r>
      <w:r w:rsidRPr="00E00CE6">
        <w:t>: Create and manage different types of elections and voting polls.</w:t>
      </w:r>
    </w:p>
    <w:p w14:paraId="3DB8A726" w14:textId="77777777" w:rsidR="00E00CE6" w:rsidRPr="00E00CE6" w:rsidRDefault="00E00CE6" w:rsidP="00E00CE6">
      <w:pPr>
        <w:numPr>
          <w:ilvl w:val="0"/>
          <w:numId w:val="42"/>
        </w:numPr>
      </w:pPr>
      <w:r w:rsidRPr="00E00CE6">
        <w:rPr>
          <w:b/>
          <w:bCs/>
        </w:rPr>
        <w:t>Vote Casting</w:t>
      </w:r>
      <w:r w:rsidRPr="00E00CE6">
        <w:t>: Secure vote casting and verification.</w:t>
      </w:r>
    </w:p>
    <w:p w14:paraId="6FF11F30" w14:textId="77777777" w:rsidR="00E00CE6" w:rsidRPr="00E00CE6" w:rsidRDefault="00E00CE6" w:rsidP="00E00CE6">
      <w:pPr>
        <w:numPr>
          <w:ilvl w:val="0"/>
          <w:numId w:val="42"/>
        </w:numPr>
      </w:pPr>
      <w:r w:rsidRPr="00E00CE6">
        <w:rPr>
          <w:b/>
          <w:bCs/>
        </w:rPr>
        <w:t>Result Calculation</w:t>
      </w:r>
      <w:r w:rsidRPr="00E00CE6">
        <w:t>: Real-time vote counting and result display.</w:t>
      </w:r>
    </w:p>
    <w:p w14:paraId="10467218" w14:textId="77777777" w:rsidR="00E00CE6" w:rsidRPr="00E00CE6" w:rsidRDefault="00E00CE6" w:rsidP="00E00CE6">
      <w:pPr>
        <w:numPr>
          <w:ilvl w:val="0"/>
          <w:numId w:val="42"/>
        </w:numPr>
      </w:pPr>
      <w:r w:rsidRPr="00E00CE6">
        <w:rPr>
          <w:b/>
          <w:bCs/>
        </w:rPr>
        <w:t>Candidate Management</w:t>
      </w:r>
      <w:r w:rsidRPr="00E00CE6">
        <w:t>: Manage candidate information and campaign details.</w:t>
      </w:r>
    </w:p>
    <w:p w14:paraId="7993CDB8" w14:textId="77777777" w:rsidR="00E00CE6" w:rsidRPr="00E00CE6" w:rsidRDefault="00E00CE6" w:rsidP="00E00CE6">
      <w:pPr>
        <w:numPr>
          <w:ilvl w:val="0"/>
          <w:numId w:val="42"/>
        </w:numPr>
      </w:pPr>
      <w:r w:rsidRPr="00E00CE6">
        <w:rPr>
          <w:b/>
          <w:bCs/>
        </w:rPr>
        <w:t>Security Module</w:t>
      </w:r>
      <w:r w:rsidRPr="00E00CE6">
        <w:t>: Ensure voter authentication and prevent fraud.</w:t>
      </w:r>
    </w:p>
    <w:p w14:paraId="3648053A" w14:textId="77777777" w:rsidR="00E00CE6" w:rsidRPr="00E00CE6" w:rsidRDefault="00E00CE6" w:rsidP="00E00CE6">
      <w:pPr>
        <w:numPr>
          <w:ilvl w:val="0"/>
          <w:numId w:val="42"/>
        </w:numPr>
      </w:pPr>
      <w:r w:rsidRPr="00E00CE6">
        <w:rPr>
          <w:b/>
          <w:bCs/>
        </w:rPr>
        <w:t>Reporting Module</w:t>
      </w:r>
      <w:r w:rsidRPr="00E00CE6">
        <w:t>: Generate election statistics, voter turnout reports.</w:t>
      </w:r>
    </w:p>
    <w:p w14:paraId="03FD65CE" w14:textId="77777777" w:rsidR="00E00CE6" w:rsidRPr="00E00CE6" w:rsidRDefault="00000000" w:rsidP="00E00CE6">
      <w:r>
        <w:pict w14:anchorId="07031CD8">
          <v:rect id="_x0000_i1045" style="width:0;height:1.5pt" o:hralign="center" o:hrstd="t" o:hr="t" fillcolor="#a0a0a0" stroked="f"/>
        </w:pict>
      </w:r>
    </w:p>
    <w:p w14:paraId="2B373A3F" w14:textId="77777777" w:rsidR="00E00CE6" w:rsidRPr="00E00CE6" w:rsidRDefault="00E00CE6" w:rsidP="00E00CE6">
      <w:pPr>
        <w:rPr>
          <w:b/>
          <w:bCs/>
        </w:rPr>
      </w:pPr>
      <w:r w:rsidRPr="00E00CE6">
        <w:rPr>
          <w:b/>
          <w:bCs/>
        </w:rPr>
        <w:t>22. Online Food Delivery Platform</w:t>
      </w:r>
    </w:p>
    <w:p w14:paraId="00C25563" w14:textId="77777777" w:rsidR="00E00CE6" w:rsidRPr="00E00CE6" w:rsidRDefault="00E00CE6" w:rsidP="00E00CE6">
      <w:r w:rsidRPr="00E00CE6">
        <w:rPr>
          <w:b/>
          <w:bCs/>
        </w:rPr>
        <w:lastRenderedPageBreak/>
        <w:t>Requirement Analysis</w:t>
      </w:r>
      <w:r w:rsidRPr="00E00CE6">
        <w:t>: A platform for users to order food online from multiple restaurants.</w:t>
      </w:r>
    </w:p>
    <w:p w14:paraId="3A5269EB" w14:textId="77777777" w:rsidR="00E00CE6" w:rsidRPr="00E00CE6" w:rsidRDefault="00E00CE6" w:rsidP="00E00CE6">
      <w:r w:rsidRPr="00E00CE6">
        <w:rPr>
          <w:b/>
          <w:bCs/>
        </w:rPr>
        <w:t>Entities</w:t>
      </w:r>
      <w:r w:rsidRPr="00E00CE6">
        <w:t>:</w:t>
      </w:r>
    </w:p>
    <w:p w14:paraId="06B623A2" w14:textId="77777777" w:rsidR="00E00CE6" w:rsidRPr="00E00CE6" w:rsidRDefault="00E00CE6" w:rsidP="00E00CE6">
      <w:pPr>
        <w:numPr>
          <w:ilvl w:val="0"/>
          <w:numId w:val="43"/>
        </w:numPr>
      </w:pPr>
      <w:r w:rsidRPr="00E00CE6">
        <w:t>User</w:t>
      </w:r>
    </w:p>
    <w:p w14:paraId="1481B2D4" w14:textId="77777777" w:rsidR="00E00CE6" w:rsidRPr="00E00CE6" w:rsidRDefault="00E00CE6" w:rsidP="00E00CE6">
      <w:pPr>
        <w:numPr>
          <w:ilvl w:val="0"/>
          <w:numId w:val="43"/>
        </w:numPr>
      </w:pPr>
      <w:r w:rsidRPr="00E00CE6">
        <w:t>Restaurant</w:t>
      </w:r>
    </w:p>
    <w:p w14:paraId="4EB6329A" w14:textId="77777777" w:rsidR="00E00CE6" w:rsidRPr="00E00CE6" w:rsidRDefault="00E00CE6" w:rsidP="00E00CE6">
      <w:pPr>
        <w:numPr>
          <w:ilvl w:val="0"/>
          <w:numId w:val="43"/>
        </w:numPr>
      </w:pPr>
      <w:proofErr w:type="spellStart"/>
      <w:r w:rsidRPr="00E00CE6">
        <w:t>FoodItem</w:t>
      </w:r>
      <w:proofErr w:type="spellEnd"/>
    </w:p>
    <w:p w14:paraId="3EC011A4" w14:textId="77777777" w:rsidR="00E00CE6" w:rsidRPr="00E00CE6" w:rsidRDefault="00E00CE6" w:rsidP="00E00CE6">
      <w:pPr>
        <w:numPr>
          <w:ilvl w:val="0"/>
          <w:numId w:val="43"/>
        </w:numPr>
      </w:pPr>
      <w:r w:rsidRPr="00E00CE6">
        <w:t>Order</w:t>
      </w:r>
    </w:p>
    <w:p w14:paraId="6971964B" w14:textId="77777777" w:rsidR="00E00CE6" w:rsidRPr="00E00CE6" w:rsidRDefault="00E00CE6" w:rsidP="00E00CE6">
      <w:pPr>
        <w:numPr>
          <w:ilvl w:val="0"/>
          <w:numId w:val="43"/>
        </w:numPr>
      </w:pPr>
      <w:r w:rsidRPr="00E00CE6">
        <w:t>Payment</w:t>
      </w:r>
    </w:p>
    <w:p w14:paraId="459FB3A8" w14:textId="77777777" w:rsidR="00E00CE6" w:rsidRPr="00E00CE6" w:rsidRDefault="00E00CE6" w:rsidP="00E00CE6">
      <w:pPr>
        <w:numPr>
          <w:ilvl w:val="0"/>
          <w:numId w:val="43"/>
        </w:numPr>
      </w:pPr>
      <w:proofErr w:type="spellStart"/>
      <w:r w:rsidRPr="00E00CE6">
        <w:t>DeliveryPerson</w:t>
      </w:r>
      <w:proofErr w:type="spellEnd"/>
    </w:p>
    <w:p w14:paraId="1ABC09E7" w14:textId="77777777" w:rsidR="00E00CE6" w:rsidRPr="00E00CE6" w:rsidRDefault="00E00CE6" w:rsidP="00E00CE6">
      <w:pPr>
        <w:numPr>
          <w:ilvl w:val="0"/>
          <w:numId w:val="43"/>
        </w:numPr>
      </w:pPr>
      <w:r w:rsidRPr="00E00CE6">
        <w:t>Review</w:t>
      </w:r>
    </w:p>
    <w:p w14:paraId="3AD49C8A" w14:textId="77777777" w:rsidR="00E00CE6" w:rsidRPr="00E00CE6" w:rsidRDefault="00E00CE6" w:rsidP="00E00CE6">
      <w:pPr>
        <w:numPr>
          <w:ilvl w:val="0"/>
          <w:numId w:val="43"/>
        </w:numPr>
      </w:pPr>
      <w:r w:rsidRPr="00E00CE6">
        <w:t>Cart</w:t>
      </w:r>
    </w:p>
    <w:p w14:paraId="098627C3" w14:textId="77777777" w:rsidR="00E00CE6" w:rsidRPr="00E00CE6" w:rsidRDefault="00E00CE6" w:rsidP="00E00CE6">
      <w:pPr>
        <w:numPr>
          <w:ilvl w:val="0"/>
          <w:numId w:val="43"/>
        </w:numPr>
      </w:pPr>
      <w:r w:rsidRPr="00E00CE6">
        <w:t>Address</w:t>
      </w:r>
    </w:p>
    <w:p w14:paraId="7AB01E35" w14:textId="77777777" w:rsidR="00E00CE6" w:rsidRPr="00E00CE6" w:rsidRDefault="00E00CE6" w:rsidP="00E00CE6">
      <w:pPr>
        <w:numPr>
          <w:ilvl w:val="0"/>
          <w:numId w:val="43"/>
        </w:numPr>
      </w:pPr>
      <w:r w:rsidRPr="00E00CE6">
        <w:t>Discount</w:t>
      </w:r>
    </w:p>
    <w:p w14:paraId="5183C433" w14:textId="77777777" w:rsidR="00E00CE6" w:rsidRPr="00E00CE6" w:rsidRDefault="00E00CE6" w:rsidP="00E00CE6">
      <w:pPr>
        <w:numPr>
          <w:ilvl w:val="0"/>
          <w:numId w:val="43"/>
        </w:numPr>
      </w:pPr>
      <w:r w:rsidRPr="00E00CE6">
        <w:t>Notification</w:t>
      </w:r>
    </w:p>
    <w:p w14:paraId="470AB690" w14:textId="77777777" w:rsidR="00E00CE6" w:rsidRPr="00E00CE6" w:rsidRDefault="00E00CE6" w:rsidP="00E00CE6">
      <w:pPr>
        <w:numPr>
          <w:ilvl w:val="0"/>
          <w:numId w:val="43"/>
        </w:numPr>
      </w:pPr>
      <w:r w:rsidRPr="00E00CE6">
        <w:t>Feedback</w:t>
      </w:r>
    </w:p>
    <w:p w14:paraId="010A8A95" w14:textId="77777777" w:rsidR="00E00CE6" w:rsidRPr="00E00CE6" w:rsidRDefault="00E00CE6" w:rsidP="00E00CE6">
      <w:pPr>
        <w:numPr>
          <w:ilvl w:val="0"/>
          <w:numId w:val="43"/>
        </w:numPr>
      </w:pPr>
      <w:r w:rsidRPr="00E00CE6">
        <w:t>Invoice</w:t>
      </w:r>
    </w:p>
    <w:p w14:paraId="0C73288F" w14:textId="77777777" w:rsidR="00E00CE6" w:rsidRPr="00E00CE6" w:rsidRDefault="00E00CE6" w:rsidP="00E00CE6">
      <w:pPr>
        <w:numPr>
          <w:ilvl w:val="0"/>
          <w:numId w:val="43"/>
        </w:numPr>
      </w:pPr>
      <w:proofErr w:type="spellStart"/>
      <w:r w:rsidRPr="00E00CE6">
        <w:t>DeliveryVehicle</w:t>
      </w:r>
      <w:proofErr w:type="spellEnd"/>
    </w:p>
    <w:p w14:paraId="38E7B2CB" w14:textId="77777777" w:rsidR="00E00CE6" w:rsidRPr="00E00CE6" w:rsidRDefault="00E00CE6" w:rsidP="00E00CE6">
      <w:pPr>
        <w:numPr>
          <w:ilvl w:val="0"/>
          <w:numId w:val="43"/>
        </w:numPr>
      </w:pPr>
      <w:r w:rsidRPr="00E00CE6">
        <w:t>Cuisine</w:t>
      </w:r>
    </w:p>
    <w:p w14:paraId="2BC2E79B" w14:textId="77777777" w:rsidR="00E00CE6" w:rsidRPr="00E00CE6" w:rsidRDefault="00E00CE6" w:rsidP="00E00CE6">
      <w:r w:rsidRPr="00E00CE6">
        <w:rPr>
          <w:b/>
          <w:bCs/>
        </w:rPr>
        <w:t>Modules</w:t>
      </w:r>
      <w:r w:rsidRPr="00E00CE6">
        <w:t>:</w:t>
      </w:r>
    </w:p>
    <w:p w14:paraId="6F3BFCF9" w14:textId="77777777" w:rsidR="00E00CE6" w:rsidRPr="00E00CE6" w:rsidRDefault="00E00CE6" w:rsidP="00E00CE6">
      <w:pPr>
        <w:numPr>
          <w:ilvl w:val="0"/>
          <w:numId w:val="44"/>
        </w:numPr>
      </w:pPr>
      <w:r w:rsidRPr="00E00CE6">
        <w:rPr>
          <w:b/>
          <w:bCs/>
        </w:rPr>
        <w:t>Restaurant Management</w:t>
      </w:r>
      <w:r w:rsidRPr="00E00CE6">
        <w:t>: Restaurants can manage their menu, orders, and reviews.</w:t>
      </w:r>
    </w:p>
    <w:p w14:paraId="6B64CA3A" w14:textId="77777777" w:rsidR="00E00CE6" w:rsidRPr="00E00CE6" w:rsidRDefault="00E00CE6" w:rsidP="00E00CE6">
      <w:pPr>
        <w:numPr>
          <w:ilvl w:val="0"/>
          <w:numId w:val="44"/>
        </w:numPr>
      </w:pPr>
      <w:r w:rsidRPr="00E00CE6">
        <w:rPr>
          <w:b/>
          <w:bCs/>
        </w:rPr>
        <w:t>Food Ordering</w:t>
      </w:r>
      <w:r w:rsidRPr="00E00CE6">
        <w:t>: Users can place orders, add items to cart, and track delivery.</w:t>
      </w:r>
    </w:p>
    <w:p w14:paraId="14AEF0F5" w14:textId="77777777" w:rsidR="00E00CE6" w:rsidRPr="00E00CE6" w:rsidRDefault="00E00CE6" w:rsidP="00E00CE6">
      <w:pPr>
        <w:numPr>
          <w:ilvl w:val="0"/>
          <w:numId w:val="44"/>
        </w:numPr>
      </w:pPr>
      <w:r w:rsidRPr="00E00CE6">
        <w:rPr>
          <w:b/>
          <w:bCs/>
        </w:rPr>
        <w:t>Delivery Management</w:t>
      </w:r>
      <w:r w:rsidRPr="00E00CE6">
        <w:t>: Assign orders to delivery personnel and track delivery status.</w:t>
      </w:r>
    </w:p>
    <w:p w14:paraId="165EB169" w14:textId="77777777" w:rsidR="00E00CE6" w:rsidRPr="00E00CE6" w:rsidRDefault="00E00CE6" w:rsidP="00E00CE6">
      <w:pPr>
        <w:numPr>
          <w:ilvl w:val="0"/>
          <w:numId w:val="44"/>
        </w:numPr>
      </w:pPr>
      <w:r w:rsidRPr="00E00CE6">
        <w:rPr>
          <w:b/>
          <w:bCs/>
        </w:rPr>
        <w:t>Payment Gateway</w:t>
      </w:r>
      <w:r w:rsidRPr="00E00CE6">
        <w:t>: Handle payments and refunds for orders.</w:t>
      </w:r>
    </w:p>
    <w:p w14:paraId="49C8CAC8" w14:textId="77777777" w:rsidR="00E00CE6" w:rsidRPr="00E00CE6" w:rsidRDefault="00E00CE6" w:rsidP="00E00CE6">
      <w:pPr>
        <w:numPr>
          <w:ilvl w:val="0"/>
          <w:numId w:val="44"/>
        </w:numPr>
      </w:pPr>
      <w:r w:rsidRPr="00E00CE6">
        <w:rPr>
          <w:b/>
          <w:bCs/>
        </w:rPr>
        <w:t>Review System</w:t>
      </w:r>
      <w:r w:rsidRPr="00E00CE6">
        <w:t>: Customers can rate restaurants and provide feedback.</w:t>
      </w:r>
    </w:p>
    <w:p w14:paraId="371838FE" w14:textId="77777777" w:rsidR="00E00CE6" w:rsidRPr="00E00CE6" w:rsidRDefault="00E00CE6" w:rsidP="00E00CE6">
      <w:pPr>
        <w:numPr>
          <w:ilvl w:val="0"/>
          <w:numId w:val="44"/>
        </w:numPr>
      </w:pPr>
      <w:r w:rsidRPr="00E00CE6">
        <w:rPr>
          <w:b/>
          <w:bCs/>
        </w:rPr>
        <w:t>Discount and Offers</w:t>
      </w:r>
      <w:r w:rsidRPr="00E00CE6">
        <w:t>: Create and apply discounts, coupons for customers.</w:t>
      </w:r>
    </w:p>
    <w:p w14:paraId="374F360D" w14:textId="77777777" w:rsidR="00E00CE6" w:rsidRPr="00E00CE6" w:rsidRDefault="00E00CE6" w:rsidP="00E00CE6">
      <w:pPr>
        <w:numPr>
          <w:ilvl w:val="0"/>
          <w:numId w:val="44"/>
        </w:numPr>
      </w:pPr>
      <w:r w:rsidRPr="00E00CE6">
        <w:rPr>
          <w:b/>
          <w:bCs/>
        </w:rPr>
        <w:t>Reporting Module</w:t>
      </w:r>
      <w:r w:rsidRPr="00E00CE6">
        <w:t>: Generate sales reports, restaurant performance, and delivery stats.</w:t>
      </w:r>
    </w:p>
    <w:p w14:paraId="74D95907" w14:textId="77777777" w:rsidR="00E00CE6" w:rsidRPr="00E00CE6" w:rsidRDefault="00000000" w:rsidP="00E00CE6">
      <w:r>
        <w:pict w14:anchorId="1D7637CE">
          <v:rect id="_x0000_i1046" style="width:0;height:1.5pt" o:hralign="center" o:hrstd="t" o:hr="t" fillcolor="#a0a0a0" stroked="f"/>
        </w:pict>
      </w:r>
    </w:p>
    <w:p w14:paraId="5139463F" w14:textId="77777777" w:rsidR="00E00CE6" w:rsidRPr="00E00CE6" w:rsidRDefault="00E00CE6" w:rsidP="00E00CE6">
      <w:pPr>
        <w:rPr>
          <w:b/>
          <w:bCs/>
        </w:rPr>
      </w:pPr>
      <w:r w:rsidRPr="00E00CE6">
        <w:rPr>
          <w:b/>
          <w:bCs/>
        </w:rPr>
        <w:t>23. Online Bookstore with E-Book Integration</w:t>
      </w:r>
    </w:p>
    <w:p w14:paraId="1D48BD86" w14:textId="77777777" w:rsidR="00E00CE6" w:rsidRPr="00E00CE6" w:rsidRDefault="00E00CE6" w:rsidP="00E00CE6">
      <w:r w:rsidRPr="00E00CE6">
        <w:rPr>
          <w:b/>
          <w:bCs/>
        </w:rPr>
        <w:t>Requirement Analysis</w:t>
      </w:r>
      <w:r w:rsidRPr="00E00CE6">
        <w:t>: A system for buying physical and e-books online, with support for e-book reading.</w:t>
      </w:r>
    </w:p>
    <w:p w14:paraId="0A9B80F8" w14:textId="77777777" w:rsidR="00E00CE6" w:rsidRPr="00E00CE6" w:rsidRDefault="00E00CE6" w:rsidP="00E00CE6">
      <w:r w:rsidRPr="00E00CE6">
        <w:rPr>
          <w:b/>
          <w:bCs/>
        </w:rPr>
        <w:t>Entities</w:t>
      </w:r>
      <w:r w:rsidRPr="00E00CE6">
        <w:t>:</w:t>
      </w:r>
    </w:p>
    <w:p w14:paraId="0AAF61EB" w14:textId="77777777" w:rsidR="00E00CE6" w:rsidRPr="00E00CE6" w:rsidRDefault="00E00CE6" w:rsidP="00E00CE6">
      <w:pPr>
        <w:numPr>
          <w:ilvl w:val="0"/>
          <w:numId w:val="45"/>
        </w:numPr>
      </w:pPr>
      <w:r w:rsidRPr="00E00CE6">
        <w:t>User</w:t>
      </w:r>
    </w:p>
    <w:p w14:paraId="054C3437" w14:textId="77777777" w:rsidR="00E00CE6" w:rsidRPr="00E00CE6" w:rsidRDefault="00E00CE6" w:rsidP="00E00CE6">
      <w:pPr>
        <w:numPr>
          <w:ilvl w:val="0"/>
          <w:numId w:val="45"/>
        </w:numPr>
      </w:pPr>
      <w:r w:rsidRPr="00E00CE6">
        <w:t>Book</w:t>
      </w:r>
    </w:p>
    <w:p w14:paraId="577BCC2A" w14:textId="77777777" w:rsidR="00E00CE6" w:rsidRPr="00E00CE6" w:rsidRDefault="00E00CE6" w:rsidP="00E00CE6">
      <w:pPr>
        <w:numPr>
          <w:ilvl w:val="0"/>
          <w:numId w:val="45"/>
        </w:numPr>
      </w:pPr>
      <w:r w:rsidRPr="00E00CE6">
        <w:t>Author</w:t>
      </w:r>
    </w:p>
    <w:p w14:paraId="43544B36" w14:textId="77777777" w:rsidR="00E00CE6" w:rsidRPr="00E00CE6" w:rsidRDefault="00E00CE6" w:rsidP="00E00CE6">
      <w:pPr>
        <w:numPr>
          <w:ilvl w:val="0"/>
          <w:numId w:val="45"/>
        </w:numPr>
      </w:pPr>
      <w:r w:rsidRPr="00E00CE6">
        <w:t>Category</w:t>
      </w:r>
    </w:p>
    <w:p w14:paraId="13D63C4C" w14:textId="77777777" w:rsidR="00E00CE6" w:rsidRPr="00E00CE6" w:rsidRDefault="00E00CE6" w:rsidP="00E00CE6">
      <w:pPr>
        <w:numPr>
          <w:ilvl w:val="0"/>
          <w:numId w:val="45"/>
        </w:numPr>
      </w:pPr>
      <w:r w:rsidRPr="00E00CE6">
        <w:t>Publisher</w:t>
      </w:r>
    </w:p>
    <w:p w14:paraId="1CD3F5BF" w14:textId="77777777" w:rsidR="00E00CE6" w:rsidRPr="00E00CE6" w:rsidRDefault="00E00CE6" w:rsidP="00E00CE6">
      <w:pPr>
        <w:numPr>
          <w:ilvl w:val="0"/>
          <w:numId w:val="45"/>
        </w:numPr>
      </w:pPr>
      <w:r w:rsidRPr="00E00CE6">
        <w:lastRenderedPageBreak/>
        <w:t>Order</w:t>
      </w:r>
    </w:p>
    <w:p w14:paraId="0A875477" w14:textId="77777777" w:rsidR="00E00CE6" w:rsidRPr="00E00CE6" w:rsidRDefault="00E00CE6" w:rsidP="00E00CE6">
      <w:pPr>
        <w:numPr>
          <w:ilvl w:val="0"/>
          <w:numId w:val="45"/>
        </w:numPr>
      </w:pPr>
      <w:r w:rsidRPr="00E00CE6">
        <w:t>Payment</w:t>
      </w:r>
    </w:p>
    <w:p w14:paraId="04C015ED" w14:textId="77777777" w:rsidR="00E00CE6" w:rsidRPr="00E00CE6" w:rsidRDefault="00E00CE6" w:rsidP="00E00CE6">
      <w:pPr>
        <w:numPr>
          <w:ilvl w:val="0"/>
          <w:numId w:val="45"/>
        </w:numPr>
      </w:pPr>
      <w:r w:rsidRPr="00E00CE6">
        <w:t>Review</w:t>
      </w:r>
    </w:p>
    <w:p w14:paraId="5815DD84" w14:textId="77777777" w:rsidR="00E00CE6" w:rsidRPr="00E00CE6" w:rsidRDefault="00E00CE6" w:rsidP="00E00CE6">
      <w:pPr>
        <w:numPr>
          <w:ilvl w:val="0"/>
          <w:numId w:val="45"/>
        </w:numPr>
      </w:pPr>
      <w:r w:rsidRPr="00E00CE6">
        <w:t>Cart</w:t>
      </w:r>
    </w:p>
    <w:p w14:paraId="59E0088A" w14:textId="77777777" w:rsidR="00E00CE6" w:rsidRPr="00E00CE6" w:rsidRDefault="00E00CE6" w:rsidP="00E00CE6">
      <w:pPr>
        <w:numPr>
          <w:ilvl w:val="0"/>
          <w:numId w:val="45"/>
        </w:numPr>
      </w:pPr>
      <w:r w:rsidRPr="00E00CE6">
        <w:t>Address</w:t>
      </w:r>
    </w:p>
    <w:p w14:paraId="02B46C14" w14:textId="77777777" w:rsidR="00E00CE6" w:rsidRPr="00E00CE6" w:rsidRDefault="00E00CE6" w:rsidP="00E00CE6">
      <w:pPr>
        <w:numPr>
          <w:ilvl w:val="0"/>
          <w:numId w:val="45"/>
        </w:numPr>
      </w:pPr>
      <w:r w:rsidRPr="00E00CE6">
        <w:t>Invoice</w:t>
      </w:r>
    </w:p>
    <w:p w14:paraId="5EA2FBDA" w14:textId="77777777" w:rsidR="00E00CE6" w:rsidRPr="00E00CE6" w:rsidRDefault="00E00CE6" w:rsidP="00E00CE6">
      <w:pPr>
        <w:numPr>
          <w:ilvl w:val="0"/>
          <w:numId w:val="45"/>
        </w:numPr>
      </w:pPr>
      <w:r w:rsidRPr="00E00CE6">
        <w:t>Feedback</w:t>
      </w:r>
    </w:p>
    <w:p w14:paraId="2DA4CA11" w14:textId="77777777" w:rsidR="00E00CE6" w:rsidRPr="00E00CE6" w:rsidRDefault="00E00CE6" w:rsidP="00E00CE6">
      <w:pPr>
        <w:numPr>
          <w:ilvl w:val="0"/>
          <w:numId w:val="45"/>
        </w:numPr>
      </w:pPr>
      <w:proofErr w:type="spellStart"/>
      <w:r w:rsidRPr="00E00CE6">
        <w:t>EBook</w:t>
      </w:r>
      <w:proofErr w:type="spellEnd"/>
    </w:p>
    <w:p w14:paraId="25E8BFED" w14:textId="77777777" w:rsidR="00E00CE6" w:rsidRPr="00E00CE6" w:rsidRDefault="00E00CE6" w:rsidP="00E00CE6">
      <w:pPr>
        <w:numPr>
          <w:ilvl w:val="0"/>
          <w:numId w:val="45"/>
        </w:numPr>
      </w:pPr>
      <w:r w:rsidRPr="00E00CE6">
        <w:t>License</w:t>
      </w:r>
    </w:p>
    <w:p w14:paraId="6D17A117" w14:textId="77777777" w:rsidR="00E00CE6" w:rsidRPr="00E00CE6" w:rsidRDefault="00E00CE6" w:rsidP="00E00CE6">
      <w:pPr>
        <w:numPr>
          <w:ilvl w:val="0"/>
          <w:numId w:val="45"/>
        </w:numPr>
      </w:pPr>
      <w:r w:rsidRPr="00E00CE6">
        <w:t>Discount</w:t>
      </w:r>
    </w:p>
    <w:p w14:paraId="3E8BDFD3" w14:textId="77777777" w:rsidR="00E00CE6" w:rsidRPr="00E00CE6" w:rsidRDefault="00E00CE6" w:rsidP="00E00CE6">
      <w:r w:rsidRPr="00E00CE6">
        <w:rPr>
          <w:b/>
          <w:bCs/>
        </w:rPr>
        <w:t>Modules</w:t>
      </w:r>
      <w:r w:rsidRPr="00E00CE6">
        <w:t>:</w:t>
      </w:r>
    </w:p>
    <w:p w14:paraId="17166DDB" w14:textId="77777777" w:rsidR="00E00CE6" w:rsidRPr="00E00CE6" w:rsidRDefault="00E00CE6" w:rsidP="00E00CE6">
      <w:pPr>
        <w:numPr>
          <w:ilvl w:val="0"/>
          <w:numId w:val="46"/>
        </w:numPr>
      </w:pPr>
      <w:r w:rsidRPr="00E00CE6">
        <w:rPr>
          <w:b/>
          <w:bCs/>
        </w:rPr>
        <w:t>Book Management</w:t>
      </w:r>
      <w:r w:rsidRPr="00E00CE6">
        <w:t>: Manage physical and e-book listings, categories, and reviews.</w:t>
      </w:r>
    </w:p>
    <w:p w14:paraId="528139FB" w14:textId="77777777" w:rsidR="00E00CE6" w:rsidRPr="00E00CE6" w:rsidRDefault="00E00CE6" w:rsidP="00E00CE6">
      <w:pPr>
        <w:numPr>
          <w:ilvl w:val="0"/>
          <w:numId w:val="46"/>
        </w:numPr>
      </w:pPr>
      <w:r w:rsidRPr="00E00CE6">
        <w:rPr>
          <w:b/>
          <w:bCs/>
        </w:rPr>
        <w:t>Cart and Checkout</w:t>
      </w:r>
      <w:r w:rsidRPr="00E00CE6">
        <w:t>: Add books to cart, apply coupons, and checkout.</w:t>
      </w:r>
    </w:p>
    <w:p w14:paraId="429A40B4" w14:textId="77777777" w:rsidR="00E00CE6" w:rsidRPr="00E00CE6" w:rsidRDefault="00E00CE6" w:rsidP="00E00CE6">
      <w:pPr>
        <w:numPr>
          <w:ilvl w:val="0"/>
          <w:numId w:val="46"/>
        </w:numPr>
      </w:pPr>
      <w:r w:rsidRPr="00E00CE6">
        <w:rPr>
          <w:b/>
          <w:bCs/>
        </w:rPr>
        <w:t>Order Management</w:t>
      </w:r>
      <w:r w:rsidRPr="00E00CE6">
        <w:t>: Handle order processing for both physical and e-books.</w:t>
      </w:r>
    </w:p>
    <w:p w14:paraId="32B11029" w14:textId="77777777" w:rsidR="00E00CE6" w:rsidRPr="00E00CE6" w:rsidRDefault="00E00CE6" w:rsidP="00E00CE6">
      <w:pPr>
        <w:numPr>
          <w:ilvl w:val="0"/>
          <w:numId w:val="46"/>
        </w:numPr>
      </w:pPr>
      <w:r w:rsidRPr="00E00CE6">
        <w:rPr>
          <w:b/>
          <w:bCs/>
        </w:rPr>
        <w:t>E-Book Reader</w:t>
      </w:r>
      <w:r w:rsidRPr="00E00CE6">
        <w:t>: Allow users to read purchased e-books within the platform.</w:t>
      </w:r>
    </w:p>
    <w:p w14:paraId="4DC5B568" w14:textId="77777777" w:rsidR="00E00CE6" w:rsidRPr="00E00CE6" w:rsidRDefault="00E00CE6" w:rsidP="00E00CE6">
      <w:pPr>
        <w:numPr>
          <w:ilvl w:val="0"/>
          <w:numId w:val="46"/>
        </w:numPr>
      </w:pPr>
      <w:r w:rsidRPr="00E00CE6">
        <w:rPr>
          <w:b/>
          <w:bCs/>
        </w:rPr>
        <w:t>Payment Gateway</w:t>
      </w:r>
      <w:r w:rsidRPr="00E00CE6">
        <w:t>: Secure payment for orders and refunds.</w:t>
      </w:r>
    </w:p>
    <w:p w14:paraId="34CD3FAF" w14:textId="77777777" w:rsidR="00E00CE6" w:rsidRPr="00E00CE6" w:rsidRDefault="00E00CE6" w:rsidP="00E00CE6">
      <w:pPr>
        <w:numPr>
          <w:ilvl w:val="0"/>
          <w:numId w:val="46"/>
        </w:numPr>
      </w:pPr>
      <w:r w:rsidRPr="00E00CE6">
        <w:rPr>
          <w:b/>
          <w:bCs/>
        </w:rPr>
        <w:t>Review and Feedback</w:t>
      </w:r>
      <w:r w:rsidRPr="00E00CE6">
        <w:t>: Allow users to review books and provide feedback.</w:t>
      </w:r>
    </w:p>
    <w:p w14:paraId="4110DB70" w14:textId="77777777" w:rsidR="00E00CE6" w:rsidRPr="00E00CE6" w:rsidRDefault="00E00CE6" w:rsidP="00E00CE6">
      <w:pPr>
        <w:numPr>
          <w:ilvl w:val="0"/>
          <w:numId w:val="46"/>
        </w:numPr>
      </w:pPr>
      <w:r w:rsidRPr="00E00CE6">
        <w:rPr>
          <w:b/>
          <w:bCs/>
        </w:rPr>
        <w:t>Reporting Module</w:t>
      </w:r>
      <w:r w:rsidRPr="00E00CE6">
        <w:t>: Track sales, popular books, and user preferences.</w:t>
      </w:r>
    </w:p>
    <w:p w14:paraId="3EBF40BD" w14:textId="77777777" w:rsidR="00E00CE6" w:rsidRPr="00E00CE6" w:rsidRDefault="00000000" w:rsidP="00E00CE6">
      <w:r>
        <w:pict w14:anchorId="5B47A02F">
          <v:rect id="_x0000_i1047" style="width:0;height:1.5pt" o:hralign="center" o:hrstd="t" o:hr="t" fillcolor="#a0a0a0" stroked="f"/>
        </w:pict>
      </w:r>
    </w:p>
    <w:p w14:paraId="4A235F76" w14:textId="77777777" w:rsidR="00E00CE6" w:rsidRPr="00E00CE6" w:rsidRDefault="00E00CE6" w:rsidP="00E00CE6">
      <w:pPr>
        <w:rPr>
          <w:b/>
          <w:bCs/>
        </w:rPr>
      </w:pPr>
      <w:r w:rsidRPr="00E00CE6">
        <w:rPr>
          <w:b/>
          <w:bCs/>
        </w:rPr>
        <w:t>24. Crowdfunding Platform</w:t>
      </w:r>
    </w:p>
    <w:p w14:paraId="4A1212AD" w14:textId="77777777" w:rsidR="00E00CE6" w:rsidRPr="00E00CE6" w:rsidRDefault="00E00CE6" w:rsidP="00E00CE6">
      <w:r w:rsidRPr="00E00CE6">
        <w:rPr>
          <w:b/>
          <w:bCs/>
        </w:rPr>
        <w:t>Requirement Analysis</w:t>
      </w:r>
      <w:r w:rsidRPr="00E00CE6">
        <w:t>: A platform where users can post projects and seek funding from investors.</w:t>
      </w:r>
    </w:p>
    <w:p w14:paraId="32634466" w14:textId="77777777" w:rsidR="00E00CE6" w:rsidRPr="00E00CE6" w:rsidRDefault="00E00CE6" w:rsidP="00E00CE6">
      <w:r w:rsidRPr="00E00CE6">
        <w:rPr>
          <w:b/>
          <w:bCs/>
        </w:rPr>
        <w:t>Entities</w:t>
      </w:r>
      <w:r w:rsidRPr="00E00CE6">
        <w:t>:</w:t>
      </w:r>
    </w:p>
    <w:p w14:paraId="2543D6D2" w14:textId="77777777" w:rsidR="00E00CE6" w:rsidRPr="00E00CE6" w:rsidRDefault="00E00CE6" w:rsidP="00E00CE6">
      <w:pPr>
        <w:numPr>
          <w:ilvl w:val="0"/>
          <w:numId w:val="47"/>
        </w:numPr>
      </w:pPr>
      <w:r w:rsidRPr="00E00CE6">
        <w:t>Project</w:t>
      </w:r>
    </w:p>
    <w:p w14:paraId="369500FE" w14:textId="77777777" w:rsidR="00E00CE6" w:rsidRPr="00E00CE6" w:rsidRDefault="00E00CE6" w:rsidP="00E00CE6">
      <w:pPr>
        <w:numPr>
          <w:ilvl w:val="0"/>
          <w:numId w:val="47"/>
        </w:numPr>
      </w:pPr>
      <w:r w:rsidRPr="00E00CE6">
        <w:t>Investor</w:t>
      </w:r>
    </w:p>
    <w:p w14:paraId="0D53EDCA" w14:textId="77777777" w:rsidR="00E00CE6" w:rsidRPr="00E00CE6" w:rsidRDefault="00E00CE6" w:rsidP="00E00CE6">
      <w:pPr>
        <w:numPr>
          <w:ilvl w:val="0"/>
          <w:numId w:val="47"/>
        </w:numPr>
      </w:pPr>
      <w:r w:rsidRPr="00E00CE6">
        <w:t>Campaign</w:t>
      </w:r>
    </w:p>
    <w:p w14:paraId="67D605DE" w14:textId="77777777" w:rsidR="00E00CE6" w:rsidRPr="00E00CE6" w:rsidRDefault="00E00CE6" w:rsidP="00E00CE6">
      <w:pPr>
        <w:numPr>
          <w:ilvl w:val="0"/>
          <w:numId w:val="47"/>
        </w:numPr>
      </w:pPr>
      <w:r w:rsidRPr="00E00CE6">
        <w:t>User</w:t>
      </w:r>
    </w:p>
    <w:p w14:paraId="18AC0B4A" w14:textId="77777777" w:rsidR="00E00CE6" w:rsidRPr="00E00CE6" w:rsidRDefault="00E00CE6" w:rsidP="00E00CE6">
      <w:pPr>
        <w:numPr>
          <w:ilvl w:val="0"/>
          <w:numId w:val="47"/>
        </w:numPr>
      </w:pPr>
      <w:r w:rsidRPr="00E00CE6">
        <w:t>Pledge</w:t>
      </w:r>
    </w:p>
    <w:p w14:paraId="1B39D01B" w14:textId="77777777" w:rsidR="00E00CE6" w:rsidRPr="00E00CE6" w:rsidRDefault="00E00CE6" w:rsidP="00E00CE6">
      <w:pPr>
        <w:numPr>
          <w:ilvl w:val="0"/>
          <w:numId w:val="47"/>
        </w:numPr>
      </w:pPr>
      <w:r w:rsidRPr="00E00CE6">
        <w:t>Payment</w:t>
      </w:r>
    </w:p>
    <w:p w14:paraId="13F15475" w14:textId="77777777" w:rsidR="00E00CE6" w:rsidRPr="00E00CE6" w:rsidRDefault="00E00CE6" w:rsidP="00E00CE6">
      <w:pPr>
        <w:numPr>
          <w:ilvl w:val="0"/>
          <w:numId w:val="47"/>
        </w:numPr>
      </w:pPr>
      <w:r w:rsidRPr="00E00CE6">
        <w:t>Reward</w:t>
      </w:r>
    </w:p>
    <w:p w14:paraId="2C41CC45" w14:textId="77777777" w:rsidR="00E00CE6" w:rsidRPr="00E00CE6" w:rsidRDefault="00E00CE6" w:rsidP="00E00CE6">
      <w:pPr>
        <w:numPr>
          <w:ilvl w:val="0"/>
          <w:numId w:val="47"/>
        </w:numPr>
      </w:pPr>
      <w:r w:rsidRPr="00E00CE6">
        <w:t>Comment</w:t>
      </w:r>
    </w:p>
    <w:p w14:paraId="73463CA5" w14:textId="77777777" w:rsidR="00E00CE6" w:rsidRPr="00E00CE6" w:rsidRDefault="00E00CE6" w:rsidP="00E00CE6">
      <w:pPr>
        <w:numPr>
          <w:ilvl w:val="0"/>
          <w:numId w:val="47"/>
        </w:numPr>
      </w:pPr>
      <w:r w:rsidRPr="00E00CE6">
        <w:t>Category</w:t>
      </w:r>
    </w:p>
    <w:p w14:paraId="68916E04" w14:textId="77777777" w:rsidR="00E00CE6" w:rsidRPr="00E00CE6" w:rsidRDefault="00E00CE6" w:rsidP="00E00CE6">
      <w:pPr>
        <w:numPr>
          <w:ilvl w:val="0"/>
          <w:numId w:val="47"/>
        </w:numPr>
      </w:pPr>
      <w:r w:rsidRPr="00E00CE6">
        <w:t>Goal</w:t>
      </w:r>
    </w:p>
    <w:p w14:paraId="2E3674D5" w14:textId="77777777" w:rsidR="00E00CE6" w:rsidRPr="00E00CE6" w:rsidRDefault="00E00CE6" w:rsidP="00E00CE6">
      <w:pPr>
        <w:numPr>
          <w:ilvl w:val="0"/>
          <w:numId w:val="47"/>
        </w:numPr>
      </w:pPr>
      <w:r w:rsidRPr="00E00CE6">
        <w:t>Notification</w:t>
      </w:r>
    </w:p>
    <w:p w14:paraId="7A2CE000" w14:textId="77777777" w:rsidR="00E00CE6" w:rsidRPr="00E00CE6" w:rsidRDefault="00E00CE6" w:rsidP="00E00CE6">
      <w:pPr>
        <w:numPr>
          <w:ilvl w:val="0"/>
          <w:numId w:val="47"/>
        </w:numPr>
      </w:pPr>
      <w:r w:rsidRPr="00E00CE6">
        <w:t>Invoice</w:t>
      </w:r>
    </w:p>
    <w:p w14:paraId="269A4AED" w14:textId="77777777" w:rsidR="00E00CE6" w:rsidRPr="00E00CE6" w:rsidRDefault="00E00CE6" w:rsidP="00E00CE6">
      <w:pPr>
        <w:numPr>
          <w:ilvl w:val="0"/>
          <w:numId w:val="47"/>
        </w:numPr>
      </w:pPr>
      <w:r w:rsidRPr="00E00CE6">
        <w:lastRenderedPageBreak/>
        <w:t>Milestone</w:t>
      </w:r>
    </w:p>
    <w:p w14:paraId="0839215F" w14:textId="77777777" w:rsidR="00E00CE6" w:rsidRPr="00E00CE6" w:rsidRDefault="00E00CE6" w:rsidP="00E00CE6">
      <w:pPr>
        <w:numPr>
          <w:ilvl w:val="0"/>
          <w:numId w:val="47"/>
        </w:numPr>
      </w:pPr>
      <w:r w:rsidRPr="00E00CE6">
        <w:t>Feedback</w:t>
      </w:r>
    </w:p>
    <w:p w14:paraId="12C1E0A1" w14:textId="77777777" w:rsidR="00E00CE6" w:rsidRPr="00E00CE6" w:rsidRDefault="00E00CE6" w:rsidP="00E00CE6">
      <w:pPr>
        <w:numPr>
          <w:ilvl w:val="0"/>
          <w:numId w:val="47"/>
        </w:numPr>
      </w:pPr>
      <w:r w:rsidRPr="00E00CE6">
        <w:t>Report</w:t>
      </w:r>
    </w:p>
    <w:p w14:paraId="32D32CEC" w14:textId="77777777" w:rsidR="00E00CE6" w:rsidRPr="00E00CE6" w:rsidRDefault="00E00CE6" w:rsidP="00E00CE6">
      <w:r w:rsidRPr="00E00CE6">
        <w:rPr>
          <w:b/>
          <w:bCs/>
        </w:rPr>
        <w:t>Modules</w:t>
      </w:r>
      <w:r w:rsidRPr="00E00CE6">
        <w:t>:</w:t>
      </w:r>
    </w:p>
    <w:p w14:paraId="6A6F288F" w14:textId="77777777" w:rsidR="00E00CE6" w:rsidRPr="00E00CE6" w:rsidRDefault="00E00CE6" w:rsidP="00E00CE6">
      <w:pPr>
        <w:numPr>
          <w:ilvl w:val="0"/>
          <w:numId w:val="48"/>
        </w:numPr>
      </w:pPr>
      <w:r w:rsidRPr="00E00CE6">
        <w:rPr>
          <w:b/>
          <w:bCs/>
        </w:rPr>
        <w:t>Project Management</w:t>
      </w:r>
      <w:r w:rsidRPr="00E00CE6">
        <w:t>: Users can create, edit, and update project campaigns.</w:t>
      </w:r>
    </w:p>
    <w:p w14:paraId="4573D316" w14:textId="77777777" w:rsidR="00E00CE6" w:rsidRPr="00E00CE6" w:rsidRDefault="00E00CE6" w:rsidP="00E00CE6">
      <w:pPr>
        <w:numPr>
          <w:ilvl w:val="0"/>
          <w:numId w:val="48"/>
        </w:numPr>
      </w:pPr>
      <w:r w:rsidRPr="00E00CE6">
        <w:rPr>
          <w:b/>
          <w:bCs/>
        </w:rPr>
        <w:t>Investment Tracking</w:t>
      </w:r>
      <w:r w:rsidRPr="00E00CE6">
        <w:t>: Track investor pledges and project funding status.</w:t>
      </w:r>
    </w:p>
    <w:p w14:paraId="0775C45E" w14:textId="77777777" w:rsidR="00E00CE6" w:rsidRPr="00E00CE6" w:rsidRDefault="00E00CE6" w:rsidP="00E00CE6">
      <w:pPr>
        <w:numPr>
          <w:ilvl w:val="0"/>
          <w:numId w:val="48"/>
        </w:numPr>
      </w:pPr>
      <w:r w:rsidRPr="00E00CE6">
        <w:rPr>
          <w:b/>
          <w:bCs/>
        </w:rPr>
        <w:t>Reward System</w:t>
      </w:r>
      <w:r w:rsidRPr="00E00CE6">
        <w:t>: Offer rewards to investors based on their pledge levels.</w:t>
      </w:r>
    </w:p>
    <w:p w14:paraId="4BFB07AA" w14:textId="77777777" w:rsidR="00E00CE6" w:rsidRPr="00E00CE6" w:rsidRDefault="00E00CE6" w:rsidP="00E00CE6">
      <w:pPr>
        <w:numPr>
          <w:ilvl w:val="0"/>
          <w:numId w:val="48"/>
        </w:numPr>
      </w:pPr>
      <w:r w:rsidRPr="00E00CE6">
        <w:rPr>
          <w:b/>
          <w:bCs/>
        </w:rPr>
        <w:t>Payment Gateway</w:t>
      </w:r>
      <w:r w:rsidRPr="00E00CE6">
        <w:t>: Handle pledges, payments, and refunds.</w:t>
      </w:r>
    </w:p>
    <w:p w14:paraId="7861E377" w14:textId="77777777" w:rsidR="00E00CE6" w:rsidRPr="00E00CE6" w:rsidRDefault="00E00CE6" w:rsidP="00E00CE6">
      <w:pPr>
        <w:numPr>
          <w:ilvl w:val="0"/>
          <w:numId w:val="48"/>
        </w:numPr>
      </w:pPr>
      <w:r w:rsidRPr="00E00CE6">
        <w:rPr>
          <w:b/>
          <w:bCs/>
        </w:rPr>
        <w:t>Milestone Tracking</w:t>
      </w:r>
      <w:r w:rsidRPr="00E00CE6">
        <w:t>: Projects can set and track progress milestones.</w:t>
      </w:r>
    </w:p>
    <w:p w14:paraId="5E603CD9" w14:textId="77777777" w:rsidR="00E00CE6" w:rsidRPr="00E00CE6" w:rsidRDefault="00E00CE6" w:rsidP="00E00CE6">
      <w:pPr>
        <w:numPr>
          <w:ilvl w:val="0"/>
          <w:numId w:val="48"/>
        </w:numPr>
      </w:pPr>
      <w:r w:rsidRPr="00E00CE6">
        <w:rPr>
          <w:b/>
          <w:bCs/>
        </w:rPr>
        <w:t>Comment and Feedback</w:t>
      </w:r>
      <w:r w:rsidRPr="00E00CE6">
        <w:t>: Allow investors to comment on projects and provide feedback.</w:t>
      </w:r>
    </w:p>
    <w:p w14:paraId="2D0B2AF9" w14:textId="77777777" w:rsidR="00E00CE6" w:rsidRPr="00E00CE6" w:rsidRDefault="00E00CE6" w:rsidP="00E00CE6">
      <w:pPr>
        <w:numPr>
          <w:ilvl w:val="0"/>
          <w:numId w:val="48"/>
        </w:numPr>
      </w:pPr>
      <w:r w:rsidRPr="00E00CE6">
        <w:rPr>
          <w:b/>
          <w:bCs/>
        </w:rPr>
        <w:t>Reporting Module</w:t>
      </w:r>
      <w:r w:rsidRPr="00E00CE6">
        <w:t>: Track project funding success, investor activity, and trends.</w:t>
      </w:r>
    </w:p>
    <w:p w14:paraId="207C59A4" w14:textId="77777777" w:rsidR="00E00CE6" w:rsidRPr="00E00CE6" w:rsidRDefault="00000000" w:rsidP="00E00CE6">
      <w:r>
        <w:pict w14:anchorId="65D90B2B">
          <v:rect id="_x0000_i1048" style="width:0;height:1.5pt" o:hralign="center" o:hrstd="t" o:hr="t" fillcolor="#a0a0a0" stroked="f"/>
        </w:pict>
      </w:r>
    </w:p>
    <w:p w14:paraId="5D87B17B" w14:textId="77777777" w:rsidR="00E00CE6" w:rsidRPr="00E00CE6" w:rsidRDefault="00E00CE6" w:rsidP="00E00CE6">
      <w:pPr>
        <w:rPr>
          <w:b/>
          <w:bCs/>
        </w:rPr>
      </w:pPr>
      <w:r w:rsidRPr="00E00CE6">
        <w:rPr>
          <w:b/>
          <w:bCs/>
        </w:rPr>
        <w:t>25. Job Portal System</w:t>
      </w:r>
    </w:p>
    <w:p w14:paraId="39B0B1C5" w14:textId="77777777" w:rsidR="00E00CE6" w:rsidRPr="00E00CE6" w:rsidRDefault="00E00CE6" w:rsidP="00E00CE6">
      <w:r w:rsidRPr="00E00CE6">
        <w:rPr>
          <w:b/>
          <w:bCs/>
        </w:rPr>
        <w:t>Requirement Analysis</w:t>
      </w:r>
      <w:r w:rsidRPr="00E00CE6">
        <w:t>: A platform for job seekers and employers to connect and manage job applications.</w:t>
      </w:r>
    </w:p>
    <w:p w14:paraId="4AA0B698" w14:textId="77777777" w:rsidR="00E00CE6" w:rsidRPr="00E00CE6" w:rsidRDefault="00E00CE6" w:rsidP="00E00CE6">
      <w:r w:rsidRPr="00E00CE6">
        <w:rPr>
          <w:b/>
          <w:bCs/>
        </w:rPr>
        <w:t>Entities</w:t>
      </w:r>
      <w:r w:rsidRPr="00E00CE6">
        <w:t>:</w:t>
      </w:r>
    </w:p>
    <w:p w14:paraId="1289D1DE" w14:textId="77777777" w:rsidR="00E00CE6" w:rsidRPr="00E00CE6" w:rsidRDefault="00E00CE6" w:rsidP="00E00CE6">
      <w:pPr>
        <w:numPr>
          <w:ilvl w:val="0"/>
          <w:numId w:val="49"/>
        </w:numPr>
      </w:pPr>
      <w:proofErr w:type="spellStart"/>
      <w:r w:rsidRPr="00E00CE6">
        <w:t>JobSeeker</w:t>
      </w:r>
      <w:proofErr w:type="spellEnd"/>
    </w:p>
    <w:p w14:paraId="4C44F3A9" w14:textId="77777777" w:rsidR="00E00CE6" w:rsidRPr="00E00CE6" w:rsidRDefault="00E00CE6" w:rsidP="00E00CE6">
      <w:pPr>
        <w:numPr>
          <w:ilvl w:val="0"/>
          <w:numId w:val="49"/>
        </w:numPr>
      </w:pPr>
      <w:r w:rsidRPr="00E00CE6">
        <w:t>Employer</w:t>
      </w:r>
    </w:p>
    <w:p w14:paraId="0C447536" w14:textId="77777777" w:rsidR="00E00CE6" w:rsidRPr="00E00CE6" w:rsidRDefault="00E00CE6" w:rsidP="00E00CE6">
      <w:pPr>
        <w:numPr>
          <w:ilvl w:val="0"/>
          <w:numId w:val="49"/>
        </w:numPr>
      </w:pPr>
      <w:proofErr w:type="spellStart"/>
      <w:r w:rsidRPr="00E00CE6">
        <w:t>JobPost</w:t>
      </w:r>
      <w:proofErr w:type="spellEnd"/>
    </w:p>
    <w:p w14:paraId="395151CA" w14:textId="77777777" w:rsidR="00E00CE6" w:rsidRPr="00E00CE6" w:rsidRDefault="00E00CE6" w:rsidP="00E00CE6">
      <w:pPr>
        <w:numPr>
          <w:ilvl w:val="0"/>
          <w:numId w:val="49"/>
        </w:numPr>
      </w:pPr>
      <w:r w:rsidRPr="00E00CE6">
        <w:t>Application</w:t>
      </w:r>
    </w:p>
    <w:p w14:paraId="7FBB7C8F" w14:textId="77777777" w:rsidR="00E00CE6" w:rsidRPr="00E00CE6" w:rsidRDefault="00E00CE6" w:rsidP="00E00CE6">
      <w:pPr>
        <w:numPr>
          <w:ilvl w:val="0"/>
          <w:numId w:val="49"/>
        </w:numPr>
      </w:pPr>
      <w:r w:rsidRPr="00E00CE6">
        <w:t>Resume</w:t>
      </w:r>
    </w:p>
    <w:p w14:paraId="56A67368" w14:textId="77777777" w:rsidR="00E00CE6" w:rsidRPr="00E00CE6" w:rsidRDefault="00E00CE6" w:rsidP="00E00CE6">
      <w:pPr>
        <w:numPr>
          <w:ilvl w:val="0"/>
          <w:numId w:val="49"/>
        </w:numPr>
      </w:pPr>
      <w:r w:rsidRPr="00E00CE6">
        <w:t>Interview</w:t>
      </w:r>
    </w:p>
    <w:p w14:paraId="4AA6478E" w14:textId="77777777" w:rsidR="00E00CE6" w:rsidRPr="00E00CE6" w:rsidRDefault="00E00CE6" w:rsidP="00E00CE6">
      <w:pPr>
        <w:numPr>
          <w:ilvl w:val="0"/>
          <w:numId w:val="49"/>
        </w:numPr>
      </w:pPr>
      <w:r w:rsidRPr="00E00CE6">
        <w:t>Notification</w:t>
      </w:r>
    </w:p>
    <w:p w14:paraId="6813E634" w14:textId="77777777" w:rsidR="00E00CE6" w:rsidRPr="00E00CE6" w:rsidRDefault="00E00CE6" w:rsidP="00E00CE6">
      <w:pPr>
        <w:numPr>
          <w:ilvl w:val="0"/>
          <w:numId w:val="49"/>
        </w:numPr>
      </w:pPr>
      <w:r w:rsidRPr="00E00CE6">
        <w:t>Category</w:t>
      </w:r>
    </w:p>
    <w:p w14:paraId="5E734E01" w14:textId="77777777" w:rsidR="00E00CE6" w:rsidRPr="00E00CE6" w:rsidRDefault="00E00CE6" w:rsidP="00E00CE6">
      <w:pPr>
        <w:numPr>
          <w:ilvl w:val="0"/>
          <w:numId w:val="49"/>
        </w:numPr>
      </w:pPr>
      <w:r w:rsidRPr="00E00CE6">
        <w:t>Skill</w:t>
      </w:r>
    </w:p>
    <w:p w14:paraId="08845289" w14:textId="77777777" w:rsidR="00E00CE6" w:rsidRPr="00E00CE6" w:rsidRDefault="00E00CE6" w:rsidP="00E00CE6">
      <w:pPr>
        <w:numPr>
          <w:ilvl w:val="0"/>
          <w:numId w:val="49"/>
        </w:numPr>
      </w:pPr>
      <w:r w:rsidRPr="00E00CE6">
        <w:t>Payment</w:t>
      </w:r>
    </w:p>
    <w:p w14:paraId="575F00E6" w14:textId="77777777" w:rsidR="00E00CE6" w:rsidRPr="00E00CE6" w:rsidRDefault="00E00CE6" w:rsidP="00E00CE6">
      <w:pPr>
        <w:numPr>
          <w:ilvl w:val="0"/>
          <w:numId w:val="49"/>
        </w:numPr>
      </w:pPr>
      <w:r w:rsidRPr="00E00CE6">
        <w:t>Report</w:t>
      </w:r>
    </w:p>
    <w:p w14:paraId="72B25B0F" w14:textId="77777777" w:rsidR="00E00CE6" w:rsidRPr="00E00CE6" w:rsidRDefault="00E00CE6" w:rsidP="00E00CE6">
      <w:pPr>
        <w:numPr>
          <w:ilvl w:val="0"/>
          <w:numId w:val="49"/>
        </w:numPr>
      </w:pPr>
      <w:r w:rsidRPr="00E00CE6">
        <w:t>Feedback</w:t>
      </w:r>
    </w:p>
    <w:p w14:paraId="3F5C30AE" w14:textId="77777777" w:rsidR="00E00CE6" w:rsidRPr="00E00CE6" w:rsidRDefault="00E00CE6" w:rsidP="00E00CE6">
      <w:pPr>
        <w:numPr>
          <w:ilvl w:val="0"/>
          <w:numId w:val="49"/>
        </w:numPr>
      </w:pPr>
      <w:proofErr w:type="spellStart"/>
      <w:r w:rsidRPr="00E00CE6">
        <w:t>JobType</w:t>
      </w:r>
      <w:proofErr w:type="spellEnd"/>
    </w:p>
    <w:p w14:paraId="4EC46225" w14:textId="77777777" w:rsidR="00E00CE6" w:rsidRPr="00E00CE6" w:rsidRDefault="00E00CE6" w:rsidP="00E00CE6">
      <w:pPr>
        <w:numPr>
          <w:ilvl w:val="0"/>
          <w:numId w:val="49"/>
        </w:numPr>
      </w:pPr>
      <w:r w:rsidRPr="00E00CE6">
        <w:t>Offer</w:t>
      </w:r>
    </w:p>
    <w:p w14:paraId="5EF60499" w14:textId="77777777" w:rsidR="00E00CE6" w:rsidRPr="00E00CE6" w:rsidRDefault="00E00CE6" w:rsidP="00E00CE6">
      <w:pPr>
        <w:numPr>
          <w:ilvl w:val="0"/>
          <w:numId w:val="49"/>
        </w:numPr>
      </w:pPr>
      <w:r w:rsidRPr="00E00CE6">
        <w:t>Role</w:t>
      </w:r>
    </w:p>
    <w:p w14:paraId="1F1B55A6" w14:textId="77777777" w:rsidR="00E00CE6" w:rsidRPr="00E00CE6" w:rsidRDefault="00E00CE6" w:rsidP="00E00CE6">
      <w:r w:rsidRPr="00E00CE6">
        <w:rPr>
          <w:b/>
          <w:bCs/>
        </w:rPr>
        <w:t>Modules</w:t>
      </w:r>
      <w:r w:rsidRPr="00E00CE6">
        <w:t>:</w:t>
      </w:r>
    </w:p>
    <w:p w14:paraId="76B182A4" w14:textId="77777777" w:rsidR="00E00CE6" w:rsidRPr="00E00CE6" w:rsidRDefault="00E00CE6" w:rsidP="00E00CE6">
      <w:pPr>
        <w:numPr>
          <w:ilvl w:val="0"/>
          <w:numId w:val="50"/>
        </w:numPr>
      </w:pPr>
      <w:r w:rsidRPr="00E00CE6">
        <w:rPr>
          <w:b/>
          <w:bCs/>
        </w:rPr>
        <w:t>Job Posting</w:t>
      </w:r>
      <w:r w:rsidRPr="00E00CE6">
        <w:t>: Employers can post job listings and manage applications.</w:t>
      </w:r>
    </w:p>
    <w:p w14:paraId="12EDB668" w14:textId="77777777" w:rsidR="00E00CE6" w:rsidRPr="00E00CE6" w:rsidRDefault="00E00CE6" w:rsidP="00E00CE6">
      <w:pPr>
        <w:numPr>
          <w:ilvl w:val="0"/>
          <w:numId w:val="50"/>
        </w:numPr>
      </w:pPr>
      <w:r w:rsidRPr="00E00CE6">
        <w:rPr>
          <w:b/>
          <w:bCs/>
        </w:rPr>
        <w:t>Resume Management</w:t>
      </w:r>
      <w:r w:rsidRPr="00E00CE6">
        <w:t>: Job seekers can upload resumes and apply for jobs.</w:t>
      </w:r>
    </w:p>
    <w:p w14:paraId="447B6BC1" w14:textId="77777777" w:rsidR="00E00CE6" w:rsidRPr="00E00CE6" w:rsidRDefault="00E00CE6" w:rsidP="00E00CE6">
      <w:pPr>
        <w:numPr>
          <w:ilvl w:val="0"/>
          <w:numId w:val="50"/>
        </w:numPr>
      </w:pPr>
      <w:r w:rsidRPr="00E00CE6">
        <w:rPr>
          <w:b/>
          <w:bCs/>
        </w:rPr>
        <w:t>Application Tracking</w:t>
      </w:r>
      <w:r w:rsidRPr="00E00CE6">
        <w:t>: Employers can track applicants and manage interviews.</w:t>
      </w:r>
    </w:p>
    <w:p w14:paraId="4DE198E3" w14:textId="77777777" w:rsidR="00E00CE6" w:rsidRPr="00E00CE6" w:rsidRDefault="00E00CE6" w:rsidP="00E00CE6">
      <w:pPr>
        <w:numPr>
          <w:ilvl w:val="0"/>
          <w:numId w:val="50"/>
        </w:numPr>
      </w:pPr>
      <w:r w:rsidRPr="00E00CE6">
        <w:rPr>
          <w:b/>
          <w:bCs/>
        </w:rPr>
        <w:lastRenderedPageBreak/>
        <w:t>Interview Scheduling</w:t>
      </w:r>
      <w:r w:rsidRPr="00E00CE6">
        <w:t>: Schedule and manage interview rounds.</w:t>
      </w:r>
    </w:p>
    <w:p w14:paraId="62B32B22" w14:textId="77777777" w:rsidR="00E00CE6" w:rsidRPr="00E00CE6" w:rsidRDefault="00E00CE6" w:rsidP="00E00CE6">
      <w:pPr>
        <w:numPr>
          <w:ilvl w:val="0"/>
          <w:numId w:val="50"/>
        </w:numPr>
      </w:pPr>
      <w:r w:rsidRPr="00E00CE6">
        <w:rPr>
          <w:b/>
          <w:bCs/>
        </w:rPr>
        <w:t>Payment Gateway</w:t>
      </w:r>
      <w:r w:rsidRPr="00E00CE6">
        <w:t>: Manage premium job postings and job seeker subscriptions.</w:t>
      </w:r>
    </w:p>
    <w:p w14:paraId="0E8A9C0F" w14:textId="77777777" w:rsidR="00E00CE6" w:rsidRPr="00E00CE6" w:rsidRDefault="00E00CE6" w:rsidP="00E00CE6">
      <w:pPr>
        <w:numPr>
          <w:ilvl w:val="0"/>
          <w:numId w:val="50"/>
        </w:numPr>
      </w:pPr>
      <w:r w:rsidRPr="00E00CE6">
        <w:rPr>
          <w:b/>
          <w:bCs/>
        </w:rPr>
        <w:t>Notification System</w:t>
      </w:r>
      <w:r w:rsidRPr="00E00CE6">
        <w:t>: Alerts for new job postings, application status updates.</w:t>
      </w:r>
    </w:p>
    <w:p w14:paraId="7691A3B8" w14:textId="77777777" w:rsidR="00E00CE6" w:rsidRPr="00E00CE6" w:rsidRDefault="00E00CE6" w:rsidP="00E00CE6">
      <w:pPr>
        <w:numPr>
          <w:ilvl w:val="0"/>
          <w:numId w:val="50"/>
        </w:numPr>
      </w:pPr>
      <w:r w:rsidRPr="00E00CE6">
        <w:rPr>
          <w:b/>
          <w:bCs/>
        </w:rPr>
        <w:t>Reporting Module</w:t>
      </w:r>
      <w:r w:rsidRPr="00E00CE6">
        <w:t>: Generate reports on hiring trends, job application statistics.</w:t>
      </w:r>
    </w:p>
    <w:p w14:paraId="4C42B37E" w14:textId="77777777" w:rsidR="00E00CE6" w:rsidRPr="00E00CE6" w:rsidRDefault="00000000" w:rsidP="00E00CE6">
      <w:r>
        <w:pict w14:anchorId="528E5BEB">
          <v:rect id="_x0000_i1049" style="width:0;height:1.5pt" o:hralign="center" o:hrstd="t" o:hr="t" fillcolor="#a0a0a0" stroked="f"/>
        </w:pict>
      </w:r>
    </w:p>
    <w:p w14:paraId="35ECC71C" w14:textId="77777777" w:rsidR="00E00CE6" w:rsidRPr="00E00CE6" w:rsidRDefault="00E00CE6" w:rsidP="00E00CE6">
      <w:pPr>
        <w:rPr>
          <w:b/>
          <w:bCs/>
        </w:rPr>
      </w:pPr>
      <w:r w:rsidRPr="00E00CE6">
        <w:rPr>
          <w:b/>
          <w:bCs/>
        </w:rPr>
        <w:t xml:space="preserve">26. Online Shopping Platform with </w:t>
      </w:r>
      <w:proofErr w:type="spellStart"/>
      <w:r w:rsidRPr="00E00CE6">
        <w:rPr>
          <w:b/>
          <w:bCs/>
        </w:rPr>
        <w:t>Dropshipping</w:t>
      </w:r>
      <w:proofErr w:type="spellEnd"/>
    </w:p>
    <w:p w14:paraId="579F4AF2" w14:textId="77777777" w:rsidR="00E00CE6" w:rsidRPr="00E00CE6" w:rsidRDefault="00E00CE6" w:rsidP="00E00CE6">
      <w:r w:rsidRPr="00E00CE6">
        <w:rPr>
          <w:b/>
          <w:bCs/>
        </w:rPr>
        <w:t>Requirement Analysis</w:t>
      </w:r>
      <w:r w:rsidRPr="00E00CE6">
        <w:t xml:space="preserve">: A platform to manage e-commerce with </w:t>
      </w:r>
      <w:proofErr w:type="spellStart"/>
      <w:r w:rsidRPr="00E00CE6">
        <w:t>dropshipping</w:t>
      </w:r>
      <w:proofErr w:type="spellEnd"/>
      <w:r w:rsidRPr="00E00CE6">
        <w:t xml:space="preserve"> integration.</w:t>
      </w:r>
    </w:p>
    <w:p w14:paraId="150B1496" w14:textId="77777777" w:rsidR="00E00CE6" w:rsidRPr="00E00CE6" w:rsidRDefault="00E00CE6" w:rsidP="00E00CE6">
      <w:r w:rsidRPr="00E00CE6">
        <w:rPr>
          <w:b/>
          <w:bCs/>
        </w:rPr>
        <w:t>Entities</w:t>
      </w:r>
      <w:r w:rsidRPr="00E00CE6">
        <w:t>:</w:t>
      </w:r>
    </w:p>
    <w:p w14:paraId="65217CD5" w14:textId="77777777" w:rsidR="00E00CE6" w:rsidRPr="00E00CE6" w:rsidRDefault="00E00CE6" w:rsidP="00E00CE6">
      <w:pPr>
        <w:numPr>
          <w:ilvl w:val="0"/>
          <w:numId w:val="51"/>
        </w:numPr>
      </w:pPr>
      <w:r w:rsidRPr="00E00CE6">
        <w:t>Vendor</w:t>
      </w:r>
    </w:p>
    <w:p w14:paraId="50BED603" w14:textId="77777777" w:rsidR="00E00CE6" w:rsidRPr="00E00CE6" w:rsidRDefault="00E00CE6" w:rsidP="00E00CE6">
      <w:pPr>
        <w:numPr>
          <w:ilvl w:val="0"/>
          <w:numId w:val="51"/>
        </w:numPr>
      </w:pPr>
      <w:r w:rsidRPr="00E00CE6">
        <w:t>Customer</w:t>
      </w:r>
    </w:p>
    <w:p w14:paraId="44251ABD" w14:textId="77777777" w:rsidR="00E00CE6" w:rsidRPr="00E00CE6" w:rsidRDefault="00E00CE6" w:rsidP="00E00CE6">
      <w:pPr>
        <w:numPr>
          <w:ilvl w:val="0"/>
          <w:numId w:val="51"/>
        </w:numPr>
      </w:pPr>
      <w:r w:rsidRPr="00E00CE6">
        <w:t>Product</w:t>
      </w:r>
    </w:p>
    <w:p w14:paraId="5E7FA2D8" w14:textId="77777777" w:rsidR="00E00CE6" w:rsidRPr="00E00CE6" w:rsidRDefault="00E00CE6" w:rsidP="00E00CE6">
      <w:pPr>
        <w:numPr>
          <w:ilvl w:val="0"/>
          <w:numId w:val="51"/>
        </w:numPr>
      </w:pPr>
      <w:r w:rsidRPr="00E00CE6">
        <w:t>Order</w:t>
      </w:r>
    </w:p>
    <w:p w14:paraId="61971EAB" w14:textId="77777777" w:rsidR="00E00CE6" w:rsidRPr="00E00CE6" w:rsidRDefault="00E00CE6" w:rsidP="00E00CE6">
      <w:pPr>
        <w:numPr>
          <w:ilvl w:val="0"/>
          <w:numId w:val="51"/>
        </w:numPr>
      </w:pPr>
      <w:r w:rsidRPr="00E00CE6">
        <w:t>Payment</w:t>
      </w:r>
    </w:p>
    <w:p w14:paraId="7D807D07" w14:textId="77777777" w:rsidR="00E00CE6" w:rsidRPr="00E00CE6" w:rsidRDefault="00E00CE6" w:rsidP="00E00CE6">
      <w:pPr>
        <w:numPr>
          <w:ilvl w:val="0"/>
          <w:numId w:val="51"/>
        </w:numPr>
      </w:pPr>
      <w:r w:rsidRPr="00E00CE6">
        <w:t>Shipment</w:t>
      </w:r>
    </w:p>
    <w:p w14:paraId="45497FDC" w14:textId="77777777" w:rsidR="00E00CE6" w:rsidRPr="00E00CE6" w:rsidRDefault="00E00CE6" w:rsidP="00E00CE6">
      <w:pPr>
        <w:numPr>
          <w:ilvl w:val="0"/>
          <w:numId w:val="51"/>
        </w:numPr>
      </w:pPr>
      <w:r w:rsidRPr="00E00CE6">
        <w:t>Cart</w:t>
      </w:r>
    </w:p>
    <w:p w14:paraId="2FBB00C0" w14:textId="77777777" w:rsidR="00E00CE6" w:rsidRPr="00E00CE6" w:rsidRDefault="00E00CE6" w:rsidP="00E00CE6">
      <w:pPr>
        <w:numPr>
          <w:ilvl w:val="0"/>
          <w:numId w:val="51"/>
        </w:numPr>
      </w:pPr>
      <w:r w:rsidRPr="00E00CE6">
        <w:t>Category</w:t>
      </w:r>
    </w:p>
    <w:p w14:paraId="341899D2" w14:textId="77777777" w:rsidR="00E00CE6" w:rsidRPr="00E00CE6" w:rsidRDefault="00E00CE6" w:rsidP="00E00CE6">
      <w:pPr>
        <w:numPr>
          <w:ilvl w:val="0"/>
          <w:numId w:val="51"/>
        </w:numPr>
      </w:pPr>
      <w:r w:rsidRPr="00E00CE6">
        <w:t>Invoice</w:t>
      </w:r>
    </w:p>
    <w:p w14:paraId="2ED1DF7D" w14:textId="77777777" w:rsidR="00E00CE6" w:rsidRPr="00E00CE6" w:rsidRDefault="00E00CE6" w:rsidP="00E00CE6">
      <w:pPr>
        <w:numPr>
          <w:ilvl w:val="0"/>
          <w:numId w:val="51"/>
        </w:numPr>
      </w:pPr>
      <w:r w:rsidRPr="00E00CE6">
        <w:t>Review</w:t>
      </w:r>
    </w:p>
    <w:p w14:paraId="44777BDA" w14:textId="77777777" w:rsidR="00E00CE6" w:rsidRPr="00E00CE6" w:rsidRDefault="00E00CE6" w:rsidP="00E00CE6">
      <w:pPr>
        <w:numPr>
          <w:ilvl w:val="0"/>
          <w:numId w:val="51"/>
        </w:numPr>
      </w:pPr>
      <w:r w:rsidRPr="00E00CE6">
        <w:t>Delivery</w:t>
      </w:r>
    </w:p>
    <w:p w14:paraId="36D731F0" w14:textId="77777777" w:rsidR="00E00CE6" w:rsidRPr="00E00CE6" w:rsidRDefault="00E00CE6" w:rsidP="00E00CE6">
      <w:pPr>
        <w:numPr>
          <w:ilvl w:val="0"/>
          <w:numId w:val="51"/>
        </w:numPr>
      </w:pPr>
      <w:r w:rsidRPr="00E00CE6">
        <w:t>Discount</w:t>
      </w:r>
    </w:p>
    <w:p w14:paraId="78A3928F" w14:textId="77777777" w:rsidR="00E00CE6" w:rsidRPr="00E00CE6" w:rsidRDefault="00E00CE6" w:rsidP="00E00CE6">
      <w:pPr>
        <w:numPr>
          <w:ilvl w:val="0"/>
          <w:numId w:val="51"/>
        </w:numPr>
      </w:pPr>
      <w:r w:rsidRPr="00E00CE6">
        <w:t>Feedback</w:t>
      </w:r>
    </w:p>
    <w:p w14:paraId="363A7801" w14:textId="77777777" w:rsidR="00E00CE6" w:rsidRPr="00E00CE6" w:rsidRDefault="00E00CE6" w:rsidP="00E00CE6">
      <w:pPr>
        <w:numPr>
          <w:ilvl w:val="0"/>
          <w:numId w:val="51"/>
        </w:numPr>
      </w:pPr>
      <w:r w:rsidRPr="00E00CE6">
        <w:t>Supplier</w:t>
      </w:r>
    </w:p>
    <w:p w14:paraId="7C1A822C" w14:textId="77777777" w:rsidR="00E00CE6" w:rsidRPr="00E00CE6" w:rsidRDefault="00E00CE6" w:rsidP="00E00CE6">
      <w:pPr>
        <w:numPr>
          <w:ilvl w:val="0"/>
          <w:numId w:val="51"/>
        </w:numPr>
      </w:pPr>
      <w:r w:rsidRPr="00E00CE6">
        <w:t>Refund</w:t>
      </w:r>
    </w:p>
    <w:p w14:paraId="2000BA96" w14:textId="77777777" w:rsidR="00E00CE6" w:rsidRPr="00E00CE6" w:rsidRDefault="00E00CE6" w:rsidP="00E00CE6">
      <w:r w:rsidRPr="00E00CE6">
        <w:rPr>
          <w:b/>
          <w:bCs/>
        </w:rPr>
        <w:t>Modules</w:t>
      </w:r>
      <w:r w:rsidRPr="00E00CE6">
        <w:t>:</w:t>
      </w:r>
    </w:p>
    <w:p w14:paraId="5702D5D9" w14:textId="77777777" w:rsidR="00E00CE6" w:rsidRPr="00E00CE6" w:rsidRDefault="00E00CE6" w:rsidP="00E00CE6">
      <w:pPr>
        <w:numPr>
          <w:ilvl w:val="0"/>
          <w:numId w:val="52"/>
        </w:numPr>
      </w:pPr>
      <w:r w:rsidRPr="00E00CE6">
        <w:rPr>
          <w:b/>
          <w:bCs/>
        </w:rPr>
        <w:t>Vendor and Supplier Management</w:t>
      </w:r>
      <w:r w:rsidRPr="00E00CE6">
        <w:t xml:space="preserve">: Manage vendor products and integrate with suppliers for </w:t>
      </w:r>
      <w:proofErr w:type="spellStart"/>
      <w:r w:rsidRPr="00E00CE6">
        <w:t>dropshipping</w:t>
      </w:r>
      <w:proofErr w:type="spellEnd"/>
      <w:r w:rsidRPr="00E00CE6">
        <w:t>.</w:t>
      </w:r>
    </w:p>
    <w:p w14:paraId="22D2B901" w14:textId="77777777" w:rsidR="00E00CE6" w:rsidRPr="00E00CE6" w:rsidRDefault="00E00CE6" w:rsidP="00E00CE6">
      <w:pPr>
        <w:numPr>
          <w:ilvl w:val="0"/>
          <w:numId w:val="52"/>
        </w:numPr>
      </w:pPr>
      <w:r w:rsidRPr="00E00CE6">
        <w:rPr>
          <w:b/>
          <w:bCs/>
        </w:rPr>
        <w:t>Product and Order Management</w:t>
      </w:r>
      <w:r w:rsidRPr="00E00CE6">
        <w:t>: Track products, orders, cancellations, and returns.</w:t>
      </w:r>
    </w:p>
    <w:p w14:paraId="091026AB" w14:textId="77777777" w:rsidR="00E00CE6" w:rsidRPr="00E00CE6" w:rsidRDefault="00E00CE6" w:rsidP="00E00CE6">
      <w:pPr>
        <w:numPr>
          <w:ilvl w:val="0"/>
          <w:numId w:val="52"/>
        </w:numPr>
      </w:pPr>
      <w:r w:rsidRPr="00E00CE6">
        <w:rPr>
          <w:b/>
          <w:bCs/>
        </w:rPr>
        <w:t>Payment Gateway</w:t>
      </w:r>
      <w:r w:rsidRPr="00E00CE6">
        <w:t xml:space="preserve">: Handle payments, refunds, and </w:t>
      </w:r>
      <w:proofErr w:type="spellStart"/>
      <w:r w:rsidRPr="00E00CE6">
        <w:t>dropshipping</w:t>
      </w:r>
      <w:proofErr w:type="spellEnd"/>
      <w:r w:rsidRPr="00E00CE6">
        <w:t xml:space="preserve"> costs.</w:t>
      </w:r>
    </w:p>
    <w:p w14:paraId="4BA836A7" w14:textId="77777777" w:rsidR="00E00CE6" w:rsidRPr="00E00CE6" w:rsidRDefault="00E00CE6" w:rsidP="00E00CE6">
      <w:pPr>
        <w:numPr>
          <w:ilvl w:val="0"/>
          <w:numId w:val="52"/>
        </w:numPr>
      </w:pPr>
      <w:r w:rsidRPr="00E00CE6">
        <w:rPr>
          <w:b/>
          <w:bCs/>
        </w:rPr>
        <w:t>Shipment Tracking</w:t>
      </w:r>
      <w:r w:rsidRPr="00E00CE6">
        <w:t>: Monitor product shipment from suppliers to customers.</w:t>
      </w:r>
    </w:p>
    <w:p w14:paraId="0F4577EB" w14:textId="77777777" w:rsidR="00E00CE6" w:rsidRPr="00E00CE6" w:rsidRDefault="00E00CE6" w:rsidP="00E00CE6">
      <w:pPr>
        <w:numPr>
          <w:ilvl w:val="0"/>
          <w:numId w:val="52"/>
        </w:numPr>
      </w:pPr>
      <w:r w:rsidRPr="00E00CE6">
        <w:rPr>
          <w:b/>
          <w:bCs/>
        </w:rPr>
        <w:t>Review System</w:t>
      </w:r>
      <w:r w:rsidRPr="00E00CE6">
        <w:t>: Allow customers to review products and provide feedback.</w:t>
      </w:r>
    </w:p>
    <w:p w14:paraId="77161E47" w14:textId="77777777" w:rsidR="00E00CE6" w:rsidRPr="00E00CE6" w:rsidRDefault="00E00CE6" w:rsidP="00E00CE6">
      <w:pPr>
        <w:numPr>
          <w:ilvl w:val="0"/>
          <w:numId w:val="52"/>
        </w:numPr>
      </w:pPr>
      <w:r w:rsidRPr="00E00CE6">
        <w:rPr>
          <w:b/>
          <w:bCs/>
        </w:rPr>
        <w:t>Discount Management</w:t>
      </w:r>
      <w:r w:rsidRPr="00E00CE6">
        <w:t>: Create and apply discounts and coupons.</w:t>
      </w:r>
    </w:p>
    <w:p w14:paraId="26947491" w14:textId="77777777" w:rsidR="00E00CE6" w:rsidRPr="00E00CE6" w:rsidRDefault="00E00CE6" w:rsidP="00E00CE6">
      <w:pPr>
        <w:numPr>
          <w:ilvl w:val="0"/>
          <w:numId w:val="52"/>
        </w:numPr>
      </w:pPr>
      <w:r w:rsidRPr="00E00CE6">
        <w:rPr>
          <w:b/>
          <w:bCs/>
        </w:rPr>
        <w:t>Reporting Module</w:t>
      </w:r>
      <w:r w:rsidRPr="00E00CE6">
        <w:t xml:space="preserve">: Sales reports, </w:t>
      </w:r>
      <w:proofErr w:type="spellStart"/>
      <w:r w:rsidRPr="00E00CE6">
        <w:t>dropshipping</w:t>
      </w:r>
      <w:proofErr w:type="spellEnd"/>
      <w:r w:rsidRPr="00E00CE6">
        <w:t xml:space="preserve"> performance, and customer insights.</w:t>
      </w:r>
    </w:p>
    <w:p w14:paraId="2848B25F" w14:textId="77777777" w:rsidR="00E00CE6" w:rsidRPr="00E00CE6" w:rsidRDefault="00000000" w:rsidP="00E00CE6">
      <w:r>
        <w:pict w14:anchorId="3A692468">
          <v:rect id="_x0000_i1050" style="width:0;height:1.5pt" o:hralign="center" o:hrstd="t" o:hr="t" fillcolor="#a0a0a0" stroked="f"/>
        </w:pict>
      </w:r>
    </w:p>
    <w:p w14:paraId="07EFBC3C" w14:textId="77777777" w:rsidR="00E00CE6" w:rsidRPr="00E00CE6" w:rsidRDefault="00E00CE6" w:rsidP="00E00CE6">
      <w:pPr>
        <w:rPr>
          <w:b/>
          <w:bCs/>
        </w:rPr>
      </w:pPr>
      <w:r w:rsidRPr="00E00CE6">
        <w:rPr>
          <w:b/>
          <w:bCs/>
        </w:rPr>
        <w:t>27. Online Movie Ticket Booking System</w:t>
      </w:r>
    </w:p>
    <w:p w14:paraId="1314F57C" w14:textId="77777777" w:rsidR="00E00CE6" w:rsidRPr="00E00CE6" w:rsidRDefault="00E00CE6" w:rsidP="00E00CE6">
      <w:r w:rsidRPr="00E00CE6">
        <w:rPr>
          <w:b/>
          <w:bCs/>
        </w:rPr>
        <w:t>Requirement Analysis</w:t>
      </w:r>
      <w:r w:rsidRPr="00E00CE6">
        <w:t xml:space="preserve">: A system to book movie tickets, manage </w:t>
      </w:r>
      <w:proofErr w:type="spellStart"/>
      <w:r w:rsidRPr="00E00CE6">
        <w:t>theaters</w:t>
      </w:r>
      <w:proofErr w:type="spellEnd"/>
      <w:r w:rsidRPr="00E00CE6">
        <w:t>, and view schedules.</w:t>
      </w:r>
    </w:p>
    <w:p w14:paraId="261A458E" w14:textId="77777777" w:rsidR="00E00CE6" w:rsidRPr="00E00CE6" w:rsidRDefault="00E00CE6" w:rsidP="00E00CE6">
      <w:r w:rsidRPr="00E00CE6">
        <w:rPr>
          <w:b/>
          <w:bCs/>
        </w:rPr>
        <w:lastRenderedPageBreak/>
        <w:t>Entities</w:t>
      </w:r>
      <w:r w:rsidRPr="00E00CE6">
        <w:t>:</w:t>
      </w:r>
    </w:p>
    <w:p w14:paraId="58EB1234" w14:textId="77777777" w:rsidR="00E00CE6" w:rsidRPr="00E00CE6" w:rsidRDefault="00E00CE6" w:rsidP="00E00CE6">
      <w:pPr>
        <w:numPr>
          <w:ilvl w:val="0"/>
          <w:numId w:val="53"/>
        </w:numPr>
      </w:pPr>
      <w:r w:rsidRPr="00E00CE6">
        <w:t>User</w:t>
      </w:r>
    </w:p>
    <w:p w14:paraId="4D2648E1" w14:textId="77777777" w:rsidR="00E00CE6" w:rsidRPr="00E00CE6" w:rsidRDefault="00E00CE6" w:rsidP="00E00CE6">
      <w:pPr>
        <w:numPr>
          <w:ilvl w:val="0"/>
          <w:numId w:val="53"/>
        </w:numPr>
      </w:pPr>
      <w:r w:rsidRPr="00E00CE6">
        <w:t>Movie</w:t>
      </w:r>
    </w:p>
    <w:p w14:paraId="50C6C078" w14:textId="77777777" w:rsidR="00E00CE6" w:rsidRPr="00E00CE6" w:rsidRDefault="00E00CE6" w:rsidP="00E00CE6">
      <w:pPr>
        <w:numPr>
          <w:ilvl w:val="0"/>
          <w:numId w:val="53"/>
        </w:numPr>
      </w:pPr>
      <w:proofErr w:type="spellStart"/>
      <w:r w:rsidRPr="00E00CE6">
        <w:t>Theater</w:t>
      </w:r>
      <w:proofErr w:type="spellEnd"/>
    </w:p>
    <w:p w14:paraId="73D2A889" w14:textId="77777777" w:rsidR="00E00CE6" w:rsidRPr="00E00CE6" w:rsidRDefault="00E00CE6" w:rsidP="00E00CE6">
      <w:pPr>
        <w:numPr>
          <w:ilvl w:val="0"/>
          <w:numId w:val="53"/>
        </w:numPr>
      </w:pPr>
      <w:r w:rsidRPr="00E00CE6">
        <w:t>Show</w:t>
      </w:r>
    </w:p>
    <w:p w14:paraId="73989404" w14:textId="77777777" w:rsidR="00E00CE6" w:rsidRPr="00E00CE6" w:rsidRDefault="00E00CE6" w:rsidP="00E00CE6">
      <w:pPr>
        <w:numPr>
          <w:ilvl w:val="0"/>
          <w:numId w:val="53"/>
        </w:numPr>
      </w:pPr>
      <w:r w:rsidRPr="00E00CE6">
        <w:t>Seat</w:t>
      </w:r>
    </w:p>
    <w:p w14:paraId="3F734E38" w14:textId="77777777" w:rsidR="00E00CE6" w:rsidRPr="00E00CE6" w:rsidRDefault="00E00CE6" w:rsidP="00E00CE6">
      <w:pPr>
        <w:numPr>
          <w:ilvl w:val="0"/>
          <w:numId w:val="53"/>
        </w:numPr>
      </w:pPr>
      <w:r w:rsidRPr="00E00CE6">
        <w:t>Booking</w:t>
      </w:r>
    </w:p>
    <w:p w14:paraId="458CA26B" w14:textId="77777777" w:rsidR="00E00CE6" w:rsidRPr="00E00CE6" w:rsidRDefault="00E00CE6" w:rsidP="00E00CE6">
      <w:pPr>
        <w:numPr>
          <w:ilvl w:val="0"/>
          <w:numId w:val="53"/>
        </w:numPr>
      </w:pPr>
      <w:r w:rsidRPr="00E00CE6">
        <w:t>Payment</w:t>
      </w:r>
    </w:p>
    <w:p w14:paraId="3F3FC82D" w14:textId="77777777" w:rsidR="00E00CE6" w:rsidRPr="00E00CE6" w:rsidRDefault="00E00CE6" w:rsidP="00E00CE6">
      <w:pPr>
        <w:numPr>
          <w:ilvl w:val="0"/>
          <w:numId w:val="53"/>
        </w:numPr>
      </w:pPr>
      <w:r w:rsidRPr="00E00CE6">
        <w:t>Review</w:t>
      </w:r>
    </w:p>
    <w:p w14:paraId="0CEF3001" w14:textId="77777777" w:rsidR="00E00CE6" w:rsidRPr="00E00CE6" w:rsidRDefault="00E00CE6" w:rsidP="00E00CE6">
      <w:pPr>
        <w:numPr>
          <w:ilvl w:val="0"/>
          <w:numId w:val="53"/>
        </w:numPr>
      </w:pPr>
      <w:r w:rsidRPr="00E00CE6">
        <w:t>Notification</w:t>
      </w:r>
    </w:p>
    <w:p w14:paraId="4F115F0B" w14:textId="77777777" w:rsidR="00E00CE6" w:rsidRPr="00E00CE6" w:rsidRDefault="00E00CE6" w:rsidP="00E00CE6">
      <w:pPr>
        <w:numPr>
          <w:ilvl w:val="0"/>
          <w:numId w:val="53"/>
        </w:numPr>
      </w:pPr>
      <w:r w:rsidRPr="00E00CE6">
        <w:t>Invoice</w:t>
      </w:r>
    </w:p>
    <w:p w14:paraId="68780A2D" w14:textId="77777777" w:rsidR="00E00CE6" w:rsidRPr="00E00CE6" w:rsidRDefault="00E00CE6" w:rsidP="00E00CE6">
      <w:pPr>
        <w:numPr>
          <w:ilvl w:val="0"/>
          <w:numId w:val="53"/>
        </w:numPr>
      </w:pPr>
      <w:r w:rsidRPr="00E00CE6">
        <w:t>Feedback</w:t>
      </w:r>
    </w:p>
    <w:p w14:paraId="602B50BD" w14:textId="77777777" w:rsidR="00E00CE6" w:rsidRPr="00E00CE6" w:rsidRDefault="00E00CE6" w:rsidP="00E00CE6">
      <w:pPr>
        <w:numPr>
          <w:ilvl w:val="0"/>
          <w:numId w:val="53"/>
        </w:numPr>
      </w:pPr>
      <w:r w:rsidRPr="00E00CE6">
        <w:t>Discount</w:t>
      </w:r>
    </w:p>
    <w:p w14:paraId="78C54E2E" w14:textId="77777777" w:rsidR="00E00CE6" w:rsidRPr="00E00CE6" w:rsidRDefault="00E00CE6" w:rsidP="00E00CE6">
      <w:pPr>
        <w:numPr>
          <w:ilvl w:val="0"/>
          <w:numId w:val="53"/>
        </w:numPr>
      </w:pPr>
      <w:proofErr w:type="spellStart"/>
      <w:r w:rsidRPr="00E00CE6">
        <w:t>TheaterOwner</w:t>
      </w:r>
      <w:proofErr w:type="spellEnd"/>
    </w:p>
    <w:p w14:paraId="44552DA7" w14:textId="77777777" w:rsidR="00E00CE6" w:rsidRPr="00E00CE6" w:rsidRDefault="00E00CE6" w:rsidP="00E00CE6">
      <w:pPr>
        <w:numPr>
          <w:ilvl w:val="0"/>
          <w:numId w:val="53"/>
        </w:numPr>
      </w:pPr>
      <w:r w:rsidRPr="00E00CE6">
        <w:t>Schedule</w:t>
      </w:r>
    </w:p>
    <w:p w14:paraId="12C52BB9" w14:textId="77777777" w:rsidR="00E00CE6" w:rsidRPr="00E00CE6" w:rsidRDefault="00E00CE6" w:rsidP="00E00CE6">
      <w:pPr>
        <w:numPr>
          <w:ilvl w:val="0"/>
          <w:numId w:val="53"/>
        </w:numPr>
      </w:pPr>
      <w:r w:rsidRPr="00E00CE6">
        <w:t>Role</w:t>
      </w:r>
    </w:p>
    <w:p w14:paraId="312B19B2" w14:textId="77777777" w:rsidR="00E00CE6" w:rsidRPr="00E00CE6" w:rsidRDefault="00E00CE6" w:rsidP="00E00CE6">
      <w:r w:rsidRPr="00E00CE6">
        <w:rPr>
          <w:b/>
          <w:bCs/>
        </w:rPr>
        <w:t>Modules</w:t>
      </w:r>
      <w:r w:rsidRPr="00E00CE6">
        <w:t>:</w:t>
      </w:r>
    </w:p>
    <w:p w14:paraId="5D859210" w14:textId="77777777" w:rsidR="00E00CE6" w:rsidRPr="00E00CE6" w:rsidRDefault="00E00CE6" w:rsidP="00E00CE6">
      <w:pPr>
        <w:numPr>
          <w:ilvl w:val="0"/>
          <w:numId w:val="54"/>
        </w:numPr>
      </w:pPr>
      <w:r w:rsidRPr="00E00CE6">
        <w:rPr>
          <w:b/>
          <w:bCs/>
        </w:rPr>
        <w:t xml:space="preserve">Movie and </w:t>
      </w:r>
      <w:proofErr w:type="spellStart"/>
      <w:r w:rsidRPr="00E00CE6">
        <w:rPr>
          <w:b/>
          <w:bCs/>
        </w:rPr>
        <w:t>Theater</w:t>
      </w:r>
      <w:proofErr w:type="spellEnd"/>
      <w:r w:rsidRPr="00E00CE6">
        <w:rPr>
          <w:b/>
          <w:bCs/>
        </w:rPr>
        <w:t xml:space="preserve"> Management</w:t>
      </w:r>
      <w:r w:rsidRPr="00E00CE6">
        <w:t xml:space="preserve">: Manage movie listings, </w:t>
      </w:r>
      <w:proofErr w:type="spellStart"/>
      <w:r w:rsidRPr="00E00CE6">
        <w:t>theater</w:t>
      </w:r>
      <w:proofErr w:type="spellEnd"/>
      <w:r w:rsidRPr="00E00CE6">
        <w:t xml:space="preserve"> schedules, and seat availability.</w:t>
      </w:r>
    </w:p>
    <w:p w14:paraId="684145D4" w14:textId="77777777" w:rsidR="00E00CE6" w:rsidRPr="00E00CE6" w:rsidRDefault="00E00CE6" w:rsidP="00E00CE6">
      <w:pPr>
        <w:numPr>
          <w:ilvl w:val="0"/>
          <w:numId w:val="54"/>
        </w:numPr>
      </w:pPr>
      <w:r w:rsidRPr="00E00CE6">
        <w:rPr>
          <w:b/>
          <w:bCs/>
        </w:rPr>
        <w:t>Booking System</w:t>
      </w:r>
      <w:r w:rsidRPr="00E00CE6">
        <w:t>: Customers can book seats, select showtimes, and make payments.</w:t>
      </w:r>
    </w:p>
    <w:p w14:paraId="2B20C3F0" w14:textId="77777777" w:rsidR="00E00CE6" w:rsidRPr="00E00CE6" w:rsidRDefault="00E00CE6" w:rsidP="00E00CE6">
      <w:pPr>
        <w:numPr>
          <w:ilvl w:val="0"/>
          <w:numId w:val="54"/>
        </w:numPr>
      </w:pPr>
      <w:r w:rsidRPr="00E00CE6">
        <w:rPr>
          <w:b/>
          <w:bCs/>
        </w:rPr>
        <w:t>Payment Gateway</w:t>
      </w:r>
      <w:r w:rsidRPr="00E00CE6">
        <w:t>: Handle ticket payments, refunds, and discounts.</w:t>
      </w:r>
    </w:p>
    <w:p w14:paraId="23099393" w14:textId="77777777" w:rsidR="00E00CE6" w:rsidRPr="00E00CE6" w:rsidRDefault="00E00CE6" w:rsidP="00E00CE6">
      <w:pPr>
        <w:numPr>
          <w:ilvl w:val="0"/>
          <w:numId w:val="54"/>
        </w:numPr>
      </w:pPr>
      <w:r w:rsidRPr="00E00CE6">
        <w:rPr>
          <w:b/>
          <w:bCs/>
        </w:rPr>
        <w:t>Review System</w:t>
      </w:r>
      <w:r w:rsidRPr="00E00CE6">
        <w:t xml:space="preserve">: Customers can review </w:t>
      </w:r>
      <w:proofErr w:type="spellStart"/>
      <w:r w:rsidRPr="00E00CE6">
        <w:t>theaters</w:t>
      </w:r>
      <w:proofErr w:type="spellEnd"/>
      <w:r w:rsidRPr="00E00CE6">
        <w:t xml:space="preserve"> and movies.</w:t>
      </w:r>
    </w:p>
    <w:p w14:paraId="416F2985" w14:textId="77777777" w:rsidR="00E00CE6" w:rsidRPr="00E00CE6" w:rsidRDefault="00E00CE6" w:rsidP="00E00CE6">
      <w:pPr>
        <w:numPr>
          <w:ilvl w:val="0"/>
          <w:numId w:val="54"/>
        </w:numPr>
      </w:pPr>
      <w:r w:rsidRPr="00E00CE6">
        <w:rPr>
          <w:b/>
          <w:bCs/>
        </w:rPr>
        <w:t>Notification System</w:t>
      </w:r>
      <w:r w:rsidRPr="00E00CE6">
        <w:t>: Alerts for upcoming shows, ticket confirmations, and cancellations.</w:t>
      </w:r>
    </w:p>
    <w:p w14:paraId="6098B938" w14:textId="77777777" w:rsidR="00E00CE6" w:rsidRPr="00E00CE6" w:rsidRDefault="00E00CE6" w:rsidP="00E00CE6">
      <w:pPr>
        <w:numPr>
          <w:ilvl w:val="0"/>
          <w:numId w:val="54"/>
        </w:numPr>
      </w:pPr>
      <w:r w:rsidRPr="00E00CE6">
        <w:rPr>
          <w:b/>
          <w:bCs/>
        </w:rPr>
        <w:t>Reporting Module</w:t>
      </w:r>
      <w:r w:rsidRPr="00E00CE6">
        <w:t xml:space="preserve">: Generate reports on ticket sales, popular movies, and </w:t>
      </w:r>
      <w:proofErr w:type="spellStart"/>
      <w:r w:rsidRPr="00E00CE6">
        <w:t>theater</w:t>
      </w:r>
      <w:proofErr w:type="spellEnd"/>
      <w:r w:rsidRPr="00E00CE6">
        <w:t xml:space="preserve"> performance.</w:t>
      </w:r>
    </w:p>
    <w:p w14:paraId="5E067461" w14:textId="77777777" w:rsidR="00E00CE6" w:rsidRPr="00E00CE6" w:rsidRDefault="00000000" w:rsidP="00E00CE6">
      <w:r>
        <w:pict w14:anchorId="6EA6820B">
          <v:rect id="_x0000_i1051" style="width:0;height:1.5pt" o:hralign="center" o:hrstd="t" o:hr="t" fillcolor="#a0a0a0" stroked="f"/>
        </w:pict>
      </w:r>
    </w:p>
    <w:p w14:paraId="38ABA1AD" w14:textId="77777777" w:rsidR="00E00CE6" w:rsidRPr="00E00CE6" w:rsidRDefault="00E00CE6" w:rsidP="00E00CE6">
      <w:pPr>
        <w:rPr>
          <w:b/>
          <w:bCs/>
        </w:rPr>
      </w:pPr>
      <w:r w:rsidRPr="00E00CE6">
        <w:rPr>
          <w:b/>
          <w:bCs/>
        </w:rPr>
        <w:t>28. Document Workflow Management System</w:t>
      </w:r>
    </w:p>
    <w:p w14:paraId="2B664E07" w14:textId="77777777" w:rsidR="00E00CE6" w:rsidRPr="00E00CE6" w:rsidRDefault="00E00CE6" w:rsidP="00E00CE6">
      <w:r w:rsidRPr="00E00CE6">
        <w:rPr>
          <w:b/>
          <w:bCs/>
        </w:rPr>
        <w:t>Requirement Analysis</w:t>
      </w:r>
      <w:r w:rsidRPr="00E00CE6">
        <w:t>: A system to manage document workflows, approvals, and version control for organizations.</w:t>
      </w:r>
    </w:p>
    <w:p w14:paraId="0ECC36C4" w14:textId="77777777" w:rsidR="00E00CE6" w:rsidRPr="00E00CE6" w:rsidRDefault="00E00CE6" w:rsidP="00E00CE6">
      <w:r w:rsidRPr="00E00CE6">
        <w:rPr>
          <w:b/>
          <w:bCs/>
        </w:rPr>
        <w:t>Entities</w:t>
      </w:r>
      <w:r w:rsidRPr="00E00CE6">
        <w:t>:</w:t>
      </w:r>
    </w:p>
    <w:p w14:paraId="4B5DB6F9" w14:textId="77777777" w:rsidR="00E00CE6" w:rsidRPr="00E00CE6" w:rsidRDefault="00E00CE6" w:rsidP="00E00CE6">
      <w:pPr>
        <w:numPr>
          <w:ilvl w:val="0"/>
          <w:numId w:val="55"/>
        </w:numPr>
      </w:pPr>
      <w:r w:rsidRPr="00E00CE6">
        <w:t>Document</w:t>
      </w:r>
    </w:p>
    <w:p w14:paraId="65414A04" w14:textId="77777777" w:rsidR="00E00CE6" w:rsidRPr="00E00CE6" w:rsidRDefault="00E00CE6" w:rsidP="00E00CE6">
      <w:pPr>
        <w:numPr>
          <w:ilvl w:val="0"/>
          <w:numId w:val="55"/>
        </w:numPr>
      </w:pPr>
      <w:r w:rsidRPr="00E00CE6">
        <w:t>User</w:t>
      </w:r>
    </w:p>
    <w:p w14:paraId="14C17A4F" w14:textId="77777777" w:rsidR="00E00CE6" w:rsidRPr="00E00CE6" w:rsidRDefault="00E00CE6" w:rsidP="00E00CE6">
      <w:pPr>
        <w:numPr>
          <w:ilvl w:val="0"/>
          <w:numId w:val="55"/>
        </w:numPr>
      </w:pPr>
      <w:r w:rsidRPr="00E00CE6">
        <w:t>Workflow</w:t>
      </w:r>
    </w:p>
    <w:p w14:paraId="5D7DF008" w14:textId="77777777" w:rsidR="00E00CE6" w:rsidRPr="00E00CE6" w:rsidRDefault="00E00CE6" w:rsidP="00E00CE6">
      <w:pPr>
        <w:numPr>
          <w:ilvl w:val="0"/>
          <w:numId w:val="55"/>
        </w:numPr>
      </w:pPr>
      <w:r w:rsidRPr="00E00CE6">
        <w:t>Task</w:t>
      </w:r>
    </w:p>
    <w:p w14:paraId="436E39C0" w14:textId="77777777" w:rsidR="00E00CE6" w:rsidRPr="00E00CE6" w:rsidRDefault="00E00CE6" w:rsidP="00E00CE6">
      <w:pPr>
        <w:numPr>
          <w:ilvl w:val="0"/>
          <w:numId w:val="55"/>
        </w:numPr>
      </w:pPr>
      <w:r w:rsidRPr="00E00CE6">
        <w:t>Permission</w:t>
      </w:r>
    </w:p>
    <w:p w14:paraId="76AA423B" w14:textId="77777777" w:rsidR="00E00CE6" w:rsidRPr="00E00CE6" w:rsidRDefault="00E00CE6" w:rsidP="00E00CE6">
      <w:pPr>
        <w:numPr>
          <w:ilvl w:val="0"/>
          <w:numId w:val="55"/>
        </w:numPr>
      </w:pPr>
      <w:r w:rsidRPr="00E00CE6">
        <w:t>Version</w:t>
      </w:r>
    </w:p>
    <w:p w14:paraId="7CBBB635" w14:textId="77777777" w:rsidR="00E00CE6" w:rsidRPr="00E00CE6" w:rsidRDefault="00E00CE6" w:rsidP="00E00CE6">
      <w:pPr>
        <w:numPr>
          <w:ilvl w:val="0"/>
          <w:numId w:val="55"/>
        </w:numPr>
      </w:pPr>
      <w:r w:rsidRPr="00E00CE6">
        <w:t>Role</w:t>
      </w:r>
    </w:p>
    <w:p w14:paraId="484A1B4B" w14:textId="77777777" w:rsidR="00E00CE6" w:rsidRPr="00E00CE6" w:rsidRDefault="00E00CE6" w:rsidP="00E00CE6">
      <w:pPr>
        <w:numPr>
          <w:ilvl w:val="0"/>
          <w:numId w:val="55"/>
        </w:numPr>
      </w:pPr>
      <w:r w:rsidRPr="00E00CE6">
        <w:lastRenderedPageBreak/>
        <w:t>Comment</w:t>
      </w:r>
    </w:p>
    <w:p w14:paraId="5E05F8D1" w14:textId="77777777" w:rsidR="00E00CE6" w:rsidRPr="00E00CE6" w:rsidRDefault="00E00CE6" w:rsidP="00E00CE6">
      <w:pPr>
        <w:numPr>
          <w:ilvl w:val="0"/>
          <w:numId w:val="55"/>
        </w:numPr>
      </w:pPr>
      <w:r w:rsidRPr="00E00CE6">
        <w:t>Notification</w:t>
      </w:r>
    </w:p>
    <w:p w14:paraId="26274B56" w14:textId="77777777" w:rsidR="00E00CE6" w:rsidRPr="00E00CE6" w:rsidRDefault="00E00CE6" w:rsidP="00E00CE6">
      <w:pPr>
        <w:numPr>
          <w:ilvl w:val="0"/>
          <w:numId w:val="55"/>
        </w:numPr>
      </w:pPr>
      <w:r w:rsidRPr="00E00CE6">
        <w:t>Category</w:t>
      </w:r>
    </w:p>
    <w:p w14:paraId="4C81DAD0" w14:textId="77777777" w:rsidR="00E00CE6" w:rsidRPr="00E00CE6" w:rsidRDefault="00E00CE6" w:rsidP="00E00CE6">
      <w:pPr>
        <w:numPr>
          <w:ilvl w:val="0"/>
          <w:numId w:val="55"/>
        </w:numPr>
      </w:pPr>
      <w:proofErr w:type="spellStart"/>
      <w:r w:rsidRPr="00E00CE6">
        <w:t>AuditTrail</w:t>
      </w:r>
      <w:proofErr w:type="spellEnd"/>
    </w:p>
    <w:p w14:paraId="2CB43CB9" w14:textId="77777777" w:rsidR="00E00CE6" w:rsidRPr="00E00CE6" w:rsidRDefault="00E00CE6" w:rsidP="00E00CE6">
      <w:pPr>
        <w:numPr>
          <w:ilvl w:val="0"/>
          <w:numId w:val="55"/>
        </w:numPr>
      </w:pPr>
      <w:r w:rsidRPr="00E00CE6">
        <w:t>Approval</w:t>
      </w:r>
    </w:p>
    <w:p w14:paraId="198A52E9" w14:textId="77777777" w:rsidR="00E00CE6" w:rsidRPr="00E00CE6" w:rsidRDefault="00E00CE6" w:rsidP="00E00CE6">
      <w:pPr>
        <w:numPr>
          <w:ilvl w:val="0"/>
          <w:numId w:val="55"/>
        </w:numPr>
      </w:pPr>
      <w:r w:rsidRPr="00E00CE6">
        <w:t>Report</w:t>
      </w:r>
    </w:p>
    <w:p w14:paraId="6A9B75FB" w14:textId="77777777" w:rsidR="00E00CE6" w:rsidRPr="00E00CE6" w:rsidRDefault="00E00CE6" w:rsidP="00E00CE6">
      <w:pPr>
        <w:numPr>
          <w:ilvl w:val="0"/>
          <w:numId w:val="55"/>
        </w:numPr>
      </w:pPr>
      <w:r w:rsidRPr="00E00CE6">
        <w:t>Deadline</w:t>
      </w:r>
    </w:p>
    <w:p w14:paraId="690A0702" w14:textId="77777777" w:rsidR="00E00CE6" w:rsidRPr="00E00CE6" w:rsidRDefault="00E00CE6" w:rsidP="00E00CE6">
      <w:pPr>
        <w:numPr>
          <w:ilvl w:val="0"/>
          <w:numId w:val="55"/>
        </w:numPr>
      </w:pPr>
      <w:r w:rsidRPr="00E00CE6">
        <w:t>Folder</w:t>
      </w:r>
    </w:p>
    <w:p w14:paraId="40BBB5FD" w14:textId="77777777" w:rsidR="00E00CE6" w:rsidRPr="00E00CE6" w:rsidRDefault="00E00CE6" w:rsidP="00E00CE6">
      <w:r w:rsidRPr="00E00CE6">
        <w:rPr>
          <w:b/>
          <w:bCs/>
        </w:rPr>
        <w:t>Modules</w:t>
      </w:r>
      <w:r w:rsidRPr="00E00CE6">
        <w:t>:</w:t>
      </w:r>
    </w:p>
    <w:p w14:paraId="7C4171B7" w14:textId="77777777" w:rsidR="00E00CE6" w:rsidRPr="00E00CE6" w:rsidRDefault="00E00CE6" w:rsidP="00E00CE6">
      <w:pPr>
        <w:numPr>
          <w:ilvl w:val="0"/>
          <w:numId w:val="56"/>
        </w:numPr>
      </w:pPr>
      <w:r w:rsidRPr="00E00CE6">
        <w:rPr>
          <w:b/>
          <w:bCs/>
        </w:rPr>
        <w:t>Document Management</w:t>
      </w:r>
      <w:r w:rsidRPr="00E00CE6">
        <w:t>: Upload, organize, and track document versions.</w:t>
      </w:r>
    </w:p>
    <w:p w14:paraId="75B46C45" w14:textId="77777777" w:rsidR="00E00CE6" w:rsidRPr="00E00CE6" w:rsidRDefault="00E00CE6" w:rsidP="00E00CE6">
      <w:pPr>
        <w:numPr>
          <w:ilvl w:val="0"/>
          <w:numId w:val="56"/>
        </w:numPr>
      </w:pPr>
      <w:r w:rsidRPr="00E00CE6">
        <w:rPr>
          <w:b/>
          <w:bCs/>
        </w:rPr>
        <w:t>Workflow Automation</w:t>
      </w:r>
      <w:r w:rsidRPr="00E00CE6">
        <w:t>: Create and manage approval workflows for documents.</w:t>
      </w:r>
    </w:p>
    <w:p w14:paraId="25AA7766" w14:textId="77777777" w:rsidR="00E00CE6" w:rsidRPr="00E00CE6" w:rsidRDefault="00E00CE6" w:rsidP="00E00CE6">
      <w:pPr>
        <w:numPr>
          <w:ilvl w:val="0"/>
          <w:numId w:val="56"/>
        </w:numPr>
      </w:pPr>
      <w:r w:rsidRPr="00E00CE6">
        <w:rPr>
          <w:b/>
          <w:bCs/>
        </w:rPr>
        <w:t>Task Management</w:t>
      </w:r>
      <w:r w:rsidRPr="00E00CE6">
        <w:t>: Assign tasks related to document review and approvals.</w:t>
      </w:r>
    </w:p>
    <w:p w14:paraId="17B33FED" w14:textId="77777777" w:rsidR="00E00CE6" w:rsidRPr="00E00CE6" w:rsidRDefault="00E00CE6" w:rsidP="00E00CE6">
      <w:pPr>
        <w:numPr>
          <w:ilvl w:val="0"/>
          <w:numId w:val="56"/>
        </w:numPr>
      </w:pPr>
      <w:r w:rsidRPr="00E00CE6">
        <w:rPr>
          <w:b/>
          <w:bCs/>
        </w:rPr>
        <w:t>Version Control</w:t>
      </w:r>
      <w:r w:rsidRPr="00E00CE6">
        <w:t>: Track document versions and allow rollbacks.</w:t>
      </w:r>
    </w:p>
    <w:p w14:paraId="52A81F98" w14:textId="77777777" w:rsidR="00E00CE6" w:rsidRPr="00E00CE6" w:rsidRDefault="00E00CE6" w:rsidP="00E00CE6">
      <w:pPr>
        <w:numPr>
          <w:ilvl w:val="0"/>
          <w:numId w:val="56"/>
        </w:numPr>
      </w:pPr>
      <w:r w:rsidRPr="00E00CE6">
        <w:rPr>
          <w:b/>
          <w:bCs/>
        </w:rPr>
        <w:t>Permission Control</w:t>
      </w:r>
      <w:r w:rsidRPr="00E00CE6">
        <w:t>: Manage access to documents based on user roles.</w:t>
      </w:r>
    </w:p>
    <w:p w14:paraId="16D0E26A" w14:textId="77777777" w:rsidR="00E00CE6" w:rsidRPr="00E00CE6" w:rsidRDefault="00E00CE6" w:rsidP="00E00CE6">
      <w:pPr>
        <w:numPr>
          <w:ilvl w:val="0"/>
          <w:numId w:val="56"/>
        </w:numPr>
      </w:pPr>
      <w:r w:rsidRPr="00E00CE6">
        <w:rPr>
          <w:b/>
          <w:bCs/>
        </w:rPr>
        <w:t>Notification System</w:t>
      </w:r>
      <w:r w:rsidRPr="00E00CE6">
        <w:t>: Alerts for task assignments, approvals, and deadlines.</w:t>
      </w:r>
    </w:p>
    <w:p w14:paraId="668AA7F7" w14:textId="77777777" w:rsidR="00E00CE6" w:rsidRPr="00E00CE6" w:rsidRDefault="00E00CE6" w:rsidP="00E00CE6">
      <w:pPr>
        <w:numPr>
          <w:ilvl w:val="0"/>
          <w:numId w:val="56"/>
        </w:numPr>
      </w:pPr>
      <w:r w:rsidRPr="00E00CE6">
        <w:rPr>
          <w:b/>
          <w:bCs/>
        </w:rPr>
        <w:t>Reporting Module</w:t>
      </w:r>
      <w:r w:rsidRPr="00E00CE6">
        <w:t>: Generate reports on document status, task progress, and audit logs.</w:t>
      </w:r>
    </w:p>
    <w:p w14:paraId="705A960E" w14:textId="77777777" w:rsidR="00E00CE6" w:rsidRPr="00E00CE6" w:rsidRDefault="00000000" w:rsidP="00E00CE6">
      <w:r>
        <w:pict w14:anchorId="04D7DF27">
          <v:rect id="_x0000_i1052" style="width:0;height:1.5pt" o:hralign="center" o:hrstd="t" o:hr="t" fillcolor="#a0a0a0" stroked="f"/>
        </w:pict>
      </w:r>
    </w:p>
    <w:p w14:paraId="5E3B836E" w14:textId="77777777" w:rsidR="00E00CE6" w:rsidRPr="00E00CE6" w:rsidRDefault="00E00CE6" w:rsidP="00E00CE6">
      <w:pPr>
        <w:rPr>
          <w:b/>
          <w:bCs/>
        </w:rPr>
      </w:pPr>
      <w:r w:rsidRPr="00E00CE6">
        <w:rPr>
          <w:b/>
          <w:bCs/>
        </w:rPr>
        <w:t>29. Online Exam Management System</w:t>
      </w:r>
    </w:p>
    <w:p w14:paraId="2C2E05FA" w14:textId="77777777" w:rsidR="00E00CE6" w:rsidRPr="00E00CE6" w:rsidRDefault="00E00CE6" w:rsidP="00E00CE6">
      <w:r w:rsidRPr="00E00CE6">
        <w:rPr>
          <w:b/>
          <w:bCs/>
        </w:rPr>
        <w:t>Requirement Analysis</w:t>
      </w:r>
      <w:r w:rsidRPr="00E00CE6">
        <w:t>: A system to manage online exams, assignments, grading, and student performance tracking.</w:t>
      </w:r>
    </w:p>
    <w:p w14:paraId="7CA81AB0" w14:textId="77777777" w:rsidR="00E00CE6" w:rsidRPr="00E00CE6" w:rsidRDefault="00E00CE6" w:rsidP="00E00CE6">
      <w:r w:rsidRPr="00E00CE6">
        <w:rPr>
          <w:b/>
          <w:bCs/>
        </w:rPr>
        <w:t>Entities</w:t>
      </w:r>
      <w:r w:rsidRPr="00E00CE6">
        <w:t>:</w:t>
      </w:r>
    </w:p>
    <w:p w14:paraId="5814CE18" w14:textId="77777777" w:rsidR="00E00CE6" w:rsidRPr="00E00CE6" w:rsidRDefault="00E00CE6" w:rsidP="00E00CE6">
      <w:pPr>
        <w:numPr>
          <w:ilvl w:val="0"/>
          <w:numId w:val="57"/>
        </w:numPr>
      </w:pPr>
      <w:r w:rsidRPr="00E00CE6">
        <w:t>Student</w:t>
      </w:r>
    </w:p>
    <w:p w14:paraId="313347CF" w14:textId="77777777" w:rsidR="00E00CE6" w:rsidRPr="00E00CE6" w:rsidRDefault="00E00CE6" w:rsidP="00E00CE6">
      <w:pPr>
        <w:numPr>
          <w:ilvl w:val="0"/>
          <w:numId w:val="57"/>
        </w:numPr>
      </w:pPr>
      <w:r w:rsidRPr="00E00CE6">
        <w:t>Teacher</w:t>
      </w:r>
    </w:p>
    <w:p w14:paraId="1756A8EB" w14:textId="77777777" w:rsidR="00E00CE6" w:rsidRPr="00E00CE6" w:rsidRDefault="00E00CE6" w:rsidP="00E00CE6">
      <w:pPr>
        <w:numPr>
          <w:ilvl w:val="0"/>
          <w:numId w:val="57"/>
        </w:numPr>
      </w:pPr>
      <w:r w:rsidRPr="00E00CE6">
        <w:t>Course</w:t>
      </w:r>
    </w:p>
    <w:p w14:paraId="729AF53E" w14:textId="77777777" w:rsidR="00E00CE6" w:rsidRPr="00E00CE6" w:rsidRDefault="00E00CE6" w:rsidP="00E00CE6">
      <w:pPr>
        <w:numPr>
          <w:ilvl w:val="0"/>
          <w:numId w:val="57"/>
        </w:numPr>
      </w:pPr>
      <w:r w:rsidRPr="00E00CE6">
        <w:t>Exam</w:t>
      </w:r>
    </w:p>
    <w:p w14:paraId="3DBF3C5E" w14:textId="77777777" w:rsidR="00E00CE6" w:rsidRPr="00E00CE6" w:rsidRDefault="00E00CE6" w:rsidP="00E00CE6">
      <w:pPr>
        <w:numPr>
          <w:ilvl w:val="0"/>
          <w:numId w:val="57"/>
        </w:numPr>
      </w:pPr>
      <w:r w:rsidRPr="00E00CE6">
        <w:t>Question</w:t>
      </w:r>
    </w:p>
    <w:p w14:paraId="6C7BAAE7" w14:textId="77777777" w:rsidR="00E00CE6" w:rsidRPr="00E00CE6" w:rsidRDefault="00E00CE6" w:rsidP="00E00CE6">
      <w:pPr>
        <w:numPr>
          <w:ilvl w:val="0"/>
          <w:numId w:val="57"/>
        </w:numPr>
      </w:pPr>
      <w:r w:rsidRPr="00E00CE6">
        <w:t>Answer</w:t>
      </w:r>
    </w:p>
    <w:p w14:paraId="5F584811" w14:textId="77777777" w:rsidR="00E00CE6" w:rsidRPr="00E00CE6" w:rsidRDefault="00E00CE6" w:rsidP="00E00CE6">
      <w:pPr>
        <w:numPr>
          <w:ilvl w:val="0"/>
          <w:numId w:val="57"/>
        </w:numPr>
      </w:pPr>
      <w:r w:rsidRPr="00E00CE6">
        <w:t>Result</w:t>
      </w:r>
    </w:p>
    <w:p w14:paraId="58D1A099" w14:textId="77777777" w:rsidR="00E00CE6" w:rsidRPr="00E00CE6" w:rsidRDefault="00E00CE6" w:rsidP="00E00CE6">
      <w:pPr>
        <w:numPr>
          <w:ilvl w:val="0"/>
          <w:numId w:val="57"/>
        </w:numPr>
      </w:pPr>
      <w:r w:rsidRPr="00E00CE6">
        <w:t>Assignment</w:t>
      </w:r>
    </w:p>
    <w:p w14:paraId="7D0AE10C" w14:textId="77777777" w:rsidR="00E00CE6" w:rsidRPr="00E00CE6" w:rsidRDefault="00E00CE6" w:rsidP="00E00CE6">
      <w:pPr>
        <w:numPr>
          <w:ilvl w:val="0"/>
          <w:numId w:val="57"/>
        </w:numPr>
      </w:pPr>
      <w:r w:rsidRPr="00E00CE6">
        <w:t>Grade</w:t>
      </w:r>
    </w:p>
    <w:p w14:paraId="256896E7" w14:textId="77777777" w:rsidR="00E00CE6" w:rsidRPr="00E00CE6" w:rsidRDefault="00E00CE6" w:rsidP="00E00CE6">
      <w:pPr>
        <w:numPr>
          <w:ilvl w:val="0"/>
          <w:numId w:val="57"/>
        </w:numPr>
      </w:pPr>
      <w:r w:rsidRPr="00E00CE6">
        <w:t>Schedule</w:t>
      </w:r>
    </w:p>
    <w:p w14:paraId="3871D40A" w14:textId="77777777" w:rsidR="00E00CE6" w:rsidRPr="00E00CE6" w:rsidRDefault="00E00CE6" w:rsidP="00E00CE6">
      <w:pPr>
        <w:numPr>
          <w:ilvl w:val="0"/>
          <w:numId w:val="57"/>
        </w:numPr>
      </w:pPr>
      <w:r w:rsidRPr="00E00CE6">
        <w:t>Notification</w:t>
      </w:r>
    </w:p>
    <w:p w14:paraId="01E05F59" w14:textId="77777777" w:rsidR="00E00CE6" w:rsidRPr="00E00CE6" w:rsidRDefault="00E00CE6" w:rsidP="00E00CE6">
      <w:pPr>
        <w:numPr>
          <w:ilvl w:val="0"/>
          <w:numId w:val="57"/>
        </w:numPr>
      </w:pPr>
      <w:r w:rsidRPr="00E00CE6">
        <w:t>Feedback</w:t>
      </w:r>
    </w:p>
    <w:p w14:paraId="17B69966" w14:textId="77777777" w:rsidR="00E00CE6" w:rsidRPr="00E00CE6" w:rsidRDefault="00E00CE6" w:rsidP="00E00CE6">
      <w:pPr>
        <w:numPr>
          <w:ilvl w:val="0"/>
          <w:numId w:val="57"/>
        </w:numPr>
      </w:pPr>
      <w:proofErr w:type="spellStart"/>
      <w:r w:rsidRPr="00E00CE6">
        <w:t>AnswerSheet</w:t>
      </w:r>
      <w:proofErr w:type="spellEnd"/>
    </w:p>
    <w:p w14:paraId="53279D25" w14:textId="77777777" w:rsidR="00E00CE6" w:rsidRPr="00E00CE6" w:rsidRDefault="00E00CE6" w:rsidP="00E00CE6">
      <w:pPr>
        <w:numPr>
          <w:ilvl w:val="0"/>
          <w:numId w:val="57"/>
        </w:numPr>
      </w:pPr>
      <w:r w:rsidRPr="00E00CE6">
        <w:t>Attendance</w:t>
      </w:r>
    </w:p>
    <w:p w14:paraId="31C48309" w14:textId="77777777" w:rsidR="00E00CE6" w:rsidRPr="00E00CE6" w:rsidRDefault="00E00CE6" w:rsidP="00E00CE6">
      <w:pPr>
        <w:numPr>
          <w:ilvl w:val="0"/>
          <w:numId w:val="57"/>
        </w:numPr>
      </w:pPr>
      <w:r w:rsidRPr="00E00CE6">
        <w:lastRenderedPageBreak/>
        <w:t>Report</w:t>
      </w:r>
    </w:p>
    <w:p w14:paraId="5AE3CE01" w14:textId="77777777" w:rsidR="00E00CE6" w:rsidRPr="00E00CE6" w:rsidRDefault="00E00CE6" w:rsidP="00E00CE6">
      <w:r w:rsidRPr="00E00CE6">
        <w:rPr>
          <w:b/>
          <w:bCs/>
        </w:rPr>
        <w:t>Modules</w:t>
      </w:r>
      <w:r w:rsidRPr="00E00CE6">
        <w:t>:</w:t>
      </w:r>
    </w:p>
    <w:p w14:paraId="7062DF1E" w14:textId="77777777" w:rsidR="00E00CE6" w:rsidRPr="00E00CE6" w:rsidRDefault="00E00CE6" w:rsidP="00E00CE6">
      <w:pPr>
        <w:numPr>
          <w:ilvl w:val="0"/>
          <w:numId w:val="58"/>
        </w:numPr>
      </w:pPr>
      <w:r w:rsidRPr="00E00CE6">
        <w:rPr>
          <w:b/>
          <w:bCs/>
        </w:rPr>
        <w:t>Exam Creation</w:t>
      </w:r>
      <w:r w:rsidRPr="00E00CE6">
        <w:t>: Teachers can create and schedule exams for students.</w:t>
      </w:r>
    </w:p>
    <w:p w14:paraId="1C166B2D" w14:textId="77777777" w:rsidR="00E00CE6" w:rsidRPr="00E00CE6" w:rsidRDefault="00E00CE6" w:rsidP="00E00CE6">
      <w:pPr>
        <w:numPr>
          <w:ilvl w:val="0"/>
          <w:numId w:val="58"/>
        </w:numPr>
      </w:pPr>
      <w:r w:rsidRPr="00E00CE6">
        <w:rPr>
          <w:b/>
          <w:bCs/>
        </w:rPr>
        <w:t>Question Bank</w:t>
      </w:r>
      <w:r w:rsidRPr="00E00CE6">
        <w:t>: Store and manage a repository of exam questions.</w:t>
      </w:r>
    </w:p>
    <w:p w14:paraId="231A58C5" w14:textId="77777777" w:rsidR="00E00CE6" w:rsidRPr="00E00CE6" w:rsidRDefault="00E00CE6" w:rsidP="00E00CE6">
      <w:pPr>
        <w:numPr>
          <w:ilvl w:val="0"/>
          <w:numId w:val="58"/>
        </w:numPr>
      </w:pPr>
      <w:r w:rsidRPr="00E00CE6">
        <w:rPr>
          <w:b/>
          <w:bCs/>
        </w:rPr>
        <w:t>Student Portal</w:t>
      </w:r>
      <w:r w:rsidRPr="00E00CE6">
        <w:t>: Students can view exams, take tests, and view results.</w:t>
      </w:r>
    </w:p>
    <w:p w14:paraId="44CC329E" w14:textId="77777777" w:rsidR="00E00CE6" w:rsidRPr="00E00CE6" w:rsidRDefault="00E00CE6" w:rsidP="00E00CE6">
      <w:pPr>
        <w:numPr>
          <w:ilvl w:val="0"/>
          <w:numId w:val="58"/>
        </w:numPr>
      </w:pPr>
      <w:r w:rsidRPr="00E00CE6">
        <w:rPr>
          <w:b/>
          <w:bCs/>
        </w:rPr>
        <w:t>Assignment Management</w:t>
      </w:r>
      <w:r w:rsidRPr="00E00CE6">
        <w:t>: Teachers can assign and grade assignments.</w:t>
      </w:r>
    </w:p>
    <w:p w14:paraId="68BEA1F3" w14:textId="77777777" w:rsidR="00E00CE6" w:rsidRPr="00E00CE6" w:rsidRDefault="00E00CE6" w:rsidP="00E00CE6">
      <w:pPr>
        <w:numPr>
          <w:ilvl w:val="0"/>
          <w:numId w:val="58"/>
        </w:numPr>
      </w:pPr>
      <w:r w:rsidRPr="00E00CE6">
        <w:rPr>
          <w:b/>
          <w:bCs/>
        </w:rPr>
        <w:t>Grading System</w:t>
      </w:r>
      <w:r w:rsidRPr="00E00CE6">
        <w:t>: Automatically calculate grades based on exam and assignment results.</w:t>
      </w:r>
    </w:p>
    <w:p w14:paraId="7457DD36" w14:textId="77777777" w:rsidR="00E00CE6" w:rsidRPr="00E00CE6" w:rsidRDefault="00E00CE6" w:rsidP="00E00CE6">
      <w:pPr>
        <w:numPr>
          <w:ilvl w:val="0"/>
          <w:numId w:val="58"/>
        </w:numPr>
      </w:pPr>
      <w:r w:rsidRPr="00E00CE6">
        <w:rPr>
          <w:b/>
          <w:bCs/>
        </w:rPr>
        <w:t>Notification System</w:t>
      </w:r>
      <w:r w:rsidRPr="00E00CE6">
        <w:t>: Alerts for upcoming exams, assignments, and results.</w:t>
      </w:r>
    </w:p>
    <w:p w14:paraId="69CE5D12" w14:textId="77777777" w:rsidR="00E00CE6" w:rsidRPr="00E00CE6" w:rsidRDefault="00E00CE6" w:rsidP="00E00CE6">
      <w:pPr>
        <w:numPr>
          <w:ilvl w:val="0"/>
          <w:numId w:val="58"/>
        </w:numPr>
      </w:pPr>
      <w:r w:rsidRPr="00E00CE6">
        <w:rPr>
          <w:b/>
          <w:bCs/>
        </w:rPr>
        <w:t>Reporting Module</w:t>
      </w:r>
      <w:r w:rsidRPr="00E00CE6">
        <w:t>: Track student performance, grades, and exam statistics.</w:t>
      </w:r>
    </w:p>
    <w:p w14:paraId="2CD57081" w14:textId="77777777" w:rsidR="00E00CE6" w:rsidRPr="00E00CE6" w:rsidRDefault="00000000" w:rsidP="00E00CE6">
      <w:r>
        <w:pict w14:anchorId="68989815">
          <v:rect id="_x0000_i1053" style="width:0;height:1.5pt" o:hralign="center" o:hrstd="t" o:hr="t" fillcolor="#a0a0a0" stroked="f"/>
        </w:pict>
      </w:r>
    </w:p>
    <w:p w14:paraId="1349CD19" w14:textId="77777777" w:rsidR="00E00CE6" w:rsidRPr="00E00CE6" w:rsidRDefault="00E00CE6" w:rsidP="00E00CE6">
      <w:pPr>
        <w:rPr>
          <w:b/>
          <w:bCs/>
        </w:rPr>
      </w:pPr>
      <w:r w:rsidRPr="00E00CE6">
        <w:rPr>
          <w:b/>
          <w:bCs/>
        </w:rPr>
        <w:t>30. Health and Fitness App with Workout Plans</w:t>
      </w:r>
    </w:p>
    <w:p w14:paraId="114DEF75" w14:textId="77777777" w:rsidR="00E00CE6" w:rsidRPr="00E00CE6" w:rsidRDefault="00E00CE6" w:rsidP="00E00CE6">
      <w:r w:rsidRPr="00E00CE6">
        <w:rPr>
          <w:b/>
          <w:bCs/>
        </w:rPr>
        <w:t>Requirement Analysis</w:t>
      </w:r>
      <w:r w:rsidRPr="00E00CE6">
        <w:t>: A health and fitness app to track workouts, nutrition, and goals for users.</w:t>
      </w:r>
    </w:p>
    <w:p w14:paraId="75E817E5" w14:textId="77777777" w:rsidR="00E00CE6" w:rsidRPr="00E00CE6" w:rsidRDefault="00E00CE6" w:rsidP="00E00CE6">
      <w:r w:rsidRPr="00E00CE6">
        <w:rPr>
          <w:b/>
          <w:bCs/>
        </w:rPr>
        <w:t>Entities</w:t>
      </w:r>
      <w:r w:rsidRPr="00E00CE6">
        <w:t>:</w:t>
      </w:r>
    </w:p>
    <w:p w14:paraId="63E99577" w14:textId="77777777" w:rsidR="00E00CE6" w:rsidRPr="00E00CE6" w:rsidRDefault="00E00CE6" w:rsidP="00E00CE6">
      <w:pPr>
        <w:numPr>
          <w:ilvl w:val="0"/>
          <w:numId w:val="59"/>
        </w:numPr>
      </w:pPr>
      <w:r w:rsidRPr="00E00CE6">
        <w:t>User</w:t>
      </w:r>
    </w:p>
    <w:p w14:paraId="1317D804" w14:textId="77777777" w:rsidR="00E00CE6" w:rsidRPr="00E00CE6" w:rsidRDefault="00E00CE6" w:rsidP="00E00CE6">
      <w:pPr>
        <w:numPr>
          <w:ilvl w:val="0"/>
          <w:numId w:val="59"/>
        </w:numPr>
      </w:pPr>
      <w:proofErr w:type="spellStart"/>
      <w:r w:rsidRPr="00E00CE6">
        <w:t>WorkoutPlan</w:t>
      </w:r>
      <w:proofErr w:type="spellEnd"/>
    </w:p>
    <w:p w14:paraId="14C6C681" w14:textId="77777777" w:rsidR="00E00CE6" w:rsidRPr="00E00CE6" w:rsidRDefault="00E00CE6" w:rsidP="00E00CE6">
      <w:pPr>
        <w:numPr>
          <w:ilvl w:val="0"/>
          <w:numId w:val="59"/>
        </w:numPr>
      </w:pPr>
      <w:r w:rsidRPr="00E00CE6">
        <w:t>Exercise</w:t>
      </w:r>
    </w:p>
    <w:p w14:paraId="28BA0D6B" w14:textId="77777777" w:rsidR="00E00CE6" w:rsidRPr="00E00CE6" w:rsidRDefault="00E00CE6" w:rsidP="00E00CE6">
      <w:pPr>
        <w:numPr>
          <w:ilvl w:val="0"/>
          <w:numId w:val="59"/>
        </w:numPr>
      </w:pPr>
      <w:r w:rsidRPr="00E00CE6">
        <w:t>Nutrition</w:t>
      </w:r>
    </w:p>
    <w:p w14:paraId="04A19173" w14:textId="77777777" w:rsidR="00E00CE6" w:rsidRPr="00E00CE6" w:rsidRDefault="00E00CE6" w:rsidP="00E00CE6">
      <w:pPr>
        <w:numPr>
          <w:ilvl w:val="0"/>
          <w:numId w:val="59"/>
        </w:numPr>
      </w:pPr>
      <w:r w:rsidRPr="00E00CE6">
        <w:t>Goal</w:t>
      </w:r>
    </w:p>
    <w:p w14:paraId="45559882" w14:textId="77777777" w:rsidR="00E00CE6" w:rsidRPr="00E00CE6" w:rsidRDefault="00E00CE6" w:rsidP="00E00CE6">
      <w:pPr>
        <w:numPr>
          <w:ilvl w:val="0"/>
          <w:numId w:val="59"/>
        </w:numPr>
      </w:pPr>
      <w:r w:rsidRPr="00E00CE6">
        <w:t>Trainer</w:t>
      </w:r>
    </w:p>
    <w:p w14:paraId="7FC881BF" w14:textId="77777777" w:rsidR="00E00CE6" w:rsidRPr="00E00CE6" w:rsidRDefault="00E00CE6" w:rsidP="00E00CE6">
      <w:pPr>
        <w:numPr>
          <w:ilvl w:val="0"/>
          <w:numId w:val="59"/>
        </w:numPr>
      </w:pPr>
      <w:r w:rsidRPr="00E00CE6">
        <w:t>Progress</w:t>
      </w:r>
    </w:p>
    <w:p w14:paraId="4A268A60" w14:textId="77777777" w:rsidR="00E00CE6" w:rsidRPr="00E00CE6" w:rsidRDefault="00E00CE6" w:rsidP="00E00CE6">
      <w:pPr>
        <w:numPr>
          <w:ilvl w:val="0"/>
          <w:numId w:val="59"/>
        </w:numPr>
      </w:pPr>
      <w:r w:rsidRPr="00E00CE6">
        <w:t>Payment</w:t>
      </w:r>
    </w:p>
    <w:p w14:paraId="439766CE" w14:textId="77777777" w:rsidR="00E00CE6" w:rsidRPr="00E00CE6" w:rsidRDefault="00E00CE6" w:rsidP="00E00CE6">
      <w:pPr>
        <w:numPr>
          <w:ilvl w:val="0"/>
          <w:numId w:val="59"/>
        </w:numPr>
      </w:pPr>
      <w:r w:rsidRPr="00E00CE6">
        <w:t>Subscription</w:t>
      </w:r>
    </w:p>
    <w:p w14:paraId="224FD630" w14:textId="77777777" w:rsidR="00E00CE6" w:rsidRPr="00E00CE6" w:rsidRDefault="00E00CE6" w:rsidP="00E00CE6">
      <w:pPr>
        <w:numPr>
          <w:ilvl w:val="0"/>
          <w:numId w:val="59"/>
        </w:numPr>
      </w:pPr>
      <w:r w:rsidRPr="00E00CE6">
        <w:t>Feedback</w:t>
      </w:r>
    </w:p>
    <w:p w14:paraId="6BD8B1BF" w14:textId="77777777" w:rsidR="00E00CE6" w:rsidRPr="00E00CE6" w:rsidRDefault="00E00CE6" w:rsidP="00E00CE6">
      <w:pPr>
        <w:numPr>
          <w:ilvl w:val="0"/>
          <w:numId w:val="59"/>
        </w:numPr>
      </w:pPr>
      <w:proofErr w:type="spellStart"/>
      <w:r w:rsidRPr="00E00CE6">
        <w:t>MealPlan</w:t>
      </w:r>
      <w:proofErr w:type="spellEnd"/>
    </w:p>
    <w:p w14:paraId="7327E312" w14:textId="77777777" w:rsidR="00E00CE6" w:rsidRPr="00E00CE6" w:rsidRDefault="00E00CE6" w:rsidP="00E00CE6">
      <w:pPr>
        <w:numPr>
          <w:ilvl w:val="0"/>
          <w:numId w:val="59"/>
        </w:numPr>
      </w:pPr>
      <w:r w:rsidRPr="00E00CE6">
        <w:t>Report</w:t>
      </w:r>
    </w:p>
    <w:p w14:paraId="5C3F1EF3" w14:textId="77777777" w:rsidR="00E00CE6" w:rsidRPr="00E00CE6" w:rsidRDefault="00E00CE6" w:rsidP="00E00CE6">
      <w:pPr>
        <w:numPr>
          <w:ilvl w:val="0"/>
          <w:numId w:val="59"/>
        </w:numPr>
      </w:pPr>
      <w:r w:rsidRPr="00E00CE6">
        <w:t>Notification</w:t>
      </w:r>
    </w:p>
    <w:p w14:paraId="7C934264" w14:textId="77777777" w:rsidR="00E00CE6" w:rsidRPr="00E00CE6" w:rsidRDefault="00E00CE6" w:rsidP="00E00CE6">
      <w:pPr>
        <w:numPr>
          <w:ilvl w:val="0"/>
          <w:numId w:val="59"/>
        </w:numPr>
      </w:pPr>
      <w:r w:rsidRPr="00E00CE6">
        <w:t>Achievement</w:t>
      </w:r>
    </w:p>
    <w:p w14:paraId="3866E8AB" w14:textId="77777777" w:rsidR="00E00CE6" w:rsidRPr="00E00CE6" w:rsidRDefault="00E00CE6" w:rsidP="00E00CE6">
      <w:pPr>
        <w:numPr>
          <w:ilvl w:val="0"/>
          <w:numId w:val="59"/>
        </w:numPr>
      </w:pPr>
      <w:r w:rsidRPr="00E00CE6">
        <w:t>Role</w:t>
      </w:r>
    </w:p>
    <w:p w14:paraId="5EF8C927" w14:textId="77777777" w:rsidR="00E00CE6" w:rsidRPr="00E00CE6" w:rsidRDefault="00E00CE6" w:rsidP="00E00CE6">
      <w:r w:rsidRPr="00E00CE6">
        <w:rPr>
          <w:b/>
          <w:bCs/>
        </w:rPr>
        <w:t>Modules</w:t>
      </w:r>
      <w:r w:rsidRPr="00E00CE6">
        <w:t>:</w:t>
      </w:r>
    </w:p>
    <w:p w14:paraId="0949BFA1" w14:textId="77777777" w:rsidR="00E00CE6" w:rsidRPr="00E00CE6" w:rsidRDefault="00E00CE6" w:rsidP="00E00CE6">
      <w:pPr>
        <w:numPr>
          <w:ilvl w:val="0"/>
          <w:numId w:val="60"/>
        </w:numPr>
      </w:pPr>
      <w:r w:rsidRPr="00E00CE6">
        <w:rPr>
          <w:b/>
          <w:bCs/>
        </w:rPr>
        <w:t>Workout Plan Management</w:t>
      </w:r>
      <w:r w:rsidRPr="00E00CE6">
        <w:t>: Users can create and follow workout plans tailored by trainers.</w:t>
      </w:r>
    </w:p>
    <w:p w14:paraId="6D492A86" w14:textId="77777777" w:rsidR="00E00CE6" w:rsidRPr="00E00CE6" w:rsidRDefault="00E00CE6" w:rsidP="00E00CE6">
      <w:pPr>
        <w:numPr>
          <w:ilvl w:val="0"/>
          <w:numId w:val="60"/>
        </w:numPr>
      </w:pPr>
      <w:r w:rsidRPr="00E00CE6">
        <w:rPr>
          <w:b/>
          <w:bCs/>
        </w:rPr>
        <w:t>Exercise Tracking</w:t>
      </w:r>
      <w:r w:rsidRPr="00E00CE6">
        <w:t>: Track exercise progress and performance.</w:t>
      </w:r>
    </w:p>
    <w:p w14:paraId="2AF148DF" w14:textId="77777777" w:rsidR="00E00CE6" w:rsidRPr="00E00CE6" w:rsidRDefault="00E00CE6" w:rsidP="00E00CE6">
      <w:pPr>
        <w:numPr>
          <w:ilvl w:val="0"/>
          <w:numId w:val="60"/>
        </w:numPr>
      </w:pPr>
      <w:r w:rsidRPr="00E00CE6">
        <w:rPr>
          <w:b/>
          <w:bCs/>
        </w:rPr>
        <w:t>Nutrition Tracking</w:t>
      </w:r>
      <w:r w:rsidRPr="00E00CE6">
        <w:t>: Manage meal plans and track daily caloric intake.</w:t>
      </w:r>
    </w:p>
    <w:p w14:paraId="058565F6" w14:textId="77777777" w:rsidR="00E00CE6" w:rsidRPr="00E00CE6" w:rsidRDefault="00E00CE6" w:rsidP="00E00CE6">
      <w:pPr>
        <w:numPr>
          <w:ilvl w:val="0"/>
          <w:numId w:val="60"/>
        </w:numPr>
      </w:pPr>
      <w:r w:rsidRPr="00E00CE6">
        <w:rPr>
          <w:b/>
          <w:bCs/>
        </w:rPr>
        <w:t>Goal Setting</w:t>
      </w:r>
      <w:r w:rsidRPr="00E00CE6">
        <w:t>: Users can set fitness goals and monitor progress.</w:t>
      </w:r>
    </w:p>
    <w:p w14:paraId="69A544C3" w14:textId="77777777" w:rsidR="00E00CE6" w:rsidRPr="00E00CE6" w:rsidRDefault="00E00CE6" w:rsidP="00E00CE6">
      <w:pPr>
        <w:numPr>
          <w:ilvl w:val="0"/>
          <w:numId w:val="60"/>
        </w:numPr>
      </w:pPr>
      <w:r w:rsidRPr="00E00CE6">
        <w:rPr>
          <w:b/>
          <w:bCs/>
        </w:rPr>
        <w:t>Subscription System</w:t>
      </w:r>
      <w:r w:rsidRPr="00E00CE6">
        <w:t>: Manage paid subscriptions for personalized workout plans.</w:t>
      </w:r>
    </w:p>
    <w:p w14:paraId="044BE81A" w14:textId="77777777" w:rsidR="00E00CE6" w:rsidRPr="00E00CE6" w:rsidRDefault="00E00CE6" w:rsidP="00E00CE6">
      <w:pPr>
        <w:numPr>
          <w:ilvl w:val="0"/>
          <w:numId w:val="60"/>
        </w:numPr>
      </w:pPr>
      <w:r w:rsidRPr="00E00CE6">
        <w:rPr>
          <w:b/>
          <w:bCs/>
        </w:rPr>
        <w:lastRenderedPageBreak/>
        <w:t>Trainer Portal</w:t>
      </w:r>
      <w:r w:rsidRPr="00E00CE6">
        <w:t>: Trainers can create workout and meal plans for clients.</w:t>
      </w:r>
    </w:p>
    <w:p w14:paraId="6F13D933" w14:textId="77777777" w:rsidR="00E00CE6" w:rsidRPr="00E00CE6" w:rsidRDefault="00E00CE6" w:rsidP="00E00CE6">
      <w:pPr>
        <w:numPr>
          <w:ilvl w:val="0"/>
          <w:numId w:val="60"/>
        </w:numPr>
      </w:pPr>
      <w:r w:rsidRPr="00E00CE6">
        <w:rPr>
          <w:b/>
          <w:bCs/>
        </w:rPr>
        <w:t>Reporting Module</w:t>
      </w:r>
      <w:r w:rsidRPr="00E00CE6">
        <w:t>: Generate reports on workout performance, nutrition intake, and goal progress.</w:t>
      </w:r>
    </w:p>
    <w:p w14:paraId="3854AF37" w14:textId="7BA1F6A9" w:rsidR="00E00CE6" w:rsidRDefault="00000000">
      <w:r>
        <w:pict w14:anchorId="3720AD37">
          <v:rect id="_x0000_i1054" style="width:0;height:1.5pt" o:hralign="center" o:hrstd="t" o:hr="t" fillcolor="#a0a0a0" stroked="f"/>
        </w:pict>
      </w:r>
    </w:p>
    <w:p w14:paraId="74807BBF" w14:textId="0F80AFE0" w:rsidR="00072402" w:rsidRDefault="00072402"/>
    <w:p w14:paraId="3F9C104C" w14:textId="7E3CFD84" w:rsidR="00484B88" w:rsidRDefault="00484B88"/>
    <w:sectPr w:rsidR="00484B88" w:rsidSect="00AB3D80">
      <w:pgSz w:w="11906" w:h="16838"/>
      <w:pgMar w:top="567" w:right="707" w:bottom="709"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5555"/>
    <w:multiLevelType w:val="multilevel"/>
    <w:tmpl w:val="E120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4F32"/>
    <w:multiLevelType w:val="multilevel"/>
    <w:tmpl w:val="0CDC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11FFC"/>
    <w:multiLevelType w:val="multilevel"/>
    <w:tmpl w:val="570A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E5F2E"/>
    <w:multiLevelType w:val="multilevel"/>
    <w:tmpl w:val="7E3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E1DCB"/>
    <w:multiLevelType w:val="multilevel"/>
    <w:tmpl w:val="684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85E6E"/>
    <w:multiLevelType w:val="multilevel"/>
    <w:tmpl w:val="EFCC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014EB"/>
    <w:multiLevelType w:val="multilevel"/>
    <w:tmpl w:val="6AB0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659E1"/>
    <w:multiLevelType w:val="multilevel"/>
    <w:tmpl w:val="C27A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51B6D"/>
    <w:multiLevelType w:val="multilevel"/>
    <w:tmpl w:val="97BA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F41DB"/>
    <w:multiLevelType w:val="multilevel"/>
    <w:tmpl w:val="56E8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02CEE"/>
    <w:multiLevelType w:val="multilevel"/>
    <w:tmpl w:val="A25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63D74"/>
    <w:multiLevelType w:val="multilevel"/>
    <w:tmpl w:val="7662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23A76"/>
    <w:multiLevelType w:val="multilevel"/>
    <w:tmpl w:val="196E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24BDD"/>
    <w:multiLevelType w:val="multilevel"/>
    <w:tmpl w:val="487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16824"/>
    <w:multiLevelType w:val="multilevel"/>
    <w:tmpl w:val="F30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F0BE8"/>
    <w:multiLevelType w:val="multilevel"/>
    <w:tmpl w:val="F68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F11A3"/>
    <w:multiLevelType w:val="multilevel"/>
    <w:tmpl w:val="A9E2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145DF"/>
    <w:multiLevelType w:val="multilevel"/>
    <w:tmpl w:val="5EC6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10848"/>
    <w:multiLevelType w:val="multilevel"/>
    <w:tmpl w:val="B2D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21FFB"/>
    <w:multiLevelType w:val="multilevel"/>
    <w:tmpl w:val="2AC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A3206"/>
    <w:multiLevelType w:val="multilevel"/>
    <w:tmpl w:val="B738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D747B1"/>
    <w:multiLevelType w:val="multilevel"/>
    <w:tmpl w:val="1E26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92D42"/>
    <w:multiLevelType w:val="multilevel"/>
    <w:tmpl w:val="FA22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13EA2"/>
    <w:multiLevelType w:val="multilevel"/>
    <w:tmpl w:val="028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373B56"/>
    <w:multiLevelType w:val="multilevel"/>
    <w:tmpl w:val="330E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04472D"/>
    <w:multiLevelType w:val="multilevel"/>
    <w:tmpl w:val="BE9A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182863"/>
    <w:multiLevelType w:val="multilevel"/>
    <w:tmpl w:val="4B34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B41F8"/>
    <w:multiLevelType w:val="multilevel"/>
    <w:tmpl w:val="21A8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D61AE"/>
    <w:multiLevelType w:val="multilevel"/>
    <w:tmpl w:val="34F0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7588C"/>
    <w:multiLevelType w:val="multilevel"/>
    <w:tmpl w:val="6A3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FE2766"/>
    <w:multiLevelType w:val="multilevel"/>
    <w:tmpl w:val="38D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121517"/>
    <w:multiLevelType w:val="multilevel"/>
    <w:tmpl w:val="8A88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A96012"/>
    <w:multiLevelType w:val="multilevel"/>
    <w:tmpl w:val="CC8C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B33D70"/>
    <w:multiLevelType w:val="multilevel"/>
    <w:tmpl w:val="885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D6ABB"/>
    <w:multiLevelType w:val="multilevel"/>
    <w:tmpl w:val="94C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DA1306"/>
    <w:multiLevelType w:val="multilevel"/>
    <w:tmpl w:val="F3D4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F16C9"/>
    <w:multiLevelType w:val="multilevel"/>
    <w:tmpl w:val="C5FE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E52ADA"/>
    <w:multiLevelType w:val="multilevel"/>
    <w:tmpl w:val="69E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AA3E54"/>
    <w:multiLevelType w:val="multilevel"/>
    <w:tmpl w:val="AA74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E02A95"/>
    <w:multiLevelType w:val="multilevel"/>
    <w:tmpl w:val="B1E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2247FB"/>
    <w:multiLevelType w:val="multilevel"/>
    <w:tmpl w:val="7BF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EC188E"/>
    <w:multiLevelType w:val="multilevel"/>
    <w:tmpl w:val="6818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E4448F"/>
    <w:multiLevelType w:val="multilevel"/>
    <w:tmpl w:val="D9E6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E75720"/>
    <w:multiLevelType w:val="multilevel"/>
    <w:tmpl w:val="78D0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973492"/>
    <w:multiLevelType w:val="multilevel"/>
    <w:tmpl w:val="F3AA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7E0B41"/>
    <w:multiLevelType w:val="multilevel"/>
    <w:tmpl w:val="F686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454DFB"/>
    <w:multiLevelType w:val="multilevel"/>
    <w:tmpl w:val="AC86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6B4CC3"/>
    <w:multiLevelType w:val="multilevel"/>
    <w:tmpl w:val="3A0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7C21A4"/>
    <w:multiLevelType w:val="multilevel"/>
    <w:tmpl w:val="B1D0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3A0B22"/>
    <w:multiLevelType w:val="multilevel"/>
    <w:tmpl w:val="809C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01195E"/>
    <w:multiLevelType w:val="multilevel"/>
    <w:tmpl w:val="B5A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757867"/>
    <w:multiLevelType w:val="multilevel"/>
    <w:tmpl w:val="9C34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0F68C1"/>
    <w:multiLevelType w:val="multilevel"/>
    <w:tmpl w:val="040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672DCC"/>
    <w:multiLevelType w:val="multilevel"/>
    <w:tmpl w:val="68F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262E43"/>
    <w:multiLevelType w:val="multilevel"/>
    <w:tmpl w:val="DE6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5E63BE"/>
    <w:multiLevelType w:val="multilevel"/>
    <w:tmpl w:val="714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6D25DE"/>
    <w:multiLevelType w:val="multilevel"/>
    <w:tmpl w:val="D714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EF1658"/>
    <w:multiLevelType w:val="multilevel"/>
    <w:tmpl w:val="D728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055130"/>
    <w:multiLevelType w:val="multilevel"/>
    <w:tmpl w:val="E12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F35AB4"/>
    <w:multiLevelType w:val="multilevel"/>
    <w:tmpl w:val="D4E2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381244">
    <w:abstractNumId w:val="53"/>
  </w:num>
  <w:num w:numId="2" w16cid:durableId="333917916">
    <w:abstractNumId w:val="20"/>
  </w:num>
  <w:num w:numId="3" w16cid:durableId="1392270711">
    <w:abstractNumId w:val="48"/>
  </w:num>
  <w:num w:numId="4" w16cid:durableId="955136121">
    <w:abstractNumId w:val="54"/>
  </w:num>
  <w:num w:numId="5" w16cid:durableId="2024476156">
    <w:abstractNumId w:val="32"/>
  </w:num>
  <w:num w:numId="6" w16cid:durableId="151458713">
    <w:abstractNumId w:val="27"/>
  </w:num>
  <w:num w:numId="7" w16cid:durableId="1914705034">
    <w:abstractNumId w:val="3"/>
  </w:num>
  <w:num w:numId="8" w16cid:durableId="1912688977">
    <w:abstractNumId w:val="19"/>
  </w:num>
  <w:num w:numId="9" w16cid:durableId="571693931">
    <w:abstractNumId w:val="37"/>
  </w:num>
  <w:num w:numId="10" w16cid:durableId="334037828">
    <w:abstractNumId w:val="49"/>
  </w:num>
  <w:num w:numId="11" w16cid:durableId="1162164469">
    <w:abstractNumId w:val="57"/>
  </w:num>
  <w:num w:numId="12" w16cid:durableId="794982801">
    <w:abstractNumId w:val="35"/>
  </w:num>
  <w:num w:numId="13" w16cid:durableId="101924361">
    <w:abstractNumId w:val="56"/>
  </w:num>
  <w:num w:numId="14" w16cid:durableId="1937252147">
    <w:abstractNumId w:val="18"/>
  </w:num>
  <w:num w:numId="15" w16cid:durableId="366570048">
    <w:abstractNumId w:val="14"/>
  </w:num>
  <w:num w:numId="16" w16cid:durableId="1037047329">
    <w:abstractNumId w:val="47"/>
  </w:num>
  <w:num w:numId="17" w16cid:durableId="1333491357">
    <w:abstractNumId w:val="22"/>
  </w:num>
  <w:num w:numId="18" w16cid:durableId="730496506">
    <w:abstractNumId w:val="34"/>
  </w:num>
  <w:num w:numId="19" w16cid:durableId="266161143">
    <w:abstractNumId w:val="33"/>
  </w:num>
  <w:num w:numId="20" w16cid:durableId="1976527390">
    <w:abstractNumId w:val="8"/>
  </w:num>
  <w:num w:numId="21" w16cid:durableId="182329336">
    <w:abstractNumId w:val="7"/>
  </w:num>
  <w:num w:numId="22" w16cid:durableId="1651404704">
    <w:abstractNumId w:val="24"/>
  </w:num>
  <w:num w:numId="23" w16cid:durableId="1808622195">
    <w:abstractNumId w:val="4"/>
  </w:num>
  <w:num w:numId="24" w16cid:durableId="1233198032">
    <w:abstractNumId w:val="9"/>
  </w:num>
  <w:num w:numId="25" w16cid:durableId="337973238">
    <w:abstractNumId w:val="26"/>
  </w:num>
  <w:num w:numId="26" w16cid:durableId="1608464547">
    <w:abstractNumId w:val="50"/>
  </w:num>
  <w:num w:numId="27" w16cid:durableId="1617717269">
    <w:abstractNumId w:val="2"/>
  </w:num>
  <w:num w:numId="28" w16cid:durableId="1081216460">
    <w:abstractNumId w:val="31"/>
  </w:num>
  <w:num w:numId="29" w16cid:durableId="385370986">
    <w:abstractNumId w:val="0"/>
  </w:num>
  <w:num w:numId="30" w16cid:durableId="1819688202">
    <w:abstractNumId w:val="41"/>
  </w:num>
  <w:num w:numId="31" w16cid:durableId="39205985">
    <w:abstractNumId w:val="51"/>
  </w:num>
  <w:num w:numId="32" w16cid:durableId="731973155">
    <w:abstractNumId w:val="13"/>
  </w:num>
  <w:num w:numId="33" w16cid:durableId="719473890">
    <w:abstractNumId w:val="15"/>
  </w:num>
  <w:num w:numId="34" w16cid:durableId="674108906">
    <w:abstractNumId w:val="29"/>
  </w:num>
  <w:num w:numId="35" w16cid:durableId="906648202">
    <w:abstractNumId w:val="46"/>
  </w:num>
  <w:num w:numId="36" w16cid:durableId="114644324">
    <w:abstractNumId w:val="12"/>
  </w:num>
  <w:num w:numId="37" w16cid:durableId="1654019078">
    <w:abstractNumId w:val="25"/>
  </w:num>
  <w:num w:numId="38" w16cid:durableId="1545173109">
    <w:abstractNumId w:val="16"/>
  </w:num>
  <w:num w:numId="39" w16cid:durableId="338049432">
    <w:abstractNumId w:val="45"/>
  </w:num>
  <w:num w:numId="40" w16cid:durableId="849415156">
    <w:abstractNumId w:val="30"/>
  </w:num>
  <w:num w:numId="41" w16cid:durableId="1380860363">
    <w:abstractNumId w:val="39"/>
  </w:num>
  <w:num w:numId="42" w16cid:durableId="99228893">
    <w:abstractNumId w:val="36"/>
  </w:num>
  <w:num w:numId="43" w16cid:durableId="820656593">
    <w:abstractNumId w:val="1"/>
  </w:num>
  <w:num w:numId="44" w16cid:durableId="1549223672">
    <w:abstractNumId w:val="38"/>
  </w:num>
  <w:num w:numId="45" w16cid:durableId="1028290496">
    <w:abstractNumId w:val="40"/>
  </w:num>
  <w:num w:numId="46" w16cid:durableId="1073812701">
    <w:abstractNumId w:val="44"/>
  </w:num>
  <w:num w:numId="47" w16cid:durableId="1318729831">
    <w:abstractNumId w:val="6"/>
  </w:num>
  <w:num w:numId="48" w16cid:durableId="570771021">
    <w:abstractNumId w:val="52"/>
  </w:num>
  <w:num w:numId="49" w16cid:durableId="1066564786">
    <w:abstractNumId w:val="28"/>
  </w:num>
  <w:num w:numId="50" w16cid:durableId="1720204996">
    <w:abstractNumId w:val="10"/>
  </w:num>
  <w:num w:numId="51" w16cid:durableId="1447390399">
    <w:abstractNumId w:val="17"/>
  </w:num>
  <w:num w:numId="52" w16cid:durableId="418524838">
    <w:abstractNumId w:val="21"/>
  </w:num>
  <w:num w:numId="53" w16cid:durableId="188614348">
    <w:abstractNumId w:val="42"/>
  </w:num>
  <w:num w:numId="54" w16cid:durableId="1686398820">
    <w:abstractNumId w:val="58"/>
  </w:num>
  <w:num w:numId="55" w16cid:durableId="2044282367">
    <w:abstractNumId w:val="23"/>
  </w:num>
  <w:num w:numId="56" w16cid:durableId="1279222456">
    <w:abstractNumId w:val="5"/>
  </w:num>
  <w:num w:numId="57" w16cid:durableId="1907648305">
    <w:abstractNumId w:val="59"/>
  </w:num>
  <w:num w:numId="58" w16cid:durableId="802503806">
    <w:abstractNumId w:val="11"/>
  </w:num>
  <w:num w:numId="59" w16cid:durableId="1748261523">
    <w:abstractNumId w:val="43"/>
  </w:num>
  <w:num w:numId="60" w16cid:durableId="170374514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80"/>
    <w:rsid w:val="00027474"/>
    <w:rsid w:val="00072402"/>
    <w:rsid w:val="004717E2"/>
    <w:rsid w:val="00484B88"/>
    <w:rsid w:val="004A144B"/>
    <w:rsid w:val="00587D03"/>
    <w:rsid w:val="005F10DD"/>
    <w:rsid w:val="00707189"/>
    <w:rsid w:val="0083769B"/>
    <w:rsid w:val="009360E9"/>
    <w:rsid w:val="00AA59BD"/>
    <w:rsid w:val="00AB3D80"/>
    <w:rsid w:val="00C308F3"/>
    <w:rsid w:val="00D1464B"/>
    <w:rsid w:val="00E00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B5950"/>
  <w15:chartTrackingRefBased/>
  <w15:docId w15:val="{D79D8BE4-BF7D-4FE6-A11C-7D355218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5874251">
      <w:bodyDiv w:val="1"/>
      <w:marLeft w:val="0"/>
      <w:marRight w:val="0"/>
      <w:marTop w:val="0"/>
      <w:marBottom w:val="0"/>
      <w:divBdr>
        <w:top w:val="none" w:sz="0" w:space="0" w:color="auto"/>
        <w:left w:val="none" w:sz="0" w:space="0" w:color="auto"/>
        <w:bottom w:val="none" w:sz="0" w:space="0" w:color="auto"/>
        <w:right w:val="none" w:sz="0" w:space="0" w:color="auto"/>
      </w:divBdr>
    </w:div>
    <w:div w:id="1212155531">
      <w:bodyDiv w:val="1"/>
      <w:marLeft w:val="0"/>
      <w:marRight w:val="0"/>
      <w:marTop w:val="0"/>
      <w:marBottom w:val="0"/>
      <w:divBdr>
        <w:top w:val="none" w:sz="0" w:space="0" w:color="auto"/>
        <w:left w:val="none" w:sz="0" w:space="0" w:color="auto"/>
        <w:bottom w:val="none" w:sz="0" w:space="0" w:color="auto"/>
        <w:right w:val="none" w:sz="0" w:space="0" w:color="auto"/>
      </w:divBdr>
    </w:div>
    <w:div w:id="1769276901">
      <w:bodyDiv w:val="1"/>
      <w:marLeft w:val="0"/>
      <w:marRight w:val="0"/>
      <w:marTop w:val="0"/>
      <w:marBottom w:val="0"/>
      <w:divBdr>
        <w:top w:val="none" w:sz="0" w:space="0" w:color="auto"/>
        <w:left w:val="none" w:sz="0" w:space="0" w:color="auto"/>
        <w:bottom w:val="none" w:sz="0" w:space="0" w:color="auto"/>
        <w:right w:val="none" w:sz="0" w:space="0" w:color="auto"/>
      </w:divBdr>
    </w:div>
    <w:div w:id="198315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32</TotalTime>
  <Pages>25</Pages>
  <Words>3699</Words>
  <Characters>21085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2</cp:revision>
  <dcterms:created xsi:type="dcterms:W3CDTF">2024-10-07T16:34:00Z</dcterms:created>
  <dcterms:modified xsi:type="dcterms:W3CDTF">2024-10-08T16:49:00Z</dcterms:modified>
</cp:coreProperties>
</file>