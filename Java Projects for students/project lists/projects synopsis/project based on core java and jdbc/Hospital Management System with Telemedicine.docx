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F08F06" w14:textId="2CBA1910" w:rsidR="00F70322" w:rsidRPr="00F70322" w:rsidRDefault="00587AFF" w:rsidP="00587AFF">
      <w:pPr>
        <w:rPr>
          <w:b/>
          <w:bCs/>
          <w:color w:val="FF0000"/>
          <w:sz w:val="44"/>
          <w:szCs w:val="44"/>
        </w:rPr>
      </w:pPr>
      <w:r w:rsidRPr="00F70322">
        <w:rPr>
          <w:b/>
          <w:bCs/>
          <w:color w:val="FF0000"/>
          <w:sz w:val="44"/>
          <w:szCs w:val="44"/>
        </w:rPr>
        <w:t xml:space="preserve">Hospital Management System with Telemedicine </w:t>
      </w:r>
      <w:r w:rsidR="00F70322" w:rsidRPr="00F70322">
        <w:rPr>
          <w:b/>
          <w:bCs/>
          <w:color w:val="FF0000"/>
          <w:sz w:val="44"/>
          <w:szCs w:val="44"/>
        </w:rPr>
        <w:t>–</w:t>
      </w:r>
      <w:r w:rsidRPr="00F70322">
        <w:rPr>
          <w:b/>
          <w:bCs/>
          <w:color w:val="FF0000"/>
          <w:sz w:val="44"/>
          <w:szCs w:val="44"/>
        </w:rPr>
        <w:t xml:space="preserve"> </w:t>
      </w:r>
    </w:p>
    <w:p w14:paraId="50E51376" w14:textId="40504194" w:rsidR="00587AFF" w:rsidRPr="00587AFF" w:rsidRDefault="00587AFF" w:rsidP="00587AFF">
      <w:pPr>
        <w:rPr>
          <w:b/>
          <w:bCs/>
        </w:rPr>
      </w:pPr>
      <w:r w:rsidRPr="00587AFF">
        <w:rPr>
          <w:b/>
          <w:bCs/>
        </w:rPr>
        <w:t>Detailed Requirement Analysis</w:t>
      </w:r>
    </w:p>
    <w:p w14:paraId="7F28837C" w14:textId="77777777" w:rsidR="00587AFF" w:rsidRPr="00587AFF" w:rsidRDefault="00587AFF" w:rsidP="00587AFF">
      <w:pPr>
        <w:rPr>
          <w:b/>
          <w:bCs/>
        </w:rPr>
      </w:pPr>
      <w:r w:rsidRPr="00587AFF">
        <w:rPr>
          <w:b/>
          <w:bCs/>
        </w:rPr>
        <w:t>Project Overview:</w:t>
      </w:r>
    </w:p>
    <w:p w14:paraId="50492248" w14:textId="77777777" w:rsidR="00587AFF" w:rsidRPr="00587AFF" w:rsidRDefault="00587AFF" w:rsidP="00587AFF">
      <w:r w:rsidRPr="00587AFF">
        <w:t>The Hospital Management System (HMS) with Telemedicine is an advanced system to manage hospital operations and facilitate telemedicine for remote healthcare services. The system will manage patients, doctors, medical records, billing, appointments, prescriptions, and remote consultations through video conferencing. It will streamline workflows and improve patient care by integrating multiple hospital departments.</w:t>
      </w:r>
    </w:p>
    <w:p w14:paraId="20B51646" w14:textId="77777777" w:rsidR="00587AFF" w:rsidRPr="00587AFF" w:rsidRDefault="00000000" w:rsidP="00587AFF">
      <w:r>
        <w:pict w14:anchorId="3FDC3A06">
          <v:rect id="_x0000_i1025" style="width:0;height:1.5pt" o:hralign="center" o:hrstd="t" o:hr="t" fillcolor="#a0a0a0" stroked="f"/>
        </w:pict>
      </w:r>
    </w:p>
    <w:p w14:paraId="5E244768" w14:textId="77777777" w:rsidR="00587AFF" w:rsidRPr="00587AFF" w:rsidRDefault="00587AFF" w:rsidP="00587AFF">
      <w:pPr>
        <w:rPr>
          <w:b/>
          <w:bCs/>
        </w:rPr>
      </w:pPr>
      <w:r w:rsidRPr="00587AFF">
        <w:rPr>
          <w:b/>
          <w:bCs/>
        </w:rPr>
        <w:t>Entities:</w:t>
      </w:r>
    </w:p>
    <w:p w14:paraId="30D441AA" w14:textId="77777777" w:rsidR="00587AFF" w:rsidRPr="00587AFF" w:rsidRDefault="00587AFF" w:rsidP="00587AFF">
      <w:pPr>
        <w:numPr>
          <w:ilvl w:val="0"/>
          <w:numId w:val="1"/>
        </w:numPr>
      </w:pPr>
      <w:r w:rsidRPr="00587AFF">
        <w:rPr>
          <w:b/>
          <w:bCs/>
        </w:rPr>
        <w:t>Patient:</w:t>
      </w:r>
    </w:p>
    <w:p w14:paraId="59E7EB47" w14:textId="77777777" w:rsidR="00587AFF" w:rsidRPr="00587AFF" w:rsidRDefault="00587AFF" w:rsidP="00587AFF">
      <w:pPr>
        <w:numPr>
          <w:ilvl w:val="1"/>
          <w:numId w:val="1"/>
        </w:numPr>
      </w:pPr>
      <w:r w:rsidRPr="00587AFF">
        <w:t>Attributes:</w:t>
      </w:r>
    </w:p>
    <w:p w14:paraId="3139D870" w14:textId="77777777" w:rsidR="00587AFF" w:rsidRPr="00587AFF" w:rsidRDefault="00587AFF" w:rsidP="00587AFF">
      <w:pPr>
        <w:numPr>
          <w:ilvl w:val="2"/>
          <w:numId w:val="1"/>
        </w:numPr>
      </w:pPr>
      <w:proofErr w:type="spellStart"/>
      <w:r w:rsidRPr="00587AFF">
        <w:t>patientId</w:t>
      </w:r>
      <w:proofErr w:type="spellEnd"/>
      <w:r w:rsidRPr="00587AFF">
        <w:t>: Unique identifier for the patient.</w:t>
      </w:r>
    </w:p>
    <w:p w14:paraId="13310BC5" w14:textId="77777777" w:rsidR="00587AFF" w:rsidRPr="00587AFF" w:rsidRDefault="00587AFF" w:rsidP="00587AFF">
      <w:pPr>
        <w:numPr>
          <w:ilvl w:val="2"/>
          <w:numId w:val="1"/>
        </w:numPr>
      </w:pPr>
      <w:r w:rsidRPr="00587AFF">
        <w:t>name, age, gender: Basic demographic details.</w:t>
      </w:r>
    </w:p>
    <w:p w14:paraId="5B9D3831" w14:textId="77777777" w:rsidR="00587AFF" w:rsidRPr="00587AFF" w:rsidRDefault="00587AFF" w:rsidP="00587AFF">
      <w:pPr>
        <w:numPr>
          <w:ilvl w:val="2"/>
          <w:numId w:val="1"/>
        </w:numPr>
      </w:pPr>
      <w:proofErr w:type="spellStart"/>
      <w:r w:rsidRPr="00587AFF">
        <w:t>contactInfo</w:t>
      </w:r>
      <w:proofErr w:type="spellEnd"/>
      <w:r w:rsidRPr="00587AFF">
        <w:t>: Contact details including phone, email.</w:t>
      </w:r>
    </w:p>
    <w:p w14:paraId="39818F69" w14:textId="77777777" w:rsidR="00587AFF" w:rsidRPr="00587AFF" w:rsidRDefault="00587AFF" w:rsidP="00587AFF">
      <w:pPr>
        <w:numPr>
          <w:ilvl w:val="2"/>
          <w:numId w:val="1"/>
        </w:numPr>
      </w:pPr>
      <w:r w:rsidRPr="00587AFF">
        <w:t>address: Residential address.</w:t>
      </w:r>
    </w:p>
    <w:p w14:paraId="3A67804B" w14:textId="77777777" w:rsidR="00587AFF" w:rsidRPr="00587AFF" w:rsidRDefault="00587AFF" w:rsidP="00587AFF">
      <w:pPr>
        <w:numPr>
          <w:ilvl w:val="2"/>
          <w:numId w:val="1"/>
        </w:numPr>
      </w:pPr>
      <w:proofErr w:type="spellStart"/>
      <w:r w:rsidRPr="00587AFF">
        <w:t>medicalHistory</w:t>
      </w:r>
      <w:proofErr w:type="spellEnd"/>
      <w:r w:rsidRPr="00587AFF">
        <w:t>: Past medical history of the patient.</w:t>
      </w:r>
    </w:p>
    <w:p w14:paraId="2FB18C39" w14:textId="77777777" w:rsidR="00587AFF" w:rsidRPr="00587AFF" w:rsidRDefault="00587AFF" w:rsidP="00587AFF">
      <w:pPr>
        <w:numPr>
          <w:ilvl w:val="2"/>
          <w:numId w:val="1"/>
        </w:numPr>
      </w:pPr>
      <w:proofErr w:type="spellStart"/>
      <w:r w:rsidRPr="00587AFF">
        <w:t>insuranceDetails</w:t>
      </w:r>
      <w:proofErr w:type="spellEnd"/>
      <w:r w:rsidRPr="00587AFF">
        <w:t>: Insurance information.</w:t>
      </w:r>
    </w:p>
    <w:p w14:paraId="495D2B6B" w14:textId="77777777" w:rsidR="00587AFF" w:rsidRPr="00587AFF" w:rsidRDefault="00587AFF" w:rsidP="00587AFF">
      <w:pPr>
        <w:numPr>
          <w:ilvl w:val="1"/>
          <w:numId w:val="1"/>
        </w:numPr>
      </w:pPr>
      <w:r w:rsidRPr="00587AFF">
        <w:t>Relationships:</w:t>
      </w:r>
    </w:p>
    <w:p w14:paraId="16577101" w14:textId="77777777" w:rsidR="00587AFF" w:rsidRPr="00587AFF" w:rsidRDefault="00587AFF" w:rsidP="00587AFF">
      <w:pPr>
        <w:numPr>
          <w:ilvl w:val="2"/>
          <w:numId w:val="1"/>
        </w:numPr>
      </w:pPr>
      <w:r w:rsidRPr="00587AFF">
        <w:t xml:space="preserve">A patient can have multiple Appointments, </w:t>
      </w:r>
      <w:proofErr w:type="spellStart"/>
      <w:r w:rsidRPr="00587AFF">
        <w:t>TeleConsultations</w:t>
      </w:r>
      <w:proofErr w:type="spellEnd"/>
      <w:r w:rsidRPr="00587AFF">
        <w:t xml:space="preserve">, Prescriptions, </w:t>
      </w:r>
      <w:proofErr w:type="spellStart"/>
      <w:r w:rsidRPr="00587AFF">
        <w:t>MedicalRecords</w:t>
      </w:r>
      <w:proofErr w:type="spellEnd"/>
      <w:r w:rsidRPr="00587AFF">
        <w:t xml:space="preserve">, and </w:t>
      </w:r>
      <w:proofErr w:type="spellStart"/>
      <w:r w:rsidRPr="00587AFF">
        <w:t>LabReports</w:t>
      </w:r>
      <w:proofErr w:type="spellEnd"/>
      <w:r w:rsidRPr="00587AFF">
        <w:t>.</w:t>
      </w:r>
    </w:p>
    <w:p w14:paraId="3396F1A1" w14:textId="77777777" w:rsidR="00587AFF" w:rsidRPr="00587AFF" w:rsidRDefault="00587AFF" w:rsidP="00587AFF">
      <w:pPr>
        <w:numPr>
          <w:ilvl w:val="0"/>
          <w:numId w:val="1"/>
        </w:numPr>
      </w:pPr>
      <w:r w:rsidRPr="00587AFF">
        <w:rPr>
          <w:b/>
          <w:bCs/>
        </w:rPr>
        <w:t>Doctor:</w:t>
      </w:r>
    </w:p>
    <w:p w14:paraId="40C08528" w14:textId="77777777" w:rsidR="00587AFF" w:rsidRPr="00587AFF" w:rsidRDefault="00587AFF" w:rsidP="00587AFF">
      <w:pPr>
        <w:numPr>
          <w:ilvl w:val="1"/>
          <w:numId w:val="1"/>
        </w:numPr>
      </w:pPr>
      <w:r w:rsidRPr="00587AFF">
        <w:t>Attributes:</w:t>
      </w:r>
    </w:p>
    <w:p w14:paraId="34C116F0" w14:textId="77777777" w:rsidR="00587AFF" w:rsidRPr="00587AFF" w:rsidRDefault="00587AFF" w:rsidP="00587AFF">
      <w:pPr>
        <w:numPr>
          <w:ilvl w:val="2"/>
          <w:numId w:val="1"/>
        </w:numPr>
      </w:pPr>
      <w:proofErr w:type="spellStart"/>
      <w:r w:rsidRPr="00587AFF">
        <w:t>doctorId</w:t>
      </w:r>
      <w:proofErr w:type="spellEnd"/>
      <w:r w:rsidRPr="00587AFF">
        <w:t>: Unique identifier for each doctor.</w:t>
      </w:r>
    </w:p>
    <w:p w14:paraId="6E99D2FF" w14:textId="77777777" w:rsidR="00587AFF" w:rsidRPr="00587AFF" w:rsidRDefault="00587AFF" w:rsidP="00587AFF">
      <w:pPr>
        <w:numPr>
          <w:ilvl w:val="2"/>
          <w:numId w:val="1"/>
        </w:numPr>
      </w:pPr>
      <w:r w:rsidRPr="00587AFF">
        <w:t>name, specialization: Basic details.</w:t>
      </w:r>
    </w:p>
    <w:p w14:paraId="1E406A5D" w14:textId="77777777" w:rsidR="00587AFF" w:rsidRPr="00587AFF" w:rsidRDefault="00587AFF" w:rsidP="00587AFF">
      <w:pPr>
        <w:numPr>
          <w:ilvl w:val="2"/>
          <w:numId w:val="1"/>
        </w:numPr>
      </w:pPr>
      <w:proofErr w:type="spellStart"/>
      <w:r w:rsidRPr="00587AFF">
        <w:t>contactInfo</w:t>
      </w:r>
      <w:proofErr w:type="spellEnd"/>
      <w:r w:rsidRPr="00587AFF">
        <w:t>: Contact information for doctor.</w:t>
      </w:r>
    </w:p>
    <w:p w14:paraId="283D30A7" w14:textId="77777777" w:rsidR="00587AFF" w:rsidRPr="00587AFF" w:rsidRDefault="00587AFF" w:rsidP="00587AFF">
      <w:pPr>
        <w:numPr>
          <w:ilvl w:val="2"/>
          <w:numId w:val="1"/>
        </w:numPr>
      </w:pPr>
      <w:r w:rsidRPr="00587AFF">
        <w:t>experience: Years of experience.</w:t>
      </w:r>
    </w:p>
    <w:p w14:paraId="4E80395B" w14:textId="77777777" w:rsidR="00587AFF" w:rsidRPr="00587AFF" w:rsidRDefault="00587AFF" w:rsidP="00587AFF">
      <w:pPr>
        <w:numPr>
          <w:ilvl w:val="2"/>
          <w:numId w:val="1"/>
        </w:numPr>
      </w:pPr>
      <w:r w:rsidRPr="00587AFF">
        <w:t>availability: Time slots and availability for appointments.</w:t>
      </w:r>
    </w:p>
    <w:p w14:paraId="282524DD" w14:textId="77777777" w:rsidR="00587AFF" w:rsidRPr="00587AFF" w:rsidRDefault="00587AFF" w:rsidP="00587AFF">
      <w:pPr>
        <w:numPr>
          <w:ilvl w:val="1"/>
          <w:numId w:val="1"/>
        </w:numPr>
      </w:pPr>
      <w:r w:rsidRPr="00587AFF">
        <w:t>Relationships:</w:t>
      </w:r>
    </w:p>
    <w:p w14:paraId="3403ECBB" w14:textId="77777777" w:rsidR="00587AFF" w:rsidRPr="00587AFF" w:rsidRDefault="00587AFF" w:rsidP="00587AFF">
      <w:pPr>
        <w:numPr>
          <w:ilvl w:val="2"/>
          <w:numId w:val="1"/>
        </w:numPr>
      </w:pPr>
      <w:r w:rsidRPr="00587AFF">
        <w:t xml:space="preserve">A doctor can handle multiple Appointments, Prescriptions, </w:t>
      </w:r>
      <w:proofErr w:type="spellStart"/>
      <w:r w:rsidRPr="00587AFF">
        <w:t>TeleConsultations</w:t>
      </w:r>
      <w:proofErr w:type="spellEnd"/>
      <w:r w:rsidRPr="00587AFF">
        <w:t>, and be assigned to multiple Departments.</w:t>
      </w:r>
    </w:p>
    <w:p w14:paraId="159D8F7D" w14:textId="77777777" w:rsidR="00587AFF" w:rsidRPr="00587AFF" w:rsidRDefault="00587AFF" w:rsidP="00587AFF">
      <w:pPr>
        <w:numPr>
          <w:ilvl w:val="0"/>
          <w:numId w:val="1"/>
        </w:numPr>
      </w:pPr>
      <w:proofErr w:type="spellStart"/>
      <w:r w:rsidRPr="00587AFF">
        <w:rPr>
          <w:b/>
          <w:bCs/>
        </w:rPr>
        <w:t>TeleConsultation</w:t>
      </w:r>
      <w:proofErr w:type="spellEnd"/>
      <w:r w:rsidRPr="00587AFF">
        <w:rPr>
          <w:b/>
          <w:bCs/>
        </w:rPr>
        <w:t>:</w:t>
      </w:r>
    </w:p>
    <w:p w14:paraId="589661CF" w14:textId="77777777" w:rsidR="00587AFF" w:rsidRPr="00587AFF" w:rsidRDefault="00587AFF" w:rsidP="00587AFF">
      <w:pPr>
        <w:numPr>
          <w:ilvl w:val="1"/>
          <w:numId w:val="1"/>
        </w:numPr>
      </w:pPr>
      <w:r w:rsidRPr="00587AFF">
        <w:t>Attributes:</w:t>
      </w:r>
    </w:p>
    <w:p w14:paraId="1C333345" w14:textId="77777777" w:rsidR="00587AFF" w:rsidRPr="00587AFF" w:rsidRDefault="00587AFF" w:rsidP="00587AFF">
      <w:pPr>
        <w:numPr>
          <w:ilvl w:val="2"/>
          <w:numId w:val="1"/>
        </w:numPr>
      </w:pPr>
      <w:proofErr w:type="spellStart"/>
      <w:r w:rsidRPr="00587AFF">
        <w:t>teleConsultationId</w:t>
      </w:r>
      <w:proofErr w:type="spellEnd"/>
      <w:r w:rsidRPr="00587AFF">
        <w:t>: Unique identifier for the telemedicine session.</w:t>
      </w:r>
    </w:p>
    <w:p w14:paraId="73429536" w14:textId="77777777" w:rsidR="00587AFF" w:rsidRPr="00587AFF" w:rsidRDefault="00587AFF" w:rsidP="00587AFF">
      <w:pPr>
        <w:numPr>
          <w:ilvl w:val="2"/>
          <w:numId w:val="1"/>
        </w:numPr>
      </w:pPr>
      <w:proofErr w:type="spellStart"/>
      <w:r w:rsidRPr="00587AFF">
        <w:t>patientId</w:t>
      </w:r>
      <w:proofErr w:type="spellEnd"/>
      <w:r w:rsidRPr="00587AFF">
        <w:t xml:space="preserve">, </w:t>
      </w:r>
      <w:proofErr w:type="spellStart"/>
      <w:r w:rsidRPr="00587AFF">
        <w:t>doctorId</w:t>
      </w:r>
      <w:proofErr w:type="spellEnd"/>
      <w:r w:rsidRPr="00587AFF">
        <w:t>: Relationship to patient and doctor.</w:t>
      </w:r>
    </w:p>
    <w:p w14:paraId="5C632CD4" w14:textId="77777777" w:rsidR="00587AFF" w:rsidRPr="00587AFF" w:rsidRDefault="00587AFF" w:rsidP="00587AFF">
      <w:pPr>
        <w:numPr>
          <w:ilvl w:val="2"/>
          <w:numId w:val="1"/>
        </w:numPr>
      </w:pPr>
      <w:proofErr w:type="spellStart"/>
      <w:r w:rsidRPr="00587AFF">
        <w:t>appointmentDateTime</w:t>
      </w:r>
      <w:proofErr w:type="spellEnd"/>
      <w:r w:rsidRPr="00587AFF">
        <w:t>: Date and time of consultation.</w:t>
      </w:r>
    </w:p>
    <w:p w14:paraId="63BBB6BA" w14:textId="77777777" w:rsidR="00587AFF" w:rsidRPr="00587AFF" w:rsidRDefault="00587AFF" w:rsidP="00587AFF">
      <w:pPr>
        <w:numPr>
          <w:ilvl w:val="2"/>
          <w:numId w:val="1"/>
        </w:numPr>
      </w:pPr>
      <w:proofErr w:type="spellStart"/>
      <w:r w:rsidRPr="00587AFF">
        <w:lastRenderedPageBreak/>
        <w:t>videoLink</w:t>
      </w:r>
      <w:proofErr w:type="spellEnd"/>
      <w:r w:rsidRPr="00587AFF">
        <w:t>: Video session link.</w:t>
      </w:r>
    </w:p>
    <w:p w14:paraId="335DE51F" w14:textId="77777777" w:rsidR="00587AFF" w:rsidRPr="00587AFF" w:rsidRDefault="00587AFF" w:rsidP="00587AFF">
      <w:pPr>
        <w:numPr>
          <w:ilvl w:val="2"/>
          <w:numId w:val="1"/>
        </w:numPr>
      </w:pPr>
      <w:proofErr w:type="spellStart"/>
      <w:r w:rsidRPr="00587AFF">
        <w:t>consultationNotes</w:t>
      </w:r>
      <w:proofErr w:type="spellEnd"/>
      <w:r w:rsidRPr="00587AFF">
        <w:t>: Notes written by the doctor during/after the session.</w:t>
      </w:r>
    </w:p>
    <w:p w14:paraId="342BB127" w14:textId="77777777" w:rsidR="00587AFF" w:rsidRPr="00587AFF" w:rsidRDefault="00587AFF" w:rsidP="00587AFF">
      <w:pPr>
        <w:numPr>
          <w:ilvl w:val="0"/>
          <w:numId w:val="1"/>
        </w:numPr>
      </w:pPr>
      <w:r w:rsidRPr="00587AFF">
        <w:rPr>
          <w:b/>
          <w:bCs/>
        </w:rPr>
        <w:t>Appointment:</w:t>
      </w:r>
    </w:p>
    <w:p w14:paraId="0B37E54F" w14:textId="77777777" w:rsidR="00587AFF" w:rsidRPr="00587AFF" w:rsidRDefault="00587AFF" w:rsidP="00587AFF">
      <w:pPr>
        <w:numPr>
          <w:ilvl w:val="1"/>
          <w:numId w:val="1"/>
        </w:numPr>
      </w:pPr>
      <w:r w:rsidRPr="00587AFF">
        <w:t>Attributes:</w:t>
      </w:r>
    </w:p>
    <w:p w14:paraId="7A64CDC1" w14:textId="77777777" w:rsidR="00587AFF" w:rsidRPr="00587AFF" w:rsidRDefault="00587AFF" w:rsidP="00587AFF">
      <w:pPr>
        <w:numPr>
          <w:ilvl w:val="2"/>
          <w:numId w:val="1"/>
        </w:numPr>
      </w:pPr>
      <w:proofErr w:type="spellStart"/>
      <w:r w:rsidRPr="00587AFF">
        <w:t>appointmentId</w:t>
      </w:r>
      <w:proofErr w:type="spellEnd"/>
      <w:r w:rsidRPr="00587AFF">
        <w:t>: Unique identifier for each appointment.</w:t>
      </w:r>
    </w:p>
    <w:p w14:paraId="08365EF3" w14:textId="77777777" w:rsidR="00587AFF" w:rsidRPr="00587AFF" w:rsidRDefault="00587AFF" w:rsidP="00587AFF">
      <w:pPr>
        <w:numPr>
          <w:ilvl w:val="2"/>
          <w:numId w:val="1"/>
        </w:numPr>
      </w:pPr>
      <w:proofErr w:type="spellStart"/>
      <w:r w:rsidRPr="00587AFF">
        <w:t>patientId</w:t>
      </w:r>
      <w:proofErr w:type="spellEnd"/>
      <w:r w:rsidRPr="00587AFF">
        <w:t xml:space="preserve">, </w:t>
      </w:r>
      <w:proofErr w:type="spellStart"/>
      <w:r w:rsidRPr="00587AFF">
        <w:t>doctorId</w:t>
      </w:r>
      <w:proofErr w:type="spellEnd"/>
      <w:r w:rsidRPr="00587AFF">
        <w:t>: Link to patient and doctor.</w:t>
      </w:r>
    </w:p>
    <w:p w14:paraId="28E5513E" w14:textId="77777777" w:rsidR="00587AFF" w:rsidRPr="00587AFF" w:rsidRDefault="00587AFF" w:rsidP="00587AFF">
      <w:pPr>
        <w:numPr>
          <w:ilvl w:val="2"/>
          <w:numId w:val="1"/>
        </w:numPr>
      </w:pPr>
      <w:proofErr w:type="spellStart"/>
      <w:r w:rsidRPr="00587AFF">
        <w:t>appointmentType</w:t>
      </w:r>
      <w:proofErr w:type="spellEnd"/>
      <w:r w:rsidRPr="00587AFF">
        <w:t>: Type (In-person, Telemedicine).</w:t>
      </w:r>
    </w:p>
    <w:p w14:paraId="006A7D83" w14:textId="77777777" w:rsidR="00587AFF" w:rsidRPr="00587AFF" w:rsidRDefault="00587AFF" w:rsidP="00587AFF">
      <w:pPr>
        <w:numPr>
          <w:ilvl w:val="2"/>
          <w:numId w:val="1"/>
        </w:numPr>
      </w:pPr>
      <w:proofErr w:type="spellStart"/>
      <w:r w:rsidRPr="00587AFF">
        <w:t>appointmentDateTime</w:t>
      </w:r>
      <w:proofErr w:type="spellEnd"/>
      <w:r w:rsidRPr="00587AFF">
        <w:t>: Scheduled date and time.</w:t>
      </w:r>
    </w:p>
    <w:p w14:paraId="105DB0BB" w14:textId="77777777" w:rsidR="00587AFF" w:rsidRPr="00587AFF" w:rsidRDefault="00587AFF" w:rsidP="00587AFF">
      <w:pPr>
        <w:numPr>
          <w:ilvl w:val="2"/>
          <w:numId w:val="1"/>
        </w:numPr>
      </w:pPr>
      <w:r w:rsidRPr="00587AFF">
        <w:t>status: Status (Pending, Completed, Cancelled).</w:t>
      </w:r>
    </w:p>
    <w:p w14:paraId="7551BADE" w14:textId="77777777" w:rsidR="00587AFF" w:rsidRPr="00587AFF" w:rsidRDefault="00587AFF" w:rsidP="00587AFF">
      <w:pPr>
        <w:numPr>
          <w:ilvl w:val="0"/>
          <w:numId w:val="1"/>
        </w:numPr>
      </w:pPr>
      <w:r w:rsidRPr="00587AFF">
        <w:rPr>
          <w:b/>
          <w:bCs/>
        </w:rPr>
        <w:t>Prescription:</w:t>
      </w:r>
    </w:p>
    <w:p w14:paraId="5B7AC02F" w14:textId="77777777" w:rsidR="00587AFF" w:rsidRPr="00587AFF" w:rsidRDefault="00587AFF" w:rsidP="00587AFF">
      <w:pPr>
        <w:numPr>
          <w:ilvl w:val="1"/>
          <w:numId w:val="1"/>
        </w:numPr>
      </w:pPr>
      <w:r w:rsidRPr="00587AFF">
        <w:t>Attributes:</w:t>
      </w:r>
    </w:p>
    <w:p w14:paraId="0F2BB21B" w14:textId="77777777" w:rsidR="00587AFF" w:rsidRPr="00587AFF" w:rsidRDefault="00587AFF" w:rsidP="00587AFF">
      <w:pPr>
        <w:numPr>
          <w:ilvl w:val="2"/>
          <w:numId w:val="1"/>
        </w:numPr>
      </w:pPr>
      <w:proofErr w:type="spellStart"/>
      <w:r w:rsidRPr="00587AFF">
        <w:t>prescriptionId</w:t>
      </w:r>
      <w:proofErr w:type="spellEnd"/>
      <w:r w:rsidRPr="00587AFF">
        <w:t>: Unique identifier.</w:t>
      </w:r>
    </w:p>
    <w:p w14:paraId="1A5C5FEC" w14:textId="77777777" w:rsidR="00587AFF" w:rsidRPr="00587AFF" w:rsidRDefault="00587AFF" w:rsidP="00587AFF">
      <w:pPr>
        <w:numPr>
          <w:ilvl w:val="2"/>
          <w:numId w:val="1"/>
        </w:numPr>
      </w:pPr>
      <w:proofErr w:type="spellStart"/>
      <w:r w:rsidRPr="00587AFF">
        <w:t>doctorId</w:t>
      </w:r>
      <w:proofErr w:type="spellEnd"/>
      <w:r w:rsidRPr="00587AFF">
        <w:t xml:space="preserve">, </w:t>
      </w:r>
      <w:proofErr w:type="spellStart"/>
      <w:r w:rsidRPr="00587AFF">
        <w:t>patientId</w:t>
      </w:r>
      <w:proofErr w:type="spellEnd"/>
      <w:r w:rsidRPr="00587AFF">
        <w:t>: Linked to the doctor and patient.</w:t>
      </w:r>
    </w:p>
    <w:p w14:paraId="64D8975B" w14:textId="77777777" w:rsidR="00587AFF" w:rsidRPr="00587AFF" w:rsidRDefault="00587AFF" w:rsidP="00587AFF">
      <w:pPr>
        <w:numPr>
          <w:ilvl w:val="2"/>
          <w:numId w:val="1"/>
        </w:numPr>
      </w:pPr>
      <w:proofErr w:type="spellStart"/>
      <w:r w:rsidRPr="00587AFF">
        <w:t>medicineList</w:t>
      </w:r>
      <w:proofErr w:type="spellEnd"/>
      <w:r w:rsidRPr="00587AFF">
        <w:t>: List of medicines prescribed.</w:t>
      </w:r>
    </w:p>
    <w:p w14:paraId="643367DB" w14:textId="77777777" w:rsidR="00587AFF" w:rsidRPr="00587AFF" w:rsidRDefault="00587AFF" w:rsidP="00587AFF">
      <w:pPr>
        <w:numPr>
          <w:ilvl w:val="2"/>
          <w:numId w:val="1"/>
        </w:numPr>
      </w:pPr>
      <w:proofErr w:type="spellStart"/>
      <w:r w:rsidRPr="00587AFF">
        <w:t>dateIssued</w:t>
      </w:r>
      <w:proofErr w:type="spellEnd"/>
      <w:r w:rsidRPr="00587AFF">
        <w:t>: Date of prescription.</w:t>
      </w:r>
    </w:p>
    <w:p w14:paraId="232428AF" w14:textId="77777777" w:rsidR="00587AFF" w:rsidRPr="00587AFF" w:rsidRDefault="00587AFF" w:rsidP="00587AFF">
      <w:pPr>
        <w:numPr>
          <w:ilvl w:val="0"/>
          <w:numId w:val="1"/>
        </w:numPr>
      </w:pPr>
      <w:proofErr w:type="spellStart"/>
      <w:r w:rsidRPr="00587AFF">
        <w:rPr>
          <w:b/>
          <w:bCs/>
        </w:rPr>
        <w:t>MedicalRecord</w:t>
      </w:r>
      <w:proofErr w:type="spellEnd"/>
      <w:r w:rsidRPr="00587AFF">
        <w:rPr>
          <w:b/>
          <w:bCs/>
        </w:rPr>
        <w:t>:</w:t>
      </w:r>
    </w:p>
    <w:p w14:paraId="3D39792C" w14:textId="77777777" w:rsidR="00587AFF" w:rsidRPr="00587AFF" w:rsidRDefault="00587AFF" w:rsidP="00587AFF">
      <w:pPr>
        <w:numPr>
          <w:ilvl w:val="1"/>
          <w:numId w:val="1"/>
        </w:numPr>
      </w:pPr>
      <w:r w:rsidRPr="00587AFF">
        <w:t>Attributes:</w:t>
      </w:r>
    </w:p>
    <w:p w14:paraId="60EA5E48" w14:textId="77777777" w:rsidR="00587AFF" w:rsidRPr="00587AFF" w:rsidRDefault="00587AFF" w:rsidP="00587AFF">
      <w:pPr>
        <w:numPr>
          <w:ilvl w:val="2"/>
          <w:numId w:val="1"/>
        </w:numPr>
      </w:pPr>
      <w:proofErr w:type="spellStart"/>
      <w:r w:rsidRPr="00587AFF">
        <w:t>recordId</w:t>
      </w:r>
      <w:proofErr w:type="spellEnd"/>
      <w:r w:rsidRPr="00587AFF">
        <w:t>: Unique record identifier.</w:t>
      </w:r>
    </w:p>
    <w:p w14:paraId="1A2FCD12" w14:textId="77777777" w:rsidR="00587AFF" w:rsidRPr="00587AFF" w:rsidRDefault="00587AFF" w:rsidP="00587AFF">
      <w:pPr>
        <w:numPr>
          <w:ilvl w:val="2"/>
          <w:numId w:val="1"/>
        </w:numPr>
      </w:pPr>
      <w:proofErr w:type="spellStart"/>
      <w:r w:rsidRPr="00587AFF">
        <w:t>patientId</w:t>
      </w:r>
      <w:proofErr w:type="spellEnd"/>
      <w:r w:rsidRPr="00587AFF">
        <w:t>: Linked to a patient.</w:t>
      </w:r>
    </w:p>
    <w:p w14:paraId="36DAE802" w14:textId="77777777" w:rsidR="00587AFF" w:rsidRPr="00587AFF" w:rsidRDefault="00587AFF" w:rsidP="00587AFF">
      <w:pPr>
        <w:numPr>
          <w:ilvl w:val="2"/>
          <w:numId w:val="1"/>
        </w:numPr>
      </w:pPr>
      <w:proofErr w:type="spellStart"/>
      <w:r w:rsidRPr="00587AFF">
        <w:t>medicalHistory</w:t>
      </w:r>
      <w:proofErr w:type="spellEnd"/>
      <w:r w:rsidRPr="00587AFF">
        <w:t xml:space="preserve">, diagnosis, </w:t>
      </w:r>
      <w:proofErr w:type="spellStart"/>
      <w:r w:rsidRPr="00587AFF">
        <w:t>treatmentPlan</w:t>
      </w:r>
      <w:proofErr w:type="spellEnd"/>
      <w:r w:rsidRPr="00587AFF">
        <w:t>: Detailed medical information.</w:t>
      </w:r>
    </w:p>
    <w:p w14:paraId="07035E9C" w14:textId="77777777" w:rsidR="00587AFF" w:rsidRPr="00587AFF" w:rsidRDefault="00587AFF" w:rsidP="00587AFF">
      <w:pPr>
        <w:numPr>
          <w:ilvl w:val="0"/>
          <w:numId w:val="1"/>
        </w:numPr>
      </w:pPr>
      <w:proofErr w:type="spellStart"/>
      <w:r w:rsidRPr="00587AFF">
        <w:rPr>
          <w:b/>
          <w:bCs/>
        </w:rPr>
        <w:t>LabReport</w:t>
      </w:r>
      <w:proofErr w:type="spellEnd"/>
      <w:r w:rsidRPr="00587AFF">
        <w:rPr>
          <w:b/>
          <w:bCs/>
        </w:rPr>
        <w:t>:</w:t>
      </w:r>
    </w:p>
    <w:p w14:paraId="27513DE5" w14:textId="77777777" w:rsidR="00587AFF" w:rsidRPr="00587AFF" w:rsidRDefault="00587AFF" w:rsidP="00587AFF">
      <w:pPr>
        <w:numPr>
          <w:ilvl w:val="1"/>
          <w:numId w:val="1"/>
        </w:numPr>
      </w:pPr>
      <w:r w:rsidRPr="00587AFF">
        <w:t>Attributes:</w:t>
      </w:r>
    </w:p>
    <w:p w14:paraId="72C04F02" w14:textId="77777777" w:rsidR="00587AFF" w:rsidRPr="00587AFF" w:rsidRDefault="00587AFF" w:rsidP="00587AFF">
      <w:pPr>
        <w:numPr>
          <w:ilvl w:val="2"/>
          <w:numId w:val="1"/>
        </w:numPr>
      </w:pPr>
      <w:proofErr w:type="spellStart"/>
      <w:r w:rsidRPr="00587AFF">
        <w:t>labReportId</w:t>
      </w:r>
      <w:proofErr w:type="spellEnd"/>
      <w:r w:rsidRPr="00587AFF">
        <w:t>: Unique identifier for the report.</w:t>
      </w:r>
    </w:p>
    <w:p w14:paraId="56A3F13E" w14:textId="77777777" w:rsidR="00587AFF" w:rsidRPr="00587AFF" w:rsidRDefault="00587AFF" w:rsidP="00587AFF">
      <w:pPr>
        <w:numPr>
          <w:ilvl w:val="2"/>
          <w:numId w:val="1"/>
        </w:numPr>
      </w:pPr>
      <w:proofErr w:type="spellStart"/>
      <w:r w:rsidRPr="00587AFF">
        <w:t>patientId</w:t>
      </w:r>
      <w:proofErr w:type="spellEnd"/>
      <w:r w:rsidRPr="00587AFF">
        <w:t>: Linked to a patient.</w:t>
      </w:r>
    </w:p>
    <w:p w14:paraId="6A6AB88E" w14:textId="77777777" w:rsidR="00587AFF" w:rsidRPr="00587AFF" w:rsidRDefault="00587AFF" w:rsidP="00587AFF">
      <w:pPr>
        <w:numPr>
          <w:ilvl w:val="2"/>
          <w:numId w:val="1"/>
        </w:numPr>
      </w:pPr>
      <w:proofErr w:type="spellStart"/>
      <w:r w:rsidRPr="00587AFF">
        <w:t>testName</w:t>
      </w:r>
      <w:proofErr w:type="spellEnd"/>
      <w:r w:rsidRPr="00587AFF">
        <w:t xml:space="preserve">, </w:t>
      </w:r>
      <w:proofErr w:type="spellStart"/>
      <w:r w:rsidRPr="00587AFF">
        <w:t>testResults</w:t>
      </w:r>
      <w:proofErr w:type="spellEnd"/>
      <w:r w:rsidRPr="00587AFF">
        <w:t>: Lab test information.</w:t>
      </w:r>
    </w:p>
    <w:p w14:paraId="1B37020B" w14:textId="77777777" w:rsidR="00587AFF" w:rsidRPr="00587AFF" w:rsidRDefault="00587AFF" w:rsidP="00587AFF">
      <w:pPr>
        <w:numPr>
          <w:ilvl w:val="2"/>
          <w:numId w:val="1"/>
        </w:numPr>
      </w:pPr>
      <w:proofErr w:type="spellStart"/>
      <w:r w:rsidRPr="00587AFF">
        <w:t>reportDate</w:t>
      </w:r>
      <w:proofErr w:type="spellEnd"/>
      <w:r w:rsidRPr="00587AFF">
        <w:t>: Date the report was generated.</w:t>
      </w:r>
    </w:p>
    <w:p w14:paraId="28562D66" w14:textId="77777777" w:rsidR="00587AFF" w:rsidRPr="00587AFF" w:rsidRDefault="00587AFF" w:rsidP="00587AFF">
      <w:pPr>
        <w:numPr>
          <w:ilvl w:val="0"/>
          <w:numId w:val="1"/>
        </w:numPr>
      </w:pPr>
      <w:r w:rsidRPr="00587AFF">
        <w:rPr>
          <w:b/>
          <w:bCs/>
        </w:rPr>
        <w:t>Payment:</w:t>
      </w:r>
    </w:p>
    <w:p w14:paraId="0D186DE3" w14:textId="77777777" w:rsidR="00587AFF" w:rsidRPr="00587AFF" w:rsidRDefault="00587AFF" w:rsidP="00587AFF">
      <w:pPr>
        <w:numPr>
          <w:ilvl w:val="1"/>
          <w:numId w:val="1"/>
        </w:numPr>
      </w:pPr>
      <w:r w:rsidRPr="00587AFF">
        <w:t>Attributes:</w:t>
      </w:r>
    </w:p>
    <w:p w14:paraId="7D3C4A0B" w14:textId="77777777" w:rsidR="00587AFF" w:rsidRPr="00587AFF" w:rsidRDefault="00587AFF" w:rsidP="00587AFF">
      <w:pPr>
        <w:numPr>
          <w:ilvl w:val="2"/>
          <w:numId w:val="1"/>
        </w:numPr>
      </w:pPr>
      <w:proofErr w:type="spellStart"/>
      <w:r w:rsidRPr="00587AFF">
        <w:t>paymentId</w:t>
      </w:r>
      <w:proofErr w:type="spellEnd"/>
      <w:r w:rsidRPr="00587AFF">
        <w:t>: Unique identifier.</w:t>
      </w:r>
    </w:p>
    <w:p w14:paraId="0CF18B20" w14:textId="77777777" w:rsidR="00587AFF" w:rsidRPr="00587AFF" w:rsidRDefault="00587AFF" w:rsidP="00587AFF">
      <w:pPr>
        <w:numPr>
          <w:ilvl w:val="2"/>
          <w:numId w:val="1"/>
        </w:numPr>
      </w:pPr>
      <w:r w:rsidRPr="00587AFF">
        <w:t>amount: Payment amount.</w:t>
      </w:r>
    </w:p>
    <w:p w14:paraId="2972F94F" w14:textId="77777777" w:rsidR="00587AFF" w:rsidRPr="00587AFF" w:rsidRDefault="00587AFF" w:rsidP="00587AFF">
      <w:pPr>
        <w:numPr>
          <w:ilvl w:val="2"/>
          <w:numId w:val="1"/>
        </w:numPr>
      </w:pPr>
      <w:proofErr w:type="spellStart"/>
      <w:r w:rsidRPr="00587AFF">
        <w:t>paymentDate</w:t>
      </w:r>
      <w:proofErr w:type="spellEnd"/>
      <w:r w:rsidRPr="00587AFF">
        <w:t>: Date of payment.</w:t>
      </w:r>
    </w:p>
    <w:p w14:paraId="3AD30565" w14:textId="77777777" w:rsidR="00587AFF" w:rsidRPr="00587AFF" w:rsidRDefault="00587AFF" w:rsidP="00587AFF">
      <w:pPr>
        <w:numPr>
          <w:ilvl w:val="2"/>
          <w:numId w:val="1"/>
        </w:numPr>
      </w:pPr>
      <w:proofErr w:type="spellStart"/>
      <w:r w:rsidRPr="00587AFF">
        <w:t>paymentType</w:t>
      </w:r>
      <w:proofErr w:type="spellEnd"/>
      <w:r w:rsidRPr="00587AFF">
        <w:t>: Method (Credit, Cash, Insurance).</w:t>
      </w:r>
    </w:p>
    <w:p w14:paraId="4C82C849" w14:textId="77777777" w:rsidR="00587AFF" w:rsidRPr="00587AFF" w:rsidRDefault="00587AFF" w:rsidP="00587AFF">
      <w:pPr>
        <w:numPr>
          <w:ilvl w:val="2"/>
          <w:numId w:val="1"/>
        </w:numPr>
      </w:pPr>
      <w:proofErr w:type="spellStart"/>
      <w:r w:rsidRPr="00587AFF">
        <w:t>invoiceId</w:t>
      </w:r>
      <w:proofErr w:type="spellEnd"/>
      <w:r w:rsidRPr="00587AFF">
        <w:t>: Link to the invoice.</w:t>
      </w:r>
    </w:p>
    <w:p w14:paraId="504A7521" w14:textId="77777777" w:rsidR="00587AFF" w:rsidRPr="00587AFF" w:rsidRDefault="00587AFF" w:rsidP="00587AFF">
      <w:pPr>
        <w:numPr>
          <w:ilvl w:val="0"/>
          <w:numId w:val="1"/>
        </w:numPr>
      </w:pPr>
      <w:r w:rsidRPr="00587AFF">
        <w:rPr>
          <w:b/>
          <w:bCs/>
        </w:rPr>
        <w:t>Insurance:</w:t>
      </w:r>
    </w:p>
    <w:p w14:paraId="537C604F" w14:textId="77777777" w:rsidR="00587AFF" w:rsidRPr="00587AFF" w:rsidRDefault="00587AFF" w:rsidP="00587AFF">
      <w:pPr>
        <w:numPr>
          <w:ilvl w:val="1"/>
          <w:numId w:val="1"/>
        </w:numPr>
      </w:pPr>
      <w:r w:rsidRPr="00587AFF">
        <w:t>Attributes:</w:t>
      </w:r>
    </w:p>
    <w:p w14:paraId="65879110" w14:textId="77777777" w:rsidR="00587AFF" w:rsidRPr="00587AFF" w:rsidRDefault="00587AFF" w:rsidP="00587AFF">
      <w:pPr>
        <w:numPr>
          <w:ilvl w:val="2"/>
          <w:numId w:val="1"/>
        </w:numPr>
      </w:pPr>
      <w:proofErr w:type="spellStart"/>
      <w:r w:rsidRPr="00587AFF">
        <w:lastRenderedPageBreak/>
        <w:t>insuranceId</w:t>
      </w:r>
      <w:proofErr w:type="spellEnd"/>
      <w:r w:rsidRPr="00587AFF">
        <w:t>: Unique identifier.</w:t>
      </w:r>
    </w:p>
    <w:p w14:paraId="1CD4EEE7" w14:textId="77777777" w:rsidR="00587AFF" w:rsidRPr="00587AFF" w:rsidRDefault="00587AFF" w:rsidP="00587AFF">
      <w:pPr>
        <w:numPr>
          <w:ilvl w:val="2"/>
          <w:numId w:val="1"/>
        </w:numPr>
      </w:pPr>
      <w:proofErr w:type="spellStart"/>
      <w:r w:rsidRPr="00587AFF">
        <w:t>patientId</w:t>
      </w:r>
      <w:proofErr w:type="spellEnd"/>
      <w:r w:rsidRPr="00587AFF">
        <w:t>: Linked to a patient.</w:t>
      </w:r>
    </w:p>
    <w:p w14:paraId="2FDDD076" w14:textId="77777777" w:rsidR="00587AFF" w:rsidRPr="00587AFF" w:rsidRDefault="00587AFF" w:rsidP="00587AFF">
      <w:pPr>
        <w:numPr>
          <w:ilvl w:val="2"/>
          <w:numId w:val="1"/>
        </w:numPr>
      </w:pPr>
      <w:proofErr w:type="spellStart"/>
      <w:r w:rsidRPr="00587AFF">
        <w:t>insuranceProvider</w:t>
      </w:r>
      <w:proofErr w:type="spellEnd"/>
      <w:r w:rsidRPr="00587AFF">
        <w:t>: Name of the insurance company.</w:t>
      </w:r>
    </w:p>
    <w:p w14:paraId="6B930FB6" w14:textId="77777777" w:rsidR="00587AFF" w:rsidRPr="00587AFF" w:rsidRDefault="00587AFF" w:rsidP="00587AFF">
      <w:pPr>
        <w:numPr>
          <w:ilvl w:val="2"/>
          <w:numId w:val="1"/>
        </w:numPr>
      </w:pPr>
      <w:proofErr w:type="spellStart"/>
      <w:r w:rsidRPr="00587AFF">
        <w:t>policyNumber</w:t>
      </w:r>
      <w:proofErr w:type="spellEnd"/>
      <w:r w:rsidRPr="00587AFF">
        <w:t>: Policy details.</w:t>
      </w:r>
    </w:p>
    <w:p w14:paraId="03CEB8F3" w14:textId="77777777" w:rsidR="00587AFF" w:rsidRPr="00587AFF" w:rsidRDefault="00587AFF" w:rsidP="00587AFF">
      <w:pPr>
        <w:numPr>
          <w:ilvl w:val="2"/>
          <w:numId w:val="1"/>
        </w:numPr>
      </w:pPr>
      <w:proofErr w:type="spellStart"/>
      <w:r w:rsidRPr="00587AFF">
        <w:t>claimStatus</w:t>
      </w:r>
      <w:proofErr w:type="spellEnd"/>
      <w:r w:rsidRPr="00587AFF">
        <w:t>: Status of insurance claim.</w:t>
      </w:r>
    </w:p>
    <w:p w14:paraId="2C99F142" w14:textId="77777777" w:rsidR="00587AFF" w:rsidRPr="00587AFF" w:rsidRDefault="00587AFF" w:rsidP="00587AFF">
      <w:pPr>
        <w:numPr>
          <w:ilvl w:val="0"/>
          <w:numId w:val="1"/>
        </w:numPr>
      </w:pPr>
      <w:r w:rsidRPr="00587AFF">
        <w:rPr>
          <w:b/>
          <w:bCs/>
        </w:rPr>
        <w:t>Pharmacy:</w:t>
      </w:r>
    </w:p>
    <w:p w14:paraId="28C9468C" w14:textId="77777777" w:rsidR="00587AFF" w:rsidRPr="00587AFF" w:rsidRDefault="00587AFF" w:rsidP="00587AFF">
      <w:pPr>
        <w:numPr>
          <w:ilvl w:val="1"/>
          <w:numId w:val="1"/>
        </w:numPr>
      </w:pPr>
      <w:r w:rsidRPr="00587AFF">
        <w:t>Attributes:</w:t>
      </w:r>
    </w:p>
    <w:p w14:paraId="4CA42CF8" w14:textId="77777777" w:rsidR="00587AFF" w:rsidRPr="00587AFF" w:rsidRDefault="00587AFF" w:rsidP="00587AFF">
      <w:pPr>
        <w:numPr>
          <w:ilvl w:val="2"/>
          <w:numId w:val="1"/>
        </w:numPr>
      </w:pPr>
      <w:proofErr w:type="spellStart"/>
      <w:r w:rsidRPr="00587AFF">
        <w:t>pharmacyId</w:t>
      </w:r>
      <w:proofErr w:type="spellEnd"/>
      <w:r w:rsidRPr="00587AFF">
        <w:t>: Unique identifier.</w:t>
      </w:r>
    </w:p>
    <w:p w14:paraId="515E0434" w14:textId="77777777" w:rsidR="00587AFF" w:rsidRPr="00587AFF" w:rsidRDefault="00587AFF" w:rsidP="00587AFF">
      <w:pPr>
        <w:numPr>
          <w:ilvl w:val="2"/>
          <w:numId w:val="1"/>
        </w:numPr>
      </w:pPr>
      <w:proofErr w:type="spellStart"/>
      <w:r w:rsidRPr="00587AFF">
        <w:t>pharmacyName</w:t>
      </w:r>
      <w:proofErr w:type="spellEnd"/>
      <w:r w:rsidRPr="00587AFF">
        <w:t>: Name of the pharmacy.</w:t>
      </w:r>
    </w:p>
    <w:p w14:paraId="1ED41E20" w14:textId="77777777" w:rsidR="00587AFF" w:rsidRPr="00587AFF" w:rsidRDefault="00587AFF" w:rsidP="00587AFF">
      <w:pPr>
        <w:numPr>
          <w:ilvl w:val="2"/>
          <w:numId w:val="1"/>
        </w:numPr>
      </w:pPr>
      <w:r w:rsidRPr="00587AFF">
        <w:t>location: Address of the pharmacy.</w:t>
      </w:r>
    </w:p>
    <w:p w14:paraId="4A94864B" w14:textId="77777777" w:rsidR="00587AFF" w:rsidRPr="00587AFF" w:rsidRDefault="00587AFF" w:rsidP="00587AFF">
      <w:pPr>
        <w:numPr>
          <w:ilvl w:val="2"/>
          <w:numId w:val="1"/>
        </w:numPr>
      </w:pPr>
      <w:proofErr w:type="spellStart"/>
      <w:r w:rsidRPr="00587AFF">
        <w:t>contactInfo</w:t>
      </w:r>
      <w:proofErr w:type="spellEnd"/>
      <w:r w:rsidRPr="00587AFF">
        <w:t>: Contact details.</w:t>
      </w:r>
    </w:p>
    <w:p w14:paraId="3EF0CED4" w14:textId="77777777" w:rsidR="00587AFF" w:rsidRPr="00587AFF" w:rsidRDefault="00587AFF" w:rsidP="00587AFF">
      <w:pPr>
        <w:numPr>
          <w:ilvl w:val="0"/>
          <w:numId w:val="1"/>
        </w:numPr>
      </w:pPr>
      <w:r w:rsidRPr="00587AFF">
        <w:rPr>
          <w:b/>
          <w:bCs/>
        </w:rPr>
        <w:t>Medicine:</w:t>
      </w:r>
    </w:p>
    <w:p w14:paraId="373B5DDA" w14:textId="77777777" w:rsidR="00587AFF" w:rsidRPr="00587AFF" w:rsidRDefault="00587AFF" w:rsidP="00587AFF">
      <w:pPr>
        <w:numPr>
          <w:ilvl w:val="1"/>
          <w:numId w:val="1"/>
        </w:numPr>
      </w:pPr>
      <w:r w:rsidRPr="00587AFF">
        <w:t>Attributes:</w:t>
      </w:r>
    </w:p>
    <w:p w14:paraId="7B8C4EEE" w14:textId="77777777" w:rsidR="00587AFF" w:rsidRPr="00587AFF" w:rsidRDefault="00587AFF" w:rsidP="00587AFF">
      <w:pPr>
        <w:numPr>
          <w:ilvl w:val="2"/>
          <w:numId w:val="1"/>
        </w:numPr>
      </w:pPr>
      <w:proofErr w:type="spellStart"/>
      <w:r w:rsidRPr="00587AFF">
        <w:t>medicineId</w:t>
      </w:r>
      <w:proofErr w:type="spellEnd"/>
      <w:r w:rsidRPr="00587AFF">
        <w:t>: Unique identifier.</w:t>
      </w:r>
    </w:p>
    <w:p w14:paraId="50BCFF64" w14:textId="77777777" w:rsidR="00587AFF" w:rsidRPr="00587AFF" w:rsidRDefault="00587AFF" w:rsidP="00587AFF">
      <w:pPr>
        <w:numPr>
          <w:ilvl w:val="2"/>
          <w:numId w:val="1"/>
        </w:numPr>
      </w:pPr>
      <w:r w:rsidRPr="00587AFF">
        <w:t>name: Name of the medicine.</w:t>
      </w:r>
    </w:p>
    <w:p w14:paraId="7D9E6DC6" w14:textId="77777777" w:rsidR="00587AFF" w:rsidRPr="00587AFF" w:rsidRDefault="00587AFF" w:rsidP="00587AFF">
      <w:pPr>
        <w:numPr>
          <w:ilvl w:val="2"/>
          <w:numId w:val="1"/>
        </w:numPr>
      </w:pPr>
      <w:r w:rsidRPr="00587AFF">
        <w:t>stock: Quantity in stock.</w:t>
      </w:r>
    </w:p>
    <w:p w14:paraId="41E64BF3" w14:textId="77777777" w:rsidR="00587AFF" w:rsidRPr="00587AFF" w:rsidRDefault="00587AFF" w:rsidP="00587AFF">
      <w:pPr>
        <w:numPr>
          <w:ilvl w:val="2"/>
          <w:numId w:val="1"/>
        </w:numPr>
      </w:pPr>
      <w:r w:rsidRPr="00587AFF">
        <w:t>price: Price per unit.</w:t>
      </w:r>
    </w:p>
    <w:p w14:paraId="3AFC8F68" w14:textId="77777777" w:rsidR="00587AFF" w:rsidRPr="00587AFF" w:rsidRDefault="00587AFF" w:rsidP="00587AFF">
      <w:pPr>
        <w:numPr>
          <w:ilvl w:val="0"/>
          <w:numId w:val="1"/>
        </w:numPr>
      </w:pPr>
      <w:r w:rsidRPr="00587AFF">
        <w:rPr>
          <w:b/>
          <w:bCs/>
        </w:rPr>
        <w:t>Staff:</w:t>
      </w:r>
    </w:p>
    <w:p w14:paraId="0616525D" w14:textId="77777777" w:rsidR="00587AFF" w:rsidRPr="00587AFF" w:rsidRDefault="00587AFF" w:rsidP="00587AFF">
      <w:pPr>
        <w:numPr>
          <w:ilvl w:val="1"/>
          <w:numId w:val="1"/>
        </w:numPr>
      </w:pPr>
      <w:r w:rsidRPr="00587AFF">
        <w:t>Attributes:</w:t>
      </w:r>
    </w:p>
    <w:p w14:paraId="21627B80" w14:textId="77777777" w:rsidR="00587AFF" w:rsidRPr="00587AFF" w:rsidRDefault="00587AFF" w:rsidP="00587AFF">
      <w:pPr>
        <w:numPr>
          <w:ilvl w:val="2"/>
          <w:numId w:val="1"/>
        </w:numPr>
      </w:pPr>
      <w:proofErr w:type="spellStart"/>
      <w:r w:rsidRPr="00587AFF">
        <w:t>staffId</w:t>
      </w:r>
      <w:proofErr w:type="spellEnd"/>
      <w:r w:rsidRPr="00587AFF">
        <w:t>: Unique identifier.</w:t>
      </w:r>
    </w:p>
    <w:p w14:paraId="5A289C70" w14:textId="77777777" w:rsidR="00587AFF" w:rsidRPr="00587AFF" w:rsidRDefault="00587AFF" w:rsidP="00587AFF">
      <w:pPr>
        <w:numPr>
          <w:ilvl w:val="2"/>
          <w:numId w:val="1"/>
        </w:numPr>
      </w:pPr>
      <w:r w:rsidRPr="00587AFF">
        <w:t xml:space="preserve">name, role, </w:t>
      </w:r>
      <w:proofErr w:type="spellStart"/>
      <w:r w:rsidRPr="00587AFF">
        <w:t>contactInfo</w:t>
      </w:r>
      <w:proofErr w:type="spellEnd"/>
      <w:r w:rsidRPr="00587AFF">
        <w:t>: Basic details.</w:t>
      </w:r>
    </w:p>
    <w:p w14:paraId="630664B4" w14:textId="77777777" w:rsidR="00587AFF" w:rsidRPr="00587AFF" w:rsidRDefault="00587AFF" w:rsidP="00587AFF">
      <w:pPr>
        <w:numPr>
          <w:ilvl w:val="2"/>
          <w:numId w:val="1"/>
        </w:numPr>
      </w:pPr>
      <w:proofErr w:type="spellStart"/>
      <w:r w:rsidRPr="00587AFF">
        <w:t>shiftSchedule</w:t>
      </w:r>
      <w:proofErr w:type="spellEnd"/>
      <w:r w:rsidRPr="00587AFF">
        <w:t>: Work hours and shifts.</w:t>
      </w:r>
    </w:p>
    <w:p w14:paraId="07523C70" w14:textId="77777777" w:rsidR="00587AFF" w:rsidRPr="00587AFF" w:rsidRDefault="00587AFF" w:rsidP="00587AFF">
      <w:pPr>
        <w:numPr>
          <w:ilvl w:val="2"/>
          <w:numId w:val="1"/>
        </w:numPr>
      </w:pPr>
      <w:proofErr w:type="spellStart"/>
      <w:r w:rsidRPr="00587AFF">
        <w:t>departmentId</w:t>
      </w:r>
      <w:proofErr w:type="spellEnd"/>
      <w:r w:rsidRPr="00587AFF">
        <w:t>: Linked to a department.</w:t>
      </w:r>
    </w:p>
    <w:p w14:paraId="78E54F81" w14:textId="77777777" w:rsidR="00587AFF" w:rsidRPr="00587AFF" w:rsidRDefault="00587AFF" w:rsidP="00587AFF">
      <w:pPr>
        <w:numPr>
          <w:ilvl w:val="0"/>
          <w:numId w:val="1"/>
        </w:numPr>
      </w:pPr>
      <w:r w:rsidRPr="00587AFF">
        <w:rPr>
          <w:b/>
          <w:bCs/>
        </w:rPr>
        <w:t>Department:</w:t>
      </w:r>
    </w:p>
    <w:p w14:paraId="1027F842" w14:textId="77777777" w:rsidR="00587AFF" w:rsidRPr="00587AFF" w:rsidRDefault="00587AFF" w:rsidP="00587AFF">
      <w:pPr>
        <w:numPr>
          <w:ilvl w:val="1"/>
          <w:numId w:val="1"/>
        </w:numPr>
      </w:pPr>
      <w:r w:rsidRPr="00587AFF">
        <w:t>Attributes:</w:t>
      </w:r>
    </w:p>
    <w:p w14:paraId="686BC122" w14:textId="77777777" w:rsidR="00587AFF" w:rsidRPr="00587AFF" w:rsidRDefault="00587AFF" w:rsidP="00587AFF">
      <w:pPr>
        <w:numPr>
          <w:ilvl w:val="2"/>
          <w:numId w:val="1"/>
        </w:numPr>
      </w:pPr>
      <w:proofErr w:type="spellStart"/>
      <w:r w:rsidRPr="00587AFF">
        <w:t>departmentId</w:t>
      </w:r>
      <w:proofErr w:type="spellEnd"/>
      <w:r w:rsidRPr="00587AFF">
        <w:t>: Unique identifier.</w:t>
      </w:r>
    </w:p>
    <w:p w14:paraId="08DD284C" w14:textId="77777777" w:rsidR="00587AFF" w:rsidRPr="00587AFF" w:rsidRDefault="00587AFF" w:rsidP="00587AFF">
      <w:pPr>
        <w:numPr>
          <w:ilvl w:val="2"/>
          <w:numId w:val="1"/>
        </w:numPr>
      </w:pPr>
      <w:proofErr w:type="spellStart"/>
      <w:r w:rsidRPr="00587AFF">
        <w:t>departmentName</w:t>
      </w:r>
      <w:proofErr w:type="spellEnd"/>
      <w:r w:rsidRPr="00587AFF">
        <w:t>: Name of the department (Cardiology, Neurology, etc.).</w:t>
      </w:r>
    </w:p>
    <w:p w14:paraId="275F9126" w14:textId="77777777" w:rsidR="00587AFF" w:rsidRPr="00587AFF" w:rsidRDefault="00587AFF" w:rsidP="00587AFF">
      <w:pPr>
        <w:numPr>
          <w:ilvl w:val="2"/>
          <w:numId w:val="1"/>
        </w:numPr>
      </w:pPr>
      <w:proofErr w:type="spellStart"/>
      <w:r w:rsidRPr="00587AFF">
        <w:t>headOfDepartment</w:t>
      </w:r>
      <w:proofErr w:type="spellEnd"/>
      <w:r w:rsidRPr="00587AFF">
        <w:t>: Doctor responsible for the department.</w:t>
      </w:r>
    </w:p>
    <w:p w14:paraId="185038B9" w14:textId="77777777" w:rsidR="00587AFF" w:rsidRPr="00587AFF" w:rsidRDefault="00587AFF" w:rsidP="00587AFF">
      <w:pPr>
        <w:numPr>
          <w:ilvl w:val="0"/>
          <w:numId w:val="1"/>
        </w:numPr>
      </w:pPr>
      <w:r w:rsidRPr="00587AFF">
        <w:rPr>
          <w:b/>
          <w:bCs/>
        </w:rPr>
        <w:t>Room:</w:t>
      </w:r>
    </w:p>
    <w:p w14:paraId="589CC37C" w14:textId="77777777" w:rsidR="00587AFF" w:rsidRPr="00587AFF" w:rsidRDefault="00587AFF" w:rsidP="00587AFF">
      <w:pPr>
        <w:numPr>
          <w:ilvl w:val="1"/>
          <w:numId w:val="1"/>
        </w:numPr>
      </w:pPr>
      <w:r w:rsidRPr="00587AFF">
        <w:t>Attributes:</w:t>
      </w:r>
    </w:p>
    <w:p w14:paraId="11044152" w14:textId="77777777" w:rsidR="00587AFF" w:rsidRPr="00587AFF" w:rsidRDefault="00587AFF" w:rsidP="00587AFF">
      <w:pPr>
        <w:numPr>
          <w:ilvl w:val="2"/>
          <w:numId w:val="1"/>
        </w:numPr>
      </w:pPr>
      <w:proofErr w:type="spellStart"/>
      <w:r w:rsidRPr="00587AFF">
        <w:t>roomId</w:t>
      </w:r>
      <w:proofErr w:type="spellEnd"/>
      <w:r w:rsidRPr="00587AFF">
        <w:t>: Unique identifier.</w:t>
      </w:r>
    </w:p>
    <w:p w14:paraId="6B4A8F06" w14:textId="77777777" w:rsidR="00587AFF" w:rsidRPr="00587AFF" w:rsidRDefault="00587AFF" w:rsidP="00587AFF">
      <w:pPr>
        <w:numPr>
          <w:ilvl w:val="2"/>
          <w:numId w:val="1"/>
        </w:numPr>
      </w:pPr>
      <w:proofErr w:type="spellStart"/>
      <w:r w:rsidRPr="00587AFF">
        <w:t>roomType</w:t>
      </w:r>
      <w:proofErr w:type="spellEnd"/>
      <w:r w:rsidRPr="00587AFF">
        <w:t>: Type of room (General, ICU, Private).</w:t>
      </w:r>
    </w:p>
    <w:p w14:paraId="265DC7C7" w14:textId="77777777" w:rsidR="00587AFF" w:rsidRPr="00587AFF" w:rsidRDefault="00587AFF" w:rsidP="00587AFF">
      <w:pPr>
        <w:numPr>
          <w:ilvl w:val="2"/>
          <w:numId w:val="1"/>
        </w:numPr>
      </w:pPr>
      <w:proofErr w:type="spellStart"/>
      <w:r w:rsidRPr="00587AFF">
        <w:t>availabilityStatus</w:t>
      </w:r>
      <w:proofErr w:type="spellEnd"/>
      <w:r w:rsidRPr="00587AFF">
        <w:t>: Available or Occupied.</w:t>
      </w:r>
    </w:p>
    <w:p w14:paraId="76C5D4A9" w14:textId="77777777" w:rsidR="00587AFF" w:rsidRPr="00587AFF" w:rsidRDefault="00587AFF" w:rsidP="00587AFF">
      <w:pPr>
        <w:numPr>
          <w:ilvl w:val="2"/>
          <w:numId w:val="1"/>
        </w:numPr>
      </w:pPr>
      <w:proofErr w:type="spellStart"/>
      <w:r w:rsidRPr="00587AFF">
        <w:t>assignedPatientId</w:t>
      </w:r>
      <w:proofErr w:type="spellEnd"/>
      <w:r w:rsidRPr="00587AFF">
        <w:t>: Linked to patient when occupied.</w:t>
      </w:r>
    </w:p>
    <w:p w14:paraId="1E7C6084" w14:textId="77777777" w:rsidR="00587AFF" w:rsidRPr="00587AFF" w:rsidRDefault="00587AFF" w:rsidP="00587AFF">
      <w:pPr>
        <w:numPr>
          <w:ilvl w:val="0"/>
          <w:numId w:val="1"/>
        </w:numPr>
      </w:pPr>
      <w:r w:rsidRPr="00587AFF">
        <w:rPr>
          <w:b/>
          <w:bCs/>
        </w:rPr>
        <w:t>Invoice:</w:t>
      </w:r>
    </w:p>
    <w:p w14:paraId="248F6B04" w14:textId="77777777" w:rsidR="00587AFF" w:rsidRPr="00587AFF" w:rsidRDefault="00587AFF" w:rsidP="00587AFF">
      <w:pPr>
        <w:numPr>
          <w:ilvl w:val="1"/>
          <w:numId w:val="1"/>
        </w:numPr>
      </w:pPr>
      <w:r w:rsidRPr="00587AFF">
        <w:lastRenderedPageBreak/>
        <w:t>Attributes:</w:t>
      </w:r>
    </w:p>
    <w:p w14:paraId="2D0941BC" w14:textId="77777777" w:rsidR="00587AFF" w:rsidRPr="00587AFF" w:rsidRDefault="00587AFF" w:rsidP="00587AFF">
      <w:pPr>
        <w:numPr>
          <w:ilvl w:val="2"/>
          <w:numId w:val="1"/>
        </w:numPr>
      </w:pPr>
      <w:proofErr w:type="spellStart"/>
      <w:r w:rsidRPr="00587AFF">
        <w:t>invoiceId</w:t>
      </w:r>
      <w:proofErr w:type="spellEnd"/>
      <w:r w:rsidRPr="00587AFF">
        <w:t>: Unique identifier.</w:t>
      </w:r>
    </w:p>
    <w:p w14:paraId="572B957F" w14:textId="77777777" w:rsidR="00587AFF" w:rsidRPr="00587AFF" w:rsidRDefault="00587AFF" w:rsidP="00587AFF">
      <w:pPr>
        <w:numPr>
          <w:ilvl w:val="2"/>
          <w:numId w:val="1"/>
        </w:numPr>
      </w:pPr>
      <w:proofErr w:type="spellStart"/>
      <w:r w:rsidRPr="00587AFF">
        <w:t>patientId</w:t>
      </w:r>
      <w:proofErr w:type="spellEnd"/>
      <w:r w:rsidRPr="00587AFF">
        <w:t>: Linked to the patient.</w:t>
      </w:r>
    </w:p>
    <w:p w14:paraId="3E131EED" w14:textId="77777777" w:rsidR="00587AFF" w:rsidRPr="00587AFF" w:rsidRDefault="00587AFF" w:rsidP="00587AFF">
      <w:pPr>
        <w:numPr>
          <w:ilvl w:val="2"/>
          <w:numId w:val="1"/>
        </w:numPr>
      </w:pPr>
      <w:proofErr w:type="spellStart"/>
      <w:r w:rsidRPr="00587AFF">
        <w:t>amountDue</w:t>
      </w:r>
      <w:proofErr w:type="spellEnd"/>
      <w:r w:rsidRPr="00587AFF">
        <w:t>: Total amount to be paid.</w:t>
      </w:r>
    </w:p>
    <w:p w14:paraId="7E963240" w14:textId="77777777" w:rsidR="00587AFF" w:rsidRPr="00587AFF" w:rsidRDefault="00587AFF" w:rsidP="00587AFF">
      <w:pPr>
        <w:numPr>
          <w:ilvl w:val="2"/>
          <w:numId w:val="1"/>
        </w:numPr>
      </w:pPr>
      <w:proofErr w:type="spellStart"/>
      <w:r w:rsidRPr="00587AFF">
        <w:t>dueDate</w:t>
      </w:r>
      <w:proofErr w:type="spellEnd"/>
      <w:r w:rsidRPr="00587AFF">
        <w:t>: Payment due date.</w:t>
      </w:r>
    </w:p>
    <w:p w14:paraId="6312BE61" w14:textId="77777777" w:rsidR="00587AFF" w:rsidRPr="00587AFF" w:rsidRDefault="00000000" w:rsidP="00587AFF">
      <w:r>
        <w:pict w14:anchorId="7EAADFF4">
          <v:rect id="_x0000_i1026" style="width:0;height:1.5pt" o:hralign="center" o:hrstd="t" o:hr="t" fillcolor="#a0a0a0" stroked="f"/>
        </w:pict>
      </w:r>
    </w:p>
    <w:p w14:paraId="611E7643" w14:textId="77777777" w:rsidR="00587AFF" w:rsidRPr="00587AFF" w:rsidRDefault="00587AFF" w:rsidP="00587AFF">
      <w:pPr>
        <w:rPr>
          <w:b/>
          <w:bCs/>
        </w:rPr>
      </w:pPr>
      <w:r w:rsidRPr="00587AFF">
        <w:rPr>
          <w:b/>
          <w:bCs/>
        </w:rPr>
        <w:t>Modules:</w:t>
      </w:r>
    </w:p>
    <w:p w14:paraId="68ABDF2D" w14:textId="77777777" w:rsidR="00587AFF" w:rsidRPr="00587AFF" w:rsidRDefault="00587AFF" w:rsidP="00587AFF">
      <w:pPr>
        <w:numPr>
          <w:ilvl w:val="0"/>
          <w:numId w:val="2"/>
        </w:numPr>
      </w:pPr>
      <w:r w:rsidRPr="00587AFF">
        <w:rPr>
          <w:b/>
          <w:bCs/>
        </w:rPr>
        <w:t>Telemedicine:</w:t>
      </w:r>
    </w:p>
    <w:p w14:paraId="249D9E56" w14:textId="77777777" w:rsidR="00587AFF" w:rsidRPr="00587AFF" w:rsidRDefault="00587AFF" w:rsidP="00587AFF">
      <w:pPr>
        <w:numPr>
          <w:ilvl w:val="1"/>
          <w:numId w:val="2"/>
        </w:numPr>
      </w:pPr>
      <w:r w:rsidRPr="00587AFF">
        <w:rPr>
          <w:b/>
          <w:bCs/>
        </w:rPr>
        <w:t>Purpose</w:t>
      </w:r>
      <w:r w:rsidRPr="00587AFF">
        <w:t>: Facilitate remote consultations via video conferencing.</w:t>
      </w:r>
    </w:p>
    <w:p w14:paraId="4DD00CAD" w14:textId="77777777" w:rsidR="00587AFF" w:rsidRPr="00587AFF" w:rsidRDefault="00587AFF" w:rsidP="00587AFF">
      <w:pPr>
        <w:numPr>
          <w:ilvl w:val="1"/>
          <w:numId w:val="2"/>
        </w:numPr>
      </w:pPr>
      <w:r w:rsidRPr="00587AFF">
        <w:rPr>
          <w:b/>
          <w:bCs/>
        </w:rPr>
        <w:t>Features</w:t>
      </w:r>
      <w:r w:rsidRPr="00587AFF">
        <w:t>:</w:t>
      </w:r>
    </w:p>
    <w:p w14:paraId="418334F8" w14:textId="77777777" w:rsidR="00587AFF" w:rsidRPr="00587AFF" w:rsidRDefault="00587AFF" w:rsidP="00587AFF">
      <w:pPr>
        <w:numPr>
          <w:ilvl w:val="2"/>
          <w:numId w:val="2"/>
        </w:numPr>
      </w:pPr>
      <w:r w:rsidRPr="00587AFF">
        <w:t>Schedule and conduct video consultations between doctors and patients.</w:t>
      </w:r>
    </w:p>
    <w:p w14:paraId="6193EC0D" w14:textId="77777777" w:rsidR="00587AFF" w:rsidRPr="00587AFF" w:rsidRDefault="00587AFF" w:rsidP="00587AFF">
      <w:pPr>
        <w:numPr>
          <w:ilvl w:val="2"/>
          <w:numId w:val="2"/>
        </w:numPr>
      </w:pPr>
      <w:r w:rsidRPr="00587AFF">
        <w:t>Secure video link generation and access.</w:t>
      </w:r>
    </w:p>
    <w:p w14:paraId="02D3A663" w14:textId="77777777" w:rsidR="00587AFF" w:rsidRPr="00587AFF" w:rsidRDefault="00587AFF" w:rsidP="00587AFF">
      <w:pPr>
        <w:numPr>
          <w:ilvl w:val="2"/>
          <w:numId w:val="2"/>
        </w:numPr>
      </w:pPr>
      <w:r w:rsidRPr="00587AFF">
        <w:t>Consultation notes and prescriptions issued during or after the session.</w:t>
      </w:r>
    </w:p>
    <w:p w14:paraId="0CA2DA84" w14:textId="77777777" w:rsidR="00587AFF" w:rsidRPr="00587AFF" w:rsidRDefault="00587AFF" w:rsidP="00587AFF">
      <w:pPr>
        <w:numPr>
          <w:ilvl w:val="2"/>
          <w:numId w:val="2"/>
        </w:numPr>
      </w:pPr>
      <w:r w:rsidRPr="00587AFF">
        <w:t>Option for patients to provide feedback.</w:t>
      </w:r>
    </w:p>
    <w:p w14:paraId="5EA5B66C" w14:textId="77777777" w:rsidR="00587AFF" w:rsidRPr="00587AFF" w:rsidRDefault="00587AFF" w:rsidP="00587AFF">
      <w:pPr>
        <w:numPr>
          <w:ilvl w:val="0"/>
          <w:numId w:val="2"/>
        </w:numPr>
      </w:pPr>
      <w:r w:rsidRPr="00587AFF">
        <w:rPr>
          <w:b/>
          <w:bCs/>
        </w:rPr>
        <w:t>Appointment Scheduling:</w:t>
      </w:r>
    </w:p>
    <w:p w14:paraId="16542E1C" w14:textId="77777777" w:rsidR="00587AFF" w:rsidRPr="00587AFF" w:rsidRDefault="00587AFF" w:rsidP="00587AFF">
      <w:pPr>
        <w:numPr>
          <w:ilvl w:val="1"/>
          <w:numId w:val="2"/>
        </w:numPr>
      </w:pPr>
      <w:r w:rsidRPr="00587AFF">
        <w:rPr>
          <w:b/>
          <w:bCs/>
        </w:rPr>
        <w:t>Purpose</w:t>
      </w:r>
      <w:r w:rsidRPr="00587AFF">
        <w:t>: Manage in-person and telemedicine appointments.</w:t>
      </w:r>
    </w:p>
    <w:p w14:paraId="3679AD68" w14:textId="77777777" w:rsidR="00587AFF" w:rsidRPr="00587AFF" w:rsidRDefault="00587AFF" w:rsidP="00587AFF">
      <w:pPr>
        <w:numPr>
          <w:ilvl w:val="1"/>
          <w:numId w:val="2"/>
        </w:numPr>
      </w:pPr>
      <w:r w:rsidRPr="00587AFF">
        <w:rPr>
          <w:b/>
          <w:bCs/>
        </w:rPr>
        <w:t>Features</w:t>
      </w:r>
      <w:r w:rsidRPr="00587AFF">
        <w:t>:</w:t>
      </w:r>
    </w:p>
    <w:p w14:paraId="74FE4253" w14:textId="77777777" w:rsidR="00587AFF" w:rsidRPr="00587AFF" w:rsidRDefault="00587AFF" w:rsidP="00587AFF">
      <w:pPr>
        <w:numPr>
          <w:ilvl w:val="2"/>
          <w:numId w:val="2"/>
        </w:numPr>
      </w:pPr>
      <w:r w:rsidRPr="00587AFF">
        <w:t>Schedule appointments based on doctor availability.</w:t>
      </w:r>
    </w:p>
    <w:p w14:paraId="5943584C" w14:textId="77777777" w:rsidR="00587AFF" w:rsidRPr="00587AFF" w:rsidRDefault="00587AFF" w:rsidP="00587AFF">
      <w:pPr>
        <w:numPr>
          <w:ilvl w:val="2"/>
          <w:numId w:val="2"/>
        </w:numPr>
      </w:pPr>
      <w:r w:rsidRPr="00587AFF">
        <w:t>Distinguish between in-person and telemedicine appointments.</w:t>
      </w:r>
    </w:p>
    <w:p w14:paraId="079F360D" w14:textId="77777777" w:rsidR="00587AFF" w:rsidRPr="00587AFF" w:rsidRDefault="00587AFF" w:rsidP="00587AFF">
      <w:pPr>
        <w:numPr>
          <w:ilvl w:val="2"/>
          <w:numId w:val="2"/>
        </w:numPr>
      </w:pPr>
      <w:r w:rsidRPr="00587AFF">
        <w:t>Appointment reminder notifications via email/SMS.</w:t>
      </w:r>
    </w:p>
    <w:p w14:paraId="01E94D6B" w14:textId="77777777" w:rsidR="00587AFF" w:rsidRPr="00587AFF" w:rsidRDefault="00587AFF" w:rsidP="00587AFF">
      <w:pPr>
        <w:numPr>
          <w:ilvl w:val="0"/>
          <w:numId w:val="2"/>
        </w:numPr>
      </w:pPr>
      <w:r w:rsidRPr="00587AFF">
        <w:rPr>
          <w:b/>
          <w:bCs/>
        </w:rPr>
        <w:t>Medical Records Management:</w:t>
      </w:r>
    </w:p>
    <w:p w14:paraId="6E4BBA4A" w14:textId="77777777" w:rsidR="00587AFF" w:rsidRPr="00587AFF" w:rsidRDefault="00587AFF" w:rsidP="00587AFF">
      <w:pPr>
        <w:numPr>
          <w:ilvl w:val="1"/>
          <w:numId w:val="2"/>
        </w:numPr>
      </w:pPr>
      <w:r w:rsidRPr="00587AFF">
        <w:rPr>
          <w:b/>
          <w:bCs/>
        </w:rPr>
        <w:t>Purpose</w:t>
      </w:r>
      <w:r w:rsidRPr="00587AFF">
        <w:t>: Centralize the tracking of patient history, lab reports, and prescriptions.</w:t>
      </w:r>
    </w:p>
    <w:p w14:paraId="6A36A078" w14:textId="77777777" w:rsidR="00587AFF" w:rsidRPr="00587AFF" w:rsidRDefault="00587AFF" w:rsidP="00587AFF">
      <w:pPr>
        <w:numPr>
          <w:ilvl w:val="1"/>
          <w:numId w:val="2"/>
        </w:numPr>
      </w:pPr>
      <w:r w:rsidRPr="00587AFF">
        <w:rPr>
          <w:b/>
          <w:bCs/>
        </w:rPr>
        <w:t>Features</w:t>
      </w:r>
      <w:r w:rsidRPr="00587AFF">
        <w:t>:</w:t>
      </w:r>
    </w:p>
    <w:p w14:paraId="4CB7089D" w14:textId="77777777" w:rsidR="00587AFF" w:rsidRPr="00587AFF" w:rsidRDefault="00587AFF" w:rsidP="00587AFF">
      <w:pPr>
        <w:numPr>
          <w:ilvl w:val="2"/>
          <w:numId w:val="2"/>
        </w:numPr>
      </w:pPr>
      <w:r w:rsidRPr="00587AFF">
        <w:t>Secure storage and retrieval of medical records.</w:t>
      </w:r>
    </w:p>
    <w:p w14:paraId="24D253E4" w14:textId="77777777" w:rsidR="00587AFF" w:rsidRPr="00587AFF" w:rsidRDefault="00587AFF" w:rsidP="00587AFF">
      <w:pPr>
        <w:numPr>
          <w:ilvl w:val="2"/>
          <w:numId w:val="2"/>
        </w:numPr>
      </w:pPr>
      <w:r w:rsidRPr="00587AFF">
        <w:t>Easy access to lab reports and medical history for both patients and doctors.</w:t>
      </w:r>
    </w:p>
    <w:p w14:paraId="33E91809" w14:textId="77777777" w:rsidR="00587AFF" w:rsidRPr="00587AFF" w:rsidRDefault="00587AFF" w:rsidP="00587AFF">
      <w:pPr>
        <w:numPr>
          <w:ilvl w:val="2"/>
          <w:numId w:val="2"/>
        </w:numPr>
      </w:pPr>
      <w:r w:rsidRPr="00587AFF">
        <w:t>Integration with other modules to update medical records based on new lab results, prescriptions, etc.</w:t>
      </w:r>
    </w:p>
    <w:p w14:paraId="104BF2AE" w14:textId="77777777" w:rsidR="00587AFF" w:rsidRPr="00587AFF" w:rsidRDefault="00587AFF" w:rsidP="00587AFF">
      <w:pPr>
        <w:numPr>
          <w:ilvl w:val="0"/>
          <w:numId w:val="2"/>
        </w:numPr>
      </w:pPr>
      <w:r w:rsidRPr="00587AFF">
        <w:rPr>
          <w:b/>
          <w:bCs/>
        </w:rPr>
        <w:t>Billing and Insurance:</w:t>
      </w:r>
    </w:p>
    <w:p w14:paraId="4CA9B5C8" w14:textId="77777777" w:rsidR="00587AFF" w:rsidRPr="00587AFF" w:rsidRDefault="00587AFF" w:rsidP="00587AFF">
      <w:pPr>
        <w:numPr>
          <w:ilvl w:val="1"/>
          <w:numId w:val="2"/>
        </w:numPr>
      </w:pPr>
      <w:r w:rsidRPr="00587AFF">
        <w:rPr>
          <w:b/>
          <w:bCs/>
        </w:rPr>
        <w:t>Purpose</w:t>
      </w:r>
      <w:r w:rsidRPr="00587AFF">
        <w:t>: Handle billing, payments, and insurance claims.</w:t>
      </w:r>
    </w:p>
    <w:p w14:paraId="25AF98D1" w14:textId="77777777" w:rsidR="00587AFF" w:rsidRPr="00587AFF" w:rsidRDefault="00587AFF" w:rsidP="00587AFF">
      <w:pPr>
        <w:numPr>
          <w:ilvl w:val="1"/>
          <w:numId w:val="2"/>
        </w:numPr>
      </w:pPr>
      <w:r w:rsidRPr="00587AFF">
        <w:rPr>
          <w:b/>
          <w:bCs/>
        </w:rPr>
        <w:t>Features</w:t>
      </w:r>
      <w:r w:rsidRPr="00587AFF">
        <w:t>:</w:t>
      </w:r>
    </w:p>
    <w:p w14:paraId="5C8657A0" w14:textId="77777777" w:rsidR="00587AFF" w:rsidRPr="00587AFF" w:rsidRDefault="00587AFF" w:rsidP="00587AFF">
      <w:pPr>
        <w:numPr>
          <w:ilvl w:val="2"/>
          <w:numId w:val="2"/>
        </w:numPr>
      </w:pPr>
      <w:r w:rsidRPr="00587AFF">
        <w:t>Generate invoices for medical services provided.</w:t>
      </w:r>
    </w:p>
    <w:p w14:paraId="28DC7CD4" w14:textId="77777777" w:rsidR="00587AFF" w:rsidRPr="00587AFF" w:rsidRDefault="00587AFF" w:rsidP="00587AFF">
      <w:pPr>
        <w:numPr>
          <w:ilvl w:val="2"/>
          <w:numId w:val="2"/>
        </w:numPr>
      </w:pPr>
      <w:r w:rsidRPr="00587AFF">
        <w:t>Manage payments and track outstanding bills.</w:t>
      </w:r>
    </w:p>
    <w:p w14:paraId="2DAD937A" w14:textId="77777777" w:rsidR="00587AFF" w:rsidRPr="00587AFF" w:rsidRDefault="00587AFF" w:rsidP="00587AFF">
      <w:pPr>
        <w:numPr>
          <w:ilvl w:val="2"/>
          <w:numId w:val="2"/>
        </w:numPr>
      </w:pPr>
      <w:r w:rsidRPr="00587AFF">
        <w:t>Handle insurance claims and link payments to insurance providers.</w:t>
      </w:r>
    </w:p>
    <w:p w14:paraId="76FF8D94" w14:textId="77777777" w:rsidR="00587AFF" w:rsidRPr="00587AFF" w:rsidRDefault="00587AFF" w:rsidP="00587AFF">
      <w:pPr>
        <w:numPr>
          <w:ilvl w:val="0"/>
          <w:numId w:val="2"/>
        </w:numPr>
      </w:pPr>
      <w:r w:rsidRPr="00587AFF">
        <w:rPr>
          <w:b/>
          <w:bCs/>
        </w:rPr>
        <w:t>Pharmacy Management:</w:t>
      </w:r>
    </w:p>
    <w:p w14:paraId="44E753F0" w14:textId="77777777" w:rsidR="00587AFF" w:rsidRPr="00587AFF" w:rsidRDefault="00587AFF" w:rsidP="00587AFF">
      <w:pPr>
        <w:numPr>
          <w:ilvl w:val="1"/>
          <w:numId w:val="2"/>
        </w:numPr>
      </w:pPr>
      <w:r w:rsidRPr="00587AFF">
        <w:rPr>
          <w:b/>
          <w:bCs/>
        </w:rPr>
        <w:t>Purpose</w:t>
      </w:r>
      <w:r w:rsidRPr="00587AFF">
        <w:t>: Manage hospital pharmacy and track prescriptions.</w:t>
      </w:r>
    </w:p>
    <w:p w14:paraId="798BEAB0" w14:textId="77777777" w:rsidR="00587AFF" w:rsidRPr="00587AFF" w:rsidRDefault="00587AFF" w:rsidP="00587AFF">
      <w:pPr>
        <w:numPr>
          <w:ilvl w:val="1"/>
          <w:numId w:val="2"/>
        </w:numPr>
      </w:pPr>
      <w:r w:rsidRPr="00587AFF">
        <w:rPr>
          <w:b/>
          <w:bCs/>
        </w:rPr>
        <w:lastRenderedPageBreak/>
        <w:t>Features</w:t>
      </w:r>
      <w:r w:rsidRPr="00587AFF">
        <w:t>:</w:t>
      </w:r>
    </w:p>
    <w:p w14:paraId="07B74D3D" w14:textId="77777777" w:rsidR="00587AFF" w:rsidRPr="00587AFF" w:rsidRDefault="00587AFF" w:rsidP="00587AFF">
      <w:pPr>
        <w:numPr>
          <w:ilvl w:val="2"/>
          <w:numId w:val="2"/>
        </w:numPr>
      </w:pPr>
      <w:r w:rsidRPr="00587AFF">
        <w:t>Maintain stock of medicines and generate alerts when stock is low.</w:t>
      </w:r>
    </w:p>
    <w:p w14:paraId="1E1AD4D6" w14:textId="77777777" w:rsidR="00587AFF" w:rsidRPr="00587AFF" w:rsidRDefault="00587AFF" w:rsidP="00587AFF">
      <w:pPr>
        <w:numPr>
          <w:ilvl w:val="2"/>
          <w:numId w:val="2"/>
        </w:numPr>
      </w:pPr>
      <w:r w:rsidRPr="00587AFF">
        <w:t>Process prescriptions issued by doctors.</w:t>
      </w:r>
    </w:p>
    <w:p w14:paraId="0663C7A6" w14:textId="77777777" w:rsidR="00587AFF" w:rsidRPr="00587AFF" w:rsidRDefault="00587AFF" w:rsidP="00587AFF">
      <w:pPr>
        <w:numPr>
          <w:ilvl w:val="2"/>
          <w:numId w:val="2"/>
        </w:numPr>
      </w:pPr>
      <w:r w:rsidRPr="00587AFF">
        <w:t>Track pharmacy sales and manage billing.</w:t>
      </w:r>
    </w:p>
    <w:p w14:paraId="3CEEDDBB" w14:textId="77777777" w:rsidR="00587AFF" w:rsidRPr="00587AFF" w:rsidRDefault="00587AFF" w:rsidP="00587AFF">
      <w:pPr>
        <w:numPr>
          <w:ilvl w:val="0"/>
          <w:numId w:val="2"/>
        </w:numPr>
      </w:pPr>
      <w:r w:rsidRPr="00587AFF">
        <w:rPr>
          <w:b/>
          <w:bCs/>
        </w:rPr>
        <w:t>Room and Staff Management:</w:t>
      </w:r>
    </w:p>
    <w:p w14:paraId="32BD3224" w14:textId="77777777" w:rsidR="00587AFF" w:rsidRPr="00587AFF" w:rsidRDefault="00587AFF" w:rsidP="00587AFF">
      <w:pPr>
        <w:numPr>
          <w:ilvl w:val="1"/>
          <w:numId w:val="2"/>
        </w:numPr>
      </w:pPr>
      <w:r w:rsidRPr="00587AFF">
        <w:rPr>
          <w:b/>
          <w:bCs/>
        </w:rPr>
        <w:t>Purpose</w:t>
      </w:r>
      <w:r w:rsidRPr="00587AFF">
        <w:t>: Manage hospital rooms and schedule staff efficiently.</w:t>
      </w:r>
    </w:p>
    <w:p w14:paraId="1F395570" w14:textId="77777777" w:rsidR="00587AFF" w:rsidRPr="00587AFF" w:rsidRDefault="00587AFF" w:rsidP="00587AFF">
      <w:pPr>
        <w:numPr>
          <w:ilvl w:val="1"/>
          <w:numId w:val="2"/>
        </w:numPr>
      </w:pPr>
      <w:r w:rsidRPr="00587AFF">
        <w:rPr>
          <w:b/>
          <w:bCs/>
        </w:rPr>
        <w:t>Features</w:t>
      </w:r>
      <w:r w:rsidRPr="00587AFF">
        <w:t>:</w:t>
      </w:r>
    </w:p>
    <w:p w14:paraId="758F72AA" w14:textId="77777777" w:rsidR="00587AFF" w:rsidRPr="00587AFF" w:rsidRDefault="00587AFF" w:rsidP="00587AFF">
      <w:pPr>
        <w:numPr>
          <w:ilvl w:val="2"/>
          <w:numId w:val="2"/>
        </w:numPr>
      </w:pPr>
      <w:r w:rsidRPr="00587AFF">
        <w:t>Assign rooms to patients based on availability.</w:t>
      </w:r>
    </w:p>
    <w:p w14:paraId="1B2EE0D1" w14:textId="77777777" w:rsidR="00587AFF" w:rsidRPr="00587AFF" w:rsidRDefault="00587AFF" w:rsidP="00587AFF">
      <w:pPr>
        <w:numPr>
          <w:ilvl w:val="2"/>
          <w:numId w:val="2"/>
        </w:numPr>
      </w:pPr>
      <w:r w:rsidRPr="00587AFF">
        <w:t>Track room occupancy and availability status.</w:t>
      </w:r>
    </w:p>
    <w:p w14:paraId="70736B8B" w14:textId="77777777" w:rsidR="00587AFF" w:rsidRPr="00587AFF" w:rsidRDefault="00587AFF" w:rsidP="00587AFF">
      <w:pPr>
        <w:numPr>
          <w:ilvl w:val="2"/>
          <w:numId w:val="2"/>
        </w:numPr>
      </w:pPr>
      <w:r w:rsidRPr="00587AFF">
        <w:t>Manage staff schedules, shift allocations, and department assignments.</w:t>
      </w:r>
    </w:p>
    <w:p w14:paraId="16F1A77D" w14:textId="77777777" w:rsidR="00587AFF" w:rsidRPr="00587AFF" w:rsidRDefault="00587AFF" w:rsidP="00587AFF">
      <w:pPr>
        <w:numPr>
          <w:ilvl w:val="0"/>
          <w:numId w:val="2"/>
        </w:numPr>
      </w:pPr>
      <w:r w:rsidRPr="00587AFF">
        <w:rPr>
          <w:b/>
          <w:bCs/>
        </w:rPr>
        <w:t>Reporting Module:</w:t>
      </w:r>
    </w:p>
    <w:p w14:paraId="4FB320C7" w14:textId="77777777" w:rsidR="00587AFF" w:rsidRPr="00587AFF" w:rsidRDefault="00587AFF" w:rsidP="00587AFF">
      <w:pPr>
        <w:numPr>
          <w:ilvl w:val="1"/>
          <w:numId w:val="2"/>
        </w:numPr>
      </w:pPr>
      <w:r w:rsidRPr="00587AFF">
        <w:rPr>
          <w:b/>
          <w:bCs/>
        </w:rPr>
        <w:t>Purpose</w:t>
      </w:r>
      <w:r w:rsidRPr="00587AFF">
        <w:t>: Generate detailed reports on various aspects of hospital performance.</w:t>
      </w:r>
    </w:p>
    <w:p w14:paraId="25FD5F3E" w14:textId="77777777" w:rsidR="00587AFF" w:rsidRPr="00587AFF" w:rsidRDefault="00587AFF" w:rsidP="00587AFF">
      <w:pPr>
        <w:numPr>
          <w:ilvl w:val="1"/>
          <w:numId w:val="2"/>
        </w:numPr>
      </w:pPr>
      <w:r w:rsidRPr="00587AFF">
        <w:rPr>
          <w:b/>
          <w:bCs/>
        </w:rPr>
        <w:t>Features</w:t>
      </w:r>
      <w:r w:rsidRPr="00587AFF">
        <w:t>:</w:t>
      </w:r>
    </w:p>
    <w:p w14:paraId="043B850D" w14:textId="77777777" w:rsidR="00587AFF" w:rsidRPr="00587AFF" w:rsidRDefault="00587AFF" w:rsidP="00587AFF">
      <w:pPr>
        <w:numPr>
          <w:ilvl w:val="2"/>
          <w:numId w:val="2"/>
        </w:numPr>
      </w:pPr>
      <w:r w:rsidRPr="00587AFF">
        <w:t>Patient health reports and progress over time.</w:t>
      </w:r>
    </w:p>
    <w:p w14:paraId="7A6BE7AF" w14:textId="77777777" w:rsidR="00587AFF" w:rsidRPr="00587AFF" w:rsidRDefault="00587AFF" w:rsidP="00587AFF">
      <w:pPr>
        <w:numPr>
          <w:ilvl w:val="2"/>
          <w:numId w:val="2"/>
        </w:numPr>
      </w:pPr>
      <w:r w:rsidRPr="00587AFF">
        <w:t>Financial reports including billing and payment analytics.</w:t>
      </w:r>
    </w:p>
    <w:p w14:paraId="18A42BF9" w14:textId="77777777" w:rsidR="00587AFF" w:rsidRPr="00587AFF" w:rsidRDefault="00587AFF" w:rsidP="00587AFF">
      <w:pPr>
        <w:numPr>
          <w:ilvl w:val="2"/>
          <w:numId w:val="2"/>
        </w:numPr>
      </w:pPr>
      <w:r w:rsidRPr="00587AFF">
        <w:t>Hospital performance analytics (occupancy rates, appointment success rates, etc.).</w:t>
      </w:r>
    </w:p>
    <w:p w14:paraId="6D37AB9F" w14:textId="77777777" w:rsidR="00587AFF" w:rsidRPr="00587AFF" w:rsidRDefault="00000000" w:rsidP="00587AFF">
      <w:r>
        <w:pict w14:anchorId="7C5E836E">
          <v:rect id="_x0000_i1027" style="width:0;height:1.5pt" o:hralign="center" o:hrstd="t" o:hr="t" fillcolor="#a0a0a0" stroked="f"/>
        </w:pict>
      </w:r>
    </w:p>
    <w:p w14:paraId="0BBFED7F" w14:textId="77777777" w:rsidR="00587AFF" w:rsidRPr="00587AFF" w:rsidRDefault="00587AFF" w:rsidP="00587AFF">
      <w:pPr>
        <w:rPr>
          <w:b/>
          <w:bCs/>
        </w:rPr>
      </w:pPr>
      <w:r w:rsidRPr="00587AFF">
        <w:rPr>
          <w:b/>
          <w:bCs/>
        </w:rPr>
        <w:t>Technology Stack:</w:t>
      </w:r>
    </w:p>
    <w:p w14:paraId="5D06E8FE" w14:textId="77777777" w:rsidR="00587AFF" w:rsidRPr="00587AFF" w:rsidRDefault="00587AFF" w:rsidP="00587AFF">
      <w:pPr>
        <w:numPr>
          <w:ilvl w:val="0"/>
          <w:numId w:val="3"/>
        </w:numPr>
      </w:pPr>
      <w:r w:rsidRPr="00587AFF">
        <w:rPr>
          <w:b/>
          <w:bCs/>
        </w:rPr>
        <w:t>Backend</w:t>
      </w:r>
      <w:r w:rsidRPr="00587AFF">
        <w:t>: Core Java</w:t>
      </w:r>
    </w:p>
    <w:p w14:paraId="6D253987" w14:textId="77777777" w:rsidR="00587AFF" w:rsidRPr="00587AFF" w:rsidRDefault="00587AFF" w:rsidP="00587AFF">
      <w:pPr>
        <w:numPr>
          <w:ilvl w:val="0"/>
          <w:numId w:val="3"/>
        </w:numPr>
      </w:pPr>
      <w:r w:rsidRPr="00587AFF">
        <w:rPr>
          <w:b/>
          <w:bCs/>
        </w:rPr>
        <w:t>ORM</w:t>
      </w:r>
      <w:r w:rsidRPr="00587AFF">
        <w:t>: Hibernate for database interaction</w:t>
      </w:r>
    </w:p>
    <w:p w14:paraId="481CE767" w14:textId="72ABC0CF" w:rsidR="00587AFF" w:rsidRPr="00587AFF" w:rsidRDefault="00587AFF" w:rsidP="00587AFF">
      <w:pPr>
        <w:numPr>
          <w:ilvl w:val="0"/>
          <w:numId w:val="3"/>
        </w:numPr>
      </w:pPr>
      <w:r w:rsidRPr="00587AFF">
        <w:rPr>
          <w:b/>
          <w:bCs/>
        </w:rPr>
        <w:t>Database</w:t>
      </w:r>
      <w:r w:rsidRPr="00587AFF">
        <w:t xml:space="preserve">: MySQL </w:t>
      </w:r>
    </w:p>
    <w:p w14:paraId="17E641E6" w14:textId="77777777" w:rsidR="00587AFF" w:rsidRPr="00587AFF" w:rsidRDefault="00587AFF" w:rsidP="00587AFF">
      <w:pPr>
        <w:numPr>
          <w:ilvl w:val="0"/>
          <w:numId w:val="3"/>
        </w:numPr>
      </w:pPr>
      <w:r w:rsidRPr="00587AFF">
        <w:rPr>
          <w:b/>
          <w:bCs/>
        </w:rPr>
        <w:t>Frontend</w:t>
      </w:r>
      <w:r w:rsidRPr="00587AFF">
        <w:t>: (Optional if you want a UI) HTML, CSS, JS</w:t>
      </w:r>
    </w:p>
    <w:p w14:paraId="777AC21C" w14:textId="77777777" w:rsidR="00587AFF" w:rsidRPr="00587AFF" w:rsidRDefault="00587AFF" w:rsidP="00587AFF">
      <w:pPr>
        <w:numPr>
          <w:ilvl w:val="0"/>
          <w:numId w:val="3"/>
        </w:numPr>
      </w:pPr>
      <w:r w:rsidRPr="00587AFF">
        <w:rPr>
          <w:b/>
          <w:bCs/>
        </w:rPr>
        <w:t>Others</w:t>
      </w:r>
      <w:r w:rsidRPr="00587AFF">
        <w:t>: Maven for project dependency management</w:t>
      </w:r>
    </w:p>
    <w:p w14:paraId="72FB251E" w14:textId="77777777" w:rsidR="00072402" w:rsidRDefault="00072402"/>
    <w:p w14:paraId="27CBEB75" w14:textId="77777777" w:rsidR="00072402" w:rsidRDefault="00072402">
      <w:r>
        <w:br w:type="page"/>
      </w:r>
    </w:p>
    <w:p w14:paraId="2C3C54A6" w14:textId="506C1AA2" w:rsidR="00476237" w:rsidRPr="00476237" w:rsidRDefault="00476237" w:rsidP="00476237">
      <w:pPr>
        <w:rPr>
          <w:color w:val="FF0000"/>
          <w:sz w:val="40"/>
          <w:szCs w:val="40"/>
        </w:rPr>
      </w:pPr>
      <w:r w:rsidRPr="00476237">
        <w:rPr>
          <w:b/>
          <w:bCs/>
          <w:color w:val="FF0000"/>
          <w:sz w:val="40"/>
          <w:szCs w:val="40"/>
        </w:rPr>
        <w:lastRenderedPageBreak/>
        <w:t>Detailed module description</w:t>
      </w:r>
      <w:r w:rsidRPr="00476237">
        <w:rPr>
          <w:color w:val="FF0000"/>
          <w:sz w:val="40"/>
          <w:szCs w:val="40"/>
        </w:rPr>
        <w:t xml:space="preserve"> </w:t>
      </w:r>
    </w:p>
    <w:p w14:paraId="21883514" w14:textId="77777777" w:rsidR="00476237" w:rsidRPr="00476237" w:rsidRDefault="00000000" w:rsidP="00476237">
      <w:r>
        <w:pict w14:anchorId="0401FC85">
          <v:rect id="_x0000_i1047" style="width:0;height:1.5pt" o:hralign="center" o:hrstd="t" o:hr="t" fillcolor="#a0a0a0" stroked="f"/>
        </w:pict>
      </w:r>
    </w:p>
    <w:p w14:paraId="016912C4" w14:textId="77777777" w:rsidR="00476237" w:rsidRPr="00476237" w:rsidRDefault="00476237" w:rsidP="00476237">
      <w:pPr>
        <w:rPr>
          <w:b/>
          <w:bCs/>
        </w:rPr>
      </w:pPr>
      <w:r w:rsidRPr="00476237">
        <w:rPr>
          <w:b/>
          <w:bCs/>
        </w:rPr>
        <w:t>1. Telemedicine Module</w:t>
      </w:r>
    </w:p>
    <w:p w14:paraId="37019C28" w14:textId="77777777" w:rsidR="00476237" w:rsidRPr="00476237" w:rsidRDefault="00476237" w:rsidP="00476237">
      <w:r w:rsidRPr="00476237">
        <w:rPr>
          <w:b/>
          <w:bCs/>
        </w:rPr>
        <w:t>Purpose</w:t>
      </w:r>
      <w:r w:rsidRPr="00476237">
        <w:t>: To facilitate remote consultations between doctors and patients using video calls. This module handles scheduling, conducting, and managing remote consultations.</w:t>
      </w:r>
    </w:p>
    <w:p w14:paraId="53D071CA" w14:textId="77777777" w:rsidR="00476237" w:rsidRPr="00476237" w:rsidRDefault="00476237" w:rsidP="00476237">
      <w:r w:rsidRPr="00476237">
        <w:rPr>
          <w:b/>
          <w:bCs/>
        </w:rPr>
        <w:t>Features</w:t>
      </w:r>
      <w:r w:rsidRPr="00476237">
        <w:t>:</w:t>
      </w:r>
    </w:p>
    <w:p w14:paraId="7EAA2DB8" w14:textId="77777777" w:rsidR="00476237" w:rsidRPr="00476237" w:rsidRDefault="00476237" w:rsidP="00476237">
      <w:pPr>
        <w:numPr>
          <w:ilvl w:val="0"/>
          <w:numId w:val="24"/>
        </w:numPr>
      </w:pPr>
      <w:proofErr w:type="spellStart"/>
      <w:r w:rsidRPr="00476237">
        <w:rPr>
          <w:b/>
          <w:bCs/>
        </w:rPr>
        <w:t>TeleConsultation</w:t>
      </w:r>
      <w:proofErr w:type="spellEnd"/>
      <w:r w:rsidRPr="00476237">
        <w:rPr>
          <w:b/>
          <w:bCs/>
        </w:rPr>
        <w:t xml:space="preserve"> Scheduling</w:t>
      </w:r>
      <w:r w:rsidRPr="00476237">
        <w:t>: Allow patients to book teleconsultations based on doctors' availability.</w:t>
      </w:r>
    </w:p>
    <w:p w14:paraId="61A8D5CA" w14:textId="77777777" w:rsidR="00476237" w:rsidRPr="00476237" w:rsidRDefault="00476237" w:rsidP="00476237">
      <w:pPr>
        <w:numPr>
          <w:ilvl w:val="0"/>
          <w:numId w:val="24"/>
        </w:numPr>
      </w:pPr>
      <w:r w:rsidRPr="00476237">
        <w:rPr>
          <w:b/>
          <w:bCs/>
        </w:rPr>
        <w:t>Video Conferencing Integration</w:t>
      </w:r>
      <w:r w:rsidRPr="00476237">
        <w:t>: Enable video sessions for remote doctor-patient interactions.</w:t>
      </w:r>
    </w:p>
    <w:p w14:paraId="251EA098" w14:textId="77777777" w:rsidR="00476237" w:rsidRPr="00476237" w:rsidRDefault="00476237" w:rsidP="00476237">
      <w:pPr>
        <w:numPr>
          <w:ilvl w:val="0"/>
          <w:numId w:val="24"/>
        </w:numPr>
      </w:pPr>
      <w:r w:rsidRPr="00476237">
        <w:rPr>
          <w:b/>
          <w:bCs/>
        </w:rPr>
        <w:t>Consultation History</w:t>
      </w:r>
      <w:r w:rsidRPr="00476237">
        <w:t>: Maintain records of previous teleconsultations, including doctor notes and outcomes.</w:t>
      </w:r>
    </w:p>
    <w:p w14:paraId="2303A483" w14:textId="77777777" w:rsidR="00476237" w:rsidRPr="00476237" w:rsidRDefault="00476237" w:rsidP="00476237">
      <w:pPr>
        <w:numPr>
          <w:ilvl w:val="0"/>
          <w:numId w:val="24"/>
        </w:numPr>
      </w:pPr>
      <w:r w:rsidRPr="00476237">
        <w:rPr>
          <w:b/>
          <w:bCs/>
        </w:rPr>
        <w:t>Prescription Issuance</w:t>
      </w:r>
      <w:r w:rsidRPr="00476237">
        <w:t>: Doctors can issue prescriptions digitally during or after the teleconsultation.</w:t>
      </w:r>
    </w:p>
    <w:p w14:paraId="5DCAFF65" w14:textId="77777777" w:rsidR="00476237" w:rsidRPr="00476237" w:rsidRDefault="00476237" w:rsidP="00476237">
      <w:pPr>
        <w:numPr>
          <w:ilvl w:val="0"/>
          <w:numId w:val="24"/>
        </w:numPr>
      </w:pPr>
      <w:r w:rsidRPr="00476237">
        <w:rPr>
          <w:b/>
          <w:bCs/>
        </w:rPr>
        <w:t>Payment Integration</w:t>
      </w:r>
      <w:r w:rsidRPr="00476237">
        <w:t>: Patients can make payments before or after the teleconsultation.</w:t>
      </w:r>
    </w:p>
    <w:p w14:paraId="4FB49C4F" w14:textId="77777777" w:rsidR="00476237" w:rsidRPr="00476237" w:rsidRDefault="00476237" w:rsidP="00476237">
      <w:pPr>
        <w:numPr>
          <w:ilvl w:val="0"/>
          <w:numId w:val="24"/>
        </w:numPr>
      </w:pPr>
      <w:r w:rsidRPr="00476237">
        <w:rPr>
          <w:b/>
          <w:bCs/>
        </w:rPr>
        <w:t>Notifications</w:t>
      </w:r>
      <w:r w:rsidRPr="00476237">
        <w:t>: Send reminders to both doctors and patients about upcoming teleconsultations.</w:t>
      </w:r>
    </w:p>
    <w:p w14:paraId="5EDD5BA3" w14:textId="77777777" w:rsidR="00476237" w:rsidRPr="00476237" w:rsidRDefault="00476237" w:rsidP="00476237">
      <w:r w:rsidRPr="00476237">
        <w:rPr>
          <w:b/>
          <w:bCs/>
        </w:rPr>
        <w:t>Key Data Flows</w:t>
      </w:r>
      <w:r w:rsidRPr="00476237">
        <w:t>:</w:t>
      </w:r>
    </w:p>
    <w:p w14:paraId="6D116D5B" w14:textId="77777777" w:rsidR="00476237" w:rsidRPr="00476237" w:rsidRDefault="00476237" w:rsidP="00476237">
      <w:pPr>
        <w:numPr>
          <w:ilvl w:val="0"/>
          <w:numId w:val="25"/>
        </w:numPr>
      </w:pPr>
      <w:r w:rsidRPr="00476237">
        <w:rPr>
          <w:b/>
          <w:bCs/>
        </w:rPr>
        <w:t>Appointment</w:t>
      </w:r>
      <w:r w:rsidRPr="00476237">
        <w:t xml:space="preserve"> ↔ </w:t>
      </w:r>
      <w:proofErr w:type="spellStart"/>
      <w:r w:rsidRPr="00476237">
        <w:rPr>
          <w:b/>
          <w:bCs/>
        </w:rPr>
        <w:t>TeleConsultation</w:t>
      </w:r>
      <w:proofErr w:type="spellEnd"/>
      <w:r w:rsidRPr="00476237">
        <w:t xml:space="preserve"> (One-to-One)</w:t>
      </w:r>
    </w:p>
    <w:p w14:paraId="509D2089" w14:textId="77777777" w:rsidR="00476237" w:rsidRPr="00476237" w:rsidRDefault="00476237" w:rsidP="00476237">
      <w:pPr>
        <w:numPr>
          <w:ilvl w:val="0"/>
          <w:numId w:val="25"/>
        </w:numPr>
      </w:pPr>
      <w:r w:rsidRPr="00476237">
        <w:rPr>
          <w:b/>
          <w:bCs/>
        </w:rPr>
        <w:t>Doctor</w:t>
      </w:r>
      <w:r w:rsidRPr="00476237">
        <w:t xml:space="preserve"> ↔ </w:t>
      </w:r>
      <w:proofErr w:type="spellStart"/>
      <w:r w:rsidRPr="00476237">
        <w:rPr>
          <w:b/>
          <w:bCs/>
        </w:rPr>
        <w:t>TeleConsultation</w:t>
      </w:r>
      <w:proofErr w:type="spellEnd"/>
      <w:r w:rsidRPr="00476237">
        <w:t xml:space="preserve"> (One-to-Many)</w:t>
      </w:r>
    </w:p>
    <w:p w14:paraId="36F617F0" w14:textId="77777777" w:rsidR="00476237" w:rsidRPr="00476237" w:rsidRDefault="00476237" w:rsidP="00476237">
      <w:pPr>
        <w:numPr>
          <w:ilvl w:val="0"/>
          <w:numId w:val="25"/>
        </w:numPr>
      </w:pPr>
      <w:r w:rsidRPr="00476237">
        <w:rPr>
          <w:b/>
          <w:bCs/>
        </w:rPr>
        <w:t>Patient</w:t>
      </w:r>
      <w:r w:rsidRPr="00476237">
        <w:t xml:space="preserve"> ↔ </w:t>
      </w:r>
      <w:proofErr w:type="spellStart"/>
      <w:r w:rsidRPr="00476237">
        <w:rPr>
          <w:b/>
          <w:bCs/>
        </w:rPr>
        <w:t>TeleConsultation</w:t>
      </w:r>
      <w:proofErr w:type="spellEnd"/>
      <w:r w:rsidRPr="00476237">
        <w:t xml:space="preserve"> (One-to-Many)</w:t>
      </w:r>
    </w:p>
    <w:p w14:paraId="1A0128CF" w14:textId="77777777" w:rsidR="00476237" w:rsidRPr="00476237" w:rsidRDefault="00000000" w:rsidP="00476237">
      <w:r>
        <w:pict w14:anchorId="5B413C8D">
          <v:rect id="_x0000_i1048" style="width:0;height:1.5pt" o:hralign="center" o:hrstd="t" o:hr="t" fillcolor="#a0a0a0" stroked="f"/>
        </w:pict>
      </w:r>
    </w:p>
    <w:p w14:paraId="39873FC7" w14:textId="77777777" w:rsidR="00476237" w:rsidRPr="00476237" w:rsidRDefault="00476237" w:rsidP="00476237">
      <w:pPr>
        <w:rPr>
          <w:b/>
          <w:bCs/>
        </w:rPr>
      </w:pPr>
      <w:r w:rsidRPr="00476237">
        <w:rPr>
          <w:b/>
          <w:bCs/>
        </w:rPr>
        <w:t>2. Appointment Scheduling Module</w:t>
      </w:r>
    </w:p>
    <w:p w14:paraId="14A68013" w14:textId="77777777" w:rsidR="00476237" w:rsidRPr="00476237" w:rsidRDefault="00476237" w:rsidP="00476237">
      <w:r w:rsidRPr="00476237">
        <w:rPr>
          <w:b/>
          <w:bCs/>
        </w:rPr>
        <w:t>Purpose</w:t>
      </w:r>
      <w:r w:rsidRPr="00476237">
        <w:t>: To manage both in-person and telemedicine appointments between patients and doctors. This module tracks doctor availability, patient requests, and handles appointment confirmation.</w:t>
      </w:r>
    </w:p>
    <w:p w14:paraId="528C1704" w14:textId="77777777" w:rsidR="00476237" w:rsidRPr="00476237" w:rsidRDefault="00476237" w:rsidP="00476237">
      <w:r w:rsidRPr="00476237">
        <w:rPr>
          <w:b/>
          <w:bCs/>
        </w:rPr>
        <w:t>Features</w:t>
      </w:r>
      <w:r w:rsidRPr="00476237">
        <w:t>:</w:t>
      </w:r>
    </w:p>
    <w:p w14:paraId="635BE48B" w14:textId="77777777" w:rsidR="00476237" w:rsidRPr="00476237" w:rsidRDefault="00476237" w:rsidP="00476237">
      <w:pPr>
        <w:numPr>
          <w:ilvl w:val="0"/>
          <w:numId w:val="26"/>
        </w:numPr>
      </w:pPr>
      <w:r w:rsidRPr="00476237">
        <w:rPr>
          <w:b/>
          <w:bCs/>
        </w:rPr>
        <w:t>Appointment Booking</w:t>
      </w:r>
      <w:r w:rsidRPr="00476237">
        <w:t>: Patients can book appointments for in-person visits or telemedicine consultations.</w:t>
      </w:r>
    </w:p>
    <w:p w14:paraId="575B9E82" w14:textId="77777777" w:rsidR="00476237" w:rsidRPr="00476237" w:rsidRDefault="00476237" w:rsidP="00476237">
      <w:pPr>
        <w:numPr>
          <w:ilvl w:val="0"/>
          <w:numId w:val="26"/>
        </w:numPr>
      </w:pPr>
      <w:r w:rsidRPr="00476237">
        <w:rPr>
          <w:b/>
          <w:bCs/>
        </w:rPr>
        <w:t>Doctor Availability Management</w:t>
      </w:r>
      <w:r w:rsidRPr="00476237">
        <w:t>: Doctors can manage their available slots for both types of appointments.</w:t>
      </w:r>
    </w:p>
    <w:p w14:paraId="70DCBE49" w14:textId="77777777" w:rsidR="00476237" w:rsidRPr="00476237" w:rsidRDefault="00476237" w:rsidP="00476237">
      <w:pPr>
        <w:numPr>
          <w:ilvl w:val="0"/>
          <w:numId w:val="26"/>
        </w:numPr>
      </w:pPr>
      <w:r w:rsidRPr="00476237">
        <w:rPr>
          <w:b/>
          <w:bCs/>
        </w:rPr>
        <w:t>Patient History</w:t>
      </w:r>
      <w:r w:rsidRPr="00476237">
        <w:t>: View a patient’s previous appointments and link appointments to their medical records.</w:t>
      </w:r>
    </w:p>
    <w:p w14:paraId="5F7CE749" w14:textId="77777777" w:rsidR="00476237" w:rsidRPr="00476237" w:rsidRDefault="00476237" w:rsidP="00476237">
      <w:pPr>
        <w:numPr>
          <w:ilvl w:val="0"/>
          <w:numId w:val="26"/>
        </w:numPr>
      </w:pPr>
      <w:r w:rsidRPr="00476237">
        <w:rPr>
          <w:b/>
          <w:bCs/>
        </w:rPr>
        <w:t>Rescheduling and Cancellation</w:t>
      </w:r>
      <w:r w:rsidRPr="00476237">
        <w:t>: Allow patients and doctors to reschedule or cancel appointments.</w:t>
      </w:r>
    </w:p>
    <w:p w14:paraId="55C1C398" w14:textId="77777777" w:rsidR="00476237" w:rsidRPr="00476237" w:rsidRDefault="00476237" w:rsidP="00476237">
      <w:pPr>
        <w:numPr>
          <w:ilvl w:val="0"/>
          <w:numId w:val="26"/>
        </w:numPr>
      </w:pPr>
      <w:r w:rsidRPr="00476237">
        <w:rPr>
          <w:b/>
          <w:bCs/>
        </w:rPr>
        <w:t>Appointment Reminders</w:t>
      </w:r>
      <w:r w:rsidRPr="00476237">
        <w:t>: Automated notifications for upcoming appointments via email or SMS.</w:t>
      </w:r>
    </w:p>
    <w:p w14:paraId="05798387" w14:textId="77777777" w:rsidR="00476237" w:rsidRPr="00476237" w:rsidRDefault="00476237" w:rsidP="00476237">
      <w:r w:rsidRPr="00476237">
        <w:rPr>
          <w:b/>
          <w:bCs/>
        </w:rPr>
        <w:t>Key Data Flows</w:t>
      </w:r>
      <w:r w:rsidRPr="00476237">
        <w:t>:</w:t>
      </w:r>
    </w:p>
    <w:p w14:paraId="21B77556" w14:textId="77777777" w:rsidR="00476237" w:rsidRPr="00476237" w:rsidRDefault="00476237" w:rsidP="00476237">
      <w:pPr>
        <w:numPr>
          <w:ilvl w:val="0"/>
          <w:numId w:val="27"/>
        </w:numPr>
      </w:pPr>
      <w:r w:rsidRPr="00476237">
        <w:rPr>
          <w:b/>
          <w:bCs/>
        </w:rPr>
        <w:t>Patient</w:t>
      </w:r>
      <w:r w:rsidRPr="00476237">
        <w:t xml:space="preserve"> ↔ </w:t>
      </w:r>
      <w:r w:rsidRPr="00476237">
        <w:rPr>
          <w:b/>
          <w:bCs/>
        </w:rPr>
        <w:t>Appointment</w:t>
      </w:r>
      <w:r w:rsidRPr="00476237">
        <w:t xml:space="preserve"> (One-to-Many)</w:t>
      </w:r>
    </w:p>
    <w:p w14:paraId="161D2CED" w14:textId="77777777" w:rsidR="00476237" w:rsidRPr="00476237" w:rsidRDefault="00476237" w:rsidP="00476237">
      <w:pPr>
        <w:numPr>
          <w:ilvl w:val="0"/>
          <w:numId w:val="27"/>
        </w:numPr>
      </w:pPr>
      <w:r w:rsidRPr="00476237">
        <w:rPr>
          <w:b/>
          <w:bCs/>
        </w:rPr>
        <w:t>Doctor</w:t>
      </w:r>
      <w:r w:rsidRPr="00476237">
        <w:t xml:space="preserve"> ↔ </w:t>
      </w:r>
      <w:r w:rsidRPr="00476237">
        <w:rPr>
          <w:b/>
          <w:bCs/>
        </w:rPr>
        <w:t>Appointment</w:t>
      </w:r>
      <w:r w:rsidRPr="00476237">
        <w:t xml:space="preserve"> (One-to-Many)</w:t>
      </w:r>
    </w:p>
    <w:p w14:paraId="78513AEA" w14:textId="77777777" w:rsidR="00476237" w:rsidRPr="00476237" w:rsidRDefault="00476237" w:rsidP="00476237">
      <w:pPr>
        <w:numPr>
          <w:ilvl w:val="0"/>
          <w:numId w:val="27"/>
        </w:numPr>
      </w:pPr>
      <w:r w:rsidRPr="00476237">
        <w:rPr>
          <w:b/>
          <w:bCs/>
        </w:rPr>
        <w:t>Appointment</w:t>
      </w:r>
      <w:r w:rsidRPr="00476237">
        <w:t xml:space="preserve"> ↔ </w:t>
      </w:r>
      <w:proofErr w:type="spellStart"/>
      <w:r w:rsidRPr="00476237">
        <w:rPr>
          <w:b/>
          <w:bCs/>
        </w:rPr>
        <w:t>TeleConsultation</w:t>
      </w:r>
      <w:proofErr w:type="spellEnd"/>
      <w:r w:rsidRPr="00476237">
        <w:t xml:space="preserve"> (One-to-One for telemedicine)</w:t>
      </w:r>
    </w:p>
    <w:p w14:paraId="5F4E1366" w14:textId="77777777" w:rsidR="00476237" w:rsidRPr="00476237" w:rsidRDefault="00000000" w:rsidP="00476237">
      <w:r>
        <w:pict w14:anchorId="70BCDCF0">
          <v:rect id="_x0000_i1049" style="width:0;height:1.5pt" o:hralign="center" o:hrstd="t" o:hr="t" fillcolor="#a0a0a0" stroked="f"/>
        </w:pict>
      </w:r>
    </w:p>
    <w:p w14:paraId="514B1B93" w14:textId="77777777" w:rsidR="00476237" w:rsidRPr="00476237" w:rsidRDefault="00476237" w:rsidP="00476237">
      <w:pPr>
        <w:rPr>
          <w:b/>
          <w:bCs/>
        </w:rPr>
      </w:pPr>
      <w:r w:rsidRPr="00476237">
        <w:rPr>
          <w:b/>
          <w:bCs/>
        </w:rPr>
        <w:t>3. Medical Records Management Module</w:t>
      </w:r>
    </w:p>
    <w:p w14:paraId="496DC958" w14:textId="77777777" w:rsidR="00476237" w:rsidRPr="00476237" w:rsidRDefault="00476237" w:rsidP="00476237">
      <w:r w:rsidRPr="00476237">
        <w:rPr>
          <w:b/>
          <w:bCs/>
        </w:rPr>
        <w:lastRenderedPageBreak/>
        <w:t>Purpose</w:t>
      </w:r>
      <w:r w:rsidRPr="00476237">
        <w:t>: To keep a consolidated record of patients' medical history, including their diagnoses, prescriptions, lab results, and past consultations. This is essential for continuity of care and legal compliance.</w:t>
      </w:r>
    </w:p>
    <w:p w14:paraId="13D200E0" w14:textId="77777777" w:rsidR="00476237" w:rsidRPr="00476237" w:rsidRDefault="00476237" w:rsidP="00476237">
      <w:r w:rsidRPr="00476237">
        <w:rPr>
          <w:b/>
          <w:bCs/>
        </w:rPr>
        <w:t>Features</w:t>
      </w:r>
      <w:r w:rsidRPr="00476237">
        <w:t>:</w:t>
      </w:r>
    </w:p>
    <w:p w14:paraId="7A7844EC" w14:textId="77777777" w:rsidR="00476237" w:rsidRPr="00476237" w:rsidRDefault="00476237" w:rsidP="00476237">
      <w:pPr>
        <w:numPr>
          <w:ilvl w:val="0"/>
          <w:numId w:val="28"/>
        </w:numPr>
      </w:pPr>
      <w:r w:rsidRPr="00476237">
        <w:rPr>
          <w:b/>
          <w:bCs/>
        </w:rPr>
        <w:t>Patient Medical Records</w:t>
      </w:r>
      <w:r w:rsidRPr="00476237">
        <w:t>: Store and manage detailed medical histories, including past treatments, prescriptions, and diagnoses.</w:t>
      </w:r>
    </w:p>
    <w:p w14:paraId="72F910BC" w14:textId="77777777" w:rsidR="00476237" w:rsidRPr="00476237" w:rsidRDefault="00476237" w:rsidP="00476237">
      <w:pPr>
        <w:numPr>
          <w:ilvl w:val="0"/>
          <w:numId w:val="28"/>
        </w:numPr>
      </w:pPr>
      <w:r w:rsidRPr="00476237">
        <w:rPr>
          <w:b/>
          <w:bCs/>
        </w:rPr>
        <w:t>Lab Report Management</w:t>
      </w:r>
      <w:r w:rsidRPr="00476237">
        <w:t>: Track all lab reports and attach them to the patient's medical record.</w:t>
      </w:r>
    </w:p>
    <w:p w14:paraId="5803F801" w14:textId="77777777" w:rsidR="00476237" w:rsidRPr="00476237" w:rsidRDefault="00476237" w:rsidP="00476237">
      <w:pPr>
        <w:numPr>
          <w:ilvl w:val="0"/>
          <w:numId w:val="28"/>
        </w:numPr>
      </w:pPr>
      <w:r w:rsidRPr="00476237">
        <w:rPr>
          <w:b/>
          <w:bCs/>
        </w:rPr>
        <w:t>Prescription History</w:t>
      </w:r>
      <w:r w:rsidRPr="00476237">
        <w:t>: Maintain an archive of all prescriptions issued to the patient.</w:t>
      </w:r>
    </w:p>
    <w:p w14:paraId="2B4E1402" w14:textId="77777777" w:rsidR="00476237" w:rsidRPr="00476237" w:rsidRDefault="00476237" w:rsidP="00476237">
      <w:pPr>
        <w:numPr>
          <w:ilvl w:val="0"/>
          <w:numId w:val="28"/>
        </w:numPr>
      </w:pPr>
      <w:r w:rsidRPr="00476237">
        <w:rPr>
          <w:b/>
          <w:bCs/>
        </w:rPr>
        <w:t>Access Control</w:t>
      </w:r>
      <w:r w:rsidRPr="00476237">
        <w:t>: Ensure only authorized doctors and staff can access sensitive patient medical information.</w:t>
      </w:r>
    </w:p>
    <w:p w14:paraId="6D625BCD" w14:textId="77777777" w:rsidR="00476237" w:rsidRPr="00476237" w:rsidRDefault="00476237" w:rsidP="00476237">
      <w:pPr>
        <w:numPr>
          <w:ilvl w:val="0"/>
          <w:numId w:val="28"/>
        </w:numPr>
      </w:pPr>
      <w:r w:rsidRPr="00476237">
        <w:rPr>
          <w:b/>
          <w:bCs/>
        </w:rPr>
        <w:t>Medical Reports</w:t>
      </w:r>
      <w:r w:rsidRPr="00476237">
        <w:t>: Generate detailed medical reports for doctors or patients when needed.</w:t>
      </w:r>
    </w:p>
    <w:p w14:paraId="7168C7D2" w14:textId="77777777" w:rsidR="00476237" w:rsidRPr="00476237" w:rsidRDefault="00476237" w:rsidP="00476237">
      <w:r w:rsidRPr="00476237">
        <w:rPr>
          <w:b/>
          <w:bCs/>
        </w:rPr>
        <w:t>Key Data Flows</w:t>
      </w:r>
      <w:r w:rsidRPr="00476237">
        <w:t>:</w:t>
      </w:r>
    </w:p>
    <w:p w14:paraId="5BC6C956" w14:textId="77777777" w:rsidR="00476237" w:rsidRPr="00476237" w:rsidRDefault="00476237" w:rsidP="00476237">
      <w:pPr>
        <w:numPr>
          <w:ilvl w:val="0"/>
          <w:numId w:val="29"/>
        </w:numPr>
      </w:pPr>
      <w:r w:rsidRPr="00476237">
        <w:rPr>
          <w:b/>
          <w:bCs/>
        </w:rPr>
        <w:t>Patient</w:t>
      </w:r>
      <w:r w:rsidRPr="00476237">
        <w:t xml:space="preserve"> ↔ </w:t>
      </w:r>
      <w:proofErr w:type="spellStart"/>
      <w:r w:rsidRPr="00476237">
        <w:rPr>
          <w:b/>
          <w:bCs/>
        </w:rPr>
        <w:t>MedicalRecord</w:t>
      </w:r>
      <w:proofErr w:type="spellEnd"/>
      <w:r w:rsidRPr="00476237">
        <w:t xml:space="preserve"> (One-to-One)</w:t>
      </w:r>
    </w:p>
    <w:p w14:paraId="7426C06E" w14:textId="77777777" w:rsidR="00476237" w:rsidRPr="00476237" w:rsidRDefault="00476237" w:rsidP="00476237">
      <w:pPr>
        <w:numPr>
          <w:ilvl w:val="0"/>
          <w:numId w:val="29"/>
        </w:numPr>
      </w:pPr>
      <w:proofErr w:type="spellStart"/>
      <w:r w:rsidRPr="00476237">
        <w:rPr>
          <w:b/>
          <w:bCs/>
        </w:rPr>
        <w:t>MedicalRecord</w:t>
      </w:r>
      <w:proofErr w:type="spellEnd"/>
      <w:r w:rsidRPr="00476237">
        <w:t xml:space="preserve"> ↔ </w:t>
      </w:r>
      <w:proofErr w:type="spellStart"/>
      <w:r w:rsidRPr="00476237">
        <w:rPr>
          <w:b/>
          <w:bCs/>
        </w:rPr>
        <w:t>LabReport</w:t>
      </w:r>
      <w:proofErr w:type="spellEnd"/>
      <w:r w:rsidRPr="00476237">
        <w:t xml:space="preserve"> (One-to-Many)</w:t>
      </w:r>
    </w:p>
    <w:p w14:paraId="0DB13426" w14:textId="77777777" w:rsidR="00476237" w:rsidRPr="00476237" w:rsidRDefault="00476237" w:rsidP="00476237">
      <w:pPr>
        <w:numPr>
          <w:ilvl w:val="0"/>
          <w:numId w:val="29"/>
        </w:numPr>
      </w:pPr>
      <w:proofErr w:type="spellStart"/>
      <w:r w:rsidRPr="00476237">
        <w:rPr>
          <w:b/>
          <w:bCs/>
        </w:rPr>
        <w:t>MedicalRecord</w:t>
      </w:r>
      <w:proofErr w:type="spellEnd"/>
      <w:r w:rsidRPr="00476237">
        <w:t xml:space="preserve"> ↔ </w:t>
      </w:r>
      <w:r w:rsidRPr="00476237">
        <w:rPr>
          <w:b/>
          <w:bCs/>
        </w:rPr>
        <w:t>Prescription</w:t>
      </w:r>
      <w:r w:rsidRPr="00476237">
        <w:t xml:space="preserve"> (One-to-Many)</w:t>
      </w:r>
    </w:p>
    <w:p w14:paraId="622A56C4" w14:textId="77777777" w:rsidR="00476237" w:rsidRPr="00476237" w:rsidRDefault="00000000" w:rsidP="00476237">
      <w:r>
        <w:pict w14:anchorId="1874DCB9">
          <v:rect id="_x0000_i1050" style="width:0;height:1.5pt" o:hralign="center" o:hrstd="t" o:hr="t" fillcolor="#a0a0a0" stroked="f"/>
        </w:pict>
      </w:r>
    </w:p>
    <w:p w14:paraId="0D4F898E" w14:textId="77777777" w:rsidR="00476237" w:rsidRPr="00476237" w:rsidRDefault="00476237" w:rsidP="00476237">
      <w:pPr>
        <w:rPr>
          <w:b/>
          <w:bCs/>
        </w:rPr>
      </w:pPr>
      <w:r w:rsidRPr="00476237">
        <w:rPr>
          <w:b/>
          <w:bCs/>
        </w:rPr>
        <w:t>4. Billing and Insurance Module</w:t>
      </w:r>
    </w:p>
    <w:p w14:paraId="3F5CB2BA" w14:textId="77777777" w:rsidR="00476237" w:rsidRPr="00476237" w:rsidRDefault="00476237" w:rsidP="00476237">
      <w:r w:rsidRPr="00476237">
        <w:rPr>
          <w:b/>
          <w:bCs/>
        </w:rPr>
        <w:t>Purpose</w:t>
      </w:r>
      <w:r w:rsidRPr="00476237">
        <w:t>: To handle all financial aspects of the hospital, including billing for services rendered (consultations, treatments, prescriptions) and insurance claims processing.</w:t>
      </w:r>
    </w:p>
    <w:p w14:paraId="62414E81" w14:textId="77777777" w:rsidR="00476237" w:rsidRPr="00476237" w:rsidRDefault="00476237" w:rsidP="00476237">
      <w:r w:rsidRPr="00476237">
        <w:rPr>
          <w:b/>
          <w:bCs/>
        </w:rPr>
        <w:t>Features</w:t>
      </w:r>
      <w:r w:rsidRPr="00476237">
        <w:t>:</w:t>
      </w:r>
    </w:p>
    <w:p w14:paraId="7E6D88E5" w14:textId="77777777" w:rsidR="00476237" w:rsidRPr="00476237" w:rsidRDefault="00476237" w:rsidP="00476237">
      <w:pPr>
        <w:numPr>
          <w:ilvl w:val="0"/>
          <w:numId w:val="30"/>
        </w:numPr>
      </w:pPr>
      <w:r w:rsidRPr="00476237">
        <w:rPr>
          <w:b/>
          <w:bCs/>
        </w:rPr>
        <w:t>Invoice Generation</w:t>
      </w:r>
      <w:r w:rsidRPr="00476237">
        <w:t>: Automatically generate invoices for each consultation, prescription, lab test, and other hospital services.</w:t>
      </w:r>
    </w:p>
    <w:p w14:paraId="4B29B7D2" w14:textId="77777777" w:rsidR="00476237" w:rsidRPr="00476237" w:rsidRDefault="00476237" w:rsidP="00476237">
      <w:pPr>
        <w:numPr>
          <w:ilvl w:val="0"/>
          <w:numId w:val="30"/>
        </w:numPr>
      </w:pPr>
      <w:r w:rsidRPr="00476237">
        <w:rPr>
          <w:b/>
          <w:bCs/>
        </w:rPr>
        <w:t>Payment Management</w:t>
      </w:r>
      <w:r w:rsidRPr="00476237">
        <w:t>: Track patient payments (both full and partial payments), including integration with online payment gateways.</w:t>
      </w:r>
    </w:p>
    <w:p w14:paraId="1A7DCC3B" w14:textId="77777777" w:rsidR="00476237" w:rsidRPr="00476237" w:rsidRDefault="00476237" w:rsidP="00476237">
      <w:pPr>
        <w:numPr>
          <w:ilvl w:val="0"/>
          <w:numId w:val="30"/>
        </w:numPr>
      </w:pPr>
      <w:r w:rsidRPr="00476237">
        <w:rPr>
          <w:b/>
          <w:bCs/>
        </w:rPr>
        <w:t>Insurance Claims</w:t>
      </w:r>
      <w:r w:rsidRPr="00476237">
        <w:t>: Handle insurance claims submission and tracking, including partial payments by insurance companies.</w:t>
      </w:r>
    </w:p>
    <w:p w14:paraId="6710BE36" w14:textId="77777777" w:rsidR="00476237" w:rsidRPr="00476237" w:rsidRDefault="00476237" w:rsidP="00476237">
      <w:pPr>
        <w:numPr>
          <w:ilvl w:val="0"/>
          <w:numId w:val="30"/>
        </w:numPr>
      </w:pPr>
      <w:r w:rsidRPr="00476237">
        <w:rPr>
          <w:b/>
          <w:bCs/>
        </w:rPr>
        <w:t>Invoice History</w:t>
      </w:r>
      <w:r w:rsidRPr="00476237">
        <w:t>: Maintain a history of all past invoices for each patient.</w:t>
      </w:r>
    </w:p>
    <w:p w14:paraId="085E021A" w14:textId="77777777" w:rsidR="00476237" w:rsidRPr="00476237" w:rsidRDefault="00476237" w:rsidP="00476237">
      <w:pPr>
        <w:numPr>
          <w:ilvl w:val="0"/>
          <w:numId w:val="30"/>
        </w:numPr>
      </w:pPr>
      <w:r w:rsidRPr="00476237">
        <w:rPr>
          <w:b/>
          <w:bCs/>
        </w:rPr>
        <w:t>Discount and Refund Processing</w:t>
      </w:r>
      <w:r w:rsidRPr="00476237">
        <w:t>: Manage discounts (if applicable) and issue refunds when necessary.</w:t>
      </w:r>
    </w:p>
    <w:p w14:paraId="198342D0" w14:textId="77777777" w:rsidR="00476237" w:rsidRPr="00476237" w:rsidRDefault="00476237" w:rsidP="00476237">
      <w:r w:rsidRPr="00476237">
        <w:rPr>
          <w:b/>
          <w:bCs/>
        </w:rPr>
        <w:t>Key Data Flows</w:t>
      </w:r>
      <w:r w:rsidRPr="00476237">
        <w:t>:</w:t>
      </w:r>
    </w:p>
    <w:p w14:paraId="5BA6F536" w14:textId="77777777" w:rsidR="00476237" w:rsidRPr="00476237" w:rsidRDefault="00476237" w:rsidP="00476237">
      <w:pPr>
        <w:numPr>
          <w:ilvl w:val="0"/>
          <w:numId w:val="31"/>
        </w:numPr>
      </w:pPr>
      <w:r w:rsidRPr="00476237">
        <w:rPr>
          <w:b/>
          <w:bCs/>
        </w:rPr>
        <w:t>Patient</w:t>
      </w:r>
      <w:r w:rsidRPr="00476237">
        <w:t xml:space="preserve"> ↔ </w:t>
      </w:r>
      <w:r w:rsidRPr="00476237">
        <w:rPr>
          <w:b/>
          <w:bCs/>
        </w:rPr>
        <w:t>Invoice</w:t>
      </w:r>
      <w:r w:rsidRPr="00476237">
        <w:t xml:space="preserve"> (One-to-Many)</w:t>
      </w:r>
    </w:p>
    <w:p w14:paraId="2F19F5AE" w14:textId="77777777" w:rsidR="00476237" w:rsidRPr="00476237" w:rsidRDefault="00476237" w:rsidP="00476237">
      <w:pPr>
        <w:numPr>
          <w:ilvl w:val="0"/>
          <w:numId w:val="31"/>
        </w:numPr>
      </w:pPr>
      <w:r w:rsidRPr="00476237">
        <w:rPr>
          <w:b/>
          <w:bCs/>
        </w:rPr>
        <w:t>Invoice</w:t>
      </w:r>
      <w:r w:rsidRPr="00476237">
        <w:t xml:space="preserve"> ↔ </w:t>
      </w:r>
      <w:r w:rsidRPr="00476237">
        <w:rPr>
          <w:b/>
          <w:bCs/>
        </w:rPr>
        <w:t>Payment</w:t>
      </w:r>
      <w:r w:rsidRPr="00476237">
        <w:t xml:space="preserve"> (One-to-One)</w:t>
      </w:r>
    </w:p>
    <w:p w14:paraId="11F2DE9E" w14:textId="77777777" w:rsidR="00476237" w:rsidRPr="00476237" w:rsidRDefault="00476237" w:rsidP="00476237">
      <w:pPr>
        <w:numPr>
          <w:ilvl w:val="0"/>
          <w:numId w:val="31"/>
        </w:numPr>
      </w:pPr>
      <w:r w:rsidRPr="00476237">
        <w:rPr>
          <w:b/>
          <w:bCs/>
        </w:rPr>
        <w:t>Patient</w:t>
      </w:r>
      <w:r w:rsidRPr="00476237">
        <w:t xml:space="preserve"> ↔ </w:t>
      </w:r>
      <w:r w:rsidRPr="00476237">
        <w:rPr>
          <w:b/>
          <w:bCs/>
        </w:rPr>
        <w:t>Insurance</w:t>
      </w:r>
      <w:r w:rsidRPr="00476237">
        <w:t xml:space="preserve"> (One-to-One)</w:t>
      </w:r>
    </w:p>
    <w:p w14:paraId="2D531509" w14:textId="77777777" w:rsidR="00476237" w:rsidRPr="00476237" w:rsidRDefault="00000000" w:rsidP="00476237">
      <w:r>
        <w:pict w14:anchorId="564470A9">
          <v:rect id="_x0000_i1051" style="width:0;height:1.5pt" o:hralign="center" o:hrstd="t" o:hr="t" fillcolor="#a0a0a0" stroked="f"/>
        </w:pict>
      </w:r>
    </w:p>
    <w:p w14:paraId="675AD89A" w14:textId="77777777" w:rsidR="00476237" w:rsidRPr="00476237" w:rsidRDefault="00476237" w:rsidP="00476237">
      <w:pPr>
        <w:rPr>
          <w:b/>
          <w:bCs/>
        </w:rPr>
      </w:pPr>
      <w:r w:rsidRPr="00476237">
        <w:rPr>
          <w:b/>
          <w:bCs/>
        </w:rPr>
        <w:t>5. Pharmacy Management Module</w:t>
      </w:r>
    </w:p>
    <w:p w14:paraId="23348016" w14:textId="77777777" w:rsidR="00476237" w:rsidRPr="00476237" w:rsidRDefault="00476237" w:rsidP="00476237">
      <w:r w:rsidRPr="00476237">
        <w:rPr>
          <w:b/>
          <w:bCs/>
        </w:rPr>
        <w:t>Purpose</w:t>
      </w:r>
      <w:r w:rsidRPr="00476237">
        <w:t>: To manage the inventory of medicines in the hospital pharmacy, track prescriptions issued by doctors, and handle dispensation to patients.</w:t>
      </w:r>
    </w:p>
    <w:p w14:paraId="3022944D" w14:textId="77777777" w:rsidR="00476237" w:rsidRPr="00476237" w:rsidRDefault="00476237" w:rsidP="00476237">
      <w:r w:rsidRPr="00476237">
        <w:rPr>
          <w:b/>
          <w:bCs/>
        </w:rPr>
        <w:t>Features</w:t>
      </w:r>
      <w:r w:rsidRPr="00476237">
        <w:t>:</w:t>
      </w:r>
    </w:p>
    <w:p w14:paraId="39A00C50" w14:textId="77777777" w:rsidR="00476237" w:rsidRPr="00476237" w:rsidRDefault="00476237" w:rsidP="00476237">
      <w:pPr>
        <w:numPr>
          <w:ilvl w:val="0"/>
          <w:numId w:val="32"/>
        </w:numPr>
      </w:pPr>
      <w:r w:rsidRPr="00476237">
        <w:rPr>
          <w:b/>
          <w:bCs/>
        </w:rPr>
        <w:t>Medicine Inventory</w:t>
      </w:r>
      <w:r w:rsidRPr="00476237">
        <w:t>: Track the stock levels of medicines, with alerts for low-stock or expired items.</w:t>
      </w:r>
    </w:p>
    <w:p w14:paraId="4C0537B2" w14:textId="77777777" w:rsidR="00476237" w:rsidRPr="00476237" w:rsidRDefault="00476237" w:rsidP="00476237">
      <w:pPr>
        <w:numPr>
          <w:ilvl w:val="0"/>
          <w:numId w:val="32"/>
        </w:numPr>
      </w:pPr>
      <w:r w:rsidRPr="00476237">
        <w:rPr>
          <w:b/>
          <w:bCs/>
        </w:rPr>
        <w:lastRenderedPageBreak/>
        <w:t xml:space="preserve">Prescription </w:t>
      </w:r>
      <w:proofErr w:type="spellStart"/>
      <w:r w:rsidRPr="00476237">
        <w:rPr>
          <w:b/>
          <w:bCs/>
        </w:rPr>
        <w:t>Fulfillment</w:t>
      </w:r>
      <w:proofErr w:type="spellEnd"/>
      <w:r w:rsidRPr="00476237">
        <w:t>: When a doctor issues a prescription, the system links it to the pharmacy for dispensation.</w:t>
      </w:r>
    </w:p>
    <w:p w14:paraId="7F36914F" w14:textId="77777777" w:rsidR="00476237" w:rsidRPr="00476237" w:rsidRDefault="00476237" w:rsidP="00476237">
      <w:pPr>
        <w:numPr>
          <w:ilvl w:val="0"/>
          <w:numId w:val="32"/>
        </w:numPr>
      </w:pPr>
      <w:r w:rsidRPr="00476237">
        <w:rPr>
          <w:b/>
          <w:bCs/>
        </w:rPr>
        <w:t>Medicine Request and Delivery</w:t>
      </w:r>
      <w:r w:rsidRPr="00476237">
        <w:t>: Patients can request home delivery of medicines for telemedicine consultations.</w:t>
      </w:r>
    </w:p>
    <w:p w14:paraId="6B71883F" w14:textId="77777777" w:rsidR="00476237" w:rsidRPr="00476237" w:rsidRDefault="00476237" w:rsidP="00476237">
      <w:pPr>
        <w:numPr>
          <w:ilvl w:val="0"/>
          <w:numId w:val="32"/>
        </w:numPr>
      </w:pPr>
      <w:r w:rsidRPr="00476237">
        <w:rPr>
          <w:b/>
          <w:bCs/>
        </w:rPr>
        <w:t>Pharmacy Reports</w:t>
      </w:r>
      <w:r w:rsidRPr="00476237">
        <w:t>: Generate reports on the usage and sale of medicines over time.</w:t>
      </w:r>
    </w:p>
    <w:p w14:paraId="7D84BF29" w14:textId="77777777" w:rsidR="00476237" w:rsidRPr="00476237" w:rsidRDefault="00476237" w:rsidP="00476237">
      <w:pPr>
        <w:numPr>
          <w:ilvl w:val="0"/>
          <w:numId w:val="32"/>
        </w:numPr>
      </w:pPr>
      <w:r w:rsidRPr="00476237">
        <w:rPr>
          <w:b/>
          <w:bCs/>
        </w:rPr>
        <w:t>Supplier Management</w:t>
      </w:r>
      <w:r w:rsidRPr="00476237">
        <w:t>: Manage suppliers for medicines and reorder stock when necessary.</w:t>
      </w:r>
    </w:p>
    <w:p w14:paraId="68A685D9" w14:textId="77777777" w:rsidR="00476237" w:rsidRPr="00476237" w:rsidRDefault="00476237" w:rsidP="00476237">
      <w:r w:rsidRPr="00476237">
        <w:rPr>
          <w:b/>
          <w:bCs/>
        </w:rPr>
        <w:t>Key Data Flows</w:t>
      </w:r>
      <w:r w:rsidRPr="00476237">
        <w:t>:</w:t>
      </w:r>
    </w:p>
    <w:p w14:paraId="5769BCB5" w14:textId="77777777" w:rsidR="00476237" w:rsidRPr="00476237" w:rsidRDefault="00476237" w:rsidP="00476237">
      <w:pPr>
        <w:numPr>
          <w:ilvl w:val="0"/>
          <w:numId w:val="33"/>
        </w:numPr>
      </w:pPr>
      <w:r w:rsidRPr="00476237">
        <w:rPr>
          <w:b/>
          <w:bCs/>
        </w:rPr>
        <w:t>Prescription</w:t>
      </w:r>
      <w:r w:rsidRPr="00476237">
        <w:t xml:space="preserve"> ↔ </w:t>
      </w:r>
      <w:r w:rsidRPr="00476237">
        <w:rPr>
          <w:b/>
          <w:bCs/>
        </w:rPr>
        <w:t>Pharmacy</w:t>
      </w:r>
      <w:r w:rsidRPr="00476237">
        <w:t xml:space="preserve"> (One-to-Many)</w:t>
      </w:r>
    </w:p>
    <w:p w14:paraId="0E7954A8" w14:textId="77777777" w:rsidR="00476237" w:rsidRPr="00476237" w:rsidRDefault="00476237" w:rsidP="00476237">
      <w:pPr>
        <w:numPr>
          <w:ilvl w:val="0"/>
          <w:numId w:val="33"/>
        </w:numPr>
      </w:pPr>
      <w:r w:rsidRPr="00476237">
        <w:rPr>
          <w:b/>
          <w:bCs/>
        </w:rPr>
        <w:t>Pharmacy</w:t>
      </w:r>
      <w:r w:rsidRPr="00476237">
        <w:t xml:space="preserve"> ↔ </w:t>
      </w:r>
      <w:r w:rsidRPr="00476237">
        <w:rPr>
          <w:b/>
          <w:bCs/>
        </w:rPr>
        <w:t>Medicine</w:t>
      </w:r>
      <w:r w:rsidRPr="00476237">
        <w:t xml:space="preserve"> (One-to-Many)</w:t>
      </w:r>
    </w:p>
    <w:p w14:paraId="5FB16FE5" w14:textId="77777777" w:rsidR="00476237" w:rsidRPr="00476237" w:rsidRDefault="00000000" w:rsidP="00476237">
      <w:r>
        <w:pict w14:anchorId="1AA2D9DD">
          <v:rect id="_x0000_i1052" style="width:0;height:1.5pt" o:hralign="center" o:hrstd="t" o:hr="t" fillcolor="#a0a0a0" stroked="f"/>
        </w:pict>
      </w:r>
    </w:p>
    <w:p w14:paraId="351E8D3E" w14:textId="77777777" w:rsidR="00476237" w:rsidRPr="00476237" w:rsidRDefault="00476237" w:rsidP="00476237">
      <w:pPr>
        <w:rPr>
          <w:b/>
          <w:bCs/>
        </w:rPr>
      </w:pPr>
      <w:r w:rsidRPr="00476237">
        <w:rPr>
          <w:b/>
          <w:bCs/>
        </w:rPr>
        <w:t>6. Room and Staff Management Module</w:t>
      </w:r>
    </w:p>
    <w:p w14:paraId="701D5053" w14:textId="77777777" w:rsidR="00476237" w:rsidRPr="00476237" w:rsidRDefault="00476237" w:rsidP="00476237">
      <w:r w:rsidRPr="00476237">
        <w:rPr>
          <w:b/>
          <w:bCs/>
        </w:rPr>
        <w:t>Purpose</w:t>
      </w:r>
      <w:r w:rsidRPr="00476237">
        <w:t>: To manage the assignment of hospital rooms to admitted patients, as well as the scheduling and shift management of hospital staff.</w:t>
      </w:r>
    </w:p>
    <w:p w14:paraId="2F9F60F6" w14:textId="77777777" w:rsidR="00476237" w:rsidRPr="00476237" w:rsidRDefault="00476237" w:rsidP="00476237">
      <w:r w:rsidRPr="00476237">
        <w:rPr>
          <w:b/>
          <w:bCs/>
        </w:rPr>
        <w:t>Features</w:t>
      </w:r>
      <w:r w:rsidRPr="00476237">
        <w:t>:</w:t>
      </w:r>
    </w:p>
    <w:p w14:paraId="10578AEC" w14:textId="77777777" w:rsidR="00476237" w:rsidRPr="00476237" w:rsidRDefault="00476237" w:rsidP="00476237">
      <w:pPr>
        <w:numPr>
          <w:ilvl w:val="0"/>
          <w:numId w:val="34"/>
        </w:numPr>
      </w:pPr>
      <w:r w:rsidRPr="00476237">
        <w:rPr>
          <w:b/>
          <w:bCs/>
        </w:rPr>
        <w:t>Room Assignment</w:t>
      </w:r>
      <w:r w:rsidRPr="00476237">
        <w:t>: Assign patients to available rooms (for admitted cases), track occupied and available rooms.</w:t>
      </w:r>
    </w:p>
    <w:p w14:paraId="09793324" w14:textId="77777777" w:rsidR="00476237" w:rsidRPr="00476237" w:rsidRDefault="00476237" w:rsidP="00476237">
      <w:pPr>
        <w:numPr>
          <w:ilvl w:val="0"/>
          <w:numId w:val="34"/>
        </w:numPr>
      </w:pPr>
      <w:r w:rsidRPr="00476237">
        <w:rPr>
          <w:b/>
          <w:bCs/>
        </w:rPr>
        <w:t>Room Status Management</w:t>
      </w:r>
      <w:r w:rsidRPr="00476237">
        <w:t>: Track the status of rooms (vacant, occupied, under maintenance).</w:t>
      </w:r>
    </w:p>
    <w:p w14:paraId="09AB906C" w14:textId="77777777" w:rsidR="00476237" w:rsidRPr="00476237" w:rsidRDefault="00476237" w:rsidP="00476237">
      <w:pPr>
        <w:numPr>
          <w:ilvl w:val="0"/>
          <w:numId w:val="34"/>
        </w:numPr>
      </w:pPr>
      <w:r w:rsidRPr="00476237">
        <w:rPr>
          <w:b/>
          <w:bCs/>
        </w:rPr>
        <w:t>Staff Scheduling</w:t>
      </w:r>
      <w:r w:rsidRPr="00476237">
        <w:t xml:space="preserve">: Manage shifts for doctors, nurses, and other hospital staff. Ensure there </w:t>
      </w:r>
      <w:proofErr w:type="gramStart"/>
      <w:r w:rsidRPr="00476237">
        <w:t>is adequate staffing coverage at all times</w:t>
      </w:r>
      <w:proofErr w:type="gramEnd"/>
      <w:r w:rsidRPr="00476237">
        <w:t>.</w:t>
      </w:r>
    </w:p>
    <w:p w14:paraId="15D03662" w14:textId="77777777" w:rsidR="00476237" w:rsidRPr="00476237" w:rsidRDefault="00476237" w:rsidP="00476237">
      <w:pPr>
        <w:numPr>
          <w:ilvl w:val="0"/>
          <w:numId w:val="34"/>
        </w:numPr>
      </w:pPr>
      <w:r w:rsidRPr="00476237">
        <w:rPr>
          <w:b/>
          <w:bCs/>
        </w:rPr>
        <w:t>Staff Availability</w:t>
      </w:r>
      <w:r w:rsidRPr="00476237">
        <w:t>: Track which staff members are available for duty on any given day.</w:t>
      </w:r>
    </w:p>
    <w:p w14:paraId="6FC31B73" w14:textId="77777777" w:rsidR="00476237" w:rsidRPr="00476237" w:rsidRDefault="00476237" w:rsidP="00476237">
      <w:pPr>
        <w:numPr>
          <w:ilvl w:val="0"/>
          <w:numId w:val="34"/>
        </w:numPr>
      </w:pPr>
      <w:r w:rsidRPr="00476237">
        <w:rPr>
          <w:b/>
          <w:bCs/>
        </w:rPr>
        <w:t>Overtime and Leave Tracking</w:t>
      </w:r>
      <w:r w:rsidRPr="00476237">
        <w:t>: Track overtime and leave requests for staff.</w:t>
      </w:r>
    </w:p>
    <w:p w14:paraId="2B01006B" w14:textId="77777777" w:rsidR="00476237" w:rsidRPr="00476237" w:rsidRDefault="00476237" w:rsidP="00476237">
      <w:r w:rsidRPr="00476237">
        <w:rPr>
          <w:b/>
          <w:bCs/>
        </w:rPr>
        <w:t>Key Data Flows</w:t>
      </w:r>
      <w:r w:rsidRPr="00476237">
        <w:t>:</w:t>
      </w:r>
    </w:p>
    <w:p w14:paraId="6079C33D" w14:textId="77777777" w:rsidR="00476237" w:rsidRPr="00476237" w:rsidRDefault="00476237" w:rsidP="00476237">
      <w:pPr>
        <w:numPr>
          <w:ilvl w:val="0"/>
          <w:numId w:val="35"/>
        </w:numPr>
      </w:pPr>
      <w:r w:rsidRPr="00476237">
        <w:rPr>
          <w:b/>
          <w:bCs/>
        </w:rPr>
        <w:t>Patient</w:t>
      </w:r>
      <w:r w:rsidRPr="00476237">
        <w:t xml:space="preserve"> ↔ </w:t>
      </w:r>
      <w:r w:rsidRPr="00476237">
        <w:rPr>
          <w:b/>
          <w:bCs/>
        </w:rPr>
        <w:t>Room</w:t>
      </w:r>
      <w:r w:rsidRPr="00476237">
        <w:t xml:space="preserve"> (One-to-One)</w:t>
      </w:r>
    </w:p>
    <w:p w14:paraId="3A43E81B" w14:textId="77777777" w:rsidR="00476237" w:rsidRPr="00476237" w:rsidRDefault="00476237" w:rsidP="00476237">
      <w:pPr>
        <w:numPr>
          <w:ilvl w:val="0"/>
          <w:numId w:val="35"/>
        </w:numPr>
      </w:pPr>
      <w:r w:rsidRPr="00476237">
        <w:rPr>
          <w:b/>
          <w:bCs/>
        </w:rPr>
        <w:t>Department</w:t>
      </w:r>
      <w:r w:rsidRPr="00476237">
        <w:t xml:space="preserve"> ↔ </w:t>
      </w:r>
      <w:r w:rsidRPr="00476237">
        <w:rPr>
          <w:b/>
          <w:bCs/>
        </w:rPr>
        <w:t>Staff</w:t>
      </w:r>
      <w:r w:rsidRPr="00476237">
        <w:t xml:space="preserve"> (One-to-Many)</w:t>
      </w:r>
    </w:p>
    <w:p w14:paraId="5A2C31B1" w14:textId="77777777" w:rsidR="00476237" w:rsidRPr="00476237" w:rsidRDefault="00000000" w:rsidP="00476237">
      <w:r>
        <w:pict w14:anchorId="748CBE49">
          <v:rect id="_x0000_i1053" style="width:0;height:1.5pt" o:hralign="center" o:hrstd="t" o:hr="t" fillcolor="#a0a0a0" stroked="f"/>
        </w:pict>
      </w:r>
    </w:p>
    <w:p w14:paraId="6C7B43FE" w14:textId="77777777" w:rsidR="00476237" w:rsidRPr="00476237" w:rsidRDefault="00476237" w:rsidP="00476237">
      <w:pPr>
        <w:rPr>
          <w:b/>
          <w:bCs/>
        </w:rPr>
      </w:pPr>
      <w:r w:rsidRPr="00476237">
        <w:rPr>
          <w:b/>
          <w:bCs/>
        </w:rPr>
        <w:t>7. Reporting and Analytics Module</w:t>
      </w:r>
    </w:p>
    <w:p w14:paraId="4FEC484E" w14:textId="77777777" w:rsidR="00476237" w:rsidRPr="00476237" w:rsidRDefault="00476237" w:rsidP="00476237">
      <w:r w:rsidRPr="00476237">
        <w:rPr>
          <w:b/>
          <w:bCs/>
        </w:rPr>
        <w:t>Purpose</w:t>
      </w:r>
      <w:r w:rsidRPr="00476237">
        <w:t>: To provide actionable insights and data analysis for hospital administrators, doctors, and other stakeholders through various types of reports, such as patient health, hospital performance, and financial analytics.</w:t>
      </w:r>
    </w:p>
    <w:p w14:paraId="369EBADE" w14:textId="77777777" w:rsidR="00476237" w:rsidRPr="00476237" w:rsidRDefault="00476237" w:rsidP="00476237">
      <w:r w:rsidRPr="00476237">
        <w:rPr>
          <w:b/>
          <w:bCs/>
        </w:rPr>
        <w:t>Features</w:t>
      </w:r>
      <w:r w:rsidRPr="00476237">
        <w:t>:</w:t>
      </w:r>
    </w:p>
    <w:p w14:paraId="0273AB06" w14:textId="77777777" w:rsidR="00476237" w:rsidRPr="00476237" w:rsidRDefault="00476237" w:rsidP="00476237">
      <w:pPr>
        <w:numPr>
          <w:ilvl w:val="0"/>
          <w:numId w:val="36"/>
        </w:numPr>
      </w:pPr>
      <w:r w:rsidRPr="00476237">
        <w:rPr>
          <w:b/>
          <w:bCs/>
        </w:rPr>
        <w:t>Patient Reports</w:t>
      </w:r>
      <w:r w:rsidRPr="00476237">
        <w:t>: Generate detailed reports on a patient's health history, including medical records, lab results, and prescriptions.</w:t>
      </w:r>
    </w:p>
    <w:p w14:paraId="2A74A686" w14:textId="77777777" w:rsidR="00476237" w:rsidRPr="00476237" w:rsidRDefault="00476237" w:rsidP="00476237">
      <w:pPr>
        <w:numPr>
          <w:ilvl w:val="0"/>
          <w:numId w:val="36"/>
        </w:numPr>
      </w:pPr>
      <w:r w:rsidRPr="00476237">
        <w:rPr>
          <w:b/>
          <w:bCs/>
        </w:rPr>
        <w:t>Financial Reports</w:t>
      </w:r>
      <w:r w:rsidRPr="00476237">
        <w:t>: Track hospital revenues and expenses, including billing details and payment status.</w:t>
      </w:r>
    </w:p>
    <w:p w14:paraId="58253600" w14:textId="77777777" w:rsidR="00476237" w:rsidRPr="00476237" w:rsidRDefault="00476237" w:rsidP="00476237">
      <w:pPr>
        <w:numPr>
          <w:ilvl w:val="0"/>
          <w:numId w:val="36"/>
        </w:numPr>
      </w:pPr>
      <w:r w:rsidRPr="00476237">
        <w:rPr>
          <w:b/>
          <w:bCs/>
        </w:rPr>
        <w:t>Staff Performance Reports</w:t>
      </w:r>
      <w:r w:rsidRPr="00476237">
        <w:t xml:space="preserve">: </w:t>
      </w:r>
      <w:proofErr w:type="spellStart"/>
      <w:r w:rsidRPr="00476237">
        <w:t>Analyze</w:t>
      </w:r>
      <w:proofErr w:type="spellEnd"/>
      <w:r w:rsidRPr="00476237">
        <w:t xml:space="preserve"> staff performance in terms of patient load, shifts worked, and consultation outcomes.</w:t>
      </w:r>
    </w:p>
    <w:p w14:paraId="26958E3F" w14:textId="77777777" w:rsidR="00476237" w:rsidRPr="00476237" w:rsidRDefault="00476237" w:rsidP="00476237">
      <w:pPr>
        <w:numPr>
          <w:ilvl w:val="0"/>
          <w:numId w:val="36"/>
        </w:numPr>
      </w:pPr>
      <w:r w:rsidRPr="00476237">
        <w:rPr>
          <w:b/>
          <w:bCs/>
        </w:rPr>
        <w:t>Hospital Utilization Reports</w:t>
      </w:r>
      <w:r w:rsidRPr="00476237">
        <w:t>: Monitor room occupancy rates, doctor appointment schedules, and patient admission rates.</w:t>
      </w:r>
    </w:p>
    <w:p w14:paraId="527EBE1C" w14:textId="77777777" w:rsidR="00476237" w:rsidRPr="00476237" w:rsidRDefault="00476237" w:rsidP="00476237">
      <w:pPr>
        <w:numPr>
          <w:ilvl w:val="0"/>
          <w:numId w:val="36"/>
        </w:numPr>
      </w:pPr>
      <w:r w:rsidRPr="00476237">
        <w:rPr>
          <w:b/>
          <w:bCs/>
        </w:rPr>
        <w:t>Medicine Usage Reports</w:t>
      </w:r>
      <w:r w:rsidRPr="00476237">
        <w:t>: Track which medicines are being prescribed the most and monitor inventory usage.</w:t>
      </w:r>
    </w:p>
    <w:p w14:paraId="63500CFD" w14:textId="77777777" w:rsidR="00476237" w:rsidRPr="00476237" w:rsidRDefault="00476237" w:rsidP="00476237">
      <w:r w:rsidRPr="00476237">
        <w:rPr>
          <w:b/>
          <w:bCs/>
        </w:rPr>
        <w:lastRenderedPageBreak/>
        <w:t>Key Data Flows</w:t>
      </w:r>
      <w:r w:rsidRPr="00476237">
        <w:t>:</w:t>
      </w:r>
    </w:p>
    <w:p w14:paraId="110F376E" w14:textId="77777777" w:rsidR="00476237" w:rsidRPr="00476237" w:rsidRDefault="00476237" w:rsidP="00476237">
      <w:pPr>
        <w:numPr>
          <w:ilvl w:val="0"/>
          <w:numId w:val="37"/>
        </w:numPr>
      </w:pPr>
      <w:r w:rsidRPr="00476237">
        <w:rPr>
          <w:b/>
          <w:bCs/>
        </w:rPr>
        <w:t>Patient</w:t>
      </w:r>
      <w:r w:rsidRPr="00476237">
        <w:t xml:space="preserve"> ↔ </w:t>
      </w:r>
      <w:proofErr w:type="spellStart"/>
      <w:r w:rsidRPr="00476237">
        <w:rPr>
          <w:b/>
          <w:bCs/>
        </w:rPr>
        <w:t>MedicalRecord</w:t>
      </w:r>
      <w:proofErr w:type="spellEnd"/>
      <w:r w:rsidRPr="00476237">
        <w:t xml:space="preserve">, </w:t>
      </w:r>
      <w:proofErr w:type="spellStart"/>
      <w:r w:rsidRPr="00476237">
        <w:rPr>
          <w:b/>
          <w:bCs/>
        </w:rPr>
        <w:t>LabReport</w:t>
      </w:r>
      <w:proofErr w:type="spellEnd"/>
      <w:r w:rsidRPr="00476237">
        <w:t xml:space="preserve">, </w:t>
      </w:r>
      <w:r w:rsidRPr="00476237">
        <w:rPr>
          <w:b/>
          <w:bCs/>
        </w:rPr>
        <w:t>Prescription</w:t>
      </w:r>
      <w:r w:rsidRPr="00476237">
        <w:t xml:space="preserve"> (For health-related reports)</w:t>
      </w:r>
    </w:p>
    <w:p w14:paraId="0FCE318F" w14:textId="77777777" w:rsidR="00476237" w:rsidRPr="00476237" w:rsidRDefault="00476237" w:rsidP="00476237">
      <w:pPr>
        <w:numPr>
          <w:ilvl w:val="0"/>
          <w:numId w:val="37"/>
        </w:numPr>
      </w:pPr>
      <w:r w:rsidRPr="00476237">
        <w:rPr>
          <w:b/>
          <w:bCs/>
        </w:rPr>
        <w:t>Invoice</w:t>
      </w:r>
      <w:r w:rsidRPr="00476237">
        <w:t xml:space="preserve"> ↔ </w:t>
      </w:r>
      <w:r w:rsidRPr="00476237">
        <w:rPr>
          <w:b/>
          <w:bCs/>
        </w:rPr>
        <w:t>Payment</w:t>
      </w:r>
      <w:r w:rsidRPr="00476237">
        <w:t xml:space="preserve"> (For financial reports)</w:t>
      </w:r>
    </w:p>
    <w:p w14:paraId="744FF012" w14:textId="77777777" w:rsidR="00476237" w:rsidRPr="00476237" w:rsidRDefault="00476237" w:rsidP="00476237">
      <w:pPr>
        <w:numPr>
          <w:ilvl w:val="0"/>
          <w:numId w:val="37"/>
        </w:numPr>
      </w:pPr>
      <w:r w:rsidRPr="00476237">
        <w:rPr>
          <w:b/>
          <w:bCs/>
        </w:rPr>
        <w:t>Staff</w:t>
      </w:r>
      <w:r w:rsidRPr="00476237">
        <w:t xml:space="preserve"> ↔ </w:t>
      </w:r>
      <w:r w:rsidRPr="00476237">
        <w:rPr>
          <w:b/>
          <w:bCs/>
        </w:rPr>
        <w:t>Department</w:t>
      </w:r>
      <w:r w:rsidRPr="00476237">
        <w:t xml:space="preserve"> (For performance reports)</w:t>
      </w:r>
    </w:p>
    <w:p w14:paraId="39B9DA6D" w14:textId="77777777" w:rsidR="00476237" w:rsidRPr="00476237" w:rsidRDefault="00000000" w:rsidP="00476237">
      <w:r>
        <w:pict w14:anchorId="566CEFE7">
          <v:rect id="_x0000_i1054" style="width:0;height:1.5pt" o:hralign="center" o:hrstd="t" o:hr="t" fillcolor="#a0a0a0" stroked="f"/>
        </w:pict>
      </w:r>
    </w:p>
    <w:p w14:paraId="29FD530D" w14:textId="77777777" w:rsidR="00476237" w:rsidRPr="00476237" w:rsidRDefault="00476237" w:rsidP="00476237">
      <w:pPr>
        <w:rPr>
          <w:b/>
          <w:bCs/>
        </w:rPr>
      </w:pPr>
      <w:r w:rsidRPr="00476237">
        <w:rPr>
          <w:b/>
          <w:bCs/>
        </w:rPr>
        <w:t>Summary of Data Flows Across Modules:</w:t>
      </w:r>
    </w:p>
    <w:tbl>
      <w:tblPr>
        <w:tblStyle w:val="TableGrid"/>
        <w:tblW w:w="0" w:type="auto"/>
        <w:tblLook w:val="04A0" w:firstRow="1" w:lastRow="0" w:firstColumn="1" w:lastColumn="0" w:noHBand="0" w:noVBand="1"/>
      </w:tblPr>
      <w:tblGrid>
        <w:gridCol w:w="3017"/>
        <w:gridCol w:w="7463"/>
      </w:tblGrid>
      <w:tr w:rsidR="00476237" w:rsidRPr="00476237" w14:paraId="32537BEF" w14:textId="77777777" w:rsidTr="00476237">
        <w:tc>
          <w:tcPr>
            <w:tcW w:w="0" w:type="auto"/>
            <w:hideMark/>
          </w:tcPr>
          <w:p w14:paraId="7667F030" w14:textId="77777777" w:rsidR="00476237" w:rsidRPr="00476237" w:rsidRDefault="00476237" w:rsidP="00476237">
            <w:pPr>
              <w:spacing w:after="160" w:line="259" w:lineRule="auto"/>
              <w:rPr>
                <w:b/>
                <w:bCs/>
              </w:rPr>
            </w:pPr>
            <w:r w:rsidRPr="00476237">
              <w:rPr>
                <w:b/>
                <w:bCs/>
              </w:rPr>
              <w:t>Module</w:t>
            </w:r>
          </w:p>
        </w:tc>
        <w:tc>
          <w:tcPr>
            <w:tcW w:w="0" w:type="auto"/>
            <w:hideMark/>
          </w:tcPr>
          <w:p w14:paraId="0C7652CF" w14:textId="77777777" w:rsidR="00476237" w:rsidRPr="00476237" w:rsidRDefault="00476237" w:rsidP="00476237">
            <w:pPr>
              <w:spacing w:after="160" w:line="259" w:lineRule="auto"/>
              <w:rPr>
                <w:b/>
                <w:bCs/>
              </w:rPr>
            </w:pPr>
            <w:r w:rsidRPr="00476237">
              <w:rPr>
                <w:b/>
                <w:bCs/>
              </w:rPr>
              <w:t>Entities Involved</w:t>
            </w:r>
          </w:p>
        </w:tc>
      </w:tr>
      <w:tr w:rsidR="00476237" w:rsidRPr="00476237" w14:paraId="37A8BEBB" w14:textId="77777777" w:rsidTr="00476237">
        <w:tc>
          <w:tcPr>
            <w:tcW w:w="0" w:type="auto"/>
            <w:hideMark/>
          </w:tcPr>
          <w:p w14:paraId="47C64429" w14:textId="77777777" w:rsidR="00476237" w:rsidRPr="00476237" w:rsidRDefault="00476237" w:rsidP="00476237">
            <w:pPr>
              <w:spacing w:after="160" w:line="259" w:lineRule="auto"/>
            </w:pPr>
            <w:r w:rsidRPr="00476237">
              <w:rPr>
                <w:b/>
                <w:bCs/>
              </w:rPr>
              <w:t>Telemedicine Module</w:t>
            </w:r>
          </w:p>
        </w:tc>
        <w:tc>
          <w:tcPr>
            <w:tcW w:w="0" w:type="auto"/>
            <w:hideMark/>
          </w:tcPr>
          <w:p w14:paraId="1C31A58C" w14:textId="77777777" w:rsidR="00476237" w:rsidRPr="00476237" w:rsidRDefault="00476237" w:rsidP="00476237">
            <w:pPr>
              <w:spacing w:after="160" w:line="259" w:lineRule="auto"/>
            </w:pPr>
            <w:proofErr w:type="spellStart"/>
            <w:r w:rsidRPr="00476237">
              <w:t>TeleConsultation</w:t>
            </w:r>
            <w:proofErr w:type="spellEnd"/>
            <w:r w:rsidRPr="00476237">
              <w:t>, Appointment, Doctor, Patient</w:t>
            </w:r>
          </w:p>
        </w:tc>
      </w:tr>
      <w:tr w:rsidR="00476237" w:rsidRPr="00476237" w14:paraId="6ABCCD3D" w14:textId="77777777" w:rsidTr="00476237">
        <w:tc>
          <w:tcPr>
            <w:tcW w:w="0" w:type="auto"/>
            <w:hideMark/>
          </w:tcPr>
          <w:p w14:paraId="5FA9E1BA" w14:textId="77777777" w:rsidR="00476237" w:rsidRPr="00476237" w:rsidRDefault="00476237" w:rsidP="00476237">
            <w:pPr>
              <w:spacing w:after="160" w:line="259" w:lineRule="auto"/>
            </w:pPr>
            <w:r w:rsidRPr="00476237">
              <w:rPr>
                <w:b/>
                <w:bCs/>
              </w:rPr>
              <w:t>Appointment Scheduling</w:t>
            </w:r>
          </w:p>
        </w:tc>
        <w:tc>
          <w:tcPr>
            <w:tcW w:w="0" w:type="auto"/>
            <w:hideMark/>
          </w:tcPr>
          <w:p w14:paraId="13457597" w14:textId="77777777" w:rsidR="00476237" w:rsidRPr="00476237" w:rsidRDefault="00476237" w:rsidP="00476237">
            <w:pPr>
              <w:spacing w:after="160" w:line="259" w:lineRule="auto"/>
            </w:pPr>
            <w:r w:rsidRPr="00476237">
              <w:t>Appointment, Doctor, Patient</w:t>
            </w:r>
          </w:p>
        </w:tc>
      </w:tr>
      <w:tr w:rsidR="00476237" w:rsidRPr="00476237" w14:paraId="5F64F85C" w14:textId="77777777" w:rsidTr="00476237">
        <w:tc>
          <w:tcPr>
            <w:tcW w:w="0" w:type="auto"/>
            <w:hideMark/>
          </w:tcPr>
          <w:p w14:paraId="681A7D84" w14:textId="77777777" w:rsidR="00476237" w:rsidRPr="00476237" w:rsidRDefault="00476237" w:rsidP="00476237">
            <w:pPr>
              <w:spacing w:after="160" w:line="259" w:lineRule="auto"/>
            </w:pPr>
            <w:r w:rsidRPr="00476237">
              <w:rPr>
                <w:b/>
                <w:bCs/>
              </w:rPr>
              <w:t>Medical Records Management</w:t>
            </w:r>
          </w:p>
        </w:tc>
        <w:tc>
          <w:tcPr>
            <w:tcW w:w="0" w:type="auto"/>
            <w:hideMark/>
          </w:tcPr>
          <w:p w14:paraId="5B4E216B" w14:textId="77777777" w:rsidR="00476237" w:rsidRPr="00476237" w:rsidRDefault="00476237" w:rsidP="00476237">
            <w:pPr>
              <w:spacing w:after="160" w:line="259" w:lineRule="auto"/>
            </w:pPr>
            <w:proofErr w:type="spellStart"/>
            <w:r w:rsidRPr="00476237">
              <w:t>MedicalRecord</w:t>
            </w:r>
            <w:proofErr w:type="spellEnd"/>
            <w:r w:rsidRPr="00476237">
              <w:t xml:space="preserve">, </w:t>
            </w:r>
            <w:proofErr w:type="spellStart"/>
            <w:r w:rsidRPr="00476237">
              <w:t>LabReport</w:t>
            </w:r>
            <w:proofErr w:type="spellEnd"/>
            <w:r w:rsidRPr="00476237">
              <w:t>, Prescription, Patient</w:t>
            </w:r>
          </w:p>
        </w:tc>
      </w:tr>
      <w:tr w:rsidR="00476237" w:rsidRPr="00476237" w14:paraId="2A00DCDE" w14:textId="77777777" w:rsidTr="00476237">
        <w:tc>
          <w:tcPr>
            <w:tcW w:w="0" w:type="auto"/>
            <w:hideMark/>
          </w:tcPr>
          <w:p w14:paraId="3F98D03E" w14:textId="77777777" w:rsidR="00476237" w:rsidRPr="00476237" w:rsidRDefault="00476237" w:rsidP="00476237">
            <w:pPr>
              <w:spacing w:after="160" w:line="259" w:lineRule="auto"/>
            </w:pPr>
            <w:r w:rsidRPr="00476237">
              <w:rPr>
                <w:b/>
                <w:bCs/>
              </w:rPr>
              <w:t>Billing and Insurance</w:t>
            </w:r>
          </w:p>
        </w:tc>
        <w:tc>
          <w:tcPr>
            <w:tcW w:w="0" w:type="auto"/>
            <w:hideMark/>
          </w:tcPr>
          <w:p w14:paraId="6479A6CC" w14:textId="77777777" w:rsidR="00476237" w:rsidRPr="00476237" w:rsidRDefault="00476237" w:rsidP="00476237">
            <w:pPr>
              <w:spacing w:after="160" w:line="259" w:lineRule="auto"/>
            </w:pPr>
            <w:r w:rsidRPr="00476237">
              <w:t>Invoice, Payment, Insurance, Patient</w:t>
            </w:r>
          </w:p>
        </w:tc>
      </w:tr>
      <w:tr w:rsidR="00476237" w:rsidRPr="00476237" w14:paraId="61A9B3E9" w14:textId="77777777" w:rsidTr="00476237">
        <w:tc>
          <w:tcPr>
            <w:tcW w:w="0" w:type="auto"/>
            <w:hideMark/>
          </w:tcPr>
          <w:p w14:paraId="7E25F4AE" w14:textId="77777777" w:rsidR="00476237" w:rsidRPr="00476237" w:rsidRDefault="00476237" w:rsidP="00476237">
            <w:pPr>
              <w:spacing w:after="160" w:line="259" w:lineRule="auto"/>
            </w:pPr>
            <w:r w:rsidRPr="00476237">
              <w:rPr>
                <w:b/>
                <w:bCs/>
              </w:rPr>
              <w:t>Pharmacy Management</w:t>
            </w:r>
          </w:p>
        </w:tc>
        <w:tc>
          <w:tcPr>
            <w:tcW w:w="0" w:type="auto"/>
            <w:hideMark/>
          </w:tcPr>
          <w:p w14:paraId="1128B4B8" w14:textId="77777777" w:rsidR="00476237" w:rsidRPr="00476237" w:rsidRDefault="00476237" w:rsidP="00476237">
            <w:pPr>
              <w:spacing w:after="160" w:line="259" w:lineRule="auto"/>
            </w:pPr>
            <w:r w:rsidRPr="00476237">
              <w:t>Pharmacy, Prescription, Medicine</w:t>
            </w:r>
          </w:p>
        </w:tc>
      </w:tr>
      <w:tr w:rsidR="00476237" w:rsidRPr="00476237" w14:paraId="2B4BB928" w14:textId="77777777" w:rsidTr="00476237">
        <w:tc>
          <w:tcPr>
            <w:tcW w:w="0" w:type="auto"/>
            <w:hideMark/>
          </w:tcPr>
          <w:p w14:paraId="4667CCE8" w14:textId="77777777" w:rsidR="00476237" w:rsidRPr="00476237" w:rsidRDefault="00476237" w:rsidP="00476237">
            <w:pPr>
              <w:spacing w:after="160" w:line="259" w:lineRule="auto"/>
            </w:pPr>
            <w:r w:rsidRPr="00476237">
              <w:rPr>
                <w:b/>
                <w:bCs/>
              </w:rPr>
              <w:t>Room and Staff Management</w:t>
            </w:r>
          </w:p>
        </w:tc>
        <w:tc>
          <w:tcPr>
            <w:tcW w:w="0" w:type="auto"/>
            <w:hideMark/>
          </w:tcPr>
          <w:p w14:paraId="172CC344" w14:textId="77777777" w:rsidR="00476237" w:rsidRPr="00476237" w:rsidRDefault="00476237" w:rsidP="00476237">
            <w:pPr>
              <w:spacing w:after="160" w:line="259" w:lineRule="auto"/>
            </w:pPr>
            <w:r w:rsidRPr="00476237">
              <w:t>Room, Staff, Patient, Department</w:t>
            </w:r>
          </w:p>
        </w:tc>
      </w:tr>
      <w:tr w:rsidR="00476237" w:rsidRPr="00476237" w14:paraId="6EC15E05" w14:textId="77777777" w:rsidTr="00476237">
        <w:tc>
          <w:tcPr>
            <w:tcW w:w="0" w:type="auto"/>
            <w:hideMark/>
          </w:tcPr>
          <w:p w14:paraId="130B08E1" w14:textId="77777777" w:rsidR="00476237" w:rsidRPr="00476237" w:rsidRDefault="00476237" w:rsidP="00476237">
            <w:pPr>
              <w:spacing w:after="160" w:line="259" w:lineRule="auto"/>
            </w:pPr>
            <w:r w:rsidRPr="00476237">
              <w:rPr>
                <w:b/>
                <w:bCs/>
              </w:rPr>
              <w:t>Reporting and Analytics</w:t>
            </w:r>
          </w:p>
        </w:tc>
        <w:tc>
          <w:tcPr>
            <w:tcW w:w="0" w:type="auto"/>
            <w:hideMark/>
          </w:tcPr>
          <w:p w14:paraId="29604EF2" w14:textId="77777777" w:rsidR="00476237" w:rsidRPr="00476237" w:rsidRDefault="00476237" w:rsidP="00476237">
            <w:pPr>
              <w:spacing w:after="160" w:line="259" w:lineRule="auto"/>
            </w:pPr>
            <w:r w:rsidRPr="00476237">
              <w:t xml:space="preserve">Patient, </w:t>
            </w:r>
            <w:proofErr w:type="spellStart"/>
            <w:r w:rsidRPr="00476237">
              <w:t>MedicalRecord</w:t>
            </w:r>
            <w:proofErr w:type="spellEnd"/>
            <w:r w:rsidRPr="00476237">
              <w:t xml:space="preserve">, Prescription, </w:t>
            </w:r>
            <w:proofErr w:type="spellStart"/>
            <w:r w:rsidRPr="00476237">
              <w:t>LabReport</w:t>
            </w:r>
            <w:proofErr w:type="spellEnd"/>
            <w:r w:rsidRPr="00476237">
              <w:t>, Invoice, Payment, Staff, Department</w:t>
            </w:r>
          </w:p>
        </w:tc>
      </w:tr>
    </w:tbl>
    <w:p w14:paraId="4304F83F" w14:textId="77777777" w:rsidR="00072402" w:rsidRDefault="00072402"/>
    <w:p w14:paraId="30B4541E" w14:textId="77777777" w:rsidR="00072402" w:rsidRDefault="00072402">
      <w:r>
        <w:br w:type="page"/>
      </w:r>
    </w:p>
    <w:p w14:paraId="04E0302C" w14:textId="234FEADE" w:rsidR="00476237" w:rsidRPr="00476237" w:rsidRDefault="00476237" w:rsidP="00476237">
      <w:pPr>
        <w:rPr>
          <w:color w:val="FF0000"/>
          <w:sz w:val="56"/>
          <w:szCs w:val="56"/>
        </w:rPr>
      </w:pPr>
      <w:r w:rsidRPr="00476237">
        <w:rPr>
          <w:b/>
          <w:bCs/>
          <w:color w:val="FF0000"/>
          <w:sz w:val="56"/>
          <w:szCs w:val="56"/>
        </w:rPr>
        <w:lastRenderedPageBreak/>
        <w:t>Detailed workflow</w:t>
      </w:r>
      <w:r w:rsidRPr="00476237">
        <w:rPr>
          <w:color w:val="FF0000"/>
          <w:sz w:val="56"/>
          <w:szCs w:val="56"/>
        </w:rPr>
        <w:t xml:space="preserve"> </w:t>
      </w:r>
    </w:p>
    <w:p w14:paraId="27A4C235" w14:textId="77777777" w:rsidR="00476237" w:rsidRPr="00476237" w:rsidRDefault="00000000" w:rsidP="00476237">
      <w:r>
        <w:pict w14:anchorId="54336222">
          <v:rect id="_x0000_i1055" style="width:0;height:1.5pt" o:hralign="center" o:hrstd="t" o:hr="t" fillcolor="#a0a0a0" stroked="f"/>
        </w:pict>
      </w:r>
    </w:p>
    <w:p w14:paraId="76BB23E6" w14:textId="77777777" w:rsidR="00476237" w:rsidRPr="00476237" w:rsidRDefault="00476237" w:rsidP="00476237">
      <w:pPr>
        <w:rPr>
          <w:b/>
          <w:bCs/>
        </w:rPr>
      </w:pPr>
      <w:r w:rsidRPr="00476237">
        <w:rPr>
          <w:b/>
          <w:bCs/>
        </w:rPr>
        <w:t>1. Patient Registration &amp; Login Workflow</w:t>
      </w:r>
    </w:p>
    <w:p w14:paraId="045D14B0" w14:textId="77777777" w:rsidR="00476237" w:rsidRPr="00476237" w:rsidRDefault="00476237" w:rsidP="00476237">
      <w:pPr>
        <w:rPr>
          <w:b/>
          <w:bCs/>
        </w:rPr>
      </w:pPr>
      <w:r w:rsidRPr="00476237">
        <w:rPr>
          <w:b/>
          <w:bCs/>
        </w:rPr>
        <w:t>Steps:</w:t>
      </w:r>
    </w:p>
    <w:p w14:paraId="01EF473C" w14:textId="77777777" w:rsidR="00476237" w:rsidRPr="00476237" w:rsidRDefault="00476237" w:rsidP="00476237">
      <w:pPr>
        <w:numPr>
          <w:ilvl w:val="0"/>
          <w:numId w:val="38"/>
        </w:numPr>
      </w:pPr>
      <w:r w:rsidRPr="00476237">
        <w:rPr>
          <w:b/>
          <w:bCs/>
        </w:rPr>
        <w:t>Patient Registration</w:t>
      </w:r>
      <w:r w:rsidRPr="00476237">
        <w:t>:</w:t>
      </w:r>
    </w:p>
    <w:p w14:paraId="538C6B1D" w14:textId="77777777" w:rsidR="00476237" w:rsidRPr="00476237" w:rsidRDefault="00476237" w:rsidP="00476237">
      <w:pPr>
        <w:numPr>
          <w:ilvl w:val="1"/>
          <w:numId w:val="38"/>
        </w:numPr>
      </w:pPr>
      <w:r w:rsidRPr="00476237">
        <w:t>The patient registers via the online portal by providing personal details such as name, contact, address, date of birth, insurance details, etc.</w:t>
      </w:r>
    </w:p>
    <w:p w14:paraId="4CF618B8" w14:textId="77777777" w:rsidR="00476237" w:rsidRPr="00476237" w:rsidRDefault="00476237" w:rsidP="00476237">
      <w:pPr>
        <w:numPr>
          <w:ilvl w:val="1"/>
          <w:numId w:val="38"/>
        </w:numPr>
      </w:pPr>
      <w:r w:rsidRPr="00476237">
        <w:t>System stores the data in the Patient table.</w:t>
      </w:r>
    </w:p>
    <w:p w14:paraId="181F2BE1" w14:textId="77777777" w:rsidR="00476237" w:rsidRPr="00476237" w:rsidRDefault="00476237" w:rsidP="00476237">
      <w:pPr>
        <w:numPr>
          <w:ilvl w:val="1"/>
          <w:numId w:val="38"/>
        </w:numPr>
      </w:pPr>
      <w:r w:rsidRPr="00476237">
        <w:t xml:space="preserve">A unique </w:t>
      </w:r>
      <w:proofErr w:type="spellStart"/>
      <w:r w:rsidRPr="00476237">
        <w:t>patientId</w:t>
      </w:r>
      <w:proofErr w:type="spellEnd"/>
      <w:r w:rsidRPr="00476237">
        <w:t xml:space="preserve"> is generated.</w:t>
      </w:r>
    </w:p>
    <w:p w14:paraId="7EE312D4" w14:textId="77777777" w:rsidR="00476237" w:rsidRPr="00476237" w:rsidRDefault="00476237" w:rsidP="00476237">
      <w:pPr>
        <w:numPr>
          <w:ilvl w:val="0"/>
          <w:numId w:val="38"/>
        </w:numPr>
      </w:pPr>
      <w:r w:rsidRPr="00476237">
        <w:rPr>
          <w:b/>
          <w:bCs/>
        </w:rPr>
        <w:t>Patient Login</w:t>
      </w:r>
      <w:r w:rsidRPr="00476237">
        <w:t>:</w:t>
      </w:r>
    </w:p>
    <w:p w14:paraId="685642C7" w14:textId="77777777" w:rsidR="00476237" w:rsidRPr="00476237" w:rsidRDefault="00476237" w:rsidP="00476237">
      <w:pPr>
        <w:numPr>
          <w:ilvl w:val="1"/>
          <w:numId w:val="38"/>
        </w:numPr>
      </w:pPr>
      <w:r w:rsidRPr="00476237">
        <w:t>The patient logs in using their credentials.</w:t>
      </w:r>
    </w:p>
    <w:p w14:paraId="504CBE8F" w14:textId="77777777" w:rsidR="00476237" w:rsidRPr="00476237" w:rsidRDefault="00476237" w:rsidP="00476237">
      <w:pPr>
        <w:numPr>
          <w:ilvl w:val="1"/>
          <w:numId w:val="38"/>
        </w:numPr>
      </w:pPr>
      <w:r w:rsidRPr="00476237">
        <w:t>The system validates the login details and retrieves the patient's profile from the Patient table.</w:t>
      </w:r>
    </w:p>
    <w:p w14:paraId="2B374DDD" w14:textId="77777777" w:rsidR="00476237" w:rsidRPr="00476237" w:rsidRDefault="00476237" w:rsidP="00476237">
      <w:pPr>
        <w:rPr>
          <w:b/>
          <w:bCs/>
        </w:rPr>
      </w:pPr>
      <w:r w:rsidRPr="00476237">
        <w:rPr>
          <w:b/>
          <w:bCs/>
        </w:rPr>
        <w:t>Data Flow:</w:t>
      </w:r>
    </w:p>
    <w:p w14:paraId="03B2EFEE" w14:textId="77777777" w:rsidR="00476237" w:rsidRPr="00476237" w:rsidRDefault="00476237" w:rsidP="00476237">
      <w:pPr>
        <w:numPr>
          <w:ilvl w:val="0"/>
          <w:numId w:val="39"/>
        </w:numPr>
      </w:pPr>
      <w:r w:rsidRPr="00476237">
        <w:t>Patient → Patient table</w:t>
      </w:r>
    </w:p>
    <w:p w14:paraId="02AB2C5F" w14:textId="77777777" w:rsidR="00476237" w:rsidRPr="00476237" w:rsidRDefault="00000000" w:rsidP="00476237">
      <w:r>
        <w:pict w14:anchorId="52489B40">
          <v:rect id="_x0000_i1056" style="width:0;height:1.5pt" o:hralign="center" o:hrstd="t" o:hr="t" fillcolor="#a0a0a0" stroked="f"/>
        </w:pict>
      </w:r>
    </w:p>
    <w:p w14:paraId="7BD1E0BF" w14:textId="77777777" w:rsidR="00476237" w:rsidRPr="00476237" w:rsidRDefault="00476237" w:rsidP="00476237">
      <w:pPr>
        <w:rPr>
          <w:b/>
          <w:bCs/>
        </w:rPr>
      </w:pPr>
      <w:r w:rsidRPr="00476237">
        <w:rPr>
          <w:b/>
          <w:bCs/>
        </w:rPr>
        <w:t>2. Doctor Registration &amp; Login Workflow</w:t>
      </w:r>
    </w:p>
    <w:p w14:paraId="3DA7EDFC" w14:textId="77777777" w:rsidR="00476237" w:rsidRPr="00476237" w:rsidRDefault="00476237" w:rsidP="00476237">
      <w:pPr>
        <w:rPr>
          <w:b/>
          <w:bCs/>
        </w:rPr>
      </w:pPr>
      <w:r w:rsidRPr="00476237">
        <w:rPr>
          <w:b/>
          <w:bCs/>
        </w:rPr>
        <w:t>Steps:</w:t>
      </w:r>
    </w:p>
    <w:p w14:paraId="6E61AAFF" w14:textId="77777777" w:rsidR="00476237" w:rsidRPr="00476237" w:rsidRDefault="00476237" w:rsidP="00476237">
      <w:pPr>
        <w:numPr>
          <w:ilvl w:val="0"/>
          <w:numId w:val="40"/>
        </w:numPr>
      </w:pPr>
      <w:r w:rsidRPr="00476237">
        <w:rPr>
          <w:b/>
          <w:bCs/>
        </w:rPr>
        <w:t>Doctor Registration</w:t>
      </w:r>
      <w:r w:rsidRPr="00476237">
        <w:t>:</w:t>
      </w:r>
    </w:p>
    <w:p w14:paraId="33E9D94C" w14:textId="77777777" w:rsidR="00476237" w:rsidRPr="00476237" w:rsidRDefault="00476237" w:rsidP="00476237">
      <w:pPr>
        <w:numPr>
          <w:ilvl w:val="1"/>
          <w:numId w:val="40"/>
        </w:numPr>
      </w:pPr>
      <w:r w:rsidRPr="00476237">
        <w:t>Doctors are either registered by the hospital administration or self-register.</w:t>
      </w:r>
    </w:p>
    <w:p w14:paraId="2D41F860" w14:textId="77777777" w:rsidR="00476237" w:rsidRPr="00476237" w:rsidRDefault="00476237" w:rsidP="00476237">
      <w:pPr>
        <w:numPr>
          <w:ilvl w:val="1"/>
          <w:numId w:val="40"/>
        </w:numPr>
      </w:pPr>
      <w:r w:rsidRPr="00476237">
        <w:t>Each doctor provides qualifications, department, contact information, and specialization.</w:t>
      </w:r>
    </w:p>
    <w:p w14:paraId="56E24474" w14:textId="77777777" w:rsidR="00476237" w:rsidRPr="00476237" w:rsidRDefault="00476237" w:rsidP="00476237">
      <w:pPr>
        <w:numPr>
          <w:ilvl w:val="1"/>
          <w:numId w:val="40"/>
        </w:numPr>
      </w:pPr>
      <w:r w:rsidRPr="00476237">
        <w:t xml:space="preserve">Data is stored in the Doctor table, and a unique </w:t>
      </w:r>
      <w:proofErr w:type="spellStart"/>
      <w:r w:rsidRPr="00476237">
        <w:t>doctorId</w:t>
      </w:r>
      <w:proofErr w:type="spellEnd"/>
      <w:r w:rsidRPr="00476237">
        <w:t xml:space="preserve"> is generated.</w:t>
      </w:r>
    </w:p>
    <w:p w14:paraId="4168FE37" w14:textId="77777777" w:rsidR="00476237" w:rsidRPr="00476237" w:rsidRDefault="00476237" w:rsidP="00476237">
      <w:pPr>
        <w:numPr>
          <w:ilvl w:val="0"/>
          <w:numId w:val="40"/>
        </w:numPr>
      </w:pPr>
      <w:r w:rsidRPr="00476237">
        <w:rPr>
          <w:b/>
          <w:bCs/>
        </w:rPr>
        <w:t>Doctor Login</w:t>
      </w:r>
      <w:r w:rsidRPr="00476237">
        <w:t>:</w:t>
      </w:r>
    </w:p>
    <w:p w14:paraId="73ED6948" w14:textId="77777777" w:rsidR="00476237" w:rsidRPr="00476237" w:rsidRDefault="00476237" w:rsidP="00476237">
      <w:pPr>
        <w:numPr>
          <w:ilvl w:val="1"/>
          <w:numId w:val="40"/>
        </w:numPr>
      </w:pPr>
      <w:r w:rsidRPr="00476237">
        <w:t>Doctors log in to the system using their credentials.</w:t>
      </w:r>
    </w:p>
    <w:p w14:paraId="75ECDF2C" w14:textId="77777777" w:rsidR="00476237" w:rsidRPr="00476237" w:rsidRDefault="00476237" w:rsidP="00476237">
      <w:pPr>
        <w:numPr>
          <w:ilvl w:val="1"/>
          <w:numId w:val="40"/>
        </w:numPr>
      </w:pPr>
      <w:r w:rsidRPr="00476237">
        <w:t>The system retrieves their profile from the Doctor table.</w:t>
      </w:r>
    </w:p>
    <w:p w14:paraId="1B3A8A1B" w14:textId="77777777" w:rsidR="00476237" w:rsidRPr="00476237" w:rsidRDefault="00476237" w:rsidP="00476237">
      <w:pPr>
        <w:rPr>
          <w:b/>
          <w:bCs/>
        </w:rPr>
      </w:pPr>
      <w:r w:rsidRPr="00476237">
        <w:rPr>
          <w:b/>
          <w:bCs/>
        </w:rPr>
        <w:t>Data Flow:</w:t>
      </w:r>
    </w:p>
    <w:p w14:paraId="2FD0EFAC" w14:textId="77777777" w:rsidR="00476237" w:rsidRPr="00476237" w:rsidRDefault="00476237" w:rsidP="00476237">
      <w:pPr>
        <w:numPr>
          <w:ilvl w:val="0"/>
          <w:numId w:val="41"/>
        </w:numPr>
      </w:pPr>
      <w:r w:rsidRPr="00476237">
        <w:t>Doctor → Doctor table</w:t>
      </w:r>
    </w:p>
    <w:p w14:paraId="7D87665B" w14:textId="77777777" w:rsidR="00476237" w:rsidRPr="00476237" w:rsidRDefault="00000000" w:rsidP="00476237">
      <w:r>
        <w:pict w14:anchorId="4678CB7A">
          <v:rect id="_x0000_i1057" style="width:0;height:1.5pt" o:hralign="center" o:hrstd="t" o:hr="t" fillcolor="#a0a0a0" stroked="f"/>
        </w:pict>
      </w:r>
    </w:p>
    <w:p w14:paraId="4E6EBF32" w14:textId="77777777" w:rsidR="00476237" w:rsidRPr="00476237" w:rsidRDefault="00476237" w:rsidP="00476237">
      <w:pPr>
        <w:rPr>
          <w:b/>
          <w:bCs/>
        </w:rPr>
      </w:pPr>
      <w:r w:rsidRPr="00476237">
        <w:rPr>
          <w:b/>
          <w:bCs/>
        </w:rPr>
        <w:t>3. Appointment Scheduling Workflow</w:t>
      </w:r>
    </w:p>
    <w:p w14:paraId="09A9D109" w14:textId="77777777" w:rsidR="00476237" w:rsidRPr="00476237" w:rsidRDefault="00476237" w:rsidP="00476237">
      <w:pPr>
        <w:rPr>
          <w:b/>
          <w:bCs/>
        </w:rPr>
      </w:pPr>
      <w:r w:rsidRPr="00476237">
        <w:rPr>
          <w:b/>
          <w:bCs/>
        </w:rPr>
        <w:t>Steps:</w:t>
      </w:r>
    </w:p>
    <w:p w14:paraId="52C50103" w14:textId="77777777" w:rsidR="00476237" w:rsidRPr="00476237" w:rsidRDefault="00476237" w:rsidP="00476237">
      <w:pPr>
        <w:numPr>
          <w:ilvl w:val="0"/>
          <w:numId w:val="42"/>
        </w:numPr>
      </w:pPr>
      <w:r w:rsidRPr="00476237">
        <w:rPr>
          <w:b/>
          <w:bCs/>
        </w:rPr>
        <w:t>Patient Requests an Appointment</w:t>
      </w:r>
      <w:r w:rsidRPr="00476237">
        <w:t>:</w:t>
      </w:r>
    </w:p>
    <w:p w14:paraId="6AC4B983" w14:textId="77777777" w:rsidR="00476237" w:rsidRPr="00476237" w:rsidRDefault="00476237" w:rsidP="00476237">
      <w:pPr>
        <w:numPr>
          <w:ilvl w:val="1"/>
          <w:numId w:val="42"/>
        </w:numPr>
      </w:pPr>
      <w:r w:rsidRPr="00476237">
        <w:t>The patient selects either an in-person or telemedicine appointment.</w:t>
      </w:r>
    </w:p>
    <w:p w14:paraId="180DC63C" w14:textId="77777777" w:rsidR="00476237" w:rsidRPr="00476237" w:rsidRDefault="00476237" w:rsidP="00476237">
      <w:pPr>
        <w:numPr>
          <w:ilvl w:val="1"/>
          <w:numId w:val="42"/>
        </w:numPr>
      </w:pPr>
      <w:r w:rsidRPr="00476237">
        <w:t>They choose a doctor and preferred time slot based on the doctor’s availability.</w:t>
      </w:r>
    </w:p>
    <w:p w14:paraId="637AB7FF" w14:textId="77777777" w:rsidR="00476237" w:rsidRPr="00476237" w:rsidRDefault="00476237" w:rsidP="00476237">
      <w:pPr>
        <w:numPr>
          <w:ilvl w:val="1"/>
          <w:numId w:val="42"/>
        </w:numPr>
      </w:pPr>
      <w:r w:rsidRPr="00476237">
        <w:t>An appointment request is created and stored in the Appointment table.</w:t>
      </w:r>
    </w:p>
    <w:p w14:paraId="75F1A76C" w14:textId="77777777" w:rsidR="00476237" w:rsidRPr="00476237" w:rsidRDefault="00476237" w:rsidP="00476237">
      <w:pPr>
        <w:numPr>
          <w:ilvl w:val="0"/>
          <w:numId w:val="42"/>
        </w:numPr>
      </w:pPr>
      <w:r w:rsidRPr="00476237">
        <w:rPr>
          <w:b/>
          <w:bCs/>
        </w:rPr>
        <w:t>Doctor Reviews Appointment Requests</w:t>
      </w:r>
      <w:r w:rsidRPr="00476237">
        <w:t>:</w:t>
      </w:r>
    </w:p>
    <w:p w14:paraId="52B0C8C1" w14:textId="77777777" w:rsidR="00476237" w:rsidRPr="00476237" w:rsidRDefault="00476237" w:rsidP="00476237">
      <w:pPr>
        <w:numPr>
          <w:ilvl w:val="1"/>
          <w:numId w:val="42"/>
        </w:numPr>
      </w:pPr>
      <w:r w:rsidRPr="00476237">
        <w:lastRenderedPageBreak/>
        <w:t>The doctor reviews their appointment requests.</w:t>
      </w:r>
    </w:p>
    <w:p w14:paraId="63126AF4" w14:textId="77777777" w:rsidR="00476237" w:rsidRPr="00476237" w:rsidRDefault="00476237" w:rsidP="00476237">
      <w:pPr>
        <w:numPr>
          <w:ilvl w:val="1"/>
          <w:numId w:val="42"/>
        </w:numPr>
      </w:pPr>
      <w:r w:rsidRPr="00476237">
        <w:t>The doctor can accept, reject, or reschedule the appointment.</w:t>
      </w:r>
    </w:p>
    <w:p w14:paraId="549E007C" w14:textId="77777777" w:rsidR="00476237" w:rsidRPr="00476237" w:rsidRDefault="00476237" w:rsidP="00476237">
      <w:pPr>
        <w:numPr>
          <w:ilvl w:val="0"/>
          <w:numId w:val="42"/>
        </w:numPr>
      </w:pPr>
      <w:r w:rsidRPr="00476237">
        <w:rPr>
          <w:b/>
          <w:bCs/>
        </w:rPr>
        <w:t>Confirmation</w:t>
      </w:r>
      <w:r w:rsidRPr="00476237">
        <w:t>:</w:t>
      </w:r>
    </w:p>
    <w:p w14:paraId="4C8579D3" w14:textId="77777777" w:rsidR="00476237" w:rsidRPr="00476237" w:rsidRDefault="00476237" w:rsidP="00476237">
      <w:pPr>
        <w:numPr>
          <w:ilvl w:val="1"/>
          <w:numId w:val="42"/>
        </w:numPr>
      </w:pPr>
      <w:r w:rsidRPr="00476237">
        <w:t>Once confirmed, the appointment is set, and both the patient and doctor receive notifications.</w:t>
      </w:r>
    </w:p>
    <w:p w14:paraId="379F7942" w14:textId="77777777" w:rsidR="00476237" w:rsidRPr="00476237" w:rsidRDefault="00476237" w:rsidP="00476237">
      <w:pPr>
        <w:numPr>
          <w:ilvl w:val="1"/>
          <w:numId w:val="42"/>
        </w:numPr>
      </w:pPr>
      <w:r w:rsidRPr="00476237">
        <w:t>The confirmed appointment is updated in the Appointment table.</w:t>
      </w:r>
    </w:p>
    <w:p w14:paraId="7BFB9823" w14:textId="77777777" w:rsidR="00476237" w:rsidRPr="00476237" w:rsidRDefault="00476237" w:rsidP="00476237">
      <w:pPr>
        <w:rPr>
          <w:b/>
          <w:bCs/>
        </w:rPr>
      </w:pPr>
      <w:r w:rsidRPr="00476237">
        <w:rPr>
          <w:b/>
          <w:bCs/>
        </w:rPr>
        <w:t>Data Flow:</w:t>
      </w:r>
    </w:p>
    <w:p w14:paraId="7E087BA2" w14:textId="77777777" w:rsidR="00476237" w:rsidRPr="00476237" w:rsidRDefault="00476237" w:rsidP="00476237">
      <w:pPr>
        <w:numPr>
          <w:ilvl w:val="0"/>
          <w:numId w:val="43"/>
        </w:numPr>
      </w:pPr>
      <w:r w:rsidRPr="00476237">
        <w:t>Patient → Appointment Request → Appointment table</w:t>
      </w:r>
    </w:p>
    <w:p w14:paraId="267BFF0C" w14:textId="77777777" w:rsidR="00476237" w:rsidRPr="00476237" w:rsidRDefault="00476237" w:rsidP="00476237">
      <w:pPr>
        <w:numPr>
          <w:ilvl w:val="0"/>
          <w:numId w:val="43"/>
        </w:numPr>
      </w:pPr>
      <w:r w:rsidRPr="00476237">
        <w:t>Doctor → Approves → Appointment table</w:t>
      </w:r>
    </w:p>
    <w:p w14:paraId="7DF4394F" w14:textId="77777777" w:rsidR="00476237" w:rsidRPr="00476237" w:rsidRDefault="00000000" w:rsidP="00476237">
      <w:r>
        <w:pict w14:anchorId="2322F05F">
          <v:rect id="_x0000_i1058" style="width:0;height:1.5pt" o:hralign="center" o:hrstd="t" o:hr="t" fillcolor="#a0a0a0" stroked="f"/>
        </w:pict>
      </w:r>
    </w:p>
    <w:p w14:paraId="1D47969E" w14:textId="77777777" w:rsidR="00476237" w:rsidRPr="00476237" w:rsidRDefault="00476237" w:rsidP="00476237">
      <w:pPr>
        <w:rPr>
          <w:b/>
          <w:bCs/>
        </w:rPr>
      </w:pPr>
      <w:r w:rsidRPr="00476237">
        <w:rPr>
          <w:b/>
          <w:bCs/>
        </w:rPr>
        <w:t>4. Telemedicine Workflow</w:t>
      </w:r>
    </w:p>
    <w:p w14:paraId="5E69FC3F" w14:textId="77777777" w:rsidR="00476237" w:rsidRPr="00476237" w:rsidRDefault="00476237" w:rsidP="00476237">
      <w:pPr>
        <w:rPr>
          <w:b/>
          <w:bCs/>
        </w:rPr>
      </w:pPr>
      <w:r w:rsidRPr="00476237">
        <w:rPr>
          <w:b/>
          <w:bCs/>
        </w:rPr>
        <w:t>Steps:</w:t>
      </w:r>
    </w:p>
    <w:p w14:paraId="22FED65A" w14:textId="77777777" w:rsidR="00476237" w:rsidRPr="00476237" w:rsidRDefault="00476237" w:rsidP="00476237">
      <w:pPr>
        <w:numPr>
          <w:ilvl w:val="0"/>
          <w:numId w:val="44"/>
        </w:numPr>
      </w:pPr>
      <w:proofErr w:type="spellStart"/>
      <w:r w:rsidRPr="00476237">
        <w:rPr>
          <w:b/>
          <w:bCs/>
        </w:rPr>
        <w:t>TeleConsultation</w:t>
      </w:r>
      <w:proofErr w:type="spellEnd"/>
      <w:r w:rsidRPr="00476237">
        <w:rPr>
          <w:b/>
          <w:bCs/>
        </w:rPr>
        <w:t xml:space="preserve"> Setup</w:t>
      </w:r>
      <w:r w:rsidRPr="00476237">
        <w:t>:</w:t>
      </w:r>
    </w:p>
    <w:p w14:paraId="25720FE4" w14:textId="77777777" w:rsidR="00476237" w:rsidRPr="00476237" w:rsidRDefault="00476237" w:rsidP="00476237">
      <w:pPr>
        <w:numPr>
          <w:ilvl w:val="1"/>
          <w:numId w:val="44"/>
        </w:numPr>
      </w:pPr>
      <w:r w:rsidRPr="00476237">
        <w:t xml:space="preserve">For a telemedicine appointment, the system creates an entry in the </w:t>
      </w:r>
      <w:proofErr w:type="spellStart"/>
      <w:r w:rsidRPr="00476237">
        <w:t>TeleConsultation</w:t>
      </w:r>
      <w:proofErr w:type="spellEnd"/>
      <w:r w:rsidRPr="00476237">
        <w:t xml:space="preserve"> table linked to the Appointment.</w:t>
      </w:r>
    </w:p>
    <w:p w14:paraId="23D86576" w14:textId="77777777" w:rsidR="00476237" w:rsidRPr="00476237" w:rsidRDefault="00476237" w:rsidP="00476237">
      <w:pPr>
        <w:numPr>
          <w:ilvl w:val="1"/>
          <w:numId w:val="44"/>
        </w:numPr>
      </w:pPr>
      <w:r w:rsidRPr="00476237">
        <w:t>A video conferencing link is generated and sent to both the patient and doctor.</w:t>
      </w:r>
    </w:p>
    <w:p w14:paraId="3FB92C38" w14:textId="77777777" w:rsidR="00476237" w:rsidRPr="00476237" w:rsidRDefault="00476237" w:rsidP="00476237">
      <w:pPr>
        <w:numPr>
          <w:ilvl w:val="0"/>
          <w:numId w:val="44"/>
        </w:numPr>
      </w:pPr>
      <w:proofErr w:type="spellStart"/>
      <w:r w:rsidRPr="00476237">
        <w:rPr>
          <w:b/>
          <w:bCs/>
        </w:rPr>
        <w:t>TeleConsultation</w:t>
      </w:r>
      <w:proofErr w:type="spellEnd"/>
      <w:r w:rsidRPr="00476237">
        <w:rPr>
          <w:b/>
          <w:bCs/>
        </w:rPr>
        <w:t xml:space="preserve"> Session</w:t>
      </w:r>
      <w:r w:rsidRPr="00476237">
        <w:t>:</w:t>
      </w:r>
    </w:p>
    <w:p w14:paraId="3DE23DB4" w14:textId="77777777" w:rsidR="00476237" w:rsidRPr="00476237" w:rsidRDefault="00476237" w:rsidP="00476237">
      <w:pPr>
        <w:numPr>
          <w:ilvl w:val="1"/>
          <w:numId w:val="44"/>
        </w:numPr>
      </w:pPr>
      <w:r w:rsidRPr="00476237">
        <w:t>At the scheduled time, the doctor and patient join the video session.</w:t>
      </w:r>
    </w:p>
    <w:p w14:paraId="2B6608AB" w14:textId="77777777" w:rsidR="00476237" w:rsidRPr="00476237" w:rsidRDefault="00476237" w:rsidP="00476237">
      <w:pPr>
        <w:numPr>
          <w:ilvl w:val="1"/>
          <w:numId w:val="44"/>
        </w:numPr>
      </w:pPr>
      <w:r w:rsidRPr="00476237">
        <w:t>During the consultation, the doctor can view the patient’s medical records and history.</w:t>
      </w:r>
    </w:p>
    <w:p w14:paraId="04675FA4" w14:textId="77777777" w:rsidR="00476237" w:rsidRPr="00476237" w:rsidRDefault="00476237" w:rsidP="00476237">
      <w:pPr>
        <w:numPr>
          <w:ilvl w:val="0"/>
          <w:numId w:val="44"/>
        </w:numPr>
      </w:pPr>
      <w:r w:rsidRPr="00476237">
        <w:rPr>
          <w:b/>
          <w:bCs/>
        </w:rPr>
        <w:t>Post-Consultation</w:t>
      </w:r>
      <w:r w:rsidRPr="00476237">
        <w:t>:</w:t>
      </w:r>
    </w:p>
    <w:p w14:paraId="0CCCD00D" w14:textId="77777777" w:rsidR="00476237" w:rsidRPr="00476237" w:rsidRDefault="00476237" w:rsidP="00476237">
      <w:pPr>
        <w:numPr>
          <w:ilvl w:val="1"/>
          <w:numId w:val="44"/>
        </w:numPr>
      </w:pPr>
      <w:r w:rsidRPr="00476237">
        <w:t>After the session, the doctor can issue prescriptions, request lab tests, or add notes to the medical record.</w:t>
      </w:r>
    </w:p>
    <w:p w14:paraId="2856426A" w14:textId="77777777" w:rsidR="00476237" w:rsidRPr="00476237" w:rsidRDefault="00476237" w:rsidP="00476237">
      <w:pPr>
        <w:numPr>
          <w:ilvl w:val="1"/>
          <w:numId w:val="44"/>
        </w:numPr>
      </w:pPr>
      <w:r w:rsidRPr="00476237">
        <w:t xml:space="preserve">Data is updated in the </w:t>
      </w:r>
      <w:proofErr w:type="spellStart"/>
      <w:r w:rsidRPr="00476237">
        <w:t>TeleConsultation</w:t>
      </w:r>
      <w:proofErr w:type="spellEnd"/>
      <w:r w:rsidRPr="00476237">
        <w:t xml:space="preserve">, Prescription, and </w:t>
      </w:r>
      <w:proofErr w:type="spellStart"/>
      <w:r w:rsidRPr="00476237">
        <w:t>MedicalRecord</w:t>
      </w:r>
      <w:proofErr w:type="spellEnd"/>
      <w:r w:rsidRPr="00476237">
        <w:t xml:space="preserve"> tables.</w:t>
      </w:r>
    </w:p>
    <w:p w14:paraId="103E9F1F" w14:textId="77777777" w:rsidR="00476237" w:rsidRPr="00476237" w:rsidRDefault="00476237" w:rsidP="00476237">
      <w:pPr>
        <w:rPr>
          <w:b/>
          <w:bCs/>
        </w:rPr>
      </w:pPr>
      <w:r w:rsidRPr="00476237">
        <w:rPr>
          <w:b/>
          <w:bCs/>
        </w:rPr>
        <w:t>Data Flow:</w:t>
      </w:r>
    </w:p>
    <w:p w14:paraId="4D6B2E18" w14:textId="77777777" w:rsidR="00476237" w:rsidRPr="00476237" w:rsidRDefault="00476237" w:rsidP="00476237">
      <w:pPr>
        <w:numPr>
          <w:ilvl w:val="0"/>
          <w:numId w:val="45"/>
        </w:numPr>
      </w:pPr>
      <w:r w:rsidRPr="00476237">
        <w:t xml:space="preserve">Appointment → </w:t>
      </w:r>
      <w:proofErr w:type="spellStart"/>
      <w:r w:rsidRPr="00476237">
        <w:t>TeleConsultation</w:t>
      </w:r>
      <w:proofErr w:type="spellEnd"/>
      <w:r w:rsidRPr="00476237">
        <w:t xml:space="preserve"> table</w:t>
      </w:r>
    </w:p>
    <w:p w14:paraId="23D433A6" w14:textId="77777777" w:rsidR="00476237" w:rsidRPr="00476237" w:rsidRDefault="00476237" w:rsidP="00476237">
      <w:pPr>
        <w:numPr>
          <w:ilvl w:val="0"/>
          <w:numId w:val="45"/>
        </w:numPr>
      </w:pPr>
      <w:r w:rsidRPr="00476237">
        <w:t>Doctor → Prescription → Prescription table</w:t>
      </w:r>
    </w:p>
    <w:p w14:paraId="1ECE347C" w14:textId="77777777" w:rsidR="00476237" w:rsidRPr="00476237" w:rsidRDefault="00476237" w:rsidP="00476237">
      <w:pPr>
        <w:numPr>
          <w:ilvl w:val="0"/>
          <w:numId w:val="45"/>
        </w:numPr>
      </w:pPr>
      <w:r w:rsidRPr="00476237">
        <w:t xml:space="preserve">Doctor → Medical Notes → </w:t>
      </w:r>
      <w:proofErr w:type="spellStart"/>
      <w:r w:rsidRPr="00476237">
        <w:t>MedicalRecord</w:t>
      </w:r>
      <w:proofErr w:type="spellEnd"/>
      <w:r w:rsidRPr="00476237">
        <w:t xml:space="preserve"> table</w:t>
      </w:r>
    </w:p>
    <w:p w14:paraId="67C02FF8" w14:textId="77777777" w:rsidR="00476237" w:rsidRPr="00476237" w:rsidRDefault="00000000" w:rsidP="00476237">
      <w:r>
        <w:pict w14:anchorId="0E6C3951">
          <v:rect id="_x0000_i1059" style="width:0;height:1.5pt" o:hralign="center" o:hrstd="t" o:hr="t" fillcolor="#a0a0a0" stroked="f"/>
        </w:pict>
      </w:r>
    </w:p>
    <w:p w14:paraId="52FD1C67" w14:textId="77777777" w:rsidR="00476237" w:rsidRPr="00476237" w:rsidRDefault="00476237" w:rsidP="00476237">
      <w:pPr>
        <w:rPr>
          <w:b/>
          <w:bCs/>
        </w:rPr>
      </w:pPr>
      <w:r w:rsidRPr="00476237">
        <w:rPr>
          <w:b/>
          <w:bCs/>
        </w:rPr>
        <w:t>5. Medical Records Management Workflow</w:t>
      </w:r>
    </w:p>
    <w:p w14:paraId="5337770E" w14:textId="77777777" w:rsidR="00476237" w:rsidRPr="00476237" w:rsidRDefault="00476237" w:rsidP="00476237">
      <w:pPr>
        <w:rPr>
          <w:b/>
          <w:bCs/>
        </w:rPr>
      </w:pPr>
      <w:r w:rsidRPr="00476237">
        <w:rPr>
          <w:b/>
          <w:bCs/>
        </w:rPr>
        <w:t>Steps:</w:t>
      </w:r>
    </w:p>
    <w:p w14:paraId="11DF338C" w14:textId="77777777" w:rsidR="00476237" w:rsidRPr="00476237" w:rsidRDefault="00476237" w:rsidP="00476237">
      <w:pPr>
        <w:numPr>
          <w:ilvl w:val="0"/>
          <w:numId w:val="46"/>
        </w:numPr>
      </w:pPr>
      <w:r w:rsidRPr="00476237">
        <w:rPr>
          <w:b/>
          <w:bCs/>
        </w:rPr>
        <w:t>Patient Medical Record Access</w:t>
      </w:r>
      <w:r w:rsidRPr="00476237">
        <w:t>:</w:t>
      </w:r>
    </w:p>
    <w:p w14:paraId="3AC94512" w14:textId="77777777" w:rsidR="00476237" w:rsidRPr="00476237" w:rsidRDefault="00476237" w:rsidP="00476237">
      <w:pPr>
        <w:numPr>
          <w:ilvl w:val="1"/>
          <w:numId w:val="46"/>
        </w:numPr>
      </w:pPr>
      <w:r w:rsidRPr="00476237">
        <w:t>Doctors can view the patient’s medical history (prescriptions, lab reports, past consultations).</w:t>
      </w:r>
    </w:p>
    <w:p w14:paraId="566B9AC1" w14:textId="77777777" w:rsidR="00476237" w:rsidRPr="00476237" w:rsidRDefault="00476237" w:rsidP="00476237">
      <w:pPr>
        <w:numPr>
          <w:ilvl w:val="1"/>
          <w:numId w:val="46"/>
        </w:numPr>
      </w:pPr>
      <w:r w:rsidRPr="00476237">
        <w:t xml:space="preserve">The system retrieves all relevant data from the </w:t>
      </w:r>
      <w:proofErr w:type="spellStart"/>
      <w:r w:rsidRPr="00476237">
        <w:t>MedicalRecord</w:t>
      </w:r>
      <w:proofErr w:type="spellEnd"/>
      <w:r w:rsidRPr="00476237">
        <w:t xml:space="preserve">, </w:t>
      </w:r>
      <w:proofErr w:type="spellStart"/>
      <w:r w:rsidRPr="00476237">
        <w:t>LabReport</w:t>
      </w:r>
      <w:proofErr w:type="spellEnd"/>
      <w:r w:rsidRPr="00476237">
        <w:t>, and Prescription tables.</w:t>
      </w:r>
    </w:p>
    <w:p w14:paraId="791CC86F" w14:textId="77777777" w:rsidR="00476237" w:rsidRPr="00476237" w:rsidRDefault="00476237" w:rsidP="00476237">
      <w:pPr>
        <w:numPr>
          <w:ilvl w:val="0"/>
          <w:numId w:val="46"/>
        </w:numPr>
      </w:pPr>
      <w:r w:rsidRPr="00476237">
        <w:rPr>
          <w:b/>
          <w:bCs/>
        </w:rPr>
        <w:t>Updating Medical Records</w:t>
      </w:r>
      <w:r w:rsidRPr="00476237">
        <w:t>:</w:t>
      </w:r>
    </w:p>
    <w:p w14:paraId="604240DC" w14:textId="77777777" w:rsidR="00476237" w:rsidRPr="00476237" w:rsidRDefault="00476237" w:rsidP="00476237">
      <w:pPr>
        <w:numPr>
          <w:ilvl w:val="1"/>
          <w:numId w:val="46"/>
        </w:numPr>
      </w:pPr>
      <w:r w:rsidRPr="00476237">
        <w:t>After each consultation, the doctor can update the patient's medical record with new diagnoses, prescriptions, or lab results.</w:t>
      </w:r>
    </w:p>
    <w:p w14:paraId="68BF1F8C" w14:textId="77777777" w:rsidR="00476237" w:rsidRPr="00476237" w:rsidRDefault="00476237" w:rsidP="00476237">
      <w:pPr>
        <w:numPr>
          <w:ilvl w:val="1"/>
          <w:numId w:val="46"/>
        </w:numPr>
      </w:pPr>
      <w:r w:rsidRPr="00476237">
        <w:lastRenderedPageBreak/>
        <w:t xml:space="preserve">These updates are saved in the </w:t>
      </w:r>
      <w:proofErr w:type="spellStart"/>
      <w:r w:rsidRPr="00476237">
        <w:t>MedicalRecord</w:t>
      </w:r>
      <w:proofErr w:type="spellEnd"/>
      <w:r w:rsidRPr="00476237">
        <w:t xml:space="preserve"> and Prescription tables.</w:t>
      </w:r>
    </w:p>
    <w:p w14:paraId="072A1FB8" w14:textId="77777777" w:rsidR="00476237" w:rsidRPr="00476237" w:rsidRDefault="00476237" w:rsidP="00476237">
      <w:pPr>
        <w:numPr>
          <w:ilvl w:val="0"/>
          <w:numId w:val="46"/>
        </w:numPr>
      </w:pPr>
      <w:r w:rsidRPr="00476237">
        <w:rPr>
          <w:b/>
          <w:bCs/>
        </w:rPr>
        <w:t>Lab Reports Management</w:t>
      </w:r>
      <w:r w:rsidRPr="00476237">
        <w:t>:</w:t>
      </w:r>
    </w:p>
    <w:p w14:paraId="760F91DC" w14:textId="77777777" w:rsidR="00476237" w:rsidRPr="00476237" w:rsidRDefault="00476237" w:rsidP="00476237">
      <w:pPr>
        <w:numPr>
          <w:ilvl w:val="1"/>
          <w:numId w:val="46"/>
        </w:numPr>
      </w:pPr>
      <w:r w:rsidRPr="00476237">
        <w:t>Lab technicians can upload lab results to the system, which are then linked to the patient’s medical record.</w:t>
      </w:r>
    </w:p>
    <w:p w14:paraId="4E5B91B8" w14:textId="77777777" w:rsidR="00476237" w:rsidRPr="00476237" w:rsidRDefault="00476237" w:rsidP="00476237">
      <w:pPr>
        <w:rPr>
          <w:b/>
          <w:bCs/>
        </w:rPr>
      </w:pPr>
      <w:r w:rsidRPr="00476237">
        <w:rPr>
          <w:b/>
          <w:bCs/>
        </w:rPr>
        <w:t>Data Flow:</w:t>
      </w:r>
    </w:p>
    <w:p w14:paraId="29F20FCB" w14:textId="77777777" w:rsidR="00476237" w:rsidRPr="00476237" w:rsidRDefault="00476237" w:rsidP="00476237">
      <w:pPr>
        <w:numPr>
          <w:ilvl w:val="0"/>
          <w:numId w:val="47"/>
        </w:numPr>
      </w:pPr>
      <w:r w:rsidRPr="00476237">
        <w:t xml:space="preserve">Doctor → Medical History → </w:t>
      </w:r>
      <w:proofErr w:type="spellStart"/>
      <w:r w:rsidRPr="00476237">
        <w:t>MedicalRecord</w:t>
      </w:r>
      <w:proofErr w:type="spellEnd"/>
      <w:r w:rsidRPr="00476237">
        <w:t xml:space="preserve">, Prescription, </w:t>
      </w:r>
      <w:proofErr w:type="spellStart"/>
      <w:r w:rsidRPr="00476237">
        <w:t>LabReport</w:t>
      </w:r>
      <w:proofErr w:type="spellEnd"/>
      <w:r w:rsidRPr="00476237">
        <w:t xml:space="preserve"> tables</w:t>
      </w:r>
    </w:p>
    <w:p w14:paraId="4654B151" w14:textId="77777777" w:rsidR="00476237" w:rsidRPr="00476237" w:rsidRDefault="00476237" w:rsidP="00476237">
      <w:pPr>
        <w:numPr>
          <w:ilvl w:val="0"/>
          <w:numId w:val="47"/>
        </w:numPr>
      </w:pPr>
      <w:r w:rsidRPr="00476237">
        <w:t xml:space="preserve">Doctor → Update Record → </w:t>
      </w:r>
      <w:proofErr w:type="spellStart"/>
      <w:r w:rsidRPr="00476237">
        <w:t>MedicalRecord</w:t>
      </w:r>
      <w:proofErr w:type="spellEnd"/>
      <w:r w:rsidRPr="00476237">
        <w:t xml:space="preserve"> table</w:t>
      </w:r>
    </w:p>
    <w:p w14:paraId="3A2350B6" w14:textId="77777777" w:rsidR="00476237" w:rsidRPr="00476237" w:rsidRDefault="00476237" w:rsidP="00476237">
      <w:pPr>
        <w:numPr>
          <w:ilvl w:val="0"/>
          <w:numId w:val="47"/>
        </w:numPr>
      </w:pPr>
      <w:r w:rsidRPr="00476237">
        <w:t xml:space="preserve">Lab → Upload Lab Report → </w:t>
      </w:r>
      <w:proofErr w:type="spellStart"/>
      <w:r w:rsidRPr="00476237">
        <w:t>LabReport</w:t>
      </w:r>
      <w:proofErr w:type="spellEnd"/>
      <w:r w:rsidRPr="00476237">
        <w:t xml:space="preserve"> table</w:t>
      </w:r>
    </w:p>
    <w:p w14:paraId="77DC1940" w14:textId="77777777" w:rsidR="00476237" w:rsidRPr="00476237" w:rsidRDefault="00000000" w:rsidP="00476237">
      <w:r>
        <w:pict w14:anchorId="68DF92DE">
          <v:rect id="_x0000_i1060" style="width:0;height:1.5pt" o:hralign="center" o:hrstd="t" o:hr="t" fillcolor="#a0a0a0" stroked="f"/>
        </w:pict>
      </w:r>
    </w:p>
    <w:p w14:paraId="51C1A2DC" w14:textId="77777777" w:rsidR="00476237" w:rsidRPr="00476237" w:rsidRDefault="00476237" w:rsidP="00476237">
      <w:pPr>
        <w:rPr>
          <w:b/>
          <w:bCs/>
        </w:rPr>
      </w:pPr>
      <w:r w:rsidRPr="00476237">
        <w:rPr>
          <w:b/>
          <w:bCs/>
        </w:rPr>
        <w:t>6. Billing and Insurance Workflow</w:t>
      </w:r>
    </w:p>
    <w:p w14:paraId="0C91C072" w14:textId="77777777" w:rsidR="00476237" w:rsidRPr="00476237" w:rsidRDefault="00476237" w:rsidP="00476237">
      <w:pPr>
        <w:rPr>
          <w:b/>
          <w:bCs/>
        </w:rPr>
      </w:pPr>
      <w:r w:rsidRPr="00476237">
        <w:rPr>
          <w:b/>
          <w:bCs/>
        </w:rPr>
        <w:t>Steps:</w:t>
      </w:r>
    </w:p>
    <w:p w14:paraId="4E9085D1" w14:textId="77777777" w:rsidR="00476237" w:rsidRPr="00476237" w:rsidRDefault="00476237" w:rsidP="00476237">
      <w:pPr>
        <w:numPr>
          <w:ilvl w:val="0"/>
          <w:numId w:val="48"/>
        </w:numPr>
      </w:pPr>
      <w:r w:rsidRPr="00476237">
        <w:rPr>
          <w:b/>
          <w:bCs/>
        </w:rPr>
        <w:t>Invoice Generation</w:t>
      </w:r>
      <w:r w:rsidRPr="00476237">
        <w:t>:</w:t>
      </w:r>
    </w:p>
    <w:p w14:paraId="196A89CE" w14:textId="77777777" w:rsidR="00476237" w:rsidRPr="00476237" w:rsidRDefault="00476237" w:rsidP="00476237">
      <w:pPr>
        <w:numPr>
          <w:ilvl w:val="1"/>
          <w:numId w:val="48"/>
        </w:numPr>
      </w:pPr>
      <w:r w:rsidRPr="00476237">
        <w:t>After a consultation (in-person or telemedicine) or after treatment, the system generates an invoice for the services provided.</w:t>
      </w:r>
    </w:p>
    <w:p w14:paraId="27356660" w14:textId="77777777" w:rsidR="00476237" w:rsidRPr="00476237" w:rsidRDefault="00476237" w:rsidP="00476237">
      <w:pPr>
        <w:numPr>
          <w:ilvl w:val="1"/>
          <w:numId w:val="48"/>
        </w:numPr>
      </w:pPr>
      <w:r w:rsidRPr="00476237">
        <w:t>The invoice is stored in the Invoice table.</w:t>
      </w:r>
    </w:p>
    <w:p w14:paraId="46A52FBD" w14:textId="77777777" w:rsidR="00476237" w:rsidRPr="00476237" w:rsidRDefault="00476237" w:rsidP="00476237">
      <w:pPr>
        <w:numPr>
          <w:ilvl w:val="0"/>
          <w:numId w:val="48"/>
        </w:numPr>
      </w:pPr>
      <w:r w:rsidRPr="00476237">
        <w:rPr>
          <w:b/>
          <w:bCs/>
        </w:rPr>
        <w:t>Insurance Claim Submission</w:t>
      </w:r>
      <w:r w:rsidRPr="00476237">
        <w:t>:</w:t>
      </w:r>
    </w:p>
    <w:p w14:paraId="4A254EB6" w14:textId="77777777" w:rsidR="00476237" w:rsidRPr="00476237" w:rsidRDefault="00476237" w:rsidP="00476237">
      <w:pPr>
        <w:numPr>
          <w:ilvl w:val="1"/>
          <w:numId w:val="48"/>
        </w:numPr>
      </w:pPr>
      <w:r w:rsidRPr="00476237">
        <w:t>If the patient has insurance, an insurance claim is generated and submitted based on the invoice.</w:t>
      </w:r>
    </w:p>
    <w:p w14:paraId="144968EC" w14:textId="77777777" w:rsidR="00476237" w:rsidRPr="00476237" w:rsidRDefault="00476237" w:rsidP="00476237">
      <w:pPr>
        <w:numPr>
          <w:ilvl w:val="1"/>
          <w:numId w:val="48"/>
        </w:numPr>
      </w:pPr>
      <w:r w:rsidRPr="00476237">
        <w:t>The insurance claim is processed and tracked in the Insurance and Invoice tables.</w:t>
      </w:r>
    </w:p>
    <w:p w14:paraId="5F4AE02D" w14:textId="77777777" w:rsidR="00476237" w:rsidRPr="00476237" w:rsidRDefault="00476237" w:rsidP="00476237">
      <w:pPr>
        <w:numPr>
          <w:ilvl w:val="0"/>
          <w:numId w:val="48"/>
        </w:numPr>
      </w:pPr>
      <w:r w:rsidRPr="00476237">
        <w:rPr>
          <w:b/>
          <w:bCs/>
        </w:rPr>
        <w:t>Payment Processing</w:t>
      </w:r>
      <w:r w:rsidRPr="00476237">
        <w:t>:</w:t>
      </w:r>
    </w:p>
    <w:p w14:paraId="56871243" w14:textId="77777777" w:rsidR="00476237" w:rsidRPr="00476237" w:rsidRDefault="00476237" w:rsidP="00476237">
      <w:pPr>
        <w:numPr>
          <w:ilvl w:val="1"/>
          <w:numId w:val="48"/>
        </w:numPr>
      </w:pPr>
      <w:r w:rsidRPr="00476237">
        <w:t>The patient or their insurance provider processes the payment via the system’s payment gateway.</w:t>
      </w:r>
    </w:p>
    <w:p w14:paraId="16D46E1B" w14:textId="77777777" w:rsidR="00476237" w:rsidRPr="00476237" w:rsidRDefault="00476237" w:rsidP="00476237">
      <w:pPr>
        <w:numPr>
          <w:ilvl w:val="1"/>
          <w:numId w:val="48"/>
        </w:numPr>
      </w:pPr>
      <w:r w:rsidRPr="00476237">
        <w:t>The payment is linked to the invoice, and the status is updated in the Payment table.</w:t>
      </w:r>
    </w:p>
    <w:p w14:paraId="6E90CC82" w14:textId="77777777" w:rsidR="00476237" w:rsidRPr="00476237" w:rsidRDefault="00476237" w:rsidP="00476237">
      <w:pPr>
        <w:rPr>
          <w:b/>
          <w:bCs/>
        </w:rPr>
      </w:pPr>
      <w:r w:rsidRPr="00476237">
        <w:rPr>
          <w:b/>
          <w:bCs/>
        </w:rPr>
        <w:t>Data Flow:</w:t>
      </w:r>
    </w:p>
    <w:p w14:paraId="44029B1A" w14:textId="77777777" w:rsidR="00476237" w:rsidRPr="00476237" w:rsidRDefault="00476237" w:rsidP="00476237">
      <w:pPr>
        <w:numPr>
          <w:ilvl w:val="0"/>
          <w:numId w:val="49"/>
        </w:numPr>
      </w:pPr>
      <w:r w:rsidRPr="00476237">
        <w:t>Consultation → Invoice → Invoice table</w:t>
      </w:r>
    </w:p>
    <w:p w14:paraId="3305024C" w14:textId="77777777" w:rsidR="00476237" w:rsidRPr="00476237" w:rsidRDefault="00476237" w:rsidP="00476237">
      <w:pPr>
        <w:numPr>
          <w:ilvl w:val="0"/>
          <w:numId w:val="49"/>
        </w:numPr>
      </w:pPr>
      <w:r w:rsidRPr="00476237">
        <w:t>Insurance Claim → Insurance and Invoice tables</w:t>
      </w:r>
    </w:p>
    <w:p w14:paraId="6235ECE2" w14:textId="77777777" w:rsidR="00476237" w:rsidRPr="00476237" w:rsidRDefault="00476237" w:rsidP="00476237">
      <w:pPr>
        <w:numPr>
          <w:ilvl w:val="0"/>
          <w:numId w:val="49"/>
        </w:numPr>
      </w:pPr>
      <w:r w:rsidRPr="00476237">
        <w:t>Payment → Payment table</w:t>
      </w:r>
    </w:p>
    <w:p w14:paraId="49CD7AAF" w14:textId="77777777" w:rsidR="00476237" w:rsidRPr="00476237" w:rsidRDefault="00000000" w:rsidP="00476237">
      <w:r>
        <w:pict w14:anchorId="64124290">
          <v:rect id="_x0000_i1061" style="width:0;height:1.5pt" o:hralign="center" o:hrstd="t" o:hr="t" fillcolor="#a0a0a0" stroked="f"/>
        </w:pict>
      </w:r>
    </w:p>
    <w:p w14:paraId="6AE86A95" w14:textId="77777777" w:rsidR="00476237" w:rsidRPr="00476237" w:rsidRDefault="00476237" w:rsidP="00476237">
      <w:pPr>
        <w:rPr>
          <w:b/>
          <w:bCs/>
        </w:rPr>
      </w:pPr>
      <w:r w:rsidRPr="00476237">
        <w:rPr>
          <w:b/>
          <w:bCs/>
        </w:rPr>
        <w:t>7. Pharmacy Management Workflow</w:t>
      </w:r>
    </w:p>
    <w:p w14:paraId="714DBC41" w14:textId="77777777" w:rsidR="00476237" w:rsidRPr="00476237" w:rsidRDefault="00476237" w:rsidP="00476237">
      <w:pPr>
        <w:rPr>
          <w:b/>
          <w:bCs/>
        </w:rPr>
      </w:pPr>
      <w:r w:rsidRPr="00476237">
        <w:rPr>
          <w:b/>
          <w:bCs/>
        </w:rPr>
        <w:t>Steps:</w:t>
      </w:r>
    </w:p>
    <w:p w14:paraId="4E3BF9A1" w14:textId="77777777" w:rsidR="00476237" w:rsidRPr="00476237" w:rsidRDefault="00476237" w:rsidP="00476237">
      <w:pPr>
        <w:numPr>
          <w:ilvl w:val="0"/>
          <w:numId w:val="50"/>
        </w:numPr>
      </w:pPr>
      <w:r w:rsidRPr="00476237">
        <w:rPr>
          <w:b/>
          <w:bCs/>
        </w:rPr>
        <w:t>Prescription Generation</w:t>
      </w:r>
      <w:r w:rsidRPr="00476237">
        <w:t>:</w:t>
      </w:r>
    </w:p>
    <w:p w14:paraId="6DE4849B" w14:textId="77777777" w:rsidR="00476237" w:rsidRPr="00476237" w:rsidRDefault="00476237" w:rsidP="00476237">
      <w:pPr>
        <w:numPr>
          <w:ilvl w:val="1"/>
          <w:numId w:val="50"/>
        </w:numPr>
      </w:pPr>
      <w:r w:rsidRPr="00476237">
        <w:t>After a consultation, the doctor issues a prescription.</w:t>
      </w:r>
    </w:p>
    <w:p w14:paraId="72C01675" w14:textId="77777777" w:rsidR="00476237" w:rsidRPr="00476237" w:rsidRDefault="00476237" w:rsidP="00476237">
      <w:pPr>
        <w:numPr>
          <w:ilvl w:val="1"/>
          <w:numId w:val="50"/>
        </w:numPr>
      </w:pPr>
      <w:r w:rsidRPr="00476237">
        <w:t>The prescription is stored in the Prescription table.</w:t>
      </w:r>
    </w:p>
    <w:p w14:paraId="4E2A72ED" w14:textId="77777777" w:rsidR="00476237" w:rsidRPr="00476237" w:rsidRDefault="00476237" w:rsidP="00476237">
      <w:pPr>
        <w:numPr>
          <w:ilvl w:val="0"/>
          <w:numId w:val="50"/>
        </w:numPr>
      </w:pPr>
      <w:r w:rsidRPr="00476237">
        <w:rPr>
          <w:b/>
          <w:bCs/>
        </w:rPr>
        <w:t>Medicine Dispensation</w:t>
      </w:r>
      <w:r w:rsidRPr="00476237">
        <w:t>:</w:t>
      </w:r>
    </w:p>
    <w:p w14:paraId="4D87C1A4" w14:textId="77777777" w:rsidR="00476237" w:rsidRPr="00476237" w:rsidRDefault="00476237" w:rsidP="00476237">
      <w:pPr>
        <w:numPr>
          <w:ilvl w:val="1"/>
          <w:numId w:val="50"/>
        </w:numPr>
      </w:pPr>
      <w:r w:rsidRPr="00476237">
        <w:t>The pharmacy receives the prescription and dispenses the required medicine.</w:t>
      </w:r>
    </w:p>
    <w:p w14:paraId="6C1C9EB8" w14:textId="77777777" w:rsidR="00476237" w:rsidRPr="00476237" w:rsidRDefault="00476237" w:rsidP="00476237">
      <w:pPr>
        <w:numPr>
          <w:ilvl w:val="1"/>
          <w:numId w:val="50"/>
        </w:numPr>
      </w:pPr>
      <w:r w:rsidRPr="00476237">
        <w:t>The dispensed medicine is tracked in the Pharmacy and Medicine tables.</w:t>
      </w:r>
    </w:p>
    <w:p w14:paraId="2101F97F" w14:textId="77777777" w:rsidR="00476237" w:rsidRPr="00476237" w:rsidRDefault="00476237" w:rsidP="00476237">
      <w:pPr>
        <w:numPr>
          <w:ilvl w:val="0"/>
          <w:numId w:val="50"/>
        </w:numPr>
      </w:pPr>
      <w:r w:rsidRPr="00476237">
        <w:rPr>
          <w:b/>
          <w:bCs/>
        </w:rPr>
        <w:lastRenderedPageBreak/>
        <w:t>Pharmacy Inventory Management</w:t>
      </w:r>
      <w:r w:rsidRPr="00476237">
        <w:t>:</w:t>
      </w:r>
    </w:p>
    <w:p w14:paraId="63CD5254" w14:textId="77777777" w:rsidR="00476237" w:rsidRPr="00476237" w:rsidRDefault="00476237" w:rsidP="00476237">
      <w:pPr>
        <w:numPr>
          <w:ilvl w:val="1"/>
          <w:numId w:val="50"/>
        </w:numPr>
      </w:pPr>
      <w:r w:rsidRPr="00476237">
        <w:t>The system monitors the stock levels of medicines.</w:t>
      </w:r>
    </w:p>
    <w:p w14:paraId="56DC4E82" w14:textId="77777777" w:rsidR="00476237" w:rsidRPr="00476237" w:rsidRDefault="00476237" w:rsidP="00476237">
      <w:pPr>
        <w:numPr>
          <w:ilvl w:val="1"/>
          <w:numId w:val="50"/>
        </w:numPr>
      </w:pPr>
      <w:r w:rsidRPr="00476237">
        <w:t>When stock levels are low, the system alerts the pharmacy staff to reorder stock.</w:t>
      </w:r>
    </w:p>
    <w:p w14:paraId="5CBCC3F1" w14:textId="77777777" w:rsidR="00476237" w:rsidRPr="00476237" w:rsidRDefault="00476237" w:rsidP="00476237">
      <w:pPr>
        <w:rPr>
          <w:b/>
          <w:bCs/>
        </w:rPr>
      </w:pPr>
      <w:r w:rsidRPr="00476237">
        <w:rPr>
          <w:b/>
          <w:bCs/>
        </w:rPr>
        <w:t>Data Flow:</w:t>
      </w:r>
    </w:p>
    <w:p w14:paraId="50B5D1E9" w14:textId="77777777" w:rsidR="00476237" w:rsidRPr="00476237" w:rsidRDefault="00476237" w:rsidP="00476237">
      <w:pPr>
        <w:numPr>
          <w:ilvl w:val="0"/>
          <w:numId w:val="51"/>
        </w:numPr>
      </w:pPr>
      <w:r w:rsidRPr="00476237">
        <w:t>Prescription → Prescription table</w:t>
      </w:r>
    </w:p>
    <w:p w14:paraId="6A42BDEB" w14:textId="77777777" w:rsidR="00476237" w:rsidRPr="00476237" w:rsidRDefault="00476237" w:rsidP="00476237">
      <w:pPr>
        <w:numPr>
          <w:ilvl w:val="0"/>
          <w:numId w:val="51"/>
        </w:numPr>
      </w:pPr>
      <w:r w:rsidRPr="00476237">
        <w:t>Pharmacy → Dispense Medicine → Pharmacy and Medicine tables</w:t>
      </w:r>
    </w:p>
    <w:p w14:paraId="1D7CDE41" w14:textId="77777777" w:rsidR="00476237" w:rsidRPr="00476237" w:rsidRDefault="00476237" w:rsidP="00476237">
      <w:pPr>
        <w:numPr>
          <w:ilvl w:val="0"/>
          <w:numId w:val="51"/>
        </w:numPr>
      </w:pPr>
      <w:r w:rsidRPr="00476237">
        <w:t>Inventory Tracking → Medicine table</w:t>
      </w:r>
    </w:p>
    <w:p w14:paraId="5A671D15" w14:textId="77777777" w:rsidR="00476237" w:rsidRPr="00476237" w:rsidRDefault="00000000" w:rsidP="00476237">
      <w:r>
        <w:pict w14:anchorId="2B906814">
          <v:rect id="_x0000_i1062" style="width:0;height:1.5pt" o:hralign="center" o:hrstd="t" o:hr="t" fillcolor="#a0a0a0" stroked="f"/>
        </w:pict>
      </w:r>
    </w:p>
    <w:p w14:paraId="40D394AE" w14:textId="77777777" w:rsidR="00476237" w:rsidRPr="00476237" w:rsidRDefault="00476237" w:rsidP="00476237">
      <w:pPr>
        <w:rPr>
          <w:b/>
          <w:bCs/>
        </w:rPr>
      </w:pPr>
      <w:r w:rsidRPr="00476237">
        <w:rPr>
          <w:b/>
          <w:bCs/>
        </w:rPr>
        <w:t>8. Room and Staff Management Workflow</w:t>
      </w:r>
    </w:p>
    <w:p w14:paraId="0FFBC030" w14:textId="77777777" w:rsidR="00476237" w:rsidRPr="00476237" w:rsidRDefault="00476237" w:rsidP="00476237">
      <w:pPr>
        <w:rPr>
          <w:b/>
          <w:bCs/>
        </w:rPr>
      </w:pPr>
      <w:r w:rsidRPr="00476237">
        <w:rPr>
          <w:b/>
          <w:bCs/>
        </w:rPr>
        <w:t>Steps:</w:t>
      </w:r>
    </w:p>
    <w:p w14:paraId="4808B745" w14:textId="77777777" w:rsidR="00476237" w:rsidRPr="00476237" w:rsidRDefault="00476237" w:rsidP="00476237">
      <w:pPr>
        <w:numPr>
          <w:ilvl w:val="0"/>
          <w:numId w:val="52"/>
        </w:numPr>
      </w:pPr>
      <w:r w:rsidRPr="00476237">
        <w:rPr>
          <w:b/>
          <w:bCs/>
        </w:rPr>
        <w:t>Room Assignment</w:t>
      </w:r>
      <w:r w:rsidRPr="00476237">
        <w:t>:</w:t>
      </w:r>
    </w:p>
    <w:p w14:paraId="116BB6FF" w14:textId="77777777" w:rsidR="00476237" w:rsidRPr="00476237" w:rsidRDefault="00476237" w:rsidP="00476237">
      <w:pPr>
        <w:numPr>
          <w:ilvl w:val="1"/>
          <w:numId w:val="52"/>
        </w:numPr>
      </w:pPr>
      <w:r w:rsidRPr="00476237">
        <w:t>For admitted patients, the system assigns a room based on availability.</w:t>
      </w:r>
    </w:p>
    <w:p w14:paraId="6C5821CF" w14:textId="77777777" w:rsidR="00476237" w:rsidRPr="00476237" w:rsidRDefault="00476237" w:rsidP="00476237">
      <w:pPr>
        <w:numPr>
          <w:ilvl w:val="1"/>
          <w:numId w:val="52"/>
        </w:numPr>
      </w:pPr>
      <w:r w:rsidRPr="00476237">
        <w:t>The room assignment is tracked in the Room table.</w:t>
      </w:r>
    </w:p>
    <w:p w14:paraId="0C1605DA" w14:textId="77777777" w:rsidR="00476237" w:rsidRPr="00476237" w:rsidRDefault="00476237" w:rsidP="00476237">
      <w:pPr>
        <w:numPr>
          <w:ilvl w:val="0"/>
          <w:numId w:val="52"/>
        </w:numPr>
      </w:pPr>
      <w:r w:rsidRPr="00476237">
        <w:rPr>
          <w:b/>
          <w:bCs/>
        </w:rPr>
        <w:t>Staff Scheduling</w:t>
      </w:r>
      <w:r w:rsidRPr="00476237">
        <w:t>:</w:t>
      </w:r>
    </w:p>
    <w:p w14:paraId="43EB3537" w14:textId="77777777" w:rsidR="00476237" w:rsidRPr="00476237" w:rsidRDefault="00476237" w:rsidP="00476237">
      <w:pPr>
        <w:numPr>
          <w:ilvl w:val="1"/>
          <w:numId w:val="52"/>
        </w:numPr>
      </w:pPr>
      <w:r w:rsidRPr="00476237">
        <w:t>Hospital staff, including nurses and doctors, have their shifts scheduled and managed by the system.</w:t>
      </w:r>
    </w:p>
    <w:p w14:paraId="31656196" w14:textId="77777777" w:rsidR="00476237" w:rsidRPr="00476237" w:rsidRDefault="00476237" w:rsidP="00476237">
      <w:pPr>
        <w:numPr>
          <w:ilvl w:val="1"/>
          <w:numId w:val="52"/>
        </w:numPr>
      </w:pPr>
      <w:r w:rsidRPr="00476237">
        <w:t>The schedule is stored in the Staff and Department tables.</w:t>
      </w:r>
    </w:p>
    <w:p w14:paraId="195D92D5" w14:textId="77777777" w:rsidR="00476237" w:rsidRPr="00476237" w:rsidRDefault="00476237" w:rsidP="00476237">
      <w:pPr>
        <w:numPr>
          <w:ilvl w:val="0"/>
          <w:numId w:val="52"/>
        </w:numPr>
      </w:pPr>
      <w:r w:rsidRPr="00476237">
        <w:rPr>
          <w:b/>
          <w:bCs/>
        </w:rPr>
        <w:t>Monitoring Room and Staff Availability</w:t>
      </w:r>
      <w:r w:rsidRPr="00476237">
        <w:t>:</w:t>
      </w:r>
    </w:p>
    <w:p w14:paraId="35D6B8F7" w14:textId="77777777" w:rsidR="00476237" w:rsidRPr="00476237" w:rsidRDefault="00476237" w:rsidP="00476237">
      <w:pPr>
        <w:numPr>
          <w:ilvl w:val="1"/>
          <w:numId w:val="52"/>
        </w:numPr>
      </w:pPr>
      <w:r w:rsidRPr="00476237">
        <w:t>The system tracks room availability and staff schedules.</w:t>
      </w:r>
    </w:p>
    <w:p w14:paraId="0982AF6E" w14:textId="77777777" w:rsidR="00476237" w:rsidRPr="00476237" w:rsidRDefault="00476237" w:rsidP="00476237">
      <w:pPr>
        <w:numPr>
          <w:ilvl w:val="1"/>
          <w:numId w:val="52"/>
        </w:numPr>
      </w:pPr>
      <w:r w:rsidRPr="00476237">
        <w:t>Hospital administrators can view available rooms and schedule adjustments for staff.</w:t>
      </w:r>
    </w:p>
    <w:p w14:paraId="7590BE50" w14:textId="77777777" w:rsidR="00476237" w:rsidRPr="00476237" w:rsidRDefault="00476237" w:rsidP="00476237">
      <w:pPr>
        <w:rPr>
          <w:b/>
          <w:bCs/>
        </w:rPr>
      </w:pPr>
      <w:r w:rsidRPr="00476237">
        <w:rPr>
          <w:b/>
          <w:bCs/>
        </w:rPr>
        <w:t>Data Flow:</w:t>
      </w:r>
    </w:p>
    <w:p w14:paraId="4CE1FB79" w14:textId="77777777" w:rsidR="00476237" w:rsidRPr="00476237" w:rsidRDefault="00476237" w:rsidP="00476237">
      <w:pPr>
        <w:numPr>
          <w:ilvl w:val="0"/>
          <w:numId w:val="53"/>
        </w:numPr>
      </w:pPr>
      <w:r w:rsidRPr="00476237">
        <w:t>Patient Admission → Room Assignment → Room table</w:t>
      </w:r>
    </w:p>
    <w:p w14:paraId="147926E7" w14:textId="77777777" w:rsidR="00476237" w:rsidRPr="00476237" w:rsidRDefault="00476237" w:rsidP="00476237">
      <w:pPr>
        <w:numPr>
          <w:ilvl w:val="0"/>
          <w:numId w:val="53"/>
        </w:numPr>
      </w:pPr>
      <w:r w:rsidRPr="00476237">
        <w:t>Staff Scheduling → Staff and Department tables</w:t>
      </w:r>
    </w:p>
    <w:p w14:paraId="06D62C83" w14:textId="77777777" w:rsidR="00476237" w:rsidRPr="00476237" w:rsidRDefault="00476237" w:rsidP="00476237">
      <w:pPr>
        <w:numPr>
          <w:ilvl w:val="0"/>
          <w:numId w:val="53"/>
        </w:numPr>
      </w:pPr>
      <w:r w:rsidRPr="00476237">
        <w:t>Room and Staff Availability → Room, Staff tables</w:t>
      </w:r>
    </w:p>
    <w:p w14:paraId="617640BB" w14:textId="77777777" w:rsidR="00476237" w:rsidRPr="00476237" w:rsidRDefault="00000000" w:rsidP="00476237">
      <w:r>
        <w:pict w14:anchorId="5DF591F8">
          <v:rect id="_x0000_i1063" style="width:0;height:1.5pt" o:hralign="center" o:hrstd="t" o:hr="t" fillcolor="#a0a0a0" stroked="f"/>
        </w:pict>
      </w:r>
    </w:p>
    <w:p w14:paraId="109E270B" w14:textId="77777777" w:rsidR="00476237" w:rsidRPr="00476237" w:rsidRDefault="00476237" w:rsidP="00476237">
      <w:pPr>
        <w:rPr>
          <w:b/>
          <w:bCs/>
        </w:rPr>
      </w:pPr>
      <w:r w:rsidRPr="00476237">
        <w:rPr>
          <w:b/>
          <w:bCs/>
        </w:rPr>
        <w:t>9. Reporting and Analytics Workflow</w:t>
      </w:r>
    </w:p>
    <w:p w14:paraId="1E4C940F" w14:textId="77777777" w:rsidR="00476237" w:rsidRPr="00476237" w:rsidRDefault="00476237" w:rsidP="00476237">
      <w:pPr>
        <w:rPr>
          <w:b/>
          <w:bCs/>
        </w:rPr>
      </w:pPr>
      <w:r w:rsidRPr="00476237">
        <w:rPr>
          <w:b/>
          <w:bCs/>
        </w:rPr>
        <w:t>Steps:</w:t>
      </w:r>
    </w:p>
    <w:p w14:paraId="7AD8CCBA" w14:textId="77777777" w:rsidR="00476237" w:rsidRPr="00476237" w:rsidRDefault="00476237" w:rsidP="00476237">
      <w:pPr>
        <w:numPr>
          <w:ilvl w:val="0"/>
          <w:numId w:val="54"/>
        </w:numPr>
      </w:pPr>
      <w:r w:rsidRPr="00476237">
        <w:rPr>
          <w:b/>
          <w:bCs/>
        </w:rPr>
        <w:t>Patient Reports</w:t>
      </w:r>
      <w:r w:rsidRPr="00476237">
        <w:t>:</w:t>
      </w:r>
    </w:p>
    <w:p w14:paraId="6A32EE22" w14:textId="77777777" w:rsidR="00476237" w:rsidRPr="00476237" w:rsidRDefault="00476237" w:rsidP="00476237">
      <w:pPr>
        <w:numPr>
          <w:ilvl w:val="1"/>
          <w:numId w:val="54"/>
        </w:numPr>
      </w:pPr>
      <w:r w:rsidRPr="00476237">
        <w:t>Generate detailed reports on patient history, including medical records, lab results, and prescriptions.</w:t>
      </w:r>
    </w:p>
    <w:p w14:paraId="3EE68437" w14:textId="77777777" w:rsidR="00476237" w:rsidRPr="00476237" w:rsidRDefault="00476237" w:rsidP="00476237">
      <w:pPr>
        <w:numPr>
          <w:ilvl w:val="1"/>
          <w:numId w:val="54"/>
        </w:numPr>
      </w:pPr>
      <w:r w:rsidRPr="00476237">
        <w:t xml:space="preserve">Data is retrieved from the </w:t>
      </w:r>
      <w:proofErr w:type="spellStart"/>
      <w:r w:rsidRPr="00476237">
        <w:t>MedicalRecord</w:t>
      </w:r>
      <w:proofErr w:type="spellEnd"/>
      <w:r w:rsidRPr="00476237">
        <w:t xml:space="preserve">, Prescription, and </w:t>
      </w:r>
      <w:proofErr w:type="spellStart"/>
      <w:r w:rsidRPr="00476237">
        <w:t>LabReport</w:t>
      </w:r>
      <w:proofErr w:type="spellEnd"/>
      <w:r w:rsidRPr="00476237">
        <w:t xml:space="preserve"> tables.</w:t>
      </w:r>
    </w:p>
    <w:p w14:paraId="2C6B011B" w14:textId="77777777" w:rsidR="00476237" w:rsidRPr="00476237" w:rsidRDefault="00476237" w:rsidP="00476237">
      <w:pPr>
        <w:numPr>
          <w:ilvl w:val="0"/>
          <w:numId w:val="54"/>
        </w:numPr>
      </w:pPr>
      <w:r w:rsidRPr="00476237">
        <w:rPr>
          <w:b/>
          <w:bCs/>
        </w:rPr>
        <w:t>Financial Reports</w:t>
      </w:r>
      <w:r w:rsidRPr="00476237">
        <w:t>:</w:t>
      </w:r>
    </w:p>
    <w:p w14:paraId="20163B75" w14:textId="77777777" w:rsidR="00476237" w:rsidRPr="00476237" w:rsidRDefault="00476237" w:rsidP="00476237">
      <w:pPr>
        <w:numPr>
          <w:ilvl w:val="1"/>
          <w:numId w:val="54"/>
        </w:numPr>
      </w:pPr>
      <w:r w:rsidRPr="00476237">
        <w:t>The system generates billing and payment reports based on data from the Invoice and Payment tables.</w:t>
      </w:r>
    </w:p>
    <w:p w14:paraId="0FF3B865" w14:textId="77777777" w:rsidR="00476237" w:rsidRPr="00476237" w:rsidRDefault="00476237" w:rsidP="00476237">
      <w:pPr>
        <w:numPr>
          <w:ilvl w:val="1"/>
          <w:numId w:val="54"/>
        </w:numPr>
      </w:pPr>
      <w:r w:rsidRPr="00476237">
        <w:t xml:space="preserve">Hospital revenue, outstanding payments, and insurance claims are </w:t>
      </w:r>
      <w:proofErr w:type="spellStart"/>
      <w:r w:rsidRPr="00476237">
        <w:t>analyzed</w:t>
      </w:r>
      <w:proofErr w:type="spellEnd"/>
      <w:r w:rsidRPr="00476237">
        <w:t>.</w:t>
      </w:r>
    </w:p>
    <w:p w14:paraId="13F5B9B6" w14:textId="77777777" w:rsidR="00476237" w:rsidRPr="00476237" w:rsidRDefault="00476237" w:rsidP="00476237">
      <w:pPr>
        <w:numPr>
          <w:ilvl w:val="0"/>
          <w:numId w:val="54"/>
        </w:numPr>
      </w:pPr>
      <w:r w:rsidRPr="00476237">
        <w:rPr>
          <w:b/>
          <w:bCs/>
        </w:rPr>
        <w:t>Hospital Performance Reports</w:t>
      </w:r>
      <w:r w:rsidRPr="00476237">
        <w:t>:</w:t>
      </w:r>
    </w:p>
    <w:p w14:paraId="54E22560" w14:textId="77777777" w:rsidR="00476237" w:rsidRPr="00476237" w:rsidRDefault="00476237" w:rsidP="00476237">
      <w:pPr>
        <w:numPr>
          <w:ilvl w:val="1"/>
          <w:numId w:val="54"/>
        </w:numPr>
      </w:pPr>
      <w:r w:rsidRPr="00476237">
        <w:lastRenderedPageBreak/>
        <w:t>Administrators can monitor hospital performance through metrics like room occupancy, staff efficiency, and patient load.</w:t>
      </w:r>
    </w:p>
    <w:p w14:paraId="02C0BECD" w14:textId="77777777" w:rsidR="00476237" w:rsidRPr="00476237" w:rsidRDefault="00476237" w:rsidP="00476237">
      <w:pPr>
        <w:numPr>
          <w:ilvl w:val="1"/>
          <w:numId w:val="54"/>
        </w:numPr>
      </w:pPr>
      <w:r w:rsidRPr="00476237">
        <w:t>Data is collected from the Room, Staff, and Appointment tables.</w:t>
      </w:r>
    </w:p>
    <w:p w14:paraId="376479AB" w14:textId="77777777" w:rsidR="00476237" w:rsidRPr="00476237" w:rsidRDefault="00476237" w:rsidP="00476237">
      <w:pPr>
        <w:rPr>
          <w:b/>
          <w:bCs/>
        </w:rPr>
      </w:pPr>
      <w:r w:rsidRPr="00476237">
        <w:rPr>
          <w:b/>
          <w:bCs/>
        </w:rPr>
        <w:t>Data Flow:</w:t>
      </w:r>
    </w:p>
    <w:p w14:paraId="249C5BA2" w14:textId="77777777" w:rsidR="00476237" w:rsidRPr="00476237" w:rsidRDefault="00476237" w:rsidP="00476237">
      <w:pPr>
        <w:numPr>
          <w:ilvl w:val="0"/>
          <w:numId w:val="55"/>
        </w:numPr>
      </w:pPr>
      <w:r w:rsidRPr="00476237">
        <w:t xml:space="preserve">Patient History Report → </w:t>
      </w:r>
      <w:proofErr w:type="spellStart"/>
      <w:r w:rsidRPr="00476237">
        <w:t>MedicalRecord</w:t>
      </w:r>
      <w:proofErr w:type="spellEnd"/>
      <w:r w:rsidRPr="00476237">
        <w:t xml:space="preserve">, </w:t>
      </w:r>
      <w:proofErr w:type="spellStart"/>
      <w:r w:rsidRPr="00476237">
        <w:t>LabReport</w:t>
      </w:r>
      <w:proofErr w:type="spellEnd"/>
      <w:r w:rsidRPr="00476237">
        <w:t>, Prescription</w:t>
      </w:r>
    </w:p>
    <w:p w14:paraId="1D741D69" w14:textId="77777777" w:rsidR="00476237" w:rsidRPr="00476237" w:rsidRDefault="00476237" w:rsidP="00476237">
      <w:pPr>
        <w:numPr>
          <w:ilvl w:val="0"/>
          <w:numId w:val="55"/>
        </w:numPr>
      </w:pPr>
      <w:r w:rsidRPr="00476237">
        <w:t>Financial Report → Invoice, Payment</w:t>
      </w:r>
    </w:p>
    <w:p w14:paraId="0A990A88" w14:textId="77777777" w:rsidR="00476237" w:rsidRPr="00476237" w:rsidRDefault="00476237" w:rsidP="00476237">
      <w:pPr>
        <w:numPr>
          <w:ilvl w:val="0"/>
          <w:numId w:val="55"/>
        </w:numPr>
      </w:pPr>
      <w:r w:rsidRPr="00476237">
        <w:t>Performance Report → Room, Staff, Appointment</w:t>
      </w:r>
    </w:p>
    <w:p w14:paraId="2C35BE87" w14:textId="77777777" w:rsidR="00476237" w:rsidRPr="00476237" w:rsidRDefault="00000000" w:rsidP="00476237">
      <w:r>
        <w:pict w14:anchorId="30EDB49B">
          <v:rect id="_x0000_i1064" style="width:0;height:1.5pt" o:hralign="center" o:hrstd="t" o:hr="t" fillcolor="#a0a0a0" stroked="f"/>
        </w:pict>
      </w:r>
    </w:p>
    <w:p w14:paraId="24DB0096" w14:textId="77777777" w:rsidR="00476237" w:rsidRPr="00476237" w:rsidRDefault="00476237" w:rsidP="00476237">
      <w:pPr>
        <w:rPr>
          <w:b/>
          <w:bCs/>
        </w:rPr>
      </w:pPr>
      <w:r w:rsidRPr="00476237">
        <w:rPr>
          <w:b/>
          <w:bCs/>
        </w:rPr>
        <w:t>End-to-End Workflow Example:</w:t>
      </w:r>
    </w:p>
    <w:p w14:paraId="00B22F2C" w14:textId="77777777" w:rsidR="00476237" w:rsidRPr="00476237" w:rsidRDefault="00476237" w:rsidP="00476237">
      <w:pPr>
        <w:numPr>
          <w:ilvl w:val="0"/>
          <w:numId w:val="56"/>
        </w:numPr>
      </w:pPr>
      <w:r w:rsidRPr="00476237">
        <w:rPr>
          <w:b/>
          <w:bCs/>
        </w:rPr>
        <w:t>Patient Registration</w:t>
      </w:r>
      <w:r w:rsidRPr="00476237">
        <w:t xml:space="preserve"> → Login → Schedules an </w:t>
      </w:r>
      <w:r w:rsidRPr="00476237">
        <w:rPr>
          <w:b/>
          <w:bCs/>
        </w:rPr>
        <w:t>Appointment</w:t>
      </w:r>
      <w:r w:rsidRPr="00476237">
        <w:t>.</w:t>
      </w:r>
    </w:p>
    <w:p w14:paraId="4EC852B2" w14:textId="77777777" w:rsidR="00476237" w:rsidRPr="00476237" w:rsidRDefault="00476237" w:rsidP="00476237">
      <w:pPr>
        <w:numPr>
          <w:ilvl w:val="0"/>
          <w:numId w:val="56"/>
        </w:numPr>
      </w:pPr>
      <w:r w:rsidRPr="00476237">
        <w:t>Doctor accepts appointment (in-person or telemedicine).</w:t>
      </w:r>
    </w:p>
    <w:p w14:paraId="76195AD7" w14:textId="77777777" w:rsidR="00476237" w:rsidRPr="00476237" w:rsidRDefault="00476237" w:rsidP="00476237">
      <w:pPr>
        <w:numPr>
          <w:ilvl w:val="0"/>
          <w:numId w:val="56"/>
        </w:numPr>
      </w:pPr>
      <w:r w:rsidRPr="00476237">
        <w:rPr>
          <w:b/>
          <w:bCs/>
        </w:rPr>
        <w:t>Appointment confirmed</w:t>
      </w:r>
      <w:r w:rsidRPr="00476237">
        <w:t>. For telemedicine, a video link is generated.</w:t>
      </w:r>
    </w:p>
    <w:p w14:paraId="45BEF027" w14:textId="77777777" w:rsidR="00476237" w:rsidRPr="00476237" w:rsidRDefault="00476237" w:rsidP="00476237">
      <w:pPr>
        <w:numPr>
          <w:ilvl w:val="0"/>
          <w:numId w:val="56"/>
        </w:numPr>
      </w:pPr>
      <w:r w:rsidRPr="00476237">
        <w:t>The consultation takes place. During the consultation:</w:t>
      </w:r>
    </w:p>
    <w:p w14:paraId="490FE05C" w14:textId="77777777" w:rsidR="00476237" w:rsidRPr="00476237" w:rsidRDefault="00476237" w:rsidP="00476237">
      <w:pPr>
        <w:numPr>
          <w:ilvl w:val="1"/>
          <w:numId w:val="56"/>
        </w:numPr>
      </w:pPr>
      <w:r w:rsidRPr="00476237">
        <w:t xml:space="preserve">Doctor views patient </w:t>
      </w:r>
      <w:proofErr w:type="spellStart"/>
      <w:r w:rsidRPr="00476237">
        <w:rPr>
          <w:b/>
          <w:bCs/>
        </w:rPr>
        <w:t>MedicalRecord</w:t>
      </w:r>
      <w:proofErr w:type="spellEnd"/>
      <w:r w:rsidRPr="00476237">
        <w:t>.</w:t>
      </w:r>
    </w:p>
    <w:p w14:paraId="011EFB3F" w14:textId="77777777" w:rsidR="00476237" w:rsidRPr="00476237" w:rsidRDefault="00476237" w:rsidP="00476237">
      <w:pPr>
        <w:numPr>
          <w:ilvl w:val="1"/>
          <w:numId w:val="56"/>
        </w:numPr>
      </w:pPr>
      <w:r w:rsidRPr="00476237">
        <w:t xml:space="preserve">Doctor issues a </w:t>
      </w:r>
      <w:r w:rsidRPr="00476237">
        <w:rPr>
          <w:b/>
          <w:bCs/>
        </w:rPr>
        <w:t>Prescription</w:t>
      </w:r>
      <w:r w:rsidRPr="00476237">
        <w:t xml:space="preserve"> or requests a </w:t>
      </w:r>
      <w:proofErr w:type="spellStart"/>
      <w:r w:rsidRPr="00476237">
        <w:rPr>
          <w:b/>
          <w:bCs/>
        </w:rPr>
        <w:t>LabReport</w:t>
      </w:r>
      <w:proofErr w:type="spellEnd"/>
      <w:r w:rsidRPr="00476237">
        <w:t>.</w:t>
      </w:r>
    </w:p>
    <w:p w14:paraId="1C9960DA" w14:textId="77777777" w:rsidR="00476237" w:rsidRPr="00476237" w:rsidRDefault="00476237" w:rsidP="00476237">
      <w:pPr>
        <w:numPr>
          <w:ilvl w:val="0"/>
          <w:numId w:val="56"/>
        </w:numPr>
      </w:pPr>
      <w:r w:rsidRPr="00476237">
        <w:t xml:space="preserve">An </w:t>
      </w:r>
      <w:r w:rsidRPr="00476237">
        <w:rPr>
          <w:b/>
          <w:bCs/>
        </w:rPr>
        <w:t>Invoice</w:t>
      </w:r>
      <w:r w:rsidRPr="00476237">
        <w:t xml:space="preserve"> is generated after the consultation, and the patient proceeds to make a </w:t>
      </w:r>
      <w:r w:rsidRPr="00476237">
        <w:rPr>
          <w:b/>
          <w:bCs/>
        </w:rPr>
        <w:t>Payment</w:t>
      </w:r>
      <w:r w:rsidRPr="00476237">
        <w:t>.</w:t>
      </w:r>
    </w:p>
    <w:p w14:paraId="4325512E" w14:textId="77777777" w:rsidR="00476237" w:rsidRPr="00476237" w:rsidRDefault="00476237" w:rsidP="00476237">
      <w:pPr>
        <w:numPr>
          <w:ilvl w:val="0"/>
          <w:numId w:val="56"/>
        </w:numPr>
      </w:pPr>
      <w:r w:rsidRPr="00476237">
        <w:t xml:space="preserve">If necessary, the patient collects medicine from the </w:t>
      </w:r>
      <w:r w:rsidRPr="00476237">
        <w:rPr>
          <w:b/>
          <w:bCs/>
        </w:rPr>
        <w:t>Pharmacy</w:t>
      </w:r>
      <w:r w:rsidRPr="00476237">
        <w:t>.</w:t>
      </w:r>
    </w:p>
    <w:p w14:paraId="09A829B8" w14:textId="77777777" w:rsidR="00476237" w:rsidRPr="00476237" w:rsidRDefault="00476237" w:rsidP="00476237">
      <w:pPr>
        <w:numPr>
          <w:ilvl w:val="0"/>
          <w:numId w:val="56"/>
        </w:numPr>
      </w:pPr>
      <w:r w:rsidRPr="00476237">
        <w:t xml:space="preserve">Hospital staff manage </w:t>
      </w:r>
      <w:r w:rsidRPr="00476237">
        <w:rPr>
          <w:b/>
          <w:bCs/>
        </w:rPr>
        <w:t>Rooms</w:t>
      </w:r>
      <w:r w:rsidRPr="00476237">
        <w:t xml:space="preserve"> and </w:t>
      </w:r>
      <w:r w:rsidRPr="00476237">
        <w:rPr>
          <w:b/>
          <w:bCs/>
        </w:rPr>
        <w:t>Staff shifts</w:t>
      </w:r>
      <w:r w:rsidRPr="00476237">
        <w:t xml:space="preserve"> for admitted patients.</w:t>
      </w:r>
    </w:p>
    <w:p w14:paraId="1355251A" w14:textId="77777777" w:rsidR="00476237" w:rsidRPr="00476237" w:rsidRDefault="00476237" w:rsidP="00476237">
      <w:pPr>
        <w:numPr>
          <w:ilvl w:val="0"/>
          <w:numId w:val="56"/>
        </w:numPr>
      </w:pPr>
      <w:r w:rsidRPr="00476237">
        <w:t xml:space="preserve">Administrators generate </w:t>
      </w:r>
      <w:r w:rsidRPr="00476237">
        <w:rPr>
          <w:b/>
          <w:bCs/>
        </w:rPr>
        <w:t>Reports</w:t>
      </w:r>
      <w:r w:rsidRPr="00476237">
        <w:t xml:space="preserve"> for financial, patient, and hospital performance analytics.</w:t>
      </w:r>
    </w:p>
    <w:p w14:paraId="447D2532" w14:textId="77777777" w:rsidR="00476237" w:rsidRPr="00476237" w:rsidRDefault="00000000" w:rsidP="00476237">
      <w:r>
        <w:pict w14:anchorId="2A366C29">
          <v:rect id="_x0000_i1065" style="width:0;height:1.5pt" o:hralign="center" o:hrstd="t" o:hr="t" fillcolor="#a0a0a0" stroked="f"/>
        </w:pict>
      </w:r>
    </w:p>
    <w:p w14:paraId="1008C556" w14:textId="77777777" w:rsidR="00476237" w:rsidRPr="00476237" w:rsidRDefault="00476237" w:rsidP="00476237">
      <w:r w:rsidRPr="00476237">
        <w:t xml:space="preserve">This </w:t>
      </w:r>
      <w:r w:rsidRPr="00476237">
        <w:rPr>
          <w:b/>
          <w:bCs/>
        </w:rPr>
        <w:t>workflow</w:t>
      </w:r>
      <w:r w:rsidRPr="00476237">
        <w:t xml:space="preserve"> ensures a streamlined process from patient admission, appointment management, telemedicine, medical records, billing, pharmacy, room management, and reporting, covering all critical operations in a hospital environment.</w:t>
      </w:r>
    </w:p>
    <w:p w14:paraId="110BC477" w14:textId="77777777" w:rsidR="00072402" w:rsidRDefault="00072402"/>
    <w:p w14:paraId="48A98AEE" w14:textId="1F5CF50C" w:rsidR="00072402" w:rsidRDefault="00072402" w:rsidP="00476237"/>
    <w:p w14:paraId="2B439585" w14:textId="0A614ED3" w:rsidR="00A26055" w:rsidRDefault="00A26055">
      <w:r>
        <w:br w:type="page"/>
      </w:r>
    </w:p>
    <w:p w14:paraId="4EE145CF" w14:textId="77777777" w:rsidR="00A26055" w:rsidRPr="00587AFF" w:rsidRDefault="00A26055" w:rsidP="00A26055">
      <w:pPr>
        <w:rPr>
          <w:color w:val="FF0000"/>
          <w:sz w:val="40"/>
          <w:szCs w:val="40"/>
        </w:rPr>
      </w:pPr>
      <w:r w:rsidRPr="00587AFF">
        <w:rPr>
          <w:b/>
          <w:bCs/>
          <w:color w:val="FF0000"/>
          <w:sz w:val="40"/>
          <w:szCs w:val="40"/>
        </w:rPr>
        <w:lastRenderedPageBreak/>
        <w:t>Detailed database structure</w:t>
      </w:r>
      <w:r w:rsidRPr="00587AFF">
        <w:rPr>
          <w:color w:val="FF0000"/>
          <w:sz w:val="40"/>
          <w:szCs w:val="40"/>
        </w:rPr>
        <w:t xml:space="preserve"> </w:t>
      </w:r>
    </w:p>
    <w:p w14:paraId="333FEB3E" w14:textId="77777777" w:rsidR="00A26055" w:rsidRPr="00587AFF" w:rsidRDefault="00A26055" w:rsidP="00A26055">
      <w:r>
        <w:pict w14:anchorId="3DC106BF">
          <v:rect id="_x0000_i1085" style="width:0;height:1.5pt" o:hralign="center" o:hrstd="t" o:hr="t" fillcolor="#a0a0a0" stroked="f"/>
        </w:pict>
      </w:r>
    </w:p>
    <w:p w14:paraId="36308995" w14:textId="77777777" w:rsidR="00A26055" w:rsidRPr="00587AFF" w:rsidRDefault="00A26055" w:rsidP="00A26055">
      <w:pPr>
        <w:rPr>
          <w:b/>
          <w:bCs/>
        </w:rPr>
      </w:pPr>
      <w:r w:rsidRPr="00587AFF">
        <w:rPr>
          <w:b/>
          <w:bCs/>
        </w:rPr>
        <w:t>1. Patient Table</w:t>
      </w:r>
    </w:p>
    <w:tbl>
      <w:tblPr>
        <w:tblStyle w:val="TableGrid"/>
        <w:tblW w:w="0" w:type="auto"/>
        <w:tblLook w:val="04A0" w:firstRow="1" w:lastRow="0" w:firstColumn="1" w:lastColumn="0" w:noHBand="0" w:noVBand="1"/>
      </w:tblPr>
      <w:tblGrid>
        <w:gridCol w:w="1826"/>
        <w:gridCol w:w="1650"/>
        <w:gridCol w:w="4319"/>
      </w:tblGrid>
      <w:tr w:rsidR="00A26055" w:rsidRPr="00587AFF" w14:paraId="5B0FCC40" w14:textId="77777777" w:rsidTr="00101874">
        <w:tc>
          <w:tcPr>
            <w:tcW w:w="0" w:type="auto"/>
            <w:hideMark/>
          </w:tcPr>
          <w:p w14:paraId="7F1AEDB8" w14:textId="77777777" w:rsidR="00A26055" w:rsidRPr="00587AFF" w:rsidRDefault="00A26055" w:rsidP="00101874">
            <w:pPr>
              <w:spacing w:after="160" w:line="259" w:lineRule="auto"/>
              <w:rPr>
                <w:b/>
                <w:bCs/>
              </w:rPr>
            </w:pPr>
            <w:r w:rsidRPr="00587AFF">
              <w:rPr>
                <w:b/>
                <w:bCs/>
              </w:rPr>
              <w:t>Field Name</w:t>
            </w:r>
          </w:p>
        </w:tc>
        <w:tc>
          <w:tcPr>
            <w:tcW w:w="0" w:type="auto"/>
            <w:hideMark/>
          </w:tcPr>
          <w:p w14:paraId="471EAED1" w14:textId="77777777" w:rsidR="00A26055" w:rsidRPr="00587AFF" w:rsidRDefault="00A26055" w:rsidP="00101874">
            <w:pPr>
              <w:spacing w:after="160" w:line="259" w:lineRule="auto"/>
              <w:rPr>
                <w:b/>
                <w:bCs/>
              </w:rPr>
            </w:pPr>
            <w:r w:rsidRPr="00587AFF">
              <w:rPr>
                <w:b/>
                <w:bCs/>
              </w:rPr>
              <w:t>Data Type</w:t>
            </w:r>
          </w:p>
        </w:tc>
        <w:tc>
          <w:tcPr>
            <w:tcW w:w="0" w:type="auto"/>
            <w:hideMark/>
          </w:tcPr>
          <w:p w14:paraId="7F25753E" w14:textId="77777777" w:rsidR="00A26055" w:rsidRPr="00587AFF" w:rsidRDefault="00A26055" w:rsidP="00101874">
            <w:pPr>
              <w:spacing w:after="160" w:line="259" w:lineRule="auto"/>
              <w:rPr>
                <w:b/>
                <w:bCs/>
              </w:rPr>
            </w:pPr>
            <w:r w:rsidRPr="00587AFF">
              <w:rPr>
                <w:b/>
                <w:bCs/>
              </w:rPr>
              <w:t>Description</w:t>
            </w:r>
          </w:p>
        </w:tc>
      </w:tr>
      <w:tr w:rsidR="00A26055" w:rsidRPr="00587AFF" w14:paraId="4C6FFB8A" w14:textId="77777777" w:rsidTr="00101874">
        <w:tc>
          <w:tcPr>
            <w:tcW w:w="0" w:type="auto"/>
            <w:hideMark/>
          </w:tcPr>
          <w:p w14:paraId="081B8F7E" w14:textId="77777777" w:rsidR="00A26055" w:rsidRPr="00587AFF" w:rsidRDefault="00A26055" w:rsidP="00101874">
            <w:pPr>
              <w:spacing w:after="160" w:line="259" w:lineRule="auto"/>
            </w:pPr>
            <w:proofErr w:type="spellStart"/>
            <w:r w:rsidRPr="00587AFF">
              <w:t>patientId</w:t>
            </w:r>
            <w:proofErr w:type="spellEnd"/>
          </w:p>
        </w:tc>
        <w:tc>
          <w:tcPr>
            <w:tcW w:w="0" w:type="auto"/>
            <w:hideMark/>
          </w:tcPr>
          <w:p w14:paraId="245C78E4" w14:textId="77777777" w:rsidR="00A26055" w:rsidRPr="00587AFF" w:rsidRDefault="00A26055" w:rsidP="00101874">
            <w:pPr>
              <w:spacing w:after="160" w:line="259" w:lineRule="auto"/>
            </w:pPr>
            <w:r w:rsidRPr="00587AFF">
              <w:t>INT (PK)</w:t>
            </w:r>
          </w:p>
        </w:tc>
        <w:tc>
          <w:tcPr>
            <w:tcW w:w="0" w:type="auto"/>
            <w:hideMark/>
          </w:tcPr>
          <w:p w14:paraId="0A968B70" w14:textId="77777777" w:rsidR="00A26055" w:rsidRPr="00587AFF" w:rsidRDefault="00A26055" w:rsidP="00101874">
            <w:pPr>
              <w:spacing w:after="160" w:line="259" w:lineRule="auto"/>
            </w:pPr>
            <w:r w:rsidRPr="00587AFF">
              <w:t>Unique identifier for each patient.</w:t>
            </w:r>
          </w:p>
        </w:tc>
      </w:tr>
      <w:tr w:rsidR="00A26055" w:rsidRPr="00587AFF" w14:paraId="21383693" w14:textId="77777777" w:rsidTr="00101874">
        <w:tc>
          <w:tcPr>
            <w:tcW w:w="0" w:type="auto"/>
            <w:hideMark/>
          </w:tcPr>
          <w:p w14:paraId="7F11AB48" w14:textId="77777777" w:rsidR="00A26055" w:rsidRPr="00587AFF" w:rsidRDefault="00A26055" w:rsidP="00101874">
            <w:pPr>
              <w:spacing w:after="160" w:line="259" w:lineRule="auto"/>
            </w:pPr>
            <w:r w:rsidRPr="00587AFF">
              <w:t>name</w:t>
            </w:r>
          </w:p>
        </w:tc>
        <w:tc>
          <w:tcPr>
            <w:tcW w:w="0" w:type="auto"/>
            <w:hideMark/>
          </w:tcPr>
          <w:p w14:paraId="63E4D44D" w14:textId="77777777" w:rsidR="00A26055" w:rsidRPr="00587AFF" w:rsidRDefault="00A26055" w:rsidP="00101874">
            <w:pPr>
              <w:spacing w:after="160" w:line="259" w:lineRule="auto"/>
            </w:pPr>
            <w:proofErr w:type="gramStart"/>
            <w:r w:rsidRPr="00587AFF">
              <w:t>VARCHAR(</w:t>
            </w:r>
            <w:proofErr w:type="gramEnd"/>
            <w:r w:rsidRPr="00587AFF">
              <w:t>100)</w:t>
            </w:r>
          </w:p>
        </w:tc>
        <w:tc>
          <w:tcPr>
            <w:tcW w:w="0" w:type="auto"/>
            <w:hideMark/>
          </w:tcPr>
          <w:p w14:paraId="5CB18495" w14:textId="77777777" w:rsidR="00A26055" w:rsidRPr="00587AFF" w:rsidRDefault="00A26055" w:rsidP="00101874">
            <w:pPr>
              <w:spacing w:after="160" w:line="259" w:lineRule="auto"/>
            </w:pPr>
            <w:r w:rsidRPr="00587AFF">
              <w:t>Name of the patient.</w:t>
            </w:r>
          </w:p>
        </w:tc>
      </w:tr>
      <w:tr w:rsidR="00A26055" w:rsidRPr="00587AFF" w14:paraId="6E9A2CA4" w14:textId="77777777" w:rsidTr="00101874">
        <w:tc>
          <w:tcPr>
            <w:tcW w:w="0" w:type="auto"/>
            <w:hideMark/>
          </w:tcPr>
          <w:p w14:paraId="04927534" w14:textId="77777777" w:rsidR="00A26055" w:rsidRPr="00587AFF" w:rsidRDefault="00A26055" w:rsidP="00101874">
            <w:pPr>
              <w:spacing w:after="160" w:line="259" w:lineRule="auto"/>
            </w:pPr>
            <w:r w:rsidRPr="00587AFF">
              <w:t>age</w:t>
            </w:r>
          </w:p>
        </w:tc>
        <w:tc>
          <w:tcPr>
            <w:tcW w:w="0" w:type="auto"/>
            <w:hideMark/>
          </w:tcPr>
          <w:p w14:paraId="01A71087" w14:textId="77777777" w:rsidR="00A26055" w:rsidRPr="00587AFF" w:rsidRDefault="00A26055" w:rsidP="00101874">
            <w:pPr>
              <w:spacing w:after="160" w:line="259" w:lineRule="auto"/>
            </w:pPr>
            <w:r w:rsidRPr="00587AFF">
              <w:t>INT</w:t>
            </w:r>
          </w:p>
        </w:tc>
        <w:tc>
          <w:tcPr>
            <w:tcW w:w="0" w:type="auto"/>
            <w:hideMark/>
          </w:tcPr>
          <w:p w14:paraId="0131CD35" w14:textId="77777777" w:rsidR="00A26055" w:rsidRPr="00587AFF" w:rsidRDefault="00A26055" w:rsidP="00101874">
            <w:pPr>
              <w:spacing w:after="160" w:line="259" w:lineRule="auto"/>
            </w:pPr>
            <w:r w:rsidRPr="00587AFF">
              <w:t>Age of the patient.</w:t>
            </w:r>
          </w:p>
        </w:tc>
      </w:tr>
      <w:tr w:rsidR="00A26055" w:rsidRPr="00587AFF" w14:paraId="64F88B6E" w14:textId="77777777" w:rsidTr="00101874">
        <w:tc>
          <w:tcPr>
            <w:tcW w:w="0" w:type="auto"/>
            <w:hideMark/>
          </w:tcPr>
          <w:p w14:paraId="2BAF725F" w14:textId="77777777" w:rsidR="00A26055" w:rsidRPr="00587AFF" w:rsidRDefault="00A26055" w:rsidP="00101874">
            <w:pPr>
              <w:spacing w:after="160" w:line="259" w:lineRule="auto"/>
            </w:pPr>
            <w:r w:rsidRPr="00587AFF">
              <w:t>gender</w:t>
            </w:r>
          </w:p>
        </w:tc>
        <w:tc>
          <w:tcPr>
            <w:tcW w:w="0" w:type="auto"/>
            <w:hideMark/>
          </w:tcPr>
          <w:p w14:paraId="04C36920" w14:textId="77777777" w:rsidR="00A26055" w:rsidRPr="00587AFF" w:rsidRDefault="00A26055" w:rsidP="00101874">
            <w:pPr>
              <w:spacing w:after="160" w:line="259" w:lineRule="auto"/>
            </w:pPr>
            <w:proofErr w:type="gramStart"/>
            <w:r w:rsidRPr="00587AFF">
              <w:t>VARCHAR(</w:t>
            </w:r>
            <w:proofErr w:type="gramEnd"/>
            <w:r w:rsidRPr="00587AFF">
              <w:t>10)</w:t>
            </w:r>
          </w:p>
        </w:tc>
        <w:tc>
          <w:tcPr>
            <w:tcW w:w="0" w:type="auto"/>
            <w:hideMark/>
          </w:tcPr>
          <w:p w14:paraId="57A4B675" w14:textId="77777777" w:rsidR="00A26055" w:rsidRPr="00587AFF" w:rsidRDefault="00A26055" w:rsidP="00101874">
            <w:pPr>
              <w:spacing w:after="160" w:line="259" w:lineRule="auto"/>
            </w:pPr>
            <w:r w:rsidRPr="00587AFF">
              <w:t>Gender of the patient (Male/Female/Other).</w:t>
            </w:r>
          </w:p>
        </w:tc>
      </w:tr>
      <w:tr w:rsidR="00A26055" w:rsidRPr="00587AFF" w14:paraId="56D50127" w14:textId="77777777" w:rsidTr="00101874">
        <w:tc>
          <w:tcPr>
            <w:tcW w:w="0" w:type="auto"/>
            <w:hideMark/>
          </w:tcPr>
          <w:p w14:paraId="2E09EE80" w14:textId="77777777" w:rsidR="00A26055" w:rsidRPr="00587AFF" w:rsidRDefault="00A26055" w:rsidP="00101874">
            <w:pPr>
              <w:spacing w:after="160" w:line="259" w:lineRule="auto"/>
            </w:pPr>
            <w:proofErr w:type="spellStart"/>
            <w:r w:rsidRPr="00587AFF">
              <w:t>contactInfo</w:t>
            </w:r>
            <w:proofErr w:type="spellEnd"/>
          </w:p>
        </w:tc>
        <w:tc>
          <w:tcPr>
            <w:tcW w:w="0" w:type="auto"/>
            <w:hideMark/>
          </w:tcPr>
          <w:p w14:paraId="4E0F81C9" w14:textId="77777777" w:rsidR="00A26055" w:rsidRPr="00587AFF" w:rsidRDefault="00A26055" w:rsidP="00101874">
            <w:pPr>
              <w:spacing w:after="160" w:line="259" w:lineRule="auto"/>
            </w:pPr>
            <w:proofErr w:type="gramStart"/>
            <w:r w:rsidRPr="00587AFF">
              <w:t>VARCHAR(</w:t>
            </w:r>
            <w:proofErr w:type="gramEnd"/>
            <w:r w:rsidRPr="00587AFF">
              <w:t>100)</w:t>
            </w:r>
          </w:p>
        </w:tc>
        <w:tc>
          <w:tcPr>
            <w:tcW w:w="0" w:type="auto"/>
            <w:hideMark/>
          </w:tcPr>
          <w:p w14:paraId="43F2DB54" w14:textId="77777777" w:rsidR="00A26055" w:rsidRPr="00587AFF" w:rsidRDefault="00A26055" w:rsidP="00101874">
            <w:pPr>
              <w:spacing w:after="160" w:line="259" w:lineRule="auto"/>
            </w:pPr>
            <w:r w:rsidRPr="00587AFF">
              <w:t>Contact details (phone/email).</w:t>
            </w:r>
          </w:p>
        </w:tc>
      </w:tr>
      <w:tr w:rsidR="00A26055" w:rsidRPr="00587AFF" w14:paraId="76EA95D8" w14:textId="77777777" w:rsidTr="00101874">
        <w:tc>
          <w:tcPr>
            <w:tcW w:w="0" w:type="auto"/>
            <w:hideMark/>
          </w:tcPr>
          <w:p w14:paraId="449A14A0" w14:textId="77777777" w:rsidR="00A26055" w:rsidRPr="00587AFF" w:rsidRDefault="00A26055" w:rsidP="00101874">
            <w:pPr>
              <w:spacing w:after="160" w:line="259" w:lineRule="auto"/>
            </w:pPr>
            <w:r w:rsidRPr="00587AFF">
              <w:t>address</w:t>
            </w:r>
          </w:p>
        </w:tc>
        <w:tc>
          <w:tcPr>
            <w:tcW w:w="0" w:type="auto"/>
            <w:hideMark/>
          </w:tcPr>
          <w:p w14:paraId="661627B2" w14:textId="77777777" w:rsidR="00A26055" w:rsidRPr="00587AFF" w:rsidRDefault="00A26055" w:rsidP="00101874">
            <w:pPr>
              <w:spacing w:after="160" w:line="259" w:lineRule="auto"/>
            </w:pPr>
            <w:proofErr w:type="gramStart"/>
            <w:r w:rsidRPr="00587AFF">
              <w:t>VARCHAR(</w:t>
            </w:r>
            <w:proofErr w:type="gramEnd"/>
            <w:r w:rsidRPr="00587AFF">
              <w:t>255)</w:t>
            </w:r>
          </w:p>
        </w:tc>
        <w:tc>
          <w:tcPr>
            <w:tcW w:w="0" w:type="auto"/>
            <w:hideMark/>
          </w:tcPr>
          <w:p w14:paraId="7AFDD53E" w14:textId="77777777" w:rsidR="00A26055" w:rsidRPr="00587AFF" w:rsidRDefault="00A26055" w:rsidP="00101874">
            <w:pPr>
              <w:spacing w:after="160" w:line="259" w:lineRule="auto"/>
            </w:pPr>
            <w:r w:rsidRPr="00587AFF">
              <w:t>Residential address of the patient.</w:t>
            </w:r>
          </w:p>
        </w:tc>
      </w:tr>
      <w:tr w:rsidR="00A26055" w:rsidRPr="00587AFF" w14:paraId="475F6A0C" w14:textId="77777777" w:rsidTr="00101874">
        <w:tc>
          <w:tcPr>
            <w:tcW w:w="0" w:type="auto"/>
            <w:hideMark/>
          </w:tcPr>
          <w:p w14:paraId="20837615" w14:textId="77777777" w:rsidR="00A26055" w:rsidRPr="00587AFF" w:rsidRDefault="00A26055" w:rsidP="00101874">
            <w:pPr>
              <w:spacing w:after="160" w:line="259" w:lineRule="auto"/>
            </w:pPr>
            <w:proofErr w:type="spellStart"/>
            <w:r w:rsidRPr="00587AFF">
              <w:t>medicalHistory</w:t>
            </w:r>
            <w:proofErr w:type="spellEnd"/>
          </w:p>
        </w:tc>
        <w:tc>
          <w:tcPr>
            <w:tcW w:w="0" w:type="auto"/>
            <w:hideMark/>
          </w:tcPr>
          <w:p w14:paraId="6E55CBC8" w14:textId="77777777" w:rsidR="00A26055" w:rsidRPr="00587AFF" w:rsidRDefault="00A26055" w:rsidP="00101874">
            <w:pPr>
              <w:spacing w:after="160" w:line="259" w:lineRule="auto"/>
            </w:pPr>
            <w:r w:rsidRPr="00587AFF">
              <w:t>TEXT</w:t>
            </w:r>
          </w:p>
        </w:tc>
        <w:tc>
          <w:tcPr>
            <w:tcW w:w="0" w:type="auto"/>
            <w:hideMark/>
          </w:tcPr>
          <w:p w14:paraId="6C77B4C9" w14:textId="77777777" w:rsidR="00A26055" w:rsidRPr="00587AFF" w:rsidRDefault="00A26055" w:rsidP="00101874">
            <w:pPr>
              <w:spacing w:after="160" w:line="259" w:lineRule="auto"/>
            </w:pPr>
            <w:r w:rsidRPr="00587AFF">
              <w:t>Past medical history of the patient.</w:t>
            </w:r>
          </w:p>
        </w:tc>
      </w:tr>
      <w:tr w:rsidR="00A26055" w:rsidRPr="00587AFF" w14:paraId="7EEC0373" w14:textId="77777777" w:rsidTr="00101874">
        <w:tc>
          <w:tcPr>
            <w:tcW w:w="0" w:type="auto"/>
            <w:hideMark/>
          </w:tcPr>
          <w:p w14:paraId="32741EE9" w14:textId="77777777" w:rsidR="00A26055" w:rsidRPr="00587AFF" w:rsidRDefault="00A26055" w:rsidP="00101874">
            <w:pPr>
              <w:spacing w:after="160" w:line="259" w:lineRule="auto"/>
            </w:pPr>
            <w:proofErr w:type="spellStart"/>
            <w:r w:rsidRPr="00587AFF">
              <w:t>insuranceDetails</w:t>
            </w:r>
            <w:proofErr w:type="spellEnd"/>
          </w:p>
        </w:tc>
        <w:tc>
          <w:tcPr>
            <w:tcW w:w="0" w:type="auto"/>
            <w:hideMark/>
          </w:tcPr>
          <w:p w14:paraId="2BD28E3D" w14:textId="77777777" w:rsidR="00A26055" w:rsidRPr="00587AFF" w:rsidRDefault="00A26055" w:rsidP="00101874">
            <w:pPr>
              <w:spacing w:after="160" w:line="259" w:lineRule="auto"/>
            </w:pPr>
            <w:proofErr w:type="gramStart"/>
            <w:r w:rsidRPr="00587AFF">
              <w:t>VARCHAR(</w:t>
            </w:r>
            <w:proofErr w:type="gramEnd"/>
            <w:r w:rsidRPr="00587AFF">
              <w:t>255)</w:t>
            </w:r>
          </w:p>
        </w:tc>
        <w:tc>
          <w:tcPr>
            <w:tcW w:w="0" w:type="auto"/>
            <w:hideMark/>
          </w:tcPr>
          <w:p w14:paraId="47A77979" w14:textId="77777777" w:rsidR="00A26055" w:rsidRPr="00587AFF" w:rsidRDefault="00A26055" w:rsidP="00101874">
            <w:pPr>
              <w:spacing w:after="160" w:line="259" w:lineRule="auto"/>
            </w:pPr>
            <w:r w:rsidRPr="00587AFF">
              <w:t>Insurance information of the patient.</w:t>
            </w:r>
          </w:p>
        </w:tc>
      </w:tr>
    </w:tbl>
    <w:p w14:paraId="3F4D5394" w14:textId="77777777" w:rsidR="00A26055" w:rsidRPr="00587AFF" w:rsidRDefault="00A26055" w:rsidP="00A26055">
      <w:r>
        <w:pict w14:anchorId="312CA3A1">
          <v:rect id="_x0000_i1086" style="width:0;height:1.5pt" o:hralign="center" o:hrstd="t" o:hr="t" fillcolor="#a0a0a0" stroked="f"/>
        </w:pict>
      </w:r>
    </w:p>
    <w:p w14:paraId="148C37E6" w14:textId="77777777" w:rsidR="00A26055" w:rsidRPr="00587AFF" w:rsidRDefault="00A26055" w:rsidP="00A26055">
      <w:pPr>
        <w:rPr>
          <w:b/>
          <w:bCs/>
        </w:rPr>
      </w:pPr>
      <w:r w:rsidRPr="00587AFF">
        <w:rPr>
          <w:b/>
          <w:bCs/>
        </w:rPr>
        <w:t>2. Doctor Table</w:t>
      </w:r>
    </w:p>
    <w:tbl>
      <w:tblPr>
        <w:tblStyle w:val="TableGrid"/>
        <w:tblW w:w="0" w:type="auto"/>
        <w:tblLook w:val="04A0" w:firstRow="1" w:lastRow="0" w:firstColumn="1" w:lastColumn="0" w:noHBand="0" w:noVBand="1"/>
      </w:tblPr>
      <w:tblGrid>
        <w:gridCol w:w="1533"/>
        <w:gridCol w:w="1650"/>
        <w:gridCol w:w="3632"/>
      </w:tblGrid>
      <w:tr w:rsidR="00A26055" w:rsidRPr="00587AFF" w14:paraId="2C4F09FF" w14:textId="77777777" w:rsidTr="00101874">
        <w:tc>
          <w:tcPr>
            <w:tcW w:w="0" w:type="auto"/>
            <w:hideMark/>
          </w:tcPr>
          <w:p w14:paraId="624931F1" w14:textId="77777777" w:rsidR="00A26055" w:rsidRPr="00587AFF" w:rsidRDefault="00A26055" w:rsidP="00101874">
            <w:pPr>
              <w:spacing w:after="160" w:line="259" w:lineRule="auto"/>
              <w:rPr>
                <w:b/>
                <w:bCs/>
              </w:rPr>
            </w:pPr>
            <w:r w:rsidRPr="00587AFF">
              <w:rPr>
                <w:b/>
                <w:bCs/>
              </w:rPr>
              <w:t>Field Name</w:t>
            </w:r>
          </w:p>
        </w:tc>
        <w:tc>
          <w:tcPr>
            <w:tcW w:w="0" w:type="auto"/>
            <w:hideMark/>
          </w:tcPr>
          <w:p w14:paraId="2D0DDE04" w14:textId="77777777" w:rsidR="00A26055" w:rsidRPr="00587AFF" w:rsidRDefault="00A26055" w:rsidP="00101874">
            <w:pPr>
              <w:spacing w:after="160" w:line="259" w:lineRule="auto"/>
              <w:rPr>
                <w:b/>
                <w:bCs/>
              </w:rPr>
            </w:pPr>
            <w:r w:rsidRPr="00587AFF">
              <w:rPr>
                <w:b/>
                <w:bCs/>
              </w:rPr>
              <w:t>Data Type</w:t>
            </w:r>
          </w:p>
        </w:tc>
        <w:tc>
          <w:tcPr>
            <w:tcW w:w="0" w:type="auto"/>
            <w:hideMark/>
          </w:tcPr>
          <w:p w14:paraId="080B15C6" w14:textId="77777777" w:rsidR="00A26055" w:rsidRPr="00587AFF" w:rsidRDefault="00A26055" w:rsidP="00101874">
            <w:pPr>
              <w:spacing w:after="160" w:line="259" w:lineRule="auto"/>
              <w:rPr>
                <w:b/>
                <w:bCs/>
              </w:rPr>
            </w:pPr>
            <w:r w:rsidRPr="00587AFF">
              <w:rPr>
                <w:b/>
                <w:bCs/>
              </w:rPr>
              <w:t>Description</w:t>
            </w:r>
          </w:p>
        </w:tc>
      </w:tr>
      <w:tr w:rsidR="00A26055" w:rsidRPr="00587AFF" w14:paraId="676C0AC7" w14:textId="77777777" w:rsidTr="00101874">
        <w:tc>
          <w:tcPr>
            <w:tcW w:w="0" w:type="auto"/>
            <w:hideMark/>
          </w:tcPr>
          <w:p w14:paraId="6F3F56E6" w14:textId="77777777" w:rsidR="00A26055" w:rsidRPr="00587AFF" w:rsidRDefault="00A26055" w:rsidP="00101874">
            <w:pPr>
              <w:spacing w:after="160" w:line="259" w:lineRule="auto"/>
            </w:pPr>
            <w:proofErr w:type="spellStart"/>
            <w:r w:rsidRPr="00587AFF">
              <w:t>doctorId</w:t>
            </w:r>
            <w:proofErr w:type="spellEnd"/>
          </w:p>
        </w:tc>
        <w:tc>
          <w:tcPr>
            <w:tcW w:w="0" w:type="auto"/>
            <w:hideMark/>
          </w:tcPr>
          <w:p w14:paraId="6BF59888" w14:textId="77777777" w:rsidR="00A26055" w:rsidRPr="00587AFF" w:rsidRDefault="00A26055" w:rsidP="00101874">
            <w:pPr>
              <w:spacing w:after="160" w:line="259" w:lineRule="auto"/>
            </w:pPr>
            <w:r w:rsidRPr="00587AFF">
              <w:t>INT (PK)</w:t>
            </w:r>
          </w:p>
        </w:tc>
        <w:tc>
          <w:tcPr>
            <w:tcW w:w="0" w:type="auto"/>
            <w:hideMark/>
          </w:tcPr>
          <w:p w14:paraId="47E997A9" w14:textId="77777777" w:rsidR="00A26055" w:rsidRPr="00587AFF" w:rsidRDefault="00A26055" w:rsidP="00101874">
            <w:pPr>
              <w:spacing w:after="160" w:line="259" w:lineRule="auto"/>
            </w:pPr>
            <w:r w:rsidRPr="00587AFF">
              <w:t>Unique identifier for each doctor.</w:t>
            </w:r>
          </w:p>
        </w:tc>
      </w:tr>
      <w:tr w:rsidR="00A26055" w:rsidRPr="00587AFF" w14:paraId="2DB3C63B" w14:textId="77777777" w:rsidTr="00101874">
        <w:tc>
          <w:tcPr>
            <w:tcW w:w="0" w:type="auto"/>
            <w:hideMark/>
          </w:tcPr>
          <w:p w14:paraId="36E67313" w14:textId="77777777" w:rsidR="00A26055" w:rsidRPr="00587AFF" w:rsidRDefault="00A26055" w:rsidP="00101874">
            <w:pPr>
              <w:spacing w:after="160" w:line="259" w:lineRule="auto"/>
            </w:pPr>
            <w:r w:rsidRPr="00587AFF">
              <w:t>name</w:t>
            </w:r>
          </w:p>
        </w:tc>
        <w:tc>
          <w:tcPr>
            <w:tcW w:w="0" w:type="auto"/>
            <w:hideMark/>
          </w:tcPr>
          <w:p w14:paraId="41D96044" w14:textId="77777777" w:rsidR="00A26055" w:rsidRPr="00587AFF" w:rsidRDefault="00A26055" w:rsidP="00101874">
            <w:pPr>
              <w:spacing w:after="160" w:line="259" w:lineRule="auto"/>
            </w:pPr>
            <w:proofErr w:type="gramStart"/>
            <w:r w:rsidRPr="00587AFF">
              <w:t>VARCHAR(</w:t>
            </w:r>
            <w:proofErr w:type="gramEnd"/>
            <w:r w:rsidRPr="00587AFF">
              <w:t>100)</w:t>
            </w:r>
          </w:p>
        </w:tc>
        <w:tc>
          <w:tcPr>
            <w:tcW w:w="0" w:type="auto"/>
            <w:hideMark/>
          </w:tcPr>
          <w:p w14:paraId="4B4EEBAA" w14:textId="77777777" w:rsidR="00A26055" w:rsidRPr="00587AFF" w:rsidRDefault="00A26055" w:rsidP="00101874">
            <w:pPr>
              <w:spacing w:after="160" w:line="259" w:lineRule="auto"/>
            </w:pPr>
            <w:r w:rsidRPr="00587AFF">
              <w:t>Name of the doctor.</w:t>
            </w:r>
          </w:p>
        </w:tc>
      </w:tr>
      <w:tr w:rsidR="00A26055" w:rsidRPr="00587AFF" w14:paraId="7D21176E" w14:textId="77777777" w:rsidTr="00101874">
        <w:tc>
          <w:tcPr>
            <w:tcW w:w="0" w:type="auto"/>
            <w:hideMark/>
          </w:tcPr>
          <w:p w14:paraId="64C8875E" w14:textId="77777777" w:rsidR="00A26055" w:rsidRPr="00587AFF" w:rsidRDefault="00A26055" w:rsidP="00101874">
            <w:pPr>
              <w:spacing w:after="160" w:line="259" w:lineRule="auto"/>
            </w:pPr>
            <w:r w:rsidRPr="00587AFF">
              <w:t>specialization</w:t>
            </w:r>
          </w:p>
        </w:tc>
        <w:tc>
          <w:tcPr>
            <w:tcW w:w="0" w:type="auto"/>
            <w:hideMark/>
          </w:tcPr>
          <w:p w14:paraId="7BFE1B5A" w14:textId="77777777" w:rsidR="00A26055" w:rsidRPr="00587AFF" w:rsidRDefault="00A26055" w:rsidP="00101874">
            <w:pPr>
              <w:spacing w:after="160" w:line="259" w:lineRule="auto"/>
            </w:pPr>
            <w:proofErr w:type="gramStart"/>
            <w:r w:rsidRPr="00587AFF">
              <w:t>VARCHAR(</w:t>
            </w:r>
            <w:proofErr w:type="gramEnd"/>
            <w:r w:rsidRPr="00587AFF">
              <w:t>100)</w:t>
            </w:r>
          </w:p>
        </w:tc>
        <w:tc>
          <w:tcPr>
            <w:tcW w:w="0" w:type="auto"/>
            <w:hideMark/>
          </w:tcPr>
          <w:p w14:paraId="5E6C55B6" w14:textId="77777777" w:rsidR="00A26055" w:rsidRPr="00587AFF" w:rsidRDefault="00A26055" w:rsidP="00101874">
            <w:pPr>
              <w:spacing w:after="160" w:line="259" w:lineRule="auto"/>
            </w:pPr>
            <w:r w:rsidRPr="00587AFF">
              <w:t>Medical specialization of the doctor.</w:t>
            </w:r>
          </w:p>
        </w:tc>
      </w:tr>
      <w:tr w:rsidR="00A26055" w:rsidRPr="00587AFF" w14:paraId="41D4C011" w14:textId="77777777" w:rsidTr="00101874">
        <w:tc>
          <w:tcPr>
            <w:tcW w:w="0" w:type="auto"/>
            <w:hideMark/>
          </w:tcPr>
          <w:p w14:paraId="798CE1E0" w14:textId="77777777" w:rsidR="00A26055" w:rsidRPr="00587AFF" w:rsidRDefault="00A26055" w:rsidP="00101874">
            <w:pPr>
              <w:spacing w:after="160" w:line="259" w:lineRule="auto"/>
            </w:pPr>
            <w:proofErr w:type="spellStart"/>
            <w:r w:rsidRPr="00587AFF">
              <w:t>contactInfo</w:t>
            </w:r>
            <w:proofErr w:type="spellEnd"/>
          </w:p>
        </w:tc>
        <w:tc>
          <w:tcPr>
            <w:tcW w:w="0" w:type="auto"/>
            <w:hideMark/>
          </w:tcPr>
          <w:p w14:paraId="2CC24596" w14:textId="77777777" w:rsidR="00A26055" w:rsidRPr="00587AFF" w:rsidRDefault="00A26055" w:rsidP="00101874">
            <w:pPr>
              <w:spacing w:after="160" w:line="259" w:lineRule="auto"/>
            </w:pPr>
            <w:proofErr w:type="gramStart"/>
            <w:r w:rsidRPr="00587AFF">
              <w:t>VARCHAR(</w:t>
            </w:r>
            <w:proofErr w:type="gramEnd"/>
            <w:r w:rsidRPr="00587AFF">
              <w:t>100)</w:t>
            </w:r>
          </w:p>
        </w:tc>
        <w:tc>
          <w:tcPr>
            <w:tcW w:w="0" w:type="auto"/>
            <w:hideMark/>
          </w:tcPr>
          <w:p w14:paraId="33F46508" w14:textId="77777777" w:rsidR="00A26055" w:rsidRPr="00587AFF" w:rsidRDefault="00A26055" w:rsidP="00101874">
            <w:pPr>
              <w:spacing w:after="160" w:line="259" w:lineRule="auto"/>
            </w:pPr>
            <w:r w:rsidRPr="00587AFF">
              <w:t>Contact details (phone/email).</w:t>
            </w:r>
          </w:p>
        </w:tc>
      </w:tr>
      <w:tr w:rsidR="00A26055" w:rsidRPr="00587AFF" w14:paraId="44352512" w14:textId="77777777" w:rsidTr="00101874">
        <w:tc>
          <w:tcPr>
            <w:tcW w:w="0" w:type="auto"/>
            <w:hideMark/>
          </w:tcPr>
          <w:p w14:paraId="19D9360D" w14:textId="77777777" w:rsidR="00A26055" w:rsidRPr="00587AFF" w:rsidRDefault="00A26055" w:rsidP="00101874">
            <w:pPr>
              <w:spacing w:after="160" w:line="259" w:lineRule="auto"/>
            </w:pPr>
            <w:r w:rsidRPr="00587AFF">
              <w:t>experience</w:t>
            </w:r>
          </w:p>
        </w:tc>
        <w:tc>
          <w:tcPr>
            <w:tcW w:w="0" w:type="auto"/>
            <w:hideMark/>
          </w:tcPr>
          <w:p w14:paraId="3CFB5D73" w14:textId="77777777" w:rsidR="00A26055" w:rsidRPr="00587AFF" w:rsidRDefault="00A26055" w:rsidP="00101874">
            <w:pPr>
              <w:spacing w:after="160" w:line="259" w:lineRule="auto"/>
            </w:pPr>
            <w:r w:rsidRPr="00587AFF">
              <w:t>INT</w:t>
            </w:r>
          </w:p>
        </w:tc>
        <w:tc>
          <w:tcPr>
            <w:tcW w:w="0" w:type="auto"/>
            <w:hideMark/>
          </w:tcPr>
          <w:p w14:paraId="123CDE9F" w14:textId="77777777" w:rsidR="00A26055" w:rsidRPr="00587AFF" w:rsidRDefault="00A26055" w:rsidP="00101874">
            <w:pPr>
              <w:spacing w:after="160" w:line="259" w:lineRule="auto"/>
            </w:pPr>
            <w:r w:rsidRPr="00587AFF">
              <w:t>Years of experience of the doctor.</w:t>
            </w:r>
          </w:p>
        </w:tc>
      </w:tr>
      <w:tr w:rsidR="00A26055" w:rsidRPr="00587AFF" w14:paraId="60961547" w14:textId="77777777" w:rsidTr="00101874">
        <w:tc>
          <w:tcPr>
            <w:tcW w:w="0" w:type="auto"/>
            <w:hideMark/>
          </w:tcPr>
          <w:p w14:paraId="45DBFCEE" w14:textId="77777777" w:rsidR="00A26055" w:rsidRPr="00587AFF" w:rsidRDefault="00A26055" w:rsidP="00101874">
            <w:pPr>
              <w:spacing w:after="160" w:line="259" w:lineRule="auto"/>
            </w:pPr>
            <w:r w:rsidRPr="00587AFF">
              <w:t>availability</w:t>
            </w:r>
          </w:p>
        </w:tc>
        <w:tc>
          <w:tcPr>
            <w:tcW w:w="0" w:type="auto"/>
            <w:hideMark/>
          </w:tcPr>
          <w:p w14:paraId="238304B0" w14:textId="77777777" w:rsidR="00A26055" w:rsidRPr="00587AFF" w:rsidRDefault="00A26055" w:rsidP="00101874">
            <w:pPr>
              <w:spacing w:after="160" w:line="259" w:lineRule="auto"/>
            </w:pPr>
            <w:r w:rsidRPr="00587AFF">
              <w:t>TEXT</w:t>
            </w:r>
          </w:p>
        </w:tc>
        <w:tc>
          <w:tcPr>
            <w:tcW w:w="0" w:type="auto"/>
            <w:hideMark/>
          </w:tcPr>
          <w:p w14:paraId="74579FB0" w14:textId="77777777" w:rsidR="00A26055" w:rsidRPr="00587AFF" w:rsidRDefault="00A26055" w:rsidP="00101874">
            <w:pPr>
              <w:spacing w:after="160" w:line="259" w:lineRule="auto"/>
            </w:pPr>
            <w:r w:rsidRPr="00587AFF">
              <w:t>Availability slots for appointments.</w:t>
            </w:r>
          </w:p>
        </w:tc>
      </w:tr>
    </w:tbl>
    <w:p w14:paraId="78BB25D2" w14:textId="77777777" w:rsidR="00A26055" w:rsidRPr="00587AFF" w:rsidRDefault="00A26055" w:rsidP="00A26055">
      <w:r>
        <w:pict w14:anchorId="188E33F4">
          <v:rect id="_x0000_i1087" style="width:0;height:1.5pt" o:hralign="center" o:hrstd="t" o:hr="t" fillcolor="#a0a0a0" stroked="f"/>
        </w:pict>
      </w:r>
    </w:p>
    <w:p w14:paraId="3EA6F21C" w14:textId="77777777" w:rsidR="00A26055" w:rsidRPr="00587AFF" w:rsidRDefault="00A26055" w:rsidP="00A26055">
      <w:pPr>
        <w:rPr>
          <w:b/>
          <w:bCs/>
        </w:rPr>
      </w:pPr>
      <w:r w:rsidRPr="00587AFF">
        <w:rPr>
          <w:b/>
          <w:bCs/>
        </w:rPr>
        <w:t xml:space="preserve">3. </w:t>
      </w:r>
      <w:proofErr w:type="spellStart"/>
      <w:r w:rsidRPr="00587AFF">
        <w:rPr>
          <w:b/>
          <w:bCs/>
        </w:rPr>
        <w:t>TeleConsultation</w:t>
      </w:r>
      <w:proofErr w:type="spellEnd"/>
      <w:r w:rsidRPr="00587AFF">
        <w:rPr>
          <w:b/>
          <w:bCs/>
        </w:rPr>
        <w:t xml:space="preserve"> Table</w:t>
      </w:r>
    </w:p>
    <w:tbl>
      <w:tblPr>
        <w:tblStyle w:val="TableGrid"/>
        <w:tblW w:w="0" w:type="auto"/>
        <w:tblLook w:val="04A0" w:firstRow="1" w:lastRow="0" w:firstColumn="1" w:lastColumn="0" w:noHBand="0" w:noVBand="1"/>
      </w:tblPr>
      <w:tblGrid>
        <w:gridCol w:w="2338"/>
        <w:gridCol w:w="1650"/>
        <w:gridCol w:w="3872"/>
      </w:tblGrid>
      <w:tr w:rsidR="00A26055" w:rsidRPr="00587AFF" w14:paraId="2E24007B" w14:textId="77777777" w:rsidTr="00101874">
        <w:tc>
          <w:tcPr>
            <w:tcW w:w="0" w:type="auto"/>
            <w:hideMark/>
          </w:tcPr>
          <w:p w14:paraId="25A2E9B9" w14:textId="77777777" w:rsidR="00A26055" w:rsidRPr="00587AFF" w:rsidRDefault="00A26055" w:rsidP="00101874">
            <w:pPr>
              <w:spacing w:after="160" w:line="259" w:lineRule="auto"/>
              <w:rPr>
                <w:b/>
                <w:bCs/>
              </w:rPr>
            </w:pPr>
            <w:r w:rsidRPr="00587AFF">
              <w:rPr>
                <w:b/>
                <w:bCs/>
              </w:rPr>
              <w:t>Field Name</w:t>
            </w:r>
          </w:p>
        </w:tc>
        <w:tc>
          <w:tcPr>
            <w:tcW w:w="0" w:type="auto"/>
            <w:hideMark/>
          </w:tcPr>
          <w:p w14:paraId="75ED37F8" w14:textId="77777777" w:rsidR="00A26055" w:rsidRPr="00587AFF" w:rsidRDefault="00A26055" w:rsidP="00101874">
            <w:pPr>
              <w:spacing w:after="160" w:line="259" w:lineRule="auto"/>
              <w:rPr>
                <w:b/>
                <w:bCs/>
              </w:rPr>
            </w:pPr>
            <w:r w:rsidRPr="00587AFF">
              <w:rPr>
                <w:b/>
                <w:bCs/>
              </w:rPr>
              <w:t>Data Type</w:t>
            </w:r>
          </w:p>
        </w:tc>
        <w:tc>
          <w:tcPr>
            <w:tcW w:w="0" w:type="auto"/>
            <w:hideMark/>
          </w:tcPr>
          <w:p w14:paraId="2889162A" w14:textId="77777777" w:rsidR="00A26055" w:rsidRPr="00587AFF" w:rsidRDefault="00A26055" w:rsidP="00101874">
            <w:pPr>
              <w:spacing w:after="160" w:line="259" w:lineRule="auto"/>
              <w:rPr>
                <w:b/>
                <w:bCs/>
              </w:rPr>
            </w:pPr>
            <w:r w:rsidRPr="00587AFF">
              <w:rPr>
                <w:b/>
                <w:bCs/>
              </w:rPr>
              <w:t>Description</w:t>
            </w:r>
          </w:p>
        </w:tc>
      </w:tr>
      <w:tr w:rsidR="00A26055" w:rsidRPr="00587AFF" w14:paraId="274F58A2" w14:textId="77777777" w:rsidTr="00101874">
        <w:tc>
          <w:tcPr>
            <w:tcW w:w="0" w:type="auto"/>
            <w:hideMark/>
          </w:tcPr>
          <w:p w14:paraId="36334381" w14:textId="77777777" w:rsidR="00A26055" w:rsidRPr="00587AFF" w:rsidRDefault="00A26055" w:rsidP="00101874">
            <w:pPr>
              <w:spacing w:after="160" w:line="259" w:lineRule="auto"/>
            </w:pPr>
            <w:proofErr w:type="spellStart"/>
            <w:r w:rsidRPr="00587AFF">
              <w:t>teleConsultationId</w:t>
            </w:r>
            <w:proofErr w:type="spellEnd"/>
          </w:p>
        </w:tc>
        <w:tc>
          <w:tcPr>
            <w:tcW w:w="0" w:type="auto"/>
            <w:hideMark/>
          </w:tcPr>
          <w:p w14:paraId="67B17704" w14:textId="77777777" w:rsidR="00A26055" w:rsidRPr="00587AFF" w:rsidRDefault="00A26055" w:rsidP="00101874">
            <w:pPr>
              <w:spacing w:after="160" w:line="259" w:lineRule="auto"/>
            </w:pPr>
            <w:r w:rsidRPr="00587AFF">
              <w:t>INT (PK)</w:t>
            </w:r>
          </w:p>
        </w:tc>
        <w:tc>
          <w:tcPr>
            <w:tcW w:w="0" w:type="auto"/>
            <w:hideMark/>
          </w:tcPr>
          <w:p w14:paraId="1E2FB56A" w14:textId="77777777" w:rsidR="00A26055" w:rsidRPr="00587AFF" w:rsidRDefault="00A26055" w:rsidP="00101874">
            <w:pPr>
              <w:spacing w:after="160" w:line="259" w:lineRule="auto"/>
            </w:pPr>
            <w:r w:rsidRPr="00587AFF">
              <w:t>Unique identifier for the consultation.</w:t>
            </w:r>
          </w:p>
        </w:tc>
      </w:tr>
      <w:tr w:rsidR="00A26055" w:rsidRPr="00587AFF" w14:paraId="336C388D" w14:textId="77777777" w:rsidTr="00101874">
        <w:tc>
          <w:tcPr>
            <w:tcW w:w="0" w:type="auto"/>
            <w:hideMark/>
          </w:tcPr>
          <w:p w14:paraId="2A081060" w14:textId="77777777" w:rsidR="00A26055" w:rsidRPr="00587AFF" w:rsidRDefault="00A26055" w:rsidP="00101874">
            <w:pPr>
              <w:spacing w:after="160" w:line="259" w:lineRule="auto"/>
            </w:pPr>
            <w:proofErr w:type="spellStart"/>
            <w:r w:rsidRPr="00587AFF">
              <w:t>patientId</w:t>
            </w:r>
            <w:proofErr w:type="spellEnd"/>
          </w:p>
        </w:tc>
        <w:tc>
          <w:tcPr>
            <w:tcW w:w="0" w:type="auto"/>
            <w:hideMark/>
          </w:tcPr>
          <w:p w14:paraId="1268FE55" w14:textId="77777777" w:rsidR="00A26055" w:rsidRPr="00587AFF" w:rsidRDefault="00A26055" w:rsidP="00101874">
            <w:pPr>
              <w:spacing w:after="160" w:line="259" w:lineRule="auto"/>
            </w:pPr>
            <w:r w:rsidRPr="00587AFF">
              <w:t>INT (FK)</w:t>
            </w:r>
          </w:p>
        </w:tc>
        <w:tc>
          <w:tcPr>
            <w:tcW w:w="0" w:type="auto"/>
            <w:hideMark/>
          </w:tcPr>
          <w:p w14:paraId="60F1B2FB" w14:textId="77777777" w:rsidR="00A26055" w:rsidRPr="00587AFF" w:rsidRDefault="00A26055" w:rsidP="00101874">
            <w:pPr>
              <w:spacing w:after="160" w:line="259" w:lineRule="auto"/>
            </w:pPr>
            <w:r w:rsidRPr="00587AFF">
              <w:t xml:space="preserve">Foreign key linked to </w:t>
            </w:r>
            <w:proofErr w:type="gramStart"/>
            <w:r w:rsidRPr="00587AFF">
              <w:t>Patient</w:t>
            </w:r>
            <w:proofErr w:type="gramEnd"/>
            <w:r w:rsidRPr="00587AFF">
              <w:t>.</w:t>
            </w:r>
          </w:p>
        </w:tc>
      </w:tr>
      <w:tr w:rsidR="00A26055" w:rsidRPr="00587AFF" w14:paraId="71ECD875" w14:textId="77777777" w:rsidTr="00101874">
        <w:tc>
          <w:tcPr>
            <w:tcW w:w="0" w:type="auto"/>
            <w:hideMark/>
          </w:tcPr>
          <w:p w14:paraId="59C24C3E" w14:textId="77777777" w:rsidR="00A26055" w:rsidRPr="00587AFF" w:rsidRDefault="00A26055" w:rsidP="00101874">
            <w:pPr>
              <w:spacing w:after="160" w:line="259" w:lineRule="auto"/>
            </w:pPr>
            <w:proofErr w:type="spellStart"/>
            <w:r w:rsidRPr="00587AFF">
              <w:t>doctorId</w:t>
            </w:r>
            <w:proofErr w:type="spellEnd"/>
          </w:p>
        </w:tc>
        <w:tc>
          <w:tcPr>
            <w:tcW w:w="0" w:type="auto"/>
            <w:hideMark/>
          </w:tcPr>
          <w:p w14:paraId="0DF3CA42" w14:textId="77777777" w:rsidR="00A26055" w:rsidRPr="00587AFF" w:rsidRDefault="00A26055" w:rsidP="00101874">
            <w:pPr>
              <w:spacing w:after="160" w:line="259" w:lineRule="auto"/>
            </w:pPr>
            <w:r w:rsidRPr="00587AFF">
              <w:t>INT (FK)</w:t>
            </w:r>
          </w:p>
        </w:tc>
        <w:tc>
          <w:tcPr>
            <w:tcW w:w="0" w:type="auto"/>
            <w:hideMark/>
          </w:tcPr>
          <w:p w14:paraId="5CA2F062" w14:textId="77777777" w:rsidR="00A26055" w:rsidRPr="00587AFF" w:rsidRDefault="00A26055" w:rsidP="00101874">
            <w:pPr>
              <w:spacing w:after="160" w:line="259" w:lineRule="auto"/>
            </w:pPr>
            <w:r w:rsidRPr="00587AFF">
              <w:t xml:space="preserve">Foreign key linked to </w:t>
            </w:r>
            <w:proofErr w:type="gramStart"/>
            <w:r w:rsidRPr="00587AFF">
              <w:t>Doctor</w:t>
            </w:r>
            <w:proofErr w:type="gramEnd"/>
            <w:r w:rsidRPr="00587AFF">
              <w:t>.</w:t>
            </w:r>
          </w:p>
        </w:tc>
      </w:tr>
      <w:tr w:rsidR="00A26055" w:rsidRPr="00587AFF" w14:paraId="17F075DE" w14:textId="77777777" w:rsidTr="00101874">
        <w:tc>
          <w:tcPr>
            <w:tcW w:w="0" w:type="auto"/>
            <w:hideMark/>
          </w:tcPr>
          <w:p w14:paraId="2639002F" w14:textId="77777777" w:rsidR="00A26055" w:rsidRPr="00587AFF" w:rsidRDefault="00A26055" w:rsidP="00101874">
            <w:pPr>
              <w:spacing w:after="160" w:line="259" w:lineRule="auto"/>
            </w:pPr>
            <w:proofErr w:type="spellStart"/>
            <w:r w:rsidRPr="00587AFF">
              <w:t>appointmentDateTime</w:t>
            </w:r>
            <w:proofErr w:type="spellEnd"/>
          </w:p>
        </w:tc>
        <w:tc>
          <w:tcPr>
            <w:tcW w:w="0" w:type="auto"/>
            <w:hideMark/>
          </w:tcPr>
          <w:p w14:paraId="73C8D254" w14:textId="77777777" w:rsidR="00A26055" w:rsidRPr="00587AFF" w:rsidRDefault="00A26055" w:rsidP="00101874">
            <w:pPr>
              <w:spacing w:after="160" w:line="259" w:lineRule="auto"/>
            </w:pPr>
            <w:r w:rsidRPr="00587AFF">
              <w:t>DATETIME</w:t>
            </w:r>
          </w:p>
        </w:tc>
        <w:tc>
          <w:tcPr>
            <w:tcW w:w="0" w:type="auto"/>
            <w:hideMark/>
          </w:tcPr>
          <w:p w14:paraId="7A39D6C0" w14:textId="77777777" w:rsidR="00A26055" w:rsidRPr="00587AFF" w:rsidRDefault="00A26055" w:rsidP="00101874">
            <w:pPr>
              <w:spacing w:after="160" w:line="259" w:lineRule="auto"/>
            </w:pPr>
            <w:r w:rsidRPr="00587AFF">
              <w:t>Date and time of the tele-consultation.</w:t>
            </w:r>
          </w:p>
        </w:tc>
      </w:tr>
      <w:tr w:rsidR="00A26055" w:rsidRPr="00587AFF" w14:paraId="6E7B1B8C" w14:textId="77777777" w:rsidTr="00101874">
        <w:tc>
          <w:tcPr>
            <w:tcW w:w="0" w:type="auto"/>
            <w:hideMark/>
          </w:tcPr>
          <w:p w14:paraId="7EE691B2" w14:textId="77777777" w:rsidR="00A26055" w:rsidRPr="00587AFF" w:rsidRDefault="00A26055" w:rsidP="00101874">
            <w:pPr>
              <w:spacing w:after="160" w:line="259" w:lineRule="auto"/>
            </w:pPr>
            <w:proofErr w:type="spellStart"/>
            <w:r w:rsidRPr="00587AFF">
              <w:t>videoLink</w:t>
            </w:r>
            <w:proofErr w:type="spellEnd"/>
          </w:p>
        </w:tc>
        <w:tc>
          <w:tcPr>
            <w:tcW w:w="0" w:type="auto"/>
            <w:hideMark/>
          </w:tcPr>
          <w:p w14:paraId="6E7067E0" w14:textId="77777777" w:rsidR="00A26055" w:rsidRPr="00587AFF" w:rsidRDefault="00A26055" w:rsidP="00101874">
            <w:pPr>
              <w:spacing w:after="160" w:line="259" w:lineRule="auto"/>
            </w:pPr>
            <w:proofErr w:type="gramStart"/>
            <w:r w:rsidRPr="00587AFF">
              <w:t>VARCHAR(</w:t>
            </w:r>
            <w:proofErr w:type="gramEnd"/>
            <w:r w:rsidRPr="00587AFF">
              <w:t>255)</w:t>
            </w:r>
          </w:p>
        </w:tc>
        <w:tc>
          <w:tcPr>
            <w:tcW w:w="0" w:type="auto"/>
            <w:hideMark/>
          </w:tcPr>
          <w:p w14:paraId="694DF349" w14:textId="77777777" w:rsidR="00A26055" w:rsidRPr="00587AFF" w:rsidRDefault="00A26055" w:rsidP="00101874">
            <w:pPr>
              <w:spacing w:after="160" w:line="259" w:lineRule="auto"/>
            </w:pPr>
            <w:r w:rsidRPr="00587AFF">
              <w:t>Link to the video conference session.</w:t>
            </w:r>
          </w:p>
        </w:tc>
      </w:tr>
      <w:tr w:rsidR="00A26055" w:rsidRPr="00587AFF" w14:paraId="3248BCC6" w14:textId="77777777" w:rsidTr="00101874">
        <w:tc>
          <w:tcPr>
            <w:tcW w:w="0" w:type="auto"/>
            <w:hideMark/>
          </w:tcPr>
          <w:p w14:paraId="03DCB682" w14:textId="77777777" w:rsidR="00A26055" w:rsidRPr="00587AFF" w:rsidRDefault="00A26055" w:rsidP="00101874">
            <w:pPr>
              <w:spacing w:after="160" w:line="259" w:lineRule="auto"/>
            </w:pPr>
            <w:proofErr w:type="spellStart"/>
            <w:r w:rsidRPr="00587AFF">
              <w:t>consultationNotes</w:t>
            </w:r>
            <w:proofErr w:type="spellEnd"/>
          </w:p>
        </w:tc>
        <w:tc>
          <w:tcPr>
            <w:tcW w:w="0" w:type="auto"/>
            <w:hideMark/>
          </w:tcPr>
          <w:p w14:paraId="45525B63" w14:textId="77777777" w:rsidR="00A26055" w:rsidRPr="00587AFF" w:rsidRDefault="00A26055" w:rsidP="00101874">
            <w:pPr>
              <w:spacing w:after="160" w:line="259" w:lineRule="auto"/>
            </w:pPr>
            <w:r w:rsidRPr="00587AFF">
              <w:t>TEXT</w:t>
            </w:r>
          </w:p>
        </w:tc>
        <w:tc>
          <w:tcPr>
            <w:tcW w:w="0" w:type="auto"/>
            <w:hideMark/>
          </w:tcPr>
          <w:p w14:paraId="0388CDB8" w14:textId="77777777" w:rsidR="00A26055" w:rsidRPr="00587AFF" w:rsidRDefault="00A26055" w:rsidP="00101874">
            <w:pPr>
              <w:spacing w:after="160" w:line="259" w:lineRule="auto"/>
            </w:pPr>
            <w:r w:rsidRPr="00587AFF">
              <w:t>Notes written by the doctor.</w:t>
            </w:r>
          </w:p>
        </w:tc>
      </w:tr>
    </w:tbl>
    <w:p w14:paraId="2B7EC2DC" w14:textId="77777777" w:rsidR="00A26055" w:rsidRPr="00587AFF" w:rsidRDefault="00A26055" w:rsidP="00A26055">
      <w:r>
        <w:pict w14:anchorId="226BD0AA">
          <v:rect id="_x0000_i1088" style="width:0;height:1.5pt" o:hralign="center" o:hrstd="t" o:hr="t" fillcolor="#a0a0a0" stroked="f"/>
        </w:pict>
      </w:r>
    </w:p>
    <w:p w14:paraId="39063DFA" w14:textId="77777777" w:rsidR="00A26055" w:rsidRPr="00587AFF" w:rsidRDefault="00A26055" w:rsidP="00A26055">
      <w:pPr>
        <w:rPr>
          <w:b/>
          <w:bCs/>
        </w:rPr>
      </w:pPr>
      <w:r w:rsidRPr="00587AFF">
        <w:rPr>
          <w:b/>
          <w:bCs/>
        </w:rPr>
        <w:t>4. Appointment Table</w:t>
      </w:r>
    </w:p>
    <w:tbl>
      <w:tblPr>
        <w:tblStyle w:val="TableGrid"/>
        <w:tblW w:w="0" w:type="auto"/>
        <w:tblLook w:val="04A0" w:firstRow="1" w:lastRow="0" w:firstColumn="1" w:lastColumn="0" w:noHBand="0" w:noVBand="1"/>
      </w:tblPr>
      <w:tblGrid>
        <w:gridCol w:w="2338"/>
        <w:gridCol w:w="1532"/>
        <w:gridCol w:w="4081"/>
      </w:tblGrid>
      <w:tr w:rsidR="00A26055" w:rsidRPr="00587AFF" w14:paraId="1538D201" w14:textId="77777777" w:rsidTr="00101874">
        <w:tc>
          <w:tcPr>
            <w:tcW w:w="0" w:type="auto"/>
            <w:hideMark/>
          </w:tcPr>
          <w:p w14:paraId="3F84614F" w14:textId="77777777" w:rsidR="00A26055" w:rsidRPr="00587AFF" w:rsidRDefault="00A26055" w:rsidP="00101874">
            <w:pPr>
              <w:spacing w:after="160" w:line="259" w:lineRule="auto"/>
              <w:rPr>
                <w:b/>
                <w:bCs/>
              </w:rPr>
            </w:pPr>
            <w:r w:rsidRPr="00587AFF">
              <w:rPr>
                <w:b/>
                <w:bCs/>
              </w:rPr>
              <w:t>Field Name</w:t>
            </w:r>
          </w:p>
        </w:tc>
        <w:tc>
          <w:tcPr>
            <w:tcW w:w="0" w:type="auto"/>
            <w:hideMark/>
          </w:tcPr>
          <w:p w14:paraId="5495E419" w14:textId="77777777" w:rsidR="00A26055" w:rsidRPr="00587AFF" w:rsidRDefault="00A26055" w:rsidP="00101874">
            <w:pPr>
              <w:spacing w:after="160" w:line="259" w:lineRule="auto"/>
              <w:rPr>
                <w:b/>
                <w:bCs/>
              </w:rPr>
            </w:pPr>
            <w:r w:rsidRPr="00587AFF">
              <w:rPr>
                <w:b/>
                <w:bCs/>
              </w:rPr>
              <w:t>Data Type</w:t>
            </w:r>
          </w:p>
        </w:tc>
        <w:tc>
          <w:tcPr>
            <w:tcW w:w="0" w:type="auto"/>
            <w:hideMark/>
          </w:tcPr>
          <w:p w14:paraId="155C691A" w14:textId="77777777" w:rsidR="00A26055" w:rsidRPr="00587AFF" w:rsidRDefault="00A26055" w:rsidP="00101874">
            <w:pPr>
              <w:spacing w:after="160" w:line="259" w:lineRule="auto"/>
              <w:rPr>
                <w:b/>
                <w:bCs/>
              </w:rPr>
            </w:pPr>
            <w:r w:rsidRPr="00587AFF">
              <w:rPr>
                <w:b/>
                <w:bCs/>
              </w:rPr>
              <w:t>Description</w:t>
            </w:r>
          </w:p>
        </w:tc>
      </w:tr>
      <w:tr w:rsidR="00A26055" w:rsidRPr="00587AFF" w14:paraId="0BF2C744" w14:textId="77777777" w:rsidTr="00101874">
        <w:tc>
          <w:tcPr>
            <w:tcW w:w="0" w:type="auto"/>
            <w:hideMark/>
          </w:tcPr>
          <w:p w14:paraId="3FDD35BF" w14:textId="77777777" w:rsidR="00A26055" w:rsidRPr="00587AFF" w:rsidRDefault="00A26055" w:rsidP="00101874">
            <w:pPr>
              <w:spacing w:after="160" w:line="259" w:lineRule="auto"/>
            </w:pPr>
            <w:proofErr w:type="spellStart"/>
            <w:r w:rsidRPr="00587AFF">
              <w:lastRenderedPageBreak/>
              <w:t>appointmentId</w:t>
            </w:r>
            <w:proofErr w:type="spellEnd"/>
          </w:p>
        </w:tc>
        <w:tc>
          <w:tcPr>
            <w:tcW w:w="0" w:type="auto"/>
            <w:hideMark/>
          </w:tcPr>
          <w:p w14:paraId="2463C1DF" w14:textId="77777777" w:rsidR="00A26055" w:rsidRPr="00587AFF" w:rsidRDefault="00A26055" w:rsidP="00101874">
            <w:pPr>
              <w:spacing w:after="160" w:line="259" w:lineRule="auto"/>
            </w:pPr>
            <w:r w:rsidRPr="00587AFF">
              <w:t>INT (PK)</w:t>
            </w:r>
          </w:p>
        </w:tc>
        <w:tc>
          <w:tcPr>
            <w:tcW w:w="0" w:type="auto"/>
            <w:hideMark/>
          </w:tcPr>
          <w:p w14:paraId="2211478E" w14:textId="77777777" w:rsidR="00A26055" w:rsidRPr="00587AFF" w:rsidRDefault="00A26055" w:rsidP="00101874">
            <w:pPr>
              <w:spacing w:after="160" w:line="259" w:lineRule="auto"/>
            </w:pPr>
            <w:r w:rsidRPr="00587AFF">
              <w:t>Unique identifier for each appointment.</w:t>
            </w:r>
          </w:p>
        </w:tc>
      </w:tr>
      <w:tr w:rsidR="00A26055" w:rsidRPr="00587AFF" w14:paraId="4348C79C" w14:textId="77777777" w:rsidTr="00101874">
        <w:tc>
          <w:tcPr>
            <w:tcW w:w="0" w:type="auto"/>
            <w:hideMark/>
          </w:tcPr>
          <w:p w14:paraId="7BD32369" w14:textId="77777777" w:rsidR="00A26055" w:rsidRPr="00587AFF" w:rsidRDefault="00A26055" w:rsidP="00101874">
            <w:pPr>
              <w:spacing w:after="160" w:line="259" w:lineRule="auto"/>
            </w:pPr>
            <w:proofErr w:type="spellStart"/>
            <w:r w:rsidRPr="00587AFF">
              <w:t>patientId</w:t>
            </w:r>
            <w:proofErr w:type="spellEnd"/>
          </w:p>
        </w:tc>
        <w:tc>
          <w:tcPr>
            <w:tcW w:w="0" w:type="auto"/>
            <w:hideMark/>
          </w:tcPr>
          <w:p w14:paraId="6E027DAF" w14:textId="77777777" w:rsidR="00A26055" w:rsidRPr="00587AFF" w:rsidRDefault="00A26055" w:rsidP="00101874">
            <w:pPr>
              <w:spacing w:after="160" w:line="259" w:lineRule="auto"/>
            </w:pPr>
            <w:r w:rsidRPr="00587AFF">
              <w:t>INT (FK)</w:t>
            </w:r>
          </w:p>
        </w:tc>
        <w:tc>
          <w:tcPr>
            <w:tcW w:w="0" w:type="auto"/>
            <w:hideMark/>
          </w:tcPr>
          <w:p w14:paraId="709C9D3B" w14:textId="77777777" w:rsidR="00A26055" w:rsidRPr="00587AFF" w:rsidRDefault="00A26055" w:rsidP="00101874">
            <w:pPr>
              <w:spacing w:after="160" w:line="259" w:lineRule="auto"/>
            </w:pPr>
            <w:r w:rsidRPr="00587AFF">
              <w:t xml:space="preserve">Foreign key linked to </w:t>
            </w:r>
            <w:proofErr w:type="gramStart"/>
            <w:r w:rsidRPr="00587AFF">
              <w:t>Patient</w:t>
            </w:r>
            <w:proofErr w:type="gramEnd"/>
            <w:r w:rsidRPr="00587AFF">
              <w:t>.</w:t>
            </w:r>
          </w:p>
        </w:tc>
      </w:tr>
      <w:tr w:rsidR="00A26055" w:rsidRPr="00587AFF" w14:paraId="6C889BBA" w14:textId="77777777" w:rsidTr="00101874">
        <w:tc>
          <w:tcPr>
            <w:tcW w:w="0" w:type="auto"/>
            <w:hideMark/>
          </w:tcPr>
          <w:p w14:paraId="5A1E8A28" w14:textId="77777777" w:rsidR="00A26055" w:rsidRPr="00587AFF" w:rsidRDefault="00A26055" w:rsidP="00101874">
            <w:pPr>
              <w:spacing w:after="160" w:line="259" w:lineRule="auto"/>
            </w:pPr>
            <w:proofErr w:type="spellStart"/>
            <w:r w:rsidRPr="00587AFF">
              <w:t>doctorId</w:t>
            </w:r>
            <w:proofErr w:type="spellEnd"/>
          </w:p>
        </w:tc>
        <w:tc>
          <w:tcPr>
            <w:tcW w:w="0" w:type="auto"/>
            <w:hideMark/>
          </w:tcPr>
          <w:p w14:paraId="60A6FC3E" w14:textId="77777777" w:rsidR="00A26055" w:rsidRPr="00587AFF" w:rsidRDefault="00A26055" w:rsidP="00101874">
            <w:pPr>
              <w:spacing w:after="160" w:line="259" w:lineRule="auto"/>
            </w:pPr>
            <w:r w:rsidRPr="00587AFF">
              <w:t>INT (FK)</w:t>
            </w:r>
          </w:p>
        </w:tc>
        <w:tc>
          <w:tcPr>
            <w:tcW w:w="0" w:type="auto"/>
            <w:hideMark/>
          </w:tcPr>
          <w:p w14:paraId="0127BCF4" w14:textId="77777777" w:rsidR="00A26055" w:rsidRPr="00587AFF" w:rsidRDefault="00A26055" w:rsidP="00101874">
            <w:pPr>
              <w:spacing w:after="160" w:line="259" w:lineRule="auto"/>
            </w:pPr>
            <w:r w:rsidRPr="00587AFF">
              <w:t xml:space="preserve">Foreign key linked to </w:t>
            </w:r>
            <w:proofErr w:type="gramStart"/>
            <w:r w:rsidRPr="00587AFF">
              <w:t>Doctor</w:t>
            </w:r>
            <w:proofErr w:type="gramEnd"/>
            <w:r w:rsidRPr="00587AFF">
              <w:t>.</w:t>
            </w:r>
          </w:p>
        </w:tc>
      </w:tr>
      <w:tr w:rsidR="00A26055" w:rsidRPr="00587AFF" w14:paraId="58928C70" w14:textId="77777777" w:rsidTr="00101874">
        <w:tc>
          <w:tcPr>
            <w:tcW w:w="0" w:type="auto"/>
            <w:hideMark/>
          </w:tcPr>
          <w:p w14:paraId="4FCB2C86" w14:textId="77777777" w:rsidR="00A26055" w:rsidRPr="00587AFF" w:rsidRDefault="00A26055" w:rsidP="00101874">
            <w:pPr>
              <w:spacing w:after="160" w:line="259" w:lineRule="auto"/>
            </w:pPr>
            <w:proofErr w:type="spellStart"/>
            <w:r w:rsidRPr="00587AFF">
              <w:t>appointmentType</w:t>
            </w:r>
            <w:proofErr w:type="spellEnd"/>
          </w:p>
        </w:tc>
        <w:tc>
          <w:tcPr>
            <w:tcW w:w="0" w:type="auto"/>
            <w:hideMark/>
          </w:tcPr>
          <w:p w14:paraId="40780318" w14:textId="77777777" w:rsidR="00A26055" w:rsidRPr="00587AFF" w:rsidRDefault="00A26055" w:rsidP="00101874">
            <w:pPr>
              <w:spacing w:after="160" w:line="259" w:lineRule="auto"/>
            </w:pPr>
            <w:proofErr w:type="gramStart"/>
            <w:r w:rsidRPr="00587AFF">
              <w:t>VARCHAR(</w:t>
            </w:r>
            <w:proofErr w:type="gramEnd"/>
            <w:r w:rsidRPr="00587AFF">
              <w:t>20)</w:t>
            </w:r>
          </w:p>
        </w:tc>
        <w:tc>
          <w:tcPr>
            <w:tcW w:w="0" w:type="auto"/>
            <w:hideMark/>
          </w:tcPr>
          <w:p w14:paraId="571B9791" w14:textId="77777777" w:rsidR="00A26055" w:rsidRPr="00587AFF" w:rsidRDefault="00A26055" w:rsidP="00101874">
            <w:pPr>
              <w:spacing w:after="160" w:line="259" w:lineRule="auto"/>
            </w:pPr>
            <w:r w:rsidRPr="00587AFF">
              <w:t>In-person or Telemedicine appointment.</w:t>
            </w:r>
          </w:p>
        </w:tc>
      </w:tr>
      <w:tr w:rsidR="00A26055" w:rsidRPr="00587AFF" w14:paraId="6BC431E5" w14:textId="77777777" w:rsidTr="00101874">
        <w:tc>
          <w:tcPr>
            <w:tcW w:w="0" w:type="auto"/>
            <w:hideMark/>
          </w:tcPr>
          <w:p w14:paraId="09227AB5" w14:textId="77777777" w:rsidR="00A26055" w:rsidRPr="00587AFF" w:rsidRDefault="00A26055" w:rsidP="00101874">
            <w:pPr>
              <w:spacing w:after="160" w:line="259" w:lineRule="auto"/>
            </w:pPr>
            <w:proofErr w:type="spellStart"/>
            <w:r w:rsidRPr="00587AFF">
              <w:t>appointmentDateTime</w:t>
            </w:r>
            <w:proofErr w:type="spellEnd"/>
          </w:p>
        </w:tc>
        <w:tc>
          <w:tcPr>
            <w:tcW w:w="0" w:type="auto"/>
            <w:hideMark/>
          </w:tcPr>
          <w:p w14:paraId="0ACA3950" w14:textId="77777777" w:rsidR="00A26055" w:rsidRPr="00587AFF" w:rsidRDefault="00A26055" w:rsidP="00101874">
            <w:pPr>
              <w:spacing w:after="160" w:line="259" w:lineRule="auto"/>
            </w:pPr>
            <w:r w:rsidRPr="00587AFF">
              <w:t>DATETIME</w:t>
            </w:r>
          </w:p>
        </w:tc>
        <w:tc>
          <w:tcPr>
            <w:tcW w:w="0" w:type="auto"/>
            <w:hideMark/>
          </w:tcPr>
          <w:p w14:paraId="0B057773" w14:textId="77777777" w:rsidR="00A26055" w:rsidRPr="00587AFF" w:rsidRDefault="00A26055" w:rsidP="00101874">
            <w:pPr>
              <w:spacing w:after="160" w:line="259" w:lineRule="auto"/>
            </w:pPr>
            <w:r w:rsidRPr="00587AFF">
              <w:t>Date and time of the appointment.</w:t>
            </w:r>
          </w:p>
        </w:tc>
      </w:tr>
      <w:tr w:rsidR="00A26055" w:rsidRPr="00587AFF" w14:paraId="2D30C468" w14:textId="77777777" w:rsidTr="00101874">
        <w:tc>
          <w:tcPr>
            <w:tcW w:w="0" w:type="auto"/>
            <w:hideMark/>
          </w:tcPr>
          <w:p w14:paraId="60BB0418" w14:textId="77777777" w:rsidR="00A26055" w:rsidRPr="00587AFF" w:rsidRDefault="00A26055" w:rsidP="00101874">
            <w:pPr>
              <w:spacing w:after="160" w:line="259" w:lineRule="auto"/>
            </w:pPr>
            <w:r w:rsidRPr="00587AFF">
              <w:t>status</w:t>
            </w:r>
          </w:p>
        </w:tc>
        <w:tc>
          <w:tcPr>
            <w:tcW w:w="0" w:type="auto"/>
            <w:hideMark/>
          </w:tcPr>
          <w:p w14:paraId="0198E7C3" w14:textId="77777777" w:rsidR="00A26055" w:rsidRPr="00587AFF" w:rsidRDefault="00A26055" w:rsidP="00101874">
            <w:pPr>
              <w:spacing w:after="160" w:line="259" w:lineRule="auto"/>
            </w:pPr>
            <w:proofErr w:type="gramStart"/>
            <w:r w:rsidRPr="00587AFF">
              <w:t>VARCHAR(</w:t>
            </w:r>
            <w:proofErr w:type="gramEnd"/>
            <w:r w:rsidRPr="00587AFF">
              <w:t>20)</w:t>
            </w:r>
          </w:p>
        </w:tc>
        <w:tc>
          <w:tcPr>
            <w:tcW w:w="0" w:type="auto"/>
            <w:hideMark/>
          </w:tcPr>
          <w:p w14:paraId="61FFCB8D" w14:textId="77777777" w:rsidR="00A26055" w:rsidRPr="00587AFF" w:rsidRDefault="00A26055" w:rsidP="00101874">
            <w:pPr>
              <w:spacing w:after="160" w:line="259" w:lineRule="auto"/>
            </w:pPr>
            <w:r w:rsidRPr="00587AFF">
              <w:t>Status (Pending, Completed, Cancelled).</w:t>
            </w:r>
          </w:p>
        </w:tc>
      </w:tr>
    </w:tbl>
    <w:p w14:paraId="42EB831A" w14:textId="77777777" w:rsidR="00A26055" w:rsidRPr="00587AFF" w:rsidRDefault="00A26055" w:rsidP="00A26055">
      <w:r>
        <w:pict w14:anchorId="1D30C601">
          <v:rect id="_x0000_i1089" style="width:0;height:1.5pt" o:hralign="center" o:hrstd="t" o:hr="t" fillcolor="#a0a0a0" stroked="f"/>
        </w:pict>
      </w:r>
    </w:p>
    <w:p w14:paraId="6011548F" w14:textId="77777777" w:rsidR="00A26055" w:rsidRPr="00587AFF" w:rsidRDefault="00A26055" w:rsidP="00A26055">
      <w:pPr>
        <w:rPr>
          <w:b/>
          <w:bCs/>
        </w:rPr>
      </w:pPr>
      <w:r w:rsidRPr="00587AFF">
        <w:rPr>
          <w:b/>
          <w:bCs/>
        </w:rPr>
        <w:t>5. Prescription Table</w:t>
      </w:r>
    </w:p>
    <w:tbl>
      <w:tblPr>
        <w:tblStyle w:val="TableGrid"/>
        <w:tblW w:w="0" w:type="auto"/>
        <w:tblLook w:val="04A0" w:firstRow="1" w:lastRow="0" w:firstColumn="1" w:lastColumn="0" w:noHBand="0" w:noVBand="1"/>
      </w:tblPr>
      <w:tblGrid>
        <w:gridCol w:w="1543"/>
        <w:gridCol w:w="1199"/>
        <w:gridCol w:w="3931"/>
      </w:tblGrid>
      <w:tr w:rsidR="00A26055" w:rsidRPr="00587AFF" w14:paraId="355FC5E2" w14:textId="77777777" w:rsidTr="00101874">
        <w:tc>
          <w:tcPr>
            <w:tcW w:w="0" w:type="auto"/>
            <w:hideMark/>
          </w:tcPr>
          <w:p w14:paraId="13E5E32B" w14:textId="77777777" w:rsidR="00A26055" w:rsidRPr="00587AFF" w:rsidRDefault="00A26055" w:rsidP="00101874">
            <w:pPr>
              <w:spacing w:after="160" w:line="259" w:lineRule="auto"/>
              <w:rPr>
                <w:b/>
                <w:bCs/>
              </w:rPr>
            </w:pPr>
            <w:r w:rsidRPr="00587AFF">
              <w:rPr>
                <w:b/>
                <w:bCs/>
              </w:rPr>
              <w:t>Field Name</w:t>
            </w:r>
          </w:p>
        </w:tc>
        <w:tc>
          <w:tcPr>
            <w:tcW w:w="0" w:type="auto"/>
            <w:hideMark/>
          </w:tcPr>
          <w:p w14:paraId="7548ADB4" w14:textId="77777777" w:rsidR="00A26055" w:rsidRPr="00587AFF" w:rsidRDefault="00A26055" w:rsidP="00101874">
            <w:pPr>
              <w:spacing w:after="160" w:line="259" w:lineRule="auto"/>
              <w:rPr>
                <w:b/>
                <w:bCs/>
              </w:rPr>
            </w:pPr>
            <w:r w:rsidRPr="00587AFF">
              <w:rPr>
                <w:b/>
                <w:bCs/>
              </w:rPr>
              <w:t>Data Type</w:t>
            </w:r>
          </w:p>
        </w:tc>
        <w:tc>
          <w:tcPr>
            <w:tcW w:w="0" w:type="auto"/>
            <w:hideMark/>
          </w:tcPr>
          <w:p w14:paraId="003CBE5E" w14:textId="77777777" w:rsidR="00A26055" w:rsidRPr="00587AFF" w:rsidRDefault="00A26055" w:rsidP="00101874">
            <w:pPr>
              <w:spacing w:after="160" w:line="259" w:lineRule="auto"/>
              <w:rPr>
                <w:b/>
                <w:bCs/>
              </w:rPr>
            </w:pPr>
            <w:r w:rsidRPr="00587AFF">
              <w:rPr>
                <w:b/>
                <w:bCs/>
              </w:rPr>
              <w:t>Description</w:t>
            </w:r>
          </w:p>
        </w:tc>
      </w:tr>
      <w:tr w:rsidR="00A26055" w:rsidRPr="00587AFF" w14:paraId="5B383D5D" w14:textId="77777777" w:rsidTr="00101874">
        <w:tc>
          <w:tcPr>
            <w:tcW w:w="0" w:type="auto"/>
            <w:hideMark/>
          </w:tcPr>
          <w:p w14:paraId="36374F9D" w14:textId="77777777" w:rsidR="00A26055" w:rsidRPr="00587AFF" w:rsidRDefault="00A26055" w:rsidP="00101874">
            <w:pPr>
              <w:spacing w:after="160" w:line="259" w:lineRule="auto"/>
            </w:pPr>
            <w:proofErr w:type="spellStart"/>
            <w:r w:rsidRPr="00587AFF">
              <w:t>prescriptionId</w:t>
            </w:r>
            <w:proofErr w:type="spellEnd"/>
          </w:p>
        </w:tc>
        <w:tc>
          <w:tcPr>
            <w:tcW w:w="0" w:type="auto"/>
            <w:hideMark/>
          </w:tcPr>
          <w:p w14:paraId="02F5FA1A" w14:textId="77777777" w:rsidR="00A26055" w:rsidRPr="00587AFF" w:rsidRDefault="00A26055" w:rsidP="00101874">
            <w:pPr>
              <w:spacing w:after="160" w:line="259" w:lineRule="auto"/>
            </w:pPr>
            <w:r w:rsidRPr="00587AFF">
              <w:t>INT (PK)</w:t>
            </w:r>
          </w:p>
        </w:tc>
        <w:tc>
          <w:tcPr>
            <w:tcW w:w="0" w:type="auto"/>
            <w:hideMark/>
          </w:tcPr>
          <w:p w14:paraId="31887689" w14:textId="77777777" w:rsidR="00A26055" w:rsidRPr="00587AFF" w:rsidRDefault="00A26055" w:rsidP="00101874">
            <w:pPr>
              <w:spacing w:after="160" w:line="259" w:lineRule="auto"/>
            </w:pPr>
            <w:r w:rsidRPr="00587AFF">
              <w:t>Unique identifier for each prescription.</w:t>
            </w:r>
          </w:p>
        </w:tc>
      </w:tr>
      <w:tr w:rsidR="00A26055" w:rsidRPr="00587AFF" w14:paraId="4A02F23C" w14:textId="77777777" w:rsidTr="00101874">
        <w:tc>
          <w:tcPr>
            <w:tcW w:w="0" w:type="auto"/>
            <w:hideMark/>
          </w:tcPr>
          <w:p w14:paraId="1796F03B" w14:textId="77777777" w:rsidR="00A26055" w:rsidRPr="00587AFF" w:rsidRDefault="00A26055" w:rsidP="00101874">
            <w:pPr>
              <w:spacing w:after="160" w:line="259" w:lineRule="auto"/>
            </w:pPr>
            <w:proofErr w:type="spellStart"/>
            <w:r w:rsidRPr="00587AFF">
              <w:t>patientId</w:t>
            </w:r>
            <w:proofErr w:type="spellEnd"/>
          </w:p>
        </w:tc>
        <w:tc>
          <w:tcPr>
            <w:tcW w:w="0" w:type="auto"/>
            <w:hideMark/>
          </w:tcPr>
          <w:p w14:paraId="148AB9F0" w14:textId="77777777" w:rsidR="00A26055" w:rsidRPr="00587AFF" w:rsidRDefault="00A26055" w:rsidP="00101874">
            <w:pPr>
              <w:spacing w:after="160" w:line="259" w:lineRule="auto"/>
            </w:pPr>
            <w:r w:rsidRPr="00587AFF">
              <w:t>INT (FK)</w:t>
            </w:r>
          </w:p>
        </w:tc>
        <w:tc>
          <w:tcPr>
            <w:tcW w:w="0" w:type="auto"/>
            <w:hideMark/>
          </w:tcPr>
          <w:p w14:paraId="290BF000" w14:textId="77777777" w:rsidR="00A26055" w:rsidRPr="00587AFF" w:rsidRDefault="00A26055" w:rsidP="00101874">
            <w:pPr>
              <w:spacing w:after="160" w:line="259" w:lineRule="auto"/>
            </w:pPr>
            <w:r w:rsidRPr="00587AFF">
              <w:t xml:space="preserve">Foreign key linked to </w:t>
            </w:r>
            <w:proofErr w:type="gramStart"/>
            <w:r w:rsidRPr="00587AFF">
              <w:t>Patient</w:t>
            </w:r>
            <w:proofErr w:type="gramEnd"/>
            <w:r w:rsidRPr="00587AFF">
              <w:t>.</w:t>
            </w:r>
          </w:p>
        </w:tc>
      </w:tr>
      <w:tr w:rsidR="00A26055" w:rsidRPr="00587AFF" w14:paraId="6C4196BB" w14:textId="77777777" w:rsidTr="00101874">
        <w:tc>
          <w:tcPr>
            <w:tcW w:w="0" w:type="auto"/>
            <w:hideMark/>
          </w:tcPr>
          <w:p w14:paraId="6E13D783" w14:textId="77777777" w:rsidR="00A26055" w:rsidRPr="00587AFF" w:rsidRDefault="00A26055" w:rsidP="00101874">
            <w:pPr>
              <w:spacing w:after="160" w:line="259" w:lineRule="auto"/>
            </w:pPr>
            <w:proofErr w:type="spellStart"/>
            <w:r w:rsidRPr="00587AFF">
              <w:t>doctorId</w:t>
            </w:r>
            <w:proofErr w:type="spellEnd"/>
          </w:p>
        </w:tc>
        <w:tc>
          <w:tcPr>
            <w:tcW w:w="0" w:type="auto"/>
            <w:hideMark/>
          </w:tcPr>
          <w:p w14:paraId="0A3FB621" w14:textId="77777777" w:rsidR="00A26055" w:rsidRPr="00587AFF" w:rsidRDefault="00A26055" w:rsidP="00101874">
            <w:pPr>
              <w:spacing w:after="160" w:line="259" w:lineRule="auto"/>
            </w:pPr>
            <w:r w:rsidRPr="00587AFF">
              <w:t>INT (FK)</w:t>
            </w:r>
          </w:p>
        </w:tc>
        <w:tc>
          <w:tcPr>
            <w:tcW w:w="0" w:type="auto"/>
            <w:hideMark/>
          </w:tcPr>
          <w:p w14:paraId="493AB514" w14:textId="77777777" w:rsidR="00A26055" w:rsidRPr="00587AFF" w:rsidRDefault="00A26055" w:rsidP="00101874">
            <w:pPr>
              <w:spacing w:after="160" w:line="259" w:lineRule="auto"/>
            </w:pPr>
            <w:r w:rsidRPr="00587AFF">
              <w:t xml:space="preserve">Foreign key linked to </w:t>
            </w:r>
            <w:proofErr w:type="gramStart"/>
            <w:r w:rsidRPr="00587AFF">
              <w:t>Doctor</w:t>
            </w:r>
            <w:proofErr w:type="gramEnd"/>
            <w:r w:rsidRPr="00587AFF">
              <w:t>.</w:t>
            </w:r>
          </w:p>
        </w:tc>
      </w:tr>
      <w:tr w:rsidR="00A26055" w:rsidRPr="00587AFF" w14:paraId="03C48A08" w14:textId="77777777" w:rsidTr="00101874">
        <w:tc>
          <w:tcPr>
            <w:tcW w:w="0" w:type="auto"/>
            <w:hideMark/>
          </w:tcPr>
          <w:p w14:paraId="2B40754D" w14:textId="77777777" w:rsidR="00A26055" w:rsidRPr="00587AFF" w:rsidRDefault="00A26055" w:rsidP="00101874">
            <w:pPr>
              <w:spacing w:after="160" w:line="259" w:lineRule="auto"/>
            </w:pPr>
            <w:proofErr w:type="spellStart"/>
            <w:r w:rsidRPr="00587AFF">
              <w:t>medicineList</w:t>
            </w:r>
            <w:proofErr w:type="spellEnd"/>
          </w:p>
        </w:tc>
        <w:tc>
          <w:tcPr>
            <w:tcW w:w="0" w:type="auto"/>
            <w:hideMark/>
          </w:tcPr>
          <w:p w14:paraId="62E0DE11" w14:textId="77777777" w:rsidR="00A26055" w:rsidRPr="00587AFF" w:rsidRDefault="00A26055" w:rsidP="00101874">
            <w:pPr>
              <w:spacing w:after="160" w:line="259" w:lineRule="auto"/>
            </w:pPr>
            <w:r w:rsidRPr="00587AFF">
              <w:t>TEXT</w:t>
            </w:r>
          </w:p>
        </w:tc>
        <w:tc>
          <w:tcPr>
            <w:tcW w:w="0" w:type="auto"/>
            <w:hideMark/>
          </w:tcPr>
          <w:p w14:paraId="67B41CDF" w14:textId="77777777" w:rsidR="00A26055" w:rsidRPr="00587AFF" w:rsidRDefault="00A26055" w:rsidP="00101874">
            <w:pPr>
              <w:spacing w:after="160" w:line="259" w:lineRule="auto"/>
            </w:pPr>
            <w:r w:rsidRPr="00587AFF">
              <w:t>List of medicines prescribed.</w:t>
            </w:r>
          </w:p>
        </w:tc>
      </w:tr>
      <w:tr w:rsidR="00A26055" w:rsidRPr="00587AFF" w14:paraId="6876D2A8" w14:textId="77777777" w:rsidTr="00101874">
        <w:tc>
          <w:tcPr>
            <w:tcW w:w="0" w:type="auto"/>
            <w:hideMark/>
          </w:tcPr>
          <w:p w14:paraId="25F0016A" w14:textId="77777777" w:rsidR="00A26055" w:rsidRPr="00587AFF" w:rsidRDefault="00A26055" w:rsidP="00101874">
            <w:pPr>
              <w:spacing w:after="160" w:line="259" w:lineRule="auto"/>
            </w:pPr>
            <w:proofErr w:type="spellStart"/>
            <w:r w:rsidRPr="00587AFF">
              <w:t>dateIssued</w:t>
            </w:r>
            <w:proofErr w:type="spellEnd"/>
          </w:p>
        </w:tc>
        <w:tc>
          <w:tcPr>
            <w:tcW w:w="0" w:type="auto"/>
            <w:hideMark/>
          </w:tcPr>
          <w:p w14:paraId="0373154E" w14:textId="77777777" w:rsidR="00A26055" w:rsidRPr="00587AFF" w:rsidRDefault="00A26055" w:rsidP="00101874">
            <w:pPr>
              <w:spacing w:after="160" w:line="259" w:lineRule="auto"/>
            </w:pPr>
            <w:r w:rsidRPr="00587AFF">
              <w:t>DATE</w:t>
            </w:r>
          </w:p>
        </w:tc>
        <w:tc>
          <w:tcPr>
            <w:tcW w:w="0" w:type="auto"/>
            <w:hideMark/>
          </w:tcPr>
          <w:p w14:paraId="710503FC" w14:textId="77777777" w:rsidR="00A26055" w:rsidRPr="00587AFF" w:rsidRDefault="00A26055" w:rsidP="00101874">
            <w:pPr>
              <w:spacing w:after="160" w:line="259" w:lineRule="auto"/>
            </w:pPr>
            <w:r w:rsidRPr="00587AFF">
              <w:t>Date when the prescription was issued.</w:t>
            </w:r>
          </w:p>
        </w:tc>
      </w:tr>
    </w:tbl>
    <w:p w14:paraId="317C5777" w14:textId="77777777" w:rsidR="00A26055" w:rsidRPr="00587AFF" w:rsidRDefault="00A26055" w:rsidP="00A26055">
      <w:r>
        <w:pict w14:anchorId="7328C956">
          <v:rect id="_x0000_i1090" style="width:0;height:1.5pt" o:hralign="center" o:hrstd="t" o:hr="t" fillcolor="#a0a0a0" stroked="f"/>
        </w:pict>
      </w:r>
    </w:p>
    <w:p w14:paraId="0A34414E" w14:textId="77777777" w:rsidR="00A26055" w:rsidRPr="00587AFF" w:rsidRDefault="00A26055" w:rsidP="00A26055">
      <w:pPr>
        <w:rPr>
          <w:b/>
          <w:bCs/>
        </w:rPr>
      </w:pPr>
      <w:r w:rsidRPr="00587AFF">
        <w:rPr>
          <w:b/>
          <w:bCs/>
        </w:rPr>
        <w:t xml:space="preserve">6. </w:t>
      </w:r>
      <w:proofErr w:type="spellStart"/>
      <w:r w:rsidRPr="00587AFF">
        <w:rPr>
          <w:b/>
          <w:bCs/>
        </w:rPr>
        <w:t>MedicalRecord</w:t>
      </w:r>
      <w:proofErr w:type="spellEnd"/>
      <w:r w:rsidRPr="00587AFF">
        <w:rPr>
          <w:b/>
          <w:bCs/>
        </w:rPr>
        <w:t xml:space="preserve"> Table</w:t>
      </w:r>
    </w:p>
    <w:tbl>
      <w:tblPr>
        <w:tblStyle w:val="TableGrid"/>
        <w:tblW w:w="0" w:type="auto"/>
        <w:tblLook w:val="04A0" w:firstRow="1" w:lastRow="0" w:firstColumn="1" w:lastColumn="0" w:noHBand="0" w:noVBand="1"/>
      </w:tblPr>
      <w:tblGrid>
        <w:gridCol w:w="1666"/>
        <w:gridCol w:w="1199"/>
        <w:gridCol w:w="4147"/>
      </w:tblGrid>
      <w:tr w:rsidR="00A26055" w:rsidRPr="00587AFF" w14:paraId="728F9738" w14:textId="77777777" w:rsidTr="00101874">
        <w:tc>
          <w:tcPr>
            <w:tcW w:w="0" w:type="auto"/>
            <w:hideMark/>
          </w:tcPr>
          <w:p w14:paraId="11BA1558" w14:textId="77777777" w:rsidR="00A26055" w:rsidRPr="00587AFF" w:rsidRDefault="00A26055" w:rsidP="00101874">
            <w:pPr>
              <w:spacing w:after="160" w:line="259" w:lineRule="auto"/>
              <w:rPr>
                <w:b/>
                <w:bCs/>
              </w:rPr>
            </w:pPr>
            <w:r w:rsidRPr="00587AFF">
              <w:rPr>
                <w:b/>
                <w:bCs/>
              </w:rPr>
              <w:t>Field Name</w:t>
            </w:r>
          </w:p>
        </w:tc>
        <w:tc>
          <w:tcPr>
            <w:tcW w:w="0" w:type="auto"/>
            <w:hideMark/>
          </w:tcPr>
          <w:p w14:paraId="2AD199CD" w14:textId="77777777" w:rsidR="00A26055" w:rsidRPr="00587AFF" w:rsidRDefault="00A26055" w:rsidP="00101874">
            <w:pPr>
              <w:spacing w:after="160" w:line="259" w:lineRule="auto"/>
              <w:rPr>
                <w:b/>
                <w:bCs/>
              </w:rPr>
            </w:pPr>
            <w:r w:rsidRPr="00587AFF">
              <w:rPr>
                <w:b/>
                <w:bCs/>
              </w:rPr>
              <w:t>Data Type</w:t>
            </w:r>
          </w:p>
        </w:tc>
        <w:tc>
          <w:tcPr>
            <w:tcW w:w="0" w:type="auto"/>
            <w:hideMark/>
          </w:tcPr>
          <w:p w14:paraId="4606163A" w14:textId="77777777" w:rsidR="00A26055" w:rsidRPr="00587AFF" w:rsidRDefault="00A26055" w:rsidP="00101874">
            <w:pPr>
              <w:spacing w:after="160" w:line="259" w:lineRule="auto"/>
              <w:rPr>
                <w:b/>
                <w:bCs/>
              </w:rPr>
            </w:pPr>
            <w:r w:rsidRPr="00587AFF">
              <w:rPr>
                <w:b/>
                <w:bCs/>
              </w:rPr>
              <w:t>Description</w:t>
            </w:r>
          </w:p>
        </w:tc>
      </w:tr>
      <w:tr w:rsidR="00A26055" w:rsidRPr="00587AFF" w14:paraId="317FED4A" w14:textId="77777777" w:rsidTr="00101874">
        <w:tc>
          <w:tcPr>
            <w:tcW w:w="0" w:type="auto"/>
            <w:hideMark/>
          </w:tcPr>
          <w:p w14:paraId="09A92B9E" w14:textId="77777777" w:rsidR="00A26055" w:rsidRPr="00587AFF" w:rsidRDefault="00A26055" w:rsidP="00101874">
            <w:pPr>
              <w:spacing w:after="160" w:line="259" w:lineRule="auto"/>
            </w:pPr>
            <w:proofErr w:type="spellStart"/>
            <w:r w:rsidRPr="00587AFF">
              <w:t>recordId</w:t>
            </w:r>
            <w:proofErr w:type="spellEnd"/>
          </w:p>
        </w:tc>
        <w:tc>
          <w:tcPr>
            <w:tcW w:w="0" w:type="auto"/>
            <w:hideMark/>
          </w:tcPr>
          <w:p w14:paraId="39FB1202" w14:textId="77777777" w:rsidR="00A26055" w:rsidRPr="00587AFF" w:rsidRDefault="00A26055" w:rsidP="00101874">
            <w:pPr>
              <w:spacing w:after="160" w:line="259" w:lineRule="auto"/>
            </w:pPr>
            <w:r w:rsidRPr="00587AFF">
              <w:t>INT (PK)</w:t>
            </w:r>
          </w:p>
        </w:tc>
        <w:tc>
          <w:tcPr>
            <w:tcW w:w="0" w:type="auto"/>
            <w:hideMark/>
          </w:tcPr>
          <w:p w14:paraId="6FEEA6BF" w14:textId="77777777" w:rsidR="00A26055" w:rsidRPr="00587AFF" w:rsidRDefault="00A26055" w:rsidP="00101874">
            <w:pPr>
              <w:spacing w:after="160" w:line="259" w:lineRule="auto"/>
            </w:pPr>
            <w:r w:rsidRPr="00587AFF">
              <w:t>Unique identifier for each medical record.</w:t>
            </w:r>
          </w:p>
        </w:tc>
      </w:tr>
      <w:tr w:rsidR="00A26055" w:rsidRPr="00587AFF" w14:paraId="1185FAB5" w14:textId="77777777" w:rsidTr="00101874">
        <w:tc>
          <w:tcPr>
            <w:tcW w:w="0" w:type="auto"/>
            <w:hideMark/>
          </w:tcPr>
          <w:p w14:paraId="13BF0C1F" w14:textId="77777777" w:rsidR="00A26055" w:rsidRPr="00587AFF" w:rsidRDefault="00A26055" w:rsidP="00101874">
            <w:pPr>
              <w:spacing w:after="160" w:line="259" w:lineRule="auto"/>
            </w:pPr>
            <w:proofErr w:type="spellStart"/>
            <w:r w:rsidRPr="00587AFF">
              <w:t>patientId</w:t>
            </w:r>
            <w:proofErr w:type="spellEnd"/>
          </w:p>
        </w:tc>
        <w:tc>
          <w:tcPr>
            <w:tcW w:w="0" w:type="auto"/>
            <w:hideMark/>
          </w:tcPr>
          <w:p w14:paraId="2340CBBE" w14:textId="77777777" w:rsidR="00A26055" w:rsidRPr="00587AFF" w:rsidRDefault="00A26055" w:rsidP="00101874">
            <w:pPr>
              <w:spacing w:after="160" w:line="259" w:lineRule="auto"/>
            </w:pPr>
            <w:r w:rsidRPr="00587AFF">
              <w:t>INT (FK)</w:t>
            </w:r>
          </w:p>
        </w:tc>
        <w:tc>
          <w:tcPr>
            <w:tcW w:w="0" w:type="auto"/>
            <w:hideMark/>
          </w:tcPr>
          <w:p w14:paraId="07D500A2" w14:textId="77777777" w:rsidR="00A26055" w:rsidRPr="00587AFF" w:rsidRDefault="00A26055" w:rsidP="00101874">
            <w:pPr>
              <w:spacing w:after="160" w:line="259" w:lineRule="auto"/>
            </w:pPr>
            <w:r w:rsidRPr="00587AFF">
              <w:t xml:space="preserve">Foreign key linked to </w:t>
            </w:r>
            <w:proofErr w:type="gramStart"/>
            <w:r w:rsidRPr="00587AFF">
              <w:t>Patient</w:t>
            </w:r>
            <w:proofErr w:type="gramEnd"/>
            <w:r w:rsidRPr="00587AFF">
              <w:t>.</w:t>
            </w:r>
          </w:p>
        </w:tc>
      </w:tr>
      <w:tr w:rsidR="00A26055" w:rsidRPr="00587AFF" w14:paraId="4C11AE1F" w14:textId="77777777" w:rsidTr="00101874">
        <w:tc>
          <w:tcPr>
            <w:tcW w:w="0" w:type="auto"/>
            <w:hideMark/>
          </w:tcPr>
          <w:p w14:paraId="5BEF998A" w14:textId="77777777" w:rsidR="00A26055" w:rsidRPr="00587AFF" w:rsidRDefault="00A26055" w:rsidP="00101874">
            <w:pPr>
              <w:spacing w:after="160" w:line="259" w:lineRule="auto"/>
            </w:pPr>
            <w:proofErr w:type="spellStart"/>
            <w:r w:rsidRPr="00587AFF">
              <w:t>medicalHistory</w:t>
            </w:r>
            <w:proofErr w:type="spellEnd"/>
          </w:p>
        </w:tc>
        <w:tc>
          <w:tcPr>
            <w:tcW w:w="0" w:type="auto"/>
            <w:hideMark/>
          </w:tcPr>
          <w:p w14:paraId="11E22E49" w14:textId="77777777" w:rsidR="00A26055" w:rsidRPr="00587AFF" w:rsidRDefault="00A26055" w:rsidP="00101874">
            <w:pPr>
              <w:spacing w:after="160" w:line="259" w:lineRule="auto"/>
            </w:pPr>
            <w:r w:rsidRPr="00587AFF">
              <w:t>TEXT</w:t>
            </w:r>
          </w:p>
        </w:tc>
        <w:tc>
          <w:tcPr>
            <w:tcW w:w="0" w:type="auto"/>
            <w:hideMark/>
          </w:tcPr>
          <w:p w14:paraId="2D165042" w14:textId="77777777" w:rsidR="00A26055" w:rsidRPr="00587AFF" w:rsidRDefault="00A26055" w:rsidP="00101874">
            <w:pPr>
              <w:spacing w:after="160" w:line="259" w:lineRule="auto"/>
            </w:pPr>
            <w:r w:rsidRPr="00587AFF">
              <w:t>Detailed medical history of the patient.</w:t>
            </w:r>
          </w:p>
        </w:tc>
      </w:tr>
      <w:tr w:rsidR="00A26055" w:rsidRPr="00587AFF" w14:paraId="2B88903E" w14:textId="77777777" w:rsidTr="00101874">
        <w:tc>
          <w:tcPr>
            <w:tcW w:w="0" w:type="auto"/>
            <w:hideMark/>
          </w:tcPr>
          <w:p w14:paraId="5D51B34D" w14:textId="77777777" w:rsidR="00A26055" w:rsidRPr="00587AFF" w:rsidRDefault="00A26055" w:rsidP="00101874">
            <w:pPr>
              <w:spacing w:after="160" w:line="259" w:lineRule="auto"/>
            </w:pPr>
            <w:r w:rsidRPr="00587AFF">
              <w:t>diagnosis</w:t>
            </w:r>
          </w:p>
        </w:tc>
        <w:tc>
          <w:tcPr>
            <w:tcW w:w="0" w:type="auto"/>
            <w:hideMark/>
          </w:tcPr>
          <w:p w14:paraId="22587B39" w14:textId="77777777" w:rsidR="00A26055" w:rsidRPr="00587AFF" w:rsidRDefault="00A26055" w:rsidP="00101874">
            <w:pPr>
              <w:spacing w:after="160" w:line="259" w:lineRule="auto"/>
            </w:pPr>
            <w:r w:rsidRPr="00587AFF">
              <w:t>TEXT</w:t>
            </w:r>
          </w:p>
        </w:tc>
        <w:tc>
          <w:tcPr>
            <w:tcW w:w="0" w:type="auto"/>
            <w:hideMark/>
          </w:tcPr>
          <w:p w14:paraId="377C02EA" w14:textId="77777777" w:rsidR="00A26055" w:rsidRPr="00587AFF" w:rsidRDefault="00A26055" w:rsidP="00101874">
            <w:pPr>
              <w:spacing w:after="160" w:line="259" w:lineRule="auto"/>
            </w:pPr>
            <w:r w:rsidRPr="00587AFF">
              <w:t>Diagnosis information.</w:t>
            </w:r>
          </w:p>
        </w:tc>
      </w:tr>
      <w:tr w:rsidR="00A26055" w:rsidRPr="00587AFF" w14:paraId="660ED862" w14:textId="77777777" w:rsidTr="00101874">
        <w:tc>
          <w:tcPr>
            <w:tcW w:w="0" w:type="auto"/>
            <w:hideMark/>
          </w:tcPr>
          <w:p w14:paraId="31126E12" w14:textId="77777777" w:rsidR="00A26055" w:rsidRPr="00587AFF" w:rsidRDefault="00A26055" w:rsidP="00101874">
            <w:pPr>
              <w:spacing w:after="160" w:line="259" w:lineRule="auto"/>
            </w:pPr>
            <w:proofErr w:type="spellStart"/>
            <w:r w:rsidRPr="00587AFF">
              <w:t>treatmentPlan</w:t>
            </w:r>
            <w:proofErr w:type="spellEnd"/>
          </w:p>
        </w:tc>
        <w:tc>
          <w:tcPr>
            <w:tcW w:w="0" w:type="auto"/>
            <w:hideMark/>
          </w:tcPr>
          <w:p w14:paraId="2B157052" w14:textId="77777777" w:rsidR="00A26055" w:rsidRPr="00587AFF" w:rsidRDefault="00A26055" w:rsidP="00101874">
            <w:pPr>
              <w:spacing w:after="160" w:line="259" w:lineRule="auto"/>
            </w:pPr>
            <w:r w:rsidRPr="00587AFF">
              <w:t>TEXT</w:t>
            </w:r>
          </w:p>
        </w:tc>
        <w:tc>
          <w:tcPr>
            <w:tcW w:w="0" w:type="auto"/>
            <w:hideMark/>
          </w:tcPr>
          <w:p w14:paraId="7082D413" w14:textId="77777777" w:rsidR="00A26055" w:rsidRPr="00587AFF" w:rsidRDefault="00A26055" w:rsidP="00101874">
            <w:pPr>
              <w:spacing w:after="160" w:line="259" w:lineRule="auto"/>
            </w:pPr>
            <w:r w:rsidRPr="00587AFF">
              <w:t>Treatment plan prescribed.</w:t>
            </w:r>
          </w:p>
        </w:tc>
      </w:tr>
    </w:tbl>
    <w:p w14:paraId="62900EA0" w14:textId="77777777" w:rsidR="00A26055" w:rsidRPr="00587AFF" w:rsidRDefault="00A26055" w:rsidP="00A26055">
      <w:r>
        <w:pict w14:anchorId="7EC0D230">
          <v:rect id="_x0000_i1091" style="width:0;height:1.5pt" o:hralign="center" o:hrstd="t" o:hr="t" fillcolor="#a0a0a0" stroked="f"/>
        </w:pict>
      </w:r>
    </w:p>
    <w:p w14:paraId="4B8E06F6" w14:textId="77777777" w:rsidR="00A26055" w:rsidRPr="00587AFF" w:rsidRDefault="00A26055" w:rsidP="00A26055">
      <w:pPr>
        <w:rPr>
          <w:b/>
          <w:bCs/>
        </w:rPr>
      </w:pPr>
      <w:r w:rsidRPr="00587AFF">
        <w:rPr>
          <w:b/>
          <w:bCs/>
        </w:rPr>
        <w:t xml:space="preserve">7. </w:t>
      </w:r>
      <w:proofErr w:type="spellStart"/>
      <w:r w:rsidRPr="00587AFF">
        <w:rPr>
          <w:b/>
          <w:bCs/>
        </w:rPr>
        <w:t>LabReport</w:t>
      </w:r>
      <w:proofErr w:type="spellEnd"/>
      <w:r w:rsidRPr="00587AFF">
        <w:rPr>
          <w:b/>
          <w:bCs/>
        </w:rPr>
        <w:t xml:space="preserve"> Table</w:t>
      </w:r>
    </w:p>
    <w:tbl>
      <w:tblPr>
        <w:tblStyle w:val="TableGrid"/>
        <w:tblW w:w="0" w:type="auto"/>
        <w:tblLook w:val="04A0" w:firstRow="1" w:lastRow="0" w:firstColumn="1" w:lastColumn="0" w:noHBand="0" w:noVBand="1"/>
      </w:tblPr>
      <w:tblGrid>
        <w:gridCol w:w="1352"/>
        <w:gridCol w:w="1650"/>
        <w:gridCol w:w="4030"/>
      </w:tblGrid>
      <w:tr w:rsidR="00A26055" w:rsidRPr="00587AFF" w14:paraId="4FD84627" w14:textId="77777777" w:rsidTr="00101874">
        <w:tc>
          <w:tcPr>
            <w:tcW w:w="0" w:type="auto"/>
            <w:hideMark/>
          </w:tcPr>
          <w:p w14:paraId="22ADE85B" w14:textId="77777777" w:rsidR="00A26055" w:rsidRPr="00587AFF" w:rsidRDefault="00A26055" w:rsidP="00101874">
            <w:pPr>
              <w:spacing w:after="160" w:line="259" w:lineRule="auto"/>
              <w:rPr>
                <w:b/>
                <w:bCs/>
              </w:rPr>
            </w:pPr>
            <w:r w:rsidRPr="00587AFF">
              <w:rPr>
                <w:b/>
                <w:bCs/>
              </w:rPr>
              <w:t>Field Name</w:t>
            </w:r>
          </w:p>
        </w:tc>
        <w:tc>
          <w:tcPr>
            <w:tcW w:w="0" w:type="auto"/>
            <w:hideMark/>
          </w:tcPr>
          <w:p w14:paraId="04B7AE7F" w14:textId="77777777" w:rsidR="00A26055" w:rsidRPr="00587AFF" w:rsidRDefault="00A26055" w:rsidP="00101874">
            <w:pPr>
              <w:spacing w:after="160" w:line="259" w:lineRule="auto"/>
              <w:rPr>
                <w:b/>
                <w:bCs/>
              </w:rPr>
            </w:pPr>
            <w:r w:rsidRPr="00587AFF">
              <w:rPr>
                <w:b/>
                <w:bCs/>
              </w:rPr>
              <w:t>Data Type</w:t>
            </w:r>
          </w:p>
        </w:tc>
        <w:tc>
          <w:tcPr>
            <w:tcW w:w="0" w:type="auto"/>
            <w:hideMark/>
          </w:tcPr>
          <w:p w14:paraId="15AE03E6" w14:textId="77777777" w:rsidR="00A26055" w:rsidRPr="00587AFF" w:rsidRDefault="00A26055" w:rsidP="00101874">
            <w:pPr>
              <w:spacing w:after="160" w:line="259" w:lineRule="auto"/>
              <w:rPr>
                <w:b/>
                <w:bCs/>
              </w:rPr>
            </w:pPr>
            <w:r w:rsidRPr="00587AFF">
              <w:rPr>
                <w:b/>
                <w:bCs/>
              </w:rPr>
              <w:t>Description</w:t>
            </w:r>
          </w:p>
        </w:tc>
      </w:tr>
      <w:tr w:rsidR="00A26055" w:rsidRPr="00587AFF" w14:paraId="4401B486" w14:textId="77777777" w:rsidTr="00101874">
        <w:tc>
          <w:tcPr>
            <w:tcW w:w="0" w:type="auto"/>
            <w:hideMark/>
          </w:tcPr>
          <w:p w14:paraId="37081777" w14:textId="77777777" w:rsidR="00A26055" w:rsidRPr="00587AFF" w:rsidRDefault="00A26055" w:rsidP="00101874">
            <w:pPr>
              <w:spacing w:after="160" w:line="259" w:lineRule="auto"/>
            </w:pPr>
            <w:proofErr w:type="spellStart"/>
            <w:r w:rsidRPr="00587AFF">
              <w:t>labReportId</w:t>
            </w:r>
            <w:proofErr w:type="spellEnd"/>
          </w:p>
        </w:tc>
        <w:tc>
          <w:tcPr>
            <w:tcW w:w="0" w:type="auto"/>
            <w:hideMark/>
          </w:tcPr>
          <w:p w14:paraId="4C790D24" w14:textId="77777777" w:rsidR="00A26055" w:rsidRPr="00587AFF" w:rsidRDefault="00A26055" w:rsidP="00101874">
            <w:pPr>
              <w:spacing w:after="160" w:line="259" w:lineRule="auto"/>
            </w:pPr>
            <w:r w:rsidRPr="00587AFF">
              <w:t>INT (PK)</w:t>
            </w:r>
          </w:p>
        </w:tc>
        <w:tc>
          <w:tcPr>
            <w:tcW w:w="0" w:type="auto"/>
            <w:hideMark/>
          </w:tcPr>
          <w:p w14:paraId="5AFA00E8" w14:textId="77777777" w:rsidR="00A26055" w:rsidRPr="00587AFF" w:rsidRDefault="00A26055" w:rsidP="00101874">
            <w:pPr>
              <w:spacing w:after="160" w:line="259" w:lineRule="auto"/>
            </w:pPr>
            <w:r w:rsidRPr="00587AFF">
              <w:t>Unique identifier for each lab report.</w:t>
            </w:r>
          </w:p>
        </w:tc>
      </w:tr>
      <w:tr w:rsidR="00A26055" w:rsidRPr="00587AFF" w14:paraId="45806A56" w14:textId="77777777" w:rsidTr="00101874">
        <w:tc>
          <w:tcPr>
            <w:tcW w:w="0" w:type="auto"/>
            <w:hideMark/>
          </w:tcPr>
          <w:p w14:paraId="10775645" w14:textId="77777777" w:rsidR="00A26055" w:rsidRPr="00587AFF" w:rsidRDefault="00A26055" w:rsidP="00101874">
            <w:pPr>
              <w:spacing w:after="160" w:line="259" w:lineRule="auto"/>
            </w:pPr>
            <w:proofErr w:type="spellStart"/>
            <w:r w:rsidRPr="00587AFF">
              <w:t>patientId</w:t>
            </w:r>
            <w:proofErr w:type="spellEnd"/>
          </w:p>
        </w:tc>
        <w:tc>
          <w:tcPr>
            <w:tcW w:w="0" w:type="auto"/>
            <w:hideMark/>
          </w:tcPr>
          <w:p w14:paraId="4D354385" w14:textId="77777777" w:rsidR="00A26055" w:rsidRPr="00587AFF" w:rsidRDefault="00A26055" w:rsidP="00101874">
            <w:pPr>
              <w:spacing w:after="160" w:line="259" w:lineRule="auto"/>
            </w:pPr>
            <w:r w:rsidRPr="00587AFF">
              <w:t>INT (FK)</w:t>
            </w:r>
          </w:p>
        </w:tc>
        <w:tc>
          <w:tcPr>
            <w:tcW w:w="0" w:type="auto"/>
            <w:hideMark/>
          </w:tcPr>
          <w:p w14:paraId="0F6C36D6" w14:textId="77777777" w:rsidR="00A26055" w:rsidRPr="00587AFF" w:rsidRDefault="00A26055" w:rsidP="00101874">
            <w:pPr>
              <w:spacing w:after="160" w:line="259" w:lineRule="auto"/>
            </w:pPr>
            <w:r w:rsidRPr="00587AFF">
              <w:t xml:space="preserve">Foreign key linked to </w:t>
            </w:r>
            <w:proofErr w:type="gramStart"/>
            <w:r w:rsidRPr="00587AFF">
              <w:t>Patient</w:t>
            </w:r>
            <w:proofErr w:type="gramEnd"/>
            <w:r w:rsidRPr="00587AFF">
              <w:t>.</w:t>
            </w:r>
          </w:p>
        </w:tc>
      </w:tr>
      <w:tr w:rsidR="00A26055" w:rsidRPr="00587AFF" w14:paraId="3EC0C379" w14:textId="77777777" w:rsidTr="00101874">
        <w:tc>
          <w:tcPr>
            <w:tcW w:w="0" w:type="auto"/>
            <w:hideMark/>
          </w:tcPr>
          <w:p w14:paraId="6A7C40BA" w14:textId="77777777" w:rsidR="00A26055" w:rsidRPr="00587AFF" w:rsidRDefault="00A26055" w:rsidP="00101874">
            <w:pPr>
              <w:spacing w:after="160" w:line="259" w:lineRule="auto"/>
            </w:pPr>
            <w:proofErr w:type="spellStart"/>
            <w:r w:rsidRPr="00587AFF">
              <w:t>testName</w:t>
            </w:r>
            <w:proofErr w:type="spellEnd"/>
          </w:p>
        </w:tc>
        <w:tc>
          <w:tcPr>
            <w:tcW w:w="0" w:type="auto"/>
            <w:hideMark/>
          </w:tcPr>
          <w:p w14:paraId="3BCC1775" w14:textId="77777777" w:rsidR="00A26055" w:rsidRPr="00587AFF" w:rsidRDefault="00A26055" w:rsidP="00101874">
            <w:pPr>
              <w:spacing w:after="160" w:line="259" w:lineRule="auto"/>
            </w:pPr>
            <w:proofErr w:type="gramStart"/>
            <w:r w:rsidRPr="00587AFF">
              <w:t>VARCHAR(</w:t>
            </w:r>
            <w:proofErr w:type="gramEnd"/>
            <w:r w:rsidRPr="00587AFF">
              <w:t>100)</w:t>
            </w:r>
          </w:p>
        </w:tc>
        <w:tc>
          <w:tcPr>
            <w:tcW w:w="0" w:type="auto"/>
            <w:hideMark/>
          </w:tcPr>
          <w:p w14:paraId="1FACAEF6" w14:textId="77777777" w:rsidR="00A26055" w:rsidRPr="00587AFF" w:rsidRDefault="00A26055" w:rsidP="00101874">
            <w:pPr>
              <w:spacing w:after="160" w:line="259" w:lineRule="auto"/>
            </w:pPr>
            <w:r w:rsidRPr="00587AFF">
              <w:t>Name of the medical test.</w:t>
            </w:r>
          </w:p>
        </w:tc>
      </w:tr>
      <w:tr w:rsidR="00A26055" w:rsidRPr="00587AFF" w14:paraId="4871B170" w14:textId="77777777" w:rsidTr="00101874">
        <w:tc>
          <w:tcPr>
            <w:tcW w:w="0" w:type="auto"/>
            <w:hideMark/>
          </w:tcPr>
          <w:p w14:paraId="0417C3F7" w14:textId="77777777" w:rsidR="00A26055" w:rsidRPr="00587AFF" w:rsidRDefault="00A26055" w:rsidP="00101874">
            <w:pPr>
              <w:spacing w:after="160" w:line="259" w:lineRule="auto"/>
            </w:pPr>
            <w:proofErr w:type="spellStart"/>
            <w:r w:rsidRPr="00587AFF">
              <w:t>testResults</w:t>
            </w:r>
            <w:proofErr w:type="spellEnd"/>
          </w:p>
        </w:tc>
        <w:tc>
          <w:tcPr>
            <w:tcW w:w="0" w:type="auto"/>
            <w:hideMark/>
          </w:tcPr>
          <w:p w14:paraId="1EC58764" w14:textId="77777777" w:rsidR="00A26055" w:rsidRPr="00587AFF" w:rsidRDefault="00A26055" w:rsidP="00101874">
            <w:pPr>
              <w:spacing w:after="160" w:line="259" w:lineRule="auto"/>
            </w:pPr>
            <w:r w:rsidRPr="00587AFF">
              <w:t>TEXT</w:t>
            </w:r>
          </w:p>
        </w:tc>
        <w:tc>
          <w:tcPr>
            <w:tcW w:w="0" w:type="auto"/>
            <w:hideMark/>
          </w:tcPr>
          <w:p w14:paraId="1AE7C4B2" w14:textId="77777777" w:rsidR="00A26055" w:rsidRPr="00587AFF" w:rsidRDefault="00A26055" w:rsidP="00101874">
            <w:pPr>
              <w:spacing w:after="160" w:line="259" w:lineRule="auto"/>
            </w:pPr>
            <w:r w:rsidRPr="00587AFF">
              <w:t>Results of the test.</w:t>
            </w:r>
          </w:p>
        </w:tc>
      </w:tr>
      <w:tr w:rsidR="00A26055" w:rsidRPr="00587AFF" w14:paraId="0DD1AD5E" w14:textId="77777777" w:rsidTr="00101874">
        <w:tc>
          <w:tcPr>
            <w:tcW w:w="0" w:type="auto"/>
            <w:hideMark/>
          </w:tcPr>
          <w:p w14:paraId="4CB0E82F" w14:textId="77777777" w:rsidR="00A26055" w:rsidRPr="00587AFF" w:rsidRDefault="00A26055" w:rsidP="00101874">
            <w:pPr>
              <w:spacing w:after="160" w:line="259" w:lineRule="auto"/>
            </w:pPr>
            <w:proofErr w:type="spellStart"/>
            <w:r w:rsidRPr="00587AFF">
              <w:t>reportDate</w:t>
            </w:r>
            <w:proofErr w:type="spellEnd"/>
          </w:p>
        </w:tc>
        <w:tc>
          <w:tcPr>
            <w:tcW w:w="0" w:type="auto"/>
            <w:hideMark/>
          </w:tcPr>
          <w:p w14:paraId="39C82C64" w14:textId="77777777" w:rsidR="00A26055" w:rsidRPr="00587AFF" w:rsidRDefault="00A26055" w:rsidP="00101874">
            <w:pPr>
              <w:spacing w:after="160" w:line="259" w:lineRule="auto"/>
            </w:pPr>
            <w:r w:rsidRPr="00587AFF">
              <w:t>DATE</w:t>
            </w:r>
          </w:p>
        </w:tc>
        <w:tc>
          <w:tcPr>
            <w:tcW w:w="0" w:type="auto"/>
            <w:hideMark/>
          </w:tcPr>
          <w:p w14:paraId="4F5BBF96" w14:textId="77777777" w:rsidR="00A26055" w:rsidRPr="00587AFF" w:rsidRDefault="00A26055" w:rsidP="00101874">
            <w:pPr>
              <w:spacing w:after="160" w:line="259" w:lineRule="auto"/>
            </w:pPr>
            <w:r w:rsidRPr="00587AFF">
              <w:t>Date when the lab report was generated.</w:t>
            </w:r>
          </w:p>
        </w:tc>
      </w:tr>
    </w:tbl>
    <w:p w14:paraId="3FF4BAC0" w14:textId="77777777" w:rsidR="00A26055" w:rsidRPr="00587AFF" w:rsidRDefault="00A26055" w:rsidP="00A26055">
      <w:r>
        <w:pict w14:anchorId="464C75A5">
          <v:rect id="_x0000_i1092" style="width:0;height:1.5pt" o:hralign="center" o:hrstd="t" o:hr="t" fillcolor="#a0a0a0" stroked="f"/>
        </w:pict>
      </w:r>
    </w:p>
    <w:p w14:paraId="2AAD3C28" w14:textId="77777777" w:rsidR="00A26055" w:rsidRPr="00587AFF" w:rsidRDefault="00A26055" w:rsidP="00A26055">
      <w:pPr>
        <w:rPr>
          <w:b/>
          <w:bCs/>
        </w:rPr>
      </w:pPr>
      <w:r w:rsidRPr="00587AFF">
        <w:rPr>
          <w:b/>
          <w:bCs/>
        </w:rPr>
        <w:t>8. Payment Table</w:t>
      </w:r>
    </w:p>
    <w:tbl>
      <w:tblPr>
        <w:tblStyle w:val="TableGrid"/>
        <w:tblW w:w="0" w:type="auto"/>
        <w:tblLook w:val="04A0" w:firstRow="1" w:lastRow="0" w:firstColumn="1" w:lastColumn="0" w:noHBand="0" w:noVBand="1"/>
      </w:tblPr>
      <w:tblGrid>
        <w:gridCol w:w="1503"/>
        <w:gridCol w:w="1700"/>
        <w:gridCol w:w="3551"/>
      </w:tblGrid>
      <w:tr w:rsidR="00A26055" w:rsidRPr="00587AFF" w14:paraId="73A42B00" w14:textId="77777777" w:rsidTr="00101874">
        <w:tc>
          <w:tcPr>
            <w:tcW w:w="0" w:type="auto"/>
            <w:hideMark/>
          </w:tcPr>
          <w:p w14:paraId="52E98D4B" w14:textId="77777777" w:rsidR="00A26055" w:rsidRPr="00587AFF" w:rsidRDefault="00A26055" w:rsidP="00101874">
            <w:pPr>
              <w:spacing w:after="160" w:line="259" w:lineRule="auto"/>
              <w:rPr>
                <w:b/>
                <w:bCs/>
              </w:rPr>
            </w:pPr>
            <w:r w:rsidRPr="00587AFF">
              <w:rPr>
                <w:b/>
                <w:bCs/>
              </w:rPr>
              <w:t>Field Name</w:t>
            </w:r>
          </w:p>
        </w:tc>
        <w:tc>
          <w:tcPr>
            <w:tcW w:w="0" w:type="auto"/>
            <w:hideMark/>
          </w:tcPr>
          <w:p w14:paraId="64DE4A04" w14:textId="77777777" w:rsidR="00A26055" w:rsidRPr="00587AFF" w:rsidRDefault="00A26055" w:rsidP="00101874">
            <w:pPr>
              <w:spacing w:after="160" w:line="259" w:lineRule="auto"/>
              <w:rPr>
                <w:b/>
                <w:bCs/>
              </w:rPr>
            </w:pPr>
            <w:r w:rsidRPr="00587AFF">
              <w:rPr>
                <w:b/>
                <w:bCs/>
              </w:rPr>
              <w:t>Data Type</w:t>
            </w:r>
          </w:p>
        </w:tc>
        <w:tc>
          <w:tcPr>
            <w:tcW w:w="0" w:type="auto"/>
            <w:hideMark/>
          </w:tcPr>
          <w:p w14:paraId="3ECA5824" w14:textId="77777777" w:rsidR="00A26055" w:rsidRPr="00587AFF" w:rsidRDefault="00A26055" w:rsidP="00101874">
            <w:pPr>
              <w:spacing w:after="160" w:line="259" w:lineRule="auto"/>
              <w:rPr>
                <w:b/>
                <w:bCs/>
              </w:rPr>
            </w:pPr>
            <w:r w:rsidRPr="00587AFF">
              <w:rPr>
                <w:b/>
                <w:bCs/>
              </w:rPr>
              <w:t>Description</w:t>
            </w:r>
          </w:p>
        </w:tc>
      </w:tr>
      <w:tr w:rsidR="00A26055" w:rsidRPr="00587AFF" w14:paraId="46C137B8" w14:textId="77777777" w:rsidTr="00101874">
        <w:tc>
          <w:tcPr>
            <w:tcW w:w="0" w:type="auto"/>
            <w:hideMark/>
          </w:tcPr>
          <w:p w14:paraId="7C129B9A" w14:textId="77777777" w:rsidR="00A26055" w:rsidRPr="00587AFF" w:rsidRDefault="00A26055" w:rsidP="00101874">
            <w:pPr>
              <w:spacing w:after="160" w:line="259" w:lineRule="auto"/>
            </w:pPr>
            <w:proofErr w:type="spellStart"/>
            <w:r w:rsidRPr="00587AFF">
              <w:t>paymentId</w:t>
            </w:r>
            <w:proofErr w:type="spellEnd"/>
          </w:p>
        </w:tc>
        <w:tc>
          <w:tcPr>
            <w:tcW w:w="0" w:type="auto"/>
            <w:hideMark/>
          </w:tcPr>
          <w:p w14:paraId="70E865D8" w14:textId="77777777" w:rsidR="00A26055" w:rsidRPr="00587AFF" w:rsidRDefault="00A26055" w:rsidP="00101874">
            <w:pPr>
              <w:spacing w:after="160" w:line="259" w:lineRule="auto"/>
            </w:pPr>
            <w:r w:rsidRPr="00587AFF">
              <w:t>INT (PK)</w:t>
            </w:r>
          </w:p>
        </w:tc>
        <w:tc>
          <w:tcPr>
            <w:tcW w:w="0" w:type="auto"/>
            <w:hideMark/>
          </w:tcPr>
          <w:p w14:paraId="1E97F5E6" w14:textId="77777777" w:rsidR="00A26055" w:rsidRPr="00587AFF" w:rsidRDefault="00A26055" w:rsidP="00101874">
            <w:pPr>
              <w:spacing w:after="160" w:line="259" w:lineRule="auto"/>
            </w:pPr>
            <w:r w:rsidRPr="00587AFF">
              <w:t>Unique identifier for each payment.</w:t>
            </w:r>
          </w:p>
        </w:tc>
      </w:tr>
      <w:tr w:rsidR="00A26055" w:rsidRPr="00587AFF" w14:paraId="6BC696A9" w14:textId="77777777" w:rsidTr="00101874">
        <w:tc>
          <w:tcPr>
            <w:tcW w:w="0" w:type="auto"/>
            <w:hideMark/>
          </w:tcPr>
          <w:p w14:paraId="7D836C66" w14:textId="77777777" w:rsidR="00A26055" w:rsidRPr="00587AFF" w:rsidRDefault="00A26055" w:rsidP="00101874">
            <w:pPr>
              <w:spacing w:after="160" w:line="259" w:lineRule="auto"/>
            </w:pPr>
            <w:r w:rsidRPr="00587AFF">
              <w:lastRenderedPageBreak/>
              <w:t>amount</w:t>
            </w:r>
          </w:p>
        </w:tc>
        <w:tc>
          <w:tcPr>
            <w:tcW w:w="0" w:type="auto"/>
            <w:hideMark/>
          </w:tcPr>
          <w:p w14:paraId="35E28E19" w14:textId="77777777" w:rsidR="00A26055" w:rsidRPr="00587AFF" w:rsidRDefault="00A26055" w:rsidP="00101874">
            <w:pPr>
              <w:spacing w:after="160" w:line="259" w:lineRule="auto"/>
            </w:pPr>
            <w:proofErr w:type="gramStart"/>
            <w:r w:rsidRPr="00587AFF">
              <w:t>DECIMAL(</w:t>
            </w:r>
            <w:proofErr w:type="gramEnd"/>
            <w:r w:rsidRPr="00587AFF">
              <w:t>10, 2)</w:t>
            </w:r>
          </w:p>
        </w:tc>
        <w:tc>
          <w:tcPr>
            <w:tcW w:w="0" w:type="auto"/>
            <w:hideMark/>
          </w:tcPr>
          <w:p w14:paraId="4F723776" w14:textId="77777777" w:rsidR="00A26055" w:rsidRPr="00587AFF" w:rsidRDefault="00A26055" w:rsidP="00101874">
            <w:pPr>
              <w:spacing w:after="160" w:line="259" w:lineRule="auto"/>
            </w:pPr>
            <w:r w:rsidRPr="00587AFF">
              <w:t>Payment amount.</w:t>
            </w:r>
          </w:p>
        </w:tc>
      </w:tr>
      <w:tr w:rsidR="00A26055" w:rsidRPr="00587AFF" w14:paraId="40BEEAB7" w14:textId="77777777" w:rsidTr="00101874">
        <w:tc>
          <w:tcPr>
            <w:tcW w:w="0" w:type="auto"/>
            <w:hideMark/>
          </w:tcPr>
          <w:p w14:paraId="3C8EC7B5" w14:textId="77777777" w:rsidR="00A26055" w:rsidRPr="00587AFF" w:rsidRDefault="00A26055" w:rsidP="00101874">
            <w:pPr>
              <w:spacing w:after="160" w:line="259" w:lineRule="auto"/>
            </w:pPr>
            <w:proofErr w:type="spellStart"/>
            <w:r w:rsidRPr="00587AFF">
              <w:t>paymentDate</w:t>
            </w:r>
            <w:proofErr w:type="spellEnd"/>
          </w:p>
        </w:tc>
        <w:tc>
          <w:tcPr>
            <w:tcW w:w="0" w:type="auto"/>
            <w:hideMark/>
          </w:tcPr>
          <w:p w14:paraId="4C903D66" w14:textId="77777777" w:rsidR="00A26055" w:rsidRPr="00587AFF" w:rsidRDefault="00A26055" w:rsidP="00101874">
            <w:pPr>
              <w:spacing w:after="160" w:line="259" w:lineRule="auto"/>
            </w:pPr>
            <w:r w:rsidRPr="00587AFF">
              <w:t>DATE</w:t>
            </w:r>
          </w:p>
        </w:tc>
        <w:tc>
          <w:tcPr>
            <w:tcW w:w="0" w:type="auto"/>
            <w:hideMark/>
          </w:tcPr>
          <w:p w14:paraId="5490594E" w14:textId="77777777" w:rsidR="00A26055" w:rsidRPr="00587AFF" w:rsidRDefault="00A26055" w:rsidP="00101874">
            <w:pPr>
              <w:spacing w:after="160" w:line="259" w:lineRule="auto"/>
            </w:pPr>
            <w:r w:rsidRPr="00587AFF">
              <w:t>Date of payment.</w:t>
            </w:r>
          </w:p>
        </w:tc>
      </w:tr>
      <w:tr w:rsidR="00A26055" w:rsidRPr="00587AFF" w14:paraId="78D80C21" w14:textId="77777777" w:rsidTr="00101874">
        <w:tc>
          <w:tcPr>
            <w:tcW w:w="0" w:type="auto"/>
            <w:hideMark/>
          </w:tcPr>
          <w:p w14:paraId="773F3F1A" w14:textId="77777777" w:rsidR="00A26055" w:rsidRPr="00587AFF" w:rsidRDefault="00A26055" w:rsidP="00101874">
            <w:pPr>
              <w:spacing w:after="160" w:line="259" w:lineRule="auto"/>
            </w:pPr>
            <w:proofErr w:type="spellStart"/>
            <w:r w:rsidRPr="00587AFF">
              <w:t>paymentType</w:t>
            </w:r>
            <w:proofErr w:type="spellEnd"/>
          </w:p>
        </w:tc>
        <w:tc>
          <w:tcPr>
            <w:tcW w:w="0" w:type="auto"/>
            <w:hideMark/>
          </w:tcPr>
          <w:p w14:paraId="5064B35E" w14:textId="77777777" w:rsidR="00A26055" w:rsidRPr="00587AFF" w:rsidRDefault="00A26055" w:rsidP="00101874">
            <w:pPr>
              <w:spacing w:after="160" w:line="259" w:lineRule="auto"/>
            </w:pPr>
            <w:proofErr w:type="gramStart"/>
            <w:r w:rsidRPr="00587AFF">
              <w:t>VARCHAR(</w:t>
            </w:r>
            <w:proofErr w:type="gramEnd"/>
            <w:r w:rsidRPr="00587AFF">
              <w:t>20)</w:t>
            </w:r>
          </w:p>
        </w:tc>
        <w:tc>
          <w:tcPr>
            <w:tcW w:w="0" w:type="auto"/>
            <w:hideMark/>
          </w:tcPr>
          <w:p w14:paraId="4241FEC8" w14:textId="77777777" w:rsidR="00A26055" w:rsidRPr="00587AFF" w:rsidRDefault="00A26055" w:rsidP="00101874">
            <w:pPr>
              <w:spacing w:after="160" w:line="259" w:lineRule="auto"/>
            </w:pPr>
            <w:r w:rsidRPr="00587AFF">
              <w:t>Type (Credit, Cash, Insurance).</w:t>
            </w:r>
          </w:p>
        </w:tc>
      </w:tr>
      <w:tr w:rsidR="00A26055" w:rsidRPr="00587AFF" w14:paraId="1A970164" w14:textId="77777777" w:rsidTr="00101874">
        <w:tc>
          <w:tcPr>
            <w:tcW w:w="0" w:type="auto"/>
            <w:hideMark/>
          </w:tcPr>
          <w:p w14:paraId="13564726" w14:textId="77777777" w:rsidR="00A26055" w:rsidRPr="00587AFF" w:rsidRDefault="00A26055" w:rsidP="00101874">
            <w:pPr>
              <w:spacing w:after="160" w:line="259" w:lineRule="auto"/>
            </w:pPr>
            <w:proofErr w:type="spellStart"/>
            <w:r w:rsidRPr="00587AFF">
              <w:t>invoiceId</w:t>
            </w:r>
            <w:proofErr w:type="spellEnd"/>
          </w:p>
        </w:tc>
        <w:tc>
          <w:tcPr>
            <w:tcW w:w="0" w:type="auto"/>
            <w:hideMark/>
          </w:tcPr>
          <w:p w14:paraId="6FF44BB4" w14:textId="77777777" w:rsidR="00A26055" w:rsidRPr="00587AFF" w:rsidRDefault="00A26055" w:rsidP="00101874">
            <w:pPr>
              <w:spacing w:after="160" w:line="259" w:lineRule="auto"/>
            </w:pPr>
            <w:r w:rsidRPr="00587AFF">
              <w:t>INT (FK)</w:t>
            </w:r>
          </w:p>
        </w:tc>
        <w:tc>
          <w:tcPr>
            <w:tcW w:w="0" w:type="auto"/>
            <w:hideMark/>
          </w:tcPr>
          <w:p w14:paraId="0A091C80" w14:textId="77777777" w:rsidR="00A26055" w:rsidRPr="00587AFF" w:rsidRDefault="00A26055" w:rsidP="00101874">
            <w:pPr>
              <w:spacing w:after="160" w:line="259" w:lineRule="auto"/>
            </w:pPr>
            <w:r w:rsidRPr="00587AFF">
              <w:t>Foreign key linked to Invoice.</w:t>
            </w:r>
          </w:p>
        </w:tc>
      </w:tr>
    </w:tbl>
    <w:p w14:paraId="2E1D1738" w14:textId="77777777" w:rsidR="00A26055" w:rsidRPr="00587AFF" w:rsidRDefault="00A26055" w:rsidP="00A26055">
      <w:r>
        <w:pict w14:anchorId="7E4A1EAB">
          <v:rect id="_x0000_i1093" style="width:0;height:1.5pt" o:hralign="center" o:hrstd="t" o:hr="t" fillcolor="#a0a0a0" stroked="f"/>
        </w:pict>
      </w:r>
    </w:p>
    <w:p w14:paraId="2D109A88" w14:textId="77777777" w:rsidR="00A26055" w:rsidRPr="00587AFF" w:rsidRDefault="00A26055" w:rsidP="00A26055">
      <w:pPr>
        <w:rPr>
          <w:b/>
          <w:bCs/>
        </w:rPr>
      </w:pPr>
      <w:r w:rsidRPr="00587AFF">
        <w:rPr>
          <w:b/>
          <w:bCs/>
        </w:rPr>
        <w:t>9. Insurance Table</w:t>
      </w:r>
    </w:p>
    <w:tbl>
      <w:tblPr>
        <w:tblStyle w:val="TableGrid"/>
        <w:tblW w:w="0" w:type="auto"/>
        <w:tblLook w:val="04A0" w:firstRow="1" w:lastRow="0" w:firstColumn="1" w:lastColumn="0" w:noHBand="0" w:noVBand="1"/>
      </w:tblPr>
      <w:tblGrid>
        <w:gridCol w:w="1935"/>
        <w:gridCol w:w="1650"/>
        <w:gridCol w:w="4317"/>
      </w:tblGrid>
      <w:tr w:rsidR="00A26055" w:rsidRPr="00587AFF" w14:paraId="35354BA8" w14:textId="77777777" w:rsidTr="00101874">
        <w:tc>
          <w:tcPr>
            <w:tcW w:w="0" w:type="auto"/>
            <w:hideMark/>
          </w:tcPr>
          <w:p w14:paraId="71052F6A" w14:textId="77777777" w:rsidR="00A26055" w:rsidRPr="00587AFF" w:rsidRDefault="00A26055" w:rsidP="00101874">
            <w:pPr>
              <w:spacing w:after="160" w:line="259" w:lineRule="auto"/>
              <w:rPr>
                <w:b/>
                <w:bCs/>
              </w:rPr>
            </w:pPr>
            <w:r w:rsidRPr="00587AFF">
              <w:rPr>
                <w:b/>
                <w:bCs/>
              </w:rPr>
              <w:t>Field Name</w:t>
            </w:r>
          </w:p>
        </w:tc>
        <w:tc>
          <w:tcPr>
            <w:tcW w:w="0" w:type="auto"/>
            <w:hideMark/>
          </w:tcPr>
          <w:p w14:paraId="6EF8F7CE" w14:textId="77777777" w:rsidR="00A26055" w:rsidRPr="00587AFF" w:rsidRDefault="00A26055" w:rsidP="00101874">
            <w:pPr>
              <w:spacing w:after="160" w:line="259" w:lineRule="auto"/>
              <w:rPr>
                <w:b/>
                <w:bCs/>
              </w:rPr>
            </w:pPr>
            <w:r w:rsidRPr="00587AFF">
              <w:rPr>
                <w:b/>
                <w:bCs/>
              </w:rPr>
              <w:t>Data Type</w:t>
            </w:r>
          </w:p>
        </w:tc>
        <w:tc>
          <w:tcPr>
            <w:tcW w:w="0" w:type="auto"/>
            <w:hideMark/>
          </w:tcPr>
          <w:p w14:paraId="6047953E" w14:textId="77777777" w:rsidR="00A26055" w:rsidRPr="00587AFF" w:rsidRDefault="00A26055" w:rsidP="00101874">
            <w:pPr>
              <w:spacing w:after="160" w:line="259" w:lineRule="auto"/>
              <w:rPr>
                <w:b/>
                <w:bCs/>
              </w:rPr>
            </w:pPr>
            <w:r w:rsidRPr="00587AFF">
              <w:rPr>
                <w:b/>
                <w:bCs/>
              </w:rPr>
              <w:t>Description</w:t>
            </w:r>
          </w:p>
        </w:tc>
      </w:tr>
      <w:tr w:rsidR="00A26055" w:rsidRPr="00587AFF" w14:paraId="3EA1059F" w14:textId="77777777" w:rsidTr="00101874">
        <w:tc>
          <w:tcPr>
            <w:tcW w:w="0" w:type="auto"/>
            <w:hideMark/>
          </w:tcPr>
          <w:p w14:paraId="58A44798" w14:textId="77777777" w:rsidR="00A26055" w:rsidRPr="00587AFF" w:rsidRDefault="00A26055" w:rsidP="00101874">
            <w:pPr>
              <w:spacing w:after="160" w:line="259" w:lineRule="auto"/>
            </w:pPr>
            <w:proofErr w:type="spellStart"/>
            <w:r w:rsidRPr="00587AFF">
              <w:t>insuranceId</w:t>
            </w:r>
            <w:proofErr w:type="spellEnd"/>
          </w:p>
        </w:tc>
        <w:tc>
          <w:tcPr>
            <w:tcW w:w="0" w:type="auto"/>
            <w:hideMark/>
          </w:tcPr>
          <w:p w14:paraId="315B6AB6" w14:textId="77777777" w:rsidR="00A26055" w:rsidRPr="00587AFF" w:rsidRDefault="00A26055" w:rsidP="00101874">
            <w:pPr>
              <w:spacing w:after="160" w:line="259" w:lineRule="auto"/>
            </w:pPr>
            <w:r w:rsidRPr="00587AFF">
              <w:t>INT (PK)</w:t>
            </w:r>
          </w:p>
        </w:tc>
        <w:tc>
          <w:tcPr>
            <w:tcW w:w="0" w:type="auto"/>
            <w:hideMark/>
          </w:tcPr>
          <w:p w14:paraId="1B198F74" w14:textId="77777777" w:rsidR="00A26055" w:rsidRPr="00587AFF" w:rsidRDefault="00A26055" w:rsidP="00101874">
            <w:pPr>
              <w:spacing w:after="160" w:line="259" w:lineRule="auto"/>
            </w:pPr>
            <w:r w:rsidRPr="00587AFF">
              <w:t>Unique identifier for the insurance.</w:t>
            </w:r>
          </w:p>
        </w:tc>
      </w:tr>
      <w:tr w:rsidR="00A26055" w:rsidRPr="00587AFF" w14:paraId="35E242EE" w14:textId="77777777" w:rsidTr="00101874">
        <w:tc>
          <w:tcPr>
            <w:tcW w:w="0" w:type="auto"/>
            <w:hideMark/>
          </w:tcPr>
          <w:p w14:paraId="42616C3E" w14:textId="77777777" w:rsidR="00A26055" w:rsidRPr="00587AFF" w:rsidRDefault="00A26055" w:rsidP="00101874">
            <w:pPr>
              <w:spacing w:after="160" w:line="259" w:lineRule="auto"/>
            </w:pPr>
            <w:proofErr w:type="spellStart"/>
            <w:r w:rsidRPr="00587AFF">
              <w:t>patientId</w:t>
            </w:r>
            <w:proofErr w:type="spellEnd"/>
          </w:p>
        </w:tc>
        <w:tc>
          <w:tcPr>
            <w:tcW w:w="0" w:type="auto"/>
            <w:hideMark/>
          </w:tcPr>
          <w:p w14:paraId="2E826B4E" w14:textId="77777777" w:rsidR="00A26055" w:rsidRPr="00587AFF" w:rsidRDefault="00A26055" w:rsidP="00101874">
            <w:pPr>
              <w:spacing w:after="160" w:line="259" w:lineRule="auto"/>
            </w:pPr>
            <w:r w:rsidRPr="00587AFF">
              <w:t>INT (FK)</w:t>
            </w:r>
          </w:p>
        </w:tc>
        <w:tc>
          <w:tcPr>
            <w:tcW w:w="0" w:type="auto"/>
            <w:hideMark/>
          </w:tcPr>
          <w:p w14:paraId="5C5B4E93" w14:textId="77777777" w:rsidR="00A26055" w:rsidRPr="00587AFF" w:rsidRDefault="00A26055" w:rsidP="00101874">
            <w:pPr>
              <w:spacing w:after="160" w:line="259" w:lineRule="auto"/>
            </w:pPr>
            <w:r w:rsidRPr="00587AFF">
              <w:t xml:space="preserve">Foreign key linked to </w:t>
            </w:r>
            <w:proofErr w:type="gramStart"/>
            <w:r w:rsidRPr="00587AFF">
              <w:t>Patient</w:t>
            </w:r>
            <w:proofErr w:type="gramEnd"/>
            <w:r w:rsidRPr="00587AFF">
              <w:t>.</w:t>
            </w:r>
          </w:p>
        </w:tc>
      </w:tr>
      <w:tr w:rsidR="00A26055" w:rsidRPr="00587AFF" w14:paraId="030097E2" w14:textId="77777777" w:rsidTr="00101874">
        <w:tc>
          <w:tcPr>
            <w:tcW w:w="0" w:type="auto"/>
            <w:hideMark/>
          </w:tcPr>
          <w:p w14:paraId="442E8305" w14:textId="77777777" w:rsidR="00A26055" w:rsidRPr="00587AFF" w:rsidRDefault="00A26055" w:rsidP="00101874">
            <w:pPr>
              <w:spacing w:after="160" w:line="259" w:lineRule="auto"/>
            </w:pPr>
            <w:proofErr w:type="spellStart"/>
            <w:r w:rsidRPr="00587AFF">
              <w:t>insuranceProvider</w:t>
            </w:r>
            <w:proofErr w:type="spellEnd"/>
          </w:p>
        </w:tc>
        <w:tc>
          <w:tcPr>
            <w:tcW w:w="0" w:type="auto"/>
            <w:hideMark/>
          </w:tcPr>
          <w:p w14:paraId="4765397F" w14:textId="77777777" w:rsidR="00A26055" w:rsidRPr="00587AFF" w:rsidRDefault="00A26055" w:rsidP="00101874">
            <w:pPr>
              <w:spacing w:after="160" w:line="259" w:lineRule="auto"/>
            </w:pPr>
            <w:proofErr w:type="gramStart"/>
            <w:r w:rsidRPr="00587AFF">
              <w:t>VARCHAR(</w:t>
            </w:r>
            <w:proofErr w:type="gramEnd"/>
            <w:r w:rsidRPr="00587AFF">
              <w:t>100)</w:t>
            </w:r>
          </w:p>
        </w:tc>
        <w:tc>
          <w:tcPr>
            <w:tcW w:w="0" w:type="auto"/>
            <w:hideMark/>
          </w:tcPr>
          <w:p w14:paraId="115B9F72" w14:textId="77777777" w:rsidR="00A26055" w:rsidRPr="00587AFF" w:rsidRDefault="00A26055" w:rsidP="00101874">
            <w:pPr>
              <w:spacing w:after="160" w:line="259" w:lineRule="auto"/>
            </w:pPr>
            <w:r w:rsidRPr="00587AFF">
              <w:t>Name of the insurance company.</w:t>
            </w:r>
          </w:p>
        </w:tc>
      </w:tr>
      <w:tr w:rsidR="00A26055" w:rsidRPr="00587AFF" w14:paraId="4288532D" w14:textId="77777777" w:rsidTr="00101874">
        <w:tc>
          <w:tcPr>
            <w:tcW w:w="0" w:type="auto"/>
            <w:hideMark/>
          </w:tcPr>
          <w:p w14:paraId="48CF66CF" w14:textId="77777777" w:rsidR="00A26055" w:rsidRPr="00587AFF" w:rsidRDefault="00A26055" w:rsidP="00101874">
            <w:pPr>
              <w:spacing w:after="160" w:line="259" w:lineRule="auto"/>
            </w:pPr>
            <w:proofErr w:type="spellStart"/>
            <w:r w:rsidRPr="00587AFF">
              <w:t>policyNumber</w:t>
            </w:r>
            <w:proofErr w:type="spellEnd"/>
          </w:p>
        </w:tc>
        <w:tc>
          <w:tcPr>
            <w:tcW w:w="0" w:type="auto"/>
            <w:hideMark/>
          </w:tcPr>
          <w:p w14:paraId="57A7E566" w14:textId="77777777" w:rsidR="00A26055" w:rsidRPr="00587AFF" w:rsidRDefault="00A26055" w:rsidP="00101874">
            <w:pPr>
              <w:spacing w:after="160" w:line="259" w:lineRule="auto"/>
            </w:pPr>
            <w:proofErr w:type="gramStart"/>
            <w:r w:rsidRPr="00587AFF">
              <w:t>VARCHAR(</w:t>
            </w:r>
            <w:proofErr w:type="gramEnd"/>
            <w:r w:rsidRPr="00587AFF">
              <w:t>50)</w:t>
            </w:r>
          </w:p>
        </w:tc>
        <w:tc>
          <w:tcPr>
            <w:tcW w:w="0" w:type="auto"/>
            <w:hideMark/>
          </w:tcPr>
          <w:p w14:paraId="5F184E7F" w14:textId="77777777" w:rsidR="00A26055" w:rsidRPr="00587AFF" w:rsidRDefault="00A26055" w:rsidP="00101874">
            <w:pPr>
              <w:spacing w:after="160" w:line="259" w:lineRule="auto"/>
            </w:pPr>
            <w:r w:rsidRPr="00587AFF">
              <w:t>Policy number of the insurance.</w:t>
            </w:r>
          </w:p>
        </w:tc>
      </w:tr>
      <w:tr w:rsidR="00A26055" w:rsidRPr="00587AFF" w14:paraId="126111C0" w14:textId="77777777" w:rsidTr="00101874">
        <w:tc>
          <w:tcPr>
            <w:tcW w:w="0" w:type="auto"/>
            <w:hideMark/>
          </w:tcPr>
          <w:p w14:paraId="02EBB48D" w14:textId="77777777" w:rsidR="00A26055" w:rsidRPr="00587AFF" w:rsidRDefault="00A26055" w:rsidP="00101874">
            <w:pPr>
              <w:spacing w:after="160" w:line="259" w:lineRule="auto"/>
            </w:pPr>
            <w:proofErr w:type="spellStart"/>
            <w:r w:rsidRPr="00587AFF">
              <w:t>claimStatus</w:t>
            </w:r>
            <w:proofErr w:type="spellEnd"/>
          </w:p>
        </w:tc>
        <w:tc>
          <w:tcPr>
            <w:tcW w:w="0" w:type="auto"/>
            <w:hideMark/>
          </w:tcPr>
          <w:p w14:paraId="277A387A" w14:textId="77777777" w:rsidR="00A26055" w:rsidRPr="00587AFF" w:rsidRDefault="00A26055" w:rsidP="00101874">
            <w:pPr>
              <w:spacing w:after="160" w:line="259" w:lineRule="auto"/>
            </w:pPr>
            <w:proofErr w:type="gramStart"/>
            <w:r w:rsidRPr="00587AFF">
              <w:t>VARCHAR(</w:t>
            </w:r>
            <w:proofErr w:type="gramEnd"/>
            <w:r w:rsidRPr="00587AFF">
              <w:t>20)</w:t>
            </w:r>
          </w:p>
        </w:tc>
        <w:tc>
          <w:tcPr>
            <w:tcW w:w="0" w:type="auto"/>
            <w:hideMark/>
          </w:tcPr>
          <w:p w14:paraId="16D55D18" w14:textId="77777777" w:rsidR="00A26055" w:rsidRPr="00587AFF" w:rsidRDefault="00A26055" w:rsidP="00101874">
            <w:pPr>
              <w:spacing w:after="160" w:line="259" w:lineRule="auto"/>
            </w:pPr>
            <w:r w:rsidRPr="00587AFF">
              <w:t>Claim status (Pending, Approved, Rejected)</w:t>
            </w:r>
          </w:p>
        </w:tc>
      </w:tr>
    </w:tbl>
    <w:p w14:paraId="30F2B6C9" w14:textId="77777777" w:rsidR="00A26055" w:rsidRPr="00587AFF" w:rsidRDefault="00A26055" w:rsidP="00A26055">
      <w:r>
        <w:pict w14:anchorId="7C877D41">
          <v:rect id="_x0000_i1094" style="width:0;height:1.5pt" o:hralign="center" o:hrstd="t" o:hr="t" fillcolor="#a0a0a0" stroked="f"/>
        </w:pict>
      </w:r>
    </w:p>
    <w:p w14:paraId="6A5B1429" w14:textId="77777777" w:rsidR="00A26055" w:rsidRPr="00587AFF" w:rsidRDefault="00A26055" w:rsidP="00A26055">
      <w:pPr>
        <w:rPr>
          <w:b/>
          <w:bCs/>
        </w:rPr>
      </w:pPr>
      <w:r w:rsidRPr="00587AFF">
        <w:rPr>
          <w:b/>
          <w:bCs/>
        </w:rPr>
        <w:t>10. Pharmacy Table</w:t>
      </w:r>
    </w:p>
    <w:tbl>
      <w:tblPr>
        <w:tblStyle w:val="TableGrid"/>
        <w:tblW w:w="0" w:type="auto"/>
        <w:tblLook w:val="04A0" w:firstRow="1" w:lastRow="0" w:firstColumn="1" w:lastColumn="0" w:noHBand="0" w:noVBand="1"/>
      </w:tblPr>
      <w:tblGrid>
        <w:gridCol w:w="1746"/>
        <w:gridCol w:w="1650"/>
        <w:gridCol w:w="3655"/>
      </w:tblGrid>
      <w:tr w:rsidR="00A26055" w:rsidRPr="00587AFF" w14:paraId="15C63307" w14:textId="77777777" w:rsidTr="00101874">
        <w:tc>
          <w:tcPr>
            <w:tcW w:w="0" w:type="auto"/>
            <w:hideMark/>
          </w:tcPr>
          <w:p w14:paraId="43214C40" w14:textId="77777777" w:rsidR="00A26055" w:rsidRPr="00587AFF" w:rsidRDefault="00A26055" w:rsidP="00101874">
            <w:pPr>
              <w:spacing w:after="160" w:line="259" w:lineRule="auto"/>
              <w:rPr>
                <w:b/>
                <w:bCs/>
              </w:rPr>
            </w:pPr>
            <w:r w:rsidRPr="00587AFF">
              <w:rPr>
                <w:b/>
                <w:bCs/>
              </w:rPr>
              <w:t>Field Name</w:t>
            </w:r>
          </w:p>
        </w:tc>
        <w:tc>
          <w:tcPr>
            <w:tcW w:w="0" w:type="auto"/>
            <w:hideMark/>
          </w:tcPr>
          <w:p w14:paraId="6F77078B" w14:textId="77777777" w:rsidR="00A26055" w:rsidRPr="00587AFF" w:rsidRDefault="00A26055" w:rsidP="00101874">
            <w:pPr>
              <w:spacing w:after="160" w:line="259" w:lineRule="auto"/>
              <w:rPr>
                <w:b/>
                <w:bCs/>
              </w:rPr>
            </w:pPr>
            <w:r w:rsidRPr="00587AFF">
              <w:rPr>
                <w:b/>
                <w:bCs/>
              </w:rPr>
              <w:t>Data Type</w:t>
            </w:r>
          </w:p>
        </w:tc>
        <w:tc>
          <w:tcPr>
            <w:tcW w:w="0" w:type="auto"/>
            <w:hideMark/>
          </w:tcPr>
          <w:p w14:paraId="44694699" w14:textId="77777777" w:rsidR="00A26055" w:rsidRPr="00587AFF" w:rsidRDefault="00A26055" w:rsidP="00101874">
            <w:pPr>
              <w:spacing w:after="160" w:line="259" w:lineRule="auto"/>
              <w:rPr>
                <w:b/>
                <w:bCs/>
              </w:rPr>
            </w:pPr>
            <w:r w:rsidRPr="00587AFF">
              <w:rPr>
                <w:b/>
                <w:bCs/>
              </w:rPr>
              <w:t>Description</w:t>
            </w:r>
          </w:p>
        </w:tc>
      </w:tr>
      <w:tr w:rsidR="00A26055" w:rsidRPr="00587AFF" w14:paraId="560C5402" w14:textId="77777777" w:rsidTr="00101874">
        <w:tc>
          <w:tcPr>
            <w:tcW w:w="0" w:type="auto"/>
            <w:hideMark/>
          </w:tcPr>
          <w:p w14:paraId="6FA0460B" w14:textId="77777777" w:rsidR="00A26055" w:rsidRPr="00587AFF" w:rsidRDefault="00A26055" w:rsidP="00101874">
            <w:pPr>
              <w:spacing w:after="160" w:line="259" w:lineRule="auto"/>
            </w:pPr>
            <w:proofErr w:type="spellStart"/>
            <w:r w:rsidRPr="00587AFF">
              <w:t>pharmacyId</w:t>
            </w:r>
            <w:proofErr w:type="spellEnd"/>
          </w:p>
        </w:tc>
        <w:tc>
          <w:tcPr>
            <w:tcW w:w="0" w:type="auto"/>
            <w:hideMark/>
          </w:tcPr>
          <w:p w14:paraId="72ABFE2B" w14:textId="77777777" w:rsidR="00A26055" w:rsidRPr="00587AFF" w:rsidRDefault="00A26055" w:rsidP="00101874">
            <w:pPr>
              <w:spacing w:after="160" w:line="259" w:lineRule="auto"/>
            </w:pPr>
            <w:r w:rsidRPr="00587AFF">
              <w:t>INT (PK)</w:t>
            </w:r>
          </w:p>
        </w:tc>
        <w:tc>
          <w:tcPr>
            <w:tcW w:w="0" w:type="auto"/>
            <w:hideMark/>
          </w:tcPr>
          <w:p w14:paraId="4B42A04C" w14:textId="77777777" w:rsidR="00A26055" w:rsidRPr="00587AFF" w:rsidRDefault="00A26055" w:rsidP="00101874">
            <w:pPr>
              <w:spacing w:after="160" w:line="259" w:lineRule="auto"/>
            </w:pPr>
            <w:r w:rsidRPr="00587AFF">
              <w:t>Unique identifier for each pharmacy.</w:t>
            </w:r>
          </w:p>
        </w:tc>
      </w:tr>
      <w:tr w:rsidR="00A26055" w:rsidRPr="00587AFF" w14:paraId="46BBDE17" w14:textId="77777777" w:rsidTr="00101874">
        <w:tc>
          <w:tcPr>
            <w:tcW w:w="0" w:type="auto"/>
            <w:hideMark/>
          </w:tcPr>
          <w:p w14:paraId="31FFA6BF" w14:textId="77777777" w:rsidR="00A26055" w:rsidRPr="00587AFF" w:rsidRDefault="00A26055" w:rsidP="00101874">
            <w:pPr>
              <w:spacing w:after="160" w:line="259" w:lineRule="auto"/>
            </w:pPr>
            <w:proofErr w:type="spellStart"/>
            <w:r w:rsidRPr="00587AFF">
              <w:t>pharmacyName</w:t>
            </w:r>
            <w:proofErr w:type="spellEnd"/>
          </w:p>
        </w:tc>
        <w:tc>
          <w:tcPr>
            <w:tcW w:w="0" w:type="auto"/>
            <w:hideMark/>
          </w:tcPr>
          <w:p w14:paraId="37ACB4F2" w14:textId="77777777" w:rsidR="00A26055" w:rsidRPr="00587AFF" w:rsidRDefault="00A26055" w:rsidP="00101874">
            <w:pPr>
              <w:spacing w:after="160" w:line="259" w:lineRule="auto"/>
            </w:pPr>
            <w:proofErr w:type="gramStart"/>
            <w:r w:rsidRPr="00587AFF">
              <w:t>VARCHAR(</w:t>
            </w:r>
            <w:proofErr w:type="gramEnd"/>
            <w:r w:rsidRPr="00587AFF">
              <w:t>100)</w:t>
            </w:r>
          </w:p>
        </w:tc>
        <w:tc>
          <w:tcPr>
            <w:tcW w:w="0" w:type="auto"/>
            <w:hideMark/>
          </w:tcPr>
          <w:p w14:paraId="77A66D4B" w14:textId="77777777" w:rsidR="00A26055" w:rsidRPr="00587AFF" w:rsidRDefault="00A26055" w:rsidP="00101874">
            <w:pPr>
              <w:spacing w:after="160" w:line="259" w:lineRule="auto"/>
            </w:pPr>
            <w:r w:rsidRPr="00587AFF">
              <w:t>Name of the pharmacy.</w:t>
            </w:r>
          </w:p>
        </w:tc>
      </w:tr>
      <w:tr w:rsidR="00A26055" w:rsidRPr="00587AFF" w14:paraId="6A38C76C" w14:textId="77777777" w:rsidTr="00101874">
        <w:tc>
          <w:tcPr>
            <w:tcW w:w="0" w:type="auto"/>
            <w:hideMark/>
          </w:tcPr>
          <w:p w14:paraId="3043FE56" w14:textId="77777777" w:rsidR="00A26055" w:rsidRPr="00587AFF" w:rsidRDefault="00A26055" w:rsidP="00101874">
            <w:pPr>
              <w:spacing w:after="160" w:line="259" w:lineRule="auto"/>
            </w:pPr>
            <w:r w:rsidRPr="00587AFF">
              <w:t>location</w:t>
            </w:r>
          </w:p>
        </w:tc>
        <w:tc>
          <w:tcPr>
            <w:tcW w:w="0" w:type="auto"/>
            <w:hideMark/>
          </w:tcPr>
          <w:p w14:paraId="3B80E4E3" w14:textId="77777777" w:rsidR="00A26055" w:rsidRPr="00587AFF" w:rsidRDefault="00A26055" w:rsidP="00101874">
            <w:pPr>
              <w:spacing w:after="160" w:line="259" w:lineRule="auto"/>
            </w:pPr>
            <w:proofErr w:type="gramStart"/>
            <w:r w:rsidRPr="00587AFF">
              <w:t>VARCHAR(</w:t>
            </w:r>
            <w:proofErr w:type="gramEnd"/>
            <w:r w:rsidRPr="00587AFF">
              <w:t>255)</w:t>
            </w:r>
          </w:p>
        </w:tc>
        <w:tc>
          <w:tcPr>
            <w:tcW w:w="0" w:type="auto"/>
            <w:hideMark/>
          </w:tcPr>
          <w:p w14:paraId="5AD9A26B" w14:textId="77777777" w:rsidR="00A26055" w:rsidRPr="00587AFF" w:rsidRDefault="00A26055" w:rsidP="00101874">
            <w:pPr>
              <w:spacing w:after="160" w:line="259" w:lineRule="auto"/>
            </w:pPr>
            <w:r w:rsidRPr="00587AFF">
              <w:t>Location of the pharmacy.</w:t>
            </w:r>
          </w:p>
        </w:tc>
      </w:tr>
      <w:tr w:rsidR="00A26055" w:rsidRPr="00587AFF" w14:paraId="622BE70C" w14:textId="77777777" w:rsidTr="00101874">
        <w:tc>
          <w:tcPr>
            <w:tcW w:w="0" w:type="auto"/>
            <w:hideMark/>
          </w:tcPr>
          <w:p w14:paraId="1F47714C" w14:textId="77777777" w:rsidR="00A26055" w:rsidRPr="00587AFF" w:rsidRDefault="00A26055" w:rsidP="00101874">
            <w:pPr>
              <w:spacing w:after="160" w:line="259" w:lineRule="auto"/>
            </w:pPr>
            <w:proofErr w:type="spellStart"/>
            <w:r w:rsidRPr="00587AFF">
              <w:t>contactInfo</w:t>
            </w:r>
            <w:proofErr w:type="spellEnd"/>
          </w:p>
        </w:tc>
        <w:tc>
          <w:tcPr>
            <w:tcW w:w="0" w:type="auto"/>
            <w:hideMark/>
          </w:tcPr>
          <w:p w14:paraId="12D23C24" w14:textId="77777777" w:rsidR="00A26055" w:rsidRPr="00587AFF" w:rsidRDefault="00A26055" w:rsidP="00101874">
            <w:pPr>
              <w:spacing w:after="160" w:line="259" w:lineRule="auto"/>
            </w:pPr>
            <w:proofErr w:type="gramStart"/>
            <w:r w:rsidRPr="00587AFF">
              <w:t>VARCHAR(</w:t>
            </w:r>
            <w:proofErr w:type="gramEnd"/>
            <w:r w:rsidRPr="00587AFF">
              <w:t>100)</w:t>
            </w:r>
          </w:p>
        </w:tc>
        <w:tc>
          <w:tcPr>
            <w:tcW w:w="0" w:type="auto"/>
            <w:hideMark/>
          </w:tcPr>
          <w:p w14:paraId="2659E827" w14:textId="77777777" w:rsidR="00A26055" w:rsidRPr="00587AFF" w:rsidRDefault="00A26055" w:rsidP="00101874">
            <w:pPr>
              <w:spacing w:after="160" w:line="259" w:lineRule="auto"/>
            </w:pPr>
            <w:r w:rsidRPr="00587AFF">
              <w:t>Contact details for the pharmacy.</w:t>
            </w:r>
          </w:p>
        </w:tc>
      </w:tr>
    </w:tbl>
    <w:p w14:paraId="494BB11E" w14:textId="77777777" w:rsidR="00A26055" w:rsidRPr="00587AFF" w:rsidRDefault="00A26055" w:rsidP="00A26055">
      <w:r>
        <w:pict w14:anchorId="74DD1F9F">
          <v:rect id="_x0000_i1095" style="width:0;height:1.5pt" o:hralign="center" o:hrstd="t" o:hr="t" fillcolor="#a0a0a0" stroked="f"/>
        </w:pict>
      </w:r>
    </w:p>
    <w:p w14:paraId="77D6AC1A" w14:textId="77777777" w:rsidR="00A26055" w:rsidRPr="00587AFF" w:rsidRDefault="00A26055" w:rsidP="00A26055">
      <w:pPr>
        <w:rPr>
          <w:b/>
          <w:bCs/>
        </w:rPr>
      </w:pPr>
      <w:r w:rsidRPr="00587AFF">
        <w:rPr>
          <w:b/>
          <w:bCs/>
        </w:rPr>
        <w:t>11. Medicine Table</w:t>
      </w:r>
    </w:p>
    <w:tbl>
      <w:tblPr>
        <w:tblStyle w:val="TableGrid"/>
        <w:tblW w:w="0" w:type="auto"/>
        <w:tblLook w:val="04A0" w:firstRow="1" w:lastRow="0" w:firstColumn="1" w:lastColumn="0" w:noHBand="0" w:noVBand="1"/>
      </w:tblPr>
      <w:tblGrid>
        <w:gridCol w:w="1352"/>
        <w:gridCol w:w="1700"/>
        <w:gridCol w:w="3595"/>
      </w:tblGrid>
      <w:tr w:rsidR="00A26055" w:rsidRPr="00587AFF" w14:paraId="430EA0B8" w14:textId="77777777" w:rsidTr="00101874">
        <w:tc>
          <w:tcPr>
            <w:tcW w:w="0" w:type="auto"/>
            <w:hideMark/>
          </w:tcPr>
          <w:p w14:paraId="01956A58" w14:textId="77777777" w:rsidR="00A26055" w:rsidRPr="00587AFF" w:rsidRDefault="00A26055" w:rsidP="00101874">
            <w:pPr>
              <w:spacing w:after="160" w:line="259" w:lineRule="auto"/>
              <w:rPr>
                <w:b/>
                <w:bCs/>
              </w:rPr>
            </w:pPr>
            <w:r w:rsidRPr="00587AFF">
              <w:rPr>
                <w:b/>
                <w:bCs/>
              </w:rPr>
              <w:t>Field Name</w:t>
            </w:r>
          </w:p>
        </w:tc>
        <w:tc>
          <w:tcPr>
            <w:tcW w:w="0" w:type="auto"/>
            <w:hideMark/>
          </w:tcPr>
          <w:p w14:paraId="5C1D600C" w14:textId="77777777" w:rsidR="00A26055" w:rsidRPr="00587AFF" w:rsidRDefault="00A26055" w:rsidP="00101874">
            <w:pPr>
              <w:spacing w:after="160" w:line="259" w:lineRule="auto"/>
              <w:rPr>
                <w:b/>
                <w:bCs/>
              </w:rPr>
            </w:pPr>
            <w:r w:rsidRPr="00587AFF">
              <w:rPr>
                <w:b/>
                <w:bCs/>
              </w:rPr>
              <w:t>Data Type</w:t>
            </w:r>
          </w:p>
        </w:tc>
        <w:tc>
          <w:tcPr>
            <w:tcW w:w="0" w:type="auto"/>
            <w:hideMark/>
          </w:tcPr>
          <w:p w14:paraId="6DFAA165" w14:textId="77777777" w:rsidR="00A26055" w:rsidRPr="00587AFF" w:rsidRDefault="00A26055" w:rsidP="00101874">
            <w:pPr>
              <w:spacing w:after="160" w:line="259" w:lineRule="auto"/>
              <w:rPr>
                <w:b/>
                <w:bCs/>
              </w:rPr>
            </w:pPr>
            <w:r w:rsidRPr="00587AFF">
              <w:rPr>
                <w:b/>
                <w:bCs/>
              </w:rPr>
              <w:t>Description</w:t>
            </w:r>
          </w:p>
        </w:tc>
      </w:tr>
      <w:tr w:rsidR="00A26055" w:rsidRPr="00587AFF" w14:paraId="783BDD1E" w14:textId="77777777" w:rsidTr="00101874">
        <w:tc>
          <w:tcPr>
            <w:tcW w:w="0" w:type="auto"/>
            <w:hideMark/>
          </w:tcPr>
          <w:p w14:paraId="23388498" w14:textId="77777777" w:rsidR="00A26055" w:rsidRPr="00587AFF" w:rsidRDefault="00A26055" w:rsidP="00101874">
            <w:pPr>
              <w:spacing w:after="160" w:line="259" w:lineRule="auto"/>
            </w:pPr>
            <w:proofErr w:type="spellStart"/>
            <w:r w:rsidRPr="00587AFF">
              <w:t>medicineId</w:t>
            </w:r>
            <w:proofErr w:type="spellEnd"/>
          </w:p>
        </w:tc>
        <w:tc>
          <w:tcPr>
            <w:tcW w:w="0" w:type="auto"/>
            <w:hideMark/>
          </w:tcPr>
          <w:p w14:paraId="4A437537" w14:textId="77777777" w:rsidR="00A26055" w:rsidRPr="00587AFF" w:rsidRDefault="00A26055" w:rsidP="00101874">
            <w:pPr>
              <w:spacing w:after="160" w:line="259" w:lineRule="auto"/>
            </w:pPr>
            <w:r w:rsidRPr="00587AFF">
              <w:t>INT (PK)</w:t>
            </w:r>
          </w:p>
        </w:tc>
        <w:tc>
          <w:tcPr>
            <w:tcW w:w="0" w:type="auto"/>
            <w:hideMark/>
          </w:tcPr>
          <w:p w14:paraId="18F48916" w14:textId="77777777" w:rsidR="00A26055" w:rsidRPr="00587AFF" w:rsidRDefault="00A26055" w:rsidP="00101874">
            <w:pPr>
              <w:spacing w:after="160" w:line="259" w:lineRule="auto"/>
            </w:pPr>
            <w:r w:rsidRPr="00587AFF">
              <w:t>Unique identifier for each medicine.</w:t>
            </w:r>
          </w:p>
        </w:tc>
      </w:tr>
      <w:tr w:rsidR="00A26055" w:rsidRPr="00587AFF" w14:paraId="53272EF5" w14:textId="77777777" w:rsidTr="00101874">
        <w:tc>
          <w:tcPr>
            <w:tcW w:w="0" w:type="auto"/>
            <w:hideMark/>
          </w:tcPr>
          <w:p w14:paraId="2B9EB6B8" w14:textId="77777777" w:rsidR="00A26055" w:rsidRPr="00587AFF" w:rsidRDefault="00A26055" w:rsidP="00101874">
            <w:pPr>
              <w:spacing w:after="160" w:line="259" w:lineRule="auto"/>
            </w:pPr>
            <w:r w:rsidRPr="00587AFF">
              <w:t>name</w:t>
            </w:r>
          </w:p>
        </w:tc>
        <w:tc>
          <w:tcPr>
            <w:tcW w:w="0" w:type="auto"/>
            <w:hideMark/>
          </w:tcPr>
          <w:p w14:paraId="02D47D33" w14:textId="77777777" w:rsidR="00A26055" w:rsidRPr="00587AFF" w:rsidRDefault="00A26055" w:rsidP="00101874">
            <w:pPr>
              <w:spacing w:after="160" w:line="259" w:lineRule="auto"/>
            </w:pPr>
            <w:proofErr w:type="gramStart"/>
            <w:r w:rsidRPr="00587AFF">
              <w:t>VARCHAR(</w:t>
            </w:r>
            <w:proofErr w:type="gramEnd"/>
            <w:r w:rsidRPr="00587AFF">
              <w:t>100)</w:t>
            </w:r>
          </w:p>
        </w:tc>
        <w:tc>
          <w:tcPr>
            <w:tcW w:w="0" w:type="auto"/>
            <w:hideMark/>
          </w:tcPr>
          <w:p w14:paraId="2CD3C487" w14:textId="77777777" w:rsidR="00A26055" w:rsidRPr="00587AFF" w:rsidRDefault="00A26055" w:rsidP="00101874">
            <w:pPr>
              <w:spacing w:after="160" w:line="259" w:lineRule="auto"/>
            </w:pPr>
            <w:r w:rsidRPr="00587AFF">
              <w:t>Name of the medicine.</w:t>
            </w:r>
          </w:p>
        </w:tc>
      </w:tr>
      <w:tr w:rsidR="00A26055" w:rsidRPr="00587AFF" w14:paraId="0E1AD5C9" w14:textId="77777777" w:rsidTr="00101874">
        <w:tc>
          <w:tcPr>
            <w:tcW w:w="0" w:type="auto"/>
            <w:hideMark/>
          </w:tcPr>
          <w:p w14:paraId="21415B86" w14:textId="77777777" w:rsidR="00A26055" w:rsidRPr="00587AFF" w:rsidRDefault="00A26055" w:rsidP="00101874">
            <w:pPr>
              <w:spacing w:after="160" w:line="259" w:lineRule="auto"/>
            </w:pPr>
            <w:r w:rsidRPr="00587AFF">
              <w:t>stock</w:t>
            </w:r>
          </w:p>
        </w:tc>
        <w:tc>
          <w:tcPr>
            <w:tcW w:w="0" w:type="auto"/>
            <w:hideMark/>
          </w:tcPr>
          <w:p w14:paraId="6360FA72" w14:textId="77777777" w:rsidR="00A26055" w:rsidRPr="00587AFF" w:rsidRDefault="00A26055" w:rsidP="00101874">
            <w:pPr>
              <w:spacing w:after="160" w:line="259" w:lineRule="auto"/>
            </w:pPr>
            <w:r w:rsidRPr="00587AFF">
              <w:t>INT</w:t>
            </w:r>
          </w:p>
        </w:tc>
        <w:tc>
          <w:tcPr>
            <w:tcW w:w="0" w:type="auto"/>
            <w:hideMark/>
          </w:tcPr>
          <w:p w14:paraId="1A74CE4B" w14:textId="77777777" w:rsidR="00A26055" w:rsidRPr="00587AFF" w:rsidRDefault="00A26055" w:rsidP="00101874">
            <w:pPr>
              <w:spacing w:after="160" w:line="259" w:lineRule="auto"/>
            </w:pPr>
            <w:r w:rsidRPr="00587AFF">
              <w:t>Quantity of medicine in stock.</w:t>
            </w:r>
          </w:p>
        </w:tc>
      </w:tr>
      <w:tr w:rsidR="00A26055" w:rsidRPr="00587AFF" w14:paraId="2A0E13E7" w14:textId="77777777" w:rsidTr="00101874">
        <w:tc>
          <w:tcPr>
            <w:tcW w:w="0" w:type="auto"/>
            <w:hideMark/>
          </w:tcPr>
          <w:p w14:paraId="36883EE3" w14:textId="77777777" w:rsidR="00A26055" w:rsidRPr="00587AFF" w:rsidRDefault="00A26055" w:rsidP="00101874">
            <w:pPr>
              <w:spacing w:after="160" w:line="259" w:lineRule="auto"/>
            </w:pPr>
            <w:r w:rsidRPr="00587AFF">
              <w:t>price</w:t>
            </w:r>
          </w:p>
        </w:tc>
        <w:tc>
          <w:tcPr>
            <w:tcW w:w="0" w:type="auto"/>
            <w:hideMark/>
          </w:tcPr>
          <w:p w14:paraId="23E14D27" w14:textId="77777777" w:rsidR="00A26055" w:rsidRPr="00587AFF" w:rsidRDefault="00A26055" w:rsidP="00101874">
            <w:pPr>
              <w:spacing w:after="160" w:line="259" w:lineRule="auto"/>
            </w:pPr>
            <w:proofErr w:type="gramStart"/>
            <w:r w:rsidRPr="00587AFF">
              <w:t>DECIMAL(</w:t>
            </w:r>
            <w:proofErr w:type="gramEnd"/>
            <w:r w:rsidRPr="00587AFF">
              <w:t>10, 2)</w:t>
            </w:r>
          </w:p>
        </w:tc>
        <w:tc>
          <w:tcPr>
            <w:tcW w:w="0" w:type="auto"/>
            <w:hideMark/>
          </w:tcPr>
          <w:p w14:paraId="15599DF9" w14:textId="77777777" w:rsidR="00A26055" w:rsidRPr="00587AFF" w:rsidRDefault="00A26055" w:rsidP="00101874">
            <w:pPr>
              <w:spacing w:after="160" w:line="259" w:lineRule="auto"/>
            </w:pPr>
            <w:r w:rsidRPr="00587AFF">
              <w:t>Price per unit of the medicine.</w:t>
            </w:r>
          </w:p>
        </w:tc>
      </w:tr>
    </w:tbl>
    <w:p w14:paraId="791E5277" w14:textId="77777777" w:rsidR="00A26055" w:rsidRPr="00587AFF" w:rsidRDefault="00A26055" w:rsidP="00A26055">
      <w:r>
        <w:pict w14:anchorId="6212FE16">
          <v:rect id="_x0000_i1096" style="width:0;height:1.5pt" o:hralign="center" o:hrstd="t" o:hr="t" fillcolor="#a0a0a0" stroked="f"/>
        </w:pict>
      </w:r>
    </w:p>
    <w:p w14:paraId="1B4E9F5C" w14:textId="77777777" w:rsidR="00A26055" w:rsidRPr="00587AFF" w:rsidRDefault="00A26055" w:rsidP="00A26055">
      <w:pPr>
        <w:rPr>
          <w:b/>
          <w:bCs/>
        </w:rPr>
      </w:pPr>
      <w:r w:rsidRPr="00587AFF">
        <w:rPr>
          <w:b/>
          <w:bCs/>
        </w:rPr>
        <w:t>12. Staff Table</w:t>
      </w:r>
    </w:p>
    <w:tbl>
      <w:tblPr>
        <w:tblStyle w:val="TableGrid"/>
        <w:tblW w:w="0" w:type="auto"/>
        <w:tblLook w:val="04A0" w:firstRow="1" w:lastRow="0" w:firstColumn="1" w:lastColumn="0" w:noHBand="0" w:noVBand="1"/>
      </w:tblPr>
      <w:tblGrid>
        <w:gridCol w:w="1535"/>
        <w:gridCol w:w="1650"/>
        <w:gridCol w:w="3973"/>
      </w:tblGrid>
      <w:tr w:rsidR="00A26055" w:rsidRPr="00587AFF" w14:paraId="1B01EA5C" w14:textId="77777777" w:rsidTr="00101874">
        <w:tc>
          <w:tcPr>
            <w:tcW w:w="0" w:type="auto"/>
            <w:hideMark/>
          </w:tcPr>
          <w:p w14:paraId="32445747" w14:textId="77777777" w:rsidR="00A26055" w:rsidRPr="00587AFF" w:rsidRDefault="00A26055" w:rsidP="00101874">
            <w:pPr>
              <w:spacing w:after="160" w:line="259" w:lineRule="auto"/>
              <w:rPr>
                <w:b/>
                <w:bCs/>
              </w:rPr>
            </w:pPr>
            <w:r w:rsidRPr="00587AFF">
              <w:rPr>
                <w:b/>
                <w:bCs/>
              </w:rPr>
              <w:t>Field Name</w:t>
            </w:r>
          </w:p>
        </w:tc>
        <w:tc>
          <w:tcPr>
            <w:tcW w:w="0" w:type="auto"/>
            <w:hideMark/>
          </w:tcPr>
          <w:p w14:paraId="02D503E2" w14:textId="77777777" w:rsidR="00A26055" w:rsidRPr="00587AFF" w:rsidRDefault="00A26055" w:rsidP="00101874">
            <w:pPr>
              <w:spacing w:after="160" w:line="259" w:lineRule="auto"/>
              <w:rPr>
                <w:b/>
                <w:bCs/>
              </w:rPr>
            </w:pPr>
            <w:r w:rsidRPr="00587AFF">
              <w:rPr>
                <w:b/>
                <w:bCs/>
              </w:rPr>
              <w:t>Data Type</w:t>
            </w:r>
          </w:p>
        </w:tc>
        <w:tc>
          <w:tcPr>
            <w:tcW w:w="0" w:type="auto"/>
            <w:hideMark/>
          </w:tcPr>
          <w:p w14:paraId="41029459" w14:textId="77777777" w:rsidR="00A26055" w:rsidRPr="00587AFF" w:rsidRDefault="00A26055" w:rsidP="00101874">
            <w:pPr>
              <w:spacing w:after="160" w:line="259" w:lineRule="auto"/>
              <w:rPr>
                <w:b/>
                <w:bCs/>
              </w:rPr>
            </w:pPr>
            <w:r w:rsidRPr="00587AFF">
              <w:rPr>
                <w:b/>
                <w:bCs/>
              </w:rPr>
              <w:t>Description</w:t>
            </w:r>
          </w:p>
        </w:tc>
      </w:tr>
      <w:tr w:rsidR="00A26055" w:rsidRPr="00587AFF" w14:paraId="41E05388" w14:textId="77777777" w:rsidTr="00101874">
        <w:tc>
          <w:tcPr>
            <w:tcW w:w="0" w:type="auto"/>
            <w:hideMark/>
          </w:tcPr>
          <w:p w14:paraId="3388959A" w14:textId="77777777" w:rsidR="00A26055" w:rsidRPr="00587AFF" w:rsidRDefault="00A26055" w:rsidP="00101874">
            <w:pPr>
              <w:spacing w:after="160" w:line="259" w:lineRule="auto"/>
            </w:pPr>
            <w:proofErr w:type="spellStart"/>
            <w:r w:rsidRPr="00587AFF">
              <w:t>staffId</w:t>
            </w:r>
            <w:proofErr w:type="spellEnd"/>
          </w:p>
        </w:tc>
        <w:tc>
          <w:tcPr>
            <w:tcW w:w="0" w:type="auto"/>
            <w:hideMark/>
          </w:tcPr>
          <w:p w14:paraId="19E0080B" w14:textId="77777777" w:rsidR="00A26055" w:rsidRPr="00587AFF" w:rsidRDefault="00A26055" w:rsidP="00101874">
            <w:pPr>
              <w:spacing w:after="160" w:line="259" w:lineRule="auto"/>
            </w:pPr>
            <w:r w:rsidRPr="00587AFF">
              <w:t>INT (PK)</w:t>
            </w:r>
          </w:p>
        </w:tc>
        <w:tc>
          <w:tcPr>
            <w:tcW w:w="0" w:type="auto"/>
            <w:hideMark/>
          </w:tcPr>
          <w:p w14:paraId="42A15255" w14:textId="77777777" w:rsidR="00A26055" w:rsidRPr="00587AFF" w:rsidRDefault="00A26055" w:rsidP="00101874">
            <w:pPr>
              <w:spacing w:after="160" w:line="259" w:lineRule="auto"/>
            </w:pPr>
            <w:r w:rsidRPr="00587AFF">
              <w:t>Unique identifier for each staff member.</w:t>
            </w:r>
          </w:p>
        </w:tc>
      </w:tr>
      <w:tr w:rsidR="00A26055" w:rsidRPr="00587AFF" w14:paraId="53D93BF9" w14:textId="77777777" w:rsidTr="00101874">
        <w:tc>
          <w:tcPr>
            <w:tcW w:w="0" w:type="auto"/>
            <w:hideMark/>
          </w:tcPr>
          <w:p w14:paraId="55F15B47" w14:textId="77777777" w:rsidR="00A26055" w:rsidRPr="00587AFF" w:rsidRDefault="00A26055" w:rsidP="00101874">
            <w:pPr>
              <w:spacing w:after="160" w:line="259" w:lineRule="auto"/>
            </w:pPr>
            <w:r w:rsidRPr="00587AFF">
              <w:t>name</w:t>
            </w:r>
          </w:p>
        </w:tc>
        <w:tc>
          <w:tcPr>
            <w:tcW w:w="0" w:type="auto"/>
            <w:hideMark/>
          </w:tcPr>
          <w:p w14:paraId="27478896" w14:textId="77777777" w:rsidR="00A26055" w:rsidRPr="00587AFF" w:rsidRDefault="00A26055" w:rsidP="00101874">
            <w:pPr>
              <w:spacing w:after="160" w:line="259" w:lineRule="auto"/>
            </w:pPr>
            <w:proofErr w:type="gramStart"/>
            <w:r w:rsidRPr="00587AFF">
              <w:t>VARCHAR(</w:t>
            </w:r>
            <w:proofErr w:type="gramEnd"/>
            <w:r w:rsidRPr="00587AFF">
              <w:t>100)</w:t>
            </w:r>
          </w:p>
        </w:tc>
        <w:tc>
          <w:tcPr>
            <w:tcW w:w="0" w:type="auto"/>
            <w:hideMark/>
          </w:tcPr>
          <w:p w14:paraId="7E4FBB81" w14:textId="77777777" w:rsidR="00A26055" w:rsidRPr="00587AFF" w:rsidRDefault="00A26055" w:rsidP="00101874">
            <w:pPr>
              <w:spacing w:after="160" w:line="259" w:lineRule="auto"/>
            </w:pPr>
            <w:r w:rsidRPr="00587AFF">
              <w:t>Name of the staff member.</w:t>
            </w:r>
          </w:p>
        </w:tc>
      </w:tr>
      <w:tr w:rsidR="00A26055" w:rsidRPr="00587AFF" w14:paraId="59292BED" w14:textId="77777777" w:rsidTr="00101874">
        <w:tc>
          <w:tcPr>
            <w:tcW w:w="0" w:type="auto"/>
            <w:hideMark/>
          </w:tcPr>
          <w:p w14:paraId="4FDE9FE4" w14:textId="77777777" w:rsidR="00A26055" w:rsidRPr="00587AFF" w:rsidRDefault="00A26055" w:rsidP="00101874">
            <w:pPr>
              <w:spacing w:after="160" w:line="259" w:lineRule="auto"/>
            </w:pPr>
            <w:r w:rsidRPr="00587AFF">
              <w:t>role</w:t>
            </w:r>
          </w:p>
        </w:tc>
        <w:tc>
          <w:tcPr>
            <w:tcW w:w="0" w:type="auto"/>
            <w:hideMark/>
          </w:tcPr>
          <w:p w14:paraId="2AA8BEE7" w14:textId="77777777" w:rsidR="00A26055" w:rsidRPr="00587AFF" w:rsidRDefault="00A26055" w:rsidP="00101874">
            <w:pPr>
              <w:spacing w:after="160" w:line="259" w:lineRule="auto"/>
            </w:pPr>
            <w:proofErr w:type="gramStart"/>
            <w:r w:rsidRPr="00587AFF">
              <w:t>VARCHAR(</w:t>
            </w:r>
            <w:proofErr w:type="gramEnd"/>
            <w:r w:rsidRPr="00587AFF">
              <w:t>50)</w:t>
            </w:r>
          </w:p>
        </w:tc>
        <w:tc>
          <w:tcPr>
            <w:tcW w:w="0" w:type="auto"/>
            <w:hideMark/>
          </w:tcPr>
          <w:p w14:paraId="26B06BED" w14:textId="77777777" w:rsidR="00A26055" w:rsidRPr="00587AFF" w:rsidRDefault="00A26055" w:rsidP="00101874">
            <w:pPr>
              <w:spacing w:after="160" w:line="259" w:lineRule="auto"/>
            </w:pPr>
            <w:r w:rsidRPr="00587AFF">
              <w:t>Role or position in the hospital.</w:t>
            </w:r>
          </w:p>
        </w:tc>
      </w:tr>
      <w:tr w:rsidR="00A26055" w:rsidRPr="00587AFF" w14:paraId="37E4A5E0" w14:textId="77777777" w:rsidTr="00101874">
        <w:tc>
          <w:tcPr>
            <w:tcW w:w="0" w:type="auto"/>
            <w:hideMark/>
          </w:tcPr>
          <w:p w14:paraId="1B871238" w14:textId="77777777" w:rsidR="00A26055" w:rsidRPr="00587AFF" w:rsidRDefault="00A26055" w:rsidP="00101874">
            <w:pPr>
              <w:spacing w:after="160" w:line="259" w:lineRule="auto"/>
            </w:pPr>
            <w:proofErr w:type="spellStart"/>
            <w:r w:rsidRPr="00587AFF">
              <w:t>contactInfo</w:t>
            </w:r>
            <w:proofErr w:type="spellEnd"/>
          </w:p>
        </w:tc>
        <w:tc>
          <w:tcPr>
            <w:tcW w:w="0" w:type="auto"/>
            <w:hideMark/>
          </w:tcPr>
          <w:p w14:paraId="27D2B022" w14:textId="77777777" w:rsidR="00A26055" w:rsidRPr="00587AFF" w:rsidRDefault="00A26055" w:rsidP="00101874">
            <w:pPr>
              <w:spacing w:after="160" w:line="259" w:lineRule="auto"/>
            </w:pPr>
            <w:proofErr w:type="gramStart"/>
            <w:r w:rsidRPr="00587AFF">
              <w:t>VARCHAR(</w:t>
            </w:r>
            <w:proofErr w:type="gramEnd"/>
            <w:r w:rsidRPr="00587AFF">
              <w:t>100)</w:t>
            </w:r>
          </w:p>
        </w:tc>
        <w:tc>
          <w:tcPr>
            <w:tcW w:w="0" w:type="auto"/>
            <w:hideMark/>
          </w:tcPr>
          <w:p w14:paraId="58BBCE42" w14:textId="77777777" w:rsidR="00A26055" w:rsidRPr="00587AFF" w:rsidRDefault="00A26055" w:rsidP="00101874">
            <w:pPr>
              <w:spacing w:after="160" w:line="259" w:lineRule="auto"/>
            </w:pPr>
            <w:r w:rsidRPr="00587AFF">
              <w:t>Contact details for the staff member.</w:t>
            </w:r>
          </w:p>
        </w:tc>
      </w:tr>
      <w:tr w:rsidR="00A26055" w:rsidRPr="00587AFF" w14:paraId="7174D341" w14:textId="77777777" w:rsidTr="00101874">
        <w:tc>
          <w:tcPr>
            <w:tcW w:w="0" w:type="auto"/>
            <w:hideMark/>
          </w:tcPr>
          <w:p w14:paraId="59BC4B6E" w14:textId="77777777" w:rsidR="00A26055" w:rsidRPr="00587AFF" w:rsidRDefault="00A26055" w:rsidP="00101874">
            <w:pPr>
              <w:spacing w:after="160" w:line="259" w:lineRule="auto"/>
            </w:pPr>
            <w:proofErr w:type="spellStart"/>
            <w:r w:rsidRPr="00587AFF">
              <w:t>shiftSchedule</w:t>
            </w:r>
            <w:proofErr w:type="spellEnd"/>
          </w:p>
        </w:tc>
        <w:tc>
          <w:tcPr>
            <w:tcW w:w="0" w:type="auto"/>
            <w:hideMark/>
          </w:tcPr>
          <w:p w14:paraId="27A698A0" w14:textId="77777777" w:rsidR="00A26055" w:rsidRPr="00587AFF" w:rsidRDefault="00A26055" w:rsidP="00101874">
            <w:pPr>
              <w:spacing w:after="160" w:line="259" w:lineRule="auto"/>
            </w:pPr>
            <w:r w:rsidRPr="00587AFF">
              <w:t>TEXT</w:t>
            </w:r>
          </w:p>
        </w:tc>
        <w:tc>
          <w:tcPr>
            <w:tcW w:w="0" w:type="auto"/>
            <w:hideMark/>
          </w:tcPr>
          <w:p w14:paraId="3D39E78D" w14:textId="77777777" w:rsidR="00A26055" w:rsidRPr="00587AFF" w:rsidRDefault="00A26055" w:rsidP="00101874">
            <w:pPr>
              <w:spacing w:after="160" w:line="259" w:lineRule="auto"/>
            </w:pPr>
            <w:r w:rsidRPr="00587AFF">
              <w:t>Work hours/shift schedule.</w:t>
            </w:r>
          </w:p>
        </w:tc>
      </w:tr>
      <w:tr w:rsidR="00A26055" w:rsidRPr="00587AFF" w14:paraId="01E7D20A" w14:textId="77777777" w:rsidTr="00101874">
        <w:tc>
          <w:tcPr>
            <w:tcW w:w="0" w:type="auto"/>
            <w:hideMark/>
          </w:tcPr>
          <w:p w14:paraId="29D945F2" w14:textId="77777777" w:rsidR="00A26055" w:rsidRPr="00587AFF" w:rsidRDefault="00A26055" w:rsidP="00101874">
            <w:pPr>
              <w:spacing w:after="160" w:line="259" w:lineRule="auto"/>
            </w:pPr>
            <w:proofErr w:type="spellStart"/>
            <w:r w:rsidRPr="00587AFF">
              <w:lastRenderedPageBreak/>
              <w:t>departmentId</w:t>
            </w:r>
            <w:proofErr w:type="spellEnd"/>
          </w:p>
        </w:tc>
        <w:tc>
          <w:tcPr>
            <w:tcW w:w="0" w:type="auto"/>
            <w:hideMark/>
          </w:tcPr>
          <w:p w14:paraId="0F5D2CF5" w14:textId="77777777" w:rsidR="00A26055" w:rsidRPr="00587AFF" w:rsidRDefault="00A26055" w:rsidP="00101874">
            <w:pPr>
              <w:spacing w:after="160" w:line="259" w:lineRule="auto"/>
            </w:pPr>
            <w:r w:rsidRPr="00587AFF">
              <w:t>INT (FK)</w:t>
            </w:r>
          </w:p>
        </w:tc>
        <w:tc>
          <w:tcPr>
            <w:tcW w:w="0" w:type="auto"/>
            <w:hideMark/>
          </w:tcPr>
          <w:p w14:paraId="049276E5" w14:textId="77777777" w:rsidR="00A26055" w:rsidRPr="00587AFF" w:rsidRDefault="00A26055" w:rsidP="00101874">
            <w:pPr>
              <w:spacing w:after="160" w:line="259" w:lineRule="auto"/>
            </w:pPr>
            <w:r w:rsidRPr="00587AFF">
              <w:t>Foreign key linked to Department.</w:t>
            </w:r>
          </w:p>
        </w:tc>
      </w:tr>
    </w:tbl>
    <w:p w14:paraId="35716881" w14:textId="77777777" w:rsidR="00A26055" w:rsidRPr="00587AFF" w:rsidRDefault="00A26055" w:rsidP="00A26055">
      <w:r>
        <w:pict w14:anchorId="0DAA7E6B">
          <v:rect id="_x0000_i1097" style="width:0;height:1.5pt" o:hralign="center" o:hrstd="t" o:hr="t" fillcolor="#a0a0a0" stroked="f"/>
        </w:pict>
      </w:r>
    </w:p>
    <w:p w14:paraId="5AC2F069" w14:textId="77777777" w:rsidR="00A26055" w:rsidRPr="00587AFF" w:rsidRDefault="00A26055" w:rsidP="00A26055">
      <w:pPr>
        <w:rPr>
          <w:b/>
          <w:bCs/>
        </w:rPr>
      </w:pPr>
      <w:r w:rsidRPr="00587AFF">
        <w:rPr>
          <w:b/>
          <w:bCs/>
        </w:rPr>
        <w:t>13. Department Table</w:t>
      </w:r>
    </w:p>
    <w:tbl>
      <w:tblPr>
        <w:tblStyle w:val="TableGrid"/>
        <w:tblW w:w="0" w:type="auto"/>
        <w:tblLook w:val="04A0" w:firstRow="1" w:lastRow="0" w:firstColumn="1" w:lastColumn="0" w:noHBand="0" w:noVBand="1"/>
      </w:tblPr>
      <w:tblGrid>
        <w:gridCol w:w="2068"/>
        <w:gridCol w:w="1650"/>
        <w:gridCol w:w="4251"/>
      </w:tblGrid>
      <w:tr w:rsidR="00A26055" w:rsidRPr="00587AFF" w14:paraId="02FFA6FC" w14:textId="77777777" w:rsidTr="00101874">
        <w:tc>
          <w:tcPr>
            <w:tcW w:w="0" w:type="auto"/>
            <w:hideMark/>
          </w:tcPr>
          <w:p w14:paraId="038DCAEF" w14:textId="77777777" w:rsidR="00A26055" w:rsidRPr="00587AFF" w:rsidRDefault="00A26055" w:rsidP="00101874">
            <w:pPr>
              <w:spacing w:after="160" w:line="259" w:lineRule="auto"/>
              <w:rPr>
                <w:b/>
                <w:bCs/>
              </w:rPr>
            </w:pPr>
            <w:r w:rsidRPr="00587AFF">
              <w:rPr>
                <w:b/>
                <w:bCs/>
              </w:rPr>
              <w:t>Field Name</w:t>
            </w:r>
          </w:p>
        </w:tc>
        <w:tc>
          <w:tcPr>
            <w:tcW w:w="0" w:type="auto"/>
            <w:hideMark/>
          </w:tcPr>
          <w:p w14:paraId="71AEDDAE" w14:textId="77777777" w:rsidR="00A26055" w:rsidRPr="00587AFF" w:rsidRDefault="00A26055" w:rsidP="00101874">
            <w:pPr>
              <w:spacing w:after="160" w:line="259" w:lineRule="auto"/>
              <w:rPr>
                <w:b/>
                <w:bCs/>
              </w:rPr>
            </w:pPr>
            <w:r w:rsidRPr="00587AFF">
              <w:rPr>
                <w:b/>
                <w:bCs/>
              </w:rPr>
              <w:t>Data Type</w:t>
            </w:r>
          </w:p>
        </w:tc>
        <w:tc>
          <w:tcPr>
            <w:tcW w:w="0" w:type="auto"/>
            <w:hideMark/>
          </w:tcPr>
          <w:p w14:paraId="5C7B5884" w14:textId="77777777" w:rsidR="00A26055" w:rsidRPr="00587AFF" w:rsidRDefault="00A26055" w:rsidP="00101874">
            <w:pPr>
              <w:spacing w:after="160" w:line="259" w:lineRule="auto"/>
              <w:rPr>
                <w:b/>
                <w:bCs/>
              </w:rPr>
            </w:pPr>
            <w:r w:rsidRPr="00587AFF">
              <w:rPr>
                <w:b/>
                <w:bCs/>
              </w:rPr>
              <w:t>Description</w:t>
            </w:r>
          </w:p>
        </w:tc>
      </w:tr>
      <w:tr w:rsidR="00A26055" w:rsidRPr="00587AFF" w14:paraId="22C813BF" w14:textId="77777777" w:rsidTr="00101874">
        <w:tc>
          <w:tcPr>
            <w:tcW w:w="0" w:type="auto"/>
            <w:hideMark/>
          </w:tcPr>
          <w:p w14:paraId="24B5BBA9" w14:textId="77777777" w:rsidR="00A26055" w:rsidRPr="00587AFF" w:rsidRDefault="00A26055" w:rsidP="00101874">
            <w:pPr>
              <w:spacing w:after="160" w:line="259" w:lineRule="auto"/>
            </w:pPr>
            <w:proofErr w:type="spellStart"/>
            <w:r w:rsidRPr="00587AFF">
              <w:t>departmentId</w:t>
            </w:r>
            <w:proofErr w:type="spellEnd"/>
          </w:p>
        </w:tc>
        <w:tc>
          <w:tcPr>
            <w:tcW w:w="0" w:type="auto"/>
            <w:hideMark/>
          </w:tcPr>
          <w:p w14:paraId="6AECF904" w14:textId="77777777" w:rsidR="00A26055" w:rsidRPr="00587AFF" w:rsidRDefault="00A26055" w:rsidP="00101874">
            <w:pPr>
              <w:spacing w:after="160" w:line="259" w:lineRule="auto"/>
            </w:pPr>
            <w:r w:rsidRPr="00587AFF">
              <w:t>INT (PK)</w:t>
            </w:r>
          </w:p>
        </w:tc>
        <w:tc>
          <w:tcPr>
            <w:tcW w:w="0" w:type="auto"/>
            <w:hideMark/>
          </w:tcPr>
          <w:p w14:paraId="201A0F42" w14:textId="77777777" w:rsidR="00A26055" w:rsidRPr="00587AFF" w:rsidRDefault="00A26055" w:rsidP="00101874">
            <w:pPr>
              <w:spacing w:after="160" w:line="259" w:lineRule="auto"/>
            </w:pPr>
            <w:r w:rsidRPr="00587AFF">
              <w:t>Unique identifier for each department.</w:t>
            </w:r>
          </w:p>
        </w:tc>
      </w:tr>
      <w:tr w:rsidR="00A26055" w:rsidRPr="00587AFF" w14:paraId="2044B508" w14:textId="77777777" w:rsidTr="00101874">
        <w:tc>
          <w:tcPr>
            <w:tcW w:w="0" w:type="auto"/>
            <w:hideMark/>
          </w:tcPr>
          <w:p w14:paraId="70AA45C6" w14:textId="77777777" w:rsidR="00A26055" w:rsidRPr="00587AFF" w:rsidRDefault="00A26055" w:rsidP="00101874">
            <w:pPr>
              <w:spacing w:after="160" w:line="259" w:lineRule="auto"/>
            </w:pPr>
            <w:proofErr w:type="spellStart"/>
            <w:r w:rsidRPr="00587AFF">
              <w:t>departmentName</w:t>
            </w:r>
            <w:proofErr w:type="spellEnd"/>
          </w:p>
        </w:tc>
        <w:tc>
          <w:tcPr>
            <w:tcW w:w="0" w:type="auto"/>
            <w:hideMark/>
          </w:tcPr>
          <w:p w14:paraId="4F43B065" w14:textId="77777777" w:rsidR="00A26055" w:rsidRPr="00587AFF" w:rsidRDefault="00A26055" w:rsidP="00101874">
            <w:pPr>
              <w:spacing w:after="160" w:line="259" w:lineRule="auto"/>
            </w:pPr>
            <w:proofErr w:type="gramStart"/>
            <w:r w:rsidRPr="00587AFF">
              <w:t>VARCHAR(</w:t>
            </w:r>
            <w:proofErr w:type="gramEnd"/>
            <w:r w:rsidRPr="00587AFF">
              <w:t>100)</w:t>
            </w:r>
          </w:p>
        </w:tc>
        <w:tc>
          <w:tcPr>
            <w:tcW w:w="0" w:type="auto"/>
            <w:hideMark/>
          </w:tcPr>
          <w:p w14:paraId="72D2E915" w14:textId="77777777" w:rsidR="00A26055" w:rsidRPr="00587AFF" w:rsidRDefault="00A26055" w:rsidP="00101874">
            <w:pPr>
              <w:spacing w:after="160" w:line="259" w:lineRule="auto"/>
            </w:pPr>
            <w:r w:rsidRPr="00587AFF">
              <w:t>Name of the department (Cardiology, etc.).</w:t>
            </w:r>
          </w:p>
        </w:tc>
      </w:tr>
      <w:tr w:rsidR="00A26055" w:rsidRPr="00587AFF" w14:paraId="5A64C937" w14:textId="77777777" w:rsidTr="00101874">
        <w:tc>
          <w:tcPr>
            <w:tcW w:w="0" w:type="auto"/>
            <w:hideMark/>
          </w:tcPr>
          <w:p w14:paraId="06E1A4B0" w14:textId="77777777" w:rsidR="00A26055" w:rsidRPr="00587AFF" w:rsidRDefault="00A26055" w:rsidP="00101874">
            <w:pPr>
              <w:spacing w:after="160" w:line="259" w:lineRule="auto"/>
            </w:pPr>
            <w:proofErr w:type="spellStart"/>
            <w:r w:rsidRPr="00587AFF">
              <w:t>headOfDepartment</w:t>
            </w:r>
            <w:proofErr w:type="spellEnd"/>
          </w:p>
        </w:tc>
        <w:tc>
          <w:tcPr>
            <w:tcW w:w="0" w:type="auto"/>
            <w:hideMark/>
          </w:tcPr>
          <w:p w14:paraId="1977B0EF" w14:textId="77777777" w:rsidR="00A26055" w:rsidRPr="00587AFF" w:rsidRDefault="00A26055" w:rsidP="00101874">
            <w:pPr>
              <w:spacing w:after="160" w:line="259" w:lineRule="auto"/>
            </w:pPr>
            <w:r w:rsidRPr="00587AFF">
              <w:t>INT (FK)</w:t>
            </w:r>
          </w:p>
        </w:tc>
        <w:tc>
          <w:tcPr>
            <w:tcW w:w="0" w:type="auto"/>
            <w:hideMark/>
          </w:tcPr>
          <w:p w14:paraId="1FCB6EC2" w14:textId="77777777" w:rsidR="00A26055" w:rsidRPr="00587AFF" w:rsidRDefault="00A26055" w:rsidP="00101874">
            <w:pPr>
              <w:spacing w:after="160" w:line="259" w:lineRule="auto"/>
            </w:pPr>
            <w:r w:rsidRPr="00587AFF">
              <w:t>Foreign key linked to Doctor (Head).</w:t>
            </w:r>
          </w:p>
        </w:tc>
      </w:tr>
    </w:tbl>
    <w:p w14:paraId="67881A6B" w14:textId="77777777" w:rsidR="00A26055" w:rsidRPr="00587AFF" w:rsidRDefault="00A26055" w:rsidP="00A26055">
      <w:r>
        <w:pict w14:anchorId="60C07BFA">
          <v:rect id="_x0000_i1098" style="width:0;height:1.5pt" o:hralign="center" o:hrstd="t" o:hr="t" fillcolor="#a0a0a0" stroked="f"/>
        </w:pict>
      </w:r>
    </w:p>
    <w:p w14:paraId="6B6A7A19" w14:textId="77777777" w:rsidR="00A26055" w:rsidRPr="00587AFF" w:rsidRDefault="00A26055" w:rsidP="00A26055">
      <w:pPr>
        <w:rPr>
          <w:b/>
          <w:bCs/>
        </w:rPr>
      </w:pPr>
      <w:r w:rsidRPr="00587AFF">
        <w:rPr>
          <w:b/>
          <w:bCs/>
        </w:rPr>
        <w:t>14. Room Table</w:t>
      </w:r>
    </w:p>
    <w:tbl>
      <w:tblPr>
        <w:tblStyle w:val="TableGrid"/>
        <w:tblW w:w="0" w:type="auto"/>
        <w:tblLook w:val="04A0" w:firstRow="1" w:lastRow="0" w:firstColumn="1" w:lastColumn="0" w:noHBand="0" w:noVBand="1"/>
      </w:tblPr>
      <w:tblGrid>
        <w:gridCol w:w="1910"/>
        <w:gridCol w:w="1532"/>
        <w:gridCol w:w="4090"/>
      </w:tblGrid>
      <w:tr w:rsidR="00A26055" w:rsidRPr="00587AFF" w14:paraId="75C5C82C" w14:textId="77777777" w:rsidTr="00101874">
        <w:tc>
          <w:tcPr>
            <w:tcW w:w="0" w:type="auto"/>
            <w:hideMark/>
          </w:tcPr>
          <w:p w14:paraId="6EDAFB41" w14:textId="77777777" w:rsidR="00A26055" w:rsidRPr="00587AFF" w:rsidRDefault="00A26055" w:rsidP="00101874">
            <w:pPr>
              <w:spacing w:after="160" w:line="259" w:lineRule="auto"/>
              <w:rPr>
                <w:b/>
                <w:bCs/>
              </w:rPr>
            </w:pPr>
            <w:r w:rsidRPr="00587AFF">
              <w:rPr>
                <w:b/>
                <w:bCs/>
              </w:rPr>
              <w:t>Field Name</w:t>
            </w:r>
          </w:p>
        </w:tc>
        <w:tc>
          <w:tcPr>
            <w:tcW w:w="0" w:type="auto"/>
            <w:hideMark/>
          </w:tcPr>
          <w:p w14:paraId="61E5D549" w14:textId="77777777" w:rsidR="00A26055" w:rsidRPr="00587AFF" w:rsidRDefault="00A26055" w:rsidP="00101874">
            <w:pPr>
              <w:spacing w:after="160" w:line="259" w:lineRule="auto"/>
              <w:rPr>
                <w:b/>
                <w:bCs/>
              </w:rPr>
            </w:pPr>
            <w:r w:rsidRPr="00587AFF">
              <w:rPr>
                <w:b/>
                <w:bCs/>
              </w:rPr>
              <w:t>Data Type</w:t>
            </w:r>
          </w:p>
        </w:tc>
        <w:tc>
          <w:tcPr>
            <w:tcW w:w="0" w:type="auto"/>
            <w:hideMark/>
          </w:tcPr>
          <w:p w14:paraId="49344848" w14:textId="77777777" w:rsidR="00A26055" w:rsidRPr="00587AFF" w:rsidRDefault="00A26055" w:rsidP="00101874">
            <w:pPr>
              <w:spacing w:after="160" w:line="259" w:lineRule="auto"/>
              <w:rPr>
                <w:b/>
                <w:bCs/>
              </w:rPr>
            </w:pPr>
            <w:r w:rsidRPr="00587AFF">
              <w:rPr>
                <w:b/>
                <w:bCs/>
              </w:rPr>
              <w:t>Description</w:t>
            </w:r>
          </w:p>
        </w:tc>
      </w:tr>
      <w:tr w:rsidR="00A26055" w:rsidRPr="00587AFF" w14:paraId="5F7EF4F4" w14:textId="77777777" w:rsidTr="00101874">
        <w:tc>
          <w:tcPr>
            <w:tcW w:w="0" w:type="auto"/>
            <w:hideMark/>
          </w:tcPr>
          <w:p w14:paraId="3F9D2DE8" w14:textId="77777777" w:rsidR="00A26055" w:rsidRPr="00587AFF" w:rsidRDefault="00A26055" w:rsidP="00101874">
            <w:pPr>
              <w:spacing w:after="160" w:line="259" w:lineRule="auto"/>
            </w:pPr>
            <w:proofErr w:type="spellStart"/>
            <w:r w:rsidRPr="00587AFF">
              <w:t>roomId</w:t>
            </w:r>
            <w:proofErr w:type="spellEnd"/>
          </w:p>
        </w:tc>
        <w:tc>
          <w:tcPr>
            <w:tcW w:w="0" w:type="auto"/>
            <w:hideMark/>
          </w:tcPr>
          <w:p w14:paraId="0BF6E2BE" w14:textId="77777777" w:rsidR="00A26055" w:rsidRPr="00587AFF" w:rsidRDefault="00A26055" w:rsidP="00101874">
            <w:pPr>
              <w:spacing w:after="160" w:line="259" w:lineRule="auto"/>
            </w:pPr>
            <w:r w:rsidRPr="00587AFF">
              <w:t>INT (PK)</w:t>
            </w:r>
          </w:p>
        </w:tc>
        <w:tc>
          <w:tcPr>
            <w:tcW w:w="0" w:type="auto"/>
            <w:hideMark/>
          </w:tcPr>
          <w:p w14:paraId="1965551D" w14:textId="77777777" w:rsidR="00A26055" w:rsidRPr="00587AFF" w:rsidRDefault="00A26055" w:rsidP="00101874">
            <w:pPr>
              <w:spacing w:after="160" w:line="259" w:lineRule="auto"/>
            </w:pPr>
            <w:r w:rsidRPr="00587AFF">
              <w:t>Unique identifier for each room.</w:t>
            </w:r>
          </w:p>
        </w:tc>
      </w:tr>
      <w:tr w:rsidR="00A26055" w:rsidRPr="00587AFF" w14:paraId="50C93043" w14:textId="77777777" w:rsidTr="00101874">
        <w:tc>
          <w:tcPr>
            <w:tcW w:w="0" w:type="auto"/>
            <w:hideMark/>
          </w:tcPr>
          <w:p w14:paraId="2488100E" w14:textId="77777777" w:rsidR="00A26055" w:rsidRPr="00587AFF" w:rsidRDefault="00A26055" w:rsidP="00101874">
            <w:pPr>
              <w:spacing w:after="160" w:line="259" w:lineRule="auto"/>
            </w:pPr>
            <w:proofErr w:type="spellStart"/>
            <w:r w:rsidRPr="00587AFF">
              <w:t>roomType</w:t>
            </w:r>
            <w:proofErr w:type="spellEnd"/>
          </w:p>
        </w:tc>
        <w:tc>
          <w:tcPr>
            <w:tcW w:w="0" w:type="auto"/>
            <w:hideMark/>
          </w:tcPr>
          <w:p w14:paraId="12DCB3A5" w14:textId="77777777" w:rsidR="00A26055" w:rsidRPr="00587AFF" w:rsidRDefault="00A26055" w:rsidP="00101874">
            <w:pPr>
              <w:spacing w:after="160" w:line="259" w:lineRule="auto"/>
            </w:pPr>
            <w:proofErr w:type="gramStart"/>
            <w:r w:rsidRPr="00587AFF">
              <w:t>VARCHAR(</w:t>
            </w:r>
            <w:proofErr w:type="gramEnd"/>
            <w:r w:rsidRPr="00587AFF">
              <w:t>20)</w:t>
            </w:r>
          </w:p>
        </w:tc>
        <w:tc>
          <w:tcPr>
            <w:tcW w:w="0" w:type="auto"/>
            <w:hideMark/>
          </w:tcPr>
          <w:p w14:paraId="37E46A27" w14:textId="77777777" w:rsidR="00A26055" w:rsidRPr="00587AFF" w:rsidRDefault="00A26055" w:rsidP="00101874">
            <w:pPr>
              <w:spacing w:after="160" w:line="259" w:lineRule="auto"/>
            </w:pPr>
            <w:r w:rsidRPr="00587AFF">
              <w:t>Type of room (General, ICU, Private).</w:t>
            </w:r>
          </w:p>
        </w:tc>
      </w:tr>
      <w:tr w:rsidR="00A26055" w:rsidRPr="00587AFF" w14:paraId="6E5A81E1" w14:textId="77777777" w:rsidTr="00101874">
        <w:tc>
          <w:tcPr>
            <w:tcW w:w="0" w:type="auto"/>
            <w:hideMark/>
          </w:tcPr>
          <w:p w14:paraId="514D48DD" w14:textId="77777777" w:rsidR="00A26055" w:rsidRPr="00587AFF" w:rsidRDefault="00A26055" w:rsidP="00101874">
            <w:pPr>
              <w:spacing w:after="160" w:line="259" w:lineRule="auto"/>
            </w:pPr>
            <w:proofErr w:type="spellStart"/>
            <w:r w:rsidRPr="00587AFF">
              <w:t>availabilityStatus</w:t>
            </w:r>
            <w:proofErr w:type="spellEnd"/>
          </w:p>
        </w:tc>
        <w:tc>
          <w:tcPr>
            <w:tcW w:w="0" w:type="auto"/>
            <w:hideMark/>
          </w:tcPr>
          <w:p w14:paraId="1CF12DEA" w14:textId="77777777" w:rsidR="00A26055" w:rsidRPr="00587AFF" w:rsidRDefault="00A26055" w:rsidP="00101874">
            <w:pPr>
              <w:spacing w:after="160" w:line="259" w:lineRule="auto"/>
            </w:pPr>
            <w:proofErr w:type="gramStart"/>
            <w:r w:rsidRPr="00587AFF">
              <w:t>VARCHAR(</w:t>
            </w:r>
            <w:proofErr w:type="gramEnd"/>
            <w:r w:rsidRPr="00587AFF">
              <w:t>10)</w:t>
            </w:r>
          </w:p>
        </w:tc>
        <w:tc>
          <w:tcPr>
            <w:tcW w:w="0" w:type="auto"/>
            <w:hideMark/>
          </w:tcPr>
          <w:p w14:paraId="6B7B2580" w14:textId="77777777" w:rsidR="00A26055" w:rsidRPr="00587AFF" w:rsidRDefault="00A26055" w:rsidP="00101874">
            <w:pPr>
              <w:spacing w:after="160" w:line="259" w:lineRule="auto"/>
            </w:pPr>
            <w:r w:rsidRPr="00587AFF">
              <w:t>Availability (Available, Occupied).</w:t>
            </w:r>
          </w:p>
        </w:tc>
      </w:tr>
      <w:tr w:rsidR="00A26055" w:rsidRPr="00587AFF" w14:paraId="029601E3" w14:textId="77777777" w:rsidTr="00101874">
        <w:tc>
          <w:tcPr>
            <w:tcW w:w="0" w:type="auto"/>
            <w:hideMark/>
          </w:tcPr>
          <w:p w14:paraId="2135819C" w14:textId="77777777" w:rsidR="00A26055" w:rsidRPr="00587AFF" w:rsidRDefault="00A26055" w:rsidP="00101874">
            <w:pPr>
              <w:spacing w:after="160" w:line="259" w:lineRule="auto"/>
            </w:pPr>
            <w:proofErr w:type="spellStart"/>
            <w:r w:rsidRPr="00587AFF">
              <w:t>assignedPatientId</w:t>
            </w:r>
            <w:proofErr w:type="spellEnd"/>
          </w:p>
        </w:tc>
        <w:tc>
          <w:tcPr>
            <w:tcW w:w="0" w:type="auto"/>
            <w:hideMark/>
          </w:tcPr>
          <w:p w14:paraId="1CBA14AB" w14:textId="77777777" w:rsidR="00A26055" w:rsidRPr="00587AFF" w:rsidRDefault="00A26055" w:rsidP="00101874">
            <w:pPr>
              <w:spacing w:after="160" w:line="259" w:lineRule="auto"/>
            </w:pPr>
            <w:r w:rsidRPr="00587AFF">
              <w:t>INT (FK)</w:t>
            </w:r>
          </w:p>
        </w:tc>
        <w:tc>
          <w:tcPr>
            <w:tcW w:w="0" w:type="auto"/>
            <w:hideMark/>
          </w:tcPr>
          <w:p w14:paraId="29B7932E" w14:textId="77777777" w:rsidR="00A26055" w:rsidRPr="00587AFF" w:rsidRDefault="00A26055" w:rsidP="00101874">
            <w:pPr>
              <w:spacing w:after="160" w:line="259" w:lineRule="auto"/>
            </w:pPr>
            <w:r w:rsidRPr="00587AFF">
              <w:t xml:space="preserve">Foreign key linked to </w:t>
            </w:r>
            <w:proofErr w:type="gramStart"/>
            <w:r w:rsidRPr="00587AFF">
              <w:t>Patient</w:t>
            </w:r>
            <w:proofErr w:type="gramEnd"/>
            <w:r w:rsidRPr="00587AFF">
              <w:t xml:space="preserve"> (if assigned).</w:t>
            </w:r>
          </w:p>
        </w:tc>
      </w:tr>
    </w:tbl>
    <w:p w14:paraId="4FD32174" w14:textId="77777777" w:rsidR="00A26055" w:rsidRPr="00587AFF" w:rsidRDefault="00A26055" w:rsidP="00A26055">
      <w:r>
        <w:pict w14:anchorId="53610CFF">
          <v:rect id="_x0000_i1099" style="width:0;height:1.5pt" o:hralign="center" o:hrstd="t" o:hr="t" fillcolor="#a0a0a0" stroked="f"/>
        </w:pict>
      </w:r>
    </w:p>
    <w:p w14:paraId="71B73DA0" w14:textId="77777777" w:rsidR="00A26055" w:rsidRPr="00587AFF" w:rsidRDefault="00A26055" w:rsidP="00A26055">
      <w:pPr>
        <w:rPr>
          <w:b/>
          <w:bCs/>
        </w:rPr>
      </w:pPr>
      <w:r w:rsidRPr="00587AFF">
        <w:rPr>
          <w:b/>
          <w:bCs/>
        </w:rPr>
        <w:t>15. Invoice Table</w:t>
      </w:r>
    </w:p>
    <w:tbl>
      <w:tblPr>
        <w:tblStyle w:val="TableGrid"/>
        <w:tblW w:w="0" w:type="auto"/>
        <w:tblLook w:val="04A0" w:firstRow="1" w:lastRow="0" w:firstColumn="1" w:lastColumn="0" w:noHBand="0" w:noVBand="1"/>
      </w:tblPr>
      <w:tblGrid>
        <w:gridCol w:w="1662"/>
        <w:gridCol w:w="1700"/>
        <w:gridCol w:w="3386"/>
      </w:tblGrid>
      <w:tr w:rsidR="00A26055" w:rsidRPr="00587AFF" w14:paraId="517591A2" w14:textId="77777777" w:rsidTr="00101874">
        <w:tc>
          <w:tcPr>
            <w:tcW w:w="0" w:type="auto"/>
            <w:hideMark/>
          </w:tcPr>
          <w:p w14:paraId="1DC415D8" w14:textId="77777777" w:rsidR="00A26055" w:rsidRPr="00587AFF" w:rsidRDefault="00A26055" w:rsidP="00101874">
            <w:pPr>
              <w:spacing w:after="160" w:line="259" w:lineRule="auto"/>
              <w:rPr>
                <w:b/>
                <w:bCs/>
              </w:rPr>
            </w:pPr>
            <w:r w:rsidRPr="00587AFF">
              <w:rPr>
                <w:b/>
                <w:bCs/>
              </w:rPr>
              <w:t>Field Name</w:t>
            </w:r>
          </w:p>
        </w:tc>
        <w:tc>
          <w:tcPr>
            <w:tcW w:w="0" w:type="auto"/>
            <w:hideMark/>
          </w:tcPr>
          <w:p w14:paraId="0686B68B" w14:textId="77777777" w:rsidR="00A26055" w:rsidRPr="00587AFF" w:rsidRDefault="00A26055" w:rsidP="00101874">
            <w:pPr>
              <w:spacing w:after="160" w:line="259" w:lineRule="auto"/>
              <w:rPr>
                <w:b/>
                <w:bCs/>
              </w:rPr>
            </w:pPr>
            <w:r w:rsidRPr="00587AFF">
              <w:rPr>
                <w:b/>
                <w:bCs/>
              </w:rPr>
              <w:t>Data Type</w:t>
            </w:r>
          </w:p>
        </w:tc>
        <w:tc>
          <w:tcPr>
            <w:tcW w:w="0" w:type="auto"/>
            <w:hideMark/>
          </w:tcPr>
          <w:p w14:paraId="7915B960" w14:textId="77777777" w:rsidR="00A26055" w:rsidRPr="00587AFF" w:rsidRDefault="00A26055" w:rsidP="00101874">
            <w:pPr>
              <w:spacing w:after="160" w:line="259" w:lineRule="auto"/>
              <w:rPr>
                <w:b/>
                <w:bCs/>
              </w:rPr>
            </w:pPr>
            <w:r w:rsidRPr="00587AFF">
              <w:rPr>
                <w:b/>
                <w:bCs/>
              </w:rPr>
              <w:t>Description</w:t>
            </w:r>
          </w:p>
        </w:tc>
      </w:tr>
      <w:tr w:rsidR="00A26055" w:rsidRPr="00587AFF" w14:paraId="27497992" w14:textId="77777777" w:rsidTr="00101874">
        <w:tc>
          <w:tcPr>
            <w:tcW w:w="0" w:type="auto"/>
            <w:hideMark/>
          </w:tcPr>
          <w:p w14:paraId="2660D423" w14:textId="77777777" w:rsidR="00A26055" w:rsidRPr="00587AFF" w:rsidRDefault="00A26055" w:rsidP="00101874">
            <w:pPr>
              <w:spacing w:after="160" w:line="259" w:lineRule="auto"/>
            </w:pPr>
            <w:proofErr w:type="spellStart"/>
            <w:r w:rsidRPr="00587AFF">
              <w:t>invoiceId</w:t>
            </w:r>
            <w:proofErr w:type="spellEnd"/>
          </w:p>
        </w:tc>
        <w:tc>
          <w:tcPr>
            <w:tcW w:w="0" w:type="auto"/>
            <w:hideMark/>
          </w:tcPr>
          <w:p w14:paraId="6BB705D9" w14:textId="77777777" w:rsidR="00A26055" w:rsidRPr="00587AFF" w:rsidRDefault="00A26055" w:rsidP="00101874">
            <w:pPr>
              <w:spacing w:after="160" w:line="259" w:lineRule="auto"/>
            </w:pPr>
            <w:r w:rsidRPr="00587AFF">
              <w:t>INT (PK)</w:t>
            </w:r>
          </w:p>
        </w:tc>
        <w:tc>
          <w:tcPr>
            <w:tcW w:w="0" w:type="auto"/>
            <w:hideMark/>
          </w:tcPr>
          <w:p w14:paraId="67684C71" w14:textId="77777777" w:rsidR="00A26055" w:rsidRPr="00587AFF" w:rsidRDefault="00A26055" w:rsidP="00101874">
            <w:pPr>
              <w:spacing w:after="160" w:line="259" w:lineRule="auto"/>
            </w:pPr>
            <w:r w:rsidRPr="00587AFF">
              <w:t>Unique identifier for each invoice.</w:t>
            </w:r>
          </w:p>
        </w:tc>
      </w:tr>
      <w:tr w:rsidR="00A26055" w:rsidRPr="00587AFF" w14:paraId="4EBF9AAE" w14:textId="77777777" w:rsidTr="00101874">
        <w:tc>
          <w:tcPr>
            <w:tcW w:w="0" w:type="auto"/>
            <w:hideMark/>
          </w:tcPr>
          <w:p w14:paraId="48C9ACCE" w14:textId="77777777" w:rsidR="00A26055" w:rsidRPr="00587AFF" w:rsidRDefault="00A26055" w:rsidP="00101874">
            <w:pPr>
              <w:spacing w:after="160" w:line="259" w:lineRule="auto"/>
            </w:pPr>
            <w:proofErr w:type="spellStart"/>
            <w:r w:rsidRPr="00587AFF">
              <w:t>patientId</w:t>
            </w:r>
            <w:proofErr w:type="spellEnd"/>
          </w:p>
        </w:tc>
        <w:tc>
          <w:tcPr>
            <w:tcW w:w="0" w:type="auto"/>
            <w:hideMark/>
          </w:tcPr>
          <w:p w14:paraId="7BF741B6" w14:textId="77777777" w:rsidR="00A26055" w:rsidRPr="00587AFF" w:rsidRDefault="00A26055" w:rsidP="00101874">
            <w:pPr>
              <w:spacing w:after="160" w:line="259" w:lineRule="auto"/>
            </w:pPr>
            <w:r w:rsidRPr="00587AFF">
              <w:t>INT (FK)</w:t>
            </w:r>
          </w:p>
        </w:tc>
        <w:tc>
          <w:tcPr>
            <w:tcW w:w="0" w:type="auto"/>
            <w:hideMark/>
          </w:tcPr>
          <w:p w14:paraId="57A0CC04" w14:textId="77777777" w:rsidR="00A26055" w:rsidRPr="00587AFF" w:rsidRDefault="00A26055" w:rsidP="00101874">
            <w:pPr>
              <w:spacing w:after="160" w:line="259" w:lineRule="auto"/>
            </w:pPr>
            <w:r w:rsidRPr="00587AFF">
              <w:t xml:space="preserve">Foreign key linked to </w:t>
            </w:r>
            <w:proofErr w:type="gramStart"/>
            <w:r w:rsidRPr="00587AFF">
              <w:t>Patient</w:t>
            </w:r>
            <w:proofErr w:type="gramEnd"/>
            <w:r w:rsidRPr="00587AFF">
              <w:t>.</w:t>
            </w:r>
          </w:p>
        </w:tc>
      </w:tr>
      <w:tr w:rsidR="00A26055" w:rsidRPr="00587AFF" w14:paraId="03BF5805" w14:textId="77777777" w:rsidTr="00101874">
        <w:tc>
          <w:tcPr>
            <w:tcW w:w="0" w:type="auto"/>
            <w:hideMark/>
          </w:tcPr>
          <w:p w14:paraId="279DEE43" w14:textId="77777777" w:rsidR="00A26055" w:rsidRPr="00587AFF" w:rsidRDefault="00A26055" w:rsidP="00101874">
            <w:pPr>
              <w:spacing w:after="160" w:line="259" w:lineRule="auto"/>
            </w:pPr>
            <w:proofErr w:type="spellStart"/>
            <w:r w:rsidRPr="00587AFF">
              <w:t>totalAmount</w:t>
            </w:r>
            <w:proofErr w:type="spellEnd"/>
          </w:p>
        </w:tc>
        <w:tc>
          <w:tcPr>
            <w:tcW w:w="0" w:type="auto"/>
            <w:hideMark/>
          </w:tcPr>
          <w:p w14:paraId="70CA4D24" w14:textId="77777777" w:rsidR="00A26055" w:rsidRPr="00587AFF" w:rsidRDefault="00A26055" w:rsidP="00101874">
            <w:pPr>
              <w:spacing w:after="160" w:line="259" w:lineRule="auto"/>
            </w:pPr>
            <w:proofErr w:type="gramStart"/>
            <w:r w:rsidRPr="00587AFF">
              <w:t>DECIMAL(</w:t>
            </w:r>
            <w:proofErr w:type="gramEnd"/>
            <w:r w:rsidRPr="00587AFF">
              <w:t>10, 2)</w:t>
            </w:r>
          </w:p>
        </w:tc>
        <w:tc>
          <w:tcPr>
            <w:tcW w:w="0" w:type="auto"/>
            <w:hideMark/>
          </w:tcPr>
          <w:p w14:paraId="1BFE3EE3" w14:textId="77777777" w:rsidR="00A26055" w:rsidRPr="00587AFF" w:rsidRDefault="00A26055" w:rsidP="00101874">
            <w:pPr>
              <w:spacing w:after="160" w:line="259" w:lineRule="auto"/>
            </w:pPr>
            <w:r w:rsidRPr="00587AFF">
              <w:t>Total amount billed.</w:t>
            </w:r>
          </w:p>
        </w:tc>
      </w:tr>
      <w:tr w:rsidR="00A26055" w:rsidRPr="00587AFF" w14:paraId="72A69BDC" w14:textId="77777777" w:rsidTr="00101874">
        <w:tc>
          <w:tcPr>
            <w:tcW w:w="0" w:type="auto"/>
            <w:hideMark/>
          </w:tcPr>
          <w:p w14:paraId="5EA06B37" w14:textId="77777777" w:rsidR="00A26055" w:rsidRPr="00587AFF" w:rsidRDefault="00A26055" w:rsidP="00101874">
            <w:pPr>
              <w:spacing w:after="160" w:line="259" w:lineRule="auto"/>
            </w:pPr>
            <w:proofErr w:type="spellStart"/>
            <w:r w:rsidRPr="00587AFF">
              <w:t>paymentStatus</w:t>
            </w:r>
            <w:proofErr w:type="spellEnd"/>
          </w:p>
        </w:tc>
        <w:tc>
          <w:tcPr>
            <w:tcW w:w="0" w:type="auto"/>
            <w:hideMark/>
          </w:tcPr>
          <w:p w14:paraId="4B3E0E0C" w14:textId="77777777" w:rsidR="00A26055" w:rsidRPr="00587AFF" w:rsidRDefault="00A26055" w:rsidP="00101874">
            <w:pPr>
              <w:spacing w:after="160" w:line="259" w:lineRule="auto"/>
            </w:pPr>
            <w:proofErr w:type="gramStart"/>
            <w:r w:rsidRPr="00587AFF">
              <w:t>VARCHAR(</w:t>
            </w:r>
            <w:proofErr w:type="gramEnd"/>
            <w:r w:rsidRPr="00587AFF">
              <w:t>20)</w:t>
            </w:r>
          </w:p>
        </w:tc>
        <w:tc>
          <w:tcPr>
            <w:tcW w:w="0" w:type="auto"/>
            <w:hideMark/>
          </w:tcPr>
          <w:p w14:paraId="26ADBFDF" w14:textId="77777777" w:rsidR="00A26055" w:rsidRPr="00587AFF" w:rsidRDefault="00A26055" w:rsidP="00101874">
            <w:pPr>
              <w:spacing w:after="160" w:line="259" w:lineRule="auto"/>
            </w:pPr>
            <w:r w:rsidRPr="00587AFF">
              <w:t>Payment status (Paid/Unpaid).</w:t>
            </w:r>
          </w:p>
        </w:tc>
      </w:tr>
      <w:tr w:rsidR="00A26055" w:rsidRPr="00587AFF" w14:paraId="5835265C" w14:textId="77777777" w:rsidTr="00101874">
        <w:tc>
          <w:tcPr>
            <w:tcW w:w="0" w:type="auto"/>
            <w:hideMark/>
          </w:tcPr>
          <w:p w14:paraId="7CB63C8E" w14:textId="77777777" w:rsidR="00A26055" w:rsidRPr="00587AFF" w:rsidRDefault="00A26055" w:rsidP="00101874">
            <w:pPr>
              <w:spacing w:after="160" w:line="259" w:lineRule="auto"/>
            </w:pPr>
            <w:proofErr w:type="spellStart"/>
            <w:r w:rsidRPr="00587AFF">
              <w:t>invoiceDate</w:t>
            </w:r>
            <w:proofErr w:type="spellEnd"/>
          </w:p>
        </w:tc>
        <w:tc>
          <w:tcPr>
            <w:tcW w:w="0" w:type="auto"/>
            <w:hideMark/>
          </w:tcPr>
          <w:p w14:paraId="763E1AAE" w14:textId="77777777" w:rsidR="00A26055" w:rsidRPr="00587AFF" w:rsidRDefault="00A26055" w:rsidP="00101874">
            <w:pPr>
              <w:spacing w:after="160" w:line="259" w:lineRule="auto"/>
            </w:pPr>
            <w:r w:rsidRPr="00587AFF">
              <w:t>DATE</w:t>
            </w:r>
          </w:p>
        </w:tc>
        <w:tc>
          <w:tcPr>
            <w:tcW w:w="0" w:type="auto"/>
            <w:hideMark/>
          </w:tcPr>
          <w:p w14:paraId="4792723B" w14:textId="77777777" w:rsidR="00A26055" w:rsidRPr="00587AFF" w:rsidRDefault="00A26055" w:rsidP="00101874">
            <w:pPr>
              <w:spacing w:after="160" w:line="259" w:lineRule="auto"/>
            </w:pPr>
            <w:r w:rsidRPr="00587AFF">
              <w:t>Date of invoice creation.</w:t>
            </w:r>
          </w:p>
        </w:tc>
      </w:tr>
    </w:tbl>
    <w:p w14:paraId="0A0D8AF7" w14:textId="77777777" w:rsidR="00A26055" w:rsidRPr="00587AFF" w:rsidRDefault="00A26055" w:rsidP="00A26055">
      <w:r>
        <w:pict w14:anchorId="4D3C710C">
          <v:rect id="_x0000_i1100" style="width:0;height:1.5pt" o:hralign="center" o:hrstd="t" o:hr="t" fillcolor="#a0a0a0" stroked="f"/>
        </w:pict>
      </w:r>
    </w:p>
    <w:p w14:paraId="4498DCA7" w14:textId="77777777" w:rsidR="00A26055" w:rsidRPr="00587AFF" w:rsidRDefault="00A26055" w:rsidP="00A26055">
      <w:r w:rsidRPr="00587AFF">
        <w:t xml:space="preserve">Below is the </w:t>
      </w:r>
      <w:proofErr w:type="spellStart"/>
      <w:r>
        <w:t>sql</w:t>
      </w:r>
      <w:proofErr w:type="spellEnd"/>
      <w:r w:rsidRPr="00587AFF">
        <w:t xml:space="preserve"> for each entity in the </w:t>
      </w:r>
      <w:r w:rsidRPr="00587AFF">
        <w:rPr>
          <w:b/>
          <w:bCs/>
        </w:rPr>
        <w:t>Hospital Management System with Telemedicine</w:t>
      </w:r>
      <w:r w:rsidRPr="00587AFF">
        <w:t>. This structure defines the tables, their attributes (fields), data types, and relationships.</w:t>
      </w:r>
    </w:p>
    <w:p w14:paraId="3755D1FA" w14:textId="77777777" w:rsidR="00A26055" w:rsidRPr="00587AFF" w:rsidRDefault="00A26055" w:rsidP="00A26055">
      <w:pPr>
        <w:rPr>
          <w:b/>
          <w:bCs/>
        </w:rPr>
      </w:pPr>
      <w:r w:rsidRPr="00587AFF">
        <w:rPr>
          <w:b/>
          <w:bCs/>
        </w:rPr>
        <w:t>1. Patient Table</w:t>
      </w:r>
    </w:p>
    <w:p w14:paraId="72653F74" w14:textId="77777777" w:rsidR="00A26055" w:rsidRPr="00587AFF" w:rsidRDefault="00A26055" w:rsidP="00A26055">
      <w:proofErr w:type="spellStart"/>
      <w:r w:rsidRPr="00587AFF">
        <w:t>sql</w:t>
      </w:r>
      <w:proofErr w:type="spellEnd"/>
    </w:p>
    <w:p w14:paraId="31404AF7" w14:textId="77777777" w:rsidR="00A26055" w:rsidRPr="00587AFF" w:rsidRDefault="00A26055" w:rsidP="00A26055">
      <w:r w:rsidRPr="00587AFF">
        <w:t>Copy code</w:t>
      </w:r>
    </w:p>
    <w:p w14:paraId="0A88A918" w14:textId="77777777" w:rsidR="00A26055" w:rsidRPr="00587AFF" w:rsidRDefault="00A26055" w:rsidP="00A26055">
      <w:r w:rsidRPr="00587AFF">
        <w:t>CREATE TABLE Patient (</w:t>
      </w:r>
    </w:p>
    <w:p w14:paraId="37CBBC82" w14:textId="77777777" w:rsidR="00A26055" w:rsidRPr="00587AFF" w:rsidRDefault="00A26055" w:rsidP="00A26055">
      <w:r w:rsidRPr="00587AFF">
        <w:t xml:space="preserve">    </w:t>
      </w:r>
      <w:proofErr w:type="spellStart"/>
      <w:r w:rsidRPr="00587AFF">
        <w:t>patientId</w:t>
      </w:r>
      <w:proofErr w:type="spellEnd"/>
      <w:r w:rsidRPr="00587AFF">
        <w:t xml:space="preserve"> INT PRIMARY KEY AUTO_INCREMENT,</w:t>
      </w:r>
    </w:p>
    <w:p w14:paraId="1E0BA94F" w14:textId="77777777" w:rsidR="00A26055" w:rsidRPr="00587AFF" w:rsidRDefault="00A26055" w:rsidP="00A26055">
      <w:r w:rsidRPr="00587AFF">
        <w:t xml:space="preserve">    name </w:t>
      </w:r>
      <w:proofErr w:type="gramStart"/>
      <w:r w:rsidRPr="00587AFF">
        <w:t>VARCHAR(</w:t>
      </w:r>
      <w:proofErr w:type="gramEnd"/>
      <w:r w:rsidRPr="00587AFF">
        <w:t>100) NOT NULL,</w:t>
      </w:r>
    </w:p>
    <w:p w14:paraId="406B0C9F" w14:textId="77777777" w:rsidR="00A26055" w:rsidRPr="00587AFF" w:rsidRDefault="00A26055" w:rsidP="00A26055">
      <w:r w:rsidRPr="00587AFF">
        <w:t xml:space="preserve">    age INT NOT NULL,</w:t>
      </w:r>
    </w:p>
    <w:p w14:paraId="65D01031" w14:textId="77777777" w:rsidR="00A26055" w:rsidRPr="00587AFF" w:rsidRDefault="00A26055" w:rsidP="00A26055">
      <w:r w:rsidRPr="00587AFF">
        <w:t xml:space="preserve">    gender </w:t>
      </w:r>
      <w:proofErr w:type="gramStart"/>
      <w:r w:rsidRPr="00587AFF">
        <w:t>VARCHAR(</w:t>
      </w:r>
      <w:proofErr w:type="gramEnd"/>
      <w:r w:rsidRPr="00587AFF">
        <w:t>10) CHECK (gender IN ('Male', 'Female', 'Other')),</w:t>
      </w:r>
    </w:p>
    <w:p w14:paraId="7A0A1F3C" w14:textId="77777777" w:rsidR="00A26055" w:rsidRPr="00587AFF" w:rsidRDefault="00A26055" w:rsidP="00A26055">
      <w:r w:rsidRPr="00587AFF">
        <w:t xml:space="preserve">    </w:t>
      </w:r>
      <w:proofErr w:type="spellStart"/>
      <w:r w:rsidRPr="00587AFF">
        <w:t>contactInfo</w:t>
      </w:r>
      <w:proofErr w:type="spellEnd"/>
      <w:r w:rsidRPr="00587AFF">
        <w:t xml:space="preserve"> </w:t>
      </w:r>
      <w:proofErr w:type="gramStart"/>
      <w:r w:rsidRPr="00587AFF">
        <w:t>VARCHAR(</w:t>
      </w:r>
      <w:proofErr w:type="gramEnd"/>
      <w:r w:rsidRPr="00587AFF">
        <w:t>100),</w:t>
      </w:r>
    </w:p>
    <w:p w14:paraId="715D2F2A" w14:textId="77777777" w:rsidR="00A26055" w:rsidRPr="00587AFF" w:rsidRDefault="00A26055" w:rsidP="00A26055">
      <w:r w:rsidRPr="00587AFF">
        <w:t xml:space="preserve">    address </w:t>
      </w:r>
      <w:proofErr w:type="gramStart"/>
      <w:r w:rsidRPr="00587AFF">
        <w:t>VARCHAR(</w:t>
      </w:r>
      <w:proofErr w:type="gramEnd"/>
      <w:r w:rsidRPr="00587AFF">
        <w:t>255),</w:t>
      </w:r>
    </w:p>
    <w:p w14:paraId="1EE74D87" w14:textId="77777777" w:rsidR="00A26055" w:rsidRPr="00587AFF" w:rsidRDefault="00A26055" w:rsidP="00A26055">
      <w:r w:rsidRPr="00587AFF">
        <w:lastRenderedPageBreak/>
        <w:t xml:space="preserve">    </w:t>
      </w:r>
      <w:proofErr w:type="spellStart"/>
      <w:r w:rsidRPr="00587AFF">
        <w:t>medicalHistory</w:t>
      </w:r>
      <w:proofErr w:type="spellEnd"/>
      <w:r w:rsidRPr="00587AFF">
        <w:t xml:space="preserve"> TEXT,</w:t>
      </w:r>
    </w:p>
    <w:p w14:paraId="2A9603D8" w14:textId="77777777" w:rsidR="00A26055" w:rsidRPr="00587AFF" w:rsidRDefault="00A26055" w:rsidP="00A26055">
      <w:r w:rsidRPr="00587AFF">
        <w:t xml:space="preserve">    </w:t>
      </w:r>
      <w:proofErr w:type="spellStart"/>
      <w:r w:rsidRPr="00587AFF">
        <w:t>insuranceDetails</w:t>
      </w:r>
      <w:proofErr w:type="spellEnd"/>
      <w:r w:rsidRPr="00587AFF">
        <w:t xml:space="preserve"> </w:t>
      </w:r>
      <w:proofErr w:type="gramStart"/>
      <w:r w:rsidRPr="00587AFF">
        <w:t>VARCHAR(</w:t>
      </w:r>
      <w:proofErr w:type="gramEnd"/>
      <w:r w:rsidRPr="00587AFF">
        <w:t>255)</w:t>
      </w:r>
    </w:p>
    <w:p w14:paraId="581E3A1A" w14:textId="77777777" w:rsidR="00A26055" w:rsidRPr="00587AFF" w:rsidRDefault="00A26055" w:rsidP="00A26055">
      <w:r w:rsidRPr="00587AFF">
        <w:t>);</w:t>
      </w:r>
    </w:p>
    <w:p w14:paraId="1AA7DFF9" w14:textId="77777777" w:rsidR="00A26055" w:rsidRPr="00587AFF" w:rsidRDefault="00A26055" w:rsidP="00A26055">
      <w:pPr>
        <w:rPr>
          <w:b/>
          <w:bCs/>
        </w:rPr>
      </w:pPr>
      <w:r w:rsidRPr="00587AFF">
        <w:rPr>
          <w:b/>
          <w:bCs/>
        </w:rPr>
        <w:t>2. Doctor Table</w:t>
      </w:r>
    </w:p>
    <w:p w14:paraId="354815D8" w14:textId="77777777" w:rsidR="00A26055" w:rsidRPr="00587AFF" w:rsidRDefault="00A26055" w:rsidP="00A26055">
      <w:proofErr w:type="spellStart"/>
      <w:r w:rsidRPr="00587AFF">
        <w:t>sql</w:t>
      </w:r>
      <w:proofErr w:type="spellEnd"/>
    </w:p>
    <w:p w14:paraId="297AD6C3" w14:textId="77777777" w:rsidR="00A26055" w:rsidRPr="00587AFF" w:rsidRDefault="00A26055" w:rsidP="00A26055">
      <w:r w:rsidRPr="00587AFF">
        <w:t>Copy code</w:t>
      </w:r>
    </w:p>
    <w:p w14:paraId="688DC1C4" w14:textId="77777777" w:rsidR="00A26055" w:rsidRPr="00587AFF" w:rsidRDefault="00A26055" w:rsidP="00A26055">
      <w:r w:rsidRPr="00587AFF">
        <w:t>CREATE TABLE Doctor (</w:t>
      </w:r>
    </w:p>
    <w:p w14:paraId="214F6E9F" w14:textId="77777777" w:rsidR="00A26055" w:rsidRPr="00587AFF" w:rsidRDefault="00A26055" w:rsidP="00A26055">
      <w:r w:rsidRPr="00587AFF">
        <w:t xml:space="preserve">    </w:t>
      </w:r>
      <w:proofErr w:type="spellStart"/>
      <w:r w:rsidRPr="00587AFF">
        <w:t>doctorId</w:t>
      </w:r>
      <w:proofErr w:type="spellEnd"/>
      <w:r w:rsidRPr="00587AFF">
        <w:t xml:space="preserve"> INT PRIMARY KEY AUTO_INCREMENT,</w:t>
      </w:r>
    </w:p>
    <w:p w14:paraId="7F538B3F" w14:textId="77777777" w:rsidR="00A26055" w:rsidRPr="00587AFF" w:rsidRDefault="00A26055" w:rsidP="00A26055">
      <w:r w:rsidRPr="00587AFF">
        <w:t xml:space="preserve">    name </w:t>
      </w:r>
      <w:proofErr w:type="gramStart"/>
      <w:r w:rsidRPr="00587AFF">
        <w:t>VARCHAR(</w:t>
      </w:r>
      <w:proofErr w:type="gramEnd"/>
      <w:r w:rsidRPr="00587AFF">
        <w:t>100) NOT NULL,</w:t>
      </w:r>
    </w:p>
    <w:p w14:paraId="4311E6A6" w14:textId="77777777" w:rsidR="00A26055" w:rsidRPr="00587AFF" w:rsidRDefault="00A26055" w:rsidP="00A26055">
      <w:r w:rsidRPr="00587AFF">
        <w:t xml:space="preserve">    specialization </w:t>
      </w:r>
      <w:proofErr w:type="gramStart"/>
      <w:r w:rsidRPr="00587AFF">
        <w:t>VARCHAR(</w:t>
      </w:r>
      <w:proofErr w:type="gramEnd"/>
      <w:r w:rsidRPr="00587AFF">
        <w:t>100),</w:t>
      </w:r>
    </w:p>
    <w:p w14:paraId="20CA4466" w14:textId="77777777" w:rsidR="00A26055" w:rsidRPr="00587AFF" w:rsidRDefault="00A26055" w:rsidP="00A26055">
      <w:r w:rsidRPr="00587AFF">
        <w:t xml:space="preserve">    </w:t>
      </w:r>
      <w:proofErr w:type="spellStart"/>
      <w:r w:rsidRPr="00587AFF">
        <w:t>contactInfo</w:t>
      </w:r>
      <w:proofErr w:type="spellEnd"/>
      <w:r w:rsidRPr="00587AFF">
        <w:t xml:space="preserve"> </w:t>
      </w:r>
      <w:proofErr w:type="gramStart"/>
      <w:r w:rsidRPr="00587AFF">
        <w:t>VARCHAR(</w:t>
      </w:r>
      <w:proofErr w:type="gramEnd"/>
      <w:r w:rsidRPr="00587AFF">
        <w:t>100),</w:t>
      </w:r>
    </w:p>
    <w:p w14:paraId="0AAECB95" w14:textId="77777777" w:rsidR="00A26055" w:rsidRPr="00587AFF" w:rsidRDefault="00A26055" w:rsidP="00A26055">
      <w:r w:rsidRPr="00587AFF">
        <w:t xml:space="preserve">    experience INT NOT NULL,</w:t>
      </w:r>
    </w:p>
    <w:p w14:paraId="6EC4D464" w14:textId="77777777" w:rsidR="00A26055" w:rsidRPr="00587AFF" w:rsidRDefault="00A26055" w:rsidP="00A26055">
      <w:r w:rsidRPr="00587AFF">
        <w:t xml:space="preserve">    availability TEXT -- Could store JSON data like availability timeslots.</w:t>
      </w:r>
    </w:p>
    <w:p w14:paraId="1014E230" w14:textId="77777777" w:rsidR="00A26055" w:rsidRPr="00587AFF" w:rsidRDefault="00A26055" w:rsidP="00A26055">
      <w:r w:rsidRPr="00587AFF">
        <w:t>);</w:t>
      </w:r>
    </w:p>
    <w:p w14:paraId="0C36079C" w14:textId="77777777" w:rsidR="00A26055" w:rsidRPr="00587AFF" w:rsidRDefault="00A26055" w:rsidP="00A26055">
      <w:pPr>
        <w:rPr>
          <w:b/>
          <w:bCs/>
        </w:rPr>
      </w:pPr>
      <w:r w:rsidRPr="00587AFF">
        <w:rPr>
          <w:b/>
          <w:bCs/>
        </w:rPr>
        <w:t xml:space="preserve">3. </w:t>
      </w:r>
      <w:proofErr w:type="spellStart"/>
      <w:r w:rsidRPr="00587AFF">
        <w:rPr>
          <w:b/>
          <w:bCs/>
        </w:rPr>
        <w:t>TeleConsultation</w:t>
      </w:r>
      <w:proofErr w:type="spellEnd"/>
      <w:r w:rsidRPr="00587AFF">
        <w:rPr>
          <w:b/>
          <w:bCs/>
        </w:rPr>
        <w:t xml:space="preserve"> Table</w:t>
      </w:r>
    </w:p>
    <w:p w14:paraId="0FCE99AE" w14:textId="77777777" w:rsidR="00A26055" w:rsidRPr="00587AFF" w:rsidRDefault="00A26055" w:rsidP="00A26055">
      <w:proofErr w:type="spellStart"/>
      <w:r w:rsidRPr="00587AFF">
        <w:t>sql</w:t>
      </w:r>
      <w:proofErr w:type="spellEnd"/>
    </w:p>
    <w:p w14:paraId="03EA6FEC" w14:textId="77777777" w:rsidR="00A26055" w:rsidRPr="00587AFF" w:rsidRDefault="00A26055" w:rsidP="00A26055">
      <w:r w:rsidRPr="00587AFF">
        <w:t>Copy code</w:t>
      </w:r>
    </w:p>
    <w:p w14:paraId="53D45DB1" w14:textId="77777777" w:rsidR="00A26055" w:rsidRPr="00587AFF" w:rsidRDefault="00A26055" w:rsidP="00A26055">
      <w:r w:rsidRPr="00587AFF">
        <w:t xml:space="preserve">CREATE TABLE </w:t>
      </w:r>
      <w:proofErr w:type="spellStart"/>
      <w:r w:rsidRPr="00587AFF">
        <w:t>TeleConsultation</w:t>
      </w:r>
      <w:proofErr w:type="spellEnd"/>
      <w:r w:rsidRPr="00587AFF">
        <w:t xml:space="preserve"> (</w:t>
      </w:r>
    </w:p>
    <w:p w14:paraId="151B288B" w14:textId="77777777" w:rsidR="00A26055" w:rsidRPr="00587AFF" w:rsidRDefault="00A26055" w:rsidP="00A26055">
      <w:r w:rsidRPr="00587AFF">
        <w:t xml:space="preserve">    </w:t>
      </w:r>
      <w:proofErr w:type="spellStart"/>
      <w:r w:rsidRPr="00587AFF">
        <w:t>teleConsultationId</w:t>
      </w:r>
      <w:proofErr w:type="spellEnd"/>
      <w:r w:rsidRPr="00587AFF">
        <w:t xml:space="preserve"> INT PRIMARY KEY AUTO_INCREMENT,</w:t>
      </w:r>
    </w:p>
    <w:p w14:paraId="4DEF1CC9" w14:textId="77777777" w:rsidR="00A26055" w:rsidRPr="00587AFF" w:rsidRDefault="00A26055" w:rsidP="00A26055">
      <w:r w:rsidRPr="00587AFF">
        <w:t xml:space="preserve">    </w:t>
      </w:r>
      <w:proofErr w:type="spellStart"/>
      <w:r w:rsidRPr="00587AFF">
        <w:t>patientId</w:t>
      </w:r>
      <w:proofErr w:type="spellEnd"/>
      <w:r w:rsidRPr="00587AFF">
        <w:t xml:space="preserve"> INT,</w:t>
      </w:r>
    </w:p>
    <w:p w14:paraId="69301F03" w14:textId="77777777" w:rsidR="00A26055" w:rsidRPr="00587AFF" w:rsidRDefault="00A26055" w:rsidP="00A26055">
      <w:r w:rsidRPr="00587AFF">
        <w:t xml:space="preserve">    </w:t>
      </w:r>
      <w:proofErr w:type="spellStart"/>
      <w:r w:rsidRPr="00587AFF">
        <w:t>doctorId</w:t>
      </w:r>
      <w:proofErr w:type="spellEnd"/>
      <w:r w:rsidRPr="00587AFF">
        <w:t xml:space="preserve"> INT,</w:t>
      </w:r>
    </w:p>
    <w:p w14:paraId="7622A7AE" w14:textId="77777777" w:rsidR="00A26055" w:rsidRPr="00587AFF" w:rsidRDefault="00A26055" w:rsidP="00A26055">
      <w:r w:rsidRPr="00587AFF">
        <w:t xml:space="preserve">    </w:t>
      </w:r>
      <w:proofErr w:type="spellStart"/>
      <w:r w:rsidRPr="00587AFF">
        <w:t>appointmentDateTime</w:t>
      </w:r>
      <w:proofErr w:type="spellEnd"/>
      <w:r w:rsidRPr="00587AFF">
        <w:t xml:space="preserve"> DATETIME NOT NULL,</w:t>
      </w:r>
    </w:p>
    <w:p w14:paraId="2A87A623" w14:textId="77777777" w:rsidR="00A26055" w:rsidRPr="00587AFF" w:rsidRDefault="00A26055" w:rsidP="00A26055">
      <w:r w:rsidRPr="00587AFF">
        <w:t xml:space="preserve">    </w:t>
      </w:r>
      <w:proofErr w:type="spellStart"/>
      <w:r w:rsidRPr="00587AFF">
        <w:t>videoLink</w:t>
      </w:r>
      <w:proofErr w:type="spellEnd"/>
      <w:r w:rsidRPr="00587AFF">
        <w:t xml:space="preserve"> </w:t>
      </w:r>
      <w:proofErr w:type="gramStart"/>
      <w:r w:rsidRPr="00587AFF">
        <w:t>VARCHAR(</w:t>
      </w:r>
      <w:proofErr w:type="gramEnd"/>
      <w:r w:rsidRPr="00587AFF">
        <w:t>255),</w:t>
      </w:r>
    </w:p>
    <w:p w14:paraId="30FD6428" w14:textId="77777777" w:rsidR="00A26055" w:rsidRPr="00587AFF" w:rsidRDefault="00A26055" w:rsidP="00A26055">
      <w:r w:rsidRPr="00587AFF">
        <w:t xml:space="preserve">    </w:t>
      </w:r>
      <w:proofErr w:type="spellStart"/>
      <w:r w:rsidRPr="00587AFF">
        <w:t>consultationNotes</w:t>
      </w:r>
      <w:proofErr w:type="spellEnd"/>
      <w:r w:rsidRPr="00587AFF">
        <w:t xml:space="preserve"> TEXT,</w:t>
      </w:r>
    </w:p>
    <w:p w14:paraId="03F82B66" w14:textId="77777777" w:rsidR="00A26055" w:rsidRPr="00587AFF" w:rsidRDefault="00A26055" w:rsidP="00A26055">
      <w:r w:rsidRPr="00587AFF">
        <w:t xml:space="preserve">    FOREIGN KEY (</w:t>
      </w:r>
      <w:proofErr w:type="spellStart"/>
      <w:r w:rsidRPr="00587AFF">
        <w:t>patientId</w:t>
      </w:r>
      <w:proofErr w:type="spellEnd"/>
      <w:r w:rsidRPr="00587AFF">
        <w:t>) REFERENCES Patient(</w:t>
      </w:r>
      <w:proofErr w:type="spellStart"/>
      <w:r w:rsidRPr="00587AFF">
        <w:t>patientId</w:t>
      </w:r>
      <w:proofErr w:type="spellEnd"/>
      <w:r w:rsidRPr="00587AFF">
        <w:t>),</w:t>
      </w:r>
    </w:p>
    <w:p w14:paraId="62A5ABDD" w14:textId="77777777" w:rsidR="00A26055" w:rsidRPr="00587AFF" w:rsidRDefault="00A26055" w:rsidP="00A26055">
      <w:r w:rsidRPr="00587AFF">
        <w:t xml:space="preserve">    FOREIGN KEY (</w:t>
      </w:r>
      <w:proofErr w:type="spellStart"/>
      <w:r w:rsidRPr="00587AFF">
        <w:t>doctorId</w:t>
      </w:r>
      <w:proofErr w:type="spellEnd"/>
      <w:r w:rsidRPr="00587AFF">
        <w:t>) REFERENCES Doctor(</w:t>
      </w:r>
      <w:proofErr w:type="spellStart"/>
      <w:r w:rsidRPr="00587AFF">
        <w:t>doctorId</w:t>
      </w:r>
      <w:proofErr w:type="spellEnd"/>
      <w:r w:rsidRPr="00587AFF">
        <w:t>)</w:t>
      </w:r>
    </w:p>
    <w:p w14:paraId="08BF25E4" w14:textId="77777777" w:rsidR="00A26055" w:rsidRPr="00587AFF" w:rsidRDefault="00A26055" w:rsidP="00A26055">
      <w:r w:rsidRPr="00587AFF">
        <w:t>);</w:t>
      </w:r>
    </w:p>
    <w:p w14:paraId="281D3ED2" w14:textId="77777777" w:rsidR="00A26055" w:rsidRPr="00587AFF" w:rsidRDefault="00A26055" w:rsidP="00A26055">
      <w:pPr>
        <w:rPr>
          <w:b/>
          <w:bCs/>
        </w:rPr>
      </w:pPr>
      <w:r w:rsidRPr="00587AFF">
        <w:rPr>
          <w:b/>
          <w:bCs/>
        </w:rPr>
        <w:t>4. Appointment Table</w:t>
      </w:r>
    </w:p>
    <w:p w14:paraId="04FFD177" w14:textId="77777777" w:rsidR="00A26055" w:rsidRPr="00587AFF" w:rsidRDefault="00A26055" w:rsidP="00A26055">
      <w:proofErr w:type="spellStart"/>
      <w:r w:rsidRPr="00587AFF">
        <w:t>sql</w:t>
      </w:r>
      <w:proofErr w:type="spellEnd"/>
    </w:p>
    <w:p w14:paraId="6513672B" w14:textId="77777777" w:rsidR="00A26055" w:rsidRPr="00587AFF" w:rsidRDefault="00A26055" w:rsidP="00A26055">
      <w:r w:rsidRPr="00587AFF">
        <w:t>Copy code</w:t>
      </w:r>
    </w:p>
    <w:p w14:paraId="3469CB84" w14:textId="77777777" w:rsidR="00A26055" w:rsidRPr="00587AFF" w:rsidRDefault="00A26055" w:rsidP="00A26055">
      <w:r w:rsidRPr="00587AFF">
        <w:t>CREATE TABLE Appointment (</w:t>
      </w:r>
    </w:p>
    <w:p w14:paraId="59B15A32" w14:textId="77777777" w:rsidR="00A26055" w:rsidRPr="00587AFF" w:rsidRDefault="00A26055" w:rsidP="00A26055">
      <w:r w:rsidRPr="00587AFF">
        <w:t xml:space="preserve">    </w:t>
      </w:r>
      <w:proofErr w:type="spellStart"/>
      <w:r w:rsidRPr="00587AFF">
        <w:t>appointmentId</w:t>
      </w:r>
      <w:proofErr w:type="spellEnd"/>
      <w:r w:rsidRPr="00587AFF">
        <w:t xml:space="preserve"> INT PRIMARY KEY AUTO_INCREMENT,</w:t>
      </w:r>
    </w:p>
    <w:p w14:paraId="03DE28CD" w14:textId="77777777" w:rsidR="00A26055" w:rsidRPr="00587AFF" w:rsidRDefault="00A26055" w:rsidP="00A26055">
      <w:r w:rsidRPr="00587AFF">
        <w:t xml:space="preserve">    </w:t>
      </w:r>
      <w:proofErr w:type="spellStart"/>
      <w:r w:rsidRPr="00587AFF">
        <w:t>patientId</w:t>
      </w:r>
      <w:proofErr w:type="spellEnd"/>
      <w:r w:rsidRPr="00587AFF">
        <w:t xml:space="preserve"> INT,</w:t>
      </w:r>
    </w:p>
    <w:p w14:paraId="7CD004E1" w14:textId="77777777" w:rsidR="00A26055" w:rsidRPr="00587AFF" w:rsidRDefault="00A26055" w:rsidP="00A26055">
      <w:r w:rsidRPr="00587AFF">
        <w:t xml:space="preserve">    </w:t>
      </w:r>
      <w:proofErr w:type="spellStart"/>
      <w:r w:rsidRPr="00587AFF">
        <w:t>doctorId</w:t>
      </w:r>
      <w:proofErr w:type="spellEnd"/>
      <w:r w:rsidRPr="00587AFF">
        <w:t xml:space="preserve"> INT,</w:t>
      </w:r>
    </w:p>
    <w:p w14:paraId="535825B8" w14:textId="77777777" w:rsidR="00A26055" w:rsidRPr="00587AFF" w:rsidRDefault="00A26055" w:rsidP="00A26055">
      <w:r w:rsidRPr="00587AFF">
        <w:t xml:space="preserve">    </w:t>
      </w:r>
      <w:proofErr w:type="spellStart"/>
      <w:r w:rsidRPr="00587AFF">
        <w:t>appointmentType</w:t>
      </w:r>
      <w:proofErr w:type="spellEnd"/>
      <w:r w:rsidRPr="00587AFF">
        <w:t xml:space="preserve"> </w:t>
      </w:r>
      <w:proofErr w:type="gramStart"/>
      <w:r w:rsidRPr="00587AFF">
        <w:t>VARCHAR(</w:t>
      </w:r>
      <w:proofErr w:type="gramEnd"/>
      <w:r w:rsidRPr="00587AFF">
        <w:t>20) CHECK (</w:t>
      </w:r>
      <w:proofErr w:type="spellStart"/>
      <w:r w:rsidRPr="00587AFF">
        <w:t>appointmentType</w:t>
      </w:r>
      <w:proofErr w:type="spellEnd"/>
      <w:r w:rsidRPr="00587AFF">
        <w:t xml:space="preserve"> IN ('In-person', 'Telemedicine')),</w:t>
      </w:r>
    </w:p>
    <w:p w14:paraId="77ABF8F4" w14:textId="77777777" w:rsidR="00A26055" w:rsidRPr="00587AFF" w:rsidRDefault="00A26055" w:rsidP="00A26055">
      <w:r w:rsidRPr="00587AFF">
        <w:lastRenderedPageBreak/>
        <w:t xml:space="preserve">    </w:t>
      </w:r>
      <w:proofErr w:type="spellStart"/>
      <w:r w:rsidRPr="00587AFF">
        <w:t>appointmentDateTime</w:t>
      </w:r>
      <w:proofErr w:type="spellEnd"/>
      <w:r w:rsidRPr="00587AFF">
        <w:t xml:space="preserve"> DATETIME NOT NULL,</w:t>
      </w:r>
    </w:p>
    <w:p w14:paraId="1B7AA52D" w14:textId="77777777" w:rsidR="00A26055" w:rsidRPr="00587AFF" w:rsidRDefault="00A26055" w:rsidP="00A26055">
      <w:r w:rsidRPr="00587AFF">
        <w:t xml:space="preserve">    status </w:t>
      </w:r>
      <w:proofErr w:type="gramStart"/>
      <w:r w:rsidRPr="00587AFF">
        <w:t>VARCHAR(</w:t>
      </w:r>
      <w:proofErr w:type="gramEnd"/>
      <w:r w:rsidRPr="00587AFF">
        <w:t>20) CHECK (status IN ('Pending', 'Completed', 'Cancelled')),</w:t>
      </w:r>
    </w:p>
    <w:p w14:paraId="4B1F5EA1" w14:textId="77777777" w:rsidR="00A26055" w:rsidRPr="00587AFF" w:rsidRDefault="00A26055" w:rsidP="00A26055">
      <w:r w:rsidRPr="00587AFF">
        <w:t xml:space="preserve">    FOREIGN KEY (</w:t>
      </w:r>
      <w:proofErr w:type="spellStart"/>
      <w:r w:rsidRPr="00587AFF">
        <w:t>patientId</w:t>
      </w:r>
      <w:proofErr w:type="spellEnd"/>
      <w:r w:rsidRPr="00587AFF">
        <w:t>) REFERENCES Patient(</w:t>
      </w:r>
      <w:proofErr w:type="spellStart"/>
      <w:r w:rsidRPr="00587AFF">
        <w:t>patientId</w:t>
      </w:r>
      <w:proofErr w:type="spellEnd"/>
      <w:r w:rsidRPr="00587AFF">
        <w:t>),</w:t>
      </w:r>
    </w:p>
    <w:p w14:paraId="0D7E1192" w14:textId="77777777" w:rsidR="00A26055" w:rsidRPr="00587AFF" w:rsidRDefault="00A26055" w:rsidP="00A26055">
      <w:r w:rsidRPr="00587AFF">
        <w:t xml:space="preserve">    FOREIGN KEY (</w:t>
      </w:r>
      <w:proofErr w:type="spellStart"/>
      <w:r w:rsidRPr="00587AFF">
        <w:t>doctorId</w:t>
      </w:r>
      <w:proofErr w:type="spellEnd"/>
      <w:r w:rsidRPr="00587AFF">
        <w:t>) REFERENCES Doctor(</w:t>
      </w:r>
      <w:proofErr w:type="spellStart"/>
      <w:r w:rsidRPr="00587AFF">
        <w:t>doctorId</w:t>
      </w:r>
      <w:proofErr w:type="spellEnd"/>
      <w:r w:rsidRPr="00587AFF">
        <w:t>)</w:t>
      </w:r>
    </w:p>
    <w:p w14:paraId="3874C1AA" w14:textId="77777777" w:rsidR="00A26055" w:rsidRPr="00587AFF" w:rsidRDefault="00A26055" w:rsidP="00A26055">
      <w:r w:rsidRPr="00587AFF">
        <w:t>);</w:t>
      </w:r>
    </w:p>
    <w:p w14:paraId="7236765D" w14:textId="77777777" w:rsidR="00A26055" w:rsidRPr="00587AFF" w:rsidRDefault="00A26055" w:rsidP="00A26055">
      <w:pPr>
        <w:rPr>
          <w:b/>
          <w:bCs/>
        </w:rPr>
      </w:pPr>
      <w:r w:rsidRPr="00587AFF">
        <w:rPr>
          <w:b/>
          <w:bCs/>
        </w:rPr>
        <w:t>5. Prescription Table</w:t>
      </w:r>
    </w:p>
    <w:p w14:paraId="2E67C54C" w14:textId="77777777" w:rsidR="00A26055" w:rsidRPr="00587AFF" w:rsidRDefault="00A26055" w:rsidP="00A26055">
      <w:proofErr w:type="spellStart"/>
      <w:r w:rsidRPr="00587AFF">
        <w:t>sql</w:t>
      </w:r>
      <w:proofErr w:type="spellEnd"/>
    </w:p>
    <w:p w14:paraId="5E08C3A8" w14:textId="77777777" w:rsidR="00A26055" w:rsidRPr="00587AFF" w:rsidRDefault="00A26055" w:rsidP="00A26055">
      <w:r w:rsidRPr="00587AFF">
        <w:t>Copy code</w:t>
      </w:r>
    </w:p>
    <w:p w14:paraId="1146F613" w14:textId="77777777" w:rsidR="00A26055" w:rsidRPr="00587AFF" w:rsidRDefault="00A26055" w:rsidP="00A26055">
      <w:r w:rsidRPr="00587AFF">
        <w:t>CREATE TABLE Prescription (</w:t>
      </w:r>
    </w:p>
    <w:p w14:paraId="6A5AFBE9" w14:textId="77777777" w:rsidR="00A26055" w:rsidRPr="00587AFF" w:rsidRDefault="00A26055" w:rsidP="00A26055">
      <w:r w:rsidRPr="00587AFF">
        <w:t xml:space="preserve">    </w:t>
      </w:r>
      <w:proofErr w:type="spellStart"/>
      <w:r w:rsidRPr="00587AFF">
        <w:t>prescriptionId</w:t>
      </w:r>
      <w:proofErr w:type="spellEnd"/>
      <w:r w:rsidRPr="00587AFF">
        <w:t xml:space="preserve"> INT PRIMARY KEY AUTO_INCREMENT,</w:t>
      </w:r>
    </w:p>
    <w:p w14:paraId="3F7EFEA6" w14:textId="77777777" w:rsidR="00A26055" w:rsidRPr="00587AFF" w:rsidRDefault="00A26055" w:rsidP="00A26055">
      <w:r w:rsidRPr="00587AFF">
        <w:t xml:space="preserve">    </w:t>
      </w:r>
      <w:proofErr w:type="spellStart"/>
      <w:r w:rsidRPr="00587AFF">
        <w:t>patientId</w:t>
      </w:r>
      <w:proofErr w:type="spellEnd"/>
      <w:r w:rsidRPr="00587AFF">
        <w:t xml:space="preserve"> INT,</w:t>
      </w:r>
    </w:p>
    <w:p w14:paraId="05FBFA74" w14:textId="77777777" w:rsidR="00A26055" w:rsidRPr="00587AFF" w:rsidRDefault="00A26055" w:rsidP="00A26055">
      <w:r w:rsidRPr="00587AFF">
        <w:t xml:space="preserve">    </w:t>
      </w:r>
      <w:proofErr w:type="spellStart"/>
      <w:r w:rsidRPr="00587AFF">
        <w:t>doctorId</w:t>
      </w:r>
      <w:proofErr w:type="spellEnd"/>
      <w:r w:rsidRPr="00587AFF">
        <w:t xml:space="preserve"> INT,</w:t>
      </w:r>
    </w:p>
    <w:p w14:paraId="2EC3E6F2" w14:textId="77777777" w:rsidR="00A26055" w:rsidRPr="00587AFF" w:rsidRDefault="00A26055" w:rsidP="00A26055">
      <w:r w:rsidRPr="00587AFF">
        <w:t xml:space="preserve">    </w:t>
      </w:r>
      <w:proofErr w:type="spellStart"/>
      <w:r w:rsidRPr="00587AFF">
        <w:t>medicineList</w:t>
      </w:r>
      <w:proofErr w:type="spellEnd"/>
      <w:r w:rsidRPr="00587AFF">
        <w:t xml:space="preserve"> TEXT, -- List of medicines could be stored as JSON or a comma-separated string.</w:t>
      </w:r>
    </w:p>
    <w:p w14:paraId="2C7F8B3C" w14:textId="77777777" w:rsidR="00A26055" w:rsidRPr="00587AFF" w:rsidRDefault="00A26055" w:rsidP="00A26055">
      <w:r w:rsidRPr="00587AFF">
        <w:t xml:space="preserve">    </w:t>
      </w:r>
      <w:proofErr w:type="spellStart"/>
      <w:r w:rsidRPr="00587AFF">
        <w:t>dateIssued</w:t>
      </w:r>
      <w:proofErr w:type="spellEnd"/>
      <w:r w:rsidRPr="00587AFF">
        <w:t xml:space="preserve"> DATE NOT NULL,</w:t>
      </w:r>
    </w:p>
    <w:p w14:paraId="340D54EA" w14:textId="77777777" w:rsidR="00A26055" w:rsidRPr="00587AFF" w:rsidRDefault="00A26055" w:rsidP="00A26055">
      <w:r w:rsidRPr="00587AFF">
        <w:t xml:space="preserve">    FOREIGN KEY (</w:t>
      </w:r>
      <w:proofErr w:type="spellStart"/>
      <w:r w:rsidRPr="00587AFF">
        <w:t>patientId</w:t>
      </w:r>
      <w:proofErr w:type="spellEnd"/>
      <w:r w:rsidRPr="00587AFF">
        <w:t>) REFERENCES Patient(</w:t>
      </w:r>
      <w:proofErr w:type="spellStart"/>
      <w:r w:rsidRPr="00587AFF">
        <w:t>patientId</w:t>
      </w:r>
      <w:proofErr w:type="spellEnd"/>
      <w:r w:rsidRPr="00587AFF">
        <w:t>),</w:t>
      </w:r>
    </w:p>
    <w:p w14:paraId="7E7F5FDC" w14:textId="77777777" w:rsidR="00A26055" w:rsidRPr="00587AFF" w:rsidRDefault="00A26055" w:rsidP="00A26055">
      <w:r w:rsidRPr="00587AFF">
        <w:t xml:space="preserve">    FOREIGN KEY (</w:t>
      </w:r>
      <w:proofErr w:type="spellStart"/>
      <w:r w:rsidRPr="00587AFF">
        <w:t>doctorId</w:t>
      </w:r>
      <w:proofErr w:type="spellEnd"/>
      <w:r w:rsidRPr="00587AFF">
        <w:t>) REFERENCES Doctor(</w:t>
      </w:r>
      <w:proofErr w:type="spellStart"/>
      <w:r w:rsidRPr="00587AFF">
        <w:t>doctorId</w:t>
      </w:r>
      <w:proofErr w:type="spellEnd"/>
      <w:r w:rsidRPr="00587AFF">
        <w:t>)</w:t>
      </w:r>
    </w:p>
    <w:p w14:paraId="778D665E" w14:textId="77777777" w:rsidR="00A26055" w:rsidRPr="00587AFF" w:rsidRDefault="00A26055" w:rsidP="00A26055">
      <w:r w:rsidRPr="00587AFF">
        <w:t>);</w:t>
      </w:r>
    </w:p>
    <w:p w14:paraId="069D1046" w14:textId="77777777" w:rsidR="00A26055" w:rsidRPr="00587AFF" w:rsidRDefault="00A26055" w:rsidP="00A26055">
      <w:pPr>
        <w:rPr>
          <w:b/>
          <w:bCs/>
        </w:rPr>
      </w:pPr>
      <w:r w:rsidRPr="00587AFF">
        <w:rPr>
          <w:b/>
          <w:bCs/>
        </w:rPr>
        <w:t xml:space="preserve">6. </w:t>
      </w:r>
      <w:proofErr w:type="spellStart"/>
      <w:r w:rsidRPr="00587AFF">
        <w:rPr>
          <w:b/>
          <w:bCs/>
        </w:rPr>
        <w:t>MedicalRecord</w:t>
      </w:r>
      <w:proofErr w:type="spellEnd"/>
      <w:r w:rsidRPr="00587AFF">
        <w:rPr>
          <w:b/>
          <w:bCs/>
        </w:rPr>
        <w:t xml:space="preserve"> Table</w:t>
      </w:r>
    </w:p>
    <w:p w14:paraId="5286051A" w14:textId="77777777" w:rsidR="00A26055" w:rsidRPr="00587AFF" w:rsidRDefault="00A26055" w:rsidP="00A26055">
      <w:proofErr w:type="spellStart"/>
      <w:r w:rsidRPr="00587AFF">
        <w:t>sql</w:t>
      </w:r>
      <w:proofErr w:type="spellEnd"/>
    </w:p>
    <w:p w14:paraId="7A7E8EB5" w14:textId="77777777" w:rsidR="00A26055" w:rsidRPr="00587AFF" w:rsidRDefault="00A26055" w:rsidP="00A26055">
      <w:r w:rsidRPr="00587AFF">
        <w:t>Copy code</w:t>
      </w:r>
    </w:p>
    <w:p w14:paraId="6435B4E8" w14:textId="77777777" w:rsidR="00A26055" w:rsidRPr="00587AFF" w:rsidRDefault="00A26055" w:rsidP="00A26055">
      <w:r w:rsidRPr="00587AFF">
        <w:t xml:space="preserve">CREATE TABLE </w:t>
      </w:r>
      <w:proofErr w:type="spellStart"/>
      <w:r w:rsidRPr="00587AFF">
        <w:t>MedicalRecord</w:t>
      </w:r>
      <w:proofErr w:type="spellEnd"/>
      <w:r w:rsidRPr="00587AFF">
        <w:t xml:space="preserve"> (</w:t>
      </w:r>
    </w:p>
    <w:p w14:paraId="7B6A0B8F" w14:textId="77777777" w:rsidR="00A26055" w:rsidRPr="00587AFF" w:rsidRDefault="00A26055" w:rsidP="00A26055">
      <w:r w:rsidRPr="00587AFF">
        <w:t xml:space="preserve">    </w:t>
      </w:r>
      <w:proofErr w:type="spellStart"/>
      <w:r w:rsidRPr="00587AFF">
        <w:t>recordId</w:t>
      </w:r>
      <w:proofErr w:type="spellEnd"/>
      <w:r w:rsidRPr="00587AFF">
        <w:t xml:space="preserve"> INT PRIMARY KEY AUTO_INCREMENT,</w:t>
      </w:r>
    </w:p>
    <w:p w14:paraId="2E4A60A4" w14:textId="77777777" w:rsidR="00A26055" w:rsidRPr="00587AFF" w:rsidRDefault="00A26055" w:rsidP="00A26055">
      <w:r w:rsidRPr="00587AFF">
        <w:t xml:space="preserve">    </w:t>
      </w:r>
      <w:proofErr w:type="spellStart"/>
      <w:r w:rsidRPr="00587AFF">
        <w:t>patientId</w:t>
      </w:r>
      <w:proofErr w:type="spellEnd"/>
      <w:r w:rsidRPr="00587AFF">
        <w:t xml:space="preserve"> INT,</w:t>
      </w:r>
    </w:p>
    <w:p w14:paraId="766A386F" w14:textId="77777777" w:rsidR="00A26055" w:rsidRPr="00587AFF" w:rsidRDefault="00A26055" w:rsidP="00A26055">
      <w:r w:rsidRPr="00587AFF">
        <w:t xml:space="preserve">    </w:t>
      </w:r>
      <w:proofErr w:type="spellStart"/>
      <w:r w:rsidRPr="00587AFF">
        <w:t>medicalHistory</w:t>
      </w:r>
      <w:proofErr w:type="spellEnd"/>
      <w:r w:rsidRPr="00587AFF">
        <w:t xml:space="preserve"> TEXT,</w:t>
      </w:r>
    </w:p>
    <w:p w14:paraId="6403F7C1" w14:textId="77777777" w:rsidR="00A26055" w:rsidRPr="00587AFF" w:rsidRDefault="00A26055" w:rsidP="00A26055">
      <w:r w:rsidRPr="00587AFF">
        <w:t xml:space="preserve">    diagnosis TEXT,</w:t>
      </w:r>
    </w:p>
    <w:p w14:paraId="074483A7" w14:textId="77777777" w:rsidR="00A26055" w:rsidRPr="00587AFF" w:rsidRDefault="00A26055" w:rsidP="00A26055">
      <w:r w:rsidRPr="00587AFF">
        <w:t xml:space="preserve">    </w:t>
      </w:r>
      <w:proofErr w:type="spellStart"/>
      <w:r w:rsidRPr="00587AFF">
        <w:t>treatmentPlan</w:t>
      </w:r>
      <w:proofErr w:type="spellEnd"/>
      <w:r w:rsidRPr="00587AFF">
        <w:t xml:space="preserve"> TEXT,</w:t>
      </w:r>
    </w:p>
    <w:p w14:paraId="6A7B5DA8" w14:textId="77777777" w:rsidR="00A26055" w:rsidRPr="00587AFF" w:rsidRDefault="00A26055" w:rsidP="00A26055">
      <w:r w:rsidRPr="00587AFF">
        <w:t xml:space="preserve">    FOREIGN KEY (</w:t>
      </w:r>
      <w:proofErr w:type="spellStart"/>
      <w:r w:rsidRPr="00587AFF">
        <w:t>patientId</w:t>
      </w:r>
      <w:proofErr w:type="spellEnd"/>
      <w:r w:rsidRPr="00587AFF">
        <w:t>) REFERENCES Patient(</w:t>
      </w:r>
      <w:proofErr w:type="spellStart"/>
      <w:r w:rsidRPr="00587AFF">
        <w:t>patientId</w:t>
      </w:r>
      <w:proofErr w:type="spellEnd"/>
      <w:r w:rsidRPr="00587AFF">
        <w:t>)</w:t>
      </w:r>
    </w:p>
    <w:p w14:paraId="19C4D485" w14:textId="77777777" w:rsidR="00A26055" w:rsidRPr="00587AFF" w:rsidRDefault="00A26055" w:rsidP="00A26055">
      <w:r w:rsidRPr="00587AFF">
        <w:t>);</w:t>
      </w:r>
    </w:p>
    <w:p w14:paraId="2F19A7AB" w14:textId="77777777" w:rsidR="00A26055" w:rsidRPr="00587AFF" w:rsidRDefault="00A26055" w:rsidP="00A26055">
      <w:pPr>
        <w:rPr>
          <w:b/>
          <w:bCs/>
        </w:rPr>
      </w:pPr>
      <w:r w:rsidRPr="00587AFF">
        <w:rPr>
          <w:b/>
          <w:bCs/>
        </w:rPr>
        <w:t xml:space="preserve">7. </w:t>
      </w:r>
      <w:proofErr w:type="spellStart"/>
      <w:r w:rsidRPr="00587AFF">
        <w:rPr>
          <w:b/>
          <w:bCs/>
        </w:rPr>
        <w:t>LabReport</w:t>
      </w:r>
      <w:proofErr w:type="spellEnd"/>
      <w:r w:rsidRPr="00587AFF">
        <w:rPr>
          <w:b/>
          <w:bCs/>
        </w:rPr>
        <w:t xml:space="preserve"> Table</w:t>
      </w:r>
    </w:p>
    <w:p w14:paraId="06420B30" w14:textId="77777777" w:rsidR="00A26055" w:rsidRPr="00587AFF" w:rsidRDefault="00A26055" w:rsidP="00A26055">
      <w:proofErr w:type="spellStart"/>
      <w:r w:rsidRPr="00587AFF">
        <w:t>sql</w:t>
      </w:r>
      <w:proofErr w:type="spellEnd"/>
    </w:p>
    <w:p w14:paraId="2EB3EF87" w14:textId="77777777" w:rsidR="00A26055" w:rsidRPr="00587AFF" w:rsidRDefault="00A26055" w:rsidP="00A26055">
      <w:r w:rsidRPr="00587AFF">
        <w:t>Copy code</w:t>
      </w:r>
    </w:p>
    <w:p w14:paraId="47F8E5A2" w14:textId="77777777" w:rsidR="00A26055" w:rsidRPr="00587AFF" w:rsidRDefault="00A26055" w:rsidP="00A26055">
      <w:r w:rsidRPr="00587AFF">
        <w:t xml:space="preserve">CREATE TABLE </w:t>
      </w:r>
      <w:proofErr w:type="spellStart"/>
      <w:r w:rsidRPr="00587AFF">
        <w:t>LabReport</w:t>
      </w:r>
      <w:proofErr w:type="spellEnd"/>
      <w:r w:rsidRPr="00587AFF">
        <w:t xml:space="preserve"> (</w:t>
      </w:r>
    </w:p>
    <w:p w14:paraId="328E5EA8" w14:textId="77777777" w:rsidR="00A26055" w:rsidRPr="00587AFF" w:rsidRDefault="00A26055" w:rsidP="00A26055">
      <w:r w:rsidRPr="00587AFF">
        <w:t xml:space="preserve">    </w:t>
      </w:r>
      <w:proofErr w:type="spellStart"/>
      <w:r w:rsidRPr="00587AFF">
        <w:t>labReportId</w:t>
      </w:r>
      <w:proofErr w:type="spellEnd"/>
      <w:r w:rsidRPr="00587AFF">
        <w:t xml:space="preserve"> INT PRIMARY KEY AUTO_INCREMENT,</w:t>
      </w:r>
    </w:p>
    <w:p w14:paraId="1AD20E9A" w14:textId="77777777" w:rsidR="00A26055" w:rsidRPr="00587AFF" w:rsidRDefault="00A26055" w:rsidP="00A26055">
      <w:r w:rsidRPr="00587AFF">
        <w:t xml:space="preserve">    </w:t>
      </w:r>
      <w:proofErr w:type="spellStart"/>
      <w:r w:rsidRPr="00587AFF">
        <w:t>patientId</w:t>
      </w:r>
      <w:proofErr w:type="spellEnd"/>
      <w:r w:rsidRPr="00587AFF">
        <w:t xml:space="preserve"> INT,</w:t>
      </w:r>
    </w:p>
    <w:p w14:paraId="0786ECEF" w14:textId="77777777" w:rsidR="00A26055" w:rsidRPr="00587AFF" w:rsidRDefault="00A26055" w:rsidP="00A26055">
      <w:r w:rsidRPr="00587AFF">
        <w:t xml:space="preserve">    </w:t>
      </w:r>
      <w:proofErr w:type="spellStart"/>
      <w:r w:rsidRPr="00587AFF">
        <w:t>testName</w:t>
      </w:r>
      <w:proofErr w:type="spellEnd"/>
      <w:r w:rsidRPr="00587AFF">
        <w:t xml:space="preserve"> </w:t>
      </w:r>
      <w:proofErr w:type="gramStart"/>
      <w:r w:rsidRPr="00587AFF">
        <w:t>VARCHAR(</w:t>
      </w:r>
      <w:proofErr w:type="gramEnd"/>
      <w:r w:rsidRPr="00587AFF">
        <w:t>100) NOT NULL,</w:t>
      </w:r>
    </w:p>
    <w:p w14:paraId="5E3C4F22" w14:textId="77777777" w:rsidR="00A26055" w:rsidRPr="00587AFF" w:rsidRDefault="00A26055" w:rsidP="00A26055">
      <w:r w:rsidRPr="00587AFF">
        <w:lastRenderedPageBreak/>
        <w:t xml:space="preserve">    </w:t>
      </w:r>
      <w:proofErr w:type="spellStart"/>
      <w:r w:rsidRPr="00587AFF">
        <w:t>testResults</w:t>
      </w:r>
      <w:proofErr w:type="spellEnd"/>
      <w:r w:rsidRPr="00587AFF">
        <w:t xml:space="preserve"> TEXT,</w:t>
      </w:r>
    </w:p>
    <w:p w14:paraId="4AB4C20A" w14:textId="77777777" w:rsidR="00A26055" w:rsidRPr="00587AFF" w:rsidRDefault="00A26055" w:rsidP="00A26055">
      <w:r w:rsidRPr="00587AFF">
        <w:t xml:space="preserve">    </w:t>
      </w:r>
      <w:proofErr w:type="spellStart"/>
      <w:r w:rsidRPr="00587AFF">
        <w:t>reportDate</w:t>
      </w:r>
      <w:proofErr w:type="spellEnd"/>
      <w:r w:rsidRPr="00587AFF">
        <w:t xml:space="preserve"> DATE NOT NULL,</w:t>
      </w:r>
    </w:p>
    <w:p w14:paraId="1384C8AF" w14:textId="77777777" w:rsidR="00A26055" w:rsidRPr="00587AFF" w:rsidRDefault="00A26055" w:rsidP="00A26055">
      <w:r w:rsidRPr="00587AFF">
        <w:t xml:space="preserve">    FOREIGN KEY (</w:t>
      </w:r>
      <w:proofErr w:type="spellStart"/>
      <w:r w:rsidRPr="00587AFF">
        <w:t>patientId</w:t>
      </w:r>
      <w:proofErr w:type="spellEnd"/>
      <w:r w:rsidRPr="00587AFF">
        <w:t>) REFERENCES Patient(</w:t>
      </w:r>
      <w:proofErr w:type="spellStart"/>
      <w:r w:rsidRPr="00587AFF">
        <w:t>patientId</w:t>
      </w:r>
      <w:proofErr w:type="spellEnd"/>
      <w:r w:rsidRPr="00587AFF">
        <w:t>)</w:t>
      </w:r>
    </w:p>
    <w:p w14:paraId="6813AD40" w14:textId="77777777" w:rsidR="00A26055" w:rsidRPr="00587AFF" w:rsidRDefault="00A26055" w:rsidP="00A26055">
      <w:r w:rsidRPr="00587AFF">
        <w:t>);</w:t>
      </w:r>
    </w:p>
    <w:p w14:paraId="55EA5B9F" w14:textId="77777777" w:rsidR="00A26055" w:rsidRPr="00587AFF" w:rsidRDefault="00A26055" w:rsidP="00A26055">
      <w:pPr>
        <w:rPr>
          <w:b/>
          <w:bCs/>
        </w:rPr>
      </w:pPr>
      <w:r w:rsidRPr="00587AFF">
        <w:rPr>
          <w:b/>
          <w:bCs/>
        </w:rPr>
        <w:t>8. Payment Table</w:t>
      </w:r>
    </w:p>
    <w:p w14:paraId="1AC9C7C5" w14:textId="77777777" w:rsidR="00A26055" w:rsidRPr="00587AFF" w:rsidRDefault="00A26055" w:rsidP="00A26055">
      <w:proofErr w:type="spellStart"/>
      <w:r w:rsidRPr="00587AFF">
        <w:t>sql</w:t>
      </w:r>
      <w:proofErr w:type="spellEnd"/>
    </w:p>
    <w:p w14:paraId="4A017E59" w14:textId="77777777" w:rsidR="00A26055" w:rsidRPr="00587AFF" w:rsidRDefault="00A26055" w:rsidP="00A26055">
      <w:r w:rsidRPr="00587AFF">
        <w:t>Copy code</w:t>
      </w:r>
    </w:p>
    <w:p w14:paraId="3658F57F" w14:textId="77777777" w:rsidR="00A26055" w:rsidRPr="00587AFF" w:rsidRDefault="00A26055" w:rsidP="00A26055">
      <w:r w:rsidRPr="00587AFF">
        <w:t>CREATE TABLE Payment (</w:t>
      </w:r>
    </w:p>
    <w:p w14:paraId="0DCEE8D3" w14:textId="77777777" w:rsidR="00A26055" w:rsidRPr="00587AFF" w:rsidRDefault="00A26055" w:rsidP="00A26055">
      <w:r w:rsidRPr="00587AFF">
        <w:t xml:space="preserve">    </w:t>
      </w:r>
      <w:proofErr w:type="spellStart"/>
      <w:r w:rsidRPr="00587AFF">
        <w:t>paymentId</w:t>
      </w:r>
      <w:proofErr w:type="spellEnd"/>
      <w:r w:rsidRPr="00587AFF">
        <w:t xml:space="preserve"> INT PRIMARY KEY AUTO_INCREMENT,</w:t>
      </w:r>
    </w:p>
    <w:p w14:paraId="55C69867" w14:textId="77777777" w:rsidR="00A26055" w:rsidRPr="00587AFF" w:rsidRDefault="00A26055" w:rsidP="00A26055">
      <w:r w:rsidRPr="00587AFF">
        <w:t xml:space="preserve">    amount </w:t>
      </w:r>
      <w:proofErr w:type="gramStart"/>
      <w:r w:rsidRPr="00587AFF">
        <w:t>DECIMAL(</w:t>
      </w:r>
      <w:proofErr w:type="gramEnd"/>
      <w:r w:rsidRPr="00587AFF">
        <w:t>10, 2) NOT NULL,</w:t>
      </w:r>
    </w:p>
    <w:p w14:paraId="3ED198A3" w14:textId="77777777" w:rsidR="00A26055" w:rsidRPr="00587AFF" w:rsidRDefault="00A26055" w:rsidP="00A26055">
      <w:r w:rsidRPr="00587AFF">
        <w:t xml:space="preserve">    </w:t>
      </w:r>
      <w:proofErr w:type="spellStart"/>
      <w:r w:rsidRPr="00587AFF">
        <w:t>paymentDate</w:t>
      </w:r>
      <w:proofErr w:type="spellEnd"/>
      <w:r w:rsidRPr="00587AFF">
        <w:t xml:space="preserve"> DATE NOT NULL,</w:t>
      </w:r>
    </w:p>
    <w:p w14:paraId="09D96A4D" w14:textId="77777777" w:rsidR="00A26055" w:rsidRPr="00587AFF" w:rsidRDefault="00A26055" w:rsidP="00A26055">
      <w:r w:rsidRPr="00587AFF">
        <w:t xml:space="preserve">    </w:t>
      </w:r>
      <w:proofErr w:type="spellStart"/>
      <w:r w:rsidRPr="00587AFF">
        <w:t>paymentType</w:t>
      </w:r>
      <w:proofErr w:type="spellEnd"/>
      <w:r w:rsidRPr="00587AFF">
        <w:t xml:space="preserve"> </w:t>
      </w:r>
      <w:proofErr w:type="gramStart"/>
      <w:r w:rsidRPr="00587AFF">
        <w:t>VARCHAR(</w:t>
      </w:r>
      <w:proofErr w:type="gramEnd"/>
      <w:r w:rsidRPr="00587AFF">
        <w:t>20) CHECK (</w:t>
      </w:r>
      <w:proofErr w:type="spellStart"/>
      <w:r w:rsidRPr="00587AFF">
        <w:t>paymentType</w:t>
      </w:r>
      <w:proofErr w:type="spellEnd"/>
      <w:r w:rsidRPr="00587AFF">
        <w:t xml:space="preserve"> IN ('Credit', 'Cash', 'Insurance')),</w:t>
      </w:r>
    </w:p>
    <w:p w14:paraId="74CFD194" w14:textId="77777777" w:rsidR="00A26055" w:rsidRPr="00587AFF" w:rsidRDefault="00A26055" w:rsidP="00A26055">
      <w:r w:rsidRPr="00587AFF">
        <w:t xml:space="preserve">    </w:t>
      </w:r>
      <w:proofErr w:type="spellStart"/>
      <w:r w:rsidRPr="00587AFF">
        <w:t>invoiceId</w:t>
      </w:r>
      <w:proofErr w:type="spellEnd"/>
      <w:r w:rsidRPr="00587AFF">
        <w:t xml:space="preserve"> INT,</w:t>
      </w:r>
    </w:p>
    <w:p w14:paraId="63A81127" w14:textId="77777777" w:rsidR="00A26055" w:rsidRPr="00587AFF" w:rsidRDefault="00A26055" w:rsidP="00A26055">
      <w:r w:rsidRPr="00587AFF">
        <w:t xml:space="preserve">    FOREIGN KEY (</w:t>
      </w:r>
      <w:proofErr w:type="spellStart"/>
      <w:r w:rsidRPr="00587AFF">
        <w:t>invoiceId</w:t>
      </w:r>
      <w:proofErr w:type="spellEnd"/>
      <w:r w:rsidRPr="00587AFF">
        <w:t>) REFERENCES Invoice(</w:t>
      </w:r>
      <w:proofErr w:type="spellStart"/>
      <w:r w:rsidRPr="00587AFF">
        <w:t>invoiceId</w:t>
      </w:r>
      <w:proofErr w:type="spellEnd"/>
      <w:r w:rsidRPr="00587AFF">
        <w:t>)</w:t>
      </w:r>
    </w:p>
    <w:p w14:paraId="41A6DEB5" w14:textId="77777777" w:rsidR="00A26055" w:rsidRPr="00587AFF" w:rsidRDefault="00A26055" w:rsidP="00A26055">
      <w:r w:rsidRPr="00587AFF">
        <w:t>);</w:t>
      </w:r>
    </w:p>
    <w:p w14:paraId="39BAA1EB" w14:textId="77777777" w:rsidR="00A26055" w:rsidRPr="00587AFF" w:rsidRDefault="00A26055" w:rsidP="00A26055">
      <w:pPr>
        <w:rPr>
          <w:b/>
          <w:bCs/>
        </w:rPr>
      </w:pPr>
      <w:r w:rsidRPr="00587AFF">
        <w:rPr>
          <w:b/>
          <w:bCs/>
        </w:rPr>
        <w:t>9. Insurance Table</w:t>
      </w:r>
    </w:p>
    <w:p w14:paraId="47E277E2" w14:textId="77777777" w:rsidR="00A26055" w:rsidRPr="00587AFF" w:rsidRDefault="00A26055" w:rsidP="00A26055">
      <w:proofErr w:type="spellStart"/>
      <w:r w:rsidRPr="00587AFF">
        <w:t>sql</w:t>
      </w:r>
      <w:proofErr w:type="spellEnd"/>
    </w:p>
    <w:p w14:paraId="561DE5D4" w14:textId="77777777" w:rsidR="00A26055" w:rsidRPr="00587AFF" w:rsidRDefault="00A26055" w:rsidP="00A26055">
      <w:r w:rsidRPr="00587AFF">
        <w:t>Copy code</w:t>
      </w:r>
    </w:p>
    <w:p w14:paraId="5406CFDB" w14:textId="77777777" w:rsidR="00A26055" w:rsidRPr="00587AFF" w:rsidRDefault="00A26055" w:rsidP="00A26055">
      <w:r w:rsidRPr="00587AFF">
        <w:t>CREATE TABLE Insurance (</w:t>
      </w:r>
    </w:p>
    <w:p w14:paraId="2460D63C" w14:textId="77777777" w:rsidR="00A26055" w:rsidRPr="00587AFF" w:rsidRDefault="00A26055" w:rsidP="00A26055">
      <w:r w:rsidRPr="00587AFF">
        <w:t xml:space="preserve">    </w:t>
      </w:r>
      <w:proofErr w:type="spellStart"/>
      <w:r w:rsidRPr="00587AFF">
        <w:t>insuranceId</w:t>
      </w:r>
      <w:proofErr w:type="spellEnd"/>
      <w:r w:rsidRPr="00587AFF">
        <w:t xml:space="preserve"> INT PRIMARY KEY AUTO_INCREMENT,</w:t>
      </w:r>
    </w:p>
    <w:p w14:paraId="32076ED3" w14:textId="77777777" w:rsidR="00A26055" w:rsidRPr="00587AFF" w:rsidRDefault="00A26055" w:rsidP="00A26055">
      <w:r w:rsidRPr="00587AFF">
        <w:t xml:space="preserve">    </w:t>
      </w:r>
      <w:proofErr w:type="spellStart"/>
      <w:r w:rsidRPr="00587AFF">
        <w:t>patientId</w:t>
      </w:r>
      <w:proofErr w:type="spellEnd"/>
      <w:r w:rsidRPr="00587AFF">
        <w:t xml:space="preserve"> INT,</w:t>
      </w:r>
    </w:p>
    <w:p w14:paraId="623362E0" w14:textId="77777777" w:rsidR="00A26055" w:rsidRPr="00587AFF" w:rsidRDefault="00A26055" w:rsidP="00A26055">
      <w:r w:rsidRPr="00587AFF">
        <w:t xml:space="preserve">    </w:t>
      </w:r>
      <w:proofErr w:type="spellStart"/>
      <w:r w:rsidRPr="00587AFF">
        <w:t>insuranceProvider</w:t>
      </w:r>
      <w:proofErr w:type="spellEnd"/>
      <w:r w:rsidRPr="00587AFF">
        <w:t xml:space="preserve"> </w:t>
      </w:r>
      <w:proofErr w:type="gramStart"/>
      <w:r w:rsidRPr="00587AFF">
        <w:t>VARCHAR(</w:t>
      </w:r>
      <w:proofErr w:type="gramEnd"/>
      <w:r w:rsidRPr="00587AFF">
        <w:t>100) NOT NULL,</w:t>
      </w:r>
    </w:p>
    <w:p w14:paraId="68651D7D" w14:textId="77777777" w:rsidR="00A26055" w:rsidRPr="00587AFF" w:rsidRDefault="00A26055" w:rsidP="00A26055">
      <w:r w:rsidRPr="00587AFF">
        <w:t xml:space="preserve">    </w:t>
      </w:r>
      <w:proofErr w:type="spellStart"/>
      <w:r w:rsidRPr="00587AFF">
        <w:t>policyNumber</w:t>
      </w:r>
      <w:proofErr w:type="spellEnd"/>
      <w:r w:rsidRPr="00587AFF">
        <w:t xml:space="preserve"> </w:t>
      </w:r>
      <w:proofErr w:type="gramStart"/>
      <w:r w:rsidRPr="00587AFF">
        <w:t>VARCHAR(</w:t>
      </w:r>
      <w:proofErr w:type="gramEnd"/>
      <w:r w:rsidRPr="00587AFF">
        <w:t>50) NOT NULL,</w:t>
      </w:r>
    </w:p>
    <w:p w14:paraId="0A2936C1" w14:textId="77777777" w:rsidR="00A26055" w:rsidRPr="00587AFF" w:rsidRDefault="00A26055" w:rsidP="00A26055">
      <w:r w:rsidRPr="00587AFF">
        <w:t xml:space="preserve">    </w:t>
      </w:r>
      <w:proofErr w:type="spellStart"/>
      <w:r w:rsidRPr="00587AFF">
        <w:t>claimStatus</w:t>
      </w:r>
      <w:proofErr w:type="spellEnd"/>
      <w:r w:rsidRPr="00587AFF">
        <w:t xml:space="preserve"> </w:t>
      </w:r>
      <w:proofErr w:type="gramStart"/>
      <w:r w:rsidRPr="00587AFF">
        <w:t>VARCHAR(</w:t>
      </w:r>
      <w:proofErr w:type="gramEnd"/>
      <w:r w:rsidRPr="00587AFF">
        <w:t>20) CHECK (</w:t>
      </w:r>
      <w:proofErr w:type="spellStart"/>
      <w:r w:rsidRPr="00587AFF">
        <w:t>claimStatus</w:t>
      </w:r>
      <w:proofErr w:type="spellEnd"/>
      <w:r w:rsidRPr="00587AFF">
        <w:t xml:space="preserve"> IN ('Pending', 'Approved', 'Rejected')),</w:t>
      </w:r>
    </w:p>
    <w:p w14:paraId="6A2644A1" w14:textId="77777777" w:rsidR="00A26055" w:rsidRPr="00587AFF" w:rsidRDefault="00A26055" w:rsidP="00A26055">
      <w:r w:rsidRPr="00587AFF">
        <w:t xml:space="preserve">    FOREIGN KEY (</w:t>
      </w:r>
      <w:proofErr w:type="spellStart"/>
      <w:r w:rsidRPr="00587AFF">
        <w:t>patientId</w:t>
      </w:r>
      <w:proofErr w:type="spellEnd"/>
      <w:r w:rsidRPr="00587AFF">
        <w:t>) REFERENCES Patient(</w:t>
      </w:r>
      <w:proofErr w:type="spellStart"/>
      <w:r w:rsidRPr="00587AFF">
        <w:t>patientId</w:t>
      </w:r>
      <w:proofErr w:type="spellEnd"/>
      <w:r w:rsidRPr="00587AFF">
        <w:t>)</w:t>
      </w:r>
    </w:p>
    <w:p w14:paraId="5923CF5F" w14:textId="77777777" w:rsidR="00A26055" w:rsidRPr="00587AFF" w:rsidRDefault="00A26055" w:rsidP="00A26055">
      <w:r w:rsidRPr="00587AFF">
        <w:t>);</w:t>
      </w:r>
    </w:p>
    <w:p w14:paraId="4DD74527" w14:textId="77777777" w:rsidR="00A26055" w:rsidRPr="00587AFF" w:rsidRDefault="00A26055" w:rsidP="00A26055">
      <w:pPr>
        <w:rPr>
          <w:b/>
          <w:bCs/>
        </w:rPr>
      </w:pPr>
      <w:r w:rsidRPr="00587AFF">
        <w:rPr>
          <w:b/>
          <w:bCs/>
        </w:rPr>
        <w:t>10. Pharmacy Table</w:t>
      </w:r>
    </w:p>
    <w:p w14:paraId="5684DA9C" w14:textId="77777777" w:rsidR="00A26055" w:rsidRPr="00587AFF" w:rsidRDefault="00A26055" w:rsidP="00A26055">
      <w:proofErr w:type="spellStart"/>
      <w:r w:rsidRPr="00587AFF">
        <w:t>sql</w:t>
      </w:r>
      <w:proofErr w:type="spellEnd"/>
    </w:p>
    <w:p w14:paraId="41C36CA9" w14:textId="77777777" w:rsidR="00A26055" w:rsidRPr="00587AFF" w:rsidRDefault="00A26055" w:rsidP="00A26055">
      <w:r w:rsidRPr="00587AFF">
        <w:t>Copy code</w:t>
      </w:r>
    </w:p>
    <w:p w14:paraId="012C6F02" w14:textId="77777777" w:rsidR="00A26055" w:rsidRPr="00587AFF" w:rsidRDefault="00A26055" w:rsidP="00A26055">
      <w:r w:rsidRPr="00587AFF">
        <w:t>CREATE TABLE Pharmacy (</w:t>
      </w:r>
    </w:p>
    <w:p w14:paraId="20AB4A83" w14:textId="77777777" w:rsidR="00A26055" w:rsidRPr="00587AFF" w:rsidRDefault="00A26055" w:rsidP="00A26055">
      <w:r w:rsidRPr="00587AFF">
        <w:t xml:space="preserve">    </w:t>
      </w:r>
      <w:proofErr w:type="spellStart"/>
      <w:r w:rsidRPr="00587AFF">
        <w:t>pharmacyId</w:t>
      </w:r>
      <w:proofErr w:type="spellEnd"/>
      <w:r w:rsidRPr="00587AFF">
        <w:t xml:space="preserve"> INT PRIMARY KEY AUTO_INCREMENT,</w:t>
      </w:r>
    </w:p>
    <w:p w14:paraId="66565290" w14:textId="77777777" w:rsidR="00A26055" w:rsidRPr="00587AFF" w:rsidRDefault="00A26055" w:rsidP="00A26055">
      <w:r w:rsidRPr="00587AFF">
        <w:t xml:space="preserve">    </w:t>
      </w:r>
      <w:proofErr w:type="spellStart"/>
      <w:r w:rsidRPr="00587AFF">
        <w:t>pharmacyName</w:t>
      </w:r>
      <w:proofErr w:type="spellEnd"/>
      <w:r w:rsidRPr="00587AFF">
        <w:t xml:space="preserve"> </w:t>
      </w:r>
      <w:proofErr w:type="gramStart"/>
      <w:r w:rsidRPr="00587AFF">
        <w:t>VARCHAR(</w:t>
      </w:r>
      <w:proofErr w:type="gramEnd"/>
      <w:r w:rsidRPr="00587AFF">
        <w:t>100) NOT NULL,</w:t>
      </w:r>
    </w:p>
    <w:p w14:paraId="18AA54E4" w14:textId="77777777" w:rsidR="00A26055" w:rsidRPr="00587AFF" w:rsidRDefault="00A26055" w:rsidP="00A26055">
      <w:r w:rsidRPr="00587AFF">
        <w:t xml:space="preserve">    location </w:t>
      </w:r>
      <w:proofErr w:type="gramStart"/>
      <w:r w:rsidRPr="00587AFF">
        <w:t>VARCHAR(</w:t>
      </w:r>
      <w:proofErr w:type="gramEnd"/>
      <w:r w:rsidRPr="00587AFF">
        <w:t>255),</w:t>
      </w:r>
    </w:p>
    <w:p w14:paraId="59876048" w14:textId="77777777" w:rsidR="00A26055" w:rsidRPr="00587AFF" w:rsidRDefault="00A26055" w:rsidP="00A26055">
      <w:r w:rsidRPr="00587AFF">
        <w:t xml:space="preserve">    </w:t>
      </w:r>
      <w:proofErr w:type="spellStart"/>
      <w:r w:rsidRPr="00587AFF">
        <w:t>contactInfo</w:t>
      </w:r>
      <w:proofErr w:type="spellEnd"/>
      <w:r w:rsidRPr="00587AFF">
        <w:t xml:space="preserve"> </w:t>
      </w:r>
      <w:proofErr w:type="gramStart"/>
      <w:r w:rsidRPr="00587AFF">
        <w:t>VARCHAR(</w:t>
      </w:r>
      <w:proofErr w:type="gramEnd"/>
      <w:r w:rsidRPr="00587AFF">
        <w:t>100)</w:t>
      </w:r>
    </w:p>
    <w:p w14:paraId="39857F80" w14:textId="77777777" w:rsidR="00A26055" w:rsidRPr="00587AFF" w:rsidRDefault="00A26055" w:rsidP="00A26055">
      <w:r w:rsidRPr="00587AFF">
        <w:t>);</w:t>
      </w:r>
    </w:p>
    <w:p w14:paraId="51792711" w14:textId="77777777" w:rsidR="00A26055" w:rsidRPr="00587AFF" w:rsidRDefault="00A26055" w:rsidP="00A26055">
      <w:pPr>
        <w:rPr>
          <w:b/>
          <w:bCs/>
        </w:rPr>
      </w:pPr>
      <w:r w:rsidRPr="00587AFF">
        <w:rPr>
          <w:b/>
          <w:bCs/>
        </w:rPr>
        <w:lastRenderedPageBreak/>
        <w:t>11. Medicine Table</w:t>
      </w:r>
    </w:p>
    <w:p w14:paraId="2FDCA1A6" w14:textId="77777777" w:rsidR="00A26055" w:rsidRPr="00587AFF" w:rsidRDefault="00A26055" w:rsidP="00A26055">
      <w:proofErr w:type="spellStart"/>
      <w:r w:rsidRPr="00587AFF">
        <w:t>sql</w:t>
      </w:r>
      <w:proofErr w:type="spellEnd"/>
    </w:p>
    <w:p w14:paraId="3E323B6A" w14:textId="77777777" w:rsidR="00A26055" w:rsidRPr="00587AFF" w:rsidRDefault="00A26055" w:rsidP="00A26055">
      <w:r w:rsidRPr="00587AFF">
        <w:t>Copy code</w:t>
      </w:r>
    </w:p>
    <w:p w14:paraId="281E30BE" w14:textId="77777777" w:rsidR="00A26055" w:rsidRPr="00587AFF" w:rsidRDefault="00A26055" w:rsidP="00A26055">
      <w:r w:rsidRPr="00587AFF">
        <w:t>CREATE TABLE Medicine (</w:t>
      </w:r>
    </w:p>
    <w:p w14:paraId="2940BDB2" w14:textId="77777777" w:rsidR="00A26055" w:rsidRPr="00587AFF" w:rsidRDefault="00A26055" w:rsidP="00A26055">
      <w:r w:rsidRPr="00587AFF">
        <w:t xml:space="preserve">    </w:t>
      </w:r>
      <w:proofErr w:type="spellStart"/>
      <w:r w:rsidRPr="00587AFF">
        <w:t>medicineId</w:t>
      </w:r>
      <w:proofErr w:type="spellEnd"/>
      <w:r w:rsidRPr="00587AFF">
        <w:t xml:space="preserve"> INT PRIMARY KEY AUTO_INCREMENT,</w:t>
      </w:r>
    </w:p>
    <w:p w14:paraId="33BA12E2" w14:textId="77777777" w:rsidR="00A26055" w:rsidRPr="00587AFF" w:rsidRDefault="00A26055" w:rsidP="00A26055">
      <w:r w:rsidRPr="00587AFF">
        <w:t xml:space="preserve">    name </w:t>
      </w:r>
      <w:proofErr w:type="gramStart"/>
      <w:r w:rsidRPr="00587AFF">
        <w:t>VARCHAR(</w:t>
      </w:r>
      <w:proofErr w:type="gramEnd"/>
      <w:r w:rsidRPr="00587AFF">
        <w:t>100) NOT NULL,</w:t>
      </w:r>
    </w:p>
    <w:p w14:paraId="04732AF1" w14:textId="77777777" w:rsidR="00A26055" w:rsidRPr="00587AFF" w:rsidRDefault="00A26055" w:rsidP="00A26055">
      <w:r w:rsidRPr="00587AFF">
        <w:t xml:space="preserve">    stock INT NOT NULL,</w:t>
      </w:r>
    </w:p>
    <w:p w14:paraId="514313ED" w14:textId="77777777" w:rsidR="00A26055" w:rsidRPr="00587AFF" w:rsidRDefault="00A26055" w:rsidP="00A26055">
      <w:r w:rsidRPr="00587AFF">
        <w:t xml:space="preserve">    price </w:t>
      </w:r>
      <w:proofErr w:type="gramStart"/>
      <w:r w:rsidRPr="00587AFF">
        <w:t>DECIMAL(</w:t>
      </w:r>
      <w:proofErr w:type="gramEnd"/>
      <w:r w:rsidRPr="00587AFF">
        <w:t>10, 2) NOT NULL</w:t>
      </w:r>
    </w:p>
    <w:p w14:paraId="156043AA" w14:textId="77777777" w:rsidR="00A26055" w:rsidRPr="00587AFF" w:rsidRDefault="00A26055" w:rsidP="00A26055">
      <w:r w:rsidRPr="00587AFF">
        <w:t>);</w:t>
      </w:r>
    </w:p>
    <w:p w14:paraId="29109F0F" w14:textId="77777777" w:rsidR="00A26055" w:rsidRPr="00587AFF" w:rsidRDefault="00A26055" w:rsidP="00A26055">
      <w:pPr>
        <w:rPr>
          <w:b/>
          <w:bCs/>
        </w:rPr>
      </w:pPr>
      <w:r w:rsidRPr="00587AFF">
        <w:rPr>
          <w:b/>
          <w:bCs/>
        </w:rPr>
        <w:t>12. Staff Table</w:t>
      </w:r>
    </w:p>
    <w:p w14:paraId="7DB2D52B" w14:textId="77777777" w:rsidR="00A26055" w:rsidRPr="00587AFF" w:rsidRDefault="00A26055" w:rsidP="00A26055">
      <w:proofErr w:type="spellStart"/>
      <w:r w:rsidRPr="00587AFF">
        <w:t>sql</w:t>
      </w:r>
      <w:proofErr w:type="spellEnd"/>
    </w:p>
    <w:p w14:paraId="50A8C0D7" w14:textId="77777777" w:rsidR="00A26055" w:rsidRPr="00587AFF" w:rsidRDefault="00A26055" w:rsidP="00A26055">
      <w:r w:rsidRPr="00587AFF">
        <w:t>Copy code</w:t>
      </w:r>
    </w:p>
    <w:p w14:paraId="74FAD96F" w14:textId="77777777" w:rsidR="00A26055" w:rsidRPr="00587AFF" w:rsidRDefault="00A26055" w:rsidP="00A26055">
      <w:r w:rsidRPr="00587AFF">
        <w:t>CREATE TABLE Staff (</w:t>
      </w:r>
    </w:p>
    <w:p w14:paraId="567475A7" w14:textId="77777777" w:rsidR="00A26055" w:rsidRPr="00587AFF" w:rsidRDefault="00A26055" w:rsidP="00A26055">
      <w:r w:rsidRPr="00587AFF">
        <w:t xml:space="preserve">    </w:t>
      </w:r>
      <w:proofErr w:type="spellStart"/>
      <w:r w:rsidRPr="00587AFF">
        <w:t>staffId</w:t>
      </w:r>
      <w:proofErr w:type="spellEnd"/>
      <w:r w:rsidRPr="00587AFF">
        <w:t xml:space="preserve"> INT PRIMARY KEY AUTO_INCREMENT,</w:t>
      </w:r>
    </w:p>
    <w:p w14:paraId="4CD26B19" w14:textId="77777777" w:rsidR="00A26055" w:rsidRPr="00587AFF" w:rsidRDefault="00A26055" w:rsidP="00A26055">
      <w:r w:rsidRPr="00587AFF">
        <w:t xml:space="preserve">    name </w:t>
      </w:r>
      <w:proofErr w:type="gramStart"/>
      <w:r w:rsidRPr="00587AFF">
        <w:t>VARCHAR(</w:t>
      </w:r>
      <w:proofErr w:type="gramEnd"/>
      <w:r w:rsidRPr="00587AFF">
        <w:t>100) NOT NULL,</w:t>
      </w:r>
    </w:p>
    <w:p w14:paraId="3F637958" w14:textId="77777777" w:rsidR="00A26055" w:rsidRPr="00587AFF" w:rsidRDefault="00A26055" w:rsidP="00A26055">
      <w:r w:rsidRPr="00587AFF">
        <w:t xml:space="preserve">    role </w:t>
      </w:r>
      <w:proofErr w:type="gramStart"/>
      <w:r w:rsidRPr="00587AFF">
        <w:t>VARCHAR(</w:t>
      </w:r>
      <w:proofErr w:type="gramEnd"/>
      <w:r w:rsidRPr="00587AFF">
        <w:t>50),</w:t>
      </w:r>
    </w:p>
    <w:p w14:paraId="663307F2" w14:textId="77777777" w:rsidR="00A26055" w:rsidRPr="00587AFF" w:rsidRDefault="00A26055" w:rsidP="00A26055">
      <w:r w:rsidRPr="00587AFF">
        <w:t xml:space="preserve">    </w:t>
      </w:r>
      <w:proofErr w:type="spellStart"/>
      <w:r w:rsidRPr="00587AFF">
        <w:t>contactInfo</w:t>
      </w:r>
      <w:proofErr w:type="spellEnd"/>
      <w:r w:rsidRPr="00587AFF">
        <w:t xml:space="preserve"> </w:t>
      </w:r>
      <w:proofErr w:type="gramStart"/>
      <w:r w:rsidRPr="00587AFF">
        <w:t>VARCHAR(</w:t>
      </w:r>
      <w:proofErr w:type="gramEnd"/>
      <w:r w:rsidRPr="00587AFF">
        <w:t>100),</w:t>
      </w:r>
    </w:p>
    <w:p w14:paraId="4EC4CD18" w14:textId="77777777" w:rsidR="00A26055" w:rsidRPr="00587AFF" w:rsidRDefault="00A26055" w:rsidP="00A26055">
      <w:r w:rsidRPr="00587AFF">
        <w:t xml:space="preserve">    </w:t>
      </w:r>
      <w:proofErr w:type="spellStart"/>
      <w:r w:rsidRPr="00587AFF">
        <w:t>shiftSchedule</w:t>
      </w:r>
      <w:proofErr w:type="spellEnd"/>
      <w:r w:rsidRPr="00587AFF">
        <w:t xml:space="preserve"> TEXT, -- Shift details can be stored in JSON format or a detailed text field.</w:t>
      </w:r>
    </w:p>
    <w:p w14:paraId="6EFCE70F" w14:textId="77777777" w:rsidR="00A26055" w:rsidRPr="00587AFF" w:rsidRDefault="00A26055" w:rsidP="00A26055">
      <w:r w:rsidRPr="00587AFF">
        <w:t xml:space="preserve">    </w:t>
      </w:r>
      <w:proofErr w:type="spellStart"/>
      <w:r w:rsidRPr="00587AFF">
        <w:t>departmentId</w:t>
      </w:r>
      <w:proofErr w:type="spellEnd"/>
      <w:r w:rsidRPr="00587AFF">
        <w:t xml:space="preserve"> INT,</w:t>
      </w:r>
    </w:p>
    <w:p w14:paraId="77392661" w14:textId="77777777" w:rsidR="00A26055" w:rsidRPr="00587AFF" w:rsidRDefault="00A26055" w:rsidP="00A26055">
      <w:r w:rsidRPr="00587AFF">
        <w:t xml:space="preserve">    FOREIGN KEY (</w:t>
      </w:r>
      <w:proofErr w:type="spellStart"/>
      <w:r w:rsidRPr="00587AFF">
        <w:t>departmentId</w:t>
      </w:r>
      <w:proofErr w:type="spellEnd"/>
      <w:r w:rsidRPr="00587AFF">
        <w:t>) REFERENCES Department(</w:t>
      </w:r>
      <w:proofErr w:type="spellStart"/>
      <w:r w:rsidRPr="00587AFF">
        <w:t>departmentId</w:t>
      </w:r>
      <w:proofErr w:type="spellEnd"/>
      <w:r w:rsidRPr="00587AFF">
        <w:t>)</w:t>
      </w:r>
    </w:p>
    <w:p w14:paraId="668241DC" w14:textId="77777777" w:rsidR="00A26055" w:rsidRPr="00587AFF" w:rsidRDefault="00A26055" w:rsidP="00A26055">
      <w:r w:rsidRPr="00587AFF">
        <w:t>);</w:t>
      </w:r>
    </w:p>
    <w:p w14:paraId="2E25810B" w14:textId="77777777" w:rsidR="00A26055" w:rsidRPr="00587AFF" w:rsidRDefault="00A26055" w:rsidP="00A26055">
      <w:pPr>
        <w:rPr>
          <w:b/>
          <w:bCs/>
        </w:rPr>
      </w:pPr>
      <w:r w:rsidRPr="00587AFF">
        <w:rPr>
          <w:b/>
          <w:bCs/>
        </w:rPr>
        <w:t>13. Department Table</w:t>
      </w:r>
    </w:p>
    <w:p w14:paraId="6FD460F4" w14:textId="77777777" w:rsidR="00A26055" w:rsidRPr="00587AFF" w:rsidRDefault="00A26055" w:rsidP="00A26055">
      <w:proofErr w:type="spellStart"/>
      <w:r w:rsidRPr="00587AFF">
        <w:t>sql</w:t>
      </w:r>
      <w:proofErr w:type="spellEnd"/>
    </w:p>
    <w:p w14:paraId="4198684D" w14:textId="77777777" w:rsidR="00A26055" w:rsidRPr="00587AFF" w:rsidRDefault="00A26055" w:rsidP="00A26055">
      <w:r w:rsidRPr="00587AFF">
        <w:t>Copy code</w:t>
      </w:r>
    </w:p>
    <w:p w14:paraId="0EE62EF6" w14:textId="77777777" w:rsidR="00A26055" w:rsidRPr="00587AFF" w:rsidRDefault="00A26055" w:rsidP="00A26055">
      <w:r w:rsidRPr="00587AFF">
        <w:t>CREATE TABLE Department (</w:t>
      </w:r>
    </w:p>
    <w:p w14:paraId="2FA456CE" w14:textId="77777777" w:rsidR="00A26055" w:rsidRPr="00587AFF" w:rsidRDefault="00A26055" w:rsidP="00A26055">
      <w:r w:rsidRPr="00587AFF">
        <w:t xml:space="preserve">    </w:t>
      </w:r>
      <w:proofErr w:type="spellStart"/>
      <w:r w:rsidRPr="00587AFF">
        <w:t>departmentId</w:t>
      </w:r>
      <w:proofErr w:type="spellEnd"/>
      <w:r w:rsidRPr="00587AFF">
        <w:t xml:space="preserve"> INT PRIMARY KEY AUTO_INCREMENT,</w:t>
      </w:r>
    </w:p>
    <w:p w14:paraId="4EA2E298" w14:textId="77777777" w:rsidR="00A26055" w:rsidRPr="00587AFF" w:rsidRDefault="00A26055" w:rsidP="00A26055">
      <w:r w:rsidRPr="00587AFF">
        <w:t xml:space="preserve">    </w:t>
      </w:r>
      <w:proofErr w:type="spellStart"/>
      <w:r w:rsidRPr="00587AFF">
        <w:t>departmentName</w:t>
      </w:r>
      <w:proofErr w:type="spellEnd"/>
      <w:r w:rsidRPr="00587AFF">
        <w:t xml:space="preserve"> </w:t>
      </w:r>
      <w:proofErr w:type="gramStart"/>
      <w:r w:rsidRPr="00587AFF">
        <w:t>VARCHAR(</w:t>
      </w:r>
      <w:proofErr w:type="gramEnd"/>
      <w:r w:rsidRPr="00587AFF">
        <w:t>100) NOT NULL,</w:t>
      </w:r>
    </w:p>
    <w:p w14:paraId="59DBBF2D" w14:textId="77777777" w:rsidR="00A26055" w:rsidRPr="00587AFF" w:rsidRDefault="00A26055" w:rsidP="00A26055">
      <w:r w:rsidRPr="00587AFF">
        <w:t xml:space="preserve">    </w:t>
      </w:r>
      <w:proofErr w:type="spellStart"/>
      <w:r w:rsidRPr="00587AFF">
        <w:t>headOfDepartment</w:t>
      </w:r>
      <w:proofErr w:type="spellEnd"/>
      <w:r w:rsidRPr="00587AFF">
        <w:t xml:space="preserve"> INT,</w:t>
      </w:r>
    </w:p>
    <w:p w14:paraId="5E421902" w14:textId="77777777" w:rsidR="00A26055" w:rsidRPr="00587AFF" w:rsidRDefault="00A26055" w:rsidP="00A26055">
      <w:r w:rsidRPr="00587AFF">
        <w:t xml:space="preserve">    FOREIGN KEY (</w:t>
      </w:r>
      <w:proofErr w:type="spellStart"/>
      <w:r w:rsidRPr="00587AFF">
        <w:t>headOfDepartment</w:t>
      </w:r>
      <w:proofErr w:type="spellEnd"/>
      <w:r w:rsidRPr="00587AFF">
        <w:t>) REFERENCES Doctor(</w:t>
      </w:r>
      <w:proofErr w:type="spellStart"/>
      <w:r w:rsidRPr="00587AFF">
        <w:t>doctorId</w:t>
      </w:r>
      <w:proofErr w:type="spellEnd"/>
      <w:r w:rsidRPr="00587AFF">
        <w:t>)</w:t>
      </w:r>
    </w:p>
    <w:p w14:paraId="28C63EA4" w14:textId="77777777" w:rsidR="00A26055" w:rsidRPr="00587AFF" w:rsidRDefault="00A26055" w:rsidP="00A26055">
      <w:r w:rsidRPr="00587AFF">
        <w:t>);</w:t>
      </w:r>
    </w:p>
    <w:p w14:paraId="585DD60B" w14:textId="77777777" w:rsidR="00A26055" w:rsidRPr="00587AFF" w:rsidRDefault="00A26055" w:rsidP="00A26055">
      <w:pPr>
        <w:rPr>
          <w:b/>
          <w:bCs/>
        </w:rPr>
      </w:pPr>
      <w:r w:rsidRPr="00587AFF">
        <w:rPr>
          <w:b/>
          <w:bCs/>
        </w:rPr>
        <w:t>14. Room Table</w:t>
      </w:r>
    </w:p>
    <w:p w14:paraId="22E9543E" w14:textId="77777777" w:rsidR="00A26055" w:rsidRPr="00587AFF" w:rsidRDefault="00A26055" w:rsidP="00A26055">
      <w:proofErr w:type="spellStart"/>
      <w:r w:rsidRPr="00587AFF">
        <w:t>sql</w:t>
      </w:r>
      <w:proofErr w:type="spellEnd"/>
    </w:p>
    <w:p w14:paraId="6C5185BE" w14:textId="77777777" w:rsidR="00A26055" w:rsidRPr="00587AFF" w:rsidRDefault="00A26055" w:rsidP="00A26055">
      <w:r w:rsidRPr="00587AFF">
        <w:t>Copy code</w:t>
      </w:r>
    </w:p>
    <w:p w14:paraId="0E84C535" w14:textId="77777777" w:rsidR="00A26055" w:rsidRPr="00587AFF" w:rsidRDefault="00A26055" w:rsidP="00A26055">
      <w:r w:rsidRPr="00587AFF">
        <w:t>CREATE TABLE Room (</w:t>
      </w:r>
    </w:p>
    <w:p w14:paraId="168E4D69" w14:textId="77777777" w:rsidR="00A26055" w:rsidRPr="00587AFF" w:rsidRDefault="00A26055" w:rsidP="00A26055">
      <w:r w:rsidRPr="00587AFF">
        <w:t xml:space="preserve">    </w:t>
      </w:r>
      <w:proofErr w:type="spellStart"/>
      <w:r w:rsidRPr="00587AFF">
        <w:t>roomId</w:t>
      </w:r>
      <w:proofErr w:type="spellEnd"/>
      <w:r w:rsidRPr="00587AFF">
        <w:t xml:space="preserve"> INT PRIMARY KEY AUTO_INCREMENT,</w:t>
      </w:r>
    </w:p>
    <w:p w14:paraId="6C3C6FBC" w14:textId="77777777" w:rsidR="00A26055" w:rsidRPr="00587AFF" w:rsidRDefault="00A26055" w:rsidP="00A26055">
      <w:r w:rsidRPr="00587AFF">
        <w:lastRenderedPageBreak/>
        <w:t xml:space="preserve">    </w:t>
      </w:r>
      <w:proofErr w:type="spellStart"/>
      <w:r w:rsidRPr="00587AFF">
        <w:t>roomType</w:t>
      </w:r>
      <w:proofErr w:type="spellEnd"/>
      <w:r w:rsidRPr="00587AFF">
        <w:t xml:space="preserve"> </w:t>
      </w:r>
      <w:proofErr w:type="gramStart"/>
      <w:r w:rsidRPr="00587AFF">
        <w:t>VARCHAR(</w:t>
      </w:r>
      <w:proofErr w:type="gramEnd"/>
      <w:r w:rsidRPr="00587AFF">
        <w:t>20) CHECK (</w:t>
      </w:r>
      <w:proofErr w:type="spellStart"/>
      <w:r w:rsidRPr="00587AFF">
        <w:t>roomType</w:t>
      </w:r>
      <w:proofErr w:type="spellEnd"/>
      <w:r w:rsidRPr="00587AFF">
        <w:t xml:space="preserve"> IN ('General', 'ICU', 'Private')),</w:t>
      </w:r>
    </w:p>
    <w:p w14:paraId="65978125" w14:textId="77777777" w:rsidR="00A26055" w:rsidRPr="00587AFF" w:rsidRDefault="00A26055" w:rsidP="00A26055">
      <w:r w:rsidRPr="00587AFF">
        <w:t xml:space="preserve">    </w:t>
      </w:r>
      <w:proofErr w:type="spellStart"/>
      <w:r w:rsidRPr="00587AFF">
        <w:t>availabilityStatus</w:t>
      </w:r>
      <w:proofErr w:type="spellEnd"/>
      <w:r w:rsidRPr="00587AFF">
        <w:t xml:space="preserve"> </w:t>
      </w:r>
      <w:proofErr w:type="gramStart"/>
      <w:r w:rsidRPr="00587AFF">
        <w:t>VARCHAR(</w:t>
      </w:r>
      <w:proofErr w:type="gramEnd"/>
      <w:r w:rsidRPr="00587AFF">
        <w:t>10) CHECK (</w:t>
      </w:r>
      <w:proofErr w:type="spellStart"/>
      <w:r w:rsidRPr="00587AFF">
        <w:t>availabilityStatus</w:t>
      </w:r>
      <w:proofErr w:type="spellEnd"/>
      <w:r w:rsidRPr="00587AFF">
        <w:t xml:space="preserve"> IN ('Available', 'Occupied')),</w:t>
      </w:r>
    </w:p>
    <w:p w14:paraId="00426068" w14:textId="77777777" w:rsidR="00A26055" w:rsidRPr="00587AFF" w:rsidRDefault="00A26055" w:rsidP="00A26055">
      <w:r w:rsidRPr="00587AFF">
        <w:t xml:space="preserve">    </w:t>
      </w:r>
      <w:proofErr w:type="spellStart"/>
      <w:r w:rsidRPr="00587AFF">
        <w:t>assignedPatientId</w:t>
      </w:r>
      <w:proofErr w:type="spellEnd"/>
      <w:r w:rsidRPr="00587AFF">
        <w:t xml:space="preserve"> INT,</w:t>
      </w:r>
    </w:p>
    <w:p w14:paraId="0D7921D8" w14:textId="77777777" w:rsidR="00A26055" w:rsidRPr="00587AFF" w:rsidRDefault="00A26055" w:rsidP="00A26055">
      <w:r w:rsidRPr="00587AFF">
        <w:t xml:space="preserve">    FOREIGN KEY (</w:t>
      </w:r>
      <w:proofErr w:type="spellStart"/>
      <w:r w:rsidRPr="00587AFF">
        <w:t>assignedPatientId</w:t>
      </w:r>
      <w:proofErr w:type="spellEnd"/>
      <w:r w:rsidRPr="00587AFF">
        <w:t>) REFERENCES Patient(</w:t>
      </w:r>
      <w:proofErr w:type="spellStart"/>
      <w:r w:rsidRPr="00587AFF">
        <w:t>patientId</w:t>
      </w:r>
      <w:proofErr w:type="spellEnd"/>
      <w:r w:rsidRPr="00587AFF">
        <w:t>)</w:t>
      </w:r>
    </w:p>
    <w:p w14:paraId="7B140773" w14:textId="77777777" w:rsidR="00A26055" w:rsidRPr="00587AFF" w:rsidRDefault="00A26055" w:rsidP="00A26055">
      <w:r w:rsidRPr="00587AFF">
        <w:t>);</w:t>
      </w:r>
    </w:p>
    <w:p w14:paraId="4A6EC6E3" w14:textId="77777777" w:rsidR="00A26055" w:rsidRPr="00587AFF" w:rsidRDefault="00A26055" w:rsidP="00A26055">
      <w:pPr>
        <w:rPr>
          <w:b/>
          <w:bCs/>
        </w:rPr>
      </w:pPr>
      <w:r w:rsidRPr="00587AFF">
        <w:rPr>
          <w:b/>
          <w:bCs/>
        </w:rPr>
        <w:t>15. Invoice Table</w:t>
      </w:r>
    </w:p>
    <w:p w14:paraId="16D0C51D" w14:textId="77777777" w:rsidR="00A26055" w:rsidRPr="00587AFF" w:rsidRDefault="00A26055" w:rsidP="00A26055">
      <w:proofErr w:type="spellStart"/>
      <w:r w:rsidRPr="00587AFF">
        <w:t>sql</w:t>
      </w:r>
      <w:proofErr w:type="spellEnd"/>
    </w:p>
    <w:p w14:paraId="6226AA6C" w14:textId="77777777" w:rsidR="00A26055" w:rsidRPr="00587AFF" w:rsidRDefault="00A26055" w:rsidP="00A26055">
      <w:r w:rsidRPr="00587AFF">
        <w:t>Copy code</w:t>
      </w:r>
    </w:p>
    <w:p w14:paraId="0064D69E" w14:textId="77777777" w:rsidR="00A26055" w:rsidRPr="00587AFF" w:rsidRDefault="00A26055" w:rsidP="00A26055">
      <w:r w:rsidRPr="00587AFF">
        <w:t>CREATE TABLE Invoice (</w:t>
      </w:r>
    </w:p>
    <w:p w14:paraId="378A15A9" w14:textId="77777777" w:rsidR="00A26055" w:rsidRPr="00587AFF" w:rsidRDefault="00A26055" w:rsidP="00A26055">
      <w:r w:rsidRPr="00587AFF">
        <w:t xml:space="preserve">    </w:t>
      </w:r>
      <w:proofErr w:type="spellStart"/>
      <w:r w:rsidRPr="00587AFF">
        <w:t>invoiceId</w:t>
      </w:r>
      <w:proofErr w:type="spellEnd"/>
      <w:r w:rsidRPr="00587AFF">
        <w:t xml:space="preserve"> INT PRIMARY KEY AUTO_INCREMENT,</w:t>
      </w:r>
    </w:p>
    <w:p w14:paraId="476DB8F5" w14:textId="77777777" w:rsidR="00A26055" w:rsidRPr="00587AFF" w:rsidRDefault="00A26055" w:rsidP="00A26055">
      <w:r w:rsidRPr="00587AFF">
        <w:t xml:space="preserve">    </w:t>
      </w:r>
      <w:proofErr w:type="spellStart"/>
      <w:r w:rsidRPr="00587AFF">
        <w:t>patientId</w:t>
      </w:r>
      <w:proofErr w:type="spellEnd"/>
      <w:r w:rsidRPr="00587AFF">
        <w:t xml:space="preserve"> INT,</w:t>
      </w:r>
    </w:p>
    <w:p w14:paraId="575D5895" w14:textId="77777777" w:rsidR="00A26055" w:rsidRPr="00587AFF" w:rsidRDefault="00A26055" w:rsidP="00A26055">
      <w:r w:rsidRPr="00587AFF">
        <w:t xml:space="preserve">    </w:t>
      </w:r>
      <w:proofErr w:type="spellStart"/>
      <w:r w:rsidRPr="00587AFF">
        <w:t>amountDue</w:t>
      </w:r>
      <w:proofErr w:type="spellEnd"/>
      <w:r w:rsidRPr="00587AFF">
        <w:t xml:space="preserve"> </w:t>
      </w:r>
      <w:proofErr w:type="gramStart"/>
      <w:r w:rsidRPr="00587AFF">
        <w:t>DECIMAL(</w:t>
      </w:r>
      <w:proofErr w:type="gramEnd"/>
      <w:r w:rsidRPr="00587AFF">
        <w:t>10, 2) NOT NULL,</w:t>
      </w:r>
    </w:p>
    <w:p w14:paraId="331C3435" w14:textId="77777777" w:rsidR="00A26055" w:rsidRPr="00587AFF" w:rsidRDefault="00A26055" w:rsidP="00A26055">
      <w:r w:rsidRPr="00587AFF">
        <w:t xml:space="preserve">    </w:t>
      </w:r>
      <w:proofErr w:type="spellStart"/>
      <w:r w:rsidRPr="00587AFF">
        <w:t>dueDate</w:t>
      </w:r>
      <w:proofErr w:type="spellEnd"/>
      <w:r w:rsidRPr="00587AFF">
        <w:t xml:space="preserve"> DATE,</w:t>
      </w:r>
    </w:p>
    <w:p w14:paraId="5C0B9431" w14:textId="77777777" w:rsidR="00A26055" w:rsidRPr="00587AFF" w:rsidRDefault="00A26055" w:rsidP="00A26055">
      <w:r w:rsidRPr="00587AFF">
        <w:t xml:space="preserve">    FOREIGN KEY (</w:t>
      </w:r>
      <w:proofErr w:type="spellStart"/>
      <w:r w:rsidRPr="00587AFF">
        <w:t>patientId</w:t>
      </w:r>
      <w:proofErr w:type="spellEnd"/>
      <w:r w:rsidRPr="00587AFF">
        <w:t>) REFERENCES Patient(</w:t>
      </w:r>
      <w:proofErr w:type="spellStart"/>
      <w:r w:rsidRPr="00587AFF">
        <w:t>patientId</w:t>
      </w:r>
      <w:proofErr w:type="spellEnd"/>
      <w:r w:rsidRPr="00587AFF">
        <w:t>)</w:t>
      </w:r>
    </w:p>
    <w:p w14:paraId="43410BD2" w14:textId="77777777" w:rsidR="00A26055" w:rsidRPr="00587AFF" w:rsidRDefault="00A26055" w:rsidP="00A26055">
      <w:r w:rsidRPr="00587AFF">
        <w:t>);</w:t>
      </w:r>
    </w:p>
    <w:p w14:paraId="316F3FF9" w14:textId="77777777" w:rsidR="00A26055" w:rsidRPr="00587AFF" w:rsidRDefault="00A26055" w:rsidP="00A26055">
      <w:r>
        <w:pict w14:anchorId="22C9AE1B">
          <v:rect id="_x0000_i1101" style="width:0;height:1.5pt" o:hralign="center" o:hrstd="t" o:hr="t" fillcolor="#a0a0a0" stroked="f"/>
        </w:pict>
      </w:r>
    </w:p>
    <w:p w14:paraId="13F5EE47" w14:textId="77777777" w:rsidR="00A26055" w:rsidRPr="00587AFF" w:rsidRDefault="00A26055" w:rsidP="00A26055">
      <w:pPr>
        <w:rPr>
          <w:b/>
          <w:bCs/>
        </w:rPr>
      </w:pPr>
      <w:r w:rsidRPr="00587AFF">
        <w:rPr>
          <w:b/>
          <w:bCs/>
        </w:rPr>
        <w:t>Relationships:</w:t>
      </w:r>
    </w:p>
    <w:p w14:paraId="5CC2E3D2" w14:textId="77777777" w:rsidR="00A26055" w:rsidRPr="00587AFF" w:rsidRDefault="00A26055" w:rsidP="00A26055">
      <w:pPr>
        <w:numPr>
          <w:ilvl w:val="0"/>
          <w:numId w:val="4"/>
        </w:numPr>
      </w:pPr>
      <w:r w:rsidRPr="00587AFF">
        <w:rPr>
          <w:b/>
          <w:bCs/>
        </w:rPr>
        <w:t>Patient</w:t>
      </w:r>
      <w:r w:rsidRPr="00587AFF">
        <w:t xml:space="preserve"> can have multiple </w:t>
      </w:r>
      <w:r w:rsidRPr="00587AFF">
        <w:rPr>
          <w:b/>
          <w:bCs/>
        </w:rPr>
        <w:t>Appointments</w:t>
      </w:r>
      <w:r w:rsidRPr="00587AFF">
        <w:t xml:space="preserve">, </w:t>
      </w:r>
      <w:r w:rsidRPr="00587AFF">
        <w:rPr>
          <w:b/>
          <w:bCs/>
        </w:rPr>
        <w:t>Prescriptions</w:t>
      </w:r>
      <w:r w:rsidRPr="00587AFF">
        <w:t xml:space="preserve">, </w:t>
      </w:r>
      <w:proofErr w:type="spellStart"/>
      <w:r w:rsidRPr="00587AFF">
        <w:rPr>
          <w:b/>
          <w:bCs/>
        </w:rPr>
        <w:t>LabReports</w:t>
      </w:r>
      <w:proofErr w:type="spellEnd"/>
      <w:r w:rsidRPr="00587AFF">
        <w:t xml:space="preserve">, </w:t>
      </w:r>
      <w:proofErr w:type="spellStart"/>
      <w:r w:rsidRPr="00587AFF">
        <w:rPr>
          <w:b/>
          <w:bCs/>
        </w:rPr>
        <w:t>TeleConsultations</w:t>
      </w:r>
      <w:proofErr w:type="spellEnd"/>
      <w:r w:rsidRPr="00587AFF">
        <w:t xml:space="preserve">, </w:t>
      </w:r>
      <w:proofErr w:type="spellStart"/>
      <w:r w:rsidRPr="00587AFF">
        <w:rPr>
          <w:b/>
          <w:bCs/>
        </w:rPr>
        <w:t>MedicalRecords</w:t>
      </w:r>
      <w:proofErr w:type="spellEnd"/>
      <w:r w:rsidRPr="00587AFF">
        <w:t xml:space="preserve">, and </w:t>
      </w:r>
      <w:r w:rsidRPr="00587AFF">
        <w:rPr>
          <w:b/>
          <w:bCs/>
        </w:rPr>
        <w:t>Payments</w:t>
      </w:r>
      <w:r w:rsidRPr="00587AFF">
        <w:t>.</w:t>
      </w:r>
    </w:p>
    <w:p w14:paraId="3BAADAD0" w14:textId="77777777" w:rsidR="00A26055" w:rsidRPr="00587AFF" w:rsidRDefault="00A26055" w:rsidP="00A26055">
      <w:pPr>
        <w:numPr>
          <w:ilvl w:val="0"/>
          <w:numId w:val="4"/>
        </w:numPr>
      </w:pPr>
      <w:r w:rsidRPr="00587AFF">
        <w:rPr>
          <w:b/>
          <w:bCs/>
        </w:rPr>
        <w:t>Doctor</w:t>
      </w:r>
      <w:r w:rsidRPr="00587AFF">
        <w:t xml:space="preserve"> can handle multiple </w:t>
      </w:r>
      <w:r w:rsidRPr="00587AFF">
        <w:rPr>
          <w:b/>
          <w:bCs/>
        </w:rPr>
        <w:t>Appointments</w:t>
      </w:r>
      <w:r w:rsidRPr="00587AFF">
        <w:t xml:space="preserve">, </w:t>
      </w:r>
      <w:r w:rsidRPr="00587AFF">
        <w:rPr>
          <w:b/>
          <w:bCs/>
        </w:rPr>
        <w:t>Prescriptions</w:t>
      </w:r>
      <w:r w:rsidRPr="00587AFF">
        <w:t xml:space="preserve">, and </w:t>
      </w:r>
      <w:proofErr w:type="spellStart"/>
      <w:r w:rsidRPr="00587AFF">
        <w:rPr>
          <w:b/>
          <w:bCs/>
        </w:rPr>
        <w:t>TeleConsultations</w:t>
      </w:r>
      <w:proofErr w:type="spellEnd"/>
      <w:r w:rsidRPr="00587AFF">
        <w:t>.</w:t>
      </w:r>
    </w:p>
    <w:p w14:paraId="24992A24" w14:textId="77777777" w:rsidR="00A26055" w:rsidRPr="00587AFF" w:rsidRDefault="00A26055" w:rsidP="00A26055">
      <w:pPr>
        <w:numPr>
          <w:ilvl w:val="0"/>
          <w:numId w:val="4"/>
        </w:numPr>
      </w:pPr>
      <w:r w:rsidRPr="00587AFF">
        <w:rPr>
          <w:b/>
          <w:bCs/>
        </w:rPr>
        <w:t>Insurance</w:t>
      </w:r>
      <w:r w:rsidRPr="00587AFF">
        <w:t xml:space="preserve"> is linked to </w:t>
      </w:r>
      <w:proofErr w:type="gramStart"/>
      <w:r w:rsidRPr="00587AFF">
        <w:rPr>
          <w:b/>
          <w:bCs/>
        </w:rPr>
        <w:t>Patient</w:t>
      </w:r>
      <w:proofErr w:type="gramEnd"/>
      <w:r w:rsidRPr="00587AFF">
        <w:t>.</w:t>
      </w:r>
    </w:p>
    <w:p w14:paraId="22F272FC" w14:textId="77777777" w:rsidR="00A26055" w:rsidRPr="00587AFF" w:rsidRDefault="00A26055" w:rsidP="00A26055">
      <w:pPr>
        <w:numPr>
          <w:ilvl w:val="0"/>
          <w:numId w:val="4"/>
        </w:numPr>
      </w:pPr>
      <w:r w:rsidRPr="00587AFF">
        <w:rPr>
          <w:b/>
          <w:bCs/>
        </w:rPr>
        <w:t>Invoice</w:t>
      </w:r>
      <w:r w:rsidRPr="00587AFF">
        <w:t xml:space="preserve"> and </w:t>
      </w:r>
      <w:r w:rsidRPr="00587AFF">
        <w:rPr>
          <w:b/>
          <w:bCs/>
        </w:rPr>
        <w:t>Payment</w:t>
      </w:r>
      <w:r w:rsidRPr="00587AFF">
        <w:t xml:space="preserve"> have a one-to-one relationship.</w:t>
      </w:r>
    </w:p>
    <w:p w14:paraId="4A31E119" w14:textId="77777777" w:rsidR="00A26055" w:rsidRPr="00587AFF" w:rsidRDefault="00A26055" w:rsidP="00A26055">
      <w:pPr>
        <w:numPr>
          <w:ilvl w:val="0"/>
          <w:numId w:val="4"/>
        </w:numPr>
      </w:pPr>
      <w:r w:rsidRPr="00587AFF">
        <w:rPr>
          <w:b/>
          <w:bCs/>
        </w:rPr>
        <w:t>Staff</w:t>
      </w:r>
      <w:r w:rsidRPr="00587AFF">
        <w:t xml:space="preserve"> is linked to a </w:t>
      </w:r>
      <w:proofErr w:type="gramStart"/>
      <w:r w:rsidRPr="00587AFF">
        <w:rPr>
          <w:b/>
          <w:bCs/>
        </w:rPr>
        <w:t>Department</w:t>
      </w:r>
      <w:proofErr w:type="gramEnd"/>
      <w:r w:rsidRPr="00587AFF">
        <w:t xml:space="preserve">, and </w:t>
      </w:r>
      <w:r w:rsidRPr="00587AFF">
        <w:rPr>
          <w:b/>
          <w:bCs/>
        </w:rPr>
        <w:t>Room</w:t>
      </w:r>
      <w:r w:rsidRPr="00587AFF">
        <w:t xml:space="preserve"> is linked to </w:t>
      </w:r>
      <w:r w:rsidRPr="00587AFF">
        <w:rPr>
          <w:b/>
          <w:bCs/>
        </w:rPr>
        <w:t>Patient</w:t>
      </w:r>
      <w:r w:rsidRPr="00587AFF">
        <w:t xml:space="preserve"> when assigned.</w:t>
      </w:r>
    </w:p>
    <w:p w14:paraId="769554B8" w14:textId="77777777" w:rsidR="00A26055" w:rsidRDefault="00A26055" w:rsidP="00A26055"/>
    <w:p w14:paraId="59E01279" w14:textId="77777777" w:rsidR="00A26055" w:rsidRDefault="00A26055" w:rsidP="00A26055">
      <w:r>
        <w:br w:type="page"/>
      </w:r>
    </w:p>
    <w:p w14:paraId="0431A113" w14:textId="77777777" w:rsidR="00A26055" w:rsidRPr="00587AFF" w:rsidRDefault="00A26055" w:rsidP="00A26055">
      <w:pPr>
        <w:rPr>
          <w:color w:val="FF0000"/>
          <w:sz w:val="56"/>
          <w:szCs w:val="56"/>
        </w:rPr>
      </w:pPr>
      <w:r w:rsidRPr="00476237">
        <w:rPr>
          <w:b/>
          <w:bCs/>
          <w:color w:val="FF0000"/>
          <w:sz w:val="56"/>
          <w:szCs w:val="56"/>
        </w:rPr>
        <w:lastRenderedPageBreak/>
        <w:t>Entity relationships</w:t>
      </w:r>
      <w:r w:rsidRPr="00587AFF">
        <w:rPr>
          <w:color w:val="FF0000"/>
          <w:sz w:val="56"/>
          <w:szCs w:val="56"/>
        </w:rPr>
        <w:t xml:space="preserve"> </w:t>
      </w:r>
    </w:p>
    <w:p w14:paraId="7EFD05B4" w14:textId="77777777" w:rsidR="00A26055" w:rsidRPr="00587AFF" w:rsidRDefault="00A26055" w:rsidP="00A26055">
      <w:r>
        <w:pict w14:anchorId="2E2905FF">
          <v:rect id="_x0000_i1102" style="width:0;height:1.5pt" o:hralign="center" o:hrstd="t" o:hr="t" fillcolor="#a0a0a0" stroked="f"/>
        </w:pict>
      </w:r>
    </w:p>
    <w:p w14:paraId="4BD0C63F" w14:textId="77777777" w:rsidR="00A26055" w:rsidRPr="00587AFF" w:rsidRDefault="00A26055" w:rsidP="00A26055">
      <w:pPr>
        <w:rPr>
          <w:b/>
          <w:bCs/>
        </w:rPr>
      </w:pPr>
      <w:r w:rsidRPr="00587AFF">
        <w:rPr>
          <w:b/>
          <w:bCs/>
        </w:rPr>
        <w:t>1. Patient - Appointment (One-to-Many)</w:t>
      </w:r>
    </w:p>
    <w:p w14:paraId="23524278" w14:textId="77777777" w:rsidR="00A26055" w:rsidRPr="00587AFF" w:rsidRDefault="00A26055" w:rsidP="00A26055">
      <w:pPr>
        <w:numPr>
          <w:ilvl w:val="0"/>
          <w:numId w:val="5"/>
        </w:numPr>
      </w:pPr>
      <w:r w:rsidRPr="00587AFF">
        <w:rPr>
          <w:b/>
          <w:bCs/>
        </w:rPr>
        <w:t>Relationship</w:t>
      </w:r>
      <w:r w:rsidRPr="00587AFF">
        <w:t>: A patient can have many appointments, but each appointment belongs to one patient.</w:t>
      </w:r>
    </w:p>
    <w:p w14:paraId="25CCB86F" w14:textId="77777777" w:rsidR="00A26055" w:rsidRPr="00587AFF" w:rsidRDefault="00A26055" w:rsidP="00A26055">
      <w:pPr>
        <w:numPr>
          <w:ilvl w:val="0"/>
          <w:numId w:val="5"/>
        </w:numPr>
      </w:pPr>
      <w:r w:rsidRPr="00587AFF">
        <w:rPr>
          <w:b/>
          <w:bCs/>
        </w:rPr>
        <w:t>Foreign Key</w:t>
      </w:r>
      <w:r w:rsidRPr="00587AFF">
        <w:t xml:space="preserve">: </w:t>
      </w:r>
      <w:proofErr w:type="spellStart"/>
      <w:r w:rsidRPr="00587AFF">
        <w:t>patientId</w:t>
      </w:r>
      <w:proofErr w:type="spellEnd"/>
      <w:r w:rsidRPr="00587AFF">
        <w:t xml:space="preserve"> in Appointment table references </w:t>
      </w:r>
      <w:proofErr w:type="spellStart"/>
      <w:r w:rsidRPr="00587AFF">
        <w:t>patientId</w:t>
      </w:r>
      <w:proofErr w:type="spellEnd"/>
      <w:r w:rsidRPr="00587AFF">
        <w:t xml:space="preserve"> in </w:t>
      </w:r>
      <w:proofErr w:type="gramStart"/>
      <w:r w:rsidRPr="00587AFF">
        <w:t>Patient</w:t>
      </w:r>
      <w:proofErr w:type="gramEnd"/>
      <w:r w:rsidRPr="00587AFF">
        <w:t xml:space="preserve"> table.</w:t>
      </w:r>
    </w:p>
    <w:p w14:paraId="39CC2EB3" w14:textId="77777777" w:rsidR="00A26055" w:rsidRPr="00587AFF" w:rsidRDefault="00A26055" w:rsidP="00A26055">
      <w:pPr>
        <w:rPr>
          <w:b/>
          <w:bCs/>
        </w:rPr>
      </w:pPr>
      <w:r w:rsidRPr="00587AFF">
        <w:rPr>
          <w:b/>
          <w:bCs/>
        </w:rPr>
        <w:t>2. Doctor - Appointment (One-to-Many)</w:t>
      </w:r>
    </w:p>
    <w:p w14:paraId="69286197" w14:textId="77777777" w:rsidR="00A26055" w:rsidRPr="00587AFF" w:rsidRDefault="00A26055" w:rsidP="00A26055">
      <w:pPr>
        <w:numPr>
          <w:ilvl w:val="0"/>
          <w:numId w:val="6"/>
        </w:numPr>
      </w:pPr>
      <w:r w:rsidRPr="00587AFF">
        <w:rPr>
          <w:b/>
          <w:bCs/>
        </w:rPr>
        <w:t>Relationship</w:t>
      </w:r>
      <w:r w:rsidRPr="00587AFF">
        <w:t>: A doctor can attend many appointments, but each appointment is assigned to one doctor.</w:t>
      </w:r>
    </w:p>
    <w:p w14:paraId="4D34D285" w14:textId="77777777" w:rsidR="00A26055" w:rsidRPr="00587AFF" w:rsidRDefault="00A26055" w:rsidP="00A26055">
      <w:pPr>
        <w:numPr>
          <w:ilvl w:val="0"/>
          <w:numId w:val="6"/>
        </w:numPr>
      </w:pPr>
      <w:r w:rsidRPr="00587AFF">
        <w:rPr>
          <w:b/>
          <w:bCs/>
        </w:rPr>
        <w:t>Foreign Key</w:t>
      </w:r>
      <w:r w:rsidRPr="00587AFF">
        <w:t xml:space="preserve">: </w:t>
      </w:r>
      <w:proofErr w:type="spellStart"/>
      <w:r w:rsidRPr="00587AFF">
        <w:t>doctorId</w:t>
      </w:r>
      <w:proofErr w:type="spellEnd"/>
      <w:r w:rsidRPr="00587AFF">
        <w:t xml:space="preserve"> in Appointment table references </w:t>
      </w:r>
      <w:proofErr w:type="spellStart"/>
      <w:r w:rsidRPr="00587AFF">
        <w:t>doctorId</w:t>
      </w:r>
      <w:proofErr w:type="spellEnd"/>
      <w:r w:rsidRPr="00587AFF">
        <w:t xml:space="preserve"> in </w:t>
      </w:r>
      <w:proofErr w:type="gramStart"/>
      <w:r w:rsidRPr="00587AFF">
        <w:t>Doctor</w:t>
      </w:r>
      <w:proofErr w:type="gramEnd"/>
      <w:r w:rsidRPr="00587AFF">
        <w:t xml:space="preserve"> table.</w:t>
      </w:r>
    </w:p>
    <w:p w14:paraId="7E7D0B09" w14:textId="77777777" w:rsidR="00A26055" w:rsidRPr="00587AFF" w:rsidRDefault="00A26055" w:rsidP="00A26055">
      <w:pPr>
        <w:rPr>
          <w:b/>
          <w:bCs/>
        </w:rPr>
      </w:pPr>
      <w:r w:rsidRPr="00587AFF">
        <w:rPr>
          <w:b/>
          <w:bCs/>
        </w:rPr>
        <w:t xml:space="preserve">3. Appointment - </w:t>
      </w:r>
      <w:proofErr w:type="spellStart"/>
      <w:r w:rsidRPr="00587AFF">
        <w:rPr>
          <w:b/>
          <w:bCs/>
        </w:rPr>
        <w:t>TeleConsultation</w:t>
      </w:r>
      <w:proofErr w:type="spellEnd"/>
      <w:r w:rsidRPr="00587AFF">
        <w:rPr>
          <w:b/>
          <w:bCs/>
        </w:rPr>
        <w:t xml:space="preserve"> (One-to-One)</w:t>
      </w:r>
    </w:p>
    <w:p w14:paraId="1E1D467E" w14:textId="77777777" w:rsidR="00A26055" w:rsidRPr="00587AFF" w:rsidRDefault="00A26055" w:rsidP="00A26055">
      <w:pPr>
        <w:numPr>
          <w:ilvl w:val="0"/>
          <w:numId w:val="7"/>
        </w:numPr>
      </w:pPr>
      <w:r w:rsidRPr="00587AFF">
        <w:rPr>
          <w:b/>
          <w:bCs/>
        </w:rPr>
        <w:t>Relationship</w:t>
      </w:r>
      <w:r w:rsidRPr="00587AFF">
        <w:t>: Each appointment (of type telemedicine) can have one tele-consultation.</w:t>
      </w:r>
    </w:p>
    <w:p w14:paraId="64260ABD" w14:textId="77777777" w:rsidR="00A26055" w:rsidRPr="00587AFF" w:rsidRDefault="00A26055" w:rsidP="00A26055">
      <w:pPr>
        <w:numPr>
          <w:ilvl w:val="0"/>
          <w:numId w:val="7"/>
        </w:numPr>
      </w:pPr>
      <w:r w:rsidRPr="00587AFF">
        <w:rPr>
          <w:b/>
          <w:bCs/>
        </w:rPr>
        <w:t>Foreign Key</w:t>
      </w:r>
      <w:r w:rsidRPr="00587AFF">
        <w:t xml:space="preserve">: </w:t>
      </w:r>
      <w:proofErr w:type="spellStart"/>
      <w:r w:rsidRPr="00587AFF">
        <w:t>teleConsultationId</w:t>
      </w:r>
      <w:proofErr w:type="spellEnd"/>
      <w:r w:rsidRPr="00587AFF">
        <w:t xml:space="preserve"> in </w:t>
      </w:r>
      <w:proofErr w:type="spellStart"/>
      <w:r w:rsidRPr="00587AFF">
        <w:t>TeleConsultation</w:t>
      </w:r>
      <w:proofErr w:type="spellEnd"/>
      <w:r w:rsidRPr="00587AFF">
        <w:t xml:space="preserve"> table references </w:t>
      </w:r>
      <w:proofErr w:type="spellStart"/>
      <w:r w:rsidRPr="00587AFF">
        <w:t>appointmentId</w:t>
      </w:r>
      <w:proofErr w:type="spellEnd"/>
      <w:r w:rsidRPr="00587AFF">
        <w:t xml:space="preserve"> in Appointment table.</w:t>
      </w:r>
    </w:p>
    <w:p w14:paraId="2276F2FE" w14:textId="77777777" w:rsidR="00A26055" w:rsidRPr="00587AFF" w:rsidRDefault="00A26055" w:rsidP="00A26055">
      <w:pPr>
        <w:rPr>
          <w:b/>
          <w:bCs/>
        </w:rPr>
      </w:pPr>
      <w:r w:rsidRPr="00587AFF">
        <w:rPr>
          <w:b/>
          <w:bCs/>
        </w:rPr>
        <w:t xml:space="preserve">4. Patient - </w:t>
      </w:r>
      <w:proofErr w:type="spellStart"/>
      <w:r w:rsidRPr="00587AFF">
        <w:rPr>
          <w:b/>
          <w:bCs/>
        </w:rPr>
        <w:t>TeleConsultation</w:t>
      </w:r>
      <w:proofErr w:type="spellEnd"/>
      <w:r w:rsidRPr="00587AFF">
        <w:rPr>
          <w:b/>
          <w:bCs/>
        </w:rPr>
        <w:t xml:space="preserve"> (One-to-Many)</w:t>
      </w:r>
    </w:p>
    <w:p w14:paraId="4854B731" w14:textId="77777777" w:rsidR="00A26055" w:rsidRPr="00587AFF" w:rsidRDefault="00A26055" w:rsidP="00A26055">
      <w:pPr>
        <w:numPr>
          <w:ilvl w:val="0"/>
          <w:numId w:val="8"/>
        </w:numPr>
      </w:pPr>
      <w:r w:rsidRPr="00587AFF">
        <w:rPr>
          <w:b/>
          <w:bCs/>
        </w:rPr>
        <w:t>Relationship</w:t>
      </w:r>
      <w:r w:rsidRPr="00587AFF">
        <w:t>: A patient can have many teleconsultations.</w:t>
      </w:r>
    </w:p>
    <w:p w14:paraId="7504A020" w14:textId="77777777" w:rsidR="00A26055" w:rsidRPr="00587AFF" w:rsidRDefault="00A26055" w:rsidP="00A26055">
      <w:pPr>
        <w:numPr>
          <w:ilvl w:val="0"/>
          <w:numId w:val="8"/>
        </w:numPr>
      </w:pPr>
      <w:r w:rsidRPr="00587AFF">
        <w:rPr>
          <w:b/>
          <w:bCs/>
        </w:rPr>
        <w:t>Foreign Key</w:t>
      </w:r>
      <w:r w:rsidRPr="00587AFF">
        <w:t xml:space="preserve">: </w:t>
      </w:r>
      <w:proofErr w:type="spellStart"/>
      <w:r w:rsidRPr="00587AFF">
        <w:t>patientId</w:t>
      </w:r>
      <w:proofErr w:type="spellEnd"/>
      <w:r w:rsidRPr="00587AFF">
        <w:t xml:space="preserve"> in </w:t>
      </w:r>
      <w:proofErr w:type="spellStart"/>
      <w:r w:rsidRPr="00587AFF">
        <w:t>TeleConsultation</w:t>
      </w:r>
      <w:proofErr w:type="spellEnd"/>
      <w:r w:rsidRPr="00587AFF">
        <w:t xml:space="preserve"> references </w:t>
      </w:r>
      <w:proofErr w:type="spellStart"/>
      <w:r w:rsidRPr="00587AFF">
        <w:t>patientId</w:t>
      </w:r>
      <w:proofErr w:type="spellEnd"/>
      <w:r w:rsidRPr="00587AFF">
        <w:t xml:space="preserve"> in </w:t>
      </w:r>
      <w:proofErr w:type="gramStart"/>
      <w:r w:rsidRPr="00587AFF">
        <w:t>Patient</w:t>
      </w:r>
      <w:proofErr w:type="gramEnd"/>
      <w:r w:rsidRPr="00587AFF">
        <w:t>.</w:t>
      </w:r>
    </w:p>
    <w:p w14:paraId="4D7FD6D9" w14:textId="77777777" w:rsidR="00A26055" w:rsidRPr="00587AFF" w:rsidRDefault="00A26055" w:rsidP="00A26055">
      <w:pPr>
        <w:rPr>
          <w:b/>
          <w:bCs/>
        </w:rPr>
      </w:pPr>
      <w:r w:rsidRPr="00587AFF">
        <w:rPr>
          <w:b/>
          <w:bCs/>
        </w:rPr>
        <w:t xml:space="preserve">5. Doctor - </w:t>
      </w:r>
      <w:proofErr w:type="spellStart"/>
      <w:r w:rsidRPr="00587AFF">
        <w:rPr>
          <w:b/>
          <w:bCs/>
        </w:rPr>
        <w:t>TeleConsultation</w:t>
      </w:r>
      <w:proofErr w:type="spellEnd"/>
      <w:r w:rsidRPr="00587AFF">
        <w:rPr>
          <w:b/>
          <w:bCs/>
        </w:rPr>
        <w:t xml:space="preserve"> (One-to-Many)</w:t>
      </w:r>
    </w:p>
    <w:p w14:paraId="3C6219F9" w14:textId="77777777" w:rsidR="00A26055" w:rsidRPr="00587AFF" w:rsidRDefault="00A26055" w:rsidP="00A26055">
      <w:pPr>
        <w:numPr>
          <w:ilvl w:val="0"/>
          <w:numId w:val="9"/>
        </w:numPr>
      </w:pPr>
      <w:r w:rsidRPr="00587AFF">
        <w:rPr>
          <w:b/>
          <w:bCs/>
        </w:rPr>
        <w:t>Relationship</w:t>
      </w:r>
      <w:r w:rsidRPr="00587AFF">
        <w:t>: A doctor can have multiple teleconsultations.</w:t>
      </w:r>
    </w:p>
    <w:p w14:paraId="1A8B48D1" w14:textId="77777777" w:rsidR="00A26055" w:rsidRPr="00587AFF" w:rsidRDefault="00A26055" w:rsidP="00A26055">
      <w:pPr>
        <w:numPr>
          <w:ilvl w:val="0"/>
          <w:numId w:val="9"/>
        </w:numPr>
      </w:pPr>
      <w:r w:rsidRPr="00587AFF">
        <w:rPr>
          <w:b/>
          <w:bCs/>
        </w:rPr>
        <w:t>Foreign Key</w:t>
      </w:r>
      <w:r w:rsidRPr="00587AFF">
        <w:t xml:space="preserve">: </w:t>
      </w:r>
      <w:proofErr w:type="spellStart"/>
      <w:r w:rsidRPr="00587AFF">
        <w:t>doctorId</w:t>
      </w:r>
      <w:proofErr w:type="spellEnd"/>
      <w:r w:rsidRPr="00587AFF">
        <w:t xml:space="preserve"> in </w:t>
      </w:r>
      <w:proofErr w:type="spellStart"/>
      <w:r w:rsidRPr="00587AFF">
        <w:t>TeleConsultation</w:t>
      </w:r>
      <w:proofErr w:type="spellEnd"/>
      <w:r w:rsidRPr="00587AFF">
        <w:t xml:space="preserve"> references </w:t>
      </w:r>
      <w:proofErr w:type="spellStart"/>
      <w:r w:rsidRPr="00587AFF">
        <w:t>doctorId</w:t>
      </w:r>
      <w:proofErr w:type="spellEnd"/>
      <w:r w:rsidRPr="00587AFF">
        <w:t xml:space="preserve"> in </w:t>
      </w:r>
      <w:proofErr w:type="gramStart"/>
      <w:r w:rsidRPr="00587AFF">
        <w:t>Doctor</w:t>
      </w:r>
      <w:proofErr w:type="gramEnd"/>
      <w:r w:rsidRPr="00587AFF">
        <w:t>.</w:t>
      </w:r>
    </w:p>
    <w:p w14:paraId="6C7527DB" w14:textId="77777777" w:rsidR="00A26055" w:rsidRPr="00587AFF" w:rsidRDefault="00A26055" w:rsidP="00A26055">
      <w:pPr>
        <w:rPr>
          <w:b/>
          <w:bCs/>
        </w:rPr>
      </w:pPr>
      <w:r w:rsidRPr="00587AFF">
        <w:rPr>
          <w:b/>
          <w:bCs/>
        </w:rPr>
        <w:t xml:space="preserve">6. Patient - </w:t>
      </w:r>
      <w:proofErr w:type="spellStart"/>
      <w:r w:rsidRPr="00587AFF">
        <w:rPr>
          <w:b/>
          <w:bCs/>
        </w:rPr>
        <w:t>MedicalRecord</w:t>
      </w:r>
      <w:proofErr w:type="spellEnd"/>
      <w:r w:rsidRPr="00587AFF">
        <w:rPr>
          <w:b/>
          <w:bCs/>
        </w:rPr>
        <w:t xml:space="preserve"> (One-to-One)</w:t>
      </w:r>
    </w:p>
    <w:p w14:paraId="6586E3A8" w14:textId="77777777" w:rsidR="00A26055" w:rsidRPr="00587AFF" w:rsidRDefault="00A26055" w:rsidP="00A26055">
      <w:pPr>
        <w:numPr>
          <w:ilvl w:val="0"/>
          <w:numId w:val="10"/>
        </w:numPr>
      </w:pPr>
      <w:r w:rsidRPr="00587AFF">
        <w:rPr>
          <w:b/>
          <w:bCs/>
        </w:rPr>
        <w:t>Relationship</w:t>
      </w:r>
      <w:r w:rsidRPr="00587AFF">
        <w:t>: Each patient has one medical record (assuming consolidated records).</w:t>
      </w:r>
    </w:p>
    <w:p w14:paraId="02D8A1D7" w14:textId="77777777" w:rsidR="00A26055" w:rsidRPr="00587AFF" w:rsidRDefault="00A26055" w:rsidP="00A26055">
      <w:pPr>
        <w:numPr>
          <w:ilvl w:val="0"/>
          <w:numId w:val="10"/>
        </w:numPr>
      </w:pPr>
      <w:r w:rsidRPr="00587AFF">
        <w:rPr>
          <w:b/>
          <w:bCs/>
        </w:rPr>
        <w:t>Foreign Key</w:t>
      </w:r>
      <w:r w:rsidRPr="00587AFF">
        <w:t xml:space="preserve">: </w:t>
      </w:r>
      <w:proofErr w:type="spellStart"/>
      <w:r w:rsidRPr="00587AFF">
        <w:t>patientId</w:t>
      </w:r>
      <w:proofErr w:type="spellEnd"/>
      <w:r w:rsidRPr="00587AFF">
        <w:t xml:space="preserve"> in </w:t>
      </w:r>
      <w:proofErr w:type="spellStart"/>
      <w:r w:rsidRPr="00587AFF">
        <w:t>MedicalRecord</w:t>
      </w:r>
      <w:proofErr w:type="spellEnd"/>
      <w:r w:rsidRPr="00587AFF">
        <w:t xml:space="preserve"> references </w:t>
      </w:r>
      <w:proofErr w:type="spellStart"/>
      <w:r w:rsidRPr="00587AFF">
        <w:t>patientId</w:t>
      </w:r>
      <w:proofErr w:type="spellEnd"/>
      <w:r w:rsidRPr="00587AFF">
        <w:t xml:space="preserve"> in </w:t>
      </w:r>
      <w:proofErr w:type="gramStart"/>
      <w:r w:rsidRPr="00587AFF">
        <w:t>Patient</w:t>
      </w:r>
      <w:proofErr w:type="gramEnd"/>
      <w:r w:rsidRPr="00587AFF">
        <w:t>.</w:t>
      </w:r>
    </w:p>
    <w:p w14:paraId="4BC5679B" w14:textId="77777777" w:rsidR="00A26055" w:rsidRPr="00587AFF" w:rsidRDefault="00A26055" w:rsidP="00A26055">
      <w:pPr>
        <w:rPr>
          <w:b/>
          <w:bCs/>
        </w:rPr>
      </w:pPr>
      <w:r w:rsidRPr="00587AFF">
        <w:rPr>
          <w:b/>
          <w:bCs/>
        </w:rPr>
        <w:t xml:space="preserve">7. Patient - </w:t>
      </w:r>
      <w:proofErr w:type="spellStart"/>
      <w:r w:rsidRPr="00587AFF">
        <w:rPr>
          <w:b/>
          <w:bCs/>
        </w:rPr>
        <w:t>LabReport</w:t>
      </w:r>
      <w:proofErr w:type="spellEnd"/>
      <w:r w:rsidRPr="00587AFF">
        <w:rPr>
          <w:b/>
          <w:bCs/>
        </w:rPr>
        <w:t xml:space="preserve"> (One-to-Many)</w:t>
      </w:r>
    </w:p>
    <w:p w14:paraId="6F248F7B" w14:textId="77777777" w:rsidR="00A26055" w:rsidRPr="00587AFF" w:rsidRDefault="00A26055" w:rsidP="00A26055">
      <w:pPr>
        <w:numPr>
          <w:ilvl w:val="0"/>
          <w:numId w:val="11"/>
        </w:numPr>
      </w:pPr>
      <w:r w:rsidRPr="00587AFF">
        <w:rPr>
          <w:b/>
          <w:bCs/>
        </w:rPr>
        <w:t>Relationship</w:t>
      </w:r>
      <w:r w:rsidRPr="00587AFF">
        <w:t>: A patient can have many lab reports, but each lab report belongs to one patient.</w:t>
      </w:r>
    </w:p>
    <w:p w14:paraId="68A16149" w14:textId="77777777" w:rsidR="00A26055" w:rsidRPr="00587AFF" w:rsidRDefault="00A26055" w:rsidP="00A26055">
      <w:pPr>
        <w:numPr>
          <w:ilvl w:val="0"/>
          <w:numId w:val="11"/>
        </w:numPr>
      </w:pPr>
      <w:r w:rsidRPr="00587AFF">
        <w:rPr>
          <w:b/>
          <w:bCs/>
        </w:rPr>
        <w:t>Foreign Key</w:t>
      </w:r>
      <w:r w:rsidRPr="00587AFF">
        <w:t xml:space="preserve">: </w:t>
      </w:r>
      <w:proofErr w:type="spellStart"/>
      <w:r w:rsidRPr="00587AFF">
        <w:t>patientId</w:t>
      </w:r>
      <w:proofErr w:type="spellEnd"/>
      <w:r w:rsidRPr="00587AFF">
        <w:t xml:space="preserve"> in </w:t>
      </w:r>
      <w:proofErr w:type="spellStart"/>
      <w:r w:rsidRPr="00587AFF">
        <w:t>LabReport</w:t>
      </w:r>
      <w:proofErr w:type="spellEnd"/>
      <w:r w:rsidRPr="00587AFF">
        <w:t xml:space="preserve"> references </w:t>
      </w:r>
      <w:proofErr w:type="spellStart"/>
      <w:r w:rsidRPr="00587AFF">
        <w:t>patientId</w:t>
      </w:r>
      <w:proofErr w:type="spellEnd"/>
      <w:r w:rsidRPr="00587AFF">
        <w:t xml:space="preserve"> in </w:t>
      </w:r>
      <w:proofErr w:type="gramStart"/>
      <w:r w:rsidRPr="00587AFF">
        <w:t>Patient</w:t>
      </w:r>
      <w:proofErr w:type="gramEnd"/>
      <w:r w:rsidRPr="00587AFF">
        <w:t>.</w:t>
      </w:r>
    </w:p>
    <w:p w14:paraId="121E1440" w14:textId="77777777" w:rsidR="00A26055" w:rsidRPr="00587AFF" w:rsidRDefault="00A26055" w:rsidP="00A26055">
      <w:pPr>
        <w:rPr>
          <w:b/>
          <w:bCs/>
        </w:rPr>
      </w:pPr>
      <w:r w:rsidRPr="00587AFF">
        <w:rPr>
          <w:b/>
          <w:bCs/>
        </w:rPr>
        <w:t>8. Patient - Prescription (One-to-Many)</w:t>
      </w:r>
    </w:p>
    <w:p w14:paraId="26FB8FDA" w14:textId="77777777" w:rsidR="00A26055" w:rsidRPr="00587AFF" w:rsidRDefault="00A26055" w:rsidP="00A26055">
      <w:pPr>
        <w:numPr>
          <w:ilvl w:val="0"/>
          <w:numId w:val="12"/>
        </w:numPr>
      </w:pPr>
      <w:r w:rsidRPr="00587AFF">
        <w:rPr>
          <w:b/>
          <w:bCs/>
        </w:rPr>
        <w:t>Relationship</w:t>
      </w:r>
      <w:r w:rsidRPr="00587AFF">
        <w:t>: A patient can have many prescriptions.</w:t>
      </w:r>
    </w:p>
    <w:p w14:paraId="1BCA654E" w14:textId="77777777" w:rsidR="00A26055" w:rsidRPr="00587AFF" w:rsidRDefault="00A26055" w:rsidP="00A26055">
      <w:pPr>
        <w:numPr>
          <w:ilvl w:val="0"/>
          <w:numId w:val="12"/>
        </w:numPr>
      </w:pPr>
      <w:r w:rsidRPr="00587AFF">
        <w:rPr>
          <w:b/>
          <w:bCs/>
        </w:rPr>
        <w:t>Foreign Key</w:t>
      </w:r>
      <w:r w:rsidRPr="00587AFF">
        <w:t xml:space="preserve">: </w:t>
      </w:r>
      <w:proofErr w:type="spellStart"/>
      <w:r w:rsidRPr="00587AFF">
        <w:t>patientId</w:t>
      </w:r>
      <w:proofErr w:type="spellEnd"/>
      <w:r w:rsidRPr="00587AFF">
        <w:t xml:space="preserve"> in Prescription references </w:t>
      </w:r>
      <w:proofErr w:type="spellStart"/>
      <w:r w:rsidRPr="00587AFF">
        <w:t>patientId</w:t>
      </w:r>
      <w:proofErr w:type="spellEnd"/>
      <w:r w:rsidRPr="00587AFF">
        <w:t xml:space="preserve"> in </w:t>
      </w:r>
      <w:proofErr w:type="gramStart"/>
      <w:r w:rsidRPr="00587AFF">
        <w:t>Patient</w:t>
      </w:r>
      <w:proofErr w:type="gramEnd"/>
      <w:r w:rsidRPr="00587AFF">
        <w:t>.</w:t>
      </w:r>
    </w:p>
    <w:p w14:paraId="3E9D2346" w14:textId="77777777" w:rsidR="00A26055" w:rsidRPr="00587AFF" w:rsidRDefault="00A26055" w:rsidP="00A26055">
      <w:pPr>
        <w:rPr>
          <w:b/>
          <w:bCs/>
        </w:rPr>
      </w:pPr>
      <w:r w:rsidRPr="00587AFF">
        <w:rPr>
          <w:b/>
          <w:bCs/>
        </w:rPr>
        <w:t>9. Doctor - Prescription (One-to-Many)</w:t>
      </w:r>
    </w:p>
    <w:p w14:paraId="2D5F0847" w14:textId="77777777" w:rsidR="00A26055" w:rsidRPr="00587AFF" w:rsidRDefault="00A26055" w:rsidP="00A26055">
      <w:pPr>
        <w:numPr>
          <w:ilvl w:val="0"/>
          <w:numId w:val="13"/>
        </w:numPr>
      </w:pPr>
      <w:r w:rsidRPr="00587AFF">
        <w:rPr>
          <w:b/>
          <w:bCs/>
        </w:rPr>
        <w:t>Relationship</w:t>
      </w:r>
      <w:r w:rsidRPr="00587AFF">
        <w:t>: A doctor can prescribe multiple prescriptions, but each prescription belongs to one doctor.</w:t>
      </w:r>
    </w:p>
    <w:p w14:paraId="31CD4916" w14:textId="77777777" w:rsidR="00A26055" w:rsidRPr="00587AFF" w:rsidRDefault="00A26055" w:rsidP="00A26055">
      <w:pPr>
        <w:numPr>
          <w:ilvl w:val="0"/>
          <w:numId w:val="13"/>
        </w:numPr>
      </w:pPr>
      <w:r w:rsidRPr="00587AFF">
        <w:rPr>
          <w:b/>
          <w:bCs/>
        </w:rPr>
        <w:t>Foreign Key</w:t>
      </w:r>
      <w:r w:rsidRPr="00587AFF">
        <w:t xml:space="preserve">: </w:t>
      </w:r>
      <w:proofErr w:type="spellStart"/>
      <w:r w:rsidRPr="00587AFF">
        <w:t>doctorId</w:t>
      </w:r>
      <w:proofErr w:type="spellEnd"/>
      <w:r w:rsidRPr="00587AFF">
        <w:t xml:space="preserve"> in Prescription references </w:t>
      </w:r>
      <w:proofErr w:type="spellStart"/>
      <w:r w:rsidRPr="00587AFF">
        <w:t>doctorId</w:t>
      </w:r>
      <w:proofErr w:type="spellEnd"/>
      <w:r w:rsidRPr="00587AFF">
        <w:t xml:space="preserve"> in </w:t>
      </w:r>
      <w:proofErr w:type="gramStart"/>
      <w:r w:rsidRPr="00587AFF">
        <w:t>Doctor</w:t>
      </w:r>
      <w:proofErr w:type="gramEnd"/>
      <w:r w:rsidRPr="00587AFF">
        <w:t>.</w:t>
      </w:r>
    </w:p>
    <w:p w14:paraId="2B799ACC" w14:textId="77777777" w:rsidR="00A26055" w:rsidRPr="00587AFF" w:rsidRDefault="00A26055" w:rsidP="00A26055">
      <w:pPr>
        <w:rPr>
          <w:b/>
          <w:bCs/>
        </w:rPr>
      </w:pPr>
      <w:r w:rsidRPr="00587AFF">
        <w:rPr>
          <w:b/>
          <w:bCs/>
        </w:rPr>
        <w:t>10. Patient - Payment (One-to-Many)</w:t>
      </w:r>
    </w:p>
    <w:p w14:paraId="73345AB9" w14:textId="77777777" w:rsidR="00A26055" w:rsidRPr="00587AFF" w:rsidRDefault="00A26055" w:rsidP="00A26055">
      <w:pPr>
        <w:numPr>
          <w:ilvl w:val="0"/>
          <w:numId w:val="14"/>
        </w:numPr>
      </w:pPr>
      <w:r w:rsidRPr="00587AFF">
        <w:rPr>
          <w:b/>
          <w:bCs/>
        </w:rPr>
        <w:t>Relationship</w:t>
      </w:r>
      <w:r w:rsidRPr="00587AFF">
        <w:t>: A patient can have multiple payments.</w:t>
      </w:r>
    </w:p>
    <w:p w14:paraId="3A896A83" w14:textId="77777777" w:rsidR="00A26055" w:rsidRPr="00587AFF" w:rsidRDefault="00A26055" w:rsidP="00A26055">
      <w:pPr>
        <w:numPr>
          <w:ilvl w:val="0"/>
          <w:numId w:val="14"/>
        </w:numPr>
      </w:pPr>
      <w:r w:rsidRPr="00587AFF">
        <w:rPr>
          <w:b/>
          <w:bCs/>
        </w:rPr>
        <w:t>Foreign Key</w:t>
      </w:r>
      <w:r w:rsidRPr="00587AFF">
        <w:t xml:space="preserve">: </w:t>
      </w:r>
      <w:proofErr w:type="spellStart"/>
      <w:r w:rsidRPr="00587AFF">
        <w:t>patientId</w:t>
      </w:r>
      <w:proofErr w:type="spellEnd"/>
      <w:r w:rsidRPr="00587AFF">
        <w:t xml:space="preserve"> in Payment references </w:t>
      </w:r>
      <w:proofErr w:type="spellStart"/>
      <w:r w:rsidRPr="00587AFF">
        <w:t>patientId</w:t>
      </w:r>
      <w:proofErr w:type="spellEnd"/>
      <w:r w:rsidRPr="00587AFF">
        <w:t xml:space="preserve"> in </w:t>
      </w:r>
      <w:proofErr w:type="gramStart"/>
      <w:r w:rsidRPr="00587AFF">
        <w:t>Patient</w:t>
      </w:r>
      <w:proofErr w:type="gramEnd"/>
      <w:r w:rsidRPr="00587AFF">
        <w:t>.</w:t>
      </w:r>
    </w:p>
    <w:p w14:paraId="44C7EE71" w14:textId="77777777" w:rsidR="00A26055" w:rsidRPr="00587AFF" w:rsidRDefault="00A26055" w:rsidP="00A26055">
      <w:pPr>
        <w:rPr>
          <w:b/>
          <w:bCs/>
        </w:rPr>
      </w:pPr>
      <w:r w:rsidRPr="00587AFF">
        <w:rPr>
          <w:b/>
          <w:bCs/>
        </w:rPr>
        <w:lastRenderedPageBreak/>
        <w:t>11. Patient - Invoice (One-to-Many)</w:t>
      </w:r>
    </w:p>
    <w:p w14:paraId="4513507F" w14:textId="77777777" w:rsidR="00A26055" w:rsidRPr="00587AFF" w:rsidRDefault="00A26055" w:rsidP="00A26055">
      <w:pPr>
        <w:numPr>
          <w:ilvl w:val="0"/>
          <w:numId w:val="15"/>
        </w:numPr>
      </w:pPr>
      <w:r w:rsidRPr="00587AFF">
        <w:rPr>
          <w:b/>
          <w:bCs/>
        </w:rPr>
        <w:t>Relationship</w:t>
      </w:r>
      <w:r w:rsidRPr="00587AFF">
        <w:t>: A patient can receive multiple invoices, but each invoice belongs to one patient.</w:t>
      </w:r>
    </w:p>
    <w:p w14:paraId="1104041D" w14:textId="77777777" w:rsidR="00A26055" w:rsidRPr="00587AFF" w:rsidRDefault="00A26055" w:rsidP="00A26055">
      <w:pPr>
        <w:numPr>
          <w:ilvl w:val="0"/>
          <w:numId w:val="15"/>
        </w:numPr>
      </w:pPr>
      <w:r w:rsidRPr="00587AFF">
        <w:rPr>
          <w:b/>
          <w:bCs/>
        </w:rPr>
        <w:t>Foreign Key</w:t>
      </w:r>
      <w:r w:rsidRPr="00587AFF">
        <w:t xml:space="preserve">: </w:t>
      </w:r>
      <w:proofErr w:type="spellStart"/>
      <w:r w:rsidRPr="00587AFF">
        <w:t>patientId</w:t>
      </w:r>
      <w:proofErr w:type="spellEnd"/>
      <w:r w:rsidRPr="00587AFF">
        <w:t xml:space="preserve"> in Invoice references </w:t>
      </w:r>
      <w:proofErr w:type="spellStart"/>
      <w:r w:rsidRPr="00587AFF">
        <w:t>patientId</w:t>
      </w:r>
      <w:proofErr w:type="spellEnd"/>
      <w:r w:rsidRPr="00587AFF">
        <w:t xml:space="preserve"> in </w:t>
      </w:r>
      <w:proofErr w:type="gramStart"/>
      <w:r w:rsidRPr="00587AFF">
        <w:t>Patient</w:t>
      </w:r>
      <w:proofErr w:type="gramEnd"/>
      <w:r w:rsidRPr="00587AFF">
        <w:t>.</w:t>
      </w:r>
    </w:p>
    <w:p w14:paraId="621E7632" w14:textId="77777777" w:rsidR="00A26055" w:rsidRPr="00587AFF" w:rsidRDefault="00A26055" w:rsidP="00A26055">
      <w:pPr>
        <w:rPr>
          <w:b/>
          <w:bCs/>
        </w:rPr>
      </w:pPr>
      <w:r w:rsidRPr="00587AFF">
        <w:rPr>
          <w:b/>
          <w:bCs/>
        </w:rPr>
        <w:t>12. Invoice - Payment (One-to-One)</w:t>
      </w:r>
    </w:p>
    <w:p w14:paraId="45A935B4" w14:textId="77777777" w:rsidR="00A26055" w:rsidRPr="00587AFF" w:rsidRDefault="00A26055" w:rsidP="00A26055">
      <w:pPr>
        <w:numPr>
          <w:ilvl w:val="0"/>
          <w:numId w:val="16"/>
        </w:numPr>
      </w:pPr>
      <w:r w:rsidRPr="00587AFF">
        <w:rPr>
          <w:b/>
          <w:bCs/>
        </w:rPr>
        <w:t>Relationship</w:t>
      </w:r>
      <w:r w:rsidRPr="00587AFF">
        <w:t>: Each invoice corresponds to a single payment (if payments are per invoice).</w:t>
      </w:r>
    </w:p>
    <w:p w14:paraId="077E168E" w14:textId="77777777" w:rsidR="00A26055" w:rsidRPr="00587AFF" w:rsidRDefault="00A26055" w:rsidP="00A26055">
      <w:pPr>
        <w:numPr>
          <w:ilvl w:val="0"/>
          <w:numId w:val="16"/>
        </w:numPr>
      </w:pPr>
      <w:r w:rsidRPr="00587AFF">
        <w:rPr>
          <w:b/>
          <w:bCs/>
        </w:rPr>
        <w:t>Foreign Key</w:t>
      </w:r>
      <w:r w:rsidRPr="00587AFF">
        <w:t xml:space="preserve">: </w:t>
      </w:r>
      <w:proofErr w:type="spellStart"/>
      <w:r w:rsidRPr="00587AFF">
        <w:t>invoiceId</w:t>
      </w:r>
      <w:proofErr w:type="spellEnd"/>
      <w:r w:rsidRPr="00587AFF">
        <w:t xml:space="preserve"> in Payment references </w:t>
      </w:r>
      <w:proofErr w:type="spellStart"/>
      <w:r w:rsidRPr="00587AFF">
        <w:t>invoiceId</w:t>
      </w:r>
      <w:proofErr w:type="spellEnd"/>
      <w:r w:rsidRPr="00587AFF">
        <w:t xml:space="preserve"> in Invoice.</w:t>
      </w:r>
    </w:p>
    <w:p w14:paraId="0B34091A" w14:textId="77777777" w:rsidR="00A26055" w:rsidRPr="00587AFF" w:rsidRDefault="00A26055" w:rsidP="00A26055">
      <w:pPr>
        <w:rPr>
          <w:b/>
          <w:bCs/>
        </w:rPr>
      </w:pPr>
      <w:r w:rsidRPr="00587AFF">
        <w:rPr>
          <w:b/>
          <w:bCs/>
        </w:rPr>
        <w:t>13. Patient - Insurance (One-to-One)</w:t>
      </w:r>
    </w:p>
    <w:p w14:paraId="664DD0CE" w14:textId="77777777" w:rsidR="00A26055" w:rsidRPr="00587AFF" w:rsidRDefault="00A26055" w:rsidP="00A26055">
      <w:pPr>
        <w:numPr>
          <w:ilvl w:val="0"/>
          <w:numId w:val="17"/>
        </w:numPr>
      </w:pPr>
      <w:r w:rsidRPr="00587AFF">
        <w:rPr>
          <w:b/>
          <w:bCs/>
        </w:rPr>
        <w:t>Relationship</w:t>
      </w:r>
      <w:r w:rsidRPr="00587AFF">
        <w:t>: A patient can have one insurance plan.</w:t>
      </w:r>
    </w:p>
    <w:p w14:paraId="52506F0A" w14:textId="77777777" w:rsidR="00A26055" w:rsidRPr="00587AFF" w:rsidRDefault="00A26055" w:rsidP="00A26055">
      <w:pPr>
        <w:numPr>
          <w:ilvl w:val="0"/>
          <w:numId w:val="17"/>
        </w:numPr>
      </w:pPr>
      <w:r w:rsidRPr="00587AFF">
        <w:rPr>
          <w:b/>
          <w:bCs/>
        </w:rPr>
        <w:t>Foreign Key</w:t>
      </w:r>
      <w:r w:rsidRPr="00587AFF">
        <w:t xml:space="preserve">: </w:t>
      </w:r>
      <w:proofErr w:type="spellStart"/>
      <w:r w:rsidRPr="00587AFF">
        <w:t>patientId</w:t>
      </w:r>
      <w:proofErr w:type="spellEnd"/>
      <w:r w:rsidRPr="00587AFF">
        <w:t xml:space="preserve"> in Insurance references </w:t>
      </w:r>
      <w:proofErr w:type="spellStart"/>
      <w:r w:rsidRPr="00587AFF">
        <w:t>patientId</w:t>
      </w:r>
      <w:proofErr w:type="spellEnd"/>
      <w:r w:rsidRPr="00587AFF">
        <w:t xml:space="preserve"> in </w:t>
      </w:r>
      <w:proofErr w:type="gramStart"/>
      <w:r w:rsidRPr="00587AFF">
        <w:t>Patient</w:t>
      </w:r>
      <w:proofErr w:type="gramEnd"/>
      <w:r w:rsidRPr="00587AFF">
        <w:t>.</w:t>
      </w:r>
    </w:p>
    <w:p w14:paraId="72C0A44D" w14:textId="77777777" w:rsidR="00A26055" w:rsidRPr="00587AFF" w:rsidRDefault="00A26055" w:rsidP="00A26055">
      <w:pPr>
        <w:rPr>
          <w:b/>
          <w:bCs/>
        </w:rPr>
      </w:pPr>
      <w:r w:rsidRPr="00587AFF">
        <w:rPr>
          <w:b/>
          <w:bCs/>
        </w:rPr>
        <w:t>14. Patient - Room (One-to-One)</w:t>
      </w:r>
    </w:p>
    <w:p w14:paraId="636C1DB9" w14:textId="77777777" w:rsidR="00A26055" w:rsidRPr="00587AFF" w:rsidRDefault="00A26055" w:rsidP="00A26055">
      <w:pPr>
        <w:numPr>
          <w:ilvl w:val="0"/>
          <w:numId w:val="18"/>
        </w:numPr>
      </w:pPr>
      <w:r w:rsidRPr="00587AFF">
        <w:rPr>
          <w:b/>
          <w:bCs/>
        </w:rPr>
        <w:t>Relationship</w:t>
      </w:r>
      <w:r w:rsidRPr="00587AFF">
        <w:t>: A patient can be assigned one room (if admitted).</w:t>
      </w:r>
    </w:p>
    <w:p w14:paraId="45BD36DF" w14:textId="77777777" w:rsidR="00A26055" w:rsidRPr="00587AFF" w:rsidRDefault="00A26055" w:rsidP="00A26055">
      <w:pPr>
        <w:numPr>
          <w:ilvl w:val="0"/>
          <w:numId w:val="18"/>
        </w:numPr>
      </w:pPr>
      <w:r w:rsidRPr="00587AFF">
        <w:rPr>
          <w:b/>
          <w:bCs/>
        </w:rPr>
        <w:t>Foreign Key</w:t>
      </w:r>
      <w:r w:rsidRPr="00587AFF">
        <w:t xml:space="preserve">: </w:t>
      </w:r>
      <w:proofErr w:type="spellStart"/>
      <w:r w:rsidRPr="00587AFF">
        <w:t>assignedPatientId</w:t>
      </w:r>
      <w:proofErr w:type="spellEnd"/>
      <w:r w:rsidRPr="00587AFF">
        <w:t xml:space="preserve"> in Room references </w:t>
      </w:r>
      <w:proofErr w:type="spellStart"/>
      <w:r w:rsidRPr="00587AFF">
        <w:t>patientId</w:t>
      </w:r>
      <w:proofErr w:type="spellEnd"/>
      <w:r w:rsidRPr="00587AFF">
        <w:t xml:space="preserve"> in </w:t>
      </w:r>
      <w:proofErr w:type="gramStart"/>
      <w:r w:rsidRPr="00587AFF">
        <w:t>Patient</w:t>
      </w:r>
      <w:proofErr w:type="gramEnd"/>
      <w:r w:rsidRPr="00587AFF">
        <w:t>.</w:t>
      </w:r>
    </w:p>
    <w:p w14:paraId="06EEDBBD" w14:textId="77777777" w:rsidR="00A26055" w:rsidRPr="00587AFF" w:rsidRDefault="00A26055" w:rsidP="00A26055">
      <w:pPr>
        <w:rPr>
          <w:b/>
          <w:bCs/>
        </w:rPr>
      </w:pPr>
      <w:r w:rsidRPr="00587AFF">
        <w:rPr>
          <w:b/>
          <w:bCs/>
        </w:rPr>
        <w:t>15. Department - Staff (One-to-Many)</w:t>
      </w:r>
    </w:p>
    <w:p w14:paraId="14708328" w14:textId="77777777" w:rsidR="00A26055" w:rsidRPr="00587AFF" w:rsidRDefault="00A26055" w:rsidP="00A26055">
      <w:pPr>
        <w:numPr>
          <w:ilvl w:val="0"/>
          <w:numId w:val="19"/>
        </w:numPr>
      </w:pPr>
      <w:r w:rsidRPr="00587AFF">
        <w:rPr>
          <w:b/>
          <w:bCs/>
        </w:rPr>
        <w:t>Relationship</w:t>
      </w:r>
      <w:r w:rsidRPr="00587AFF">
        <w:t>: A department can have multiple staff members, but each staff member belongs to one department.</w:t>
      </w:r>
    </w:p>
    <w:p w14:paraId="3B64506D" w14:textId="77777777" w:rsidR="00A26055" w:rsidRPr="00587AFF" w:rsidRDefault="00A26055" w:rsidP="00A26055">
      <w:pPr>
        <w:numPr>
          <w:ilvl w:val="0"/>
          <w:numId w:val="19"/>
        </w:numPr>
      </w:pPr>
      <w:r w:rsidRPr="00587AFF">
        <w:rPr>
          <w:b/>
          <w:bCs/>
        </w:rPr>
        <w:t>Foreign Key</w:t>
      </w:r>
      <w:r w:rsidRPr="00587AFF">
        <w:t xml:space="preserve">: </w:t>
      </w:r>
      <w:proofErr w:type="spellStart"/>
      <w:r w:rsidRPr="00587AFF">
        <w:t>departmentId</w:t>
      </w:r>
      <w:proofErr w:type="spellEnd"/>
      <w:r w:rsidRPr="00587AFF">
        <w:t xml:space="preserve"> in Staff references </w:t>
      </w:r>
      <w:proofErr w:type="spellStart"/>
      <w:r w:rsidRPr="00587AFF">
        <w:t>departmentId</w:t>
      </w:r>
      <w:proofErr w:type="spellEnd"/>
      <w:r w:rsidRPr="00587AFF">
        <w:t xml:space="preserve"> in Department.</w:t>
      </w:r>
    </w:p>
    <w:p w14:paraId="126E3699" w14:textId="77777777" w:rsidR="00A26055" w:rsidRPr="00587AFF" w:rsidRDefault="00A26055" w:rsidP="00A26055">
      <w:pPr>
        <w:rPr>
          <w:b/>
          <w:bCs/>
        </w:rPr>
      </w:pPr>
      <w:r w:rsidRPr="00587AFF">
        <w:rPr>
          <w:b/>
          <w:bCs/>
        </w:rPr>
        <w:t>16. Doctor - Department (Many-to-One)</w:t>
      </w:r>
    </w:p>
    <w:p w14:paraId="29314C9F" w14:textId="77777777" w:rsidR="00A26055" w:rsidRPr="00587AFF" w:rsidRDefault="00A26055" w:rsidP="00A26055">
      <w:pPr>
        <w:numPr>
          <w:ilvl w:val="0"/>
          <w:numId w:val="20"/>
        </w:numPr>
      </w:pPr>
      <w:r w:rsidRPr="00587AFF">
        <w:rPr>
          <w:b/>
          <w:bCs/>
        </w:rPr>
        <w:t>Relationship</w:t>
      </w:r>
      <w:r w:rsidRPr="00587AFF">
        <w:t>: A department can have many doctors, but a doctor can be assigned to only one department.</w:t>
      </w:r>
    </w:p>
    <w:p w14:paraId="63553CB6" w14:textId="77777777" w:rsidR="00A26055" w:rsidRPr="00587AFF" w:rsidRDefault="00A26055" w:rsidP="00A26055">
      <w:pPr>
        <w:numPr>
          <w:ilvl w:val="0"/>
          <w:numId w:val="20"/>
        </w:numPr>
      </w:pPr>
      <w:r w:rsidRPr="00587AFF">
        <w:rPr>
          <w:b/>
          <w:bCs/>
        </w:rPr>
        <w:t>Foreign Key</w:t>
      </w:r>
      <w:r w:rsidRPr="00587AFF">
        <w:t xml:space="preserve">: </w:t>
      </w:r>
      <w:proofErr w:type="spellStart"/>
      <w:r w:rsidRPr="00587AFF">
        <w:t>departmentId</w:t>
      </w:r>
      <w:proofErr w:type="spellEnd"/>
      <w:r w:rsidRPr="00587AFF">
        <w:t xml:space="preserve"> in </w:t>
      </w:r>
      <w:proofErr w:type="gramStart"/>
      <w:r w:rsidRPr="00587AFF">
        <w:t>Doctor</w:t>
      </w:r>
      <w:proofErr w:type="gramEnd"/>
      <w:r w:rsidRPr="00587AFF">
        <w:t xml:space="preserve"> references </w:t>
      </w:r>
      <w:proofErr w:type="spellStart"/>
      <w:r w:rsidRPr="00587AFF">
        <w:t>departmentId</w:t>
      </w:r>
      <w:proofErr w:type="spellEnd"/>
      <w:r w:rsidRPr="00587AFF">
        <w:t xml:space="preserve"> in Department.</w:t>
      </w:r>
    </w:p>
    <w:p w14:paraId="580700DC" w14:textId="77777777" w:rsidR="00A26055" w:rsidRPr="00587AFF" w:rsidRDefault="00A26055" w:rsidP="00A26055">
      <w:pPr>
        <w:rPr>
          <w:b/>
          <w:bCs/>
        </w:rPr>
      </w:pPr>
      <w:r w:rsidRPr="00587AFF">
        <w:rPr>
          <w:b/>
          <w:bCs/>
        </w:rPr>
        <w:t xml:space="preserve">17. Doctor - </w:t>
      </w:r>
      <w:proofErr w:type="spellStart"/>
      <w:r w:rsidRPr="00587AFF">
        <w:rPr>
          <w:b/>
          <w:bCs/>
        </w:rPr>
        <w:t>LabReport</w:t>
      </w:r>
      <w:proofErr w:type="spellEnd"/>
      <w:r w:rsidRPr="00587AFF">
        <w:rPr>
          <w:b/>
          <w:bCs/>
        </w:rPr>
        <w:t xml:space="preserve"> (One-to-Many)</w:t>
      </w:r>
    </w:p>
    <w:p w14:paraId="1FB8E399" w14:textId="77777777" w:rsidR="00A26055" w:rsidRPr="00587AFF" w:rsidRDefault="00A26055" w:rsidP="00A26055">
      <w:pPr>
        <w:numPr>
          <w:ilvl w:val="0"/>
          <w:numId w:val="21"/>
        </w:numPr>
      </w:pPr>
      <w:r w:rsidRPr="00587AFF">
        <w:rPr>
          <w:b/>
          <w:bCs/>
        </w:rPr>
        <w:t>Relationship</w:t>
      </w:r>
      <w:r w:rsidRPr="00587AFF">
        <w:t>: A doctor can oversee multiple lab reports.</w:t>
      </w:r>
    </w:p>
    <w:p w14:paraId="130018BC" w14:textId="77777777" w:rsidR="00A26055" w:rsidRPr="00587AFF" w:rsidRDefault="00A26055" w:rsidP="00A26055">
      <w:pPr>
        <w:numPr>
          <w:ilvl w:val="0"/>
          <w:numId w:val="21"/>
        </w:numPr>
      </w:pPr>
      <w:r w:rsidRPr="00587AFF">
        <w:rPr>
          <w:b/>
          <w:bCs/>
        </w:rPr>
        <w:t>Foreign Key</w:t>
      </w:r>
      <w:r w:rsidRPr="00587AFF">
        <w:t xml:space="preserve">: </w:t>
      </w:r>
      <w:proofErr w:type="spellStart"/>
      <w:r w:rsidRPr="00587AFF">
        <w:t>doctorId</w:t>
      </w:r>
      <w:proofErr w:type="spellEnd"/>
      <w:r w:rsidRPr="00587AFF">
        <w:t xml:space="preserve"> in </w:t>
      </w:r>
      <w:proofErr w:type="spellStart"/>
      <w:r w:rsidRPr="00587AFF">
        <w:t>LabReport</w:t>
      </w:r>
      <w:proofErr w:type="spellEnd"/>
      <w:r w:rsidRPr="00587AFF">
        <w:t xml:space="preserve"> references </w:t>
      </w:r>
      <w:proofErr w:type="spellStart"/>
      <w:r w:rsidRPr="00587AFF">
        <w:t>doctorId</w:t>
      </w:r>
      <w:proofErr w:type="spellEnd"/>
      <w:r w:rsidRPr="00587AFF">
        <w:t xml:space="preserve"> in </w:t>
      </w:r>
      <w:proofErr w:type="gramStart"/>
      <w:r w:rsidRPr="00587AFF">
        <w:t>Doctor</w:t>
      </w:r>
      <w:proofErr w:type="gramEnd"/>
      <w:r w:rsidRPr="00587AFF">
        <w:t>.</w:t>
      </w:r>
    </w:p>
    <w:p w14:paraId="05C1A7F6" w14:textId="77777777" w:rsidR="00A26055" w:rsidRPr="00587AFF" w:rsidRDefault="00A26055" w:rsidP="00A26055">
      <w:pPr>
        <w:rPr>
          <w:b/>
          <w:bCs/>
        </w:rPr>
      </w:pPr>
      <w:r w:rsidRPr="00587AFF">
        <w:rPr>
          <w:b/>
          <w:bCs/>
        </w:rPr>
        <w:t>18. Pharmacy - Medicine (One-to-Many)</w:t>
      </w:r>
    </w:p>
    <w:p w14:paraId="71553CAA" w14:textId="77777777" w:rsidR="00A26055" w:rsidRPr="00587AFF" w:rsidRDefault="00A26055" w:rsidP="00A26055">
      <w:pPr>
        <w:numPr>
          <w:ilvl w:val="0"/>
          <w:numId w:val="22"/>
        </w:numPr>
      </w:pPr>
      <w:r w:rsidRPr="00587AFF">
        <w:rPr>
          <w:b/>
          <w:bCs/>
        </w:rPr>
        <w:t>Relationship</w:t>
      </w:r>
      <w:r w:rsidRPr="00587AFF">
        <w:t>: A pharmacy can stock many medicines, but each medicine belongs to one pharmacy.</w:t>
      </w:r>
    </w:p>
    <w:p w14:paraId="6E053DB7" w14:textId="77777777" w:rsidR="00A26055" w:rsidRPr="00587AFF" w:rsidRDefault="00A26055" w:rsidP="00A26055">
      <w:pPr>
        <w:numPr>
          <w:ilvl w:val="0"/>
          <w:numId w:val="22"/>
        </w:numPr>
      </w:pPr>
      <w:r w:rsidRPr="00587AFF">
        <w:rPr>
          <w:b/>
          <w:bCs/>
        </w:rPr>
        <w:t>Foreign Key</w:t>
      </w:r>
      <w:r w:rsidRPr="00587AFF">
        <w:t xml:space="preserve">: </w:t>
      </w:r>
      <w:proofErr w:type="spellStart"/>
      <w:r w:rsidRPr="00587AFF">
        <w:t>pharmacyId</w:t>
      </w:r>
      <w:proofErr w:type="spellEnd"/>
      <w:r w:rsidRPr="00587AFF">
        <w:t xml:space="preserve"> in Medicine references </w:t>
      </w:r>
      <w:proofErr w:type="spellStart"/>
      <w:r w:rsidRPr="00587AFF">
        <w:t>pharmacyId</w:t>
      </w:r>
      <w:proofErr w:type="spellEnd"/>
      <w:r w:rsidRPr="00587AFF">
        <w:t xml:space="preserve"> in Pharmacy.</w:t>
      </w:r>
    </w:p>
    <w:p w14:paraId="5A1D8E57" w14:textId="77777777" w:rsidR="00A26055" w:rsidRPr="00587AFF" w:rsidRDefault="00A26055" w:rsidP="00A26055">
      <w:r>
        <w:pict w14:anchorId="76D7C659">
          <v:rect id="_x0000_i1103" style="width:0;height:1.5pt" o:hralign="center" o:hrstd="t" o:hr="t" fillcolor="#a0a0a0" stroked="f"/>
        </w:pict>
      </w:r>
    </w:p>
    <w:p w14:paraId="3AEA78FF" w14:textId="77777777" w:rsidR="00A26055" w:rsidRPr="00587AFF" w:rsidRDefault="00A26055" w:rsidP="00A26055">
      <w:pPr>
        <w:rPr>
          <w:b/>
          <w:bCs/>
        </w:rPr>
      </w:pPr>
      <w:r w:rsidRPr="00587AFF">
        <w:rPr>
          <w:b/>
          <w:bCs/>
        </w:rPr>
        <w:t>ER Diagram Overview</w:t>
      </w:r>
    </w:p>
    <w:p w14:paraId="50309CDC" w14:textId="77777777" w:rsidR="00A26055" w:rsidRPr="00587AFF" w:rsidRDefault="00A26055" w:rsidP="00A26055">
      <w:r w:rsidRPr="00587AFF">
        <w:t xml:space="preserve">Below is an overview of the </w:t>
      </w:r>
      <w:r w:rsidRPr="00587AFF">
        <w:rPr>
          <w:b/>
          <w:bCs/>
        </w:rPr>
        <w:t>major relationships</w:t>
      </w:r>
      <w:r w:rsidRPr="00587AFF">
        <w:t xml:space="preserve"> between entities in the system:</w:t>
      </w:r>
    </w:p>
    <w:p w14:paraId="73FE9609" w14:textId="77777777" w:rsidR="00A26055" w:rsidRPr="00587AFF" w:rsidRDefault="00A26055" w:rsidP="00A26055">
      <w:pPr>
        <w:numPr>
          <w:ilvl w:val="0"/>
          <w:numId w:val="23"/>
        </w:numPr>
      </w:pPr>
      <w:r w:rsidRPr="00587AFF">
        <w:rPr>
          <w:b/>
          <w:bCs/>
        </w:rPr>
        <w:t>Patient ↔ Appointment</w:t>
      </w:r>
      <w:r w:rsidRPr="00587AFF">
        <w:t>: One-to-Many</w:t>
      </w:r>
    </w:p>
    <w:p w14:paraId="08CEC99D" w14:textId="77777777" w:rsidR="00A26055" w:rsidRPr="00587AFF" w:rsidRDefault="00A26055" w:rsidP="00A26055">
      <w:pPr>
        <w:numPr>
          <w:ilvl w:val="0"/>
          <w:numId w:val="23"/>
        </w:numPr>
      </w:pPr>
      <w:r w:rsidRPr="00587AFF">
        <w:rPr>
          <w:b/>
          <w:bCs/>
        </w:rPr>
        <w:t>Doctor ↔ Appointment</w:t>
      </w:r>
      <w:r w:rsidRPr="00587AFF">
        <w:t>: One-to-Many</w:t>
      </w:r>
    </w:p>
    <w:p w14:paraId="001946B5" w14:textId="77777777" w:rsidR="00A26055" w:rsidRPr="00587AFF" w:rsidRDefault="00A26055" w:rsidP="00A26055">
      <w:pPr>
        <w:numPr>
          <w:ilvl w:val="0"/>
          <w:numId w:val="23"/>
        </w:numPr>
      </w:pPr>
      <w:r w:rsidRPr="00587AFF">
        <w:rPr>
          <w:b/>
          <w:bCs/>
        </w:rPr>
        <w:t xml:space="preserve">Appointment ↔ </w:t>
      </w:r>
      <w:proofErr w:type="spellStart"/>
      <w:r w:rsidRPr="00587AFF">
        <w:rPr>
          <w:b/>
          <w:bCs/>
        </w:rPr>
        <w:t>TeleConsultation</w:t>
      </w:r>
      <w:proofErr w:type="spellEnd"/>
      <w:r w:rsidRPr="00587AFF">
        <w:t>: One-to-One</w:t>
      </w:r>
    </w:p>
    <w:p w14:paraId="64BA49D8" w14:textId="77777777" w:rsidR="00A26055" w:rsidRPr="00587AFF" w:rsidRDefault="00A26055" w:rsidP="00A26055">
      <w:pPr>
        <w:numPr>
          <w:ilvl w:val="0"/>
          <w:numId w:val="23"/>
        </w:numPr>
      </w:pPr>
      <w:r w:rsidRPr="00587AFF">
        <w:rPr>
          <w:b/>
          <w:bCs/>
        </w:rPr>
        <w:t xml:space="preserve">Patient ↔ </w:t>
      </w:r>
      <w:proofErr w:type="spellStart"/>
      <w:r w:rsidRPr="00587AFF">
        <w:rPr>
          <w:b/>
          <w:bCs/>
        </w:rPr>
        <w:t>MedicalRecord</w:t>
      </w:r>
      <w:proofErr w:type="spellEnd"/>
      <w:r w:rsidRPr="00587AFF">
        <w:t>: One-to-One</w:t>
      </w:r>
    </w:p>
    <w:p w14:paraId="59AFD73C" w14:textId="77777777" w:rsidR="00A26055" w:rsidRPr="00587AFF" w:rsidRDefault="00A26055" w:rsidP="00A26055">
      <w:pPr>
        <w:numPr>
          <w:ilvl w:val="0"/>
          <w:numId w:val="23"/>
        </w:numPr>
      </w:pPr>
      <w:r w:rsidRPr="00587AFF">
        <w:rPr>
          <w:b/>
          <w:bCs/>
        </w:rPr>
        <w:t xml:space="preserve">Patient ↔ </w:t>
      </w:r>
      <w:proofErr w:type="spellStart"/>
      <w:r w:rsidRPr="00587AFF">
        <w:rPr>
          <w:b/>
          <w:bCs/>
        </w:rPr>
        <w:t>LabReport</w:t>
      </w:r>
      <w:proofErr w:type="spellEnd"/>
      <w:r w:rsidRPr="00587AFF">
        <w:t>: One-to-Many</w:t>
      </w:r>
    </w:p>
    <w:p w14:paraId="49E0F243" w14:textId="77777777" w:rsidR="00A26055" w:rsidRPr="00587AFF" w:rsidRDefault="00A26055" w:rsidP="00A26055">
      <w:pPr>
        <w:numPr>
          <w:ilvl w:val="0"/>
          <w:numId w:val="23"/>
        </w:numPr>
      </w:pPr>
      <w:r w:rsidRPr="00587AFF">
        <w:rPr>
          <w:b/>
          <w:bCs/>
        </w:rPr>
        <w:t>Patient ↔ Prescription</w:t>
      </w:r>
      <w:r w:rsidRPr="00587AFF">
        <w:t>: One-to-Many</w:t>
      </w:r>
    </w:p>
    <w:p w14:paraId="55BAC988" w14:textId="77777777" w:rsidR="00A26055" w:rsidRPr="00587AFF" w:rsidRDefault="00A26055" w:rsidP="00A26055">
      <w:pPr>
        <w:numPr>
          <w:ilvl w:val="0"/>
          <w:numId w:val="23"/>
        </w:numPr>
      </w:pPr>
      <w:r w:rsidRPr="00587AFF">
        <w:rPr>
          <w:b/>
          <w:bCs/>
        </w:rPr>
        <w:t>Doctor ↔ Prescription</w:t>
      </w:r>
      <w:r w:rsidRPr="00587AFF">
        <w:t>: One-to-Many</w:t>
      </w:r>
    </w:p>
    <w:p w14:paraId="79D25466" w14:textId="77777777" w:rsidR="00A26055" w:rsidRPr="00587AFF" w:rsidRDefault="00A26055" w:rsidP="00A26055">
      <w:pPr>
        <w:numPr>
          <w:ilvl w:val="0"/>
          <w:numId w:val="23"/>
        </w:numPr>
      </w:pPr>
      <w:r w:rsidRPr="00587AFF">
        <w:rPr>
          <w:b/>
          <w:bCs/>
        </w:rPr>
        <w:lastRenderedPageBreak/>
        <w:t>Patient ↔ Payment</w:t>
      </w:r>
      <w:r w:rsidRPr="00587AFF">
        <w:t>: One-to-Many</w:t>
      </w:r>
    </w:p>
    <w:p w14:paraId="14FCBFC6" w14:textId="77777777" w:rsidR="00A26055" w:rsidRPr="00587AFF" w:rsidRDefault="00A26055" w:rsidP="00A26055">
      <w:pPr>
        <w:numPr>
          <w:ilvl w:val="0"/>
          <w:numId w:val="23"/>
        </w:numPr>
      </w:pPr>
      <w:r w:rsidRPr="00587AFF">
        <w:rPr>
          <w:b/>
          <w:bCs/>
        </w:rPr>
        <w:t>Invoice ↔ Payment</w:t>
      </w:r>
      <w:r w:rsidRPr="00587AFF">
        <w:t>: One-to-One</w:t>
      </w:r>
    </w:p>
    <w:p w14:paraId="3F55C601" w14:textId="77777777" w:rsidR="00A26055" w:rsidRPr="00587AFF" w:rsidRDefault="00A26055" w:rsidP="00A26055">
      <w:pPr>
        <w:numPr>
          <w:ilvl w:val="0"/>
          <w:numId w:val="23"/>
        </w:numPr>
      </w:pPr>
      <w:r w:rsidRPr="00587AFF">
        <w:rPr>
          <w:b/>
          <w:bCs/>
        </w:rPr>
        <w:t>Patient ↔ Room</w:t>
      </w:r>
      <w:r w:rsidRPr="00587AFF">
        <w:t>: One-to-One</w:t>
      </w:r>
    </w:p>
    <w:p w14:paraId="5899DB3F" w14:textId="77777777" w:rsidR="00A26055" w:rsidRPr="00587AFF" w:rsidRDefault="00A26055" w:rsidP="00A26055">
      <w:pPr>
        <w:numPr>
          <w:ilvl w:val="0"/>
          <w:numId w:val="23"/>
        </w:numPr>
      </w:pPr>
      <w:r w:rsidRPr="00587AFF">
        <w:rPr>
          <w:b/>
          <w:bCs/>
        </w:rPr>
        <w:t>Department ↔ Staff</w:t>
      </w:r>
      <w:r w:rsidRPr="00587AFF">
        <w:t>: One-to-Many</w:t>
      </w:r>
    </w:p>
    <w:p w14:paraId="217CD349" w14:textId="77777777" w:rsidR="00A26055" w:rsidRPr="00587AFF" w:rsidRDefault="00A26055" w:rsidP="00A26055">
      <w:pPr>
        <w:numPr>
          <w:ilvl w:val="0"/>
          <w:numId w:val="23"/>
        </w:numPr>
      </w:pPr>
      <w:r w:rsidRPr="00587AFF">
        <w:rPr>
          <w:b/>
          <w:bCs/>
        </w:rPr>
        <w:t>Doctor ↔ Department</w:t>
      </w:r>
      <w:r w:rsidRPr="00587AFF">
        <w:t>: Many-to-One</w:t>
      </w:r>
    </w:p>
    <w:p w14:paraId="4CC2515D" w14:textId="77777777" w:rsidR="00A26055" w:rsidRDefault="00A26055" w:rsidP="00A26055"/>
    <w:p w14:paraId="5219AAF9" w14:textId="5E94DE20" w:rsidR="00484B88" w:rsidRDefault="00484B88"/>
    <w:sectPr w:rsidR="00484B88" w:rsidSect="00587AFF">
      <w:pgSz w:w="11906" w:h="16838"/>
      <w:pgMar w:top="568" w:right="707" w:bottom="568" w:left="709"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086ADD"/>
    <w:multiLevelType w:val="multilevel"/>
    <w:tmpl w:val="00BA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9220A"/>
    <w:multiLevelType w:val="multilevel"/>
    <w:tmpl w:val="154C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E55C8"/>
    <w:multiLevelType w:val="multilevel"/>
    <w:tmpl w:val="466AC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D05688"/>
    <w:multiLevelType w:val="multilevel"/>
    <w:tmpl w:val="E2C6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D6934"/>
    <w:multiLevelType w:val="multilevel"/>
    <w:tmpl w:val="7C1E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F5FFA"/>
    <w:multiLevelType w:val="multilevel"/>
    <w:tmpl w:val="9CFA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94C84"/>
    <w:multiLevelType w:val="multilevel"/>
    <w:tmpl w:val="543A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3707B"/>
    <w:multiLevelType w:val="multilevel"/>
    <w:tmpl w:val="B70E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52D12"/>
    <w:multiLevelType w:val="multilevel"/>
    <w:tmpl w:val="9F60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F38C1"/>
    <w:multiLevelType w:val="multilevel"/>
    <w:tmpl w:val="14A44F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9A6941"/>
    <w:multiLevelType w:val="multilevel"/>
    <w:tmpl w:val="62DCF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002E84"/>
    <w:multiLevelType w:val="multilevel"/>
    <w:tmpl w:val="6C6C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768FF"/>
    <w:multiLevelType w:val="multilevel"/>
    <w:tmpl w:val="9F04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FE1243"/>
    <w:multiLevelType w:val="multilevel"/>
    <w:tmpl w:val="7964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F57258"/>
    <w:multiLevelType w:val="multilevel"/>
    <w:tmpl w:val="D75A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9E4BC9"/>
    <w:multiLevelType w:val="multilevel"/>
    <w:tmpl w:val="53AE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760E0D"/>
    <w:multiLevelType w:val="multilevel"/>
    <w:tmpl w:val="7F8A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EB5C5C"/>
    <w:multiLevelType w:val="multilevel"/>
    <w:tmpl w:val="1DF8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173845"/>
    <w:multiLevelType w:val="multilevel"/>
    <w:tmpl w:val="D09C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F93DC6"/>
    <w:multiLevelType w:val="multilevel"/>
    <w:tmpl w:val="3826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C5453C"/>
    <w:multiLevelType w:val="multilevel"/>
    <w:tmpl w:val="A114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46113B"/>
    <w:multiLevelType w:val="multilevel"/>
    <w:tmpl w:val="72802A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F83A20"/>
    <w:multiLevelType w:val="multilevel"/>
    <w:tmpl w:val="2842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B04CC0"/>
    <w:multiLevelType w:val="multilevel"/>
    <w:tmpl w:val="70E2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6915F3"/>
    <w:multiLevelType w:val="multilevel"/>
    <w:tmpl w:val="65587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195E37"/>
    <w:multiLevelType w:val="multilevel"/>
    <w:tmpl w:val="7A66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1F490C"/>
    <w:multiLevelType w:val="multilevel"/>
    <w:tmpl w:val="455EA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EC6DB6"/>
    <w:multiLevelType w:val="multilevel"/>
    <w:tmpl w:val="49A0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6C723B"/>
    <w:multiLevelType w:val="multilevel"/>
    <w:tmpl w:val="22B6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2D321A"/>
    <w:multiLevelType w:val="multilevel"/>
    <w:tmpl w:val="8D4AF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E556147"/>
    <w:multiLevelType w:val="multilevel"/>
    <w:tmpl w:val="43629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14695F"/>
    <w:multiLevelType w:val="multilevel"/>
    <w:tmpl w:val="5D90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D56CD2"/>
    <w:multiLevelType w:val="multilevel"/>
    <w:tmpl w:val="EBC0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F8759C"/>
    <w:multiLevelType w:val="multilevel"/>
    <w:tmpl w:val="7CB2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5C61C7"/>
    <w:multiLevelType w:val="multilevel"/>
    <w:tmpl w:val="D94C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8B165C"/>
    <w:multiLevelType w:val="multilevel"/>
    <w:tmpl w:val="0E7E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B674D6"/>
    <w:multiLevelType w:val="multilevel"/>
    <w:tmpl w:val="226C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8867E9"/>
    <w:multiLevelType w:val="multilevel"/>
    <w:tmpl w:val="67B8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966020"/>
    <w:multiLevelType w:val="multilevel"/>
    <w:tmpl w:val="F656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C6287E"/>
    <w:multiLevelType w:val="multilevel"/>
    <w:tmpl w:val="6162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201A58"/>
    <w:multiLevelType w:val="multilevel"/>
    <w:tmpl w:val="A3744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5EC5EF2"/>
    <w:multiLevelType w:val="multilevel"/>
    <w:tmpl w:val="8EF8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E10A33"/>
    <w:multiLevelType w:val="multilevel"/>
    <w:tmpl w:val="F1E81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545565"/>
    <w:multiLevelType w:val="multilevel"/>
    <w:tmpl w:val="92F6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7E7223"/>
    <w:multiLevelType w:val="multilevel"/>
    <w:tmpl w:val="DAC2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56408E"/>
    <w:multiLevelType w:val="multilevel"/>
    <w:tmpl w:val="A082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83009E"/>
    <w:multiLevelType w:val="multilevel"/>
    <w:tmpl w:val="C51E9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F1C4B62"/>
    <w:multiLevelType w:val="multilevel"/>
    <w:tmpl w:val="7594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28229F"/>
    <w:multiLevelType w:val="multilevel"/>
    <w:tmpl w:val="CCEA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5A7557"/>
    <w:multiLevelType w:val="multilevel"/>
    <w:tmpl w:val="BD0E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D30EAF"/>
    <w:multiLevelType w:val="multilevel"/>
    <w:tmpl w:val="DF04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1D29FC"/>
    <w:multiLevelType w:val="multilevel"/>
    <w:tmpl w:val="A6B64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6AD0CE7"/>
    <w:multiLevelType w:val="multilevel"/>
    <w:tmpl w:val="58949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8D42D01"/>
    <w:multiLevelType w:val="multilevel"/>
    <w:tmpl w:val="7ED0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161AC9"/>
    <w:multiLevelType w:val="multilevel"/>
    <w:tmpl w:val="74C4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176A90"/>
    <w:multiLevelType w:val="multilevel"/>
    <w:tmpl w:val="B418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6190846">
    <w:abstractNumId w:val="46"/>
  </w:num>
  <w:num w:numId="2" w16cid:durableId="983002438">
    <w:abstractNumId w:val="51"/>
  </w:num>
  <w:num w:numId="3" w16cid:durableId="1717124882">
    <w:abstractNumId w:val="41"/>
  </w:num>
  <w:num w:numId="4" w16cid:durableId="764158054">
    <w:abstractNumId w:val="34"/>
  </w:num>
  <w:num w:numId="5" w16cid:durableId="1038119826">
    <w:abstractNumId w:val="31"/>
  </w:num>
  <w:num w:numId="6" w16cid:durableId="663970625">
    <w:abstractNumId w:val="44"/>
  </w:num>
  <w:num w:numId="7" w16cid:durableId="2106227093">
    <w:abstractNumId w:val="0"/>
  </w:num>
  <w:num w:numId="8" w16cid:durableId="1619681214">
    <w:abstractNumId w:val="13"/>
  </w:num>
  <w:num w:numId="9" w16cid:durableId="476920817">
    <w:abstractNumId w:val="32"/>
  </w:num>
  <w:num w:numId="10" w16cid:durableId="3093052">
    <w:abstractNumId w:val="37"/>
  </w:num>
  <w:num w:numId="11" w16cid:durableId="1709719185">
    <w:abstractNumId w:val="48"/>
  </w:num>
  <w:num w:numId="12" w16cid:durableId="1623073853">
    <w:abstractNumId w:val="55"/>
  </w:num>
  <w:num w:numId="13" w16cid:durableId="734090787">
    <w:abstractNumId w:val="38"/>
  </w:num>
  <w:num w:numId="14" w16cid:durableId="1673488506">
    <w:abstractNumId w:val="18"/>
  </w:num>
  <w:num w:numId="15" w16cid:durableId="490559325">
    <w:abstractNumId w:val="50"/>
  </w:num>
  <w:num w:numId="16" w16cid:durableId="1990788452">
    <w:abstractNumId w:val="22"/>
  </w:num>
  <w:num w:numId="17" w16cid:durableId="1181049994">
    <w:abstractNumId w:val="47"/>
  </w:num>
  <w:num w:numId="18" w16cid:durableId="1580360415">
    <w:abstractNumId w:val="27"/>
  </w:num>
  <w:num w:numId="19" w16cid:durableId="161238874">
    <w:abstractNumId w:val="36"/>
  </w:num>
  <w:num w:numId="20" w16cid:durableId="1917670894">
    <w:abstractNumId w:val="43"/>
  </w:num>
  <w:num w:numId="21" w16cid:durableId="488715173">
    <w:abstractNumId w:val="35"/>
  </w:num>
  <w:num w:numId="22" w16cid:durableId="2006931745">
    <w:abstractNumId w:val="4"/>
  </w:num>
  <w:num w:numId="23" w16cid:durableId="1727801943">
    <w:abstractNumId w:val="10"/>
  </w:num>
  <w:num w:numId="24" w16cid:durableId="262689033">
    <w:abstractNumId w:val="45"/>
  </w:num>
  <w:num w:numId="25" w16cid:durableId="715548635">
    <w:abstractNumId w:val="8"/>
  </w:num>
  <w:num w:numId="26" w16cid:durableId="875045793">
    <w:abstractNumId w:val="6"/>
  </w:num>
  <w:num w:numId="27" w16cid:durableId="1594125981">
    <w:abstractNumId w:val="12"/>
  </w:num>
  <w:num w:numId="28" w16cid:durableId="1480078083">
    <w:abstractNumId w:val="25"/>
  </w:num>
  <w:num w:numId="29" w16cid:durableId="1335304153">
    <w:abstractNumId w:val="16"/>
  </w:num>
  <w:num w:numId="30" w16cid:durableId="1182546565">
    <w:abstractNumId w:val="53"/>
  </w:num>
  <w:num w:numId="31" w16cid:durableId="1978029519">
    <w:abstractNumId w:val="17"/>
  </w:num>
  <w:num w:numId="32" w16cid:durableId="1770002705">
    <w:abstractNumId w:val="15"/>
  </w:num>
  <w:num w:numId="33" w16cid:durableId="1769814761">
    <w:abstractNumId w:val="28"/>
  </w:num>
  <w:num w:numId="34" w16cid:durableId="1399746683">
    <w:abstractNumId w:val="20"/>
  </w:num>
  <w:num w:numId="35" w16cid:durableId="1664701970">
    <w:abstractNumId w:val="39"/>
  </w:num>
  <w:num w:numId="36" w16cid:durableId="323628292">
    <w:abstractNumId w:val="23"/>
  </w:num>
  <w:num w:numId="37" w16cid:durableId="1826899041">
    <w:abstractNumId w:val="19"/>
  </w:num>
  <w:num w:numId="38" w16cid:durableId="1323118491">
    <w:abstractNumId w:val="21"/>
  </w:num>
  <w:num w:numId="39" w16cid:durableId="63188718">
    <w:abstractNumId w:val="1"/>
  </w:num>
  <w:num w:numId="40" w16cid:durableId="333728050">
    <w:abstractNumId w:val="9"/>
  </w:num>
  <w:num w:numId="41" w16cid:durableId="420107577">
    <w:abstractNumId w:val="33"/>
  </w:num>
  <w:num w:numId="42" w16cid:durableId="680090406">
    <w:abstractNumId w:val="26"/>
  </w:num>
  <w:num w:numId="43" w16cid:durableId="1964574548">
    <w:abstractNumId w:val="3"/>
  </w:num>
  <w:num w:numId="44" w16cid:durableId="109784623">
    <w:abstractNumId w:val="29"/>
  </w:num>
  <w:num w:numId="45" w16cid:durableId="468942468">
    <w:abstractNumId w:val="49"/>
  </w:num>
  <w:num w:numId="46" w16cid:durableId="1724525013">
    <w:abstractNumId w:val="42"/>
  </w:num>
  <w:num w:numId="47" w16cid:durableId="552932072">
    <w:abstractNumId w:val="11"/>
  </w:num>
  <w:num w:numId="48" w16cid:durableId="2136869100">
    <w:abstractNumId w:val="52"/>
  </w:num>
  <w:num w:numId="49" w16cid:durableId="2004819357">
    <w:abstractNumId w:val="54"/>
  </w:num>
  <w:num w:numId="50" w16cid:durableId="1084297477">
    <w:abstractNumId w:val="24"/>
  </w:num>
  <w:num w:numId="51" w16cid:durableId="415248719">
    <w:abstractNumId w:val="7"/>
  </w:num>
  <w:num w:numId="52" w16cid:durableId="649604102">
    <w:abstractNumId w:val="40"/>
  </w:num>
  <w:num w:numId="53" w16cid:durableId="1051884804">
    <w:abstractNumId w:val="5"/>
  </w:num>
  <w:num w:numId="54" w16cid:durableId="958146599">
    <w:abstractNumId w:val="30"/>
  </w:num>
  <w:num w:numId="55" w16cid:durableId="937832057">
    <w:abstractNumId w:val="14"/>
  </w:num>
  <w:num w:numId="56" w16cid:durableId="20708382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AFF"/>
    <w:rsid w:val="00072402"/>
    <w:rsid w:val="002A1841"/>
    <w:rsid w:val="00466C66"/>
    <w:rsid w:val="004717E2"/>
    <w:rsid w:val="00476237"/>
    <w:rsid w:val="00484B88"/>
    <w:rsid w:val="00587AFF"/>
    <w:rsid w:val="00587D03"/>
    <w:rsid w:val="00707189"/>
    <w:rsid w:val="009360E9"/>
    <w:rsid w:val="00A26055"/>
    <w:rsid w:val="00AA59BD"/>
    <w:rsid w:val="00C308F3"/>
    <w:rsid w:val="00D1464B"/>
    <w:rsid w:val="00F703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C75AF"/>
  <w15:chartTrackingRefBased/>
  <w15:docId w15:val="{B569EECB-099A-41A2-87C7-C35B05943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7E2"/>
  </w:style>
  <w:style w:type="paragraph" w:styleId="Heading1">
    <w:name w:val="heading 1"/>
    <w:basedOn w:val="Normal"/>
    <w:next w:val="Normal"/>
    <w:link w:val="Heading1Char"/>
    <w:uiPriority w:val="9"/>
    <w:qFormat/>
    <w:rsid w:val="00D14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64B"/>
    <w:rPr>
      <w:rFonts w:eastAsiaTheme="majorEastAsia" w:cstheme="majorBidi"/>
      <w:color w:val="272727" w:themeColor="text1" w:themeTint="D8"/>
    </w:rPr>
  </w:style>
  <w:style w:type="paragraph" w:styleId="Title">
    <w:name w:val="Title"/>
    <w:basedOn w:val="Normal"/>
    <w:next w:val="Normal"/>
    <w:link w:val="TitleChar"/>
    <w:uiPriority w:val="10"/>
    <w:qFormat/>
    <w:rsid w:val="00D14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64B"/>
    <w:pPr>
      <w:spacing w:before="160"/>
      <w:jc w:val="center"/>
    </w:pPr>
    <w:rPr>
      <w:i/>
      <w:iCs/>
      <w:color w:val="404040" w:themeColor="text1" w:themeTint="BF"/>
    </w:rPr>
  </w:style>
  <w:style w:type="character" w:customStyle="1" w:styleId="QuoteChar">
    <w:name w:val="Quote Char"/>
    <w:basedOn w:val="DefaultParagraphFont"/>
    <w:link w:val="Quote"/>
    <w:uiPriority w:val="29"/>
    <w:rsid w:val="00D1464B"/>
    <w:rPr>
      <w:i/>
      <w:iCs/>
      <w:color w:val="404040" w:themeColor="text1" w:themeTint="BF"/>
    </w:rPr>
  </w:style>
  <w:style w:type="paragraph" w:styleId="ListParagraph">
    <w:name w:val="List Paragraph"/>
    <w:basedOn w:val="Normal"/>
    <w:uiPriority w:val="34"/>
    <w:qFormat/>
    <w:rsid w:val="00D1464B"/>
    <w:pPr>
      <w:ind w:left="720"/>
      <w:contextualSpacing/>
    </w:pPr>
  </w:style>
  <w:style w:type="character" w:styleId="IntenseEmphasis">
    <w:name w:val="Intense Emphasis"/>
    <w:basedOn w:val="DefaultParagraphFont"/>
    <w:uiPriority w:val="21"/>
    <w:qFormat/>
    <w:rsid w:val="00D1464B"/>
    <w:rPr>
      <w:i/>
      <w:iCs/>
      <w:color w:val="0F4761" w:themeColor="accent1" w:themeShade="BF"/>
    </w:rPr>
  </w:style>
  <w:style w:type="paragraph" w:styleId="IntenseQuote">
    <w:name w:val="Intense Quote"/>
    <w:basedOn w:val="Normal"/>
    <w:next w:val="Normal"/>
    <w:link w:val="IntenseQuoteChar"/>
    <w:uiPriority w:val="30"/>
    <w:qFormat/>
    <w:rsid w:val="00D14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64B"/>
    <w:rPr>
      <w:i/>
      <w:iCs/>
      <w:color w:val="0F4761" w:themeColor="accent1" w:themeShade="BF"/>
    </w:rPr>
  </w:style>
  <w:style w:type="character" w:styleId="IntenseReference">
    <w:name w:val="Intense Reference"/>
    <w:basedOn w:val="DefaultParagraphFont"/>
    <w:uiPriority w:val="32"/>
    <w:qFormat/>
    <w:rsid w:val="00D1464B"/>
    <w:rPr>
      <w:b/>
      <w:bCs/>
      <w:smallCaps/>
      <w:color w:val="0F4761" w:themeColor="accent1" w:themeShade="BF"/>
      <w:spacing w:val="5"/>
    </w:rPr>
  </w:style>
  <w:style w:type="table" w:styleId="TableGrid">
    <w:name w:val="Table Grid"/>
    <w:basedOn w:val="TableNormal"/>
    <w:uiPriority w:val="39"/>
    <w:rsid w:val="00587A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088843">
      <w:bodyDiv w:val="1"/>
      <w:marLeft w:val="0"/>
      <w:marRight w:val="0"/>
      <w:marTop w:val="0"/>
      <w:marBottom w:val="0"/>
      <w:divBdr>
        <w:top w:val="none" w:sz="0" w:space="0" w:color="auto"/>
        <w:left w:val="none" w:sz="0" w:space="0" w:color="auto"/>
        <w:bottom w:val="none" w:sz="0" w:space="0" w:color="auto"/>
        <w:right w:val="none" w:sz="0" w:space="0" w:color="auto"/>
      </w:divBdr>
    </w:div>
    <w:div w:id="169639920">
      <w:bodyDiv w:val="1"/>
      <w:marLeft w:val="0"/>
      <w:marRight w:val="0"/>
      <w:marTop w:val="0"/>
      <w:marBottom w:val="0"/>
      <w:divBdr>
        <w:top w:val="none" w:sz="0" w:space="0" w:color="auto"/>
        <w:left w:val="none" w:sz="0" w:space="0" w:color="auto"/>
        <w:bottom w:val="none" w:sz="0" w:space="0" w:color="auto"/>
        <w:right w:val="none" w:sz="0" w:space="0" w:color="auto"/>
      </w:divBdr>
    </w:div>
    <w:div w:id="189072803">
      <w:bodyDiv w:val="1"/>
      <w:marLeft w:val="0"/>
      <w:marRight w:val="0"/>
      <w:marTop w:val="0"/>
      <w:marBottom w:val="0"/>
      <w:divBdr>
        <w:top w:val="none" w:sz="0" w:space="0" w:color="auto"/>
        <w:left w:val="none" w:sz="0" w:space="0" w:color="auto"/>
        <w:bottom w:val="none" w:sz="0" w:space="0" w:color="auto"/>
        <w:right w:val="none" w:sz="0" w:space="0" w:color="auto"/>
      </w:divBdr>
    </w:div>
    <w:div w:id="249823736">
      <w:bodyDiv w:val="1"/>
      <w:marLeft w:val="0"/>
      <w:marRight w:val="0"/>
      <w:marTop w:val="0"/>
      <w:marBottom w:val="0"/>
      <w:divBdr>
        <w:top w:val="none" w:sz="0" w:space="0" w:color="auto"/>
        <w:left w:val="none" w:sz="0" w:space="0" w:color="auto"/>
        <w:bottom w:val="none" w:sz="0" w:space="0" w:color="auto"/>
        <w:right w:val="none" w:sz="0" w:space="0" w:color="auto"/>
      </w:divBdr>
      <w:divsChild>
        <w:div w:id="1447118193">
          <w:marLeft w:val="0"/>
          <w:marRight w:val="0"/>
          <w:marTop w:val="0"/>
          <w:marBottom w:val="0"/>
          <w:divBdr>
            <w:top w:val="none" w:sz="0" w:space="0" w:color="auto"/>
            <w:left w:val="none" w:sz="0" w:space="0" w:color="auto"/>
            <w:bottom w:val="none" w:sz="0" w:space="0" w:color="auto"/>
            <w:right w:val="none" w:sz="0" w:space="0" w:color="auto"/>
          </w:divBdr>
          <w:divsChild>
            <w:div w:id="1907254535">
              <w:marLeft w:val="0"/>
              <w:marRight w:val="0"/>
              <w:marTop w:val="0"/>
              <w:marBottom w:val="0"/>
              <w:divBdr>
                <w:top w:val="none" w:sz="0" w:space="0" w:color="auto"/>
                <w:left w:val="none" w:sz="0" w:space="0" w:color="auto"/>
                <w:bottom w:val="none" w:sz="0" w:space="0" w:color="auto"/>
                <w:right w:val="none" w:sz="0" w:space="0" w:color="auto"/>
              </w:divBdr>
            </w:div>
            <w:div w:id="657736353">
              <w:marLeft w:val="0"/>
              <w:marRight w:val="0"/>
              <w:marTop w:val="0"/>
              <w:marBottom w:val="0"/>
              <w:divBdr>
                <w:top w:val="none" w:sz="0" w:space="0" w:color="auto"/>
                <w:left w:val="none" w:sz="0" w:space="0" w:color="auto"/>
                <w:bottom w:val="none" w:sz="0" w:space="0" w:color="auto"/>
                <w:right w:val="none" w:sz="0" w:space="0" w:color="auto"/>
              </w:divBdr>
              <w:divsChild>
                <w:div w:id="1509053133">
                  <w:marLeft w:val="0"/>
                  <w:marRight w:val="0"/>
                  <w:marTop w:val="0"/>
                  <w:marBottom w:val="0"/>
                  <w:divBdr>
                    <w:top w:val="none" w:sz="0" w:space="0" w:color="auto"/>
                    <w:left w:val="none" w:sz="0" w:space="0" w:color="auto"/>
                    <w:bottom w:val="none" w:sz="0" w:space="0" w:color="auto"/>
                    <w:right w:val="none" w:sz="0" w:space="0" w:color="auto"/>
                  </w:divBdr>
                  <w:divsChild>
                    <w:div w:id="193365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899541">
              <w:marLeft w:val="0"/>
              <w:marRight w:val="0"/>
              <w:marTop w:val="0"/>
              <w:marBottom w:val="0"/>
              <w:divBdr>
                <w:top w:val="none" w:sz="0" w:space="0" w:color="auto"/>
                <w:left w:val="none" w:sz="0" w:space="0" w:color="auto"/>
                <w:bottom w:val="none" w:sz="0" w:space="0" w:color="auto"/>
                <w:right w:val="none" w:sz="0" w:space="0" w:color="auto"/>
              </w:divBdr>
            </w:div>
          </w:divsChild>
        </w:div>
        <w:div w:id="1626080110">
          <w:marLeft w:val="0"/>
          <w:marRight w:val="0"/>
          <w:marTop w:val="0"/>
          <w:marBottom w:val="0"/>
          <w:divBdr>
            <w:top w:val="none" w:sz="0" w:space="0" w:color="auto"/>
            <w:left w:val="none" w:sz="0" w:space="0" w:color="auto"/>
            <w:bottom w:val="none" w:sz="0" w:space="0" w:color="auto"/>
            <w:right w:val="none" w:sz="0" w:space="0" w:color="auto"/>
          </w:divBdr>
          <w:divsChild>
            <w:div w:id="296881252">
              <w:marLeft w:val="0"/>
              <w:marRight w:val="0"/>
              <w:marTop w:val="0"/>
              <w:marBottom w:val="0"/>
              <w:divBdr>
                <w:top w:val="none" w:sz="0" w:space="0" w:color="auto"/>
                <w:left w:val="none" w:sz="0" w:space="0" w:color="auto"/>
                <w:bottom w:val="none" w:sz="0" w:space="0" w:color="auto"/>
                <w:right w:val="none" w:sz="0" w:space="0" w:color="auto"/>
              </w:divBdr>
            </w:div>
            <w:div w:id="215436010">
              <w:marLeft w:val="0"/>
              <w:marRight w:val="0"/>
              <w:marTop w:val="0"/>
              <w:marBottom w:val="0"/>
              <w:divBdr>
                <w:top w:val="none" w:sz="0" w:space="0" w:color="auto"/>
                <w:left w:val="none" w:sz="0" w:space="0" w:color="auto"/>
                <w:bottom w:val="none" w:sz="0" w:space="0" w:color="auto"/>
                <w:right w:val="none" w:sz="0" w:space="0" w:color="auto"/>
              </w:divBdr>
              <w:divsChild>
                <w:div w:id="1574387540">
                  <w:marLeft w:val="0"/>
                  <w:marRight w:val="0"/>
                  <w:marTop w:val="0"/>
                  <w:marBottom w:val="0"/>
                  <w:divBdr>
                    <w:top w:val="none" w:sz="0" w:space="0" w:color="auto"/>
                    <w:left w:val="none" w:sz="0" w:space="0" w:color="auto"/>
                    <w:bottom w:val="none" w:sz="0" w:space="0" w:color="auto"/>
                    <w:right w:val="none" w:sz="0" w:space="0" w:color="auto"/>
                  </w:divBdr>
                  <w:divsChild>
                    <w:div w:id="144946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78958">
              <w:marLeft w:val="0"/>
              <w:marRight w:val="0"/>
              <w:marTop w:val="0"/>
              <w:marBottom w:val="0"/>
              <w:divBdr>
                <w:top w:val="none" w:sz="0" w:space="0" w:color="auto"/>
                <w:left w:val="none" w:sz="0" w:space="0" w:color="auto"/>
                <w:bottom w:val="none" w:sz="0" w:space="0" w:color="auto"/>
                <w:right w:val="none" w:sz="0" w:space="0" w:color="auto"/>
              </w:divBdr>
            </w:div>
          </w:divsChild>
        </w:div>
        <w:div w:id="1884977730">
          <w:marLeft w:val="0"/>
          <w:marRight w:val="0"/>
          <w:marTop w:val="0"/>
          <w:marBottom w:val="0"/>
          <w:divBdr>
            <w:top w:val="none" w:sz="0" w:space="0" w:color="auto"/>
            <w:left w:val="none" w:sz="0" w:space="0" w:color="auto"/>
            <w:bottom w:val="none" w:sz="0" w:space="0" w:color="auto"/>
            <w:right w:val="none" w:sz="0" w:space="0" w:color="auto"/>
          </w:divBdr>
          <w:divsChild>
            <w:div w:id="754131388">
              <w:marLeft w:val="0"/>
              <w:marRight w:val="0"/>
              <w:marTop w:val="0"/>
              <w:marBottom w:val="0"/>
              <w:divBdr>
                <w:top w:val="none" w:sz="0" w:space="0" w:color="auto"/>
                <w:left w:val="none" w:sz="0" w:space="0" w:color="auto"/>
                <w:bottom w:val="none" w:sz="0" w:space="0" w:color="auto"/>
                <w:right w:val="none" w:sz="0" w:space="0" w:color="auto"/>
              </w:divBdr>
            </w:div>
            <w:div w:id="796148650">
              <w:marLeft w:val="0"/>
              <w:marRight w:val="0"/>
              <w:marTop w:val="0"/>
              <w:marBottom w:val="0"/>
              <w:divBdr>
                <w:top w:val="none" w:sz="0" w:space="0" w:color="auto"/>
                <w:left w:val="none" w:sz="0" w:space="0" w:color="auto"/>
                <w:bottom w:val="none" w:sz="0" w:space="0" w:color="auto"/>
                <w:right w:val="none" w:sz="0" w:space="0" w:color="auto"/>
              </w:divBdr>
              <w:divsChild>
                <w:div w:id="1977248403">
                  <w:marLeft w:val="0"/>
                  <w:marRight w:val="0"/>
                  <w:marTop w:val="0"/>
                  <w:marBottom w:val="0"/>
                  <w:divBdr>
                    <w:top w:val="none" w:sz="0" w:space="0" w:color="auto"/>
                    <w:left w:val="none" w:sz="0" w:space="0" w:color="auto"/>
                    <w:bottom w:val="none" w:sz="0" w:space="0" w:color="auto"/>
                    <w:right w:val="none" w:sz="0" w:space="0" w:color="auto"/>
                  </w:divBdr>
                  <w:divsChild>
                    <w:div w:id="90572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665190">
              <w:marLeft w:val="0"/>
              <w:marRight w:val="0"/>
              <w:marTop w:val="0"/>
              <w:marBottom w:val="0"/>
              <w:divBdr>
                <w:top w:val="none" w:sz="0" w:space="0" w:color="auto"/>
                <w:left w:val="none" w:sz="0" w:space="0" w:color="auto"/>
                <w:bottom w:val="none" w:sz="0" w:space="0" w:color="auto"/>
                <w:right w:val="none" w:sz="0" w:space="0" w:color="auto"/>
              </w:divBdr>
            </w:div>
          </w:divsChild>
        </w:div>
        <w:div w:id="2106680505">
          <w:marLeft w:val="0"/>
          <w:marRight w:val="0"/>
          <w:marTop w:val="0"/>
          <w:marBottom w:val="0"/>
          <w:divBdr>
            <w:top w:val="none" w:sz="0" w:space="0" w:color="auto"/>
            <w:left w:val="none" w:sz="0" w:space="0" w:color="auto"/>
            <w:bottom w:val="none" w:sz="0" w:space="0" w:color="auto"/>
            <w:right w:val="none" w:sz="0" w:space="0" w:color="auto"/>
          </w:divBdr>
          <w:divsChild>
            <w:div w:id="1332174264">
              <w:marLeft w:val="0"/>
              <w:marRight w:val="0"/>
              <w:marTop w:val="0"/>
              <w:marBottom w:val="0"/>
              <w:divBdr>
                <w:top w:val="none" w:sz="0" w:space="0" w:color="auto"/>
                <w:left w:val="none" w:sz="0" w:space="0" w:color="auto"/>
                <w:bottom w:val="none" w:sz="0" w:space="0" w:color="auto"/>
                <w:right w:val="none" w:sz="0" w:space="0" w:color="auto"/>
              </w:divBdr>
            </w:div>
            <w:div w:id="1322999677">
              <w:marLeft w:val="0"/>
              <w:marRight w:val="0"/>
              <w:marTop w:val="0"/>
              <w:marBottom w:val="0"/>
              <w:divBdr>
                <w:top w:val="none" w:sz="0" w:space="0" w:color="auto"/>
                <w:left w:val="none" w:sz="0" w:space="0" w:color="auto"/>
                <w:bottom w:val="none" w:sz="0" w:space="0" w:color="auto"/>
                <w:right w:val="none" w:sz="0" w:space="0" w:color="auto"/>
              </w:divBdr>
              <w:divsChild>
                <w:div w:id="1410233541">
                  <w:marLeft w:val="0"/>
                  <w:marRight w:val="0"/>
                  <w:marTop w:val="0"/>
                  <w:marBottom w:val="0"/>
                  <w:divBdr>
                    <w:top w:val="none" w:sz="0" w:space="0" w:color="auto"/>
                    <w:left w:val="none" w:sz="0" w:space="0" w:color="auto"/>
                    <w:bottom w:val="none" w:sz="0" w:space="0" w:color="auto"/>
                    <w:right w:val="none" w:sz="0" w:space="0" w:color="auto"/>
                  </w:divBdr>
                  <w:divsChild>
                    <w:div w:id="28242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455436">
              <w:marLeft w:val="0"/>
              <w:marRight w:val="0"/>
              <w:marTop w:val="0"/>
              <w:marBottom w:val="0"/>
              <w:divBdr>
                <w:top w:val="none" w:sz="0" w:space="0" w:color="auto"/>
                <w:left w:val="none" w:sz="0" w:space="0" w:color="auto"/>
                <w:bottom w:val="none" w:sz="0" w:space="0" w:color="auto"/>
                <w:right w:val="none" w:sz="0" w:space="0" w:color="auto"/>
              </w:divBdr>
            </w:div>
          </w:divsChild>
        </w:div>
        <w:div w:id="1793862409">
          <w:marLeft w:val="0"/>
          <w:marRight w:val="0"/>
          <w:marTop w:val="0"/>
          <w:marBottom w:val="0"/>
          <w:divBdr>
            <w:top w:val="none" w:sz="0" w:space="0" w:color="auto"/>
            <w:left w:val="none" w:sz="0" w:space="0" w:color="auto"/>
            <w:bottom w:val="none" w:sz="0" w:space="0" w:color="auto"/>
            <w:right w:val="none" w:sz="0" w:space="0" w:color="auto"/>
          </w:divBdr>
          <w:divsChild>
            <w:div w:id="960960739">
              <w:marLeft w:val="0"/>
              <w:marRight w:val="0"/>
              <w:marTop w:val="0"/>
              <w:marBottom w:val="0"/>
              <w:divBdr>
                <w:top w:val="none" w:sz="0" w:space="0" w:color="auto"/>
                <w:left w:val="none" w:sz="0" w:space="0" w:color="auto"/>
                <w:bottom w:val="none" w:sz="0" w:space="0" w:color="auto"/>
                <w:right w:val="none" w:sz="0" w:space="0" w:color="auto"/>
              </w:divBdr>
            </w:div>
            <w:div w:id="572933579">
              <w:marLeft w:val="0"/>
              <w:marRight w:val="0"/>
              <w:marTop w:val="0"/>
              <w:marBottom w:val="0"/>
              <w:divBdr>
                <w:top w:val="none" w:sz="0" w:space="0" w:color="auto"/>
                <w:left w:val="none" w:sz="0" w:space="0" w:color="auto"/>
                <w:bottom w:val="none" w:sz="0" w:space="0" w:color="auto"/>
                <w:right w:val="none" w:sz="0" w:space="0" w:color="auto"/>
              </w:divBdr>
              <w:divsChild>
                <w:div w:id="829827996">
                  <w:marLeft w:val="0"/>
                  <w:marRight w:val="0"/>
                  <w:marTop w:val="0"/>
                  <w:marBottom w:val="0"/>
                  <w:divBdr>
                    <w:top w:val="none" w:sz="0" w:space="0" w:color="auto"/>
                    <w:left w:val="none" w:sz="0" w:space="0" w:color="auto"/>
                    <w:bottom w:val="none" w:sz="0" w:space="0" w:color="auto"/>
                    <w:right w:val="none" w:sz="0" w:space="0" w:color="auto"/>
                  </w:divBdr>
                  <w:divsChild>
                    <w:div w:id="132967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935896">
              <w:marLeft w:val="0"/>
              <w:marRight w:val="0"/>
              <w:marTop w:val="0"/>
              <w:marBottom w:val="0"/>
              <w:divBdr>
                <w:top w:val="none" w:sz="0" w:space="0" w:color="auto"/>
                <w:left w:val="none" w:sz="0" w:space="0" w:color="auto"/>
                <w:bottom w:val="none" w:sz="0" w:space="0" w:color="auto"/>
                <w:right w:val="none" w:sz="0" w:space="0" w:color="auto"/>
              </w:divBdr>
            </w:div>
          </w:divsChild>
        </w:div>
        <w:div w:id="1027679263">
          <w:marLeft w:val="0"/>
          <w:marRight w:val="0"/>
          <w:marTop w:val="0"/>
          <w:marBottom w:val="0"/>
          <w:divBdr>
            <w:top w:val="none" w:sz="0" w:space="0" w:color="auto"/>
            <w:left w:val="none" w:sz="0" w:space="0" w:color="auto"/>
            <w:bottom w:val="none" w:sz="0" w:space="0" w:color="auto"/>
            <w:right w:val="none" w:sz="0" w:space="0" w:color="auto"/>
          </w:divBdr>
          <w:divsChild>
            <w:div w:id="440154166">
              <w:marLeft w:val="0"/>
              <w:marRight w:val="0"/>
              <w:marTop w:val="0"/>
              <w:marBottom w:val="0"/>
              <w:divBdr>
                <w:top w:val="none" w:sz="0" w:space="0" w:color="auto"/>
                <w:left w:val="none" w:sz="0" w:space="0" w:color="auto"/>
                <w:bottom w:val="none" w:sz="0" w:space="0" w:color="auto"/>
                <w:right w:val="none" w:sz="0" w:space="0" w:color="auto"/>
              </w:divBdr>
            </w:div>
            <w:div w:id="2084179553">
              <w:marLeft w:val="0"/>
              <w:marRight w:val="0"/>
              <w:marTop w:val="0"/>
              <w:marBottom w:val="0"/>
              <w:divBdr>
                <w:top w:val="none" w:sz="0" w:space="0" w:color="auto"/>
                <w:left w:val="none" w:sz="0" w:space="0" w:color="auto"/>
                <w:bottom w:val="none" w:sz="0" w:space="0" w:color="auto"/>
                <w:right w:val="none" w:sz="0" w:space="0" w:color="auto"/>
              </w:divBdr>
              <w:divsChild>
                <w:div w:id="888420963">
                  <w:marLeft w:val="0"/>
                  <w:marRight w:val="0"/>
                  <w:marTop w:val="0"/>
                  <w:marBottom w:val="0"/>
                  <w:divBdr>
                    <w:top w:val="none" w:sz="0" w:space="0" w:color="auto"/>
                    <w:left w:val="none" w:sz="0" w:space="0" w:color="auto"/>
                    <w:bottom w:val="none" w:sz="0" w:space="0" w:color="auto"/>
                    <w:right w:val="none" w:sz="0" w:space="0" w:color="auto"/>
                  </w:divBdr>
                  <w:divsChild>
                    <w:div w:id="21771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4079">
              <w:marLeft w:val="0"/>
              <w:marRight w:val="0"/>
              <w:marTop w:val="0"/>
              <w:marBottom w:val="0"/>
              <w:divBdr>
                <w:top w:val="none" w:sz="0" w:space="0" w:color="auto"/>
                <w:left w:val="none" w:sz="0" w:space="0" w:color="auto"/>
                <w:bottom w:val="none" w:sz="0" w:space="0" w:color="auto"/>
                <w:right w:val="none" w:sz="0" w:space="0" w:color="auto"/>
              </w:divBdr>
            </w:div>
          </w:divsChild>
        </w:div>
        <w:div w:id="738789970">
          <w:marLeft w:val="0"/>
          <w:marRight w:val="0"/>
          <w:marTop w:val="0"/>
          <w:marBottom w:val="0"/>
          <w:divBdr>
            <w:top w:val="none" w:sz="0" w:space="0" w:color="auto"/>
            <w:left w:val="none" w:sz="0" w:space="0" w:color="auto"/>
            <w:bottom w:val="none" w:sz="0" w:space="0" w:color="auto"/>
            <w:right w:val="none" w:sz="0" w:space="0" w:color="auto"/>
          </w:divBdr>
          <w:divsChild>
            <w:div w:id="1593079864">
              <w:marLeft w:val="0"/>
              <w:marRight w:val="0"/>
              <w:marTop w:val="0"/>
              <w:marBottom w:val="0"/>
              <w:divBdr>
                <w:top w:val="none" w:sz="0" w:space="0" w:color="auto"/>
                <w:left w:val="none" w:sz="0" w:space="0" w:color="auto"/>
                <w:bottom w:val="none" w:sz="0" w:space="0" w:color="auto"/>
                <w:right w:val="none" w:sz="0" w:space="0" w:color="auto"/>
              </w:divBdr>
            </w:div>
            <w:div w:id="323750280">
              <w:marLeft w:val="0"/>
              <w:marRight w:val="0"/>
              <w:marTop w:val="0"/>
              <w:marBottom w:val="0"/>
              <w:divBdr>
                <w:top w:val="none" w:sz="0" w:space="0" w:color="auto"/>
                <w:left w:val="none" w:sz="0" w:space="0" w:color="auto"/>
                <w:bottom w:val="none" w:sz="0" w:space="0" w:color="auto"/>
                <w:right w:val="none" w:sz="0" w:space="0" w:color="auto"/>
              </w:divBdr>
              <w:divsChild>
                <w:div w:id="859390481">
                  <w:marLeft w:val="0"/>
                  <w:marRight w:val="0"/>
                  <w:marTop w:val="0"/>
                  <w:marBottom w:val="0"/>
                  <w:divBdr>
                    <w:top w:val="none" w:sz="0" w:space="0" w:color="auto"/>
                    <w:left w:val="none" w:sz="0" w:space="0" w:color="auto"/>
                    <w:bottom w:val="none" w:sz="0" w:space="0" w:color="auto"/>
                    <w:right w:val="none" w:sz="0" w:space="0" w:color="auto"/>
                  </w:divBdr>
                  <w:divsChild>
                    <w:div w:id="5651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34304">
              <w:marLeft w:val="0"/>
              <w:marRight w:val="0"/>
              <w:marTop w:val="0"/>
              <w:marBottom w:val="0"/>
              <w:divBdr>
                <w:top w:val="none" w:sz="0" w:space="0" w:color="auto"/>
                <w:left w:val="none" w:sz="0" w:space="0" w:color="auto"/>
                <w:bottom w:val="none" w:sz="0" w:space="0" w:color="auto"/>
                <w:right w:val="none" w:sz="0" w:space="0" w:color="auto"/>
              </w:divBdr>
            </w:div>
          </w:divsChild>
        </w:div>
        <w:div w:id="331881960">
          <w:marLeft w:val="0"/>
          <w:marRight w:val="0"/>
          <w:marTop w:val="0"/>
          <w:marBottom w:val="0"/>
          <w:divBdr>
            <w:top w:val="none" w:sz="0" w:space="0" w:color="auto"/>
            <w:left w:val="none" w:sz="0" w:space="0" w:color="auto"/>
            <w:bottom w:val="none" w:sz="0" w:space="0" w:color="auto"/>
            <w:right w:val="none" w:sz="0" w:space="0" w:color="auto"/>
          </w:divBdr>
          <w:divsChild>
            <w:div w:id="1929999864">
              <w:marLeft w:val="0"/>
              <w:marRight w:val="0"/>
              <w:marTop w:val="0"/>
              <w:marBottom w:val="0"/>
              <w:divBdr>
                <w:top w:val="none" w:sz="0" w:space="0" w:color="auto"/>
                <w:left w:val="none" w:sz="0" w:space="0" w:color="auto"/>
                <w:bottom w:val="none" w:sz="0" w:space="0" w:color="auto"/>
                <w:right w:val="none" w:sz="0" w:space="0" w:color="auto"/>
              </w:divBdr>
            </w:div>
            <w:div w:id="448475687">
              <w:marLeft w:val="0"/>
              <w:marRight w:val="0"/>
              <w:marTop w:val="0"/>
              <w:marBottom w:val="0"/>
              <w:divBdr>
                <w:top w:val="none" w:sz="0" w:space="0" w:color="auto"/>
                <w:left w:val="none" w:sz="0" w:space="0" w:color="auto"/>
                <w:bottom w:val="none" w:sz="0" w:space="0" w:color="auto"/>
                <w:right w:val="none" w:sz="0" w:space="0" w:color="auto"/>
              </w:divBdr>
              <w:divsChild>
                <w:div w:id="1311903983">
                  <w:marLeft w:val="0"/>
                  <w:marRight w:val="0"/>
                  <w:marTop w:val="0"/>
                  <w:marBottom w:val="0"/>
                  <w:divBdr>
                    <w:top w:val="none" w:sz="0" w:space="0" w:color="auto"/>
                    <w:left w:val="none" w:sz="0" w:space="0" w:color="auto"/>
                    <w:bottom w:val="none" w:sz="0" w:space="0" w:color="auto"/>
                    <w:right w:val="none" w:sz="0" w:space="0" w:color="auto"/>
                  </w:divBdr>
                  <w:divsChild>
                    <w:div w:id="159215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1608">
              <w:marLeft w:val="0"/>
              <w:marRight w:val="0"/>
              <w:marTop w:val="0"/>
              <w:marBottom w:val="0"/>
              <w:divBdr>
                <w:top w:val="none" w:sz="0" w:space="0" w:color="auto"/>
                <w:left w:val="none" w:sz="0" w:space="0" w:color="auto"/>
                <w:bottom w:val="none" w:sz="0" w:space="0" w:color="auto"/>
                <w:right w:val="none" w:sz="0" w:space="0" w:color="auto"/>
              </w:divBdr>
            </w:div>
          </w:divsChild>
        </w:div>
        <w:div w:id="1665813902">
          <w:marLeft w:val="0"/>
          <w:marRight w:val="0"/>
          <w:marTop w:val="0"/>
          <w:marBottom w:val="0"/>
          <w:divBdr>
            <w:top w:val="none" w:sz="0" w:space="0" w:color="auto"/>
            <w:left w:val="none" w:sz="0" w:space="0" w:color="auto"/>
            <w:bottom w:val="none" w:sz="0" w:space="0" w:color="auto"/>
            <w:right w:val="none" w:sz="0" w:space="0" w:color="auto"/>
          </w:divBdr>
          <w:divsChild>
            <w:div w:id="1438911327">
              <w:marLeft w:val="0"/>
              <w:marRight w:val="0"/>
              <w:marTop w:val="0"/>
              <w:marBottom w:val="0"/>
              <w:divBdr>
                <w:top w:val="none" w:sz="0" w:space="0" w:color="auto"/>
                <w:left w:val="none" w:sz="0" w:space="0" w:color="auto"/>
                <w:bottom w:val="none" w:sz="0" w:space="0" w:color="auto"/>
                <w:right w:val="none" w:sz="0" w:space="0" w:color="auto"/>
              </w:divBdr>
            </w:div>
            <w:div w:id="1541161191">
              <w:marLeft w:val="0"/>
              <w:marRight w:val="0"/>
              <w:marTop w:val="0"/>
              <w:marBottom w:val="0"/>
              <w:divBdr>
                <w:top w:val="none" w:sz="0" w:space="0" w:color="auto"/>
                <w:left w:val="none" w:sz="0" w:space="0" w:color="auto"/>
                <w:bottom w:val="none" w:sz="0" w:space="0" w:color="auto"/>
                <w:right w:val="none" w:sz="0" w:space="0" w:color="auto"/>
              </w:divBdr>
              <w:divsChild>
                <w:div w:id="1030574218">
                  <w:marLeft w:val="0"/>
                  <w:marRight w:val="0"/>
                  <w:marTop w:val="0"/>
                  <w:marBottom w:val="0"/>
                  <w:divBdr>
                    <w:top w:val="none" w:sz="0" w:space="0" w:color="auto"/>
                    <w:left w:val="none" w:sz="0" w:space="0" w:color="auto"/>
                    <w:bottom w:val="none" w:sz="0" w:space="0" w:color="auto"/>
                    <w:right w:val="none" w:sz="0" w:space="0" w:color="auto"/>
                  </w:divBdr>
                  <w:divsChild>
                    <w:div w:id="111683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120579">
              <w:marLeft w:val="0"/>
              <w:marRight w:val="0"/>
              <w:marTop w:val="0"/>
              <w:marBottom w:val="0"/>
              <w:divBdr>
                <w:top w:val="none" w:sz="0" w:space="0" w:color="auto"/>
                <w:left w:val="none" w:sz="0" w:space="0" w:color="auto"/>
                <w:bottom w:val="none" w:sz="0" w:space="0" w:color="auto"/>
                <w:right w:val="none" w:sz="0" w:space="0" w:color="auto"/>
              </w:divBdr>
            </w:div>
          </w:divsChild>
        </w:div>
        <w:div w:id="1323317336">
          <w:marLeft w:val="0"/>
          <w:marRight w:val="0"/>
          <w:marTop w:val="0"/>
          <w:marBottom w:val="0"/>
          <w:divBdr>
            <w:top w:val="none" w:sz="0" w:space="0" w:color="auto"/>
            <w:left w:val="none" w:sz="0" w:space="0" w:color="auto"/>
            <w:bottom w:val="none" w:sz="0" w:space="0" w:color="auto"/>
            <w:right w:val="none" w:sz="0" w:space="0" w:color="auto"/>
          </w:divBdr>
          <w:divsChild>
            <w:div w:id="1681350087">
              <w:marLeft w:val="0"/>
              <w:marRight w:val="0"/>
              <w:marTop w:val="0"/>
              <w:marBottom w:val="0"/>
              <w:divBdr>
                <w:top w:val="none" w:sz="0" w:space="0" w:color="auto"/>
                <w:left w:val="none" w:sz="0" w:space="0" w:color="auto"/>
                <w:bottom w:val="none" w:sz="0" w:space="0" w:color="auto"/>
                <w:right w:val="none" w:sz="0" w:space="0" w:color="auto"/>
              </w:divBdr>
            </w:div>
            <w:div w:id="1003237228">
              <w:marLeft w:val="0"/>
              <w:marRight w:val="0"/>
              <w:marTop w:val="0"/>
              <w:marBottom w:val="0"/>
              <w:divBdr>
                <w:top w:val="none" w:sz="0" w:space="0" w:color="auto"/>
                <w:left w:val="none" w:sz="0" w:space="0" w:color="auto"/>
                <w:bottom w:val="none" w:sz="0" w:space="0" w:color="auto"/>
                <w:right w:val="none" w:sz="0" w:space="0" w:color="auto"/>
              </w:divBdr>
              <w:divsChild>
                <w:div w:id="1447387685">
                  <w:marLeft w:val="0"/>
                  <w:marRight w:val="0"/>
                  <w:marTop w:val="0"/>
                  <w:marBottom w:val="0"/>
                  <w:divBdr>
                    <w:top w:val="none" w:sz="0" w:space="0" w:color="auto"/>
                    <w:left w:val="none" w:sz="0" w:space="0" w:color="auto"/>
                    <w:bottom w:val="none" w:sz="0" w:space="0" w:color="auto"/>
                    <w:right w:val="none" w:sz="0" w:space="0" w:color="auto"/>
                  </w:divBdr>
                  <w:divsChild>
                    <w:div w:id="91751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626527">
              <w:marLeft w:val="0"/>
              <w:marRight w:val="0"/>
              <w:marTop w:val="0"/>
              <w:marBottom w:val="0"/>
              <w:divBdr>
                <w:top w:val="none" w:sz="0" w:space="0" w:color="auto"/>
                <w:left w:val="none" w:sz="0" w:space="0" w:color="auto"/>
                <w:bottom w:val="none" w:sz="0" w:space="0" w:color="auto"/>
                <w:right w:val="none" w:sz="0" w:space="0" w:color="auto"/>
              </w:divBdr>
            </w:div>
          </w:divsChild>
        </w:div>
        <w:div w:id="2028166846">
          <w:marLeft w:val="0"/>
          <w:marRight w:val="0"/>
          <w:marTop w:val="0"/>
          <w:marBottom w:val="0"/>
          <w:divBdr>
            <w:top w:val="none" w:sz="0" w:space="0" w:color="auto"/>
            <w:left w:val="none" w:sz="0" w:space="0" w:color="auto"/>
            <w:bottom w:val="none" w:sz="0" w:space="0" w:color="auto"/>
            <w:right w:val="none" w:sz="0" w:space="0" w:color="auto"/>
          </w:divBdr>
          <w:divsChild>
            <w:div w:id="835803146">
              <w:marLeft w:val="0"/>
              <w:marRight w:val="0"/>
              <w:marTop w:val="0"/>
              <w:marBottom w:val="0"/>
              <w:divBdr>
                <w:top w:val="none" w:sz="0" w:space="0" w:color="auto"/>
                <w:left w:val="none" w:sz="0" w:space="0" w:color="auto"/>
                <w:bottom w:val="none" w:sz="0" w:space="0" w:color="auto"/>
                <w:right w:val="none" w:sz="0" w:space="0" w:color="auto"/>
              </w:divBdr>
            </w:div>
            <w:div w:id="423376708">
              <w:marLeft w:val="0"/>
              <w:marRight w:val="0"/>
              <w:marTop w:val="0"/>
              <w:marBottom w:val="0"/>
              <w:divBdr>
                <w:top w:val="none" w:sz="0" w:space="0" w:color="auto"/>
                <w:left w:val="none" w:sz="0" w:space="0" w:color="auto"/>
                <w:bottom w:val="none" w:sz="0" w:space="0" w:color="auto"/>
                <w:right w:val="none" w:sz="0" w:space="0" w:color="auto"/>
              </w:divBdr>
              <w:divsChild>
                <w:div w:id="236257421">
                  <w:marLeft w:val="0"/>
                  <w:marRight w:val="0"/>
                  <w:marTop w:val="0"/>
                  <w:marBottom w:val="0"/>
                  <w:divBdr>
                    <w:top w:val="none" w:sz="0" w:space="0" w:color="auto"/>
                    <w:left w:val="none" w:sz="0" w:space="0" w:color="auto"/>
                    <w:bottom w:val="none" w:sz="0" w:space="0" w:color="auto"/>
                    <w:right w:val="none" w:sz="0" w:space="0" w:color="auto"/>
                  </w:divBdr>
                  <w:divsChild>
                    <w:div w:id="67707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969659">
              <w:marLeft w:val="0"/>
              <w:marRight w:val="0"/>
              <w:marTop w:val="0"/>
              <w:marBottom w:val="0"/>
              <w:divBdr>
                <w:top w:val="none" w:sz="0" w:space="0" w:color="auto"/>
                <w:left w:val="none" w:sz="0" w:space="0" w:color="auto"/>
                <w:bottom w:val="none" w:sz="0" w:space="0" w:color="auto"/>
                <w:right w:val="none" w:sz="0" w:space="0" w:color="auto"/>
              </w:divBdr>
            </w:div>
          </w:divsChild>
        </w:div>
        <w:div w:id="1444838948">
          <w:marLeft w:val="0"/>
          <w:marRight w:val="0"/>
          <w:marTop w:val="0"/>
          <w:marBottom w:val="0"/>
          <w:divBdr>
            <w:top w:val="none" w:sz="0" w:space="0" w:color="auto"/>
            <w:left w:val="none" w:sz="0" w:space="0" w:color="auto"/>
            <w:bottom w:val="none" w:sz="0" w:space="0" w:color="auto"/>
            <w:right w:val="none" w:sz="0" w:space="0" w:color="auto"/>
          </w:divBdr>
          <w:divsChild>
            <w:div w:id="1256091211">
              <w:marLeft w:val="0"/>
              <w:marRight w:val="0"/>
              <w:marTop w:val="0"/>
              <w:marBottom w:val="0"/>
              <w:divBdr>
                <w:top w:val="none" w:sz="0" w:space="0" w:color="auto"/>
                <w:left w:val="none" w:sz="0" w:space="0" w:color="auto"/>
                <w:bottom w:val="none" w:sz="0" w:space="0" w:color="auto"/>
                <w:right w:val="none" w:sz="0" w:space="0" w:color="auto"/>
              </w:divBdr>
            </w:div>
            <w:div w:id="1395466781">
              <w:marLeft w:val="0"/>
              <w:marRight w:val="0"/>
              <w:marTop w:val="0"/>
              <w:marBottom w:val="0"/>
              <w:divBdr>
                <w:top w:val="none" w:sz="0" w:space="0" w:color="auto"/>
                <w:left w:val="none" w:sz="0" w:space="0" w:color="auto"/>
                <w:bottom w:val="none" w:sz="0" w:space="0" w:color="auto"/>
                <w:right w:val="none" w:sz="0" w:space="0" w:color="auto"/>
              </w:divBdr>
              <w:divsChild>
                <w:div w:id="2010667864">
                  <w:marLeft w:val="0"/>
                  <w:marRight w:val="0"/>
                  <w:marTop w:val="0"/>
                  <w:marBottom w:val="0"/>
                  <w:divBdr>
                    <w:top w:val="none" w:sz="0" w:space="0" w:color="auto"/>
                    <w:left w:val="none" w:sz="0" w:space="0" w:color="auto"/>
                    <w:bottom w:val="none" w:sz="0" w:space="0" w:color="auto"/>
                    <w:right w:val="none" w:sz="0" w:space="0" w:color="auto"/>
                  </w:divBdr>
                  <w:divsChild>
                    <w:div w:id="183009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481156">
              <w:marLeft w:val="0"/>
              <w:marRight w:val="0"/>
              <w:marTop w:val="0"/>
              <w:marBottom w:val="0"/>
              <w:divBdr>
                <w:top w:val="none" w:sz="0" w:space="0" w:color="auto"/>
                <w:left w:val="none" w:sz="0" w:space="0" w:color="auto"/>
                <w:bottom w:val="none" w:sz="0" w:space="0" w:color="auto"/>
                <w:right w:val="none" w:sz="0" w:space="0" w:color="auto"/>
              </w:divBdr>
            </w:div>
          </w:divsChild>
        </w:div>
        <w:div w:id="989795040">
          <w:marLeft w:val="0"/>
          <w:marRight w:val="0"/>
          <w:marTop w:val="0"/>
          <w:marBottom w:val="0"/>
          <w:divBdr>
            <w:top w:val="none" w:sz="0" w:space="0" w:color="auto"/>
            <w:left w:val="none" w:sz="0" w:space="0" w:color="auto"/>
            <w:bottom w:val="none" w:sz="0" w:space="0" w:color="auto"/>
            <w:right w:val="none" w:sz="0" w:space="0" w:color="auto"/>
          </w:divBdr>
          <w:divsChild>
            <w:div w:id="1788546472">
              <w:marLeft w:val="0"/>
              <w:marRight w:val="0"/>
              <w:marTop w:val="0"/>
              <w:marBottom w:val="0"/>
              <w:divBdr>
                <w:top w:val="none" w:sz="0" w:space="0" w:color="auto"/>
                <w:left w:val="none" w:sz="0" w:space="0" w:color="auto"/>
                <w:bottom w:val="none" w:sz="0" w:space="0" w:color="auto"/>
                <w:right w:val="none" w:sz="0" w:space="0" w:color="auto"/>
              </w:divBdr>
            </w:div>
            <w:div w:id="559290371">
              <w:marLeft w:val="0"/>
              <w:marRight w:val="0"/>
              <w:marTop w:val="0"/>
              <w:marBottom w:val="0"/>
              <w:divBdr>
                <w:top w:val="none" w:sz="0" w:space="0" w:color="auto"/>
                <w:left w:val="none" w:sz="0" w:space="0" w:color="auto"/>
                <w:bottom w:val="none" w:sz="0" w:space="0" w:color="auto"/>
                <w:right w:val="none" w:sz="0" w:space="0" w:color="auto"/>
              </w:divBdr>
              <w:divsChild>
                <w:div w:id="160515044">
                  <w:marLeft w:val="0"/>
                  <w:marRight w:val="0"/>
                  <w:marTop w:val="0"/>
                  <w:marBottom w:val="0"/>
                  <w:divBdr>
                    <w:top w:val="none" w:sz="0" w:space="0" w:color="auto"/>
                    <w:left w:val="none" w:sz="0" w:space="0" w:color="auto"/>
                    <w:bottom w:val="none" w:sz="0" w:space="0" w:color="auto"/>
                    <w:right w:val="none" w:sz="0" w:space="0" w:color="auto"/>
                  </w:divBdr>
                  <w:divsChild>
                    <w:div w:id="213424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94270">
              <w:marLeft w:val="0"/>
              <w:marRight w:val="0"/>
              <w:marTop w:val="0"/>
              <w:marBottom w:val="0"/>
              <w:divBdr>
                <w:top w:val="none" w:sz="0" w:space="0" w:color="auto"/>
                <w:left w:val="none" w:sz="0" w:space="0" w:color="auto"/>
                <w:bottom w:val="none" w:sz="0" w:space="0" w:color="auto"/>
                <w:right w:val="none" w:sz="0" w:space="0" w:color="auto"/>
              </w:divBdr>
            </w:div>
          </w:divsChild>
        </w:div>
        <w:div w:id="1314025735">
          <w:marLeft w:val="0"/>
          <w:marRight w:val="0"/>
          <w:marTop w:val="0"/>
          <w:marBottom w:val="0"/>
          <w:divBdr>
            <w:top w:val="none" w:sz="0" w:space="0" w:color="auto"/>
            <w:left w:val="none" w:sz="0" w:space="0" w:color="auto"/>
            <w:bottom w:val="none" w:sz="0" w:space="0" w:color="auto"/>
            <w:right w:val="none" w:sz="0" w:space="0" w:color="auto"/>
          </w:divBdr>
          <w:divsChild>
            <w:div w:id="471024250">
              <w:marLeft w:val="0"/>
              <w:marRight w:val="0"/>
              <w:marTop w:val="0"/>
              <w:marBottom w:val="0"/>
              <w:divBdr>
                <w:top w:val="none" w:sz="0" w:space="0" w:color="auto"/>
                <w:left w:val="none" w:sz="0" w:space="0" w:color="auto"/>
                <w:bottom w:val="none" w:sz="0" w:space="0" w:color="auto"/>
                <w:right w:val="none" w:sz="0" w:space="0" w:color="auto"/>
              </w:divBdr>
            </w:div>
            <w:div w:id="278682950">
              <w:marLeft w:val="0"/>
              <w:marRight w:val="0"/>
              <w:marTop w:val="0"/>
              <w:marBottom w:val="0"/>
              <w:divBdr>
                <w:top w:val="none" w:sz="0" w:space="0" w:color="auto"/>
                <w:left w:val="none" w:sz="0" w:space="0" w:color="auto"/>
                <w:bottom w:val="none" w:sz="0" w:space="0" w:color="auto"/>
                <w:right w:val="none" w:sz="0" w:space="0" w:color="auto"/>
              </w:divBdr>
              <w:divsChild>
                <w:div w:id="277219135">
                  <w:marLeft w:val="0"/>
                  <w:marRight w:val="0"/>
                  <w:marTop w:val="0"/>
                  <w:marBottom w:val="0"/>
                  <w:divBdr>
                    <w:top w:val="none" w:sz="0" w:space="0" w:color="auto"/>
                    <w:left w:val="none" w:sz="0" w:space="0" w:color="auto"/>
                    <w:bottom w:val="none" w:sz="0" w:space="0" w:color="auto"/>
                    <w:right w:val="none" w:sz="0" w:space="0" w:color="auto"/>
                  </w:divBdr>
                  <w:divsChild>
                    <w:div w:id="148539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72997">
              <w:marLeft w:val="0"/>
              <w:marRight w:val="0"/>
              <w:marTop w:val="0"/>
              <w:marBottom w:val="0"/>
              <w:divBdr>
                <w:top w:val="none" w:sz="0" w:space="0" w:color="auto"/>
                <w:left w:val="none" w:sz="0" w:space="0" w:color="auto"/>
                <w:bottom w:val="none" w:sz="0" w:space="0" w:color="auto"/>
                <w:right w:val="none" w:sz="0" w:space="0" w:color="auto"/>
              </w:divBdr>
            </w:div>
          </w:divsChild>
        </w:div>
        <w:div w:id="573854181">
          <w:marLeft w:val="0"/>
          <w:marRight w:val="0"/>
          <w:marTop w:val="0"/>
          <w:marBottom w:val="0"/>
          <w:divBdr>
            <w:top w:val="none" w:sz="0" w:space="0" w:color="auto"/>
            <w:left w:val="none" w:sz="0" w:space="0" w:color="auto"/>
            <w:bottom w:val="none" w:sz="0" w:space="0" w:color="auto"/>
            <w:right w:val="none" w:sz="0" w:space="0" w:color="auto"/>
          </w:divBdr>
          <w:divsChild>
            <w:div w:id="1424448200">
              <w:marLeft w:val="0"/>
              <w:marRight w:val="0"/>
              <w:marTop w:val="0"/>
              <w:marBottom w:val="0"/>
              <w:divBdr>
                <w:top w:val="none" w:sz="0" w:space="0" w:color="auto"/>
                <w:left w:val="none" w:sz="0" w:space="0" w:color="auto"/>
                <w:bottom w:val="none" w:sz="0" w:space="0" w:color="auto"/>
                <w:right w:val="none" w:sz="0" w:space="0" w:color="auto"/>
              </w:divBdr>
            </w:div>
            <w:div w:id="1846630042">
              <w:marLeft w:val="0"/>
              <w:marRight w:val="0"/>
              <w:marTop w:val="0"/>
              <w:marBottom w:val="0"/>
              <w:divBdr>
                <w:top w:val="none" w:sz="0" w:space="0" w:color="auto"/>
                <w:left w:val="none" w:sz="0" w:space="0" w:color="auto"/>
                <w:bottom w:val="none" w:sz="0" w:space="0" w:color="auto"/>
                <w:right w:val="none" w:sz="0" w:space="0" w:color="auto"/>
              </w:divBdr>
              <w:divsChild>
                <w:div w:id="1962766276">
                  <w:marLeft w:val="0"/>
                  <w:marRight w:val="0"/>
                  <w:marTop w:val="0"/>
                  <w:marBottom w:val="0"/>
                  <w:divBdr>
                    <w:top w:val="none" w:sz="0" w:space="0" w:color="auto"/>
                    <w:left w:val="none" w:sz="0" w:space="0" w:color="auto"/>
                    <w:bottom w:val="none" w:sz="0" w:space="0" w:color="auto"/>
                    <w:right w:val="none" w:sz="0" w:space="0" w:color="auto"/>
                  </w:divBdr>
                  <w:divsChild>
                    <w:div w:id="137188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86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9418">
      <w:bodyDiv w:val="1"/>
      <w:marLeft w:val="0"/>
      <w:marRight w:val="0"/>
      <w:marTop w:val="0"/>
      <w:marBottom w:val="0"/>
      <w:divBdr>
        <w:top w:val="none" w:sz="0" w:space="0" w:color="auto"/>
        <w:left w:val="none" w:sz="0" w:space="0" w:color="auto"/>
        <w:bottom w:val="none" w:sz="0" w:space="0" w:color="auto"/>
        <w:right w:val="none" w:sz="0" w:space="0" w:color="auto"/>
      </w:divBdr>
    </w:div>
    <w:div w:id="1294167462">
      <w:bodyDiv w:val="1"/>
      <w:marLeft w:val="0"/>
      <w:marRight w:val="0"/>
      <w:marTop w:val="0"/>
      <w:marBottom w:val="0"/>
      <w:divBdr>
        <w:top w:val="none" w:sz="0" w:space="0" w:color="auto"/>
        <w:left w:val="none" w:sz="0" w:space="0" w:color="auto"/>
        <w:bottom w:val="none" w:sz="0" w:space="0" w:color="auto"/>
        <w:right w:val="none" w:sz="0" w:space="0" w:color="auto"/>
      </w:divBdr>
    </w:div>
    <w:div w:id="1345748070">
      <w:bodyDiv w:val="1"/>
      <w:marLeft w:val="0"/>
      <w:marRight w:val="0"/>
      <w:marTop w:val="0"/>
      <w:marBottom w:val="0"/>
      <w:divBdr>
        <w:top w:val="none" w:sz="0" w:space="0" w:color="auto"/>
        <w:left w:val="none" w:sz="0" w:space="0" w:color="auto"/>
        <w:bottom w:val="none" w:sz="0" w:space="0" w:color="auto"/>
        <w:right w:val="none" w:sz="0" w:space="0" w:color="auto"/>
      </w:divBdr>
    </w:div>
    <w:div w:id="1354383695">
      <w:bodyDiv w:val="1"/>
      <w:marLeft w:val="0"/>
      <w:marRight w:val="0"/>
      <w:marTop w:val="0"/>
      <w:marBottom w:val="0"/>
      <w:divBdr>
        <w:top w:val="none" w:sz="0" w:space="0" w:color="auto"/>
        <w:left w:val="none" w:sz="0" w:space="0" w:color="auto"/>
        <w:bottom w:val="none" w:sz="0" w:space="0" w:color="auto"/>
        <w:right w:val="none" w:sz="0" w:space="0" w:color="auto"/>
      </w:divBdr>
    </w:div>
    <w:div w:id="1373965804">
      <w:bodyDiv w:val="1"/>
      <w:marLeft w:val="0"/>
      <w:marRight w:val="0"/>
      <w:marTop w:val="0"/>
      <w:marBottom w:val="0"/>
      <w:divBdr>
        <w:top w:val="none" w:sz="0" w:space="0" w:color="auto"/>
        <w:left w:val="none" w:sz="0" w:space="0" w:color="auto"/>
        <w:bottom w:val="none" w:sz="0" w:space="0" w:color="auto"/>
        <w:right w:val="none" w:sz="0" w:space="0" w:color="auto"/>
      </w:divBdr>
    </w:div>
    <w:div w:id="1465738657">
      <w:bodyDiv w:val="1"/>
      <w:marLeft w:val="0"/>
      <w:marRight w:val="0"/>
      <w:marTop w:val="0"/>
      <w:marBottom w:val="0"/>
      <w:divBdr>
        <w:top w:val="none" w:sz="0" w:space="0" w:color="auto"/>
        <w:left w:val="none" w:sz="0" w:space="0" w:color="auto"/>
        <w:bottom w:val="none" w:sz="0" w:space="0" w:color="auto"/>
        <w:right w:val="none" w:sz="0" w:space="0" w:color="auto"/>
      </w:divBdr>
      <w:divsChild>
        <w:div w:id="62264880">
          <w:marLeft w:val="0"/>
          <w:marRight w:val="0"/>
          <w:marTop w:val="0"/>
          <w:marBottom w:val="0"/>
          <w:divBdr>
            <w:top w:val="none" w:sz="0" w:space="0" w:color="auto"/>
            <w:left w:val="none" w:sz="0" w:space="0" w:color="auto"/>
            <w:bottom w:val="none" w:sz="0" w:space="0" w:color="auto"/>
            <w:right w:val="none" w:sz="0" w:space="0" w:color="auto"/>
          </w:divBdr>
          <w:divsChild>
            <w:div w:id="358048339">
              <w:marLeft w:val="0"/>
              <w:marRight w:val="0"/>
              <w:marTop w:val="0"/>
              <w:marBottom w:val="0"/>
              <w:divBdr>
                <w:top w:val="none" w:sz="0" w:space="0" w:color="auto"/>
                <w:left w:val="none" w:sz="0" w:space="0" w:color="auto"/>
                <w:bottom w:val="none" w:sz="0" w:space="0" w:color="auto"/>
                <w:right w:val="none" w:sz="0" w:space="0" w:color="auto"/>
              </w:divBdr>
            </w:div>
            <w:div w:id="1779638043">
              <w:marLeft w:val="0"/>
              <w:marRight w:val="0"/>
              <w:marTop w:val="0"/>
              <w:marBottom w:val="0"/>
              <w:divBdr>
                <w:top w:val="none" w:sz="0" w:space="0" w:color="auto"/>
                <w:left w:val="none" w:sz="0" w:space="0" w:color="auto"/>
                <w:bottom w:val="none" w:sz="0" w:space="0" w:color="auto"/>
                <w:right w:val="none" w:sz="0" w:space="0" w:color="auto"/>
              </w:divBdr>
              <w:divsChild>
                <w:div w:id="1027176546">
                  <w:marLeft w:val="0"/>
                  <w:marRight w:val="0"/>
                  <w:marTop w:val="0"/>
                  <w:marBottom w:val="0"/>
                  <w:divBdr>
                    <w:top w:val="none" w:sz="0" w:space="0" w:color="auto"/>
                    <w:left w:val="none" w:sz="0" w:space="0" w:color="auto"/>
                    <w:bottom w:val="none" w:sz="0" w:space="0" w:color="auto"/>
                    <w:right w:val="none" w:sz="0" w:space="0" w:color="auto"/>
                  </w:divBdr>
                  <w:divsChild>
                    <w:div w:id="65137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85429">
              <w:marLeft w:val="0"/>
              <w:marRight w:val="0"/>
              <w:marTop w:val="0"/>
              <w:marBottom w:val="0"/>
              <w:divBdr>
                <w:top w:val="none" w:sz="0" w:space="0" w:color="auto"/>
                <w:left w:val="none" w:sz="0" w:space="0" w:color="auto"/>
                <w:bottom w:val="none" w:sz="0" w:space="0" w:color="auto"/>
                <w:right w:val="none" w:sz="0" w:space="0" w:color="auto"/>
              </w:divBdr>
            </w:div>
          </w:divsChild>
        </w:div>
        <w:div w:id="591015383">
          <w:marLeft w:val="0"/>
          <w:marRight w:val="0"/>
          <w:marTop w:val="0"/>
          <w:marBottom w:val="0"/>
          <w:divBdr>
            <w:top w:val="none" w:sz="0" w:space="0" w:color="auto"/>
            <w:left w:val="none" w:sz="0" w:space="0" w:color="auto"/>
            <w:bottom w:val="none" w:sz="0" w:space="0" w:color="auto"/>
            <w:right w:val="none" w:sz="0" w:space="0" w:color="auto"/>
          </w:divBdr>
          <w:divsChild>
            <w:div w:id="1024554083">
              <w:marLeft w:val="0"/>
              <w:marRight w:val="0"/>
              <w:marTop w:val="0"/>
              <w:marBottom w:val="0"/>
              <w:divBdr>
                <w:top w:val="none" w:sz="0" w:space="0" w:color="auto"/>
                <w:left w:val="none" w:sz="0" w:space="0" w:color="auto"/>
                <w:bottom w:val="none" w:sz="0" w:space="0" w:color="auto"/>
                <w:right w:val="none" w:sz="0" w:space="0" w:color="auto"/>
              </w:divBdr>
            </w:div>
            <w:div w:id="383330418">
              <w:marLeft w:val="0"/>
              <w:marRight w:val="0"/>
              <w:marTop w:val="0"/>
              <w:marBottom w:val="0"/>
              <w:divBdr>
                <w:top w:val="none" w:sz="0" w:space="0" w:color="auto"/>
                <w:left w:val="none" w:sz="0" w:space="0" w:color="auto"/>
                <w:bottom w:val="none" w:sz="0" w:space="0" w:color="auto"/>
                <w:right w:val="none" w:sz="0" w:space="0" w:color="auto"/>
              </w:divBdr>
              <w:divsChild>
                <w:div w:id="57821793">
                  <w:marLeft w:val="0"/>
                  <w:marRight w:val="0"/>
                  <w:marTop w:val="0"/>
                  <w:marBottom w:val="0"/>
                  <w:divBdr>
                    <w:top w:val="none" w:sz="0" w:space="0" w:color="auto"/>
                    <w:left w:val="none" w:sz="0" w:space="0" w:color="auto"/>
                    <w:bottom w:val="none" w:sz="0" w:space="0" w:color="auto"/>
                    <w:right w:val="none" w:sz="0" w:space="0" w:color="auto"/>
                  </w:divBdr>
                  <w:divsChild>
                    <w:div w:id="43682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03653">
              <w:marLeft w:val="0"/>
              <w:marRight w:val="0"/>
              <w:marTop w:val="0"/>
              <w:marBottom w:val="0"/>
              <w:divBdr>
                <w:top w:val="none" w:sz="0" w:space="0" w:color="auto"/>
                <w:left w:val="none" w:sz="0" w:space="0" w:color="auto"/>
                <w:bottom w:val="none" w:sz="0" w:space="0" w:color="auto"/>
                <w:right w:val="none" w:sz="0" w:space="0" w:color="auto"/>
              </w:divBdr>
            </w:div>
          </w:divsChild>
        </w:div>
        <w:div w:id="1587766009">
          <w:marLeft w:val="0"/>
          <w:marRight w:val="0"/>
          <w:marTop w:val="0"/>
          <w:marBottom w:val="0"/>
          <w:divBdr>
            <w:top w:val="none" w:sz="0" w:space="0" w:color="auto"/>
            <w:left w:val="none" w:sz="0" w:space="0" w:color="auto"/>
            <w:bottom w:val="none" w:sz="0" w:space="0" w:color="auto"/>
            <w:right w:val="none" w:sz="0" w:space="0" w:color="auto"/>
          </w:divBdr>
          <w:divsChild>
            <w:div w:id="737215295">
              <w:marLeft w:val="0"/>
              <w:marRight w:val="0"/>
              <w:marTop w:val="0"/>
              <w:marBottom w:val="0"/>
              <w:divBdr>
                <w:top w:val="none" w:sz="0" w:space="0" w:color="auto"/>
                <w:left w:val="none" w:sz="0" w:space="0" w:color="auto"/>
                <w:bottom w:val="none" w:sz="0" w:space="0" w:color="auto"/>
                <w:right w:val="none" w:sz="0" w:space="0" w:color="auto"/>
              </w:divBdr>
            </w:div>
            <w:div w:id="1136143785">
              <w:marLeft w:val="0"/>
              <w:marRight w:val="0"/>
              <w:marTop w:val="0"/>
              <w:marBottom w:val="0"/>
              <w:divBdr>
                <w:top w:val="none" w:sz="0" w:space="0" w:color="auto"/>
                <w:left w:val="none" w:sz="0" w:space="0" w:color="auto"/>
                <w:bottom w:val="none" w:sz="0" w:space="0" w:color="auto"/>
                <w:right w:val="none" w:sz="0" w:space="0" w:color="auto"/>
              </w:divBdr>
              <w:divsChild>
                <w:div w:id="1890265446">
                  <w:marLeft w:val="0"/>
                  <w:marRight w:val="0"/>
                  <w:marTop w:val="0"/>
                  <w:marBottom w:val="0"/>
                  <w:divBdr>
                    <w:top w:val="none" w:sz="0" w:space="0" w:color="auto"/>
                    <w:left w:val="none" w:sz="0" w:space="0" w:color="auto"/>
                    <w:bottom w:val="none" w:sz="0" w:space="0" w:color="auto"/>
                    <w:right w:val="none" w:sz="0" w:space="0" w:color="auto"/>
                  </w:divBdr>
                  <w:divsChild>
                    <w:div w:id="7393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3089">
              <w:marLeft w:val="0"/>
              <w:marRight w:val="0"/>
              <w:marTop w:val="0"/>
              <w:marBottom w:val="0"/>
              <w:divBdr>
                <w:top w:val="none" w:sz="0" w:space="0" w:color="auto"/>
                <w:left w:val="none" w:sz="0" w:space="0" w:color="auto"/>
                <w:bottom w:val="none" w:sz="0" w:space="0" w:color="auto"/>
                <w:right w:val="none" w:sz="0" w:space="0" w:color="auto"/>
              </w:divBdr>
            </w:div>
          </w:divsChild>
        </w:div>
        <w:div w:id="1972126616">
          <w:marLeft w:val="0"/>
          <w:marRight w:val="0"/>
          <w:marTop w:val="0"/>
          <w:marBottom w:val="0"/>
          <w:divBdr>
            <w:top w:val="none" w:sz="0" w:space="0" w:color="auto"/>
            <w:left w:val="none" w:sz="0" w:space="0" w:color="auto"/>
            <w:bottom w:val="none" w:sz="0" w:space="0" w:color="auto"/>
            <w:right w:val="none" w:sz="0" w:space="0" w:color="auto"/>
          </w:divBdr>
          <w:divsChild>
            <w:div w:id="488178344">
              <w:marLeft w:val="0"/>
              <w:marRight w:val="0"/>
              <w:marTop w:val="0"/>
              <w:marBottom w:val="0"/>
              <w:divBdr>
                <w:top w:val="none" w:sz="0" w:space="0" w:color="auto"/>
                <w:left w:val="none" w:sz="0" w:space="0" w:color="auto"/>
                <w:bottom w:val="none" w:sz="0" w:space="0" w:color="auto"/>
                <w:right w:val="none" w:sz="0" w:space="0" w:color="auto"/>
              </w:divBdr>
            </w:div>
            <w:div w:id="1514299833">
              <w:marLeft w:val="0"/>
              <w:marRight w:val="0"/>
              <w:marTop w:val="0"/>
              <w:marBottom w:val="0"/>
              <w:divBdr>
                <w:top w:val="none" w:sz="0" w:space="0" w:color="auto"/>
                <w:left w:val="none" w:sz="0" w:space="0" w:color="auto"/>
                <w:bottom w:val="none" w:sz="0" w:space="0" w:color="auto"/>
                <w:right w:val="none" w:sz="0" w:space="0" w:color="auto"/>
              </w:divBdr>
              <w:divsChild>
                <w:div w:id="2082408247">
                  <w:marLeft w:val="0"/>
                  <w:marRight w:val="0"/>
                  <w:marTop w:val="0"/>
                  <w:marBottom w:val="0"/>
                  <w:divBdr>
                    <w:top w:val="none" w:sz="0" w:space="0" w:color="auto"/>
                    <w:left w:val="none" w:sz="0" w:space="0" w:color="auto"/>
                    <w:bottom w:val="none" w:sz="0" w:space="0" w:color="auto"/>
                    <w:right w:val="none" w:sz="0" w:space="0" w:color="auto"/>
                  </w:divBdr>
                  <w:divsChild>
                    <w:div w:id="164110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9835">
              <w:marLeft w:val="0"/>
              <w:marRight w:val="0"/>
              <w:marTop w:val="0"/>
              <w:marBottom w:val="0"/>
              <w:divBdr>
                <w:top w:val="none" w:sz="0" w:space="0" w:color="auto"/>
                <w:left w:val="none" w:sz="0" w:space="0" w:color="auto"/>
                <w:bottom w:val="none" w:sz="0" w:space="0" w:color="auto"/>
                <w:right w:val="none" w:sz="0" w:space="0" w:color="auto"/>
              </w:divBdr>
            </w:div>
          </w:divsChild>
        </w:div>
        <w:div w:id="1954628422">
          <w:marLeft w:val="0"/>
          <w:marRight w:val="0"/>
          <w:marTop w:val="0"/>
          <w:marBottom w:val="0"/>
          <w:divBdr>
            <w:top w:val="none" w:sz="0" w:space="0" w:color="auto"/>
            <w:left w:val="none" w:sz="0" w:space="0" w:color="auto"/>
            <w:bottom w:val="none" w:sz="0" w:space="0" w:color="auto"/>
            <w:right w:val="none" w:sz="0" w:space="0" w:color="auto"/>
          </w:divBdr>
          <w:divsChild>
            <w:div w:id="879055745">
              <w:marLeft w:val="0"/>
              <w:marRight w:val="0"/>
              <w:marTop w:val="0"/>
              <w:marBottom w:val="0"/>
              <w:divBdr>
                <w:top w:val="none" w:sz="0" w:space="0" w:color="auto"/>
                <w:left w:val="none" w:sz="0" w:space="0" w:color="auto"/>
                <w:bottom w:val="none" w:sz="0" w:space="0" w:color="auto"/>
                <w:right w:val="none" w:sz="0" w:space="0" w:color="auto"/>
              </w:divBdr>
            </w:div>
            <w:div w:id="1362826039">
              <w:marLeft w:val="0"/>
              <w:marRight w:val="0"/>
              <w:marTop w:val="0"/>
              <w:marBottom w:val="0"/>
              <w:divBdr>
                <w:top w:val="none" w:sz="0" w:space="0" w:color="auto"/>
                <w:left w:val="none" w:sz="0" w:space="0" w:color="auto"/>
                <w:bottom w:val="none" w:sz="0" w:space="0" w:color="auto"/>
                <w:right w:val="none" w:sz="0" w:space="0" w:color="auto"/>
              </w:divBdr>
              <w:divsChild>
                <w:div w:id="325743980">
                  <w:marLeft w:val="0"/>
                  <w:marRight w:val="0"/>
                  <w:marTop w:val="0"/>
                  <w:marBottom w:val="0"/>
                  <w:divBdr>
                    <w:top w:val="none" w:sz="0" w:space="0" w:color="auto"/>
                    <w:left w:val="none" w:sz="0" w:space="0" w:color="auto"/>
                    <w:bottom w:val="none" w:sz="0" w:space="0" w:color="auto"/>
                    <w:right w:val="none" w:sz="0" w:space="0" w:color="auto"/>
                  </w:divBdr>
                  <w:divsChild>
                    <w:div w:id="6522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08611">
              <w:marLeft w:val="0"/>
              <w:marRight w:val="0"/>
              <w:marTop w:val="0"/>
              <w:marBottom w:val="0"/>
              <w:divBdr>
                <w:top w:val="none" w:sz="0" w:space="0" w:color="auto"/>
                <w:left w:val="none" w:sz="0" w:space="0" w:color="auto"/>
                <w:bottom w:val="none" w:sz="0" w:space="0" w:color="auto"/>
                <w:right w:val="none" w:sz="0" w:space="0" w:color="auto"/>
              </w:divBdr>
            </w:div>
          </w:divsChild>
        </w:div>
        <w:div w:id="1593666225">
          <w:marLeft w:val="0"/>
          <w:marRight w:val="0"/>
          <w:marTop w:val="0"/>
          <w:marBottom w:val="0"/>
          <w:divBdr>
            <w:top w:val="none" w:sz="0" w:space="0" w:color="auto"/>
            <w:left w:val="none" w:sz="0" w:space="0" w:color="auto"/>
            <w:bottom w:val="none" w:sz="0" w:space="0" w:color="auto"/>
            <w:right w:val="none" w:sz="0" w:space="0" w:color="auto"/>
          </w:divBdr>
          <w:divsChild>
            <w:div w:id="1722943294">
              <w:marLeft w:val="0"/>
              <w:marRight w:val="0"/>
              <w:marTop w:val="0"/>
              <w:marBottom w:val="0"/>
              <w:divBdr>
                <w:top w:val="none" w:sz="0" w:space="0" w:color="auto"/>
                <w:left w:val="none" w:sz="0" w:space="0" w:color="auto"/>
                <w:bottom w:val="none" w:sz="0" w:space="0" w:color="auto"/>
                <w:right w:val="none" w:sz="0" w:space="0" w:color="auto"/>
              </w:divBdr>
            </w:div>
            <w:div w:id="350448457">
              <w:marLeft w:val="0"/>
              <w:marRight w:val="0"/>
              <w:marTop w:val="0"/>
              <w:marBottom w:val="0"/>
              <w:divBdr>
                <w:top w:val="none" w:sz="0" w:space="0" w:color="auto"/>
                <w:left w:val="none" w:sz="0" w:space="0" w:color="auto"/>
                <w:bottom w:val="none" w:sz="0" w:space="0" w:color="auto"/>
                <w:right w:val="none" w:sz="0" w:space="0" w:color="auto"/>
              </w:divBdr>
              <w:divsChild>
                <w:div w:id="1351879294">
                  <w:marLeft w:val="0"/>
                  <w:marRight w:val="0"/>
                  <w:marTop w:val="0"/>
                  <w:marBottom w:val="0"/>
                  <w:divBdr>
                    <w:top w:val="none" w:sz="0" w:space="0" w:color="auto"/>
                    <w:left w:val="none" w:sz="0" w:space="0" w:color="auto"/>
                    <w:bottom w:val="none" w:sz="0" w:space="0" w:color="auto"/>
                    <w:right w:val="none" w:sz="0" w:space="0" w:color="auto"/>
                  </w:divBdr>
                  <w:divsChild>
                    <w:div w:id="182303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72183">
              <w:marLeft w:val="0"/>
              <w:marRight w:val="0"/>
              <w:marTop w:val="0"/>
              <w:marBottom w:val="0"/>
              <w:divBdr>
                <w:top w:val="none" w:sz="0" w:space="0" w:color="auto"/>
                <w:left w:val="none" w:sz="0" w:space="0" w:color="auto"/>
                <w:bottom w:val="none" w:sz="0" w:space="0" w:color="auto"/>
                <w:right w:val="none" w:sz="0" w:space="0" w:color="auto"/>
              </w:divBdr>
            </w:div>
          </w:divsChild>
        </w:div>
        <w:div w:id="1954752628">
          <w:marLeft w:val="0"/>
          <w:marRight w:val="0"/>
          <w:marTop w:val="0"/>
          <w:marBottom w:val="0"/>
          <w:divBdr>
            <w:top w:val="none" w:sz="0" w:space="0" w:color="auto"/>
            <w:left w:val="none" w:sz="0" w:space="0" w:color="auto"/>
            <w:bottom w:val="none" w:sz="0" w:space="0" w:color="auto"/>
            <w:right w:val="none" w:sz="0" w:space="0" w:color="auto"/>
          </w:divBdr>
          <w:divsChild>
            <w:div w:id="748625386">
              <w:marLeft w:val="0"/>
              <w:marRight w:val="0"/>
              <w:marTop w:val="0"/>
              <w:marBottom w:val="0"/>
              <w:divBdr>
                <w:top w:val="none" w:sz="0" w:space="0" w:color="auto"/>
                <w:left w:val="none" w:sz="0" w:space="0" w:color="auto"/>
                <w:bottom w:val="none" w:sz="0" w:space="0" w:color="auto"/>
                <w:right w:val="none" w:sz="0" w:space="0" w:color="auto"/>
              </w:divBdr>
            </w:div>
            <w:div w:id="334960850">
              <w:marLeft w:val="0"/>
              <w:marRight w:val="0"/>
              <w:marTop w:val="0"/>
              <w:marBottom w:val="0"/>
              <w:divBdr>
                <w:top w:val="none" w:sz="0" w:space="0" w:color="auto"/>
                <w:left w:val="none" w:sz="0" w:space="0" w:color="auto"/>
                <w:bottom w:val="none" w:sz="0" w:space="0" w:color="auto"/>
                <w:right w:val="none" w:sz="0" w:space="0" w:color="auto"/>
              </w:divBdr>
              <w:divsChild>
                <w:div w:id="741490209">
                  <w:marLeft w:val="0"/>
                  <w:marRight w:val="0"/>
                  <w:marTop w:val="0"/>
                  <w:marBottom w:val="0"/>
                  <w:divBdr>
                    <w:top w:val="none" w:sz="0" w:space="0" w:color="auto"/>
                    <w:left w:val="none" w:sz="0" w:space="0" w:color="auto"/>
                    <w:bottom w:val="none" w:sz="0" w:space="0" w:color="auto"/>
                    <w:right w:val="none" w:sz="0" w:space="0" w:color="auto"/>
                  </w:divBdr>
                  <w:divsChild>
                    <w:div w:id="8270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31885">
              <w:marLeft w:val="0"/>
              <w:marRight w:val="0"/>
              <w:marTop w:val="0"/>
              <w:marBottom w:val="0"/>
              <w:divBdr>
                <w:top w:val="none" w:sz="0" w:space="0" w:color="auto"/>
                <w:left w:val="none" w:sz="0" w:space="0" w:color="auto"/>
                <w:bottom w:val="none" w:sz="0" w:space="0" w:color="auto"/>
                <w:right w:val="none" w:sz="0" w:space="0" w:color="auto"/>
              </w:divBdr>
            </w:div>
          </w:divsChild>
        </w:div>
        <w:div w:id="1879930397">
          <w:marLeft w:val="0"/>
          <w:marRight w:val="0"/>
          <w:marTop w:val="0"/>
          <w:marBottom w:val="0"/>
          <w:divBdr>
            <w:top w:val="none" w:sz="0" w:space="0" w:color="auto"/>
            <w:left w:val="none" w:sz="0" w:space="0" w:color="auto"/>
            <w:bottom w:val="none" w:sz="0" w:space="0" w:color="auto"/>
            <w:right w:val="none" w:sz="0" w:space="0" w:color="auto"/>
          </w:divBdr>
          <w:divsChild>
            <w:div w:id="1876575337">
              <w:marLeft w:val="0"/>
              <w:marRight w:val="0"/>
              <w:marTop w:val="0"/>
              <w:marBottom w:val="0"/>
              <w:divBdr>
                <w:top w:val="none" w:sz="0" w:space="0" w:color="auto"/>
                <w:left w:val="none" w:sz="0" w:space="0" w:color="auto"/>
                <w:bottom w:val="none" w:sz="0" w:space="0" w:color="auto"/>
                <w:right w:val="none" w:sz="0" w:space="0" w:color="auto"/>
              </w:divBdr>
            </w:div>
            <w:div w:id="1972207199">
              <w:marLeft w:val="0"/>
              <w:marRight w:val="0"/>
              <w:marTop w:val="0"/>
              <w:marBottom w:val="0"/>
              <w:divBdr>
                <w:top w:val="none" w:sz="0" w:space="0" w:color="auto"/>
                <w:left w:val="none" w:sz="0" w:space="0" w:color="auto"/>
                <w:bottom w:val="none" w:sz="0" w:space="0" w:color="auto"/>
                <w:right w:val="none" w:sz="0" w:space="0" w:color="auto"/>
              </w:divBdr>
              <w:divsChild>
                <w:div w:id="300771181">
                  <w:marLeft w:val="0"/>
                  <w:marRight w:val="0"/>
                  <w:marTop w:val="0"/>
                  <w:marBottom w:val="0"/>
                  <w:divBdr>
                    <w:top w:val="none" w:sz="0" w:space="0" w:color="auto"/>
                    <w:left w:val="none" w:sz="0" w:space="0" w:color="auto"/>
                    <w:bottom w:val="none" w:sz="0" w:space="0" w:color="auto"/>
                    <w:right w:val="none" w:sz="0" w:space="0" w:color="auto"/>
                  </w:divBdr>
                  <w:divsChild>
                    <w:div w:id="5309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952738">
              <w:marLeft w:val="0"/>
              <w:marRight w:val="0"/>
              <w:marTop w:val="0"/>
              <w:marBottom w:val="0"/>
              <w:divBdr>
                <w:top w:val="none" w:sz="0" w:space="0" w:color="auto"/>
                <w:left w:val="none" w:sz="0" w:space="0" w:color="auto"/>
                <w:bottom w:val="none" w:sz="0" w:space="0" w:color="auto"/>
                <w:right w:val="none" w:sz="0" w:space="0" w:color="auto"/>
              </w:divBdr>
            </w:div>
          </w:divsChild>
        </w:div>
        <w:div w:id="14580924">
          <w:marLeft w:val="0"/>
          <w:marRight w:val="0"/>
          <w:marTop w:val="0"/>
          <w:marBottom w:val="0"/>
          <w:divBdr>
            <w:top w:val="none" w:sz="0" w:space="0" w:color="auto"/>
            <w:left w:val="none" w:sz="0" w:space="0" w:color="auto"/>
            <w:bottom w:val="none" w:sz="0" w:space="0" w:color="auto"/>
            <w:right w:val="none" w:sz="0" w:space="0" w:color="auto"/>
          </w:divBdr>
          <w:divsChild>
            <w:div w:id="1518303470">
              <w:marLeft w:val="0"/>
              <w:marRight w:val="0"/>
              <w:marTop w:val="0"/>
              <w:marBottom w:val="0"/>
              <w:divBdr>
                <w:top w:val="none" w:sz="0" w:space="0" w:color="auto"/>
                <w:left w:val="none" w:sz="0" w:space="0" w:color="auto"/>
                <w:bottom w:val="none" w:sz="0" w:space="0" w:color="auto"/>
                <w:right w:val="none" w:sz="0" w:space="0" w:color="auto"/>
              </w:divBdr>
            </w:div>
            <w:div w:id="367729427">
              <w:marLeft w:val="0"/>
              <w:marRight w:val="0"/>
              <w:marTop w:val="0"/>
              <w:marBottom w:val="0"/>
              <w:divBdr>
                <w:top w:val="none" w:sz="0" w:space="0" w:color="auto"/>
                <w:left w:val="none" w:sz="0" w:space="0" w:color="auto"/>
                <w:bottom w:val="none" w:sz="0" w:space="0" w:color="auto"/>
                <w:right w:val="none" w:sz="0" w:space="0" w:color="auto"/>
              </w:divBdr>
              <w:divsChild>
                <w:div w:id="765808456">
                  <w:marLeft w:val="0"/>
                  <w:marRight w:val="0"/>
                  <w:marTop w:val="0"/>
                  <w:marBottom w:val="0"/>
                  <w:divBdr>
                    <w:top w:val="none" w:sz="0" w:space="0" w:color="auto"/>
                    <w:left w:val="none" w:sz="0" w:space="0" w:color="auto"/>
                    <w:bottom w:val="none" w:sz="0" w:space="0" w:color="auto"/>
                    <w:right w:val="none" w:sz="0" w:space="0" w:color="auto"/>
                  </w:divBdr>
                  <w:divsChild>
                    <w:div w:id="173600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529541">
              <w:marLeft w:val="0"/>
              <w:marRight w:val="0"/>
              <w:marTop w:val="0"/>
              <w:marBottom w:val="0"/>
              <w:divBdr>
                <w:top w:val="none" w:sz="0" w:space="0" w:color="auto"/>
                <w:left w:val="none" w:sz="0" w:space="0" w:color="auto"/>
                <w:bottom w:val="none" w:sz="0" w:space="0" w:color="auto"/>
                <w:right w:val="none" w:sz="0" w:space="0" w:color="auto"/>
              </w:divBdr>
            </w:div>
          </w:divsChild>
        </w:div>
        <w:div w:id="784733446">
          <w:marLeft w:val="0"/>
          <w:marRight w:val="0"/>
          <w:marTop w:val="0"/>
          <w:marBottom w:val="0"/>
          <w:divBdr>
            <w:top w:val="none" w:sz="0" w:space="0" w:color="auto"/>
            <w:left w:val="none" w:sz="0" w:space="0" w:color="auto"/>
            <w:bottom w:val="none" w:sz="0" w:space="0" w:color="auto"/>
            <w:right w:val="none" w:sz="0" w:space="0" w:color="auto"/>
          </w:divBdr>
          <w:divsChild>
            <w:div w:id="1990592369">
              <w:marLeft w:val="0"/>
              <w:marRight w:val="0"/>
              <w:marTop w:val="0"/>
              <w:marBottom w:val="0"/>
              <w:divBdr>
                <w:top w:val="none" w:sz="0" w:space="0" w:color="auto"/>
                <w:left w:val="none" w:sz="0" w:space="0" w:color="auto"/>
                <w:bottom w:val="none" w:sz="0" w:space="0" w:color="auto"/>
                <w:right w:val="none" w:sz="0" w:space="0" w:color="auto"/>
              </w:divBdr>
            </w:div>
            <w:div w:id="1322077979">
              <w:marLeft w:val="0"/>
              <w:marRight w:val="0"/>
              <w:marTop w:val="0"/>
              <w:marBottom w:val="0"/>
              <w:divBdr>
                <w:top w:val="none" w:sz="0" w:space="0" w:color="auto"/>
                <w:left w:val="none" w:sz="0" w:space="0" w:color="auto"/>
                <w:bottom w:val="none" w:sz="0" w:space="0" w:color="auto"/>
                <w:right w:val="none" w:sz="0" w:space="0" w:color="auto"/>
              </w:divBdr>
              <w:divsChild>
                <w:div w:id="1424063919">
                  <w:marLeft w:val="0"/>
                  <w:marRight w:val="0"/>
                  <w:marTop w:val="0"/>
                  <w:marBottom w:val="0"/>
                  <w:divBdr>
                    <w:top w:val="none" w:sz="0" w:space="0" w:color="auto"/>
                    <w:left w:val="none" w:sz="0" w:space="0" w:color="auto"/>
                    <w:bottom w:val="none" w:sz="0" w:space="0" w:color="auto"/>
                    <w:right w:val="none" w:sz="0" w:space="0" w:color="auto"/>
                  </w:divBdr>
                  <w:divsChild>
                    <w:div w:id="28311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73545">
              <w:marLeft w:val="0"/>
              <w:marRight w:val="0"/>
              <w:marTop w:val="0"/>
              <w:marBottom w:val="0"/>
              <w:divBdr>
                <w:top w:val="none" w:sz="0" w:space="0" w:color="auto"/>
                <w:left w:val="none" w:sz="0" w:space="0" w:color="auto"/>
                <w:bottom w:val="none" w:sz="0" w:space="0" w:color="auto"/>
                <w:right w:val="none" w:sz="0" w:space="0" w:color="auto"/>
              </w:divBdr>
            </w:div>
          </w:divsChild>
        </w:div>
        <w:div w:id="194002747">
          <w:marLeft w:val="0"/>
          <w:marRight w:val="0"/>
          <w:marTop w:val="0"/>
          <w:marBottom w:val="0"/>
          <w:divBdr>
            <w:top w:val="none" w:sz="0" w:space="0" w:color="auto"/>
            <w:left w:val="none" w:sz="0" w:space="0" w:color="auto"/>
            <w:bottom w:val="none" w:sz="0" w:space="0" w:color="auto"/>
            <w:right w:val="none" w:sz="0" w:space="0" w:color="auto"/>
          </w:divBdr>
          <w:divsChild>
            <w:div w:id="36900553">
              <w:marLeft w:val="0"/>
              <w:marRight w:val="0"/>
              <w:marTop w:val="0"/>
              <w:marBottom w:val="0"/>
              <w:divBdr>
                <w:top w:val="none" w:sz="0" w:space="0" w:color="auto"/>
                <w:left w:val="none" w:sz="0" w:space="0" w:color="auto"/>
                <w:bottom w:val="none" w:sz="0" w:space="0" w:color="auto"/>
                <w:right w:val="none" w:sz="0" w:space="0" w:color="auto"/>
              </w:divBdr>
            </w:div>
            <w:div w:id="1694961214">
              <w:marLeft w:val="0"/>
              <w:marRight w:val="0"/>
              <w:marTop w:val="0"/>
              <w:marBottom w:val="0"/>
              <w:divBdr>
                <w:top w:val="none" w:sz="0" w:space="0" w:color="auto"/>
                <w:left w:val="none" w:sz="0" w:space="0" w:color="auto"/>
                <w:bottom w:val="none" w:sz="0" w:space="0" w:color="auto"/>
                <w:right w:val="none" w:sz="0" w:space="0" w:color="auto"/>
              </w:divBdr>
              <w:divsChild>
                <w:div w:id="1695307087">
                  <w:marLeft w:val="0"/>
                  <w:marRight w:val="0"/>
                  <w:marTop w:val="0"/>
                  <w:marBottom w:val="0"/>
                  <w:divBdr>
                    <w:top w:val="none" w:sz="0" w:space="0" w:color="auto"/>
                    <w:left w:val="none" w:sz="0" w:space="0" w:color="auto"/>
                    <w:bottom w:val="none" w:sz="0" w:space="0" w:color="auto"/>
                    <w:right w:val="none" w:sz="0" w:space="0" w:color="auto"/>
                  </w:divBdr>
                  <w:divsChild>
                    <w:div w:id="98639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29630">
              <w:marLeft w:val="0"/>
              <w:marRight w:val="0"/>
              <w:marTop w:val="0"/>
              <w:marBottom w:val="0"/>
              <w:divBdr>
                <w:top w:val="none" w:sz="0" w:space="0" w:color="auto"/>
                <w:left w:val="none" w:sz="0" w:space="0" w:color="auto"/>
                <w:bottom w:val="none" w:sz="0" w:space="0" w:color="auto"/>
                <w:right w:val="none" w:sz="0" w:space="0" w:color="auto"/>
              </w:divBdr>
            </w:div>
          </w:divsChild>
        </w:div>
        <w:div w:id="615450420">
          <w:marLeft w:val="0"/>
          <w:marRight w:val="0"/>
          <w:marTop w:val="0"/>
          <w:marBottom w:val="0"/>
          <w:divBdr>
            <w:top w:val="none" w:sz="0" w:space="0" w:color="auto"/>
            <w:left w:val="none" w:sz="0" w:space="0" w:color="auto"/>
            <w:bottom w:val="none" w:sz="0" w:space="0" w:color="auto"/>
            <w:right w:val="none" w:sz="0" w:space="0" w:color="auto"/>
          </w:divBdr>
          <w:divsChild>
            <w:div w:id="1591085864">
              <w:marLeft w:val="0"/>
              <w:marRight w:val="0"/>
              <w:marTop w:val="0"/>
              <w:marBottom w:val="0"/>
              <w:divBdr>
                <w:top w:val="none" w:sz="0" w:space="0" w:color="auto"/>
                <w:left w:val="none" w:sz="0" w:space="0" w:color="auto"/>
                <w:bottom w:val="none" w:sz="0" w:space="0" w:color="auto"/>
                <w:right w:val="none" w:sz="0" w:space="0" w:color="auto"/>
              </w:divBdr>
            </w:div>
            <w:div w:id="1451709240">
              <w:marLeft w:val="0"/>
              <w:marRight w:val="0"/>
              <w:marTop w:val="0"/>
              <w:marBottom w:val="0"/>
              <w:divBdr>
                <w:top w:val="none" w:sz="0" w:space="0" w:color="auto"/>
                <w:left w:val="none" w:sz="0" w:space="0" w:color="auto"/>
                <w:bottom w:val="none" w:sz="0" w:space="0" w:color="auto"/>
                <w:right w:val="none" w:sz="0" w:space="0" w:color="auto"/>
              </w:divBdr>
              <w:divsChild>
                <w:div w:id="451368785">
                  <w:marLeft w:val="0"/>
                  <w:marRight w:val="0"/>
                  <w:marTop w:val="0"/>
                  <w:marBottom w:val="0"/>
                  <w:divBdr>
                    <w:top w:val="none" w:sz="0" w:space="0" w:color="auto"/>
                    <w:left w:val="none" w:sz="0" w:space="0" w:color="auto"/>
                    <w:bottom w:val="none" w:sz="0" w:space="0" w:color="auto"/>
                    <w:right w:val="none" w:sz="0" w:space="0" w:color="auto"/>
                  </w:divBdr>
                  <w:divsChild>
                    <w:div w:id="210568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80457">
              <w:marLeft w:val="0"/>
              <w:marRight w:val="0"/>
              <w:marTop w:val="0"/>
              <w:marBottom w:val="0"/>
              <w:divBdr>
                <w:top w:val="none" w:sz="0" w:space="0" w:color="auto"/>
                <w:left w:val="none" w:sz="0" w:space="0" w:color="auto"/>
                <w:bottom w:val="none" w:sz="0" w:space="0" w:color="auto"/>
                <w:right w:val="none" w:sz="0" w:space="0" w:color="auto"/>
              </w:divBdr>
            </w:div>
          </w:divsChild>
        </w:div>
        <w:div w:id="182911101">
          <w:marLeft w:val="0"/>
          <w:marRight w:val="0"/>
          <w:marTop w:val="0"/>
          <w:marBottom w:val="0"/>
          <w:divBdr>
            <w:top w:val="none" w:sz="0" w:space="0" w:color="auto"/>
            <w:left w:val="none" w:sz="0" w:space="0" w:color="auto"/>
            <w:bottom w:val="none" w:sz="0" w:space="0" w:color="auto"/>
            <w:right w:val="none" w:sz="0" w:space="0" w:color="auto"/>
          </w:divBdr>
          <w:divsChild>
            <w:div w:id="1544437815">
              <w:marLeft w:val="0"/>
              <w:marRight w:val="0"/>
              <w:marTop w:val="0"/>
              <w:marBottom w:val="0"/>
              <w:divBdr>
                <w:top w:val="none" w:sz="0" w:space="0" w:color="auto"/>
                <w:left w:val="none" w:sz="0" w:space="0" w:color="auto"/>
                <w:bottom w:val="none" w:sz="0" w:space="0" w:color="auto"/>
                <w:right w:val="none" w:sz="0" w:space="0" w:color="auto"/>
              </w:divBdr>
            </w:div>
            <w:div w:id="909922969">
              <w:marLeft w:val="0"/>
              <w:marRight w:val="0"/>
              <w:marTop w:val="0"/>
              <w:marBottom w:val="0"/>
              <w:divBdr>
                <w:top w:val="none" w:sz="0" w:space="0" w:color="auto"/>
                <w:left w:val="none" w:sz="0" w:space="0" w:color="auto"/>
                <w:bottom w:val="none" w:sz="0" w:space="0" w:color="auto"/>
                <w:right w:val="none" w:sz="0" w:space="0" w:color="auto"/>
              </w:divBdr>
              <w:divsChild>
                <w:div w:id="1193105732">
                  <w:marLeft w:val="0"/>
                  <w:marRight w:val="0"/>
                  <w:marTop w:val="0"/>
                  <w:marBottom w:val="0"/>
                  <w:divBdr>
                    <w:top w:val="none" w:sz="0" w:space="0" w:color="auto"/>
                    <w:left w:val="none" w:sz="0" w:space="0" w:color="auto"/>
                    <w:bottom w:val="none" w:sz="0" w:space="0" w:color="auto"/>
                    <w:right w:val="none" w:sz="0" w:space="0" w:color="auto"/>
                  </w:divBdr>
                  <w:divsChild>
                    <w:div w:id="14104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83268">
              <w:marLeft w:val="0"/>
              <w:marRight w:val="0"/>
              <w:marTop w:val="0"/>
              <w:marBottom w:val="0"/>
              <w:divBdr>
                <w:top w:val="none" w:sz="0" w:space="0" w:color="auto"/>
                <w:left w:val="none" w:sz="0" w:space="0" w:color="auto"/>
                <w:bottom w:val="none" w:sz="0" w:space="0" w:color="auto"/>
                <w:right w:val="none" w:sz="0" w:space="0" w:color="auto"/>
              </w:divBdr>
            </w:div>
          </w:divsChild>
        </w:div>
        <w:div w:id="2143770391">
          <w:marLeft w:val="0"/>
          <w:marRight w:val="0"/>
          <w:marTop w:val="0"/>
          <w:marBottom w:val="0"/>
          <w:divBdr>
            <w:top w:val="none" w:sz="0" w:space="0" w:color="auto"/>
            <w:left w:val="none" w:sz="0" w:space="0" w:color="auto"/>
            <w:bottom w:val="none" w:sz="0" w:space="0" w:color="auto"/>
            <w:right w:val="none" w:sz="0" w:space="0" w:color="auto"/>
          </w:divBdr>
          <w:divsChild>
            <w:div w:id="845708879">
              <w:marLeft w:val="0"/>
              <w:marRight w:val="0"/>
              <w:marTop w:val="0"/>
              <w:marBottom w:val="0"/>
              <w:divBdr>
                <w:top w:val="none" w:sz="0" w:space="0" w:color="auto"/>
                <w:left w:val="none" w:sz="0" w:space="0" w:color="auto"/>
                <w:bottom w:val="none" w:sz="0" w:space="0" w:color="auto"/>
                <w:right w:val="none" w:sz="0" w:space="0" w:color="auto"/>
              </w:divBdr>
            </w:div>
            <w:div w:id="1862352551">
              <w:marLeft w:val="0"/>
              <w:marRight w:val="0"/>
              <w:marTop w:val="0"/>
              <w:marBottom w:val="0"/>
              <w:divBdr>
                <w:top w:val="none" w:sz="0" w:space="0" w:color="auto"/>
                <w:left w:val="none" w:sz="0" w:space="0" w:color="auto"/>
                <w:bottom w:val="none" w:sz="0" w:space="0" w:color="auto"/>
                <w:right w:val="none" w:sz="0" w:space="0" w:color="auto"/>
              </w:divBdr>
              <w:divsChild>
                <w:div w:id="899294100">
                  <w:marLeft w:val="0"/>
                  <w:marRight w:val="0"/>
                  <w:marTop w:val="0"/>
                  <w:marBottom w:val="0"/>
                  <w:divBdr>
                    <w:top w:val="none" w:sz="0" w:space="0" w:color="auto"/>
                    <w:left w:val="none" w:sz="0" w:space="0" w:color="auto"/>
                    <w:bottom w:val="none" w:sz="0" w:space="0" w:color="auto"/>
                    <w:right w:val="none" w:sz="0" w:space="0" w:color="auto"/>
                  </w:divBdr>
                  <w:divsChild>
                    <w:div w:id="154890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357177">
              <w:marLeft w:val="0"/>
              <w:marRight w:val="0"/>
              <w:marTop w:val="0"/>
              <w:marBottom w:val="0"/>
              <w:divBdr>
                <w:top w:val="none" w:sz="0" w:space="0" w:color="auto"/>
                <w:left w:val="none" w:sz="0" w:space="0" w:color="auto"/>
                <w:bottom w:val="none" w:sz="0" w:space="0" w:color="auto"/>
                <w:right w:val="none" w:sz="0" w:space="0" w:color="auto"/>
              </w:divBdr>
            </w:div>
          </w:divsChild>
        </w:div>
        <w:div w:id="268977565">
          <w:marLeft w:val="0"/>
          <w:marRight w:val="0"/>
          <w:marTop w:val="0"/>
          <w:marBottom w:val="0"/>
          <w:divBdr>
            <w:top w:val="none" w:sz="0" w:space="0" w:color="auto"/>
            <w:left w:val="none" w:sz="0" w:space="0" w:color="auto"/>
            <w:bottom w:val="none" w:sz="0" w:space="0" w:color="auto"/>
            <w:right w:val="none" w:sz="0" w:space="0" w:color="auto"/>
          </w:divBdr>
          <w:divsChild>
            <w:div w:id="989947426">
              <w:marLeft w:val="0"/>
              <w:marRight w:val="0"/>
              <w:marTop w:val="0"/>
              <w:marBottom w:val="0"/>
              <w:divBdr>
                <w:top w:val="none" w:sz="0" w:space="0" w:color="auto"/>
                <w:left w:val="none" w:sz="0" w:space="0" w:color="auto"/>
                <w:bottom w:val="none" w:sz="0" w:space="0" w:color="auto"/>
                <w:right w:val="none" w:sz="0" w:space="0" w:color="auto"/>
              </w:divBdr>
            </w:div>
            <w:div w:id="1775592775">
              <w:marLeft w:val="0"/>
              <w:marRight w:val="0"/>
              <w:marTop w:val="0"/>
              <w:marBottom w:val="0"/>
              <w:divBdr>
                <w:top w:val="none" w:sz="0" w:space="0" w:color="auto"/>
                <w:left w:val="none" w:sz="0" w:space="0" w:color="auto"/>
                <w:bottom w:val="none" w:sz="0" w:space="0" w:color="auto"/>
                <w:right w:val="none" w:sz="0" w:space="0" w:color="auto"/>
              </w:divBdr>
              <w:divsChild>
                <w:div w:id="460150586">
                  <w:marLeft w:val="0"/>
                  <w:marRight w:val="0"/>
                  <w:marTop w:val="0"/>
                  <w:marBottom w:val="0"/>
                  <w:divBdr>
                    <w:top w:val="none" w:sz="0" w:space="0" w:color="auto"/>
                    <w:left w:val="none" w:sz="0" w:space="0" w:color="auto"/>
                    <w:bottom w:val="none" w:sz="0" w:space="0" w:color="auto"/>
                    <w:right w:val="none" w:sz="0" w:space="0" w:color="auto"/>
                  </w:divBdr>
                  <w:divsChild>
                    <w:div w:id="156849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31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505223">
      <w:bodyDiv w:val="1"/>
      <w:marLeft w:val="0"/>
      <w:marRight w:val="0"/>
      <w:marTop w:val="0"/>
      <w:marBottom w:val="0"/>
      <w:divBdr>
        <w:top w:val="none" w:sz="0" w:space="0" w:color="auto"/>
        <w:left w:val="none" w:sz="0" w:space="0" w:color="auto"/>
        <w:bottom w:val="none" w:sz="0" w:space="0" w:color="auto"/>
        <w:right w:val="none" w:sz="0" w:space="0" w:color="auto"/>
      </w:divBdr>
    </w:div>
    <w:div w:id="1837767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udip\OneDrive%20-%20Anudip%20Foundation%20for%20Social%20Welfare\Documents\Custom%20Office%20Templates\Java%20tutori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CC829E-FFF9-48BA-A09A-7BB55C321170}">
  <we:reference id="wa200005502" version="1.0.0.11" store="en-IN" storeType="OMEX"/>
  <we:alternateReferences>
    <we:reference id="WA200005502" version="1.0.0.11" store="WA200005502" storeType="OMEX"/>
  </we:alternateReferences>
  <we:properties>
    <we:property name="docId" value="&quot;C478CEQd2Bs07o9-XN_UH&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573F2468-30EE-450E-9544-8E59684F49D3}">
  <we:reference id="wa104099688" version="1.7.0.0" store="en-US" storeType="OMEX"/>
  <we:alternateReferences>
    <we:reference id="WA104099688" version="1.7.0.0" store="WA10409968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Java tutorial</Template>
  <TotalTime>14</TotalTime>
  <Pages>26</Pages>
  <Words>5108</Words>
  <Characters>29118</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Anudip</dc:creator>
  <cp:keywords/>
  <dc:description/>
  <cp:lastModifiedBy>Anuj Kumar</cp:lastModifiedBy>
  <cp:revision>3</cp:revision>
  <dcterms:created xsi:type="dcterms:W3CDTF">2024-10-10T16:42:00Z</dcterms:created>
  <dcterms:modified xsi:type="dcterms:W3CDTF">2024-10-23T07:28:00Z</dcterms:modified>
</cp:coreProperties>
</file>