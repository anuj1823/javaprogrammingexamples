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0B6E24" w14:textId="4B3BE8AB" w:rsidR="00E9644C" w:rsidRPr="00E9644C" w:rsidRDefault="00E9644C" w:rsidP="00E9644C">
      <w:pPr>
        <w:rPr>
          <w:color w:val="FF0000"/>
          <w:sz w:val="36"/>
          <w:szCs w:val="36"/>
        </w:rPr>
      </w:pPr>
      <w:r w:rsidRPr="00E9644C">
        <w:rPr>
          <w:b/>
          <w:bCs/>
          <w:color w:val="FF0000"/>
          <w:sz w:val="36"/>
          <w:szCs w:val="36"/>
        </w:rPr>
        <w:t>Enterprise Content Management System (ECMS)</w:t>
      </w:r>
      <w:r w:rsidRPr="00E9644C">
        <w:rPr>
          <w:color w:val="FF0000"/>
          <w:sz w:val="36"/>
          <w:szCs w:val="36"/>
        </w:rPr>
        <w:t>:</w:t>
      </w:r>
    </w:p>
    <w:p w14:paraId="3C8D4421" w14:textId="77777777" w:rsidR="00E9644C" w:rsidRDefault="00000000" w:rsidP="00E9644C">
      <w:r>
        <w:pict w14:anchorId="24E9F357">
          <v:rect id="_x0000_i1025" style="width:0;height:1.5pt" o:hralign="center" o:hrstd="t" o:hr="t" fillcolor="#a0a0a0" stroked="f"/>
        </w:pict>
      </w:r>
    </w:p>
    <w:p w14:paraId="140DD98C" w14:textId="31CEA95C" w:rsidR="00E9644C" w:rsidRPr="00E9644C" w:rsidRDefault="00E9644C" w:rsidP="00E9644C">
      <w:pPr>
        <w:rPr>
          <w:sz w:val="40"/>
          <w:szCs w:val="40"/>
        </w:rPr>
      </w:pPr>
      <w:r w:rsidRPr="00E9644C">
        <w:rPr>
          <w:b/>
          <w:bCs/>
          <w:sz w:val="40"/>
          <w:szCs w:val="40"/>
        </w:rPr>
        <w:t>Requirement analysis</w:t>
      </w:r>
    </w:p>
    <w:p w14:paraId="127B72CB" w14:textId="77777777" w:rsidR="00E9644C" w:rsidRPr="00E9644C" w:rsidRDefault="00E9644C" w:rsidP="00E9644C">
      <w:pPr>
        <w:rPr>
          <w:b/>
          <w:bCs/>
        </w:rPr>
      </w:pPr>
      <w:r w:rsidRPr="00E9644C">
        <w:rPr>
          <w:b/>
          <w:bCs/>
        </w:rPr>
        <w:t>1. Entities and Attributes</w:t>
      </w:r>
    </w:p>
    <w:p w14:paraId="24EF9031" w14:textId="77777777" w:rsidR="00E9644C" w:rsidRPr="00E9644C" w:rsidRDefault="00E9644C" w:rsidP="00E9644C">
      <w:pPr>
        <w:numPr>
          <w:ilvl w:val="0"/>
          <w:numId w:val="1"/>
        </w:numPr>
      </w:pPr>
      <w:r w:rsidRPr="00E9644C">
        <w:rPr>
          <w:b/>
          <w:bCs/>
        </w:rPr>
        <w:t>User</w:t>
      </w:r>
      <w:r w:rsidRPr="00E9644C">
        <w:t>:</w:t>
      </w:r>
    </w:p>
    <w:p w14:paraId="157B755B" w14:textId="77777777" w:rsidR="00E9644C" w:rsidRPr="00E9644C" w:rsidRDefault="00E9644C" w:rsidP="00E9644C">
      <w:pPr>
        <w:numPr>
          <w:ilvl w:val="1"/>
          <w:numId w:val="1"/>
        </w:numPr>
      </w:pPr>
      <w:r w:rsidRPr="00E9644C">
        <w:t xml:space="preserve">Attributes: </w:t>
      </w:r>
      <w:proofErr w:type="spellStart"/>
      <w:r w:rsidRPr="00E9644C">
        <w:t>userId</w:t>
      </w:r>
      <w:proofErr w:type="spellEnd"/>
      <w:r w:rsidRPr="00E9644C">
        <w:t xml:space="preserve">, username, email, password, </w:t>
      </w:r>
      <w:proofErr w:type="spellStart"/>
      <w:r w:rsidRPr="00E9644C">
        <w:t>roleId</w:t>
      </w:r>
      <w:proofErr w:type="spellEnd"/>
      <w:r w:rsidRPr="00E9644C">
        <w:t xml:space="preserve">, status, </w:t>
      </w:r>
      <w:proofErr w:type="spellStart"/>
      <w:r w:rsidRPr="00E9644C">
        <w:t>dateCreated</w:t>
      </w:r>
      <w:proofErr w:type="spellEnd"/>
      <w:r w:rsidRPr="00E9644C">
        <w:t xml:space="preserve">, </w:t>
      </w:r>
      <w:proofErr w:type="spellStart"/>
      <w:r w:rsidRPr="00E9644C">
        <w:t>lastLogin</w:t>
      </w:r>
      <w:proofErr w:type="spellEnd"/>
    </w:p>
    <w:p w14:paraId="3C51D776" w14:textId="77777777" w:rsidR="00E9644C" w:rsidRPr="00E9644C" w:rsidRDefault="00E9644C" w:rsidP="00E9644C">
      <w:pPr>
        <w:numPr>
          <w:ilvl w:val="1"/>
          <w:numId w:val="1"/>
        </w:numPr>
      </w:pPr>
      <w:r w:rsidRPr="00E9644C">
        <w:t>Relationships: Linked to Role, Permission, Task</w:t>
      </w:r>
    </w:p>
    <w:p w14:paraId="2AC39493" w14:textId="77777777" w:rsidR="00E9644C" w:rsidRPr="00E9644C" w:rsidRDefault="00E9644C" w:rsidP="00E9644C">
      <w:pPr>
        <w:numPr>
          <w:ilvl w:val="0"/>
          <w:numId w:val="1"/>
        </w:numPr>
      </w:pPr>
      <w:r w:rsidRPr="00E9644C">
        <w:rPr>
          <w:b/>
          <w:bCs/>
        </w:rPr>
        <w:t>Document</w:t>
      </w:r>
      <w:r w:rsidRPr="00E9644C">
        <w:t>:</w:t>
      </w:r>
    </w:p>
    <w:p w14:paraId="2C27828D" w14:textId="77777777" w:rsidR="00E9644C" w:rsidRPr="00E9644C" w:rsidRDefault="00E9644C" w:rsidP="00E9644C">
      <w:pPr>
        <w:numPr>
          <w:ilvl w:val="1"/>
          <w:numId w:val="1"/>
        </w:numPr>
      </w:pPr>
      <w:r w:rsidRPr="00E9644C">
        <w:t xml:space="preserve">Attributes: </w:t>
      </w:r>
      <w:proofErr w:type="spellStart"/>
      <w:r w:rsidRPr="00E9644C">
        <w:t>documentId</w:t>
      </w:r>
      <w:proofErr w:type="spellEnd"/>
      <w:r w:rsidRPr="00E9644C">
        <w:t xml:space="preserve">, title, content, </w:t>
      </w:r>
      <w:proofErr w:type="spellStart"/>
      <w:r w:rsidRPr="00E9644C">
        <w:t>folderId</w:t>
      </w:r>
      <w:proofErr w:type="spellEnd"/>
      <w:r w:rsidRPr="00E9644C">
        <w:t xml:space="preserve">, </w:t>
      </w:r>
      <w:proofErr w:type="spellStart"/>
      <w:r w:rsidRPr="00E9644C">
        <w:t>categoryId</w:t>
      </w:r>
      <w:proofErr w:type="spellEnd"/>
      <w:r w:rsidRPr="00E9644C">
        <w:t xml:space="preserve">, </w:t>
      </w:r>
      <w:proofErr w:type="spellStart"/>
      <w:r w:rsidRPr="00E9644C">
        <w:t>userId</w:t>
      </w:r>
      <w:proofErr w:type="spellEnd"/>
      <w:r w:rsidRPr="00E9644C">
        <w:t xml:space="preserve">, </w:t>
      </w:r>
      <w:proofErr w:type="spellStart"/>
      <w:r w:rsidRPr="00E9644C">
        <w:t>fileFormatId</w:t>
      </w:r>
      <w:proofErr w:type="spellEnd"/>
      <w:r w:rsidRPr="00E9644C">
        <w:t xml:space="preserve">, </w:t>
      </w:r>
      <w:proofErr w:type="spellStart"/>
      <w:r w:rsidRPr="00E9644C">
        <w:t>versionId</w:t>
      </w:r>
      <w:proofErr w:type="spellEnd"/>
      <w:r w:rsidRPr="00E9644C">
        <w:t xml:space="preserve">, </w:t>
      </w:r>
      <w:proofErr w:type="spellStart"/>
      <w:r w:rsidRPr="00E9644C">
        <w:t>metadataId</w:t>
      </w:r>
      <w:proofErr w:type="spellEnd"/>
      <w:r w:rsidRPr="00E9644C">
        <w:t xml:space="preserve">, </w:t>
      </w:r>
      <w:proofErr w:type="spellStart"/>
      <w:r w:rsidRPr="00E9644C">
        <w:t>dateCreated</w:t>
      </w:r>
      <w:proofErr w:type="spellEnd"/>
      <w:r w:rsidRPr="00E9644C">
        <w:t xml:space="preserve">, </w:t>
      </w:r>
      <w:proofErr w:type="spellStart"/>
      <w:r w:rsidRPr="00E9644C">
        <w:t>lastModified</w:t>
      </w:r>
      <w:proofErr w:type="spellEnd"/>
    </w:p>
    <w:p w14:paraId="02C82914" w14:textId="77777777" w:rsidR="00E9644C" w:rsidRPr="00E9644C" w:rsidRDefault="00E9644C" w:rsidP="00E9644C">
      <w:pPr>
        <w:numPr>
          <w:ilvl w:val="1"/>
          <w:numId w:val="1"/>
        </w:numPr>
      </w:pPr>
      <w:r w:rsidRPr="00E9644C">
        <w:t xml:space="preserve">Relationships: Linked to Folder, Category, Version, User, </w:t>
      </w:r>
      <w:proofErr w:type="spellStart"/>
      <w:r w:rsidRPr="00E9644C">
        <w:t>FileFormat</w:t>
      </w:r>
      <w:proofErr w:type="spellEnd"/>
      <w:r w:rsidRPr="00E9644C">
        <w:t>, Metadata</w:t>
      </w:r>
    </w:p>
    <w:p w14:paraId="53DC8D2D" w14:textId="77777777" w:rsidR="00E9644C" w:rsidRPr="00E9644C" w:rsidRDefault="00E9644C" w:rsidP="00E9644C">
      <w:pPr>
        <w:numPr>
          <w:ilvl w:val="0"/>
          <w:numId w:val="1"/>
        </w:numPr>
      </w:pPr>
      <w:r w:rsidRPr="00E9644C">
        <w:rPr>
          <w:b/>
          <w:bCs/>
        </w:rPr>
        <w:t>Folder</w:t>
      </w:r>
      <w:r w:rsidRPr="00E9644C">
        <w:t>:</w:t>
      </w:r>
    </w:p>
    <w:p w14:paraId="4F20D7EF" w14:textId="77777777" w:rsidR="00E9644C" w:rsidRPr="00E9644C" w:rsidRDefault="00E9644C" w:rsidP="00E9644C">
      <w:pPr>
        <w:numPr>
          <w:ilvl w:val="1"/>
          <w:numId w:val="1"/>
        </w:numPr>
      </w:pPr>
      <w:r w:rsidRPr="00E9644C">
        <w:t xml:space="preserve">Attributes: </w:t>
      </w:r>
      <w:proofErr w:type="spellStart"/>
      <w:r w:rsidRPr="00E9644C">
        <w:t>folderId</w:t>
      </w:r>
      <w:proofErr w:type="spellEnd"/>
      <w:r w:rsidRPr="00E9644C">
        <w:t xml:space="preserve">, </w:t>
      </w:r>
      <w:proofErr w:type="spellStart"/>
      <w:r w:rsidRPr="00E9644C">
        <w:t>folderName</w:t>
      </w:r>
      <w:proofErr w:type="spellEnd"/>
      <w:r w:rsidRPr="00E9644C">
        <w:t xml:space="preserve">, </w:t>
      </w:r>
      <w:proofErr w:type="spellStart"/>
      <w:r w:rsidRPr="00E9644C">
        <w:t>parentFolderId</w:t>
      </w:r>
      <w:proofErr w:type="spellEnd"/>
      <w:r w:rsidRPr="00E9644C">
        <w:t xml:space="preserve">, </w:t>
      </w:r>
      <w:proofErr w:type="spellStart"/>
      <w:r w:rsidRPr="00E9644C">
        <w:t>userId</w:t>
      </w:r>
      <w:proofErr w:type="spellEnd"/>
      <w:r w:rsidRPr="00E9644C">
        <w:t xml:space="preserve">, </w:t>
      </w:r>
      <w:proofErr w:type="spellStart"/>
      <w:r w:rsidRPr="00E9644C">
        <w:t>dateCreated</w:t>
      </w:r>
      <w:proofErr w:type="spellEnd"/>
      <w:r w:rsidRPr="00E9644C">
        <w:t xml:space="preserve">, </w:t>
      </w:r>
      <w:proofErr w:type="spellStart"/>
      <w:r w:rsidRPr="00E9644C">
        <w:t>lastModified</w:t>
      </w:r>
      <w:proofErr w:type="spellEnd"/>
    </w:p>
    <w:p w14:paraId="3A08BB79" w14:textId="77777777" w:rsidR="00E9644C" w:rsidRPr="00E9644C" w:rsidRDefault="00E9644C" w:rsidP="00E9644C">
      <w:pPr>
        <w:numPr>
          <w:ilvl w:val="1"/>
          <w:numId w:val="1"/>
        </w:numPr>
      </w:pPr>
      <w:r w:rsidRPr="00E9644C">
        <w:t>Relationships: Linked to User, Document</w:t>
      </w:r>
    </w:p>
    <w:p w14:paraId="7C0CEE04" w14:textId="77777777" w:rsidR="00E9644C" w:rsidRPr="00E9644C" w:rsidRDefault="00E9644C" w:rsidP="00E9644C">
      <w:pPr>
        <w:numPr>
          <w:ilvl w:val="0"/>
          <w:numId w:val="1"/>
        </w:numPr>
      </w:pPr>
      <w:r w:rsidRPr="00E9644C">
        <w:rPr>
          <w:b/>
          <w:bCs/>
        </w:rPr>
        <w:t>Category</w:t>
      </w:r>
      <w:r w:rsidRPr="00E9644C">
        <w:t>:</w:t>
      </w:r>
    </w:p>
    <w:p w14:paraId="17140039" w14:textId="77777777" w:rsidR="00E9644C" w:rsidRPr="00E9644C" w:rsidRDefault="00E9644C" w:rsidP="00E9644C">
      <w:pPr>
        <w:numPr>
          <w:ilvl w:val="1"/>
          <w:numId w:val="1"/>
        </w:numPr>
      </w:pPr>
      <w:r w:rsidRPr="00E9644C">
        <w:t xml:space="preserve">Attributes: </w:t>
      </w:r>
      <w:proofErr w:type="spellStart"/>
      <w:r w:rsidRPr="00E9644C">
        <w:t>categoryId</w:t>
      </w:r>
      <w:proofErr w:type="spellEnd"/>
      <w:r w:rsidRPr="00E9644C">
        <w:t xml:space="preserve">, </w:t>
      </w:r>
      <w:proofErr w:type="spellStart"/>
      <w:r w:rsidRPr="00E9644C">
        <w:t>categoryName</w:t>
      </w:r>
      <w:proofErr w:type="spellEnd"/>
      <w:r w:rsidRPr="00E9644C">
        <w:t>, description</w:t>
      </w:r>
    </w:p>
    <w:p w14:paraId="75594C6B" w14:textId="77777777" w:rsidR="00E9644C" w:rsidRPr="00E9644C" w:rsidRDefault="00E9644C" w:rsidP="00E9644C">
      <w:pPr>
        <w:numPr>
          <w:ilvl w:val="1"/>
          <w:numId w:val="1"/>
        </w:numPr>
      </w:pPr>
      <w:r w:rsidRPr="00E9644C">
        <w:t>Relationships: Linked to Document</w:t>
      </w:r>
    </w:p>
    <w:p w14:paraId="7DD58A2C" w14:textId="77777777" w:rsidR="00E9644C" w:rsidRPr="00E9644C" w:rsidRDefault="00E9644C" w:rsidP="00E9644C">
      <w:pPr>
        <w:numPr>
          <w:ilvl w:val="0"/>
          <w:numId w:val="1"/>
        </w:numPr>
      </w:pPr>
      <w:r w:rsidRPr="00E9644C">
        <w:rPr>
          <w:b/>
          <w:bCs/>
        </w:rPr>
        <w:t>Permission</w:t>
      </w:r>
      <w:r w:rsidRPr="00E9644C">
        <w:t>:</w:t>
      </w:r>
    </w:p>
    <w:p w14:paraId="0422AA02" w14:textId="77777777" w:rsidR="00E9644C" w:rsidRPr="00E9644C" w:rsidRDefault="00E9644C" w:rsidP="00E9644C">
      <w:pPr>
        <w:numPr>
          <w:ilvl w:val="1"/>
          <w:numId w:val="1"/>
        </w:numPr>
      </w:pPr>
      <w:r w:rsidRPr="00E9644C">
        <w:t xml:space="preserve">Attributes: </w:t>
      </w:r>
      <w:proofErr w:type="spellStart"/>
      <w:r w:rsidRPr="00E9644C">
        <w:t>permissionId</w:t>
      </w:r>
      <w:proofErr w:type="spellEnd"/>
      <w:r w:rsidRPr="00E9644C">
        <w:t xml:space="preserve">, </w:t>
      </w:r>
      <w:proofErr w:type="spellStart"/>
      <w:r w:rsidRPr="00E9644C">
        <w:t>roleId</w:t>
      </w:r>
      <w:proofErr w:type="spellEnd"/>
      <w:r w:rsidRPr="00E9644C">
        <w:t xml:space="preserve">, </w:t>
      </w:r>
      <w:proofErr w:type="spellStart"/>
      <w:r w:rsidRPr="00E9644C">
        <w:t>documentId</w:t>
      </w:r>
      <w:proofErr w:type="spellEnd"/>
      <w:r w:rsidRPr="00E9644C">
        <w:t xml:space="preserve">, </w:t>
      </w:r>
      <w:proofErr w:type="spellStart"/>
      <w:r w:rsidRPr="00E9644C">
        <w:t>canView</w:t>
      </w:r>
      <w:proofErr w:type="spellEnd"/>
      <w:r w:rsidRPr="00E9644C">
        <w:t xml:space="preserve">, </w:t>
      </w:r>
      <w:proofErr w:type="spellStart"/>
      <w:r w:rsidRPr="00E9644C">
        <w:t>canEdit</w:t>
      </w:r>
      <w:proofErr w:type="spellEnd"/>
      <w:r w:rsidRPr="00E9644C">
        <w:t xml:space="preserve">, </w:t>
      </w:r>
      <w:proofErr w:type="spellStart"/>
      <w:r w:rsidRPr="00E9644C">
        <w:t>canDelete</w:t>
      </w:r>
      <w:proofErr w:type="spellEnd"/>
      <w:r w:rsidRPr="00E9644C">
        <w:t xml:space="preserve">, </w:t>
      </w:r>
      <w:proofErr w:type="spellStart"/>
      <w:r w:rsidRPr="00E9644C">
        <w:t>canDownload</w:t>
      </w:r>
      <w:proofErr w:type="spellEnd"/>
      <w:r w:rsidRPr="00E9644C">
        <w:t xml:space="preserve">, </w:t>
      </w:r>
      <w:proofErr w:type="spellStart"/>
      <w:r w:rsidRPr="00E9644C">
        <w:t>canShare</w:t>
      </w:r>
      <w:proofErr w:type="spellEnd"/>
    </w:p>
    <w:p w14:paraId="40E0B11E" w14:textId="77777777" w:rsidR="00E9644C" w:rsidRPr="00E9644C" w:rsidRDefault="00E9644C" w:rsidP="00E9644C">
      <w:pPr>
        <w:numPr>
          <w:ilvl w:val="1"/>
          <w:numId w:val="1"/>
        </w:numPr>
      </w:pPr>
      <w:r w:rsidRPr="00E9644C">
        <w:t>Relationships: Linked to Role, Document</w:t>
      </w:r>
    </w:p>
    <w:p w14:paraId="06F7B40D" w14:textId="77777777" w:rsidR="00E9644C" w:rsidRPr="00E9644C" w:rsidRDefault="00E9644C" w:rsidP="00E9644C">
      <w:pPr>
        <w:numPr>
          <w:ilvl w:val="0"/>
          <w:numId w:val="1"/>
        </w:numPr>
      </w:pPr>
      <w:r w:rsidRPr="00E9644C">
        <w:rPr>
          <w:b/>
          <w:bCs/>
        </w:rPr>
        <w:t>Workflow</w:t>
      </w:r>
      <w:r w:rsidRPr="00E9644C">
        <w:t>:</w:t>
      </w:r>
    </w:p>
    <w:p w14:paraId="67C31CA1" w14:textId="77777777" w:rsidR="00E9644C" w:rsidRPr="00E9644C" w:rsidRDefault="00E9644C" w:rsidP="00E9644C">
      <w:pPr>
        <w:numPr>
          <w:ilvl w:val="1"/>
          <w:numId w:val="1"/>
        </w:numPr>
      </w:pPr>
      <w:r w:rsidRPr="00E9644C">
        <w:t xml:space="preserve">Attributes: </w:t>
      </w:r>
      <w:proofErr w:type="spellStart"/>
      <w:r w:rsidRPr="00E9644C">
        <w:t>workflowId</w:t>
      </w:r>
      <w:proofErr w:type="spellEnd"/>
      <w:r w:rsidRPr="00E9644C">
        <w:t xml:space="preserve">, name, description, status, </w:t>
      </w:r>
      <w:proofErr w:type="spellStart"/>
      <w:r w:rsidRPr="00E9644C">
        <w:t>createdBy</w:t>
      </w:r>
      <w:proofErr w:type="spellEnd"/>
      <w:r w:rsidRPr="00E9644C">
        <w:t xml:space="preserve">, </w:t>
      </w:r>
      <w:proofErr w:type="spellStart"/>
      <w:r w:rsidRPr="00E9644C">
        <w:t>dateCreated</w:t>
      </w:r>
      <w:proofErr w:type="spellEnd"/>
      <w:r w:rsidRPr="00E9644C">
        <w:t xml:space="preserve">, </w:t>
      </w:r>
      <w:proofErr w:type="spellStart"/>
      <w:r w:rsidRPr="00E9644C">
        <w:t>dateModified</w:t>
      </w:r>
      <w:proofErr w:type="spellEnd"/>
    </w:p>
    <w:p w14:paraId="432E3863" w14:textId="77777777" w:rsidR="00E9644C" w:rsidRPr="00E9644C" w:rsidRDefault="00E9644C" w:rsidP="00E9644C">
      <w:pPr>
        <w:numPr>
          <w:ilvl w:val="1"/>
          <w:numId w:val="1"/>
        </w:numPr>
      </w:pPr>
      <w:r w:rsidRPr="00E9644C">
        <w:t>Relationships: Linked to Task, User, Document</w:t>
      </w:r>
    </w:p>
    <w:p w14:paraId="5F35F705" w14:textId="77777777" w:rsidR="00E9644C" w:rsidRPr="00E9644C" w:rsidRDefault="00E9644C" w:rsidP="00E9644C">
      <w:pPr>
        <w:numPr>
          <w:ilvl w:val="0"/>
          <w:numId w:val="1"/>
        </w:numPr>
      </w:pPr>
      <w:r w:rsidRPr="00E9644C">
        <w:rPr>
          <w:b/>
          <w:bCs/>
        </w:rPr>
        <w:t>Version</w:t>
      </w:r>
      <w:r w:rsidRPr="00E9644C">
        <w:t>:</w:t>
      </w:r>
    </w:p>
    <w:p w14:paraId="3452587A" w14:textId="77777777" w:rsidR="00E9644C" w:rsidRPr="00E9644C" w:rsidRDefault="00E9644C" w:rsidP="00E9644C">
      <w:pPr>
        <w:numPr>
          <w:ilvl w:val="1"/>
          <w:numId w:val="1"/>
        </w:numPr>
      </w:pPr>
      <w:r w:rsidRPr="00E9644C">
        <w:t xml:space="preserve">Attributes: </w:t>
      </w:r>
      <w:proofErr w:type="spellStart"/>
      <w:r w:rsidRPr="00E9644C">
        <w:t>versionId</w:t>
      </w:r>
      <w:proofErr w:type="spellEnd"/>
      <w:r w:rsidRPr="00E9644C">
        <w:t xml:space="preserve">, </w:t>
      </w:r>
      <w:proofErr w:type="spellStart"/>
      <w:r w:rsidRPr="00E9644C">
        <w:t>documentId</w:t>
      </w:r>
      <w:proofErr w:type="spellEnd"/>
      <w:r w:rsidRPr="00E9644C">
        <w:t xml:space="preserve">, </w:t>
      </w:r>
      <w:proofErr w:type="spellStart"/>
      <w:r w:rsidRPr="00E9644C">
        <w:t>versionNumber</w:t>
      </w:r>
      <w:proofErr w:type="spellEnd"/>
      <w:r w:rsidRPr="00E9644C">
        <w:t xml:space="preserve">, </w:t>
      </w:r>
      <w:proofErr w:type="spellStart"/>
      <w:r w:rsidRPr="00E9644C">
        <w:t>createdBy</w:t>
      </w:r>
      <w:proofErr w:type="spellEnd"/>
      <w:r w:rsidRPr="00E9644C">
        <w:t xml:space="preserve">, </w:t>
      </w:r>
      <w:proofErr w:type="spellStart"/>
      <w:r w:rsidRPr="00E9644C">
        <w:t>dateCreated</w:t>
      </w:r>
      <w:proofErr w:type="spellEnd"/>
    </w:p>
    <w:p w14:paraId="56191C1B" w14:textId="77777777" w:rsidR="00E9644C" w:rsidRPr="00E9644C" w:rsidRDefault="00E9644C" w:rsidP="00E9644C">
      <w:pPr>
        <w:numPr>
          <w:ilvl w:val="1"/>
          <w:numId w:val="1"/>
        </w:numPr>
      </w:pPr>
      <w:r w:rsidRPr="00E9644C">
        <w:t>Relationships: Linked to Document</w:t>
      </w:r>
    </w:p>
    <w:p w14:paraId="1C582535" w14:textId="77777777" w:rsidR="00E9644C" w:rsidRPr="00E9644C" w:rsidRDefault="00E9644C" w:rsidP="00E9644C">
      <w:pPr>
        <w:numPr>
          <w:ilvl w:val="0"/>
          <w:numId w:val="1"/>
        </w:numPr>
      </w:pPr>
      <w:r w:rsidRPr="00E9644C">
        <w:rPr>
          <w:b/>
          <w:bCs/>
        </w:rPr>
        <w:t>Notification</w:t>
      </w:r>
      <w:r w:rsidRPr="00E9644C">
        <w:t>:</w:t>
      </w:r>
    </w:p>
    <w:p w14:paraId="7C981D38" w14:textId="77777777" w:rsidR="00E9644C" w:rsidRPr="00E9644C" w:rsidRDefault="00E9644C" w:rsidP="00E9644C">
      <w:pPr>
        <w:numPr>
          <w:ilvl w:val="1"/>
          <w:numId w:val="1"/>
        </w:numPr>
      </w:pPr>
      <w:r w:rsidRPr="00E9644C">
        <w:t xml:space="preserve">Attributes: </w:t>
      </w:r>
      <w:proofErr w:type="spellStart"/>
      <w:r w:rsidRPr="00E9644C">
        <w:t>notificationId</w:t>
      </w:r>
      <w:proofErr w:type="spellEnd"/>
      <w:r w:rsidRPr="00E9644C">
        <w:t xml:space="preserve">, </w:t>
      </w:r>
      <w:proofErr w:type="spellStart"/>
      <w:r w:rsidRPr="00E9644C">
        <w:t>userId</w:t>
      </w:r>
      <w:proofErr w:type="spellEnd"/>
      <w:r w:rsidRPr="00E9644C">
        <w:t xml:space="preserve">, </w:t>
      </w:r>
      <w:proofErr w:type="spellStart"/>
      <w:r w:rsidRPr="00E9644C">
        <w:t>documentId</w:t>
      </w:r>
      <w:proofErr w:type="spellEnd"/>
      <w:r w:rsidRPr="00E9644C">
        <w:t xml:space="preserve">, message, type, </w:t>
      </w:r>
      <w:proofErr w:type="spellStart"/>
      <w:r w:rsidRPr="00E9644C">
        <w:t>dateSent</w:t>
      </w:r>
      <w:proofErr w:type="spellEnd"/>
      <w:r w:rsidRPr="00E9644C">
        <w:t>, status</w:t>
      </w:r>
    </w:p>
    <w:p w14:paraId="72A5EBAC" w14:textId="77777777" w:rsidR="00E9644C" w:rsidRPr="00E9644C" w:rsidRDefault="00E9644C" w:rsidP="00E9644C">
      <w:pPr>
        <w:numPr>
          <w:ilvl w:val="1"/>
          <w:numId w:val="1"/>
        </w:numPr>
      </w:pPr>
      <w:r w:rsidRPr="00E9644C">
        <w:t>Relationships: Linked to User, Document</w:t>
      </w:r>
    </w:p>
    <w:p w14:paraId="624F08EA" w14:textId="77777777" w:rsidR="00E9644C" w:rsidRPr="00E9644C" w:rsidRDefault="00E9644C" w:rsidP="00E9644C">
      <w:pPr>
        <w:numPr>
          <w:ilvl w:val="0"/>
          <w:numId w:val="1"/>
        </w:numPr>
      </w:pPr>
      <w:proofErr w:type="spellStart"/>
      <w:r w:rsidRPr="00E9644C">
        <w:rPr>
          <w:b/>
          <w:bCs/>
        </w:rPr>
        <w:t>AuditTrail</w:t>
      </w:r>
      <w:proofErr w:type="spellEnd"/>
      <w:r w:rsidRPr="00E9644C">
        <w:t>:</w:t>
      </w:r>
    </w:p>
    <w:p w14:paraId="0D15D459" w14:textId="77777777" w:rsidR="00E9644C" w:rsidRPr="00E9644C" w:rsidRDefault="00E9644C" w:rsidP="00E9644C">
      <w:pPr>
        <w:numPr>
          <w:ilvl w:val="1"/>
          <w:numId w:val="1"/>
        </w:numPr>
      </w:pPr>
      <w:r w:rsidRPr="00E9644C">
        <w:t xml:space="preserve">Attributes: </w:t>
      </w:r>
      <w:proofErr w:type="spellStart"/>
      <w:r w:rsidRPr="00E9644C">
        <w:t>auditId</w:t>
      </w:r>
      <w:proofErr w:type="spellEnd"/>
      <w:r w:rsidRPr="00E9644C">
        <w:t xml:space="preserve">, </w:t>
      </w:r>
      <w:proofErr w:type="spellStart"/>
      <w:r w:rsidRPr="00E9644C">
        <w:t>userId</w:t>
      </w:r>
      <w:proofErr w:type="spellEnd"/>
      <w:r w:rsidRPr="00E9644C">
        <w:t xml:space="preserve">, </w:t>
      </w:r>
      <w:proofErr w:type="spellStart"/>
      <w:r w:rsidRPr="00E9644C">
        <w:t>documentId</w:t>
      </w:r>
      <w:proofErr w:type="spellEnd"/>
      <w:r w:rsidRPr="00E9644C">
        <w:t xml:space="preserve">, action, </w:t>
      </w:r>
      <w:proofErr w:type="spellStart"/>
      <w:r w:rsidRPr="00E9644C">
        <w:t>dateOfAction</w:t>
      </w:r>
      <w:proofErr w:type="spellEnd"/>
      <w:r w:rsidRPr="00E9644C">
        <w:t xml:space="preserve">, </w:t>
      </w:r>
      <w:proofErr w:type="spellStart"/>
      <w:r w:rsidRPr="00E9644C">
        <w:t>ipAddress</w:t>
      </w:r>
      <w:proofErr w:type="spellEnd"/>
    </w:p>
    <w:p w14:paraId="19801DEC" w14:textId="77777777" w:rsidR="00E9644C" w:rsidRPr="00E9644C" w:rsidRDefault="00E9644C" w:rsidP="00E9644C">
      <w:pPr>
        <w:numPr>
          <w:ilvl w:val="1"/>
          <w:numId w:val="1"/>
        </w:numPr>
      </w:pPr>
      <w:r w:rsidRPr="00E9644C">
        <w:t>Relationships: Linked to User, Document</w:t>
      </w:r>
    </w:p>
    <w:p w14:paraId="63089410" w14:textId="77777777" w:rsidR="00E9644C" w:rsidRPr="00E9644C" w:rsidRDefault="00E9644C" w:rsidP="00E9644C">
      <w:pPr>
        <w:numPr>
          <w:ilvl w:val="0"/>
          <w:numId w:val="1"/>
        </w:numPr>
      </w:pPr>
      <w:r w:rsidRPr="00E9644C">
        <w:rPr>
          <w:b/>
          <w:bCs/>
        </w:rPr>
        <w:t>Role</w:t>
      </w:r>
      <w:r w:rsidRPr="00E9644C">
        <w:t>:</w:t>
      </w:r>
    </w:p>
    <w:p w14:paraId="5B2525E4" w14:textId="77777777" w:rsidR="00E9644C" w:rsidRPr="00E9644C" w:rsidRDefault="00E9644C" w:rsidP="00E9644C">
      <w:pPr>
        <w:numPr>
          <w:ilvl w:val="1"/>
          <w:numId w:val="1"/>
        </w:numPr>
      </w:pPr>
      <w:r w:rsidRPr="00E9644C">
        <w:t xml:space="preserve">Attributes: </w:t>
      </w:r>
      <w:proofErr w:type="spellStart"/>
      <w:r w:rsidRPr="00E9644C">
        <w:t>roleId</w:t>
      </w:r>
      <w:proofErr w:type="spellEnd"/>
      <w:r w:rsidRPr="00E9644C">
        <w:t xml:space="preserve">, </w:t>
      </w:r>
      <w:proofErr w:type="spellStart"/>
      <w:r w:rsidRPr="00E9644C">
        <w:t>roleName</w:t>
      </w:r>
      <w:proofErr w:type="spellEnd"/>
      <w:r w:rsidRPr="00E9644C">
        <w:t>, description</w:t>
      </w:r>
    </w:p>
    <w:p w14:paraId="3B2B943D" w14:textId="77777777" w:rsidR="00E9644C" w:rsidRPr="00E9644C" w:rsidRDefault="00E9644C" w:rsidP="00E9644C">
      <w:pPr>
        <w:numPr>
          <w:ilvl w:val="1"/>
          <w:numId w:val="1"/>
        </w:numPr>
      </w:pPr>
      <w:r w:rsidRPr="00E9644C">
        <w:lastRenderedPageBreak/>
        <w:t>Relationships: Linked to User, Permission</w:t>
      </w:r>
    </w:p>
    <w:p w14:paraId="11E2BE08" w14:textId="77777777" w:rsidR="00E9644C" w:rsidRPr="00E9644C" w:rsidRDefault="00E9644C" w:rsidP="00E9644C">
      <w:pPr>
        <w:numPr>
          <w:ilvl w:val="0"/>
          <w:numId w:val="1"/>
        </w:numPr>
      </w:pPr>
      <w:r w:rsidRPr="00E9644C">
        <w:rPr>
          <w:b/>
          <w:bCs/>
        </w:rPr>
        <w:t>Comment</w:t>
      </w:r>
      <w:r w:rsidRPr="00E9644C">
        <w:t>:</w:t>
      </w:r>
    </w:p>
    <w:p w14:paraId="42A0F287" w14:textId="77777777" w:rsidR="00E9644C" w:rsidRPr="00E9644C" w:rsidRDefault="00E9644C" w:rsidP="00E9644C">
      <w:pPr>
        <w:numPr>
          <w:ilvl w:val="1"/>
          <w:numId w:val="1"/>
        </w:numPr>
      </w:pPr>
      <w:r w:rsidRPr="00E9644C">
        <w:t xml:space="preserve">Attributes: </w:t>
      </w:r>
      <w:proofErr w:type="spellStart"/>
      <w:r w:rsidRPr="00E9644C">
        <w:t>commentId</w:t>
      </w:r>
      <w:proofErr w:type="spellEnd"/>
      <w:r w:rsidRPr="00E9644C">
        <w:t xml:space="preserve">, </w:t>
      </w:r>
      <w:proofErr w:type="spellStart"/>
      <w:r w:rsidRPr="00E9644C">
        <w:t>documentId</w:t>
      </w:r>
      <w:proofErr w:type="spellEnd"/>
      <w:r w:rsidRPr="00E9644C">
        <w:t xml:space="preserve">, </w:t>
      </w:r>
      <w:proofErr w:type="spellStart"/>
      <w:r w:rsidRPr="00E9644C">
        <w:t>userId</w:t>
      </w:r>
      <w:proofErr w:type="spellEnd"/>
      <w:r w:rsidRPr="00E9644C">
        <w:t xml:space="preserve">, content, </w:t>
      </w:r>
      <w:proofErr w:type="spellStart"/>
      <w:r w:rsidRPr="00E9644C">
        <w:t>dateCreated</w:t>
      </w:r>
      <w:proofErr w:type="spellEnd"/>
    </w:p>
    <w:p w14:paraId="3384F2AB" w14:textId="77777777" w:rsidR="00E9644C" w:rsidRPr="00E9644C" w:rsidRDefault="00E9644C" w:rsidP="00E9644C">
      <w:pPr>
        <w:numPr>
          <w:ilvl w:val="1"/>
          <w:numId w:val="1"/>
        </w:numPr>
      </w:pPr>
      <w:r w:rsidRPr="00E9644C">
        <w:t>Relationships: Linked to User, Document</w:t>
      </w:r>
    </w:p>
    <w:p w14:paraId="0E5E6ADB" w14:textId="77777777" w:rsidR="00E9644C" w:rsidRPr="00E9644C" w:rsidRDefault="00E9644C" w:rsidP="00E9644C">
      <w:pPr>
        <w:numPr>
          <w:ilvl w:val="0"/>
          <w:numId w:val="1"/>
        </w:numPr>
      </w:pPr>
      <w:proofErr w:type="spellStart"/>
      <w:r w:rsidRPr="00E9644C">
        <w:rPr>
          <w:b/>
          <w:bCs/>
        </w:rPr>
        <w:t>FileFormat</w:t>
      </w:r>
      <w:proofErr w:type="spellEnd"/>
      <w:r w:rsidRPr="00E9644C">
        <w:t>:</w:t>
      </w:r>
    </w:p>
    <w:p w14:paraId="57361A24" w14:textId="77777777" w:rsidR="00E9644C" w:rsidRPr="00E9644C" w:rsidRDefault="00E9644C" w:rsidP="00E9644C">
      <w:pPr>
        <w:numPr>
          <w:ilvl w:val="1"/>
          <w:numId w:val="1"/>
        </w:numPr>
      </w:pPr>
      <w:r w:rsidRPr="00E9644C">
        <w:t xml:space="preserve">Attributes: </w:t>
      </w:r>
      <w:proofErr w:type="spellStart"/>
      <w:r w:rsidRPr="00E9644C">
        <w:t>fileFormatId</w:t>
      </w:r>
      <w:proofErr w:type="spellEnd"/>
      <w:r w:rsidRPr="00E9644C">
        <w:t xml:space="preserve">, </w:t>
      </w:r>
      <w:proofErr w:type="spellStart"/>
      <w:r w:rsidRPr="00E9644C">
        <w:t>formatName</w:t>
      </w:r>
      <w:proofErr w:type="spellEnd"/>
      <w:r w:rsidRPr="00E9644C">
        <w:t>, extension</w:t>
      </w:r>
    </w:p>
    <w:p w14:paraId="5195B4F6" w14:textId="77777777" w:rsidR="00E9644C" w:rsidRPr="00E9644C" w:rsidRDefault="00E9644C" w:rsidP="00E9644C">
      <w:pPr>
        <w:numPr>
          <w:ilvl w:val="1"/>
          <w:numId w:val="1"/>
        </w:numPr>
      </w:pPr>
      <w:r w:rsidRPr="00E9644C">
        <w:t>Relationships: Linked to Document</w:t>
      </w:r>
    </w:p>
    <w:p w14:paraId="774C320E" w14:textId="77777777" w:rsidR="00E9644C" w:rsidRPr="00E9644C" w:rsidRDefault="00E9644C" w:rsidP="00E9644C">
      <w:pPr>
        <w:numPr>
          <w:ilvl w:val="0"/>
          <w:numId w:val="1"/>
        </w:numPr>
      </w:pPr>
      <w:r w:rsidRPr="00E9644C">
        <w:rPr>
          <w:b/>
          <w:bCs/>
        </w:rPr>
        <w:t>Metadata</w:t>
      </w:r>
      <w:r w:rsidRPr="00E9644C">
        <w:t>:</w:t>
      </w:r>
    </w:p>
    <w:p w14:paraId="41294A7B" w14:textId="77777777" w:rsidR="00E9644C" w:rsidRPr="00E9644C" w:rsidRDefault="00E9644C" w:rsidP="00E9644C">
      <w:pPr>
        <w:numPr>
          <w:ilvl w:val="1"/>
          <w:numId w:val="1"/>
        </w:numPr>
      </w:pPr>
      <w:r w:rsidRPr="00E9644C">
        <w:t xml:space="preserve">Attributes: </w:t>
      </w:r>
      <w:proofErr w:type="spellStart"/>
      <w:r w:rsidRPr="00E9644C">
        <w:t>metadataId</w:t>
      </w:r>
      <w:proofErr w:type="spellEnd"/>
      <w:r w:rsidRPr="00E9644C">
        <w:t xml:space="preserve">, </w:t>
      </w:r>
      <w:proofErr w:type="spellStart"/>
      <w:r w:rsidRPr="00E9644C">
        <w:t>documentId</w:t>
      </w:r>
      <w:proofErr w:type="spellEnd"/>
      <w:r w:rsidRPr="00E9644C">
        <w:t xml:space="preserve">, </w:t>
      </w:r>
      <w:proofErr w:type="spellStart"/>
      <w:r w:rsidRPr="00E9644C">
        <w:t>attributeName</w:t>
      </w:r>
      <w:proofErr w:type="spellEnd"/>
      <w:r w:rsidRPr="00E9644C">
        <w:t xml:space="preserve">, </w:t>
      </w:r>
      <w:proofErr w:type="spellStart"/>
      <w:r w:rsidRPr="00E9644C">
        <w:t>attributeValue</w:t>
      </w:r>
      <w:proofErr w:type="spellEnd"/>
    </w:p>
    <w:p w14:paraId="681B3336" w14:textId="77777777" w:rsidR="00E9644C" w:rsidRPr="00E9644C" w:rsidRDefault="00E9644C" w:rsidP="00E9644C">
      <w:pPr>
        <w:numPr>
          <w:ilvl w:val="1"/>
          <w:numId w:val="1"/>
        </w:numPr>
      </w:pPr>
      <w:r w:rsidRPr="00E9644C">
        <w:t>Relationships: Linked to Document</w:t>
      </w:r>
    </w:p>
    <w:p w14:paraId="76889959" w14:textId="77777777" w:rsidR="00E9644C" w:rsidRPr="00E9644C" w:rsidRDefault="00E9644C" w:rsidP="00E9644C">
      <w:pPr>
        <w:numPr>
          <w:ilvl w:val="0"/>
          <w:numId w:val="1"/>
        </w:numPr>
      </w:pPr>
      <w:r w:rsidRPr="00E9644C">
        <w:rPr>
          <w:b/>
          <w:bCs/>
        </w:rPr>
        <w:t>Task</w:t>
      </w:r>
      <w:r w:rsidRPr="00E9644C">
        <w:t>:</w:t>
      </w:r>
    </w:p>
    <w:p w14:paraId="716FD966" w14:textId="77777777" w:rsidR="00E9644C" w:rsidRPr="00E9644C" w:rsidRDefault="00E9644C" w:rsidP="00E9644C">
      <w:pPr>
        <w:numPr>
          <w:ilvl w:val="1"/>
          <w:numId w:val="1"/>
        </w:numPr>
      </w:pPr>
      <w:r w:rsidRPr="00E9644C">
        <w:t xml:space="preserve">Attributes: </w:t>
      </w:r>
      <w:proofErr w:type="spellStart"/>
      <w:r w:rsidRPr="00E9644C">
        <w:t>taskId</w:t>
      </w:r>
      <w:proofErr w:type="spellEnd"/>
      <w:r w:rsidRPr="00E9644C">
        <w:t xml:space="preserve">, </w:t>
      </w:r>
      <w:proofErr w:type="spellStart"/>
      <w:r w:rsidRPr="00E9644C">
        <w:t>workflowId</w:t>
      </w:r>
      <w:proofErr w:type="spellEnd"/>
      <w:r w:rsidRPr="00E9644C">
        <w:t xml:space="preserve">, name, status, </w:t>
      </w:r>
      <w:proofErr w:type="spellStart"/>
      <w:r w:rsidRPr="00E9644C">
        <w:t>assignedTo</w:t>
      </w:r>
      <w:proofErr w:type="spellEnd"/>
      <w:r w:rsidRPr="00E9644C">
        <w:t xml:space="preserve">, </w:t>
      </w:r>
      <w:proofErr w:type="spellStart"/>
      <w:r w:rsidRPr="00E9644C">
        <w:t>dateCreated</w:t>
      </w:r>
      <w:proofErr w:type="spellEnd"/>
      <w:r w:rsidRPr="00E9644C">
        <w:t xml:space="preserve">, </w:t>
      </w:r>
      <w:proofErr w:type="spellStart"/>
      <w:r w:rsidRPr="00E9644C">
        <w:t>dateDue</w:t>
      </w:r>
      <w:proofErr w:type="spellEnd"/>
    </w:p>
    <w:p w14:paraId="6AF417D0" w14:textId="77777777" w:rsidR="00E9644C" w:rsidRPr="00E9644C" w:rsidRDefault="00E9644C" w:rsidP="00E9644C">
      <w:pPr>
        <w:numPr>
          <w:ilvl w:val="1"/>
          <w:numId w:val="1"/>
        </w:numPr>
      </w:pPr>
      <w:r w:rsidRPr="00E9644C">
        <w:t>Relationships: Linked to Workflow, User</w:t>
      </w:r>
    </w:p>
    <w:p w14:paraId="314266D9" w14:textId="77777777" w:rsidR="00E9644C" w:rsidRPr="00E9644C" w:rsidRDefault="00E9644C" w:rsidP="00E9644C">
      <w:pPr>
        <w:numPr>
          <w:ilvl w:val="0"/>
          <w:numId w:val="1"/>
        </w:numPr>
      </w:pPr>
      <w:r w:rsidRPr="00E9644C">
        <w:rPr>
          <w:b/>
          <w:bCs/>
        </w:rPr>
        <w:t>Report</w:t>
      </w:r>
      <w:r w:rsidRPr="00E9644C">
        <w:t>:</w:t>
      </w:r>
    </w:p>
    <w:p w14:paraId="5B70560B" w14:textId="77777777" w:rsidR="00E9644C" w:rsidRPr="00E9644C" w:rsidRDefault="00E9644C" w:rsidP="00E9644C">
      <w:pPr>
        <w:numPr>
          <w:ilvl w:val="1"/>
          <w:numId w:val="1"/>
        </w:numPr>
      </w:pPr>
      <w:r w:rsidRPr="00E9644C">
        <w:t xml:space="preserve">Attributes: </w:t>
      </w:r>
      <w:proofErr w:type="spellStart"/>
      <w:r w:rsidRPr="00E9644C">
        <w:t>reportId</w:t>
      </w:r>
      <w:proofErr w:type="spellEnd"/>
      <w:r w:rsidRPr="00E9644C">
        <w:t xml:space="preserve">, name, content, </w:t>
      </w:r>
      <w:proofErr w:type="spellStart"/>
      <w:r w:rsidRPr="00E9644C">
        <w:t>createdBy</w:t>
      </w:r>
      <w:proofErr w:type="spellEnd"/>
      <w:r w:rsidRPr="00E9644C">
        <w:t xml:space="preserve">, </w:t>
      </w:r>
      <w:proofErr w:type="spellStart"/>
      <w:r w:rsidRPr="00E9644C">
        <w:t>dateCreated</w:t>
      </w:r>
      <w:proofErr w:type="spellEnd"/>
      <w:r w:rsidRPr="00E9644C">
        <w:t xml:space="preserve">, </w:t>
      </w:r>
      <w:proofErr w:type="spellStart"/>
      <w:r w:rsidRPr="00E9644C">
        <w:t>lastModified</w:t>
      </w:r>
      <w:proofErr w:type="spellEnd"/>
    </w:p>
    <w:p w14:paraId="7FA1BB36" w14:textId="77777777" w:rsidR="00E9644C" w:rsidRPr="00E9644C" w:rsidRDefault="00E9644C" w:rsidP="00E9644C">
      <w:pPr>
        <w:numPr>
          <w:ilvl w:val="1"/>
          <w:numId w:val="1"/>
        </w:numPr>
      </w:pPr>
      <w:r w:rsidRPr="00E9644C">
        <w:t>Relationships: Linked to User</w:t>
      </w:r>
    </w:p>
    <w:p w14:paraId="7A97F0F0" w14:textId="77777777" w:rsidR="00E9644C" w:rsidRPr="00E9644C" w:rsidRDefault="00000000" w:rsidP="00E9644C">
      <w:r>
        <w:pict w14:anchorId="3E292846">
          <v:rect id="_x0000_i1026" style="width:0;height:1.5pt" o:hralign="center" o:hrstd="t" o:hr="t" fillcolor="#a0a0a0" stroked="f"/>
        </w:pict>
      </w:r>
    </w:p>
    <w:p w14:paraId="32031DCD" w14:textId="77777777" w:rsidR="00E9644C" w:rsidRPr="00E9644C" w:rsidRDefault="00E9644C" w:rsidP="00E9644C">
      <w:pPr>
        <w:rPr>
          <w:b/>
          <w:bCs/>
        </w:rPr>
      </w:pPr>
      <w:r w:rsidRPr="00E9644C">
        <w:rPr>
          <w:b/>
          <w:bCs/>
        </w:rPr>
        <w:t>2. Modules</w:t>
      </w:r>
    </w:p>
    <w:p w14:paraId="3C9B09A1" w14:textId="77777777" w:rsidR="00E9644C" w:rsidRPr="00E9644C" w:rsidRDefault="00E9644C" w:rsidP="00E9644C">
      <w:pPr>
        <w:numPr>
          <w:ilvl w:val="0"/>
          <w:numId w:val="2"/>
        </w:numPr>
      </w:pPr>
      <w:r w:rsidRPr="00E9644C">
        <w:rPr>
          <w:b/>
          <w:bCs/>
        </w:rPr>
        <w:t>Document Management</w:t>
      </w:r>
      <w:r w:rsidRPr="00E9644C">
        <w:t>:</w:t>
      </w:r>
    </w:p>
    <w:p w14:paraId="22CD3C42" w14:textId="77777777" w:rsidR="00E9644C" w:rsidRPr="00E9644C" w:rsidRDefault="00E9644C" w:rsidP="00E9644C">
      <w:pPr>
        <w:numPr>
          <w:ilvl w:val="1"/>
          <w:numId w:val="2"/>
        </w:numPr>
      </w:pPr>
      <w:r w:rsidRPr="00E9644C">
        <w:rPr>
          <w:b/>
          <w:bCs/>
        </w:rPr>
        <w:t>Functions</w:t>
      </w:r>
      <w:r w:rsidRPr="00E9644C">
        <w:t>: Upload, categorize, search, and manage documents.</w:t>
      </w:r>
    </w:p>
    <w:p w14:paraId="368D707E" w14:textId="77777777" w:rsidR="00E9644C" w:rsidRPr="00E9644C" w:rsidRDefault="00E9644C" w:rsidP="00E9644C">
      <w:pPr>
        <w:numPr>
          <w:ilvl w:val="1"/>
          <w:numId w:val="2"/>
        </w:numPr>
      </w:pPr>
      <w:r w:rsidRPr="00E9644C">
        <w:rPr>
          <w:b/>
          <w:bCs/>
        </w:rPr>
        <w:t>Features</w:t>
      </w:r>
      <w:r w:rsidRPr="00E9644C">
        <w:t>:</w:t>
      </w:r>
    </w:p>
    <w:p w14:paraId="6B21544F" w14:textId="77777777" w:rsidR="00E9644C" w:rsidRPr="00E9644C" w:rsidRDefault="00E9644C" w:rsidP="00E9644C">
      <w:pPr>
        <w:numPr>
          <w:ilvl w:val="2"/>
          <w:numId w:val="2"/>
        </w:numPr>
      </w:pPr>
      <w:r w:rsidRPr="00E9644C">
        <w:t>Users can upload documents into specific folders.</w:t>
      </w:r>
    </w:p>
    <w:p w14:paraId="78AC3FED" w14:textId="77777777" w:rsidR="00E9644C" w:rsidRPr="00E9644C" w:rsidRDefault="00E9644C" w:rsidP="00E9644C">
      <w:pPr>
        <w:numPr>
          <w:ilvl w:val="2"/>
          <w:numId w:val="2"/>
        </w:numPr>
      </w:pPr>
      <w:r w:rsidRPr="00E9644C">
        <w:t>Documents can be categorized for better organization.</w:t>
      </w:r>
    </w:p>
    <w:p w14:paraId="031D503A" w14:textId="77777777" w:rsidR="00E9644C" w:rsidRPr="00E9644C" w:rsidRDefault="00E9644C" w:rsidP="00E9644C">
      <w:pPr>
        <w:numPr>
          <w:ilvl w:val="2"/>
          <w:numId w:val="2"/>
        </w:numPr>
      </w:pPr>
      <w:r w:rsidRPr="00E9644C">
        <w:t>Full-text search functionality for documents based on metadata or content.</w:t>
      </w:r>
    </w:p>
    <w:p w14:paraId="169B6E8E" w14:textId="77777777" w:rsidR="00E9644C" w:rsidRPr="00E9644C" w:rsidRDefault="00E9644C" w:rsidP="00E9644C">
      <w:pPr>
        <w:numPr>
          <w:ilvl w:val="2"/>
          <w:numId w:val="2"/>
        </w:numPr>
      </w:pPr>
      <w:r w:rsidRPr="00E9644C">
        <w:t>Document deletion or restoration based on permissions.</w:t>
      </w:r>
    </w:p>
    <w:p w14:paraId="63ECFAE1" w14:textId="77777777" w:rsidR="00E9644C" w:rsidRPr="00E9644C" w:rsidRDefault="00E9644C" w:rsidP="00E9644C">
      <w:pPr>
        <w:numPr>
          <w:ilvl w:val="0"/>
          <w:numId w:val="2"/>
        </w:numPr>
      </w:pPr>
      <w:r w:rsidRPr="00E9644C">
        <w:rPr>
          <w:b/>
          <w:bCs/>
        </w:rPr>
        <w:t>Version Control</w:t>
      </w:r>
      <w:r w:rsidRPr="00E9644C">
        <w:t>:</w:t>
      </w:r>
    </w:p>
    <w:p w14:paraId="15616A8C" w14:textId="77777777" w:rsidR="00E9644C" w:rsidRPr="00E9644C" w:rsidRDefault="00E9644C" w:rsidP="00E9644C">
      <w:pPr>
        <w:numPr>
          <w:ilvl w:val="1"/>
          <w:numId w:val="2"/>
        </w:numPr>
      </w:pPr>
      <w:r w:rsidRPr="00E9644C">
        <w:rPr>
          <w:b/>
          <w:bCs/>
        </w:rPr>
        <w:t>Functions</w:t>
      </w:r>
      <w:r w:rsidRPr="00E9644C">
        <w:t>: Maintain document history, allow versioning, and rollbacks.</w:t>
      </w:r>
    </w:p>
    <w:p w14:paraId="55414A69" w14:textId="77777777" w:rsidR="00E9644C" w:rsidRPr="00E9644C" w:rsidRDefault="00E9644C" w:rsidP="00E9644C">
      <w:pPr>
        <w:numPr>
          <w:ilvl w:val="1"/>
          <w:numId w:val="2"/>
        </w:numPr>
      </w:pPr>
      <w:r w:rsidRPr="00E9644C">
        <w:rPr>
          <w:b/>
          <w:bCs/>
        </w:rPr>
        <w:t>Features</w:t>
      </w:r>
      <w:r w:rsidRPr="00E9644C">
        <w:t>:</w:t>
      </w:r>
    </w:p>
    <w:p w14:paraId="44D077E9" w14:textId="77777777" w:rsidR="00E9644C" w:rsidRPr="00E9644C" w:rsidRDefault="00E9644C" w:rsidP="00E9644C">
      <w:pPr>
        <w:numPr>
          <w:ilvl w:val="2"/>
          <w:numId w:val="2"/>
        </w:numPr>
      </w:pPr>
      <w:r w:rsidRPr="00E9644C">
        <w:t>Automatic versioning whenever changes are made to documents.</w:t>
      </w:r>
    </w:p>
    <w:p w14:paraId="0C94F05A" w14:textId="77777777" w:rsidR="00E9644C" w:rsidRPr="00E9644C" w:rsidRDefault="00E9644C" w:rsidP="00E9644C">
      <w:pPr>
        <w:numPr>
          <w:ilvl w:val="2"/>
          <w:numId w:val="2"/>
        </w:numPr>
      </w:pPr>
      <w:r w:rsidRPr="00E9644C">
        <w:t>Users can view previous versions and roll back if necessary.</w:t>
      </w:r>
    </w:p>
    <w:p w14:paraId="48D563D8" w14:textId="77777777" w:rsidR="00E9644C" w:rsidRPr="00E9644C" w:rsidRDefault="00E9644C" w:rsidP="00E9644C">
      <w:pPr>
        <w:numPr>
          <w:ilvl w:val="2"/>
          <w:numId w:val="2"/>
        </w:numPr>
      </w:pPr>
      <w:r w:rsidRPr="00E9644C">
        <w:t>Maintain detailed logs for changes in each version.</w:t>
      </w:r>
    </w:p>
    <w:p w14:paraId="3D642352" w14:textId="77777777" w:rsidR="00E9644C" w:rsidRPr="00E9644C" w:rsidRDefault="00E9644C" w:rsidP="00E9644C">
      <w:pPr>
        <w:numPr>
          <w:ilvl w:val="0"/>
          <w:numId w:val="2"/>
        </w:numPr>
      </w:pPr>
      <w:r w:rsidRPr="00E9644C">
        <w:rPr>
          <w:b/>
          <w:bCs/>
        </w:rPr>
        <w:t>Permission Management</w:t>
      </w:r>
      <w:r w:rsidRPr="00E9644C">
        <w:t>:</w:t>
      </w:r>
    </w:p>
    <w:p w14:paraId="45ABD010" w14:textId="77777777" w:rsidR="00E9644C" w:rsidRPr="00E9644C" w:rsidRDefault="00E9644C" w:rsidP="00E9644C">
      <w:pPr>
        <w:numPr>
          <w:ilvl w:val="1"/>
          <w:numId w:val="2"/>
        </w:numPr>
      </w:pPr>
      <w:r w:rsidRPr="00E9644C">
        <w:rPr>
          <w:b/>
          <w:bCs/>
        </w:rPr>
        <w:t>Functions</w:t>
      </w:r>
      <w:r w:rsidRPr="00E9644C">
        <w:t>: Assign roles and control document access.</w:t>
      </w:r>
    </w:p>
    <w:p w14:paraId="6B59D665" w14:textId="77777777" w:rsidR="00E9644C" w:rsidRPr="00E9644C" w:rsidRDefault="00E9644C" w:rsidP="00E9644C">
      <w:pPr>
        <w:numPr>
          <w:ilvl w:val="1"/>
          <w:numId w:val="2"/>
        </w:numPr>
      </w:pPr>
      <w:r w:rsidRPr="00E9644C">
        <w:rPr>
          <w:b/>
          <w:bCs/>
        </w:rPr>
        <w:t>Features</w:t>
      </w:r>
      <w:r w:rsidRPr="00E9644C">
        <w:t>:</w:t>
      </w:r>
    </w:p>
    <w:p w14:paraId="7082BFB3" w14:textId="77777777" w:rsidR="00E9644C" w:rsidRPr="00E9644C" w:rsidRDefault="00E9644C" w:rsidP="00E9644C">
      <w:pPr>
        <w:numPr>
          <w:ilvl w:val="2"/>
          <w:numId w:val="2"/>
        </w:numPr>
      </w:pPr>
      <w:r w:rsidRPr="00E9644C">
        <w:lastRenderedPageBreak/>
        <w:t>Role-based access control (RBAC) where permissions (view, edit, delete, download, share) are granted based on the user's role.</w:t>
      </w:r>
    </w:p>
    <w:p w14:paraId="63011C27" w14:textId="77777777" w:rsidR="00E9644C" w:rsidRPr="00E9644C" w:rsidRDefault="00E9644C" w:rsidP="00E9644C">
      <w:pPr>
        <w:numPr>
          <w:ilvl w:val="2"/>
          <w:numId w:val="2"/>
        </w:numPr>
      </w:pPr>
      <w:r w:rsidRPr="00E9644C">
        <w:t>Administrators can assign specific document-level permissions.</w:t>
      </w:r>
    </w:p>
    <w:p w14:paraId="3CA1F430" w14:textId="77777777" w:rsidR="00E9644C" w:rsidRPr="00E9644C" w:rsidRDefault="00E9644C" w:rsidP="00E9644C">
      <w:pPr>
        <w:numPr>
          <w:ilvl w:val="0"/>
          <w:numId w:val="2"/>
        </w:numPr>
      </w:pPr>
      <w:r w:rsidRPr="00E9644C">
        <w:rPr>
          <w:b/>
          <w:bCs/>
        </w:rPr>
        <w:t>Workflow Automation</w:t>
      </w:r>
      <w:r w:rsidRPr="00E9644C">
        <w:t>:</w:t>
      </w:r>
    </w:p>
    <w:p w14:paraId="2C219E1F" w14:textId="77777777" w:rsidR="00E9644C" w:rsidRPr="00E9644C" w:rsidRDefault="00E9644C" w:rsidP="00E9644C">
      <w:pPr>
        <w:numPr>
          <w:ilvl w:val="1"/>
          <w:numId w:val="2"/>
        </w:numPr>
      </w:pPr>
      <w:r w:rsidRPr="00E9644C">
        <w:rPr>
          <w:b/>
          <w:bCs/>
        </w:rPr>
        <w:t>Functions</w:t>
      </w:r>
      <w:r w:rsidRPr="00E9644C">
        <w:t>: Automate document-related tasks such as approvals and publishing.</w:t>
      </w:r>
    </w:p>
    <w:p w14:paraId="20BBC615" w14:textId="77777777" w:rsidR="00E9644C" w:rsidRPr="00E9644C" w:rsidRDefault="00E9644C" w:rsidP="00E9644C">
      <w:pPr>
        <w:numPr>
          <w:ilvl w:val="1"/>
          <w:numId w:val="2"/>
        </w:numPr>
      </w:pPr>
      <w:r w:rsidRPr="00E9644C">
        <w:rPr>
          <w:b/>
          <w:bCs/>
        </w:rPr>
        <w:t>Features</w:t>
      </w:r>
      <w:r w:rsidRPr="00E9644C">
        <w:t>:</w:t>
      </w:r>
    </w:p>
    <w:p w14:paraId="5EAADDA8" w14:textId="77777777" w:rsidR="00E9644C" w:rsidRPr="00E9644C" w:rsidRDefault="00E9644C" w:rsidP="00E9644C">
      <w:pPr>
        <w:numPr>
          <w:ilvl w:val="2"/>
          <w:numId w:val="2"/>
        </w:numPr>
      </w:pPr>
      <w:r w:rsidRPr="00E9644C">
        <w:t>Define workflows for document approval (multi-level approvals based on document type).</w:t>
      </w:r>
    </w:p>
    <w:p w14:paraId="5C06618D" w14:textId="77777777" w:rsidR="00E9644C" w:rsidRPr="00E9644C" w:rsidRDefault="00E9644C" w:rsidP="00E9644C">
      <w:pPr>
        <w:numPr>
          <w:ilvl w:val="2"/>
          <w:numId w:val="2"/>
        </w:numPr>
      </w:pPr>
      <w:r w:rsidRPr="00E9644C">
        <w:t>Track document processing and task statuses.</w:t>
      </w:r>
    </w:p>
    <w:p w14:paraId="7BD95129" w14:textId="77777777" w:rsidR="00E9644C" w:rsidRPr="00E9644C" w:rsidRDefault="00E9644C" w:rsidP="00E9644C">
      <w:pPr>
        <w:numPr>
          <w:ilvl w:val="2"/>
          <w:numId w:val="2"/>
        </w:numPr>
      </w:pPr>
      <w:r w:rsidRPr="00E9644C">
        <w:t>Automate publishing of approved documents to different categories or folders.</w:t>
      </w:r>
    </w:p>
    <w:p w14:paraId="5B0B8429" w14:textId="77777777" w:rsidR="00E9644C" w:rsidRPr="00E9644C" w:rsidRDefault="00E9644C" w:rsidP="00E9644C">
      <w:pPr>
        <w:numPr>
          <w:ilvl w:val="0"/>
          <w:numId w:val="2"/>
        </w:numPr>
      </w:pPr>
      <w:r w:rsidRPr="00E9644C">
        <w:rPr>
          <w:b/>
          <w:bCs/>
        </w:rPr>
        <w:t>Notification System</w:t>
      </w:r>
      <w:r w:rsidRPr="00E9644C">
        <w:t>:</w:t>
      </w:r>
    </w:p>
    <w:p w14:paraId="63D9F2E2" w14:textId="77777777" w:rsidR="00E9644C" w:rsidRPr="00E9644C" w:rsidRDefault="00E9644C" w:rsidP="00E9644C">
      <w:pPr>
        <w:numPr>
          <w:ilvl w:val="1"/>
          <w:numId w:val="2"/>
        </w:numPr>
      </w:pPr>
      <w:r w:rsidRPr="00E9644C">
        <w:rPr>
          <w:b/>
          <w:bCs/>
        </w:rPr>
        <w:t>Functions</w:t>
      </w:r>
      <w:r w:rsidRPr="00E9644C">
        <w:t>: Alert users for document updates, task assignments, and workflow approvals.</w:t>
      </w:r>
    </w:p>
    <w:p w14:paraId="3B47A7B6" w14:textId="77777777" w:rsidR="00E9644C" w:rsidRPr="00E9644C" w:rsidRDefault="00E9644C" w:rsidP="00E9644C">
      <w:pPr>
        <w:numPr>
          <w:ilvl w:val="1"/>
          <w:numId w:val="2"/>
        </w:numPr>
      </w:pPr>
      <w:r w:rsidRPr="00E9644C">
        <w:rPr>
          <w:b/>
          <w:bCs/>
        </w:rPr>
        <w:t>Features</w:t>
      </w:r>
      <w:r w:rsidRPr="00E9644C">
        <w:t>:</w:t>
      </w:r>
    </w:p>
    <w:p w14:paraId="46F9C244" w14:textId="77777777" w:rsidR="00E9644C" w:rsidRPr="00E9644C" w:rsidRDefault="00E9644C" w:rsidP="00E9644C">
      <w:pPr>
        <w:numPr>
          <w:ilvl w:val="2"/>
          <w:numId w:val="2"/>
        </w:numPr>
      </w:pPr>
      <w:r w:rsidRPr="00E9644C">
        <w:t>Email or system notifications for document status changes, task assignments, and deadlines.</w:t>
      </w:r>
    </w:p>
    <w:p w14:paraId="769E79AD" w14:textId="77777777" w:rsidR="00E9644C" w:rsidRPr="00E9644C" w:rsidRDefault="00E9644C" w:rsidP="00E9644C">
      <w:pPr>
        <w:numPr>
          <w:ilvl w:val="2"/>
          <w:numId w:val="2"/>
        </w:numPr>
      </w:pPr>
      <w:r w:rsidRPr="00E9644C">
        <w:t>Notifications for document uploads, approval requirements, and workflow progression.</w:t>
      </w:r>
    </w:p>
    <w:p w14:paraId="38AECCEC" w14:textId="77777777" w:rsidR="00E9644C" w:rsidRPr="00E9644C" w:rsidRDefault="00E9644C" w:rsidP="00E9644C">
      <w:pPr>
        <w:numPr>
          <w:ilvl w:val="0"/>
          <w:numId w:val="2"/>
        </w:numPr>
      </w:pPr>
      <w:r w:rsidRPr="00E9644C">
        <w:rPr>
          <w:b/>
          <w:bCs/>
        </w:rPr>
        <w:t>Audit Trail</w:t>
      </w:r>
      <w:r w:rsidRPr="00E9644C">
        <w:t>:</w:t>
      </w:r>
    </w:p>
    <w:p w14:paraId="24F842F1" w14:textId="77777777" w:rsidR="00E9644C" w:rsidRPr="00E9644C" w:rsidRDefault="00E9644C" w:rsidP="00E9644C">
      <w:pPr>
        <w:numPr>
          <w:ilvl w:val="1"/>
          <w:numId w:val="2"/>
        </w:numPr>
      </w:pPr>
      <w:r w:rsidRPr="00E9644C">
        <w:rPr>
          <w:b/>
          <w:bCs/>
        </w:rPr>
        <w:t>Functions</w:t>
      </w:r>
      <w:r w:rsidRPr="00E9644C">
        <w:t>: Track user actions for compliance and security.</w:t>
      </w:r>
    </w:p>
    <w:p w14:paraId="632CDCC8" w14:textId="77777777" w:rsidR="00E9644C" w:rsidRPr="00E9644C" w:rsidRDefault="00E9644C" w:rsidP="00E9644C">
      <w:pPr>
        <w:numPr>
          <w:ilvl w:val="1"/>
          <w:numId w:val="2"/>
        </w:numPr>
      </w:pPr>
      <w:r w:rsidRPr="00E9644C">
        <w:rPr>
          <w:b/>
          <w:bCs/>
        </w:rPr>
        <w:t>Features</w:t>
      </w:r>
      <w:r w:rsidRPr="00E9644C">
        <w:t>:</w:t>
      </w:r>
    </w:p>
    <w:p w14:paraId="4B1EDE90" w14:textId="77777777" w:rsidR="00E9644C" w:rsidRPr="00E9644C" w:rsidRDefault="00E9644C" w:rsidP="00E9644C">
      <w:pPr>
        <w:numPr>
          <w:ilvl w:val="2"/>
          <w:numId w:val="2"/>
        </w:numPr>
      </w:pPr>
      <w:r w:rsidRPr="00E9644C">
        <w:t>Log every user action on documents (view, edit, delete, download) for security and compliance.</w:t>
      </w:r>
    </w:p>
    <w:p w14:paraId="7A4D2874" w14:textId="77777777" w:rsidR="00E9644C" w:rsidRPr="00E9644C" w:rsidRDefault="00E9644C" w:rsidP="00E9644C">
      <w:pPr>
        <w:numPr>
          <w:ilvl w:val="2"/>
          <w:numId w:val="2"/>
        </w:numPr>
      </w:pPr>
      <w:r w:rsidRPr="00E9644C">
        <w:t>Store audit logs for legal or regulatory purposes.</w:t>
      </w:r>
    </w:p>
    <w:p w14:paraId="7D15EACA" w14:textId="77777777" w:rsidR="00E9644C" w:rsidRPr="00E9644C" w:rsidRDefault="00E9644C" w:rsidP="00E9644C">
      <w:pPr>
        <w:numPr>
          <w:ilvl w:val="0"/>
          <w:numId w:val="2"/>
        </w:numPr>
      </w:pPr>
      <w:r w:rsidRPr="00E9644C">
        <w:rPr>
          <w:b/>
          <w:bCs/>
        </w:rPr>
        <w:t>Reporting Module</w:t>
      </w:r>
      <w:r w:rsidRPr="00E9644C">
        <w:t>:</w:t>
      </w:r>
    </w:p>
    <w:p w14:paraId="4CDD42F0" w14:textId="77777777" w:rsidR="00E9644C" w:rsidRPr="00E9644C" w:rsidRDefault="00E9644C" w:rsidP="00E9644C">
      <w:pPr>
        <w:numPr>
          <w:ilvl w:val="1"/>
          <w:numId w:val="2"/>
        </w:numPr>
      </w:pPr>
      <w:r w:rsidRPr="00E9644C">
        <w:rPr>
          <w:b/>
          <w:bCs/>
        </w:rPr>
        <w:t>Functions</w:t>
      </w:r>
      <w:r w:rsidRPr="00E9644C">
        <w:t>: Generate reports for document usage, access logs, and workflow/task progress.</w:t>
      </w:r>
    </w:p>
    <w:p w14:paraId="5F5DDF41" w14:textId="77777777" w:rsidR="00E9644C" w:rsidRPr="00E9644C" w:rsidRDefault="00E9644C" w:rsidP="00E9644C">
      <w:pPr>
        <w:numPr>
          <w:ilvl w:val="1"/>
          <w:numId w:val="2"/>
        </w:numPr>
      </w:pPr>
      <w:r w:rsidRPr="00E9644C">
        <w:rPr>
          <w:b/>
          <w:bCs/>
        </w:rPr>
        <w:t>Features</w:t>
      </w:r>
      <w:r w:rsidRPr="00E9644C">
        <w:t>:</w:t>
      </w:r>
    </w:p>
    <w:p w14:paraId="2F4ABA4C" w14:textId="77777777" w:rsidR="00E9644C" w:rsidRPr="00E9644C" w:rsidRDefault="00E9644C" w:rsidP="00E9644C">
      <w:pPr>
        <w:numPr>
          <w:ilvl w:val="2"/>
          <w:numId w:val="2"/>
        </w:numPr>
      </w:pPr>
      <w:r w:rsidRPr="00E9644C">
        <w:t>Generate custom reports based on user roles, document categories, or activity.</w:t>
      </w:r>
    </w:p>
    <w:p w14:paraId="60D9CED9" w14:textId="77777777" w:rsidR="00E9644C" w:rsidRPr="00E9644C" w:rsidRDefault="00E9644C" w:rsidP="00E9644C">
      <w:pPr>
        <w:numPr>
          <w:ilvl w:val="2"/>
          <w:numId w:val="2"/>
        </w:numPr>
      </w:pPr>
      <w:r w:rsidRPr="00E9644C">
        <w:t>Track document lifecycle and user interactions for performance analysis.</w:t>
      </w:r>
    </w:p>
    <w:p w14:paraId="1EE1417C" w14:textId="77777777" w:rsidR="00E9644C" w:rsidRPr="00E9644C" w:rsidRDefault="00E9644C" w:rsidP="00E9644C">
      <w:pPr>
        <w:numPr>
          <w:ilvl w:val="2"/>
          <w:numId w:val="2"/>
        </w:numPr>
      </w:pPr>
      <w:r w:rsidRPr="00E9644C">
        <w:t>Workflow and task status reports to monitor project progress.</w:t>
      </w:r>
    </w:p>
    <w:p w14:paraId="429A060B" w14:textId="77777777" w:rsidR="00E9644C" w:rsidRPr="00E9644C" w:rsidRDefault="00000000" w:rsidP="00E9644C">
      <w:r>
        <w:pict w14:anchorId="4BFACCD6">
          <v:rect id="_x0000_i1027" style="width:0;height:1.5pt" o:hralign="center" o:hrstd="t" o:hr="t" fillcolor="#a0a0a0" stroked="f"/>
        </w:pict>
      </w:r>
    </w:p>
    <w:p w14:paraId="29E69F3A" w14:textId="77777777" w:rsidR="00E9644C" w:rsidRPr="00E9644C" w:rsidRDefault="00E9644C" w:rsidP="00E9644C">
      <w:pPr>
        <w:rPr>
          <w:b/>
          <w:bCs/>
        </w:rPr>
      </w:pPr>
      <w:r w:rsidRPr="00E9644C">
        <w:rPr>
          <w:b/>
          <w:bCs/>
        </w:rPr>
        <w:t>3. Functional Requirements</w:t>
      </w:r>
    </w:p>
    <w:p w14:paraId="0F7735A3" w14:textId="77777777" w:rsidR="00E9644C" w:rsidRPr="00E9644C" w:rsidRDefault="00E9644C" w:rsidP="00E9644C">
      <w:pPr>
        <w:numPr>
          <w:ilvl w:val="0"/>
          <w:numId w:val="3"/>
        </w:numPr>
      </w:pPr>
      <w:r w:rsidRPr="00E9644C">
        <w:rPr>
          <w:b/>
          <w:bCs/>
        </w:rPr>
        <w:t>User Management</w:t>
      </w:r>
      <w:r w:rsidRPr="00E9644C">
        <w:t>:</w:t>
      </w:r>
    </w:p>
    <w:p w14:paraId="6B515F37" w14:textId="77777777" w:rsidR="00E9644C" w:rsidRPr="00E9644C" w:rsidRDefault="00E9644C" w:rsidP="00E9644C">
      <w:pPr>
        <w:numPr>
          <w:ilvl w:val="1"/>
          <w:numId w:val="3"/>
        </w:numPr>
      </w:pPr>
      <w:r w:rsidRPr="00E9644C">
        <w:t>Register, authenticate, and manage user profiles.</w:t>
      </w:r>
    </w:p>
    <w:p w14:paraId="2BBEB93E" w14:textId="77777777" w:rsidR="00E9644C" w:rsidRPr="00E9644C" w:rsidRDefault="00E9644C" w:rsidP="00E9644C">
      <w:pPr>
        <w:numPr>
          <w:ilvl w:val="1"/>
          <w:numId w:val="3"/>
        </w:numPr>
      </w:pPr>
      <w:r w:rsidRPr="00E9644C">
        <w:t>Role assignment (Admin, Contributor, Viewer, etc.) with different permission levels.</w:t>
      </w:r>
    </w:p>
    <w:p w14:paraId="4ED54787" w14:textId="77777777" w:rsidR="00E9644C" w:rsidRPr="00E9644C" w:rsidRDefault="00E9644C" w:rsidP="00E9644C">
      <w:pPr>
        <w:numPr>
          <w:ilvl w:val="0"/>
          <w:numId w:val="3"/>
        </w:numPr>
      </w:pPr>
      <w:r w:rsidRPr="00E9644C">
        <w:rPr>
          <w:b/>
          <w:bCs/>
        </w:rPr>
        <w:t>Document Upload and Storage</w:t>
      </w:r>
      <w:r w:rsidRPr="00E9644C">
        <w:t>:</w:t>
      </w:r>
    </w:p>
    <w:p w14:paraId="6725F53C" w14:textId="77777777" w:rsidR="00E9644C" w:rsidRPr="00E9644C" w:rsidRDefault="00E9644C" w:rsidP="00E9644C">
      <w:pPr>
        <w:numPr>
          <w:ilvl w:val="1"/>
          <w:numId w:val="3"/>
        </w:numPr>
      </w:pPr>
      <w:r w:rsidRPr="00E9644C">
        <w:t>Upload documents with file metadata (file type, size, category, etc.).</w:t>
      </w:r>
    </w:p>
    <w:p w14:paraId="363DEDEB" w14:textId="77777777" w:rsidR="00E9644C" w:rsidRPr="00E9644C" w:rsidRDefault="00E9644C" w:rsidP="00E9644C">
      <w:pPr>
        <w:numPr>
          <w:ilvl w:val="1"/>
          <w:numId w:val="3"/>
        </w:numPr>
      </w:pPr>
      <w:r w:rsidRPr="00E9644C">
        <w:t>Organize documents in folders with hierarchical folder structures.</w:t>
      </w:r>
    </w:p>
    <w:p w14:paraId="00DD122A" w14:textId="77777777" w:rsidR="00E9644C" w:rsidRPr="00E9644C" w:rsidRDefault="00E9644C" w:rsidP="00E9644C">
      <w:pPr>
        <w:numPr>
          <w:ilvl w:val="1"/>
          <w:numId w:val="3"/>
        </w:numPr>
      </w:pPr>
      <w:r w:rsidRPr="00E9644C">
        <w:lastRenderedPageBreak/>
        <w:t>Perform document operations (edit, delete, move, categorize, version control).</w:t>
      </w:r>
    </w:p>
    <w:p w14:paraId="3C0E74CE" w14:textId="77777777" w:rsidR="00E9644C" w:rsidRPr="00E9644C" w:rsidRDefault="00E9644C" w:rsidP="00E9644C">
      <w:pPr>
        <w:numPr>
          <w:ilvl w:val="0"/>
          <w:numId w:val="3"/>
        </w:numPr>
      </w:pPr>
      <w:r w:rsidRPr="00E9644C">
        <w:rPr>
          <w:b/>
          <w:bCs/>
        </w:rPr>
        <w:t>Version Control</w:t>
      </w:r>
      <w:r w:rsidRPr="00E9644C">
        <w:t>:</w:t>
      </w:r>
    </w:p>
    <w:p w14:paraId="11A3C860" w14:textId="77777777" w:rsidR="00E9644C" w:rsidRPr="00E9644C" w:rsidRDefault="00E9644C" w:rsidP="00E9644C">
      <w:pPr>
        <w:numPr>
          <w:ilvl w:val="1"/>
          <w:numId w:val="3"/>
        </w:numPr>
      </w:pPr>
      <w:r w:rsidRPr="00E9644C">
        <w:t>Maintain a version history for all documents.</w:t>
      </w:r>
    </w:p>
    <w:p w14:paraId="534AB908" w14:textId="77777777" w:rsidR="00E9644C" w:rsidRPr="00E9644C" w:rsidRDefault="00E9644C" w:rsidP="00E9644C">
      <w:pPr>
        <w:numPr>
          <w:ilvl w:val="1"/>
          <w:numId w:val="3"/>
        </w:numPr>
      </w:pPr>
      <w:r w:rsidRPr="00E9644C">
        <w:t>Provide version comparison and rollback functionality.</w:t>
      </w:r>
    </w:p>
    <w:p w14:paraId="74A93D8C" w14:textId="77777777" w:rsidR="00E9644C" w:rsidRPr="00E9644C" w:rsidRDefault="00E9644C" w:rsidP="00E9644C">
      <w:pPr>
        <w:numPr>
          <w:ilvl w:val="0"/>
          <w:numId w:val="3"/>
        </w:numPr>
      </w:pPr>
      <w:r w:rsidRPr="00E9644C">
        <w:rPr>
          <w:b/>
          <w:bCs/>
        </w:rPr>
        <w:t>Workflow and Task Management</w:t>
      </w:r>
      <w:r w:rsidRPr="00E9644C">
        <w:t>:</w:t>
      </w:r>
    </w:p>
    <w:p w14:paraId="1BAB154E" w14:textId="77777777" w:rsidR="00E9644C" w:rsidRPr="00E9644C" w:rsidRDefault="00E9644C" w:rsidP="00E9644C">
      <w:pPr>
        <w:numPr>
          <w:ilvl w:val="1"/>
          <w:numId w:val="3"/>
        </w:numPr>
      </w:pPr>
      <w:r w:rsidRPr="00E9644C">
        <w:t>Design workflows for document reviews and approvals.</w:t>
      </w:r>
    </w:p>
    <w:p w14:paraId="0D5D051D" w14:textId="77777777" w:rsidR="00E9644C" w:rsidRPr="00E9644C" w:rsidRDefault="00E9644C" w:rsidP="00E9644C">
      <w:pPr>
        <w:numPr>
          <w:ilvl w:val="1"/>
          <w:numId w:val="3"/>
        </w:numPr>
      </w:pPr>
      <w:r w:rsidRPr="00E9644C">
        <w:t>Automate workflow transitions based on task completion.</w:t>
      </w:r>
    </w:p>
    <w:p w14:paraId="4499F0B8" w14:textId="77777777" w:rsidR="00E9644C" w:rsidRPr="00E9644C" w:rsidRDefault="00E9644C" w:rsidP="00E9644C">
      <w:pPr>
        <w:numPr>
          <w:ilvl w:val="1"/>
          <w:numId w:val="3"/>
        </w:numPr>
      </w:pPr>
      <w:r w:rsidRPr="00E9644C">
        <w:t>Notifications for tasks and workflow actions.</w:t>
      </w:r>
    </w:p>
    <w:p w14:paraId="60B48BBF" w14:textId="77777777" w:rsidR="00E9644C" w:rsidRPr="00E9644C" w:rsidRDefault="00E9644C" w:rsidP="00E9644C">
      <w:pPr>
        <w:numPr>
          <w:ilvl w:val="0"/>
          <w:numId w:val="3"/>
        </w:numPr>
      </w:pPr>
      <w:r w:rsidRPr="00E9644C">
        <w:rPr>
          <w:b/>
          <w:bCs/>
        </w:rPr>
        <w:t>Search and Metadata</w:t>
      </w:r>
      <w:r w:rsidRPr="00E9644C">
        <w:t>:</w:t>
      </w:r>
    </w:p>
    <w:p w14:paraId="0962147A" w14:textId="77777777" w:rsidR="00E9644C" w:rsidRPr="00E9644C" w:rsidRDefault="00E9644C" w:rsidP="00E9644C">
      <w:pPr>
        <w:numPr>
          <w:ilvl w:val="1"/>
          <w:numId w:val="3"/>
        </w:numPr>
      </w:pPr>
      <w:r w:rsidRPr="00E9644C">
        <w:t>Search by document name, category, or metadata.</w:t>
      </w:r>
    </w:p>
    <w:p w14:paraId="12B849FD" w14:textId="77777777" w:rsidR="00E9644C" w:rsidRPr="00E9644C" w:rsidRDefault="00E9644C" w:rsidP="00E9644C">
      <w:pPr>
        <w:numPr>
          <w:ilvl w:val="1"/>
          <w:numId w:val="3"/>
        </w:numPr>
      </w:pPr>
      <w:r w:rsidRPr="00E9644C">
        <w:t>Metadata tagging for advanced search options.</w:t>
      </w:r>
    </w:p>
    <w:p w14:paraId="42FB3531" w14:textId="77777777" w:rsidR="00E9644C" w:rsidRPr="00E9644C" w:rsidRDefault="00E9644C" w:rsidP="00E9644C">
      <w:pPr>
        <w:numPr>
          <w:ilvl w:val="0"/>
          <w:numId w:val="3"/>
        </w:numPr>
      </w:pPr>
      <w:r w:rsidRPr="00E9644C">
        <w:rPr>
          <w:b/>
          <w:bCs/>
        </w:rPr>
        <w:t>Permissions and Access Control</w:t>
      </w:r>
      <w:r w:rsidRPr="00E9644C">
        <w:t>:</w:t>
      </w:r>
    </w:p>
    <w:p w14:paraId="3A34812D" w14:textId="77777777" w:rsidR="00E9644C" w:rsidRPr="00E9644C" w:rsidRDefault="00E9644C" w:rsidP="00E9644C">
      <w:pPr>
        <w:numPr>
          <w:ilvl w:val="1"/>
          <w:numId w:val="3"/>
        </w:numPr>
      </w:pPr>
      <w:r w:rsidRPr="00E9644C">
        <w:t>Role-based access control (RBAC) for folders and documents.</w:t>
      </w:r>
    </w:p>
    <w:p w14:paraId="0B4C762A" w14:textId="77777777" w:rsidR="00E9644C" w:rsidRPr="00E9644C" w:rsidRDefault="00E9644C" w:rsidP="00E9644C">
      <w:pPr>
        <w:numPr>
          <w:ilvl w:val="1"/>
          <w:numId w:val="3"/>
        </w:numPr>
      </w:pPr>
      <w:r w:rsidRPr="00E9644C">
        <w:t>Assign different access levels (view, edit, delete, download) based on roles.</w:t>
      </w:r>
    </w:p>
    <w:p w14:paraId="0F5DE26E" w14:textId="77777777" w:rsidR="00E9644C" w:rsidRPr="00E9644C" w:rsidRDefault="00E9644C" w:rsidP="00E9644C">
      <w:pPr>
        <w:numPr>
          <w:ilvl w:val="0"/>
          <w:numId w:val="3"/>
        </w:numPr>
      </w:pPr>
      <w:r w:rsidRPr="00E9644C">
        <w:rPr>
          <w:b/>
          <w:bCs/>
        </w:rPr>
        <w:t>Audit Trail</w:t>
      </w:r>
      <w:r w:rsidRPr="00E9644C">
        <w:t>:</w:t>
      </w:r>
    </w:p>
    <w:p w14:paraId="1FC46024" w14:textId="77777777" w:rsidR="00E9644C" w:rsidRPr="00E9644C" w:rsidRDefault="00E9644C" w:rsidP="00E9644C">
      <w:pPr>
        <w:numPr>
          <w:ilvl w:val="1"/>
          <w:numId w:val="3"/>
        </w:numPr>
      </w:pPr>
      <w:r w:rsidRPr="00E9644C">
        <w:t>Track and log all user actions for each document.</w:t>
      </w:r>
    </w:p>
    <w:p w14:paraId="4BA9182C" w14:textId="77777777" w:rsidR="00E9644C" w:rsidRPr="00E9644C" w:rsidRDefault="00E9644C" w:rsidP="00E9644C">
      <w:pPr>
        <w:numPr>
          <w:ilvl w:val="1"/>
          <w:numId w:val="3"/>
        </w:numPr>
      </w:pPr>
      <w:r w:rsidRPr="00E9644C">
        <w:t>Record document access and modifications for compliance.</w:t>
      </w:r>
    </w:p>
    <w:p w14:paraId="31113AAF" w14:textId="77777777" w:rsidR="00E9644C" w:rsidRPr="00E9644C" w:rsidRDefault="00E9644C" w:rsidP="00E9644C">
      <w:pPr>
        <w:numPr>
          <w:ilvl w:val="0"/>
          <w:numId w:val="3"/>
        </w:numPr>
      </w:pPr>
      <w:r w:rsidRPr="00E9644C">
        <w:rPr>
          <w:b/>
          <w:bCs/>
        </w:rPr>
        <w:t>Notifications</w:t>
      </w:r>
      <w:r w:rsidRPr="00E9644C">
        <w:t>:</w:t>
      </w:r>
    </w:p>
    <w:p w14:paraId="7D051839" w14:textId="77777777" w:rsidR="00E9644C" w:rsidRPr="00E9644C" w:rsidRDefault="00E9644C" w:rsidP="00E9644C">
      <w:pPr>
        <w:numPr>
          <w:ilvl w:val="1"/>
          <w:numId w:val="3"/>
        </w:numPr>
      </w:pPr>
      <w:r w:rsidRPr="00E9644C">
        <w:t>Send notifications for task assignments, document updates, approvals, and other workflow actions.</w:t>
      </w:r>
    </w:p>
    <w:p w14:paraId="477F3BF1" w14:textId="77777777" w:rsidR="00E9644C" w:rsidRPr="00E9644C" w:rsidRDefault="00E9644C" w:rsidP="00E9644C">
      <w:pPr>
        <w:numPr>
          <w:ilvl w:val="0"/>
          <w:numId w:val="3"/>
        </w:numPr>
      </w:pPr>
      <w:r w:rsidRPr="00E9644C">
        <w:rPr>
          <w:b/>
          <w:bCs/>
        </w:rPr>
        <w:t>Reporting</w:t>
      </w:r>
      <w:r w:rsidRPr="00E9644C">
        <w:t>:</w:t>
      </w:r>
    </w:p>
    <w:p w14:paraId="772B627E" w14:textId="77777777" w:rsidR="00E9644C" w:rsidRPr="00E9644C" w:rsidRDefault="00E9644C" w:rsidP="00E9644C">
      <w:pPr>
        <w:numPr>
          <w:ilvl w:val="1"/>
          <w:numId w:val="3"/>
        </w:numPr>
      </w:pPr>
      <w:r w:rsidRPr="00E9644C">
        <w:t>Generate reports for documents, tasks, workflows, and user actions.</w:t>
      </w:r>
    </w:p>
    <w:p w14:paraId="566E62B9" w14:textId="77777777" w:rsidR="00E9644C" w:rsidRPr="00E9644C" w:rsidRDefault="00E9644C" w:rsidP="00E9644C">
      <w:pPr>
        <w:numPr>
          <w:ilvl w:val="1"/>
          <w:numId w:val="3"/>
        </w:numPr>
      </w:pPr>
      <w:r w:rsidRPr="00E9644C">
        <w:t>Export reports for compliance and performance monitoring.</w:t>
      </w:r>
    </w:p>
    <w:p w14:paraId="63CE4339" w14:textId="77777777" w:rsidR="00E9644C" w:rsidRPr="00E9644C" w:rsidRDefault="00000000" w:rsidP="00E9644C">
      <w:r>
        <w:pict w14:anchorId="6F910B8D">
          <v:rect id="_x0000_i1028" style="width:0;height:1.5pt" o:hralign="center" o:hrstd="t" o:hr="t" fillcolor="#a0a0a0" stroked="f"/>
        </w:pict>
      </w:r>
    </w:p>
    <w:p w14:paraId="7AF5D0BF" w14:textId="77777777" w:rsidR="00E9644C" w:rsidRPr="00E9644C" w:rsidRDefault="00E9644C" w:rsidP="00E9644C">
      <w:pPr>
        <w:rPr>
          <w:b/>
          <w:bCs/>
        </w:rPr>
      </w:pPr>
      <w:r w:rsidRPr="00E9644C">
        <w:rPr>
          <w:b/>
          <w:bCs/>
        </w:rPr>
        <w:t>4. Non-Functional Requirements</w:t>
      </w:r>
    </w:p>
    <w:p w14:paraId="435636EF" w14:textId="77777777" w:rsidR="00E9644C" w:rsidRPr="00E9644C" w:rsidRDefault="00E9644C" w:rsidP="00E9644C">
      <w:pPr>
        <w:numPr>
          <w:ilvl w:val="0"/>
          <w:numId w:val="4"/>
        </w:numPr>
      </w:pPr>
      <w:r w:rsidRPr="00E9644C">
        <w:rPr>
          <w:b/>
          <w:bCs/>
        </w:rPr>
        <w:t>Performance</w:t>
      </w:r>
      <w:r w:rsidRPr="00E9644C">
        <w:t>:</w:t>
      </w:r>
    </w:p>
    <w:p w14:paraId="5D8638ED" w14:textId="77777777" w:rsidR="00E9644C" w:rsidRPr="00E9644C" w:rsidRDefault="00E9644C" w:rsidP="00E9644C">
      <w:pPr>
        <w:numPr>
          <w:ilvl w:val="1"/>
          <w:numId w:val="4"/>
        </w:numPr>
      </w:pPr>
      <w:r w:rsidRPr="00E9644C">
        <w:t>The system should handle large volumes of documents and users efficiently.</w:t>
      </w:r>
    </w:p>
    <w:p w14:paraId="0142CE98" w14:textId="77777777" w:rsidR="00E9644C" w:rsidRPr="00E9644C" w:rsidRDefault="00E9644C" w:rsidP="00E9644C">
      <w:pPr>
        <w:numPr>
          <w:ilvl w:val="1"/>
          <w:numId w:val="4"/>
        </w:numPr>
      </w:pPr>
      <w:r w:rsidRPr="00E9644C">
        <w:t>Quick document searches, metadata queries, and version comparisons.</w:t>
      </w:r>
    </w:p>
    <w:p w14:paraId="7AFC3F4F" w14:textId="77777777" w:rsidR="00E9644C" w:rsidRPr="00E9644C" w:rsidRDefault="00E9644C" w:rsidP="00E9644C">
      <w:pPr>
        <w:numPr>
          <w:ilvl w:val="0"/>
          <w:numId w:val="4"/>
        </w:numPr>
      </w:pPr>
      <w:r w:rsidRPr="00E9644C">
        <w:rPr>
          <w:b/>
          <w:bCs/>
        </w:rPr>
        <w:t>Scalability</w:t>
      </w:r>
      <w:r w:rsidRPr="00E9644C">
        <w:t>:</w:t>
      </w:r>
    </w:p>
    <w:p w14:paraId="3A15AC57" w14:textId="77777777" w:rsidR="00E9644C" w:rsidRPr="00E9644C" w:rsidRDefault="00E9644C" w:rsidP="00E9644C">
      <w:pPr>
        <w:numPr>
          <w:ilvl w:val="1"/>
          <w:numId w:val="4"/>
        </w:numPr>
      </w:pPr>
      <w:r w:rsidRPr="00E9644C">
        <w:t>The system should scale to support multiple departments, thousands of users, and terabytes of documents.</w:t>
      </w:r>
    </w:p>
    <w:p w14:paraId="6C816789" w14:textId="77777777" w:rsidR="00E9644C" w:rsidRPr="00E9644C" w:rsidRDefault="00E9644C" w:rsidP="00E9644C">
      <w:pPr>
        <w:numPr>
          <w:ilvl w:val="0"/>
          <w:numId w:val="4"/>
        </w:numPr>
      </w:pPr>
      <w:r w:rsidRPr="00E9644C">
        <w:rPr>
          <w:b/>
          <w:bCs/>
        </w:rPr>
        <w:t>Security</w:t>
      </w:r>
      <w:r w:rsidRPr="00E9644C">
        <w:t>:</w:t>
      </w:r>
    </w:p>
    <w:p w14:paraId="3B6DDC1F" w14:textId="77777777" w:rsidR="00E9644C" w:rsidRPr="00E9644C" w:rsidRDefault="00E9644C" w:rsidP="00E9644C">
      <w:pPr>
        <w:numPr>
          <w:ilvl w:val="1"/>
          <w:numId w:val="4"/>
        </w:numPr>
      </w:pPr>
      <w:r w:rsidRPr="00E9644C">
        <w:t>Ensure secure access with encrypted communication (SSL/TLS).</w:t>
      </w:r>
    </w:p>
    <w:p w14:paraId="00A253BA" w14:textId="77777777" w:rsidR="00E9644C" w:rsidRPr="00E9644C" w:rsidRDefault="00E9644C" w:rsidP="00E9644C">
      <w:pPr>
        <w:numPr>
          <w:ilvl w:val="1"/>
          <w:numId w:val="4"/>
        </w:numPr>
      </w:pPr>
      <w:r w:rsidRPr="00E9644C">
        <w:t>Role-based access control to prevent unauthorized access.</w:t>
      </w:r>
    </w:p>
    <w:p w14:paraId="6E72BE77" w14:textId="77777777" w:rsidR="00E9644C" w:rsidRPr="00E9644C" w:rsidRDefault="00E9644C" w:rsidP="00E9644C">
      <w:pPr>
        <w:numPr>
          <w:ilvl w:val="0"/>
          <w:numId w:val="4"/>
        </w:numPr>
      </w:pPr>
      <w:r w:rsidRPr="00E9644C">
        <w:rPr>
          <w:b/>
          <w:bCs/>
        </w:rPr>
        <w:t>Usability</w:t>
      </w:r>
      <w:r w:rsidRPr="00E9644C">
        <w:t>:</w:t>
      </w:r>
    </w:p>
    <w:p w14:paraId="4301C867" w14:textId="77777777" w:rsidR="00E9644C" w:rsidRPr="00E9644C" w:rsidRDefault="00E9644C" w:rsidP="00E9644C">
      <w:pPr>
        <w:numPr>
          <w:ilvl w:val="1"/>
          <w:numId w:val="4"/>
        </w:numPr>
      </w:pPr>
      <w:r w:rsidRPr="00E9644C">
        <w:t>User-friendly interface for uploading and managing documents.</w:t>
      </w:r>
    </w:p>
    <w:p w14:paraId="3671EF76" w14:textId="77777777" w:rsidR="00E9644C" w:rsidRPr="00E9644C" w:rsidRDefault="00E9644C" w:rsidP="00E9644C">
      <w:pPr>
        <w:numPr>
          <w:ilvl w:val="1"/>
          <w:numId w:val="4"/>
        </w:numPr>
      </w:pPr>
      <w:r w:rsidRPr="00E9644C">
        <w:lastRenderedPageBreak/>
        <w:t>Simple workflow and notification system to ease task management.</w:t>
      </w:r>
    </w:p>
    <w:p w14:paraId="4BFC45C0" w14:textId="77777777" w:rsidR="00E9644C" w:rsidRPr="00E9644C" w:rsidRDefault="00E9644C" w:rsidP="00E9644C">
      <w:pPr>
        <w:numPr>
          <w:ilvl w:val="0"/>
          <w:numId w:val="4"/>
        </w:numPr>
      </w:pPr>
      <w:r w:rsidRPr="00E9644C">
        <w:rPr>
          <w:b/>
          <w:bCs/>
        </w:rPr>
        <w:t>Compliance</w:t>
      </w:r>
      <w:r w:rsidRPr="00E9644C">
        <w:t>:</w:t>
      </w:r>
    </w:p>
    <w:p w14:paraId="280CC652" w14:textId="77777777" w:rsidR="00E9644C" w:rsidRPr="00E9644C" w:rsidRDefault="00E9644C" w:rsidP="00E9644C">
      <w:pPr>
        <w:numPr>
          <w:ilvl w:val="1"/>
          <w:numId w:val="4"/>
        </w:numPr>
      </w:pPr>
      <w:r w:rsidRPr="00E9644C">
        <w:t>Support for audit trails for compliance with legal and regulatory requirements.</w:t>
      </w:r>
    </w:p>
    <w:p w14:paraId="0D20FD07" w14:textId="77777777" w:rsidR="00E9644C" w:rsidRPr="00E9644C" w:rsidRDefault="00E9644C" w:rsidP="00E9644C">
      <w:pPr>
        <w:numPr>
          <w:ilvl w:val="1"/>
          <w:numId w:val="4"/>
        </w:numPr>
      </w:pPr>
      <w:r w:rsidRPr="00E9644C">
        <w:t>Data retention policies for document storage and deletion.</w:t>
      </w:r>
    </w:p>
    <w:p w14:paraId="4597A2BA" w14:textId="77777777" w:rsidR="00E9644C" w:rsidRPr="00E9644C" w:rsidRDefault="00000000" w:rsidP="00E9644C">
      <w:r>
        <w:pict w14:anchorId="2A7509F3">
          <v:rect id="_x0000_i1029" style="width:0;height:1.5pt" o:hralign="center" o:hrstd="t" o:hr="t" fillcolor="#a0a0a0" stroked="f"/>
        </w:pict>
      </w:r>
    </w:p>
    <w:p w14:paraId="654A815A" w14:textId="77777777" w:rsidR="00E9644C" w:rsidRPr="00E9644C" w:rsidRDefault="00E9644C" w:rsidP="00E9644C">
      <w:r w:rsidRPr="00E9644C">
        <w:t xml:space="preserve">This </w:t>
      </w:r>
      <w:r w:rsidRPr="00E9644C">
        <w:rPr>
          <w:b/>
          <w:bCs/>
        </w:rPr>
        <w:t>requirement analysis</w:t>
      </w:r>
      <w:r w:rsidRPr="00E9644C">
        <w:t xml:space="preserve"> provides a foundation for developing the ECMS project using Core Java, Collections, and Hibernate as the ORM tool. Each module is defined with its key functionalities, and entities are structured to work efficiently within the system.</w:t>
      </w:r>
    </w:p>
    <w:p w14:paraId="4DCA3A03" w14:textId="77777777" w:rsidR="00072402" w:rsidRDefault="00072402"/>
    <w:p w14:paraId="6220752E" w14:textId="77777777" w:rsidR="00072402" w:rsidRDefault="00072402">
      <w:r>
        <w:br w:type="page"/>
      </w:r>
    </w:p>
    <w:p w14:paraId="6F3C5054" w14:textId="77777777" w:rsidR="00870C99" w:rsidRPr="00870C99" w:rsidRDefault="00870C99" w:rsidP="00870C99">
      <w:pPr>
        <w:rPr>
          <w:b/>
          <w:bCs/>
        </w:rPr>
      </w:pPr>
      <w:r w:rsidRPr="00870C99">
        <w:rPr>
          <w:b/>
          <w:bCs/>
        </w:rPr>
        <w:lastRenderedPageBreak/>
        <w:t>Modules Description for ECMS</w:t>
      </w:r>
    </w:p>
    <w:p w14:paraId="77E29CD3" w14:textId="77777777" w:rsidR="00870C99" w:rsidRPr="00870C99" w:rsidRDefault="00000000" w:rsidP="00870C99">
      <w:r>
        <w:pict w14:anchorId="05B4BC88">
          <v:rect id="_x0000_i1031" style="width:0;height:1.5pt" o:hralign="center" o:hrstd="t" o:hr="t" fillcolor="#a0a0a0" stroked="f"/>
        </w:pict>
      </w:r>
    </w:p>
    <w:p w14:paraId="4BA743A9" w14:textId="77777777" w:rsidR="00870C99" w:rsidRPr="00870C99" w:rsidRDefault="00870C99" w:rsidP="00870C99">
      <w:pPr>
        <w:rPr>
          <w:b/>
          <w:bCs/>
        </w:rPr>
      </w:pPr>
      <w:r w:rsidRPr="00870C99">
        <w:rPr>
          <w:b/>
          <w:bCs/>
        </w:rPr>
        <w:t>1. Document Management</w:t>
      </w:r>
    </w:p>
    <w:p w14:paraId="6ADB91B8" w14:textId="77777777" w:rsidR="00870C99" w:rsidRPr="00870C99" w:rsidRDefault="00870C99" w:rsidP="00870C99">
      <w:r w:rsidRPr="00870C99">
        <w:rPr>
          <w:b/>
          <w:bCs/>
        </w:rPr>
        <w:t>Functionality:</w:t>
      </w:r>
    </w:p>
    <w:p w14:paraId="04722C32" w14:textId="77777777" w:rsidR="00870C99" w:rsidRPr="00870C99" w:rsidRDefault="00870C99" w:rsidP="00870C99">
      <w:pPr>
        <w:numPr>
          <w:ilvl w:val="0"/>
          <w:numId w:val="7"/>
        </w:numPr>
      </w:pPr>
      <w:r w:rsidRPr="00870C99">
        <w:rPr>
          <w:b/>
          <w:bCs/>
        </w:rPr>
        <w:t>Upload</w:t>
      </w:r>
      <w:r w:rsidRPr="00870C99">
        <w:t>: Users can upload documents in various formats, which are stored securely in the system.</w:t>
      </w:r>
    </w:p>
    <w:p w14:paraId="2B162074" w14:textId="77777777" w:rsidR="00870C99" w:rsidRPr="00870C99" w:rsidRDefault="00870C99" w:rsidP="00870C99">
      <w:pPr>
        <w:numPr>
          <w:ilvl w:val="0"/>
          <w:numId w:val="7"/>
        </w:numPr>
      </w:pPr>
      <w:r w:rsidRPr="00870C99">
        <w:rPr>
          <w:b/>
          <w:bCs/>
        </w:rPr>
        <w:t>Organize</w:t>
      </w:r>
      <w:r w:rsidRPr="00870C99">
        <w:t>: Users can categorize documents into folders and assign them to specific categories for easy retrieval.</w:t>
      </w:r>
    </w:p>
    <w:p w14:paraId="0AE7D504" w14:textId="77777777" w:rsidR="00870C99" w:rsidRPr="00870C99" w:rsidRDefault="00870C99" w:rsidP="00870C99">
      <w:pPr>
        <w:numPr>
          <w:ilvl w:val="0"/>
          <w:numId w:val="7"/>
        </w:numPr>
      </w:pPr>
      <w:r w:rsidRPr="00870C99">
        <w:rPr>
          <w:b/>
          <w:bCs/>
        </w:rPr>
        <w:t>Search</w:t>
      </w:r>
      <w:r w:rsidRPr="00870C99">
        <w:t>: An advanced search feature allows users to find documents based on keywords, file types, creation dates, or tags.</w:t>
      </w:r>
    </w:p>
    <w:p w14:paraId="7AE3A9E1" w14:textId="77777777" w:rsidR="00870C99" w:rsidRPr="00870C99" w:rsidRDefault="00870C99" w:rsidP="00870C99">
      <w:pPr>
        <w:numPr>
          <w:ilvl w:val="0"/>
          <w:numId w:val="7"/>
        </w:numPr>
      </w:pPr>
      <w:r w:rsidRPr="00870C99">
        <w:rPr>
          <w:b/>
          <w:bCs/>
        </w:rPr>
        <w:t>Preview</w:t>
      </w:r>
      <w:r w:rsidRPr="00870C99">
        <w:t>: Users can preview documents before downloading to ensure they are accessing the correct files.</w:t>
      </w:r>
    </w:p>
    <w:p w14:paraId="0AF91C1F" w14:textId="77777777" w:rsidR="00870C99" w:rsidRPr="00870C99" w:rsidRDefault="00870C99" w:rsidP="00870C99">
      <w:r w:rsidRPr="00870C99">
        <w:rPr>
          <w:b/>
          <w:bCs/>
        </w:rPr>
        <w:t>Key Features:</w:t>
      </w:r>
    </w:p>
    <w:p w14:paraId="11B87CA6" w14:textId="77777777" w:rsidR="00870C99" w:rsidRPr="00870C99" w:rsidRDefault="00870C99" w:rsidP="00870C99">
      <w:pPr>
        <w:numPr>
          <w:ilvl w:val="0"/>
          <w:numId w:val="8"/>
        </w:numPr>
      </w:pPr>
      <w:r w:rsidRPr="00870C99">
        <w:t>Bulk upload and categorization of documents.</w:t>
      </w:r>
    </w:p>
    <w:p w14:paraId="6D92A64C" w14:textId="77777777" w:rsidR="00870C99" w:rsidRPr="00870C99" w:rsidRDefault="00870C99" w:rsidP="00870C99">
      <w:pPr>
        <w:numPr>
          <w:ilvl w:val="0"/>
          <w:numId w:val="8"/>
        </w:numPr>
      </w:pPr>
      <w:r w:rsidRPr="00870C99">
        <w:t>Support for various file formats (e.g., PDF, DOCX, XLSX, images).</w:t>
      </w:r>
    </w:p>
    <w:p w14:paraId="2E02A214" w14:textId="77777777" w:rsidR="00870C99" w:rsidRPr="00870C99" w:rsidRDefault="00870C99" w:rsidP="00870C99">
      <w:pPr>
        <w:numPr>
          <w:ilvl w:val="0"/>
          <w:numId w:val="8"/>
        </w:numPr>
      </w:pPr>
      <w:r w:rsidRPr="00870C99">
        <w:t>User-friendly interface for navigating and managing documents.</w:t>
      </w:r>
    </w:p>
    <w:p w14:paraId="3610A578" w14:textId="77777777" w:rsidR="00870C99" w:rsidRPr="00870C99" w:rsidRDefault="00000000" w:rsidP="00870C99">
      <w:r>
        <w:pict w14:anchorId="01B173B1">
          <v:rect id="_x0000_i1032" style="width:0;height:1.5pt" o:hralign="center" o:hrstd="t" o:hr="t" fillcolor="#a0a0a0" stroked="f"/>
        </w:pict>
      </w:r>
    </w:p>
    <w:p w14:paraId="37A8BC05" w14:textId="77777777" w:rsidR="00870C99" w:rsidRPr="00870C99" w:rsidRDefault="00870C99" w:rsidP="00870C99">
      <w:pPr>
        <w:rPr>
          <w:b/>
          <w:bCs/>
        </w:rPr>
      </w:pPr>
      <w:r w:rsidRPr="00870C99">
        <w:rPr>
          <w:b/>
          <w:bCs/>
        </w:rPr>
        <w:t>2. Version Control</w:t>
      </w:r>
    </w:p>
    <w:p w14:paraId="5F41D3F9" w14:textId="77777777" w:rsidR="00870C99" w:rsidRPr="00870C99" w:rsidRDefault="00870C99" w:rsidP="00870C99">
      <w:r w:rsidRPr="00870C99">
        <w:rPr>
          <w:b/>
          <w:bCs/>
        </w:rPr>
        <w:t>Functionality:</w:t>
      </w:r>
    </w:p>
    <w:p w14:paraId="7B6DCE38" w14:textId="77777777" w:rsidR="00870C99" w:rsidRPr="00870C99" w:rsidRDefault="00870C99" w:rsidP="00870C99">
      <w:pPr>
        <w:numPr>
          <w:ilvl w:val="0"/>
          <w:numId w:val="9"/>
        </w:numPr>
      </w:pPr>
      <w:r w:rsidRPr="00870C99">
        <w:rPr>
          <w:b/>
          <w:bCs/>
        </w:rPr>
        <w:t>Track Versions</w:t>
      </w:r>
      <w:r w:rsidRPr="00870C99">
        <w:t>: Automatically track and store multiple versions of a document, allowing users to view or revert to previous versions.</w:t>
      </w:r>
    </w:p>
    <w:p w14:paraId="3E8D4796" w14:textId="77777777" w:rsidR="00870C99" w:rsidRPr="00870C99" w:rsidRDefault="00870C99" w:rsidP="00870C99">
      <w:pPr>
        <w:numPr>
          <w:ilvl w:val="0"/>
          <w:numId w:val="9"/>
        </w:numPr>
      </w:pPr>
      <w:r w:rsidRPr="00870C99">
        <w:rPr>
          <w:b/>
          <w:bCs/>
        </w:rPr>
        <w:t>Version History</w:t>
      </w:r>
      <w:r w:rsidRPr="00870C99">
        <w:t>: Display a comprehensive version history for each document, showing changes made, timestamps, and the user who made the changes.</w:t>
      </w:r>
    </w:p>
    <w:p w14:paraId="4D00081A" w14:textId="77777777" w:rsidR="00870C99" w:rsidRPr="00870C99" w:rsidRDefault="00870C99" w:rsidP="00870C99">
      <w:pPr>
        <w:numPr>
          <w:ilvl w:val="0"/>
          <w:numId w:val="9"/>
        </w:numPr>
      </w:pPr>
      <w:r w:rsidRPr="00870C99">
        <w:rPr>
          <w:b/>
          <w:bCs/>
        </w:rPr>
        <w:t>Rollback</w:t>
      </w:r>
      <w:r w:rsidRPr="00870C99">
        <w:t>: Users can revert to a previous version of a document if needed.</w:t>
      </w:r>
    </w:p>
    <w:p w14:paraId="1543B9A5" w14:textId="77777777" w:rsidR="00870C99" w:rsidRPr="00870C99" w:rsidRDefault="00870C99" w:rsidP="00870C99">
      <w:r w:rsidRPr="00870C99">
        <w:rPr>
          <w:b/>
          <w:bCs/>
        </w:rPr>
        <w:t>Key Features:</w:t>
      </w:r>
    </w:p>
    <w:p w14:paraId="6235AD81" w14:textId="77777777" w:rsidR="00870C99" w:rsidRPr="00870C99" w:rsidRDefault="00870C99" w:rsidP="00870C99">
      <w:pPr>
        <w:numPr>
          <w:ilvl w:val="0"/>
          <w:numId w:val="10"/>
        </w:numPr>
      </w:pPr>
      <w:r w:rsidRPr="00870C99">
        <w:t>Easy navigation through different document versions.</w:t>
      </w:r>
    </w:p>
    <w:p w14:paraId="404E2167" w14:textId="77777777" w:rsidR="00870C99" w:rsidRPr="00870C99" w:rsidRDefault="00870C99" w:rsidP="00870C99">
      <w:pPr>
        <w:numPr>
          <w:ilvl w:val="0"/>
          <w:numId w:val="10"/>
        </w:numPr>
      </w:pPr>
      <w:r w:rsidRPr="00870C99">
        <w:t>Comparison tools to view differences between versions.</w:t>
      </w:r>
    </w:p>
    <w:p w14:paraId="106449B5" w14:textId="77777777" w:rsidR="00870C99" w:rsidRPr="00870C99" w:rsidRDefault="00870C99" w:rsidP="00870C99">
      <w:pPr>
        <w:numPr>
          <w:ilvl w:val="0"/>
          <w:numId w:val="10"/>
        </w:numPr>
      </w:pPr>
      <w:r w:rsidRPr="00870C99">
        <w:t>Notifications for users when a new version is created.</w:t>
      </w:r>
    </w:p>
    <w:p w14:paraId="726C5DB2" w14:textId="77777777" w:rsidR="00870C99" w:rsidRPr="00870C99" w:rsidRDefault="00000000" w:rsidP="00870C99">
      <w:r>
        <w:pict w14:anchorId="0FB00F51">
          <v:rect id="_x0000_i1033" style="width:0;height:1.5pt" o:hralign="center" o:hrstd="t" o:hr="t" fillcolor="#a0a0a0" stroked="f"/>
        </w:pict>
      </w:r>
    </w:p>
    <w:p w14:paraId="425377AA" w14:textId="77777777" w:rsidR="00870C99" w:rsidRPr="00870C99" w:rsidRDefault="00870C99" w:rsidP="00870C99">
      <w:pPr>
        <w:rPr>
          <w:b/>
          <w:bCs/>
        </w:rPr>
      </w:pPr>
      <w:r w:rsidRPr="00870C99">
        <w:rPr>
          <w:b/>
          <w:bCs/>
        </w:rPr>
        <w:t>3. Permission Management</w:t>
      </w:r>
    </w:p>
    <w:p w14:paraId="1722944B" w14:textId="77777777" w:rsidR="00870C99" w:rsidRPr="00870C99" w:rsidRDefault="00870C99" w:rsidP="00870C99">
      <w:r w:rsidRPr="00870C99">
        <w:rPr>
          <w:b/>
          <w:bCs/>
        </w:rPr>
        <w:t>Functionality:</w:t>
      </w:r>
    </w:p>
    <w:p w14:paraId="249FCB6D" w14:textId="77777777" w:rsidR="00870C99" w:rsidRPr="00870C99" w:rsidRDefault="00870C99" w:rsidP="00870C99">
      <w:pPr>
        <w:numPr>
          <w:ilvl w:val="0"/>
          <w:numId w:val="11"/>
        </w:numPr>
      </w:pPr>
      <w:r w:rsidRPr="00870C99">
        <w:rPr>
          <w:b/>
          <w:bCs/>
        </w:rPr>
        <w:t>Role-Based Access Control</w:t>
      </w:r>
      <w:r w:rsidRPr="00870C99">
        <w:t>: Define user roles and permissions, determining which users can view, edit, or delete documents.</w:t>
      </w:r>
    </w:p>
    <w:p w14:paraId="214BE7B2" w14:textId="77777777" w:rsidR="00870C99" w:rsidRPr="00870C99" w:rsidRDefault="00870C99" w:rsidP="00870C99">
      <w:pPr>
        <w:numPr>
          <w:ilvl w:val="0"/>
          <w:numId w:val="11"/>
        </w:numPr>
      </w:pPr>
      <w:r w:rsidRPr="00870C99">
        <w:rPr>
          <w:b/>
          <w:bCs/>
        </w:rPr>
        <w:t>Fine-Grained Permissions</w:t>
      </w:r>
      <w:r w:rsidRPr="00870C99">
        <w:t>: Set specific permissions for individual documents or folders based on user roles.</w:t>
      </w:r>
    </w:p>
    <w:p w14:paraId="78045BFF" w14:textId="77777777" w:rsidR="00870C99" w:rsidRPr="00870C99" w:rsidRDefault="00870C99" w:rsidP="00870C99">
      <w:pPr>
        <w:numPr>
          <w:ilvl w:val="0"/>
          <w:numId w:val="11"/>
        </w:numPr>
      </w:pPr>
      <w:r w:rsidRPr="00870C99">
        <w:rPr>
          <w:b/>
          <w:bCs/>
        </w:rPr>
        <w:t>Audit Permissions</w:t>
      </w:r>
      <w:r w:rsidRPr="00870C99">
        <w:t>: Track and log permission changes for compliance and security purposes.</w:t>
      </w:r>
    </w:p>
    <w:p w14:paraId="5A4A38A6" w14:textId="77777777" w:rsidR="00870C99" w:rsidRPr="00870C99" w:rsidRDefault="00870C99" w:rsidP="00870C99">
      <w:r w:rsidRPr="00870C99">
        <w:rPr>
          <w:b/>
          <w:bCs/>
        </w:rPr>
        <w:t>Key Features:</w:t>
      </w:r>
    </w:p>
    <w:p w14:paraId="6C6C319C" w14:textId="77777777" w:rsidR="00870C99" w:rsidRPr="00870C99" w:rsidRDefault="00870C99" w:rsidP="00870C99">
      <w:pPr>
        <w:numPr>
          <w:ilvl w:val="0"/>
          <w:numId w:val="12"/>
        </w:numPr>
      </w:pPr>
      <w:r w:rsidRPr="00870C99">
        <w:t>Easy assignment of roles and permissions to users.</w:t>
      </w:r>
    </w:p>
    <w:p w14:paraId="0DB830CD" w14:textId="77777777" w:rsidR="00870C99" w:rsidRPr="00870C99" w:rsidRDefault="00870C99" w:rsidP="00870C99">
      <w:pPr>
        <w:numPr>
          <w:ilvl w:val="0"/>
          <w:numId w:val="12"/>
        </w:numPr>
      </w:pPr>
      <w:r w:rsidRPr="00870C99">
        <w:lastRenderedPageBreak/>
        <w:t>Customizable permissions for individual documents and folders.</w:t>
      </w:r>
    </w:p>
    <w:p w14:paraId="6E34D727" w14:textId="77777777" w:rsidR="00870C99" w:rsidRPr="00870C99" w:rsidRDefault="00870C99" w:rsidP="00870C99">
      <w:pPr>
        <w:numPr>
          <w:ilvl w:val="0"/>
          <w:numId w:val="12"/>
        </w:numPr>
      </w:pPr>
      <w:r w:rsidRPr="00870C99">
        <w:t>Notifications when permission settings are changed.</w:t>
      </w:r>
    </w:p>
    <w:p w14:paraId="7C2ED339" w14:textId="77777777" w:rsidR="00870C99" w:rsidRPr="00870C99" w:rsidRDefault="00000000" w:rsidP="00870C99">
      <w:r>
        <w:pict w14:anchorId="70484AE0">
          <v:rect id="_x0000_i1034" style="width:0;height:1.5pt" o:hralign="center" o:hrstd="t" o:hr="t" fillcolor="#a0a0a0" stroked="f"/>
        </w:pict>
      </w:r>
    </w:p>
    <w:p w14:paraId="2B6A2CD1" w14:textId="77777777" w:rsidR="00870C99" w:rsidRPr="00870C99" w:rsidRDefault="00870C99" w:rsidP="00870C99">
      <w:pPr>
        <w:rPr>
          <w:b/>
          <w:bCs/>
        </w:rPr>
      </w:pPr>
      <w:r w:rsidRPr="00870C99">
        <w:rPr>
          <w:b/>
          <w:bCs/>
        </w:rPr>
        <w:t>4. Workflow Automation</w:t>
      </w:r>
    </w:p>
    <w:p w14:paraId="23461230" w14:textId="77777777" w:rsidR="00870C99" w:rsidRPr="00870C99" w:rsidRDefault="00870C99" w:rsidP="00870C99">
      <w:r w:rsidRPr="00870C99">
        <w:rPr>
          <w:b/>
          <w:bCs/>
        </w:rPr>
        <w:t>Functionality:</w:t>
      </w:r>
    </w:p>
    <w:p w14:paraId="5234811F" w14:textId="77777777" w:rsidR="00870C99" w:rsidRPr="00870C99" w:rsidRDefault="00870C99" w:rsidP="00870C99">
      <w:pPr>
        <w:numPr>
          <w:ilvl w:val="0"/>
          <w:numId w:val="13"/>
        </w:numPr>
      </w:pPr>
      <w:r w:rsidRPr="00870C99">
        <w:rPr>
          <w:b/>
          <w:bCs/>
        </w:rPr>
        <w:t>Define Workflows</w:t>
      </w:r>
      <w:r w:rsidRPr="00870C99">
        <w:t>: Create and manage workflows for document approval, publishing, and other processes.</w:t>
      </w:r>
    </w:p>
    <w:p w14:paraId="434A5941" w14:textId="77777777" w:rsidR="00870C99" w:rsidRPr="00870C99" w:rsidRDefault="00870C99" w:rsidP="00870C99">
      <w:pPr>
        <w:numPr>
          <w:ilvl w:val="0"/>
          <w:numId w:val="13"/>
        </w:numPr>
      </w:pPr>
      <w:r w:rsidRPr="00870C99">
        <w:rPr>
          <w:b/>
          <w:bCs/>
        </w:rPr>
        <w:t>Automated Tasks</w:t>
      </w:r>
      <w:r w:rsidRPr="00870C99">
        <w:t>: Assign tasks automatically to users based on document status changes (e.g., when a document is submitted for approval).</w:t>
      </w:r>
    </w:p>
    <w:p w14:paraId="164EE809" w14:textId="77777777" w:rsidR="00870C99" w:rsidRPr="00870C99" w:rsidRDefault="00870C99" w:rsidP="00870C99">
      <w:pPr>
        <w:numPr>
          <w:ilvl w:val="0"/>
          <w:numId w:val="13"/>
        </w:numPr>
      </w:pPr>
      <w:r w:rsidRPr="00870C99">
        <w:rPr>
          <w:b/>
          <w:bCs/>
        </w:rPr>
        <w:t>Approval Processes</w:t>
      </w:r>
      <w:r w:rsidRPr="00870C99">
        <w:t>: Allow users to review and approve documents, sending notifications to involved parties.</w:t>
      </w:r>
    </w:p>
    <w:p w14:paraId="6C285771" w14:textId="77777777" w:rsidR="00870C99" w:rsidRPr="00870C99" w:rsidRDefault="00870C99" w:rsidP="00870C99">
      <w:r w:rsidRPr="00870C99">
        <w:rPr>
          <w:b/>
          <w:bCs/>
        </w:rPr>
        <w:t>Key Features:</w:t>
      </w:r>
    </w:p>
    <w:p w14:paraId="62AF7067" w14:textId="77777777" w:rsidR="00870C99" w:rsidRPr="00870C99" w:rsidRDefault="00870C99" w:rsidP="00870C99">
      <w:pPr>
        <w:numPr>
          <w:ilvl w:val="0"/>
          <w:numId w:val="14"/>
        </w:numPr>
      </w:pPr>
      <w:r w:rsidRPr="00870C99">
        <w:t>Visual workflow designer for easy configuration.</w:t>
      </w:r>
    </w:p>
    <w:p w14:paraId="7F77FE0D" w14:textId="77777777" w:rsidR="00870C99" w:rsidRPr="00870C99" w:rsidRDefault="00870C99" w:rsidP="00870C99">
      <w:pPr>
        <w:numPr>
          <w:ilvl w:val="0"/>
          <w:numId w:val="14"/>
        </w:numPr>
      </w:pPr>
      <w:r w:rsidRPr="00870C99">
        <w:t>Integration with existing business processes and systems.</w:t>
      </w:r>
    </w:p>
    <w:p w14:paraId="395A225F" w14:textId="77777777" w:rsidR="00870C99" w:rsidRPr="00870C99" w:rsidRDefault="00870C99" w:rsidP="00870C99">
      <w:pPr>
        <w:numPr>
          <w:ilvl w:val="0"/>
          <w:numId w:val="14"/>
        </w:numPr>
      </w:pPr>
      <w:r w:rsidRPr="00870C99">
        <w:t>Tracking of workflow status and task completion.</w:t>
      </w:r>
    </w:p>
    <w:p w14:paraId="51E574D8" w14:textId="77777777" w:rsidR="00870C99" w:rsidRPr="00870C99" w:rsidRDefault="00000000" w:rsidP="00870C99">
      <w:r>
        <w:pict w14:anchorId="206D69EA">
          <v:rect id="_x0000_i1035" style="width:0;height:1.5pt" o:hralign="center" o:hrstd="t" o:hr="t" fillcolor="#a0a0a0" stroked="f"/>
        </w:pict>
      </w:r>
    </w:p>
    <w:p w14:paraId="6AC0769B" w14:textId="77777777" w:rsidR="00870C99" w:rsidRPr="00870C99" w:rsidRDefault="00870C99" w:rsidP="00870C99">
      <w:pPr>
        <w:rPr>
          <w:b/>
          <w:bCs/>
        </w:rPr>
      </w:pPr>
      <w:r w:rsidRPr="00870C99">
        <w:rPr>
          <w:b/>
          <w:bCs/>
        </w:rPr>
        <w:t>5. Notification System</w:t>
      </w:r>
    </w:p>
    <w:p w14:paraId="749306FA" w14:textId="77777777" w:rsidR="00870C99" w:rsidRPr="00870C99" w:rsidRDefault="00870C99" w:rsidP="00870C99">
      <w:r w:rsidRPr="00870C99">
        <w:rPr>
          <w:b/>
          <w:bCs/>
        </w:rPr>
        <w:t>Functionality:</w:t>
      </w:r>
    </w:p>
    <w:p w14:paraId="477F8986" w14:textId="77777777" w:rsidR="00870C99" w:rsidRPr="00870C99" w:rsidRDefault="00870C99" w:rsidP="00870C99">
      <w:pPr>
        <w:numPr>
          <w:ilvl w:val="0"/>
          <w:numId w:val="15"/>
        </w:numPr>
      </w:pPr>
      <w:r w:rsidRPr="00870C99">
        <w:rPr>
          <w:b/>
          <w:bCs/>
        </w:rPr>
        <w:t>Alerts</w:t>
      </w:r>
      <w:r w:rsidRPr="00870C99">
        <w:t>: Send notifications to users for various events, such as document updates, workflow approvals, or comments on documents.</w:t>
      </w:r>
    </w:p>
    <w:p w14:paraId="02CBB851" w14:textId="77777777" w:rsidR="00870C99" w:rsidRPr="00870C99" w:rsidRDefault="00870C99" w:rsidP="00870C99">
      <w:pPr>
        <w:numPr>
          <w:ilvl w:val="0"/>
          <w:numId w:val="15"/>
        </w:numPr>
      </w:pPr>
      <w:r w:rsidRPr="00870C99">
        <w:rPr>
          <w:b/>
          <w:bCs/>
        </w:rPr>
        <w:t>Customizable Notifications</w:t>
      </w:r>
      <w:r w:rsidRPr="00870C99">
        <w:t>: Users can customize their notification preferences based on their needs.</w:t>
      </w:r>
    </w:p>
    <w:p w14:paraId="5C6ABEB6" w14:textId="77777777" w:rsidR="00870C99" w:rsidRPr="00870C99" w:rsidRDefault="00870C99" w:rsidP="00870C99">
      <w:pPr>
        <w:numPr>
          <w:ilvl w:val="0"/>
          <w:numId w:val="15"/>
        </w:numPr>
      </w:pPr>
      <w:r w:rsidRPr="00870C99">
        <w:rPr>
          <w:b/>
          <w:bCs/>
        </w:rPr>
        <w:t>Activity Feed</w:t>
      </w:r>
      <w:r w:rsidRPr="00870C99">
        <w:t>: Provide a central activity feed for users to track all notifications and updates related to their documents.</w:t>
      </w:r>
    </w:p>
    <w:p w14:paraId="06232A4F" w14:textId="77777777" w:rsidR="00870C99" w:rsidRPr="00870C99" w:rsidRDefault="00870C99" w:rsidP="00870C99">
      <w:r w:rsidRPr="00870C99">
        <w:rPr>
          <w:b/>
          <w:bCs/>
        </w:rPr>
        <w:t>Key Features:</w:t>
      </w:r>
    </w:p>
    <w:p w14:paraId="0E1AC92E" w14:textId="77777777" w:rsidR="00870C99" w:rsidRPr="00870C99" w:rsidRDefault="00870C99" w:rsidP="00870C99">
      <w:pPr>
        <w:numPr>
          <w:ilvl w:val="0"/>
          <w:numId w:val="16"/>
        </w:numPr>
      </w:pPr>
      <w:r w:rsidRPr="00870C99">
        <w:t>Real-time notifications via email or in-app alerts.</w:t>
      </w:r>
    </w:p>
    <w:p w14:paraId="34A4B132" w14:textId="77777777" w:rsidR="00870C99" w:rsidRPr="00870C99" w:rsidRDefault="00870C99" w:rsidP="00870C99">
      <w:pPr>
        <w:numPr>
          <w:ilvl w:val="0"/>
          <w:numId w:val="16"/>
        </w:numPr>
      </w:pPr>
      <w:r w:rsidRPr="00870C99">
        <w:t>Aggregated notifications for improved user experience.</w:t>
      </w:r>
    </w:p>
    <w:p w14:paraId="2D2E8995" w14:textId="77777777" w:rsidR="00870C99" w:rsidRPr="00870C99" w:rsidRDefault="00870C99" w:rsidP="00870C99">
      <w:pPr>
        <w:numPr>
          <w:ilvl w:val="0"/>
          <w:numId w:val="16"/>
        </w:numPr>
      </w:pPr>
      <w:r w:rsidRPr="00870C99">
        <w:t>History of notifications sent for reference.</w:t>
      </w:r>
    </w:p>
    <w:p w14:paraId="6D60D85E" w14:textId="77777777" w:rsidR="00870C99" w:rsidRPr="00870C99" w:rsidRDefault="00000000" w:rsidP="00870C99">
      <w:r>
        <w:pict w14:anchorId="2084F746">
          <v:rect id="_x0000_i1036" style="width:0;height:1.5pt" o:hralign="center" o:hrstd="t" o:hr="t" fillcolor="#a0a0a0" stroked="f"/>
        </w:pict>
      </w:r>
    </w:p>
    <w:p w14:paraId="375973AD" w14:textId="77777777" w:rsidR="00870C99" w:rsidRPr="00870C99" w:rsidRDefault="00870C99" w:rsidP="00870C99">
      <w:pPr>
        <w:rPr>
          <w:b/>
          <w:bCs/>
        </w:rPr>
      </w:pPr>
      <w:r w:rsidRPr="00870C99">
        <w:rPr>
          <w:b/>
          <w:bCs/>
        </w:rPr>
        <w:t>6. Audit Trail</w:t>
      </w:r>
    </w:p>
    <w:p w14:paraId="7DB7927B" w14:textId="77777777" w:rsidR="00870C99" w:rsidRPr="00870C99" w:rsidRDefault="00870C99" w:rsidP="00870C99">
      <w:r w:rsidRPr="00870C99">
        <w:rPr>
          <w:b/>
          <w:bCs/>
        </w:rPr>
        <w:t>Functionality:</w:t>
      </w:r>
    </w:p>
    <w:p w14:paraId="067B6256" w14:textId="77777777" w:rsidR="00870C99" w:rsidRPr="00870C99" w:rsidRDefault="00870C99" w:rsidP="00870C99">
      <w:pPr>
        <w:numPr>
          <w:ilvl w:val="0"/>
          <w:numId w:val="17"/>
        </w:numPr>
      </w:pPr>
      <w:r w:rsidRPr="00870C99">
        <w:rPr>
          <w:b/>
          <w:bCs/>
        </w:rPr>
        <w:t>Track Changes</w:t>
      </w:r>
      <w:r w:rsidRPr="00870C99">
        <w:t>: Log all user actions related to documents, such as uploads, edits, deletions, and access.</w:t>
      </w:r>
    </w:p>
    <w:p w14:paraId="46783537" w14:textId="77777777" w:rsidR="00870C99" w:rsidRPr="00870C99" w:rsidRDefault="00870C99" w:rsidP="00870C99">
      <w:pPr>
        <w:numPr>
          <w:ilvl w:val="0"/>
          <w:numId w:val="17"/>
        </w:numPr>
      </w:pPr>
      <w:r w:rsidRPr="00870C99">
        <w:rPr>
          <w:b/>
          <w:bCs/>
        </w:rPr>
        <w:t>Access Logs</w:t>
      </w:r>
      <w:r w:rsidRPr="00870C99">
        <w:t>: Maintain records of which users accessed which documents and when.</w:t>
      </w:r>
    </w:p>
    <w:p w14:paraId="0C9E4CC2" w14:textId="77777777" w:rsidR="00870C99" w:rsidRPr="00870C99" w:rsidRDefault="00870C99" w:rsidP="00870C99">
      <w:pPr>
        <w:numPr>
          <w:ilvl w:val="0"/>
          <w:numId w:val="17"/>
        </w:numPr>
      </w:pPr>
      <w:r w:rsidRPr="00870C99">
        <w:rPr>
          <w:b/>
          <w:bCs/>
        </w:rPr>
        <w:t>Compliance Reporting</w:t>
      </w:r>
      <w:r w:rsidRPr="00870C99">
        <w:t>: Generate reports for compliance audits, showing document history and user interactions.</w:t>
      </w:r>
    </w:p>
    <w:p w14:paraId="2FF376C9" w14:textId="77777777" w:rsidR="00870C99" w:rsidRPr="00870C99" w:rsidRDefault="00870C99" w:rsidP="00870C99">
      <w:r w:rsidRPr="00870C99">
        <w:rPr>
          <w:b/>
          <w:bCs/>
        </w:rPr>
        <w:t>Key Features:</w:t>
      </w:r>
    </w:p>
    <w:p w14:paraId="2A20BB5D" w14:textId="77777777" w:rsidR="00870C99" w:rsidRPr="00870C99" w:rsidRDefault="00870C99" w:rsidP="00870C99">
      <w:pPr>
        <w:numPr>
          <w:ilvl w:val="0"/>
          <w:numId w:val="18"/>
        </w:numPr>
      </w:pPr>
      <w:r w:rsidRPr="00870C99">
        <w:t>Detailed logs with timestamps and user IDs for all actions.</w:t>
      </w:r>
    </w:p>
    <w:p w14:paraId="44C0970E" w14:textId="77777777" w:rsidR="00870C99" w:rsidRPr="00870C99" w:rsidRDefault="00870C99" w:rsidP="00870C99">
      <w:pPr>
        <w:numPr>
          <w:ilvl w:val="0"/>
          <w:numId w:val="18"/>
        </w:numPr>
      </w:pPr>
      <w:r w:rsidRPr="00870C99">
        <w:lastRenderedPageBreak/>
        <w:t>Searchable audit logs for specific documents or users.</w:t>
      </w:r>
    </w:p>
    <w:p w14:paraId="2B6FDDBD" w14:textId="77777777" w:rsidR="00870C99" w:rsidRPr="00870C99" w:rsidRDefault="00870C99" w:rsidP="00870C99">
      <w:pPr>
        <w:numPr>
          <w:ilvl w:val="0"/>
          <w:numId w:val="18"/>
        </w:numPr>
      </w:pPr>
      <w:r w:rsidRPr="00870C99">
        <w:t>Compliance alerts for any unauthorized access or changes.</w:t>
      </w:r>
    </w:p>
    <w:p w14:paraId="7D9A537A" w14:textId="77777777" w:rsidR="00870C99" w:rsidRPr="00870C99" w:rsidRDefault="00000000" w:rsidP="00870C99">
      <w:r>
        <w:pict w14:anchorId="280EF3ED">
          <v:rect id="_x0000_i1037" style="width:0;height:1.5pt" o:hralign="center" o:hrstd="t" o:hr="t" fillcolor="#a0a0a0" stroked="f"/>
        </w:pict>
      </w:r>
    </w:p>
    <w:p w14:paraId="24817BE3" w14:textId="77777777" w:rsidR="00870C99" w:rsidRPr="00870C99" w:rsidRDefault="00870C99" w:rsidP="00870C99">
      <w:pPr>
        <w:rPr>
          <w:b/>
          <w:bCs/>
        </w:rPr>
      </w:pPr>
      <w:r w:rsidRPr="00870C99">
        <w:rPr>
          <w:b/>
          <w:bCs/>
        </w:rPr>
        <w:t>7. Reporting Module</w:t>
      </w:r>
    </w:p>
    <w:p w14:paraId="167A8404" w14:textId="77777777" w:rsidR="00870C99" w:rsidRPr="00870C99" w:rsidRDefault="00870C99" w:rsidP="00870C99">
      <w:r w:rsidRPr="00870C99">
        <w:rPr>
          <w:b/>
          <w:bCs/>
        </w:rPr>
        <w:t>Functionality:</w:t>
      </w:r>
    </w:p>
    <w:p w14:paraId="75274B0B" w14:textId="77777777" w:rsidR="00870C99" w:rsidRPr="00870C99" w:rsidRDefault="00870C99" w:rsidP="00870C99">
      <w:pPr>
        <w:numPr>
          <w:ilvl w:val="0"/>
          <w:numId w:val="19"/>
        </w:numPr>
      </w:pPr>
      <w:r w:rsidRPr="00870C99">
        <w:rPr>
          <w:b/>
          <w:bCs/>
        </w:rPr>
        <w:t>Generate Reports</w:t>
      </w:r>
      <w:r w:rsidRPr="00870C99">
        <w:t>: Create comprehensive reports on document access, usage statistics, and task progress.</w:t>
      </w:r>
    </w:p>
    <w:p w14:paraId="7F76CAAC" w14:textId="77777777" w:rsidR="00870C99" w:rsidRPr="00870C99" w:rsidRDefault="00870C99" w:rsidP="00870C99">
      <w:pPr>
        <w:numPr>
          <w:ilvl w:val="0"/>
          <w:numId w:val="19"/>
        </w:numPr>
      </w:pPr>
      <w:r w:rsidRPr="00870C99">
        <w:rPr>
          <w:b/>
          <w:bCs/>
        </w:rPr>
        <w:t>Custom Reports</w:t>
      </w:r>
      <w:r w:rsidRPr="00870C99">
        <w:t>: Allow users to define custom report parameters based on their specific needs.</w:t>
      </w:r>
    </w:p>
    <w:p w14:paraId="0B4A150F" w14:textId="77777777" w:rsidR="00870C99" w:rsidRPr="00870C99" w:rsidRDefault="00870C99" w:rsidP="00870C99">
      <w:pPr>
        <w:numPr>
          <w:ilvl w:val="0"/>
          <w:numId w:val="19"/>
        </w:numPr>
      </w:pPr>
      <w:r w:rsidRPr="00870C99">
        <w:rPr>
          <w:b/>
          <w:bCs/>
        </w:rPr>
        <w:t>Export Options</w:t>
      </w:r>
      <w:r w:rsidRPr="00870C99">
        <w:t>: Provide options to export reports in various formats (e.g., PDF, Excel).</w:t>
      </w:r>
    </w:p>
    <w:p w14:paraId="34169B92" w14:textId="77777777" w:rsidR="00870C99" w:rsidRPr="00870C99" w:rsidRDefault="00870C99" w:rsidP="00870C99">
      <w:r w:rsidRPr="00870C99">
        <w:rPr>
          <w:b/>
          <w:bCs/>
        </w:rPr>
        <w:t>Key Features:</w:t>
      </w:r>
    </w:p>
    <w:p w14:paraId="625AEF94" w14:textId="77777777" w:rsidR="00870C99" w:rsidRPr="00870C99" w:rsidRDefault="00870C99" w:rsidP="00870C99">
      <w:pPr>
        <w:numPr>
          <w:ilvl w:val="0"/>
          <w:numId w:val="20"/>
        </w:numPr>
      </w:pPr>
      <w:r w:rsidRPr="00870C99">
        <w:t>Predefined report templates for common reporting needs.</w:t>
      </w:r>
    </w:p>
    <w:p w14:paraId="55A5DBCD" w14:textId="77777777" w:rsidR="00870C99" w:rsidRPr="00870C99" w:rsidRDefault="00870C99" w:rsidP="00870C99">
      <w:pPr>
        <w:numPr>
          <w:ilvl w:val="0"/>
          <w:numId w:val="20"/>
        </w:numPr>
      </w:pPr>
      <w:r w:rsidRPr="00870C99">
        <w:t>Graphical representation of data for easier analysis.</w:t>
      </w:r>
    </w:p>
    <w:p w14:paraId="56EE3BE9" w14:textId="77777777" w:rsidR="00870C99" w:rsidRPr="00870C99" w:rsidRDefault="00870C99" w:rsidP="00870C99">
      <w:pPr>
        <w:numPr>
          <w:ilvl w:val="0"/>
          <w:numId w:val="20"/>
        </w:numPr>
      </w:pPr>
      <w:r w:rsidRPr="00870C99">
        <w:t>Scheduled report generation and distribution.</w:t>
      </w:r>
    </w:p>
    <w:p w14:paraId="0C7D3DD4" w14:textId="77777777" w:rsidR="00870C99" w:rsidRPr="00870C99" w:rsidRDefault="00000000" w:rsidP="00870C99">
      <w:r>
        <w:pict w14:anchorId="60B0871D">
          <v:rect id="_x0000_i1038" style="width:0;height:1.5pt" o:hralign="center" o:hrstd="t" o:hr="t" fillcolor="#a0a0a0" stroked="f"/>
        </w:pict>
      </w:r>
    </w:p>
    <w:p w14:paraId="3BB99BDF" w14:textId="77777777" w:rsidR="00870C99" w:rsidRPr="00870C99" w:rsidRDefault="00870C99" w:rsidP="00870C99">
      <w:r w:rsidRPr="00870C99">
        <w:t xml:space="preserve">This detailed module description provides a comprehensive overview of the functionalities and features of each module within the </w:t>
      </w:r>
      <w:r w:rsidRPr="00870C99">
        <w:rPr>
          <w:b/>
          <w:bCs/>
        </w:rPr>
        <w:t>Enterprise Content Management System (ECMS)</w:t>
      </w:r>
      <w:r w:rsidRPr="00870C99">
        <w:t xml:space="preserve">. </w:t>
      </w:r>
    </w:p>
    <w:p w14:paraId="6D723E8D" w14:textId="77777777" w:rsidR="00072402" w:rsidRDefault="00072402"/>
    <w:p w14:paraId="52D69B5C" w14:textId="77777777" w:rsidR="00072402" w:rsidRDefault="00072402">
      <w:r>
        <w:br w:type="page"/>
      </w:r>
    </w:p>
    <w:p w14:paraId="4577D0D6" w14:textId="77777777" w:rsidR="00870C99" w:rsidRPr="00870C99" w:rsidRDefault="00870C99" w:rsidP="00870C99">
      <w:pPr>
        <w:rPr>
          <w:b/>
          <w:bCs/>
        </w:rPr>
      </w:pPr>
      <w:r w:rsidRPr="00870C99">
        <w:rPr>
          <w:b/>
          <w:bCs/>
        </w:rPr>
        <w:lastRenderedPageBreak/>
        <w:t>ECMS Detailed Workflow</w:t>
      </w:r>
    </w:p>
    <w:p w14:paraId="209369AD" w14:textId="77777777" w:rsidR="00870C99" w:rsidRPr="00870C99" w:rsidRDefault="00000000" w:rsidP="00870C99">
      <w:r>
        <w:pict w14:anchorId="03882A09">
          <v:rect id="_x0000_i1039" style="width:0;height:1.5pt" o:hralign="center" o:hrstd="t" o:hr="t" fillcolor="#a0a0a0" stroked="f"/>
        </w:pict>
      </w:r>
    </w:p>
    <w:p w14:paraId="5249D3B5" w14:textId="77777777" w:rsidR="00870C99" w:rsidRPr="00870C99" w:rsidRDefault="00870C99" w:rsidP="00870C99">
      <w:pPr>
        <w:rPr>
          <w:b/>
          <w:bCs/>
        </w:rPr>
      </w:pPr>
      <w:r w:rsidRPr="00870C99">
        <w:rPr>
          <w:b/>
          <w:bCs/>
        </w:rPr>
        <w:t>1. Document Management Workflow</w:t>
      </w:r>
    </w:p>
    <w:p w14:paraId="754BB9FE" w14:textId="77777777" w:rsidR="00870C99" w:rsidRPr="00870C99" w:rsidRDefault="00870C99" w:rsidP="00870C99">
      <w:pPr>
        <w:numPr>
          <w:ilvl w:val="0"/>
          <w:numId w:val="21"/>
        </w:numPr>
      </w:pPr>
      <w:r w:rsidRPr="00870C99">
        <w:rPr>
          <w:b/>
          <w:bCs/>
        </w:rPr>
        <w:t>User Authentication</w:t>
      </w:r>
    </w:p>
    <w:p w14:paraId="752B2D0C" w14:textId="77777777" w:rsidR="00870C99" w:rsidRPr="00870C99" w:rsidRDefault="00870C99" w:rsidP="00870C99">
      <w:pPr>
        <w:numPr>
          <w:ilvl w:val="1"/>
          <w:numId w:val="21"/>
        </w:numPr>
      </w:pPr>
      <w:r w:rsidRPr="00870C99">
        <w:t>Users log in to the system with their credentials.</w:t>
      </w:r>
    </w:p>
    <w:p w14:paraId="146C153B" w14:textId="77777777" w:rsidR="00870C99" w:rsidRPr="00870C99" w:rsidRDefault="00870C99" w:rsidP="00870C99">
      <w:pPr>
        <w:numPr>
          <w:ilvl w:val="0"/>
          <w:numId w:val="21"/>
        </w:numPr>
      </w:pPr>
      <w:r w:rsidRPr="00870C99">
        <w:rPr>
          <w:b/>
          <w:bCs/>
        </w:rPr>
        <w:t>Document Upload</w:t>
      </w:r>
    </w:p>
    <w:p w14:paraId="11773341" w14:textId="77777777" w:rsidR="00870C99" w:rsidRPr="00870C99" w:rsidRDefault="00870C99" w:rsidP="00870C99">
      <w:pPr>
        <w:numPr>
          <w:ilvl w:val="1"/>
          <w:numId w:val="21"/>
        </w:numPr>
      </w:pPr>
      <w:r w:rsidRPr="00870C99">
        <w:t>Users navigate to the document upload section.</w:t>
      </w:r>
    </w:p>
    <w:p w14:paraId="24F60EA5" w14:textId="77777777" w:rsidR="00870C99" w:rsidRPr="00870C99" w:rsidRDefault="00870C99" w:rsidP="00870C99">
      <w:pPr>
        <w:numPr>
          <w:ilvl w:val="1"/>
          <w:numId w:val="21"/>
        </w:numPr>
      </w:pPr>
      <w:r w:rsidRPr="00870C99">
        <w:t>Users select files to upload and fill in metadata (title, description, category).</w:t>
      </w:r>
    </w:p>
    <w:p w14:paraId="0E9C951B" w14:textId="77777777" w:rsidR="00870C99" w:rsidRPr="00870C99" w:rsidRDefault="00870C99" w:rsidP="00870C99">
      <w:pPr>
        <w:numPr>
          <w:ilvl w:val="1"/>
          <w:numId w:val="21"/>
        </w:numPr>
      </w:pPr>
      <w:r w:rsidRPr="00870C99">
        <w:t>Upon submission, documents are stored in the database and categorized accordingly.</w:t>
      </w:r>
    </w:p>
    <w:p w14:paraId="2810D306" w14:textId="77777777" w:rsidR="00870C99" w:rsidRPr="00870C99" w:rsidRDefault="00870C99" w:rsidP="00870C99">
      <w:pPr>
        <w:numPr>
          <w:ilvl w:val="1"/>
          <w:numId w:val="21"/>
        </w:numPr>
      </w:pPr>
      <w:r w:rsidRPr="00870C99">
        <w:t>System generates a notification confirming the successful upload.</w:t>
      </w:r>
    </w:p>
    <w:p w14:paraId="287C5915" w14:textId="77777777" w:rsidR="00870C99" w:rsidRPr="00870C99" w:rsidRDefault="00870C99" w:rsidP="00870C99">
      <w:pPr>
        <w:numPr>
          <w:ilvl w:val="0"/>
          <w:numId w:val="21"/>
        </w:numPr>
      </w:pPr>
      <w:r w:rsidRPr="00870C99">
        <w:rPr>
          <w:b/>
          <w:bCs/>
        </w:rPr>
        <w:t>Document Organization</w:t>
      </w:r>
    </w:p>
    <w:p w14:paraId="4572548B" w14:textId="77777777" w:rsidR="00870C99" w:rsidRPr="00870C99" w:rsidRDefault="00870C99" w:rsidP="00870C99">
      <w:pPr>
        <w:numPr>
          <w:ilvl w:val="1"/>
          <w:numId w:val="21"/>
        </w:numPr>
      </w:pPr>
      <w:r w:rsidRPr="00870C99">
        <w:t>Users can create folders and categorize documents.</w:t>
      </w:r>
    </w:p>
    <w:p w14:paraId="4E223123" w14:textId="77777777" w:rsidR="00870C99" w:rsidRPr="00870C99" w:rsidRDefault="00870C99" w:rsidP="00870C99">
      <w:pPr>
        <w:numPr>
          <w:ilvl w:val="1"/>
          <w:numId w:val="21"/>
        </w:numPr>
      </w:pPr>
      <w:r w:rsidRPr="00870C99">
        <w:t>Users drag and drop documents into the created folders.</w:t>
      </w:r>
    </w:p>
    <w:p w14:paraId="10C3E0FD" w14:textId="77777777" w:rsidR="00870C99" w:rsidRPr="00870C99" w:rsidRDefault="00870C99" w:rsidP="00870C99">
      <w:pPr>
        <w:numPr>
          <w:ilvl w:val="1"/>
          <w:numId w:val="21"/>
        </w:numPr>
      </w:pPr>
      <w:r w:rsidRPr="00870C99">
        <w:t>Changes are saved in the database, and users receive feedback on successful organization.</w:t>
      </w:r>
    </w:p>
    <w:p w14:paraId="459AF226" w14:textId="77777777" w:rsidR="00870C99" w:rsidRPr="00870C99" w:rsidRDefault="00870C99" w:rsidP="00870C99">
      <w:pPr>
        <w:numPr>
          <w:ilvl w:val="0"/>
          <w:numId w:val="21"/>
        </w:numPr>
      </w:pPr>
      <w:r w:rsidRPr="00870C99">
        <w:rPr>
          <w:b/>
          <w:bCs/>
        </w:rPr>
        <w:t>Document Search</w:t>
      </w:r>
    </w:p>
    <w:p w14:paraId="64486409" w14:textId="77777777" w:rsidR="00870C99" w:rsidRPr="00870C99" w:rsidRDefault="00870C99" w:rsidP="00870C99">
      <w:pPr>
        <w:numPr>
          <w:ilvl w:val="1"/>
          <w:numId w:val="21"/>
        </w:numPr>
      </w:pPr>
      <w:r w:rsidRPr="00870C99">
        <w:t>Users enter search criteria (keywords, file types, creation dates).</w:t>
      </w:r>
    </w:p>
    <w:p w14:paraId="48328B01" w14:textId="77777777" w:rsidR="00870C99" w:rsidRPr="00870C99" w:rsidRDefault="00870C99" w:rsidP="00870C99">
      <w:pPr>
        <w:numPr>
          <w:ilvl w:val="1"/>
          <w:numId w:val="21"/>
        </w:numPr>
      </w:pPr>
      <w:r w:rsidRPr="00870C99">
        <w:t>The system fetches matching documents from the database and displays the results.</w:t>
      </w:r>
    </w:p>
    <w:p w14:paraId="560B881E" w14:textId="77777777" w:rsidR="00870C99" w:rsidRPr="00870C99" w:rsidRDefault="00000000" w:rsidP="00870C99">
      <w:r>
        <w:pict w14:anchorId="19C15617">
          <v:rect id="_x0000_i1040" style="width:0;height:1.5pt" o:hralign="center" o:hrstd="t" o:hr="t" fillcolor="#a0a0a0" stroked="f"/>
        </w:pict>
      </w:r>
    </w:p>
    <w:p w14:paraId="1371D02D" w14:textId="77777777" w:rsidR="00870C99" w:rsidRPr="00870C99" w:rsidRDefault="00870C99" w:rsidP="00870C99">
      <w:pPr>
        <w:rPr>
          <w:b/>
          <w:bCs/>
        </w:rPr>
      </w:pPr>
      <w:r w:rsidRPr="00870C99">
        <w:rPr>
          <w:b/>
          <w:bCs/>
        </w:rPr>
        <w:t>2. Version Control Workflow</w:t>
      </w:r>
    </w:p>
    <w:p w14:paraId="104C09B2" w14:textId="77777777" w:rsidR="00870C99" w:rsidRPr="00870C99" w:rsidRDefault="00870C99" w:rsidP="00870C99">
      <w:pPr>
        <w:numPr>
          <w:ilvl w:val="0"/>
          <w:numId w:val="22"/>
        </w:numPr>
      </w:pPr>
      <w:r w:rsidRPr="00870C99">
        <w:rPr>
          <w:b/>
          <w:bCs/>
        </w:rPr>
        <w:t>Document Version Creation</w:t>
      </w:r>
    </w:p>
    <w:p w14:paraId="501C9FBF" w14:textId="77777777" w:rsidR="00870C99" w:rsidRPr="00870C99" w:rsidRDefault="00870C99" w:rsidP="00870C99">
      <w:pPr>
        <w:numPr>
          <w:ilvl w:val="1"/>
          <w:numId w:val="22"/>
        </w:numPr>
      </w:pPr>
      <w:r w:rsidRPr="00870C99">
        <w:t>When a document is edited, the system automatically saves the new version.</w:t>
      </w:r>
    </w:p>
    <w:p w14:paraId="7529310F" w14:textId="77777777" w:rsidR="00870C99" w:rsidRPr="00870C99" w:rsidRDefault="00870C99" w:rsidP="00870C99">
      <w:pPr>
        <w:numPr>
          <w:ilvl w:val="1"/>
          <w:numId w:val="22"/>
        </w:numPr>
      </w:pPr>
      <w:r w:rsidRPr="00870C99">
        <w:t>Users can view the version history of a document.</w:t>
      </w:r>
    </w:p>
    <w:p w14:paraId="484C0203" w14:textId="77777777" w:rsidR="00870C99" w:rsidRPr="00870C99" w:rsidRDefault="00870C99" w:rsidP="00870C99">
      <w:pPr>
        <w:numPr>
          <w:ilvl w:val="1"/>
          <w:numId w:val="22"/>
        </w:numPr>
      </w:pPr>
      <w:r w:rsidRPr="00870C99">
        <w:t>Users can compare different versions to identify changes.</w:t>
      </w:r>
    </w:p>
    <w:p w14:paraId="26F606C8" w14:textId="77777777" w:rsidR="00870C99" w:rsidRPr="00870C99" w:rsidRDefault="00870C99" w:rsidP="00870C99">
      <w:pPr>
        <w:numPr>
          <w:ilvl w:val="0"/>
          <w:numId w:val="22"/>
        </w:numPr>
      </w:pPr>
      <w:r w:rsidRPr="00870C99">
        <w:rPr>
          <w:b/>
          <w:bCs/>
        </w:rPr>
        <w:t>Rollback to Previous Version</w:t>
      </w:r>
    </w:p>
    <w:p w14:paraId="476EEA64" w14:textId="77777777" w:rsidR="00870C99" w:rsidRPr="00870C99" w:rsidRDefault="00870C99" w:rsidP="00870C99">
      <w:pPr>
        <w:numPr>
          <w:ilvl w:val="1"/>
          <w:numId w:val="22"/>
        </w:numPr>
      </w:pPr>
      <w:r w:rsidRPr="00870C99">
        <w:t>Users select a previous version from the version history.</w:t>
      </w:r>
    </w:p>
    <w:p w14:paraId="0522DFF7" w14:textId="77777777" w:rsidR="00870C99" w:rsidRPr="00870C99" w:rsidRDefault="00870C99" w:rsidP="00870C99">
      <w:pPr>
        <w:numPr>
          <w:ilvl w:val="1"/>
          <w:numId w:val="22"/>
        </w:numPr>
      </w:pPr>
      <w:r w:rsidRPr="00870C99">
        <w:t>The system prompts confirmation for the rollback.</w:t>
      </w:r>
    </w:p>
    <w:p w14:paraId="25F6ADD8" w14:textId="77777777" w:rsidR="00870C99" w:rsidRPr="00870C99" w:rsidRDefault="00870C99" w:rsidP="00870C99">
      <w:pPr>
        <w:numPr>
          <w:ilvl w:val="1"/>
          <w:numId w:val="22"/>
        </w:numPr>
      </w:pPr>
      <w:r w:rsidRPr="00870C99">
        <w:t>Upon confirmation, the selected version is restored as the current version.</w:t>
      </w:r>
    </w:p>
    <w:p w14:paraId="03780A45" w14:textId="77777777" w:rsidR="00870C99" w:rsidRPr="00870C99" w:rsidRDefault="00000000" w:rsidP="00870C99">
      <w:r>
        <w:pict w14:anchorId="29107A63">
          <v:rect id="_x0000_i1041" style="width:0;height:1.5pt" o:hralign="center" o:hrstd="t" o:hr="t" fillcolor="#a0a0a0" stroked="f"/>
        </w:pict>
      </w:r>
    </w:p>
    <w:p w14:paraId="2F2EA187" w14:textId="77777777" w:rsidR="00870C99" w:rsidRPr="00870C99" w:rsidRDefault="00870C99" w:rsidP="00870C99">
      <w:pPr>
        <w:rPr>
          <w:b/>
          <w:bCs/>
        </w:rPr>
      </w:pPr>
      <w:r w:rsidRPr="00870C99">
        <w:rPr>
          <w:b/>
          <w:bCs/>
        </w:rPr>
        <w:t>3. Permission Management Workflow</w:t>
      </w:r>
    </w:p>
    <w:p w14:paraId="2AF7952E" w14:textId="77777777" w:rsidR="00870C99" w:rsidRPr="00870C99" w:rsidRDefault="00870C99" w:rsidP="00870C99">
      <w:pPr>
        <w:numPr>
          <w:ilvl w:val="0"/>
          <w:numId w:val="23"/>
        </w:numPr>
      </w:pPr>
      <w:r w:rsidRPr="00870C99">
        <w:rPr>
          <w:b/>
          <w:bCs/>
        </w:rPr>
        <w:t>Role Definition</w:t>
      </w:r>
    </w:p>
    <w:p w14:paraId="7722D714" w14:textId="77777777" w:rsidR="00870C99" w:rsidRPr="00870C99" w:rsidRDefault="00870C99" w:rsidP="00870C99">
      <w:pPr>
        <w:numPr>
          <w:ilvl w:val="1"/>
          <w:numId w:val="23"/>
        </w:numPr>
      </w:pPr>
      <w:r w:rsidRPr="00870C99">
        <w:t>Admins define roles (e.g., admin, editor, viewer) within the system.</w:t>
      </w:r>
    </w:p>
    <w:p w14:paraId="0EA22483" w14:textId="77777777" w:rsidR="00870C99" w:rsidRPr="00870C99" w:rsidRDefault="00870C99" w:rsidP="00870C99">
      <w:pPr>
        <w:numPr>
          <w:ilvl w:val="1"/>
          <w:numId w:val="23"/>
        </w:numPr>
      </w:pPr>
      <w:r w:rsidRPr="00870C99">
        <w:t>Each role has specific permissions assigned.</w:t>
      </w:r>
    </w:p>
    <w:p w14:paraId="7D5F6E02" w14:textId="77777777" w:rsidR="00870C99" w:rsidRPr="00870C99" w:rsidRDefault="00870C99" w:rsidP="00870C99">
      <w:pPr>
        <w:numPr>
          <w:ilvl w:val="0"/>
          <w:numId w:val="23"/>
        </w:numPr>
      </w:pPr>
      <w:r w:rsidRPr="00870C99">
        <w:rPr>
          <w:b/>
          <w:bCs/>
        </w:rPr>
        <w:t>User Role Assignment</w:t>
      </w:r>
    </w:p>
    <w:p w14:paraId="510C3A50" w14:textId="77777777" w:rsidR="00870C99" w:rsidRPr="00870C99" w:rsidRDefault="00870C99" w:rsidP="00870C99">
      <w:pPr>
        <w:numPr>
          <w:ilvl w:val="1"/>
          <w:numId w:val="23"/>
        </w:numPr>
      </w:pPr>
      <w:r w:rsidRPr="00870C99">
        <w:t>Admins assign roles to users upon creation or modification of user accounts.</w:t>
      </w:r>
    </w:p>
    <w:p w14:paraId="5D25E501" w14:textId="77777777" w:rsidR="00870C99" w:rsidRPr="00870C99" w:rsidRDefault="00870C99" w:rsidP="00870C99">
      <w:pPr>
        <w:numPr>
          <w:ilvl w:val="1"/>
          <w:numId w:val="23"/>
        </w:numPr>
      </w:pPr>
      <w:r w:rsidRPr="00870C99">
        <w:t>Users are notified of their assigned roles and permissions.</w:t>
      </w:r>
    </w:p>
    <w:p w14:paraId="11CF3E51" w14:textId="77777777" w:rsidR="00870C99" w:rsidRPr="00870C99" w:rsidRDefault="00870C99" w:rsidP="00870C99">
      <w:pPr>
        <w:numPr>
          <w:ilvl w:val="0"/>
          <w:numId w:val="23"/>
        </w:numPr>
      </w:pPr>
      <w:r w:rsidRPr="00870C99">
        <w:rPr>
          <w:b/>
          <w:bCs/>
        </w:rPr>
        <w:lastRenderedPageBreak/>
        <w:t>Document Permission Settings</w:t>
      </w:r>
    </w:p>
    <w:p w14:paraId="569672EE" w14:textId="77777777" w:rsidR="00870C99" w:rsidRPr="00870C99" w:rsidRDefault="00870C99" w:rsidP="00870C99">
      <w:pPr>
        <w:numPr>
          <w:ilvl w:val="1"/>
          <w:numId w:val="23"/>
        </w:numPr>
      </w:pPr>
      <w:r w:rsidRPr="00870C99">
        <w:t>Users can set document-level permissions based on roles.</w:t>
      </w:r>
    </w:p>
    <w:p w14:paraId="64C3F591" w14:textId="77777777" w:rsidR="00870C99" w:rsidRPr="00870C99" w:rsidRDefault="00870C99" w:rsidP="00870C99">
      <w:pPr>
        <w:numPr>
          <w:ilvl w:val="1"/>
          <w:numId w:val="23"/>
        </w:numPr>
      </w:pPr>
      <w:r w:rsidRPr="00870C99">
        <w:t>Changes are saved, and users are notified of updated permissions.</w:t>
      </w:r>
    </w:p>
    <w:p w14:paraId="4CB0A519" w14:textId="77777777" w:rsidR="00870C99" w:rsidRPr="00870C99" w:rsidRDefault="00000000" w:rsidP="00870C99">
      <w:r>
        <w:pict w14:anchorId="7833ED1F">
          <v:rect id="_x0000_i1042" style="width:0;height:1.5pt" o:hralign="center" o:hrstd="t" o:hr="t" fillcolor="#a0a0a0" stroked="f"/>
        </w:pict>
      </w:r>
    </w:p>
    <w:p w14:paraId="2FBA9FBA" w14:textId="77777777" w:rsidR="00870C99" w:rsidRPr="00870C99" w:rsidRDefault="00870C99" w:rsidP="00870C99">
      <w:pPr>
        <w:rPr>
          <w:b/>
          <w:bCs/>
        </w:rPr>
      </w:pPr>
      <w:r w:rsidRPr="00870C99">
        <w:rPr>
          <w:b/>
          <w:bCs/>
        </w:rPr>
        <w:t>4. Workflow Automation</w:t>
      </w:r>
    </w:p>
    <w:p w14:paraId="258E6EC6" w14:textId="77777777" w:rsidR="00870C99" w:rsidRPr="00870C99" w:rsidRDefault="00870C99" w:rsidP="00870C99">
      <w:pPr>
        <w:numPr>
          <w:ilvl w:val="0"/>
          <w:numId w:val="24"/>
        </w:numPr>
      </w:pPr>
      <w:r w:rsidRPr="00870C99">
        <w:rPr>
          <w:b/>
          <w:bCs/>
        </w:rPr>
        <w:t>Workflow Definition</w:t>
      </w:r>
    </w:p>
    <w:p w14:paraId="643C715A" w14:textId="77777777" w:rsidR="00870C99" w:rsidRPr="00870C99" w:rsidRDefault="00870C99" w:rsidP="00870C99">
      <w:pPr>
        <w:numPr>
          <w:ilvl w:val="1"/>
          <w:numId w:val="24"/>
        </w:numPr>
      </w:pPr>
      <w:r w:rsidRPr="00870C99">
        <w:t>Admins design workflows for document approval and publishing.</w:t>
      </w:r>
    </w:p>
    <w:p w14:paraId="7DD57836" w14:textId="77777777" w:rsidR="00870C99" w:rsidRPr="00870C99" w:rsidRDefault="00870C99" w:rsidP="00870C99">
      <w:pPr>
        <w:numPr>
          <w:ilvl w:val="1"/>
          <w:numId w:val="24"/>
        </w:numPr>
      </w:pPr>
      <w:r w:rsidRPr="00870C99">
        <w:t xml:space="preserve">Workflows consist of predefined steps and </w:t>
      </w:r>
      <w:proofErr w:type="gramStart"/>
      <w:r w:rsidRPr="00870C99">
        <w:t>assigned</w:t>
      </w:r>
      <w:proofErr w:type="gramEnd"/>
      <w:r w:rsidRPr="00870C99">
        <w:t xml:space="preserve"> users for each step.</w:t>
      </w:r>
    </w:p>
    <w:p w14:paraId="0171ACC0" w14:textId="77777777" w:rsidR="00870C99" w:rsidRPr="00870C99" w:rsidRDefault="00870C99" w:rsidP="00870C99">
      <w:pPr>
        <w:numPr>
          <w:ilvl w:val="0"/>
          <w:numId w:val="24"/>
        </w:numPr>
      </w:pPr>
      <w:r w:rsidRPr="00870C99">
        <w:rPr>
          <w:b/>
          <w:bCs/>
        </w:rPr>
        <w:t>Document Submission</w:t>
      </w:r>
    </w:p>
    <w:p w14:paraId="00FD026B" w14:textId="77777777" w:rsidR="00870C99" w:rsidRPr="00870C99" w:rsidRDefault="00870C99" w:rsidP="00870C99">
      <w:pPr>
        <w:numPr>
          <w:ilvl w:val="1"/>
          <w:numId w:val="24"/>
        </w:numPr>
      </w:pPr>
      <w:r w:rsidRPr="00870C99">
        <w:t>Users submit documents for approval, initiating the workflow.</w:t>
      </w:r>
    </w:p>
    <w:p w14:paraId="05526CFC" w14:textId="77777777" w:rsidR="00870C99" w:rsidRPr="00870C99" w:rsidRDefault="00870C99" w:rsidP="00870C99">
      <w:pPr>
        <w:numPr>
          <w:ilvl w:val="1"/>
          <w:numId w:val="24"/>
        </w:numPr>
      </w:pPr>
      <w:r w:rsidRPr="00870C99">
        <w:t>The system routes the document to the first approver in the workflow.</w:t>
      </w:r>
    </w:p>
    <w:p w14:paraId="462BC1AB" w14:textId="77777777" w:rsidR="00870C99" w:rsidRPr="00870C99" w:rsidRDefault="00870C99" w:rsidP="00870C99">
      <w:pPr>
        <w:numPr>
          <w:ilvl w:val="0"/>
          <w:numId w:val="24"/>
        </w:numPr>
      </w:pPr>
      <w:r w:rsidRPr="00870C99">
        <w:rPr>
          <w:b/>
          <w:bCs/>
        </w:rPr>
        <w:t>Approval Process</w:t>
      </w:r>
    </w:p>
    <w:p w14:paraId="17B19E94" w14:textId="77777777" w:rsidR="00870C99" w:rsidRPr="00870C99" w:rsidRDefault="00870C99" w:rsidP="00870C99">
      <w:pPr>
        <w:numPr>
          <w:ilvl w:val="1"/>
          <w:numId w:val="24"/>
        </w:numPr>
      </w:pPr>
      <w:r w:rsidRPr="00870C99">
        <w:t>The assigned approver receives a notification for the pending approval.</w:t>
      </w:r>
    </w:p>
    <w:p w14:paraId="141D4BE4" w14:textId="77777777" w:rsidR="00870C99" w:rsidRPr="00870C99" w:rsidRDefault="00870C99" w:rsidP="00870C99">
      <w:pPr>
        <w:numPr>
          <w:ilvl w:val="1"/>
          <w:numId w:val="24"/>
        </w:numPr>
      </w:pPr>
      <w:r w:rsidRPr="00870C99">
        <w:t>Approver reviews the document, adds comments if necessary, and approves or rejects.</w:t>
      </w:r>
    </w:p>
    <w:p w14:paraId="42F51F2D" w14:textId="77777777" w:rsidR="00870C99" w:rsidRPr="00870C99" w:rsidRDefault="00870C99" w:rsidP="00870C99">
      <w:pPr>
        <w:numPr>
          <w:ilvl w:val="1"/>
          <w:numId w:val="24"/>
        </w:numPr>
      </w:pPr>
      <w:r w:rsidRPr="00870C99">
        <w:t>The system updates the document status and notifies the submitting user of the decision.</w:t>
      </w:r>
    </w:p>
    <w:p w14:paraId="50B9E7C6" w14:textId="77777777" w:rsidR="00870C99" w:rsidRPr="00870C99" w:rsidRDefault="00000000" w:rsidP="00870C99">
      <w:r>
        <w:pict w14:anchorId="7B1CB133">
          <v:rect id="_x0000_i1043" style="width:0;height:1.5pt" o:hralign="center" o:hrstd="t" o:hr="t" fillcolor="#a0a0a0" stroked="f"/>
        </w:pict>
      </w:r>
    </w:p>
    <w:p w14:paraId="06FD7C63" w14:textId="77777777" w:rsidR="00870C99" w:rsidRPr="00870C99" w:rsidRDefault="00870C99" w:rsidP="00870C99">
      <w:pPr>
        <w:rPr>
          <w:b/>
          <w:bCs/>
        </w:rPr>
      </w:pPr>
      <w:r w:rsidRPr="00870C99">
        <w:rPr>
          <w:b/>
          <w:bCs/>
        </w:rPr>
        <w:t>5. Notification System Workflow</w:t>
      </w:r>
    </w:p>
    <w:p w14:paraId="45999331" w14:textId="77777777" w:rsidR="00870C99" w:rsidRPr="00870C99" w:rsidRDefault="00870C99" w:rsidP="00870C99">
      <w:pPr>
        <w:numPr>
          <w:ilvl w:val="0"/>
          <w:numId w:val="25"/>
        </w:numPr>
      </w:pPr>
      <w:r w:rsidRPr="00870C99">
        <w:rPr>
          <w:b/>
          <w:bCs/>
        </w:rPr>
        <w:t>Notification Setup</w:t>
      </w:r>
    </w:p>
    <w:p w14:paraId="2FB0A59B" w14:textId="77777777" w:rsidR="00870C99" w:rsidRPr="00870C99" w:rsidRDefault="00870C99" w:rsidP="00870C99">
      <w:pPr>
        <w:numPr>
          <w:ilvl w:val="1"/>
          <w:numId w:val="25"/>
        </w:numPr>
      </w:pPr>
      <w:r w:rsidRPr="00870C99">
        <w:t>Users set their notification preferences (email, in-app alerts) in their profile.</w:t>
      </w:r>
    </w:p>
    <w:p w14:paraId="26CDE6E1" w14:textId="77777777" w:rsidR="00870C99" w:rsidRPr="00870C99" w:rsidRDefault="00870C99" w:rsidP="00870C99">
      <w:pPr>
        <w:numPr>
          <w:ilvl w:val="0"/>
          <w:numId w:val="25"/>
        </w:numPr>
      </w:pPr>
      <w:r w:rsidRPr="00870C99">
        <w:rPr>
          <w:b/>
          <w:bCs/>
        </w:rPr>
        <w:t>Event Triggering</w:t>
      </w:r>
    </w:p>
    <w:p w14:paraId="441F08B9" w14:textId="77777777" w:rsidR="00870C99" w:rsidRPr="00870C99" w:rsidRDefault="00870C99" w:rsidP="00870C99">
      <w:pPr>
        <w:numPr>
          <w:ilvl w:val="1"/>
          <w:numId w:val="25"/>
        </w:numPr>
      </w:pPr>
      <w:r w:rsidRPr="00870C99">
        <w:t>Events trigger notifications (e.g., document uploads, comments, approvals).</w:t>
      </w:r>
    </w:p>
    <w:p w14:paraId="759E89E1" w14:textId="77777777" w:rsidR="00870C99" w:rsidRPr="00870C99" w:rsidRDefault="00870C99" w:rsidP="00870C99">
      <w:pPr>
        <w:numPr>
          <w:ilvl w:val="1"/>
          <w:numId w:val="25"/>
        </w:numPr>
      </w:pPr>
      <w:r w:rsidRPr="00870C99">
        <w:t>The system logs these events and prepares notifications.</w:t>
      </w:r>
    </w:p>
    <w:p w14:paraId="5E1C736C" w14:textId="77777777" w:rsidR="00870C99" w:rsidRPr="00870C99" w:rsidRDefault="00870C99" w:rsidP="00870C99">
      <w:pPr>
        <w:numPr>
          <w:ilvl w:val="0"/>
          <w:numId w:val="25"/>
        </w:numPr>
      </w:pPr>
      <w:r w:rsidRPr="00870C99">
        <w:rPr>
          <w:b/>
          <w:bCs/>
        </w:rPr>
        <w:t>Notification Delivery</w:t>
      </w:r>
    </w:p>
    <w:p w14:paraId="0484EBA7" w14:textId="77777777" w:rsidR="00870C99" w:rsidRPr="00870C99" w:rsidRDefault="00870C99" w:rsidP="00870C99">
      <w:pPr>
        <w:numPr>
          <w:ilvl w:val="1"/>
          <w:numId w:val="25"/>
        </w:numPr>
      </w:pPr>
      <w:r w:rsidRPr="00870C99">
        <w:t>Notifications are sent out to users based on their preferences.</w:t>
      </w:r>
    </w:p>
    <w:p w14:paraId="7A510AFB" w14:textId="77777777" w:rsidR="00870C99" w:rsidRPr="00870C99" w:rsidRDefault="00870C99" w:rsidP="00870C99">
      <w:pPr>
        <w:numPr>
          <w:ilvl w:val="1"/>
          <w:numId w:val="25"/>
        </w:numPr>
      </w:pPr>
      <w:r w:rsidRPr="00870C99">
        <w:t>Users can view notifications in their notification feed.</w:t>
      </w:r>
    </w:p>
    <w:p w14:paraId="121F2A8F" w14:textId="77777777" w:rsidR="00870C99" w:rsidRPr="00870C99" w:rsidRDefault="00000000" w:rsidP="00870C99">
      <w:r>
        <w:pict w14:anchorId="16C6E3F2">
          <v:rect id="_x0000_i1044" style="width:0;height:1.5pt" o:hralign="center" o:hrstd="t" o:hr="t" fillcolor="#a0a0a0" stroked="f"/>
        </w:pict>
      </w:r>
    </w:p>
    <w:p w14:paraId="50B06EAA" w14:textId="77777777" w:rsidR="00870C99" w:rsidRPr="00870C99" w:rsidRDefault="00870C99" w:rsidP="00870C99">
      <w:pPr>
        <w:rPr>
          <w:b/>
          <w:bCs/>
        </w:rPr>
      </w:pPr>
      <w:r w:rsidRPr="00870C99">
        <w:rPr>
          <w:b/>
          <w:bCs/>
        </w:rPr>
        <w:t>6. Audit Trail Workflow</w:t>
      </w:r>
    </w:p>
    <w:p w14:paraId="1B924AE0" w14:textId="77777777" w:rsidR="00870C99" w:rsidRPr="00870C99" w:rsidRDefault="00870C99" w:rsidP="00870C99">
      <w:pPr>
        <w:numPr>
          <w:ilvl w:val="0"/>
          <w:numId w:val="26"/>
        </w:numPr>
      </w:pPr>
      <w:r w:rsidRPr="00870C99">
        <w:rPr>
          <w:b/>
          <w:bCs/>
        </w:rPr>
        <w:t>Action Logging</w:t>
      </w:r>
    </w:p>
    <w:p w14:paraId="564F220E" w14:textId="77777777" w:rsidR="00870C99" w:rsidRPr="00870C99" w:rsidRDefault="00870C99" w:rsidP="00870C99">
      <w:pPr>
        <w:numPr>
          <w:ilvl w:val="1"/>
          <w:numId w:val="26"/>
        </w:numPr>
      </w:pPr>
      <w:r w:rsidRPr="00870C99">
        <w:t>Every user action (upload, edit, delete, access) is automatically logged in the audit trail.</w:t>
      </w:r>
    </w:p>
    <w:p w14:paraId="34DA5325" w14:textId="77777777" w:rsidR="00870C99" w:rsidRPr="00870C99" w:rsidRDefault="00870C99" w:rsidP="00870C99">
      <w:pPr>
        <w:numPr>
          <w:ilvl w:val="1"/>
          <w:numId w:val="26"/>
        </w:numPr>
      </w:pPr>
      <w:r w:rsidRPr="00870C99">
        <w:t>The log captures user ID, document ID, action type, timestamp, and details.</w:t>
      </w:r>
    </w:p>
    <w:p w14:paraId="36B48709" w14:textId="77777777" w:rsidR="00870C99" w:rsidRPr="00870C99" w:rsidRDefault="00870C99" w:rsidP="00870C99">
      <w:pPr>
        <w:numPr>
          <w:ilvl w:val="0"/>
          <w:numId w:val="26"/>
        </w:numPr>
      </w:pPr>
      <w:r w:rsidRPr="00870C99">
        <w:rPr>
          <w:b/>
          <w:bCs/>
        </w:rPr>
        <w:t>Accessing Audit Logs</w:t>
      </w:r>
    </w:p>
    <w:p w14:paraId="46AD40E1" w14:textId="77777777" w:rsidR="00870C99" w:rsidRPr="00870C99" w:rsidRDefault="00870C99" w:rsidP="00870C99">
      <w:pPr>
        <w:numPr>
          <w:ilvl w:val="1"/>
          <w:numId w:val="26"/>
        </w:numPr>
      </w:pPr>
      <w:r w:rsidRPr="00870C99">
        <w:t>Admins and authorized users can access audit logs for compliance checks.</w:t>
      </w:r>
    </w:p>
    <w:p w14:paraId="7F9EE50E" w14:textId="77777777" w:rsidR="00870C99" w:rsidRPr="00870C99" w:rsidRDefault="00870C99" w:rsidP="00870C99">
      <w:pPr>
        <w:numPr>
          <w:ilvl w:val="1"/>
          <w:numId w:val="26"/>
        </w:numPr>
      </w:pPr>
      <w:r w:rsidRPr="00870C99">
        <w:t>Logs can be filtered by user, document, or action type.</w:t>
      </w:r>
    </w:p>
    <w:p w14:paraId="0DC64AD1" w14:textId="77777777" w:rsidR="00870C99" w:rsidRPr="00870C99" w:rsidRDefault="00870C99" w:rsidP="00870C99">
      <w:pPr>
        <w:numPr>
          <w:ilvl w:val="0"/>
          <w:numId w:val="26"/>
        </w:numPr>
      </w:pPr>
      <w:r w:rsidRPr="00870C99">
        <w:rPr>
          <w:b/>
          <w:bCs/>
        </w:rPr>
        <w:t>Audit Reporting</w:t>
      </w:r>
    </w:p>
    <w:p w14:paraId="0B30E9CE" w14:textId="77777777" w:rsidR="00870C99" w:rsidRPr="00870C99" w:rsidRDefault="00870C99" w:rsidP="00870C99">
      <w:pPr>
        <w:numPr>
          <w:ilvl w:val="1"/>
          <w:numId w:val="26"/>
        </w:numPr>
      </w:pPr>
      <w:r w:rsidRPr="00870C99">
        <w:t>Users generate compliance reports from the audit trail.</w:t>
      </w:r>
    </w:p>
    <w:p w14:paraId="6E8627F3" w14:textId="77777777" w:rsidR="00870C99" w:rsidRPr="00870C99" w:rsidRDefault="00870C99" w:rsidP="00870C99">
      <w:pPr>
        <w:numPr>
          <w:ilvl w:val="1"/>
          <w:numId w:val="26"/>
        </w:numPr>
      </w:pPr>
      <w:r w:rsidRPr="00870C99">
        <w:lastRenderedPageBreak/>
        <w:t>Reports can be exported for external review or storage.</w:t>
      </w:r>
    </w:p>
    <w:p w14:paraId="2BB7843F" w14:textId="77777777" w:rsidR="00870C99" w:rsidRPr="00870C99" w:rsidRDefault="00000000" w:rsidP="00870C99">
      <w:r>
        <w:pict w14:anchorId="67237C79">
          <v:rect id="_x0000_i1045" style="width:0;height:1.5pt" o:hralign="center" o:hrstd="t" o:hr="t" fillcolor="#a0a0a0" stroked="f"/>
        </w:pict>
      </w:r>
    </w:p>
    <w:p w14:paraId="3A593F2D" w14:textId="77777777" w:rsidR="00870C99" w:rsidRPr="00870C99" w:rsidRDefault="00870C99" w:rsidP="00870C99">
      <w:pPr>
        <w:rPr>
          <w:b/>
          <w:bCs/>
        </w:rPr>
      </w:pPr>
      <w:r w:rsidRPr="00870C99">
        <w:rPr>
          <w:b/>
          <w:bCs/>
        </w:rPr>
        <w:t>7. Reporting Module Workflow</w:t>
      </w:r>
    </w:p>
    <w:p w14:paraId="0CD97678" w14:textId="77777777" w:rsidR="00870C99" w:rsidRPr="00870C99" w:rsidRDefault="00870C99" w:rsidP="00870C99">
      <w:pPr>
        <w:numPr>
          <w:ilvl w:val="0"/>
          <w:numId w:val="27"/>
        </w:numPr>
      </w:pPr>
      <w:r w:rsidRPr="00870C99">
        <w:rPr>
          <w:b/>
          <w:bCs/>
        </w:rPr>
        <w:t>Report Generation Request</w:t>
      </w:r>
    </w:p>
    <w:p w14:paraId="0DA29A43" w14:textId="77777777" w:rsidR="00870C99" w:rsidRPr="00870C99" w:rsidRDefault="00870C99" w:rsidP="00870C99">
      <w:pPr>
        <w:numPr>
          <w:ilvl w:val="1"/>
          <w:numId w:val="27"/>
        </w:numPr>
      </w:pPr>
      <w:r w:rsidRPr="00870C99">
        <w:t>Users navigate to the reporting section and select a report type (e.g., document access, usage statistics).</w:t>
      </w:r>
    </w:p>
    <w:p w14:paraId="3204A673" w14:textId="77777777" w:rsidR="00870C99" w:rsidRPr="00870C99" w:rsidRDefault="00870C99" w:rsidP="00870C99">
      <w:pPr>
        <w:numPr>
          <w:ilvl w:val="1"/>
          <w:numId w:val="27"/>
        </w:numPr>
      </w:pPr>
      <w:r w:rsidRPr="00870C99">
        <w:t>Users define parameters for the report (date range, user, document type).</w:t>
      </w:r>
    </w:p>
    <w:p w14:paraId="777266C3" w14:textId="77777777" w:rsidR="00870C99" w:rsidRPr="00870C99" w:rsidRDefault="00870C99" w:rsidP="00870C99">
      <w:pPr>
        <w:numPr>
          <w:ilvl w:val="0"/>
          <w:numId w:val="27"/>
        </w:numPr>
      </w:pPr>
      <w:r w:rsidRPr="00870C99">
        <w:rPr>
          <w:b/>
          <w:bCs/>
        </w:rPr>
        <w:t>Report Creation</w:t>
      </w:r>
    </w:p>
    <w:p w14:paraId="7ADD30A3" w14:textId="77777777" w:rsidR="00870C99" w:rsidRPr="00870C99" w:rsidRDefault="00870C99" w:rsidP="00870C99">
      <w:pPr>
        <w:numPr>
          <w:ilvl w:val="1"/>
          <w:numId w:val="27"/>
        </w:numPr>
      </w:pPr>
      <w:r w:rsidRPr="00870C99">
        <w:t>The system compiles the data based on user-defined parameters.</w:t>
      </w:r>
    </w:p>
    <w:p w14:paraId="129FC957" w14:textId="77777777" w:rsidR="00870C99" w:rsidRPr="00870C99" w:rsidRDefault="00870C99" w:rsidP="00870C99">
      <w:pPr>
        <w:numPr>
          <w:ilvl w:val="1"/>
          <w:numId w:val="27"/>
        </w:numPr>
      </w:pPr>
      <w:r w:rsidRPr="00870C99">
        <w:t>Reports are generated in the background, with a progress indicator.</w:t>
      </w:r>
    </w:p>
    <w:p w14:paraId="16FBC648" w14:textId="77777777" w:rsidR="00870C99" w:rsidRPr="00870C99" w:rsidRDefault="00870C99" w:rsidP="00870C99">
      <w:pPr>
        <w:numPr>
          <w:ilvl w:val="0"/>
          <w:numId w:val="27"/>
        </w:numPr>
      </w:pPr>
      <w:r w:rsidRPr="00870C99">
        <w:rPr>
          <w:b/>
          <w:bCs/>
        </w:rPr>
        <w:t>Report Delivery</w:t>
      </w:r>
    </w:p>
    <w:p w14:paraId="53F26A0F" w14:textId="77777777" w:rsidR="00870C99" w:rsidRPr="00870C99" w:rsidRDefault="00870C99" w:rsidP="00870C99">
      <w:pPr>
        <w:numPr>
          <w:ilvl w:val="1"/>
          <w:numId w:val="27"/>
        </w:numPr>
      </w:pPr>
      <w:r w:rsidRPr="00870C99">
        <w:t>Once generated, reports are available for viewing or download in various formats (PDF, Excel).</w:t>
      </w:r>
    </w:p>
    <w:p w14:paraId="15DB9A3E" w14:textId="77777777" w:rsidR="00870C99" w:rsidRPr="00870C99" w:rsidRDefault="00870C99" w:rsidP="00870C99">
      <w:pPr>
        <w:numPr>
          <w:ilvl w:val="1"/>
          <w:numId w:val="27"/>
        </w:numPr>
      </w:pPr>
      <w:r w:rsidRPr="00870C99">
        <w:t>Users can schedule regular report generation and delivery via email.</w:t>
      </w:r>
    </w:p>
    <w:p w14:paraId="24B8F95E" w14:textId="77777777" w:rsidR="00870C99" w:rsidRPr="00870C99" w:rsidRDefault="00000000" w:rsidP="00870C99">
      <w:r>
        <w:pict w14:anchorId="576B2BB0">
          <v:rect id="_x0000_i1046" style="width:0;height:1.5pt" o:hralign="center" o:hrstd="t" o:hr="t" fillcolor="#a0a0a0" stroked="f"/>
        </w:pict>
      </w:r>
    </w:p>
    <w:p w14:paraId="67435181" w14:textId="77777777" w:rsidR="00870C99" w:rsidRPr="00870C99" w:rsidRDefault="00870C99" w:rsidP="00870C99">
      <w:pPr>
        <w:rPr>
          <w:b/>
          <w:bCs/>
        </w:rPr>
      </w:pPr>
      <w:r w:rsidRPr="00870C99">
        <w:rPr>
          <w:b/>
          <w:bCs/>
        </w:rPr>
        <w:t>Overall System Workflow</w:t>
      </w:r>
    </w:p>
    <w:p w14:paraId="1C9AB136" w14:textId="77777777" w:rsidR="00870C99" w:rsidRPr="00870C99" w:rsidRDefault="00870C99" w:rsidP="00870C99">
      <w:pPr>
        <w:numPr>
          <w:ilvl w:val="0"/>
          <w:numId w:val="28"/>
        </w:numPr>
      </w:pPr>
      <w:r w:rsidRPr="00870C99">
        <w:rPr>
          <w:b/>
          <w:bCs/>
        </w:rPr>
        <w:t>User Interaction</w:t>
      </w:r>
    </w:p>
    <w:p w14:paraId="758D14F1" w14:textId="77777777" w:rsidR="00870C99" w:rsidRPr="00870C99" w:rsidRDefault="00870C99" w:rsidP="00870C99">
      <w:pPr>
        <w:numPr>
          <w:ilvl w:val="1"/>
          <w:numId w:val="28"/>
        </w:numPr>
      </w:pPr>
      <w:r w:rsidRPr="00870C99">
        <w:t>Users log in to the ECMS and interact with various modules based on their roles and permissions.</w:t>
      </w:r>
    </w:p>
    <w:p w14:paraId="406967D3" w14:textId="77777777" w:rsidR="00870C99" w:rsidRPr="00870C99" w:rsidRDefault="00870C99" w:rsidP="00870C99">
      <w:pPr>
        <w:numPr>
          <w:ilvl w:val="0"/>
          <w:numId w:val="28"/>
        </w:numPr>
      </w:pPr>
      <w:r w:rsidRPr="00870C99">
        <w:rPr>
          <w:b/>
          <w:bCs/>
        </w:rPr>
        <w:t>Data Processing</w:t>
      </w:r>
    </w:p>
    <w:p w14:paraId="26C0D050" w14:textId="77777777" w:rsidR="00870C99" w:rsidRPr="00870C99" w:rsidRDefault="00870C99" w:rsidP="00870C99">
      <w:pPr>
        <w:numPr>
          <w:ilvl w:val="1"/>
          <w:numId w:val="28"/>
        </w:numPr>
      </w:pPr>
      <w:r w:rsidRPr="00870C99">
        <w:t>All actions (uploads, approvals, comments, etc.) are processed in real-time, with appropriate notifications and logs created.</w:t>
      </w:r>
    </w:p>
    <w:p w14:paraId="4E044B8D" w14:textId="77777777" w:rsidR="00870C99" w:rsidRPr="00870C99" w:rsidRDefault="00870C99" w:rsidP="00870C99">
      <w:pPr>
        <w:numPr>
          <w:ilvl w:val="0"/>
          <w:numId w:val="28"/>
        </w:numPr>
      </w:pPr>
      <w:r w:rsidRPr="00870C99">
        <w:rPr>
          <w:b/>
          <w:bCs/>
        </w:rPr>
        <w:t>System Feedback</w:t>
      </w:r>
    </w:p>
    <w:p w14:paraId="15D34CCC" w14:textId="77777777" w:rsidR="00870C99" w:rsidRPr="00870C99" w:rsidRDefault="00870C99" w:rsidP="00870C99">
      <w:pPr>
        <w:numPr>
          <w:ilvl w:val="1"/>
          <w:numId w:val="28"/>
        </w:numPr>
      </w:pPr>
      <w:r w:rsidRPr="00870C99">
        <w:t>Users receive immediate feedback on actions (success or failure messages) to ensure smooth operation.</w:t>
      </w:r>
    </w:p>
    <w:p w14:paraId="6635E927" w14:textId="77777777" w:rsidR="00870C99" w:rsidRPr="00870C99" w:rsidRDefault="00870C99" w:rsidP="00870C99">
      <w:pPr>
        <w:numPr>
          <w:ilvl w:val="0"/>
          <w:numId w:val="28"/>
        </w:numPr>
      </w:pPr>
      <w:r w:rsidRPr="00870C99">
        <w:rPr>
          <w:b/>
          <w:bCs/>
        </w:rPr>
        <w:t>Administration and Maintenance</w:t>
      </w:r>
    </w:p>
    <w:p w14:paraId="3D3E5C1A" w14:textId="77777777" w:rsidR="00870C99" w:rsidRPr="00870C99" w:rsidRDefault="00870C99" w:rsidP="00870C99">
      <w:pPr>
        <w:numPr>
          <w:ilvl w:val="1"/>
          <w:numId w:val="28"/>
        </w:numPr>
      </w:pPr>
      <w:r w:rsidRPr="00870C99">
        <w:t>Admins manage user accounts, roles, and system settings through the admin panel.</w:t>
      </w:r>
    </w:p>
    <w:p w14:paraId="1C60309B" w14:textId="77777777" w:rsidR="00870C99" w:rsidRPr="00870C99" w:rsidRDefault="00870C99" w:rsidP="00870C99">
      <w:pPr>
        <w:numPr>
          <w:ilvl w:val="1"/>
          <w:numId w:val="28"/>
        </w:numPr>
      </w:pPr>
      <w:r w:rsidRPr="00870C99">
        <w:t>Regular maintenance checks are conducted to ensure system integrity and performance.</w:t>
      </w:r>
    </w:p>
    <w:p w14:paraId="0E13073F" w14:textId="77777777" w:rsidR="00072402" w:rsidRDefault="00072402"/>
    <w:p w14:paraId="0B09A1CE" w14:textId="77777777" w:rsidR="00072402" w:rsidRDefault="00072402">
      <w:r>
        <w:br w:type="page"/>
      </w:r>
    </w:p>
    <w:p w14:paraId="12E960F6" w14:textId="77777777" w:rsidR="006B2E46" w:rsidRPr="00870C99" w:rsidRDefault="006B2E46" w:rsidP="006B2E46">
      <w:pPr>
        <w:rPr>
          <w:b/>
          <w:bCs/>
          <w:color w:val="FF0000"/>
          <w:sz w:val="44"/>
          <w:szCs w:val="44"/>
        </w:rPr>
      </w:pPr>
      <w:r w:rsidRPr="00870C99">
        <w:rPr>
          <w:b/>
          <w:bCs/>
          <w:color w:val="FF0000"/>
          <w:sz w:val="44"/>
          <w:szCs w:val="44"/>
        </w:rPr>
        <w:lastRenderedPageBreak/>
        <w:t xml:space="preserve">Detailed database structure </w:t>
      </w:r>
    </w:p>
    <w:p w14:paraId="1E396A1A" w14:textId="77777777" w:rsidR="006B2E46" w:rsidRPr="00870C99" w:rsidRDefault="006B2E46" w:rsidP="006B2E46">
      <w:pPr>
        <w:rPr>
          <w:b/>
          <w:bCs/>
        </w:rPr>
      </w:pPr>
      <w:r w:rsidRPr="00870C99">
        <w:rPr>
          <w:b/>
          <w:bCs/>
        </w:rPr>
        <w:t>1. User Table</w:t>
      </w:r>
    </w:p>
    <w:tbl>
      <w:tblPr>
        <w:tblStyle w:val="TableGrid"/>
        <w:tblW w:w="0" w:type="auto"/>
        <w:tblLook w:val="04A0" w:firstRow="1" w:lastRow="0" w:firstColumn="1" w:lastColumn="0" w:noHBand="0" w:noVBand="1"/>
      </w:tblPr>
      <w:tblGrid>
        <w:gridCol w:w="1453"/>
        <w:gridCol w:w="1650"/>
        <w:gridCol w:w="4224"/>
        <w:gridCol w:w="3011"/>
      </w:tblGrid>
      <w:tr w:rsidR="006B2E46" w:rsidRPr="00870C99" w14:paraId="1E448765" w14:textId="77777777" w:rsidTr="00E55A2F">
        <w:tc>
          <w:tcPr>
            <w:tcW w:w="0" w:type="auto"/>
            <w:hideMark/>
          </w:tcPr>
          <w:p w14:paraId="1BA82BC8" w14:textId="77777777" w:rsidR="006B2E46" w:rsidRPr="00870C99" w:rsidRDefault="006B2E46" w:rsidP="00E55A2F">
            <w:pPr>
              <w:spacing w:after="160" w:line="259" w:lineRule="auto"/>
              <w:rPr>
                <w:b/>
                <w:bCs/>
              </w:rPr>
            </w:pPr>
            <w:r w:rsidRPr="00870C99">
              <w:rPr>
                <w:b/>
                <w:bCs/>
              </w:rPr>
              <w:t>Column Name</w:t>
            </w:r>
          </w:p>
        </w:tc>
        <w:tc>
          <w:tcPr>
            <w:tcW w:w="0" w:type="auto"/>
            <w:hideMark/>
          </w:tcPr>
          <w:p w14:paraId="1DA4644F" w14:textId="77777777" w:rsidR="006B2E46" w:rsidRPr="00870C99" w:rsidRDefault="006B2E46" w:rsidP="00E55A2F">
            <w:pPr>
              <w:spacing w:after="160" w:line="259" w:lineRule="auto"/>
              <w:rPr>
                <w:b/>
                <w:bCs/>
              </w:rPr>
            </w:pPr>
            <w:r w:rsidRPr="00870C99">
              <w:rPr>
                <w:b/>
                <w:bCs/>
              </w:rPr>
              <w:t>Data Type</w:t>
            </w:r>
          </w:p>
        </w:tc>
        <w:tc>
          <w:tcPr>
            <w:tcW w:w="0" w:type="auto"/>
            <w:hideMark/>
          </w:tcPr>
          <w:p w14:paraId="46A8FD92" w14:textId="77777777" w:rsidR="006B2E46" w:rsidRPr="00870C99" w:rsidRDefault="006B2E46" w:rsidP="00E55A2F">
            <w:pPr>
              <w:spacing w:after="160" w:line="259" w:lineRule="auto"/>
              <w:rPr>
                <w:b/>
                <w:bCs/>
              </w:rPr>
            </w:pPr>
            <w:r w:rsidRPr="00870C99">
              <w:rPr>
                <w:b/>
                <w:bCs/>
              </w:rPr>
              <w:t>Constraints</w:t>
            </w:r>
          </w:p>
        </w:tc>
        <w:tc>
          <w:tcPr>
            <w:tcW w:w="0" w:type="auto"/>
            <w:hideMark/>
          </w:tcPr>
          <w:p w14:paraId="5C149FD5" w14:textId="77777777" w:rsidR="006B2E46" w:rsidRPr="00870C99" w:rsidRDefault="006B2E46" w:rsidP="00E55A2F">
            <w:pPr>
              <w:spacing w:after="160" w:line="259" w:lineRule="auto"/>
              <w:rPr>
                <w:b/>
                <w:bCs/>
              </w:rPr>
            </w:pPr>
            <w:r w:rsidRPr="00870C99">
              <w:rPr>
                <w:b/>
                <w:bCs/>
              </w:rPr>
              <w:t>Description</w:t>
            </w:r>
          </w:p>
        </w:tc>
      </w:tr>
      <w:tr w:rsidR="006B2E46" w:rsidRPr="00870C99" w14:paraId="688250E0" w14:textId="77777777" w:rsidTr="00E55A2F">
        <w:tc>
          <w:tcPr>
            <w:tcW w:w="0" w:type="auto"/>
            <w:hideMark/>
          </w:tcPr>
          <w:p w14:paraId="460AFF70" w14:textId="77777777" w:rsidR="006B2E46" w:rsidRPr="00870C99" w:rsidRDefault="006B2E46" w:rsidP="00E55A2F">
            <w:pPr>
              <w:spacing w:after="160" w:line="259" w:lineRule="auto"/>
            </w:pPr>
            <w:proofErr w:type="spellStart"/>
            <w:r w:rsidRPr="00870C99">
              <w:t>user_id</w:t>
            </w:r>
            <w:proofErr w:type="spellEnd"/>
          </w:p>
        </w:tc>
        <w:tc>
          <w:tcPr>
            <w:tcW w:w="0" w:type="auto"/>
            <w:hideMark/>
          </w:tcPr>
          <w:p w14:paraId="2EF64C0C" w14:textId="77777777" w:rsidR="006B2E46" w:rsidRPr="00870C99" w:rsidRDefault="006B2E46" w:rsidP="00E55A2F">
            <w:pPr>
              <w:spacing w:after="160" w:line="259" w:lineRule="auto"/>
            </w:pPr>
            <w:r w:rsidRPr="00870C99">
              <w:t>INT</w:t>
            </w:r>
          </w:p>
        </w:tc>
        <w:tc>
          <w:tcPr>
            <w:tcW w:w="0" w:type="auto"/>
            <w:hideMark/>
          </w:tcPr>
          <w:p w14:paraId="39D03277" w14:textId="77777777" w:rsidR="006B2E46" w:rsidRPr="00870C99" w:rsidRDefault="006B2E46" w:rsidP="00E55A2F">
            <w:pPr>
              <w:spacing w:after="160" w:line="259" w:lineRule="auto"/>
            </w:pPr>
            <w:r w:rsidRPr="00870C99">
              <w:t>PRIMARY KEY, AUTO_INCREMENT</w:t>
            </w:r>
          </w:p>
        </w:tc>
        <w:tc>
          <w:tcPr>
            <w:tcW w:w="0" w:type="auto"/>
            <w:hideMark/>
          </w:tcPr>
          <w:p w14:paraId="032CCB5D" w14:textId="77777777" w:rsidR="006B2E46" w:rsidRPr="00870C99" w:rsidRDefault="006B2E46" w:rsidP="00E55A2F">
            <w:pPr>
              <w:spacing w:after="160" w:line="259" w:lineRule="auto"/>
            </w:pPr>
            <w:r w:rsidRPr="00870C99">
              <w:t>Unique identifier for each user</w:t>
            </w:r>
          </w:p>
        </w:tc>
      </w:tr>
      <w:tr w:rsidR="006B2E46" w:rsidRPr="00870C99" w14:paraId="029BACFE" w14:textId="77777777" w:rsidTr="00E55A2F">
        <w:tc>
          <w:tcPr>
            <w:tcW w:w="0" w:type="auto"/>
            <w:hideMark/>
          </w:tcPr>
          <w:p w14:paraId="6A659404" w14:textId="77777777" w:rsidR="006B2E46" w:rsidRPr="00870C99" w:rsidRDefault="006B2E46" w:rsidP="00E55A2F">
            <w:pPr>
              <w:spacing w:after="160" w:line="259" w:lineRule="auto"/>
            </w:pPr>
            <w:r w:rsidRPr="00870C99">
              <w:t>username</w:t>
            </w:r>
          </w:p>
        </w:tc>
        <w:tc>
          <w:tcPr>
            <w:tcW w:w="0" w:type="auto"/>
            <w:hideMark/>
          </w:tcPr>
          <w:p w14:paraId="55EC4AD9" w14:textId="77777777" w:rsidR="006B2E46" w:rsidRPr="00870C99" w:rsidRDefault="006B2E46" w:rsidP="00E55A2F">
            <w:pPr>
              <w:spacing w:after="160" w:line="259" w:lineRule="auto"/>
            </w:pPr>
            <w:proofErr w:type="gramStart"/>
            <w:r w:rsidRPr="00870C99">
              <w:t>VARCHAR(</w:t>
            </w:r>
            <w:proofErr w:type="gramEnd"/>
            <w:r w:rsidRPr="00870C99">
              <w:t>50)</w:t>
            </w:r>
          </w:p>
        </w:tc>
        <w:tc>
          <w:tcPr>
            <w:tcW w:w="0" w:type="auto"/>
            <w:hideMark/>
          </w:tcPr>
          <w:p w14:paraId="65004829" w14:textId="77777777" w:rsidR="006B2E46" w:rsidRPr="00870C99" w:rsidRDefault="006B2E46" w:rsidP="00E55A2F">
            <w:pPr>
              <w:spacing w:after="160" w:line="259" w:lineRule="auto"/>
            </w:pPr>
            <w:r w:rsidRPr="00870C99">
              <w:t>NOT NULL, UNIQUE</w:t>
            </w:r>
          </w:p>
        </w:tc>
        <w:tc>
          <w:tcPr>
            <w:tcW w:w="0" w:type="auto"/>
            <w:hideMark/>
          </w:tcPr>
          <w:p w14:paraId="56DD4B39" w14:textId="77777777" w:rsidR="006B2E46" w:rsidRPr="00870C99" w:rsidRDefault="006B2E46" w:rsidP="00E55A2F">
            <w:pPr>
              <w:spacing w:after="160" w:line="259" w:lineRule="auto"/>
            </w:pPr>
            <w:r w:rsidRPr="00870C99">
              <w:t>Unique username for the user</w:t>
            </w:r>
          </w:p>
        </w:tc>
      </w:tr>
      <w:tr w:rsidR="006B2E46" w:rsidRPr="00870C99" w14:paraId="297B1843" w14:textId="77777777" w:rsidTr="00E55A2F">
        <w:tc>
          <w:tcPr>
            <w:tcW w:w="0" w:type="auto"/>
            <w:hideMark/>
          </w:tcPr>
          <w:p w14:paraId="2948333D" w14:textId="77777777" w:rsidR="006B2E46" w:rsidRPr="00870C99" w:rsidRDefault="006B2E46" w:rsidP="00E55A2F">
            <w:pPr>
              <w:spacing w:after="160" w:line="259" w:lineRule="auto"/>
            </w:pPr>
            <w:r w:rsidRPr="00870C99">
              <w:t>password</w:t>
            </w:r>
          </w:p>
        </w:tc>
        <w:tc>
          <w:tcPr>
            <w:tcW w:w="0" w:type="auto"/>
            <w:hideMark/>
          </w:tcPr>
          <w:p w14:paraId="51E27005" w14:textId="77777777" w:rsidR="006B2E46" w:rsidRPr="00870C99" w:rsidRDefault="006B2E46" w:rsidP="00E55A2F">
            <w:pPr>
              <w:spacing w:after="160" w:line="259" w:lineRule="auto"/>
            </w:pPr>
            <w:proofErr w:type="gramStart"/>
            <w:r w:rsidRPr="00870C99">
              <w:t>VARCHAR(</w:t>
            </w:r>
            <w:proofErr w:type="gramEnd"/>
            <w:r w:rsidRPr="00870C99">
              <w:t>255)</w:t>
            </w:r>
          </w:p>
        </w:tc>
        <w:tc>
          <w:tcPr>
            <w:tcW w:w="0" w:type="auto"/>
            <w:hideMark/>
          </w:tcPr>
          <w:p w14:paraId="76F05DE2" w14:textId="77777777" w:rsidR="006B2E46" w:rsidRPr="00870C99" w:rsidRDefault="006B2E46" w:rsidP="00E55A2F">
            <w:pPr>
              <w:spacing w:after="160" w:line="259" w:lineRule="auto"/>
            </w:pPr>
            <w:r w:rsidRPr="00870C99">
              <w:t>NOT NULL</w:t>
            </w:r>
          </w:p>
        </w:tc>
        <w:tc>
          <w:tcPr>
            <w:tcW w:w="0" w:type="auto"/>
            <w:hideMark/>
          </w:tcPr>
          <w:p w14:paraId="7E4EA0C8" w14:textId="77777777" w:rsidR="006B2E46" w:rsidRPr="00870C99" w:rsidRDefault="006B2E46" w:rsidP="00E55A2F">
            <w:pPr>
              <w:spacing w:after="160" w:line="259" w:lineRule="auto"/>
            </w:pPr>
            <w:r w:rsidRPr="00870C99">
              <w:t>Encrypted password for user authentication</w:t>
            </w:r>
          </w:p>
        </w:tc>
      </w:tr>
      <w:tr w:rsidR="006B2E46" w:rsidRPr="00870C99" w14:paraId="0C171CBB" w14:textId="77777777" w:rsidTr="00E55A2F">
        <w:tc>
          <w:tcPr>
            <w:tcW w:w="0" w:type="auto"/>
            <w:hideMark/>
          </w:tcPr>
          <w:p w14:paraId="725E82B3" w14:textId="77777777" w:rsidR="006B2E46" w:rsidRPr="00870C99" w:rsidRDefault="006B2E46" w:rsidP="00E55A2F">
            <w:pPr>
              <w:spacing w:after="160" w:line="259" w:lineRule="auto"/>
            </w:pPr>
            <w:r w:rsidRPr="00870C99">
              <w:t>email</w:t>
            </w:r>
          </w:p>
        </w:tc>
        <w:tc>
          <w:tcPr>
            <w:tcW w:w="0" w:type="auto"/>
            <w:hideMark/>
          </w:tcPr>
          <w:p w14:paraId="2EC90E5B"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72388050" w14:textId="77777777" w:rsidR="006B2E46" w:rsidRPr="00870C99" w:rsidRDefault="006B2E46" w:rsidP="00E55A2F">
            <w:pPr>
              <w:spacing w:after="160" w:line="259" w:lineRule="auto"/>
            </w:pPr>
            <w:r w:rsidRPr="00870C99">
              <w:t>NOT NULL, UNIQUE</w:t>
            </w:r>
          </w:p>
        </w:tc>
        <w:tc>
          <w:tcPr>
            <w:tcW w:w="0" w:type="auto"/>
            <w:hideMark/>
          </w:tcPr>
          <w:p w14:paraId="7C9F734C" w14:textId="77777777" w:rsidR="006B2E46" w:rsidRPr="00870C99" w:rsidRDefault="006B2E46" w:rsidP="00E55A2F">
            <w:pPr>
              <w:spacing w:after="160" w:line="259" w:lineRule="auto"/>
            </w:pPr>
            <w:r w:rsidRPr="00870C99">
              <w:t>Unique email address for the user</w:t>
            </w:r>
          </w:p>
        </w:tc>
      </w:tr>
      <w:tr w:rsidR="006B2E46" w:rsidRPr="00870C99" w14:paraId="33B6C02E" w14:textId="77777777" w:rsidTr="00E55A2F">
        <w:tc>
          <w:tcPr>
            <w:tcW w:w="0" w:type="auto"/>
            <w:hideMark/>
          </w:tcPr>
          <w:p w14:paraId="6DB5D79F"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741DD69C" w14:textId="77777777" w:rsidR="006B2E46" w:rsidRPr="00870C99" w:rsidRDefault="006B2E46" w:rsidP="00E55A2F">
            <w:pPr>
              <w:spacing w:after="160" w:line="259" w:lineRule="auto"/>
            </w:pPr>
            <w:r w:rsidRPr="00870C99">
              <w:t>TIMESTAMP</w:t>
            </w:r>
          </w:p>
        </w:tc>
        <w:tc>
          <w:tcPr>
            <w:tcW w:w="0" w:type="auto"/>
            <w:hideMark/>
          </w:tcPr>
          <w:p w14:paraId="37BF1595" w14:textId="77777777" w:rsidR="006B2E46" w:rsidRPr="00870C99" w:rsidRDefault="006B2E46" w:rsidP="00E55A2F">
            <w:pPr>
              <w:spacing w:after="160" w:line="259" w:lineRule="auto"/>
            </w:pPr>
            <w:r w:rsidRPr="00870C99">
              <w:t>DEFAULT CURRENT_TIMESTAMP</w:t>
            </w:r>
          </w:p>
        </w:tc>
        <w:tc>
          <w:tcPr>
            <w:tcW w:w="0" w:type="auto"/>
            <w:hideMark/>
          </w:tcPr>
          <w:p w14:paraId="38ABD929" w14:textId="77777777" w:rsidR="006B2E46" w:rsidRPr="00870C99" w:rsidRDefault="006B2E46" w:rsidP="00E55A2F">
            <w:pPr>
              <w:spacing w:after="160" w:line="259" w:lineRule="auto"/>
            </w:pPr>
            <w:r w:rsidRPr="00870C99">
              <w:t>Timestamp when the user account was created</w:t>
            </w:r>
          </w:p>
        </w:tc>
      </w:tr>
      <w:tr w:rsidR="006B2E46" w:rsidRPr="00870C99" w14:paraId="56A1D378" w14:textId="77777777" w:rsidTr="00E55A2F">
        <w:tc>
          <w:tcPr>
            <w:tcW w:w="0" w:type="auto"/>
            <w:hideMark/>
          </w:tcPr>
          <w:p w14:paraId="04F766BA"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222CA206" w14:textId="77777777" w:rsidR="006B2E46" w:rsidRPr="00870C99" w:rsidRDefault="006B2E46" w:rsidP="00E55A2F">
            <w:pPr>
              <w:spacing w:after="160" w:line="259" w:lineRule="auto"/>
            </w:pPr>
            <w:r w:rsidRPr="00870C99">
              <w:t>TIMESTAMP</w:t>
            </w:r>
          </w:p>
        </w:tc>
        <w:tc>
          <w:tcPr>
            <w:tcW w:w="0" w:type="auto"/>
            <w:hideMark/>
          </w:tcPr>
          <w:p w14:paraId="2550795A"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1B4C3BE0" w14:textId="77777777" w:rsidR="006B2E46" w:rsidRPr="00870C99" w:rsidRDefault="006B2E46" w:rsidP="00E55A2F">
            <w:pPr>
              <w:spacing w:after="160" w:line="259" w:lineRule="auto"/>
            </w:pPr>
            <w:r w:rsidRPr="00870C99">
              <w:t>Timestamp of the last update to the user account</w:t>
            </w:r>
          </w:p>
        </w:tc>
      </w:tr>
    </w:tbl>
    <w:p w14:paraId="193A8D4B" w14:textId="77777777" w:rsidR="006B2E46" w:rsidRPr="00870C99" w:rsidRDefault="006B2E46" w:rsidP="006B2E46">
      <w:pPr>
        <w:rPr>
          <w:b/>
          <w:bCs/>
        </w:rPr>
      </w:pPr>
      <w:r w:rsidRPr="00870C99">
        <w:rPr>
          <w:b/>
          <w:bCs/>
        </w:rPr>
        <w:t>2. Document Table</w:t>
      </w:r>
    </w:p>
    <w:tbl>
      <w:tblPr>
        <w:tblStyle w:val="TableGrid"/>
        <w:tblW w:w="0" w:type="auto"/>
        <w:tblLook w:val="04A0" w:firstRow="1" w:lastRow="0" w:firstColumn="1" w:lastColumn="0" w:noHBand="0" w:noVBand="1"/>
      </w:tblPr>
      <w:tblGrid>
        <w:gridCol w:w="1546"/>
        <w:gridCol w:w="1650"/>
        <w:gridCol w:w="4081"/>
        <w:gridCol w:w="3061"/>
      </w:tblGrid>
      <w:tr w:rsidR="006B2E46" w:rsidRPr="00870C99" w14:paraId="6CC24D7F" w14:textId="77777777" w:rsidTr="00E55A2F">
        <w:tc>
          <w:tcPr>
            <w:tcW w:w="0" w:type="auto"/>
            <w:hideMark/>
          </w:tcPr>
          <w:p w14:paraId="764B42E5" w14:textId="77777777" w:rsidR="006B2E46" w:rsidRPr="00870C99" w:rsidRDefault="006B2E46" w:rsidP="00E55A2F">
            <w:pPr>
              <w:spacing w:after="160" w:line="259" w:lineRule="auto"/>
              <w:rPr>
                <w:b/>
                <w:bCs/>
              </w:rPr>
            </w:pPr>
            <w:r w:rsidRPr="00870C99">
              <w:rPr>
                <w:b/>
                <w:bCs/>
              </w:rPr>
              <w:t>Column Name</w:t>
            </w:r>
          </w:p>
        </w:tc>
        <w:tc>
          <w:tcPr>
            <w:tcW w:w="0" w:type="auto"/>
            <w:hideMark/>
          </w:tcPr>
          <w:p w14:paraId="4052446D" w14:textId="77777777" w:rsidR="006B2E46" w:rsidRPr="00870C99" w:rsidRDefault="006B2E46" w:rsidP="00E55A2F">
            <w:pPr>
              <w:spacing w:after="160" w:line="259" w:lineRule="auto"/>
              <w:rPr>
                <w:b/>
                <w:bCs/>
              </w:rPr>
            </w:pPr>
            <w:r w:rsidRPr="00870C99">
              <w:rPr>
                <w:b/>
                <w:bCs/>
              </w:rPr>
              <w:t>Data Type</w:t>
            </w:r>
          </w:p>
        </w:tc>
        <w:tc>
          <w:tcPr>
            <w:tcW w:w="0" w:type="auto"/>
            <w:hideMark/>
          </w:tcPr>
          <w:p w14:paraId="2F17DF8B" w14:textId="77777777" w:rsidR="006B2E46" w:rsidRPr="00870C99" w:rsidRDefault="006B2E46" w:rsidP="00E55A2F">
            <w:pPr>
              <w:spacing w:after="160" w:line="259" w:lineRule="auto"/>
              <w:rPr>
                <w:b/>
                <w:bCs/>
              </w:rPr>
            </w:pPr>
            <w:r w:rsidRPr="00870C99">
              <w:rPr>
                <w:b/>
                <w:bCs/>
              </w:rPr>
              <w:t>Constraints</w:t>
            </w:r>
          </w:p>
        </w:tc>
        <w:tc>
          <w:tcPr>
            <w:tcW w:w="0" w:type="auto"/>
            <w:hideMark/>
          </w:tcPr>
          <w:p w14:paraId="41E79816" w14:textId="77777777" w:rsidR="006B2E46" w:rsidRPr="00870C99" w:rsidRDefault="006B2E46" w:rsidP="00E55A2F">
            <w:pPr>
              <w:spacing w:after="160" w:line="259" w:lineRule="auto"/>
              <w:rPr>
                <w:b/>
                <w:bCs/>
              </w:rPr>
            </w:pPr>
            <w:r w:rsidRPr="00870C99">
              <w:rPr>
                <w:b/>
                <w:bCs/>
              </w:rPr>
              <w:t>Description</w:t>
            </w:r>
          </w:p>
        </w:tc>
      </w:tr>
      <w:tr w:rsidR="006B2E46" w:rsidRPr="00870C99" w14:paraId="6D2F8F5A" w14:textId="77777777" w:rsidTr="00E55A2F">
        <w:tc>
          <w:tcPr>
            <w:tcW w:w="0" w:type="auto"/>
            <w:hideMark/>
          </w:tcPr>
          <w:p w14:paraId="7523E23E" w14:textId="77777777" w:rsidR="006B2E46" w:rsidRPr="00870C99" w:rsidRDefault="006B2E46" w:rsidP="00E55A2F">
            <w:pPr>
              <w:spacing w:after="160" w:line="259" w:lineRule="auto"/>
            </w:pPr>
            <w:proofErr w:type="spellStart"/>
            <w:r w:rsidRPr="00870C99">
              <w:t>document_id</w:t>
            </w:r>
            <w:proofErr w:type="spellEnd"/>
          </w:p>
        </w:tc>
        <w:tc>
          <w:tcPr>
            <w:tcW w:w="0" w:type="auto"/>
            <w:hideMark/>
          </w:tcPr>
          <w:p w14:paraId="7CAB4DF2" w14:textId="77777777" w:rsidR="006B2E46" w:rsidRPr="00870C99" w:rsidRDefault="006B2E46" w:rsidP="00E55A2F">
            <w:pPr>
              <w:spacing w:after="160" w:line="259" w:lineRule="auto"/>
            </w:pPr>
            <w:r w:rsidRPr="00870C99">
              <w:t>INT</w:t>
            </w:r>
          </w:p>
        </w:tc>
        <w:tc>
          <w:tcPr>
            <w:tcW w:w="0" w:type="auto"/>
            <w:hideMark/>
          </w:tcPr>
          <w:p w14:paraId="52DA2CA2" w14:textId="77777777" w:rsidR="006B2E46" w:rsidRPr="00870C99" w:rsidRDefault="006B2E46" w:rsidP="00E55A2F">
            <w:pPr>
              <w:spacing w:after="160" w:line="259" w:lineRule="auto"/>
            </w:pPr>
            <w:r w:rsidRPr="00870C99">
              <w:t>PRIMARY KEY, AUTO_INCREMENT</w:t>
            </w:r>
          </w:p>
        </w:tc>
        <w:tc>
          <w:tcPr>
            <w:tcW w:w="0" w:type="auto"/>
            <w:hideMark/>
          </w:tcPr>
          <w:p w14:paraId="16EF161A" w14:textId="77777777" w:rsidR="006B2E46" w:rsidRPr="00870C99" w:rsidRDefault="006B2E46" w:rsidP="00E55A2F">
            <w:pPr>
              <w:spacing w:after="160" w:line="259" w:lineRule="auto"/>
            </w:pPr>
            <w:r w:rsidRPr="00870C99">
              <w:t>Unique identifier for each document</w:t>
            </w:r>
          </w:p>
        </w:tc>
      </w:tr>
      <w:tr w:rsidR="006B2E46" w:rsidRPr="00870C99" w14:paraId="589BE824" w14:textId="77777777" w:rsidTr="00E55A2F">
        <w:tc>
          <w:tcPr>
            <w:tcW w:w="0" w:type="auto"/>
            <w:hideMark/>
          </w:tcPr>
          <w:p w14:paraId="549B5A78" w14:textId="77777777" w:rsidR="006B2E46" w:rsidRPr="00870C99" w:rsidRDefault="006B2E46" w:rsidP="00E55A2F">
            <w:pPr>
              <w:spacing w:after="160" w:line="259" w:lineRule="auto"/>
            </w:pPr>
            <w:r w:rsidRPr="00870C99">
              <w:t>title</w:t>
            </w:r>
          </w:p>
        </w:tc>
        <w:tc>
          <w:tcPr>
            <w:tcW w:w="0" w:type="auto"/>
            <w:hideMark/>
          </w:tcPr>
          <w:p w14:paraId="66EA8149"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4D6EC99A" w14:textId="77777777" w:rsidR="006B2E46" w:rsidRPr="00870C99" w:rsidRDefault="006B2E46" w:rsidP="00E55A2F">
            <w:pPr>
              <w:spacing w:after="160" w:line="259" w:lineRule="auto"/>
            </w:pPr>
            <w:r w:rsidRPr="00870C99">
              <w:t>NOT NULL</w:t>
            </w:r>
          </w:p>
        </w:tc>
        <w:tc>
          <w:tcPr>
            <w:tcW w:w="0" w:type="auto"/>
            <w:hideMark/>
          </w:tcPr>
          <w:p w14:paraId="2E38EAFE" w14:textId="77777777" w:rsidR="006B2E46" w:rsidRPr="00870C99" w:rsidRDefault="006B2E46" w:rsidP="00E55A2F">
            <w:pPr>
              <w:spacing w:after="160" w:line="259" w:lineRule="auto"/>
            </w:pPr>
            <w:r w:rsidRPr="00870C99">
              <w:t>Title of the document</w:t>
            </w:r>
          </w:p>
        </w:tc>
      </w:tr>
      <w:tr w:rsidR="006B2E46" w:rsidRPr="00870C99" w14:paraId="42A7DDAF" w14:textId="77777777" w:rsidTr="00E55A2F">
        <w:tc>
          <w:tcPr>
            <w:tcW w:w="0" w:type="auto"/>
            <w:hideMark/>
          </w:tcPr>
          <w:p w14:paraId="70258D0F" w14:textId="77777777" w:rsidR="006B2E46" w:rsidRPr="00870C99" w:rsidRDefault="006B2E46" w:rsidP="00E55A2F">
            <w:pPr>
              <w:spacing w:after="160" w:line="259" w:lineRule="auto"/>
            </w:pPr>
            <w:r w:rsidRPr="00870C99">
              <w:t>description</w:t>
            </w:r>
          </w:p>
        </w:tc>
        <w:tc>
          <w:tcPr>
            <w:tcW w:w="0" w:type="auto"/>
            <w:hideMark/>
          </w:tcPr>
          <w:p w14:paraId="6BA16C70" w14:textId="77777777" w:rsidR="006B2E46" w:rsidRPr="00870C99" w:rsidRDefault="006B2E46" w:rsidP="00E55A2F">
            <w:pPr>
              <w:spacing w:after="160" w:line="259" w:lineRule="auto"/>
            </w:pPr>
            <w:r w:rsidRPr="00870C99">
              <w:t>TEXT</w:t>
            </w:r>
          </w:p>
        </w:tc>
        <w:tc>
          <w:tcPr>
            <w:tcW w:w="0" w:type="auto"/>
            <w:hideMark/>
          </w:tcPr>
          <w:p w14:paraId="2AC9E56C" w14:textId="77777777" w:rsidR="006B2E46" w:rsidRPr="00870C99" w:rsidRDefault="006B2E46" w:rsidP="00E55A2F">
            <w:pPr>
              <w:spacing w:after="160" w:line="259" w:lineRule="auto"/>
            </w:pPr>
            <w:r w:rsidRPr="00870C99">
              <w:t>NULL</w:t>
            </w:r>
          </w:p>
        </w:tc>
        <w:tc>
          <w:tcPr>
            <w:tcW w:w="0" w:type="auto"/>
            <w:hideMark/>
          </w:tcPr>
          <w:p w14:paraId="1E7326E5" w14:textId="77777777" w:rsidR="006B2E46" w:rsidRPr="00870C99" w:rsidRDefault="006B2E46" w:rsidP="00E55A2F">
            <w:pPr>
              <w:spacing w:after="160" w:line="259" w:lineRule="auto"/>
            </w:pPr>
            <w:r w:rsidRPr="00870C99">
              <w:t>Description of the document</w:t>
            </w:r>
          </w:p>
        </w:tc>
      </w:tr>
      <w:tr w:rsidR="006B2E46" w:rsidRPr="00870C99" w14:paraId="7F61FC8E" w14:textId="77777777" w:rsidTr="00E55A2F">
        <w:tc>
          <w:tcPr>
            <w:tcW w:w="0" w:type="auto"/>
            <w:hideMark/>
          </w:tcPr>
          <w:p w14:paraId="3CF048C8" w14:textId="77777777" w:rsidR="006B2E46" w:rsidRPr="00870C99" w:rsidRDefault="006B2E46" w:rsidP="00E55A2F">
            <w:pPr>
              <w:spacing w:after="160" w:line="259" w:lineRule="auto"/>
            </w:pPr>
            <w:proofErr w:type="spellStart"/>
            <w:r w:rsidRPr="00870C99">
              <w:t>created_by</w:t>
            </w:r>
            <w:proofErr w:type="spellEnd"/>
          </w:p>
        </w:tc>
        <w:tc>
          <w:tcPr>
            <w:tcW w:w="0" w:type="auto"/>
            <w:hideMark/>
          </w:tcPr>
          <w:p w14:paraId="69250210" w14:textId="77777777" w:rsidR="006B2E46" w:rsidRPr="00870C99" w:rsidRDefault="006B2E46" w:rsidP="00E55A2F">
            <w:pPr>
              <w:spacing w:after="160" w:line="259" w:lineRule="auto"/>
            </w:pPr>
            <w:r w:rsidRPr="00870C99">
              <w:t>INT</w:t>
            </w:r>
          </w:p>
        </w:tc>
        <w:tc>
          <w:tcPr>
            <w:tcW w:w="0" w:type="auto"/>
            <w:hideMark/>
          </w:tcPr>
          <w:p w14:paraId="4BCCFEBF" w14:textId="77777777" w:rsidR="006B2E46" w:rsidRPr="00870C99" w:rsidRDefault="006B2E46" w:rsidP="00E55A2F">
            <w:pPr>
              <w:spacing w:after="160" w:line="259" w:lineRule="auto"/>
            </w:pPr>
            <w:r w:rsidRPr="00870C99">
              <w:t>FOREIGN KEY REFERENCES User(</w:t>
            </w:r>
            <w:proofErr w:type="spellStart"/>
            <w:r w:rsidRPr="00870C99">
              <w:t>user_id</w:t>
            </w:r>
            <w:proofErr w:type="spellEnd"/>
            <w:r w:rsidRPr="00870C99">
              <w:t>)</w:t>
            </w:r>
          </w:p>
        </w:tc>
        <w:tc>
          <w:tcPr>
            <w:tcW w:w="0" w:type="auto"/>
            <w:hideMark/>
          </w:tcPr>
          <w:p w14:paraId="1255C48C" w14:textId="77777777" w:rsidR="006B2E46" w:rsidRPr="00870C99" w:rsidRDefault="006B2E46" w:rsidP="00E55A2F">
            <w:pPr>
              <w:spacing w:after="160" w:line="259" w:lineRule="auto"/>
            </w:pPr>
            <w:r w:rsidRPr="00870C99">
              <w:t>Reference to the User table (who created the document)</w:t>
            </w:r>
          </w:p>
        </w:tc>
      </w:tr>
      <w:tr w:rsidR="006B2E46" w:rsidRPr="00870C99" w14:paraId="43BE69A3" w14:textId="77777777" w:rsidTr="00E55A2F">
        <w:tc>
          <w:tcPr>
            <w:tcW w:w="0" w:type="auto"/>
            <w:hideMark/>
          </w:tcPr>
          <w:p w14:paraId="6D22E1A6" w14:textId="77777777" w:rsidR="006B2E46" w:rsidRPr="00870C99" w:rsidRDefault="006B2E46" w:rsidP="00E55A2F">
            <w:pPr>
              <w:spacing w:after="160" w:line="259" w:lineRule="auto"/>
            </w:pPr>
            <w:proofErr w:type="spellStart"/>
            <w:r w:rsidRPr="00870C99">
              <w:t>folder_id</w:t>
            </w:r>
            <w:proofErr w:type="spellEnd"/>
          </w:p>
        </w:tc>
        <w:tc>
          <w:tcPr>
            <w:tcW w:w="0" w:type="auto"/>
            <w:hideMark/>
          </w:tcPr>
          <w:p w14:paraId="6E378620" w14:textId="77777777" w:rsidR="006B2E46" w:rsidRPr="00870C99" w:rsidRDefault="006B2E46" w:rsidP="00E55A2F">
            <w:pPr>
              <w:spacing w:after="160" w:line="259" w:lineRule="auto"/>
            </w:pPr>
            <w:r w:rsidRPr="00870C99">
              <w:t>INT</w:t>
            </w:r>
          </w:p>
        </w:tc>
        <w:tc>
          <w:tcPr>
            <w:tcW w:w="0" w:type="auto"/>
            <w:hideMark/>
          </w:tcPr>
          <w:p w14:paraId="63217E52" w14:textId="77777777" w:rsidR="006B2E46" w:rsidRPr="00870C99" w:rsidRDefault="006B2E46" w:rsidP="00E55A2F">
            <w:pPr>
              <w:spacing w:after="160" w:line="259" w:lineRule="auto"/>
            </w:pPr>
            <w:r w:rsidRPr="00870C99">
              <w:t>FOREIGN KEY REFERENCES Folder(</w:t>
            </w:r>
            <w:proofErr w:type="spellStart"/>
            <w:r w:rsidRPr="00870C99">
              <w:t>folder_id</w:t>
            </w:r>
            <w:proofErr w:type="spellEnd"/>
            <w:r w:rsidRPr="00870C99">
              <w:t>)</w:t>
            </w:r>
          </w:p>
        </w:tc>
        <w:tc>
          <w:tcPr>
            <w:tcW w:w="0" w:type="auto"/>
            <w:hideMark/>
          </w:tcPr>
          <w:p w14:paraId="16F80401" w14:textId="77777777" w:rsidR="006B2E46" w:rsidRPr="00870C99" w:rsidRDefault="006B2E46" w:rsidP="00E55A2F">
            <w:pPr>
              <w:spacing w:after="160" w:line="259" w:lineRule="auto"/>
            </w:pPr>
            <w:r w:rsidRPr="00870C99">
              <w:t>Reference to the Folder table (where document is stored)</w:t>
            </w:r>
          </w:p>
        </w:tc>
      </w:tr>
      <w:tr w:rsidR="006B2E46" w:rsidRPr="00870C99" w14:paraId="4108DF56" w14:textId="77777777" w:rsidTr="00E55A2F">
        <w:tc>
          <w:tcPr>
            <w:tcW w:w="0" w:type="auto"/>
            <w:hideMark/>
          </w:tcPr>
          <w:p w14:paraId="7AE772CB" w14:textId="77777777" w:rsidR="006B2E46" w:rsidRPr="00870C99" w:rsidRDefault="006B2E46" w:rsidP="00E55A2F">
            <w:pPr>
              <w:spacing w:after="160" w:line="259" w:lineRule="auto"/>
            </w:pPr>
            <w:proofErr w:type="spellStart"/>
            <w:r w:rsidRPr="00870C99">
              <w:t>category_id</w:t>
            </w:r>
            <w:proofErr w:type="spellEnd"/>
          </w:p>
        </w:tc>
        <w:tc>
          <w:tcPr>
            <w:tcW w:w="0" w:type="auto"/>
            <w:hideMark/>
          </w:tcPr>
          <w:p w14:paraId="1C2BDB1F" w14:textId="77777777" w:rsidR="006B2E46" w:rsidRPr="00870C99" w:rsidRDefault="006B2E46" w:rsidP="00E55A2F">
            <w:pPr>
              <w:spacing w:after="160" w:line="259" w:lineRule="auto"/>
            </w:pPr>
            <w:r w:rsidRPr="00870C99">
              <w:t>INT</w:t>
            </w:r>
          </w:p>
        </w:tc>
        <w:tc>
          <w:tcPr>
            <w:tcW w:w="0" w:type="auto"/>
            <w:hideMark/>
          </w:tcPr>
          <w:p w14:paraId="5981F406" w14:textId="77777777" w:rsidR="006B2E46" w:rsidRPr="00870C99" w:rsidRDefault="006B2E46" w:rsidP="00E55A2F">
            <w:pPr>
              <w:spacing w:after="160" w:line="259" w:lineRule="auto"/>
            </w:pPr>
            <w:r w:rsidRPr="00870C99">
              <w:t>FOREIGN KEY REFERENCES Category(</w:t>
            </w:r>
            <w:proofErr w:type="spellStart"/>
            <w:r w:rsidRPr="00870C99">
              <w:t>category_id</w:t>
            </w:r>
            <w:proofErr w:type="spellEnd"/>
            <w:r w:rsidRPr="00870C99">
              <w:t>)</w:t>
            </w:r>
          </w:p>
        </w:tc>
        <w:tc>
          <w:tcPr>
            <w:tcW w:w="0" w:type="auto"/>
            <w:hideMark/>
          </w:tcPr>
          <w:p w14:paraId="697B7A1F" w14:textId="77777777" w:rsidR="006B2E46" w:rsidRPr="00870C99" w:rsidRDefault="006B2E46" w:rsidP="00E55A2F">
            <w:pPr>
              <w:spacing w:after="160" w:line="259" w:lineRule="auto"/>
            </w:pPr>
            <w:r w:rsidRPr="00870C99">
              <w:t>Reference to the Category table</w:t>
            </w:r>
          </w:p>
        </w:tc>
      </w:tr>
      <w:tr w:rsidR="006B2E46" w:rsidRPr="00870C99" w14:paraId="01A64A4E" w14:textId="77777777" w:rsidTr="00E55A2F">
        <w:tc>
          <w:tcPr>
            <w:tcW w:w="0" w:type="auto"/>
            <w:hideMark/>
          </w:tcPr>
          <w:p w14:paraId="0C6CCB8C" w14:textId="77777777" w:rsidR="006B2E46" w:rsidRPr="00870C99" w:rsidRDefault="006B2E46" w:rsidP="00E55A2F">
            <w:pPr>
              <w:spacing w:after="160" w:line="259" w:lineRule="auto"/>
            </w:pPr>
            <w:proofErr w:type="spellStart"/>
            <w:r w:rsidRPr="00870C99">
              <w:t>file_format</w:t>
            </w:r>
            <w:proofErr w:type="spellEnd"/>
          </w:p>
        </w:tc>
        <w:tc>
          <w:tcPr>
            <w:tcW w:w="0" w:type="auto"/>
            <w:hideMark/>
          </w:tcPr>
          <w:p w14:paraId="44C98384" w14:textId="77777777" w:rsidR="006B2E46" w:rsidRPr="00870C99" w:rsidRDefault="006B2E46" w:rsidP="00E55A2F">
            <w:pPr>
              <w:spacing w:after="160" w:line="259" w:lineRule="auto"/>
            </w:pPr>
            <w:proofErr w:type="gramStart"/>
            <w:r w:rsidRPr="00870C99">
              <w:t>VARCHAR(</w:t>
            </w:r>
            <w:proofErr w:type="gramEnd"/>
            <w:r w:rsidRPr="00870C99">
              <w:t>20)</w:t>
            </w:r>
          </w:p>
        </w:tc>
        <w:tc>
          <w:tcPr>
            <w:tcW w:w="0" w:type="auto"/>
            <w:hideMark/>
          </w:tcPr>
          <w:p w14:paraId="01C727A3" w14:textId="77777777" w:rsidR="006B2E46" w:rsidRPr="00870C99" w:rsidRDefault="006B2E46" w:rsidP="00E55A2F">
            <w:pPr>
              <w:spacing w:after="160" w:line="259" w:lineRule="auto"/>
            </w:pPr>
            <w:r w:rsidRPr="00870C99">
              <w:t>NOT NULL</w:t>
            </w:r>
          </w:p>
        </w:tc>
        <w:tc>
          <w:tcPr>
            <w:tcW w:w="0" w:type="auto"/>
            <w:hideMark/>
          </w:tcPr>
          <w:p w14:paraId="50485308" w14:textId="77777777" w:rsidR="006B2E46" w:rsidRPr="00870C99" w:rsidRDefault="006B2E46" w:rsidP="00E55A2F">
            <w:pPr>
              <w:spacing w:after="160" w:line="259" w:lineRule="auto"/>
            </w:pPr>
            <w:r w:rsidRPr="00870C99">
              <w:t>Format of the document (e.g., PDF, DOCX)</w:t>
            </w:r>
          </w:p>
        </w:tc>
      </w:tr>
      <w:tr w:rsidR="006B2E46" w:rsidRPr="00870C99" w14:paraId="18405B39" w14:textId="77777777" w:rsidTr="00E55A2F">
        <w:tc>
          <w:tcPr>
            <w:tcW w:w="0" w:type="auto"/>
            <w:hideMark/>
          </w:tcPr>
          <w:p w14:paraId="637D4822"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58452A3A" w14:textId="77777777" w:rsidR="006B2E46" w:rsidRPr="00870C99" w:rsidRDefault="006B2E46" w:rsidP="00E55A2F">
            <w:pPr>
              <w:spacing w:after="160" w:line="259" w:lineRule="auto"/>
            </w:pPr>
            <w:r w:rsidRPr="00870C99">
              <w:t>TIMESTAMP</w:t>
            </w:r>
          </w:p>
        </w:tc>
        <w:tc>
          <w:tcPr>
            <w:tcW w:w="0" w:type="auto"/>
            <w:hideMark/>
          </w:tcPr>
          <w:p w14:paraId="7071CB42" w14:textId="77777777" w:rsidR="006B2E46" w:rsidRPr="00870C99" w:rsidRDefault="006B2E46" w:rsidP="00E55A2F">
            <w:pPr>
              <w:spacing w:after="160" w:line="259" w:lineRule="auto"/>
            </w:pPr>
            <w:r w:rsidRPr="00870C99">
              <w:t>DEFAULT CURRENT_TIMESTAMP</w:t>
            </w:r>
          </w:p>
        </w:tc>
        <w:tc>
          <w:tcPr>
            <w:tcW w:w="0" w:type="auto"/>
            <w:hideMark/>
          </w:tcPr>
          <w:p w14:paraId="588F9B29" w14:textId="77777777" w:rsidR="006B2E46" w:rsidRPr="00870C99" w:rsidRDefault="006B2E46" w:rsidP="00E55A2F">
            <w:pPr>
              <w:spacing w:after="160" w:line="259" w:lineRule="auto"/>
            </w:pPr>
            <w:r w:rsidRPr="00870C99">
              <w:t>Timestamp when the document was created</w:t>
            </w:r>
          </w:p>
        </w:tc>
      </w:tr>
      <w:tr w:rsidR="006B2E46" w:rsidRPr="00870C99" w14:paraId="71EF7119" w14:textId="77777777" w:rsidTr="00E55A2F">
        <w:tc>
          <w:tcPr>
            <w:tcW w:w="0" w:type="auto"/>
            <w:hideMark/>
          </w:tcPr>
          <w:p w14:paraId="77F85FB0"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0E7BD5CE" w14:textId="77777777" w:rsidR="006B2E46" w:rsidRPr="00870C99" w:rsidRDefault="006B2E46" w:rsidP="00E55A2F">
            <w:pPr>
              <w:spacing w:after="160" w:line="259" w:lineRule="auto"/>
            </w:pPr>
            <w:r w:rsidRPr="00870C99">
              <w:t>TIMESTAMP</w:t>
            </w:r>
          </w:p>
        </w:tc>
        <w:tc>
          <w:tcPr>
            <w:tcW w:w="0" w:type="auto"/>
            <w:hideMark/>
          </w:tcPr>
          <w:p w14:paraId="3FC604D8"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2AB4B779" w14:textId="77777777" w:rsidR="006B2E46" w:rsidRPr="00870C99" w:rsidRDefault="006B2E46" w:rsidP="00E55A2F">
            <w:pPr>
              <w:spacing w:after="160" w:line="259" w:lineRule="auto"/>
            </w:pPr>
            <w:r w:rsidRPr="00870C99">
              <w:t>Timestamp of the last update to the document</w:t>
            </w:r>
          </w:p>
        </w:tc>
      </w:tr>
    </w:tbl>
    <w:p w14:paraId="09D2CB9D" w14:textId="77777777" w:rsidR="006B2E46" w:rsidRPr="00870C99" w:rsidRDefault="006B2E46" w:rsidP="006B2E46">
      <w:pPr>
        <w:rPr>
          <w:b/>
          <w:bCs/>
        </w:rPr>
      </w:pPr>
      <w:r w:rsidRPr="00870C99">
        <w:rPr>
          <w:b/>
          <w:bCs/>
        </w:rPr>
        <w:t>3. Folder Table</w:t>
      </w:r>
    </w:p>
    <w:tbl>
      <w:tblPr>
        <w:tblStyle w:val="TableGrid"/>
        <w:tblW w:w="0" w:type="auto"/>
        <w:tblLook w:val="04A0" w:firstRow="1" w:lastRow="0" w:firstColumn="1" w:lastColumn="0" w:noHBand="0" w:noVBand="1"/>
      </w:tblPr>
      <w:tblGrid>
        <w:gridCol w:w="1454"/>
        <w:gridCol w:w="1650"/>
        <w:gridCol w:w="4236"/>
        <w:gridCol w:w="2998"/>
      </w:tblGrid>
      <w:tr w:rsidR="006B2E46" w:rsidRPr="00870C99" w14:paraId="045CD8F4" w14:textId="77777777" w:rsidTr="00E55A2F">
        <w:tc>
          <w:tcPr>
            <w:tcW w:w="0" w:type="auto"/>
            <w:hideMark/>
          </w:tcPr>
          <w:p w14:paraId="76D9FF81" w14:textId="77777777" w:rsidR="006B2E46" w:rsidRPr="00870C99" w:rsidRDefault="006B2E46" w:rsidP="00E55A2F">
            <w:pPr>
              <w:spacing w:after="160" w:line="259" w:lineRule="auto"/>
              <w:rPr>
                <w:b/>
                <w:bCs/>
              </w:rPr>
            </w:pPr>
            <w:r w:rsidRPr="00870C99">
              <w:rPr>
                <w:b/>
                <w:bCs/>
              </w:rPr>
              <w:t>Column Name</w:t>
            </w:r>
          </w:p>
        </w:tc>
        <w:tc>
          <w:tcPr>
            <w:tcW w:w="0" w:type="auto"/>
            <w:hideMark/>
          </w:tcPr>
          <w:p w14:paraId="242BDDEB" w14:textId="77777777" w:rsidR="006B2E46" w:rsidRPr="00870C99" w:rsidRDefault="006B2E46" w:rsidP="00E55A2F">
            <w:pPr>
              <w:spacing w:after="160" w:line="259" w:lineRule="auto"/>
              <w:rPr>
                <w:b/>
                <w:bCs/>
              </w:rPr>
            </w:pPr>
            <w:r w:rsidRPr="00870C99">
              <w:rPr>
                <w:b/>
                <w:bCs/>
              </w:rPr>
              <w:t>Data Type</w:t>
            </w:r>
          </w:p>
        </w:tc>
        <w:tc>
          <w:tcPr>
            <w:tcW w:w="0" w:type="auto"/>
            <w:hideMark/>
          </w:tcPr>
          <w:p w14:paraId="41ED4322" w14:textId="77777777" w:rsidR="006B2E46" w:rsidRPr="00870C99" w:rsidRDefault="006B2E46" w:rsidP="00E55A2F">
            <w:pPr>
              <w:spacing w:after="160" w:line="259" w:lineRule="auto"/>
              <w:rPr>
                <w:b/>
                <w:bCs/>
              </w:rPr>
            </w:pPr>
            <w:r w:rsidRPr="00870C99">
              <w:rPr>
                <w:b/>
                <w:bCs/>
              </w:rPr>
              <w:t>Constraints</w:t>
            </w:r>
          </w:p>
        </w:tc>
        <w:tc>
          <w:tcPr>
            <w:tcW w:w="0" w:type="auto"/>
            <w:hideMark/>
          </w:tcPr>
          <w:p w14:paraId="4635431F" w14:textId="77777777" w:rsidR="006B2E46" w:rsidRPr="00870C99" w:rsidRDefault="006B2E46" w:rsidP="00E55A2F">
            <w:pPr>
              <w:spacing w:after="160" w:line="259" w:lineRule="auto"/>
              <w:rPr>
                <w:b/>
                <w:bCs/>
              </w:rPr>
            </w:pPr>
            <w:r w:rsidRPr="00870C99">
              <w:rPr>
                <w:b/>
                <w:bCs/>
              </w:rPr>
              <w:t>Description</w:t>
            </w:r>
          </w:p>
        </w:tc>
      </w:tr>
      <w:tr w:rsidR="006B2E46" w:rsidRPr="00870C99" w14:paraId="61A99B69" w14:textId="77777777" w:rsidTr="00E55A2F">
        <w:tc>
          <w:tcPr>
            <w:tcW w:w="0" w:type="auto"/>
            <w:hideMark/>
          </w:tcPr>
          <w:p w14:paraId="78FBB033" w14:textId="77777777" w:rsidR="006B2E46" w:rsidRPr="00870C99" w:rsidRDefault="006B2E46" w:rsidP="00E55A2F">
            <w:pPr>
              <w:spacing w:after="160" w:line="259" w:lineRule="auto"/>
            </w:pPr>
            <w:proofErr w:type="spellStart"/>
            <w:r w:rsidRPr="00870C99">
              <w:lastRenderedPageBreak/>
              <w:t>folder_id</w:t>
            </w:r>
            <w:proofErr w:type="spellEnd"/>
          </w:p>
        </w:tc>
        <w:tc>
          <w:tcPr>
            <w:tcW w:w="0" w:type="auto"/>
            <w:hideMark/>
          </w:tcPr>
          <w:p w14:paraId="6AA39121" w14:textId="77777777" w:rsidR="006B2E46" w:rsidRPr="00870C99" w:rsidRDefault="006B2E46" w:rsidP="00E55A2F">
            <w:pPr>
              <w:spacing w:after="160" w:line="259" w:lineRule="auto"/>
            </w:pPr>
            <w:r w:rsidRPr="00870C99">
              <w:t>INT</w:t>
            </w:r>
          </w:p>
        </w:tc>
        <w:tc>
          <w:tcPr>
            <w:tcW w:w="0" w:type="auto"/>
            <w:hideMark/>
          </w:tcPr>
          <w:p w14:paraId="2003A1E4" w14:textId="77777777" w:rsidR="006B2E46" w:rsidRPr="00870C99" w:rsidRDefault="006B2E46" w:rsidP="00E55A2F">
            <w:pPr>
              <w:spacing w:after="160" w:line="259" w:lineRule="auto"/>
            </w:pPr>
            <w:r w:rsidRPr="00870C99">
              <w:t>PRIMARY KEY, AUTO_INCREMENT</w:t>
            </w:r>
          </w:p>
        </w:tc>
        <w:tc>
          <w:tcPr>
            <w:tcW w:w="0" w:type="auto"/>
            <w:hideMark/>
          </w:tcPr>
          <w:p w14:paraId="466667D1" w14:textId="77777777" w:rsidR="006B2E46" w:rsidRPr="00870C99" w:rsidRDefault="006B2E46" w:rsidP="00E55A2F">
            <w:pPr>
              <w:spacing w:after="160" w:line="259" w:lineRule="auto"/>
            </w:pPr>
            <w:r w:rsidRPr="00870C99">
              <w:t>Unique identifier for each folder</w:t>
            </w:r>
          </w:p>
        </w:tc>
      </w:tr>
      <w:tr w:rsidR="006B2E46" w:rsidRPr="00870C99" w14:paraId="1810ACBC" w14:textId="77777777" w:rsidTr="00E55A2F">
        <w:tc>
          <w:tcPr>
            <w:tcW w:w="0" w:type="auto"/>
            <w:hideMark/>
          </w:tcPr>
          <w:p w14:paraId="42BBE6DB" w14:textId="77777777" w:rsidR="006B2E46" w:rsidRPr="00870C99" w:rsidRDefault="006B2E46" w:rsidP="00E55A2F">
            <w:pPr>
              <w:spacing w:after="160" w:line="259" w:lineRule="auto"/>
            </w:pPr>
            <w:r w:rsidRPr="00870C99">
              <w:t>name</w:t>
            </w:r>
          </w:p>
        </w:tc>
        <w:tc>
          <w:tcPr>
            <w:tcW w:w="0" w:type="auto"/>
            <w:hideMark/>
          </w:tcPr>
          <w:p w14:paraId="3D9445FC"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7C4DB9FF" w14:textId="77777777" w:rsidR="006B2E46" w:rsidRPr="00870C99" w:rsidRDefault="006B2E46" w:rsidP="00E55A2F">
            <w:pPr>
              <w:spacing w:after="160" w:line="259" w:lineRule="auto"/>
            </w:pPr>
            <w:r w:rsidRPr="00870C99">
              <w:t>NOT NULL</w:t>
            </w:r>
          </w:p>
        </w:tc>
        <w:tc>
          <w:tcPr>
            <w:tcW w:w="0" w:type="auto"/>
            <w:hideMark/>
          </w:tcPr>
          <w:p w14:paraId="4CE56997" w14:textId="77777777" w:rsidR="006B2E46" w:rsidRPr="00870C99" w:rsidRDefault="006B2E46" w:rsidP="00E55A2F">
            <w:pPr>
              <w:spacing w:after="160" w:line="259" w:lineRule="auto"/>
            </w:pPr>
            <w:r w:rsidRPr="00870C99">
              <w:t>Name of the folder</w:t>
            </w:r>
          </w:p>
        </w:tc>
      </w:tr>
      <w:tr w:rsidR="006B2E46" w:rsidRPr="00870C99" w14:paraId="4C83FE84" w14:textId="77777777" w:rsidTr="00E55A2F">
        <w:tc>
          <w:tcPr>
            <w:tcW w:w="0" w:type="auto"/>
            <w:hideMark/>
          </w:tcPr>
          <w:p w14:paraId="52BF6AD5" w14:textId="77777777" w:rsidR="006B2E46" w:rsidRPr="00870C99" w:rsidRDefault="006B2E46" w:rsidP="00E55A2F">
            <w:pPr>
              <w:spacing w:after="160" w:line="259" w:lineRule="auto"/>
            </w:pPr>
            <w:proofErr w:type="spellStart"/>
            <w:r w:rsidRPr="00870C99">
              <w:t>created_by</w:t>
            </w:r>
            <w:proofErr w:type="spellEnd"/>
          </w:p>
        </w:tc>
        <w:tc>
          <w:tcPr>
            <w:tcW w:w="0" w:type="auto"/>
            <w:hideMark/>
          </w:tcPr>
          <w:p w14:paraId="1472529C" w14:textId="77777777" w:rsidR="006B2E46" w:rsidRPr="00870C99" w:rsidRDefault="006B2E46" w:rsidP="00E55A2F">
            <w:pPr>
              <w:spacing w:after="160" w:line="259" w:lineRule="auto"/>
            </w:pPr>
            <w:r w:rsidRPr="00870C99">
              <w:t>INT</w:t>
            </w:r>
          </w:p>
        </w:tc>
        <w:tc>
          <w:tcPr>
            <w:tcW w:w="0" w:type="auto"/>
            <w:hideMark/>
          </w:tcPr>
          <w:p w14:paraId="00D7ED5D" w14:textId="77777777" w:rsidR="006B2E46" w:rsidRPr="00870C99" w:rsidRDefault="006B2E46" w:rsidP="00E55A2F">
            <w:pPr>
              <w:spacing w:after="160" w:line="259" w:lineRule="auto"/>
            </w:pPr>
            <w:r w:rsidRPr="00870C99">
              <w:t>FOREIGN KEY REFERENCES User(</w:t>
            </w:r>
            <w:proofErr w:type="spellStart"/>
            <w:r w:rsidRPr="00870C99">
              <w:t>user_id</w:t>
            </w:r>
            <w:proofErr w:type="spellEnd"/>
            <w:r w:rsidRPr="00870C99">
              <w:t>)</w:t>
            </w:r>
          </w:p>
        </w:tc>
        <w:tc>
          <w:tcPr>
            <w:tcW w:w="0" w:type="auto"/>
            <w:hideMark/>
          </w:tcPr>
          <w:p w14:paraId="76B9AF38" w14:textId="77777777" w:rsidR="006B2E46" w:rsidRPr="00870C99" w:rsidRDefault="006B2E46" w:rsidP="00E55A2F">
            <w:pPr>
              <w:spacing w:after="160" w:line="259" w:lineRule="auto"/>
            </w:pPr>
            <w:r w:rsidRPr="00870C99">
              <w:t>Reference to the User table (who created the folder)</w:t>
            </w:r>
          </w:p>
        </w:tc>
      </w:tr>
      <w:tr w:rsidR="006B2E46" w:rsidRPr="00870C99" w14:paraId="3462CEBD" w14:textId="77777777" w:rsidTr="00E55A2F">
        <w:tc>
          <w:tcPr>
            <w:tcW w:w="0" w:type="auto"/>
            <w:hideMark/>
          </w:tcPr>
          <w:p w14:paraId="7EC7E70A"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55F769B6" w14:textId="77777777" w:rsidR="006B2E46" w:rsidRPr="00870C99" w:rsidRDefault="006B2E46" w:rsidP="00E55A2F">
            <w:pPr>
              <w:spacing w:after="160" w:line="259" w:lineRule="auto"/>
            </w:pPr>
            <w:r w:rsidRPr="00870C99">
              <w:t>TIMESTAMP</w:t>
            </w:r>
          </w:p>
        </w:tc>
        <w:tc>
          <w:tcPr>
            <w:tcW w:w="0" w:type="auto"/>
            <w:hideMark/>
          </w:tcPr>
          <w:p w14:paraId="0F9F475B" w14:textId="77777777" w:rsidR="006B2E46" w:rsidRPr="00870C99" w:rsidRDefault="006B2E46" w:rsidP="00E55A2F">
            <w:pPr>
              <w:spacing w:after="160" w:line="259" w:lineRule="auto"/>
            </w:pPr>
            <w:r w:rsidRPr="00870C99">
              <w:t>DEFAULT CURRENT_TIMESTAMP</w:t>
            </w:r>
          </w:p>
        </w:tc>
        <w:tc>
          <w:tcPr>
            <w:tcW w:w="0" w:type="auto"/>
            <w:hideMark/>
          </w:tcPr>
          <w:p w14:paraId="6C813889" w14:textId="77777777" w:rsidR="006B2E46" w:rsidRPr="00870C99" w:rsidRDefault="006B2E46" w:rsidP="00E55A2F">
            <w:pPr>
              <w:spacing w:after="160" w:line="259" w:lineRule="auto"/>
            </w:pPr>
            <w:r w:rsidRPr="00870C99">
              <w:t>Timestamp when the folder was created</w:t>
            </w:r>
          </w:p>
        </w:tc>
      </w:tr>
      <w:tr w:rsidR="006B2E46" w:rsidRPr="00870C99" w14:paraId="685EE569" w14:textId="77777777" w:rsidTr="00E55A2F">
        <w:tc>
          <w:tcPr>
            <w:tcW w:w="0" w:type="auto"/>
            <w:hideMark/>
          </w:tcPr>
          <w:p w14:paraId="4DA202F3"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5B57F965" w14:textId="77777777" w:rsidR="006B2E46" w:rsidRPr="00870C99" w:rsidRDefault="006B2E46" w:rsidP="00E55A2F">
            <w:pPr>
              <w:spacing w:after="160" w:line="259" w:lineRule="auto"/>
            </w:pPr>
            <w:r w:rsidRPr="00870C99">
              <w:t>TIMESTAMP</w:t>
            </w:r>
          </w:p>
        </w:tc>
        <w:tc>
          <w:tcPr>
            <w:tcW w:w="0" w:type="auto"/>
            <w:hideMark/>
          </w:tcPr>
          <w:p w14:paraId="59077EB7"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0F952952" w14:textId="77777777" w:rsidR="006B2E46" w:rsidRPr="00870C99" w:rsidRDefault="006B2E46" w:rsidP="00E55A2F">
            <w:pPr>
              <w:spacing w:after="160" w:line="259" w:lineRule="auto"/>
            </w:pPr>
            <w:r w:rsidRPr="00870C99">
              <w:t>Timestamp of the last update to the folder</w:t>
            </w:r>
          </w:p>
        </w:tc>
      </w:tr>
    </w:tbl>
    <w:p w14:paraId="1B93D6F2" w14:textId="77777777" w:rsidR="006B2E46" w:rsidRPr="00870C99" w:rsidRDefault="006B2E46" w:rsidP="006B2E46">
      <w:pPr>
        <w:rPr>
          <w:b/>
          <w:bCs/>
        </w:rPr>
      </w:pPr>
      <w:r w:rsidRPr="00870C99">
        <w:rPr>
          <w:b/>
          <w:bCs/>
        </w:rPr>
        <w:t>4. Category Table</w:t>
      </w:r>
    </w:p>
    <w:tbl>
      <w:tblPr>
        <w:tblStyle w:val="TableGrid"/>
        <w:tblW w:w="0" w:type="auto"/>
        <w:tblLook w:val="04A0" w:firstRow="1" w:lastRow="0" w:firstColumn="1" w:lastColumn="0" w:noHBand="0" w:noVBand="1"/>
      </w:tblPr>
      <w:tblGrid>
        <w:gridCol w:w="1474"/>
        <w:gridCol w:w="1650"/>
        <w:gridCol w:w="4393"/>
        <w:gridCol w:w="2821"/>
      </w:tblGrid>
      <w:tr w:rsidR="006B2E46" w:rsidRPr="00870C99" w14:paraId="63A9E75F" w14:textId="77777777" w:rsidTr="00E55A2F">
        <w:tc>
          <w:tcPr>
            <w:tcW w:w="0" w:type="auto"/>
            <w:hideMark/>
          </w:tcPr>
          <w:p w14:paraId="11A9C7AD" w14:textId="77777777" w:rsidR="006B2E46" w:rsidRPr="00870C99" w:rsidRDefault="006B2E46" w:rsidP="00E55A2F">
            <w:pPr>
              <w:spacing w:after="160" w:line="259" w:lineRule="auto"/>
              <w:rPr>
                <w:b/>
                <w:bCs/>
              </w:rPr>
            </w:pPr>
            <w:r w:rsidRPr="00870C99">
              <w:rPr>
                <w:b/>
                <w:bCs/>
              </w:rPr>
              <w:t>Column Name</w:t>
            </w:r>
          </w:p>
        </w:tc>
        <w:tc>
          <w:tcPr>
            <w:tcW w:w="0" w:type="auto"/>
            <w:hideMark/>
          </w:tcPr>
          <w:p w14:paraId="395DEF72" w14:textId="77777777" w:rsidR="006B2E46" w:rsidRPr="00870C99" w:rsidRDefault="006B2E46" w:rsidP="00E55A2F">
            <w:pPr>
              <w:spacing w:after="160" w:line="259" w:lineRule="auto"/>
              <w:rPr>
                <w:b/>
                <w:bCs/>
              </w:rPr>
            </w:pPr>
            <w:r w:rsidRPr="00870C99">
              <w:rPr>
                <w:b/>
                <w:bCs/>
              </w:rPr>
              <w:t>Data Type</w:t>
            </w:r>
          </w:p>
        </w:tc>
        <w:tc>
          <w:tcPr>
            <w:tcW w:w="0" w:type="auto"/>
            <w:hideMark/>
          </w:tcPr>
          <w:p w14:paraId="63B7B9B6" w14:textId="77777777" w:rsidR="006B2E46" w:rsidRPr="00870C99" w:rsidRDefault="006B2E46" w:rsidP="00E55A2F">
            <w:pPr>
              <w:spacing w:after="160" w:line="259" w:lineRule="auto"/>
              <w:rPr>
                <w:b/>
                <w:bCs/>
              </w:rPr>
            </w:pPr>
            <w:r w:rsidRPr="00870C99">
              <w:rPr>
                <w:b/>
                <w:bCs/>
              </w:rPr>
              <w:t>Constraints</w:t>
            </w:r>
          </w:p>
        </w:tc>
        <w:tc>
          <w:tcPr>
            <w:tcW w:w="0" w:type="auto"/>
            <w:hideMark/>
          </w:tcPr>
          <w:p w14:paraId="1A5C5808" w14:textId="77777777" w:rsidR="006B2E46" w:rsidRPr="00870C99" w:rsidRDefault="006B2E46" w:rsidP="00E55A2F">
            <w:pPr>
              <w:spacing w:after="160" w:line="259" w:lineRule="auto"/>
              <w:rPr>
                <w:b/>
                <w:bCs/>
              </w:rPr>
            </w:pPr>
            <w:r w:rsidRPr="00870C99">
              <w:rPr>
                <w:b/>
                <w:bCs/>
              </w:rPr>
              <w:t>Description</w:t>
            </w:r>
          </w:p>
        </w:tc>
      </w:tr>
      <w:tr w:rsidR="006B2E46" w:rsidRPr="00870C99" w14:paraId="597A2A94" w14:textId="77777777" w:rsidTr="00E55A2F">
        <w:tc>
          <w:tcPr>
            <w:tcW w:w="0" w:type="auto"/>
            <w:hideMark/>
          </w:tcPr>
          <w:p w14:paraId="081E17C2" w14:textId="77777777" w:rsidR="006B2E46" w:rsidRPr="00870C99" w:rsidRDefault="006B2E46" w:rsidP="00E55A2F">
            <w:pPr>
              <w:spacing w:after="160" w:line="259" w:lineRule="auto"/>
            </w:pPr>
            <w:proofErr w:type="spellStart"/>
            <w:r w:rsidRPr="00870C99">
              <w:t>category_id</w:t>
            </w:r>
            <w:proofErr w:type="spellEnd"/>
          </w:p>
        </w:tc>
        <w:tc>
          <w:tcPr>
            <w:tcW w:w="0" w:type="auto"/>
            <w:hideMark/>
          </w:tcPr>
          <w:p w14:paraId="058224B4" w14:textId="77777777" w:rsidR="006B2E46" w:rsidRPr="00870C99" w:rsidRDefault="006B2E46" w:rsidP="00E55A2F">
            <w:pPr>
              <w:spacing w:after="160" w:line="259" w:lineRule="auto"/>
            </w:pPr>
            <w:r w:rsidRPr="00870C99">
              <w:t>INT</w:t>
            </w:r>
          </w:p>
        </w:tc>
        <w:tc>
          <w:tcPr>
            <w:tcW w:w="0" w:type="auto"/>
            <w:hideMark/>
          </w:tcPr>
          <w:p w14:paraId="6CC6BBD8" w14:textId="77777777" w:rsidR="006B2E46" w:rsidRPr="00870C99" w:rsidRDefault="006B2E46" w:rsidP="00E55A2F">
            <w:pPr>
              <w:spacing w:after="160" w:line="259" w:lineRule="auto"/>
            </w:pPr>
            <w:r w:rsidRPr="00870C99">
              <w:t>PRIMARY KEY, AUTO_INCREMENT</w:t>
            </w:r>
          </w:p>
        </w:tc>
        <w:tc>
          <w:tcPr>
            <w:tcW w:w="0" w:type="auto"/>
            <w:hideMark/>
          </w:tcPr>
          <w:p w14:paraId="1F213EFD" w14:textId="77777777" w:rsidR="006B2E46" w:rsidRPr="00870C99" w:rsidRDefault="006B2E46" w:rsidP="00E55A2F">
            <w:pPr>
              <w:spacing w:after="160" w:line="259" w:lineRule="auto"/>
            </w:pPr>
            <w:r w:rsidRPr="00870C99">
              <w:t>Unique identifier for each category</w:t>
            </w:r>
          </w:p>
        </w:tc>
      </w:tr>
      <w:tr w:rsidR="006B2E46" w:rsidRPr="00870C99" w14:paraId="3C0E82AD" w14:textId="77777777" w:rsidTr="00E55A2F">
        <w:tc>
          <w:tcPr>
            <w:tcW w:w="0" w:type="auto"/>
            <w:hideMark/>
          </w:tcPr>
          <w:p w14:paraId="3EC05239" w14:textId="77777777" w:rsidR="006B2E46" w:rsidRPr="00870C99" w:rsidRDefault="006B2E46" w:rsidP="00E55A2F">
            <w:pPr>
              <w:spacing w:after="160" w:line="259" w:lineRule="auto"/>
            </w:pPr>
            <w:r w:rsidRPr="00870C99">
              <w:t>name</w:t>
            </w:r>
          </w:p>
        </w:tc>
        <w:tc>
          <w:tcPr>
            <w:tcW w:w="0" w:type="auto"/>
            <w:hideMark/>
          </w:tcPr>
          <w:p w14:paraId="731F221B"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0C6C5801" w14:textId="77777777" w:rsidR="006B2E46" w:rsidRPr="00870C99" w:rsidRDefault="006B2E46" w:rsidP="00E55A2F">
            <w:pPr>
              <w:spacing w:after="160" w:line="259" w:lineRule="auto"/>
            </w:pPr>
            <w:r w:rsidRPr="00870C99">
              <w:t>NOT NULL</w:t>
            </w:r>
          </w:p>
        </w:tc>
        <w:tc>
          <w:tcPr>
            <w:tcW w:w="0" w:type="auto"/>
            <w:hideMark/>
          </w:tcPr>
          <w:p w14:paraId="3378CAF2" w14:textId="77777777" w:rsidR="006B2E46" w:rsidRPr="00870C99" w:rsidRDefault="006B2E46" w:rsidP="00E55A2F">
            <w:pPr>
              <w:spacing w:after="160" w:line="259" w:lineRule="auto"/>
            </w:pPr>
            <w:r w:rsidRPr="00870C99">
              <w:t>Name of the category</w:t>
            </w:r>
          </w:p>
        </w:tc>
      </w:tr>
      <w:tr w:rsidR="006B2E46" w:rsidRPr="00870C99" w14:paraId="7A5C2807" w14:textId="77777777" w:rsidTr="00E55A2F">
        <w:tc>
          <w:tcPr>
            <w:tcW w:w="0" w:type="auto"/>
            <w:hideMark/>
          </w:tcPr>
          <w:p w14:paraId="13B7FBBF" w14:textId="77777777" w:rsidR="006B2E46" w:rsidRPr="00870C99" w:rsidRDefault="006B2E46" w:rsidP="00E55A2F">
            <w:pPr>
              <w:spacing w:after="160" w:line="259" w:lineRule="auto"/>
            </w:pPr>
            <w:r w:rsidRPr="00870C99">
              <w:t>description</w:t>
            </w:r>
          </w:p>
        </w:tc>
        <w:tc>
          <w:tcPr>
            <w:tcW w:w="0" w:type="auto"/>
            <w:hideMark/>
          </w:tcPr>
          <w:p w14:paraId="14417A26" w14:textId="77777777" w:rsidR="006B2E46" w:rsidRPr="00870C99" w:rsidRDefault="006B2E46" w:rsidP="00E55A2F">
            <w:pPr>
              <w:spacing w:after="160" w:line="259" w:lineRule="auto"/>
            </w:pPr>
            <w:r w:rsidRPr="00870C99">
              <w:t>TEXT</w:t>
            </w:r>
          </w:p>
        </w:tc>
        <w:tc>
          <w:tcPr>
            <w:tcW w:w="0" w:type="auto"/>
            <w:hideMark/>
          </w:tcPr>
          <w:p w14:paraId="2EF7BA47" w14:textId="77777777" w:rsidR="006B2E46" w:rsidRPr="00870C99" w:rsidRDefault="006B2E46" w:rsidP="00E55A2F">
            <w:pPr>
              <w:spacing w:after="160" w:line="259" w:lineRule="auto"/>
            </w:pPr>
            <w:r w:rsidRPr="00870C99">
              <w:t>NULL</w:t>
            </w:r>
          </w:p>
        </w:tc>
        <w:tc>
          <w:tcPr>
            <w:tcW w:w="0" w:type="auto"/>
            <w:hideMark/>
          </w:tcPr>
          <w:p w14:paraId="70B211A7" w14:textId="77777777" w:rsidR="006B2E46" w:rsidRPr="00870C99" w:rsidRDefault="006B2E46" w:rsidP="00E55A2F">
            <w:pPr>
              <w:spacing w:after="160" w:line="259" w:lineRule="auto"/>
            </w:pPr>
            <w:r w:rsidRPr="00870C99">
              <w:t>Description of the category</w:t>
            </w:r>
          </w:p>
        </w:tc>
      </w:tr>
      <w:tr w:rsidR="006B2E46" w:rsidRPr="00870C99" w14:paraId="16319AD0" w14:textId="77777777" w:rsidTr="00E55A2F">
        <w:tc>
          <w:tcPr>
            <w:tcW w:w="0" w:type="auto"/>
            <w:hideMark/>
          </w:tcPr>
          <w:p w14:paraId="3C789831"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79736F2E" w14:textId="77777777" w:rsidR="006B2E46" w:rsidRPr="00870C99" w:rsidRDefault="006B2E46" w:rsidP="00E55A2F">
            <w:pPr>
              <w:spacing w:after="160" w:line="259" w:lineRule="auto"/>
            </w:pPr>
            <w:r w:rsidRPr="00870C99">
              <w:t>TIMESTAMP</w:t>
            </w:r>
          </w:p>
        </w:tc>
        <w:tc>
          <w:tcPr>
            <w:tcW w:w="0" w:type="auto"/>
            <w:hideMark/>
          </w:tcPr>
          <w:p w14:paraId="5C7D40AE" w14:textId="77777777" w:rsidR="006B2E46" w:rsidRPr="00870C99" w:rsidRDefault="006B2E46" w:rsidP="00E55A2F">
            <w:pPr>
              <w:spacing w:after="160" w:line="259" w:lineRule="auto"/>
            </w:pPr>
            <w:r w:rsidRPr="00870C99">
              <w:t>DEFAULT CURRENT_TIMESTAMP</w:t>
            </w:r>
          </w:p>
        </w:tc>
        <w:tc>
          <w:tcPr>
            <w:tcW w:w="0" w:type="auto"/>
            <w:hideMark/>
          </w:tcPr>
          <w:p w14:paraId="4C272E8C" w14:textId="77777777" w:rsidR="006B2E46" w:rsidRPr="00870C99" w:rsidRDefault="006B2E46" w:rsidP="00E55A2F">
            <w:pPr>
              <w:spacing w:after="160" w:line="259" w:lineRule="auto"/>
            </w:pPr>
            <w:r w:rsidRPr="00870C99">
              <w:t>Timestamp when the category was created</w:t>
            </w:r>
          </w:p>
        </w:tc>
      </w:tr>
      <w:tr w:rsidR="006B2E46" w:rsidRPr="00870C99" w14:paraId="51A3E18D" w14:textId="77777777" w:rsidTr="00E55A2F">
        <w:tc>
          <w:tcPr>
            <w:tcW w:w="0" w:type="auto"/>
            <w:hideMark/>
          </w:tcPr>
          <w:p w14:paraId="080CCAE6"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6DD088E8" w14:textId="77777777" w:rsidR="006B2E46" w:rsidRPr="00870C99" w:rsidRDefault="006B2E46" w:rsidP="00E55A2F">
            <w:pPr>
              <w:spacing w:after="160" w:line="259" w:lineRule="auto"/>
            </w:pPr>
            <w:r w:rsidRPr="00870C99">
              <w:t>TIMESTAMP</w:t>
            </w:r>
          </w:p>
        </w:tc>
        <w:tc>
          <w:tcPr>
            <w:tcW w:w="0" w:type="auto"/>
            <w:hideMark/>
          </w:tcPr>
          <w:p w14:paraId="742124B0"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3689703F" w14:textId="77777777" w:rsidR="006B2E46" w:rsidRPr="00870C99" w:rsidRDefault="006B2E46" w:rsidP="00E55A2F">
            <w:pPr>
              <w:spacing w:after="160" w:line="259" w:lineRule="auto"/>
            </w:pPr>
            <w:r w:rsidRPr="00870C99">
              <w:t>Timestamp of the last update to the category</w:t>
            </w:r>
          </w:p>
        </w:tc>
      </w:tr>
    </w:tbl>
    <w:p w14:paraId="1710AEB3" w14:textId="77777777" w:rsidR="006B2E46" w:rsidRPr="00870C99" w:rsidRDefault="006B2E46" w:rsidP="006B2E46">
      <w:pPr>
        <w:rPr>
          <w:b/>
          <w:bCs/>
        </w:rPr>
      </w:pPr>
      <w:r w:rsidRPr="00870C99">
        <w:rPr>
          <w:b/>
          <w:bCs/>
        </w:rPr>
        <w:t>5. Permission Table</w:t>
      </w:r>
    </w:p>
    <w:tbl>
      <w:tblPr>
        <w:tblStyle w:val="TableGrid"/>
        <w:tblW w:w="0" w:type="auto"/>
        <w:tblLook w:val="04A0" w:firstRow="1" w:lastRow="0" w:firstColumn="1" w:lastColumn="0" w:noHBand="0" w:noVBand="1"/>
      </w:tblPr>
      <w:tblGrid>
        <w:gridCol w:w="1598"/>
        <w:gridCol w:w="1650"/>
        <w:gridCol w:w="4258"/>
        <w:gridCol w:w="2832"/>
      </w:tblGrid>
      <w:tr w:rsidR="006B2E46" w:rsidRPr="00870C99" w14:paraId="4FF37083" w14:textId="77777777" w:rsidTr="00E55A2F">
        <w:tc>
          <w:tcPr>
            <w:tcW w:w="0" w:type="auto"/>
            <w:hideMark/>
          </w:tcPr>
          <w:p w14:paraId="760ABFA6" w14:textId="77777777" w:rsidR="006B2E46" w:rsidRPr="00870C99" w:rsidRDefault="006B2E46" w:rsidP="00E55A2F">
            <w:pPr>
              <w:spacing w:after="160" w:line="259" w:lineRule="auto"/>
              <w:rPr>
                <w:b/>
                <w:bCs/>
              </w:rPr>
            </w:pPr>
            <w:r w:rsidRPr="00870C99">
              <w:rPr>
                <w:b/>
                <w:bCs/>
              </w:rPr>
              <w:t>Column Name</w:t>
            </w:r>
          </w:p>
        </w:tc>
        <w:tc>
          <w:tcPr>
            <w:tcW w:w="0" w:type="auto"/>
            <w:hideMark/>
          </w:tcPr>
          <w:p w14:paraId="15672D1B" w14:textId="77777777" w:rsidR="006B2E46" w:rsidRPr="00870C99" w:rsidRDefault="006B2E46" w:rsidP="00E55A2F">
            <w:pPr>
              <w:spacing w:after="160" w:line="259" w:lineRule="auto"/>
              <w:rPr>
                <w:b/>
                <w:bCs/>
              </w:rPr>
            </w:pPr>
            <w:r w:rsidRPr="00870C99">
              <w:rPr>
                <w:b/>
                <w:bCs/>
              </w:rPr>
              <w:t>Data Type</w:t>
            </w:r>
          </w:p>
        </w:tc>
        <w:tc>
          <w:tcPr>
            <w:tcW w:w="0" w:type="auto"/>
            <w:hideMark/>
          </w:tcPr>
          <w:p w14:paraId="323A2A91" w14:textId="77777777" w:rsidR="006B2E46" w:rsidRPr="00870C99" w:rsidRDefault="006B2E46" w:rsidP="00E55A2F">
            <w:pPr>
              <w:spacing w:after="160" w:line="259" w:lineRule="auto"/>
              <w:rPr>
                <w:b/>
                <w:bCs/>
              </w:rPr>
            </w:pPr>
            <w:r w:rsidRPr="00870C99">
              <w:rPr>
                <w:b/>
                <w:bCs/>
              </w:rPr>
              <w:t>Constraints</w:t>
            </w:r>
          </w:p>
        </w:tc>
        <w:tc>
          <w:tcPr>
            <w:tcW w:w="0" w:type="auto"/>
            <w:hideMark/>
          </w:tcPr>
          <w:p w14:paraId="7C7FDAA2" w14:textId="77777777" w:rsidR="006B2E46" w:rsidRPr="00870C99" w:rsidRDefault="006B2E46" w:rsidP="00E55A2F">
            <w:pPr>
              <w:spacing w:after="160" w:line="259" w:lineRule="auto"/>
              <w:rPr>
                <w:b/>
                <w:bCs/>
              </w:rPr>
            </w:pPr>
            <w:r w:rsidRPr="00870C99">
              <w:rPr>
                <w:b/>
                <w:bCs/>
              </w:rPr>
              <w:t>Description</w:t>
            </w:r>
          </w:p>
        </w:tc>
      </w:tr>
      <w:tr w:rsidR="006B2E46" w:rsidRPr="00870C99" w14:paraId="4D445B00" w14:textId="77777777" w:rsidTr="00E55A2F">
        <w:tc>
          <w:tcPr>
            <w:tcW w:w="0" w:type="auto"/>
            <w:hideMark/>
          </w:tcPr>
          <w:p w14:paraId="49302E93" w14:textId="77777777" w:rsidR="006B2E46" w:rsidRPr="00870C99" w:rsidRDefault="006B2E46" w:rsidP="00E55A2F">
            <w:pPr>
              <w:spacing w:after="160" w:line="259" w:lineRule="auto"/>
            </w:pPr>
            <w:proofErr w:type="spellStart"/>
            <w:r w:rsidRPr="00870C99">
              <w:t>permission_id</w:t>
            </w:r>
            <w:proofErr w:type="spellEnd"/>
          </w:p>
        </w:tc>
        <w:tc>
          <w:tcPr>
            <w:tcW w:w="0" w:type="auto"/>
            <w:hideMark/>
          </w:tcPr>
          <w:p w14:paraId="5877A733" w14:textId="77777777" w:rsidR="006B2E46" w:rsidRPr="00870C99" w:rsidRDefault="006B2E46" w:rsidP="00E55A2F">
            <w:pPr>
              <w:spacing w:after="160" w:line="259" w:lineRule="auto"/>
            </w:pPr>
            <w:r w:rsidRPr="00870C99">
              <w:t>INT</w:t>
            </w:r>
          </w:p>
        </w:tc>
        <w:tc>
          <w:tcPr>
            <w:tcW w:w="0" w:type="auto"/>
            <w:hideMark/>
          </w:tcPr>
          <w:p w14:paraId="01563BA7" w14:textId="77777777" w:rsidR="006B2E46" w:rsidRPr="00870C99" w:rsidRDefault="006B2E46" w:rsidP="00E55A2F">
            <w:pPr>
              <w:spacing w:after="160" w:line="259" w:lineRule="auto"/>
            </w:pPr>
            <w:r w:rsidRPr="00870C99">
              <w:t>PRIMARY KEY, AUTO_INCREMENT</w:t>
            </w:r>
          </w:p>
        </w:tc>
        <w:tc>
          <w:tcPr>
            <w:tcW w:w="0" w:type="auto"/>
            <w:hideMark/>
          </w:tcPr>
          <w:p w14:paraId="643B2D43" w14:textId="77777777" w:rsidR="006B2E46" w:rsidRPr="00870C99" w:rsidRDefault="006B2E46" w:rsidP="00E55A2F">
            <w:pPr>
              <w:spacing w:after="160" w:line="259" w:lineRule="auto"/>
            </w:pPr>
            <w:r w:rsidRPr="00870C99">
              <w:t>Unique identifier for each permission</w:t>
            </w:r>
          </w:p>
        </w:tc>
      </w:tr>
      <w:tr w:rsidR="006B2E46" w:rsidRPr="00870C99" w14:paraId="4AD71CCF" w14:textId="77777777" w:rsidTr="00E55A2F">
        <w:tc>
          <w:tcPr>
            <w:tcW w:w="0" w:type="auto"/>
            <w:hideMark/>
          </w:tcPr>
          <w:p w14:paraId="5263F760" w14:textId="77777777" w:rsidR="006B2E46" w:rsidRPr="00870C99" w:rsidRDefault="006B2E46" w:rsidP="00E55A2F">
            <w:pPr>
              <w:spacing w:after="160" w:line="259" w:lineRule="auto"/>
            </w:pPr>
            <w:r w:rsidRPr="00870C99">
              <w:t>name</w:t>
            </w:r>
          </w:p>
        </w:tc>
        <w:tc>
          <w:tcPr>
            <w:tcW w:w="0" w:type="auto"/>
            <w:hideMark/>
          </w:tcPr>
          <w:p w14:paraId="6015F8B0"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45F25779" w14:textId="77777777" w:rsidR="006B2E46" w:rsidRPr="00870C99" w:rsidRDefault="006B2E46" w:rsidP="00E55A2F">
            <w:pPr>
              <w:spacing w:after="160" w:line="259" w:lineRule="auto"/>
            </w:pPr>
            <w:r w:rsidRPr="00870C99">
              <w:t>NOT NULL</w:t>
            </w:r>
          </w:p>
        </w:tc>
        <w:tc>
          <w:tcPr>
            <w:tcW w:w="0" w:type="auto"/>
            <w:hideMark/>
          </w:tcPr>
          <w:p w14:paraId="7D128722" w14:textId="77777777" w:rsidR="006B2E46" w:rsidRPr="00870C99" w:rsidRDefault="006B2E46" w:rsidP="00E55A2F">
            <w:pPr>
              <w:spacing w:after="160" w:line="259" w:lineRule="auto"/>
            </w:pPr>
            <w:r w:rsidRPr="00870C99">
              <w:t>Name of the permission</w:t>
            </w:r>
          </w:p>
        </w:tc>
      </w:tr>
      <w:tr w:rsidR="006B2E46" w:rsidRPr="00870C99" w14:paraId="6FD8591F" w14:textId="77777777" w:rsidTr="00E55A2F">
        <w:tc>
          <w:tcPr>
            <w:tcW w:w="0" w:type="auto"/>
            <w:hideMark/>
          </w:tcPr>
          <w:p w14:paraId="39791BF9" w14:textId="77777777" w:rsidR="006B2E46" w:rsidRPr="00870C99" w:rsidRDefault="006B2E46" w:rsidP="00E55A2F">
            <w:pPr>
              <w:spacing w:after="160" w:line="259" w:lineRule="auto"/>
            </w:pPr>
            <w:r w:rsidRPr="00870C99">
              <w:t>description</w:t>
            </w:r>
          </w:p>
        </w:tc>
        <w:tc>
          <w:tcPr>
            <w:tcW w:w="0" w:type="auto"/>
            <w:hideMark/>
          </w:tcPr>
          <w:p w14:paraId="7632F313" w14:textId="77777777" w:rsidR="006B2E46" w:rsidRPr="00870C99" w:rsidRDefault="006B2E46" w:rsidP="00E55A2F">
            <w:pPr>
              <w:spacing w:after="160" w:line="259" w:lineRule="auto"/>
            </w:pPr>
            <w:r w:rsidRPr="00870C99">
              <w:t>TEXT</w:t>
            </w:r>
          </w:p>
        </w:tc>
        <w:tc>
          <w:tcPr>
            <w:tcW w:w="0" w:type="auto"/>
            <w:hideMark/>
          </w:tcPr>
          <w:p w14:paraId="1BA41505" w14:textId="77777777" w:rsidR="006B2E46" w:rsidRPr="00870C99" w:rsidRDefault="006B2E46" w:rsidP="00E55A2F">
            <w:pPr>
              <w:spacing w:after="160" w:line="259" w:lineRule="auto"/>
            </w:pPr>
            <w:r w:rsidRPr="00870C99">
              <w:t>NULL</w:t>
            </w:r>
          </w:p>
        </w:tc>
        <w:tc>
          <w:tcPr>
            <w:tcW w:w="0" w:type="auto"/>
            <w:hideMark/>
          </w:tcPr>
          <w:p w14:paraId="00C710B3" w14:textId="77777777" w:rsidR="006B2E46" w:rsidRPr="00870C99" w:rsidRDefault="006B2E46" w:rsidP="00E55A2F">
            <w:pPr>
              <w:spacing w:after="160" w:line="259" w:lineRule="auto"/>
            </w:pPr>
            <w:r w:rsidRPr="00870C99">
              <w:t>Description of the permission</w:t>
            </w:r>
          </w:p>
        </w:tc>
      </w:tr>
      <w:tr w:rsidR="006B2E46" w:rsidRPr="00870C99" w14:paraId="3A08870D" w14:textId="77777777" w:rsidTr="00E55A2F">
        <w:tc>
          <w:tcPr>
            <w:tcW w:w="0" w:type="auto"/>
            <w:hideMark/>
          </w:tcPr>
          <w:p w14:paraId="59E00002"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016D3AF3" w14:textId="77777777" w:rsidR="006B2E46" w:rsidRPr="00870C99" w:rsidRDefault="006B2E46" w:rsidP="00E55A2F">
            <w:pPr>
              <w:spacing w:after="160" w:line="259" w:lineRule="auto"/>
            </w:pPr>
            <w:r w:rsidRPr="00870C99">
              <w:t>TIMESTAMP</w:t>
            </w:r>
          </w:p>
        </w:tc>
        <w:tc>
          <w:tcPr>
            <w:tcW w:w="0" w:type="auto"/>
            <w:hideMark/>
          </w:tcPr>
          <w:p w14:paraId="567B372C" w14:textId="77777777" w:rsidR="006B2E46" w:rsidRPr="00870C99" w:rsidRDefault="006B2E46" w:rsidP="00E55A2F">
            <w:pPr>
              <w:spacing w:after="160" w:line="259" w:lineRule="auto"/>
            </w:pPr>
            <w:r w:rsidRPr="00870C99">
              <w:t>DEFAULT CURRENT_TIMESTAMP</w:t>
            </w:r>
          </w:p>
        </w:tc>
        <w:tc>
          <w:tcPr>
            <w:tcW w:w="0" w:type="auto"/>
            <w:hideMark/>
          </w:tcPr>
          <w:p w14:paraId="500063FB" w14:textId="77777777" w:rsidR="006B2E46" w:rsidRPr="00870C99" w:rsidRDefault="006B2E46" w:rsidP="00E55A2F">
            <w:pPr>
              <w:spacing w:after="160" w:line="259" w:lineRule="auto"/>
            </w:pPr>
            <w:r w:rsidRPr="00870C99">
              <w:t>Timestamp when the permission was created</w:t>
            </w:r>
          </w:p>
        </w:tc>
      </w:tr>
      <w:tr w:rsidR="006B2E46" w:rsidRPr="00870C99" w14:paraId="79BBED33" w14:textId="77777777" w:rsidTr="00E55A2F">
        <w:tc>
          <w:tcPr>
            <w:tcW w:w="0" w:type="auto"/>
            <w:hideMark/>
          </w:tcPr>
          <w:p w14:paraId="7431C2A7"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34058511" w14:textId="77777777" w:rsidR="006B2E46" w:rsidRPr="00870C99" w:rsidRDefault="006B2E46" w:rsidP="00E55A2F">
            <w:pPr>
              <w:spacing w:after="160" w:line="259" w:lineRule="auto"/>
            </w:pPr>
            <w:r w:rsidRPr="00870C99">
              <w:t>TIMESTAMP</w:t>
            </w:r>
          </w:p>
        </w:tc>
        <w:tc>
          <w:tcPr>
            <w:tcW w:w="0" w:type="auto"/>
            <w:hideMark/>
          </w:tcPr>
          <w:p w14:paraId="52CEB584"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5F1668B6" w14:textId="77777777" w:rsidR="006B2E46" w:rsidRPr="00870C99" w:rsidRDefault="006B2E46" w:rsidP="00E55A2F">
            <w:pPr>
              <w:spacing w:after="160" w:line="259" w:lineRule="auto"/>
            </w:pPr>
            <w:r w:rsidRPr="00870C99">
              <w:t>Timestamp of the last update to the permission</w:t>
            </w:r>
          </w:p>
        </w:tc>
      </w:tr>
    </w:tbl>
    <w:p w14:paraId="3987AAA0" w14:textId="77777777" w:rsidR="006B2E46" w:rsidRPr="00870C99" w:rsidRDefault="006B2E46" w:rsidP="006B2E46">
      <w:pPr>
        <w:rPr>
          <w:b/>
          <w:bCs/>
        </w:rPr>
      </w:pPr>
      <w:r w:rsidRPr="00870C99">
        <w:rPr>
          <w:b/>
          <w:bCs/>
        </w:rPr>
        <w:t>6. Workflow Table</w:t>
      </w:r>
    </w:p>
    <w:tbl>
      <w:tblPr>
        <w:tblStyle w:val="TableGrid"/>
        <w:tblW w:w="0" w:type="auto"/>
        <w:tblLook w:val="04A0" w:firstRow="1" w:lastRow="0" w:firstColumn="1" w:lastColumn="0" w:noHBand="0" w:noVBand="1"/>
      </w:tblPr>
      <w:tblGrid>
        <w:gridCol w:w="1494"/>
        <w:gridCol w:w="1650"/>
        <w:gridCol w:w="4370"/>
        <w:gridCol w:w="2824"/>
      </w:tblGrid>
      <w:tr w:rsidR="006B2E46" w:rsidRPr="00870C99" w14:paraId="219949FC" w14:textId="77777777" w:rsidTr="00E55A2F">
        <w:tc>
          <w:tcPr>
            <w:tcW w:w="0" w:type="auto"/>
            <w:hideMark/>
          </w:tcPr>
          <w:p w14:paraId="24A98196" w14:textId="77777777" w:rsidR="006B2E46" w:rsidRPr="00870C99" w:rsidRDefault="006B2E46" w:rsidP="00E55A2F">
            <w:pPr>
              <w:spacing w:after="160" w:line="259" w:lineRule="auto"/>
              <w:rPr>
                <w:b/>
                <w:bCs/>
              </w:rPr>
            </w:pPr>
            <w:r w:rsidRPr="00870C99">
              <w:rPr>
                <w:b/>
                <w:bCs/>
              </w:rPr>
              <w:t>Column Name</w:t>
            </w:r>
          </w:p>
        </w:tc>
        <w:tc>
          <w:tcPr>
            <w:tcW w:w="0" w:type="auto"/>
            <w:hideMark/>
          </w:tcPr>
          <w:p w14:paraId="15DD1995" w14:textId="77777777" w:rsidR="006B2E46" w:rsidRPr="00870C99" w:rsidRDefault="006B2E46" w:rsidP="00E55A2F">
            <w:pPr>
              <w:spacing w:after="160" w:line="259" w:lineRule="auto"/>
              <w:rPr>
                <w:b/>
                <w:bCs/>
              </w:rPr>
            </w:pPr>
            <w:r w:rsidRPr="00870C99">
              <w:rPr>
                <w:b/>
                <w:bCs/>
              </w:rPr>
              <w:t>Data Type</w:t>
            </w:r>
          </w:p>
        </w:tc>
        <w:tc>
          <w:tcPr>
            <w:tcW w:w="0" w:type="auto"/>
            <w:hideMark/>
          </w:tcPr>
          <w:p w14:paraId="5E2B248C" w14:textId="77777777" w:rsidR="006B2E46" w:rsidRPr="00870C99" w:rsidRDefault="006B2E46" w:rsidP="00E55A2F">
            <w:pPr>
              <w:spacing w:after="160" w:line="259" w:lineRule="auto"/>
              <w:rPr>
                <w:b/>
                <w:bCs/>
              </w:rPr>
            </w:pPr>
            <w:r w:rsidRPr="00870C99">
              <w:rPr>
                <w:b/>
                <w:bCs/>
              </w:rPr>
              <w:t>Constraints</w:t>
            </w:r>
          </w:p>
        </w:tc>
        <w:tc>
          <w:tcPr>
            <w:tcW w:w="0" w:type="auto"/>
            <w:hideMark/>
          </w:tcPr>
          <w:p w14:paraId="3825EA46" w14:textId="77777777" w:rsidR="006B2E46" w:rsidRPr="00870C99" w:rsidRDefault="006B2E46" w:rsidP="00E55A2F">
            <w:pPr>
              <w:spacing w:after="160" w:line="259" w:lineRule="auto"/>
              <w:rPr>
                <w:b/>
                <w:bCs/>
              </w:rPr>
            </w:pPr>
            <w:r w:rsidRPr="00870C99">
              <w:rPr>
                <w:b/>
                <w:bCs/>
              </w:rPr>
              <w:t>Description</w:t>
            </w:r>
          </w:p>
        </w:tc>
      </w:tr>
      <w:tr w:rsidR="006B2E46" w:rsidRPr="00870C99" w14:paraId="164B0096" w14:textId="77777777" w:rsidTr="00E55A2F">
        <w:tc>
          <w:tcPr>
            <w:tcW w:w="0" w:type="auto"/>
            <w:hideMark/>
          </w:tcPr>
          <w:p w14:paraId="10B81820" w14:textId="77777777" w:rsidR="006B2E46" w:rsidRPr="00870C99" w:rsidRDefault="006B2E46" w:rsidP="00E55A2F">
            <w:pPr>
              <w:spacing w:after="160" w:line="259" w:lineRule="auto"/>
            </w:pPr>
            <w:proofErr w:type="spellStart"/>
            <w:r w:rsidRPr="00870C99">
              <w:t>workflow_id</w:t>
            </w:r>
            <w:proofErr w:type="spellEnd"/>
          </w:p>
        </w:tc>
        <w:tc>
          <w:tcPr>
            <w:tcW w:w="0" w:type="auto"/>
            <w:hideMark/>
          </w:tcPr>
          <w:p w14:paraId="0182335C" w14:textId="77777777" w:rsidR="006B2E46" w:rsidRPr="00870C99" w:rsidRDefault="006B2E46" w:rsidP="00E55A2F">
            <w:pPr>
              <w:spacing w:after="160" w:line="259" w:lineRule="auto"/>
            </w:pPr>
            <w:r w:rsidRPr="00870C99">
              <w:t>INT</w:t>
            </w:r>
          </w:p>
        </w:tc>
        <w:tc>
          <w:tcPr>
            <w:tcW w:w="0" w:type="auto"/>
            <w:hideMark/>
          </w:tcPr>
          <w:p w14:paraId="7AF8F895" w14:textId="77777777" w:rsidR="006B2E46" w:rsidRPr="00870C99" w:rsidRDefault="006B2E46" w:rsidP="00E55A2F">
            <w:pPr>
              <w:spacing w:after="160" w:line="259" w:lineRule="auto"/>
            </w:pPr>
            <w:r w:rsidRPr="00870C99">
              <w:t>PRIMARY KEY, AUTO_INCREMENT</w:t>
            </w:r>
          </w:p>
        </w:tc>
        <w:tc>
          <w:tcPr>
            <w:tcW w:w="0" w:type="auto"/>
            <w:hideMark/>
          </w:tcPr>
          <w:p w14:paraId="3C6553C2" w14:textId="77777777" w:rsidR="006B2E46" w:rsidRPr="00870C99" w:rsidRDefault="006B2E46" w:rsidP="00E55A2F">
            <w:pPr>
              <w:spacing w:after="160" w:line="259" w:lineRule="auto"/>
            </w:pPr>
            <w:r w:rsidRPr="00870C99">
              <w:t>Unique identifier for each workflow</w:t>
            </w:r>
          </w:p>
        </w:tc>
      </w:tr>
      <w:tr w:rsidR="006B2E46" w:rsidRPr="00870C99" w14:paraId="213CFC76" w14:textId="77777777" w:rsidTr="00E55A2F">
        <w:tc>
          <w:tcPr>
            <w:tcW w:w="0" w:type="auto"/>
            <w:hideMark/>
          </w:tcPr>
          <w:p w14:paraId="56623C6E" w14:textId="77777777" w:rsidR="006B2E46" w:rsidRPr="00870C99" w:rsidRDefault="006B2E46" w:rsidP="00E55A2F">
            <w:pPr>
              <w:spacing w:after="160" w:line="259" w:lineRule="auto"/>
            </w:pPr>
            <w:r w:rsidRPr="00870C99">
              <w:t>name</w:t>
            </w:r>
          </w:p>
        </w:tc>
        <w:tc>
          <w:tcPr>
            <w:tcW w:w="0" w:type="auto"/>
            <w:hideMark/>
          </w:tcPr>
          <w:p w14:paraId="11B51BCF"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6BF8917D" w14:textId="77777777" w:rsidR="006B2E46" w:rsidRPr="00870C99" w:rsidRDefault="006B2E46" w:rsidP="00E55A2F">
            <w:pPr>
              <w:spacing w:after="160" w:line="259" w:lineRule="auto"/>
            </w:pPr>
            <w:r w:rsidRPr="00870C99">
              <w:t>NOT NULL</w:t>
            </w:r>
          </w:p>
        </w:tc>
        <w:tc>
          <w:tcPr>
            <w:tcW w:w="0" w:type="auto"/>
            <w:hideMark/>
          </w:tcPr>
          <w:p w14:paraId="39F25894" w14:textId="77777777" w:rsidR="006B2E46" w:rsidRPr="00870C99" w:rsidRDefault="006B2E46" w:rsidP="00E55A2F">
            <w:pPr>
              <w:spacing w:after="160" w:line="259" w:lineRule="auto"/>
            </w:pPr>
            <w:r w:rsidRPr="00870C99">
              <w:t>Name of the workflow</w:t>
            </w:r>
          </w:p>
        </w:tc>
      </w:tr>
      <w:tr w:rsidR="006B2E46" w:rsidRPr="00870C99" w14:paraId="241D716F" w14:textId="77777777" w:rsidTr="00E55A2F">
        <w:tc>
          <w:tcPr>
            <w:tcW w:w="0" w:type="auto"/>
            <w:hideMark/>
          </w:tcPr>
          <w:p w14:paraId="3BADF46A" w14:textId="77777777" w:rsidR="006B2E46" w:rsidRPr="00870C99" w:rsidRDefault="006B2E46" w:rsidP="00E55A2F">
            <w:pPr>
              <w:spacing w:after="160" w:line="259" w:lineRule="auto"/>
            </w:pPr>
            <w:r w:rsidRPr="00870C99">
              <w:t>description</w:t>
            </w:r>
          </w:p>
        </w:tc>
        <w:tc>
          <w:tcPr>
            <w:tcW w:w="0" w:type="auto"/>
            <w:hideMark/>
          </w:tcPr>
          <w:p w14:paraId="1B864D2B" w14:textId="77777777" w:rsidR="006B2E46" w:rsidRPr="00870C99" w:rsidRDefault="006B2E46" w:rsidP="00E55A2F">
            <w:pPr>
              <w:spacing w:after="160" w:line="259" w:lineRule="auto"/>
            </w:pPr>
            <w:r w:rsidRPr="00870C99">
              <w:t>TEXT</w:t>
            </w:r>
          </w:p>
        </w:tc>
        <w:tc>
          <w:tcPr>
            <w:tcW w:w="0" w:type="auto"/>
            <w:hideMark/>
          </w:tcPr>
          <w:p w14:paraId="0A4B291D" w14:textId="77777777" w:rsidR="006B2E46" w:rsidRPr="00870C99" w:rsidRDefault="006B2E46" w:rsidP="00E55A2F">
            <w:pPr>
              <w:spacing w:after="160" w:line="259" w:lineRule="auto"/>
            </w:pPr>
            <w:r w:rsidRPr="00870C99">
              <w:t>NULL</w:t>
            </w:r>
          </w:p>
        </w:tc>
        <w:tc>
          <w:tcPr>
            <w:tcW w:w="0" w:type="auto"/>
            <w:hideMark/>
          </w:tcPr>
          <w:p w14:paraId="007503BF" w14:textId="77777777" w:rsidR="006B2E46" w:rsidRPr="00870C99" w:rsidRDefault="006B2E46" w:rsidP="00E55A2F">
            <w:pPr>
              <w:spacing w:after="160" w:line="259" w:lineRule="auto"/>
            </w:pPr>
            <w:r w:rsidRPr="00870C99">
              <w:t>Description of the workflow</w:t>
            </w:r>
          </w:p>
        </w:tc>
      </w:tr>
      <w:tr w:rsidR="006B2E46" w:rsidRPr="00870C99" w14:paraId="42272F5D" w14:textId="77777777" w:rsidTr="00E55A2F">
        <w:tc>
          <w:tcPr>
            <w:tcW w:w="0" w:type="auto"/>
            <w:hideMark/>
          </w:tcPr>
          <w:p w14:paraId="189567E6" w14:textId="77777777" w:rsidR="006B2E46" w:rsidRPr="00870C99" w:rsidRDefault="006B2E46" w:rsidP="00E55A2F">
            <w:pPr>
              <w:spacing w:after="160" w:line="259" w:lineRule="auto"/>
            </w:pPr>
            <w:proofErr w:type="spellStart"/>
            <w:r w:rsidRPr="00870C99">
              <w:lastRenderedPageBreak/>
              <w:t>created_at</w:t>
            </w:r>
            <w:proofErr w:type="spellEnd"/>
          </w:p>
        </w:tc>
        <w:tc>
          <w:tcPr>
            <w:tcW w:w="0" w:type="auto"/>
            <w:hideMark/>
          </w:tcPr>
          <w:p w14:paraId="36BFA6DA" w14:textId="77777777" w:rsidR="006B2E46" w:rsidRPr="00870C99" w:rsidRDefault="006B2E46" w:rsidP="00E55A2F">
            <w:pPr>
              <w:spacing w:after="160" w:line="259" w:lineRule="auto"/>
            </w:pPr>
            <w:r w:rsidRPr="00870C99">
              <w:t>TIMESTAMP</w:t>
            </w:r>
          </w:p>
        </w:tc>
        <w:tc>
          <w:tcPr>
            <w:tcW w:w="0" w:type="auto"/>
            <w:hideMark/>
          </w:tcPr>
          <w:p w14:paraId="7170D58B" w14:textId="77777777" w:rsidR="006B2E46" w:rsidRPr="00870C99" w:rsidRDefault="006B2E46" w:rsidP="00E55A2F">
            <w:pPr>
              <w:spacing w:after="160" w:line="259" w:lineRule="auto"/>
            </w:pPr>
            <w:r w:rsidRPr="00870C99">
              <w:t>DEFAULT CURRENT_TIMESTAMP</w:t>
            </w:r>
          </w:p>
        </w:tc>
        <w:tc>
          <w:tcPr>
            <w:tcW w:w="0" w:type="auto"/>
            <w:hideMark/>
          </w:tcPr>
          <w:p w14:paraId="10BD1DA6" w14:textId="77777777" w:rsidR="006B2E46" w:rsidRPr="00870C99" w:rsidRDefault="006B2E46" w:rsidP="00E55A2F">
            <w:pPr>
              <w:spacing w:after="160" w:line="259" w:lineRule="auto"/>
            </w:pPr>
            <w:r w:rsidRPr="00870C99">
              <w:t>Timestamp when the workflow was created</w:t>
            </w:r>
          </w:p>
        </w:tc>
      </w:tr>
      <w:tr w:rsidR="006B2E46" w:rsidRPr="00870C99" w14:paraId="3DFBB4D9" w14:textId="77777777" w:rsidTr="00E55A2F">
        <w:tc>
          <w:tcPr>
            <w:tcW w:w="0" w:type="auto"/>
            <w:hideMark/>
          </w:tcPr>
          <w:p w14:paraId="7450D641"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5C3862CA" w14:textId="77777777" w:rsidR="006B2E46" w:rsidRPr="00870C99" w:rsidRDefault="006B2E46" w:rsidP="00E55A2F">
            <w:pPr>
              <w:spacing w:after="160" w:line="259" w:lineRule="auto"/>
            </w:pPr>
            <w:r w:rsidRPr="00870C99">
              <w:t>TIMESTAMP</w:t>
            </w:r>
          </w:p>
        </w:tc>
        <w:tc>
          <w:tcPr>
            <w:tcW w:w="0" w:type="auto"/>
            <w:hideMark/>
          </w:tcPr>
          <w:p w14:paraId="7A32BDDD"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07AAC95D" w14:textId="77777777" w:rsidR="006B2E46" w:rsidRPr="00870C99" w:rsidRDefault="006B2E46" w:rsidP="00E55A2F">
            <w:pPr>
              <w:spacing w:after="160" w:line="259" w:lineRule="auto"/>
            </w:pPr>
            <w:r w:rsidRPr="00870C99">
              <w:t>Timestamp of the last update to the workflow</w:t>
            </w:r>
          </w:p>
        </w:tc>
      </w:tr>
    </w:tbl>
    <w:p w14:paraId="7C55CE48" w14:textId="77777777" w:rsidR="006B2E46" w:rsidRPr="00870C99" w:rsidRDefault="006B2E46" w:rsidP="006B2E46">
      <w:pPr>
        <w:rPr>
          <w:b/>
          <w:bCs/>
        </w:rPr>
      </w:pPr>
      <w:r w:rsidRPr="00870C99">
        <w:rPr>
          <w:b/>
          <w:bCs/>
        </w:rPr>
        <w:t>7. Version Table</w:t>
      </w:r>
    </w:p>
    <w:tbl>
      <w:tblPr>
        <w:tblStyle w:val="TableGrid"/>
        <w:tblW w:w="0" w:type="auto"/>
        <w:tblLook w:val="04A0" w:firstRow="1" w:lastRow="0" w:firstColumn="1" w:lastColumn="0" w:noHBand="0" w:noVBand="1"/>
      </w:tblPr>
      <w:tblGrid>
        <w:gridCol w:w="1749"/>
        <w:gridCol w:w="1321"/>
        <w:gridCol w:w="4233"/>
        <w:gridCol w:w="3035"/>
      </w:tblGrid>
      <w:tr w:rsidR="006B2E46" w:rsidRPr="00870C99" w14:paraId="4D48C93D" w14:textId="77777777" w:rsidTr="00E55A2F">
        <w:tc>
          <w:tcPr>
            <w:tcW w:w="0" w:type="auto"/>
            <w:hideMark/>
          </w:tcPr>
          <w:p w14:paraId="02D79E1D" w14:textId="77777777" w:rsidR="006B2E46" w:rsidRPr="00870C99" w:rsidRDefault="006B2E46" w:rsidP="00E55A2F">
            <w:pPr>
              <w:spacing w:after="160" w:line="259" w:lineRule="auto"/>
              <w:rPr>
                <w:b/>
                <w:bCs/>
              </w:rPr>
            </w:pPr>
            <w:r w:rsidRPr="00870C99">
              <w:rPr>
                <w:b/>
                <w:bCs/>
              </w:rPr>
              <w:t>Column Name</w:t>
            </w:r>
          </w:p>
        </w:tc>
        <w:tc>
          <w:tcPr>
            <w:tcW w:w="0" w:type="auto"/>
            <w:hideMark/>
          </w:tcPr>
          <w:p w14:paraId="24D97F0D" w14:textId="77777777" w:rsidR="006B2E46" w:rsidRPr="00870C99" w:rsidRDefault="006B2E46" w:rsidP="00E55A2F">
            <w:pPr>
              <w:spacing w:after="160" w:line="259" w:lineRule="auto"/>
              <w:rPr>
                <w:b/>
                <w:bCs/>
              </w:rPr>
            </w:pPr>
            <w:r w:rsidRPr="00870C99">
              <w:rPr>
                <w:b/>
                <w:bCs/>
              </w:rPr>
              <w:t>Data Type</w:t>
            </w:r>
          </w:p>
        </w:tc>
        <w:tc>
          <w:tcPr>
            <w:tcW w:w="0" w:type="auto"/>
            <w:hideMark/>
          </w:tcPr>
          <w:p w14:paraId="46EBD843" w14:textId="77777777" w:rsidR="006B2E46" w:rsidRPr="00870C99" w:rsidRDefault="006B2E46" w:rsidP="00E55A2F">
            <w:pPr>
              <w:spacing w:after="160" w:line="259" w:lineRule="auto"/>
              <w:rPr>
                <w:b/>
                <w:bCs/>
              </w:rPr>
            </w:pPr>
            <w:r w:rsidRPr="00870C99">
              <w:rPr>
                <w:b/>
                <w:bCs/>
              </w:rPr>
              <w:t>Constraints</w:t>
            </w:r>
          </w:p>
        </w:tc>
        <w:tc>
          <w:tcPr>
            <w:tcW w:w="0" w:type="auto"/>
            <w:hideMark/>
          </w:tcPr>
          <w:p w14:paraId="60D45835" w14:textId="77777777" w:rsidR="006B2E46" w:rsidRPr="00870C99" w:rsidRDefault="006B2E46" w:rsidP="00E55A2F">
            <w:pPr>
              <w:spacing w:after="160" w:line="259" w:lineRule="auto"/>
              <w:rPr>
                <w:b/>
                <w:bCs/>
              </w:rPr>
            </w:pPr>
            <w:r w:rsidRPr="00870C99">
              <w:rPr>
                <w:b/>
                <w:bCs/>
              </w:rPr>
              <w:t>Description</w:t>
            </w:r>
          </w:p>
        </w:tc>
      </w:tr>
      <w:tr w:rsidR="006B2E46" w:rsidRPr="00870C99" w14:paraId="2A560A72" w14:textId="77777777" w:rsidTr="00E55A2F">
        <w:tc>
          <w:tcPr>
            <w:tcW w:w="0" w:type="auto"/>
            <w:hideMark/>
          </w:tcPr>
          <w:p w14:paraId="7C5CF6C8" w14:textId="77777777" w:rsidR="006B2E46" w:rsidRPr="00870C99" w:rsidRDefault="006B2E46" w:rsidP="00E55A2F">
            <w:pPr>
              <w:spacing w:after="160" w:line="259" w:lineRule="auto"/>
            </w:pPr>
            <w:proofErr w:type="spellStart"/>
            <w:r w:rsidRPr="00870C99">
              <w:t>version_id</w:t>
            </w:r>
            <w:proofErr w:type="spellEnd"/>
          </w:p>
        </w:tc>
        <w:tc>
          <w:tcPr>
            <w:tcW w:w="0" w:type="auto"/>
            <w:hideMark/>
          </w:tcPr>
          <w:p w14:paraId="15745DC1" w14:textId="77777777" w:rsidR="006B2E46" w:rsidRPr="00870C99" w:rsidRDefault="006B2E46" w:rsidP="00E55A2F">
            <w:pPr>
              <w:spacing w:after="160" w:line="259" w:lineRule="auto"/>
            </w:pPr>
            <w:r w:rsidRPr="00870C99">
              <w:t>INT</w:t>
            </w:r>
          </w:p>
        </w:tc>
        <w:tc>
          <w:tcPr>
            <w:tcW w:w="0" w:type="auto"/>
            <w:hideMark/>
          </w:tcPr>
          <w:p w14:paraId="2C3D7BC6" w14:textId="77777777" w:rsidR="006B2E46" w:rsidRPr="00870C99" w:rsidRDefault="006B2E46" w:rsidP="00E55A2F">
            <w:pPr>
              <w:spacing w:after="160" w:line="259" w:lineRule="auto"/>
            </w:pPr>
            <w:r w:rsidRPr="00870C99">
              <w:t>PRIMARY KEY, AUTO_INCREMENT</w:t>
            </w:r>
          </w:p>
        </w:tc>
        <w:tc>
          <w:tcPr>
            <w:tcW w:w="0" w:type="auto"/>
            <w:hideMark/>
          </w:tcPr>
          <w:p w14:paraId="4DC2196B" w14:textId="77777777" w:rsidR="006B2E46" w:rsidRPr="00870C99" w:rsidRDefault="006B2E46" w:rsidP="00E55A2F">
            <w:pPr>
              <w:spacing w:after="160" w:line="259" w:lineRule="auto"/>
            </w:pPr>
            <w:r w:rsidRPr="00870C99">
              <w:t>Unique identifier for each version</w:t>
            </w:r>
          </w:p>
        </w:tc>
      </w:tr>
      <w:tr w:rsidR="006B2E46" w:rsidRPr="00870C99" w14:paraId="786D471B" w14:textId="77777777" w:rsidTr="00E55A2F">
        <w:tc>
          <w:tcPr>
            <w:tcW w:w="0" w:type="auto"/>
            <w:hideMark/>
          </w:tcPr>
          <w:p w14:paraId="41DB7275" w14:textId="77777777" w:rsidR="006B2E46" w:rsidRPr="00870C99" w:rsidRDefault="006B2E46" w:rsidP="00E55A2F">
            <w:pPr>
              <w:spacing w:after="160" w:line="259" w:lineRule="auto"/>
            </w:pPr>
            <w:proofErr w:type="spellStart"/>
            <w:r w:rsidRPr="00870C99">
              <w:t>document_id</w:t>
            </w:r>
            <w:proofErr w:type="spellEnd"/>
          </w:p>
        </w:tc>
        <w:tc>
          <w:tcPr>
            <w:tcW w:w="0" w:type="auto"/>
            <w:hideMark/>
          </w:tcPr>
          <w:p w14:paraId="1AC2D171" w14:textId="77777777" w:rsidR="006B2E46" w:rsidRPr="00870C99" w:rsidRDefault="006B2E46" w:rsidP="00E55A2F">
            <w:pPr>
              <w:spacing w:after="160" w:line="259" w:lineRule="auto"/>
            </w:pPr>
            <w:r w:rsidRPr="00870C99">
              <w:t>INT</w:t>
            </w:r>
          </w:p>
        </w:tc>
        <w:tc>
          <w:tcPr>
            <w:tcW w:w="0" w:type="auto"/>
            <w:hideMark/>
          </w:tcPr>
          <w:p w14:paraId="3EE994D9" w14:textId="77777777" w:rsidR="006B2E46" w:rsidRPr="00870C99" w:rsidRDefault="006B2E46" w:rsidP="00E55A2F">
            <w:pPr>
              <w:spacing w:after="160" w:line="259" w:lineRule="auto"/>
            </w:pPr>
            <w:r w:rsidRPr="00870C99">
              <w:t>FOREIGN KEY REFERENCES Document(</w:t>
            </w:r>
            <w:proofErr w:type="spellStart"/>
            <w:r w:rsidRPr="00870C99">
              <w:t>document_id</w:t>
            </w:r>
            <w:proofErr w:type="spellEnd"/>
            <w:r w:rsidRPr="00870C99">
              <w:t>)</w:t>
            </w:r>
          </w:p>
        </w:tc>
        <w:tc>
          <w:tcPr>
            <w:tcW w:w="0" w:type="auto"/>
            <w:hideMark/>
          </w:tcPr>
          <w:p w14:paraId="22001689" w14:textId="77777777" w:rsidR="006B2E46" w:rsidRPr="00870C99" w:rsidRDefault="006B2E46" w:rsidP="00E55A2F">
            <w:pPr>
              <w:spacing w:after="160" w:line="259" w:lineRule="auto"/>
            </w:pPr>
            <w:r w:rsidRPr="00870C99">
              <w:t>Reference to the Document table</w:t>
            </w:r>
          </w:p>
        </w:tc>
      </w:tr>
      <w:tr w:rsidR="006B2E46" w:rsidRPr="00870C99" w14:paraId="4D88E239" w14:textId="77777777" w:rsidTr="00E55A2F">
        <w:tc>
          <w:tcPr>
            <w:tcW w:w="0" w:type="auto"/>
            <w:hideMark/>
          </w:tcPr>
          <w:p w14:paraId="134DBFA3" w14:textId="77777777" w:rsidR="006B2E46" w:rsidRPr="00870C99" w:rsidRDefault="006B2E46" w:rsidP="00E55A2F">
            <w:pPr>
              <w:spacing w:after="160" w:line="259" w:lineRule="auto"/>
            </w:pPr>
            <w:proofErr w:type="spellStart"/>
            <w:r w:rsidRPr="00870C99">
              <w:t>version_number</w:t>
            </w:r>
            <w:proofErr w:type="spellEnd"/>
          </w:p>
        </w:tc>
        <w:tc>
          <w:tcPr>
            <w:tcW w:w="0" w:type="auto"/>
            <w:hideMark/>
          </w:tcPr>
          <w:p w14:paraId="28BD8830" w14:textId="77777777" w:rsidR="006B2E46" w:rsidRPr="00870C99" w:rsidRDefault="006B2E46" w:rsidP="00E55A2F">
            <w:pPr>
              <w:spacing w:after="160" w:line="259" w:lineRule="auto"/>
            </w:pPr>
            <w:r w:rsidRPr="00870C99">
              <w:t>INT</w:t>
            </w:r>
          </w:p>
        </w:tc>
        <w:tc>
          <w:tcPr>
            <w:tcW w:w="0" w:type="auto"/>
            <w:hideMark/>
          </w:tcPr>
          <w:p w14:paraId="0A1E6737" w14:textId="77777777" w:rsidR="006B2E46" w:rsidRPr="00870C99" w:rsidRDefault="006B2E46" w:rsidP="00E55A2F">
            <w:pPr>
              <w:spacing w:after="160" w:line="259" w:lineRule="auto"/>
            </w:pPr>
            <w:r w:rsidRPr="00870C99">
              <w:t>NOT NULL</w:t>
            </w:r>
          </w:p>
        </w:tc>
        <w:tc>
          <w:tcPr>
            <w:tcW w:w="0" w:type="auto"/>
            <w:hideMark/>
          </w:tcPr>
          <w:p w14:paraId="4B6A7149" w14:textId="77777777" w:rsidR="006B2E46" w:rsidRPr="00870C99" w:rsidRDefault="006B2E46" w:rsidP="00E55A2F">
            <w:pPr>
              <w:spacing w:after="160" w:line="259" w:lineRule="auto"/>
            </w:pPr>
            <w:r w:rsidRPr="00870C99">
              <w:t>Version number for the document</w:t>
            </w:r>
          </w:p>
        </w:tc>
      </w:tr>
      <w:tr w:rsidR="006B2E46" w:rsidRPr="00870C99" w14:paraId="61A6CA9C" w14:textId="77777777" w:rsidTr="00E55A2F">
        <w:tc>
          <w:tcPr>
            <w:tcW w:w="0" w:type="auto"/>
            <w:hideMark/>
          </w:tcPr>
          <w:p w14:paraId="175B8358"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2CCA8A41" w14:textId="77777777" w:rsidR="006B2E46" w:rsidRPr="00870C99" w:rsidRDefault="006B2E46" w:rsidP="00E55A2F">
            <w:pPr>
              <w:spacing w:after="160" w:line="259" w:lineRule="auto"/>
            </w:pPr>
            <w:r w:rsidRPr="00870C99">
              <w:t>TIMESTAMP</w:t>
            </w:r>
          </w:p>
        </w:tc>
        <w:tc>
          <w:tcPr>
            <w:tcW w:w="0" w:type="auto"/>
            <w:hideMark/>
          </w:tcPr>
          <w:p w14:paraId="7126BDCC" w14:textId="77777777" w:rsidR="006B2E46" w:rsidRPr="00870C99" w:rsidRDefault="006B2E46" w:rsidP="00E55A2F">
            <w:pPr>
              <w:spacing w:after="160" w:line="259" w:lineRule="auto"/>
            </w:pPr>
            <w:r w:rsidRPr="00870C99">
              <w:t>DEFAULT CURRENT_TIMESTAMP</w:t>
            </w:r>
          </w:p>
        </w:tc>
        <w:tc>
          <w:tcPr>
            <w:tcW w:w="0" w:type="auto"/>
            <w:hideMark/>
          </w:tcPr>
          <w:p w14:paraId="764C214F" w14:textId="77777777" w:rsidR="006B2E46" w:rsidRPr="00870C99" w:rsidRDefault="006B2E46" w:rsidP="00E55A2F">
            <w:pPr>
              <w:spacing w:after="160" w:line="259" w:lineRule="auto"/>
            </w:pPr>
            <w:r w:rsidRPr="00870C99">
              <w:t>Timestamp when the version was created</w:t>
            </w:r>
          </w:p>
        </w:tc>
      </w:tr>
      <w:tr w:rsidR="006B2E46" w:rsidRPr="00870C99" w14:paraId="6B8634D4" w14:textId="77777777" w:rsidTr="00E55A2F">
        <w:tc>
          <w:tcPr>
            <w:tcW w:w="0" w:type="auto"/>
            <w:hideMark/>
          </w:tcPr>
          <w:p w14:paraId="56B7A6B3" w14:textId="77777777" w:rsidR="006B2E46" w:rsidRPr="00870C99" w:rsidRDefault="006B2E46" w:rsidP="00E55A2F">
            <w:pPr>
              <w:spacing w:after="160" w:line="259" w:lineRule="auto"/>
            </w:pPr>
            <w:r w:rsidRPr="00870C99">
              <w:t>content</w:t>
            </w:r>
          </w:p>
        </w:tc>
        <w:tc>
          <w:tcPr>
            <w:tcW w:w="0" w:type="auto"/>
            <w:hideMark/>
          </w:tcPr>
          <w:p w14:paraId="5E830DAC" w14:textId="77777777" w:rsidR="006B2E46" w:rsidRPr="00870C99" w:rsidRDefault="006B2E46" w:rsidP="00E55A2F">
            <w:pPr>
              <w:spacing w:after="160" w:line="259" w:lineRule="auto"/>
            </w:pPr>
            <w:r w:rsidRPr="00870C99">
              <w:t>TEXT</w:t>
            </w:r>
          </w:p>
        </w:tc>
        <w:tc>
          <w:tcPr>
            <w:tcW w:w="0" w:type="auto"/>
            <w:hideMark/>
          </w:tcPr>
          <w:p w14:paraId="64B067DC" w14:textId="77777777" w:rsidR="006B2E46" w:rsidRPr="00870C99" w:rsidRDefault="006B2E46" w:rsidP="00E55A2F">
            <w:pPr>
              <w:spacing w:after="160" w:line="259" w:lineRule="auto"/>
            </w:pPr>
            <w:r w:rsidRPr="00870C99">
              <w:t>NULL</w:t>
            </w:r>
          </w:p>
        </w:tc>
        <w:tc>
          <w:tcPr>
            <w:tcW w:w="0" w:type="auto"/>
            <w:hideMark/>
          </w:tcPr>
          <w:p w14:paraId="5E8D3DBC" w14:textId="77777777" w:rsidR="006B2E46" w:rsidRPr="00870C99" w:rsidRDefault="006B2E46" w:rsidP="00E55A2F">
            <w:pPr>
              <w:spacing w:after="160" w:line="259" w:lineRule="auto"/>
            </w:pPr>
            <w:r w:rsidRPr="00870C99">
              <w:t>Content of the document version</w:t>
            </w:r>
          </w:p>
        </w:tc>
      </w:tr>
    </w:tbl>
    <w:p w14:paraId="16A59990" w14:textId="77777777" w:rsidR="006B2E46" w:rsidRPr="00870C99" w:rsidRDefault="006B2E46" w:rsidP="006B2E46">
      <w:pPr>
        <w:rPr>
          <w:b/>
          <w:bCs/>
        </w:rPr>
      </w:pPr>
      <w:r w:rsidRPr="00870C99">
        <w:rPr>
          <w:b/>
          <w:bCs/>
        </w:rPr>
        <w:t>8. Notification Table</w:t>
      </w:r>
    </w:p>
    <w:tbl>
      <w:tblPr>
        <w:tblStyle w:val="TableGrid"/>
        <w:tblW w:w="0" w:type="auto"/>
        <w:tblLook w:val="04A0" w:firstRow="1" w:lastRow="0" w:firstColumn="1" w:lastColumn="0" w:noHBand="0" w:noVBand="1"/>
      </w:tblPr>
      <w:tblGrid>
        <w:gridCol w:w="1621"/>
        <w:gridCol w:w="1532"/>
        <w:gridCol w:w="3391"/>
        <w:gridCol w:w="3794"/>
      </w:tblGrid>
      <w:tr w:rsidR="006B2E46" w:rsidRPr="00870C99" w14:paraId="2AD3CD24" w14:textId="77777777" w:rsidTr="00E55A2F">
        <w:tc>
          <w:tcPr>
            <w:tcW w:w="0" w:type="auto"/>
            <w:hideMark/>
          </w:tcPr>
          <w:p w14:paraId="6A00D631" w14:textId="77777777" w:rsidR="006B2E46" w:rsidRPr="00870C99" w:rsidRDefault="006B2E46" w:rsidP="00E55A2F">
            <w:pPr>
              <w:spacing w:after="160" w:line="259" w:lineRule="auto"/>
              <w:rPr>
                <w:b/>
                <w:bCs/>
              </w:rPr>
            </w:pPr>
            <w:r w:rsidRPr="00870C99">
              <w:rPr>
                <w:b/>
                <w:bCs/>
              </w:rPr>
              <w:t>Column Name</w:t>
            </w:r>
          </w:p>
        </w:tc>
        <w:tc>
          <w:tcPr>
            <w:tcW w:w="0" w:type="auto"/>
            <w:hideMark/>
          </w:tcPr>
          <w:p w14:paraId="3D260E70" w14:textId="77777777" w:rsidR="006B2E46" w:rsidRPr="00870C99" w:rsidRDefault="006B2E46" w:rsidP="00E55A2F">
            <w:pPr>
              <w:spacing w:after="160" w:line="259" w:lineRule="auto"/>
              <w:rPr>
                <w:b/>
                <w:bCs/>
              </w:rPr>
            </w:pPr>
            <w:r w:rsidRPr="00870C99">
              <w:rPr>
                <w:b/>
                <w:bCs/>
              </w:rPr>
              <w:t>Data Type</w:t>
            </w:r>
          </w:p>
        </w:tc>
        <w:tc>
          <w:tcPr>
            <w:tcW w:w="0" w:type="auto"/>
            <w:hideMark/>
          </w:tcPr>
          <w:p w14:paraId="7804A318" w14:textId="77777777" w:rsidR="006B2E46" w:rsidRPr="00870C99" w:rsidRDefault="006B2E46" w:rsidP="00E55A2F">
            <w:pPr>
              <w:spacing w:after="160" w:line="259" w:lineRule="auto"/>
              <w:rPr>
                <w:b/>
                <w:bCs/>
              </w:rPr>
            </w:pPr>
            <w:r w:rsidRPr="00870C99">
              <w:rPr>
                <w:b/>
                <w:bCs/>
              </w:rPr>
              <w:t>Constraints</w:t>
            </w:r>
          </w:p>
        </w:tc>
        <w:tc>
          <w:tcPr>
            <w:tcW w:w="0" w:type="auto"/>
            <w:hideMark/>
          </w:tcPr>
          <w:p w14:paraId="64F1C9B3" w14:textId="77777777" w:rsidR="006B2E46" w:rsidRPr="00870C99" w:rsidRDefault="006B2E46" w:rsidP="00E55A2F">
            <w:pPr>
              <w:spacing w:after="160" w:line="259" w:lineRule="auto"/>
              <w:rPr>
                <w:b/>
                <w:bCs/>
              </w:rPr>
            </w:pPr>
            <w:r w:rsidRPr="00870C99">
              <w:rPr>
                <w:b/>
                <w:bCs/>
              </w:rPr>
              <w:t>Description</w:t>
            </w:r>
          </w:p>
        </w:tc>
      </w:tr>
      <w:tr w:rsidR="006B2E46" w:rsidRPr="00870C99" w14:paraId="2E41C979" w14:textId="77777777" w:rsidTr="00E55A2F">
        <w:tc>
          <w:tcPr>
            <w:tcW w:w="0" w:type="auto"/>
            <w:hideMark/>
          </w:tcPr>
          <w:p w14:paraId="1A71B440" w14:textId="77777777" w:rsidR="006B2E46" w:rsidRPr="00870C99" w:rsidRDefault="006B2E46" w:rsidP="00E55A2F">
            <w:pPr>
              <w:spacing w:after="160" w:line="259" w:lineRule="auto"/>
            </w:pPr>
            <w:proofErr w:type="spellStart"/>
            <w:r w:rsidRPr="00870C99">
              <w:t>notification_id</w:t>
            </w:r>
            <w:proofErr w:type="spellEnd"/>
          </w:p>
        </w:tc>
        <w:tc>
          <w:tcPr>
            <w:tcW w:w="0" w:type="auto"/>
            <w:hideMark/>
          </w:tcPr>
          <w:p w14:paraId="171CAA62" w14:textId="77777777" w:rsidR="006B2E46" w:rsidRPr="00870C99" w:rsidRDefault="006B2E46" w:rsidP="00E55A2F">
            <w:pPr>
              <w:spacing w:after="160" w:line="259" w:lineRule="auto"/>
            </w:pPr>
            <w:r w:rsidRPr="00870C99">
              <w:t>INT</w:t>
            </w:r>
          </w:p>
        </w:tc>
        <w:tc>
          <w:tcPr>
            <w:tcW w:w="0" w:type="auto"/>
            <w:hideMark/>
          </w:tcPr>
          <w:p w14:paraId="41C12EBE" w14:textId="77777777" w:rsidR="006B2E46" w:rsidRPr="00870C99" w:rsidRDefault="006B2E46" w:rsidP="00E55A2F">
            <w:pPr>
              <w:spacing w:after="160" w:line="259" w:lineRule="auto"/>
            </w:pPr>
            <w:r w:rsidRPr="00870C99">
              <w:t>PRIMARY KEY, AUTO_INCREMENT</w:t>
            </w:r>
          </w:p>
        </w:tc>
        <w:tc>
          <w:tcPr>
            <w:tcW w:w="0" w:type="auto"/>
            <w:hideMark/>
          </w:tcPr>
          <w:p w14:paraId="2B2B1142" w14:textId="77777777" w:rsidR="006B2E46" w:rsidRPr="00870C99" w:rsidRDefault="006B2E46" w:rsidP="00E55A2F">
            <w:pPr>
              <w:spacing w:after="160" w:line="259" w:lineRule="auto"/>
            </w:pPr>
            <w:r w:rsidRPr="00870C99">
              <w:t>Unique identifier for each notification</w:t>
            </w:r>
          </w:p>
        </w:tc>
      </w:tr>
      <w:tr w:rsidR="006B2E46" w:rsidRPr="00870C99" w14:paraId="6A1F8720" w14:textId="77777777" w:rsidTr="00E55A2F">
        <w:tc>
          <w:tcPr>
            <w:tcW w:w="0" w:type="auto"/>
            <w:hideMark/>
          </w:tcPr>
          <w:p w14:paraId="2CDAFF26" w14:textId="77777777" w:rsidR="006B2E46" w:rsidRPr="00870C99" w:rsidRDefault="006B2E46" w:rsidP="00E55A2F">
            <w:pPr>
              <w:spacing w:after="160" w:line="259" w:lineRule="auto"/>
            </w:pPr>
            <w:proofErr w:type="spellStart"/>
            <w:r w:rsidRPr="00870C99">
              <w:t>user_id</w:t>
            </w:r>
            <w:proofErr w:type="spellEnd"/>
          </w:p>
        </w:tc>
        <w:tc>
          <w:tcPr>
            <w:tcW w:w="0" w:type="auto"/>
            <w:hideMark/>
          </w:tcPr>
          <w:p w14:paraId="687B26A0" w14:textId="77777777" w:rsidR="006B2E46" w:rsidRPr="00870C99" w:rsidRDefault="006B2E46" w:rsidP="00E55A2F">
            <w:pPr>
              <w:spacing w:after="160" w:line="259" w:lineRule="auto"/>
            </w:pPr>
            <w:r w:rsidRPr="00870C99">
              <w:t>INT</w:t>
            </w:r>
          </w:p>
        </w:tc>
        <w:tc>
          <w:tcPr>
            <w:tcW w:w="0" w:type="auto"/>
            <w:hideMark/>
          </w:tcPr>
          <w:p w14:paraId="5785AF73" w14:textId="77777777" w:rsidR="006B2E46" w:rsidRPr="00870C99" w:rsidRDefault="006B2E46" w:rsidP="00E55A2F">
            <w:pPr>
              <w:spacing w:after="160" w:line="259" w:lineRule="auto"/>
            </w:pPr>
            <w:r w:rsidRPr="00870C99">
              <w:t>FOREIGN KEY REFERENCES User(</w:t>
            </w:r>
            <w:proofErr w:type="spellStart"/>
            <w:r w:rsidRPr="00870C99">
              <w:t>user_id</w:t>
            </w:r>
            <w:proofErr w:type="spellEnd"/>
            <w:r w:rsidRPr="00870C99">
              <w:t>)</w:t>
            </w:r>
          </w:p>
        </w:tc>
        <w:tc>
          <w:tcPr>
            <w:tcW w:w="0" w:type="auto"/>
            <w:hideMark/>
          </w:tcPr>
          <w:p w14:paraId="3EA8BB20" w14:textId="77777777" w:rsidR="006B2E46" w:rsidRPr="00870C99" w:rsidRDefault="006B2E46" w:rsidP="00E55A2F">
            <w:pPr>
              <w:spacing w:after="160" w:line="259" w:lineRule="auto"/>
            </w:pPr>
            <w:r w:rsidRPr="00870C99">
              <w:t>Reference to the User table (who receives the notification)</w:t>
            </w:r>
          </w:p>
        </w:tc>
      </w:tr>
      <w:tr w:rsidR="006B2E46" w:rsidRPr="00870C99" w14:paraId="166745D4" w14:textId="77777777" w:rsidTr="00E55A2F">
        <w:tc>
          <w:tcPr>
            <w:tcW w:w="0" w:type="auto"/>
            <w:hideMark/>
          </w:tcPr>
          <w:p w14:paraId="568FC1EC" w14:textId="77777777" w:rsidR="006B2E46" w:rsidRPr="00870C99" w:rsidRDefault="006B2E46" w:rsidP="00E55A2F">
            <w:pPr>
              <w:spacing w:after="160" w:line="259" w:lineRule="auto"/>
            </w:pPr>
            <w:r w:rsidRPr="00870C99">
              <w:t>message</w:t>
            </w:r>
          </w:p>
        </w:tc>
        <w:tc>
          <w:tcPr>
            <w:tcW w:w="0" w:type="auto"/>
            <w:hideMark/>
          </w:tcPr>
          <w:p w14:paraId="640F58C4" w14:textId="77777777" w:rsidR="006B2E46" w:rsidRPr="00870C99" w:rsidRDefault="006B2E46" w:rsidP="00E55A2F">
            <w:pPr>
              <w:spacing w:after="160" w:line="259" w:lineRule="auto"/>
            </w:pPr>
            <w:r w:rsidRPr="00870C99">
              <w:t>TEXT</w:t>
            </w:r>
          </w:p>
        </w:tc>
        <w:tc>
          <w:tcPr>
            <w:tcW w:w="0" w:type="auto"/>
            <w:hideMark/>
          </w:tcPr>
          <w:p w14:paraId="3BCD55D5" w14:textId="77777777" w:rsidR="006B2E46" w:rsidRPr="00870C99" w:rsidRDefault="006B2E46" w:rsidP="00E55A2F">
            <w:pPr>
              <w:spacing w:after="160" w:line="259" w:lineRule="auto"/>
            </w:pPr>
            <w:r w:rsidRPr="00870C99">
              <w:t>NOT NULL</w:t>
            </w:r>
          </w:p>
        </w:tc>
        <w:tc>
          <w:tcPr>
            <w:tcW w:w="0" w:type="auto"/>
            <w:hideMark/>
          </w:tcPr>
          <w:p w14:paraId="4F62A52B" w14:textId="77777777" w:rsidR="006B2E46" w:rsidRPr="00870C99" w:rsidRDefault="006B2E46" w:rsidP="00E55A2F">
            <w:pPr>
              <w:spacing w:after="160" w:line="259" w:lineRule="auto"/>
            </w:pPr>
            <w:r w:rsidRPr="00870C99">
              <w:t>Message content of the notification</w:t>
            </w:r>
          </w:p>
        </w:tc>
      </w:tr>
      <w:tr w:rsidR="006B2E46" w:rsidRPr="00870C99" w14:paraId="5378418D" w14:textId="77777777" w:rsidTr="00E55A2F">
        <w:tc>
          <w:tcPr>
            <w:tcW w:w="0" w:type="auto"/>
            <w:hideMark/>
          </w:tcPr>
          <w:p w14:paraId="12EE9C60" w14:textId="77777777" w:rsidR="006B2E46" w:rsidRPr="00870C99" w:rsidRDefault="006B2E46" w:rsidP="00E55A2F">
            <w:pPr>
              <w:spacing w:after="160" w:line="259" w:lineRule="auto"/>
            </w:pPr>
            <w:r w:rsidRPr="00870C99">
              <w:t>status</w:t>
            </w:r>
          </w:p>
        </w:tc>
        <w:tc>
          <w:tcPr>
            <w:tcW w:w="0" w:type="auto"/>
            <w:hideMark/>
          </w:tcPr>
          <w:p w14:paraId="66F1D7DA" w14:textId="77777777" w:rsidR="006B2E46" w:rsidRPr="00870C99" w:rsidRDefault="006B2E46" w:rsidP="00E55A2F">
            <w:pPr>
              <w:spacing w:after="160" w:line="259" w:lineRule="auto"/>
            </w:pPr>
            <w:proofErr w:type="gramStart"/>
            <w:r w:rsidRPr="00870C99">
              <w:t>VARCHAR(</w:t>
            </w:r>
            <w:proofErr w:type="gramEnd"/>
            <w:r w:rsidRPr="00870C99">
              <w:t>20)</w:t>
            </w:r>
          </w:p>
        </w:tc>
        <w:tc>
          <w:tcPr>
            <w:tcW w:w="0" w:type="auto"/>
            <w:hideMark/>
          </w:tcPr>
          <w:p w14:paraId="66F2C340" w14:textId="77777777" w:rsidR="006B2E46" w:rsidRPr="00870C99" w:rsidRDefault="006B2E46" w:rsidP="00E55A2F">
            <w:pPr>
              <w:spacing w:after="160" w:line="259" w:lineRule="auto"/>
            </w:pPr>
            <w:r w:rsidRPr="00870C99">
              <w:t>DEFAULT 'UNREAD'</w:t>
            </w:r>
          </w:p>
        </w:tc>
        <w:tc>
          <w:tcPr>
            <w:tcW w:w="0" w:type="auto"/>
            <w:hideMark/>
          </w:tcPr>
          <w:p w14:paraId="0A394E29" w14:textId="77777777" w:rsidR="006B2E46" w:rsidRPr="00870C99" w:rsidRDefault="006B2E46" w:rsidP="00E55A2F">
            <w:pPr>
              <w:spacing w:after="160" w:line="259" w:lineRule="auto"/>
            </w:pPr>
            <w:r w:rsidRPr="00870C99">
              <w:t>Status of the notification (e.g., READ, UNREAD)</w:t>
            </w:r>
          </w:p>
        </w:tc>
      </w:tr>
      <w:tr w:rsidR="006B2E46" w:rsidRPr="00870C99" w14:paraId="6F818F00" w14:textId="77777777" w:rsidTr="00E55A2F">
        <w:tc>
          <w:tcPr>
            <w:tcW w:w="0" w:type="auto"/>
            <w:hideMark/>
          </w:tcPr>
          <w:p w14:paraId="4777A313"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53B7FC79" w14:textId="77777777" w:rsidR="006B2E46" w:rsidRPr="00870C99" w:rsidRDefault="006B2E46" w:rsidP="00E55A2F">
            <w:pPr>
              <w:spacing w:after="160" w:line="259" w:lineRule="auto"/>
            </w:pPr>
            <w:r w:rsidRPr="00870C99">
              <w:t>TIMESTAMP</w:t>
            </w:r>
          </w:p>
        </w:tc>
        <w:tc>
          <w:tcPr>
            <w:tcW w:w="0" w:type="auto"/>
            <w:hideMark/>
          </w:tcPr>
          <w:p w14:paraId="545D8F5D" w14:textId="77777777" w:rsidR="006B2E46" w:rsidRPr="00870C99" w:rsidRDefault="006B2E46" w:rsidP="00E55A2F">
            <w:pPr>
              <w:spacing w:after="160" w:line="259" w:lineRule="auto"/>
            </w:pPr>
            <w:r w:rsidRPr="00870C99">
              <w:t>DEFAULT CURRENT_TIMESTAMP</w:t>
            </w:r>
          </w:p>
        </w:tc>
        <w:tc>
          <w:tcPr>
            <w:tcW w:w="0" w:type="auto"/>
            <w:hideMark/>
          </w:tcPr>
          <w:p w14:paraId="2451C1B9" w14:textId="77777777" w:rsidR="006B2E46" w:rsidRPr="00870C99" w:rsidRDefault="006B2E46" w:rsidP="00E55A2F">
            <w:pPr>
              <w:spacing w:after="160" w:line="259" w:lineRule="auto"/>
            </w:pPr>
            <w:r w:rsidRPr="00870C99">
              <w:t>Timestamp when the notification was created</w:t>
            </w:r>
          </w:p>
        </w:tc>
      </w:tr>
    </w:tbl>
    <w:p w14:paraId="5857E710" w14:textId="77777777" w:rsidR="006B2E46" w:rsidRPr="00870C99" w:rsidRDefault="006B2E46" w:rsidP="006B2E46">
      <w:pPr>
        <w:rPr>
          <w:b/>
          <w:bCs/>
        </w:rPr>
      </w:pPr>
      <w:r w:rsidRPr="00870C99">
        <w:rPr>
          <w:b/>
          <w:bCs/>
        </w:rPr>
        <w:t xml:space="preserve">9. </w:t>
      </w:r>
      <w:proofErr w:type="spellStart"/>
      <w:r w:rsidRPr="00870C99">
        <w:rPr>
          <w:b/>
          <w:bCs/>
        </w:rPr>
        <w:t>AuditTrail</w:t>
      </w:r>
      <w:proofErr w:type="spellEnd"/>
      <w:r w:rsidRPr="00870C99">
        <w:rPr>
          <w:b/>
          <w:bCs/>
        </w:rPr>
        <w:t xml:space="preserve"> Table</w:t>
      </w:r>
    </w:p>
    <w:tbl>
      <w:tblPr>
        <w:tblStyle w:val="TableGrid"/>
        <w:tblW w:w="0" w:type="auto"/>
        <w:tblLook w:val="04A0" w:firstRow="1" w:lastRow="0" w:firstColumn="1" w:lastColumn="0" w:noHBand="0" w:noVBand="1"/>
      </w:tblPr>
      <w:tblGrid>
        <w:gridCol w:w="1567"/>
        <w:gridCol w:w="1532"/>
        <w:gridCol w:w="3985"/>
        <w:gridCol w:w="3254"/>
      </w:tblGrid>
      <w:tr w:rsidR="006B2E46" w:rsidRPr="00870C99" w14:paraId="74A4CCAC" w14:textId="77777777" w:rsidTr="00E55A2F">
        <w:tc>
          <w:tcPr>
            <w:tcW w:w="0" w:type="auto"/>
            <w:hideMark/>
          </w:tcPr>
          <w:p w14:paraId="3F483897" w14:textId="77777777" w:rsidR="006B2E46" w:rsidRPr="00870C99" w:rsidRDefault="006B2E46" w:rsidP="00E55A2F">
            <w:pPr>
              <w:spacing w:after="160" w:line="259" w:lineRule="auto"/>
              <w:rPr>
                <w:b/>
                <w:bCs/>
              </w:rPr>
            </w:pPr>
            <w:r w:rsidRPr="00870C99">
              <w:rPr>
                <w:b/>
                <w:bCs/>
              </w:rPr>
              <w:t>Column Name</w:t>
            </w:r>
          </w:p>
        </w:tc>
        <w:tc>
          <w:tcPr>
            <w:tcW w:w="0" w:type="auto"/>
            <w:hideMark/>
          </w:tcPr>
          <w:p w14:paraId="50AFC249" w14:textId="77777777" w:rsidR="006B2E46" w:rsidRPr="00870C99" w:rsidRDefault="006B2E46" w:rsidP="00E55A2F">
            <w:pPr>
              <w:spacing w:after="160" w:line="259" w:lineRule="auto"/>
              <w:rPr>
                <w:b/>
                <w:bCs/>
              </w:rPr>
            </w:pPr>
            <w:r w:rsidRPr="00870C99">
              <w:rPr>
                <w:b/>
                <w:bCs/>
              </w:rPr>
              <w:t>Data Type</w:t>
            </w:r>
          </w:p>
        </w:tc>
        <w:tc>
          <w:tcPr>
            <w:tcW w:w="0" w:type="auto"/>
            <w:hideMark/>
          </w:tcPr>
          <w:p w14:paraId="01BD44AA" w14:textId="77777777" w:rsidR="006B2E46" w:rsidRPr="00870C99" w:rsidRDefault="006B2E46" w:rsidP="00E55A2F">
            <w:pPr>
              <w:spacing w:after="160" w:line="259" w:lineRule="auto"/>
              <w:rPr>
                <w:b/>
                <w:bCs/>
              </w:rPr>
            </w:pPr>
            <w:r w:rsidRPr="00870C99">
              <w:rPr>
                <w:b/>
                <w:bCs/>
              </w:rPr>
              <w:t>Constraints</w:t>
            </w:r>
          </w:p>
        </w:tc>
        <w:tc>
          <w:tcPr>
            <w:tcW w:w="0" w:type="auto"/>
            <w:hideMark/>
          </w:tcPr>
          <w:p w14:paraId="54FFCE93" w14:textId="77777777" w:rsidR="006B2E46" w:rsidRPr="00870C99" w:rsidRDefault="006B2E46" w:rsidP="00E55A2F">
            <w:pPr>
              <w:spacing w:after="160" w:line="259" w:lineRule="auto"/>
              <w:rPr>
                <w:b/>
                <w:bCs/>
              </w:rPr>
            </w:pPr>
            <w:r w:rsidRPr="00870C99">
              <w:rPr>
                <w:b/>
                <w:bCs/>
              </w:rPr>
              <w:t>Description</w:t>
            </w:r>
          </w:p>
        </w:tc>
      </w:tr>
      <w:tr w:rsidR="006B2E46" w:rsidRPr="00870C99" w14:paraId="6142E105" w14:textId="77777777" w:rsidTr="00E55A2F">
        <w:tc>
          <w:tcPr>
            <w:tcW w:w="0" w:type="auto"/>
            <w:hideMark/>
          </w:tcPr>
          <w:p w14:paraId="714CC935" w14:textId="77777777" w:rsidR="006B2E46" w:rsidRPr="00870C99" w:rsidRDefault="006B2E46" w:rsidP="00E55A2F">
            <w:pPr>
              <w:spacing w:after="160" w:line="259" w:lineRule="auto"/>
            </w:pPr>
            <w:proofErr w:type="spellStart"/>
            <w:r w:rsidRPr="00870C99">
              <w:t>audit_id</w:t>
            </w:r>
            <w:proofErr w:type="spellEnd"/>
          </w:p>
        </w:tc>
        <w:tc>
          <w:tcPr>
            <w:tcW w:w="0" w:type="auto"/>
            <w:hideMark/>
          </w:tcPr>
          <w:p w14:paraId="29CFF7A8" w14:textId="77777777" w:rsidR="006B2E46" w:rsidRPr="00870C99" w:rsidRDefault="006B2E46" w:rsidP="00E55A2F">
            <w:pPr>
              <w:spacing w:after="160" w:line="259" w:lineRule="auto"/>
            </w:pPr>
            <w:r w:rsidRPr="00870C99">
              <w:t>INT</w:t>
            </w:r>
          </w:p>
        </w:tc>
        <w:tc>
          <w:tcPr>
            <w:tcW w:w="0" w:type="auto"/>
            <w:hideMark/>
          </w:tcPr>
          <w:p w14:paraId="2A5CB62F" w14:textId="77777777" w:rsidR="006B2E46" w:rsidRPr="00870C99" w:rsidRDefault="006B2E46" w:rsidP="00E55A2F">
            <w:pPr>
              <w:spacing w:after="160" w:line="259" w:lineRule="auto"/>
            </w:pPr>
            <w:r w:rsidRPr="00870C99">
              <w:t>PRIMARY KEY, AUTO_INCREMENT</w:t>
            </w:r>
          </w:p>
        </w:tc>
        <w:tc>
          <w:tcPr>
            <w:tcW w:w="0" w:type="auto"/>
            <w:hideMark/>
          </w:tcPr>
          <w:p w14:paraId="41C5EDDC" w14:textId="77777777" w:rsidR="006B2E46" w:rsidRPr="00870C99" w:rsidRDefault="006B2E46" w:rsidP="00E55A2F">
            <w:pPr>
              <w:spacing w:after="160" w:line="259" w:lineRule="auto"/>
            </w:pPr>
            <w:r w:rsidRPr="00870C99">
              <w:t>Unique identifier for each audit entry</w:t>
            </w:r>
          </w:p>
        </w:tc>
      </w:tr>
      <w:tr w:rsidR="006B2E46" w:rsidRPr="00870C99" w14:paraId="5C5285C5" w14:textId="77777777" w:rsidTr="00E55A2F">
        <w:tc>
          <w:tcPr>
            <w:tcW w:w="0" w:type="auto"/>
            <w:hideMark/>
          </w:tcPr>
          <w:p w14:paraId="5DBF5D53" w14:textId="77777777" w:rsidR="006B2E46" w:rsidRPr="00870C99" w:rsidRDefault="006B2E46" w:rsidP="00E55A2F">
            <w:pPr>
              <w:spacing w:after="160" w:line="259" w:lineRule="auto"/>
            </w:pPr>
            <w:proofErr w:type="spellStart"/>
            <w:r w:rsidRPr="00870C99">
              <w:t>user_id</w:t>
            </w:r>
            <w:proofErr w:type="spellEnd"/>
          </w:p>
        </w:tc>
        <w:tc>
          <w:tcPr>
            <w:tcW w:w="0" w:type="auto"/>
            <w:hideMark/>
          </w:tcPr>
          <w:p w14:paraId="116C1132" w14:textId="77777777" w:rsidR="006B2E46" w:rsidRPr="00870C99" w:rsidRDefault="006B2E46" w:rsidP="00E55A2F">
            <w:pPr>
              <w:spacing w:after="160" w:line="259" w:lineRule="auto"/>
            </w:pPr>
            <w:r w:rsidRPr="00870C99">
              <w:t>INT</w:t>
            </w:r>
          </w:p>
        </w:tc>
        <w:tc>
          <w:tcPr>
            <w:tcW w:w="0" w:type="auto"/>
            <w:hideMark/>
          </w:tcPr>
          <w:p w14:paraId="79DC6F0C" w14:textId="77777777" w:rsidR="006B2E46" w:rsidRPr="00870C99" w:rsidRDefault="006B2E46" w:rsidP="00E55A2F">
            <w:pPr>
              <w:spacing w:after="160" w:line="259" w:lineRule="auto"/>
            </w:pPr>
            <w:r w:rsidRPr="00870C99">
              <w:t>FOREIGN KEY REFERENCES User(</w:t>
            </w:r>
            <w:proofErr w:type="spellStart"/>
            <w:r w:rsidRPr="00870C99">
              <w:t>user_id</w:t>
            </w:r>
            <w:proofErr w:type="spellEnd"/>
            <w:r w:rsidRPr="00870C99">
              <w:t>)</w:t>
            </w:r>
          </w:p>
        </w:tc>
        <w:tc>
          <w:tcPr>
            <w:tcW w:w="0" w:type="auto"/>
            <w:hideMark/>
          </w:tcPr>
          <w:p w14:paraId="189D0EEE" w14:textId="77777777" w:rsidR="006B2E46" w:rsidRPr="00870C99" w:rsidRDefault="006B2E46" w:rsidP="00E55A2F">
            <w:pPr>
              <w:spacing w:after="160" w:line="259" w:lineRule="auto"/>
            </w:pPr>
            <w:r w:rsidRPr="00870C99">
              <w:t>Reference to the User table (who made the change)</w:t>
            </w:r>
          </w:p>
        </w:tc>
      </w:tr>
      <w:tr w:rsidR="006B2E46" w:rsidRPr="00870C99" w14:paraId="6F07BDFF" w14:textId="77777777" w:rsidTr="00E55A2F">
        <w:tc>
          <w:tcPr>
            <w:tcW w:w="0" w:type="auto"/>
            <w:hideMark/>
          </w:tcPr>
          <w:p w14:paraId="64E2B114" w14:textId="77777777" w:rsidR="006B2E46" w:rsidRPr="00870C99" w:rsidRDefault="006B2E46" w:rsidP="00E55A2F">
            <w:pPr>
              <w:spacing w:after="160" w:line="259" w:lineRule="auto"/>
            </w:pPr>
            <w:proofErr w:type="spellStart"/>
            <w:r w:rsidRPr="00870C99">
              <w:t>document_id</w:t>
            </w:r>
            <w:proofErr w:type="spellEnd"/>
          </w:p>
        </w:tc>
        <w:tc>
          <w:tcPr>
            <w:tcW w:w="0" w:type="auto"/>
            <w:hideMark/>
          </w:tcPr>
          <w:p w14:paraId="67B03649" w14:textId="77777777" w:rsidR="006B2E46" w:rsidRPr="00870C99" w:rsidRDefault="006B2E46" w:rsidP="00E55A2F">
            <w:pPr>
              <w:spacing w:after="160" w:line="259" w:lineRule="auto"/>
            </w:pPr>
            <w:r w:rsidRPr="00870C99">
              <w:t>INT</w:t>
            </w:r>
          </w:p>
        </w:tc>
        <w:tc>
          <w:tcPr>
            <w:tcW w:w="0" w:type="auto"/>
            <w:hideMark/>
          </w:tcPr>
          <w:p w14:paraId="6E1F8F8B" w14:textId="77777777" w:rsidR="006B2E46" w:rsidRPr="00870C99" w:rsidRDefault="006B2E46" w:rsidP="00E55A2F">
            <w:pPr>
              <w:spacing w:after="160" w:line="259" w:lineRule="auto"/>
            </w:pPr>
            <w:r w:rsidRPr="00870C99">
              <w:t>FOREIGN KEY REFERENCES Document(</w:t>
            </w:r>
            <w:proofErr w:type="spellStart"/>
            <w:r w:rsidRPr="00870C99">
              <w:t>document_id</w:t>
            </w:r>
            <w:proofErr w:type="spellEnd"/>
            <w:r w:rsidRPr="00870C99">
              <w:t>)</w:t>
            </w:r>
          </w:p>
        </w:tc>
        <w:tc>
          <w:tcPr>
            <w:tcW w:w="0" w:type="auto"/>
            <w:hideMark/>
          </w:tcPr>
          <w:p w14:paraId="4BD2BF75" w14:textId="77777777" w:rsidR="006B2E46" w:rsidRPr="00870C99" w:rsidRDefault="006B2E46" w:rsidP="00E55A2F">
            <w:pPr>
              <w:spacing w:after="160" w:line="259" w:lineRule="auto"/>
            </w:pPr>
            <w:r w:rsidRPr="00870C99">
              <w:t>Reference to the Document table</w:t>
            </w:r>
          </w:p>
        </w:tc>
      </w:tr>
      <w:tr w:rsidR="006B2E46" w:rsidRPr="00870C99" w14:paraId="1F2A6A63" w14:textId="77777777" w:rsidTr="00E55A2F">
        <w:tc>
          <w:tcPr>
            <w:tcW w:w="0" w:type="auto"/>
            <w:hideMark/>
          </w:tcPr>
          <w:p w14:paraId="1710DF51" w14:textId="77777777" w:rsidR="006B2E46" w:rsidRPr="00870C99" w:rsidRDefault="006B2E46" w:rsidP="00E55A2F">
            <w:pPr>
              <w:spacing w:after="160" w:line="259" w:lineRule="auto"/>
            </w:pPr>
            <w:r w:rsidRPr="00870C99">
              <w:t>action</w:t>
            </w:r>
          </w:p>
        </w:tc>
        <w:tc>
          <w:tcPr>
            <w:tcW w:w="0" w:type="auto"/>
            <w:hideMark/>
          </w:tcPr>
          <w:p w14:paraId="7D53EDAE" w14:textId="77777777" w:rsidR="006B2E46" w:rsidRPr="00870C99" w:rsidRDefault="006B2E46" w:rsidP="00E55A2F">
            <w:pPr>
              <w:spacing w:after="160" w:line="259" w:lineRule="auto"/>
            </w:pPr>
            <w:proofErr w:type="gramStart"/>
            <w:r w:rsidRPr="00870C99">
              <w:t>VARCHAR(</w:t>
            </w:r>
            <w:proofErr w:type="gramEnd"/>
            <w:r w:rsidRPr="00870C99">
              <w:t>50)</w:t>
            </w:r>
          </w:p>
        </w:tc>
        <w:tc>
          <w:tcPr>
            <w:tcW w:w="0" w:type="auto"/>
            <w:hideMark/>
          </w:tcPr>
          <w:p w14:paraId="17D22273" w14:textId="77777777" w:rsidR="006B2E46" w:rsidRPr="00870C99" w:rsidRDefault="006B2E46" w:rsidP="00E55A2F">
            <w:pPr>
              <w:spacing w:after="160" w:line="259" w:lineRule="auto"/>
            </w:pPr>
            <w:r w:rsidRPr="00870C99">
              <w:t>NOT NULL</w:t>
            </w:r>
          </w:p>
        </w:tc>
        <w:tc>
          <w:tcPr>
            <w:tcW w:w="0" w:type="auto"/>
            <w:hideMark/>
          </w:tcPr>
          <w:p w14:paraId="73806187" w14:textId="77777777" w:rsidR="006B2E46" w:rsidRPr="00870C99" w:rsidRDefault="006B2E46" w:rsidP="00E55A2F">
            <w:pPr>
              <w:spacing w:after="160" w:line="259" w:lineRule="auto"/>
            </w:pPr>
            <w:r w:rsidRPr="00870C99">
              <w:t>Action performed (e.g., CREATE, UPDATE, DELETE)</w:t>
            </w:r>
          </w:p>
        </w:tc>
      </w:tr>
      <w:tr w:rsidR="006B2E46" w:rsidRPr="00870C99" w14:paraId="5D28E060" w14:textId="77777777" w:rsidTr="00E55A2F">
        <w:tc>
          <w:tcPr>
            <w:tcW w:w="0" w:type="auto"/>
            <w:hideMark/>
          </w:tcPr>
          <w:p w14:paraId="394012A2" w14:textId="77777777" w:rsidR="006B2E46" w:rsidRPr="00870C99" w:rsidRDefault="006B2E46" w:rsidP="00E55A2F">
            <w:pPr>
              <w:spacing w:after="160" w:line="259" w:lineRule="auto"/>
            </w:pPr>
            <w:r w:rsidRPr="00870C99">
              <w:lastRenderedPageBreak/>
              <w:t>timestamp</w:t>
            </w:r>
          </w:p>
        </w:tc>
        <w:tc>
          <w:tcPr>
            <w:tcW w:w="0" w:type="auto"/>
            <w:hideMark/>
          </w:tcPr>
          <w:p w14:paraId="6A17B34E" w14:textId="77777777" w:rsidR="006B2E46" w:rsidRPr="00870C99" w:rsidRDefault="006B2E46" w:rsidP="00E55A2F">
            <w:pPr>
              <w:spacing w:after="160" w:line="259" w:lineRule="auto"/>
            </w:pPr>
            <w:r w:rsidRPr="00870C99">
              <w:t>TIMESTAMP</w:t>
            </w:r>
          </w:p>
        </w:tc>
        <w:tc>
          <w:tcPr>
            <w:tcW w:w="0" w:type="auto"/>
            <w:hideMark/>
          </w:tcPr>
          <w:p w14:paraId="2A46AB1A" w14:textId="77777777" w:rsidR="006B2E46" w:rsidRPr="00870C99" w:rsidRDefault="006B2E46" w:rsidP="00E55A2F">
            <w:pPr>
              <w:spacing w:after="160" w:line="259" w:lineRule="auto"/>
            </w:pPr>
            <w:r w:rsidRPr="00870C99">
              <w:t>DEFAULT CURRENT_TIMESTAMP</w:t>
            </w:r>
          </w:p>
        </w:tc>
        <w:tc>
          <w:tcPr>
            <w:tcW w:w="0" w:type="auto"/>
            <w:hideMark/>
          </w:tcPr>
          <w:p w14:paraId="741ED045" w14:textId="77777777" w:rsidR="006B2E46" w:rsidRPr="00870C99" w:rsidRDefault="006B2E46" w:rsidP="00E55A2F">
            <w:pPr>
              <w:spacing w:after="160" w:line="259" w:lineRule="auto"/>
            </w:pPr>
            <w:r w:rsidRPr="00870C99">
              <w:t>Timestamp when the action was performed</w:t>
            </w:r>
          </w:p>
        </w:tc>
      </w:tr>
      <w:tr w:rsidR="006B2E46" w:rsidRPr="00870C99" w14:paraId="5DDA67BB" w14:textId="77777777" w:rsidTr="00E55A2F">
        <w:tc>
          <w:tcPr>
            <w:tcW w:w="0" w:type="auto"/>
            <w:hideMark/>
          </w:tcPr>
          <w:p w14:paraId="04349FB7" w14:textId="77777777" w:rsidR="006B2E46" w:rsidRPr="00870C99" w:rsidRDefault="006B2E46" w:rsidP="00E55A2F">
            <w:pPr>
              <w:spacing w:after="160" w:line="259" w:lineRule="auto"/>
            </w:pPr>
            <w:r w:rsidRPr="00870C99">
              <w:t>details</w:t>
            </w:r>
          </w:p>
        </w:tc>
        <w:tc>
          <w:tcPr>
            <w:tcW w:w="0" w:type="auto"/>
            <w:hideMark/>
          </w:tcPr>
          <w:p w14:paraId="71DFE4FA" w14:textId="77777777" w:rsidR="006B2E46" w:rsidRPr="00870C99" w:rsidRDefault="006B2E46" w:rsidP="00E55A2F">
            <w:pPr>
              <w:spacing w:after="160" w:line="259" w:lineRule="auto"/>
            </w:pPr>
            <w:r w:rsidRPr="00870C99">
              <w:t>TEXT</w:t>
            </w:r>
          </w:p>
        </w:tc>
        <w:tc>
          <w:tcPr>
            <w:tcW w:w="0" w:type="auto"/>
            <w:hideMark/>
          </w:tcPr>
          <w:p w14:paraId="35603F2F" w14:textId="77777777" w:rsidR="006B2E46" w:rsidRPr="00870C99" w:rsidRDefault="006B2E46" w:rsidP="00E55A2F">
            <w:pPr>
              <w:spacing w:after="160" w:line="259" w:lineRule="auto"/>
            </w:pPr>
            <w:r w:rsidRPr="00870C99">
              <w:t>NULL</w:t>
            </w:r>
          </w:p>
        </w:tc>
        <w:tc>
          <w:tcPr>
            <w:tcW w:w="0" w:type="auto"/>
            <w:hideMark/>
          </w:tcPr>
          <w:p w14:paraId="4864CB5C" w14:textId="77777777" w:rsidR="006B2E46" w:rsidRPr="00870C99" w:rsidRDefault="006B2E46" w:rsidP="00E55A2F">
            <w:pPr>
              <w:spacing w:after="160" w:line="259" w:lineRule="auto"/>
            </w:pPr>
            <w:r w:rsidRPr="00870C99">
              <w:t>Details of the action performed</w:t>
            </w:r>
          </w:p>
        </w:tc>
      </w:tr>
    </w:tbl>
    <w:p w14:paraId="1ECA4C93" w14:textId="77777777" w:rsidR="006B2E46" w:rsidRPr="00870C99" w:rsidRDefault="006B2E46" w:rsidP="006B2E46">
      <w:pPr>
        <w:rPr>
          <w:b/>
          <w:bCs/>
        </w:rPr>
      </w:pPr>
      <w:r w:rsidRPr="00870C99">
        <w:rPr>
          <w:b/>
          <w:bCs/>
        </w:rPr>
        <w:t>10. Role Table</w:t>
      </w:r>
    </w:p>
    <w:tbl>
      <w:tblPr>
        <w:tblStyle w:val="TableGrid"/>
        <w:tblW w:w="0" w:type="auto"/>
        <w:tblLook w:val="04A0" w:firstRow="1" w:lastRow="0" w:firstColumn="1" w:lastColumn="0" w:noHBand="0" w:noVBand="1"/>
      </w:tblPr>
      <w:tblGrid>
        <w:gridCol w:w="1484"/>
        <w:gridCol w:w="1532"/>
        <w:gridCol w:w="4593"/>
        <w:gridCol w:w="2729"/>
      </w:tblGrid>
      <w:tr w:rsidR="006B2E46" w:rsidRPr="00870C99" w14:paraId="4FB6DC10" w14:textId="77777777" w:rsidTr="00E55A2F">
        <w:tc>
          <w:tcPr>
            <w:tcW w:w="0" w:type="auto"/>
            <w:hideMark/>
          </w:tcPr>
          <w:p w14:paraId="51E85C7F" w14:textId="77777777" w:rsidR="006B2E46" w:rsidRPr="00870C99" w:rsidRDefault="006B2E46" w:rsidP="00E55A2F">
            <w:pPr>
              <w:spacing w:after="160" w:line="259" w:lineRule="auto"/>
              <w:rPr>
                <w:b/>
                <w:bCs/>
              </w:rPr>
            </w:pPr>
            <w:r w:rsidRPr="00870C99">
              <w:rPr>
                <w:b/>
                <w:bCs/>
              </w:rPr>
              <w:t>Column Name</w:t>
            </w:r>
          </w:p>
        </w:tc>
        <w:tc>
          <w:tcPr>
            <w:tcW w:w="0" w:type="auto"/>
            <w:hideMark/>
          </w:tcPr>
          <w:p w14:paraId="5A315DB6" w14:textId="77777777" w:rsidR="006B2E46" w:rsidRPr="00870C99" w:rsidRDefault="006B2E46" w:rsidP="00E55A2F">
            <w:pPr>
              <w:spacing w:after="160" w:line="259" w:lineRule="auto"/>
              <w:rPr>
                <w:b/>
                <w:bCs/>
              </w:rPr>
            </w:pPr>
            <w:r w:rsidRPr="00870C99">
              <w:rPr>
                <w:b/>
                <w:bCs/>
              </w:rPr>
              <w:t>Data Type</w:t>
            </w:r>
          </w:p>
        </w:tc>
        <w:tc>
          <w:tcPr>
            <w:tcW w:w="0" w:type="auto"/>
            <w:hideMark/>
          </w:tcPr>
          <w:p w14:paraId="32E4E656" w14:textId="77777777" w:rsidR="006B2E46" w:rsidRPr="00870C99" w:rsidRDefault="006B2E46" w:rsidP="00E55A2F">
            <w:pPr>
              <w:spacing w:after="160" w:line="259" w:lineRule="auto"/>
              <w:rPr>
                <w:b/>
                <w:bCs/>
              </w:rPr>
            </w:pPr>
            <w:r w:rsidRPr="00870C99">
              <w:rPr>
                <w:b/>
                <w:bCs/>
              </w:rPr>
              <w:t>Constraints</w:t>
            </w:r>
          </w:p>
        </w:tc>
        <w:tc>
          <w:tcPr>
            <w:tcW w:w="0" w:type="auto"/>
            <w:hideMark/>
          </w:tcPr>
          <w:p w14:paraId="12653535" w14:textId="77777777" w:rsidR="006B2E46" w:rsidRPr="00870C99" w:rsidRDefault="006B2E46" w:rsidP="00E55A2F">
            <w:pPr>
              <w:spacing w:after="160" w:line="259" w:lineRule="auto"/>
              <w:rPr>
                <w:b/>
                <w:bCs/>
              </w:rPr>
            </w:pPr>
            <w:r w:rsidRPr="00870C99">
              <w:rPr>
                <w:b/>
                <w:bCs/>
              </w:rPr>
              <w:t>Description</w:t>
            </w:r>
          </w:p>
        </w:tc>
      </w:tr>
      <w:tr w:rsidR="006B2E46" w:rsidRPr="00870C99" w14:paraId="1EF92011" w14:textId="77777777" w:rsidTr="00E55A2F">
        <w:tc>
          <w:tcPr>
            <w:tcW w:w="0" w:type="auto"/>
            <w:hideMark/>
          </w:tcPr>
          <w:p w14:paraId="3525394A" w14:textId="77777777" w:rsidR="006B2E46" w:rsidRPr="00870C99" w:rsidRDefault="006B2E46" w:rsidP="00E55A2F">
            <w:pPr>
              <w:spacing w:after="160" w:line="259" w:lineRule="auto"/>
            </w:pPr>
            <w:proofErr w:type="spellStart"/>
            <w:r w:rsidRPr="00870C99">
              <w:t>role_id</w:t>
            </w:r>
            <w:proofErr w:type="spellEnd"/>
          </w:p>
        </w:tc>
        <w:tc>
          <w:tcPr>
            <w:tcW w:w="0" w:type="auto"/>
            <w:hideMark/>
          </w:tcPr>
          <w:p w14:paraId="70139FCD" w14:textId="77777777" w:rsidR="006B2E46" w:rsidRPr="00870C99" w:rsidRDefault="006B2E46" w:rsidP="00E55A2F">
            <w:pPr>
              <w:spacing w:after="160" w:line="259" w:lineRule="auto"/>
            </w:pPr>
            <w:r w:rsidRPr="00870C99">
              <w:t>INT</w:t>
            </w:r>
          </w:p>
        </w:tc>
        <w:tc>
          <w:tcPr>
            <w:tcW w:w="0" w:type="auto"/>
            <w:hideMark/>
          </w:tcPr>
          <w:p w14:paraId="3BE66619" w14:textId="77777777" w:rsidR="006B2E46" w:rsidRPr="00870C99" w:rsidRDefault="006B2E46" w:rsidP="00E55A2F">
            <w:pPr>
              <w:spacing w:after="160" w:line="259" w:lineRule="auto"/>
            </w:pPr>
            <w:r w:rsidRPr="00870C99">
              <w:t>PRIMARY KEY, AUTO_INCREMENT</w:t>
            </w:r>
          </w:p>
        </w:tc>
        <w:tc>
          <w:tcPr>
            <w:tcW w:w="0" w:type="auto"/>
            <w:hideMark/>
          </w:tcPr>
          <w:p w14:paraId="10E792D8" w14:textId="77777777" w:rsidR="006B2E46" w:rsidRPr="00870C99" w:rsidRDefault="006B2E46" w:rsidP="00E55A2F">
            <w:pPr>
              <w:spacing w:after="160" w:line="259" w:lineRule="auto"/>
            </w:pPr>
            <w:r w:rsidRPr="00870C99">
              <w:t>Unique identifier for each role</w:t>
            </w:r>
          </w:p>
        </w:tc>
      </w:tr>
      <w:tr w:rsidR="006B2E46" w:rsidRPr="00870C99" w14:paraId="78F4EBE5" w14:textId="77777777" w:rsidTr="00E55A2F">
        <w:tc>
          <w:tcPr>
            <w:tcW w:w="0" w:type="auto"/>
            <w:hideMark/>
          </w:tcPr>
          <w:p w14:paraId="564FFD79" w14:textId="77777777" w:rsidR="006B2E46" w:rsidRPr="00870C99" w:rsidRDefault="006B2E46" w:rsidP="00E55A2F">
            <w:pPr>
              <w:spacing w:after="160" w:line="259" w:lineRule="auto"/>
            </w:pPr>
            <w:r w:rsidRPr="00870C99">
              <w:t>name</w:t>
            </w:r>
          </w:p>
        </w:tc>
        <w:tc>
          <w:tcPr>
            <w:tcW w:w="0" w:type="auto"/>
            <w:hideMark/>
          </w:tcPr>
          <w:p w14:paraId="55BBE7DE" w14:textId="77777777" w:rsidR="006B2E46" w:rsidRPr="00870C99" w:rsidRDefault="006B2E46" w:rsidP="00E55A2F">
            <w:pPr>
              <w:spacing w:after="160" w:line="259" w:lineRule="auto"/>
            </w:pPr>
            <w:proofErr w:type="gramStart"/>
            <w:r w:rsidRPr="00870C99">
              <w:t>VARCHAR(</w:t>
            </w:r>
            <w:proofErr w:type="gramEnd"/>
            <w:r w:rsidRPr="00870C99">
              <w:t>50)</w:t>
            </w:r>
          </w:p>
        </w:tc>
        <w:tc>
          <w:tcPr>
            <w:tcW w:w="0" w:type="auto"/>
            <w:hideMark/>
          </w:tcPr>
          <w:p w14:paraId="24BB127B" w14:textId="77777777" w:rsidR="006B2E46" w:rsidRPr="00870C99" w:rsidRDefault="006B2E46" w:rsidP="00E55A2F">
            <w:pPr>
              <w:spacing w:after="160" w:line="259" w:lineRule="auto"/>
            </w:pPr>
            <w:r w:rsidRPr="00870C99">
              <w:t>NOT NULL, UNIQUE</w:t>
            </w:r>
          </w:p>
        </w:tc>
        <w:tc>
          <w:tcPr>
            <w:tcW w:w="0" w:type="auto"/>
            <w:hideMark/>
          </w:tcPr>
          <w:p w14:paraId="37C0C290" w14:textId="77777777" w:rsidR="006B2E46" w:rsidRPr="00870C99" w:rsidRDefault="006B2E46" w:rsidP="00E55A2F">
            <w:pPr>
              <w:spacing w:after="160" w:line="259" w:lineRule="auto"/>
            </w:pPr>
            <w:r w:rsidRPr="00870C99">
              <w:t>Name of the role</w:t>
            </w:r>
          </w:p>
        </w:tc>
      </w:tr>
      <w:tr w:rsidR="006B2E46" w:rsidRPr="00870C99" w14:paraId="080E9670" w14:textId="77777777" w:rsidTr="00E55A2F">
        <w:tc>
          <w:tcPr>
            <w:tcW w:w="0" w:type="auto"/>
            <w:hideMark/>
          </w:tcPr>
          <w:p w14:paraId="670AAB5F" w14:textId="77777777" w:rsidR="006B2E46" w:rsidRPr="00870C99" w:rsidRDefault="006B2E46" w:rsidP="00E55A2F">
            <w:pPr>
              <w:spacing w:after="160" w:line="259" w:lineRule="auto"/>
            </w:pPr>
            <w:r w:rsidRPr="00870C99">
              <w:t>description</w:t>
            </w:r>
          </w:p>
        </w:tc>
        <w:tc>
          <w:tcPr>
            <w:tcW w:w="0" w:type="auto"/>
            <w:hideMark/>
          </w:tcPr>
          <w:p w14:paraId="1F5D4D08" w14:textId="77777777" w:rsidR="006B2E46" w:rsidRPr="00870C99" w:rsidRDefault="006B2E46" w:rsidP="00E55A2F">
            <w:pPr>
              <w:spacing w:after="160" w:line="259" w:lineRule="auto"/>
            </w:pPr>
            <w:r w:rsidRPr="00870C99">
              <w:t>TEXT</w:t>
            </w:r>
          </w:p>
        </w:tc>
        <w:tc>
          <w:tcPr>
            <w:tcW w:w="0" w:type="auto"/>
            <w:hideMark/>
          </w:tcPr>
          <w:p w14:paraId="5960E680" w14:textId="77777777" w:rsidR="006B2E46" w:rsidRPr="00870C99" w:rsidRDefault="006B2E46" w:rsidP="00E55A2F">
            <w:pPr>
              <w:spacing w:after="160" w:line="259" w:lineRule="auto"/>
            </w:pPr>
            <w:r w:rsidRPr="00870C99">
              <w:t>NULL</w:t>
            </w:r>
          </w:p>
        </w:tc>
        <w:tc>
          <w:tcPr>
            <w:tcW w:w="0" w:type="auto"/>
            <w:hideMark/>
          </w:tcPr>
          <w:p w14:paraId="757797FC" w14:textId="77777777" w:rsidR="006B2E46" w:rsidRPr="00870C99" w:rsidRDefault="006B2E46" w:rsidP="00E55A2F">
            <w:pPr>
              <w:spacing w:after="160" w:line="259" w:lineRule="auto"/>
            </w:pPr>
            <w:r w:rsidRPr="00870C99">
              <w:t>Description of the role</w:t>
            </w:r>
          </w:p>
        </w:tc>
      </w:tr>
      <w:tr w:rsidR="006B2E46" w:rsidRPr="00870C99" w14:paraId="51A2EA24" w14:textId="77777777" w:rsidTr="00E55A2F">
        <w:tc>
          <w:tcPr>
            <w:tcW w:w="0" w:type="auto"/>
            <w:hideMark/>
          </w:tcPr>
          <w:p w14:paraId="32ADEBC7"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553B07C2" w14:textId="77777777" w:rsidR="006B2E46" w:rsidRPr="00870C99" w:rsidRDefault="006B2E46" w:rsidP="00E55A2F">
            <w:pPr>
              <w:spacing w:after="160" w:line="259" w:lineRule="auto"/>
            </w:pPr>
            <w:r w:rsidRPr="00870C99">
              <w:t>TIMESTAMP</w:t>
            </w:r>
          </w:p>
        </w:tc>
        <w:tc>
          <w:tcPr>
            <w:tcW w:w="0" w:type="auto"/>
            <w:hideMark/>
          </w:tcPr>
          <w:p w14:paraId="54A58ED8" w14:textId="77777777" w:rsidR="006B2E46" w:rsidRPr="00870C99" w:rsidRDefault="006B2E46" w:rsidP="00E55A2F">
            <w:pPr>
              <w:spacing w:after="160" w:line="259" w:lineRule="auto"/>
            </w:pPr>
            <w:r w:rsidRPr="00870C99">
              <w:t>DEFAULT CURRENT_TIMESTAMP</w:t>
            </w:r>
          </w:p>
        </w:tc>
        <w:tc>
          <w:tcPr>
            <w:tcW w:w="0" w:type="auto"/>
            <w:hideMark/>
          </w:tcPr>
          <w:p w14:paraId="6E65C77D" w14:textId="77777777" w:rsidR="006B2E46" w:rsidRPr="00870C99" w:rsidRDefault="006B2E46" w:rsidP="00E55A2F">
            <w:pPr>
              <w:spacing w:after="160" w:line="259" w:lineRule="auto"/>
            </w:pPr>
            <w:r w:rsidRPr="00870C99">
              <w:t>Timestamp when the role was created</w:t>
            </w:r>
          </w:p>
        </w:tc>
      </w:tr>
      <w:tr w:rsidR="006B2E46" w:rsidRPr="00870C99" w14:paraId="713CBB0D" w14:textId="77777777" w:rsidTr="00E55A2F">
        <w:tc>
          <w:tcPr>
            <w:tcW w:w="0" w:type="auto"/>
            <w:hideMark/>
          </w:tcPr>
          <w:p w14:paraId="71FD37EC"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1A575891" w14:textId="77777777" w:rsidR="006B2E46" w:rsidRPr="00870C99" w:rsidRDefault="006B2E46" w:rsidP="00E55A2F">
            <w:pPr>
              <w:spacing w:after="160" w:line="259" w:lineRule="auto"/>
            </w:pPr>
            <w:r w:rsidRPr="00870C99">
              <w:t>TIMESTAMP</w:t>
            </w:r>
          </w:p>
        </w:tc>
        <w:tc>
          <w:tcPr>
            <w:tcW w:w="0" w:type="auto"/>
            <w:hideMark/>
          </w:tcPr>
          <w:p w14:paraId="23ED61A8"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64C83F99" w14:textId="77777777" w:rsidR="006B2E46" w:rsidRPr="00870C99" w:rsidRDefault="006B2E46" w:rsidP="00E55A2F">
            <w:pPr>
              <w:spacing w:after="160" w:line="259" w:lineRule="auto"/>
            </w:pPr>
            <w:r w:rsidRPr="00870C99">
              <w:t>Timestamp of the last update to the role</w:t>
            </w:r>
          </w:p>
        </w:tc>
      </w:tr>
    </w:tbl>
    <w:p w14:paraId="41E0E632" w14:textId="77777777" w:rsidR="006B2E46" w:rsidRPr="00870C99" w:rsidRDefault="006B2E46" w:rsidP="006B2E46">
      <w:pPr>
        <w:rPr>
          <w:b/>
          <w:bCs/>
        </w:rPr>
      </w:pPr>
      <w:r w:rsidRPr="00870C99">
        <w:rPr>
          <w:b/>
          <w:bCs/>
        </w:rPr>
        <w:t>11. Comment Table</w:t>
      </w:r>
    </w:p>
    <w:tbl>
      <w:tblPr>
        <w:tblStyle w:val="TableGrid"/>
        <w:tblW w:w="0" w:type="auto"/>
        <w:tblLook w:val="04A0" w:firstRow="1" w:lastRow="0" w:firstColumn="1" w:lastColumn="0" w:noHBand="0" w:noVBand="1"/>
      </w:tblPr>
      <w:tblGrid>
        <w:gridCol w:w="1569"/>
        <w:gridCol w:w="1321"/>
        <w:gridCol w:w="4024"/>
        <w:gridCol w:w="3424"/>
      </w:tblGrid>
      <w:tr w:rsidR="006B2E46" w:rsidRPr="00870C99" w14:paraId="37DEE2DD" w14:textId="77777777" w:rsidTr="00E55A2F">
        <w:tc>
          <w:tcPr>
            <w:tcW w:w="0" w:type="auto"/>
            <w:hideMark/>
          </w:tcPr>
          <w:p w14:paraId="6BEBEB65" w14:textId="77777777" w:rsidR="006B2E46" w:rsidRPr="00870C99" w:rsidRDefault="006B2E46" w:rsidP="00E55A2F">
            <w:pPr>
              <w:spacing w:after="160" w:line="259" w:lineRule="auto"/>
              <w:rPr>
                <w:b/>
                <w:bCs/>
              </w:rPr>
            </w:pPr>
            <w:r w:rsidRPr="00870C99">
              <w:rPr>
                <w:b/>
                <w:bCs/>
              </w:rPr>
              <w:t>Column Name</w:t>
            </w:r>
          </w:p>
        </w:tc>
        <w:tc>
          <w:tcPr>
            <w:tcW w:w="0" w:type="auto"/>
            <w:hideMark/>
          </w:tcPr>
          <w:p w14:paraId="54B27CB9" w14:textId="77777777" w:rsidR="006B2E46" w:rsidRPr="00870C99" w:rsidRDefault="006B2E46" w:rsidP="00E55A2F">
            <w:pPr>
              <w:spacing w:after="160" w:line="259" w:lineRule="auto"/>
              <w:rPr>
                <w:b/>
                <w:bCs/>
              </w:rPr>
            </w:pPr>
            <w:r w:rsidRPr="00870C99">
              <w:rPr>
                <w:b/>
                <w:bCs/>
              </w:rPr>
              <w:t>Data Type</w:t>
            </w:r>
          </w:p>
        </w:tc>
        <w:tc>
          <w:tcPr>
            <w:tcW w:w="0" w:type="auto"/>
            <w:hideMark/>
          </w:tcPr>
          <w:p w14:paraId="5E67A8EF" w14:textId="77777777" w:rsidR="006B2E46" w:rsidRPr="00870C99" w:rsidRDefault="006B2E46" w:rsidP="00E55A2F">
            <w:pPr>
              <w:spacing w:after="160" w:line="259" w:lineRule="auto"/>
              <w:rPr>
                <w:b/>
                <w:bCs/>
              </w:rPr>
            </w:pPr>
            <w:r w:rsidRPr="00870C99">
              <w:rPr>
                <w:b/>
                <w:bCs/>
              </w:rPr>
              <w:t>Constraints</w:t>
            </w:r>
          </w:p>
        </w:tc>
        <w:tc>
          <w:tcPr>
            <w:tcW w:w="0" w:type="auto"/>
            <w:hideMark/>
          </w:tcPr>
          <w:p w14:paraId="49C8CFF6" w14:textId="77777777" w:rsidR="006B2E46" w:rsidRPr="00870C99" w:rsidRDefault="006B2E46" w:rsidP="00E55A2F">
            <w:pPr>
              <w:spacing w:after="160" w:line="259" w:lineRule="auto"/>
              <w:rPr>
                <w:b/>
                <w:bCs/>
              </w:rPr>
            </w:pPr>
            <w:r w:rsidRPr="00870C99">
              <w:rPr>
                <w:b/>
                <w:bCs/>
              </w:rPr>
              <w:t>Description</w:t>
            </w:r>
          </w:p>
        </w:tc>
      </w:tr>
      <w:tr w:rsidR="006B2E46" w:rsidRPr="00870C99" w14:paraId="26E08122" w14:textId="77777777" w:rsidTr="00E55A2F">
        <w:tc>
          <w:tcPr>
            <w:tcW w:w="0" w:type="auto"/>
            <w:hideMark/>
          </w:tcPr>
          <w:p w14:paraId="7CB21199" w14:textId="77777777" w:rsidR="006B2E46" w:rsidRPr="00870C99" w:rsidRDefault="006B2E46" w:rsidP="00E55A2F">
            <w:pPr>
              <w:spacing w:after="160" w:line="259" w:lineRule="auto"/>
            </w:pPr>
            <w:proofErr w:type="spellStart"/>
            <w:r w:rsidRPr="00870C99">
              <w:t>comment_id</w:t>
            </w:r>
            <w:proofErr w:type="spellEnd"/>
          </w:p>
        </w:tc>
        <w:tc>
          <w:tcPr>
            <w:tcW w:w="0" w:type="auto"/>
            <w:hideMark/>
          </w:tcPr>
          <w:p w14:paraId="565A0833" w14:textId="77777777" w:rsidR="006B2E46" w:rsidRPr="00870C99" w:rsidRDefault="006B2E46" w:rsidP="00E55A2F">
            <w:pPr>
              <w:spacing w:after="160" w:line="259" w:lineRule="auto"/>
            </w:pPr>
            <w:r w:rsidRPr="00870C99">
              <w:t>INT</w:t>
            </w:r>
          </w:p>
        </w:tc>
        <w:tc>
          <w:tcPr>
            <w:tcW w:w="0" w:type="auto"/>
            <w:hideMark/>
          </w:tcPr>
          <w:p w14:paraId="56F982D7" w14:textId="77777777" w:rsidR="006B2E46" w:rsidRPr="00870C99" w:rsidRDefault="006B2E46" w:rsidP="00E55A2F">
            <w:pPr>
              <w:spacing w:after="160" w:line="259" w:lineRule="auto"/>
            </w:pPr>
            <w:r w:rsidRPr="00870C99">
              <w:t>PRIMARY KEY, AUTO_INCREMENT</w:t>
            </w:r>
          </w:p>
        </w:tc>
        <w:tc>
          <w:tcPr>
            <w:tcW w:w="0" w:type="auto"/>
            <w:hideMark/>
          </w:tcPr>
          <w:p w14:paraId="3D1D44AD" w14:textId="77777777" w:rsidR="006B2E46" w:rsidRPr="00870C99" w:rsidRDefault="006B2E46" w:rsidP="00E55A2F">
            <w:pPr>
              <w:spacing w:after="160" w:line="259" w:lineRule="auto"/>
            </w:pPr>
            <w:r w:rsidRPr="00870C99">
              <w:t>Unique identifier for each comment</w:t>
            </w:r>
          </w:p>
        </w:tc>
      </w:tr>
      <w:tr w:rsidR="006B2E46" w:rsidRPr="00870C99" w14:paraId="1B4143F9" w14:textId="77777777" w:rsidTr="00E55A2F">
        <w:tc>
          <w:tcPr>
            <w:tcW w:w="0" w:type="auto"/>
            <w:hideMark/>
          </w:tcPr>
          <w:p w14:paraId="0DC6B87E" w14:textId="77777777" w:rsidR="006B2E46" w:rsidRPr="00870C99" w:rsidRDefault="006B2E46" w:rsidP="00E55A2F">
            <w:pPr>
              <w:spacing w:after="160" w:line="259" w:lineRule="auto"/>
            </w:pPr>
            <w:proofErr w:type="spellStart"/>
            <w:r w:rsidRPr="00870C99">
              <w:t>user_id</w:t>
            </w:r>
            <w:proofErr w:type="spellEnd"/>
          </w:p>
        </w:tc>
        <w:tc>
          <w:tcPr>
            <w:tcW w:w="0" w:type="auto"/>
            <w:hideMark/>
          </w:tcPr>
          <w:p w14:paraId="1BA063A9" w14:textId="77777777" w:rsidR="006B2E46" w:rsidRPr="00870C99" w:rsidRDefault="006B2E46" w:rsidP="00E55A2F">
            <w:pPr>
              <w:spacing w:after="160" w:line="259" w:lineRule="auto"/>
            </w:pPr>
            <w:r w:rsidRPr="00870C99">
              <w:t>INT</w:t>
            </w:r>
          </w:p>
        </w:tc>
        <w:tc>
          <w:tcPr>
            <w:tcW w:w="0" w:type="auto"/>
            <w:hideMark/>
          </w:tcPr>
          <w:p w14:paraId="731C1279" w14:textId="77777777" w:rsidR="006B2E46" w:rsidRPr="00870C99" w:rsidRDefault="006B2E46" w:rsidP="00E55A2F">
            <w:pPr>
              <w:spacing w:after="160" w:line="259" w:lineRule="auto"/>
            </w:pPr>
            <w:r w:rsidRPr="00870C99">
              <w:t>FOREIGN KEY REFERENCES User(</w:t>
            </w:r>
            <w:proofErr w:type="spellStart"/>
            <w:r w:rsidRPr="00870C99">
              <w:t>user_id</w:t>
            </w:r>
            <w:proofErr w:type="spellEnd"/>
            <w:r w:rsidRPr="00870C99">
              <w:t>)</w:t>
            </w:r>
          </w:p>
        </w:tc>
        <w:tc>
          <w:tcPr>
            <w:tcW w:w="0" w:type="auto"/>
            <w:hideMark/>
          </w:tcPr>
          <w:p w14:paraId="16FDA21F" w14:textId="77777777" w:rsidR="006B2E46" w:rsidRPr="00870C99" w:rsidRDefault="006B2E46" w:rsidP="00E55A2F">
            <w:pPr>
              <w:spacing w:after="160" w:line="259" w:lineRule="auto"/>
            </w:pPr>
            <w:r w:rsidRPr="00870C99">
              <w:t>Reference to the User table (who made the comment)</w:t>
            </w:r>
          </w:p>
        </w:tc>
      </w:tr>
      <w:tr w:rsidR="006B2E46" w:rsidRPr="00870C99" w14:paraId="7F569645" w14:textId="77777777" w:rsidTr="00E55A2F">
        <w:tc>
          <w:tcPr>
            <w:tcW w:w="0" w:type="auto"/>
            <w:hideMark/>
          </w:tcPr>
          <w:p w14:paraId="31D97097" w14:textId="77777777" w:rsidR="006B2E46" w:rsidRPr="00870C99" w:rsidRDefault="006B2E46" w:rsidP="00E55A2F">
            <w:pPr>
              <w:spacing w:after="160" w:line="259" w:lineRule="auto"/>
            </w:pPr>
            <w:proofErr w:type="spellStart"/>
            <w:r w:rsidRPr="00870C99">
              <w:t>document_id</w:t>
            </w:r>
            <w:proofErr w:type="spellEnd"/>
          </w:p>
        </w:tc>
        <w:tc>
          <w:tcPr>
            <w:tcW w:w="0" w:type="auto"/>
            <w:hideMark/>
          </w:tcPr>
          <w:p w14:paraId="7DC10F1E" w14:textId="77777777" w:rsidR="006B2E46" w:rsidRPr="00870C99" w:rsidRDefault="006B2E46" w:rsidP="00E55A2F">
            <w:pPr>
              <w:spacing w:after="160" w:line="259" w:lineRule="auto"/>
            </w:pPr>
            <w:r w:rsidRPr="00870C99">
              <w:t>INT</w:t>
            </w:r>
          </w:p>
        </w:tc>
        <w:tc>
          <w:tcPr>
            <w:tcW w:w="0" w:type="auto"/>
            <w:hideMark/>
          </w:tcPr>
          <w:p w14:paraId="726DEFED" w14:textId="77777777" w:rsidR="006B2E46" w:rsidRPr="00870C99" w:rsidRDefault="006B2E46" w:rsidP="00E55A2F">
            <w:pPr>
              <w:spacing w:after="160" w:line="259" w:lineRule="auto"/>
            </w:pPr>
            <w:r w:rsidRPr="00870C99">
              <w:t>FOREIGN KEY REFERENCES Document(</w:t>
            </w:r>
            <w:proofErr w:type="spellStart"/>
            <w:r w:rsidRPr="00870C99">
              <w:t>document_id</w:t>
            </w:r>
            <w:proofErr w:type="spellEnd"/>
            <w:r w:rsidRPr="00870C99">
              <w:t>)</w:t>
            </w:r>
          </w:p>
        </w:tc>
        <w:tc>
          <w:tcPr>
            <w:tcW w:w="0" w:type="auto"/>
            <w:hideMark/>
          </w:tcPr>
          <w:p w14:paraId="7E9A4504" w14:textId="77777777" w:rsidR="006B2E46" w:rsidRPr="00870C99" w:rsidRDefault="006B2E46" w:rsidP="00E55A2F">
            <w:pPr>
              <w:spacing w:after="160" w:line="259" w:lineRule="auto"/>
            </w:pPr>
            <w:r w:rsidRPr="00870C99">
              <w:t>Reference to the Document table</w:t>
            </w:r>
          </w:p>
        </w:tc>
      </w:tr>
      <w:tr w:rsidR="006B2E46" w:rsidRPr="00870C99" w14:paraId="296163A2" w14:textId="77777777" w:rsidTr="00E55A2F">
        <w:tc>
          <w:tcPr>
            <w:tcW w:w="0" w:type="auto"/>
            <w:hideMark/>
          </w:tcPr>
          <w:p w14:paraId="37CFE3F5" w14:textId="77777777" w:rsidR="006B2E46" w:rsidRPr="00870C99" w:rsidRDefault="006B2E46" w:rsidP="00E55A2F">
            <w:pPr>
              <w:spacing w:after="160" w:line="259" w:lineRule="auto"/>
            </w:pPr>
            <w:r w:rsidRPr="00870C99">
              <w:t>content</w:t>
            </w:r>
          </w:p>
        </w:tc>
        <w:tc>
          <w:tcPr>
            <w:tcW w:w="0" w:type="auto"/>
            <w:hideMark/>
          </w:tcPr>
          <w:p w14:paraId="3D68F077" w14:textId="77777777" w:rsidR="006B2E46" w:rsidRPr="00870C99" w:rsidRDefault="006B2E46" w:rsidP="00E55A2F">
            <w:pPr>
              <w:spacing w:after="160" w:line="259" w:lineRule="auto"/>
            </w:pPr>
            <w:r w:rsidRPr="00870C99">
              <w:t>TEXT</w:t>
            </w:r>
          </w:p>
        </w:tc>
        <w:tc>
          <w:tcPr>
            <w:tcW w:w="0" w:type="auto"/>
            <w:hideMark/>
          </w:tcPr>
          <w:p w14:paraId="7DDDE37D" w14:textId="77777777" w:rsidR="006B2E46" w:rsidRPr="00870C99" w:rsidRDefault="006B2E46" w:rsidP="00E55A2F">
            <w:pPr>
              <w:spacing w:after="160" w:line="259" w:lineRule="auto"/>
            </w:pPr>
            <w:r w:rsidRPr="00870C99">
              <w:t>NOT NULL</w:t>
            </w:r>
          </w:p>
        </w:tc>
        <w:tc>
          <w:tcPr>
            <w:tcW w:w="0" w:type="auto"/>
            <w:hideMark/>
          </w:tcPr>
          <w:p w14:paraId="446D1F95" w14:textId="77777777" w:rsidR="006B2E46" w:rsidRPr="00870C99" w:rsidRDefault="006B2E46" w:rsidP="00E55A2F">
            <w:pPr>
              <w:spacing w:after="160" w:line="259" w:lineRule="auto"/>
            </w:pPr>
            <w:r w:rsidRPr="00870C99">
              <w:t>Content of the comment</w:t>
            </w:r>
          </w:p>
        </w:tc>
      </w:tr>
      <w:tr w:rsidR="006B2E46" w:rsidRPr="00870C99" w14:paraId="24FD2541" w14:textId="77777777" w:rsidTr="00E55A2F">
        <w:tc>
          <w:tcPr>
            <w:tcW w:w="0" w:type="auto"/>
            <w:hideMark/>
          </w:tcPr>
          <w:p w14:paraId="183802CA"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37CFB70E" w14:textId="77777777" w:rsidR="006B2E46" w:rsidRPr="00870C99" w:rsidRDefault="006B2E46" w:rsidP="00E55A2F">
            <w:pPr>
              <w:spacing w:after="160" w:line="259" w:lineRule="auto"/>
            </w:pPr>
            <w:r w:rsidRPr="00870C99">
              <w:t>TIMESTAMP</w:t>
            </w:r>
          </w:p>
        </w:tc>
        <w:tc>
          <w:tcPr>
            <w:tcW w:w="0" w:type="auto"/>
            <w:hideMark/>
          </w:tcPr>
          <w:p w14:paraId="36AE6C5A" w14:textId="77777777" w:rsidR="006B2E46" w:rsidRPr="00870C99" w:rsidRDefault="006B2E46" w:rsidP="00E55A2F">
            <w:pPr>
              <w:spacing w:after="160" w:line="259" w:lineRule="auto"/>
            </w:pPr>
            <w:r w:rsidRPr="00870C99">
              <w:t>DEFAULT CURRENT_TIMESTAMP</w:t>
            </w:r>
          </w:p>
        </w:tc>
        <w:tc>
          <w:tcPr>
            <w:tcW w:w="0" w:type="auto"/>
            <w:hideMark/>
          </w:tcPr>
          <w:p w14:paraId="5C7F917C" w14:textId="77777777" w:rsidR="006B2E46" w:rsidRPr="00870C99" w:rsidRDefault="006B2E46" w:rsidP="00E55A2F">
            <w:pPr>
              <w:spacing w:after="160" w:line="259" w:lineRule="auto"/>
            </w:pPr>
            <w:r w:rsidRPr="00870C99">
              <w:t>Timestamp when the comment was created</w:t>
            </w:r>
          </w:p>
        </w:tc>
      </w:tr>
    </w:tbl>
    <w:p w14:paraId="1E8AF4F9" w14:textId="77777777" w:rsidR="006B2E46" w:rsidRPr="00870C99" w:rsidRDefault="006B2E46" w:rsidP="006B2E46">
      <w:pPr>
        <w:rPr>
          <w:b/>
          <w:bCs/>
        </w:rPr>
      </w:pPr>
      <w:r w:rsidRPr="00870C99">
        <w:rPr>
          <w:b/>
          <w:bCs/>
        </w:rPr>
        <w:t xml:space="preserve">12. </w:t>
      </w:r>
      <w:proofErr w:type="spellStart"/>
      <w:r w:rsidRPr="00870C99">
        <w:rPr>
          <w:b/>
          <w:bCs/>
        </w:rPr>
        <w:t>FileFormat</w:t>
      </w:r>
      <w:proofErr w:type="spellEnd"/>
      <w:r w:rsidRPr="00870C99">
        <w:rPr>
          <w:b/>
          <w:bCs/>
        </w:rPr>
        <w:t xml:space="preserve"> Table</w:t>
      </w:r>
    </w:p>
    <w:tbl>
      <w:tblPr>
        <w:tblStyle w:val="TableGrid"/>
        <w:tblW w:w="0" w:type="auto"/>
        <w:tblLook w:val="04A0" w:firstRow="1" w:lastRow="0" w:firstColumn="1" w:lastColumn="0" w:noHBand="0" w:noVBand="1"/>
      </w:tblPr>
      <w:tblGrid>
        <w:gridCol w:w="1603"/>
        <w:gridCol w:w="1532"/>
        <w:gridCol w:w="3242"/>
        <w:gridCol w:w="3961"/>
      </w:tblGrid>
      <w:tr w:rsidR="006B2E46" w:rsidRPr="00870C99" w14:paraId="694404B8" w14:textId="77777777" w:rsidTr="00E55A2F">
        <w:tc>
          <w:tcPr>
            <w:tcW w:w="0" w:type="auto"/>
            <w:hideMark/>
          </w:tcPr>
          <w:p w14:paraId="53E4BD70" w14:textId="77777777" w:rsidR="006B2E46" w:rsidRPr="00870C99" w:rsidRDefault="006B2E46" w:rsidP="00E55A2F">
            <w:pPr>
              <w:spacing w:after="160" w:line="259" w:lineRule="auto"/>
              <w:rPr>
                <w:b/>
                <w:bCs/>
              </w:rPr>
            </w:pPr>
            <w:r w:rsidRPr="00870C99">
              <w:rPr>
                <w:b/>
                <w:bCs/>
              </w:rPr>
              <w:t>Column Name</w:t>
            </w:r>
          </w:p>
        </w:tc>
        <w:tc>
          <w:tcPr>
            <w:tcW w:w="0" w:type="auto"/>
            <w:hideMark/>
          </w:tcPr>
          <w:p w14:paraId="09444862" w14:textId="77777777" w:rsidR="006B2E46" w:rsidRPr="00870C99" w:rsidRDefault="006B2E46" w:rsidP="00E55A2F">
            <w:pPr>
              <w:spacing w:after="160" w:line="259" w:lineRule="auto"/>
              <w:rPr>
                <w:b/>
                <w:bCs/>
              </w:rPr>
            </w:pPr>
            <w:r w:rsidRPr="00870C99">
              <w:rPr>
                <w:b/>
                <w:bCs/>
              </w:rPr>
              <w:t>Data Type</w:t>
            </w:r>
          </w:p>
        </w:tc>
        <w:tc>
          <w:tcPr>
            <w:tcW w:w="0" w:type="auto"/>
            <w:hideMark/>
          </w:tcPr>
          <w:p w14:paraId="1B999126" w14:textId="77777777" w:rsidR="006B2E46" w:rsidRPr="00870C99" w:rsidRDefault="006B2E46" w:rsidP="00E55A2F">
            <w:pPr>
              <w:spacing w:after="160" w:line="259" w:lineRule="auto"/>
              <w:rPr>
                <w:b/>
                <w:bCs/>
              </w:rPr>
            </w:pPr>
            <w:r w:rsidRPr="00870C99">
              <w:rPr>
                <w:b/>
                <w:bCs/>
              </w:rPr>
              <w:t>Constraints</w:t>
            </w:r>
          </w:p>
        </w:tc>
        <w:tc>
          <w:tcPr>
            <w:tcW w:w="0" w:type="auto"/>
            <w:hideMark/>
          </w:tcPr>
          <w:p w14:paraId="6D622576" w14:textId="77777777" w:rsidR="006B2E46" w:rsidRPr="00870C99" w:rsidRDefault="006B2E46" w:rsidP="00E55A2F">
            <w:pPr>
              <w:spacing w:after="160" w:line="259" w:lineRule="auto"/>
              <w:rPr>
                <w:b/>
                <w:bCs/>
              </w:rPr>
            </w:pPr>
            <w:r w:rsidRPr="00870C99">
              <w:rPr>
                <w:b/>
                <w:bCs/>
              </w:rPr>
              <w:t>Description</w:t>
            </w:r>
          </w:p>
        </w:tc>
      </w:tr>
      <w:tr w:rsidR="006B2E46" w:rsidRPr="00870C99" w14:paraId="6737FB56" w14:textId="77777777" w:rsidTr="00E55A2F">
        <w:tc>
          <w:tcPr>
            <w:tcW w:w="0" w:type="auto"/>
            <w:hideMark/>
          </w:tcPr>
          <w:p w14:paraId="7175F390" w14:textId="77777777" w:rsidR="006B2E46" w:rsidRPr="00870C99" w:rsidRDefault="006B2E46" w:rsidP="00E55A2F">
            <w:pPr>
              <w:spacing w:after="160" w:line="259" w:lineRule="auto"/>
            </w:pPr>
            <w:proofErr w:type="spellStart"/>
            <w:r w:rsidRPr="00870C99">
              <w:t>format_id</w:t>
            </w:r>
            <w:proofErr w:type="spellEnd"/>
          </w:p>
        </w:tc>
        <w:tc>
          <w:tcPr>
            <w:tcW w:w="0" w:type="auto"/>
            <w:hideMark/>
          </w:tcPr>
          <w:p w14:paraId="550DCAA8" w14:textId="77777777" w:rsidR="006B2E46" w:rsidRPr="00870C99" w:rsidRDefault="006B2E46" w:rsidP="00E55A2F">
            <w:pPr>
              <w:spacing w:after="160" w:line="259" w:lineRule="auto"/>
            </w:pPr>
            <w:r w:rsidRPr="00870C99">
              <w:t>INT</w:t>
            </w:r>
          </w:p>
        </w:tc>
        <w:tc>
          <w:tcPr>
            <w:tcW w:w="0" w:type="auto"/>
            <w:hideMark/>
          </w:tcPr>
          <w:p w14:paraId="0D2465E0" w14:textId="77777777" w:rsidR="006B2E46" w:rsidRPr="00870C99" w:rsidRDefault="006B2E46" w:rsidP="00E55A2F">
            <w:pPr>
              <w:spacing w:after="160" w:line="259" w:lineRule="auto"/>
            </w:pPr>
            <w:r w:rsidRPr="00870C99">
              <w:t>PRIMARY KEY, AUTO_INCREMENT</w:t>
            </w:r>
          </w:p>
        </w:tc>
        <w:tc>
          <w:tcPr>
            <w:tcW w:w="0" w:type="auto"/>
            <w:hideMark/>
          </w:tcPr>
          <w:p w14:paraId="486509DB" w14:textId="77777777" w:rsidR="006B2E46" w:rsidRPr="00870C99" w:rsidRDefault="006B2E46" w:rsidP="00E55A2F">
            <w:pPr>
              <w:spacing w:after="160" w:line="259" w:lineRule="auto"/>
            </w:pPr>
            <w:r w:rsidRPr="00870C99">
              <w:t>Unique identifier for each file format</w:t>
            </w:r>
          </w:p>
        </w:tc>
      </w:tr>
      <w:tr w:rsidR="006B2E46" w:rsidRPr="00870C99" w14:paraId="165C5385" w14:textId="77777777" w:rsidTr="00E55A2F">
        <w:tc>
          <w:tcPr>
            <w:tcW w:w="0" w:type="auto"/>
            <w:hideMark/>
          </w:tcPr>
          <w:p w14:paraId="69B1F7D8" w14:textId="77777777" w:rsidR="006B2E46" w:rsidRPr="00870C99" w:rsidRDefault="006B2E46" w:rsidP="00E55A2F">
            <w:pPr>
              <w:spacing w:after="160" w:line="259" w:lineRule="auto"/>
            </w:pPr>
            <w:r w:rsidRPr="00870C99">
              <w:t>name</w:t>
            </w:r>
          </w:p>
        </w:tc>
        <w:tc>
          <w:tcPr>
            <w:tcW w:w="0" w:type="auto"/>
            <w:hideMark/>
          </w:tcPr>
          <w:p w14:paraId="6B7DFEFF" w14:textId="77777777" w:rsidR="006B2E46" w:rsidRPr="00870C99" w:rsidRDefault="006B2E46" w:rsidP="00E55A2F">
            <w:pPr>
              <w:spacing w:after="160" w:line="259" w:lineRule="auto"/>
            </w:pPr>
            <w:proofErr w:type="gramStart"/>
            <w:r w:rsidRPr="00870C99">
              <w:t>VARCHAR(</w:t>
            </w:r>
            <w:proofErr w:type="gramEnd"/>
            <w:r w:rsidRPr="00870C99">
              <w:t>50)</w:t>
            </w:r>
          </w:p>
        </w:tc>
        <w:tc>
          <w:tcPr>
            <w:tcW w:w="0" w:type="auto"/>
            <w:hideMark/>
          </w:tcPr>
          <w:p w14:paraId="5BAC5B32" w14:textId="77777777" w:rsidR="006B2E46" w:rsidRPr="00870C99" w:rsidRDefault="006B2E46" w:rsidP="00E55A2F">
            <w:pPr>
              <w:spacing w:after="160" w:line="259" w:lineRule="auto"/>
            </w:pPr>
            <w:r w:rsidRPr="00870C99">
              <w:t>NOT NULL</w:t>
            </w:r>
          </w:p>
        </w:tc>
        <w:tc>
          <w:tcPr>
            <w:tcW w:w="0" w:type="auto"/>
            <w:hideMark/>
          </w:tcPr>
          <w:p w14:paraId="7E336FFE" w14:textId="77777777" w:rsidR="006B2E46" w:rsidRPr="00870C99" w:rsidRDefault="006B2E46" w:rsidP="00E55A2F">
            <w:pPr>
              <w:spacing w:after="160" w:line="259" w:lineRule="auto"/>
            </w:pPr>
            <w:r w:rsidRPr="00870C99">
              <w:t>Name of the file format (e.g., PDF, DOCX)</w:t>
            </w:r>
          </w:p>
        </w:tc>
      </w:tr>
      <w:tr w:rsidR="006B2E46" w:rsidRPr="00870C99" w14:paraId="2D995C45" w14:textId="77777777" w:rsidTr="00E55A2F">
        <w:tc>
          <w:tcPr>
            <w:tcW w:w="0" w:type="auto"/>
            <w:hideMark/>
          </w:tcPr>
          <w:p w14:paraId="6EFCCCB0" w14:textId="77777777" w:rsidR="006B2E46" w:rsidRPr="00870C99" w:rsidRDefault="006B2E46" w:rsidP="00E55A2F">
            <w:pPr>
              <w:spacing w:after="160" w:line="259" w:lineRule="auto"/>
            </w:pPr>
            <w:r w:rsidRPr="00870C99">
              <w:t>description</w:t>
            </w:r>
          </w:p>
        </w:tc>
        <w:tc>
          <w:tcPr>
            <w:tcW w:w="0" w:type="auto"/>
            <w:hideMark/>
          </w:tcPr>
          <w:p w14:paraId="73455EB1" w14:textId="77777777" w:rsidR="006B2E46" w:rsidRPr="00870C99" w:rsidRDefault="006B2E46" w:rsidP="00E55A2F">
            <w:pPr>
              <w:spacing w:after="160" w:line="259" w:lineRule="auto"/>
            </w:pPr>
            <w:r w:rsidRPr="00870C99">
              <w:t>TEXT</w:t>
            </w:r>
          </w:p>
        </w:tc>
        <w:tc>
          <w:tcPr>
            <w:tcW w:w="0" w:type="auto"/>
            <w:hideMark/>
          </w:tcPr>
          <w:p w14:paraId="474E95BA" w14:textId="77777777" w:rsidR="006B2E46" w:rsidRPr="00870C99" w:rsidRDefault="006B2E46" w:rsidP="00E55A2F">
            <w:pPr>
              <w:spacing w:after="160" w:line="259" w:lineRule="auto"/>
            </w:pPr>
            <w:r w:rsidRPr="00870C99">
              <w:t>NULL</w:t>
            </w:r>
          </w:p>
        </w:tc>
        <w:tc>
          <w:tcPr>
            <w:tcW w:w="0" w:type="auto"/>
            <w:hideMark/>
          </w:tcPr>
          <w:p w14:paraId="2CD2C9ED" w14:textId="77777777" w:rsidR="006B2E46" w:rsidRPr="00870C99" w:rsidRDefault="006B2E46" w:rsidP="00E55A2F">
            <w:pPr>
              <w:spacing w:after="160" w:line="259" w:lineRule="auto"/>
            </w:pPr>
            <w:r w:rsidRPr="00870C99">
              <w:t>Description of the file format</w:t>
            </w:r>
          </w:p>
        </w:tc>
      </w:tr>
      <w:tr w:rsidR="006B2E46" w:rsidRPr="00870C99" w14:paraId="3C978A85" w14:textId="77777777" w:rsidTr="00E55A2F">
        <w:tc>
          <w:tcPr>
            <w:tcW w:w="0" w:type="auto"/>
            <w:hideMark/>
          </w:tcPr>
          <w:p w14:paraId="6F758E5E"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0BE39B0C" w14:textId="77777777" w:rsidR="006B2E46" w:rsidRPr="00870C99" w:rsidRDefault="006B2E46" w:rsidP="00E55A2F">
            <w:pPr>
              <w:spacing w:after="160" w:line="259" w:lineRule="auto"/>
            </w:pPr>
            <w:r w:rsidRPr="00870C99">
              <w:t>TIMESTAMP</w:t>
            </w:r>
          </w:p>
        </w:tc>
        <w:tc>
          <w:tcPr>
            <w:tcW w:w="0" w:type="auto"/>
            <w:hideMark/>
          </w:tcPr>
          <w:p w14:paraId="35BFC83E" w14:textId="77777777" w:rsidR="006B2E46" w:rsidRPr="00870C99" w:rsidRDefault="006B2E46" w:rsidP="00E55A2F">
            <w:pPr>
              <w:spacing w:after="160" w:line="259" w:lineRule="auto"/>
            </w:pPr>
            <w:r w:rsidRPr="00870C99">
              <w:t>DEFAULT CURRENT_TIMESTAMP</w:t>
            </w:r>
          </w:p>
        </w:tc>
        <w:tc>
          <w:tcPr>
            <w:tcW w:w="0" w:type="auto"/>
            <w:hideMark/>
          </w:tcPr>
          <w:p w14:paraId="1971C4CC" w14:textId="77777777" w:rsidR="006B2E46" w:rsidRPr="00870C99" w:rsidRDefault="006B2E46" w:rsidP="00E55A2F">
            <w:pPr>
              <w:spacing w:after="160" w:line="259" w:lineRule="auto"/>
            </w:pPr>
            <w:r w:rsidRPr="00870C99">
              <w:t>Timestamp when the file format was created</w:t>
            </w:r>
          </w:p>
        </w:tc>
      </w:tr>
    </w:tbl>
    <w:p w14:paraId="1CA9E3F0" w14:textId="77777777" w:rsidR="006B2E46" w:rsidRPr="00870C99" w:rsidRDefault="006B2E46" w:rsidP="006B2E46">
      <w:pPr>
        <w:rPr>
          <w:b/>
          <w:bCs/>
        </w:rPr>
      </w:pPr>
      <w:r w:rsidRPr="00870C99">
        <w:rPr>
          <w:b/>
          <w:bCs/>
        </w:rPr>
        <w:t>13. Metadata Table</w:t>
      </w:r>
    </w:p>
    <w:tbl>
      <w:tblPr>
        <w:tblStyle w:val="TableGrid"/>
        <w:tblW w:w="0" w:type="auto"/>
        <w:tblLook w:val="04A0" w:firstRow="1" w:lastRow="0" w:firstColumn="1" w:lastColumn="0" w:noHBand="0" w:noVBand="1"/>
      </w:tblPr>
      <w:tblGrid>
        <w:gridCol w:w="1571"/>
        <w:gridCol w:w="1650"/>
        <w:gridCol w:w="4051"/>
        <w:gridCol w:w="3066"/>
      </w:tblGrid>
      <w:tr w:rsidR="006B2E46" w:rsidRPr="00870C99" w14:paraId="04A76ACE" w14:textId="77777777" w:rsidTr="00E55A2F">
        <w:tc>
          <w:tcPr>
            <w:tcW w:w="0" w:type="auto"/>
            <w:hideMark/>
          </w:tcPr>
          <w:p w14:paraId="3C9A3CF0" w14:textId="77777777" w:rsidR="006B2E46" w:rsidRPr="00870C99" w:rsidRDefault="006B2E46" w:rsidP="00E55A2F">
            <w:pPr>
              <w:spacing w:after="160" w:line="259" w:lineRule="auto"/>
              <w:rPr>
                <w:b/>
                <w:bCs/>
              </w:rPr>
            </w:pPr>
            <w:r w:rsidRPr="00870C99">
              <w:rPr>
                <w:b/>
                <w:bCs/>
              </w:rPr>
              <w:t>Column Name</w:t>
            </w:r>
          </w:p>
        </w:tc>
        <w:tc>
          <w:tcPr>
            <w:tcW w:w="0" w:type="auto"/>
            <w:hideMark/>
          </w:tcPr>
          <w:p w14:paraId="0420995C" w14:textId="77777777" w:rsidR="006B2E46" w:rsidRPr="00870C99" w:rsidRDefault="006B2E46" w:rsidP="00E55A2F">
            <w:pPr>
              <w:spacing w:after="160" w:line="259" w:lineRule="auto"/>
              <w:rPr>
                <w:b/>
                <w:bCs/>
              </w:rPr>
            </w:pPr>
            <w:r w:rsidRPr="00870C99">
              <w:rPr>
                <w:b/>
                <w:bCs/>
              </w:rPr>
              <w:t>Data Type</w:t>
            </w:r>
          </w:p>
        </w:tc>
        <w:tc>
          <w:tcPr>
            <w:tcW w:w="0" w:type="auto"/>
            <w:hideMark/>
          </w:tcPr>
          <w:p w14:paraId="71A80D8D" w14:textId="77777777" w:rsidR="006B2E46" w:rsidRPr="00870C99" w:rsidRDefault="006B2E46" w:rsidP="00E55A2F">
            <w:pPr>
              <w:spacing w:after="160" w:line="259" w:lineRule="auto"/>
              <w:rPr>
                <w:b/>
                <w:bCs/>
              </w:rPr>
            </w:pPr>
            <w:r w:rsidRPr="00870C99">
              <w:rPr>
                <w:b/>
                <w:bCs/>
              </w:rPr>
              <w:t>Constraints</w:t>
            </w:r>
          </w:p>
        </w:tc>
        <w:tc>
          <w:tcPr>
            <w:tcW w:w="0" w:type="auto"/>
            <w:hideMark/>
          </w:tcPr>
          <w:p w14:paraId="571CBDBA" w14:textId="77777777" w:rsidR="006B2E46" w:rsidRPr="00870C99" w:rsidRDefault="006B2E46" w:rsidP="00E55A2F">
            <w:pPr>
              <w:spacing w:after="160" w:line="259" w:lineRule="auto"/>
              <w:rPr>
                <w:b/>
                <w:bCs/>
              </w:rPr>
            </w:pPr>
            <w:r w:rsidRPr="00870C99">
              <w:rPr>
                <w:b/>
                <w:bCs/>
              </w:rPr>
              <w:t>Description</w:t>
            </w:r>
          </w:p>
        </w:tc>
      </w:tr>
      <w:tr w:rsidR="006B2E46" w:rsidRPr="00870C99" w14:paraId="51B271BB" w14:textId="77777777" w:rsidTr="00E55A2F">
        <w:tc>
          <w:tcPr>
            <w:tcW w:w="0" w:type="auto"/>
            <w:hideMark/>
          </w:tcPr>
          <w:p w14:paraId="25B91955" w14:textId="77777777" w:rsidR="006B2E46" w:rsidRPr="00870C99" w:rsidRDefault="006B2E46" w:rsidP="00E55A2F">
            <w:pPr>
              <w:spacing w:after="160" w:line="259" w:lineRule="auto"/>
            </w:pPr>
            <w:proofErr w:type="spellStart"/>
            <w:r w:rsidRPr="00870C99">
              <w:lastRenderedPageBreak/>
              <w:t>metadata_id</w:t>
            </w:r>
            <w:proofErr w:type="spellEnd"/>
          </w:p>
        </w:tc>
        <w:tc>
          <w:tcPr>
            <w:tcW w:w="0" w:type="auto"/>
            <w:hideMark/>
          </w:tcPr>
          <w:p w14:paraId="490DAA12" w14:textId="77777777" w:rsidR="006B2E46" w:rsidRPr="00870C99" w:rsidRDefault="006B2E46" w:rsidP="00E55A2F">
            <w:pPr>
              <w:spacing w:after="160" w:line="259" w:lineRule="auto"/>
            </w:pPr>
            <w:r w:rsidRPr="00870C99">
              <w:t>INT</w:t>
            </w:r>
          </w:p>
        </w:tc>
        <w:tc>
          <w:tcPr>
            <w:tcW w:w="0" w:type="auto"/>
            <w:hideMark/>
          </w:tcPr>
          <w:p w14:paraId="2C42465D" w14:textId="77777777" w:rsidR="006B2E46" w:rsidRPr="00870C99" w:rsidRDefault="006B2E46" w:rsidP="00E55A2F">
            <w:pPr>
              <w:spacing w:after="160" w:line="259" w:lineRule="auto"/>
            </w:pPr>
            <w:r w:rsidRPr="00870C99">
              <w:t>PRIMARY KEY, AUTO_INCREMENT</w:t>
            </w:r>
          </w:p>
        </w:tc>
        <w:tc>
          <w:tcPr>
            <w:tcW w:w="0" w:type="auto"/>
            <w:hideMark/>
          </w:tcPr>
          <w:p w14:paraId="05921EC0" w14:textId="77777777" w:rsidR="006B2E46" w:rsidRPr="00870C99" w:rsidRDefault="006B2E46" w:rsidP="00E55A2F">
            <w:pPr>
              <w:spacing w:after="160" w:line="259" w:lineRule="auto"/>
            </w:pPr>
            <w:r w:rsidRPr="00870C99">
              <w:t>Unique identifier for each metadata entry</w:t>
            </w:r>
          </w:p>
        </w:tc>
      </w:tr>
      <w:tr w:rsidR="006B2E46" w:rsidRPr="00870C99" w14:paraId="4B834397" w14:textId="77777777" w:rsidTr="00E55A2F">
        <w:tc>
          <w:tcPr>
            <w:tcW w:w="0" w:type="auto"/>
            <w:hideMark/>
          </w:tcPr>
          <w:p w14:paraId="45C205CC" w14:textId="77777777" w:rsidR="006B2E46" w:rsidRPr="00870C99" w:rsidRDefault="006B2E46" w:rsidP="00E55A2F">
            <w:pPr>
              <w:spacing w:after="160" w:line="259" w:lineRule="auto"/>
            </w:pPr>
            <w:proofErr w:type="spellStart"/>
            <w:r w:rsidRPr="00870C99">
              <w:t>document_id</w:t>
            </w:r>
            <w:proofErr w:type="spellEnd"/>
          </w:p>
        </w:tc>
        <w:tc>
          <w:tcPr>
            <w:tcW w:w="0" w:type="auto"/>
            <w:hideMark/>
          </w:tcPr>
          <w:p w14:paraId="3F654E68" w14:textId="77777777" w:rsidR="006B2E46" w:rsidRPr="00870C99" w:rsidRDefault="006B2E46" w:rsidP="00E55A2F">
            <w:pPr>
              <w:spacing w:after="160" w:line="259" w:lineRule="auto"/>
            </w:pPr>
            <w:r w:rsidRPr="00870C99">
              <w:t>INT</w:t>
            </w:r>
          </w:p>
        </w:tc>
        <w:tc>
          <w:tcPr>
            <w:tcW w:w="0" w:type="auto"/>
            <w:hideMark/>
          </w:tcPr>
          <w:p w14:paraId="2C7DC9D1" w14:textId="77777777" w:rsidR="006B2E46" w:rsidRPr="00870C99" w:rsidRDefault="006B2E46" w:rsidP="00E55A2F">
            <w:pPr>
              <w:spacing w:after="160" w:line="259" w:lineRule="auto"/>
            </w:pPr>
            <w:r w:rsidRPr="00870C99">
              <w:t>FOREIGN KEY REFERENCES Document(</w:t>
            </w:r>
            <w:proofErr w:type="spellStart"/>
            <w:r w:rsidRPr="00870C99">
              <w:t>document_id</w:t>
            </w:r>
            <w:proofErr w:type="spellEnd"/>
            <w:r w:rsidRPr="00870C99">
              <w:t>)</w:t>
            </w:r>
          </w:p>
        </w:tc>
        <w:tc>
          <w:tcPr>
            <w:tcW w:w="0" w:type="auto"/>
            <w:hideMark/>
          </w:tcPr>
          <w:p w14:paraId="70B42F30" w14:textId="77777777" w:rsidR="006B2E46" w:rsidRPr="00870C99" w:rsidRDefault="006B2E46" w:rsidP="00E55A2F">
            <w:pPr>
              <w:spacing w:after="160" w:line="259" w:lineRule="auto"/>
            </w:pPr>
            <w:r w:rsidRPr="00870C99">
              <w:t>Reference to the Document table</w:t>
            </w:r>
          </w:p>
        </w:tc>
      </w:tr>
      <w:tr w:rsidR="006B2E46" w:rsidRPr="00870C99" w14:paraId="08CEFF63" w14:textId="77777777" w:rsidTr="00E55A2F">
        <w:tc>
          <w:tcPr>
            <w:tcW w:w="0" w:type="auto"/>
            <w:hideMark/>
          </w:tcPr>
          <w:p w14:paraId="05C4DB24" w14:textId="77777777" w:rsidR="006B2E46" w:rsidRPr="00870C99" w:rsidRDefault="006B2E46" w:rsidP="00E55A2F">
            <w:pPr>
              <w:spacing w:after="160" w:line="259" w:lineRule="auto"/>
            </w:pPr>
            <w:r w:rsidRPr="00870C99">
              <w:t>key</w:t>
            </w:r>
          </w:p>
        </w:tc>
        <w:tc>
          <w:tcPr>
            <w:tcW w:w="0" w:type="auto"/>
            <w:hideMark/>
          </w:tcPr>
          <w:p w14:paraId="6C179B0A"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60A3B9DB" w14:textId="77777777" w:rsidR="006B2E46" w:rsidRPr="00870C99" w:rsidRDefault="006B2E46" w:rsidP="00E55A2F">
            <w:pPr>
              <w:spacing w:after="160" w:line="259" w:lineRule="auto"/>
            </w:pPr>
            <w:r w:rsidRPr="00870C99">
              <w:t>NOT NULL</w:t>
            </w:r>
          </w:p>
        </w:tc>
        <w:tc>
          <w:tcPr>
            <w:tcW w:w="0" w:type="auto"/>
            <w:hideMark/>
          </w:tcPr>
          <w:p w14:paraId="041DDDB4" w14:textId="77777777" w:rsidR="006B2E46" w:rsidRPr="00870C99" w:rsidRDefault="006B2E46" w:rsidP="00E55A2F">
            <w:pPr>
              <w:spacing w:after="160" w:line="259" w:lineRule="auto"/>
            </w:pPr>
            <w:r w:rsidRPr="00870C99">
              <w:t>Key for the metadata entry</w:t>
            </w:r>
          </w:p>
        </w:tc>
      </w:tr>
      <w:tr w:rsidR="006B2E46" w:rsidRPr="00870C99" w14:paraId="6723CCA5" w14:textId="77777777" w:rsidTr="00E55A2F">
        <w:tc>
          <w:tcPr>
            <w:tcW w:w="0" w:type="auto"/>
            <w:hideMark/>
          </w:tcPr>
          <w:p w14:paraId="082826E6" w14:textId="77777777" w:rsidR="006B2E46" w:rsidRPr="00870C99" w:rsidRDefault="006B2E46" w:rsidP="00E55A2F">
            <w:pPr>
              <w:spacing w:after="160" w:line="259" w:lineRule="auto"/>
            </w:pPr>
            <w:r w:rsidRPr="00870C99">
              <w:t>value</w:t>
            </w:r>
          </w:p>
        </w:tc>
        <w:tc>
          <w:tcPr>
            <w:tcW w:w="0" w:type="auto"/>
            <w:hideMark/>
          </w:tcPr>
          <w:p w14:paraId="0769064C" w14:textId="77777777" w:rsidR="006B2E46" w:rsidRPr="00870C99" w:rsidRDefault="006B2E46" w:rsidP="00E55A2F">
            <w:pPr>
              <w:spacing w:after="160" w:line="259" w:lineRule="auto"/>
            </w:pPr>
            <w:r w:rsidRPr="00870C99">
              <w:t>TEXT</w:t>
            </w:r>
          </w:p>
        </w:tc>
        <w:tc>
          <w:tcPr>
            <w:tcW w:w="0" w:type="auto"/>
            <w:hideMark/>
          </w:tcPr>
          <w:p w14:paraId="632342B0" w14:textId="77777777" w:rsidR="006B2E46" w:rsidRPr="00870C99" w:rsidRDefault="006B2E46" w:rsidP="00E55A2F">
            <w:pPr>
              <w:spacing w:after="160" w:line="259" w:lineRule="auto"/>
            </w:pPr>
            <w:r w:rsidRPr="00870C99">
              <w:t>NOT NULL</w:t>
            </w:r>
          </w:p>
        </w:tc>
        <w:tc>
          <w:tcPr>
            <w:tcW w:w="0" w:type="auto"/>
            <w:hideMark/>
          </w:tcPr>
          <w:p w14:paraId="5AC232CD" w14:textId="77777777" w:rsidR="006B2E46" w:rsidRPr="00870C99" w:rsidRDefault="006B2E46" w:rsidP="00E55A2F">
            <w:pPr>
              <w:spacing w:after="160" w:line="259" w:lineRule="auto"/>
            </w:pPr>
            <w:r w:rsidRPr="00870C99">
              <w:t>Value corresponding to the key</w:t>
            </w:r>
          </w:p>
        </w:tc>
      </w:tr>
      <w:tr w:rsidR="006B2E46" w:rsidRPr="00870C99" w14:paraId="0D3104AD" w14:textId="77777777" w:rsidTr="00E55A2F">
        <w:tc>
          <w:tcPr>
            <w:tcW w:w="0" w:type="auto"/>
            <w:hideMark/>
          </w:tcPr>
          <w:p w14:paraId="636EBE8A"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2A90A3DA" w14:textId="77777777" w:rsidR="006B2E46" w:rsidRPr="00870C99" w:rsidRDefault="006B2E46" w:rsidP="00E55A2F">
            <w:pPr>
              <w:spacing w:after="160" w:line="259" w:lineRule="auto"/>
            </w:pPr>
            <w:r w:rsidRPr="00870C99">
              <w:t>TIMESTAMP</w:t>
            </w:r>
          </w:p>
        </w:tc>
        <w:tc>
          <w:tcPr>
            <w:tcW w:w="0" w:type="auto"/>
            <w:hideMark/>
          </w:tcPr>
          <w:p w14:paraId="09EAB55F" w14:textId="77777777" w:rsidR="006B2E46" w:rsidRPr="00870C99" w:rsidRDefault="006B2E46" w:rsidP="00E55A2F">
            <w:pPr>
              <w:spacing w:after="160" w:line="259" w:lineRule="auto"/>
            </w:pPr>
            <w:r w:rsidRPr="00870C99">
              <w:t>DEFAULT CURRENT_TIMESTAMP</w:t>
            </w:r>
          </w:p>
        </w:tc>
        <w:tc>
          <w:tcPr>
            <w:tcW w:w="0" w:type="auto"/>
            <w:hideMark/>
          </w:tcPr>
          <w:p w14:paraId="0C3CA274" w14:textId="77777777" w:rsidR="006B2E46" w:rsidRPr="00870C99" w:rsidRDefault="006B2E46" w:rsidP="00E55A2F">
            <w:pPr>
              <w:spacing w:after="160" w:line="259" w:lineRule="auto"/>
            </w:pPr>
            <w:r w:rsidRPr="00870C99">
              <w:t>Timestamp when the metadata was created</w:t>
            </w:r>
          </w:p>
        </w:tc>
      </w:tr>
    </w:tbl>
    <w:p w14:paraId="2C8D0DBB" w14:textId="77777777" w:rsidR="006B2E46" w:rsidRPr="00870C99" w:rsidRDefault="006B2E46" w:rsidP="006B2E46">
      <w:pPr>
        <w:rPr>
          <w:b/>
          <w:bCs/>
        </w:rPr>
      </w:pPr>
      <w:r w:rsidRPr="00870C99">
        <w:rPr>
          <w:b/>
          <w:bCs/>
        </w:rPr>
        <w:t>14. Task Table</w:t>
      </w:r>
    </w:p>
    <w:tbl>
      <w:tblPr>
        <w:tblStyle w:val="TableGrid"/>
        <w:tblW w:w="0" w:type="auto"/>
        <w:tblLook w:val="04A0" w:firstRow="1" w:lastRow="0" w:firstColumn="1" w:lastColumn="0" w:noHBand="0" w:noVBand="1"/>
      </w:tblPr>
      <w:tblGrid>
        <w:gridCol w:w="1483"/>
        <w:gridCol w:w="1650"/>
        <w:gridCol w:w="4182"/>
        <w:gridCol w:w="3023"/>
      </w:tblGrid>
      <w:tr w:rsidR="006B2E46" w:rsidRPr="00870C99" w14:paraId="3727BA27" w14:textId="77777777" w:rsidTr="00E55A2F">
        <w:tc>
          <w:tcPr>
            <w:tcW w:w="0" w:type="auto"/>
            <w:hideMark/>
          </w:tcPr>
          <w:p w14:paraId="3A549135" w14:textId="77777777" w:rsidR="006B2E46" w:rsidRPr="00870C99" w:rsidRDefault="006B2E46" w:rsidP="00E55A2F">
            <w:pPr>
              <w:spacing w:after="160" w:line="259" w:lineRule="auto"/>
              <w:rPr>
                <w:b/>
                <w:bCs/>
              </w:rPr>
            </w:pPr>
            <w:r w:rsidRPr="00870C99">
              <w:rPr>
                <w:b/>
                <w:bCs/>
              </w:rPr>
              <w:t>Column Name</w:t>
            </w:r>
          </w:p>
        </w:tc>
        <w:tc>
          <w:tcPr>
            <w:tcW w:w="0" w:type="auto"/>
            <w:hideMark/>
          </w:tcPr>
          <w:p w14:paraId="595362AA" w14:textId="77777777" w:rsidR="006B2E46" w:rsidRPr="00870C99" w:rsidRDefault="006B2E46" w:rsidP="00E55A2F">
            <w:pPr>
              <w:spacing w:after="160" w:line="259" w:lineRule="auto"/>
              <w:rPr>
                <w:b/>
                <w:bCs/>
              </w:rPr>
            </w:pPr>
            <w:r w:rsidRPr="00870C99">
              <w:rPr>
                <w:b/>
                <w:bCs/>
              </w:rPr>
              <w:t>Data Type</w:t>
            </w:r>
          </w:p>
        </w:tc>
        <w:tc>
          <w:tcPr>
            <w:tcW w:w="0" w:type="auto"/>
            <w:hideMark/>
          </w:tcPr>
          <w:p w14:paraId="6EFCE760" w14:textId="77777777" w:rsidR="006B2E46" w:rsidRPr="00870C99" w:rsidRDefault="006B2E46" w:rsidP="00E55A2F">
            <w:pPr>
              <w:spacing w:after="160" w:line="259" w:lineRule="auto"/>
              <w:rPr>
                <w:b/>
                <w:bCs/>
              </w:rPr>
            </w:pPr>
            <w:r w:rsidRPr="00870C99">
              <w:rPr>
                <w:b/>
                <w:bCs/>
              </w:rPr>
              <w:t>Constraints</w:t>
            </w:r>
          </w:p>
        </w:tc>
        <w:tc>
          <w:tcPr>
            <w:tcW w:w="0" w:type="auto"/>
            <w:hideMark/>
          </w:tcPr>
          <w:p w14:paraId="774542FC" w14:textId="77777777" w:rsidR="006B2E46" w:rsidRPr="00870C99" w:rsidRDefault="006B2E46" w:rsidP="00E55A2F">
            <w:pPr>
              <w:spacing w:after="160" w:line="259" w:lineRule="auto"/>
              <w:rPr>
                <w:b/>
                <w:bCs/>
              </w:rPr>
            </w:pPr>
            <w:r w:rsidRPr="00870C99">
              <w:rPr>
                <w:b/>
                <w:bCs/>
              </w:rPr>
              <w:t>Description</w:t>
            </w:r>
          </w:p>
        </w:tc>
      </w:tr>
      <w:tr w:rsidR="006B2E46" w:rsidRPr="00870C99" w14:paraId="4873EB9D" w14:textId="77777777" w:rsidTr="00E55A2F">
        <w:tc>
          <w:tcPr>
            <w:tcW w:w="0" w:type="auto"/>
            <w:hideMark/>
          </w:tcPr>
          <w:p w14:paraId="0A1D46B5" w14:textId="77777777" w:rsidR="006B2E46" w:rsidRPr="00870C99" w:rsidRDefault="006B2E46" w:rsidP="00E55A2F">
            <w:pPr>
              <w:spacing w:after="160" w:line="259" w:lineRule="auto"/>
            </w:pPr>
            <w:proofErr w:type="spellStart"/>
            <w:r w:rsidRPr="00870C99">
              <w:t>task_id</w:t>
            </w:r>
            <w:proofErr w:type="spellEnd"/>
          </w:p>
        </w:tc>
        <w:tc>
          <w:tcPr>
            <w:tcW w:w="0" w:type="auto"/>
            <w:hideMark/>
          </w:tcPr>
          <w:p w14:paraId="202E4DBF" w14:textId="77777777" w:rsidR="006B2E46" w:rsidRPr="00870C99" w:rsidRDefault="006B2E46" w:rsidP="00E55A2F">
            <w:pPr>
              <w:spacing w:after="160" w:line="259" w:lineRule="auto"/>
            </w:pPr>
            <w:r w:rsidRPr="00870C99">
              <w:t>INT</w:t>
            </w:r>
          </w:p>
        </w:tc>
        <w:tc>
          <w:tcPr>
            <w:tcW w:w="0" w:type="auto"/>
            <w:hideMark/>
          </w:tcPr>
          <w:p w14:paraId="2B695082" w14:textId="77777777" w:rsidR="006B2E46" w:rsidRPr="00870C99" w:rsidRDefault="006B2E46" w:rsidP="00E55A2F">
            <w:pPr>
              <w:spacing w:after="160" w:line="259" w:lineRule="auto"/>
            </w:pPr>
            <w:r w:rsidRPr="00870C99">
              <w:t>PRIMARY KEY, AUTO_INCREMENT</w:t>
            </w:r>
          </w:p>
        </w:tc>
        <w:tc>
          <w:tcPr>
            <w:tcW w:w="0" w:type="auto"/>
            <w:hideMark/>
          </w:tcPr>
          <w:p w14:paraId="024266F1" w14:textId="77777777" w:rsidR="006B2E46" w:rsidRPr="00870C99" w:rsidRDefault="006B2E46" w:rsidP="00E55A2F">
            <w:pPr>
              <w:spacing w:after="160" w:line="259" w:lineRule="auto"/>
            </w:pPr>
            <w:r w:rsidRPr="00870C99">
              <w:t>Unique identifier for each task</w:t>
            </w:r>
          </w:p>
        </w:tc>
      </w:tr>
      <w:tr w:rsidR="006B2E46" w:rsidRPr="00870C99" w14:paraId="5DCCA904" w14:textId="77777777" w:rsidTr="00E55A2F">
        <w:tc>
          <w:tcPr>
            <w:tcW w:w="0" w:type="auto"/>
            <w:hideMark/>
          </w:tcPr>
          <w:p w14:paraId="2222CB7E" w14:textId="77777777" w:rsidR="006B2E46" w:rsidRPr="00870C99" w:rsidRDefault="006B2E46" w:rsidP="00E55A2F">
            <w:pPr>
              <w:spacing w:after="160" w:line="259" w:lineRule="auto"/>
            </w:pPr>
            <w:proofErr w:type="spellStart"/>
            <w:r w:rsidRPr="00870C99">
              <w:t>task_name</w:t>
            </w:r>
            <w:proofErr w:type="spellEnd"/>
          </w:p>
        </w:tc>
        <w:tc>
          <w:tcPr>
            <w:tcW w:w="0" w:type="auto"/>
            <w:hideMark/>
          </w:tcPr>
          <w:p w14:paraId="2BE56902" w14:textId="77777777" w:rsidR="006B2E46" w:rsidRPr="00870C99" w:rsidRDefault="006B2E46" w:rsidP="00E55A2F">
            <w:pPr>
              <w:spacing w:after="160" w:line="259" w:lineRule="auto"/>
            </w:pPr>
            <w:proofErr w:type="gramStart"/>
            <w:r w:rsidRPr="00870C99">
              <w:t>VARCHAR(</w:t>
            </w:r>
            <w:proofErr w:type="gramEnd"/>
            <w:r w:rsidRPr="00870C99">
              <w:t>100)</w:t>
            </w:r>
          </w:p>
        </w:tc>
        <w:tc>
          <w:tcPr>
            <w:tcW w:w="0" w:type="auto"/>
            <w:hideMark/>
          </w:tcPr>
          <w:p w14:paraId="1AFA291A" w14:textId="77777777" w:rsidR="006B2E46" w:rsidRPr="00870C99" w:rsidRDefault="006B2E46" w:rsidP="00E55A2F">
            <w:pPr>
              <w:spacing w:after="160" w:line="259" w:lineRule="auto"/>
            </w:pPr>
            <w:r w:rsidRPr="00870C99">
              <w:t>NOT NULL</w:t>
            </w:r>
          </w:p>
        </w:tc>
        <w:tc>
          <w:tcPr>
            <w:tcW w:w="0" w:type="auto"/>
            <w:hideMark/>
          </w:tcPr>
          <w:p w14:paraId="0A0786D7" w14:textId="77777777" w:rsidR="006B2E46" w:rsidRPr="00870C99" w:rsidRDefault="006B2E46" w:rsidP="00E55A2F">
            <w:pPr>
              <w:spacing w:after="160" w:line="259" w:lineRule="auto"/>
            </w:pPr>
            <w:r w:rsidRPr="00870C99">
              <w:t>Name or title of the task</w:t>
            </w:r>
          </w:p>
        </w:tc>
      </w:tr>
      <w:tr w:rsidR="006B2E46" w:rsidRPr="00870C99" w14:paraId="6F1F66AC" w14:textId="77777777" w:rsidTr="00E55A2F">
        <w:tc>
          <w:tcPr>
            <w:tcW w:w="0" w:type="auto"/>
            <w:hideMark/>
          </w:tcPr>
          <w:p w14:paraId="0F7CE02A" w14:textId="77777777" w:rsidR="006B2E46" w:rsidRPr="00870C99" w:rsidRDefault="006B2E46" w:rsidP="00E55A2F">
            <w:pPr>
              <w:spacing w:after="160" w:line="259" w:lineRule="auto"/>
            </w:pPr>
            <w:r w:rsidRPr="00870C99">
              <w:t>description</w:t>
            </w:r>
          </w:p>
        </w:tc>
        <w:tc>
          <w:tcPr>
            <w:tcW w:w="0" w:type="auto"/>
            <w:hideMark/>
          </w:tcPr>
          <w:p w14:paraId="44B05957" w14:textId="77777777" w:rsidR="006B2E46" w:rsidRPr="00870C99" w:rsidRDefault="006B2E46" w:rsidP="00E55A2F">
            <w:pPr>
              <w:spacing w:after="160" w:line="259" w:lineRule="auto"/>
            </w:pPr>
            <w:r w:rsidRPr="00870C99">
              <w:t>TEXT</w:t>
            </w:r>
          </w:p>
        </w:tc>
        <w:tc>
          <w:tcPr>
            <w:tcW w:w="0" w:type="auto"/>
            <w:hideMark/>
          </w:tcPr>
          <w:p w14:paraId="3C602D48" w14:textId="77777777" w:rsidR="006B2E46" w:rsidRPr="00870C99" w:rsidRDefault="006B2E46" w:rsidP="00E55A2F">
            <w:pPr>
              <w:spacing w:after="160" w:line="259" w:lineRule="auto"/>
            </w:pPr>
            <w:r w:rsidRPr="00870C99">
              <w:t>NULL</w:t>
            </w:r>
          </w:p>
        </w:tc>
        <w:tc>
          <w:tcPr>
            <w:tcW w:w="0" w:type="auto"/>
            <w:hideMark/>
          </w:tcPr>
          <w:p w14:paraId="50B5F25B" w14:textId="77777777" w:rsidR="006B2E46" w:rsidRPr="00870C99" w:rsidRDefault="006B2E46" w:rsidP="00E55A2F">
            <w:pPr>
              <w:spacing w:after="160" w:line="259" w:lineRule="auto"/>
            </w:pPr>
            <w:r w:rsidRPr="00870C99">
              <w:t>Detailed description of the task</w:t>
            </w:r>
          </w:p>
        </w:tc>
      </w:tr>
      <w:tr w:rsidR="006B2E46" w:rsidRPr="00870C99" w14:paraId="4D6CA76B" w14:textId="77777777" w:rsidTr="00E55A2F">
        <w:tc>
          <w:tcPr>
            <w:tcW w:w="0" w:type="auto"/>
            <w:hideMark/>
          </w:tcPr>
          <w:p w14:paraId="22B2B79E" w14:textId="77777777" w:rsidR="006B2E46" w:rsidRPr="00870C99" w:rsidRDefault="006B2E46" w:rsidP="00E55A2F">
            <w:pPr>
              <w:spacing w:after="160" w:line="259" w:lineRule="auto"/>
            </w:pPr>
            <w:proofErr w:type="spellStart"/>
            <w:r w:rsidRPr="00870C99">
              <w:t>assigned_to</w:t>
            </w:r>
            <w:proofErr w:type="spellEnd"/>
          </w:p>
        </w:tc>
        <w:tc>
          <w:tcPr>
            <w:tcW w:w="0" w:type="auto"/>
            <w:hideMark/>
          </w:tcPr>
          <w:p w14:paraId="3D3AE7DD" w14:textId="77777777" w:rsidR="006B2E46" w:rsidRPr="00870C99" w:rsidRDefault="006B2E46" w:rsidP="00E55A2F">
            <w:pPr>
              <w:spacing w:after="160" w:line="259" w:lineRule="auto"/>
            </w:pPr>
            <w:r w:rsidRPr="00870C99">
              <w:t>INT</w:t>
            </w:r>
          </w:p>
        </w:tc>
        <w:tc>
          <w:tcPr>
            <w:tcW w:w="0" w:type="auto"/>
            <w:hideMark/>
          </w:tcPr>
          <w:p w14:paraId="17DDDD5C" w14:textId="77777777" w:rsidR="006B2E46" w:rsidRPr="00870C99" w:rsidRDefault="006B2E46" w:rsidP="00E55A2F">
            <w:pPr>
              <w:spacing w:after="160" w:line="259" w:lineRule="auto"/>
            </w:pPr>
            <w:r w:rsidRPr="00870C99">
              <w:t>FOREIGN KEY REFERENCES User(</w:t>
            </w:r>
            <w:proofErr w:type="spellStart"/>
            <w:r w:rsidRPr="00870C99">
              <w:t>user_id</w:t>
            </w:r>
            <w:proofErr w:type="spellEnd"/>
            <w:r w:rsidRPr="00870C99">
              <w:t>)</w:t>
            </w:r>
          </w:p>
        </w:tc>
        <w:tc>
          <w:tcPr>
            <w:tcW w:w="0" w:type="auto"/>
            <w:hideMark/>
          </w:tcPr>
          <w:p w14:paraId="3581BE42" w14:textId="77777777" w:rsidR="006B2E46" w:rsidRPr="00870C99" w:rsidRDefault="006B2E46" w:rsidP="00E55A2F">
            <w:pPr>
              <w:spacing w:after="160" w:line="259" w:lineRule="auto"/>
            </w:pPr>
            <w:r w:rsidRPr="00870C99">
              <w:t>Reference to the User table (who is assigned the task)</w:t>
            </w:r>
          </w:p>
        </w:tc>
      </w:tr>
      <w:tr w:rsidR="006B2E46" w:rsidRPr="00870C99" w14:paraId="6483ABF3" w14:textId="77777777" w:rsidTr="00E55A2F">
        <w:tc>
          <w:tcPr>
            <w:tcW w:w="0" w:type="auto"/>
            <w:hideMark/>
          </w:tcPr>
          <w:p w14:paraId="5C5F8B9C" w14:textId="77777777" w:rsidR="006B2E46" w:rsidRPr="00870C99" w:rsidRDefault="006B2E46" w:rsidP="00E55A2F">
            <w:pPr>
              <w:spacing w:after="160" w:line="259" w:lineRule="auto"/>
            </w:pPr>
            <w:proofErr w:type="spellStart"/>
            <w:r w:rsidRPr="00870C99">
              <w:t>workflow_id</w:t>
            </w:r>
            <w:proofErr w:type="spellEnd"/>
          </w:p>
        </w:tc>
        <w:tc>
          <w:tcPr>
            <w:tcW w:w="0" w:type="auto"/>
            <w:hideMark/>
          </w:tcPr>
          <w:p w14:paraId="587BD469" w14:textId="77777777" w:rsidR="006B2E46" w:rsidRPr="00870C99" w:rsidRDefault="006B2E46" w:rsidP="00E55A2F">
            <w:pPr>
              <w:spacing w:after="160" w:line="259" w:lineRule="auto"/>
            </w:pPr>
            <w:r w:rsidRPr="00870C99">
              <w:t>INT</w:t>
            </w:r>
          </w:p>
        </w:tc>
        <w:tc>
          <w:tcPr>
            <w:tcW w:w="0" w:type="auto"/>
            <w:hideMark/>
          </w:tcPr>
          <w:p w14:paraId="219099D6" w14:textId="77777777" w:rsidR="006B2E46" w:rsidRPr="00870C99" w:rsidRDefault="006B2E46" w:rsidP="00E55A2F">
            <w:pPr>
              <w:spacing w:after="160" w:line="259" w:lineRule="auto"/>
            </w:pPr>
            <w:r w:rsidRPr="00870C99">
              <w:t>FOREIGN KEY REFERENCES Workflow(</w:t>
            </w:r>
            <w:proofErr w:type="spellStart"/>
            <w:r w:rsidRPr="00870C99">
              <w:t>workflow_id</w:t>
            </w:r>
            <w:proofErr w:type="spellEnd"/>
            <w:r w:rsidRPr="00870C99">
              <w:t>)</w:t>
            </w:r>
          </w:p>
        </w:tc>
        <w:tc>
          <w:tcPr>
            <w:tcW w:w="0" w:type="auto"/>
            <w:hideMark/>
          </w:tcPr>
          <w:p w14:paraId="436A6A7A" w14:textId="77777777" w:rsidR="006B2E46" w:rsidRPr="00870C99" w:rsidRDefault="006B2E46" w:rsidP="00E55A2F">
            <w:pPr>
              <w:spacing w:after="160" w:line="259" w:lineRule="auto"/>
            </w:pPr>
            <w:r w:rsidRPr="00870C99">
              <w:t>Reference to the Workflow table</w:t>
            </w:r>
          </w:p>
        </w:tc>
      </w:tr>
      <w:tr w:rsidR="006B2E46" w:rsidRPr="00870C99" w14:paraId="7E32393A" w14:textId="77777777" w:rsidTr="00E55A2F">
        <w:tc>
          <w:tcPr>
            <w:tcW w:w="0" w:type="auto"/>
            <w:hideMark/>
          </w:tcPr>
          <w:p w14:paraId="2A687D1E" w14:textId="77777777" w:rsidR="006B2E46" w:rsidRPr="00870C99" w:rsidRDefault="006B2E46" w:rsidP="00E55A2F">
            <w:pPr>
              <w:spacing w:after="160" w:line="259" w:lineRule="auto"/>
            </w:pPr>
            <w:proofErr w:type="spellStart"/>
            <w:r w:rsidRPr="00870C99">
              <w:t>due_date</w:t>
            </w:r>
            <w:proofErr w:type="spellEnd"/>
          </w:p>
        </w:tc>
        <w:tc>
          <w:tcPr>
            <w:tcW w:w="0" w:type="auto"/>
            <w:hideMark/>
          </w:tcPr>
          <w:p w14:paraId="0594BAB3" w14:textId="77777777" w:rsidR="006B2E46" w:rsidRPr="00870C99" w:rsidRDefault="006B2E46" w:rsidP="00E55A2F">
            <w:pPr>
              <w:spacing w:after="160" w:line="259" w:lineRule="auto"/>
            </w:pPr>
            <w:r w:rsidRPr="00870C99">
              <w:t>DATETIME</w:t>
            </w:r>
          </w:p>
        </w:tc>
        <w:tc>
          <w:tcPr>
            <w:tcW w:w="0" w:type="auto"/>
            <w:hideMark/>
          </w:tcPr>
          <w:p w14:paraId="35CB0D7D" w14:textId="77777777" w:rsidR="006B2E46" w:rsidRPr="00870C99" w:rsidRDefault="006B2E46" w:rsidP="00E55A2F">
            <w:pPr>
              <w:spacing w:after="160" w:line="259" w:lineRule="auto"/>
            </w:pPr>
            <w:r w:rsidRPr="00870C99">
              <w:t>NULL</w:t>
            </w:r>
          </w:p>
        </w:tc>
        <w:tc>
          <w:tcPr>
            <w:tcW w:w="0" w:type="auto"/>
            <w:hideMark/>
          </w:tcPr>
          <w:p w14:paraId="49D1518C" w14:textId="77777777" w:rsidR="006B2E46" w:rsidRPr="00870C99" w:rsidRDefault="006B2E46" w:rsidP="00E55A2F">
            <w:pPr>
              <w:spacing w:after="160" w:line="259" w:lineRule="auto"/>
            </w:pPr>
            <w:r w:rsidRPr="00870C99">
              <w:t>Deadline for task completion</w:t>
            </w:r>
          </w:p>
        </w:tc>
      </w:tr>
      <w:tr w:rsidR="006B2E46" w:rsidRPr="00870C99" w14:paraId="42F5037F" w14:textId="77777777" w:rsidTr="00E55A2F">
        <w:tc>
          <w:tcPr>
            <w:tcW w:w="0" w:type="auto"/>
            <w:hideMark/>
          </w:tcPr>
          <w:p w14:paraId="67CA7050" w14:textId="77777777" w:rsidR="006B2E46" w:rsidRPr="00870C99" w:rsidRDefault="006B2E46" w:rsidP="00E55A2F">
            <w:pPr>
              <w:spacing w:after="160" w:line="259" w:lineRule="auto"/>
            </w:pPr>
            <w:r w:rsidRPr="00870C99">
              <w:t>status</w:t>
            </w:r>
          </w:p>
        </w:tc>
        <w:tc>
          <w:tcPr>
            <w:tcW w:w="0" w:type="auto"/>
            <w:hideMark/>
          </w:tcPr>
          <w:p w14:paraId="5C438BD8" w14:textId="77777777" w:rsidR="006B2E46" w:rsidRPr="00870C99" w:rsidRDefault="006B2E46" w:rsidP="00E55A2F">
            <w:pPr>
              <w:spacing w:after="160" w:line="259" w:lineRule="auto"/>
            </w:pPr>
            <w:proofErr w:type="gramStart"/>
            <w:r w:rsidRPr="00870C99">
              <w:t>VARCHAR(</w:t>
            </w:r>
            <w:proofErr w:type="gramEnd"/>
            <w:r w:rsidRPr="00870C99">
              <w:t>20)</w:t>
            </w:r>
          </w:p>
        </w:tc>
        <w:tc>
          <w:tcPr>
            <w:tcW w:w="0" w:type="auto"/>
            <w:hideMark/>
          </w:tcPr>
          <w:p w14:paraId="2658D50E" w14:textId="77777777" w:rsidR="006B2E46" w:rsidRPr="00870C99" w:rsidRDefault="006B2E46" w:rsidP="00E55A2F">
            <w:pPr>
              <w:spacing w:after="160" w:line="259" w:lineRule="auto"/>
            </w:pPr>
            <w:r w:rsidRPr="00870C99">
              <w:t>DEFAULT 'PENDING'</w:t>
            </w:r>
          </w:p>
        </w:tc>
        <w:tc>
          <w:tcPr>
            <w:tcW w:w="0" w:type="auto"/>
            <w:hideMark/>
          </w:tcPr>
          <w:p w14:paraId="38F25008" w14:textId="77777777" w:rsidR="006B2E46" w:rsidRPr="00870C99" w:rsidRDefault="006B2E46" w:rsidP="00E55A2F">
            <w:pPr>
              <w:spacing w:after="160" w:line="259" w:lineRule="auto"/>
            </w:pPr>
            <w:proofErr w:type="gramStart"/>
            <w:r w:rsidRPr="00870C99">
              <w:t>Current status</w:t>
            </w:r>
            <w:proofErr w:type="gramEnd"/>
            <w:r w:rsidRPr="00870C99">
              <w:t xml:space="preserve"> of the task</w:t>
            </w:r>
          </w:p>
        </w:tc>
      </w:tr>
      <w:tr w:rsidR="006B2E46" w:rsidRPr="00870C99" w14:paraId="1597C283" w14:textId="77777777" w:rsidTr="00E55A2F">
        <w:tc>
          <w:tcPr>
            <w:tcW w:w="0" w:type="auto"/>
            <w:hideMark/>
          </w:tcPr>
          <w:p w14:paraId="4C93E8A4"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6150BCAF" w14:textId="77777777" w:rsidR="006B2E46" w:rsidRPr="00870C99" w:rsidRDefault="006B2E46" w:rsidP="00E55A2F">
            <w:pPr>
              <w:spacing w:after="160" w:line="259" w:lineRule="auto"/>
            </w:pPr>
            <w:r w:rsidRPr="00870C99">
              <w:t>TIMESTAMP</w:t>
            </w:r>
          </w:p>
        </w:tc>
        <w:tc>
          <w:tcPr>
            <w:tcW w:w="0" w:type="auto"/>
            <w:hideMark/>
          </w:tcPr>
          <w:p w14:paraId="71636EFF" w14:textId="77777777" w:rsidR="006B2E46" w:rsidRPr="00870C99" w:rsidRDefault="006B2E46" w:rsidP="00E55A2F">
            <w:pPr>
              <w:spacing w:after="160" w:line="259" w:lineRule="auto"/>
            </w:pPr>
            <w:r w:rsidRPr="00870C99">
              <w:t>DEFAULT CURRENT_TIMESTAMP</w:t>
            </w:r>
          </w:p>
        </w:tc>
        <w:tc>
          <w:tcPr>
            <w:tcW w:w="0" w:type="auto"/>
            <w:hideMark/>
          </w:tcPr>
          <w:p w14:paraId="0EA61C49" w14:textId="77777777" w:rsidR="006B2E46" w:rsidRPr="00870C99" w:rsidRDefault="006B2E46" w:rsidP="00E55A2F">
            <w:pPr>
              <w:spacing w:after="160" w:line="259" w:lineRule="auto"/>
            </w:pPr>
            <w:r w:rsidRPr="00870C99">
              <w:t>Timestamp when the task was created</w:t>
            </w:r>
          </w:p>
        </w:tc>
      </w:tr>
      <w:tr w:rsidR="006B2E46" w:rsidRPr="00870C99" w14:paraId="7C5B06C1" w14:textId="77777777" w:rsidTr="00E55A2F">
        <w:tc>
          <w:tcPr>
            <w:tcW w:w="0" w:type="auto"/>
            <w:hideMark/>
          </w:tcPr>
          <w:p w14:paraId="7A0DD296" w14:textId="77777777" w:rsidR="006B2E46" w:rsidRPr="00870C99" w:rsidRDefault="006B2E46" w:rsidP="00E55A2F">
            <w:pPr>
              <w:spacing w:after="160" w:line="259" w:lineRule="auto"/>
            </w:pPr>
            <w:proofErr w:type="spellStart"/>
            <w:r w:rsidRPr="00870C99">
              <w:t>updated_at</w:t>
            </w:r>
            <w:proofErr w:type="spellEnd"/>
          </w:p>
        </w:tc>
        <w:tc>
          <w:tcPr>
            <w:tcW w:w="0" w:type="auto"/>
            <w:hideMark/>
          </w:tcPr>
          <w:p w14:paraId="7F54AAC4" w14:textId="77777777" w:rsidR="006B2E46" w:rsidRPr="00870C99" w:rsidRDefault="006B2E46" w:rsidP="00E55A2F">
            <w:pPr>
              <w:spacing w:after="160" w:line="259" w:lineRule="auto"/>
            </w:pPr>
            <w:r w:rsidRPr="00870C99">
              <w:t>TIMESTAMP</w:t>
            </w:r>
          </w:p>
        </w:tc>
        <w:tc>
          <w:tcPr>
            <w:tcW w:w="0" w:type="auto"/>
            <w:hideMark/>
          </w:tcPr>
          <w:p w14:paraId="6E281F28" w14:textId="77777777" w:rsidR="006B2E46" w:rsidRPr="00870C99" w:rsidRDefault="006B2E46" w:rsidP="00E55A2F">
            <w:pPr>
              <w:spacing w:after="160" w:line="259" w:lineRule="auto"/>
            </w:pPr>
            <w:r w:rsidRPr="00870C99">
              <w:t>DEFAULT CURRENT_TIMESTAMP ON UPDATE CURRENT_TIMESTAMP</w:t>
            </w:r>
          </w:p>
        </w:tc>
        <w:tc>
          <w:tcPr>
            <w:tcW w:w="0" w:type="auto"/>
            <w:hideMark/>
          </w:tcPr>
          <w:p w14:paraId="14402869" w14:textId="77777777" w:rsidR="006B2E46" w:rsidRPr="00870C99" w:rsidRDefault="006B2E46" w:rsidP="00E55A2F">
            <w:pPr>
              <w:spacing w:after="160" w:line="259" w:lineRule="auto"/>
            </w:pPr>
            <w:r w:rsidRPr="00870C99">
              <w:t>Timestamp when the task was last updated</w:t>
            </w:r>
          </w:p>
        </w:tc>
      </w:tr>
    </w:tbl>
    <w:p w14:paraId="4B1F064F" w14:textId="77777777" w:rsidR="006B2E46" w:rsidRPr="00870C99" w:rsidRDefault="006B2E46" w:rsidP="006B2E46">
      <w:pPr>
        <w:rPr>
          <w:b/>
          <w:bCs/>
        </w:rPr>
      </w:pPr>
      <w:r w:rsidRPr="00870C99">
        <w:rPr>
          <w:b/>
          <w:bCs/>
        </w:rPr>
        <w:t>15. Report Table</w:t>
      </w:r>
    </w:p>
    <w:tbl>
      <w:tblPr>
        <w:tblStyle w:val="TableGrid"/>
        <w:tblW w:w="0" w:type="auto"/>
        <w:tblLook w:val="04A0" w:firstRow="1" w:lastRow="0" w:firstColumn="1" w:lastColumn="0" w:noHBand="0" w:noVBand="1"/>
      </w:tblPr>
      <w:tblGrid>
        <w:gridCol w:w="1589"/>
        <w:gridCol w:w="1532"/>
        <w:gridCol w:w="3462"/>
        <w:gridCol w:w="3755"/>
      </w:tblGrid>
      <w:tr w:rsidR="006B2E46" w:rsidRPr="00870C99" w14:paraId="340BCD04" w14:textId="77777777" w:rsidTr="00E55A2F">
        <w:tc>
          <w:tcPr>
            <w:tcW w:w="0" w:type="auto"/>
            <w:hideMark/>
          </w:tcPr>
          <w:p w14:paraId="0041E9A2" w14:textId="77777777" w:rsidR="006B2E46" w:rsidRPr="00870C99" w:rsidRDefault="006B2E46" w:rsidP="00E55A2F">
            <w:pPr>
              <w:spacing w:after="160" w:line="259" w:lineRule="auto"/>
              <w:rPr>
                <w:b/>
                <w:bCs/>
              </w:rPr>
            </w:pPr>
            <w:r w:rsidRPr="00870C99">
              <w:rPr>
                <w:b/>
                <w:bCs/>
              </w:rPr>
              <w:t>Column Name</w:t>
            </w:r>
          </w:p>
        </w:tc>
        <w:tc>
          <w:tcPr>
            <w:tcW w:w="0" w:type="auto"/>
            <w:hideMark/>
          </w:tcPr>
          <w:p w14:paraId="7BAC92A9" w14:textId="77777777" w:rsidR="006B2E46" w:rsidRPr="00870C99" w:rsidRDefault="006B2E46" w:rsidP="00E55A2F">
            <w:pPr>
              <w:spacing w:after="160" w:line="259" w:lineRule="auto"/>
              <w:rPr>
                <w:b/>
                <w:bCs/>
              </w:rPr>
            </w:pPr>
            <w:r w:rsidRPr="00870C99">
              <w:rPr>
                <w:b/>
                <w:bCs/>
              </w:rPr>
              <w:t>Data Type</w:t>
            </w:r>
          </w:p>
        </w:tc>
        <w:tc>
          <w:tcPr>
            <w:tcW w:w="0" w:type="auto"/>
            <w:hideMark/>
          </w:tcPr>
          <w:p w14:paraId="2683610C" w14:textId="77777777" w:rsidR="006B2E46" w:rsidRPr="00870C99" w:rsidRDefault="006B2E46" w:rsidP="00E55A2F">
            <w:pPr>
              <w:spacing w:after="160" w:line="259" w:lineRule="auto"/>
              <w:rPr>
                <w:b/>
                <w:bCs/>
              </w:rPr>
            </w:pPr>
            <w:r w:rsidRPr="00870C99">
              <w:rPr>
                <w:b/>
                <w:bCs/>
              </w:rPr>
              <w:t>Constraints</w:t>
            </w:r>
          </w:p>
        </w:tc>
        <w:tc>
          <w:tcPr>
            <w:tcW w:w="0" w:type="auto"/>
            <w:hideMark/>
          </w:tcPr>
          <w:p w14:paraId="192ED0C5" w14:textId="77777777" w:rsidR="006B2E46" w:rsidRPr="00870C99" w:rsidRDefault="006B2E46" w:rsidP="00E55A2F">
            <w:pPr>
              <w:spacing w:after="160" w:line="259" w:lineRule="auto"/>
              <w:rPr>
                <w:b/>
                <w:bCs/>
              </w:rPr>
            </w:pPr>
            <w:r w:rsidRPr="00870C99">
              <w:rPr>
                <w:b/>
                <w:bCs/>
              </w:rPr>
              <w:t>Description</w:t>
            </w:r>
          </w:p>
        </w:tc>
      </w:tr>
      <w:tr w:rsidR="006B2E46" w:rsidRPr="00870C99" w14:paraId="2191E22D" w14:textId="77777777" w:rsidTr="00E55A2F">
        <w:tc>
          <w:tcPr>
            <w:tcW w:w="0" w:type="auto"/>
            <w:hideMark/>
          </w:tcPr>
          <w:p w14:paraId="43C4D5D0" w14:textId="77777777" w:rsidR="006B2E46" w:rsidRPr="00870C99" w:rsidRDefault="006B2E46" w:rsidP="00E55A2F">
            <w:pPr>
              <w:spacing w:after="160" w:line="259" w:lineRule="auto"/>
            </w:pPr>
            <w:proofErr w:type="spellStart"/>
            <w:r w:rsidRPr="00870C99">
              <w:t>report_id</w:t>
            </w:r>
            <w:proofErr w:type="spellEnd"/>
          </w:p>
        </w:tc>
        <w:tc>
          <w:tcPr>
            <w:tcW w:w="0" w:type="auto"/>
            <w:hideMark/>
          </w:tcPr>
          <w:p w14:paraId="714B71B7" w14:textId="77777777" w:rsidR="006B2E46" w:rsidRPr="00870C99" w:rsidRDefault="006B2E46" w:rsidP="00E55A2F">
            <w:pPr>
              <w:spacing w:after="160" w:line="259" w:lineRule="auto"/>
            </w:pPr>
            <w:r w:rsidRPr="00870C99">
              <w:t>INT</w:t>
            </w:r>
          </w:p>
        </w:tc>
        <w:tc>
          <w:tcPr>
            <w:tcW w:w="0" w:type="auto"/>
            <w:hideMark/>
          </w:tcPr>
          <w:p w14:paraId="76565B8F" w14:textId="77777777" w:rsidR="006B2E46" w:rsidRPr="00870C99" w:rsidRDefault="006B2E46" w:rsidP="00E55A2F">
            <w:pPr>
              <w:spacing w:after="160" w:line="259" w:lineRule="auto"/>
            </w:pPr>
            <w:r w:rsidRPr="00870C99">
              <w:t>PRIMARY KEY, AUTO_INCREMENT</w:t>
            </w:r>
          </w:p>
        </w:tc>
        <w:tc>
          <w:tcPr>
            <w:tcW w:w="0" w:type="auto"/>
            <w:hideMark/>
          </w:tcPr>
          <w:p w14:paraId="6A03744F" w14:textId="77777777" w:rsidR="006B2E46" w:rsidRPr="00870C99" w:rsidRDefault="006B2E46" w:rsidP="00E55A2F">
            <w:pPr>
              <w:spacing w:after="160" w:line="259" w:lineRule="auto"/>
            </w:pPr>
            <w:r w:rsidRPr="00870C99">
              <w:t>Unique identifier for each report</w:t>
            </w:r>
          </w:p>
        </w:tc>
      </w:tr>
      <w:tr w:rsidR="006B2E46" w:rsidRPr="00870C99" w14:paraId="70390B9F" w14:textId="77777777" w:rsidTr="00E55A2F">
        <w:tc>
          <w:tcPr>
            <w:tcW w:w="0" w:type="auto"/>
            <w:hideMark/>
          </w:tcPr>
          <w:p w14:paraId="749EAC44" w14:textId="77777777" w:rsidR="006B2E46" w:rsidRPr="00870C99" w:rsidRDefault="006B2E46" w:rsidP="00E55A2F">
            <w:pPr>
              <w:spacing w:after="160" w:line="259" w:lineRule="auto"/>
            </w:pPr>
            <w:proofErr w:type="spellStart"/>
            <w:r w:rsidRPr="00870C99">
              <w:t>generated_by</w:t>
            </w:r>
            <w:proofErr w:type="spellEnd"/>
          </w:p>
        </w:tc>
        <w:tc>
          <w:tcPr>
            <w:tcW w:w="0" w:type="auto"/>
            <w:hideMark/>
          </w:tcPr>
          <w:p w14:paraId="06439754" w14:textId="77777777" w:rsidR="006B2E46" w:rsidRPr="00870C99" w:rsidRDefault="006B2E46" w:rsidP="00E55A2F">
            <w:pPr>
              <w:spacing w:after="160" w:line="259" w:lineRule="auto"/>
            </w:pPr>
            <w:r w:rsidRPr="00870C99">
              <w:t>INT</w:t>
            </w:r>
          </w:p>
        </w:tc>
        <w:tc>
          <w:tcPr>
            <w:tcW w:w="0" w:type="auto"/>
            <w:hideMark/>
          </w:tcPr>
          <w:p w14:paraId="6A113746" w14:textId="77777777" w:rsidR="006B2E46" w:rsidRPr="00870C99" w:rsidRDefault="006B2E46" w:rsidP="00E55A2F">
            <w:pPr>
              <w:spacing w:after="160" w:line="259" w:lineRule="auto"/>
            </w:pPr>
            <w:r w:rsidRPr="00870C99">
              <w:t>FOREIGN KEY REFERENCES User(</w:t>
            </w:r>
            <w:proofErr w:type="spellStart"/>
            <w:r w:rsidRPr="00870C99">
              <w:t>user_id</w:t>
            </w:r>
            <w:proofErr w:type="spellEnd"/>
            <w:r w:rsidRPr="00870C99">
              <w:t>)</w:t>
            </w:r>
          </w:p>
        </w:tc>
        <w:tc>
          <w:tcPr>
            <w:tcW w:w="0" w:type="auto"/>
            <w:hideMark/>
          </w:tcPr>
          <w:p w14:paraId="31825664" w14:textId="77777777" w:rsidR="006B2E46" w:rsidRPr="00870C99" w:rsidRDefault="006B2E46" w:rsidP="00E55A2F">
            <w:pPr>
              <w:spacing w:after="160" w:line="259" w:lineRule="auto"/>
            </w:pPr>
            <w:r w:rsidRPr="00870C99">
              <w:t>Reference to the User table (who generated the report)</w:t>
            </w:r>
          </w:p>
        </w:tc>
      </w:tr>
      <w:tr w:rsidR="006B2E46" w:rsidRPr="00870C99" w14:paraId="0FB3697B" w14:textId="77777777" w:rsidTr="00E55A2F">
        <w:tc>
          <w:tcPr>
            <w:tcW w:w="0" w:type="auto"/>
            <w:hideMark/>
          </w:tcPr>
          <w:p w14:paraId="577FD609" w14:textId="77777777" w:rsidR="006B2E46" w:rsidRPr="00870C99" w:rsidRDefault="006B2E46" w:rsidP="00E55A2F">
            <w:pPr>
              <w:spacing w:after="160" w:line="259" w:lineRule="auto"/>
            </w:pPr>
            <w:proofErr w:type="spellStart"/>
            <w:r w:rsidRPr="00870C99">
              <w:t>report_type</w:t>
            </w:r>
            <w:proofErr w:type="spellEnd"/>
          </w:p>
        </w:tc>
        <w:tc>
          <w:tcPr>
            <w:tcW w:w="0" w:type="auto"/>
            <w:hideMark/>
          </w:tcPr>
          <w:p w14:paraId="5E42FA19" w14:textId="77777777" w:rsidR="006B2E46" w:rsidRPr="00870C99" w:rsidRDefault="006B2E46" w:rsidP="00E55A2F">
            <w:pPr>
              <w:spacing w:after="160" w:line="259" w:lineRule="auto"/>
            </w:pPr>
            <w:proofErr w:type="gramStart"/>
            <w:r w:rsidRPr="00870C99">
              <w:t>VARCHAR(</w:t>
            </w:r>
            <w:proofErr w:type="gramEnd"/>
            <w:r w:rsidRPr="00870C99">
              <w:t>50)</w:t>
            </w:r>
          </w:p>
        </w:tc>
        <w:tc>
          <w:tcPr>
            <w:tcW w:w="0" w:type="auto"/>
            <w:hideMark/>
          </w:tcPr>
          <w:p w14:paraId="4A818153" w14:textId="77777777" w:rsidR="006B2E46" w:rsidRPr="00870C99" w:rsidRDefault="006B2E46" w:rsidP="00E55A2F">
            <w:pPr>
              <w:spacing w:after="160" w:line="259" w:lineRule="auto"/>
            </w:pPr>
            <w:r w:rsidRPr="00870C99">
              <w:t>NOT NULL</w:t>
            </w:r>
          </w:p>
        </w:tc>
        <w:tc>
          <w:tcPr>
            <w:tcW w:w="0" w:type="auto"/>
            <w:hideMark/>
          </w:tcPr>
          <w:p w14:paraId="654B2ABC" w14:textId="77777777" w:rsidR="006B2E46" w:rsidRPr="00870C99" w:rsidRDefault="006B2E46" w:rsidP="00E55A2F">
            <w:pPr>
              <w:spacing w:after="160" w:line="259" w:lineRule="auto"/>
            </w:pPr>
            <w:r w:rsidRPr="00870C99">
              <w:t>Type of report (e.g., ACCESS, USAGE)</w:t>
            </w:r>
          </w:p>
        </w:tc>
      </w:tr>
      <w:tr w:rsidR="006B2E46" w:rsidRPr="00870C99" w14:paraId="3068928E" w14:textId="77777777" w:rsidTr="00E55A2F">
        <w:tc>
          <w:tcPr>
            <w:tcW w:w="0" w:type="auto"/>
            <w:hideMark/>
          </w:tcPr>
          <w:p w14:paraId="70E25ED6" w14:textId="77777777" w:rsidR="006B2E46" w:rsidRPr="00870C99" w:rsidRDefault="006B2E46" w:rsidP="00E55A2F">
            <w:pPr>
              <w:spacing w:after="160" w:line="259" w:lineRule="auto"/>
            </w:pPr>
            <w:r w:rsidRPr="00870C99">
              <w:t>content</w:t>
            </w:r>
          </w:p>
        </w:tc>
        <w:tc>
          <w:tcPr>
            <w:tcW w:w="0" w:type="auto"/>
            <w:hideMark/>
          </w:tcPr>
          <w:p w14:paraId="375D18B3" w14:textId="77777777" w:rsidR="006B2E46" w:rsidRPr="00870C99" w:rsidRDefault="006B2E46" w:rsidP="00E55A2F">
            <w:pPr>
              <w:spacing w:after="160" w:line="259" w:lineRule="auto"/>
            </w:pPr>
            <w:r w:rsidRPr="00870C99">
              <w:t>TEXT</w:t>
            </w:r>
          </w:p>
        </w:tc>
        <w:tc>
          <w:tcPr>
            <w:tcW w:w="0" w:type="auto"/>
            <w:hideMark/>
          </w:tcPr>
          <w:p w14:paraId="098966AB" w14:textId="77777777" w:rsidR="006B2E46" w:rsidRPr="00870C99" w:rsidRDefault="006B2E46" w:rsidP="00E55A2F">
            <w:pPr>
              <w:spacing w:after="160" w:line="259" w:lineRule="auto"/>
            </w:pPr>
            <w:r w:rsidRPr="00870C99">
              <w:t>NOT NULL</w:t>
            </w:r>
          </w:p>
        </w:tc>
        <w:tc>
          <w:tcPr>
            <w:tcW w:w="0" w:type="auto"/>
            <w:hideMark/>
          </w:tcPr>
          <w:p w14:paraId="77346737" w14:textId="77777777" w:rsidR="006B2E46" w:rsidRPr="00870C99" w:rsidRDefault="006B2E46" w:rsidP="00E55A2F">
            <w:pPr>
              <w:spacing w:after="160" w:line="259" w:lineRule="auto"/>
            </w:pPr>
            <w:r w:rsidRPr="00870C99">
              <w:t>Content of the report</w:t>
            </w:r>
          </w:p>
        </w:tc>
      </w:tr>
      <w:tr w:rsidR="006B2E46" w:rsidRPr="00870C99" w14:paraId="156F0325" w14:textId="77777777" w:rsidTr="00E55A2F">
        <w:tc>
          <w:tcPr>
            <w:tcW w:w="0" w:type="auto"/>
            <w:hideMark/>
          </w:tcPr>
          <w:p w14:paraId="36CB28E1" w14:textId="77777777" w:rsidR="006B2E46" w:rsidRPr="00870C99" w:rsidRDefault="006B2E46" w:rsidP="00E55A2F">
            <w:pPr>
              <w:spacing w:after="160" w:line="259" w:lineRule="auto"/>
            </w:pPr>
            <w:proofErr w:type="spellStart"/>
            <w:r w:rsidRPr="00870C99">
              <w:t>created_at</w:t>
            </w:r>
            <w:proofErr w:type="spellEnd"/>
          </w:p>
        </w:tc>
        <w:tc>
          <w:tcPr>
            <w:tcW w:w="0" w:type="auto"/>
            <w:hideMark/>
          </w:tcPr>
          <w:p w14:paraId="2AEC0AAB" w14:textId="77777777" w:rsidR="006B2E46" w:rsidRPr="00870C99" w:rsidRDefault="006B2E46" w:rsidP="00E55A2F">
            <w:pPr>
              <w:spacing w:after="160" w:line="259" w:lineRule="auto"/>
            </w:pPr>
            <w:r w:rsidRPr="00870C99">
              <w:t>TIMESTAMP</w:t>
            </w:r>
          </w:p>
        </w:tc>
        <w:tc>
          <w:tcPr>
            <w:tcW w:w="0" w:type="auto"/>
            <w:hideMark/>
          </w:tcPr>
          <w:p w14:paraId="3C620E2D" w14:textId="77777777" w:rsidR="006B2E46" w:rsidRPr="00870C99" w:rsidRDefault="006B2E46" w:rsidP="00E55A2F">
            <w:pPr>
              <w:spacing w:after="160" w:line="259" w:lineRule="auto"/>
            </w:pPr>
            <w:r w:rsidRPr="00870C99">
              <w:t>DEFAULT CURRENT_TIMESTAMP</w:t>
            </w:r>
          </w:p>
        </w:tc>
        <w:tc>
          <w:tcPr>
            <w:tcW w:w="0" w:type="auto"/>
            <w:hideMark/>
          </w:tcPr>
          <w:p w14:paraId="18C695D6" w14:textId="77777777" w:rsidR="006B2E46" w:rsidRPr="00870C99" w:rsidRDefault="006B2E46" w:rsidP="00E55A2F">
            <w:pPr>
              <w:spacing w:after="160" w:line="259" w:lineRule="auto"/>
            </w:pPr>
            <w:r w:rsidRPr="00870C99">
              <w:t>Timestamp when the report was generated</w:t>
            </w:r>
          </w:p>
        </w:tc>
      </w:tr>
    </w:tbl>
    <w:p w14:paraId="5ED85218" w14:textId="77777777" w:rsidR="006B2E46" w:rsidRPr="00870C99" w:rsidRDefault="006B2E46" w:rsidP="006B2E46">
      <w:r>
        <w:pict w14:anchorId="2E2D1773">
          <v:rect id="_x0000_i1048" style="width:0;height:1.5pt" o:hralign="center" o:hrstd="t" o:hr="t" fillcolor="#a0a0a0" stroked="f"/>
        </w:pict>
      </w:r>
    </w:p>
    <w:p w14:paraId="2BD250A4" w14:textId="77777777" w:rsidR="006B2E46" w:rsidRPr="00870C99" w:rsidRDefault="006B2E46" w:rsidP="006B2E46">
      <w:r w:rsidRPr="00870C99">
        <w:lastRenderedPageBreak/>
        <w:t>This database structure provides a comprehensive foundation for the ECMS project, allowing for efficient management of digital content and facilitating workflows, permissions, and auditing within the enterprise. If you need any more details or changes, feel free to ask!</w:t>
      </w:r>
    </w:p>
    <w:p w14:paraId="3E6C68F6" w14:textId="77777777" w:rsidR="006B2E46" w:rsidRDefault="006B2E46" w:rsidP="006B2E46"/>
    <w:p w14:paraId="600386D9" w14:textId="77777777" w:rsidR="006B2E46" w:rsidRDefault="006B2E46" w:rsidP="006B2E46">
      <w:r>
        <w:br w:type="page"/>
      </w:r>
    </w:p>
    <w:p w14:paraId="025918BD" w14:textId="77777777" w:rsidR="006B2E46" w:rsidRPr="00870C99" w:rsidRDefault="006B2E46" w:rsidP="006B2E46">
      <w:pPr>
        <w:rPr>
          <w:b/>
          <w:bCs/>
        </w:rPr>
      </w:pPr>
      <w:r w:rsidRPr="00870C99">
        <w:rPr>
          <w:b/>
          <w:bCs/>
        </w:rPr>
        <w:lastRenderedPageBreak/>
        <w:t>Entities and Relationships:</w:t>
      </w:r>
    </w:p>
    <w:p w14:paraId="2F16BF56" w14:textId="77777777" w:rsidR="006B2E46" w:rsidRPr="00870C99" w:rsidRDefault="006B2E46" w:rsidP="006B2E46">
      <w:pPr>
        <w:numPr>
          <w:ilvl w:val="0"/>
          <w:numId w:val="5"/>
        </w:numPr>
      </w:pPr>
      <w:r w:rsidRPr="00870C99">
        <w:rPr>
          <w:b/>
          <w:bCs/>
        </w:rPr>
        <w:t>User</w:t>
      </w:r>
    </w:p>
    <w:p w14:paraId="16B71453"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user_id</w:t>
      </w:r>
      <w:proofErr w:type="spellEnd"/>
      <w:r w:rsidRPr="00870C99">
        <w:t xml:space="preserve"> (PK), username, password, email, </w:t>
      </w:r>
      <w:proofErr w:type="spellStart"/>
      <w:r w:rsidRPr="00870C99">
        <w:t>created_at</w:t>
      </w:r>
      <w:proofErr w:type="spellEnd"/>
      <w:r w:rsidRPr="00870C99">
        <w:t xml:space="preserve">, </w:t>
      </w:r>
      <w:proofErr w:type="spellStart"/>
      <w:r w:rsidRPr="00870C99">
        <w:t>updated_at</w:t>
      </w:r>
      <w:proofErr w:type="spellEnd"/>
    </w:p>
    <w:p w14:paraId="0893629D" w14:textId="77777777" w:rsidR="006B2E46" w:rsidRPr="00870C99" w:rsidRDefault="006B2E46" w:rsidP="006B2E46">
      <w:pPr>
        <w:numPr>
          <w:ilvl w:val="1"/>
          <w:numId w:val="5"/>
        </w:numPr>
      </w:pPr>
      <w:r w:rsidRPr="00870C99">
        <w:rPr>
          <w:b/>
          <w:bCs/>
        </w:rPr>
        <w:t>Relationships</w:t>
      </w:r>
      <w:r w:rsidRPr="00870C99">
        <w:t>:</w:t>
      </w:r>
    </w:p>
    <w:p w14:paraId="193AC5D4" w14:textId="77777777" w:rsidR="006B2E46" w:rsidRPr="00870C99" w:rsidRDefault="006B2E46" w:rsidP="006B2E46">
      <w:pPr>
        <w:numPr>
          <w:ilvl w:val="2"/>
          <w:numId w:val="5"/>
        </w:numPr>
      </w:pPr>
      <w:r w:rsidRPr="00870C99">
        <w:t xml:space="preserve">Has many </w:t>
      </w:r>
      <w:r w:rsidRPr="00870C99">
        <w:rPr>
          <w:b/>
          <w:bCs/>
        </w:rPr>
        <w:t>Documents</w:t>
      </w:r>
      <w:r w:rsidRPr="00870C99">
        <w:t xml:space="preserve"> (1-to-many)</w:t>
      </w:r>
    </w:p>
    <w:p w14:paraId="7EC4109B" w14:textId="77777777" w:rsidR="006B2E46" w:rsidRPr="00870C99" w:rsidRDefault="006B2E46" w:rsidP="006B2E46">
      <w:pPr>
        <w:numPr>
          <w:ilvl w:val="2"/>
          <w:numId w:val="5"/>
        </w:numPr>
      </w:pPr>
      <w:r w:rsidRPr="00870C99">
        <w:t xml:space="preserve">Has many </w:t>
      </w:r>
      <w:r w:rsidRPr="00870C99">
        <w:rPr>
          <w:b/>
          <w:bCs/>
        </w:rPr>
        <w:t>Comments</w:t>
      </w:r>
      <w:r w:rsidRPr="00870C99">
        <w:t xml:space="preserve"> (1-to-many)</w:t>
      </w:r>
    </w:p>
    <w:p w14:paraId="42BE0C29" w14:textId="77777777" w:rsidR="006B2E46" w:rsidRPr="00870C99" w:rsidRDefault="006B2E46" w:rsidP="006B2E46">
      <w:pPr>
        <w:numPr>
          <w:ilvl w:val="2"/>
          <w:numId w:val="5"/>
        </w:numPr>
      </w:pPr>
      <w:r w:rsidRPr="00870C99">
        <w:t xml:space="preserve">Has many </w:t>
      </w:r>
      <w:r w:rsidRPr="00870C99">
        <w:rPr>
          <w:b/>
          <w:bCs/>
        </w:rPr>
        <w:t>Notifications</w:t>
      </w:r>
      <w:r w:rsidRPr="00870C99">
        <w:t xml:space="preserve"> (1-to-many)</w:t>
      </w:r>
    </w:p>
    <w:p w14:paraId="0FE5527F" w14:textId="77777777" w:rsidR="006B2E46" w:rsidRPr="00870C99" w:rsidRDefault="006B2E46" w:rsidP="006B2E46">
      <w:pPr>
        <w:numPr>
          <w:ilvl w:val="2"/>
          <w:numId w:val="5"/>
        </w:numPr>
      </w:pPr>
      <w:r w:rsidRPr="00870C99">
        <w:t xml:space="preserve">Has many </w:t>
      </w:r>
      <w:proofErr w:type="spellStart"/>
      <w:r w:rsidRPr="00870C99">
        <w:rPr>
          <w:b/>
          <w:bCs/>
        </w:rPr>
        <w:t>AuditTrails</w:t>
      </w:r>
      <w:proofErr w:type="spellEnd"/>
      <w:r w:rsidRPr="00870C99">
        <w:t xml:space="preserve"> (1-to-many)</w:t>
      </w:r>
    </w:p>
    <w:p w14:paraId="6B9A7E31" w14:textId="77777777" w:rsidR="006B2E46" w:rsidRPr="00870C99" w:rsidRDefault="006B2E46" w:rsidP="006B2E46">
      <w:pPr>
        <w:numPr>
          <w:ilvl w:val="2"/>
          <w:numId w:val="5"/>
        </w:numPr>
      </w:pPr>
      <w:r w:rsidRPr="00870C99">
        <w:t xml:space="preserve">Has many </w:t>
      </w:r>
      <w:r w:rsidRPr="00870C99">
        <w:rPr>
          <w:b/>
          <w:bCs/>
        </w:rPr>
        <w:t>Tasks</w:t>
      </w:r>
      <w:r w:rsidRPr="00870C99">
        <w:t xml:space="preserve"> (1-to-many)</w:t>
      </w:r>
    </w:p>
    <w:p w14:paraId="20E81683" w14:textId="77777777" w:rsidR="006B2E46" w:rsidRPr="00870C99" w:rsidRDefault="006B2E46" w:rsidP="006B2E46">
      <w:pPr>
        <w:numPr>
          <w:ilvl w:val="2"/>
          <w:numId w:val="5"/>
        </w:numPr>
      </w:pPr>
      <w:r w:rsidRPr="00870C99">
        <w:t xml:space="preserve">Has many </w:t>
      </w:r>
      <w:r w:rsidRPr="00870C99">
        <w:rPr>
          <w:b/>
          <w:bCs/>
        </w:rPr>
        <w:t>Reports</w:t>
      </w:r>
      <w:r w:rsidRPr="00870C99">
        <w:t xml:space="preserve"> (1-to-many)</w:t>
      </w:r>
    </w:p>
    <w:p w14:paraId="02B46B0C" w14:textId="77777777" w:rsidR="006B2E46" w:rsidRPr="00870C99" w:rsidRDefault="006B2E46" w:rsidP="006B2E46">
      <w:pPr>
        <w:numPr>
          <w:ilvl w:val="2"/>
          <w:numId w:val="5"/>
        </w:numPr>
      </w:pPr>
      <w:r w:rsidRPr="00870C99">
        <w:t xml:space="preserve">Has many </w:t>
      </w:r>
      <w:r w:rsidRPr="00870C99">
        <w:rPr>
          <w:b/>
          <w:bCs/>
        </w:rPr>
        <w:t>Roles</w:t>
      </w:r>
      <w:r w:rsidRPr="00870C99">
        <w:t xml:space="preserve"> (many-to-many through </w:t>
      </w:r>
      <w:proofErr w:type="spellStart"/>
      <w:r w:rsidRPr="00870C99">
        <w:t>UserRole</w:t>
      </w:r>
      <w:proofErr w:type="spellEnd"/>
      <w:r w:rsidRPr="00870C99">
        <w:t>)</w:t>
      </w:r>
    </w:p>
    <w:p w14:paraId="5E7B5B76" w14:textId="77777777" w:rsidR="006B2E46" w:rsidRPr="00870C99" w:rsidRDefault="006B2E46" w:rsidP="006B2E46">
      <w:pPr>
        <w:numPr>
          <w:ilvl w:val="0"/>
          <w:numId w:val="5"/>
        </w:numPr>
      </w:pPr>
      <w:r w:rsidRPr="00870C99">
        <w:rPr>
          <w:b/>
          <w:bCs/>
        </w:rPr>
        <w:t>Document</w:t>
      </w:r>
    </w:p>
    <w:p w14:paraId="3D70AF3D"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document_id</w:t>
      </w:r>
      <w:proofErr w:type="spellEnd"/>
      <w:r w:rsidRPr="00870C99">
        <w:t xml:space="preserve"> (PK), title, description, </w:t>
      </w:r>
      <w:proofErr w:type="spellStart"/>
      <w:r w:rsidRPr="00870C99">
        <w:t>created_by</w:t>
      </w:r>
      <w:proofErr w:type="spellEnd"/>
      <w:r w:rsidRPr="00870C99">
        <w:t xml:space="preserve"> (FK), </w:t>
      </w:r>
      <w:proofErr w:type="spellStart"/>
      <w:r w:rsidRPr="00870C99">
        <w:t>folder_id</w:t>
      </w:r>
      <w:proofErr w:type="spellEnd"/>
      <w:r w:rsidRPr="00870C99">
        <w:t xml:space="preserve"> (FK), </w:t>
      </w:r>
      <w:proofErr w:type="spellStart"/>
      <w:r w:rsidRPr="00870C99">
        <w:t>category_id</w:t>
      </w:r>
      <w:proofErr w:type="spellEnd"/>
      <w:r w:rsidRPr="00870C99">
        <w:t xml:space="preserve"> (FK), </w:t>
      </w:r>
      <w:proofErr w:type="spellStart"/>
      <w:r w:rsidRPr="00870C99">
        <w:t>file_format</w:t>
      </w:r>
      <w:proofErr w:type="spellEnd"/>
      <w:r w:rsidRPr="00870C99">
        <w:t xml:space="preserve">, </w:t>
      </w:r>
      <w:proofErr w:type="spellStart"/>
      <w:r w:rsidRPr="00870C99">
        <w:t>created_at</w:t>
      </w:r>
      <w:proofErr w:type="spellEnd"/>
      <w:r w:rsidRPr="00870C99">
        <w:t xml:space="preserve">, </w:t>
      </w:r>
      <w:proofErr w:type="spellStart"/>
      <w:r w:rsidRPr="00870C99">
        <w:t>updated_at</w:t>
      </w:r>
      <w:proofErr w:type="spellEnd"/>
    </w:p>
    <w:p w14:paraId="26FF7AD2" w14:textId="77777777" w:rsidR="006B2E46" w:rsidRPr="00870C99" w:rsidRDefault="006B2E46" w:rsidP="006B2E46">
      <w:pPr>
        <w:numPr>
          <w:ilvl w:val="1"/>
          <w:numId w:val="5"/>
        </w:numPr>
      </w:pPr>
      <w:r w:rsidRPr="00870C99">
        <w:rPr>
          <w:b/>
          <w:bCs/>
        </w:rPr>
        <w:t>Relationships</w:t>
      </w:r>
      <w:r w:rsidRPr="00870C99">
        <w:t>:</w:t>
      </w:r>
    </w:p>
    <w:p w14:paraId="3217A4F4" w14:textId="77777777" w:rsidR="006B2E46" w:rsidRPr="00870C99" w:rsidRDefault="006B2E46" w:rsidP="006B2E46">
      <w:pPr>
        <w:numPr>
          <w:ilvl w:val="2"/>
          <w:numId w:val="5"/>
        </w:numPr>
      </w:pPr>
      <w:r w:rsidRPr="00870C99">
        <w:t xml:space="preserve">Belongs to </w:t>
      </w:r>
      <w:r w:rsidRPr="00870C99">
        <w:rPr>
          <w:b/>
          <w:bCs/>
        </w:rPr>
        <w:t>User</w:t>
      </w:r>
      <w:r w:rsidRPr="00870C99">
        <w:t xml:space="preserve"> (many-to-1)</w:t>
      </w:r>
    </w:p>
    <w:p w14:paraId="501FF63D" w14:textId="77777777" w:rsidR="006B2E46" w:rsidRPr="00870C99" w:rsidRDefault="006B2E46" w:rsidP="006B2E46">
      <w:pPr>
        <w:numPr>
          <w:ilvl w:val="2"/>
          <w:numId w:val="5"/>
        </w:numPr>
      </w:pPr>
      <w:r w:rsidRPr="00870C99">
        <w:t xml:space="preserve">Belongs to </w:t>
      </w:r>
      <w:r w:rsidRPr="00870C99">
        <w:rPr>
          <w:b/>
          <w:bCs/>
        </w:rPr>
        <w:t>Folder</w:t>
      </w:r>
      <w:r w:rsidRPr="00870C99">
        <w:t xml:space="preserve"> (many-to-1)</w:t>
      </w:r>
    </w:p>
    <w:p w14:paraId="75365494" w14:textId="77777777" w:rsidR="006B2E46" w:rsidRPr="00870C99" w:rsidRDefault="006B2E46" w:rsidP="006B2E46">
      <w:pPr>
        <w:numPr>
          <w:ilvl w:val="2"/>
          <w:numId w:val="5"/>
        </w:numPr>
      </w:pPr>
      <w:r w:rsidRPr="00870C99">
        <w:t xml:space="preserve">Belongs to </w:t>
      </w:r>
      <w:r w:rsidRPr="00870C99">
        <w:rPr>
          <w:b/>
          <w:bCs/>
        </w:rPr>
        <w:t>Category</w:t>
      </w:r>
      <w:r w:rsidRPr="00870C99">
        <w:t xml:space="preserve"> (many-to-1)</w:t>
      </w:r>
    </w:p>
    <w:p w14:paraId="4057AA7A" w14:textId="77777777" w:rsidR="006B2E46" w:rsidRPr="00870C99" w:rsidRDefault="006B2E46" w:rsidP="006B2E46">
      <w:pPr>
        <w:numPr>
          <w:ilvl w:val="2"/>
          <w:numId w:val="5"/>
        </w:numPr>
      </w:pPr>
      <w:r w:rsidRPr="00870C99">
        <w:t xml:space="preserve">Has many </w:t>
      </w:r>
      <w:r w:rsidRPr="00870C99">
        <w:rPr>
          <w:b/>
          <w:bCs/>
        </w:rPr>
        <w:t>Versions</w:t>
      </w:r>
      <w:r w:rsidRPr="00870C99">
        <w:t xml:space="preserve"> (1-to-many)</w:t>
      </w:r>
    </w:p>
    <w:p w14:paraId="7E33D5C5" w14:textId="77777777" w:rsidR="006B2E46" w:rsidRPr="00870C99" w:rsidRDefault="006B2E46" w:rsidP="006B2E46">
      <w:pPr>
        <w:numPr>
          <w:ilvl w:val="2"/>
          <w:numId w:val="5"/>
        </w:numPr>
      </w:pPr>
      <w:r w:rsidRPr="00870C99">
        <w:t xml:space="preserve">Has many </w:t>
      </w:r>
      <w:r w:rsidRPr="00870C99">
        <w:rPr>
          <w:b/>
          <w:bCs/>
        </w:rPr>
        <w:t>Comments</w:t>
      </w:r>
      <w:r w:rsidRPr="00870C99">
        <w:t xml:space="preserve"> (1-to-many)</w:t>
      </w:r>
    </w:p>
    <w:p w14:paraId="259CE366" w14:textId="77777777" w:rsidR="006B2E46" w:rsidRPr="00870C99" w:rsidRDefault="006B2E46" w:rsidP="006B2E46">
      <w:pPr>
        <w:numPr>
          <w:ilvl w:val="2"/>
          <w:numId w:val="5"/>
        </w:numPr>
      </w:pPr>
      <w:r w:rsidRPr="00870C99">
        <w:t xml:space="preserve">Has many </w:t>
      </w:r>
      <w:r w:rsidRPr="00870C99">
        <w:rPr>
          <w:b/>
          <w:bCs/>
        </w:rPr>
        <w:t>Metadata</w:t>
      </w:r>
      <w:r w:rsidRPr="00870C99">
        <w:t xml:space="preserve"> (1-to-many)</w:t>
      </w:r>
    </w:p>
    <w:p w14:paraId="0ECC8B36" w14:textId="77777777" w:rsidR="006B2E46" w:rsidRPr="00870C99" w:rsidRDefault="006B2E46" w:rsidP="006B2E46">
      <w:pPr>
        <w:numPr>
          <w:ilvl w:val="2"/>
          <w:numId w:val="5"/>
        </w:numPr>
      </w:pPr>
      <w:r w:rsidRPr="00870C99">
        <w:t xml:space="preserve">Has many </w:t>
      </w:r>
      <w:proofErr w:type="spellStart"/>
      <w:r w:rsidRPr="00870C99">
        <w:rPr>
          <w:b/>
          <w:bCs/>
        </w:rPr>
        <w:t>AuditTrails</w:t>
      </w:r>
      <w:proofErr w:type="spellEnd"/>
      <w:r w:rsidRPr="00870C99">
        <w:t xml:space="preserve"> (1-to-many)</w:t>
      </w:r>
    </w:p>
    <w:p w14:paraId="58055136" w14:textId="77777777" w:rsidR="006B2E46" w:rsidRPr="00870C99" w:rsidRDefault="006B2E46" w:rsidP="006B2E46">
      <w:pPr>
        <w:numPr>
          <w:ilvl w:val="0"/>
          <w:numId w:val="5"/>
        </w:numPr>
      </w:pPr>
      <w:r w:rsidRPr="00870C99">
        <w:rPr>
          <w:b/>
          <w:bCs/>
        </w:rPr>
        <w:t>Folder</w:t>
      </w:r>
    </w:p>
    <w:p w14:paraId="5F09601A"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folder_id</w:t>
      </w:r>
      <w:proofErr w:type="spellEnd"/>
      <w:r w:rsidRPr="00870C99">
        <w:t xml:space="preserve"> (PK), name, </w:t>
      </w:r>
      <w:proofErr w:type="spellStart"/>
      <w:r w:rsidRPr="00870C99">
        <w:t>created_by</w:t>
      </w:r>
      <w:proofErr w:type="spellEnd"/>
      <w:r w:rsidRPr="00870C99">
        <w:t xml:space="preserve"> (FK), </w:t>
      </w:r>
      <w:proofErr w:type="spellStart"/>
      <w:r w:rsidRPr="00870C99">
        <w:t>created_at</w:t>
      </w:r>
      <w:proofErr w:type="spellEnd"/>
      <w:r w:rsidRPr="00870C99">
        <w:t xml:space="preserve">, </w:t>
      </w:r>
      <w:proofErr w:type="spellStart"/>
      <w:r w:rsidRPr="00870C99">
        <w:t>updated_at</w:t>
      </w:r>
      <w:proofErr w:type="spellEnd"/>
    </w:p>
    <w:p w14:paraId="05B8BD56" w14:textId="77777777" w:rsidR="006B2E46" w:rsidRPr="00870C99" w:rsidRDefault="006B2E46" w:rsidP="006B2E46">
      <w:pPr>
        <w:numPr>
          <w:ilvl w:val="1"/>
          <w:numId w:val="5"/>
        </w:numPr>
      </w:pPr>
      <w:r w:rsidRPr="00870C99">
        <w:rPr>
          <w:b/>
          <w:bCs/>
        </w:rPr>
        <w:t>Relationships</w:t>
      </w:r>
      <w:r w:rsidRPr="00870C99">
        <w:t>:</w:t>
      </w:r>
    </w:p>
    <w:p w14:paraId="1B443156" w14:textId="77777777" w:rsidR="006B2E46" w:rsidRPr="00870C99" w:rsidRDefault="006B2E46" w:rsidP="006B2E46">
      <w:pPr>
        <w:numPr>
          <w:ilvl w:val="2"/>
          <w:numId w:val="5"/>
        </w:numPr>
      </w:pPr>
      <w:r w:rsidRPr="00870C99">
        <w:t xml:space="preserve">Belongs to </w:t>
      </w:r>
      <w:r w:rsidRPr="00870C99">
        <w:rPr>
          <w:b/>
          <w:bCs/>
        </w:rPr>
        <w:t>User</w:t>
      </w:r>
      <w:r w:rsidRPr="00870C99">
        <w:t xml:space="preserve"> (many-to-1)</w:t>
      </w:r>
    </w:p>
    <w:p w14:paraId="22256059" w14:textId="77777777" w:rsidR="006B2E46" w:rsidRPr="00870C99" w:rsidRDefault="006B2E46" w:rsidP="006B2E46">
      <w:pPr>
        <w:numPr>
          <w:ilvl w:val="2"/>
          <w:numId w:val="5"/>
        </w:numPr>
      </w:pPr>
      <w:r w:rsidRPr="00870C99">
        <w:t xml:space="preserve">Has many </w:t>
      </w:r>
      <w:r w:rsidRPr="00870C99">
        <w:rPr>
          <w:b/>
          <w:bCs/>
        </w:rPr>
        <w:t>Documents</w:t>
      </w:r>
      <w:r w:rsidRPr="00870C99">
        <w:t xml:space="preserve"> (1-to-many)</w:t>
      </w:r>
    </w:p>
    <w:p w14:paraId="0EEE0157" w14:textId="77777777" w:rsidR="006B2E46" w:rsidRPr="00870C99" w:rsidRDefault="006B2E46" w:rsidP="006B2E46">
      <w:pPr>
        <w:numPr>
          <w:ilvl w:val="0"/>
          <w:numId w:val="5"/>
        </w:numPr>
      </w:pPr>
      <w:r w:rsidRPr="00870C99">
        <w:rPr>
          <w:b/>
          <w:bCs/>
        </w:rPr>
        <w:t>Category</w:t>
      </w:r>
    </w:p>
    <w:p w14:paraId="5BB61343"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category_id</w:t>
      </w:r>
      <w:proofErr w:type="spellEnd"/>
      <w:r w:rsidRPr="00870C99">
        <w:t xml:space="preserve"> (PK), name, description, </w:t>
      </w:r>
      <w:proofErr w:type="spellStart"/>
      <w:r w:rsidRPr="00870C99">
        <w:t>created_at</w:t>
      </w:r>
      <w:proofErr w:type="spellEnd"/>
      <w:r w:rsidRPr="00870C99">
        <w:t xml:space="preserve">, </w:t>
      </w:r>
      <w:proofErr w:type="spellStart"/>
      <w:r w:rsidRPr="00870C99">
        <w:t>updated_at</w:t>
      </w:r>
      <w:proofErr w:type="spellEnd"/>
    </w:p>
    <w:p w14:paraId="730DD511" w14:textId="77777777" w:rsidR="006B2E46" w:rsidRPr="00870C99" w:rsidRDefault="006B2E46" w:rsidP="006B2E46">
      <w:pPr>
        <w:numPr>
          <w:ilvl w:val="1"/>
          <w:numId w:val="5"/>
        </w:numPr>
      </w:pPr>
      <w:r w:rsidRPr="00870C99">
        <w:rPr>
          <w:b/>
          <w:bCs/>
        </w:rPr>
        <w:t>Relationships</w:t>
      </w:r>
      <w:r w:rsidRPr="00870C99">
        <w:t>:</w:t>
      </w:r>
    </w:p>
    <w:p w14:paraId="74B3E44F" w14:textId="77777777" w:rsidR="006B2E46" w:rsidRPr="00870C99" w:rsidRDefault="006B2E46" w:rsidP="006B2E46">
      <w:pPr>
        <w:numPr>
          <w:ilvl w:val="2"/>
          <w:numId w:val="5"/>
        </w:numPr>
      </w:pPr>
      <w:r w:rsidRPr="00870C99">
        <w:t xml:space="preserve">Has many </w:t>
      </w:r>
      <w:r w:rsidRPr="00870C99">
        <w:rPr>
          <w:b/>
          <w:bCs/>
        </w:rPr>
        <w:t>Documents</w:t>
      </w:r>
      <w:r w:rsidRPr="00870C99">
        <w:t xml:space="preserve"> (1-to-many)</w:t>
      </w:r>
    </w:p>
    <w:p w14:paraId="344AA3B6" w14:textId="77777777" w:rsidR="006B2E46" w:rsidRPr="00870C99" w:rsidRDefault="006B2E46" w:rsidP="006B2E46">
      <w:pPr>
        <w:numPr>
          <w:ilvl w:val="0"/>
          <w:numId w:val="5"/>
        </w:numPr>
      </w:pPr>
      <w:r w:rsidRPr="00870C99">
        <w:rPr>
          <w:b/>
          <w:bCs/>
        </w:rPr>
        <w:t>Permission</w:t>
      </w:r>
    </w:p>
    <w:p w14:paraId="2E773E15"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permission_id</w:t>
      </w:r>
      <w:proofErr w:type="spellEnd"/>
      <w:r w:rsidRPr="00870C99">
        <w:t xml:space="preserve"> (PK), name, description, </w:t>
      </w:r>
      <w:proofErr w:type="spellStart"/>
      <w:r w:rsidRPr="00870C99">
        <w:t>created_at</w:t>
      </w:r>
      <w:proofErr w:type="spellEnd"/>
      <w:r w:rsidRPr="00870C99">
        <w:t xml:space="preserve">, </w:t>
      </w:r>
      <w:proofErr w:type="spellStart"/>
      <w:r w:rsidRPr="00870C99">
        <w:t>updated_at</w:t>
      </w:r>
      <w:proofErr w:type="spellEnd"/>
    </w:p>
    <w:p w14:paraId="2F95719D" w14:textId="77777777" w:rsidR="006B2E46" w:rsidRPr="00870C99" w:rsidRDefault="006B2E46" w:rsidP="006B2E46">
      <w:pPr>
        <w:numPr>
          <w:ilvl w:val="1"/>
          <w:numId w:val="5"/>
        </w:numPr>
      </w:pPr>
      <w:r w:rsidRPr="00870C99">
        <w:rPr>
          <w:b/>
          <w:bCs/>
        </w:rPr>
        <w:t>Relationships</w:t>
      </w:r>
      <w:r w:rsidRPr="00870C99">
        <w:t>:</w:t>
      </w:r>
    </w:p>
    <w:p w14:paraId="1334608A" w14:textId="77777777" w:rsidR="006B2E46" w:rsidRPr="00870C99" w:rsidRDefault="006B2E46" w:rsidP="006B2E46">
      <w:pPr>
        <w:numPr>
          <w:ilvl w:val="2"/>
          <w:numId w:val="5"/>
        </w:numPr>
      </w:pPr>
      <w:r w:rsidRPr="00870C99">
        <w:t xml:space="preserve">Many-to-many relationship with </w:t>
      </w:r>
      <w:r w:rsidRPr="00870C99">
        <w:rPr>
          <w:b/>
          <w:bCs/>
        </w:rPr>
        <w:t>User</w:t>
      </w:r>
      <w:r w:rsidRPr="00870C99">
        <w:t xml:space="preserve"> through a join table, such as </w:t>
      </w:r>
      <w:proofErr w:type="spellStart"/>
      <w:r w:rsidRPr="00870C99">
        <w:rPr>
          <w:b/>
          <w:bCs/>
        </w:rPr>
        <w:t>UserPermission</w:t>
      </w:r>
      <w:proofErr w:type="spellEnd"/>
      <w:r w:rsidRPr="00870C99">
        <w:t>.</w:t>
      </w:r>
    </w:p>
    <w:p w14:paraId="5B685311" w14:textId="77777777" w:rsidR="006B2E46" w:rsidRPr="00870C99" w:rsidRDefault="006B2E46" w:rsidP="006B2E46">
      <w:pPr>
        <w:numPr>
          <w:ilvl w:val="0"/>
          <w:numId w:val="5"/>
        </w:numPr>
      </w:pPr>
      <w:r w:rsidRPr="00870C99">
        <w:rPr>
          <w:b/>
          <w:bCs/>
        </w:rPr>
        <w:lastRenderedPageBreak/>
        <w:t>Workflow</w:t>
      </w:r>
    </w:p>
    <w:p w14:paraId="4C479136"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workflow_id</w:t>
      </w:r>
      <w:proofErr w:type="spellEnd"/>
      <w:r w:rsidRPr="00870C99">
        <w:t xml:space="preserve"> (PK), name, description, </w:t>
      </w:r>
      <w:proofErr w:type="spellStart"/>
      <w:r w:rsidRPr="00870C99">
        <w:t>created_at</w:t>
      </w:r>
      <w:proofErr w:type="spellEnd"/>
      <w:r w:rsidRPr="00870C99">
        <w:t xml:space="preserve">, </w:t>
      </w:r>
      <w:proofErr w:type="spellStart"/>
      <w:r w:rsidRPr="00870C99">
        <w:t>updated_at</w:t>
      </w:r>
      <w:proofErr w:type="spellEnd"/>
    </w:p>
    <w:p w14:paraId="709A9CE1" w14:textId="77777777" w:rsidR="006B2E46" w:rsidRPr="00870C99" w:rsidRDefault="006B2E46" w:rsidP="006B2E46">
      <w:pPr>
        <w:numPr>
          <w:ilvl w:val="1"/>
          <w:numId w:val="5"/>
        </w:numPr>
      </w:pPr>
      <w:r w:rsidRPr="00870C99">
        <w:rPr>
          <w:b/>
          <w:bCs/>
        </w:rPr>
        <w:t>Relationships</w:t>
      </w:r>
      <w:r w:rsidRPr="00870C99">
        <w:t>:</w:t>
      </w:r>
    </w:p>
    <w:p w14:paraId="768162E3" w14:textId="77777777" w:rsidR="006B2E46" w:rsidRPr="00870C99" w:rsidRDefault="006B2E46" w:rsidP="006B2E46">
      <w:pPr>
        <w:numPr>
          <w:ilvl w:val="2"/>
          <w:numId w:val="5"/>
        </w:numPr>
      </w:pPr>
      <w:r w:rsidRPr="00870C99">
        <w:t xml:space="preserve">Has many </w:t>
      </w:r>
      <w:r w:rsidRPr="00870C99">
        <w:rPr>
          <w:b/>
          <w:bCs/>
        </w:rPr>
        <w:t>Tasks</w:t>
      </w:r>
      <w:r w:rsidRPr="00870C99">
        <w:t xml:space="preserve"> (1-to-many)</w:t>
      </w:r>
    </w:p>
    <w:p w14:paraId="5CBBA81B" w14:textId="77777777" w:rsidR="006B2E46" w:rsidRPr="00870C99" w:rsidRDefault="006B2E46" w:rsidP="006B2E46">
      <w:pPr>
        <w:numPr>
          <w:ilvl w:val="0"/>
          <w:numId w:val="5"/>
        </w:numPr>
      </w:pPr>
      <w:r w:rsidRPr="00870C99">
        <w:rPr>
          <w:b/>
          <w:bCs/>
        </w:rPr>
        <w:t>Version</w:t>
      </w:r>
    </w:p>
    <w:p w14:paraId="262D0793"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version_id</w:t>
      </w:r>
      <w:proofErr w:type="spellEnd"/>
      <w:r w:rsidRPr="00870C99">
        <w:t xml:space="preserve"> (PK), </w:t>
      </w:r>
      <w:proofErr w:type="spellStart"/>
      <w:r w:rsidRPr="00870C99">
        <w:t>document_id</w:t>
      </w:r>
      <w:proofErr w:type="spellEnd"/>
      <w:r w:rsidRPr="00870C99">
        <w:t xml:space="preserve"> (FK), </w:t>
      </w:r>
      <w:proofErr w:type="spellStart"/>
      <w:r w:rsidRPr="00870C99">
        <w:t>version_number</w:t>
      </w:r>
      <w:proofErr w:type="spellEnd"/>
      <w:r w:rsidRPr="00870C99">
        <w:t xml:space="preserve">, </w:t>
      </w:r>
      <w:proofErr w:type="spellStart"/>
      <w:r w:rsidRPr="00870C99">
        <w:t>created_at</w:t>
      </w:r>
      <w:proofErr w:type="spellEnd"/>
      <w:r w:rsidRPr="00870C99">
        <w:t>, content</w:t>
      </w:r>
    </w:p>
    <w:p w14:paraId="28885E3B" w14:textId="77777777" w:rsidR="006B2E46" w:rsidRPr="00870C99" w:rsidRDefault="006B2E46" w:rsidP="006B2E46">
      <w:pPr>
        <w:numPr>
          <w:ilvl w:val="1"/>
          <w:numId w:val="5"/>
        </w:numPr>
      </w:pPr>
      <w:r w:rsidRPr="00870C99">
        <w:rPr>
          <w:b/>
          <w:bCs/>
        </w:rPr>
        <w:t>Relationships</w:t>
      </w:r>
      <w:r w:rsidRPr="00870C99">
        <w:t>:</w:t>
      </w:r>
    </w:p>
    <w:p w14:paraId="1293D062" w14:textId="77777777" w:rsidR="006B2E46" w:rsidRPr="00870C99" w:rsidRDefault="006B2E46" w:rsidP="006B2E46">
      <w:pPr>
        <w:numPr>
          <w:ilvl w:val="2"/>
          <w:numId w:val="5"/>
        </w:numPr>
      </w:pPr>
      <w:r w:rsidRPr="00870C99">
        <w:t xml:space="preserve">Belongs to </w:t>
      </w:r>
      <w:r w:rsidRPr="00870C99">
        <w:rPr>
          <w:b/>
          <w:bCs/>
        </w:rPr>
        <w:t>Document</w:t>
      </w:r>
      <w:r w:rsidRPr="00870C99">
        <w:t xml:space="preserve"> (many-to-1)</w:t>
      </w:r>
    </w:p>
    <w:p w14:paraId="4BADF600" w14:textId="77777777" w:rsidR="006B2E46" w:rsidRPr="00870C99" w:rsidRDefault="006B2E46" w:rsidP="006B2E46">
      <w:pPr>
        <w:numPr>
          <w:ilvl w:val="0"/>
          <w:numId w:val="5"/>
        </w:numPr>
      </w:pPr>
      <w:r w:rsidRPr="00870C99">
        <w:rPr>
          <w:b/>
          <w:bCs/>
        </w:rPr>
        <w:t>Notification</w:t>
      </w:r>
    </w:p>
    <w:p w14:paraId="6BC332E4"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notification_id</w:t>
      </w:r>
      <w:proofErr w:type="spellEnd"/>
      <w:r w:rsidRPr="00870C99">
        <w:t xml:space="preserve"> (PK), </w:t>
      </w:r>
      <w:proofErr w:type="spellStart"/>
      <w:r w:rsidRPr="00870C99">
        <w:t>user_id</w:t>
      </w:r>
      <w:proofErr w:type="spellEnd"/>
      <w:r w:rsidRPr="00870C99">
        <w:t xml:space="preserve"> (FK), message, status, </w:t>
      </w:r>
      <w:proofErr w:type="spellStart"/>
      <w:r w:rsidRPr="00870C99">
        <w:t>created_at</w:t>
      </w:r>
      <w:proofErr w:type="spellEnd"/>
    </w:p>
    <w:p w14:paraId="3A844D50" w14:textId="77777777" w:rsidR="006B2E46" w:rsidRPr="00870C99" w:rsidRDefault="006B2E46" w:rsidP="006B2E46">
      <w:pPr>
        <w:numPr>
          <w:ilvl w:val="1"/>
          <w:numId w:val="5"/>
        </w:numPr>
      </w:pPr>
      <w:r w:rsidRPr="00870C99">
        <w:rPr>
          <w:b/>
          <w:bCs/>
        </w:rPr>
        <w:t>Relationships</w:t>
      </w:r>
      <w:r w:rsidRPr="00870C99">
        <w:t>:</w:t>
      </w:r>
    </w:p>
    <w:p w14:paraId="0096D2E7" w14:textId="77777777" w:rsidR="006B2E46" w:rsidRPr="00870C99" w:rsidRDefault="006B2E46" w:rsidP="006B2E46">
      <w:pPr>
        <w:numPr>
          <w:ilvl w:val="2"/>
          <w:numId w:val="5"/>
        </w:numPr>
      </w:pPr>
      <w:r w:rsidRPr="00870C99">
        <w:t xml:space="preserve">Belongs to </w:t>
      </w:r>
      <w:r w:rsidRPr="00870C99">
        <w:rPr>
          <w:b/>
          <w:bCs/>
        </w:rPr>
        <w:t>User</w:t>
      </w:r>
      <w:r w:rsidRPr="00870C99">
        <w:t xml:space="preserve"> (many-to-1)</w:t>
      </w:r>
    </w:p>
    <w:p w14:paraId="35259D6B" w14:textId="77777777" w:rsidR="006B2E46" w:rsidRPr="00870C99" w:rsidRDefault="006B2E46" w:rsidP="006B2E46">
      <w:pPr>
        <w:numPr>
          <w:ilvl w:val="0"/>
          <w:numId w:val="5"/>
        </w:numPr>
      </w:pPr>
      <w:proofErr w:type="spellStart"/>
      <w:r w:rsidRPr="00870C99">
        <w:rPr>
          <w:b/>
          <w:bCs/>
        </w:rPr>
        <w:t>AuditTrail</w:t>
      </w:r>
      <w:proofErr w:type="spellEnd"/>
    </w:p>
    <w:p w14:paraId="7F14DFDE"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audit_id</w:t>
      </w:r>
      <w:proofErr w:type="spellEnd"/>
      <w:r w:rsidRPr="00870C99">
        <w:t xml:space="preserve"> (PK), </w:t>
      </w:r>
      <w:proofErr w:type="spellStart"/>
      <w:r w:rsidRPr="00870C99">
        <w:t>user_id</w:t>
      </w:r>
      <w:proofErr w:type="spellEnd"/>
      <w:r w:rsidRPr="00870C99">
        <w:t xml:space="preserve"> (FK), </w:t>
      </w:r>
      <w:proofErr w:type="spellStart"/>
      <w:r w:rsidRPr="00870C99">
        <w:t>document_id</w:t>
      </w:r>
      <w:proofErr w:type="spellEnd"/>
      <w:r w:rsidRPr="00870C99">
        <w:t xml:space="preserve"> (FK), action, timestamp, details</w:t>
      </w:r>
    </w:p>
    <w:p w14:paraId="5EDD56B9" w14:textId="77777777" w:rsidR="006B2E46" w:rsidRPr="00870C99" w:rsidRDefault="006B2E46" w:rsidP="006B2E46">
      <w:pPr>
        <w:numPr>
          <w:ilvl w:val="1"/>
          <w:numId w:val="5"/>
        </w:numPr>
      </w:pPr>
      <w:r w:rsidRPr="00870C99">
        <w:rPr>
          <w:b/>
          <w:bCs/>
        </w:rPr>
        <w:t>Relationships</w:t>
      </w:r>
      <w:r w:rsidRPr="00870C99">
        <w:t>:</w:t>
      </w:r>
    </w:p>
    <w:p w14:paraId="6C54DE3B" w14:textId="77777777" w:rsidR="006B2E46" w:rsidRPr="00870C99" w:rsidRDefault="006B2E46" w:rsidP="006B2E46">
      <w:pPr>
        <w:numPr>
          <w:ilvl w:val="2"/>
          <w:numId w:val="5"/>
        </w:numPr>
      </w:pPr>
      <w:r w:rsidRPr="00870C99">
        <w:t xml:space="preserve">Belongs to </w:t>
      </w:r>
      <w:r w:rsidRPr="00870C99">
        <w:rPr>
          <w:b/>
          <w:bCs/>
        </w:rPr>
        <w:t>User</w:t>
      </w:r>
      <w:r w:rsidRPr="00870C99">
        <w:t xml:space="preserve"> (many-to-1)</w:t>
      </w:r>
    </w:p>
    <w:p w14:paraId="0EDE7446" w14:textId="77777777" w:rsidR="006B2E46" w:rsidRPr="00870C99" w:rsidRDefault="006B2E46" w:rsidP="006B2E46">
      <w:pPr>
        <w:numPr>
          <w:ilvl w:val="2"/>
          <w:numId w:val="5"/>
        </w:numPr>
      </w:pPr>
      <w:r w:rsidRPr="00870C99">
        <w:t xml:space="preserve">Belongs to </w:t>
      </w:r>
      <w:r w:rsidRPr="00870C99">
        <w:rPr>
          <w:b/>
          <w:bCs/>
        </w:rPr>
        <w:t>Document</w:t>
      </w:r>
      <w:r w:rsidRPr="00870C99">
        <w:t xml:space="preserve"> (many-to-1)</w:t>
      </w:r>
    </w:p>
    <w:p w14:paraId="071F5835" w14:textId="77777777" w:rsidR="006B2E46" w:rsidRPr="00870C99" w:rsidRDefault="006B2E46" w:rsidP="006B2E46">
      <w:pPr>
        <w:numPr>
          <w:ilvl w:val="0"/>
          <w:numId w:val="5"/>
        </w:numPr>
      </w:pPr>
      <w:r w:rsidRPr="00870C99">
        <w:rPr>
          <w:b/>
          <w:bCs/>
        </w:rPr>
        <w:t>Role</w:t>
      </w:r>
    </w:p>
    <w:p w14:paraId="58879443"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role_id</w:t>
      </w:r>
      <w:proofErr w:type="spellEnd"/>
      <w:r w:rsidRPr="00870C99">
        <w:t xml:space="preserve"> (PK), name, description, </w:t>
      </w:r>
      <w:proofErr w:type="spellStart"/>
      <w:r w:rsidRPr="00870C99">
        <w:t>created_at</w:t>
      </w:r>
      <w:proofErr w:type="spellEnd"/>
      <w:r w:rsidRPr="00870C99">
        <w:t xml:space="preserve">, </w:t>
      </w:r>
      <w:proofErr w:type="spellStart"/>
      <w:r w:rsidRPr="00870C99">
        <w:t>updated_at</w:t>
      </w:r>
      <w:proofErr w:type="spellEnd"/>
    </w:p>
    <w:p w14:paraId="644FB238" w14:textId="77777777" w:rsidR="006B2E46" w:rsidRPr="00870C99" w:rsidRDefault="006B2E46" w:rsidP="006B2E46">
      <w:pPr>
        <w:numPr>
          <w:ilvl w:val="1"/>
          <w:numId w:val="5"/>
        </w:numPr>
      </w:pPr>
      <w:r w:rsidRPr="00870C99">
        <w:rPr>
          <w:b/>
          <w:bCs/>
        </w:rPr>
        <w:t>Relationships</w:t>
      </w:r>
      <w:r w:rsidRPr="00870C99">
        <w:t>:</w:t>
      </w:r>
    </w:p>
    <w:p w14:paraId="6074ED0D" w14:textId="77777777" w:rsidR="006B2E46" w:rsidRPr="00870C99" w:rsidRDefault="006B2E46" w:rsidP="006B2E46">
      <w:pPr>
        <w:numPr>
          <w:ilvl w:val="2"/>
          <w:numId w:val="5"/>
        </w:numPr>
      </w:pPr>
      <w:r w:rsidRPr="00870C99">
        <w:t xml:space="preserve">Many-to-many relationship with </w:t>
      </w:r>
      <w:r w:rsidRPr="00870C99">
        <w:rPr>
          <w:b/>
          <w:bCs/>
        </w:rPr>
        <w:t>User</w:t>
      </w:r>
      <w:r w:rsidRPr="00870C99">
        <w:t xml:space="preserve"> through a join table, such as </w:t>
      </w:r>
      <w:proofErr w:type="spellStart"/>
      <w:r w:rsidRPr="00870C99">
        <w:rPr>
          <w:b/>
          <w:bCs/>
        </w:rPr>
        <w:t>UserRole</w:t>
      </w:r>
      <w:proofErr w:type="spellEnd"/>
      <w:r w:rsidRPr="00870C99">
        <w:t>.</w:t>
      </w:r>
    </w:p>
    <w:p w14:paraId="00B6FC58" w14:textId="77777777" w:rsidR="006B2E46" w:rsidRPr="00870C99" w:rsidRDefault="006B2E46" w:rsidP="006B2E46">
      <w:pPr>
        <w:numPr>
          <w:ilvl w:val="0"/>
          <w:numId w:val="5"/>
        </w:numPr>
      </w:pPr>
      <w:r w:rsidRPr="00870C99">
        <w:rPr>
          <w:b/>
          <w:bCs/>
        </w:rPr>
        <w:t>Comment</w:t>
      </w:r>
    </w:p>
    <w:p w14:paraId="06FB6FAC"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comment_id</w:t>
      </w:r>
      <w:proofErr w:type="spellEnd"/>
      <w:r w:rsidRPr="00870C99">
        <w:t xml:space="preserve"> (PK), </w:t>
      </w:r>
      <w:proofErr w:type="spellStart"/>
      <w:r w:rsidRPr="00870C99">
        <w:t>user_id</w:t>
      </w:r>
      <w:proofErr w:type="spellEnd"/>
      <w:r w:rsidRPr="00870C99">
        <w:t xml:space="preserve"> (FK), </w:t>
      </w:r>
      <w:proofErr w:type="spellStart"/>
      <w:r w:rsidRPr="00870C99">
        <w:t>document_id</w:t>
      </w:r>
      <w:proofErr w:type="spellEnd"/>
      <w:r w:rsidRPr="00870C99">
        <w:t xml:space="preserve"> (FK), content, </w:t>
      </w:r>
      <w:proofErr w:type="spellStart"/>
      <w:r w:rsidRPr="00870C99">
        <w:t>created_at</w:t>
      </w:r>
      <w:proofErr w:type="spellEnd"/>
    </w:p>
    <w:p w14:paraId="76F7D9B2" w14:textId="77777777" w:rsidR="006B2E46" w:rsidRPr="00870C99" w:rsidRDefault="006B2E46" w:rsidP="006B2E46">
      <w:pPr>
        <w:numPr>
          <w:ilvl w:val="1"/>
          <w:numId w:val="5"/>
        </w:numPr>
      </w:pPr>
      <w:r w:rsidRPr="00870C99">
        <w:rPr>
          <w:b/>
          <w:bCs/>
        </w:rPr>
        <w:t>Relationships</w:t>
      </w:r>
      <w:r w:rsidRPr="00870C99">
        <w:t>:</w:t>
      </w:r>
    </w:p>
    <w:p w14:paraId="1D67808F" w14:textId="77777777" w:rsidR="006B2E46" w:rsidRPr="00870C99" w:rsidRDefault="006B2E46" w:rsidP="006B2E46">
      <w:pPr>
        <w:numPr>
          <w:ilvl w:val="2"/>
          <w:numId w:val="5"/>
        </w:numPr>
      </w:pPr>
      <w:r w:rsidRPr="00870C99">
        <w:t xml:space="preserve">Belongs to </w:t>
      </w:r>
      <w:r w:rsidRPr="00870C99">
        <w:rPr>
          <w:b/>
          <w:bCs/>
        </w:rPr>
        <w:t>User</w:t>
      </w:r>
      <w:r w:rsidRPr="00870C99">
        <w:t xml:space="preserve"> (many-to-1)</w:t>
      </w:r>
    </w:p>
    <w:p w14:paraId="26BBA59F" w14:textId="77777777" w:rsidR="006B2E46" w:rsidRPr="00870C99" w:rsidRDefault="006B2E46" w:rsidP="006B2E46">
      <w:pPr>
        <w:numPr>
          <w:ilvl w:val="2"/>
          <w:numId w:val="5"/>
        </w:numPr>
      </w:pPr>
      <w:r w:rsidRPr="00870C99">
        <w:t xml:space="preserve">Belongs to </w:t>
      </w:r>
      <w:r w:rsidRPr="00870C99">
        <w:rPr>
          <w:b/>
          <w:bCs/>
        </w:rPr>
        <w:t>Document</w:t>
      </w:r>
      <w:r w:rsidRPr="00870C99">
        <w:t xml:space="preserve"> (many-to-1)</w:t>
      </w:r>
    </w:p>
    <w:p w14:paraId="07CD9D08" w14:textId="77777777" w:rsidR="006B2E46" w:rsidRPr="00870C99" w:rsidRDefault="006B2E46" w:rsidP="006B2E46">
      <w:pPr>
        <w:numPr>
          <w:ilvl w:val="0"/>
          <w:numId w:val="5"/>
        </w:numPr>
      </w:pPr>
      <w:proofErr w:type="spellStart"/>
      <w:r w:rsidRPr="00870C99">
        <w:rPr>
          <w:b/>
          <w:bCs/>
        </w:rPr>
        <w:t>FileFormat</w:t>
      </w:r>
      <w:proofErr w:type="spellEnd"/>
    </w:p>
    <w:p w14:paraId="760DEE54"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format_id</w:t>
      </w:r>
      <w:proofErr w:type="spellEnd"/>
      <w:r w:rsidRPr="00870C99">
        <w:t xml:space="preserve"> (PK), name, description, </w:t>
      </w:r>
      <w:proofErr w:type="spellStart"/>
      <w:r w:rsidRPr="00870C99">
        <w:t>created_at</w:t>
      </w:r>
      <w:proofErr w:type="spellEnd"/>
    </w:p>
    <w:p w14:paraId="0F7D1616" w14:textId="77777777" w:rsidR="006B2E46" w:rsidRPr="00870C99" w:rsidRDefault="006B2E46" w:rsidP="006B2E46">
      <w:pPr>
        <w:numPr>
          <w:ilvl w:val="1"/>
          <w:numId w:val="5"/>
        </w:numPr>
      </w:pPr>
      <w:r w:rsidRPr="00870C99">
        <w:rPr>
          <w:b/>
          <w:bCs/>
        </w:rPr>
        <w:t>Relationships</w:t>
      </w:r>
      <w:r w:rsidRPr="00870C99">
        <w:t>:</w:t>
      </w:r>
    </w:p>
    <w:p w14:paraId="4CC51059" w14:textId="77777777" w:rsidR="006B2E46" w:rsidRPr="00870C99" w:rsidRDefault="006B2E46" w:rsidP="006B2E46">
      <w:pPr>
        <w:numPr>
          <w:ilvl w:val="2"/>
          <w:numId w:val="5"/>
        </w:numPr>
      </w:pPr>
      <w:r w:rsidRPr="00870C99">
        <w:t xml:space="preserve">Has many </w:t>
      </w:r>
      <w:r w:rsidRPr="00870C99">
        <w:rPr>
          <w:b/>
          <w:bCs/>
        </w:rPr>
        <w:t>Documents</w:t>
      </w:r>
      <w:r w:rsidRPr="00870C99">
        <w:t xml:space="preserve"> (1-to-many)</w:t>
      </w:r>
    </w:p>
    <w:p w14:paraId="3F1115AD" w14:textId="77777777" w:rsidR="006B2E46" w:rsidRPr="00870C99" w:rsidRDefault="006B2E46" w:rsidP="006B2E46">
      <w:pPr>
        <w:numPr>
          <w:ilvl w:val="0"/>
          <w:numId w:val="5"/>
        </w:numPr>
      </w:pPr>
      <w:r w:rsidRPr="00870C99">
        <w:rPr>
          <w:b/>
          <w:bCs/>
        </w:rPr>
        <w:t>Metadata</w:t>
      </w:r>
    </w:p>
    <w:p w14:paraId="0D79648B"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metadata_id</w:t>
      </w:r>
      <w:proofErr w:type="spellEnd"/>
      <w:r w:rsidRPr="00870C99">
        <w:t xml:space="preserve"> (PK), </w:t>
      </w:r>
      <w:proofErr w:type="spellStart"/>
      <w:r w:rsidRPr="00870C99">
        <w:t>document_id</w:t>
      </w:r>
      <w:proofErr w:type="spellEnd"/>
      <w:r w:rsidRPr="00870C99">
        <w:t xml:space="preserve"> (FK), key, value, </w:t>
      </w:r>
      <w:proofErr w:type="spellStart"/>
      <w:r w:rsidRPr="00870C99">
        <w:t>created_at</w:t>
      </w:r>
      <w:proofErr w:type="spellEnd"/>
    </w:p>
    <w:p w14:paraId="0512E20C" w14:textId="77777777" w:rsidR="006B2E46" w:rsidRPr="00870C99" w:rsidRDefault="006B2E46" w:rsidP="006B2E46">
      <w:pPr>
        <w:numPr>
          <w:ilvl w:val="1"/>
          <w:numId w:val="5"/>
        </w:numPr>
      </w:pPr>
      <w:r w:rsidRPr="00870C99">
        <w:rPr>
          <w:b/>
          <w:bCs/>
        </w:rPr>
        <w:t>Relationships</w:t>
      </w:r>
      <w:r w:rsidRPr="00870C99">
        <w:t>:</w:t>
      </w:r>
    </w:p>
    <w:p w14:paraId="407686A7" w14:textId="77777777" w:rsidR="006B2E46" w:rsidRPr="00870C99" w:rsidRDefault="006B2E46" w:rsidP="006B2E46">
      <w:pPr>
        <w:numPr>
          <w:ilvl w:val="2"/>
          <w:numId w:val="5"/>
        </w:numPr>
      </w:pPr>
      <w:r w:rsidRPr="00870C99">
        <w:t xml:space="preserve">Belongs to </w:t>
      </w:r>
      <w:r w:rsidRPr="00870C99">
        <w:rPr>
          <w:b/>
          <w:bCs/>
        </w:rPr>
        <w:t>Document</w:t>
      </w:r>
      <w:r w:rsidRPr="00870C99">
        <w:t xml:space="preserve"> (many-to-1)</w:t>
      </w:r>
    </w:p>
    <w:p w14:paraId="1E189986" w14:textId="77777777" w:rsidR="006B2E46" w:rsidRPr="00870C99" w:rsidRDefault="006B2E46" w:rsidP="006B2E46">
      <w:pPr>
        <w:numPr>
          <w:ilvl w:val="0"/>
          <w:numId w:val="5"/>
        </w:numPr>
      </w:pPr>
      <w:r w:rsidRPr="00870C99">
        <w:rPr>
          <w:b/>
          <w:bCs/>
        </w:rPr>
        <w:t>Task</w:t>
      </w:r>
    </w:p>
    <w:p w14:paraId="30C66FE4" w14:textId="77777777" w:rsidR="006B2E46" w:rsidRPr="00870C99" w:rsidRDefault="006B2E46" w:rsidP="006B2E46">
      <w:pPr>
        <w:numPr>
          <w:ilvl w:val="1"/>
          <w:numId w:val="5"/>
        </w:numPr>
      </w:pPr>
      <w:r w:rsidRPr="00870C99">
        <w:rPr>
          <w:b/>
          <w:bCs/>
        </w:rPr>
        <w:lastRenderedPageBreak/>
        <w:t>Attributes</w:t>
      </w:r>
      <w:r w:rsidRPr="00870C99">
        <w:t xml:space="preserve">: </w:t>
      </w:r>
      <w:proofErr w:type="spellStart"/>
      <w:r w:rsidRPr="00870C99">
        <w:t>task_id</w:t>
      </w:r>
      <w:proofErr w:type="spellEnd"/>
      <w:r w:rsidRPr="00870C99">
        <w:t xml:space="preserve"> (PK), </w:t>
      </w:r>
      <w:proofErr w:type="spellStart"/>
      <w:r w:rsidRPr="00870C99">
        <w:t>task_name</w:t>
      </w:r>
      <w:proofErr w:type="spellEnd"/>
      <w:r w:rsidRPr="00870C99">
        <w:t xml:space="preserve">, description, </w:t>
      </w:r>
      <w:proofErr w:type="spellStart"/>
      <w:r w:rsidRPr="00870C99">
        <w:t>assigned_to</w:t>
      </w:r>
      <w:proofErr w:type="spellEnd"/>
      <w:r w:rsidRPr="00870C99">
        <w:t xml:space="preserve"> (FK), </w:t>
      </w:r>
      <w:proofErr w:type="spellStart"/>
      <w:r w:rsidRPr="00870C99">
        <w:t>workflow_id</w:t>
      </w:r>
      <w:proofErr w:type="spellEnd"/>
      <w:r w:rsidRPr="00870C99">
        <w:t xml:space="preserve"> (FK), </w:t>
      </w:r>
      <w:proofErr w:type="spellStart"/>
      <w:r w:rsidRPr="00870C99">
        <w:t>due_date</w:t>
      </w:r>
      <w:proofErr w:type="spellEnd"/>
      <w:r w:rsidRPr="00870C99">
        <w:t xml:space="preserve">, status, </w:t>
      </w:r>
      <w:proofErr w:type="spellStart"/>
      <w:r w:rsidRPr="00870C99">
        <w:t>created_at</w:t>
      </w:r>
      <w:proofErr w:type="spellEnd"/>
      <w:r w:rsidRPr="00870C99">
        <w:t xml:space="preserve">, </w:t>
      </w:r>
      <w:proofErr w:type="spellStart"/>
      <w:r w:rsidRPr="00870C99">
        <w:t>updated_at</w:t>
      </w:r>
      <w:proofErr w:type="spellEnd"/>
    </w:p>
    <w:p w14:paraId="47BF38DF" w14:textId="77777777" w:rsidR="006B2E46" w:rsidRPr="00870C99" w:rsidRDefault="006B2E46" w:rsidP="006B2E46">
      <w:pPr>
        <w:numPr>
          <w:ilvl w:val="1"/>
          <w:numId w:val="5"/>
        </w:numPr>
      </w:pPr>
      <w:r w:rsidRPr="00870C99">
        <w:rPr>
          <w:b/>
          <w:bCs/>
        </w:rPr>
        <w:t>Relationships</w:t>
      </w:r>
      <w:r w:rsidRPr="00870C99">
        <w:t>:</w:t>
      </w:r>
    </w:p>
    <w:p w14:paraId="0DF5A1F3" w14:textId="77777777" w:rsidR="006B2E46" w:rsidRPr="00870C99" w:rsidRDefault="006B2E46" w:rsidP="006B2E46">
      <w:pPr>
        <w:numPr>
          <w:ilvl w:val="2"/>
          <w:numId w:val="5"/>
        </w:numPr>
      </w:pPr>
      <w:r w:rsidRPr="00870C99">
        <w:t xml:space="preserve">Belongs to </w:t>
      </w:r>
      <w:r w:rsidRPr="00870C99">
        <w:rPr>
          <w:b/>
          <w:bCs/>
        </w:rPr>
        <w:t>User</w:t>
      </w:r>
      <w:r w:rsidRPr="00870C99">
        <w:t xml:space="preserve"> (many-to-1)</w:t>
      </w:r>
    </w:p>
    <w:p w14:paraId="2352A013" w14:textId="77777777" w:rsidR="006B2E46" w:rsidRPr="00870C99" w:rsidRDefault="006B2E46" w:rsidP="006B2E46">
      <w:pPr>
        <w:numPr>
          <w:ilvl w:val="2"/>
          <w:numId w:val="5"/>
        </w:numPr>
      </w:pPr>
      <w:r w:rsidRPr="00870C99">
        <w:t xml:space="preserve">Belongs to </w:t>
      </w:r>
      <w:r w:rsidRPr="00870C99">
        <w:rPr>
          <w:b/>
          <w:bCs/>
        </w:rPr>
        <w:t>Workflow</w:t>
      </w:r>
      <w:r w:rsidRPr="00870C99">
        <w:t xml:space="preserve"> (many-to-1)</w:t>
      </w:r>
    </w:p>
    <w:p w14:paraId="33D3C69B" w14:textId="77777777" w:rsidR="006B2E46" w:rsidRPr="00870C99" w:rsidRDefault="006B2E46" w:rsidP="006B2E46">
      <w:pPr>
        <w:numPr>
          <w:ilvl w:val="0"/>
          <w:numId w:val="5"/>
        </w:numPr>
      </w:pPr>
      <w:r w:rsidRPr="00870C99">
        <w:rPr>
          <w:b/>
          <w:bCs/>
        </w:rPr>
        <w:t>Report</w:t>
      </w:r>
    </w:p>
    <w:p w14:paraId="5E76E9A5" w14:textId="77777777" w:rsidR="006B2E46" w:rsidRPr="00870C99" w:rsidRDefault="006B2E46" w:rsidP="006B2E46">
      <w:pPr>
        <w:numPr>
          <w:ilvl w:val="1"/>
          <w:numId w:val="5"/>
        </w:numPr>
      </w:pPr>
      <w:r w:rsidRPr="00870C99">
        <w:rPr>
          <w:b/>
          <w:bCs/>
        </w:rPr>
        <w:t>Attributes</w:t>
      </w:r>
      <w:r w:rsidRPr="00870C99">
        <w:t xml:space="preserve">: </w:t>
      </w:r>
      <w:proofErr w:type="spellStart"/>
      <w:r w:rsidRPr="00870C99">
        <w:t>report_id</w:t>
      </w:r>
      <w:proofErr w:type="spellEnd"/>
      <w:r w:rsidRPr="00870C99">
        <w:t xml:space="preserve"> (PK), </w:t>
      </w:r>
      <w:proofErr w:type="spellStart"/>
      <w:r w:rsidRPr="00870C99">
        <w:t>generated_by</w:t>
      </w:r>
      <w:proofErr w:type="spellEnd"/>
      <w:r w:rsidRPr="00870C99">
        <w:t xml:space="preserve"> (FK), </w:t>
      </w:r>
      <w:proofErr w:type="spellStart"/>
      <w:r w:rsidRPr="00870C99">
        <w:t>report_type</w:t>
      </w:r>
      <w:proofErr w:type="spellEnd"/>
      <w:r w:rsidRPr="00870C99">
        <w:t xml:space="preserve">, content, </w:t>
      </w:r>
      <w:proofErr w:type="spellStart"/>
      <w:r w:rsidRPr="00870C99">
        <w:t>created_at</w:t>
      </w:r>
      <w:proofErr w:type="spellEnd"/>
    </w:p>
    <w:p w14:paraId="12EE47C5" w14:textId="77777777" w:rsidR="006B2E46" w:rsidRPr="00870C99" w:rsidRDefault="006B2E46" w:rsidP="006B2E46">
      <w:pPr>
        <w:numPr>
          <w:ilvl w:val="1"/>
          <w:numId w:val="5"/>
        </w:numPr>
      </w:pPr>
      <w:r w:rsidRPr="00870C99">
        <w:rPr>
          <w:b/>
          <w:bCs/>
        </w:rPr>
        <w:t>Relationships</w:t>
      </w:r>
      <w:r w:rsidRPr="00870C99">
        <w:t>:</w:t>
      </w:r>
    </w:p>
    <w:p w14:paraId="5A440876" w14:textId="77777777" w:rsidR="006B2E46" w:rsidRPr="00870C99" w:rsidRDefault="006B2E46" w:rsidP="006B2E46">
      <w:pPr>
        <w:numPr>
          <w:ilvl w:val="2"/>
          <w:numId w:val="5"/>
        </w:numPr>
      </w:pPr>
      <w:r w:rsidRPr="00870C99">
        <w:t xml:space="preserve">Belongs to </w:t>
      </w:r>
      <w:r w:rsidRPr="00870C99">
        <w:rPr>
          <w:b/>
          <w:bCs/>
        </w:rPr>
        <w:t>User</w:t>
      </w:r>
      <w:r w:rsidRPr="00870C99">
        <w:t xml:space="preserve"> (many-to-1)</w:t>
      </w:r>
    </w:p>
    <w:p w14:paraId="7F058409" w14:textId="77777777" w:rsidR="006B2E46" w:rsidRPr="00870C99" w:rsidRDefault="006B2E46" w:rsidP="006B2E46">
      <w:pPr>
        <w:rPr>
          <w:b/>
          <w:bCs/>
        </w:rPr>
      </w:pPr>
      <w:r w:rsidRPr="00870C99">
        <w:rPr>
          <w:b/>
          <w:bCs/>
        </w:rPr>
        <w:t>Visual Representation of Relationships</w:t>
      </w:r>
    </w:p>
    <w:p w14:paraId="11A74010" w14:textId="77777777" w:rsidR="006B2E46" w:rsidRPr="00870C99" w:rsidRDefault="006B2E46" w:rsidP="006B2E46">
      <w:r w:rsidRPr="00870C99">
        <w:t>Here's a simplified visual representation of the relationships between the entities. (You can draw it out on a diagramming tool to visualize it better.)</w:t>
      </w:r>
    </w:p>
    <w:p w14:paraId="585163C7" w14:textId="77777777" w:rsidR="006B2E46" w:rsidRPr="00870C99" w:rsidRDefault="006B2E46" w:rsidP="006B2E46">
      <w:pPr>
        <w:numPr>
          <w:ilvl w:val="0"/>
          <w:numId w:val="6"/>
        </w:numPr>
      </w:pPr>
      <w:r w:rsidRPr="00870C99">
        <w:rPr>
          <w:b/>
          <w:bCs/>
        </w:rPr>
        <w:t>User</w:t>
      </w:r>
      <w:r w:rsidRPr="00870C99">
        <w:t xml:space="preserve"> --&lt; (1-to-many) &gt;-- </w:t>
      </w:r>
      <w:r w:rsidRPr="00870C99">
        <w:rPr>
          <w:b/>
          <w:bCs/>
        </w:rPr>
        <w:t>Document</w:t>
      </w:r>
    </w:p>
    <w:p w14:paraId="456DAB73" w14:textId="77777777" w:rsidR="006B2E46" w:rsidRPr="00870C99" w:rsidRDefault="006B2E46" w:rsidP="006B2E46">
      <w:pPr>
        <w:numPr>
          <w:ilvl w:val="0"/>
          <w:numId w:val="6"/>
        </w:numPr>
      </w:pPr>
      <w:r w:rsidRPr="00870C99">
        <w:rPr>
          <w:b/>
          <w:bCs/>
        </w:rPr>
        <w:t>User</w:t>
      </w:r>
      <w:r w:rsidRPr="00870C99">
        <w:t xml:space="preserve"> --&lt; (1-to-many) &gt;-- </w:t>
      </w:r>
      <w:r w:rsidRPr="00870C99">
        <w:rPr>
          <w:b/>
          <w:bCs/>
        </w:rPr>
        <w:t>Comment</w:t>
      </w:r>
    </w:p>
    <w:p w14:paraId="1B5732AC" w14:textId="77777777" w:rsidR="006B2E46" w:rsidRPr="00870C99" w:rsidRDefault="006B2E46" w:rsidP="006B2E46">
      <w:pPr>
        <w:numPr>
          <w:ilvl w:val="0"/>
          <w:numId w:val="6"/>
        </w:numPr>
      </w:pPr>
      <w:r w:rsidRPr="00870C99">
        <w:rPr>
          <w:b/>
          <w:bCs/>
        </w:rPr>
        <w:t>User</w:t>
      </w:r>
      <w:r w:rsidRPr="00870C99">
        <w:t xml:space="preserve"> --&lt; (1-to-many) &gt;-- </w:t>
      </w:r>
      <w:r w:rsidRPr="00870C99">
        <w:rPr>
          <w:b/>
          <w:bCs/>
        </w:rPr>
        <w:t>Notification</w:t>
      </w:r>
    </w:p>
    <w:p w14:paraId="7B3FA66E" w14:textId="77777777" w:rsidR="006B2E46" w:rsidRPr="00870C99" w:rsidRDefault="006B2E46" w:rsidP="006B2E46">
      <w:pPr>
        <w:numPr>
          <w:ilvl w:val="0"/>
          <w:numId w:val="6"/>
        </w:numPr>
      </w:pPr>
      <w:r w:rsidRPr="00870C99">
        <w:rPr>
          <w:b/>
          <w:bCs/>
        </w:rPr>
        <w:t>User</w:t>
      </w:r>
      <w:r w:rsidRPr="00870C99">
        <w:t xml:space="preserve"> --&lt; (1-to-many) &gt;-- </w:t>
      </w:r>
      <w:proofErr w:type="spellStart"/>
      <w:r w:rsidRPr="00870C99">
        <w:rPr>
          <w:b/>
          <w:bCs/>
        </w:rPr>
        <w:t>AuditTrail</w:t>
      </w:r>
      <w:proofErr w:type="spellEnd"/>
    </w:p>
    <w:p w14:paraId="53E0C1C5" w14:textId="77777777" w:rsidR="006B2E46" w:rsidRPr="00870C99" w:rsidRDefault="006B2E46" w:rsidP="006B2E46">
      <w:pPr>
        <w:numPr>
          <w:ilvl w:val="0"/>
          <w:numId w:val="6"/>
        </w:numPr>
      </w:pPr>
      <w:r w:rsidRPr="00870C99">
        <w:rPr>
          <w:b/>
          <w:bCs/>
        </w:rPr>
        <w:t>User</w:t>
      </w:r>
      <w:r w:rsidRPr="00870C99">
        <w:t xml:space="preserve"> --&lt; (1-to-many) &gt;-- </w:t>
      </w:r>
      <w:r w:rsidRPr="00870C99">
        <w:rPr>
          <w:b/>
          <w:bCs/>
        </w:rPr>
        <w:t>Task</w:t>
      </w:r>
    </w:p>
    <w:p w14:paraId="70768D7D" w14:textId="77777777" w:rsidR="006B2E46" w:rsidRPr="00870C99" w:rsidRDefault="006B2E46" w:rsidP="006B2E46">
      <w:pPr>
        <w:numPr>
          <w:ilvl w:val="0"/>
          <w:numId w:val="6"/>
        </w:numPr>
      </w:pPr>
      <w:r w:rsidRPr="00870C99">
        <w:rPr>
          <w:b/>
          <w:bCs/>
        </w:rPr>
        <w:t>User</w:t>
      </w:r>
      <w:r w:rsidRPr="00870C99">
        <w:t xml:space="preserve"> --&lt; (1-to-many) &gt;-- </w:t>
      </w:r>
      <w:r w:rsidRPr="00870C99">
        <w:rPr>
          <w:b/>
          <w:bCs/>
        </w:rPr>
        <w:t>Report</w:t>
      </w:r>
    </w:p>
    <w:p w14:paraId="0F1ED5F8" w14:textId="77777777" w:rsidR="006B2E46" w:rsidRPr="00870C99" w:rsidRDefault="006B2E46" w:rsidP="006B2E46">
      <w:pPr>
        <w:numPr>
          <w:ilvl w:val="0"/>
          <w:numId w:val="6"/>
        </w:numPr>
      </w:pPr>
      <w:r w:rsidRPr="00870C99">
        <w:rPr>
          <w:b/>
          <w:bCs/>
        </w:rPr>
        <w:t>User</w:t>
      </w:r>
      <w:r w:rsidRPr="00870C99">
        <w:t xml:space="preserve"> --&lt; (many-to-many) &gt;-- </w:t>
      </w:r>
      <w:r w:rsidRPr="00870C99">
        <w:rPr>
          <w:b/>
          <w:bCs/>
        </w:rPr>
        <w:t>Role</w:t>
      </w:r>
      <w:r w:rsidRPr="00870C99">
        <w:t xml:space="preserve"> (through </w:t>
      </w:r>
      <w:proofErr w:type="spellStart"/>
      <w:r w:rsidRPr="00870C99">
        <w:t>UserRole</w:t>
      </w:r>
      <w:proofErr w:type="spellEnd"/>
      <w:r w:rsidRPr="00870C99">
        <w:t>)</w:t>
      </w:r>
    </w:p>
    <w:p w14:paraId="2D0351C1" w14:textId="77777777" w:rsidR="006B2E46" w:rsidRPr="00870C99" w:rsidRDefault="006B2E46" w:rsidP="006B2E46">
      <w:pPr>
        <w:numPr>
          <w:ilvl w:val="0"/>
          <w:numId w:val="6"/>
        </w:numPr>
      </w:pPr>
      <w:r w:rsidRPr="00870C99">
        <w:rPr>
          <w:b/>
          <w:bCs/>
        </w:rPr>
        <w:t>Document</w:t>
      </w:r>
      <w:r w:rsidRPr="00870C99">
        <w:t xml:space="preserve"> --&lt; (many-to-1) &gt;-- </w:t>
      </w:r>
      <w:r w:rsidRPr="00870C99">
        <w:rPr>
          <w:b/>
          <w:bCs/>
        </w:rPr>
        <w:t>Folder</w:t>
      </w:r>
    </w:p>
    <w:p w14:paraId="7364179A" w14:textId="77777777" w:rsidR="006B2E46" w:rsidRPr="00870C99" w:rsidRDefault="006B2E46" w:rsidP="006B2E46">
      <w:pPr>
        <w:numPr>
          <w:ilvl w:val="0"/>
          <w:numId w:val="6"/>
        </w:numPr>
      </w:pPr>
      <w:r w:rsidRPr="00870C99">
        <w:rPr>
          <w:b/>
          <w:bCs/>
        </w:rPr>
        <w:t>Document</w:t>
      </w:r>
      <w:r w:rsidRPr="00870C99">
        <w:t xml:space="preserve"> --&lt; (many-to-1) &gt;-- </w:t>
      </w:r>
      <w:r w:rsidRPr="00870C99">
        <w:rPr>
          <w:b/>
          <w:bCs/>
        </w:rPr>
        <w:t>Category</w:t>
      </w:r>
    </w:p>
    <w:p w14:paraId="61EA5B84" w14:textId="77777777" w:rsidR="006B2E46" w:rsidRPr="00870C99" w:rsidRDefault="006B2E46" w:rsidP="006B2E46">
      <w:pPr>
        <w:numPr>
          <w:ilvl w:val="0"/>
          <w:numId w:val="6"/>
        </w:numPr>
      </w:pPr>
      <w:r w:rsidRPr="00870C99">
        <w:rPr>
          <w:b/>
          <w:bCs/>
        </w:rPr>
        <w:t>Document</w:t>
      </w:r>
      <w:r w:rsidRPr="00870C99">
        <w:t xml:space="preserve"> --&lt; (1-to-many) &gt;-- </w:t>
      </w:r>
      <w:r w:rsidRPr="00870C99">
        <w:rPr>
          <w:b/>
          <w:bCs/>
        </w:rPr>
        <w:t>Version</w:t>
      </w:r>
    </w:p>
    <w:p w14:paraId="76C5B86F" w14:textId="77777777" w:rsidR="006B2E46" w:rsidRPr="00870C99" w:rsidRDefault="006B2E46" w:rsidP="006B2E46">
      <w:pPr>
        <w:numPr>
          <w:ilvl w:val="0"/>
          <w:numId w:val="6"/>
        </w:numPr>
      </w:pPr>
      <w:r w:rsidRPr="00870C99">
        <w:rPr>
          <w:b/>
          <w:bCs/>
        </w:rPr>
        <w:t>Document</w:t>
      </w:r>
      <w:r w:rsidRPr="00870C99">
        <w:t xml:space="preserve"> --&lt; (1-to-many) &gt;-- </w:t>
      </w:r>
      <w:r w:rsidRPr="00870C99">
        <w:rPr>
          <w:b/>
          <w:bCs/>
        </w:rPr>
        <w:t>Comment</w:t>
      </w:r>
    </w:p>
    <w:p w14:paraId="1A41603B" w14:textId="77777777" w:rsidR="006B2E46" w:rsidRPr="00870C99" w:rsidRDefault="006B2E46" w:rsidP="006B2E46">
      <w:pPr>
        <w:numPr>
          <w:ilvl w:val="0"/>
          <w:numId w:val="6"/>
        </w:numPr>
      </w:pPr>
      <w:r w:rsidRPr="00870C99">
        <w:rPr>
          <w:b/>
          <w:bCs/>
        </w:rPr>
        <w:t>Document</w:t>
      </w:r>
      <w:r w:rsidRPr="00870C99">
        <w:t xml:space="preserve"> --&lt; (1-to-many) &gt;-- </w:t>
      </w:r>
      <w:r w:rsidRPr="00870C99">
        <w:rPr>
          <w:b/>
          <w:bCs/>
        </w:rPr>
        <w:t>Metadata</w:t>
      </w:r>
    </w:p>
    <w:p w14:paraId="59156C1B" w14:textId="77777777" w:rsidR="006B2E46" w:rsidRPr="00870C99" w:rsidRDefault="006B2E46" w:rsidP="006B2E46">
      <w:pPr>
        <w:numPr>
          <w:ilvl w:val="0"/>
          <w:numId w:val="6"/>
        </w:numPr>
      </w:pPr>
      <w:r w:rsidRPr="00870C99">
        <w:rPr>
          <w:b/>
          <w:bCs/>
        </w:rPr>
        <w:t>Document</w:t>
      </w:r>
      <w:r w:rsidRPr="00870C99">
        <w:t xml:space="preserve"> --&lt; (1-to-many) &gt;-- </w:t>
      </w:r>
      <w:proofErr w:type="spellStart"/>
      <w:r w:rsidRPr="00870C99">
        <w:rPr>
          <w:b/>
          <w:bCs/>
        </w:rPr>
        <w:t>AuditTrail</w:t>
      </w:r>
      <w:proofErr w:type="spellEnd"/>
    </w:p>
    <w:p w14:paraId="25E13C40" w14:textId="77777777" w:rsidR="006B2E46" w:rsidRPr="00870C99" w:rsidRDefault="006B2E46" w:rsidP="006B2E46">
      <w:pPr>
        <w:numPr>
          <w:ilvl w:val="0"/>
          <w:numId w:val="6"/>
        </w:numPr>
      </w:pPr>
      <w:r w:rsidRPr="00870C99">
        <w:rPr>
          <w:b/>
          <w:bCs/>
        </w:rPr>
        <w:t>Folder</w:t>
      </w:r>
      <w:r w:rsidRPr="00870C99">
        <w:t xml:space="preserve"> --&lt; (1-to-many) &gt;-- </w:t>
      </w:r>
      <w:r w:rsidRPr="00870C99">
        <w:rPr>
          <w:b/>
          <w:bCs/>
        </w:rPr>
        <w:t>Document</w:t>
      </w:r>
    </w:p>
    <w:p w14:paraId="4CD12111" w14:textId="77777777" w:rsidR="006B2E46" w:rsidRPr="00870C99" w:rsidRDefault="006B2E46" w:rsidP="006B2E46">
      <w:pPr>
        <w:numPr>
          <w:ilvl w:val="0"/>
          <w:numId w:val="6"/>
        </w:numPr>
      </w:pPr>
      <w:r w:rsidRPr="00870C99">
        <w:rPr>
          <w:b/>
          <w:bCs/>
        </w:rPr>
        <w:t>Workflow</w:t>
      </w:r>
      <w:r w:rsidRPr="00870C99">
        <w:t xml:space="preserve"> --&lt; (1-to-many) &gt;-- </w:t>
      </w:r>
      <w:r w:rsidRPr="00870C99">
        <w:rPr>
          <w:b/>
          <w:bCs/>
        </w:rPr>
        <w:t>Task</w:t>
      </w:r>
    </w:p>
    <w:p w14:paraId="0DEE5D66" w14:textId="77777777" w:rsidR="006B2E46" w:rsidRPr="00870C99" w:rsidRDefault="006B2E46" w:rsidP="006B2E46">
      <w:pPr>
        <w:numPr>
          <w:ilvl w:val="0"/>
          <w:numId w:val="6"/>
        </w:numPr>
      </w:pPr>
      <w:r w:rsidRPr="00870C99">
        <w:rPr>
          <w:b/>
          <w:bCs/>
        </w:rPr>
        <w:t>Version</w:t>
      </w:r>
      <w:r w:rsidRPr="00870C99">
        <w:t xml:space="preserve"> --&lt; (many-to-1) &gt;-- </w:t>
      </w:r>
      <w:r w:rsidRPr="00870C99">
        <w:rPr>
          <w:b/>
          <w:bCs/>
        </w:rPr>
        <w:t>Document</w:t>
      </w:r>
    </w:p>
    <w:p w14:paraId="0C81CBD4" w14:textId="77777777" w:rsidR="006B2E46" w:rsidRPr="00870C99" w:rsidRDefault="006B2E46" w:rsidP="006B2E46">
      <w:pPr>
        <w:numPr>
          <w:ilvl w:val="0"/>
          <w:numId w:val="6"/>
        </w:numPr>
      </w:pPr>
      <w:r w:rsidRPr="00870C99">
        <w:rPr>
          <w:b/>
          <w:bCs/>
        </w:rPr>
        <w:t>Permission</w:t>
      </w:r>
      <w:r w:rsidRPr="00870C99">
        <w:t xml:space="preserve"> --&lt; (many-to-many) &gt;-- </w:t>
      </w:r>
      <w:r w:rsidRPr="00870C99">
        <w:rPr>
          <w:b/>
          <w:bCs/>
        </w:rPr>
        <w:t>User</w:t>
      </w:r>
      <w:r w:rsidRPr="00870C99">
        <w:t xml:space="preserve"> (through </w:t>
      </w:r>
      <w:proofErr w:type="spellStart"/>
      <w:r w:rsidRPr="00870C99">
        <w:t>UserPermission</w:t>
      </w:r>
      <w:proofErr w:type="spellEnd"/>
      <w:r w:rsidRPr="00870C99">
        <w:t>)</w:t>
      </w:r>
    </w:p>
    <w:p w14:paraId="6A753936" w14:textId="77777777" w:rsidR="006B2E46" w:rsidRPr="00870C99" w:rsidRDefault="006B2E46" w:rsidP="006B2E46">
      <w:pPr>
        <w:numPr>
          <w:ilvl w:val="0"/>
          <w:numId w:val="6"/>
        </w:numPr>
      </w:pPr>
      <w:r w:rsidRPr="00870C99">
        <w:rPr>
          <w:b/>
          <w:bCs/>
        </w:rPr>
        <w:t>Task</w:t>
      </w:r>
      <w:r w:rsidRPr="00870C99">
        <w:t xml:space="preserve"> --&lt; (many-to-1) &gt;-- </w:t>
      </w:r>
      <w:r w:rsidRPr="00870C99">
        <w:rPr>
          <w:b/>
          <w:bCs/>
        </w:rPr>
        <w:t>Workflow</w:t>
      </w:r>
    </w:p>
    <w:p w14:paraId="2E20CB79" w14:textId="77777777" w:rsidR="006B2E46" w:rsidRDefault="006B2E46" w:rsidP="006B2E46"/>
    <w:p w14:paraId="3B4F9B0A" w14:textId="34019E9A" w:rsidR="00484B88" w:rsidRDefault="00484B88"/>
    <w:sectPr w:rsidR="00484B88" w:rsidSect="00E9644C">
      <w:pgSz w:w="11906" w:h="16838"/>
      <w:pgMar w:top="567" w:right="707" w:bottom="568"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130EE"/>
    <w:multiLevelType w:val="multilevel"/>
    <w:tmpl w:val="8B46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F444B"/>
    <w:multiLevelType w:val="multilevel"/>
    <w:tmpl w:val="7D4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4A0A"/>
    <w:multiLevelType w:val="multilevel"/>
    <w:tmpl w:val="6B40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32529"/>
    <w:multiLevelType w:val="multilevel"/>
    <w:tmpl w:val="97F63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042B9"/>
    <w:multiLevelType w:val="multilevel"/>
    <w:tmpl w:val="CEC84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85842"/>
    <w:multiLevelType w:val="multilevel"/>
    <w:tmpl w:val="4A02A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E354F"/>
    <w:multiLevelType w:val="multilevel"/>
    <w:tmpl w:val="8726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C6E51"/>
    <w:multiLevelType w:val="multilevel"/>
    <w:tmpl w:val="BFBE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B561E"/>
    <w:multiLevelType w:val="multilevel"/>
    <w:tmpl w:val="22C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910B4"/>
    <w:multiLevelType w:val="multilevel"/>
    <w:tmpl w:val="18C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05F12"/>
    <w:multiLevelType w:val="multilevel"/>
    <w:tmpl w:val="11C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D48B3"/>
    <w:multiLevelType w:val="multilevel"/>
    <w:tmpl w:val="A4246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6332D"/>
    <w:multiLevelType w:val="multilevel"/>
    <w:tmpl w:val="169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F39AF"/>
    <w:multiLevelType w:val="multilevel"/>
    <w:tmpl w:val="735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B4BA0"/>
    <w:multiLevelType w:val="multilevel"/>
    <w:tmpl w:val="F0D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825A0"/>
    <w:multiLevelType w:val="multilevel"/>
    <w:tmpl w:val="6AB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9692A"/>
    <w:multiLevelType w:val="multilevel"/>
    <w:tmpl w:val="7A00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16787"/>
    <w:multiLevelType w:val="multilevel"/>
    <w:tmpl w:val="035E6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D4FCB"/>
    <w:multiLevelType w:val="multilevel"/>
    <w:tmpl w:val="B438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63C7D"/>
    <w:multiLevelType w:val="multilevel"/>
    <w:tmpl w:val="7B784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AD4E46"/>
    <w:multiLevelType w:val="multilevel"/>
    <w:tmpl w:val="460A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2378D"/>
    <w:multiLevelType w:val="multilevel"/>
    <w:tmpl w:val="AE801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D356EE"/>
    <w:multiLevelType w:val="multilevel"/>
    <w:tmpl w:val="6C544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BD1017"/>
    <w:multiLevelType w:val="multilevel"/>
    <w:tmpl w:val="0DBE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F1FFC"/>
    <w:multiLevelType w:val="multilevel"/>
    <w:tmpl w:val="6BB68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DE5C6C"/>
    <w:multiLevelType w:val="multilevel"/>
    <w:tmpl w:val="BAF0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F613E"/>
    <w:multiLevelType w:val="multilevel"/>
    <w:tmpl w:val="B61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71B36"/>
    <w:multiLevelType w:val="multilevel"/>
    <w:tmpl w:val="399A5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992573">
    <w:abstractNumId w:val="19"/>
  </w:num>
  <w:num w:numId="2" w16cid:durableId="1988588045">
    <w:abstractNumId w:val="27"/>
  </w:num>
  <w:num w:numId="3" w16cid:durableId="1349672559">
    <w:abstractNumId w:val="16"/>
  </w:num>
  <w:num w:numId="4" w16cid:durableId="726951912">
    <w:abstractNumId w:val="7"/>
  </w:num>
  <w:num w:numId="5" w16cid:durableId="1482773888">
    <w:abstractNumId w:val="11"/>
  </w:num>
  <w:num w:numId="6" w16cid:durableId="1035159377">
    <w:abstractNumId w:val="25"/>
  </w:num>
  <w:num w:numId="7" w16cid:durableId="415518526">
    <w:abstractNumId w:val="2"/>
  </w:num>
  <w:num w:numId="8" w16cid:durableId="1962227879">
    <w:abstractNumId w:val="15"/>
  </w:num>
  <w:num w:numId="9" w16cid:durableId="395209255">
    <w:abstractNumId w:val="6"/>
  </w:num>
  <w:num w:numId="10" w16cid:durableId="1073550058">
    <w:abstractNumId w:val="10"/>
  </w:num>
  <w:num w:numId="11" w16cid:durableId="1501041341">
    <w:abstractNumId w:val="23"/>
  </w:num>
  <w:num w:numId="12" w16cid:durableId="1780876892">
    <w:abstractNumId w:val="8"/>
  </w:num>
  <w:num w:numId="13" w16cid:durableId="2055619485">
    <w:abstractNumId w:val="12"/>
  </w:num>
  <w:num w:numId="14" w16cid:durableId="928927703">
    <w:abstractNumId w:val="9"/>
  </w:num>
  <w:num w:numId="15" w16cid:durableId="797525274">
    <w:abstractNumId w:val="18"/>
  </w:num>
  <w:num w:numId="16" w16cid:durableId="1000111763">
    <w:abstractNumId w:val="13"/>
  </w:num>
  <w:num w:numId="17" w16cid:durableId="82844238">
    <w:abstractNumId w:val="14"/>
  </w:num>
  <w:num w:numId="18" w16cid:durableId="2095667098">
    <w:abstractNumId w:val="20"/>
  </w:num>
  <w:num w:numId="19" w16cid:durableId="1636181780">
    <w:abstractNumId w:val="1"/>
  </w:num>
  <w:num w:numId="20" w16cid:durableId="1212619929">
    <w:abstractNumId w:val="26"/>
  </w:num>
  <w:num w:numId="21" w16cid:durableId="1995178313">
    <w:abstractNumId w:val="24"/>
  </w:num>
  <w:num w:numId="22" w16cid:durableId="1475829972">
    <w:abstractNumId w:val="3"/>
  </w:num>
  <w:num w:numId="23" w16cid:durableId="622344851">
    <w:abstractNumId w:val="0"/>
  </w:num>
  <w:num w:numId="24" w16cid:durableId="680934667">
    <w:abstractNumId w:val="22"/>
  </w:num>
  <w:num w:numId="25" w16cid:durableId="294453332">
    <w:abstractNumId w:val="4"/>
  </w:num>
  <w:num w:numId="26" w16cid:durableId="1716152444">
    <w:abstractNumId w:val="21"/>
  </w:num>
  <w:num w:numId="27" w16cid:durableId="1866867827">
    <w:abstractNumId w:val="17"/>
  </w:num>
  <w:num w:numId="28" w16cid:durableId="3132921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4C"/>
    <w:rsid w:val="00072402"/>
    <w:rsid w:val="00335B1B"/>
    <w:rsid w:val="00466C66"/>
    <w:rsid w:val="004717E2"/>
    <w:rsid w:val="00484B88"/>
    <w:rsid w:val="00587D03"/>
    <w:rsid w:val="006B2E46"/>
    <w:rsid w:val="00707189"/>
    <w:rsid w:val="00870C99"/>
    <w:rsid w:val="009360E9"/>
    <w:rsid w:val="00AA59BD"/>
    <w:rsid w:val="00B168DF"/>
    <w:rsid w:val="00C308F3"/>
    <w:rsid w:val="00D1464B"/>
    <w:rsid w:val="00E96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DD65"/>
  <w15:chartTrackingRefBased/>
  <w15:docId w15:val="{A0980A67-3486-4CC1-B239-294F7D49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870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964517">
      <w:bodyDiv w:val="1"/>
      <w:marLeft w:val="0"/>
      <w:marRight w:val="0"/>
      <w:marTop w:val="0"/>
      <w:marBottom w:val="0"/>
      <w:divBdr>
        <w:top w:val="none" w:sz="0" w:space="0" w:color="auto"/>
        <w:left w:val="none" w:sz="0" w:space="0" w:color="auto"/>
        <w:bottom w:val="none" w:sz="0" w:space="0" w:color="auto"/>
        <w:right w:val="none" w:sz="0" w:space="0" w:color="auto"/>
      </w:divBdr>
    </w:div>
    <w:div w:id="98649106">
      <w:bodyDiv w:val="1"/>
      <w:marLeft w:val="0"/>
      <w:marRight w:val="0"/>
      <w:marTop w:val="0"/>
      <w:marBottom w:val="0"/>
      <w:divBdr>
        <w:top w:val="none" w:sz="0" w:space="0" w:color="auto"/>
        <w:left w:val="none" w:sz="0" w:space="0" w:color="auto"/>
        <w:bottom w:val="none" w:sz="0" w:space="0" w:color="auto"/>
        <w:right w:val="none" w:sz="0" w:space="0" w:color="auto"/>
      </w:divBdr>
    </w:div>
    <w:div w:id="105390918">
      <w:bodyDiv w:val="1"/>
      <w:marLeft w:val="0"/>
      <w:marRight w:val="0"/>
      <w:marTop w:val="0"/>
      <w:marBottom w:val="0"/>
      <w:divBdr>
        <w:top w:val="none" w:sz="0" w:space="0" w:color="auto"/>
        <w:left w:val="none" w:sz="0" w:space="0" w:color="auto"/>
        <w:bottom w:val="none" w:sz="0" w:space="0" w:color="auto"/>
        <w:right w:val="none" w:sz="0" w:space="0" w:color="auto"/>
      </w:divBdr>
    </w:div>
    <w:div w:id="247931295">
      <w:bodyDiv w:val="1"/>
      <w:marLeft w:val="0"/>
      <w:marRight w:val="0"/>
      <w:marTop w:val="0"/>
      <w:marBottom w:val="0"/>
      <w:divBdr>
        <w:top w:val="none" w:sz="0" w:space="0" w:color="auto"/>
        <w:left w:val="none" w:sz="0" w:space="0" w:color="auto"/>
        <w:bottom w:val="none" w:sz="0" w:space="0" w:color="auto"/>
        <w:right w:val="none" w:sz="0" w:space="0" w:color="auto"/>
      </w:divBdr>
    </w:div>
    <w:div w:id="599601848">
      <w:bodyDiv w:val="1"/>
      <w:marLeft w:val="0"/>
      <w:marRight w:val="0"/>
      <w:marTop w:val="0"/>
      <w:marBottom w:val="0"/>
      <w:divBdr>
        <w:top w:val="none" w:sz="0" w:space="0" w:color="auto"/>
        <w:left w:val="none" w:sz="0" w:space="0" w:color="auto"/>
        <w:bottom w:val="none" w:sz="0" w:space="0" w:color="auto"/>
        <w:right w:val="none" w:sz="0" w:space="0" w:color="auto"/>
      </w:divBdr>
    </w:div>
    <w:div w:id="1447776723">
      <w:bodyDiv w:val="1"/>
      <w:marLeft w:val="0"/>
      <w:marRight w:val="0"/>
      <w:marTop w:val="0"/>
      <w:marBottom w:val="0"/>
      <w:divBdr>
        <w:top w:val="none" w:sz="0" w:space="0" w:color="auto"/>
        <w:left w:val="none" w:sz="0" w:space="0" w:color="auto"/>
        <w:bottom w:val="none" w:sz="0" w:space="0" w:color="auto"/>
        <w:right w:val="none" w:sz="0" w:space="0" w:color="auto"/>
      </w:divBdr>
    </w:div>
    <w:div w:id="1512257813">
      <w:bodyDiv w:val="1"/>
      <w:marLeft w:val="0"/>
      <w:marRight w:val="0"/>
      <w:marTop w:val="0"/>
      <w:marBottom w:val="0"/>
      <w:divBdr>
        <w:top w:val="none" w:sz="0" w:space="0" w:color="auto"/>
        <w:left w:val="none" w:sz="0" w:space="0" w:color="auto"/>
        <w:bottom w:val="none" w:sz="0" w:space="0" w:color="auto"/>
        <w:right w:val="none" w:sz="0" w:space="0" w:color="auto"/>
      </w:divBdr>
    </w:div>
    <w:div w:id="1521116414">
      <w:bodyDiv w:val="1"/>
      <w:marLeft w:val="0"/>
      <w:marRight w:val="0"/>
      <w:marTop w:val="0"/>
      <w:marBottom w:val="0"/>
      <w:divBdr>
        <w:top w:val="none" w:sz="0" w:space="0" w:color="auto"/>
        <w:left w:val="none" w:sz="0" w:space="0" w:color="auto"/>
        <w:bottom w:val="none" w:sz="0" w:space="0" w:color="auto"/>
        <w:right w:val="none" w:sz="0" w:space="0" w:color="auto"/>
      </w:divBdr>
    </w:div>
    <w:div w:id="1521698110">
      <w:bodyDiv w:val="1"/>
      <w:marLeft w:val="0"/>
      <w:marRight w:val="0"/>
      <w:marTop w:val="0"/>
      <w:marBottom w:val="0"/>
      <w:divBdr>
        <w:top w:val="none" w:sz="0" w:space="0" w:color="auto"/>
        <w:left w:val="none" w:sz="0" w:space="0" w:color="auto"/>
        <w:bottom w:val="none" w:sz="0" w:space="0" w:color="auto"/>
        <w:right w:val="none" w:sz="0" w:space="0" w:color="auto"/>
      </w:divBdr>
    </w:div>
    <w:div w:id="211085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16</TotalTime>
  <Pages>20</Pages>
  <Words>3958</Words>
  <Characters>22563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3</cp:revision>
  <dcterms:created xsi:type="dcterms:W3CDTF">2024-10-10T16:58:00Z</dcterms:created>
  <dcterms:modified xsi:type="dcterms:W3CDTF">2024-10-23T07:21:00Z</dcterms:modified>
</cp:coreProperties>
</file>