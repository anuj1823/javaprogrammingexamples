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800B8" w14:textId="77777777" w:rsidR="00350B5E" w:rsidRPr="00350B5E" w:rsidRDefault="00350B5E" w:rsidP="00350B5E">
      <w:pPr>
        <w:rPr>
          <w:b/>
          <w:bCs/>
        </w:rPr>
      </w:pPr>
      <w:r w:rsidRPr="00350B5E">
        <w:rPr>
          <w:b/>
          <w:bCs/>
          <w:color w:val="FF0000"/>
          <w:sz w:val="36"/>
          <w:szCs w:val="36"/>
        </w:rPr>
        <w:t>Learning Management System (LMS) for Corporate Training</w:t>
      </w:r>
      <w:r>
        <w:br/>
      </w:r>
      <w:r w:rsidRPr="00350B5E">
        <w:rPr>
          <w:b/>
          <w:bCs/>
        </w:rPr>
        <w:t>Objective:</w:t>
      </w:r>
    </w:p>
    <w:p w14:paraId="06D050BD" w14:textId="77777777" w:rsidR="00350B5E" w:rsidRPr="00350B5E" w:rsidRDefault="00350B5E" w:rsidP="00350B5E">
      <w:r w:rsidRPr="00350B5E">
        <w:t>A comprehensive Learning Management System (LMS) for corporate training aimed at managing courses, tracking employee progress, assessing performance, and generating certifications. The system should also handle feedback collection, attendance tracking, and trainer management.</w:t>
      </w:r>
    </w:p>
    <w:p w14:paraId="00B6177D" w14:textId="77777777" w:rsidR="00350B5E" w:rsidRPr="00350B5E" w:rsidRDefault="00000000" w:rsidP="00350B5E">
      <w:r>
        <w:pict w14:anchorId="429BF27D">
          <v:rect id="_x0000_i1025" style="width:0;height:1.5pt" o:hralign="center" o:hrstd="t" o:hr="t" fillcolor="#a0a0a0" stroked="f"/>
        </w:pict>
      </w:r>
    </w:p>
    <w:p w14:paraId="64AFCC0F" w14:textId="77777777" w:rsidR="00350B5E" w:rsidRPr="00350B5E" w:rsidRDefault="00350B5E" w:rsidP="00350B5E">
      <w:pPr>
        <w:rPr>
          <w:b/>
          <w:bCs/>
        </w:rPr>
      </w:pPr>
      <w:r w:rsidRPr="00350B5E">
        <w:rPr>
          <w:b/>
          <w:bCs/>
        </w:rPr>
        <w:t>Entities:</w:t>
      </w:r>
    </w:p>
    <w:p w14:paraId="47343763" w14:textId="77777777" w:rsidR="00350B5E" w:rsidRPr="00350B5E" w:rsidRDefault="00350B5E" w:rsidP="00350B5E">
      <w:pPr>
        <w:numPr>
          <w:ilvl w:val="0"/>
          <w:numId w:val="1"/>
        </w:numPr>
      </w:pPr>
      <w:r w:rsidRPr="00350B5E">
        <w:rPr>
          <w:b/>
          <w:bCs/>
        </w:rPr>
        <w:t>Course</w:t>
      </w:r>
      <w:r w:rsidRPr="00350B5E">
        <w:t>:</w:t>
      </w:r>
    </w:p>
    <w:p w14:paraId="393DB166" w14:textId="77777777" w:rsidR="00350B5E" w:rsidRPr="00350B5E" w:rsidRDefault="00350B5E" w:rsidP="00350B5E">
      <w:pPr>
        <w:numPr>
          <w:ilvl w:val="1"/>
          <w:numId w:val="1"/>
        </w:numPr>
      </w:pPr>
      <w:r w:rsidRPr="00350B5E">
        <w:t xml:space="preserve">Represents a training course that employees can </w:t>
      </w:r>
      <w:proofErr w:type="spellStart"/>
      <w:r w:rsidRPr="00350B5E">
        <w:t>enroll</w:t>
      </w:r>
      <w:proofErr w:type="spellEnd"/>
      <w:r w:rsidRPr="00350B5E">
        <w:t xml:space="preserve"> in.</w:t>
      </w:r>
    </w:p>
    <w:p w14:paraId="0ECB6721" w14:textId="77777777" w:rsidR="00350B5E" w:rsidRPr="00350B5E" w:rsidRDefault="00350B5E" w:rsidP="00350B5E">
      <w:pPr>
        <w:numPr>
          <w:ilvl w:val="1"/>
          <w:numId w:val="1"/>
        </w:numPr>
      </w:pPr>
      <w:r w:rsidRPr="00350B5E">
        <w:t xml:space="preserve">Attributes: </w:t>
      </w:r>
      <w:proofErr w:type="spellStart"/>
      <w:r w:rsidRPr="00350B5E">
        <w:t>CourseID</w:t>
      </w:r>
      <w:proofErr w:type="spellEnd"/>
      <w:r w:rsidRPr="00350B5E">
        <w:t xml:space="preserve">, </w:t>
      </w:r>
      <w:proofErr w:type="spellStart"/>
      <w:r w:rsidRPr="00350B5E">
        <w:t>CourseName</w:t>
      </w:r>
      <w:proofErr w:type="spellEnd"/>
      <w:r w:rsidRPr="00350B5E">
        <w:t xml:space="preserve">, Description, Duration, </w:t>
      </w:r>
      <w:proofErr w:type="spellStart"/>
      <w:r w:rsidRPr="00350B5E">
        <w:t>DepartmentID</w:t>
      </w:r>
      <w:proofErr w:type="spellEnd"/>
      <w:r w:rsidRPr="00350B5E">
        <w:t xml:space="preserve"> (FK), </w:t>
      </w:r>
      <w:proofErr w:type="spellStart"/>
      <w:r w:rsidRPr="00350B5E">
        <w:t>TrainerID</w:t>
      </w:r>
      <w:proofErr w:type="spellEnd"/>
      <w:r w:rsidRPr="00350B5E">
        <w:t xml:space="preserve"> (FK), </w:t>
      </w:r>
      <w:proofErr w:type="spellStart"/>
      <w:r w:rsidRPr="00350B5E">
        <w:t>CertificationID</w:t>
      </w:r>
      <w:proofErr w:type="spellEnd"/>
      <w:r w:rsidRPr="00350B5E">
        <w:t xml:space="preserve"> (FK)</w:t>
      </w:r>
    </w:p>
    <w:p w14:paraId="2C4024FF" w14:textId="77777777" w:rsidR="00350B5E" w:rsidRPr="00350B5E" w:rsidRDefault="00350B5E" w:rsidP="00350B5E">
      <w:pPr>
        <w:numPr>
          <w:ilvl w:val="0"/>
          <w:numId w:val="1"/>
        </w:numPr>
      </w:pPr>
      <w:r w:rsidRPr="00350B5E">
        <w:rPr>
          <w:b/>
          <w:bCs/>
        </w:rPr>
        <w:t>Employee</w:t>
      </w:r>
      <w:r w:rsidRPr="00350B5E">
        <w:t>:</w:t>
      </w:r>
    </w:p>
    <w:p w14:paraId="33D81378" w14:textId="77777777" w:rsidR="00350B5E" w:rsidRPr="00350B5E" w:rsidRDefault="00350B5E" w:rsidP="00350B5E">
      <w:pPr>
        <w:numPr>
          <w:ilvl w:val="1"/>
          <w:numId w:val="1"/>
        </w:numPr>
      </w:pPr>
      <w:r w:rsidRPr="00350B5E">
        <w:t>Represents the employee taking the courses.</w:t>
      </w:r>
    </w:p>
    <w:p w14:paraId="036FAB5A" w14:textId="77777777" w:rsidR="00350B5E" w:rsidRPr="00350B5E" w:rsidRDefault="00350B5E" w:rsidP="00350B5E">
      <w:pPr>
        <w:numPr>
          <w:ilvl w:val="1"/>
          <w:numId w:val="1"/>
        </w:numPr>
      </w:pPr>
      <w:r w:rsidRPr="00350B5E">
        <w:t xml:space="preserve">Attributes: </w:t>
      </w:r>
      <w:proofErr w:type="spellStart"/>
      <w:r w:rsidRPr="00350B5E">
        <w:t>EmployeeID</w:t>
      </w:r>
      <w:proofErr w:type="spellEnd"/>
      <w:r w:rsidRPr="00350B5E">
        <w:t xml:space="preserve">, Name, Email, Position, </w:t>
      </w:r>
      <w:proofErr w:type="spellStart"/>
      <w:r w:rsidRPr="00350B5E">
        <w:t>DepartmentID</w:t>
      </w:r>
      <w:proofErr w:type="spellEnd"/>
      <w:r w:rsidRPr="00350B5E">
        <w:t xml:space="preserve"> (FK), </w:t>
      </w:r>
      <w:proofErr w:type="spellStart"/>
      <w:r w:rsidRPr="00350B5E">
        <w:t>EnrollmentStatus</w:t>
      </w:r>
      <w:proofErr w:type="spellEnd"/>
      <w:r w:rsidRPr="00350B5E">
        <w:t>, Role (e.g., Learner, Trainer)</w:t>
      </w:r>
    </w:p>
    <w:p w14:paraId="6E0D5D7B" w14:textId="77777777" w:rsidR="00350B5E" w:rsidRPr="00350B5E" w:rsidRDefault="00350B5E" w:rsidP="00350B5E">
      <w:pPr>
        <w:numPr>
          <w:ilvl w:val="0"/>
          <w:numId w:val="1"/>
        </w:numPr>
      </w:pPr>
      <w:r w:rsidRPr="00350B5E">
        <w:rPr>
          <w:b/>
          <w:bCs/>
        </w:rPr>
        <w:t>Department</w:t>
      </w:r>
      <w:r w:rsidRPr="00350B5E">
        <w:t>:</w:t>
      </w:r>
    </w:p>
    <w:p w14:paraId="11C823F5" w14:textId="77777777" w:rsidR="00350B5E" w:rsidRPr="00350B5E" w:rsidRDefault="00350B5E" w:rsidP="00350B5E">
      <w:pPr>
        <w:numPr>
          <w:ilvl w:val="1"/>
          <w:numId w:val="1"/>
        </w:numPr>
      </w:pPr>
      <w:r w:rsidRPr="00350B5E">
        <w:t>Represents different departments within the organization.</w:t>
      </w:r>
    </w:p>
    <w:p w14:paraId="4618339D" w14:textId="77777777" w:rsidR="00350B5E" w:rsidRPr="00350B5E" w:rsidRDefault="00350B5E" w:rsidP="00350B5E">
      <w:pPr>
        <w:numPr>
          <w:ilvl w:val="1"/>
          <w:numId w:val="1"/>
        </w:numPr>
      </w:pPr>
      <w:r w:rsidRPr="00350B5E">
        <w:t xml:space="preserve">Attributes: </w:t>
      </w:r>
      <w:proofErr w:type="spellStart"/>
      <w:r w:rsidRPr="00350B5E">
        <w:t>DepartmentID</w:t>
      </w:r>
      <w:proofErr w:type="spellEnd"/>
      <w:r w:rsidRPr="00350B5E">
        <w:t xml:space="preserve">, </w:t>
      </w:r>
      <w:proofErr w:type="spellStart"/>
      <w:r w:rsidRPr="00350B5E">
        <w:t>DepartmentName</w:t>
      </w:r>
      <w:proofErr w:type="spellEnd"/>
      <w:r w:rsidRPr="00350B5E">
        <w:t>, Manager, Description</w:t>
      </w:r>
    </w:p>
    <w:p w14:paraId="2980DE0F" w14:textId="77777777" w:rsidR="00350B5E" w:rsidRPr="00350B5E" w:rsidRDefault="00350B5E" w:rsidP="00350B5E">
      <w:pPr>
        <w:numPr>
          <w:ilvl w:val="0"/>
          <w:numId w:val="1"/>
        </w:numPr>
      </w:pPr>
      <w:r w:rsidRPr="00350B5E">
        <w:rPr>
          <w:b/>
          <w:bCs/>
        </w:rPr>
        <w:t>Module</w:t>
      </w:r>
      <w:r w:rsidRPr="00350B5E">
        <w:t>:</w:t>
      </w:r>
    </w:p>
    <w:p w14:paraId="4FD3BEFD" w14:textId="77777777" w:rsidR="00350B5E" w:rsidRPr="00350B5E" w:rsidRDefault="00350B5E" w:rsidP="00350B5E">
      <w:pPr>
        <w:numPr>
          <w:ilvl w:val="1"/>
          <w:numId w:val="1"/>
        </w:numPr>
      </w:pPr>
      <w:r w:rsidRPr="00350B5E">
        <w:t>Represents the modules within each course.</w:t>
      </w:r>
    </w:p>
    <w:p w14:paraId="0952CC13" w14:textId="77777777" w:rsidR="00350B5E" w:rsidRPr="00350B5E" w:rsidRDefault="00350B5E" w:rsidP="00350B5E">
      <w:pPr>
        <w:numPr>
          <w:ilvl w:val="1"/>
          <w:numId w:val="1"/>
        </w:numPr>
      </w:pPr>
      <w:r w:rsidRPr="00350B5E">
        <w:t xml:space="preserve">Attributes: </w:t>
      </w:r>
      <w:proofErr w:type="spellStart"/>
      <w:r w:rsidRPr="00350B5E">
        <w:t>ModuleID</w:t>
      </w:r>
      <w:proofErr w:type="spellEnd"/>
      <w:r w:rsidRPr="00350B5E">
        <w:t xml:space="preserve">, </w:t>
      </w:r>
      <w:proofErr w:type="spellStart"/>
      <w:r w:rsidRPr="00350B5E">
        <w:t>ModuleName</w:t>
      </w:r>
      <w:proofErr w:type="spellEnd"/>
      <w:r w:rsidRPr="00350B5E">
        <w:t xml:space="preserve">, Description, </w:t>
      </w:r>
      <w:proofErr w:type="spellStart"/>
      <w:r w:rsidRPr="00350B5E">
        <w:t>CourseID</w:t>
      </w:r>
      <w:proofErr w:type="spellEnd"/>
      <w:r w:rsidRPr="00350B5E">
        <w:t xml:space="preserve"> (FK)</w:t>
      </w:r>
    </w:p>
    <w:p w14:paraId="486BB86A" w14:textId="77777777" w:rsidR="00350B5E" w:rsidRPr="00350B5E" w:rsidRDefault="00350B5E" w:rsidP="00350B5E">
      <w:pPr>
        <w:numPr>
          <w:ilvl w:val="0"/>
          <w:numId w:val="1"/>
        </w:numPr>
      </w:pPr>
      <w:r w:rsidRPr="00350B5E">
        <w:rPr>
          <w:b/>
          <w:bCs/>
        </w:rPr>
        <w:t>Lesson</w:t>
      </w:r>
      <w:r w:rsidRPr="00350B5E">
        <w:t>:</w:t>
      </w:r>
    </w:p>
    <w:p w14:paraId="678E873B" w14:textId="77777777" w:rsidR="00350B5E" w:rsidRPr="00350B5E" w:rsidRDefault="00350B5E" w:rsidP="00350B5E">
      <w:pPr>
        <w:numPr>
          <w:ilvl w:val="1"/>
          <w:numId w:val="1"/>
        </w:numPr>
      </w:pPr>
      <w:r w:rsidRPr="00350B5E">
        <w:t>Represents individual lessons within a module.</w:t>
      </w:r>
    </w:p>
    <w:p w14:paraId="61E6E2A2" w14:textId="77777777" w:rsidR="00350B5E" w:rsidRPr="00350B5E" w:rsidRDefault="00350B5E" w:rsidP="00350B5E">
      <w:pPr>
        <w:numPr>
          <w:ilvl w:val="1"/>
          <w:numId w:val="1"/>
        </w:numPr>
      </w:pPr>
      <w:r w:rsidRPr="00350B5E">
        <w:t xml:space="preserve">Attributes: </w:t>
      </w:r>
      <w:proofErr w:type="spellStart"/>
      <w:r w:rsidRPr="00350B5E">
        <w:t>LessonID</w:t>
      </w:r>
      <w:proofErr w:type="spellEnd"/>
      <w:r w:rsidRPr="00350B5E">
        <w:t xml:space="preserve">, </w:t>
      </w:r>
      <w:proofErr w:type="spellStart"/>
      <w:r w:rsidRPr="00350B5E">
        <w:t>LessonName</w:t>
      </w:r>
      <w:proofErr w:type="spellEnd"/>
      <w:r w:rsidRPr="00350B5E">
        <w:t xml:space="preserve">, Content, Duration, </w:t>
      </w:r>
      <w:proofErr w:type="spellStart"/>
      <w:r w:rsidRPr="00350B5E">
        <w:t>ModuleID</w:t>
      </w:r>
      <w:proofErr w:type="spellEnd"/>
      <w:r w:rsidRPr="00350B5E">
        <w:t xml:space="preserve"> (FK)</w:t>
      </w:r>
    </w:p>
    <w:p w14:paraId="719158E2" w14:textId="77777777" w:rsidR="00350B5E" w:rsidRPr="00350B5E" w:rsidRDefault="00350B5E" w:rsidP="00350B5E">
      <w:pPr>
        <w:numPr>
          <w:ilvl w:val="0"/>
          <w:numId w:val="1"/>
        </w:numPr>
      </w:pPr>
      <w:r w:rsidRPr="00350B5E">
        <w:rPr>
          <w:b/>
          <w:bCs/>
        </w:rPr>
        <w:t>Trainer</w:t>
      </w:r>
      <w:r w:rsidRPr="00350B5E">
        <w:t>:</w:t>
      </w:r>
    </w:p>
    <w:p w14:paraId="700BD5DA" w14:textId="77777777" w:rsidR="00350B5E" w:rsidRPr="00350B5E" w:rsidRDefault="00350B5E" w:rsidP="00350B5E">
      <w:pPr>
        <w:numPr>
          <w:ilvl w:val="1"/>
          <w:numId w:val="1"/>
        </w:numPr>
      </w:pPr>
      <w:r w:rsidRPr="00350B5E">
        <w:t>Represents the trainers responsible for conducting the courses.</w:t>
      </w:r>
    </w:p>
    <w:p w14:paraId="111800DD" w14:textId="77777777" w:rsidR="00350B5E" w:rsidRPr="00350B5E" w:rsidRDefault="00350B5E" w:rsidP="00350B5E">
      <w:pPr>
        <w:numPr>
          <w:ilvl w:val="1"/>
          <w:numId w:val="1"/>
        </w:numPr>
      </w:pPr>
      <w:r w:rsidRPr="00350B5E">
        <w:t xml:space="preserve">Attributes: </w:t>
      </w:r>
      <w:proofErr w:type="spellStart"/>
      <w:r w:rsidRPr="00350B5E">
        <w:t>TrainerID</w:t>
      </w:r>
      <w:proofErr w:type="spellEnd"/>
      <w:r w:rsidRPr="00350B5E">
        <w:t xml:space="preserve">, Name, Expertise, </w:t>
      </w:r>
      <w:proofErr w:type="spellStart"/>
      <w:r w:rsidRPr="00350B5E">
        <w:t>ContactInfo</w:t>
      </w:r>
      <w:proofErr w:type="spellEnd"/>
      <w:r w:rsidRPr="00350B5E">
        <w:t xml:space="preserve">, </w:t>
      </w:r>
      <w:proofErr w:type="spellStart"/>
      <w:r w:rsidRPr="00350B5E">
        <w:t>DepartmentID</w:t>
      </w:r>
      <w:proofErr w:type="spellEnd"/>
      <w:r w:rsidRPr="00350B5E">
        <w:t xml:space="preserve"> (FK)</w:t>
      </w:r>
    </w:p>
    <w:p w14:paraId="60E5CAB7" w14:textId="77777777" w:rsidR="00350B5E" w:rsidRPr="00350B5E" w:rsidRDefault="00350B5E" w:rsidP="00350B5E">
      <w:pPr>
        <w:numPr>
          <w:ilvl w:val="0"/>
          <w:numId w:val="1"/>
        </w:numPr>
      </w:pPr>
      <w:r w:rsidRPr="00350B5E">
        <w:rPr>
          <w:b/>
          <w:bCs/>
        </w:rPr>
        <w:t>Quiz</w:t>
      </w:r>
      <w:r w:rsidRPr="00350B5E">
        <w:t>:</w:t>
      </w:r>
    </w:p>
    <w:p w14:paraId="6A9EC3AB" w14:textId="77777777" w:rsidR="00350B5E" w:rsidRPr="00350B5E" w:rsidRDefault="00350B5E" w:rsidP="00350B5E">
      <w:pPr>
        <w:numPr>
          <w:ilvl w:val="1"/>
          <w:numId w:val="1"/>
        </w:numPr>
      </w:pPr>
      <w:r w:rsidRPr="00350B5E">
        <w:t>Represents quizzes or tests assigned to each course or module to assess employee understanding.</w:t>
      </w:r>
    </w:p>
    <w:p w14:paraId="67C55441" w14:textId="77777777" w:rsidR="00350B5E" w:rsidRPr="00350B5E" w:rsidRDefault="00350B5E" w:rsidP="00350B5E">
      <w:pPr>
        <w:numPr>
          <w:ilvl w:val="1"/>
          <w:numId w:val="1"/>
        </w:numPr>
      </w:pPr>
      <w:r w:rsidRPr="00350B5E">
        <w:t xml:space="preserve">Attributes: </w:t>
      </w:r>
      <w:proofErr w:type="spellStart"/>
      <w:r w:rsidRPr="00350B5E">
        <w:t>QuizID</w:t>
      </w:r>
      <w:proofErr w:type="spellEnd"/>
      <w:r w:rsidRPr="00350B5E">
        <w:t xml:space="preserve">, </w:t>
      </w:r>
      <w:proofErr w:type="spellStart"/>
      <w:r w:rsidRPr="00350B5E">
        <w:t>QuizName</w:t>
      </w:r>
      <w:proofErr w:type="spellEnd"/>
      <w:r w:rsidRPr="00350B5E">
        <w:t xml:space="preserve">, </w:t>
      </w:r>
      <w:proofErr w:type="spellStart"/>
      <w:r w:rsidRPr="00350B5E">
        <w:t>TotalQuestions</w:t>
      </w:r>
      <w:proofErr w:type="spellEnd"/>
      <w:r w:rsidRPr="00350B5E">
        <w:t xml:space="preserve">, </w:t>
      </w:r>
      <w:proofErr w:type="spellStart"/>
      <w:r w:rsidRPr="00350B5E">
        <w:t>TimeLimit</w:t>
      </w:r>
      <w:proofErr w:type="spellEnd"/>
      <w:r w:rsidRPr="00350B5E">
        <w:t xml:space="preserve">, </w:t>
      </w:r>
      <w:proofErr w:type="spellStart"/>
      <w:r w:rsidRPr="00350B5E">
        <w:t>ModuleID</w:t>
      </w:r>
      <w:proofErr w:type="spellEnd"/>
      <w:r w:rsidRPr="00350B5E">
        <w:t xml:space="preserve"> (FK)</w:t>
      </w:r>
    </w:p>
    <w:p w14:paraId="183E395A" w14:textId="77777777" w:rsidR="00350B5E" w:rsidRPr="00350B5E" w:rsidRDefault="00350B5E" w:rsidP="00350B5E">
      <w:pPr>
        <w:numPr>
          <w:ilvl w:val="0"/>
          <w:numId w:val="1"/>
        </w:numPr>
      </w:pPr>
      <w:r w:rsidRPr="00350B5E">
        <w:rPr>
          <w:b/>
          <w:bCs/>
        </w:rPr>
        <w:t>Certification</w:t>
      </w:r>
      <w:r w:rsidRPr="00350B5E">
        <w:t>:</w:t>
      </w:r>
    </w:p>
    <w:p w14:paraId="262AEF37" w14:textId="77777777" w:rsidR="00350B5E" w:rsidRPr="00350B5E" w:rsidRDefault="00350B5E" w:rsidP="00350B5E">
      <w:pPr>
        <w:numPr>
          <w:ilvl w:val="1"/>
          <w:numId w:val="1"/>
        </w:numPr>
      </w:pPr>
      <w:r w:rsidRPr="00350B5E">
        <w:t>Represents the certification granted after course completion.</w:t>
      </w:r>
    </w:p>
    <w:p w14:paraId="5827C953" w14:textId="77777777" w:rsidR="00350B5E" w:rsidRPr="00350B5E" w:rsidRDefault="00350B5E" w:rsidP="00350B5E">
      <w:pPr>
        <w:numPr>
          <w:ilvl w:val="1"/>
          <w:numId w:val="1"/>
        </w:numPr>
      </w:pPr>
      <w:r w:rsidRPr="00350B5E">
        <w:t xml:space="preserve">Attributes: </w:t>
      </w:r>
      <w:proofErr w:type="spellStart"/>
      <w:r w:rsidRPr="00350B5E">
        <w:t>CertificationID</w:t>
      </w:r>
      <w:proofErr w:type="spellEnd"/>
      <w:r w:rsidRPr="00350B5E">
        <w:t xml:space="preserve">, </w:t>
      </w:r>
      <w:proofErr w:type="spellStart"/>
      <w:r w:rsidRPr="00350B5E">
        <w:t>CertificationName</w:t>
      </w:r>
      <w:proofErr w:type="spellEnd"/>
      <w:r w:rsidRPr="00350B5E">
        <w:t xml:space="preserve">, </w:t>
      </w:r>
      <w:proofErr w:type="spellStart"/>
      <w:r w:rsidRPr="00350B5E">
        <w:t>ValidityPeriod</w:t>
      </w:r>
      <w:proofErr w:type="spellEnd"/>
      <w:r w:rsidRPr="00350B5E">
        <w:t xml:space="preserve">, </w:t>
      </w:r>
      <w:proofErr w:type="spellStart"/>
      <w:r w:rsidRPr="00350B5E">
        <w:t>CourseID</w:t>
      </w:r>
      <w:proofErr w:type="spellEnd"/>
      <w:r w:rsidRPr="00350B5E">
        <w:t xml:space="preserve"> (FK)</w:t>
      </w:r>
    </w:p>
    <w:p w14:paraId="096365C6" w14:textId="77777777" w:rsidR="00350B5E" w:rsidRPr="00350B5E" w:rsidRDefault="00350B5E" w:rsidP="00350B5E">
      <w:pPr>
        <w:numPr>
          <w:ilvl w:val="0"/>
          <w:numId w:val="1"/>
        </w:numPr>
      </w:pPr>
      <w:proofErr w:type="spellStart"/>
      <w:r w:rsidRPr="00350B5E">
        <w:rPr>
          <w:b/>
          <w:bCs/>
        </w:rPr>
        <w:t>Enrollment</w:t>
      </w:r>
      <w:proofErr w:type="spellEnd"/>
      <w:r w:rsidRPr="00350B5E">
        <w:t>:</w:t>
      </w:r>
    </w:p>
    <w:p w14:paraId="454410A1" w14:textId="77777777" w:rsidR="00350B5E" w:rsidRPr="00350B5E" w:rsidRDefault="00350B5E" w:rsidP="00350B5E">
      <w:pPr>
        <w:numPr>
          <w:ilvl w:val="1"/>
          <w:numId w:val="1"/>
        </w:numPr>
      </w:pPr>
      <w:r w:rsidRPr="00350B5E">
        <w:t xml:space="preserve">Tracks the </w:t>
      </w:r>
      <w:proofErr w:type="spellStart"/>
      <w:r w:rsidRPr="00350B5E">
        <w:t>enrollment</w:t>
      </w:r>
      <w:proofErr w:type="spellEnd"/>
      <w:r w:rsidRPr="00350B5E">
        <w:t xml:space="preserve"> of employees in different courses.</w:t>
      </w:r>
    </w:p>
    <w:p w14:paraId="5F3ED710" w14:textId="77777777" w:rsidR="00350B5E" w:rsidRPr="00350B5E" w:rsidRDefault="00350B5E" w:rsidP="00350B5E">
      <w:pPr>
        <w:numPr>
          <w:ilvl w:val="1"/>
          <w:numId w:val="1"/>
        </w:numPr>
      </w:pPr>
      <w:r w:rsidRPr="00350B5E">
        <w:lastRenderedPageBreak/>
        <w:t xml:space="preserve">Attributes: </w:t>
      </w:r>
      <w:proofErr w:type="spellStart"/>
      <w:r w:rsidRPr="00350B5E">
        <w:t>EnrollmentID</w:t>
      </w:r>
      <w:proofErr w:type="spellEnd"/>
      <w:r w:rsidRPr="00350B5E">
        <w:t xml:space="preserve">, </w:t>
      </w:r>
      <w:proofErr w:type="spellStart"/>
      <w:r w:rsidRPr="00350B5E">
        <w:t>CourseID</w:t>
      </w:r>
      <w:proofErr w:type="spellEnd"/>
      <w:r w:rsidRPr="00350B5E">
        <w:t xml:space="preserve"> (FK), </w:t>
      </w:r>
      <w:proofErr w:type="spellStart"/>
      <w:r w:rsidRPr="00350B5E">
        <w:t>EmployeeID</w:t>
      </w:r>
      <w:proofErr w:type="spellEnd"/>
      <w:r w:rsidRPr="00350B5E">
        <w:t xml:space="preserve"> (FK), </w:t>
      </w:r>
      <w:proofErr w:type="spellStart"/>
      <w:r w:rsidRPr="00350B5E">
        <w:t>EnrollmentDate</w:t>
      </w:r>
      <w:proofErr w:type="spellEnd"/>
      <w:r w:rsidRPr="00350B5E">
        <w:t>, Status (Enrolled, Completed)</w:t>
      </w:r>
    </w:p>
    <w:p w14:paraId="08CD7435" w14:textId="77777777" w:rsidR="00350B5E" w:rsidRPr="00350B5E" w:rsidRDefault="00350B5E" w:rsidP="00350B5E">
      <w:pPr>
        <w:numPr>
          <w:ilvl w:val="0"/>
          <w:numId w:val="1"/>
        </w:numPr>
      </w:pPr>
      <w:r w:rsidRPr="00350B5E">
        <w:rPr>
          <w:b/>
          <w:bCs/>
        </w:rPr>
        <w:t>Feedback</w:t>
      </w:r>
      <w:r w:rsidRPr="00350B5E">
        <w:t>:</w:t>
      </w:r>
    </w:p>
    <w:p w14:paraId="4CEFBE3D" w14:textId="77777777" w:rsidR="00350B5E" w:rsidRPr="00350B5E" w:rsidRDefault="00350B5E" w:rsidP="00350B5E">
      <w:pPr>
        <w:numPr>
          <w:ilvl w:val="1"/>
          <w:numId w:val="1"/>
        </w:numPr>
      </w:pPr>
      <w:r w:rsidRPr="00350B5E">
        <w:t>Represents the feedback given by employees for the courses.</w:t>
      </w:r>
    </w:p>
    <w:p w14:paraId="246211B7" w14:textId="77777777" w:rsidR="00350B5E" w:rsidRPr="00350B5E" w:rsidRDefault="00350B5E" w:rsidP="00350B5E">
      <w:pPr>
        <w:numPr>
          <w:ilvl w:val="1"/>
          <w:numId w:val="1"/>
        </w:numPr>
      </w:pPr>
      <w:r w:rsidRPr="00350B5E">
        <w:t xml:space="preserve">Attributes: </w:t>
      </w:r>
      <w:proofErr w:type="spellStart"/>
      <w:r w:rsidRPr="00350B5E">
        <w:t>FeedbackID</w:t>
      </w:r>
      <w:proofErr w:type="spellEnd"/>
      <w:r w:rsidRPr="00350B5E">
        <w:t xml:space="preserve">, </w:t>
      </w:r>
      <w:proofErr w:type="spellStart"/>
      <w:r w:rsidRPr="00350B5E">
        <w:t>EmployeeID</w:t>
      </w:r>
      <w:proofErr w:type="spellEnd"/>
      <w:r w:rsidRPr="00350B5E">
        <w:t xml:space="preserve"> (FK), </w:t>
      </w:r>
      <w:proofErr w:type="spellStart"/>
      <w:r w:rsidRPr="00350B5E">
        <w:t>CourseID</w:t>
      </w:r>
      <w:proofErr w:type="spellEnd"/>
      <w:r w:rsidRPr="00350B5E">
        <w:t xml:space="preserve"> (FK), </w:t>
      </w:r>
      <w:proofErr w:type="spellStart"/>
      <w:r w:rsidRPr="00350B5E">
        <w:t>FeedbackContent</w:t>
      </w:r>
      <w:proofErr w:type="spellEnd"/>
      <w:r w:rsidRPr="00350B5E">
        <w:t xml:space="preserve">, Rating, </w:t>
      </w:r>
      <w:proofErr w:type="spellStart"/>
      <w:r w:rsidRPr="00350B5E">
        <w:t>SubmissionDate</w:t>
      </w:r>
      <w:proofErr w:type="spellEnd"/>
    </w:p>
    <w:p w14:paraId="614E4E01" w14:textId="77777777" w:rsidR="00350B5E" w:rsidRPr="00350B5E" w:rsidRDefault="00350B5E" w:rsidP="00350B5E">
      <w:pPr>
        <w:numPr>
          <w:ilvl w:val="0"/>
          <w:numId w:val="1"/>
        </w:numPr>
      </w:pPr>
      <w:r w:rsidRPr="00350B5E">
        <w:rPr>
          <w:b/>
          <w:bCs/>
        </w:rPr>
        <w:t>Grade</w:t>
      </w:r>
      <w:r w:rsidRPr="00350B5E">
        <w:t>:</w:t>
      </w:r>
    </w:p>
    <w:p w14:paraId="141362DE" w14:textId="77777777" w:rsidR="00350B5E" w:rsidRPr="00350B5E" w:rsidRDefault="00350B5E" w:rsidP="00350B5E">
      <w:pPr>
        <w:numPr>
          <w:ilvl w:val="1"/>
          <w:numId w:val="1"/>
        </w:numPr>
      </w:pPr>
      <w:r w:rsidRPr="00350B5E">
        <w:t>Represents grades received by employees after quizzes and assessments.</w:t>
      </w:r>
    </w:p>
    <w:p w14:paraId="46C4A4B5" w14:textId="77777777" w:rsidR="00350B5E" w:rsidRPr="00350B5E" w:rsidRDefault="00350B5E" w:rsidP="00350B5E">
      <w:pPr>
        <w:numPr>
          <w:ilvl w:val="1"/>
          <w:numId w:val="1"/>
        </w:numPr>
      </w:pPr>
      <w:r w:rsidRPr="00350B5E">
        <w:t xml:space="preserve">Attributes: </w:t>
      </w:r>
      <w:proofErr w:type="spellStart"/>
      <w:r w:rsidRPr="00350B5E">
        <w:t>GradeID</w:t>
      </w:r>
      <w:proofErr w:type="spellEnd"/>
      <w:r w:rsidRPr="00350B5E">
        <w:t xml:space="preserve">, </w:t>
      </w:r>
      <w:proofErr w:type="spellStart"/>
      <w:r w:rsidRPr="00350B5E">
        <w:t>EmployeeID</w:t>
      </w:r>
      <w:proofErr w:type="spellEnd"/>
      <w:r w:rsidRPr="00350B5E">
        <w:t xml:space="preserve"> (FK), </w:t>
      </w:r>
      <w:proofErr w:type="spellStart"/>
      <w:r w:rsidRPr="00350B5E">
        <w:t>QuizID</w:t>
      </w:r>
      <w:proofErr w:type="spellEnd"/>
      <w:r w:rsidRPr="00350B5E">
        <w:t xml:space="preserve"> (FK), </w:t>
      </w:r>
      <w:proofErr w:type="spellStart"/>
      <w:r w:rsidRPr="00350B5E">
        <w:t>MarksObtained</w:t>
      </w:r>
      <w:proofErr w:type="spellEnd"/>
      <w:r w:rsidRPr="00350B5E">
        <w:t xml:space="preserve">, </w:t>
      </w:r>
      <w:proofErr w:type="spellStart"/>
      <w:r w:rsidRPr="00350B5E">
        <w:t>TotalMarks</w:t>
      </w:r>
      <w:proofErr w:type="spellEnd"/>
      <w:r w:rsidRPr="00350B5E">
        <w:t xml:space="preserve">, </w:t>
      </w:r>
      <w:proofErr w:type="spellStart"/>
      <w:r w:rsidRPr="00350B5E">
        <w:t>GradeLetter</w:t>
      </w:r>
      <w:proofErr w:type="spellEnd"/>
    </w:p>
    <w:p w14:paraId="00EF873A" w14:textId="77777777" w:rsidR="00350B5E" w:rsidRPr="00350B5E" w:rsidRDefault="00350B5E" w:rsidP="00350B5E">
      <w:pPr>
        <w:numPr>
          <w:ilvl w:val="0"/>
          <w:numId w:val="1"/>
        </w:numPr>
      </w:pPr>
      <w:r w:rsidRPr="00350B5E">
        <w:rPr>
          <w:b/>
          <w:bCs/>
        </w:rPr>
        <w:t>Attendance</w:t>
      </w:r>
      <w:r w:rsidRPr="00350B5E">
        <w:t>:</w:t>
      </w:r>
    </w:p>
    <w:p w14:paraId="00237CE3" w14:textId="77777777" w:rsidR="00350B5E" w:rsidRPr="00350B5E" w:rsidRDefault="00350B5E" w:rsidP="00350B5E">
      <w:pPr>
        <w:numPr>
          <w:ilvl w:val="1"/>
          <w:numId w:val="1"/>
        </w:numPr>
      </w:pPr>
      <w:r w:rsidRPr="00350B5E">
        <w:t>Tracks employee attendance in each training session.</w:t>
      </w:r>
    </w:p>
    <w:p w14:paraId="6C7AC883" w14:textId="77777777" w:rsidR="00350B5E" w:rsidRPr="00350B5E" w:rsidRDefault="00350B5E" w:rsidP="00350B5E">
      <w:pPr>
        <w:numPr>
          <w:ilvl w:val="1"/>
          <w:numId w:val="1"/>
        </w:numPr>
      </w:pPr>
      <w:r w:rsidRPr="00350B5E">
        <w:t xml:space="preserve">Attributes: </w:t>
      </w:r>
      <w:proofErr w:type="spellStart"/>
      <w:r w:rsidRPr="00350B5E">
        <w:t>AttendanceID</w:t>
      </w:r>
      <w:proofErr w:type="spellEnd"/>
      <w:r w:rsidRPr="00350B5E">
        <w:t xml:space="preserve">, </w:t>
      </w:r>
      <w:proofErr w:type="spellStart"/>
      <w:r w:rsidRPr="00350B5E">
        <w:t>EmployeeID</w:t>
      </w:r>
      <w:proofErr w:type="spellEnd"/>
      <w:r w:rsidRPr="00350B5E">
        <w:t xml:space="preserve"> (FK), </w:t>
      </w:r>
      <w:proofErr w:type="spellStart"/>
      <w:r w:rsidRPr="00350B5E">
        <w:t>CourseID</w:t>
      </w:r>
      <w:proofErr w:type="spellEnd"/>
      <w:r w:rsidRPr="00350B5E">
        <w:t xml:space="preserve"> (FK), </w:t>
      </w:r>
      <w:proofErr w:type="spellStart"/>
      <w:r w:rsidRPr="00350B5E">
        <w:t>SessionDate</w:t>
      </w:r>
      <w:proofErr w:type="spellEnd"/>
      <w:r w:rsidRPr="00350B5E">
        <w:t>, Status (Present, Absent)</w:t>
      </w:r>
    </w:p>
    <w:p w14:paraId="3D6B29D5" w14:textId="77777777" w:rsidR="00350B5E" w:rsidRPr="00350B5E" w:rsidRDefault="00350B5E" w:rsidP="00350B5E">
      <w:pPr>
        <w:numPr>
          <w:ilvl w:val="0"/>
          <w:numId w:val="1"/>
        </w:numPr>
      </w:pPr>
      <w:r w:rsidRPr="00350B5E">
        <w:rPr>
          <w:b/>
          <w:bCs/>
        </w:rPr>
        <w:t>Assessment</w:t>
      </w:r>
      <w:r w:rsidRPr="00350B5E">
        <w:t>:</w:t>
      </w:r>
    </w:p>
    <w:p w14:paraId="5330B575" w14:textId="77777777" w:rsidR="00350B5E" w:rsidRPr="00350B5E" w:rsidRDefault="00350B5E" w:rsidP="00350B5E">
      <w:pPr>
        <w:numPr>
          <w:ilvl w:val="1"/>
          <w:numId w:val="1"/>
        </w:numPr>
      </w:pPr>
      <w:r w:rsidRPr="00350B5E">
        <w:t>Represents other assessments given to employees aside from quizzes.</w:t>
      </w:r>
    </w:p>
    <w:p w14:paraId="0EAE249F" w14:textId="77777777" w:rsidR="00350B5E" w:rsidRPr="00350B5E" w:rsidRDefault="00350B5E" w:rsidP="00350B5E">
      <w:pPr>
        <w:numPr>
          <w:ilvl w:val="1"/>
          <w:numId w:val="1"/>
        </w:numPr>
      </w:pPr>
      <w:r w:rsidRPr="00350B5E">
        <w:t xml:space="preserve">Attributes: </w:t>
      </w:r>
      <w:proofErr w:type="spellStart"/>
      <w:r w:rsidRPr="00350B5E">
        <w:t>AssessmentID</w:t>
      </w:r>
      <w:proofErr w:type="spellEnd"/>
      <w:r w:rsidRPr="00350B5E">
        <w:t xml:space="preserve">, </w:t>
      </w:r>
      <w:proofErr w:type="spellStart"/>
      <w:r w:rsidRPr="00350B5E">
        <w:t>AssessmentType</w:t>
      </w:r>
      <w:proofErr w:type="spellEnd"/>
      <w:r w:rsidRPr="00350B5E">
        <w:t xml:space="preserve"> (Practical, Written, Group), </w:t>
      </w:r>
      <w:proofErr w:type="spellStart"/>
      <w:r w:rsidRPr="00350B5E">
        <w:t>TotalMarks</w:t>
      </w:r>
      <w:proofErr w:type="spellEnd"/>
      <w:r w:rsidRPr="00350B5E">
        <w:t xml:space="preserve">, </w:t>
      </w:r>
      <w:proofErr w:type="spellStart"/>
      <w:r w:rsidRPr="00350B5E">
        <w:t>ModuleID</w:t>
      </w:r>
      <w:proofErr w:type="spellEnd"/>
      <w:r w:rsidRPr="00350B5E">
        <w:t xml:space="preserve"> (FK), </w:t>
      </w:r>
      <w:proofErr w:type="spellStart"/>
      <w:r w:rsidRPr="00350B5E">
        <w:t>TrainerID</w:t>
      </w:r>
      <w:proofErr w:type="spellEnd"/>
      <w:r w:rsidRPr="00350B5E">
        <w:t xml:space="preserve"> (FK)</w:t>
      </w:r>
    </w:p>
    <w:p w14:paraId="49BF9671" w14:textId="77777777" w:rsidR="00350B5E" w:rsidRPr="00350B5E" w:rsidRDefault="00350B5E" w:rsidP="00350B5E">
      <w:pPr>
        <w:numPr>
          <w:ilvl w:val="0"/>
          <w:numId w:val="1"/>
        </w:numPr>
      </w:pPr>
      <w:r w:rsidRPr="00350B5E">
        <w:rPr>
          <w:b/>
          <w:bCs/>
        </w:rPr>
        <w:t>Notification</w:t>
      </w:r>
      <w:r w:rsidRPr="00350B5E">
        <w:t>:</w:t>
      </w:r>
    </w:p>
    <w:p w14:paraId="55FB4D1C" w14:textId="77777777" w:rsidR="00350B5E" w:rsidRPr="00350B5E" w:rsidRDefault="00350B5E" w:rsidP="00350B5E">
      <w:pPr>
        <w:numPr>
          <w:ilvl w:val="1"/>
          <w:numId w:val="1"/>
        </w:numPr>
      </w:pPr>
      <w:r w:rsidRPr="00350B5E">
        <w:t>Represents the notifications sent to employees or trainers.</w:t>
      </w:r>
    </w:p>
    <w:p w14:paraId="24C9FFC5" w14:textId="77777777" w:rsidR="00350B5E" w:rsidRPr="00350B5E" w:rsidRDefault="00350B5E" w:rsidP="00350B5E">
      <w:pPr>
        <w:numPr>
          <w:ilvl w:val="1"/>
          <w:numId w:val="1"/>
        </w:numPr>
      </w:pPr>
      <w:r w:rsidRPr="00350B5E">
        <w:t xml:space="preserve">Attributes: </w:t>
      </w:r>
      <w:proofErr w:type="spellStart"/>
      <w:r w:rsidRPr="00350B5E">
        <w:t>NotificationID</w:t>
      </w:r>
      <w:proofErr w:type="spellEnd"/>
      <w:r w:rsidRPr="00350B5E">
        <w:t xml:space="preserve">, </w:t>
      </w:r>
      <w:proofErr w:type="spellStart"/>
      <w:r w:rsidRPr="00350B5E">
        <w:t>MessageContent</w:t>
      </w:r>
      <w:proofErr w:type="spellEnd"/>
      <w:r w:rsidRPr="00350B5E">
        <w:t xml:space="preserve">, </w:t>
      </w:r>
      <w:proofErr w:type="spellStart"/>
      <w:r w:rsidRPr="00350B5E">
        <w:t>RecipientID</w:t>
      </w:r>
      <w:proofErr w:type="spellEnd"/>
      <w:r w:rsidRPr="00350B5E">
        <w:t xml:space="preserve"> (</w:t>
      </w:r>
      <w:proofErr w:type="spellStart"/>
      <w:r w:rsidRPr="00350B5E">
        <w:t>EmployeeID</w:t>
      </w:r>
      <w:proofErr w:type="spellEnd"/>
      <w:r w:rsidRPr="00350B5E">
        <w:t xml:space="preserve"> or </w:t>
      </w:r>
      <w:proofErr w:type="spellStart"/>
      <w:r w:rsidRPr="00350B5E">
        <w:t>TrainerID</w:t>
      </w:r>
      <w:proofErr w:type="spellEnd"/>
      <w:r w:rsidRPr="00350B5E">
        <w:t xml:space="preserve"> FK), Date, Status (Unread, Read)</w:t>
      </w:r>
    </w:p>
    <w:p w14:paraId="7465DED0" w14:textId="77777777" w:rsidR="00350B5E" w:rsidRPr="00350B5E" w:rsidRDefault="00350B5E" w:rsidP="00350B5E">
      <w:pPr>
        <w:numPr>
          <w:ilvl w:val="0"/>
          <w:numId w:val="1"/>
        </w:numPr>
      </w:pPr>
      <w:r w:rsidRPr="00350B5E">
        <w:rPr>
          <w:b/>
          <w:bCs/>
        </w:rPr>
        <w:t>Report</w:t>
      </w:r>
      <w:r w:rsidRPr="00350B5E">
        <w:t>:</w:t>
      </w:r>
    </w:p>
    <w:p w14:paraId="0321BEE3" w14:textId="77777777" w:rsidR="00350B5E" w:rsidRPr="00350B5E" w:rsidRDefault="00350B5E" w:rsidP="00350B5E">
      <w:pPr>
        <w:numPr>
          <w:ilvl w:val="1"/>
          <w:numId w:val="1"/>
        </w:numPr>
      </w:pPr>
      <w:r w:rsidRPr="00350B5E">
        <w:t>Represents reports generated for tracking employee progress, course completion, trainer performance, etc.</w:t>
      </w:r>
    </w:p>
    <w:p w14:paraId="40A4BE8A" w14:textId="77777777" w:rsidR="00350B5E" w:rsidRPr="00350B5E" w:rsidRDefault="00350B5E" w:rsidP="00350B5E">
      <w:pPr>
        <w:numPr>
          <w:ilvl w:val="1"/>
          <w:numId w:val="1"/>
        </w:numPr>
      </w:pPr>
      <w:r w:rsidRPr="00350B5E">
        <w:t xml:space="preserve">Attributes: </w:t>
      </w:r>
      <w:proofErr w:type="spellStart"/>
      <w:r w:rsidRPr="00350B5E">
        <w:t>ReportID</w:t>
      </w:r>
      <w:proofErr w:type="spellEnd"/>
      <w:r w:rsidRPr="00350B5E">
        <w:t xml:space="preserve">, </w:t>
      </w:r>
      <w:proofErr w:type="spellStart"/>
      <w:r w:rsidRPr="00350B5E">
        <w:t>ReportType</w:t>
      </w:r>
      <w:proofErr w:type="spellEnd"/>
      <w:r w:rsidRPr="00350B5E">
        <w:t xml:space="preserve"> (Employee Progress, Course Performance), </w:t>
      </w:r>
      <w:proofErr w:type="spellStart"/>
      <w:r w:rsidRPr="00350B5E">
        <w:t>GeneratedBy</w:t>
      </w:r>
      <w:proofErr w:type="spellEnd"/>
      <w:r w:rsidRPr="00350B5E">
        <w:t xml:space="preserve"> (Trainer/Admin), Date, </w:t>
      </w:r>
      <w:proofErr w:type="spellStart"/>
      <w:r w:rsidRPr="00350B5E">
        <w:t>ReportDetails</w:t>
      </w:r>
      <w:proofErr w:type="spellEnd"/>
    </w:p>
    <w:p w14:paraId="0B2E9732" w14:textId="77777777" w:rsidR="00350B5E" w:rsidRPr="00350B5E" w:rsidRDefault="00000000" w:rsidP="00350B5E">
      <w:r>
        <w:pict w14:anchorId="73B2888A">
          <v:rect id="_x0000_i1026" style="width:0;height:1.5pt" o:hralign="center" o:hrstd="t" o:hr="t" fillcolor="#a0a0a0" stroked="f"/>
        </w:pict>
      </w:r>
    </w:p>
    <w:p w14:paraId="156B023A" w14:textId="77777777" w:rsidR="00350B5E" w:rsidRPr="00350B5E" w:rsidRDefault="00350B5E" w:rsidP="00350B5E">
      <w:pPr>
        <w:rPr>
          <w:b/>
          <w:bCs/>
        </w:rPr>
      </w:pPr>
      <w:r w:rsidRPr="00350B5E">
        <w:rPr>
          <w:b/>
          <w:bCs/>
        </w:rPr>
        <w:t>Modules:</w:t>
      </w:r>
    </w:p>
    <w:p w14:paraId="4541333A" w14:textId="77777777" w:rsidR="00350B5E" w:rsidRPr="00350B5E" w:rsidRDefault="00350B5E" w:rsidP="00350B5E">
      <w:pPr>
        <w:numPr>
          <w:ilvl w:val="0"/>
          <w:numId w:val="2"/>
        </w:numPr>
      </w:pPr>
      <w:r w:rsidRPr="00350B5E">
        <w:rPr>
          <w:b/>
          <w:bCs/>
        </w:rPr>
        <w:t>Course Management</w:t>
      </w:r>
      <w:r w:rsidRPr="00350B5E">
        <w:t>:</w:t>
      </w:r>
    </w:p>
    <w:p w14:paraId="71570ED6" w14:textId="77777777" w:rsidR="00350B5E" w:rsidRPr="00350B5E" w:rsidRDefault="00350B5E" w:rsidP="00350B5E">
      <w:pPr>
        <w:numPr>
          <w:ilvl w:val="1"/>
          <w:numId w:val="2"/>
        </w:numPr>
      </w:pPr>
      <w:r w:rsidRPr="00350B5E">
        <w:rPr>
          <w:b/>
          <w:bCs/>
        </w:rPr>
        <w:t>Functions</w:t>
      </w:r>
      <w:r w:rsidRPr="00350B5E">
        <w:t>: Create, update, manage courses, modules, and lessons.</w:t>
      </w:r>
    </w:p>
    <w:p w14:paraId="33E10E9F" w14:textId="77777777" w:rsidR="00350B5E" w:rsidRPr="00350B5E" w:rsidRDefault="00350B5E" w:rsidP="00350B5E">
      <w:pPr>
        <w:numPr>
          <w:ilvl w:val="1"/>
          <w:numId w:val="2"/>
        </w:numPr>
      </w:pPr>
      <w:r w:rsidRPr="00350B5E">
        <w:rPr>
          <w:b/>
          <w:bCs/>
        </w:rPr>
        <w:t>Workflow</w:t>
      </w:r>
      <w:r w:rsidRPr="00350B5E">
        <w:t>:</w:t>
      </w:r>
    </w:p>
    <w:p w14:paraId="5BFAAC5F" w14:textId="77777777" w:rsidR="00350B5E" w:rsidRPr="00350B5E" w:rsidRDefault="00350B5E" w:rsidP="00350B5E">
      <w:pPr>
        <w:numPr>
          <w:ilvl w:val="2"/>
          <w:numId w:val="2"/>
        </w:numPr>
      </w:pPr>
      <w:r w:rsidRPr="00350B5E">
        <w:t>Admin/Trainer logs in and navigates to the Course Management dashboard.</w:t>
      </w:r>
    </w:p>
    <w:p w14:paraId="3AB3A4B5" w14:textId="77777777" w:rsidR="00350B5E" w:rsidRPr="00350B5E" w:rsidRDefault="00350B5E" w:rsidP="00350B5E">
      <w:pPr>
        <w:numPr>
          <w:ilvl w:val="2"/>
          <w:numId w:val="2"/>
        </w:numPr>
      </w:pPr>
      <w:r w:rsidRPr="00350B5E">
        <w:t>Create a new course by providing details such as course name, description, trainer, and department.</w:t>
      </w:r>
    </w:p>
    <w:p w14:paraId="18C298AF" w14:textId="77777777" w:rsidR="00350B5E" w:rsidRPr="00350B5E" w:rsidRDefault="00350B5E" w:rsidP="00350B5E">
      <w:pPr>
        <w:numPr>
          <w:ilvl w:val="2"/>
          <w:numId w:val="2"/>
        </w:numPr>
      </w:pPr>
      <w:r w:rsidRPr="00350B5E">
        <w:t>Add course modules, then add lessons to each module.</w:t>
      </w:r>
    </w:p>
    <w:p w14:paraId="7C683EBF" w14:textId="77777777" w:rsidR="00350B5E" w:rsidRPr="00350B5E" w:rsidRDefault="00350B5E" w:rsidP="00350B5E">
      <w:pPr>
        <w:numPr>
          <w:ilvl w:val="2"/>
          <w:numId w:val="2"/>
        </w:numPr>
      </w:pPr>
      <w:r w:rsidRPr="00350B5E">
        <w:t>Assign quizzes and assessments to modules.</w:t>
      </w:r>
    </w:p>
    <w:p w14:paraId="463C2909" w14:textId="77777777" w:rsidR="00350B5E" w:rsidRPr="00350B5E" w:rsidRDefault="00350B5E" w:rsidP="00350B5E">
      <w:pPr>
        <w:numPr>
          <w:ilvl w:val="2"/>
          <w:numId w:val="2"/>
        </w:numPr>
      </w:pPr>
      <w:r w:rsidRPr="00350B5E">
        <w:t>Save the course, which updates the Course, Module, and Lesson tables.</w:t>
      </w:r>
    </w:p>
    <w:p w14:paraId="0CFF1DA8" w14:textId="77777777" w:rsidR="00350B5E" w:rsidRPr="00350B5E" w:rsidRDefault="00350B5E" w:rsidP="00350B5E">
      <w:pPr>
        <w:numPr>
          <w:ilvl w:val="0"/>
          <w:numId w:val="2"/>
        </w:numPr>
      </w:pPr>
      <w:r w:rsidRPr="00350B5E">
        <w:rPr>
          <w:b/>
          <w:bCs/>
        </w:rPr>
        <w:lastRenderedPageBreak/>
        <w:t>Employee Management</w:t>
      </w:r>
      <w:r w:rsidRPr="00350B5E">
        <w:t>:</w:t>
      </w:r>
    </w:p>
    <w:p w14:paraId="32217246" w14:textId="77777777" w:rsidR="00350B5E" w:rsidRPr="00350B5E" w:rsidRDefault="00350B5E" w:rsidP="00350B5E">
      <w:pPr>
        <w:numPr>
          <w:ilvl w:val="1"/>
          <w:numId w:val="2"/>
        </w:numPr>
      </w:pPr>
      <w:r w:rsidRPr="00350B5E">
        <w:rPr>
          <w:b/>
          <w:bCs/>
        </w:rPr>
        <w:t>Functions</w:t>
      </w:r>
      <w:r w:rsidRPr="00350B5E">
        <w:t xml:space="preserve">: Manage employee details, </w:t>
      </w:r>
      <w:proofErr w:type="spellStart"/>
      <w:r w:rsidRPr="00350B5E">
        <w:t>enrollments</w:t>
      </w:r>
      <w:proofErr w:type="spellEnd"/>
      <w:r w:rsidRPr="00350B5E">
        <w:t>, and progress tracking.</w:t>
      </w:r>
    </w:p>
    <w:p w14:paraId="4829C2C4" w14:textId="77777777" w:rsidR="00350B5E" w:rsidRPr="00350B5E" w:rsidRDefault="00350B5E" w:rsidP="00350B5E">
      <w:pPr>
        <w:numPr>
          <w:ilvl w:val="1"/>
          <w:numId w:val="2"/>
        </w:numPr>
      </w:pPr>
      <w:r w:rsidRPr="00350B5E">
        <w:rPr>
          <w:b/>
          <w:bCs/>
        </w:rPr>
        <w:t>Workflow</w:t>
      </w:r>
      <w:r w:rsidRPr="00350B5E">
        <w:t>:</w:t>
      </w:r>
    </w:p>
    <w:p w14:paraId="0521C328" w14:textId="77777777" w:rsidR="00350B5E" w:rsidRPr="00350B5E" w:rsidRDefault="00350B5E" w:rsidP="00350B5E">
      <w:pPr>
        <w:numPr>
          <w:ilvl w:val="2"/>
          <w:numId w:val="2"/>
        </w:numPr>
      </w:pPr>
      <w:r w:rsidRPr="00350B5E">
        <w:t>Admin views the list of employees.</w:t>
      </w:r>
    </w:p>
    <w:p w14:paraId="7B4882DC" w14:textId="77777777" w:rsidR="00350B5E" w:rsidRPr="00350B5E" w:rsidRDefault="00350B5E" w:rsidP="00350B5E">
      <w:pPr>
        <w:numPr>
          <w:ilvl w:val="2"/>
          <w:numId w:val="2"/>
        </w:numPr>
      </w:pPr>
      <w:r w:rsidRPr="00350B5E">
        <w:t>Add new employees or edit existing employee profiles (update department, position, etc.).</w:t>
      </w:r>
    </w:p>
    <w:p w14:paraId="27D12E01" w14:textId="77777777" w:rsidR="00350B5E" w:rsidRPr="00350B5E" w:rsidRDefault="00350B5E" w:rsidP="00350B5E">
      <w:pPr>
        <w:numPr>
          <w:ilvl w:val="2"/>
          <w:numId w:val="2"/>
        </w:numPr>
      </w:pPr>
      <w:r w:rsidRPr="00350B5E">
        <w:t xml:space="preserve">Employees can </w:t>
      </w:r>
      <w:proofErr w:type="spellStart"/>
      <w:r w:rsidRPr="00350B5E">
        <w:t>enroll</w:t>
      </w:r>
      <w:proofErr w:type="spellEnd"/>
      <w:r w:rsidRPr="00350B5E">
        <w:t xml:space="preserve"> in courses by selecting from available courses.</w:t>
      </w:r>
    </w:p>
    <w:p w14:paraId="1EDEAE6A" w14:textId="77777777" w:rsidR="00350B5E" w:rsidRPr="00350B5E" w:rsidRDefault="00350B5E" w:rsidP="00350B5E">
      <w:pPr>
        <w:numPr>
          <w:ilvl w:val="2"/>
          <w:numId w:val="2"/>
        </w:numPr>
      </w:pPr>
      <w:r w:rsidRPr="00350B5E">
        <w:t xml:space="preserve">The system tracks </w:t>
      </w:r>
      <w:proofErr w:type="spellStart"/>
      <w:r w:rsidRPr="00350B5E">
        <w:t>enrollments</w:t>
      </w:r>
      <w:proofErr w:type="spellEnd"/>
      <w:r w:rsidRPr="00350B5E">
        <w:t xml:space="preserve"> and progress through the </w:t>
      </w:r>
      <w:proofErr w:type="spellStart"/>
      <w:r w:rsidRPr="00350B5E">
        <w:t>Enrollment</w:t>
      </w:r>
      <w:proofErr w:type="spellEnd"/>
      <w:r w:rsidRPr="00350B5E">
        <w:t xml:space="preserve"> table.</w:t>
      </w:r>
    </w:p>
    <w:p w14:paraId="5FD5C803" w14:textId="77777777" w:rsidR="00350B5E" w:rsidRPr="00350B5E" w:rsidRDefault="00350B5E" w:rsidP="00350B5E">
      <w:pPr>
        <w:numPr>
          <w:ilvl w:val="2"/>
          <w:numId w:val="2"/>
        </w:numPr>
      </w:pPr>
      <w:r w:rsidRPr="00350B5E">
        <w:t>Track employee certifications and completed courses.</w:t>
      </w:r>
    </w:p>
    <w:p w14:paraId="2766FB13" w14:textId="77777777" w:rsidR="00350B5E" w:rsidRPr="00350B5E" w:rsidRDefault="00350B5E" w:rsidP="00350B5E">
      <w:pPr>
        <w:numPr>
          <w:ilvl w:val="0"/>
          <w:numId w:val="2"/>
        </w:numPr>
      </w:pPr>
      <w:r w:rsidRPr="00350B5E">
        <w:rPr>
          <w:b/>
          <w:bCs/>
        </w:rPr>
        <w:t>Assessment Module</w:t>
      </w:r>
      <w:r w:rsidRPr="00350B5E">
        <w:t>:</w:t>
      </w:r>
    </w:p>
    <w:p w14:paraId="34BAD587" w14:textId="77777777" w:rsidR="00350B5E" w:rsidRPr="00350B5E" w:rsidRDefault="00350B5E" w:rsidP="00350B5E">
      <w:pPr>
        <w:numPr>
          <w:ilvl w:val="1"/>
          <w:numId w:val="2"/>
        </w:numPr>
      </w:pPr>
      <w:r w:rsidRPr="00350B5E">
        <w:rPr>
          <w:b/>
          <w:bCs/>
        </w:rPr>
        <w:t>Functions</w:t>
      </w:r>
      <w:r w:rsidRPr="00350B5E">
        <w:t>: Manage quizzes and assessments for courses.</w:t>
      </w:r>
    </w:p>
    <w:p w14:paraId="7E9E7CC6" w14:textId="77777777" w:rsidR="00350B5E" w:rsidRPr="00350B5E" w:rsidRDefault="00350B5E" w:rsidP="00350B5E">
      <w:pPr>
        <w:numPr>
          <w:ilvl w:val="1"/>
          <w:numId w:val="2"/>
        </w:numPr>
      </w:pPr>
      <w:r w:rsidRPr="00350B5E">
        <w:rPr>
          <w:b/>
          <w:bCs/>
        </w:rPr>
        <w:t>Workflow</w:t>
      </w:r>
      <w:r w:rsidRPr="00350B5E">
        <w:t>:</w:t>
      </w:r>
    </w:p>
    <w:p w14:paraId="2125A4E1" w14:textId="77777777" w:rsidR="00350B5E" w:rsidRPr="00350B5E" w:rsidRDefault="00350B5E" w:rsidP="00350B5E">
      <w:pPr>
        <w:numPr>
          <w:ilvl w:val="2"/>
          <w:numId w:val="2"/>
        </w:numPr>
      </w:pPr>
      <w:r w:rsidRPr="00350B5E">
        <w:t>Trainers create quizzes by defining questions, time limits, and linking them to modules.</w:t>
      </w:r>
    </w:p>
    <w:p w14:paraId="3C330369" w14:textId="77777777" w:rsidR="00350B5E" w:rsidRPr="00350B5E" w:rsidRDefault="00350B5E" w:rsidP="00350B5E">
      <w:pPr>
        <w:numPr>
          <w:ilvl w:val="2"/>
          <w:numId w:val="2"/>
        </w:numPr>
      </w:pPr>
      <w:r w:rsidRPr="00350B5E">
        <w:t>Assignments and assessments (practical or written) are created and assigned to specific modules.</w:t>
      </w:r>
    </w:p>
    <w:p w14:paraId="0C16AB6A" w14:textId="77777777" w:rsidR="00350B5E" w:rsidRPr="00350B5E" w:rsidRDefault="00350B5E" w:rsidP="00350B5E">
      <w:pPr>
        <w:numPr>
          <w:ilvl w:val="2"/>
          <w:numId w:val="2"/>
        </w:numPr>
      </w:pPr>
      <w:r w:rsidRPr="00350B5E">
        <w:t>Employees take quizzes after completing lessons, and results are recorded in the Grade table.</w:t>
      </w:r>
    </w:p>
    <w:p w14:paraId="5CBAB3EF" w14:textId="77777777" w:rsidR="00350B5E" w:rsidRPr="00350B5E" w:rsidRDefault="00350B5E" w:rsidP="00350B5E">
      <w:pPr>
        <w:numPr>
          <w:ilvl w:val="2"/>
          <w:numId w:val="2"/>
        </w:numPr>
      </w:pPr>
      <w:r w:rsidRPr="00350B5E">
        <w:t>Trainers or automated systems assess and grade employee assessments and store results in the Grade and Assessment tables.</w:t>
      </w:r>
    </w:p>
    <w:p w14:paraId="0195BB09" w14:textId="77777777" w:rsidR="00350B5E" w:rsidRPr="00350B5E" w:rsidRDefault="00350B5E" w:rsidP="00350B5E">
      <w:pPr>
        <w:numPr>
          <w:ilvl w:val="0"/>
          <w:numId w:val="2"/>
        </w:numPr>
      </w:pPr>
      <w:r w:rsidRPr="00350B5E">
        <w:rPr>
          <w:b/>
          <w:bCs/>
        </w:rPr>
        <w:t>Certification Management</w:t>
      </w:r>
      <w:r w:rsidRPr="00350B5E">
        <w:t>:</w:t>
      </w:r>
    </w:p>
    <w:p w14:paraId="6834E843" w14:textId="77777777" w:rsidR="00350B5E" w:rsidRPr="00350B5E" w:rsidRDefault="00350B5E" w:rsidP="00350B5E">
      <w:pPr>
        <w:numPr>
          <w:ilvl w:val="1"/>
          <w:numId w:val="2"/>
        </w:numPr>
      </w:pPr>
      <w:r w:rsidRPr="00350B5E">
        <w:rPr>
          <w:b/>
          <w:bCs/>
        </w:rPr>
        <w:t>Functions</w:t>
      </w:r>
      <w:r w:rsidRPr="00350B5E">
        <w:t>: Issue certifications after successful course completion.</w:t>
      </w:r>
    </w:p>
    <w:p w14:paraId="50BF41AF" w14:textId="77777777" w:rsidR="00350B5E" w:rsidRPr="00350B5E" w:rsidRDefault="00350B5E" w:rsidP="00350B5E">
      <w:pPr>
        <w:numPr>
          <w:ilvl w:val="1"/>
          <w:numId w:val="2"/>
        </w:numPr>
      </w:pPr>
      <w:r w:rsidRPr="00350B5E">
        <w:rPr>
          <w:b/>
          <w:bCs/>
        </w:rPr>
        <w:t>Workflow</w:t>
      </w:r>
      <w:r w:rsidRPr="00350B5E">
        <w:t>:</w:t>
      </w:r>
    </w:p>
    <w:p w14:paraId="5447B8BB" w14:textId="77777777" w:rsidR="00350B5E" w:rsidRPr="00350B5E" w:rsidRDefault="00350B5E" w:rsidP="00350B5E">
      <w:pPr>
        <w:numPr>
          <w:ilvl w:val="2"/>
          <w:numId w:val="2"/>
        </w:numPr>
      </w:pPr>
      <w:r w:rsidRPr="00350B5E">
        <w:t>After an employee completes a course, the system automatically checks if they meet the completion criteria (attendance, quiz scores, assessments).</w:t>
      </w:r>
    </w:p>
    <w:p w14:paraId="5E86B5D3" w14:textId="77777777" w:rsidR="00350B5E" w:rsidRPr="00350B5E" w:rsidRDefault="00350B5E" w:rsidP="00350B5E">
      <w:pPr>
        <w:numPr>
          <w:ilvl w:val="2"/>
          <w:numId w:val="2"/>
        </w:numPr>
      </w:pPr>
      <w:r w:rsidRPr="00350B5E">
        <w:t>If eligible, a certification is issued and stored in the Certification table, linked to the employee’s profile.</w:t>
      </w:r>
    </w:p>
    <w:p w14:paraId="70FA3BF6" w14:textId="77777777" w:rsidR="00350B5E" w:rsidRPr="00350B5E" w:rsidRDefault="00350B5E" w:rsidP="00350B5E">
      <w:pPr>
        <w:numPr>
          <w:ilvl w:val="2"/>
          <w:numId w:val="2"/>
        </w:numPr>
      </w:pPr>
      <w:r w:rsidRPr="00350B5E">
        <w:t>Employees can download their certifications from their dashboards.</w:t>
      </w:r>
    </w:p>
    <w:p w14:paraId="4ADB442D" w14:textId="77777777" w:rsidR="00350B5E" w:rsidRPr="00350B5E" w:rsidRDefault="00350B5E" w:rsidP="00350B5E">
      <w:pPr>
        <w:numPr>
          <w:ilvl w:val="0"/>
          <w:numId w:val="2"/>
        </w:numPr>
      </w:pPr>
      <w:r w:rsidRPr="00350B5E">
        <w:rPr>
          <w:b/>
          <w:bCs/>
        </w:rPr>
        <w:t>Attendance Tracking</w:t>
      </w:r>
      <w:r w:rsidRPr="00350B5E">
        <w:t>:</w:t>
      </w:r>
    </w:p>
    <w:p w14:paraId="58D35D45" w14:textId="77777777" w:rsidR="00350B5E" w:rsidRPr="00350B5E" w:rsidRDefault="00350B5E" w:rsidP="00350B5E">
      <w:pPr>
        <w:numPr>
          <w:ilvl w:val="1"/>
          <w:numId w:val="2"/>
        </w:numPr>
      </w:pPr>
      <w:r w:rsidRPr="00350B5E">
        <w:rPr>
          <w:b/>
          <w:bCs/>
        </w:rPr>
        <w:t>Functions</w:t>
      </w:r>
      <w:r w:rsidRPr="00350B5E">
        <w:t>: Track attendance for each training session.</w:t>
      </w:r>
    </w:p>
    <w:p w14:paraId="3FAE01A0" w14:textId="77777777" w:rsidR="00350B5E" w:rsidRPr="00350B5E" w:rsidRDefault="00350B5E" w:rsidP="00350B5E">
      <w:pPr>
        <w:numPr>
          <w:ilvl w:val="1"/>
          <w:numId w:val="2"/>
        </w:numPr>
      </w:pPr>
      <w:r w:rsidRPr="00350B5E">
        <w:rPr>
          <w:b/>
          <w:bCs/>
        </w:rPr>
        <w:t>Workflow</w:t>
      </w:r>
      <w:r w:rsidRPr="00350B5E">
        <w:t>:</w:t>
      </w:r>
    </w:p>
    <w:p w14:paraId="11811DA3" w14:textId="77777777" w:rsidR="00350B5E" w:rsidRPr="00350B5E" w:rsidRDefault="00350B5E" w:rsidP="00350B5E">
      <w:pPr>
        <w:numPr>
          <w:ilvl w:val="2"/>
          <w:numId w:val="2"/>
        </w:numPr>
      </w:pPr>
      <w:r w:rsidRPr="00350B5E">
        <w:t>Trainers mark employee attendance for each session.</w:t>
      </w:r>
    </w:p>
    <w:p w14:paraId="215AA6C5" w14:textId="77777777" w:rsidR="00350B5E" w:rsidRPr="00350B5E" w:rsidRDefault="00350B5E" w:rsidP="00350B5E">
      <w:pPr>
        <w:numPr>
          <w:ilvl w:val="2"/>
          <w:numId w:val="2"/>
        </w:numPr>
      </w:pPr>
      <w:r w:rsidRPr="00350B5E">
        <w:t>Attendance is tracked and stored in the Attendance table.</w:t>
      </w:r>
    </w:p>
    <w:p w14:paraId="2DBCA205" w14:textId="77777777" w:rsidR="00350B5E" w:rsidRPr="00350B5E" w:rsidRDefault="00350B5E" w:rsidP="00350B5E">
      <w:pPr>
        <w:numPr>
          <w:ilvl w:val="2"/>
          <w:numId w:val="2"/>
        </w:numPr>
      </w:pPr>
      <w:r w:rsidRPr="00350B5E">
        <w:t>Employees can view their attendance record from their dashboard.</w:t>
      </w:r>
    </w:p>
    <w:p w14:paraId="38A0541D" w14:textId="77777777" w:rsidR="00350B5E" w:rsidRPr="00350B5E" w:rsidRDefault="00350B5E" w:rsidP="00350B5E">
      <w:pPr>
        <w:numPr>
          <w:ilvl w:val="2"/>
          <w:numId w:val="2"/>
        </w:numPr>
      </w:pPr>
      <w:r w:rsidRPr="00350B5E">
        <w:t>Course completion can be based on attendance criteria.</w:t>
      </w:r>
    </w:p>
    <w:p w14:paraId="79C79C25" w14:textId="77777777" w:rsidR="00350B5E" w:rsidRPr="00350B5E" w:rsidRDefault="00350B5E" w:rsidP="00350B5E">
      <w:pPr>
        <w:numPr>
          <w:ilvl w:val="0"/>
          <w:numId w:val="2"/>
        </w:numPr>
      </w:pPr>
      <w:r w:rsidRPr="00350B5E">
        <w:rPr>
          <w:b/>
          <w:bCs/>
        </w:rPr>
        <w:t>Feedback and Reporting</w:t>
      </w:r>
      <w:r w:rsidRPr="00350B5E">
        <w:t>:</w:t>
      </w:r>
    </w:p>
    <w:p w14:paraId="79BE3FCF" w14:textId="77777777" w:rsidR="00350B5E" w:rsidRPr="00350B5E" w:rsidRDefault="00350B5E" w:rsidP="00350B5E">
      <w:pPr>
        <w:numPr>
          <w:ilvl w:val="1"/>
          <w:numId w:val="2"/>
        </w:numPr>
      </w:pPr>
      <w:r w:rsidRPr="00350B5E">
        <w:rPr>
          <w:b/>
          <w:bCs/>
        </w:rPr>
        <w:t>Functions</w:t>
      </w:r>
      <w:r w:rsidRPr="00350B5E">
        <w:t>: Collect feedback from employees and generate various reports.</w:t>
      </w:r>
    </w:p>
    <w:p w14:paraId="12A2D885" w14:textId="77777777" w:rsidR="00350B5E" w:rsidRPr="00350B5E" w:rsidRDefault="00350B5E" w:rsidP="00350B5E">
      <w:pPr>
        <w:numPr>
          <w:ilvl w:val="1"/>
          <w:numId w:val="2"/>
        </w:numPr>
      </w:pPr>
      <w:r w:rsidRPr="00350B5E">
        <w:rPr>
          <w:b/>
          <w:bCs/>
        </w:rPr>
        <w:t>Workflow</w:t>
      </w:r>
      <w:r w:rsidRPr="00350B5E">
        <w:t>:</w:t>
      </w:r>
    </w:p>
    <w:p w14:paraId="0C592496" w14:textId="77777777" w:rsidR="00350B5E" w:rsidRPr="00350B5E" w:rsidRDefault="00350B5E" w:rsidP="00350B5E">
      <w:pPr>
        <w:numPr>
          <w:ilvl w:val="2"/>
          <w:numId w:val="2"/>
        </w:numPr>
      </w:pPr>
      <w:r w:rsidRPr="00350B5E">
        <w:lastRenderedPageBreak/>
        <w:t>After course completion, employees are prompted to provide feedback on the course, trainer, and overall experience.</w:t>
      </w:r>
    </w:p>
    <w:p w14:paraId="52DD3FCB" w14:textId="77777777" w:rsidR="00350B5E" w:rsidRPr="00350B5E" w:rsidRDefault="00350B5E" w:rsidP="00350B5E">
      <w:pPr>
        <w:numPr>
          <w:ilvl w:val="2"/>
          <w:numId w:val="2"/>
        </w:numPr>
      </w:pPr>
      <w:r w:rsidRPr="00350B5E">
        <w:t>Feedback is stored in the Feedback table, and trainers can view aggregated feedback for performance improvement.</w:t>
      </w:r>
    </w:p>
    <w:p w14:paraId="0CE53C85" w14:textId="77777777" w:rsidR="00350B5E" w:rsidRPr="00350B5E" w:rsidRDefault="00350B5E" w:rsidP="00350B5E">
      <w:pPr>
        <w:numPr>
          <w:ilvl w:val="2"/>
          <w:numId w:val="2"/>
        </w:numPr>
      </w:pPr>
      <w:r w:rsidRPr="00350B5E">
        <w:t>Admins or trainers can generate reports based on employee progress, course ratings, or overall performance through the Report module.</w:t>
      </w:r>
    </w:p>
    <w:p w14:paraId="514F71C3" w14:textId="77777777" w:rsidR="00350B5E" w:rsidRPr="00350B5E" w:rsidRDefault="00350B5E" w:rsidP="00350B5E">
      <w:pPr>
        <w:numPr>
          <w:ilvl w:val="2"/>
          <w:numId w:val="2"/>
        </w:numPr>
      </w:pPr>
      <w:r w:rsidRPr="00350B5E">
        <w:t>Reports are stored in the Report table for future reference.</w:t>
      </w:r>
    </w:p>
    <w:p w14:paraId="6FCC2F90" w14:textId="77777777" w:rsidR="00350B5E" w:rsidRPr="00350B5E" w:rsidRDefault="00350B5E" w:rsidP="00350B5E">
      <w:pPr>
        <w:numPr>
          <w:ilvl w:val="0"/>
          <w:numId w:val="2"/>
        </w:numPr>
      </w:pPr>
      <w:r w:rsidRPr="00350B5E">
        <w:rPr>
          <w:b/>
          <w:bCs/>
        </w:rPr>
        <w:t>Trainer Management</w:t>
      </w:r>
      <w:r w:rsidRPr="00350B5E">
        <w:t>:</w:t>
      </w:r>
    </w:p>
    <w:p w14:paraId="07498C78" w14:textId="77777777" w:rsidR="00350B5E" w:rsidRPr="00350B5E" w:rsidRDefault="00350B5E" w:rsidP="00350B5E">
      <w:pPr>
        <w:numPr>
          <w:ilvl w:val="1"/>
          <w:numId w:val="2"/>
        </w:numPr>
      </w:pPr>
      <w:r w:rsidRPr="00350B5E">
        <w:rPr>
          <w:b/>
          <w:bCs/>
        </w:rPr>
        <w:t>Functions</w:t>
      </w:r>
      <w:r w:rsidRPr="00350B5E">
        <w:t>: Manage trainers, their schedules, and feedback.</w:t>
      </w:r>
    </w:p>
    <w:p w14:paraId="2B9E9377" w14:textId="77777777" w:rsidR="00350B5E" w:rsidRPr="00350B5E" w:rsidRDefault="00350B5E" w:rsidP="00350B5E">
      <w:pPr>
        <w:numPr>
          <w:ilvl w:val="1"/>
          <w:numId w:val="2"/>
        </w:numPr>
      </w:pPr>
      <w:r w:rsidRPr="00350B5E">
        <w:rPr>
          <w:b/>
          <w:bCs/>
        </w:rPr>
        <w:t>Workflow</w:t>
      </w:r>
      <w:r w:rsidRPr="00350B5E">
        <w:t>:</w:t>
      </w:r>
    </w:p>
    <w:p w14:paraId="7D8BF4B9" w14:textId="77777777" w:rsidR="00350B5E" w:rsidRPr="00350B5E" w:rsidRDefault="00350B5E" w:rsidP="00350B5E">
      <w:pPr>
        <w:numPr>
          <w:ilvl w:val="2"/>
          <w:numId w:val="2"/>
        </w:numPr>
      </w:pPr>
      <w:r w:rsidRPr="00350B5E">
        <w:t>Admins add and manage trainers in the system.</w:t>
      </w:r>
    </w:p>
    <w:p w14:paraId="7D385BC2" w14:textId="77777777" w:rsidR="00350B5E" w:rsidRPr="00350B5E" w:rsidRDefault="00350B5E" w:rsidP="00350B5E">
      <w:pPr>
        <w:numPr>
          <w:ilvl w:val="2"/>
          <w:numId w:val="2"/>
        </w:numPr>
      </w:pPr>
      <w:r w:rsidRPr="00350B5E">
        <w:t>Trainers are assigned to courses and are responsible for course content delivery.</w:t>
      </w:r>
    </w:p>
    <w:p w14:paraId="762519BC" w14:textId="77777777" w:rsidR="00350B5E" w:rsidRPr="00350B5E" w:rsidRDefault="00350B5E" w:rsidP="00350B5E">
      <w:pPr>
        <w:numPr>
          <w:ilvl w:val="2"/>
          <w:numId w:val="2"/>
        </w:numPr>
      </w:pPr>
      <w:r w:rsidRPr="00350B5E">
        <w:t>Employees can leave feedback on trainers, which is tracked in the Feedback table.</w:t>
      </w:r>
    </w:p>
    <w:p w14:paraId="08592FAC" w14:textId="77777777" w:rsidR="00350B5E" w:rsidRPr="00350B5E" w:rsidRDefault="00350B5E" w:rsidP="00350B5E">
      <w:pPr>
        <w:numPr>
          <w:ilvl w:val="2"/>
          <w:numId w:val="2"/>
        </w:numPr>
      </w:pPr>
      <w:r w:rsidRPr="00350B5E">
        <w:t>Trainers can view schedules, feedback, and reports related to their courses.</w:t>
      </w:r>
    </w:p>
    <w:p w14:paraId="60867C06" w14:textId="77777777" w:rsidR="00350B5E" w:rsidRPr="00350B5E" w:rsidRDefault="00000000" w:rsidP="00350B5E">
      <w:r>
        <w:pict w14:anchorId="232CFBE3">
          <v:rect id="_x0000_i1027" style="width:0;height:1.5pt" o:hralign="center" o:hrstd="t" o:hr="t" fillcolor="#a0a0a0" stroked="f"/>
        </w:pict>
      </w:r>
    </w:p>
    <w:p w14:paraId="2250E845" w14:textId="77777777" w:rsidR="00350B5E" w:rsidRPr="00350B5E" w:rsidRDefault="00350B5E" w:rsidP="00350B5E">
      <w:pPr>
        <w:rPr>
          <w:b/>
          <w:bCs/>
        </w:rPr>
      </w:pPr>
      <w:r w:rsidRPr="00350B5E">
        <w:rPr>
          <w:b/>
          <w:bCs/>
        </w:rPr>
        <w:t>System Features:</w:t>
      </w:r>
    </w:p>
    <w:p w14:paraId="14EB5CBC" w14:textId="77777777" w:rsidR="00350B5E" w:rsidRPr="00350B5E" w:rsidRDefault="00350B5E" w:rsidP="00350B5E">
      <w:pPr>
        <w:numPr>
          <w:ilvl w:val="0"/>
          <w:numId w:val="3"/>
        </w:numPr>
      </w:pPr>
      <w:r w:rsidRPr="00350B5E">
        <w:rPr>
          <w:b/>
          <w:bCs/>
        </w:rPr>
        <w:t>Role-Based Access Control</w:t>
      </w:r>
      <w:r w:rsidRPr="00350B5E">
        <w:t>: Different roles like Admin, Trainer, and Employee, each having access to specific modules.</w:t>
      </w:r>
    </w:p>
    <w:p w14:paraId="24515E95" w14:textId="77777777" w:rsidR="00350B5E" w:rsidRPr="00350B5E" w:rsidRDefault="00350B5E" w:rsidP="00350B5E">
      <w:pPr>
        <w:numPr>
          <w:ilvl w:val="0"/>
          <w:numId w:val="3"/>
        </w:numPr>
      </w:pPr>
      <w:r w:rsidRPr="00350B5E">
        <w:rPr>
          <w:b/>
          <w:bCs/>
        </w:rPr>
        <w:t>Notification System</w:t>
      </w:r>
      <w:r w:rsidRPr="00350B5E">
        <w:t xml:space="preserve">: Notifications are sent for course </w:t>
      </w:r>
      <w:proofErr w:type="spellStart"/>
      <w:r w:rsidRPr="00350B5E">
        <w:t>enrollment</w:t>
      </w:r>
      <w:proofErr w:type="spellEnd"/>
      <w:r w:rsidRPr="00350B5E">
        <w:t>, quiz deadlines, certifications, and other important events.</w:t>
      </w:r>
    </w:p>
    <w:p w14:paraId="60A63C24" w14:textId="77777777" w:rsidR="00350B5E" w:rsidRPr="00350B5E" w:rsidRDefault="00350B5E" w:rsidP="00350B5E">
      <w:pPr>
        <w:numPr>
          <w:ilvl w:val="0"/>
          <w:numId w:val="3"/>
        </w:numPr>
      </w:pPr>
      <w:r w:rsidRPr="00350B5E">
        <w:rPr>
          <w:b/>
          <w:bCs/>
        </w:rPr>
        <w:t>Real-time Progress Tracking</w:t>
      </w:r>
      <w:r w:rsidRPr="00350B5E">
        <w:t>: Employees can track their progress in each course, while trainers can monitor performance and attendance.</w:t>
      </w:r>
    </w:p>
    <w:p w14:paraId="645E0BE4" w14:textId="77777777" w:rsidR="00350B5E" w:rsidRPr="00350B5E" w:rsidRDefault="00350B5E" w:rsidP="00350B5E">
      <w:pPr>
        <w:numPr>
          <w:ilvl w:val="0"/>
          <w:numId w:val="3"/>
        </w:numPr>
      </w:pPr>
      <w:r w:rsidRPr="00350B5E">
        <w:rPr>
          <w:b/>
          <w:bCs/>
        </w:rPr>
        <w:t>Automated Grading</w:t>
      </w:r>
      <w:r w:rsidRPr="00350B5E">
        <w:t>: The system automatically grades quizzes and stores the results in the database.</w:t>
      </w:r>
    </w:p>
    <w:p w14:paraId="06FB095E" w14:textId="77777777" w:rsidR="00350B5E" w:rsidRPr="00350B5E" w:rsidRDefault="00350B5E" w:rsidP="00350B5E">
      <w:pPr>
        <w:numPr>
          <w:ilvl w:val="0"/>
          <w:numId w:val="3"/>
        </w:numPr>
      </w:pPr>
      <w:r w:rsidRPr="00350B5E">
        <w:rPr>
          <w:b/>
          <w:bCs/>
        </w:rPr>
        <w:t>Certificate Issuance</w:t>
      </w:r>
      <w:r w:rsidRPr="00350B5E">
        <w:t>: Automatically generate and issue certificates upon course completion.</w:t>
      </w:r>
    </w:p>
    <w:p w14:paraId="67A2FEF6" w14:textId="77777777" w:rsidR="00350B5E" w:rsidRPr="00350B5E" w:rsidRDefault="00350B5E" w:rsidP="00350B5E">
      <w:pPr>
        <w:numPr>
          <w:ilvl w:val="0"/>
          <w:numId w:val="3"/>
        </w:numPr>
      </w:pPr>
      <w:r w:rsidRPr="00350B5E">
        <w:rPr>
          <w:b/>
          <w:bCs/>
        </w:rPr>
        <w:t>Detailed Reporting</w:t>
      </w:r>
      <w:r w:rsidRPr="00350B5E">
        <w:t>: Generate reports on employee performance, course effectiveness, trainer feedback, and department-wide progress.</w:t>
      </w:r>
    </w:p>
    <w:p w14:paraId="7E190B87" w14:textId="731C1CD3" w:rsidR="00072402" w:rsidRDefault="00072402"/>
    <w:p w14:paraId="21DC445D" w14:textId="77777777" w:rsidR="00072402" w:rsidRDefault="00072402">
      <w:r>
        <w:br w:type="page"/>
      </w:r>
    </w:p>
    <w:p w14:paraId="1DEB37D8" w14:textId="77777777" w:rsidR="00D33C03" w:rsidRPr="00FB0F68" w:rsidRDefault="00D33C03" w:rsidP="00D33C03">
      <w:pPr>
        <w:rPr>
          <w:b/>
          <w:bCs/>
          <w:color w:val="FF0000"/>
          <w:sz w:val="56"/>
          <w:szCs w:val="56"/>
        </w:rPr>
      </w:pPr>
      <w:r w:rsidRPr="00FB0F68">
        <w:rPr>
          <w:b/>
          <w:bCs/>
          <w:color w:val="FF0000"/>
          <w:sz w:val="56"/>
          <w:szCs w:val="56"/>
        </w:rPr>
        <w:lastRenderedPageBreak/>
        <w:t>Module Descriptions</w:t>
      </w:r>
    </w:p>
    <w:p w14:paraId="63CA200D" w14:textId="77777777" w:rsidR="00D33C03" w:rsidRPr="00D33C03" w:rsidRDefault="00000000" w:rsidP="00D33C03">
      <w:r>
        <w:pict w14:anchorId="2417ABFA">
          <v:rect id="_x0000_i1043" style="width:0;height:1.5pt" o:hralign="center" o:hrstd="t" o:hr="t" fillcolor="#a0a0a0" stroked="f"/>
        </w:pict>
      </w:r>
    </w:p>
    <w:p w14:paraId="5C3C709B" w14:textId="77777777" w:rsidR="00D33C03" w:rsidRPr="00D33C03" w:rsidRDefault="00D33C03" w:rsidP="00D33C03">
      <w:pPr>
        <w:rPr>
          <w:b/>
          <w:bCs/>
        </w:rPr>
      </w:pPr>
      <w:r w:rsidRPr="00D33C03">
        <w:rPr>
          <w:b/>
          <w:bCs/>
        </w:rPr>
        <w:t>1. Course Management</w:t>
      </w:r>
    </w:p>
    <w:p w14:paraId="15B8DB01" w14:textId="77777777" w:rsidR="00D33C03" w:rsidRPr="00D33C03" w:rsidRDefault="00D33C03" w:rsidP="00D33C03">
      <w:pPr>
        <w:numPr>
          <w:ilvl w:val="0"/>
          <w:numId w:val="5"/>
        </w:numPr>
      </w:pPr>
      <w:r w:rsidRPr="00D33C03">
        <w:rPr>
          <w:b/>
          <w:bCs/>
        </w:rPr>
        <w:t>Purpose</w:t>
      </w:r>
      <w:r w:rsidRPr="00D33C03">
        <w:t>: This module is responsible for creating, updating, and managing training courses and their associated materials.</w:t>
      </w:r>
    </w:p>
    <w:p w14:paraId="6FB67008" w14:textId="77777777" w:rsidR="00D33C03" w:rsidRPr="00D33C03" w:rsidRDefault="00D33C03" w:rsidP="00D33C03">
      <w:pPr>
        <w:numPr>
          <w:ilvl w:val="0"/>
          <w:numId w:val="5"/>
        </w:numPr>
      </w:pPr>
      <w:r w:rsidRPr="00D33C03">
        <w:rPr>
          <w:b/>
          <w:bCs/>
        </w:rPr>
        <w:t>Features</w:t>
      </w:r>
      <w:r w:rsidRPr="00D33C03">
        <w:t>:</w:t>
      </w:r>
    </w:p>
    <w:p w14:paraId="44F4C55D" w14:textId="77777777" w:rsidR="00D33C03" w:rsidRPr="00D33C03" w:rsidRDefault="00D33C03" w:rsidP="00D33C03">
      <w:pPr>
        <w:numPr>
          <w:ilvl w:val="1"/>
          <w:numId w:val="5"/>
        </w:numPr>
      </w:pPr>
      <w:r w:rsidRPr="00D33C03">
        <w:rPr>
          <w:b/>
          <w:bCs/>
        </w:rPr>
        <w:t>Create Course</w:t>
      </w:r>
      <w:r w:rsidRPr="00D33C03">
        <w:t>: Administrators can create new courses by defining attributes such as course title, description, duration, and prerequisites.</w:t>
      </w:r>
    </w:p>
    <w:p w14:paraId="7D444E55" w14:textId="77777777" w:rsidR="00D33C03" w:rsidRPr="00D33C03" w:rsidRDefault="00D33C03" w:rsidP="00D33C03">
      <w:pPr>
        <w:numPr>
          <w:ilvl w:val="1"/>
          <w:numId w:val="5"/>
        </w:numPr>
      </w:pPr>
      <w:r w:rsidRPr="00D33C03">
        <w:rPr>
          <w:b/>
          <w:bCs/>
        </w:rPr>
        <w:t>Update Course</w:t>
      </w:r>
      <w:r w:rsidRPr="00D33C03">
        <w:t>: Allow administrators to edit existing course details.</w:t>
      </w:r>
    </w:p>
    <w:p w14:paraId="407E1302" w14:textId="77777777" w:rsidR="00D33C03" w:rsidRPr="00D33C03" w:rsidRDefault="00D33C03" w:rsidP="00D33C03">
      <w:pPr>
        <w:numPr>
          <w:ilvl w:val="1"/>
          <w:numId w:val="5"/>
        </w:numPr>
      </w:pPr>
      <w:r w:rsidRPr="00D33C03">
        <w:rPr>
          <w:b/>
          <w:bCs/>
        </w:rPr>
        <w:t>Manage Modules</w:t>
      </w:r>
      <w:r w:rsidRPr="00D33C03">
        <w:t>: Admin can add, remove, or edit modules under a specific course.</w:t>
      </w:r>
    </w:p>
    <w:p w14:paraId="3FABFE95" w14:textId="77777777" w:rsidR="00D33C03" w:rsidRPr="00D33C03" w:rsidRDefault="00D33C03" w:rsidP="00D33C03">
      <w:pPr>
        <w:numPr>
          <w:ilvl w:val="1"/>
          <w:numId w:val="5"/>
        </w:numPr>
      </w:pPr>
      <w:r w:rsidRPr="00D33C03">
        <w:rPr>
          <w:b/>
          <w:bCs/>
        </w:rPr>
        <w:t>Assign Trainer</w:t>
      </w:r>
      <w:r w:rsidRPr="00D33C03">
        <w:t>: Admin can assign a trainer to each course.</w:t>
      </w:r>
    </w:p>
    <w:p w14:paraId="44525F36" w14:textId="77777777" w:rsidR="00D33C03" w:rsidRPr="00D33C03" w:rsidRDefault="00D33C03" w:rsidP="00D33C03">
      <w:pPr>
        <w:numPr>
          <w:ilvl w:val="1"/>
          <w:numId w:val="5"/>
        </w:numPr>
      </w:pPr>
      <w:r w:rsidRPr="00D33C03">
        <w:rPr>
          <w:b/>
          <w:bCs/>
        </w:rPr>
        <w:t>Course Visibility</w:t>
      </w:r>
      <w:r w:rsidRPr="00D33C03">
        <w:t>: Control the visibility of courses (active/inactive).</w:t>
      </w:r>
    </w:p>
    <w:p w14:paraId="271B8697" w14:textId="77777777" w:rsidR="00D33C03" w:rsidRPr="00D33C03" w:rsidRDefault="00D33C03" w:rsidP="00D33C03">
      <w:pPr>
        <w:numPr>
          <w:ilvl w:val="1"/>
          <w:numId w:val="5"/>
        </w:numPr>
      </w:pPr>
      <w:r w:rsidRPr="00D33C03">
        <w:rPr>
          <w:b/>
          <w:bCs/>
        </w:rPr>
        <w:t xml:space="preserve">Track </w:t>
      </w:r>
      <w:proofErr w:type="spellStart"/>
      <w:r w:rsidRPr="00D33C03">
        <w:rPr>
          <w:b/>
          <w:bCs/>
        </w:rPr>
        <w:t>Enrollment</w:t>
      </w:r>
      <w:proofErr w:type="spellEnd"/>
      <w:r w:rsidRPr="00D33C03">
        <w:t>: Monitor how many employees are enrolled in each course.</w:t>
      </w:r>
    </w:p>
    <w:p w14:paraId="66071EE0" w14:textId="77777777" w:rsidR="00D33C03" w:rsidRPr="00D33C03" w:rsidRDefault="00000000" w:rsidP="00D33C03">
      <w:r>
        <w:pict w14:anchorId="3B2D5E34">
          <v:rect id="_x0000_i1044" style="width:0;height:1.5pt" o:hralign="center" o:hrstd="t" o:hr="t" fillcolor="#a0a0a0" stroked="f"/>
        </w:pict>
      </w:r>
    </w:p>
    <w:p w14:paraId="3A387747" w14:textId="77777777" w:rsidR="00D33C03" w:rsidRPr="00D33C03" w:rsidRDefault="00D33C03" w:rsidP="00D33C03">
      <w:pPr>
        <w:rPr>
          <w:b/>
          <w:bCs/>
        </w:rPr>
      </w:pPr>
      <w:r w:rsidRPr="00D33C03">
        <w:rPr>
          <w:b/>
          <w:bCs/>
        </w:rPr>
        <w:t>2. Employee Management</w:t>
      </w:r>
    </w:p>
    <w:p w14:paraId="2344BAF5" w14:textId="77777777" w:rsidR="00D33C03" w:rsidRPr="00D33C03" w:rsidRDefault="00D33C03" w:rsidP="00D33C03">
      <w:pPr>
        <w:numPr>
          <w:ilvl w:val="0"/>
          <w:numId w:val="6"/>
        </w:numPr>
      </w:pPr>
      <w:r w:rsidRPr="00D33C03">
        <w:rPr>
          <w:b/>
          <w:bCs/>
        </w:rPr>
        <w:t>Purpose</w:t>
      </w:r>
      <w:r w:rsidRPr="00D33C03">
        <w:t xml:space="preserve">: This module tracks employee </w:t>
      </w:r>
      <w:proofErr w:type="spellStart"/>
      <w:r w:rsidRPr="00D33C03">
        <w:t>enrollment</w:t>
      </w:r>
      <w:proofErr w:type="spellEnd"/>
      <w:r w:rsidRPr="00D33C03">
        <w:t>, progress, and performance in courses.</w:t>
      </w:r>
    </w:p>
    <w:p w14:paraId="1EC50C84" w14:textId="77777777" w:rsidR="00D33C03" w:rsidRPr="00D33C03" w:rsidRDefault="00D33C03" w:rsidP="00D33C03">
      <w:pPr>
        <w:numPr>
          <w:ilvl w:val="0"/>
          <w:numId w:val="6"/>
        </w:numPr>
      </w:pPr>
      <w:r w:rsidRPr="00D33C03">
        <w:rPr>
          <w:b/>
          <w:bCs/>
        </w:rPr>
        <w:t>Features</w:t>
      </w:r>
      <w:r w:rsidRPr="00D33C03">
        <w:t>:</w:t>
      </w:r>
    </w:p>
    <w:p w14:paraId="087DF0AF" w14:textId="77777777" w:rsidR="00D33C03" w:rsidRPr="00D33C03" w:rsidRDefault="00D33C03" w:rsidP="00D33C03">
      <w:pPr>
        <w:numPr>
          <w:ilvl w:val="1"/>
          <w:numId w:val="6"/>
        </w:numPr>
      </w:pPr>
      <w:r w:rsidRPr="00D33C03">
        <w:rPr>
          <w:b/>
          <w:bCs/>
        </w:rPr>
        <w:t>Employee Profiles</w:t>
      </w:r>
      <w:r w:rsidRPr="00D33C03">
        <w:t>: Create and manage employee profiles with details such as name, email, department, and contact information.</w:t>
      </w:r>
    </w:p>
    <w:p w14:paraId="62871D0C" w14:textId="77777777" w:rsidR="00D33C03" w:rsidRPr="00D33C03" w:rsidRDefault="00D33C03" w:rsidP="00D33C03">
      <w:pPr>
        <w:numPr>
          <w:ilvl w:val="1"/>
          <w:numId w:val="6"/>
        </w:numPr>
      </w:pPr>
      <w:proofErr w:type="spellStart"/>
      <w:r w:rsidRPr="00D33C03">
        <w:rPr>
          <w:b/>
          <w:bCs/>
        </w:rPr>
        <w:t>Enrollment</w:t>
      </w:r>
      <w:proofErr w:type="spellEnd"/>
      <w:r w:rsidRPr="00D33C03">
        <w:rPr>
          <w:b/>
          <w:bCs/>
        </w:rPr>
        <w:t xml:space="preserve"> Tracking</w:t>
      </w:r>
      <w:r w:rsidRPr="00D33C03">
        <w:t>: Monitor which courses each employee is enrolled in and their progress.</w:t>
      </w:r>
    </w:p>
    <w:p w14:paraId="74724D64" w14:textId="77777777" w:rsidR="00D33C03" w:rsidRPr="00D33C03" w:rsidRDefault="00D33C03" w:rsidP="00D33C03">
      <w:pPr>
        <w:numPr>
          <w:ilvl w:val="1"/>
          <w:numId w:val="6"/>
        </w:numPr>
      </w:pPr>
      <w:r w:rsidRPr="00D33C03">
        <w:rPr>
          <w:b/>
          <w:bCs/>
        </w:rPr>
        <w:t>Attendance Management</w:t>
      </w:r>
      <w:r w:rsidRPr="00D33C03">
        <w:t>: Track attendance for each course and module.</w:t>
      </w:r>
    </w:p>
    <w:p w14:paraId="600FF514" w14:textId="77777777" w:rsidR="00D33C03" w:rsidRPr="00D33C03" w:rsidRDefault="00D33C03" w:rsidP="00D33C03">
      <w:pPr>
        <w:numPr>
          <w:ilvl w:val="1"/>
          <w:numId w:val="6"/>
        </w:numPr>
      </w:pPr>
      <w:r w:rsidRPr="00D33C03">
        <w:rPr>
          <w:b/>
          <w:bCs/>
        </w:rPr>
        <w:t>Performance Analytics</w:t>
      </w:r>
      <w:r w:rsidRPr="00D33C03">
        <w:t>: Provide insights into employee performance through grades and feedback.</w:t>
      </w:r>
    </w:p>
    <w:p w14:paraId="5F39F4ED" w14:textId="77777777" w:rsidR="00D33C03" w:rsidRPr="00D33C03" w:rsidRDefault="00000000" w:rsidP="00D33C03">
      <w:r>
        <w:pict w14:anchorId="5683C496">
          <v:rect id="_x0000_i1045" style="width:0;height:1.5pt" o:hralign="center" o:hrstd="t" o:hr="t" fillcolor="#a0a0a0" stroked="f"/>
        </w:pict>
      </w:r>
    </w:p>
    <w:p w14:paraId="4D76212E" w14:textId="77777777" w:rsidR="00D33C03" w:rsidRPr="00D33C03" w:rsidRDefault="00D33C03" w:rsidP="00D33C03">
      <w:pPr>
        <w:rPr>
          <w:b/>
          <w:bCs/>
        </w:rPr>
      </w:pPr>
      <w:r w:rsidRPr="00D33C03">
        <w:rPr>
          <w:b/>
          <w:bCs/>
        </w:rPr>
        <w:t>3. Assessment Module</w:t>
      </w:r>
    </w:p>
    <w:p w14:paraId="47E3CFEE" w14:textId="77777777" w:rsidR="00D33C03" w:rsidRPr="00D33C03" w:rsidRDefault="00D33C03" w:rsidP="00D33C03">
      <w:pPr>
        <w:numPr>
          <w:ilvl w:val="0"/>
          <w:numId w:val="7"/>
        </w:numPr>
      </w:pPr>
      <w:r w:rsidRPr="00D33C03">
        <w:rPr>
          <w:b/>
          <w:bCs/>
        </w:rPr>
        <w:t>Purpose</w:t>
      </w:r>
      <w:r w:rsidRPr="00D33C03">
        <w:t>: This module includes quizzes and assessments to evaluate employee performance and understanding of course material.</w:t>
      </w:r>
    </w:p>
    <w:p w14:paraId="09ACBEB9" w14:textId="77777777" w:rsidR="00D33C03" w:rsidRPr="00D33C03" w:rsidRDefault="00D33C03" w:rsidP="00D33C03">
      <w:pPr>
        <w:numPr>
          <w:ilvl w:val="0"/>
          <w:numId w:val="7"/>
        </w:numPr>
      </w:pPr>
      <w:r w:rsidRPr="00D33C03">
        <w:rPr>
          <w:b/>
          <w:bCs/>
        </w:rPr>
        <w:t>Features</w:t>
      </w:r>
      <w:r w:rsidRPr="00D33C03">
        <w:t>:</w:t>
      </w:r>
    </w:p>
    <w:p w14:paraId="431D69D7" w14:textId="77777777" w:rsidR="00D33C03" w:rsidRPr="00D33C03" w:rsidRDefault="00D33C03" w:rsidP="00D33C03">
      <w:pPr>
        <w:numPr>
          <w:ilvl w:val="1"/>
          <w:numId w:val="7"/>
        </w:numPr>
      </w:pPr>
      <w:r w:rsidRPr="00D33C03">
        <w:rPr>
          <w:b/>
          <w:bCs/>
        </w:rPr>
        <w:t>Create Assessments</w:t>
      </w:r>
      <w:r w:rsidRPr="00D33C03">
        <w:t>: Trainers can create quizzes and assessments for specific modules.</w:t>
      </w:r>
    </w:p>
    <w:p w14:paraId="5A724481" w14:textId="77777777" w:rsidR="00D33C03" w:rsidRPr="00D33C03" w:rsidRDefault="00D33C03" w:rsidP="00D33C03">
      <w:pPr>
        <w:numPr>
          <w:ilvl w:val="1"/>
          <w:numId w:val="7"/>
        </w:numPr>
      </w:pPr>
      <w:r w:rsidRPr="00D33C03">
        <w:rPr>
          <w:b/>
          <w:bCs/>
        </w:rPr>
        <w:t>Assign Quizzes</w:t>
      </w:r>
      <w:r w:rsidRPr="00D33C03">
        <w:t>: Admin can assign quizzes to employees based on their enrolled courses.</w:t>
      </w:r>
    </w:p>
    <w:p w14:paraId="6CBAFC2D" w14:textId="77777777" w:rsidR="00D33C03" w:rsidRPr="00D33C03" w:rsidRDefault="00D33C03" w:rsidP="00D33C03">
      <w:pPr>
        <w:numPr>
          <w:ilvl w:val="1"/>
          <w:numId w:val="7"/>
        </w:numPr>
      </w:pPr>
      <w:r w:rsidRPr="00D33C03">
        <w:rPr>
          <w:b/>
          <w:bCs/>
        </w:rPr>
        <w:t>Automatic Grading</w:t>
      </w:r>
      <w:r w:rsidRPr="00D33C03">
        <w:t>: Implement an automated grading system for multiple-choice questions.</w:t>
      </w:r>
    </w:p>
    <w:p w14:paraId="5C693917" w14:textId="77777777" w:rsidR="00D33C03" w:rsidRPr="00D33C03" w:rsidRDefault="00D33C03" w:rsidP="00D33C03">
      <w:pPr>
        <w:numPr>
          <w:ilvl w:val="1"/>
          <w:numId w:val="7"/>
        </w:numPr>
      </w:pPr>
      <w:r w:rsidRPr="00D33C03">
        <w:rPr>
          <w:b/>
          <w:bCs/>
        </w:rPr>
        <w:t>Manual Grading</w:t>
      </w:r>
      <w:r w:rsidRPr="00D33C03">
        <w:t>: Allow trainers to manually grade subjective assessments.</w:t>
      </w:r>
    </w:p>
    <w:p w14:paraId="4BC0132D" w14:textId="77777777" w:rsidR="00D33C03" w:rsidRPr="00D33C03" w:rsidRDefault="00D33C03" w:rsidP="00D33C03">
      <w:pPr>
        <w:numPr>
          <w:ilvl w:val="1"/>
          <w:numId w:val="7"/>
        </w:numPr>
      </w:pPr>
      <w:r w:rsidRPr="00D33C03">
        <w:rPr>
          <w:b/>
          <w:bCs/>
        </w:rPr>
        <w:t>Feedback</w:t>
      </w:r>
      <w:r w:rsidRPr="00D33C03">
        <w:t>: Provide immediate feedback to employees after quiz submissions.</w:t>
      </w:r>
    </w:p>
    <w:p w14:paraId="22AC8DCD" w14:textId="77777777" w:rsidR="00D33C03" w:rsidRPr="00D33C03" w:rsidRDefault="00000000" w:rsidP="00D33C03">
      <w:r>
        <w:pict w14:anchorId="18198437">
          <v:rect id="_x0000_i1046" style="width:0;height:1.5pt" o:hralign="center" o:hrstd="t" o:hr="t" fillcolor="#a0a0a0" stroked="f"/>
        </w:pict>
      </w:r>
    </w:p>
    <w:p w14:paraId="50C8ACE4" w14:textId="77777777" w:rsidR="00D33C03" w:rsidRPr="00D33C03" w:rsidRDefault="00D33C03" w:rsidP="00D33C03">
      <w:pPr>
        <w:rPr>
          <w:b/>
          <w:bCs/>
        </w:rPr>
      </w:pPr>
      <w:r w:rsidRPr="00D33C03">
        <w:rPr>
          <w:b/>
          <w:bCs/>
        </w:rPr>
        <w:t>4. Certification</w:t>
      </w:r>
    </w:p>
    <w:p w14:paraId="3D9D823E" w14:textId="77777777" w:rsidR="00D33C03" w:rsidRPr="00D33C03" w:rsidRDefault="00D33C03" w:rsidP="00D33C03">
      <w:pPr>
        <w:numPr>
          <w:ilvl w:val="0"/>
          <w:numId w:val="8"/>
        </w:numPr>
      </w:pPr>
      <w:r w:rsidRPr="00D33C03">
        <w:rPr>
          <w:b/>
          <w:bCs/>
        </w:rPr>
        <w:lastRenderedPageBreak/>
        <w:t>Purpose</w:t>
      </w:r>
      <w:r w:rsidRPr="00D33C03">
        <w:t>: This module generates certifications for employees who successfully complete courses.</w:t>
      </w:r>
    </w:p>
    <w:p w14:paraId="5E9A4F13" w14:textId="77777777" w:rsidR="00D33C03" w:rsidRPr="00D33C03" w:rsidRDefault="00D33C03" w:rsidP="00D33C03">
      <w:pPr>
        <w:numPr>
          <w:ilvl w:val="0"/>
          <w:numId w:val="8"/>
        </w:numPr>
      </w:pPr>
      <w:r w:rsidRPr="00D33C03">
        <w:rPr>
          <w:b/>
          <w:bCs/>
        </w:rPr>
        <w:t>Features</w:t>
      </w:r>
      <w:r w:rsidRPr="00D33C03">
        <w:t>:</w:t>
      </w:r>
    </w:p>
    <w:p w14:paraId="60D881D6" w14:textId="77777777" w:rsidR="00D33C03" w:rsidRPr="00D33C03" w:rsidRDefault="00D33C03" w:rsidP="00D33C03">
      <w:pPr>
        <w:numPr>
          <w:ilvl w:val="1"/>
          <w:numId w:val="8"/>
        </w:numPr>
      </w:pPr>
      <w:r w:rsidRPr="00D33C03">
        <w:rPr>
          <w:b/>
          <w:bCs/>
        </w:rPr>
        <w:t>Certificate Creation</w:t>
      </w:r>
      <w:r w:rsidRPr="00D33C03">
        <w:t>: Generate customizable certificates based on course completion.</w:t>
      </w:r>
    </w:p>
    <w:p w14:paraId="6CF9EB32" w14:textId="77777777" w:rsidR="00D33C03" w:rsidRPr="00D33C03" w:rsidRDefault="00D33C03" w:rsidP="00D33C03">
      <w:pPr>
        <w:numPr>
          <w:ilvl w:val="1"/>
          <w:numId w:val="8"/>
        </w:numPr>
      </w:pPr>
      <w:r w:rsidRPr="00D33C03">
        <w:rPr>
          <w:b/>
          <w:bCs/>
        </w:rPr>
        <w:t>Track Certification Status</w:t>
      </w:r>
      <w:r w:rsidRPr="00D33C03">
        <w:t>: Monitor which employees have received certifications and for which courses.</w:t>
      </w:r>
    </w:p>
    <w:p w14:paraId="4AC0D20D" w14:textId="77777777" w:rsidR="00D33C03" w:rsidRPr="00D33C03" w:rsidRDefault="00D33C03" w:rsidP="00D33C03">
      <w:pPr>
        <w:numPr>
          <w:ilvl w:val="1"/>
          <w:numId w:val="8"/>
        </w:numPr>
      </w:pPr>
      <w:r w:rsidRPr="00D33C03">
        <w:rPr>
          <w:b/>
          <w:bCs/>
        </w:rPr>
        <w:t>Re-certification Management</w:t>
      </w:r>
      <w:r w:rsidRPr="00D33C03">
        <w:t>: Set reminders for courses that require re-certification after a specified period.</w:t>
      </w:r>
    </w:p>
    <w:p w14:paraId="62472459" w14:textId="77777777" w:rsidR="00D33C03" w:rsidRPr="00D33C03" w:rsidRDefault="00000000" w:rsidP="00D33C03">
      <w:r>
        <w:pict w14:anchorId="25F1DDAA">
          <v:rect id="_x0000_i1047" style="width:0;height:1.5pt" o:hralign="center" o:hrstd="t" o:hr="t" fillcolor="#a0a0a0" stroked="f"/>
        </w:pict>
      </w:r>
    </w:p>
    <w:p w14:paraId="5E4A4C30" w14:textId="77777777" w:rsidR="00D33C03" w:rsidRPr="00D33C03" w:rsidRDefault="00D33C03" w:rsidP="00D33C03">
      <w:pPr>
        <w:rPr>
          <w:b/>
          <w:bCs/>
        </w:rPr>
      </w:pPr>
      <w:r w:rsidRPr="00D33C03">
        <w:rPr>
          <w:b/>
          <w:bCs/>
        </w:rPr>
        <w:t>5. Attendance Tracking</w:t>
      </w:r>
    </w:p>
    <w:p w14:paraId="6359AFD1" w14:textId="77777777" w:rsidR="00D33C03" w:rsidRPr="00D33C03" w:rsidRDefault="00D33C03" w:rsidP="00D33C03">
      <w:pPr>
        <w:numPr>
          <w:ilvl w:val="0"/>
          <w:numId w:val="9"/>
        </w:numPr>
      </w:pPr>
      <w:r w:rsidRPr="00D33C03">
        <w:rPr>
          <w:b/>
          <w:bCs/>
        </w:rPr>
        <w:t>Purpose</w:t>
      </w:r>
      <w:r w:rsidRPr="00D33C03">
        <w:t>: This module monitors attendance for training sessions and tracks employee participation.</w:t>
      </w:r>
    </w:p>
    <w:p w14:paraId="02BAD1BA" w14:textId="77777777" w:rsidR="00D33C03" w:rsidRPr="00D33C03" w:rsidRDefault="00D33C03" w:rsidP="00D33C03">
      <w:pPr>
        <w:numPr>
          <w:ilvl w:val="0"/>
          <w:numId w:val="9"/>
        </w:numPr>
      </w:pPr>
      <w:r w:rsidRPr="00D33C03">
        <w:rPr>
          <w:b/>
          <w:bCs/>
        </w:rPr>
        <w:t>Features</w:t>
      </w:r>
      <w:r w:rsidRPr="00D33C03">
        <w:t>:</w:t>
      </w:r>
    </w:p>
    <w:p w14:paraId="540C7628" w14:textId="77777777" w:rsidR="00D33C03" w:rsidRPr="00D33C03" w:rsidRDefault="00D33C03" w:rsidP="00D33C03">
      <w:pPr>
        <w:numPr>
          <w:ilvl w:val="1"/>
          <w:numId w:val="9"/>
        </w:numPr>
      </w:pPr>
      <w:r w:rsidRPr="00D33C03">
        <w:rPr>
          <w:b/>
          <w:bCs/>
        </w:rPr>
        <w:t>Attendance Record</w:t>
      </w:r>
      <w:r w:rsidRPr="00D33C03">
        <w:t>: Capture attendance during live sessions or training modules.</w:t>
      </w:r>
    </w:p>
    <w:p w14:paraId="7D1DAF1A" w14:textId="77777777" w:rsidR="00D33C03" w:rsidRPr="00D33C03" w:rsidRDefault="00D33C03" w:rsidP="00D33C03">
      <w:pPr>
        <w:numPr>
          <w:ilvl w:val="1"/>
          <w:numId w:val="9"/>
        </w:numPr>
      </w:pPr>
      <w:r w:rsidRPr="00D33C03">
        <w:rPr>
          <w:b/>
          <w:bCs/>
        </w:rPr>
        <w:t>Reporting</w:t>
      </w:r>
      <w:r w:rsidRPr="00D33C03">
        <w:t>: Generate attendance reports for each course/module and for individual employees.</w:t>
      </w:r>
    </w:p>
    <w:p w14:paraId="76D36FBA" w14:textId="77777777" w:rsidR="00D33C03" w:rsidRPr="00D33C03" w:rsidRDefault="00D33C03" w:rsidP="00D33C03">
      <w:pPr>
        <w:numPr>
          <w:ilvl w:val="1"/>
          <w:numId w:val="9"/>
        </w:numPr>
      </w:pPr>
      <w:r w:rsidRPr="00D33C03">
        <w:rPr>
          <w:b/>
          <w:bCs/>
        </w:rPr>
        <w:t>Notification</w:t>
      </w:r>
      <w:r w:rsidRPr="00D33C03">
        <w:t>: Send notifications to employees about upcoming sessions and attendance requirements.</w:t>
      </w:r>
    </w:p>
    <w:p w14:paraId="2872395E" w14:textId="77777777" w:rsidR="00D33C03" w:rsidRPr="00D33C03" w:rsidRDefault="00000000" w:rsidP="00D33C03">
      <w:r>
        <w:pict w14:anchorId="4AD198A0">
          <v:rect id="_x0000_i1048" style="width:0;height:1.5pt" o:hralign="center" o:hrstd="t" o:hr="t" fillcolor="#a0a0a0" stroked="f"/>
        </w:pict>
      </w:r>
    </w:p>
    <w:p w14:paraId="410F9C4C" w14:textId="77777777" w:rsidR="00D33C03" w:rsidRPr="00D33C03" w:rsidRDefault="00D33C03" w:rsidP="00D33C03">
      <w:pPr>
        <w:rPr>
          <w:b/>
          <w:bCs/>
        </w:rPr>
      </w:pPr>
      <w:r w:rsidRPr="00D33C03">
        <w:rPr>
          <w:b/>
          <w:bCs/>
        </w:rPr>
        <w:t>6. Feedback and Reporting</w:t>
      </w:r>
    </w:p>
    <w:p w14:paraId="0EEBDE96" w14:textId="77777777" w:rsidR="00D33C03" w:rsidRPr="00D33C03" w:rsidRDefault="00D33C03" w:rsidP="00D33C03">
      <w:pPr>
        <w:numPr>
          <w:ilvl w:val="0"/>
          <w:numId w:val="10"/>
        </w:numPr>
      </w:pPr>
      <w:r w:rsidRPr="00D33C03">
        <w:rPr>
          <w:b/>
          <w:bCs/>
        </w:rPr>
        <w:t>Purpose</w:t>
      </w:r>
      <w:r w:rsidRPr="00D33C03">
        <w:t>: Collect feedback on courses and generate performance reports for employees and trainers.</w:t>
      </w:r>
    </w:p>
    <w:p w14:paraId="09C6E534" w14:textId="77777777" w:rsidR="00D33C03" w:rsidRPr="00D33C03" w:rsidRDefault="00D33C03" w:rsidP="00D33C03">
      <w:pPr>
        <w:numPr>
          <w:ilvl w:val="0"/>
          <w:numId w:val="10"/>
        </w:numPr>
      </w:pPr>
      <w:r w:rsidRPr="00D33C03">
        <w:rPr>
          <w:b/>
          <w:bCs/>
        </w:rPr>
        <w:t>Features</w:t>
      </w:r>
      <w:r w:rsidRPr="00D33C03">
        <w:t>:</w:t>
      </w:r>
    </w:p>
    <w:p w14:paraId="2E53C506" w14:textId="77777777" w:rsidR="00D33C03" w:rsidRPr="00D33C03" w:rsidRDefault="00D33C03" w:rsidP="00D33C03">
      <w:pPr>
        <w:numPr>
          <w:ilvl w:val="1"/>
          <w:numId w:val="10"/>
        </w:numPr>
      </w:pPr>
      <w:r w:rsidRPr="00D33C03">
        <w:rPr>
          <w:b/>
          <w:bCs/>
        </w:rPr>
        <w:t>Course Feedback</w:t>
      </w:r>
      <w:r w:rsidRPr="00D33C03">
        <w:t>: Allow employees to submit feedback on course content, delivery, and overall experience.</w:t>
      </w:r>
    </w:p>
    <w:p w14:paraId="5EBA3572" w14:textId="77777777" w:rsidR="00D33C03" w:rsidRPr="00D33C03" w:rsidRDefault="00D33C03" w:rsidP="00D33C03">
      <w:pPr>
        <w:numPr>
          <w:ilvl w:val="1"/>
          <w:numId w:val="10"/>
        </w:numPr>
      </w:pPr>
      <w:r w:rsidRPr="00D33C03">
        <w:rPr>
          <w:b/>
          <w:bCs/>
        </w:rPr>
        <w:t>Trainer Feedback</w:t>
      </w:r>
      <w:r w:rsidRPr="00D33C03">
        <w:t>: Enable employees to evaluate trainers and their effectiveness.</w:t>
      </w:r>
    </w:p>
    <w:p w14:paraId="28A12E15" w14:textId="77777777" w:rsidR="00D33C03" w:rsidRPr="00D33C03" w:rsidRDefault="00D33C03" w:rsidP="00D33C03">
      <w:pPr>
        <w:numPr>
          <w:ilvl w:val="1"/>
          <w:numId w:val="10"/>
        </w:numPr>
      </w:pPr>
      <w:r w:rsidRPr="00D33C03">
        <w:rPr>
          <w:b/>
          <w:bCs/>
        </w:rPr>
        <w:t>Performance Reports</w:t>
      </w:r>
      <w:r w:rsidRPr="00D33C03">
        <w:t>: Generate detailed reports on employee performance, course effectiveness, and trainer evaluations.</w:t>
      </w:r>
    </w:p>
    <w:p w14:paraId="4A71A309" w14:textId="77777777" w:rsidR="00D33C03" w:rsidRPr="00D33C03" w:rsidRDefault="00D33C03" w:rsidP="00D33C03">
      <w:pPr>
        <w:numPr>
          <w:ilvl w:val="1"/>
          <w:numId w:val="10"/>
        </w:numPr>
      </w:pPr>
      <w:r w:rsidRPr="00D33C03">
        <w:rPr>
          <w:b/>
          <w:bCs/>
        </w:rPr>
        <w:t>Data Analysis</w:t>
      </w:r>
      <w:r w:rsidRPr="00D33C03">
        <w:t xml:space="preserve">: </w:t>
      </w:r>
      <w:proofErr w:type="spellStart"/>
      <w:r w:rsidRPr="00D33C03">
        <w:t>Analyze</w:t>
      </w:r>
      <w:proofErr w:type="spellEnd"/>
      <w:r w:rsidRPr="00D33C03">
        <w:t xml:space="preserve"> feedback data to improve course offerings and training methods.</w:t>
      </w:r>
    </w:p>
    <w:p w14:paraId="04886E15" w14:textId="77777777" w:rsidR="00D33C03" w:rsidRPr="00D33C03" w:rsidRDefault="00000000" w:rsidP="00D33C03">
      <w:r>
        <w:pict w14:anchorId="65D9121B">
          <v:rect id="_x0000_i1049" style="width:0;height:1.5pt" o:hralign="center" o:hrstd="t" o:hr="t" fillcolor="#a0a0a0" stroked="f"/>
        </w:pict>
      </w:r>
    </w:p>
    <w:p w14:paraId="00F3DEFE" w14:textId="77777777" w:rsidR="00D33C03" w:rsidRPr="00D33C03" w:rsidRDefault="00D33C03" w:rsidP="00D33C03">
      <w:pPr>
        <w:rPr>
          <w:b/>
          <w:bCs/>
        </w:rPr>
      </w:pPr>
      <w:r w:rsidRPr="00D33C03">
        <w:rPr>
          <w:b/>
          <w:bCs/>
        </w:rPr>
        <w:t>7. Trainer Management</w:t>
      </w:r>
    </w:p>
    <w:p w14:paraId="26BE7511" w14:textId="77777777" w:rsidR="00D33C03" w:rsidRPr="00D33C03" w:rsidRDefault="00D33C03" w:rsidP="00D33C03">
      <w:pPr>
        <w:numPr>
          <w:ilvl w:val="0"/>
          <w:numId w:val="11"/>
        </w:numPr>
      </w:pPr>
      <w:r w:rsidRPr="00D33C03">
        <w:rPr>
          <w:b/>
          <w:bCs/>
        </w:rPr>
        <w:t>Purpose</w:t>
      </w:r>
      <w:r w:rsidRPr="00D33C03">
        <w:t>: This module tracks trainer schedules, qualifications, and feedback.</w:t>
      </w:r>
    </w:p>
    <w:p w14:paraId="739DC8E4" w14:textId="77777777" w:rsidR="00D33C03" w:rsidRPr="00D33C03" w:rsidRDefault="00D33C03" w:rsidP="00D33C03">
      <w:pPr>
        <w:numPr>
          <w:ilvl w:val="0"/>
          <w:numId w:val="11"/>
        </w:numPr>
      </w:pPr>
      <w:r w:rsidRPr="00D33C03">
        <w:rPr>
          <w:b/>
          <w:bCs/>
        </w:rPr>
        <w:t>Features</w:t>
      </w:r>
      <w:r w:rsidRPr="00D33C03">
        <w:t>:</w:t>
      </w:r>
    </w:p>
    <w:p w14:paraId="0730D59F" w14:textId="77777777" w:rsidR="00D33C03" w:rsidRPr="00D33C03" w:rsidRDefault="00D33C03" w:rsidP="00D33C03">
      <w:pPr>
        <w:numPr>
          <w:ilvl w:val="1"/>
          <w:numId w:val="11"/>
        </w:numPr>
      </w:pPr>
      <w:r w:rsidRPr="00D33C03">
        <w:rPr>
          <w:b/>
          <w:bCs/>
        </w:rPr>
        <w:t>Trainer Profiles</w:t>
      </w:r>
      <w:r w:rsidRPr="00D33C03">
        <w:t>: Create and manage trainer profiles with qualifications, expertise, and availability.</w:t>
      </w:r>
    </w:p>
    <w:p w14:paraId="777FD727" w14:textId="77777777" w:rsidR="00D33C03" w:rsidRPr="00D33C03" w:rsidRDefault="00D33C03" w:rsidP="00D33C03">
      <w:pPr>
        <w:numPr>
          <w:ilvl w:val="1"/>
          <w:numId w:val="11"/>
        </w:numPr>
      </w:pPr>
      <w:r w:rsidRPr="00D33C03">
        <w:rPr>
          <w:b/>
          <w:bCs/>
        </w:rPr>
        <w:t>Schedule Management</w:t>
      </w:r>
      <w:r w:rsidRPr="00D33C03">
        <w:t>: Allow trainers to manage their schedules and availability for training sessions.</w:t>
      </w:r>
    </w:p>
    <w:p w14:paraId="7E6DDB51" w14:textId="77777777" w:rsidR="00D33C03" w:rsidRPr="00D33C03" w:rsidRDefault="00D33C03" w:rsidP="00D33C03">
      <w:pPr>
        <w:numPr>
          <w:ilvl w:val="1"/>
          <w:numId w:val="11"/>
        </w:numPr>
      </w:pPr>
      <w:r w:rsidRPr="00D33C03">
        <w:rPr>
          <w:b/>
          <w:bCs/>
        </w:rPr>
        <w:t>Feedback Collection</w:t>
      </w:r>
      <w:r w:rsidRPr="00D33C03">
        <w:t>: Gather feedback from employees regarding trainers’ performance.</w:t>
      </w:r>
    </w:p>
    <w:p w14:paraId="57839ED9" w14:textId="77777777" w:rsidR="00D33C03" w:rsidRPr="00D33C03" w:rsidRDefault="00D33C03" w:rsidP="00D33C03">
      <w:pPr>
        <w:numPr>
          <w:ilvl w:val="1"/>
          <w:numId w:val="11"/>
        </w:numPr>
      </w:pPr>
      <w:r w:rsidRPr="00D33C03">
        <w:rPr>
          <w:b/>
          <w:bCs/>
        </w:rPr>
        <w:t>Training History</w:t>
      </w:r>
      <w:r w:rsidRPr="00D33C03">
        <w:t>: Track which courses each trainer has delivered and the associated employee feedback.</w:t>
      </w:r>
    </w:p>
    <w:p w14:paraId="6F71BE60" w14:textId="77777777" w:rsidR="00D33C03" w:rsidRPr="00D33C03" w:rsidRDefault="00000000" w:rsidP="00D33C03">
      <w:r>
        <w:pict w14:anchorId="539889CC">
          <v:rect id="_x0000_i1050" style="width:0;height:1.5pt" o:hralign="center" o:hrstd="t" o:hr="t" fillcolor="#a0a0a0" stroked="f"/>
        </w:pict>
      </w:r>
    </w:p>
    <w:p w14:paraId="79A15704" w14:textId="77777777" w:rsidR="00D33C03" w:rsidRPr="00D33C03" w:rsidRDefault="00D33C03" w:rsidP="00D33C03">
      <w:pPr>
        <w:rPr>
          <w:b/>
          <w:bCs/>
        </w:rPr>
      </w:pPr>
      <w:r w:rsidRPr="00D33C03">
        <w:rPr>
          <w:b/>
          <w:bCs/>
        </w:rPr>
        <w:lastRenderedPageBreak/>
        <w:t>Additional Considerations</w:t>
      </w:r>
    </w:p>
    <w:p w14:paraId="3D943541" w14:textId="77777777" w:rsidR="00D33C03" w:rsidRPr="00D33C03" w:rsidRDefault="00D33C03" w:rsidP="00D33C03">
      <w:pPr>
        <w:numPr>
          <w:ilvl w:val="0"/>
          <w:numId w:val="12"/>
        </w:numPr>
      </w:pPr>
      <w:r w:rsidRPr="00D33C03">
        <w:rPr>
          <w:b/>
          <w:bCs/>
        </w:rPr>
        <w:t>User Interface</w:t>
      </w:r>
      <w:r w:rsidRPr="00D33C03">
        <w:t>: Each module should have an intuitive user interface to facilitate ease of use for administrators, trainers, and employees.</w:t>
      </w:r>
    </w:p>
    <w:p w14:paraId="79CBE1BD" w14:textId="77777777" w:rsidR="00D33C03" w:rsidRPr="00D33C03" w:rsidRDefault="00D33C03" w:rsidP="00D33C03">
      <w:pPr>
        <w:numPr>
          <w:ilvl w:val="0"/>
          <w:numId w:val="12"/>
        </w:numPr>
      </w:pPr>
      <w:r w:rsidRPr="00D33C03">
        <w:rPr>
          <w:b/>
          <w:bCs/>
        </w:rPr>
        <w:t>Integration</w:t>
      </w:r>
      <w:r w:rsidRPr="00D33C03">
        <w:t>: Ensure seamless integration between modules for efficient data flow and reporting.</w:t>
      </w:r>
    </w:p>
    <w:p w14:paraId="1DA01BC7" w14:textId="77777777" w:rsidR="00D33C03" w:rsidRPr="00D33C03" w:rsidRDefault="00D33C03" w:rsidP="00D33C03">
      <w:pPr>
        <w:numPr>
          <w:ilvl w:val="0"/>
          <w:numId w:val="12"/>
        </w:numPr>
      </w:pPr>
      <w:r w:rsidRPr="00D33C03">
        <w:rPr>
          <w:b/>
          <w:bCs/>
        </w:rPr>
        <w:t>Security</w:t>
      </w:r>
      <w:r w:rsidRPr="00D33C03">
        <w:t>: Implement security measures to protect sensitive employee data and ensure access control based on user roles (Admin, Trainer, Employee).</w:t>
      </w:r>
    </w:p>
    <w:p w14:paraId="22566E8C" w14:textId="77777777" w:rsidR="00D33C03" w:rsidRPr="00D33C03" w:rsidRDefault="00D33C03" w:rsidP="00D33C03">
      <w:pPr>
        <w:numPr>
          <w:ilvl w:val="0"/>
          <w:numId w:val="12"/>
        </w:numPr>
      </w:pPr>
      <w:r w:rsidRPr="00D33C03">
        <w:rPr>
          <w:b/>
          <w:bCs/>
        </w:rPr>
        <w:t>Notifications</w:t>
      </w:r>
      <w:r w:rsidRPr="00D33C03">
        <w:t xml:space="preserve">: Include a notification system to alert employees about course updates, new </w:t>
      </w:r>
      <w:proofErr w:type="spellStart"/>
      <w:r w:rsidRPr="00D33C03">
        <w:t>enrollments</w:t>
      </w:r>
      <w:proofErr w:type="spellEnd"/>
      <w:r w:rsidRPr="00D33C03">
        <w:t>, deadlines for assessments, and other important announcements.</w:t>
      </w:r>
    </w:p>
    <w:p w14:paraId="42051C70" w14:textId="77777777" w:rsidR="00072402" w:rsidRDefault="00072402"/>
    <w:p w14:paraId="5920C310" w14:textId="77777777" w:rsidR="00072402" w:rsidRDefault="00072402">
      <w:r>
        <w:br w:type="page"/>
      </w:r>
    </w:p>
    <w:p w14:paraId="5C4EC4E5" w14:textId="77777777" w:rsidR="00D33C03" w:rsidRPr="00D33C03" w:rsidRDefault="00D33C03" w:rsidP="00D33C03">
      <w:pPr>
        <w:rPr>
          <w:b/>
          <w:bCs/>
          <w:color w:val="FF0000"/>
          <w:sz w:val="96"/>
          <w:szCs w:val="96"/>
        </w:rPr>
      </w:pPr>
      <w:r w:rsidRPr="00D33C03">
        <w:rPr>
          <w:b/>
          <w:bCs/>
          <w:color w:val="FF0000"/>
          <w:sz w:val="96"/>
          <w:szCs w:val="96"/>
        </w:rPr>
        <w:lastRenderedPageBreak/>
        <w:t>Detailed Workflow</w:t>
      </w:r>
    </w:p>
    <w:p w14:paraId="54E46386" w14:textId="77777777" w:rsidR="00D33C03" w:rsidRPr="00D33C03" w:rsidRDefault="00000000" w:rsidP="00D33C03">
      <w:r>
        <w:pict w14:anchorId="7DA43CCF">
          <v:rect id="_x0000_i1051" style="width:0;height:1.5pt" o:hralign="center" o:hrstd="t" o:hr="t" fillcolor="#a0a0a0" stroked="f"/>
        </w:pict>
      </w:r>
    </w:p>
    <w:p w14:paraId="58CAFFD1" w14:textId="77777777" w:rsidR="00D33C03" w:rsidRPr="00D33C03" w:rsidRDefault="00D33C03" w:rsidP="00D33C03">
      <w:pPr>
        <w:rPr>
          <w:b/>
          <w:bCs/>
        </w:rPr>
      </w:pPr>
      <w:r w:rsidRPr="00D33C03">
        <w:rPr>
          <w:b/>
          <w:bCs/>
        </w:rPr>
        <w:t>1. Course Management Workflow</w:t>
      </w:r>
    </w:p>
    <w:p w14:paraId="7EC4E397" w14:textId="77777777" w:rsidR="00D33C03" w:rsidRPr="00D33C03" w:rsidRDefault="00D33C03" w:rsidP="00D33C03">
      <w:pPr>
        <w:numPr>
          <w:ilvl w:val="0"/>
          <w:numId w:val="13"/>
        </w:numPr>
      </w:pPr>
      <w:r w:rsidRPr="00D33C03">
        <w:rPr>
          <w:b/>
          <w:bCs/>
        </w:rPr>
        <w:t>Admin Login</w:t>
      </w:r>
      <w:r w:rsidRPr="00D33C03">
        <w:t>:</w:t>
      </w:r>
    </w:p>
    <w:p w14:paraId="625C22EC" w14:textId="77777777" w:rsidR="00D33C03" w:rsidRPr="00D33C03" w:rsidRDefault="00D33C03" w:rsidP="00D33C03">
      <w:pPr>
        <w:numPr>
          <w:ilvl w:val="1"/>
          <w:numId w:val="13"/>
        </w:numPr>
      </w:pPr>
      <w:r w:rsidRPr="00D33C03">
        <w:t>Admin logs into the system.</w:t>
      </w:r>
    </w:p>
    <w:p w14:paraId="03B4965F" w14:textId="77777777" w:rsidR="00D33C03" w:rsidRPr="00D33C03" w:rsidRDefault="00D33C03" w:rsidP="00D33C03">
      <w:pPr>
        <w:numPr>
          <w:ilvl w:val="0"/>
          <w:numId w:val="13"/>
        </w:numPr>
      </w:pPr>
      <w:r w:rsidRPr="00D33C03">
        <w:rPr>
          <w:b/>
          <w:bCs/>
        </w:rPr>
        <w:t>Create Course</w:t>
      </w:r>
      <w:r w:rsidRPr="00D33C03">
        <w:t>:</w:t>
      </w:r>
    </w:p>
    <w:p w14:paraId="41F97DCC" w14:textId="77777777" w:rsidR="00D33C03" w:rsidRPr="00D33C03" w:rsidRDefault="00D33C03" w:rsidP="00D33C03">
      <w:pPr>
        <w:numPr>
          <w:ilvl w:val="1"/>
          <w:numId w:val="13"/>
        </w:numPr>
      </w:pPr>
      <w:r w:rsidRPr="00D33C03">
        <w:t>Admin navigates to the Course Management module.</w:t>
      </w:r>
    </w:p>
    <w:p w14:paraId="1B5BD94C" w14:textId="77777777" w:rsidR="00D33C03" w:rsidRPr="00D33C03" w:rsidRDefault="00D33C03" w:rsidP="00D33C03">
      <w:pPr>
        <w:numPr>
          <w:ilvl w:val="1"/>
          <w:numId w:val="13"/>
        </w:numPr>
      </w:pPr>
      <w:r w:rsidRPr="00D33C03">
        <w:t>Admin inputs course details (title, description, duration, prerequisites).</w:t>
      </w:r>
    </w:p>
    <w:p w14:paraId="2DABF873" w14:textId="77777777" w:rsidR="00D33C03" w:rsidRPr="00D33C03" w:rsidRDefault="00D33C03" w:rsidP="00D33C03">
      <w:pPr>
        <w:numPr>
          <w:ilvl w:val="1"/>
          <w:numId w:val="13"/>
        </w:numPr>
      </w:pPr>
      <w:r w:rsidRPr="00D33C03">
        <w:t>Admin assigns a trainer to the course.</w:t>
      </w:r>
    </w:p>
    <w:p w14:paraId="39672453" w14:textId="77777777" w:rsidR="00D33C03" w:rsidRPr="00D33C03" w:rsidRDefault="00D33C03" w:rsidP="00D33C03">
      <w:pPr>
        <w:numPr>
          <w:ilvl w:val="1"/>
          <w:numId w:val="13"/>
        </w:numPr>
      </w:pPr>
      <w:r w:rsidRPr="00D33C03">
        <w:t xml:space="preserve">Admin saves the course, and the system generates a unique </w:t>
      </w:r>
      <w:proofErr w:type="spellStart"/>
      <w:r w:rsidRPr="00D33C03">
        <w:t>CourseID</w:t>
      </w:r>
      <w:proofErr w:type="spellEnd"/>
      <w:r w:rsidRPr="00D33C03">
        <w:t>.</w:t>
      </w:r>
    </w:p>
    <w:p w14:paraId="44E9681B" w14:textId="77777777" w:rsidR="00D33C03" w:rsidRPr="00D33C03" w:rsidRDefault="00D33C03" w:rsidP="00D33C03">
      <w:pPr>
        <w:numPr>
          <w:ilvl w:val="0"/>
          <w:numId w:val="13"/>
        </w:numPr>
      </w:pPr>
      <w:r w:rsidRPr="00D33C03">
        <w:rPr>
          <w:b/>
          <w:bCs/>
        </w:rPr>
        <w:t>Manage Modules</w:t>
      </w:r>
      <w:r w:rsidRPr="00D33C03">
        <w:t>:</w:t>
      </w:r>
    </w:p>
    <w:p w14:paraId="494BB97C" w14:textId="77777777" w:rsidR="00D33C03" w:rsidRPr="00D33C03" w:rsidRDefault="00D33C03" w:rsidP="00D33C03">
      <w:pPr>
        <w:numPr>
          <w:ilvl w:val="1"/>
          <w:numId w:val="13"/>
        </w:numPr>
      </w:pPr>
      <w:r w:rsidRPr="00D33C03">
        <w:t>Admin selects the course to manage modules.</w:t>
      </w:r>
    </w:p>
    <w:p w14:paraId="7917B68A" w14:textId="77777777" w:rsidR="00D33C03" w:rsidRPr="00D33C03" w:rsidRDefault="00D33C03" w:rsidP="00D33C03">
      <w:pPr>
        <w:numPr>
          <w:ilvl w:val="1"/>
          <w:numId w:val="13"/>
        </w:numPr>
      </w:pPr>
      <w:r w:rsidRPr="00D33C03">
        <w:t>Admin adds, edits, or removes modules associated with the course.</w:t>
      </w:r>
    </w:p>
    <w:p w14:paraId="1DC2CCF0" w14:textId="77777777" w:rsidR="00D33C03" w:rsidRPr="00D33C03" w:rsidRDefault="00D33C03" w:rsidP="00D33C03">
      <w:pPr>
        <w:numPr>
          <w:ilvl w:val="1"/>
          <w:numId w:val="13"/>
        </w:numPr>
      </w:pPr>
      <w:r w:rsidRPr="00D33C03">
        <w:t xml:space="preserve">Each module is linked to the course via </w:t>
      </w:r>
      <w:proofErr w:type="spellStart"/>
      <w:r w:rsidRPr="00D33C03">
        <w:t>CourseID</w:t>
      </w:r>
      <w:proofErr w:type="spellEnd"/>
      <w:r w:rsidRPr="00D33C03">
        <w:t>.</w:t>
      </w:r>
    </w:p>
    <w:p w14:paraId="553CCFF4" w14:textId="77777777" w:rsidR="00D33C03" w:rsidRPr="00D33C03" w:rsidRDefault="00D33C03" w:rsidP="00D33C03">
      <w:pPr>
        <w:numPr>
          <w:ilvl w:val="0"/>
          <w:numId w:val="13"/>
        </w:numPr>
      </w:pPr>
      <w:r w:rsidRPr="00D33C03">
        <w:rPr>
          <w:b/>
          <w:bCs/>
        </w:rPr>
        <w:t>Course Visibility</w:t>
      </w:r>
      <w:r w:rsidRPr="00D33C03">
        <w:t>:</w:t>
      </w:r>
    </w:p>
    <w:p w14:paraId="1902A965" w14:textId="77777777" w:rsidR="00D33C03" w:rsidRPr="00D33C03" w:rsidRDefault="00D33C03" w:rsidP="00D33C03">
      <w:pPr>
        <w:numPr>
          <w:ilvl w:val="1"/>
          <w:numId w:val="13"/>
        </w:numPr>
      </w:pPr>
      <w:r w:rsidRPr="00D33C03">
        <w:t>Admin can activate or deactivate the course.</w:t>
      </w:r>
    </w:p>
    <w:p w14:paraId="162954CC" w14:textId="77777777" w:rsidR="00D33C03" w:rsidRPr="00D33C03" w:rsidRDefault="00D33C03" w:rsidP="00D33C03">
      <w:pPr>
        <w:numPr>
          <w:ilvl w:val="1"/>
          <w:numId w:val="13"/>
        </w:numPr>
      </w:pPr>
      <w:r w:rsidRPr="00D33C03">
        <w:t>The system updates the course status accordingly.</w:t>
      </w:r>
    </w:p>
    <w:p w14:paraId="4AA6C610" w14:textId="77777777" w:rsidR="00D33C03" w:rsidRPr="00D33C03" w:rsidRDefault="00D33C03" w:rsidP="00D33C03">
      <w:pPr>
        <w:numPr>
          <w:ilvl w:val="0"/>
          <w:numId w:val="13"/>
        </w:numPr>
      </w:pPr>
      <w:r w:rsidRPr="00D33C03">
        <w:rPr>
          <w:b/>
          <w:bCs/>
        </w:rPr>
        <w:t xml:space="preserve">Track </w:t>
      </w:r>
      <w:proofErr w:type="spellStart"/>
      <w:r w:rsidRPr="00D33C03">
        <w:rPr>
          <w:b/>
          <w:bCs/>
        </w:rPr>
        <w:t>Enrollment</w:t>
      </w:r>
      <w:proofErr w:type="spellEnd"/>
      <w:r w:rsidRPr="00D33C03">
        <w:t>:</w:t>
      </w:r>
    </w:p>
    <w:p w14:paraId="7B09373D" w14:textId="77777777" w:rsidR="00D33C03" w:rsidRPr="00D33C03" w:rsidRDefault="00D33C03" w:rsidP="00D33C03">
      <w:pPr>
        <w:numPr>
          <w:ilvl w:val="1"/>
          <w:numId w:val="13"/>
        </w:numPr>
      </w:pPr>
      <w:r w:rsidRPr="00D33C03">
        <w:t xml:space="preserve">Admin views </w:t>
      </w:r>
      <w:proofErr w:type="spellStart"/>
      <w:r w:rsidRPr="00D33C03">
        <w:t>enrollment</w:t>
      </w:r>
      <w:proofErr w:type="spellEnd"/>
      <w:r w:rsidRPr="00D33C03">
        <w:t xml:space="preserve"> statistics for the course.</w:t>
      </w:r>
    </w:p>
    <w:p w14:paraId="2B9920CA" w14:textId="77777777" w:rsidR="00D33C03" w:rsidRPr="00D33C03" w:rsidRDefault="00000000" w:rsidP="00D33C03">
      <w:r>
        <w:pict w14:anchorId="20BDCE2F">
          <v:rect id="_x0000_i1052" style="width:0;height:1.5pt" o:hralign="center" o:hrstd="t" o:hr="t" fillcolor="#a0a0a0" stroked="f"/>
        </w:pict>
      </w:r>
    </w:p>
    <w:p w14:paraId="2C8BA227" w14:textId="77777777" w:rsidR="00D33C03" w:rsidRPr="00D33C03" w:rsidRDefault="00D33C03" w:rsidP="00D33C03">
      <w:pPr>
        <w:rPr>
          <w:b/>
          <w:bCs/>
        </w:rPr>
      </w:pPr>
      <w:r w:rsidRPr="00D33C03">
        <w:rPr>
          <w:b/>
          <w:bCs/>
        </w:rPr>
        <w:t>2. Employee Management Workflow</w:t>
      </w:r>
    </w:p>
    <w:p w14:paraId="03D87190" w14:textId="77777777" w:rsidR="00D33C03" w:rsidRPr="00D33C03" w:rsidRDefault="00D33C03" w:rsidP="00D33C03">
      <w:pPr>
        <w:numPr>
          <w:ilvl w:val="0"/>
          <w:numId w:val="14"/>
        </w:numPr>
      </w:pPr>
      <w:r w:rsidRPr="00D33C03">
        <w:rPr>
          <w:b/>
          <w:bCs/>
        </w:rPr>
        <w:t>Admin Login</w:t>
      </w:r>
      <w:r w:rsidRPr="00D33C03">
        <w:t>:</w:t>
      </w:r>
    </w:p>
    <w:p w14:paraId="2189480D" w14:textId="77777777" w:rsidR="00D33C03" w:rsidRPr="00D33C03" w:rsidRDefault="00D33C03" w:rsidP="00D33C03">
      <w:pPr>
        <w:numPr>
          <w:ilvl w:val="1"/>
          <w:numId w:val="14"/>
        </w:numPr>
      </w:pPr>
      <w:r w:rsidRPr="00D33C03">
        <w:t>Admin logs into the system.</w:t>
      </w:r>
    </w:p>
    <w:p w14:paraId="2A9DF10B" w14:textId="77777777" w:rsidR="00D33C03" w:rsidRPr="00D33C03" w:rsidRDefault="00D33C03" w:rsidP="00D33C03">
      <w:pPr>
        <w:numPr>
          <w:ilvl w:val="0"/>
          <w:numId w:val="14"/>
        </w:numPr>
      </w:pPr>
      <w:r w:rsidRPr="00D33C03">
        <w:rPr>
          <w:b/>
          <w:bCs/>
        </w:rPr>
        <w:t>Create Employee Profile</w:t>
      </w:r>
      <w:r w:rsidRPr="00D33C03">
        <w:t>:</w:t>
      </w:r>
    </w:p>
    <w:p w14:paraId="0834F011" w14:textId="77777777" w:rsidR="00D33C03" w:rsidRPr="00D33C03" w:rsidRDefault="00D33C03" w:rsidP="00D33C03">
      <w:pPr>
        <w:numPr>
          <w:ilvl w:val="1"/>
          <w:numId w:val="14"/>
        </w:numPr>
      </w:pPr>
      <w:r w:rsidRPr="00D33C03">
        <w:t>Admin navigates to Employee Management module.</w:t>
      </w:r>
    </w:p>
    <w:p w14:paraId="71EA7113" w14:textId="77777777" w:rsidR="00D33C03" w:rsidRPr="00D33C03" w:rsidRDefault="00D33C03" w:rsidP="00D33C03">
      <w:pPr>
        <w:numPr>
          <w:ilvl w:val="1"/>
          <w:numId w:val="14"/>
        </w:numPr>
      </w:pPr>
      <w:r w:rsidRPr="00D33C03">
        <w:t>Admin inputs employee details (name, email, department, contact).</w:t>
      </w:r>
    </w:p>
    <w:p w14:paraId="4A00C8E2" w14:textId="77777777" w:rsidR="00D33C03" w:rsidRPr="00D33C03" w:rsidRDefault="00D33C03" w:rsidP="00D33C03">
      <w:pPr>
        <w:numPr>
          <w:ilvl w:val="1"/>
          <w:numId w:val="14"/>
        </w:numPr>
      </w:pPr>
      <w:r w:rsidRPr="00D33C03">
        <w:t xml:space="preserve">Admin saves the employee profile, and the system generates a unique </w:t>
      </w:r>
      <w:proofErr w:type="spellStart"/>
      <w:r w:rsidRPr="00D33C03">
        <w:t>EmployeeID</w:t>
      </w:r>
      <w:proofErr w:type="spellEnd"/>
      <w:r w:rsidRPr="00D33C03">
        <w:t>.</w:t>
      </w:r>
    </w:p>
    <w:p w14:paraId="1B275DFF" w14:textId="77777777" w:rsidR="00D33C03" w:rsidRPr="00D33C03" w:rsidRDefault="00D33C03" w:rsidP="00D33C03">
      <w:pPr>
        <w:numPr>
          <w:ilvl w:val="0"/>
          <w:numId w:val="14"/>
        </w:numPr>
      </w:pPr>
      <w:r w:rsidRPr="00D33C03">
        <w:rPr>
          <w:b/>
          <w:bCs/>
        </w:rPr>
        <w:t xml:space="preserve">Track </w:t>
      </w:r>
      <w:proofErr w:type="spellStart"/>
      <w:r w:rsidRPr="00D33C03">
        <w:rPr>
          <w:b/>
          <w:bCs/>
        </w:rPr>
        <w:t>Enrollment</w:t>
      </w:r>
      <w:proofErr w:type="spellEnd"/>
      <w:r w:rsidRPr="00D33C03">
        <w:t>:</w:t>
      </w:r>
    </w:p>
    <w:p w14:paraId="504DB596" w14:textId="77777777" w:rsidR="00D33C03" w:rsidRPr="00D33C03" w:rsidRDefault="00D33C03" w:rsidP="00D33C03">
      <w:pPr>
        <w:numPr>
          <w:ilvl w:val="1"/>
          <w:numId w:val="14"/>
        </w:numPr>
      </w:pPr>
      <w:r w:rsidRPr="00D33C03">
        <w:t>Admin can view the courses each employee is enrolled in.</w:t>
      </w:r>
    </w:p>
    <w:p w14:paraId="503C0CF0" w14:textId="77777777" w:rsidR="00D33C03" w:rsidRPr="00D33C03" w:rsidRDefault="00D33C03" w:rsidP="00D33C03">
      <w:pPr>
        <w:numPr>
          <w:ilvl w:val="1"/>
          <w:numId w:val="14"/>
        </w:numPr>
      </w:pPr>
      <w:r w:rsidRPr="00D33C03">
        <w:t xml:space="preserve">Admin can manually </w:t>
      </w:r>
      <w:proofErr w:type="spellStart"/>
      <w:r w:rsidRPr="00D33C03">
        <w:t>enroll</w:t>
      </w:r>
      <w:proofErr w:type="spellEnd"/>
      <w:r w:rsidRPr="00D33C03">
        <w:t xml:space="preserve"> employees in courses if needed.</w:t>
      </w:r>
    </w:p>
    <w:p w14:paraId="2AC93E09" w14:textId="77777777" w:rsidR="00D33C03" w:rsidRPr="00D33C03" w:rsidRDefault="00D33C03" w:rsidP="00D33C03">
      <w:pPr>
        <w:numPr>
          <w:ilvl w:val="0"/>
          <w:numId w:val="14"/>
        </w:numPr>
      </w:pPr>
      <w:r w:rsidRPr="00D33C03">
        <w:rPr>
          <w:b/>
          <w:bCs/>
        </w:rPr>
        <w:t>Performance Tracking</w:t>
      </w:r>
      <w:r w:rsidRPr="00D33C03">
        <w:t>:</w:t>
      </w:r>
    </w:p>
    <w:p w14:paraId="055DB9DD" w14:textId="77777777" w:rsidR="00D33C03" w:rsidRPr="00D33C03" w:rsidRDefault="00D33C03" w:rsidP="00D33C03">
      <w:pPr>
        <w:numPr>
          <w:ilvl w:val="1"/>
          <w:numId w:val="14"/>
        </w:numPr>
      </w:pPr>
      <w:r w:rsidRPr="00D33C03">
        <w:t>Admin can access reports on employee progress in courses.</w:t>
      </w:r>
    </w:p>
    <w:p w14:paraId="77AFF78C" w14:textId="77777777" w:rsidR="00D33C03" w:rsidRPr="00D33C03" w:rsidRDefault="00000000" w:rsidP="00D33C03">
      <w:r>
        <w:lastRenderedPageBreak/>
        <w:pict w14:anchorId="2C9B93A7">
          <v:rect id="_x0000_i1053" style="width:0;height:1.5pt" o:hralign="center" o:hrstd="t" o:hr="t" fillcolor="#a0a0a0" stroked="f"/>
        </w:pict>
      </w:r>
    </w:p>
    <w:p w14:paraId="34B8B2C4" w14:textId="77777777" w:rsidR="00D33C03" w:rsidRPr="00D33C03" w:rsidRDefault="00D33C03" w:rsidP="00D33C03">
      <w:pPr>
        <w:rPr>
          <w:b/>
          <w:bCs/>
        </w:rPr>
      </w:pPr>
      <w:r w:rsidRPr="00D33C03">
        <w:rPr>
          <w:b/>
          <w:bCs/>
        </w:rPr>
        <w:t xml:space="preserve">3. </w:t>
      </w:r>
      <w:proofErr w:type="spellStart"/>
      <w:r w:rsidRPr="00D33C03">
        <w:rPr>
          <w:b/>
          <w:bCs/>
        </w:rPr>
        <w:t>Enrollment</w:t>
      </w:r>
      <w:proofErr w:type="spellEnd"/>
      <w:r w:rsidRPr="00D33C03">
        <w:rPr>
          <w:b/>
          <w:bCs/>
        </w:rPr>
        <w:t xml:space="preserve"> Workflow</w:t>
      </w:r>
    </w:p>
    <w:p w14:paraId="2CAEDB40" w14:textId="77777777" w:rsidR="00D33C03" w:rsidRPr="00D33C03" w:rsidRDefault="00D33C03" w:rsidP="00D33C03">
      <w:pPr>
        <w:numPr>
          <w:ilvl w:val="0"/>
          <w:numId w:val="15"/>
        </w:numPr>
      </w:pPr>
      <w:r w:rsidRPr="00D33C03">
        <w:rPr>
          <w:b/>
          <w:bCs/>
        </w:rPr>
        <w:t>Employee Login</w:t>
      </w:r>
      <w:r w:rsidRPr="00D33C03">
        <w:t>:</w:t>
      </w:r>
    </w:p>
    <w:p w14:paraId="4B1DFC1E" w14:textId="77777777" w:rsidR="00D33C03" w:rsidRPr="00D33C03" w:rsidRDefault="00D33C03" w:rsidP="00D33C03">
      <w:pPr>
        <w:numPr>
          <w:ilvl w:val="1"/>
          <w:numId w:val="15"/>
        </w:numPr>
      </w:pPr>
      <w:r w:rsidRPr="00D33C03">
        <w:t>Employee logs into the system.</w:t>
      </w:r>
    </w:p>
    <w:p w14:paraId="585DEAE1" w14:textId="77777777" w:rsidR="00D33C03" w:rsidRPr="00D33C03" w:rsidRDefault="00D33C03" w:rsidP="00D33C03">
      <w:pPr>
        <w:numPr>
          <w:ilvl w:val="0"/>
          <w:numId w:val="15"/>
        </w:numPr>
      </w:pPr>
      <w:r w:rsidRPr="00D33C03">
        <w:rPr>
          <w:b/>
          <w:bCs/>
        </w:rPr>
        <w:t>Browse Courses</w:t>
      </w:r>
      <w:r w:rsidRPr="00D33C03">
        <w:t>:</w:t>
      </w:r>
    </w:p>
    <w:p w14:paraId="2608ADBB" w14:textId="77777777" w:rsidR="00D33C03" w:rsidRPr="00D33C03" w:rsidRDefault="00D33C03" w:rsidP="00D33C03">
      <w:pPr>
        <w:numPr>
          <w:ilvl w:val="1"/>
          <w:numId w:val="15"/>
        </w:numPr>
      </w:pPr>
      <w:r w:rsidRPr="00D33C03">
        <w:t xml:space="preserve">Employee navigates to the Course </w:t>
      </w:r>
      <w:proofErr w:type="spellStart"/>
      <w:r w:rsidRPr="00D33C03">
        <w:t>Catalog</w:t>
      </w:r>
      <w:proofErr w:type="spellEnd"/>
      <w:r w:rsidRPr="00D33C03">
        <w:t>.</w:t>
      </w:r>
    </w:p>
    <w:p w14:paraId="35FD994E" w14:textId="77777777" w:rsidR="00D33C03" w:rsidRPr="00D33C03" w:rsidRDefault="00D33C03" w:rsidP="00D33C03">
      <w:pPr>
        <w:numPr>
          <w:ilvl w:val="1"/>
          <w:numId w:val="15"/>
        </w:numPr>
      </w:pPr>
      <w:r w:rsidRPr="00D33C03">
        <w:t>Employee selects a course of interest.</w:t>
      </w:r>
    </w:p>
    <w:p w14:paraId="5CEF0BEB" w14:textId="77777777" w:rsidR="00D33C03" w:rsidRPr="00D33C03" w:rsidRDefault="00D33C03" w:rsidP="00D33C03">
      <w:pPr>
        <w:numPr>
          <w:ilvl w:val="0"/>
          <w:numId w:val="15"/>
        </w:numPr>
      </w:pPr>
      <w:proofErr w:type="spellStart"/>
      <w:r w:rsidRPr="00D33C03">
        <w:rPr>
          <w:b/>
          <w:bCs/>
        </w:rPr>
        <w:t>Enroll</w:t>
      </w:r>
      <w:proofErr w:type="spellEnd"/>
      <w:r w:rsidRPr="00D33C03">
        <w:rPr>
          <w:b/>
          <w:bCs/>
        </w:rPr>
        <w:t xml:space="preserve"> in Course</w:t>
      </w:r>
      <w:r w:rsidRPr="00D33C03">
        <w:t>:</w:t>
      </w:r>
    </w:p>
    <w:p w14:paraId="59A91441" w14:textId="77777777" w:rsidR="00D33C03" w:rsidRPr="00D33C03" w:rsidRDefault="00D33C03" w:rsidP="00D33C03">
      <w:pPr>
        <w:numPr>
          <w:ilvl w:val="1"/>
          <w:numId w:val="15"/>
        </w:numPr>
      </w:pPr>
      <w:r w:rsidRPr="00D33C03">
        <w:t>Employee clicks on the “</w:t>
      </w:r>
      <w:proofErr w:type="spellStart"/>
      <w:r w:rsidRPr="00D33C03">
        <w:t>Enroll</w:t>
      </w:r>
      <w:proofErr w:type="spellEnd"/>
      <w:r w:rsidRPr="00D33C03">
        <w:t>” button.</w:t>
      </w:r>
    </w:p>
    <w:p w14:paraId="467AF24E" w14:textId="77777777" w:rsidR="00D33C03" w:rsidRPr="00D33C03" w:rsidRDefault="00D33C03" w:rsidP="00D33C03">
      <w:pPr>
        <w:numPr>
          <w:ilvl w:val="1"/>
          <w:numId w:val="15"/>
        </w:numPr>
      </w:pPr>
      <w:r w:rsidRPr="00D33C03">
        <w:t>System verifies prerequisites and course capacity.</w:t>
      </w:r>
    </w:p>
    <w:p w14:paraId="75AE7B5D" w14:textId="77777777" w:rsidR="00D33C03" w:rsidRPr="00D33C03" w:rsidRDefault="00D33C03" w:rsidP="00D33C03">
      <w:pPr>
        <w:numPr>
          <w:ilvl w:val="1"/>
          <w:numId w:val="15"/>
        </w:numPr>
      </w:pPr>
      <w:r w:rsidRPr="00D33C03">
        <w:t xml:space="preserve">Upon successful </w:t>
      </w:r>
      <w:proofErr w:type="spellStart"/>
      <w:r w:rsidRPr="00D33C03">
        <w:t>enrollment</w:t>
      </w:r>
      <w:proofErr w:type="spellEnd"/>
      <w:r w:rsidRPr="00D33C03">
        <w:t xml:space="preserve">, a record is created in the </w:t>
      </w:r>
      <w:proofErr w:type="spellStart"/>
      <w:r w:rsidRPr="00D33C03">
        <w:t>Enrollment</w:t>
      </w:r>
      <w:proofErr w:type="spellEnd"/>
      <w:r w:rsidRPr="00D33C03">
        <w:t xml:space="preserve"> table linking </w:t>
      </w:r>
      <w:proofErr w:type="spellStart"/>
      <w:r w:rsidRPr="00D33C03">
        <w:t>EmployeeID</w:t>
      </w:r>
      <w:proofErr w:type="spellEnd"/>
      <w:r w:rsidRPr="00D33C03">
        <w:t xml:space="preserve"> and </w:t>
      </w:r>
      <w:proofErr w:type="spellStart"/>
      <w:r w:rsidRPr="00D33C03">
        <w:t>CourseID</w:t>
      </w:r>
      <w:proofErr w:type="spellEnd"/>
      <w:r w:rsidRPr="00D33C03">
        <w:t>.</w:t>
      </w:r>
    </w:p>
    <w:p w14:paraId="41BFA79B" w14:textId="77777777" w:rsidR="00D33C03" w:rsidRPr="00D33C03" w:rsidRDefault="00D33C03" w:rsidP="00D33C03">
      <w:pPr>
        <w:numPr>
          <w:ilvl w:val="0"/>
          <w:numId w:val="15"/>
        </w:numPr>
      </w:pPr>
      <w:r w:rsidRPr="00D33C03">
        <w:rPr>
          <w:b/>
          <w:bCs/>
        </w:rPr>
        <w:t>Receive Confirmation</w:t>
      </w:r>
      <w:r w:rsidRPr="00D33C03">
        <w:t>:</w:t>
      </w:r>
    </w:p>
    <w:p w14:paraId="708DB2DB" w14:textId="77777777" w:rsidR="00D33C03" w:rsidRPr="00D33C03" w:rsidRDefault="00D33C03" w:rsidP="00D33C03">
      <w:pPr>
        <w:numPr>
          <w:ilvl w:val="1"/>
          <w:numId w:val="15"/>
        </w:numPr>
      </w:pPr>
      <w:r w:rsidRPr="00D33C03">
        <w:t xml:space="preserve">Employee receives a notification confirming </w:t>
      </w:r>
      <w:proofErr w:type="spellStart"/>
      <w:r w:rsidRPr="00D33C03">
        <w:t>enrollment</w:t>
      </w:r>
      <w:proofErr w:type="spellEnd"/>
      <w:r w:rsidRPr="00D33C03">
        <w:t>.</w:t>
      </w:r>
    </w:p>
    <w:p w14:paraId="07137BB1" w14:textId="77777777" w:rsidR="00D33C03" w:rsidRPr="00D33C03" w:rsidRDefault="00000000" w:rsidP="00D33C03">
      <w:r>
        <w:pict w14:anchorId="677C3872">
          <v:rect id="_x0000_i1054" style="width:0;height:1.5pt" o:hralign="center" o:hrstd="t" o:hr="t" fillcolor="#a0a0a0" stroked="f"/>
        </w:pict>
      </w:r>
    </w:p>
    <w:p w14:paraId="117CD9CB" w14:textId="77777777" w:rsidR="00D33C03" w:rsidRPr="00D33C03" w:rsidRDefault="00D33C03" w:rsidP="00D33C03">
      <w:pPr>
        <w:rPr>
          <w:b/>
          <w:bCs/>
        </w:rPr>
      </w:pPr>
      <w:r w:rsidRPr="00D33C03">
        <w:rPr>
          <w:b/>
          <w:bCs/>
        </w:rPr>
        <w:t>4. Assessment Module Workflow</w:t>
      </w:r>
    </w:p>
    <w:p w14:paraId="7DBC05D4" w14:textId="77777777" w:rsidR="00D33C03" w:rsidRPr="00D33C03" w:rsidRDefault="00D33C03" w:rsidP="00D33C03">
      <w:pPr>
        <w:numPr>
          <w:ilvl w:val="0"/>
          <w:numId w:val="16"/>
        </w:numPr>
      </w:pPr>
      <w:r w:rsidRPr="00D33C03">
        <w:rPr>
          <w:b/>
          <w:bCs/>
        </w:rPr>
        <w:t>Trainer Login</w:t>
      </w:r>
      <w:r w:rsidRPr="00D33C03">
        <w:t>:</w:t>
      </w:r>
    </w:p>
    <w:p w14:paraId="313881FD" w14:textId="77777777" w:rsidR="00D33C03" w:rsidRPr="00D33C03" w:rsidRDefault="00D33C03" w:rsidP="00D33C03">
      <w:pPr>
        <w:numPr>
          <w:ilvl w:val="1"/>
          <w:numId w:val="16"/>
        </w:numPr>
      </w:pPr>
      <w:r w:rsidRPr="00D33C03">
        <w:t>Trainer logs into the system.</w:t>
      </w:r>
    </w:p>
    <w:p w14:paraId="5FDF9702" w14:textId="77777777" w:rsidR="00D33C03" w:rsidRPr="00D33C03" w:rsidRDefault="00D33C03" w:rsidP="00D33C03">
      <w:pPr>
        <w:numPr>
          <w:ilvl w:val="0"/>
          <w:numId w:val="16"/>
        </w:numPr>
      </w:pPr>
      <w:r w:rsidRPr="00D33C03">
        <w:rPr>
          <w:b/>
          <w:bCs/>
        </w:rPr>
        <w:t>Create Assessment</w:t>
      </w:r>
      <w:r w:rsidRPr="00D33C03">
        <w:t>:</w:t>
      </w:r>
    </w:p>
    <w:p w14:paraId="1FB1083D" w14:textId="77777777" w:rsidR="00D33C03" w:rsidRPr="00D33C03" w:rsidRDefault="00D33C03" w:rsidP="00D33C03">
      <w:pPr>
        <w:numPr>
          <w:ilvl w:val="1"/>
          <w:numId w:val="16"/>
        </w:numPr>
      </w:pPr>
      <w:r w:rsidRPr="00D33C03">
        <w:t>Trainer navigates to the Assessment module.</w:t>
      </w:r>
    </w:p>
    <w:p w14:paraId="6595BDD6" w14:textId="77777777" w:rsidR="00D33C03" w:rsidRPr="00D33C03" w:rsidRDefault="00D33C03" w:rsidP="00D33C03">
      <w:pPr>
        <w:numPr>
          <w:ilvl w:val="1"/>
          <w:numId w:val="16"/>
        </w:numPr>
      </w:pPr>
      <w:r w:rsidRPr="00D33C03">
        <w:t>Trainer selects a module linked to a course.</w:t>
      </w:r>
    </w:p>
    <w:p w14:paraId="3CA0A4FE" w14:textId="77777777" w:rsidR="00D33C03" w:rsidRPr="00D33C03" w:rsidRDefault="00D33C03" w:rsidP="00D33C03">
      <w:pPr>
        <w:numPr>
          <w:ilvl w:val="1"/>
          <w:numId w:val="16"/>
        </w:numPr>
      </w:pPr>
      <w:r w:rsidRPr="00D33C03">
        <w:t>Trainer creates a quiz/assessment, specifying questions, types (MCQ, subjective), and grading criteria.</w:t>
      </w:r>
    </w:p>
    <w:p w14:paraId="79E66D7A" w14:textId="77777777" w:rsidR="00D33C03" w:rsidRPr="00D33C03" w:rsidRDefault="00D33C03" w:rsidP="00D33C03">
      <w:pPr>
        <w:numPr>
          <w:ilvl w:val="1"/>
          <w:numId w:val="16"/>
        </w:numPr>
      </w:pPr>
      <w:r w:rsidRPr="00D33C03">
        <w:t xml:space="preserve">The system saves the assessment, linking it with the corresponding </w:t>
      </w:r>
      <w:proofErr w:type="spellStart"/>
      <w:r w:rsidRPr="00D33C03">
        <w:t>ModuleID</w:t>
      </w:r>
      <w:proofErr w:type="spellEnd"/>
      <w:r w:rsidRPr="00D33C03">
        <w:t>.</w:t>
      </w:r>
    </w:p>
    <w:p w14:paraId="1802CCEC" w14:textId="77777777" w:rsidR="00D33C03" w:rsidRPr="00D33C03" w:rsidRDefault="00D33C03" w:rsidP="00D33C03">
      <w:pPr>
        <w:numPr>
          <w:ilvl w:val="0"/>
          <w:numId w:val="16"/>
        </w:numPr>
      </w:pPr>
      <w:r w:rsidRPr="00D33C03">
        <w:rPr>
          <w:b/>
          <w:bCs/>
        </w:rPr>
        <w:t>Assign Assessments</w:t>
      </w:r>
      <w:r w:rsidRPr="00D33C03">
        <w:t>:</w:t>
      </w:r>
    </w:p>
    <w:p w14:paraId="3E7C26EB" w14:textId="77777777" w:rsidR="00D33C03" w:rsidRPr="00D33C03" w:rsidRDefault="00D33C03" w:rsidP="00D33C03">
      <w:pPr>
        <w:numPr>
          <w:ilvl w:val="1"/>
          <w:numId w:val="16"/>
        </w:numPr>
      </w:pPr>
      <w:r w:rsidRPr="00D33C03">
        <w:t>Trainer assigns the assessment to enrolled employees.</w:t>
      </w:r>
    </w:p>
    <w:p w14:paraId="3BEDCD27" w14:textId="77777777" w:rsidR="00D33C03" w:rsidRPr="00D33C03" w:rsidRDefault="00D33C03" w:rsidP="00D33C03">
      <w:pPr>
        <w:numPr>
          <w:ilvl w:val="1"/>
          <w:numId w:val="16"/>
        </w:numPr>
      </w:pPr>
      <w:r w:rsidRPr="00D33C03">
        <w:t>Employees receive notifications about the upcoming assessments.</w:t>
      </w:r>
    </w:p>
    <w:p w14:paraId="2CE42B75" w14:textId="77777777" w:rsidR="00D33C03" w:rsidRPr="00D33C03" w:rsidRDefault="00D33C03" w:rsidP="00D33C03">
      <w:pPr>
        <w:numPr>
          <w:ilvl w:val="0"/>
          <w:numId w:val="16"/>
        </w:numPr>
      </w:pPr>
      <w:r w:rsidRPr="00D33C03">
        <w:rPr>
          <w:b/>
          <w:bCs/>
        </w:rPr>
        <w:t>Employee Takes Assessment</w:t>
      </w:r>
      <w:r w:rsidRPr="00D33C03">
        <w:t>:</w:t>
      </w:r>
    </w:p>
    <w:p w14:paraId="4863FC9F" w14:textId="77777777" w:rsidR="00D33C03" w:rsidRPr="00D33C03" w:rsidRDefault="00D33C03" w:rsidP="00D33C03">
      <w:pPr>
        <w:numPr>
          <w:ilvl w:val="1"/>
          <w:numId w:val="16"/>
        </w:numPr>
      </w:pPr>
      <w:r w:rsidRPr="00D33C03">
        <w:t>Employees log in and navigate to their enrolled courses.</w:t>
      </w:r>
    </w:p>
    <w:p w14:paraId="3EDF46CA" w14:textId="77777777" w:rsidR="00D33C03" w:rsidRPr="00D33C03" w:rsidRDefault="00D33C03" w:rsidP="00D33C03">
      <w:pPr>
        <w:numPr>
          <w:ilvl w:val="1"/>
          <w:numId w:val="16"/>
        </w:numPr>
      </w:pPr>
      <w:r w:rsidRPr="00D33C03">
        <w:t>Employees select the assigned assessment and complete it.</w:t>
      </w:r>
    </w:p>
    <w:p w14:paraId="16AB83DC" w14:textId="77777777" w:rsidR="00D33C03" w:rsidRPr="00D33C03" w:rsidRDefault="00D33C03" w:rsidP="00D33C03">
      <w:pPr>
        <w:numPr>
          <w:ilvl w:val="0"/>
          <w:numId w:val="16"/>
        </w:numPr>
      </w:pPr>
      <w:r w:rsidRPr="00D33C03">
        <w:rPr>
          <w:b/>
          <w:bCs/>
        </w:rPr>
        <w:t>Grading</w:t>
      </w:r>
      <w:r w:rsidRPr="00D33C03">
        <w:t>:</w:t>
      </w:r>
    </w:p>
    <w:p w14:paraId="4CEE458B" w14:textId="77777777" w:rsidR="00D33C03" w:rsidRPr="00D33C03" w:rsidRDefault="00D33C03" w:rsidP="00D33C03">
      <w:pPr>
        <w:numPr>
          <w:ilvl w:val="1"/>
          <w:numId w:val="16"/>
        </w:numPr>
      </w:pPr>
      <w:r w:rsidRPr="00D33C03">
        <w:t>System automatically grades multiple-choice questions.</w:t>
      </w:r>
    </w:p>
    <w:p w14:paraId="6BEECF4B" w14:textId="77777777" w:rsidR="00D33C03" w:rsidRPr="00D33C03" w:rsidRDefault="00D33C03" w:rsidP="00D33C03">
      <w:pPr>
        <w:numPr>
          <w:ilvl w:val="1"/>
          <w:numId w:val="16"/>
        </w:numPr>
      </w:pPr>
      <w:r w:rsidRPr="00D33C03">
        <w:t>Trainers manually grade subjective assessments.</w:t>
      </w:r>
    </w:p>
    <w:p w14:paraId="43935C5E" w14:textId="77777777" w:rsidR="00D33C03" w:rsidRPr="00D33C03" w:rsidRDefault="00D33C03" w:rsidP="00D33C03">
      <w:pPr>
        <w:numPr>
          <w:ilvl w:val="1"/>
          <w:numId w:val="16"/>
        </w:numPr>
      </w:pPr>
      <w:r w:rsidRPr="00D33C03">
        <w:t xml:space="preserve">Grades are recorded in the Grade table linked to </w:t>
      </w:r>
      <w:proofErr w:type="spellStart"/>
      <w:r w:rsidRPr="00D33C03">
        <w:t>EmployeeID</w:t>
      </w:r>
      <w:proofErr w:type="spellEnd"/>
      <w:r w:rsidRPr="00D33C03">
        <w:t xml:space="preserve"> and </w:t>
      </w:r>
      <w:proofErr w:type="spellStart"/>
      <w:r w:rsidRPr="00D33C03">
        <w:t>AssessmentID</w:t>
      </w:r>
      <w:proofErr w:type="spellEnd"/>
      <w:r w:rsidRPr="00D33C03">
        <w:t>.</w:t>
      </w:r>
    </w:p>
    <w:p w14:paraId="074B6030" w14:textId="77777777" w:rsidR="00D33C03" w:rsidRPr="00D33C03" w:rsidRDefault="00000000" w:rsidP="00D33C03">
      <w:r>
        <w:pict w14:anchorId="238E51E5">
          <v:rect id="_x0000_i1055" style="width:0;height:1.5pt" o:hralign="center" o:hrstd="t" o:hr="t" fillcolor="#a0a0a0" stroked="f"/>
        </w:pict>
      </w:r>
    </w:p>
    <w:p w14:paraId="71B5C356" w14:textId="77777777" w:rsidR="00D33C03" w:rsidRPr="00D33C03" w:rsidRDefault="00D33C03" w:rsidP="00D33C03">
      <w:pPr>
        <w:rPr>
          <w:b/>
          <w:bCs/>
        </w:rPr>
      </w:pPr>
      <w:r w:rsidRPr="00D33C03">
        <w:rPr>
          <w:b/>
          <w:bCs/>
        </w:rPr>
        <w:lastRenderedPageBreak/>
        <w:t>5. Certification Workflow</w:t>
      </w:r>
    </w:p>
    <w:p w14:paraId="6513B965" w14:textId="77777777" w:rsidR="00D33C03" w:rsidRPr="00D33C03" w:rsidRDefault="00D33C03" w:rsidP="00D33C03">
      <w:pPr>
        <w:numPr>
          <w:ilvl w:val="0"/>
          <w:numId w:val="17"/>
        </w:numPr>
      </w:pPr>
      <w:r w:rsidRPr="00D33C03">
        <w:rPr>
          <w:b/>
          <w:bCs/>
        </w:rPr>
        <w:t>Course Completion</w:t>
      </w:r>
      <w:r w:rsidRPr="00D33C03">
        <w:t>:</w:t>
      </w:r>
    </w:p>
    <w:p w14:paraId="40BC3AF9" w14:textId="77777777" w:rsidR="00D33C03" w:rsidRPr="00D33C03" w:rsidRDefault="00D33C03" w:rsidP="00D33C03">
      <w:pPr>
        <w:numPr>
          <w:ilvl w:val="1"/>
          <w:numId w:val="17"/>
        </w:numPr>
      </w:pPr>
      <w:r w:rsidRPr="00D33C03">
        <w:t>System automatically checks if an employee has completed all course requirements (modules, quizzes, attendance).</w:t>
      </w:r>
    </w:p>
    <w:p w14:paraId="102F2FC9" w14:textId="77777777" w:rsidR="00D33C03" w:rsidRPr="00D33C03" w:rsidRDefault="00D33C03" w:rsidP="00D33C03">
      <w:pPr>
        <w:numPr>
          <w:ilvl w:val="0"/>
          <w:numId w:val="17"/>
        </w:numPr>
      </w:pPr>
      <w:r w:rsidRPr="00D33C03">
        <w:rPr>
          <w:b/>
          <w:bCs/>
        </w:rPr>
        <w:t>Generate Certification</w:t>
      </w:r>
      <w:r w:rsidRPr="00D33C03">
        <w:t>:</w:t>
      </w:r>
    </w:p>
    <w:p w14:paraId="7D48F6E0" w14:textId="77777777" w:rsidR="00D33C03" w:rsidRPr="00D33C03" w:rsidRDefault="00D33C03" w:rsidP="00D33C03">
      <w:pPr>
        <w:numPr>
          <w:ilvl w:val="1"/>
          <w:numId w:val="17"/>
        </w:numPr>
      </w:pPr>
      <w:r w:rsidRPr="00D33C03">
        <w:t>Upon completion, the system generates a certification based on the course details.</w:t>
      </w:r>
    </w:p>
    <w:p w14:paraId="7333ECCD" w14:textId="77777777" w:rsidR="00D33C03" w:rsidRPr="00D33C03" w:rsidRDefault="00D33C03" w:rsidP="00D33C03">
      <w:pPr>
        <w:numPr>
          <w:ilvl w:val="1"/>
          <w:numId w:val="17"/>
        </w:numPr>
      </w:pPr>
      <w:r w:rsidRPr="00D33C03">
        <w:t>The certification is linked to the employee’s profile.</w:t>
      </w:r>
    </w:p>
    <w:p w14:paraId="2A107760" w14:textId="77777777" w:rsidR="00D33C03" w:rsidRPr="00D33C03" w:rsidRDefault="00D33C03" w:rsidP="00D33C03">
      <w:pPr>
        <w:numPr>
          <w:ilvl w:val="0"/>
          <w:numId w:val="17"/>
        </w:numPr>
      </w:pPr>
      <w:r w:rsidRPr="00D33C03">
        <w:rPr>
          <w:b/>
          <w:bCs/>
        </w:rPr>
        <w:t>Notification</w:t>
      </w:r>
      <w:r w:rsidRPr="00D33C03">
        <w:t>:</w:t>
      </w:r>
    </w:p>
    <w:p w14:paraId="54C05DF0" w14:textId="77777777" w:rsidR="00D33C03" w:rsidRPr="00D33C03" w:rsidRDefault="00D33C03" w:rsidP="00D33C03">
      <w:pPr>
        <w:numPr>
          <w:ilvl w:val="1"/>
          <w:numId w:val="17"/>
        </w:numPr>
      </w:pPr>
      <w:r w:rsidRPr="00D33C03">
        <w:t>Employee receives a notification about the generated certification.</w:t>
      </w:r>
    </w:p>
    <w:p w14:paraId="72E0A5A3" w14:textId="77777777" w:rsidR="00D33C03" w:rsidRPr="00D33C03" w:rsidRDefault="00D33C03" w:rsidP="00D33C03">
      <w:pPr>
        <w:numPr>
          <w:ilvl w:val="1"/>
          <w:numId w:val="17"/>
        </w:numPr>
      </w:pPr>
      <w:r w:rsidRPr="00D33C03">
        <w:t>The certificate can be downloaded from the employee's profile.</w:t>
      </w:r>
    </w:p>
    <w:p w14:paraId="2F3F5C2C" w14:textId="77777777" w:rsidR="00D33C03" w:rsidRPr="00D33C03" w:rsidRDefault="00000000" w:rsidP="00D33C03">
      <w:r>
        <w:pict w14:anchorId="25E887EC">
          <v:rect id="_x0000_i1056" style="width:0;height:1.5pt" o:hralign="center" o:hrstd="t" o:hr="t" fillcolor="#a0a0a0" stroked="f"/>
        </w:pict>
      </w:r>
    </w:p>
    <w:p w14:paraId="2CBFC480" w14:textId="77777777" w:rsidR="00D33C03" w:rsidRPr="00D33C03" w:rsidRDefault="00D33C03" w:rsidP="00D33C03">
      <w:pPr>
        <w:rPr>
          <w:b/>
          <w:bCs/>
        </w:rPr>
      </w:pPr>
      <w:r w:rsidRPr="00D33C03">
        <w:rPr>
          <w:b/>
          <w:bCs/>
        </w:rPr>
        <w:t>6. Attendance Tracking Workflow</w:t>
      </w:r>
    </w:p>
    <w:p w14:paraId="53E22509" w14:textId="77777777" w:rsidR="00D33C03" w:rsidRPr="00D33C03" w:rsidRDefault="00D33C03" w:rsidP="00D33C03">
      <w:pPr>
        <w:numPr>
          <w:ilvl w:val="0"/>
          <w:numId w:val="18"/>
        </w:numPr>
      </w:pPr>
      <w:r w:rsidRPr="00D33C03">
        <w:rPr>
          <w:b/>
          <w:bCs/>
        </w:rPr>
        <w:t>Trainer Checks Attendance</w:t>
      </w:r>
      <w:r w:rsidRPr="00D33C03">
        <w:t>:</w:t>
      </w:r>
    </w:p>
    <w:p w14:paraId="25B3AF80" w14:textId="77777777" w:rsidR="00D33C03" w:rsidRPr="00D33C03" w:rsidRDefault="00D33C03" w:rsidP="00D33C03">
      <w:pPr>
        <w:numPr>
          <w:ilvl w:val="1"/>
          <w:numId w:val="18"/>
        </w:numPr>
      </w:pPr>
      <w:r w:rsidRPr="00D33C03">
        <w:t>Trainer logs into the system and navigates to the attendance module.</w:t>
      </w:r>
    </w:p>
    <w:p w14:paraId="7960842F" w14:textId="77777777" w:rsidR="00D33C03" w:rsidRPr="00D33C03" w:rsidRDefault="00D33C03" w:rsidP="00D33C03">
      <w:pPr>
        <w:numPr>
          <w:ilvl w:val="0"/>
          <w:numId w:val="18"/>
        </w:numPr>
      </w:pPr>
      <w:r w:rsidRPr="00D33C03">
        <w:rPr>
          <w:b/>
          <w:bCs/>
        </w:rPr>
        <w:t>Record Attendance</w:t>
      </w:r>
      <w:r w:rsidRPr="00D33C03">
        <w:t>:</w:t>
      </w:r>
    </w:p>
    <w:p w14:paraId="06BBF23E" w14:textId="77777777" w:rsidR="00D33C03" w:rsidRPr="00D33C03" w:rsidRDefault="00D33C03" w:rsidP="00D33C03">
      <w:pPr>
        <w:numPr>
          <w:ilvl w:val="1"/>
          <w:numId w:val="18"/>
        </w:numPr>
      </w:pPr>
      <w:r w:rsidRPr="00D33C03">
        <w:t>Trainer selects the course and session date.</w:t>
      </w:r>
    </w:p>
    <w:p w14:paraId="7348EF0A" w14:textId="77777777" w:rsidR="00D33C03" w:rsidRPr="00D33C03" w:rsidRDefault="00D33C03" w:rsidP="00D33C03">
      <w:pPr>
        <w:numPr>
          <w:ilvl w:val="1"/>
          <w:numId w:val="18"/>
        </w:numPr>
      </w:pPr>
      <w:r w:rsidRPr="00D33C03">
        <w:t>Trainer marks employees as present or absent.</w:t>
      </w:r>
    </w:p>
    <w:p w14:paraId="50074D84" w14:textId="77777777" w:rsidR="00D33C03" w:rsidRPr="00D33C03" w:rsidRDefault="00D33C03" w:rsidP="00D33C03">
      <w:pPr>
        <w:numPr>
          <w:ilvl w:val="1"/>
          <w:numId w:val="18"/>
        </w:numPr>
      </w:pPr>
      <w:r w:rsidRPr="00D33C03">
        <w:t xml:space="preserve">System saves the attendance records linked to </w:t>
      </w:r>
      <w:proofErr w:type="spellStart"/>
      <w:r w:rsidRPr="00D33C03">
        <w:t>EmployeeID</w:t>
      </w:r>
      <w:proofErr w:type="spellEnd"/>
      <w:r w:rsidRPr="00D33C03">
        <w:t xml:space="preserve">, </w:t>
      </w:r>
      <w:proofErr w:type="spellStart"/>
      <w:r w:rsidRPr="00D33C03">
        <w:t>CourseID</w:t>
      </w:r>
      <w:proofErr w:type="spellEnd"/>
      <w:r w:rsidRPr="00D33C03">
        <w:t>, and session date.</w:t>
      </w:r>
    </w:p>
    <w:p w14:paraId="43359699" w14:textId="77777777" w:rsidR="00D33C03" w:rsidRPr="00D33C03" w:rsidRDefault="00D33C03" w:rsidP="00D33C03">
      <w:pPr>
        <w:numPr>
          <w:ilvl w:val="0"/>
          <w:numId w:val="18"/>
        </w:numPr>
      </w:pPr>
      <w:r w:rsidRPr="00D33C03">
        <w:rPr>
          <w:b/>
          <w:bCs/>
        </w:rPr>
        <w:t>Generate Attendance Reports</w:t>
      </w:r>
      <w:r w:rsidRPr="00D33C03">
        <w:t>:</w:t>
      </w:r>
    </w:p>
    <w:p w14:paraId="79DF36A8" w14:textId="77777777" w:rsidR="00D33C03" w:rsidRPr="00D33C03" w:rsidRDefault="00D33C03" w:rsidP="00D33C03">
      <w:pPr>
        <w:numPr>
          <w:ilvl w:val="1"/>
          <w:numId w:val="18"/>
        </w:numPr>
      </w:pPr>
      <w:r w:rsidRPr="00D33C03">
        <w:t>Admin or trainer can generate reports showing attendance statistics for each course or individual employees.</w:t>
      </w:r>
    </w:p>
    <w:p w14:paraId="0340CB63" w14:textId="77777777" w:rsidR="00D33C03" w:rsidRPr="00D33C03" w:rsidRDefault="00000000" w:rsidP="00D33C03">
      <w:r>
        <w:pict w14:anchorId="64B33862">
          <v:rect id="_x0000_i1057" style="width:0;height:1.5pt" o:hralign="center" o:hrstd="t" o:hr="t" fillcolor="#a0a0a0" stroked="f"/>
        </w:pict>
      </w:r>
    </w:p>
    <w:p w14:paraId="67C74E48" w14:textId="77777777" w:rsidR="00D33C03" w:rsidRPr="00D33C03" w:rsidRDefault="00D33C03" w:rsidP="00D33C03">
      <w:pPr>
        <w:rPr>
          <w:b/>
          <w:bCs/>
        </w:rPr>
      </w:pPr>
      <w:r w:rsidRPr="00D33C03">
        <w:rPr>
          <w:b/>
          <w:bCs/>
        </w:rPr>
        <w:t>7. Feedback and Reporting Workflow</w:t>
      </w:r>
    </w:p>
    <w:p w14:paraId="64131EA3" w14:textId="77777777" w:rsidR="00D33C03" w:rsidRPr="00D33C03" w:rsidRDefault="00D33C03" w:rsidP="00D33C03">
      <w:pPr>
        <w:numPr>
          <w:ilvl w:val="0"/>
          <w:numId w:val="19"/>
        </w:numPr>
      </w:pPr>
      <w:r w:rsidRPr="00D33C03">
        <w:rPr>
          <w:b/>
          <w:bCs/>
        </w:rPr>
        <w:t>Course Feedback</w:t>
      </w:r>
      <w:r w:rsidRPr="00D33C03">
        <w:t>:</w:t>
      </w:r>
    </w:p>
    <w:p w14:paraId="4C8B3512" w14:textId="77777777" w:rsidR="00D33C03" w:rsidRPr="00D33C03" w:rsidRDefault="00D33C03" w:rsidP="00D33C03">
      <w:pPr>
        <w:numPr>
          <w:ilvl w:val="1"/>
          <w:numId w:val="19"/>
        </w:numPr>
      </w:pPr>
      <w:r w:rsidRPr="00D33C03">
        <w:t>After course completion, employees receive a prompt to provide feedback.</w:t>
      </w:r>
    </w:p>
    <w:p w14:paraId="137FD5EC" w14:textId="77777777" w:rsidR="00D33C03" w:rsidRPr="00D33C03" w:rsidRDefault="00D33C03" w:rsidP="00D33C03">
      <w:pPr>
        <w:numPr>
          <w:ilvl w:val="1"/>
          <w:numId w:val="19"/>
        </w:numPr>
      </w:pPr>
      <w:r w:rsidRPr="00D33C03">
        <w:t>Employees fill out feedback forms regarding the course content and delivery.</w:t>
      </w:r>
    </w:p>
    <w:p w14:paraId="2A3E852B" w14:textId="77777777" w:rsidR="00D33C03" w:rsidRPr="00D33C03" w:rsidRDefault="00D33C03" w:rsidP="00D33C03">
      <w:pPr>
        <w:numPr>
          <w:ilvl w:val="0"/>
          <w:numId w:val="19"/>
        </w:numPr>
      </w:pPr>
      <w:r w:rsidRPr="00D33C03">
        <w:rPr>
          <w:b/>
          <w:bCs/>
        </w:rPr>
        <w:t>Collect Feedback</w:t>
      </w:r>
      <w:r w:rsidRPr="00D33C03">
        <w:t>:</w:t>
      </w:r>
    </w:p>
    <w:p w14:paraId="3B879292" w14:textId="77777777" w:rsidR="00D33C03" w:rsidRPr="00D33C03" w:rsidRDefault="00D33C03" w:rsidP="00D33C03">
      <w:pPr>
        <w:numPr>
          <w:ilvl w:val="1"/>
          <w:numId w:val="19"/>
        </w:numPr>
      </w:pPr>
      <w:r w:rsidRPr="00D33C03">
        <w:t xml:space="preserve">System saves the feedback linked to </w:t>
      </w:r>
      <w:proofErr w:type="spellStart"/>
      <w:r w:rsidRPr="00D33C03">
        <w:t>CourseID</w:t>
      </w:r>
      <w:proofErr w:type="spellEnd"/>
      <w:r w:rsidRPr="00D33C03">
        <w:t xml:space="preserve"> and </w:t>
      </w:r>
      <w:proofErr w:type="spellStart"/>
      <w:r w:rsidRPr="00D33C03">
        <w:t>EmployeeID</w:t>
      </w:r>
      <w:proofErr w:type="spellEnd"/>
      <w:r w:rsidRPr="00D33C03">
        <w:t>.</w:t>
      </w:r>
    </w:p>
    <w:p w14:paraId="5B0EBD9C" w14:textId="77777777" w:rsidR="00D33C03" w:rsidRPr="00D33C03" w:rsidRDefault="00D33C03" w:rsidP="00D33C03">
      <w:pPr>
        <w:numPr>
          <w:ilvl w:val="0"/>
          <w:numId w:val="19"/>
        </w:numPr>
      </w:pPr>
      <w:r w:rsidRPr="00D33C03">
        <w:rPr>
          <w:b/>
          <w:bCs/>
        </w:rPr>
        <w:t>Generate Reports</w:t>
      </w:r>
      <w:r w:rsidRPr="00D33C03">
        <w:t>:</w:t>
      </w:r>
    </w:p>
    <w:p w14:paraId="5F8CE9F4" w14:textId="77777777" w:rsidR="00D33C03" w:rsidRPr="00D33C03" w:rsidRDefault="00D33C03" w:rsidP="00D33C03">
      <w:pPr>
        <w:numPr>
          <w:ilvl w:val="1"/>
          <w:numId w:val="19"/>
        </w:numPr>
      </w:pPr>
      <w:r w:rsidRPr="00D33C03">
        <w:t>Admin can generate reports on course effectiveness based on feedback.</w:t>
      </w:r>
    </w:p>
    <w:p w14:paraId="3BF81F24" w14:textId="77777777" w:rsidR="00D33C03" w:rsidRPr="00D33C03" w:rsidRDefault="00D33C03" w:rsidP="00D33C03">
      <w:pPr>
        <w:numPr>
          <w:ilvl w:val="1"/>
          <w:numId w:val="19"/>
        </w:numPr>
      </w:pPr>
      <w:r w:rsidRPr="00D33C03">
        <w:t>Trainer can view feedback specific to their courses.</w:t>
      </w:r>
    </w:p>
    <w:p w14:paraId="38CF7854" w14:textId="77777777" w:rsidR="00D33C03" w:rsidRPr="00D33C03" w:rsidRDefault="00000000" w:rsidP="00D33C03">
      <w:r>
        <w:pict w14:anchorId="4A86E4AA">
          <v:rect id="_x0000_i1058" style="width:0;height:1.5pt" o:hralign="center" o:hrstd="t" o:hr="t" fillcolor="#a0a0a0" stroked="f"/>
        </w:pict>
      </w:r>
    </w:p>
    <w:p w14:paraId="0A47F69A" w14:textId="77777777" w:rsidR="00D33C03" w:rsidRPr="00D33C03" w:rsidRDefault="00D33C03" w:rsidP="00D33C03">
      <w:pPr>
        <w:rPr>
          <w:b/>
          <w:bCs/>
        </w:rPr>
      </w:pPr>
      <w:r w:rsidRPr="00D33C03">
        <w:rPr>
          <w:b/>
          <w:bCs/>
        </w:rPr>
        <w:t>8. Trainer Management Workflow</w:t>
      </w:r>
    </w:p>
    <w:p w14:paraId="05CC1B62" w14:textId="77777777" w:rsidR="00D33C03" w:rsidRPr="00D33C03" w:rsidRDefault="00D33C03" w:rsidP="00D33C03">
      <w:pPr>
        <w:numPr>
          <w:ilvl w:val="0"/>
          <w:numId w:val="20"/>
        </w:numPr>
      </w:pPr>
      <w:r w:rsidRPr="00D33C03">
        <w:rPr>
          <w:b/>
          <w:bCs/>
        </w:rPr>
        <w:t>Admin Login</w:t>
      </w:r>
      <w:r w:rsidRPr="00D33C03">
        <w:t>:</w:t>
      </w:r>
    </w:p>
    <w:p w14:paraId="0243433D" w14:textId="77777777" w:rsidR="00D33C03" w:rsidRPr="00D33C03" w:rsidRDefault="00D33C03" w:rsidP="00D33C03">
      <w:pPr>
        <w:numPr>
          <w:ilvl w:val="1"/>
          <w:numId w:val="20"/>
        </w:numPr>
      </w:pPr>
      <w:r w:rsidRPr="00D33C03">
        <w:t>Admin logs into the system.</w:t>
      </w:r>
    </w:p>
    <w:p w14:paraId="69773D52" w14:textId="77777777" w:rsidR="00D33C03" w:rsidRPr="00D33C03" w:rsidRDefault="00D33C03" w:rsidP="00D33C03">
      <w:pPr>
        <w:numPr>
          <w:ilvl w:val="0"/>
          <w:numId w:val="20"/>
        </w:numPr>
      </w:pPr>
      <w:r w:rsidRPr="00D33C03">
        <w:rPr>
          <w:b/>
          <w:bCs/>
        </w:rPr>
        <w:lastRenderedPageBreak/>
        <w:t>Create Trainer Profile</w:t>
      </w:r>
      <w:r w:rsidRPr="00D33C03">
        <w:t>:</w:t>
      </w:r>
    </w:p>
    <w:p w14:paraId="1E785B8B" w14:textId="77777777" w:rsidR="00D33C03" w:rsidRPr="00D33C03" w:rsidRDefault="00D33C03" w:rsidP="00D33C03">
      <w:pPr>
        <w:numPr>
          <w:ilvl w:val="1"/>
          <w:numId w:val="20"/>
        </w:numPr>
      </w:pPr>
      <w:r w:rsidRPr="00D33C03">
        <w:t>Admin navigates to the Trainer Management module.</w:t>
      </w:r>
    </w:p>
    <w:p w14:paraId="0A5CAB6E" w14:textId="77777777" w:rsidR="00D33C03" w:rsidRPr="00D33C03" w:rsidRDefault="00D33C03" w:rsidP="00D33C03">
      <w:pPr>
        <w:numPr>
          <w:ilvl w:val="1"/>
          <w:numId w:val="20"/>
        </w:numPr>
      </w:pPr>
      <w:r w:rsidRPr="00D33C03">
        <w:t>Admin inputs trainer details (name, expertise, contact).</w:t>
      </w:r>
    </w:p>
    <w:p w14:paraId="20295CD3" w14:textId="77777777" w:rsidR="00D33C03" w:rsidRPr="00D33C03" w:rsidRDefault="00D33C03" w:rsidP="00D33C03">
      <w:pPr>
        <w:numPr>
          <w:ilvl w:val="1"/>
          <w:numId w:val="20"/>
        </w:numPr>
      </w:pPr>
      <w:r w:rsidRPr="00D33C03">
        <w:t xml:space="preserve">Admin saves the profile, generating a unique </w:t>
      </w:r>
      <w:proofErr w:type="spellStart"/>
      <w:r w:rsidRPr="00D33C03">
        <w:t>TrainerID</w:t>
      </w:r>
      <w:proofErr w:type="spellEnd"/>
      <w:r w:rsidRPr="00D33C03">
        <w:t>.</w:t>
      </w:r>
    </w:p>
    <w:p w14:paraId="6DDAD787" w14:textId="77777777" w:rsidR="00D33C03" w:rsidRPr="00D33C03" w:rsidRDefault="00D33C03" w:rsidP="00D33C03">
      <w:pPr>
        <w:numPr>
          <w:ilvl w:val="0"/>
          <w:numId w:val="20"/>
        </w:numPr>
      </w:pPr>
      <w:r w:rsidRPr="00D33C03">
        <w:rPr>
          <w:b/>
          <w:bCs/>
        </w:rPr>
        <w:t>Assign Trainers to Courses</w:t>
      </w:r>
      <w:r w:rsidRPr="00D33C03">
        <w:t>:</w:t>
      </w:r>
    </w:p>
    <w:p w14:paraId="7F8B3DD1" w14:textId="77777777" w:rsidR="00D33C03" w:rsidRPr="00D33C03" w:rsidRDefault="00D33C03" w:rsidP="00D33C03">
      <w:pPr>
        <w:numPr>
          <w:ilvl w:val="1"/>
          <w:numId w:val="20"/>
        </w:numPr>
      </w:pPr>
      <w:r w:rsidRPr="00D33C03">
        <w:t>Admin assigns trainers to specific courses.</w:t>
      </w:r>
    </w:p>
    <w:p w14:paraId="1BCF6ACC" w14:textId="77777777" w:rsidR="00D33C03" w:rsidRPr="00D33C03" w:rsidRDefault="00D33C03" w:rsidP="00D33C03">
      <w:pPr>
        <w:numPr>
          <w:ilvl w:val="1"/>
          <w:numId w:val="20"/>
        </w:numPr>
      </w:pPr>
      <w:r w:rsidRPr="00D33C03">
        <w:t xml:space="preserve">System updates course information with assigned </w:t>
      </w:r>
      <w:proofErr w:type="spellStart"/>
      <w:r w:rsidRPr="00D33C03">
        <w:t>TrainerID</w:t>
      </w:r>
      <w:proofErr w:type="spellEnd"/>
      <w:r w:rsidRPr="00D33C03">
        <w:t>.</w:t>
      </w:r>
    </w:p>
    <w:p w14:paraId="7F40CEED" w14:textId="77777777" w:rsidR="00D33C03" w:rsidRPr="00D33C03" w:rsidRDefault="00D33C03" w:rsidP="00D33C03">
      <w:pPr>
        <w:numPr>
          <w:ilvl w:val="0"/>
          <w:numId w:val="20"/>
        </w:numPr>
      </w:pPr>
      <w:r w:rsidRPr="00D33C03">
        <w:rPr>
          <w:b/>
          <w:bCs/>
        </w:rPr>
        <w:t>Manage Trainer Schedules</w:t>
      </w:r>
      <w:r w:rsidRPr="00D33C03">
        <w:t>:</w:t>
      </w:r>
    </w:p>
    <w:p w14:paraId="744F4A7D" w14:textId="77777777" w:rsidR="00D33C03" w:rsidRPr="00D33C03" w:rsidRDefault="00D33C03" w:rsidP="00D33C03">
      <w:pPr>
        <w:numPr>
          <w:ilvl w:val="1"/>
          <w:numId w:val="20"/>
        </w:numPr>
      </w:pPr>
      <w:r w:rsidRPr="00D33C03">
        <w:t>Trainers log in and manage their availability for courses.</w:t>
      </w:r>
    </w:p>
    <w:p w14:paraId="20E988EF" w14:textId="77777777" w:rsidR="00D33C03" w:rsidRPr="00D33C03" w:rsidRDefault="00D33C03" w:rsidP="00D33C03">
      <w:pPr>
        <w:numPr>
          <w:ilvl w:val="1"/>
          <w:numId w:val="20"/>
        </w:numPr>
      </w:pPr>
      <w:r w:rsidRPr="00D33C03">
        <w:t>Trainers can view course assignments and provide feedback on training materials.</w:t>
      </w:r>
    </w:p>
    <w:p w14:paraId="3A37057A" w14:textId="77777777" w:rsidR="00D33C03" w:rsidRPr="00D33C03" w:rsidRDefault="00000000" w:rsidP="00D33C03">
      <w:r>
        <w:pict w14:anchorId="33FF182A">
          <v:rect id="_x0000_i1059" style="width:0;height:1.5pt" o:hralign="center" o:hrstd="t" o:hr="t" fillcolor="#a0a0a0" stroked="f"/>
        </w:pict>
      </w:r>
    </w:p>
    <w:p w14:paraId="6BD9EC30" w14:textId="77777777" w:rsidR="00D33C03" w:rsidRPr="00D33C03" w:rsidRDefault="00D33C03" w:rsidP="00D33C03">
      <w:pPr>
        <w:rPr>
          <w:b/>
          <w:bCs/>
        </w:rPr>
      </w:pPr>
      <w:r w:rsidRPr="00D33C03">
        <w:rPr>
          <w:b/>
          <w:bCs/>
        </w:rPr>
        <w:t>Workflow Summary</w:t>
      </w:r>
    </w:p>
    <w:p w14:paraId="2246E999" w14:textId="77777777" w:rsidR="00D33C03" w:rsidRPr="00D33C03" w:rsidRDefault="00D33C03" w:rsidP="00D33C03">
      <w:pPr>
        <w:numPr>
          <w:ilvl w:val="0"/>
          <w:numId w:val="21"/>
        </w:numPr>
      </w:pPr>
      <w:r w:rsidRPr="00D33C03">
        <w:rPr>
          <w:b/>
          <w:bCs/>
        </w:rPr>
        <w:t>Interactions</w:t>
      </w:r>
      <w:r w:rsidRPr="00D33C03">
        <w:t>: The workflow highlights interactions between Admin, Employees, Trainers, and the system, illustrating the flow of data and processes across modules.</w:t>
      </w:r>
    </w:p>
    <w:p w14:paraId="157C4550" w14:textId="77777777" w:rsidR="00D33C03" w:rsidRPr="00D33C03" w:rsidRDefault="00D33C03" w:rsidP="00D33C03">
      <w:pPr>
        <w:numPr>
          <w:ilvl w:val="0"/>
          <w:numId w:val="21"/>
        </w:numPr>
      </w:pPr>
      <w:r w:rsidRPr="00D33C03">
        <w:rPr>
          <w:b/>
          <w:bCs/>
        </w:rPr>
        <w:t>Notifications</w:t>
      </w:r>
      <w:r w:rsidRPr="00D33C03">
        <w:t>: Notifications play a critical role in keeping users informed of actions and updates.</w:t>
      </w:r>
    </w:p>
    <w:p w14:paraId="5B7BC06A" w14:textId="77777777" w:rsidR="00D33C03" w:rsidRPr="00D33C03" w:rsidRDefault="00D33C03" w:rsidP="00D33C03">
      <w:pPr>
        <w:numPr>
          <w:ilvl w:val="0"/>
          <w:numId w:val="21"/>
        </w:numPr>
      </w:pPr>
      <w:r w:rsidRPr="00D33C03">
        <w:rPr>
          <w:b/>
          <w:bCs/>
        </w:rPr>
        <w:t>Data Integrity</w:t>
      </w:r>
      <w:r w:rsidRPr="00D33C03">
        <w:t>: Each step ensures data integrity by linking entities through unique identifiers (e.g., IDs) and maintaining accurate records.</w:t>
      </w:r>
    </w:p>
    <w:p w14:paraId="58E81680" w14:textId="77777777" w:rsidR="00072402" w:rsidRDefault="00072402"/>
    <w:p w14:paraId="27166852" w14:textId="6A62A713" w:rsidR="00EC2C48" w:rsidRDefault="00EC2C48">
      <w:r>
        <w:br w:type="page"/>
      </w:r>
    </w:p>
    <w:p w14:paraId="516AE450" w14:textId="77777777" w:rsidR="00EC2C48" w:rsidRPr="00350B5E" w:rsidRDefault="00EC2C48" w:rsidP="00EC2C48">
      <w:pPr>
        <w:rPr>
          <w:b/>
          <w:bCs/>
          <w:color w:val="FF0000"/>
          <w:sz w:val="56"/>
          <w:szCs w:val="56"/>
        </w:rPr>
      </w:pPr>
      <w:r w:rsidRPr="00350B5E">
        <w:rPr>
          <w:b/>
          <w:bCs/>
          <w:color w:val="FF0000"/>
          <w:sz w:val="56"/>
          <w:szCs w:val="56"/>
        </w:rPr>
        <w:lastRenderedPageBreak/>
        <w:t>Detailed Database Structure</w:t>
      </w:r>
    </w:p>
    <w:p w14:paraId="0CC5A19D" w14:textId="77777777" w:rsidR="00EC2C48" w:rsidRDefault="00EC2C48" w:rsidP="00EC2C48"/>
    <w:p w14:paraId="14D5C1A1" w14:textId="77777777" w:rsidR="00EC2C48" w:rsidRPr="00350B5E" w:rsidRDefault="00EC2C48" w:rsidP="00EC2C48">
      <w:pPr>
        <w:rPr>
          <w:b/>
          <w:bCs/>
        </w:rPr>
      </w:pPr>
      <w:r w:rsidRPr="00350B5E">
        <w:rPr>
          <w:b/>
          <w:bCs/>
        </w:rPr>
        <w:t>1. Course Table</w:t>
      </w:r>
    </w:p>
    <w:p w14:paraId="6771FCCD" w14:textId="77777777" w:rsidR="00EC2C48" w:rsidRPr="00350B5E" w:rsidRDefault="00EC2C48" w:rsidP="00EC2C48">
      <w:r w:rsidRPr="00350B5E">
        <w:t>Stores information about the courses offered for corporate training.</w:t>
      </w:r>
    </w:p>
    <w:tbl>
      <w:tblPr>
        <w:tblStyle w:val="TableGrid"/>
        <w:tblW w:w="0" w:type="auto"/>
        <w:tblLook w:val="04A0" w:firstRow="1" w:lastRow="0" w:firstColumn="1" w:lastColumn="0" w:noHBand="0" w:noVBand="1"/>
      </w:tblPr>
      <w:tblGrid>
        <w:gridCol w:w="1657"/>
        <w:gridCol w:w="1650"/>
        <w:gridCol w:w="3998"/>
      </w:tblGrid>
      <w:tr w:rsidR="00EC2C48" w:rsidRPr="00350B5E" w14:paraId="45F255A7" w14:textId="77777777" w:rsidTr="00962D6E">
        <w:tc>
          <w:tcPr>
            <w:tcW w:w="0" w:type="auto"/>
            <w:hideMark/>
          </w:tcPr>
          <w:p w14:paraId="1AFC30F9" w14:textId="77777777" w:rsidR="00EC2C48" w:rsidRPr="00350B5E" w:rsidRDefault="00EC2C48" w:rsidP="00962D6E">
            <w:pPr>
              <w:spacing w:after="160" w:line="259" w:lineRule="auto"/>
              <w:rPr>
                <w:b/>
                <w:bCs/>
              </w:rPr>
            </w:pPr>
            <w:r w:rsidRPr="00350B5E">
              <w:rPr>
                <w:b/>
                <w:bCs/>
              </w:rPr>
              <w:t>Column Name</w:t>
            </w:r>
          </w:p>
        </w:tc>
        <w:tc>
          <w:tcPr>
            <w:tcW w:w="0" w:type="auto"/>
            <w:hideMark/>
          </w:tcPr>
          <w:p w14:paraId="57EF7488" w14:textId="77777777" w:rsidR="00EC2C48" w:rsidRPr="00350B5E" w:rsidRDefault="00EC2C48" w:rsidP="00962D6E">
            <w:pPr>
              <w:spacing w:after="160" w:line="259" w:lineRule="auto"/>
              <w:rPr>
                <w:b/>
                <w:bCs/>
              </w:rPr>
            </w:pPr>
            <w:r w:rsidRPr="00350B5E">
              <w:rPr>
                <w:b/>
                <w:bCs/>
              </w:rPr>
              <w:t>Data Type</w:t>
            </w:r>
          </w:p>
        </w:tc>
        <w:tc>
          <w:tcPr>
            <w:tcW w:w="0" w:type="auto"/>
            <w:hideMark/>
          </w:tcPr>
          <w:p w14:paraId="18566877" w14:textId="77777777" w:rsidR="00EC2C48" w:rsidRPr="00350B5E" w:rsidRDefault="00EC2C48" w:rsidP="00962D6E">
            <w:pPr>
              <w:spacing w:after="160" w:line="259" w:lineRule="auto"/>
              <w:rPr>
                <w:b/>
                <w:bCs/>
              </w:rPr>
            </w:pPr>
            <w:r w:rsidRPr="00350B5E">
              <w:rPr>
                <w:b/>
                <w:bCs/>
              </w:rPr>
              <w:t>Constraints</w:t>
            </w:r>
          </w:p>
        </w:tc>
      </w:tr>
      <w:tr w:rsidR="00EC2C48" w:rsidRPr="00350B5E" w14:paraId="583B6BB1" w14:textId="77777777" w:rsidTr="00962D6E">
        <w:tc>
          <w:tcPr>
            <w:tcW w:w="0" w:type="auto"/>
            <w:hideMark/>
          </w:tcPr>
          <w:p w14:paraId="7CCCB8E3" w14:textId="77777777" w:rsidR="00EC2C48" w:rsidRPr="00350B5E" w:rsidRDefault="00EC2C48" w:rsidP="00962D6E">
            <w:pPr>
              <w:spacing w:after="160" w:line="259" w:lineRule="auto"/>
            </w:pPr>
            <w:proofErr w:type="spellStart"/>
            <w:r w:rsidRPr="00350B5E">
              <w:t>CourseID</w:t>
            </w:r>
            <w:proofErr w:type="spellEnd"/>
          </w:p>
        </w:tc>
        <w:tc>
          <w:tcPr>
            <w:tcW w:w="0" w:type="auto"/>
            <w:hideMark/>
          </w:tcPr>
          <w:p w14:paraId="54DDD8C5" w14:textId="77777777" w:rsidR="00EC2C48" w:rsidRPr="00350B5E" w:rsidRDefault="00EC2C48" w:rsidP="00962D6E">
            <w:pPr>
              <w:spacing w:after="160" w:line="259" w:lineRule="auto"/>
            </w:pPr>
            <w:r w:rsidRPr="00350B5E">
              <w:t>INT</w:t>
            </w:r>
          </w:p>
        </w:tc>
        <w:tc>
          <w:tcPr>
            <w:tcW w:w="0" w:type="auto"/>
            <w:hideMark/>
          </w:tcPr>
          <w:p w14:paraId="5DD1E497" w14:textId="77777777" w:rsidR="00EC2C48" w:rsidRPr="00350B5E" w:rsidRDefault="00EC2C48" w:rsidP="00962D6E">
            <w:pPr>
              <w:spacing w:after="160" w:line="259" w:lineRule="auto"/>
            </w:pPr>
            <w:r w:rsidRPr="00350B5E">
              <w:t>PRIMARY KEY, AUTO_INCREMENT</w:t>
            </w:r>
          </w:p>
        </w:tc>
      </w:tr>
      <w:tr w:rsidR="00EC2C48" w:rsidRPr="00350B5E" w14:paraId="69CEBFD1" w14:textId="77777777" w:rsidTr="00962D6E">
        <w:tc>
          <w:tcPr>
            <w:tcW w:w="0" w:type="auto"/>
            <w:hideMark/>
          </w:tcPr>
          <w:p w14:paraId="7A9F4249" w14:textId="77777777" w:rsidR="00EC2C48" w:rsidRPr="00350B5E" w:rsidRDefault="00EC2C48" w:rsidP="00962D6E">
            <w:pPr>
              <w:spacing w:after="160" w:line="259" w:lineRule="auto"/>
            </w:pPr>
            <w:proofErr w:type="spellStart"/>
            <w:r w:rsidRPr="00350B5E">
              <w:t>CourseName</w:t>
            </w:r>
            <w:proofErr w:type="spellEnd"/>
          </w:p>
        </w:tc>
        <w:tc>
          <w:tcPr>
            <w:tcW w:w="0" w:type="auto"/>
            <w:hideMark/>
          </w:tcPr>
          <w:p w14:paraId="4ABED451"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15E4138D" w14:textId="77777777" w:rsidR="00EC2C48" w:rsidRPr="00350B5E" w:rsidRDefault="00EC2C48" w:rsidP="00962D6E">
            <w:pPr>
              <w:spacing w:after="160" w:line="259" w:lineRule="auto"/>
            </w:pPr>
            <w:r w:rsidRPr="00350B5E">
              <w:t>NOT NULL</w:t>
            </w:r>
          </w:p>
        </w:tc>
      </w:tr>
      <w:tr w:rsidR="00EC2C48" w:rsidRPr="00350B5E" w14:paraId="340ED621" w14:textId="77777777" w:rsidTr="00962D6E">
        <w:tc>
          <w:tcPr>
            <w:tcW w:w="0" w:type="auto"/>
            <w:hideMark/>
          </w:tcPr>
          <w:p w14:paraId="3BA1AC96" w14:textId="77777777" w:rsidR="00EC2C48" w:rsidRPr="00350B5E" w:rsidRDefault="00EC2C48" w:rsidP="00962D6E">
            <w:pPr>
              <w:spacing w:after="160" w:line="259" w:lineRule="auto"/>
            </w:pPr>
            <w:r w:rsidRPr="00350B5E">
              <w:t>Description</w:t>
            </w:r>
          </w:p>
        </w:tc>
        <w:tc>
          <w:tcPr>
            <w:tcW w:w="0" w:type="auto"/>
            <w:hideMark/>
          </w:tcPr>
          <w:p w14:paraId="4466D367" w14:textId="77777777" w:rsidR="00EC2C48" w:rsidRPr="00350B5E" w:rsidRDefault="00EC2C48" w:rsidP="00962D6E">
            <w:pPr>
              <w:spacing w:after="160" w:line="259" w:lineRule="auto"/>
            </w:pPr>
            <w:r w:rsidRPr="00350B5E">
              <w:t>TEXT</w:t>
            </w:r>
          </w:p>
        </w:tc>
        <w:tc>
          <w:tcPr>
            <w:tcW w:w="0" w:type="auto"/>
            <w:hideMark/>
          </w:tcPr>
          <w:p w14:paraId="37C8F940" w14:textId="77777777" w:rsidR="00EC2C48" w:rsidRPr="00350B5E" w:rsidRDefault="00EC2C48" w:rsidP="00962D6E">
            <w:pPr>
              <w:spacing w:after="160" w:line="259" w:lineRule="auto"/>
            </w:pPr>
          </w:p>
        </w:tc>
      </w:tr>
      <w:tr w:rsidR="00EC2C48" w:rsidRPr="00350B5E" w14:paraId="119E36E2" w14:textId="77777777" w:rsidTr="00962D6E">
        <w:tc>
          <w:tcPr>
            <w:tcW w:w="0" w:type="auto"/>
            <w:hideMark/>
          </w:tcPr>
          <w:p w14:paraId="38398D93" w14:textId="77777777" w:rsidR="00EC2C48" w:rsidRPr="00350B5E" w:rsidRDefault="00EC2C48" w:rsidP="00962D6E">
            <w:pPr>
              <w:spacing w:after="160" w:line="259" w:lineRule="auto"/>
            </w:pPr>
            <w:r w:rsidRPr="00350B5E">
              <w:t>Duration</w:t>
            </w:r>
          </w:p>
        </w:tc>
        <w:tc>
          <w:tcPr>
            <w:tcW w:w="0" w:type="auto"/>
            <w:hideMark/>
          </w:tcPr>
          <w:p w14:paraId="12F91539" w14:textId="77777777" w:rsidR="00EC2C48" w:rsidRPr="00350B5E" w:rsidRDefault="00EC2C48" w:rsidP="00962D6E">
            <w:pPr>
              <w:spacing w:after="160" w:line="259" w:lineRule="auto"/>
            </w:pPr>
            <w:r w:rsidRPr="00350B5E">
              <w:t>INT</w:t>
            </w:r>
          </w:p>
        </w:tc>
        <w:tc>
          <w:tcPr>
            <w:tcW w:w="0" w:type="auto"/>
            <w:hideMark/>
          </w:tcPr>
          <w:p w14:paraId="78AFF6DB" w14:textId="77777777" w:rsidR="00EC2C48" w:rsidRPr="00350B5E" w:rsidRDefault="00EC2C48" w:rsidP="00962D6E">
            <w:pPr>
              <w:spacing w:after="160" w:line="259" w:lineRule="auto"/>
            </w:pPr>
            <w:r w:rsidRPr="00350B5E">
              <w:t>(Number of hours, NOT NULL)</w:t>
            </w:r>
          </w:p>
        </w:tc>
      </w:tr>
      <w:tr w:rsidR="00EC2C48" w:rsidRPr="00350B5E" w14:paraId="45DF0E19" w14:textId="77777777" w:rsidTr="00962D6E">
        <w:tc>
          <w:tcPr>
            <w:tcW w:w="0" w:type="auto"/>
            <w:hideMark/>
          </w:tcPr>
          <w:p w14:paraId="7DAC315F" w14:textId="77777777" w:rsidR="00EC2C48" w:rsidRPr="00350B5E" w:rsidRDefault="00EC2C48" w:rsidP="00962D6E">
            <w:pPr>
              <w:spacing w:after="160" w:line="259" w:lineRule="auto"/>
            </w:pPr>
            <w:proofErr w:type="spellStart"/>
            <w:r w:rsidRPr="00350B5E">
              <w:t>DepartmentID</w:t>
            </w:r>
            <w:proofErr w:type="spellEnd"/>
          </w:p>
        </w:tc>
        <w:tc>
          <w:tcPr>
            <w:tcW w:w="0" w:type="auto"/>
            <w:hideMark/>
          </w:tcPr>
          <w:p w14:paraId="51EF0F55" w14:textId="77777777" w:rsidR="00EC2C48" w:rsidRPr="00350B5E" w:rsidRDefault="00EC2C48" w:rsidP="00962D6E">
            <w:pPr>
              <w:spacing w:after="160" w:line="259" w:lineRule="auto"/>
            </w:pPr>
            <w:r w:rsidRPr="00350B5E">
              <w:t>INT</w:t>
            </w:r>
          </w:p>
        </w:tc>
        <w:tc>
          <w:tcPr>
            <w:tcW w:w="0" w:type="auto"/>
            <w:hideMark/>
          </w:tcPr>
          <w:p w14:paraId="5B2C199A" w14:textId="77777777" w:rsidR="00EC2C48" w:rsidRPr="00350B5E" w:rsidRDefault="00EC2C48" w:rsidP="00962D6E">
            <w:pPr>
              <w:spacing w:after="160" w:line="259" w:lineRule="auto"/>
            </w:pPr>
            <w:r w:rsidRPr="00350B5E">
              <w:t>FOREIGN KEY (References Department)</w:t>
            </w:r>
          </w:p>
        </w:tc>
      </w:tr>
      <w:tr w:rsidR="00EC2C48" w:rsidRPr="00350B5E" w14:paraId="64037C83" w14:textId="77777777" w:rsidTr="00962D6E">
        <w:tc>
          <w:tcPr>
            <w:tcW w:w="0" w:type="auto"/>
            <w:hideMark/>
          </w:tcPr>
          <w:p w14:paraId="192CB72A" w14:textId="77777777" w:rsidR="00EC2C48" w:rsidRPr="00350B5E" w:rsidRDefault="00EC2C48" w:rsidP="00962D6E">
            <w:pPr>
              <w:spacing w:after="160" w:line="259" w:lineRule="auto"/>
            </w:pPr>
            <w:proofErr w:type="spellStart"/>
            <w:r w:rsidRPr="00350B5E">
              <w:t>TrainerID</w:t>
            </w:r>
            <w:proofErr w:type="spellEnd"/>
          </w:p>
        </w:tc>
        <w:tc>
          <w:tcPr>
            <w:tcW w:w="0" w:type="auto"/>
            <w:hideMark/>
          </w:tcPr>
          <w:p w14:paraId="637B972E" w14:textId="77777777" w:rsidR="00EC2C48" w:rsidRPr="00350B5E" w:rsidRDefault="00EC2C48" w:rsidP="00962D6E">
            <w:pPr>
              <w:spacing w:after="160" w:line="259" w:lineRule="auto"/>
            </w:pPr>
            <w:r w:rsidRPr="00350B5E">
              <w:t>INT</w:t>
            </w:r>
          </w:p>
        </w:tc>
        <w:tc>
          <w:tcPr>
            <w:tcW w:w="0" w:type="auto"/>
            <w:hideMark/>
          </w:tcPr>
          <w:p w14:paraId="1763A025" w14:textId="77777777" w:rsidR="00EC2C48" w:rsidRPr="00350B5E" w:rsidRDefault="00EC2C48" w:rsidP="00962D6E">
            <w:pPr>
              <w:spacing w:after="160" w:line="259" w:lineRule="auto"/>
            </w:pPr>
            <w:r w:rsidRPr="00350B5E">
              <w:t>FOREIGN KEY (References Trainer)</w:t>
            </w:r>
          </w:p>
        </w:tc>
      </w:tr>
      <w:tr w:rsidR="00EC2C48" w:rsidRPr="00350B5E" w14:paraId="3751A84F" w14:textId="77777777" w:rsidTr="00962D6E">
        <w:tc>
          <w:tcPr>
            <w:tcW w:w="0" w:type="auto"/>
            <w:hideMark/>
          </w:tcPr>
          <w:p w14:paraId="74CC9BF5" w14:textId="77777777" w:rsidR="00EC2C48" w:rsidRPr="00350B5E" w:rsidRDefault="00EC2C48" w:rsidP="00962D6E">
            <w:pPr>
              <w:spacing w:after="160" w:line="259" w:lineRule="auto"/>
            </w:pPr>
            <w:proofErr w:type="spellStart"/>
            <w:r w:rsidRPr="00350B5E">
              <w:t>CertificationID</w:t>
            </w:r>
            <w:proofErr w:type="spellEnd"/>
          </w:p>
        </w:tc>
        <w:tc>
          <w:tcPr>
            <w:tcW w:w="0" w:type="auto"/>
            <w:hideMark/>
          </w:tcPr>
          <w:p w14:paraId="6887F532" w14:textId="77777777" w:rsidR="00EC2C48" w:rsidRPr="00350B5E" w:rsidRDefault="00EC2C48" w:rsidP="00962D6E">
            <w:pPr>
              <w:spacing w:after="160" w:line="259" w:lineRule="auto"/>
            </w:pPr>
            <w:r w:rsidRPr="00350B5E">
              <w:t>INT</w:t>
            </w:r>
          </w:p>
        </w:tc>
        <w:tc>
          <w:tcPr>
            <w:tcW w:w="0" w:type="auto"/>
            <w:hideMark/>
          </w:tcPr>
          <w:p w14:paraId="42D66E48" w14:textId="77777777" w:rsidR="00EC2C48" w:rsidRPr="00350B5E" w:rsidRDefault="00EC2C48" w:rsidP="00962D6E">
            <w:pPr>
              <w:spacing w:after="160" w:line="259" w:lineRule="auto"/>
            </w:pPr>
            <w:r w:rsidRPr="00350B5E">
              <w:t>FOREIGN KEY (References Certification)</w:t>
            </w:r>
          </w:p>
        </w:tc>
      </w:tr>
    </w:tbl>
    <w:p w14:paraId="52B2A49B" w14:textId="77777777" w:rsidR="00EC2C48" w:rsidRPr="00350B5E" w:rsidRDefault="00EC2C48" w:rsidP="00EC2C48">
      <w:r>
        <w:pict w14:anchorId="3BB8404C">
          <v:rect id="_x0000_i1075" style="width:0;height:1.5pt" o:hralign="center" o:hrstd="t" o:hr="t" fillcolor="#a0a0a0" stroked="f"/>
        </w:pict>
      </w:r>
    </w:p>
    <w:p w14:paraId="2A61BA35" w14:textId="77777777" w:rsidR="00EC2C48" w:rsidRPr="00350B5E" w:rsidRDefault="00EC2C48" w:rsidP="00EC2C48">
      <w:pPr>
        <w:rPr>
          <w:b/>
          <w:bCs/>
        </w:rPr>
      </w:pPr>
      <w:r w:rsidRPr="00350B5E">
        <w:rPr>
          <w:b/>
          <w:bCs/>
        </w:rPr>
        <w:t>2. Employee Table</w:t>
      </w:r>
    </w:p>
    <w:p w14:paraId="02314C50" w14:textId="77777777" w:rsidR="00EC2C48" w:rsidRPr="00350B5E" w:rsidRDefault="00EC2C48" w:rsidP="00EC2C48">
      <w:r w:rsidRPr="00350B5E">
        <w:t>Stores information about employees enrolled in courses.</w:t>
      </w:r>
    </w:p>
    <w:tbl>
      <w:tblPr>
        <w:tblStyle w:val="TableGrid"/>
        <w:tblW w:w="0" w:type="auto"/>
        <w:tblLook w:val="04A0" w:firstRow="1" w:lastRow="0" w:firstColumn="1" w:lastColumn="0" w:noHBand="0" w:noVBand="1"/>
      </w:tblPr>
      <w:tblGrid>
        <w:gridCol w:w="1871"/>
        <w:gridCol w:w="1650"/>
        <w:gridCol w:w="3965"/>
      </w:tblGrid>
      <w:tr w:rsidR="00EC2C48" w:rsidRPr="00350B5E" w14:paraId="6CCBFD02" w14:textId="77777777" w:rsidTr="00962D6E">
        <w:tc>
          <w:tcPr>
            <w:tcW w:w="0" w:type="auto"/>
            <w:hideMark/>
          </w:tcPr>
          <w:p w14:paraId="3849505C" w14:textId="77777777" w:rsidR="00EC2C48" w:rsidRPr="00350B5E" w:rsidRDefault="00EC2C48" w:rsidP="00962D6E">
            <w:pPr>
              <w:spacing w:after="160" w:line="259" w:lineRule="auto"/>
              <w:rPr>
                <w:b/>
                <w:bCs/>
              </w:rPr>
            </w:pPr>
            <w:r w:rsidRPr="00350B5E">
              <w:rPr>
                <w:b/>
                <w:bCs/>
              </w:rPr>
              <w:t>Column Name</w:t>
            </w:r>
          </w:p>
        </w:tc>
        <w:tc>
          <w:tcPr>
            <w:tcW w:w="0" w:type="auto"/>
            <w:hideMark/>
          </w:tcPr>
          <w:p w14:paraId="6F9CB535" w14:textId="77777777" w:rsidR="00EC2C48" w:rsidRPr="00350B5E" w:rsidRDefault="00EC2C48" w:rsidP="00962D6E">
            <w:pPr>
              <w:spacing w:after="160" w:line="259" w:lineRule="auto"/>
              <w:rPr>
                <w:b/>
                <w:bCs/>
              </w:rPr>
            </w:pPr>
            <w:r w:rsidRPr="00350B5E">
              <w:rPr>
                <w:b/>
                <w:bCs/>
              </w:rPr>
              <w:t>Data Type</w:t>
            </w:r>
          </w:p>
        </w:tc>
        <w:tc>
          <w:tcPr>
            <w:tcW w:w="0" w:type="auto"/>
            <w:hideMark/>
          </w:tcPr>
          <w:p w14:paraId="69E0B6A6" w14:textId="77777777" w:rsidR="00EC2C48" w:rsidRPr="00350B5E" w:rsidRDefault="00EC2C48" w:rsidP="00962D6E">
            <w:pPr>
              <w:spacing w:after="160" w:line="259" w:lineRule="auto"/>
              <w:rPr>
                <w:b/>
                <w:bCs/>
              </w:rPr>
            </w:pPr>
            <w:r w:rsidRPr="00350B5E">
              <w:rPr>
                <w:b/>
                <w:bCs/>
              </w:rPr>
              <w:t>Constraints</w:t>
            </w:r>
          </w:p>
        </w:tc>
      </w:tr>
      <w:tr w:rsidR="00EC2C48" w:rsidRPr="00350B5E" w14:paraId="1F81653C" w14:textId="77777777" w:rsidTr="00962D6E">
        <w:tc>
          <w:tcPr>
            <w:tcW w:w="0" w:type="auto"/>
            <w:hideMark/>
          </w:tcPr>
          <w:p w14:paraId="68B6157C" w14:textId="77777777" w:rsidR="00EC2C48" w:rsidRPr="00350B5E" w:rsidRDefault="00EC2C48" w:rsidP="00962D6E">
            <w:pPr>
              <w:spacing w:after="160" w:line="259" w:lineRule="auto"/>
            </w:pPr>
            <w:proofErr w:type="spellStart"/>
            <w:r w:rsidRPr="00350B5E">
              <w:t>EmployeeID</w:t>
            </w:r>
            <w:proofErr w:type="spellEnd"/>
          </w:p>
        </w:tc>
        <w:tc>
          <w:tcPr>
            <w:tcW w:w="0" w:type="auto"/>
            <w:hideMark/>
          </w:tcPr>
          <w:p w14:paraId="2C631548" w14:textId="77777777" w:rsidR="00EC2C48" w:rsidRPr="00350B5E" w:rsidRDefault="00EC2C48" w:rsidP="00962D6E">
            <w:pPr>
              <w:spacing w:after="160" w:line="259" w:lineRule="auto"/>
            </w:pPr>
            <w:r w:rsidRPr="00350B5E">
              <w:t>INT</w:t>
            </w:r>
          </w:p>
        </w:tc>
        <w:tc>
          <w:tcPr>
            <w:tcW w:w="0" w:type="auto"/>
            <w:hideMark/>
          </w:tcPr>
          <w:p w14:paraId="70343FD3" w14:textId="77777777" w:rsidR="00EC2C48" w:rsidRPr="00350B5E" w:rsidRDefault="00EC2C48" w:rsidP="00962D6E">
            <w:pPr>
              <w:spacing w:after="160" w:line="259" w:lineRule="auto"/>
            </w:pPr>
            <w:r w:rsidRPr="00350B5E">
              <w:t>PRIMARY KEY, AUTO_INCREMENT</w:t>
            </w:r>
          </w:p>
        </w:tc>
      </w:tr>
      <w:tr w:rsidR="00EC2C48" w:rsidRPr="00350B5E" w14:paraId="447960BD" w14:textId="77777777" w:rsidTr="00962D6E">
        <w:tc>
          <w:tcPr>
            <w:tcW w:w="0" w:type="auto"/>
            <w:hideMark/>
          </w:tcPr>
          <w:p w14:paraId="421571B5" w14:textId="77777777" w:rsidR="00EC2C48" w:rsidRPr="00350B5E" w:rsidRDefault="00EC2C48" w:rsidP="00962D6E">
            <w:pPr>
              <w:spacing w:after="160" w:line="259" w:lineRule="auto"/>
            </w:pPr>
            <w:r w:rsidRPr="00350B5E">
              <w:t>Name</w:t>
            </w:r>
          </w:p>
        </w:tc>
        <w:tc>
          <w:tcPr>
            <w:tcW w:w="0" w:type="auto"/>
            <w:hideMark/>
          </w:tcPr>
          <w:p w14:paraId="4BB80E76"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6F0F994F" w14:textId="77777777" w:rsidR="00EC2C48" w:rsidRPr="00350B5E" w:rsidRDefault="00EC2C48" w:rsidP="00962D6E">
            <w:pPr>
              <w:spacing w:after="160" w:line="259" w:lineRule="auto"/>
            </w:pPr>
            <w:r w:rsidRPr="00350B5E">
              <w:t>NOT NULL</w:t>
            </w:r>
          </w:p>
        </w:tc>
      </w:tr>
      <w:tr w:rsidR="00EC2C48" w:rsidRPr="00350B5E" w14:paraId="25405D75" w14:textId="77777777" w:rsidTr="00962D6E">
        <w:tc>
          <w:tcPr>
            <w:tcW w:w="0" w:type="auto"/>
            <w:hideMark/>
          </w:tcPr>
          <w:p w14:paraId="7F810201" w14:textId="77777777" w:rsidR="00EC2C48" w:rsidRPr="00350B5E" w:rsidRDefault="00EC2C48" w:rsidP="00962D6E">
            <w:pPr>
              <w:spacing w:after="160" w:line="259" w:lineRule="auto"/>
            </w:pPr>
            <w:r w:rsidRPr="00350B5E">
              <w:t>Email</w:t>
            </w:r>
          </w:p>
        </w:tc>
        <w:tc>
          <w:tcPr>
            <w:tcW w:w="0" w:type="auto"/>
            <w:hideMark/>
          </w:tcPr>
          <w:p w14:paraId="1336EE48"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3D5FF4D5" w14:textId="77777777" w:rsidR="00EC2C48" w:rsidRPr="00350B5E" w:rsidRDefault="00EC2C48" w:rsidP="00962D6E">
            <w:pPr>
              <w:spacing w:after="160" w:line="259" w:lineRule="auto"/>
            </w:pPr>
            <w:r w:rsidRPr="00350B5E">
              <w:t>NOT NULL, UNIQUE</w:t>
            </w:r>
          </w:p>
        </w:tc>
      </w:tr>
      <w:tr w:rsidR="00EC2C48" w:rsidRPr="00350B5E" w14:paraId="669BA87B" w14:textId="77777777" w:rsidTr="00962D6E">
        <w:tc>
          <w:tcPr>
            <w:tcW w:w="0" w:type="auto"/>
            <w:hideMark/>
          </w:tcPr>
          <w:p w14:paraId="314E0F52" w14:textId="77777777" w:rsidR="00EC2C48" w:rsidRPr="00350B5E" w:rsidRDefault="00EC2C48" w:rsidP="00962D6E">
            <w:pPr>
              <w:spacing w:after="160" w:line="259" w:lineRule="auto"/>
            </w:pPr>
            <w:r w:rsidRPr="00350B5E">
              <w:t>Position</w:t>
            </w:r>
          </w:p>
        </w:tc>
        <w:tc>
          <w:tcPr>
            <w:tcW w:w="0" w:type="auto"/>
            <w:hideMark/>
          </w:tcPr>
          <w:p w14:paraId="1AAE9103"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35FDD9DC" w14:textId="77777777" w:rsidR="00EC2C48" w:rsidRPr="00350B5E" w:rsidRDefault="00EC2C48" w:rsidP="00962D6E">
            <w:pPr>
              <w:spacing w:after="160" w:line="259" w:lineRule="auto"/>
            </w:pPr>
            <w:r w:rsidRPr="00350B5E">
              <w:t>NOT NULL</w:t>
            </w:r>
          </w:p>
        </w:tc>
      </w:tr>
      <w:tr w:rsidR="00EC2C48" w:rsidRPr="00350B5E" w14:paraId="1FD34276" w14:textId="77777777" w:rsidTr="00962D6E">
        <w:tc>
          <w:tcPr>
            <w:tcW w:w="0" w:type="auto"/>
            <w:hideMark/>
          </w:tcPr>
          <w:p w14:paraId="7C9B7589" w14:textId="77777777" w:rsidR="00EC2C48" w:rsidRPr="00350B5E" w:rsidRDefault="00EC2C48" w:rsidP="00962D6E">
            <w:pPr>
              <w:spacing w:after="160" w:line="259" w:lineRule="auto"/>
            </w:pPr>
            <w:proofErr w:type="spellStart"/>
            <w:r w:rsidRPr="00350B5E">
              <w:t>DepartmentID</w:t>
            </w:r>
            <w:proofErr w:type="spellEnd"/>
          </w:p>
        </w:tc>
        <w:tc>
          <w:tcPr>
            <w:tcW w:w="0" w:type="auto"/>
            <w:hideMark/>
          </w:tcPr>
          <w:p w14:paraId="72F8F676" w14:textId="77777777" w:rsidR="00EC2C48" w:rsidRPr="00350B5E" w:rsidRDefault="00EC2C48" w:rsidP="00962D6E">
            <w:pPr>
              <w:spacing w:after="160" w:line="259" w:lineRule="auto"/>
            </w:pPr>
            <w:r w:rsidRPr="00350B5E">
              <w:t>INT</w:t>
            </w:r>
          </w:p>
        </w:tc>
        <w:tc>
          <w:tcPr>
            <w:tcW w:w="0" w:type="auto"/>
            <w:hideMark/>
          </w:tcPr>
          <w:p w14:paraId="54140A12" w14:textId="77777777" w:rsidR="00EC2C48" w:rsidRPr="00350B5E" w:rsidRDefault="00EC2C48" w:rsidP="00962D6E">
            <w:pPr>
              <w:spacing w:after="160" w:line="259" w:lineRule="auto"/>
            </w:pPr>
            <w:r w:rsidRPr="00350B5E">
              <w:t>FOREIGN KEY (References Department)</w:t>
            </w:r>
          </w:p>
        </w:tc>
      </w:tr>
      <w:tr w:rsidR="00EC2C48" w:rsidRPr="00350B5E" w14:paraId="1867A9C8" w14:textId="77777777" w:rsidTr="00962D6E">
        <w:tc>
          <w:tcPr>
            <w:tcW w:w="0" w:type="auto"/>
            <w:hideMark/>
          </w:tcPr>
          <w:p w14:paraId="06A96E41" w14:textId="77777777" w:rsidR="00EC2C48" w:rsidRPr="00350B5E" w:rsidRDefault="00EC2C48" w:rsidP="00962D6E">
            <w:pPr>
              <w:spacing w:after="160" w:line="259" w:lineRule="auto"/>
            </w:pPr>
            <w:proofErr w:type="spellStart"/>
            <w:r w:rsidRPr="00350B5E">
              <w:t>EnrollmentStatus</w:t>
            </w:r>
            <w:proofErr w:type="spellEnd"/>
          </w:p>
        </w:tc>
        <w:tc>
          <w:tcPr>
            <w:tcW w:w="0" w:type="auto"/>
            <w:hideMark/>
          </w:tcPr>
          <w:p w14:paraId="2CF76EBC" w14:textId="77777777" w:rsidR="00EC2C48" w:rsidRPr="00350B5E" w:rsidRDefault="00EC2C48" w:rsidP="00962D6E">
            <w:pPr>
              <w:spacing w:after="160" w:line="259" w:lineRule="auto"/>
            </w:pPr>
            <w:proofErr w:type="gramStart"/>
            <w:r w:rsidRPr="00350B5E">
              <w:t>VARCHAR(</w:t>
            </w:r>
            <w:proofErr w:type="gramEnd"/>
            <w:r w:rsidRPr="00350B5E">
              <w:t>50)</w:t>
            </w:r>
          </w:p>
        </w:tc>
        <w:tc>
          <w:tcPr>
            <w:tcW w:w="0" w:type="auto"/>
            <w:hideMark/>
          </w:tcPr>
          <w:p w14:paraId="2B5FE1D6" w14:textId="77777777" w:rsidR="00EC2C48" w:rsidRPr="00350B5E" w:rsidRDefault="00EC2C48" w:rsidP="00962D6E">
            <w:pPr>
              <w:spacing w:after="160" w:line="259" w:lineRule="auto"/>
            </w:pPr>
            <w:r w:rsidRPr="00350B5E">
              <w:t>(e.g., Enrolled, Completed)</w:t>
            </w:r>
          </w:p>
        </w:tc>
      </w:tr>
      <w:tr w:rsidR="00EC2C48" w:rsidRPr="00350B5E" w14:paraId="00F65940" w14:textId="77777777" w:rsidTr="00962D6E">
        <w:tc>
          <w:tcPr>
            <w:tcW w:w="0" w:type="auto"/>
            <w:hideMark/>
          </w:tcPr>
          <w:p w14:paraId="5BE92BBB" w14:textId="77777777" w:rsidR="00EC2C48" w:rsidRPr="00350B5E" w:rsidRDefault="00EC2C48" w:rsidP="00962D6E">
            <w:pPr>
              <w:spacing w:after="160" w:line="259" w:lineRule="auto"/>
            </w:pPr>
            <w:r w:rsidRPr="00350B5E">
              <w:t>Role</w:t>
            </w:r>
          </w:p>
        </w:tc>
        <w:tc>
          <w:tcPr>
            <w:tcW w:w="0" w:type="auto"/>
            <w:hideMark/>
          </w:tcPr>
          <w:p w14:paraId="1B3F891E" w14:textId="77777777" w:rsidR="00EC2C48" w:rsidRPr="00350B5E" w:rsidRDefault="00EC2C48" w:rsidP="00962D6E">
            <w:pPr>
              <w:spacing w:after="160" w:line="259" w:lineRule="auto"/>
            </w:pPr>
            <w:proofErr w:type="gramStart"/>
            <w:r w:rsidRPr="00350B5E">
              <w:t>VARCHAR(</w:t>
            </w:r>
            <w:proofErr w:type="gramEnd"/>
            <w:r w:rsidRPr="00350B5E">
              <w:t>50)</w:t>
            </w:r>
          </w:p>
        </w:tc>
        <w:tc>
          <w:tcPr>
            <w:tcW w:w="0" w:type="auto"/>
            <w:hideMark/>
          </w:tcPr>
          <w:p w14:paraId="6F7BF1C1" w14:textId="77777777" w:rsidR="00EC2C48" w:rsidRPr="00350B5E" w:rsidRDefault="00EC2C48" w:rsidP="00962D6E">
            <w:pPr>
              <w:spacing w:after="160" w:line="259" w:lineRule="auto"/>
            </w:pPr>
            <w:r w:rsidRPr="00350B5E">
              <w:t>(Learner, Trainer, Admin)</w:t>
            </w:r>
          </w:p>
        </w:tc>
      </w:tr>
    </w:tbl>
    <w:p w14:paraId="05CAA187" w14:textId="77777777" w:rsidR="00EC2C48" w:rsidRPr="00350B5E" w:rsidRDefault="00EC2C48" w:rsidP="00EC2C48">
      <w:r>
        <w:pict w14:anchorId="268778A8">
          <v:rect id="_x0000_i1076" style="width:0;height:1.5pt" o:hralign="center" o:hrstd="t" o:hr="t" fillcolor="#a0a0a0" stroked="f"/>
        </w:pict>
      </w:r>
    </w:p>
    <w:p w14:paraId="49A37124" w14:textId="77777777" w:rsidR="00EC2C48" w:rsidRPr="00350B5E" w:rsidRDefault="00EC2C48" w:rsidP="00EC2C48">
      <w:pPr>
        <w:rPr>
          <w:b/>
          <w:bCs/>
        </w:rPr>
      </w:pPr>
      <w:r w:rsidRPr="00350B5E">
        <w:rPr>
          <w:b/>
          <w:bCs/>
        </w:rPr>
        <w:t>3. Department Table</w:t>
      </w:r>
    </w:p>
    <w:p w14:paraId="1E3840CA" w14:textId="77777777" w:rsidR="00EC2C48" w:rsidRPr="00350B5E" w:rsidRDefault="00EC2C48" w:rsidP="00EC2C48">
      <w:r w:rsidRPr="00350B5E">
        <w:t>Stores information about the different departments in the organization.</w:t>
      </w:r>
    </w:p>
    <w:tbl>
      <w:tblPr>
        <w:tblStyle w:val="TableGrid"/>
        <w:tblW w:w="0" w:type="auto"/>
        <w:tblLook w:val="04A0" w:firstRow="1" w:lastRow="0" w:firstColumn="1" w:lastColumn="0" w:noHBand="0" w:noVBand="1"/>
      </w:tblPr>
      <w:tblGrid>
        <w:gridCol w:w="1939"/>
        <w:gridCol w:w="1650"/>
        <w:gridCol w:w="3392"/>
      </w:tblGrid>
      <w:tr w:rsidR="00EC2C48" w:rsidRPr="00350B5E" w14:paraId="6E0993BA" w14:textId="77777777" w:rsidTr="00962D6E">
        <w:tc>
          <w:tcPr>
            <w:tcW w:w="0" w:type="auto"/>
            <w:hideMark/>
          </w:tcPr>
          <w:p w14:paraId="6F1A3D47" w14:textId="77777777" w:rsidR="00EC2C48" w:rsidRPr="00350B5E" w:rsidRDefault="00EC2C48" w:rsidP="00962D6E">
            <w:pPr>
              <w:spacing w:after="160" w:line="259" w:lineRule="auto"/>
              <w:rPr>
                <w:b/>
                <w:bCs/>
              </w:rPr>
            </w:pPr>
            <w:r w:rsidRPr="00350B5E">
              <w:rPr>
                <w:b/>
                <w:bCs/>
              </w:rPr>
              <w:t>Column Name</w:t>
            </w:r>
          </w:p>
        </w:tc>
        <w:tc>
          <w:tcPr>
            <w:tcW w:w="0" w:type="auto"/>
            <w:hideMark/>
          </w:tcPr>
          <w:p w14:paraId="5CADB9F6" w14:textId="77777777" w:rsidR="00EC2C48" w:rsidRPr="00350B5E" w:rsidRDefault="00EC2C48" w:rsidP="00962D6E">
            <w:pPr>
              <w:spacing w:after="160" w:line="259" w:lineRule="auto"/>
              <w:rPr>
                <w:b/>
                <w:bCs/>
              </w:rPr>
            </w:pPr>
            <w:r w:rsidRPr="00350B5E">
              <w:rPr>
                <w:b/>
                <w:bCs/>
              </w:rPr>
              <w:t>Data Type</w:t>
            </w:r>
          </w:p>
        </w:tc>
        <w:tc>
          <w:tcPr>
            <w:tcW w:w="0" w:type="auto"/>
            <w:hideMark/>
          </w:tcPr>
          <w:p w14:paraId="0FC4053C" w14:textId="77777777" w:rsidR="00EC2C48" w:rsidRPr="00350B5E" w:rsidRDefault="00EC2C48" w:rsidP="00962D6E">
            <w:pPr>
              <w:spacing w:after="160" w:line="259" w:lineRule="auto"/>
              <w:rPr>
                <w:b/>
                <w:bCs/>
              </w:rPr>
            </w:pPr>
            <w:r w:rsidRPr="00350B5E">
              <w:rPr>
                <w:b/>
                <w:bCs/>
              </w:rPr>
              <w:t>Constraints</w:t>
            </w:r>
          </w:p>
        </w:tc>
      </w:tr>
      <w:tr w:rsidR="00EC2C48" w:rsidRPr="00350B5E" w14:paraId="3BEC4E37" w14:textId="77777777" w:rsidTr="00962D6E">
        <w:tc>
          <w:tcPr>
            <w:tcW w:w="0" w:type="auto"/>
            <w:hideMark/>
          </w:tcPr>
          <w:p w14:paraId="00754AF9" w14:textId="77777777" w:rsidR="00EC2C48" w:rsidRPr="00350B5E" w:rsidRDefault="00EC2C48" w:rsidP="00962D6E">
            <w:pPr>
              <w:spacing w:after="160" w:line="259" w:lineRule="auto"/>
            </w:pPr>
            <w:proofErr w:type="spellStart"/>
            <w:r w:rsidRPr="00350B5E">
              <w:t>DepartmentID</w:t>
            </w:r>
            <w:proofErr w:type="spellEnd"/>
          </w:p>
        </w:tc>
        <w:tc>
          <w:tcPr>
            <w:tcW w:w="0" w:type="auto"/>
            <w:hideMark/>
          </w:tcPr>
          <w:p w14:paraId="2EC9E470" w14:textId="77777777" w:rsidR="00EC2C48" w:rsidRPr="00350B5E" w:rsidRDefault="00EC2C48" w:rsidP="00962D6E">
            <w:pPr>
              <w:spacing w:after="160" w:line="259" w:lineRule="auto"/>
            </w:pPr>
            <w:r w:rsidRPr="00350B5E">
              <w:t>INT</w:t>
            </w:r>
          </w:p>
        </w:tc>
        <w:tc>
          <w:tcPr>
            <w:tcW w:w="0" w:type="auto"/>
            <w:hideMark/>
          </w:tcPr>
          <w:p w14:paraId="124D5616" w14:textId="77777777" w:rsidR="00EC2C48" w:rsidRPr="00350B5E" w:rsidRDefault="00EC2C48" w:rsidP="00962D6E">
            <w:pPr>
              <w:spacing w:after="160" w:line="259" w:lineRule="auto"/>
            </w:pPr>
            <w:r w:rsidRPr="00350B5E">
              <w:t>PRIMARY KEY, AUTO_INCREMENT</w:t>
            </w:r>
          </w:p>
        </w:tc>
      </w:tr>
      <w:tr w:rsidR="00EC2C48" w:rsidRPr="00350B5E" w14:paraId="563697B1" w14:textId="77777777" w:rsidTr="00962D6E">
        <w:tc>
          <w:tcPr>
            <w:tcW w:w="0" w:type="auto"/>
            <w:hideMark/>
          </w:tcPr>
          <w:p w14:paraId="7381695C" w14:textId="77777777" w:rsidR="00EC2C48" w:rsidRPr="00350B5E" w:rsidRDefault="00EC2C48" w:rsidP="00962D6E">
            <w:pPr>
              <w:spacing w:after="160" w:line="259" w:lineRule="auto"/>
            </w:pPr>
            <w:proofErr w:type="spellStart"/>
            <w:r w:rsidRPr="00350B5E">
              <w:t>DepartmentName</w:t>
            </w:r>
            <w:proofErr w:type="spellEnd"/>
          </w:p>
        </w:tc>
        <w:tc>
          <w:tcPr>
            <w:tcW w:w="0" w:type="auto"/>
            <w:hideMark/>
          </w:tcPr>
          <w:p w14:paraId="46B3DA9E"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7CD6C453" w14:textId="77777777" w:rsidR="00EC2C48" w:rsidRPr="00350B5E" w:rsidRDefault="00EC2C48" w:rsidP="00962D6E">
            <w:pPr>
              <w:spacing w:after="160" w:line="259" w:lineRule="auto"/>
            </w:pPr>
            <w:r w:rsidRPr="00350B5E">
              <w:t>NOT NULL</w:t>
            </w:r>
          </w:p>
        </w:tc>
      </w:tr>
      <w:tr w:rsidR="00EC2C48" w:rsidRPr="00350B5E" w14:paraId="665B8D1C" w14:textId="77777777" w:rsidTr="00962D6E">
        <w:tc>
          <w:tcPr>
            <w:tcW w:w="0" w:type="auto"/>
            <w:hideMark/>
          </w:tcPr>
          <w:p w14:paraId="07663EBD" w14:textId="77777777" w:rsidR="00EC2C48" w:rsidRPr="00350B5E" w:rsidRDefault="00EC2C48" w:rsidP="00962D6E">
            <w:pPr>
              <w:spacing w:after="160" w:line="259" w:lineRule="auto"/>
            </w:pPr>
            <w:r w:rsidRPr="00350B5E">
              <w:t>Manager</w:t>
            </w:r>
          </w:p>
        </w:tc>
        <w:tc>
          <w:tcPr>
            <w:tcW w:w="0" w:type="auto"/>
            <w:hideMark/>
          </w:tcPr>
          <w:p w14:paraId="78819F8A"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1FD26AE5" w14:textId="77777777" w:rsidR="00EC2C48" w:rsidRPr="00350B5E" w:rsidRDefault="00EC2C48" w:rsidP="00962D6E">
            <w:pPr>
              <w:spacing w:after="160" w:line="259" w:lineRule="auto"/>
            </w:pPr>
            <w:r w:rsidRPr="00350B5E">
              <w:t>NOT NULL</w:t>
            </w:r>
          </w:p>
        </w:tc>
      </w:tr>
      <w:tr w:rsidR="00EC2C48" w:rsidRPr="00350B5E" w14:paraId="71246709" w14:textId="77777777" w:rsidTr="00962D6E">
        <w:tc>
          <w:tcPr>
            <w:tcW w:w="0" w:type="auto"/>
            <w:hideMark/>
          </w:tcPr>
          <w:p w14:paraId="614154AB" w14:textId="77777777" w:rsidR="00EC2C48" w:rsidRPr="00350B5E" w:rsidRDefault="00EC2C48" w:rsidP="00962D6E">
            <w:pPr>
              <w:spacing w:after="160" w:line="259" w:lineRule="auto"/>
            </w:pPr>
            <w:r w:rsidRPr="00350B5E">
              <w:t>Description</w:t>
            </w:r>
          </w:p>
        </w:tc>
        <w:tc>
          <w:tcPr>
            <w:tcW w:w="0" w:type="auto"/>
            <w:hideMark/>
          </w:tcPr>
          <w:p w14:paraId="225A1ABC" w14:textId="77777777" w:rsidR="00EC2C48" w:rsidRPr="00350B5E" w:rsidRDefault="00EC2C48" w:rsidP="00962D6E">
            <w:pPr>
              <w:spacing w:after="160" w:line="259" w:lineRule="auto"/>
            </w:pPr>
            <w:r w:rsidRPr="00350B5E">
              <w:t>TEXT</w:t>
            </w:r>
          </w:p>
        </w:tc>
        <w:tc>
          <w:tcPr>
            <w:tcW w:w="0" w:type="auto"/>
            <w:hideMark/>
          </w:tcPr>
          <w:p w14:paraId="75C06660" w14:textId="77777777" w:rsidR="00EC2C48" w:rsidRPr="00350B5E" w:rsidRDefault="00EC2C48" w:rsidP="00962D6E">
            <w:pPr>
              <w:spacing w:after="160" w:line="259" w:lineRule="auto"/>
            </w:pPr>
          </w:p>
        </w:tc>
      </w:tr>
    </w:tbl>
    <w:p w14:paraId="1C91AF58" w14:textId="77777777" w:rsidR="00EC2C48" w:rsidRPr="00350B5E" w:rsidRDefault="00EC2C48" w:rsidP="00EC2C48">
      <w:r>
        <w:pict w14:anchorId="362C7EBA">
          <v:rect id="_x0000_i1077" style="width:0;height:1.5pt" o:hralign="center" o:hrstd="t" o:hr="t" fillcolor="#a0a0a0" stroked="f"/>
        </w:pict>
      </w:r>
    </w:p>
    <w:p w14:paraId="1C008C2D" w14:textId="77777777" w:rsidR="00EC2C48" w:rsidRPr="00350B5E" w:rsidRDefault="00EC2C48" w:rsidP="00EC2C48">
      <w:pPr>
        <w:rPr>
          <w:b/>
          <w:bCs/>
        </w:rPr>
      </w:pPr>
      <w:r w:rsidRPr="00350B5E">
        <w:rPr>
          <w:b/>
          <w:bCs/>
        </w:rPr>
        <w:t>4. Module Table</w:t>
      </w:r>
    </w:p>
    <w:p w14:paraId="5C0E5F94" w14:textId="77777777" w:rsidR="00EC2C48" w:rsidRPr="00350B5E" w:rsidRDefault="00EC2C48" w:rsidP="00EC2C48">
      <w:r w:rsidRPr="00350B5E">
        <w:lastRenderedPageBreak/>
        <w:t>Represents the modules within each course.</w:t>
      </w:r>
    </w:p>
    <w:tbl>
      <w:tblPr>
        <w:tblStyle w:val="TableGrid"/>
        <w:tblW w:w="0" w:type="auto"/>
        <w:tblLook w:val="04A0" w:firstRow="1" w:lastRow="0" w:firstColumn="1" w:lastColumn="0" w:noHBand="0" w:noVBand="1"/>
      </w:tblPr>
      <w:tblGrid>
        <w:gridCol w:w="1657"/>
        <w:gridCol w:w="1650"/>
        <w:gridCol w:w="3506"/>
      </w:tblGrid>
      <w:tr w:rsidR="00EC2C48" w:rsidRPr="00350B5E" w14:paraId="18191F7D" w14:textId="77777777" w:rsidTr="00962D6E">
        <w:tc>
          <w:tcPr>
            <w:tcW w:w="0" w:type="auto"/>
            <w:hideMark/>
          </w:tcPr>
          <w:p w14:paraId="2E75AAAD" w14:textId="77777777" w:rsidR="00EC2C48" w:rsidRPr="00350B5E" w:rsidRDefault="00EC2C48" w:rsidP="00962D6E">
            <w:pPr>
              <w:spacing w:after="160" w:line="259" w:lineRule="auto"/>
              <w:rPr>
                <w:b/>
                <w:bCs/>
              </w:rPr>
            </w:pPr>
            <w:r w:rsidRPr="00350B5E">
              <w:rPr>
                <w:b/>
                <w:bCs/>
              </w:rPr>
              <w:t>Column Name</w:t>
            </w:r>
          </w:p>
        </w:tc>
        <w:tc>
          <w:tcPr>
            <w:tcW w:w="0" w:type="auto"/>
            <w:hideMark/>
          </w:tcPr>
          <w:p w14:paraId="732176A0" w14:textId="77777777" w:rsidR="00EC2C48" w:rsidRPr="00350B5E" w:rsidRDefault="00EC2C48" w:rsidP="00962D6E">
            <w:pPr>
              <w:spacing w:after="160" w:line="259" w:lineRule="auto"/>
              <w:rPr>
                <w:b/>
                <w:bCs/>
              </w:rPr>
            </w:pPr>
            <w:r w:rsidRPr="00350B5E">
              <w:rPr>
                <w:b/>
                <w:bCs/>
              </w:rPr>
              <w:t>Data Type</w:t>
            </w:r>
          </w:p>
        </w:tc>
        <w:tc>
          <w:tcPr>
            <w:tcW w:w="0" w:type="auto"/>
            <w:hideMark/>
          </w:tcPr>
          <w:p w14:paraId="65D0D8C6" w14:textId="77777777" w:rsidR="00EC2C48" w:rsidRPr="00350B5E" w:rsidRDefault="00EC2C48" w:rsidP="00962D6E">
            <w:pPr>
              <w:spacing w:after="160" w:line="259" w:lineRule="auto"/>
              <w:rPr>
                <w:b/>
                <w:bCs/>
              </w:rPr>
            </w:pPr>
            <w:r w:rsidRPr="00350B5E">
              <w:rPr>
                <w:b/>
                <w:bCs/>
              </w:rPr>
              <w:t>Constraints</w:t>
            </w:r>
          </w:p>
        </w:tc>
      </w:tr>
      <w:tr w:rsidR="00EC2C48" w:rsidRPr="00350B5E" w14:paraId="14B05395" w14:textId="77777777" w:rsidTr="00962D6E">
        <w:tc>
          <w:tcPr>
            <w:tcW w:w="0" w:type="auto"/>
            <w:hideMark/>
          </w:tcPr>
          <w:p w14:paraId="16D9C60B" w14:textId="77777777" w:rsidR="00EC2C48" w:rsidRPr="00350B5E" w:rsidRDefault="00EC2C48" w:rsidP="00962D6E">
            <w:pPr>
              <w:spacing w:after="160" w:line="259" w:lineRule="auto"/>
            </w:pPr>
            <w:proofErr w:type="spellStart"/>
            <w:r w:rsidRPr="00350B5E">
              <w:t>ModuleID</w:t>
            </w:r>
            <w:proofErr w:type="spellEnd"/>
          </w:p>
        </w:tc>
        <w:tc>
          <w:tcPr>
            <w:tcW w:w="0" w:type="auto"/>
            <w:hideMark/>
          </w:tcPr>
          <w:p w14:paraId="3B8F6059" w14:textId="77777777" w:rsidR="00EC2C48" w:rsidRPr="00350B5E" w:rsidRDefault="00EC2C48" w:rsidP="00962D6E">
            <w:pPr>
              <w:spacing w:after="160" w:line="259" w:lineRule="auto"/>
            </w:pPr>
            <w:r w:rsidRPr="00350B5E">
              <w:t>INT</w:t>
            </w:r>
          </w:p>
        </w:tc>
        <w:tc>
          <w:tcPr>
            <w:tcW w:w="0" w:type="auto"/>
            <w:hideMark/>
          </w:tcPr>
          <w:p w14:paraId="067013B2" w14:textId="77777777" w:rsidR="00EC2C48" w:rsidRPr="00350B5E" w:rsidRDefault="00EC2C48" w:rsidP="00962D6E">
            <w:pPr>
              <w:spacing w:after="160" w:line="259" w:lineRule="auto"/>
            </w:pPr>
            <w:r w:rsidRPr="00350B5E">
              <w:t>PRIMARY KEY, AUTO_INCREMENT</w:t>
            </w:r>
          </w:p>
        </w:tc>
      </w:tr>
      <w:tr w:rsidR="00EC2C48" w:rsidRPr="00350B5E" w14:paraId="13A98659" w14:textId="77777777" w:rsidTr="00962D6E">
        <w:tc>
          <w:tcPr>
            <w:tcW w:w="0" w:type="auto"/>
            <w:hideMark/>
          </w:tcPr>
          <w:p w14:paraId="4B832C48" w14:textId="77777777" w:rsidR="00EC2C48" w:rsidRPr="00350B5E" w:rsidRDefault="00EC2C48" w:rsidP="00962D6E">
            <w:pPr>
              <w:spacing w:after="160" w:line="259" w:lineRule="auto"/>
            </w:pPr>
            <w:proofErr w:type="spellStart"/>
            <w:r w:rsidRPr="00350B5E">
              <w:t>ModuleName</w:t>
            </w:r>
            <w:proofErr w:type="spellEnd"/>
          </w:p>
        </w:tc>
        <w:tc>
          <w:tcPr>
            <w:tcW w:w="0" w:type="auto"/>
            <w:hideMark/>
          </w:tcPr>
          <w:p w14:paraId="0246A5FE"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6B5AC0F6" w14:textId="77777777" w:rsidR="00EC2C48" w:rsidRPr="00350B5E" w:rsidRDefault="00EC2C48" w:rsidP="00962D6E">
            <w:pPr>
              <w:spacing w:after="160" w:line="259" w:lineRule="auto"/>
            </w:pPr>
            <w:r w:rsidRPr="00350B5E">
              <w:t>NOT NULL</w:t>
            </w:r>
          </w:p>
        </w:tc>
      </w:tr>
      <w:tr w:rsidR="00EC2C48" w:rsidRPr="00350B5E" w14:paraId="053312C2" w14:textId="77777777" w:rsidTr="00962D6E">
        <w:tc>
          <w:tcPr>
            <w:tcW w:w="0" w:type="auto"/>
            <w:hideMark/>
          </w:tcPr>
          <w:p w14:paraId="6993BACD" w14:textId="77777777" w:rsidR="00EC2C48" w:rsidRPr="00350B5E" w:rsidRDefault="00EC2C48" w:rsidP="00962D6E">
            <w:pPr>
              <w:spacing w:after="160" w:line="259" w:lineRule="auto"/>
            </w:pPr>
            <w:r w:rsidRPr="00350B5E">
              <w:t>Description</w:t>
            </w:r>
          </w:p>
        </w:tc>
        <w:tc>
          <w:tcPr>
            <w:tcW w:w="0" w:type="auto"/>
            <w:hideMark/>
          </w:tcPr>
          <w:p w14:paraId="63724CB2" w14:textId="77777777" w:rsidR="00EC2C48" w:rsidRPr="00350B5E" w:rsidRDefault="00EC2C48" w:rsidP="00962D6E">
            <w:pPr>
              <w:spacing w:after="160" w:line="259" w:lineRule="auto"/>
            </w:pPr>
            <w:r w:rsidRPr="00350B5E">
              <w:t>TEXT</w:t>
            </w:r>
          </w:p>
        </w:tc>
        <w:tc>
          <w:tcPr>
            <w:tcW w:w="0" w:type="auto"/>
            <w:hideMark/>
          </w:tcPr>
          <w:p w14:paraId="32F53D07" w14:textId="77777777" w:rsidR="00EC2C48" w:rsidRPr="00350B5E" w:rsidRDefault="00EC2C48" w:rsidP="00962D6E">
            <w:pPr>
              <w:spacing w:after="160" w:line="259" w:lineRule="auto"/>
            </w:pPr>
          </w:p>
        </w:tc>
      </w:tr>
      <w:tr w:rsidR="00EC2C48" w:rsidRPr="00350B5E" w14:paraId="61BA274F" w14:textId="77777777" w:rsidTr="00962D6E">
        <w:tc>
          <w:tcPr>
            <w:tcW w:w="0" w:type="auto"/>
            <w:hideMark/>
          </w:tcPr>
          <w:p w14:paraId="13634E75" w14:textId="77777777" w:rsidR="00EC2C48" w:rsidRPr="00350B5E" w:rsidRDefault="00EC2C48" w:rsidP="00962D6E">
            <w:pPr>
              <w:spacing w:after="160" w:line="259" w:lineRule="auto"/>
            </w:pPr>
            <w:proofErr w:type="spellStart"/>
            <w:r w:rsidRPr="00350B5E">
              <w:t>CourseID</w:t>
            </w:r>
            <w:proofErr w:type="spellEnd"/>
          </w:p>
        </w:tc>
        <w:tc>
          <w:tcPr>
            <w:tcW w:w="0" w:type="auto"/>
            <w:hideMark/>
          </w:tcPr>
          <w:p w14:paraId="63C597E6" w14:textId="77777777" w:rsidR="00EC2C48" w:rsidRPr="00350B5E" w:rsidRDefault="00EC2C48" w:rsidP="00962D6E">
            <w:pPr>
              <w:spacing w:after="160" w:line="259" w:lineRule="auto"/>
            </w:pPr>
            <w:r w:rsidRPr="00350B5E">
              <w:t>INT</w:t>
            </w:r>
          </w:p>
        </w:tc>
        <w:tc>
          <w:tcPr>
            <w:tcW w:w="0" w:type="auto"/>
            <w:hideMark/>
          </w:tcPr>
          <w:p w14:paraId="2E6131A4" w14:textId="77777777" w:rsidR="00EC2C48" w:rsidRPr="00350B5E" w:rsidRDefault="00EC2C48" w:rsidP="00962D6E">
            <w:pPr>
              <w:spacing w:after="160" w:line="259" w:lineRule="auto"/>
            </w:pPr>
            <w:r w:rsidRPr="00350B5E">
              <w:t>FOREIGN KEY (References Course)</w:t>
            </w:r>
          </w:p>
        </w:tc>
      </w:tr>
    </w:tbl>
    <w:p w14:paraId="3D82ED86" w14:textId="77777777" w:rsidR="00EC2C48" w:rsidRPr="00350B5E" w:rsidRDefault="00EC2C48" w:rsidP="00EC2C48">
      <w:r>
        <w:pict w14:anchorId="64067A2A">
          <v:rect id="_x0000_i1078" style="width:0;height:1.5pt" o:hralign="center" o:hrstd="t" o:hr="t" fillcolor="#a0a0a0" stroked="f"/>
        </w:pict>
      </w:r>
    </w:p>
    <w:p w14:paraId="62DEEFC4" w14:textId="77777777" w:rsidR="00EC2C48" w:rsidRPr="00350B5E" w:rsidRDefault="00EC2C48" w:rsidP="00EC2C48">
      <w:pPr>
        <w:rPr>
          <w:b/>
          <w:bCs/>
        </w:rPr>
      </w:pPr>
      <w:r w:rsidRPr="00350B5E">
        <w:rPr>
          <w:b/>
          <w:bCs/>
        </w:rPr>
        <w:t>5. Lesson Table</w:t>
      </w:r>
    </w:p>
    <w:p w14:paraId="1DA113FD" w14:textId="77777777" w:rsidR="00EC2C48" w:rsidRPr="00350B5E" w:rsidRDefault="00EC2C48" w:rsidP="00EC2C48">
      <w:r w:rsidRPr="00350B5E">
        <w:t>Represents individual lessons within a module.</w:t>
      </w:r>
    </w:p>
    <w:tbl>
      <w:tblPr>
        <w:tblStyle w:val="TableGrid"/>
        <w:tblW w:w="0" w:type="auto"/>
        <w:tblLook w:val="04A0" w:firstRow="1" w:lastRow="0" w:firstColumn="1" w:lastColumn="0" w:noHBand="0" w:noVBand="1"/>
      </w:tblPr>
      <w:tblGrid>
        <w:gridCol w:w="1657"/>
        <w:gridCol w:w="1650"/>
        <w:gridCol w:w="3533"/>
      </w:tblGrid>
      <w:tr w:rsidR="00EC2C48" w:rsidRPr="00350B5E" w14:paraId="6A20BDCA" w14:textId="77777777" w:rsidTr="00962D6E">
        <w:tc>
          <w:tcPr>
            <w:tcW w:w="0" w:type="auto"/>
            <w:hideMark/>
          </w:tcPr>
          <w:p w14:paraId="478885F6" w14:textId="77777777" w:rsidR="00EC2C48" w:rsidRPr="00350B5E" w:rsidRDefault="00EC2C48" w:rsidP="00962D6E">
            <w:pPr>
              <w:spacing w:after="160" w:line="259" w:lineRule="auto"/>
              <w:rPr>
                <w:b/>
                <w:bCs/>
              </w:rPr>
            </w:pPr>
            <w:r w:rsidRPr="00350B5E">
              <w:rPr>
                <w:b/>
                <w:bCs/>
              </w:rPr>
              <w:t>Column Name</w:t>
            </w:r>
          </w:p>
        </w:tc>
        <w:tc>
          <w:tcPr>
            <w:tcW w:w="0" w:type="auto"/>
            <w:hideMark/>
          </w:tcPr>
          <w:p w14:paraId="5B87F8EB" w14:textId="77777777" w:rsidR="00EC2C48" w:rsidRPr="00350B5E" w:rsidRDefault="00EC2C48" w:rsidP="00962D6E">
            <w:pPr>
              <w:spacing w:after="160" w:line="259" w:lineRule="auto"/>
              <w:rPr>
                <w:b/>
                <w:bCs/>
              </w:rPr>
            </w:pPr>
            <w:r w:rsidRPr="00350B5E">
              <w:rPr>
                <w:b/>
                <w:bCs/>
              </w:rPr>
              <w:t>Data Type</w:t>
            </w:r>
          </w:p>
        </w:tc>
        <w:tc>
          <w:tcPr>
            <w:tcW w:w="0" w:type="auto"/>
            <w:hideMark/>
          </w:tcPr>
          <w:p w14:paraId="0A654550" w14:textId="77777777" w:rsidR="00EC2C48" w:rsidRPr="00350B5E" w:rsidRDefault="00EC2C48" w:rsidP="00962D6E">
            <w:pPr>
              <w:spacing w:after="160" w:line="259" w:lineRule="auto"/>
              <w:rPr>
                <w:b/>
                <w:bCs/>
              </w:rPr>
            </w:pPr>
            <w:r w:rsidRPr="00350B5E">
              <w:rPr>
                <w:b/>
                <w:bCs/>
              </w:rPr>
              <w:t>Constraints</w:t>
            </w:r>
          </w:p>
        </w:tc>
      </w:tr>
      <w:tr w:rsidR="00EC2C48" w:rsidRPr="00350B5E" w14:paraId="0DC6C5EA" w14:textId="77777777" w:rsidTr="00962D6E">
        <w:tc>
          <w:tcPr>
            <w:tcW w:w="0" w:type="auto"/>
            <w:hideMark/>
          </w:tcPr>
          <w:p w14:paraId="051DE346" w14:textId="77777777" w:rsidR="00EC2C48" w:rsidRPr="00350B5E" w:rsidRDefault="00EC2C48" w:rsidP="00962D6E">
            <w:pPr>
              <w:spacing w:after="160" w:line="259" w:lineRule="auto"/>
            </w:pPr>
            <w:proofErr w:type="spellStart"/>
            <w:r w:rsidRPr="00350B5E">
              <w:t>LessonID</w:t>
            </w:r>
            <w:proofErr w:type="spellEnd"/>
          </w:p>
        </w:tc>
        <w:tc>
          <w:tcPr>
            <w:tcW w:w="0" w:type="auto"/>
            <w:hideMark/>
          </w:tcPr>
          <w:p w14:paraId="66A4B5B1" w14:textId="77777777" w:rsidR="00EC2C48" w:rsidRPr="00350B5E" w:rsidRDefault="00EC2C48" w:rsidP="00962D6E">
            <w:pPr>
              <w:spacing w:after="160" w:line="259" w:lineRule="auto"/>
            </w:pPr>
            <w:r w:rsidRPr="00350B5E">
              <w:t>INT</w:t>
            </w:r>
          </w:p>
        </w:tc>
        <w:tc>
          <w:tcPr>
            <w:tcW w:w="0" w:type="auto"/>
            <w:hideMark/>
          </w:tcPr>
          <w:p w14:paraId="57DB2928" w14:textId="77777777" w:rsidR="00EC2C48" w:rsidRPr="00350B5E" w:rsidRDefault="00EC2C48" w:rsidP="00962D6E">
            <w:pPr>
              <w:spacing w:after="160" w:line="259" w:lineRule="auto"/>
            </w:pPr>
            <w:r w:rsidRPr="00350B5E">
              <w:t>PRIMARY KEY, AUTO_INCREMENT</w:t>
            </w:r>
          </w:p>
        </w:tc>
      </w:tr>
      <w:tr w:rsidR="00EC2C48" w:rsidRPr="00350B5E" w14:paraId="0CC60A53" w14:textId="77777777" w:rsidTr="00962D6E">
        <w:tc>
          <w:tcPr>
            <w:tcW w:w="0" w:type="auto"/>
            <w:hideMark/>
          </w:tcPr>
          <w:p w14:paraId="1DA36871" w14:textId="77777777" w:rsidR="00EC2C48" w:rsidRPr="00350B5E" w:rsidRDefault="00EC2C48" w:rsidP="00962D6E">
            <w:pPr>
              <w:spacing w:after="160" w:line="259" w:lineRule="auto"/>
            </w:pPr>
            <w:proofErr w:type="spellStart"/>
            <w:r w:rsidRPr="00350B5E">
              <w:t>LessonName</w:t>
            </w:r>
            <w:proofErr w:type="spellEnd"/>
          </w:p>
        </w:tc>
        <w:tc>
          <w:tcPr>
            <w:tcW w:w="0" w:type="auto"/>
            <w:hideMark/>
          </w:tcPr>
          <w:p w14:paraId="20EA8700"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6049DD92" w14:textId="77777777" w:rsidR="00EC2C48" w:rsidRPr="00350B5E" w:rsidRDefault="00EC2C48" w:rsidP="00962D6E">
            <w:pPr>
              <w:spacing w:after="160" w:line="259" w:lineRule="auto"/>
            </w:pPr>
            <w:r w:rsidRPr="00350B5E">
              <w:t>NOT NULL</w:t>
            </w:r>
          </w:p>
        </w:tc>
      </w:tr>
      <w:tr w:rsidR="00EC2C48" w:rsidRPr="00350B5E" w14:paraId="78355A1F" w14:textId="77777777" w:rsidTr="00962D6E">
        <w:tc>
          <w:tcPr>
            <w:tcW w:w="0" w:type="auto"/>
            <w:hideMark/>
          </w:tcPr>
          <w:p w14:paraId="2486D54A" w14:textId="77777777" w:rsidR="00EC2C48" w:rsidRPr="00350B5E" w:rsidRDefault="00EC2C48" w:rsidP="00962D6E">
            <w:pPr>
              <w:spacing w:after="160" w:line="259" w:lineRule="auto"/>
            </w:pPr>
            <w:r w:rsidRPr="00350B5E">
              <w:t>Content</w:t>
            </w:r>
          </w:p>
        </w:tc>
        <w:tc>
          <w:tcPr>
            <w:tcW w:w="0" w:type="auto"/>
            <w:hideMark/>
          </w:tcPr>
          <w:p w14:paraId="63B14821" w14:textId="77777777" w:rsidR="00EC2C48" w:rsidRPr="00350B5E" w:rsidRDefault="00EC2C48" w:rsidP="00962D6E">
            <w:pPr>
              <w:spacing w:after="160" w:line="259" w:lineRule="auto"/>
            </w:pPr>
            <w:r w:rsidRPr="00350B5E">
              <w:t>TEXT</w:t>
            </w:r>
          </w:p>
        </w:tc>
        <w:tc>
          <w:tcPr>
            <w:tcW w:w="0" w:type="auto"/>
            <w:hideMark/>
          </w:tcPr>
          <w:p w14:paraId="2329086F" w14:textId="77777777" w:rsidR="00EC2C48" w:rsidRPr="00350B5E" w:rsidRDefault="00EC2C48" w:rsidP="00962D6E">
            <w:pPr>
              <w:spacing w:after="160" w:line="259" w:lineRule="auto"/>
            </w:pPr>
          </w:p>
        </w:tc>
      </w:tr>
      <w:tr w:rsidR="00EC2C48" w:rsidRPr="00350B5E" w14:paraId="51473FB1" w14:textId="77777777" w:rsidTr="00962D6E">
        <w:tc>
          <w:tcPr>
            <w:tcW w:w="0" w:type="auto"/>
            <w:hideMark/>
          </w:tcPr>
          <w:p w14:paraId="31CF4243" w14:textId="77777777" w:rsidR="00EC2C48" w:rsidRPr="00350B5E" w:rsidRDefault="00EC2C48" w:rsidP="00962D6E">
            <w:pPr>
              <w:spacing w:after="160" w:line="259" w:lineRule="auto"/>
            </w:pPr>
            <w:r w:rsidRPr="00350B5E">
              <w:t>Duration</w:t>
            </w:r>
          </w:p>
        </w:tc>
        <w:tc>
          <w:tcPr>
            <w:tcW w:w="0" w:type="auto"/>
            <w:hideMark/>
          </w:tcPr>
          <w:p w14:paraId="772DC680" w14:textId="77777777" w:rsidR="00EC2C48" w:rsidRPr="00350B5E" w:rsidRDefault="00EC2C48" w:rsidP="00962D6E">
            <w:pPr>
              <w:spacing w:after="160" w:line="259" w:lineRule="auto"/>
            </w:pPr>
            <w:r w:rsidRPr="00350B5E">
              <w:t>INT</w:t>
            </w:r>
          </w:p>
        </w:tc>
        <w:tc>
          <w:tcPr>
            <w:tcW w:w="0" w:type="auto"/>
            <w:hideMark/>
          </w:tcPr>
          <w:p w14:paraId="32250540" w14:textId="77777777" w:rsidR="00EC2C48" w:rsidRPr="00350B5E" w:rsidRDefault="00EC2C48" w:rsidP="00962D6E">
            <w:pPr>
              <w:spacing w:after="160" w:line="259" w:lineRule="auto"/>
            </w:pPr>
            <w:r w:rsidRPr="00350B5E">
              <w:t>(Duration in minutes, NOT NULL)</w:t>
            </w:r>
          </w:p>
        </w:tc>
      </w:tr>
      <w:tr w:rsidR="00EC2C48" w:rsidRPr="00350B5E" w14:paraId="495D98AB" w14:textId="77777777" w:rsidTr="00962D6E">
        <w:tc>
          <w:tcPr>
            <w:tcW w:w="0" w:type="auto"/>
            <w:hideMark/>
          </w:tcPr>
          <w:p w14:paraId="3563422B" w14:textId="77777777" w:rsidR="00EC2C48" w:rsidRPr="00350B5E" w:rsidRDefault="00EC2C48" w:rsidP="00962D6E">
            <w:pPr>
              <w:spacing w:after="160" w:line="259" w:lineRule="auto"/>
            </w:pPr>
            <w:proofErr w:type="spellStart"/>
            <w:r w:rsidRPr="00350B5E">
              <w:t>ModuleID</w:t>
            </w:r>
            <w:proofErr w:type="spellEnd"/>
          </w:p>
        </w:tc>
        <w:tc>
          <w:tcPr>
            <w:tcW w:w="0" w:type="auto"/>
            <w:hideMark/>
          </w:tcPr>
          <w:p w14:paraId="3BEE2F6F" w14:textId="77777777" w:rsidR="00EC2C48" w:rsidRPr="00350B5E" w:rsidRDefault="00EC2C48" w:rsidP="00962D6E">
            <w:pPr>
              <w:spacing w:after="160" w:line="259" w:lineRule="auto"/>
            </w:pPr>
            <w:r w:rsidRPr="00350B5E">
              <w:t>INT</w:t>
            </w:r>
          </w:p>
        </w:tc>
        <w:tc>
          <w:tcPr>
            <w:tcW w:w="0" w:type="auto"/>
            <w:hideMark/>
          </w:tcPr>
          <w:p w14:paraId="3B9E7790" w14:textId="77777777" w:rsidR="00EC2C48" w:rsidRPr="00350B5E" w:rsidRDefault="00EC2C48" w:rsidP="00962D6E">
            <w:pPr>
              <w:spacing w:after="160" w:line="259" w:lineRule="auto"/>
            </w:pPr>
            <w:r w:rsidRPr="00350B5E">
              <w:t>FOREIGN KEY (References Module)</w:t>
            </w:r>
          </w:p>
        </w:tc>
      </w:tr>
    </w:tbl>
    <w:p w14:paraId="26B6AB4B" w14:textId="77777777" w:rsidR="00EC2C48" w:rsidRPr="00350B5E" w:rsidRDefault="00EC2C48" w:rsidP="00EC2C48">
      <w:r>
        <w:pict w14:anchorId="678979DE">
          <v:rect id="_x0000_i1079" style="width:0;height:1.5pt" o:hralign="center" o:hrstd="t" o:hr="t" fillcolor="#a0a0a0" stroked="f"/>
        </w:pict>
      </w:r>
    </w:p>
    <w:p w14:paraId="48D6278C" w14:textId="77777777" w:rsidR="00EC2C48" w:rsidRPr="00350B5E" w:rsidRDefault="00EC2C48" w:rsidP="00EC2C48">
      <w:pPr>
        <w:rPr>
          <w:b/>
          <w:bCs/>
        </w:rPr>
      </w:pPr>
      <w:r w:rsidRPr="00350B5E">
        <w:rPr>
          <w:b/>
          <w:bCs/>
        </w:rPr>
        <w:t>6. Trainer Table</w:t>
      </w:r>
    </w:p>
    <w:p w14:paraId="5AB814C0" w14:textId="77777777" w:rsidR="00EC2C48" w:rsidRPr="00350B5E" w:rsidRDefault="00EC2C48" w:rsidP="00EC2C48">
      <w:r w:rsidRPr="00350B5E">
        <w:t>Stores information about trainers.</w:t>
      </w:r>
    </w:p>
    <w:tbl>
      <w:tblPr>
        <w:tblStyle w:val="TableGrid"/>
        <w:tblW w:w="0" w:type="auto"/>
        <w:tblLook w:val="04A0" w:firstRow="1" w:lastRow="0" w:firstColumn="1" w:lastColumn="0" w:noHBand="0" w:noVBand="1"/>
      </w:tblPr>
      <w:tblGrid>
        <w:gridCol w:w="1657"/>
        <w:gridCol w:w="1650"/>
        <w:gridCol w:w="3965"/>
      </w:tblGrid>
      <w:tr w:rsidR="00EC2C48" w:rsidRPr="00350B5E" w14:paraId="16D97B86" w14:textId="77777777" w:rsidTr="00962D6E">
        <w:tc>
          <w:tcPr>
            <w:tcW w:w="0" w:type="auto"/>
            <w:hideMark/>
          </w:tcPr>
          <w:p w14:paraId="6301035B" w14:textId="77777777" w:rsidR="00EC2C48" w:rsidRPr="00350B5E" w:rsidRDefault="00EC2C48" w:rsidP="00962D6E">
            <w:pPr>
              <w:spacing w:after="160" w:line="259" w:lineRule="auto"/>
              <w:rPr>
                <w:b/>
                <w:bCs/>
              </w:rPr>
            </w:pPr>
            <w:r w:rsidRPr="00350B5E">
              <w:rPr>
                <w:b/>
                <w:bCs/>
              </w:rPr>
              <w:t>Column Name</w:t>
            </w:r>
          </w:p>
        </w:tc>
        <w:tc>
          <w:tcPr>
            <w:tcW w:w="0" w:type="auto"/>
            <w:hideMark/>
          </w:tcPr>
          <w:p w14:paraId="38EAB2B2" w14:textId="77777777" w:rsidR="00EC2C48" w:rsidRPr="00350B5E" w:rsidRDefault="00EC2C48" w:rsidP="00962D6E">
            <w:pPr>
              <w:spacing w:after="160" w:line="259" w:lineRule="auto"/>
              <w:rPr>
                <w:b/>
                <w:bCs/>
              </w:rPr>
            </w:pPr>
            <w:r w:rsidRPr="00350B5E">
              <w:rPr>
                <w:b/>
                <w:bCs/>
              </w:rPr>
              <w:t>Data Type</w:t>
            </w:r>
          </w:p>
        </w:tc>
        <w:tc>
          <w:tcPr>
            <w:tcW w:w="0" w:type="auto"/>
            <w:hideMark/>
          </w:tcPr>
          <w:p w14:paraId="1ED61B13" w14:textId="77777777" w:rsidR="00EC2C48" w:rsidRPr="00350B5E" w:rsidRDefault="00EC2C48" w:rsidP="00962D6E">
            <w:pPr>
              <w:spacing w:after="160" w:line="259" w:lineRule="auto"/>
              <w:rPr>
                <w:b/>
                <w:bCs/>
              </w:rPr>
            </w:pPr>
            <w:r w:rsidRPr="00350B5E">
              <w:rPr>
                <w:b/>
                <w:bCs/>
              </w:rPr>
              <w:t>Constraints</w:t>
            </w:r>
          </w:p>
        </w:tc>
      </w:tr>
      <w:tr w:rsidR="00EC2C48" w:rsidRPr="00350B5E" w14:paraId="0BB4D931" w14:textId="77777777" w:rsidTr="00962D6E">
        <w:tc>
          <w:tcPr>
            <w:tcW w:w="0" w:type="auto"/>
            <w:hideMark/>
          </w:tcPr>
          <w:p w14:paraId="3064926E" w14:textId="77777777" w:rsidR="00EC2C48" w:rsidRPr="00350B5E" w:rsidRDefault="00EC2C48" w:rsidP="00962D6E">
            <w:pPr>
              <w:spacing w:after="160" w:line="259" w:lineRule="auto"/>
            </w:pPr>
            <w:proofErr w:type="spellStart"/>
            <w:r w:rsidRPr="00350B5E">
              <w:t>TrainerID</w:t>
            </w:r>
            <w:proofErr w:type="spellEnd"/>
          </w:p>
        </w:tc>
        <w:tc>
          <w:tcPr>
            <w:tcW w:w="0" w:type="auto"/>
            <w:hideMark/>
          </w:tcPr>
          <w:p w14:paraId="1D525C22" w14:textId="77777777" w:rsidR="00EC2C48" w:rsidRPr="00350B5E" w:rsidRDefault="00EC2C48" w:rsidP="00962D6E">
            <w:pPr>
              <w:spacing w:after="160" w:line="259" w:lineRule="auto"/>
            </w:pPr>
            <w:r w:rsidRPr="00350B5E">
              <w:t>INT</w:t>
            </w:r>
          </w:p>
        </w:tc>
        <w:tc>
          <w:tcPr>
            <w:tcW w:w="0" w:type="auto"/>
            <w:hideMark/>
          </w:tcPr>
          <w:p w14:paraId="7BA5337A" w14:textId="77777777" w:rsidR="00EC2C48" w:rsidRPr="00350B5E" w:rsidRDefault="00EC2C48" w:rsidP="00962D6E">
            <w:pPr>
              <w:spacing w:after="160" w:line="259" w:lineRule="auto"/>
            </w:pPr>
            <w:r w:rsidRPr="00350B5E">
              <w:t>PRIMARY KEY, AUTO_INCREMENT</w:t>
            </w:r>
          </w:p>
        </w:tc>
      </w:tr>
      <w:tr w:rsidR="00EC2C48" w:rsidRPr="00350B5E" w14:paraId="093D2BB3" w14:textId="77777777" w:rsidTr="00962D6E">
        <w:tc>
          <w:tcPr>
            <w:tcW w:w="0" w:type="auto"/>
            <w:hideMark/>
          </w:tcPr>
          <w:p w14:paraId="33FCE8AB" w14:textId="77777777" w:rsidR="00EC2C48" w:rsidRPr="00350B5E" w:rsidRDefault="00EC2C48" w:rsidP="00962D6E">
            <w:pPr>
              <w:spacing w:after="160" w:line="259" w:lineRule="auto"/>
            </w:pPr>
            <w:r w:rsidRPr="00350B5E">
              <w:t>Name</w:t>
            </w:r>
          </w:p>
        </w:tc>
        <w:tc>
          <w:tcPr>
            <w:tcW w:w="0" w:type="auto"/>
            <w:hideMark/>
          </w:tcPr>
          <w:p w14:paraId="0876C6FC"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4FBC6360" w14:textId="77777777" w:rsidR="00EC2C48" w:rsidRPr="00350B5E" w:rsidRDefault="00EC2C48" w:rsidP="00962D6E">
            <w:pPr>
              <w:spacing w:after="160" w:line="259" w:lineRule="auto"/>
            </w:pPr>
            <w:r w:rsidRPr="00350B5E">
              <w:t>NOT NULL</w:t>
            </w:r>
          </w:p>
        </w:tc>
      </w:tr>
      <w:tr w:rsidR="00EC2C48" w:rsidRPr="00350B5E" w14:paraId="0040239F" w14:textId="77777777" w:rsidTr="00962D6E">
        <w:tc>
          <w:tcPr>
            <w:tcW w:w="0" w:type="auto"/>
            <w:hideMark/>
          </w:tcPr>
          <w:p w14:paraId="0AC232FE" w14:textId="77777777" w:rsidR="00EC2C48" w:rsidRPr="00350B5E" w:rsidRDefault="00EC2C48" w:rsidP="00962D6E">
            <w:pPr>
              <w:spacing w:after="160" w:line="259" w:lineRule="auto"/>
            </w:pPr>
            <w:r w:rsidRPr="00350B5E">
              <w:t>Expertise</w:t>
            </w:r>
          </w:p>
        </w:tc>
        <w:tc>
          <w:tcPr>
            <w:tcW w:w="0" w:type="auto"/>
            <w:hideMark/>
          </w:tcPr>
          <w:p w14:paraId="572B0041"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27B5B07B" w14:textId="77777777" w:rsidR="00EC2C48" w:rsidRPr="00350B5E" w:rsidRDefault="00EC2C48" w:rsidP="00962D6E">
            <w:pPr>
              <w:spacing w:after="160" w:line="259" w:lineRule="auto"/>
            </w:pPr>
          </w:p>
        </w:tc>
      </w:tr>
      <w:tr w:rsidR="00EC2C48" w:rsidRPr="00350B5E" w14:paraId="581D8D51" w14:textId="77777777" w:rsidTr="00962D6E">
        <w:tc>
          <w:tcPr>
            <w:tcW w:w="0" w:type="auto"/>
            <w:hideMark/>
          </w:tcPr>
          <w:p w14:paraId="37A3426F" w14:textId="77777777" w:rsidR="00EC2C48" w:rsidRPr="00350B5E" w:rsidRDefault="00EC2C48" w:rsidP="00962D6E">
            <w:pPr>
              <w:spacing w:after="160" w:line="259" w:lineRule="auto"/>
            </w:pPr>
            <w:proofErr w:type="spellStart"/>
            <w:r w:rsidRPr="00350B5E">
              <w:t>ContactInfo</w:t>
            </w:r>
            <w:proofErr w:type="spellEnd"/>
          </w:p>
        </w:tc>
        <w:tc>
          <w:tcPr>
            <w:tcW w:w="0" w:type="auto"/>
            <w:hideMark/>
          </w:tcPr>
          <w:p w14:paraId="0D387498"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49DDAC08" w14:textId="77777777" w:rsidR="00EC2C48" w:rsidRPr="00350B5E" w:rsidRDefault="00EC2C48" w:rsidP="00962D6E">
            <w:pPr>
              <w:spacing w:after="160" w:line="259" w:lineRule="auto"/>
            </w:pPr>
          </w:p>
        </w:tc>
      </w:tr>
      <w:tr w:rsidR="00EC2C48" w:rsidRPr="00350B5E" w14:paraId="6629289A" w14:textId="77777777" w:rsidTr="00962D6E">
        <w:tc>
          <w:tcPr>
            <w:tcW w:w="0" w:type="auto"/>
            <w:hideMark/>
          </w:tcPr>
          <w:p w14:paraId="00C3312D" w14:textId="77777777" w:rsidR="00EC2C48" w:rsidRPr="00350B5E" w:rsidRDefault="00EC2C48" w:rsidP="00962D6E">
            <w:pPr>
              <w:spacing w:after="160" w:line="259" w:lineRule="auto"/>
            </w:pPr>
            <w:proofErr w:type="spellStart"/>
            <w:r w:rsidRPr="00350B5E">
              <w:t>DepartmentID</w:t>
            </w:r>
            <w:proofErr w:type="spellEnd"/>
          </w:p>
        </w:tc>
        <w:tc>
          <w:tcPr>
            <w:tcW w:w="0" w:type="auto"/>
            <w:hideMark/>
          </w:tcPr>
          <w:p w14:paraId="5B42292B" w14:textId="77777777" w:rsidR="00EC2C48" w:rsidRPr="00350B5E" w:rsidRDefault="00EC2C48" w:rsidP="00962D6E">
            <w:pPr>
              <w:spacing w:after="160" w:line="259" w:lineRule="auto"/>
            </w:pPr>
            <w:r w:rsidRPr="00350B5E">
              <w:t>INT</w:t>
            </w:r>
          </w:p>
        </w:tc>
        <w:tc>
          <w:tcPr>
            <w:tcW w:w="0" w:type="auto"/>
            <w:hideMark/>
          </w:tcPr>
          <w:p w14:paraId="14323BB4" w14:textId="77777777" w:rsidR="00EC2C48" w:rsidRPr="00350B5E" w:rsidRDefault="00EC2C48" w:rsidP="00962D6E">
            <w:pPr>
              <w:spacing w:after="160" w:line="259" w:lineRule="auto"/>
            </w:pPr>
            <w:r w:rsidRPr="00350B5E">
              <w:t>FOREIGN KEY (References Department)</w:t>
            </w:r>
          </w:p>
        </w:tc>
      </w:tr>
    </w:tbl>
    <w:p w14:paraId="54078F55" w14:textId="77777777" w:rsidR="00EC2C48" w:rsidRPr="00350B5E" w:rsidRDefault="00EC2C48" w:rsidP="00EC2C48">
      <w:r>
        <w:pict w14:anchorId="201526F9">
          <v:rect id="_x0000_i1080" style="width:0;height:1.5pt" o:hralign="center" o:hrstd="t" o:hr="t" fillcolor="#a0a0a0" stroked="f"/>
        </w:pict>
      </w:r>
    </w:p>
    <w:p w14:paraId="4112A597" w14:textId="77777777" w:rsidR="00EC2C48" w:rsidRPr="00350B5E" w:rsidRDefault="00EC2C48" w:rsidP="00EC2C48">
      <w:pPr>
        <w:rPr>
          <w:b/>
          <w:bCs/>
        </w:rPr>
      </w:pPr>
      <w:r w:rsidRPr="00350B5E">
        <w:rPr>
          <w:b/>
          <w:bCs/>
        </w:rPr>
        <w:t>7. Quiz Table</w:t>
      </w:r>
    </w:p>
    <w:p w14:paraId="03677969" w14:textId="77777777" w:rsidR="00EC2C48" w:rsidRPr="00350B5E" w:rsidRDefault="00EC2C48" w:rsidP="00EC2C48">
      <w:r w:rsidRPr="00350B5E">
        <w:t>Represents quizzes linked to modules.</w:t>
      </w:r>
    </w:p>
    <w:tbl>
      <w:tblPr>
        <w:tblStyle w:val="TableGrid"/>
        <w:tblW w:w="0" w:type="auto"/>
        <w:tblLook w:val="04A0" w:firstRow="1" w:lastRow="0" w:firstColumn="1" w:lastColumn="0" w:noHBand="0" w:noVBand="1"/>
      </w:tblPr>
      <w:tblGrid>
        <w:gridCol w:w="1657"/>
        <w:gridCol w:w="1650"/>
        <w:gridCol w:w="3533"/>
      </w:tblGrid>
      <w:tr w:rsidR="00EC2C48" w:rsidRPr="00350B5E" w14:paraId="4051CD8B" w14:textId="77777777" w:rsidTr="00962D6E">
        <w:tc>
          <w:tcPr>
            <w:tcW w:w="0" w:type="auto"/>
            <w:hideMark/>
          </w:tcPr>
          <w:p w14:paraId="33A965AC" w14:textId="77777777" w:rsidR="00EC2C48" w:rsidRPr="00350B5E" w:rsidRDefault="00EC2C48" w:rsidP="00962D6E">
            <w:pPr>
              <w:spacing w:after="160" w:line="259" w:lineRule="auto"/>
              <w:rPr>
                <w:b/>
                <w:bCs/>
              </w:rPr>
            </w:pPr>
            <w:r w:rsidRPr="00350B5E">
              <w:rPr>
                <w:b/>
                <w:bCs/>
              </w:rPr>
              <w:t>Column Name</w:t>
            </w:r>
          </w:p>
        </w:tc>
        <w:tc>
          <w:tcPr>
            <w:tcW w:w="0" w:type="auto"/>
            <w:hideMark/>
          </w:tcPr>
          <w:p w14:paraId="04AE37A0" w14:textId="77777777" w:rsidR="00EC2C48" w:rsidRPr="00350B5E" w:rsidRDefault="00EC2C48" w:rsidP="00962D6E">
            <w:pPr>
              <w:spacing w:after="160" w:line="259" w:lineRule="auto"/>
              <w:rPr>
                <w:b/>
                <w:bCs/>
              </w:rPr>
            </w:pPr>
            <w:r w:rsidRPr="00350B5E">
              <w:rPr>
                <w:b/>
                <w:bCs/>
              </w:rPr>
              <w:t>Data Type</w:t>
            </w:r>
          </w:p>
        </w:tc>
        <w:tc>
          <w:tcPr>
            <w:tcW w:w="0" w:type="auto"/>
            <w:hideMark/>
          </w:tcPr>
          <w:p w14:paraId="2A98BB2F" w14:textId="77777777" w:rsidR="00EC2C48" w:rsidRPr="00350B5E" w:rsidRDefault="00EC2C48" w:rsidP="00962D6E">
            <w:pPr>
              <w:spacing w:after="160" w:line="259" w:lineRule="auto"/>
              <w:rPr>
                <w:b/>
                <w:bCs/>
              </w:rPr>
            </w:pPr>
            <w:r w:rsidRPr="00350B5E">
              <w:rPr>
                <w:b/>
                <w:bCs/>
              </w:rPr>
              <w:t>Constraints</w:t>
            </w:r>
          </w:p>
        </w:tc>
      </w:tr>
      <w:tr w:rsidR="00EC2C48" w:rsidRPr="00350B5E" w14:paraId="3E3DF45F" w14:textId="77777777" w:rsidTr="00962D6E">
        <w:tc>
          <w:tcPr>
            <w:tcW w:w="0" w:type="auto"/>
            <w:hideMark/>
          </w:tcPr>
          <w:p w14:paraId="1D4734AD" w14:textId="77777777" w:rsidR="00EC2C48" w:rsidRPr="00350B5E" w:rsidRDefault="00EC2C48" w:rsidP="00962D6E">
            <w:pPr>
              <w:spacing w:after="160" w:line="259" w:lineRule="auto"/>
            </w:pPr>
            <w:proofErr w:type="spellStart"/>
            <w:r w:rsidRPr="00350B5E">
              <w:t>QuizID</w:t>
            </w:r>
            <w:proofErr w:type="spellEnd"/>
          </w:p>
        </w:tc>
        <w:tc>
          <w:tcPr>
            <w:tcW w:w="0" w:type="auto"/>
            <w:hideMark/>
          </w:tcPr>
          <w:p w14:paraId="4FBC88E5" w14:textId="77777777" w:rsidR="00EC2C48" w:rsidRPr="00350B5E" w:rsidRDefault="00EC2C48" w:rsidP="00962D6E">
            <w:pPr>
              <w:spacing w:after="160" w:line="259" w:lineRule="auto"/>
            </w:pPr>
            <w:r w:rsidRPr="00350B5E">
              <w:t>INT</w:t>
            </w:r>
          </w:p>
        </w:tc>
        <w:tc>
          <w:tcPr>
            <w:tcW w:w="0" w:type="auto"/>
            <w:hideMark/>
          </w:tcPr>
          <w:p w14:paraId="0EDC8DF0" w14:textId="77777777" w:rsidR="00EC2C48" w:rsidRPr="00350B5E" w:rsidRDefault="00EC2C48" w:rsidP="00962D6E">
            <w:pPr>
              <w:spacing w:after="160" w:line="259" w:lineRule="auto"/>
            </w:pPr>
            <w:r w:rsidRPr="00350B5E">
              <w:t>PRIMARY KEY, AUTO_INCREMENT</w:t>
            </w:r>
          </w:p>
        </w:tc>
      </w:tr>
      <w:tr w:rsidR="00EC2C48" w:rsidRPr="00350B5E" w14:paraId="57D02DC6" w14:textId="77777777" w:rsidTr="00962D6E">
        <w:tc>
          <w:tcPr>
            <w:tcW w:w="0" w:type="auto"/>
            <w:hideMark/>
          </w:tcPr>
          <w:p w14:paraId="69D4C596" w14:textId="77777777" w:rsidR="00EC2C48" w:rsidRPr="00350B5E" w:rsidRDefault="00EC2C48" w:rsidP="00962D6E">
            <w:pPr>
              <w:spacing w:after="160" w:line="259" w:lineRule="auto"/>
            </w:pPr>
            <w:proofErr w:type="spellStart"/>
            <w:r w:rsidRPr="00350B5E">
              <w:t>QuizName</w:t>
            </w:r>
            <w:proofErr w:type="spellEnd"/>
          </w:p>
        </w:tc>
        <w:tc>
          <w:tcPr>
            <w:tcW w:w="0" w:type="auto"/>
            <w:hideMark/>
          </w:tcPr>
          <w:p w14:paraId="22AD0CF8"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63D75B23" w14:textId="77777777" w:rsidR="00EC2C48" w:rsidRPr="00350B5E" w:rsidRDefault="00EC2C48" w:rsidP="00962D6E">
            <w:pPr>
              <w:spacing w:after="160" w:line="259" w:lineRule="auto"/>
            </w:pPr>
            <w:r w:rsidRPr="00350B5E">
              <w:t>NOT NULL</w:t>
            </w:r>
          </w:p>
        </w:tc>
      </w:tr>
      <w:tr w:rsidR="00EC2C48" w:rsidRPr="00350B5E" w14:paraId="40148F54" w14:textId="77777777" w:rsidTr="00962D6E">
        <w:tc>
          <w:tcPr>
            <w:tcW w:w="0" w:type="auto"/>
            <w:hideMark/>
          </w:tcPr>
          <w:p w14:paraId="6878D986" w14:textId="77777777" w:rsidR="00EC2C48" w:rsidRPr="00350B5E" w:rsidRDefault="00EC2C48" w:rsidP="00962D6E">
            <w:pPr>
              <w:spacing w:after="160" w:line="259" w:lineRule="auto"/>
            </w:pPr>
            <w:proofErr w:type="spellStart"/>
            <w:r w:rsidRPr="00350B5E">
              <w:t>TotalQuestions</w:t>
            </w:r>
            <w:proofErr w:type="spellEnd"/>
          </w:p>
        </w:tc>
        <w:tc>
          <w:tcPr>
            <w:tcW w:w="0" w:type="auto"/>
            <w:hideMark/>
          </w:tcPr>
          <w:p w14:paraId="7F3DC64A" w14:textId="77777777" w:rsidR="00EC2C48" w:rsidRPr="00350B5E" w:rsidRDefault="00EC2C48" w:rsidP="00962D6E">
            <w:pPr>
              <w:spacing w:after="160" w:line="259" w:lineRule="auto"/>
            </w:pPr>
            <w:r w:rsidRPr="00350B5E">
              <w:t>INT</w:t>
            </w:r>
          </w:p>
        </w:tc>
        <w:tc>
          <w:tcPr>
            <w:tcW w:w="0" w:type="auto"/>
            <w:hideMark/>
          </w:tcPr>
          <w:p w14:paraId="7FECF233" w14:textId="77777777" w:rsidR="00EC2C48" w:rsidRPr="00350B5E" w:rsidRDefault="00EC2C48" w:rsidP="00962D6E">
            <w:pPr>
              <w:spacing w:after="160" w:line="259" w:lineRule="auto"/>
            </w:pPr>
            <w:r w:rsidRPr="00350B5E">
              <w:t>NOT NULL</w:t>
            </w:r>
          </w:p>
        </w:tc>
      </w:tr>
      <w:tr w:rsidR="00EC2C48" w:rsidRPr="00350B5E" w14:paraId="2BC2DD43" w14:textId="77777777" w:rsidTr="00962D6E">
        <w:tc>
          <w:tcPr>
            <w:tcW w:w="0" w:type="auto"/>
            <w:hideMark/>
          </w:tcPr>
          <w:p w14:paraId="6FCB6CA5" w14:textId="77777777" w:rsidR="00EC2C48" w:rsidRPr="00350B5E" w:rsidRDefault="00EC2C48" w:rsidP="00962D6E">
            <w:pPr>
              <w:spacing w:after="160" w:line="259" w:lineRule="auto"/>
            </w:pPr>
            <w:proofErr w:type="spellStart"/>
            <w:r w:rsidRPr="00350B5E">
              <w:t>TimeLimit</w:t>
            </w:r>
            <w:proofErr w:type="spellEnd"/>
          </w:p>
        </w:tc>
        <w:tc>
          <w:tcPr>
            <w:tcW w:w="0" w:type="auto"/>
            <w:hideMark/>
          </w:tcPr>
          <w:p w14:paraId="6A13DBB1" w14:textId="77777777" w:rsidR="00EC2C48" w:rsidRPr="00350B5E" w:rsidRDefault="00EC2C48" w:rsidP="00962D6E">
            <w:pPr>
              <w:spacing w:after="160" w:line="259" w:lineRule="auto"/>
            </w:pPr>
            <w:r w:rsidRPr="00350B5E">
              <w:t>INT</w:t>
            </w:r>
          </w:p>
        </w:tc>
        <w:tc>
          <w:tcPr>
            <w:tcW w:w="0" w:type="auto"/>
            <w:hideMark/>
          </w:tcPr>
          <w:p w14:paraId="16E008EB" w14:textId="77777777" w:rsidR="00EC2C48" w:rsidRPr="00350B5E" w:rsidRDefault="00EC2C48" w:rsidP="00962D6E">
            <w:pPr>
              <w:spacing w:after="160" w:line="259" w:lineRule="auto"/>
            </w:pPr>
            <w:r w:rsidRPr="00350B5E">
              <w:t>(Time limit in minutes)</w:t>
            </w:r>
          </w:p>
        </w:tc>
      </w:tr>
      <w:tr w:rsidR="00EC2C48" w:rsidRPr="00350B5E" w14:paraId="762CB138" w14:textId="77777777" w:rsidTr="00962D6E">
        <w:tc>
          <w:tcPr>
            <w:tcW w:w="0" w:type="auto"/>
            <w:hideMark/>
          </w:tcPr>
          <w:p w14:paraId="6DAF2E86" w14:textId="77777777" w:rsidR="00EC2C48" w:rsidRPr="00350B5E" w:rsidRDefault="00EC2C48" w:rsidP="00962D6E">
            <w:pPr>
              <w:spacing w:after="160" w:line="259" w:lineRule="auto"/>
            </w:pPr>
            <w:proofErr w:type="spellStart"/>
            <w:r w:rsidRPr="00350B5E">
              <w:t>ModuleID</w:t>
            </w:r>
            <w:proofErr w:type="spellEnd"/>
          </w:p>
        </w:tc>
        <w:tc>
          <w:tcPr>
            <w:tcW w:w="0" w:type="auto"/>
            <w:hideMark/>
          </w:tcPr>
          <w:p w14:paraId="7498CD0D" w14:textId="77777777" w:rsidR="00EC2C48" w:rsidRPr="00350B5E" w:rsidRDefault="00EC2C48" w:rsidP="00962D6E">
            <w:pPr>
              <w:spacing w:after="160" w:line="259" w:lineRule="auto"/>
            </w:pPr>
            <w:r w:rsidRPr="00350B5E">
              <w:t>INT</w:t>
            </w:r>
          </w:p>
        </w:tc>
        <w:tc>
          <w:tcPr>
            <w:tcW w:w="0" w:type="auto"/>
            <w:hideMark/>
          </w:tcPr>
          <w:p w14:paraId="24FF6E06" w14:textId="77777777" w:rsidR="00EC2C48" w:rsidRPr="00350B5E" w:rsidRDefault="00EC2C48" w:rsidP="00962D6E">
            <w:pPr>
              <w:spacing w:after="160" w:line="259" w:lineRule="auto"/>
            </w:pPr>
            <w:r w:rsidRPr="00350B5E">
              <w:t>FOREIGN KEY (References Module)</w:t>
            </w:r>
          </w:p>
        </w:tc>
      </w:tr>
    </w:tbl>
    <w:p w14:paraId="2B97B7C4" w14:textId="77777777" w:rsidR="00EC2C48" w:rsidRPr="00350B5E" w:rsidRDefault="00EC2C48" w:rsidP="00EC2C48">
      <w:r>
        <w:pict w14:anchorId="6684D275">
          <v:rect id="_x0000_i1081" style="width:0;height:1.5pt" o:hralign="center" o:hrstd="t" o:hr="t" fillcolor="#a0a0a0" stroked="f"/>
        </w:pict>
      </w:r>
    </w:p>
    <w:p w14:paraId="7671AEF2" w14:textId="77777777" w:rsidR="00EC2C48" w:rsidRPr="00350B5E" w:rsidRDefault="00EC2C48" w:rsidP="00EC2C48">
      <w:pPr>
        <w:rPr>
          <w:b/>
          <w:bCs/>
        </w:rPr>
      </w:pPr>
      <w:r w:rsidRPr="00350B5E">
        <w:rPr>
          <w:b/>
          <w:bCs/>
        </w:rPr>
        <w:lastRenderedPageBreak/>
        <w:t>8. Certification Table</w:t>
      </w:r>
    </w:p>
    <w:p w14:paraId="02516477" w14:textId="77777777" w:rsidR="00EC2C48" w:rsidRPr="00350B5E" w:rsidRDefault="00EC2C48" w:rsidP="00EC2C48">
      <w:r w:rsidRPr="00350B5E">
        <w:t>Represents certifications issued after course completion.</w:t>
      </w:r>
    </w:p>
    <w:tbl>
      <w:tblPr>
        <w:tblStyle w:val="TableGrid"/>
        <w:tblW w:w="0" w:type="auto"/>
        <w:tblLook w:val="04A0" w:firstRow="1" w:lastRow="0" w:firstColumn="1" w:lastColumn="0" w:noHBand="0" w:noVBand="1"/>
      </w:tblPr>
      <w:tblGrid>
        <w:gridCol w:w="1972"/>
        <w:gridCol w:w="1650"/>
        <w:gridCol w:w="3506"/>
      </w:tblGrid>
      <w:tr w:rsidR="00EC2C48" w:rsidRPr="00350B5E" w14:paraId="7E32AE44" w14:textId="77777777" w:rsidTr="00962D6E">
        <w:tc>
          <w:tcPr>
            <w:tcW w:w="0" w:type="auto"/>
            <w:hideMark/>
          </w:tcPr>
          <w:p w14:paraId="0787E819" w14:textId="77777777" w:rsidR="00EC2C48" w:rsidRPr="00350B5E" w:rsidRDefault="00EC2C48" w:rsidP="00962D6E">
            <w:pPr>
              <w:spacing w:after="160" w:line="259" w:lineRule="auto"/>
              <w:rPr>
                <w:b/>
                <w:bCs/>
              </w:rPr>
            </w:pPr>
            <w:r w:rsidRPr="00350B5E">
              <w:rPr>
                <w:b/>
                <w:bCs/>
              </w:rPr>
              <w:t>Column Name</w:t>
            </w:r>
          </w:p>
        </w:tc>
        <w:tc>
          <w:tcPr>
            <w:tcW w:w="0" w:type="auto"/>
            <w:hideMark/>
          </w:tcPr>
          <w:p w14:paraId="03DFC9C6" w14:textId="77777777" w:rsidR="00EC2C48" w:rsidRPr="00350B5E" w:rsidRDefault="00EC2C48" w:rsidP="00962D6E">
            <w:pPr>
              <w:spacing w:after="160" w:line="259" w:lineRule="auto"/>
              <w:rPr>
                <w:b/>
                <w:bCs/>
              </w:rPr>
            </w:pPr>
            <w:r w:rsidRPr="00350B5E">
              <w:rPr>
                <w:b/>
                <w:bCs/>
              </w:rPr>
              <w:t>Data Type</w:t>
            </w:r>
          </w:p>
        </w:tc>
        <w:tc>
          <w:tcPr>
            <w:tcW w:w="0" w:type="auto"/>
            <w:hideMark/>
          </w:tcPr>
          <w:p w14:paraId="3B4C6E5D" w14:textId="77777777" w:rsidR="00EC2C48" w:rsidRPr="00350B5E" w:rsidRDefault="00EC2C48" w:rsidP="00962D6E">
            <w:pPr>
              <w:spacing w:after="160" w:line="259" w:lineRule="auto"/>
              <w:rPr>
                <w:b/>
                <w:bCs/>
              </w:rPr>
            </w:pPr>
            <w:r w:rsidRPr="00350B5E">
              <w:rPr>
                <w:b/>
                <w:bCs/>
              </w:rPr>
              <w:t>Constraints</w:t>
            </w:r>
          </w:p>
        </w:tc>
      </w:tr>
      <w:tr w:rsidR="00EC2C48" w:rsidRPr="00350B5E" w14:paraId="36481744" w14:textId="77777777" w:rsidTr="00962D6E">
        <w:tc>
          <w:tcPr>
            <w:tcW w:w="0" w:type="auto"/>
            <w:hideMark/>
          </w:tcPr>
          <w:p w14:paraId="795460C2" w14:textId="77777777" w:rsidR="00EC2C48" w:rsidRPr="00350B5E" w:rsidRDefault="00EC2C48" w:rsidP="00962D6E">
            <w:pPr>
              <w:spacing w:after="160" w:line="259" w:lineRule="auto"/>
            </w:pPr>
            <w:proofErr w:type="spellStart"/>
            <w:r w:rsidRPr="00350B5E">
              <w:t>CertificationID</w:t>
            </w:r>
            <w:proofErr w:type="spellEnd"/>
          </w:p>
        </w:tc>
        <w:tc>
          <w:tcPr>
            <w:tcW w:w="0" w:type="auto"/>
            <w:hideMark/>
          </w:tcPr>
          <w:p w14:paraId="3510EEA2" w14:textId="77777777" w:rsidR="00EC2C48" w:rsidRPr="00350B5E" w:rsidRDefault="00EC2C48" w:rsidP="00962D6E">
            <w:pPr>
              <w:spacing w:after="160" w:line="259" w:lineRule="auto"/>
            </w:pPr>
            <w:r w:rsidRPr="00350B5E">
              <w:t>INT</w:t>
            </w:r>
          </w:p>
        </w:tc>
        <w:tc>
          <w:tcPr>
            <w:tcW w:w="0" w:type="auto"/>
            <w:hideMark/>
          </w:tcPr>
          <w:p w14:paraId="659F95F0" w14:textId="77777777" w:rsidR="00EC2C48" w:rsidRPr="00350B5E" w:rsidRDefault="00EC2C48" w:rsidP="00962D6E">
            <w:pPr>
              <w:spacing w:after="160" w:line="259" w:lineRule="auto"/>
            </w:pPr>
            <w:r w:rsidRPr="00350B5E">
              <w:t>PRIMARY KEY, AUTO_INCREMENT</w:t>
            </w:r>
          </w:p>
        </w:tc>
      </w:tr>
      <w:tr w:rsidR="00EC2C48" w:rsidRPr="00350B5E" w14:paraId="2E13D5CE" w14:textId="77777777" w:rsidTr="00962D6E">
        <w:tc>
          <w:tcPr>
            <w:tcW w:w="0" w:type="auto"/>
            <w:hideMark/>
          </w:tcPr>
          <w:p w14:paraId="06B167F2" w14:textId="77777777" w:rsidR="00EC2C48" w:rsidRPr="00350B5E" w:rsidRDefault="00EC2C48" w:rsidP="00962D6E">
            <w:pPr>
              <w:spacing w:after="160" w:line="259" w:lineRule="auto"/>
            </w:pPr>
            <w:proofErr w:type="spellStart"/>
            <w:r w:rsidRPr="00350B5E">
              <w:t>CertificationName</w:t>
            </w:r>
            <w:proofErr w:type="spellEnd"/>
          </w:p>
        </w:tc>
        <w:tc>
          <w:tcPr>
            <w:tcW w:w="0" w:type="auto"/>
            <w:hideMark/>
          </w:tcPr>
          <w:p w14:paraId="5EED5307"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51972283" w14:textId="77777777" w:rsidR="00EC2C48" w:rsidRPr="00350B5E" w:rsidRDefault="00EC2C48" w:rsidP="00962D6E">
            <w:pPr>
              <w:spacing w:after="160" w:line="259" w:lineRule="auto"/>
            </w:pPr>
            <w:r w:rsidRPr="00350B5E">
              <w:t>NOT NULL</w:t>
            </w:r>
          </w:p>
        </w:tc>
      </w:tr>
      <w:tr w:rsidR="00EC2C48" w:rsidRPr="00350B5E" w14:paraId="0F49045A" w14:textId="77777777" w:rsidTr="00962D6E">
        <w:tc>
          <w:tcPr>
            <w:tcW w:w="0" w:type="auto"/>
            <w:hideMark/>
          </w:tcPr>
          <w:p w14:paraId="49FE0DFC" w14:textId="77777777" w:rsidR="00EC2C48" w:rsidRPr="00350B5E" w:rsidRDefault="00EC2C48" w:rsidP="00962D6E">
            <w:pPr>
              <w:spacing w:after="160" w:line="259" w:lineRule="auto"/>
            </w:pPr>
            <w:proofErr w:type="spellStart"/>
            <w:r w:rsidRPr="00350B5E">
              <w:t>ValidityPeriod</w:t>
            </w:r>
            <w:proofErr w:type="spellEnd"/>
          </w:p>
        </w:tc>
        <w:tc>
          <w:tcPr>
            <w:tcW w:w="0" w:type="auto"/>
            <w:hideMark/>
          </w:tcPr>
          <w:p w14:paraId="326B67B2" w14:textId="77777777" w:rsidR="00EC2C48" w:rsidRPr="00350B5E" w:rsidRDefault="00EC2C48" w:rsidP="00962D6E">
            <w:pPr>
              <w:spacing w:after="160" w:line="259" w:lineRule="auto"/>
            </w:pPr>
            <w:r w:rsidRPr="00350B5E">
              <w:t>INT</w:t>
            </w:r>
          </w:p>
        </w:tc>
        <w:tc>
          <w:tcPr>
            <w:tcW w:w="0" w:type="auto"/>
            <w:hideMark/>
          </w:tcPr>
          <w:p w14:paraId="5D75E7C3" w14:textId="77777777" w:rsidR="00EC2C48" w:rsidRPr="00350B5E" w:rsidRDefault="00EC2C48" w:rsidP="00962D6E">
            <w:pPr>
              <w:spacing w:after="160" w:line="259" w:lineRule="auto"/>
            </w:pPr>
            <w:r w:rsidRPr="00350B5E">
              <w:t>(Number of years)</w:t>
            </w:r>
          </w:p>
        </w:tc>
      </w:tr>
      <w:tr w:rsidR="00EC2C48" w:rsidRPr="00350B5E" w14:paraId="23AD0B56" w14:textId="77777777" w:rsidTr="00962D6E">
        <w:tc>
          <w:tcPr>
            <w:tcW w:w="0" w:type="auto"/>
            <w:hideMark/>
          </w:tcPr>
          <w:p w14:paraId="7F38A25F" w14:textId="77777777" w:rsidR="00EC2C48" w:rsidRPr="00350B5E" w:rsidRDefault="00EC2C48" w:rsidP="00962D6E">
            <w:pPr>
              <w:spacing w:after="160" w:line="259" w:lineRule="auto"/>
            </w:pPr>
            <w:proofErr w:type="spellStart"/>
            <w:r w:rsidRPr="00350B5E">
              <w:t>CourseID</w:t>
            </w:r>
            <w:proofErr w:type="spellEnd"/>
          </w:p>
        </w:tc>
        <w:tc>
          <w:tcPr>
            <w:tcW w:w="0" w:type="auto"/>
            <w:hideMark/>
          </w:tcPr>
          <w:p w14:paraId="3ABA00C3" w14:textId="77777777" w:rsidR="00EC2C48" w:rsidRPr="00350B5E" w:rsidRDefault="00EC2C48" w:rsidP="00962D6E">
            <w:pPr>
              <w:spacing w:after="160" w:line="259" w:lineRule="auto"/>
            </w:pPr>
            <w:r w:rsidRPr="00350B5E">
              <w:t>INT</w:t>
            </w:r>
          </w:p>
        </w:tc>
        <w:tc>
          <w:tcPr>
            <w:tcW w:w="0" w:type="auto"/>
            <w:hideMark/>
          </w:tcPr>
          <w:p w14:paraId="0CBC0233" w14:textId="77777777" w:rsidR="00EC2C48" w:rsidRPr="00350B5E" w:rsidRDefault="00EC2C48" w:rsidP="00962D6E">
            <w:pPr>
              <w:spacing w:after="160" w:line="259" w:lineRule="auto"/>
            </w:pPr>
            <w:r w:rsidRPr="00350B5E">
              <w:t>FOREIGN KEY (References Course)</w:t>
            </w:r>
          </w:p>
        </w:tc>
      </w:tr>
    </w:tbl>
    <w:p w14:paraId="4098AD8C" w14:textId="77777777" w:rsidR="00EC2C48" w:rsidRPr="00350B5E" w:rsidRDefault="00EC2C48" w:rsidP="00EC2C48">
      <w:r>
        <w:pict w14:anchorId="108AAE98">
          <v:rect id="_x0000_i1082" style="width:0;height:1.5pt" o:hralign="center" o:hrstd="t" o:hr="t" fillcolor="#a0a0a0" stroked="f"/>
        </w:pict>
      </w:r>
    </w:p>
    <w:p w14:paraId="3C469C64" w14:textId="77777777" w:rsidR="00EC2C48" w:rsidRPr="00350B5E" w:rsidRDefault="00EC2C48" w:rsidP="00EC2C48">
      <w:pPr>
        <w:rPr>
          <w:b/>
          <w:bCs/>
        </w:rPr>
      </w:pPr>
      <w:r w:rsidRPr="00350B5E">
        <w:rPr>
          <w:b/>
          <w:bCs/>
        </w:rPr>
        <w:t xml:space="preserve">9. </w:t>
      </w:r>
      <w:proofErr w:type="spellStart"/>
      <w:r w:rsidRPr="00350B5E">
        <w:rPr>
          <w:b/>
          <w:bCs/>
        </w:rPr>
        <w:t>Enrollment</w:t>
      </w:r>
      <w:proofErr w:type="spellEnd"/>
      <w:r w:rsidRPr="00350B5E">
        <w:rPr>
          <w:b/>
          <w:bCs/>
        </w:rPr>
        <w:t xml:space="preserve"> Table</w:t>
      </w:r>
    </w:p>
    <w:p w14:paraId="7BEA7B92" w14:textId="77777777" w:rsidR="00EC2C48" w:rsidRPr="00350B5E" w:rsidRDefault="00EC2C48" w:rsidP="00EC2C48">
      <w:r w:rsidRPr="00350B5E">
        <w:t xml:space="preserve">Tracks the </w:t>
      </w:r>
      <w:proofErr w:type="spellStart"/>
      <w:r w:rsidRPr="00350B5E">
        <w:t>enrollment</w:t>
      </w:r>
      <w:proofErr w:type="spellEnd"/>
      <w:r w:rsidRPr="00350B5E">
        <w:t xml:space="preserve"> of employees in courses.</w:t>
      </w:r>
    </w:p>
    <w:tbl>
      <w:tblPr>
        <w:tblStyle w:val="TableGrid"/>
        <w:tblW w:w="0" w:type="auto"/>
        <w:tblLook w:val="04A0" w:firstRow="1" w:lastRow="0" w:firstColumn="1" w:lastColumn="0" w:noHBand="0" w:noVBand="1"/>
      </w:tblPr>
      <w:tblGrid>
        <w:gridCol w:w="1712"/>
        <w:gridCol w:w="1532"/>
        <w:gridCol w:w="3757"/>
      </w:tblGrid>
      <w:tr w:rsidR="00EC2C48" w:rsidRPr="00350B5E" w14:paraId="1D4D8BFC" w14:textId="77777777" w:rsidTr="00962D6E">
        <w:tc>
          <w:tcPr>
            <w:tcW w:w="0" w:type="auto"/>
            <w:hideMark/>
          </w:tcPr>
          <w:p w14:paraId="6D9388AC" w14:textId="77777777" w:rsidR="00EC2C48" w:rsidRPr="00350B5E" w:rsidRDefault="00EC2C48" w:rsidP="00962D6E">
            <w:pPr>
              <w:spacing w:after="160" w:line="259" w:lineRule="auto"/>
              <w:rPr>
                <w:b/>
                <w:bCs/>
              </w:rPr>
            </w:pPr>
            <w:r w:rsidRPr="00350B5E">
              <w:rPr>
                <w:b/>
                <w:bCs/>
              </w:rPr>
              <w:t>Column Name</w:t>
            </w:r>
          </w:p>
        </w:tc>
        <w:tc>
          <w:tcPr>
            <w:tcW w:w="0" w:type="auto"/>
            <w:hideMark/>
          </w:tcPr>
          <w:p w14:paraId="4FEF1968" w14:textId="77777777" w:rsidR="00EC2C48" w:rsidRPr="00350B5E" w:rsidRDefault="00EC2C48" w:rsidP="00962D6E">
            <w:pPr>
              <w:spacing w:after="160" w:line="259" w:lineRule="auto"/>
              <w:rPr>
                <w:b/>
                <w:bCs/>
              </w:rPr>
            </w:pPr>
            <w:r w:rsidRPr="00350B5E">
              <w:rPr>
                <w:b/>
                <w:bCs/>
              </w:rPr>
              <w:t>Data Type</w:t>
            </w:r>
          </w:p>
        </w:tc>
        <w:tc>
          <w:tcPr>
            <w:tcW w:w="0" w:type="auto"/>
            <w:hideMark/>
          </w:tcPr>
          <w:p w14:paraId="22AE8C6A" w14:textId="77777777" w:rsidR="00EC2C48" w:rsidRPr="00350B5E" w:rsidRDefault="00EC2C48" w:rsidP="00962D6E">
            <w:pPr>
              <w:spacing w:after="160" w:line="259" w:lineRule="auto"/>
              <w:rPr>
                <w:b/>
                <w:bCs/>
              </w:rPr>
            </w:pPr>
            <w:r w:rsidRPr="00350B5E">
              <w:rPr>
                <w:b/>
                <w:bCs/>
              </w:rPr>
              <w:t>Constraints</w:t>
            </w:r>
          </w:p>
        </w:tc>
      </w:tr>
      <w:tr w:rsidR="00EC2C48" w:rsidRPr="00350B5E" w14:paraId="0EEEAE8D" w14:textId="77777777" w:rsidTr="00962D6E">
        <w:tc>
          <w:tcPr>
            <w:tcW w:w="0" w:type="auto"/>
            <w:hideMark/>
          </w:tcPr>
          <w:p w14:paraId="43001558" w14:textId="77777777" w:rsidR="00EC2C48" w:rsidRPr="00350B5E" w:rsidRDefault="00EC2C48" w:rsidP="00962D6E">
            <w:pPr>
              <w:spacing w:after="160" w:line="259" w:lineRule="auto"/>
            </w:pPr>
            <w:proofErr w:type="spellStart"/>
            <w:r w:rsidRPr="00350B5E">
              <w:t>EnrollmentID</w:t>
            </w:r>
            <w:proofErr w:type="spellEnd"/>
          </w:p>
        </w:tc>
        <w:tc>
          <w:tcPr>
            <w:tcW w:w="0" w:type="auto"/>
            <w:hideMark/>
          </w:tcPr>
          <w:p w14:paraId="753F9FCA" w14:textId="77777777" w:rsidR="00EC2C48" w:rsidRPr="00350B5E" w:rsidRDefault="00EC2C48" w:rsidP="00962D6E">
            <w:pPr>
              <w:spacing w:after="160" w:line="259" w:lineRule="auto"/>
            </w:pPr>
            <w:r w:rsidRPr="00350B5E">
              <w:t>INT</w:t>
            </w:r>
          </w:p>
        </w:tc>
        <w:tc>
          <w:tcPr>
            <w:tcW w:w="0" w:type="auto"/>
            <w:hideMark/>
          </w:tcPr>
          <w:p w14:paraId="24E20BE2" w14:textId="77777777" w:rsidR="00EC2C48" w:rsidRPr="00350B5E" w:rsidRDefault="00EC2C48" w:rsidP="00962D6E">
            <w:pPr>
              <w:spacing w:after="160" w:line="259" w:lineRule="auto"/>
            </w:pPr>
            <w:r w:rsidRPr="00350B5E">
              <w:t>PRIMARY KEY, AUTO_INCREMENT</w:t>
            </w:r>
          </w:p>
        </w:tc>
      </w:tr>
      <w:tr w:rsidR="00EC2C48" w:rsidRPr="00350B5E" w14:paraId="651746FE" w14:textId="77777777" w:rsidTr="00962D6E">
        <w:tc>
          <w:tcPr>
            <w:tcW w:w="0" w:type="auto"/>
            <w:hideMark/>
          </w:tcPr>
          <w:p w14:paraId="75AB1BB4" w14:textId="77777777" w:rsidR="00EC2C48" w:rsidRPr="00350B5E" w:rsidRDefault="00EC2C48" w:rsidP="00962D6E">
            <w:pPr>
              <w:spacing w:after="160" w:line="259" w:lineRule="auto"/>
            </w:pPr>
            <w:proofErr w:type="spellStart"/>
            <w:r w:rsidRPr="00350B5E">
              <w:t>CourseID</w:t>
            </w:r>
            <w:proofErr w:type="spellEnd"/>
          </w:p>
        </w:tc>
        <w:tc>
          <w:tcPr>
            <w:tcW w:w="0" w:type="auto"/>
            <w:hideMark/>
          </w:tcPr>
          <w:p w14:paraId="4052C958" w14:textId="77777777" w:rsidR="00EC2C48" w:rsidRPr="00350B5E" w:rsidRDefault="00EC2C48" w:rsidP="00962D6E">
            <w:pPr>
              <w:spacing w:after="160" w:line="259" w:lineRule="auto"/>
            </w:pPr>
            <w:r w:rsidRPr="00350B5E">
              <w:t>INT</w:t>
            </w:r>
          </w:p>
        </w:tc>
        <w:tc>
          <w:tcPr>
            <w:tcW w:w="0" w:type="auto"/>
            <w:hideMark/>
          </w:tcPr>
          <w:p w14:paraId="4302FFAC" w14:textId="77777777" w:rsidR="00EC2C48" w:rsidRPr="00350B5E" w:rsidRDefault="00EC2C48" w:rsidP="00962D6E">
            <w:pPr>
              <w:spacing w:after="160" w:line="259" w:lineRule="auto"/>
            </w:pPr>
            <w:r w:rsidRPr="00350B5E">
              <w:t>FOREIGN KEY (References Course)</w:t>
            </w:r>
          </w:p>
        </w:tc>
      </w:tr>
      <w:tr w:rsidR="00EC2C48" w:rsidRPr="00350B5E" w14:paraId="2511E38B" w14:textId="77777777" w:rsidTr="00962D6E">
        <w:tc>
          <w:tcPr>
            <w:tcW w:w="0" w:type="auto"/>
            <w:hideMark/>
          </w:tcPr>
          <w:p w14:paraId="490B727D" w14:textId="77777777" w:rsidR="00EC2C48" w:rsidRPr="00350B5E" w:rsidRDefault="00EC2C48" w:rsidP="00962D6E">
            <w:pPr>
              <w:spacing w:after="160" w:line="259" w:lineRule="auto"/>
            </w:pPr>
            <w:proofErr w:type="spellStart"/>
            <w:r w:rsidRPr="00350B5E">
              <w:t>EmployeeID</w:t>
            </w:r>
            <w:proofErr w:type="spellEnd"/>
          </w:p>
        </w:tc>
        <w:tc>
          <w:tcPr>
            <w:tcW w:w="0" w:type="auto"/>
            <w:hideMark/>
          </w:tcPr>
          <w:p w14:paraId="5733F4AF" w14:textId="77777777" w:rsidR="00EC2C48" w:rsidRPr="00350B5E" w:rsidRDefault="00EC2C48" w:rsidP="00962D6E">
            <w:pPr>
              <w:spacing w:after="160" w:line="259" w:lineRule="auto"/>
            </w:pPr>
            <w:r w:rsidRPr="00350B5E">
              <w:t>INT</w:t>
            </w:r>
          </w:p>
        </w:tc>
        <w:tc>
          <w:tcPr>
            <w:tcW w:w="0" w:type="auto"/>
            <w:hideMark/>
          </w:tcPr>
          <w:p w14:paraId="7F3EBE27" w14:textId="77777777" w:rsidR="00EC2C48" w:rsidRPr="00350B5E" w:rsidRDefault="00EC2C48" w:rsidP="00962D6E">
            <w:pPr>
              <w:spacing w:after="160" w:line="259" w:lineRule="auto"/>
            </w:pPr>
            <w:r w:rsidRPr="00350B5E">
              <w:t>FOREIGN KEY (References Employee)</w:t>
            </w:r>
          </w:p>
        </w:tc>
      </w:tr>
      <w:tr w:rsidR="00EC2C48" w:rsidRPr="00350B5E" w14:paraId="411D1FB8" w14:textId="77777777" w:rsidTr="00962D6E">
        <w:tc>
          <w:tcPr>
            <w:tcW w:w="0" w:type="auto"/>
            <w:hideMark/>
          </w:tcPr>
          <w:p w14:paraId="3A530B43" w14:textId="77777777" w:rsidR="00EC2C48" w:rsidRPr="00350B5E" w:rsidRDefault="00EC2C48" w:rsidP="00962D6E">
            <w:pPr>
              <w:spacing w:after="160" w:line="259" w:lineRule="auto"/>
            </w:pPr>
            <w:proofErr w:type="spellStart"/>
            <w:r w:rsidRPr="00350B5E">
              <w:t>EnrollmentDate</w:t>
            </w:r>
            <w:proofErr w:type="spellEnd"/>
          </w:p>
        </w:tc>
        <w:tc>
          <w:tcPr>
            <w:tcW w:w="0" w:type="auto"/>
            <w:hideMark/>
          </w:tcPr>
          <w:p w14:paraId="1EE3D2EC" w14:textId="77777777" w:rsidR="00EC2C48" w:rsidRPr="00350B5E" w:rsidRDefault="00EC2C48" w:rsidP="00962D6E">
            <w:pPr>
              <w:spacing w:after="160" w:line="259" w:lineRule="auto"/>
            </w:pPr>
            <w:r w:rsidRPr="00350B5E">
              <w:t>DATE</w:t>
            </w:r>
          </w:p>
        </w:tc>
        <w:tc>
          <w:tcPr>
            <w:tcW w:w="0" w:type="auto"/>
            <w:hideMark/>
          </w:tcPr>
          <w:p w14:paraId="251F6973" w14:textId="77777777" w:rsidR="00EC2C48" w:rsidRPr="00350B5E" w:rsidRDefault="00EC2C48" w:rsidP="00962D6E">
            <w:pPr>
              <w:spacing w:after="160" w:line="259" w:lineRule="auto"/>
            </w:pPr>
            <w:r w:rsidRPr="00350B5E">
              <w:t>NOT NULL</w:t>
            </w:r>
          </w:p>
        </w:tc>
      </w:tr>
      <w:tr w:rsidR="00EC2C48" w:rsidRPr="00350B5E" w14:paraId="32F8B639" w14:textId="77777777" w:rsidTr="00962D6E">
        <w:tc>
          <w:tcPr>
            <w:tcW w:w="0" w:type="auto"/>
            <w:hideMark/>
          </w:tcPr>
          <w:p w14:paraId="15569F80" w14:textId="77777777" w:rsidR="00EC2C48" w:rsidRPr="00350B5E" w:rsidRDefault="00EC2C48" w:rsidP="00962D6E">
            <w:pPr>
              <w:spacing w:after="160" w:line="259" w:lineRule="auto"/>
            </w:pPr>
            <w:r w:rsidRPr="00350B5E">
              <w:t>Status</w:t>
            </w:r>
          </w:p>
        </w:tc>
        <w:tc>
          <w:tcPr>
            <w:tcW w:w="0" w:type="auto"/>
            <w:hideMark/>
          </w:tcPr>
          <w:p w14:paraId="3731BA2E" w14:textId="77777777" w:rsidR="00EC2C48" w:rsidRPr="00350B5E" w:rsidRDefault="00EC2C48" w:rsidP="00962D6E">
            <w:pPr>
              <w:spacing w:after="160" w:line="259" w:lineRule="auto"/>
            </w:pPr>
            <w:proofErr w:type="gramStart"/>
            <w:r w:rsidRPr="00350B5E">
              <w:t>VARCHAR(</w:t>
            </w:r>
            <w:proofErr w:type="gramEnd"/>
            <w:r w:rsidRPr="00350B5E">
              <w:t>50)</w:t>
            </w:r>
          </w:p>
        </w:tc>
        <w:tc>
          <w:tcPr>
            <w:tcW w:w="0" w:type="auto"/>
            <w:hideMark/>
          </w:tcPr>
          <w:p w14:paraId="09C057E6" w14:textId="77777777" w:rsidR="00EC2C48" w:rsidRPr="00350B5E" w:rsidRDefault="00EC2C48" w:rsidP="00962D6E">
            <w:pPr>
              <w:spacing w:after="160" w:line="259" w:lineRule="auto"/>
            </w:pPr>
            <w:r w:rsidRPr="00350B5E">
              <w:t>(Enrolled, Completed, Dropped)</w:t>
            </w:r>
          </w:p>
        </w:tc>
      </w:tr>
    </w:tbl>
    <w:p w14:paraId="0A736DDF" w14:textId="77777777" w:rsidR="00EC2C48" w:rsidRPr="00350B5E" w:rsidRDefault="00EC2C48" w:rsidP="00EC2C48">
      <w:r>
        <w:pict w14:anchorId="3358B9C3">
          <v:rect id="_x0000_i1083" style="width:0;height:1.5pt" o:hralign="center" o:hrstd="t" o:hr="t" fillcolor="#a0a0a0" stroked="f"/>
        </w:pict>
      </w:r>
    </w:p>
    <w:p w14:paraId="094AAA3B" w14:textId="77777777" w:rsidR="00EC2C48" w:rsidRPr="00350B5E" w:rsidRDefault="00EC2C48" w:rsidP="00EC2C48">
      <w:pPr>
        <w:rPr>
          <w:b/>
          <w:bCs/>
        </w:rPr>
      </w:pPr>
      <w:r w:rsidRPr="00350B5E">
        <w:rPr>
          <w:b/>
          <w:bCs/>
        </w:rPr>
        <w:t>10. Feedback Table</w:t>
      </w:r>
    </w:p>
    <w:p w14:paraId="10713EFA" w14:textId="77777777" w:rsidR="00EC2C48" w:rsidRPr="00350B5E" w:rsidRDefault="00EC2C48" w:rsidP="00EC2C48">
      <w:r w:rsidRPr="00350B5E">
        <w:t>Stores feedback given by employees on courses.</w:t>
      </w:r>
    </w:p>
    <w:tbl>
      <w:tblPr>
        <w:tblStyle w:val="TableGrid"/>
        <w:tblW w:w="0" w:type="auto"/>
        <w:tblLook w:val="04A0" w:firstRow="1" w:lastRow="0" w:firstColumn="1" w:lastColumn="0" w:noHBand="0" w:noVBand="1"/>
      </w:tblPr>
      <w:tblGrid>
        <w:gridCol w:w="1919"/>
        <w:gridCol w:w="1199"/>
        <w:gridCol w:w="3757"/>
      </w:tblGrid>
      <w:tr w:rsidR="00EC2C48" w:rsidRPr="00350B5E" w14:paraId="3B895D4A" w14:textId="77777777" w:rsidTr="00962D6E">
        <w:tc>
          <w:tcPr>
            <w:tcW w:w="0" w:type="auto"/>
            <w:hideMark/>
          </w:tcPr>
          <w:p w14:paraId="6389B05E" w14:textId="77777777" w:rsidR="00EC2C48" w:rsidRPr="00350B5E" w:rsidRDefault="00EC2C48" w:rsidP="00962D6E">
            <w:pPr>
              <w:spacing w:after="160" w:line="259" w:lineRule="auto"/>
              <w:rPr>
                <w:b/>
                <w:bCs/>
              </w:rPr>
            </w:pPr>
            <w:r w:rsidRPr="00350B5E">
              <w:rPr>
                <w:b/>
                <w:bCs/>
              </w:rPr>
              <w:t>Column Name</w:t>
            </w:r>
          </w:p>
        </w:tc>
        <w:tc>
          <w:tcPr>
            <w:tcW w:w="0" w:type="auto"/>
            <w:hideMark/>
          </w:tcPr>
          <w:p w14:paraId="34400527" w14:textId="77777777" w:rsidR="00EC2C48" w:rsidRPr="00350B5E" w:rsidRDefault="00EC2C48" w:rsidP="00962D6E">
            <w:pPr>
              <w:spacing w:after="160" w:line="259" w:lineRule="auto"/>
              <w:rPr>
                <w:b/>
                <w:bCs/>
              </w:rPr>
            </w:pPr>
            <w:r w:rsidRPr="00350B5E">
              <w:rPr>
                <w:b/>
                <w:bCs/>
              </w:rPr>
              <w:t>Data Type</w:t>
            </w:r>
          </w:p>
        </w:tc>
        <w:tc>
          <w:tcPr>
            <w:tcW w:w="0" w:type="auto"/>
            <w:hideMark/>
          </w:tcPr>
          <w:p w14:paraId="17127E70" w14:textId="77777777" w:rsidR="00EC2C48" w:rsidRPr="00350B5E" w:rsidRDefault="00EC2C48" w:rsidP="00962D6E">
            <w:pPr>
              <w:spacing w:after="160" w:line="259" w:lineRule="auto"/>
              <w:rPr>
                <w:b/>
                <w:bCs/>
              </w:rPr>
            </w:pPr>
            <w:r w:rsidRPr="00350B5E">
              <w:rPr>
                <w:b/>
                <w:bCs/>
              </w:rPr>
              <w:t>Constraints</w:t>
            </w:r>
          </w:p>
        </w:tc>
      </w:tr>
      <w:tr w:rsidR="00EC2C48" w:rsidRPr="00350B5E" w14:paraId="1EB2C491" w14:textId="77777777" w:rsidTr="00962D6E">
        <w:tc>
          <w:tcPr>
            <w:tcW w:w="0" w:type="auto"/>
            <w:hideMark/>
          </w:tcPr>
          <w:p w14:paraId="1FCCA81E" w14:textId="77777777" w:rsidR="00EC2C48" w:rsidRPr="00350B5E" w:rsidRDefault="00EC2C48" w:rsidP="00962D6E">
            <w:pPr>
              <w:spacing w:after="160" w:line="259" w:lineRule="auto"/>
            </w:pPr>
            <w:proofErr w:type="spellStart"/>
            <w:r w:rsidRPr="00350B5E">
              <w:t>FeedbackID</w:t>
            </w:r>
            <w:proofErr w:type="spellEnd"/>
          </w:p>
        </w:tc>
        <w:tc>
          <w:tcPr>
            <w:tcW w:w="0" w:type="auto"/>
            <w:hideMark/>
          </w:tcPr>
          <w:p w14:paraId="095A3E46" w14:textId="77777777" w:rsidR="00EC2C48" w:rsidRPr="00350B5E" w:rsidRDefault="00EC2C48" w:rsidP="00962D6E">
            <w:pPr>
              <w:spacing w:after="160" w:line="259" w:lineRule="auto"/>
            </w:pPr>
            <w:r w:rsidRPr="00350B5E">
              <w:t>INT</w:t>
            </w:r>
          </w:p>
        </w:tc>
        <w:tc>
          <w:tcPr>
            <w:tcW w:w="0" w:type="auto"/>
            <w:hideMark/>
          </w:tcPr>
          <w:p w14:paraId="6613BFD2" w14:textId="77777777" w:rsidR="00EC2C48" w:rsidRPr="00350B5E" w:rsidRDefault="00EC2C48" w:rsidP="00962D6E">
            <w:pPr>
              <w:spacing w:after="160" w:line="259" w:lineRule="auto"/>
            </w:pPr>
            <w:r w:rsidRPr="00350B5E">
              <w:t>PRIMARY KEY, AUTO_INCREMENT</w:t>
            </w:r>
          </w:p>
        </w:tc>
      </w:tr>
      <w:tr w:rsidR="00EC2C48" w:rsidRPr="00350B5E" w14:paraId="3927C3A7" w14:textId="77777777" w:rsidTr="00962D6E">
        <w:tc>
          <w:tcPr>
            <w:tcW w:w="0" w:type="auto"/>
            <w:hideMark/>
          </w:tcPr>
          <w:p w14:paraId="4B2BAA05" w14:textId="77777777" w:rsidR="00EC2C48" w:rsidRPr="00350B5E" w:rsidRDefault="00EC2C48" w:rsidP="00962D6E">
            <w:pPr>
              <w:spacing w:after="160" w:line="259" w:lineRule="auto"/>
            </w:pPr>
            <w:proofErr w:type="spellStart"/>
            <w:r w:rsidRPr="00350B5E">
              <w:t>EmployeeID</w:t>
            </w:r>
            <w:proofErr w:type="spellEnd"/>
          </w:p>
        </w:tc>
        <w:tc>
          <w:tcPr>
            <w:tcW w:w="0" w:type="auto"/>
            <w:hideMark/>
          </w:tcPr>
          <w:p w14:paraId="65265642" w14:textId="77777777" w:rsidR="00EC2C48" w:rsidRPr="00350B5E" w:rsidRDefault="00EC2C48" w:rsidP="00962D6E">
            <w:pPr>
              <w:spacing w:after="160" w:line="259" w:lineRule="auto"/>
            </w:pPr>
            <w:r w:rsidRPr="00350B5E">
              <w:t>INT</w:t>
            </w:r>
          </w:p>
        </w:tc>
        <w:tc>
          <w:tcPr>
            <w:tcW w:w="0" w:type="auto"/>
            <w:hideMark/>
          </w:tcPr>
          <w:p w14:paraId="0AC81705" w14:textId="77777777" w:rsidR="00EC2C48" w:rsidRPr="00350B5E" w:rsidRDefault="00EC2C48" w:rsidP="00962D6E">
            <w:pPr>
              <w:spacing w:after="160" w:line="259" w:lineRule="auto"/>
            </w:pPr>
            <w:r w:rsidRPr="00350B5E">
              <w:t>FOREIGN KEY (References Employee)</w:t>
            </w:r>
          </w:p>
        </w:tc>
      </w:tr>
      <w:tr w:rsidR="00EC2C48" w:rsidRPr="00350B5E" w14:paraId="177C7089" w14:textId="77777777" w:rsidTr="00962D6E">
        <w:tc>
          <w:tcPr>
            <w:tcW w:w="0" w:type="auto"/>
            <w:hideMark/>
          </w:tcPr>
          <w:p w14:paraId="4589B748" w14:textId="77777777" w:rsidR="00EC2C48" w:rsidRPr="00350B5E" w:rsidRDefault="00EC2C48" w:rsidP="00962D6E">
            <w:pPr>
              <w:spacing w:after="160" w:line="259" w:lineRule="auto"/>
            </w:pPr>
            <w:proofErr w:type="spellStart"/>
            <w:r w:rsidRPr="00350B5E">
              <w:t>CourseID</w:t>
            </w:r>
            <w:proofErr w:type="spellEnd"/>
          </w:p>
        </w:tc>
        <w:tc>
          <w:tcPr>
            <w:tcW w:w="0" w:type="auto"/>
            <w:hideMark/>
          </w:tcPr>
          <w:p w14:paraId="4F492849" w14:textId="77777777" w:rsidR="00EC2C48" w:rsidRPr="00350B5E" w:rsidRDefault="00EC2C48" w:rsidP="00962D6E">
            <w:pPr>
              <w:spacing w:after="160" w:line="259" w:lineRule="auto"/>
            </w:pPr>
            <w:r w:rsidRPr="00350B5E">
              <w:t>INT</w:t>
            </w:r>
          </w:p>
        </w:tc>
        <w:tc>
          <w:tcPr>
            <w:tcW w:w="0" w:type="auto"/>
            <w:hideMark/>
          </w:tcPr>
          <w:p w14:paraId="449B5E46" w14:textId="77777777" w:rsidR="00EC2C48" w:rsidRPr="00350B5E" w:rsidRDefault="00EC2C48" w:rsidP="00962D6E">
            <w:pPr>
              <w:spacing w:after="160" w:line="259" w:lineRule="auto"/>
            </w:pPr>
            <w:r w:rsidRPr="00350B5E">
              <w:t>FOREIGN KEY (References Course)</w:t>
            </w:r>
          </w:p>
        </w:tc>
      </w:tr>
      <w:tr w:rsidR="00EC2C48" w:rsidRPr="00350B5E" w14:paraId="3FAE524D" w14:textId="77777777" w:rsidTr="00962D6E">
        <w:tc>
          <w:tcPr>
            <w:tcW w:w="0" w:type="auto"/>
            <w:hideMark/>
          </w:tcPr>
          <w:p w14:paraId="1BF5E7BA" w14:textId="77777777" w:rsidR="00EC2C48" w:rsidRPr="00350B5E" w:rsidRDefault="00EC2C48" w:rsidP="00962D6E">
            <w:pPr>
              <w:spacing w:after="160" w:line="259" w:lineRule="auto"/>
            </w:pPr>
            <w:proofErr w:type="spellStart"/>
            <w:r w:rsidRPr="00350B5E">
              <w:t>FeedbackContent</w:t>
            </w:r>
            <w:proofErr w:type="spellEnd"/>
          </w:p>
        </w:tc>
        <w:tc>
          <w:tcPr>
            <w:tcW w:w="0" w:type="auto"/>
            <w:hideMark/>
          </w:tcPr>
          <w:p w14:paraId="43C787A3" w14:textId="77777777" w:rsidR="00EC2C48" w:rsidRPr="00350B5E" w:rsidRDefault="00EC2C48" w:rsidP="00962D6E">
            <w:pPr>
              <w:spacing w:after="160" w:line="259" w:lineRule="auto"/>
            </w:pPr>
            <w:r w:rsidRPr="00350B5E">
              <w:t>TEXT</w:t>
            </w:r>
          </w:p>
        </w:tc>
        <w:tc>
          <w:tcPr>
            <w:tcW w:w="0" w:type="auto"/>
            <w:hideMark/>
          </w:tcPr>
          <w:p w14:paraId="58AB537A" w14:textId="77777777" w:rsidR="00EC2C48" w:rsidRPr="00350B5E" w:rsidRDefault="00EC2C48" w:rsidP="00962D6E">
            <w:pPr>
              <w:spacing w:after="160" w:line="259" w:lineRule="auto"/>
            </w:pPr>
          </w:p>
        </w:tc>
      </w:tr>
      <w:tr w:rsidR="00EC2C48" w:rsidRPr="00350B5E" w14:paraId="77542B56" w14:textId="77777777" w:rsidTr="00962D6E">
        <w:tc>
          <w:tcPr>
            <w:tcW w:w="0" w:type="auto"/>
            <w:hideMark/>
          </w:tcPr>
          <w:p w14:paraId="1D982BCB" w14:textId="77777777" w:rsidR="00EC2C48" w:rsidRPr="00350B5E" w:rsidRDefault="00EC2C48" w:rsidP="00962D6E">
            <w:pPr>
              <w:spacing w:after="160" w:line="259" w:lineRule="auto"/>
            </w:pPr>
            <w:r w:rsidRPr="00350B5E">
              <w:t>Rating</w:t>
            </w:r>
          </w:p>
        </w:tc>
        <w:tc>
          <w:tcPr>
            <w:tcW w:w="0" w:type="auto"/>
            <w:hideMark/>
          </w:tcPr>
          <w:p w14:paraId="71D4B9B9" w14:textId="77777777" w:rsidR="00EC2C48" w:rsidRPr="00350B5E" w:rsidRDefault="00EC2C48" w:rsidP="00962D6E">
            <w:pPr>
              <w:spacing w:after="160" w:line="259" w:lineRule="auto"/>
            </w:pPr>
            <w:r w:rsidRPr="00350B5E">
              <w:t>INT</w:t>
            </w:r>
          </w:p>
        </w:tc>
        <w:tc>
          <w:tcPr>
            <w:tcW w:w="0" w:type="auto"/>
            <w:hideMark/>
          </w:tcPr>
          <w:p w14:paraId="08E5EA24" w14:textId="77777777" w:rsidR="00EC2C48" w:rsidRPr="00350B5E" w:rsidRDefault="00EC2C48" w:rsidP="00962D6E">
            <w:pPr>
              <w:spacing w:after="160" w:line="259" w:lineRule="auto"/>
            </w:pPr>
            <w:r w:rsidRPr="00350B5E">
              <w:t>(Scale of 1-5)</w:t>
            </w:r>
          </w:p>
        </w:tc>
      </w:tr>
      <w:tr w:rsidR="00EC2C48" w:rsidRPr="00350B5E" w14:paraId="74B944EF" w14:textId="77777777" w:rsidTr="00962D6E">
        <w:tc>
          <w:tcPr>
            <w:tcW w:w="0" w:type="auto"/>
            <w:hideMark/>
          </w:tcPr>
          <w:p w14:paraId="730F6E49" w14:textId="77777777" w:rsidR="00EC2C48" w:rsidRPr="00350B5E" w:rsidRDefault="00EC2C48" w:rsidP="00962D6E">
            <w:pPr>
              <w:spacing w:after="160" w:line="259" w:lineRule="auto"/>
            </w:pPr>
            <w:proofErr w:type="spellStart"/>
            <w:r w:rsidRPr="00350B5E">
              <w:t>SubmissionDate</w:t>
            </w:r>
            <w:proofErr w:type="spellEnd"/>
          </w:p>
        </w:tc>
        <w:tc>
          <w:tcPr>
            <w:tcW w:w="0" w:type="auto"/>
            <w:hideMark/>
          </w:tcPr>
          <w:p w14:paraId="3206E407" w14:textId="77777777" w:rsidR="00EC2C48" w:rsidRPr="00350B5E" w:rsidRDefault="00EC2C48" w:rsidP="00962D6E">
            <w:pPr>
              <w:spacing w:after="160" w:line="259" w:lineRule="auto"/>
            </w:pPr>
            <w:r w:rsidRPr="00350B5E">
              <w:t>DATE</w:t>
            </w:r>
          </w:p>
        </w:tc>
        <w:tc>
          <w:tcPr>
            <w:tcW w:w="0" w:type="auto"/>
            <w:hideMark/>
          </w:tcPr>
          <w:p w14:paraId="4D669D9C" w14:textId="77777777" w:rsidR="00EC2C48" w:rsidRPr="00350B5E" w:rsidRDefault="00EC2C48" w:rsidP="00962D6E">
            <w:pPr>
              <w:spacing w:after="160" w:line="259" w:lineRule="auto"/>
            </w:pPr>
            <w:r w:rsidRPr="00350B5E">
              <w:t>NOT NULL</w:t>
            </w:r>
          </w:p>
        </w:tc>
      </w:tr>
    </w:tbl>
    <w:p w14:paraId="029667CF" w14:textId="77777777" w:rsidR="00EC2C48" w:rsidRPr="00350B5E" w:rsidRDefault="00EC2C48" w:rsidP="00EC2C48">
      <w:r>
        <w:pict w14:anchorId="6DDB3EAF">
          <v:rect id="_x0000_i1084" style="width:0;height:1.5pt" o:hralign="center" o:hrstd="t" o:hr="t" fillcolor="#a0a0a0" stroked="f"/>
        </w:pict>
      </w:r>
    </w:p>
    <w:p w14:paraId="5F1921BA" w14:textId="77777777" w:rsidR="00EC2C48" w:rsidRPr="00350B5E" w:rsidRDefault="00EC2C48" w:rsidP="00EC2C48">
      <w:pPr>
        <w:rPr>
          <w:b/>
          <w:bCs/>
        </w:rPr>
      </w:pPr>
      <w:r w:rsidRPr="00350B5E">
        <w:rPr>
          <w:b/>
          <w:bCs/>
        </w:rPr>
        <w:t>11. Grade Table</w:t>
      </w:r>
    </w:p>
    <w:p w14:paraId="622FB8E2" w14:textId="77777777" w:rsidR="00EC2C48" w:rsidRPr="00350B5E" w:rsidRDefault="00EC2C48" w:rsidP="00EC2C48">
      <w:r w:rsidRPr="00350B5E">
        <w:t>Tracks grades received by employees for quizzes and assessments.</w:t>
      </w:r>
    </w:p>
    <w:tbl>
      <w:tblPr>
        <w:tblStyle w:val="TableGrid"/>
        <w:tblW w:w="0" w:type="auto"/>
        <w:tblLook w:val="04A0" w:firstRow="1" w:lastRow="0" w:firstColumn="1" w:lastColumn="0" w:noHBand="0" w:noVBand="1"/>
      </w:tblPr>
      <w:tblGrid>
        <w:gridCol w:w="1676"/>
        <w:gridCol w:w="1199"/>
        <w:gridCol w:w="3757"/>
      </w:tblGrid>
      <w:tr w:rsidR="00EC2C48" w:rsidRPr="00350B5E" w14:paraId="248C6AD9" w14:textId="77777777" w:rsidTr="00962D6E">
        <w:tc>
          <w:tcPr>
            <w:tcW w:w="0" w:type="auto"/>
            <w:hideMark/>
          </w:tcPr>
          <w:p w14:paraId="5BD49E8D" w14:textId="77777777" w:rsidR="00EC2C48" w:rsidRPr="00350B5E" w:rsidRDefault="00EC2C48" w:rsidP="00962D6E">
            <w:pPr>
              <w:spacing w:after="160" w:line="259" w:lineRule="auto"/>
              <w:rPr>
                <w:b/>
                <w:bCs/>
              </w:rPr>
            </w:pPr>
            <w:r w:rsidRPr="00350B5E">
              <w:rPr>
                <w:b/>
                <w:bCs/>
              </w:rPr>
              <w:t>Column Name</w:t>
            </w:r>
          </w:p>
        </w:tc>
        <w:tc>
          <w:tcPr>
            <w:tcW w:w="0" w:type="auto"/>
            <w:hideMark/>
          </w:tcPr>
          <w:p w14:paraId="06D36902" w14:textId="77777777" w:rsidR="00EC2C48" w:rsidRPr="00350B5E" w:rsidRDefault="00EC2C48" w:rsidP="00962D6E">
            <w:pPr>
              <w:spacing w:after="160" w:line="259" w:lineRule="auto"/>
              <w:rPr>
                <w:b/>
                <w:bCs/>
              </w:rPr>
            </w:pPr>
            <w:r w:rsidRPr="00350B5E">
              <w:rPr>
                <w:b/>
                <w:bCs/>
              </w:rPr>
              <w:t>Data Type</w:t>
            </w:r>
          </w:p>
        </w:tc>
        <w:tc>
          <w:tcPr>
            <w:tcW w:w="0" w:type="auto"/>
            <w:hideMark/>
          </w:tcPr>
          <w:p w14:paraId="777026C6" w14:textId="77777777" w:rsidR="00EC2C48" w:rsidRPr="00350B5E" w:rsidRDefault="00EC2C48" w:rsidP="00962D6E">
            <w:pPr>
              <w:spacing w:after="160" w:line="259" w:lineRule="auto"/>
              <w:rPr>
                <w:b/>
                <w:bCs/>
              </w:rPr>
            </w:pPr>
            <w:r w:rsidRPr="00350B5E">
              <w:rPr>
                <w:b/>
                <w:bCs/>
              </w:rPr>
              <w:t>Constraints</w:t>
            </w:r>
          </w:p>
        </w:tc>
      </w:tr>
      <w:tr w:rsidR="00EC2C48" w:rsidRPr="00350B5E" w14:paraId="3C886362" w14:textId="77777777" w:rsidTr="00962D6E">
        <w:tc>
          <w:tcPr>
            <w:tcW w:w="0" w:type="auto"/>
            <w:hideMark/>
          </w:tcPr>
          <w:p w14:paraId="39EBD67B" w14:textId="77777777" w:rsidR="00EC2C48" w:rsidRPr="00350B5E" w:rsidRDefault="00EC2C48" w:rsidP="00962D6E">
            <w:pPr>
              <w:spacing w:after="160" w:line="259" w:lineRule="auto"/>
            </w:pPr>
            <w:proofErr w:type="spellStart"/>
            <w:r w:rsidRPr="00350B5E">
              <w:t>GradeID</w:t>
            </w:r>
            <w:proofErr w:type="spellEnd"/>
          </w:p>
        </w:tc>
        <w:tc>
          <w:tcPr>
            <w:tcW w:w="0" w:type="auto"/>
            <w:hideMark/>
          </w:tcPr>
          <w:p w14:paraId="279009BF" w14:textId="77777777" w:rsidR="00EC2C48" w:rsidRPr="00350B5E" w:rsidRDefault="00EC2C48" w:rsidP="00962D6E">
            <w:pPr>
              <w:spacing w:after="160" w:line="259" w:lineRule="auto"/>
            </w:pPr>
            <w:r w:rsidRPr="00350B5E">
              <w:t>INT</w:t>
            </w:r>
          </w:p>
        </w:tc>
        <w:tc>
          <w:tcPr>
            <w:tcW w:w="0" w:type="auto"/>
            <w:hideMark/>
          </w:tcPr>
          <w:p w14:paraId="5BD2AECA" w14:textId="77777777" w:rsidR="00EC2C48" w:rsidRPr="00350B5E" w:rsidRDefault="00EC2C48" w:rsidP="00962D6E">
            <w:pPr>
              <w:spacing w:after="160" w:line="259" w:lineRule="auto"/>
            </w:pPr>
            <w:r w:rsidRPr="00350B5E">
              <w:t>PRIMARY KEY, AUTO_INCREMENT</w:t>
            </w:r>
          </w:p>
        </w:tc>
      </w:tr>
      <w:tr w:rsidR="00EC2C48" w:rsidRPr="00350B5E" w14:paraId="664AD1F9" w14:textId="77777777" w:rsidTr="00962D6E">
        <w:tc>
          <w:tcPr>
            <w:tcW w:w="0" w:type="auto"/>
            <w:hideMark/>
          </w:tcPr>
          <w:p w14:paraId="575984EF" w14:textId="77777777" w:rsidR="00EC2C48" w:rsidRPr="00350B5E" w:rsidRDefault="00EC2C48" w:rsidP="00962D6E">
            <w:pPr>
              <w:spacing w:after="160" w:line="259" w:lineRule="auto"/>
            </w:pPr>
            <w:proofErr w:type="spellStart"/>
            <w:r w:rsidRPr="00350B5E">
              <w:t>EmployeeID</w:t>
            </w:r>
            <w:proofErr w:type="spellEnd"/>
          </w:p>
        </w:tc>
        <w:tc>
          <w:tcPr>
            <w:tcW w:w="0" w:type="auto"/>
            <w:hideMark/>
          </w:tcPr>
          <w:p w14:paraId="204DB8F7" w14:textId="77777777" w:rsidR="00EC2C48" w:rsidRPr="00350B5E" w:rsidRDefault="00EC2C48" w:rsidP="00962D6E">
            <w:pPr>
              <w:spacing w:after="160" w:line="259" w:lineRule="auto"/>
            </w:pPr>
            <w:r w:rsidRPr="00350B5E">
              <w:t>INT</w:t>
            </w:r>
          </w:p>
        </w:tc>
        <w:tc>
          <w:tcPr>
            <w:tcW w:w="0" w:type="auto"/>
            <w:hideMark/>
          </w:tcPr>
          <w:p w14:paraId="60BDA409" w14:textId="77777777" w:rsidR="00EC2C48" w:rsidRPr="00350B5E" w:rsidRDefault="00EC2C48" w:rsidP="00962D6E">
            <w:pPr>
              <w:spacing w:after="160" w:line="259" w:lineRule="auto"/>
            </w:pPr>
            <w:r w:rsidRPr="00350B5E">
              <w:t>FOREIGN KEY (References Employee)</w:t>
            </w:r>
          </w:p>
        </w:tc>
      </w:tr>
      <w:tr w:rsidR="00EC2C48" w:rsidRPr="00350B5E" w14:paraId="0C171D24" w14:textId="77777777" w:rsidTr="00962D6E">
        <w:tc>
          <w:tcPr>
            <w:tcW w:w="0" w:type="auto"/>
            <w:hideMark/>
          </w:tcPr>
          <w:p w14:paraId="5F661C17" w14:textId="77777777" w:rsidR="00EC2C48" w:rsidRPr="00350B5E" w:rsidRDefault="00EC2C48" w:rsidP="00962D6E">
            <w:pPr>
              <w:spacing w:after="160" w:line="259" w:lineRule="auto"/>
            </w:pPr>
            <w:proofErr w:type="spellStart"/>
            <w:r w:rsidRPr="00350B5E">
              <w:t>QuizID</w:t>
            </w:r>
            <w:proofErr w:type="spellEnd"/>
          </w:p>
        </w:tc>
        <w:tc>
          <w:tcPr>
            <w:tcW w:w="0" w:type="auto"/>
            <w:hideMark/>
          </w:tcPr>
          <w:p w14:paraId="6B508801" w14:textId="77777777" w:rsidR="00EC2C48" w:rsidRPr="00350B5E" w:rsidRDefault="00EC2C48" w:rsidP="00962D6E">
            <w:pPr>
              <w:spacing w:after="160" w:line="259" w:lineRule="auto"/>
            </w:pPr>
            <w:r w:rsidRPr="00350B5E">
              <w:t>INT</w:t>
            </w:r>
          </w:p>
        </w:tc>
        <w:tc>
          <w:tcPr>
            <w:tcW w:w="0" w:type="auto"/>
            <w:hideMark/>
          </w:tcPr>
          <w:p w14:paraId="0B7E6C8D" w14:textId="77777777" w:rsidR="00EC2C48" w:rsidRPr="00350B5E" w:rsidRDefault="00EC2C48" w:rsidP="00962D6E">
            <w:pPr>
              <w:spacing w:after="160" w:line="259" w:lineRule="auto"/>
            </w:pPr>
            <w:r w:rsidRPr="00350B5E">
              <w:t>FOREIGN KEY (References Quiz)</w:t>
            </w:r>
          </w:p>
        </w:tc>
      </w:tr>
      <w:tr w:rsidR="00EC2C48" w:rsidRPr="00350B5E" w14:paraId="4B0F7CF5" w14:textId="77777777" w:rsidTr="00962D6E">
        <w:tc>
          <w:tcPr>
            <w:tcW w:w="0" w:type="auto"/>
            <w:hideMark/>
          </w:tcPr>
          <w:p w14:paraId="6DC59F3B" w14:textId="77777777" w:rsidR="00EC2C48" w:rsidRPr="00350B5E" w:rsidRDefault="00EC2C48" w:rsidP="00962D6E">
            <w:pPr>
              <w:spacing w:after="160" w:line="259" w:lineRule="auto"/>
            </w:pPr>
            <w:proofErr w:type="spellStart"/>
            <w:r w:rsidRPr="00350B5E">
              <w:lastRenderedPageBreak/>
              <w:t>MarksObtained</w:t>
            </w:r>
            <w:proofErr w:type="spellEnd"/>
          </w:p>
        </w:tc>
        <w:tc>
          <w:tcPr>
            <w:tcW w:w="0" w:type="auto"/>
            <w:hideMark/>
          </w:tcPr>
          <w:p w14:paraId="517A7A44" w14:textId="77777777" w:rsidR="00EC2C48" w:rsidRPr="00350B5E" w:rsidRDefault="00EC2C48" w:rsidP="00962D6E">
            <w:pPr>
              <w:spacing w:after="160" w:line="259" w:lineRule="auto"/>
            </w:pPr>
            <w:r w:rsidRPr="00350B5E">
              <w:t>INT</w:t>
            </w:r>
          </w:p>
        </w:tc>
        <w:tc>
          <w:tcPr>
            <w:tcW w:w="0" w:type="auto"/>
            <w:hideMark/>
          </w:tcPr>
          <w:p w14:paraId="62B168D4" w14:textId="77777777" w:rsidR="00EC2C48" w:rsidRPr="00350B5E" w:rsidRDefault="00EC2C48" w:rsidP="00962D6E">
            <w:pPr>
              <w:spacing w:after="160" w:line="259" w:lineRule="auto"/>
            </w:pPr>
            <w:r w:rsidRPr="00350B5E">
              <w:t>NOT NULL</w:t>
            </w:r>
          </w:p>
        </w:tc>
      </w:tr>
      <w:tr w:rsidR="00EC2C48" w:rsidRPr="00350B5E" w14:paraId="0E819259" w14:textId="77777777" w:rsidTr="00962D6E">
        <w:tc>
          <w:tcPr>
            <w:tcW w:w="0" w:type="auto"/>
            <w:hideMark/>
          </w:tcPr>
          <w:p w14:paraId="2C39AB15" w14:textId="77777777" w:rsidR="00EC2C48" w:rsidRPr="00350B5E" w:rsidRDefault="00EC2C48" w:rsidP="00962D6E">
            <w:pPr>
              <w:spacing w:after="160" w:line="259" w:lineRule="auto"/>
            </w:pPr>
            <w:proofErr w:type="spellStart"/>
            <w:r w:rsidRPr="00350B5E">
              <w:t>TotalMarks</w:t>
            </w:r>
            <w:proofErr w:type="spellEnd"/>
          </w:p>
        </w:tc>
        <w:tc>
          <w:tcPr>
            <w:tcW w:w="0" w:type="auto"/>
            <w:hideMark/>
          </w:tcPr>
          <w:p w14:paraId="3B650392" w14:textId="77777777" w:rsidR="00EC2C48" w:rsidRPr="00350B5E" w:rsidRDefault="00EC2C48" w:rsidP="00962D6E">
            <w:pPr>
              <w:spacing w:after="160" w:line="259" w:lineRule="auto"/>
            </w:pPr>
            <w:r w:rsidRPr="00350B5E">
              <w:t>INT</w:t>
            </w:r>
          </w:p>
        </w:tc>
        <w:tc>
          <w:tcPr>
            <w:tcW w:w="0" w:type="auto"/>
            <w:hideMark/>
          </w:tcPr>
          <w:p w14:paraId="2D46C1B2" w14:textId="77777777" w:rsidR="00EC2C48" w:rsidRPr="00350B5E" w:rsidRDefault="00EC2C48" w:rsidP="00962D6E">
            <w:pPr>
              <w:spacing w:after="160" w:line="259" w:lineRule="auto"/>
            </w:pPr>
            <w:r w:rsidRPr="00350B5E">
              <w:t>NOT NULL</w:t>
            </w:r>
          </w:p>
        </w:tc>
      </w:tr>
      <w:tr w:rsidR="00EC2C48" w:rsidRPr="00350B5E" w14:paraId="7BB30A83" w14:textId="77777777" w:rsidTr="00962D6E">
        <w:tc>
          <w:tcPr>
            <w:tcW w:w="0" w:type="auto"/>
            <w:hideMark/>
          </w:tcPr>
          <w:p w14:paraId="1BD81B27" w14:textId="77777777" w:rsidR="00EC2C48" w:rsidRPr="00350B5E" w:rsidRDefault="00EC2C48" w:rsidP="00962D6E">
            <w:pPr>
              <w:spacing w:after="160" w:line="259" w:lineRule="auto"/>
            </w:pPr>
            <w:proofErr w:type="spellStart"/>
            <w:r w:rsidRPr="00350B5E">
              <w:t>GradeLetter</w:t>
            </w:r>
            <w:proofErr w:type="spellEnd"/>
          </w:p>
        </w:tc>
        <w:tc>
          <w:tcPr>
            <w:tcW w:w="0" w:type="auto"/>
            <w:hideMark/>
          </w:tcPr>
          <w:p w14:paraId="4C967132" w14:textId="77777777" w:rsidR="00EC2C48" w:rsidRPr="00350B5E" w:rsidRDefault="00EC2C48" w:rsidP="00962D6E">
            <w:pPr>
              <w:spacing w:after="160" w:line="259" w:lineRule="auto"/>
            </w:pPr>
            <w:proofErr w:type="gramStart"/>
            <w:r w:rsidRPr="00350B5E">
              <w:t>CHAR(</w:t>
            </w:r>
            <w:proofErr w:type="gramEnd"/>
            <w:r w:rsidRPr="00350B5E">
              <w:t>2)</w:t>
            </w:r>
          </w:p>
        </w:tc>
        <w:tc>
          <w:tcPr>
            <w:tcW w:w="0" w:type="auto"/>
            <w:hideMark/>
          </w:tcPr>
          <w:p w14:paraId="428176B0" w14:textId="77777777" w:rsidR="00EC2C48" w:rsidRPr="00350B5E" w:rsidRDefault="00EC2C48" w:rsidP="00962D6E">
            <w:pPr>
              <w:spacing w:after="160" w:line="259" w:lineRule="auto"/>
            </w:pPr>
            <w:r w:rsidRPr="00350B5E">
              <w:t>(A, B, C, D, F)</w:t>
            </w:r>
          </w:p>
        </w:tc>
      </w:tr>
    </w:tbl>
    <w:p w14:paraId="1EA735DC" w14:textId="77777777" w:rsidR="00EC2C48" w:rsidRPr="00350B5E" w:rsidRDefault="00EC2C48" w:rsidP="00EC2C48">
      <w:r>
        <w:pict w14:anchorId="0F00BF68">
          <v:rect id="_x0000_i1085" style="width:0;height:1.5pt" o:hralign="center" o:hrstd="t" o:hr="t" fillcolor="#a0a0a0" stroked="f"/>
        </w:pict>
      </w:r>
    </w:p>
    <w:p w14:paraId="0FC9EC8D" w14:textId="77777777" w:rsidR="00EC2C48" w:rsidRPr="00350B5E" w:rsidRDefault="00EC2C48" w:rsidP="00EC2C48">
      <w:pPr>
        <w:rPr>
          <w:b/>
          <w:bCs/>
        </w:rPr>
      </w:pPr>
      <w:r w:rsidRPr="00350B5E">
        <w:rPr>
          <w:b/>
          <w:bCs/>
        </w:rPr>
        <w:t>12. Attendance Table</w:t>
      </w:r>
    </w:p>
    <w:p w14:paraId="50849678" w14:textId="77777777" w:rsidR="00EC2C48" w:rsidRPr="00350B5E" w:rsidRDefault="00EC2C48" w:rsidP="00EC2C48">
      <w:r w:rsidRPr="00350B5E">
        <w:t>Tracks attendance for each course session.</w:t>
      </w:r>
    </w:p>
    <w:tbl>
      <w:tblPr>
        <w:tblStyle w:val="TableGrid"/>
        <w:tblW w:w="0" w:type="auto"/>
        <w:tblLook w:val="04A0" w:firstRow="1" w:lastRow="0" w:firstColumn="1" w:lastColumn="0" w:noHBand="0" w:noVBand="1"/>
      </w:tblPr>
      <w:tblGrid>
        <w:gridCol w:w="1657"/>
        <w:gridCol w:w="1532"/>
        <w:gridCol w:w="3757"/>
      </w:tblGrid>
      <w:tr w:rsidR="00EC2C48" w:rsidRPr="00350B5E" w14:paraId="69073D3F" w14:textId="77777777" w:rsidTr="00962D6E">
        <w:tc>
          <w:tcPr>
            <w:tcW w:w="0" w:type="auto"/>
            <w:hideMark/>
          </w:tcPr>
          <w:p w14:paraId="098D4ABF" w14:textId="77777777" w:rsidR="00EC2C48" w:rsidRPr="00350B5E" w:rsidRDefault="00EC2C48" w:rsidP="00962D6E">
            <w:pPr>
              <w:spacing w:after="160" w:line="259" w:lineRule="auto"/>
              <w:rPr>
                <w:b/>
                <w:bCs/>
              </w:rPr>
            </w:pPr>
            <w:r w:rsidRPr="00350B5E">
              <w:rPr>
                <w:b/>
                <w:bCs/>
              </w:rPr>
              <w:t>Column Name</w:t>
            </w:r>
          </w:p>
        </w:tc>
        <w:tc>
          <w:tcPr>
            <w:tcW w:w="0" w:type="auto"/>
            <w:hideMark/>
          </w:tcPr>
          <w:p w14:paraId="0C792A00" w14:textId="77777777" w:rsidR="00EC2C48" w:rsidRPr="00350B5E" w:rsidRDefault="00EC2C48" w:rsidP="00962D6E">
            <w:pPr>
              <w:spacing w:after="160" w:line="259" w:lineRule="auto"/>
              <w:rPr>
                <w:b/>
                <w:bCs/>
              </w:rPr>
            </w:pPr>
            <w:r w:rsidRPr="00350B5E">
              <w:rPr>
                <w:b/>
                <w:bCs/>
              </w:rPr>
              <w:t>Data Type</w:t>
            </w:r>
          </w:p>
        </w:tc>
        <w:tc>
          <w:tcPr>
            <w:tcW w:w="0" w:type="auto"/>
            <w:hideMark/>
          </w:tcPr>
          <w:p w14:paraId="1F4D06B6" w14:textId="77777777" w:rsidR="00EC2C48" w:rsidRPr="00350B5E" w:rsidRDefault="00EC2C48" w:rsidP="00962D6E">
            <w:pPr>
              <w:spacing w:after="160" w:line="259" w:lineRule="auto"/>
              <w:rPr>
                <w:b/>
                <w:bCs/>
              </w:rPr>
            </w:pPr>
            <w:r w:rsidRPr="00350B5E">
              <w:rPr>
                <w:b/>
                <w:bCs/>
              </w:rPr>
              <w:t>Constraints</w:t>
            </w:r>
          </w:p>
        </w:tc>
      </w:tr>
      <w:tr w:rsidR="00EC2C48" w:rsidRPr="00350B5E" w14:paraId="3AACEB6F" w14:textId="77777777" w:rsidTr="00962D6E">
        <w:tc>
          <w:tcPr>
            <w:tcW w:w="0" w:type="auto"/>
            <w:hideMark/>
          </w:tcPr>
          <w:p w14:paraId="55C57E84" w14:textId="77777777" w:rsidR="00EC2C48" w:rsidRPr="00350B5E" w:rsidRDefault="00EC2C48" w:rsidP="00962D6E">
            <w:pPr>
              <w:spacing w:after="160" w:line="259" w:lineRule="auto"/>
            </w:pPr>
            <w:proofErr w:type="spellStart"/>
            <w:r w:rsidRPr="00350B5E">
              <w:t>AttendanceID</w:t>
            </w:r>
            <w:proofErr w:type="spellEnd"/>
          </w:p>
        </w:tc>
        <w:tc>
          <w:tcPr>
            <w:tcW w:w="0" w:type="auto"/>
            <w:hideMark/>
          </w:tcPr>
          <w:p w14:paraId="1493659F" w14:textId="77777777" w:rsidR="00EC2C48" w:rsidRPr="00350B5E" w:rsidRDefault="00EC2C48" w:rsidP="00962D6E">
            <w:pPr>
              <w:spacing w:after="160" w:line="259" w:lineRule="auto"/>
            </w:pPr>
            <w:r w:rsidRPr="00350B5E">
              <w:t>INT</w:t>
            </w:r>
          </w:p>
        </w:tc>
        <w:tc>
          <w:tcPr>
            <w:tcW w:w="0" w:type="auto"/>
            <w:hideMark/>
          </w:tcPr>
          <w:p w14:paraId="75AE4C2A" w14:textId="77777777" w:rsidR="00EC2C48" w:rsidRPr="00350B5E" w:rsidRDefault="00EC2C48" w:rsidP="00962D6E">
            <w:pPr>
              <w:spacing w:after="160" w:line="259" w:lineRule="auto"/>
            </w:pPr>
            <w:r w:rsidRPr="00350B5E">
              <w:t>PRIMARY KEY, AUTO_INCREMENT</w:t>
            </w:r>
          </w:p>
        </w:tc>
      </w:tr>
      <w:tr w:rsidR="00EC2C48" w:rsidRPr="00350B5E" w14:paraId="31AA5697" w14:textId="77777777" w:rsidTr="00962D6E">
        <w:tc>
          <w:tcPr>
            <w:tcW w:w="0" w:type="auto"/>
            <w:hideMark/>
          </w:tcPr>
          <w:p w14:paraId="16D0C4B0" w14:textId="77777777" w:rsidR="00EC2C48" w:rsidRPr="00350B5E" w:rsidRDefault="00EC2C48" w:rsidP="00962D6E">
            <w:pPr>
              <w:spacing w:after="160" w:line="259" w:lineRule="auto"/>
            </w:pPr>
            <w:proofErr w:type="spellStart"/>
            <w:r w:rsidRPr="00350B5E">
              <w:t>EmployeeID</w:t>
            </w:r>
            <w:proofErr w:type="spellEnd"/>
          </w:p>
        </w:tc>
        <w:tc>
          <w:tcPr>
            <w:tcW w:w="0" w:type="auto"/>
            <w:hideMark/>
          </w:tcPr>
          <w:p w14:paraId="621652BA" w14:textId="77777777" w:rsidR="00EC2C48" w:rsidRPr="00350B5E" w:rsidRDefault="00EC2C48" w:rsidP="00962D6E">
            <w:pPr>
              <w:spacing w:after="160" w:line="259" w:lineRule="auto"/>
            </w:pPr>
            <w:r w:rsidRPr="00350B5E">
              <w:t>INT</w:t>
            </w:r>
          </w:p>
        </w:tc>
        <w:tc>
          <w:tcPr>
            <w:tcW w:w="0" w:type="auto"/>
            <w:hideMark/>
          </w:tcPr>
          <w:p w14:paraId="0D708BA8" w14:textId="77777777" w:rsidR="00EC2C48" w:rsidRPr="00350B5E" w:rsidRDefault="00EC2C48" w:rsidP="00962D6E">
            <w:pPr>
              <w:spacing w:after="160" w:line="259" w:lineRule="auto"/>
            </w:pPr>
            <w:r w:rsidRPr="00350B5E">
              <w:t>FOREIGN KEY (References Employee)</w:t>
            </w:r>
          </w:p>
        </w:tc>
      </w:tr>
      <w:tr w:rsidR="00EC2C48" w:rsidRPr="00350B5E" w14:paraId="055B38AA" w14:textId="77777777" w:rsidTr="00962D6E">
        <w:tc>
          <w:tcPr>
            <w:tcW w:w="0" w:type="auto"/>
            <w:hideMark/>
          </w:tcPr>
          <w:p w14:paraId="6EC8BF49" w14:textId="77777777" w:rsidR="00EC2C48" w:rsidRPr="00350B5E" w:rsidRDefault="00EC2C48" w:rsidP="00962D6E">
            <w:pPr>
              <w:spacing w:after="160" w:line="259" w:lineRule="auto"/>
            </w:pPr>
            <w:proofErr w:type="spellStart"/>
            <w:r w:rsidRPr="00350B5E">
              <w:t>CourseID</w:t>
            </w:r>
            <w:proofErr w:type="spellEnd"/>
          </w:p>
        </w:tc>
        <w:tc>
          <w:tcPr>
            <w:tcW w:w="0" w:type="auto"/>
            <w:hideMark/>
          </w:tcPr>
          <w:p w14:paraId="265F4AF5" w14:textId="77777777" w:rsidR="00EC2C48" w:rsidRPr="00350B5E" w:rsidRDefault="00EC2C48" w:rsidP="00962D6E">
            <w:pPr>
              <w:spacing w:after="160" w:line="259" w:lineRule="auto"/>
            </w:pPr>
            <w:r w:rsidRPr="00350B5E">
              <w:t>INT</w:t>
            </w:r>
          </w:p>
        </w:tc>
        <w:tc>
          <w:tcPr>
            <w:tcW w:w="0" w:type="auto"/>
            <w:hideMark/>
          </w:tcPr>
          <w:p w14:paraId="30CB6129" w14:textId="77777777" w:rsidR="00EC2C48" w:rsidRPr="00350B5E" w:rsidRDefault="00EC2C48" w:rsidP="00962D6E">
            <w:pPr>
              <w:spacing w:after="160" w:line="259" w:lineRule="auto"/>
            </w:pPr>
            <w:r w:rsidRPr="00350B5E">
              <w:t>FOREIGN KEY (References Course)</w:t>
            </w:r>
          </w:p>
        </w:tc>
      </w:tr>
      <w:tr w:rsidR="00EC2C48" w:rsidRPr="00350B5E" w14:paraId="1A963922" w14:textId="77777777" w:rsidTr="00962D6E">
        <w:tc>
          <w:tcPr>
            <w:tcW w:w="0" w:type="auto"/>
            <w:hideMark/>
          </w:tcPr>
          <w:p w14:paraId="17999246" w14:textId="77777777" w:rsidR="00EC2C48" w:rsidRPr="00350B5E" w:rsidRDefault="00EC2C48" w:rsidP="00962D6E">
            <w:pPr>
              <w:spacing w:after="160" w:line="259" w:lineRule="auto"/>
            </w:pPr>
            <w:proofErr w:type="spellStart"/>
            <w:r w:rsidRPr="00350B5E">
              <w:t>SessionDate</w:t>
            </w:r>
            <w:proofErr w:type="spellEnd"/>
          </w:p>
        </w:tc>
        <w:tc>
          <w:tcPr>
            <w:tcW w:w="0" w:type="auto"/>
            <w:hideMark/>
          </w:tcPr>
          <w:p w14:paraId="798D49F6" w14:textId="77777777" w:rsidR="00EC2C48" w:rsidRPr="00350B5E" w:rsidRDefault="00EC2C48" w:rsidP="00962D6E">
            <w:pPr>
              <w:spacing w:after="160" w:line="259" w:lineRule="auto"/>
            </w:pPr>
            <w:r w:rsidRPr="00350B5E">
              <w:t>DATE</w:t>
            </w:r>
          </w:p>
        </w:tc>
        <w:tc>
          <w:tcPr>
            <w:tcW w:w="0" w:type="auto"/>
            <w:hideMark/>
          </w:tcPr>
          <w:p w14:paraId="3C5B6DF6" w14:textId="77777777" w:rsidR="00EC2C48" w:rsidRPr="00350B5E" w:rsidRDefault="00EC2C48" w:rsidP="00962D6E">
            <w:pPr>
              <w:spacing w:after="160" w:line="259" w:lineRule="auto"/>
            </w:pPr>
            <w:r w:rsidRPr="00350B5E">
              <w:t>NOT NULL</w:t>
            </w:r>
          </w:p>
        </w:tc>
      </w:tr>
      <w:tr w:rsidR="00EC2C48" w:rsidRPr="00350B5E" w14:paraId="6EEDFF50" w14:textId="77777777" w:rsidTr="00962D6E">
        <w:tc>
          <w:tcPr>
            <w:tcW w:w="0" w:type="auto"/>
            <w:hideMark/>
          </w:tcPr>
          <w:p w14:paraId="101A7AC3" w14:textId="77777777" w:rsidR="00EC2C48" w:rsidRPr="00350B5E" w:rsidRDefault="00EC2C48" w:rsidP="00962D6E">
            <w:pPr>
              <w:spacing w:after="160" w:line="259" w:lineRule="auto"/>
            </w:pPr>
            <w:r w:rsidRPr="00350B5E">
              <w:t>Status</w:t>
            </w:r>
          </w:p>
        </w:tc>
        <w:tc>
          <w:tcPr>
            <w:tcW w:w="0" w:type="auto"/>
            <w:hideMark/>
          </w:tcPr>
          <w:p w14:paraId="62E44129" w14:textId="77777777" w:rsidR="00EC2C48" w:rsidRPr="00350B5E" w:rsidRDefault="00EC2C48" w:rsidP="00962D6E">
            <w:pPr>
              <w:spacing w:after="160" w:line="259" w:lineRule="auto"/>
            </w:pPr>
            <w:proofErr w:type="gramStart"/>
            <w:r w:rsidRPr="00350B5E">
              <w:t>VARCHAR(</w:t>
            </w:r>
            <w:proofErr w:type="gramEnd"/>
            <w:r w:rsidRPr="00350B5E">
              <w:t>10)</w:t>
            </w:r>
          </w:p>
        </w:tc>
        <w:tc>
          <w:tcPr>
            <w:tcW w:w="0" w:type="auto"/>
            <w:hideMark/>
          </w:tcPr>
          <w:p w14:paraId="69A4B62E" w14:textId="77777777" w:rsidR="00EC2C48" w:rsidRPr="00350B5E" w:rsidRDefault="00EC2C48" w:rsidP="00962D6E">
            <w:pPr>
              <w:spacing w:after="160" w:line="259" w:lineRule="auto"/>
            </w:pPr>
            <w:r w:rsidRPr="00350B5E">
              <w:t>(Present, Absent)</w:t>
            </w:r>
          </w:p>
        </w:tc>
      </w:tr>
    </w:tbl>
    <w:p w14:paraId="3B68A2E3" w14:textId="77777777" w:rsidR="00EC2C48" w:rsidRPr="00350B5E" w:rsidRDefault="00EC2C48" w:rsidP="00EC2C48">
      <w:r>
        <w:pict w14:anchorId="2ABBA7C3">
          <v:rect id="_x0000_i1086" style="width:0;height:1.5pt" o:hralign="center" o:hrstd="t" o:hr="t" fillcolor="#a0a0a0" stroked="f"/>
        </w:pict>
      </w:r>
    </w:p>
    <w:p w14:paraId="383DBE00" w14:textId="77777777" w:rsidR="00EC2C48" w:rsidRPr="00350B5E" w:rsidRDefault="00EC2C48" w:rsidP="00EC2C48">
      <w:pPr>
        <w:rPr>
          <w:b/>
          <w:bCs/>
        </w:rPr>
      </w:pPr>
      <w:r w:rsidRPr="00350B5E">
        <w:rPr>
          <w:b/>
          <w:bCs/>
        </w:rPr>
        <w:t>13. Assessment Table</w:t>
      </w:r>
    </w:p>
    <w:p w14:paraId="33AED02E" w14:textId="77777777" w:rsidR="00EC2C48" w:rsidRPr="00350B5E" w:rsidRDefault="00EC2C48" w:rsidP="00EC2C48">
      <w:r w:rsidRPr="00350B5E">
        <w:t>Represents additional assessments apart from quizzes.</w:t>
      </w:r>
    </w:p>
    <w:tbl>
      <w:tblPr>
        <w:tblStyle w:val="TableGrid"/>
        <w:tblW w:w="0" w:type="auto"/>
        <w:tblLook w:val="04A0" w:firstRow="1" w:lastRow="0" w:firstColumn="1" w:lastColumn="0" w:noHBand="0" w:noVBand="1"/>
      </w:tblPr>
      <w:tblGrid>
        <w:gridCol w:w="1815"/>
        <w:gridCol w:w="1532"/>
        <w:gridCol w:w="3533"/>
      </w:tblGrid>
      <w:tr w:rsidR="00EC2C48" w:rsidRPr="00350B5E" w14:paraId="5338BA1B" w14:textId="77777777" w:rsidTr="00962D6E">
        <w:tc>
          <w:tcPr>
            <w:tcW w:w="0" w:type="auto"/>
            <w:hideMark/>
          </w:tcPr>
          <w:p w14:paraId="547547CE" w14:textId="77777777" w:rsidR="00EC2C48" w:rsidRPr="00350B5E" w:rsidRDefault="00EC2C48" w:rsidP="00962D6E">
            <w:pPr>
              <w:spacing w:after="160" w:line="259" w:lineRule="auto"/>
              <w:rPr>
                <w:b/>
                <w:bCs/>
              </w:rPr>
            </w:pPr>
            <w:r w:rsidRPr="00350B5E">
              <w:rPr>
                <w:b/>
                <w:bCs/>
              </w:rPr>
              <w:t>Column Name</w:t>
            </w:r>
          </w:p>
        </w:tc>
        <w:tc>
          <w:tcPr>
            <w:tcW w:w="0" w:type="auto"/>
            <w:hideMark/>
          </w:tcPr>
          <w:p w14:paraId="32509489" w14:textId="77777777" w:rsidR="00EC2C48" w:rsidRPr="00350B5E" w:rsidRDefault="00EC2C48" w:rsidP="00962D6E">
            <w:pPr>
              <w:spacing w:after="160" w:line="259" w:lineRule="auto"/>
              <w:rPr>
                <w:b/>
                <w:bCs/>
              </w:rPr>
            </w:pPr>
            <w:r w:rsidRPr="00350B5E">
              <w:rPr>
                <w:b/>
                <w:bCs/>
              </w:rPr>
              <w:t>Data Type</w:t>
            </w:r>
          </w:p>
        </w:tc>
        <w:tc>
          <w:tcPr>
            <w:tcW w:w="0" w:type="auto"/>
            <w:hideMark/>
          </w:tcPr>
          <w:p w14:paraId="585F186C" w14:textId="77777777" w:rsidR="00EC2C48" w:rsidRPr="00350B5E" w:rsidRDefault="00EC2C48" w:rsidP="00962D6E">
            <w:pPr>
              <w:spacing w:after="160" w:line="259" w:lineRule="auto"/>
              <w:rPr>
                <w:b/>
                <w:bCs/>
              </w:rPr>
            </w:pPr>
            <w:r w:rsidRPr="00350B5E">
              <w:rPr>
                <w:b/>
                <w:bCs/>
              </w:rPr>
              <w:t>Constraints</w:t>
            </w:r>
          </w:p>
        </w:tc>
      </w:tr>
      <w:tr w:rsidR="00EC2C48" w:rsidRPr="00350B5E" w14:paraId="72CA56F7" w14:textId="77777777" w:rsidTr="00962D6E">
        <w:tc>
          <w:tcPr>
            <w:tcW w:w="0" w:type="auto"/>
            <w:hideMark/>
          </w:tcPr>
          <w:p w14:paraId="4248739A" w14:textId="77777777" w:rsidR="00EC2C48" w:rsidRPr="00350B5E" w:rsidRDefault="00EC2C48" w:rsidP="00962D6E">
            <w:pPr>
              <w:spacing w:after="160" w:line="259" w:lineRule="auto"/>
            </w:pPr>
            <w:proofErr w:type="spellStart"/>
            <w:r w:rsidRPr="00350B5E">
              <w:t>AssessmentID</w:t>
            </w:r>
            <w:proofErr w:type="spellEnd"/>
          </w:p>
        </w:tc>
        <w:tc>
          <w:tcPr>
            <w:tcW w:w="0" w:type="auto"/>
            <w:hideMark/>
          </w:tcPr>
          <w:p w14:paraId="7087B3F5" w14:textId="77777777" w:rsidR="00EC2C48" w:rsidRPr="00350B5E" w:rsidRDefault="00EC2C48" w:rsidP="00962D6E">
            <w:pPr>
              <w:spacing w:after="160" w:line="259" w:lineRule="auto"/>
            </w:pPr>
            <w:r w:rsidRPr="00350B5E">
              <w:t>INT</w:t>
            </w:r>
          </w:p>
        </w:tc>
        <w:tc>
          <w:tcPr>
            <w:tcW w:w="0" w:type="auto"/>
            <w:hideMark/>
          </w:tcPr>
          <w:p w14:paraId="210FB61E" w14:textId="77777777" w:rsidR="00EC2C48" w:rsidRPr="00350B5E" w:rsidRDefault="00EC2C48" w:rsidP="00962D6E">
            <w:pPr>
              <w:spacing w:after="160" w:line="259" w:lineRule="auto"/>
            </w:pPr>
            <w:r w:rsidRPr="00350B5E">
              <w:t>PRIMARY KEY, AUTO_INCREMENT</w:t>
            </w:r>
          </w:p>
        </w:tc>
      </w:tr>
      <w:tr w:rsidR="00EC2C48" w:rsidRPr="00350B5E" w14:paraId="1DAD6954" w14:textId="77777777" w:rsidTr="00962D6E">
        <w:tc>
          <w:tcPr>
            <w:tcW w:w="0" w:type="auto"/>
            <w:hideMark/>
          </w:tcPr>
          <w:p w14:paraId="5777392A" w14:textId="77777777" w:rsidR="00EC2C48" w:rsidRPr="00350B5E" w:rsidRDefault="00EC2C48" w:rsidP="00962D6E">
            <w:pPr>
              <w:spacing w:after="160" w:line="259" w:lineRule="auto"/>
            </w:pPr>
            <w:proofErr w:type="spellStart"/>
            <w:r w:rsidRPr="00350B5E">
              <w:t>AssessmentType</w:t>
            </w:r>
            <w:proofErr w:type="spellEnd"/>
          </w:p>
        </w:tc>
        <w:tc>
          <w:tcPr>
            <w:tcW w:w="0" w:type="auto"/>
            <w:hideMark/>
          </w:tcPr>
          <w:p w14:paraId="13D8EEC8" w14:textId="77777777" w:rsidR="00EC2C48" w:rsidRPr="00350B5E" w:rsidRDefault="00EC2C48" w:rsidP="00962D6E">
            <w:pPr>
              <w:spacing w:after="160" w:line="259" w:lineRule="auto"/>
            </w:pPr>
            <w:proofErr w:type="gramStart"/>
            <w:r w:rsidRPr="00350B5E">
              <w:t>VARCHAR(</w:t>
            </w:r>
            <w:proofErr w:type="gramEnd"/>
            <w:r w:rsidRPr="00350B5E">
              <w:t>50)</w:t>
            </w:r>
          </w:p>
        </w:tc>
        <w:tc>
          <w:tcPr>
            <w:tcW w:w="0" w:type="auto"/>
            <w:hideMark/>
          </w:tcPr>
          <w:p w14:paraId="044D1F10" w14:textId="77777777" w:rsidR="00EC2C48" w:rsidRPr="00350B5E" w:rsidRDefault="00EC2C48" w:rsidP="00962D6E">
            <w:pPr>
              <w:spacing w:after="160" w:line="259" w:lineRule="auto"/>
            </w:pPr>
            <w:r w:rsidRPr="00350B5E">
              <w:t>(Practical, Written, Group)</w:t>
            </w:r>
          </w:p>
        </w:tc>
      </w:tr>
      <w:tr w:rsidR="00EC2C48" w:rsidRPr="00350B5E" w14:paraId="3A90CF51" w14:textId="77777777" w:rsidTr="00962D6E">
        <w:tc>
          <w:tcPr>
            <w:tcW w:w="0" w:type="auto"/>
            <w:hideMark/>
          </w:tcPr>
          <w:p w14:paraId="20AE7E0E" w14:textId="77777777" w:rsidR="00EC2C48" w:rsidRPr="00350B5E" w:rsidRDefault="00EC2C48" w:rsidP="00962D6E">
            <w:pPr>
              <w:spacing w:after="160" w:line="259" w:lineRule="auto"/>
            </w:pPr>
            <w:proofErr w:type="spellStart"/>
            <w:r w:rsidRPr="00350B5E">
              <w:t>TotalMarks</w:t>
            </w:r>
            <w:proofErr w:type="spellEnd"/>
          </w:p>
        </w:tc>
        <w:tc>
          <w:tcPr>
            <w:tcW w:w="0" w:type="auto"/>
            <w:hideMark/>
          </w:tcPr>
          <w:p w14:paraId="61269DF3" w14:textId="77777777" w:rsidR="00EC2C48" w:rsidRPr="00350B5E" w:rsidRDefault="00EC2C48" w:rsidP="00962D6E">
            <w:pPr>
              <w:spacing w:after="160" w:line="259" w:lineRule="auto"/>
            </w:pPr>
            <w:r w:rsidRPr="00350B5E">
              <w:t>INT</w:t>
            </w:r>
          </w:p>
        </w:tc>
        <w:tc>
          <w:tcPr>
            <w:tcW w:w="0" w:type="auto"/>
            <w:hideMark/>
          </w:tcPr>
          <w:p w14:paraId="21865C54" w14:textId="77777777" w:rsidR="00EC2C48" w:rsidRPr="00350B5E" w:rsidRDefault="00EC2C48" w:rsidP="00962D6E">
            <w:pPr>
              <w:spacing w:after="160" w:line="259" w:lineRule="auto"/>
            </w:pPr>
            <w:r w:rsidRPr="00350B5E">
              <w:t>NOT NULL</w:t>
            </w:r>
          </w:p>
        </w:tc>
      </w:tr>
      <w:tr w:rsidR="00EC2C48" w:rsidRPr="00350B5E" w14:paraId="78CE6FEF" w14:textId="77777777" w:rsidTr="00962D6E">
        <w:tc>
          <w:tcPr>
            <w:tcW w:w="0" w:type="auto"/>
            <w:hideMark/>
          </w:tcPr>
          <w:p w14:paraId="606E373B" w14:textId="77777777" w:rsidR="00EC2C48" w:rsidRPr="00350B5E" w:rsidRDefault="00EC2C48" w:rsidP="00962D6E">
            <w:pPr>
              <w:spacing w:after="160" w:line="259" w:lineRule="auto"/>
            </w:pPr>
            <w:proofErr w:type="spellStart"/>
            <w:r w:rsidRPr="00350B5E">
              <w:t>ModuleID</w:t>
            </w:r>
            <w:proofErr w:type="spellEnd"/>
          </w:p>
        </w:tc>
        <w:tc>
          <w:tcPr>
            <w:tcW w:w="0" w:type="auto"/>
            <w:hideMark/>
          </w:tcPr>
          <w:p w14:paraId="7F49C658" w14:textId="77777777" w:rsidR="00EC2C48" w:rsidRPr="00350B5E" w:rsidRDefault="00EC2C48" w:rsidP="00962D6E">
            <w:pPr>
              <w:spacing w:after="160" w:line="259" w:lineRule="auto"/>
            </w:pPr>
            <w:r w:rsidRPr="00350B5E">
              <w:t>INT</w:t>
            </w:r>
          </w:p>
        </w:tc>
        <w:tc>
          <w:tcPr>
            <w:tcW w:w="0" w:type="auto"/>
            <w:hideMark/>
          </w:tcPr>
          <w:p w14:paraId="4C4B1E19" w14:textId="77777777" w:rsidR="00EC2C48" w:rsidRPr="00350B5E" w:rsidRDefault="00EC2C48" w:rsidP="00962D6E">
            <w:pPr>
              <w:spacing w:after="160" w:line="259" w:lineRule="auto"/>
            </w:pPr>
            <w:r w:rsidRPr="00350B5E">
              <w:t>FOREIGN KEY (References Module)</w:t>
            </w:r>
          </w:p>
        </w:tc>
      </w:tr>
      <w:tr w:rsidR="00EC2C48" w:rsidRPr="00350B5E" w14:paraId="785F7359" w14:textId="77777777" w:rsidTr="00962D6E">
        <w:tc>
          <w:tcPr>
            <w:tcW w:w="0" w:type="auto"/>
            <w:hideMark/>
          </w:tcPr>
          <w:p w14:paraId="22A90F46" w14:textId="77777777" w:rsidR="00EC2C48" w:rsidRPr="00350B5E" w:rsidRDefault="00EC2C48" w:rsidP="00962D6E">
            <w:pPr>
              <w:spacing w:after="160" w:line="259" w:lineRule="auto"/>
            </w:pPr>
            <w:proofErr w:type="spellStart"/>
            <w:r w:rsidRPr="00350B5E">
              <w:t>TrainerID</w:t>
            </w:r>
            <w:proofErr w:type="spellEnd"/>
          </w:p>
        </w:tc>
        <w:tc>
          <w:tcPr>
            <w:tcW w:w="0" w:type="auto"/>
            <w:hideMark/>
          </w:tcPr>
          <w:p w14:paraId="4ABBB630" w14:textId="77777777" w:rsidR="00EC2C48" w:rsidRPr="00350B5E" w:rsidRDefault="00EC2C48" w:rsidP="00962D6E">
            <w:pPr>
              <w:spacing w:after="160" w:line="259" w:lineRule="auto"/>
            </w:pPr>
            <w:r w:rsidRPr="00350B5E">
              <w:t>INT</w:t>
            </w:r>
          </w:p>
        </w:tc>
        <w:tc>
          <w:tcPr>
            <w:tcW w:w="0" w:type="auto"/>
            <w:hideMark/>
          </w:tcPr>
          <w:p w14:paraId="1E492D66" w14:textId="77777777" w:rsidR="00EC2C48" w:rsidRPr="00350B5E" w:rsidRDefault="00EC2C48" w:rsidP="00962D6E">
            <w:pPr>
              <w:spacing w:after="160" w:line="259" w:lineRule="auto"/>
            </w:pPr>
            <w:r w:rsidRPr="00350B5E">
              <w:t>FOREIGN KEY (References Trainer)</w:t>
            </w:r>
          </w:p>
        </w:tc>
      </w:tr>
    </w:tbl>
    <w:p w14:paraId="00D9209C" w14:textId="77777777" w:rsidR="00EC2C48" w:rsidRPr="00350B5E" w:rsidRDefault="00EC2C48" w:rsidP="00EC2C48">
      <w:r>
        <w:pict w14:anchorId="7C1FB968">
          <v:rect id="_x0000_i1087" style="width:0;height:1.5pt" o:hralign="center" o:hrstd="t" o:hr="t" fillcolor="#a0a0a0" stroked="f"/>
        </w:pict>
      </w:r>
    </w:p>
    <w:p w14:paraId="24C4BD24" w14:textId="77777777" w:rsidR="00EC2C48" w:rsidRPr="00350B5E" w:rsidRDefault="00EC2C48" w:rsidP="00EC2C48">
      <w:pPr>
        <w:rPr>
          <w:b/>
          <w:bCs/>
        </w:rPr>
      </w:pPr>
      <w:r w:rsidRPr="00350B5E">
        <w:rPr>
          <w:b/>
          <w:bCs/>
        </w:rPr>
        <w:t>14. Notification Table</w:t>
      </w:r>
    </w:p>
    <w:p w14:paraId="2A98D7F6" w14:textId="77777777" w:rsidR="00EC2C48" w:rsidRPr="00350B5E" w:rsidRDefault="00EC2C48" w:rsidP="00EC2C48">
      <w:r w:rsidRPr="00350B5E">
        <w:t>Stores notifications sent to employees and trainers.</w:t>
      </w:r>
    </w:p>
    <w:tbl>
      <w:tblPr>
        <w:tblStyle w:val="TableGrid"/>
        <w:tblW w:w="0" w:type="auto"/>
        <w:tblLook w:val="04A0" w:firstRow="1" w:lastRow="0" w:firstColumn="1" w:lastColumn="0" w:noHBand="0" w:noVBand="1"/>
      </w:tblPr>
      <w:tblGrid>
        <w:gridCol w:w="1824"/>
        <w:gridCol w:w="1532"/>
        <w:gridCol w:w="3782"/>
      </w:tblGrid>
      <w:tr w:rsidR="00EC2C48" w:rsidRPr="00350B5E" w14:paraId="1DC6A826" w14:textId="77777777" w:rsidTr="00962D6E">
        <w:tc>
          <w:tcPr>
            <w:tcW w:w="0" w:type="auto"/>
            <w:hideMark/>
          </w:tcPr>
          <w:p w14:paraId="44A1BB17" w14:textId="77777777" w:rsidR="00EC2C48" w:rsidRPr="00350B5E" w:rsidRDefault="00EC2C48" w:rsidP="00962D6E">
            <w:pPr>
              <w:spacing w:after="160" w:line="259" w:lineRule="auto"/>
              <w:rPr>
                <w:b/>
                <w:bCs/>
              </w:rPr>
            </w:pPr>
            <w:r w:rsidRPr="00350B5E">
              <w:rPr>
                <w:b/>
                <w:bCs/>
              </w:rPr>
              <w:t>Column Name</w:t>
            </w:r>
          </w:p>
        </w:tc>
        <w:tc>
          <w:tcPr>
            <w:tcW w:w="0" w:type="auto"/>
            <w:hideMark/>
          </w:tcPr>
          <w:p w14:paraId="0B9344D4" w14:textId="77777777" w:rsidR="00EC2C48" w:rsidRPr="00350B5E" w:rsidRDefault="00EC2C48" w:rsidP="00962D6E">
            <w:pPr>
              <w:spacing w:after="160" w:line="259" w:lineRule="auto"/>
              <w:rPr>
                <w:b/>
                <w:bCs/>
              </w:rPr>
            </w:pPr>
            <w:r w:rsidRPr="00350B5E">
              <w:rPr>
                <w:b/>
                <w:bCs/>
              </w:rPr>
              <w:t>Data Type</w:t>
            </w:r>
          </w:p>
        </w:tc>
        <w:tc>
          <w:tcPr>
            <w:tcW w:w="0" w:type="auto"/>
            <w:hideMark/>
          </w:tcPr>
          <w:p w14:paraId="2BC41E2E" w14:textId="77777777" w:rsidR="00EC2C48" w:rsidRPr="00350B5E" w:rsidRDefault="00EC2C48" w:rsidP="00962D6E">
            <w:pPr>
              <w:spacing w:after="160" w:line="259" w:lineRule="auto"/>
              <w:rPr>
                <w:b/>
                <w:bCs/>
              </w:rPr>
            </w:pPr>
            <w:r w:rsidRPr="00350B5E">
              <w:rPr>
                <w:b/>
                <w:bCs/>
              </w:rPr>
              <w:t>Constraints</w:t>
            </w:r>
          </w:p>
        </w:tc>
      </w:tr>
      <w:tr w:rsidR="00EC2C48" w:rsidRPr="00350B5E" w14:paraId="29FDC286" w14:textId="77777777" w:rsidTr="00962D6E">
        <w:tc>
          <w:tcPr>
            <w:tcW w:w="0" w:type="auto"/>
            <w:hideMark/>
          </w:tcPr>
          <w:p w14:paraId="692D80AF" w14:textId="77777777" w:rsidR="00EC2C48" w:rsidRPr="00350B5E" w:rsidRDefault="00EC2C48" w:rsidP="00962D6E">
            <w:pPr>
              <w:spacing w:after="160" w:line="259" w:lineRule="auto"/>
            </w:pPr>
            <w:proofErr w:type="spellStart"/>
            <w:r w:rsidRPr="00350B5E">
              <w:t>NotificationID</w:t>
            </w:r>
            <w:proofErr w:type="spellEnd"/>
          </w:p>
        </w:tc>
        <w:tc>
          <w:tcPr>
            <w:tcW w:w="0" w:type="auto"/>
            <w:hideMark/>
          </w:tcPr>
          <w:p w14:paraId="11AEB356" w14:textId="77777777" w:rsidR="00EC2C48" w:rsidRPr="00350B5E" w:rsidRDefault="00EC2C48" w:rsidP="00962D6E">
            <w:pPr>
              <w:spacing w:after="160" w:line="259" w:lineRule="auto"/>
            </w:pPr>
            <w:r w:rsidRPr="00350B5E">
              <w:t>INT</w:t>
            </w:r>
          </w:p>
        </w:tc>
        <w:tc>
          <w:tcPr>
            <w:tcW w:w="0" w:type="auto"/>
            <w:hideMark/>
          </w:tcPr>
          <w:p w14:paraId="7622A415" w14:textId="77777777" w:rsidR="00EC2C48" w:rsidRPr="00350B5E" w:rsidRDefault="00EC2C48" w:rsidP="00962D6E">
            <w:pPr>
              <w:spacing w:after="160" w:line="259" w:lineRule="auto"/>
            </w:pPr>
            <w:r w:rsidRPr="00350B5E">
              <w:t>PRIMARY KEY, AUTO_INCREMENT</w:t>
            </w:r>
          </w:p>
        </w:tc>
      </w:tr>
      <w:tr w:rsidR="00EC2C48" w:rsidRPr="00350B5E" w14:paraId="1F8B9F9A" w14:textId="77777777" w:rsidTr="00962D6E">
        <w:tc>
          <w:tcPr>
            <w:tcW w:w="0" w:type="auto"/>
            <w:hideMark/>
          </w:tcPr>
          <w:p w14:paraId="071C6321" w14:textId="77777777" w:rsidR="00EC2C48" w:rsidRPr="00350B5E" w:rsidRDefault="00EC2C48" w:rsidP="00962D6E">
            <w:pPr>
              <w:spacing w:after="160" w:line="259" w:lineRule="auto"/>
            </w:pPr>
            <w:proofErr w:type="spellStart"/>
            <w:r w:rsidRPr="00350B5E">
              <w:t>MessageContent</w:t>
            </w:r>
            <w:proofErr w:type="spellEnd"/>
          </w:p>
        </w:tc>
        <w:tc>
          <w:tcPr>
            <w:tcW w:w="0" w:type="auto"/>
            <w:hideMark/>
          </w:tcPr>
          <w:p w14:paraId="6713914C" w14:textId="77777777" w:rsidR="00EC2C48" w:rsidRPr="00350B5E" w:rsidRDefault="00EC2C48" w:rsidP="00962D6E">
            <w:pPr>
              <w:spacing w:after="160" w:line="259" w:lineRule="auto"/>
            </w:pPr>
            <w:r w:rsidRPr="00350B5E">
              <w:t>TEXT</w:t>
            </w:r>
          </w:p>
        </w:tc>
        <w:tc>
          <w:tcPr>
            <w:tcW w:w="0" w:type="auto"/>
            <w:hideMark/>
          </w:tcPr>
          <w:p w14:paraId="74BA062B" w14:textId="77777777" w:rsidR="00EC2C48" w:rsidRPr="00350B5E" w:rsidRDefault="00EC2C48" w:rsidP="00962D6E">
            <w:pPr>
              <w:spacing w:after="160" w:line="259" w:lineRule="auto"/>
            </w:pPr>
            <w:r w:rsidRPr="00350B5E">
              <w:t>NOT NULL</w:t>
            </w:r>
          </w:p>
        </w:tc>
      </w:tr>
      <w:tr w:rsidR="00EC2C48" w:rsidRPr="00350B5E" w14:paraId="269D28DB" w14:textId="77777777" w:rsidTr="00962D6E">
        <w:tc>
          <w:tcPr>
            <w:tcW w:w="0" w:type="auto"/>
            <w:hideMark/>
          </w:tcPr>
          <w:p w14:paraId="4A7693B6" w14:textId="77777777" w:rsidR="00EC2C48" w:rsidRPr="00350B5E" w:rsidRDefault="00EC2C48" w:rsidP="00962D6E">
            <w:pPr>
              <w:spacing w:after="160" w:line="259" w:lineRule="auto"/>
            </w:pPr>
            <w:proofErr w:type="spellStart"/>
            <w:r w:rsidRPr="00350B5E">
              <w:t>RecipientID</w:t>
            </w:r>
            <w:proofErr w:type="spellEnd"/>
          </w:p>
        </w:tc>
        <w:tc>
          <w:tcPr>
            <w:tcW w:w="0" w:type="auto"/>
            <w:hideMark/>
          </w:tcPr>
          <w:p w14:paraId="420D92DF" w14:textId="77777777" w:rsidR="00EC2C48" w:rsidRPr="00350B5E" w:rsidRDefault="00EC2C48" w:rsidP="00962D6E">
            <w:pPr>
              <w:spacing w:after="160" w:line="259" w:lineRule="auto"/>
            </w:pPr>
            <w:r w:rsidRPr="00350B5E">
              <w:t>INT</w:t>
            </w:r>
          </w:p>
        </w:tc>
        <w:tc>
          <w:tcPr>
            <w:tcW w:w="0" w:type="auto"/>
            <w:hideMark/>
          </w:tcPr>
          <w:p w14:paraId="1DC8421E" w14:textId="77777777" w:rsidR="00EC2C48" w:rsidRPr="00350B5E" w:rsidRDefault="00EC2C48" w:rsidP="00962D6E">
            <w:pPr>
              <w:spacing w:after="160" w:line="259" w:lineRule="auto"/>
            </w:pPr>
            <w:r w:rsidRPr="00350B5E">
              <w:t>(Could reference Employee or Trainer)</w:t>
            </w:r>
          </w:p>
        </w:tc>
      </w:tr>
      <w:tr w:rsidR="00EC2C48" w:rsidRPr="00350B5E" w14:paraId="67FE5E8B" w14:textId="77777777" w:rsidTr="00962D6E">
        <w:tc>
          <w:tcPr>
            <w:tcW w:w="0" w:type="auto"/>
            <w:hideMark/>
          </w:tcPr>
          <w:p w14:paraId="7635169F" w14:textId="77777777" w:rsidR="00EC2C48" w:rsidRPr="00350B5E" w:rsidRDefault="00EC2C48" w:rsidP="00962D6E">
            <w:pPr>
              <w:spacing w:after="160" w:line="259" w:lineRule="auto"/>
            </w:pPr>
            <w:r w:rsidRPr="00350B5E">
              <w:t>Date</w:t>
            </w:r>
          </w:p>
        </w:tc>
        <w:tc>
          <w:tcPr>
            <w:tcW w:w="0" w:type="auto"/>
            <w:hideMark/>
          </w:tcPr>
          <w:p w14:paraId="6DB1D363" w14:textId="77777777" w:rsidR="00EC2C48" w:rsidRPr="00350B5E" w:rsidRDefault="00EC2C48" w:rsidP="00962D6E">
            <w:pPr>
              <w:spacing w:after="160" w:line="259" w:lineRule="auto"/>
            </w:pPr>
            <w:r w:rsidRPr="00350B5E">
              <w:t>DATE</w:t>
            </w:r>
          </w:p>
        </w:tc>
        <w:tc>
          <w:tcPr>
            <w:tcW w:w="0" w:type="auto"/>
            <w:hideMark/>
          </w:tcPr>
          <w:p w14:paraId="5A076018" w14:textId="77777777" w:rsidR="00EC2C48" w:rsidRPr="00350B5E" w:rsidRDefault="00EC2C48" w:rsidP="00962D6E">
            <w:pPr>
              <w:spacing w:after="160" w:line="259" w:lineRule="auto"/>
            </w:pPr>
            <w:r w:rsidRPr="00350B5E">
              <w:t>NOT NULL</w:t>
            </w:r>
          </w:p>
        </w:tc>
      </w:tr>
      <w:tr w:rsidR="00EC2C48" w:rsidRPr="00350B5E" w14:paraId="0013D97D" w14:textId="77777777" w:rsidTr="00962D6E">
        <w:tc>
          <w:tcPr>
            <w:tcW w:w="0" w:type="auto"/>
            <w:hideMark/>
          </w:tcPr>
          <w:p w14:paraId="247DF4EE" w14:textId="77777777" w:rsidR="00EC2C48" w:rsidRPr="00350B5E" w:rsidRDefault="00EC2C48" w:rsidP="00962D6E">
            <w:pPr>
              <w:spacing w:after="160" w:line="259" w:lineRule="auto"/>
            </w:pPr>
            <w:r w:rsidRPr="00350B5E">
              <w:t>Status</w:t>
            </w:r>
          </w:p>
        </w:tc>
        <w:tc>
          <w:tcPr>
            <w:tcW w:w="0" w:type="auto"/>
            <w:hideMark/>
          </w:tcPr>
          <w:p w14:paraId="0F2A20A9" w14:textId="77777777" w:rsidR="00EC2C48" w:rsidRPr="00350B5E" w:rsidRDefault="00EC2C48" w:rsidP="00962D6E">
            <w:pPr>
              <w:spacing w:after="160" w:line="259" w:lineRule="auto"/>
            </w:pPr>
            <w:proofErr w:type="gramStart"/>
            <w:r w:rsidRPr="00350B5E">
              <w:t>VARCHAR(</w:t>
            </w:r>
            <w:proofErr w:type="gramEnd"/>
            <w:r w:rsidRPr="00350B5E">
              <w:t>10)</w:t>
            </w:r>
          </w:p>
        </w:tc>
        <w:tc>
          <w:tcPr>
            <w:tcW w:w="0" w:type="auto"/>
            <w:hideMark/>
          </w:tcPr>
          <w:p w14:paraId="5E33B0D6" w14:textId="77777777" w:rsidR="00EC2C48" w:rsidRPr="00350B5E" w:rsidRDefault="00EC2C48" w:rsidP="00962D6E">
            <w:pPr>
              <w:spacing w:after="160" w:line="259" w:lineRule="auto"/>
            </w:pPr>
            <w:r w:rsidRPr="00350B5E">
              <w:t>(Unread, Read)</w:t>
            </w:r>
          </w:p>
        </w:tc>
      </w:tr>
    </w:tbl>
    <w:p w14:paraId="148B386D" w14:textId="77777777" w:rsidR="00EC2C48" w:rsidRPr="00350B5E" w:rsidRDefault="00EC2C48" w:rsidP="00EC2C48">
      <w:r>
        <w:pict w14:anchorId="6818B541">
          <v:rect id="_x0000_i1088" style="width:0;height:1.5pt" o:hralign="center" o:hrstd="t" o:hr="t" fillcolor="#a0a0a0" stroked="f"/>
        </w:pict>
      </w:r>
    </w:p>
    <w:p w14:paraId="3C0060ED" w14:textId="77777777" w:rsidR="00EC2C48" w:rsidRPr="00350B5E" w:rsidRDefault="00EC2C48" w:rsidP="00EC2C48">
      <w:pPr>
        <w:rPr>
          <w:b/>
          <w:bCs/>
        </w:rPr>
      </w:pPr>
      <w:r w:rsidRPr="00350B5E">
        <w:rPr>
          <w:b/>
          <w:bCs/>
        </w:rPr>
        <w:t>15. Report Table</w:t>
      </w:r>
    </w:p>
    <w:p w14:paraId="7593357C" w14:textId="77777777" w:rsidR="00EC2C48" w:rsidRPr="00350B5E" w:rsidRDefault="00EC2C48" w:rsidP="00EC2C48">
      <w:r w:rsidRPr="00350B5E">
        <w:t>Stores reports generated in the system.</w:t>
      </w:r>
    </w:p>
    <w:tbl>
      <w:tblPr>
        <w:tblStyle w:val="TableGrid"/>
        <w:tblW w:w="0" w:type="auto"/>
        <w:tblLook w:val="04A0" w:firstRow="1" w:lastRow="0" w:firstColumn="1" w:lastColumn="0" w:noHBand="0" w:noVBand="1"/>
      </w:tblPr>
      <w:tblGrid>
        <w:gridCol w:w="1657"/>
        <w:gridCol w:w="1650"/>
        <w:gridCol w:w="4210"/>
      </w:tblGrid>
      <w:tr w:rsidR="00EC2C48" w:rsidRPr="00350B5E" w14:paraId="454B80BB" w14:textId="77777777" w:rsidTr="00962D6E">
        <w:tc>
          <w:tcPr>
            <w:tcW w:w="0" w:type="auto"/>
            <w:hideMark/>
          </w:tcPr>
          <w:p w14:paraId="2B77D86C" w14:textId="77777777" w:rsidR="00EC2C48" w:rsidRPr="00350B5E" w:rsidRDefault="00EC2C48" w:rsidP="00962D6E">
            <w:pPr>
              <w:spacing w:after="160" w:line="259" w:lineRule="auto"/>
              <w:rPr>
                <w:b/>
                <w:bCs/>
              </w:rPr>
            </w:pPr>
            <w:r w:rsidRPr="00350B5E">
              <w:rPr>
                <w:b/>
                <w:bCs/>
              </w:rPr>
              <w:lastRenderedPageBreak/>
              <w:t>Column Name</w:t>
            </w:r>
          </w:p>
        </w:tc>
        <w:tc>
          <w:tcPr>
            <w:tcW w:w="0" w:type="auto"/>
            <w:hideMark/>
          </w:tcPr>
          <w:p w14:paraId="2FB6832C" w14:textId="77777777" w:rsidR="00EC2C48" w:rsidRPr="00350B5E" w:rsidRDefault="00EC2C48" w:rsidP="00962D6E">
            <w:pPr>
              <w:spacing w:after="160" w:line="259" w:lineRule="auto"/>
              <w:rPr>
                <w:b/>
                <w:bCs/>
              </w:rPr>
            </w:pPr>
            <w:r w:rsidRPr="00350B5E">
              <w:rPr>
                <w:b/>
                <w:bCs/>
              </w:rPr>
              <w:t>Data Type</w:t>
            </w:r>
          </w:p>
        </w:tc>
        <w:tc>
          <w:tcPr>
            <w:tcW w:w="0" w:type="auto"/>
            <w:hideMark/>
          </w:tcPr>
          <w:p w14:paraId="07D303F5" w14:textId="77777777" w:rsidR="00EC2C48" w:rsidRPr="00350B5E" w:rsidRDefault="00EC2C48" w:rsidP="00962D6E">
            <w:pPr>
              <w:spacing w:after="160" w:line="259" w:lineRule="auto"/>
              <w:rPr>
                <w:b/>
                <w:bCs/>
              </w:rPr>
            </w:pPr>
            <w:r w:rsidRPr="00350B5E">
              <w:rPr>
                <w:b/>
                <w:bCs/>
              </w:rPr>
              <w:t>Constraints</w:t>
            </w:r>
          </w:p>
        </w:tc>
      </w:tr>
      <w:tr w:rsidR="00EC2C48" w:rsidRPr="00350B5E" w14:paraId="46ABF74C" w14:textId="77777777" w:rsidTr="00962D6E">
        <w:tc>
          <w:tcPr>
            <w:tcW w:w="0" w:type="auto"/>
            <w:hideMark/>
          </w:tcPr>
          <w:p w14:paraId="7C965EA5" w14:textId="77777777" w:rsidR="00EC2C48" w:rsidRPr="00350B5E" w:rsidRDefault="00EC2C48" w:rsidP="00962D6E">
            <w:pPr>
              <w:spacing w:after="160" w:line="259" w:lineRule="auto"/>
            </w:pPr>
            <w:proofErr w:type="spellStart"/>
            <w:r w:rsidRPr="00350B5E">
              <w:t>ReportID</w:t>
            </w:r>
            <w:proofErr w:type="spellEnd"/>
          </w:p>
        </w:tc>
        <w:tc>
          <w:tcPr>
            <w:tcW w:w="0" w:type="auto"/>
            <w:hideMark/>
          </w:tcPr>
          <w:p w14:paraId="2FB9E28B" w14:textId="77777777" w:rsidR="00EC2C48" w:rsidRPr="00350B5E" w:rsidRDefault="00EC2C48" w:rsidP="00962D6E">
            <w:pPr>
              <w:spacing w:after="160" w:line="259" w:lineRule="auto"/>
            </w:pPr>
            <w:r w:rsidRPr="00350B5E">
              <w:t>INT</w:t>
            </w:r>
          </w:p>
        </w:tc>
        <w:tc>
          <w:tcPr>
            <w:tcW w:w="0" w:type="auto"/>
            <w:hideMark/>
          </w:tcPr>
          <w:p w14:paraId="0934B90E" w14:textId="77777777" w:rsidR="00EC2C48" w:rsidRPr="00350B5E" w:rsidRDefault="00EC2C48" w:rsidP="00962D6E">
            <w:pPr>
              <w:spacing w:after="160" w:line="259" w:lineRule="auto"/>
            </w:pPr>
            <w:r w:rsidRPr="00350B5E">
              <w:t>PRIMARY KEY, AUTO_INCREMENT</w:t>
            </w:r>
          </w:p>
        </w:tc>
      </w:tr>
      <w:tr w:rsidR="00EC2C48" w:rsidRPr="00350B5E" w14:paraId="754F43B4" w14:textId="77777777" w:rsidTr="00962D6E">
        <w:tc>
          <w:tcPr>
            <w:tcW w:w="0" w:type="auto"/>
            <w:hideMark/>
          </w:tcPr>
          <w:p w14:paraId="4E3AF4B4" w14:textId="77777777" w:rsidR="00EC2C48" w:rsidRPr="00350B5E" w:rsidRDefault="00EC2C48" w:rsidP="00962D6E">
            <w:pPr>
              <w:spacing w:after="160" w:line="259" w:lineRule="auto"/>
            </w:pPr>
            <w:proofErr w:type="spellStart"/>
            <w:r w:rsidRPr="00350B5E">
              <w:t>ReportType</w:t>
            </w:r>
            <w:proofErr w:type="spellEnd"/>
          </w:p>
        </w:tc>
        <w:tc>
          <w:tcPr>
            <w:tcW w:w="0" w:type="auto"/>
            <w:hideMark/>
          </w:tcPr>
          <w:p w14:paraId="46CA6BEA"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5E9AD7A2" w14:textId="77777777" w:rsidR="00EC2C48" w:rsidRPr="00350B5E" w:rsidRDefault="00EC2C48" w:rsidP="00962D6E">
            <w:pPr>
              <w:spacing w:after="160" w:line="259" w:lineRule="auto"/>
            </w:pPr>
            <w:r w:rsidRPr="00350B5E">
              <w:t>(Employee Progress, Course Performance)</w:t>
            </w:r>
          </w:p>
        </w:tc>
      </w:tr>
      <w:tr w:rsidR="00EC2C48" w:rsidRPr="00350B5E" w14:paraId="612B8F72" w14:textId="77777777" w:rsidTr="00962D6E">
        <w:tc>
          <w:tcPr>
            <w:tcW w:w="0" w:type="auto"/>
            <w:hideMark/>
          </w:tcPr>
          <w:p w14:paraId="7CE55922" w14:textId="77777777" w:rsidR="00EC2C48" w:rsidRPr="00350B5E" w:rsidRDefault="00EC2C48" w:rsidP="00962D6E">
            <w:pPr>
              <w:spacing w:after="160" w:line="259" w:lineRule="auto"/>
            </w:pPr>
            <w:proofErr w:type="spellStart"/>
            <w:r w:rsidRPr="00350B5E">
              <w:t>GeneratedBy</w:t>
            </w:r>
            <w:proofErr w:type="spellEnd"/>
          </w:p>
        </w:tc>
        <w:tc>
          <w:tcPr>
            <w:tcW w:w="0" w:type="auto"/>
            <w:hideMark/>
          </w:tcPr>
          <w:p w14:paraId="05995A3A" w14:textId="77777777" w:rsidR="00EC2C48" w:rsidRPr="00350B5E" w:rsidRDefault="00EC2C48" w:rsidP="00962D6E">
            <w:pPr>
              <w:spacing w:after="160" w:line="259" w:lineRule="auto"/>
            </w:pPr>
            <w:proofErr w:type="gramStart"/>
            <w:r w:rsidRPr="00350B5E">
              <w:t>VARCHAR(</w:t>
            </w:r>
            <w:proofErr w:type="gramEnd"/>
            <w:r w:rsidRPr="00350B5E">
              <w:t>100)</w:t>
            </w:r>
          </w:p>
        </w:tc>
        <w:tc>
          <w:tcPr>
            <w:tcW w:w="0" w:type="auto"/>
            <w:hideMark/>
          </w:tcPr>
          <w:p w14:paraId="672713B2" w14:textId="77777777" w:rsidR="00EC2C48" w:rsidRPr="00350B5E" w:rsidRDefault="00EC2C48" w:rsidP="00962D6E">
            <w:pPr>
              <w:spacing w:after="160" w:line="259" w:lineRule="auto"/>
            </w:pPr>
            <w:r w:rsidRPr="00350B5E">
              <w:t>(Admin, Trainer)</w:t>
            </w:r>
          </w:p>
        </w:tc>
      </w:tr>
      <w:tr w:rsidR="00EC2C48" w:rsidRPr="00350B5E" w14:paraId="3114B62C" w14:textId="77777777" w:rsidTr="00962D6E">
        <w:tc>
          <w:tcPr>
            <w:tcW w:w="0" w:type="auto"/>
            <w:hideMark/>
          </w:tcPr>
          <w:p w14:paraId="5F2AE4F3" w14:textId="77777777" w:rsidR="00EC2C48" w:rsidRPr="00350B5E" w:rsidRDefault="00EC2C48" w:rsidP="00962D6E">
            <w:pPr>
              <w:spacing w:after="160" w:line="259" w:lineRule="auto"/>
            </w:pPr>
            <w:r w:rsidRPr="00350B5E">
              <w:t>Date</w:t>
            </w:r>
          </w:p>
        </w:tc>
        <w:tc>
          <w:tcPr>
            <w:tcW w:w="0" w:type="auto"/>
            <w:hideMark/>
          </w:tcPr>
          <w:p w14:paraId="0B9E24A2" w14:textId="77777777" w:rsidR="00EC2C48" w:rsidRPr="00350B5E" w:rsidRDefault="00EC2C48" w:rsidP="00962D6E">
            <w:pPr>
              <w:spacing w:after="160" w:line="259" w:lineRule="auto"/>
            </w:pPr>
            <w:r w:rsidRPr="00350B5E">
              <w:t>DATE</w:t>
            </w:r>
          </w:p>
        </w:tc>
        <w:tc>
          <w:tcPr>
            <w:tcW w:w="0" w:type="auto"/>
            <w:hideMark/>
          </w:tcPr>
          <w:p w14:paraId="4CF012F9" w14:textId="77777777" w:rsidR="00EC2C48" w:rsidRPr="00350B5E" w:rsidRDefault="00EC2C48" w:rsidP="00962D6E">
            <w:pPr>
              <w:spacing w:after="160" w:line="259" w:lineRule="auto"/>
            </w:pPr>
            <w:r w:rsidRPr="00350B5E">
              <w:t>NOT NULL</w:t>
            </w:r>
          </w:p>
        </w:tc>
      </w:tr>
      <w:tr w:rsidR="00EC2C48" w:rsidRPr="00350B5E" w14:paraId="7BFB33F8" w14:textId="77777777" w:rsidTr="00962D6E">
        <w:tc>
          <w:tcPr>
            <w:tcW w:w="0" w:type="auto"/>
            <w:hideMark/>
          </w:tcPr>
          <w:p w14:paraId="029D760D" w14:textId="77777777" w:rsidR="00EC2C48" w:rsidRPr="00350B5E" w:rsidRDefault="00EC2C48" w:rsidP="00962D6E">
            <w:pPr>
              <w:spacing w:after="160" w:line="259" w:lineRule="auto"/>
            </w:pPr>
            <w:proofErr w:type="spellStart"/>
            <w:r w:rsidRPr="00350B5E">
              <w:t>ReportDetails</w:t>
            </w:r>
            <w:proofErr w:type="spellEnd"/>
          </w:p>
        </w:tc>
        <w:tc>
          <w:tcPr>
            <w:tcW w:w="0" w:type="auto"/>
            <w:hideMark/>
          </w:tcPr>
          <w:p w14:paraId="6DC68FCF" w14:textId="77777777" w:rsidR="00EC2C48" w:rsidRPr="00350B5E" w:rsidRDefault="00EC2C48" w:rsidP="00962D6E">
            <w:pPr>
              <w:spacing w:after="160" w:line="259" w:lineRule="auto"/>
            </w:pPr>
            <w:r w:rsidRPr="00350B5E">
              <w:t>TEXT</w:t>
            </w:r>
          </w:p>
        </w:tc>
        <w:tc>
          <w:tcPr>
            <w:tcW w:w="0" w:type="auto"/>
            <w:hideMark/>
          </w:tcPr>
          <w:p w14:paraId="7587F627" w14:textId="77777777" w:rsidR="00EC2C48" w:rsidRPr="00350B5E" w:rsidRDefault="00EC2C48" w:rsidP="00962D6E">
            <w:pPr>
              <w:spacing w:after="160" w:line="259" w:lineRule="auto"/>
            </w:pPr>
          </w:p>
        </w:tc>
      </w:tr>
    </w:tbl>
    <w:p w14:paraId="6F05B065" w14:textId="77777777" w:rsidR="00EC2C48" w:rsidRPr="00350B5E" w:rsidRDefault="00EC2C48" w:rsidP="00EC2C48">
      <w:r>
        <w:pict w14:anchorId="16EE5CCD">
          <v:rect id="_x0000_i1089" style="width:0;height:1.5pt" o:hralign="center" o:hrstd="t" o:hr="t" fillcolor="#a0a0a0" stroked="f"/>
        </w:pict>
      </w:r>
    </w:p>
    <w:p w14:paraId="484D03E8" w14:textId="77777777" w:rsidR="00EC2C48" w:rsidRDefault="00EC2C48" w:rsidP="00EC2C48"/>
    <w:p w14:paraId="4D9BC6CE" w14:textId="77777777" w:rsidR="00EC2C48" w:rsidRDefault="00EC2C48" w:rsidP="00EC2C48">
      <w:r>
        <w:br w:type="page"/>
      </w:r>
    </w:p>
    <w:p w14:paraId="6C269969" w14:textId="77777777" w:rsidR="00EC2C48" w:rsidRPr="00350B5E" w:rsidRDefault="00EC2C48" w:rsidP="00EC2C48">
      <w:pPr>
        <w:rPr>
          <w:b/>
          <w:bCs/>
          <w:color w:val="FF0000"/>
          <w:sz w:val="48"/>
          <w:szCs w:val="48"/>
        </w:rPr>
      </w:pPr>
      <w:r w:rsidRPr="00350B5E">
        <w:rPr>
          <w:b/>
          <w:bCs/>
          <w:color w:val="FF0000"/>
          <w:sz w:val="48"/>
          <w:szCs w:val="48"/>
        </w:rPr>
        <w:lastRenderedPageBreak/>
        <w:t>Entity Relationships</w:t>
      </w:r>
    </w:p>
    <w:p w14:paraId="1FD8436A" w14:textId="77777777" w:rsidR="00EC2C48" w:rsidRPr="00350B5E" w:rsidRDefault="00EC2C48" w:rsidP="00EC2C48">
      <w:pPr>
        <w:numPr>
          <w:ilvl w:val="0"/>
          <w:numId w:val="4"/>
        </w:numPr>
      </w:pPr>
      <w:r w:rsidRPr="00350B5E">
        <w:rPr>
          <w:b/>
          <w:bCs/>
        </w:rPr>
        <w:t>Course</w:t>
      </w:r>
    </w:p>
    <w:p w14:paraId="469EED22"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Module</w:t>
      </w:r>
      <w:r w:rsidRPr="00350B5E">
        <w:t>:</w:t>
      </w:r>
    </w:p>
    <w:p w14:paraId="59FC10F5" w14:textId="77777777" w:rsidR="00EC2C48" w:rsidRPr="00350B5E" w:rsidRDefault="00EC2C48" w:rsidP="00EC2C48">
      <w:pPr>
        <w:numPr>
          <w:ilvl w:val="2"/>
          <w:numId w:val="4"/>
        </w:numPr>
      </w:pPr>
      <w:r w:rsidRPr="00350B5E">
        <w:t>A course can have multiple modules.</w:t>
      </w:r>
    </w:p>
    <w:p w14:paraId="36237E84"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r w:rsidRPr="00350B5E">
        <w:rPr>
          <w:b/>
          <w:bCs/>
        </w:rPr>
        <w:t>Module</w:t>
      </w:r>
      <w:r w:rsidRPr="00350B5E">
        <w:t xml:space="preserve"> table is a foreign key.</w:t>
      </w:r>
    </w:p>
    <w:p w14:paraId="0AB95CEE"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Employee</w:t>
      </w:r>
      <w:r w:rsidRPr="00350B5E">
        <w:t xml:space="preserve"> (via </w:t>
      </w:r>
      <w:proofErr w:type="spellStart"/>
      <w:r w:rsidRPr="00350B5E">
        <w:t>Enrollment</w:t>
      </w:r>
      <w:proofErr w:type="spellEnd"/>
      <w:r w:rsidRPr="00350B5E">
        <w:t>):</w:t>
      </w:r>
    </w:p>
    <w:p w14:paraId="042EDB2D" w14:textId="77777777" w:rsidR="00EC2C48" w:rsidRPr="00350B5E" w:rsidRDefault="00EC2C48" w:rsidP="00EC2C48">
      <w:pPr>
        <w:numPr>
          <w:ilvl w:val="2"/>
          <w:numId w:val="4"/>
        </w:numPr>
      </w:pPr>
      <w:r w:rsidRPr="00350B5E">
        <w:t xml:space="preserve">Multiple employees can </w:t>
      </w:r>
      <w:proofErr w:type="spellStart"/>
      <w:r w:rsidRPr="00350B5E">
        <w:t>enroll</w:t>
      </w:r>
      <w:proofErr w:type="spellEnd"/>
      <w:r w:rsidRPr="00350B5E">
        <w:t xml:space="preserve"> in one course.</w:t>
      </w:r>
    </w:p>
    <w:p w14:paraId="149AF01E"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proofErr w:type="spellStart"/>
      <w:r w:rsidRPr="00350B5E">
        <w:rPr>
          <w:b/>
          <w:bCs/>
        </w:rPr>
        <w:t>Enrollment</w:t>
      </w:r>
      <w:proofErr w:type="spellEnd"/>
      <w:r w:rsidRPr="00350B5E">
        <w:t xml:space="preserve"> table is a foreign key.</w:t>
      </w:r>
    </w:p>
    <w:p w14:paraId="16FA6D2B"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Feedback</w:t>
      </w:r>
      <w:r w:rsidRPr="00350B5E">
        <w:t>:</w:t>
      </w:r>
    </w:p>
    <w:p w14:paraId="203ABBED" w14:textId="77777777" w:rsidR="00EC2C48" w:rsidRPr="00350B5E" w:rsidRDefault="00EC2C48" w:rsidP="00EC2C48">
      <w:pPr>
        <w:numPr>
          <w:ilvl w:val="2"/>
          <w:numId w:val="4"/>
        </w:numPr>
      </w:pPr>
      <w:r w:rsidRPr="00350B5E">
        <w:t>Many employees can provide feedback on one course.</w:t>
      </w:r>
    </w:p>
    <w:p w14:paraId="08483A82"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r w:rsidRPr="00350B5E">
        <w:rPr>
          <w:b/>
          <w:bCs/>
        </w:rPr>
        <w:t>Feedback</w:t>
      </w:r>
      <w:r w:rsidRPr="00350B5E">
        <w:t xml:space="preserve"> table is a foreign key.</w:t>
      </w:r>
    </w:p>
    <w:p w14:paraId="55F944AC"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Quiz</w:t>
      </w:r>
      <w:r w:rsidRPr="00350B5E">
        <w:t>:</w:t>
      </w:r>
    </w:p>
    <w:p w14:paraId="56CC6435" w14:textId="77777777" w:rsidR="00EC2C48" w:rsidRPr="00350B5E" w:rsidRDefault="00EC2C48" w:rsidP="00EC2C48">
      <w:pPr>
        <w:numPr>
          <w:ilvl w:val="2"/>
          <w:numId w:val="4"/>
        </w:numPr>
      </w:pPr>
      <w:r w:rsidRPr="00350B5E">
        <w:t>A course can have multiple quizzes linked via modules.</w:t>
      </w:r>
    </w:p>
    <w:p w14:paraId="7A2D2A67"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w:t>
      </w:r>
      <w:r w:rsidRPr="00350B5E">
        <w:rPr>
          <w:b/>
          <w:bCs/>
        </w:rPr>
        <w:t>Quiz</w:t>
      </w:r>
      <w:r w:rsidRPr="00350B5E">
        <w:t xml:space="preserve"> table is linked through </w:t>
      </w:r>
      <w:r w:rsidRPr="00350B5E">
        <w:rPr>
          <w:b/>
          <w:bCs/>
        </w:rPr>
        <w:t>Module</w:t>
      </w:r>
      <w:r w:rsidRPr="00350B5E">
        <w:t>.</w:t>
      </w:r>
    </w:p>
    <w:p w14:paraId="31C0B9DD"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Certification</w:t>
      </w:r>
      <w:r w:rsidRPr="00350B5E">
        <w:t>:</w:t>
      </w:r>
    </w:p>
    <w:p w14:paraId="49A72448" w14:textId="77777777" w:rsidR="00EC2C48" w:rsidRPr="00350B5E" w:rsidRDefault="00EC2C48" w:rsidP="00EC2C48">
      <w:pPr>
        <w:numPr>
          <w:ilvl w:val="2"/>
          <w:numId w:val="4"/>
        </w:numPr>
      </w:pPr>
      <w:r w:rsidRPr="00350B5E">
        <w:t>Each course can have one associated certification.</w:t>
      </w:r>
    </w:p>
    <w:p w14:paraId="2C27C58F"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w:t>
      </w:r>
      <w:r w:rsidRPr="00350B5E">
        <w:rPr>
          <w:b/>
          <w:bCs/>
        </w:rPr>
        <w:t>Certification</w:t>
      </w:r>
      <w:r w:rsidRPr="00350B5E">
        <w:t xml:space="preserve"> table is a foreign key.</w:t>
      </w:r>
    </w:p>
    <w:p w14:paraId="0CD2CBE7" w14:textId="77777777" w:rsidR="00EC2C48" w:rsidRPr="00350B5E" w:rsidRDefault="00EC2C48" w:rsidP="00EC2C48">
      <w:pPr>
        <w:numPr>
          <w:ilvl w:val="0"/>
          <w:numId w:val="4"/>
        </w:numPr>
      </w:pPr>
      <w:r w:rsidRPr="00350B5E">
        <w:rPr>
          <w:b/>
          <w:bCs/>
        </w:rPr>
        <w:t>Employee</w:t>
      </w:r>
    </w:p>
    <w:p w14:paraId="0DE5254D"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Department</w:t>
      </w:r>
      <w:r w:rsidRPr="00350B5E">
        <w:t>:</w:t>
      </w:r>
    </w:p>
    <w:p w14:paraId="2AD4C048" w14:textId="77777777" w:rsidR="00EC2C48" w:rsidRPr="00350B5E" w:rsidRDefault="00EC2C48" w:rsidP="00EC2C48">
      <w:pPr>
        <w:numPr>
          <w:ilvl w:val="2"/>
          <w:numId w:val="4"/>
        </w:numPr>
      </w:pPr>
      <w:r w:rsidRPr="00350B5E">
        <w:t>Multiple employees can belong to one department.</w:t>
      </w:r>
    </w:p>
    <w:p w14:paraId="3EE164AC" w14:textId="77777777" w:rsidR="00EC2C48" w:rsidRPr="00350B5E" w:rsidRDefault="00EC2C48" w:rsidP="00EC2C48">
      <w:pPr>
        <w:numPr>
          <w:ilvl w:val="2"/>
          <w:numId w:val="4"/>
        </w:numPr>
      </w:pPr>
      <w:r w:rsidRPr="00350B5E">
        <w:t xml:space="preserve">Relationship: </w:t>
      </w:r>
      <w:proofErr w:type="spellStart"/>
      <w:r w:rsidRPr="00350B5E">
        <w:t>DepartmentID</w:t>
      </w:r>
      <w:proofErr w:type="spellEnd"/>
      <w:r w:rsidRPr="00350B5E">
        <w:t xml:space="preserve"> in the </w:t>
      </w:r>
      <w:r w:rsidRPr="00350B5E">
        <w:rPr>
          <w:b/>
          <w:bCs/>
        </w:rPr>
        <w:t>Employee</w:t>
      </w:r>
      <w:r w:rsidRPr="00350B5E">
        <w:t xml:space="preserve"> table is a foreign key.</w:t>
      </w:r>
    </w:p>
    <w:p w14:paraId="67DFDE24" w14:textId="77777777" w:rsidR="00EC2C48" w:rsidRPr="00350B5E" w:rsidRDefault="00EC2C48" w:rsidP="00EC2C48">
      <w:pPr>
        <w:numPr>
          <w:ilvl w:val="1"/>
          <w:numId w:val="4"/>
        </w:numPr>
      </w:pPr>
      <w:r w:rsidRPr="00350B5E">
        <w:rPr>
          <w:b/>
          <w:bCs/>
        </w:rPr>
        <w:t>Many-to-Many</w:t>
      </w:r>
      <w:r w:rsidRPr="00350B5E">
        <w:t xml:space="preserve"> with </w:t>
      </w:r>
      <w:r w:rsidRPr="00350B5E">
        <w:rPr>
          <w:b/>
          <w:bCs/>
        </w:rPr>
        <w:t>Course</w:t>
      </w:r>
      <w:r w:rsidRPr="00350B5E">
        <w:t xml:space="preserve"> (via </w:t>
      </w:r>
      <w:proofErr w:type="spellStart"/>
      <w:r w:rsidRPr="00350B5E">
        <w:t>Enrollment</w:t>
      </w:r>
      <w:proofErr w:type="spellEnd"/>
      <w:r w:rsidRPr="00350B5E">
        <w:t>):</w:t>
      </w:r>
    </w:p>
    <w:p w14:paraId="125A0C1C" w14:textId="77777777" w:rsidR="00EC2C48" w:rsidRPr="00350B5E" w:rsidRDefault="00EC2C48" w:rsidP="00EC2C48">
      <w:pPr>
        <w:numPr>
          <w:ilvl w:val="2"/>
          <w:numId w:val="4"/>
        </w:numPr>
      </w:pPr>
      <w:r w:rsidRPr="00350B5E">
        <w:t xml:space="preserve">An employee can </w:t>
      </w:r>
      <w:proofErr w:type="spellStart"/>
      <w:r w:rsidRPr="00350B5E">
        <w:t>enroll</w:t>
      </w:r>
      <w:proofErr w:type="spellEnd"/>
      <w:r w:rsidRPr="00350B5E">
        <w:t xml:space="preserve"> in multiple courses, and each course can have multiple employees enrolled.</w:t>
      </w:r>
    </w:p>
    <w:p w14:paraId="238F3968"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and </w:t>
      </w:r>
      <w:proofErr w:type="spellStart"/>
      <w:r w:rsidRPr="00350B5E">
        <w:t>CourseID</w:t>
      </w:r>
      <w:proofErr w:type="spellEnd"/>
      <w:r w:rsidRPr="00350B5E">
        <w:t xml:space="preserve"> in </w:t>
      </w:r>
      <w:proofErr w:type="spellStart"/>
      <w:r w:rsidRPr="00350B5E">
        <w:rPr>
          <w:b/>
          <w:bCs/>
        </w:rPr>
        <w:t>Enrollment</w:t>
      </w:r>
      <w:proofErr w:type="spellEnd"/>
      <w:r w:rsidRPr="00350B5E">
        <w:t>.</w:t>
      </w:r>
    </w:p>
    <w:p w14:paraId="489A1D34"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Feedback</w:t>
      </w:r>
      <w:r w:rsidRPr="00350B5E">
        <w:t>:</w:t>
      </w:r>
    </w:p>
    <w:p w14:paraId="5B5F263C" w14:textId="77777777" w:rsidR="00EC2C48" w:rsidRPr="00350B5E" w:rsidRDefault="00EC2C48" w:rsidP="00EC2C48">
      <w:pPr>
        <w:numPr>
          <w:ilvl w:val="2"/>
          <w:numId w:val="4"/>
        </w:numPr>
      </w:pPr>
      <w:r w:rsidRPr="00350B5E">
        <w:t>An employee can provide feedback on multiple courses.</w:t>
      </w:r>
    </w:p>
    <w:p w14:paraId="6C4ABD89"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r w:rsidRPr="00350B5E">
        <w:rPr>
          <w:b/>
          <w:bCs/>
        </w:rPr>
        <w:t>Feedback</w:t>
      </w:r>
      <w:r w:rsidRPr="00350B5E">
        <w:t xml:space="preserve"> table.</w:t>
      </w:r>
    </w:p>
    <w:p w14:paraId="0A5626A3"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Grade</w:t>
      </w:r>
      <w:r w:rsidRPr="00350B5E">
        <w:t>:</w:t>
      </w:r>
    </w:p>
    <w:p w14:paraId="2614E40D" w14:textId="77777777" w:rsidR="00EC2C48" w:rsidRPr="00350B5E" w:rsidRDefault="00EC2C48" w:rsidP="00EC2C48">
      <w:pPr>
        <w:numPr>
          <w:ilvl w:val="2"/>
          <w:numId w:val="4"/>
        </w:numPr>
      </w:pPr>
      <w:r w:rsidRPr="00350B5E">
        <w:t>An employee can receive grades for multiple quizzes and assessments.</w:t>
      </w:r>
    </w:p>
    <w:p w14:paraId="0A7DA057"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r w:rsidRPr="00350B5E">
        <w:rPr>
          <w:b/>
          <w:bCs/>
        </w:rPr>
        <w:t>Grade</w:t>
      </w:r>
      <w:r w:rsidRPr="00350B5E">
        <w:t xml:space="preserve"> table.</w:t>
      </w:r>
    </w:p>
    <w:p w14:paraId="107CE660"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Attendance</w:t>
      </w:r>
      <w:r w:rsidRPr="00350B5E">
        <w:t>:</w:t>
      </w:r>
    </w:p>
    <w:p w14:paraId="229EB044" w14:textId="77777777" w:rsidR="00EC2C48" w:rsidRPr="00350B5E" w:rsidRDefault="00EC2C48" w:rsidP="00EC2C48">
      <w:pPr>
        <w:numPr>
          <w:ilvl w:val="2"/>
          <w:numId w:val="4"/>
        </w:numPr>
      </w:pPr>
      <w:r w:rsidRPr="00350B5E">
        <w:t>An employee can have multiple attendance records for different course sessions.</w:t>
      </w:r>
    </w:p>
    <w:p w14:paraId="3CDCEDCE"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r w:rsidRPr="00350B5E">
        <w:rPr>
          <w:b/>
          <w:bCs/>
        </w:rPr>
        <w:t>Attendance</w:t>
      </w:r>
      <w:r w:rsidRPr="00350B5E">
        <w:t xml:space="preserve"> table.</w:t>
      </w:r>
    </w:p>
    <w:p w14:paraId="029BCE28" w14:textId="77777777" w:rsidR="00EC2C48" w:rsidRPr="00350B5E" w:rsidRDefault="00EC2C48" w:rsidP="00EC2C48">
      <w:pPr>
        <w:numPr>
          <w:ilvl w:val="1"/>
          <w:numId w:val="4"/>
        </w:numPr>
      </w:pPr>
      <w:r w:rsidRPr="00350B5E">
        <w:rPr>
          <w:b/>
          <w:bCs/>
        </w:rPr>
        <w:lastRenderedPageBreak/>
        <w:t>One-to-Many</w:t>
      </w:r>
      <w:r w:rsidRPr="00350B5E">
        <w:t xml:space="preserve"> with </w:t>
      </w:r>
      <w:r w:rsidRPr="00350B5E">
        <w:rPr>
          <w:b/>
          <w:bCs/>
        </w:rPr>
        <w:t>Notification</w:t>
      </w:r>
      <w:r w:rsidRPr="00350B5E">
        <w:t>:</w:t>
      </w:r>
    </w:p>
    <w:p w14:paraId="2E409199" w14:textId="77777777" w:rsidR="00EC2C48" w:rsidRPr="00350B5E" w:rsidRDefault="00EC2C48" w:rsidP="00EC2C48">
      <w:pPr>
        <w:numPr>
          <w:ilvl w:val="2"/>
          <w:numId w:val="4"/>
        </w:numPr>
      </w:pPr>
      <w:r w:rsidRPr="00350B5E">
        <w:t>An employee can receive multiple notifications.</w:t>
      </w:r>
    </w:p>
    <w:p w14:paraId="7E1E75D8" w14:textId="77777777" w:rsidR="00EC2C48" w:rsidRPr="00350B5E" w:rsidRDefault="00EC2C48" w:rsidP="00EC2C48">
      <w:pPr>
        <w:numPr>
          <w:ilvl w:val="2"/>
          <w:numId w:val="4"/>
        </w:numPr>
      </w:pPr>
      <w:r w:rsidRPr="00350B5E">
        <w:t xml:space="preserve">Relationship: </w:t>
      </w:r>
      <w:proofErr w:type="spellStart"/>
      <w:r w:rsidRPr="00350B5E">
        <w:t>RecipientID</w:t>
      </w:r>
      <w:proofErr w:type="spellEnd"/>
      <w:r w:rsidRPr="00350B5E">
        <w:t xml:space="preserve"> in the </w:t>
      </w:r>
      <w:r w:rsidRPr="00350B5E">
        <w:rPr>
          <w:b/>
          <w:bCs/>
        </w:rPr>
        <w:t>Notification</w:t>
      </w:r>
      <w:r w:rsidRPr="00350B5E">
        <w:t xml:space="preserve"> table (as Employee).</w:t>
      </w:r>
    </w:p>
    <w:p w14:paraId="719BD973" w14:textId="77777777" w:rsidR="00EC2C48" w:rsidRPr="00350B5E" w:rsidRDefault="00EC2C48" w:rsidP="00EC2C48">
      <w:pPr>
        <w:numPr>
          <w:ilvl w:val="0"/>
          <w:numId w:val="4"/>
        </w:numPr>
      </w:pPr>
      <w:r w:rsidRPr="00350B5E">
        <w:rPr>
          <w:b/>
          <w:bCs/>
        </w:rPr>
        <w:t>Department</w:t>
      </w:r>
    </w:p>
    <w:p w14:paraId="02F205E5"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Employee</w:t>
      </w:r>
      <w:r w:rsidRPr="00350B5E">
        <w:t>:</w:t>
      </w:r>
    </w:p>
    <w:p w14:paraId="19D8D213" w14:textId="77777777" w:rsidR="00EC2C48" w:rsidRPr="00350B5E" w:rsidRDefault="00EC2C48" w:rsidP="00EC2C48">
      <w:pPr>
        <w:numPr>
          <w:ilvl w:val="2"/>
          <w:numId w:val="4"/>
        </w:numPr>
      </w:pPr>
      <w:r w:rsidRPr="00350B5E">
        <w:t>A department can have multiple employees.</w:t>
      </w:r>
    </w:p>
    <w:p w14:paraId="2DFFD901" w14:textId="77777777" w:rsidR="00EC2C48" w:rsidRPr="00350B5E" w:rsidRDefault="00EC2C48" w:rsidP="00EC2C48">
      <w:pPr>
        <w:numPr>
          <w:ilvl w:val="2"/>
          <w:numId w:val="4"/>
        </w:numPr>
      </w:pPr>
      <w:r w:rsidRPr="00350B5E">
        <w:t xml:space="preserve">Relationship: </w:t>
      </w:r>
      <w:proofErr w:type="spellStart"/>
      <w:r w:rsidRPr="00350B5E">
        <w:t>DepartmentID</w:t>
      </w:r>
      <w:proofErr w:type="spellEnd"/>
      <w:r w:rsidRPr="00350B5E">
        <w:t xml:space="preserve"> in </w:t>
      </w:r>
      <w:r w:rsidRPr="00350B5E">
        <w:rPr>
          <w:b/>
          <w:bCs/>
        </w:rPr>
        <w:t>Employee</w:t>
      </w:r>
      <w:r w:rsidRPr="00350B5E">
        <w:t xml:space="preserve"> is a foreign key.</w:t>
      </w:r>
    </w:p>
    <w:p w14:paraId="4B34CB63"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Course</w:t>
      </w:r>
      <w:r w:rsidRPr="00350B5E">
        <w:t>:</w:t>
      </w:r>
    </w:p>
    <w:p w14:paraId="436B6E81" w14:textId="77777777" w:rsidR="00EC2C48" w:rsidRPr="00350B5E" w:rsidRDefault="00EC2C48" w:rsidP="00EC2C48">
      <w:pPr>
        <w:numPr>
          <w:ilvl w:val="2"/>
          <w:numId w:val="4"/>
        </w:numPr>
      </w:pPr>
      <w:r w:rsidRPr="00350B5E">
        <w:t>A department can offer multiple courses.</w:t>
      </w:r>
    </w:p>
    <w:p w14:paraId="0B7B2707" w14:textId="77777777" w:rsidR="00EC2C48" w:rsidRPr="00350B5E" w:rsidRDefault="00EC2C48" w:rsidP="00EC2C48">
      <w:pPr>
        <w:numPr>
          <w:ilvl w:val="2"/>
          <w:numId w:val="4"/>
        </w:numPr>
      </w:pPr>
      <w:r w:rsidRPr="00350B5E">
        <w:t xml:space="preserve">Relationship: </w:t>
      </w:r>
      <w:proofErr w:type="spellStart"/>
      <w:r w:rsidRPr="00350B5E">
        <w:t>DepartmentID</w:t>
      </w:r>
      <w:proofErr w:type="spellEnd"/>
      <w:r w:rsidRPr="00350B5E">
        <w:t xml:space="preserve"> in </w:t>
      </w:r>
      <w:r w:rsidRPr="00350B5E">
        <w:rPr>
          <w:b/>
          <w:bCs/>
        </w:rPr>
        <w:t>Course</w:t>
      </w:r>
      <w:r w:rsidRPr="00350B5E">
        <w:t xml:space="preserve"> is a foreign key.</w:t>
      </w:r>
    </w:p>
    <w:p w14:paraId="0E94FB0F" w14:textId="77777777" w:rsidR="00EC2C48" w:rsidRPr="00350B5E" w:rsidRDefault="00EC2C48" w:rsidP="00EC2C48">
      <w:pPr>
        <w:numPr>
          <w:ilvl w:val="0"/>
          <w:numId w:val="4"/>
        </w:numPr>
      </w:pPr>
      <w:r w:rsidRPr="00350B5E">
        <w:rPr>
          <w:b/>
          <w:bCs/>
        </w:rPr>
        <w:t>Module</w:t>
      </w:r>
    </w:p>
    <w:p w14:paraId="047014D1"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Course</w:t>
      </w:r>
      <w:r w:rsidRPr="00350B5E">
        <w:t>:</w:t>
      </w:r>
    </w:p>
    <w:p w14:paraId="5ADB4966" w14:textId="77777777" w:rsidR="00EC2C48" w:rsidRPr="00350B5E" w:rsidRDefault="00EC2C48" w:rsidP="00EC2C48">
      <w:pPr>
        <w:numPr>
          <w:ilvl w:val="2"/>
          <w:numId w:val="4"/>
        </w:numPr>
      </w:pPr>
      <w:r w:rsidRPr="00350B5E">
        <w:t>A course can have multiple modules.</w:t>
      </w:r>
    </w:p>
    <w:p w14:paraId="299BC617"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r w:rsidRPr="00350B5E">
        <w:rPr>
          <w:b/>
          <w:bCs/>
        </w:rPr>
        <w:t>Module</w:t>
      </w:r>
      <w:r w:rsidRPr="00350B5E">
        <w:t xml:space="preserve"> table.</w:t>
      </w:r>
    </w:p>
    <w:p w14:paraId="580B39BE"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Lesson</w:t>
      </w:r>
      <w:r w:rsidRPr="00350B5E">
        <w:t>:</w:t>
      </w:r>
    </w:p>
    <w:p w14:paraId="41B3229D" w14:textId="77777777" w:rsidR="00EC2C48" w:rsidRPr="00350B5E" w:rsidRDefault="00EC2C48" w:rsidP="00EC2C48">
      <w:pPr>
        <w:numPr>
          <w:ilvl w:val="2"/>
          <w:numId w:val="4"/>
        </w:numPr>
      </w:pPr>
      <w:r w:rsidRPr="00350B5E">
        <w:t>A module can have multiple lessons.</w:t>
      </w:r>
    </w:p>
    <w:p w14:paraId="1043ACCA" w14:textId="77777777" w:rsidR="00EC2C48" w:rsidRPr="00350B5E" w:rsidRDefault="00EC2C48" w:rsidP="00EC2C48">
      <w:pPr>
        <w:numPr>
          <w:ilvl w:val="2"/>
          <w:numId w:val="4"/>
        </w:numPr>
      </w:pPr>
      <w:r w:rsidRPr="00350B5E">
        <w:t xml:space="preserve">Relationship: </w:t>
      </w:r>
      <w:proofErr w:type="spellStart"/>
      <w:r w:rsidRPr="00350B5E">
        <w:t>ModuleID</w:t>
      </w:r>
      <w:proofErr w:type="spellEnd"/>
      <w:r w:rsidRPr="00350B5E">
        <w:t xml:space="preserve"> in the </w:t>
      </w:r>
      <w:r w:rsidRPr="00350B5E">
        <w:rPr>
          <w:b/>
          <w:bCs/>
        </w:rPr>
        <w:t>Lesson</w:t>
      </w:r>
      <w:r w:rsidRPr="00350B5E">
        <w:t xml:space="preserve"> table.</w:t>
      </w:r>
    </w:p>
    <w:p w14:paraId="0F488D5D"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Quiz</w:t>
      </w:r>
      <w:r w:rsidRPr="00350B5E">
        <w:t>:</w:t>
      </w:r>
    </w:p>
    <w:p w14:paraId="6D63E34D" w14:textId="77777777" w:rsidR="00EC2C48" w:rsidRPr="00350B5E" w:rsidRDefault="00EC2C48" w:rsidP="00EC2C48">
      <w:pPr>
        <w:numPr>
          <w:ilvl w:val="2"/>
          <w:numId w:val="4"/>
        </w:numPr>
      </w:pPr>
      <w:r w:rsidRPr="00350B5E">
        <w:t>A module can have multiple quizzes.</w:t>
      </w:r>
    </w:p>
    <w:p w14:paraId="2C13FBDB" w14:textId="77777777" w:rsidR="00EC2C48" w:rsidRPr="00350B5E" w:rsidRDefault="00EC2C48" w:rsidP="00EC2C48">
      <w:pPr>
        <w:numPr>
          <w:ilvl w:val="2"/>
          <w:numId w:val="4"/>
        </w:numPr>
      </w:pPr>
      <w:r w:rsidRPr="00350B5E">
        <w:t xml:space="preserve">Relationship: </w:t>
      </w:r>
      <w:proofErr w:type="spellStart"/>
      <w:r w:rsidRPr="00350B5E">
        <w:t>ModuleID</w:t>
      </w:r>
      <w:proofErr w:type="spellEnd"/>
      <w:r w:rsidRPr="00350B5E">
        <w:t xml:space="preserve"> in the </w:t>
      </w:r>
      <w:r w:rsidRPr="00350B5E">
        <w:rPr>
          <w:b/>
          <w:bCs/>
        </w:rPr>
        <w:t>Quiz</w:t>
      </w:r>
      <w:r w:rsidRPr="00350B5E">
        <w:t xml:space="preserve"> table.</w:t>
      </w:r>
    </w:p>
    <w:p w14:paraId="15B1D634"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Assessment</w:t>
      </w:r>
      <w:r w:rsidRPr="00350B5E">
        <w:t>:</w:t>
      </w:r>
    </w:p>
    <w:p w14:paraId="627353F8" w14:textId="77777777" w:rsidR="00EC2C48" w:rsidRPr="00350B5E" w:rsidRDefault="00EC2C48" w:rsidP="00EC2C48">
      <w:pPr>
        <w:numPr>
          <w:ilvl w:val="2"/>
          <w:numId w:val="4"/>
        </w:numPr>
      </w:pPr>
      <w:r w:rsidRPr="00350B5E">
        <w:t>A module can have multiple assessments.</w:t>
      </w:r>
    </w:p>
    <w:p w14:paraId="7D692B14" w14:textId="77777777" w:rsidR="00EC2C48" w:rsidRPr="00350B5E" w:rsidRDefault="00EC2C48" w:rsidP="00EC2C48">
      <w:pPr>
        <w:numPr>
          <w:ilvl w:val="2"/>
          <w:numId w:val="4"/>
        </w:numPr>
      </w:pPr>
      <w:r w:rsidRPr="00350B5E">
        <w:t xml:space="preserve">Relationship: </w:t>
      </w:r>
      <w:proofErr w:type="spellStart"/>
      <w:r w:rsidRPr="00350B5E">
        <w:t>ModuleID</w:t>
      </w:r>
      <w:proofErr w:type="spellEnd"/>
      <w:r w:rsidRPr="00350B5E">
        <w:t xml:space="preserve"> in the </w:t>
      </w:r>
      <w:r w:rsidRPr="00350B5E">
        <w:rPr>
          <w:b/>
          <w:bCs/>
        </w:rPr>
        <w:t>Assessment</w:t>
      </w:r>
      <w:r w:rsidRPr="00350B5E">
        <w:t xml:space="preserve"> table.</w:t>
      </w:r>
    </w:p>
    <w:p w14:paraId="46A6A43D" w14:textId="77777777" w:rsidR="00EC2C48" w:rsidRPr="00350B5E" w:rsidRDefault="00EC2C48" w:rsidP="00EC2C48">
      <w:pPr>
        <w:numPr>
          <w:ilvl w:val="0"/>
          <w:numId w:val="4"/>
        </w:numPr>
      </w:pPr>
      <w:r w:rsidRPr="00350B5E">
        <w:rPr>
          <w:b/>
          <w:bCs/>
        </w:rPr>
        <w:t>Lesson</w:t>
      </w:r>
    </w:p>
    <w:p w14:paraId="01F78950"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Module</w:t>
      </w:r>
      <w:r w:rsidRPr="00350B5E">
        <w:t>:</w:t>
      </w:r>
    </w:p>
    <w:p w14:paraId="105B6AAD" w14:textId="77777777" w:rsidR="00EC2C48" w:rsidRPr="00350B5E" w:rsidRDefault="00EC2C48" w:rsidP="00EC2C48">
      <w:pPr>
        <w:numPr>
          <w:ilvl w:val="2"/>
          <w:numId w:val="4"/>
        </w:numPr>
      </w:pPr>
      <w:r w:rsidRPr="00350B5E">
        <w:t>A module can contain multiple lessons.</w:t>
      </w:r>
    </w:p>
    <w:p w14:paraId="1E183390" w14:textId="77777777" w:rsidR="00EC2C48" w:rsidRPr="00350B5E" w:rsidRDefault="00EC2C48" w:rsidP="00EC2C48">
      <w:pPr>
        <w:numPr>
          <w:ilvl w:val="2"/>
          <w:numId w:val="4"/>
        </w:numPr>
      </w:pPr>
      <w:r w:rsidRPr="00350B5E">
        <w:t xml:space="preserve">Relationship: </w:t>
      </w:r>
      <w:proofErr w:type="spellStart"/>
      <w:r w:rsidRPr="00350B5E">
        <w:t>ModuleID</w:t>
      </w:r>
      <w:proofErr w:type="spellEnd"/>
      <w:r w:rsidRPr="00350B5E">
        <w:t xml:space="preserve"> in the </w:t>
      </w:r>
      <w:r w:rsidRPr="00350B5E">
        <w:rPr>
          <w:b/>
          <w:bCs/>
        </w:rPr>
        <w:t>Lesson</w:t>
      </w:r>
      <w:r w:rsidRPr="00350B5E">
        <w:t xml:space="preserve"> table.</w:t>
      </w:r>
    </w:p>
    <w:p w14:paraId="217ED516" w14:textId="77777777" w:rsidR="00EC2C48" w:rsidRPr="00350B5E" w:rsidRDefault="00EC2C48" w:rsidP="00EC2C48">
      <w:pPr>
        <w:numPr>
          <w:ilvl w:val="0"/>
          <w:numId w:val="4"/>
        </w:numPr>
      </w:pPr>
      <w:r w:rsidRPr="00350B5E">
        <w:rPr>
          <w:b/>
          <w:bCs/>
        </w:rPr>
        <w:t>Trainer</w:t>
      </w:r>
    </w:p>
    <w:p w14:paraId="19C16232"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Course</w:t>
      </w:r>
      <w:r w:rsidRPr="00350B5E">
        <w:t>:</w:t>
      </w:r>
    </w:p>
    <w:p w14:paraId="2AE0CA4B" w14:textId="77777777" w:rsidR="00EC2C48" w:rsidRPr="00350B5E" w:rsidRDefault="00EC2C48" w:rsidP="00EC2C48">
      <w:pPr>
        <w:numPr>
          <w:ilvl w:val="2"/>
          <w:numId w:val="4"/>
        </w:numPr>
      </w:pPr>
      <w:r w:rsidRPr="00350B5E">
        <w:t>A trainer can teach multiple courses.</w:t>
      </w:r>
    </w:p>
    <w:p w14:paraId="0CBD6695" w14:textId="77777777" w:rsidR="00EC2C48" w:rsidRPr="00350B5E" w:rsidRDefault="00EC2C48" w:rsidP="00EC2C48">
      <w:pPr>
        <w:numPr>
          <w:ilvl w:val="2"/>
          <w:numId w:val="4"/>
        </w:numPr>
      </w:pPr>
      <w:r w:rsidRPr="00350B5E">
        <w:t xml:space="preserve">Relationship: </w:t>
      </w:r>
      <w:proofErr w:type="spellStart"/>
      <w:r w:rsidRPr="00350B5E">
        <w:t>TrainerID</w:t>
      </w:r>
      <w:proofErr w:type="spellEnd"/>
      <w:r w:rsidRPr="00350B5E">
        <w:t xml:space="preserve"> in the </w:t>
      </w:r>
      <w:r w:rsidRPr="00350B5E">
        <w:rPr>
          <w:b/>
          <w:bCs/>
        </w:rPr>
        <w:t>Course</w:t>
      </w:r>
      <w:r w:rsidRPr="00350B5E">
        <w:t xml:space="preserve"> table is a foreign key.</w:t>
      </w:r>
    </w:p>
    <w:p w14:paraId="5915129B"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Assessment</w:t>
      </w:r>
      <w:r w:rsidRPr="00350B5E">
        <w:t>:</w:t>
      </w:r>
    </w:p>
    <w:p w14:paraId="1877B228" w14:textId="77777777" w:rsidR="00EC2C48" w:rsidRPr="00350B5E" w:rsidRDefault="00EC2C48" w:rsidP="00EC2C48">
      <w:pPr>
        <w:numPr>
          <w:ilvl w:val="2"/>
          <w:numId w:val="4"/>
        </w:numPr>
      </w:pPr>
      <w:r w:rsidRPr="00350B5E">
        <w:t>A trainer can evaluate multiple assessments.</w:t>
      </w:r>
    </w:p>
    <w:p w14:paraId="42FA66F2" w14:textId="77777777" w:rsidR="00EC2C48" w:rsidRPr="00350B5E" w:rsidRDefault="00EC2C48" w:rsidP="00EC2C48">
      <w:pPr>
        <w:numPr>
          <w:ilvl w:val="2"/>
          <w:numId w:val="4"/>
        </w:numPr>
      </w:pPr>
      <w:r w:rsidRPr="00350B5E">
        <w:t xml:space="preserve">Relationship: </w:t>
      </w:r>
      <w:proofErr w:type="spellStart"/>
      <w:r w:rsidRPr="00350B5E">
        <w:t>TrainerID</w:t>
      </w:r>
      <w:proofErr w:type="spellEnd"/>
      <w:r w:rsidRPr="00350B5E">
        <w:t xml:space="preserve"> in the </w:t>
      </w:r>
      <w:r w:rsidRPr="00350B5E">
        <w:rPr>
          <w:b/>
          <w:bCs/>
        </w:rPr>
        <w:t>Assessment</w:t>
      </w:r>
      <w:r w:rsidRPr="00350B5E">
        <w:t xml:space="preserve"> table is a foreign key.</w:t>
      </w:r>
    </w:p>
    <w:p w14:paraId="1B4C3785" w14:textId="77777777" w:rsidR="00EC2C48" w:rsidRPr="00350B5E" w:rsidRDefault="00EC2C48" w:rsidP="00EC2C48">
      <w:pPr>
        <w:numPr>
          <w:ilvl w:val="1"/>
          <w:numId w:val="4"/>
        </w:numPr>
      </w:pPr>
      <w:r w:rsidRPr="00350B5E">
        <w:rPr>
          <w:b/>
          <w:bCs/>
        </w:rPr>
        <w:lastRenderedPageBreak/>
        <w:t>One-to-Many</w:t>
      </w:r>
      <w:r w:rsidRPr="00350B5E">
        <w:t xml:space="preserve"> with </w:t>
      </w:r>
      <w:r w:rsidRPr="00350B5E">
        <w:rPr>
          <w:b/>
          <w:bCs/>
        </w:rPr>
        <w:t>Notification</w:t>
      </w:r>
      <w:r w:rsidRPr="00350B5E">
        <w:t>:</w:t>
      </w:r>
    </w:p>
    <w:p w14:paraId="55FAA87B" w14:textId="77777777" w:rsidR="00EC2C48" w:rsidRPr="00350B5E" w:rsidRDefault="00EC2C48" w:rsidP="00EC2C48">
      <w:pPr>
        <w:numPr>
          <w:ilvl w:val="2"/>
          <w:numId w:val="4"/>
        </w:numPr>
      </w:pPr>
      <w:r w:rsidRPr="00350B5E">
        <w:t>A trainer can receive multiple notifications.</w:t>
      </w:r>
    </w:p>
    <w:p w14:paraId="0C1E553F" w14:textId="77777777" w:rsidR="00EC2C48" w:rsidRPr="00350B5E" w:rsidRDefault="00EC2C48" w:rsidP="00EC2C48">
      <w:pPr>
        <w:numPr>
          <w:ilvl w:val="2"/>
          <w:numId w:val="4"/>
        </w:numPr>
      </w:pPr>
      <w:r w:rsidRPr="00350B5E">
        <w:t xml:space="preserve">Relationship: </w:t>
      </w:r>
      <w:proofErr w:type="spellStart"/>
      <w:r w:rsidRPr="00350B5E">
        <w:t>RecipientID</w:t>
      </w:r>
      <w:proofErr w:type="spellEnd"/>
      <w:r w:rsidRPr="00350B5E">
        <w:t xml:space="preserve"> in the </w:t>
      </w:r>
      <w:r w:rsidRPr="00350B5E">
        <w:rPr>
          <w:b/>
          <w:bCs/>
        </w:rPr>
        <w:t>Notification</w:t>
      </w:r>
      <w:r w:rsidRPr="00350B5E">
        <w:t xml:space="preserve"> table (as Trainer).</w:t>
      </w:r>
    </w:p>
    <w:p w14:paraId="02B90E35" w14:textId="77777777" w:rsidR="00EC2C48" w:rsidRPr="00350B5E" w:rsidRDefault="00EC2C48" w:rsidP="00EC2C48">
      <w:pPr>
        <w:numPr>
          <w:ilvl w:val="0"/>
          <w:numId w:val="4"/>
        </w:numPr>
      </w:pPr>
      <w:r w:rsidRPr="00350B5E">
        <w:rPr>
          <w:b/>
          <w:bCs/>
        </w:rPr>
        <w:t>Quiz</w:t>
      </w:r>
    </w:p>
    <w:p w14:paraId="1062C333"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Module</w:t>
      </w:r>
      <w:r w:rsidRPr="00350B5E">
        <w:t>:</w:t>
      </w:r>
    </w:p>
    <w:p w14:paraId="37E73AFF" w14:textId="77777777" w:rsidR="00EC2C48" w:rsidRPr="00350B5E" w:rsidRDefault="00EC2C48" w:rsidP="00EC2C48">
      <w:pPr>
        <w:numPr>
          <w:ilvl w:val="2"/>
          <w:numId w:val="4"/>
        </w:numPr>
      </w:pPr>
      <w:r w:rsidRPr="00350B5E">
        <w:t>A module can have multiple quizzes.</w:t>
      </w:r>
    </w:p>
    <w:p w14:paraId="3CCF0D59" w14:textId="77777777" w:rsidR="00EC2C48" w:rsidRPr="00350B5E" w:rsidRDefault="00EC2C48" w:rsidP="00EC2C48">
      <w:pPr>
        <w:numPr>
          <w:ilvl w:val="2"/>
          <w:numId w:val="4"/>
        </w:numPr>
      </w:pPr>
      <w:r w:rsidRPr="00350B5E">
        <w:t xml:space="preserve">Relationship: </w:t>
      </w:r>
      <w:proofErr w:type="spellStart"/>
      <w:r w:rsidRPr="00350B5E">
        <w:t>ModuleID</w:t>
      </w:r>
      <w:proofErr w:type="spellEnd"/>
      <w:r w:rsidRPr="00350B5E">
        <w:t xml:space="preserve"> in the </w:t>
      </w:r>
      <w:r w:rsidRPr="00350B5E">
        <w:rPr>
          <w:b/>
          <w:bCs/>
        </w:rPr>
        <w:t>Quiz</w:t>
      </w:r>
      <w:r w:rsidRPr="00350B5E">
        <w:t xml:space="preserve"> table.</w:t>
      </w:r>
    </w:p>
    <w:p w14:paraId="6E3FD876" w14:textId="77777777" w:rsidR="00EC2C48" w:rsidRPr="00350B5E" w:rsidRDefault="00EC2C48" w:rsidP="00EC2C48">
      <w:pPr>
        <w:numPr>
          <w:ilvl w:val="1"/>
          <w:numId w:val="4"/>
        </w:numPr>
      </w:pPr>
      <w:r w:rsidRPr="00350B5E">
        <w:rPr>
          <w:b/>
          <w:bCs/>
        </w:rPr>
        <w:t>One-to-Many</w:t>
      </w:r>
      <w:r w:rsidRPr="00350B5E">
        <w:t xml:space="preserve"> with </w:t>
      </w:r>
      <w:r w:rsidRPr="00350B5E">
        <w:rPr>
          <w:b/>
          <w:bCs/>
        </w:rPr>
        <w:t>Grade</w:t>
      </w:r>
      <w:r w:rsidRPr="00350B5E">
        <w:t>:</w:t>
      </w:r>
    </w:p>
    <w:p w14:paraId="22600B7F" w14:textId="77777777" w:rsidR="00EC2C48" w:rsidRPr="00350B5E" w:rsidRDefault="00EC2C48" w:rsidP="00EC2C48">
      <w:pPr>
        <w:numPr>
          <w:ilvl w:val="2"/>
          <w:numId w:val="4"/>
        </w:numPr>
      </w:pPr>
      <w:r w:rsidRPr="00350B5E">
        <w:t>A quiz can have multiple grades, one for each employee taking the quiz.</w:t>
      </w:r>
    </w:p>
    <w:p w14:paraId="59A5DEE0" w14:textId="77777777" w:rsidR="00EC2C48" w:rsidRPr="00350B5E" w:rsidRDefault="00EC2C48" w:rsidP="00EC2C48">
      <w:pPr>
        <w:numPr>
          <w:ilvl w:val="2"/>
          <w:numId w:val="4"/>
        </w:numPr>
      </w:pPr>
      <w:r w:rsidRPr="00350B5E">
        <w:t xml:space="preserve">Relationship: </w:t>
      </w:r>
      <w:proofErr w:type="spellStart"/>
      <w:r w:rsidRPr="00350B5E">
        <w:t>QuizID</w:t>
      </w:r>
      <w:proofErr w:type="spellEnd"/>
      <w:r w:rsidRPr="00350B5E">
        <w:t xml:space="preserve"> in the </w:t>
      </w:r>
      <w:r w:rsidRPr="00350B5E">
        <w:rPr>
          <w:b/>
          <w:bCs/>
        </w:rPr>
        <w:t>Grade</w:t>
      </w:r>
      <w:r w:rsidRPr="00350B5E">
        <w:t xml:space="preserve"> table is a foreign key.</w:t>
      </w:r>
    </w:p>
    <w:p w14:paraId="4B642C1D" w14:textId="77777777" w:rsidR="00EC2C48" w:rsidRPr="00350B5E" w:rsidRDefault="00EC2C48" w:rsidP="00EC2C48">
      <w:pPr>
        <w:numPr>
          <w:ilvl w:val="0"/>
          <w:numId w:val="4"/>
        </w:numPr>
      </w:pPr>
      <w:r w:rsidRPr="00350B5E">
        <w:rPr>
          <w:b/>
          <w:bCs/>
        </w:rPr>
        <w:t>Certification</w:t>
      </w:r>
    </w:p>
    <w:p w14:paraId="5CFD2E39"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Course</w:t>
      </w:r>
      <w:r w:rsidRPr="00350B5E">
        <w:t>:</w:t>
      </w:r>
    </w:p>
    <w:p w14:paraId="77E32ACD" w14:textId="77777777" w:rsidR="00EC2C48" w:rsidRPr="00350B5E" w:rsidRDefault="00EC2C48" w:rsidP="00EC2C48">
      <w:pPr>
        <w:numPr>
          <w:ilvl w:val="2"/>
          <w:numId w:val="4"/>
        </w:numPr>
      </w:pPr>
      <w:r w:rsidRPr="00350B5E">
        <w:t>Each certification is linked to one course.</w:t>
      </w:r>
    </w:p>
    <w:p w14:paraId="60EE0277"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r w:rsidRPr="00350B5E">
        <w:rPr>
          <w:b/>
          <w:bCs/>
        </w:rPr>
        <w:t>Certification</w:t>
      </w:r>
      <w:r w:rsidRPr="00350B5E">
        <w:t xml:space="preserve"> table is a foreign key.</w:t>
      </w:r>
    </w:p>
    <w:p w14:paraId="25E18325" w14:textId="77777777" w:rsidR="00EC2C48" w:rsidRPr="00350B5E" w:rsidRDefault="00EC2C48" w:rsidP="00EC2C48">
      <w:pPr>
        <w:numPr>
          <w:ilvl w:val="0"/>
          <w:numId w:val="4"/>
        </w:numPr>
      </w:pPr>
      <w:proofErr w:type="spellStart"/>
      <w:r w:rsidRPr="00350B5E">
        <w:rPr>
          <w:b/>
          <w:bCs/>
        </w:rPr>
        <w:t>Enrollment</w:t>
      </w:r>
      <w:proofErr w:type="spellEnd"/>
    </w:p>
    <w:p w14:paraId="5770FC34"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Course</w:t>
      </w:r>
      <w:r w:rsidRPr="00350B5E">
        <w:t>:</w:t>
      </w:r>
    </w:p>
    <w:p w14:paraId="248847F6" w14:textId="77777777" w:rsidR="00EC2C48" w:rsidRPr="00350B5E" w:rsidRDefault="00EC2C48" w:rsidP="00EC2C48">
      <w:pPr>
        <w:numPr>
          <w:ilvl w:val="2"/>
          <w:numId w:val="4"/>
        </w:numPr>
      </w:pPr>
      <w:r w:rsidRPr="00350B5E">
        <w:t>Tracks which employees are enrolled in which course.</w:t>
      </w:r>
    </w:p>
    <w:p w14:paraId="1B3D5F84"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proofErr w:type="spellStart"/>
      <w:r w:rsidRPr="00350B5E">
        <w:rPr>
          <w:b/>
          <w:bCs/>
        </w:rPr>
        <w:t>Enrollment</w:t>
      </w:r>
      <w:proofErr w:type="spellEnd"/>
      <w:r w:rsidRPr="00350B5E">
        <w:t xml:space="preserve"> table.</w:t>
      </w:r>
    </w:p>
    <w:p w14:paraId="1C8618CE"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Employee</w:t>
      </w:r>
      <w:r w:rsidRPr="00350B5E">
        <w:t>:</w:t>
      </w:r>
    </w:p>
    <w:p w14:paraId="5F72661C" w14:textId="77777777" w:rsidR="00EC2C48" w:rsidRPr="00350B5E" w:rsidRDefault="00EC2C48" w:rsidP="00EC2C48">
      <w:pPr>
        <w:numPr>
          <w:ilvl w:val="2"/>
          <w:numId w:val="4"/>
        </w:numPr>
      </w:pPr>
      <w:r w:rsidRPr="00350B5E">
        <w:t>Tracks which employees are enrolled in courses.</w:t>
      </w:r>
    </w:p>
    <w:p w14:paraId="42C420C1"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proofErr w:type="spellStart"/>
      <w:r w:rsidRPr="00350B5E">
        <w:rPr>
          <w:b/>
          <w:bCs/>
        </w:rPr>
        <w:t>Enrollment</w:t>
      </w:r>
      <w:proofErr w:type="spellEnd"/>
      <w:r w:rsidRPr="00350B5E">
        <w:t xml:space="preserve"> table.</w:t>
      </w:r>
    </w:p>
    <w:p w14:paraId="79296B1F" w14:textId="77777777" w:rsidR="00EC2C48" w:rsidRPr="00350B5E" w:rsidRDefault="00EC2C48" w:rsidP="00EC2C48">
      <w:pPr>
        <w:numPr>
          <w:ilvl w:val="0"/>
          <w:numId w:val="4"/>
        </w:numPr>
      </w:pPr>
      <w:r w:rsidRPr="00350B5E">
        <w:rPr>
          <w:b/>
          <w:bCs/>
        </w:rPr>
        <w:t>Feedback</w:t>
      </w:r>
    </w:p>
    <w:p w14:paraId="44FF6A64"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Employee</w:t>
      </w:r>
      <w:r w:rsidRPr="00350B5E">
        <w:t>:</w:t>
      </w:r>
    </w:p>
    <w:p w14:paraId="15A147FC" w14:textId="77777777" w:rsidR="00EC2C48" w:rsidRPr="00350B5E" w:rsidRDefault="00EC2C48" w:rsidP="00EC2C48">
      <w:pPr>
        <w:numPr>
          <w:ilvl w:val="2"/>
          <w:numId w:val="4"/>
        </w:numPr>
      </w:pPr>
      <w:r w:rsidRPr="00350B5E">
        <w:t>Multiple feedback entries can be given by an employee.</w:t>
      </w:r>
    </w:p>
    <w:p w14:paraId="6753573A"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r w:rsidRPr="00350B5E">
        <w:rPr>
          <w:b/>
          <w:bCs/>
        </w:rPr>
        <w:t>Feedback</w:t>
      </w:r>
      <w:r w:rsidRPr="00350B5E">
        <w:t xml:space="preserve"> table.</w:t>
      </w:r>
    </w:p>
    <w:p w14:paraId="03462D42"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Course</w:t>
      </w:r>
      <w:r w:rsidRPr="00350B5E">
        <w:t>:</w:t>
      </w:r>
    </w:p>
    <w:p w14:paraId="3642E0A5" w14:textId="77777777" w:rsidR="00EC2C48" w:rsidRPr="00350B5E" w:rsidRDefault="00EC2C48" w:rsidP="00EC2C48">
      <w:pPr>
        <w:numPr>
          <w:ilvl w:val="2"/>
          <w:numId w:val="4"/>
        </w:numPr>
      </w:pPr>
      <w:r w:rsidRPr="00350B5E">
        <w:t>Feedback is linked to the course.</w:t>
      </w:r>
    </w:p>
    <w:p w14:paraId="3EB0DF1A"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r w:rsidRPr="00350B5E">
        <w:rPr>
          <w:b/>
          <w:bCs/>
        </w:rPr>
        <w:t>Feedback</w:t>
      </w:r>
      <w:r w:rsidRPr="00350B5E">
        <w:t xml:space="preserve"> table.</w:t>
      </w:r>
    </w:p>
    <w:p w14:paraId="226BCC07" w14:textId="77777777" w:rsidR="00EC2C48" w:rsidRPr="00350B5E" w:rsidRDefault="00EC2C48" w:rsidP="00EC2C48">
      <w:pPr>
        <w:numPr>
          <w:ilvl w:val="0"/>
          <w:numId w:val="4"/>
        </w:numPr>
      </w:pPr>
      <w:r w:rsidRPr="00350B5E">
        <w:rPr>
          <w:b/>
          <w:bCs/>
        </w:rPr>
        <w:t>Grade</w:t>
      </w:r>
    </w:p>
    <w:p w14:paraId="1C7EEB62"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Employee</w:t>
      </w:r>
      <w:r w:rsidRPr="00350B5E">
        <w:t>:</w:t>
      </w:r>
    </w:p>
    <w:p w14:paraId="4C18C2FA" w14:textId="77777777" w:rsidR="00EC2C48" w:rsidRPr="00350B5E" w:rsidRDefault="00EC2C48" w:rsidP="00EC2C48">
      <w:pPr>
        <w:numPr>
          <w:ilvl w:val="2"/>
          <w:numId w:val="4"/>
        </w:numPr>
      </w:pPr>
      <w:r w:rsidRPr="00350B5E">
        <w:t>An employee can have multiple grades, one for each quiz or assessment.</w:t>
      </w:r>
    </w:p>
    <w:p w14:paraId="6CFCC962"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r w:rsidRPr="00350B5E">
        <w:rPr>
          <w:b/>
          <w:bCs/>
        </w:rPr>
        <w:t>Grade</w:t>
      </w:r>
      <w:r w:rsidRPr="00350B5E">
        <w:t xml:space="preserve"> table.</w:t>
      </w:r>
    </w:p>
    <w:p w14:paraId="38C6A944"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Quiz</w:t>
      </w:r>
      <w:r w:rsidRPr="00350B5E">
        <w:t>:</w:t>
      </w:r>
    </w:p>
    <w:p w14:paraId="38586880" w14:textId="77777777" w:rsidR="00EC2C48" w:rsidRPr="00350B5E" w:rsidRDefault="00EC2C48" w:rsidP="00EC2C48">
      <w:pPr>
        <w:numPr>
          <w:ilvl w:val="2"/>
          <w:numId w:val="4"/>
        </w:numPr>
      </w:pPr>
      <w:r w:rsidRPr="00350B5E">
        <w:t>Each quiz is associated with multiple grades.</w:t>
      </w:r>
    </w:p>
    <w:p w14:paraId="32ADC553" w14:textId="77777777" w:rsidR="00EC2C48" w:rsidRPr="00350B5E" w:rsidRDefault="00EC2C48" w:rsidP="00EC2C48">
      <w:pPr>
        <w:numPr>
          <w:ilvl w:val="2"/>
          <w:numId w:val="4"/>
        </w:numPr>
      </w:pPr>
      <w:r w:rsidRPr="00350B5E">
        <w:lastRenderedPageBreak/>
        <w:t xml:space="preserve">Relationship: </w:t>
      </w:r>
      <w:proofErr w:type="spellStart"/>
      <w:r w:rsidRPr="00350B5E">
        <w:t>QuizID</w:t>
      </w:r>
      <w:proofErr w:type="spellEnd"/>
      <w:r w:rsidRPr="00350B5E">
        <w:t xml:space="preserve"> in the </w:t>
      </w:r>
      <w:r w:rsidRPr="00350B5E">
        <w:rPr>
          <w:b/>
          <w:bCs/>
        </w:rPr>
        <w:t>Grade</w:t>
      </w:r>
      <w:r w:rsidRPr="00350B5E">
        <w:t xml:space="preserve"> table.</w:t>
      </w:r>
    </w:p>
    <w:p w14:paraId="4F77DE4A" w14:textId="77777777" w:rsidR="00EC2C48" w:rsidRPr="00350B5E" w:rsidRDefault="00EC2C48" w:rsidP="00EC2C48">
      <w:pPr>
        <w:numPr>
          <w:ilvl w:val="0"/>
          <w:numId w:val="4"/>
        </w:numPr>
      </w:pPr>
      <w:r w:rsidRPr="00350B5E">
        <w:rPr>
          <w:b/>
          <w:bCs/>
        </w:rPr>
        <w:t>Attendance</w:t>
      </w:r>
    </w:p>
    <w:p w14:paraId="44978E41"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Employee</w:t>
      </w:r>
      <w:r w:rsidRPr="00350B5E">
        <w:t>:</w:t>
      </w:r>
    </w:p>
    <w:p w14:paraId="0539377F" w14:textId="77777777" w:rsidR="00EC2C48" w:rsidRPr="00350B5E" w:rsidRDefault="00EC2C48" w:rsidP="00EC2C48">
      <w:pPr>
        <w:numPr>
          <w:ilvl w:val="2"/>
          <w:numId w:val="4"/>
        </w:numPr>
      </w:pPr>
      <w:r w:rsidRPr="00350B5E">
        <w:t>An employee can have multiple attendance records.</w:t>
      </w:r>
    </w:p>
    <w:p w14:paraId="7F12BB7B" w14:textId="77777777" w:rsidR="00EC2C48" w:rsidRPr="00350B5E" w:rsidRDefault="00EC2C48" w:rsidP="00EC2C48">
      <w:pPr>
        <w:numPr>
          <w:ilvl w:val="2"/>
          <w:numId w:val="4"/>
        </w:numPr>
      </w:pPr>
      <w:r w:rsidRPr="00350B5E">
        <w:t xml:space="preserve">Relationship: </w:t>
      </w:r>
      <w:proofErr w:type="spellStart"/>
      <w:r w:rsidRPr="00350B5E">
        <w:t>EmployeeID</w:t>
      </w:r>
      <w:proofErr w:type="spellEnd"/>
      <w:r w:rsidRPr="00350B5E">
        <w:t xml:space="preserve"> in the </w:t>
      </w:r>
      <w:r w:rsidRPr="00350B5E">
        <w:rPr>
          <w:b/>
          <w:bCs/>
        </w:rPr>
        <w:t>Attendance</w:t>
      </w:r>
      <w:r w:rsidRPr="00350B5E">
        <w:t xml:space="preserve"> table.</w:t>
      </w:r>
    </w:p>
    <w:p w14:paraId="0CAF4E4E"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Course</w:t>
      </w:r>
      <w:r w:rsidRPr="00350B5E">
        <w:t>:</w:t>
      </w:r>
    </w:p>
    <w:p w14:paraId="3C5BBA1D" w14:textId="77777777" w:rsidR="00EC2C48" w:rsidRPr="00350B5E" w:rsidRDefault="00EC2C48" w:rsidP="00EC2C48">
      <w:pPr>
        <w:numPr>
          <w:ilvl w:val="2"/>
          <w:numId w:val="4"/>
        </w:numPr>
      </w:pPr>
      <w:r w:rsidRPr="00350B5E">
        <w:t>Attendance is linked to the course.</w:t>
      </w:r>
    </w:p>
    <w:p w14:paraId="25FFB1B8" w14:textId="77777777" w:rsidR="00EC2C48" w:rsidRPr="00350B5E" w:rsidRDefault="00EC2C48" w:rsidP="00EC2C48">
      <w:pPr>
        <w:numPr>
          <w:ilvl w:val="2"/>
          <w:numId w:val="4"/>
        </w:numPr>
      </w:pPr>
      <w:r w:rsidRPr="00350B5E">
        <w:t xml:space="preserve">Relationship: </w:t>
      </w:r>
      <w:proofErr w:type="spellStart"/>
      <w:r w:rsidRPr="00350B5E">
        <w:t>CourseID</w:t>
      </w:r>
      <w:proofErr w:type="spellEnd"/>
      <w:r w:rsidRPr="00350B5E">
        <w:t xml:space="preserve"> in the </w:t>
      </w:r>
      <w:r w:rsidRPr="00350B5E">
        <w:rPr>
          <w:b/>
          <w:bCs/>
        </w:rPr>
        <w:t>Attendance</w:t>
      </w:r>
      <w:r w:rsidRPr="00350B5E">
        <w:t xml:space="preserve"> table.</w:t>
      </w:r>
    </w:p>
    <w:p w14:paraId="5D51A8BF" w14:textId="77777777" w:rsidR="00EC2C48" w:rsidRPr="00350B5E" w:rsidRDefault="00EC2C48" w:rsidP="00EC2C48">
      <w:pPr>
        <w:numPr>
          <w:ilvl w:val="0"/>
          <w:numId w:val="4"/>
        </w:numPr>
      </w:pPr>
      <w:r w:rsidRPr="00350B5E">
        <w:rPr>
          <w:b/>
          <w:bCs/>
        </w:rPr>
        <w:t>Assessment</w:t>
      </w:r>
    </w:p>
    <w:p w14:paraId="20C39D7A"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Module</w:t>
      </w:r>
      <w:r w:rsidRPr="00350B5E">
        <w:t>:</w:t>
      </w:r>
    </w:p>
    <w:p w14:paraId="0B7D0EFD" w14:textId="77777777" w:rsidR="00EC2C48" w:rsidRPr="00350B5E" w:rsidRDefault="00EC2C48" w:rsidP="00EC2C48">
      <w:pPr>
        <w:numPr>
          <w:ilvl w:val="2"/>
          <w:numId w:val="4"/>
        </w:numPr>
      </w:pPr>
      <w:r w:rsidRPr="00350B5E">
        <w:t>A module can have multiple assessments.</w:t>
      </w:r>
    </w:p>
    <w:p w14:paraId="57B4C631" w14:textId="77777777" w:rsidR="00EC2C48" w:rsidRPr="00350B5E" w:rsidRDefault="00EC2C48" w:rsidP="00EC2C48">
      <w:pPr>
        <w:numPr>
          <w:ilvl w:val="2"/>
          <w:numId w:val="4"/>
        </w:numPr>
      </w:pPr>
      <w:r w:rsidRPr="00350B5E">
        <w:t xml:space="preserve">Relationship: </w:t>
      </w:r>
      <w:proofErr w:type="spellStart"/>
      <w:r w:rsidRPr="00350B5E">
        <w:t>ModuleID</w:t>
      </w:r>
      <w:proofErr w:type="spellEnd"/>
      <w:r w:rsidRPr="00350B5E">
        <w:t xml:space="preserve"> in the </w:t>
      </w:r>
      <w:r w:rsidRPr="00350B5E">
        <w:rPr>
          <w:b/>
          <w:bCs/>
        </w:rPr>
        <w:t>Assessment</w:t>
      </w:r>
      <w:r w:rsidRPr="00350B5E">
        <w:t xml:space="preserve"> table.</w:t>
      </w:r>
    </w:p>
    <w:p w14:paraId="4D242E2D"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Trainer</w:t>
      </w:r>
      <w:r w:rsidRPr="00350B5E">
        <w:t>:</w:t>
      </w:r>
    </w:p>
    <w:p w14:paraId="000C4F2A" w14:textId="77777777" w:rsidR="00EC2C48" w:rsidRPr="00350B5E" w:rsidRDefault="00EC2C48" w:rsidP="00EC2C48">
      <w:pPr>
        <w:numPr>
          <w:ilvl w:val="2"/>
          <w:numId w:val="4"/>
        </w:numPr>
      </w:pPr>
      <w:r w:rsidRPr="00350B5E">
        <w:t>An assessment is evaluated by a specific trainer.</w:t>
      </w:r>
    </w:p>
    <w:p w14:paraId="7345B76D" w14:textId="77777777" w:rsidR="00EC2C48" w:rsidRPr="00350B5E" w:rsidRDefault="00EC2C48" w:rsidP="00EC2C48">
      <w:pPr>
        <w:numPr>
          <w:ilvl w:val="2"/>
          <w:numId w:val="4"/>
        </w:numPr>
      </w:pPr>
      <w:r w:rsidRPr="00350B5E">
        <w:t xml:space="preserve">Relationship: </w:t>
      </w:r>
      <w:proofErr w:type="spellStart"/>
      <w:r w:rsidRPr="00350B5E">
        <w:t>TrainerID</w:t>
      </w:r>
      <w:proofErr w:type="spellEnd"/>
      <w:r w:rsidRPr="00350B5E">
        <w:t xml:space="preserve"> in the </w:t>
      </w:r>
      <w:r w:rsidRPr="00350B5E">
        <w:rPr>
          <w:b/>
          <w:bCs/>
        </w:rPr>
        <w:t>Assessment</w:t>
      </w:r>
      <w:r w:rsidRPr="00350B5E">
        <w:t xml:space="preserve"> table.</w:t>
      </w:r>
    </w:p>
    <w:p w14:paraId="549AC124" w14:textId="77777777" w:rsidR="00EC2C48" w:rsidRPr="00350B5E" w:rsidRDefault="00EC2C48" w:rsidP="00EC2C48">
      <w:pPr>
        <w:numPr>
          <w:ilvl w:val="0"/>
          <w:numId w:val="4"/>
        </w:numPr>
      </w:pPr>
      <w:r w:rsidRPr="00350B5E">
        <w:rPr>
          <w:b/>
          <w:bCs/>
        </w:rPr>
        <w:t>Notification</w:t>
      </w:r>
    </w:p>
    <w:p w14:paraId="4FF062F6" w14:textId="77777777" w:rsidR="00EC2C48" w:rsidRPr="00350B5E" w:rsidRDefault="00EC2C48" w:rsidP="00EC2C48">
      <w:pPr>
        <w:numPr>
          <w:ilvl w:val="1"/>
          <w:numId w:val="4"/>
        </w:numPr>
      </w:pPr>
      <w:r w:rsidRPr="00350B5E">
        <w:rPr>
          <w:b/>
          <w:bCs/>
        </w:rPr>
        <w:t>One-to-Many</w:t>
      </w:r>
      <w:r w:rsidRPr="00350B5E">
        <w:t xml:space="preserve"> with both </w:t>
      </w:r>
      <w:r w:rsidRPr="00350B5E">
        <w:rPr>
          <w:b/>
          <w:bCs/>
        </w:rPr>
        <w:t>Employee</w:t>
      </w:r>
      <w:r w:rsidRPr="00350B5E">
        <w:t xml:space="preserve"> and </w:t>
      </w:r>
      <w:r w:rsidRPr="00350B5E">
        <w:rPr>
          <w:b/>
          <w:bCs/>
        </w:rPr>
        <w:t>Trainer</w:t>
      </w:r>
      <w:r w:rsidRPr="00350B5E">
        <w:t>:</w:t>
      </w:r>
    </w:p>
    <w:p w14:paraId="54114BE3" w14:textId="77777777" w:rsidR="00EC2C48" w:rsidRPr="00350B5E" w:rsidRDefault="00EC2C48" w:rsidP="00EC2C48">
      <w:pPr>
        <w:numPr>
          <w:ilvl w:val="2"/>
          <w:numId w:val="4"/>
        </w:numPr>
      </w:pPr>
      <w:r w:rsidRPr="00350B5E">
        <w:t>A notification can be sent to multiple employees or trainers.</w:t>
      </w:r>
    </w:p>
    <w:p w14:paraId="3699191C" w14:textId="77777777" w:rsidR="00EC2C48" w:rsidRPr="00350B5E" w:rsidRDefault="00EC2C48" w:rsidP="00EC2C48">
      <w:pPr>
        <w:numPr>
          <w:ilvl w:val="2"/>
          <w:numId w:val="4"/>
        </w:numPr>
      </w:pPr>
      <w:r w:rsidRPr="00350B5E">
        <w:t xml:space="preserve">Relationship: </w:t>
      </w:r>
      <w:proofErr w:type="spellStart"/>
      <w:r w:rsidRPr="00350B5E">
        <w:t>RecipientID</w:t>
      </w:r>
      <w:proofErr w:type="spellEnd"/>
      <w:r w:rsidRPr="00350B5E">
        <w:t xml:space="preserve"> can reference either </w:t>
      </w:r>
      <w:r w:rsidRPr="00350B5E">
        <w:rPr>
          <w:b/>
          <w:bCs/>
        </w:rPr>
        <w:t>Employee</w:t>
      </w:r>
      <w:r w:rsidRPr="00350B5E">
        <w:t xml:space="preserve"> or </w:t>
      </w:r>
      <w:r w:rsidRPr="00350B5E">
        <w:rPr>
          <w:b/>
          <w:bCs/>
        </w:rPr>
        <w:t>Trainer</w:t>
      </w:r>
      <w:r w:rsidRPr="00350B5E">
        <w:t>.</w:t>
      </w:r>
    </w:p>
    <w:p w14:paraId="2A651240" w14:textId="77777777" w:rsidR="00EC2C48" w:rsidRPr="00350B5E" w:rsidRDefault="00EC2C48" w:rsidP="00EC2C48">
      <w:pPr>
        <w:numPr>
          <w:ilvl w:val="0"/>
          <w:numId w:val="4"/>
        </w:numPr>
      </w:pPr>
      <w:r w:rsidRPr="00350B5E">
        <w:rPr>
          <w:b/>
          <w:bCs/>
        </w:rPr>
        <w:t>Report</w:t>
      </w:r>
    </w:p>
    <w:p w14:paraId="0279FB3E" w14:textId="77777777" w:rsidR="00EC2C48" w:rsidRPr="00350B5E" w:rsidRDefault="00EC2C48" w:rsidP="00EC2C48">
      <w:pPr>
        <w:numPr>
          <w:ilvl w:val="1"/>
          <w:numId w:val="4"/>
        </w:numPr>
      </w:pPr>
      <w:r w:rsidRPr="00350B5E">
        <w:rPr>
          <w:b/>
          <w:bCs/>
        </w:rPr>
        <w:t>Many-to-One</w:t>
      </w:r>
      <w:r w:rsidRPr="00350B5E">
        <w:t xml:space="preserve"> with </w:t>
      </w:r>
      <w:r w:rsidRPr="00350B5E">
        <w:rPr>
          <w:b/>
          <w:bCs/>
        </w:rPr>
        <w:t>Trainer</w:t>
      </w:r>
      <w:r w:rsidRPr="00350B5E">
        <w:t xml:space="preserve"> (or Admin):</w:t>
      </w:r>
    </w:p>
    <w:p w14:paraId="1CA832C5" w14:textId="77777777" w:rsidR="00EC2C48" w:rsidRPr="00350B5E" w:rsidRDefault="00EC2C48" w:rsidP="00EC2C48">
      <w:pPr>
        <w:numPr>
          <w:ilvl w:val="2"/>
          <w:numId w:val="4"/>
        </w:numPr>
      </w:pPr>
      <w:r w:rsidRPr="00350B5E">
        <w:t>A report is generated by either a trainer or admin.</w:t>
      </w:r>
    </w:p>
    <w:p w14:paraId="7BB080B6" w14:textId="77777777" w:rsidR="00EC2C48" w:rsidRPr="00350B5E" w:rsidRDefault="00EC2C48" w:rsidP="00EC2C48">
      <w:pPr>
        <w:numPr>
          <w:ilvl w:val="2"/>
          <w:numId w:val="4"/>
        </w:numPr>
      </w:pPr>
      <w:r w:rsidRPr="00350B5E">
        <w:t xml:space="preserve">Relationship: </w:t>
      </w:r>
      <w:proofErr w:type="spellStart"/>
      <w:r w:rsidRPr="00350B5E">
        <w:t>GeneratedBy</w:t>
      </w:r>
      <w:proofErr w:type="spellEnd"/>
      <w:r w:rsidRPr="00350B5E">
        <w:t xml:space="preserve"> (Trainer/Admin) in the </w:t>
      </w:r>
      <w:r w:rsidRPr="00350B5E">
        <w:rPr>
          <w:b/>
          <w:bCs/>
        </w:rPr>
        <w:t>Report</w:t>
      </w:r>
      <w:r w:rsidRPr="00350B5E">
        <w:t xml:space="preserve"> table.</w:t>
      </w:r>
    </w:p>
    <w:p w14:paraId="3D46D275" w14:textId="77777777" w:rsidR="00EC2C48" w:rsidRDefault="00EC2C48" w:rsidP="00EC2C48"/>
    <w:p w14:paraId="65B068FB" w14:textId="23322615" w:rsidR="00484B88" w:rsidRDefault="00484B88" w:rsidP="00EC2C48"/>
    <w:sectPr w:rsidR="00484B88" w:rsidSect="00350B5E">
      <w:pgSz w:w="11906" w:h="16838"/>
      <w:pgMar w:top="567" w:right="707"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02877"/>
    <w:multiLevelType w:val="multilevel"/>
    <w:tmpl w:val="27FA1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17EEF"/>
    <w:multiLevelType w:val="multilevel"/>
    <w:tmpl w:val="BA7CC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2356A"/>
    <w:multiLevelType w:val="multilevel"/>
    <w:tmpl w:val="B3E84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02164"/>
    <w:multiLevelType w:val="multilevel"/>
    <w:tmpl w:val="5C6E7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51EA3"/>
    <w:multiLevelType w:val="multilevel"/>
    <w:tmpl w:val="1936B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E37A6"/>
    <w:multiLevelType w:val="multilevel"/>
    <w:tmpl w:val="2404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50AB1"/>
    <w:multiLevelType w:val="multilevel"/>
    <w:tmpl w:val="B4F2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C42D2"/>
    <w:multiLevelType w:val="multilevel"/>
    <w:tmpl w:val="8B3E6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35FF9"/>
    <w:multiLevelType w:val="multilevel"/>
    <w:tmpl w:val="4F4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74315"/>
    <w:multiLevelType w:val="multilevel"/>
    <w:tmpl w:val="96FA6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56E4F"/>
    <w:multiLevelType w:val="multilevel"/>
    <w:tmpl w:val="52FC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673B0"/>
    <w:multiLevelType w:val="multilevel"/>
    <w:tmpl w:val="0C6A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9341E"/>
    <w:multiLevelType w:val="multilevel"/>
    <w:tmpl w:val="343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A591B"/>
    <w:multiLevelType w:val="multilevel"/>
    <w:tmpl w:val="6178B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F6EE9"/>
    <w:multiLevelType w:val="multilevel"/>
    <w:tmpl w:val="659EE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A6924"/>
    <w:multiLevelType w:val="multilevel"/>
    <w:tmpl w:val="D5083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0179C1"/>
    <w:multiLevelType w:val="multilevel"/>
    <w:tmpl w:val="51E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15FD2"/>
    <w:multiLevelType w:val="multilevel"/>
    <w:tmpl w:val="80BE9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FA2729"/>
    <w:multiLevelType w:val="multilevel"/>
    <w:tmpl w:val="1F40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063FFD"/>
    <w:multiLevelType w:val="multilevel"/>
    <w:tmpl w:val="0FC67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E1F4F"/>
    <w:multiLevelType w:val="multilevel"/>
    <w:tmpl w:val="B2202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44627">
    <w:abstractNumId w:val="18"/>
  </w:num>
  <w:num w:numId="2" w16cid:durableId="953487262">
    <w:abstractNumId w:val="20"/>
  </w:num>
  <w:num w:numId="3" w16cid:durableId="336615284">
    <w:abstractNumId w:val="12"/>
  </w:num>
  <w:num w:numId="4" w16cid:durableId="1687095375">
    <w:abstractNumId w:val="1"/>
  </w:num>
  <w:num w:numId="5" w16cid:durableId="1558779242">
    <w:abstractNumId w:val="10"/>
  </w:num>
  <w:num w:numId="6" w16cid:durableId="363672277">
    <w:abstractNumId w:val="5"/>
  </w:num>
  <w:num w:numId="7" w16cid:durableId="595745546">
    <w:abstractNumId w:val="9"/>
  </w:num>
  <w:num w:numId="8" w16cid:durableId="1076510419">
    <w:abstractNumId w:val="11"/>
  </w:num>
  <w:num w:numId="9" w16cid:durableId="342634070">
    <w:abstractNumId w:val="19"/>
  </w:num>
  <w:num w:numId="10" w16cid:durableId="1220020639">
    <w:abstractNumId w:val="13"/>
  </w:num>
  <w:num w:numId="11" w16cid:durableId="1341547992">
    <w:abstractNumId w:val="6"/>
  </w:num>
  <w:num w:numId="12" w16cid:durableId="1675693499">
    <w:abstractNumId w:val="8"/>
  </w:num>
  <w:num w:numId="13" w16cid:durableId="1436245652">
    <w:abstractNumId w:val="14"/>
  </w:num>
  <w:num w:numId="14" w16cid:durableId="1960528672">
    <w:abstractNumId w:val="4"/>
  </w:num>
  <w:num w:numId="15" w16cid:durableId="51123829">
    <w:abstractNumId w:val="15"/>
  </w:num>
  <w:num w:numId="16" w16cid:durableId="44793391">
    <w:abstractNumId w:val="7"/>
  </w:num>
  <w:num w:numId="17" w16cid:durableId="1344743212">
    <w:abstractNumId w:val="2"/>
  </w:num>
  <w:num w:numId="18" w16cid:durableId="543954240">
    <w:abstractNumId w:val="0"/>
  </w:num>
  <w:num w:numId="19" w16cid:durableId="1037853626">
    <w:abstractNumId w:val="17"/>
  </w:num>
  <w:num w:numId="20" w16cid:durableId="1127772039">
    <w:abstractNumId w:val="3"/>
  </w:num>
  <w:num w:numId="21" w16cid:durableId="9556726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5E"/>
    <w:rsid w:val="00072402"/>
    <w:rsid w:val="00234C1E"/>
    <w:rsid w:val="00350B5E"/>
    <w:rsid w:val="004717E2"/>
    <w:rsid w:val="00484B88"/>
    <w:rsid w:val="00587D03"/>
    <w:rsid w:val="005F10DD"/>
    <w:rsid w:val="00707189"/>
    <w:rsid w:val="009360E9"/>
    <w:rsid w:val="00AA59BD"/>
    <w:rsid w:val="00BF291B"/>
    <w:rsid w:val="00C308F3"/>
    <w:rsid w:val="00D1464B"/>
    <w:rsid w:val="00D33C03"/>
    <w:rsid w:val="00EC2C48"/>
    <w:rsid w:val="00FB0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A8F5"/>
  <w15:chartTrackingRefBased/>
  <w15:docId w15:val="{06F045CF-5E3B-483C-AE2C-47D75D2C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350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8683">
      <w:bodyDiv w:val="1"/>
      <w:marLeft w:val="0"/>
      <w:marRight w:val="0"/>
      <w:marTop w:val="0"/>
      <w:marBottom w:val="0"/>
      <w:divBdr>
        <w:top w:val="none" w:sz="0" w:space="0" w:color="auto"/>
        <w:left w:val="none" w:sz="0" w:space="0" w:color="auto"/>
        <w:bottom w:val="none" w:sz="0" w:space="0" w:color="auto"/>
        <w:right w:val="none" w:sz="0" w:space="0" w:color="auto"/>
      </w:divBdr>
    </w:div>
    <w:div w:id="56327179">
      <w:bodyDiv w:val="1"/>
      <w:marLeft w:val="0"/>
      <w:marRight w:val="0"/>
      <w:marTop w:val="0"/>
      <w:marBottom w:val="0"/>
      <w:divBdr>
        <w:top w:val="none" w:sz="0" w:space="0" w:color="auto"/>
        <w:left w:val="none" w:sz="0" w:space="0" w:color="auto"/>
        <w:bottom w:val="none" w:sz="0" w:space="0" w:color="auto"/>
        <w:right w:val="none" w:sz="0" w:space="0" w:color="auto"/>
      </w:divBdr>
    </w:div>
    <w:div w:id="549415368">
      <w:bodyDiv w:val="1"/>
      <w:marLeft w:val="0"/>
      <w:marRight w:val="0"/>
      <w:marTop w:val="0"/>
      <w:marBottom w:val="0"/>
      <w:divBdr>
        <w:top w:val="none" w:sz="0" w:space="0" w:color="auto"/>
        <w:left w:val="none" w:sz="0" w:space="0" w:color="auto"/>
        <w:bottom w:val="none" w:sz="0" w:space="0" w:color="auto"/>
        <w:right w:val="none" w:sz="0" w:space="0" w:color="auto"/>
      </w:divBdr>
    </w:div>
    <w:div w:id="863250226">
      <w:bodyDiv w:val="1"/>
      <w:marLeft w:val="0"/>
      <w:marRight w:val="0"/>
      <w:marTop w:val="0"/>
      <w:marBottom w:val="0"/>
      <w:divBdr>
        <w:top w:val="none" w:sz="0" w:space="0" w:color="auto"/>
        <w:left w:val="none" w:sz="0" w:space="0" w:color="auto"/>
        <w:bottom w:val="none" w:sz="0" w:space="0" w:color="auto"/>
        <w:right w:val="none" w:sz="0" w:space="0" w:color="auto"/>
      </w:divBdr>
    </w:div>
    <w:div w:id="1273517351">
      <w:bodyDiv w:val="1"/>
      <w:marLeft w:val="0"/>
      <w:marRight w:val="0"/>
      <w:marTop w:val="0"/>
      <w:marBottom w:val="0"/>
      <w:divBdr>
        <w:top w:val="none" w:sz="0" w:space="0" w:color="auto"/>
        <w:left w:val="none" w:sz="0" w:space="0" w:color="auto"/>
        <w:bottom w:val="none" w:sz="0" w:space="0" w:color="auto"/>
        <w:right w:val="none" w:sz="0" w:space="0" w:color="auto"/>
      </w:divBdr>
    </w:div>
    <w:div w:id="1413742745">
      <w:bodyDiv w:val="1"/>
      <w:marLeft w:val="0"/>
      <w:marRight w:val="0"/>
      <w:marTop w:val="0"/>
      <w:marBottom w:val="0"/>
      <w:divBdr>
        <w:top w:val="none" w:sz="0" w:space="0" w:color="auto"/>
        <w:left w:val="none" w:sz="0" w:space="0" w:color="auto"/>
        <w:bottom w:val="none" w:sz="0" w:space="0" w:color="auto"/>
        <w:right w:val="none" w:sz="0" w:space="0" w:color="auto"/>
      </w:divBdr>
    </w:div>
    <w:div w:id="1506282599">
      <w:bodyDiv w:val="1"/>
      <w:marLeft w:val="0"/>
      <w:marRight w:val="0"/>
      <w:marTop w:val="0"/>
      <w:marBottom w:val="0"/>
      <w:divBdr>
        <w:top w:val="none" w:sz="0" w:space="0" w:color="auto"/>
        <w:left w:val="none" w:sz="0" w:space="0" w:color="auto"/>
        <w:bottom w:val="none" w:sz="0" w:space="0" w:color="auto"/>
        <w:right w:val="none" w:sz="0" w:space="0" w:color="auto"/>
      </w:divBdr>
    </w:div>
    <w:div w:id="1722971875">
      <w:bodyDiv w:val="1"/>
      <w:marLeft w:val="0"/>
      <w:marRight w:val="0"/>
      <w:marTop w:val="0"/>
      <w:marBottom w:val="0"/>
      <w:divBdr>
        <w:top w:val="none" w:sz="0" w:space="0" w:color="auto"/>
        <w:left w:val="none" w:sz="0" w:space="0" w:color="auto"/>
        <w:bottom w:val="none" w:sz="0" w:space="0" w:color="auto"/>
        <w:right w:val="none" w:sz="0" w:space="0" w:color="auto"/>
      </w:divBdr>
    </w:div>
    <w:div w:id="1756054802">
      <w:bodyDiv w:val="1"/>
      <w:marLeft w:val="0"/>
      <w:marRight w:val="0"/>
      <w:marTop w:val="0"/>
      <w:marBottom w:val="0"/>
      <w:divBdr>
        <w:top w:val="none" w:sz="0" w:space="0" w:color="auto"/>
        <w:left w:val="none" w:sz="0" w:space="0" w:color="auto"/>
        <w:bottom w:val="none" w:sz="0" w:space="0" w:color="auto"/>
        <w:right w:val="none" w:sz="0" w:space="0" w:color="auto"/>
      </w:divBdr>
    </w:div>
    <w:div w:id="178168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13</TotalTime>
  <Pages>20</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4</cp:revision>
  <dcterms:created xsi:type="dcterms:W3CDTF">2024-10-08T17:23:00Z</dcterms:created>
  <dcterms:modified xsi:type="dcterms:W3CDTF">2024-10-23T07:35:00Z</dcterms:modified>
</cp:coreProperties>
</file>