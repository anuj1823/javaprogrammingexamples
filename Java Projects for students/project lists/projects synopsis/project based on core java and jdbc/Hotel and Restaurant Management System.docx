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4E646" w14:textId="77777777" w:rsidR="004E16ED" w:rsidRPr="004E16ED" w:rsidRDefault="00E157AD" w:rsidP="00E157AD">
      <w:pPr>
        <w:rPr>
          <w:b/>
          <w:bCs/>
          <w:color w:val="FF0000"/>
          <w:sz w:val="52"/>
          <w:szCs w:val="52"/>
        </w:rPr>
      </w:pPr>
      <w:r w:rsidRPr="004E16ED">
        <w:rPr>
          <w:b/>
          <w:bCs/>
          <w:color w:val="FF0000"/>
          <w:sz w:val="52"/>
          <w:szCs w:val="52"/>
        </w:rPr>
        <w:t>Hotel and Restaurant Management System:</w:t>
      </w:r>
    </w:p>
    <w:p w14:paraId="15FDA45D" w14:textId="67F62FCE" w:rsidR="00E157AD" w:rsidRPr="00E157AD" w:rsidRDefault="00E157AD" w:rsidP="00E157AD">
      <w:pPr>
        <w:rPr>
          <w:b/>
          <w:bCs/>
        </w:rPr>
      </w:pPr>
      <w:r w:rsidRPr="00E157AD">
        <w:rPr>
          <w:b/>
          <w:bCs/>
        </w:rPr>
        <w:t xml:space="preserve"> Detailed Requirement Analysis</w:t>
      </w:r>
    </w:p>
    <w:p w14:paraId="3E973D41" w14:textId="77777777" w:rsidR="00E157AD" w:rsidRPr="00E157AD" w:rsidRDefault="00E157AD" w:rsidP="00E157AD">
      <w:pPr>
        <w:rPr>
          <w:b/>
          <w:bCs/>
        </w:rPr>
      </w:pPr>
      <w:r w:rsidRPr="00E157AD">
        <w:rPr>
          <w:b/>
          <w:bCs/>
        </w:rPr>
        <w:t>Overview:</w:t>
      </w:r>
    </w:p>
    <w:p w14:paraId="4B15CCAA" w14:textId="77777777" w:rsidR="00E157AD" w:rsidRPr="00E157AD" w:rsidRDefault="00E157AD" w:rsidP="00E157AD">
      <w:r w:rsidRPr="00E157AD">
        <w:t xml:space="preserve">The </w:t>
      </w:r>
      <w:r w:rsidRPr="00E157AD">
        <w:rPr>
          <w:b/>
          <w:bCs/>
        </w:rPr>
        <w:t>Hotel and Restaurant Management System</w:t>
      </w:r>
      <w:r w:rsidRPr="00E157AD">
        <w:t xml:space="preserve"> is designed to handle hotel reservations, dining services, inventory management, billing, customer feedback, and event organization. The system aims to streamline hotel operations while ensuring a smooth customer experience.</w:t>
      </w:r>
    </w:p>
    <w:p w14:paraId="1E597EBC" w14:textId="77777777" w:rsidR="00E157AD" w:rsidRPr="00E157AD" w:rsidRDefault="00000000" w:rsidP="00E157AD">
      <w:r>
        <w:pict w14:anchorId="01058A36">
          <v:rect id="_x0000_i1025" style="width:0;height:1.5pt" o:hralign="center" o:hrstd="t" o:hr="t" fillcolor="#a0a0a0" stroked="f"/>
        </w:pict>
      </w:r>
    </w:p>
    <w:p w14:paraId="6A5FB821" w14:textId="77777777" w:rsidR="00E157AD" w:rsidRPr="00E157AD" w:rsidRDefault="00E157AD" w:rsidP="00E157AD">
      <w:pPr>
        <w:rPr>
          <w:b/>
          <w:bCs/>
        </w:rPr>
      </w:pPr>
      <w:r w:rsidRPr="00E157AD">
        <w:rPr>
          <w:b/>
          <w:bCs/>
        </w:rPr>
        <w:t>Entities and Attributes:</w:t>
      </w:r>
    </w:p>
    <w:p w14:paraId="7527AEEA" w14:textId="77777777" w:rsidR="00E157AD" w:rsidRPr="00E157AD" w:rsidRDefault="00E157AD" w:rsidP="00E157AD">
      <w:pPr>
        <w:rPr>
          <w:b/>
          <w:bCs/>
        </w:rPr>
      </w:pPr>
      <w:r w:rsidRPr="00E157AD">
        <w:rPr>
          <w:b/>
          <w:bCs/>
        </w:rPr>
        <w:t>1. Customer:</w:t>
      </w:r>
    </w:p>
    <w:p w14:paraId="0E6E3A8D" w14:textId="77777777" w:rsidR="00E157AD" w:rsidRPr="00E157AD" w:rsidRDefault="00E157AD" w:rsidP="00E157AD">
      <w:pPr>
        <w:numPr>
          <w:ilvl w:val="0"/>
          <w:numId w:val="1"/>
        </w:numPr>
      </w:pPr>
      <w:r w:rsidRPr="00E157AD">
        <w:rPr>
          <w:b/>
          <w:bCs/>
        </w:rPr>
        <w:t>Attributes</w:t>
      </w:r>
      <w:r w:rsidRPr="00E157AD">
        <w:t xml:space="preserve">: </w:t>
      </w:r>
      <w:proofErr w:type="spellStart"/>
      <w:r w:rsidRPr="00E157AD">
        <w:t>customer_id</w:t>
      </w:r>
      <w:proofErr w:type="spellEnd"/>
      <w:r w:rsidRPr="00E157AD">
        <w:t xml:space="preserve">, name, </w:t>
      </w:r>
      <w:proofErr w:type="spellStart"/>
      <w:r w:rsidRPr="00E157AD">
        <w:t>contact_details</w:t>
      </w:r>
      <w:proofErr w:type="spellEnd"/>
      <w:r w:rsidRPr="00E157AD">
        <w:t xml:space="preserve">, email, </w:t>
      </w:r>
      <w:proofErr w:type="spellStart"/>
      <w:r w:rsidRPr="00E157AD">
        <w:t>loyalty_status</w:t>
      </w:r>
      <w:proofErr w:type="spellEnd"/>
      <w:r w:rsidRPr="00E157AD">
        <w:t>, address</w:t>
      </w:r>
    </w:p>
    <w:p w14:paraId="35C8EA4C" w14:textId="77777777" w:rsidR="00E157AD" w:rsidRPr="00E157AD" w:rsidRDefault="00E157AD" w:rsidP="00E157AD">
      <w:pPr>
        <w:numPr>
          <w:ilvl w:val="0"/>
          <w:numId w:val="1"/>
        </w:numPr>
      </w:pPr>
      <w:r w:rsidRPr="00E157AD">
        <w:rPr>
          <w:b/>
          <w:bCs/>
        </w:rPr>
        <w:t>Description</w:t>
      </w:r>
      <w:r w:rsidRPr="00E157AD">
        <w:t>: Manages information about customers who stay at the hotel or dine at the restaurant.</w:t>
      </w:r>
    </w:p>
    <w:p w14:paraId="77D12C7D" w14:textId="77777777" w:rsidR="00E157AD" w:rsidRPr="00E157AD" w:rsidRDefault="00E157AD" w:rsidP="00E157AD">
      <w:pPr>
        <w:rPr>
          <w:b/>
          <w:bCs/>
        </w:rPr>
      </w:pPr>
      <w:r w:rsidRPr="00E157AD">
        <w:rPr>
          <w:b/>
          <w:bCs/>
        </w:rPr>
        <w:t>2. Room:</w:t>
      </w:r>
    </w:p>
    <w:p w14:paraId="2EA4B12C" w14:textId="77777777" w:rsidR="00E157AD" w:rsidRPr="00E157AD" w:rsidRDefault="00E157AD" w:rsidP="00E157AD">
      <w:pPr>
        <w:numPr>
          <w:ilvl w:val="0"/>
          <w:numId w:val="2"/>
        </w:numPr>
      </w:pPr>
      <w:r w:rsidRPr="00E157AD">
        <w:rPr>
          <w:b/>
          <w:bCs/>
        </w:rPr>
        <w:t>Attributes</w:t>
      </w:r>
      <w:r w:rsidRPr="00E157AD">
        <w:t xml:space="preserve">: </w:t>
      </w:r>
      <w:proofErr w:type="spellStart"/>
      <w:r w:rsidRPr="00E157AD">
        <w:t>room_id</w:t>
      </w:r>
      <w:proofErr w:type="spellEnd"/>
      <w:r w:rsidRPr="00E157AD">
        <w:t xml:space="preserve">, </w:t>
      </w:r>
      <w:proofErr w:type="spellStart"/>
      <w:r w:rsidRPr="00E157AD">
        <w:t>room_number</w:t>
      </w:r>
      <w:proofErr w:type="spellEnd"/>
      <w:r w:rsidRPr="00E157AD">
        <w:t xml:space="preserve">, type, </w:t>
      </w:r>
      <w:proofErr w:type="spellStart"/>
      <w:r w:rsidRPr="00E157AD">
        <w:t>price_per_night</w:t>
      </w:r>
      <w:proofErr w:type="spellEnd"/>
      <w:r w:rsidRPr="00E157AD">
        <w:t>, status, amenities</w:t>
      </w:r>
    </w:p>
    <w:p w14:paraId="7F2D9EE7" w14:textId="77777777" w:rsidR="00E157AD" w:rsidRPr="00E157AD" w:rsidRDefault="00E157AD" w:rsidP="00E157AD">
      <w:pPr>
        <w:numPr>
          <w:ilvl w:val="0"/>
          <w:numId w:val="2"/>
        </w:numPr>
      </w:pPr>
      <w:r w:rsidRPr="00E157AD">
        <w:rPr>
          <w:b/>
          <w:bCs/>
        </w:rPr>
        <w:t>Description</w:t>
      </w:r>
      <w:r w:rsidRPr="00E157AD">
        <w:t>: Tracks the details and status of hotel rooms (e.g., available, occupied, under maintenance).</w:t>
      </w:r>
    </w:p>
    <w:p w14:paraId="1435ED6C" w14:textId="77777777" w:rsidR="00E157AD" w:rsidRPr="00E157AD" w:rsidRDefault="00E157AD" w:rsidP="00E157AD">
      <w:pPr>
        <w:rPr>
          <w:b/>
          <w:bCs/>
        </w:rPr>
      </w:pPr>
      <w:r w:rsidRPr="00E157AD">
        <w:rPr>
          <w:b/>
          <w:bCs/>
        </w:rPr>
        <w:t>3. Reservation:</w:t>
      </w:r>
    </w:p>
    <w:p w14:paraId="73E1F21E" w14:textId="77777777" w:rsidR="00E157AD" w:rsidRPr="00E157AD" w:rsidRDefault="00E157AD" w:rsidP="00E157AD">
      <w:pPr>
        <w:numPr>
          <w:ilvl w:val="0"/>
          <w:numId w:val="3"/>
        </w:numPr>
      </w:pPr>
      <w:r w:rsidRPr="00E157AD">
        <w:rPr>
          <w:b/>
          <w:bCs/>
        </w:rPr>
        <w:t>Attributes</w:t>
      </w:r>
      <w:r w:rsidRPr="00E157AD">
        <w:t xml:space="preserve">: </w:t>
      </w:r>
      <w:proofErr w:type="spellStart"/>
      <w:r w:rsidRPr="00E157AD">
        <w:t>reservation_id</w:t>
      </w:r>
      <w:proofErr w:type="spellEnd"/>
      <w:r w:rsidRPr="00E157AD">
        <w:t xml:space="preserve">, </w:t>
      </w:r>
      <w:proofErr w:type="spellStart"/>
      <w:r w:rsidRPr="00E157AD">
        <w:t>customer_id</w:t>
      </w:r>
      <w:proofErr w:type="spellEnd"/>
      <w:r w:rsidRPr="00E157AD">
        <w:t xml:space="preserve"> (FK), </w:t>
      </w:r>
      <w:proofErr w:type="spellStart"/>
      <w:r w:rsidRPr="00E157AD">
        <w:t>room_id</w:t>
      </w:r>
      <w:proofErr w:type="spellEnd"/>
      <w:r w:rsidRPr="00E157AD">
        <w:t xml:space="preserve"> (FK), </w:t>
      </w:r>
      <w:proofErr w:type="spellStart"/>
      <w:r w:rsidRPr="00E157AD">
        <w:t>check_in_date</w:t>
      </w:r>
      <w:proofErr w:type="spellEnd"/>
      <w:r w:rsidRPr="00E157AD">
        <w:t xml:space="preserve">, </w:t>
      </w:r>
      <w:proofErr w:type="spellStart"/>
      <w:r w:rsidRPr="00E157AD">
        <w:t>check_out_date</w:t>
      </w:r>
      <w:proofErr w:type="spellEnd"/>
      <w:r w:rsidRPr="00E157AD">
        <w:t xml:space="preserve">, </w:t>
      </w:r>
      <w:proofErr w:type="spellStart"/>
      <w:r w:rsidRPr="00E157AD">
        <w:t>total_price</w:t>
      </w:r>
      <w:proofErr w:type="spellEnd"/>
      <w:r w:rsidRPr="00E157AD">
        <w:t>, status</w:t>
      </w:r>
    </w:p>
    <w:p w14:paraId="3E125758" w14:textId="77777777" w:rsidR="00E157AD" w:rsidRPr="00E157AD" w:rsidRDefault="00E157AD" w:rsidP="00E157AD">
      <w:pPr>
        <w:numPr>
          <w:ilvl w:val="0"/>
          <w:numId w:val="3"/>
        </w:numPr>
      </w:pPr>
      <w:r w:rsidRPr="00E157AD">
        <w:rPr>
          <w:b/>
          <w:bCs/>
        </w:rPr>
        <w:t>Description</w:t>
      </w:r>
      <w:r w:rsidRPr="00E157AD">
        <w:t>: Manages room reservations and associated details like duration, room type, and customer.</w:t>
      </w:r>
    </w:p>
    <w:p w14:paraId="60AD9AEA" w14:textId="77777777" w:rsidR="00E157AD" w:rsidRPr="00E157AD" w:rsidRDefault="00E157AD" w:rsidP="00E157AD">
      <w:pPr>
        <w:rPr>
          <w:b/>
          <w:bCs/>
        </w:rPr>
      </w:pPr>
      <w:r w:rsidRPr="00E157AD">
        <w:rPr>
          <w:b/>
          <w:bCs/>
        </w:rPr>
        <w:t>4. Staff:</w:t>
      </w:r>
    </w:p>
    <w:p w14:paraId="7F1CFBF0" w14:textId="77777777" w:rsidR="00E157AD" w:rsidRPr="00E157AD" w:rsidRDefault="00E157AD" w:rsidP="00E157AD">
      <w:pPr>
        <w:numPr>
          <w:ilvl w:val="0"/>
          <w:numId w:val="4"/>
        </w:numPr>
      </w:pPr>
      <w:r w:rsidRPr="00E157AD">
        <w:rPr>
          <w:b/>
          <w:bCs/>
        </w:rPr>
        <w:t>Attributes</w:t>
      </w:r>
      <w:r w:rsidRPr="00E157AD">
        <w:t xml:space="preserve">: </w:t>
      </w:r>
      <w:proofErr w:type="spellStart"/>
      <w:r w:rsidRPr="00E157AD">
        <w:t>staff_id</w:t>
      </w:r>
      <w:proofErr w:type="spellEnd"/>
      <w:r w:rsidRPr="00E157AD">
        <w:t xml:space="preserve">, name, role, </w:t>
      </w:r>
      <w:proofErr w:type="spellStart"/>
      <w:r w:rsidRPr="00E157AD">
        <w:t>contact_details</w:t>
      </w:r>
      <w:proofErr w:type="spellEnd"/>
      <w:r w:rsidRPr="00E157AD">
        <w:t xml:space="preserve">, </w:t>
      </w:r>
      <w:proofErr w:type="spellStart"/>
      <w:r w:rsidRPr="00E157AD">
        <w:t>hire_date</w:t>
      </w:r>
      <w:proofErr w:type="spellEnd"/>
      <w:r w:rsidRPr="00E157AD">
        <w:t>, salary</w:t>
      </w:r>
    </w:p>
    <w:p w14:paraId="15FA2CD6" w14:textId="77777777" w:rsidR="00E157AD" w:rsidRPr="00E157AD" w:rsidRDefault="00E157AD" w:rsidP="00E157AD">
      <w:pPr>
        <w:numPr>
          <w:ilvl w:val="0"/>
          <w:numId w:val="4"/>
        </w:numPr>
      </w:pPr>
      <w:r w:rsidRPr="00E157AD">
        <w:rPr>
          <w:b/>
          <w:bCs/>
        </w:rPr>
        <w:t>Description</w:t>
      </w:r>
      <w:r w:rsidRPr="00E157AD">
        <w:t>: Tracks the hotel staff members, their roles (e.g., receptionist, waiter), and other employment details.</w:t>
      </w:r>
    </w:p>
    <w:p w14:paraId="3996D0F4" w14:textId="77777777" w:rsidR="00E157AD" w:rsidRPr="00E157AD" w:rsidRDefault="00E157AD" w:rsidP="00E157AD">
      <w:pPr>
        <w:rPr>
          <w:b/>
          <w:bCs/>
        </w:rPr>
      </w:pPr>
      <w:r w:rsidRPr="00E157AD">
        <w:rPr>
          <w:b/>
          <w:bCs/>
        </w:rPr>
        <w:t xml:space="preserve">5. </w:t>
      </w:r>
      <w:proofErr w:type="spellStart"/>
      <w:r w:rsidRPr="00E157AD">
        <w:rPr>
          <w:b/>
          <w:bCs/>
        </w:rPr>
        <w:t>FoodItem</w:t>
      </w:r>
      <w:proofErr w:type="spellEnd"/>
      <w:r w:rsidRPr="00E157AD">
        <w:rPr>
          <w:b/>
          <w:bCs/>
        </w:rPr>
        <w:t>:</w:t>
      </w:r>
    </w:p>
    <w:p w14:paraId="69DAF7DB" w14:textId="77777777" w:rsidR="00E157AD" w:rsidRPr="00E157AD" w:rsidRDefault="00E157AD" w:rsidP="00E157AD">
      <w:pPr>
        <w:numPr>
          <w:ilvl w:val="0"/>
          <w:numId w:val="5"/>
        </w:numPr>
      </w:pPr>
      <w:r w:rsidRPr="00E157AD">
        <w:rPr>
          <w:b/>
          <w:bCs/>
        </w:rPr>
        <w:t>Attributes</w:t>
      </w:r>
      <w:r w:rsidRPr="00E157AD">
        <w:t xml:space="preserve">: </w:t>
      </w:r>
      <w:proofErr w:type="spellStart"/>
      <w:r w:rsidRPr="00E157AD">
        <w:t>food_item_id</w:t>
      </w:r>
      <w:proofErr w:type="spellEnd"/>
      <w:r w:rsidRPr="00E157AD">
        <w:t xml:space="preserve">, name, price, type (veg/non-veg), </w:t>
      </w:r>
      <w:proofErr w:type="spellStart"/>
      <w:r w:rsidRPr="00E157AD">
        <w:t>availability_status</w:t>
      </w:r>
      <w:proofErr w:type="spellEnd"/>
    </w:p>
    <w:p w14:paraId="106376E3" w14:textId="77777777" w:rsidR="00E157AD" w:rsidRPr="00E157AD" w:rsidRDefault="00E157AD" w:rsidP="00E157AD">
      <w:pPr>
        <w:numPr>
          <w:ilvl w:val="0"/>
          <w:numId w:val="5"/>
        </w:numPr>
      </w:pPr>
      <w:r w:rsidRPr="00E157AD">
        <w:rPr>
          <w:b/>
          <w:bCs/>
        </w:rPr>
        <w:t>Description</w:t>
      </w:r>
      <w:r w:rsidRPr="00E157AD">
        <w:t>: Manages the food items available for customers in the restaurant.</w:t>
      </w:r>
    </w:p>
    <w:p w14:paraId="52D48C46" w14:textId="77777777" w:rsidR="00E157AD" w:rsidRPr="00E157AD" w:rsidRDefault="00E157AD" w:rsidP="00E157AD">
      <w:pPr>
        <w:rPr>
          <w:b/>
          <w:bCs/>
        </w:rPr>
      </w:pPr>
      <w:r w:rsidRPr="00E157AD">
        <w:rPr>
          <w:b/>
          <w:bCs/>
        </w:rPr>
        <w:t>6. Order:</w:t>
      </w:r>
    </w:p>
    <w:p w14:paraId="3F1640E8" w14:textId="77777777" w:rsidR="00E157AD" w:rsidRPr="00E157AD" w:rsidRDefault="00E157AD" w:rsidP="00E157AD">
      <w:pPr>
        <w:numPr>
          <w:ilvl w:val="0"/>
          <w:numId w:val="6"/>
        </w:numPr>
      </w:pPr>
      <w:r w:rsidRPr="00E157AD">
        <w:rPr>
          <w:b/>
          <w:bCs/>
        </w:rPr>
        <w:t>Attributes</w:t>
      </w:r>
      <w:r w:rsidRPr="00E157AD">
        <w:t xml:space="preserve">: </w:t>
      </w:r>
      <w:proofErr w:type="spellStart"/>
      <w:r w:rsidRPr="00E157AD">
        <w:t>order_id</w:t>
      </w:r>
      <w:proofErr w:type="spellEnd"/>
      <w:r w:rsidRPr="00E157AD">
        <w:t xml:space="preserve">, </w:t>
      </w:r>
      <w:proofErr w:type="spellStart"/>
      <w:r w:rsidRPr="00E157AD">
        <w:t>customer_id</w:t>
      </w:r>
      <w:proofErr w:type="spellEnd"/>
      <w:r w:rsidRPr="00E157AD">
        <w:t xml:space="preserve"> (FK), </w:t>
      </w:r>
      <w:proofErr w:type="spellStart"/>
      <w:r w:rsidRPr="00E157AD">
        <w:t>table_id</w:t>
      </w:r>
      <w:proofErr w:type="spellEnd"/>
      <w:r w:rsidRPr="00E157AD">
        <w:t xml:space="preserve"> (FK), </w:t>
      </w:r>
      <w:proofErr w:type="spellStart"/>
      <w:r w:rsidRPr="00E157AD">
        <w:t>food_item_id</w:t>
      </w:r>
      <w:proofErr w:type="spellEnd"/>
      <w:r w:rsidRPr="00E157AD">
        <w:t xml:space="preserve"> (FK), </w:t>
      </w:r>
      <w:proofErr w:type="spellStart"/>
      <w:r w:rsidRPr="00E157AD">
        <w:t>order_date</w:t>
      </w:r>
      <w:proofErr w:type="spellEnd"/>
      <w:r w:rsidRPr="00E157AD">
        <w:t xml:space="preserve">, </w:t>
      </w:r>
      <w:proofErr w:type="spellStart"/>
      <w:r w:rsidRPr="00E157AD">
        <w:t>total_price</w:t>
      </w:r>
      <w:proofErr w:type="spellEnd"/>
      <w:r w:rsidRPr="00E157AD">
        <w:t>, status</w:t>
      </w:r>
    </w:p>
    <w:p w14:paraId="53C4D833" w14:textId="77777777" w:rsidR="00E157AD" w:rsidRPr="00E157AD" w:rsidRDefault="00E157AD" w:rsidP="00E157AD">
      <w:pPr>
        <w:numPr>
          <w:ilvl w:val="0"/>
          <w:numId w:val="6"/>
        </w:numPr>
      </w:pPr>
      <w:r w:rsidRPr="00E157AD">
        <w:rPr>
          <w:b/>
          <w:bCs/>
        </w:rPr>
        <w:t>Description</w:t>
      </w:r>
      <w:r w:rsidRPr="00E157AD">
        <w:t>: Manages orders placed by customers in the restaurant.</w:t>
      </w:r>
    </w:p>
    <w:p w14:paraId="41A70727" w14:textId="77777777" w:rsidR="00E157AD" w:rsidRPr="00E157AD" w:rsidRDefault="00E157AD" w:rsidP="00E157AD">
      <w:pPr>
        <w:rPr>
          <w:b/>
          <w:bCs/>
        </w:rPr>
      </w:pPr>
      <w:r w:rsidRPr="00E157AD">
        <w:rPr>
          <w:b/>
          <w:bCs/>
        </w:rPr>
        <w:t>7. Inventory:</w:t>
      </w:r>
    </w:p>
    <w:p w14:paraId="3FCA28DA" w14:textId="77777777" w:rsidR="00E157AD" w:rsidRPr="00E157AD" w:rsidRDefault="00E157AD" w:rsidP="00E157AD">
      <w:pPr>
        <w:numPr>
          <w:ilvl w:val="0"/>
          <w:numId w:val="7"/>
        </w:numPr>
      </w:pPr>
      <w:r w:rsidRPr="00E157AD">
        <w:rPr>
          <w:b/>
          <w:bCs/>
        </w:rPr>
        <w:t>Attributes</w:t>
      </w:r>
      <w:r w:rsidRPr="00E157AD">
        <w:t xml:space="preserve">: </w:t>
      </w:r>
      <w:proofErr w:type="spellStart"/>
      <w:r w:rsidRPr="00E157AD">
        <w:t>inventory_id</w:t>
      </w:r>
      <w:proofErr w:type="spellEnd"/>
      <w:r w:rsidRPr="00E157AD">
        <w:t xml:space="preserve">, </w:t>
      </w:r>
      <w:proofErr w:type="spellStart"/>
      <w:r w:rsidRPr="00E157AD">
        <w:t>item_name</w:t>
      </w:r>
      <w:proofErr w:type="spellEnd"/>
      <w:r w:rsidRPr="00E157AD">
        <w:t xml:space="preserve">, quantity, </w:t>
      </w:r>
      <w:proofErr w:type="spellStart"/>
      <w:r w:rsidRPr="00E157AD">
        <w:t>unit_price</w:t>
      </w:r>
      <w:proofErr w:type="spellEnd"/>
      <w:r w:rsidRPr="00E157AD">
        <w:t xml:space="preserve">, </w:t>
      </w:r>
      <w:proofErr w:type="spellStart"/>
      <w:r w:rsidRPr="00E157AD">
        <w:t>last_restocked_date</w:t>
      </w:r>
      <w:proofErr w:type="spellEnd"/>
    </w:p>
    <w:p w14:paraId="498E0A30" w14:textId="77777777" w:rsidR="00E157AD" w:rsidRPr="00E157AD" w:rsidRDefault="00E157AD" w:rsidP="00E157AD">
      <w:pPr>
        <w:numPr>
          <w:ilvl w:val="0"/>
          <w:numId w:val="7"/>
        </w:numPr>
      </w:pPr>
      <w:r w:rsidRPr="00E157AD">
        <w:rPr>
          <w:b/>
          <w:bCs/>
        </w:rPr>
        <w:t>Description</w:t>
      </w:r>
      <w:r w:rsidRPr="00E157AD">
        <w:t>: Tracks the stock of food items and room supplies.</w:t>
      </w:r>
    </w:p>
    <w:p w14:paraId="6929A8DB" w14:textId="77777777" w:rsidR="00E157AD" w:rsidRPr="00E157AD" w:rsidRDefault="00E157AD" w:rsidP="00E157AD">
      <w:pPr>
        <w:rPr>
          <w:b/>
          <w:bCs/>
        </w:rPr>
      </w:pPr>
      <w:r w:rsidRPr="00E157AD">
        <w:rPr>
          <w:b/>
          <w:bCs/>
        </w:rPr>
        <w:t>8. Menu:</w:t>
      </w:r>
    </w:p>
    <w:p w14:paraId="7E3FB617" w14:textId="77777777" w:rsidR="00E157AD" w:rsidRPr="00E157AD" w:rsidRDefault="00E157AD" w:rsidP="00E157AD">
      <w:pPr>
        <w:numPr>
          <w:ilvl w:val="0"/>
          <w:numId w:val="8"/>
        </w:numPr>
      </w:pPr>
      <w:r w:rsidRPr="00E157AD">
        <w:rPr>
          <w:b/>
          <w:bCs/>
        </w:rPr>
        <w:t>Attributes</w:t>
      </w:r>
      <w:r w:rsidRPr="00E157AD">
        <w:t xml:space="preserve">: </w:t>
      </w:r>
      <w:proofErr w:type="spellStart"/>
      <w:r w:rsidRPr="00E157AD">
        <w:t>menu_id</w:t>
      </w:r>
      <w:proofErr w:type="spellEnd"/>
      <w:r w:rsidRPr="00E157AD">
        <w:t xml:space="preserve">, </w:t>
      </w:r>
      <w:proofErr w:type="spellStart"/>
      <w:r w:rsidRPr="00E157AD">
        <w:t>food_item_id</w:t>
      </w:r>
      <w:proofErr w:type="spellEnd"/>
      <w:r w:rsidRPr="00E157AD">
        <w:t xml:space="preserve"> (FK), </w:t>
      </w:r>
      <w:proofErr w:type="spellStart"/>
      <w:r w:rsidRPr="00E157AD">
        <w:t>date_added</w:t>
      </w:r>
      <w:proofErr w:type="spellEnd"/>
      <w:r w:rsidRPr="00E157AD">
        <w:t xml:space="preserve">, </w:t>
      </w:r>
      <w:proofErr w:type="spellStart"/>
      <w:r w:rsidRPr="00E157AD">
        <w:t>special_offers</w:t>
      </w:r>
      <w:proofErr w:type="spellEnd"/>
    </w:p>
    <w:p w14:paraId="6D399D12" w14:textId="77777777" w:rsidR="00E157AD" w:rsidRPr="00E157AD" w:rsidRDefault="00E157AD" w:rsidP="00E157AD">
      <w:pPr>
        <w:numPr>
          <w:ilvl w:val="0"/>
          <w:numId w:val="8"/>
        </w:numPr>
      </w:pPr>
      <w:r w:rsidRPr="00E157AD">
        <w:rPr>
          <w:b/>
          <w:bCs/>
        </w:rPr>
        <w:t>Description</w:t>
      </w:r>
      <w:r w:rsidRPr="00E157AD">
        <w:t>: Manages the food items listed on the menu for different meals (breakfast, lunch, dinner).</w:t>
      </w:r>
    </w:p>
    <w:p w14:paraId="564B9A2C" w14:textId="77777777" w:rsidR="00E157AD" w:rsidRPr="00E157AD" w:rsidRDefault="00E157AD" w:rsidP="00E157AD">
      <w:pPr>
        <w:rPr>
          <w:b/>
          <w:bCs/>
        </w:rPr>
      </w:pPr>
      <w:r w:rsidRPr="00E157AD">
        <w:rPr>
          <w:b/>
          <w:bCs/>
        </w:rPr>
        <w:lastRenderedPageBreak/>
        <w:t>9. Bill:</w:t>
      </w:r>
    </w:p>
    <w:p w14:paraId="2D6673B6" w14:textId="77777777" w:rsidR="00E157AD" w:rsidRPr="00E157AD" w:rsidRDefault="00E157AD" w:rsidP="00E157AD">
      <w:pPr>
        <w:numPr>
          <w:ilvl w:val="0"/>
          <w:numId w:val="9"/>
        </w:numPr>
      </w:pPr>
      <w:r w:rsidRPr="00E157AD">
        <w:rPr>
          <w:b/>
          <w:bCs/>
        </w:rPr>
        <w:t>Attributes</w:t>
      </w:r>
      <w:r w:rsidRPr="00E157AD">
        <w:t xml:space="preserve">: </w:t>
      </w:r>
      <w:proofErr w:type="spellStart"/>
      <w:r w:rsidRPr="00E157AD">
        <w:t>bill_id</w:t>
      </w:r>
      <w:proofErr w:type="spellEnd"/>
      <w:r w:rsidRPr="00E157AD">
        <w:t xml:space="preserve">, </w:t>
      </w:r>
      <w:proofErr w:type="spellStart"/>
      <w:r w:rsidRPr="00E157AD">
        <w:t>reservation_id</w:t>
      </w:r>
      <w:proofErr w:type="spellEnd"/>
      <w:r w:rsidRPr="00E157AD">
        <w:t xml:space="preserve"> (FK), </w:t>
      </w:r>
      <w:proofErr w:type="spellStart"/>
      <w:r w:rsidRPr="00E157AD">
        <w:t>order_id</w:t>
      </w:r>
      <w:proofErr w:type="spellEnd"/>
      <w:r w:rsidRPr="00E157AD">
        <w:t xml:space="preserve"> (FK), </w:t>
      </w:r>
      <w:proofErr w:type="spellStart"/>
      <w:r w:rsidRPr="00E157AD">
        <w:t>total_amount</w:t>
      </w:r>
      <w:proofErr w:type="spellEnd"/>
      <w:r w:rsidRPr="00E157AD">
        <w:t xml:space="preserve">, </w:t>
      </w:r>
      <w:proofErr w:type="spellStart"/>
      <w:r w:rsidRPr="00E157AD">
        <w:t>bill_date</w:t>
      </w:r>
      <w:proofErr w:type="spellEnd"/>
      <w:r w:rsidRPr="00E157AD">
        <w:t xml:space="preserve">, </w:t>
      </w:r>
      <w:proofErr w:type="spellStart"/>
      <w:r w:rsidRPr="00E157AD">
        <w:t>payment_status</w:t>
      </w:r>
      <w:proofErr w:type="spellEnd"/>
    </w:p>
    <w:p w14:paraId="4E71CBE8" w14:textId="77777777" w:rsidR="00E157AD" w:rsidRPr="00E157AD" w:rsidRDefault="00E157AD" w:rsidP="00E157AD">
      <w:pPr>
        <w:numPr>
          <w:ilvl w:val="0"/>
          <w:numId w:val="9"/>
        </w:numPr>
      </w:pPr>
      <w:r w:rsidRPr="00E157AD">
        <w:rPr>
          <w:b/>
          <w:bCs/>
        </w:rPr>
        <w:t>Description</w:t>
      </w:r>
      <w:r w:rsidRPr="00E157AD">
        <w:t>: Tracks the bills generated for both room reservations and dining orders.</w:t>
      </w:r>
    </w:p>
    <w:p w14:paraId="7EA8655C" w14:textId="77777777" w:rsidR="00E157AD" w:rsidRPr="00E157AD" w:rsidRDefault="00E157AD" w:rsidP="00E157AD">
      <w:pPr>
        <w:rPr>
          <w:b/>
          <w:bCs/>
        </w:rPr>
      </w:pPr>
      <w:r w:rsidRPr="00E157AD">
        <w:rPr>
          <w:b/>
          <w:bCs/>
        </w:rPr>
        <w:t>10. Payment:</w:t>
      </w:r>
    </w:p>
    <w:p w14:paraId="1D4571B6" w14:textId="77777777" w:rsidR="00E157AD" w:rsidRPr="00E157AD" w:rsidRDefault="00E157AD" w:rsidP="00E157AD">
      <w:pPr>
        <w:numPr>
          <w:ilvl w:val="0"/>
          <w:numId w:val="10"/>
        </w:numPr>
      </w:pPr>
      <w:r w:rsidRPr="00E157AD">
        <w:rPr>
          <w:b/>
          <w:bCs/>
        </w:rPr>
        <w:t>Attributes</w:t>
      </w:r>
      <w:r w:rsidRPr="00E157AD">
        <w:t xml:space="preserve">: </w:t>
      </w:r>
      <w:proofErr w:type="spellStart"/>
      <w:r w:rsidRPr="00E157AD">
        <w:t>payment_id</w:t>
      </w:r>
      <w:proofErr w:type="spellEnd"/>
      <w:r w:rsidRPr="00E157AD">
        <w:t xml:space="preserve">, </w:t>
      </w:r>
      <w:proofErr w:type="spellStart"/>
      <w:r w:rsidRPr="00E157AD">
        <w:t>bill_id</w:t>
      </w:r>
      <w:proofErr w:type="spellEnd"/>
      <w:r w:rsidRPr="00E157AD">
        <w:t xml:space="preserve"> (FK), </w:t>
      </w:r>
      <w:proofErr w:type="spellStart"/>
      <w:r w:rsidRPr="00E157AD">
        <w:t>payment_method</w:t>
      </w:r>
      <w:proofErr w:type="spellEnd"/>
      <w:r w:rsidRPr="00E157AD">
        <w:t xml:space="preserve">, </w:t>
      </w:r>
      <w:proofErr w:type="spellStart"/>
      <w:r w:rsidRPr="00E157AD">
        <w:t>payment_date</w:t>
      </w:r>
      <w:proofErr w:type="spellEnd"/>
      <w:r w:rsidRPr="00E157AD">
        <w:t>, amount</w:t>
      </w:r>
    </w:p>
    <w:p w14:paraId="0C280D31" w14:textId="77777777" w:rsidR="00E157AD" w:rsidRPr="00E157AD" w:rsidRDefault="00E157AD" w:rsidP="00E157AD">
      <w:pPr>
        <w:numPr>
          <w:ilvl w:val="0"/>
          <w:numId w:val="10"/>
        </w:numPr>
      </w:pPr>
      <w:r w:rsidRPr="00E157AD">
        <w:rPr>
          <w:b/>
          <w:bCs/>
        </w:rPr>
        <w:t>Description</w:t>
      </w:r>
      <w:r w:rsidRPr="00E157AD">
        <w:t>: Tracks payments made by customers for services, rooms, or dining orders.</w:t>
      </w:r>
    </w:p>
    <w:p w14:paraId="778EBB82" w14:textId="77777777" w:rsidR="00E157AD" w:rsidRPr="00E157AD" w:rsidRDefault="00E157AD" w:rsidP="00E157AD">
      <w:pPr>
        <w:rPr>
          <w:b/>
          <w:bCs/>
        </w:rPr>
      </w:pPr>
      <w:r w:rsidRPr="00E157AD">
        <w:rPr>
          <w:b/>
          <w:bCs/>
        </w:rPr>
        <w:t>11. Table:</w:t>
      </w:r>
    </w:p>
    <w:p w14:paraId="39BC5899" w14:textId="77777777" w:rsidR="00E157AD" w:rsidRPr="00E157AD" w:rsidRDefault="00E157AD" w:rsidP="00E157AD">
      <w:pPr>
        <w:numPr>
          <w:ilvl w:val="0"/>
          <w:numId w:val="11"/>
        </w:numPr>
      </w:pPr>
      <w:r w:rsidRPr="00E157AD">
        <w:rPr>
          <w:b/>
          <w:bCs/>
        </w:rPr>
        <w:t>Attributes</w:t>
      </w:r>
      <w:r w:rsidRPr="00E157AD">
        <w:t xml:space="preserve">: </w:t>
      </w:r>
      <w:proofErr w:type="spellStart"/>
      <w:r w:rsidRPr="00E157AD">
        <w:t>table_id</w:t>
      </w:r>
      <w:proofErr w:type="spellEnd"/>
      <w:r w:rsidRPr="00E157AD">
        <w:t xml:space="preserve">, </w:t>
      </w:r>
      <w:proofErr w:type="spellStart"/>
      <w:r w:rsidRPr="00E157AD">
        <w:t>seating_capacity</w:t>
      </w:r>
      <w:proofErr w:type="spellEnd"/>
      <w:r w:rsidRPr="00E157AD">
        <w:t>, status, location</w:t>
      </w:r>
    </w:p>
    <w:p w14:paraId="099FAE7E" w14:textId="77777777" w:rsidR="00E157AD" w:rsidRPr="00E157AD" w:rsidRDefault="00E157AD" w:rsidP="00E157AD">
      <w:pPr>
        <w:numPr>
          <w:ilvl w:val="0"/>
          <w:numId w:val="11"/>
        </w:numPr>
      </w:pPr>
      <w:r w:rsidRPr="00E157AD">
        <w:rPr>
          <w:b/>
          <w:bCs/>
        </w:rPr>
        <w:t>Description</w:t>
      </w:r>
      <w:r w:rsidRPr="00E157AD">
        <w:t>: Manages information about tables in the restaurant (available, reserved, or occupied).</w:t>
      </w:r>
    </w:p>
    <w:p w14:paraId="4DF5C122" w14:textId="77777777" w:rsidR="00E157AD" w:rsidRPr="00E157AD" w:rsidRDefault="00E157AD" w:rsidP="00E157AD">
      <w:pPr>
        <w:rPr>
          <w:b/>
          <w:bCs/>
        </w:rPr>
      </w:pPr>
      <w:r w:rsidRPr="00E157AD">
        <w:rPr>
          <w:b/>
          <w:bCs/>
        </w:rPr>
        <w:t>12. Feedback:</w:t>
      </w:r>
    </w:p>
    <w:p w14:paraId="67FF1961" w14:textId="77777777" w:rsidR="00E157AD" w:rsidRPr="00E157AD" w:rsidRDefault="00E157AD" w:rsidP="00E157AD">
      <w:pPr>
        <w:numPr>
          <w:ilvl w:val="0"/>
          <w:numId w:val="12"/>
        </w:numPr>
      </w:pPr>
      <w:r w:rsidRPr="00E157AD">
        <w:rPr>
          <w:b/>
          <w:bCs/>
        </w:rPr>
        <w:t>Attributes</w:t>
      </w:r>
      <w:r w:rsidRPr="00E157AD">
        <w:t xml:space="preserve">: </w:t>
      </w:r>
      <w:proofErr w:type="spellStart"/>
      <w:r w:rsidRPr="00E157AD">
        <w:t>feedback_id</w:t>
      </w:r>
      <w:proofErr w:type="spellEnd"/>
      <w:r w:rsidRPr="00E157AD">
        <w:t xml:space="preserve">, </w:t>
      </w:r>
      <w:proofErr w:type="spellStart"/>
      <w:r w:rsidRPr="00E157AD">
        <w:t>customer_id</w:t>
      </w:r>
      <w:proofErr w:type="spellEnd"/>
      <w:r w:rsidRPr="00E157AD">
        <w:t xml:space="preserve"> (FK), </w:t>
      </w:r>
      <w:proofErr w:type="spellStart"/>
      <w:r w:rsidRPr="00E157AD">
        <w:t>feedback_text</w:t>
      </w:r>
      <w:proofErr w:type="spellEnd"/>
      <w:r w:rsidRPr="00E157AD">
        <w:t xml:space="preserve">, rating, </w:t>
      </w:r>
      <w:proofErr w:type="spellStart"/>
      <w:r w:rsidRPr="00E157AD">
        <w:t>feedback_date</w:t>
      </w:r>
      <w:proofErr w:type="spellEnd"/>
    </w:p>
    <w:p w14:paraId="407D8AE2" w14:textId="77777777" w:rsidR="00E157AD" w:rsidRPr="00E157AD" w:rsidRDefault="00E157AD" w:rsidP="00E157AD">
      <w:pPr>
        <w:numPr>
          <w:ilvl w:val="0"/>
          <w:numId w:val="12"/>
        </w:numPr>
      </w:pPr>
      <w:r w:rsidRPr="00E157AD">
        <w:rPr>
          <w:b/>
          <w:bCs/>
        </w:rPr>
        <w:t>Description</w:t>
      </w:r>
      <w:r w:rsidRPr="00E157AD">
        <w:t>: Stores customer feedback on services, rooms, or food quality.</w:t>
      </w:r>
    </w:p>
    <w:p w14:paraId="2B45E87A" w14:textId="77777777" w:rsidR="00E157AD" w:rsidRPr="00E157AD" w:rsidRDefault="00E157AD" w:rsidP="00E157AD">
      <w:pPr>
        <w:rPr>
          <w:b/>
          <w:bCs/>
        </w:rPr>
      </w:pPr>
      <w:r w:rsidRPr="00E157AD">
        <w:rPr>
          <w:b/>
          <w:bCs/>
        </w:rPr>
        <w:t>13. Restaurant:</w:t>
      </w:r>
    </w:p>
    <w:p w14:paraId="33F46B22" w14:textId="77777777" w:rsidR="00E157AD" w:rsidRPr="00E157AD" w:rsidRDefault="00E157AD" w:rsidP="00E157AD">
      <w:pPr>
        <w:numPr>
          <w:ilvl w:val="0"/>
          <w:numId w:val="13"/>
        </w:numPr>
      </w:pPr>
      <w:r w:rsidRPr="00E157AD">
        <w:rPr>
          <w:b/>
          <w:bCs/>
        </w:rPr>
        <w:t>Attributes</w:t>
      </w:r>
      <w:r w:rsidRPr="00E157AD">
        <w:t xml:space="preserve">: </w:t>
      </w:r>
      <w:proofErr w:type="spellStart"/>
      <w:r w:rsidRPr="00E157AD">
        <w:t>restaurant_id</w:t>
      </w:r>
      <w:proofErr w:type="spellEnd"/>
      <w:r w:rsidRPr="00E157AD">
        <w:t xml:space="preserve">, name, location, </w:t>
      </w:r>
      <w:proofErr w:type="spellStart"/>
      <w:r w:rsidRPr="00E157AD">
        <w:t>opening_hours</w:t>
      </w:r>
      <w:proofErr w:type="spellEnd"/>
    </w:p>
    <w:p w14:paraId="42BED6E3" w14:textId="77777777" w:rsidR="00E157AD" w:rsidRPr="00E157AD" w:rsidRDefault="00E157AD" w:rsidP="00E157AD">
      <w:pPr>
        <w:numPr>
          <w:ilvl w:val="0"/>
          <w:numId w:val="13"/>
        </w:numPr>
      </w:pPr>
      <w:r w:rsidRPr="00E157AD">
        <w:rPr>
          <w:b/>
          <w:bCs/>
        </w:rPr>
        <w:t>Description</w:t>
      </w:r>
      <w:r w:rsidRPr="00E157AD">
        <w:t>: Tracks details about the hotel restaurant, including location and hours of operation.</w:t>
      </w:r>
    </w:p>
    <w:p w14:paraId="2E468CA5" w14:textId="77777777" w:rsidR="00E157AD" w:rsidRPr="00E157AD" w:rsidRDefault="00E157AD" w:rsidP="00E157AD">
      <w:pPr>
        <w:rPr>
          <w:b/>
          <w:bCs/>
        </w:rPr>
      </w:pPr>
      <w:r w:rsidRPr="00E157AD">
        <w:rPr>
          <w:b/>
          <w:bCs/>
        </w:rPr>
        <w:t>14. ServiceRequest:</w:t>
      </w:r>
    </w:p>
    <w:p w14:paraId="638E6909" w14:textId="77777777" w:rsidR="00E157AD" w:rsidRPr="00E157AD" w:rsidRDefault="00E157AD" w:rsidP="00E157AD">
      <w:pPr>
        <w:numPr>
          <w:ilvl w:val="0"/>
          <w:numId w:val="14"/>
        </w:numPr>
      </w:pPr>
      <w:r w:rsidRPr="00E157AD">
        <w:rPr>
          <w:b/>
          <w:bCs/>
        </w:rPr>
        <w:t>Attributes</w:t>
      </w:r>
      <w:r w:rsidRPr="00E157AD">
        <w:t xml:space="preserve">: </w:t>
      </w:r>
      <w:proofErr w:type="spellStart"/>
      <w:r w:rsidRPr="00E157AD">
        <w:t>request_id</w:t>
      </w:r>
      <w:proofErr w:type="spellEnd"/>
      <w:r w:rsidRPr="00E157AD">
        <w:t xml:space="preserve">, </w:t>
      </w:r>
      <w:proofErr w:type="spellStart"/>
      <w:r w:rsidRPr="00E157AD">
        <w:t>customer_id</w:t>
      </w:r>
      <w:proofErr w:type="spellEnd"/>
      <w:r w:rsidRPr="00E157AD">
        <w:t xml:space="preserve"> (FK), </w:t>
      </w:r>
      <w:proofErr w:type="spellStart"/>
      <w:r w:rsidRPr="00E157AD">
        <w:t>service_type</w:t>
      </w:r>
      <w:proofErr w:type="spellEnd"/>
      <w:r w:rsidRPr="00E157AD">
        <w:t xml:space="preserve">, status, </w:t>
      </w:r>
      <w:proofErr w:type="spellStart"/>
      <w:r w:rsidRPr="00E157AD">
        <w:t>requested_date</w:t>
      </w:r>
      <w:proofErr w:type="spellEnd"/>
    </w:p>
    <w:p w14:paraId="696068F7" w14:textId="77777777" w:rsidR="00E157AD" w:rsidRPr="00E157AD" w:rsidRDefault="00E157AD" w:rsidP="00E157AD">
      <w:pPr>
        <w:numPr>
          <w:ilvl w:val="0"/>
          <w:numId w:val="14"/>
        </w:numPr>
      </w:pPr>
      <w:r w:rsidRPr="00E157AD">
        <w:rPr>
          <w:b/>
          <w:bCs/>
        </w:rPr>
        <w:t>Description</w:t>
      </w:r>
      <w:r w:rsidRPr="00E157AD">
        <w:t>: Manages requests made by customers (e.g., room cleaning, food delivery).</w:t>
      </w:r>
    </w:p>
    <w:p w14:paraId="32A7BEBF" w14:textId="77777777" w:rsidR="00E157AD" w:rsidRPr="00E157AD" w:rsidRDefault="00E157AD" w:rsidP="00E157AD">
      <w:pPr>
        <w:rPr>
          <w:b/>
          <w:bCs/>
        </w:rPr>
      </w:pPr>
      <w:r w:rsidRPr="00E157AD">
        <w:rPr>
          <w:b/>
          <w:bCs/>
        </w:rPr>
        <w:t>15. Event:</w:t>
      </w:r>
    </w:p>
    <w:p w14:paraId="684D7841" w14:textId="77777777" w:rsidR="00E157AD" w:rsidRPr="00E157AD" w:rsidRDefault="00E157AD" w:rsidP="00E157AD">
      <w:pPr>
        <w:numPr>
          <w:ilvl w:val="0"/>
          <w:numId w:val="15"/>
        </w:numPr>
      </w:pPr>
      <w:r w:rsidRPr="00E157AD">
        <w:rPr>
          <w:b/>
          <w:bCs/>
        </w:rPr>
        <w:t>Attributes</w:t>
      </w:r>
      <w:r w:rsidRPr="00E157AD">
        <w:t xml:space="preserve">: </w:t>
      </w:r>
      <w:proofErr w:type="spellStart"/>
      <w:r w:rsidRPr="00E157AD">
        <w:t>event_id</w:t>
      </w:r>
      <w:proofErr w:type="spellEnd"/>
      <w:r w:rsidRPr="00E157AD">
        <w:t xml:space="preserve">, </w:t>
      </w:r>
      <w:proofErr w:type="spellStart"/>
      <w:r w:rsidRPr="00E157AD">
        <w:t>customer_id</w:t>
      </w:r>
      <w:proofErr w:type="spellEnd"/>
      <w:r w:rsidRPr="00E157AD">
        <w:t xml:space="preserve"> (FK), </w:t>
      </w:r>
      <w:proofErr w:type="spellStart"/>
      <w:r w:rsidRPr="00E157AD">
        <w:t>event_name</w:t>
      </w:r>
      <w:proofErr w:type="spellEnd"/>
      <w:r w:rsidRPr="00E157AD">
        <w:t xml:space="preserve">, </w:t>
      </w:r>
      <w:proofErr w:type="spellStart"/>
      <w:r w:rsidRPr="00E157AD">
        <w:t>event_date</w:t>
      </w:r>
      <w:proofErr w:type="spellEnd"/>
      <w:r w:rsidRPr="00E157AD">
        <w:t xml:space="preserve">, location, </w:t>
      </w:r>
      <w:proofErr w:type="spellStart"/>
      <w:r w:rsidRPr="00E157AD">
        <w:t>event_price</w:t>
      </w:r>
      <w:proofErr w:type="spellEnd"/>
    </w:p>
    <w:p w14:paraId="7F0B51C4" w14:textId="77777777" w:rsidR="00E157AD" w:rsidRPr="00E157AD" w:rsidRDefault="00E157AD" w:rsidP="00E157AD">
      <w:pPr>
        <w:numPr>
          <w:ilvl w:val="0"/>
          <w:numId w:val="15"/>
        </w:numPr>
      </w:pPr>
      <w:r w:rsidRPr="00E157AD">
        <w:rPr>
          <w:b/>
          <w:bCs/>
        </w:rPr>
        <w:t>Description</w:t>
      </w:r>
      <w:r w:rsidRPr="00E157AD">
        <w:t>: Manages events hosted by the hotel such as conferences, weddings, and other gatherings.</w:t>
      </w:r>
    </w:p>
    <w:p w14:paraId="704CCB94" w14:textId="77777777" w:rsidR="00E157AD" w:rsidRPr="00E157AD" w:rsidRDefault="00000000" w:rsidP="00E157AD">
      <w:r>
        <w:pict w14:anchorId="4C93D989">
          <v:rect id="_x0000_i1026" style="width:0;height:1.5pt" o:hralign="center" o:hrstd="t" o:hr="t" fillcolor="#a0a0a0" stroked="f"/>
        </w:pict>
      </w:r>
    </w:p>
    <w:p w14:paraId="4D2AE4E0" w14:textId="77777777" w:rsidR="00E157AD" w:rsidRPr="00E157AD" w:rsidRDefault="00E157AD" w:rsidP="00E157AD">
      <w:pPr>
        <w:rPr>
          <w:b/>
          <w:bCs/>
        </w:rPr>
      </w:pPr>
      <w:r w:rsidRPr="00E157AD">
        <w:rPr>
          <w:b/>
          <w:bCs/>
        </w:rPr>
        <w:t>Modules and Functionalities:</w:t>
      </w:r>
    </w:p>
    <w:p w14:paraId="019B45D0" w14:textId="77777777" w:rsidR="00E157AD" w:rsidRPr="00E157AD" w:rsidRDefault="00E157AD" w:rsidP="00E157AD">
      <w:pPr>
        <w:rPr>
          <w:b/>
          <w:bCs/>
        </w:rPr>
      </w:pPr>
      <w:r w:rsidRPr="00E157AD">
        <w:rPr>
          <w:b/>
          <w:bCs/>
        </w:rPr>
        <w:t>1. Room Management:</w:t>
      </w:r>
    </w:p>
    <w:p w14:paraId="3CD1E746" w14:textId="77777777" w:rsidR="00E157AD" w:rsidRPr="00E157AD" w:rsidRDefault="00E157AD" w:rsidP="00E157AD">
      <w:pPr>
        <w:numPr>
          <w:ilvl w:val="0"/>
          <w:numId w:val="16"/>
        </w:numPr>
      </w:pPr>
      <w:r w:rsidRPr="00E157AD">
        <w:rPr>
          <w:b/>
          <w:bCs/>
        </w:rPr>
        <w:t>Description</w:t>
      </w:r>
      <w:r w:rsidRPr="00E157AD">
        <w:t>:</w:t>
      </w:r>
    </w:p>
    <w:p w14:paraId="5BA23070" w14:textId="77777777" w:rsidR="00E157AD" w:rsidRPr="00E157AD" w:rsidRDefault="00E157AD" w:rsidP="00E157AD">
      <w:pPr>
        <w:numPr>
          <w:ilvl w:val="1"/>
          <w:numId w:val="16"/>
        </w:numPr>
      </w:pPr>
      <w:r w:rsidRPr="00E157AD">
        <w:t>Manage room availability, reservations, check-ins, and check-outs.</w:t>
      </w:r>
    </w:p>
    <w:p w14:paraId="78290CFB" w14:textId="77777777" w:rsidR="00E157AD" w:rsidRPr="00E157AD" w:rsidRDefault="00E157AD" w:rsidP="00E157AD">
      <w:pPr>
        <w:numPr>
          <w:ilvl w:val="1"/>
          <w:numId w:val="16"/>
        </w:numPr>
      </w:pPr>
      <w:r w:rsidRPr="00E157AD">
        <w:t>Assign rooms based on customer preferences.</w:t>
      </w:r>
    </w:p>
    <w:p w14:paraId="59E3E049" w14:textId="77777777" w:rsidR="00E157AD" w:rsidRPr="00E157AD" w:rsidRDefault="00E157AD" w:rsidP="00E157AD">
      <w:pPr>
        <w:numPr>
          <w:ilvl w:val="1"/>
          <w:numId w:val="16"/>
        </w:numPr>
      </w:pPr>
      <w:r w:rsidRPr="00E157AD">
        <w:t>Track room status (available, occupied, under maintenance).</w:t>
      </w:r>
    </w:p>
    <w:p w14:paraId="162027F7" w14:textId="77777777" w:rsidR="00E157AD" w:rsidRPr="00E157AD" w:rsidRDefault="00E157AD" w:rsidP="00E157AD">
      <w:pPr>
        <w:numPr>
          <w:ilvl w:val="0"/>
          <w:numId w:val="16"/>
        </w:numPr>
      </w:pPr>
      <w:r w:rsidRPr="00E157AD">
        <w:rPr>
          <w:b/>
          <w:bCs/>
        </w:rPr>
        <w:t>Key Features</w:t>
      </w:r>
      <w:r w:rsidRPr="00E157AD">
        <w:t>: Room booking, cancellation, updates to room status, and room services.</w:t>
      </w:r>
    </w:p>
    <w:p w14:paraId="6AA9E13B" w14:textId="77777777" w:rsidR="00E157AD" w:rsidRPr="00E157AD" w:rsidRDefault="00E157AD" w:rsidP="00E157AD">
      <w:pPr>
        <w:rPr>
          <w:b/>
          <w:bCs/>
        </w:rPr>
      </w:pPr>
      <w:r w:rsidRPr="00E157AD">
        <w:rPr>
          <w:b/>
          <w:bCs/>
        </w:rPr>
        <w:t>2. Restaurant Management:</w:t>
      </w:r>
    </w:p>
    <w:p w14:paraId="12327E9C" w14:textId="77777777" w:rsidR="00E157AD" w:rsidRPr="00E157AD" w:rsidRDefault="00E157AD" w:rsidP="00E157AD">
      <w:pPr>
        <w:numPr>
          <w:ilvl w:val="0"/>
          <w:numId w:val="17"/>
        </w:numPr>
      </w:pPr>
      <w:r w:rsidRPr="00E157AD">
        <w:rPr>
          <w:b/>
          <w:bCs/>
        </w:rPr>
        <w:t>Description</w:t>
      </w:r>
      <w:r w:rsidRPr="00E157AD">
        <w:t>:</w:t>
      </w:r>
    </w:p>
    <w:p w14:paraId="362FE8E9" w14:textId="77777777" w:rsidR="00E157AD" w:rsidRPr="00E157AD" w:rsidRDefault="00E157AD" w:rsidP="00E157AD">
      <w:pPr>
        <w:numPr>
          <w:ilvl w:val="1"/>
          <w:numId w:val="17"/>
        </w:numPr>
      </w:pPr>
      <w:r w:rsidRPr="00E157AD">
        <w:t>Manage food orders, menu updates, table reservations, and dining preferences.</w:t>
      </w:r>
    </w:p>
    <w:p w14:paraId="6706FBFF" w14:textId="77777777" w:rsidR="00E157AD" w:rsidRPr="00E157AD" w:rsidRDefault="00E157AD" w:rsidP="00E157AD">
      <w:pPr>
        <w:numPr>
          <w:ilvl w:val="1"/>
          <w:numId w:val="17"/>
        </w:numPr>
      </w:pPr>
      <w:r w:rsidRPr="00E157AD">
        <w:t>Process customer orders for dine-in or room service.</w:t>
      </w:r>
    </w:p>
    <w:p w14:paraId="11FE5F2C" w14:textId="77777777" w:rsidR="00E157AD" w:rsidRPr="00E157AD" w:rsidRDefault="00E157AD" w:rsidP="00E157AD">
      <w:pPr>
        <w:numPr>
          <w:ilvl w:val="1"/>
          <w:numId w:val="17"/>
        </w:numPr>
      </w:pPr>
      <w:r w:rsidRPr="00E157AD">
        <w:t>Handle table availability, booking, and dining schedules.</w:t>
      </w:r>
    </w:p>
    <w:p w14:paraId="6695E649" w14:textId="77777777" w:rsidR="00E157AD" w:rsidRPr="00E157AD" w:rsidRDefault="00E157AD" w:rsidP="00E157AD">
      <w:pPr>
        <w:numPr>
          <w:ilvl w:val="0"/>
          <w:numId w:val="17"/>
        </w:numPr>
      </w:pPr>
      <w:r w:rsidRPr="00E157AD">
        <w:rPr>
          <w:b/>
          <w:bCs/>
        </w:rPr>
        <w:lastRenderedPageBreak/>
        <w:t>Key Features</w:t>
      </w:r>
      <w:r w:rsidRPr="00E157AD">
        <w:t>: Menu management, order tracking, table reservation, and food item availability.</w:t>
      </w:r>
    </w:p>
    <w:p w14:paraId="1FB06D6A" w14:textId="77777777" w:rsidR="00E157AD" w:rsidRPr="00E157AD" w:rsidRDefault="00E157AD" w:rsidP="00E157AD">
      <w:pPr>
        <w:rPr>
          <w:b/>
          <w:bCs/>
        </w:rPr>
      </w:pPr>
      <w:r w:rsidRPr="00E157AD">
        <w:rPr>
          <w:b/>
          <w:bCs/>
        </w:rPr>
        <w:t>3. Inventory Management:</w:t>
      </w:r>
    </w:p>
    <w:p w14:paraId="4E624EC1" w14:textId="77777777" w:rsidR="00E157AD" w:rsidRPr="00E157AD" w:rsidRDefault="00E157AD" w:rsidP="00E157AD">
      <w:pPr>
        <w:numPr>
          <w:ilvl w:val="0"/>
          <w:numId w:val="18"/>
        </w:numPr>
      </w:pPr>
      <w:r w:rsidRPr="00E157AD">
        <w:rPr>
          <w:b/>
          <w:bCs/>
        </w:rPr>
        <w:t>Description</w:t>
      </w:r>
      <w:r w:rsidRPr="00E157AD">
        <w:t>:</w:t>
      </w:r>
    </w:p>
    <w:p w14:paraId="2C741463" w14:textId="77777777" w:rsidR="00E157AD" w:rsidRPr="00E157AD" w:rsidRDefault="00E157AD" w:rsidP="00E157AD">
      <w:pPr>
        <w:numPr>
          <w:ilvl w:val="1"/>
          <w:numId w:val="18"/>
        </w:numPr>
      </w:pPr>
      <w:r w:rsidRPr="00E157AD">
        <w:t>Track inventory for food items in the restaurant and room supplies (towels, toiletries).</w:t>
      </w:r>
    </w:p>
    <w:p w14:paraId="7C3EDE5F" w14:textId="77777777" w:rsidR="00E157AD" w:rsidRPr="00E157AD" w:rsidRDefault="00E157AD" w:rsidP="00E157AD">
      <w:pPr>
        <w:numPr>
          <w:ilvl w:val="1"/>
          <w:numId w:val="18"/>
        </w:numPr>
      </w:pPr>
      <w:r w:rsidRPr="00E157AD">
        <w:t>Automatically notify staff when stock levels are low.</w:t>
      </w:r>
    </w:p>
    <w:p w14:paraId="12E5DC80" w14:textId="77777777" w:rsidR="00E157AD" w:rsidRPr="00E157AD" w:rsidRDefault="00E157AD" w:rsidP="00E157AD">
      <w:pPr>
        <w:numPr>
          <w:ilvl w:val="0"/>
          <w:numId w:val="18"/>
        </w:numPr>
      </w:pPr>
      <w:r w:rsidRPr="00E157AD">
        <w:rPr>
          <w:b/>
          <w:bCs/>
        </w:rPr>
        <w:t>Key Features</w:t>
      </w:r>
      <w:r w:rsidRPr="00E157AD">
        <w:t>: Inventory updates, restocking, low-stock alerts, and item categorization.</w:t>
      </w:r>
    </w:p>
    <w:p w14:paraId="1748C2E4" w14:textId="77777777" w:rsidR="00E157AD" w:rsidRPr="00E157AD" w:rsidRDefault="00E157AD" w:rsidP="00E157AD">
      <w:pPr>
        <w:rPr>
          <w:b/>
          <w:bCs/>
        </w:rPr>
      </w:pPr>
      <w:r w:rsidRPr="00E157AD">
        <w:rPr>
          <w:b/>
          <w:bCs/>
        </w:rPr>
        <w:t>4. Billing and Payment:</w:t>
      </w:r>
    </w:p>
    <w:p w14:paraId="5D6954A2" w14:textId="77777777" w:rsidR="00E157AD" w:rsidRPr="00E157AD" w:rsidRDefault="00E157AD" w:rsidP="00E157AD">
      <w:pPr>
        <w:numPr>
          <w:ilvl w:val="0"/>
          <w:numId w:val="19"/>
        </w:numPr>
      </w:pPr>
      <w:r w:rsidRPr="00E157AD">
        <w:rPr>
          <w:b/>
          <w:bCs/>
        </w:rPr>
        <w:t>Description</w:t>
      </w:r>
      <w:r w:rsidRPr="00E157AD">
        <w:t>:</w:t>
      </w:r>
    </w:p>
    <w:p w14:paraId="2CE0A059" w14:textId="77777777" w:rsidR="00E157AD" w:rsidRPr="00E157AD" w:rsidRDefault="00E157AD" w:rsidP="00E157AD">
      <w:pPr>
        <w:numPr>
          <w:ilvl w:val="1"/>
          <w:numId w:val="19"/>
        </w:numPr>
      </w:pPr>
      <w:r w:rsidRPr="00E157AD">
        <w:t>Generate bills for hotel stays and dining orders.</w:t>
      </w:r>
    </w:p>
    <w:p w14:paraId="40743379" w14:textId="77777777" w:rsidR="00E157AD" w:rsidRPr="00E157AD" w:rsidRDefault="00E157AD" w:rsidP="00E157AD">
      <w:pPr>
        <w:numPr>
          <w:ilvl w:val="1"/>
          <w:numId w:val="19"/>
        </w:numPr>
      </w:pPr>
      <w:r w:rsidRPr="00E157AD">
        <w:t>Manage different payment methods (credit/debit cards, cash, online payments).</w:t>
      </w:r>
    </w:p>
    <w:p w14:paraId="44E78B30" w14:textId="77777777" w:rsidR="00E157AD" w:rsidRPr="00E157AD" w:rsidRDefault="00E157AD" w:rsidP="00E157AD">
      <w:pPr>
        <w:numPr>
          <w:ilvl w:val="1"/>
          <w:numId w:val="19"/>
        </w:numPr>
      </w:pPr>
      <w:r w:rsidRPr="00E157AD">
        <w:t>Handle refunds for cancelled reservations or returned orders.</w:t>
      </w:r>
    </w:p>
    <w:p w14:paraId="01D38F4D" w14:textId="77777777" w:rsidR="00E157AD" w:rsidRPr="00E157AD" w:rsidRDefault="00E157AD" w:rsidP="00E157AD">
      <w:pPr>
        <w:numPr>
          <w:ilvl w:val="0"/>
          <w:numId w:val="19"/>
        </w:numPr>
      </w:pPr>
      <w:r w:rsidRPr="00E157AD">
        <w:rPr>
          <w:b/>
          <w:bCs/>
        </w:rPr>
        <w:t>Key Features</w:t>
      </w:r>
      <w:r w:rsidRPr="00E157AD">
        <w:t>: Bill generation, invoice management, and payment processing.</w:t>
      </w:r>
    </w:p>
    <w:p w14:paraId="2C2D2ECD" w14:textId="77777777" w:rsidR="00E157AD" w:rsidRPr="00E157AD" w:rsidRDefault="00E157AD" w:rsidP="00E157AD">
      <w:pPr>
        <w:rPr>
          <w:b/>
          <w:bCs/>
        </w:rPr>
      </w:pPr>
      <w:r w:rsidRPr="00E157AD">
        <w:rPr>
          <w:b/>
          <w:bCs/>
        </w:rPr>
        <w:t>5. Event Management:</w:t>
      </w:r>
    </w:p>
    <w:p w14:paraId="5C69404C" w14:textId="77777777" w:rsidR="00E157AD" w:rsidRPr="00E157AD" w:rsidRDefault="00E157AD" w:rsidP="00E157AD">
      <w:pPr>
        <w:numPr>
          <w:ilvl w:val="0"/>
          <w:numId w:val="20"/>
        </w:numPr>
      </w:pPr>
      <w:r w:rsidRPr="00E157AD">
        <w:rPr>
          <w:b/>
          <w:bCs/>
        </w:rPr>
        <w:t>Description</w:t>
      </w:r>
      <w:r w:rsidRPr="00E157AD">
        <w:t>:</w:t>
      </w:r>
    </w:p>
    <w:p w14:paraId="4CD47B93" w14:textId="77777777" w:rsidR="00E157AD" w:rsidRPr="00E157AD" w:rsidRDefault="00E157AD" w:rsidP="00E157AD">
      <w:pPr>
        <w:numPr>
          <w:ilvl w:val="1"/>
          <w:numId w:val="20"/>
        </w:numPr>
      </w:pPr>
      <w:r w:rsidRPr="00E157AD">
        <w:t>Manage bookings and organization for hotel events (e.g., weddings, conferences).</w:t>
      </w:r>
    </w:p>
    <w:p w14:paraId="0E9599B0" w14:textId="77777777" w:rsidR="00E157AD" w:rsidRPr="00E157AD" w:rsidRDefault="00E157AD" w:rsidP="00E157AD">
      <w:pPr>
        <w:numPr>
          <w:ilvl w:val="1"/>
          <w:numId w:val="20"/>
        </w:numPr>
      </w:pPr>
      <w:r w:rsidRPr="00E157AD">
        <w:t>Assign event locations within the hotel, such as banquet halls or outdoor spaces.</w:t>
      </w:r>
    </w:p>
    <w:p w14:paraId="1C359BE7" w14:textId="77777777" w:rsidR="00E157AD" w:rsidRPr="00E157AD" w:rsidRDefault="00E157AD" w:rsidP="00E157AD">
      <w:pPr>
        <w:numPr>
          <w:ilvl w:val="1"/>
          <w:numId w:val="20"/>
        </w:numPr>
      </w:pPr>
      <w:r w:rsidRPr="00E157AD">
        <w:t>Track event payments and additional services (catering, decorations).</w:t>
      </w:r>
    </w:p>
    <w:p w14:paraId="4FAAB1C7" w14:textId="77777777" w:rsidR="00E157AD" w:rsidRPr="00E157AD" w:rsidRDefault="00E157AD" w:rsidP="00E157AD">
      <w:pPr>
        <w:numPr>
          <w:ilvl w:val="0"/>
          <w:numId w:val="20"/>
        </w:numPr>
      </w:pPr>
      <w:r w:rsidRPr="00E157AD">
        <w:rPr>
          <w:b/>
          <w:bCs/>
        </w:rPr>
        <w:t>Key Features</w:t>
      </w:r>
      <w:r w:rsidRPr="00E157AD">
        <w:t>: Event scheduling, service request management, and event billing.</w:t>
      </w:r>
    </w:p>
    <w:p w14:paraId="6272F65C" w14:textId="77777777" w:rsidR="00E157AD" w:rsidRPr="00E157AD" w:rsidRDefault="00E157AD" w:rsidP="00E157AD">
      <w:pPr>
        <w:rPr>
          <w:b/>
          <w:bCs/>
        </w:rPr>
      </w:pPr>
      <w:r w:rsidRPr="00E157AD">
        <w:rPr>
          <w:b/>
          <w:bCs/>
        </w:rPr>
        <w:t>6. Customer Feedback:</w:t>
      </w:r>
    </w:p>
    <w:p w14:paraId="6F6203CE" w14:textId="77777777" w:rsidR="00E157AD" w:rsidRPr="00E157AD" w:rsidRDefault="00E157AD" w:rsidP="00E157AD">
      <w:pPr>
        <w:numPr>
          <w:ilvl w:val="0"/>
          <w:numId w:val="21"/>
        </w:numPr>
      </w:pPr>
      <w:r w:rsidRPr="00E157AD">
        <w:rPr>
          <w:b/>
          <w:bCs/>
        </w:rPr>
        <w:t>Description</w:t>
      </w:r>
      <w:r w:rsidRPr="00E157AD">
        <w:t>:</w:t>
      </w:r>
    </w:p>
    <w:p w14:paraId="1E38F49E" w14:textId="77777777" w:rsidR="00E157AD" w:rsidRPr="00E157AD" w:rsidRDefault="00E157AD" w:rsidP="00E157AD">
      <w:pPr>
        <w:numPr>
          <w:ilvl w:val="1"/>
          <w:numId w:val="21"/>
        </w:numPr>
      </w:pPr>
      <w:r w:rsidRPr="00E157AD">
        <w:t>Collect feedback from customers on their stay or dining experience.</w:t>
      </w:r>
    </w:p>
    <w:p w14:paraId="0A0D11C4" w14:textId="77777777" w:rsidR="00E157AD" w:rsidRPr="00E157AD" w:rsidRDefault="00E157AD" w:rsidP="00E157AD">
      <w:pPr>
        <w:numPr>
          <w:ilvl w:val="1"/>
          <w:numId w:val="21"/>
        </w:numPr>
      </w:pPr>
      <w:proofErr w:type="spellStart"/>
      <w:r w:rsidRPr="00E157AD">
        <w:t>Analyze</w:t>
      </w:r>
      <w:proofErr w:type="spellEnd"/>
      <w:r w:rsidRPr="00E157AD">
        <w:t xml:space="preserve"> feedback to improve services, food quality, and overall experience.</w:t>
      </w:r>
    </w:p>
    <w:p w14:paraId="326F40CE" w14:textId="77777777" w:rsidR="00E157AD" w:rsidRPr="00E157AD" w:rsidRDefault="00E157AD" w:rsidP="00E157AD">
      <w:pPr>
        <w:numPr>
          <w:ilvl w:val="0"/>
          <w:numId w:val="21"/>
        </w:numPr>
      </w:pPr>
      <w:r w:rsidRPr="00E157AD">
        <w:rPr>
          <w:b/>
          <w:bCs/>
        </w:rPr>
        <w:t>Key Features</w:t>
      </w:r>
      <w:r w:rsidRPr="00E157AD">
        <w:t>: Feedback collection, rating system, and reporting for service improvement.</w:t>
      </w:r>
    </w:p>
    <w:p w14:paraId="7115E5F1" w14:textId="77777777" w:rsidR="00E157AD" w:rsidRPr="00E157AD" w:rsidRDefault="00E157AD" w:rsidP="00E157AD">
      <w:pPr>
        <w:rPr>
          <w:b/>
          <w:bCs/>
        </w:rPr>
      </w:pPr>
      <w:r w:rsidRPr="00E157AD">
        <w:rPr>
          <w:b/>
          <w:bCs/>
        </w:rPr>
        <w:t>7. Reporting Module:</w:t>
      </w:r>
    </w:p>
    <w:p w14:paraId="702336D9" w14:textId="77777777" w:rsidR="00E157AD" w:rsidRPr="00E157AD" w:rsidRDefault="00E157AD" w:rsidP="00E157AD">
      <w:pPr>
        <w:numPr>
          <w:ilvl w:val="0"/>
          <w:numId w:val="22"/>
        </w:numPr>
      </w:pPr>
      <w:r w:rsidRPr="00E157AD">
        <w:rPr>
          <w:b/>
          <w:bCs/>
        </w:rPr>
        <w:t>Description</w:t>
      </w:r>
      <w:r w:rsidRPr="00E157AD">
        <w:t>:</w:t>
      </w:r>
    </w:p>
    <w:p w14:paraId="11FC1D0B" w14:textId="77777777" w:rsidR="00E157AD" w:rsidRPr="00E157AD" w:rsidRDefault="00E157AD" w:rsidP="00E157AD">
      <w:pPr>
        <w:numPr>
          <w:ilvl w:val="1"/>
          <w:numId w:val="22"/>
        </w:numPr>
      </w:pPr>
      <w:r w:rsidRPr="00E157AD">
        <w:t>Generate reports on room occupancy rates, revenue, inventory usage, and food consumption trends.</w:t>
      </w:r>
    </w:p>
    <w:p w14:paraId="0FF2EC5E" w14:textId="77777777" w:rsidR="00E157AD" w:rsidRPr="00E157AD" w:rsidRDefault="00E157AD" w:rsidP="00E157AD">
      <w:pPr>
        <w:numPr>
          <w:ilvl w:val="1"/>
          <w:numId w:val="22"/>
        </w:numPr>
      </w:pPr>
      <w:r w:rsidRPr="00E157AD">
        <w:t>Provide insights into customer satisfaction through feedback analysis.</w:t>
      </w:r>
    </w:p>
    <w:p w14:paraId="75627C8E" w14:textId="77777777" w:rsidR="00E157AD" w:rsidRPr="00E157AD" w:rsidRDefault="00E157AD" w:rsidP="00E157AD">
      <w:pPr>
        <w:numPr>
          <w:ilvl w:val="0"/>
          <w:numId w:val="22"/>
        </w:numPr>
      </w:pPr>
      <w:r w:rsidRPr="00E157AD">
        <w:rPr>
          <w:b/>
          <w:bCs/>
        </w:rPr>
        <w:t>Key Features</w:t>
      </w:r>
      <w:r w:rsidRPr="00E157AD">
        <w:t>: Sales and revenue tracking, inventory reports, and customer insights.</w:t>
      </w:r>
    </w:p>
    <w:p w14:paraId="5E514C72" w14:textId="77777777" w:rsidR="00E157AD" w:rsidRPr="00E157AD" w:rsidRDefault="00000000" w:rsidP="00E157AD">
      <w:r>
        <w:pict w14:anchorId="5F0D4525">
          <v:rect id="_x0000_i1027" style="width:0;height:1.5pt" o:hralign="center" o:hrstd="t" o:hr="t" fillcolor="#a0a0a0" stroked="f"/>
        </w:pict>
      </w:r>
    </w:p>
    <w:p w14:paraId="6FEE8ACD" w14:textId="77777777" w:rsidR="00E157AD" w:rsidRPr="00E157AD" w:rsidRDefault="00E157AD" w:rsidP="00E157AD">
      <w:pPr>
        <w:rPr>
          <w:b/>
          <w:bCs/>
        </w:rPr>
      </w:pPr>
      <w:r w:rsidRPr="00E157AD">
        <w:rPr>
          <w:b/>
          <w:bCs/>
        </w:rPr>
        <w:t>High-Level Workflow:</w:t>
      </w:r>
    </w:p>
    <w:p w14:paraId="2D4FCF10" w14:textId="77777777" w:rsidR="00E157AD" w:rsidRPr="00E157AD" w:rsidRDefault="00E157AD" w:rsidP="00E157AD">
      <w:pPr>
        <w:numPr>
          <w:ilvl w:val="0"/>
          <w:numId w:val="23"/>
        </w:numPr>
      </w:pPr>
      <w:r w:rsidRPr="00E157AD">
        <w:rPr>
          <w:b/>
          <w:bCs/>
        </w:rPr>
        <w:t>Customer Reservation</w:t>
      </w:r>
      <w:r w:rsidRPr="00E157AD">
        <w:t>:</w:t>
      </w:r>
    </w:p>
    <w:p w14:paraId="69C76490" w14:textId="77777777" w:rsidR="00E157AD" w:rsidRPr="00E157AD" w:rsidRDefault="00E157AD" w:rsidP="00E157AD">
      <w:pPr>
        <w:numPr>
          <w:ilvl w:val="1"/>
          <w:numId w:val="23"/>
        </w:numPr>
      </w:pPr>
      <w:r w:rsidRPr="00E157AD">
        <w:t>A customer books a room online or via the hotel desk.</w:t>
      </w:r>
    </w:p>
    <w:p w14:paraId="2169DAA8" w14:textId="77777777" w:rsidR="00E157AD" w:rsidRPr="00E157AD" w:rsidRDefault="00E157AD" w:rsidP="00E157AD">
      <w:pPr>
        <w:numPr>
          <w:ilvl w:val="1"/>
          <w:numId w:val="23"/>
        </w:numPr>
      </w:pPr>
      <w:r w:rsidRPr="00E157AD">
        <w:t>The room availability is checked, and the reservation is confirmed.</w:t>
      </w:r>
    </w:p>
    <w:p w14:paraId="74F6198C" w14:textId="77777777" w:rsidR="00E157AD" w:rsidRPr="00E157AD" w:rsidRDefault="00E157AD" w:rsidP="00E157AD">
      <w:pPr>
        <w:numPr>
          <w:ilvl w:val="1"/>
          <w:numId w:val="23"/>
        </w:numPr>
      </w:pPr>
      <w:r w:rsidRPr="00E157AD">
        <w:t>The customer checks in and can request room service or additional services during their stay.</w:t>
      </w:r>
    </w:p>
    <w:p w14:paraId="203F0ABE" w14:textId="77777777" w:rsidR="00E157AD" w:rsidRPr="00E157AD" w:rsidRDefault="00E157AD" w:rsidP="00E157AD">
      <w:pPr>
        <w:numPr>
          <w:ilvl w:val="0"/>
          <w:numId w:val="23"/>
        </w:numPr>
      </w:pPr>
      <w:r w:rsidRPr="00E157AD">
        <w:rPr>
          <w:b/>
          <w:bCs/>
        </w:rPr>
        <w:lastRenderedPageBreak/>
        <w:t>Dining and Table Reservation</w:t>
      </w:r>
      <w:r w:rsidRPr="00E157AD">
        <w:t>:</w:t>
      </w:r>
    </w:p>
    <w:p w14:paraId="2D8BF0AB" w14:textId="77777777" w:rsidR="00E157AD" w:rsidRPr="00E157AD" w:rsidRDefault="00E157AD" w:rsidP="00E157AD">
      <w:pPr>
        <w:numPr>
          <w:ilvl w:val="1"/>
          <w:numId w:val="23"/>
        </w:numPr>
      </w:pPr>
      <w:r w:rsidRPr="00E157AD">
        <w:t>The customer makes a dining reservation at the restaurant or orders room service.</w:t>
      </w:r>
    </w:p>
    <w:p w14:paraId="6C9C9B32" w14:textId="77777777" w:rsidR="00E157AD" w:rsidRPr="00E157AD" w:rsidRDefault="00E157AD" w:rsidP="00E157AD">
      <w:pPr>
        <w:numPr>
          <w:ilvl w:val="1"/>
          <w:numId w:val="23"/>
        </w:numPr>
      </w:pPr>
      <w:r w:rsidRPr="00E157AD">
        <w:t>The staff processes the order, and the customer is served.</w:t>
      </w:r>
    </w:p>
    <w:p w14:paraId="4EFACD84" w14:textId="77777777" w:rsidR="00E157AD" w:rsidRPr="00E157AD" w:rsidRDefault="00E157AD" w:rsidP="00E157AD">
      <w:pPr>
        <w:numPr>
          <w:ilvl w:val="1"/>
          <w:numId w:val="23"/>
        </w:numPr>
      </w:pPr>
      <w:r w:rsidRPr="00E157AD">
        <w:t>Upon completion of the meal, the customer is billed, and payment is processed.</w:t>
      </w:r>
    </w:p>
    <w:p w14:paraId="06AB20A4" w14:textId="77777777" w:rsidR="00E157AD" w:rsidRPr="00E157AD" w:rsidRDefault="00E157AD" w:rsidP="00E157AD">
      <w:pPr>
        <w:numPr>
          <w:ilvl w:val="0"/>
          <w:numId w:val="23"/>
        </w:numPr>
      </w:pPr>
      <w:r w:rsidRPr="00E157AD">
        <w:rPr>
          <w:b/>
          <w:bCs/>
        </w:rPr>
        <w:t>Event Booking</w:t>
      </w:r>
      <w:r w:rsidRPr="00E157AD">
        <w:t>:</w:t>
      </w:r>
    </w:p>
    <w:p w14:paraId="6E0FE554" w14:textId="77777777" w:rsidR="00E157AD" w:rsidRPr="00E157AD" w:rsidRDefault="00E157AD" w:rsidP="00E157AD">
      <w:pPr>
        <w:numPr>
          <w:ilvl w:val="1"/>
          <w:numId w:val="23"/>
        </w:numPr>
      </w:pPr>
      <w:r w:rsidRPr="00E157AD">
        <w:t>A customer books a banquet hall or outdoor space for a wedding or conference.</w:t>
      </w:r>
    </w:p>
    <w:p w14:paraId="72DDB8BB" w14:textId="77777777" w:rsidR="00E157AD" w:rsidRPr="00E157AD" w:rsidRDefault="00E157AD" w:rsidP="00E157AD">
      <w:pPr>
        <w:numPr>
          <w:ilvl w:val="1"/>
          <w:numId w:val="23"/>
        </w:numPr>
      </w:pPr>
      <w:r w:rsidRPr="00E157AD">
        <w:t>The event is organized, and necessary services are provided.</w:t>
      </w:r>
    </w:p>
    <w:p w14:paraId="3F04C975" w14:textId="77777777" w:rsidR="00E157AD" w:rsidRPr="00E157AD" w:rsidRDefault="00E157AD" w:rsidP="00E157AD">
      <w:pPr>
        <w:numPr>
          <w:ilvl w:val="1"/>
          <w:numId w:val="23"/>
        </w:numPr>
      </w:pPr>
      <w:r w:rsidRPr="00E157AD">
        <w:t>Billing is generated post-event, and payment is completed.</w:t>
      </w:r>
    </w:p>
    <w:p w14:paraId="35B15A28" w14:textId="77777777" w:rsidR="00E157AD" w:rsidRPr="00E157AD" w:rsidRDefault="00E157AD" w:rsidP="00E157AD">
      <w:pPr>
        <w:numPr>
          <w:ilvl w:val="0"/>
          <w:numId w:val="23"/>
        </w:numPr>
      </w:pPr>
      <w:r w:rsidRPr="00E157AD">
        <w:rPr>
          <w:b/>
          <w:bCs/>
        </w:rPr>
        <w:t>Inventory Replenishment</w:t>
      </w:r>
      <w:r w:rsidRPr="00E157AD">
        <w:t>:</w:t>
      </w:r>
    </w:p>
    <w:p w14:paraId="6FDC8366" w14:textId="77777777" w:rsidR="00E157AD" w:rsidRPr="00E157AD" w:rsidRDefault="00E157AD" w:rsidP="00E157AD">
      <w:pPr>
        <w:numPr>
          <w:ilvl w:val="1"/>
          <w:numId w:val="23"/>
        </w:numPr>
      </w:pPr>
      <w:r w:rsidRPr="00E157AD">
        <w:t>The system monitors inventory levels of food items and room supplies.</w:t>
      </w:r>
    </w:p>
    <w:p w14:paraId="79A9DC35" w14:textId="77777777" w:rsidR="00E157AD" w:rsidRPr="00E157AD" w:rsidRDefault="00E157AD" w:rsidP="00E157AD">
      <w:pPr>
        <w:numPr>
          <w:ilvl w:val="1"/>
          <w:numId w:val="23"/>
        </w:numPr>
      </w:pPr>
      <w:r w:rsidRPr="00E157AD">
        <w:t>When stock is low, restocking is initiated.</w:t>
      </w:r>
    </w:p>
    <w:p w14:paraId="0471DCB6" w14:textId="77777777" w:rsidR="00E157AD" w:rsidRPr="00E157AD" w:rsidRDefault="00E157AD" w:rsidP="00E157AD">
      <w:pPr>
        <w:numPr>
          <w:ilvl w:val="1"/>
          <w:numId w:val="23"/>
        </w:numPr>
      </w:pPr>
      <w:r w:rsidRPr="00E157AD">
        <w:t>Inventory is updated once new stock arrives.</w:t>
      </w:r>
    </w:p>
    <w:p w14:paraId="1F2CE48C" w14:textId="77777777" w:rsidR="00E157AD" w:rsidRPr="00E157AD" w:rsidRDefault="00E157AD" w:rsidP="00E157AD">
      <w:pPr>
        <w:numPr>
          <w:ilvl w:val="0"/>
          <w:numId w:val="23"/>
        </w:numPr>
      </w:pPr>
      <w:r w:rsidRPr="00E157AD">
        <w:rPr>
          <w:b/>
          <w:bCs/>
        </w:rPr>
        <w:t>Billing and Payment</w:t>
      </w:r>
      <w:r w:rsidRPr="00E157AD">
        <w:t>:</w:t>
      </w:r>
    </w:p>
    <w:p w14:paraId="18488BB4" w14:textId="77777777" w:rsidR="00E157AD" w:rsidRPr="00E157AD" w:rsidRDefault="00E157AD" w:rsidP="00E157AD">
      <w:pPr>
        <w:numPr>
          <w:ilvl w:val="1"/>
          <w:numId w:val="23"/>
        </w:numPr>
      </w:pPr>
      <w:r w:rsidRPr="00E157AD">
        <w:t>Bills are generated for all services (rooms, dining, events).</w:t>
      </w:r>
    </w:p>
    <w:p w14:paraId="32243EC0" w14:textId="77777777" w:rsidR="00E157AD" w:rsidRPr="00E157AD" w:rsidRDefault="00E157AD" w:rsidP="00E157AD">
      <w:pPr>
        <w:numPr>
          <w:ilvl w:val="1"/>
          <w:numId w:val="23"/>
        </w:numPr>
      </w:pPr>
      <w:r w:rsidRPr="00E157AD">
        <w:t>Customers make payments via various methods.</w:t>
      </w:r>
    </w:p>
    <w:p w14:paraId="338814BB" w14:textId="77777777" w:rsidR="00E157AD" w:rsidRPr="00E157AD" w:rsidRDefault="00E157AD" w:rsidP="00E157AD">
      <w:pPr>
        <w:numPr>
          <w:ilvl w:val="1"/>
          <w:numId w:val="23"/>
        </w:numPr>
      </w:pPr>
      <w:r w:rsidRPr="00E157AD">
        <w:t>Payment status is tracked and updated in the system.</w:t>
      </w:r>
    </w:p>
    <w:p w14:paraId="069020A1" w14:textId="77777777" w:rsidR="00E157AD" w:rsidRPr="00E157AD" w:rsidRDefault="00000000" w:rsidP="00E157AD">
      <w:r>
        <w:pict w14:anchorId="1B2282B9">
          <v:rect id="_x0000_i1028" style="width:0;height:1.5pt" o:hralign="center" o:hrstd="t" o:hr="t" fillcolor="#a0a0a0" stroked="f"/>
        </w:pict>
      </w:r>
    </w:p>
    <w:p w14:paraId="62407A08" w14:textId="77777777" w:rsidR="00E157AD" w:rsidRPr="00E157AD" w:rsidRDefault="00E157AD" w:rsidP="00E157AD">
      <w:r w:rsidRPr="00E157AD">
        <w:t xml:space="preserve">This requirement analysis provides a complete blueprint for developing a </w:t>
      </w:r>
      <w:r w:rsidRPr="00E157AD">
        <w:rPr>
          <w:b/>
          <w:bCs/>
        </w:rPr>
        <w:t>Hotel and Restaurant Management System</w:t>
      </w:r>
      <w:r w:rsidRPr="00E157AD">
        <w:t xml:space="preserve"> using Core Java, Collections, and Hibernate.</w:t>
      </w:r>
    </w:p>
    <w:p w14:paraId="1EAF20A1" w14:textId="77777777" w:rsidR="00072402" w:rsidRDefault="00072402"/>
    <w:p w14:paraId="3F837A8F" w14:textId="77777777" w:rsidR="00072402" w:rsidRDefault="00072402">
      <w:r>
        <w:br w:type="page"/>
      </w:r>
    </w:p>
    <w:p w14:paraId="7957A49A" w14:textId="5C11E022" w:rsidR="00E157AD" w:rsidRPr="004E16ED" w:rsidRDefault="00E157AD" w:rsidP="00E157AD">
      <w:pPr>
        <w:rPr>
          <w:b/>
          <w:bCs/>
          <w:color w:val="FF0000"/>
          <w:sz w:val="40"/>
          <w:szCs w:val="40"/>
        </w:rPr>
      </w:pPr>
      <w:r w:rsidRPr="004E16ED">
        <w:rPr>
          <w:b/>
          <w:bCs/>
          <w:color w:val="FF0000"/>
          <w:sz w:val="40"/>
          <w:szCs w:val="40"/>
        </w:rPr>
        <w:lastRenderedPageBreak/>
        <w:t xml:space="preserve">Detailed Modules Description </w:t>
      </w:r>
    </w:p>
    <w:p w14:paraId="3252915F" w14:textId="77777777" w:rsidR="00E157AD" w:rsidRPr="00E157AD" w:rsidRDefault="00E157AD" w:rsidP="00E157AD">
      <w:r w:rsidRPr="00E157AD">
        <w:t>The Hotel and Restaurant Management System includes several interconnected modules, each responsible for specific operations related to the hotel and restaurant business. Below is a detailed description of each module, outlining its functions and features:</w:t>
      </w:r>
    </w:p>
    <w:p w14:paraId="249FB2DE" w14:textId="77777777" w:rsidR="00E157AD" w:rsidRPr="00E157AD" w:rsidRDefault="00000000" w:rsidP="00E157AD">
      <w:r>
        <w:pict w14:anchorId="1B65B202">
          <v:rect id="_x0000_i1029" style="width:0;height:1.5pt" o:hralign="center" o:hrstd="t" o:hr="t" fillcolor="#a0a0a0" stroked="f"/>
        </w:pict>
      </w:r>
    </w:p>
    <w:p w14:paraId="1D9DC1D2" w14:textId="77777777" w:rsidR="00E157AD" w:rsidRPr="00E157AD" w:rsidRDefault="00E157AD" w:rsidP="00E157AD">
      <w:pPr>
        <w:rPr>
          <w:b/>
          <w:bCs/>
        </w:rPr>
      </w:pPr>
      <w:r w:rsidRPr="00E157AD">
        <w:rPr>
          <w:b/>
          <w:bCs/>
        </w:rPr>
        <w:t>1. Room Management Module:</w:t>
      </w:r>
    </w:p>
    <w:p w14:paraId="48216098" w14:textId="77777777" w:rsidR="00E157AD" w:rsidRPr="00E157AD" w:rsidRDefault="00E157AD" w:rsidP="00E157AD">
      <w:r w:rsidRPr="00E157AD">
        <w:rPr>
          <w:b/>
          <w:bCs/>
        </w:rPr>
        <w:t>Purpose</w:t>
      </w:r>
      <w:r w:rsidRPr="00E157AD">
        <w:t>:</w:t>
      </w:r>
      <w:r w:rsidRPr="00E157AD">
        <w:br/>
        <w:t>To handle all operations related to hotel room management, including reservations, availability, and services provided to guests during their stay.</w:t>
      </w:r>
    </w:p>
    <w:p w14:paraId="43836FC0" w14:textId="77777777" w:rsidR="00E157AD" w:rsidRPr="00E157AD" w:rsidRDefault="00E157AD" w:rsidP="00E157AD">
      <w:r w:rsidRPr="00E157AD">
        <w:rPr>
          <w:b/>
          <w:bCs/>
        </w:rPr>
        <w:t>Key Features</w:t>
      </w:r>
      <w:r w:rsidRPr="00E157AD">
        <w:t>:</w:t>
      </w:r>
    </w:p>
    <w:p w14:paraId="2462EBFF" w14:textId="77777777" w:rsidR="00E157AD" w:rsidRPr="00E157AD" w:rsidRDefault="00E157AD" w:rsidP="00E157AD">
      <w:pPr>
        <w:numPr>
          <w:ilvl w:val="0"/>
          <w:numId w:val="24"/>
        </w:numPr>
      </w:pPr>
      <w:r w:rsidRPr="00E157AD">
        <w:rPr>
          <w:b/>
          <w:bCs/>
        </w:rPr>
        <w:t>Room Availability Tracking</w:t>
      </w:r>
      <w:r w:rsidRPr="00E157AD">
        <w:t>: Displays available, occupied, or under-maintenance rooms in real-time.</w:t>
      </w:r>
    </w:p>
    <w:p w14:paraId="020467E9" w14:textId="77777777" w:rsidR="00E157AD" w:rsidRPr="00E157AD" w:rsidRDefault="00E157AD" w:rsidP="00E157AD">
      <w:pPr>
        <w:numPr>
          <w:ilvl w:val="0"/>
          <w:numId w:val="24"/>
        </w:numPr>
      </w:pPr>
      <w:r w:rsidRPr="00E157AD">
        <w:rPr>
          <w:b/>
          <w:bCs/>
        </w:rPr>
        <w:t>Reservation Management</w:t>
      </w:r>
      <w:r w:rsidRPr="00E157AD">
        <w:t>: Facilitates the booking of rooms by guests either online or in person. Handles room allocation based on customer preferences, including dates, room type, and any special requests.</w:t>
      </w:r>
    </w:p>
    <w:p w14:paraId="7E131A0D" w14:textId="77777777" w:rsidR="00E157AD" w:rsidRPr="00E157AD" w:rsidRDefault="00E157AD" w:rsidP="00E157AD">
      <w:pPr>
        <w:numPr>
          <w:ilvl w:val="0"/>
          <w:numId w:val="24"/>
        </w:numPr>
      </w:pPr>
      <w:r w:rsidRPr="00E157AD">
        <w:rPr>
          <w:b/>
          <w:bCs/>
        </w:rPr>
        <w:t>Check-In/Check-Out Management</w:t>
      </w:r>
      <w:r w:rsidRPr="00E157AD">
        <w:t>: Handles guest check-ins and check-outs, updating room status accordingly.</w:t>
      </w:r>
    </w:p>
    <w:p w14:paraId="3DDB5EB5" w14:textId="77777777" w:rsidR="00E157AD" w:rsidRPr="00E157AD" w:rsidRDefault="00E157AD" w:rsidP="00E157AD">
      <w:pPr>
        <w:numPr>
          <w:ilvl w:val="0"/>
          <w:numId w:val="24"/>
        </w:numPr>
      </w:pPr>
      <w:r w:rsidRPr="00E157AD">
        <w:rPr>
          <w:b/>
          <w:bCs/>
        </w:rPr>
        <w:t>Room Services</w:t>
      </w:r>
      <w:r w:rsidRPr="00E157AD">
        <w:t>: Manages additional services like cleaning, laundry, or food delivery requested by the guest during their stay.</w:t>
      </w:r>
    </w:p>
    <w:p w14:paraId="23CD2B95" w14:textId="77777777" w:rsidR="00E157AD" w:rsidRPr="00E157AD" w:rsidRDefault="00E157AD" w:rsidP="00E157AD">
      <w:pPr>
        <w:numPr>
          <w:ilvl w:val="0"/>
          <w:numId w:val="24"/>
        </w:numPr>
      </w:pPr>
      <w:r w:rsidRPr="00E157AD">
        <w:rPr>
          <w:b/>
          <w:bCs/>
        </w:rPr>
        <w:t>Room Status Updates</w:t>
      </w:r>
      <w:r w:rsidRPr="00E157AD">
        <w:t>: Tracks real-time updates of room conditions such as occupancy or maintenance requirements.</w:t>
      </w:r>
    </w:p>
    <w:p w14:paraId="110DC734" w14:textId="77777777" w:rsidR="00E157AD" w:rsidRPr="00E157AD" w:rsidRDefault="00000000" w:rsidP="00E157AD">
      <w:r>
        <w:pict w14:anchorId="276AAFE6">
          <v:rect id="_x0000_i1030" style="width:0;height:1.5pt" o:hralign="center" o:hrstd="t" o:hr="t" fillcolor="#a0a0a0" stroked="f"/>
        </w:pict>
      </w:r>
    </w:p>
    <w:p w14:paraId="589FC1B9" w14:textId="77777777" w:rsidR="00E157AD" w:rsidRPr="00E157AD" w:rsidRDefault="00E157AD" w:rsidP="00E157AD">
      <w:pPr>
        <w:rPr>
          <w:b/>
          <w:bCs/>
        </w:rPr>
      </w:pPr>
      <w:r w:rsidRPr="00E157AD">
        <w:rPr>
          <w:b/>
          <w:bCs/>
        </w:rPr>
        <w:t>2. Restaurant Management Module:</w:t>
      </w:r>
    </w:p>
    <w:p w14:paraId="03D7BA04" w14:textId="77777777" w:rsidR="00E157AD" w:rsidRPr="00E157AD" w:rsidRDefault="00E157AD" w:rsidP="00E157AD">
      <w:r w:rsidRPr="00E157AD">
        <w:rPr>
          <w:b/>
          <w:bCs/>
        </w:rPr>
        <w:t>Purpose</w:t>
      </w:r>
      <w:r w:rsidRPr="00E157AD">
        <w:t>:</w:t>
      </w:r>
      <w:r w:rsidRPr="00E157AD">
        <w:br/>
        <w:t>To manage the operations of the hotel restaurant, including dining orders, table bookings, and menu management.</w:t>
      </w:r>
    </w:p>
    <w:p w14:paraId="0607DCD6" w14:textId="77777777" w:rsidR="00E157AD" w:rsidRPr="00E157AD" w:rsidRDefault="00E157AD" w:rsidP="00E157AD">
      <w:r w:rsidRPr="00E157AD">
        <w:rPr>
          <w:b/>
          <w:bCs/>
        </w:rPr>
        <w:t>Key Features</w:t>
      </w:r>
      <w:r w:rsidRPr="00E157AD">
        <w:t>:</w:t>
      </w:r>
    </w:p>
    <w:p w14:paraId="76AFA5C0" w14:textId="77777777" w:rsidR="00E157AD" w:rsidRPr="00E157AD" w:rsidRDefault="00E157AD" w:rsidP="00E157AD">
      <w:pPr>
        <w:numPr>
          <w:ilvl w:val="0"/>
          <w:numId w:val="25"/>
        </w:numPr>
      </w:pPr>
      <w:r w:rsidRPr="00E157AD">
        <w:rPr>
          <w:b/>
          <w:bCs/>
        </w:rPr>
        <w:t>Menu Management</w:t>
      </w:r>
      <w:r w:rsidRPr="00E157AD">
        <w:t>: Allows the restaurant to create and update the list of available food items for different times of the day (breakfast, lunch, dinner). Includes managing special offers or discounts on food items.</w:t>
      </w:r>
    </w:p>
    <w:p w14:paraId="4B76B6CD" w14:textId="77777777" w:rsidR="00E157AD" w:rsidRPr="00E157AD" w:rsidRDefault="00E157AD" w:rsidP="00E157AD">
      <w:pPr>
        <w:numPr>
          <w:ilvl w:val="0"/>
          <w:numId w:val="25"/>
        </w:numPr>
      </w:pPr>
      <w:r w:rsidRPr="00E157AD">
        <w:rPr>
          <w:b/>
          <w:bCs/>
        </w:rPr>
        <w:t>Order Management</w:t>
      </w:r>
      <w:r w:rsidRPr="00E157AD">
        <w:t>: Handles food orders from the hotel restaurant or room service, including order placement, tracking, and preparation status.</w:t>
      </w:r>
    </w:p>
    <w:p w14:paraId="244FC0A6" w14:textId="77777777" w:rsidR="00E157AD" w:rsidRPr="00E157AD" w:rsidRDefault="00E157AD" w:rsidP="00E157AD">
      <w:pPr>
        <w:numPr>
          <w:ilvl w:val="0"/>
          <w:numId w:val="25"/>
        </w:numPr>
      </w:pPr>
      <w:r w:rsidRPr="00E157AD">
        <w:rPr>
          <w:b/>
          <w:bCs/>
        </w:rPr>
        <w:t>Table Reservation</w:t>
      </w:r>
      <w:r w:rsidRPr="00E157AD">
        <w:t>: Manages table bookings, tracking table availability, and assigning tables based on customer preferences (e.g., party size or location within the restaurant).</w:t>
      </w:r>
    </w:p>
    <w:p w14:paraId="229E628B" w14:textId="77777777" w:rsidR="00E157AD" w:rsidRPr="00E157AD" w:rsidRDefault="00E157AD" w:rsidP="00E157AD">
      <w:pPr>
        <w:numPr>
          <w:ilvl w:val="0"/>
          <w:numId w:val="25"/>
        </w:numPr>
      </w:pPr>
      <w:r w:rsidRPr="00E157AD">
        <w:rPr>
          <w:b/>
          <w:bCs/>
        </w:rPr>
        <w:t>Order Status Updates</w:t>
      </w:r>
      <w:r w:rsidRPr="00E157AD">
        <w:t>: Tracks the status of orders, from preparation to serving, and updates both staff and customers on the progress.</w:t>
      </w:r>
    </w:p>
    <w:p w14:paraId="313737DA" w14:textId="77777777" w:rsidR="00E157AD" w:rsidRPr="00E157AD" w:rsidRDefault="00E157AD" w:rsidP="00E157AD">
      <w:pPr>
        <w:numPr>
          <w:ilvl w:val="0"/>
          <w:numId w:val="25"/>
        </w:numPr>
      </w:pPr>
      <w:r w:rsidRPr="00E157AD">
        <w:rPr>
          <w:b/>
          <w:bCs/>
        </w:rPr>
        <w:t>Bill Generation</w:t>
      </w:r>
      <w:r w:rsidRPr="00E157AD">
        <w:t>: Generates bills for customers based on the food items ordered and any applicable taxes or discounts.</w:t>
      </w:r>
    </w:p>
    <w:p w14:paraId="2E66795E" w14:textId="77777777" w:rsidR="00E157AD" w:rsidRPr="00E157AD" w:rsidRDefault="00000000" w:rsidP="00E157AD">
      <w:r>
        <w:pict w14:anchorId="42EAD4BC">
          <v:rect id="_x0000_i1031" style="width:0;height:1.5pt" o:hralign="center" o:hrstd="t" o:hr="t" fillcolor="#a0a0a0" stroked="f"/>
        </w:pict>
      </w:r>
    </w:p>
    <w:p w14:paraId="2C4AD674" w14:textId="77777777" w:rsidR="00E157AD" w:rsidRPr="00E157AD" w:rsidRDefault="00E157AD" w:rsidP="00E157AD">
      <w:pPr>
        <w:rPr>
          <w:b/>
          <w:bCs/>
        </w:rPr>
      </w:pPr>
      <w:r w:rsidRPr="00E157AD">
        <w:rPr>
          <w:b/>
          <w:bCs/>
        </w:rPr>
        <w:t>3. Inventory Management Module:</w:t>
      </w:r>
    </w:p>
    <w:p w14:paraId="4E11E8AC" w14:textId="77777777" w:rsidR="00E157AD" w:rsidRPr="00E157AD" w:rsidRDefault="00E157AD" w:rsidP="00E157AD">
      <w:r w:rsidRPr="00E157AD">
        <w:rPr>
          <w:b/>
          <w:bCs/>
        </w:rPr>
        <w:lastRenderedPageBreak/>
        <w:t>Purpose</w:t>
      </w:r>
      <w:r w:rsidRPr="00E157AD">
        <w:t>:</w:t>
      </w:r>
      <w:r w:rsidRPr="00E157AD">
        <w:br/>
        <w:t>To ensure smooth stock management of food and supplies, both for restaurant operations and hotel room services.</w:t>
      </w:r>
    </w:p>
    <w:p w14:paraId="2017E1BB" w14:textId="77777777" w:rsidR="00E157AD" w:rsidRPr="00E157AD" w:rsidRDefault="00E157AD" w:rsidP="00E157AD">
      <w:r w:rsidRPr="00E157AD">
        <w:rPr>
          <w:b/>
          <w:bCs/>
        </w:rPr>
        <w:t>Key Features</w:t>
      </w:r>
      <w:r w:rsidRPr="00E157AD">
        <w:t>:</w:t>
      </w:r>
    </w:p>
    <w:p w14:paraId="4F3B9534" w14:textId="77777777" w:rsidR="00E157AD" w:rsidRPr="00E157AD" w:rsidRDefault="00E157AD" w:rsidP="00E157AD">
      <w:pPr>
        <w:numPr>
          <w:ilvl w:val="0"/>
          <w:numId w:val="26"/>
        </w:numPr>
      </w:pPr>
      <w:r w:rsidRPr="00E157AD">
        <w:rPr>
          <w:b/>
          <w:bCs/>
        </w:rPr>
        <w:t>Stock Level Tracking</w:t>
      </w:r>
      <w:r w:rsidRPr="00E157AD">
        <w:t>: Continuously monitors the stock of food items in the restaurant and supplies (towels, toiletries, etc.) required for room services.</w:t>
      </w:r>
    </w:p>
    <w:p w14:paraId="3BD7D6AA" w14:textId="77777777" w:rsidR="00E157AD" w:rsidRPr="00E157AD" w:rsidRDefault="00E157AD" w:rsidP="00E157AD">
      <w:pPr>
        <w:numPr>
          <w:ilvl w:val="0"/>
          <w:numId w:val="26"/>
        </w:numPr>
      </w:pPr>
      <w:r w:rsidRPr="00E157AD">
        <w:rPr>
          <w:b/>
          <w:bCs/>
        </w:rPr>
        <w:t>Low-Stock Alerts</w:t>
      </w:r>
      <w:r w:rsidRPr="00E157AD">
        <w:t>: Notifies the staff when stock levels fall below a predefined threshold to avoid shortages.</w:t>
      </w:r>
    </w:p>
    <w:p w14:paraId="62530B60" w14:textId="77777777" w:rsidR="00E157AD" w:rsidRPr="00E157AD" w:rsidRDefault="00E157AD" w:rsidP="00E157AD">
      <w:pPr>
        <w:numPr>
          <w:ilvl w:val="0"/>
          <w:numId w:val="26"/>
        </w:numPr>
      </w:pPr>
      <w:r w:rsidRPr="00E157AD">
        <w:rPr>
          <w:b/>
          <w:bCs/>
        </w:rPr>
        <w:t>Restocking Management</w:t>
      </w:r>
      <w:r w:rsidRPr="00E157AD">
        <w:t>: Facilitates the process of ordering and replenishing stock when necessary.</w:t>
      </w:r>
    </w:p>
    <w:p w14:paraId="26E856FD" w14:textId="77777777" w:rsidR="00E157AD" w:rsidRPr="00E157AD" w:rsidRDefault="00E157AD" w:rsidP="00E157AD">
      <w:pPr>
        <w:numPr>
          <w:ilvl w:val="0"/>
          <w:numId w:val="26"/>
        </w:numPr>
      </w:pPr>
      <w:r w:rsidRPr="00E157AD">
        <w:rPr>
          <w:b/>
          <w:bCs/>
        </w:rPr>
        <w:t>Inventory History</w:t>
      </w:r>
      <w:r w:rsidRPr="00E157AD">
        <w:t xml:space="preserve">: Maintains a record of inventory usage, helping to </w:t>
      </w:r>
      <w:proofErr w:type="spellStart"/>
      <w:r w:rsidRPr="00E157AD">
        <w:t>analyze</w:t>
      </w:r>
      <w:proofErr w:type="spellEnd"/>
      <w:r w:rsidRPr="00E157AD">
        <w:t xml:space="preserve"> consumption trends and plan for future requirements.</w:t>
      </w:r>
    </w:p>
    <w:p w14:paraId="3A5DFE14" w14:textId="77777777" w:rsidR="00E157AD" w:rsidRPr="00E157AD" w:rsidRDefault="00000000" w:rsidP="00E157AD">
      <w:r>
        <w:pict w14:anchorId="45F00364">
          <v:rect id="_x0000_i1032" style="width:0;height:1.5pt" o:hralign="center" o:hrstd="t" o:hr="t" fillcolor="#a0a0a0" stroked="f"/>
        </w:pict>
      </w:r>
    </w:p>
    <w:p w14:paraId="42E91AC2" w14:textId="77777777" w:rsidR="00E157AD" w:rsidRPr="00E157AD" w:rsidRDefault="00E157AD" w:rsidP="00E157AD">
      <w:pPr>
        <w:rPr>
          <w:b/>
          <w:bCs/>
        </w:rPr>
      </w:pPr>
      <w:r w:rsidRPr="00E157AD">
        <w:rPr>
          <w:b/>
          <w:bCs/>
        </w:rPr>
        <w:t>4. Billing and Payment Module:</w:t>
      </w:r>
    </w:p>
    <w:p w14:paraId="03B467FC" w14:textId="77777777" w:rsidR="00E157AD" w:rsidRPr="00E157AD" w:rsidRDefault="00E157AD" w:rsidP="00E157AD">
      <w:r w:rsidRPr="00E157AD">
        <w:rPr>
          <w:b/>
          <w:bCs/>
        </w:rPr>
        <w:t>Purpose</w:t>
      </w:r>
      <w:r w:rsidRPr="00E157AD">
        <w:t>:</w:t>
      </w:r>
      <w:r w:rsidRPr="00E157AD">
        <w:br/>
        <w:t>To manage billing for hotel reservations, room services, and dining orders, along with payment processing.</w:t>
      </w:r>
    </w:p>
    <w:p w14:paraId="3B05EA6A" w14:textId="77777777" w:rsidR="00E157AD" w:rsidRPr="00E157AD" w:rsidRDefault="00E157AD" w:rsidP="00E157AD">
      <w:r w:rsidRPr="00E157AD">
        <w:rPr>
          <w:b/>
          <w:bCs/>
        </w:rPr>
        <w:t>Key Features</w:t>
      </w:r>
      <w:r w:rsidRPr="00E157AD">
        <w:t>:</w:t>
      </w:r>
    </w:p>
    <w:p w14:paraId="6CFEC35D" w14:textId="77777777" w:rsidR="00E157AD" w:rsidRPr="00E157AD" w:rsidRDefault="00E157AD" w:rsidP="00E157AD">
      <w:pPr>
        <w:numPr>
          <w:ilvl w:val="0"/>
          <w:numId w:val="27"/>
        </w:numPr>
      </w:pPr>
      <w:r w:rsidRPr="00E157AD">
        <w:rPr>
          <w:b/>
          <w:bCs/>
        </w:rPr>
        <w:t>Bill Generation</w:t>
      </w:r>
      <w:r w:rsidRPr="00E157AD">
        <w:t>: Generates detailed bills for customers, including room charges, food orders, services (e.g., laundry, event charges), taxes, and applicable discounts.</w:t>
      </w:r>
    </w:p>
    <w:p w14:paraId="0499C558" w14:textId="77777777" w:rsidR="00E157AD" w:rsidRPr="00E157AD" w:rsidRDefault="00E157AD" w:rsidP="00E157AD">
      <w:pPr>
        <w:numPr>
          <w:ilvl w:val="0"/>
          <w:numId w:val="27"/>
        </w:numPr>
      </w:pPr>
      <w:r w:rsidRPr="00E157AD">
        <w:rPr>
          <w:b/>
          <w:bCs/>
        </w:rPr>
        <w:t>Payment Processing</w:t>
      </w:r>
      <w:r w:rsidRPr="00E157AD">
        <w:t>: Supports various payment methods such as credit/debit cards, online payment gateways, and cash. Integrates with secure payment systems.</w:t>
      </w:r>
    </w:p>
    <w:p w14:paraId="1A346C81" w14:textId="77777777" w:rsidR="00E157AD" w:rsidRPr="00E157AD" w:rsidRDefault="00E157AD" w:rsidP="00E157AD">
      <w:pPr>
        <w:numPr>
          <w:ilvl w:val="0"/>
          <w:numId w:val="27"/>
        </w:numPr>
      </w:pPr>
      <w:r w:rsidRPr="00E157AD">
        <w:rPr>
          <w:b/>
          <w:bCs/>
        </w:rPr>
        <w:t>Refund Management</w:t>
      </w:r>
      <w:r w:rsidRPr="00E157AD">
        <w:t>: Handles refunds for cancelled reservations or returned food orders.</w:t>
      </w:r>
    </w:p>
    <w:p w14:paraId="683358CB" w14:textId="77777777" w:rsidR="00E157AD" w:rsidRPr="00E157AD" w:rsidRDefault="00E157AD" w:rsidP="00E157AD">
      <w:pPr>
        <w:numPr>
          <w:ilvl w:val="0"/>
          <w:numId w:val="27"/>
        </w:numPr>
      </w:pPr>
      <w:r w:rsidRPr="00E157AD">
        <w:rPr>
          <w:b/>
          <w:bCs/>
        </w:rPr>
        <w:t>Invoice Management</w:t>
      </w:r>
      <w:r w:rsidRPr="00E157AD">
        <w:t>: Stores a record of all invoices generated, enabling staff to retrieve and manage them for accounting purposes.</w:t>
      </w:r>
    </w:p>
    <w:p w14:paraId="14E24BF9" w14:textId="77777777" w:rsidR="00E157AD" w:rsidRPr="00E157AD" w:rsidRDefault="00000000" w:rsidP="00E157AD">
      <w:r>
        <w:pict w14:anchorId="23BEFE07">
          <v:rect id="_x0000_i1033" style="width:0;height:1.5pt" o:hralign="center" o:hrstd="t" o:hr="t" fillcolor="#a0a0a0" stroked="f"/>
        </w:pict>
      </w:r>
    </w:p>
    <w:p w14:paraId="48895C55" w14:textId="77777777" w:rsidR="00E157AD" w:rsidRPr="00E157AD" w:rsidRDefault="00E157AD" w:rsidP="00E157AD">
      <w:pPr>
        <w:rPr>
          <w:b/>
          <w:bCs/>
        </w:rPr>
      </w:pPr>
      <w:r w:rsidRPr="00E157AD">
        <w:rPr>
          <w:b/>
          <w:bCs/>
        </w:rPr>
        <w:t>5. Event Management Module:</w:t>
      </w:r>
    </w:p>
    <w:p w14:paraId="58A810A7" w14:textId="77777777" w:rsidR="00E157AD" w:rsidRPr="00E157AD" w:rsidRDefault="00E157AD" w:rsidP="00E157AD">
      <w:r w:rsidRPr="00E157AD">
        <w:rPr>
          <w:b/>
          <w:bCs/>
        </w:rPr>
        <w:t>Purpose</w:t>
      </w:r>
      <w:r w:rsidRPr="00E157AD">
        <w:t>:</w:t>
      </w:r>
      <w:r w:rsidRPr="00E157AD">
        <w:br/>
        <w:t>To organize and manage hotel events, including conferences, weddings, or parties.</w:t>
      </w:r>
    </w:p>
    <w:p w14:paraId="4293C676" w14:textId="77777777" w:rsidR="00E157AD" w:rsidRPr="00E157AD" w:rsidRDefault="00E157AD" w:rsidP="00E157AD">
      <w:r w:rsidRPr="00E157AD">
        <w:rPr>
          <w:b/>
          <w:bCs/>
        </w:rPr>
        <w:t>Key Features</w:t>
      </w:r>
      <w:r w:rsidRPr="00E157AD">
        <w:t>:</w:t>
      </w:r>
    </w:p>
    <w:p w14:paraId="3A317702" w14:textId="77777777" w:rsidR="00E157AD" w:rsidRPr="00E157AD" w:rsidRDefault="00E157AD" w:rsidP="00E157AD">
      <w:pPr>
        <w:numPr>
          <w:ilvl w:val="0"/>
          <w:numId w:val="28"/>
        </w:numPr>
      </w:pPr>
      <w:r w:rsidRPr="00E157AD">
        <w:rPr>
          <w:b/>
          <w:bCs/>
        </w:rPr>
        <w:t>Event Booking</w:t>
      </w:r>
      <w:r w:rsidRPr="00E157AD">
        <w:t>: Allows customers to book event spaces (banquet halls, conference rooms, outdoor areas) based on the type and size of the event.</w:t>
      </w:r>
    </w:p>
    <w:p w14:paraId="16AF4EE9" w14:textId="77777777" w:rsidR="00E157AD" w:rsidRPr="00E157AD" w:rsidRDefault="00E157AD" w:rsidP="00E157AD">
      <w:pPr>
        <w:numPr>
          <w:ilvl w:val="0"/>
          <w:numId w:val="28"/>
        </w:numPr>
      </w:pPr>
      <w:r w:rsidRPr="00E157AD">
        <w:rPr>
          <w:b/>
          <w:bCs/>
        </w:rPr>
        <w:t>Service Coordination</w:t>
      </w:r>
      <w:r w:rsidRPr="00E157AD">
        <w:t>: Manages event services such as catering, decorations, and staff required for the event.</w:t>
      </w:r>
    </w:p>
    <w:p w14:paraId="5E73098C" w14:textId="77777777" w:rsidR="00E157AD" w:rsidRPr="00E157AD" w:rsidRDefault="00E157AD" w:rsidP="00E157AD">
      <w:pPr>
        <w:numPr>
          <w:ilvl w:val="0"/>
          <w:numId w:val="28"/>
        </w:numPr>
      </w:pPr>
      <w:r w:rsidRPr="00E157AD">
        <w:rPr>
          <w:b/>
          <w:bCs/>
        </w:rPr>
        <w:t>Event Scheduling</w:t>
      </w:r>
      <w:r w:rsidRPr="00E157AD">
        <w:t>: Coordinates event timings and resource allocation to avoid conflicts with other bookings.</w:t>
      </w:r>
    </w:p>
    <w:p w14:paraId="7E4235F1" w14:textId="77777777" w:rsidR="00E157AD" w:rsidRPr="00E157AD" w:rsidRDefault="00E157AD" w:rsidP="00E157AD">
      <w:pPr>
        <w:numPr>
          <w:ilvl w:val="0"/>
          <w:numId w:val="28"/>
        </w:numPr>
      </w:pPr>
      <w:r w:rsidRPr="00E157AD">
        <w:rPr>
          <w:b/>
          <w:bCs/>
        </w:rPr>
        <w:t>Billing and Payment</w:t>
      </w:r>
      <w:r w:rsidRPr="00E157AD">
        <w:t>: Generates a bill for event services based on the space, catering, and other requested services.</w:t>
      </w:r>
    </w:p>
    <w:p w14:paraId="4D1C68F1" w14:textId="77777777" w:rsidR="00E157AD" w:rsidRPr="00E157AD" w:rsidRDefault="00E157AD" w:rsidP="00E157AD">
      <w:pPr>
        <w:numPr>
          <w:ilvl w:val="0"/>
          <w:numId w:val="28"/>
        </w:numPr>
      </w:pPr>
      <w:r w:rsidRPr="00E157AD">
        <w:rPr>
          <w:b/>
          <w:bCs/>
        </w:rPr>
        <w:t>Event Tracking</w:t>
      </w:r>
      <w:r w:rsidRPr="00E157AD">
        <w:t>: Keeps track of event details such as customer preferences, guest count, and services provided.</w:t>
      </w:r>
    </w:p>
    <w:p w14:paraId="55F2D245" w14:textId="77777777" w:rsidR="00E157AD" w:rsidRPr="00E157AD" w:rsidRDefault="00000000" w:rsidP="00E157AD">
      <w:r>
        <w:pict w14:anchorId="71241F31">
          <v:rect id="_x0000_i1034" style="width:0;height:1.5pt" o:hralign="center" o:hrstd="t" o:hr="t" fillcolor="#a0a0a0" stroked="f"/>
        </w:pict>
      </w:r>
    </w:p>
    <w:p w14:paraId="5F799069" w14:textId="77777777" w:rsidR="00E157AD" w:rsidRPr="00E157AD" w:rsidRDefault="00E157AD" w:rsidP="00E157AD">
      <w:pPr>
        <w:rPr>
          <w:b/>
          <w:bCs/>
        </w:rPr>
      </w:pPr>
      <w:r w:rsidRPr="00E157AD">
        <w:rPr>
          <w:b/>
          <w:bCs/>
        </w:rPr>
        <w:t>6. Customer Feedback Module:</w:t>
      </w:r>
    </w:p>
    <w:p w14:paraId="55A5E2D6" w14:textId="77777777" w:rsidR="00E157AD" w:rsidRPr="00E157AD" w:rsidRDefault="00E157AD" w:rsidP="00E157AD">
      <w:r w:rsidRPr="00E157AD">
        <w:rPr>
          <w:b/>
          <w:bCs/>
        </w:rPr>
        <w:lastRenderedPageBreak/>
        <w:t>Purpose</w:t>
      </w:r>
      <w:r w:rsidRPr="00E157AD">
        <w:t>:</w:t>
      </w:r>
      <w:r w:rsidRPr="00E157AD">
        <w:br/>
        <w:t xml:space="preserve">To collect, manage, and </w:t>
      </w:r>
      <w:proofErr w:type="spellStart"/>
      <w:r w:rsidRPr="00E157AD">
        <w:t>analyze</w:t>
      </w:r>
      <w:proofErr w:type="spellEnd"/>
      <w:r w:rsidRPr="00E157AD">
        <w:t xml:space="preserve"> customer feedback to improve the quality of services.</w:t>
      </w:r>
    </w:p>
    <w:p w14:paraId="57FC0BA6" w14:textId="77777777" w:rsidR="00E157AD" w:rsidRPr="00E157AD" w:rsidRDefault="00E157AD" w:rsidP="00E157AD">
      <w:r w:rsidRPr="00E157AD">
        <w:rPr>
          <w:b/>
          <w:bCs/>
        </w:rPr>
        <w:t>Key Features</w:t>
      </w:r>
      <w:r w:rsidRPr="00E157AD">
        <w:t>:</w:t>
      </w:r>
    </w:p>
    <w:p w14:paraId="7B57CC52" w14:textId="77777777" w:rsidR="00E157AD" w:rsidRPr="00E157AD" w:rsidRDefault="00E157AD" w:rsidP="00E157AD">
      <w:pPr>
        <w:numPr>
          <w:ilvl w:val="0"/>
          <w:numId w:val="29"/>
        </w:numPr>
      </w:pPr>
      <w:r w:rsidRPr="00E157AD">
        <w:rPr>
          <w:b/>
          <w:bCs/>
        </w:rPr>
        <w:t>Feedback Collection</w:t>
      </w:r>
      <w:r w:rsidRPr="00E157AD">
        <w:t>: Allows customers to submit feedback on their hotel stay or restaurant dining experience through online forms or on-site surveys.</w:t>
      </w:r>
    </w:p>
    <w:p w14:paraId="72467101" w14:textId="77777777" w:rsidR="00E157AD" w:rsidRPr="00E157AD" w:rsidRDefault="00E157AD" w:rsidP="00E157AD">
      <w:pPr>
        <w:numPr>
          <w:ilvl w:val="0"/>
          <w:numId w:val="29"/>
        </w:numPr>
      </w:pPr>
      <w:r w:rsidRPr="00E157AD">
        <w:rPr>
          <w:b/>
          <w:bCs/>
        </w:rPr>
        <w:t>Rating System</w:t>
      </w:r>
      <w:r w:rsidRPr="00E157AD">
        <w:t>: Enables customers to rate various aspects such as room cleanliness, service quality, and food taste.</w:t>
      </w:r>
    </w:p>
    <w:p w14:paraId="136A2016" w14:textId="77777777" w:rsidR="00E157AD" w:rsidRPr="00E157AD" w:rsidRDefault="00E157AD" w:rsidP="00E157AD">
      <w:pPr>
        <w:numPr>
          <w:ilvl w:val="0"/>
          <w:numId w:val="29"/>
        </w:numPr>
      </w:pPr>
      <w:r w:rsidRPr="00E157AD">
        <w:rPr>
          <w:b/>
          <w:bCs/>
        </w:rPr>
        <w:t>Feedback Analysis</w:t>
      </w:r>
      <w:r w:rsidRPr="00E157AD">
        <w:t xml:space="preserve">: </w:t>
      </w:r>
      <w:proofErr w:type="spellStart"/>
      <w:r w:rsidRPr="00E157AD">
        <w:t>Analyzes</w:t>
      </w:r>
      <w:proofErr w:type="spellEnd"/>
      <w:r w:rsidRPr="00E157AD">
        <w:t xml:space="preserve"> feedback to identify trends and areas of improvement for the hotel and restaurant.</w:t>
      </w:r>
    </w:p>
    <w:p w14:paraId="695DB50C" w14:textId="77777777" w:rsidR="00E157AD" w:rsidRPr="00E157AD" w:rsidRDefault="00E157AD" w:rsidP="00E157AD">
      <w:pPr>
        <w:numPr>
          <w:ilvl w:val="0"/>
          <w:numId w:val="29"/>
        </w:numPr>
      </w:pPr>
      <w:r w:rsidRPr="00E157AD">
        <w:rPr>
          <w:b/>
          <w:bCs/>
        </w:rPr>
        <w:t>Staff Evaluation</w:t>
      </w:r>
      <w:r w:rsidRPr="00E157AD">
        <w:t>: Allows management to assess staff performance based on customer feedback.</w:t>
      </w:r>
    </w:p>
    <w:p w14:paraId="4AF76B05" w14:textId="77777777" w:rsidR="00E157AD" w:rsidRPr="00E157AD" w:rsidRDefault="00000000" w:rsidP="00E157AD">
      <w:r>
        <w:pict w14:anchorId="11CD940A">
          <v:rect id="_x0000_i1035" style="width:0;height:1.5pt" o:hralign="center" o:hrstd="t" o:hr="t" fillcolor="#a0a0a0" stroked="f"/>
        </w:pict>
      </w:r>
    </w:p>
    <w:p w14:paraId="10D17A9B" w14:textId="77777777" w:rsidR="00E157AD" w:rsidRPr="00E157AD" w:rsidRDefault="00E157AD" w:rsidP="00E157AD">
      <w:pPr>
        <w:rPr>
          <w:b/>
          <w:bCs/>
        </w:rPr>
      </w:pPr>
      <w:r w:rsidRPr="00E157AD">
        <w:rPr>
          <w:b/>
          <w:bCs/>
        </w:rPr>
        <w:t>7. Service Request Module:</w:t>
      </w:r>
    </w:p>
    <w:p w14:paraId="4F595357" w14:textId="77777777" w:rsidR="00E157AD" w:rsidRPr="00E157AD" w:rsidRDefault="00E157AD" w:rsidP="00E157AD">
      <w:r w:rsidRPr="00E157AD">
        <w:rPr>
          <w:b/>
          <w:bCs/>
        </w:rPr>
        <w:t>Purpose</w:t>
      </w:r>
      <w:r w:rsidRPr="00E157AD">
        <w:t>:</w:t>
      </w:r>
      <w:r w:rsidRPr="00E157AD">
        <w:br/>
        <w:t>To handle customer requests for room services such as cleaning, laundry, or food delivery.</w:t>
      </w:r>
    </w:p>
    <w:p w14:paraId="30DF11F0" w14:textId="77777777" w:rsidR="00E157AD" w:rsidRPr="00E157AD" w:rsidRDefault="00E157AD" w:rsidP="00E157AD">
      <w:r w:rsidRPr="00E157AD">
        <w:rPr>
          <w:b/>
          <w:bCs/>
        </w:rPr>
        <w:t>Key Features</w:t>
      </w:r>
      <w:r w:rsidRPr="00E157AD">
        <w:t>:</w:t>
      </w:r>
    </w:p>
    <w:p w14:paraId="78BFFC26" w14:textId="77777777" w:rsidR="00E157AD" w:rsidRPr="00E157AD" w:rsidRDefault="00E157AD" w:rsidP="00E157AD">
      <w:pPr>
        <w:numPr>
          <w:ilvl w:val="0"/>
          <w:numId w:val="30"/>
        </w:numPr>
      </w:pPr>
      <w:r w:rsidRPr="00E157AD">
        <w:rPr>
          <w:b/>
          <w:bCs/>
        </w:rPr>
        <w:t>Request Submission</w:t>
      </w:r>
      <w:r w:rsidRPr="00E157AD">
        <w:t>: Enables customers to submit service requests either via an online portal or through direct communication with hotel staff.</w:t>
      </w:r>
    </w:p>
    <w:p w14:paraId="78394772" w14:textId="77777777" w:rsidR="00E157AD" w:rsidRPr="00E157AD" w:rsidRDefault="00E157AD" w:rsidP="00E157AD">
      <w:pPr>
        <w:numPr>
          <w:ilvl w:val="0"/>
          <w:numId w:val="30"/>
        </w:numPr>
      </w:pPr>
      <w:r w:rsidRPr="00E157AD">
        <w:rPr>
          <w:b/>
          <w:bCs/>
        </w:rPr>
        <w:t>Request Status Tracking</w:t>
      </w:r>
      <w:r w:rsidRPr="00E157AD">
        <w:t>: Provides real-time updates to customers on the status of their requests (e.g., cleaning in progress, food delivered).</w:t>
      </w:r>
    </w:p>
    <w:p w14:paraId="4876D42E" w14:textId="77777777" w:rsidR="00E157AD" w:rsidRPr="00E157AD" w:rsidRDefault="00E157AD" w:rsidP="00E157AD">
      <w:pPr>
        <w:numPr>
          <w:ilvl w:val="0"/>
          <w:numId w:val="30"/>
        </w:numPr>
      </w:pPr>
      <w:r w:rsidRPr="00E157AD">
        <w:rPr>
          <w:b/>
          <w:bCs/>
        </w:rPr>
        <w:t>Service History</w:t>
      </w:r>
      <w:r w:rsidRPr="00E157AD">
        <w:t>: Maintains a log of all service requests made by a customer during their stay, helping staff anticipate future needs.</w:t>
      </w:r>
    </w:p>
    <w:p w14:paraId="11B6B49E" w14:textId="77777777" w:rsidR="00E157AD" w:rsidRPr="00E157AD" w:rsidRDefault="00000000" w:rsidP="00E157AD">
      <w:r>
        <w:pict w14:anchorId="16B4F337">
          <v:rect id="_x0000_i1036" style="width:0;height:1.5pt" o:hralign="center" o:hrstd="t" o:hr="t" fillcolor="#a0a0a0" stroked="f"/>
        </w:pict>
      </w:r>
    </w:p>
    <w:p w14:paraId="293BC4F3" w14:textId="77777777" w:rsidR="00E157AD" w:rsidRPr="00E157AD" w:rsidRDefault="00E157AD" w:rsidP="00E157AD">
      <w:pPr>
        <w:rPr>
          <w:b/>
          <w:bCs/>
        </w:rPr>
      </w:pPr>
      <w:r w:rsidRPr="00E157AD">
        <w:rPr>
          <w:b/>
          <w:bCs/>
        </w:rPr>
        <w:t>8. Reporting Module:</w:t>
      </w:r>
    </w:p>
    <w:p w14:paraId="74FF76EA" w14:textId="77777777" w:rsidR="00E157AD" w:rsidRPr="00E157AD" w:rsidRDefault="00E157AD" w:rsidP="00E157AD">
      <w:r w:rsidRPr="00E157AD">
        <w:rPr>
          <w:b/>
          <w:bCs/>
        </w:rPr>
        <w:t>Purpose</w:t>
      </w:r>
      <w:r w:rsidRPr="00E157AD">
        <w:t>:</w:t>
      </w:r>
      <w:r w:rsidRPr="00E157AD">
        <w:br/>
        <w:t>To generate reports that provide insights into hotel and restaurant performance, helping management make informed decisions.</w:t>
      </w:r>
    </w:p>
    <w:p w14:paraId="0781EAA5" w14:textId="77777777" w:rsidR="00E157AD" w:rsidRPr="00E157AD" w:rsidRDefault="00E157AD" w:rsidP="00E157AD">
      <w:r w:rsidRPr="00E157AD">
        <w:rPr>
          <w:b/>
          <w:bCs/>
        </w:rPr>
        <w:t>Key Features</w:t>
      </w:r>
      <w:r w:rsidRPr="00E157AD">
        <w:t>:</w:t>
      </w:r>
    </w:p>
    <w:p w14:paraId="1E136455" w14:textId="77777777" w:rsidR="00E157AD" w:rsidRPr="00E157AD" w:rsidRDefault="00E157AD" w:rsidP="00E157AD">
      <w:pPr>
        <w:numPr>
          <w:ilvl w:val="0"/>
          <w:numId w:val="31"/>
        </w:numPr>
      </w:pPr>
      <w:r w:rsidRPr="00E157AD">
        <w:rPr>
          <w:b/>
          <w:bCs/>
        </w:rPr>
        <w:t>Revenue Reports</w:t>
      </w:r>
      <w:r w:rsidRPr="00E157AD">
        <w:t>: Generates reports on total revenue generated from room bookings, dining services, and events.</w:t>
      </w:r>
    </w:p>
    <w:p w14:paraId="68FCC0AE" w14:textId="77777777" w:rsidR="00E157AD" w:rsidRPr="00E157AD" w:rsidRDefault="00E157AD" w:rsidP="00E157AD">
      <w:pPr>
        <w:numPr>
          <w:ilvl w:val="0"/>
          <w:numId w:val="31"/>
        </w:numPr>
      </w:pPr>
      <w:r w:rsidRPr="00E157AD">
        <w:rPr>
          <w:b/>
          <w:bCs/>
        </w:rPr>
        <w:t>Occupancy Reports</w:t>
      </w:r>
      <w:r w:rsidRPr="00E157AD">
        <w:t>: Tracks room occupancy rates and trends over time, helping to optimize pricing and promotions.</w:t>
      </w:r>
    </w:p>
    <w:p w14:paraId="4378CF11" w14:textId="77777777" w:rsidR="00E157AD" w:rsidRPr="00E157AD" w:rsidRDefault="00E157AD" w:rsidP="00E157AD">
      <w:pPr>
        <w:numPr>
          <w:ilvl w:val="0"/>
          <w:numId w:val="31"/>
        </w:numPr>
      </w:pPr>
      <w:r w:rsidRPr="00E157AD">
        <w:rPr>
          <w:b/>
          <w:bCs/>
        </w:rPr>
        <w:t>Food Consumption Reports</w:t>
      </w:r>
      <w:r w:rsidRPr="00E157AD">
        <w:t xml:space="preserve">: </w:t>
      </w:r>
      <w:proofErr w:type="spellStart"/>
      <w:r w:rsidRPr="00E157AD">
        <w:t>Analyzes</w:t>
      </w:r>
      <w:proofErr w:type="spellEnd"/>
      <w:r w:rsidRPr="00E157AD">
        <w:t xml:space="preserve"> consumption patterns in the restaurant, enabling better inventory planning and menu updates.</w:t>
      </w:r>
    </w:p>
    <w:p w14:paraId="0CACA2AF" w14:textId="77777777" w:rsidR="00E157AD" w:rsidRPr="00E157AD" w:rsidRDefault="00E157AD" w:rsidP="00E157AD">
      <w:pPr>
        <w:numPr>
          <w:ilvl w:val="0"/>
          <w:numId w:val="31"/>
        </w:numPr>
      </w:pPr>
      <w:r w:rsidRPr="00E157AD">
        <w:rPr>
          <w:b/>
          <w:bCs/>
        </w:rPr>
        <w:t>Customer Feedback Reports</w:t>
      </w:r>
      <w:r w:rsidRPr="00E157AD">
        <w:t>: Summarizes customer feedback to identify key strengths and areas that need improvement.</w:t>
      </w:r>
    </w:p>
    <w:p w14:paraId="55E9CF71" w14:textId="77777777" w:rsidR="00E157AD" w:rsidRPr="00E157AD" w:rsidRDefault="00E157AD" w:rsidP="00E157AD">
      <w:pPr>
        <w:numPr>
          <w:ilvl w:val="0"/>
          <w:numId w:val="31"/>
        </w:numPr>
      </w:pPr>
      <w:r w:rsidRPr="00E157AD">
        <w:rPr>
          <w:b/>
          <w:bCs/>
        </w:rPr>
        <w:t>Staff Performance Reports</w:t>
      </w:r>
      <w:r w:rsidRPr="00E157AD">
        <w:t>: Provides an evaluation of staff performance based on feedback and request handling.</w:t>
      </w:r>
    </w:p>
    <w:p w14:paraId="05C800EA" w14:textId="77777777" w:rsidR="00E157AD" w:rsidRPr="00E157AD" w:rsidRDefault="00000000" w:rsidP="00E157AD">
      <w:r>
        <w:pict w14:anchorId="36E34592">
          <v:rect id="_x0000_i1037" style="width:0;height:1.5pt" o:hralign="center" o:hrstd="t" o:hr="t" fillcolor="#a0a0a0" stroked="f"/>
        </w:pict>
      </w:r>
    </w:p>
    <w:p w14:paraId="64D7C2D5" w14:textId="77777777" w:rsidR="00E157AD" w:rsidRPr="00E157AD" w:rsidRDefault="00E157AD" w:rsidP="00E157AD">
      <w:pPr>
        <w:rPr>
          <w:b/>
          <w:bCs/>
        </w:rPr>
      </w:pPr>
      <w:r w:rsidRPr="00E157AD">
        <w:rPr>
          <w:b/>
          <w:bCs/>
        </w:rPr>
        <w:t>9. User Management Module:</w:t>
      </w:r>
    </w:p>
    <w:p w14:paraId="445A5D90" w14:textId="77777777" w:rsidR="00E157AD" w:rsidRPr="00E157AD" w:rsidRDefault="00E157AD" w:rsidP="00E157AD">
      <w:r w:rsidRPr="00E157AD">
        <w:rPr>
          <w:b/>
          <w:bCs/>
        </w:rPr>
        <w:lastRenderedPageBreak/>
        <w:t>Purpose</w:t>
      </w:r>
      <w:r w:rsidRPr="00E157AD">
        <w:t>:</w:t>
      </w:r>
      <w:r w:rsidRPr="00E157AD">
        <w:br/>
        <w:t>To manage user roles and access permissions, ensuring that different users have appropriate access to various parts of the system.</w:t>
      </w:r>
    </w:p>
    <w:p w14:paraId="59C444A3" w14:textId="77777777" w:rsidR="00E157AD" w:rsidRPr="00E157AD" w:rsidRDefault="00E157AD" w:rsidP="00E157AD">
      <w:r w:rsidRPr="00E157AD">
        <w:rPr>
          <w:b/>
          <w:bCs/>
        </w:rPr>
        <w:t>Key Features</w:t>
      </w:r>
      <w:r w:rsidRPr="00E157AD">
        <w:t>:</w:t>
      </w:r>
    </w:p>
    <w:p w14:paraId="598A0D8F" w14:textId="77777777" w:rsidR="00E157AD" w:rsidRPr="00E157AD" w:rsidRDefault="00E157AD" w:rsidP="00E157AD">
      <w:pPr>
        <w:numPr>
          <w:ilvl w:val="0"/>
          <w:numId w:val="32"/>
        </w:numPr>
      </w:pPr>
      <w:r w:rsidRPr="00E157AD">
        <w:rPr>
          <w:b/>
          <w:bCs/>
        </w:rPr>
        <w:t>Role-Based Access</w:t>
      </w:r>
      <w:r w:rsidRPr="00E157AD">
        <w:t>: Ensures that different users (administrators, staff, customers) have access to only the functionalities they need.</w:t>
      </w:r>
    </w:p>
    <w:p w14:paraId="203719D1" w14:textId="77777777" w:rsidR="00E157AD" w:rsidRPr="00E157AD" w:rsidRDefault="00E157AD" w:rsidP="00E157AD">
      <w:pPr>
        <w:numPr>
          <w:ilvl w:val="0"/>
          <w:numId w:val="32"/>
        </w:numPr>
      </w:pPr>
      <w:r w:rsidRPr="00E157AD">
        <w:rPr>
          <w:b/>
          <w:bCs/>
        </w:rPr>
        <w:t>User Account Management</w:t>
      </w:r>
      <w:r w:rsidRPr="00E157AD">
        <w:t>: Allows administrators to create, update, or delete user accounts and reset passwords.</w:t>
      </w:r>
    </w:p>
    <w:p w14:paraId="7CE62BDB" w14:textId="77777777" w:rsidR="00E157AD" w:rsidRPr="00E157AD" w:rsidRDefault="00E157AD" w:rsidP="00E157AD">
      <w:pPr>
        <w:numPr>
          <w:ilvl w:val="0"/>
          <w:numId w:val="32"/>
        </w:numPr>
      </w:pPr>
      <w:r w:rsidRPr="00E157AD">
        <w:rPr>
          <w:b/>
          <w:bCs/>
        </w:rPr>
        <w:t>User Activity Logs</w:t>
      </w:r>
      <w:r w:rsidRPr="00E157AD">
        <w:t>: Tracks user activities, helping to monitor system usage and detect potential security issues.</w:t>
      </w:r>
    </w:p>
    <w:p w14:paraId="252D74F5" w14:textId="77777777" w:rsidR="00E157AD" w:rsidRPr="00E157AD" w:rsidRDefault="00000000" w:rsidP="00E157AD">
      <w:r>
        <w:pict w14:anchorId="47F0BB8B">
          <v:rect id="_x0000_i1038" style="width:0;height:1.5pt" o:hralign="center" o:hrstd="t" o:hr="t" fillcolor="#a0a0a0" stroked="f"/>
        </w:pict>
      </w:r>
    </w:p>
    <w:p w14:paraId="5BECB358" w14:textId="77777777" w:rsidR="00E157AD" w:rsidRPr="00E157AD" w:rsidRDefault="00E157AD" w:rsidP="00E157AD">
      <w:r w:rsidRPr="00E157AD">
        <w:t>These modules work together to ensure seamless operations in the hotel and restaurant, from managing rooms and inventory to handling events, payments, and customer feedback.</w:t>
      </w:r>
    </w:p>
    <w:p w14:paraId="3201A807" w14:textId="77777777" w:rsidR="00072402" w:rsidRDefault="00072402"/>
    <w:p w14:paraId="0497D37D" w14:textId="77777777" w:rsidR="00072402" w:rsidRDefault="00072402">
      <w:r>
        <w:br w:type="page"/>
      </w:r>
    </w:p>
    <w:p w14:paraId="237088EA" w14:textId="390A5B29" w:rsidR="00451548" w:rsidRPr="004E16ED" w:rsidRDefault="00451548" w:rsidP="00451548">
      <w:pPr>
        <w:rPr>
          <w:b/>
          <w:bCs/>
          <w:color w:val="FF0000"/>
          <w:sz w:val="48"/>
          <w:szCs w:val="48"/>
        </w:rPr>
      </w:pPr>
      <w:r w:rsidRPr="004E16ED">
        <w:rPr>
          <w:b/>
          <w:bCs/>
          <w:color w:val="FF0000"/>
          <w:sz w:val="48"/>
          <w:szCs w:val="48"/>
        </w:rPr>
        <w:lastRenderedPageBreak/>
        <w:t>Detailed Workflow</w:t>
      </w:r>
    </w:p>
    <w:p w14:paraId="2F413660" w14:textId="77777777" w:rsidR="00451548" w:rsidRPr="00451548" w:rsidRDefault="00451548" w:rsidP="00451548">
      <w:r w:rsidRPr="00451548">
        <w:t>The workflow in the Hotel and Restaurant Management System is composed of a series of interconnected processes that manage hotel room reservations, restaurant orders, inventory management, billing, and customer feedback. Each module contributes to a smooth and efficient operation by interacting with other modules. Below is the detailed step-by-step workflow for key operations within the system:</w:t>
      </w:r>
    </w:p>
    <w:p w14:paraId="73CFD1A5" w14:textId="77777777" w:rsidR="00451548" w:rsidRPr="00451548" w:rsidRDefault="00000000" w:rsidP="00451548">
      <w:r>
        <w:pict w14:anchorId="63902CF0">
          <v:rect id="_x0000_i1039" style="width:0;height:1.5pt" o:hralign="center" o:hrstd="t" o:hr="t" fillcolor="#a0a0a0" stroked="f"/>
        </w:pict>
      </w:r>
    </w:p>
    <w:p w14:paraId="06AA9FCE" w14:textId="77777777" w:rsidR="00451548" w:rsidRPr="00451548" w:rsidRDefault="00451548" w:rsidP="00451548">
      <w:pPr>
        <w:rPr>
          <w:b/>
          <w:bCs/>
        </w:rPr>
      </w:pPr>
      <w:r w:rsidRPr="00451548">
        <w:rPr>
          <w:b/>
          <w:bCs/>
        </w:rPr>
        <w:t>1. Room Reservation Workflow</w:t>
      </w:r>
    </w:p>
    <w:p w14:paraId="5AC154DC" w14:textId="77777777" w:rsidR="00451548" w:rsidRPr="00451548" w:rsidRDefault="00451548" w:rsidP="00451548">
      <w:r w:rsidRPr="00451548">
        <w:rPr>
          <w:b/>
          <w:bCs/>
        </w:rPr>
        <w:t>Objective</w:t>
      </w:r>
      <w:r w:rsidRPr="00451548">
        <w:t>: To allow customers to reserve rooms online or in person.</w:t>
      </w:r>
    </w:p>
    <w:p w14:paraId="45E17083" w14:textId="77777777" w:rsidR="00451548" w:rsidRPr="00451548" w:rsidRDefault="00451548" w:rsidP="00451548">
      <w:pPr>
        <w:numPr>
          <w:ilvl w:val="0"/>
          <w:numId w:val="33"/>
        </w:numPr>
      </w:pPr>
      <w:r w:rsidRPr="00451548">
        <w:rPr>
          <w:b/>
          <w:bCs/>
        </w:rPr>
        <w:t>Customer Browses Available Rooms</w:t>
      </w:r>
      <w:r w:rsidRPr="00451548">
        <w:t>:</w:t>
      </w:r>
    </w:p>
    <w:p w14:paraId="74A61D57" w14:textId="77777777" w:rsidR="00451548" w:rsidRPr="00451548" w:rsidRDefault="00451548" w:rsidP="00451548">
      <w:pPr>
        <w:numPr>
          <w:ilvl w:val="1"/>
          <w:numId w:val="33"/>
        </w:numPr>
      </w:pPr>
      <w:r w:rsidRPr="00451548">
        <w:t>The customer views available rooms on the hotel’s online booking platform or through the receptionist.</w:t>
      </w:r>
    </w:p>
    <w:p w14:paraId="23C084F3" w14:textId="77777777" w:rsidR="00451548" w:rsidRPr="00451548" w:rsidRDefault="00451548" w:rsidP="00451548">
      <w:pPr>
        <w:numPr>
          <w:ilvl w:val="1"/>
          <w:numId w:val="33"/>
        </w:numPr>
      </w:pPr>
      <w:r w:rsidRPr="00451548">
        <w:t xml:space="preserve">The system retrieves room availability from the </w:t>
      </w:r>
      <w:r w:rsidRPr="00451548">
        <w:rPr>
          <w:b/>
          <w:bCs/>
        </w:rPr>
        <w:t>Room Management Module</w:t>
      </w:r>
      <w:r w:rsidRPr="00451548">
        <w:t xml:space="preserve"> based on check-in and check-out dates, room type, and occupancy.</w:t>
      </w:r>
    </w:p>
    <w:p w14:paraId="2BB918F3" w14:textId="77777777" w:rsidR="00451548" w:rsidRPr="00451548" w:rsidRDefault="00451548" w:rsidP="00451548">
      <w:pPr>
        <w:numPr>
          <w:ilvl w:val="0"/>
          <w:numId w:val="33"/>
        </w:numPr>
      </w:pPr>
      <w:r w:rsidRPr="00451548">
        <w:rPr>
          <w:b/>
          <w:bCs/>
        </w:rPr>
        <w:t>Customer Selects Room</w:t>
      </w:r>
      <w:r w:rsidRPr="00451548">
        <w:t>:</w:t>
      </w:r>
    </w:p>
    <w:p w14:paraId="76FEDE5E" w14:textId="77777777" w:rsidR="00451548" w:rsidRPr="00451548" w:rsidRDefault="00451548" w:rsidP="00451548">
      <w:pPr>
        <w:numPr>
          <w:ilvl w:val="1"/>
          <w:numId w:val="33"/>
        </w:numPr>
      </w:pPr>
      <w:r w:rsidRPr="00451548">
        <w:t>The customer selects a room based on availability and preferences (e.g., single, double, suite).</w:t>
      </w:r>
    </w:p>
    <w:p w14:paraId="2AA5AFEA" w14:textId="77777777" w:rsidR="00451548" w:rsidRPr="00451548" w:rsidRDefault="00451548" w:rsidP="00451548">
      <w:pPr>
        <w:numPr>
          <w:ilvl w:val="0"/>
          <w:numId w:val="33"/>
        </w:numPr>
      </w:pPr>
      <w:r w:rsidRPr="00451548">
        <w:rPr>
          <w:b/>
          <w:bCs/>
        </w:rPr>
        <w:t>Reservation Details Entered</w:t>
      </w:r>
      <w:r w:rsidRPr="00451548">
        <w:t>:</w:t>
      </w:r>
    </w:p>
    <w:p w14:paraId="315A6FE9" w14:textId="77777777" w:rsidR="00451548" w:rsidRPr="00451548" w:rsidRDefault="00451548" w:rsidP="00451548">
      <w:pPr>
        <w:numPr>
          <w:ilvl w:val="1"/>
          <w:numId w:val="33"/>
        </w:numPr>
      </w:pPr>
      <w:r w:rsidRPr="00451548">
        <w:t>The customer enters personal details (name, contact information, etc.), stay duration, and any special requests.</w:t>
      </w:r>
    </w:p>
    <w:p w14:paraId="7584178E" w14:textId="77777777" w:rsidR="00451548" w:rsidRPr="00451548" w:rsidRDefault="00451548" w:rsidP="00451548">
      <w:pPr>
        <w:numPr>
          <w:ilvl w:val="1"/>
          <w:numId w:val="33"/>
        </w:numPr>
      </w:pPr>
      <w:r w:rsidRPr="00451548">
        <w:t>The system calculates the total room cost based on the stay duration and room rate.</w:t>
      </w:r>
    </w:p>
    <w:p w14:paraId="6788A196" w14:textId="77777777" w:rsidR="00451548" w:rsidRPr="00451548" w:rsidRDefault="00451548" w:rsidP="00451548">
      <w:pPr>
        <w:numPr>
          <w:ilvl w:val="0"/>
          <w:numId w:val="33"/>
        </w:numPr>
      </w:pPr>
      <w:r w:rsidRPr="00451548">
        <w:rPr>
          <w:b/>
          <w:bCs/>
        </w:rPr>
        <w:t>Reservation Confirmation</w:t>
      </w:r>
      <w:r w:rsidRPr="00451548">
        <w:t>:</w:t>
      </w:r>
    </w:p>
    <w:p w14:paraId="7FABF332" w14:textId="77777777" w:rsidR="00451548" w:rsidRPr="00451548" w:rsidRDefault="00451548" w:rsidP="00451548">
      <w:pPr>
        <w:numPr>
          <w:ilvl w:val="1"/>
          <w:numId w:val="33"/>
        </w:numPr>
      </w:pPr>
      <w:r w:rsidRPr="00451548">
        <w:t xml:space="preserve">The reservation is confirmed by making a partial/full payment via the </w:t>
      </w:r>
      <w:r w:rsidRPr="00451548">
        <w:rPr>
          <w:b/>
          <w:bCs/>
        </w:rPr>
        <w:t>Payment Gateway Module</w:t>
      </w:r>
      <w:r w:rsidRPr="00451548">
        <w:t>.</w:t>
      </w:r>
    </w:p>
    <w:p w14:paraId="029DC119" w14:textId="77777777" w:rsidR="00451548" w:rsidRPr="00451548" w:rsidRDefault="00451548" w:rsidP="00451548">
      <w:pPr>
        <w:numPr>
          <w:ilvl w:val="1"/>
          <w:numId w:val="33"/>
        </w:numPr>
      </w:pPr>
      <w:r w:rsidRPr="00451548">
        <w:t xml:space="preserve">The </w:t>
      </w:r>
      <w:r w:rsidRPr="00451548">
        <w:rPr>
          <w:b/>
          <w:bCs/>
        </w:rPr>
        <w:t>Reservation Entity</w:t>
      </w:r>
      <w:r w:rsidRPr="00451548">
        <w:t xml:space="preserve"> stores all relevant details in the database, including customer details, room allocation, and payment status.</w:t>
      </w:r>
    </w:p>
    <w:p w14:paraId="7905A057" w14:textId="77777777" w:rsidR="00451548" w:rsidRPr="00451548" w:rsidRDefault="00451548" w:rsidP="00451548">
      <w:pPr>
        <w:numPr>
          <w:ilvl w:val="0"/>
          <w:numId w:val="33"/>
        </w:numPr>
      </w:pPr>
      <w:r w:rsidRPr="00451548">
        <w:rPr>
          <w:b/>
          <w:bCs/>
        </w:rPr>
        <w:t>Room Allocation and Check-In</w:t>
      </w:r>
      <w:r w:rsidRPr="00451548">
        <w:t>:</w:t>
      </w:r>
    </w:p>
    <w:p w14:paraId="67E515A7" w14:textId="77777777" w:rsidR="00451548" w:rsidRPr="00451548" w:rsidRDefault="00451548" w:rsidP="00451548">
      <w:pPr>
        <w:numPr>
          <w:ilvl w:val="1"/>
          <w:numId w:val="33"/>
        </w:numPr>
      </w:pPr>
      <w:r w:rsidRPr="00451548">
        <w:t>On the check-in date, the system retrieves the reservation details and marks the room as occupied.</w:t>
      </w:r>
    </w:p>
    <w:p w14:paraId="5A7C95BD" w14:textId="77777777" w:rsidR="00451548" w:rsidRPr="00451548" w:rsidRDefault="00451548" w:rsidP="00451548">
      <w:pPr>
        <w:numPr>
          <w:ilvl w:val="1"/>
          <w:numId w:val="33"/>
        </w:numPr>
      </w:pPr>
      <w:r w:rsidRPr="00451548">
        <w:t xml:space="preserve">The </w:t>
      </w:r>
      <w:r w:rsidRPr="00451548">
        <w:rPr>
          <w:b/>
          <w:bCs/>
        </w:rPr>
        <w:t>Room Management Module</w:t>
      </w:r>
      <w:r w:rsidRPr="00451548">
        <w:t xml:space="preserve"> updates the room’s status to “occupied,” and the </w:t>
      </w:r>
      <w:r w:rsidRPr="00451548">
        <w:rPr>
          <w:b/>
          <w:bCs/>
        </w:rPr>
        <w:t>Bill Module</w:t>
      </w:r>
      <w:r w:rsidRPr="00451548">
        <w:t xml:space="preserve"> starts tracking charges related to the stay.</w:t>
      </w:r>
    </w:p>
    <w:p w14:paraId="788946FA" w14:textId="77777777" w:rsidR="00451548" w:rsidRPr="00451548" w:rsidRDefault="00000000" w:rsidP="00451548">
      <w:r>
        <w:pict w14:anchorId="2D18D5DF">
          <v:rect id="_x0000_i1040" style="width:0;height:1.5pt" o:hralign="center" o:hrstd="t" o:hr="t" fillcolor="#a0a0a0" stroked="f"/>
        </w:pict>
      </w:r>
    </w:p>
    <w:p w14:paraId="4574E46C" w14:textId="77777777" w:rsidR="00451548" w:rsidRPr="00451548" w:rsidRDefault="00451548" w:rsidP="00451548">
      <w:pPr>
        <w:rPr>
          <w:b/>
          <w:bCs/>
        </w:rPr>
      </w:pPr>
      <w:r w:rsidRPr="00451548">
        <w:rPr>
          <w:b/>
          <w:bCs/>
        </w:rPr>
        <w:t>2. Restaurant Order Workflow</w:t>
      </w:r>
    </w:p>
    <w:p w14:paraId="306BE9F6" w14:textId="77777777" w:rsidR="00451548" w:rsidRPr="00451548" w:rsidRDefault="00451548" w:rsidP="00451548">
      <w:r w:rsidRPr="00451548">
        <w:rPr>
          <w:b/>
          <w:bCs/>
        </w:rPr>
        <w:t>Objective</w:t>
      </w:r>
      <w:r w:rsidRPr="00451548">
        <w:t>: To manage the process of placing and fulfilling dining orders within the hotel restaurant or via room service.</w:t>
      </w:r>
    </w:p>
    <w:p w14:paraId="36FB5D55" w14:textId="77777777" w:rsidR="00451548" w:rsidRPr="00451548" w:rsidRDefault="00451548" w:rsidP="00451548">
      <w:pPr>
        <w:numPr>
          <w:ilvl w:val="0"/>
          <w:numId w:val="34"/>
        </w:numPr>
      </w:pPr>
      <w:r w:rsidRPr="00451548">
        <w:rPr>
          <w:b/>
          <w:bCs/>
        </w:rPr>
        <w:t>Customer Places Order</w:t>
      </w:r>
      <w:r w:rsidRPr="00451548">
        <w:t>:</w:t>
      </w:r>
    </w:p>
    <w:p w14:paraId="64384CFC" w14:textId="77777777" w:rsidR="00451548" w:rsidRPr="00451548" w:rsidRDefault="00451548" w:rsidP="00451548">
      <w:pPr>
        <w:numPr>
          <w:ilvl w:val="1"/>
          <w:numId w:val="34"/>
        </w:numPr>
      </w:pPr>
      <w:r w:rsidRPr="00451548">
        <w:t xml:space="preserve">The customer browses the available food items through a menu provided by the </w:t>
      </w:r>
      <w:r w:rsidRPr="00451548">
        <w:rPr>
          <w:b/>
          <w:bCs/>
        </w:rPr>
        <w:t>Menu Management Module</w:t>
      </w:r>
      <w:r w:rsidRPr="00451548">
        <w:t>.</w:t>
      </w:r>
    </w:p>
    <w:p w14:paraId="5EEE47D8" w14:textId="77777777" w:rsidR="00451548" w:rsidRPr="00451548" w:rsidRDefault="00451548" w:rsidP="00451548">
      <w:pPr>
        <w:numPr>
          <w:ilvl w:val="1"/>
          <w:numId w:val="34"/>
        </w:numPr>
      </w:pPr>
      <w:r w:rsidRPr="00451548">
        <w:t>Customers can either place orders for dine-in (by reserving a table) or request room service.</w:t>
      </w:r>
    </w:p>
    <w:p w14:paraId="764723AC" w14:textId="77777777" w:rsidR="00451548" w:rsidRPr="00451548" w:rsidRDefault="00451548" w:rsidP="00451548">
      <w:pPr>
        <w:numPr>
          <w:ilvl w:val="0"/>
          <w:numId w:val="34"/>
        </w:numPr>
      </w:pPr>
      <w:r w:rsidRPr="00451548">
        <w:rPr>
          <w:b/>
          <w:bCs/>
        </w:rPr>
        <w:t>Order Processing</w:t>
      </w:r>
      <w:r w:rsidRPr="00451548">
        <w:t>:</w:t>
      </w:r>
    </w:p>
    <w:p w14:paraId="22308781" w14:textId="77777777" w:rsidR="00451548" w:rsidRPr="00451548" w:rsidRDefault="00451548" w:rsidP="00451548">
      <w:pPr>
        <w:numPr>
          <w:ilvl w:val="1"/>
          <w:numId w:val="34"/>
        </w:numPr>
      </w:pPr>
      <w:r w:rsidRPr="00451548">
        <w:lastRenderedPageBreak/>
        <w:t xml:space="preserve">The system validates the order, checking for item availability from the </w:t>
      </w:r>
      <w:r w:rsidRPr="00451548">
        <w:rPr>
          <w:b/>
          <w:bCs/>
        </w:rPr>
        <w:t>Inventory Management Module</w:t>
      </w:r>
      <w:r w:rsidRPr="00451548">
        <w:t>.</w:t>
      </w:r>
    </w:p>
    <w:p w14:paraId="3ACB29D1" w14:textId="77777777" w:rsidR="00451548" w:rsidRPr="00451548" w:rsidRDefault="00451548" w:rsidP="00451548">
      <w:pPr>
        <w:numPr>
          <w:ilvl w:val="1"/>
          <w:numId w:val="34"/>
        </w:numPr>
      </w:pPr>
      <w:r w:rsidRPr="00451548">
        <w:t xml:space="preserve">If items are available, the order is placed, and the kitchen staff is notified via the </w:t>
      </w:r>
      <w:r w:rsidRPr="00451548">
        <w:rPr>
          <w:b/>
          <w:bCs/>
        </w:rPr>
        <w:t>Order Management Module</w:t>
      </w:r>
      <w:r w:rsidRPr="00451548">
        <w:t>.</w:t>
      </w:r>
    </w:p>
    <w:p w14:paraId="1F101B7B" w14:textId="77777777" w:rsidR="00451548" w:rsidRPr="00451548" w:rsidRDefault="00451548" w:rsidP="00451548">
      <w:pPr>
        <w:numPr>
          <w:ilvl w:val="0"/>
          <w:numId w:val="34"/>
        </w:numPr>
      </w:pPr>
      <w:r w:rsidRPr="00451548">
        <w:rPr>
          <w:b/>
          <w:bCs/>
        </w:rPr>
        <w:t>Order Preparation</w:t>
      </w:r>
      <w:r w:rsidRPr="00451548">
        <w:t>:</w:t>
      </w:r>
    </w:p>
    <w:p w14:paraId="47FB0E62" w14:textId="77777777" w:rsidR="00451548" w:rsidRPr="00451548" w:rsidRDefault="00451548" w:rsidP="00451548">
      <w:pPr>
        <w:numPr>
          <w:ilvl w:val="1"/>
          <w:numId w:val="34"/>
        </w:numPr>
      </w:pPr>
      <w:r w:rsidRPr="00451548">
        <w:t>The kitchen staff prepares the order. The order status is updated in the system as "In Progress."</w:t>
      </w:r>
    </w:p>
    <w:p w14:paraId="05639122" w14:textId="77777777" w:rsidR="00451548" w:rsidRPr="00451548" w:rsidRDefault="00451548" w:rsidP="00451548">
      <w:pPr>
        <w:numPr>
          <w:ilvl w:val="1"/>
          <w:numId w:val="34"/>
        </w:numPr>
      </w:pPr>
      <w:r w:rsidRPr="00451548">
        <w:t>Once the order is ready, the status is updated to "Ready for Service."</w:t>
      </w:r>
    </w:p>
    <w:p w14:paraId="57C37C6C" w14:textId="77777777" w:rsidR="00451548" w:rsidRPr="00451548" w:rsidRDefault="00451548" w:rsidP="00451548">
      <w:pPr>
        <w:numPr>
          <w:ilvl w:val="0"/>
          <w:numId w:val="34"/>
        </w:numPr>
      </w:pPr>
      <w:r w:rsidRPr="00451548">
        <w:rPr>
          <w:b/>
          <w:bCs/>
        </w:rPr>
        <w:t>Order Serving</w:t>
      </w:r>
      <w:r w:rsidRPr="00451548">
        <w:t>:</w:t>
      </w:r>
    </w:p>
    <w:p w14:paraId="0189287C" w14:textId="77777777" w:rsidR="00451548" w:rsidRPr="00451548" w:rsidRDefault="00451548" w:rsidP="00451548">
      <w:pPr>
        <w:numPr>
          <w:ilvl w:val="1"/>
          <w:numId w:val="34"/>
        </w:numPr>
      </w:pPr>
      <w:r w:rsidRPr="00451548">
        <w:t xml:space="preserve">For dine-in customers, the </w:t>
      </w:r>
      <w:r w:rsidRPr="00451548">
        <w:rPr>
          <w:b/>
          <w:bCs/>
        </w:rPr>
        <w:t>Table Entity</w:t>
      </w:r>
      <w:r w:rsidRPr="00451548">
        <w:t xml:space="preserve"> is updated with the order details.</w:t>
      </w:r>
    </w:p>
    <w:p w14:paraId="05E2CA15" w14:textId="77777777" w:rsidR="00451548" w:rsidRPr="00451548" w:rsidRDefault="00451548" w:rsidP="00451548">
      <w:pPr>
        <w:numPr>
          <w:ilvl w:val="1"/>
          <w:numId w:val="34"/>
        </w:numPr>
      </w:pPr>
      <w:r w:rsidRPr="00451548">
        <w:t xml:space="preserve">For room service, the room number is assigned, and the </w:t>
      </w:r>
      <w:r w:rsidRPr="00451548">
        <w:rPr>
          <w:b/>
          <w:bCs/>
        </w:rPr>
        <w:t>ServiceRequest Module</w:t>
      </w:r>
      <w:r w:rsidRPr="00451548">
        <w:t xml:space="preserve"> coordinates delivery.</w:t>
      </w:r>
    </w:p>
    <w:p w14:paraId="686F4179" w14:textId="77777777" w:rsidR="00451548" w:rsidRPr="00451548" w:rsidRDefault="00451548" w:rsidP="00451548">
      <w:pPr>
        <w:numPr>
          <w:ilvl w:val="0"/>
          <w:numId w:val="34"/>
        </w:numPr>
      </w:pPr>
      <w:r w:rsidRPr="00451548">
        <w:rPr>
          <w:b/>
          <w:bCs/>
        </w:rPr>
        <w:t>Bill Generation and Payment</w:t>
      </w:r>
      <w:r w:rsidRPr="00451548">
        <w:t>:</w:t>
      </w:r>
    </w:p>
    <w:p w14:paraId="0F2FACFD" w14:textId="77777777" w:rsidR="00451548" w:rsidRPr="00451548" w:rsidRDefault="00451548" w:rsidP="00451548">
      <w:pPr>
        <w:numPr>
          <w:ilvl w:val="1"/>
          <w:numId w:val="34"/>
        </w:numPr>
      </w:pPr>
      <w:r w:rsidRPr="00451548">
        <w:t xml:space="preserve">After the meal is completed, the bill is generated using the </w:t>
      </w:r>
      <w:r w:rsidRPr="00451548">
        <w:rPr>
          <w:b/>
          <w:bCs/>
        </w:rPr>
        <w:t>Billing and Payment Module</w:t>
      </w:r>
      <w:r w:rsidRPr="00451548">
        <w:t>. The bill includes details like food items ordered, taxes, discounts, and service charges.</w:t>
      </w:r>
    </w:p>
    <w:p w14:paraId="330C1AF6" w14:textId="77777777" w:rsidR="00451548" w:rsidRPr="00451548" w:rsidRDefault="00451548" w:rsidP="00451548">
      <w:pPr>
        <w:numPr>
          <w:ilvl w:val="1"/>
          <w:numId w:val="34"/>
        </w:numPr>
      </w:pPr>
      <w:r w:rsidRPr="00451548">
        <w:t xml:space="preserve">Payment is processed via the </w:t>
      </w:r>
      <w:r w:rsidRPr="00451548">
        <w:rPr>
          <w:b/>
          <w:bCs/>
        </w:rPr>
        <w:t>Payment Gateway Module</w:t>
      </w:r>
      <w:r w:rsidRPr="00451548">
        <w:t xml:space="preserve"> using various payment options (cash, credit card, digital payment, etc.).</w:t>
      </w:r>
    </w:p>
    <w:p w14:paraId="727319EB" w14:textId="77777777" w:rsidR="00451548" w:rsidRPr="00451548" w:rsidRDefault="00000000" w:rsidP="00451548">
      <w:r>
        <w:pict w14:anchorId="2CD187F5">
          <v:rect id="_x0000_i1041" style="width:0;height:1.5pt" o:hralign="center" o:hrstd="t" o:hr="t" fillcolor="#a0a0a0" stroked="f"/>
        </w:pict>
      </w:r>
    </w:p>
    <w:p w14:paraId="44B6424F" w14:textId="77777777" w:rsidR="00451548" w:rsidRPr="00451548" w:rsidRDefault="00451548" w:rsidP="00451548">
      <w:pPr>
        <w:rPr>
          <w:b/>
          <w:bCs/>
        </w:rPr>
      </w:pPr>
      <w:r w:rsidRPr="00451548">
        <w:rPr>
          <w:b/>
          <w:bCs/>
        </w:rPr>
        <w:t>3. Inventory Management Workflow</w:t>
      </w:r>
    </w:p>
    <w:p w14:paraId="1F1AA6F2" w14:textId="77777777" w:rsidR="00451548" w:rsidRPr="00451548" w:rsidRDefault="00451548" w:rsidP="00451548">
      <w:r w:rsidRPr="00451548">
        <w:rPr>
          <w:b/>
          <w:bCs/>
        </w:rPr>
        <w:t>Objective</w:t>
      </w:r>
      <w:r w:rsidRPr="00451548">
        <w:t>: To ensure that stock levels for food items and room supplies are maintained.</w:t>
      </w:r>
    </w:p>
    <w:p w14:paraId="5C834803" w14:textId="77777777" w:rsidR="00451548" w:rsidRPr="00451548" w:rsidRDefault="00451548" w:rsidP="00451548">
      <w:pPr>
        <w:numPr>
          <w:ilvl w:val="0"/>
          <w:numId w:val="35"/>
        </w:numPr>
      </w:pPr>
      <w:r w:rsidRPr="00451548">
        <w:rPr>
          <w:b/>
          <w:bCs/>
        </w:rPr>
        <w:t>Stock Level Monitoring</w:t>
      </w:r>
      <w:r w:rsidRPr="00451548">
        <w:t>:</w:t>
      </w:r>
    </w:p>
    <w:p w14:paraId="336E7A7A" w14:textId="77777777" w:rsidR="00451548" w:rsidRPr="00451548" w:rsidRDefault="00451548" w:rsidP="00451548">
      <w:pPr>
        <w:numPr>
          <w:ilvl w:val="1"/>
          <w:numId w:val="35"/>
        </w:numPr>
      </w:pPr>
      <w:r w:rsidRPr="00451548">
        <w:t xml:space="preserve">The system tracks the availability of food items, beverages, and hotel supplies (towels, toiletries, etc.) in real-time via the </w:t>
      </w:r>
      <w:r w:rsidRPr="00451548">
        <w:rPr>
          <w:b/>
          <w:bCs/>
        </w:rPr>
        <w:t>Inventory Management Module</w:t>
      </w:r>
      <w:r w:rsidRPr="00451548">
        <w:t>.</w:t>
      </w:r>
    </w:p>
    <w:p w14:paraId="305D5690" w14:textId="77777777" w:rsidR="00451548" w:rsidRPr="00451548" w:rsidRDefault="00451548" w:rsidP="00451548">
      <w:pPr>
        <w:numPr>
          <w:ilvl w:val="0"/>
          <w:numId w:val="35"/>
        </w:numPr>
      </w:pPr>
      <w:r w:rsidRPr="00451548">
        <w:rPr>
          <w:b/>
          <w:bCs/>
        </w:rPr>
        <w:t>Automatic Low-Stock Alerts</w:t>
      </w:r>
      <w:r w:rsidRPr="00451548">
        <w:t>:</w:t>
      </w:r>
    </w:p>
    <w:p w14:paraId="07CEADA7" w14:textId="77777777" w:rsidR="00451548" w:rsidRPr="00451548" w:rsidRDefault="00451548" w:rsidP="00451548">
      <w:pPr>
        <w:numPr>
          <w:ilvl w:val="1"/>
          <w:numId w:val="35"/>
        </w:numPr>
      </w:pPr>
      <w:r w:rsidRPr="00451548">
        <w:t>When stock levels fall below a predefined threshold, the system automatically generates low-stock alerts, notifying the inventory manager to replenish stock.</w:t>
      </w:r>
    </w:p>
    <w:p w14:paraId="1EE8A341" w14:textId="77777777" w:rsidR="00451548" w:rsidRPr="00451548" w:rsidRDefault="00451548" w:rsidP="00451548">
      <w:pPr>
        <w:numPr>
          <w:ilvl w:val="0"/>
          <w:numId w:val="35"/>
        </w:numPr>
      </w:pPr>
      <w:r w:rsidRPr="00451548">
        <w:rPr>
          <w:b/>
          <w:bCs/>
        </w:rPr>
        <w:t>Restocking and Purchase Orders</w:t>
      </w:r>
      <w:r w:rsidRPr="00451548">
        <w:t>:</w:t>
      </w:r>
    </w:p>
    <w:p w14:paraId="5DCBC84F" w14:textId="77777777" w:rsidR="00451548" w:rsidRPr="00451548" w:rsidRDefault="00451548" w:rsidP="00451548">
      <w:pPr>
        <w:numPr>
          <w:ilvl w:val="1"/>
          <w:numId w:val="35"/>
        </w:numPr>
      </w:pPr>
      <w:r w:rsidRPr="00451548">
        <w:t>The inventory manager creates a purchase order for required items and updates the inventory once the stock is received.</w:t>
      </w:r>
    </w:p>
    <w:p w14:paraId="6DD0546A" w14:textId="77777777" w:rsidR="00451548" w:rsidRPr="00451548" w:rsidRDefault="00451548" w:rsidP="00451548">
      <w:pPr>
        <w:numPr>
          <w:ilvl w:val="1"/>
          <w:numId w:val="35"/>
        </w:numPr>
      </w:pPr>
      <w:r w:rsidRPr="00451548">
        <w:t xml:space="preserve">The </w:t>
      </w:r>
      <w:r w:rsidRPr="00451548">
        <w:rPr>
          <w:b/>
          <w:bCs/>
        </w:rPr>
        <w:t>Inventory Entity</w:t>
      </w:r>
      <w:r w:rsidRPr="00451548">
        <w:t xml:space="preserve"> is updated with new stock levels.</w:t>
      </w:r>
    </w:p>
    <w:p w14:paraId="6C435EEA" w14:textId="77777777" w:rsidR="00451548" w:rsidRPr="00451548" w:rsidRDefault="00451548" w:rsidP="00451548">
      <w:pPr>
        <w:numPr>
          <w:ilvl w:val="0"/>
          <w:numId w:val="35"/>
        </w:numPr>
      </w:pPr>
      <w:r w:rsidRPr="00451548">
        <w:rPr>
          <w:b/>
          <w:bCs/>
        </w:rPr>
        <w:t>Inventory Consumption</w:t>
      </w:r>
      <w:r w:rsidRPr="00451548">
        <w:t>:</w:t>
      </w:r>
    </w:p>
    <w:p w14:paraId="6F9D3350" w14:textId="77777777" w:rsidR="00451548" w:rsidRPr="00451548" w:rsidRDefault="00451548" w:rsidP="00451548">
      <w:pPr>
        <w:numPr>
          <w:ilvl w:val="1"/>
          <w:numId w:val="35"/>
        </w:numPr>
      </w:pPr>
      <w:r w:rsidRPr="00451548">
        <w:t>The system tracks item usage based on room service requests, restaurant orders, and general hotel operations.</w:t>
      </w:r>
    </w:p>
    <w:p w14:paraId="7CC66B16" w14:textId="77777777" w:rsidR="00451548" w:rsidRPr="00451548" w:rsidRDefault="00451548" w:rsidP="00451548">
      <w:pPr>
        <w:numPr>
          <w:ilvl w:val="1"/>
          <w:numId w:val="35"/>
        </w:numPr>
      </w:pPr>
      <w:r w:rsidRPr="00451548">
        <w:t xml:space="preserve">The consumption data is fed into the </w:t>
      </w:r>
      <w:r w:rsidRPr="00451548">
        <w:rPr>
          <w:b/>
          <w:bCs/>
        </w:rPr>
        <w:t>Reporting Module</w:t>
      </w:r>
      <w:r w:rsidRPr="00451548">
        <w:t xml:space="preserve"> to generate reports on trends and projections.</w:t>
      </w:r>
    </w:p>
    <w:p w14:paraId="630721E7" w14:textId="77777777" w:rsidR="00451548" w:rsidRPr="00451548" w:rsidRDefault="00000000" w:rsidP="00451548">
      <w:r>
        <w:pict w14:anchorId="7D598177">
          <v:rect id="_x0000_i1042" style="width:0;height:1.5pt" o:hralign="center" o:hrstd="t" o:hr="t" fillcolor="#a0a0a0" stroked="f"/>
        </w:pict>
      </w:r>
    </w:p>
    <w:p w14:paraId="23AC7EF3" w14:textId="77777777" w:rsidR="00451548" w:rsidRPr="00451548" w:rsidRDefault="00451548" w:rsidP="00451548">
      <w:pPr>
        <w:rPr>
          <w:b/>
          <w:bCs/>
        </w:rPr>
      </w:pPr>
      <w:r w:rsidRPr="00451548">
        <w:rPr>
          <w:b/>
          <w:bCs/>
        </w:rPr>
        <w:t>4. Billing and Payment Workflow</w:t>
      </w:r>
    </w:p>
    <w:p w14:paraId="2B8EF690" w14:textId="77777777" w:rsidR="00451548" w:rsidRPr="00451548" w:rsidRDefault="00451548" w:rsidP="00451548">
      <w:r w:rsidRPr="00451548">
        <w:rPr>
          <w:b/>
          <w:bCs/>
        </w:rPr>
        <w:t>Objective</w:t>
      </w:r>
      <w:r w:rsidRPr="00451548">
        <w:t>: To handle the generation of bills for various services (rooms, dining, events) and process payments.</w:t>
      </w:r>
    </w:p>
    <w:p w14:paraId="2695B454" w14:textId="77777777" w:rsidR="00451548" w:rsidRPr="00451548" w:rsidRDefault="00451548" w:rsidP="00451548">
      <w:pPr>
        <w:numPr>
          <w:ilvl w:val="0"/>
          <w:numId w:val="36"/>
        </w:numPr>
      </w:pPr>
      <w:r w:rsidRPr="00451548">
        <w:rPr>
          <w:b/>
          <w:bCs/>
        </w:rPr>
        <w:t>Bill Generation</w:t>
      </w:r>
      <w:r w:rsidRPr="00451548">
        <w:t>:</w:t>
      </w:r>
    </w:p>
    <w:p w14:paraId="5833AEF7" w14:textId="77777777" w:rsidR="00451548" w:rsidRPr="00451548" w:rsidRDefault="00451548" w:rsidP="00451548">
      <w:pPr>
        <w:numPr>
          <w:ilvl w:val="1"/>
          <w:numId w:val="36"/>
        </w:numPr>
      </w:pPr>
      <w:r w:rsidRPr="00451548">
        <w:lastRenderedPageBreak/>
        <w:t>The system calculates the total charges for room bookings, food orders, and additional services like laundry or event bookings.</w:t>
      </w:r>
    </w:p>
    <w:p w14:paraId="51CC1943" w14:textId="77777777" w:rsidR="00451548" w:rsidRPr="00451548" w:rsidRDefault="00451548" w:rsidP="00451548">
      <w:pPr>
        <w:numPr>
          <w:ilvl w:val="1"/>
          <w:numId w:val="36"/>
        </w:numPr>
      </w:pPr>
      <w:r w:rsidRPr="00451548">
        <w:t xml:space="preserve">The </w:t>
      </w:r>
      <w:r w:rsidRPr="00451548">
        <w:rPr>
          <w:b/>
          <w:bCs/>
        </w:rPr>
        <w:t>Billing Module</w:t>
      </w:r>
      <w:r w:rsidRPr="00451548">
        <w:t xml:space="preserve"> consolidates all charges (room rate, service charges, taxes, etc.) and generates an invoice.</w:t>
      </w:r>
    </w:p>
    <w:p w14:paraId="1DF20FE2" w14:textId="77777777" w:rsidR="00451548" w:rsidRPr="00451548" w:rsidRDefault="00451548" w:rsidP="00451548">
      <w:pPr>
        <w:numPr>
          <w:ilvl w:val="0"/>
          <w:numId w:val="36"/>
        </w:numPr>
      </w:pPr>
      <w:r w:rsidRPr="00451548">
        <w:rPr>
          <w:b/>
          <w:bCs/>
        </w:rPr>
        <w:t>Payment Processing</w:t>
      </w:r>
      <w:r w:rsidRPr="00451548">
        <w:t>:</w:t>
      </w:r>
    </w:p>
    <w:p w14:paraId="6A582432" w14:textId="77777777" w:rsidR="00451548" w:rsidRPr="00451548" w:rsidRDefault="00451548" w:rsidP="00451548">
      <w:pPr>
        <w:numPr>
          <w:ilvl w:val="1"/>
          <w:numId w:val="36"/>
        </w:numPr>
      </w:pPr>
      <w:r w:rsidRPr="00451548">
        <w:t xml:space="preserve">Customers can review their bill and proceed to payment through the </w:t>
      </w:r>
      <w:r w:rsidRPr="00451548">
        <w:rPr>
          <w:b/>
          <w:bCs/>
        </w:rPr>
        <w:t>Payment Gateway Module</w:t>
      </w:r>
      <w:r w:rsidRPr="00451548">
        <w:t>, which supports multiple payment methods.</w:t>
      </w:r>
    </w:p>
    <w:p w14:paraId="52717CDC" w14:textId="77777777" w:rsidR="00451548" w:rsidRPr="00451548" w:rsidRDefault="00451548" w:rsidP="00451548">
      <w:pPr>
        <w:numPr>
          <w:ilvl w:val="1"/>
          <w:numId w:val="36"/>
        </w:numPr>
      </w:pPr>
      <w:r w:rsidRPr="00451548">
        <w:t xml:space="preserve">Once payment is made, the </w:t>
      </w:r>
      <w:r w:rsidRPr="00451548">
        <w:rPr>
          <w:b/>
          <w:bCs/>
        </w:rPr>
        <w:t>Payment Entity</w:t>
      </w:r>
      <w:r w:rsidRPr="00451548">
        <w:t xml:space="preserve"> is updated, and a payment receipt is generated.</w:t>
      </w:r>
    </w:p>
    <w:p w14:paraId="66CFF6EF" w14:textId="77777777" w:rsidR="00451548" w:rsidRPr="00451548" w:rsidRDefault="00451548" w:rsidP="00451548">
      <w:pPr>
        <w:numPr>
          <w:ilvl w:val="0"/>
          <w:numId w:val="36"/>
        </w:numPr>
      </w:pPr>
      <w:r w:rsidRPr="00451548">
        <w:rPr>
          <w:b/>
          <w:bCs/>
        </w:rPr>
        <w:t>Refunds (if applicable)</w:t>
      </w:r>
      <w:r w:rsidRPr="00451548">
        <w:t>:</w:t>
      </w:r>
    </w:p>
    <w:p w14:paraId="5341280F" w14:textId="77777777" w:rsidR="00451548" w:rsidRPr="00451548" w:rsidRDefault="00451548" w:rsidP="00451548">
      <w:pPr>
        <w:numPr>
          <w:ilvl w:val="1"/>
          <w:numId w:val="36"/>
        </w:numPr>
      </w:pPr>
      <w:r w:rsidRPr="00451548">
        <w:t xml:space="preserve">In case of cancellations or service issues, the </w:t>
      </w:r>
      <w:r w:rsidRPr="00451548">
        <w:rPr>
          <w:b/>
          <w:bCs/>
        </w:rPr>
        <w:t>Refund Workflow</w:t>
      </w:r>
      <w:r w:rsidRPr="00451548">
        <w:t xml:space="preserve"> is triggered to reimburse the customer according to the hotel’s refund policy.</w:t>
      </w:r>
    </w:p>
    <w:p w14:paraId="05AA9D3F" w14:textId="77777777" w:rsidR="00451548" w:rsidRPr="00451548" w:rsidRDefault="00000000" w:rsidP="00451548">
      <w:r>
        <w:pict w14:anchorId="6DC8ACA9">
          <v:rect id="_x0000_i1043" style="width:0;height:1.5pt" o:hralign="center" o:hrstd="t" o:hr="t" fillcolor="#a0a0a0" stroked="f"/>
        </w:pict>
      </w:r>
    </w:p>
    <w:p w14:paraId="7D5F2C89" w14:textId="77777777" w:rsidR="00451548" w:rsidRPr="00451548" w:rsidRDefault="00451548" w:rsidP="00451548">
      <w:pPr>
        <w:rPr>
          <w:b/>
          <w:bCs/>
        </w:rPr>
      </w:pPr>
      <w:r w:rsidRPr="00451548">
        <w:rPr>
          <w:b/>
          <w:bCs/>
        </w:rPr>
        <w:t>5. Event Management Workflow</w:t>
      </w:r>
    </w:p>
    <w:p w14:paraId="473C7BE1" w14:textId="77777777" w:rsidR="00451548" w:rsidRPr="00451548" w:rsidRDefault="00451548" w:rsidP="00451548">
      <w:r w:rsidRPr="00451548">
        <w:rPr>
          <w:b/>
          <w:bCs/>
        </w:rPr>
        <w:t>Objective</w:t>
      </w:r>
      <w:r w:rsidRPr="00451548">
        <w:t>: To handle bookings and management of hotel events (conferences, weddings, etc.).</w:t>
      </w:r>
    </w:p>
    <w:p w14:paraId="7669472B" w14:textId="77777777" w:rsidR="00451548" w:rsidRPr="00451548" w:rsidRDefault="00451548" w:rsidP="00451548">
      <w:pPr>
        <w:numPr>
          <w:ilvl w:val="0"/>
          <w:numId w:val="37"/>
        </w:numPr>
      </w:pPr>
      <w:r w:rsidRPr="00451548">
        <w:rPr>
          <w:b/>
          <w:bCs/>
        </w:rPr>
        <w:t>Event Inquiry</w:t>
      </w:r>
      <w:r w:rsidRPr="00451548">
        <w:t>:</w:t>
      </w:r>
    </w:p>
    <w:p w14:paraId="3FDC340F" w14:textId="77777777" w:rsidR="00451548" w:rsidRPr="00451548" w:rsidRDefault="00451548" w:rsidP="00451548">
      <w:pPr>
        <w:numPr>
          <w:ilvl w:val="1"/>
          <w:numId w:val="37"/>
        </w:numPr>
      </w:pPr>
      <w:r w:rsidRPr="00451548">
        <w:t xml:space="preserve">The customer browses available event spaces and services (catering, decorations) via the </w:t>
      </w:r>
      <w:r w:rsidRPr="00451548">
        <w:rPr>
          <w:b/>
          <w:bCs/>
        </w:rPr>
        <w:t>Event Management Module</w:t>
      </w:r>
      <w:r w:rsidRPr="00451548">
        <w:t>.</w:t>
      </w:r>
    </w:p>
    <w:p w14:paraId="7DC5EB9A" w14:textId="77777777" w:rsidR="00451548" w:rsidRPr="00451548" w:rsidRDefault="00451548" w:rsidP="00451548">
      <w:pPr>
        <w:numPr>
          <w:ilvl w:val="1"/>
          <w:numId w:val="37"/>
        </w:numPr>
      </w:pPr>
      <w:r w:rsidRPr="00451548">
        <w:t>The system retrieves event space availability and provides a quotation based on the customer’s preferences (number of guests, type of event, etc.).</w:t>
      </w:r>
    </w:p>
    <w:p w14:paraId="2CEC7014" w14:textId="77777777" w:rsidR="00451548" w:rsidRPr="00451548" w:rsidRDefault="00451548" w:rsidP="00451548">
      <w:pPr>
        <w:numPr>
          <w:ilvl w:val="0"/>
          <w:numId w:val="37"/>
        </w:numPr>
      </w:pPr>
      <w:r w:rsidRPr="00451548">
        <w:rPr>
          <w:b/>
          <w:bCs/>
        </w:rPr>
        <w:t>Event Booking</w:t>
      </w:r>
      <w:r w:rsidRPr="00451548">
        <w:t>:</w:t>
      </w:r>
    </w:p>
    <w:p w14:paraId="05946FEF" w14:textId="77777777" w:rsidR="00451548" w:rsidRPr="00451548" w:rsidRDefault="00451548" w:rsidP="00451548">
      <w:pPr>
        <w:numPr>
          <w:ilvl w:val="1"/>
          <w:numId w:val="37"/>
        </w:numPr>
      </w:pPr>
      <w:r w:rsidRPr="00451548">
        <w:t>The customer confirms the booking, providing event details like date, time, and additional services needed.</w:t>
      </w:r>
    </w:p>
    <w:p w14:paraId="2A96CDF0" w14:textId="77777777" w:rsidR="00451548" w:rsidRPr="00451548" w:rsidRDefault="00451548" w:rsidP="00451548">
      <w:pPr>
        <w:numPr>
          <w:ilvl w:val="1"/>
          <w:numId w:val="37"/>
        </w:numPr>
      </w:pPr>
      <w:r w:rsidRPr="00451548">
        <w:t xml:space="preserve">A deposit payment is made via the </w:t>
      </w:r>
      <w:r w:rsidRPr="00451548">
        <w:rPr>
          <w:b/>
          <w:bCs/>
        </w:rPr>
        <w:t>Payment Gateway Module</w:t>
      </w:r>
      <w:r w:rsidRPr="00451548">
        <w:t>, and the event is added to the system’s schedule.</w:t>
      </w:r>
    </w:p>
    <w:p w14:paraId="766726CF" w14:textId="77777777" w:rsidR="00451548" w:rsidRPr="00451548" w:rsidRDefault="00451548" w:rsidP="00451548">
      <w:pPr>
        <w:numPr>
          <w:ilvl w:val="0"/>
          <w:numId w:val="37"/>
        </w:numPr>
      </w:pPr>
      <w:r w:rsidRPr="00451548">
        <w:rPr>
          <w:b/>
          <w:bCs/>
        </w:rPr>
        <w:t>Service Coordination</w:t>
      </w:r>
      <w:r w:rsidRPr="00451548">
        <w:t>:</w:t>
      </w:r>
    </w:p>
    <w:p w14:paraId="6E48BCFF" w14:textId="77777777" w:rsidR="00451548" w:rsidRPr="00451548" w:rsidRDefault="00451548" w:rsidP="00451548">
      <w:pPr>
        <w:numPr>
          <w:ilvl w:val="1"/>
          <w:numId w:val="37"/>
        </w:numPr>
      </w:pPr>
      <w:r w:rsidRPr="00451548">
        <w:t>The system assigns staff and resources (caterers, decorators) to the event.</w:t>
      </w:r>
    </w:p>
    <w:p w14:paraId="77876EC1" w14:textId="77777777" w:rsidR="00451548" w:rsidRPr="00451548" w:rsidRDefault="00451548" w:rsidP="00451548">
      <w:pPr>
        <w:numPr>
          <w:ilvl w:val="1"/>
          <w:numId w:val="37"/>
        </w:numPr>
      </w:pPr>
      <w:r w:rsidRPr="00451548">
        <w:t xml:space="preserve">Coordination between the </w:t>
      </w:r>
      <w:r w:rsidRPr="00451548">
        <w:rPr>
          <w:b/>
          <w:bCs/>
        </w:rPr>
        <w:t>ServiceRequest Module</w:t>
      </w:r>
      <w:r w:rsidRPr="00451548">
        <w:t xml:space="preserve"> and event organizers ensures smooth event execution.</w:t>
      </w:r>
    </w:p>
    <w:p w14:paraId="21B0E684" w14:textId="77777777" w:rsidR="00451548" w:rsidRPr="00451548" w:rsidRDefault="00451548" w:rsidP="00451548">
      <w:pPr>
        <w:numPr>
          <w:ilvl w:val="0"/>
          <w:numId w:val="37"/>
        </w:numPr>
      </w:pPr>
      <w:r w:rsidRPr="00451548">
        <w:rPr>
          <w:b/>
          <w:bCs/>
        </w:rPr>
        <w:t>Post-Event Billing</w:t>
      </w:r>
      <w:r w:rsidRPr="00451548">
        <w:t>:</w:t>
      </w:r>
    </w:p>
    <w:p w14:paraId="1A8807EF" w14:textId="77777777" w:rsidR="00451548" w:rsidRPr="00451548" w:rsidRDefault="00451548" w:rsidP="00451548">
      <w:pPr>
        <w:numPr>
          <w:ilvl w:val="1"/>
          <w:numId w:val="37"/>
        </w:numPr>
      </w:pPr>
      <w:r w:rsidRPr="00451548">
        <w:t>After the event, the final bill is generated, which includes any additional charges for extended hours or extra services.</w:t>
      </w:r>
    </w:p>
    <w:p w14:paraId="6FA51537" w14:textId="77777777" w:rsidR="00451548" w:rsidRPr="00451548" w:rsidRDefault="00451548" w:rsidP="00451548">
      <w:pPr>
        <w:numPr>
          <w:ilvl w:val="1"/>
          <w:numId w:val="37"/>
        </w:numPr>
      </w:pPr>
      <w:r w:rsidRPr="00451548">
        <w:t>Payment is processed, and an invoice is issued.</w:t>
      </w:r>
    </w:p>
    <w:p w14:paraId="2B2BE46E" w14:textId="77777777" w:rsidR="00451548" w:rsidRPr="00451548" w:rsidRDefault="00000000" w:rsidP="00451548">
      <w:r>
        <w:pict w14:anchorId="4694C81B">
          <v:rect id="_x0000_i1044" style="width:0;height:1.5pt" o:hralign="center" o:hrstd="t" o:hr="t" fillcolor="#a0a0a0" stroked="f"/>
        </w:pict>
      </w:r>
    </w:p>
    <w:p w14:paraId="4DE716C5" w14:textId="77777777" w:rsidR="00451548" w:rsidRPr="00451548" w:rsidRDefault="00451548" w:rsidP="00451548">
      <w:pPr>
        <w:rPr>
          <w:b/>
          <w:bCs/>
        </w:rPr>
      </w:pPr>
      <w:r w:rsidRPr="00451548">
        <w:rPr>
          <w:b/>
          <w:bCs/>
        </w:rPr>
        <w:t>6. Feedback Workflow</w:t>
      </w:r>
    </w:p>
    <w:p w14:paraId="35614FFF" w14:textId="77777777" w:rsidR="00451548" w:rsidRPr="00451548" w:rsidRDefault="00451548" w:rsidP="00451548">
      <w:r w:rsidRPr="00451548">
        <w:rPr>
          <w:b/>
          <w:bCs/>
        </w:rPr>
        <w:t>Objective</w:t>
      </w:r>
      <w:r w:rsidRPr="00451548">
        <w:t xml:space="preserve">: To collect feedback on the customer’s </w:t>
      </w:r>
      <w:proofErr w:type="gramStart"/>
      <w:r w:rsidRPr="00451548">
        <w:t>hotel</w:t>
      </w:r>
      <w:proofErr w:type="gramEnd"/>
      <w:r w:rsidRPr="00451548">
        <w:t xml:space="preserve"> stay and dining experience.</w:t>
      </w:r>
    </w:p>
    <w:p w14:paraId="7146A79A" w14:textId="77777777" w:rsidR="00451548" w:rsidRPr="00451548" w:rsidRDefault="00451548" w:rsidP="00451548">
      <w:pPr>
        <w:numPr>
          <w:ilvl w:val="0"/>
          <w:numId w:val="38"/>
        </w:numPr>
      </w:pPr>
      <w:r w:rsidRPr="00451548">
        <w:rPr>
          <w:b/>
          <w:bCs/>
        </w:rPr>
        <w:t>Feedback Request</w:t>
      </w:r>
      <w:r w:rsidRPr="00451548">
        <w:t>:</w:t>
      </w:r>
    </w:p>
    <w:p w14:paraId="3E98A11A" w14:textId="77777777" w:rsidR="00451548" w:rsidRPr="00451548" w:rsidRDefault="00451548" w:rsidP="00451548">
      <w:pPr>
        <w:numPr>
          <w:ilvl w:val="1"/>
          <w:numId w:val="38"/>
        </w:numPr>
      </w:pPr>
      <w:r w:rsidRPr="00451548">
        <w:t>After check-out or upon completion of a meal, the system sends a feedback request to the customer via email or an in-app form.</w:t>
      </w:r>
    </w:p>
    <w:p w14:paraId="00693A7E" w14:textId="77777777" w:rsidR="00451548" w:rsidRPr="00451548" w:rsidRDefault="00451548" w:rsidP="00451548">
      <w:pPr>
        <w:numPr>
          <w:ilvl w:val="0"/>
          <w:numId w:val="38"/>
        </w:numPr>
      </w:pPr>
      <w:r w:rsidRPr="00451548">
        <w:rPr>
          <w:b/>
          <w:bCs/>
        </w:rPr>
        <w:t>Customer Submits Feedback</w:t>
      </w:r>
      <w:r w:rsidRPr="00451548">
        <w:t>:</w:t>
      </w:r>
    </w:p>
    <w:p w14:paraId="5FF5914B" w14:textId="77777777" w:rsidR="00451548" w:rsidRPr="00451548" w:rsidRDefault="00451548" w:rsidP="00451548">
      <w:pPr>
        <w:numPr>
          <w:ilvl w:val="1"/>
          <w:numId w:val="38"/>
        </w:numPr>
      </w:pPr>
      <w:r w:rsidRPr="00451548">
        <w:lastRenderedPageBreak/>
        <w:t xml:space="preserve">The customer rates various aspects like room service, cleanliness, food quality, and staff </w:t>
      </w:r>
      <w:proofErr w:type="spellStart"/>
      <w:r w:rsidRPr="00451548">
        <w:t>behavior</w:t>
      </w:r>
      <w:proofErr w:type="spellEnd"/>
      <w:r w:rsidRPr="00451548">
        <w:t xml:space="preserve"> using the </w:t>
      </w:r>
      <w:r w:rsidRPr="00451548">
        <w:rPr>
          <w:b/>
          <w:bCs/>
        </w:rPr>
        <w:t>Feedback Module</w:t>
      </w:r>
      <w:r w:rsidRPr="00451548">
        <w:t>.</w:t>
      </w:r>
    </w:p>
    <w:p w14:paraId="6AD3D9D0" w14:textId="77777777" w:rsidR="00451548" w:rsidRPr="00451548" w:rsidRDefault="00451548" w:rsidP="00451548">
      <w:pPr>
        <w:numPr>
          <w:ilvl w:val="0"/>
          <w:numId w:val="38"/>
        </w:numPr>
      </w:pPr>
      <w:r w:rsidRPr="00451548">
        <w:rPr>
          <w:b/>
          <w:bCs/>
        </w:rPr>
        <w:t>Feedback Analysis</w:t>
      </w:r>
      <w:r w:rsidRPr="00451548">
        <w:t>:</w:t>
      </w:r>
    </w:p>
    <w:p w14:paraId="5C57FA8B" w14:textId="77777777" w:rsidR="00451548" w:rsidRPr="00451548" w:rsidRDefault="00451548" w:rsidP="00451548">
      <w:pPr>
        <w:numPr>
          <w:ilvl w:val="1"/>
          <w:numId w:val="38"/>
        </w:numPr>
      </w:pPr>
      <w:r w:rsidRPr="00451548">
        <w:t xml:space="preserve">The system stores and </w:t>
      </w:r>
      <w:proofErr w:type="spellStart"/>
      <w:r w:rsidRPr="00451548">
        <w:t>analyzes</w:t>
      </w:r>
      <w:proofErr w:type="spellEnd"/>
      <w:r w:rsidRPr="00451548">
        <w:t xml:space="preserve"> the feedback data, generating insights for the management team.</w:t>
      </w:r>
    </w:p>
    <w:p w14:paraId="36339B9C" w14:textId="77777777" w:rsidR="00451548" w:rsidRPr="00451548" w:rsidRDefault="00451548" w:rsidP="00451548">
      <w:pPr>
        <w:numPr>
          <w:ilvl w:val="1"/>
          <w:numId w:val="38"/>
        </w:numPr>
      </w:pPr>
      <w:r w:rsidRPr="00451548">
        <w:t>Negative feedback triggers a review process, where management can take corrective action and respond to the customer.</w:t>
      </w:r>
    </w:p>
    <w:p w14:paraId="74E585D6" w14:textId="77777777" w:rsidR="00451548" w:rsidRPr="00451548" w:rsidRDefault="00451548" w:rsidP="00451548">
      <w:pPr>
        <w:numPr>
          <w:ilvl w:val="0"/>
          <w:numId w:val="38"/>
        </w:numPr>
      </w:pPr>
      <w:r w:rsidRPr="00451548">
        <w:rPr>
          <w:b/>
          <w:bCs/>
        </w:rPr>
        <w:t>Reporting</w:t>
      </w:r>
      <w:r w:rsidRPr="00451548">
        <w:t>:</w:t>
      </w:r>
    </w:p>
    <w:p w14:paraId="244C5E9A" w14:textId="77777777" w:rsidR="00451548" w:rsidRPr="00451548" w:rsidRDefault="00451548" w:rsidP="00451548">
      <w:pPr>
        <w:numPr>
          <w:ilvl w:val="1"/>
          <w:numId w:val="38"/>
        </w:numPr>
      </w:pPr>
      <w:r w:rsidRPr="00451548">
        <w:t xml:space="preserve">The </w:t>
      </w:r>
      <w:r w:rsidRPr="00451548">
        <w:rPr>
          <w:b/>
          <w:bCs/>
        </w:rPr>
        <w:t>Reporting Module</w:t>
      </w:r>
      <w:r w:rsidRPr="00451548">
        <w:t xml:space="preserve"> summarizes feedback and provides performance evaluations of staff and services based on customer input.</w:t>
      </w:r>
    </w:p>
    <w:p w14:paraId="20D5F72A" w14:textId="77777777" w:rsidR="00451548" w:rsidRPr="00451548" w:rsidRDefault="00000000" w:rsidP="00451548">
      <w:r>
        <w:pict w14:anchorId="54CD7F43">
          <v:rect id="_x0000_i1045" style="width:0;height:1.5pt" o:hralign="center" o:hrstd="t" o:hr="t" fillcolor="#a0a0a0" stroked="f"/>
        </w:pict>
      </w:r>
    </w:p>
    <w:p w14:paraId="4B77C918" w14:textId="77777777" w:rsidR="00451548" w:rsidRPr="00451548" w:rsidRDefault="00451548" w:rsidP="00451548">
      <w:pPr>
        <w:rPr>
          <w:b/>
          <w:bCs/>
        </w:rPr>
      </w:pPr>
      <w:r w:rsidRPr="00451548">
        <w:rPr>
          <w:b/>
          <w:bCs/>
        </w:rPr>
        <w:t>7. Reporting Workflow</w:t>
      </w:r>
    </w:p>
    <w:p w14:paraId="4D6A7875" w14:textId="77777777" w:rsidR="00451548" w:rsidRPr="00451548" w:rsidRDefault="00451548" w:rsidP="00451548">
      <w:r w:rsidRPr="00451548">
        <w:rPr>
          <w:b/>
          <w:bCs/>
        </w:rPr>
        <w:t>Objective</w:t>
      </w:r>
      <w:r w:rsidRPr="00451548">
        <w:t>: To generate reports for hotel management, providing insights into operations and customer experiences.</w:t>
      </w:r>
    </w:p>
    <w:p w14:paraId="089BF913" w14:textId="77777777" w:rsidR="00451548" w:rsidRPr="00451548" w:rsidRDefault="00451548" w:rsidP="00451548">
      <w:pPr>
        <w:numPr>
          <w:ilvl w:val="0"/>
          <w:numId w:val="39"/>
        </w:numPr>
      </w:pPr>
      <w:r w:rsidRPr="00451548">
        <w:rPr>
          <w:b/>
          <w:bCs/>
        </w:rPr>
        <w:t>Data Collection</w:t>
      </w:r>
      <w:r w:rsidRPr="00451548">
        <w:t>:</w:t>
      </w:r>
    </w:p>
    <w:p w14:paraId="62AEF5D6" w14:textId="77777777" w:rsidR="00451548" w:rsidRPr="00451548" w:rsidRDefault="00451548" w:rsidP="00451548">
      <w:pPr>
        <w:numPr>
          <w:ilvl w:val="1"/>
          <w:numId w:val="39"/>
        </w:numPr>
      </w:pPr>
      <w:r w:rsidRPr="00451548">
        <w:t>The system collects data from various modules (billing, reservations, inventory, feedback, etc.).</w:t>
      </w:r>
    </w:p>
    <w:p w14:paraId="6D1A0BD3" w14:textId="77777777" w:rsidR="00451548" w:rsidRPr="00451548" w:rsidRDefault="00451548" w:rsidP="00451548">
      <w:pPr>
        <w:numPr>
          <w:ilvl w:val="0"/>
          <w:numId w:val="39"/>
        </w:numPr>
      </w:pPr>
      <w:r w:rsidRPr="00451548">
        <w:rPr>
          <w:b/>
          <w:bCs/>
        </w:rPr>
        <w:t>Report Generation</w:t>
      </w:r>
      <w:r w:rsidRPr="00451548">
        <w:t>:</w:t>
      </w:r>
    </w:p>
    <w:p w14:paraId="1B448BE0" w14:textId="77777777" w:rsidR="00451548" w:rsidRPr="00451548" w:rsidRDefault="00451548" w:rsidP="00451548">
      <w:pPr>
        <w:numPr>
          <w:ilvl w:val="1"/>
          <w:numId w:val="39"/>
        </w:numPr>
      </w:pPr>
      <w:r w:rsidRPr="00451548">
        <w:t xml:space="preserve">The </w:t>
      </w:r>
      <w:r w:rsidRPr="00451548">
        <w:rPr>
          <w:b/>
          <w:bCs/>
        </w:rPr>
        <w:t>Reporting Module</w:t>
      </w:r>
      <w:r w:rsidRPr="00451548">
        <w:t xml:space="preserve"> generates different types of reports, such as:</w:t>
      </w:r>
    </w:p>
    <w:p w14:paraId="2FB6CB58" w14:textId="77777777" w:rsidR="00451548" w:rsidRPr="00451548" w:rsidRDefault="00451548" w:rsidP="00451548">
      <w:pPr>
        <w:numPr>
          <w:ilvl w:val="2"/>
          <w:numId w:val="39"/>
        </w:numPr>
      </w:pPr>
      <w:r w:rsidRPr="00451548">
        <w:rPr>
          <w:b/>
          <w:bCs/>
        </w:rPr>
        <w:t>Revenue Reports</w:t>
      </w:r>
      <w:r w:rsidRPr="00451548">
        <w:t>: Summarizes income from rooms, events, and restaurant services.</w:t>
      </w:r>
    </w:p>
    <w:p w14:paraId="12A3C6F0" w14:textId="77777777" w:rsidR="00451548" w:rsidRPr="00451548" w:rsidRDefault="00451548" w:rsidP="00451548">
      <w:pPr>
        <w:numPr>
          <w:ilvl w:val="2"/>
          <w:numId w:val="39"/>
        </w:numPr>
      </w:pPr>
      <w:r w:rsidRPr="00451548">
        <w:rPr>
          <w:b/>
          <w:bCs/>
        </w:rPr>
        <w:t>Occupancy Reports</w:t>
      </w:r>
      <w:r w:rsidRPr="00451548">
        <w:t>: Shows hotel room occupancy trends over time.</w:t>
      </w:r>
    </w:p>
    <w:p w14:paraId="3013A21B" w14:textId="77777777" w:rsidR="00451548" w:rsidRPr="00451548" w:rsidRDefault="00451548" w:rsidP="00451548">
      <w:pPr>
        <w:numPr>
          <w:ilvl w:val="2"/>
          <w:numId w:val="39"/>
        </w:numPr>
      </w:pPr>
      <w:r w:rsidRPr="00451548">
        <w:rPr>
          <w:b/>
          <w:bCs/>
        </w:rPr>
        <w:t>Food Consumption Reports</w:t>
      </w:r>
      <w:r w:rsidRPr="00451548">
        <w:t>: Details food usage in the restaurant, helping with inventory planning.</w:t>
      </w:r>
    </w:p>
    <w:p w14:paraId="7C3EB322" w14:textId="77777777" w:rsidR="00451548" w:rsidRPr="00451548" w:rsidRDefault="00451548" w:rsidP="00451548">
      <w:pPr>
        <w:numPr>
          <w:ilvl w:val="2"/>
          <w:numId w:val="39"/>
        </w:numPr>
      </w:pPr>
      <w:r w:rsidRPr="00451548">
        <w:rPr>
          <w:b/>
          <w:bCs/>
        </w:rPr>
        <w:t>Feedback Reports</w:t>
      </w:r>
      <w:r w:rsidRPr="00451548">
        <w:t>: Provides insights into customer satisfaction levels.</w:t>
      </w:r>
    </w:p>
    <w:p w14:paraId="0C6B0A94" w14:textId="77777777" w:rsidR="00451548" w:rsidRPr="00451548" w:rsidRDefault="00451548" w:rsidP="00451548">
      <w:pPr>
        <w:numPr>
          <w:ilvl w:val="0"/>
          <w:numId w:val="39"/>
        </w:numPr>
      </w:pPr>
      <w:r w:rsidRPr="00451548">
        <w:rPr>
          <w:b/>
          <w:bCs/>
        </w:rPr>
        <w:t>Report Review</w:t>
      </w:r>
      <w:r w:rsidRPr="00451548">
        <w:t>:</w:t>
      </w:r>
    </w:p>
    <w:p w14:paraId="0181808C" w14:textId="77777777" w:rsidR="00451548" w:rsidRPr="00451548" w:rsidRDefault="00451548" w:rsidP="00451548">
      <w:pPr>
        <w:numPr>
          <w:ilvl w:val="1"/>
          <w:numId w:val="39"/>
        </w:numPr>
      </w:pPr>
      <w:r w:rsidRPr="00451548">
        <w:t>Hotel management reviews these reports to make data-driven decisions, improve service quality, and optimize resources.</w:t>
      </w:r>
    </w:p>
    <w:p w14:paraId="602D37D9" w14:textId="77777777" w:rsidR="00451548" w:rsidRPr="00451548" w:rsidRDefault="00000000" w:rsidP="00451548">
      <w:r>
        <w:pict w14:anchorId="6A9803CE">
          <v:rect id="_x0000_i1046" style="width:0;height:1.5pt" o:hralign="center" o:hrstd="t" o:hr="t" fillcolor="#a0a0a0" stroked="f"/>
        </w:pict>
      </w:r>
    </w:p>
    <w:p w14:paraId="41C47A7E" w14:textId="77777777" w:rsidR="00451548" w:rsidRPr="00451548" w:rsidRDefault="00451548" w:rsidP="00451548">
      <w:pPr>
        <w:rPr>
          <w:b/>
          <w:bCs/>
        </w:rPr>
      </w:pPr>
      <w:r w:rsidRPr="00451548">
        <w:rPr>
          <w:b/>
          <w:bCs/>
        </w:rPr>
        <w:t>8. Staff and User Management Workflow</w:t>
      </w:r>
    </w:p>
    <w:p w14:paraId="299BFFFA" w14:textId="77777777" w:rsidR="00451548" w:rsidRPr="00451548" w:rsidRDefault="00451548" w:rsidP="00451548">
      <w:r w:rsidRPr="00451548">
        <w:rPr>
          <w:b/>
          <w:bCs/>
        </w:rPr>
        <w:t>Objective</w:t>
      </w:r>
      <w:r w:rsidRPr="00451548">
        <w:t>: To manage user roles, access control, and staff performance.</w:t>
      </w:r>
    </w:p>
    <w:p w14:paraId="60B7E93E" w14:textId="77777777" w:rsidR="00451548" w:rsidRPr="00451548" w:rsidRDefault="00451548" w:rsidP="00451548">
      <w:pPr>
        <w:numPr>
          <w:ilvl w:val="0"/>
          <w:numId w:val="40"/>
        </w:numPr>
      </w:pPr>
      <w:r w:rsidRPr="00451548">
        <w:rPr>
          <w:b/>
          <w:bCs/>
        </w:rPr>
        <w:t>User Role Assignment</w:t>
      </w:r>
      <w:r w:rsidRPr="00451548">
        <w:t>:</w:t>
      </w:r>
    </w:p>
    <w:p w14:paraId="0A7BDE0C" w14:textId="77777777" w:rsidR="00451548" w:rsidRPr="00451548" w:rsidRDefault="00451548" w:rsidP="00451548">
      <w:pPr>
        <w:numPr>
          <w:ilvl w:val="1"/>
          <w:numId w:val="40"/>
        </w:numPr>
      </w:pPr>
      <w:r w:rsidRPr="00451548">
        <w:t>Administrators assign roles to staff members, determining their access levels within the system (e.g., reception staff, kitchen staff, management).</w:t>
      </w:r>
    </w:p>
    <w:p w14:paraId="4D0222C3" w14:textId="77777777" w:rsidR="00451548" w:rsidRPr="00451548" w:rsidRDefault="00451548" w:rsidP="00451548">
      <w:pPr>
        <w:numPr>
          <w:ilvl w:val="0"/>
          <w:numId w:val="40"/>
        </w:numPr>
      </w:pPr>
      <w:r w:rsidRPr="00451548">
        <w:rPr>
          <w:b/>
          <w:bCs/>
        </w:rPr>
        <w:t>Access Control</w:t>
      </w:r>
      <w:r w:rsidRPr="00451548">
        <w:t>:</w:t>
      </w:r>
    </w:p>
    <w:p w14:paraId="65FC79B7" w14:textId="77777777" w:rsidR="00451548" w:rsidRPr="00451548" w:rsidRDefault="00451548" w:rsidP="00451548">
      <w:pPr>
        <w:numPr>
          <w:ilvl w:val="1"/>
          <w:numId w:val="40"/>
        </w:numPr>
      </w:pPr>
      <w:r w:rsidRPr="00451548">
        <w:t>The system ensures that users can only access the functionalities relevant to their roles, providing security and control over operations.</w:t>
      </w:r>
    </w:p>
    <w:p w14:paraId="21D64A62" w14:textId="77777777" w:rsidR="00451548" w:rsidRPr="00451548" w:rsidRDefault="00451548" w:rsidP="00451548">
      <w:pPr>
        <w:numPr>
          <w:ilvl w:val="0"/>
          <w:numId w:val="40"/>
        </w:numPr>
      </w:pPr>
      <w:r w:rsidRPr="00451548">
        <w:rPr>
          <w:b/>
          <w:bCs/>
        </w:rPr>
        <w:t>Activity Tracking</w:t>
      </w:r>
      <w:r w:rsidRPr="00451548">
        <w:t>:</w:t>
      </w:r>
    </w:p>
    <w:p w14:paraId="34F05078" w14:textId="77777777" w:rsidR="00451548" w:rsidRPr="00451548" w:rsidRDefault="00451548" w:rsidP="00451548">
      <w:pPr>
        <w:numPr>
          <w:ilvl w:val="1"/>
          <w:numId w:val="40"/>
        </w:numPr>
      </w:pPr>
      <w:r w:rsidRPr="00451548">
        <w:t>The system logs user actions to monitor staff performance and ensure accountability.</w:t>
      </w:r>
    </w:p>
    <w:p w14:paraId="024BCE49" w14:textId="77777777" w:rsidR="00451548" w:rsidRPr="00451548" w:rsidRDefault="00000000" w:rsidP="00451548">
      <w:r>
        <w:pict w14:anchorId="64D6E733">
          <v:rect id="_x0000_i1047" style="width:0;height:1.5pt" o:hralign="center" o:hrstd="t" o:hr="t" fillcolor="#a0a0a0" stroked="f"/>
        </w:pict>
      </w:r>
    </w:p>
    <w:p w14:paraId="31356CF5" w14:textId="77777777" w:rsidR="00451548" w:rsidRPr="00451548" w:rsidRDefault="00451548" w:rsidP="00451548">
      <w:r w:rsidRPr="00451548">
        <w:lastRenderedPageBreak/>
        <w:t>These workflows ensure efficient operations in the hotel and restaurant, optimizing customer service and internal processes across multiple modules.</w:t>
      </w:r>
    </w:p>
    <w:p w14:paraId="4F9905B3" w14:textId="77777777" w:rsidR="00072402" w:rsidRDefault="00072402"/>
    <w:p w14:paraId="3C7C9312" w14:textId="77777777" w:rsidR="00072402" w:rsidRDefault="00072402">
      <w:r>
        <w:br w:type="page"/>
      </w:r>
    </w:p>
    <w:p w14:paraId="05828DB8" w14:textId="742A3F89" w:rsidR="00451548" w:rsidRPr="00451548" w:rsidRDefault="00451548" w:rsidP="00451548">
      <w:pPr>
        <w:rPr>
          <w:color w:val="FF0000"/>
          <w:sz w:val="44"/>
          <w:szCs w:val="44"/>
        </w:rPr>
      </w:pPr>
      <w:r w:rsidRPr="00451548">
        <w:rPr>
          <w:b/>
          <w:bCs/>
          <w:color w:val="FF0000"/>
          <w:sz w:val="44"/>
          <w:szCs w:val="44"/>
        </w:rPr>
        <w:lastRenderedPageBreak/>
        <w:t>Detailed database structure</w:t>
      </w:r>
      <w:r w:rsidRPr="00451548">
        <w:rPr>
          <w:color w:val="FF0000"/>
          <w:sz w:val="44"/>
          <w:szCs w:val="44"/>
        </w:rPr>
        <w:t xml:space="preserve"> </w:t>
      </w:r>
    </w:p>
    <w:p w14:paraId="7C838FA7" w14:textId="77777777" w:rsidR="00451548" w:rsidRPr="00451548" w:rsidRDefault="00000000" w:rsidP="00451548">
      <w:r>
        <w:pict w14:anchorId="6734078B">
          <v:rect id="_x0000_i1048" style="width:0;height:1.5pt" o:hralign="center" o:hrstd="t" o:hr="t" fillcolor="#a0a0a0" stroked="f"/>
        </w:pict>
      </w:r>
    </w:p>
    <w:p w14:paraId="5E2AE244" w14:textId="77777777" w:rsidR="00451548" w:rsidRPr="00451548" w:rsidRDefault="00451548" w:rsidP="00451548">
      <w:pPr>
        <w:rPr>
          <w:b/>
          <w:bCs/>
        </w:rPr>
      </w:pPr>
      <w:r w:rsidRPr="00451548">
        <w:rPr>
          <w:b/>
          <w:bCs/>
        </w:rPr>
        <w:t>1. Customer</w:t>
      </w:r>
    </w:p>
    <w:tbl>
      <w:tblPr>
        <w:tblStyle w:val="TableGrid"/>
        <w:tblW w:w="0" w:type="auto"/>
        <w:tblLook w:val="04A0" w:firstRow="1" w:lastRow="0" w:firstColumn="1" w:lastColumn="0" w:noHBand="0" w:noVBand="1"/>
      </w:tblPr>
      <w:tblGrid>
        <w:gridCol w:w="1812"/>
        <w:gridCol w:w="1650"/>
        <w:gridCol w:w="3392"/>
        <w:gridCol w:w="3569"/>
      </w:tblGrid>
      <w:tr w:rsidR="00451548" w:rsidRPr="00451548" w14:paraId="7962B8EC" w14:textId="77777777" w:rsidTr="00451548">
        <w:tc>
          <w:tcPr>
            <w:tcW w:w="0" w:type="auto"/>
            <w:hideMark/>
          </w:tcPr>
          <w:p w14:paraId="2E373A6C" w14:textId="77777777" w:rsidR="00451548" w:rsidRPr="00451548" w:rsidRDefault="00451548" w:rsidP="00451548">
            <w:pPr>
              <w:spacing w:after="160" w:line="259" w:lineRule="auto"/>
              <w:rPr>
                <w:b/>
                <w:bCs/>
              </w:rPr>
            </w:pPr>
            <w:r w:rsidRPr="00451548">
              <w:rPr>
                <w:b/>
                <w:bCs/>
              </w:rPr>
              <w:t>Column Name</w:t>
            </w:r>
          </w:p>
        </w:tc>
        <w:tc>
          <w:tcPr>
            <w:tcW w:w="0" w:type="auto"/>
            <w:hideMark/>
          </w:tcPr>
          <w:p w14:paraId="17C91468" w14:textId="77777777" w:rsidR="00451548" w:rsidRPr="00451548" w:rsidRDefault="00451548" w:rsidP="00451548">
            <w:pPr>
              <w:spacing w:after="160" w:line="259" w:lineRule="auto"/>
              <w:rPr>
                <w:b/>
                <w:bCs/>
              </w:rPr>
            </w:pPr>
            <w:r w:rsidRPr="00451548">
              <w:rPr>
                <w:b/>
                <w:bCs/>
              </w:rPr>
              <w:t>Data Type</w:t>
            </w:r>
          </w:p>
        </w:tc>
        <w:tc>
          <w:tcPr>
            <w:tcW w:w="0" w:type="auto"/>
            <w:hideMark/>
          </w:tcPr>
          <w:p w14:paraId="1820A516" w14:textId="77777777" w:rsidR="00451548" w:rsidRPr="00451548" w:rsidRDefault="00451548" w:rsidP="00451548">
            <w:pPr>
              <w:spacing w:after="160" w:line="259" w:lineRule="auto"/>
              <w:rPr>
                <w:b/>
                <w:bCs/>
              </w:rPr>
            </w:pPr>
            <w:r w:rsidRPr="00451548">
              <w:rPr>
                <w:b/>
                <w:bCs/>
              </w:rPr>
              <w:t>Constraints</w:t>
            </w:r>
          </w:p>
        </w:tc>
        <w:tc>
          <w:tcPr>
            <w:tcW w:w="0" w:type="auto"/>
            <w:hideMark/>
          </w:tcPr>
          <w:p w14:paraId="376A0586" w14:textId="77777777" w:rsidR="00451548" w:rsidRPr="00451548" w:rsidRDefault="00451548" w:rsidP="00451548">
            <w:pPr>
              <w:spacing w:after="160" w:line="259" w:lineRule="auto"/>
              <w:rPr>
                <w:b/>
                <w:bCs/>
              </w:rPr>
            </w:pPr>
            <w:r w:rsidRPr="00451548">
              <w:rPr>
                <w:b/>
                <w:bCs/>
              </w:rPr>
              <w:t>Description</w:t>
            </w:r>
          </w:p>
        </w:tc>
      </w:tr>
      <w:tr w:rsidR="00451548" w:rsidRPr="00451548" w14:paraId="57448FC5" w14:textId="77777777" w:rsidTr="00451548">
        <w:tc>
          <w:tcPr>
            <w:tcW w:w="0" w:type="auto"/>
            <w:hideMark/>
          </w:tcPr>
          <w:p w14:paraId="5B5D2E5E"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20C8B713" w14:textId="77777777" w:rsidR="00451548" w:rsidRPr="00451548" w:rsidRDefault="00451548" w:rsidP="00451548">
            <w:pPr>
              <w:spacing w:after="160" w:line="259" w:lineRule="auto"/>
            </w:pPr>
            <w:r w:rsidRPr="00451548">
              <w:t>INT</w:t>
            </w:r>
          </w:p>
        </w:tc>
        <w:tc>
          <w:tcPr>
            <w:tcW w:w="0" w:type="auto"/>
            <w:hideMark/>
          </w:tcPr>
          <w:p w14:paraId="4F240F18" w14:textId="77777777" w:rsidR="00451548" w:rsidRPr="00451548" w:rsidRDefault="00451548" w:rsidP="00451548">
            <w:pPr>
              <w:spacing w:after="160" w:line="259" w:lineRule="auto"/>
            </w:pPr>
            <w:r w:rsidRPr="00451548">
              <w:t>PRIMARY KEY, AUTO_INCREMENT</w:t>
            </w:r>
          </w:p>
        </w:tc>
        <w:tc>
          <w:tcPr>
            <w:tcW w:w="0" w:type="auto"/>
            <w:hideMark/>
          </w:tcPr>
          <w:p w14:paraId="3563F897" w14:textId="77777777" w:rsidR="00451548" w:rsidRPr="00451548" w:rsidRDefault="00451548" w:rsidP="00451548">
            <w:pPr>
              <w:spacing w:after="160" w:line="259" w:lineRule="auto"/>
            </w:pPr>
            <w:r w:rsidRPr="00451548">
              <w:t>Unique ID for each customer</w:t>
            </w:r>
          </w:p>
        </w:tc>
      </w:tr>
      <w:tr w:rsidR="00451548" w:rsidRPr="00451548" w14:paraId="3F871E39" w14:textId="77777777" w:rsidTr="00451548">
        <w:tc>
          <w:tcPr>
            <w:tcW w:w="0" w:type="auto"/>
            <w:hideMark/>
          </w:tcPr>
          <w:p w14:paraId="7C4C6D60" w14:textId="77777777" w:rsidR="00451548" w:rsidRPr="00451548" w:rsidRDefault="00451548" w:rsidP="00451548">
            <w:pPr>
              <w:spacing w:after="160" w:line="259" w:lineRule="auto"/>
            </w:pPr>
            <w:proofErr w:type="spellStart"/>
            <w:r w:rsidRPr="00451548">
              <w:t>first_name</w:t>
            </w:r>
            <w:proofErr w:type="spellEnd"/>
          </w:p>
        </w:tc>
        <w:tc>
          <w:tcPr>
            <w:tcW w:w="0" w:type="auto"/>
            <w:hideMark/>
          </w:tcPr>
          <w:p w14:paraId="1B0D02E6"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5D34F151" w14:textId="77777777" w:rsidR="00451548" w:rsidRPr="00451548" w:rsidRDefault="00451548" w:rsidP="00451548">
            <w:pPr>
              <w:spacing w:after="160" w:line="259" w:lineRule="auto"/>
            </w:pPr>
            <w:r w:rsidRPr="00451548">
              <w:t>NOT NULL</w:t>
            </w:r>
          </w:p>
        </w:tc>
        <w:tc>
          <w:tcPr>
            <w:tcW w:w="0" w:type="auto"/>
            <w:hideMark/>
          </w:tcPr>
          <w:p w14:paraId="531AA05E" w14:textId="77777777" w:rsidR="00451548" w:rsidRPr="00451548" w:rsidRDefault="00451548" w:rsidP="00451548">
            <w:pPr>
              <w:spacing w:after="160" w:line="259" w:lineRule="auto"/>
            </w:pPr>
            <w:r w:rsidRPr="00451548">
              <w:t>Customer's first name</w:t>
            </w:r>
          </w:p>
        </w:tc>
      </w:tr>
      <w:tr w:rsidR="00451548" w:rsidRPr="00451548" w14:paraId="33FF3674" w14:textId="77777777" w:rsidTr="00451548">
        <w:tc>
          <w:tcPr>
            <w:tcW w:w="0" w:type="auto"/>
            <w:hideMark/>
          </w:tcPr>
          <w:p w14:paraId="3D9F5603" w14:textId="77777777" w:rsidR="00451548" w:rsidRPr="00451548" w:rsidRDefault="00451548" w:rsidP="00451548">
            <w:pPr>
              <w:spacing w:after="160" w:line="259" w:lineRule="auto"/>
            </w:pPr>
            <w:proofErr w:type="spellStart"/>
            <w:r w:rsidRPr="00451548">
              <w:t>last_name</w:t>
            </w:r>
            <w:proofErr w:type="spellEnd"/>
          </w:p>
        </w:tc>
        <w:tc>
          <w:tcPr>
            <w:tcW w:w="0" w:type="auto"/>
            <w:hideMark/>
          </w:tcPr>
          <w:p w14:paraId="24B37ABF"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1478BA12" w14:textId="77777777" w:rsidR="00451548" w:rsidRPr="00451548" w:rsidRDefault="00451548" w:rsidP="00451548">
            <w:pPr>
              <w:spacing w:after="160" w:line="259" w:lineRule="auto"/>
            </w:pPr>
            <w:r w:rsidRPr="00451548">
              <w:t>NOT NULL</w:t>
            </w:r>
          </w:p>
        </w:tc>
        <w:tc>
          <w:tcPr>
            <w:tcW w:w="0" w:type="auto"/>
            <w:hideMark/>
          </w:tcPr>
          <w:p w14:paraId="7686FF5B" w14:textId="77777777" w:rsidR="00451548" w:rsidRPr="00451548" w:rsidRDefault="00451548" w:rsidP="00451548">
            <w:pPr>
              <w:spacing w:after="160" w:line="259" w:lineRule="auto"/>
            </w:pPr>
            <w:r w:rsidRPr="00451548">
              <w:t>Customer's last name</w:t>
            </w:r>
          </w:p>
        </w:tc>
      </w:tr>
      <w:tr w:rsidR="00451548" w:rsidRPr="00451548" w14:paraId="108CEFA6" w14:textId="77777777" w:rsidTr="00451548">
        <w:tc>
          <w:tcPr>
            <w:tcW w:w="0" w:type="auto"/>
            <w:hideMark/>
          </w:tcPr>
          <w:p w14:paraId="60D8C54C" w14:textId="77777777" w:rsidR="00451548" w:rsidRPr="00451548" w:rsidRDefault="00451548" w:rsidP="00451548">
            <w:pPr>
              <w:spacing w:after="160" w:line="259" w:lineRule="auto"/>
            </w:pPr>
            <w:r w:rsidRPr="00451548">
              <w:t>email</w:t>
            </w:r>
          </w:p>
        </w:tc>
        <w:tc>
          <w:tcPr>
            <w:tcW w:w="0" w:type="auto"/>
            <w:hideMark/>
          </w:tcPr>
          <w:p w14:paraId="7715E78C" w14:textId="77777777" w:rsidR="00451548" w:rsidRPr="00451548" w:rsidRDefault="00451548" w:rsidP="00451548">
            <w:pPr>
              <w:spacing w:after="160" w:line="259" w:lineRule="auto"/>
            </w:pPr>
            <w:proofErr w:type="gramStart"/>
            <w:r w:rsidRPr="00451548">
              <w:t>VARCHAR(</w:t>
            </w:r>
            <w:proofErr w:type="gramEnd"/>
            <w:r w:rsidRPr="00451548">
              <w:t>100)</w:t>
            </w:r>
          </w:p>
        </w:tc>
        <w:tc>
          <w:tcPr>
            <w:tcW w:w="0" w:type="auto"/>
            <w:hideMark/>
          </w:tcPr>
          <w:p w14:paraId="1E60D821" w14:textId="77777777" w:rsidR="00451548" w:rsidRPr="00451548" w:rsidRDefault="00451548" w:rsidP="00451548">
            <w:pPr>
              <w:spacing w:after="160" w:line="259" w:lineRule="auto"/>
            </w:pPr>
            <w:r w:rsidRPr="00451548">
              <w:t>UNIQUE, NOT NULL</w:t>
            </w:r>
          </w:p>
        </w:tc>
        <w:tc>
          <w:tcPr>
            <w:tcW w:w="0" w:type="auto"/>
            <w:hideMark/>
          </w:tcPr>
          <w:p w14:paraId="04501D9E" w14:textId="77777777" w:rsidR="00451548" w:rsidRPr="00451548" w:rsidRDefault="00451548" w:rsidP="00451548">
            <w:pPr>
              <w:spacing w:after="160" w:line="259" w:lineRule="auto"/>
            </w:pPr>
            <w:r w:rsidRPr="00451548">
              <w:t>Customer's email address</w:t>
            </w:r>
          </w:p>
        </w:tc>
      </w:tr>
      <w:tr w:rsidR="00451548" w:rsidRPr="00451548" w14:paraId="4893192D" w14:textId="77777777" w:rsidTr="00451548">
        <w:tc>
          <w:tcPr>
            <w:tcW w:w="0" w:type="auto"/>
            <w:hideMark/>
          </w:tcPr>
          <w:p w14:paraId="09D25E18" w14:textId="77777777" w:rsidR="00451548" w:rsidRPr="00451548" w:rsidRDefault="00451548" w:rsidP="00451548">
            <w:pPr>
              <w:spacing w:after="160" w:line="259" w:lineRule="auto"/>
            </w:pPr>
            <w:proofErr w:type="spellStart"/>
            <w:r w:rsidRPr="00451548">
              <w:t>phone_number</w:t>
            </w:r>
            <w:proofErr w:type="spellEnd"/>
          </w:p>
        </w:tc>
        <w:tc>
          <w:tcPr>
            <w:tcW w:w="0" w:type="auto"/>
            <w:hideMark/>
          </w:tcPr>
          <w:p w14:paraId="66706754" w14:textId="77777777" w:rsidR="00451548" w:rsidRPr="00451548" w:rsidRDefault="00451548" w:rsidP="00451548">
            <w:pPr>
              <w:spacing w:after="160" w:line="259" w:lineRule="auto"/>
            </w:pPr>
            <w:proofErr w:type="gramStart"/>
            <w:r w:rsidRPr="00451548">
              <w:t>VARCHAR(</w:t>
            </w:r>
            <w:proofErr w:type="gramEnd"/>
            <w:r w:rsidRPr="00451548">
              <w:t>15)</w:t>
            </w:r>
          </w:p>
        </w:tc>
        <w:tc>
          <w:tcPr>
            <w:tcW w:w="0" w:type="auto"/>
            <w:hideMark/>
          </w:tcPr>
          <w:p w14:paraId="0138EC98" w14:textId="77777777" w:rsidR="00451548" w:rsidRPr="00451548" w:rsidRDefault="00451548" w:rsidP="00451548">
            <w:pPr>
              <w:spacing w:after="160" w:line="259" w:lineRule="auto"/>
            </w:pPr>
            <w:r w:rsidRPr="00451548">
              <w:t>UNIQUE, NOT NULL</w:t>
            </w:r>
          </w:p>
        </w:tc>
        <w:tc>
          <w:tcPr>
            <w:tcW w:w="0" w:type="auto"/>
            <w:hideMark/>
          </w:tcPr>
          <w:p w14:paraId="7FD925FB" w14:textId="77777777" w:rsidR="00451548" w:rsidRPr="00451548" w:rsidRDefault="00451548" w:rsidP="00451548">
            <w:pPr>
              <w:spacing w:after="160" w:line="259" w:lineRule="auto"/>
            </w:pPr>
            <w:r w:rsidRPr="00451548">
              <w:t>Customer's contact number</w:t>
            </w:r>
          </w:p>
        </w:tc>
      </w:tr>
      <w:tr w:rsidR="00451548" w:rsidRPr="00451548" w14:paraId="33430361" w14:textId="77777777" w:rsidTr="00451548">
        <w:tc>
          <w:tcPr>
            <w:tcW w:w="0" w:type="auto"/>
            <w:hideMark/>
          </w:tcPr>
          <w:p w14:paraId="4E39B6A1" w14:textId="77777777" w:rsidR="00451548" w:rsidRPr="00451548" w:rsidRDefault="00451548" w:rsidP="00451548">
            <w:pPr>
              <w:spacing w:after="160" w:line="259" w:lineRule="auto"/>
            </w:pPr>
            <w:r w:rsidRPr="00451548">
              <w:t>address</w:t>
            </w:r>
          </w:p>
        </w:tc>
        <w:tc>
          <w:tcPr>
            <w:tcW w:w="0" w:type="auto"/>
            <w:hideMark/>
          </w:tcPr>
          <w:p w14:paraId="17200BD1" w14:textId="77777777" w:rsidR="00451548" w:rsidRPr="00451548" w:rsidRDefault="00451548" w:rsidP="00451548">
            <w:pPr>
              <w:spacing w:after="160" w:line="259" w:lineRule="auto"/>
            </w:pPr>
            <w:r w:rsidRPr="00451548">
              <w:t>TEXT</w:t>
            </w:r>
          </w:p>
        </w:tc>
        <w:tc>
          <w:tcPr>
            <w:tcW w:w="0" w:type="auto"/>
            <w:hideMark/>
          </w:tcPr>
          <w:p w14:paraId="437215C9" w14:textId="77777777" w:rsidR="00451548" w:rsidRPr="00451548" w:rsidRDefault="00451548" w:rsidP="00451548">
            <w:pPr>
              <w:spacing w:after="160" w:line="259" w:lineRule="auto"/>
            </w:pPr>
            <w:r w:rsidRPr="00451548">
              <w:t>NULLABLE</w:t>
            </w:r>
          </w:p>
        </w:tc>
        <w:tc>
          <w:tcPr>
            <w:tcW w:w="0" w:type="auto"/>
            <w:hideMark/>
          </w:tcPr>
          <w:p w14:paraId="0ABA9717" w14:textId="77777777" w:rsidR="00451548" w:rsidRPr="00451548" w:rsidRDefault="00451548" w:rsidP="00451548">
            <w:pPr>
              <w:spacing w:after="160" w:line="259" w:lineRule="auto"/>
            </w:pPr>
            <w:r w:rsidRPr="00451548">
              <w:t>Customer's address</w:t>
            </w:r>
          </w:p>
        </w:tc>
      </w:tr>
      <w:tr w:rsidR="00451548" w:rsidRPr="00451548" w14:paraId="4A60C8C2" w14:textId="77777777" w:rsidTr="00451548">
        <w:tc>
          <w:tcPr>
            <w:tcW w:w="0" w:type="auto"/>
            <w:hideMark/>
          </w:tcPr>
          <w:p w14:paraId="2CE578A8" w14:textId="77777777" w:rsidR="00451548" w:rsidRPr="00451548" w:rsidRDefault="00451548" w:rsidP="00451548">
            <w:pPr>
              <w:spacing w:after="160" w:line="259" w:lineRule="auto"/>
            </w:pPr>
            <w:proofErr w:type="spellStart"/>
            <w:r w:rsidRPr="00451548">
              <w:t>loyalty_points</w:t>
            </w:r>
            <w:proofErr w:type="spellEnd"/>
          </w:p>
        </w:tc>
        <w:tc>
          <w:tcPr>
            <w:tcW w:w="0" w:type="auto"/>
            <w:hideMark/>
          </w:tcPr>
          <w:p w14:paraId="7A528564" w14:textId="77777777" w:rsidR="00451548" w:rsidRPr="00451548" w:rsidRDefault="00451548" w:rsidP="00451548">
            <w:pPr>
              <w:spacing w:after="160" w:line="259" w:lineRule="auto"/>
            </w:pPr>
            <w:r w:rsidRPr="00451548">
              <w:t>INT</w:t>
            </w:r>
          </w:p>
        </w:tc>
        <w:tc>
          <w:tcPr>
            <w:tcW w:w="0" w:type="auto"/>
            <w:hideMark/>
          </w:tcPr>
          <w:p w14:paraId="4AD44EA7" w14:textId="77777777" w:rsidR="00451548" w:rsidRPr="00451548" w:rsidRDefault="00451548" w:rsidP="00451548">
            <w:pPr>
              <w:spacing w:after="160" w:line="259" w:lineRule="auto"/>
            </w:pPr>
            <w:r w:rsidRPr="00451548">
              <w:t>DEFAULT 0</w:t>
            </w:r>
          </w:p>
        </w:tc>
        <w:tc>
          <w:tcPr>
            <w:tcW w:w="0" w:type="auto"/>
            <w:hideMark/>
          </w:tcPr>
          <w:p w14:paraId="4DDA4A4A" w14:textId="77777777" w:rsidR="00451548" w:rsidRPr="00451548" w:rsidRDefault="00451548" w:rsidP="00451548">
            <w:pPr>
              <w:spacing w:after="160" w:line="259" w:lineRule="auto"/>
            </w:pPr>
            <w:r w:rsidRPr="00451548">
              <w:t>Points for customer loyalty program</w:t>
            </w:r>
          </w:p>
        </w:tc>
      </w:tr>
      <w:tr w:rsidR="00451548" w:rsidRPr="00451548" w14:paraId="695C23B7" w14:textId="77777777" w:rsidTr="00451548">
        <w:tc>
          <w:tcPr>
            <w:tcW w:w="0" w:type="auto"/>
            <w:hideMark/>
          </w:tcPr>
          <w:p w14:paraId="7E028613" w14:textId="77777777" w:rsidR="00451548" w:rsidRPr="00451548" w:rsidRDefault="00451548" w:rsidP="00451548">
            <w:pPr>
              <w:spacing w:after="160" w:line="259" w:lineRule="auto"/>
            </w:pPr>
            <w:proofErr w:type="spellStart"/>
            <w:r w:rsidRPr="00451548">
              <w:t>registration_date</w:t>
            </w:r>
            <w:proofErr w:type="spellEnd"/>
          </w:p>
        </w:tc>
        <w:tc>
          <w:tcPr>
            <w:tcW w:w="0" w:type="auto"/>
            <w:hideMark/>
          </w:tcPr>
          <w:p w14:paraId="41DE91AB" w14:textId="77777777" w:rsidR="00451548" w:rsidRPr="00451548" w:rsidRDefault="00451548" w:rsidP="00451548">
            <w:pPr>
              <w:spacing w:after="160" w:line="259" w:lineRule="auto"/>
            </w:pPr>
            <w:r w:rsidRPr="00451548">
              <w:t>DATE</w:t>
            </w:r>
          </w:p>
        </w:tc>
        <w:tc>
          <w:tcPr>
            <w:tcW w:w="0" w:type="auto"/>
            <w:hideMark/>
          </w:tcPr>
          <w:p w14:paraId="12873640" w14:textId="77777777" w:rsidR="00451548" w:rsidRPr="00451548" w:rsidRDefault="00451548" w:rsidP="00451548">
            <w:pPr>
              <w:spacing w:after="160" w:line="259" w:lineRule="auto"/>
            </w:pPr>
            <w:r w:rsidRPr="00451548">
              <w:t>NOT NULL</w:t>
            </w:r>
          </w:p>
        </w:tc>
        <w:tc>
          <w:tcPr>
            <w:tcW w:w="0" w:type="auto"/>
            <w:hideMark/>
          </w:tcPr>
          <w:p w14:paraId="6838E2A8" w14:textId="77777777" w:rsidR="00451548" w:rsidRPr="00451548" w:rsidRDefault="00451548" w:rsidP="00451548">
            <w:pPr>
              <w:spacing w:after="160" w:line="259" w:lineRule="auto"/>
            </w:pPr>
            <w:r w:rsidRPr="00451548">
              <w:t>Date the customer registered</w:t>
            </w:r>
          </w:p>
        </w:tc>
      </w:tr>
    </w:tbl>
    <w:p w14:paraId="0ED317C6" w14:textId="77777777" w:rsidR="00451548" w:rsidRPr="00451548" w:rsidRDefault="00000000" w:rsidP="00451548">
      <w:r>
        <w:pict w14:anchorId="52124B04">
          <v:rect id="_x0000_i1049" style="width:0;height:1.5pt" o:hralign="center" o:hrstd="t" o:hr="t" fillcolor="#a0a0a0" stroked="f"/>
        </w:pict>
      </w:r>
    </w:p>
    <w:p w14:paraId="5343B6CF" w14:textId="77777777" w:rsidR="00451548" w:rsidRPr="00451548" w:rsidRDefault="00451548" w:rsidP="00451548">
      <w:pPr>
        <w:rPr>
          <w:b/>
          <w:bCs/>
        </w:rPr>
      </w:pPr>
      <w:r w:rsidRPr="00451548">
        <w:rPr>
          <w:b/>
          <w:bCs/>
        </w:rPr>
        <w:t>2. Room</w:t>
      </w:r>
    </w:p>
    <w:tbl>
      <w:tblPr>
        <w:tblStyle w:val="TableGrid"/>
        <w:tblW w:w="0" w:type="auto"/>
        <w:tblLook w:val="04A0" w:firstRow="1" w:lastRow="0" w:firstColumn="1" w:lastColumn="0" w:noHBand="0" w:noVBand="1"/>
      </w:tblPr>
      <w:tblGrid>
        <w:gridCol w:w="1685"/>
        <w:gridCol w:w="3325"/>
        <w:gridCol w:w="2821"/>
        <w:gridCol w:w="2649"/>
      </w:tblGrid>
      <w:tr w:rsidR="00451548" w:rsidRPr="00451548" w14:paraId="37775BC7" w14:textId="77777777" w:rsidTr="00451548">
        <w:tc>
          <w:tcPr>
            <w:tcW w:w="0" w:type="auto"/>
            <w:hideMark/>
          </w:tcPr>
          <w:p w14:paraId="67C8FFA9" w14:textId="77777777" w:rsidR="00451548" w:rsidRPr="00451548" w:rsidRDefault="00451548" w:rsidP="00451548">
            <w:pPr>
              <w:spacing w:after="160" w:line="259" w:lineRule="auto"/>
              <w:rPr>
                <w:b/>
                <w:bCs/>
              </w:rPr>
            </w:pPr>
            <w:r w:rsidRPr="00451548">
              <w:rPr>
                <w:b/>
                <w:bCs/>
              </w:rPr>
              <w:t>Column Name</w:t>
            </w:r>
          </w:p>
        </w:tc>
        <w:tc>
          <w:tcPr>
            <w:tcW w:w="0" w:type="auto"/>
            <w:hideMark/>
          </w:tcPr>
          <w:p w14:paraId="2504D5C8" w14:textId="77777777" w:rsidR="00451548" w:rsidRPr="00451548" w:rsidRDefault="00451548" w:rsidP="00451548">
            <w:pPr>
              <w:spacing w:after="160" w:line="259" w:lineRule="auto"/>
              <w:rPr>
                <w:b/>
                <w:bCs/>
              </w:rPr>
            </w:pPr>
            <w:r w:rsidRPr="00451548">
              <w:rPr>
                <w:b/>
                <w:bCs/>
              </w:rPr>
              <w:t>Data Type</w:t>
            </w:r>
          </w:p>
        </w:tc>
        <w:tc>
          <w:tcPr>
            <w:tcW w:w="0" w:type="auto"/>
            <w:hideMark/>
          </w:tcPr>
          <w:p w14:paraId="458A15E6" w14:textId="77777777" w:rsidR="00451548" w:rsidRPr="00451548" w:rsidRDefault="00451548" w:rsidP="00451548">
            <w:pPr>
              <w:spacing w:after="160" w:line="259" w:lineRule="auto"/>
              <w:rPr>
                <w:b/>
                <w:bCs/>
              </w:rPr>
            </w:pPr>
            <w:r w:rsidRPr="00451548">
              <w:rPr>
                <w:b/>
                <w:bCs/>
              </w:rPr>
              <w:t>Constraints</w:t>
            </w:r>
          </w:p>
        </w:tc>
        <w:tc>
          <w:tcPr>
            <w:tcW w:w="0" w:type="auto"/>
            <w:hideMark/>
          </w:tcPr>
          <w:p w14:paraId="5D76F3E4" w14:textId="77777777" w:rsidR="00451548" w:rsidRPr="00451548" w:rsidRDefault="00451548" w:rsidP="00451548">
            <w:pPr>
              <w:spacing w:after="160" w:line="259" w:lineRule="auto"/>
              <w:rPr>
                <w:b/>
                <w:bCs/>
              </w:rPr>
            </w:pPr>
            <w:r w:rsidRPr="00451548">
              <w:rPr>
                <w:b/>
                <w:bCs/>
              </w:rPr>
              <w:t>Description</w:t>
            </w:r>
          </w:p>
        </w:tc>
      </w:tr>
      <w:tr w:rsidR="00451548" w:rsidRPr="00451548" w14:paraId="797AC732" w14:textId="77777777" w:rsidTr="00451548">
        <w:tc>
          <w:tcPr>
            <w:tcW w:w="0" w:type="auto"/>
            <w:hideMark/>
          </w:tcPr>
          <w:p w14:paraId="7908B4FC" w14:textId="77777777" w:rsidR="00451548" w:rsidRPr="00451548" w:rsidRDefault="00451548" w:rsidP="00451548">
            <w:pPr>
              <w:spacing w:after="160" w:line="259" w:lineRule="auto"/>
            </w:pPr>
            <w:proofErr w:type="spellStart"/>
            <w:r w:rsidRPr="00451548">
              <w:t>room_id</w:t>
            </w:r>
            <w:proofErr w:type="spellEnd"/>
          </w:p>
        </w:tc>
        <w:tc>
          <w:tcPr>
            <w:tcW w:w="0" w:type="auto"/>
            <w:hideMark/>
          </w:tcPr>
          <w:p w14:paraId="5E1423A0" w14:textId="77777777" w:rsidR="00451548" w:rsidRPr="00451548" w:rsidRDefault="00451548" w:rsidP="00451548">
            <w:pPr>
              <w:spacing w:after="160" w:line="259" w:lineRule="auto"/>
            </w:pPr>
            <w:r w:rsidRPr="00451548">
              <w:t>INT</w:t>
            </w:r>
          </w:p>
        </w:tc>
        <w:tc>
          <w:tcPr>
            <w:tcW w:w="0" w:type="auto"/>
            <w:hideMark/>
          </w:tcPr>
          <w:p w14:paraId="45A7A989" w14:textId="77777777" w:rsidR="00451548" w:rsidRPr="00451548" w:rsidRDefault="00451548" w:rsidP="00451548">
            <w:pPr>
              <w:spacing w:after="160" w:line="259" w:lineRule="auto"/>
            </w:pPr>
            <w:r w:rsidRPr="00451548">
              <w:t>PRIMARY KEY, AUTO_INCREMENT</w:t>
            </w:r>
          </w:p>
        </w:tc>
        <w:tc>
          <w:tcPr>
            <w:tcW w:w="0" w:type="auto"/>
            <w:hideMark/>
          </w:tcPr>
          <w:p w14:paraId="4C1FC2A3" w14:textId="77777777" w:rsidR="00451548" w:rsidRPr="00451548" w:rsidRDefault="00451548" w:rsidP="00451548">
            <w:pPr>
              <w:spacing w:after="160" w:line="259" w:lineRule="auto"/>
            </w:pPr>
            <w:r w:rsidRPr="00451548">
              <w:t>Unique ID for each room</w:t>
            </w:r>
          </w:p>
        </w:tc>
      </w:tr>
      <w:tr w:rsidR="00451548" w:rsidRPr="00451548" w14:paraId="5E55AF21" w14:textId="77777777" w:rsidTr="00451548">
        <w:tc>
          <w:tcPr>
            <w:tcW w:w="0" w:type="auto"/>
            <w:hideMark/>
          </w:tcPr>
          <w:p w14:paraId="7638BD26" w14:textId="77777777" w:rsidR="00451548" w:rsidRPr="00451548" w:rsidRDefault="00451548" w:rsidP="00451548">
            <w:pPr>
              <w:spacing w:after="160" w:line="259" w:lineRule="auto"/>
            </w:pPr>
            <w:proofErr w:type="spellStart"/>
            <w:r w:rsidRPr="00451548">
              <w:t>room_number</w:t>
            </w:r>
            <w:proofErr w:type="spellEnd"/>
          </w:p>
        </w:tc>
        <w:tc>
          <w:tcPr>
            <w:tcW w:w="0" w:type="auto"/>
            <w:hideMark/>
          </w:tcPr>
          <w:p w14:paraId="79BD61E6" w14:textId="77777777" w:rsidR="00451548" w:rsidRPr="00451548" w:rsidRDefault="00451548" w:rsidP="00451548">
            <w:pPr>
              <w:spacing w:after="160" w:line="259" w:lineRule="auto"/>
            </w:pPr>
            <w:proofErr w:type="gramStart"/>
            <w:r w:rsidRPr="00451548">
              <w:t>VARCHAR(</w:t>
            </w:r>
            <w:proofErr w:type="gramEnd"/>
            <w:r w:rsidRPr="00451548">
              <w:t>10)</w:t>
            </w:r>
          </w:p>
        </w:tc>
        <w:tc>
          <w:tcPr>
            <w:tcW w:w="0" w:type="auto"/>
            <w:hideMark/>
          </w:tcPr>
          <w:p w14:paraId="7161A193" w14:textId="77777777" w:rsidR="00451548" w:rsidRPr="00451548" w:rsidRDefault="00451548" w:rsidP="00451548">
            <w:pPr>
              <w:spacing w:after="160" w:line="259" w:lineRule="auto"/>
            </w:pPr>
            <w:r w:rsidRPr="00451548">
              <w:t>UNIQUE, NOT NULL</w:t>
            </w:r>
          </w:p>
        </w:tc>
        <w:tc>
          <w:tcPr>
            <w:tcW w:w="0" w:type="auto"/>
            <w:hideMark/>
          </w:tcPr>
          <w:p w14:paraId="49806955" w14:textId="77777777" w:rsidR="00451548" w:rsidRPr="00451548" w:rsidRDefault="00451548" w:rsidP="00451548">
            <w:pPr>
              <w:spacing w:after="160" w:line="259" w:lineRule="auto"/>
            </w:pPr>
            <w:r w:rsidRPr="00451548">
              <w:t>Room number</w:t>
            </w:r>
          </w:p>
        </w:tc>
      </w:tr>
      <w:tr w:rsidR="00451548" w:rsidRPr="00451548" w14:paraId="7489F610" w14:textId="77777777" w:rsidTr="00451548">
        <w:tc>
          <w:tcPr>
            <w:tcW w:w="0" w:type="auto"/>
            <w:hideMark/>
          </w:tcPr>
          <w:p w14:paraId="182C693F" w14:textId="77777777" w:rsidR="00451548" w:rsidRPr="00451548" w:rsidRDefault="00451548" w:rsidP="00451548">
            <w:pPr>
              <w:spacing w:after="160" w:line="259" w:lineRule="auto"/>
            </w:pPr>
            <w:proofErr w:type="spellStart"/>
            <w:r w:rsidRPr="00451548">
              <w:t>room_type</w:t>
            </w:r>
            <w:proofErr w:type="spellEnd"/>
          </w:p>
        </w:tc>
        <w:tc>
          <w:tcPr>
            <w:tcW w:w="0" w:type="auto"/>
            <w:hideMark/>
          </w:tcPr>
          <w:p w14:paraId="7ACE4AB5" w14:textId="77777777" w:rsidR="00451548" w:rsidRPr="00451548" w:rsidRDefault="00451548" w:rsidP="00451548">
            <w:pPr>
              <w:spacing w:after="160" w:line="259" w:lineRule="auto"/>
            </w:pPr>
            <w:proofErr w:type="gramStart"/>
            <w:r w:rsidRPr="00451548">
              <w:t>VARCHAR(</w:t>
            </w:r>
            <w:proofErr w:type="gramEnd"/>
            <w:r w:rsidRPr="00451548">
              <w:t>30)</w:t>
            </w:r>
          </w:p>
        </w:tc>
        <w:tc>
          <w:tcPr>
            <w:tcW w:w="0" w:type="auto"/>
            <w:hideMark/>
          </w:tcPr>
          <w:p w14:paraId="57150421" w14:textId="77777777" w:rsidR="00451548" w:rsidRPr="00451548" w:rsidRDefault="00451548" w:rsidP="00451548">
            <w:pPr>
              <w:spacing w:after="160" w:line="259" w:lineRule="auto"/>
            </w:pPr>
            <w:r w:rsidRPr="00451548">
              <w:t>NOT NULL</w:t>
            </w:r>
          </w:p>
        </w:tc>
        <w:tc>
          <w:tcPr>
            <w:tcW w:w="0" w:type="auto"/>
            <w:hideMark/>
          </w:tcPr>
          <w:p w14:paraId="5C4C41ED" w14:textId="77777777" w:rsidR="00451548" w:rsidRPr="00451548" w:rsidRDefault="00451548" w:rsidP="00451548">
            <w:pPr>
              <w:spacing w:after="160" w:line="259" w:lineRule="auto"/>
            </w:pPr>
            <w:r w:rsidRPr="00451548">
              <w:t>Type of room (Single, Double, Suite)</w:t>
            </w:r>
          </w:p>
        </w:tc>
      </w:tr>
      <w:tr w:rsidR="00451548" w:rsidRPr="00451548" w14:paraId="241D425E" w14:textId="77777777" w:rsidTr="00451548">
        <w:tc>
          <w:tcPr>
            <w:tcW w:w="0" w:type="auto"/>
            <w:hideMark/>
          </w:tcPr>
          <w:p w14:paraId="6BB1C343" w14:textId="77777777" w:rsidR="00451548" w:rsidRPr="00451548" w:rsidRDefault="00451548" w:rsidP="00451548">
            <w:pPr>
              <w:spacing w:after="160" w:line="259" w:lineRule="auto"/>
            </w:pPr>
            <w:proofErr w:type="spellStart"/>
            <w:r w:rsidRPr="00451548">
              <w:t>price_per_night</w:t>
            </w:r>
            <w:proofErr w:type="spellEnd"/>
          </w:p>
        </w:tc>
        <w:tc>
          <w:tcPr>
            <w:tcW w:w="0" w:type="auto"/>
            <w:hideMark/>
          </w:tcPr>
          <w:p w14:paraId="1D9CE07F"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265D250E" w14:textId="77777777" w:rsidR="00451548" w:rsidRPr="00451548" w:rsidRDefault="00451548" w:rsidP="00451548">
            <w:pPr>
              <w:spacing w:after="160" w:line="259" w:lineRule="auto"/>
            </w:pPr>
            <w:r w:rsidRPr="00451548">
              <w:t>NOT NULL</w:t>
            </w:r>
          </w:p>
        </w:tc>
        <w:tc>
          <w:tcPr>
            <w:tcW w:w="0" w:type="auto"/>
            <w:hideMark/>
          </w:tcPr>
          <w:p w14:paraId="5E635769" w14:textId="77777777" w:rsidR="00451548" w:rsidRPr="00451548" w:rsidRDefault="00451548" w:rsidP="00451548">
            <w:pPr>
              <w:spacing w:after="160" w:line="259" w:lineRule="auto"/>
            </w:pPr>
            <w:r w:rsidRPr="00451548">
              <w:t>Room price per night</w:t>
            </w:r>
          </w:p>
        </w:tc>
      </w:tr>
      <w:tr w:rsidR="00451548" w:rsidRPr="00451548" w14:paraId="20500099" w14:textId="77777777" w:rsidTr="00451548">
        <w:tc>
          <w:tcPr>
            <w:tcW w:w="0" w:type="auto"/>
            <w:hideMark/>
          </w:tcPr>
          <w:p w14:paraId="1187E738" w14:textId="77777777" w:rsidR="00451548" w:rsidRPr="00451548" w:rsidRDefault="00451548" w:rsidP="00451548">
            <w:pPr>
              <w:spacing w:after="160" w:line="259" w:lineRule="auto"/>
            </w:pPr>
            <w:r w:rsidRPr="00451548">
              <w:t>status</w:t>
            </w:r>
          </w:p>
        </w:tc>
        <w:tc>
          <w:tcPr>
            <w:tcW w:w="0" w:type="auto"/>
            <w:hideMark/>
          </w:tcPr>
          <w:p w14:paraId="25BE055E" w14:textId="77777777" w:rsidR="00451548" w:rsidRPr="00451548" w:rsidRDefault="00451548" w:rsidP="00451548">
            <w:pPr>
              <w:spacing w:after="160" w:line="259" w:lineRule="auto"/>
            </w:pPr>
            <w:proofErr w:type="gramStart"/>
            <w:r w:rsidRPr="00451548">
              <w:t>ENUM(</w:t>
            </w:r>
            <w:proofErr w:type="gramEnd"/>
            <w:r w:rsidRPr="00451548">
              <w:t>'available', 'occupied', 'maintenance')</w:t>
            </w:r>
          </w:p>
        </w:tc>
        <w:tc>
          <w:tcPr>
            <w:tcW w:w="0" w:type="auto"/>
            <w:hideMark/>
          </w:tcPr>
          <w:p w14:paraId="05E0BF91" w14:textId="77777777" w:rsidR="00451548" w:rsidRPr="00451548" w:rsidRDefault="00451548" w:rsidP="00451548">
            <w:pPr>
              <w:spacing w:after="160" w:line="259" w:lineRule="auto"/>
            </w:pPr>
            <w:r w:rsidRPr="00451548">
              <w:t>DEFAULT 'available'</w:t>
            </w:r>
          </w:p>
        </w:tc>
        <w:tc>
          <w:tcPr>
            <w:tcW w:w="0" w:type="auto"/>
            <w:hideMark/>
          </w:tcPr>
          <w:p w14:paraId="1A21DE0B" w14:textId="77777777" w:rsidR="00451548" w:rsidRPr="00451548" w:rsidRDefault="00451548" w:rsidP="00451548">
            <w:pPr>
              <w:spacing w:after="160" w:line="259" w:lineRule="auto"/>
            </w:pPr>
            <w:r w:rsidRPr="00451548">
              <w:t>Room status</w:t>
            </w:r>
          </w:p>
        </w:tc>
      </w:tr>
      <w:tr w:rsidR="00451548" w:rsidRPr="00451548" w14:paraId="22443F9F" w14:textId="77777777" w:rsidTr="00451548">
        <w:tc>
          <w:tcPr>
            <w:tcW w:w="0" w:type="auto"/>
            <w:hideMark/>
          </w:tcPr>
          <w:p w14:paraId="3833B4B1" w14:textId="77777777" w:rsidR="00451548" w:rsidRPr="00451548" w:rsidRDefault="00451548" w:rsidP="00451548">
            <w:pPr>
              <w:spacing w:after="160" w:line="259" w:lineRule="auto"/>
            </w:pPr>
            <w:r w:rsidRPr="00451548">
              <w:t>capacity</w:t>
            </w:r>
          </w:p>
        </w:tc>
        <w:tc>
          <w:tcPr>
            <w:tcW w:w="0" w:type="auto"/>
            <w:hideMark/>
          </w:tcPr>
          <w:p w14:paraId="32A7AC3D" w14:textId="77777777" w:rsidR="00451548" w:rsidRPr="00451548" w:rsidRDefault="00451548" w:rsidP="00451548">
            <w:pPr>
              <w:spacing w:after="160" w:line="259" w:lineRule="auto"/>
            </w:pPr>
            <w:r w:rsidRPr="00451548">
              <w:t>INT</w:t>
            </w:r>
          </w:p>
        </w:tc>
        <w:tc>
          <w:tcPr>
            <w:tcW w:w="0" w:type="auto"/>
            <w:hideMark/>
          </w:tcPr>
          <w:p w14:paraId="65877401" w14:textId="77777777" w:rsidR="00451548" w:rsidRPr="00451548" w:rsidRDefault="00451548" w:rsidP="00451548">
            <w:pPr>
              <w:spacing w:after="160" w:line="259" w:lineRule="auto"/>
            </w:pPr>
            <w:r w:rsidRPr="00451548">
              <w:t>NOT NULL</w:t>
            </w:r>
          </w:p>
        </w:tc>
        <w:tc>
          <w:tcPr>
            <w:tcW w:w="0" w:type="auto"/>
            <w:hideMark/>
          </w:tcPr>
          <w:p w14:paraId="187A2E05" w14:textId="77777777" w:rsidR="00451548" w:rsidRPr="00451548" w:rsidRDefault="00451548" w:rsidP="00451548">
            <w:pPr>
              <w:spacing w:after="160" w:line="259" w:lineRule="auto"/>
            </w:pPr>
            <w:r w:rsidRPr="00451548">
              <w:t>Maximum occupancy of the room</w:t>
            </w:r>
          </w:p>
        </w:tc>
      </w:tr>
    </w:tbl>
    <w:p w14:paraId="2F498D61" w14:textId="77777777" w:rsidR="00451548" w:rsidRPr="00451548" w:rsidRDefault="00000000" w:rsidP="00451548">
      <w:r>
        <w:pict w14:anchorId="22D4CB65">
          <v:rect id="_x0000_i1050" style="width:0;height:1.5pt" o:hralign="center" o:hrstd="t" o:hr="t" fillcolor="#a0a0a0" stroked="f"/>
        </w:pict>
      </w:r>
    </w:p>
    <w:p w14:paraId="33C19B2E" w14:textId="77777777" w:rsidR="00451548" w:rsidRPr="00451548" w:rsidRDefault="00451548" w:rsidP="00451548">
      <w:pPr>
        <w:rPr>
          <w:b/>
          <w:bCs/>
        </w:rPr>
      </w:pPr>
      <w:r w:rsidRPr="00451548">
        <w:rPr>
          <w:b/>
          <w:bCs/>
        </w:rPr>
        <w:t>3. Reservation</w:t>
      </w:r>
    </w:p>
    <w:tbl>
      <w:tblPr>
        <w:tblStyle w:val="TableGrid"/>
        <w:tblW w:w="0" w:type="auto"/>
        <w:tblLook w:val="04A0" w:firstRow="1" w:lastRow="0" w:firstColumn="1" w:lastColumn="0" w:noHBand="0" w:noVBand="1"/>
      </w:tblPr>
      <w:tblGrid>
        <w:gridCol w:w="1732"/>
        <w:gridCol w:w="3110"/>
        <w:gridCol w:w="3392"/>
        <w:gridCol w:w="2246"/>
      </w:tblGrid>
      <w:tr w:rsidR="00451548" w:rsidRPr="00451548" w14:paraId="3B0500A5" w14:textId="77777777" w:rsidTr="00451548">
        <w:tc>
          <w:tcPr>
            <w:tcW w:w="0" w:type="auto"/>
            <w:hideMark/>
          </w:tcPr>
          <w:p w14:paraId="256AFE7E" w14:textId="77777777" w:rsidR="00451548" w:rsidRPr="00451548" w:rsidRDefault="00451548" w:rsidP="00451548">
            <w:pPr>
              <w:spacing w:after="160" w:line="259" w:lineRule="auto"/>
              <w:rPr>
                <w:b/>
                <w:bCs/>
              </w:rPr>
            </w:pPr>
            <w:r w:rsidRPr="00451548">
              <w:rPr>
                <w:b/>
                <w:bCs/>
              </w:rPr>
              <w:t>Column Name</w:t>
            </w:r>
          </w:p>
        </w:tc>
        <w:tc>
          <w:tcPr>
            <w:tcW w:w="0" w:type="auto"/>
            <w:hideMark/>
          </w:tcPr>
          <w:p w14:paraId="14B1E5E4" w14:textId="77777777" w:rsidR="00451548" w:rsidRPr="00451548" w:rsidRDefault="00451548" w:rsidP="00451548">
            <w:pPr>
              <w:spacing w:after="160" w:line="259" w:lineRule="auto"/>
              <w:rPr>
                <w:b/>
                <w:bCs/>
              </w:rPr>
            </w:pPr>
            <w:r w:rsidRPr="00451548">
              <w:rPr>
                <w:b/>
                <w:bCs/>
              </w:rPr>
              <w:t>Data Type</w:t>
            </w:r>
          </w:p>
        </w:tc>
        <w:tc>
          <w:tcPr>
            <w:tcW w:w="0" w:type="auto"/>
            <w:hideMark/>
          </w:tcPr>
          <w:p w14:paraId="07CD2590" w14:textId="77777777" w:rsidR="00451548" w:rsidRPr="00451548" w:rsidRDefault="00451548" w:rsidP="00451548">
            <w:pPr>
              <w:spacing w:after="160" w:line="259" w:lineRule="auto"/>
              <w:rPr>
                <w:b/>
                <w:bCs/>
              </w:rPr>
            </w:pPr>
            <w:r w:rsidRPr="00451548">
              <w:rPr>
                <w:b/>
                <w:bCs/>
              </w:rPr>
              <w:t>Constraints</w:t>
            </w:r>
          </w:p>
        </w:tc>
        <w:tc>
          <w:tcPr>
            <w:tcW w:w="0" w:type="auto"/>
            <w:hideMark/>
          </w:tcPr>
          <w:p w14:paraId="6426AE99" w14:textId="77777777" w:rsidR="00451548" w:rsidRPr="00451548" w:rsidRDefault="00451548" w:rsidP="00451548">
            <w:pPr>
              <w:spacing w:after="160" w:line="259" w:lineRule="auto"/>
              <w:rPr>
                <w:b/>
                <w:bCs/>
              </w:rPr>
            </w:pPr>
            <w:r w:rsidRPr="00451548">
              <w:rPr>
                <w:b/>
                <w:bCs/>
              </w:rPr>
              <w:t>Description</w:t>
            </w:r>
          </w:p>
        </w:tc>
      </w:tr>
      <w:tr w:rsidR="00451548" w:rsidRPr="00451548" w14:paraId="7FAB1EF6" w14:textId="77777777" w:rsidTr="00451548">
        <w:tc>
          <w:tcPr>
            <w:tcW w:w="0" w:type="auto"/>
            <w:hideMark/>
          </w:tcPr>
          <w:p w14:paraId="49F68458" w14:textId="77777777" w:rsidR="00451548" w:rsidRPr="00451548" w:rsidRDefault="00451548" w:rsidP="00451548">
            <w:pPr>
              <w:spacing w:after="160" w:line="259" w:lineRule="auto"/>
            </w:pPr>
            <w:proofErr w:type="spellStart"/>
            <w:r w:rsidRPr="00451548">
              <w:t>reservation_id</w:t>
            </w:r>
            <w:proofErr w:type="spellEnd"/>
          </w:p>
        </w:tc>
        <w:tc>
          <w:tcPr>
            <w:tcW w:w="0" w:type="auto"/>
            <w:hideMark/>
          </w:tcPr>
          <w:p w14:paraId="11400BF9" w14:textId="77777777" w:rsidR="00451548" w:rsidRPr="00451548" w:rsidRDefault="00451548" w:rsidP="00451548">
            <w:pPr>
              <w:spacing w:after="160" w:line="259" w:lineRule="auto"/>
            </w:pPr>
            <w:r w:rsidRPr="00451548">
              <w:t>INT</w:t>
            </w:r>
          </w:p>
        </w:tc>
        <w:tc>
          <w:tcPr>
            <w:tcW w:w="0" w:type="auto"/>
            <w:hideMark/>
          </w:tcPr>
          <w:p w14:paraId="6118076D" w14:textId="77777777" w:rsidR="00451548" w:rsidRPr="00451548" w:rsidRDefault="00451548" w:rsidP="00451548">
            <w:pPr>
              <w:spacing w:after="160" w:line="259" w:lineRule="auto"/>
            </w:pPr>
            <w:r w:rsidRPr="00451548">
              <w:t>PRIMARY KEY, AUTO_INCREMENT</w:t>
            </w:r>
          </w:p>
        </w:tc>
        <w:tc>
          <w:tcPr>
            <w:tcW w:w="0" w:type="auto"/>
            <w:hideMark/>
          </w:tcPr>
          <w:p w14:paraId="71E1D4BC" w14:textId="77777777" w:rsidR="00451548" w:rsidRPr="00451548" w:rsidRDefault="00451548" w:rsidP="00451548">
            <w:pPr>
              <w:spacing w:after="160" w:line="259" w:lineRule="auto"/>
            </w:pPr>
            <w:r w:rsidRPr="00451548">
              <w:t>Unique ID for each reservation</w:t>
            </w:r>
          </w:p>
        </w:tc>
      </w:tr>
      <w:tr w:rsidR="00451548" w:rsidRPr="00451548" w14:paraId="19E9DB0C" w14:textId="77777777" w:rsidTr="00451548">
        <w:tc>
          <w:tcPr>
            <w:tcW w:w="0" w:type="auto"/>
            <w:hideMark/>
          </w:tcPr>
          <w:p w14:paraId="62CFCE82"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593236E7" w14:textId="77777777" w:rsidR="00451548" w:rsidRPr="00451548" w:rsidRDefault="00451548" w:rsidP="00451548">
            <w:pPr>
              <w:spacing w:after="160" w:line="259" w:lineRule="auto"/>
            </w:pPr>
            <w:r w:rsidRPr="00451548">
              <w:t>INT</w:t>
            </w:r>
          </w:p>
        </w:tc>
        <w:tc>
          <w:tcPr>
            <w:tcW w:w="0" w:type="auto"/>
            <w:hideMark/>
          </w:tcPr>
          <w:p w14:paraId="76712869" w14:textId="77777777" w:rsidR="00451548" w:rsidRPr="00451548" w:rsidRDefault="00451548" w:rsidP="00451548">
            <w:pPr>
              <w:spacing w:after="160" w:line="259" w:lineRule="auto"/>
            </w:pPr>
            <w:r w:rsidRPr="00451548">
              <w:t xml:space="preserve">FOREIGN KEY (references </w:t>
            </w:r>
            <w:proofErr w:type="spellStart"/>
            <w:r w:rsidRPr="00451548">
              <w:t>Customer.customer_id</w:t>
            </w:r>
            <w:proofErr w:type="spellEnd"/>
            <w:r w:rsidRPr="00451548">
              <w:t>)</w:t>
            </w:r>
          </w:p>
        </w:tc>
        <w:tc>
          <w:tcPr>
            <w:tcW w:w="0" w:type="auto"/>
            <w:hideMark/>
          </w:tcPr>
          <w:p w14:paraId="6E2844F2" w14:textId="77777777" w:rsidR="00451548" w:rsidRPr="00451548" w:rsidRDefault="00451548" w:rsidP="00451548">
            <w:pPr>
              <w:spacing w:after="160" w:line="259" w:lineRule="auto"/>
            </w:pPr>
            <w:r w:rsidRPr="00451548">
              <w:t>Customer who made the reservation</w:t>
            </w:r>
          </w:p>
        </w:tc>
      </w:tr>
      <w:tr w:rsidR="00451548" w:rsidRPr="00451548" w14:paraId="3B370065" w14:textId="77777777" w:rsidTr="00451548">
        <w:tc>
          <w:tcPr>
            <w:tcW w:w="0" w:type="auto"/>
            <w:hideMark/>
          </w:tcPr>
          <w:p w14:paraId="3B851AD3" w14:textId="77777777" w:rsidR="00451548" w:rsidRPr="00451548" w:rsidRDefault="00451548" w:rsidP="00451548">
            <w:pPr>
              <w:spacing w:after="160" w:line="259" w:lineRule="auto"/>
            </w:pPr>
            <w:proofErr w:type="spellStart"/>
            <w:r w:rsidRPr="00451548">
              <w:t>room_id</w:t>
            </w:r>
            <w:proofErr w:type="spellEnd"/>
          </w:p>
        </w:tc>
        <w:tc>
          <w:tcPr>
            <w:tcW w:w="0" w:type="auto"/>
            <w:hideMark/>
          </w:tcPr>
          <w:p w14:paraId="7C62E4B8" w14:textId="77777777" w:rsidR="00451548" w:rsidRPr="00451548" w:rsidRDefault="00451548" w:rsidP="00451548">
            <w:pPr>
              <w:spacing w:after="160" w:line="259" w:lineRule="auto"/>
            </w:pPr>
            <w:r w:rsidRPr="00451548">
              <w:t>INT</w:t>
            </w:r>
          </w:p>
        </w:tc>
        <w:tc>
          <w:tcPr>
            <w:tcW w:w="0" w:type="auto"/>
            <w:hideMark/>
          </w:tcPr>
          <w:p w14:paraId="78ED5F66" w14:textId="77777777" w:rsidR="00451548" w:rsidRPr="00451548" w:rsidRDefault="00451548" w:rsidP="00451548">
            <w:pPr>
              <w:spacing w:after="160" w:line="259" w:lineRule="auto"/>
            </w:pPr>
            <w:r w:rsidRPr="00451548">
              <w:t xml:space="preserve">FOREIGN KEY (references </w:t>
            </w:r>
            <w:proofErr w:type="spellStart"/>
            <w:r w:rsidRPr="00451548">
              <w:t>Room.room_id</w:t>
            </w:r>
            <w:proofErr w:type="spellEnd"/>
            <w:r w:rsidRPr="00451548">
              <w:t>)</w:t>
            </w:r>
          </w:p>
        </w:tc>
        <w:tc>
          <w:tcPr>
            <w:tcW w:w="0" w:type="auto"/>
            <w:hideMark/>
          </w:tcPr>
          <w:p w14:paraId="4571D64C" w14:textId="77777777" w:rsidR="00451548" w:rsidRPr="00451548" w:rsidRDefault="00451548" w:rsidP="00451548">
            <w:pPr>
              <w:spacing w:after="160" w:line="259" w:lineRule="auto"/>
            </w:pPr>
            <w:r w:rsidRPr="00451548">
              <w:t>Reserved room</w:t>
            </w:r>
          </w:p>
        </w:tc>
      </w:tr>
      <w:tr w:rsidR="00451548" w:rsidRPr="00451548" w14:paraId="5572725E" w14:textId="77777777" w:rsidTr="00451548">
        <w:tc>
          <w:tcPr>
            <w:tcW w:w="0" w:type="auto"/>
            <w:hideMark/>
          </w:tcPr>
          <w:p w14:paraId="4816F3EA" w14:textId="77777777" w:rsidR="00451548" w:rsidRPr="00451548" w:rsidRDefault="00451548" w:rsidP="00451548">
            <w:pPr>
              <w:spacing w:after="160" w:line="259" w:lineRule="auto"/>
            </w:pPr>
            <w:proofErr w:type="spellStart"/>
            <w:r w:rsidRPr="00451548">
              <w:t>check_in_date</w:t>
            </w:r>
            <w:proofErr w:type="spellEnd"/>
          </w:p>
        </w:tc>
        <w:tc>
          <w:tcPr>
            <w:tcW w:w="0" w:type="auto"/>
            <w:hideMark/>
          </w:tcPr>
          <w:p w14:paraId="33982DF4" w14:textId="77777777" w:rsidR="00451548" w:rsidRPr="00451548" w:rsidRDefault="00451548" w:rsidP="00451548">
            <w:pPr>
              <w:spacing w:after="160" w:line="259" w:lineRule="auto"/>
            </w:pPr>
            <w:r w:rsidRPr="00451548">
              <w:t>DATE</w:t>
            </w:r>
          </w:p>
        </w:tc>
        <w:tc>
          <w:tcPr>
            <w:tcW w:w="0" w:type="auto"/>
            <w:hideMark/>
          </w:tcPr>
          <w:p w14:paraId="7027AA3A" w14:textId="77777777" w:rsidR="00451548" w:rsidRPr="00451548" w:rsidRDefault="00451548" w:rsidP="00451548">
            <w:pPr>
              <w:spacing w:after="160" w:line="259" w:lineRule="auto"/>
            </w:pPr>
            <w:r w:rsidRPr="00451548">
              <w:t>NOT NULL</w:t>
            </w:r>
          </w:p>
        </w:tc>
        <w:tc>
          <w:tcPr>
            <w:tcW w:w="0" w:type="auto"/>
            <w:hideMark/>
          </w:tcPr>
          <w:p w14:paraId="3CBA62F0" w14:textId="77777777" w:rsidR="00451548" w:rsidRPr="00451548" w:rsidRDefault="00451548" w:rsidP="00451548">
            <w:pPr>
              <w:spacing w:after="160" w:line="259" w:lineRule="auto"/>
            </w:pPr>
            <w:r w:rsidRPr="00451548">
              <w:t>Date of check-in</w:t>
            </w:r>
          </w:p>
        </w:tc>
      </w:tr>
      <w:tr w:rsidR="00451548" w:rsidRPr="00451548" w14:paraId="3BC9CB51" w14:textId="77777777" w:rsidTr="00451548">
        <w:tc>
          <w:tcPr>
            <w:tcW w:w="0" w:type="auto"/>
            <w:hideMark/>
          </w:tcPr>
          <w:p w14:paraId="229A708B" w14:textId="77777777" w:rsidR="00451548" w:rsidRPr="00451548" w:rsidRDefault="00451548" w:rsidP="00451548">
            <w:pPr>
              <w:spacing w:after="160" w:line="259" w:lineRule="auto"/>
            </w:pPr>
            <w:proofErr w:type="spellStart"/>
            <w:r w:rsidRPr="00451548">
              <w:t>check_out_date</w:t>
            </w:r>
            <w:proofErr w:type="spellEnd"/>
          </w:p>
        </w:tc>
        <w:tc>
          <w:tcPr>
            <w:tcW w:w="0" w:type="auto"/>
            <w:hideMark/>
          </w:tcPr>
          <w:p w14:paraId="19DC49A8" w14:textId="77777777" w:rsidR="00451548" w:rsidRPr="00451548" w:rsidRDefault="00451548" w:rsidP="00451548">
            <w:pPr>
              <w:spacing w:after="160" w:line="259" w:lineRule="auto"/>
            </w:pPr>
            <w:r w:rsidRPr="00451548">
              <w:t>DATE</w:t>
            </w:r>
          </w:p>
        </w:tc>
        <w:tc>
          <w:tcPr>
            <w:tcW w:w="0" w:type="auto"/>
            <w:hideMark/>
          </w:tcPr>
          <w:p w14:paraId="33027E9C" w14:textId="77777777" w:rsidR="00451548" w:rsidRPr="00451548" w:rsidRDefault="00451548" w:rsidP="00451548">
            <w:pPr>
              <w:spacing w:after="160" w:line="259" w:lineRule="auto"/>
            </w:pPr>
            <w:r w:rsidRPr="00451548">
              <w:t>NOT NULL</w:t>
            </w:r>
          </w:p>
        </w:tc>
        <w:tc>
          <w:tcPr>
            <w:tcW w:w="0" w:type="auto"/>
            <w:hideMark/>
          </w:tcPr>
          <w:p w14:paraId="01BFF294" w14:textId="77777777" w:rsidR="00451548" w:rsidRPr="00451548" w:rsidRDefault="00451548" w:rsidP="00451548">
            <w:pPr>
              <w:spacing w:after="160" w:line="259" w:lineRule="auto"/>
            </w:pPr>
            <w:r w:rsidRPr="00451548">
              <w:t>Date of check-out</w:t>
            </w:r>
          </w:p>
        </w:tc>
      </w:tr>
      <w:tr w:rsidR="00451548" w:rsidRPr="00451548" w14:paraId="077D1690" w14:textId="77777777" w:rsidTr="00451548">
        <w:tc>
          <w:tcPr>
            <w:tcW w:w="0" w:type="auto"/>
            <w:hideMark/>
          </w:tcPr>
          <w:p w14:paraId="4789BB11" w14:textId="77777777" w:rsidR="00451548" w:rsidRPr="00451548" w:rsidRDefault="00451548" w:rsidP="00451548">
            <w:pPr>
              <w:spacing w:after="160" w:line="259" w:lineRule="auto"/>
            </w:pPr>
            <w:proofErr w:type="spellStart"/>
            <w:r w:rsidRPr="00451548">
              <w:lastRenderedPageBreak/>
              <w:t>total_cost</w:t>
            </w:r>
            <w:proofErr w:type="spellEnd"/>
          </w:p>
        </w:tc>
        <w:tc>
          <w:tcPr>
            <w:tcW w:w="0" w:type="auto"/>
            <w:hideMark/>
          </w:tcPr>
          <w:p w14:paraId="09DA6773"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1ABF6C50" w14:textId="77777777" w:rsidR="00451548" w:rsidRPr="00451548" w:rsidRDefault="00451548" w:rsidP="00451548">
            <w:pPr>
              <w:spacing w:after="160" w:line="259" w:lineRule="auto"/>
            </w:pPr>
            <w:r w:rsidRPr="00451548">
              <w:t>NOT NULL</w:t>
            </w:r>
          </w:p>
        </w:tc>
        <w:tc>
          <w:tcPr>
            <w:tcW w:w="0" w:type="auto"/>
            <w:hideMark/>
          </w:tcPr>
          <w:p w14:paraId="3CAB021E" w14:textId="77777777" w:rsidR="00451548" w:rsidRPr="00451548" w:rsidRDefault="00451548" w:rsidP="00451548">
            <w:pPr>
              <w:spacing w:after="160" w:line="259" w:lineRule="auto"/>
            </w:pPr>
            <w:r w:rsidRPr="00451548">
              <w:t>Total cost of the stay</w:t>
            </w:r>
          </w:p>
        </w:tc>
      </w:tr>
      <w:tr w:rsidR="00451548" w:rsidRPr="00451548" w14:paraId="4BBE6E35" w14:textId="77777777" w:rsidTr="00451548">
        <w:tc>
          <w:tcPr>
            <w:tcW w:w="0" w:type="auto"/>
            <w:hideMark/>
          </w:tcPr>
          <w:p w14:paraId="64D747BC" w14:textId="77777777" w:rsidR="00451548" w:rsidRPr="00451548" w:rsidRDefault="00451548" w:rsidP="00451548">
            <w:pPr>
              <w:spacing w:after="160" w:line="259" w:lineRule="auto"/>
            </w:pPr>
            <w:r w:rsidRPr="00451548">
              <w:t>status</w:t>
            </w:r>
          </w:p>
        </w:tc>
        <w:tc>
          <w:tcPr>
            <w:tcW w:w="0" w:type="auto"/>
            <w:hideMark/>
          </w:tcPr>
          <w:p w14:paraId="31E7E4B2" w14:textId="77777777" w:rsidR="00451548" w:rsidRPr="00451548" w:rsidRDefault="00451548" w:rsidP="00451548">
            <w:pPr>
              <w:spacing w:after="160" w:line="259" w:lineRule="auto"/>
            </w:pPr>
            <w:proofErr w:type="gramStart"/>
            <w:r w:rsidRPr="00451548">
              <w:t>ENUM(</w:t>
            </w:r>
            <w:proofErr w:type="gramEnd"/>
            <w:r w:rsidRPr="00451548">
              <w:t>'booked', 'checked-in', 'checked-out', '</w:t>
            </w:r>
            <w:proofErr w:type="spellStart"/>
            <w:r w:rsidRPr="00451548">
              <w:t>canceled</w:t>
            </w:r>
            <w:proofErr w:type="spellEnd"/>
            <w:r w:rsidRPr="00451548">
              <w:t>')</w:t>
            </w:r>
          </w:p>
        </w:tc>
        <w:tc>
          <w:tcPr>
            <w:tcW w:w="0" w:type="auto"/>
            <w:hideMark/>
          </w:tcPr>
          <w:p w14:paraId="283D3BA2" w14:textId="77777777" w:rsidR="00451548" w:rsidRPr="00451548" w:rsidRDefault="00451548" w:rsidP="00451548">
            <w:pPr>
              <w:spacing w:after="160" w:line="259" w:lineRule="auto"/>
            </w:pPr>
            <w:r w:rsidRPr="00451548">
              <w:t>DEFAULT 'booked'</w:t>
            </w:r>
          </w:p>
        </w:tc>
        <w:tc>
          <w:tcPr>
            <w:tcW w:w="0" w:type="auto"/>
            <w:hideMark/>
          </w:tcPr>
          <w:p w14:paraId="50258DD1" w14:textId="77777777" w:rsidR="00451548" w:rsidRPr="00451548" w:rsidRDefault="00451548" w:rsidP="00451548">
            <w:pPr>
              <w:spacing w:after="160" w:line="259" w:lineRule="auto"/>
            </w:pPr>
            <w:r w:rsidRPr="00451548">
              <w:t>Reservation status</w:t>
            </w:r>
          </w:p>
        </w:tc>
      </w:tr>
    </w:tbl>
    <w:p w14:paraId="6396B494" w14:textId="77777777" w:rsidR="00451548" w:rsidRPr="00451548" w:rsidRDefault="00000000" w:rsidP="00451548">
      <w:r>
        <w:pict w14:anchorId="588BAD98">
          <v:rect id="_x0000_i1051" style="width:0;height:1.5pt" o:hralign="center" o:hrstd="t" o:hr="t" fillcolor="#a0a0a0" stroked="f"/>
        </w:pict>
      </w:r>
    </w:p>
    <w:p w14:paraId="279A7CFD" w14:textId="77777777" w:rsidR="00451548" w:rsidRPr="00451548" w:rsidRDefault="00451548" w:rsidP="00451548">
      <w:pPr>
        <w:rPr>
          <w:b/>
          <w:bCs/>
        </w:rPr>
      </w:pPr>
      <w:r w:rsidRPr="00451548">
        <w:rPr>
          <w:b/>
          <w:bCs/>
        </w:rPr>
        <w:t>4. Staff</w:t>
      </w:r>
    </w:p>
    <w:tbl>
      <w:tblPr>
        <w:tblStyle w:val="TableGrid"/>
        <w:tblW w:w="0" w:type="auto"/>
        <w:tblLook w:val="04A0" w:firstRow="1" w:lastRow="0" w:firstColumn="1" w:lastColumn="0" w:noHBand="0" w:noVBand="1"/>
      </w:tblPr>
      <w:tblGrid>
        <w:gridCol w:w="1666"/>
        <w:gridCol w:w="1650"/>
        <w:gridCol w:w="3068"/>
        <w:gridCol w:w="4096"/>
      </w:tblGrid>
      <w:tr w:rsidR="00451548" w:rsidRPr="00451548" w14:paraId="77A473AF" w14:textId="77777777" w:rsidTr="00451548">
        <w:tc>
          <w:tcPr>
            <w:tcW w:w="0" w:type="auto"/>
            <w:hideMark/>
          </w:tcPr>
          <w:p w14:paraId="6CB9CCF9" w14:textId="77777777" w:rsidR="00451548" w:rsidRPr="00451548" w:rsidRDefault="00451548" w:rsidP="00451548">
            <w:pPr>
              <w:spacing w:after="160" w:line="259" w:lineRule="auto"/>
              <w:rPr>
                <w:b/>
                <w:bCs/>
              </w:rPr>
            </w:pPr>
            <w:r w:rsidRPr="00451548">
              <w:rPr>
                <w:b/>
                <w:bCs/>
              </w:rPr>
              <w:t>Column Name</w:t>
            </w:r>
          </w:p>
        </w:tc>
        <w:tc>
          <w:tcPr>
            <w:tcW w:w="0" w:type="auto"/>
            <w:hideMark/>
          </w:tcPr>
          <w:p w14:paraId="2EF96F35" w14:textId="77777777" w:rsidR="00451548" w:rsidRPr="00451548" w:rsidRDefault="00451548" w:rsidP="00451548">
            <w:pPr>
              <w:spacing w:after="160" w:line="259" w:lineRule="auto"/>
              <w:rPr>
                <w:b/>
                <w:bCs/>
              </w:rPr>
            </w:pPr>
            <w:r w:rsidRPr="00451548">
              <w:rPr>
                <w:b/>
                <w:bCs/>
              </w:rPr>
              <w:t>Data Type</w:t>
            </w:r>
          </w:p>
        </w:tc>
        <w:tc>
          <w:tcPr>
            <w:tcW w:w="0" w:type="auto"/>
            <w:hideMark/>
          </w:tcPr>
          <w:p w14:paraId="322C1CBF" w14:textId="77777777" w:rsidR="00451548" w:rsidRPr="00451548" w:rsidRDefault="00451548" w:rsidP="00451548">
            <w:pPr>
              <w:spacing w:after="160" w:line="259" w:lineRule="auto"/>
              <w:rPr>
                <w:b/>
                <w:bCs/>
              </w:rPr>
            </w:pPr>
            <w:r w:rsidRPr="00451548">
              <w:rPr>
                <w:b/>
                <w:bCs/>
              </w:rPr>
              <w:t>Constraints</w:t>
            </w:r>
          </w:p>
        </w:tc>
        <w:tc>
          <w:tcPr>
            <w:tcW w:w="0" w:type="auto"/>
            <w:hideMark/>
          </w:tcPr>
          <w:p w14:paraId="615792B7" w14:textId="77777777" w:rsidR="00451548" w:rsidRPr="00451548" w:rsidRDefault="00451548" w:rsidP="00451548">
            <w:pPr>
              <w:spacing w:after="160" w:line="259" w:lineRule="auto"/>
              <w:rPr>
                <w:b/>
                <w:bCs/>
              </w:rPr>
            </w:pPr>
            <w:r w:rsidRPr="00451548">
              <w:rPr>
                <w:b/>
                <w:bCs/>
              </w:rPr>
              <w:t>Description</w:t>
            </w:r>
          </w:p>
        </w:tc>
      </w:tr>
      <w:tr w:rsidR="00451548" w:rsidRPr="00451548" w14:paraId="269FCEED" w14:textId="77777777" w:rsidTr="00451548">
        <w:tc>
          <w:tcPr>
            <w:tcW w:w="0" w:type="auto"/>
            <w:hideMark/>
          </w:tcPr>
          <w:p w14:paraId="7AF6EE6A" w14:textId="77777777" w:rsidR="00451548" w:rsidRPr="00451548" w:rsidRDefault="00451548" w:rsidP="00451548">
            <w:pPr>
              <w:spacing w:after="160" w:line="259" w:lineRule="auto"/>
            </w:pPr>
            <w:proofErr w:type="spellStart"/>
            <w:r w:rsidRPr="00451548">
              <w:t>staff_id</w:t>
            </w:r>
            <w:proofErr w:type="spellEnd"/>
          </w:p>
        </w:tc>
        <w:tc>
          <w:tcPr>
            <w:tcW w:w="0" w:type="auto"/>
            <w:hideMark/>
          </w:tcPr>
          <w:p w14:paraId="6E2563CC" w14:textId="77777777" w:rsidR="00451548" w:rsidRPr="00451548" w:rsidRDefault="00451548" w:rsidP="00451548">
            <w:pPr>
              <w:spacing w:after="160" w:line="259" w:lineRule="auto"/>
            </w:pPr>
            <w:r w:rsidRPr="00451548">
              <w:t>INT</w:t>
            </w:r>
          </w:p>
        </w:tc>
        <w:tc>
          <w:tcPr>
            <w:tcW w:w="0" w:type="auto"/>
            <w:hideMark/>
          </w:tcPr>
          <w:p w14:paraId="2B727CBA" w14:textId="77777777" w:rsidR="00451548" w:rsidRPr="00451548" w:rsidRDefault="00451548" w:rsidP="00451548">
            <w:pPr>
              <w:spacing w:after="160" w:line="259" w:lineRule="auto"/>
            </w:pPr>
            <w:r w:rsidRPr="00451548">
              <w:t>PRIMARY KEY, AUTO_INCREMENT</w:t>
            </w:r>
          </w:p>
        </w:tc>
        <w:tc>
          <w:tcPr>
            <w:tcW w:w="0" w:type="auto"/>
            <w:hideMark/>
          </w:tcPr>
          <w:p w14:paraId="6227A989" w14:textId="77777777" w:rsidR="00451548" w:rsidRPr="00451548" w:rsidRDefault="00451548" w:rsidP="00451548">
            <w:pPr>
              <w:spacing w:after="160" w:line="259" w:lineRule="auto"/>
            </w:pPr>
            <w:r w:rsidRPr="00451548">
              <w:t>Unique ID for each staff member</w:t>
            </w:r>
          </w:p>
        </w:tc>
      </w:tr>
      <w:tr w:rsidR="00451548" w:rsidRPr="00451548" w14:paraId="7380660A" w14:textId="77777777" w:rsidTr="00451548">
        <w:tc>
          <w:tcPr>
            <w:tcW w:w="0" w:type="auto"/>
            <w:hideMark/>
          </w:tcPr>
          <w:p w14:paraId="5BD231FD" w14:textId="77777777" w:rsidR="00451548" w:rsidRPr="00451548" w:rsidRDefault="00451548" w:rsidP="00451548">
            <w:pPr>
              <w:spacing w:after="160" w:line="259" w:lineRule="auto"/>
            </w:pPr>
            <w:proofErr w:type="spellStart"/>
            <w:r w:rsidRPr="00451548">
              <w:t>first_name</w:t>
            </w:r>
            <w:proofErr w:type="spellEnd"/>
          </w:p>
        </w:tc>
        <w:tc>
          <w:tcPr>
            <w:tcW w:w="0" w:type="auto"/>
            <w:hideMark/>
          </w:tcPr>
          <w:p w14:paraId="29D49339"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5B20C327" w14:textId="77777777" w:rsidR="00451548" w:rsidRPr="00451548" w:rsidRDefault="00451548" w:rsidP="00451548">
            <w:pPr>
              <w:spacing w:after="160" w:line="259" w:lineRule="auto"/>
            </w:pPr>
            <w:r w:rsidRPr="00451548">
              <w:t>NOT NULL</w:t>
            </w:r>
          </w:p>
        </w:tc>
        <w:tc>
          <w:tcPr>
            <w:tcW w:w="0" w:type="auto"/>
            <w:hideMark/>
          </w:tcPr>
          <w:p w14:paraId="12EB9A05" w14:textId="77777777" w:rsidR="00451548" w:rsidRPr="00451548" w:rsidRDefault="00451548" w:rsidP="00451548">
            <w:pPr>
              <w:spacing w:after="160" w:line="259" w:lineRule="auto"/>
            </w:pPr>
            <w:r w:rsidRPr="00451548">
              <w:t>Staff's first name</w:t>
            </w:r>
          </w:p>
        </w:tc>
      </w:tr>
      <w:tr w:rsidR="00451548" w:rsidRPr="00451548" w14:paraId="4D956C81" w14:textId="77777777" w:rsidTr="00451548">
        <w:tc>
          <w:tcPr>
            <w:tcW w:w="0" w:type="auto"/>
            <w:hideMark/>
          </w:tcPr>
          <w:p w14:paraId="1FD77EA1" w14:textId="77777777" w:rsidR="00451548" w:rsidRPr="00451548" w:rsidRDefault="00451548" w:rsidP="00451548">
            <w:pPr>
              <w:spacing w:after="160" w:line="259" w:lineRule="auto"/>
            </w:pPr>
            <w:proofErr w:type="spellStart"/>
            <w:r w:rsidRPr="00451548">
              <w:t>last_name</w:t>
            </w:r>
            <w:proofErr w:type="spellEnd"/>
          </w:p>
        </w:tc>
        <w:tc>
          <w:tcPr>
            <w:tcW w:w="0" w:type="auto"/>
            <w:hideMark/>
          </w:tcPr>
          <w:p w14:paraId="292196AB"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089DF019" w14:textId="77777777" w:rsidR="00451548" w:rsidRPr="00451548" w:rsidRDefault="00451548" w:rsidP="00451548">
            <w:pPr>
              <w:spacing w:after="160" w:line="259" w:lineRule="auto"/>
            </w:pPr>
            <w:r w:rsidRPr="00451548">
              <w:t>NOT NULL</w:t>
            </w:r>
          </w:p>
        </w:tc>
        <w:tc>
          <w:tcPr>
            <w:tcW w:w="0" w:type="auto"/>
            <w:hideMark/>
          </w:tcPr>
          <w:p w14:paraId="2E10979F" w14:textId="77777777" w:rsidR="00451548" w:rsidRPr="00451548" w:rsidRDefault="00451548" w:rsidP="00451548">
            <w:pPr>
              <w:spacing w:after="160" w:line="259" w:lineRule="auto"/>
            </w:pPr>
            <w:r w:rsidRPr="00451548">
              <w:t>Staff's last name</w:t>
            </w:r>
          </w:p>
        </w:tc>
      </w:tr>
      <w:tr w:rsidR="00451548" w:rsidRPr="00451548" w14:paraId="42895571" w14:textId="77777777" w:rsidTr="00451548">
        <w:tc>
          <w:tcPr>
            <w:tcW w:w="0" w:type="auto"/>
            <w:hideMark/>
          </w:tcPr>
          <w:p w14:paraId="78705E1C" w14:textId="77777777" w:rsidR="00451548" w:rsidRPr="00451548" w:rsidRDefault="00451548" w:rsidP="00451548">
            <w:pPr>
              <w:spacing w:after="160" w:line="259" w:lineRule="auto"/>
            </w:pPr>
            <w:r w:rsidRPr="00451548">
              <w:t>email</w:t>
            </w:r>
          </w:p>
        </w:tc>
        <w:tc>
          <w:tcPr>
            <w:tcW w:w="0" w:type="auto"/>
            <w:hideMark/>
          </w:tcPr>
          <w:p w14:paraId="09D762CB" w14:textId="77777777" w:rsidR="00451548" w:rsidRPr="00451548" w:rsidRDefault="00451548" w:rsidP="00451548">
            <w:pPr>
              <w:spacing w:after="160" w:line="259" w:lineRule="auto"/>
            </w:pPr>
            <w:proofErr w:type="gramStart"/>
            <w:r w:rsidRPr="00451548">
              <w:t>VARCHAR(</w:t>
            </w:r>
            <w:proofErr w:type="gramEnd"/>
            <w:r w:rsidRPr="00451548">
              <w:t>100)</w:t>
            </w:r>
          </w:p>
        </w:tc>
        <w:tc>
          <w:tcPr>
            <w:tcW w:w="0" w:type="auto"/>
            <w:hideMark/>
          </w:tcPr>
          <w:p w14:paraId="26F5BAB9" w14:textId="77777777" w:rsidR="00451548" w:rsidRPr="00451548" w:rsidRDefault="00451548" w:rsidP="00451548">
            <w:pPr>
              <w:spacing w:after="160" w:line="259" w:lineRule="auto"/>
            </w:pPr>
            <w:r w:rsidRPr="00451548">
              <w:t>UNIQUE, NOT NULL</w:t>
            </w:r>
          </w:p>
        </w:tc>
        <w:tc>
          <w:tcPr>
            <w:tcW w:w="0" w:type="auto"/>
            <w:hideMark/>
          </w:tcPr>
          <w:p w14:paraId="3C090ECB" w14:textId="77777777" w:rsidR="00451548" w:rsidRPr="00451548" w:rsidRDefault="00451548" w:rsidP="00451548">
            <w:pPr>
              <w:spacing w:after="160" w:line="259" w:lineRule="auto"/>
            </w:pPr>
            <w:r w:rsidRPr="00451548">
              <w:t>Staff's email</w:t>
            </w:r>
          </w:p>
        </w:tc>
      </w:tr>
      <w:tr w:rsidR="00451548" w:rsidRPr="00451548" w14:paraId="7B003848" w14:textId="77777777" w:rsidTr="00451548">
        <w:tc>
          <w:tcPr>
            <w:tcW w:w="0" w:type="auto"/>
            <w:hideMark/>
          </w:tcPr>
          <w:p w14:paraId="299FA5C5" w14:textId="77777777" w:rsidR="00451548" w:rsidRPr="00451548" w:rsidRDefault="00451548" w:rsidP="00451548">
            <w:pPr>
              <w:spacing w:after="160" w:line="259" w:lineRule="auto"/>
            </w:pPr>
            <w:proofErr w:type="spellStart"/>
            <w:r w:rsidRPr="00451548">
              <w:t>phone_number</w:t>
            </w:r>
            <w:proofErr w:type="spellEnd"/>
          </w:p>
        </w:tc>
        <w:tc>
          <w:tcPr>
            <w:tcW w:w="0" w:type="auto"/>
            <w:hideMark/>
          </w:tcPr>
          <w:p w14:paraId="6CA7489C" w14:textId="77777777" w:rsidR="00451548" w:rsidRPr="00451548" w:rsidRDefault="00451548" w:rsidP="00451548">
            <w:pPr>
              <w:spacing w:after="160" w:line="259" w:lineRule="auto"/>
            </w:pPr>
            <w:proofErr w:type="gramStart"/>
            <w:r w:rsidRPr="00451548">
              <w:t>VARCHAR(</w:t>
            </w:r>
            <w:proofErr w:type="gramEnd"/>
            <w:r w:rsidRPr="00451548">
              <w:t>15)</w:t>
            </w:r>
          </w:p>
        </w:tc>
        <w:tc>
          <w:tcPr>
            <w:tcW w:w="0" w:type="auto"/>
            <w:hideMark/>
          </w:tcPr>
          <w:p w14:paraId="689984E7" w14:textId="77777777" w:rsidR="00451548" w:rsidRPr="00451548" w:rsidRDefault="00451548" w:rsidP="00451548">
            <w:pPr>
              <w:spacing w:after="160" w:line="259" w:lineRule="auto"/>
            </w:pPr>
            <w:r w:rsidRPr="00451548">
              <w:t>UNIQUE, NOT NULL</w:t>
            </w:r>
          </w:p>
        </w:tc>
        <w:tc>
          <w:tcPr>
            <w:tcW w:w="0" w:type="auto"/>
            <w:hideMark/>
          </w:tcPr>
          <w:p w14:paraId="648C720D" w14:textId="77777777" w:rsidR="00451548" w:rsidRPr="00451548" w:rsidRDefault="00451548" w:rsidP="00451548">
            <w:pPr>
              <w:spacing w:after="160" w:line="259" w:lineRule="auto"/>
            </w:pPr>
            <w:r w:rsidRPr="00451548">
              <w:t>Staff's contact number</w:t>
            </w:r>
          </w:p>
        </w:tc>
      </w:tr>
      <w:tr w:rsidR="00451548" w:rsidRPr="00451548" w14:paraId="0EFC8B72" w14:textId="77777777" w:rsidTr="00451548">
        <w:tc>
          <w:tcPr>
            <w:tcW w:w="0" w:type="auto"/>
            <w:hideMark/>
          </w:tcPr>
          <w:p w14:paraId="527C2102" w14:textId="77777777" w:rsidR="00451548" w:rsidRPr="00451548" w:rsidRDefault="00451548" w:rsidP="00451548">
            <w:pPr>
              <w:spacing w:after="160" w:line="259" w:lineRule="auto"/>
            </w:pPr>
            <w:r w:rsidRPr="00451548">
              <w:t>position</w:t>
            </w:r>
          </w:p>
        </w:tc>
        <w:tc>
          <w:tcPr>
            <w:tcW w:w="0" w:type="auto"/>
            <w:hideMark/>
          </w:tcPr>
          <w:p w14:paraId="7F0B377E"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6C5CE0F2" w14:textId="77777777" w:rsidR="00451548" w:rsidRPr="00451548" w:rsidRDefault="00451548" w:rsidP="00451548">
            <w:pPr>
              <w:spacing w:after="160" w:line="259" w:lineRule="auto"/>
            </w:pPr>
            <w:r w:rsidRPr="00451548">
              <w:t>NOT NULL</w:t>
            </w:r>
          </w:p>
        </w:tc>
        <w:tc>
          <w:tcPr>
            <w:tcW w:w="0" w:type="auto"/>
            <w:hideMark/>
          </w:tcPr>
          <w:p w14:paraId="422E8DA3" w14:textId="77777777" w:rsidR="00451548" w:rsidRPr="00451548" w:rsidRDefault="00451548" w:rsidP="00451548">
            <w:pPr>
              <w:spacing w:after="160" w:line="259" w:lineRule="auto"/>
            </w:pPr>
            <w:r w:rsidRPr="00451548">
              <w:t>Staff's job position (e.g., Manager, Housekeeping)</w:t>
            </w:r>
          </w:p>
        </w:tc>
      </w:tr>
      <w:tr w:rsidR="00451548" w:rsidRPr="00451548" w14:paraId="3F6483BF" w14:textId="77777777" w:rsidTr="00451548">
        <w:tc>
          <w:tcPr>
            <w:tcW w:w="0" w:type="auto"/>
            <w:hideMark/>
          </w:tcPr>
          <w:p w14:paraId="097E571B" w14:textId="77777777" w:rsidR="00451548" w:rsidRPr="00451548" w:rsidRDefault="00451548" w:rsidP="00451548">
            <w:pPr>
              <w:spacing w:after="160" w:line="259" w:lineRule="auto"/>
            </w:pPr>
            <w:proofErr w:type="spellStart"/>
            <w:r w:rsidRPr="00451548">
              <w:t>hire_date</w:t>
            </w:r>
            <w:proofErr w:type="spellEnd"/>
          </w:p>
        </w:tc>
        <w:tc>
          <w:tcPr>
            <w:tcW w:w="0" w:type="auto"/>
            <w:hideMark/>
          </w:tcPr>
          <w:p w14:paraId="4EE04D3F" w14:textId="77777777" w:rsidR="00451548" w:rsidRPr="00451548" w:rsidRDefault="00451548" w:rsidP="00451548">
            <w:pPr>
              <w:spacing w:after="160" w:line="259" w:lineRule="auto"/>
            </w:pPr>
            <w:r w:rsidRPr="00451548">
              <w:t>DATE</w:t>
            </w:r>
          </w:p>
        </w:tc>
        <w:tc>
          <w:tcPr>
            <w:tcW w:w="0" w:type="auto"/>
            <w:hideMark/>
          </w:tcPr>
          <w:p w14:paraId="0E004AB3" w14:textId="77777777" w:rsidR="00451548" w:rsidRPr="00451548" w:rsidRDefault="00451548" w:rsidP="00451548">
            <w:pPr>
              <w:spacing w:after="160" w:line="259" w:lineRule="auto"/>
            </w:pPr>
            <w:r w:rsidRPr="00451548">
              <w:t>NOT NULL</w:t>
            </w:r>
          </w:p>
        </w:tc>
        <w:tc>
          <w:tcPr>
            <w:tcW w:w="0" w:type="auto"/>
            <w:hideMark/>
          </w:tcPr>
          <w:p w14:paraId="3C3E5C37" w14:textId="77777777" w:rsidR="00451548" w:rsidRPr="00451548" w:rsidRDefault="00451548" w:rsidP="00451548">
            <w:pPr>
              <w:spacing w:after="160" w:line="259" w:lineRule="auto"/>
            </w:pPr>
            <w:r w:rsidRPr="00451548">
              <w:t>Date when the staff was hired</w:t>
            </w:r>
          </w:p>
        </w:tc>
      </w:tr>
    </w:tbl>
    <w:p w14:paraId="0E1F0118" w14:textId="77777777" w:rsidR="00451548" w:rsidRPr="00451548" w:rsidRDefault="00000000" w:rsidP="00451548">
      <w:r>
        <w:pict w14:anchorId="018F7A23">
          <v:rect id="_x0000_i1052" style="width:0;height:1.5pt" o:hralign="center" o:hrstd="t" o:hr="t" fillcolor="#a0a0a0" stroked="f"/>
        </w:pict>
      </w:r>
    </w:p>
    <w:p w14:paraId="5679ACDD" w14:textId="77777777" w:rsidR="00451548" w:rsidRPr="00451548" w:rsidRDefault="00451548" w:rsidP="00451548">
      <w:pPr>
        <w:rPr>
          <w:b/>
          <w:bCs/>
        </w:rPr>
      </w:pPr>
      <w:r w:rsidRPr="00451548">
        <w:rPr>
          <w:b/>
          <w:bCs/>
        </w:rPr>
        <w:t xml:space="preserve">5. </w:t>
      </w:r>
      <w:proofErr w:type="spellStart"/>
      <w:r w:rsidRPr="00451548">
        <w:rPr>
          <w:b/>
          <w:bCs/>
        </w:rPr>
        <w:t>FoodItem</w:t>
      </w:r>
      <w:proofErr w:type="spellEnd"/>
    </w:p>
    <w:tbl>
      <w:tblPr>
        <w:tblStyle w:val="TableGrid"/>
        <w:tblW w:w="0" w:type="auto"/>
        <w:tblLook w:val="04A0" w:firstRow="1" w:lastRow="0" w:firstColumn="1" w:lastColumn="0" w:noHBand="0" w:noVBand="1"/>
      </w:tblPr>
      <w:tblGrid>
        <w:gridCol w:w="1622"/>
        <w:gridCol w:w="1655"/>
        <w:gridCol w:w="3160"/>
        <w:gridCol w:w="4043"/>
      </w:tblGrid>
      <w:tr w:rsidR="00451548" w:rsidRPr="00451548" w14:paraId="51CD1EB6" w14:textId="77777777" w:rsidTr="00451548">
        <w:tc>
          <w:tcPr>
            <w:tcW w:w="0" w:type="auto"/>
            <w:hideMark/>
          </w:tcPr>
          <w:p w14:paraId="14E98E80" w14:textId="77777777" w:rsidR="00451548" w:rsidRPr="00451548" w:rsidRDefault="00451548" w:rsidP="00451548">
            <w:pPr>
              <w:spacing w:after="160" w:line="259" w:lineRule="auto"/>
              <w:rPr>
                <w:b/>
                <w:bCs/>
              </w:rPr>
            </w:pPr>
            <w:r w:rsidRPr="00451548">
              <w:rPr>
                <w:b/>
                <w:bCs/>
              </w:rPr>
              <w:t>Column Name</w:t>
            </w:r>
          </w:p>
        </w:tc>
        <w:tc>
          <w:tcPr>
            <w:tcW w:w="0" w:type="auto"/>
            <w:hideMark/>
          </w:tcPr>
          <w:p w14:paraId="5F0C93C6" w14:textId="77777777" w:rsidR="00451548" w:rsidRPr="00451548" w:rsidRDefault="00451548" w:rsidP="00451548">
            <w:pPr>
              <w:spacing w:after="160" w:line="259" w:lineRule="auto"/>
              <w:rPr>
                <w:b/>
                <w:bCs/>
              </w:rPr>
            </w:pPr>
            <w:r w:rsidRPr="00451548">
              <w:rPr>
                <w:b/>
                <w:bCs/>
              </w:rPr>
              <w:t>Data Type</w:t>
            </w:r>
          </w:p>
        </w:tc>
        <w:tc>
          <w:tcPr>
            <w:tcW w:w="0" w:type="auto"/>
            <w:hideMark/>
          </w:tcPr>
          <w:p w14:paraId="008DF384" w14:textId="77777777" w:rsidR="00451548" w:rsidRPr="00451548" w:rsidRDefault="00451548" w:rsidP="00451548">
            <w:pPr>
              <w:spacing w:after="160" w:line="259" w:lineRule="auto"/>
              <w:rPr>
                <w:b/>
                <w:bCs/>
              </w:rPr>
            </w:pPr>
            <w:r w:rsidRPr="00451548">
              <w:rPr>
                <w:b/>
                <w:bCs/>
              </w:rPr>
              <w:t>Constraints</w:t>
            </w:r>
          </w:p>
        </w:tc>
        <w:tc>
          <w:tcPr>
            <w:tcW w:w="0" w:type="auto"/>
            <w:hideMark/>
          </w:tcPr>
          <w:p w14:paraId="60C3C799" w14:textId="77777777" w:rsidR="00451548" w:rsidRPr="00451548" w:rsidRDefault="00451548" w:rsidP="00451548">
            <w:pPr>
              <w:spacing w:after="160" w:line="259" w:lineRule="auto"/>
              <w:rPr>
                <w:b/>
                <w:bCs/>
              </w:rPr>
            </w:pPr>
            <w:r w:rsidRPr="00451548">
              <w:rPr>
                <w:b/>
                <w:bCs/>
              </w:rPr>
              <w:t>Description</w:t>
            </w:r>
          </w:p>
        </w:tc>
      </w:tr>
      <w:tr w:rsidR="00451548" w:rsidRPr="00451548" w14:paraId="7ACBC6F8" w14:textId="77777777" w:rsidTr="00451548">
        <w:tc>
          <w:tcPr>
            <w:tcW w:w="0" w:type="auto"/>
            <w:hideMark/>
          </w:tcPr>
          <w:p w14:paraId="45200129" w14:textId="77777777" w:rsidR="00451548" w:rsidRPr="00451548" w:rsidRDefault="00451548" w:rsidP="00451548">
            <w:pPr>
              <w:spacing w:after="160" w:line="259" w:lineRule="auto"/>
            </w:pPr>
            <w:proofErr w:type="spellStart"/>
            <w:r w:rsidRPr="00451548">
              <w:t>food_item_id</w:t>
            </w:r>
            <w:proofErr w:type="spellEnd"/>
          </w:p>
        </w:tc>
        <w:tc>
          <w:tcPr>
            <w:tcW w:w="0" w:type="auto"/>
            <w:hideMark/>
          </w:tcPr>
          <w:p w14:paraId="77D961F3" w14:textId="77777777" w:rsidR="00451548" w:rsidRPr="00451548" w:rsidRDefault="00451548" w:rsidP="00451548">
            <w:pPr>
              <w:spacing w:after="160" w:line="259" w:lineRule="auto"/>
            </w:pPr>
            <w:r w:rsidRPr="00451548">
              <w:t>INT</w:t>
            </w:r>
          </w:p>
        </w:tc>
        <w:tc>
          <w:tcPr>
            <w:tcW w:w="0" w:type="auto"/>
            <w:hideMark/>
          </w:tcPr>
          <w:p w14:paraId="698FA23C" w14:textId="77777777" w:rsidR="00451548" w:rsidRPr="00451548" w:rsidRDefault="00451548" w:rsidP="00451548">
            <w:pPr>
              <w:spacing w:after="160" w:line="259" w:lineRule="auto"/>
            </w:pPr>
            <w:r w:rsidRPr="00451548">
              <w:t>PRIMARY KEY, AUTO_INCREMENT</w:t>
            </w:r>
          </w:p>
        </w:tc>
        <w:tc>
          <w:tcPr>
            <w:tcW w:w="0" w:type="auto"/>
            <w:hideMark/>
          </w:tcPr>
          <w:p w14:paraId="464FB47C" w14:textId="77777777" w:rsidR="00451548" w:rsidRPr="00451548" w:rsidRDefault="00451548" w:rsidP="00451548">
            <w:pPr>
              <w:spacing w:after="160" w:line="259" w:lineRule="auto"/>
            </w:pPr>
            <w:r w:rsidRPr="00451548">
              <w:t>Unique ID for each food item</w:t>
            </w:r>
          </w:p>
        </w:tc>
      </w:tr>
      <w:tr w:rsidR="00451548" w:rsidRPr="00451548" w14:paraId="2E462821" w14:textId="77777777" w:rsidTr="00451548">
        <w:tc>
          <w:tcPr>
            <w:tcW w:w="0" w:type="auto"/>
            <w:hideMark/>
          </w:tcPr>
          <w:p w14:paraId="769D14B2" w14:textId="77777777" w:rsidR="00451548" w:rsidRPr="00451548" w:rsidRDefault="00451548" w:rsidP="00451548">
            <w:pPr>
              <w:spacing w:after="160" w:line="259" w:lineRule="auto"/>
            </w:pPr>
            <w:r w:rsidRPr="00451548">
              <w:t>name</w:t>
            </w:r>
          </w:p>
        </w:tc>
        <w:tc>
          <w:tcPr>
            <w:tcW w:w="0" w:type="auto"/>
            <w:hideMark/>
          </w:tcPr>
          <w:p w14:paraId="032FF391" w14:textId="77777777" w:rsidR="00451548" w:rsidRPr="00451548" w:rsidRDefault="00451548" w:rsidP="00451548">
            <w:pPr>
              <w:spacing w:after="160" w:line="259" w:lineRule="auto"/>
            </w:pPr>
            <w:proofErr w:type="gramStart"/>
            <w:r w:rsidRPr="00451548">
              <w:t>VARCHAR(</w:t>
            </w:r>
            <w:proofErr w:type="gramEnd"/>
            <w:r w:rsidRPr="00451548">
              <w:t>100)</w:t>
            </w:r>
          </w:p>
        </w:tc>
        <w:tc>
          <w:tcPr>
            <w:tcW w:w="0" w:type="auto"/>
            <w:hideMark/>
          </w:tcPr>
          <w:p w14:paraId="619FC1BD" w14:textId="77777777" w:rsidR="00451548" w:rsidRPr="00451548" w:rsidRDefault="00451548" w:rsidP="00451548">
            <w:pPr>
              <w:spacing w:after="160" w:line="259" w:lineRule="auto"/>
            </w:pPr>
            <w:r w:rsidRPr="00451548">
              <w:t>NOT NULL</w:t>
            </w:r>
          </w:p>
        </w:tc>
        <w:tc>
          <w:tcPr>
            <w:tcW w:w="0" w:type="auto"/>
            <w:hideMark/>
          </w:tcPr>
          <w:p w14:paraId="48D8551D" w14:textId="77777777" w:rsidR="00451548" w:rsidRPr="00451548" w:rsidRDefault="00451548" w:rsidP="00451548">
            <w:pPr>
              <w:spacing w:after="160" w:line="259" w:lineRule="auto"/>
            </w:pPr>
            <w:r w:rsidRPr="00451548">
              <w:t>Name of the food item</w:t>
            </w:r>
          </w:p>
        </w:tc>
      </w:tr>
      <w:tr w:rsidR="00451548" w:rsidRPr="00451548" w14:paraId="0C5CC9F8" w14:textId="77777777" w:rsidTr="00451548">
        <w:tc>
          <w:tcPr>
            <w:tcW w:w="0" w:type="auto"/>
            <w:hideMark/>
          </w:tcPr>
          <w:p w14:paraId="547E57B9" w14:textId="77777777" w:rsidR="00451548" w:rsidRPr="00451548" w:rsidRDefault="00451548" w:rsidP="00451548">
            <w:pPr>
              <w:spacing w:after="160" w:line="259" w:lineRule="auto"/>
            </w:pPr>
            <w:r w:rsidRPr="00451548">
              <w:t>description</w:t>
            </w:r>
          </w:p>
        </w:tc>
        <w:tc>
          <w:tcPr>
            <w:tcW w:w="0" w:type="auto"/>
            <w:hideMark/>
          </w:tcPr>
          <w:p w14:paraId="0DF836F7" w14:textId="77777777" w:rsidR="00451548" w:rsidRPr="00451548" w:rsidRDefault="00451548" w:rsidP="00451548">
            <w:pPr>
              <w:spacing w:after="160" w:line="259" w:lineRule="auto"/>
            </w:pPr>
            <w:r w:rsidRPr="00451548">
              <w:t>TEXT</w:t>
            </w:r>
          </w:p>
        </w:tc>
        <w:tc>
          <w:tcPr>
            <w:tcW w:w="0" w:type="auto"/>
            <w:hideMark/>
          </w:tcPr>
          <w:p w14:paraId="066164A5" w14:textId="77777777" w:rsidR="00451548" w:rsidRPr="00451548" w:rsidRDefault="00451548" w:rsidP="00451548">
            <w:pPr>
              <w:spacing w:after="160" w:line="259" w:lineRule="auto"/>
            </w:pPr>
            <w:r w:rsidRPr="00451548">
              <w:t>NULLABLE</w:t>
            </w:r>
          </w:p>
        </w:tc>
        <w:tc>
          <w:tcPr>
            <w:tcW w:w="0" w:type="auto"/>
            <w:hideMark/>
          </w:tcPr>
          <w:p w14:paraId="615EC948" w14:textId="77777777" w:rsidR="00451548" w:rsidRPr="00451548" w:rsidRDefault="00451548" w:rsidP="00451548">
            <w:pPr>
              <w:spacing w:after="160" w:line="259" w:lineRule="auto"/>
            </w:pPr>
            <w:r w:rsidRPr="00451548">
              <w:t>Description of the food item</w:t>
            </w:r>
          </w:p>
        </w:tc>
      </w:tr>
      <w:tr w:rsidR="00451548" w:rsidRPr="00451548" w14:paraId="6754ABE9" w14:textId="77777777" w:rsidTr="00451548">
        <w:tc>
          <w:tcPr>
            <w:tcW w:w="0" w:type="auto"/>
            <w:hideMark/>
          </w:tcPr>
          <w:p w14:paraId="5EBCD767" w14:textId="77777777" w:rsidR="00451548" w:rsidRPr="00451548" w:rsidRDefault="00451548" w:rsidP="00451548">
            <w:pPr>
              <w:spacing w:after="160" w:line="259" w:lineRule="auto"/>
            </w:pPr>
            <w:r w:rsidRPr="00451548">
              <w:t>price</w:t>
            </w:r>
          </w:p>
        </w:tc>
        <w:tc>
          <w:tcPr>
            <w:tcW w:w="0" w:type="auto"/>
            <w:hideMark/>
          </w:tcPr>
          <w:p w14:paraId="0DA07FFC"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615A99CC" w14:textId="77777777" w:rsidR="00451548" w:rsidRPr="00451548" w:rsidRDefault="00451548" w:rsidP="00451548">
            <w:pPr>
              <w:spacing w:after="160" w:line="259" w:lineRule="auto"/>
            </w:pPr>
            <w:r w:rsidRPr="00451548">
              <w:t>NOT NULL</w:t>
            </w:r>
          </w:p>
        </w:tc>
        <w:tc>
          <w:tcPr>
            <w:tcW w:w="0" w:type="auto"/>
            <w:hideMark/>
          </w:tcPr>
          <w:p w14:paraId="6BCB0A3D" w14:textId="77777777" w:rsidR="00451548" w:rsidRPr="00451548" w:rsidRDefault="00451548" w:rsidP="00451548">
            <w:pPr>
              <w:spacing w:after="160" w:line="259" w:lineRule="auto"/>
            </w:pPr>
            <w:r w:rsidRPr="00451548">
              <w:t>Price of the food item</w:t>
            </w:r>
          </w:p>
        </w:tc>
      </w:tr>
      <w:tr w:rsidR="00451548" w:rsidRPr="00451548" w14:paraId="70F951DD" w14:textId="77777777" w:rsidTr="00451548">
        <w:tc>
          <w:tcPr>
            <w:tcW w:w="0" w:type="auto"/>
            <w:hideMark/>
          </w:tcPr>
          <w:p w14:paraId="3653FD43" w14:textId="77777777" w:rsidR="00451548" w:rsidRPr="00451548" w:rsidRDefault="00451548" w:rsidP="00451548">
            <w:pPr>
              <w:spacing w:after="160" w:line="259" w:lineRule="auto"/>
            </w:pPr>
            <w:r w:rsidRPr="00451548">
              <w:t>category</w:t>
            </w:r>
          </w:p>
        </w:tc>
        <w:tc>
          <w:tcPr>
            <w:tcW w:w="0" w:type="auto"/>
            <w:hideMark/>
          </w:tcPr>
          <w:p w14:paraId="4F27B13B"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40C6FF9F" w14:textId="77777777" w:rsidR="00451548" w:rsidRPr="00451548" w:rsidRDefault="00451548" w:rsidP="00451548">
            <w:pPr>
              <w:spacing w:after="160" w:line="259" w:lineRule="auto"/>
            </w:pPr>
            <w:r w:rsidRPr="00451548">
              <w:t>NOT NULL</w:t>
            </w:r>
          </w:p>
        </w:tc>
        <w:tc>
          <w:tcPr>
            <w:tcW w:w="0" w:type="auto"/>
            <w:hideMark/>
          </w:tcPr>
          <w:p w14:paraId="2D4952C6" w14:textId="77777777" w:rsidR="00451548" w:rsidRPr="00451548" w:rsidRDefault="00451548" w:rsidP="00451548">
            <w:pPr>
              <w:spacing w:after="160" w:line="259" w:lineRule="auto"/>
            </w:pPr>
            <w:r w:rsidRPr="00451548">
              <w:t>Category of food (e.g., Appetizer, Main Course)</w:t>
            </w:r>
          </w:p>
        </w:tc>
      </w:tr>
      <w:tr w:rsidR="00451548" w:rsidRPr="00451548" w14:paraId="396D6C2C" w14:textId="77777777" w:rsidTr="00451548">
        <w:tc>
          <w:tcPr>
            <w:tcW w:w="0" w:type="auto"/>
            <w:hideMark/>
          </w:tcPr>
          <w:p w14:paraId="27C6869E" w14:textId="77777777" w:rsidR="00451548" w:rsidRPr="00451548" w:rsidRDefault="00451548" w:rsidP="00451548">
            <w:pPr>
              <w:spacing w:after="160" w:line="259" w:lineRule="auto"/>
            </w:pPr>
            <w:r w:rsidRPr="00451548">
              <w:t>availability</w:t>
            </w:r>
          </w:p>
        </w:tc>
        <w:tc>
          <w:tcPr>
            <w:tcW w:w="0" w:type="auto"/>
            <w:hideMark/>
          </w:tcPr>
          <w:p w14:paraId="062734A4" w14:textId="77777777" w:rsidR="00451548" w:rsidRPr="00451548" w:rsidRDefault="00451548" w:rsidP="00451548">
            <w:pPr>
              <w:spacing w:after="160" w:line="259" w:lineRule="auto"/>
            </w:pPr>
            <w:r w:rsidRPr="00451548">
              <w:t>BOOLEAN</w:t>
            </w:r>
          </w:p>
        </w:tc>
        <w:tc>
          <w:tcPr>
            <w:tcW w:w="0" w:type="auto"/>
            <w:hideMark/>
          </w:tcPr>
          <w:p w14:paraId="291B37DE" w14:textId="77777777" w:rsidR="00451548" w:rsidRPr="00451548" w:rsidRDefault="00451548" w:rsidP="00451548">
            <w:pPr>
              <w:spacing w:after="160" w:line="259" w:lineRule="auto"/>
            </w:pPr>
            <w:r w:rsidRPr="00451548">
              <w:t>DEFAULT TRUE</w:t>
            </w:r>
          </w:p>
        </w:tc>
        <w:tc>
          <w:tcPr>
            <w:tcW w:w="0" w:type="auto"/>
            <w:hideMark/>
          </w:tcPr>
          <w:p w14:paraId="143B13A5" w14:textId="77777777" w:rsidR="00451548" w:rsidRPr="00451548" w:rsidRDefault="00451548" w:rsidP="00451548">
            <w:pPr>
              <w:spacing w:after="160" w:line="259" w:lineRule="auto"/>
            </w:pPr>
            <w:r w:rsidRPr="00451548">
              <w:t>Availability status of the food item</w:t>
            </w:r>
          </w:p>
        </w:tc>
      </w:tr>
    </w:tbl>
    <w:p w14:paraId="35DB958C" w14:textId="77777777" w:rsidR="00451548" w:rsidRPr="00451548" w:rsidRDefault="00000000" w:rsidP="00451548">
      <w:r>
        <w:pict w14:anchorId="784D42FD">
          <v:rect id="_x0000_i1053" style="width:0;height:1.5pt" o:hralign="center" o:hrstd="t" o:hr="t" fillcolor="#a0a0a0" stroked="f"/>
        </w:pict>
      </w:r>
    </w:p>
    <w:p w14:paraId="4404F33A" w14:textId="77777777" w:rsidR="00451548" w:rsidRPr="00451548" w:rsidRDefault="00451548" w:rsidP="00451548">
      <w:pPr>
        <w:rPr>
          <w:b/>
          <w:bCs/>
        </w:rPr>
      </w:pPr>
      <w:r w:rsidRPr="00451548">
        <w:rPr>
          <w:b/>
          <w:bCs/>
        </w:rPr>
        <w:t>6. Order</w:t>
      </w:r>
    </w:p>
    <w:tbl>
      <w:tblPr>
        <w:tblStyle w:val="TableGrid"/>
        <w:tblW w:w="0" w:type="auto"/>
        <w:tblLook w:val="04A0" w:firstRow="1" w:lastRow="0" w:firstColumn="1" w:lastColumn="0" w:noHBand="0" w:noVBand="1"/>
      </w:tblPr>
      <w:tblGrid>
        <w:gridCol w:w="1503"/>
        <w:gridCol w:w="2656"/>
        <w:gridCol w:w="3510"/>
        <w:gridCol w:w="2811"/>
      </w:tblGrid>
      <w:tr w:rsidR="00451548" w:rsidRPr="00451548" w14:paraId="17E11FAE" w14:textId="77777777" w:rsidTr="00451548">
        <w:tc>
          <w:tcPr>
            <w:tcW w:w="0" w:type="auto"/>
            <w:hideMark/>
          </w:tcPr>
          <w:p w14:paraId="0CF3C9F8" w14:textId="77777777" w:rsidR="00451548" w:rsidRPr="00451548" w:rsidRDefault="00451548" w:rsidP="00451548">
            <w:pPr>
              <w:spacing w:after="160" w:line="259" w:lineRule="auto"/>
              <w:rPr>
                <w:b/>
                <w:bCs/>
              </w:rPr>
            </w:pPr>
            <w:r w:rsidRPr="00451548">
              <w:rPr>
                <w:b/>
                <w:bCs/>
              </w:rPr>
              <w:t>Column Name</w:t>
            </w:r>
          </w:p>
        </w:tc>
        <w:tc>
          <w:tcPr>
            <w:tcW w:w="0" w:type="auto"/>
            <w:hideMark/>
          </w:tcPr>
          <w:p w14:paraId="7F97F705" w14:textId="77777777" w:rsidR="00451548" w:rsidRPr="00451548" w:rsidRDefault="00451548" w:rsidP="00451548">
            <w:pPr>
              <w:spacing w:after="160" w:line="259" w:lineRule="auto"/>
              <w:rPr>
                <w:b/>
                <w:bCs/>
              </w:rPr>
            </w:pPr>
            <w:r w:rsidRPr="00451548">
              <w:rPr>
                <w:b/>
                <w:bCs/>
              </w:rPr>
              <w:t>Data Type</w:t>
            </w:r>
          </w:p>
        </w:tc>
        <w:tc>
          <w:tcPr>
            <w:tcW w:w="0" w:type="auto"/>
            <w:hideMark/>
          </w:tcPr>
          <w:p w14:paraId="03EC8969" w14:textId="77777777" w:rsidR="00451548" w:rsidRPr="00451548" w:rsidRDefault="00451548" w:rsidP="00451548">
            <w:pPr>
              <w:spacing w:after="160" w:line="259" w:lineRule="auto"/>
              <w:rPr>
                <w:b/>
                <w:bCs/>
              </w:rPr>
            </w:pPr>
            <w:r w:rsidRPr="00451548">
              <w:rPr>
                <w:b/>
                <w:bCs/>
              </w:rPr>
              <w:t>Constraints</w:t>
            </w:r>
          </w:p>
        </w:tc>
        <w:tc>
          <w:tcPr>
            <w:tcW w:w="0" w:type="auto"/>
            <w:hideMark/>
          </w:tcPr>
          <w:p w14:paraId="246027BC" w14:textId="77777777" w:rsidR="00451548" w:rsidRPr="00451548" w:rsidRDefault="00451548" w:rsidP="00451548">
            <w:pPr>
              <w:spacing w:after="160" w:line="259" w:lineRule="auto"/>
              <w:rPr>
                <w:b/>
                <w:bCs/>
              </w:rPr>
            </w:pPr>
            <w:r w:rsidRPr="00451548">
              <w:rPr>
                <w:b/>
                <w:bCs/>
              </w:rPr>
              <w:t>Description</w:t>
            </w:r>
          </w:p>
        </w:tc>
      </w:tr>
      <w:tr w:rsidR="00451548" w:rsidRPr="00451548" w14:paraId="3CA34135" w14:textId="77777777" w:rsidTr="00451548">
        <w:tc>
          <w:tcPr>
            <w:tcW w:w="0" w:type="auto"/>
            <w:hideMark/>
          </w:tcPr>
          <w:p w14:paraId="32891B85" w14:textId="77777777" w:rsidR="00451548" w:rsidRPr="00451548" w:rsidRDefault="00451548" w:rsidP="00451548">
            <w:pPr>
              <w:spacing w:after="160" w:line="259" w:lineRule="auto"/>
            </w:pPr>
            <w:proofErr w:type="spellStart"/>
            <w:r w:rsidRPr="00451548">
              <w:t>order_id</w:t>
            </w:r>
            <w:proofErr w:type="spellEnd"/>
          </w:p>
        </w:tc>
        <w:tc>
          <w:tcPr>
            <w:tcW w:w="0" w:type="auto"/>
            <w:hideMark/>
          </w:tcPr>
          <w:p w14:paraId="50F197D4" w14:textId="77777777" w:rsidR="00451548" w:rsidRPr="00451548" w:rsidRDefault="00451548" w:rsidP="00451548">
            <w:pPr>
              <w:spacing w:after="160" w:line="259" w:lineRule="auto"/>
            </w:pPr>
            <w:r w:rsidRPr="00451548">
              <w:t>INT</w:t>
            </w:r>
          </w:p>
        </w:tc>
        <w:tc>
          <w:tcPr>
            <w:tcW w:w="0" w:type="auto"/>
            <w:hideMark/>
          </w:tcPr>
          <w:p w14:paraId="5F5A8A0A" w14:textId="77777777" w:rsidR="00451548" w:rsidRPr="00451548" w:rsidRDefault="00451548" w:rsidP="00451548">
            <w:pPr>
              <w:spacing w:after="160" w:line="259" w:lineRule="auto"/>
            </w:pPr>
            <w:r w:rsidRPr="00451548">
              <w:t>PRIMARY KEY, AUTO_INCREMENT</w:t>
            </w:r>
          </w:p>
        </w:tc>
        <w:tc>
          <w:tcPr>
            <w:tcW w:w="0" w:type="auto"/>
            <w:hideMark/>
          </w:tcPr>
          <w:p w14:paraId="2F6E7C4C" w14:textId="77777777" w:rsidR="00451548" w:rsidRPr="00451548" w:rsidRDefault="00451548" w:rsidP="00451548">
            <w:pPr>
              <w:spacing w:after="160" w:line="259" w:lineRule="auto"/>
            </w:pPr>
            <w:r w:rsidRPr="00451548">
              <w:t>Unique ID for each order</w:t>
            </w:r>
          </w:p>
        </w:tc>
      </w:tr>
      <w:tr w:rsidR="00451548" w:rsidRPr="00451548" w14:paraId="6DB0A8C2" w14:textId="77777777" w:rsidTr="00451548">
        <w:tc>
          <w:tcPr>
            <w:tcW w:w="0" w:type="auto"/>
            <w:hideMark/>
          </w:tcPr>
          <w:p w14:paraId="5E0960AC"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28CE9F32" w14:textId="77777777" w:rsidR="00451548" w:rsidRPr="00451548" w:rsidRDefault="00451548" w:rsidP="00451548">
            <w:pPr>
              <w:spacing w:after="160" w:line="259" w:lineRule="auto"/>
            </w:pPr>
            <w:r w:rsidRPr="00451548">
              <w:t>INT</w:t>
            </w:r>
          </w:p>
        </w:tc>
        <w:tc>
          <w:tcPr>
            <w:tcW w:w="0" w:type="auto"/>
            <w:hideMark/>
          </w:tcPr>
          <w:p w14:paraId="19BE0C8B" w14:textId="77777777" w:rsidR="00451548" w:rsidRPr="00451548" w:rsidRDefault="00451548" w:rsidP="00451548">
            <w:pPr>
              <w:spacing w:after="160" w:line="259" w:lineRule="auto"/>
            </w:pPr>
            <w:r w:rsidRPr="00451548">
              <w:t xml:space="preserve">FOREIGN KEY (references </w:t>
            </w:r>
            <w:proofErr w:type="spellStart"/>
            <w:r w:rsidRPr="00451548">
              <w:t>Customer.customer_id</w:t>
            </w:r>
            <w:proofErr w:type="spellEnd"/>
            <w:r w:rsidRPr="00451548">
              <w:t>)</w:t>
            </w:r>
          </w:p>
        </w:tc>
        <w:tc>
          <w:tcPr>
            <w:tcW w:w="0" w:type="auto"/>
            <w:hideMark/>
          </w:tcPr>
          <w:p w14:paraId="2AF3FFFF" w14:textId="77777777" w:rsidR="00451548" w:rsidRPr="00451548" w:rsidRDefault="00451548" w:rsidP="00451548">
            <w:pPr>
              <w:spacing w:after="160" w:line="259" w:lineRule="auto"/>
            </w:pPr>
            <w:r w:rsidRPr="00451548">
              <w:t>Customer placing the order</w:t>
            </w:r>
          </w:p>
        </w:tc>
      </w:tr>
      <w:tr w:rsidR="00451548" w:rsidRPr="00451548" w14:paraId="36D8A588" w14:textId="77777777" w:rsidTr="00451548">
        <w:tc>
          <w:tcPr>
            <w:tcW w:w="0" w:type="auto"/>
            <w:hideMark/>
          </w:tcPr>
          <w:p w14:paraId="2D47137D" w14:textId="77777777" w:rsidR="00451548" w:rsidRPr="00451548" w:rsidRDefault="00451548" w:rsidP="00451548">
            <w:pPr>
              <w:spacing w:after="160" w:line="259" w:lineRule="auto"/>
            </w:pPr>
            <w:proofErr w:type="spellStart"/>
            <w:r w:rsidRPr="00451548">
              <w:t>staff_id</w:t>
            </w:r>
            <w:proofErr w:type="spellEnd"/>
          </w:p>
        </w:tc>
        <w:tc>
          <w:tcPr>
            <w:tcW w:w="0" w:type="auto"/>
            <w:hideMark/>
          </w:tcPr>
          <w:p w14:paraId="1AC36360" w14:textId="77777777" w:rsidR="00451548" w:rsidRPr="00451548" w:rsidRDefault="00451548" w:rsidP="00451548">
            <w:pPr>
              <w:spacing w:after="160" w:line="259" w:lineRule="auto"/>
            </w:pPr>
            <w:r w:rsidRPr="00451548">
              <w:t>INT</w:t>
            </w:r>
          </w:p>
        </w:tc>
        <w:tc>
          <w:tcPr>
            <w:tcW w:w="0" w:type="auto"/>
            <w:hideMark/>
          </w:tcPr>
          <w:p w14:paraId="54C81FDB" w14:textId="77777777" w:rsidR="00451548" w:rsidRPr="00451548" w:rsidRDefault="00451548" w:rsidP="00451548">
            <w:pPr>
              <w:spacing w:after="160" w:line="259" w:lineRule="auto"/>
            </w:pPr>
            <w:r w:rsidRPr="00451548">
              <w:t xml:space="preserve">FOREIGN KEY (references </w:t>
            </w:r>
            <w:proofErr w:type="spellStart"/>
            <w:r w:rsidRPr="00451548">
              <w:t>Staff.staff_id</w:t>
            </w:r>
            <w:proofErr w:type="spellEnd"/>
            <w:r w:rsidRPr="00451548">
              <w:t>)</w:t>
            </w:r>
          </w:p>
        </w:tc>
        <w:tc>
          <w:tcPr>
            <w:tcW w:w="0" w:type="auto"/>
            <w:hideMark/>
          </w:tcPr>
          <w:p w14:paraId="1C7B076D" w14:textId="77777777" w:rsidR="00451548" w:rsidRPr="00451548" w:rsidRDefault="00451548" w:rsidP="00451548">
            <w:pPr>
              <w:spacing w:after="160" w:line="259" w:lineRule="auto"/>
            </w:pPr>
            <w:r w:rsidRPr="00451548">
              <w:t>Staff handling the order (room service or restaurant)</w:t>
            </w:r>
          </w:p>
        </w:tc>
      </w:tr>
      <w:tr w:rsidR="00451548" w:rsidRPr="00451548" w14:paraId="0D97FACB" w14:textId="77777777" w:rsidTr="00451548">
        <w:tc>
          <w:tcPr>
            <w:tcW w:w="0" w:type="auto"/>
            <w:hideMark/>
          </w:tcPr>
          <w:p w14:paraId="30533071" w14:textId="77777777" w:rsidR="00451548" w:rsidRPr="00451548" w:rsidRDefault="00451548" w:rsidP="00451548">
            <w:pPr>
              <w:spacing w:after="160" w:line="259" w:lineRule="auto"/>
            </w:pPr>
            <w:proofErr w:type="spellStart"/>
            <w:r w:rsidRPr="00451548">
              <w:lastRenderedPageBreak/>
              <w:t>table_id</w:t>
            </w:r>
            <w:proofErr w:type="spellEnd"/>
          </w:p>
        </w:tc>
        <w:tc>
          <w:tcPr>
            <w:tcW w:w="0" w:type="auto"/>
            <w:hideMark/>
          </w:tcPr>
          <w:p w14:paraId="02763752" w14:textId="77777777" w:rsidR="00451548" w:rsidRPr="00451548" w:rsidRDefault="00451548" w:rsidP="00451548">
            <w:pPr>
              <w:spacing w:after="160" w:line="259" w:lineRule="auto"/>
            </w:pPr>
            <w:r w:rsidRPr="00451548">
              <w:t>INT</w:t>
            </w:r>
          </w:p>
        </w:tc>
        <w:tc>
          <w:tcPr>
            <w:tcW w:w="0" w:type="auto"/>
            <w:hideMark/>
          </w:tcPr>
          <w:p w14:paraId="0C34F738" w14:textId="77777777" w:rsidR="00451548" w:rsidRPr="00451548" w:rsidRDefault="00451548" w:rsidP="00451548">
            <w:pPr>
              <w:spacing w:after="160" w:line="259" w:lineRule="auto"/>
            </w:pPr>
            <w:r w:rsidRPr="00451548">
              <w:t xml:space="preserve">NULLABLE, FOREIGN KEY (references </w:t>
            </w:r>
            <w:proofErr w:type="spellStart"/>
            <w:r w:rsidRPr="00451548">
              <w:t>Table.table_id</w:t>
            </w:r>
            <w:proofErr w:type="spellEnd"/>
            <w:r w:rsidRPr="00451548">
              <w:t>)</w:t>
            </w:r>
          </w:p>
        </w:tc>
        <w:tc>
          <w:tcPr>
            <w:tcW w:w="0" w:type="auto"/>
            <w:hideMark/>
          </w:tcPr>
          <w:p w14:paraId="66FCDC30" w14:textId="77777777" w:rsidR="00451548" w:rsidRPr="00451548" w:rsidRDefault="00451548" w:rsidP="00451548">
            <w:pPr>
              <w:spacing w:after="160" w:line="259" w:lineRule="auto"/>
            </w:pPr>
            <w:r w:rsidRPr="00451548">
              <w:t>Table number for dining order</w:t>
            </w:r>
          </w:p>
        </w:tc>
      </w:tr>
      <w:tr w:rsidR="00451548" w:rsidRPr="00451548" w14:paraId="25233537" w14:textId="77777777" w:rsidTr="00451548">
        <w:tc>
          <w:tcPr>
            <w:tcW w:w="0" w:type="auto"/>
            <w:hideMark/>
          </w:tcPr>
          <w:p w14:paraId="1A7CEE61" w14:textId="77777777" w:rsidR="00451548" w:rsidRPr="00451548" w:rsidRDefault="00451548" w:rsidP="00451548">
            <w:pPr>
              <w:spacing w:after="160" w:line="259" w:lineRule="auto"/>
            </w:pPr>
            <w:proofErr w:type="spellStart"/>
            <w:r w:rsidRPr="00451548">
              <w:t>order_date</w:t>
            </w:r>
            <w:proofErr w:type="spellEnd"/>
          </w:p>
        </w:tc>
        <w:tc>
          <w:tcPr>
            <w:tcW w:w="0" w:type="auto"/>
            <w:hideMark/>
          </w:tcPr>
          <w:p w14:paraId="45D1AE4B" w14:textId="77777777" w:rsidR="00451548" w:rsidRPr="00451548" w:rsidRDefault="00451548" w:rsidP="00451548">
            <w:pPr>
              <w:spacing w:after="160" w:line="259" w:lineRule="auto"/>
            </w:pPr>
            <w:r w:rsidRPr="00451548">
              <w:t>DATETIME</w:t>
            </w:r>
          </w:p>
        </w:tc>
        <w:tc>
          <w:tcPr>
            <w:tcW w:w="0" w:type="auto"/>
            <w:hideMark/>
          </w:tcPr>
          <w:p w14:paraId="18184FC9" w14:textId="77777777" w:rsidR="00451548" w:rsidRPr="00451548" w:rsidRDefault="00451548" w:rsidP="00451548">
            <w:pPr>
              <w:spacing w:after="160" w:line="259" w:lineRule="auto"/>
            </w:pPr>
            <w:r w:rsidRPr="00451548">
              <w:t>NOT NULL</w:t>
            </w:r>
          </w:p>
        </w:tc>
        <w:tc>
          <w:tcPr>
            <w:tcW w:w="0" w:type="auto"/>
            <w:hideMark/>
          </w:tcPr>
          <w:p w14:paraId="77B99201" w14:textId="77777777" w:rsidR="00451548" w:rsidRPr="00451548" w:rsidRDefault="00451548" w:rsidP="00451548">
            <w:pPr>
              <w:spacing w:after="160" w:line="259" w:lineRule="auto"/>
            </w:pPr>
            <w:r w:rsidRPr="00451548">
              <w:t>Date and time of the order</w:t>
            </w:r>
          </w:p>
        </w:tc>
      </w:tr>
      <w:tr w:rsidR="00451548" w:rsidRPr="00451548" w14:paraId="798D72CF" w14:textId="77777777" w:rsidTr="00451548">
        <w:tc>
          <w:tcPr>
            <w:tcW w:w="0" w:type="auto"/>
            <w:hideMark/>
          </w:tcPr>
          <w:p w14:paraId="52BD3467" w14:textId="77777777" w:rsidR="00451548" w:rsidRPr="00451548" w:rsidRDefault="00451548" w:rsidP="00451548">
            <w:pPr>
              <w:spacing w:after="160" w:line="259" w:lineRule="auto"/>
            </w:pPr>
            <w:proofErr w:type="spellStart"/>
            <w:r w:rsidRPr="00451548">
              <w:t>total_cost</w:t>
            </w:r>
            <w:proofErr w:type="spellEnd"/>
          </w:p>
        </w:tc>
        <w:tc>
          <w:tcPr>
            <w:tcW w:w="0" w:type="auto"/>
            <w:hideMark/>
          </w:tcPr>
          <w:p w14:paraId="3F9040D0"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1C134CE6" w14:textId="77777777" w:rsidR="00451548" w:rsidRPr="00451548" w:rsidRDefault="00451548" w:rsidP="00451548">
            <w:pPr>
              <w:spacing w:after="160" w:line="259" w:lineRule="auto"/>
            </w:pPr>
            <w:r w:rsidRPr="00451548">
              <w:t>NOT NULL</w:t>
            </w:r>
          </w:p>
        </w:tc>
        <w:tc>
          <w:tcPr>
            <w:tcW w:w="0" w:type="auto"/>
            <w:hideMark/>
          </w:tcPr>
          <w:p w14:paraId="2B79C529" w14:textId="77777777" w:rsidR="00451548" w:rsidRPr="00451548" w:rsidRDefault="00451548" w:rsidP="00451548">
            <w:pPr>
              <w:spacing w:after="160" w:line="259" w:lineRule="auto"/>
            </w:pPr>
            <w:r w:rsidRPr="00451548">
              <w:t>Total cost of the order</w:t>
            </w:r>
          </w:p>
        </w:tc>
      </w:tr>
      <w:tr w:rsidR="00451548" w:rsidRPr="00451548" w14:paraId="1E94F3E9" w14:textId="77777777" w:rsidTr="00451548">
        <w:tc>
          <w:tcPr>
            <w:tcW w:w="0" w:type="auto"/>
            <w:hideMark/>
          </w:tcPr>
          <w:p w14:paraId="427A62E4" w14:textId="77777777" w:rsidR="00451548" w:rsidRPr="00451548" w:rsidRDefault="00451548" w:rsidP="00451548">
            <w:pPr>
              <w:spacing w:after="160" w:line="259" w:lineRule="auto"/>
            </w:pPr>
            <w:r w:rsidRPr="00451548">
              <w:t>status</w:t>
            </w:r>
          </w:p>
        </w:tc>
        <w:tc>
          <w:tcPr>
            <w:tcW w:w="0" w:type="auto"/>
            <w:hideMark/>
          </w:tcPr>
          <w:p w14:paraId="6C3089AF" w14:textId="77777777" w:rsidR="00451548" w:rsidRPr="00451548" w:rsidRDefault="00451548" w:rsidP="00451548">
            <w:pPr>
              <w:spacing w:after="160" w:line="259" w:lineRule="auto"/>
            </w:pPr>
            <w:proofErr w:type="gramStart"/>
            <w:r w:rsidRPr="00451548">
              <w:t>ENUM(</w:t>
            </w:r>
            <w:proofErr w:type="gramEnd"/>
            <w:r w:rsidRPr="00451548">
              <w:t>'pending', 'completed', '</w:t>
            </w:r>
            <w:proofErr w:type="spellStart"/>
            <w:r w:rsidRPr="00451548">
              <w:t>canceled</w:t>
            </w:r>
            <w:proofErr w:type="spellEnd"/>
            <w:r w:rsidRPr="00451548">
              <w:t>')</w:t>
            </w:r>
          </w:p>
        </w:tc>
        <w:tc>
          <w:tcPr>
            <w:tcW w:w="0" w:type="auto"/>
            <w:hideMark/>
          </w:tcPr>
          <w:p w14:paraId="1D1EFC02" w14:textId="77777777" w:rsidR="00451548" w:rsidRPr="00451548" w:rsidRDefault="00451548" w:rsidP="00451548">
            <w:pPr>
              <w:spacing w:after="160" w:line="259" w:lineRule="auto"/>
            </w:pPr>
            <w:r w:rsidRPr="00451548">
              <w:t>DEFAULT 'pending'</w:t>
            </w:r>
          </w:p>
        </w:tc>
        <w:tc>
          <w:tcPr>
            <w:tcW w:w="0" w:type="auto"/>
            <w:hideMark/>
          </w:tcPr>
          <w:p w14:paraId="48B68EE6" w14:textId="77777777" w:rsidR="00451548" w:rsidRPr="00451548" w:rsidRDefault="00451548" w:rsidP="00451548">
            <w:pPr>
              <w:spacing w:after="160" w:line="259" w:lineRule="auto"/>
            </w:pPr>
            <w:r w:rsidRPr="00451548">
              <w:t>Order status</w:t>
            </w:r>
          </w:p>
        </w:tc>
      </w:tr>
    </w:tbl>
    <w:p w14:paraId="535DE9C4" w14:textId="77777777" w:rsidR="00451548" w:rsidRPr="00451548" w:rsidRDefault="00000000" w:rsidP="00451548">
      <w:r>
        <w:pict w14:anchorId="470FDF8B">
          <v:rect id="_x0000_i1054" style="width:0;height:1.5pt" o:hralign="center" o:hrstd="t" o:hr="t" fillcolor="#a0a0a0" stroked="f"/>
        </w:pict>
      </w:r>
    </w:p>
    <w:p w14:paraId="54DDDFEA" w14:textId="77777777" w:rsidR="00451548" w:rsidRPr="00451548" w:rsidRDefault="00451548" w:rsidP="00451548">
      <w:pPr>
        <w:rPr>
          <w:b/>
          <w:bCs/>
        </w:rPr>
      </w:pPr>
      <w:r w:rsidRPr="00451548">
        <w:rPr>
          <w:b/>
          <w:bCs/>
        </w:rPr>
        <w:t>7. Inventory</w:t>
      </w:r>
    </w:p>
    <w:tbl>
      <w:tblPr>
        <w:tblStyle w:val="TableGrid"/>
        <w:tblW w:w="0" w:type="auto"/>
        <w:tblLook w:val="04A0" w:firstRow="1" w:lastRow="0" w:firstColumn="1" w:lastColumn="0" w:noHBand="0" w:noVBand="1"/>
      </w:tblPr>
      <w:tblGrid>
        <w:gridCol w:w="1624"/>
        <w:gridCol w:w="1194"/>
        <w:gridCol w:w="4548"/>
        <w:gridCol w:w="3114"/>
      </w:tblGrid>
      <w:tr w:rsidR="00451548" w:rsidRPr="00451548" w14:paraId="264C01B9" w14:textId="77777777" w:rsidTr="00451548">
        <w:tc>
          <w:tcPr>
            <w:tcW w:w="0" w:type="auto"/>
            <w:hideMark/>
          </w:tcPr>
          <w:p w14:paraId="5EE3FA6F" w14:textId="77777777" w:rsidR="00451548" w:rsidRPr="00451548" w:rsidRDefault="00451548" w:rsidP="00451548">
            <w:pPr>
              <w:spacing w:after="160" w:line="259" w:lineRule="auto"/>
              <w:rPr>
                <w:b/>
                <w:bCs/>
              </w:rPr>
            </w:pPr>
            <w:r w:rsidRPr="00451548">
              <w:rPr>
                <w:b/>
                <w:bCs/>
              </w:rPr>
              <w:t>Column Name</w:t>
            </w:r>
          </w:p>
        </w:tc>
        <w:tc>
          <w:tcPr>
            <w:tcW w:w="0" w:type="auto"/>
            <w:hideMark/>
          </w:tcPr>
          <w:p w14:paraId="6B0B59C6" w14:textId="77777777" w:rsidR="00451548" w:rsidRPr="00451548" w:rsidRDefault="00451548" w:rsidP="00451548">
            <w:pPr>
              <w:spacing w:after="160" w:line="259" w:lineRule="auto"/>
              <w:rPr>
                <w:b/>
                <w:bCs/>
              </w:rPr>
            </w:pPr>
            <w:r w:rsidRPr="00451548">
              <w:rPr>
                <w:b/>
                <w:bCs/>
              </w:rPr>
              <w:t>Data Type</w:t>
            </w:r>
          </w:p>
        </w:tc>
        <w:tc>
          <w:tcPr>
            <w:tcW w:w="0" w:type="auto"/>
            <w:hideMark/>
          </w:tcPr>
          <w:p w14:paraId="2D7FFEE3" w14:textId="77777777" w:rsidR="00451548" w:rsidRPr="00451548" w:rsidRDefault="00451548" w:rsidP="00451548">
            <w:pPr>
              <w:spacing w:after="160" w:line="259" w:lineRule="auto"/>
              <w:rPr>
                <w:b/>
                <w:bCs/>
              </w:rPr>
            </w:pPr>
            <w:r w:rsidRPr="00451548">
              <w:rPr>
                <w:b/>
                <w:bCs/>
              </w:rPr>
              <w:t>Constraints</w:t>
            </w:r>
          </w:p>
        </w:tc>
        <w:tc>
          <w:tcPr>
            <w:tcW w:w="0" w:type="auto"/>
            <w:hideMark/>
          </w:tcPr>
          <w:p w14:paraId="22620AFB" w14:textId="77777777" w:rsidR="00451548" w:rsidRPr="00451548" w:rsidRDefault="00451548" w:rsidP="00451548">
            <w:pPr>
              <w:spacing w:after="160" w:line="259" w:lineRule="auto"/>
              <w:rPr>
                <w:b/>
                <w:bCs/>
              </w:rPr>
            </w:pPr>
            <w:r w:rsidRPr="00451548">
              <w:rPr>
                <w:b/>
                <w:bCs/>
              </w:rPr>
              <w:t>Description</w:t>
            </w:r>
          </w:p>
        </w:tc>
      </w:tr>
      <w:tr w:rsidR="00451548" w:rsidRPr="00451548" w14:paraId="48083FA8" w14:textId="77777777" w:rsidTr="00451548">
        <w:tc>
          <w:tcPr>
            <w:tcW w:w="0" w:type="auto"/>
            <w:hideMark/>
          </w:tcPr>
          <w:p w14:paraId="4CEAD512" w14:textId="77777777" w:rsidR="00451548" w:rsidRPr="00451548" w:rsidRDefault="00451548" w:rsidP="00451548">
            <w:pPr>
              <w:spacing w:after="160" w:line="259" w:lineRule="auto"/>
            </w:pPr>
            <w:proofErr w:type="spellStart"/>
            <w:r w:rsidRPr="00451548">
              <w:t>inventory_id</w:t>
            </w:r>
            <w:proofErr w:type="spellEnd"/>
          </w:p>
        </w:tc>
        <w:tc>
          <w:tcPr>
            <w:tcW w:w="0" w:type="auto"/>
            <w:hideMark/>
          </w:tcPr>
          <w:p w14:paraId="67FCFC96" w14:textId="77777777" w:rsidR="00451548" w:rsidRPr="00451548" w:rsidRDefault="00451548" w:rsidP="00451548">
            <w:pPr>
              <w:spacing w:after="160" w:line="259" w:lineRule="auto"/>
            </w:pPr>
            <w:r w:rsidRPr="00451548">
              <w:t>INT</w:t>
            </w:r>
          </w:p>
        </w:tc>
        <w:tc>
          <w:tcPr>
            <w:tcW w:w="0" w:type="auto"/>
            <w:hideMark/>
          </w:tcPr>
          <w:p w14:paraId="6F72F9A8" w14:textId="77777777" w:rsidR="00451548" w:rsidRPr="00451548" w:rsidRDefault="00451548" w:rsidP="00451548">
            <w:pPr>
              <w:spacing w:after="160" w:line="259" w:lineRule="auto"/>
            </w:pPr>
            <w:r w:rsidRPr="00451548">
              <w:t>PRIMARY KEY, AUTO_INCREMENT</w:t>
            </w:r>
          </w:p>
        </w:tc>
        <w:tc>
          <w:tcPr>
            <w:tcW w:w="0" w:type="auto"/>
            <w:hideMark/>
          </w:tcPr>
          <w:p w14:paraId="28E082D7" w14:textId="77777777" w:rsidR="00451548" w:rsidRPr="00451548" w:rsidRDefault="00451548" w:rsidP="00451548">
            <w:pPr>
              <w:spacing w:after="160" w:line="259" w:lineRule="auto"/>
            </w:pPr>
            <w:r w:rsidRPr="00451548">
              <w:t>Unique ID for inventory item</w:t>
            </w:r>
          </w:p>
        </w:tc>
      </w:tr>
      <w:tr w:rsidR="00451548" w:rsidRPr="00451548" w14:paraId="420F8947" w14:textId="77777777" w:rsidTr="00451548">
        <w:tc>
          <w:tcPr>
            <w:tcW w:w="0" w:type="auto"/>
            <w:hideMark/>
          </w:tcPr>
          <w:p w14:paraId="7F7EE9CB" w14:textId="77777777" w:rsidR="00451548" w:rsidRPr="00451548" w:rsidRDefault="00451548" w:rsidP="00451548">
            <w:pPr>
              <w:spacing w:after="160" w:line="259" w:lineRule="auto"/>
            </w:pPr>
            <w:proofErr w:type="spellStart"/>
            <w:r w:rsidRPr="00451548">
              <w:t>food_item_id</w:t>
            </w:r>
            <w:proofErr w:type="spellEnd"/>
          </w:p>
        </w:tc>
        <w:tc>
          <w:tcPr>
            <w:tcW w:w="0" w:type="auto"/>
            <w:hideMark/>
          </w:tcPr>
          <w:p w14:paraId="42DC01D0" w14:textId="77777777" w:rsidR="00451548" w:rsidRPr="00451548" w:rsidRDefault="00451548" w:rsidP="00451548">
            <w:pPr>
              <w:spacing w:after="160" w:line="259" w:lineRule="auto"/>
            </w:pPr>
            <w:r w:rsidRPr="00451548">
              <w:t>INT</w:t>
            </w:r>
          </w:p>
        </w:tc>
        <w:tc>
          <w:tcPr>
            <w:tcW w:w="0" w:type="auto"/>
            <w:hideMark/>
          </w:tcPr>
          <w:p w14:paraId="0D3E6627" w14:textId="77777777" w:rsidR="00451548" w:rsidRPr="00451548" w:rsidRDefault="00451548" w:rsidP="00451548">
            <w:pPr>
              <w:spacing w:after="160" w:line="259" w:lineRule="auto"/>
            </w:pPr>
            <w:r w:rsidRPr="00451548">
              <w:t xml:space="preserve">FOREIGN KEY (references </w:t>
            </w:r>
            <w:proofErr w:type="spellStart"/>
            <w:r w:rsidRPr="00451548">
              <w:t>FoodItem.food_item_id</w:t>
            </w:r>
            <w:proofErr w:type="spellEnd"/>
            <w:r w:rsidRPr="00451548">
              <w:t>)</w:t>
            </w:r>
          </w:p>
        </w:tc>
        <w:tc>
          <w:tcPr>
            <w:tcW w:w="0" w:type="auto"/>
            <w:hideMark/>
          </w:tcPr>
          <w:p w14:paraId="2DE194A0" w14:textId="77777777" w:rsidR="00451548" w:rsidRPr="00451548" w:rsidRDefault="00451548" w:rsidP="00451548">
            <w:pPr>
              <w:spacing w:after="160" w:line="259" w:lineRule="auto"/>
            </w:pPr>
            <w:r w:rsidRPr="00451548">
              <w:t>Food item stocked</w:t>
            </w:r>
          </w:p>
        </w:tc>
      </w:tr>
      <w:tr w:rsidR="00451548" w:rsidRPr="00451548" w14:paraId="0BFBCF04" w14:textId="77777777" w:rsidTr="00451548">
        <w:tc>
          <w:tcPr>
            <w:tcW w:w="0" w:type="auto"/>
            <w:hideMark/>
          </w:tcPr>
          <w:p w14:paraId="691249BF" w14:textId="77777777" w:rsidR="00451548" w:rsidRPr="00451548" w:rsidRDefault="00451548" w:rsidP="00451548">
            <w:pPr>
              <w:spacing w:after="160" w:line="259" w:lineRule="auto"/>
            </w:pPr>
            <w:r w:rsidRPr="00451548">
              <w:t>quantity</w:t>
            </w:r>
          </w:p>
        </w:tc>
        <w:tc>
          <w:tcPr>
            <w:tcW w:w="0" w:type="auto"/>
            <w:hideMark/>
          </w:tcPr>
          <w:p w14:paraId="7DA4263C" w14:textId="77777777" w:rsidR="00451548" w:rsidRPr="00451548" w:rsidRDefault="00451548" w:rsidP="00451548">
            <w:pPr>
              <w:spacing w:after="160" w:line="259" w:lineRule="auto"/>
            </w:pPr>
            <w:r w:rsidRPr="00451548">
              <w:t>INT</w:t>
            </w:r>
          </w:p>
        </w:tc>
        <w:tc>
          <w:tcPr>
            <w:tcW w:w="0" w:type="auto"/>
            <w:hideMark/>
          </w:tcPr>
          <w:p w14:paraId="1D5BC3AF" w14:textId="77777777" w:rsidR="00451548" w:rsidRPr="00451548" w:rsidRDefault="00451548" w:rsidP="00451548">
            <w:pPr>
              <w:spacing w:after="160" w:line="259" w:lineRule="auto"/>
            </w:pPr>
            <w:r w:rsidRPr="00451548">
              <w:t>NOT NULL</w:t>
            </w:r>
          </w:p>
        </w:tc>
        <w:tc>
          <w:tcPr>
            <w:tcW w:w="0" w:type="auto"/>
            <w:hideMark/>
          </w:tcPr>
          <w:p w14:paraId="646EDC06" w14:textId="77777777" w:rsidR="00451548" w:rsidRPr="00451548" w:rsidRDefault="00451548" w:rsidP="00451548">
            <w:pPr>
              <w:spacing w:after="160" w:line="259" w:lineRule="auto"/>
            </w:pPr>
            <w:r w:rsidRPr="00451548">
              <w:t>Current stock quantity</w:t>
            </w:r>
          </w:p>
        </w:tc>
      </w:tr>
      <w:tr w:rsidR="00451548" w:rsidRPr="00451548" w14:paraId="0A9FEEF2" w14:textId="77777777" w:rsidTr="00451548">
        <w:tc>
          <w:tcPr>
            <w:tcW w:w="0" w:type="auto"/>
            <w:hideMark/>
          </w:tcPr>
          <w:p w14:paraId="56417118" w14:textId="77777777" w:rsidR="00451548" w:rsidRPr="00451548" w:rsidRDefault="00451548" w:rsidP="00451548">
            <w:pPr>
              <w:spacing w:after="160" w:line="259" w:lineRule="auto"/>
            </w:pPr>
            <w:proofErr w:type="spellStart"/>
            <w:r w:rsidRPr="00451548">
              <w:t>last_updated</w:t>
            </w:r>
            <w:proofErr w:type="spellEnd"/>
          </w:p>
        </w:tc>
        <w:tc>
          <w:tcPr>
            <w:tcW w:w="0" w:type="auto"/>
            <w:hideMark/>
          </w:tcPr>
          <w:p w14:paraId="279C78BE" w14:textId="77777777" w:rsidR="00451548" w:rsidRPr="00451548" w:rsidRDefault="00451548" w:rsidP="00451548">
            <w:pPr>
              <w:spacing w:after="160" w:line="259" w:lineRule="auto"/>
            </w:pPr>
            <w:r w:rsidRPr="00451548">
              <w:t>DATETIME</w:t>
            </w:r>
          </w:p>
        </w:tc>
        <w:tc>
          <w:tcPr>
            <w:tcW w:w="0" w:type="auto"/>
            <w:hideMark/>
          </w:tcPr>
          <w:p w14:paraId="38D0CE64" w14:textId="77777777" w:rsidR="00451548" w:rsidRPr="00451548" w:rsidRDefault="00451548" w:rsidP="00451548">
            <w:pPr>
              <w:spacing w:after="160" w:line="259" w:lineRule="auto"/>
            </w:pPr>
            <w:r w:rsidRPr="00451548">
              <w:t>NOT NULL</w:t>
            </w:r>
          </w:p>
        </w:tc>
        <w:tc>
          <w:tcPr>
            <w:tcW w:w="0" w:type="auto"/>
            <w:hideMark/>
          </w:tcPr>
          <w:p w14:paraId="3D8AA31A" w14:textId="77777777" w:rsidR="00451548" w:rsidRPr="00451548" w:rsidRDefault="00451548" w:rsidP="00451548">
            <w:pPr>
              <w:spacing w:after="160" w:line="259" w:lineRule="auto"/>
            </w:pPr>
            <w:r w:rsidRPr="00451548">
              <w:t>Date when stock was last updated</w:t>
            </w:r>
          </w:p>
        </w:tc>
      </w:tr>
    </w:tbl>
    <w:p w14:paraId="349E6CDE" w14:textId="77777777" w:rsidR="00451548" w:rsidRPr="00451548" w:rsidRDefault="00000000" w:rsidP="00451548">
      <w:r>
        <w:pict w14:anchorId="46FFB1A2">
          <v:rect id="_x0000_i1055" style="width:0;height:1.5pt" o:hralign="center" o:hrstd="t" o:hr="t" fillcolor="#a0a0a0" stroked="f"/>
        </w:pict>
      </w:r>
    </w:p>
    <w:p w14:paraId="3CC347E8" w14:textId="77777777" w:rsidR="00451548" w:rsidRPr="00451548" w:rsidRDefault="00451548" w:rsidP="00451548">
      <w:pPr>
        <w:rPr>
          <w:b/>
          <w:bCs/>
        </w:rPr>
      </w:pPr>
      <w:r w:rsidRPr="00451548">
        <w:rPr>
          <w:b/>
          <w:bCs/>
        </w:rPr>
        <w:t>8. Menu</w:t>
      </w:r>
    </w:p>
    <w:tbl>
      <w:tblPr>
        <w:tblStyle w:val="TableGrid"/>
        <w:tblW w:w="0" w:type="auto"/>
        <w:tblLook w:val="04A0" w:firstRow="1" w:lastRow="0" w:firstColumn="1" w:lastColumn="0" w:noHBand="0" w:noVBand="1"/>
      </w:tblPr>
      <w:tblGrid>
        <w:gridCol w:w="1620"/>
        <w:gridCol w:w="1197"/>
        <w:gridCol w:w="4516"/>
        <w:gridCol w:w="3147"/>
      </w:tblGrid>
      <w:tr w:rsidR="00451548" w:rsidRPr="00451548" w14:paraId="2F8FB5EE" w14:textId="77777777" w:rsidTr="00451548">
        <w:tc>
          <w:tcPr>
            <w:tcW w:w="0" w:type="auto"/>
            <w:hideMark/>
          </w:tcPr>
          <w:p w14:paraId="2AAA5F28" w14:textId="77777777" w:rsidR="00451548" w:rsidRPr="00451548" w:rsidRDefault="00451548" w:rsidP="00451548">
            <w:pPr>
              <w:spacing w:after="160" w:line="259" w:lineRule="auto"/>
              <w:rPr>
                <w:b/>
                <w:bCs/>
              </w:rPr>
            </w:pPr>
            <w:r w:rsidRPr="00451548">
              <w:rPr>
                <w:b/>
                <w:bCs/>
              </w:rPr>
              <w:t>Column Name</w:t>
            </w:r>
          </w:p>
        </w:tc>
        <w:tc>
          <w:tcPr>
            <w:tcW w:w="0" w:type="auto"/>
            <w:hideMark/>
          </w:tcPr>
          <w:p w14:paraId="65114D22" w14:textId="77777777" w:rsidR="00451548" w:rsidRPr="00451548" w:rsidRDefault="00451548" w:rsidP="00451548">
            <w:pPr>
              <w:spacing w:after="160" w:line="259" w:lineRule="auto"/>
              <w:rPr>
                <w:b/>
                <w:bCs/>
              </w:rPr>
            </w:pPr>
            <w:r w:rsidRPr="00451548">
              <w:rPr>
                <w:b/>
                <w:bCs/>
              </w:rPr>
              <w:t>Data Type</w:t>
            </w:r>
          </w:p>
        </w:tc>
        <w:tc>
          <w:tcPr>
            <w:tcW w:w="0" w:type="auto"/>
            <w:hideMark/>
          </w:tcPr>
          <w:p w14:paraId="63C8F5C1" w14:textId="77777777" w:rsidR="00451548" w:rsidRPr="00451548" w:rsidRDefault="00451548" w:rsidP="00451548">
            <w:pPr>
              <w:spacing w:after="160" w:line="259" w:lineRule="auto"/>
              <w:rPr>
                <w:b/>
                <w:bCs/>
              </w:rPr>
            </w:pPr>
            <w:r w:rsidRPr="00451548">
              <w:rPr>
                <w:b/>
                <w:bCs/>
              </w:rPr>
              <w:t>Constraints</w:t>
            </w:r>
          </w:p>
        </w:tc>
        <w:tc>
          <w:tcPr>
            <w:tcW w:w="0" w:type="auto"/>
            <w:hideMark/>
          </w:tcPr>
          <w:p w14:paraId="2F88D63D" w14:textId="77777777" w:rsidR="00451548" w:rsidRPr="00451548" w:rsidRDefault="00451548" w:rsidP="00451548">
            <w:pPr>
              <w:spacing w:after="160" w:line="259" w:lineRule="auto"/>
              <w:rPr>
                <w:b/>
                <w:bCs/>
              </w:rPr>
            </w:pPr>
            <w:r w:rsidRPr="00451548">
              <w:rPr>
                <w:b/>
                <w:bCs/>
              </w:rPr>
              <w:t>Description</w:t>
            </w:r>
          </w:p>
        </w:tc>
      </w:tr>
      <w:tr w:rsidR="00451548" w:rsidRPr="00451548" w14:paraId="5321D5BB" w14:textId="77777777" w:rsidTr="00451548">
        <w:tc>
          <w:tcPr>
            <w:tcW w:w="0" w:type="auto"/>
            <w:hideMark/>
          </w:tcPr>
          <w:p w14:paraId="37434826" w14:textId="77777777" w:rsidR="00451548" w:rsidRPr="00451548" w:rsidRDefault="00451548" w:rsidP="00451548">
            <w:pPr>
              <w:spacing w:after="160" w:line="259" w:lineRule="auto"/>
            </w:pPr>
            <w:proofErr w:type="spellStart"/>
            <w:r w:rsidRPr="00451548">
              <w:t>menu_id</w:t>
            </w:r>
            <w:proofErr w:type="spellEnd"/>
          </w:p>
        </w:tc>
        <w:tc>
          <w:tcPr>
            <w:tcW w:w="0" w:type="auto"/>
            <w:hideMark/>
          </w:tcPr>
          <w:p w14:paraId="2B33A7BB" w14:textId="77777777" w:rsidR="00451548" w:rsidRPr="00451548" w:rsidRDefault="00451548" w:rsidP="00451548">
            <w:pPr>
              <w:spacing w:after="160" w:line="259" w:lineRule="auto"/>
            </w:pPr>
            <w:r w:rsidRPr="00451548">
              <w:t>INT</w:t>
            </w:r>
          </w:p>
        </w:tc>
        <w:tc>
          <w:tcPr>
            <w:tcW w:w="0" w:type="auto"/>
            <w:hideMark/>
          </w:tcPr>
          <w:p w14:paraId="77B6872C" w14:textId="77777777" w:rsidR="00451548" w:rsidRPr="00451548" w:rsidRDefault="00451548" w:rsidP="00451548">
            <w:pPr>
              <w:spacing w:after="160" w:line="259" w:lineRule="auto"/>
            </w:pPr>
            <w:r w:rsidRPr="00451548">
              <w:t>PRIMARY KEY, AUTO_INCREMENT</w:t>
            </w:r>
          </w:p>
        </w:tc>
        <w:tc>
          <w:tcPr>
            <w:tcW w:w="0" w:type="auto"/>
            <w:hideMark/>
          </w:tcPr>
          <w:p w14:paraId="306CA5CF" w14:textId="77777777" w:rsidR="00451548" w:rsidRPr="00451548" w:rsidRDefault="00451548" w:rsidP="00451548">
            <w:pPr>
              <w:spacing w:after="160" w:line="259" w:lineRule="auto"/>
            </w:pPr>
            <w:r w:rsidRPr="00451548">
              <w:t>Unique ID for each menu item</w:t>
            </w:r>
          </w:p>
        </w:tc>
      </w:tr>
      <w:tr w:rsidR="00451548" w:rsidRPr="00451548" w14:paraId="1798C328" w14:textId="77777777" w:rsidTr="00451548">
        <w:tc>
          <w:tcPr>
            <w:tcW w:w="0" w:type="auto"/>
            <w:hideMark/>
          </w:tcPr>
          <w:p w14:paraId="5411577A" w14:textId="77777777" w:rsidR="00451548" w:rsidRPr="00451548" w:rsidRDefault="00451548" w:rsidP="00451548">
            <w:pPr>
              <w:spacing w:after="160" w:line="259" w:lineRule="auto"/>
            </w:pPr>
            <w:proofErr w:type="spellStart"/>
            <w:r w:rsidRPr="00451548">
              <w:t>food_item_id</w:t>
            </w:r>
            <w:proofErr w:type="spellEnd"/>
          </w:p>
        </w:tc>
        <w:tc>
          <w:tcPr>
            <w:tcW w:w="0" w:type="auto"/>
            <w:hideMark/>
          </w:tcPr>
          <w:p w14:paraId="3855B66B" w14:textId="77777777" w:rsidR="00451548" w:rsidRPr="00451548" w:rsidRDefault="00451548" w:rsidP="00451548">
            <w:pPr>
              <w:spacing w:after="160" w:line="259" w:lineRule="auto"/>
            </w:pPr>
            <w:r w:rsidRPr="00451548">
              <w:t>INT</w:t>
            </w:r>
          </w:p>
        </w:tc>
        <w:tc>
          <w:tcPr>
            <w:tcW w:w="0" w:type="auto"/>
            <w:hideMark/>
          </w:tcPr>
          <w:p w14:paraId="4B43EB35" w14:textId="77777777" w:rsidR="00451548" w:rsidRPr="00451548" w:rsidRDefault="00451548" w:rsidP="00451548">
            <w:pPr>
              <w:spacing w:after="160" w:line="259" w:lineRule="auto"/>
            </w:pPr>
            <w:r w:rsidRPr="00451548">
              <w:t xml:space="preserve">FOREIGN KEY (references </w:t>
            </w:r>
            <w:proofErr w:type="spellStart"/>
            <w:r w:rsidRPr="00451548">
              <w:t>FoodItem.food_item_id</w:t>
            </w:r>
            <w:proofErr w:type="spellEnd"/>
            <w:r w:rsidRPr="00451548">
              <w:t>)</w:t>
            </w:r>
          </w:p>
        </w:tc>
        <w:tc>
          <w:tcPr>
            <w:tcW w:w="0" w:type="auto"/>
            <w:hideMark/>
          </w:tcPr>
          <w:p w14:paraId="07A31CE9" w14:textId="77777777" w:rsidR="00451548" w:rsidRPr="00451548" w:rsidRDefault="00451548" w:rsidP="00451548">
            <w:pPr>
              <w:spacing w:after="160" w:line="259" w:lineRule="auto"/>
            </w:pPr>
            <w:r w:rsidRPr="00451548">
              <w:t>Food item in the menu</w:t>
            </w:r>
          </w:p>
        </w:tc>
      </w:tr>
      <w:tr w:rsidR="00451548" w:rsidRPr="00451548" w14:paraId="5D29A067" w14:textId="77777777" w:rsidTr="00451548">
        <w:tc>
          <w:tcPr>
            <w:tcW w:w="0" w:type="auto"/>
            <w:hideMark/>
          </w:tcPr>
          <w:p w14:paraId="5A8384F6" w14:textId="77777777" w:rsidR="00451548" w:rsidRPr="00451548" w:rsidRDefault="00451548" w:rsidP="00451548">
            <w:pPr>
              <w:spacing w:after="160" w:line="259" w:lineRule="auto"/>
            </w:pPr>
            <w:r w:rsidRPr="00451548">
              <w:t>available</w:t>
            </w:r>
          </w:p>
        </w:tc>
        <w:tc>
          <w:tcPr>
            <w:tcW w:w="0" w:type="auto"/>
            <w:hideMark/>
          </w:tcPr>
          <w:p w14:paraId="0290AA63" w14:textId="77777777" w:rsidR="00451548" w:rsidRPr="00451548" w:rsidRDefault="00451548" w:rsidP="00451548">
            <w:pPr>
              <w:spacing w:after="160" w:line="259" w:lineRule="auto"/>
            </w:pPr>
            <w:r w:rsidRPr="00451548">
              <w:t>BOOLEAN</w:t>
            </w:r>
          </w:p>
        </w:tc>
        <w:tc>
          <w:tcPr>
            <w:tcW w:w="0" w:type="auto"/>
            <w:hideMark/>
          </w:tcPr>
          <w:p w14:paraId="02E5435A" w14:textId="77777777" w:rsidR="00451548" w:rsidRPr="00451548" w:rsidRDefault="00451548" w:rsidP="00451548">
            <w:pPr>
              <w:spacing w:after="160" w:line="259" w:lineRule="auto"/>
            </w:pPr>
            <w:r w:rsidRPr="00451548">
              <w:t>DEFAULT TRUE</w:t>
            </w:r>
          </w:p>
        </w:tc>
        <w:tc>
          <w:tcPr>
            <w:tcW w:w="0" w:type="auto"/>
            <w:hideMark/>
          </w:tcPr>
          <w:p w14:paraId="30558DB2" w14:textId="77777777" w:rsidR="00451548" w:rsidRPr="00451548" w:rsidRDefault="00451548" w:rsidP="00451548">
            <w:pPr>
              <w:spacing w:after="160" w:line="259" w:lineRule="auto"/>
            </w:pPr>
            <w:r w:rsidRPr="00451548">
              <w:t>Availability status of the menu item</w:t>
            </w:r>
          </w:p>
        </w:tc>
      </w:tr>
    </w:tbl>
    <w:p w14:paraId="20FB7134" w14:textId="77777777" w:rsidR="00451548" w:rsidRPr="00451548" w:rsidRDefault="00000000" w:rsidP="00451548">
      <w:r>
        <w:pict w14:anchorId="5A4E8165">
          <v:rect id="_x0000_i1056" style="width:0;height:1.5pt" o:hralign="center" o:hrstd="t" o:hr="t" fillcolor="#a0a0a0" stroked="f"/>
        </w:pict>
      </w:r>
    </w:p>
    <w:p w14:paraId="69328CF0" w14:textId="77777777" w:rsidR="00451548" w:rsidRPr="00451548" w:rsidRDefault="00451548" w:rsidP="00451548">
      <w:pPr>
        <w:rPr>
          <w:b/>
          <w:bCs/>
        </w:rPr>
      </w:pPr>
      <w:r w:rsidRPr="00451548">
        <w:rPr>
          <w:b/>
          <w:bCs/>
        </w:rPr>
        <w:t>9. Bill</w:t>
      </w:r>
    </w:p>
    <w:tbl>
      <w:tblPr>
        <w:tblStyle w:val="TableGrid"/>
        <w:tblW w:w="0" w:type="auto"/>
        <w:tblLook w:val="04A0" w:firstRow="1" w:lastRow="0" w:firstColumn="1" w:lastColumn="0" w:noHBand="0" w:noVBand="1"/>
      </w:tblPr>
      <w:tblGrid>
        <w:gridCol w:w="1745"/>
        <w:gridCol w:w="2102"/>
        <w:gridCol w:w="4108"/>
        <w:gridCol w:w="2525"/>
      </w:tblGrid>
      <w:tr w:rsidR="00451548" w:rsidRPr="00451548" w14:paraId="67C78010" w14:textId="77777777" w:rsidTr="00451548">
        <w:tc>
          <w:tcPr>
            <w:tcW w:w="0" w:type="auto"/>
            <w:hideMark/>
          </w:tcPr>
          <w:p w14:paraId="5355C41B" w14:textId="77777777" w:rsidR="00451548" w:rsidRPr="00451548" w:rsidRDefault="00451548" w:rsidP="00451548">
            <w:pPr>
              <w:spacing w:after="160" w:line="259" w:lineRule="auto"/>
              <w:rPr>
                <w:b/>
                <w:bCs/>
              </w:rPr>
            </w:pPr>
            <w:r w:rsidRPr="00451548">
              <w:rPr>
                <w:b/>
                <w:bCs/>
              </w:rPr>
              <w:t>Column Name</w:t>
            </w:r>
          </w:p>
        </w:tc>
        <w:tc>
          <w:tcPr>
            <w:tcW w:w="0" w:type="auto"/>
            <w:hideMark/>
          </w:tcPr>
          <w:p w14:paraId="1C510F63" w14:textId="77777777" w:rsidR="00451548" w:rsidRPr="00451548" w:rsidRDefault="00451548" w:rsidP="00451548">
            <w:pPr>
              <w:spacing w:after="160" w:line="259" w:lineRule="auto"/>
              <w:rPr>
                <w:b/>
                <w:bCs/>
              </w:rPr>
            </w:pPr>
            <w:r w:rsidRPr="00451548">
              <w:rPr>
                <w:b/>
                <w:bCs/>
              </w:rPr>
              <w:t>Data Type</w:t>
            </w:r>
          </w:p>
        </w:tc>
        <w:tc>
          <w:tcPr>
            <w:tcW w:w="0" w:type="auto"/>
            <w:hideMark/>
          </w:tcPr>
          <w:p w14:paraId="6CC7F8B1" w14:textId="77777777" w:rsidR="00451548" w:rsidRPr="00451548" w:rsidRDefault="00451548" w:rsidP="00451548">
            <w:pPr>
              <w:spacing w:after="160" w:line="259" w:lineRule="auto"/>
              <w:rPr>
                <w:b/>
                <w:bCs/>
              </w:rPr>
            </w:pPr>
            <w:r w:rsidRPr="00451548">
              <w:rPr>
                <w:b/>
                <w:bCs/>
              </w:rPr>
              <w:t>Constraints</w:t>
            </w:r>
          </w:p>
        </w:tc>
        <w:tc>
          <w:tcPr>
            <w:tcW w:w="0" w:type="auto"/>
            <w:hideMark/>
          </w:tcPr>
          <w:p w14:paraId="4E9C9330" w14:textId="77777777" w:rsidR="00451548" w:rsidRPr="00451548" w:rsidRDefault="00451548" w:rsidP="00451548">
            <w:pPr>
              <w:spacing w:after="160" w:line="259" w:lineRule="auto"/>
              <w:rPr>
                <w:b/>
                <w:bCs/>
              </w:rPr>
            </w:pPr>
            <w:r w:rsidRPr="00451548">
              <w:rPr>
                <w:b/>
                <w:bCs/>
              </w:rPr>
              <w:t>Description</w:t>
            </w:r>
          </w:p>
        </w:tc>
      </w:tr>
      <w:tr w:rsidR="00451548" w:rsidRPr="00451548" w14:paraId="13F84549" w14:textId="77777777" w:rsidTr="00451548">
        <w:tc>
          <w:tcPr>
            <w:tcW w:w="0" w:type="auto"/>
            <w:hideMark/>
          </w:tcPr>
          <w:p w14:paraId="6B88C7AB" w14:textId="77777777" w:rsidR="00451548" w:rsidRPr="00451548" w:rsidRDefault="00451548" w:rsidP="00451548">
            <w:pPr>
              <w:spacing w:after="160" w:line="259" w:lineRule="auto"/>
            </w:pPr>
            <w:proofErr w:type="spellStart"/>
            <w:r w:rsidRPr="00451548">
              <w:t>bill_id</w:t>
            </w:r>
            <w:proofErr w:type="spellEnd"/>
          </w:p>
        </w:tc>
        <w:tc>
          <w:tcPr>
            <w:tcW w:w="0" w:type="auto"/>
            <w:hideMark/>
          </w:tcPr>
          <w:p w14:paraId="7960CD80" w14:textId="77777777" w:rsidR="00451548" w:rsidRPr="00451548" w:rsidRDefault="00451548" w:rsidP="00451548">
            <w:pPr>
              <w:spacing w:after="160" w:line="259" w:lineRule="auto"/>
            </w:pPr>
            <w:r w:rsidRPr="00451548">
              <w:t>INT</w:t>
            </w:r>
          </w:p>
        </w:tc>
        <w:tc>
          <w:tcPr>
            <w:tcW w:w="0" w:type="auto"/>
            <w:hideMark/>
          </w:tcPr>
          <w:p w14:paraId="11B89460" w14:textId="77777777" w:rsidR="00451548" w:rsidRPr="00451548" w:rsidRDefault="00451548" w:rsidP="00451548">
            <w:pPr>
              <w:spacing w:after="160" w:line="259" w:lineRule="auto"/>
            </w:pPr>
            <w:r w:rsidRPr="00451548">
              <w:t>PRIMARY KEY, AUTO_INCREMENT</w:t>
            </w:r>
          </w:p>
        </w:tc>
        <w:tc>
          <w:tcPr>
            <w:tcW w:w="0" w:type="auto"/>
            <w:hideMark/>
          </w:tcPr>
          <w:p w14:paraId="7120D780" w14:textId="77777777" w:rsidR="00451548" w:rsidRPr="00451548" w:rsidRDefault="00451548" w:rsidP="00451548">
            <w:pPr>
              <w:spacing w:after="160" w:line="259" w:lineRule="auto"/>
            </w:pPr>
            <w:r w:rsidRPr="00451548">
              <w:t>Unique ID for each bill</w:t>
            </w:r>
          </w:p>
        </w:tc>
      </w:tr>
      <w:tr w:rsidR="00451548" w:rsidRPr="00451548" w14:paraId="4D1EF52A" w14:textId="77777777" w:rsidTr="00451548">
        <w:tc>
          <w:tcPr>
            <w:tcW w:w="0" w:type="auto"/>
            <w:hideMark/>
          </w:tcPr>
          <w:p w14:paraId="3686B7B2" w14:textId="77777777" w:rsidR="00451548" w:rsidRPr="00451548" w:rsidRDefault="00451548" w:rsidP="00451548">
            <w:pPr>
              <w:spacing w:after="160" w:line="259" w:lineRule="auto"/>
            </w:pPr>
            <w:proofErr w:type="spellStart"/>
            <w:r w:rsidRPr="00451548">
              <w:t>reservation_id</w:t>
            </w:r>
            <w:proofErr w:type="spellEnd"/>
          </w:p>
        </w:tc>
        <w:tc>
          <w:tcPr>
            <w:tcW w:w="0" w:type="auto"/>
            <w:hideMark/>
          </w:tcPr>
          <w:p w14:paraId="6941E7A7" w14:textId="77777777" w:rsidR="00451548" w:rsidRPr="00451548" w:rsidRDefault="00451548" w:rsidP="00451548">
            <w:pPr>
              <w:spacing w:after="160" w:line="259" w:lineRule="auto"/>
            </w:pPr>
            <w:r w:rsidRPr="00451548">
              <w:t>INT</w:t>
            </w:r>
          </w:p>
        </w:tc>
        <w:tc>
          <w:tcPr>
            <w:tcW w:w="0" w:type="auto"/>
            <w:hideMark/>
          </w:tcPr>
          <w:p w14:paraId="2060D028" w14:textId="77777777" w:rsidR="00451548" w:rsidRPr="00451548" w:rsidRDefault="00451548" w:rsidP="00451548">
            <w:pPr>
              <w:spacing w:after="160" w:line="259" w:lineRule="auto"/>
            </w:pPr>
            <w:r w:rsidRPr="00451548">
              <w:t xml:space="preserve">FOREIGN KEY (references </w:t>
            </w:r>
            <w:proofErr w:type="spellStart"/>
            <w:r w:rsidRPr="00451548">
              <w:t>Reservation.reservation_id</w:t>
            </w:r>
            <w:proofErr w:type="spellEnd"/>
            <w:r w:rsidRPr="00451548">
              <w:t>)</w:t>
            </w:r>
          </w:p>
        </w:tc>
        <w:tc>
          <w:tcPr>
            <w:tcW w:w="0" w:type="auto"/>
            <w:hideMark/>
          </w:tcPr>
          <w:p w14:paraId="3D1E43E1" w14:textId="77777777" w:rsidR="00451548" w:rsidRPr="00451548" w:rsidRDefault="00451548" w:rsidP="00451548">
            <w:pPr>
              <w:spacing w:after="160" w:line="259" w:lineRule="auto"/>
            </w:pPr>
            <w:r w:rsidRPr="00451548">
              <w:t>Reservation associated with the bill</w:t>
            </w:r>
          </w:p>
        </w:tc>
      </w:tr>
      <w:tr w:rsidR="00451548" w:rsidRPr="00451548" w14:paraId="2179DE4E" w14:textId="77777777" w:rsidTr="00451548">
        <w:tc>
          <w:tcPr>
            <w:tcW w:w="0" w:type="auto"/>
            <w:hideMark/>
          </w:tcPr>
          <w:p w14:paraId="37B031B6" w14:textId="77777777" w:rsidR="00451548" w:rsidRPr="00451548" w:rsidRDefault="00451548" w:rsidP="00451548">
            <w:pPr>
              <w:spacing w:after="160" w:line="259" w:lineRule="auto"/>
            </w:pPr>
            <w:proofErr w:type="spellStart"/>
            <w:r w:rsidRPr="00451548">
              <w:t>order_id</w:t>
            </w:r>
            <w:proofErr w:type="spellEnd"/>
          </w:p>
        </w:tc>
        <w:tc>
          <w:tcPr>
            <w:tcW w:w="0" w:type="auto"/>
            <w:hideMark/>
          </w:tcPr>
          <w:p w14:paraId="7D6FEAB4" w14:textId="77777777" w:rsidR="00451548" w:rsidRPr="00451548" w:rsidRDefault="00451548" w:rsidP="00451548">
            <w:pPr>
              <w:spacing w:after="160" w:line="259" w:lineRule="auto"/>
            </w:pPr>
            <w:r w:rsidRPr="00451548">
              <w:t>INT</w:t>
            </w:r>
          </w:p>
        </w:tc>
        <w:tc>
          <w:tcPr>
            <w:tcW w:w="0" w:type="auto"/>
            <w:hideMark/>
          </w:tcPr>
          <w:p w14:paraId="498C088E" w14:textId="77777777" w:rsidR="00451548" w:rsidRPr="00451548" w:rsidRDefault="00451548" w:rsidP="00451548">
            <w:pPr>
              <w:spacing w:after="160" w:line="259" w:lineRule="auto"/>
            </w:pPr>
            <w:r w:rsidRPr="00451548">
              <w:t xml:space="preserve">FOREIGN KEY (references </w:t>
            </w:r>
            <w:proofErr w:type="spellStart"/>
            <w:r w:rsidRPr="00451548">
              <w:t>Order.order_id</w:t>
            </w:r>
            <w:proofErr w:type="spellEnd"/>
            <w:r w:rsidRPr="00451548">
              <w:t>)</w:t>
            </w:r>
          </w:p>
        </w:tc>
        <w:tc>
          <w:tcPr>
            <w:tcW w:w="0" w:type="auto"/>
            <w:hideMark/>
          </w:tcPr>
          <w:p w14:paraId="1C311185" w14:textId="77777777" w:rsidR="00451548" w:rsidRPr="00451548" w:rsidRDefault="00451548" w:rsidP="00451548">
            <w:pPr>
              <w:spacing w:after="160" w:line="259" w:lineRule="auto"/>
            </w:pPr>
            <w:r w:rsidRPr="00451548">
              <w:t>Order associated with the bill</w:t>
            </w:r>
          </w:p>
        </w:tc>
      </w:tr>
      <w:tr w:rsidR="00451548" w:rsidRPr="00451548" w14:paraId="72AA7470" w14:textId="77777777" w:rsidTr="00451548">
        <w:tc>
          <w:tcPr>
            <w:tcW w:w="0" w:type="auto"/>
            <w:hideMark/>
          </w:tcPr>
          <w:p w14:paraId="5B5218A5" w14:textId="77777777" w:rsidR="00451548" w:rsidRPr="00451548" w:rsidRDefault="00451548" w:rsidP="00451548">
            <w:pPr>
              <w:spacing w:after="160" w:line="259" w:lineRule="auto"/>
            </w:pPr>
            <w:proofErr w:type="spellStart"/>
            <w:r w:rsidRPr="00451548">
              <w:t>total_amount</w:t>
            </w:r>
            <w:proofErr w:type="spellEnd"/>
          </w:p>
        </w:tc>
        <w:tc>
          <w:tcPr>
            <w:tcW w:w="0" w:type="auto"/>
            <w:hideMark/>
          </w:tcPr>
          <w:p w14:paraId="778868A0"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4722B78A" w14:textId="77777777" w:rsidR="00451548" w:rsidRPr="00451548" w:rsidRDefault="00451548" w:rsidP="00451548">
            <w:pPr>
              <w:spacing w:after="160" w:line="259" w:lineRule="auto"/>
            </w:pPr>
            <w:r w:rsidRPr="00451548">
              <w:t>NOT NULL</w:t>
            </w:r>
          </w:p>
        </w:tc>
        <w:tc>
          <w:tcPr>
            <w:tcW w:w="0" w:type="auto"/>
            <w:hideMark/>
          </w:tcPr>
          <w:p w14:paraId="19E7F4E3" w14:textId="77777777" w:rsidR="00451548" w:rsidRPr="00451548" w:rsidRDefault="00451548" w:rsidP="00451548">
            <w:pPr>
              <w:spacing w:after="160" w:line="259" w:lineRule="auto"/>
            </w:pPr>
            <w:r w:rsidRPr="00451548">
              <w:t>Total amount to be paid</w:t>
            </w:r>
          </w:p>
        </w:tc>
      </w:tr>
      <w:tr w:rsidR="00451548" w:rsidRPr="00451548" w14:paraId="4D51D5CD" w14:textId="77777777" w:rsidTr="00451548">
        <w:tc>
          <w:tcPr>
            <w:tcW w:w="0" w:type="auto"/>
            <w:hideMark/>
          </w:tcPr>
          <w:p w14:paraId="1041F3F0" w14:textId="77777777" w:rsidR="00451548" w:rsidRPr="00451548" w:rsidRDefault="00451548" w:rsidP="00451548">
            <w:pPr>
              <w:spacing w:after="160" w:line="259" w:lineRule="auto"/>
            </w:pPr>
            <w:proofErr w:type="spellStart"/>
            <w:r w:rsidRPr="00451548">
              <w:t>payment_status</w:t>
            </w:r>
            <w:proofErr w:type="spellEnd"/>
          </w:p>
        </w:tc>
        <w:tc>
          <w:tcPr>
            <w:tcW w:w="0" w:type="auto"/>
            <w:hideMark/>
          </w:tcPr>
          <w:p w14:paraId="4D37EC6B" w14:textId="77777777" w:rsidR="00451548" w:rsidRPr="00451548" w:rsidRDefault="00451548" w:rsidP="00451548">
            <w:pPr>
              <w:spacing w:after="160" w:line="259" w:lineRule="auto"/>
            </w:pPr>
            <w:proofErr w:type="gramStart"/>
            <w:r w:rsidRPr="00451548">
              <w:t>ENUM(</w:t>
            </w:r>
            <w:proofErr w:type="gramEnd"/>
            <w:r w:rsidRPr="00451548">
              <w:t>'pending', 'paid')</w:t>
            </w:r>
          </w:p>
        </w:tc>
        <w:tc>
          <w:tcPr>
            <w:tcW w:w="0" w:type="auto"/>
            <w:hideMark/>
          </w:tcPr>
          <w:p w14:paraId="7575A17B" w14:textId="77777777" w:rsidR="00451548" w:rsidRPr="00451548" w:rsidRDefault="00451548" w:rsidP="00451548">
            <w:pPr>
              <w:spacing w:after="160" w:line="259" w:lineRule="auto"/>
            </w:pPr>
            <w:r w:rsidRPr="00451548">
              <w:t>DEFAULT 'pending'</w:t>
            </w:r>
          </w:p>
        </w:tc>
        <w:tc>
          <w:tcPr>
            <w:tcW w:w="0" w:type="auto"/>
            <w:hideMark/>
          </w:tcPr>
          <w:p w14:paraId="3CC0D901" w14:textId="77777777" w:rsidR="00451548" w:rsidRPr="00451548" w:rsidRDefault="00451548" w:rsidP="00451548">
            <w:pPr>
              <w:spacing w:after="160" w:line="259" w:lineRule="auto"/>
            </w:pPr>
            <w:r w:rsidRPr="00451548">
              <w:t>Payment status</w:t>
            </w:r>
          </w:p>
        </w:tc>
      </w:tr>
    </w:tbl>
    <w:p w14:paraId="5783FC87" w14:textId="77777777" w:rsidR="00451548" w:rsidRPr="00451548" w:rsidRDefault="00000000" w:rsidP="00451548">
      <w:r>
        <w:pict w14:anchorId="10C6EEF7">
          <v:rect id="_x0000_i1057" style="width:0;height:1.5pt" o:hralign="center" o:hrstd="t" o:hr="t" fillcolor="#a0a0a0" stroked="f"/>
        </w:pict>
      </w:r>
    </w:p>
    <w:p w14:paraId="7D7BA5D3" w14:textId="77777777" w:rsidR="00451548" w:rsidRPr="00451548" w:rsidRDefault="00451548" w:rsidP="00451548">
      <w:pPr>
        <w:rPr>
          <w:b/>
          <w:bCs/>
        </w:rPr>
      </w:pPr>
      <w:r w:rsidRPr="00451548">
        <w:rPr>
          <w:b/>
          <w:bCs/>
        </w:rPr>
        <w:t>10. Payment</w:t>
      </w:r>
    </w:p>
    <w:tbl>
      <w:tblPr>
        <w:tblStyle w:val="TableGrid"/>
        <w:tblW w:w="0" w:type="auto"/>
        <w:tblLook w:val="04A0" w:firstRow="1" w:lastRow="0" w:firstColumn="1" w:lastColumn="0" w:noHBand="0" w:noVBand="1"/>
      </w:tblPr>
      <w:tblGrid>
        <w:gridCol w:w="1893"/>
        <w:gridCol w:w="3486"/>
        <w:gridCol w:w="2923"/>
        <w:gridCol w:w="2178"/>
      </w:tblGrid>
      <w:tr w:rsidR="00451548" w:rsidRPr="00451548" w14:paraId="38EF350F" w14:textId="77777777" w:rsidTr="00451548">
        <w:tc>
          <w:tcPr>
            <w:tcW w:w="0" w:type="auto"/>
            <w:hideMark/>
          </w:tcPr>
          <w:p w14:paraId="0B95873E" w14:textId="77777777" w:rsidR="00451548" w:rsidRPr="00451548" w:rsidRDefault="00451548" w:rsidP="00451548">
            <w:pPr>
              <w:spacing w:after="160" w:line="259" w:lineRule="auto"/>
              <w:rPr>
                <w:b/>
                <w:bCs/>
              </w:rPr>
            </w:pPr>
            <w:r w:rsidRPr="00451548">
              <w:rPr>
                <w:b/>
                <w:bCs/>
              </w:rPr>
              <w:lastRenderedPageBreak/>
              <w:t>Column Name</w:t>
            </w:r>
          </w:p>
        </w:tc>
        <w:tc>
          <w:tcPr>
            <w:tcW w:w="0" w:type="auto"/>
            <w:hideMark/>
          </w:tcPr>
          <w:p w14:paraId="0272051B" w14:textId="77777777" w:rsidR="00451548" w:rsidRPr="00451548" w:rsidRDefault="00451548" w:rsidP="00451548">
            <w:pPr>
              <w:spacing w:after="160" w:line="259" w:lineRule="auto"/>
              <w:rPr>
                <w:b/>
                <w:bCs/>
              </w:rPr>
            </w:pPr>
            <w:r w:rsidRPr="00451548">
              <w:rPr>
                <w:b/>
                <w:bCs/>
              </w:rPr>
              <w:t>Data Type</w:t>
            </w:r>
          </w:p>
        </w:tc>
        <w:tc>
          <w:tcPr>
            <w:tcW w:w="0" w:type="auto"/>
            <w:hideMark/>
          </w:tcPr>
          <w:p w14:paraId="6B3A9D65" w14:textId="77777777" w:rsidR="00451548" w:rsidRPr="00451548" w:rsidRDefault="00451548" w:rsidP="00451548">
            <w:pPr>
              <w:spacing w:after="160" w:line="259" w:lineRule="auto"/>
              <w:rPr>
                <w:b/>
                <w:bCs/>
              </w:rPr>
            </w:pPr>
            <w:r w:rsidRPr="00451548">
              <w:rPr>
                <w:b/>
                <w:bCs/>
              </w:rPr>
              <w:t>Constraints</w:t>
            </w:r>
          </w:p>
        </w:tc>
        <w:tc>
          <w:tcPr>
            <w:tcW w:w="0" w:type="auto"/>
            <w:hideMark/>
          </w:tcPr>
          <w:p w14:paraId="42B51B90" w14:textId="77777777" w:rsidR="00451548" w:rsidRPr="00451548" w:rsidRDefault="00451548" w:rsidP="00451548">
            <w:pPr>
              <w:spacing w:after="160" w:line="259" w:lineRule="auto"/>
              <w:rPr>
                <w:b/>
                <w:bCs/>
              </w:rPr>
            </w:pPr>
            <w:r w:rsidRPr="00451548">
              <w:rPr>
                <w:b/>
                <w:bCs/>
              </w:rPr>
              <w:t>Description</w:t>
            </w:r>
          </w:p>
        </w:tc>
      </w:tr>
      <w:tr w:rsidR="00451548" w:rsidRPr="00451548" w14:paraId="301DFC37" w14:textId="77777777" w:rsidTr="00451548">
        <w:tc>
          <w:tcPr>
            <w:tcW w:w="0" w:type="auto"/>
            <w:hideMark/>
          </w:tcPr>
          <w:p w14:paraId="4BD360CE" w14:textId="77777777" w:rsidR="00451548" w:rsidRPr="00451548" w:rsidRDefault="00451548" w:rsidP="00451548">
            <w:pPr>
              <w:spacing w:after="160" w:line="259" w:lineRule="auto"/>
            </w:pPr>
            <w:proofErr w:type="spellStart"/>
            <w:r w:rsidRPr="00451548">
              <w:t>payment_id</w:t>
            </w:r>
            <w:proofErr w:type="spellEnd"/>
          </w:p>
        </w:tc>
        <w:tc>
          <w:tcPr>
            <w:tcW w:w="0" w:type="auto"/>
            <w:hideMark/>
          </w:tcPr>
          <w:p w14:paraId="0735AF4F" w14:textId="77777777" w:rsidR="00451548" w:rsidRPr="00451548" w:rsidRDefault="00451548" w:rsidP="00451548">
            <w:pPr>
              <w:spacing w:after="160" w:line="259" w:lineRule="auto"/>
            </w:pPr>
            <w:r w:rsidRPr="00451548">
              <w:t>INT</w:t>
            </w:r>
          </w:p>
        </w:tc>
        <w:tc>
          <w:tcPr>
            <w:tcW w:w="0" w:type="auto"/>
            <w:hideMark/>
          </w:tcPr>
          <w:p w14:paraId="31930F77" w14:textId="77777777" w:rsidR="00451548" w:rsidRPr="00451548" w:rsidRDefault="00451548" w:rsidP="00451548">
            <w:pPr>
              <w:spacing w:after="160" w:line="259" w:lineRule="auto"/>
            </w:pPr>
            <w:r w:rsidRPr="00451548">
              <w:t>PRIMARY KEY, AUTO_INCREMENT</w:t>
            </w:r>
          </w:p>
        </w:tc>
        <w:tc>
          <w:tcPr>
            <w:tcW w:w="0" w:type="auto"/>
            <w:hideMark/>
          </w:tcPr>
          <w:p w14:paraId="71C510AF" w14:textId="77777777" w:rsidR="00451548" w:rsidRPr="00451548" w:rsidRDefault="00451548" w:rsidP="00451548">
            <w:pPr>
              <w:spacing w:after="160" w:line="259" w:lineRule="auto"/>
            </w:pPr>
            <w:r w:rsidRPr="00451548">
              <w:t>Unique ID for each payment</w:t>
            </w:r>
          </w:p>
        </w:tc>
      </w:tr>
      <w:tr w:rsidR="00451548" w:rsidRPr="00451548" w14:paraId="018F926A" w14:textId="77777777" w:rsidTr="00451548">
        <w:tc>
          <w:tcPr>
            <w:tcW w:w="0" w:type="auto"/>
            <w:hideMark/>
          </w:tcPr>
          <w:p w14:paraId="0961A087" w14:textId="77777777" w:rsidR="00451548" w:rsidRPr="00451548" w:rsidRDefault="00451548" w:rsidP="00451548">
            <w:pPr>
              <w:spacing w:after="160" w:line="259" w:lineRule="auto"/>
            </w:pPr>
            <w:proofErr w:type="spellStart"/>
            <w:r w:rsidRPr="00451548">
              <w:t>bill_id</w:t>
            </w:r>
            <w:proofErr w:type="spellEnd"/>
          </w:p>
        </w:tc>
        <w:tc>
          <w:tcPr>
            <w:tcW w:w="0" w:type="auto"/>
            <w:hideMark/>
          </w:tcPr>
          <w:p w14:paraId="015806A8" w14:textId="77777777" w:rsidR="00451548" w:rsidRPr="00451548" w:rsidRDefault="00451548" w:rsidP="00451548">
            <w:pPr>
              <w:spacing w:after="160" w:line="259" w:lineRule="auto"/>
            </w:pPr>
            <w:r w:rsidRPr="00451548">
              <w:t>INT</w:t>
            </w:r>
          </w:p>
        </w:tc>
        <w:tc>
          <w:tcPr>
            <w:tcW w:w="0" w:type="auto"/>
            <w:hideMark/>
          </w:tcPr>
          <w:p w14:paraId="29040392" w14:textId="77777777" w:rsidR="00451548" w:rsidRPr="00451548" w:rsidRDefault="00451548" w:rsidP="00451548">
            <w:pPr>
              <w:spacing w:after="160" w:line="259" w:lineRule="auto"/>
            </w:pPr>
            <w:r w:rsidRPr="00451548">
              <w:t xml:space="preserve">FOREIGN KEY (references </w:t>
            </w:r>
            <w:proofErr w:type="spellStart"/>
            <w:r w:rsidRPr="00451548">
              <w:t>Bill.bill_id</w:t>
            </w:r>
            <w:proofErr w:type="spellEnd"/>
            <w:r w:rsidRPr="00451548">
              <w:t>)</w:t>
            </w:r>
          </w:p>
        </w:tc>
        <w:tc>
          <w:tcPr>
            <w:tcW w:w="0" w:type="auto"/>
            <w:hideMark/>
          </w:tcPr>
          <w:p w14:paraId="1A09B5C9" w14:textId="77777777" w:rsidR="00451548" w:rsidRPr="00451548" w:rsidRDefault="00451548" w:rsidP="00451548">
            <w:pPr>
              <w:spacing w:after="160" w:line="259" w:lineRule="auto"/>
            </w:pPr>
            <w:r w:rsidRPr="00451548">
              <w:t>Bill being paid</w:t>
            </w:r>
          </w:p>
        </w:tc>
      </w:tr>
      <w:tr w:rsidR="00451548" w:rsidRPr="00451548" w14:paraId="445879A7" w14:textId="77777777" w:rsidTr="00451548">
        <w:tc>
          <w:tcPr>
            <w:tcW w:w="0" w:type="auto"/>
            <w:hideMark/>
          </w:tcPr>
          <w:p w14:paraId="7BF092AE" w14:textId="77777777" w:rsidR="00451548" w:rsidRPr="00451548" w:rsidRDefault="00451548" w:rsidP="00451548">
            <w:pPr>
              <w:spacing w:after="160" w:line="259" w:lineRule="auto"/>
            </w:pPr>
            <w:proofErr w:type="spellStart"/>
            <w:r w:rsidRPr="00451548">
              <w:t>payment_date</w:t>
            </w:r>
            <w:proofErr w:type="spellEnd"/>
          </w:p>
        </w:tc>
        <w:tc>
          <w:tcPr>
            <w:tcW w:w="0" w:type="auto"/>
            <w:hideMark/>
          </w:tcPr>
          <w:p w14:paraId="57381F2D" w14:textId="77777777" w:rsidR="00451548" w:rsidRPr="00451548" w:rsidRDefault="00451548" w:rsidP="00451548">
            <w:pPr>
              <w:spacing w:after="160" w:line="259" w:lineRule="auto"/>
            </w:pPr>
            <w:r w:rsidRPr="00451548">
              <w:t>DATETIME</w:t>
            </w:r>
          </w:p>
        </w:tc>
        <w:tc>
          <w:tcPr>
            <w:tcW w:w="0" w:type="auto"/>
            <w:hideMark/>
          </w:tcPr>
          <w:p w14:paraId="1F10D5A5" w14:textId="77777777" w:rsidR="00451548" w:rsidRPr="00451548" w:rsidRDefault="00451548" w:rsidP="00451548">
            <w:pPr>
              <w:spacing w:after="160" w:line="259" w:lineRule="auto"/>
            </w:pPr>
            <w:r w:rsidRPr="00451548">
              <w:t>NOT NULL</w:t>
            </w:r>
          </w:p>
        </w:tc>
        <w:tc>
          <w:tcPr>
            <w:tcW w:w="0" w:type="auto"/>
            <w:hideMark/>
          </w:tcPr>
          <w:p w14:paraId="63E0DBAD" w14:textId="77777777" w:rsidR="00451548" w:rsidRPr="00451548" w:rsidRDefault="00451548" w:rsidP="00451548">
            <w:pPr>
              <w:spacing w:after="160" w:line="259" w:lineRule="auto"/>
            </w:pPr>
            <w:r w:rsidRPr="00451548">
              <w:t>Date and time of payment</w:t>
            </w:r>
          </w:p>
        </w:tc>
      </w:tr>
      <w:tr w:rsidR="00451548" w:rsidRPr="00451548" w14:paraId="2F6DFC09" w14:textId="77777777" w:rsidTr="00451548">
        <w:tc>
          <w:tcPr>
            <w:tcW w:w="0" w:type="auto"/>
            <w:hideMark/>
          </w:tcPr>
          <w:p w14:paraId="113FD489" w14:textId="77777777" w:rsidR="00451548" w:rsidRPr="00451548" w:rsidRDefault="00451548" w:rsidP="00451548">
            <w:pPr>
              <w:spacing w:after="160" w:line="259" w:lineRule="auto"/>
            </w:pPr>
            <w:proofErr w:type="spellStart"/>
            <w:r w:rsidRPr="00451548">
              <w:t>payment_method</w:t>
            </w:r>
            <w:proofErr w:type="spellEnd"/>
          </w:p>
        </w:tc>
        <w:tc>
          <w:tcPr>
            <w:tcW w:w="0" w:type="auto"/>
            <w:hideMark/>
          </w:tcPr>
          <w:p w14:paraId="58C94F94" w14:textId="77777777" w:rsidR="00451548" w:rsidRPr="00451548" w:rsidRDefault="00451548" w:rsidP="00451548">
            <w:pPr>
              <w:spacing w:after="160" w:line="259" w:lineRule="auto"/>
            </w:pPr>
            <w:proofErr w:type="gramStart"/>
            <w:r w:rsidRPr="00451548">
              <w:t>ENUM(</w:t>
            </w:r>
            <w:proofErr w:type="gramEnd"/>
            <w:r w:rsidRPr="00451548">
              <w:t>'</w:t>
            </w:r>
            <w:proofErr w:type="spellStart"/>
            <w:r w:rsidRPr="00451548">
              <w:t>credit_card</w:t>
            </w:r>
            <w:proofErr w:type="spellEnd"/>
            <w:r w:rsidRPr="00451548">
              <w:t>', '</w:t>
            </w:r>
            <w:proofErr w:type="spellStart"/>
            <w:r w:rsidRPr="00451548">
              <w:t>debit_card</w:t>
            </w:r>
            <w:proofErr w:type="spellEnd"/>
            <w:r w:rsidRPr="00451548">
              <w:t>', 'cash', 'online')</w:t>
            </w:r>
          </w:p>
        </w:tc>
        <w:tc>
          <w:tcPr>
            <w:tcW w:w="0" w:type="auto"/>
            <w:hideMark/>
          </w:tcPr>
          <w:p w14:paraId="3DFEC95E" w14:textId="77777777" w:rsidR="00451548" w:rsidRPr="00451548" w:rsidRDefault="00451548" w:rsidP="00451548">
            <w:pPr>
              <w:spacing w:after="160" w:line="259" w:lineRule="auto"/>
            </w:pPr>
            <w:r w:rsidRPr="00451548">
              <w:t>NOT NULL</w:t>
            </w:r>
          </w:p>
        </w:tc>
        <w:tc>
          <w:tcPr>
            <w:tcW w:w="0" w:type="auto"/>
            <w:hideMark/>
          </w:tcPr>
          <w:p w14:paraId="727FE480" w14:textId="77777777" w:rsidR="00451548" w:rsidRPr="00451548" w:rsidRDefault="00451548" w:rsidP="00451548">
            <w:pPr>
              <w:spacing w:after="160" w:line="259" w:lineRule="auto"/>
            </w:pPr>
            <w:r w:rsidRPr="00451548">
              <w:t>Payment method used</w:t>
            </w:r>
          </w:p>
        </w:tc>
      </w:tr>
      <w:tr w:rsidR="00451548" w:rsidRPr="00451548" w14:paraId="7C3FF194" w14:textId="77777777" w:rsidTr="00451548">
        <w:tc>
          <w:tcPr>
            <w:tcW w:w="0" w:type="auto"/>
            <w:hideMark/>
          </w:tcPr>
          <w:p w14:paraId="296AB0B9" w14:textId="77777777" w:rsidR="00451548" w:rsidRPr="00451548" w:rsidRDefault="00451548" w:rsidP="00451548">
            <w:pPr>
              <w:spacing w:after="160" w:line="259" w:lineRule="auto"/>
            </w:pPr>
            <w:proofErr w:type="spellStart"/>
            <w:r w:rsidRPr="00451548">
              <w:t>amount_paid</w:t>
            </w:r>
            <w:proofErr w:type="spellEnd"/>
          </w:p>
        </w:tc>
        <w:tc>
          <w:tcPr>
            <w:tcW w:w="0" w:type="auto"/>
            <w:hideMark/>
          </w:tcPr>
          <w:p w14:paraId="7D0A7FAC" w14:textId="77777777" w:rsidR="00451548" w:rsidRPr="00451548" w:rsidRDefault="00451548" w:rsidP="00451548">
            <w:pPr>
              <w:spacing w:after="160" w:line="259" w:lineRule="auto"/>
            </w:pPr>
            <w:proofErr w:type="gramStart"/>
            <w:r w:rsidRPr="00451548">
              <w:t>DECIMAL(</w:t>
            </w:r>
            <w:proofErr w:type="gramEnd"/>
            <w:r w:rsidRPr="00451548">
              <w:t>10,2)</w:t>
            </w:r>
          </w:p>
        </w:tc>
        <w:tc>
          <w:tcPr>
            <w:tcW w:w="0" w:type="auto"/>
            <w:hideMark/>
          </w:tcPr>
          <w:p w14:paraId="16D0DADB" w14:textId="77777777" w:rsidR="00451548" w:rsidRPr="00451548" w:rsidRDefault="00451548" w:rsidP="00451548">
            <w:pPr>
              <w:spacing w:after="160" w:line="259" w:lineRule="auto"/>
            </w:pPr>
            <w:r w:rsidRPr="00451548">
              <w:t>NOT NULL</w:t>
            </w:r>
          </w:p>
        </w:tc>
        <w:tc>
          <w:tcPr>
            <w:tcW w:w="0" w:type="auto"/>
            <w:hideMark/>
          </w:tcPr>
          <w:p w14:paraId="6568B04A" w14:textId="77777777" w:rsidR="00451548" w:rsidRPr="00451548" w:rsidRDefault="00451548" w:rsidP="00451548">
            <w:pPr>
              <w:spacing w:after="160" w:line="259" w:lineRule="auto"/>
            </w:pPr>
            <w:r w:rsidRPr="00451548">
              <w:t>Amount paid</w:t>
            </w:r>
          </w:p>
        </w:tc>
      </w:tr>
    </w:tbl>
    <w:p w14:paraId="3C23ADC8" w14:textId="77777777" w:rsidR="00451548" w:rsidRPr="00451548" w:rsidRDefault="00000000" w:rsidP="00451548">
      <w:r>
        <w:pict w14:anchorId="3ACA2317">
          <v:rect id="_x0000_i1058" style="width:0;height:1.5pt" o:hralign="center" o:hrstd="t" o:hr="t" fillcolor="#a0a0a0" stroked="f"/>
        </w:pict>
      </w:r>
    </w:p>
    <w:p w14:paraId="3FCEA49A" w14:textId="77777777" w:rsidR="00451548" w:rsidRPr="00451548" w:rsidRDefault="00451548" w:rsidP="00451548">
      <w:pPr>
        <w:rPr>
          <w:b/>
          <w:bCs/>
        </w:rPr>
      </w:pPr>
      <w:r w:rsidRPr="00451548">
        <w:rPr>
          <w:b/>
          <w:bCs/>
        </w:rPr>
        <w:t>11. Table</w:t>
      </w:r>
    </w:p>
    <w:tbl>
      <w:tblPr>
        <w:tblStyle w:val="TableGrid"/>
        <w:tblW w:w="0" w:type="auto"/>
        <w:tblLook w:val="04A0" w:firstRow="1" w:lastRow="0" w:firstColumn="1" w:lastColumn="0" w:noHBand="0" w:noVBand="1"/>
      </w:tblPr>
      <w:tblGrid>
        <w:gridCol w:w="1814"/>
        <w:gridCol w:w="3057"/>
        <w:gridCol w:w="2810"/>
        <w:gridCol w:w="2799"/>
      </w:tblGrid>
      <w:tr w:rsidR="00451548" w:rsidRPr="00451548" w14:paraId="6E7A5C13" w14:textId="77777777" w:rsidTr="00451548">
        <w:tc>
          <w:tcPr>
            <w:tcW w:w="0" w:type="auto"/>
            <w:hideMark/>
          </w:tcPr>
          <w:p w14:paraId="758D84B4" w14:textId="77777777" w:rsidR="00451548" w:rsidRPr="00451548" w:rsidRDefault="00451548" w:rsidP="00451548">
            <w:pPr>
              <w:spacing w:after="160" w:line="259" w:lineRule="auto"/>
              <w:rPr>
                <w:b/>
                <w:bCs/>
              </w:rPr>
            </w:pPr>
            <w:r w:rsidRPr="00451548">
              <w:rPr>
                <w:b/>
                <w:bCs/>
              </w:rPr>
              <w:t>Column Name</w:t>
            </w:r>
          </w:p>
        </w:tc>
        <w:tc>
          <w:tcPr>
            <w:tcW w:w="0" w:type="auto"/>
            <w:hideMark/>
          </w:tcPr>
          <w:p w14:paraId="5128E8A6" w14:textId="77777777" w:rsidR="00451548" w:rsidRPr="00451548" w:rsidRDefault="00451548" w:rsidP="00451548">
            <w:pPr>
              <w:spacing w:after="160" w:line="259" w:lineRule="auto"/>
              <w:rPr>
                <w:b/>
                <w:bCs/>
              </w:rPr>
            </w:pPr>
            <w:r w:rsidRPr="00451548">
              <w:rPr>
                <w:b/>
                <w:bCs/>
              </w:rPr>
              <w:t>Data Type</w:t>
            </w:r>
          </w:p>
        </w:tc>
        <w:tc>
          <w:tcPr>
            <w:tcW w:w="0" w:type="auto"/>
            <w:hideMark/>
          </w:tcPr>
          <w:p w14:paraId="2971FA81" w14:textId="77777777" w:rsidR="00451548" w:rsidRPr="00451548" w:rsidRDefault="00451548" w:rsidP="00451548">
            <w:pPr>
              <w:spacing w:after="160" w:line="259" w:lineRule="auto"/>
              <w:rPr>
                <w:b/>
                <w:bCs/>
              </w:rPr>
            </w:pPr>
            <w:r w:rsidRPr="00451548">
              <w:rPr>
                <w:b/>
                <w:bCs/>
              </w:rPr>
              <w:t>Constraints</w:t>
            </w:r>
          </w:p>
        </w:tc>
        <w:tc>
          <w:tcPr>
            <w:tcW w:w="0" w:type="auto"/>
            <w:hideMark/>
          </w:tcPr>
          <w:p w14:paraId="14A3E44F" w14:textId="77777777" w:rsidR="00451548" w:rsidRPr="00451548" w:rsidRDefault="00451548" w:rsidP="00451548">
            <w:pPr>
              <w:spacing w:after="160" w:line="259" w:lineRule="auto"/>
              <w:rPr>
                <w:b/>
                <w:bCs/>
              </w:rPr>
            </w:pPr>
            <w:r w:rsidRPr="00451548">
              <w:rPr>
                <w:b/>
                <w:bCs/>
              </w:rPr>
              <w:t>Description</w:t>
            </w:r>
          </w:p>
        </w:tc>
      </w:tr>
      <w:tr w:rsidR="00451548" w:rsidRPr="00451548" w14:paraId="0CCD8E28" w14:textId="77777777" w:rsidTr="00451548">
        <w:tc>
          <w:tcPr>
            <w:tcW w:w="0" w:type="auto"/>
            <w:hideMark/>
          </w:tcPr>
          <w:p w14:paraId="672B39A3" w14:textId="77777777" w:rsidR="00451548" w:rsidRPr="00451548" w:rsidRDefault="00451548" w:rsidP="00451548">
            <w:pPr>
              <w:spacing w:after="160" w:line="259" w:lineRule="auto"/>
            </w:pPr>
            <w:proofErr w:type="spellStart"/>
            <w:r w:rsidRPr="00451548">
              <w:t>table_id</w:t>
            </w:r>
            <w:proofErr w:type="spellEnd"/>
          </w:p>
        </w:tc>
        <w:tc>
          <w:tcPr>
            <w:tcW w:w="0" w:type="auto"/>
            <w:hideMark/>
          </w:tcPr>
          <w:p w14:paraId="004F226C" w14:textId="77777777" w:rsidR="00451548" w:rsidRPr="00451548" w:rsidRDefault="00451548" w:rsidP="00451548">
            <w:pPr>
              <w:spacing w:after="160" w:line="259" w:lineRule="auto"/>
            </w:pPr>
            <w:r w:rsidRPr="00451548">
              <w:t>INT</w:t>
            </w:r>
          </w:p>
        </w:tc>
        <w:tc>
          <w:tcPr>
            <w:tcW w:w="0" w:type="auto"/>
            <w:hideMark/>
          </w:tcPr>
          <w:p w14:paraId="76E8348A" w14:textId="77777777" w:rsidR="00451548" w:rsidRPr="00451548" w:rsidRDefault="00451548" w:rsidP="00451548">
            <w:pPr>
              <w:spacing w:after="160" w:line="259" w:lineRule="auto"/>
            </w:pPr>
            <w:r w:rsidRPr="00451548">
              <w:t>PRIMARY KEY, AUTO_INCREMENT</w:t>
            </w:r>
          </w:p>
        </w:tc>
        <w:tc>
          <w:tcPr>
            <w:tcW w:w="0" w:type="auto"/>
            <w:hideMark/>
          </w:tcPr>
          <w:p w14:paraId="453491E3" w14:textId="77777777" w:rsidR="00451548" w:rsidRPr="00451548" w:rsidRDefault="00451548" w:rsidP="00451548">
            <w:pPr>
              <w:spacing w:after="160" w:line="259" w:lineRule="auto"/>
            </w:pPr>
            <w:r w:rsidRPr="00451548">
              <w:t>Unique ID for each table</w:t>
            </w:r>
          </w:p>
        </w:tc>
      </w:tr>
      <w:tr w:rsidR="00451548" w:rsidRPr="00451548" w14:paraId="662AE266" w14:textId="77777777" w:rsidTr="00451548">
        <w:tc>
          <w:tcPr>
            <w:tcW w:w="0" w:type="auto"/>
            <w:hideMark/>
          </w:tcPr>
          <w:p w14:paraId="44D33C18" w14:textId="77777777" w:rsidR="00451548" w:rsidRPr="00451548" w:rsidRDefault="00451548" w:rsidP="00451548">
            <w:pPr>
              <w:spacing w:after="160" w:line="259" w:lineRule="auto"/>
            </w:pPr>
            <w:proofErr w:type="spellStart"/>
            <w:r w:rsidRPr="00451548">
              <w:t>table_number</w:t>
            </w:r>
            <w:proofErr w:type="spellEnd"/>
          </w:p>
        </w:tc>
        <w:tc>
          <w:tcPr>
            <w:tcW w:w="0" w:type="auto"/>
            <w:hideMark/>
          </w:tcPr>
          <w:p w14:paraId="76B53AF5" w14:textId="77777777" w:rsidR="00451548" w:rsidRPr="00451548" w:rsidRDefault="00451548" w:rsidP="00451548">
            <w:pPr>
              <w:spacing w:after="160" w:line="259" w:lineRule="auto"/>
            </w:pPr>
            <w:proofErr w:type="gramStart"/>
            <w:r w:rsidRPr="00451548">
              <w:t>VARCHAR(</w:t>
            </w:r>
            <w:proofErr w:type="gramEnd"/>
            <w:r w:rsidRPr="00451548">
              <w:t>10)</w:t>
            </w:r>
          </w:p>
        </w:tc>
        <w:tc>
          <w:tcPr>
            <w:tcW w:w="0" w:type="auto"/>
            <w:hideMark/>
          </w:tcPr>
          <w:p w14:paraId="21A3CBD5" w14:textId="77777777" w:rsidR="00451548" w:rsidRPr="00451548" w:rsidRDefault="00451548" w:rsidP="00451548">
            <w:pPr>
              <w:spacing w:after="160" w:line="259" w:lineRule="auto"/>
            </w:pPr>
            <w:r w:rsidRPr="00451548">
              <w:t>UNIQUE, NOT NULL</w:t>
            </w:r>
          </w:p>
        </w:tc>
        <w:tc>
          <w:tcPr>
            <w:tcW w:w="0" w:type="auto"/>
            <w:hideMark/>
          </w:tcPr>
          <w:p w14:paraId="23CF638D" w14:textId="77777777" w:rsidR="00451548" w:rsidRPr="00451548" w:rsidRDefault="00451548" w:rsidP="00451548">
            <w:pPr>
              <w:spacing w:after="160" w:line="259" w:lineRule="auto"/>
            </w:pPr>
            <w:r w:rsidRPr="00451548">
              <w:t>Unique number of the table</w:t>
            </w:r>
          </w:p>
        </w:tc>
      </w:tr>
      <w:tr w:rsidR="00451548" w:rsidRPr="00451548" w14:paraId="78452E85" w14:textId="77777777" w:rsidTr="00451548">
        <w:tc>
          <w:tcPr>
            <w:tcW w:w="0" w:type="auto"/>
            <w:hideMark/>
          </w:tcPr>
          <w:p w14:paraId="163C5C84" w14:textId="77777777" w:rsidR="00451548" w:rsidRPr="00451548" w:rsidRDefault="00451548" w:rsidP="00451548">
            <w:pPr>
              <w:spacing w:after="160" w:line="259" w:lineRule="auto"/>
            </w:pPr>
            <w:proofErr w:type="spellStart"/>
            <w:r w:rsidRPr="00451548">
              <w:t>seating_capacity</w:t>
            </w:r>
            <w:proofErr w:type="spellEnd"/>
          </w:p>
        </w:tc>
        <w:tc>
          <w:tcPr>
            <w:tcW w:w="0" w:type="auto"/>
            <w:hideMark/>
          </w:tcPr>
          <w:p w14:paraId="24B5F84A" w14:textId="77777777" w:rsidR="00451548" w:rsidRPr="00451548" w:rsidRDefault="00451548" w:rsidP="00451548">
            <w:pPr>
              <w:spacing w:after="160" w:line="259" w:lineRule="auto"/>
            </w:pPr>
            <w:r w:rsidRPr="00451548">
              <w:t>INT</w:t>
            </w:r>
          </w:p>
        </w:tc>
        <w:tc>
          <w:tcPr>
            <w:tcW w:w="0" w:type="auto"/>
            <w:hideMark/>
          </w:tcPr>
          <w:p w14:paraId="7402FB88" w14:textId="77777777" w:rsidR="00451548" w:rsidRPr="00451548" w:rsidRDefault="00451548" w:rsidP="00451548">
            <w:pPr>
              <w:spacing w:after="160" w:line="259" w:lineRule="auto"/>
            </w:pPr>
            <w:r w:rsidRPr="00451548">
              <w:t>NOT NULL</w:t>
            </w:r>
          </w:p>
        </w:tc>
        <w:tc>
          <w:tcPr>
            <w:tcW w:w="0" w:type="auto"/>
            <w:hideMark/>
          </w:tcPr>
          <w:p w14:paraId="317889A4" w14:textId="77777777" w:rsidR="00451548" w:rsidRPr="00451548" w:rsidRDefault="00451548" w:rsidP="00451548">
            <w:pPr>
              <w:spacing w:after="160" w:line="259" w:lineRule="auto"/>
            </w:pPr>
            <w:r w:rsidRPr="00451548">
              <w:t>Maximum seating capacity of the table</w:t>
            </w:r>
          </w:p>
        </w:tc>
      </w:tr>
      <w:tr w:rsidR="00451548" w:rsidRPr="00451548" w14:paraId="47FF3F55" w14:textId="77777777" w:rsidTr="00451548">
        <w:tc>
          <w:tcPr>
            <w:tcW w:w="0" w:type="auto"/>
            <w:hideMark/>
          </w:tcPr>
          <w:p w14:paraId="11168B45" w14:textId="77777777" w:rsidR="00451548" w:rsidRPr="00451548" w:rsidRDefault="00451548" w:rsidP="00451548">
            <w:pPr>
              <w:spacing w:after="160" w:line="259" w:lineRule="auto"/>
            </w:pPr>
            <w:r w:rsidRPr="00451548">
              <w:t>status</w:t>
            </w:r>
          </w:p>
        </w:tc>
        <w:tc>
          <w:tcPr>
            <w:tcW w:w="0" w:type="auto"/>
            <w:hideMark/>
          </w:tcPr>
          <w:p w14:paraId="28E99FB9" w14:textId="77777777" w:rsidR="00451548" w:rsidRPr="00451548" w:rsidRDefault="00451548" w:rsidP="00451548">
            <w:pPr>
              <w:spacing w:after="160" w:line="259" w:lineRule="auto"/>
            </w:pPr>
            <w:proofErr w:type="gramStart"/>
            <w:r w:rsidRPr="00451548">
              <w:t>ENUM(</w:t>
            </w:r>
            <w:proofErr w:type="gramEnd"/>
            <w:r w:rsidRPr="00451548">
              <w:t>'available', 'occupied', 'reserved')</w:t>
            </w:r>
          </w:p>
        </w:tc>
        <w:tc>
          <w:tcPr>
            <w:tcW w:w="0" w:type="auto"/>
            <w:hideMark/>
          </w:tcPr>
          <w:p w14:paraId="25A144E4" w14:textId="77777777" w:rsidR="00451548" w:rsidRPr="00451548" w:rsidRDefault="00451548" w:rsidP="00451548">
            <w:pPr>
              <w:spacing w:after="160" w:line="259" w:lineRule="auto"/>
            </w:pPr>
            <w:r w:rsidRPr="00451548">
              <w:t>DEFAULT 'available'</w:t>
            </w:r>
          </w:p>
        </w:tc>
        <w:tc>
          <w:tcPr>
            <w:tcW w:w="0" w:type="auto"/>
            <w:hideMark/>
          </w:tcPr>
          <w:p w14:paraId="36DC99A6" w14:textId="77777777" w:rsidR="00451548" w:rsidRPr="00451548" w:rsidRDefault="00451548" w:rsidP="00451548">
            <w:pPr>
              <w:spacing w:after="160" w:line="259" w:lineRule="auto"/>
            </w:pPr>
            <w:proofErr w:type="gramStart"/>
            <w:r w:rsidRPr="00451548">
              <w:t>Current status</w:t>
            </w:r>
            <w:proofErr w:type="gramEnd"/>
            <w:r w:rsidRPr="00451548">
              <w:t xml:space="preserve"> of the table</w:t>
            </w:r>
          </w:p>
        </w:tc>
      </w:tr>
    </w:tbl>
    <w:p w14:paraId="262D8B67" w14:textId="77777777" w:rsidR="00451548" w:rsidRPr="00451548" w:rsidRDefault="00000000" w:rsidP="00451548">
      <w:r>
        <w:pict w14:anchorId="77B10D62">
          <v:rect id="_x0000_i1059" style="width:0;height:1.5pt" o:hralign="center" o:hrstd="t" o:hr="t" fillcolor="#a0a0a0" stroked="f"/>
        </w:pict>
      </w:r>
    </w:p>
    <w:p w14:paraId="3C49BAFF" w14:textId="77777777" w:rsidR="00451548" w:rsidRPr="00451548" w:rsidRDefault="00451548" w:rsidP="00451548">
      <w:pPr>
        <w:rPr>
          <w:b/>
          <w:bCs/>
        </w:rPr>
      </w:pPr>
      <w:r w:rsidRPr="00451548">
        <w:rPr>
          <w:b/>
          <w:bCs/>
        </w:rPr>
        <w:t>12. Feedback</w:t>
      </w:r>
    </w:p>
    <w:tbl>
      <w:tblPr>
        <w:tblStyle w:val="TableGrid"/>
        <w:tblW w:w="0" w:type="auto"/>
        <w:tblLook w:val="04A0" w:firstRow="1" w:lastRow="0" w:firstColumn="1" w:lastColumn="0" w:noHBand="0" w:noVBand="1"/>
      </w:tblPr>
      <w:tblGrid>
        <w:gridCol w:w="1650"/>
        <w:gridCol w:w="1097"/>
        <w:gridCol w:w="4414"/>
        <w:gridCol w:w="3319"/>
      </w:tblGrid>
      <w:tr w:rsidR="00451548" w:rsidRPr="00451548" w14:paraId="2CE28FAB" w14:textId="77777777" w:rsidTr="00451548">
        <w:tc>
          <w:tcPr>
            <w:tcW w:w="0" w:type="auto"/>
            <w:hideMark/>
          </w:tcPr>
          <w:p w14:paraId="73979489" w14:textId="77777777" w:rsidR="00451548" w:rsidRPr="00451548" w:rsidRDefault="00451548" w:rsidP="00451548">
            <w:pPr>
              <w:spacing w:after="160" w:line="259" w:lineRule="auto"/>
              <w:rPr>
                <w:b/>
                <w:bCs/>
              </w:rPr>
            </w:pPr>
            <w:r w:rsidRPr="00451548">
              <w:rPr>
                <w:b/>
                <w:bCs/>
              </w:rPr>
              <w:t>Column Name</w:t>
            </w:r>
          </w:p>
        </w:tc>
        <w:tc>
          <w:tcPr>
            <w:tcW w:w="0" w:type="auto"/>
            <w:hideMark/>
          </w:tcPr>
          <w:p w14:paraId="192A4C0D" w14:textId="77777777" w:rsidR="00451548" w:rsidRPr="00451548" w:rsidRDefault="00451548" w:rsidP="00451548">
            <w:pPr>
              <w:spacing w:after="160" w:line="259" w:lineRule="auto"/>
              <w:rPr>
                <w:b/>
                <w:bCs/>
              </w:rPr>
            </w:pPr>
            <w:r w:rsidRPr="00451548">
              <w:rPr>
                <w:b/>
                <w:bCs/>
              </w:rPr>
              <w:t>Data Type</w:t>
            </w:r>
          </w:p>
        </w:tc>
        <w:tc>
          <w:tcPr>
            <w:tcW w:w="0" w:type="auto"/>
            <w:hideMark/>
          </w:tcPr>
          <w:p w14:paraId="06B44101" w14:textId="77777777" w:rsidR="00451548" w:rsidRPr="00451548" w:rsidRDefault="00451548" w:rsidP="00451548">
            <w:pPr>
              <w:spacing w:after="160" w:line="259" w:lineRule="auto"/>
              <w:rPr>
                <w:b/>
                <w:bCs/>
              </w:rPr>
            </w:pPr>
            <w:r w:rsidRPr="00451548">
              <w:rPr>
                <w:b/>
                <w:bCs/>
              </w:rPr>
              <w:t>Constraints</w:t>
            </w:r>
          </w:p>
        </w:tc>
        <w:tc>
          <w:tcPr>
            <w:tcW w:w="0" w:type="auto"/>
            <w:hideMark/>
          </w:tcPr>
          <w:p w14:paraId="4C2E7245" w14:textId="77777777" w:rsidR="00451548" w:rsidRPr="00451548" w:rsidRDefault="00451548" w:rsidP="00451548">
            <w:pPr>
              <w:spacing w:after="160" w:line="259" w:lineRule="auto"/>
              <w:rPr>
                <w:b/>
                <w:bCs/>
              </w:rPr>
            </w:pPr>
            <w:r w:rsidRPr="00451548">
              <w:rPr>
                <w:b/>
                <w:bCs/>
              </w:rPr>
              <w:t>Description</w:t>
            </w:r>
          </w:p>
        </w:tc>
      </w:tr>
      <w:tr w:rsidR="00451548" w:rsidRPr="00451548" w14:paraId="1AAC89D3" w14:textId="77777777" w:rsidTr="00451548">
        <w:tc>
          <w:tcPr>
            <w:tcW w:w="0" w:type="auto"/>
            <w:hideMark/>
          </w:tcPr>
          <w:p w14:paraId="0AAE5B5B" w14:textId="77777777" w:rsidR="00451548" w:rsidRPr="00451548" w:rsidRDefault="00451548" w:rsidP="00451548">
            <w:pPr>
              <w:spacing w:after="160" w:line="259" w:lineRule="auto"/>
            </w:pPr>
            <w:proofErr w:type="spellStart"/>
            <w:r w:rsidRPr="00451548">
              <w:t>feedback_id</w:t>
            </w:r>
            <w:proofErr w:type="spellEnd"/>
          </w:p>
        </w:tc>
        <w:tc>
          <w:tcPr>
            <w:tcW w:w="0" w:type="auto"/>
            <w:hideMark/>
          </w:tcPr>
          <w:p w14:paraId="5DF3696E" w14:textId="77777777" w:rsidR="00451548" w:rsidRPr="00451548" w:rsidRDefault="00451548" w:rsidP="00451548">
            <w:pPr>
              <w:spacing w:after="160" w:line="259" w:lineRule="auto"/>
            </w:pPr>
            <w:r w:rsidRPr="00451548">
              <w:t>INT</w:t>
            </w:r>
          </w:p>
        </w:tc>
        <w:tc>
          <w:tcPr>
            <w:tcW w:w="0" w:type="auto"/>
            <w:hideMark/>
          </w:tcPr>
          <w:p w14:paraId="5E2083B7" w14:textId="77777777" w:rsidR="00451548" w:rsidRPr="00451548" w:rsidRDefault="00451548" w:rsidP="00451548">
            <w:pPr>
              <w:spacing w:after="160" w:line="259" w:lineRule="auto"/>
            </w:pPr>
            <w:r w:rsidRPr="00451548">
              <w:t>PRIMARY KEY, AUTO_INCREMENT</w:t>
            </w:r>
          </w:p>
        </w:tc>
        <w:tc>
          <w:tcPr>
            <w:tcW w:w="0" w:type="auto"/>
            <w:hideMark/>
          </w:tcPr>
          <w:p w14:paraId="2069ECC2" w14:textId="77777777" w:rsidR="00451548" w:rsidRPr="00451548" w:rsidRDefault="00451548" w:rsidP="00451548">
            <w:pPr>
              <w:spacing w:after="160" w:line="259" w:lineRule="auto"/>
            </w:pPr>
            <w:r w:rsidRPr="00451548">
              <w:t>Unique ID for each feedback</w:t>
            </w:r>
          </w:p>
        </w:tc>
      </w:tr>
      <w:tr w:rsidR="00451548" w:rsidRPr="00451548" w14:paraId="3848E513" w14:textId="77777777" w:rsidTr="00451548">
        <w:tc>
          <w:tcPr>
            <w:tcW w:w="0" w:type="auto"/>
            <w:hideMark/>
          </w:tcPr>
          <w:p w14:paraId="683011BB"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172527F9" w14:textId="77777777" w:rsidR="00451548" w:rsidRPr="00451548" w:rsidRDefault="00451548" w:rsidP="00451548">
            <w:pPr>
              <w:spacing w:after="160" w:line="259" w:lineRule="auto"/>
            </w:pPr>
            <w:r w:rsidRPr="00451548">
              <w:t>INT</w:t>
            </w:r>
          </w:p>
        </w:tc>
        <w:tc>
          <w:tcPr>
            <w:tcW w:w="0" w:type="auto"/>
            <w:hideMark/>
          </w:tcPr>
          <w:p w14:paraId="077B4AA9" w14:textId="77777777" w:rsidR="00451548" w:rsidRPr="00451548" w:rsidRDefault="00451548" w:rsidP="00451548">
            <w:pPr>
              <w:spacing w:after="160" w:line="259" w:lineRule="auto"/>
            </w:pPr>
            <w:r w:rsidRPr="00451548">
              <w:t xml:space="preserve">FOREIGN KEY (references </w:t>
            </w:r>
            <w:proofErr w:type="spellStart"/>
            <w:r w:rsidRPr="00451548">
              <w:t>Customer.customer_id</w:t>
            </w:r>
            <w:proofErr w:type="spellEnd"/>
            <w:r w:rsidRPr="00451548">
              <w:t>)</w:t>
            </w:r>
          </w:p>
        </w:tc>
        <w:tc>
          <w:tcPr>
            <w:tcW w:w="0" w:type="auto"/>
            <w:hideMark/>
          </w:tcPr>
          <w:p w14:paraId="1FEBE8A6" w14:textId="77777777" w:rsidR="00451548" w:rsidRPr="00451548" w:rsidRDefault="00451548" w:rsidP="00451548">
            <w:pPr>
              <w:spacing w:after="160" w:line="259" w:lineRule="auto"/>
            </w:pPr>
            <w:r w:rsidRPr="00451548">
              <w:t>Customer giving feedback</w:t>
            </w:r>
          </w:p>
        </w:tc>
      </w:tr>
      <w:tr w:rsidR="00451548" w:rsidRPr="00451548" w14:paraId="35AEB5A3" w14:textId="77777777" w:rsidTr="00451548">
        <w:tc>
          <w:tcPr>
            <w:tcW w:w="0" w:type="auto"/>
            <w:hideMark/>
          </w:tcPr>
          <w:p w14:paraId="5F88C94A" w14:textId="77777777" w:rsidR="00451548" w:rsidRPr="00451548" w:rsidRDefault="00451548" w:rsidP="00451548">
            <w:pPr>
              <w:spacing w:after="160" w:line="259" w:lineRule="auto"/>
            </w:pPr>
            <w:proofErr w:type="spellStart"/>
            <w:r w:rsidRPr="00451548">
              <w:t>feedback_date</w:t>
            </w:r>
            <w:proofErr w:type="spellEnd"/>
          </w:p>
        </w:tc>
        <w:tc>
          <w:tcPr>
            <w:tcW w:w="0" w:type="auto"/>
            <w:hideMark/>
          </w:tcPr>
          <w:p w14:paraId="1D9F0F5A" w14:textId="77777777" w:rsidR="00451548" w:rsidRPr="00451548" w:rsidRDefault="00451548" w:rsidP="00451548">
            <w:pPr>
              <w:spacing w:after="160" w:line="259" w:lineRule="auto"/>
            </w:pPr>
            <w:r w:rsidRPr="00451548">
              <w:t>DATE</w:t>
            </w:r>
          </w:p>
        </w:tc>
        <w:tc>
          <w:tcPr>
            <w:tcW w:w="0" w:type="auto"/>
            <w:hideMark/>
          </w:tcPr>
          <w:p w14:paraId="7A1C9FA5" w14:textId="77777777" w:rsidR="00451548" w:rsidRPr="00451548" w:rsidRDefault="00451548" w:rsidP="00451548">
            <w:pPr>
              <w:spacing w:after="160" w:line="259" w:lineRule="auto"/>
            </w:pPr>
            <w:r w:rsidRPr="00451548">
              <w:t>NOT NULL</w:t>
            </w:r>
          </w:p>
        </w:tc>
        <w:tc>
          <w:tcPr>
            <w:tcW w:w="0" w:type="auto"/>
            <w:hideMark/>
          </w:tcPr>
          <w:p w14:paraId="372586BC" w14:textId="77777777" w:rsidR="00451548" w:rsidRPr="00451548" w:rsidRDefault="00451548" w:rsidP="00451548">
            <w:pPr>
              <w:spacing w:after="160" w:line="259" w:lineRule="auto"/>
            </w:pPr>
            <w:r w:rsidRPr="00451548">
              <w:t>Date when feedback was given</w:t>
            </w:r>
          </w:p>
        </w:tc>
      </w:tr>
      <w:tr w:rsidR="00451548" w:rsidRPr="00451548" w14:paraId="5729A789" w14:textId="77777777" w:rsidTr="00451548">
        <w:tc>
          <w:tcPr>
            <w:tcW w:w="0" w:type="auto"/>
            <w:hideMark/>
          </w:tcPr>
          <w:p w14:paraId="0A7AF1CE" w14:textId="77777777" w:rsidR="00451548" w:rsidRPr="00451548" w:rsidRDefault="00451548" w:rsidP="00451548">
            <w:pPr>
              <w:spacing w:after="160" w:line="259" w:lineRule="auto"/>
            </w:pPr>
            <w:r w:rsidRPr="00451548">
              <w:t>rating</w:t>
            </w:r>
          </w:p>
        </w:tc>
        <w:tc>
          <w:tcPr>
            <w:tcW w:w="0" w:type="auto"/>
            <w:hideMark/>
          </w:tcPr>
          <w:p w14:paraId="299B192B" w14:textId="77777777" w:rsidR="00451548" w:rsidRPr="00451548" w:rsidRDefault="00451548" w:rsidP="00451548">
            <w:pPr>
              <w:spacing w:after="160" w:line="259" w:lineRule="auto"/>
            </w:pPr>
            <w:r w:rsidRPr="00451548">
              <w:t>INT</w:t>
            </w:r>
          </w:p>
        </w:tc>
        <w:tc>
          <w:tcPr>
            <w:tcW w:w="0" w:type="auto"/>
            <w:hideMark/>
          </w:tcPr>
          <w:p w14:paraId="3E215C57" w14:textId="77777777" w:rsidR="00451548" w:rsidRPr="00451548" w:rsidRDefault="00451548" w:rsidP="00451548">
            <w:pPr>
              <w:spacing w:after="160" w:line="259" w:lineRule="auto"/>
            </w:pPr>
            <w:r w:rsidRPr="00451548">
              <w:t>NOT NULL</w:t>
            </w:r>
          </w:p>
        </w:tc>
        <w:tc>
          <w:tcPr>
            <w:tcW w:w="0" w:type="auto"/>
            <w:hideMark/>
          </w:tcPr>
          <w:p w14:paraId="20E047A7" w14:textId="77777777" w:rsidR="00451548" w:rsidRPr="00451548" w:rsidRDefault="00451548" w:rsidP="00451548">
            <w:pPr>
              <w:spacing w:after="160" w:line="259" w:lineRule="auto"/>
            </w:pPr>
            <w:r w:rsidRPr="00451548">
              <w:t>Rating given by the customer (1 to 5)</w:t>
            </w:r>
          </w:p>
        </w:tc>
      </w:tr>
      <w:tr w:rsidR="00451548" w:rsidRPr="00451548" w14:paraId="40135A51" w14:textId="77777777" w:rsidTr="00451548">
        <w:tc>
          <w:tcPr>
            <w:tcW w:w="0" w:type="auto"/>
            <w:hideMark/>
          </w:tcPr>
          <w:p w14:paraId="740D12C0" w14:textId="77777777" w:rsidR="00451548" w:rsidRPr="00451548" w:rsidRDefault="00451548" w:rsidP="00451548">
            <w:pPr>
              <w:spacing w:after="160" w:line="259" w:lineRule="auto"/>
            </w:pPr>
            <w:r w:rsidRPr="00451548">
              <w:t>comments</w:t>
            </w:r>
          </w:p>
        </w:tc>
        <w:tc>
          <w:tcPr>
            <w:tcW w:w="0" w:type="auto"/>
            <w:hideMark/>
          </w:tcPr>
          <w:p w14:paraId="349543BD" w14:textId="77777777" w:rsidR="00451548" w:rsidRPr="00451548" w:rsidRDefault="00451548" w:rsidP="00451548">
            <w:pPr>
              <w:spacing w:after="160" w:line="259" w:lineRule="auto"/>
            </w:pPr>
            <w:r w:rsidRPr="00451548">
              <w:t>TEXT</w:t>
            </w:r>
          </w:p>
        </w:tc>
        <w:tc>
          <w:tcPr>
            <w:tcW w:w="0" w:type="auto"/>
            <w:hideMark/>
          </w:tcPr>
          <w:p w14:paraId="5D548A64" w14:textId="77777777" w:rsidR="00451548" w:rsidRPr="00451548" w:rsidRDefault="00451548" w:rsidP="00451548">
            <w:pPr>
              <w:spacing w:after="160" w:line="259" w:lineRule="auto"/>
            </w:pPr>
            <w:r w:rsidRPr="00451548">
              <w:t>NULLABLE</w:t>
            </w:r>
          </w:p>
        </w:tc>
        <w:tc>
          <w:tcPr>
            <w:tcW w:w="0" w:type="auto"/>
            <w:hideMark/>
          </w:tcPr>
          <w:p w14:paraId="0F4E0B47" w14:textId="77777777" w:rsidR="00451548" w:rsidRPr="00451548" w:rsidRDefault="00451548" w:rsidP="00451548">
            <w:pPr>
              <w:spacing w:after="160" w:line="259" w:lineRule="auto"/>
            </w:pPr>
            <w:r w:rsidRPr="00451548">
              <w:t>Additional comments by the customer</w:t>
            </w:r>
          </w:p>
        </w:tc>
      </w:tr>
    </w:tbl>
    <w:p w14:paraId="417C9FC1" w14:textId="77777777" w:rsidR="00451548" w:rsidRPr="00451548" w:rsidRDefault="00000000" w:rsidP="00451548">
      <w:r>
        <w:pict w14:anchorId="5E5B553F">
          <v:rect id="_x0000_i1060" style="width:0;height:1.5pt" o:hralign="center" o:hrstd="t" o:hr="t" fillcolor="#a0a0a0" stroked="f"/>
        </w:pict>
      </w:r>
    </w:p>
    <w:p w14:paraId="65099025" w14:textId="77777777" w:rsidR="00451548" w:rsidRPr="00451548" w:rsidRDefault="00451548" w:rsidP="00451548">
      <w:pPr>
        <w:rPr>
          <w:b/>
          <w:bCs/>
        </w:rPr>
      </w:pPr>
      <w:r w:rsidRPr="00451548">
        <w:rPr>
          <w:b/>
          <w:bCs/>
        </w:rPr>
        <w:t>13. Restaurant</w:t>
      </w:r>
    </w:p>
    <w:tbl>
      <w:tblPr>
        <w:tblStyle w:val="TableGrid"/>
        <w:tblW w:w="0" w:type="auto"/>
        <w:tblLook w:val="04A0" w:firstRow="1" w:lastRow="0" w:firstColumn="1" w:lastColumn="0" w:noHBand="0" w:noVBand="1"/>
      </w:tblPr>
      <w:tblGrid>
        <w:gridCol w:w="1657"/>
        <w:gridCol w:w="1650"/>
        <w:gridCol w:w="3392"/>
        <w:gridCol w:w="3098"/>
      </w:tblGrid>
      <w:tr w:rsidR="00451548" w:rsidRPr="00451548" w14:paraId="17F41161" w14:textId="77777777" w:rsidTr="00451548">
        <w:tc>
          <w:tcPr>
            <w:tcW w:w="0" w:type="auto"/>
            <w:hideMark/>
          </w:tcPr>
          <w:p w14:paraId="3AEBBDE6" w14:textId="77777777" w:rsidR="00451548" w:rsidRPr="00451548" w:rsidRDefault="00451548" w:rsidP="00451548">
            <w:pPr>
              <w:spacing w:after="160" w:line="259" w:lineRule="auto"/>
              <w:rPr>
                <w:b/>
                <w:bCs/>
              </w:rPr>
            </w:pPr>
            <w:r w:rsidRPr="00451548">
              <w:rPr>
                <w:b/>
                <w:bCs/>
              </w:rPr>
              <w:t>Column Name</w:t>
            </w:r>
          </w:p>
        </w:tc>
        <w:tc>
          <w:tcPr>
            <w:tcW w:w="0" w:type="auto"/>
            <w:hideMark/>
          </w:tcPr>
          <w:p w14:paraId="00E0EDF6" w14:textId="77777777" w:rsidR="00451548" w:rsidRPr="00451548" w:rsidRDefault="00451548" w:rsidP="00451548">
            <w:pPr>
              <w:spacing w:after="160" w:line="259" w:lineRule="auto"/>
              <w:rPr>
                <w:b/>
                <w:bCs/>
              </w:rPr>
            </w:pPr>
            <w:r w:rsidRPr="00451548">
              <w:rPr>
                <w:b/>
                <w:bCs/>
              </w:rPr>
              <w:t>Data Type</w:t>
            </w:r>
          </w:p>
        </w:tc>
        <w:tc>
          <w:tcPr>
            <w:tcW w:w="0" w:type="auto"/>
            <w:hideMark/>
          </w:tcPr>
          <w:p w14:paraId="50159BD5" w14:textId="77777777" w:rsidR="00451548" w:rsidRPr="00451548" w:rsidRDefault="00451548" w:rsidP="00451548">
            <w:pPr>
              <w:spacing w:after="160" w:line="259" w:lineRule="auto"/>
              <w:rPr>
                <w:b/>
                <w:bCs/>
              </w:rPr>
            </w:pPr>
            <w:r w:rsidRPr="00451548">
              <w:rPr>
                <w:b/>
                <w:bCs/>
              </w:rPr>
              <w:t>Constraints</w:t>
            </w:r>
          </w:p>
        </w:tc>
        <w:tc>
          <w:tcPr>
            <w:tcW w:w="0" w:type="auto"/>
            <w:hideMark/>
          </w:tcPr>
          <w:p w14:paraId="68080D53" w14:textId="77777777" w:rsidR="00451548" w:rsidRPr="00451548" w:rsidRDefault="00451548" w:rsidP="00451548">
            <w:pPr>
              <w:spacing w:after="160" w:line="259" w:lineRule="auto"/>
              <w:rPr>
                <w:b/>
                <w:bCs/>
              </w:rPr>
            </w:pPr>
            <w:r w:rsidRPr="00451548">
              <w:rPr>
                <w:b/>
                <w:bCs/>
              </w:rPr>
              <w:t>Description</w:t>
            </w:r>
          </w:p>
        </w:tc>
      </w:tr>
      <w:tr w:rsidR="00451548" w:rsidRPr="00451548" w14:paraId="0FCB7031" w14:textId="77777777" w:rsidTr="00451548">
        <w:tc>
          <w:tcPr>
            <w:tcW w:w="0" w:type="auto"/>
            <w:hideMark/>
          </w:tcPr>
          <w:p w14:paraId="094B831E" w14:textId="77777777" w:rsidR="00451548" w:rsidRPr="00451548" w:rsidRDefault="00451548" w:rsidP="00451548">
            <w:pPr>
              <w:spacing w:after="160" w:line="259" w:lineRule="auto"/>
            </w:pPr>
            <w:proofErr w:type="spellStart"/>
            <w:r w:rsidRPr="00451548">
              <w:t>restaurant_id</w:t>
            </w:r>
            <w:proofErr w:type="spellEnd"/>
          </w:p>
        </w:tc>
        <w:tc>
          <w:tcPr>
            <w:tcW w:w="0" w:type="auto"/>
            <w:hideMark/>
          </w:tcPr>
          <w:p w14:paraId="30F1D750" w14:textId="77777777" w:rsidR="00451548" w:rsidRPr="00451548" w:rsidRDefault="00451548" w:rsidP="00451548">
            <w:pPr>
              <w:spacing w:after="160" w:line="259" w:lineRule="auto"/>
            </w:pPr>
            <w:r w:rsidRPr="00451548">
              <w:t>INT</w:t>
            </w:r>
          </w:p>
        </w:tc>
        <w:tc>
          <w:tcPr>
            <w:tcW w:w="0" w:type="auto"/>
            <w:hideMark/>
          </w:tcPr>
          <w:p w14:paraId="48DDE17E" w14:textId="77777777" w:rsidR="00451548" w:rsidRPr="00451548" w:rsidRDefault="00451548" w:rsidP="00451548">
            <w:pPr>
              <w:spacing w:after="160" w:line="259" w:lineRule="auto"/>
            </w:pPr>
            <w:r w:rsidRPr="00451548">
              <w:t>PRIMARY KEY, AUTO_INCREMENT</w:t>
            </w:r>
          </w:p>
        </w:tc>
        <w:tc>
          <w:tcPr>
            <w:tcW w:w="0" w:type="auto"/>
            <w:hideMark/>
          </w:tcPr>
          <w:p w14:paraId="032078EB" w14:textId="77777777" w:rsidR="00451548" w:rsidRPr="00451548" w:rsidRDefault="00451548" w:rsidP="00451548">
            <w:pPr>
              <w:spacing w:after="160" w:line="259" w:lineRule="auto"/>
            </w:pPr>
            <w:r w:rsidRPr="00451548">
              <w:t>Unique ID for the restaurant</w:t>
            </w:r>
          </w:p>
        </w:tc>
      </w:tr>
      <w:tr w:rsidR="00451548" w:rsidRPr="00451548" w14:paraId="02668E86" w14:textId="77777777" w:rsidTr="00451548">
        <w:tc>
          <w:tcPr>
            <w:tcW w:w="0" w:type="auto"/>
            <w:hideMark/>
          </w:tcPr>
          <w:p w14:paraId="0A9BD0B6" w14:textId="77777777" w:rsidR="00451548" w:rsidRPr="00451548" w:rsidRDefault="00451548" w:rsidP="00451548">
            <w:pPr>
              <w:spacing w:after="160" w:line="259" w:lineRule="auto"/>
            </w:pPr>
            <w:r w:rsidRPr="00451548">
              <w:t>name</w:t>
            </w:r>
          </w:p>
        </w:tc>
        <w:tc>
          <w:tcPr>
            <w:tcW w:w="0" w:type="auto"/>
            <w:hideMark/>
          </w:tcPr>
          <w:p w14:paraId="16A2967C" w14:textId="77777777" w:rsidR="00451548" w:rsidRPr="00451548" w:rsidRDefault="00451548" w:rsidP="00451548">
            <w:pPr>
              <w:spacing w:after="160" w:line="259" w:lineRule="auto"/>
            </w:pPr>
            <w:proofErr w:type="gramStart"/>
            <w:r w:rsidRPr="00451548">
              <w:t>VARCHAR(</w:t>
            </w:r>
            <w:proofErr w:type="gramEnd"/>
            <w:r w:rsidRPr="00451548">
              <w:t>100)</w:t>
            </w:r>
          </w:p>
        </w:tc>
        <w:tc>
          <w:tcPr>
            <w:tcW w:w="0" w:type="auto"/>
            <w:hideMark/>
          </w:tcPr>
          <w:p w14:paraId="7673C7A5" w14:textId="77777777" w:rsidR="00451548" w:rsidRPr="00451548" w:rsidRDefault="00451548" w:rsidP="00451548">
            <w:pPr>
              <w:spacing w:after="160" w:line="259" w:lineRule="auto"/>
            </w:pPr>
            <w:r w:rsidRPr="00451548">
              <w:t>NOT NULL</w:t>
            </w:r>
          </w:p>
        </w:tc>
        <w:tc>
          <w:tcPr>
            <w:tcW w:w="0" w:type="auto"/>
            <w:hideMark/>
          </w:tcPr>
          <w:p w14:paraId="52BEF269" w14:textId="77777777" w:rsidR="00451548" w:rsidRPr="00451548" w:rsidRDefault="00451548" w:rsidP="00451548">
            <w:pPr>
              <w:spacing w:after="160" w:line="259" w:lineRule="auto"/>
            </w:pPr>
            <w:r w:rsidRPr="00451548">
              <w:t>Name of the restaurant</w:t>
            </w:r>
          </w:p>
        </w:tc>
      </w:tr>
      <w:tr w:rsidR="00451548" w:rsidRPr="00451548" w14:paraId="71753195" w14:textId="77777777" w:rsidTr="00451548">
        <w:tc>
          <w:tcPr>
            <w:tcW w:w="0" w:type="auto"/>
            <w:hideMark/>
          </w:tcPr>
          <w:p w14:paraId="33765F21" w14:textId="77777777" w:rsidR="00451548" w:rsidRPr="00451548" w:rsidRDefault="00451548" w:rsidP="00451548">
            <w:pPr>
              <w:spacing w:after="160" w:line="259" w:lineRule="auto"/>
            </w:pPr>
            <w:r w:rsidRPr="00451548">
              <w:lastRenderedPageBreak/>
              <w:t>location</w:t>
            </w:r>
          </w:p>
        </w:tc>
        <w:tc>
          <w:tcPr>
            <w:tcW w:w="0" w:type="auto"/>
            <w:hideMark/>
          </w:tcPr>
          <w:p w14:paraId="5F2C5486" w14:textId="77777777" w:rsidR="00451548" w:rsidRPr="00451548" w:rsidRDefault="00451548" w:rsidP="00451548">
            <w:pPr>
              <w:spacing w:after="160" w:line="259" w:lineRule="auto"/>
            </w:pPr>
            <w:proofErr w:type="gramStart"/>
            <w:r w:rsidRPr="00451548">
              <w:t>VARCHAR(</w:t>
            </w:r>
            <w:proofErr w:type="gramEnd"/>
            <w:r w:rsidRPr="00451548">
              <w:t>200)</w:t>
            </w:r>
          </w:p>
        </w:tc>
        <w:tc>
          <w:tcPr>
            <w:tcW w:w="0" w:type="auto"/>
            <w:hideMark/>
          </w:tcPr>
          <w:p w14:paraId="42B379DD" w14:textId="77777777" w:rsidR="00451548" w:rsidRPr="00451548" w:rsidRDefault="00451548" w:rsidP="00451548">
            <w:pPr>
              <w:spacing w:after="160" w:line="259" w:lineRule="auto"/>
            </w:pPr>
            <w:r w:rsidRPr="00451548">
              <w:t>NOT NULL</w:t>
            </w:r>
          </w:p>
        </w:tc>
        <w:tc>
          <w:tcPr>
            <w:tcW w:w="0" w:type="auto"/>
            <w:hideMark/>
          </w:tcPr>
          <w:p w14:paraId="7A56DD50" w14:textId="77777777" w:rsidR="00451548" w:rsidRPr="00451548" w:rsidRDefault="00451548" w:rsidP="00451548">
            <w:pPr>
              <w:spacing w:after="160" w:line="259" w:lineRule="auto"/>
            </w:pPr>
            <w:r w:rsidRPr="00451548">
              <w:t>Location of the restaurant</w:t>
            </w:r>
          </w:p>
        </w:tc>
      </w:tr>
      <w:tr w:rsidR="00451548" w:rsidRPr="00451548" w14:paraId="086CF75B" w14:textId="77777777" w:rsidTr="00451548">
        <w:tc>
          <w:tcPr>
            <w:tcW w:w="0" w:type="auto"/>
            <w:hideMark/>
          </w:tcPr>
          <w:p w14:paraId="37FC1425" w14:textId="77777777" w:rsidR="00451548" w:rsidRPr="00451548" w:rsidRDefault="00451548" w:rsidP="00451548">
            <w:pPr>
              <w:spacing w:after="160" w:line="259" w:lineRule="auto"/>
            </w:pPr>
            <w:proofErr w:type="spellStart"/>
            <w:r w:rsidRPr="00451548">
              <w:t>opening_time</w:t>
            </w:r>
            <w:proofErr w:type="spellEnd"/>
          </w:p>
        </w:tc>
        <w:tc>
          <w:tcPr>
            <w:tcW w:w="0" w:type="auto"/>
            <w:hideMark/>
          </w:tcPr>
          <w:p w14:paraId="5C9DA263" w14:textId="77777777" w:rsidR="00451548" w:rsidRPr="00451548" w:rsidRDefault="00451548" w:rsidP="00451548">
            <w:pPr>
              <w:spacing w:after="160" w:line="259" w:lineRule="auto"/>
            </w:pPr>
            <w:r w:rsidRPr="00451548">
              <w:t>TIME</w:t>
            </w:r>
          </w:p>
        </w:tc>
        <w:tc>
          <w:tcPr>
            <w:tcW w:w="0" w:type="auto"/>
            <w:hideMark/>
          </w:tcPr>
          <w:p w14:paraId="266B8CBA" w14:textId="77777777" w:rsidR="00451548" w:rsidRPr="00451548" w:rsidRDefault="00451548" w:rsidP="00451548">
            <w:pPr>
              <w:spacing w:after="160" w:line="259" w:lineRule="auto"/>
            </w:pPr>
            <w:r w:rsidRPr="00451548">
              <w:t>NOT NULL</w:t>
            </w:r>
          </w:p>
        </w:tc>
        <w:tc>
          <w:tcPr>
            <w:tcW w:w="0" w:type="auto"/>
            <w:hideMark/>
          </w:tcPr>
          <w:p w14:paraId="07029078" w14:textId="77777777" w:rsidR="00451548" w:rsidRPr="00451548" w:rsidRDefault="00451548" w:rsidP="00451548">
            <w:pPr>
              <w:spacing w:after="160" w:line="259" w:lineRule="auto"/>
            </w:pPr>
            <w:r w:rsidRPr="00451548">
              <w:t>Opening time of the restaurant</w:t>
            </w:r>
          </w:p>
        </w:tc>
      </w:tr>
      <w:tr w:rsidR="00451548" w:rsidRPr="00451548" w14:paraId="04AC654F" w14:textId="77777777" w:rsidTr="00451548">
        <w:tc>
          <w:tcPr>
            <w:tcW w:w="0" w:type="auto"/>
            <w:hideMark/>
          </w:tcPr>
          <w:p w14:paraId="575A1488" w14:textId="77777777" w:rsidR="00451548" w:rsidRPr="00451548" w:rsidRDefault="00451548" w:rsidP="00451548">
            <w:pPr>
              <w:spacing w:after="160" w:line="259" w:lineRule="auto"/>
            </w:pPr>
            <w:proofErr w:type="spellStart"/>
            <w:r w:rsidRPr="00451548">
              <w:t>closing_time</w:t>
            </w:r>
            <w:proofErr w:type="spellEnd"/>
          </w:p>
        </w:tc>
        <w:tc>
          <w:tcPr>
            <w:tcW w:w="0" w:type="auto"/>
            <w:hideMark/>
          </w:tcPr>
          <w:p w14:paraId="35D28145" w14:textId="77777777" w:rsidR="00451548" w:rsidRPr="00451548" w:rsidRDefault="00451548" w:rsidP="00451548">
            <w:pPr>
              <w:spacing w:after="160" w:line="259" w:lineRule="auto"/>
            </w:pPr>
            <w:r w:rsidRPr="00451548">
              <w:t>TIME</w:t>
            </w:r>
          </w:p>
        </w:tc>
        <w:tc>
          <w:tcPr>
            <w:tcW w:w="0" w:type="auto"/>
            <w:hideMark/>
          </w:tcPr>
          <w:p w14:paraId="67B60211" w14:textId="77777777" w:rsidR="00451548" w:rsidRPr="00451548" w:rsidRDefault="00451548" w:rsidP="00451548">
            <w:pPr>
              <w:spacing w:after="160" w:line="259" w:lineRule="auto"/>
            </w:pPr>
            <w:r w:rsidRPr="00451548">
              <w:t>NOT NULL</w:t>
            </w:r>
          </w:p>
        </w:tc>
        <w:tc>
          <w:tcPr>
            <w:tcW w:w="0" w:type="auto"/>
            <w:hideMark/>
          </w:tcPr>
          <w:p w14:paraId="4C7A2363" w14:textId="77777777" w:rsidR="00451548" w:rsidRPr="00451548" w:rsidRDefault="00451548" w:rsidP="00451548">
            <w:pPr>
              <w:spacing w:after="160" w:line="259" w:lineRule="auto"/>
            </w:pPr>
            <w:r w:rsidRPr="00451548">
              <w:t>Closing time of the restaurant</w:t>
            </w:r>
          </w:p>
        </w:tc>
      </w:tr>
    </w:tbl>
    <w:p w14:paraId="64B74118" w14:textId="77777777" w:rsidR="00451548" w:rsidRPr="00451548" w:rsidRDefault="00000000" w:rsidP="00451548">
      <w:r>
        <w:pict w14:anchorId="70E23A69">
          <v:rect id="_x0000_i1061" style="width:0;height:1.5pt" o:hralign="center" o:hrstd="t" o:hr="t" fillcolor="#a0a0a0" stroked="f"/>
        </w:pict>
      </w:r>
    </w:p>
    <w:p w14:paraId="654914CD" w14:textId="77777777" w:rsidR="00451548" w:rsidRPr="00451548" w:rsidRDefault="00451548" w:rsidP="00451548">
      <w:pPr>
        <w:rPr>
          <w:b/>
          <w:bCs/>
        </w:rPr>
      </w:pPr>
      <w:r w:rsidRPr="00451548">
        <w:rPr>
          <w:b/>
          <w:bCs/>
        </w:rPr>
        <w:t>14. ServiceRequest</w:t>
      </w:r>
    </w:p>
    <w:tbl>
      <w:tblPr>
        <w:tblStyle w:val="TableGrid"/>
        <w:tblW w:w="0" w:type="auto"/>
        <w:tblLook w:val="04A0" w:firstRow="1" w:lastRow="0" w:firstColumn="1" w:lastColumn="0" w:noHBand="0" w:noVBand="1"/>
      </w:tblPr>
      <w:tblGrid>
        <w:gridCol w:w="2001"/>
        <w:gridCol w:w="2617"/>
        <w:gridCol w:w="3366"/>
        <w:gridCol w:w="2496"/>
      </w:tblGrid>
      <w:tr w:rsidR="00451548" w:rsidRPr="00451548" w14:paraId="7794ABD7" w14:textId="77777777" w:rsidTr="00451548">
        <w:tc>
          <w:tcPr>
            <w:tcW w:w="0" w:type="auto"/>
            <w:hideMark/>
          </w:tcPr>
          <w:p w14:paraId="3FAFE992" w14:textId="77777777" w:rsidR="00451548" w:rsidRPr="00451548" w:rsidRDefault="00451548" w:rsidP="00451548">
            <w:pPr>
              <w:spacing w:after="160" w:line="259" w:lineRule="auto"/>
              <w:rPr>
                <w:b/>
                <w:bCs/>
              </w:rPr>
            </w:pPr>
            <w:r w:rsidRPr="00451548">
              <w:rPr>
                <w:b/>
                <w:bCs/>
              </w:rPr>
              <w:t>Column Name</w:t>
            </w:r>
          </w:p>
        </w:tc>
        <w:tc>
          <w:tcPr>
            <w:tcW w:w="0" w:type="auto"/>
            <w:hideMark/>
          </w:tcPr>
          <w:p w14:paraId="5AA04B7F" w14:textId="77777777" w:rsidR="00451548" w:rsidRPr="00451548" w:rsidRDefault="00451548" w:rsidP="00451548">
            <w:pPr>
              <w:spacing w:after="160" w:line="259" w:lineRule="auto"/>
              <w:rPr>
                <w:b/>
                <w:bCs/>
              </w:rPr>
            </w:pPr>
            <w:r w:rsidRPr="00451548">
              <w:rPr>
                <w:b/>
                <w:bCs/>
              </w:rPr>
              <w:t>Data Type</w:t>
            </w:r>
          </w:p>
        </w:tc>
        <w:tc>
          <w:tcPr>
            <w:tcW w:w="0" w:type="auto"/>
            <w:hideMark/>
          </w:tcPr>
          <w:p w14:paraId="527D2F96" w14:textId="77777777" w:rsidR="00451548" w:rsidRPr="00451548" w:rsidRDefault="00451548" w:rsidP="00451548">
            <w:pPr>
              <w:spacing w:after="160" w:line="259" w:lineRule="auto"/>
              <w:rPr>
                <w:b/>
                <w:bCs/>
              </w:rPr>
            </w:pPr>
            <w:r w:rsidRPr="00451548">
              <w:rPr>
                <w:b/>
                <w:bCs/>
              </w:rPr>
              <w:t>Constraints</w:t>
            </w:r>
          </w:p>
        </w:tc>
        <w:tc>
          <w:tcPr>
            <w:tcW w:w="0" w:type="auto"/>
            <w:hideMark/>
          </w:tcPr>
          <w:p w14:paraId="27976F47" w14:textId="77777777" w:rsidR="00451548" w:rsidRPr="00451548" w:rsidRDefault="00451548" w:rsidP="00451548">
            <w:pPr>
              <w:spacing w:after="160" w:line="259" w:lineRule="auto"/>
              <w:rPr>
                <w:b/>
                <w:bCs/>
              </w:rPr>
            </w:pPr>
            <w:r w:rsidRPr="00451548">
              <w:rPr>
                <w:b/>
                <w:bCs/>
              </w:rPr>
              <w:t>Description</w:t>
            </w:r>
          </w:p>
        </w:tc>
      </w:tr>
      <w:tr w:rsidR="00451548" w:rsidRPr="00451548" w14:paraId="729E101E" w14:textId="77777777" w:rsidTr="00451548">
        <w:tc>
          <w:tcPr>
            <w:tcW w:w="0" w:type="auto"/>
            <w:hideMark/>
          </w:tcPr>
          <w:p w14:paraId="1D914806" w14:textId="77777777" w:rsidR="00451548" w:rsidRPr="00451548" w:rsidRDefault="00451548" w:rsidP="00451548">
            <w:pPr>
              <w:spacing w:after="160" w:line="259" w:lineRule="auto"/>
            </w:pPr>
            <w:proofErr w:type="spellStart"/>
            <w:r w:rsidRPr="00451548">
              <w:t>service_request_id</w:t>
            </w:r>
            <w:proofErr w:type="spellEnd"/>
          </w:p>
        </w:tc>
        <w:tc>
          <w:tcPr>
            <w:tcW w:w="0" w:type="auto"/>
            <w:hideMark/>
          </w:tcPr>
          <w:p w14:paraId="6984DDD4" w14:textId="77777777" w:rsidR="00451548" w:rsidRPr="00451548" w:rsidRDefault="00451548" w:rsidP="00451548">
            <w:pPr>
              <w:spacing w:after="160" w:line="259" w:lineRule="auto"/>
            </w:pPr>
            <w:r w:rsidRPr="00451548">
              <w:t>INT</w:t>
            </w:r>
          </w:p>
        </w:tc>
        <w:tc>
          <w:tcPr>
            <w:tcW w:w="0" w:type="auto"/>
            <w:hideMark/>
          </w:tcPr>
          <w:p w14:paraId="293EEB14" w14:textId="77777777" w:rsidR="00451548" w:rsidRPr="00451548" w:rsidRDefault="00451548" w:rsidP="00451548">
            <w:pPr>
              <w:spacing w:after="160" w:line="259" w:lineRule="auto"/>
            </w:pPr>
            <w:r w:rsidRPr="00451548">
              <w:t>PRIMARY KEY, AUTO_INCREMENT</w:t>
            </w:r>
          </w:p>
        </w:tc>
        <w:tc>
          <w:tcPr>
            <w:tcW w:w="0" w:type="auto"/>
            <w:hideMark/>
          </w:tcPr>
          <w:p w14:paraId="6DCD28AB" w14:textId="77777777" w:rsidR="00451548" w:rsidRPr="00451548" w:rsidRDefault="00451548" w:rsidP="00451548">
            <w:pPr>
              <w:spacing w:after="160" w:line="259" w:lineRule="auto"/>
            </w:pPr>
            <w:r w:rsidRPr="00451548">
              <w:t>Unique ID for each service request</w:t>
            </w:r>
          </w:p>
        </w:tc>
      </w:tr>
      <w:tr w:rsidR="00451548" w:rsidRPr="00451548" w14:paraId="45142344" w14:textId="77777777" w:rsidTr="00451548">
        <w:tc>
          <w:tcPr>
            <w:tcW w:w="0" w:type="auto"/>
            <w:hideMark/>
          </w:tcPr>
          <w:p w14:paraId="34DD5399"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29DCE26F" w14:textId="77777777" w:rsidR="00451548" w:rsidRPr="00451548" w:rsidRDefault="00451548" w:rsidP="00451548">
            <w:pPr>
              <w:spacing w:after="160" w:line="259" w:lineRule="auto"/>
            </w:pPr>
            <w:r w:rsidRPr="00451548">
              <w:t>INT</w:t>
            </w:r>
          </w:p>
        </w:tc>
        <w:tc>
          <w:tcPr>
            <w:tcW w:w="0" w:type="auto"/>
            <w:hideMark/>
          </w:tcPr>
          <w:p w14:paraId="19E78B9A" w14:textId="77777777" w:rsidR="00451548" w:rsidRPr="00451548" w:rsidRDefault="00451548" w:rsidP="00451548">
            <w:pPr>
              <w:spacing w:after="160" w:line="259" w:lineRule="auto"/>
            </w:pPr>
            <w:r w:rsidRPr="00451548">
              <w:t xml:space="preserve">FOREIGN KEY (references </w:t>
            </w:r>
            <w:proofErr w:type="spellStart"/>
            <w:r w:rsidRPr="00451548">
              <w:t>Customer.customer_id</w:t>
            </w:r>
            <w:proofErr w:type="spellEnd"/>
            <w:r w:rsidRPr="00451548">
              <w:t>)</w:t>
            </w:r>
          </w:p>
        </w:tc>
        <w:tc>
          <w:tcPr>
            <w:tcW w:w="0" w:type="auto"/>
            <w:hideMark/>
          </w:tcPr>
          <w:p w14:paraId="62E34D2A" w14:textId="77777777" w:rsidR="00451548" w:rsidRPr="00451548" w:rsidRDefault="00451548" w:rsidP="00451548">
            <w:pPr>
              <w:spacing w:after="160" w:line="259" w:lineRule="auto"/>
            </w:pPr>
            <w:r w:rsidRPr="00451548">
              <w:t>Customer requesting service</w:t>
            </w:r>
          </w:p>
        </w:tc>
      </w:tr>
      <w:tr w:rsidR="00451548" w:rsidRPr="00451548" w14:paraId="68A436B1" w14:textId="77777777" w:rsidTr="00451548">
        <w:tc>
          <w:tcPr>
            <w:tcW w:w="0" w:type="auto"/>
            <w:hideMark/>
          </w:tcPr>
          <w:p w14:paraId="3099CDD5" w14:textId="77777777" w:rsidR="00451548" w:rsidRPr="00451548" w:rsidRDefault="00451548" w:rsidP="00451548">
            <w:pPr>
              <w:spacing w:after="160" w:line="259" w:lineRule="auto"/>
            </w:pPr>
            <w:proofErr w:type="spellStart"/>
            <w:r w:rsidRPr="00451548">
              <w:t>staff_id</w:t>
            </w:r>
            <w:proofErr w:type="spellEnd"/>
          </w:p>
        </w:tc>
        <w:tc>
          <w:tcPr>
            <w:tcW w:w="0" w:type="auto"/>
            <w:hideMark/>
          </w:tcPr>
          <w:p w14:paraId="177A2DF6" w14:textId="77777777" w:rsidR="00451548" w:rsidRPr="00451548" w:rsidRDefault="00451548" w:rsidP="00451548">
            <w:pPr>
              <w:spacing w:after="160" w:line="259" w:lineRule="auto"/>
            </w:pPr>
            <w:r w:rsidRPr="00451548">
              <w:t>INT</w:t>
            </w:r>
          </w:p>
        </w:tc>
        <w:tc>
          <w:tcPr>
            <w:tcW w:w="0" w:type="auto"/>
            <w:hideMark/>
          </w:tcPr>
          <w:p w14:paraId="4541F814" w14:textId="77777777" w:rsidR="00451548" w:rsidRPr="00451548" w:rsidRDefault="00451548" w:rsidP="00451548">
            <w:pPr>
              <w:spacing w:after="160" w:line="259" w:lineRule="auto"/>
            </w:pPr>
            <w:r w:rsidRPr="00451548">
              <w:t xml:space="preserve">FOREIGN KEY (references </w:t>
            </w:r>
            <w:proofErr w:type="spellStart"/>
            <w:r w:rsidRPr="00451548">
              <w:t>Staff.staff_id</w:t>
            </w:r>
            <w:proofErr w:type="spellEnd"/>
            <w:r w:rsidRPr="00451548">
              <w:t>)</w:t>
            </w:r>
          </w:p>
        </w:tc>
        <w:tc>
          <w:tcPr>
            <w:tcW w:w="0" w:type="auto"/>
            <w:hideMark/>
          </w:tcPr>
          <w:p w14:paraId="0ED6FC92" w14:textId="77777777" w:rsidR="00451548" w:rsidRPr="00451548" w:rsidRDefault="00451548" w:rsidP="00451548">
            <w:pPr>
              <w:spacing w:after="160" w:line="259" w:lineRule="auto"/>
            </w:pPr>
            <w:r w:rsidRPr="00451548">
              <w:t>Staff assigned to the request</w:t>
            </w:r>
          </w:p>
        </w:tc>
      </w:tr>
      <w:tr w:rsidR="00451548" w:rsidRPr="00451548" w14:paraId="076ADC69" w14:textId="77777777" w:rsidTr="00451548">
        <w:tc>
          <w:tcPr>
            <w:tcW w:w="0" w:type="auto"/>
            <w:hideMark/>
          </w:tcPr>
          <w:p w14:paraId="7ED31357" w14:textId="77777777" w:rsidR="00451548" w:rsidRPr="00451548" w:rsidRDefault="00451548" w:rsidP="00451548">
            <w:pPr>
              <w:spacing w:after="160" w:line="259" w:lineRule="auto"/>
            </w:pPr>
            <w:proofErr w:type="spellStart"/>
            <w:r w:rsidRPr="00451548">
              <w:t>request_type</w:t>
            </w:r>
            <w:proofErr w:type="spellEnd"/>
          </w:p>
        </w:tc>
        <w:tc>
          <w:tcPr>
            <w:tcW w:w="0" w:type="auto"/>
            <w:hideMark/>
          </w:tcPr>
          <w:p w14:paraId="0299F828" w14:textId="77777777" w:rsidR="00451548" w:rsidRPr="00451548" w:rsidRDefault="00451548" w:rsidP="00451548">
            <w:pPr>
              <w:spacing w:after="160" w:line="259" w:lineRule="auto"/>
            </w:pPr>
            <w:proofErr w:type="gramStart"/>
            <w:r w:rsidRPr="00451548">
              <w:t>VARCHAR(</w:t>
            </w:r>
            <w:proofErr w:type="gramEnd"/>
            <w:r w:rsidRPr="00451548">
              <w:t>50)</w:t>
            </w:r>
          </w:p>
        </w:tc>
        <w:tc>
          <w:tcPr>
            <w:tcW w:w="0" w:type="auto"/>
            <w:hideMark/>
          </w:tcPr>
          <w:p w14:paraId="67D1BA45" w14:textId="77777777" w:rsidR="00451548" w:rsidRPr="00451548" w:rsidRDefault="00451548" w:rsidP="00451548">
            <w:pPr>
              <w:spacing w:after="160" w:line="259" w:lineRule="auto"/>
            </w:pPr>
            <w:r w:rsidRPr="00451548">
              <w:t>NOT NULL</w:t>
            </w:r>
          </w:p>
        </w:tc>
        <w:tc>
          <w:tcPr>
            <w:tcW w:w="0" w:type="auto"/>
            <w:hideMark/>
          </w:tcPr>
          <w:p w14:paraId="73E3DB8E" w14:textId="77777777" w:rsidR="00451548" w:rsidRPr="00451548" w:rsidRDefault="00451548" w:rsidP="00451548">
            <w:pPr>
              <w:spacing w:after="160" w:line="259" w:lineRule="auto"/>
            </w:pPr>
            <w:r w:rsidRPr="00451548">
              <w:t>Type of request (e.g., cleaning, food delivery)</w:t>
            </w:r>
          </w:p>
        </w:tc>
      </w:tr>
      <w:tr w:rsidR="00451548" w:rsidRPr="00451548" w14:paraId="3B846EBC" w14:textId="77777777" w:rsidTr="00451548">
        <w:tc>
          <w:tcPr>
            <w:tcW w:w="0" w:type="auto"/>
            <w:hideMark/>
          </w:tcPr>
          <w:p w14:paraId="29966B82" w14:textId="77777777" w:rsidR="00451548" w:rsidRPr="00451548" w:rsidRDefault="00451548" w:rsidP="00451548">
            <w:pPr>
              <w:spacing w:after="160" w:line="259" w:lineRule="auto"/>
            </w:pPr>
            <w:proofErr w:type="spellStart"/>
            <w:r w:rsidRPr="00451548">
              <w:t>request_date</w:t>
            </w:r>
            <w:proofErr w:type="spellEnd"/>
          </w:p>
        </w:tc>
        <w:tc>
          <w:tcPr>
            <w:tcW w:w="0" w:type="auto"/>
            <w:hideMark/>
          </w:tcPr>
          <w:p w14:paraId="0AA71905" w14:textId="77777777" w:rsidR="00451548" w:rsidRPr="00451548" w:rsidRDefault="00451548" w:rsidP="00451548">
            <w:pPr>
              <w:spacing w:after="160" w:line="259" w:lineRule="auto"/>
            </w:pPr>
            <w:r w:rsidRPr="00451548">
              <w:t>DATETIME</w:t>
            </w:r>
          </w:p>
        </w:tc>
        <w:tc>
          <w:tcPr>
            <w:tcW w:w="0" w:type="auto"/>
            <w:hideMark/>
          </w:tcPr>
          <w:p w14:paraId="47779089" w14:textId="77777777" w:rsidR="00451548" w:rsidRPr="00451548" w:rsidRDefault="00451548" w:rsidP="00451548">
            <w:pPr>
              <w:spacing w:after="160" w:line="259" w:lineRule="auto"/>
            </w:pPr>
            <w:r w:rsidRPr="00451548">
              <w:t>NOT NULL</w:t>
            </w:r>
          </w:p>
        </w:tc>
        <w:tc>
          <w:tcPr>
            <w:tcW w:w="0" w:type="auto"/>
            <w:hideMark/>
          </w:tcPr>
          <w:p w14:paraId="50F0A8B1" w14:textId="77777777" w:rsidR="00451548" w:rsidRPr="00451548" w:rsidRDefault="00451548" w:rsidP="00451548">
            <w:pPr>
              <w:spacing w:after="160" w:line="259" w:lineRule="auto"/>
            </w:pPr>
            <w:r w:rsidRPr="00451548">
              <w:t>Date and time of the request</w:t>
            </w:r>
          </w:p>
        </w:tc>
      </w:tr>
      <w:tr w:rsidR="00451548" w:rsidRPr="00451548" w14:paraId="0309CE1B" w14:textId="77777777" w:rsidTr="00451548">
        <w:tc>
          <w:tcPr>
            <w:tcW w:w="0" w:type="auto"/>
            <w:hideMark/>
          </w:tcPr>
          <w:p w14:paraId="6298F35E" w14:textId="77777777" w:rsidR="00451548" w:rsidRPr="00451548" w:rsidRDefault="00451548" w:rsidP="00451548">
            <w:pPr>
              <w:spacing w:after="160" w:line="259" w:lineRule="auto"/>
            </w:pPr>
            <w:r w:rsidRPr="00451548">
              <w:t>status</w:t>
            </w:r>
          </w:p>
        </w:tc>
        <w:tc>
          <w:tcPr>
            <w:tcW w:w="0" w:type="auto"/>
            <w:hideMark/>
          </w:tcPr>
          <w:p w14:paraId="20BD4B85" w14:textId="77777777" w:rsidR="00451548" w:rsidRPr="00451548" w:rsidRDefault="00451548" w:rsidP="00451548">
            <w:pPr>
              <w:spacing w:after="160" w:line="259" w:lineRule="auto"/>
            </w:pPr>
            <w:proofErr w:type="gramStart"/>
            <w:r w:rsidRPr="00451548">
              <w:t>ENUM(</w:t>
            </w:r>
            <w:proofErr w:type="gramEnd"/>
            <w:r w:rsidRPr="00451548">
              <w:t>'pending', 'completed', '</w:t>
            </w:r>
            <w:proofErr w:type="spellStart"/>
            <w:r w:rsidRPr="00451548">
              <w:t>canceled</w:t>
            </w:r>
            <w:proofErr w:type="spellEnd"/>
            <w:r w:rsidRPr="00451548">
              <w:t>')</w:t>
            </w:r>
          </w:p>
        </w:tc>
        <w:tc>
          <w:tcPr>
            <w:tcW w:w="0" w:type="auto"/>
            <w:hideMark/>
          </w:tcPr>
          <w:p w14:paraId="1906F626" w14:textId="77777777" w:rsidR="00451548" w:rsidRPr="00451548" w:rsidRDefault="00451548" w:rsidP="00451548">
            <w:pPr>
              <w:spacing w:after="160" w:line="259" w:lineRule="auto"/>
            </w:pPr>
            <w:r w:rsidRPr="00451548">
              <w:t>DEFAULT 'pending'</w:t>
            </w:r>
          </w:p>
        </w:tc>
        <w:tc>
          <w:tcPr>
            <w:tcW w:w="0" w:type="auto"/>
            <w:hideMark/>
          </w:tcPr>
          <w:p w14:paraId="3B1DD890" w14:textId="77777777" w:rsidR="00451548" w:rsidRPr="00451548" w:rsidRDefault="00451548" w:rsidP="00451548">
            <w:pPr>
              <w:spacing w:after="160" w:line="259" w:lineRule="auto"/>
            </w:pPr>
            <w:r w:rsidRPr="00451548">
              <w:t>Status of the service request</w:t>
            </w:r>
          </w:p>
        </w:tc>
      </w:tr>
    </w:tbl>
    <w:p w14:paraId="2A34815B" w14:textId="77777777" w:rsidR="00451548" w:rsidRPr="00451548" w:rsidRDefault="00000000" w:rsidP="00451548">
      <w:r>
        <w:pict w14:anchorId="31E7B6E5">
          <v:rect id="_x0000_i1062" style="width:0;height:1.5pt" o:hralign="center" o:hrstd="t" o:hr="t" fillcolor="#a0a0a0" stroked="f"/>
        </w:pict>
      </w:r>
    </w:p>
    <w:p w14:paraId="3B534598" w14:textId="77777777" w:rsidR="00451548" w:rsidRPr="00451548" w:rsidRDefault="00451548" w:rsidP="00451548">
      <w:pPr>
        <w:rPr>
          <w:b/>
          <w:bCs/>
        </w:rPr>
      </w:pPr>
      <w:r w:rsidRPr="00451548">
        <w:rPr>
          <w:b/>
          <w:bCs/>
        </w:rPr>
        <w:t>15. Event</w:t>
      </w:r>
    </w:p>
    <w:tbl>
      <w:tblPr>
        <w:tblStyle w:val="TableGrid"/>
        <w:tblW w:w="0" w:type="auto"/>
        <w:tblLook w:val="04A0" w:firstRow="1" w:lastRow="0" w:firstColumn="1" w:lastColumn="0" w:noHBand="0" w:noVBand="1"/>
      </w:tblPr>
      <w:tblGrid>
        <w:gridCol w:w="1537"/>
        <w:gridCol w:w="2916"/>
        <w:gridCol w:w="3750"/>
        <w:gridCol w:w="2277"/>
      </w:tblGrid>
      <w:tr w:rsidR="00451548" w:rsidRPr="00451548" w14:paraId="4E808992" w14:textId="77777777" w:rsidTr="00451548">
        <w:tc>
          <w:tcPr>
            <w:tcW w:w="0" w:type="auto"/>
            <w:hideMark/>
          </w:tcPr>
          <w:p w14:paraId="04A1B848" w14:textId="77777777" w:rsidR="00451548" w:rsidRPr="00451548" w:rsidRDefault="00451548" w:rsidP="00451548">
            <w:pPr>
              <w:spacing w:after="160" w:line="259" w:lineRule="auto"/>
              <w:rPr>
                <w:b/>
                <w:bCs/>
              </w:rPr>
            </w:pPr>
            <w:r w:rsidRPr="00451548">
              <w:rPr>
                <w:b/>
                <w:bCs/>
              </w:rPr>
              <w:t>Column Name</w:t>
            </w:r>
          </w:p>
        </w:tc>
        <w:tc>
          <w:tcPr>
            <w:tcW w:w="0" w:type="auto"/>
            <w:hideMark/>
          </w:tcPr>
          <w:p w14:paraId="4B275063" w14:textId="77777777" w:rsidR="00451548" w:rsidRPr="00451548" w:rsidRDefault="00451548" w:rsidP="00451548">
            <w:pPr>
              <w:spacing w:after="160" w:line="259" w:lineRule="auto"/>
              <w:rPr>
                <w:b/>
                <w:bCs/>
              </w:rPr>
            </w:pPr>
            <w:r w:rsidRPr="00451548">
              <w:rPr>
                <w:b/>
                <w:bCs/>
              </w:rPr>
              <w:t>Data Type</w:t>
            </w:r>
          </w:p>
        </w:tc>
        <w:tc>
          <w:tcPr>
            <w:tcW w:w="0" w:type="auto"/>
            <w:hideMark/>
          </w:tcPr>
          <w:p w14:paraId="3E43C294" w14:textId="77777777" w:rsidR="00451548" w:rsidRPr="00451548" w:rsidRDefault="00451548" w:rsidP="00451548">
            <w:pPr>
              <w:spacing w:after="160" w:line="259" w:lineRule="auto"/>
              <w:rPr>
                <w:b/>
                <w:bCs/>
              </w:rPr>
            </w:pPr>
            <w:r w:rsidRPr="00451548">
              <w:rPr>
                <w:b/>
                <w:bCs/>
              </w:rPr>
              <w:t>Constraints</w:t>
            </w:r>
          </w:p>
        </w:tc>
        <w:tc>
          <w:tcPr>
            <w:tcW w:w="0" w:type="auto"/>
            <w:hideMark/>
          </w:tcPr>
          <w:p w14:paraId="488C6EB9" w14:textId="77777777" w:rsidR="00451548" w:rsidRPr="00451548" w:rsidRDefault="00451548" w:rsidP="00451548">
            <w:pPr>
              <w:spacing w:after="160" w:line="259" w:lineRule="auto"/>
              <w:rPr>
                <w:b/>
                <w:bCs/>
              </w:rPr>
            </w:pPr>
            <w:r w:rsidRPr="00451548">
              <w:rPr>
                <w:b/>
                <w:bCs/>
              </w:rPr>
              <w:t>Description</w:t>
            </w:r>
          </w:p>
        </w:tc>
      </w:tr>
      <w:tr w:rsidR="00451548" w:rsidRPr="00451548" w14:paraId="1BF37976" w14:textId="77777777" w:rsidTr="00451548">
        <w:tc>
          <w:tcPr>
            <w:tcW w:w="0" w:type="auto"/>
            <w:hideMark/>
          </w:tcPr>
          <w:p w14:paraId="342A8221" w14:textId="77777777" w:rsidR="00451548" w:rsidRPr="00451548" w:rsidRDefault="00451548" w:rsidP="00451548">
            <w:pPr>
              <w:spacing w:after="160" w:line="259" w:lineRule="auto"/>
            </w:pPr>
            <w:proofErr w:type="spellStart"/>
            <w:r w:rsidRPr="00451548">
              <w:t>event_id</w:t>
            </w:r>
            <w:proofErr w:type="spellEnd"/>
          </w:p>
        </w:tc>
        <w:tc>
          <w:tcPr>
            <w:tcW w:w="0" w:type="auto"/>
            <w:hideMark/>
          </w:tcPr>
          <w:p w14:paraId="5DCEE887" w14:textId="77777777" w:rsidR="00451548" w:rsidRPr="00451548" w:rsidRDefault="00451548" w:rsidP="00451548">
            <w:pPr>
              <w:spacing w:after="160" w:line="259" w:lineRule="auto"/>
            </w:pPr>
            <w:r w:rsidRPr="00451548">
              <w:t>INT</w:t>
            </w:r>
          </w:p>
        </w:tc>
        <w:tc>
          <w:tcPr>
            <w:tcW w:w="0" w:type="auto"/>
            <w:hideMark/>
          </w:tcPr>
          <w:p w14:paraId="65BB7A40" w14:textId="77777777" w:rsidR="00451548" w:rsidRPr="00451548" w:rsidRDefault="00451548" w:rsidP="00451548">
            <w:pPr>
              <w:spacing w:after="160" w:line="259" w:lineRule="auto"/>
            </w:pPr>
            <w:r w:rsidRPr="00451548">
              <w:t>PRIMARY KEY, AUTO_INCREMENT</w:t>
            </w:r>
          </w:p>
        </w:tc>
        <w:tc>
          <w:tcPr>
            <w:tcW w:w="0" w:type="auto"/>
            <w:hideMark/>
          </w:tcPr>
          <w:p w14:paraId="644DE913" w14:textId="77777777" w:rsidR="00451548" w:rsidRPr="00451548" w:rsidRDefault="00451548" w:rsidP="00451548">
            <w:pPr>
              <w:spacing w:after="160" w:line="259" w:lineRule="auto"/>
            </w:pPr>
            <w:r w:rsidRPr="00451548">
              <w:t>Unique ID for each event</w:t>
            </w:r>
          </w:p>
        </w:tc>
      </w:tr>
      <w:tr w:rsidR="00451548" w:rsidRPr="00451548" w14:paraId="16FF138C" w14:textId="77777777" w:rsidTr="00451548">
        <w:tc>
          <w:tcPr>
            <w:tcW w:w="0" w:type="auto"/>
            <w:hideMark/>
          </w:tcPr>
          <w:p w14:paraId="66876B7F" w14:textId="77777777" w:rsidR="00451548" w:rsidRPr="00451548" w:rsidRDefault="00451548" w:rsidP="00451548">
            <w:pPr>
              <w:spacing w:after="160" w:line="259" w:lineRule="auto"/>
            </w:pPr>
            <w:r w:rsidRPr="00451548">
              <w:t>name</w:t>
            </w:r>
          </w:p>
        </w:tc>
        <w:tc>
          <w:tcPr>
            <w:tcW w:w="0" w:type="auto"/>
            <w:hideMark/>
          </w:tcPr>
          <w:p w14:paraId="7433D9D9" w14:textId="77777777" w:rsidR="00451548" w:rsidRPr="00451548" w:rsidRDefault="00451548" w:rsidP="00451548">
            <w:pPr>
              <w:spacing w:after="160" w:line="259" w:lineRule="auto"/>
            </w:pPr>
            <w:proofErr w:type="gramStart"/>
            <w:r w:rsidRPr="00451548">
              <w:t>VARCHAR(</w:t>
            </w:r>
            <w:proofErr w:type="gramEnd"/>
            <w:r w:rsidRPr="00451548">
              <w:t>100)</w:t>
            </w:r>
          </w:p>
        </w:tc>
        <w:tc>
          <w:tcPr>
            <w:tcW w:w="0" w:type="auto"/>
            <w:hideMark/>
          </w:tcPr>
          <w:p w14:paraId="04395D8F" w14:textId="77777777" w:rsidR="00451548" w:rsidRPr="00451548" w:rsidRDefault="00451548" w:rsidP="00451548">
            <w:pPr>
              <w:spacing w:after="160" w:line="259" w:lineRule="auto"/>
            </w:pPr>
            <w:r w:rsidRPr="00451548">
              <w:t>NOT NULL</w:t>
            </w:r>
          </w:p>
        </w:tc>
        <w:tc>
          <w:tcPr>
            <w:tcW w:w="0" w:type="auto"/>
            <w:hideMark/>
          </w:tcPr>
          <w:p w14:paraId="27C6F704" w14:textId="77777777" w:rsidR="00451548" w:rsidRPr="00451548" w:rsidRDefault="00451548" w:rsidP="00451548">
            <w:pPr>
              <w:spacing w:after="160" w:line="259" w:lineRule="auto"/>
            </w:pPr>
            <w:r w:rsidRPr="00451548">
              <w:t>Name of the event</w:t>
            </w:r>
          </w:p>
        </w:tc>
      </w:tr>
      <w:tr w:rsidR="00451548" w:rsidRPr="00451548" w14:paraId="18F7ADD8" w14:textId="77777777" w:rsidTr="00451548">
        <w:tc>
          <w:tcPr>
            <w:tcW w:w="0" w:type="auto"/>
            <w:hideMark/>
          </w:tcPr>
          <w:p w14:paraId="529D9316" w14:textId="77777777" w:rsidR="00451548" w:rsidRPr="00451548" w:rsidRDefault="00451548" w:rsidP="00451548">
            <w:pPr>
              <w:spacing w:after="160" w:line="259" w:lineRule="auto"/>
            </w:pPr>
            <w:proofErr w:type="spellStart"/>
            <w:r w:rsidRPr="00451548">
              <w:t>event_date</w:t>
            </w:r>
            <w:proofErr w:type="spellEnd"/>
          </w:p>
        </w:tc>
        <w:tc>
          <w:tcPr>
            <w:tcW w:w="0" w:type="auto"/>
            <w:hideMark/>
          </w:tcPr>
          <w:p w14:paraId="022099CC" w14:textId="77777777" w:rsidR="00451548" w:rsidRPr="00451548" w:rsidRDefault="00451548" w:rsidP="00451548">
            <w:pPr>
              <w:spacing w:after="160" w:line="259" w:lineRule="auto"/>
            </w:pPr>
            <w:r w:rsidRPr="00451548">
              <w:t>DATE</w:t>
            </w:r>
          </w:p>
        </w:tc>
        <w:tc>
          <w:tcPr>
            <w:tcW w:w="0" w:type="auto"/>
            <w:hideMark/>
          </w:tcPr>
          <w:p w14:paraId="37B8E2AE" w14:textId="77777777" w:rsidR="00451548" w:rsidRPr="00451548" w:rsidRDefault="00451548" w:rsidP="00451548">
            <w:pPr>
              <w:spacing w:after="160" w:line="259" w:lineRule="auto"/>
            </w:pPr>
            <w:r w:rsidRPr="00451548">
              <w:t>NOT NULL</w:t>
            </w:r>
          </w:p>
        </w:tc>
        <w:tc>
          <w:tcPr>
            <w:tcW w:w="0" w:type="auto"/>
            <w:hideMark/>
          </w:tcPr>
          <w:p w14:paraId="4ADCF033" w14:textId="77777777" w:rsidR="00451548" w:rsidRPr="00451548" w:rsidRDefault="00451548" w:rsidP="00451548">
            <w:pPr>
              <w:spacing w:after="160" w:line="259" w:lineRule="auto"/>
            </w:pPr>
            <w:r w:rsidRPr="00451548">
              <w:t>Date of the event</w:t>
            </w:r>
          </w:p>
        </w:tc>
      </w:tr>
      <w:tr w:rsidR="00451548" w:rsidRPr="00451548" w14:paraId="225A6977" w14:textId="77777777" w:rsidTr="00451548">
        <w:tc>
          <w:tcPr>
            <w:tcW w:w="0" w:type="auto"/>
            <w:hideMark/>
          </w:tcPr>
          <w:p w14:paraId="70D4FEB9" w14:textId="77777777" w:rsidR="00451548" w:rsidRPr="00451548" w:rsidRDefault="00451548" w:rsidP="00451548">
            <w:pPr>
              <w:spacing w:after="160" w:line="259" w:lineRule="auto"/>
            </w:pPr>
            <w:r w:rsidRPr="00451548">
              <w:t>location</w:t>
            </w:r>
          </w:p>
        </w:tc>
        <w:tc>
          <w:tcPr>
            <w:tcW w:w="0" w:type="auto"/>
            <w:hideMark/>
          </w:tcPr>
          <w:p w14:paraId="363CF572" w14:textId="77777777" w:rsidR="00451548" w:rsidRPr="00451548" w:rsidRDefault="00451548" w:rsidP="00451548">
            <w:pPr>
              <w:spacing w:after="160" w:line="259" w:lineRule="auto"/>
            </w:pPr>
            <w:proofErr w:type="gramStart"/>
            <w:r w:rsidRPr="00451548">
              <w:t>VARCHAR(</w:t>
            </w:r>
            <w:proofErr w:type="gramEnd"/>
            <w:r w:rsidRPr="00451548">
              <w:t>200)</w:t>
            </w:r>
          </w:p>
        </w:tc>
        <w:tc>
          <w:tcPr>
            <w:tcW w:w="0" w:type="auto"/>
            <w:hideMark/>
          </w:tcPr>
          <w:p w14:paraId="5BA0E22A" w14:textId="77777777" w:rsidR="00451548" w:rsidRPr="00451548" w:rsidRDefault="00451548" w:rsidP="00451548">
            <w:pPr>
              <w:spacing w:after="160" w:line="259" w:lineRule="auto"/>
            </w:pPr>
            <w:r w:rsidRPr="00451548">
              <w:t>NOT NULL</w:t>
            </w:r>
          </w:p>
        </w:tc>
        <w:tc>
          <w:tcPr>
            <w:tcW w:w="0" w:type="auto"/>
            <w:hideMark/>
          </w:tcPr>
          <w:p w14:paraId="46115799" w14:textId="77777777" w:rsidR="00451548" w:rsidRPr="00451548" w:rsidRDefault="00451548" w:rsidP="00451548">
            <w:pPr>
              <w:spacing w:after="160" w:line="259" w:lineRule="auto"/>
            </w:pPr>
            <w:r w:rsidRPr="00451548">
              <w:t>Location of the event</w:t>
            </w:r>
          </w:p>
        </w:tc>
      </w:tr>
      <w:tr w:rsidR="00451548" w:rsidRPr="00451548" w14:paraId="73FE3057" w14:textId="77777777" w:rsidTr="00451548">
        <w:tc>
          <w:tcPr>
            <w:tcW w:w="0" w:type="auto"/>
            <w:hideMark/>
          </w:tcPr>
          <w:p w14:paraId="018CCEC1" w14:textId="77777777" w:rsidR="00451548" w:rsidRPr="00451548" w:rsidRDefault="00451548" w:rsidP="00451548">
            <w:pPr>
              <w:spacing w:after="160" w:line="259" w:lineRule="auto"/>
            </w:pPr>
            <w:proofErr w:type="spellStart"/>
            <w:r w:rsidRPr="00451548">
              <w:t>customer_id</w:t>
            </w:r>
            <w:proofErr w:type="spellEnd"/>
          </w:p>
        </w:tc>
        <w:tc>
          <w:tcPr>
            <w:tcW w:w="0" w:type="auto"/>
            <w:hideMark/>
          </w:tcPr>
          <w:p w14:paraId="11E47165" w14:textId="77777777" w:rsidR="00451548" w:rsidRPr="00451548" w:rsidRDefault="00451548" w:rsidP="00451548">
            <w:pPr>
              <w:spacing w:after="160" w:line="259" w:lineRule="auto"/>
            </w:pPr>
            <w:r w:rsidRPr="00451548">
              <w:t>INT</w:t>
            </w:r>
          </w:p>
        </w:tc>
        <w:tc>
          <w:tcPr>
            <w:tcW w:w="0" w:type="auto"/>
            <w:hideMark/>
          </w:tcPr>
          <w:p w14:paraId="03DEFAC6" w14:textId="77777777" w:rsidR="00451548" w:rsidRPr="00451548" w:rsidRDefault="00451548" w:rsidP="00451548">
            <w:pPr>
              <w:spacing w:after="160" w:line="259" w:lineRule="auto"/>
            </w:pPr>
            <w:r w:rsidRPr="00451548">
              <w:t xml:space="preserve">FOREIGN KEY (references </w:t>
            </w:r>
            <w:proofErr w:type="spellStart"/>
            <w:r w:rsidRPr="00451548">
              <w:t>Customer.customer_id</w:t>
            </w:r>
            <w:proofErr w:type="spellEnd"/>
            <w:r w:rsidRPr="00451548">
              <w:t>)</w:t>
            </w:r>
          </w:p>
        </w:tc>
        <w:tc>
          <w:tcPr>
            <w:tcW w:w="0" w:type="auto"/>
            <w:hideMark/>
          </w:tcPr>
          <w:p w14:paraId="1C473D0F" w14:textId="77777777" w:rsidR="00451548" w:rsidRPr="00451548" w:rsidRDefault="00451548" w:rsidP="00451548">
            <w:pPr>
              <w:spacing w:after="160" w:line="259" w:lineRule="auto"/>
            </w:pPr>
            <w:r w:rsidRPr="00451548">
              <w:t>Customer organizing the event</w:t>
            </w:r>
          </w:p>
        </w:tc>
      </w:tr>
      <w:tr w:rsidR="00451548" w:rsidRPr="00451548" w14:paraId="4846F59E" w14:textId="77777777" w:rsidTr="00451548">
        <w:tc>
          <w:tcPr>
            <w:tcW w:w="0" w:type="auto"/>
            <w:hideMark/>
          </w:tcPr>
          <w:p w14:paraId="79917186" w14:textId="77777777" w:rsidR="00451548" w:rsidRPr="00451548" w:rsidRDefault="00451548" w:rsidP="00451548">
            <w:pPr>
              <w:spacing w:after="160" w:line="259" w:lineRule="auto"/>
            </w:pPr>
            <w:proofErr w:type="spellStart"/>
            <w:r w:rsidRPr="00451548">
              <w:t>staff_id</w:t>
            </w:r>
            <w:proofErr w:type="spellEnd"/>
          </w:p>
        </w:tc>
        <w:tc>
          <w:tcPr>
            <w:tcW w:w="0" w:type="auto"/>
            <w:hideMark/>
          </w:tcPr>
          <w:p w14:paraId="5BBD2A46" w14:textId="77777777" w:rsidR="00451548" w:rsidRPr="00451548" w:rsidRDefault="00451548" w:rsidP="00451548">
            <w:pPr>
              <w:spacing w:after="160" w:line="259" w:lineRule="auto"/>
            </w:pPr>
            <w:r w:rsidRPr="00451548">
              <w:t>INT</w:t>
            </w:r>
          </w:p>
        </w:tc>
        <w:tc>
          <w:tcPr>
            <w:tcW w:w="0" w:type="auto"/>
            <w:hideMark/>
          </w:tcPr>
          <w:p w14:paraId="030B9E5E" w14:textId="77777777" w:rsidR="00451548" w:rsidRPr="00451548" w:rsidRDefault="00451548" w:rsidP="00451548">
            <w:pPr>
              <w:spacing w:after="160" w:line="259" w:lineRule="auto"/>
            </w:pPr>
            <w:r w:rsidRPr="00451548">
              <w:t xml:space="preserve">FOREIGN KEY (references </w:t>
            </w:r>
            <w:proofErr w:type="spellStart"/>
            <w:r w:rsidRPr="00451548">
              <w:t>Staff.staff_id</w:t>
            </w:r>
            <w:proofErr w:type="spellEnd"/>
            <w:r w:rsidRPr="00451548">
              <w:t>)</w:t>
            </w:r>
          </w:p>
        </w:tc>
        <w:tc>
          <w:tcPr>
            <w:tcW w:w="0" w:type="auto"/>
            <w:hideMark/>
          </w:tcPr>
          <w:p w14:paraId="6FC734F1" w14:textId="77777777" w:rsidR="00451548" w:rsidRPr="00451548" w:rsidRDefault="00451548" w:rsidP="00451548">
            <w:pPr>
              <w:spacing w:after="160" w:line="259" w:lineRule="auto"/>
            </w:pPr>
            <w:r w:rsidRPr="00451548">
              <w:t>Staff assigned to the event</w:t>
            </w:r>
          </w:p>
        </w:tc>
      </w:tr>
      <w:tr w:rsidR="00451548" w:rsidRPr="00451548" w14:paraId="40BC401E" w14:textId="77777777" w:rsidTr="00451548">
        <w:tc>
          <w:tcPr>
            <w:tcW w:w="0" w:type="auto"/>
            <w:hideMark/>
          </w:tcPr>
          <w:p w14:paraId="654986BD" w14:textId="77777777" w:rsidR="00451548" w:rsidRPr="00451548" w:rsidRDefault="00451548" w:rsidP="00451548">
            <w:pPr>
              <w:spacing w:after="160" w:line="259" w:lineRule="auto"/>
            </w:pPr>
            <w:r w:rsidRPr="00451548">
              <w:t>status</w:t>
            </w:r>
          </w:p>
        </w:tc>
        <w:tc>
          <w:tcPr>
            <w:tcW w:w="0" w:type="auto"/>
            <w:hideMark/>
          </w:tcPr>
          <w:p w14:paraId="50C2E06B" w14:textId="77777777" w:rsidR="00451548" w:rsidRPr="00451548" w:rsidRDefault="00451548" w:rsidP="00451548">
            <w:pPr>
              <w:spacing w:after="160" w:line="259" w:lineRule="auto"/>
            </w:pPr>
            <w:proofErr w:type="gramStart"/>
            <w:r w:rsidRPr="00451548">
              <w:t>ENUM(</w:t>
            </w:r>
            <w:proofErr w:type="gramEnd"/>
            <w:r w:rsidRPr="00451548">
              <w:t>'planned', 'ongoing', 'completed')</w:t>
            </w:r>
          </w:p>
        </w:tc>
        <w:tc>
          <w:tcPr>
            <w:tcW w:w="0" w:type="auto"/>
            <w:hideMark/>
          </w:tcPr>
          <w:p w14:paraId="5F2847F4" w14:textId="77777777" w:rsidR="00451548" w:rsidRPr="00451548" w:rsidRDefault="00451548" w:rsidP="00451548">
            <w:pPr>
              <w:spacing w:after="160" w:line="259" w:lineRule="auto"/>
            </w:pPr>
            <w:r w:rsidRPr="00451548">
              <w:t>DEFAULT 'planned'</w:t>
            </w:r>
          </w:p>
        </w:tc>
        <w:tc>
          <w:tcPr>
            <w:tcW w:w="0" w:type="auto"/>
            <w:hideMark/>
          </w:tcPr>
          <w:p w14:paraId="275D48BD" w14:textId="77777777" w:rsidR="00451548" w:rsidRPr="00451548" w:rsidRDefault="00451548" w:rsidP="00451548">
            <w:pPr>
              <w:spacing w:after="160" w:line="259" w:lineRule="auto"/>
            </w:pPr>
            <w:r w:rsidRPr="00451548">
              <w:t>Status of the event</w:t>
            </w:r>
          </w:p>
        </w:tc>
      </w:tr>
    </w:tbl>
    <w:p w14:paraId="10F4A75A" w14:textId="77777777" w:rsidR="00451548" w:rsidRPr="00451548" w:rsidRDefault="00000000" w:rsidP="00451548">
      <w:r>
        <w:pict w14:anchorId="216046A3">
          <v:rect id="_x0000_i1063" style="width:0;height:1.5pt" o:hralign="center" o:hrstd="t" o:hr="t" fillcolor="#a0a0a0" stroked="f"/>
        </w:pict>
      </w:r>
    </w:p>
    <w:p w14:paraId="14C4E31E" w14:textId="77777777" w:rsidR="00451548" w:rsidRPr="00451548" w:rsidRDefault="00451548" w:rsidP="00451548">
      <w:r w:rsidRPr="00451548">
        <w:t xml:space="preserve">This structure ensures all entities and relationships in the Hotel and Restaurant Management System are covered with appropriate foreign keys, data integrity constraints, and </w:t>
      </w:r>
      <w:proofErr w:type="spellStart"/>
      <w:r w:rsidRPr="00451548">
        <w:t>enums</w:t>
      </w:r>
      <w:proofErr w:type="spellEnd"/>
      <w:r w:rsidRPr="00451548">
        <w:t xml:space="preserve"> for better data management.</w:t>
      </w:r>
    </w:p>
    <w:p w14:paraId="1222FAB9" w14:textId="77777777" w:rsidR="00072402" w:rsidRDefault="00072402"/>
    <w:p w14:paraId="62F9553C" w14:textId="77777777" w:rsidR="00072402" w:rsidRDefault="00072402">
      <w:r>
        <w:br w:type="page"/>
      </w:r>
    </w:p>
    <w:p w14:paraId="6A602D72" w14:textId="77777777" w:rsidR="00451548" w:rsidRPr="00451548" w:rsidRDefault="00451548" w:rsidP="00451548">
      <w:pPr>
        <w:rPr>
          <w:b/>
          <w:bCs/>
        </w:rPr>
      </w:pPr>
      <w:r w:rsidRPr="00451548">
        <w:rPr>
          <w:b/>
          <w:bCs/>
        </w:rPr>
        <w:lastRenderedPageBreak/>
        <w:t>Entity Relationships</w:t>
      </w:r>
    </w:p>
    <w:p w14:paraId="06BC5D89" w14:textId="77777777" w:rsidR="00451548" w:rsidRPr="00451548" w:rsidRDefault="00451548" w:rsidP="00451548">
      <w:pPr>
        <w:numPr>
          <w:ilvl w:val="0"/>
          <w:numId w:val="41"/>
        </w:numPr>
      </w:pPr>
      <w:r w:rsidRPr="00451548">
        <w:rPr>
          <w:b/>
          <w:bCs/>
        </w:rPr>
        <w:t>Customer</w:t>
      </w:r>
    </w:p>
    <w:p w14:paraId="035D1290"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Reservation</w:t>
      </w:r>
    </w:p>
    <w:p w14:paraId="249DBDDC" w14:textId="77777777" w:rsidR="00451548" w:rsidRPr="00451548" w:rsidRDefault="00451548" w:rsidP="00451548">
      <w:pPr>
        <w:numPr>
          <w:ilvl w:val="2"/>
          <w:numId w:val="41"/>
        </w:numPr>
      </w:pPr>
      <w:r w:rsidRPr="00451548">
        <w:t>A customer can make multiple reservations.</w:t>
      </w:r>
    </w:p>
    <w:p w14:paraId="52896674"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Order</w:t>
      </w:r>
    </w:p>
    <w:p w14:paraId="7C2C5F8E" w14:textId="77777777" w:rsidR="00451548" w:rsidRPr="00451548" w:rsidRDefault="00451548" w:rsidP="00451548">
      <w:pPr>
        <w:numPr>
          <w:ilvl w:val="2"/>
          <w:numId w:val="41"/>
        </w:numPr>
      </w:pPr>
      <w:r w:rsidRPr="00451548">
        <w:t>A customer can place multiple orders.</w:t>
      </w:r>
    </w:p>
    <w:p w14:paraId="4D5ACE9C"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Feedback</w:t>
      </w:r>
    </w:p>
    <w:p w14:paraId="2FB5129C" w14:textId="77777777" w:rsidR="00451548" w:rsidRPr="00451548" w:rsidRDefault="00451548" w:rsidP="00451548">
      <w:pPr>
        <w:numPr>
          <w:ilvl w:val="2"/>
          <w:numId w:val="41"/>
        </w:numPr>
      </w:pPr>
      <w:r w:rsidRPr="00451548">
        <w:t>A customer can provide multiple feedback entries.</w:t>
      </w:r>
    </w:p>
    <w:p w14:paraId="5097BFA4"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ServiceRequest</w:t>
      </w:r>
    </w:p>
    <w:p w14:paraId="689FCFAA" w14:textId="77777777" w:rsidR="00451548" w:rsidRPr="00451548" w:rsidRDefault="00451548" w:rsidP="00451548">
      <w:pPr>
        <w:numPr>
          <w:ilvl w:val="2"/>
          <w:numId w:val="41"/>
        </w:numPr>
      </w:pPr>
      <w:r w:rsidRPr="00451548">
        <w:t>A customer can submit multiple service requests.</w:t>
      </w:r>
    </w:p>
    <w:p w14:paraId="55EEABD6"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Event</w:t>
      </w:r>
    </w:p>
    <w:p w14:paraId="40430CFB" w14:textId="77777777" w:rsidR="00451548" w:rsidRPr="00451548" w:rsidRDefault="00451548" w:rsidP="00451548">
      <w:pPr>
        <w:numPr>
          <w:ilvl w:val="2"/>
          <w:numId w:val="41"/>
        </w:numPr>
      </w:pPr>
      <w:r w:rsidRPr="00451548">
        <w:t>A customer can organize multiple events.</w:t>
      </w:r>
    </w:p>
    <w:p w14:paraId="6755C3A9" w14:textId="77777777" w:rsidR="00451548" w:rsidRPr="00451548" w:rsidRDefault="00451548" w:rsidP="00451548">
      <w:pPr>
        <w:numPr>
          <w:ilvl w:val="0"/>
          <w:numId w:val="41"/>
        </w:numPr>
      </w:pPr>
      <w:r w:rsidRPr="00451548">
        <w:rPr>
          <w:b/>
          <w:bCs/>
        </w:rPr>
        <w:t>Room</w:t>
      </w:r>
    </w:p>
    <w:p w14:paraId="6040195D"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Reservation</w:t>
      </w:r>
    </w:p>
    <w:p w14:paraId="1619DF00" w14:textId="77777777" w:rsidR="00451548" w:rsidRPr="00451548" w:rsidRDefault="00451548" w:rsidP="00451548">
      <w:pPr>
        <w:numPr>
          <w:ilvl w:val="2"/>
          <w:numId w:val="41"/>
        </w:numPr>
      </w:pPr>
      <w:r w:rsidRPr="00451548">
        <w:t>A room can be reserved multiple times (but only by different customers at different times).</w:t>
      </w:r>
    </w:p>
    <w:p w14:paraId="798CD126"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Order</w:t>
      </w:r>
    </w:p>
    <w:p w14:paraId="2A4089F4" w14:textId="77777777" w:rsidR="00451548" w:rsidRPr="00451548" w:rsidRDefault="00451548" w:rsidP="00451548">
      <w:pPr>
        <w:numPr>
          <w:ilvl w:val="2"/>
          <w:numId w:val="41"/>
        </w:numPr>
      </w:pPr>
      <w:r w:rsidRPr="00451548">
        <w:t>A room can be associated with multiple orders for room service.</w:t>
      </w:r>
    </w:p>
    <w:p w14:paraId="08F925E4" w14:textId="77777777" w:rsidR="00451548" w:rsidRPr="00451548" w:rsidRDefault="00451548" w:rsidP="00451548">
      <w:pPr>
        <w:numPr>
          <w:ilvl w:val="0"/>
          <w:numId w:val="41"/>
        </w:numPr>
      </w:pPr>
      <w:r w:rsidRPr="00451548">
        <w:rPr>
          <w:b/>
          <w:bCs/>
        </w:rPr>
        <w:t>Reservation</w:t>
      </w:r>
    </w:p>
    <w:p w14:paraId="592F63E8"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Customer</w:t>
      </w:r>
    </w:p>
    <w:p w14:paraId="0A18B172" w14:textId="77777777" w:rsidR="00451548" w:rsidRPr="00451548" w:rsidRDefault="00451548" w:rsidP="00451548">
      <w:pPr>
        <w:numPr>
          <w:ilvl w:val="2"/>
          <w:numId w:val="41"/>
        </w:numPr>
      </w:pPr>
      <w:r w:rsidRPr="00451548">
        <w:t>Each reservation is made by one customer.</w:t>
      </w:r>
    </w:p>
    <w:p w14:paraId="705C270C"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Room</w:t>
      </w:r>
    </w:p>
    <w:p w14:paraId="1A52DFE3" w14:textId="77777777" w:rsidR="00451548" w:rsidRPr="00451548" w:rsidRDefault="00451548" w:rsidP="00451548">
      <w:pPr>
        <w:numPr>
          <w:ilvl w:val="2"/>
          <w:numId w:val="41"/>
        </w:numPr>
      </w:pPr>
      <w:r w:rsidRPr="00451548">
        <w:t>Each reservation is for one room.</w:t>
      </w:r>
    </w:p>
    <w:p w14:paraId="7863C9EC"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Bill</w:t>
      </w:r>
    </w:p>
    <w:p w14:paraId="2746675C" w14:textId="77777777" w:rsidR="00451548" w:rsidRPr="00451548" w:rsidRDefault="00451548" w:rsidP="00451548">
      <w:pPr>
        <w:numPr>
          <w:ilvl w:val="2"/>
          <w:numId w:val="41"/>
        </w:numPr>
      </w:pPr>
      <w:r w:rsidRPr="00451548">
        <w:t>Each reservation can be associated with multiple bills (for additional services).</w:t>
      </w:r>
    </w:p>
    <w:p w14:paraId="52F7FB61" w14:textId="77777777" w:rsidR="00451548" w:rsidRPr="00451548" w:rsidRDefault="00451548" w:rsidP="00451548">
      <w:pPr>
        <w:numPr>
          <w:ilvl w:val="0"/>
          <w:numId w:val="41"/>
        </w:numPr>
      </w:pPr>
      <w:r w:rsidRPr="00451548">
        <w:rPr>
          <w:b/>
          <w:bCs/>
        </w:rPr>
        <w:t>Staff</w:t>
      </w:r>
    </w:p>
    <w:p w14:paraId="0E73929B"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Order</w:t>
      </w:r>
    </w:p>
    <w:p w14:paraId="02CBFA09" w14:textId="77777777" w:rsidR="00451548" w:rsidRPr="00451548" w:rsidRDefault="00451548" w:rsidP="00451548">
      <w:pPr>
        <w:numPr>
          <w:ilvl w:val="2"/>
          <w:numId w:val="41"/>
        </w:numPr>
      </w:pPr>
      <w:r w:rsidRPr="00451548">
        <w:t>A staff member can handle multiple orders.</w:t>
      </w:r>
    </w:p>
    <w:p w14:paraId="6643E7CF"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ServiceRequest</w:t>
      </w:r>
    </w:p>
    <w:p w14:paraId="5620E769" w14:textId="77777777" w:rsidR="00451548" w:rsidRPr="00451548" w:rsidRDefault="00451548" w:rsidP="00451548">
      <w:pPr>
        <w:numPr>
          <w:ilvl w:val="2"/>
          <w:numId w:val="41"/>
        </w:numPr>
      </w:pPr>
      <w:r w:rsidRPr="00451548">
        <w:t>A staff member can be assigned to multiple service requests.</w:t>
      </w:r>
    </w:p>
    <w:p w14:paraId="475A979D"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Event</w:t>
      </w:r>
    </w:p>
    <w:p w14:paraId="79772E29" w14:textId="77777777" w:rsidR="00451548" w:rsidRPr="00451548" w:rsidRDefault="00451548" w:rsidP="00451548">
      <w:pPr>
        <w:numPr>
          <w:ilvl w:val="2"/>
          <w:numId w:val="41"/>
        </w:numPr>
      </w:pPr>
      <w:r w:rsidRPr="00451548">
        <w:t>A staff member can be responsible for managing multiple events.</w:t>
      </w:r>
    </w:p>
    <w:p w14:paraId="6C32C9B6" w14:textId="77777777" w:rsidR="00451548" w:rsidRPr="00451548" w:rsidRDefault="00451548" w:rsidP="00451548">
      <w:pPr>
        <w:numPr>
          <w:ilvl w:val="0"/>
          <w:numId w:val="41"/>
        </w:numPr>
      </w:pPr>
      <w:proofErr w:type="spellStart"/>
      <w:r w:rsidRPr="00451548">
        <w:rPr>
          <w:b/>
          <w:bCs/>
        </w:rPr>
        <w:t>FoodItem</w:t>
      </w:r>
      <w:proofErr w:type="spellEnd"/>
    </w:p>
    <w:p w14:paraId="73713DD4"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Order</w:t>
      </w:r>
    </w:p>
    <w:p w14:paraId="5A5DF1D0" w14:textId="77777777" w:rsidR="00451548" w:rsidRPr="00451548" w:rsidRDefault="00451548" w:rsidP="00451548">
      <w:pPr>
        <w:numPr>
          <w:ilvl w:val="2"/>
          <w:numId w:val="41"/>
        </w:numPr>
      </w:pPr>
      <w:r w:rsidRPr="00451548">
        <w:t>A food item can be part of multiple orders.</w:t>
      </w:r>
    </w:p>
    <w:p w14:paraId="6112A5E2" w14:textId="77777777" w:rsidR="00451548" w:rsidRPr="00451548" w:rsidRDefault="00451548" w:rsidP="00451548">
      <w:pPr>
        <w:numPr>
          <w:ilvl w:val="1"/>
          <w:numId w:val="41"/>
        </w:numPr>
      </w:pPr>
      <w:r w:rsidRPr="00451548">
        <w:rPr>
          <w:b/>
          <w:bCs/>
        </w:rPr>
        <w:lastRenderedPageBreak/>
        <w:t>1-to-Many</w:t>
      </w:r>
      <w:r w:rsidRPr="00451548">
        <w:t xml:space="preserve"> with </w:t>
      </w:r>
      <w:r w:rsidRPr="00451548">
        <w:rPr>
          <w:b/>
          <w:bCs/>
        </w:rPr>
        <w:t>Inventory</w:t>
      </w:r>
    </w:p>
    <w:p w14:paraId="2372A978" w14:textId="77777777" w:rsidR="00451548" w:rsidRPr="00451548" w:rsidRDefault="00451548" w:rsidP="00451548">
      <w:pPr>
        <w:numPr>
          <w:ilvl w:val="2"/>
          <w:numId w:val="41"/>
        </w:numPr>
      </w:pPr>
      <w:r w:rsidRPr="00451548">
        <w:t>A food item can have multiple inventory records for tracking stock levels.</w:t>
      </w:r>
    </w:p>
    <w:p w14:paraId="00DC1652" w14:textId="77777777" w:rsidR="00451548" w:rsidRPr="00451548" w:rsidRDefault="00451548" w:rsidP="00451548">
      <w:pPr>
        <w:numPr>
          <w:ilvl w:val="0"/>
          <w:numId w:val="41"/>
        </w:numPr>
      </w:pPr>
      <w:r w:rsidRPr="00451548">
        <w:rPr>
          <w:b/>
          <w:bCs/>
        </w:rPr>
        <w:t>Order</w:t>
      </w:r>
    </w:p>
    <w:p w14:paraId="16510456"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Customer</w:t>
      </w:r>
    </w:p>
    <w:p w14:paraId="3D2001BA" w14:textId="77777777" w:rsidR="00451548" w:rsidRPr="00451548" w:rsidRDefault="00451548" w:rsidP="00451548">
      <w:pPr>
        <w:numPr>
          <w:ilvl w:val="2"/>
          <w:numId w:val="41"/>
        </w:numPr>
      </w:pPr>
      <w:r w:rsidRPr="00451548">
        <w:t>Each order is placed by one customer.</w:t>
      </w:r>
    </w:p>
    <w:p w14:paraId="0FEF218A"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Staff</w:t>
      </w:r>
    </w:p>
    <w:p w14:paraId="63E66892" w14:textId="77777777" w:rsidR="00451548" w:rsidRPr="00451548" w:rsidRDefault="00451548" w:rsidP="00451548">
      <w:pPr>
        <w:numPr>
          <w:ilvl w:val="2"/>
          <w:numId w:val="41"/>
        </w:numPr>
      </w:pPr>
      <w:r w:rsidRPr="00451548">
        <w:t>Each order is handled by one staff member.</w:t>
      </w:r>
    </w:p>
    <w:p w14:paraId="1946A725"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Table</w:t>
      </w:r>
    </w:p>
    <w:p w14:paraId="468704D1" w14:textId="77777777" w:rsidR="00451548" w:rsidRPr="00451548" w:rsidRDefault="00451548" w:rsidP="00451548">
      <w:pPr>
        <w:numPr>
          <w:ilvl w:val="2"/>
          <w:numId w:val="41"/>
        </w:numPr>
      </w:pPr>
      <w:r w:rsidRPr="00451548">
        <w:t>Each order can be associated with one table for dining.</w:t>
      </w:r>
    </w:p>
    <w:p w14:paraId="44D09F9D"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Bill</w:t>
      </w:r>
    </w:p>
    <w:p w14:paraId="12883423" w14:textId="77777777" w:rsidR="00451548" w:rsidRPr="00451548" w:rsidRDefault="00451548" w:rsidP="00451548">
      <w:pPr>
        <w:numPr>
          <w:ilvl w:val="2"/>
          <w:numId w:val="41"/>
        </w:numPr>
      </w:pPr>
      <w:r w:rsidRPr="00451548">
        <w:t>Each order can be associated with one bill.</w:t>
      </w:r>
    </w:p>
    <w:p w14:paraId="0E44DDFD" w14:textId="77777777" w:rsidR="00451548" w:rsidRPr="00451548" w:rsidRDefault="00451548" w:rsidP="00451548">
      <w:pPr>
        <w:numPr>
          <w:ilvl w:val="0"/>
          <w:numId w:val="41"/>
        </w:numPr>
      </w:pPr>
      <w:r w:rsidRPr="00451548">
        <w:rPr>
          <w:b/>
          <w:bCs/>
        </w:rPr>
        <w:t>Inventory</w:t>
      </w:r>
    </w:p>
    <w:p w14:paraId="0304DA07" w14:textId="77777777" w:rsidR="00451548" w:rsidRPr="00451548" w:rsidRDefault="00451548" w:rsidP="00451548">
      <w:pPr>
        <w:numPr>
          <w:ilvl w:val="1"/>
          <w:numId w:val="41"/>
        </w:numPr>
      </w:pPr>
      <w:r w:rsidRPr="00451548">
        <w:rPr>
          <w:b/>
          <w:bCs/>
        </w:rPr>
        <w:t>Many-to-One</w:t>
      </w:r>
      <w:r w:rsidRPr="00451548">
        <w:t xml:space="preserve"> with </w:t>
      </w:r>
      <w:proofErr w:type="spellStart"/>
      <w:r w:rsidRPr="00451548">
        <w:rPr>
          <w:b/>
          <w:bCs/>
        </w:rPr>
        <w:t>FoodItem</w:t>
      </w:r>
      <w:proofErr w:type="spellEnd"/>
    </w:p>
    <w:p w14:paraId="6C2CEAF9" w14:textId="77777777" w:rsidR="00451548" w:rsidRPr="00451548" w:rsidRDefault="00451548" w:rsidP="00451548">
      <w:pPr>
        <w:numPr>
          <w:ilvl w:val="2"/>
          <w:numId w:val="41"/>
        </w:numPr>
      </w:pPr>
      <w:r w:rsidRPr="00451548">
        <w:t>Each inventory record is for one food item.</w:t>
      </w:r>
    </w:p>
    <w:p w14:paraId="123F47A6" w14:textId="77777777" w:rsidR="00451548" w:rsidRPr="00451548" w:rsidRDefault="00451548" w:rsidP="00451548">
      <w:pPr>
        <w:numPr>
          <w:ilvl w:val="0"/>
          <w:numId w:val="41"/>
        </w:numPr>
      </w:pPr>
      <w:r w:rsidRPr="00451548">
        <w:rPr>
          <w:b/>
          <w:bCs/>
        </w:rPr>
        <w:t>Menu</w:t>
      </w:r>
    </w:p>
    <w:p w14:paraId="20AC7928" w14:textId="77777777" w:rsidR="00451548" w:rsidRPr="00451548" w:rsidRDefault="00451548" w:rsidP="00451548">
      <w:pPr>
        <w:numPr>
          <w:ilvl w:val="1"/>
          <w:numId w:val="41"/>
        </w:numPr>
      </w:pPr>
      <w:r w:rsidRPr="00451548">
        <w:rPr>
          <w:b/>
          <w:bCs/>
        </w:rPr>
        <w:t>Many-to-One</w:t>
      </w:r>
      <w:r w:rsidRPr="00451548">
        <w:t xml:space="preserve"> with </w:t>
      </w:r>
      <w:proofErr w:type="spellStart"/>
      <w:r w:rsidRPr="00451548">
        <w:rPr>
          <w:b/>
          <w:bCs/>
        </w:rPr>
        <w:t>FoodItem</w:t>
      </w:r>
      <w:proofErr w:type="spellEnd"/>
    </w:p>
    <w:p w14:paraId="13B0C2CF" w14:textId="77777777" w:rsidR="00451548" w:rsidRPr="00451548" w:rsidRDefault="00451548" w:rsidP="00451548">
      <w:pPr>
        <w:numPr>
          <w:ilvl w:val="2"/>
          <w:numId w:val="41"/>
        </w:numPr>
      </w:pPr>
      <w:r w:rsidRPr="00451548">
        <w:t>Each menu item corresponds to one food item.</w:t>
      </w:r>
    </w:p>
    <w:p w14:paraId="7F2E396A" w14:textId="77777777" w:rsidR="00451548" w:rsidRPr="00451548" w:rsidRDefault="00451548" w:rsidP="00451548">
      <w:pPr>
        <w:numPr>
          <w:ilvl w:val="0"/>
          <w:numId w:val="41"/>
        </w:numPr>
      </w:pPr>
      <w:r w:rsidRPr="00451548">
        <w:rPr>
          <w:b/>
          <w:bCs/>
        </w:rPr>
        <w:t>Bill</w:t>
      </w:r>
    </w:p>
    <w:p w14:paraId="2B5D9CE2"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Reservation</w:t>
      </w:r>
    </w:p>
    <w:p w14:paraId="415849DE" w14:textId="77777777" w:rsidR="00451548" w:rsidRPr="00451548" w:rsidRDefault="00451548" w:rsidP="00451548">
      <w:pPr>
        <w:numPr>
          <w:ilvl w:val="2"/>
          <w:numId w:val="41"/>
        </w:numPr>
      </w:pPr>
      <w:r w:rsidRPr="00451548">
        <w:t>Each bill can be associated with one reservation.</w:t>
      </w:r>
    </w:p>
    <w:p w14:paraId="7316933A"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Order</w:t>
      </w:r>
    </w:p>
    <w:p w14:paraId="441B0025" w14:textId="77777777" w:rsidR="00451548" w:rsidRPr="00451548" w:rsidRDefault="00451548" w:rsidP="00451548">
      <w:pPr>
        <w:numPr>
          <w:ilvl w:val="2"/>
          <w:numId w:val="41"/>
        </w:numPr>
      </w:pPr>
      <w:r w:rsidRPr="00451548">
        <w:t>Each bill can be associated with one order.</w:t>
      </w:r>
    </w:p>
    <w:p w14:paraId="5AE170D1"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Payment</w:t>
      </w:r>
    </w:p>
    <w:p w14:paraId="15B1F8EA" w14:textId="77777777" w:rsidR="00451548" w:rsidRPr="00451548" w:rsidRDefault="00451548" w:rsidP="00451548">
      <w:pPr>
        <w:numPr>
          <w:ilvl w:val="2"/>
          <w:numId w:val="41"/>
        </w:numPr>
      </w:pPr>
      <w:r w:rsidRPr="00451548">
        <w:t>Each bill can have multiple payment records (if split payments are allowed).</w:t>
      </w:r>
    </w:p>
    <w:p w14:paraId="67A6ED91" w14:textId="77777777" w:rsidR="00451548" w:rsidRPr="00451548" w:rsidRDefault="00451548" w:rsidP="00451548">
      <w:pPr>
        <w:numPr>
          <w:ilvl w:val="0"/>
          <w:numId w:val="41"/>
        </w:numPr>
      </w:pPr>
      <w:r w:rsidRPr="00451548">
        <w:rPr>
          <w:b/>
          <w:bCs/>
        </w:rPr>
        <w:t>Payment</w:t>
      </w:r>
    </w:p>
    <w:p w14:paraId="09F4B53C"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Bill</w:t>
      </w:r>
    </w:p>
    <w:p w14:paraId="0BD9854F" w14:textId="77777777" w:rsidR="00451548" w:rsidRPr="00451548" w:rsidRDefault="00451548" w:rsidP="00451548">
      <w:pPr>
        <w:numPr>
          <w:ilvl w:val="2"/>
          <w:numId w:val="41"/>
        </w:numPr>
      </w:pPr>
      <w:r w:rsidRPr="00451548">
        <w:t>Each payment corresponds to one bill.</w:t>
      </w:r>
    </w:p>
    <w:p w14:paraId="32DBD841" w14:textId="77777777" w:rsidR="00451548" w:rsidRPr="00451548" w:rsidRDefault="00451548" w:rsidP="00451548">
      <w:pPr>
        <w:numPr>
          <w:ilvl w:val="0"/>
          <w:numId w:val="41"/>
        </w:numPr>
      </w:pPr>
      <w:r w:rsidRPr="00451548">
        <w:rPr>
          <w:b/>
          <w:bCs/>
        </w:rPr>
        <w:t>Table</w:t>
      </w:r>
    </w:p>
    <w:p w14:paraId="37040410"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Order</w:t>
      </w:r>
    </w:p>
    <w:p w14:paraId="301CBA79" w14:textId="77777777" w:rsidR="00451548" w:rsidRPr="00451548" w:rsidRDefault="00451548" w:rsidP="00451548">
      <w:pPr>
        <w:numPr>
          <w:ilvl w:val="2"/>
          <w:numId w:val="41"/>
        </w:numPr>
      </w:pPr>
      <w:r w:rsidRPr="00451548">
        <w:t>A table can have multiple orders associated with it.</w:t>
      </w:r>
    </w:p>
    <w:p w14:paraId="592A7392" w14:textId="77777777" w:rsidR="00451548" w:rsidRPr="00451548" w:rsidRDefault="00451548" w:rsidP="00451548">
      <w:pPr>
        <w:numPr>
          <w:ilvl w:val="0"/>
          <w:numId w:val="41"/>
        </w:numPr>
      </w:pPr>
      <w:r w:rsidRPr="00451548">
        <w:rPr>
          <w:b/>
          <w:bCs/>
        </w:rPr>
        <w:t>Feedback</w:t>
      </w:r>
    </w:p>
    <w:p w14:paraId="4CA08A0B"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Customer</w:t>
      </w:r>
    </w:p>
    <w:p w14:paraId="45DCB850" w14:textId="77777777" w:rsidR="00451548" w:rsidRPr="00451548" w:rsidRDefault="00451548" w:rsidP="00451548">
      <w:pPr>
        <w:numPr>
          <w:ilvl w:val="2"/>
          <w:numId w:val="41"/>
        </w:numPr>
      </w:pPr>
      <w:r w:rsidRPr="00451548">
        <w:t>Each feedback entry is submitted by one customer.</w:t>
      </w:r>
    </w:p>
    <w:p w14:paraId="3F97B99E" w14:textId="77777777" w:rsidR="00451548" w:rsidRPr="00451548" w:rsidRDefault="00451548" w:rsidP="00451548">
      <w:pPr>
        <w:numPr>
          <w:ilvl w:val="0"/>
          <w:numId w:val="41"/>
        </w:numPr>
      </w:pPr>
      <w:r w:rsidRPr="00451548">
        <w:rPr>
          <w:b/>
          <w:bCs/>
        </w:rPr>
        <w:t>Restaurant</w:t>
      </w:r>
    </w:p>
    <w:p w14:paraId="3AB8B319" w14:textId="77777777" w:rsidR="00451548" w:rsidRPr="00451548" w:rsidRDefault="00451548" w:rsidP="00451548">
      <w:pPr>
        <w:numPr>
          <w:ilvl w:val="1"/>
          <w:numId w:val="41"/>
        </w:numPr>
      </w:pPr>
      <w:r w:rsidRPr="00451548">
        <w:rPr>
          <w:b/>
          <w:bCs/>
        </w:rPr>
        <w:t>1-to-Many</w:t>
      </w:r>
      <w:r w:rsidRPr="00451548">
        <w:t xml:space="preserve"> with </w:t>
      </w:r>
      <w:r w:rsidRPr="00451548">
        <w:rPr>
          <w:b/>
          <w:bCs/>
        </w:rPr>
        <w:t>Menu</w:t>
      </w:r>
    </w:p>
    <w:p w14:paraId="5ABB919C" w14:textId="77777777" w:rsidR="00451548" w:rsidRPr="00451548" w:rsidRDefault="00451548" w:rsidP="00451548">
      <w:pPr>
        <w:numPr>
          <w:ilvl w:val="2"/>
          <w:numId w:val="41"/>
        </w:numPr>
      </w:pPr>
      <w:r w:rsidRPr="00451548">
        <w:lastRenderedPageBreak/>
        <w:t>A restaurant can have multiple menu items.</w:t>
      </w:r>
    </w:p>
    <w:p w14:paraId="68CDEB1B" w14:textId="77777777" w:rsidR="00451548" w:rsidRPr="00451548" w:rsidRDefault="00451548" w:rsidP="00451548">
      <w:pPr>
        <w:numPr>
          <w:ilvl w:val="0"/>
          <w:numId w:val="41"/>
        </w:numPr>
      </w:pPr>
      <w:r w:rsidRPr="00451548">
        <w:rPr>
          <w:b/>
          <w:bCs/>
        </w:rPr>
        <w:t>ServiceRequest</w:t>
      </w:r>
    </w:p>
    <w:p w14:paraId="3EC1580E"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Customer</w:t>
      </w:r>
    </w:p>
    <w:p w14:paraId="1A5BE47C" w14:textId="77777777" w:rsidR="00451548" w:rsidRPr="00451548" w:rsidRDefault="00451548" w:rsidP="00451548">
      <w:pPr>
        <w:numPr>
          <w:ilvl w:val="2"/>
          <w:numId w:val="41"/>
        </w:numPr>
      </w:pPr>
      <w:r w:rsidRPr="00451548">
        <w:t>Each service request is made by one customer.</w:t>
      </w:r>
    </w:p>
    <w:p w14:paraId="525922E4"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Staff</w:t>
      </w:r>
    </w:p>
    <w:p w14:paraId="409C675C" w14:textId="77777777" w:rsidR="00451548" w:rsidRPr="00451548" w:rsidRDefault="00451548" w:rsidP="00451548">
      <w:pPr>
        <w:numPr>
          <w:ilvl w:val="2"/>
          <w:numId w:val="41"/>
        </w:numPr>
      </w:pPr>
      <w:r w:rsidRPr="00451548">
        <w:t>Each service request is handled by one staff member.</w:t>
      </w:r>
    </w:p>
    <w:p w14:paraId="4B3608CA" w14:textId="77777777" w:rsidR="00451548" w:rsidRPr="00451548" w:rsidRDefault="00451548" w:rsidP="00451548">
      <w:pPr>
        <w:numPr>
          <w:ilvl w:val="0"/>
          <w:numId w:val="41"/>
        </w:numPr>
      </w:pPr>
      <w:r w:rsidRPr="00451548">
        <w:rPr>
          <w:b/>
          <w:bCs/>
        </w:rPr>
        <w:t>Event</w:t>
      </w:r>
    </w:p>
    <w:p w14:paraId="72FC1B73"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Customer</w:t>
      </w:r>
    </w:p>
    <w:p w14:paraId="4CB60476" w14:textId="77777777" w:rsidR="00451548" w:rsidRPr="00451548" w:rsidRDefault="00451548" w:rsidP="00451548">
      <w:pPr>
        <w:numPr>
          <w:ilvl w:val="2"/>
          <w:numId w:val="41"/>
        </w:numPr>
      </w:pPr>
      <w:r w:rsidRPr="00451548">
        <w:t>Each event is organized by one customer.</w:t>
      </w:r>
    </w:p>
    <w:p w14:paraId="7DD5FC1A" w14:textId="77777777" w:rsidR="00451548" w:rsidRPr="00451548" w:rsidRDefault="00451548" w:rsidP="00451548">
      <w:pPr>
        <w:numPr>
          <w:ilvl w:val="1"/>
          <w:numId w:val="41"/>
        </w:numPr>
      </w:pPr>
      <w:r w:rsidRPr="00451548">
        <w:rPr>
          <w:b/>
          <w:bCs/>
        </w:rPr>
        <w:t>Many-to-One</w:t>
      </w:r>
      <w:r w:rsidRPr="00451548">
        <w:t xml:space="preserve"> with </w:t>
      </w:r>
      <w:r w:rsidRPr="00451548">
        <w:rPr>
          <w:b/>
          <w:bCs/>
        </w:rPr>
        <w:t>Staff</w:t>
      </w:r>
    </w:p>
    <w:p w14:paraId="15357E77" w14:textId="77777777" w:rsidR="00451548" w:rsidRPr="00451548" w:rsidRDefault="00451548" w:rsidP="00451548">
      <w:pPr>
        <w:numPr>
          <w:ilvl w:val="2"/>
          <w:numId w:val="41"/>
        </w:numPr>
      </w:pPr>
      <w:r w:rsidRPr="00451548">
        <w:t>Each event can have one or more staff members assigned to it.</w:t>
      </w:r>
    </w:p>
    <w:p w14:paraId="40414903" w14:textId="77777777" w:rsidR="00451548" w:rsidRPr="00451548" w:rsidRDefault="00451548" w:rsidP="00451548">
      <w:pPr>
        <w:rPr>
          <w:b/>
          <w:bCs/>
        </w:rPr>
      </w:pPr>
      <w:r w:rsidRPr="00451548">
        <w:rPr>
          <w:b/>
          <w:bCs/>
        </w:rPr>
        <w:t>Entity Relationship Summary</w:t>
      </w:r>
    </w:p>
    <w:p w14:paraId="239AD142" w14:textId="77777777" w:rsidR="00451548" w:rsidRPr="00451548" w:rsidRDefault="00451548" w:rsidP="00451548">
      <w:pPr>
        <w:numPr>
          <w:ilvl w:val="0"/>
          <w:numId w:val="42"/>
        </w:numPr>
      </w:pPr>
      <w:r w:rsidRPr="00451548">
        <w:rPr>
          <w:b/>
          <w:bCs/>
        </w:rPr>
        <w:t>Customer</w:t>
      </w:r>
      <w:r w:rsidRPr="00451548">
        <w:t xml:space="preserve"> → </w:t>
      </w:r>
      <w:r w:rsidRPr="00451548">
        <w:rPr>
          <w:b/>
          <w:bCs/>
        </w:rPr>
        <w:t>Reservation</w:t>
      </w:r>
      <w:r w:rsidRPr="00451548">
        <w:t xml:space="preserve"> (1-to-Many)</w:t>
      </w:r>
    </w:p>
    <w:p w14:paraId="055A8A4D" w14:textId="77777777" w:rsidR="00451548" w:rsidRPr="00451548" w:rsidRDefault="00451548" w:rsidP="00451548">
      <w:pPr>
        <w:numPr>
          <w:ilvl w:val="0"/>
          <w:numId w:val="42"/>
        </w:numPr>
      </w:pPr>
      <w:r w:rsidRPr="00451548">
        <w:rPr>
          <w:b/>
          <w:bCs/>
        </w:rPr>
        <w:t>Customer</w:t>
      </w:r>
      <w:r w:rsidRPr="00451548">
        <w:t xml:space="preserve"> → </w:t>
      </w:r>
      <w:r w:rsidRPr="00451548">
        <w:rPr>
          <w:b/>
          <w:bCs/>
        </w:rPr>
        <w:t>Order</w:t>
      </w:r>
      <w:r w:rsidRPr="00451548">
        <w:t xml:space="preserve"> (1-to-Many)</w:t>
      </w:r>
    </w:p>
    <w:p w14:paraId="7D785DB9" w14:textId="77777777" w:rsidR="00451548" w:rsidRPr="00451548" w:rsidRDefault="00451548" w:rsidP="00451548">
      <w:pPr>
        <w:numPr>
          <w:ilvl w:val="0"/>
          <w:numId w:val="42"/>
        </w:numPr>
      </w:pPr>
      <w:r w:rsidRPr="00451548">
        <w:rPr>
          <w:b/>
          <w:bCs/>
        </w:rPr>
        <w:t>Customer</w:t>
      </w:r>
      <w:r w:rsidRPr="00451548">
        <w:t xml:space="preserve"> → </w:t>
      </w:r>
      <w:r w:rsidRPr="00451548">
        <w:rPr>
          <w:b/>
          <w:bCs/>
        </w:rPr>
        <w:t>Feedback</w:t>
      </w:r>
      <w:r w:rsidRPr="00451548">
        <w:t xml:space="preserve"> (1-to-Many)</w:t>
      </w:r>
    </w:p>
    <w:p w14:paraId="0DB0736D" w14:textId="77777777" w:rsidR="00451548" w:rsidRPr="00451548" w:rsidRDefault="00451548" w:rsidP="00451548">
      <w:pPr>
        <w:numPr>
          <w:ilvl w:val="0"/>
          <w:numId w:val="42"/>
        </w:numPr>
      </w:pPr>
      <w:r w:rsidRPr="00451548">
        <w:rPr>
          <w:b/>
          <w:bCs/>
        </w:rPr>
        <w:t>Customer</w:t>
      </w:r>
      <w:r w:rsidRPr="00451548">
        <w:t xml:space="preserve"> → </w:t>
      </w:r>
      <w:r w:rsidRPr="00451548">
        <w:rPr>
          <w:b/>
          <w:bCs/>
        </w:rPr>
        <w:t>ServiceRequest</w:t>
      </w:r>
      <w:r w:rsidRPr="00451548">
        <w:t xml:space="preserve"> (1-to-Many)</w:t>
      </w:r>
    </w:p>
    <w:p w14:paraId="4548E1C2" w14:textId="77777777" w:rsidR="00451548" w:rsidRPr="00451548" w:rsidRDefault="00451548" w:rsidP="00451548">
      <w:pPr>
        <w:numPr>
          <w:ilvl w:val="0"/>
          <w:numId w:val="42"/>
        </w:numPr>
      </w:pPr>
      <w:r w:rsidRPr="00451548">
        <w:rPr>
          <w:b/>
          <w:bCs/>
        </w:rPr>
        <w:t>Customer</w:t>
      </w:r>
      <w:r w:rsidRPr="00451548">
        <w:t xml:space="preserve"> → </w:t>
      </w:r>
      <w:r w:rsidRPr="00451548">
        <w:rPr>
          <w:b/>
          <w:bCs/>
        </w:rPr>
        <w:t>Event</w:t>
      </w:r>
      <w:r w:rsidRPr="00451548">
        <w:t xml:space="preserve"> (1-to-Many)</w:t>
      </w:r>
    </w:p>
    <w:p w14:paraId="18099C0E" w14:textId="77777777" w:rsidR="00451548" w:rsidRPr="00451548" w:rsidRDefault="00451548" w:rsidP="00451548">
      <w:pPr>
        <w:numPr>
          <w:ilvl w:val="0"/>
          <w:numId w:val="42"/>
        </w:numPr>
      </w:pPr>
      <w:r w:rsidRPr="00451548">
        <w:rPr>
          <w:b/>
          <w:bCs/>
        </w:rPr>
        <w:t>Room</w:t>
      </w:r>
      <w:r w:rsidRPr="00451548">
        <w:t xml:space="preserve"> → </w:t>
      </w:r>
      <w:r w:rsidRPr="00451548">
        <w:rPr>
          <w:b/>
          <w:bCs/>
        </w:rPr>
        <w:t>Reservation</w:t>
      </w:r>
      <w:r w:rsidRPr="00451548">
        <w:t xml:space="preserve"> (1-to-Many)</w:t>
      </w:r>
    </w:p>
    <w:p w14:paraId="43B490FD" w14:textId="77777777" w:rsidR="00451548" w:rsidRPr="00451548" w:rsidRDefault="00451548" w:rsidP="00451548">
      <w:pPr>
        <w:numPr>
          <w:ilvl w:val="0"/>
          <w:numId w:val="42"/>
        </w:numPr>
      </w:pPr>
      <w:r w:rsidRPr="00451548">
        <w:rPr>
          <w:b/>
          <w:bCs/>
        </w:rPr>
        <w:t>Room</w:t>
      </w:r>
      <w:r w:rsidRPr="00451548">
        <w:t xml:space="preserve"> → </w:t>
      </w:r>
      <w:r w:rsidRPr="00451548">
        <w:rPr>
          <w:b/>
          <w:bCs/>
        </w:rPr>
        <w:t>Order</w:t>
      </w:r>
      <w:r w:rsidRPr="00451548">
        <w:t xml:space="preserve"> (1-to-Many)</w:t>
      </w:r>
    </w:p>
    <w:p w14:paraId="012B13D4" w14:textId="77777777" w:rsidR="00451548" w:rsidRPr="00451548" w:rsidRDefault="00451548" w:rsidP="00451548">
      <w:pPr>
        <w:numPr>
          <w:ilvl w:val="0"/>
          <w:numId w:val="42"/>
        </w:numPr>
      </w:pPr>
      <w:r w:rsidRPr="00451548">
        <w:rPr>
          <w:b/>
          <w:bCs/>
        </w:rPr>
        <w:t>Reservation</w:t>
      </w:r>
      <w:r w:rsidRPr="00451548">
        <w:t xml:space="preserve"> → </w:t>
      </w:r>
      <w:r w:rsidRPr="00451548">
        <w:rPr>
          <w:b/>
          <w:bCs/>
        </w:rPr>
        <w:t>Customer</w:t>
      </w:r>
      <w:r w:rsidRPr="00451548">
        <w:t xml:space="preserve"> (Many-to-One)</w:t>
      </w:r>
    </w:p>
    <w:p w14:paraId="6CA45E4A" w14:textId="77777777" w:rsidR="00451548" w:rsidRPr="00451548" w:rsidRDefault="00451548" w:rsidP="00451548">
      <w:pPr>
        <w:numPr>
          <w:ilvl w:val="0"/>
          <w:numId w:val="42"/>
        </w:numPr>
      </w:pPr>
      <w:r w:rsidRPr="00451548">
        <w:rPr>
          <w:b/>
          <w:bCs/>
        </w:rPr>
        <w:t>Reservation</w:t>
      </w:r>
      <w:r w:rsidRPr="00451548">
        <w:t xml:space="preserve"> → </w:t>
      </w:r>
      <w:r w:rsidRPr="00451548">
        <w:rPr>
          <w:b/>
          <w:bCs/>
        </w:rPr>
        <w:t>Room</w:t>
      </w:r>
      <w:r w:rsidRPr="00451548">
        <w:t xml:space="preserve"> (Many-to-One)</w:t>
      </w:r>
    </w:p>
    <w:p w14:paraId="78C23883" w14:textId="77777777" w:rsidR="00451548" w:rsidRPr="00451548" w:rsidRDefault="00451548" w:rsidP="00451548">
      <w:pPr>
        <w:numPr>
          <w:ilvl w:val="0"/>
          <w:numId w:val="42"/>
        </w:numPr>
      </w:pPr>
      <w:r w:rsidRPr="00451548">
        <w:rPr>
          <w:b/>
          <w:bCs/>
        </w:rPr>
        <w:t>Reservation</w:t>
      </w:r>
      <w:r w:rsidRPr="00451548">
        <w:t xml:space="preserve"> → </w:t>
      </w:r>
      <w:r w:rsidRPr="00451548">
        <w:rPr>
          <w:b/>
          <w:bCs/>
        </w:rPr>
        <w:t>Bill</w:t>
      </w:r>
      <w:r w:rsidRPr="00451548">
        <w:t xml:space="preserve"> (1-to-Many)</w:t>
      </w:r>
    </w:p>
    <w:p w14:paraId="4DFEFA17" w14:textId="77777777" w:rsidR="00451548" w:rsidRPr="00451548" w:rsidRDefault="00451548" w:rsidP="00451548">
      <w:pPr>
        <w:numPr>
          <w:ilvl w:val="0"/>
          <w:numId w:val="42"/>
        </w:numPr>
      </w:pPr>
      <w:r w:rsidRPr="00451548">
        <w:rPr>
          <w:b/>
          <w:bCs/>
        </w:rPr>
        <w:t>Staff</w:t>
      </w:r>
      <w:r w:rsidRPr="00451548">
        <w:t xml:space="preserve"> → </w:t>
      </w:r>
      <w:r w:rsidRPr="00451548">
        <w:rPr>
          <w:b/>
          <w:bCs/>
        </w:rPr>
        <w:t>Order</w:t>
      </w:r>
      <w:r w:rsidRPr="00451548">
        <w:t xml:space="preserve"> (1-to-Many)</w:t>
      </w:r>
    </w:p>
    <w:p w14:paraId="49CD31FA" w14:textId="77777777" w:rsidR="00451548" w:rsidRPr="00451548" w:rsidRDefault="00451548" w:rsidP="00451548">
      <w:pPr>
        <w:numPr>
          <w:ilvl w:val="0"/>
          <w:numId w:val="42"/>
        </w:numPr>
      </w:pPr>
      <w:r w:rsidRPr="00451548">
        <w:rPr>
          <w:b/>
          <w:bCs/>
        </w:rPr>
        <w:t>Staff</w:t>
      </w:r>
      <w:r w:rsidRPr="00451548">
        <w:t xml:space="preserve"> → </w:t>
      </w:r>
      <w:r w:rsidRPr="00451548">
        <w:rPr>
          <w:b/>
          <w:bCs/>
        </w:rPr>
        <w:t>ServiceRequest</w:t>
      </w:r>
      <w:r w:rsidRPr="00451548">
        <w:t xml:space="preserve"> (1-to-Many)</w:t>
      </w:r>
    </w:p>
    <w:p w14:paraId="600313B1" w14:textId="77777777" w:rsidR="00451548" w:rsidRPr="00451548" w:rsidRDefault="00451548" w:rsidP="00451548">
      <w:pPr>
        <w:numPr>
          <w:ilvl w:val="0"/>
          <w:numId w:val="42"/>
        </w:numPr>
      </w:pPr>
      <w:r w:rsidRPr="00451548">
        <w:rPr>
          <w:b/>
          <w:bCs/>
        </w:rPr>
        <w:t>Staff</w:t>
      </w:r>
      <w:r w:rsidRPr="00451548">
        <w:t xml:space="preserve"> → </w:t>
      </w:r>
      <w:r w:rsidRPr="00451548">
        <w:rPr>
          <w:b/>
          <w:bCs/>
        </w:rPr>
        <w:t>Event</w:t>
      </w:r>
      <w:r w:rsidRPr="00451548">
        <w:t xml:space="preserve"> (1-to-Many)</w:t>
      </w:r>
    </w:p>
    <w:p w14:paraId="71175F44" w14:textId="77777777" w:rsidR="00451548" w:rsidRPr="00451548" w:rsidRDefault="00451548" w:rsidP="00451548">
      <w:pPr>
        <w:numPr>
          <w:ilvl w:val="0"/>
          <w:numId w:val="42"/>
        </w:numPr>
      </w:pPr>
      <w:proofErr w:type="spellStart"/>
      <w:r w:rsidRPr="00451548">
        <w:rPr>
          <w:b/>
          <w:bCs/>
        </w:rPr>
        <w:t>FoodItem</w:t>
      </w:r>
      <w:proofErr w:type="spellEnd"/>
      <w:r w:rsidRPr="00451548">
        <w:t xml:space="preserve"> → </w:t>
      </w:r>
      <w:r w:rsidRPr="00451548">
        <w:rPr>
          <w:b/>
          <w:bCs/>
        </w:rPr>
        <w:t>Order</w:t>
      </w:r>
      <w:r w:rsidRPr="00451548">
        <w:t xml:space="preserve"> (1-to-Many)</w:t>
      </w:r>
    </w:p>
    <w:p w14:paraId="28AE981C" w14:textId="77777777" w:rsidR="00451548" w:rsidRPr="00451548" w:rsidRDefault="00451548" w:rsidP="00451548">
      <w:pPr>
        <w:numPr>
          <w:ilvl w:val="0"/>
          <w:numId w:val="42"/>
        </w:numPr>
      </w:pPr>
      <w:proofErr w:type="spellStart"/>
      <w:r w:rsidRPr="00451548">
        <w:rPr>
          <w:b/>
          <w:bCs/>
        </w:rPr>
        <w:t>FoodItem</w:t>
      </w:r>
      <w:proofErr w:type="spellEnd"/>
      <w:r w:rsidRPr="00451548">
        <w:t xml:space="preserve"> → </w:t>
      </w:r>
      <w:r w:rsidRPr="00451548">
        <w:rPr>
          <w:b/>
          <w:bCs/>
        </w:rPr>
        <w:t>Inventory</w:t>
      </w:r>
      <w:r w:rsidRPr="00451548">
        <w:t xml:space="preserve"> (1-to-Many)</w:t>
      </w:r>
    </w:p>
    <w:p w14:paraId="4D0E2CEF" w14:textId="77777777" w:rsidR="00451548" w:rsidRPr="00451548" w:rsidRDefault="00451548" w:rsidP="00451548">
      <w:pPr>
        <w:numPr>
          <w:ilvl w:val="0"/>
          <w:numId w:val="42"/>
        </w:numPr>
      </w:pPr>
      <w:r w:rsidRPr="00451548">
        <w:rPr>
          <w:b/>
          <w:bCs/>
        </w:rPr>
        <w:t>Order</w:t>
      </w:r>
      <w:r w:rsidRPr="00451548">
        <w:t xml:space="preserve"> → </w:t>
      </w:r>
      <w:r w:rsidRPr="00451548">
        <w:rPr>
          <w:b/>
          <w:bCs/>
        </w:rPr>
        <w:t>Customer</w:t>
      </w:r>
      <w:r w:rsidRPr="00451548">
        <w:t xml:space="preserve"> (Many-to-One)</w:t>
      </w:r>
    </w:p>
    <w:p w14:paraId="33DEA098" w14:textId="77777777" w:rsidR="00451548" w:rsidRPr="00451548" w:rsidRDefault="00451548" w:rsidP="00451548">
      <w:pPr>
        <w:numPr>
          <w:ilvl w:val="0"/>
          <w:numId w:val="42"/>
        </w:numPr>
      </w:pPr>
      <w:r w:rsidRPr="00451548">
        <w:rPr>
          <w:b/>
          <w:bCs/>
        </w:rPr>
        <w:t>Order</w:t>
      </w:r>
      <w:r w:rsidRPr="00451548">
        <w:t xml:space="preserve"> → </w:t>
      </w:r>
      <w:r w:rsidRPr="00451548">
        <w:rPr>
          <w:b/>
          <w:bCs/>
        </w:rPr>
        <w:t>Staff</w:t>
      </w:r>
      <w:r w:rsidRPr="00451548">
        <w:t xml:space="preserve"> (Many-to-One)</w:t>
      </w:r>
    </w:p>
    <w:p w14:paraId="7EC3C3E7" w14:textId="77777777" w:rsidR="00451548" w:rsidRPr="00451548" w:rsidRDefault="00451548" w:rsidP="00451548">
      <w:pPr>
        <w:numPr>
          <w:ilvl w:val="0"/>
          <w:numId w:val="42"/>
        </w:numPr>
      </w:pPr>
      <w:r w:rsidRPr="00451548">
        <w:rPr>
          <w:b/>
          <w:bCs/>
        </w:rPr>
        <w:t>Order</w:t>
      </w:r>
      <w:r w:rsidRPr="00451548">
        <w:t xml:space="preserve"> → </w:t>
      </w:r>
      <w:r w:rsidRPr="00451548">
        <w:rPr>
          <w:b/>
          <w:bCs/>
        </w:rPr>
        <w:t>Table</w:t>
      </w:r>
      <w:r w:rsidRPr="00451548">
        <w:t xml:space="preserve"> (Many-to-One)</w:t>
      </w:r>
    </w:p>
    <w:p w14:paraId="373F6935" w14:textId="77777777" w:rsidR="00451548" w:rsidRPr="00451548" w:rsidRDefault="00451548" w:rsidP="00451548">
      <w:pPr>
        <w:numPr>
          <w:ilvl w:val="0"/>
          <w:numId w:val="42"/>
        </w:numPr>
      </w:pPr>
      <w:r w:rsidRPr="00451548">
        <w:rPr>
          <w:b/>
          <w:bCs/>
        </w:rPr>
        <w:t>Order</w:t>
      </w:r>
      <w:r w:rsidRPr="00451548">
        <w:t xml:space="preserve"> → </w:t>
      </w:r>
      <w:r w:rsidRPr="00451548">
        <w:rPr>
          <w:b/>
          <w:bCs/>
        </w:rPr>
        <w:t>Bill</w:t>
      </w:r>
      <w:r w:rsidRPr="00451548">
        <w:t xml:space="preserve"> (Many-to-One)</w:t>
      </w:r>
    </w:p>
    <w:p w14:paraId="16B3EC80" w14:textId="77777777" w:rsidR="00451548" w:rsidRPr="00451548" w:rsidRDefault="00451548" w:rsidP="00451548">
      <w:pPr>
        <w:numPr>
          <w:ilvl w:val="0"/>
          <w:numId w:val="42"/>
        </w:numPr>
      </w:pPr>
      <w:r w:rsidRPr="00451548">
        <w:rPr>
          <w:b/>
          <w:bCs/>
        </w:rPr>
        <w:t>Inventory</w:t>
      </w:r>
      <w:r w:rsidRPr="00451548">
        <w:t xml:space="preserve"> → </w:t>
      </w:r>
      <w:proofErr w:type="spellStart"/>
      <w:r w:rsidRPr="00451548">
        <w:rPr>
          <w:b/>
          <w:bCs/>
        </w:rPr>
        <w:t>FoodItem</w:t>
      </w:r>
      <w:proofErr w:type="spellEnd"/>
      <w:r w:rsidRPr="00451548">
        <w:t xml:space="preserve"> (Many-to-One)</w:t>
      </w:r>
    </w:p>
    <w:p w14:paraId="0F84A09A" w14:textId="77777777" w:rsidR="00451548" w:rsidRPr="00451548" w:rsidRDefault="00451548" w:rsidP="00451548">
      <w:pPr>
        <w:numPr>
          <w:ilvl w:val="0"/>
          <w:numId w:val="42"/>
        </w:numPr>
      </w:pPr>
      <w:r w:rsidRPr="00451548">
        <w:rPr>
          <w:b/>
          <w:bCs/>
        </w:rPr>
        <w:t>Menu</w:t>
      </w:r>
      <w:r w:rsidRPr="00451548">
        <w:t xml:space="preserve"> → </w:t>
      </w:r>
      <w:proofErr w:type="spellStart"/>
      <w:r w:rsidRPr="00451548">
        <w:rPr>
          <w:b/>
          <w:bCs/>
        </w:rPr>
        <w:t>FoodItem</w:t>
      </w:r>
      <w:proofErr w:type="spellEnd"/>
      <w:r w:rsidRPr="00451548">
        <w:t xml:space="preserve"> (Many-to-One)</w:t>
      </w:r>
    </w:p>
    <w:p w14:paraId="6E11ECF7" w14:textId="77777777" w:rsidR="00451548" w:rsidRPr="00451548" w:rsidRDefault="00451548" w:rsidP="00451548">
      <w:pPr>
        <w:numPr>
          <w:ilvl w:val="0"/>
          <w:numId w:val="42"/>
        </w:numPr>
      </w:pPr>
      <w:r w:rsidRPr="00451548">
        <w:rPr>
          <w:b/>
          <w:bCs/>
        </w:rPr>
        <w:t>Bill</w:t>
      </w:r>
      <w:r w:rsidRPr="00451548">
        <w:t xml:space="preserve"> → </w:t>
      </w:r>
      <w:r w:rsidRPr="00451548">
        <w:rPr>
          <w:b/>
          <w:bCs/>
        </w:rPr>
        <w:t>Reservation</w:t>
      </w:r>
      <w:r w:rsidRPr="00451548">
        <w:t xml:space="preserve"> (Many-to-One)</w:t>
      </w:r>
    </w:p>
    <w:p w14:paraId="40BCA256" w14:textId="77777777" w:rsidR="00451548" w:rsidRPr="00451548" w:rsidRDefault="00451548" w:rsidP="00451548">
      <w:pPr>
        <w:numPr>
          <w:ilvl w:val="0"/>
          <w:numId w:val="42"/>
        </w:numPr>
      </w:pPr>
      <w:r w:rsidRPr="00451548">
        <w:rPr>
          <w:b/>
          <w:bCs/>
        </w:rPr>
        <w:t>Bill</w:t>
      </w:r>
      <w:r w:rsidRPr="00451548">
        <w:t xml:space="preserve"> → </w:t>
      </w:r>
      <w:r w:rsidRPr="00451548">
        <w:rPr>
          <w:b/>
          <w:bCs/>
        </w:rPr>
        <w:t>Order</w:t>
      </w:r>
      <w:r w:rsidRPr="00451548">
        <w:t xml:space="preserve"> (Many-to-One)</w:t>
      </w:r>
    </w:p>
    <w:p w14:paraId="1FAC9895" w14:textId="77777777" w:rsidR="00451548" w:rsidRPr="00451548" w:rsidRDefault="00451548" w:rsidP="00451548">
      <w:pPr>
        <w:numPr>
          <w:ilvl w:val="0"/>
          <w:numId w:val="42"/>
        </w:numPr>
      </w:pPr>
      <w:r w:rsidRPr="00451548">
        <w:rPr>
          <w:b/>
          <w:bCs/>
        </w:rPr>
        <w:lastRenderedPageBreak/>
        <w:t>Bill</w:t>
      </w:r>
      <w:r w:rsidRPr="00451548">
        <w:t xml:space="preserve"> → </w:t>
      </w:r>
      <w:r w:rsidRPr="00451548">
        <w:rPr>
          <w:b/>
          <w:bCs/>
        </w:rPr>
        <w:t>Payment</w:t>
      </w:r>
      <w:r w:rsidRPr="00451548">
        <w:t xml:space="preserve"> (1-to-Many)</w:t>
      </w:r>
    </w:p>
    <w:p w14:paraId="3B664FB7" w14:textId="77777777" w:rsidR="00451548" w:rsidRPr="00451548" w:rsidRDefault="00451548" w:rsidP="00451548">
      <w:pPr>
        <w:numPr>
          <w:ilvl w:val="0"/>
          <w:numId w:val="42"/>
        </w:numPr>
      </w:pPr>
      <w:r w:rsidRPr="00451548">
        <w:rPr>
          <w:b/>
          <w:bCs/>
        </w:rPr>
        <w:t>Payment</w:t>
      </w:r>
      <w:r w:rsidRPr="00451548">
        <w:t xml:space="preserve"> → </w:t>
      </w:r>
      <w:r w:rsidRPr="00451548">
        <w:rPr>
          <w:b/>
          <w:bCs/>
        </w:rPr>
        <w:t>Bill</w:t>
      </w:r>
      <w:r w:rsidRPr="00451548">
        <w:t xml:space="preserve"> (Many-to-One)</w:t>
      </w:r>
    </w:p>
    <w:p w14:paraId="5F0CF32C" w14:textId="77777777" w:rsidR="00451548" w:rsidRPr="00451548" w:rsidRDefault="00451548" w:rsidP="00451548">
      <w:pPr>
        <w:numPr>
          <w:ilvl w:val="0"/>
          <w:numId w:val="42"/>
        </w:numPr>
      </w:pPr>
      <w:r w:rsidRPr="00451548">
        <w:rPr>
          <w:b/>
          <w:bCs/>
        </w:rPr>
        <w:t>Table</w:t>
      </w:r>
      <w:r w:rsidRPr="00451548">
        <w:t xml:space="preserve"> → </w:t>
      </w:r>
      <w:r w:rsidRPr="00451548">
        <w:rPr>
          <w:b/>
          <w:bCs/>
        </w:rPr>
        <w:t>Order</w:t>
      </w:r>
      <w:r w:rsidRPr="00451548">
        <w:t xml:space="preserve"> (1-to-Many)</w:t>
      </w:r>
    </w:p>
    <w:p w14:paraId="0ED9DB12" w14:textId="77777777" w:rsidR="00451548" w:rsidRPr="00451548" w:rsidRDefault="00451548" w:rsidP="00451548">
      <w:pPr>
        <w:numPr>
          <w:ilvl w:val="0"/>
          <w:numId w:val="42"/>
        </w:numPr>
      </w:pPr>
      <w:r w:rsidRPr="00451548">
        <w:rPr>
          <w:b/>
          <w:bCs/>
        </w:rPr>
        <w:t>Feedback</w:t>
      </w:r>
      <w:r w:rsidRPr="00451548">
        <w:t xml:space="preserve"> → </w:t>
      </w:r>
      <w:r w:rsidRPr="00451548">
        <w:rPr>
          <w:b/>
          <w:bCs/>
        </w:rPr>
        <w:t>Customer</w:t>
      </w:r>
      <w:r w:rsidRPr="00451548">
        <w:t xml:space="preserve"> (Many-to-One)</w:t>
      </w:r>
    </w:p>
    <w:p w14:paraId="56B5ED39" w14:textId="77777777" w:rsidR="00451548" w:rsidRPr="00451548" w:rsidRDefault="00451548" w:rsidP="00451548">
      <w:pPr>
        <w:numPr>
          <w:ilvl w:val="0"/>
          <w:numId w:val="42"/>
        </w:numPr>
      </w:pPr>
      <w:r w:rsidRPr="00451548">
        <w:rPr>
          <w:b/>
          <w:bCs/>
        </w:rPr>
        <w:t>Restaurant</w:t>
      </w:r>
      <w:r w:rsidRPr="00451548">
        <w:t xml:space="preserve"> → </w:t>
      </w:r>
      <w:r w:rsidRPr="00451548">
        <w:rPr>
          <w:b/>
          <w:bCs/>
        </w:rPr>
        <w:t>Menu</w:t>
      </w:r>
      <w:r w:rsidRPr="00451548">
        <w:t xml:space="preserve"> (1-to-Many)</w:t>
      </w:r>
    </w:p>
    <w:p w14:paraId="1C5A7994" w14:textId="77777777" w:rsidR="00451548" w:rsidRPr="00451548" w:rsidRDefault="00451548" w:rsidP="00451548">
      <w:pPr>
        <w:numPr>
          <w:ilvl w:val="0"/>
          <w:numId w:val="42"/>
        </w:numPr>
      </w:pPr>
      <w:r w:rsidRPr="00451548">
        <w:rPr>
          <w:b/>
          <w:bCs/>
        </w:rPr>
        <w:t>ServiceRequest</w:t>
      </w:r>
      <w:r w:rsidRPr="00451548">
        <w:t xml:space="preserve"> → </w:t>
      </w:r>
      <w:r w:rsidRPr="00451548">
        <w:rPr>
          <w:b/>
          <w:bCs/>
        </w:rPr>
        <w:t>Customer</w:t>
      </w:r>
      <w:r w:rsidRPr="00451548">
        <w:t xml:space="preserve"> (Many-to-One)</w:t>
      </w:r>
    </w:p>
    <w:p w14:paraId="55F6DC62" w14:textId="77777777" w:rsidR="00451548" w:rsidRPr="00451548" w:rsidRDefault="00451548" w:rsidP="00451548">
      <w:pPr>
        <w:numPr>
          <w:ilvl w:val="0"/>
          <w:numId w:val="42"/>
        </w:numPr>
      </w:pPr>
      <w:r w:rsidRPr="00451548">
        <w:rPr>
          <w:b/>
          <w:bCs/>
        </w:rPr>
        <w:t>ServiceRequest</w:t>
      </w:r>
      <w:r w:rsidRPr="00451548">
        <w:t xml:space="preserve"> → </w:t>
      </w:r>
      <w:r w:rsidRPr="00451548">
        <w:rPr>
          <w:b/>
          <w:bCs/>
        </w:rPr>
        <w:t>Staff</w:t>
      </w:r>
      <w:r w:rsidRPr="00451548">
        <w:t xml:space="preserve"> (Many-to-One)</w:t>
      </w:r>
    </w:p>
    <w:p w14:paraId="7A718F96" w14:textId="77777777" w:rsidR="00451548" w:rsidRPr="00451548" w:rsidRDefault="00451548" w:rsidP="00451548">
      <w:pPr>
        <w:numPr>
          <w:ilvl w:val="0"/>
          <w:numId w:val="42"/>
        </w:numPr>
      </w:pPr>
      <w:r w:rsidRPr="00451548">
        <w:rPr>
          <w:b/>
          <w:bCs/>
        </w:rPr>
        <w:t>Event</w:t>
      </w:r>
      <w:r w:rsidRPr="00451548">
        <w:t xml:space="preserve"> → </w:t>
      </w:r>
      <w:r w:rsidRPr="00451548">
        <w:rPr>
          <w:b/>
          <w:bCs/>
        </w:rPr>
        <w:t>Customer</w:t>
      </w:r>
      <w:r w:rsidRPr="00451548">
        <w:t xml:space="preserve"> (Many-to-One)</w:t>
      </w:r>
    </w:p>
    <w:p w14:paraId="719E7496" w14:textId="77777777" w:rsidR="00451548" w:rsidRPr="00451548" w:rsidRDefault="00451548" w:rsidP="00451548">
      <w:pPr>
        <w:numPr>
          <w:ilvl w:val="0"/>
          <w:numId w:val="42"/>
        </w:numPr>
      </w:pPr>
      <w:r w:rsidRPr="00451548">
        <w:rPr>
          <w:b/>
          <w:bCs/>
        </w:rPr>
        <w:t>Event</w:t>
      </w:r>
      <w:r w:rsidRPr="00451548">
        <w:t xml:space="preserve"> → </w:t>
      </w:r>
      <w:r w:rsidRPr="00451548">
        <w:rPr>
          <w:b/>
          <w:bCs/>
        </w:rPr>
        <w:t>Staff</w:t>
      </w:r>
      <w:r w:rsidRPr="00451548">
        <w:t xml:space="preserve"> (Many-to-One)</w:t>
      </w:r>
    </w:p>
    <w:p w14:paraId="66EB8B83" w14:textId="77777777" w:rsidR="00451548" w:rsidRPr="00451548" w:rsidRDefault="00451548" w:rsidP="00451548">
      <w:r w:rsidRPr="00451548">
        <w:t>This detailed overview should provide a clear understanding of how the entities in the Hotel and Restaurant Management System interact with one another, facilitating the design of the database schema and the application's logic.</w:t>
      </w:r>
    </w:p>
    <w:p w14:paraId="1247CA52" w14:textId="77777777" w:rsidR="00072402" w:rsidRDefault="00072402"/>
    <w:p w14:paraId="6729785D" w14:textId="77777777" w:rsidR="00072402" w:rsidRDefault="00072402">
      <w:r>
        <w:br w:type="page"/>
      </w:r>
    </w:p>
    <w:p w14:paraId="3CFB7A0D" w14:textId="77777777" w:rsidR="00072402" w:rsidRDefault="00072402"/>
    <w:p w14:paraId="16861EA4" w14:textId="77777777" w:rsidR="00072402" w:rsidRDefault="00072402">
      <w:r>
        <w:br w:type="page"/>
      </w:r>
    </w:p>
    <w:p w14:paraId="32522BDB" w14:textId="77777777" w:rsidR="00072402" w:rsidRDefault="00072402"/>
    <w:p w14:paraId="156945D4" w14:textId="77777777" w:rsidR="00072402" w:rsidRDefault="00072402">
      <w:r>
        <w:br w:type="page"/>
      </w:r>
    </w:p>
    <w:p w14:paraId="02A8A49F" w14:textId="77777777" w:rsidR="00072402" w:rsidRDefault="00072402"/>
    <w:p w14:paraId="1AC009A2" w14:textId="77777777" w:rsidR="00072402" w:rsidRDefault="00072402">
      <w:r>
        <w:br w:type="page"/>
      </w:r>
    </w:p>
    <w:p w14:paraId="543E433A" w14:textId="77777777" w:rsidR="00072402" w:rsidRDefault="00072402"/>
    <w:p w14:paraId="73A5DB76" w14:textId="77777777" w:rsidR="00072402" w:rsidRDefault="00072402">
      <w:r>
        <w:br w:type="page"/>
      </w:r>
    </w:p>
    <w:p w14:paraId="3CE14470" w14:textId="77777777" w:rsidR="00484B88" w:rsidRDefault="00484B88"/>
    <w:sectPr w:rsidR="00484B88" w:rsidSect="00E157AD">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273A6"/>
    <w:multiLevelType w:val="multilevel"/>
    <w:tmpl w:val="E99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A89"/>
    <w:multiLevelType w:val="multilevel"/>
    <w:tmpl w:val="A0A6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02372"/>
    <w:multiLevelType w:val="multilevel"/>
    <w:tmpl w:val="2FBE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7878"/>
    <w:multiLevelType w:val="multilevel"/>
    <w:tmpl w:val="C26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1EC4"/>
    <w:multiLevelType w:val="multilevel"/>
    <w:tmpl w:val="ECBC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66ECD"/>
    <w:multiLevelType w:val="multilevel"/>
    <w:tmpl w:val="EBC8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96338"/>
    <w:multiLevelType w:val="multilevel"/>
    <w:tmpl w:val="368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93094"/>
    <w:multiLevelType w:val="multilevel"/>
    <w:tmpl w:val="D436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071B4"/>
    <w:multiLevelType w:val="multilevel"/>
    <w:tmpl w:val="9F9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72F3"/>
    <w:multiLevelType w:val="multilevel"/>
    <w:tmpl w:val="259E8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71BD6"/>
    <w:multiLevelType w:val="multilevel"/>
    <w:tmpl w:val="306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324BF"/>
    <w:multiLevelType w:val="multilevel"/>
    <w:tmpl w:val="FA4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B613C"/>
    <w:multiLevelType w:val="multilevel"/>
    <w:tmpl w:val="13B8E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F22CB"/>
    <w:multiLevelType w:val="multilevel"/>
    <w:tmpl w:val="F5B49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7E2360"/>
    <w:multiLevelType w:val="multilevel"/>
    <w:tmpl w:val="A9B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E401E"/>
    <w:multiLevelType w:val="multilevel"/>
    <w:tmpl w:val="F09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C616A"/>
    <w:multiLevelType w:val="multilevel"/>
    <w:tmpl w:val="C898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96B65"/>
    <w:multiLevelType w:val="multilevel"/>
    <w:tmpl w:val="7A9C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A539E"/>
    <w:multiLevelType w:val="multilevel"/>
    <w:tmpl w:val="550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0787D"/>
    <w:multiLevelType w:val="multilevel"/>
    <w:tmpl w:val="56A0C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815C67"/>
    <w:multiLevelType w:val="multilevel"/>
    <w:tmpl w:val="342A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8623A"/>
    <w:multiLevelType w:val="multilevel"/>
    <w:tmpl w:val="10A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F45C2"/>
    <w:multiLevelType w:val="multilevel"/>
    <w:tmpl w:val="D36E9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048D8"/>
    <w:multiLevelType w:val="multilevel"/>
    <w:tmpl w:val="8A8CB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1A78EB"/>
    <w:multiLevelType w:val="multilevel"/>
    <w:tmpl w:val="495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80F18"/>
    <w:multiLevelType w:val="multilevel"/>
    <w:tmpl w:val="A1A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5C2A"/>
    <w:multiLevelType w:val="multilevel"/>
    <w:tmpl w:val="F2C0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C77BA"/>
    <w:multiLevelType w:val="multilevel"/>
    <w:tmpl w:val="D05AA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237D8"/>
    <w:multiLevelType w:val="multilevel"/>
    <w:tmpl w:val="1C90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52C13"/>
    <w:multiLevelType w:val="multilevel"/>
    <w:tmpl w:val="19ECE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1C1A5F"/>
    <w:multiLevelType w:val="multilevel"/>
    <w:tmpl w:val="A9D2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256C6"/>
    <w:multiLevelType w:val="multilevel"/>
    <w:tmpl w:val="6C4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72DF1"/>
    <w:multiLevelType w:val="multilevel"/>
    <w:tmpl w:val="6E702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E90644"/>
    <w:multiLevelType w:val="multilevel"/>
    <w:tmpl w:val="040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32F26"/>
    <w:multiLevelType w:val="multilevel"/>
    <w:tmpl w:val="FBB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31574"/>
    <w:multiLevelType w:val="multilevel"/>
    <w:tmpl w:val="84E0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B4EDE"/>
    <w:multiLevelType w:val="multilevel"/>
    <w:tmpl w:val="D30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7684E"/>
    <w:multiLevelType w:val="multilevel"/>
    <w:tmpl w:val="835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A4F4B"/>
    <w:multiLevelType w:val="multilevel"/>
    <w:tmpl w:val="875C3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3D543A"/>
    <w:multiLevelType w:val="multilevel"/>
    <w:tmpl w:val="ED1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A5D01"/>
    <w:multiLevelType w:val="multilevel"/>
    <w:tmpl w:val="53F4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D7DBC"/>
    <w:multiLevelType w:val="multilevel"/>
    <w:tmpl w:val="C110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153950">
    <w:abstractNumId w:val="35"/>
  </w:num>
  <w:num w:numId="2" w16cid:durableId="652560121">
    <w:abstractNumId w:val="31"/>
  </w:num>
  <w:num w:numId="3" w16cid:durableId="674576234">
    <w:abstractNumId w:val="36"/>
  </w:num>
  <w:num w:numId="4" w16cid:durableId="1373924775">
    <w:abstractNumId w:val="8"/>
  </w:num>
  <w:num w:numId="5" w16cid:durableId="1121726164">
    <w:abstractNumId w:val="34"/>
  </w:num>
  <w:num w:numId="6" w16cid:durableId="716517210">
    <w:abstractNumId w:val="11"/>
  </w:num>
  <w:num w:numId="7" w16cid:durableId="929587070">
    <w:abstractNumId w:val="25"/>
  </w:num>
  <w:num w:numId="8" w16cid:durableId="1625844578">
    <w:abstractNumId w:val="17"/>
  </w:num>
  <w:num w:numId="9" w16cid:durableId="112410622">
    <w:abstractNumId w:val="33"/>
  </w:num>
  <w:num w:numId="10" w16cid:durableId="560596794">
    <w:abstractNumId w:val="15"/>
  </w:num>
  <w:num w:numId="11" w16cid:durableId="2081638684">
    <w:abstractNumId w:val="30"/>
  </w:num>
  <w:num w:numId="12" w16cid:durableId="325717911">
    <w:abstractNumId w:val="39"/>
  </w:num>
  <w:num w:numId="13" w16cid:durableId="1564759408">
    <w:abstractNumId w:val="18"/>
  </w:num>
  <w:num w:numId="14" w16cid:durableId="968828336">
    <w:abstractNumId w:val="0"/>
  </w:num>
  <w:num w:numId="15" w16cid:durableId="248849501">
    <w:abstractNumId w:val="6"/>
  </w:num>
  <w:num w:numId="16" w16cid:durableId="2009600858">
    <w:abstractNumId w:val="22"/>
  </w:num>
  <w:num w:numId="17" w16cid:durableId="716047074">
    <w:abstractNumId w:val="4"/>
  </w:num>
  <w:num w:numId="18" w16cid:durableId="2094275466">
    <w:abstractNumId w:val="26"/>
  </w:num>
  <w:num w:numId="19" w16cid:durableId="1581014396">
    <w:abstractNumId w:val="20"/>
  </w:num>
  <w:num w:numId="20" w16cid:durableId="8919778">
    <w:abstractNumId w:val="12"/>
  </w:num>
  <w:num w:numId="21" w16cid:durableId="1089423424">
    <w:abstractNumId w:val="40"/>
  </w:num>
  <w:num w:numId="22" w16cid:durableId="1388259059">
    <w:abstractNumId w:val="5"/>
  </w:num>
  <w:num w:numId="23" w16cid:durableId="284971231">
    <w:abstractNumId w:val="32"/>
  </w:num>
  <w:num w:numId="24" w16cid:durableId="1254973132">
    <w:abstractNumId w:val="3"/>
  </w:num>
  <w:num w:numId="25" w16cid:durableId="616377881">
    <w:abstractNumId w:val="37"/>
  </w:num>
  <w:num w:numId="26" w16cid:durableId="898436578">
    <w:abstractNumId w:val="10"/>
  </w:num>
  <w:num w:numId="27" w16cid:durableId="1608460215">
    <w:abstractNumId w:val="21"/>
  </w:num>
  <w:num w:numId="28" w16cid:durableId="1259295870">
    <w:abstractNumId w:val="24"/>
  </w:num>
  <w:num w:numId="29" w16cid:durableId="1852143456">
    <w:abstractNumId w:val="16"/>
  </w:num>
  <w:num w:numId="30" w16cid:durableId="89276327">
    <w:abstractNumId w:val="41"/>
  </w:num>
  <w:num w:numId="31" w16cid:durableId="209222736">
    <w:abstractNumId w:val="14"/>
  </w:num>
  <w:num w:numId="32" w16cid:durableId="314604960">
    <w:abstractNumId w:val="28"/>
  </w:num>
  <w:num w:numId="33" w16cid:durableId="141121507">
    <w:abstractNumId w:val="13"/>
  </w:num>
  <w:num w:numId="34" w16cid:durableId="371541607">
    <w:abstractNumId w:val="38"/>
  </w:num>
  <w:num w:numId="35" w16cid:durableId="1552618545">
    <w:abstractNumId w:val="9"/>
  </w:num>
  <w:num w:numId="36" w16cid:durableId="1130897041">
    <w:abstractNumId w:val="27"/>
  </w:num>
  <w:num w:numId="37" w16cid:durableId="25761336">
    <w:abstractNumId w:val="23"/>
  </w:num>
  <w:num w:numId="38" w16cid:durableId="1033843578">
    <w:abstractNumId w:val="7"/>
  </w:num>
  <w:num w:numId="39" w16cid:durableId="1065373366">
    <w:abstractNumId w:val="1"/>
  </w:num>
  <w:num w:numId="40" w16cid:durableId="1205404403">
    <w:abstractNumId w:val="29"/>
  </w:num>
  <w:num w:numId="41" w16cid:durableId="2049718572">
    <w:abstractNumId w:val="19"/>
  </w:num>
  <w:num w:numId="42" w16cid:durableId="381515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AD"/>
    <w:rsid w:val="00072402"/>
    <w:rsid w:val="00451548"/>
    <w:rsid w:val="004717E2"/>
    <w:rsid w:val="00484B88"/>
    <w:rsid w:val="004E16ED"/>
    <w:rsid w:val="004E55C0"/>
    <w:rsid w:val="00587D03"/>
    <w:rsid w:val="00707189"/>
    <w:rsid w:val="007C4C91"/>
    <w:rsid w:val="009360E9"/>
    <w:rsid w:val="00AA59BD"/>
    <w:rsid w:val="00C308F3"/>
    <w:rsid w:val="00D1464B"/>
    <w:rsid w:val="00E15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E2331"/>
  <w15:chartTrackingRefBased/>
  <w15:docId w15:val="{8F199079-C1E3-4BE1-9515-65FF04F2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451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898069">
      <w:bodyDiv w:val="1"/>
      <w:marLeft w:val="0"/>
      <w:marRight w:val="0"/>
      <w:marTop w:val="0"/>
      <w:marBottom w:val="0"/>
      <w:divBdr>
        <w:top w:val="none" w:sz="0" w:space="0" w:color="auto"/>
        <w:left w:val="none" w:sz="0" w:space="0" w:color="auto"/>
        <w:bottom w:val="none" w:sz="0" w:space="0" w:color="auto"/>
        <w:right w:val="none" w:sz="0" w:space="0" w:color="auto"/>
      </w:divBdr>
    </w:div>
    <w:div w:id="525018613">
      <w:bodyDiv w:val="1"/>
      <w:marLeft w:val="0"/>
      <w:marRight w:val="0"/>
      <w:marTop w:val="0"/>
      <w:marBottom w:val="0"/>
      <w:divBdr>
        <w:top w:val="none" w:sz="0" w:space="0" w:color="auto"/>
        <w:left w:val="none" w:sz="0" w:space="0" w:color="auto"/>
        <w:bottom w:val="none" w:sz="0" w:space="0" w:color="auto"/>
        <w:right w:val="none" w:sz="0" w:space="0" w:color="auto"/>
      </w:divBdr>
    </w:div>
    <w:div w:id="737359607">
      <w:bodyDiv w:val="1"/>
      <w:marLeft w:val="0"/>
      <w:marRight w:val="0"/>
      <w:marTop w:val="0"/>
      <w:marBottom w:val="0"/>
      <w:divBdr>
        <w:top w:val="none" w:sz="0" w:space="0" w:color="auto"/>
        <w:left w:val="none" w:sz="0" w:space="0" w:color="auto"/>
        <w:bottom w:val="none" w:sz="0" w:space="0" w:color="auto"/>
        <w:right w:val="none" w:sz="0" w:space="0" w:color="auto"/>
      </w:divBdr>
    </w:div>
    <w:div w:id="855729623">
      <w:bodyDiv w:val="1"/>
      <w:marLeft w:val="0"/>
      <w:marRight w:val="0"/>
      <w:marTop w:val="0"/>
      <w:marBottom w:val="0"/>
      <w:divBdr>
        <w:top w:val="none" w:sz="0" w:space="0" w:color="auto"/>
        <w:left w:val="none" w:sz="0" w:space="0" w:color="auto"/>
        <w:bottom w:val="none" w:sz="0" w:space="0" w:color="auto"/>
        <w:right w:val="none" w:sz="0" w:space="0" w:color="auto"/>
      </w:divBdr>
    </w:div>
    <w:div w:id="1120956989">
      <w:bodyDiv w:val="1"/>
      <w:marLeft w:val="0"/>
      <w:marRight w:val="0"/>
      <w:marTop w:val="0"/>
      <w:marBottom w:val="0"/>
      <w:divBdr>
        <w:top w:val="none" w:sz="0" w:space="0" w:color="auto"/>
        <w:left w:val="none" w:sz="0" w:space="0" w:color="auto"/>
        <w:bottom w:val="none" w:sz="0" w:space="0" w:color="auto"/>
        <w:right w:val="none" w:sz="0" w:space="0" w:color="auto"/>
      </w:divBdr>
    </w:div>
    <w:div w:id="1134568070">
      <w:bodyDiv w:val="1"/>
      <w:marLeft w:val="0"/>
      <w:marRight w:val="0"/>
      <w:marTop w:val="0"/>
      <w:marBottom w:val="0"/>
      <w:divBdr>
        <w:top w:val="none" w:sz="0" w:space="0" w:color="auto"/>
        <w:left w:val="none" w:sz="0" w:space="0" w:color="auto"/>
        <w:bottom w:val="none" w:sz="0" w:space="0" w:color="auto"/>
        <w:right w:val="none" w:sz="0" w:space="0" w:color="auto"/>
      </w:divBdr>
    </w:div>
    <w:div w:id="1210848162">
      <w:bodyDiv w:val="1"/>
      <w:marLeft w:val="0"/>
      <w:marRight w:val="0"/>
      <w:marTop w:val="0"/>
      <w:marBottom w:val="0"/>
      <w:divBdr>
        <w:top w:val="none" w:sz="0" w:space="0" w:color="auto"/>
        <w:left w:val="none" w:sz="0" w:space="0" w:color="auto"/>
        <w:bottom w:val="none" w:sz="0" w:space="0" w:color="auto"/>
        <w:right w:val="none" w:sz="0" w:space="0" w:color="auto"/>
      </w:divBdr>
    </w:div>
    <w:div w:id="1259830132">
      <w:bodyDiv w:val="1"/>
      <w:marLeft w:val="0"/>
      <w:marRight w:val="0"/>
      <w:marTop w:val="0"/>
      <w:marBottom w:val="0"/>
      <w:divBdr>
        <w:top w:val="none" w:sz="0" w:space="0" w:color="auto"/>
        <w:left w:val="none" w:sz="0" w:space="0" w:color="auto"/>
        <w:bottom w:val="none" w:sz="0" w:space="0" w:color="auto"/>
        <w:right w:val="none" w:sz="0" w:space="0" w:color="auto"/>
      </w:divBdr>
    </w:div>
    <w:div w:id="1760634976">
      <w:bodyDiv w:val="1"/>
      <w:marLeft w:val="0"/>
      <w:marRight w:val="0"/>
      <w:marTop w:val="0"/>
      <w:marBottom w:val="0"/>
      <w:divBdr>
        <w:top w:val="none" w:sz="0" w:space="0" w:color="auto"/>
        <w:left w:val="none" w:sz="0" w:space="0" w:color="auto"/>
        <w:bottom w:val="none" w:sz="0" w:space="0" w:color="auto"/>
        <w:right w:val="none" w:sz="0" w:space="0" w:color="auto"/>
      </w:divBdr>
    </w:div>
    <w:div w:id="187315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18</TotalTime>
  <Pages>27</Pages>
  <Words>4796</Words>
  <Characters>27343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2024-10-11T16:34:00Z</dcterms:created>
  <dcterms:modified xsi:type="dcterms:W3CDTF">2024-10-23T07:30:00Z</dcterms:modified>
</cp:coreProperties>
</file>