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40D781" w14:textId="5F484874" w:rsidR="00072402" w:rsidRPr="00004BD1" w:rsidRDefault="00004BD1">
      <w:pPr>
        <w:rPr>
          <w:b/>
          <w:bCs/>
        </w:rPr>
      </w:pPr>
      <w:r w:rsidRPr="00004BD1">
        <w:rPr>
          <w:b/>
          <w:bCs/>
          <w:color w:val="FF0000"/>
          <w:sz w:val="36"/>
          <w:szCs w:val="36"/>
        </w:rPr>
        <w:t xml:space="preserve">E-Learning </w:t>
      </w:r>
      <w:proofErr w:type="gramStart"/>
      <w:r w:rsidRPr="00004BD1">
        <w:rPr>
          <w:b/>
          <w:bCs/>
          <w:color w:val="FF0000"/>
          <w:sz w:val="36"/>
          <w:szCs w:val="36"/>
        </w:rPr>
        <w:t>Platform:-</w:t>
      </w:r>
      <w:proofErr w:type="gramEnd"/>
      <w:r w:rsidRPr="00004BD1">
        <w:rPr>
          <w:b/>
          <w:bCs/>
        </w:rPr>
        <w:br/>
      </w:r>
    </w:p>
    <w:p w14:paraId="5327B3EF" w14:textId="77777777" w:rsidR="00004BD1" w:rsidRPr="00004BD1" w:rsidRDefault="00004BD1" w:rsidP="00004BD1">
      <w:pPr>
        <w:rPr>
          <w:b/>
          <w:bCs/>
        </w:rPr>
      </w:pPr>
      <w:r w:rsidRPr="00004BD1">
        <w:rPr>
          <w:b/>
          <w:bCs/>
        </w:rPr>
        <w:t>Requirement Analysis</w:t>
      </w:r>
    </w:p>
    <w:p w14:paraId="352EB64F" w14:textId="77777777" w:rsidR="00004BD1" w:rsidRPr="00004BD1" w:rsidRDefault="00004BD1" w:rsidP="00004BD1">
      <w:pPr>
        <w:rPr>
          <w:b/>
          <w:bCs/>
        </w:rPr>
      </w:pPr>
      <w:r w:rsidRPr="00004BD1">
        <w:rPr>
          <w:b/>
          <w:bCs/>
        </w:rPr>
        <w:t>Overview</w:t>
      </w:r>
    </w:p>
    <w:p w14:paraId="5C14D069" w14:textId="77777777" w:rsidR="00004BD1" w:rsidRPr="00004BD1" w:rsidRDefault="00004BD1" w:rsidP="00004BD1">
      <w:r w:rsidRPr="00004BD1">
        <w:t>The E-Learning Platform aims to facilitate online education for students and instructors. It will allow for the creation, management, and consumption of courses, enhancing the learning experience through a structured environment.</w:t>
      </w:r>
    </w:p>
    <w:p w14:paraId="258C3293" w14:textId="77777777" w:rsidR="00004BD1" w:rsidRPr="00004BD1" w:rsidRDefault="00004BD1" w:rsidP="00004BD1">
      <w:pPr>
        <w:rPr>
          <w:b/>
          <w:bCs/>
        </w:rPr>
      </w:pPr>
      <w:r w:rsidRPr="00004BD1">
        <w:rPr>
          <w:b/>
          <w:bCs/>
        </w:rPr>
        <w:t>Functional Requirements</w:t>
      </w:r>
    </w:p>
    <w:p w14:paraId="0E7CF07F" w14:textId="77777777" w:rsidR="00004BD1" w:rsidRPr="00004BD1" w:rsidRDefault="00004BD1" w:rsidP="00004BD1">
      <w:pPr>
        <w:numPr>
          <w:ilvl w:val="0"/>
          <w:numId w:val="1"/>
        </w:numPr>
      </w:pPr>
      <w:r w:rsidRPr="00004BD1">
        <w:rPr>
          <w:b/>
          <w:bCs/>
        </w:rPr>
        <w:t>Course Management</w:t>
      </w:r>
    </w:p>
    <w:p w14:paraId="6A22E95D" w14:textId="77777777" w:rsidR="00004BD1" w:rsidRPr="00004BD1" w:rsidRDefault="00004BD1" w:rsidP="00004BD1">
      <w:pPr>
        <w:numPr>
          <w:ilvl w:val="1"/>
          <w:numId w:val="1"/>
        </w:numPr>
      </w:pPr>
      <w:r w:rsidRPr="00004BD1">
        <w:t>Create, update, and delete courses.</w:t>
      </w:r>
    </w:p>
    <w:p w14:paraId="585F7B96" w14:textId="77777777" w:rsidR="00004BD1" w:rsidRPr="00004BD1" w:rsidRDefault="00004BD1" w:rsidP="00004BD1">
      <w:pPr>
        <w:numPr>
          <w:ilvl w:val="1"/>
          <w:numId w:val="1"/>
        </w:numPr>
      </w:pPr>
      <w:r w:rsidRPr="00004BD1">
        <w:t>Integrate lessons, quizzes, and assignments into courses.</w:t>
      </w:r>
    </w:p>
    <w:p w14:paraId="62150B6C" w14:textId="77777777" w:rsidR="00004BD1" w:rsidRPr="00004BD1" w:rsidRDefault="00004BD1" w:rsidP="00004BD1">
      <w:pPr>
        <w:numPr>
          <w:ilvl w:val="1"/>
          <w:numId w:val="1"/>
        </w:numPr>
      </w:pPr>
      <w:r w:rsidRPr="00004BD1">
        <w:t>Assign instructors to courses.</w:t>
      </w:r>
    </w:p>
    <w:p w14:paraId="5C641795" w14:textId="77777777" w:rsidR="00004BD1" w:rsidRPr="00004BD1" w:rsidRDefault="00004BD1" w:rsidP="00004BD1">
      <w:pPr>
        <w:numPr>
          <w:ilvl w:val="0"/>
          <w:numId w:val="1"/>
        </w:numPr>
      </w:pPr>
      <w:r w:rsidRPr="00004BD1">
        <w:rPr>
          <w:b/>
          <w:bCs/>
        </w:rPr>
        <w:t>Student Management</w:t>
      </w:r>
    </w:p>
    <w:p w14:paraId="06E997CF" w14:textId="77777777" w:rsidR="00004BD1" w:rsidRPr="00004BD1" w:rsidRDefault="00004BD1" w:rsidP="00004BD1">
      <w:pPr>
        <w:numPr>
          <w:ilvl w:val="1"/>
          <w:numId w:val="1"/>
        </w:numPr>
      </w:pPr>
      <w:proofErr w:type="spellStart"/>
      <w:r w:rsidRPr="00004BD1">
        <w:t>Enroll</w:t>
      </w:r>
      <w:proofErr w:type="spellEnd"/>
      <w:r w:rsidRPr="00004BD1">
        <w:t xml:space="preserve"> students in courses.</w:t>
      </w:r>
    </w:p>
    <w:p w14:paraId="4A718A29" w14:textId="77777777" w:rsidR="00004BD1" w:rsidRPr="00004BD1" w:rsidRDefault="00004BD1" w:rsidP="00004BD1">
      <w:pPr>
        <w:numPr>
          <w:ilvl w:val="1"/>
          <w:numId w:val="1"/>
        </w:numPr>
      </w:pPr>
      <w:r w:rsidRPr="00004BD1">
        <w:t>Track progress and completion of courses.</w:t>
      </w:r>
    </w:p>
    <w:p w14:paraId="00CE15F3" w14:textId="77777777" w:rsidR="00004BD1" w:rsidRPr="00004BD1" w:rsidRDefault="00004BD1" w:rsidP="00004BD1">
      <w:pPr>
        <w:numPr>
          <w:ilvl w:val="1"/>
          <w:numId w:val="1"/>
        </w:numPr>
      </w:pPr>
      <w:r w:rsidRPr="00004BD1">
        <w:t>Submit assignments and receive grades.</w:t>
      </w:r>
    </w:p>
    <w:p w14:paraId="7D2CB097" w14:textId="77777777" w:rsidR="00004BD1" w:rsidRPr="00004BD1" w:rsidRDefault="00004BD1" w:rsidP="00004BD1">
      <w:pPr>
        <w:numPr>
          <w:ilvl w:val="0"/>
          <w:numId w:val="1"/>
        </w:numPr>
      </w:pPr>
      <w:r w:rsidRPr="00004BD1">
        <w:rPr>
          <w:b/>
          <w:bCs/>
        </w:rPr>
        <w:t>Assessment &amp; Grading</w:t>
      </w:r>
    </w:p>
    <w:p w14:paraId="367F7C3B" w14:textId="77777777" w:rsidR="00004BD1" w:rsidRPr="00004BD1" w:rsidRDefault="00004BD1" w:rsidP="00004BD1">
      <w:pPr>
        <w:numPr>
          <w:ilvl w:val="1"/>
          <w:numId w:val="1"/>
        </w:numPr>
      </w:pPr>
      <w:r w:rsidRPr="00004BD1">
        <w:t>Create quizzes and assignments.</w:t>
      </w:r>
    </w:p>
    <w:p w14:paraId="53CDADB0" w14:textId="77777777" w:rsidR="00004BD1" w:rsidRPr="00004BD1" w:rsidRDefault="00004BD1" w:rsidP="00004BD1">
      <w:pPr>
        <w:numPr>
          <w:ilvl w:val="1"/>
          <w:numId w:val="1"/>
        </w:numPr>
      </w:pPr>
      <w:r w:rsidRPr="00004BD1">
        <w:t>Grade submissions and provide feedback.</w:t>
      </w:r>
    </w:p>
    <w:p w14:paraId="148D1301" w14:textId="77777777" w:rsidR="00004BD1" w:rsidRPr="00004BD1" w:rsidRDefault="00004BD1" w:rsidP="00004BD1">
      <w:pPr>
        <w:numPr>
          <w:ilvl w:val="1"/>
          <w:numId w:val="1"/>
        </w:numPr>
      </w:pPr>
      <w:r w:rsidRPr="00004BD1">
        <w:t>Maintain a grade book for students.</w:t>
      </w:r>
    </w:p>
    <w:p w14:paraId="031ECD95" w14:textId="77777777" w:rsidR="00004BD1" w:rsidRPr="00004BD1" w:rsidRDefault="00004BD1" w:rsidP="00004BD1">
      <w:pPr>
        <w:numPr>
          <w:ilvl w:val="0"/>
          <w:numId w:val="1"/>
        </w:numPr>
      </w:pPr>
      <w:r w:rsidRPr="00004BD1">
        <w:rPr>
          <w:b/>
          <w:bCs/>
        </w:rPr>
        <w:t>Certificate Generation</w:t>
      </w:r>
    </w:p>
    <w:p w14:paraId="4FC173CB" w14:textId="77777777" w:rsidR="00004BD1" w:rsidRPr="00004BD1" w:rsidRDefault="00004BD1" w:rsidP="00004BD1">
      <w:pPr>
        <w:numPr>
          <w:ilvl w:val="1"/>
          <w:numId w:val="1"/>
        </w:numPr>
      </w:pPr>
      <w:r w:rsidRPr="00004BD1">
        <w:t>Automatically issue certificates upon course completion.</w:t>
      </w:r>
    </w:p>
    <w:p w14:paraId="4B840219" w14:textId="77777777" w:rsidR="00004BD1" w:rsidRPr="00004BD1" w:rsidRDefault="00004BD1" w:rsidP="00004BD1">
      <w:pPr>
        <w:numPr>
          <w:ilvl w:val="1"/>
          <w:numId w:val="1"/>
        </w:numPr>
      </w:pPr>
      <w:r w:rsidRPr="00004BD1">
        <w:t>Allow students to download certificates.</w:t>
      </w:r>
    </w:p>
    <w:p w14:paraId="22515146" w14:textId="77777777" w:rsidR="00004BD1" w:rsidRPr="00004BD1" w:rsidRDefault="00004BD1" w:rsidP="00004BD1">
      <w:pPr>
        <w:numPr>
          <w:ilvl w:val="0"/>
          <w:numId w:val="1"/>
        </w:numPr>
      </w:pPr>
      <w:r w:rsidRPr="00004BD1">
        <w:rPr>
          <w:b/>
          <w:bCs/>
        </w:rPr>
        <w:t>Payment Gateway</w:t>
      </w:r>
    </w:p>
    <w:p w14:paraId="24A7BC41" w14:textId="77777777" w:rsidR="00004BD1" w:rsidRPr="00004BD1" w:rsidRDefault="00004BD1" w:rsidP="00004BD1">
      <w:pPr>
        <w:numPr>
          <w:ilvl w:val="1"/>
          <w:numId w:val="1"/>
        </w:numPr>
      </w:pPr>
      <w:r w:rsidRPr="00004BD1">
        <w:t xml:space="preserve">Facilitate secure payments for course </w:t>
      </w:r>
      <w:proofErr w:type="spellStart"/>
      <w:r w:rsidRPr="00004BD1">
        <w:t>enrollment</w:t>
      </w:r>
      <w:proofErr w:type="spellEnd"/>
      <w:r w:rsidRPr="00004BD1">
        <w:t>.</w:t>
      </w:r>
    </w:p>
    <w:p w14:paraId="51EDCA93" w14:textId="77777777" w:rsidR="00004BD1" w:rsidRPr="00004BD1" w:rsidRDefault="00004BD1" w:rsidP="00004BD1">
      <w:pPr>
        <w:numPr>
          <w:ilvl w:val="1"/>
          <w:numId w:val="1"/>
        </w:numPr>
      </w:pPr>
      <w:r w:rsidRPr="00004BD1">
        <w:t>Manage refund requests.</w:t>
      </w:r>
    </w:p>
    <w:p w14:paraId="2A8155C0" w14:textId="77777777" w:rsidR="00004BD1" w:rsidRPr="00004BD1" w:rsidRDefault="00004BD1" w:rsidP="00004BD1">
      <w:pPr>
        <w:numPr>
          <w:ilvl w:val="0"/>
          <w:numId w:val="1"/>
        </w:numPr>
      </w:pPr>
      <w:r w:rsidRPr="00004BD1">
        <w:rPr>
          <w:b/>
          <w:bCs/>
        </w:rPr>
        <w:t>Discussion Forum</w:t>
      </w:r>
    </w:p>
    <w:p w14:paraId="3EC37341" w14:textId="77777777" w:rsidR="00004BD1" w:rsidRPr="00004BD1" w:rsidRDefault="00004BD1" w:rsidP="00004BD1">
      <w:pPr>
        <w:numPr>
          <w:ilvl w:val="1"/>
          <w:numId w:val="1"/>
        </w:numPr>
      </w:pPr>
      <w:r w:rsidRPr="00004BD1">
        <w:t>Enable students to engage in discussions and Q&amp;A.</w:t>
      </w:r>
    </w:p>
    <w:p w14:paraId="6B29498C" w14:textId="77777777" w:rsidR="00004BD1" w:rsidRPr="00004BD1" w:rsidRDefault="00004BD1" w:rsidP="00004BD1">
      <w:pPr>
        <w:numPr>
          <w:ilvl w:val="1"/>
          <w:numId w:val="1"/>
        </w:numPr>
      </w:pPr>
      <w:r w:rsidRPr="00004BD1">
        <w:t>Moderate comments and posts.</w:t>
      </w:r>
    </w:p>
    <w:p w14:paraId="29F75DE5" w14:textId="77777777" w:rsidR="00004BD1" w:rsidRPr="00004BD1" w:rsidRDefault="00004BD1" w:rsidP="00004BD1">
      <w:pPr>
        <w:numPr>
          <w:ilvl w:val="0"/>
          <w:numId w:val="1"/>
        </w:numPr>
      </w:pPr>
      <w:r w:rsidRPr="00004BD1">
        <w:rPr>
          <w:b/>
          <w:bCs/>
        </w:rPr>
        <w:t>Notification System</w:t>
      </w:r>
    </w:p>
    <w:p w14:paraId="11D9F289" w14:textId="77777777" w:rsidR="00004BD1" w:rsidRPr="00004BD1" w:rsidRDefault="00004BD1" w:rsidP="00004BD1">
      <w:pPr>
        <w:numPr>
          <w:ilvl w:val="1"/>
          <w:numId w:val="1"/>
        </w:numPr>
      </w:pPr>
      <w:r w:rsidRPr="00004BD1">
        <w:t>Alert students about course updates and assignment deadlines.</w:t>
      </w:r>
    </w:p>
    <w:p w14:paraId="713A2B29" w14:textId="77777777" w:rsidR="00004BD1" w:rsidRPr="00004BD1" w:rsidRDefault="00004BD1" w:rsidP="00004BD1">
      <w:pPr>
        <w:rPr>
          <w:b/>
          <w:bCs/>
        </w:rPr>
      </w:pPr>
      <w:r w:rsidRPr="00004BD1">
        <w:rPr>
          <w:b/>
          <w:bCs/>
        </w:rPr>
        <w:t>Non-Functional Requirements</w:t>
      </w:r>
    </w:p>
    <w:p w14:paraId="5F96C957" w14:textId="77777777" w:rsidR="00004BD1" w:rsidRPr="00004BD1" w:rsidRDefault="00004BD1" w:rsidP="00004BD1">
      <w:pPr>
        <w:numPr>
          <w:ilvl w:val="0"/>
          <w:numId w:val="2"/>
        </w:numPr>
      </w:pPr>
      <w:r w:rsidRPr="00004BD1">
        <w:rPr>
          <w:b/>
          <w:bCs/>
        </w:rPr>
        <w:t>Performance:</w:t>
      </w:r>
      <w:r w:rsidRPr="00004BD1">
        <w:t xml:space="preserve"> The platform should handle simultaneous user access with minimal latency.</w:t>
      </w:r>
    </w:p>
    <w:p w14:paraId="36B6FBC7" w14:textId="77777777" w:rsidR="00004BD1" w:rsidRPr="00004BD1" w:rsidRDefault="00004BD1" w:rsidP="00004BD1">
      <w:pPr>
        <w:numPr>
          <w:ilvl w:val="0"/>
          <w:numId w:val="2"/>
        </w:numPr>
      </w:pPr>
      <w:r w:rsidRPr="00004BD1">
        <w:rPr>
          <w:b/>
          <w:bCs/>
        </w:rPr>
        <w:t>Security:</w:t>
      </w:r>
      <w:r w:rsidRPr="00004BD1">
        <w:t xml:space="preserve"> User data should be secured, and payment transactions must be encrypted.</w:t>
      </w:r>
    </w:p>
    <w:p w14:paraId="24E5CDB9" w14:textId="77777777" w:rsidR="00004BD1" w:rsidRPr="00004BD1" w:rsidRDefault="00004BD1" w:rsidP="00004BD1">
      <w:pPr>
        <w:numPr>
          <w:ilvl w:val="0"/>
          <w:numId w:val="2"/>
        </w:numPr>
      </w:pPr>
      <w:r w:rsidRPr="00004BD1">
        <w:rPr>
          <w:b/>
          <w:bCs/>
        </w:rPr>
        <w:t>Usability:</w:t>
      </w:r>
      <w:r w:rsidRPr="00004BD1">
        <w:t xml:space="preserve"> The user interface should be intuitive and user-friendly for both students and instructors.</w:t>
      </w:r>
    </w:p>
    <w:p w14:paraId="65E07F5A" w14:textId="77777777" w:rsidR="00004BD1" w:rsidRPr="00004BD1" w:rsidRDefault="00004BD1" w:rsidP="00004BD1">
      <w:pPr>
        <w:rPr>
          <w:b/>
          <w:bCs/>
        </w:rPr>
      </w:pPr>
      <w:r w:rsidRPr="00004BD1">
        <w:rPr>
          <w:b/>
          <w:bCs/>
        </w:rPr>
        <w:lastRenderedPageBreak/>
        <w:t>Detailed Requirement Analysis</w:t>
      </w:r>
    </w:p>
    <w:p w14:paraId="70827CC1" w14:textId="77777777" w:rsidR="00004BD1" w:rsidRPr="00004BD1" w:rsidRDefault="00004BD1" w:rsidP="00004BD1">
      <w:pPr>
        <w:rPr>
          <w:b/>
          <w:bCs/>
        </w:rPr>
      </w:pPr>
      <w:r w:rsidRPr="00004BD1">
        <w:rPr>
          <w:b/>
          <w:bCs/>
        </w:rPr>
        <w:t>1. Overview</w:t>
      </w:r>
    </w:p>
    <w:p w14:paraId="58F8E8E1" w14:textId="77777777" w:rsidR="00004BD1" w:rsidRPr="00004BD1" w:rsidRDefault="00004BD1" w:rsidP="00004BD1">
      <w:r w:rsidRPr="00004BD1">
        <w:t>The E-Learning Platform is designed to facilitate online education, allowing students and instructors to create, manage, and participate in courses. It provides a structured environment for delivering educational content, assessing student performance, and fostering engagement through discussions and notifications.</w:t>
      </w:r>
    </w:p>
    <w:p w14:paraId="600AE7D0" w14:textId="77777777" w:rsidR="00004BD1" w:rsidRPr="00004BD1" w:rsidRDefault="00004BD1" w:rsidP="00004BD1">
      <w:pPr>
        <w:rPr>
          <w:b/>
          <w:bCs/>
        </w:rPr>
      </w:pPr>
      <w:r w:rsidRPr="00004BD1">
        <w:rPr>
          <w:b/>
          <w:bCs/>
        </w:rPr>
        <w:t>2. Stakeholder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2245"/>
        <w:gridCol w:w="6420"/>
      </w:tblGrid>
      <w:tr w:rsidR="00004BD1" w:rsidRPr="00004BD1" w14:paraId="2E9A54A3" w14:textId="77777777" w:rsidTr="00004BD1">
        <w:trPr>
          <w:tblHeader/>
          <w:tblCellSpacing w:w="15" w:type="dxa"/>
        </w:trPr>
        <w:tc>
          <w:tcPr>
            <w:tcW w:w="0" w:type="auto"/>
            <w:vAlign w:val="center"/>
            <w:hideMark/>
          </w:tcPr>
          <w:p w14:paraId="1D6BFBDE" w14:textId="77777777" w:rsidR="00004BD1" w:rsidRPr="00004BD1" w:rsidRDefault="00004BD1" w:rsidP="00004BD1">
            <w:pPr>
              <w:rPr>
                <w:b/>
                <w:bCs/>
              </w:rPr>
            </w:pPr>
            <w:r w:rsidRPr="00004BD1">
              <w:rPr>
                <w:b/>
                <w:bCs/>
              </w:rPr>
              <w:t>Stakeholder</w:t>
            </w:r>
          </w:p>
        </w:tc>
        <w:tc>
          <w:tcPr>
            <w:tcW w:w="0" w:type="auto"/>
            <w:vAlign w:val="center"/>
            <w:hideMark/>
          </w:tcPr>
          <w:p w14:paraId="52AA3D4D" w14:textId="77777777" w:rsidR="00004BD1" w:rsidRPr="00004BD1" w:rsidRDefault="00004BD1" w:rsidP="00004BD1">
            <w:pPr>
              <w:rPr>
                <w:b/>
                <w:bCs/>
              </w:rPr>
            </w:pPr>
            <w:r w:rsidRPr="00004BD1">
              <w:rPr>
                <w:b/>
                <w:bCs/>
              </w:rPr>
              <w:t>Role</w:t>
            </w:r>
          </w:p>
        </w:tc>
        <w:tc>
          <w:tcPr>
            <w:tcW w:w="0" w:type="auto"/>
            <w:vAlign w:val="center"/>
            <w:hideMark/>
          </w:tcPr>
          <w:p w14:paraId="67FEA204" w14:textId="77777777" w:rsidR="00004BD1" w:rsidRPr="00004BD1" w:rsidRDefault="00004BD1" w:rsidP="00004BD1">
            <w:pPr>
              <w:rPr>
                <w:b/>
                <w:bCs/>
              </w:rPr>
            </w:pPr>
            <w:r w:rsidRPr="00004BD1">
              <w:rPr>
                <w:b/>
                <w:bCs/>
              </w:rPr>
              <w:t>Responsibilities</w:t>
            </w:r>
          </w:p>
        </w:tc>
      </w:tr>
      <w:tr w:rsidR="00004BD1" w:rsidRPr="00004BD1" w14:paraId="21DBE7F6" w14:textId="77777777" w:rsidTr="00004BD1">
        <w:trPr>
          <w:tblCellSpacing w:w="15" w:type="dxa"/>
        </w:trPr>
        <w:tc>
          <w:tcPr>
            <w:tcW w:w="0" w:type="auto"/>
            <w:vAlign w:val="center"/>
            <w:hideMark/>
          </w:tcPr>
          <w:p w14:paraId="71ADBB3E" w14:textId="77777777" w:rsidR="00004BD1" w:rsidRPr="00004BD1" w:rsidRDefault="00004BD1" w:rsidP="00004BD1">
            <w:r w:rsidRPr="00004BD1">
              <w:rPr>
                <w:b/>
                <w:bCs/>
              </w:rPr>
              <w:t>Students</w:t>
            </w:r>
          </w:p>
        </w:tc>
        <w:tc>
          <w:tcPr>
            <w:tcW w:w="0" w:type="auto"/>
            <w:vAlign w:val="center"/>
            <w:hideMark/>
          </w:tcPr>
          <w:p w14:paraId="30F5250C" w14:textId="77777777" w:rsidR="00004BD1" w:rsidRPr="00004BD1" w:rsidRDefault="00004BD1" w:rsidP="00004BD1">
            <w:r w:rsidRPr="00004BD1">
              <w:t>End-users</w:t>
            </w:r>
          </w:p>
        </w:tc>
        <w:tc>
          <w:tcPr>
            <w:tcW w:w="0" w:type="auto"/>
            <w:vAlign w:val="center"/>
            <w:hideMark/>
          </w:tcPr>
          <w:p w14:paraId="479B0A03" w14:textId="77777777" w:rsidR="00004BD1" w:rsidRPr="00004BD1" w:rsidRDefault="00004BD1" w:rsidP="00004BD1">
            <w:proofErr w:type="spellStart"/>
            <w:r w:rsidRPr="00004BD1">
              <w:t>Enroll</w:t>
            </w:r>
            <w:proofErr w:type="spellEnd"/>
            <w:r w:rsidRPr="00004BD1">
              <w:t xml:space="preserve"> in courses, participate in lessons, submit assignments, and access grades and certificates.</w:t>
            </w:r>
          </w:p>
        </w:tc>
      </w:tr>
      <w:tr w:rsidR="00004BD1" w:rsidRPr="00004BD1" w14:paraId="7E55E3AF" w14:textId="77777777" w:rsidTr="00004BD1">
        <w:trPr>
          <w:tblCellSpacing w:w="15" w:type="dxa"/>
        </w:trPr>
        <w:tc>
          <w:tcPr>
            <w:tcW w:w="0" w:type="auto"/>
            <w:vAlign w:val="center"/>
            <w:hideMark/>
          </w:tcPr>
          <w:p w14:paraId="0C5E9E2A" w14:textId="77777777" w:rsidR="00004BD1" w:rsidRPr="00004BD1" w:rsidRDefault="00004BD1" w:rsidP="00004BD1">
            <w:r w:rsidRPr="00004BD1">
              <w:rPr>
                <w:b/>
                <w:bCs/>
              </w:rPr>
              <w:t>Instructors</w:t>
            </w:r>
          </w:p>
        </w:tc>
        <w:tc>
          <w:tcPr>
            <w:tcW w:w="0" w:type="auto"/>
            <w:vAlign w:val="center"/>
            <w:hideMark/>
          </w:tcPr>
          <w:p w14:paraId="24E663E9" w14:textId="77777777" w:rsidR="00004BD1" w:rsidRPr="00004BD1" w:rsidRDefault="00004BD1" w:rsidP="00004BD1">
            <w:r w:rsidRPr="00004BD1">
              <w:t>Course creators and assessors</w:t>
            </w:r>
          </w:p>
        </w:tc>
        <w:tc>
          <w:tcPr>
            <w:tcW w:w="0" w:type="auto"/>
            <w:vAlign w:val="center"/>
            <w:hideMark/>
          </w:tcPr>
          <w:p w14:paraId="3593B364" w14:textId="77777777" w:rsidR="00004BD1" w:rsidRPr="00004BD1" w:rsidRDefault="00004BD1" w:rsidP="00004BD1">
            <w:r w:rsidRPr="00004BD1">
              <w:t>Create and manage courses, grade assignments, and engage with students in discussions.</w:t>
            </w:r>
          </w:p>
        </w:tc>
      </w:tr>
      <w:tr w:rsidR="00004BD1" w:rsidRPr="00004BD1" w14:paraId="4239C6CC" w14:textId="77777777" w:rsidTr="00004BD1">
        <w:trPr>
          <w:tblCellSpacing w:w="15" w:type="dxa"/>
        </w:trPr>
        <w:tc>
          <w:tcPr>
            <w:tcW w:w="0" w:type="auto"/>
            <w:vAlign w:val="center"/>
            <w:hideMark/>
          </w:tcPr>
          <w:p w14:paraId="400CA10B" w14:textId="77777777" w:rsidR="00004BD1" w:rsidRPr="00004BD1" w:rsidRDefault="00004BD1" w:rsidP="00004BD1">
            <w:r w:rsidRPr="00004BD1">
              <w:rPr>
                <w:b/>
                <w:bCs/>
              </w:rPr>
              <w:t>Administrators</w:t>
            </w:r>
          </w:p>
        </w:tc>
        <w:tc>
          <w:tcPr>
            <w:tcW w:w="0" w:type="auto"/>
            <w:vAlign w:val="center"/>
            <w:hideMark/>
          </w:tcPr>
          <w:p w14:paraId="3F8AEF33" w14:textId="77777777" w:rsidR="00004BD1" w:rsidRPr="00004BD1" w:rsidRDefault="00004BD1" w:rsidP="00004BD1">
            <w:r w:rsidRPr="00004BD1">
              <w:t>Platform managers</w:t>
            </w:r>
          </w:p>
        </w:tc>
        <w:tc>
          <w:tcPr>
            <w:tcW w:w="0" w:type="auto"/>
            <w:vAlign w:val="center"/>
            <w:hideMark/>
          </w:tcPr>
          <w:p w14:paraId="500746F3" w14:textId="77777777" w:rsidR="00004BD1" w:rsidRPr="00004BD1" w:rsidRDefault="00004BD1" w:rsidP="00004BD1">
            <w:r w:rsidRPr="00004BD1">
              <w:t>Oversee the platform, manage users, handle payments, and generate reports.</w:t>
            </w:r>
          </w:p>
        </w:tc>
      </w:tr>
      <w:tr w:rsidR="00004BD1" w:rsidRPr="00004BD1" w14:paraId="3040FD09" w14:textId="77777777" w:rsidTr="00004BD1">
        <w:trPr>
          <w:tblCellSpacing w:w="15" w:type="dxa"/>
        </w:trPr>
        <w:tc>
          <w:tcPr>
            <w:tcW w:w="0" w:type="auto"/>
            <w:vAlign w:val="center"/>
            <w:hideMark/>
          </w:tcPr>
          <w:p w14:paraId="3D8C56E0" w14:textId="77777777" w:rsidR="00004BD1" w:rsidRPr="00004BD1" w:rsidRDefault="00004BD1" w:rsidP="00004BD1">
            <w:r w:rsidRPr="00004BD1">
              <w:rPr>
                <w:b/>
                <w:bCs/>
              </w:rPr>
              <w:t>Payment Gateway</w:t>
            </w:r>
          </w:p>
        </w:tc>
        <w:tc>
          <w:tcPr>
            <w:tcW w:w="0" w:type="auto"/>
            <w:vAlign w:val="center"/>
            <w:hideMark/>
          </w:tcPr>
          <w:p w14:paraId="4BEDB640" w14:textId="77777777" w:rsidR="00004BD1" w:rsidRPr="00004BD1" w:rsidRDefault="00004BD1" w:rsidP="00004BD1">
            <w:r w:rsidRPr="00004BD1">
              <w:t>Financial service provider</w:t>
            </w:r>
          </w:p>
        </w:tc>
        <w:tc>
          <w:tcPr>
            <w:tcW w:w="0" w:type="auto"/>
            <w:vAlign w:val="center"/>
            <w:hideMark/>
          </w:tcPr>
          <w:p w14:paraId="79759E25" w14:textId="77777777" w:rsidR="00004BD1" w:rsidRPr="00004BD1" w:rsidRDefault="00004BD1" w:rsidP="00004BD1">
            <w:r w:rsidRPr="00004BD1">
              <w:t xml:space="preserve">Process transactions securely for course </w:t>
            </w:r>
            <w:proofErr w:type="spellStart"/>
            <w:r w:rsidRPr="00004BD1">
              <w:t>enrollments</w:t>
            </w:r>
            <w:proofErr w:type="spellEnd"/>
            <w:r w:rsidRPr="00004BD1">
              <w:t xml:space="preserve"> and refunds.</w:t>
            </w:r>
          </w:p>
        </w:tc>
      </w:tr>
      <w:tr w:rsidR="00004BD1" w:rsidRPr="00004BD1" w14:paraId="187F29B3" w14:textId="77777777" w:rsidTr="00004BD1">
        <w:trPr>
          <w:tblCellSpacing w:w="15" w:type="dxa"/>
        </w:trPr>
        <w:tc>
          <w:tcPr>
            <w:tcW w:w="0" w:type="auto"/>
            <w:vAlign w:val="center"/>
            <w:hideMark/>
          </w:tcPr>
          <w:p w14:paraId="48380508" w14:textId="77777777" w:rsidR="00004BD1" w:rsidRPr="00004BD1" w:rsidRDefault="00004BD1" w:rsidP="00004BD1">
            <w:r w:rsidRPr="00004BD1">
              <w:rPr>
                <w:b/>
                <w:bCs/>
              </w:rPr>
              <w:t>Course Developers</w:t>
            </w:r>
          </w:p>
        </w:tc>
        <w:tc>
          <w:tcPr>
            <w:tcW w:w="0" w:type="auto"/>
            <w:vAlign w:val="center"/>
            <w:hideMark/>
          </w:tcPr>
          <w:p w14:paraId="2825D7AE" w14:textId="77777777" w:rsidR="00004BD1" w:rsidRPr="00004BD1" w:rsidRDefault="00004BD1" w:rsidP="00004BD1">
            <w:r w:rsidRPr="00004BD1">
              <w:t>Content creators</w:t>
            </w:r>
          </w:p>
        </w:tc>
        <w:tc>
          <w:tcPr>
            <w:tcW w:w="0" w:type="auto"/>
            <w:vAlign w:val="center"/>
            <w:hideMark/>
          </w:tcPr>
          <w:p w14:paraId="4ECFE489" w14:textId="77777777" w:rsidR="00004BD1" w:rsidRPr="00004BD1" w:rsidRDefault="00004BD1" w:rsidP="00004BD1">
            <w:r w:rsidRPr="00004BD1">
              <w:t>Design course materials, quizzes, and assessments.</w:t>
            </w:r>
          </w:p>
        </w:tc>
      </w:tr>
    </w:tbl>
    <w:p w14:paraId="616F67E8" w14:textId="77777777" w:rsidR="00004BD1" w:rsidRPr="00004BD1" w:rsidRDefault="00004BD1" w:rsidP="00004BD1">
      <w:pPr>
        <w:rPr>
          <w:b/>
          <w:bCs/>
        </w:rPr>
      </w:pPr>
      <w:r w:rsidRPr="00004BD1">
        <w:rPr>
          <w:b/>
          <w:bCs/>
        </w:rPr>
        <w:t>3. Functional Requirements</w:t>
      </w:r>
    </w:p>
    <w:p w14:paraId="09F20BBF" w14:textId="77777777" w:rsidR="00004BD1" w:rsidRPr="00004BD1" w:rsidRDefault="00004BD1" w:rsidP="00004BD1">
      <w:pPr>
        <w:rPr>
          <w:b/>
          <w:bCs/>
        </w:rPr>
      </w:pPr>
      <w:r w:rsidRPr="00004BD1">
        <w:rPr>
          <w:b/>
          <w:bCs/>
        </w:rPr>
        <w:t>3.1 Course Management</w:t>
      </w:r>
    </w:p>
    <w:p w14:paraId="25B95769" w14:textId="77777777" w:rsidR="00004BD1" w:rsidRPr="00004BD1" w:rsidRDefault="00004BD1" w:rsidP="00004BD1">
      <w:pPr>
        <w:numPr>
          <w:ilvl w:val="0"/>
          <w:numId w:val="3"/>
        </w:numPr>
      </w:pPr>
      <w:r w:rsidRPr="00004BD1">
        <w:rPr>
          <w:b/>
          <w:bCs/>
        </w:rPr>
        <w:t>Create Courses:</w:t>
      </w:r>
      <w:r w:rsidRPr="00004BD1">
        <w:t xml:space="preserve"> Instructors can create new courses by providing details like title, description, and price.</w:t>
      </w:r>
    </w:p>
    <w:p w14:paraId="525B1363" w14:textId="77777777" w:rsidR="00004BD1" w:rsidRPr="00004BD1" w:rsidRDefault="00004BD1" w:rsidP="00004BD1">
      <w:pPr>
        <w:numPr>
          <w:ilvl w:val="0"/>
          <w:numId w:val="3"/>
        </w:numPr>
      </w:pPr>
      <w:r w:rsidRPr="00004BD1">
        <w:rPr>
          <w:b/>
          <w:bCs/>
        </w:rPr>
        <w:t>Update Courses:</w:t>
      </w:r>
      <w:r w:rsidRPr="00004BD1">
        <w:t xml:space="preserve"> Instructors can update course information or content.</w:t>
      </w:r>
    </w:p>
    <w:p w14:paraId="0B03984E" w14:textId="77777777" w:rsidR="00004BD1" w:rsidRPr="00004BD1" w:rsidRDefault="00004BD1" w:rsidP="00004BD1">
      <w:pPr>
        <w:numPr>
          <w:ilvl w:val="0"/>
          <w:numId w:val="3"/>
        </w:numPr>
      </w:pPr>
      <w:r w:rsidRPr="00004BD1">
        <w:rPr>
          <w:b/>
          <w:bCs/>
        </w:rPr>
        <w:t>Delete Courses:</w:t>
      </w:r>
      <w:r w:rsidRPr="00004BD1">
        <w:t xml:space="preserve"> Instructors can delete courses if they are no longer needed.</w:t>
      </w:r>
    </w:p>
    <w:p w14:paraId="23F6ABEC" w14:textId="77777777" w:rsidR="00004BD1" w:rsidRPr="00004BD1" w:rsidRDefault="00004BD1" w:rsidP="00004BD1">
      <w:pPr>
        <w:numPr>
          <w:ilvl w:val="0"/>
          <w:numId w:val="3"/>
        </w:numPr>
      </w:pPr>
      <w:r w:rsidRPr="00004BD1">
        <w:rPr>
          <w:b/>
          <w:bCs/>
        </w:rPr>
        <w:t>Module Integration:</w:t>
      </w:r>
      <w:r w:rsidRPr="00004BD1">
        <w:t xml:space="preserve"> Instructors can integrate modules, lessons, quizzes, and assignments within each course.</w:t>
      </w:r>
    </w:p>
    <w:p w14:paraId="492E506E" w14:textId="77777777" w:rsidR="00004BD1" w:rsidRPr="00004BD1" w:rsidRDefault="00004BD1" w:rsidP="00004BD1">
      <w:pPr>
        <w:rPr>
          <w:b/>
          <w:bCs/>
        </w:rPr>
      </w:pPr>
      <w:r w:rsidRPr="00004BD1">
        <w:rPr>
          <w:b/>
          <w:bCs/>
        </w:rPr>
        <w:t>3.2 Student Management</w:t>
      </w:r>
    </w:p>
    <w:p w14:paraId="10D061AF" w14:textId="77777777" w:rsidR="00004BD1" w:rsidRPr="00004BD1" w:rsidRDefault="00004BD1" w:rsidP="00004BD1">
      <w:pPr>
        <w:numPr>
          <w:ilvl w:val="0"/>
          <w:numId w:val="4"/>
        </w:numPr>
      </w:pPr>
      <w:r w:rsidRPr="00004BD1">
        <w:rPr>
          <w:b/>
          <w:bCs/>
        </w:rPr>
        <w:t>Registration:</w:t>
      </w:r>
      <w:r w:rsidRPr="00004BD1">
        <w:t xml:space="preserve"> Students can register on the platform with an email and password.</w:t>
      </w:r>
    </w:p>
    <w:p w14:paraId="25402242" w14:textId="77777777" w:rsidR="00004BD1" w:rsidRPr="00004BD1" w:rsidRDefault="00004BD1" w:rsidP="00004BD1">
      <w:pPr>
        <w:numPr>
          <w:ilvl w:val="0"/>
          <w:numId w:val="4"/>
        </w:numPr>
      </w:pPr>
      <w:r w:rsidRPr="00004BD1">
        <w:rPr>
          <w:b/>
          <w:bCs/>
        </w:rPr>
        <w:t>Login:</w:t>
      </w:r>
      <w:r w:rsidRPr="00004BD1">
        <w:t xml:space="preserve"> Students can log in to their accounts using their credentials.</w:t>
      </w:r>
    </w:p>
    <w:p w14:paraId="286F13D9" w14:textId="77777777" w:rsidR="00004BD1" w:rsidRPr="00004BD1" w:rsidRDefault="00004BD1" w:rsidP="00004BD1">
      <w:pPr>
        <w:numPr>
          <w:ilvl w:val="0"/>
          <w:numId w:val="4"/>
        </w:numPr>
      </w:pPr>
      <w:r w:rsidRPr="00004BD1">
        <w:rPr>
          <w:b/>
          <w:bCs/>
        </w:rPr>
        <w:t xml:space="preserve">Course </w:t>
      </w:r>
      <w:proofErr w:type="spellStart"/>
      <w:r w:rsidRPr="00004BD1">
        <w:rPr>
          <w:b/>
          <w:bCs/>
        </w:rPr>
        <w:t>Enrollment</w:t>
      </w:r>
      <w:proofErr w:type="spellEnd"/>
      <w:r w:rsidRPr="00004BD1">
        <w:rPr>
          <w:b/>
          <w:bCs/>
        </w:rPr>
        <w:t>:</w:t>
      </w:r>
      <w:r w:rsidRPr="00004BD1">
        <w:t xml:space="preserve"> Students can browse and </w:t>
      </w:r>
      <w:proofErr w:type="spellStart"/>
      <w:r w:rsidRPr="00004BD1">
        <w:t>enroll</w:t>
      </w:r>
      <w:proofErr w:type="spellEnd"/>
      <w:r w:rsidRPr="00004BD1">
        <w:t xml:space="preserve"> in available courses.</w:t>
      </w:r>
    </w:p>
    <w:p w14:paraId="48592574" w14:textId="77777777" w:rsidR="00004BD1" w:rsidRPr="00004BD1" w:rsidRDefault="00004BD1" w:rsidP="00004BD1">
      <w:pPr>
        <w:numPr>
          <w:ilvl w:val="0"/>
          <w:numId w:val="4"/>
        </w:numPr>
      </w:pPr>
      <w:r w:rsidRPr="00004BD1">
        <w:rPr>
          <w:b/>
          <w:bCs/>
        </w:rPr>
        <w:t>Progress Tracking:</w:t>
      </w:r>
      <w:r w:rsidRPr="00004BD1">
        <w:t xml:space="preserve"> Students can track their progress and see completed modules.</w:t>
      </w:r>
    </w:p>
    <w:p w14:paraId="1EFEA0C5" w14:textId="77777777" w:rsidR="00004BD1" w:rsidRPr="00004BD1" w:rsidRDefault="00004BD1" w:rsidP="00004BD1">
      <w:pPr>
        <w:rPr>
          <w:b/>
          <w:bCs/>
        </w:rPr>
      </w:pPr>
      <w:r w:rsidRPr="00004BD1">
        <w:rPr>
          <w:b/>
          <w:bCs/>
        </w:rPr>
        <w:t>3.3 Assessment &amp; Grading</w:t>
      </w:r>
    </w:p>
    <w:p w14:paraId="296A5FF0" w14:textId="77777777" w:rsidR="00004BD1" w:rsidRPr="00004BD1" w:rsidRDefault="00004BD1" w:rsidP="00004BD1">
      <w:pPr>
        <w:numPr>
          <w:ilvl w:val="0"/>
          <w:numId w:val="5"/>
        </w:numPr>
      </w:pPr>
      <w:r w:rsidRPr="00004BD1">
        <w:rPr>
          <w:b/>
          <w:bCs/>
        </w:rPr>
        <w:t>Quiz Creation:</w:t>
      </w:r>
      <w:r w:rsidRPr="00004BD1">
        <w:t xml:space="preserve"> Instructors can create quizzes associated with modules.</w:t>
      </w:r>
    </w:p>
    <w:p w14:paraId="70EF40C4" w14:textId="77777777" w:rsidR="00004BD1" w:rsidRPr="00004BD1" w:rsidRDefault="00004BD1" w:rsidP="00004BD1">
      <w:pPr>
        <w:numPr>
          <w:ilvl w:val="0"/>
          <w:numId w:val="5"/>
        </w:numPr>
      </w:pPr>
      <w:r w:rsidRPr="00004BD1">
        <w:rPr>
          <w:b/>
          <w:bCs/>
        </w:rPr>
        <w:t>Assignment Submission:</w:t>
      </w:r>
      <w:r w:rsidRPr="00004BD1">
        <w:t xml:space="preserve"> Students can submit assignments and projects for evaluation.</w:t>
      </w:r>
    </w:p>
    <w:p w14:paraId="2594A374" w14:textId="77777777" w:rsidR="00004BD1" w:rsidRPr="00004BD1" w:rsidRDefault="00004BD1" w:rsidP="00004BD1">
      <w:pPr>
        <w:numPr>
          <w:ilvl w:val="0"/>
          <w:numId w:val="5"/>
        </w:numPr>
      </w:pPr>
      <w:r w:rsidRPr="00004BD1">
        <w:rPr>
          <w:b/>
          <w:bCs/>
        </w:rPr>
        <w:t>Grading:</w:t>
      </w:r>
      <w:r w:rsidRPr="00004BD1">
        <w:t xml:space="preserve"> Instructors can grade assignments and quizzes, providing feedback to students.</w:t>
      </w:r>
    </w:p>
    <w:p w14:paraId="524F638B" w14:textId="77777777" w:rsidR="00004BD1" w:rsidRPr="00004BD1" w:rsidRDefault="00004BD1" w:rsidP="00004BD1">
      <w:pPr>
        <w:numPr>
          <w:ilvl w:val="0"/>
          <w:numId w:val="5"/>
        </w:numPr>
      </w:pPr>
      <w:r w:rsidRPr="00004BD1">
        <w:rPr>
          <w:b/>
          <w:bCs/>
        </w:rPr>
        <w:t>Grade Book:</w:t>
      </w:r>
      <w:r w:rsidRPr="00004BD1">
        <w:t xml:space="preserve"> Maintain a grade book to keep track of student grades and performance.</w:t>
      </w:r>
    </w:p>
    <w:p w14:paraId="4AAAB37F" w14:textId="77777777" w:rsidR="00004BD1" w:rsidRPr="00004BD1" w:rsidRDefault="00004BD1" w:rsidP="00004BD1">
      <w:pPr>
        <w:rPr>
          <w:b/>
          <w:bCs/>
        </w:rPr>
      </w:pPr>
      <w:r w:rsidRPr="00004BD1">
        <w:rPr>
          <w:b/>
          <w:bCs/>
        </w:rPr>
        <w:t>3.4 Certificate Generation</w:t>
      </w:r>
    </w:p>
    <w:p w14:paraId="11B4ED79" w14:textId="77777777" w:rsidR="00004BD1" w:rsidRPr="00004BD1" w:rsidRDefault="00004BD1" w:rsidP="00004BD1">
      <w:pPr>
        <w:numPr>
          <w:ilvl w:val="0"/>
          <w:numId w:val="6"/>
        </w:numPr>
      </w:pPr>
      <w:r w:rsidRPr="00004BD1">
        <w:rPr>
          <w:b/>
          <w:bCs/>
        </w:rPr>
        <w:t>Automated Certificate Generation:</w:t>
      </w:r>
      <w:r w:rsidRPr="00004BD1">
        <w:t xml:space="preserve"> Upon completion of a course, certificates are generated automatically.</w:t>
      </w:r>
    </w:p>
    <w:p w14:paraId="650708BB" w14:textId="77777777" w:rsidR="00004BD1" w:rsidRPr="00004BD1" w:rsidRDefault="00004BD1" w:rsidP="00004BD1">
      <w:pPr>
        <w:numPr>
          <w:ilvl w:val="0"/>
          <w:numId w:val="6"/>
        </w:numPr>
      </w:pPr>
      <w:r w:rsidRPr="00004BD1">
        <w:rPr>
          <w:b/>
          <w:bCs/>
        </w:rPr>
        <w:lastRenderedPageBreak/>
        <w:t>Downloadable Certificates:</w:t>
      </w:r>
      <w:r w:rsidRPr="00004BD1">
        <w:t xml:space="preserve"> Students can download their completion certificates.</w:t>
      </w:r>
    </w:p>
    <w:p w14:paraId="59E6DC9A" w14:textId="77777777" w:rsidR="00004BD1" w:rsidRPr="00004BD1" w:rsidRDefault="00004BD1" w:rsidP="00004BD1">
      <w:pPr>
        <w:rPr>
          <w:b/>
          <w:bCs/>
        </w:rPr>
      </w:pPr>
      <w:r w:rsidRPr="00004BD1">
        <w:rPr>
          <w:b/>
          <w:bCs/>
        </w:rPr>
        <w:t>3.5 Payment Gateway</w:t>
      </w:r>
    </w:p>
    <w:p w14:paraId="08A9E4A7" w14:textId="77777777" w:rsidR="00004BD1" w:rsidRPr="00004BD1" w:rsidRDefault="00004BD1" w:rsidP="00004BD1">
      <w:pPr>
        <w:numPr>
          <w:ilvl w:val="0"/>
          <w:numId w:val="7"/>
        </w:numPr>
      </w:pPr>
      <w:r w:rsidRPr="00004BD1">
        <w:rPr>
          <w:b/>
          <w:bCs/>
        </w:rPr>
        <w:t>Secure Payments:</w:t>
      </w:r>
      <w:r w:rsidRPr="00004BD1">
        <w:t xml:space="preserve"> Process payments securely using a payment gateway.</w:t>
      </w:r>
    </w:p>
    <w:p w14:paraId="78B592F0" w14:textId="77777777" w:rsidR="00004BD1" w:rsidRPr="00004BD1" w:rsidRDefault="00004BD1" w:rsidP="00004BD1">
      <w:pPr>
        <w:numPr>
          <w:ilvl w:val="0"/>
          <w:numId w:val="7"/>
        </w:numPr>
      </w:pPr>
      <w:r w:rsidRPr="00004BD1">
        <w:rPr>
          <w:b/>
          <w:bCs/>
        </w:rPr>
        <w:t>Payment Status:</w:t>
      </w:r>
      <w:r w:rsidRPr="00004BD1">
        <w:t xml:space="preserve"> Manage payment statuses (e.g., completed, pending, refunded).</w:t>
      </w:r>
    </w:p>
    <w:p w14:paraId="68D2EAD6" w14:textId="77777777" w:rsidR="00004BD1" w:rsidRPr="00004BD1" w:rsidRDefault="00004BD1" w:rsidP="00004BD1">
      <w:pPr>
        <w:numPr>
          <w:ilvl w:val="0"/>
          <w:numId w:val="7"/>
        </w:numPr>
      </w:pPr>
      <w:r w:rsidRPr="00004BD1">
        <w:rPr>
          <w:b/>
          <w:bCs/>
        </w:rPr>
        <w:t>Refund Management:</w:t>
      </w:r>
      <w:r w:rsidRPr="00004BD1">
        <w:t xml:space="preserve"> Handle refund requests from students.</w:t>
      </w:r>
    </w:p>
    <w:p w14:paraId="7E87F213" w14:textId="77777777" w:rsidR="00004BD1" w:rsidRPr="00004BD1" w:rsidRDefault="00004BD1" w:rsidP="00004BD1">
      <w:pPr>
        <w:rPr>
          <w:b/>
          <w:bCs/>
        </w:rPr>
      </w:pPr>
      <w:r w:rsidRPr="00004BD1">
        <w:rPr>
          <w:b/>
          <w:bCs/>
        </w:rPr>
        <w:t>3.6 Discussion Forum</w:t>
      </w:r>
    </w:p>
    <w:p w14:paraId="405EB70B" w14:textId="77777777" w:rsidR="00004BD1" w:rsidRPr="00004BD1" w:rsidRDefault="00004BD1" w:rsidP="00004BD1">
      <w:pPr>
        <w:numPr>
          <w:ilvl w:val="0"/>
          <w:numId w:val="8"/>
        </w:numPr>
      </w:pPr>
      <w:r w:rsidRPr="00004BD1">
        <w:rPr>
          <w:b/>
          <w:bCs/>
        </w:rPr>
        <w:t>Create Forum Posts:</w:t>
      </w:r>
      <w:r w:rsidRPr="00004BD1">
        <w:t xml:space="preserve"> Students and instructors can create posts for discussions.</w:t>
      </w:r>
    </w:p>
    <w:p w14:paraId="0CA0E975" w14:textId="77777777" w:rsidR="00004BD1" w:rsidRPr="00004BD1" w:rsidRDefault="00004BD1" w:rsidP="00004BD1">
      <w:pPr>
        <w:numPr>
          <w:ilvl w:val="0"/>
          <w:numId w:val="8"/>
        </w:numPr>
      </w:pPr>
      <w:r w:rsidRPr="00004BD1">
        <w:rPr>
          <w:b/>
          <w:bCs/>
        </w:rPr>
        <w:t>Commenting:</w:t>
      </w:r>
      <w:r w:rsidRPr="00004BD1">
        <w:t xml:space="preserve"> Users can comment on forum posts to engage in discussions.</w:t>
      </w:r>
    </w:p>
    <w:p w14:paraId="1428D36C" w14:textId="77777777" w:rsidR="00004BD1" w:rsidRPr="00004BD1" w:rsidRDefault="00004BD1" w:rsidP="00004BD1">
      <w:pPr>
        <w:numPr>
          <w:ilvl w:val="0"/>
          <w:numId w:val="8"/>
        </w:numPr>
      </w:pPr>
      <w:r w:rsidRPr="00004BD1">
        <w:rPr>
          <w:b/>
          <w:bCs/>
        </w:rPr>
        <w:t>Moderation:</w:t>
      </w:r>
      <w:r w:rsidRPr="00004BD1">
        <w:t xml:space="preserve"> Instructors can moderate comments and posts to ensure appropriate content.</w:t>
      </w:r>
    </w:p>
    <w:p w14:paraId="7D438643" w14:textId="77777777" w:rsidR="00004BD1" w:rsidRPr="00004BD1" w:rsidRDefault="00004BD1" w:rsidP="00004BD1">
      <w:pPr>
        <w:rPr>
          <w:b/>
          <w:bCs/>
        </w:rPr>
      </w:pPr>
      <w:r w:rsidRPr="00004BD1">
        <w:rPr>
          <w:b/>
          <w:bCs/>
        </w:rPr>
        <w:t>3.7 Notification System</w:t>
      </w:r>
    </w:p>
    <w:p w14:paraId="2282A2BD" w14:textId="77777777" w:rsidR="00004BD1" w:rsidRPr="00004BD1" w:rsidRDefault="00004BD1" w:rsidP="00004BD1">
      <w:pPr>
        <w:numPr>
          <w:ilvl w:val="0"/>
          <w:numId w:val="9"/>
        </w:numPr>
      </w:pPr>
      <w:r w:rsidRPr="00004BD1">
        <w:rPr>
          <w:b/>
          <w:bCs/>
        </w:rPr>
        <w:t>Send Notifications:</w:t>
      </w:r>
      <w:r w:rsidRPr="00004BD1">
        <w:t xml:space="preserve"> Notify students of course updates, assignment deadlines, and other relevant information.</w:t>
      </w:r>
    </w:p>
    <w:p w14:paraId="08AA03CE" w14:textId="77777777" w:rsidR="00004BD1" w:rsidRPr="00004BD1" w:rsidRDefault="00004BD1" w:rsidP="00004BD1">
      <w:pPr>
        <w:numPr>
          <w:ilvl w:val="0"/>
          <w:numId w:val="9"/>
        </w:numPr>
      </w:pPr>
      <w:r w:rsidRPr="00004BD1">
        <w:rPr>
          <w:b/>
          <w:bCs/>
        </w:rPr>
        <w:t>View Notifications:</w:t>
      </w:r>
      <w:r w:rsidRPr="00004BD1">
        <w:t xml:space="preserve"> Allow users to view their notifications in a designated area.</w:t>
      </w:r>
    </w:p>
    <w:p w14:paraId="7D60B2D3" w14:textId="77777777" w:rsidR="00004BD1" w:rsidRPr="00004BD1" w:rsidRDefault="00004BD1" w:rsidP="00004BD1">
      <w:pPr>
        <w:rPr>
          <w:b/>
          <w:bCs/>
        </w:rPr>
      </w:pPr>
      <w:r w:rsidRPr="00004BD1">
        <w:rPr>
          <w:b/>
          <w:bCs/>
        </w:rPr>
        <w:t>4. Non-Functional Requirements</w:t>
      </w:r>
    </w:p>
    <w:p w14:paraId="01B94350" w14:textId="77777777" w:rsidR="00004BD1" w:rsidRPr="00004BD1" w:rsidRDefault="00004BD1" w:rsidP="00004BD1">
      <w:pPr>
        <w:rPr>
          <w:b/>
          <w:bCs/>
        </w:rPr>
      </w:pPr>
      <w:r w:rsidRPr="00004BD1">
        <w:rPr>
          <w:b/>
          <w:bCs/>
        </w:rPr>
        <w:t>4.1 Performance</w:t>
      </w:r>
    </w:p>
    <w:p w14:paraId="3B5814E0" w14:textId="77777777" w:rsidR="00004BD1" w:rsidRPr="00004BD1" w:rsidRDefault="00004BD1" w:rsidP="00004BD1">
      <w:pPr>
        <w:numPr>
          <w:ilvl w:val="0"/>
          <w:numId w:val="10"/>
        </w:numPr>
      </w:pPr>
      <w:r w:rsidRPr="00004BD1">
        <w:rPr>
          <w:b/>
          <w:bCs/>
        </w:rPr>
        <w:t>Scalability:</w:t>
      </w:r>
      <w:r w:rsidRPr="00004BD1">
        <w:t xml:space="preserve"> The platform should support concurrent users with minimal performance degradation.</w:t>
      </w:r>
    </w:p>
    <w:p w14:paraId="3D25B3CA" w14:textId="77777777" w:rsidR="00004BD1" w:rsidRPr="00004BD1" w:rsidRDefault="00004BD1" w:rsidP="00004BD1">
      <w:pPr>
        <w:numPr>
          <w:ilvl w:val="0"/>
          <w:numId w:val="10"/>
        </w:numPr>
      </w:pPr>
      <w:r w:rsidRPr="00004BD1">
        <w:rPr>
          <w:b/>
          <w:bCs/>
        </w:rPr>
        <w:t>Response Time:</w:t>
      </w:r>
      <w:r w:rsidRPr="00004BD1">
        <w:t xml:space="preserve"> Page loading time should not exceed 3 seconds.</w:t>
      </w:r>
    </w:p>
    <w:p w14:paraId="6A6F11C4" w14:textId="77777777" w:rsidR="00004BD1" w:rsidRPr="00004BD1" w:rsidRDefault="00004BD1" w:rsidP="00004BD1">
      <w:pPr>
        <w:rPr>
          <w:b/>
          <w:bCs/>
        </w:rPr>
      </w:pPr>
      <w:r w:rsidRPr="00004BD1">
        <w:rPr>
          <w:b/>
          <w:bCs/>
        </w:rPr>
        <w:t>4.2 Security</w:t>
      </w:r>
    </w:p>
    <w:p w14:paraId="42096DAF" w14:textId="77777777" w:rsidR="00004BD1" w:rsidRPr="00004BD1" w:rsidRDefault="00004BD1" w:rsidP="00004BD1">
      <w:pPr>
        <w:numPr>
          <w:ilvl w:val="0"/>
          <w:numId w:val="11"/>
        </w:numPr>
      </w:pPr>
      <w:r w:rsidRPr="00004BD1">
        <w:rPr>
          <w:b/>
          <w:bCs/>
        </w:rPr>
        <w:t>Data Protection:</w:t>
      </w:r>
      <w:r w:rsidRPr="00004BD1">
        <w:t xml:space="preserve"> User data must be encrypted and stored securely.</w:t>
      </w:r>
    </w:p>
    <w:p w14:paraId="7EC1B879" w14:textId="77777777" w:rsidR="00004BD1" w:rsidRPr="00004BD1" w:rsidRDefault="00004BD1" w:rsidP="00004BD1">
      <w:pPr>
        <w:numPr>
          <w:ilvl w:val="0"/>
          <w:numId w:val="11"/>
        </w:numPr>
      </w:pPr>
      <w:r w:rsidRPr="00004BD1">
        <w:rPr>
          <w:b/>
          <w:bCs/>
        </w:rPr>
        <w:t>Secure Transactions:</w:t>
      </w:r>
      <w:r w:rsidRPr="00004BD1">
        <w:t xml:space="preserve"> All payment transactions must comply with industry standards for security.</w:t>
      </w:r>
    </w:p>
    <w:p w14:paraId="68CEFB5B" w14:textId="77777777" w:rsidR="00004BD1" w:rsidRPr="00004BD1" w:rsidRDefault="00004BD1" w:rsidP="00004BD1">
      <w:pPr>
        <w:rPr>
          <w:b/>
          <w:bCs/>
        </w:rPr>
      </w:pPr>
      <w:r w:rsidRPr="00004BD1">
        <w:rPr>
          <w:b/>
          <w:bCs/>
        </w:rPr>
        <w:t>4.3 Usability</w:t>
      </w:r>
    </w:p>
    <w:p w14:paraId="678DC692" w14:textId="77777777" w:rsidR="00004BD1" w:rsidRPr="00004BD1" w:rsidRDefault="00004BD1" w:rsidP="00004BD1">
      <w:pPr>
        <w:numPr>
          <w:ilvl w:val="0"/>
          <w:numId w:val="12"/>
        </w:numPr>
      </w:pPr>
      <w:r w:rsidRPr="00004BD1">
        <w:rPr>
          <w:b/>
          <w:bCs/>
        </w:rPr>
        <w:t>User Interface:</w:t>
      </w:r>
      <w:r w:rsidRPr="00004BD1">
        <w:t xml:space="preserve"> The interface should be intuitive, easy to navigate, and responsive across devices.</w:t>
      </w:r>
    </w:p>
    <w:p w14:paraId="4507BA30" w14:textId="77777777" w:rsidR="00004BD1" w:rsidRPr="00004BD1" w:rsidRDefault="00004BD1" w:rsidP="00004BD1">
      <w:pPr>
        <w:numPr>
          <w:ilvl w:val="0"/>
          <w:numId w:val="12"/>
        </w:numPr>
      </w:pPr>
      <w:r w:rsidRPr="00004BD1">
        <w:rPr>
          <w:b/>
          <w:bCs/>
        </w:rPr>
        <w:t>Accessibility:</w:t>
      </w:r>
      <w:r w:rsidRPr="00004BD1">
        <w:t xml:space="preserve"> Ensure that the platform is accessible to users with disabilities.</w:t>
      </w:r>
    </w:p>
    <w:p w14:paraId="547E9389" w14:textId="77777777" w:rsidR="00004BD1" w:rsidRPr="00004BD1" w:rsidRDefault="00004BD1" w:rsidP="00004BD1">
      <w:pPr>
        <w:rPr>
          <w:b/>
          <w:bCs/>
        </w:rPr>
      </w:pPr>
      <w:r w:rsidRPr="00004BD1">
        <w:rPr>
          <w:b/>
          <w:bCs/>
        </w:rPr>
        <w:t>4.4 Reliability</w:t>
      </w:r>
    </w:p>
    <w:p w14:paraId="16EECF48" w14:textId="77777777" w:rsidR="00004BD1" w:rsidRPr="00004BD1" w:rsidRDefault="00004BD1" w:rsidP="00004BD1">
      <w:pPr>
        <w:numPr>
          <w:ilvl w:val="0"/>
          <w:numId w:val="13"/>
        </w:numPr>
      </w:pPr>
      <w:r w:rsidRPr="00004BD1">
        <w:rPr>
          <w:b/>
          <w:bCs/>
        </w:rPr>
        <w:t>Uptime:</w:t>
      </w:r>
      <w:r w:rsidRPr="00004BD1">
        <w:t xml:space="preserve"> The platform should maintain a minimum uptime of 99.9%.</w:t>
      </w:r>
    </w:p>
    <w:p w14:paraId="6292AED5" w14:textId="77777777" w:rsidR="00004BD1" w:rsidRPr="00004BD1" w:rsidRDefault="00004BD1" w:rsidP="00004BD1">
      <w:pPr>
        <w:numPr>
          <w:ilvl w:val="0"/>
          <w:numId w:val="13"/>
        </w:numPr>
      </w:pPr>
      <w:r w:rsidRPr="00004BD1">
        <w:rPr>
          <w:b/>
          <w:bCs/>
        </w:rPr>
        <w:t>Backup and Recovery:</w:t>
      </w:r>
      <w:r w:rsidRPr="00004BD1">
        <w:t xml:space="preserve"> Implement regular data backups and a disaster recovery plan.</w:t>
      </w:r>
    </w:p>
    <w:p w14:paraId="304A0BA1" w14:textId="77777777" w:rsidR="00004BD1" w:rsidRPr="00004BD1" w:rsidRDefault="00004BD1" w:rsidP="00004BD1">
      <w:pPr>
        <w:rPr>
          <w:b/>
          <w:bCs/>
        </w:rPr>
      </w:pPr>
      <w:r w:rsidRPr="00004BD1">
        <w:rPr>
          <w:b/>
          <w:bCs/>
        </w:rPr>
        <w:t>5. Use Case Scenarios</w:t>
      </w:r>
    </w:p>
    <w:p w14:paraId="23ACE8B2" w14:textId="77777777" w:rsidR="00004BD1" w:rsidRPr="00004BD1" w:rsidRDefault="00004BD1" w:rsidP="00004BD1">
      <w:pPr>
        <w:rPr>
          <w:b/>
          <w:bCs/>
        </w:rPr>
      </w:pPr>
      <w:r w:rsidRPr="00004BD1">
        <w:rPr>
          <w:b/>
          <w:bCs/>
        </w:rPr>
        <w:t>5.1 Student Use Case: Enrolling in a Course</w:t>
      </w:r>
    </w:p>
    <w:p w14:paraId="3B67B9E6" w14:textId="77777777" w:rsidR="00004BD1" w:rsidRPr="00004BD1" w:rsidRDefault="00004BD1" w:rsidP="00004BD1">
      <w:pPr>
        <w:numPr>
          <w:ilvl w:val="0"/>
          <w:numId w:val="14"/>
        </w:numPr>
      </w:pPr>
      <w:r w:rsidRPr="00004BD1">
        <w:rPr>
          <w:b/>
          <w:bCs/>
        </w:rPr>
        <w:t>Actor:</w:t>
      </w:r>
      <w:r w:rsidRPr="00004BD1">
        <w:t xml:space="preserve"> Student</w:t>
      </w:r>
    </w:p>
    <w:p w14:paraId="1553801A" w14:textId="77777777" w:rsidR="00004BD1" w:rsidRPr="00004BD1" w:rsidRDefault="00004BD1" w:rsidP="00004BD1">
      <w:pPr>
        <w:numPr>
          <w:ilvl w:val="0"/>
          <w:numId w:val="14"/>
        </w:numPr>
      </w:pPr>
      <w:r w:rsidRPr="00004BD1">
        <w:rPr>
          <w:b/>
          <w:bCs/>
        </w:rPr>
        <w:t>Precondition:</w:t>
      </w:r>
      <w:r w:rsidRPr="00004BD1">
        <w:t xml:space="preserve"> The student is logged in to the platform.</w:t>
      </w:r>
    </w:p>
    <w:p w14:paraId="3F662D3A" w14:textId="77777777" w:rsidR="00004BD1" w:rsidRPr="00004BD1" w:rsidRDefault="00004BD1" w:rsidP="00004BD1">
      <w:pPr>
        <w:numPr>
          <w:ilvl w:val="0"/>
          <w:numId w:val="14"/>
        </w:numPr>
      </w:pPr>
      <w:r w:rsidRPr="00004BD1">
        <w:rPr>
          <w:b/>
          <w:bCs/>
        </w:rPr>
        <w:t>Main Flow:</w:t>
      </w:r>
    </w:p>
    <w:p w14:paraId="4DE1E45C" w14:textId="77777777" w:rsidR="00004BD1" w:rsidRPr="00004BD1" w:rsidRDefault="00004BD1" w:rsidP="00004BD1">
      <w:pPr>
        <w:numPr>
          <w:ilvl w:val="1"/>
          <w:numId w:val="14"/>
        </w:numPr>
      </w:pPr>
      <w:r w:rsidRPr="00004BD1">
        <w:t>The student browses available courses.</w:t>
      </w:r>
    </w:p>
    <w:p w14:paraId="6E02728A" w14:textId="77777777" w:rsidR="00004BD1" w:rsidRPr="00004BD1" w:rsidRDefault="00004BD1" w:rsidP="00004BD1">
      <w:pPr>
        <w:numPr>
          <w:ilvl w:val="1"/>
          <w:numId w:val="14"/>
        </w:numPr>
      </w:pPr>
      <w:r w:rsidRPr="00004BD1">
        <w:t>The student selects a course to view details.</w:t>
      </w:r>
    </w:p>
    <w:p w14:paraId="6EF0FF28" w14:textId="77777777" w:rsidR="00004BD1" w:rsidRPr="00004BD1" w:rsidRDefault="00004BD1" w:rsidP="00004BD1">
      <w:pPr>
        <w:numPr>
          <w:ilvl w:val="1"/>
          <w:numId w:val="14"/>
        </w:numPr>
      </w:pPr>
      <w:r w:rsidRPr="00004BD1">
        <w:t>The student clicks on the "</w:t>
      </w:r>
      <w:proofErr w:type="spellStart"/>
      <w:r w:rsidRPr="00004BD1">
        <w:t>Enroll</w:t>
      </w:r>
      <w:proofErr w:type="spellEnd"/>
      <w:r w:rsidRPr="00004BD1">
        <w:t>" button.</w:t>
      </w:r>
    </w:p>
    <w:p w14:paraId="2E799872" w14:textId="77777777" w:rsidR="00004BD1" w:rsidRPr="00004BD1" w:rsidRDefault="00004BD1" w:rsidP="00004BD1">
      <w:pPr>
        <w:numPr>
          <w:ilvl w:val="1"/>
          <w:numId w:val="14"/>
        </w:numPr>
      </w:pPr>
      <w:r w:rsidRPr="00004BD1">
        <w:t xml:space="preserve">The system processes the </w:t>
      </w:r>
      <w:proofErr w:type="spellStart"/>
      <w:r w:rsidRPr="00004BD1">
        <w:t>enrollment</w:t>
      </w:r>
      <w:proofErr w:type="spellEnd"/>
      <w:r w:rsidRPr="00004BD1">
        <w:t xml:space="preserve"> and sends a confirmation notification.</w:t>
      </w:r>
    </w:p>
    <w:p w14:paraId="09DA0B15" w14:textId="77777777" w:rsidR="00004BD1" w:rsidRPr="00004BD1" w:rsidRDefault="00004BD1" w:rsidP="00004BD1">
      <w:pPr>
        <w:rPr>
          <w:b/>
          <w:bCs/>
        </w:rPr>
      </w:pPr>
      <w:r w:rsidRPr="00004BD1">
        <w:rPr>
          <w:b/>
          <w:bCs/>
        </w:rPr>
        <w:lastRenderedPageBreak/>
        <w:t>5.2 Instructor Use Case: Grading an Assignment</w:t>
      </w:r>
    </w:p>
    <w:p w14:paraId="0CE7EAEA" w14:textId="77777777" w:rsidR="00004BD1" w:rsidRPr="00004BD1" w:rsidRDefault="00004BD1" w:rsidP="00004BD1">
      <w:pPr>
        <w:numPr>
          <w:ilvl w:val="0"/>
          <w:numId w:val="15"/>
        </w:numPr>
      </w:pPr>
      <w:r w:rsidRPr="00004BD1">
        <w:rPr>
          <w:b/>
          <w:bCs/>
        </w:rPr>
        <w:t>Actor:</w:t>
      </w:r>
      <w:r w:rsidRPr="00004BD1">
        <w:t xml:space="preserve"> Instructor</w:t>
      </w:r>
    </w:p>
    <w:p w14:paraId="382BD505" w14:textId="77777777" w:rsidR="00004BD1" w:rsidRPr="00004BD1" w:rsidRDefault="00004BD1" w:rsidP="00004BD1">
      <w:pPr>
        <w:numPr>
          <w:ilvl w:val="0"/>
          <w:numId w:val="15"/>
        </w:numPr>
      </w:pPr>
      <w:r w:rsidRPr="00004BD1">
        <w:rPr>
          <w:b/>
          <w:bCs/>
        </w:rPr>
        <w:t>Precondition:</w:t>
      </w:r>
      <w:r w:rsidRPr="00004BD1">
        <w:t xml:space="preserve"> The instructor is logged in and has assigned work to students.</w:t>
      </w:r>
    </w:p>
    <w:p w14:paraId="0497FBA2" w14:textId="77777777" w:rsidR="00004BD1" w:rsidRPr="00004BD1" w:rsidRDefault="00004BD1" w:rsidP="00004BD1">
      <w:pPr>
        <w:numPr>
          <w:ilvl w:val="0"/>
          <w:numId w:val="15"/>
        </w:numPr>
      </w:pPr>
      <w:r w:rsidRPr="00004BD1">
        <w:rPr>
          <w:b/>
          <w:bCs/>
        </w:rPr>
        <w:t>Main Flow:</w:t>
      </w:r>
    </w:p>
    <w:p w14:paraId="559D2F05" w14:textId="77777777" w:rsidR="00004BD1" w:rsidRPr="00004BD1" w:rsidRDefault="00004BD1" w:rsidP="00004BD1">
      <w:pPr>
        <w:numPr>
          <w:ilvl w:val="1"/>
          <w:numId w:val="15"/>
        </w:numPr>
      </w:pPr>
      <w:r w:rsidRPr="00004BD1">
        <w:t>The instructor navigates to the "Assignments" section.</w:t>
      </w:r>
    </w:p>
    <w:p w14:paraId="0A21C35D" w14:textId="77777777" w:rsidR="00004BD1" w:rsidRPr="00004BD1" w:rsidRDefault="00004BD1" w:rsidP="00004BD1">
      <w:pPr>
        <w:numPr>
          <w:ilvl w:val="1"/>
          <w:numId w:val="15"/>
        </w:numPr>
      </w:pPr>
      <w:r w:rsidRPr="00004BD1">
        <w:t>The instructor selects an assignment to grade.</w:t>
      </w:r>
    </w:p>
    <w:p w14:paraId="4C507384" w14:textId="77777777" w:rsidR="00004BD1" w:rsidRPr="00004BD1" w:rsidRDefault="00004BD1" w:rsidP="00004BD1">
      <w:pPr>
        <w:numPr>
          <w:ilvl w:val="1"/>
          <w:numId w:val="15"/>
        </w:numPr>
      </w:pPr>
      <w:r w:rsidRPr="00004BD1">
        <w:t>The instructor reviews submissions and provides feedback.</w:t>
      </w:r>
    </w:p>
    <w:p w14:paraId="456C79A7" w14:textId="77777777" w:rsidR="00004BD1" w:rsidRPr="00004BD1" w:rsidRDefault="00004BD1" w:rsidP="00004BD1">
      <w:pPr>
        <w:numPr>
          <w:ilvl w:val="1"/>
          <w:numId w:val="15"/>
        </w:numPr>
      </w:pPr>
      <w:r w:rsidRPr="00004BD1">
        <w:t>The instructor saves the grades, which are recorded in the grade book.</w:t>
      </w:r>
    </w:p>
    <w:p w14:paraId="6D83C851" w14:textId="77777777" w:rsidR="00004BD1" w:rsidRPr="00004BD1" w:rsidRDefault="00004BD1" w:rsidP="00004BD1">
      <w:pPr>
        <w:rPr>
          <w:b/>
          <w:bCs/>
        </w:rPr>
      </w:pPr>
      <w:r w:rsidRPr="00004BD1">
        <w:rPr>
          <w:b/>
          <w:bCs/>
        </w:rPr>
        <w:t>5.3 Payment Use Case: Course Payment</w:t>
      </w:r>
    </w:p>
    <w:p w14:paraId="73A8C4A8" w14:textId="77777777" w:rsidR="00004BD1" w:rsidRPr="00004BD1" w:rsidRDefault="00004BD1" w:rsidP="00004BD1">
      <w:pPr>
        <w:numPr>
          <w:ilvl w:val="0"/>
          <w:numId w:val="16"/>
        </w:numPr>
      </w:pPr>
      <w:r w:rsidRPr="00004BD1">
        <w:rPr>
          <w:b/>
          <w:bCs/>
        </w:rPr>
        <w:t>Actor:</w:t>
      </w:r>
      <w:r w:rsidRPr="00004BD1">
        <w:t xml:space="preserve"> Student</w:t>
      </w:r>
    </w:p>
    <w:p w14:paraId="2C8D5D57" w14:textId="77777777" w:rsidR="00004BD1" w:rsidRPr="00004BD1" w:rsidRDefault="00004BD1" w:rsidP="00004BD1">
      <w:pPr>
        <w:numPr>
          <w:ilvl w:val="0"/>
          <w:numId w:val="16"/>
        </w:numPr>
      </w:pPr>
      <w:r w:rsidRPr="00004BD1">
        <w:rPr>
          <w:b/>
          <w:bCs/>
        </w:rPr>
        <w:t>Precondition:</w:t>
      </w:r>
      <w:r w:rsidRPr="00004BD1">
        <w:t xml:space="preserve"> The student has selected a course to </w:t>
      </w:r>
      <w:proofErr w:type="spellStart"/>
      <w:r w:rsidRPr="00004BD1">
        <w:t>enroll</w:t>
      </w:r>
      <w:proofErr w:type="spellEnd"/>
      <w:r w:rsidRPr="00004BD1">
        <w:t xml:space="preserve"> in.</w:t>
      </w:r>
    </w:p>
    <w:p w14:paraId="46429345" w14:textId="77777777" w:rsidR="00004BD1" w:rsidRPr="00004BD1" w:rsidRDefault="00004BD1" w:rsidP="00004BD1">
      <w:pPr>
        <w:numPr>
          <w:ilvl w:val="0"/>
          <w:numId w:val="16"/>
        </w:numPr>
      </w:pPr>
      <w:r w:rsidRPr="00004BD1">
        <w:rPr>
          <w:b/>
          <w:bCs/>
        </w:rPr>
        <w:t>Main Flow:</w:t>
      </w:r>
    </w:p>
    <w:p w14:paraId="03188E8B" w14:textId="77777777" w:rsidR="00004BD1" w:rsidRPr="00004BD1" w:rsidRDefault="00004BD1" w:rsidP="00004BD1">
      <w:pPr>
        <w:numPr>
          <w:ilvl w:val="1"/>
          <w:numId w:val="16"/>
        </w:numPr>
      </w:pPr>
      <w:r w:rsidRPr="00004BD1">
        <w:t>The student clicks on the "Pay Now" button.</w:t>
      </w:r>
    </w:p>
    <w:p w14:paraId="6021211E" w14:textId="77777777" w:rsidR="00004BD1" w:rsidRPr="00004BD1" w:rsidRDefault="00004BD1" w:rsidP="00004BD1">
      <w:pPr>
        <w:numPr>
          <w:ilvl w:val="1"/>
          <w:numId w:val="16"/>
        </w:numPr>
      </w:pPr>
      <w:r w:rsidRPr="00004BD1">
        <w:t>The student enters payment details and submits.</w:t>
      </w:r>
    </w:p>
    <w:p w14:paraId="720065B2" w14:textId="77777777" w:rsidR="00004BD1" w:rsidRPr="00004BD1" w:rsidRDefault="00004BD1" w:rsidP="00004BD1">
      <w:pPr>
        <w:numPr>
          <w:ilvl w:val="1"/>
          <w:numId w:val="16"/>
        </w:numPr>
      </w:pPr>
      <w:r w:rsidRPr="00004BD1">
        <w:t>The system processes the payment through the payment gateway.</w:t>
      </w:r>
    </w:p>
    <w:p w14:paraId="144A60CB" w14:textId="77777777" w:rsidR="00004BD1" w:rsidRPr="00004BD1" w:rsidRDefault="00004BD1" w:rsidP="00004BD1">
      <w:pPr>
        <w:numPr>
          <w:ilvl w:val="1"/>
          <w:numId w:val="16"/>
        </w:numPr>
      </w:pPr>
      <w:r w:rsidRPr="00004BD1">
        <w:t>The system sends a confirmation notification upon successful payment.</w:t>
      </w:r>
    </w:p>
    <w:p w14:paraId="046FFA6E" w14:textId="77777777" w:rsidR="00004BD1" w:rsidRPr="00004BD1" w:rsidRDefault="00004BD1" w:rsidP="00004BD1">
      <w:pPr>
        <w:rPr>
          <w:b/>
          <w:bCs/>
        </w:rPr>
      </w:pPr>
      <w:r w:rsidRPr="00004BD1">
        <w:rPr>
          <w:b/>
          <w:bCs/>
        </w:rPr>
        <w:t>6. Conclusion</w:t>
      </w:r>
    </w:p>
    <w:p w14:paraId="56E707A8" w14:textId="77777777" w:rsidR="00004BD1" w:rsidRPr="00004BD1" w:rsidRDefault="00004BD1" w:rsidP="00004BD1">
      <w:r w:rsidRPr="00004BD1">
        <w:t>This detailed requirement analysis provides a clear understanding of the objectives, functionalities, and constraints of the E-Learning Platform project. It will guide the design and implementation phases, ensuring that the final product meets the needs of all stakeholders involved. If there are any other areas you would like me to elaborate on or if you have further questions, feel free to ask!</w:t>
      </w:r>
    </w:p>
    <w:p w14:paraId="6BFD6A44" w14:textId="77777777" w:rsidR="00004BD1" w:rsidRDefault="00004BD1"/>
    <w:p w14:paraId="08983A92" w14:textId="77777777" w:rsidR="00072402" w:rsidRDefault="00072402">
      <w:r>
        <w:br w:type="page"/>
      </w:r>
    </w:p>
    <w:p w14:paraId="5BA4A7B9" w14:textId="77777777" w:rsidR="00004BD1" w:rsidRPr="008E11F2" w:rsidRDefault="00004BD1" w:rsidP="00004BD1">
      <w:pPr>
        <w:rPr>
          <w:b/>
          <w:bCs/>
          <w:color w:val="FF0000"/>
          <w:sz w:val="48"/>
          <w:szCs w:val="48"/>
        </w:rPr>
      </w:pPr>
      <w:r w:rsidRPr="008E11F2">
        <w:rPr>
          <w:b/>
          <w:bCs/>
          <w:color w:val="FF0000"/>
          <w:sz w:val="48"/>
          <w:szCs w:val="48"/>
        </w:rPr>
        <w:lastRenderedPageBreak/>
        <w:t>Module Descriptions</w:t>
      </w:r>
    </w:p>
    <w:p w14:paraId="56C34085" w14:textId="77777777" w:rsidR="00004BD1" w:rsidRPr="00004BD1" w:rsidRDefault="00004BD1" w:rsidP="00004BD1">
      <w:pPr>
        <w:rPr>
          <w:b/>
          <w:bCs/>
        </w:rPr>
      </w:pPr>
      <w:r w:rsidRPr="00004BD1">
        <w:rPr>
          <w:b/>
          <w:bCs/>
        </w:rPr>
        <w:t>1. Course Management Module</w:t>
      </w:r>
    </w:p>
    <w:p w14:paraId="1B8EFFC4" w14:textId="77777777" w:rsidR="00004BD1" w:rsidRPr="00004BD1" w:rsidRDefault="00004BD1" w:rsidP="00004BD1">
      <w:pPr>
        <w:rPr>
          <w:b/>
          <w:bCs/>
        </w:rPr>
      </w:pPr>
      <w:r w:rsidRPr="00004BD1">
        <w:rPr>
          <w:b/>
          <w:bCs/>
        </w:rPr>
        <w:t>Description:</w:t>
      </w:r>
    </w:p>
    <w:p w14:paraId="57F6C6B0" w14:textId="77777777" w:rsidR="00004BD1" w:rsidRPr="00004BD1" w:rsidRDefault="00004BD1" w:rsidP="00004BD1">
      <w:r w:rsidRPr="00004BD1">
        <w:t>The Course Management module allows instructors to create, manage, and publish courses. It serves as the backbone of the E-Learning Platform, where course content is structured and organized.</w:t>
      </w:r>
    </w:p>
    <w:p w14:paraId="31312887" w14:textId="77777777" w:rsidR="00004BD1" w:rsidRPr="00004BD1" w:rsidRDefault="00004BD1" w:rsidP="00004BD1">
      <w:pPr>
        <w:rPr>
          <w:b/>
          <w:bCs/>
        </w:rPr>
      </w:pPr>
      <w:r w:rsidRPr="00004BD1">
        <w:rPr>
          <w:b/>
          <w:bCs/>
        </w:rPr>
        <w:t>Key Functionalities:</w:t>
      </w:r>
    </w:p>
    <w:p w14:paraId="45EC8DAC" w14:textId="77777777" w:rsidR="00004BD1" w:rsidRPr="00004BD1" w:rsidRDefault="00004BD1" w:rsidP="00004BD1">
      <w:pPr>
        <w:numPr>
          <w:ilvl w:val="0"/>
          <w:numId w:val="17"/>
        </w:numPr>
      </w:pPr>
      <w:r w:rsidRPr="00004BD1">
        <w:rPr>
          <w:b/>
          <w:bCs/>
        </w:rPr>
        <w:t>Create Course:</w:t>
      </w:r>
    </w:p>
    <w:p w14:paraId="1F03D607" w14:textId="77777777" w:rsidR="00004BD1" w:rsidRPr="00004BD1" w:rsidRDefault="00004BD1" w:rsidP="00004BD1">
      <w:pPr>
        <w:numPr>
          <w:ilvl w:val="1"/>
          <w:numId w:val="17"/>
        </w:numPr>
      </w:pPr>
      <w:r w:rsidRPr="00004BD1">
        <w:t>Instructors can create new courses by providing details such as title, description, price, and category.</w:t>
      </w:r>
    </w:p>
    <w:p w14:paraId="71369C83" w14:textId="77777777" w:rsidR="00004BD1" w:rsidRPr="00004BD1" w:rsidRDefault="00004BD1" w:rsidP="00004BD1">
      <w:pPr>
        <w:numPr>
          <w:ilvl w:val="1"/>
          <w:numId w:val="17"/>
        </w:numPr>
      </w:pPr>
      <w:r w:rsidRPr="00004BD1">
        <w:t>Courses can include multiple modules and lessons.</w:t>
      </w:r>
    </w:p>
    <w:p w14:paraId="571F42DA" w14:textId="77777777" w:rsidR="00004BD1" w:rsidRPr="00004BD1" w:rsidRDefault="00004BD1" w:rsidP="00004BD1">
      <w:pPr>
        <w:numPr>
          <w:ilvl w:val="0"/>
          <w:numId w:val="17"/>
        </w:numPr>
      </w:pPr>
      <w:r w:rsidRPr="00004BD1">
        <w:rPr>
          <w:b/>
          <w:bCs/>
        </w:rPr>
        <w:t>Update Course:</w:t>
      </w:r>
    </w:p>
    <w:p w14:paraId="6554895F" w14:textId="77777777" w:rsidR="00004BD1" w:rsidRPr="00004BD1" w:rsidRDefault="00004BD1" w:rsidP="00004BD1">
      <w:pPr>
        <w:numPr>
          <w:ilvl w:val="1"/>
          <w:numId w:val="17"/>
        </w:numPr>
      </w:pPr>
      <w:r w:rsidRPr="00004BD1">
        <w:t>Instructors can update existing course information, including changing titles, descriptions, and pricing.</w:t>
      </w:r>
    </w:p>
    <w:p w14:paraId="7726FC17" w14:textId="77777777" w:rsidR="00004BD1" w:rsidRPr="00004BD1" w:rsidRDefault="00004BD1" w:rsidP="00004BD1">
      <w:pPr>
        <w:numPr>
          <w:ilvl w:val="0"/>
          <w:numId w:val="17"/>
        </w:numPr>
      </w:pPr>
      <w:r w:rsidRPr="00004BD1">
        <w:rPr>
          <w:b/>
          <w:bCs/>
        </w:rPr>
        <w:t>Delete Course:</w:t>
      </w:r>
    </w:p>
    <w:p w14:paraId="2DA204DA" w14:textId="77777777" w:rsidR="00004BD1" w:rsidRPr="00004BD1" w:rsidRDefault="00004BD1" w:rsidP="00004BD1">
      <w:pPr>
        <w:numPr>
          <w:ilvl w:val="1"/>
          <w:numId w:val="17"/>
        </w:numPr>
      </w:pPr>
      <w:r w:rsidRPr="00004BD1">
        <w:t>Instructors can remove courses from the platform if they are no longer relevant.</w:t>
      </w:r>
    </w:p>
    <w:p w14:paraId="3BA0FAD5" w14:textId="77777777" w:rsidR="00004BD1" w:rsidRPr="00004BD1" w:rsidRDefault="00004BD1" w:rsidP="00004BD1">
      <w:pPr>
        <w:numPr>
          <w:ilvl w:val="0"/>
          <w:numId w:val="17"/>
        </w:numPr>
      </w:pPr>
      <w:r w:rsidRPr="00004BD1">
        <w:rPr>
          <w:b/>
          <w:bCs/>
        </w:rPr>
        <w:t>Module Integration:</w:t>
      </w:r>
    </w:p>
    <w:p w14:paraId="29C39CD7" w14:textId="77777777" w:rsidR="00004BD1" w:rsidRPr="00004BD1" w:rsidRDefault="00004BD1" w:rsidP="00004BD1">
      <w:pPr>
        <w:numPr>
          <w:ilvl w:val="1"/>
          <w:numId w:val="17"/>
        </w:numPr>
      </w:pPr>
      <w:r w:rsidRPr="00004BD1">
        <w:t>Instructors can add modules to the course, which consist of lessons, quizzes, and assignments.</w:t>
      </w:r>
    </w:p>
    <w:p w14:paraId="5064A751" w14:textId="77777777" w:rsidR="00004BD1" w:rsidRPr="00004BD1" w:rsidRDefault="00004BD1" w:rsidP="00004BD1">
      <w:pPr>
        <w:rPr>
          <w:b/>
          <w:bCs/>
        </w:rPr>
      </w:pPr>
      <w:r w:rsidRPr="00004BD1">
        <w:rPr>
          <w:b/>
          <w:bCs/>
        </w:rPr>
        <w:t>User Interaction:</w:t>
      </w:r>
    </w:p>
    <w:p w14:paraId="4073A5A5" w14:textId="77777777" w:rsidR="00004BD1" w:rsidRPr="00004BD1" w:rsidRDefault="00004BD1" w:rsidP="00004BD1">
      <w:pPr>
        <w:numPr>
          <w:ilvl w:val="0"/>
          <w:numId w:val="18"/>
        </w:numPr>
      </w:pPr>
      <w:r w:rsidRPr="00004BD1">
        <w:t>Instructors access a dashboard to manage their courses.</w:t>
      </w:r>
    </w:p>
    <w:p w14:paraId="2FA66EE7" w14:textId="77777777" w:rsidR="00004BD1" w:rsidRPr="00004BD1" w:rsidRDefault="00004BD1" w:rsidP="00004BD1">
      <w:pPr>
        <w:numPr>
          <w:ilvl w:val="0"/>
          <w:numId w:val="18"/>
        </w:numPr>
      </w:pPr>
      <w:r w:rsidRPr="00004BD1">
        <w:t>A user-friendly interface for adding/editing course content.</w:t>
      </w:r>
    </w:p>
    <w:p w14:paraId="1EF96418" w14:textId="77777777" w:rsidR="00004BD1" w:rsidRPr="00004BD1" w:rsidRDefault="00000000" w:rsidP="00004BD1">
      <w:r>
        <w:pict w14:anchorId="0EB73DFC">
          <v:rect id="_x0000_i1040" style="width:0;height:1.5pt" o:hralign="center" o:hrstd="t" o:hr="t" fillcolor="#a0a0a0" stroked="f"/>
        </w:pict>
      </w:r>
    </w:p>
    <w:p w14:paraId="6081ADD4" w14:textId="77777777" w:rsidR="00004BD1" w:rsidRPr="00004BD1" w:rsidRDefault="00004BD1" w:rsidP="00004BD1">
      <w:pPr>
        <w:rPr>
          <w:b/>
          <w:bCs/>
        </w:rPr>
      </w:pPr>
      <w:r w:rsidRPr="00004BD1">
        <w:rPr>
          <w:b/>
          <w:bCs/>
        </w:rPr>
        <w:t>2. Student Management Module</w:t>
      </w:r>
    </w:p>
    <w:p w14:paraId="69F6984C" w14:textId="77777777" w:rsidR="00004BD1" w:rsidRPr="00004BD1" w:rsidRDefault="00004BD1" w:rsidP="00004BD1">
      <w:pPr>
        <w:rPr>
          <w:b/>
          <w:bCs/>
        </w:rPr>
      </w:pPr>
      <w:r w:rsidRPr="00004BD1">
        <w:rPr>
          <w:b/>
          <w:bCs/>
        </w:rPr>
        <w:t>Description:</w:t>
      </w:r>
    </w:p>
    <w:p w14:paraId="343D863C" w14:textId="77777777" w:rsidR="00004BD1" w:rsidRPr="00004BD1" w:rsidRDefault="00004BD1" w:rsidP="00004BD1">
      <w:r w:rsidRPr="00004BD1">
        <w:t xml:space="preserve">The Student Management module focuses on managing student accounts, registrations, and </w:t>
      </w:r>
      <w:proofErr w:type="spellStart"/>
      <w:r w:rsidRPr="00004BD1">
        <w:t>enrollment</w:t>
      </w:r>
      <w:proofErr w:type="spellEnd"/>
      <w:r w:rsidRPr="00004BD1">
        <w:t xml:space="preserve"> in courses.</w:t>
      </w:r>
    </w:p>
    <w:p w14:paraId="3753717B" w14:textId="77777777" w:rsidR="00004BD1" w:rsidRPr="00004BD1" w:rsidRDefault="00004BD1" w:rsidP="00004BD1">
      <w:pPr>
        <w:rPr>
          <w:b/>
          <w:bCs/>
        </w:rPr>
      </w:pPr>
      <w:r w:rsidRPr="00004BD1">
        <w:rPr>
          <w:b/>
          <w:bCs/>
        </w:rPr>
        <w:t>Key Functionalities:</w:t>
      </w:r>
    </w:p>
    <w:p w14:paraId="173552AE" w14:textId="77777777" w:rsidR="00004BD1" w:rsidRPr="00004BD1" w:rsidRDefault="00004BD1" w:rsidP="00004BD1">
      <w:pPr>
        <w:numPr>
          <w:ilvl w:val="0"/>
          <w:numId w:val="19"/>
        </w:numPr>
      </w:pPr>
      <w:r w:rsidRPr="00004BD1">
        <w:rPr>
          <w:b/>
          <w:bCs/>
        </w:rPr>
        <w:t>User Registration:</w:t>
      </w:r>
    </w:p>
    <w:p w14:paraId="73B18C43" w14:textId="77777777" w:rsidR="00004BD1" w:rsidRPr="00004BD1" w:rsidRDefault="00004BD1" w:rsidP="00004BD1">
      <w:pPr>
        <w:numPr>
          <w:ilvl w:val="1"/>
          <w:numId w:val="19"/>
        </w:numPr>
      </w:pPr>
      <w:r w:rsidRPr="00004BD1">
        <w:t>Students can create accounts by providing basic information (name, email, password).</w:t>
      </w:r>
    </w:p>
    <w:p w14:paraId="7D5EE93C" w14:textId="77777777" w:rsidR="00004BD1" w:rsidRPr="00004BD1" w:rsidRDefault="00004BD1" w:rsidP="00004BD1">
      <w:pPr>
        <w:numPr>
          <w:ilvl w:val="0"/>
          <w:numId w:val="19"/>
        </w:numPr>
      </w:pPr>
      <w:r w:rsidRPr="00004BD1">
        <w:rPr>
          <w:b/>
          <w:bCs/>
        </w:rPr>
        <w:t>Login/Logout:</w:t>
      </w:r>
    </w:p>
    <w:p w14:paraId="3D26AF96" w14:textId="77777777" w:rsidR="00004BD1" w:rsidRPr="00004BD1" w:rsidRDefault="00004BD1" w:rsidP="00004BD1">
      <w:pPr>
        <w:numPr>
          <w:ilvl w:val="1"/>
          <w:numId w:val="19"/>
        </w:numPr>
      </w:pPr>
      <w:r w:rsidRPr="00004BD1">
        <w:t>Students can log into the platform using their registered credentials.</w:t>
      </w:r>
    </w:p>
    <w:p w14:paraId="102AF306" w14:textId="77777777" w:rsidR="00004BD1" w:rsidRPr="00004BD1" w:rsidRDefault="00004BD1" w:rsidP="00004BD1">
      <w:pPr>
        <w:numPr>
          <w:ilvl w:val="0"/>
          <w:numId w:val="19"/>
        </w:numPr>
      </w:pPr>
      <w:r w:rsidRPr="00004BD1">
        <w:rPr>
          <w:b/>
          <w:bCs/>
        </w:rPr>
        <w:t xml:space="preserve">Course </w:t>
      </w:r>
      <w:proofErr w:type="spellStart"/>
      <w:r w:rsidRPr="00004BD1">
        <w:rPr>
          <w:b/>
          <w:bCs/>
        </w:rPr>
        <w:t>Enrollment</w:t>
      </w:r>
      <w:proofErr w:type="spellEnd"/>
      <w:r w:rsidRPr="00004BD1">
        <w:rPr>
          <w:b/>
          <w:bCs/>
        </w:rPr>
        <w:t>:</w:t>
      </w:r>
    </w:p>
    <w:p w14:paraId="5AB9E560" w14:textId="77777777" w:rsidR="00004BD1" w:rsidRPr="00004BD1" w:rsidRDefault="00004BD1" w:rsidP="00004BD1">
      <w:pPr>
        <w:numPr>
          <w:ilvl w:val="1"/>
          <w:numId w:val="19"/>
        </w:numPr>
      </w:pPr>
      <w:r w:rsidRPr="00004BD1">
        <w:t xml:space="preserve">Students can browse and </w:t>
      </w:r>
      <w:proofErr w:type="spellStart"/>
      <w:r w:rsidRPr="00004BD1">
        <w:t>enroll</w:t>
      </w:r>
      <w:proofErr w:type="spellEnd"/>
      <w:r w:rsidRPr="00004BD1">
        <w:t xml:space="preserve"> in available courses.</w:t>
      </w:r>
    </w:p>
    <w:p w14:paraId="28A1768F" w14:textId="77777777" w:rsidR="00004BD1" w:rsidRPr="00004BD1" w:rsidRDefault="00004BD1" w:rsidP="00004BD1">
      <w:pPr>
        <w:numPr>
          <w:ilvl w:val="0"/>
          <w:numId w:val="19"/>
        </w:numPr>
      </w:pPr>
      <w:r w:rsidRPr="00004BD1">
        <w:rPr>
          <w:b/>
          <w:bCs/>
        </w:rPr>
        <w:t>Progress Tracking:</w:t>
      </w:r>
    </w:p>
    <w:p w14:paraId="554E07E4" w14:textId="77777777" w:rsidR="00004BD1" w:rsidRPr="00004BD1" w:rsidRDefault="00004BD1" w:rsidP="00004BD1">
      <w:pPr>
        <w:numPr>
          <w:ilvl w:val="1"/>
          <w:numId w:val="19"/>
        </w:numPr>
      </w:pPr>
      <w:r w:rsidRPr="00004BD1">
        <w:t>Students can track their progress through each course, viewing completed lessons and assignments.</w:t>
      </w:r>
    </w:p>
    <w:p w14:paraId="2D919BA8" w14:textId="77777777" w:rsidR="00004BD1" w:rsidRPr="00004BD1" w:rsidRDefault="00004BD1" w:rsidP="00004BD1">
      <w:pPr>
        <w:rPr>
          <w:b/>
          <w:bCs/>
        </w:rPr>
      </w:pPr>
      <w:r w:rsidRPr="00004BD1">
        <w:rPr>
          <w:b/>
          <w:bCs/>
        </w:rPr>
        <w:t>User Interaction:</w:t>
      </w:r>
    </w:p>
    <w:p w14:paraId="460D501A" w14:textId="77777777" w:rsidR="00004BD1" w:rsidRPr="00004BD1" w:rsidRDefault="00004BD1" w:rsidP="00004BD1">
      <w:pPr>
        <w:numPr>
          <w:ilvl w:val="0"/>
          <w:numId w:val="20"/>
        </w:numPr>
      </w:pPr>
      <w:r w:rsidRPr="00004BD1">
        <w:lastRenderedPageBreak/>
        <w:t>A registration form for new students.</w:t>
      </w:r>
    </w:p>
    <w:p w14:paraId="07C6C7A5" w14:textId="77777777" w:rsidR="00004BD1" w:rsidRPr="00004BD1" w:rsidRDefault="00004BD1" w:rsidP="00004BD1">
      <w:pPr>
        <w:numPr>
          <w:ilvl w:val="0"/>
          <w:numId w:val="20"/>
        </w:numPr>
      </w:pPr>
      <w:r w:rsidRPr="00004BD1">
        <w:t>A dashboard for enrolled students to view their courses and progress.</w:t>
      </w:r>
    </w:p>
    <w:p w14:paraId="6FE5C261" w14:textId="77777777" w:rsidR="00004BD1" w:rsidRPr="00004BD1" w:rsidRDefault="00000000" w:rsidP="00004BD1">
      <w:r>
        <w:pict w14:anchorId="26D1AF03">
          <v:rect id="_x0000_i1041" style="width:0;height:1.5pt" o:hralign="center" o:hrstd="t" o:hr="t" fillcolor="#a0a0a0" stroked="f"/>
        </w:pict>
      </w:r>
    </w:p>
    <w:p w14:paraId="5C5F0157" w14:textId="77777777" w:rsidR="00004BD1" w:rsidRPr="00004BD1" w:rsidRDefault="00004BD1" w:rsidP="00004BD1">
      <w:pPr>
        <w:rPr>
          <w:b/>
          <w:bCs/>
        </w:rPr>
      </w:pPr>
      <w:r w:rsidRPr="00004BD1">
        <w:rPr>
          <w:b/>
          <w:bCs/>
        </w:rPr>
        <w:t>3. Assessment &amp; Grading Module</w:t>
      </w:r>
    </w:p>
    <w:p w14:paraId="43C35B6B" w14:textId="77777777" w:rsidR="00004BD1" w:rsidRPr="00004BD1" w:rsidRDefault="00004BD1" w:rsidP="00004BD1">
      <w:pPr>
        <w:rPr>
          <w:b/>
          <w:bCs/>
        </w:rPr>
      </w:pPr>
      <w:r w:rsidRPr="00004BD1">
        <w:rPr>
          <w:b/>
          <w:bCs/>
        </w:rPr>
        <w:t>Description:</w:t>
      </w:r>
    </w:p>
    <w:p w14:paraId="3896F888" w14:textId="77777777" w:rsidR="00004BD1" w:rsidRPr="00004BD1" w:rsidRDefault="00004BD1" w:rsidP="00004BD1">
      <w:r w:rsidRPr="00004BD1">
        <w:t>This module manages all aspects of assessment, including quizzes and assignments, and facilitates grading and feedback.</w:t>
      </w:r>
    </w:p>
    <w:p w14:paraId="12C93906" w14:textId="77777777" w:rsidR="00004BD1" w:rsidRPr="00004BD1" w:rsidRDefault="00004BD1" w:rsidP="00004BD1">
      <w:pPr>
        <w:rPr>
          <w:b/>
          <w:bCs/>
        </w:rPr>
      </w:pPr>
      <w:r w:rsidRPr="00004BD1">
        <w:rPr>
          <w:b/>
          <w:bCs/>
        </w:rPr>
        <w:t>Key Functionalities:</w:t>
      </w:r>
    </w:p>
    <w:p w14:paraId="4C9D56D2" w14:textId="77777777" w:rsidR="00004BD1" w:rsidRPr="00004BD1" w:rsidRDefault="00004BD1" w:rsidP="00004BD1">
      <w:pPr>
        <w:numPr>
          <w:ilvl w:val="0"/>
          <w:numId w:val="21"/>
        </w:numPr>
      </w:pPr>
      <w:r w:rsidRPr="00004BD1">
        <w:rPr>
          <w:b/>
          <w:bCs/>
        </w:rPr>
        <w:t>Quiz Creation:</w:t>
      </w:r>
    </w:p>
    <w:p w14:paraId="4B18A69B" w14:textId="77777777" w:rsidR="00004BD1" w:rsidRPr="00004BD1" w:rsidRDefault="00004BD1" w:rsidP="00004BD1">
      <w:pPr>
        <w:numPr>
          <w:ilvl w:val="1"/>
          <w:numId w:val="21"/>
        </w:numPr>
      </w:pPr>
      <w:r w:rsidRPr="00004BD1">
        <w:t>Instructors can create quizzes associated with modules, specifying questions and answer options.</w:t>
      </w:r>
    </w:p>
    <w:p w14:paraId="0BBC6CDE" w14:textId="77777777" w:rsidR="00004BD1" w:rsidRPr="00004BD1" w:rsidRDefault="00004BD1" w:rsidP="00004BD1">
      <w:pPr>
        <w:numPr>
          <w:ilvl w:val="0"/>
          <w:numId w:val="21"/>
        </w:numPr>
      </w:pPr>
      <w:r w:rsidRPr="00004BD1">
        <w:rPr>
          <w:b/>
          <w:bCs/>
        </w:rPr>
        <w:t>Assignment Submission:</w:t>
      </w:r>
    </w:p>
    <w:p w14:paraId="56A92AFB" w14:textId="77777777" w:rsidR="00004BD1" w:rsidRPr="00004BD1" w:rsidRDefault="00004BD1" w:rsidP="00004BD1">
      <w:pPr>
        <w:numPr>
          <w:ilvl w:val="1"/>
          <w:numId w:val="21"/>
        </w:numPr>
      </w:pPr>
      <w:r w:rsidRPr="00004BD1">
        <w:t>Students can submit assignments for evaluation by their instructors.</w:t>
      </w:r>
    </w:p>
    <w:p w14:paraId="32E2D113" w14:textId="77777777" w:rsidR="00004BD1" w:rsidRPr="00004BD1" w:rsidRDefault="00004BD1" w:rsidP="00004BD1">
      <w:pPr>
        <w:numPr>
          <w:ilvl w:val="0"/>
          <w:numId w:val="21"/>
        </w:numPr>
      </w:pPr>
      <w:r w:rsidRPr="00004BD1">
        <w:rPr>
          <w:b/>
          <w:bCs/>
        </w:rPr>
        <w:t>Grading:</w:t>
      </w:r>
    </w:p>
    <w:p w14:paraId="427BA357" w14:textId="77777777" w:rsidR="00004BD1" w:rsidRPr="00004BD1" w:rsidRDefault="00004BD1" w:rsidP="00004BD1">
      <w:pPr>
        <w:numPr>
          <w:ilvl w:val="1"/>
          <w:numId w:val="21"/>
        </w:numPr>
      </w:pPr>
      <w:r w:rsidRPr="00004BD1">
        <w:t>Instructors can grade assignments and quizzes, providing numerical scores and feedback.</w:t>
      </w:r>
    </w:p>
    <w:p w14:paraId="1C36077D" w14:textId="77777777" w:rsidR="00004BD1" w:rsidRPr="00004BD1" w:rsidRDefault="00004BD1" w:rsidP="00004BD1">
      <w:pPr>
        <w:numPr>
          <w:ilvl w:val="0"/>
          <w:numId w:val="21"/>
        </w:numPr>
      </w:pPr>
      <w:r w:rsidRPr="00004BD1">
        <w:rPr>
          <w:b/>
          <w:bCs/>
        </w:rPr>
        <w:t>Grade Book:</w:t>
      </w:r>
    </w:p>
    <w:p w14:paraId="5FCA19CE" w14:textId="77777777" w:rsidR="00004BD1" w:rsidRPr="00004BD1" w:rsidRDefault="00004BD1" w:rsidP="00004BD1">
      <w:pPr>
        <w:numPr>
          <w:ilvl w:val="1"/>
          <w:numId w:val="21"/>
        </w:numPr>
      </w:pPr>
      <w:r w:rsidRPr="00004BD1">
        <w:t>Maintain a grade book to record all grades and feedback for each student.</w:t>
      </w:r>
    </w:p>
    <w:p w14:paraId="674CD40B" w14:textId="77777777" w:rsidR="00004BD1" w:rsidRPr="00004BD1" w:rsidRDefault="00004BD1" w:rsidP="00004BD1">
      <w:pPr>
        <w:rPr>
          <w:b/>
          <w:bCs/>
        </w:rPr>
      </w:pPr>
      <w:r w:rsidRPr="00004BD1">
        <w:rPr>
          <w:b/>
          <w:bCs/>
        </w:rPr>
        <w:t>User Interaction:</w:t>
      </w:r>
    </w:p>
    <w:p w14:paraId="096F8C88" w14:textId="77777777" w:rsidR="00004BD1" w:rsidRPr="00004BD1" w:rsidRDefault="00004BD1" w:rsidP="00004BD1">
      <w:pPr>
        <w:numPr>
          <w:ilvl w:val="0"/>
          <w:numId w:val="22"/>
        </w:numPr>
      </w:pPr>
      <w:r w:rsidRPr="00004BD1">
        <w:t>Instructors access a grading interface to view submissions and enter grades.</w:t>
      </w:r>
    </w:p>
    <w:p w14:paraId="176EEB6A" w14:textId="77777777" w:rsidR="00004BD1" w:rsidRPr="00004BD1" w:rsidRDefault="00004BD1" w:rsidP="00004BD1">
      <w:pPr>
        <w:numPr>
          <w:ilvl w:val="0"/>
          <w:numId w:val="22"/>
        </w:numPr>
      </w:pPr>
      <w:r w:rsidRPr="00004BD1">
        <w:t>Students can view their grades and feedback through their dashboards.</w:t>
      </w:r>
    </w:p>
    <w:p w14:paraId="154A0938" w14:textId="77777777" w:rsidR="00004BD1" w:rsidRPr="00004BD1" w:rsidRDefault="00000000" w:rsidP="00004BD1">
      <w:r>
        <w:pict w14:anchorId="5533BDFC">
          <v:rect id="_x0000_i1042" style="width:0;height:1.5pt" o:hralign="center" o:hrstd="t" o:hr="t" fillcolor="#a0a0a0" stroked="f"/>
        </w:pict>
      </w:r>
    </w:p>
    <w:p w14:paraId="5450564D" w14:textId="77777777" w:rsidR="00004BD1" w:rsidRPr="00004BD1" w:rsidRDefault="00004BD1" w:rsidP="00004BD1">
      <w:pPr>
        <w:rPr>
          <w:b/>
          <w:bCs/>
        </w:rPr>
      </w:pPr>
      <w:r w:rsidRPr="00004BD1">
        <w:rPr>
          <w:b/>
          <w:bCs/>
        </w:rPr>
        <w:t>4. Certificate Generation Module</w:t>
      </w:r>
    </w:p>
    <w:p w14:paraId="290BA137" w14:textId="77777777" w:rsidR="00004BD1" w:rsidRPr="00004BD1" w:rsidRDefault="00004BD1" w:rsidP="00004BD1">
      <w:pPr>
        <w:rPr>
          <w:b/>
          <w:bCs/>
        </w:rPr>
      </w:pPr>
      <w:r w:rsidRPr="00004BD1">
        <w:rPr>
          <w:b/>
          <w:bCs/>
        </w:rPr>
        <w:t>Description:</w:t>
      </w:r>
    </w:p>
    <w:p w14:paraId="3E347B45" w14:textId="77777777" w:rsidR="00004BD1" w:rsidRPr="00004BD1" w:rsidRDefault="00004BD1" w:rsidP="00004BD1">
      <w:r w:rsidRPr="00004BD1">
        <w:t>The Certificate Generation module automatically issues certificates to students who successfully complete their courses.</w:t>
      </w:r>
    </w:p>
    <w:p w14:paraId="7E69DA0F" w14:textId="77777777" w:rsidR="00004BD1" w:rsidRPr="00004BD1" w:rsidRDefault="00004BD1" w:rsidP="00004BD1">
      <w:pPr>
        <w:rPr>
          <w:b/>
          <w:bCs/>
        </w:rPr>
      </w:pPr>
      <w:r w:rsidRPr="00004BD1">
        <w:rPr>
          <w:b/>
          <w:bCs/>
        </w:rPr>
        <w:t>Key Functionalities:</w:t>
      </w:r>
    </w:p>
    <w:p w14:paraId="3DDF630A" w14:textId="77777777" w:rsidR="00004BD1" w:rsidRPr="00004BD1" w:rsidRDefault="00004BD1" w:rsidP="00004BD1">
      <w:pPr>
        <w:numPr>
          <w:ilvl w:val="0"/>
          <w:numId w:val="23"/>
        </w:numPr>
      </w:pPr>
      <w:r w:rsidRPr="00004BD1">
        <w:rPr>
          <w:b/>
          <w:bCs/>
        </w:rPr>
        <w:t>Certificate Criteria:</w:t>
      </w:r>
    </w:p>
    <w:p w14:paraId="3DE75E8F" w14:textId="77777777" w:rsidR="00004BD1" w:rsidRPr="00004BD1" w:rsidRDefault="00004BD1" w:rsidP="00004BD1">
      <w:pPr>
        <w:numPr>
          <w:ilvl w:val="1"/>
          <w:numId w:val="23"/>
        </w:numPr>
      </w:pPr>
      <w:r w:rsidRPr="00004BD1">
        <w:t>Define the criteria for certificate issuance (e.g., completion of all modules and assessments).</w:t>
      </w:r>
    </w:p>
    <w:p w14:paraId="70236B50" w14:textId="77777777" w:rsidR="00004BD1" w:rsidRPr="00004BD1" w:rsidRDefault="00004BD1" w:rsidP="00004BD1">
      <w:pPr>
        <w:numPr>
          <w:ilvl w:val="0"/>
          <w:numId w:val="23"/>
        </w:numPr>
      </w:pPr>
      <w:r w:rsidRPr="00004BD1">
        <w:rPr>
          <w:b/>
          <w:bCs/>
        </w:rPr>
        <w:t>Automated Generation:</w:t>
      </w:r>
    </w:p>
    <w:p w14:paraId="19D8D453" w14:textId="77777777" w:rsidR="00004BD1" w:rsidRPr="00004BD1" w:rsidRDefault="00004BD1" w:rsidP="00004BD1">
      <w:pPr>
        <w:numPr>
          <w:ilvl w:val="1"/>
          <w:numId w:val="23"/>
        </w:numPr>
      </w:pPr>
      <w:r w:rsidRPr="00004BD1">
        <w:t>Upon meeting the criteria, the system generates a downloadable certificate.</w:t>
      </w:r>
    </w:p>
    <w:p w14:paraId="2E563C29" w14:textId="77777777" w:rsidR="00004BD1" w:rsidRPr="00004BD1" w:rsidRDefault="00004BD1" w:rsidP="00004BD1">
      <w:pPr>
        <w:numPr>
          <w:ilvl w:val="0"/>
          <w:numId w:val="23"/>
        </w:numPr>
      </w:pPr>
      <w:r w:rsidRPr="00004BD1">
        <w:rPr>
          <w:b/>
          <w:bCs/>
        </w:rPr>
        <w:t>Certificate Storage:</w:t>
      </w:r>
    </w:p>
    <w:p w14:paraId="3D4EB9BA" w14:textId="77777777" w:rsidR="00004BD1" w:rsidRPr="00004BD1" w:rsidRDefault="00004BD1" w:rsidP="00004BD1">
      <w:pPr>
        <w:numPr>
          <w:ilvl w:val="1"/>
          <w:numId w:val="23"/>
        </w:numPr>
      </w:pPr>
      <w:r w:rsidRPr="00004BD1">
        <w:t>Store issued certificates for students in their profiles.</w:t>
      </w:r>
    </w:p>
    <w:p w14:paraId="1037DD54" w14:textId="77777777" w:rsidR="00004BD1" w:rsidRPr="00004BD1" w:rsidRDefault="00004BD1" w:rsidP="00004BD1">
      <w:pPr>
        <w:rPr>
          <w:b/>
          <w:bCs/>
        </w:rPr>
      </w:pPr>
      <w:r w:rsidRPr="00004BD1">
        <w:rPr>
          <w:b/>
          <w:bCs/>
        </w:rPr>
        <w:t>User Interaction:</w:t>
      </w:r>
    </w:p>
    <w:p w14:paraId="4A32A14D" w14:textId="77777777" w:rsidR="00004BD1" w:rsidRPr="00004BD1" w:rsidRDefault="00004BD1" w:rsidP="00004BD1">
      <w:pPr>
        <w:numPr>
          <w:ilvl w:val="0"/>
          <w:numId w:val="24"/>
        </w:numPr>
      </w:pPr>
      <w:r w:rsidRPr="00004BD1">
        <w:t>Students can view and download their certificates from their profiles once they complete a course.</w:t>
      </w:r>
    </w:p>
    <w:p w14:paraId="1362F33F" w14:textId="77777777" w:rsidR="00004BD1" w:rsidRPr="00004BD1" w:rsidRDefault="00000000" w:rsidP="00004BD1">
      <w:r>
        <w:pict w14:anchorId="3D0C59B8">
          <v:rect id="_x0000_i1043" style="width:0;height:1.5pt" o:hralign="center" o:hrstd="t" o:hr="t" fillcolor="#a0a0a0" stroked="f"/>
        </w:pict>
      </w:r>
    </w:p>
    <w:p w14:paraId="561A7D6B" w14:textId="77777777" w:rsidR="00004BD1" w:rsidRPr="00004BD1" w:rsidRDefault="00004BD1" w:rsidP="00004BD1">
      <w:pPr>
        <w:rPr>
          <w:b/>
          <w:bCs/>
        </w:rPr>
      </w:pPr>
      <w:r w:rsidRPr="00004BD1">
        <w:rPr>
          <w:b/>
          <w:bCs/>
        </w:rPr>
        <w:t>5. Payment Gateway Module</w:t>
      </w:r>
    </w:p>
    <w:p w14:paraId="514A614A" w14:textId="77777777" w:rsidR="00004BD1" w:rsidRPr="00004BD1" w:rsidRDefault="00004BD1" w:rsidP="00004BD1">
      <w:pPr>
        <w:rPr>
          <w:b/>
          <w:bCs/>
        </w:rPr>
      </w:pPr>
      <w:r w:rsidRPr="00004BD1">
        <w:rPr>
          <w:b/>
          <w:bCs/>
        </w:rPr>
        <w:lastRenderedPageBreak/>
        <w:t>Description:</w:t>
      </w:r>
    </w:p>
    <w:p w14:paraId="2D83318B" w14:textId="77777777" w:rsidR="00004BD1" w:rsidRPr="00004BD1" w:rsidRDefault="00004BD1" w:rsidP="00004BD1">
      <w:r w:rsidRPr="00004BD1">
        <w:t xml:space="preserve">The Payment Gateway module manages all financial transactions related to course </w:t>
      </w:r>
      <w:proofErr w:type="spellStart"/>
      <w:r w:rsidRPr="00004BD1">
        <w:t>enrollments</w:t>
      </w:r>
      <w:proofErr w:type="spellEnd"/>
      <w:r w:rsidRPr="00004BD1">
        <w:t>, including payment processing and refunds.</w:t>
      </w:r>
    </w:p>
    <w:p w14:paraId="1D107D49" w14:textId="77777777" w:rsidR="00004BD1" w:rsidRPr="00004BD1" w:rsidRDefault="00004BD1" w:rsidP="00004BD1">
      <w:pPr>
        <w:rPr>
          <w:b/>
          <w:bCs/>
        </w:rPr>
      </w:pPr>
      <w:r w:rsidRPr="00004BD1">
        <w:rPr>
          <w:b/>
          <w:bCs/>
        </w:rPr>
        <w:t>Key Functionalities:</w:t>
      </w:r>
    </w:p>
    <w:p w14:paraId="1CA3208E" w14:textId="77777777" w:rsidR="00004BD1" w:rsidRPr="00004BD1" w:rsidRDefault="00004BD1" w:rsidP="00004BD1">
      <w:pPr>
        <w:numPr>
          <w:ilvl w:val="0"/>
          <w:numId w:val="25"/>
        </w:numPr>
      </w:pPr>
      <w:r w:rsidRPr="00004BD1">
        <w:rPr>
          <w:b/>
          <w:bCs/>
        </w:rPr>
        <w:t>Secure Payments:</w:t>
      </w:r>
    </w:p>
    <w:p w14:paraId="3924A28E" w14:textId="77777777" w:rsidR="00004BD1" w:rsidRPr="00004BD1" w:rsidRDefault="00004BD1" w:rsidP="00004BD1">
      <w:pPr>
        <w:numPr>
          <w:ilvl w:val="1"/>
          <w:numId w:val="25"/>
        </w:numPr>
      </w:pPr>
      <w:r w:rsidRPr="00004BD1">
        <w:t>Integrate with a payment gateway to process credit/debit card transactions securely.</w:t>
      </w:r>
    </w:p>
    <w:p w14:paraId="4D7CF98D" w14:textId="77777777" w:rsidR="00004BD1" w:rsidRPr="00004BD1" w:rsidRDefault="00004BD1" w:rsidP="00004BD1">
      <w:pPr>
        <w:numPr>
          <w:ilvl w:val="0"/>
          <w:numId w:val="25"/>
        </w:numPr>
      </w:pPr>
      <w:r w:rsidRPr="00004BD1">
        <w:rPr>
          <w:b/>
          <w:bCs/>
        </w:rPr>
        <w:t>Payment Status Tracking:</w:t>
      </w:r>
    </w:p>
    <w:p w14:paraId="4E7E7981" w14:textId="77777777" w:rsidR="00004BD1" w:rsidRPr="00004BD1" w:rsidRDefault="00004BD1" w:rsidP="00004BD1">
      <w:pPr>
        <w:numPr>
          <w:ilvl w:val="1"/>
          <w:numId w:val="25"/>
        </w:numPr>
      </w:pPr>
      <w:r w:rsidRPr="00004BD1">
        <w:t>Track the status of payments (e.g., completed, pending, refunded).</w:t>
      </w:r>
    </w:p>
    <w:p w14:paraId="65081730" w14:textId="77777777" w:rsidR="00004BD1" w:rsidRPr="00004BD1" w:rsidRDefault="00004BD1" w:rsidP="00004BD1">
      <w:pPr>
        <w:numPr>
          <w:ilvl w:val="0"/>
          <w:numId w:val="25"/>
        </w:numPr>
      </w:pPr>
      <w:r w:rsidRPr="00004BD1">
        <w:rPr>
          <w:b/>
          <w:bCs/>
        </w:rPr>
        <w:t>Refund Management:</w:t>
      </w:r>
    </w:p>
    <w:p w14:paraId="026E77AA" w14:textId="77777777" w:rsidR="00004BD1" w:rsidRPr="00004BD1" w:rsidRDefault="00004BD1" w:rsidP="00004BD1">
      <w:pPr>
        <w:numPr>
          <w:ilvl w:val="1"/>
          <w:numId w:val="25"/>
        </w:numPr>
      </w:pPr>
      <w:r w:rsidRPr="00004BD1">
        <w:t>Process refund requests from students when necessary.</w:t>
      </w:r>
    </w:p>
    <w:p w14:paraId="62F16576" w14:textId="77777777" w:rsidR="00004BD1" w:rsidRPr="00004BD1" w:rsidRDefault="00004BD1" w:rsidP="00004BD1">
      <w:pPr>
        <w:rPr>
          <w:b/>
          <w:bCs/>
        </w:rPr>
      </w:pPr>
      <w:r w:rsidRPr="00004BD1">
        <w:rPr>
          <w:b/>
          <w:bCs/>
        </w:rPr>
        <w:t>User Interaction:</w:t>
      </w:r>
    </w:p>
    <w:p w14:paraId="61CE3C41" w14:textId="77777777" w:rsidR="00004BD1" w:rsidRPr="00004BD1" w:rsidRDefault="00004BD1" w:rsidP="00004BD1">
      <w:pPr>
        <w:numPr>
          <w:ilvl w:val="0"/>
          <w:numId w:val="26"/>
        </w:numPr>
      </w:pPr>
      <w:r w:rsidRPr="00004BD1">
        <w:t>Students are redirected to a secure payment page to enter their payment details.</w:t>
      </w:r>
    </w:p>
    <w:p w14:paraId="3FEA7908" w14:textId="77777777" w:rsidR="00004BD1" w:rsidRPr="00004BD1" w:rsidRDefault="00004BD1" w:rsidP="00004BD1">
      <w:pPr>
        <w:numPr>
          <w:ilvl w:val="0"/>
          <w:numId w:val="26"/>
        </w:numPr>
      </w:pPr>
      <w:r w:rsidRPr="00004BD1">
        <w:t>Notifications regarding payment status are sent to students via email.</w:t>
      </w:r>
    </w:p>
    <w:p w14:paraId="21320592" w14:textId="77777777" w:rsidR="00004BD1" w:rsidRPr="00004BD1" w:rsidRDefault="00000000" w:rsidP="00004BD1">
      <w:r>
        <w:pict w14:anchorId="1DDAB446">
          <v:rect id="_x0000_i1044" style="width:0;height:1.5pt" o:hralign="center" o:hrstd="t" o:hr="t" fillcolor="#a0a0a0" stroked="f"/>
        </w:pict>
      </w:r>
    </w:p>
    <w:p w14:paraId="170C6777" w14:textId="77777777" w:rsidR="00004BD1" w:rsidRPr="00004BD1" w:rsidRDefault="00004BD1" w:rsidP="00004BD1">
      <w:pPr>
        <w:rPr>
          <w:b/>
          <w:bCs/>
        </w:rPr>
      </w:pPr>
      <w:r w:rsidRPr="00004BD1">
        <w:rPr>
          <w:b/>
          <w:bCs/>
        </w:rPr>
        <w:t>6. Discussion Forum Module</w:t>
      </w:r>
    </w:p>
    <w:p w14:paraId="51EA0743" w14:textId="77777777" w:rsidR="00004BD1" w:rsidRPr="00004BD1" w:rsidRDefault="00004BD1" w:rsidP="00004BD1">
      <w:pPr>
        <w:rPr>
          <w:b/>
          <w:bCs/>
        </w:rPr>
      </w:pPr>
      <w:r w:rsidRPr="00004BD1">
        <w:rPr>
          <w:b/>
          <w:bCs/>
        </w:rPr>
        <w:t>Description:</w:t>
      </w:r>
    </w:p>
    <w:p w14:paraId="1A2576AD" w14:textId="77777777" w:rsidR="00004BD1" w:rsidRPr="00004BD1" w:rsidRDefault="00004BD1" w:rsidP="00004BD1">
      <w:r w:rsidRPr="00004BD1">
        <w:t>The Discussion Forum module facilitates communication between students and instructors, fostering an interactive learning environment.</w:t>
      </w:r>
    </w:p>
    <w:p w14:paraId="2A467C74" w14:textId="77777777" w:rsidR="00004BD1" w:rsidRPr="00004BD1" w:rsidRDefault="00004BD1" w:rsidP="00004BD1">
      <w:pPr>
        <w:rPr>
          <w:b/>
          <w:bCs/>
        </w:rPr>
      </w:pPr>
      <w:r w:rsidRPr="00004BD1">
        <w:rPr>
          <w:b/>
          <w:bCs/>
        </w:rPr>
        <w:t>Key Functionalities:</w:t>
      </w:r>
    </w:p>
    <w:p w14:paraId="6D212B0E" w14:textId="77777777" w:rsidR="00004BD1" w:rsidRPr="00004BD1" w:rsidRDefault="00004BD1" w:rsidP="00004BD1">
      <w:pPr>
        <w:numPr>
          <w:ilvl w:val="0"/>
          <w:numId w:val="27"/>
        </w:numPr>
      </w:pPr>
      <w:r w:rsidRPr="00004BD1">
        <w:rPr>
          <w:b/>
          <w:bCs/>
        </w:rPr>
        <w:t>Create Forum Posts:</w:t>
      </w:r>
    </w:p>
    <w:p w14:paraId="2C7DABC7" w14:textId="77777777" w:rsidR="00004BD1" w:rsidRPr="00004BD1" w:rsidRDefault="00004BD1" w:rsidP="00004BD1">
      <w:pPr>
        <w:numPr>
          <w:ilvl w:val="1"/>
          <w:numId w:val="27"/>
        </w:numPr>
      </w:pPr>
      <w:r w:rsidRPr="00004BD1">
        <w:t>Students and instructors can create posts for discussions related to courses.</w:t>
      </w:r>
    </w:p>
    <w:p w14:paraId="6C33B626" w14:textId="77777777" w:rsidR="00004BD1" w:rsidRPr="00004BD1" w:rsidRDefault="00004BD1" w:rsidP="00004BD1">
      <w:pPr>
        <w:numPr>
          <w:ilvl w:val="0"/>
          <w:numId w:val="27"/>
        </w:numPr>
      </w:pPr>
      <w:r w:rsidRPr="00004BD1">
        <w:rPr>
          <w:b/>
          <w:bCs/>
        </w:rPr>
        <w:t>Commenting:</w:t>
      </w:r>
    </w:p>
    <w:p w14:paraId="16DFCD3D" w14:textId="77777777" w:rsidR="00004BD1" w:rsidRPr="00004BD1" w:rsidRDefault="00004BD1" w:rsidP="00004BD1">
      <w:pPr>
        <w:numPr>
          <w:ilvl w:val="1"/>
          <w:numId w:val="27"/>
        </w:numPr>
      </w:pPr>
      <w:r w:rsidRPr="00004BD1">
        <w:t>Users can comment on existing posts, promoting engagement and collaboration.</w:t>
      </w:r>
    </w:p>
    <w:p w14:paraId="22D15356" w14:textId="77777777" w:rsidR="00004BD1" w:rsidRPr="00004BD1" w:rsidRDefault="00004BD1" w:rsidP="00004BD1">
      <w:pPr>
        <w:numPr>
          <w:ilvl w:val="0"/>
          <w:numId w:val="27"/>
        </w:numPr>
      </w:pPr>
      <w:r w:rsidRPr="00004BD1">
        <w:rPr>
          <w:b/>
          <w:bCs/>
        </w:rPr>
        <w:t>Moderation:</w:t>
      </w:r>
    </w:p>
    <w:p w14:paraId="5376CA3B" w14:textId="77777777" w:rsidR="00004BD1" w:rsidRPr="00004BD1" w:rsidRDefault="00004BD1" w:rsidP="00004BD1">
      <w:pPr>
        <w:numPr>
          <w:ilvl w:val="1"/>
          <w:numId w:val="27"/>
        </w:numPr>
      </w:pPr>
      <w:r w:rsidRPr="00004BD1">
        <w:t>Instructors can moderate comments and posts to ensure adherence to platform guidelines.</w:t>
      </w:r>
    </w:p>
    <w:p w14:paraId="0F3917EC" w14:textId="77777777" w:rsidR="00004BD1" w:rsidRPr="00004BD1" w:rsidRDefault="00004BD1" w:rsidP="00004BD1">
      <w:pPr>
        <w:rPr>
          <w:b/>
          <w:bCs/>
        </w:rPr>
      </w:pPr>
      <w:r w:rsidRPr="00004BD1">
        <w:rPr>
          <w:b/>
          <w:bCs/>
        </w:rPr>
        <w:t>User Interaction:</w:t>
      </w:r>
    </w:p>
    <w:p w14:paraId="1C576E16" w14:textId="77777777" w:rsidR="00004BD1" w:rsidRPr="00004BD1" w:rsidRDefault="00004BD1" w:rsidP="00004BD1">
      <w:pPr>
        <w:numPr>
          <w:ilvl w:val="0"/>
          <w:numId w:val="28"/>
        </w:numPr>
      </w:pPr>
      <w:r w:rsidRPr="00004BD1">
        <w:t>Users navigate to a forum section where they can create and view posts.</w:t>
      </w:r>
    </w:p>
    <w:p w14:paraId="6127020E" w14:textId="77777777" w:rsidR="00004BD1" w:rsidRPr="00004BD1" w:rsidRDefault="00004BD1" w:rsidP="00004BD1">
      <w:pPr>
        <w:numPr>
          <w:ilvl w:val="0"/>
          <w:numId w:val="28"/>
        </w:numPr>
      </w:pPr>
      <w:r w:rsidRPr="00004BD1">
        <w:t>A notification system alerts users of new replies or comments on their posts.</w:t>
      </w:r>
    </w:p>
    <w:p w14:paraId="3086B88A" w14:textId="77777777" w:rsidR="00004BD1" w:rsidRPr="00004BD1" w:rsidRDefault="00000000" w:rsidP="00004BD1">
      <w:r>
        <w:pict w14:anchorId="6A429F65">
          <v:rect id="_x0000_i1045" style="width:0;height:1.5pt" o:hralign="center" o:hrstd="t" o:hr="t" fillcolor="#a0a0a0" stroked="f"/>
        </w:pict>
      </w:r>
    </w:p>
    <w:p w14:paraId="3B625DB9" w14:textId="77777777" w:rsidR="00004BD1" w:rsidRPr="00004BD1" w:rsidRDefault="00004BD1" w:rsidP="00004BD1">
      <w:pPr>
        <w:rPr>
          <w:b/>
          <w:bCs/>
        </w:rPr>
      </w:pPr>
      <w:r w:rsidRPr="00004BD1">
        <w:rPr>
          <w:b/>
          <w:bCs/>
        </w:rPr>
        <w:t>7. Notification System Module</w:t>
      </w:r>
    </w:p>
    <w:p w14:paraId="47B26902" w14:textId="77777777" w:rsidR="00004BD1" w:rsidRPr="00004BD1" w:rsidRDefault="00004BD1" w:rsidP="00004BD1">
      <w:pPr>
        <w:rPr>
          <w:b/>
          <w:bCs/>
        </w:rPr>
      </w:pPr>
      <w:r w:rsidRPr="00004BD1">
        <w:rPr>
          <w:b/>
          <w:bCs/>
        </w:rPr>
        <w:t>Description:</w:t>
      </w:r>
    </w:p>
    <w:p w14:paraId="227353A9" w14:textId="77777777" w:rsidR="00004BD1" w:rsidRPr="00004BD1" w:rsidRDefault="00004BD1" w:rsidP="00004BD1">
      <w:r w:rsidRPr="00004BD1">
        <w:t>The Notification System module sends alerts and reminders to students and instructors regarding important updates.</w:t>
      </w:r>
    </w:p>
    <w:p w14:paraId="3D5D3D62" w14:textId="77777777" w:rsidR="00004BD1" w:rsidRPr="00004BD1" w:rsidRDefault="00004BD1" w:rsidP="00004BD1">
      <w:pPr>
        <w:rPr>
          <w:b/>
          <w:bCs/>
        </w:rPr>
      </w:pPr>
      <w:r w:rsidRPr="00004BD1">
        <w:rPr>
          <w:b/>
          <w:bCs/>
        </w:rPr>
        <w:t>Key Functionalities:</w:t>
      </w:r>
    </w:p>
    <w:p w14:paraId="3D089AEA" w14:textId="77777777" w:rsidR="00004BD1" w:rsidRPr="00004BD1" w:rsidRDefault="00004BD1" w:rsidP="00004BD1">
      <w:pPr>
        <w:numPr>
          <w:ilvl w:val="0"/>
          <w:numId w:val="29"/>
        </w:numPr>
      </w:pPr>
      <w:r w:rsidRPr="00004BD1">
        <w:rPr>
          <w:b/>
          <w:bCs/>
        </w:rPr>
        <w:t>Send Notifications:</w:t>
      </w:r>
    </w:p>
    <w:p w14:paraId="0E2BD356" w14:textId="77777777" w:rsidR="00004BD1" w:rsidRPr="00004BD1" w:rsidRDefault="00004BD1" w:rsidP="00004BD1">
      <w:pPr>
        <w:numPr>
          <w:ilvl w:val="1"/>
          <w:numId w:val="29"/>
        </w:numPr>
      </w:pPr>
      <w:r w:rsidRPr="00004BD1">
        <w:t>Automatically notify users of course updates, assignment deadlines, and grades.</w:t>
      </w:r>
    </w:p>
    <w:p w14:paraId="425732EE" w14:textId="77777777" w:rsidR="00004BD1" w:rsidRPr="00004BD1" w:rsidRDefault="00004BD1" w:rsidP="00004BD1">
      <w:pPr>
        <w:numPr>
          <w:ilvl w:val="0"/>
          <w:numId w:val="29"/>
        </w:numPr>
      </w:pPr>
      <w:r w:rsidRPr="00004BD1">
        <w:rPr>
          <w:b/>
          <w:bCs/>
        </w:rPr>
        <w:lastRenderedPageBreak/>
        <w:t>View Notifications:</w:t>
      </w:r>
    </w:p>
    <w:p w14:paraId="2649A024" w14:textId="77777777" w:rsidR="00004BD1" w:rsidRPr="00004BD1" w:rsidRDefault="00004BD1" w:rsidP="00004BD1">
      <w:pPr>
        <w:numPr>
          <w:ilvl w:val="1"/>
          <w:numId w:val="29"/>
        </w:numPr>
      </w:pPr>
      <w:r w:rsidRPr="00004BD1">
        <w:t>Users can access a notification panel to view all alerts.</w:t>
      </w:r>
    </w:p>
    <w:p w14:paraId="71914A16" w14:textId="77777777" w:rsidR="00004BD1" w:rsidRPr="00004BD1" w:rsidRDefault="00004BD1" w:rsidP="00004BD1">
      <w:pPr>
        <w:numPr>
          <w:ilvl w:val="0"/>
          <w:numId w:val="29"/>
        </w:numPr>
      </w:pPr>
      <w:r w:rsidRPr="00004BD1">
        <w:rPr>
          <w:b/>
          <w:bCs/>
        </w:rPr>
        <w:t>Filter Notifications:</w:t>
      </w:r>
    </w:p>
    <w:p w14:paraId="6DD412FE" w14:textId="77777777" w:rsidR="00004BD1" w:rsidRPr="00004BD1" w:rsidRDefault="00004BD1" w:rsidP="00004BD1">
      <w:pPr>
        <w:numPr>
          <w:ilvl w:val="1"/>
          <w:numId w:val="29"/>
        </w:numPr>
      </w:pPr>
      <w:r w:rsidRPr="00004BD1">
        <w:t>Users can filter notifications by type (e.g., assignments, course updates).</w:t>
      </w:r>
    </w:p>
    <w:p w14:paraId="7BE994C7" w14:textId="77777777" w:rsidR="00004BD1" w:rsidRPr="00004BD1" w:rsidRDefault="00004BD1" w:rsidP="00004BD1">
      <w:pPr>
        <w:rPr>
          <w:b/>
          <w:bCs/>
        </w:rPr>
      </w:pPr>
      <w:r w:rsidRPr="00004BD1">
        <w:rPr>
          <w:b/>
          <w:bCs/>
        </w:rPr>
        <w:t>User Interaction:</w:t>
      </w:r>
    </w:p>
    <w:p w14:paraId="4AFD95E5" w14:textId="77777777" w:rsidR="00004BD1" w:rsidRPr="00004BD1" w:rsidRDefault="00004BD1" w:rsidP="00004BD1">
      <w:pPr>
        <w:numPr>
          <w:ilvl w:val="0"/>
          <w:numId w:val="30"/>
        </w:numPr>
      </w:pPr>
      <w:r w:rsidRPr="00004BD1">
        <w:t>Users receive real-time notifications on their dashboards.</w:t>
      </w:r>
    </w:p>
    <w:p w14:paraId="7D6C58EA" w14:textId="77777777" w:rsidR="00004BD1" w:rsidRPr="00004BD1" w:rsidRDefault="00004BD1" w:rsidP="00004BD1">
      <w:pPr>
        <w:numPr>
          <w:ilvl w:val="0"/>
          <w:numId w:val="30"/>
        </w:numPr>
      </w:pPr>
      <w:r w:rsidRPr="00004BD1">
        <w:t>Notifications are archived for users to review at any time.</w:t>
      </w:r>
    </w:p>
    <w:p w14:paraId="409C0A56" w14:textId="77777777" w:rsidR="00004BD1" w:rsidRPr="00004BD1" w:rsidRDefault="00000000" w:rsidP="00004BD1">
      <w:r>
        <w:pict w14:anchorId="18E9C7DA">
          <v:rect id="_x0000_i1046" style="width:0;height:1.5pt" o:hralign="center" o:hrstd="t" o:hr="t" fillcolor="#a0a0a0" stroked="f"/>
        </w:pict>
      </w:r>
    </w:p>
    <w:p w14:paraId="3D454C80" w14:textId="77777777" w:rsidR="00004BD1" w:rsidRPr="00004BD1" w:rsidRDefault="00004BD1" w:rsidP="00004BD1">
      <w:pPr>
        <w:rPr>
          <w:b/>
          <w:bCs/>
        </w:rPr>
      </w:pPr>
      <w:r w:rsidRPr="00004BD1">
        <w:rPr>
          <w:b/>
          <w:bCs/>
        </w:rPr>
        <w:t>8. Admin Management Module</w:t>
      </w:r>
    </w:p>
    <w:p w14:paraId="26949A60" w14:textId="77777777" w:rsidR="00004BD1" w:rsidRPr="00004BD1" w:rsidRDefault="00004BD1" w:rsidP="00004BD1">
      <w:pPr>
        <w:rPr>
          <w:b/>
          <w:bCs/>
        </w:rPr>
      </w:pPr>
      <w:r w:rsidRPr="00004BD1">
        <w:rPr>
          <w:b/>
          <w:bCs/>
        </w:rPr>
        <w:t>Description:</w:t>
      </w:r>
    </w:p>
    <w:p w14:paraId="2DF3207B" w14:textId="77777777" w:rsidR="00004BD1" w:rsidRPr="00004BD1" w:rsidRDefault="00004BD1" w:rsidP="00004BD1">
      <w:r w:rsidRPr="00004BD1">
        <w:t>The Admin Management module is designed for platform administrators to manage users, courses, and overall system settings.</w:t>
      </w:r>
    </w:p>
    <w:p w14:paraId="6331CCB9" w14:textId="77777777" w:rsidR="00004BD1" w:rsidRPr="00004BD1" w:rsidRDefault="00004BD1" w:rsidP="00004BD1">
      <w:pPr>
        <w:rPr>
          <w:b/>
          <w:bCs/>
        </w:rPr>
      </w:pPr>
      <w:r w:rsidRPr="00004BD1">
        <w:rPr>
          <w:b/>
          <w:bCs/>
        </w:rPr>
        <w:t>Key Functionalities:</w:t>
      </w:r>
    </w:p>
    <w:p w14:paraId="0887BE56" w14:textId="77777777" w:rsidR="00004BD1" w:rsidRPr="00004BD1" w:rsidRDefault="00004BD1" w:rsidP="00004BD1">
      <w:pPr>
        <w:numPr>
          <w:ilvl w:val="0"/>
          <w:numId w:val="31"/>
        </w:numPr>
      </w:pPr>
      <w:r w:rsidRPr="00004BD1">
        <w:rPr>
          <w:b/>
          <w:bCs/>
        </w:rPr>
        <w:t>User Management:</w:t>
      </w:r>
    </w:p>
    <w:p w14:paraId="5A9D96A6" w14:textId="77777777" w:rsidR="00004BD1" w:rsidRPr="00004BD1" w:rsidRDefault="00004BD1" w:rsidP="00004BD1">
      <w:pPr>
        <w:numPr>
          <w:ilvl w:val="1"/>
          <w:numId w:val="31"/>
        </w:numPr>
      </w:pPr>
      <w:r w:rsidRPr="00004BD1">
        <w:t>Admins can add, edit, or delete student and instructor accounts.</w:t>
      </w:r>
    </w:p>
    <w:p w14:paraId="6AA93AFD" w14:textId="77777777" w:rsidR="00004BD1" w:rsidRPr="00004BD1" w:rsidRDefault="00004BD1" w:rsidP="00004BD1">
      <w:pPr>
        <w:numPr>
          <w:ilvl w:val="0"/>
          <w:numId w:val="31"/>
        </w:numPr>
      </w:pPr>
      <w:r w:rsidRPr="00004BD1">
        <w:rPr>
          <w:b/>
          <w:bCs/>
        </w:rPr>
        <w:t>Course Management:</w:t>
      </w:r>
    </w:p>
    <w:p w14:paraId="7948F032" w14:textId="77777777" w:rsidR="00004BD1" w:rsidRPr="00004BD1" w:rsidRDefault="00004BD1" w:rsidP="00004BD1">
      <w:pPr>
        <w:numPr>
          <w:ilvl w:val="1"/>
          <w:numId w:val="31"/>
        </w:numPr>
      </w:pPr>
      <w:r w:rsidRPr="00004BD1">
        <w:t xml:space="preserve">Admins can oversee all courses, </w:t>
      </w:r>
      <w:proofErr w:type="gramStart"/>
      <w:r w:rsidRPr="00004BD1">
        <w:t>making adjustments</w:t>
      </w:r>
      <w:proofErr w:type="gramEnd"/>
      <w:r w:rsidRPr="00004BD1">
        <w:t xml:space="preserve"> as necessary.</w:t>
      </w:r>
    </w:p>
    <w:p w14:paraId="7E33AAC4" w14:textId="77777777" w:rsidR="00004BD1" w:rsidRPr="00004BD1" w:rsidRDefault="00004BD1" w:rsidP="00004BD1">
      <w:pPr>
        <w:numPr>
          <w:ilvl w:val="0"/>
          <w:numId w:val="31"/>
        </w:numPr>
      </w:pPr>
      <w:r w:rsidRPr="00004BD1">
        <w:rPr>
          <w:b/>
          <w:bCs/>
        </w:rPr>
        <w:t>Generate Reports:</w:t>
      </w:r>
    </w:p>
    <w:p w14:paraId="1F2B241B" w14:textId="77777777" w:rsidR="00004BD1" w:rsidRPr="00004BD1" w:rsidRDefault="00004BD1" w:rsidP="00004BD1">
      <w:pPr>
        <w:numPr>
          <w:ilvl w:val="1"/>
          <w:numId w:val="31"/>
        </w:numPr>
      </w:pPr>
      <w:r w:rsidRPr="00004BD1">
        <w:t xml:space="preserve">Admins can generate reports on user activity, course </w:t>
      </w:r>
      <w:proofErr w:type="spellStart"/>
      <w:r w:rsidRPr="00004BD1">
        <w:t>enrollments</w:t>
      </w:r>
      <w:proofErr w:type="spellEnd"/>
      <w:r w:rsidRPr="00004BD1">
        <w:t>, and financial transactions.</w:t>
      </w:r>
    </w:p>
    <w:p w14:paraId="5514DFDF" w14:textId="77777777" w:rsidR="00004BD1" w:rsidRPr="00004BD1" w:rsidRDefault="00004BD1" w:rsidP="00004BD1">
      <w:pPr>
        <w:rPr>
          <w:b/>
          <w:bCs/>
        </w:rPr>
      </w:pPr>
      <w:r w:rsidRPr="00004BD1">
        <w:rPr>
          <w:b/>
          <w:bCs/>
        </w:rPr>
        <w:t>User Interaction:</w:t>
      </w:r>
    </w:p>
    <w:p w14:paraId="1CDD5378" w14:textId="77777777" w:rsidR="00004BD1" w:rsidRPr="00004BD1" w:rsidRDefault="00004BD1" w:rsidP="00004BD1">
      <w:pPr>
        <w:numPr>
          <w:ilvl w:val="0"/>
          <w:numId w:val="32"/>
        </w:numPr>
      </w:pPr>
      <w:r w:rsidRPr="00004BD1">
        <w:t>A comprehensive admin dashboard displays key metrics and allows for user and course management.</w:t>
      </w:r>
    </w:p>
    <w:p w14:paraId="71D7D3D2" w14:textId="77777777" w:rsidR="00004BD1" w:rsidRPr="00004BD1" w:rsidRDefault="00004BD1" w:rsidP="00004BD1">
      <w:pPr>
        <w:numPr>
          <w:ilvl w:val="0"/>
          <w:numId w:val="32"/>
        </w:numPr>
      </w:pPr>
      <w:r w:rsidRPr="00004BD1">
        <w:t>Reports can be generated and exported as needed.</w:t>
      </w:r>
    </w:p>
    <w:p w14:paraId="4BC3842A" w14:textId="77777777" w:rsidR="00AF107C" w:rsidRDefault="00AF107C">
      <w:r>
        <w:br w:type="page"/>
      </w:r>
    </w:p>
    <w:p w14:paraId="3034ECDE" w14:textId="77777777" w:rsidR="00AF107C" w:rsidRDefault="00AF107C" w:rsidP="00AF107C">
      <w:r w:rsidRPr="00004BD1">
        <w:rPr>
          <w:b/>
          <w:bCs/>
          <w:sz w:val="40"/>
          <w:szCs w:val="40"/>
        </w:rPr>
        <w:lastRenderedPageBreak/>
        <w:t>Database design for the E-Learning Platform,</w:t>
      </w:r>
      <w:r w:rsidRPr="00004BD1">
        <w:rPr>
          <w:sz w:val="40"/>
          <w:szCs w:val="40"/>
        </w:rPr>
        <w:t xml:space="preserve"> </w:t>
      </w:r>
    </w:p>
    <w:p w14:paraId="796FBB50" w14:textId="77777777" w:rsidR="00AF107C" w:rsidRPr="00004BD1" w:rsidRDefault="00AF107C" w:rsidP="00AF107C">
      <w:r w:rsidRPr="00004BD1">
        <w:t>presented in tabular format for each entity, including the necessary attributes and their respective data types.</w:t>
      </w:r>
    </w:p>
    <w:p w14:paraId="4E71F4E2" w14:textId="77777777" w:rsidR="00AF107C" w:rsidRPr="00004BD1" w:rsidRDefault="00AF107C" w:rsidP="00AF107C">
      <w:pPr>
        <w:rPr>
          <w:b/>
          <w:bCs/>
        </w:rPr>
      </w:pPr>
      <w:r w:rsidRPr="00004BD1">
        <w:rPr>
          <w:b/>
          <w:bCs/>
        </w:rPr>
        <w:t>1. Course Table</w:t>
      </w:r>
    </w:p>
    <w:tbl>
      <w:tblPr>
        <w:tblStyle w:val="TableGrid"/>
        <w:tblW w:w="0" w:type="auto"/>
        <w:tblLook w:val="04A0" w:firstRow="1" w:lastRow="0" w:firstColumn="1" w:lastColumn="0" w:noHBand="0" w:noVBand="1"/>
      </w:tblPr>
      <w:tblGrid>
        <w:gridCol w:w="1562"/>
        <w:gridCol w:w="1680"/>
        <w:gridCol w:w="4092"/>
        <w:gridCol w:w="3146"/>
      </w:tblGrid>
      <w:tr w:rsidR="00AF107C" w:rsidRPr="00004BD1" w14:paraId="13BF5CF1" w14:textId="77777777" w:rsidTr="000F5753">
        <w:tc>
          <w:tcPr>
            <w:tcW w:w="0" w:type="auto"/>
            <w:hideMark/>
          </w:tcPr>
          <w:p w14:paraId="04CC4FA8" w14:textId="77777777" w:rsidR="00AF107C" w:rsidRPr="00004BD1" w:rsidRDefault="00AF107C" w:rsidP="000F5753">
            <w:pPr>
              <w:spacing w:after="160" w:line="259" w:lineRule="auto"/>
              <w:rPr>
                <w:b/>
                <w:bCs/>
              </w:rPr>
            </w:pPr>
            <w:r w:rsidRPr="00004BD1">
              <w:rPr>
                <w:b/>
                <w:bCs/>
              </w:rPr>
              <w:t>Column Name</w:t>
            </w:r>
          </w:p>
        </w:tc>
        <w:tc>
          <w:tcPr>
            <w:tcW w:w="0" w:type="auto"/>
            <w:hideMark/>
          </w:tcPr>
          <w:p w14:paraId="2D18936F" w14:textId="77777777" w:rsidR="00AF107C" w:rsidRPr="00004BD1" w:rsidRDefault="00AF107C" w:rsidP="000F5753">
            <w:pPr>
              <w:spacing w:after="160" w:line="259" w:lineRule="auto"/>
              <w:rPr>
                <w:b/>
                <w:bCs/>
              </w:rPr>
            </w:pPr>
            <w:r w:rsidRPr="00004BD1">
              <w:rPr>
                <w:b/>
                <w:bCs/>
              </w:rPr>
              <w:t>Data Type</w:t>
            </w:r>
          </w:p>
        </w:tc>
        <w:tc>
          <w:tcPr>
            <w:tcW w:w="0" w:type="auto"/>
            <w:hideMark/>
          </w:tcPr>
          <w:p w14:paraId="22DCD408" w14:textId="77777777" w:rsidR="00AF107C" w:rsidRPr="00004BD1" w:rsidRDefault="00AF107C" w:rsidP="000F5753">
            <w:pPr>
              <w:spacing w:after="160" w:line="259" w:lineRule="auto"/>
              <w:rPr>
                <w:b/>
                <w:bCs/>
              </w:rPr>
            </w:pPr>
            <w:r w:rsidRPr="00004BD1">
              <w:rPr>
                <w:b/>
                <w:bCs/>
              </w:rPr>
              <w:t>Constraints</w:t>
            </w:r>
          </w:p>
        </w:tc>
        <w:tc>
          <w:tcPr>
            <w:tcW w:w="0" w:type="auto"/>
            <w:hideMark/>
          </w:tcPr>
          <w:p w14:paraId="0CBEEE0F" w14:textId="77777777" w:rsidR="00AF107C" w:rsidRPr="00004BD1" w:rsidRDefault="00AF107C" w:rsidP="000F5753">
            <w:pPr>
              <w:spacing w:after="160" w:line="259" w:lineRule="auto"/>
              <w:rPr>
                <w:b/>
                <w:bCs/>
              </w:rPr>
            </w:pPr>
            <w:r w:rsidRPr="00004BD1">
              <w:rPr>
                <w:b/>
                <w:bCs/>
              </w:rPr>
              <w:t>Description</w:t>
            </w:r>
          </w:p>
        </w:tc>
      </w:tr>
      <w:tr w:rsidR="00AF107C" w:rsidRPr="00004BD1" w14:paraId="74CA5362" w14:textId="77777777" w:rsidTr="000F5753">
        <w:tc>
          <w:tcPr>
            <w:tcW w:w="0" w:type="auto"/>
            <w:hideMark/>
          </w:tcPr>
          <w:p w14:paraId="2F5D3277" w14:textId="77777777" w:rsidR="00AF107C" w:rsidRPr="00004BD1" w:rsidRDefault="00AF107C" w:rsidP="000F5753">
            <w:pPr>
              <w:spacing w:after="160" w:line="259" w:lineRule="auto"/>
            </w:pPr>
            <w:proofErr w:type="spellStart"/>
            <w:r w:rsidRPr="00004BD1">
              <w:t>course_id</w:t>
            </w:r>
            <w:proofErr w:type="spellEnd"/>
          </w:p>
        </w:tc>
        <w:tc>
          <w:tcPr>
            <w:tcW w:w="0" w:type="auto"/>
            <w:hideMark/>
          </w:tcPr>
          <w:p w14:paraId="2565B974" w14:textId="77777777" w:rsidR="00AF107C" w:rsidRPr="00004BD1" w:rsidRDefault="00AF107C" w:rsidP="000F5753">
            <w:pPr>
              <w:spacing w:after="160" w:line="259" w:lineRule="auto"/>
            </w:pPr>
            <w:r w:rsidRPr="00004BD1">
              <w:t>BIGINT</w:t>
            </w:r>
          </w:p>
        </w:tc>
        <w:tc>
          <w:tcPr>
            <w:tcW w:w="0" w:type="auto"/>
            <w:hideMark/>
          </w:tcPr>
          <w:p w14:paraId="4A884FC9" w14:textId="77777777" w:rsidR="00AF107C" w:rsidRPr="00004BD1" w:rsidRDefault="00AF107C" w:rsidP="000F5753">
            <w:pPr>
              <w:spacing w:after="160" w:line="259" w:lineRule="auto"/>
            </w:pPr>
            <w:r w:rsidRPr="00004BD1">
              <w:t>PRIMARY KEY, AUTO_INCREMENT</w:t>
            </w:r>
          </w:p>
        </w:tc>
        <w:tc>
          <w:tcPr>
            <w:tcW w:w="0" w:type="auto"/>
            <w:hideMark/>
          </w:tcPr>
          <w:p w14:paraId="6A69B825" w14:textId="77777777" w:rsidR="00AF107C" w:rsidRPr="00004BD1" w:rsidRDefault="00AF107C" w:rsidP="000F5753">
            <w:pPr>
              <w:spacing w:after="160" w:line="259" w:lineRule="auto"/>
            </w:pPr>
            <w:r w:rsidRPr="00004BD1">
              <w:t>Unique identifier for each course.</w:t>
            </w:r>
          </w:p>
        </w:tc>
      </w:tr>
      <w:tr w:rsidR="00AF107C" w:rsidRPr="00004BD1" w14:paraId="61AAFA43" w14:textId="77777777" w:rsidTr="000F5753">
        <w:tc>
          <w:tcPr>
            <w:tcW w:w="0" w:type="auto"/>
            <w:hideMark/>
          </w:tcPr>
          <w:p w14:paraId="10EDBEAE" w14:textId="77777777" w:rsidR="00AF107C" w:rsidRPr="00004BD1" w:rsidRDefault="00AF107C" w:rsidP="000F5753">
            <w:pPr>
              <w:spacing w:after="160" w:line="259" w:lineRule="auto"/>
            </w:pPr>
            <w:r w:rsidRPr="00004BD1">
              <w:t>title</w:t>
            </w:r>
          </w:p>
        </w:tc>
        <w:tc>
          <w:tcPr>
            <w:tcW w:w="0" w:type="auto"/>
            <w:hideMark/>
          </w:tcPr>
          <w:p w14:paraId="0BB8D83B" w14:textId="77777777" w:rsidR="00AF107C" w:rsidRPr="00004BD1" w:rsidRDefault="00AF107C" w:rsidP="000F5753">
            <w:pPr>
              <w:spacing w:after="160" w:line="259" w:lineRule="auto"/>
            </w:pPr>
            <w:proofErr w:type="gramStart"/>
            <w:r w:rsidRPr="00004BD1">
              <w:t>VARCHAR(</w:t>
            </w:r>
            <w:proofErr w:type="gramEnd"/>
            <w:r w:rsidRPr="00004BD1">
              <w:t>255)</w:t>
            </w:r>
          </w:p>
        </w:tc>
        <w:tc>
          <w:tcPr>
            <w:tcW w:w="0" w:type="auto"/>
            <w:hideMark/>
          </w:tcPr>
          <w:p w14:paraId="4D4BF9B1" w14:textId="77777777" w:rsidR="00AF107C" w:rsidRPr="00004BD1" w:rsidRDefault="00AF107C" w:rsidP="000F5753">
            <w:pPr>
              <w:spacing w:after="160" w:line="259" w:lineRule="auto"/>
            </w:pPr>
            <w:r w:rsidRPr="00004BD1">
              <w:t>NOT NULL</w:t>
            </w:r>
          </w:p>
        </w:tc>
        <w:tc>
          <w:tcPr>
            <w:tcW w:w="0" w:type="auto"/>
            <w:hideMark/>
          </w:tcPr>
          <w:p w14:paraId="76B6E638" w14:textId="77777777" w:rsidR="00AF107C" w:rsidRPr="00004BD1" w:rsidRDefault="00AF107C" w:rsidP="000F5753">
            <w:pPr>
              <w:spacing w:after="160" w:line="259" w:lineRule="auto"/>
            </w:pPr>
            <w:r w:rsidRPr="00004BD1">
              <w:t>Title of the course.</w:t>
            </w:r>
          </w:p>
        </w:tc>
      </w:tr>
      <w:tr w:rsidR="00AF107C" w:rsidRPr="00004BD1" w14:paraId="44D8BEA6" w14:textId="77777777" w:rsidTr="000F5753">
        <w:tc>
          <w:tcPr>
            <w:tcW w:w="0" w:type="auto"/>
            <w:hideMark/>
          </w:tcPr>
          <w:p w14:paraId="774FC95C" w14:textId="77777777" w:rsidR="00AF107C" w:rsidRPr="00004BD1" w:rsidRDefault="00AF107C" w:rsidP="000F5753">
            <w:pPr>
              <w:spacing w:after="160" w:line="259" w:lineRule="auto"/>
            </w:pPr>
            <w:r w:rsidRPr="00004BD1">
              <w:t>description</w:t>
            </w:r>
          </w:p>
        </w:tc>
        <w:tc>
          <w:tcPr>
            <w:tcW w:w="0" w:type="auto"/>
            <w:hideMark/>
          </w:tcPr>
          <w:p w14:paraId="4AECB346" w14:textId="77777777" w:rsidR="00AF107C" w:rsidRPr="00004BD1" w:rsidRDefault="00AF107C" w:rsidP="000F5753">
            <w:pPr>
              <w:spacing w:after="160" w:line="259" w:lineRule="auto"/>
            </w:pPr>
            <w:r w:rsidRPr="00004BD1">
              <w:t>TEXT</w:t>
            </w:r>
          </w:p>
        </w:tc>
        <w:tc>
          <w:tcPr>
            <w:tcW w:w="0" w:type="auto"/>
            <w:hideMark/>
          </w:tcPr>
          <w:p w14:paraId="75A67126" w14:textId="77777777" w:rsidR="00AF107C" w:rsidRPr="00004BD1" w:rsidRDefault="00AF107C" w:rsidP="000F5753">
            <w:pPr>
              <w:spacing w:after="160" w:line="259" w:lineRule="auto"/>
            </w:pPr>
          </w:p>
        </w:tc>
        <w:tc>
          <w:tcPr>
            <w:tcW w:w="0" w:type="auto"/>
            <w:hideMark/>
          </w:tcPr>
          <w:p w14:paraId="0D4FAE27" w14:textId="77777777" w:rsidR="00AF107C" w:rsidRPr="00004BD1" w:rsidRDefault="00AF107C" w:rsidP="000F5753">
            <w:pPr>
              <w:spacing w:after="160" w:line="259" w:lineRule="auto"/>
            </w:pPr>
            <w:r w:rsidRPr="00004BD1">
              <w:t>Detailed description of the course.</w:t>
            </w:r>
          </w:p>
        </w:tc>
      </w:tr>
      <w:tr w:rsidR="00AF107C" w:rsidRPr="00004BD1" w14:paraId="7B67F27F" w14:textId="77777777" w:rsidTr="000F5753">
        <w:tc>
          <w:tcPr>
            <w:tcW w:w="0" w:type="auto"/>
            <w:hideMark/>
          </w:tcPr>
          <w:p w14:paraId="4A16ADC9" w14:textId="77777777" w:rsidR="00AF107C" w:rsidRPr="00004BD1" w:rsidRDefault="00AF107C" w:rsidP="000F5753">
            <w:pPr>
              <w:spacing w:after="160" w:line="259" w:lineRule="auto"/>
            </w:pPr>
            <w:proofErr w:type="spellStart"/>
            <w:r w:rsidRPr="00004BD1">
              <w:t>instructor_id</w:t>
            </w:r>
            <w:proofErr w:type="spellEnd"/>
          </w:p>
        </w:tc>
        <w:tc>
          <w:tcPr>
            <w:tcW w:w="0" w:type="auto"/>
            <w:hideMark/>
          </w:tcPr>
          <w:p w14:paraId="6315DCCC" w14:textId="77777777" w:rsidR="00AF107C" w:rsidRPr="00004BD1" w:rsidRDefault="00AF107C" w:rsidP="000F5753">
            <w:pPr>
              <w:spacing w:after="160" w:line="259" w:lineRule="auto"/>
            </w:pPr>
            <w:r w:rsidRPr="00004BD1">
              <w:t>BIGINT</w:t>
            </w:r>
          </w:p>
        </w:tc>
        <w:tc>
          <w:tcPr>
            <w:tcW w:w="0" w:type="auto"/>
            <w:hideMark/>
          </w:tcPr>
          <w:p w14:paraId="58C463B6" w14:textId="77777777" w:rsidR="00AF107C" w:rsidRPr="00004BD1" w:rsidRDefault="00AF107C" w:rsidP="000F5753">
            <w:pPr>
              <w:spacing w:after="160" w:line="259" w:lineRule="auto"/>
            </w:pPr>
            <w:r w:rsidRPr="00004BD1">
              <w:t>FOREIGN KEY REFERENCES Instructor(</w:t>
            </w:r>
            <w:proofErr w:type="spellStart"/>
            <w:r w:rsidRPr="00004BD1">
              <w:t>instructor_id</w:t>
            </w:r>
            <w:proofErr w:type="spellEnd"/>
            <w:r w:rsidRPr="00004BD1">
              <w:t>)</w:t>
            </w:r>
          </w:p>
        </w:tc>
        <w:tc>
          <w:tcPr>
            <w:tcW w:w="0" w:type="auto"/>
            <w:hideMark/>
          </w:tcPr>
          <w:p w14:paraId="013222A6" w14:textId="77777777" w:rsidR="00AF107C" w:rsidRPr="00004BD1" w:rsidRDefault="00AF107C" w:rsidP="000F5753">
            <w:pPr>
              <w:spacing w:after="160" w:line="259" w:lineRule="auto"/>
            </w:pPr>
            <w:r w:rsidRPr="00004BD1">
              <w:t>ID of the instructor who teaches the course.</w:t>
            </w:r>
          </w:p>
        </w:tc>
      </w:tr>
      <w:tr w:rsidR="00AF107C" w:rsidRPr="00004BD1" w14:paraId="2580FDB3" w14:textId="77777777" w:rsidTr="000F5753">
        <w:tc>
          <w:tcPr>
            <w:tcW w:w="0" w:type="auto"/>
            <w:hideMark/>
          </w:tcPr>
          <w:p w14:paraId="5DCEFB2E" w14:textId="77777777" w:rsidR="00AF107C" w:rsidRPr="00004BD1" w:rsidRDefault="00AF107C" w:rsidP="000F5753">
            <w:pPr>
              <w:spacing w:after="160" w:line="259" w:lineRule="auto"/>
            </w:pPr>
            <w:proofErr w:type="spellStart"/>
            <w:r w:rsidRPr="00004BD1">
              <w:t>category_id</w:t>
            </w:r>
            <w:proofErr w:type="spellEnd"/>
          </w:p>
        </w:tc>
        <w:tc>
          <w:tcPr>
            <w:tcW w:w="0" w:type="auto"/>
            <w:hideMark/>
          </w:tcPr>
          <w:p w14:paraId="688701A1" w14:textId="77777777" w:rsidR="00AF107C" w:rsidRPr="00004BD1" w:rsidRDefault="00AF107C" w:rsidP="000F5753">
            <w:pPr>
              <w:spacing w:after="160" w:line="259" w:lineRule="auto"/>
            </w:pPr>
            <w:r w:rsidRPr="00004BD1">
              <w:t>BIGINT</w:t>
            </w:r>
          </w:p>
        </w:tc>
        <w:tc>
          <w:tcPr>
            <w:tcW w:w="0" w:type="auto"/>
            <w:hideMark/>
          </w:tcPr>
          <w:p w14:paraId="1E56693D" w14:textId="77777777" w:rsidR="00AF107C" w:rsidRPr="00004BD1" w:rsidRDefault="00AF107C" w:rsidP="000F5753">
            <w:pPr>
              <w:spacing w:after="160" w:line="259" w:lineRule="auto"/>
            </w:pPr>
            <w:r w:rsidRPr="00004BD1">
              <w:t>FOREIGN KEY REFERENCES Category(</w:t>
            </w:r>
            <w:proofErr w:type="spellStart"/>
            <w:r w:rsidRPr="00004BD1">
              <w:t>category_id</w:t>
            </w:r>
            <w:proofErr w:type="spellEnd"/>
            <w:r w:rsidRPr="00004BD1">
              <w:t>)</w:t>
            </w:r>
          </w:p>
        </w:tc>
        <w:tc>
          <w:tcPr>
            <w:tcW w:w="0" w:type="auto"/>
            <w:hideMark/>
          </w:tcPr>
          <w:p w14:paraId="74100447" w14:textId="77777777" w:rsidR="00AF107C" w:rsidRPr="00004BD1" w:rsidRDefault="00AF107C" w:rsidP="000F5753">
            <w:pPr>
              <w:spacing w:after="160" w:line="259" w:lineRule="auto"/>
            </w:pPr>
            <w:r w:rsidRPr="00004BD1">
              <w:t>ID of the category the course belongs to.</w:t>
            </w:r>
          </w:p>
        </w:tc>
      </w:tr>
      <w:tr w:rsidR="00AF107C" w:rsidRPr="00004BD1" w14:paraId="2D9AB3EB" w14:textId="77777777" w:rsidTr="000F5753">
        <w:tc>
          <w:tcPr>
            <w:tcW w:w="0" w:type="auto"/>
            <w:hideMark/>
          </w:tcPr>
          <w:p w14:paraId="609170B3" w14:textId="77777777" w:rsidR="00AF107C" w:rsidRPr="00004BD1" w:rsidRDefault="00AF107C" w:rsidP="000F5753">
            <w:pPr>
              <w:spacing w:after="160" w:line="259" w:lineRule="auto"/>
            </w:pPr>
            <w:r w:rsidRPr="00004BD1">
              <w:t>price</w:t>
            </w:r>
          </w:p>
        </w:tc>
        <w:tc>
          <w:tcPr>
            <w:tcW w:w="0" w:type="auto"/>
            <w:hideMark/>
          </w:tcPr>
          <w:p w14:paraId="469D7777" w14:textId="77777777" w:rsidR="00AF107C" w:rsidRPr="00004BD1" w:rsidRDefault="00AF107C" w:rsidP="000F5753">
            <w:pPr>
              <w:spacing w:after="160" w:line="259" w:lineRule="auto"/>
            </w:pPr>
            <w:proofErr w:type="gramStart"/>
            <w:r w:rsidRPr="00004BD1">
              <w:t>DECIMAL(</w:t>
            </w:r>
            <w:proofErr w:type="gramEnd"/>
            <w:r w:rsidRPr="00004BD1">
              <w:t>10, 2)</w:t>
            </w:r>
          </w:p>
        </w:tc>
        <w:tc>
          <w:tcPr>
            <w:tcW w:w="0" w:type="auto"/>
            <w:hideMark/>
          </w:tcPr>
          <w:p w14:paraId="21FCF469" w14:textId="77777777" w:rsidR="00AF107C" w:rsidRPr="00004BD1" w:rsidRDefault="00AF107C" w:rsidP="000F5753">
            <w:pPr>
              <w:spacing w:after="160" w:line="259" w:lineRule="auto"/>
            </w:pPr>
            <w:r w:rsidRPr="00004BD1">
              <w:t>NOT NULL</w:t>
            </w:r>
          </w:p>
        </w:tc>
        <w:tc>
          <w:tcPr>
            <w:tcW w:w="0" w:type="auto"/>
            <w:hideMark/>
          </w:tcPr>
          <w:p w14:paraId="0039345E" w14:textId="77777777" w:rsidR="00AF107C" w:rsidRPr="00004BD1" w:rsidRDefault="00AF107C" w:rsidP="000F5753">
            <w:pPr>
              <w:spacing w:after="160" w:line="259" w:lineRule="auto"/>
            </w:pPr>
            <w:r w:rsidRPr="00004BD1">
              <w:t>Price of the course.</w:t>
            </w:r>
          </w:p>
        </w:tc>
      </w:tr>
    </w:tbl>
    <w:p w14:paraId="22F519F0" w14:textId="77777777" w:rsidR="00AF107C" w:rsidRPr="00004BD1" w:rsidRDefault="00AF107C" w:rsidP="00AF107C">
      <w:r>
        <w:pict w14:anchorId="494C6E59">
          <v:rect id="_x0000_i1062" style="width:0;height:1.5pt" o:hralign="center" o:hrstd="t" o:hr="t" fillcolor="#a0a0a0" stroked="f"/>
        </w:pict>
      </w:r>
    </w:p>
    <w:p w14:paraId="2FF0CCB4" w14:textId="77777777" w:rsidR="00AF107C" w:rsidRPr="00004BD1" w:rsidRDefault="00AF107C" w:rsidP="00AF107C">
      <w:pPr>
        <w:rPr>
          <w:b/>
          <w:bCs/>
        </w:rPr>
      </w:pPr>
      <w:r w:rsidRPr="00004BD1">
        <w:rPr>
          <w:b/>
          <w:bCs/>
        </w:rPr>
        <w:t>2. Module Table</w:t>
      </w:r>
    </w:p>
    <w:tbl>
      <w:tblPr>
        <w:tblStyle w:val="TableGrid"/>
        <w:tblW w:w="0" w:type="auto"/>
        <w:tblLook w:val="04A0" w:firstRow="1" w:lastRow="0" w:firstColumn="1" w:lastColumn="0" w:noHBand="0" w:noVBand="1"/>
      </w:tblPr>
      <w:tblGrid>
        <w:gridCol w:w="1562"/>
        <w:gridCol w:w="1650"/>
        <w:gridCol w:w="3978"/>
        <w:gridCol w:w="3290"/>
      </w:tblGrid>
      <w:tr w:rsidR="00AF107C" w:rsidRPr="00004BD1" w14:paraId="311176DA" w14:textId="77777777" w:rsidTr="000F5753">
        <w:tc>
          <w:tcPr>
            <w:tcW w:w="0" w:type="auto"/>
            <w:hideMark/>
          </w:tcPr>
          <w:p w14:paraId="43E9D7ED" w14:textId="77777777" w:rsidR="00AF107C" w:rsidRPr="00004BD1" w:rsidRDefault="00AF107C" w:rsidP="000F5753">
            <w:pPr>
              <w:spacing w:after="160" w:line="259" w:lineRule="auto"/>
              <w:rPr>
                <w:b/>
                <w:bCs/>
              </w:rPr>
            </w:pPr>
            <w:r w:rsidRPr="00004BD1">
              <w:rPr>
                <w:b/>
                <w:bCs/>
              </w:rPr>
              <w:t>Column Name</w:t>
            </w:r>
          </w:p>
        </w:tc>
        <w:tc>
          <w:tcPr>
            <w:tcW w:w="0" w:type="auto"/>
            <w:hideMark/>
          </w:tcPr>
          <w:p w14:paraId="7D0D8453" w14:textId="77777777" w:rsidR="00AF107C" w:rsidRPr="00004BD1" w:rsidRDefault="00AF107C" w:rsidP="000F5753">
            <w:pPr>
              <w:spacing w:after="160" w:line="259" w:lineRule="auto"/>
              <w:rPr>
                <w:b/>
                <w:bCs/>
              </w:rPr>
            </w:pPr>
            <w:r w:rsidRPr="00004BD1">
              <w:rPr>
                <w:b/>
                <w:bCs/>
              </w:rPr>
              <w:t>Data Type</w:t>
            </w:r>
          </w:p>
        </w:tc>
        <w:tc>
          <w:tcPr>
            <w:tcW w:w="0" w:type="auto"/>
            <w:hideMark/>
          </w:tcPr>
          <w:p w14:paraId="0A9A4D35" w14:textId="77777777" w:rsidR="00AF107C" w:rsidRPr="00004BD1" w:rsidRDefault="00AF107C" w:rsidP="000F5753">
            <w:pPr>
              <w:spacing w:after="160" w:line="259" w:lineRule="auto"/>
              <w:rPr>
                <w:b/>
                <w:bCs/>
              </w:rPr>
            </w:pPr>
            <w:r w:rsidRPr="00004BD1">
              <w:rPr>
                <w:b/>
                <w:bCs/>
              </w:rPr>
              <w:t>Constraints</w:t>
            </w:r>
          </w:p>
        </w:tc>
        <w:tc>
          <w:tcPr>
            <w:tcW w:w="0" w:type="auto"/>
            <w:hideMark/>
          </w:tcPr>
          <w:p w14:paraId="5C9090D7" w14:textId="77777777" w:rsidR="00AF107C" w:rsidRPr="00004BD1" w:rsidRDefault="00AF107C" w:rsidP="000F5753">
            <w:pPr>
              <w:spacing w:after="160" w:line="259" w:lineRule="auto"/>
              <w:rPr>
                <w:b/>
                <w:bCs/>
              </w:rPr>
            </w:pPr>
            <w:r w:rsidRPr="00004BD1">
              <w:rPr>
                <w:b/>
                <w:bCs/>
              </w:rPr>
              <w:t>Description</w:t>
            </w:r>
          </w:p>
        </w:tc>
      </w:tr>
      <w:tr w:rsidR="00AF107C" w:rsidRPr="00004BD1" w14:paraId="7A5044F0" w14:textId="77777777" w:rsidTr="000F5753">
        <w:tc>
          <w:tcPr>
            <w:tcW w:w="0" w:type="auto"/>
            <w:hideMark/>
          </w:tcPr>
          <w:p w14:paraId="06094E82" w14:textId="77777777" w:rsidR="00AF107C" w:rsidRPr="00004BD1" w:rsidRDefault="00AF107C" w:rsidP="000F5753">
            <w:pPr>
              <w:spacing w:after="160" w:line="259" w:lineRule="auto"/>
            </w:pPr>
            <w:proofErr w:type="spellStart"/>
            <w:r w:rsidRPr="00004BD1">
              <w:t>module_id</w:t>
            </w:r>
            <w:proofErr w:type="spellEnd"/>
          </w:p>
        </w:tc>
        <w:tc>
          <w:tcPr>
            <w:tcW w:w="0" w:type="auto"/>
            <w:hideMark/>
          </w:tcPr>
          <w:p w14:paraId="2E158561" w14:textId="77777777" w:rsidR="00AF107C" w:rsidRPr="00004BD1" w:rsidRDefault="00AF107C" w:rsidP="000F5753">
            <w:pPr>
              <w:spacing w:after="160" w:line="259" w:lineRule="auto"/>
            </w:pPr>
            <w:r w:rsidRPr="00004BD1">
              <w:t>BIGINT</w:t>
            </w:r>
          </w:p>
        </w:tc>
        <w:tc>
          <w:tcPr>
            <w:tcW w:w="0" w:type="auto"/>
            <w:hideMark/>
          </w:tcPr>
          <w:p w14:paraId="0AAA9DE7" w14:textId="77777777" w:rsidR="00AF107C" w:rsidRPr="00004BD1" w:rsidRDefault="00AF107C" w:rsidP="000F5753">
            <w:pPr>
              <w:spacing w:after="160" w:line="259" w:lineRule="auto"/>
            </w:pPr>
            <w:r w:rsidRPr="00004BD1">
              <w:t>PRIMARY KEY, AUTO_INCREMENT</w:t>
            </w:r>
          </w:p>
        </w:tc>
        <w:tc>
          <w:tcPr>
            <w:tcW w:w="0" w:type="auto"/>
            <w:hideMark/>
          </w:tcPr>
          <w:p w14:paraId="4E785B38" w14:textId="77777777" w:rsidR="00AF107C" w:rsidRPr="00004BD1" w:rsidRDefault="00AF107C" w:rsidP="000F5753">
            <w:pPr>
              <w:spacing w:after="160" w:line="259" w:lineRule="auto"/>
            </w:pPr>
            <w:r w:rsidRPr="00004BD1">
              <w:t>Unique identifier for each module.</w:t>
            </w:r>
          </w:p>
        </w:tc>
      </w:tr>
      <w:tr w:rsidR="00AF107C" w:rsidRPr="00004BD1" w14:paraId="49A997B3" w14:textId="77777777" w:rsidTr="000F5753">
        <w:tc>
          <w:tcPr>
            <w:tcW w:w="0" w:type="auto"/>
            <w:hideMark/>
          </w:tcPr>
          <w:p w14:paraId="7471A3F8" w14:textId="77777777" w:rsidR="00AF107C" w:rsidRPr="00004BD1" w:rsidRDefault="00AF107C" w:rsidP="000F5753">
            <w:pPr>
              <w:spacing w:after="160" w:line="259" w:lineRule="auto"/>
            </w:pPr>
            <w:proofErr w:type="spellStart"/>
            <w:r w:rsidRPr="00004BD1">
              <w:t>course_id</w:t>
            </w:r>
            <w:proofErr w:type="spellEnd"/>
          </w:p>
        </w:tc>
        <w:tc>
          <w:tcPr>
            <w:tcW w:w="0" w:type="auto"/>
            <w:hideMark/>
          </w:tcPr>
          <w:p w14:paraId="46AC59CE" w14:textId="77777777" w:rsidR="00AF107C" w:rsidRPr="00004BD1" w:rsidRDefault="00AF107C" w:rsidP="000F5753">
            <w:pPr>
              <w:spacing w:after="160" w:line="259" w:lineRule="auto"/>
            </w:pPr>
            <w:r w:rsidRPr="00004BD1">
              <w:t>BIGINT</w:t>
            </w:r>
          </w:p>
        </w:tc>
        <w:tc>
          <w:tcPr>
            <w:tcW w:w="0" w:type="auto"/>
            <w:hideMark/>
          </w:tcPr>
          <w:p w14:paraId="5CFDFF4A" w14:textId="77777777" w:rsidR="00AF107C" w:rsidRPr="00004BD1" w:rsidRDefault="00AF107C" w:rsidP="000F5753">
            <w:pPr>
              <w:spacing w:after="160" w:line="259" w:lineRule="auto"/>
            </w:pPr>
            <w:r w:rsidRPr="00004BD1">
              <w:t>FOREIGN KEY REFERENCES Course(</w:t>
            </w:r>
            <w:proofErr w:type="spellStart"/>
            <w:r w:rsidRPr="00004BD1">
              <w:t>course_id</w:t>
            </w:r>
            <w:proofErr w:type="spellEnd"/>
            <w:r w:rsidRPr="00004BD1">
              <w:t>)</w:t>
            </w:r>
          </w:p>
        </w:tc>
        <w:tc>
          <w:tcPr>
            <w:tcW w:w="0" w:type="auto"/>
            <w:hideMark/>
          </w:tcPr>
          <w:p w14:paraId="1737905A" w14:textId="77777777" w:rsidR="00AF107C" w:rsidRPr="00004BD1" w:rsidRDefault="00AF107C" w:rsidP="000F5753">
            <w:pPr>
              <w:spacing w:after="160" w:line="259" w:lineRule="auto"/>
            </w:pPr>
            <w:r w:rsidRPr="00004BD1">
              <w:t>ID of the course this module belongs to.</w:t>
            </w:r>
          </w:p>
        </w:tc>
      </w:tr>
      <w:tr w:rsidR="00AF107C" w:rsidRPr="00004BD1" w14:paraId="20BDFE70" w14:textId="77777777" w:rsidTr="000F5753">
        <w:tc>
          <w:tcPr>
            <w:tcW w:w="0" w:type="auto"/>
            <w:hideMark/>
          </w:tcPr>
          <w:p w14:paraId="0A2D810D" w14:textId="77777777" w:rsidR="00AF107C" w:rsidRPr="00004BD1" w:rsidRDefault="00AF107C" w:rsidP="000F5753">
            <w:pPr>
              <w:spacing w:after="160" w:line="259" w:lineRule="auto"/>
            </w:pPr>
            <w:r w:rsidRPr="00004BD1">
              <w:t>title</w:t>
            </w:r>
          </w:p>
        </w:tc>
        <w:tc>
          <w:tcPr>
            <w:tcW w:w="0" w:type="auto"/>
            <w:hideMark/>
          </w:tcPr>
          <w:p w14:paraId="0EBC8D18" w14:textId="77777777" w:rsidR="00AF107C" w:rsidRPr="00004BD1" w:rsidRDefault="00AF107C" w:rsidP="000F5753">
            <w:pPr>
              <w:spacing w:after="160" w:line="259" w:lineRule="auto"/>
            </w:pPr>
            <w:proofErr w:type="gramStart"/>
            <w:r w:rsidRPr="00004BD1">
              <w:t>VARCHAR(</w:t>
            </w:r>
            <w:proofErr w:type="gramEnd"/>
            <w:r w:rsidRPr="00004BD1">
              <w:t>255)</w:t>
            </w:r>
          </w:p>
        </w:tc>
        <w:tc>
          <w:tcPr>
            <w:tcW w:w="0" w:type="auto"/>
            <w:hideMark/>
          </w:tcPr>
          <w:p w14:paraId="727D7C20" w14:textId="77777777" w:rsidR="00AF107C" w:rsidRPr="00004BD1" w:rsidRDefault="00AF107C" w:rsidP="000F5753">
            <w:pPr>
              <w:spacing w:after="160" w:line="259" w:lineRule="auto"/>
            </w:pPr>
            <w:r w:rsidRPr="00004BD1">
              <w:t>NOT NULL</w:t>
            </w:r>
          </w:p>
        </w:tc>
        <w:tc>
          <w:tcPr>
            <w:tcW w:w="0" w:type="auto"/>
            <w:hideMark/>
          </w:tcPr>
          <w:p w14:paraId="530FD07C" w14:textId="77777777" w:rsidR="00AF107C" w:rsidRPr="00004BD1" w:rsidRDefault="00AF107C" w:rsidP="000F5753">
            <w:pPr>
              <w:spacing w:after="160" w:line="259" w:lineRule="auto"/>
            </w:pPr>
            <w:r w:rsidRPr="00004BD1">
              <w:t>Title of the module.</w:t>
            </w:r>
          </w:p>
        </w:tc>
      </w:tr>
      <w:tr w:rsidR="00AF107C" w:rsidRPr="00004BD1" w14:paraId="63540FB7" w14:textId="77777777" w:rsidTr="000F5753">
        <w:tc>
          <w:tcPr>
            <w:tcW w:w="0" w:type="auto"/>
            <w:hideMark/>
          </w:tcPr>
          <w:p w14:paraId="33D6DCEA" w14:textId="77777777" w:rsidR="00AF107C" w:rsidRPr="00004BD1" w:rsidRDefault="00AF107C" w:rsidP="000F5753">
            <w:pPr>
              <w:spacing w:after="160" w:line="259" w:lineRule="auto"/>
            </w:pPr>
            <w:r w:rsidRPr="00004BD1">
              <w:t>description</w:t>
            </w:r>
          </w:p>
        </w:tc>
        <w:tc>
          <w:tcPr>
            <w:tcW w:w="0" w:type="auto"/>
            <w:hideMark/>
          </w:tcPr>
          <w:p w14:paraId="54E5C8C2" w14:textId="77777777" w:rsidR="00AF107C" w:rsidRPr="00004BD1" w:rsidRDefault="00AF107C" w:rsidP="000F5753">
            <w:pPr>
              <w:spacing w:after="160" w:line="259" w:lineRule="auto"/>
            </w:pPr>
            <w:r w:rsidRPr="00004BD1">
              <w:t>TEXT</w:t>
            </w:r>
          </w:p>
        </w:tc>
        <w:tc>
          <w:tcPr>
            <w:tcW w:w="0" w:type="auto"/>
            <w:hideMark/>
          </w:tcPr>
          <w:p w14:paraId="0E53ACD2" w14:textId="77777777" w:rsidR="00AF107C" w:rsidRPr="00004BD1" w:rsidRDefault="00AF107C" w:rsidP="000F5753">
            <w:pPr>
              <w:spacing w:after="160" w:line="259" w:lineRule="auto"/>
            </w:pPr>
          </w:p>
        </w:tc>
        <w:tc>
          <w:tcPr>
            <w:tcW w:w="0" w:type="auto"/>
            <w:hideMark/>
          </w:tcPr>
          <w:p w14:paraId="3B19AECF" w14:textId="77777777" w:rsidR="00AF107C" w:rsidRPr="00004BD1" w:rsidRDefault="00AF107C" w:rsidP="000F5753">
            <w:pPr>
              <w:spacing w:after="160" w:line="259" w:lineRule="auto"/>
            </w:pPr>
            <w:r w:rsidRPr="00004BD1">
              <w:t>Description of the module.</w:t>
            </w:r>
          </w:p>
        </w:tc>
      </w:tr>
    </w:tbl>
    <w:p w14:paraId="2AEBDB7D" w14:textId="77777777" w:rsidR="00AF107C" w:rsidRPr="00004BD1" w:rsidRDefault="00AF107C" w:rsidP="00AF107C">
      <w:r>
        <w:pict w14:anchorId="143228CC">
          <v:rect id="_x0000_i1063" style="width:0;height:1.5pt" o:hralign="center" o:hrstd="t" o:hr="t" fillcolor="#a0a0a0" stroked="f"/>
        </w:pict>
      </w:r>
    </w:p>
    <w:p w14:paraId="3550157D" w14:textId="77777777" w:rsidR="00AF107C" w:rsidRPr="00004BD1" w:rsidRDefault="00AF107C" w:rsidP="00AF107C">
      <w:pPr>
        <w:rPr>
          <w:b/>
          <w:bCs/>
        </w:rPr>
      </w:pPr>
      <w:r w:rsidRPr="00004BD1">
        <w:rPr>
          <w:b/>
          <w:bCs/>
        </w:rPr>
        <w:t>3. Lesson Table</w:t>
      </w:r>
    </w:p>
    <w:tbl>
      <w:tblPr>
        <w:tblStyle w:val="TableGrid"/>
        <w:tblW w:w="0" w:type="auto"/>
        <w:tblLook w:val="04A0" w:firstRow="1" w:lastRow="0" w:firstColumn="1" w:lastColumn="0" w:noHBand="0" w:noVBand="1"/>
      </w:tblPr>
      <w:tblGrid>
        <w:gridCol w:w="1540"/>
        <w:gridCol w:w="1650"/>
        <w:gridCol w:w="4041"/>
        <w:gridCol w:w="3249"/>
      </w:tblGrid>
      <w:tr w:rsidR="00AF107C" w:rsidRPr="00004BD1" w14:paraId="3FFB07B0" w14:textId="77777777" w:rsidTr="000F5753">
        <w:tc>
          <w:tcPr>
            <w:tcW w:w="0" w:type="auto"/>
            <w:hideMark/>
          </w:tcPr>
          <w:p w14:paraId="5C553666" w14:textId="77777777" w:rsidR="00AF107C" w:rsidRPr="00004BD1" w:rsidRDefault="00AF107C" w:rsidP="000F5753">
            <w:pPr>
              <w:spacing w:after="160" w:line="259" w:lineRule="auto"/>
              <w:rPr>
                <w:b/>
                <w:bCs/>
              </w:rPr>
            </w:pPr>
            <w:r w:rsidRPr="00004BD1">
              <w:rPr>
                <w:b/>
                <w:bCs/>
              </w:rPr>
              <w:t>Column Name</w:t>
            </w:r>
          </w:p>
        </w:tc>
        <w:tc>
          <w:tcPr>
            <w:tcW w:w="0" w:type="auto"/>
            <w:hideMark/>
          </w:tcPr>
          <w:p w14:paraId="4C14C6AA" w14:textId="77777777" w:rsidR="00AF107C" w:rsidRPr="00004BD1" w:rsidRDefault="00AF107C" w:rsidP="000F5753">
            <w:pPr>
              <w:spacing w:after="160" w:line="259" w:lineRule="auto"/>
              <w:rPr>
                <w:b/>
                <w:bCs/>
              </w:rPr>
            </w:pPr>
            <w:r w:rsidRPr="00004BD1">
              <w:rPr>
                <w:b/>
                <w:bCs/>
              </w:rPr>
              <w:t>Data Type</w:t>
            </w:r>
          </w:p>
        </w:tc>
        <w:tc>
          <w:tcPr>
            <w:tcW w:w="0" w:type="auto"/>
            <w:hideMark/>
          </w:tcPr>
          <w:p w14:paraId="541638E7" w14:textId="77777777" w:rsidR="00AF107C" w:rsidRPr="00004BD1" w:rsidRDefault="00AF107C" w:rsidP="000F5753">
            <w:pPr>
              <w:spacing w:after="160" w:line="259" w:lineRule="auto"/>
              <w:rPr>
                <w:b/>
                <w:bCs/>
              </w:rPr>
            </w:pPr>
            <w:r w:rsidRPr="00004BD1">
              <w:rPr>
                <w:b/>
                <w:bCs/>
              </w:rPr>
              <w:t>Constraints</w:t>
            </w:r>
          </w:p>
        </w:tc>
        <w:tc>
          <w:tcPr>
            <w:tcW w:w="0" w:type="auto"/>
            <w:hideMark/>
          </w:tcPr>
          <w:p w14:paraId="7391EB41" w14:textId="77777777" w:rsidR="00AF107C" w:rsidRPr="00004BD1" w:rsidRDefault="00AF107C" w:rsidP="000F5753">
            <w:pPr>
              <w:spacing w:after="160" w:line="259" w:lineRule="auto"/>
              <w:rPr>
                <w:b/>
                <w:bCs/>
              </w:rPr>
            </w:pPr>
            <w:r w:rsidRPr="00004BD1">
              <w:rPr>
                <w:b/>
                <w:bCs/>
              </w:rPr>
              <w:t>Description</w:t>
            </w:r>
          </w:p>
        </w:tc>
      </w:tr>
      <w:tr w:rsidR="00AF107C" w:rsidRPr="00004BD1" w14:paraId="6F08423E" w14:textId="77777777" w:rsidTr="000F5753">
        <w:tc>
          <w:tcPr>
            <w:tcW w:w="0" w:type="auto"/>
            <w:hideMark/>
          </w:tcPr>
          <w:p w14:paraId="1C62B425" w14:textId="77777777" w:rsidR="00AF107C" w:rsidRPr="00004BD1" w:rsidRDefault="00AF107C" w:rsidP="000F5753">
            <w:pPr>
              <w:spacing w:after="160" w:line="259" w:lineRule="auto"/>
            </w:pPr>
            <w:proofErr w:type="spellStart"/>
            <w:r w:rsidRPr="00004BD1">
              <w:t>lesson_id</w:t>
            </w:r>
            <w:proofErr w:type="spellEnd"/>
          </w:p>
        </w:tc>
        <w:tc>
          <w:tcPr>
            <w:tcW w:w="0" w:type="auto"/>
            <w:hideMark/>
          </w:tcPr>
          <w:p w14:paraId="11A5B4AE" w14:textId="77777777" w:rsidR="00AF107C" w:rsidRPr="00004BD1" w:rsidRDefault="00AF107C" w:rsidP="000F5753">
            <w:pPr>
              <w:spacing w:after="160" w:line="259" w:lineRule="auto"/>
            </w:pPr>
            <w:r w:rsidRPr="00004BD1">
              <w:t>BIGINT</w:t>
            </w:r>
          </w:p>
        </w:tc>
        <w:tc>
          <w:tcPr>
            <w:tcW w:w="0" w:type="auto"/>
            <w:hideMark/>
          </w:tcPr>
          <w:p w14:paraId="1D112465" w14:textId="77777777" w:rsidR="00AF107C" w:rsidRPr="00004BD1" w:rsidRDefault="00AF107C" w:rsidP="000F5753">
            <w:pPr>
              <w:spacing w:after="160" w:line="259" w:lineRule="auto"/>
            </w:pPr>
            <w:r w:rsidRPr="00004BD1">
              <w:t>PRIMARY KEY, AUTO_INCREMENT</w:t>
            </w:r>
          </w:p>
        </w:tc>
        <w:tc>
          <w:tcPr>
            <w:tcW w:w="0" w:type="auto"/>
            <w:hideMark/>
          </w:tcPr>
          <w:p w14:paraId="35ADFE79" w14:textId="77777777" w:rsidR="00AF107C" w:rsidRPr="00004BD1" w:rsidRDefault="00AF107C" w:rsidP="000F5753">
            <w:pPr>
              <w:spacing w:after="160" w:line="259" w:lineRule="auto"/>
            </w:pPr>
            <w:r w:rsidRPr="00004BD1">
              <w:t>Unique identifier for each lesson.</w:t>
            </w:r>
          </w:p>
        </w:tc>
      </w:tr>
      <w:tr w:rsidR="00AF107C" w:rsidRPr="00004BD1" w14:paraId="6F60404D" w14:textId="77777777" w:rsidTr="000F5753">
        <w:tc>
          <w:tcPr>
            <w:tcW w:w="0" w:type="auto"/>
            <w:hideMark/>
          </w:tcPr>
          <w:p w14:paraId="2AE24002" w14:textId="77777777" w:rsidR="00AF107C" w:rsidRPr="00004BD1" w:rsidRDefault="00AF107C" w:rsidP="000F5753">
            <w:pPr>
              <w:spacing w:after="160" w:line="259" w:lineRule="auto"/>
            </w:pPr>
            <w:proofErr w:type="spellStart"/>
            <w:r w:rsidRPr="00004BD1">
              <w:t>module_id</w:t>
            </w:r>
            <w:proofErr w:type="spellEnd"/>
          </w:p>
        </w:tc>
        <w:tc>
          <w:tcPr>
            <w:tcW w:w="0" w:type="auto"/>
            <w:hideMark/>
          </w:tcPr>
          <w:p w14:paraId="44BE4D64" w14:textId="77777777" w:rsidR="00AF107C" w:rsidRPr="00004BD1" w:rsidRDefault="00AF107C" w:rsidP="000F5753">
            <w:pPr>
              <w:spacing w:after="160" w:line="259" w:lineRule="auto"/>
            </w:pPr>
            <w:r w:rsidRPr="00004BD1">
              <w:t>BIGINT</w:t>
            </w:r>
          </w:p>
        </w:tc>
        <w:tc>
          <w:tcPr>
            <w:tcW w:w="0" w:type="auto"/>
            <w:hideMark/>
          </w:tcPr>
          <w:p w14:paraId="53ABC5CD" w14:textId="77777777" w:rsidR="00AF107C" w:rsidRPr="00004BD1" w:rsidRDefault="00AF107C" w:rsidP="000F5753">
            <w:pPr>
              <w:spacing w:after="160" w:line="259" w:lineRule="auto"/>
            </w:pPr>
            <w:r w:rsidRPr="00004BD1">
              <w:t>FOREIGN KEY REFERENCES Module(</w:t>
            </w:r>
            <w:proofErr w:type="spellStart"/>
            <w:r w:rsidRPr="00004BD1">
              <w:t>module_id</w:t>
            </w:r>
            <w:proofErr w:type="spellEnd"/>
            <w:r w:rsidRPr="00004BD1">
              <w:t>)</w:t>
            </w:r>
          </w:p>
        </w:tc>
        <w:tc>
          <w:tcPr>
            <w:tcW w:w="0" w:type="auto"/>
            <w:hideMark/>
          </w:tcPr>
          <w:p w14:paraId="7FD02675" w14:textId="77777777" w:rsidR="00AF107C" w:rsidRPr="00004BD1" w:rsidRDefault="00AF107C" w:rsidP="000F5753">
            <w:pPr>
              <w:spacing w:after="160" w:line="259" w:lineRule="auto"/>
            </w:pPr>
            <w:r w:rsidRPr="00004BD1">
              <w:t>ID of the module this lesson belongs to.</w:t>
            </w:r>
          </w:p>
        </w:tc>
      </w:tr>
      <w:tr w:rsidR="00AF107C" w:rsidRPr="00004BD1" w14:paraId="111B51C0" w14:textId="77777777" w:rsidTr="000F5753">
        <w:tc>
          <w:tcPr>
            <w:tcW w:w="0" w:type="auto"/>
            <w:hideMark/>
          </w:tcPr>
          <w:p w14:paraId="5A8FB618" w14:textId="77777777" w:rsidR="00AF107C" w:rsidRPr="00004BD1" w:rsidRDefault="00AF107C" w:rsidP="000F5753">
            <w:pPr>
              <w:spacing w:after="160" w:line="259" w:lineRule="auto"/>
            </w:pPr>
            <w:r w:rsidRPr="00004BD1">
              <w:t>title</w:t>
            </w:r>
          </w:p>
        </w:tc>
        <w:tc>
          <w:tcPr>
            <w:tcW w:w="0" w:type="auto"/>
            <w:hideMark/>
          </w:tcPr>
          <w:p w14:paraId="564994C1" w14:textId="77777777" w:rsidR="00AF107C" w:rsidRPr="00004BD1" w:rsidRDefault="00AF107C" w:rsidP="000F5753">
            <w:pPr>
              <w:spacing w:after="160" w:line="259" w:lineRule="auto"/>
            </w:pPr>
            <w:proofErr w:type="gramStart"/>
            <w:r w:rsidRPr="00004BD1">
              <w:t>VARCHAR(</w:t>
            </w:r>
            <w:proofErr w:type="gramEnd"/>
            <w:r w:rsidRPr="00004BD1">
              <w:t>255)</w:t>
            </w:r>
          </w:p>
        </w:tc>
        <w:tc>
          <w:tcPr>
            <w:tcW w:w="0" w:type="auto"/>
            <w:hideMark/>
          </w:tcPr>
          <w:p w14:paraId="5FDC8861" w14:textId="77777777" w:rsidR="00AF107C" w:rsidRPr="00004BD1" w:rsidRDefault="00AF107C" w:rsidP="000F5753">
            <w:pPr>
              <w:spacing w:after="160" w:line="259" w:lineRule="auto"/>
            </w:pPr>
            <w:r w:rsidRPr="00004BD1">
              <w:t>NOT NULL</w:t>
            </w:r>
          </w:p>
        </w:tc>
        <w:tc>
          <w:tcPr>
            <w:tcW w:w="0" w:type="auto"/>
            <w:hideMark/>
          </w:tcPr>
          <w:p w14:paraId="2A68CA08" w14:textId="77777777" w:rsidR="00AF107C" w:rsidRPr="00004BD1" w:rsidRDefault="00AF107C" w:rsidP="000F5753">
            <w:pPr>
              <w:spacing w:after="160" w:line="259" w:lineRule="auto"/>
            </w:pPr>
            <w:r w:rsidRPr="00004BD1">
              <w:t>Title of the lesson.</w:t>
            </w:r>
          </w:p>
        </w:tc>
      </w:tr>
      <w:tr w:rsidR="00AF107C" w:rsidRPr="00004BD1" w14:paraId="2B509B0A" w14:textId="77777777" w:rsidTr="000F5753">
        <w:tc>
          <w:tcPr>
            <w:tcW w:w="0" w:type="auto"/>
            <w:hideMark/>
          </w:tcPr>
          <w:p w14:paraId="601BF91B" w14:textId="77777777" w:rsidR="00AF107C" w:rsidRPr="00004BD1" w:rsidRDefault="00AF107C" w:rsidP="000F5753">
            <w:pPr>
              <w:spacing w:after="160" w:line="259" w:lineRule="auto"/>
            </w:pPr>
            <w:r w:rsidRPr="00004BD1">
              <w:t>content</w:t>
            </w:r>
          </w:p>
        </w:tc>
        <w:tc>
          <w:tcPr>
            <w:tcW w:w="0" w:type="auto"/>
            <w:hideMark/>
          </w:tcPr>
          <w:p w14:paraId="2C307027" w14:textId="77777777" w:rsidR="00AF107C" w:rsidRPr="00004BD1" w:rsidRDefault="00AF107C" w:rsidP="000F5753">
            <w:pPr>
              <w:spacing w:after="160" w:line="259" w:lineRule="auto"/>
            </w:pPr>
            <w:r w:rsidRPr="00004BD1">
              <w:t>TEXT</w:t>
            </w:r>
          </w:p>
        </w:tc>
        <w:tc>
          <w:tcPr>
            <w:tcW w:w="0" w:type="auto"/>
            <w:hideMark/>
          </w:tcPr>
          <w:p w14:paraId="594B5EDC" w14:textId="77777777" w:rsidR="00AF107C" w:rsidRPr="00004BD1" w:rsidRDefault="00AF107C" w:rsidP="000F5753">
            <w:pPr>
              <w:spacing w:after="160" w:line="259" w:lineRule="auto"/>
            </w:pPr>
          </w:p>
        </w:tc>
        <w:tc>
          <w:tcPr>
            <w:tcW w:w="0" w:type="auto"/>
            <w:hideMark/>
          </w:tcPr>
          <w:p w14:paraId="3B82FDD5" w14:textId="77777777" w:rsidR="00AF107C" w:rsidRPr="00004BD1" w:rsidRDefault="00AF107C" w:rsidP="000F5753">
            <w:pPr>
              <w:spacing w:after="160" w:line="259" w:lineRule="auto"/>
            </w:pPr>
            <w:r w:rsidRPr="00004BD1">
              <w:t>Content of the lesson (text, video, etc.).</w:t>
            </w:r>
          </w:p>
        </w:tc>
      </w:tr>
    </w:tbl>
    <w:p w14:paraId="4E588D1F" w14:textId="77777777" w:rsidR="00AF107C" w:rsidRPr="00004BD1" w:rsidRDefault="00AF107C" w:rsidP="00AF107C">
      <w:r>
        <w:pict w14:anchorId="6353D321">
          <v:rect id="_x0000_i1064" style="width:0;height:1.5pt" o:hralign="center" o:hrstd="t" o:hr="t" fillcolor="#a0a0a0" stroked="f"/>
        </w:pict>
      </w:r>
    </w:p>
    <w:p w14:paraId="362ACAD5" w14:textId="77777777" w:rsidR="00AF107C" w:rsidRPr="00004BD1" w:rsidRDefault="00AF107C" w:rsidP="00AF107C">
      <w:pPr>
        <w:rPr>
          <w:b/>
          <w:bCs/>
        </w:rPr>
      </w:pPr>
      <w:r w:rsidRPr="00004BD1">
        <w:rPr>
          <w:b/>
          <w:bCs/>
        </w:rPr>
        <w:lastRenderedPageBreak/>
        <w:t>4. Quiz Table</w:t>
      </w:r>
    </w:p>
    <w:tbl>
      <w:tblPr>
        <w:tblStyle w:val="TableGrid"/>
        <w:tblW w:w="0" w:type="auto"/>
        <w:tblLook w:val="04A0" w:firstRow="1" w:lastRow="0" w:firstColumn="1" w:lastColumn="0" w:noHBand="0" w:noVBand="1"/>
      </w:tblPr>
      <w:tblGrid>
        <w:gridCol w:w="1581"/>
        <w:gridCol w:w="1650"/>
        <w:gridCol w:w="4109"/>
        <w:gridCol w:w="3140"/>
      </w:tblGrid>
      <w:tr w:rsidR="00AF107C" w:rsidRPr="00004BD1" w14:paraId="51AA9380" w14:textId="77777777" w:rsidTr="000F5753">
        <w:tc>
          <w:tcPr>
            <w:tcW w:w="0" w:type="auto"/>
            <w:hideMark/>
          </w:tcPr>
          <w:p w14:paraId="22B42ECA" w14:textId="77777777" w:rsidR="00AF107C" w:rsidRPr="00004BD1" w:rsidRDefault="00AF107C" w:rsidP="000F5753">
            <w:pPr>
              <w:spacing w:after="160" w:line="259" w:lineRule="auto"/>
              <w:rPr>
                <w:b/>
                <w:bCs/>
              </w:rPr>
            </w:pPr>
            <w:r w:rsidRPr="00004BD1">
              <w:rPr>
                <w:b/>
                <w:bCs/>
              </w:rPr>
              <w:t>Column Name</w:t>
            </w:r>
          </w:p>
        </w:tc>
        <w:tc>
          <w:tcPr>
            <w:tcW w:w="0" w:type="auto"/>
            <w:hideMark/>
          </w:tcPr>
          <w:p w14:paraId="7573B3F3" w14:textId="77777777" w:rsidR="00AF107C" w:rsidRPr="00004BD1" w:rsidRDefault="00AF107C" w:rsidP="000F5753">
            <w:pPr>
              <w:spacing w:after="160" w:line="259" w:lineRule="auto"/>
              <w:rPr>
                <w:b/>
                <w:bCs/>
              </w:rPr>
            </w:pPr>
            <w:r w:rsidRPr="00004BD1">
              <w:rPr>
                <w:b/>
                <w:bCs/>
              </w:rPr>
              <w:t>Data Type</w:t>
            </w:r>
          </w:p>
        </w:tc>
        <w:tc>
          <w:tcPr>
            <w:tcW w:w="0" w:type="auto"/>
            <w:hideMark/>
          </w:tcPr>
          <w:p w14:paraId="72CB76CC" w14:textId="77777777" w:rsidR="00AF107C" w:rsidRPr="00004BD1" w:rsidRDefault="00AF107C" w:rsidP="000F5753">
            <w:pPr>
              <w:spacing w:after="160" w:line="259" w:lineRule="auto"/>
              <w:rPr>
                <w:b/>
                <w:bCs/>
              </w:rPr>
            </w:pPr>
            <w:r w:rsidRPr="00004BD1">
              <w:rPr>
                <w:b/>
                <w:bCs/>
              </w:rPr>
              <w:t>Constraints</w:t>
            </w:r>
          </w:p>
        </w:tc>
        <w:tc>
          <w:tcPr>
            <w:tcW w:w="0" w:type="auto"/>
            <w:hideMark/>
          </w:tcPr>
          <w:p w14:paraId="02996454" w14:textId="77777777" w:rsidR="00AF107C" w:rsidRPr="00004BD1" w:rsidRDefault="00AF107C" w:rsidP="000F5753">
            <w:pPr>
              <w:spacing w:after="160" w:line="259" w:lineRule="auto"/>
              <w:rPr>
                <w:b/>
                <w:bCs/>
              </w:rPr>
            </w:pPr>
            <w:r w:rsidRPr="00004BD1">
              <w:rPr>
                <w:b/>
                <w:bCs/>
              </w:rPr>
              <w:t>Description</w:t>
            </w:r>
          </w:p>
        </w:tc>
      </w:tr>
      <w:tr w:rsidR="00AF107C" w:rsidRPr="00004BD1" w14:paraId="01953860" w14:textId="77777777" w:rsidTr="000F5753">
        <w:tc>
          <w:tcPr>
            <w:tcW w:w="0" w:type="auto"/>
            <w:hideMark/>
          </w:tcPr>
          <w:p w14:paraId="17E97D0E" w14:textId="77777777" w:rsidR="00AF107C" w:rsidRPr="00004BD1" w:rsidRDefault="00AF107C" w:rsidP="000F5753">
            <w:pPr>
              <w:spacing w:after="160" w:line="259" w:lineRule="auto"/>
            </w:pPr>
            <w:proofErr w:type="spellStart"/>
            <w:r w:rsidRPr="00004BD1">
              <w:t>quiz_id</w:t>
            </w:r>
            <w:proofErr w:type="spellEnd"/>
          </w:p>
        </w:tc>
        <w:tc>
          <w:tcPr>
            <w:tcW w:w="0" w:type="auto"/>
            <w:hideMark/>
          </w:tcPr>
          <w:p w14:paraId="736F4D9C" w14:textId="77777777" w:rsidR="00AF107C" w:rsidRPr="00004BD1" w:rsidRDefault="00AF107C" w:rsidP="000F5753">
            <w:pPr>
              <w:spacing w:after="160" w:line="259" w:lineRule="auto"/>
            </w:pPr>
            <w:r w:rsidRPr="00004BD1">
              <w:t>BIGINT</w:t>
            </w:r>
          </w:p>
        </w:tc>
        <w:tc>
          <w:tcPr>
            <w:tcW w:w="0" w:type="auto"/>
            <w:hideMark/>
          </w:tcPr>
          <w:p w14:paraId="10015D79" w14:textId="77777777" w:rsidR="00AF107C" w:rsidRPr="00004BD1" w:rsidRDefault="00AF107C" w:rsidP="000F5753">
            <w:pPr>
              <w:spacing w:after="160" w:line="259" w:lineRule="auto"/>
            </w:pPr>
            <w:r w:rsidRPr="00004BD1">
              <w:t>PRIMARY KEY, AUTO_INCREMENT</w:t>
            </w:r>
          </w:p>
        </w:tc>
        <w:tc>
          <w:tcPr>
            <w:tcW w:w="0" w:type="auto"/>
            <w:hideMark/>
          </w:tcPr>
          <w:p w14:paraId="1F6BB1EB" w14:textId="77777777" w:rsidR="00AF107C" w:rsidRPr="00004BD1" w:rsidRDefault="00AF107C" w:rsidP="000F5753">
            <w:pPr>
              <w:spacing w:after="160" w:line="259" w:lineRule="auto"/>
            </w:pPr>
            <w:r w:rsidRPr="00004BD1">
              <w:t>Unique identifier for each quiz.</w:t>
            </w:r>
          </w:p>
        </w:tc>
      </w:tr>
      <w:tr w:rsidR="00AF107C" w:rsidRPr="00004BD1" w14:paraId="5AE32284" w14:textId="77777777" w:rsidTr="000F5753">
        <w:tc>
          <w:tcPr>
            <w:tcW w:w="0" w:type="auto"/>
            <w:hideMark/>
          </w:tcPr>
          <w:p w14:paraId="54A07099" w14:textId="77777777" w:rsidR="00AF107C" w:rsidRPr="00004BD1" w:rsidRDefault="00AF107C" w:rsidP="000F5753">
            <w:pPr>
              <w:spacing w:after="160" w:line="259" w:lineRule="auto"/>
            </w:pPr>
            <w:proofErr w:type="spellStart"/>
            <w:r w:rsidRPr="00004BD1">
              <w:t>module_id</w:t>
            </w:r>
            <w:proofErr w:type="spellEnd"/>
          </w:p>
        </w:tc>
        <w:tc>
          <w:tcPr>
            <w:tcW w:w="0" w:type="auto"/>
            <w:hideMark/>
          </w:tcPr>
          <w:p w14:paraId="2A0C807D" w14:textId="77777777" w:rsidR="00AF107C" w:rsidRPr="00004BD1" w:rsidRDefault="00AF107C" w:rsidP="000F5753">
            <w:pPr>
              <w:spacing w:after="160" w:line="259" w:lineRule="auto"/>
            </w:pPr>
            <w:r w:rsidRPr="00004BD1">
              <w:t>BIGINT</w:t>
            </w:r>
          </w:p>
        </w:tc>
        <w:tc>
          <w:tcPr>
            <w:tcW w:w="0" w:type="auto"/>
            <w:hideMark/>
          </w:tcPr>
          <w:p w14:paraId="3CAA17B9" w14:textId="77777777" w:rsidR="00AF107C" w:rsidRPr="00004BD1" w:rsidRDefault="00AF107C" w:rsidP="000F5753">
            <w:pPr>
              <w:spacing w:after="160" w:line="259" w:lineRule="auto"/>
            </w:pPr>
            <w:r w:rsidRPr="00004BD1">
              <w:t>FOREIGN KEY REFERENCES Module(</w:t>
            </w:r>
            <w:proofErr w:type="spellStart"/>
            <w:r w:rsidRPr="00004BD1">
              <w:t>module_id</w:t>
            </w:r>
            <w:proofErr w:type="spellEnd"/>
            <w:r w:rsidRPr="00004BD1">
              <w:t>)</w:t>
            </w:r>
          </w:p>
        </w:tc>
        <w:tc>
          <w:tcPr>
            <w:tcW w:w="0" w:type="auto"/>
            <w:hideMark/>
          </w:tcPr>
          <w:p w14:paraId="645CE5A7" w14:textId="77777777" w:rsidR="00AF107C" w:rsidRPr="00004BD1" w:rsidRDefault="00AF107C" w:rsidP="000F5753">
            <w:pPr>
              <w:spacing w:after="160" w:line="259" w:lineRule="auto"/>
            </w:pPr>
            <w:r w:rsidRPr="00004BD1">
              <w:t>ID of the module this quiz belongs to.</w:t>
            </w:r>
          </w:p>
        </w:tc>
      </w:tr>
      <w:tr w:rsidR="00AF107C" w:rsidRPr="00004BD1" w14:paraId="5D77F644" w14:textId="77777777" w:rsidTr="000F5753">
        <w:tc>
          <w:tcPr>
            <w:tcW w:w="0" w:type="auto"/>
            <w:hideMark/>
          </w:tcPr>
          <w:p w14:paraId="56AFFC8A" w14:textId="77777777" w:rsidR="00AF107C" w:rsidRPr="00004BD1" w:rsidRDefault="00AF107C" w:rsidP="000F5753">
            <w:pPr>
              <w:spacing w:after="160" w:line="259" w:lineRule="auto"/>
            </w:pPr>
            <w:r w:rsidRPr="00004BD1">
              <w:t>title</w:t>
            </w:r>
          </w:p>
        </w:tc>
        <w:tc>
          <w:tcPr>
            <w:tcW w:w="0" w:type="auto"/>
            <w:hideMark/>
          </w:tcPr>
          <w:p w14:paraId="38782B20" w14:textId="77777777" w:rsidR="00AF107C" w:rsidRPr="00004BD1" w:rsidRDefault="00AF107C" w:rsidP="000F5753">
            <w:pPr>
              <w:spacing w:after="160" w:line="259" w:lineRule="auto"/>
            </w:pPr>
            <w:proofErr w:type="gramStart"/>
            <w:r w:rsidRPr="00004BD1">
              <w:t>VARCHAR(</w:t>
            </w:r>
            <w:proofErr w:type="gramEnd"/>
            <w:r w:rsidRPr="00004BD1">
              <w:t>255)</w:t>
            </w:r>
          </w:p>
        </w:tc>
        <w:tc>
          <w:tcPr>
            <w:tcW w:w="0" w:type="auto"/>
            <w:hideMark/>
          </w:tcPr>
          <w:p w14:paraId="751B412A" w14:textId="77777777" w:rsidR="00AF107C" w:rsidRPr="00004BD1" w:rsidRDefault="00AF107C" w:rsidP="000F5753">
            <w:pPr>
              <w:spacing w:after="160" w:line="259" w:lineRule="auto"/>
            </w:pPr>
            <w:r w:rsidRPr="00004BD1">
              <w:t>NOT NULL</w:t>
            </w:r>
          </w:p>
        </w:tc>
        <w:tc>
          <w:tcPr>
            <w:tcW w:w="0" w:type="auto"/>
            <w:hideMark/>
          </w:tcPr>
          <w:p w14:paraId="319FE098" w14:textId="77777777" w:rsidR="00AF107C" w:rsidRPr="00004BD1" w:rsidRDefault="00AF107C" w:rsidP="000F5753">
            <w:pPr>
              <w:spacing w:after="160" w:line="259" w:lineRule="auto"/>
            </w:pPr>
            <w:r w:rsidRPr="00004BD1">
              <w:t>Title of the quiz.</w:t>
            </w:r>
          </w:p>
        </w:tc>
      </w:tr>
      <w:tr w:rsidR="00AF107C" w:rsidRPr="00004BD1" w14:paraId="53E8515D" w14:textId="77777777" w:rsidTr="000F5753">
        <w:tc>
          <w:tcPr>
            <w:tcW w:w="0" w:type="auto"/>
            <w:hideMark/>
          </w:tcPr>
          <w:p w14:paraId="5E2F80BE" w14:textId="77777777" w:rsidR="00AF107C" w:rsidRPr="00004BD1" w:rsidRDefault="00AF107C" w:rsidP="000F5753">
            <w:pPr>
              <w:spacing w:after="160" w:line="259" w:lineRule="auto"/>
            </w:pPr>
            <w:proofErr w:type="spellStart"/>
            <w:r w:rsidRPr="00004BD1">
              <w:t>total_marks</w:t>
            </w:r>
            <w:proofErr w:type="spellEnd"/>
          </w:p>
        </w:tc>
        <w:tc>
          <w:tcPr>
            <w:tcW w:w="0" w:type="auto"/>
            <w:hideMark/>
          </w:tcPr>
          <w:p w14:paraId="5F6AE465" w14:textId="77777777" w:rsidR="00AF107C" w:rsidRPr="00004BD1" w:rsidRDefault="00AF107C" w:rsidP="000F5753">
            <w:pPr>
              <w:spacing w:after="160" w:line="259" w:lineRule="auto"/>
            </w:pPr>
            <w:r w:rsidRPr="00004BD1">
              <w:t>INT</w:t>
            </w:r>
          </w:p>
        </w:tc>
        <w:tc>
          <w:tcPr>
            <w:tcW w:w="0" w:type="auto"/>
            <w:hideMark/>
          </w:tcPr>
          <w:p w14:paraId="22C8DBB2" w14:textId="77777777" w:rsidR="00AF107C" w:rsidRPr="00004BD1" w:rsidRDefault="00AF107C" w:rsidP="000F5753">
            <w:pPr>
              <w:spacing w:after="160" w:line="259" w:lineRule="auto"/>
            </w:pPr>
            <w:r w:rsidRPr="00004BD1">
              <w:t>NOT NULL</w:t>
            </w:r>
          </w:p>
        </w:tc>
        <w:tc>
          <w:tcPr>
            <w:tcW w:w="0" w:type="auto"/>
            <w:hideMark/>
          </w:tcPr>
          <w:p w14:paraId="0EA10FD0" w14:textId="77777777" w:rsidR="00AF107C" w:rsidRPr="00004BD1" w:rsidRDefault="00AF107C" w:rsidP="000F5753">
            <w:pPr>
              <w:spacing w:after="160" w:line="259" w:lineRule="auto"/>
            </w:pPr>
            <w:r w:rsidRPr="00004BD1">
              <w:t>Total marks for the quiz.</w:t>
            </w:r>
          </w:p>
        </w:tc>
      </w:tr>
    </w:tbl>
    <w:p w14:paraId="12863C79" w14:textId="77777777" w:rsidR="00AF107C" w:rsidRPr="00004BD1" w:rsidRDefault="00AF107C" w:rsidP="00AF107C">
      <w:r>
        <w:pict w14:anchorId="21D77B99">
          <v:rect id="_x0000_i1065" style="width:0;height:1.5pt" o:hralign="center" o:hrstd="t" o:hr="t" fillcolor="#a0a0a0" stroked="f"/>
        </w:pict>
      </w:r>
    </w:p>
    <w:p w14:paraId="42CA9FB6" w14:textId="77777777" w:rsidR="00AF107C" w:rsidRPr="00004BD1" w:rsidRDefault="00AF107C" w:rsidP="00AF107C">
      <w:pPr>
        <w:rPr>
          <w:b/>
          <w:bCs/>
        </w:rPr>
      </w:pPr>
      <w:r w:rsidRPr="00004BD1">
        <w:rPr>
          <w:b/>
          <w:bCs/>
        </w:rPr>
        <w:t>5. Assignment Table</w:t>
      </w:r>
    </w:p>
    <w:tbl>
      <w:tblPr>
        <w:tblStyle w:val="TableGrid"/>
        <w:tblW w:w="0" w:type="auto"/>
        <w:tblLook w:val="04A0" w:firstRow="1" w:lastRow="0" w:firstColumn="1" w:lastColumn="0" w:noHBand="0" w:noVBand="1"/>
      </w:tblPr>
      <w:tblGrid>
        <w:gridCol w:w="1637"/>
        <w:gridCol w:w="1650"/>
        <w:gridCol w:w="3812"/>
        <w:gridCol w:w="3381"/>
      </w:tblGrid>
      <w:tr w:rsidR="00AF107C" w:rsidRPr="00004BD1" w14:paraId="454FBDB3" w14:textId="77777777" w:rsidTr="000F5753">
        <w:tc>
          <w:tcPr>
            <w:tcW w:w="0" w:type="auto"/>
            <w:hideMark/>
          </w:tcPr>
          <w:p w14:paraId="725DD3F8" w14:textId="77777777" w:rsidR="00AF107C" w:rsidRPr="00004BD1" w:rsidRDefault="00AF107C" w:rsidP="000F5753">
            <w:pPr>
              <w:spacing w:after="160" w:line="259" w:lineRule="auto"/>
              <w:rPr>
                <w:b/>
                <w:bCs/>
              </w:rPr>
            </w:pPr>
            <w:r w:rsidRPr="00004BD1">
              <w:rPr>
                <w:b/>
                <w:bCs/>
              </w:rPr>
              <w:t>Column Name</w:t>
            </w:r>
          </w:p>
        </w:tc>
        <w:tc>
          <w:tcPr>
            <w:tcW w:w="0" w:type="auto"/>
            <w:hideMark/>
          </w:tcPr>
          <w:p w14:paraId="1499BC8B" w14:textId="77777777" w:rsidR="00AF107C" w:rsidRPr="00004BD1" w:rsidRDefault="00AF107C" w:rsidP="000F5753">
            <w:pPr>
              <w:spacing w:after="160" w:line="259" w:lineRule="auto"/>
              <w:rPr>
                <w:b/>
                <w:bCs/>
              </w:rPr>
            </w:pPr>
            <w:r w:rsidRPr="00004BD1">
              <w:rPr>
                <w:b/>
                <w:bCs/>
              </w:rPr>
              <w:t>Data Type</w:t>
            </w:r>
          </w:p>
        </w:tc>
        <w:tc>
          <w:tcPr>
            <w:tcW w:w="0" w:type="auto"/>
            <w:hideMark/>
          </w:tcPr>
          <w:p w14:paraId="68E2E641" w14:textId="77777777" w:rsidR="00AF107C" w:rsidRPr="00004BD1" w:rsidRDefault="00AF107C" w:rsidP="000F5753">
            <w:pPr>
              <w:spacing w:after="160" w:line="259" w:lineRule="auto"/>
              <w:rPr>
                <w:b/>
                <w:bCs/>
              </w:rPr>
            </w:pPr>
            <w:r w:rsidRPr="00004BD1">
              <w:rPr>
                <w:b/>
                <w:bCs/>
              </w:rPr>
              <w:t>Constraints</w:t>
            </w:r>
          </w:p>
        </w:tc>
        <w:tc>
          <w:tcPr>
            <w:tcW w:w="0" w:type="auto"/>
            <w:hideMark/>
          </w:tcPr>
          <w:p w14:paraId="63A82992" w14:textId="77777777" w:rsidR="00AF107C" w:rsidRPr="00004BD1" w:rsidRDefault="00AF107C" w:rsidP="000F5753">
            <w:pPr>
              <w:spacing w:after="160" w:line="259" w:lineRule="auto"/>
              <w:rPr>
                <w:b/>
                <w:bCs/>
              </w:rPr>
            </w:pPr>
            <w:r w:rsidRPr="00004BD1">
              <w:rPr>
                <w:b/>
                <w:bCs/>
              </w:rPr>
              <w:t>Description</w:t>
            </w:r>
          </w:p>
        </w:tc>
      </w:tr>
      <w:tr w:rsidR="00AF107C" w:rsidRPr="00004BD1" w14:paraId="5C663911" w14:textId="77777777" w:rsidTr="000F5753">
        <w:tc>
          <w:tcPr>
            <w:tcW w:w="0" w:type="auto"/>
            <w:hideMark/>
          </w:tcPr>
          <w:p w14:paraId="1F2D58F1" w14:textId="77777777" w:rsidR="00AF107C" w:rsidRPr="00004BD1" w:rsidRDefault="00AF107C" w:rsidP="000F5753">
            <w:pPr>
              <w:spacing w:after="160" w:line="259" w:lineRule="auto"/>
            </w:pPr>
            <w:proofErr w:type="spellStart"/>
            <w:r w:rsidRPr="00004BD1">
              <w:t>assignment_id</w:t>
            </w:r>
            <w:proofErr w:type="spellEnd"/>
          </w:p>
        </w:tc>
        <w:tc>
          <w:tcPr>
            <w:tcW w:w="0" w:type="auto"/>
            <w:hideMark/>
          </w:tcPr>
          <w:p w14:paraId="29B9D205" w14:textId="77777777" w:rsidR="00AF107C" w:rsidRPr="00004BD1" w:rsidRDefault="00AF107C" w:rsidP="000F5753">
            <w:pPr>
              <w:spacing w:after="160" w:line="259" w:lineRule="auto"/>
            </w:pPr>
            <w:r w:rsidRPr="00004BD1">
              <w:t>BIGINT</w:t>
            </w:r>
          </w:p>
        </w:tc>
        <w:tc>
          <w:tcPr>
            <w:tcW w:w="0" w:type="auto"/>
            <w:hideMark/>
          </w:tcPr>
          <w:p w14:paraId="58BAD3B2" w14:textId="77777777" w:rsidR="00AF107C" w:rsidRPr="00004BD1" w:rsidRDefault="00AF107C" w:rsidP="000F5753">
            <w:pPr>
              <w:spacing w:after="160" w:line="259" w:lineRule="auto"/>
            </w:pPr>
            <w:r w:rsidRPr="00004BD1">
              <w:t>PRIMARY KEY, AUTO_INCREMENT</w:t>
            </w:r>
          </w:p>
        </w:tc>
        <w:tc>
          <w:tcPr>
            <w:tcW w:w="0" w:type="auto"/>
            <w:hideMark/>
          </w:tcPr>
          <w:p w14:paraId="12583141" w14:textId="77777777" w:rsidR="00AF107C" w:rsidRPr="00004BD1" w:rsidRDefault="00AF107C" w:rsidP="000F5753">
            <w:pPr>
              <w:spacing w:after="160" w:line="259" w:lineRule="auto"/>
            </w:pPr>
            <w:r w:rsidRPr="00004BD1">
              <w:t>Unique identifier for each assignment.</w:t>
            </w:r>
          </w:p>
        </w:tc>
      </w:tr>
      <w:tr w:rsidR="00AF107C" w:rsidRPr="00004BD1" w14:paraId="157AD192" w14:textId="77777777" w:rsidTr="000F5753">
        <w:tc>
          <w:tcPr>
            <w:tcW w:w="0" w:type="auto"/>
            <w:hideMark/>
          </w:tcPr>
          <w:p w14:paraId="58A832B1" w14:textId="77777777" w:rsidR="00AF107C" w:rsidRPr="00004BD1" w:rsidRDefault="00AF107C" w:rsidP="000F5753">
            <w:pPr>
              <w:spacing w:after="160" w:line="259" w:lineRule="auto"/>
            </w:pPr>
            <w:proofErr w:type="spellStart"/>
            <w:r w:rsidRPr="00004BD1">
              <w:t>course_id</w:t>
            </w:r>
            <w:proofErr w:type="spellEnd"/>
          </w:p>
        </w:tc>
        <w:tc>
          <w:tcPr>
            <w:tcW w:w="0" w:type="auto"/>
            <w:hideMark/>
          </w:tcPr>
          <w:p w14:paraId="47AD9142" w14:textId="77777777" w:rsidR="00AF107C" w:rsidRPr="00004BD1" w:rsidRDefault="00AF107C" w:rsidP="000F5753">
            <w:pPr>
              <w:spacing w:after="160" w:line="259" w:lineRule="auto"/>
            </w:pPr>
            <w:r w:rsidRPr="00004BD1">
              <w:t>BIGINT</w:t>
            </w:r>
          </w:p>
        </w:tc>
        <w:tc>
          <w:tcPr>
            <w:tcW w:w="0" w:type="auto"/>
            <w:hideMark/>
          </w:tcPr>
          <w:p w14:paraId="68AA6C76" w14:textId="77777777" w:rsidR="00AF107C" w:rsidRPr="00004BD1" w:rsidRDefault="00AF107C" w:rsidP="000F5753">
            <w:pPr>
              <w:spacing w:after="160" w:line="259" w:lineRule="auto"/>
            </w:pPr>
            <w:r w:rsidRPr="00004BD1">
              <w:t>FOREIGN KEY REFERENCES Course(</w:t>
            </w:r>
            <w:proofErr w:type="spellStart"/>
            <w:r w:rsidRPr="00004BD1">
              <w:t>course_id</w:t>
            </w:r>
            <w:proofErr w:type="spellEnd"/>
            <w:r w:rsidRPr="00004BD1">
              <w:t>)</w:t>
            </w:r>
          </w:p>
        </w:tc>
        <w:tc>
          <w:tcPr>
            <w:tcW w:w="0" w:type="auto"/>
            <w:hideMark/>
          </w:tcPr>
          <w:p w14:paraId="6D0FE2C0" w14:textId="77777777" w:rsidR="00AF107C" w:rsidRPr="00004BD1" w:rsidRDefault="00AF107C" w:rsidP="000F5753">
            <w:pPr>
              <w:spacing w:after="160" w:line="259" w:lineRule="auto"/>
            </w:pPr>
            <w:r w:rsidRPr="00004BD1">
              <w:t>ID of the course this assignment belongs to.</w:t>
            </w:r>
          </w:p>
        </w:tc>
      </w:tr>
      <w:tr w:rsidR="00AF107C" w:rsidRPr="00004BD1" w14:paraId="625B233A" w14:textId="77777777" w:rsidTr="000F5753">
        <w:tc>
          <w:tcPr>
            <w:tcW w:w="0" w:type="auto"/>
            <w:hideMark/>
          </w:tcPr>
          <w:p w14:paraId="23C67E38" w14:textId="77777777" w:rsidR="00AF107C" w:rsidRPr="00004BD1" w:rsidRDefault="00AF107C" w:rsidP="000F5753">
            <w:pPr>
              <w:spacing w:after="160" w:line="259" w:lineRule="auto"/>
            </w:pPr>
            <w:r w:rsidRPr="00004BD1">
              <w:t>title</w:t>
            </w:r>
          </w:p>
        </w:tc>
        <w:tc>
          <w:tcPr>
            <w:tcW w:w="0" w:type="auto"/>
            <w:hideMark/>
          </w:tcPr>
          <w:p w14:paraId="10E4FC52" w14:textId="77777777" w:rsidR="00AF107C" w:rsidRPr="00004BD1" w:rsidRDefault="00AF107C" w:rsidP="000F5753">
            <w:pPr>
              <w:spacing w:after="160" w:line="259" w:lineRule="auto"/>
            </w:pPr>
            <w:proofErr w:type="gramStart"/>
            <w:r w:rsidRPr="00004BD1">
              <w:t>VARCHAR(</w:t>
            </w:r>
            <w:proofErr w:type="gramEnd"/>
            <w:r w:rsidRPr="00004BD1">
              <w:t>255)</w:t>
            </w:r>
          </w:p>
        </w:tc>
        <w:tc>
          <w:tcPr>
            <w:tcW w:w="0" w:type="auto"/>
            <w:hideMark/>
          </w:tcPr>
          <w:p w14:paraId="3BB07E53" w14:textId="77777777" w:rsidR="00AF107C" w:rsidRPr="00004BD1" w:rsidRDefault="00AF107C" w:rsidP="000F5753">
            <w:pPr>
              <w:spacing w:after="160" w:line="259" w:lineRule="auto"/>
            </w:pPr>
            <w:r w:rsidRPr="00004BD1">
              <w:t>NOT NULL</w:t>
            </w:r>
          </w:p>
        </w:tc>
        <w:tc>
          <w:tcPr>
            <w:tcW w:w="0" w:type="auto"/>
            <w:hideMark/>
          </w:tcPr>
          <w:p w14:paraId="7CEB1A41" w14:textId="77777777" w:rsidR="00AF107C" w:rsidRPr="00004BD1" w:rsidRDefault="00AF107C" w:rsidP="000F5753">
            <w:pPr>
              <w:spacing w:after="160" w:line="259" w:lineRule="auto"/>
            </w:pPr>
            <w:r w:rsidRPr="00004BD1">
              <w:t>Title of the assignment.</w:t>
            </w:r>
          </w:p>
        </w:tc>
      </w:tr>
      <w:tr w:rsidR="00AF107C" w:rsidRPr="00004BD1" w14:paraId="7777A494" w14:textId="77777777" w:rsidTr="000F5753">
        <w:tc>
          <w:tcPr>
            <w:tcW w:w="0" w:type="auto"/>
            <w:hideMark/>
          </w:tcPr>
          <w:p w14:paraId="5D634C66" w14:textId="77777777" w:rsidR="00AF107C" w:rsidRPr="00004BD1" w:rsidRDefault="00AF107C" w:rsidP="000F5753">
            <w:pPr>
              <w:spacing w:after="160" w:line="259" w:lineRule="auto"/>
            </w:pPr>
            <w:proofErr w:type="spellStart"/>
            <w:r w:rsidRPr="00004BD1">
              <w:t>due_date</w:t>
            </w:r>
            <w:proofErr w:type="spellEnd"/>
          </w:p>
        </w:tc>
        <w:tc>
          <w:tcPr>
            <w:tcW w:w="0" w:type="auto"/>
            <w:hideMark/>
          </w:tcPr>
          <w:p w14:paraId="4576C736" w14:textId="77777777" w:rsidR="00AF107C" w:rsidRPr="00004BD1" w:rsidRDefault="00AF107C" w:rsidP="000F5753">
            <w:pPr>
              <w:spacing w:after="160" w:line="259" w:lineRule="auto"/>
            </w:pPr>
            <w:r w:rsidRPr="00004BD1">
              <w:t>DATE</w:t>
            </w:r>
          </w:p>
        </w:tc>
        <w:tc>
          <w:tcPr>
            <w:tcW w:w="0" w:type="auto"/>
            <w:hideMark/>
          </w:tcPr>
          <w:p w14:paraId="78C53A81" w14:textId="77777777" w:rsidR="00AF107C" w:rsidRPr="00004BD1" w:rsidRDefault="00AF107C" w:rsidP="000F5753">
            <w:pPr>
              <w:spacing w:after="160" w:line="259" w:lineRule="auto"/>
            </w:pPr>
            <w:r w:rsidRPr="00004BD1">
              <w:t>NOT NULL</w:t>
            </w:r>
          </w:p>
        </w:tc>
        <w:tc>
          <w:tcPr>
            <w:tcW w:w="0" w:type="auto"/>
            <w:hideMark/>
          </w:tcPr>
          <w:p w14:paraId="4162698A" w14:textId="77777777" w:rsidR="00AF107C" w:rsidRPr="00004BD1" w:rsidRDefault="00AF107C" w:rsidP="000F5753">
            <w:pPr>
              <w:spacing w:after="160" w:line="259" w:lineRule="auto"/>
            </w:pPr>
            <w:r w:rsidRPr="00004BD1">
              <w:t>Due date for the assignment.</w:t>
            </w:r>
          </w:p>
        </w:tc>
      </w:tr>
      <w:tr w:rsidR="00AF107C" w:rsidRPr="00004BD1" w14:paraId="7E474E7B" w14:textId="77777777" w:rsidTr="000F5753">
        <w:tc>
          <w:tcPr>
            <w:tcW w:w="0" w:type="auto"/>
            <w:hideMark/>
          </w:tcPr>
          <w:p w14:paraId="43F1AC9D" w14:textId="77777777" w:rsidR="00AF107C" w:rsidRPr="00004BD1" w:rsidRDefault="00AF107C" w:rsidP="000F5753">
            <w:pPr>
              <w:spacing w:after="160" w:line="259" w:lineRule="auto"/>
            </w:pPr>
            <w:r w:rsidRPr="00004BD1">
              <w:t>content</w:t>
            </w:r>
          </w:p>
        </w:tc>
        <w:tc>
          <w:tcPr>
            <w:tcW w:w="0" w:type="auto"/>
            <w:hideMark/>
          </w:tcPr>
          <w:p w14:paraId="2977DDC6" w14:textId="77777777" w:rsidR="00AF107C" w:rsidRPr="00004BD1" w:rsidRDefault="00AF107C" w:rsidP="000F5753">
            <w:pPr>
              <w:spacing w:after="160" w:line="259" w:lineRule="auto"/>
            </w:pPr>
            <w:r w:rsidRPr="00004BD1">
              <w:t>TEXT</w:t>
            </w:r>
          </w:p>
        </w:tc>
        <w:tc>
          <w:tcPr>
            <w:tcW w:w="0" w:type="auto"/>
            <w:hideMark/>
          </w:tcPr>
          <w:p w14:paraId="7683CD7E" w14:textId="77777777" w:rsidR="00AF107C" w:rsidRPr="00004BD1" w:rsidRDefault="00AF107C" w:rsidP="000F5753">
            <w:pPr>
              <w:spacing w:after="160" w:line="259" w:lineRule="auto"/>
            </w:pPr>
          </w:p>
        </w:tc>
        <w:tc>
          <w:tcPr>
            <w:tcW w:w="0" w:type="auto"/>
            <w:hideMark/>
          </w:tcPr>
          <w:p w14:paraId="396F4F70" w14:textId="77777777" w:rsidR="00AF107C" w:rsidRPr="00004BD1" w:rsidRDefault="00AF107C" w:rsidP="000F5753">
            <w:pPr>
              <w:spacing w:after="160" w:line="259" w:lineRule="auto"/>
            </w:pPr>
            <w:r w:rsidRPr="00004BD1">
              <w:t>Content or details of the assignment.</w:t>
            </w:r>
          </w:p>
        </w:tc>
      </w:tr>
    </w:tbl>
    <w:p w14:paraId="109AB9E0" w14:textId="77777777" w:rsidR="00AF107C" w:rsidRPr="00004BD1" w:rsidRDefault="00AF107C" w:rsidP="00AF107C">
      <w:r>
        <w:pict w14:anchorId="62AD518E">
          <v:rect id="_x0000_i1066" style="width:0;height:1.5pt" o:hralign="center" o:hrstd="t" o:hr="t" fillcolor="#a0a0a0" stroked="f"/>
        </w:pict>
      </w:r>
    </w:p>
    <w:p w14:paraId="1AD97D26" w14:textId="77777777" w:rsidR="00AF107C" w:rsidRPr="00004BD1" w:rsidRDefault="00AF107C" w:rsidP="00AF107C">
      <w:pPr>
        <w:rPr>
          <w:b/>
          <w:bCs/>
        </w:rPr>
      </w:pPr>
      <w:r w:rsidRPr="00004BD1">
        <w:rPr>
          <w:b/>
          <w:bCs/>
        </w:rPr>
        <w:t>6. Student Table</w:t>
      </w:r>
    </w:p>
    <w:tbl>
      <w:tblPr>
        <w:tblStyle w:val="TableGrid"/>
        <w:tblW w:w="0" w:type="auto"/>
        <w:tblLook w:val="04A0" w:firstRow="1" w:lastRow="0" w:firstColumn="1" w:lastColumn="0" w:noHBand="0" w:noVBand="1"/>
      </w:tblPr>
      <w:tblGrid>
        <w:gridCol w:w="1592"/>
        <w:gridCol w:w="1650"/>
        <w:gridCol w:w="3237"/>
        <w:gridCol w:w="4001"/>
      </w:tblGrid>
      <w:tr w:rsidR="00AF107C" w:rsidRPr="00004BD1" w14:paraId="0BED5BC9" w14:textId="77777777" w:rsidTr="000F5753">
        <w:tc>
          <w:tcPr>
            <w:tcW w:w="0" w:type="auto"/>
            <w:hideMark/>
          </w:tcPr>
          <w:p w14:paraId="24A2EC2E" w14:textId="77777777" w:rsidR="00AF107C" w:rsidRPr="00004BD1" w:rsidRDefault="00AF107C" w:rsidP="000F5753">
            <w:pPr>
              <w:spacing w:after="160" w:line="259" w:lineRule="auto"/>
              <w:rPr>
                <w:b/>
                <w:bCs/>
              </w:rPr>
            </w:pPr>
            <w:r w:rsidRPr="00004BD1">
              <w:rPr>
                <w:b/>
                <w:bCs/>
              </w:rPr>
              <w:t>Column Name</w:t>
            </w:r>
          </w:p>
        </w:tc>
        <w:tc>
          <w:tcPr>
            <w:tcW w:w="0" w:type="auto"/>
            <w:hideMark/>
          </w:tcPr>
          <w:p w14:paraId="194B5E3B" w14:textId="77777777" w:rsidR="00AF107C" w:rsidRPr="00004BD1" w:rsidRDefault="00AF107C" w:rsidP="000F5753">
            <w:pPr>
              <w:spacing w:after="160" w:line="259" w:lineRule="auto"/>
              <w:rPr>
                <w:b/>
                <w:bCs/>
              </w:rPr>
            </w:pPr>
            <w:r w:rsidRPr="00004BD1">
              <w:rPr>
                <w:b/>
                <w:bCs/>
              </w:rPr>
              <w:t>Data Type</w:t>
            </w:r>
          </w:p>
        </w:tc>
        <w:tc>
          <w:tcPr>
            <w:tcW w:w="0" w:type="auto"/>
            <w:hideMark/>
          </w:tcPr>
          <w:p w14:paraId="7B6AB5C7" w14:textId="77777777" w:rsidR="00AF107C" w:rsidRPr="00004BD1" w:rsidRDefault="00AF107C" w:rsidP="000F5753">
            <w:pPr>
              <w:spacing w:after="160" w:line="259" w:lineRule="auto"/>
              <w:rPr>
                <w:b/>
                <w:bCs/>
              </w:rPr>
            </w:pPr>
            <w:r w:rsidRPr="00004BD1">
              <w:rPr>
                <w:b/>
                <w:bCs/>
              </w:rPr>
              <w:t>Constraints</w:t>
            </w:r>
          </w:p>
        </w:tc>
        <w:tc>
          <w:tcPr>
            <w:tcW w:w="0" w:type="auto"/>
            <w:hideMark/>
          </w:tcPr>
          <w:p w14:paraId="47CC83E9" w14:textId="77777777" w:rsidR="00AF107C" w:rsidRPr="00004BD1" w:rsidRDefault="00AF107C" w:rsidP="000F5753">
            <w:pPr>
              <w:spacing w:after="160" w:line="259" w:lineRule="auto"/>
              <w:rPr>
                <w:b/>
                <w:bCs/>
              </w:rPr>
            </w:pPr>
            <w:r w:rsidRPr="00004BD1">
              <w:rPr>
                <w:b/>
                <w:bCs/>
              </w:rPr>
              <w:t>Description</w:t>
            </w:r>
          </w:p>
        </w:tc>
      </w:tr>
      <w:tr w:rsidR="00AF107C" w:rsidRPr="00004BD1" w14:paraId="0329C26E" w14:textId="77777777" w:rsidTr="000F5753">
        <w:tc>
          <w:tcPr>
            <w:tcW w:w="0" w:type="auto"/>
            <w:hideMark/>
          </w:tcPr>
          <w:p w14:paraId="2BE6F534" w14:textId="77777777" w:rsidR="00AF107C" w:rsidRPr="00004BD1" w:rsidRDefault="00AF107C" w:rsidP="000F5753">
            <w:pPr>
              <w:spacing w:after="160" w:line="259" w:lineRule="auto"/>
            </w:pPr>
            <w:proofErr w:type="spellStart"/>
            <w:r w:rsidRPr="00004BD1">
              <w:t>student_id</w:t>
            </w:r>
            <w:proofErr w:type="spellEnd"/>
          </w:p>
        </w:tc>
        <w:tc>
          <w:tcPr>
            <w:tcW w:w="0" w:type="auto"/>
            <w:hideMark/>
          </w:tcPr>
          <w:p w14:paraId="565994CB" w14:textId="77777777" w:rsidR="00AF107C" w:rsidRPr="00004BD1" w:rsidRDefault="00AF107C" w:rsidP="000F5753">
            <w:pPr>
              <w:spacing w:after="160" w:line="259" w:lineRule="auto"/>
            </w:pPr>
            <w:r w:rsidRPr="00004BD1">
              <w:t>BIGINT</w:t>
            </w:r>
          </w:p>
        </w:tc>
        <w:tc>
          <w:tcPr>
            <w:tcW w:w="0" w:type="auto"/>
            <w:hideMark/>
          </w:tcPr>
          <w:p w14:paraId="45AE25D5" w14:textId="77777777" w:rsidR="00AF107C" w:rsidRPr="00004BD1" w:rsidRDefault="00AF107C" w:rsidP="000F5753">
            <w:pPr>
              <w:spacing w:after="160" w:line="259" w:lineRule="auto"/>
            </w:pPr>
            <w:r w:rsidRPr="00004BD1">
              <w:t>PRIMARY KEY, AUTO_INCREMENT</w:t>
            </w:r>
          </w:p>
        </w:tc>
        <w:tc>
          <w:tcPr>
            <w:tcW w:w="0" w:type="auto"/>
            <w:hideMark/>
          </w:tcPr>
          <w:p w14:paraId="44EE4068" w14:textId="77777777" w:rsidR="00AF107C" w:rsidRPr="00004BD1" w:rsidRDefault="00AF107C" w:rsidP="000F5753">
            <w:pPr>
              <w:spacing w:after="160" w:line="259" w:lineRule="auto"/>
            </w:pPr>
            <w:r w:rsidRPr="00004BD1">
              <w:t>Unique identifier for each student.</w:t>
            </w:r>
          </w:p>
        </w:tc>
      </w:tr>
      <w:tr w:rsidR="00AF107C" w:rsidRPr="00004BD1" w14:paraId="4DF94F0B" w14:textId="77777777" w:rsidTr="000F5753">
        <w:tc>
          <w:tcPr>
            <w:tcW w:w="0" w:type="auto"/>
            <w:hideMark/>
          </w:tcPr>
          <w:p w14:paraId="7414B7F8" w14:textId="77777777" w:rsidR="00AF107C" w:rsidRPr="00004BD1" w:rsidRDefault="00AF107C" w:rsidP="000F5753">
            <w:pPr>
              <w:spacing w:after="160" w:line="259" w:lineRule="auto"/>
            </w:pPr>
            <w:r w:rsidRPr="00004BD1">
              <w:t>name</w:t>
            </w:r>
          </w:p>
        </w:tc>
        <w:tc>
          <w:tcPr>
            <w:tcW w:w="0" w:type="auto"/>
            <w:hideMark/>
          </w:tcPr>
          <w:p w14:paraId="59E2A645" w14:textId="77777777" w:rsidR="00AF107C" w:rsidRPr="00004BD1" w:rsidRDefault="00AF107C" w:rsidP="000F5753">
            <w:pPr>
              <w:spacing w:after="160" w:line="259" w:lineRule="auto"/>
            </w:pPr>
            <w:proofErr w:type="gramStart"/>
            <w:r w:rsidRPr="00004BD1">
              <w:t>VARCHAR(</w:t>
            </w:r>
            <w:proofErr w:type="gramEnd"/>
            <w:r w:rsidRPr="00004BD1">
              <w:t>255)</w:t>
            </w:r>
          </w:p>
        </w:tc>
        <w:tc>
          <w:tcPr>
            <w:tcW w:w="0" w:type="auto"/>
            <w:hideMark/>
          </w:tcPr>
          <w:p w14:paraId="67119BAD" w14:textId="77777777" w:rsidR="00AF107C" w:rsidRPr="00004BD1" w:rsidRDefault="00AF107C" w:rsidP="000F5753">
            <w:pPr>
              <w:spacing w:after="160" w:line="259" w:lineRule="auto"/>
            </w:pPr>
            <w:r w:rsidRPr="00004BD1">
              <w:t>NOT NULL</w:t>
            </w:r>
          </w:p>
        </w:tc>
        <w:tc>
          <w:tcPr>
            <w:tcW w:w="0" w:type="auto"/>
            <w:hideMark/>
          </w:tcPr>
          <w:p w14:paraId="298E2A4B" w14:textId="77777777" w:rsidR="00AF107C" w:rsidRPr="00004BD1" w:rsidRDefault="00AF107C" w:rsidP="000F5753">
            <w:pPr>
              <w:spacing w:after="160" w:line="259" w:lineRule="auto"/>
            </w:pPr>
            <w:r w:rsidRPr="00004BD1">
              <w:t>Name of the student.</w:t>
            </w:r>
          </w:p>
        </w:tc>
      </w:tr>
      <w:tr w:rsidR="00AF107C" w:rsidRPr="00004BD1" w14:paraId="5652FACC" w14:textId="77777777" w:rsidTr="000F5753">
        <w:tc>
          <w:tcPr>
            <w:tcW w:w="0" w:type="auto"/>
            <w:hideMark/>
          </w:tcPr>
          <w:p w14:paraId="705A43FE" w14:textId="77777777" w:rsidR="00AF107C" w:rsidRPr="00004BD1" w:rsidRDefault="00AF107C" w:rsidP="000F5753">
            <w:pPr>
              <w:spacing w:after="160" w:line="259" w:lineRule="auto"/>
            </w:pPr>
            <w:r w:rsidRPr="00004BD1">
              <w:t>email</w:t>
            </w:r>
          </w:p>
        </w:tc>
        <w:tc>
          <w:tcPr>
            <w:tcW w:w="0" w:type="auto"/>
            <w:hideMark/>
          </w:tcPr>
          <w:p w14:paraId="51EF4FCC" w14:textId="77777777" w:rsidR="00AF107C" w:rsidRPr="00004BD1" w:rsidRDefault="00AF107C" w:rsidP="000F5753">
            <w:pPr>
              <w:spacing w:after="160" w:line="259" w:lineRule="auto"/>
            </w:pPr>
            <w:proofErr w:type="gramStart"/>
            <w:r w:rsidRPr="00004BD1">
              <w:t>VARCHAR(</w:t>
            </w:r>
            <w:proofErr w:type="gramEnd"/>
            <w:r w:rsidRPr="00004BD1">
              <w:t>255)</w:t>
            </w:r>
          </w:p>
        </w:tc>
        <w:tc>
          <w:tcPr>
            <w:tcW w:w="0" w:type="auto"/>
            <w:hideMark/>
          </w:tcPr>
          <w:p w14:paraId="64D52DEF" w14:textId="77777777" w:rsidR="00AF107C" w:rsidRPr="00004BD1" w:rsidRDefault="00AF107C" w:rsidP="000F5753">
            <w:pPr>
              <w:spacing w:after="160" w:line="259" w:lineRule="auto"/>
            </w:pPr>
            <w:r w:rsidRPr="00004BD1">
              <w:t>NOT NULL, UNIQUE</w:t>
            </w:r>
          </w:p>
        </w:tc>
        <w:tc>
          <w:tcPr>
            <w:tcW w:w="0" w:type="auto"/>
            <w:hideMark/>
          </w:tcPr>
          <w:p w14:paraId="61500815" w14:textId="77777777" w:rsidR="00AF107C" w:rsidRPr="00004BD1" w:rsidRDefault="00AF107C" w:rsidP="000F5753">
            <w:pPr>
              <w:spacing w:after="160" w:line="259" w:lineRule="auto"/>
            </w:pPr>
            <w:r w:rsidRPr="00004BD1">
              <w:t>Email address of the student.</w:t>
            </w:r>
          </w:p>
        </w:tc>
      </w:tr>
      <w:tr w:rsidR="00AF107C" w:rsidRPr="00004BD1" w14:paraId="6CBD8CB3" w14:textId="77777777" w:rsidTr="000F5753">
        <w:tc>
          <w:tcPr>
            <w:tcW w:w="0" w:type="auto"/>
            <w:hideMark/>
          </w:tcPr>
          <w:p w14:paraId="486C56E6" w14:textId="77777777" w:rsidR="00AF107C" w:rsidRPr="00004BD1" w:rsidRDefault="00AF107C" w:rsidP="000F5753">
            <w:pPr>
              <w:spacing w:after="160" w:line="259" w:lineRule="auto"/>
            </w:pPr>
            <w:r w:rsidRPr="00004BD1">
              <w:t>password</w:t>
            </w:r>
          </w:p>
        </w:tc>
        <w:tc>
          <w:tcPr>
            <w:tcW w:w="0" w:type="auto"/>
            <w:hideMark/>
          </w:tcPr>
          <w:p w14:paraId="7F4E99E1" w14:textId="77777777" w:rsidR="00AF107C" w:rsidRPr="00004BD1" w:rsidRDefault="00AF107C" w:rsidP="000F5753">
            <w:pPr>
              <w:spacing w:after="160" w:line="259" w:lineRule="auto"/>
            </w:pPr>
            <w:proofErr w:type="gramStart"/>
            <w:r w:rsidRPr="00004BD1">
              <w:t>VARCHAR(</w:t>
            </w:r>
            <w:proofErr w:type="gramEnd"/>
            <w:r w:rsidRPr="00004BD1">
              <w:t>255)</w:t>
            </w:r>
          </w:p>
        </w:tc>
        <w:tc>
          <w:tcPr>
            <w:tcW w:w="0" w:type="auto"/>
            <w:hideMark/>
          </w:tcPr>
          <w:p w14:paraId="05725543" w14:textId="77777777" w:rsidR="00AF107C" w:rsidRPr="00004BD1" w:rsidRDefault="00AF107C" w:rsidP="000F5753">
            <w:pPr>
              <w:spacing w:after="160" w:line="259" w:lineRule="auto"/>
            </w:pPr>
            <w:r w:rsidRPr="00004BD1">
              <w:t>NOT NULL</w:t>
            </w:r>
          </w:p>
        </w:tc>
        <w:tc>
          <w:tcPr>
            <w:tcW w:w="0" w:type="auto"/>
            <w:hideMark/>
          </w:tcPr>
          <w:p w14:paraId="0E3D9D05" w14:textId="77777777" w:rsidR="00AF107C" w:rsidRPr="00004BD1" w:rsidRDefault="00AF107C" w:rsidP="000F5753">
            <w:pPr>
              <w:spacing w:after="160" w:line="259" w:lineRule="auto"/>
            </w:pPr>
            <w:r w:rsidRPr="00004BD1">
              <w:t>Encrypted password for the student account.</w:t>
            </w:r>
          </w:p>
        </w:tc>
      </w:tr>
      <w:tr w:rsidR="00AF107C" w:rsidRPr="00004BD1" w14:paraId="28D0A727" w14:textId="77777777" w:rsidTr="000F5753">
        <w:tc>
          <w:tcPr>
            <w:tcW w:w="0" w:type="auto"/>
            <w:hideMark/>
          </w:tcPr>
          <w:p w14:paraId="3ECB9E99" w14:textId="77777777" w:rsidR="00AF107C" w:rsidRPr="00004BD1" w:rsidRDefault="00AF107C" w:rsidP="000F5753">
            <w:pPr>
              <w:spacing w:after="160" w:line="259" w:lineRule="auto"/>
            </w:pPr>
            <w:proofErr w:type="spellStart"/>
            <w:r w:rsidRPr="00004BD1">
              <w:t>created_at</w:t>
            </w:r>
            <w:proofErr w:type="spellEnd"/>
          </w:p>
        </w:tc>
        <w:tc>
          <w:tcPr>
            <w:tcW w:w="0" w:type="auto"/>
            <w:hideMark/>
          </w:tcPr>
          <w:p w14:paraId="249018E5" w14:textId="77777777" w:rsidR="00AF107C" w:rsidRPr="00004BD1" w:rsidRDefault="00AF107C" w:rsidP="000F5753">
            <w:pPr>
              <w:spacing w:after="160" w:line="259" w:lineRule="auto"/>
            </w:pPr>
            <w:r w:rsidRPr="00004BD1">
              <w:t>TIMESTAMP</w:t>
            </w:r>
          </w:p>
        </w:tc>
        <w:tc>
          <w:tcPr>
            <w:tcW w:w="0" w:type="auto"/>
            <w:hideMark/>
          </w:tcPr>
          <w:p w14:paraId="4717BD57" w14:textId="77777777" w:rsidR="00AF107C" w:rsidRPr="00004BD1" w:rsidRDefault="00AF107C" w:rsidP="000F5753">
            <w:pPr>
              <w:spacing w:after="160" w:line="259" w:lineRule="auto"/>
            </w:pPr>
            <w:r w:rsidRPr="00004BD1">
              <w:t>DEFAULT CURRENT_TIMESTAMP</w:t>
            </w:r>
          </w:p>
        </w:tc>
        <w:tc>
          <w:tcPr>
            <w:tcW w:w="0" w:type="auto"/>
            <w:hideMark/>
          </w:tcPr>
          <w:p w14:paraId="74C79CA0" w14:textId="77777777" w:rsidR="00AF107C" w:rsidRPr="00004BD1" w:rsidRDefault="00AF107C" w:rsidP="000F5753">
            <w:pPr>
              <w:spacing w:after="160" w:line="259" w:lineRule="auto"/>
            </w:pPr>
            <w:r w:rsidRPr="00004BD1">
              <w:t>Account creation timestamp.</w:t>
            </w:r>
          </w:p>
        </w:tc>
      </w:tr>
    </w:tbl>
    <w:p w14:paraId="67A954EA" w14:textId="77777777" w:rsidR="00AF107C" w:rsidRPr="00004BD1" w:rsidRDefault="00AF107C" w:rsidP="00AF107C">
      <w:r>
        <w:pict w14:anchorId="2E1E9E89">
          <v:rect id="_x0000_i1067" style="width:0;height:1.5pt" o:hralign="center" o:hrstd="t" o:hr="t" fillcolor="#a0a0a0" stroked="f"/>
        </w:pict>
      </w:r>
    </w:p>
    <w:p w14:paraId="662B755D" w14:textId="77777777" w:rsidR="00AF107C" w:rsidRPr="00004BD1" w:rsidRDefault="00AF107C" w:rsidP="00AF107C">
      <w:pPr>
        <w:rPr>
          <w:b/>
          <w:bCs/>
        </w:rPr>
      </w:pPr>
      <w:r w:rsidRPr="00004BD1">
        <w:rPr>
          <w:b/>
          <w:bCs/>
        </w:rPr>
        <w:t>7. Instructor Table</w:t>
      </w:r>
    </w:p>
    <w:tbl>
      <w:tblPr>
        <w:tblStyle w:val="TableGrid"/>
        <w:tblW w:w="0" w:type="auto"/>
        <w:tblLook w:val="04A0" w:firstRow="1" w:lastRow="0" w:firstColumn="1" w:lastColumn="0" w:noHBand="0" w:noVBand="1"/>
      </w:tblPr>
      <w:tblGrid>
        <w:gridCol w:w="1614"/>
        <w:gridCol w:w="1650"/>
        <w:gridCol w:w="3145"/>
        <w:gridCol w:w="4071"/>
      </w:tblGrid>
      <w:tr w:rsidR="00AF107C" w:rsidRPr="00004BD1" w14:paraId="6437ACE8" w14:textId="77777777" w:rsidTr="000F5753">
        <w:tc>
          <w:tcPr>
            <w:tcW w:w="0" w:type="auto"/>
            <w:hideMark/>
          </w:tcPr>
          <w:p w14:paraId="2C426141" w14:textId="77777777" w:rsidR="00AF107C" w:rsidRPr="00004BD1" w:rsidRDefault="00AF107C" w:rsidP="000F5753">
            <w:pPr>
              <w:spacing w:after="160" w:line="259" w:lineRule="auto"/>
              <w:rPr>
                <w:b/>
                <w:bCs/>
              </w:rPr>
            </w:pPr>
            <w:r w:rsidRPr="00004BD1">
              <w:rPr>
                <w:b/>
                <w:bCs/>
              </w:rPr>
              <w:t>Column Name</w:t>
            </w:r>
          </w:p>
        </w:tc>
        <w:tc>
          <w:tcPr>
            <w:tcW w:w="0" w:type="auto"/>
            <w:hideMark/>
          </w:tcPr>
          <w:p w14:paraId="0999C6BE" w14:textId="77777777" w:rsidR="00AF107C" w:rsidRPr="00004BD1" w:rsidRDefault="00AF107C" w:rsidP="000F5753">
            <w:pPr>
              <w:spacing w:after="160" w:line="259" w:lineRule="auto"/>
              <w:rPr>
                <w:b/>
                <w:bCs/>
              </w:rPr>
            </w:pPr>
            <w:r w:rsidRPr="00004BD1">
              <w:rPr>
                <w:b/>
                <w:bCs/>
              </w:rPr>
              <w:t>Data Type</w:t>
            </w:r>
          </w:p>
        </w:tc>
        <w:tc>
          <w:tcPr>
            <w:tcW w:w="0" w:type="auto"/>
            <w:hideMark/>
          </w:tcPr>
          <w:p w14:paraId="6B6A2F7A" w14:textId="77777777" w:rsidR="00AF107C" w:rsidRPr="00004BD1" w:rsidRDefault="00AF107C" w:rsidP="000F5753">
            <w:pPr>
              <w:spacing w:after="160" w:line="259" w:lineRule="auto"/>
              <w:rPr>
                <w:b/>
                <w:bCs/>
              </w:rPr>
            </w:pPr>
            <w:r w:rsidRPr="00004BD1">
              <w:rPr>
                <w:b/>
                <w:bCs/>
              </w:rPr>
              <w:t>Constraints</w:t>
            </w:r>
          </w:p>
        </w:tc>
        <w:tc>
          <w:tcPr>
            <w:tcW w:w="0" w:type="auto"/>
            <w:hideMark/>
          </w:tcPr>
          <w:p w14:paraId="63AC4DF5" w14:textId="77777777" w:rsidR="00AF107C" w:rsidRPr="00004BD1" w:rsidRDefault="00AF107C" w:rsidP="000F5753">
            <w:pPr>
              <w:spacing w:after="160" w:line="259" w:lineRule="auto"/>
              <w:rPr>
                <w:b/>
                <w:bCs/>
              </w:rPr>
            </w:pPr>
            <w:r w:rsidRPr="00004BD1">
              <w:rPr>
                <w:b/>
                <w:bCs/>
              </w:rPr>
              <w:t>Description</w:t>
            </w:r>
          </w:p>
        </w:tc>
      </w:tr>
      <w:tr w:rsidR="00AF107C" w:rsidRPr="00004BD1" w14:paraId="51C38243" w14:textId="77777777" w:rsidTr="000F5753">
        <w:tc>
          <w:tcPr>
            <w:tcW w:w="0" w:type="auto"/>
            <w:hideMark/>
          </w:tcPr>
          <w:p w14:paraId="46F1389E" w14:textId="77777777" w:rsidR="00AF107C" w:rsidRPr="00004BD1" w:rsidRDefault="00AF107C" w:rsidP="000F5753">
            <w:pPr>
              <w:spacing w:after="160" w:line="259" w:lineRule="auto"/>
            </w:pPr>
            <w:proofErr w:type="spellStart"/>
            <w:r w:rsidRPr="00004BD1">
              <w:t>instructor_id</w:t>
            </w:r>
            <w:proofErr w:type="spellEnd"/>
          </w:p>
        </w:tc>
        <w:tc>
          <w:tcPr>
            <w:tcW w:w="0" w:type="auto"/>
            <w:hideMark/>
          </w:tcPr>
          <w:p w14:paraId="2F15D44D" w14:textId="77777777" w:rsidR="00AF107C" w:rsidRPr="00004BD1" w:rsidRDefault="00AF107C" w:rsidP="000F5753">
            <w:pPr>
              <w:spacing w:after="160" w:line="259" w:lineRule="auto"/>
            </w:pPr>
            <w:r w:rsidRPr="00004BD1">
              <w:t>BIGINT</w:t>
            </w:r>
          </w:p>
        </w:tc>
        <w:tc>
          <w:tcPr>
            <w:tcW w:w="0" w:type="auto"/>
            <w:hideMark/>
          </w:tcPr>
          <w:p w14:paraId="737E4BB6" w14:textId="77777777" w:rsidR="00AF107C" w:rsidRPr="00004BD1" w:rsidRDefault="00AF107C" w:rsidP="000F5753">
            <w:pPr>
              <w:spacing w:after="160" w:line="259" w:lineRule="auto"/>
            </w:pPr>
            <w:r w:rsidRPr="00004BD1">
              <w:t>PRIMARY KEY, AUTO_INCREMENT</w:t>
            </w:r>
          </w:p>
        </w:tc>
        <w:tc>
          <w:tcPr>
            <w:tcW w:w="0" w:type="auto"/>
            <w:hideMark/>
          </w:tcPr>
          <w:p w14:paraId="4F2B78BB" w14:textId="77777777" w:rsidR="00AF107C" w:rsidRPr="00004BD1" w:rsidRDefault="00AF107C" w:rsidP="000F5753">
            <w:pPr>
              <w:spacing w:after="160" w:line="259" w:lineRule="auto"/>
            </w:pPr>
            <w:r w:rsidRPr="00004BD1">
              <w:t>Unique identifier for each instructor.</w:t>
            </w:r>
          </w:p>
        </w:tc>
      </w:tr>
      <w:tr w:rsidR="00AF107C" w:rsidRPr="00004BD1" w14:paraId="61C7D649" w14:textId="77777777" w:rsidTr="000F5753">
        <w:tc>
          <w:tcPr>
            <w:tcW w:w="0" w:type="auto"/>
            <w:hideMark/>
          </w:tcPr>
          <w:p w14:paraId="5469267F" w14:textId="77777777" w:rsidR="00AF107C" w:rsidRPr="00004BD1" w:rsidRDefault="00AF107C" w:rsidP="000F5753">
            <w:pPr>
              <w:spacing w:after="160" w:line="259" w:lineRule="auto"/>
            </w:pPr>
            <w:r w:rsidRPr="00004BD1">
              <w:lastRenderedPageBreak/>
              <w:t>name</w:t>
            </w:r>
          </w:p>
        </w:tc>
        <w:tc>
          <w:tcPr>
            <w:tcW w:w="0" w:type="auto"/>
            <w:hideMark/>
          </w:tcPr>
          <w:p w14:paraId="60F6AE07" w14:textId="77777777" w:rsidR="00AF107C" w:rsidRPr="00004BD1" w:rsidRDefault="00AF107C" w:rsidP="000F5753">
            <w:pPr>
              <w:spacing w:after="160" w:line="259" w:lineRule="auto"/>
            </w:pPr>
            <w:proofErr w:type="gramStart"/>
            <w:r w:rsidRPr="00004BD1">
              <w:t>VARCHAR(</w:t>
            </w:r>
            <w:proofErr w:type="gramEnd"/>
            <w:r w:rsidRPr="00004BD1">
              <w:t>255)</w:t>
            </w:r>
          </w:p>
        </w:tc>
        <w:tc>
          <w:tcPr>
            <w:tcW w:w="0" w:type="auto"/>
            <w:hideMark/>
          </w:tcPr>
          <w:p w14:paraId="727F1EDA" w14:textId="77777777" w:rsidR="00AF107C" w:rsidRPr="00004BD1" w:rsidRDefault="00AF107C" w:rsidP="000F5753">
            <w:pPr>
              <w:spacing w:after="160" w:line="259" w:lineRule="auto"/>
            </w:pPr>
            <w:r w:rsidRPr="00004BD1">
              <w:t>NOT NULL</w:t>
            </w:r>
          </w:p>
        </w:tc>
        <w:tc>
          <w:tcPr>
            <w:tcW w:w="0" w:type="auto"/>
            <w:hideMark/>
          </w:tcPr>
          <w:p w14:paraId="11CF8902" w14:textId="77777777" w:rsidR="00AF107C" w:rsidRPr="00004BD1" w:rsidRDefault="00AF107C" w:rsidP="000F5753">
            <w:pPr>
              <w:spacing w:after="160" w:line="259" w:lineRule="auto"/>
            </w:pPr>
            <w:r w:rsidRPr="00004BD1">
              <w:t>Name of the instructor.</w:t>
            </w:r>
          </w:p>
        </w:tc>
      </w:tr>
      <w:tr w:rsidR="00AF107C" w:rsidRPr="00004BD1" w14:paraId="508B4CD0" w14:textId="77777777" w:rsidTr="000F5753">
        <w:tc>
          <w:tcPr>
            <w:tcW w:w="0" w:type="auto"/>
            <w:hideMark/>
          </w:tcPr>
          <w:p w14:paraId="4A749013" w14:textId="77777777" w:rsidR="00AF107C" w:rsidRPr="00004BD1" w:rsidRDefault="00AF107C" w:rsidP="000F5753">
            <w:pPr>
              <w:spacing w:after="160" w:line="259" w:lineRule="auto"/>
            </w:pPr>
            <w:r w:rsidRPr="00004BD1">
              <w:t>email</w:t>
            </w:r>
          </w:p>
        </w:tc>
        <w:tc>
          <w:tcPr>
            <w:tcW w:w="0" w:type="auto"/>
            <w:hideMark/>
          </w:tcPr>
          <w:p w14:paraId="74C815C5" w14:textId="77777777" w:rsidR="00AF107C" w:rsidRPr="00004BD1" w:rsidRDefault="00AF107C" w:rsidP="000F5753">
            <w:pPr>
              <w:spacing w:after="160" w:line="259" w:lineRule="auto"/>
            </w:pPr>
            <w:proofErr w:type="gramStart"/>
            <w:r w:rsidRPr="00004BD1">
              <w:t>VARCHAR(</w:t>
            </w:r>
            <w:proofErr w:type="gramEnd"/>
            <w:r w:rsidRPr="00004BD1">
              <w:t>255)</w:t>
            </w:r>
          </w:p>
        </w:tc>
        <w:tc>
          <w:tcPr>
            <w:tcW w:w="0" w:type="auto"/>
            <w:hideMark/>
          </w:tcPr>
          <w:p w14:paraId="3AF823D9" w14:textId="77777777" w:rsidR="00AF107C" w:rsidRPr="00004BD1" w:rsidRDefault="00AF107C" w:rsidP="000F5753">
            <w:pPr>
              <w:spacing w:after="160" w:line="259" w:lineRule="auto"/>
            </w:pPr>
            <w:r w:rsidRPr="00004BD1">
              <w:t>NOT NULL, UNIQUE</w:t>
            </w:r>
          </w:p>
        </w:tc>
        <w:tc>
          <w:tcPr>
            <w:tcW w:w="0" w:type="auto"/>
            <w:hideMark/>
          </w:tcPr>
          <w:p w14:paraId="5C840A48" w14:textId="77777777" w:rsidR="00AF107C" w:rsidRPr="00004BD1" w:rsidRDefault="00AF107C" w:rsidP="000F5753">
            <w:pPr>
              <w:spacing w:after="160" w:line="259" w:lineRule="auto"/>
            </w:pPr>
            <w:r w:rsidRPr="00004BD1">
              <w:t>Email address of the instructor.</w:t>
            </w:r>
          </w:p>
        </w:tc>
      </w:tr>
      <w:tr w:rsidR="00AF107C" w:rsidRPr="00004BD1" w14:paraId="445ECE91" w14:textId="77777777" w:rsidTr="000F5753">
        <w:tc>
          <w:tcPr>
            <w:tcW w:w="0" w:type="auto"/>
            <w:hideMark/>
          </w:tcPr>
          <w:p w14:paraId="0B0EAD8B" w14:textId="77777777" w:rsidR="00AF107C" w:rsidRPr="00004BD1" w:rsidRDefault="00AF107C" w:rsidP="000F5753">
            <w:pPr>
              <w:spacing w:after="160" w:line="259" w:lineRule="auto"/>
            </w:pPr>
            <w:r w:rsidRPr="00004BD1">
              <w:t>password</w:t>
            </w:r>
          </w:p>
        </w:tc>
        <w:tc>
          <w:tcPr>
            <w:tcW w:w="0" w:type="auto"/>
            <w:hideMark/>
          </w:tcPr>
          <w:p w14:paraId="4D246923" w14:textId="77777777" w:rsidR="00AF107C" w:rsidRPr="00004BD1" w:rsidRDefault="00AF107C" w:rsidP="000F5753">
            <w:pPr>
              <w:spacing w:after="160" w:line="259" w:lineRule="auto"/>
            </w:pPr>
            <w:proofErr w:type="gramStart"/>
            <w:r w:rsidRPr="00004BD1">
              <w:t>VARCHAR(</w:t>
            </w:r>
            <w:proofErr w:type="gramEnd"/>
            <w:r w:rsidRPr="00004BD1">
              <w:t>255)</w:t>
            </w:r>
          </w:p>
        </w:tc>
        <w:tc>
          <w:tcPr>
            <w:tcW w:w="0" w:type="auto"/>
            <w:hideMark/>
          </w:tcPr>
          <w:p w14:paraId="08E25409" w14:textId="77777777" w:rsidR="00AF107C" w:rsidRPr="00004BD1" w:rsidRDefault="00AF107C" w:rsidP="000F5753">
            <w:pPr>
              <w:spacing w:after="160" w:line="259" w:lineRule="auto"/>
            </w:pPr>
            <w:r w:rsidRPr="00004BD1">
              <w:t>NOT NULL</w:t>
            </w:r>
          </w:p>
        </w:tc>
        <w:tc>
          <w:tcPr>
            <w:tcW w:w="0" w:type="auto"/>
            <w:hideMark/>
          </w:tcPr>
          <w:p w14:paraId="6DBE9B75" w14:textId="77777777" w:rsidR="00AF107C" w:rsidRPr="00004BD1" w:rsidRDefault="00AF107C" w:rsidP="000F5753">
            <w:pPr>
              <w:spacing w:after="160" w:line="259" w:lineRule="auto"/>
            </w:pPr>
            <w:r w:rsidRPr="00004BD1">
              <w:t>Encrypted password for the instructor account.</w:t>
            </w:r>
          </w:p>
        </w:tc>
      </w:tr>
    </w:tbl>
    <w:p w14:paraId="04275C48" w14:textId="77777777" w:rsidR="00AF107C" w:rsidRPr="00004BD1" w:rsidRDefault="00AF107C" w:rsidP="00AF107C">
      <w:r>
        <w:pict w14:anchorId="67B4C176">
          <v:rect id="_x0000_i1068" style="width:0;height:1.5pt" o:hralign="center" o:hrstd="t" o:hr="t" fillcolor="#a0a0a0" stroked="f"/>
        </w:pict>
      </w:r>
    </w:p>
    <w:p w14:paraId="750BF432" w14:textId="77777777" w:rsidR="00AF107C" w:rsidRPr="00004BD1" w:rsidRDefault="00AF107C" w:rsidP="00AF107C">
      <w:pPr>
        <w:rPr>
          <w:b/>
          <w:bCs/>
        </w:rPr>
      </w:pPr>
      <w:r w:rsidRPr="00004BD1">
        <w:rPr>
          <w:b/>
          <w:bCs/>
        </w:rPr>
        <w:t xml:space="preserve">8. </w:t>
      </w:r>
      <w:proofErr w:type="spellStart"/>
      <w:r w:rsidRPr="00004BD1">
        <w:rPr>
          <w:b/>
          <w:bCs/>
        </w:rPr>
        <w:t>Enrollment</w:t>
      </w:r>
      <w:proofErr w:type="spellEnd"/>
      <w:r w:rsidRPr="00004BD1">
        <w:rPr>
          <w:b/>
          <w:bCs/>
        </w:rPr>
        <w:t xml:space="preserve"> Table</w:t>
      </w:r>
    </w:p>
    <w:tbl>
      <w:tblPr>
        <w:tblStyle w:val="TableGrid"/>
        <w:tblW w:w="0" w:type="auto"/>
        <w:tblLook w:val="04A0" w:firstRow="1" w:lastRow="0" w:firstColumn="1" w:lastColumn="0" w:noHBand="0" w:noVBand="1"/>
      </w:tblPr>
      <w:tblGrid>
        <w:gridCol w:w="1780"/>
        <w:gridCol w:w="1321"/>
        <w:gridCol w:w="3986"/>
        <w:gridCol w:w="3393"/>
      </w:tblGrid>
      <w:tr w:rsidR="00AF107C" w:rsidRPr="00004BD1" w14:paraId="4AB161FE" w14:textId="77777777" w:rsidTr="000F5753">
        <w:tc>
          <w:tcPr>
            <w:tcW w:w="0" w:type="auto"/>
            <w:hideMark/>
          </w:tcPr>
          <w:p w14:paraId="66A40B49" w14:textId="77777777" w:rsidR="00AF107C" w:rsidRPr="00004BD1" w:rsidRDefault="00AF107C" w:rsidP="000F5753">
            <w:pPr>
              <w:spacing w:after="160" w:line="259" w:lineRule="auto"/>
              <w:rPr>
                <w:b/>
                <w:bCs/>
              </w:rPr>
            </w:pPr>
            <w:r w:rsidRPr="00004BD1">
              <w:rPr>
                <w:b/>
                <w:bCs/>
              </w:rPr>
              <w:t>Column Name</w:t>
            </w:r>
          </w:p>
        </w:tc>
        <w:tc>
          <w:tcPr>
            <w:tcW w:w="0" w:type="auto"/>
            <w:hideMark/>
          </w:tcPr>
          <w:p w14:paraId="3E51E9BA" w14:textId="77777777" w:rsidR="00AF107C" w:rsidRPr="00004BD1" w:rsidRDefault="00AF107C" w:rsidP="000F5753">
            <w:pPr>
              <w:spacing w:after="160" w:line="259" w:lineRule="auto"/>
              <w:rPr>
                <w:b/>
                <w:bCs/>
              </w:rPr>
            </w:pPr>
            <w:r w:rsidRPr="00004BD1">
              <w:rPr>
                <w:b/>
                <w:bCs/>
              </w:rPr>
              <w:t>Data Type</w:t>
            </w:r>
          </w:p>
        </w:tc>
        <w:tc>
          <w:tcPr>
            <w:tcW w:w="0" w:type="auto"/>
            <w:hideMark/>
          </w:tcPr>
          <w:p w14:paraId="67806839" w14:textId="77777777" w:rsidR="00AF107C" w:rsidRPr="00004BD1" w:rsidRDefault="00AF107C" w:rsidP="000F5753">
            <w:pPr>
              <w:spacing w:after="160" w:line="259" w:lineRule="auto"/>
              <w:rPr>
                <w:b/>
                <w:bCs/>
              </w:rPr>
            </w:pPr>
            <w:r w:rsidRPr="00004BD1">
              <w:rPr>
                <w:b/>
                <w:bCs/>
              </w:rPr>
              <w:t>Constraints</w:t>
            </w:r>
          </w:p>
        </w:tc>
        <w:tc>
          <w:tcPr>
            <w:tcW w:w="0" w:type="auto"/>
            <w:hideMark/>
          </w:tcPr>
          <w:p w14:paraId="442B42E0" w14:textId="77777777" w:rsidR="00AF107C" w:rsidRPr="00004BD1" w:rsidRDefault="00AF107C" w:rsidP="000F5753">
            <w:pPr>
              <w:spacing w:after="160" w:line="259" w:lineRule="auto"/>
              <w:rPr>
                <w:b/>
                <w:bCs/>
              </w:rPr>
            </w:pPr>
            <w:r w:rsidRPr="00004BD1">
              <w:rPr>
                <w:b/>
                <w:bCs/>
              </w:rPr>
              <w:t>Description</w:t>
            </w:r>
          </w:p>
        </w:tc>
      </w:tr>
      <w:tr w:rsidR="00AF107C" w:rsidRPr="00004BD1" w14:paraId="631FCFF2" w14:textId="77777777" w:rsidTr="000F5753">
        <w:tc>
          <w:tcPr>
            <w:tcW w:w="0" w:type="auto"/>
            <w:hideMark/>
          </w:tcPr>
          <w:p w14:paraId="12092637" w14:textId="77777777" w:rsidR="00AF107C" w:rsidRPr="00004BD1" w:rsidRDefault="00AF107C" w:rsidP="000F5753">
            <w:pPr>
              <w:spacing w:after="160" w:line="259" w:lineRule="auto"/>
            </w:pPr>
            <w:proofErr w:type="spellStart"/>
            <w:r w:rsidRPr="00004BD1">
              <w:t>enrollment_id</w:t>
            </w:r>
            <w:proofErr w:type="spellEnd"/>
          </w:p>
        </w:tc>
        <w:tc>
          <w:tcPr>
            <w:tcW w:w="0" w:type="auto"/>
            <w:hideMark/>
          </w:tcPr>
          <w:p w14:paraId="040BD6C3" w14:textId="77777777" w:rsidR="00AF107C" w:rsidRPr="00004BD1" w:rsidRDefault="00AF107C" w:rsidP="000F5753">
            <w:pPr>
              <w:spacing w:after="160" w:line="259" w:lineRule="auto"/>
            </w:pPr>
            <w:r w:rsidRPr="00004BD1">
              <w:t>BIGINT</w:t>
            </w:r>
          </w:p>
        </w:tc>
        <w:tc>
          <w:tcPr>
            <w:tcW w:w="0" w:type="auto"/>
            <w:hideMark/>
          </w:tcPr>
          <w:p w14:paraId="553AB4F4" w14:textId="77777777" w:rsidR="00AF107C" w:rsidRPr="00004BD1" w:rsidRDefault="00AF107C" w:rsidP="000F5753">
            <w:pPr>
              <w:spacing w:after="160" w:line="259" w:lineRule="auto"/>
            </w:pPr>
            <w:r w:rsidRPr="00004BD1">
              <w:t>PRIMARY KEY, AUTO_INCREMENT</w:t>
            </w:r>
          </w:p>
        </w:tc>
        <w:tc>
          <w:tcPr>
            <w:tcW w:w="0" w:type="auto"/>
            <w:hideMark/>
          </w:tcPr>
          <w:p w14:paraId="483CE4BC" w14:textId="77777777" w:rsidR="00AF107C" w:rsidRPr="00004BD1" w:rsidRDefault="00AF107C" w:rsidP="000F5753">
            <w:pPr>
              <w:spacing w:after="160" w:line="259" w:lineRule="auto"/>
            </w:pPr>
            <w:r w:rsidRPr="00004BD1">
              <w:t xml:space="preserve">Unique identifier for each </w:t>
            </w:r>
            <w:proofErr w:type="spellStart"/>
            <w:r w:rsidRPr="00004BD1">
              <w:t>enrollment</w:t>
            </w:r>
            <w:proofErr w:type="spellEnd"/>
            <w:r w:rsidRPr="00004BD1">
              <w:t xml:space="preserve"> record.</w:t>
            </w:r>
          </w:p>
        </w:tc>
      </w:tr>
      <w:tr w:rsidR="00AF107C" w:rsidRPr="00004BD1" w14:paraId="36811022" w14:textId="77777777" w:rsidTr="000F5753">
        <w:tc>
          <w:tcPr>
            <w:tcW w:w="0" w:type="auto"/>
            <w:hideMark/>
          </w:tcPr>
          <w:p w14:paraId="567953F9" w14:textId="77777777" w:rsidR="00AF107C" w:rsidRPr="00004BD1" w:rsidRDefault="00AF107C" w:rsidP="000F5753">
            <w:pPr>
              <w:spacing w:after="160" w:line="259" w:lineRule="auto"/>
            </w:pPr>
            <w:proofErr w:type="spellStart"/>
            <w:r w:rsidRPr="00004BD1">
              <w:t>course_id</w:t>
            </w:r>
            <w:proofErr w:type="spellEnd"/>
          </w:p>
        </w:tc>
        <w:tc>
          <w:tcPr>
            <w:tcW w:w="0" w:type="auto"/>
            <w:hideMark/>
          </w:tcPr>
          <w:p w14:paraId="0797683A" w14:textId="77777777" w:rsidR="00AF107C" w:rsidRPr="00004BD1" w:rsidRDefault="00AF107C" w:rsidP="000F5753">
            <w:pPr>
              <w:spacing w:after="160" w:line="259" w:lineRule="auto"/>
            </w:pPr>
            <w:r w:rsidRPr="00004BD1">
              <w:t>BIGINT</w:t>
            </w:r>
          </w:p>
        </w:tc>
        <w:tc>
          <w:tcPr>
            <w:tcW w:w="0" w:type="auto"/>
            <w:hideMark/>
          </w:tcPr>
          <w:p w14:paraId="56863AB5" w14:textId="77777777" w:rsidR="00AF107C" w:rsidRPr="00004BD1" w:rsidRDefault="00AF107C" w:rsidP="000F5753">
            <w:pPr>
              <w:spacing w:after="160" w:line="259" w:lineRule="auto"/>
            </w:pPr>
            <w:r w:rsidRPr="00004BD1">
              <w:t>FOREIGN KEY REFERENCES Course(</w:t>
            </w:r>
            <w:proofErr w:type="spellStart"/>
            <w:r w:rsidRPr="00004BD1">
              <w:t>course_id</w:t>
            </w:r>
            <w:proofErr w:type="spellEnd"/>
            <w:r w:rsidRPr="00004BD1">
              <w:t>)</w:t>
            </w:r>
          </w:p>
        </w:tc>
        <w:tc>
          <w:tcPr>
            <w:tcW w:w="0" w:type="auto"/>
            <w:hideMark/>
          </w:tcPr>
          <w:p w14:paraId="76871016" w14:textId="77777777" w:rsidR="00AF107C" w:rsidRPr="00004BD1" w:rsidRDefault="00AF107C" w:rsidP="000F5753">
            <w:pPr>
              <w:spacing w:after="160" w:line="259" w:lineRule="auto"/>
            </w:pPr>
            <w:r w:rsidRPr="00004BD1">
              <w:t>ID of the course the student is enrolled in.</w:t>
            </w:r>
          </w:p>
        </w:tc>
      </w:tr>
      <w:tr w:rsidR="00AF107C" w:rsidRPr="00004BD1" w14:paraId="04856219" w14:textId="77777777" w:rsidTr="000F5753">
        <w:tc>
          <w:tcPr>
            <w:tcW w:w="0" w:type="auto"/>
            <w:hideMark/>
          </w:tcPr>
          <w:p w14:paraId="1054B0CF" w14:textId="77777777" w:rsidR="00AF107C" w:rsidRPr="00004BD1" w:rsidRDefault="00AF107C" w:rsidP="000F5753">
            <w:pPr>
              <w:spacing w:after="160" w:line="259" w:lineRule="auto"/>
            </w:pPr>
            <w:proofErr w:type="spellStart"/>
            <w:r w:rsidRPr="00004BD1">
              <w:t>student_id</w:t>
            </w:r>
            <w:proofErr w:type="spellEnd"/>
          </w:p>
        </w:tc>
        <w:tc>
          <w:tcPr>
            <w:tcW w:w="0" w:type="auto"/>
            <w:hideMark/>
          </w:tcPr>
          <w:p w14:paraId="1C0FC17B" w14:textId="77777777" w:rsidR="00AF107C" w:rsidRPr="00004BD1" w:rsidRDefault="00AF107C" w:rsidP="000F5753">
            <w:pPr>
              <w:spacing w:after="160" w:line="259" w:lineRule="auto"/>
            </w:pPr>
            <w:r w:rsidRPr="00004BD1">
              <w:t>BIGINT</w:t>
            </w:r>
          </w:p>
        </w:tc>
        <w:tc>
          <w:tcPr>
            <w:tcW w:w="0" w:type="auto"/>
            <w:hideMark/>
          </w:tcPr>
          <w:p w14:paraId="237E3BB7" w14:textId="77777777" w:rsidR="00AF107C" w:rsidRPr="00004BD1" w:rsidRDefault="00AF107C" w:rsidP="000F5753">
            <w:pPr>
              <w:spacing w:after="160" w:line="259" w:lineRule="auto"/>
            </w:pPr>
            <w:r w:rsidRPr="00004BD1">
              <w:t>FOREIGN KEY REFERENCES Student(</w:t>
            </w:r>
            <w:proofErr w:type="spellStart"/>
            <w:r w:rsidRPr="00004BD1">
              <w:t>student_id</w:t>
            </w:r>
            <w:proofErr w:type="spellEnd"/>
            <w:r w:rsidRPr="00004BD1">
              <w:t>)</w:t>
            </w:r>
          </w:p>
        </w:tc>
        <w:tc>
          <w:tcPr>
            <w:tcW w:w="0" w:type="auto"/>
            <w:hideMark/>
          </w:tcPr>
          <w:p w14:paraId="3CC59F84" w14:textId="77777777" w:rsidR="00AF107C" w:rsidRPr="00004BD1" w:rsidRDefault="00AF107C" w:rsidP="000F5753">
            <w:pPr>
              <w:spacing w:after="160" w:line="259" w:lineRule="auto"/>
            </w:pPr>
            <w:r w:rsidRPr="00004BD1">
              <w:t>ID of the enrolled student.</w:t>
            </w:r>
          </w:p>
        </w:tc>
      </w:tr>
      <w:tr w:rsidR="00AF107C" w:rsidRPr="00004BD1" w14:paraId="6177F04E" w14:textId="77777777" w:rsidTr="000F5753">
        <w:tc>
          <w:tcPr>
            <w:tcW w:w="0" w:type="auto"/>
            <w:hideMark/>
          </w:tcPr>
          <w:p w14:paraId="0C111614" w14:textId="77777777" w:rsidR="00AF107C" w:rsidRPr="00004BD1" w:rsidRDefault="00AF107C" w:rsidP="000F5753">
            <w:pPr>
              <w:spacing w:after="160" w:line="259" w:lineRule="auto"/>
            </w:pPr>
            <w:proofErr w:type="spellStart"/>
            <w:r w:rsidRPr="00004BD1">
              <w:t>enrollment_date</w:t>
            </w:r>
            <w:proofErr w:type="spellEnd"/>
          </w:p>
        </w:tc>
        <w:tc>
          <w:tcPr>
            <w:tcW w:w="0" w:type="auto"/>
            <w:hideMark/>
          </w:tcPr>
          <w:p w14:paraId="0688AB33" w14:textId="77777777" w:rsidR="00AF107C" w:rsidRPr="00004BD1" w:rsidRDefault="00AF107C" w:rsidP="000F5753">
            <w:pPr>
              <w:spacing w:after="160" w:line="259" w:lineRule="auto"/>
            </w:pPr>
            <w:r w:rsidRPr="00004BD1">
              <w:t>TIMESTAMP</w:t>
            </w:r>
          </w:p>
        </w:tc>
        <w:tc>
          <w:tcPr>
            <w:tcW w:w="0" w:type="auto"/>
            <w:hideMark/>
          </w:tcPr>
          <w:p w14:paraId="441C8444" w14:textId="77777777" w:rsidR="00AF107C" w:rsidRPr="00004BD1" w:rsidRDefault="00AF107C" w:rsidP="000F5753">
            <w:pPr>
              <w:spacing w:after="160" w:line="259" w:lineRule="auto"/>
            </w:pPr>
            <w:r w:rsidRPr="00004BD1">
              <w:t>DEFAULT CURRENT_TIMESTAMP</w:t>
            </w:r>
          </w:p>
        </w:tc>
        <w:tc>
          <w:tcPr>
            <w:tcW w:w="0" w:type="auto"/>
            <w:hideMark/>
          </w:tcPr>
          <w:p w14:paraId="150AFC26" w14:textId="77777777" w:rsidR="00AF107C" w:rsidRPr="00004BD1" w:rsidRDefault="00AF107C" w:rsidP="000F5753">
            <w:pPr>
              <w:spacing w:after="160" w:line="259" w:lineRule="auto"/>
            </w:pPr>
            <w:r w:rsidRPr="00004BD1">
              <w:t xml:space="preserve">Date of </w:t>
            </w:r>
            <w:proofErr w:type="spellStart"/>
            <w:r w:rsidRPr="00004BD1">
              <w:t>enrollment</w:t>
            </w:r>
            <w:proofErr w:type="spellEnd"/>
            <w:r w:rsidRPr="00004BD1">
              <w:t xml:space="preserve"> in the course.</w:t>
            </w:r>
          </w:p>
        </w:tc>
      </w:tr>
    </w:tbl>
    <w:p w14:paraId="514ACA82" w14:textId="77777777" w:rsidR="00AF107C" w:rsidRPr="00004BD1" w:rsidRDefault="00AF107C" w:rsidP="00AF107C">
      <w:r>
        <w:pict w14:anchorId="1C6EC7F3">
          <v:rect id="_x0000_i1069" style="width:0;height:1.5pt" o:hralign="center" o:hrstd="t" o:hr="t" fillcolor="#a0a0a0" stroked="f"/>
        </w:pict>
      </w:r>
    </w:p>
    <w:p w14:paraId="3D47C5D4" w14:textId="77777777" w:rsidR="00AF107C" w:rsidRPr="00004BD1" w:rsidRDefault="00AF107C" w:rsidP="00AF107C">
      <w:pPr>
        <w:rPr>
          <w:b/>
          <w:bCs/>
        </w:rPr>
      </w:pPr>
      <w:r w:rsidRPr="00004BD1">
        <w:rPr>
          <w:b/>
          <w:bCs/>
        </w:rPr>
        <w:t>9. Grade Table</w:t>
      </w:r>
    </w:p>
    <w:tbl>
      <w:tblPr>
        <w:tblStyle w:val="TableGrid"/>
        <w:tblW w:w="0" w:type="auto"/>
        <w:tblLook w:val="04A0" w:firstRow="1" w:lastRow="0" w:firstColumn="1" w:lastColumn="0" w:noHBand="0" w:noVBand="1"/>
      </w:tblPr>
      <w:tblGrid>
        <w:gridCol w:w="1636"/>
        <w:gridCol w:w="1089"/>
        <w:gridCol w:w="4614"/>
        <w:gridCol w:w="3141"/>
      </w:tblGrid>
      <w:tr w:rsidR="00AF107C" w:rsidRPr="00004BD1" w14:paraId="38706850" w14:textId="77777777" w:rsidTr="000F5753">
        <w:tc>
          <w:tcPr>
            <w:tcW w:w="0" w:type="auto"/>
            <w:hideMark/>
          </w:tcPr>
          <w:p w14:paraId="057D1F60" w14:textId="77777777" w:rsidR="00AF107C" w:rsidRPr="00004BD1" w:rsidRDefault="00AF107C" w:rsidP="000F5753">
            <w:pPr>
              <w:spacing w:after="160" w:line="259" w:lineRule="auto"/>
              <w:rPr>
                <w:b/>
                <w:bCs/>
              </w:rPr>
            </w:pPr>
            <w:r w:rsidRPr="00004BD1">
              <w:rPr>
                <w:b/>
                <w:bCs/>
              </w:rPr>
              <w:t>Column Name</w:t>
            </w:r>
          </w:p>
        </w:tc>
        <w:tc>
          <w:tcPr>
            <w:tcW w:w="0" w:type="auto"/>
            <w:hideMark/>
          </w:tcPr>
          <w:p w14:paraId="2C2952AF" w14:textId="77777777" w:rsidR="00AF107C" w:rsidRPr="00004BD1" w:rsidRDefault="00AF107C" w:rsidP="000F5753">
            <w:pPr>
              <w:spacing w:after="160" w:line="259" w:lineRule="auto"/>
              <w:rPr>
                <w:b/>
                <w:bCs/>
              </w:rPr>
            </w:pPr>
            <w:r w:rsidRPr="00004BD1">
              <w:rPr>
                <w:b/>
                <w:bCs/>
              </w:rPr>
              <w:t>Data Type</w:t>
            </w:r>
          </w:p>
        </w:tc>
        <w:tc>
          <w:tcPr>
            <w:tcW w:w="0" w:type="auto"/>
            <w:hideMark/>
          </w:tcPr>
          <w:p w14:paraId="4855CEE1" w14:textId="77777777" w:rsidR="00AF107C" w:rsidRPr="00004BD1" w:rsidRDefault="00AF107C" w:rsidP="000F5753">
            <w:pPr>
              <w:spacing w:after="160" w:line="259" w:lineRule="auto"/>
              <w:rPr>
                <w:b/>
                <w:bCs/>
              </w:rPr>
            </w:pPr>
            <w:r w:rsidRPr="00004BD1">
              <w:rPr>
                <w:b/>
                <w:bCs/>
              </w:rPr>
              <w:t>Constraints</w:t>
            </w:r>
          </w:p>
        </w:tc>
        <w:tc>
          <w:tcPr>
            <w:tcW w:w="0" w:type="auto"/>
            <w:hideMark/>
          </w:tcPr>
          <w:p w14:paraId="1EEE5645" w14:textId="77777777" w:rsidR="00AF107C" w:rsidRPr="00004BD1" w:rsidRDefault="00AF107C" w:rsidP="000F5753">
            <w:pPr>
              <w:spacing w:after="160" w:line="259" w:lineRule="auto"/>
              <w:rPr>
                <w:b/>
                <w:bCs/>
              </w:rPr>
            </w:pPr>
            <w:r w:rsidRPr="00004BD1">
              <w:rPr>
                <w:b/>
                <w:bCs/>
              </w:rPr>
              <w:t>Description</w:t>
            </w:r>
          </w:p>
        </w:tc>
      </w:tr>
      <w:tr w:rsidR="00AF107C" w:rsidRPr="00004BD1" w14:paraId="156E0219" w14:textId="77777777" w:rsidTr="000F5753">
        <w:tc>
          <w:tcPr>
            <w:tcW w:w="0" w:type="auto"/>
            <w:hideMark/>
          </w:tcPr>
          <w:p w14:paraId="4B5E9755" w14:textId="77777777" w:rsidR="00AF107C" w:rsidRPr="00004BD1" w:rsidRDefault="00AF107C" w:rsidP="000F5753">
            <w:pPr>
              <w:spacing w:after="160" w:line="259" w:lineRule="auto"/>
            </w:pPr>
            <w:proofErr w:type="spellStart"/>
            <w:r w:rsidRPr="00004BD1">
              <w:t>grade_id</w:t>
            </w:r>
            <w:proofErr w:type="spellEnd"/>
          </w:p>
        </w:tc>
        <w:tc>
          <w:tcPr>
            <w:tcW w:w="0" w:type="auto"/>
            <w:hideMark/>
          </w:tcPr>
          <w:p w14:paraId="06E082A8" w14:textId="77777777" w:rsidR="00AF107C" w:rsidRPr="00004BD1" w:rsidRDefault="00AF107C" w:rsidP="000F5753">
            <w:pPr>
              <w:spacing w:after="160" w:line="259" w:lineRule="auto"/>
            </w:pPr>
            <w:r w:rsidRPr="00004BD1">
              <w:t>BIGINT</w:t>
            </w:r>
          </w:p>
        </w:tc>
        <w:tc>
          <w:tcPr>
            <w:tcW w:w="0" w:type="auto"/>
            <w:hideMark/>
          </w:tcPr>
          <w:p w14:paraId="6E011449" w14:textId="77777777" w:rsidR="00AF107C" w:rsidRPr="00004BD1" w:rsidRDefault="00AF107C" w:rsidP="000F5753">
            <w:pPr>
              <w:spacing w:after="160" w:line="259" w:lineRule="auto"/>
            </w:pPr>
            <w:r w:rsidRPr="00004BD1">
              <w:t>PRIMARY KEY, AUTO_INCREMENT</w:t>
            </w:r>
          </w:p>
        </w:tc>
        <w:tc>
          <w:tcPr>
            <w:tcW w:w="0" w:type="auto"/>
            <w:hideMark/>
          </w:tcPr>
          <w:p w14:paraId="3A7429A2" w14:textId="77777777" w:rsidR="00AF107C" w:rsidRPr="00004BD1" w:rsidRDefault="00AF107C" w:rsidP="000F5753">
            <w:pPr>
              <w:spacing w:after="160" w:line="259" w:lineRule="auto"/>
            </w:pPr>
            <w:r w:rsidRPr="00004BD1">
              <w:t>Unique identifier for each grade record.</w:t>
            </w:r>
          </w:p>
        </w:tc>
      </w:tr>
      <w:tr w:rsidR="00AF107C" w:rsidRPr="00004BD1" w14:paraId="3C86AA5C" w14:textId="77777777" w:rsidTr="000F5753">
        <w:tc>
          <w:tcPr>
            <w:tcW w:w="0" w:type="auto"/>
            <w:hideMark/>
          </w:tcPr>
          <w:p w14:paraId="38532F2E" w14:textId="77777777" w:rsidR="00AF107C" w:rsidRPr="00004BD1" w:rsidRDefault="00AF107C" w:rsidP="000F5753">
            <w:pPr>
              <w:spacing w:after="160" w:line="259" w:lineRule="auto"/>
            </w:pPr>
            <w:proofErr w:type="spellStart"/>
            <w:r w:rsidRPr="00004BD1">
              <w:t>assignment_id</w:t>
            </w:r>
            <w:proofErr w:type="spellEnd"/>
          </w:p>
        </w:tc>
        <w:tc>
          <w:tcPr>
            <w:tcW w:w="0" w:type="auto"/>
            <w:hideMark/>
          </w:tcPr>
          <w:p w14:paraId="6A45D718" w14:textId="77777777" w:rsidR="00AF107C" w:rsidRPr="00004BD1" w:rsidRDefault="00AF107C" w:rsidP="000F5753">
            <w:pPr>
              <w:spacing w:after="160" w:line="259" w:lineRule="auto"/>
            </w:pPr>
            <w:r w:rsidRPr="00004BD1">
              <w:t>BIGINT</w:t>
            </w:r>
          </w:p>
        </w:tc>
        <w:tc>
          <w:tcPr>
            <w:tcW w:w="0" w:type="auto"/>
            <w:hideMark/>
          </w:tcPr>
          <w:p w14:paraId="14599654" w14:textId="77777777" w:rsidR="00AF107C" w:rsidRPr="00004BD1" w:rsidRDefault="00AF107C" w:rsidP="000F5753">
            <w:pPr>
              <w:spacing w:after="160" w:line="259" w:lineRule="auto"/>
            </w:pPr>
            <w:r w:rsidRPr="00004BD1">
              <w:t>FOREIGN KEY REFERENCES Assignment(</w:t>
            </w:r>
            <w:proofErr w:type="spellStart"/>
            <w:r w:rsidRPr="00004BD1">
              <w:t>assignment_id</w:t>
            </w:r>
            <w:proofErr w:type="spellEnd"/>
            <w:r w:rsidRPr="00004BD1">
              <w:t>)</w:t>
            </w:r>
          </w:p>
        </w:tc>
        <w:tc>
          <w:tcPr>
            <w:tcW w:w="0" w:type="auto"/>
            <w:hideMark/>
          </w:tcPr>
          <w:p w14:paraId="4BE8C97D" w14:textId="77777777" w:rsidR="00AF107C" w:rsidRPr="00004BD1" w:rsidRDefault="00AF107C" w:rsidP="000F5753">
            <w:pPr>
              <w:spacing w:after="160" w:line="259" w:lineRule="auto"/>
            </w:pPr>
            <w:r w:rsidRPr="00004BD1">
              <w:t>ID of the associated assignment.</w:t>
            </w:r>
          </w:p>
        </w:tc>
      </w:tr>
      <w:tr w:rsidR="00AF107C" w:rsidRPr="00004BD1" w14:paraId="24A1F324" w14:textId="77777777" w:rsidTr="000F5753">
        <w:tc>
          <w:tcPr>
            <w:tcW w:w="0" w:type="auto"/>
            <w:hideMark/>
          </w:tcPr>
          <w:p w14:paraId="15425F1F" w14:textId="77777777" w:rsidR="00AF107C" w:rsidRPr="00004BD1" w:rsidRDefault="00AF107C" w:rsidP="000F5753">
            <w:pPr>
              <w:spacing w:after="160" w:line="259" w:lineRule="auto"/>
            </w:pPr>
            <w:proofErr w:type="spellStart"/>
            <w:r w:rsidRPr="00004BD1">
              <w:t>student_id</w:t>
            </w:r>
            <w:proofErr w:type="spellEnd"/>
          </w:p>
        </w:tc>
        <w:tc>
          <w:tcPr>
            <w:tcW w:w="0" w:type="auto"/>
            <w:hideMark/>
          </w:tcPr>
          <w:p w14:paraId="2E47D79E" w14:textId="77777777" w:rsidR="00AF107C" w:rsidRPr="00004BD1" w:rsidRDefault="00AF107C" w:rsidP="000F5753">
            <w:pPr>
              <w:spacing w:after="160" w:line="259" w:lineRule="auto"/>
            </w:pPr>
            <w:r w:rsidRPr="00004BD1">
              <w:t>BIGINT</w:t>
            </w:r>
          </w:p>
        </w:tc>
        <w:tc>
          <w:tcPr>
            <w:tcW w:w="0" w:type="auto"/>
            <w:hideMark/>
          </w:tcPr>
          <w:p w14:paraId="15279A73" w14:textId="77777777" w:rsidR="00AF107C" w:rsidRPr="00004BD1" w:rsidRDefault="00AF107C" w:rsidP="000F5753">
            <w:pPr>
              <w:spacing w:after="160" w:line="259" w:lineRule="auto"/>
            </w:pPr>
            <w:r w:rsidRPr="00004BD1">
              <w:t>FOREIGN KEY REFERENCES Student(</w:t>
            </w:r>
            <w:proofErr w:type="spellStart"/>
            <w:r w:rsidRPr="00004BD1">
              <w:t>student_id</w:t>
            </w:r>
            <w:proofErr w:type="spellEnd"/>
            <w:r w:rsidRPr="00004BD1">
              <w:t>)</w:t>
            </w:r>
          </w:p>
        </w:tc>
        <w:tc>
          <w:tcPr>
            <w:tcW w:w="0" w:type="auto"/>
            <w:hideMark/>
          </w:tcPr>
          <w:p w14:paraId="2B5CDD49" w14:textId="77777777" w:rsidR="00AF107C" w:rsidRPr="00004BD1" w:rsidRDefault="00AF107C" w:rsidP="000F5753">
            <w:pPr>
              <w:spacing w:after="160" w:line="259" w:lineRule="auto"/>
            </w:pPr>
            <w:r w:rsidRPr="00004BD1">
              <w:t>ID of the student who received the grade.</w:t>
            </w:r>
          </w:p>
        </w:tc>
      </w:tr>
      <w:tr w:rsidR="00AF107C" w:rsidRPr="00004BD1" w14:paraId="24A9794D" w14:textId="77777777" w:rsidTr="000F5753">
        <w:tc>
          <w:tcPr>
            <w:tcW w:w="0" w:type="auto"/>
            <w:hideMark/>
          </w:tcPr>
          <w:p w14:paraId="73F979B3" w14:textId="77777777" w:rsidR="00AF107C" w:rsidRPr="00004BD1" w:rsidRDefault="00AF107C" w:rsidP="000F5753">
            <w:pPr>
              <w:spacing w:after="160" w:line="259" w:lineRule="auto"/>
            </w:pPr>
            <w:r w:rsidRPr="00004BD1">
              <w:t>marks</w:t>
            </w:r>
          </w:p>
        </w:tc>
        <w:tc>
          <w:tcPr>
            <w:tcW w:w="0" w:type="auto"/>
            <w:hideMark/>
          </w:tcPr>
          <w:p w14:paraId="44BECF20" w14:textId="77777777" w:rsidR="00AF107C" w:rsidRPr="00004BD1" w:rsidRDefault="00AF107C" w:rsidP="000F5753">
            <w:pPr>
              <w:spacing w:after="160" w:line="259" w:lineRule="auto"/>
            </w:pPr>
            <w:r w:rsidRPr="00004BD1">
              <w:t>INT</w:t>
            </w:r>
          </w:p>
        </w:tc>
        <w:tc>
          <w:tcPr>
            <w:tcW w:w="0" w:type="auto"/>
            <w:hideMark/>
          </w:tcPr>
          <w:p w14:paraId="671CC548" w14:textId="77777777" w:rsidR="00AF107C" w:rsidRPr="00004BD1" w:rsidRDefault="00AF107C" w:rsidP="000F5753">
            <w:pPr>
              <w:spacing w:after="160" w:line="259" w:lineRule="auto"/>
            </w:pPr>
            <w:r w:rsidRPr="00004BD1">
              <w:t>NOT NULL</w:t>
            </w:r>
          </w:p>
        </w:tc>
        <w:tc>
          <w:tcPr>
            <w:tcW w:w="0" w:type="auto"/>
            <w:hideMark/>
          </w:tcPr>
          <w:p w14:paraId="55C94002" w14:textId="77777777" w:rsidR="00AF107C" w:rsidRPr="00004BD1" w:rsidRDefault="00AF107C" w:rsidP="000F5753">
            <w:pPr>
              <w:spacing w:after="160" w:line="259" w:lineRule="auto"/>
            </w:pPr>
            <w:r w:rsidRPr="00004BD1">
              <w:t>Marks awarded for the assignment.</w:t>
            </w:r>
          </w:p>
        </w:tc>
      </w:tr>
      <w:tr w:rsidR="00AF107C" w:rsidRPr="00004BD1" w14:paraId="70EDBBED" w14:textId="77777777" w:rsidTr="000F5753">
        <w:tc>
          <w:tcPr>
            <w:tcW w:w="0" w:type="auto"/>
            <w:hideMark/>
          </w:tcPr>
          <w:p w14:paraId="149F3A05" w14:textId="77777777" w:rsidR="00AF107C" w:rsidRPr="00004BD1" w:rsidRDefault="00AF107C" w:rsidP="000F5753">
            <w:pPr>
              <w:spacing w:after="160" w:line="259" w:lineRule="auto"/>
            </w:pPr>
            <w:r w:rsidRPr="00004BD1">
              <w:t>feedback</w:t>
            </w:r>
          </w:p>
        </w:tc>
        <w:tc>
          <w:tcPr>
            <w:tcW w:w="0" w:type="auto"/>
            <w:hideMark/>
          </w:tcPr>
          <w:p w14:paraId="3B818A63" w14:textId="77777777" w:rsidR="00AF107C" w:rsidRPr="00004BD1" w:rsidRDefault="00AF107C" w:rsidP="000F5753">
            <w:pPr>
              <w:spacing w:after="160" w:line="259" w:lineRule="auto"/>
            </w:pPr>
            <w:r w:rsidRPr="00004BD1">
              <w:t>TEXT</w:t>
            </w:r>
          </w:p>
        </w:tc>
        <w:tc>
          <w:tcPr>
            <w:tcW w:w="0" w:type="auto"/>
            <w:hideMark/>
          </w:tcPr>
          <w:p w14:paraId="73A6D71F" w14:textId="77777777" w:rsidR="00AF107C" w:rsidRPr="00004BD1" w:rsidRDefault="00AF107C" w:rsidP="000F5753">
            <w:pPr>
              <w:spacing w:after="160" w:line="259" w:lineRule="auto"/>
            </w:pPr>
          </w:p>
        </w:tc>
        <w:tc>
          <w:tcPr>
            <w:tcW w:w="0" w:type="auto"/>
            <w:hideMark/>
          </w:tcPr>
          <w:p w14:paraId="6297B453" w14:textId="77777777" w:rsidR="00AF107C" w:rsidRPr="00004BD1" w:rsidRDefault="00AF107C" w:rsidP="000F5753">
            <w:pPr>
              <w:spacing w:after="160" w:line="259" w:lineRule="auto"/>
            </w:pPr>
            <w:r w:rsidRPr="00004BD1">
              <w:t>Feedback or comments for the student.</w:t>
            </w:r>
          </w:p>
        </w:tc>
      </w:tr>
    </w:tbl>
    <w:p w14:paraId="6B4F62E3" w14:textId="77777777" w:rsidR="00AF107C" w:rsidRPr="00004BD1" w:rsidRDefault="00AF107C" w:rsidP="00AF107C">
      <w:r>
        <w:pict w14:anchorId="60F98752">
          <v:rect id="_x0000_i1070" style="width:0;height:1.5pt" o:hralign="center" o:hrstd="t" o:hr="t" fillcolor="#a0a0a0" stroked="f"/>
        </w:pict>
      </w:r>
    </w:p>
    <w:p w14:paraId="5F919EF7" w14:textId="77777777" w:rsidR="00AF107C" w:rsidRPr="00004BD1" w:rsidRDefault="00AF107C" w:rsidP="00AF107C">
      <w:pPr>
        <w:rPr>
          <w:b/>
          <w:bCs/>
        </w:rPr>
      </w:pPr>
      <w:r w:rsidRPr="00004BD1">
        <w:rPr>
          <w:b/>
          <w:bCs/>
        </w:rPr>
        <w:t>10. Certificate Table</w:t>
      </w:r>
    </w:p>
    <w:tbl>
      <w:tblPr>
        <w:tblStyle w:val="TableGrid"/>
        <w:tblW w:w="0" w:type="auto"/>
        <w:tblLook w:val="04A0" w:firstRow="1" w:lastRow="0" w:firstColumn="1" w:lastColumn="0" w:noHBand="0" w:noVBand="1"/>
      </w:tblPr>
      <w:tblGrid>
        <w:gridCol w:w="1584"/>
        <w:gridCol w:w="1321"/>
        <w:gridCol w:w="3930"/>
        <w:gridCol w:w="3645"/>
      </w:tblGrid>
      <w:tr w:rsidR="00AF107C" w:rsidRPr="00004BD1" w14:paraId="0FB22418" w14:textId="77777777" w:rsidTr="000F5753">
        <w:tc>
          <w:tcPr>
            <w:tcW w:w="0" w:type="auto"/>
            <w:hideMark/>
          </w:tcPr>
          <w:p w14:paraId="708C5759" w14:textId="77777777" w:rsidR="00AF107C" w:rsidRPr="00004BD1" w:rsidRDefault="00AF107C" w:rsidP="000F5753">
            <w:pPr>
              <w:spacing w:after="160" w:line="259" w:lineRule="auto"/>
              <w:rPr>
                <w:b/>
                <w:bCs/>
              </w:rPr>
            </w:pPr>
            <w:r w:rsidRPr="00004BD1">
              <w:rPr>
                <w:b/>
                <w:bCs/>
              </w:rPr>
              <w:t>Column Name</w:t>
            </w:r>
          </w:p>
        </w:tc>
        <w:tc>
          <w:tcPr>
            <w:tcW w:w="0" w:type="auto"/>
            <w:hideMark/>
          </w:tcPr>
          <w:p w14:paraId="52FFE791" w14:textId="77777777" w:rsidR="00AF107C" w:rsidRPr="00004BD1" w:rsidRDefault="00AF107C" w:rsidP="000F5753">
            <w:pPr>
              <w:spacing w:after="160" w:line="259" w:lineRule="auto"/>
              <w:rPr>
                <w:b/>
                <w:bCs/>
              </w:rPr>
            </w:pPr>
            <w:r w:rsidRPr="00004BD1">
              <w:rPr>
                <w:b/>
                <w:bCs/>
              </w:rPr>
              <w:t>Data Type</w:t>
            </w:r>
          </w:p>
        </w:tc>
        <w:tc>
          <w:tcPr>
            <w:tcW w:w="0" w:type="auto"/>
            <w:hideMark/>
          </w:tcPr>
          <w:p w14:paraId="3E6397CB" w14:textId="77777777" w:rsidR="00AF107C" w:rsidRPr="00004BD1" w:rsidRDefault="00AF107C" w:rsidP="000F5753">
            <w:pPr>
              <w:spacing w:after="160" w:line="259" w:lineRule="auto"/>
              <w:rPr>
                <w:b/>
                <w:bCs/>
              </w:rPr>
            </w:pPr>
            <w:r w:rsidRPr="00004BD1">
              <w:rPr>
                <w:b/>
                <w:bCs/>
              </w:rPr>
              <w:t>Constraints</w:t>
            </w:r>
          </w:p>
        </w:tc>
        <w:tc>
          <w:tcPr>
            <w:tcW w:w="0" w:type="auto"/>
            <w:hideMark/>
          </w:tcPr>
          <w:p w14:paraId="0DC312BA" w14:textId="77777777" w:rsidR="00AF107C" w:rsidRPr="00004BD1" w:rsidRDefault="00AF107C" w:rsidP="000F5753">
            <w:pPr>
              <w:spacing w:after="160" w:line="259" w:lineRule="auto"/>
              <w:rPr>
                <w:b/>
                <w:bCs/>
              </w:rPr>
            </w:pPr>
            <w:r w:rsidRPr="00004BD1">
              <w:rPr>
                <w:b/>
                <w:bCs/>
              </w:rPr>
              <w:t>Description</w:t>
            </w:r>
          </w:p>
        </w:tc>
      </w:tr>
      <w:tr w:rsidR="00AF107C" w:rsidRPr="00004BD1" w14:paraId="124A3A53" w14:textId="77777777" w:rsidTr="000F5753">
        <w:tc>
          <w:tcPr>
            <w:tcW w:w="0" w:type="auto"/>
            <w:hideMark/>
          </w:tcPr>
          <w:p w14:paraId="401F5AE0" w14:textId="77777777" w:rsidR="00AF107C" w:rsidRPr="00004BD1" w:rsidRDefault="00AF107C" w:rsidP="000F5753">
            <w:pPr>
              <w:spacing w:after="160" w:line="259" w:lineRule="auto"/>
            </w:pPr>
            <w:proofErr w:type="spellStart"/>
            <w:r w:rsidRPr="00004BD1">
              <w:t>certificate_id</w:t>
            </w:r>
            <w:proofErr w:type="spellEnd"/>
          </w:p>
        </w:tc>
        <w:tc>
          <w:tcPr>
            <w:tcW w:w="0" w:type="auto"/>
            <w:hideMark/>
          </w:tcPr>
          <w:p w14:paraId="0DEE1905" w14:textId="77777777" w:rsidR="00AF107C" w:rsidRPr="00004BD1" w:rsidRDefault="00AF107C" w:rsidP="000F5753">
            <w:pPr>
              <w:spacing w:after="160" w:line="259" w:lineRule="auto"/>
            </w:pPr>
            <w:r w:rsidRPr="00004BD1">
              <w:t>BIGINT</w:t>
            </w:r>
          </w:p>
        </w:tc>
        <w:tc>
          <w:tcPr>
            <w:tcW w:w="0" w:type="auto"/>
            <w:hideMark/>
          </w:tcPr>
          <w:p w14:paraId="02429FE6" w14:textId="77777777" w:rsidR="00AF107C" w:rsidRPr="00004BD1" w:rsidRDefault="00AF107C" w:rsidP="000F5753">
            <w:pPr>
              <w:spacing w:after="160" w:line="259" w:lineRule="auto"/>
            </w:pPr>
            <w:r w:rsidRPr="00004BD1">
              <w:t>PRIMARY KEY, AUTO_INCREMENT</w:t>
            </w:r>
          </w:p>
        </w:tc>
        <w:tc>
          <w:tcPr>
            <w:tcW w:w="0" w:type="auto"/>
            <w:hideMark/>
          </w:tcPr>
          <w:p w14:paraId="50FCEE2E" w14:textId="77777777" w:rsidR="00AF107C" w:rsidRPr="00004BD1" w:rsidRDefault="00AF107C" w:rsidP="000F5753">
            <w:pPr>
              <w:spacing w:after="160" w:line="259" w:lineRule="auto"/>
            </w:pPr>
            <w:r w:rsidRPr="00004BD1">
              <w:t>Unique identifier for each certificate.</w:t>
            </w:r>
          </w:p>
        </w:tc>
      </w:tr>
      <w:tr w:rsidR="00AF107C" w:rsidRPr="00004BD1" w14:paraId="09208D9F" w14:textId="77777777" w:rsidTr="000F5753">
        <w:tc>
          <w:tcPr>
            <w:tcW w:w="0" w:type="auto"/>
            <w:hideMark/>
          </w:tcPr>
          <w:p w14:paraId="44AC43F0" w14:textId="77777777" w:rsidR="00AF107C" w:rsidRPr="00004BD1" w:rsidRDefault="00AF107C" w:rsidP="000F5753">
            <w:pPr>
              <w:spacing w:after="160" w:line="259" w:lineRule="auto"/>
            </w:pPr>
            <w:proofErr w:type="spellStart"/>
            <w:r w:rsidRPr="00004BD1">
              <w:t>student_id</w:t>
            </w:r>
            <w:proofErr w:type="spellEnd"/>
          </w:p>
        </w:tc>
        <w:tc>
          <w:tcPr>
            <w:tcW w:w="0" w:type="auto"/>
            <w:hideMark/>
          </w:tcPr>
          <w:p w14:paraId="1FB73A76" w14:textId="77777777" w:rsidR="00AF107C" w:rsidRPr="00004BD1" w:rsidRDefault="00AF107C" w:rsidP="000F5753">
            <w:pPr>
              <w:spacing w:after="160" w:line="259" w:lineRule="auto"/>
            </w:pPr>
            <w:r w:rsidRPr="00004BD1">
              <w:t>BIGINT</w:t>
            </w:r>
          </w:p>
        </w:tc>
        <w:tc>
          <w:tcPr>
            <w:tcW w:w="0" w:type="auto"/>
            <w:hideMark/>
          </w:tcPr>
          <w:p w14:paraId="534A8666" w14:textId="77777777" w:rsidR="00AF107C" w:rsidRPr="00004BD1" w:rsidRDefault="00AF107C" w:rsidP="000F5753">
            <w:pPr>
              <w:spacing w:after="160" w:line="259" w:lineRule="auto"/>
            </w:pPr>
            <w:r w:rsidRPr="00004BD1">
              <w:t>FOREIGN KEY REFERENCES Student(</w:t>
            </w:r>
            <w:proofErr w:type="spellStart"/>
            <w:r w:rsidRPr="00004BD1">
              <w:t>student_id</w:t>
            </w:r>
            <w:proofErr w:type="spellEnd"/>
            <w:r w:rsidRPr="00004BD1">
              <w:t>)</w:t>
            </w:r>
          </w:p>
        </w:tc>
        <w:tc>
          <w:tcPr>
            <w:tcW w:w="0" w:type="auto"/>
            <w:hideMark/>
          </w:tcPr>
          <w:p w14:paraId="6D12E678" w14:textId="77777777" w:rsidR="00AF107C" w:rsidRPr="00004BD1" w:rsidRDefault="00AF107C" w:rsidP="000F5753">
            <w:pPr>
              <w:spacing w:after="160" w:line="259" w:lineRule="auto"/>
            </w:pPr>
            <w:r w:rsidRPr="00004BD1">
              <w:t>ID of the student who earned the certificate.</w:t>
            </w:r>
          </w:p>
        </w:tc>
      </w:tr>
      <w:tr w:rsidR="00AF107C" w:rsidRPr="00004BD1" w14:paraId="23F659D5" w14:textId="77777777" w:rsidTr="000F5753">
        <w:tc>
          <w:tcPr>
            <w:tcW w:w="0" w:type="auto"/>
            <w:hideMark/>
          </w:tcPr>
          <w:p w14:paraId="40E5C256" w14:textId="77777777" w:rsidR="00AF107C" w:rsidRPr="00004BD1" w:rsidRDefault="00AF107C" w:rsidP="000F5753">
            <w:pPr>
              <w:spacing w:after="160" w:line="259" w:lineRule="auto"/>
            </w:pPr>
            <w:proofErr w:type="spellStart"/>
            <w:r w:rsidRPr="00004BD1">
              <w:t>course_id</w:t>
            </w:r>
            <w:proofErr w:type="spellEnd"/>
          </w:p>
        </w:tc>
        <w:tc>
          <w:tcPr>
            <w:tcW w:w="0" w:type="auto"/>
            <w:hideMark/>
          </w:tcPr>
          <w:p w14:paraId="495D3236" w14:textId="77777777" w:rsidR="00AF107C" w:rsidRPr="00004BD1" w:rsidRDefault="00AF107C" w:rsidP="000F5753">
            <w:pPr>
              <w:spacing w:after="160" w:line="259" w:lineRule="auto"/>
            </w:pPr>
            <w:r w:rsidRPr="00004BD1">
              <w:t>BIGINT</w:t>
            </w:r>
          </w:p>
        </w:tc>
        <w:tc>
          <w:tcPr>
            <w:tcW w:w="0" w:type="auto"/>
            <w:hideMark/>
          </w:tcPr>
          <w:p w14:paraId="175C1AB6" w14:textId="77777777" w:rsidR="00AF107C" w:rsidRPr="00004BD1" w:rsidRDefault="00AF107C" w:rsidP="000F5753">
            <w:pPr>
              <w:spacing w:after="160" w:line="259" w:lineRule="auto"/>
            </w:pPr>
            <w:r w:rsidRPr="00004BD1">
              <w:t>FOREIGN KEY REFERENCES Course(</w:t>
            </w:r>
            <w:proofErr w:type="spellStart"/>
            <w:r w:rsidRPr="00004BD1">
              <w:t>course_id</w:t>
            </w:r>
            <w:proofErr w:type="spellEnd"/>
            <w:r w:rsidRPr="00004BD1">
              <w:t>)</w:t>
            </w:r>
          </w:p>
        </w:tc>
        <w:tc>
          <w:tcPr>
            <w:tcW w:w="0" w:type="auto"/>
            <w:hideMark/>
          </w:tcPr>
          <w:p w14:paraId="43796A78" w14:textId="77777777" w:rsidR="00AF107C" w:rsidRPr="00004BD1" w:rsidRDefault="00AF107C" w:rsidP="000F5753">
            <w:pPr>
              <w:spacing w:after="160" w:line="259" w:lineRule="auto"/>
            </w:pPr>
            <w:r w:rsidRPr="00004BD1">
              <w:t>ID of the course for which the certificate is issued.</w:t>
            </w:r>
          </w:p>
        </w:tc>
      </w:tr>
      <w:tr w:rsidR="00AF107C" w:rsidRPr="00004BD1" w14:paraId="39DAC7C6" w14:textId="77777777" w:rsidTr="000F5753">
        <w:tc>
          <w:tcPr>
            <w:tcW w:w="0" w:type="auto"/>
            <w:hideMark/>
          </w:tcPr>
          <w:p w14:paraId="3CE10ADC" w14:textId="77777777" w:rsidR="00AF107C" w:rsidRPr="00004BD1" w:rsidRDefault="00AF107C" w:rsidP="000F5753">
            <w:pPr>
              <w:spacing w:after="160" w:line="259" w:lineRule="auto"/>
            </w:pPr>
            <w:proofErr w:type="spellStart"/>
            <w:r w:rsidRPr="00004BD1">
              <w:lastRenderedPageBreak/>
              <w:t>issued_date</w:t>
            </w:r>
            <w:proofErr w:type="spellEnd"/>
          </w:p>
        </w:tc>
        <w:tc>
          <w:tcPr>
            <w:tcW w:w="0" w:type="auto"/>
            <w:hideMark/>
          </w:tcPr>
          <w:p w14:paraId="206A6288" w14:textId="77777777" w:rsidR="00AF107C" w:rsidRPr="00004BD1" w:rsidRDefault="00AF107C" w:rsidP="000F5753">
            <w:pPr>
              <w:spacing w:after="160" w:line="259" w:lineRule="auto"/>
            </w:pPr>
            <w:r w:rsidRPr="00004BD1">
              <w:t>TIMESTAMP</w:t>
            </w:r>
          </w:p>
        </w:tc>
        <w:tc>
          <w:tcPr>
            <w:tcW w:w="0" w:type="auto"/>
            <w:hideMark/>
          </w:tcPr>
          <w:p w14:paraId="2C52AF42" w14:textId="77777777" w:rsidR="00AF107C" w:rsidRPr="00004BD1" w:rsidRDefault="00AF107C" w:rsidP="000F5753">
            <w:pPr>
              <w:spacing w:after="160" w:line="259" w:lineRule="auto"/>
            </w:pPr>
            <w:r w:rsidRPr="00004BD1">
              <w:t>DEFAULT CURRENT_TIMESTAMP</w:t>
            </w:r>
          </w:p>
        </w:tc>
        <w:tc>
          <w:tcPr>
            <w:tcW w:w="0" w:type="auto"/>
            <w:hideMark/>
          </w:tcPr>
          <w:p w14:paraId="7B1A4520" w14:textId="77777777" w:rsidR="00AF107C" w:rsidRPr="00004BD1" w:rsidRDefault="00AF107C" w:rsidP="000F5753">
            <w:pPr>
              <w:spacing w:after="160" w:line="259" w:lineRule="auto"/>
            </w:pPr>
            <w:r w:rsidRPr="00004BD1">
              <w:t>Date when the certificate was issued.</w:t>
            </w:r>
          </w:p>
        </w:tc>
      </w:tr>
    </w:tbl>
    <w:p w14:paraId="192EC72E" w14:textId="77777777" w:rsidR="00AF107C" w:rsidRPr="00004BD1" w:rsidRDefault="00AF107C" w:rsidP="00AF107C">
      <w:r>
        <w:pict w14:anchorId="5FC95105">
          <v:rect id="_x0000_i1071" style="width:0;height:1.5pt" o:hralign="center" o:hrstd="t" o:hr="t" fillcolor="#a0a0a0" stroked="f"/>
        </w:pict>
      </w:r>
    </w:p>
    <w:p w14:paraId="329BF7CB" w14:textId="77777777" w:rsidR="00AF107C" w:rsidRPr="00004BD1" w:rsidRDefault="00AF107C" w:rsidP="00AF107C">
      <w:pPr>
        <w:rPr>
          <w:b/>
          <w:bCs/>
        </w:rPr>
      </w:pPr>
      <w:r w:rsidRPr="00004BD1">
        <w:rPr>
          <w:b/>
          <w:bCs/>
        </w:rPr>
        <w:t>11. Payment Table</w:t>
      </w:r>
    </w:p>
    <w:tbl>
      <w:tblPr>
        <w:tblStyle w:val="TableGrid"/>
        <w:tblW w:w="0" w:type="auto"/>
        <w:tblLook w:val="04A0" w:firstRow="1" w:lastRow="0" w:firstColumn="1" w:lastColumn="0" w:noHBand="0" w:noVBand="1"/>
      </w:tblPr>
      <w:tblGrid>
        <w:gridCol w:w="1626"/>
        <w:gridCol w:w="1636"/>
        <w:gridCol w:w="3882"/>
        <w:gridCol w:w="3336"/>
      </w:tblGrid>
      <w:tr w:rsidR="00AF107C" w:rsidRPr="00004BD1" w14:paraId="12FE67B7" w14:textId="77777777" w:rsidTr="000F5753">
        <w:tc>
          <w:tcPr>
            <w:tcW w:w="0" w:type="auto"/>
            <w:hideMark/>
          </w:tcPr>
          <w:p w14:paraId="247DF68C" w14:textId="77777777" w:rsidR="00AF107C" w:rsidRPr="00004BD1" w:rsidRDefault="00AF107C" w:rsidP="000F5753">
            <w:pPr>
              <w:spacing w:after="160" w:line="259" w:lineRule="auto"/>
              <w:rPr>
                <w:b/>
                <w:bCs/>
              </w:rPr>
            </w:pPr>
            <w:r w:rsidRPr="00004BD1">
              <w:rPr>
                <w:b/>
                <w:bCs/>
              </w:rPr>
              <w:t>Column Name</w:t>
            </w:r>
          </w:p>
        </w:tc>
        <w:tc>
          <w:tcPr>
            <w:tcW w:w="0" w:type="auto"/>
            <w:hideMark/>
          </w:tcPr>
          <w:p w14:paraId="0F681D7F" w14:textId="77777777" w:rsidR="00AF107C" w:rsidRPr="00004BD1" w:rsidRDefault="00AF107C" w:rsidP="000F5753">
            <w:pPr>
              <w:spacing w:after="160" w:line="259" w:lineRule="auto"/>
              <w:rPr>
                <w:b/>
                <w:bCs/>
              </w:rPr>
            </w:pPr>
            <w:r w:rsidRPr="00004BD1">
              <w:rPr>
                <w:b/>
                <w:bCs/>
              </w:rPr>
              <w:t>Data Type</w:t>
            </w:r>
          </w:p>
        </w:tc>
        <w:tc>
          <w:tcPr>
            <w:tcW w:w="0" w:type="auto"/>
            <w:hideMark/>
          </w:tcPr>
          <w:p w14:paraId="2840534D" w14:textId="77777777" w:rsidR="00AF107C" w:rsidRPr="00004BD1" w:rsidRDefault="00AF107C" w:rsidP="000F5753">
            <w:pPr>
              <w:spacing w:after="160" w:line="259" w:lineRule="auto"/>
              <w:rPr>
                <w:b/>
                <w:bCs/>
              </w:rPr>
            </w:pPr>
            <w:r w:rsidRPr="00004BD1">
              <w:rPr>
                <w:b/>
                <w:bCs/>
              </w:rPr>
              <w:t>Constraints</w:t>
            </w:r>
          </w:p>
        </w:tc>
        <w:tc>
          <w:tcPr>
            <w:tcW w:w="0" w:type="auto"/>
            <w:hideMark/>
          </w:tcPr>
          <w:p w14:paraId="46C8735C" w14:textId="77777777" w:rsidR="00AF107C" w:rsidRPr="00004BD1" w:rsidRDefault="00AF107C" w:rsidP="000F5753">
            <w:pPr>
              <w:spacing w:after="160" w:line="259" w:lineRule="auto"/>
              <w:rPr>
                <w:b/>
                <w:bCs/>
              </w:rPr>
            </w:pPr>
            <w:r w:rsidRPr="00004BD1">
              <w:rPr>
                <w:b/>
                <w:bCs/>
              </w:rPr>
              <w:t>Description</w:t>
            </w:r>
          </w:p>
        </w:tc>
      </w:tr>
      <w:tr w:rsidR="00AF107C" w:rsidRPr="00004BD1" w14:paraId="67E2A636" w14:textId="77777777" w:rsidTr="000F5753">
        <w:tc>
          <w:tcPr>
            <w:tcW w:w="0" w:type="auto"/>
            <w:hideMark/>
          </w:tcPr>
          <w:p w14:paraId="44DDA269" w14:textId="77777777" w:rsidR="00AF107C" w:rsidRPr="00004BD1" w:rsidRDefault="00AF107C" w:rsidP="000F5753">
            <w:pPr>
              <w:spacing w:after="160" w:line="259" w:lineRule="auto"/>
            </w:pPr>
            <w:proofErr w:type="spellStart"/>
            <w:r w:rsidRPr="00004BD1">
              <w:t>payment_id</w:t>
            </w:r>
            <w:proofErr w:type="spellEnd"/>
          </w:p>
        </w:tc>
        <w:tc>
          <w:tcPr>
            <w:tcW w:w="0" w:type="auto"/>
            <w:hideMark/>
          </w:tcPr>
          <w:p w14:paraId="05AC6233" w14:textId="77777777" w:rsidR="00AF107C" w:rsidRPr="00004BD1" w:rsidRDefault="00AF107C" w:rsidP="000F5753">
            <w:pPr>
              <w:spacing w:after="160" w:line="259" w:lineRule="auto"/>
            </w:pPr>
            <w:r w:rsidRPr="00004BD1">
              <w:t>BIGINT</w:t>
            </w:r>
          </w:p>
        </w:tc>
        <w:tc>
          <w:tcPr>
            <w:tcW w:w="0" w:type="auto"/>
            <w:hideMark/>
          </w:tcPr>
          <w:p w14:paraId="41400004" w14:textId="77777777" w:rsidR="00AF107C" w:rsidRPr="00004BD1" w:rsidRDefault="00AF107C" w:rsidP="000F5753">
            <w:pPr>
              <w:spacing w:after="160" w:line="259" w:lineRule="auto"/>
            </w:pPr>
            <w:r w:rsidRPr="00004BD1">
              <w:t>PRIMARY KEY, AUTO_INCREMENT</w:t>
            </w:r>
          </w:p>
        </w:tc>
        <w:tc>
          <w:tcPr>
            <w:tcW w:w="0" w:type="auto"/>
            <w:hideMark/>
          </w:tcPr>
          <w:p w14:paraId="4F4D69DA" w14:textId="77777777" w:rsidR="00AF107C" w:rsidRPr="00004BD1" w:rsidRDefault="00AF107C" w:rsidP="000F5753">
            <w:pPr>
              <w:spacing w:after="160" w:line="259" w:lineRule="auto"/>
            </w:pPr>
            <w:r w:rsidRPr="00004BD1">
              <w:t>Unique identifier for each payment.</w:t>
            </w:r>
          </w:p>
        </w:tc>
      </w:tr>
      <w:tr w:rsidR="00AF107C" w:rsidRPr="00004BD1" w14:paraId="4A5D7AE4" w14:textId="77777777" w:rsidTr="000F5753">
        <w:tc>
          <w:tcPr>
            <w:tcW w:w="0" w:type="auto"/>
            <w:hideMark/>
          </w:tcPr>
          <w:p w14:paraId="7D0F5389" w14:textId="77777777" w:rsidR="00AF107C" w:rsidRPr="00004BD1" w:rsidRDefault="00AF107C" w:rsidP="000F5753">
            <w:pPr>
              <w:spacing w:after="160" w:line="259" w:lineRule="auto"/>
            </w:pPr>
            <w:proofErr w:type="spellStart"/>
            <w:r w:rsidRPr="00004BD1">
              <w:t>student_id</w:t>
            </w:r>
            <w:proofErr w:type="spellEnd"/>
          </w:p>
        </w:tc>
        <w:tc>
          <w:tcPr>
            <w:tcW w:w="0" w:type="auto"/>
            <w:hideMark/>
          </w:tcPr>
          <w:p w14:paraId="50049A84" w14:textId="77777777" w:rsidR="00AF107C" w:rsidRPr="00004BD1" w:rsidRDefault="00AF107C" w:rsidP="000F5753">
            <w:pPr>
              <w:spacing w:after="160" w:line="259" w:lineRule="auto"/>
            </w:pPr>
            <w:r w:rsidRPr="00004BD1">
              <w:t>BIGINT</w:t>
            </w:r>
          </w:p>
        </w:tc>
        <w:tc>
          <w:tcPr>
            <w:tcW w:w="0" w:type="auto"/>
            <w:hideMark/>
          </w:tcPr>
          <w:p w14:paraId="5BA89B95" w14:textId="77777777" w:rsidR="00AF107C" w:rsidRPr="00004BD1" w:rsidRDefault="00AF107C" w:rsidP="000F5753">
            <w:pPr>
              <w:spacing w:after="160" w:line="259" w:lineRule="auto"/>
            </w:pPr>
            <w:r w:rsidRPr="00004BD1">
              <w:t>FOREIGN KEY REFERENCES Student(</w:t>
            </w:r>
            <w:proofErr w:type="spellStart"/>
            <w:r w:rsidRPr="00004BD1">
              <w:t>student_id</w:t>
            </w:r>
            <w:proofErr w:type="spellEnd"/>
            <w:r w:rsidRPr="00004BD1">
              <w:t>)</w:t>
            </w:r>
          </w:p>
        </w:tc>
        <w:tc>
          <w:tcPr>
            <w:tcW w:w="0" w:type="auto"/>
            <w:hideMark/>
          </w:tcPr>
          <w:p w14:paraId="6E6596F7" w14:textId="77777777" w:rsidR="00AF107C" w:rsidRPr="00004BD1" w:rsidRDefault="00AF107C" w:rsidP="000F5753">
            <w:pPr>
              <w:spacing w:after="160" w:line="259" w:lineRule="auto"/>
            </w:pPr>
            <w:r w:rsidRPr="00004BD1">
              <w:t>ID of the student making the payment.</w:t>
            </w:r>
          </w:p>
        </w:tc>
      </w:tr>
      <w:tr w:rsidR="00AF107C" w:rsidRPr="00004BD1" w14:paraId="51DF096E" w14:textId="77777777" w:rsidTr="000F5753">
        <w:tc>
          <w:tcPr>
            <w:tcW w:w="0" w:type="auto"/>
            <w:hideMark/>
          </w:tcPr>
          <w:p w14:paraId="7F404BB9" w14:textId="77777777" w:rsidR="00AF107C" w:rsidRPr="00004BD1" w:rsidRDefault="00AF107C" w:rsidP="000F5753">
            <w:pPr>
              <w:spacing w:after="160" w:line="259" w:lineRule="auto"/>
            </w:pPr>
            <w:proofErr w:type="spellStart"/>
            <w:r w:rsidRPr="00004BD1">
              <w:t>course_id</w:t>
            </w:r>
            <w:proofErr w:type="spellEnd"/>
          </w:p>
        </w:tc>
        <w:tc>
          <w:tcPr>
            <w:tcW w:w="0" w:type="auto"/>
            <w:hideMark/>
          </w:tcPr>
          <w:p w14:paraId="60A602AC" w14:textId="77777777" w:rsidR="00AF107C" w:rsidRPr="00004BD1" w:rsidRDefault="00AF107C" w:rsidP="000F5753">
            <w:pPr>
              <w:spacing w:after="160" w:line="259" w:lineRule="auto"/>
            </w:pPr>
            <w:r w:rsidRPr="00004BD1">
              <w:t>BIGINT</w:t>
            </w:r>
          </w:p>
        </w:tc>
        <w:tc>
          <w:tcPr>
            <w:tcW w:w="0" w:type="auto"/>
            <w:hideMark/>
          </w:tcPr>
          <w:p w14:paraId="5BC17419" w14:textId="77777777" w:rsidR="00AF107C" w:rsidRPr="00004BD1" w:rsidRDefault="00AF107C" w:rsidP="000F5753">
            <w:pPr>
              <w:spacing w:after="160" w:line="259" w:lineRule="auto"/>
            </w:pPr>
            <w:r w:rsidRPr="00004BD1">
              <w:t>FOREIGN KEY REFERENCES Course(</w:t>
            </w:r>
            <w:proofErr w:type="spellStart"/>
            <w:r w:rsidRPr="00004BD1">
              <w:t>course_id</w:t>
            </w:r>
            <w:proofErr w:type="spellEnd"/>
            <w:r w:rsidRPr="00004BD1">
              <w:t>)</w:t>
            </w:r>
          </w:p>
        </w:tc>
        <w:tc>
          <w:tcPr>
            <w:tcW w:w="0" w:type="auto"/>
            <w:hideMark/>
          </w:tcPr>
          <w:p w14:paraId="278FC757" w14:textId="77777777" w:rsidR="00AF107C" w:rsidRPr="00004BD1" w:rsidRDefault="00AF107C" w:rsidP="000F5753">
            <w:pPr>
              <w:spacing w:after="160" w:line="259" w:lineRule="auto"/>
            </w:pPr>
            <w:r w:rsidRPr="00004BD1">
              <w:t>ID of the course associated with the payment.</w:t>
            </w:r>
          </w:p>
        </w:tc>
      </w:tr>
      <w:tr w:rsidR="00AF107C" w:rsidRPr="00004BD1" w14:paraId="4B85DA86" w14:textId="77777777" w:rsidTr="000F5753">
        <w:tc>
          <w:tcPr>
            <w:tcW w:w="0" w:type="auto"/>
            <w:hideMark/>
          </w:tcPr>
          <w:p w14:paraId="74799CF8" w14:textId="77777777" w:rsidR="00AF107C" w:rsidRPr="00004BD1" w:rsidRDefault="00AF107C" w:rsidP="000F5753">
            <w:pPr>
              <w:spacing w:after="160" w:line="259" w:lineRule="auto"/>
            </w:pPr>
            <w:r w:rsidRPr="00004BD1">
              <w:t>amount</w:t>
            </w:r>
          </w:p>
        </w:tc>
        <w:tc>
          <w:tcPr>
            <w:tcW w:w="0" w:type="auto"/>
            <w:hideMark/>
          </w:tcPr>
          <w:p w14:paraId="7887D864" w14:textId="77777777" w:rsidR="00AF107C" w:rsidRPr="00004BD1" w:rsidRDefault="00AF107C" w:rsidP="000F5753">
            <w:pPr>
              <w:spacing w:after="160" w:line="259" w:lineRule="auto"/>
            </w:pPr>
            <w:proofErr w:type="gramStart"/>
            <w:r w:rsidRPr="00004BD1">
              <w:t>DECIMAL(</w:t>
            </w:r>
            <w:proofErr w:type="gramEnd"/>
            <w:r w:rsidRPr="00004BD1">
              <w:t>10, 2)</w:t>
            </w:r>
          </w:p>
        </w:tc>
        <w:tc>
          <w:tcPr>
            <w:tcW w:w="0" w:type="auto"/>
            <w:hideMark/>
          </w:tcPr>
          <w:p w14:paraId="0E856FBD" w14:textId="77777777" w:rsidR="00AF107C" w:rsidRPr="00004BD1" w:rsidRDefault="00AF107C" w:rsidP="000F5753">
            <w:pPr>
              <w:spacing w:after="160" w:line="259" w:lineRule="auto"/>
            </w:pPr>
            <w:r w:rsidRPr="00004BD1">
              <w:t>NOT NULL</w:t>
            </w:r>
          </w:p>
        </w:tc>
        <w:tc>
          <w:tcPr>
            <w:tcW w:w="0" w:type="auto"/>
            <w:hideMark/>
          </w:tcPr>
          <w:p w14:paraId="301C5F6E" w14:textId="77777777" w:rsidR="00AF107C" w:rsidRPr="00004BD1" w:rsidRDefault="00AF107C" w:rsidP="000F5753">
            <w:pPr>
              <w:spacing w:after="160" w:line="259" w:lineRule="auto"/>
            </w:pPr>
            <w:r w:rsidRPr="00004BD1">
              <w:t>Amount paid for the course.</w:t>
            </w:r>
          </w:p>
        </w:tc>
      </w:tr>
      <w:tr w:rsidR="00AF107C" w:rsidRPr="00004BD1" w14:paraId="7D0239C9" w14:textId="77777777" w:rsidTr="000F5753">
        <w:tc>
          <w:tcPr>
            <w:tcW w:w="0" w:type="auto"/>
            <w:hideMark/>
          </w:tcPr>
          <w:p w14:paraId="691D1F2B" w14:textId="77777777" w:rsidR="00AF107C" w:rsidRPr="00004BD1" w:rsidRDefault="00AF107C" w:rsidP="000F5753">
            <w:pPr>
              <w:spacing w:after="160" w:line="259" w:lineRule="auto"/>
            </w:pPr>
            <w:proofErr w:type="spellStart"/>
            <w:r w:rsidRPr="00004BD1">
              <w:t>payment_date</w:t>
            </w:r>
            <w:proofErr w:type="spellEnd"/>
          </w:p>
        </w:tc>
        <w:tc>
          <w:tcPr>
            <w:tcW w:w="0" w:type="auto"/>
            <w:hideMark/>
          </w:tcPr>
          <w:p w14:paraId="1D41A252" w14:textId="77777777" w:rsidR="00AF107C" w:rsidRPr="00004BD1" w:rsidRDefault="00AF107C" w:rsidP="000F5753">
            <w:pPr>
              <w:spacing w:after="160" w:line="259" w:lineRule="auto"/>
            </w:pPr>
            <w:r w:rsidRPr="00004BD1">
              <w:t>TIMESTAMP</w:t>
            </w:r>
          </w:p>
        </w:tc>
        <w:tc>
          <w:tcPr>
            <w:tcW w:w="0" w:type="auto"/>
            <w:hideMark/>
          </w:tcPr>
          <w:p w14:paraId="79FCD444" w14:textId="77777777" w:rsidR="00AF107C" w:rsidRPr="00004BD1" w:rsidRDefault="00AF107C" w:rsidP="000F5753">
            <w:pPr>
              <w:spacing w:after="160" w:line="259" w:lineRule="auto"/>
            </w:pPr>
            <w:r w:rsidRPr="00004BD1">
              <w:t>DEFAULT CURRENT_TIMESTAMP</w:t>
            </w:r>
          </w:p>
        </w:tc>
        <w:tc>
          <w:tcPr>
            <w:tcW w:w="0" w:type="auto"/>
            <w:hideMark/>
          </w:tcPr>
          <w:p w14:paraId="7368228C" w14:textId="77777777" w:rsidR="00AF107C" w:rsidRPr="00004BD1" w:rsidRDefault="00AF107C" w:rsidP="000F5753">
            <w:pPr>
              <w:spacing w:after="160" w:line="259" w:lineRule="auto"/>
            </w:pPr>
            <w:r w:rsidRPr="00004BD1">
              <w:t>Date of the payment.</w:t>
            </w:r>
          </w:p>
        </w:tc>
      </w:tr>
      <w:tr w:rsidR="00AF107C" w:rsidRPr="00004BD1" w14:paraId="48627A72" w14:textId="77777777" w:rsidTr="000F5753">
        <w:tc>
          <w:tcPr>
            <w:tcW w:w="0" w:type="auto"/>
            <w:hideMark/>
          </w:tcPr>
          <w:p w14:paraId="596FC7A2" w14:textId="77777777" w:rsidR="00AF107C" w:rsidRPr="00004BD1" w:rsidRDefault="00AF107C" w:rsidP="000F5753">
            <w:pPr>
              <w:spacing w:after="160" w:line="259" w:lineRule="auto"/>
            </w:pPr>
            <w:r w:rsidRPr="00004BD1">
              <w:t>status</w:t>
            </w:r>
          </w:p>
        </w:tc>
        <w:tc>
          <w:tcPr>
            <w:tcW w:w="0" w:type="auto"/>
            <w:hideMark/>
          </w:tcPr>
          <w:p w14:paraId="304A762F" w14:textId="77777777" w:rsidR="00AF107C" w:rsidRPr="00004BD1" w:rsidRDefault="00AF107C" w:rsidP="000F5753">
            <w:pPr>
              <w:spacing w:after="160" w:line="259" w:lineRule="auto"/>
            </w:pPr>
            <w:proofErr w:type="gramStart"/>
            <w:r w:rsidRPr="00004BD1">
              <w:t>VARCHAR(</w:t>
            </w:r>
            <w:proofErr w:type="gramEnd"/>
            <w:r w:rsidRPr="00004BD1">
              <w:t>50)</w:t>
            </w:r>
          </w:p>
        </w:tc>
        <w:tc>
          <w:tcPr>
            <w:tcW w:w="0" w:type="auto"/>
            <w:hideMark/>
          </w:tcPr>
          <w:p w14:paraId="33A4A4DE" w14:textId="77777777" w:rsidR="00AF107C" w:rsidRPr="00004BD1" w:rsidRDefault="00AF107C" w:rsidP="000F5753">
            <w:pPr>
              <w:spacing w:after="160" w:line="259" w:lineRule="auto"/>
            </w:pPr>
          </w:p>
        </w:tc>
        <w:tc>
          <w:tcPr>
            <w:tcW w:w="0" w:type="auto"/>
            <w:hideMark/>
          </w:tcPr>
          <w:p w14:paraId="4E55B08A" w14:textId="77777777" w:rsidR="00AF107C" w:rsidRPr="00004BD1" w:rsidRDefault="00AF107C" w:rsidP="000F5753">
            <w:pPr>
              <w:spacing w:after="160" w:line="259" w:lineRule="auto"/>
            </w:pPr>
            <w:r w:rsidRPr="00004BD1">
              <w:t>Payment status (e.g., completed, pending).</w:t>
            </w:r>
          </w:p>
        </w:tc>
      </w:tr>
    </w:tbl>
    <w:p w14:paraId="050038DD" w14:textId="77777777" w:rsidR="00AF107C" w:rsidRPr="00004BD1" w:rsidRDefault="00AF107C" w:rsidP="00AF107C">
      <w:r>
        <w:pict w14:anchorId="49360CCD">
          <v:rect id="_x0000_i1072" style="width:0;height:1.5pt" o:hralign="center" o:hrstd="t" o:hr="t" fillcolor="#a0a0a0" stroked="f"/>
        </w:pict>
      </w:r>
    </w:p>
    <w:p w14:paraId="74923AC4" w14:textId="77777777" w:rsidR="00AF107C" w:rsidRPr="00004BD1" w:rsidRDefault="00AF107C" w:rsidP="00AF107C">
      <w:pPr>
        <w:rPr>
          <w:b/>
          <w:bCs/>
        </w:rPr>
      </w:pPr>
      <w:r w:rsidRPr="00004BD1">
        <w:rPr>
          <w:b/>
          <w:bCs/>
        </w:rPr>
        <w:t>12. Notification Table</w:t>
      </w:r>
    </w:p>
    <w:tbl>
      <w:tblPr>
        <w:tblStyle w:val="TableGrid"/>
        <w:tblW w:w="0" w:type="auto"/>
        <w:tblLook w:val="04A0" w:firstRow="1" w:lastRow="0" w:firstColumn="1" w:lastColumn="0" w:noHBand="0" w:noVBand="1"/>
      </w:tblPr>
      <w:tblGrid>
        <w:gridCol w:w="1612"/>
        <w:gridCol w:w="1321"/>
        <w:gridCol w:w="4704"/>
        <w:gridCol w:w="2843"/>
      </w:tblGrid>
      <w:tr w:rsidR="00AF107C" w:rsidRPr="00004BD1" w14:paraId="3ADB767F" w14:textId="77777777" w:rsidTr="000F5753">
        <w:tc>
          <w:tcPr>
            <w:tcW w:w="0" w:type="auto"/>
            <w:hideMark/>
          </w:tcPr>
          <w:p w14:paraId="28E57228" w14:textId="77777777" w:rsidR="00AF107C" w:rsidRPr="00004BD1" w:rsidRDefault="00AF107C" w:rsidP="000F5753">
            <w:pPr>
              <w:spacing w:after="160" w:line="259" w:lineRule="auto"/>
              <w:rPr>
                <w:b/>
                <w:bCs/>
              </w:rPr>
            </w:pPr>
            <w:r w:rsidRPr="00004BD1">
              <w:rPr>
                <w:b/>
                <w:bCs/>
              </w:rPr>
              <w:t>Column Name</w:t>
            </w:r>
          </w:p>
        </w:tc>
        <w:tc>
          <w:tcPr>
            <w:tcW w:w="0" w:type="auto"/>
            <w:hideMark/>
          </w:tcPr>
          <w:p w14:paraId="0559333D" w14:textId="77777777" w:rsidR="00AF107C" w:rsidRPr="00004BD1" w:rsidRDefault="00AF107C" w:rsidP="000F5753">
            <w:pPr>
              <w:spacing w:after="160" w:line="259" w:lineRule="auto"/>
              <w:rPr>
                <w:b/>
                <w:bCs/>
              </w:rPr>
            </w:pPr>
            <w:r w:rsidRPr="00004BD1">
              <w:rPr>
                <w:b/>
                <w:bCs/>
              </w:rPr>
              <w:t>Data Type</w:t>
            </w:r>
          </w:p>
        </w:tc>
        <w:tc>
          <w:tcPr>
            <w:tcW w:w="0" w:type="auto"/>
            <w:hideMark/>
          </w:tcPr>
          <w:p w14:paraId="4A0F624F" w14:textId="77777777" w:rsidR="00AF107C" w:rsidRPr="00004BD1" w:rsidRDefault="00AF107C" w:rsidP="000F5753">
            <w:pPr>
              <w:spacing w:after="160" w:line="259" w:lineRule="auto"/>
              <w:rPr>
                <w:b/>
                <w:bCs/>
              </w:rPr>
            </w:pPr>
            <w:r w:rsidRPr="00004BD1">
              <w:rPr>
                <w:b/>
                <w:bCs/>
              </w:rPr>
              <w:t>Constraints</w:t>
            </w:r>
          </w:p>
        </w:tc>
        <w:tc>
          <w:tcPr>
            <w:tcW w:w="0" w:type="auto"/>
            <w:hideMark/>
          </w:tcPr>
          <w:p w14:paraId="4B3B3E8D" w14:textId="77777777" w:rsidR="00AF107C" w:rsidRPr="00004BD1" w:rsidRDefault="00AF107C" w:rsidP="000F5753">
            <w:pPr>
              <w:spacing w:after="160" w:line="259" w:lineRule="auto"/>
              <w:rPr>
                <w:b/>
                <w:bCs/>
              </w:rPr>
            </w:pPr>
            <w:r w:rsidRPr="00004BD1">
              <w:rPr>
                <w:b/>
                <w:bCs/>
              </w:rPr>
              <w:t>Description</w:t>
            </w:r>
          </w:p>
        </w:tc>
      </w:tr>
      <w:tr w:rsidR="00AF107C" w:rsidRPr="00004BD1" w14:paraId="75EA36E0" w14:textId="77777777" w:rsidTr="000F5753">
        <w:tc>
          <w:tcPr>
            <w:tcW w:w="0" w:type="auto"/>
            <w:hideMark/>
          </w:tcPr>
          <w:p w14:paraId="105DC6B9" w14:textId="77777777" w:rsidR="00AF107C" w:rsidRPr="00004BD1" w:rsidRDefault="00AF107C" w:rsidP="000F5753">
            <w:pPr>
              <w:spacing w:after="160" w:line="259" w:lineRule="auto"/>
            </w:pPr>
            <w:proofErr w:type="spellStart"/>
            <w:r w:rsidRPr="00004BD1">
              <w:t>notification_id</w:t>
            </w:r>
            <w:proofErr w:type="spellEnd"/>
          </w:p>
        </w:tc>
        <w:tc>
          <w:tcPr>
            <w:tcW w:w="0" w:type="auto"/>
            <w:hideMark/>
          </w:tcPr>
          <w:p w14:paraId="789D5FDA" w14:textId="77777777" w:rsidR="00AF107C" w:rsidRPr="00004BD1" w:rsidRDefault="00AF107C" w:rsidP="000F5753">
            <w:pPr>
              <w:spacing w:after="160" w:line="259" w:lineRule="auto"/>
            </w:pPr>
            <w:r w:rsidRPr="00004BD1">
              <w:t>BIGINT</w:t>
            </w:r>
          </w:p>
        </w:tc>
        <w:tc>
          <w:tcPr>
            <w:tcW w:w="0" w:type="auto"/>
            <w:hideMark/>
          </w:tcPr>
          <w:p w14:paraId="48731453" w14:textId="77777777" w:rsidR="00AF107C" w:rsidRPr="00004BD1" w:rsidRDefault="00AF107C" w:rsidP="000F5753">
            <w:pPr>
              <w:spacing w:after="160" w:line="259" w:lineRule="auto"/>
            </w:pPr>
            <w:r w:rsidRPr="00004BD1">
              <w:t>PRIMARY KEY, AUTO_INCREMENT</w:t>
            </w:r>
          </w:p>
        </w:tc>
        <w:tc>
          <w:tcPr>
            <w:tcW w:w="0" w:type="auto"/>
            <w:hideMark/>
          </w:tcPr>
          <w:p w14:paraId="01DF7DD0" w14:textId="77777777" w:rsidR="00AF107C" w:rsidRPr="00004BD1" w:rsidRDefault="00AF107C" w:rsidP="000F5753">
            <w:pPr>
              <w:spacing w:after="160" w:line="259" w:lineRule="auto"/>
            </w:pPr>
            <w:r w:rsidRPr="00004BD1">
              <w:t>Unique identifier for each notification.</w:t>
            </w:r>
          </w:p>
        </w:tc>
      </w:tr>
      <w:tr w:rsidR="00AF107C" w:rsidRPr="00004BD1" w14:paraId="45FE52F0" w14:textId="77777777" w:rsidTr="000F5753">
        <w:tc>
          <w:tcPr>
            <w:tcW w:w="0" w:type="auto"/>
            <w:hideMark/>
          </w:tcPr>
          <w:p w14:paraId="354836EC" w14:textId="77777777" w:rsidR="00AF107C" w:rsidRPr="00004BD1" w:rsidRDefault="00AF107C" w:rsidP="000F5753">
            <w:pPr>
              <w:spacing w:after="160" w:line="259" w:lineRule="auto"/>
            </w:pPr>
            <w:proofErr w:type="spellStart"/>
            <w:r w:rsidRPr="00004BD1">
              <w:t>user_id</w:t>
            </w:r>
            <w:proofErr w:type="spellEnd"/>
          </w:p>
        </w:tc>
        <w:tc>
          <w:tcPr>
            <w:tcW w:w="0" w:type="auto"/>
            <w:hideMark/>
          </w:tcPr>
          <w:p w14:paraId="2E6FDCC5" w14:textId="77777777" w:rsidR="00AF107C" w:rsidRPr="00004BD1" w:rsidRDefault="00AF107C" w:rsidP="000F5753">
            <w:pPr>
              <w:spacing w:after="160" w:line="259" w:lineRule="auto"/>
            </w:pPr>
            <w:r w:rsidRPr="00004BD1">
              <w:t>BIGINT</w:t>
            </w:r>
          </w:p>
        </w:tc>
        <w:tc>
          <w:tcPr>
            <w:tcW w:w="0" w:type="auto"/>
            <w:hideMark/>
          </w:tcPr>
          <w:p w14:paraId="14752DA9" w14:textId="77777777" w:rsidR="00AF107C" w:rsidRPr="00004BD1" w:rsidRDefault="00AF107C" w:rsidP="000F5753">
            <w:pPr>
              <w:spacing w:after="160" w:line="259" w:lineRule="auto"/>
            </w:pPr>
            <w:r w:rsidRPr="00004BD1">
              <w:t>FOREIGN KEY REFERENCES Student(</w:t>
            </w:r>
            <w:proofErr w:type="spellStart"/>
            <w:r w:rsidRPr="00004BD1">
              <w:t>student_id</w:t>
            </w:r>
            <w:proofErr w:type="spellEnd"/>
            <w:r w:rsidRPr="00004BD1">
              <w:t>) or Instructor(</w:t>
            </w:r>
            <w:proofErr w:type="spellStart"/>
            <w:r w:rsidRPr="00004BD1">
              <w:t>instructor_id</w:t>
            </w:r>
            <w:proofErr w:type="spellEnd"/>
            <w:r w:rsidRPr="00004BD1">
              <w:t>)</w:t>
            </w:r>
          </w:p>
        </w:tc>
        <w:tc>
          <w:tcPr>
            <w:tcW w:w="0" w:type="auto"/>
            <w:hideMark/>
          </w:tcPr>
          <w:p w14:paraId="6E6579CB" w14:textId="77777777" w:rsidR="00AF107C" w:rsidRPr="00004BD1" w:rsidRDefault="00AF107C" w:rsidP="000F5753">
            <w:pPr>
              <w:spacing w:after="160" w:line="259" w:lineRule="auto"/>
            </w:pPr>
            <w:r w:rsidRPr="00004BD1">
              <w:t>The user receiving the notification.</w:t>
            </w:r>
          </w:p>
        </w:tc>
      </w:tr>
      <w:tr w:rsidR="00AF107C" w:rsidRPr="00004BD1" w14:paraId="2E854A77" w14:textId="77777777" w:rsidTr="000F5753">
        <w:tc>
          <w:tcPr>
            <w:tcW w:w="0" w:type="auto"/>
            <w:hideMark/>
          </w:tcPr>
          <w:p w14:paraId="48C09422" w14:textId="77777777" w:rsidR="00AF107C" w:rsidRPr="00004BD1" w:rsidRDefault="00AF107C" w:rsidP="000F5753">
            <w:pPr>
              <w:spacing w:after="160" w:line="259" w:lineRule="auto"/>
            </w:pPr>
            <w:r w:rsidRPr="00004BD1">
              <w:t>message</w:t>
            </w:r>
          </w:p>
        </w:tc>
        <w:tc>
          <w:tcPr>
            <w:tcW w:w="0" w:type="auto"/>
            <w:hideMark/>
          </w:tcPr>
          <w:p w14:paraId="1EFFB91D" w14:textId="77777777" w:rsidR="00AF107C" w:rsidRPr="00004BD1" w:rsidRDefault="00AF107C" w:rsidP="000F5753">
            <w:pPr>
              <w:spacing w:after="160" w:line="259" w:lineRule="auto"/>
            </w:pPr>
            <w:r w:rsidRPr="00004BD1">
              <w:t>TEXT</w:t>
            </w:r>
          </w:p>
        </w:tc>
        <w:tc>
          <w:tcPr>
            <w:tcW w:w="0" w:type="auto"/>
            <w:hideMark/>
          </w:tcPr>
          <w:p w14:paraId="536D626E" w14:textId="77777777" w:rsidR="00AF107C" w:rsidRPr="00004BD1" w:rsidRDefault="00AF107C" w:rsidP="000F5753">
            <w:pPr>
              <w:spacing w:after="160" w:line="259" w:lineRule="auto"/>
            </w:pPr>
          </w:p>
        </w:tc>
        <w:tc>
          <w:tcPr>
            <w:tcW w:w="0" w:type="auto"/>
            <w:hideMark/>
          </w:tcPr>
          <w:p w14:paraId="2665E816" w14:textId="77777777" w:rsidR="00AF107C" w:rsidRPr="00004BD1" w:rsidRDefault="00AF107C" w:rsidP="000F5753">
            <w:pPr>
              <w:spacing w:after="160" w:line="259" w:lineRule="auto"/>
            </w:pPr>
            <w:r w:rsidRPr="00004BD1">
              <w:t>Notification message content.</w:t>
            </w:r>
          </w:p>
        </w:tc>
      </w:tr>
      <w:tr w:rsidR="00AF107C" w:rsidRPr="00004BD1" w14:paraId="2AC5B35C" w14:textId="77777777" w:rsidTr="000F5753">
        <w:tc>
          <w:tcPr>
            <w:tcW w:w="0" w:type="auto"/>
            <w:hideMark/>
          </w:tcPr>
          <w:p w14:paraId="4A869318" w14:textId="77777777" w:rsidR="00AF107C" w:rsidRPr="00004BD1" w:rsidRDefault="00AF107C" w:rsidP="000F5753">
            <w:pPr>
              <w:spacing w:after="160" w:line="259" w:lineRule="auto"/>
            </w:pPr>
            <w:proofErr w:type="spellStart"/>
            <w:r w:rsidRPr="00004BD1">
              <w:t>created_at</w:t>
            </w:r>
            <w:proofErr w:type="spellEnd"/>
          </w:p>
        </w:tc>
        <w:tc>
          <w:tcPr>
            <w:tcW w:w="0" w:type="auto"/>
            <w:hideMark/>
          </w:tcPr>
          <w:p w14:paraId="27C5CDB9" w14:textId="77777777" w:rsidR="00AF107C" w:rsidRPr="00004BD1" w:rsidRDefault="00AF107C" w:rsidP="000F5753">
            <w:pPr>
              <w:spacing w:after="160" w:line="259" w:lineRule="auto"/>
            </w:pPr>
            <w:r w:rsidRPr="00004BD1">
              <w:t>TIMESTAMP</w:t>
            </w:r>
          </w:p>
        </w:tc>
        <w:tc>
          <w:tcPr>
            <w:tcW w:w="0" w:type="auto"/>
            <w:hideMark/>
          </w:tcPr>
          <w:p w14:paraId="6A71E90D" w14:textId="77777777" w:rsidR="00AF107C" w:rsidRPr="00004BD1" w:rsidRDefault="00AF107C" w:rsidP="000F5753">
            <w:pPr>
              <w:spacing w:after="160" w:line="259" w:lineRule="auto"/>
            </w:pPr>
            <w:r w:rsidRPr="00004BD1">
              <w:t>DEFAULT CURRENT_TIMESTAMP</w:t>
            </w:r>
          </w:p>
        </w:tc>
        <w:tc>
          <w:tcPr>
            <w:tcW w:w="0" w:type="auto"/>
            <w:hideMark/>
          </w:tcPr>
          <w:p w14:paraId="2F06966E" w14:textId="77777777" w:rsidR="00AF107C" w:rsidRPr="00004BD1" w:rsidRDefault="00AF107C" w:rsidP="000F5753">
            <w:pPr>
              <w:spacing w:after="160" w:line="259" w:lineRule="auto"/>
            </w:pPr>
            <w:r w:rsidRPr="00004BD1">
              <w:t>Timestamp when the notification was created.</w:t>
            </w:r>
          </w:p>
        </w:tc>
      </w:tr>
    </w:tbl>
    <w:p w14:paraId="7D7E8924" w14:textId="77777777" w:rsidR="00AF107C" w:rsidRPr="00004BD1" w:rsidRDefault="00AF107C" w:rsidP="00AF107C">
      <w:r>
        <w:pict w14:anchorId="3995E219">
          <v:rect id="_x0000_i1073" style="width:0;height:1.5pt" o:hralign="center" o:hrstd="t" o:hr="t" fillcolor="#a0a0a0" stroked="f"/>
        </w:pict>
      </w:r>
    </w:p>
    <w:p w14:paraId="7A60172C" w14:textId="77777777" w:rsidR="00AF107C" w:rsidRPr="00004BD1" w:rsidRDefault="00AF107C" w:rsidP="00AF107C">
      <w:pPr>
        <w:rPr>
          <w:b/>
          <w:bCs/>
        </w:rPr>
      </w:pPr>
      <w:r w:rsidRPr="00004BD1">
        <w:rPr>
          <w:b/>
          <w:bCs/>
        </w:rPr>
        <w:t>13. Forum Table</w:t>
      </w:r>
    </w:p>
    <w:tbl>
      <w:tblPr>
        <w:tblStyle w:val="TableGrid"/>
        <w:tblW w:w="0" w:type="auto"/>
        <w:tblLook w:val="04A0" w:firstRow="1" w:lastRow="0" w:firstColumn="1" w:lastColumn="0" w:noHBand="0" w:noVBand="1"/>
      </w:tblPr>
      <w:tblGrid>
        <w:gridCol w:w="1435"/>
        <w:gridCol w:w="1321"/>
        <w:gridCol w:w="4825"/>
        <w:gridCol w:w="2899"/>
      </w:tblGrid>
      <w:tr w:rsidR="00AF107C" w:rsidRPr="00004BD1" w14:paraId="31CFA4B9" w14:textId="77777777" w:rsidTr="000F5753">
        <w:tc>
          <w:tcPr>
            <w:tcW w:w="0" w:type="auto"/>
            <w:hideMark/>
          </w:tcPr>
          <w:p w14:paraId="5365DECE" w14:textId="77777777" w:rsidR="00AF107C" w:rsidRPr="00004BD1" w:rsidRDefault="00AF107C" w:rsidP="000F5753">
            <w:pPr>
              <w:spacing w:after="160" w:line="259" w:lineRule="auto"/>
              <w:rPr>
                <w:b/>
                <w:bCs/>
              </w:rPr>
            </w:pPr>
            <w:r w:rsidRPr="00004BD1">
              <w:rPr>
                <w:b/>
                <w:bCs/>
              </w:rPr>
              <w:t>Column Name</w:t>
            </w:r>
          </w:p>
        </w:tc>
        <w:tc>
          <w:tcPr>
            <w:tcW w:w="0" w:type="auto"/>
            <w:hideMark/>
          </w:tcPr>
          <w:p w14:paraId="06216D5D" w14:textId="77777777" w:rsidR="00AF107C" w:rsidRPr="00004BD1" w:rsidRDefault="00AF107C" w:rsidP="000F5753">
            <w:pPr>
              <w:spacing w:after="160" w:line="259" w:lineRule="auto"/>
              <w:rPr>
                <w:b/>
                <w:bCs/>
              </w:rPr>
            </w:pPr>
            <w:r w:rsidRPr="00004BD1">
              <w:rPr>
                <w:b/>
                <w:bCs/>
              </w:rPr>
              <w:t>Data Type</w:t>
            </w:r>
          </w:p>
        </w:tc>
        <w:tc>
          <w:tcPr>
            <w:tcW w:w="0" w:type="auto"/>
            <w:hideMark/>
          </w:tcPr>
          <w:p w14:paraId="4B6D4B2C" w14:textId="77777777" w:rsidR="00AF107C" w:rsidRPr="00004BD1" w:rsidRDefault="00AF107C" w:rsidP="000F5753">
            <w:pPr>
              <w:spacing w:after="160" w:line="259" w:lineRule="auto"/>
              <w:rPr>
                <w:b/>
                <w:bCs/>
              </w:rPr>
            </w:pPr>
            <w:r w:rsidRPr="00004BD1">
              <w:rPr>
                <w:b/>
                <w:bCs/>
              </w:rPr>
              <w:t>Constraints</w:t>
            </w:r>
          </w:p>
        </w:tc>
        <w:tc>
          <w:tcPr>
            <w:tcW w:w="0" w:type="auto"/>
            <w:hideMark/>
          </w:tcPr>
          <w:p w14:paraId="3AE9AE47" w14:textId="77777777" w:rsidR="00AF107C" w:rsidRPr="00004BD1" w:rsidRDefault="00AF107C" w:rsidP="000F5753">
            <w:pPr>
              <w:spacing w:after="160" w:line="259" w:lineRule="auto"/>
              <w:rPr>
                <w:b/>
                <w:bCs/>
              </w:rPr>
            </w:pPr>
            <w:r w:rsidRPr="00004BD1">
              <w:rPr>
                <w:b/>
                <w:bCs/>
              </w:rPr>
              <w:t>Description</w:t>
            </w:r>
          </w:p>
        </w:tc>
      </w:tr>
      <w:tr w:rsidR="00AF107C" w:rsidRPr="00004BD1" w14:paraId="752E3799" w14:textId="77777777" w:rsidTr="000F5753">
        <w:tc>
          <w:tcPr>
            <w:tcW w:w="0" w:type="auto"/>
            <w:hideMark/>
          </w:tcPr>
          <w:p w14:paraId="05EF1943" w14:textId="77777777" w:rsidR="00AF107C" w:rsidRPr="00004BD1" w:rsidRDefault="00AF107C" w:rsidP="000F5753">
            <w:pPr>
              <w:spacing w:after="160" w:line="259" w:lineRule="auto"/>
            </w:pPr>
            <w:proofErr w:type="spellStart"/>
            <w:r w:rsidRPr="00004BD1">
              <w:t>forum_id</w:t>
            </w:r>
            <w:proofErr w:type="spellEnd"/>
          </w:p>
        </w:tc>
        <w:tc>
          <w:tcPr>
            <w:tcW w:w="0" w:type="auto"/>
            <w:hideMark/>
          </w:tcPr>
          <w:p w14:paraId="40A8E0D4" w14:textId="77777777" w:rsidR="00AF107C" w:rsidRPr="00004BD1" w:rsidRDefault="00AF107C" w:rsidP="000F5753">
            <w:pPr>
              <w:spacing w:after="160" w:line="259" w:lineRule="auto"/>
            </w:pPr>
            <w:r w:rsidRPr="00004BD1">
              <w:t>BIGINT</w:t>
            </w:r>
          </w:p>
        </w:tc>
        <w:tc>
          <w:tcPr>
            <w:tcW w:w="0" w:type="auto"/>
            <w:hideMark/>
          </w:tcPr>
          <w:p w14:paraId="29C5F56A" w14:textId="77777777" w:rsidR="00AF107C" w:rsidRPr="00004BD1" w:rsidRDefault="00AF107C" w:rsidP="000F5753">
            <w:pPr>
              <w:spacing w:after="160" w:line="259" w:lineRule="auto"/>
            </w:pPr>
            <w:r w:rsidRPr="00004BD1">
              <w:t>PRIMARY KEY, AUTO_INCREMENT</w:t>
            </w:r>
          </w:p>
        </w:tc>
        <w:tc>
          <w:tcPr>
            <w:tcW w:w="0" w:type="auto"/>
            <w:hideMark/>
          </w:tcPr>
          <w:p w14:paraId="2A64B987" w14:textId="77777777" w:rsidR="00AF107C" w:rsidRPr="00004BD1" w:rsidRDefault="00AF107C" w:rsidP="000F5753">
            <w:pPr>
              <w:spacing w:after="160" w:line="259" w:lineRule="auto"/>
            </w:pPr>
            <w:r w:rsidRPr="00004BD1">
              <w:t>Unique identifier for each forum post.</w:t>
            </w:r>
          </w:p>
        </w:tc>
      </w:tr>
      <w:tr w:rsidR="00AF107C" w:rsidRPr="00004BD1" w14:paraId="763AEE34" w14:textId="77777777" w:rsidTr="000F5753">
        <w:tc>
          <w:tcPr>
            <w:tcW w:w="0" w:type="auto"/>
            <w:hideMark/>
          </w:tcPr>
          <w:p w14:paraId="0917D455" w14:textId="77777777" w:rsidR="00AF107C" w:rsidRPr="00004BD1" w:rsidRDefault="00AF107C" w:rsidP="000F5753">
            <w:pPr>
              <w:spacing w:after="160" w:line="259" w:lineRule="auto"/>
            </w:pPr>
            <w:proofErr w:type="spellStart"/>
            <w:r w:rsidRPr="00004BD1">
              <w:t>course_id</w:t>
            </w:r>
            <w:proofErr w:type="spellEnd"/>
          </w:p>
        </w:tc>
        <w:tc>
          <w:tcPr>
            <w:tcW w:w="0" w:type="auto"/>
            <w:hideMark/>
          </w:tcPr>
          <w:p w14:paraId="72397C25" w14:textId="77777777" w:rsidR="00AF107C" w:rsidRPr="00004BD1" w:rsidRDefault="00AF107C" w:rsidP="000F5753">
            <w:pPr>
              <w:spacing w:after="160" w:line="259" w:lineRule="auto"/>
            </w:pPr>
            <w:r w:rsidRPr="00004BD1">
              <w:t>BIGINT</w:t>
            </w:r>
          </w:p>
        </w:tc>
        <w:tc>
          <w:tcPr>
            <w:tcW w:w="0" w:type="auto"/>
            <w:hideMark/>
          </w:tcPr>
          <w:p w14:paraId="225C8B48" w14:textId="77777777" w:rsidR="00AF107C" w:rsidRPr="00004BD1" w:rsidRDefault="00AF107C" w:rsidP="000F5753">
            <w:pPr>
              <w:spacing w:after="160" w:line="259" w:lineRule="auto"/>
            </w:pPr>
            <w:r w:rsidRPr="00004BD1">
              <w:t>FOREIGN KEY REFERENCES Course(</w:t>
            </w:r>
            <w:proofErr w:type="spellStart"/>
            <w:r w:rsidRPr="00004BD1">
              <w:t>course_id</w:t>
            </w:r>
            <w:proofErr w:type="spellEnd"/>
            <w:r w:rsidRPr="00004BD1">
              <w:t>)</w:t>
            </w:r>
          </w:p>
        </w:tc>
        <w:tc>
          <w:tcPr>
            <w:tcW w:w="0" w:type="auto"/>
            <w:hideMark/>
          </w:tcPr>
          <w:p w14:paraId="53581C1A" w14:textId="77777777" w:rsidR="00AF107C" w:rsidRPr="00004BD1" w:rsidRDefault="00AF107C" w:rsidP="000F5753">
            <w:pPr>
              <w:spacing w:after="160" w:line="259" w:lineRule="auto"/>
            </w:pPr>
            <w:r w:rsidRPr="00004BD1">
              <w:t>The course this forum post belongs to.</w:t>
            </w:r>
          </w:p>
        </w:tc>
      </w:tr>
      <w:tr w:rsidR="00AF107C" w:rsidRPr="00004BD1" w14:paraId="162FE525" w14:textId="77777777" w:rsidTr="000F5753">
        <w:tc>
          <w:tcPr>
            <w:tcW w:w="0" w:type="auto"/>
            <w:hideMark/>
          </w:tcPr>
          <w:p w14:paraId="4DD13C26" w14:textId="77777777" w:rsidR="00AF107C" w:rsidRPr="00004BD1" w:rsidRDefault="00AF107C" w:rsidP="000F5753">
            <w:pPr>
              <w:spacing w:after="160" w:line="259" w:lineRule="auto"/>
            </w:pPr>
            <w:proofErr w:type="spellStart"/>
            <w:r w:rsidRPr="00004BD1">
              <w:t>user_id</w:t>
            </w:r>
            <w:proofErr w:type="spellEnd"/>
          </w:p>
        </w:tc>
        <w:tc>
          <w:tcPr>
            <w:tcW w:w="0" w:type="auto"/>
            <w:hideMark/>
          </w:tcPr>
          <w:p w14:paraId="6EFD5000" w14:textId="77777777" w:rsidR="00AF107C" w:rsidRPr="00004BD1" w:rsidRDefault="00AF107C" w:rsidP="000F5753">
            <w:pPr>
              <w:spacing w:after="160" w:line="259" w:lineRule="auto"/>
            </w:pPr>
            <w:r w:rsidRPr="00004BD1">
              <w:t>BIGINT</w:t>
            </w:r>
          </w:p>
        </w:tc>
        <w:tc>
          <w:tcPr>
            <w:tcW w:w="0" w:type="auto"/>
            <w:hideMark/>
          </w:tcPr>
          <w:p w14:paraId="06F2F3CF" w14:textId="77777777" w:rsidR="00AF107C" w:rsidRPr="00004BD1" w:rsidRDefault="00AF107C" w:rsidP="000F5753">
            <w:pPr>
              <w:spacing w:after="160" w:line="259" w:lineRule="auto"/>
            </w:pPr>
            <w:r w:rsidRPr="00004BD1">
              <w:t>FOREIGN KEY REFERENCES Student(</w:t>
            </w:r>
            <w:proofErr w:type="spellStart"/>
            <w:r w:rsidRPr="00004BD1">
              <w:t>student_id</w:t>
            </w:r>
            <w:proofErr w:type="spellEnd"/>
            <w:r w:rsidRPr="00004BD1">
              <w:t>) or Instructor(</w:t>
            </w:r>
            <w:proofErr w:type="spellStart"/>
            <w:r w:rsidRPr="00004BD1">
              <w:t>instructor_id</w:t>
            </w:r>
            <w:proofErr w:type="spellEnd"/>
            <w:r w:rsidRPr="00004BD1">
              <w:t>)</w:t>
            </w:r>
          </w:p>
        </w:tc>
        <w:tc>
          <w:tcPr>
            <w:tcW w:w="0" w:type="auto"/>
            <w:hideMark/>
          </w:tcPr>
          <w:p w14:paraId="317FFD94" w14:textId="77777777" w:rsidR="00AF107C" w:rsidRPr="00004BD1" w:rsidRDefault="00AF107C" w:rsidP="000F5753">
            <w:pPr>
              <w:spacing w:after="160" w:line="259" w:lineRule="auto"/>
            </w:pPr>
            <w:r w:rsidRPr="00004BD1">
              <w:t>The user who created the forum post.</w:t>
            </w:r>
          </w:p>
        </w:tc>
      </w:tr>
      <w:tr w:rsidR="00AF107C" w:rsidRPr="00004BD1" w14:paraId="3BAB8BD1" w14:textId="77777777" w:rsidTr="000F5753">
        <w:tc>
          <w:tcPr>
            <w:tcW w:w="0" w:type="auto"/>
            <w:hideMark/>
          </w:tcPr>
          <w:p w14:paraId="46766FC4" w14:textId="77777777" w:rsidR="00AF107C" w:rsidRPr="00004BD1" w:rsidRDefault="00AF107C" w:rsidP="000F5753">
            <w:pPr>
              <w:spacing w:after="160" w:line="259" w:lineRule="auto"/>
            </w:pPr>
            <w:r w:rsidRPr="00004BD1">
              <w:t>content</w:t>
            </w:r>
          </w:p>
        </w:tc>
        <w:tc>
          <w:tcPr>
            <w:tcW w:w="0" w:type="auto"/>
            <w:hideMark/>
          </w:tcPr>
          <w:p w14:paraId="48AA9C4D" w14:textId="77777777" w:rsidR="00AF107C" w:rsidRPr="00004BD1" w:rsidRDefault="00AF107C" w:rsidP="000F5753">
            <w:pPr>
              <w:spacing w:after="160" w:line="259" w:lineRule="auto"/>
            </w:pPr>
            <w:r w:rsidRPr="00004BD1">
              <w:t>TEXT</w:t>
            </w:r>
          </w:p>
        </w:tc>
        <w:tc>
          <w:tcPr>
            <w:tcW w:w="0" w:type="auto"/>
            <w:hideMark/>
          </w:tcPr>
          <w:p w14:paraId="543B179A" w14:textId="77777777" w:rsidR="00AF107C" w:rsidRPr="00004BD1" w:rsidRDefault="00AF107C" w:rsidP="000F5753">
            <w:pPr>
              <w:spacing w:after="160" w:line="259" w:lineRule="auto"/>
            </w:pPr>
          </w:p>
        </w:tc>
        <w:tc>
          <w:tcPr>
            <w:tcW w:w="0" w:type="auto"/>
            <w:hideMark/>
          </w:tcPr>
          <w:p w14:paraId="7A0562C8" w14:textId="77777777" w:rsidR="00AF107C" w:rsidRPr="00004BD1" w:rsidRDefault="00AF107C" w:rsidP="000F5753">
            <w:pPr>
              <w:spacing w:after="160" w:line="259" w:lineRule="auto"/>
            </w:pPr>
            <w:r w:rsidRPr="00004BD1">
              <w:t>Content of the forum post.</w:t>
            </w:r>
          </w:p>
        </w:tc>
      </w:tr>
      <w:tr w:rsidR="00AF107C" w:rsidRPr="00004BD1" w14:paraId="39A8C0D7" w14:textId="77777777" w:rsidTr="000F5753">
        <w:tc>
          <w:tcPr>
            <w:tcW w:w="0" w:type="auto"/>
            <w:hideMark/>
          </w:tcPr>
          <w:p w14:paraId="3F1F9FD3" w14:textId="77777777" w:rsidR="00AF107C" w:rsidRPr="00004BD1" w:rsidRDefault="00AF107C" w:rsidP="000F5753">
            <w:pPr>
              <w:spacing w:after="160" w:line="259" w:lineRule="auto"/>
            </w:pPr>
            <w:proofErr w:type="spellStart"/>
            <w:r w:rsidRPr="00004BD1">
              <w:lastRenderedPageBreak/>
              <w:t>created_at</w:t>
            </w:r>
            <w:proofErr w:type="spellEnd"/>
          </w:p>
        </w:tc>
        <w:tc>
          <w:tcPr>
            <w:tcW w:w="0" w:type="auto"/>
            <w:hideMark/>
          </w:tcPr>
          <w:p w14:paraId="3B4345C2" w14:textId="77777777" w:rsidR="00AF107C" w:rsidRPr="00004BD1" w:rsidRDefault="00AF107C" w:rsidP="000F5753">
            <w:pPr>
              <w:spacing w:after="160" w:line="259" w:lineRule="auto"/>
            </w:pPr>
            <w:r w:rsidRPr="00004BD1">
              <w:t>TIMESTAMP</w:t>
            </w:r>
          </w:p>
        </w:tc>
        <w:tc>
          <w:tcPr>
            <w:tcW w:w="0" w:type="auto"/>
            <w:hideMark/>
          </w:tcPr>
          <w:p w14:paraId="1ED7F0BB" w14:textId="77777777" w:rsidR="00AF107C" w:rsidRPr="00004BD1" w:rsidRDefault="00AF107C" w:rsidP="000F5753">
            <w:pPr>
              <w:spacing w:after="160" w:line="259" w:lineRule="auto"/>
            </w:pPr>
            <w:r w:rsidRPr="00004BD1">
              <w:t>DEFAULT CURRENT_TIMESTAMP</w:t>
            </w:r>
          </w:p>
        </w:tc>
        <w:tc>
          <w:tcPr>
            <w:tcW w:w="0" w:type="auto"/>
            <w:hideMark/>
          </w:tcPr>
          <w:p w14:paraId="5D3AF3D3" w14:textId="77777777" w:rsidR="00AF107C" w:rsidRPr="00004BD1" w:rsidRDefault="00AF107C" w:rsidP="000F5753">
            <w:pPr>
              <w:spacing w:after="160" w:line="259" w:lineRule="auto"/>
            </w:pPr>
            <w:r w:rsidRPr="00004BD1">
              <w:t>Timestamp when the forum post was created.</w:t>
            </w:r>
          </w:p>
        </w:tc>
      </w:tr>
    </w:tbl>
    <w:p w14:paraId="19FAD41F" w14:textId="77777777" w:rsidR="00AF107C" w:rsidRPr="00004BD1" w:rsidRDefault="00AF107C" w:rsidP="00AF107C">
      <w:r>
        <w:pict w14:anchorId="460FB9D0">
          <v:rect id="_x0000_i1074" style="width:0;height:1.5pt" o:hralign="center" o:hrstd="t" o:hr="t" fillcolor="#a0a0a0" stroked="f"/>
        </w:pict>
      </w:r>
    </w:p>
    <w:p w14:paraId="46A85ED6" w14:textId="77777777" w:rsidR="00AF107C" w:rsidRPr="00004BD1" w:rsidRDefault="00AF107C" w:rsidP="00AF107C">
      <w:pPr>
        <w:rPr>
          <w:b/>
          <w:bCs/>
        </w:rPr>
      </w:pPr>
      <w:r w:rsidRPr="00004BD1">
        <w:rPr>
          <w:b/>
          <w:bCs/>
        </w:rPr>
        <w:t>14. Comment Table</w:t>
      </w:r>
    </w:p>
    <w:tbl>
      <w:tblPr>
        <w:tblStyle w:val="TableGrid"/>
        <w:tblW w:w="0" w:type="auto"/>
        <w:tblLook w:val="04A0" w:firstRow="1" w:lastRow="0" w:firstColumn="1" w:lastColumn="0" w:noHBand="0" w:noVBand="1"/>
      </w:tblPr>
      <w:tblGrid>
        <w:gridCol w:w="1530"/>
        <w:gridCol w:w="1321"/>
        <w:gridCol w:w="4800"/>
        <w:gridCol w:w="2829"/>
      </w:tblGrid>
      <w:tr w:rsidR="00AF107C" w:rsidRPr="00004BD1" w14:paraId="5BF9ED5B" w14:textId="77777777" w:rsidTr="000F5753">
        <w:tc>
          <w:tcPr>
            <w:tcW w:w="0" w:type="auto"/>
            <w:hideMark/>
          </w:tcPr>
          <w:p w14:paraId="444B0CB6" w14:textId="77777777" w:rsidR="00AF107C" w:rsidRPr="00004BD1" w:rsidRDefault="00AF107C" w:rsidP="000F5753">
            <w:pPr>
              <w:spacing w:after="160" w:line="259" w:lineRule="auto"/>
              <w:rPr>
                <w:b/>
                <w:bCs/>
              </w:rPr>
            </w:pPr>
            <w:r w:rsidRPr="00004BD1">
              <w:rPr>
                <w:b/>
                <w:bCs/>
              </w:rPr>
              <w:t>Column Name</w:t>
            </w:r>
          </w:p>
        </w:tc>
        <w:tc>
          <w:tcPr>
            <w:tcW w:w="0" w:type="auto"/>
            <w:hideMark/>
          </w:tcPr>
          <w:p w14:paraId="0E337B36" w14:textId="77777777" w:rsidR="00AF107C" w:rsidRPr="00004BD1" w:rsidRDefault="00AF107C" w:rsidP="000F5753">
            <w:pPr>
              <w:spacing w:after="160" w:line="259" w:lineRule="auto"/>
              <w:rPr>
                <w:b/>
                <w:bCs/>
              </w:rPr>
            </w:pPr>
            <w:r w:rsidRPr="00004BD1">
              <w:rPr>
                <w:b/>
                <w:bCs/>
              </w:rPr>
              <w:t>Data Type</w:t>
            </w:r>
          </w:p>
        </w:tc>
        <w:tc>
          <w:tcPr>
            <w:tcW w:w="0" w:type="auto"/>
            <w:hideMark/>
          </w:tcPr>
          <w:p w14:paraId="680A78F8" w14:textId="77777777" w:rsidR="00AF107C" w:rsidRPr="00004BD1" w:rsidRDefault="00AF107C" w:rsidP="000F5753">
            <w:pPr>
              <w:spacing w:after="160" w:line="259" w:lineRule="auto"/>
              <w:rPr>
                <w:b/>
                <w:bCs/>
              </w:rPr>
            </w:pPr>
            <w:r w:rsidRPr="00004BD1">
              <w:rPr>
                <w:b/>
                <w:bCs/>
              </w:rPr>
              <w:t>Constraints</w:t>
            </w:r>
          </w:p>
        </w:tc>
        <w:tc>
          <w:tcPr>
            <w:tcW w:w="0" w:type="auto"/>
            <w:hideMark/>
          </w:tcPr>
          <w:p w14:paraId="74CF9E54" w14:textId="77777777" w:rsidR="00AF107C" w:rsidRPr="00004BD1" w:rsidRDefault="00AF107C" w:rsidP="000F5753">
            <w:pPr>
              <w:spacing w:after="160" w:line="259" w:lineRule="auto"/>
              <w:rPr>
                <w:b/>
                <w:bCs/>
              </w:rPr>
            </w:pPr>
            <w:r w:rsidRPr="00004BD1">
              <w:rPr>
                <w:b/>
                <w:bCs/>
              </w:rPr>
              <w:t>Description</w:t>
            </w:r>
          </w:p>
        </w:tc>
      </w:tr>
      <w:tr w:rsidR="00AF107C" w:rsidRPr="00004BD1" w14:paraId="29D30623" w14:textId="77777777" w:rsidTr="000F5753">
        <w:tc>
          <w:tcPr>
            <w:tcW w:w="0" w:type="auto"/>
            <w:hideMark/>
          </w:tcPr>
          <w:p w14:paraId="1E13AB2E" w14:textId="77777777" w:rsidR="00AF107C" w:rsidRPr="00004BD1" w:rsidRDefault="00AF107C" w:rsidP="000F5753">
            <w:pPr>
              <w:spacing w:after="160" w:line="259" w:lineRule="auto"/>
            </w:pPr>
            <w:proofErr w:type="spellStart"/>
            <w:r w:rsidRPr="00004BD1">
              <w:t>comment_id</w:t>
            </w:r>
            <w:proofErr w:type="spellEnd"/>
          </w:p>
        </w:tc>
        <w:tc>
          <w:tcPr>
            <w:tcW w:w="0" w:type="auto"/>
            <w:hideMark/>
          </w:tcPr>
          <w:p w14:paraId="739AC57F" w14:textId="77777777" w:rsidR="00AF107C" w:rsidRPr="00004BD1" w:rsidRDefault="00AF107C" w:rsidP="000F5753">
            <w:pPr>
              <w:spacing w:after="160" w:line="259" w:lineRule="auto"/>
            </w:pPr>
            <w:r w:rsidRPr="00004BD1">
              <w:t>BIGINT</w:t>
            </w:r>
          </w:p>
        </w:tc>
        <w:tc>
          <w:tcPr>
            <w:tcW w:w="0" w:type="auto"/>
            <w:hideMark/>
          </w:tcPr>
          <w:p w14:paraId="13978569" w14:textId="77777777" w:rsidR="00AF107C" w:rsidRPr="00004BD1" w:rsidRDefault="00AF107C" w:rsidP="000F5753">
            <w:pPr>
              <w:spacing w:after="160" w:line="259" w:lineRule="auto"/>
            </w:pPr>
            <w:r w:rsidRPr="00004BD1">
              <w:t>PRIMARY KEY, AUTO_INCREMENT</w:t>
            </w:r>
          </w:p>
        </w:tc>
        <w:tc>
          <w:tcPr>
            <w:tcW w:w="0" w:type="auto"/>
            <w:hideMark/>
          </w:tcPr>
          <w:p w14:paraId="36E5D2C1" w14:textId="77777777" w:rsidR="00AF107C" w:rsidRPr="00004BD1" w:rsidRDefault="00AF107C" w:rsidP="000F5753">
            <w:pPr>
              <w:spacing w:after="160" w:line="259" w:lineRule="auto"/>
            </w:pPr>
            <w:r w:rsidRPr="00004BD1">
              <w:t>Unique identifier for each comment.</w:t>
            </w:r>
          </w:p>
        </w:tc>
      </w:tr>
      <w:tr w:rsidR="00AF107C" w:rsidRPr="00004BD1" w14:paraId="54FCAD27" w14:textId="77777777" w:rsidTr="000F5753">
        <w:tc>
          <w:tcPr>
            <w:tcW w:w="0" w:type="auto"/>
            <w:hideMark/>
          </w:tcPr>
          <w:p w14:paraId="1F9F4642" w14:textId="77777777" w:rsidR="00AF107C" w:rsidRPr="00004BD1" w:rsidRDefault="00AF107C" w:rsidP="000F5753">
            <w:pPr>
              <w:spacing w:after="160" w:line="259" w:lineRule="auto"/>
            </w:pPr>
            <w:proofErr w:type="spellStart"/>
            <w:r w:rsidRPr="00004BD1">
              <w:t>forum_id</w:t>
            </w:r>
            <w:proofErr w:type="spellEnd"/>
          </w:p>
        </w:tc>
        <w:tc>
          <w:tcPr>
            <w:tcW w:w="0" w:type="auto"/>
            <w:hideMark/>
          </w:tcPr>
          <w:p w14:paraId="3C5707C7" w14:textId="77777777" w:rsidR="00AF107C" w:rsidRPr="00004BD1" w:rsidRDefault="00AF107C" w:rsidP="000F5753">
            <w:pPr>
              <w:spacing w:after="160" w:line="259" w:lineRule="auto"/>
            </w:pPr>
            <w:r w:rsidRPr="00004BD1">
              <w:t>BIGINT</w:t>
            </w:r>
          </w:p>
        </w:tc>
        <w:tc>
          <w:tcPr>
            <w:tcW w:w="0" w:type="auto"/>
            <w:hideMark/>
          </w:tcPr>
          <w:p w14:paraId="71D220CD" w14:textId="77777777" w:rsidR="00AF107C" w:rsidRPr="00004BD1" w:rsidRDefault="00AF107C" w:rsidP="000F5753">
            <w:pPr>
              <w:spacing w:after="160" w:line="259" w:lineRule="auto"/>
            </w:pPr>
            <w:r w:rsidRPr="00004BD1">
              <w:t>FOREIGN KEY REFERENCES Forum(</w:t>
            </w:r>
            <w:proofErr w:type="spellStart"/>
            <w:r w:rsidRPr="00004BD1">
              <w:t>forum_id</w:t>
            </w:r>
            <w:proofErr w:type="spellEnd"/>
            <w:r w:rsidRPr="00004BD1">
              <w:t>)</w:t>
            </w:r>
          </w:p>
        </w:tc>
        <w:tc>
          <w:tcPr>
            <w:tcW w:w="0" w:type="auto"/>
            <w:hideMark/>
          </w:tcPr>
          <w:p w14:paraId="25414B91" w14:textId="77777777" w:rsidR="00AF107C" w:rsidRPr="00004BD1" w:rsidRDefault="00AF107C" w:rsidP="000F5753">
            <w:pPr>
              <w:spacing w:after="160" w:line="259" w:lineRule="auto"/>
            </w:pPr>
            <w:r w:rsidRPr="00004BD1">
              <w:t xml:space="preserve">The forum </w:t>
            </w:r>
            <w:proofErr w:type="gramStart"/>
            <w:r w:rsidRPr="00004BD1">
              <w:t>post</w:t>
            </w:r>
            <w:proofErr w:type="gramEnd"/>
            <w:r w:rsidRPr="00004BD1">
              <w:t xml:space="preserve"> this comment belongs to.</w:t>
            </w:r>
          </w:p>
        </w:tc>
      </w:tr>
      <w:tr w:rsidR="00AF107C" w:rsidRPr="00004BD1" w14:paraId="20395001" w14:textId="77777777" w:rsidTr="000F5753">
        <w:tc>
          <w:tcPr>
            <w:tcW w:w="0" w:type="auto"/>
            <w:hideMark/>
          </w:tcPr>
          <w:p w14:paraId="7C8B82D6" w14:textId="77777777" w:rsidR="00AF107C" w:rsidRPr="00004BD1" w:rsidRDefault="00AF107C" w:rsidP="000F5753">
            <w:pPr>
              <w:spacing w:after="160" w:line="259" w:lineRule="auto"/>
            </w:pPr>
            <w:proofErr w:type="spellStart"/>
            <w:r w:rsidRPr="00004BD1">
              <w:t>user_id</w:t>
            </w:r>
            <w:proofErr w:type="spellEnd"/>
          </w:p>
        </w:tc>
        <w:tc>
          <w:tcPr>
            <w:tcW w:w="0" w:type="auto"/>
            <w:hideMark/>
          </w:tcPr>
          <w:p w14:paraId="0F274B80" w14:textId="77777777" w:rsidR="00AF107C" w:rsidRPr="00004BD1" w:rsidRDefault="00AF107C" w:rsidP="000F5753">
            <w:pPr>
              <w:spacing w:after="160" w:line="259" w:lineRule="auto"/>
            </w:pPr>
            <w:r w:rsidRPr="00004BD1">
              <w:t>BIGINT</w:t>
            </w:r>
          </w:p>
        </w:tc>
        <w:tc>
          <w:tcPr>
            <w:tcW w:w="0" w:type="auto"/>
            <w:hideMark/>
          </w:tcPr>
          <w:p w14:paraId="7188156F" w14:textId="77777777" w:rsidR="00AF107C" w:rsidRPr="00004BD1" w:rsidRDefault="00AF107C" w:rsidP="000F5753">
            <w:pPr>
              <w:spacing w:after="160" w:line="259" w:lineRule="auto"/>
            </w:pPr>
            <w:r w:rsidRPr="00004BD1">
              <w:t>FOREIGN KEY REFERENCES Student(</w:t>
            </w:r>
            <w:proofErr w:type="spellStart"/>
            <w:r w:rsidRPr="00004BD1">
              <w:t>student_id</w:t>
            </w:r>
            <w:proofErr w:type="spellEnd"/>
            <w:r w:rsidRPr="00004BD1">
              <w:t>) or Instructor(</w:t>
            </w:r>
            <w:proofErr w:type="spellStart"/>
            <w:r w:rsidRPr="00004BD1">
              <w:t>instructor_id</w:t>
            </w:r>
            <w:proofErr w:type="spellEnd"/>
            <w:r w:rsidRPr="00004BD1">
              <w:t>)</w:t>
            </w:r>
          </w:p>
        </w:tc>
        <w:tc>
          <w:tcPr>
            <w:tcW w:w="0" w:type="auto"/>
            <w:hideMark/>
          </w:tcPr>
          <w:p w14:paraId="0CAB3C69" w14:textId="77777777" w:rsidR="00AF107C" w:rsidRPr="00004BD1" w:rsidRDefault="00AF107C" w:rsidP="000F5753">
            <w:pPr>
              <w:spacing w:after="160" w:line="259" w:lineRule="auto"/>
            </w:pPr>
            <w:r w:rsidRPr="00004BD1">
              <w:t>The user who made the comment.</w:t>
            </w:r>
          </w:p>
        </w:tc>
      </w:tr>
      <w:tr w:rsidR="00AF107C" w:rsidRPr="00004BD1" w14:paraId="0BDA01C2" w14:textId="77777777" w:rsidTr="000F5753">
        <w:tc>
          <w:tcPr>
            <w:tcW w:w="0" w:type="auto"/>
            <w:hideMark/>
          </w:tcPr>
          <w:p w14:paraId="51BEF142" w14:textId="77777777" w:rsidR="00AF107C" w:rsidRPr="00004BD1" w:rsidRDefault="00AF107C" w:rsidP="000F5753">
            <w:pPr>
              <w:spacing w:after="160" w:line="259" w:lineRule="auto"/>
            </w:pPr>
            <w:r w:rsidRPr="00004BD1">
              <w:t>content</w:t>
            </w:r>
          </w:p>
        </w:tc>
        <w:tc>
          <w:tcPr>
            <w:tcW w:w="0" w:type="auto"/>
            <w:hideMark/>
          </w:tcPr>
          <w:p w14:paraId="253A41FA" w14:textId="77777777" w:rsidR="00AF107C" w:rsidRPr="00004BD1" w:rsidRDefault="00AF107C" w:rsidP="000F5753">
            <w:pPr>
              <w:spacing w:after="160" w:line="259" w:lineRule="auto"/>
            </w:pPr>
            <w:r w:rsidRPr="00004BD1">
              <w:t>TEXT</w:t>
            </w:r>
          </w:p>
        </w:tc>
        <w:tc>
          <w:tcPr>
            <w:tcW w:w="0" w:type="auto"/>
            <w:hideMark/>
          </w:tcPr>
          <w:p w14:paraId="4701D4DC" w14:textId="77777777" w:rsidR="00AF107C" w:rsidRPr="00004BD1" w:rsidRDefault="00AF107C" w:rsidP="000F5753">
            <w:pPr>
              <w:spacing w:after="160" w:line="259" w:lineRule="auto"/>
            </w:pPr>
          </w:p>
        </w:tc>
        <w:tc>
          <w:tcPr>
            <w:tcW w:w="0" w:type="auto"/>
            <w:hideMark/>
          </w:tcPr>
          <w:p w14:paraId="2C4FC8E0" w14:textId="77777777" w:rsidR="00AF107C" w:rsidRPr="00004BD1" w:rsidRDefault="00AF107C" w:rsidP="000F5753">
            <w:pPr>
              <w:spacing w:after="160" w:line="259" w:lineRule="auto"/>
            </w:pPr>
            <w:r w:rsidRPr="00004BD1">
              <w:t>Content of the comment.</w:t>
            </w:r>
          </w:p>
        </w:tc>
      </w:tr>
      <w:tr w:rsidR="00AF107C" w:rsidRPr="00004BD1" w14:paraId="1DAB3DB9" w14:textId="77777777" w:rsidTr="000F5753">
        <w:tc>
          <w:tcPr>
            <w:tcW w:w="0" w:type="auto"/>
            <w:hideMark/>
          </w:tcPr>
          <w:p w14:paraId="458234C9" w14:textId="77777777" w:rsidR="00AF107C" w:rsidRPr="00004BD1" w:rsidRDefault="00AF107C" w:rsidP="000F5753">
            <w:pPr>
              <w:spacing w:after="160" w:line="259" w:lineRule="auto"/>
            </w:pPr>
            <w:proofErr w:type="spellStart"/>
            <w:r w:rsidRPr="00004BD1">
              <w:t>created_at</w:t>
            </w:r>
            <w:proofErr w:type="spellEnd"/>
          </w:p>
        </w:tc>
        <w:tc>
          <w:tcPr>
            <w:tcW w:w="0" w:type="auto"/>
            <w:hideMark/>
          </w:tcPr>
          <w:p w14:paraId="2F2FDD89" w14:textId="77777777" w:rsidR="00AF107C" w:rsidRPr="00004BD1" w:rsidRDefault="00AF107C" w:rsidP="000F5753">
            <w:pPr>
              <w:spacing w:after="160" w:line="259" w:lineRule="auto"/>
            </w:pPr>
            <w:r w:rsidRPr="00004BD1">
              <w:t>TIMESTAMP</w:t>
            </w:r>
          </w:p>
        </w:tc>
        <w:tc>
          <w:tcPr>
            <w:tcW w:w="0" w:type="auto"/>
            <w:hideMark/>
          </w:tcPr>
          <w:p w14:paraId="5A52946E" w14:textId="77777777" w:rsidR="00AF107C" w:rsidRPr="00004BD1" w:rsidRDefault="00AF107C" w:rsidP="000F5753">
            <w:pPr>
              <w:spacing w:after="160" w:line="259" w:lineRule="auto"/>
            </w:pPr>
            <w:r w:rsidRPr="00004BD1">
              <w:t>DEFAULT CURRENT_TIMESTAMP</w:t>
            </w:r>
          </w:p>
        </w:tc>
        <w:tc>
          <w:tcPr>
            <w:tcW w:w="0" w:type="auto"/>
            <w:hideMark/>
          </w:tcPr>
          <w:p w14:paraId="2D151AA0" w14:textId="77777777" w:rsidR="00AF107C" w:rsidRPr="00004BD1" w:rsidRDefault="00AF107C" w:rsidP="000F5753">
            <w:pPr>
              <w:spacing w:after="160" w:line="259" w:lineRule="auto"/>
            </w:pPr>
            <w:r w:rsidRPr="00004BD1">
              <w:t>Timestamp when the comment was created.</w:t>
            </w:r>
          </w:p>
        </w:tc>
      </w:tr>
    </w:tbl>
    <w:p w14:paraId="4D6BB4A1" w14:textId="77777777" w:rsidR="00AF107C" w:rsidRPr="00004BD1" w:rsidRDefault="00AF107C" w:rsidP="00AF107C">
      <w:r>
        <w:pict w14:anchorId="64584D82">
          <v:rect id="_x0000_i1075" style="width:0;height:1.5pt" o:hralign="center" o:hrstd="t" o:hr="t" fillcolor="#a0a0a0" stroked="f"/>
        </w:pict>
      </w:r>
    </w:p>
    <w:p w14:paraId="37FD56D6" w14:textId="77777777" w:rsidR="00AF107C" w:rsidRPr="00004BD1" w:rsidRDefault="00AF107C" w:rsidP="00AF107C">
      <w:pPr>
        <w:rPr>
          <w:b/>
          <w:bCs/>
        </w:rPr>
      </w:pPr>
      <w:r w:rsidRPr="00004BD1">
        <w:rPr>
          <w:b/>
          <w:bCs/>
        </w:rPr>
        <w:t>15. Category Table</w:t>
      </w:r>
    </w:p>
    <w:tbl>
      <w:tblPr>
        <w:tblStyle w:val="TableGrid"/>
        <w:tblW w:w="0" w:type="auto"/>
        <w:tblLook w:val="04A0" w:firstRow="1" w:lastRow="0" w:firstColumn="1" w:lastColumn="0" w:noHBand="0" w:noVBand="1"/>
      </w:tblPr>
      <w:tblGrid>
        <w:gridCol w:w="1657"/>
        <w:gridCol w:w="1650"/>
        <w:gridCol w:w="3392"/>
        <w:gridCol w:w="3518"/>
      </w:tblGrid>
      <w:tr w:rsidR="00AF107C" w:rsidRPr="00004BD1" w14:paraId="6D57D620" w14:textId="77777777" w:rsidTr="000F5753">
        <w:tc>
          <w:tcPr>
            <w:tcW w:w="0" w:type="auto"/>
            <w:hideMark/>
          </w:tcPr>
          <w:p w14:paraId="0CF91B20" w14:textId="77777777" w:rsidR="00AF107C" w:rsidRPr="00004BD1" w:rsidRDefault="00AF107C" w:rsidP="000F5753">
            <w:pPr>
              <w:spacing w:after="160" w:line="259" w:lineRule="auto"/>
              <w:rPr>
                <w:b/>
                <w:bCs/>
              </w:rPr>
            </w:pPr>
            <w:r w:rsidRPr="00004BD1">
              <w:rPr>
                <w:b/>
                <w:bCs/>
              </w:rPr>
              <w:t>Column Name</w:t>
            </w:r>
          </w:p>
        </w:tc>
        <w:tc>
          <w:tcPr>
            <w:tcW w:w="0" w:type="auto"/>
            <w:hideMark/>
          </w:tcPr>
          <w:p w14:paraId="4B9243C3" w14:textId="77777777" w:rsidR="00AF107C" w:rsidRPr="00004BD1" w:rsidRDefault="00AF107C" w:rsidP="000F5753">
            <w:pPr>
              <w:spacing w:after="160" w:line="259" w:lineRule="auto"/>
              <w:rPr>
                <w:b/>
                <w:bCs/>
              </w:rPr>
            </w:pPr>
            <w:r w:rsidRPr="00004BD1">
              <w:rPr>
                <w:b/>
                <w:bCs/>
              </w:rPr>
              <w:t>Data Type</w:t>
            </w:r>
          </w:p>
        </w:tc>
        <w:tc>
          <w:tcPr>
            <w:tcW w:w="0" w:type="auto"/>
            <w:hideMark/>
          </w:tcPr>
          <w:p w14:paraId="453E5EF7" w14:textId="77777777" w:rsidR="00AF107C" w:rsidRPr="00004BD1" w:rsidRDefault="00AF107C" w:rsidP="000F5753">
            <w:pPr>
              <w:spacing w:after="160" w:line="259" w:lineRule="auto"/>
              <w:rPr>
                <w:b/>
                <w:bCs/>
              </w:rPr>
            </w:pPr>
            <w:r w:rsidRPr="00004BD1">
              <w:rPr>
                <w:b/>
                <w:bCs/>
              </w:rPr>
              <w:t>Constraints</w:t>
            </w:r>
          </w:p>
        </w:tc>
        <w:tc>
          <w:tcPr>
            <w:tcW w:w="0" w:type="auto"/>
            <w:hideMark/>
          </w:tcPr>
          <w:p w14:paraId="04CDFC61" w14:textId="77777777" w:rsidR="00AF107C" w:rsidRPr="00004BD1" w:rsidRDefault="00AF107C" w:rsidP="000F5753">
            <w:pPr>
              <w:spacing w:after="160" w:line="259" w:lineRule="auto"/>
              <w:rPr>
                <w:b/>
                <w:bCs/>
              </w:rPr>
            </w:pPr>
            <w:r w:rsidRPr="00004BD1">
              <w:rPr>
                <w:b/>
                <w:bCs/>
              </w:rPr>
              <w:t>Description</w:t>
            </w:r>
          </w:p>
        </w:tc>
      </w:tr>
      <w:tr w:rsidR="00AF107C" w:rsidRPr="00004BD1" w14:paraId="153642E2" w14:textId="77777777" w:rsidTr="000F5753">
        <w:tc>
          <w:tcPr>
            <w:tcW w:w="0" w:type="auto"/>
            <w:hideMark/>
          </w:tcPr>
          <w:p w14:paraId="5DBE6F00" w14:textId="77777777" w:rsidR="00AF107C" w:rsidRPr="00004BD1" w:rsidRDefault="00AF107C" w:rsidP="000F5753">
            <w:pPr>
              <w:spacing w:after="160" w:line="259" w:lineRule="auto"/>
            </w:pPr>
            <w:proofErr w:type="spellStart"/>
            <w:r w:rsidRPr="00004BD1">
              <w:t>category_id</w:t>
            </w:r>
            <w:proofErr w:type="spellEnd"/>
          </w:p>
        </w:tc>
        <w:tc>
          <w:tcPr>
            <w:tcW w:w="0" w:type="auto"/>
            <w:hideMark/>
          </w:tcPr>
          <w:p w14:paraId="6DB54A0F" w14:textId="77777777" w:rsidR="00AF107C" w:rsidRPr="00004BD1" w:rsidRDefault="00AF107C" w:rsidP="000F5753">
            <w:pPr>
              <w:spacing w:after="160" w:line="259" w:lineRule="auto"/>
            </w:pPr>
            <w:r w:rsidRPr="00004BD1">
              <w:t>BIGINT</w:t>
            </w:r>
          </w:p>
        </w:tc>
        <w:tc>
          <w:tcPr>
            <w:tcW w:w="0" w:type="auto"/>
            <w:hideMark/>
          </w:tcPr>
          <w:p w14:paraId="5EE71357" w14:textId="77777777" w:rsidR="00AF107C" w:rsidRPr="00004BD1" w:rsidRDefault="00AF107C" w:rsidP="000F5753">
            <w:pPr>
              <w:spacing w:after="160" w:line="259" w:lineRule="auto"/>
            </w:pPr>
            <w:r w:rsidRPr="00004BD1">
              <w:t>PRIMARY KEY, AUTO_INCREMENT</w:t>
            </w:r>
          </w:p>
        </w:tc>
        <w:tc>
          <w:tcPr>
            <w:tcW w:w="0" w:type="auto"/>
            <w:hideMark/>
          </w:tcPr>
          <w:p w14:paraId="61DDCE0A" w14:textId="77777777" w:rsidR="00AF107C" w:rsidRPr="00004BD1" w:rsidRDefault="00AF107C" w:rsidP="000F5753">
            <w:pPr>
              <w:spacing w:after="160" w:line="259" w:lineRule="auto"/>
            </w:pPr>
            <w:r w:rsidRPr="00004BD1">
              <w:t>Unique identifier for each category.</w:t>
            </w:r>
          </w:p>
        </w:tc>
      </w:tr>
      <w:tr w:rsidR="00AF107C" w:rsidRPr="00004BD1" w14:paraId="081674CC" w14:textId="77777777" w:rsidTr="000F5753">
        <w:tc>
          <w:tcPr>
            <w:tcW w:w="0" w:type="auto"/>
            <w:hideMark/>
          </w:tcPr>
          <w:p w14:paraId="5DB08522" w14:textId="77777777" w:rsidR="00AF107C" w:rsidRPr="00004BD1" w:rsidRDefault="00AF107C" w:rsidP="000F5753">
            <w:pPr>
              <w:spacing w:after="160" w:line="259" w:lineRule="auto"/>
            </w:pPr>
            <w:r w:rsidRPr="00004BD1">
              <w:t>name</w:t>
            </w:r>
          </w:p>
        </w:tc>
        <w:tc>
          <w:tcPr>
            <w:tcW w:w="0" w:type="auto"/>
            <w:hideMark/>
          </w:tcPr>
          <w:p w14:paraId="57F0498F" w14:textId="77777777" w:rsidR="00AF107C" w:rsidRPr="00004BD1" w:rsidRDefault="00AF107C" w:rsidP="000F5753">
            <w:pPr>
              <w:spacing w:after="160" w:line="259" w:lineRule="auto"/>
            </w:pPr>
            <w:proofErr w:type="gramStart"/>
            <w:r w:rsidRPr="00004BD1">
              <w:t>VARCHAR(</w:t>
            </w:r>
            <w:proofErr w:type="gramEnd"/>
            <w:r w:rsidRPr="00004BD1">
              <w:t>255)</w:t>
            </w:r>
          </w:p>
        </w:tc>
        <w:tc>
          <w:tcPr>
            <w:tcW w:w="0" w:type="auto"/>
            <w:hideMark/>
          </w:tcPr>
          <w:p w14:paraId="3842D57B" w14:textId="77777777" w:rsidR="00AF107C" w:rsidRPr="00004BD1" w:rsidRDefault="00AF107C" w:rsidP="000F5753">
            <w:pPr>
              <w:spacing w:after="160" w:line="259" w:lineRule="auto"/>
            </w:pPr>
            <w:r w:rsidRPr="00004BD1">
              <w:t>NOT NULL</w:t>
            </w:r>
          </w:p>
        </w:tc>
        <w:tc>
          <w:tcPr>
            <w:tcW w:w="0" w:type="auto"/>
            <w:hideMark/>
          </w:tcPr>
          <w:p w14:paraId="7704A40D" w14:textId="77777777" w:rsidR="00AF107C" w:rsidRPr="00004BD1" w:rsidRDefault="00AF107C" w:rsidP="000F5753">
            <w:pPr>
              <w:spacing w:after="160" w:line="259" w:lineRule="auto"/>
            </w:pPr>
            <w:r w:rsidRPr="00004BD1">
              <w:t>Name of the category.</w:t>
            </w:r>
          </w:p>
        </w:tc>
      </w:tr>
      <w:tr w:rsidR="00AF107C" w:rsidRPr="00004BD1" w14:paraId="5D58826C" w14:textId="77777777" w:rsidTr="000F5753">
        <w:tc>
          <w:tcPr>
            <w:tcW w:w="0" w:type="auto"/>
            <w:hideMark/>
          </w:tcPr>
          <w:p w14:paraId="608B6324" w14:textId="77777777" w:rsidR="00AF107C" w:rsidRPr="00004BD1" w:rsidRDefault="00AF107C" w:rsidP="000F5753">
            <w:pPr>
              <w:spacing w:after="160" w:line="259" w:lineRule="auto"/>
            </w:pPr>
            <w:r w:rsidRPr="00004BD1">
              <w:t>description</w:t>
            </w:r>
          </w:p>
        </w:tc>
        <w:tc>
          <w:tcPr>
            <w:tcW w:w="0" w:type="auto"/>
            <w:hideMark/>
          </w:tcPr>
          <w:p w14:paraId="5E673C49" w14:textId="77777777" w:rsidR="00AF107C" w:rsidRPr="00004BD1" w:rsidRDefault="00AF107C" w:rsidP="000F5753">
            <w:pPr>
              <w:spacing w:after="160" w:line="259" w:lineRule="auto"/>
            </w:pPr>
            <w:r w:rsidRPr="00004BD1">
              <w:t>TEXT</w:t>
            </w:r>
          </w:p>
        </w:tc>
        <w:tc>
          <w:tcPr>
            <w:tcW w:w="0" w:type="auto"/>
            <w:hideMark/>
          </w:tcPr>
          <w:p w14:paraId="39809F0D" w14:textId="77777777" w:rsidR="00AF107C" w:rsidRPr="00004BD1" w:rsidRDefault="00AF107C" w:rsidP="000F5753">
            <w:pPr>
              <w:spacing w:after="160" w:line="259" w:lineRule="auto"/>
            </w:pPr>
          </w:p>
        </w:tc>
        <w:tc>
          <w:tcPr>
            <w:tcW w:w="0" w:type="auto"/>
            <w:hideMark/>
          </w:tcPr>
          <w:p w14:paraId="16628A18" w14:textId="77777777" w:rsidR="00AF107C" w:rsidRPr="00004BD1" w:rsidRDefault="00AF107C" w:rsidP="000F5753">
            <w:pPr>
              <w:spacing w:after="160" w:line="259" w:lineRule="auto"/>
            </w:pPr>
            <w:r w:rsidRPr="00004BD1">
              <w:t>Description of the category.</w:t>
            </w:r>
          </w:p>
        </w:tc>
      </w:tr>
    </w:tbl>
    <w:p w14:paraId="279062EB" w14:textId="77777777" w:rsidR="00AF107C" w:rsidRPr="00004BD1" w:rsidRDefault="00AF107C" w:rsidP="00AF107C">
      <w:r>
        <w:pict w14:anchorId="2AA2521D">
          <v:rect id="_x0000_i1076" style="width:0;height:1.5pt" o:hralign="center" o:hrstd="t" o:hr="t" fillcolor="#a0a0a0" stroked="f"/>
        </w:pict>
      </w:r>
    </w:p>
    <w:p w14:paraId="692FAA9C" w14:textId="77777777" w:rsidR="00AF107C" w:rsidRPr="00004BD1" w:rsidRDefault="00AF107C" w:rsidP="00AF107C">
      <w:r w:rsidRPr="00004BD1">
        <w:t>These tables form the core of the E-Learning Platform's database structure, providing the necessary relationships and data points to support the functionalities described in the requirement analysis. Let me know if you need any further details or modifications!</w:t>
      </w:r>
    </w:p>
    <w:p w14:paraId="19E6E0D8" w14:textId="77777777" w:rsidR="00AF107C" w:rsidRDefault="00AF107C">
      <w:r>
        <w:br w:type="page"/>
      </w:r>
    </w:p>
    <w:p w14:paraId="7A08688C" w14:textId="64B10952" w:rsidR="00FC4BD4" w:rsidRPr="00AF107C" w:rsidRDefault="00FC4BD4" w:rsidP="00FC4BD4">
      <w:pPr>
        <w:rPr>
          <w:b/>
          <w:bCs/>
          <w:color w:val="FF0000"/>
          <w:sz w:val="72"/>
          <w:szCs w:val="72"/>
        </w:rPr>
      </w:pPr>
      <w:r w:rsidRPr="00AF107C">
        <w:rPr>
          <w:b/>
          <w:bCs/>
          <w:color w:val="FF0000"/>
          <w:sz w:val="72"/>
          <w:szCs w:val="72"/>
        </w:rPr>
        <w:lastRenderedPageBreak/>
        <w:t xml:space="preserve">Entity-Relationship </w:t>
      </w:r>
    </w:p>
    <w:p w14:paraId="2F9FC071" w14:textId="77777777" w:rsidR="00FC4BD4" w:rsidRPr="00FC4BD4" w:rsidRDefault="00FC4BD4" w:rsidP="00FC4BD4">
      <w:pPr>
        <w:rPr>
          <w:b/>
          <w:bCs/>
        </w:rPr>
      </w:pPr>
      <w:r w:rsidRPr="00FC4BD4">
        <w:rPr>
          <w:b/>
          <w:bCs/>
        </w:rPr>
        <w:t>Entities and Attributes</w:t>
      </w:r>
    </w:p>
    <w:p w14:paraId="1EA67303" w14:textId="77777777" w:rsidR="00FC4BD4" w:rsidRPr="00FC4BD4" w:rsidRDefault="00FC4BD4" w:rsidP="00FC4BD4">
      <w:pPr>
        <w:numPr>
          <w:ilvl w:val="0"/>
          <w:numId w:val="33"/>
        </w:numPr>
      </w:pPr>
      <w:r w:rsidRPr="00FC4BD4">
        <w:rPr>
          <w:b/>
          <w:bCs/>
        </w:rPr>
        <w:t>Course</w:t>
      </w:r>
    </w:p>
    <w:p w14:paraId="72970A43" w14:textId="77777777" w:rsidR="00FC4BD4" w:rsidRPr="00FC4BD4" w:rsidRDefault="00FC4BD4" w:rsidP="00FC4BD4">
      <w:pPr>
        <w:numPr>
          <w:ilvl w:val="1"/>
          <w:numId w:val="33"/>
        </w:numPr>
      </w:pPr>
      <w:proofErr w:type="spellStart"/>
      <w:r w:rsidRPr="00FC4BD4">
        <w:t>course_id</w:t>
      </w:r>
      <w:proofErr w:type="spellEnd"/>
      <w:r w:rsidRPr="00FC4BD4">
        <w:t xml:space="preserve"> (PK) - Unique identifier for each course.</w:t>
      </w:r>
    </w:p>
    <w:p w14:paraId="277193D1" w14:textId="77777777" w:rsidR="00FC4BD4" w:rsidRPr="00FC4BD4" w:rsidRDefault="00FC4BD4" w:rsidP="00FC4BD4">
      <w:pPr>
        <w:numPr>
          <w:ilvl w:val="1"/>
          <w:numId w:val="33"/>
        </w:numPr>
      </w:pPr>
      <w:r w:rsidRPr="00FC4BD4">
        <w:t>title - Title of the course.</w:t>
      </w:r>
    </w:p>
    <w:p w14:paraId="4B408CEC" w14:textId="77777777" w:rsidR="00FC4BD4" w:rsidRPr="00FC4BD4" w:rsidRDefault="00FC4BD4" w:rsidP="00FC4BD4">
      <w:pPr>
        <w:numPr>
          <w:ilvl w:val="1"/>
          <w:numId w:val="33"/>
        </w:numPr>
      </w:pPr>
      <w:r w:rsidRPr="00FC4BD4">
        <w:t>description - Description of the course.</w:t>
      </w:r>
    </w:p>
    <w:p w14:paraId="066B04F7" w14:textId="77777777" w:rsidR="00FC4BD4" w:rsidRPr="00FC4BD4" w:rsidRDefault="00FC4BD4" w:rsidP="00FC4BD4">
      <w:pPr>
        <w:numPr>
          <w:ilvl w:val="1"/>
          <w:numId w:val="33"/>
        </w:numPr>
      </w:pPr>
      <w:proofErr w:type="spellStart"/>
      <w:r w:rsidRPr="00FC4BD4">
        <w:t>instructor_id</w:t>
      </w:r>
      <w:proofErr w:type="spellEnd"/>
      <w:r w:rsidRPr="00FC4BD4">
        <w:t xml:space="preserve"> (FK) - References the instructor who created the course.</w:t>
      </w:r>
    </w:p>
    <w:p w14:paraId="52AA394B" w14:textId="77777777" w:rsidR="00FC4BD4" w:rsidRPr="00FC4BD4" w:rsidRDefault="00FC4BD4" w:rsidP="00FC4BD4">
      <w:pPr>
        <w:numPr>
          <w:ilvl w:val="1"/>
          <w:numId w:val="33"/>
        </w:numPr>
      </w:pPr>
      <w:proofErr w:type="spellStart"/>
      <w:r w:rsidRPr="00FC4BD4">
        <w:t>category_id</w:t>
      </w:r>
      <w:proofErr w:type="spellEnd"/>
      <w:r w:rsidRPr="00FC4BD4">
        <w:t xml:space="preserve"> (FK) - References the category the course belongs to.</w:t>
      </w:r>
    </w:p>
    <w:p w14:paraId="6764C99C" w14:textId="77777777" w:rsidR="00FC4BD4" w:rsidRPr="00FC4BD4" w:rsidRDefault="00FC4BD4" w:rsidP="00FC4BD4">
      <w:pPr>
        <w:numPr>
          <w:ilvl w:val="1"/>
          <w:numId w:val="33"/>
        </w:numPr>
      </w:pPr>
      <w:r w:rsidRPr="00FC4BD4">
        <w:t>price - Price of the course.</w:t>
      </w:r>
    </w:p>
    <w:p w14:paraId="20975DEF" w14:textId="77777777" w:rsidR="00FC4BD4" w:rsidRPr="00FC4BD4" w:rsidRDefault="00FC4BD4" w:rsidP="00FC4BD4">
      <w:pPr>
        <w:numPr>
          <w:ilvl w:val="0"/>
          <w:numId w:val="33"/>
        </w:numPr>
      </w:pPr>
      <w:r w:rsidRPr="00FC4BD4">
        <w:rPr>
          <w:b/>
          <w:bCs/>
        </w:rPr>
        <w:t>Category</w:t>
      </w:r>
    </w:p>
    <w:p w14:paraId="69FB61C1" w14:textId="77777777" w:rsidR="00FC4BD4" w:rsidRPr="00FC4BD4" w:rsidRDefault="00FC4BD4" w:rsidP="00FC4BD4">
      <w:pPr>
        <w:numPr>
          <w:ilvl w:val="1"/>
          <w:numId w:val="33"/>
        </w:numPr>
      </w:pPr>
      <w:proofErr w:type="spellStart"/>
      <w:r w:rsidRPr="00FC4BD4">
        <w:t>category_id</w:t>
      </w:r>
      <w:proofErr w:type="spellEnd"/>
      <w:r w:rsidRPr="00FC4BD4">
        <w:t xml:space="preserve"> (PK) - Unique identifier for each category.</w:t>
      </w:r>
    </w:p>
    <w:p w14:paraId="6BE21156" w14:textId="77777777" w:rsidR="00FC4BD4" w:rsidRPr="00FC4BD4" w:rsidRDefault="00FC4BD4" w:rsidP="00FC4BD4">
      <w:pPr>
        <w:numPr>
          <w:ilvl w:val="1"/>
          <w:numId w:val="33"/>
        </w:numPr>
      </w:pPr>
      <w:r w:rsidRPr="00FC4BD4">
        <w:t>name - Name of the category.</w:t>
      </w:r>
    </w:p>
    <w:p w14:paraId="5AC0037B" w14:textId="77777777" w:rsidR="00FC4BD4" w:rsidRPr="00FC4BD4" w:rsidRDefault="00FC4BD4" w:rsidP="00FC4BD4">
      <w:pPr>
        <w:numPr>
          <w:ilvl w:val="1"/>
          <w:numId w:val="33"/>
        </w:numPr>
      </w:pPr>
      <w:r w:rsidRPr="00FC4BD4">
        <w:t>description - Description of the category.</w:t>
      </w:r>
    </w:p>
    <w:p w14:paraId="13526D9D" w14:textId="77777777" w:rsidR="00FC4BD4" w:rsidRPr="00FC4BD4" w:rsidRDefault="00FC4BD4" w:rsidP="00FC4BD4">
      <w:pPr>
        <w:numPr>
          <w:ilvl w:val="0"/>
          <w:numId w:val="33"/>
        </w:numPr>
      </w:pPr>
      <w:r w:rsidRPr="00FC4BD4">
        <w:rPr>
          <w:b/>
          <w:bCs/>
        </w:rPr>
        <w:t>Instructor</w:t>
      </w:r>
    </w:p>
    <w:p w14:paraId="5C43D109" w14:textId="77777777" w:rsidR="00FC4BD4" w:rsidRPr="00FC4BD4" w:rsidRDefault="00FC4BD4" w:rsidP="00FC4BD4">
      <w:pPr>
        <w:numPr>
          <w:ilvl w:val="1"/>
          <w:numId w:val="33"/>
        </w:numPr>
      </w:pPr>
      <w:proofErr w:type="spellStart"/>
      <w:r w:rsidRPr="00FC4BD4">
        <w:t>instructor_id</w:t>
      </w:r>
      <w:proofErr w:type="spellEnd"/>
      <w:r w:rsidRPr="00FC4BD4">
        <w:t xml:space="preserve"> (PK) - Unique identifier for each instructor.</w:t>
      </w:r>
    </w:p>
    <w:p w14:paraId="30B73E88" w14:textId="77777777" w:rsidR="00FC4BD4" w:rsidRPr="00FC4BD4" w:rsidRDefault="00FC4BD4" w:rsidP="00FC4BD4">
      <w:pPr>
        <w:numPr>
          <w:ilvl w:val="1"/>
          <w:numId w:val="33"/>
        </w:numPr>
      </w:pPr>
      <w:r w:rsidRPr="00FC4BD4">
        <w:t>name - Name of the instructor.</w:t>
      </w:r>
    </w:p>
    <w:p w14:paraId="00E6AF57" w14:textId="77777777" w:rsidR="00FC4BD4" w:rsidRPr="00FC4BD4" w:rsidRDefault="00FC4BD4" w:rsidP="00FC4BD4">
      <w:pPr>
        <w:numPr>
          <w:ilvl w:val="1"/>
          <w:numId w:val="33"/>
        </w:numPr>
      </w:pPr>
      <w:r w:rsidRPr="00FC4BD4">
        <w:t>email - Email of the instructor.</w:t>
      </w:r>
    </w:p>
    <w:p w14:paraId="2CE15E78" w14:textId="77777777" w:rsidR="00FC4BD4" w:rsidRPr="00FC4BD4" w:rsidRDefault="00FC4BD4" w:rsidP="00FC4BD4">
      <w:pPr>
        <w:numPr>
          <w:ilvl w:val="1"/>
          <w:numId w:val="33"/>
        </w:numPr>
      </w:pPr>
      <w:r w:rsidRPr="00FC4BD4">
        <w:t>password - Password for instructor login.</w:t>
      </w:r>
    </w:p>
    <w:p w14:paraId="5CF1EE78" w14:textId="77777777" w:rsidR="00FC4BD4" w:rsidRPr="00FC4BD4" w:rsidRDefault="00FC4BD4" w:rsidP="00FC4BD4">
      <w:pPr>
        <w:numPr>
          <w:ilvl w:val="0"/>
          <w:numId w:val="33"/>
        </w:numPr>
      </w:pPr>
      <w:r w:rsidRPr="00FC4BD4">
        <w:rPr>
          <w:b/>
          <w:bCs/>
        </w:rPr>
        <w:t>Student</w:t>
      </w:r>
    </w:p>
    <w:p w14:paraId="485664DF" w14:textId="77777777" w:rsidR="00FC4BD4" w:rsidRPr="00FC4BD4" w:rsidRDefault="00FC4BD4" w:rsidP="00FC4BD4">
      <w:pPr>
        <w:numPr>
          <w:ilvl w:val="1"/>
          <w:numId w:val="33"/>
        </w:numPr>
      </w:pPr>
      <w:proofErr w:type="spellStart"/>
      <w:r w:rsidRPr="00FC4BD4">
        <w:t>student_id</w:t>
      </w:r>
      <w:proofErr w:type="spellEnd"/>
      <w:r w:rsidRPr="00FC4BD4">
        <w:t xml:space="preserve"> (PK) - Unique identifier for each student.</w:t>
      </w:r>
    </w:p>
    <w:p w14:paraId="35689721" w14:textId="77777777" w:rsidR="00FC4BD4" w:rsidRPr="00FC4BD4" w:rsidRDefault="00FC4BD4" w:rsidP="00FC4BD4">
      <w:pPr>
        <w:numPr>
          <w:ilvl w:val="1"/>
          <w:numId w:val="33"/>
        </w:numPr>
      </w:pPr>
      <w:r w:rsidRPr="00FC4BD4">
        <w:t>name - Name of the student.</w:t>
      </w:r>
    </w:p>
    <w:p w14:paraId="087A97D8" w14:textId="77777777" w:rsidR="00FC4BD4" w:rsidRPr="00FC4BD4" w:rsidRDefault="00FC4BD4" w:rsidP="00FC4BD4">
      <w:pPr>
        <w:numPr>
          <w:ilvl w:val="1"/>
          <w:numId w:val="33"/>
        </w:numPr>
      </w:pPr>
      <w:r w:rsidRPr="00FC4BD4">
        <w:t>email - Email of the student.</w:t>
      </w:r>
    </w:p>
    <w:p w14:paraId="621FFE8D" w14:textId="77777777" w:rsidR="00FC4BD4" w:rsidRPr="00FC4BD4" w:rsidRDefault="00FC4BD4" w:rsidP="00FC4BD4">
      <w:pPr>
        <w:numPr>
          <w:ilvl w:val="1"/>
          <w:numId w:val="33"/>
        </w:numPr>
      </w:pPr>
      <w:r w:rsidRPr="00FC4BD4">
        <w:t>password - Password for student login.</w:t>
      </w:r>
    </w:p>
    <w:p w14:paraId="00755333" w14:textId="77777777" w:rsidR="00FC4BD4" w:rsidRPr="00FC4BD4" w:rsidRDefault="00FC4BD4" w:rsidP="00FC4BD4">
      <w:pPr>
        <w:numPr>
          <w:ilvl w:val="1"/>
          <w:numId w:val="33"/>
        </w:numPr>
      </w:pPr>
      <w:proofErr w:type="spellStart"/>
      <w:r w:rsidRPr="00FC4BD4">
        <w:t>created_at</w:t>
      </w:r>
      <w:proofErr w:type="spellEnd"/>
      <w:r w:rsidRPr="00FC4BD4">
        <w:t xml:space="preserve"> - Timestamp of account creation.</w:t>
      </w:r>
    </w:p>
    <w:p w14:paraId="30057530" w14:textId="77777777" w:rsidR="00FC4BD4" w:rsidRPr="00FC4BD4" w:rsidRDefault="00FC4BD4" w:rsidP="00FC4BD4">
      <w:pPr>
        <w:numPr>
          <w:ilvl w:val="0"/>
          <w:numId w:val="33"/>
        </w:numPr>
      </w:pPr>
      <w:r w:rsidRPr="00FC4BD4">
        <w:rPr>
          <w:b/>
          <w:bCs/>
        </w:rPr>
        <w:t>Module</w:t>
      </w:r>
    </w:p>
    <w:p w14:paraId="5C6D8BFA" w14:textId="77777777" w:rsidR="00FC4BD4" w:rsidRPr="00FC4BD4" w:rsidRDefault="00FC4BD4" w:rsidP="00FC4BD4">
      <w:pPr>
        <w:numPr>
          <w:ilvl w:val="1"/>
          <w:numId w:val="33"/>
        </w:numPr>
      </w:pPr>
      <w:proofErr w:type="spellStart"/>
      <w:r w:rsidRPr="00FC4BD4">
        <w:t>module_id</w:t>
      </w:r>
      <w:proofErr w:type="spellEnd"/>
      <w:r w:rsidRPr="00FC4BD4">
        <w:t xml:space="preserve"> (PK) - Unique identifier for each module.</w:t>
      </w:r>
    </w:p>
    <w:p w14:paraId="719FDD7B" w14:textId="77777777" w:rsidR="00FC4BD4" w:rsidRPr="00FC4BD4" w:rsidRDefault="00FC4BD4" w:rsidP="00FC4BD4">
      <w:pPr>
        <w:numPr>
          <w:ilvl w:val="1"/>
          <w:numId w:val="33"/>
        </w:numPr>
      </w:pPr>
      <w:proofErr w:type="spellStart"/>
      <w:r w:rsidRPr="00FC4BD4">
        <w:t>course_id</w:t>
      </w:r>
      <w:proofErr w:type="spellEnd"/>
      <w:r w:rsidRPr="00FC4BD4">
        <w:t xml:space="preserve"> (FK) - References the course to which the module belongs.</w:t>
      </w:r>
    </w:p>
    <w:p w14:paraId="1D00B02C" w14:textId="77777777" w:rsidR="00FC4BD4" w:rsidRPr="00FC4BD4" w:rsidRDefault="00FC4BD4" w:rsidP="00FC4BD4">
      <w:pPr>
        <w:numPr>
          <w:ilvl w:val="1"/>
          <w:numId w:val="33"/>
        </w:numPr>
      </w:pPr>
      <w:r w:rsidRPr="00FC4BD4">
        <w:t>title - Title of the module.</w:t>
      </w:r>
    </w:p>
    <w:p w14:paraId="3E733E75" w14:textId="77777777" w:rsidR="00FC4BD4" w:rsidRPr="00FC4BD4" w:rsidRDefault="00FC4BD4" w:rsidP="00FC4BD4">
      <w:pPr>
        <w:numPr>
          <w:ilvl w:val="1"/>
          <w:numId w:val="33"/>
        </w:numPr>
      </w:pPr>
      <w:r w:rsidRPr="00FC4BD4">
        <w:t>description - Description of the module.</w:t>
      </w:r>
    </w:p>
    <w:p w14:paraId="662FEA5D" w14:textId="77777777" w:rsidR="00FC4BD4" w:rsidRPr="00FC4BD4" w:rsidRDefault="00FC4BD4" w:rsidP="00FC4BD4">
      <w:pPr>
        <w:numPr>
          <w:ilvl w:val="0"/>
          <w:numId w:val="33"/>
        </w:numPr>
      </w:pPr>
      <w:r w:rsidRPr="00FC4BD4">
        <w:rPr>
          <w:b/>
          <w:bCs/>
        </w:rPr>
        <w:t>Lesson</w:t>
      </w:r>
    </w:p>
    <w:p w14:paraId="573EE626" w14:textId="77777777" w:rsidR="00FC4BD4" w:rsidRPr="00FC4BD4" w:rsidRDefault="00FC4BD4" w:rsidP="00FC4BD4">
      <w:pPr>
        <w:numPr>
          <w:ilvl w:val="1"/>
          <w:numId w:val="33"/>
        </w:numPr>
      </w:pPr>
      <w:proofErr w:type="spellStart"/>
      <w:r w:rsidRPr="00FC4BD4">
        <w:t>lesson_id</w:t>
      </w:r>
      <w:proofErr w:type="spellEnd"/>
      <w:r w:rsidRPr="00FC4BD4">
        <w:t xml:space="preserve"> (PK) - Unique identifier for each lesson.</w:t>
      </w:r>
    </w:p>
    <w:p w14:paraId="23101D04" w14:textId="77777777" w:rsidR="00FC4BD4" w:rsidRPr="00FC4BD4" w:rsidRDefault="00FC4BD4" w:rsidP="00FC4BD4">
      <w:pPr>
        <w:numPr>
          <w:ilvl w:val="1"/>
          <w:numId w:val="33"/>
        </w:numPr>
      </w:pPr>
      <w:proofErr w:type="spellStart"/>
      <w:r w:rsidRPr="00FC4BD4">
        <w:t>module_id</w:t>
      </w:r>
      <w:proofErr w:type="spellEnd"/>
      <w:r w:rsidRPr="00FC4BD4">
        <w:t xml:space="preserve"> (FK) - References the module to which the lesson belongs.</w:t>
      </w:r>
    </w:p>
    <w:p w14:paraId="3C35FACB" w14:textId="77777777" w:rsidR="00FC4BD4" w:rsidRPr="00FC4BD4" w:rsidRDefault="00FC4BD4" w:rsidP="00FC4BD4">
      <w:pPr>
        <w:numPr>
          <w:ilvl w:val="1"/>
          <w:numId w:val="33"/>
        </w:numPr>
      </w:pPr>
      <w:r w:rsidRPr="00FC4BD4">
        <w:t>title - Title of the lesson.</w:t>
      </w:r>
    </w:p>
    <w:p w14:paraId="7DE31D80" w14:textId="77777777" w:rsidR="00FC4BD4" w:rsidRPr="00FC4BD4" w:rsidRDefault="00FC4BD4" w:rsidP="00FC4BD4">
      <w:pPr>
        <w:numPr>
          <w:ilvl w:val="1"/>
          <w:numId w:val="33"/>
        </w:numPr>
      </w:pPr>
      <w:r w:rsidRPr="00FC4BD4">
        <w:lastRenderedPageBreak/>
        <w:t>content - Content of the lesson.</w:t>
      </w:r>
    </w:p>
    <w:p w14:paraId="0CEFBCF3" w14:textId="77777777" w:rsidR="00FC4BD4" w:rsidRPr="00FC4BD4" w:rsidRDefault="00FC4BD4" w:rsidP="00FC4BD4">
      <w:pPr>
        <w:numPr>
          <w:ilvl w:val="0"/>
          <w:numId w:val="33"/>
        </w:numPr>
      </w:pPr>
      <w:r w:rsidRPr="00FC4BD4">
        <w:rPr>
          <w:b/>
          <w:bCs/>
        </w:rPr>
        <w:t>Quiz</w:t>
      </w:r>
    </w:p>
    <w:p w14:paraId="64307D15" w14:textId="77777777" w:rsidR="00FC4BD4" w:rsidRPr="00FC4BD4" w:rsidRDefault="00FC4BD4" w:rsidP="00FC4BD4">
      <w:pPr>
        <w:numPr>
          <w:ilvl w:val="1"/>
          <w:numId w:val="33"/>
        </w:numPr>
      </w:pPr>
      <w:proofErr w:type="spellStart"/>
      <w:r w:rsidRPr="00FC4BD4">
        <w:t>quiz_id</w:t>
      </w:r>
      <w:proofErr w:type="spellEnd"/>
      <w:r w:rsidRPr="00FC4BD4">
        <w:t xml:space="preserve"> (PK) - Unique identifier for each quiz.</w:t>
      </w:r>
    </w:p>
    <w:p w14:paraId="333B816C" w14:textId="77777777" w:rsidR="00FC4BD4" w:rsidRPr="00FC4BD4" w:rsidRDefault="00FC4BD4" w:rsidP="00FC4BD4">
      <w:pPr>
        <w:numPr>
          <w:ilvl w:val="1"/>
          <w:numId w:val="33"/>
        </w:numPr>
      </w:pPr>
      <w:proofErr w:type="spellStart"/>
      <w:r w:rsidRPr="00FC4BD4">
        <w:t>module_id</w:t>
      </w:r>
      <w:proofErr w:type="spellEnd"/>
      <w:r w:rsidRPr="00FC4BD4">
        <w:t xml:space="preserve"> (FK) - References the module to which the quiz belongs.</w:t>
      </w:r>
    </w:p>
    <w:p w14:paraId="0CE0CA34" w14:textId="77777777" w:rsidR="00FC4BD4" w:rsidRPr="00FC4BD4" w:rsidRDefault="00FC4BD4" w:rsidP="00FC4BD4">
      <w:pPr>
        <w:numPr>
          <w:ilvl w:val="1"/>
          <w:numId w:val="33"/>
        </w:numPr>
      </w:pPr>
      <w:r w:rsidRPr="00FC4BD4">
        <w:t>title - Title of the quiz.</w:t>
      </w:r>
    </w:p>
    <w:p w14:paraId="26B9E8AF" w14:textId="77777777" w:rsidR="00FC4BD4" w:rsidRPr="00FC4BD4" w:rsidRDefault="00FC4BD4" w:rsidP="00FC4BD4">
      <w:pPr>
        <w:numPr>
          <w:ilvl w:val="1"/>
          <w:numId w:val="33"/>
        </w:numPr>
      </w:pPr>
      <w:proofErr w:type="spellStart"/>
      <w:r w:rsidRPr="00FC4BD4">
        <w:t>total_marks</w:t>
      </w:r>
      <w:proofErr w:type="spellEnd"/>
      <w:r w:rsidRPr="00FC4BD4">
        <w:t xml:space="preserve"> - Total marks for the quiz.</w:t>
      </w:r>
    </w:p>
    <w:p w14:paraId="45205977" w14:textId="77777777" w:rsidR="00FC4BD4" w:rsidRPr="00FC4BD4" w:rsidRDefault="00FC4BD4" w:rsidP="00FC4BD4">
      <w:pPr>
        <w:numPr>
          <w:ilvl w:val="0"/>
          <w:numId w:val="33"/>
        </w:numPr>
      </w:pPr>
      <w:r w:rsidRPr="00FC4BD4">
        <w:rPr>
          <w:b/>
          <w:bCs/>
        </w:rPr>
        <w:t>Assignment</w:t>
      </w:r>
    </w:p>
    <w:p w14:paraId="0515068C" w14:textId="77777777" w:rsidR="00FC4BD4" w:rsidRPr="00FC4BD4" w:rsidRDefault="00FC4BD4" w:rsidP="00FC4BD4">
      <w:pPr>
        <w:numPr>
          <w:ilvl w:val="1"/>
          <w:numId w:val="33"/>
        </w:numPr>
      </w:pPr>
      <w:proofErr w:type="spellStart"/>
      <w:r w:rsidRPr="00FC4BD4">
        <w:t>assignment_id</w:t>
      </w:r>
      <w:proofErr w:type="spellEnd"/>
      <w:r w:rsidRPr="00FC4BD4">
        <w:t xml:space="preserve"> (PK) - Unique identifier for each assignment.</w:t>
      </w:r>
    </w:p>
    <w:p w14:paraId="12A8D3F2" w14:textId="77777777" w:rsidR="00FC4BD4" w:rsidRPr="00FC4BD4" w:rsidRDefault="00FC4BD4" w:rsidP="00FC4BD4">
      <w:pPr>
        <w:numPr>
          <w:ilvl w:val="1"/>
          <w:numId w:val="33"/>
        </w:numPr>
      </w:pPr>
      <w:proofErr w:type="spellStart"/>
      <w:r w:rsidRPr="00FC4BD4">
        <w:t>course_id</w:t>
      </w:r>
      <w:proofErr w:type="spellEnd"/>
      <w:r w:rsidRPr="00FC4BD4">
        <w:t xml:space="preserve"> (FK) - References the course to which the assignment belongs.</w:t>
      </w:r>
    </w:p>
    <w:p w14:paraId="71D7AF65" w14:textId="77777777" w:rsidR="00FC4BD4" w:rsidRPr="00FC4BD4" w:rsidRDefault="00FC4BD4" w:rsidP="00FC4BD4">
      <w:pPr>
        <w:numPr>
          <w:ilvl w:val="1"/>
          <w:numId w:val="33"/>
        </w:numPr>
      </w:pPr>
      <w:r w:rsidRPr="00FC4BD4">
        <w:t>title - Title of the assignment.</w:t>
      </w:r>
    </w:p>
    <w:p w14:paraId="7A70B6A4" w14:textId="77777777" w:rsidR="00FC4BD4" w:rsidRPr="00FC4BD4" w:rsidRDefault="00FC4BD4" w:rsidP="00FC4BD4">
      <w:pPr>
        <w:numPr>
          <w:ilvl w:val="1"/>
          <w:numId w:val="33"/>
        </w:numPr>
      </w:pPr>
      <w:proofErr w:type="spellStart"/>
      <w:r w:rsidRPr="00FC4BD4">
        <w:t>due_date</w:t>
      </w:r>
      <w:proofErr w:type="spellEnd"/>
      <w:r w:rsidRPr="00FC4BD4">
        <w:t xml:space="preserve"> - Due date for submission.</w:t>
      </w:r>
    </w:p>
    <w:p w14:paraId="511BA2A5" w14:textId="77777777" w:rsidR="00FC4BD4" w:rsidRPr="00FC4BD4" w:rsidRDefault="00FC4BD4" w:rsidP="00FC4BD4">
      <w:pPr>
        <w:numPr>
          <w:ilvl w:val="1"/>
          <w:numId w:val="33"/>
        </w:numPr>
      </w:pPr>
      <w:r w:rsidRPr="00FC4BD4">
        <w:t>content - Content of the assignment.</w:t>
      </w:r>
    </w:p>
    <w:p w14:paraId="2C3B7187" w14:textId="77777777" w:rsidR="00FC4BD4" w:rsidRPr="00FC4BD4" w:rsidRDefault="00FC4BD4" w:rsidP="00FC4BD4">
      <w:pPr>
        <w:numPr>
          <w:ilvl w:val="0"/>
          <w:numId w:val="33"/>
        </w:numPr>
      </w:pPr>
      <w:r w:rsidRPr="00FC4BD4">
        <w:rPr>
          <w:b/>
          <w:bCs/>
        </w:rPr>
        <w:t>Grade</w:t>
      </w:r>
    </w:p>
    <w:p w14:paraId="7F7F1CDC" w14:textId="77777777" w:rsidR="00FC4BD4" w:rsidRPr="00FC4BD4" w:rsidRDefault="00FC4BD4" w:rsidP="00FC4BD4">
      <w:pPr>
        <w:numPr>
          <w:ilvl w:val="1"/>
          <w:numId w:val="33"/>
        </w:numPr>
      </w:pPr>
      <w:proofErr w:type="spellStart"/>
      <w:r w:rsidRPr="00FC4BD4">
        <w:t>grade_id</w:t>
      </w:r>
      <w:proofErr w:type="spellEnd"/>
      <w:r w:rsidRPr="00FC4BD4">
        <w:t xml:space="preserve"> (PK) - Unique identifier for each grade entry.</w:t>
      </w:r>
    </w:p>
    <w:p w14:paraId="4A831570" w14:textId="77777777" w:rsidR="00FC4BD4" w:rsidRPr="00FC4BD4" w:rsidRDefault="00FC4BD4" w:rsidP="00FC4BD4">
      <w:pPr>
        <w:numPr>
          <w:ilvl w:val="1"/>
          <w:numId w:val="33"/>
        </w:numPr>
      </w:pPr>
      <w:proofErr w:type="spellStart"/>
      <w:r w:rsidRPr="00FC4BD4">
        <w:t>assignment_id</w:t>
      </w:r>
      <w:proofErr w:type="spellEnd"/>
      <w:r w:rsidRPr="00FC4BD4">
        <w:t xml:space="preserve"> (FK) - References the assignment being graded.</w:t>
      </w:r>
    </w:p>
    <w:p w14:paraId="21DA4AB9" w14:textId="77777777" w:rsidR="00FC4BD4" w:rsidRPr="00FC4BD4" w:rsidRDefault="00FC4BD4" w:rsidP="00FC4BD4">
      <w:pPr>
        <w:numPr>
          <w:ilvl w:val="1"/>
          <w:numId w:val="33"/>
        </w:numPr>
      </w:pPr>
      <w:proofErr w:type="spellStart"/>
      <w:r w:rsidRPr="00FC4BD4">
        <w:t>student_id</w:t>
      </w:r>
      <w:proofErr w:type="spellEnd"/>
      <w:r w:rsidRPr="00FC4BD4">
        <w:t xml:space="preserve"> (FK) - References the student receiving the grade.</w:t>
      </w:r>
    </w:p>
    <w:p w14:paraId="4E71574D" w14:textId="77777777" w:rsidR="00FC4BD4" w:rsidRPr="00FC4BD4" w:rsidRDefault="00FC4BD4" w:rsidP="00FC4BD4">
      <w:pPr>
        <w:numPr>
          <w:ilvl w:val="1"/>
          <w:numId w:val="33"/>
        </w:numPr>
      </w:pPr>
      <w:r w:rsidRPr="00FC4BD4">
        <w:t>marks - Marks awarded for the assignment.</w:t>
      </w:r>
    </w:p>
    <w:p w14:paraId="6D2EF25F" w14:textId="77777777" w:rsidR="00FC4BD4" w:rsidRPr="00FC4BD4" w:rsidRDefault="00FC4BD4" w:rsidP="00FC4BD4">
      <w:pPr>
        <w:numPr>
          <w:ilvl w:val="1"/>
          <w:numId w:val="33"/>
        </w:numPr>
      </w:pPr>
      <w:r w:rsidRPr="00FC4BD4">
        <w:t>feedback - Feedback provided by the instructor.</w:t>
      </w:r>
    </w:p>
    <w:p w14:paraId="3D1518B4" w14:textId="77777777" w:rsidR="00FC4BD4" w:rsidRPr="00FC4BD4" w:rsidRDefault="00FC4BD4" w:rsidP="00FC4BD4">
      <w:pPr>
        <w:numPr>
          <w:ilvl w:val="0"/>
          <w:numId w:val="33"/>
        </w:numPr>
      </w:pPr>
      <w:proofErr w:type="spellStart"/>
      <w:r w:rsidRPr="00FC4BD4">
        <w:rPr>
          <w:b/>
          <w:bCs/>
        </w:rPr>
        <w:t>Enrollment</w:t>
      </w:r>
      <w:proofErr w:type="spellEnd"/>
    </w:p>
    <w:p w14:paraId="6D618455" w14:textId="77777777" w:rsidR="00FC4BD4" w:rsidRPr="00FC4BD4" w:rsidRDefault="00FC4BD4" w:rsidP="00FC4BD4">
      <w:pPr>
        <w:numPr>
          <w:ilvl w:val="1"/>
          <w:numId w:val="33"/>
        </w:numPr>
      </w:pPr>
      <w:proofErr w:type="spellStart"/>
      <w:r w:rsidRPr="00FC4BD4">
        <w:t>enrollment_id</w:t>
      </w:r>
      <w:proofErr w:type="spellEnd"/>
      <w:r w:rsidRPr="00FC4BD4">
        <w:t xml:space="preserve"> (PK) - Unique identifier for each </w:t>
      </w:r>
      <w:proofErr w:type="spellStart"/>
      <w:r w:rsidRPr="00FC4BD4">
        <w:t>enrollment</w:t>
      </w:r>
      <w:proofErr w:type="spellEnd"/>
      <w:r w:rsidRPr="00FC4BD4">
        <w:t xml:space="preserve"> record.</w:t>
      </w:r>
    </w:p>
    <w:p w14:paraId="511EB401" w14:textId="77777777" w:rsidR="00FC4BD4" w:rsidRPr="00FC4BD4" w:rsidRDefault="00FC4BD4" w:rsidP="00FC4BD4">
      <w:pPr>
        <w:numPr>
          <w:ilvl w:val="1"/>
          <w:numId w:val="33"/>
        </w:numPr>
      </w:pPr>
      <w:proofErr w:type="spellStart"/>
      <w:r w:rsidRPr="00FC4BD4">
        <w:t>course_id</w:t>
      </w:r>
      <w:proofErr w:type="spellEnd"/>
      <w:r w:rsidRPr="00FC4BD4">
        <w:t xml:space="preserve"> (FK) - References the course being enrolled in.</w:t>
      </w:r>
    </w:p>
    <w:p w14:paraId="21EC5F69" w14:textId="77777777" w:rsidR="00FC4BD4" w:rsidRPr="00FC4BD4" w:rsidRDefault="00FC4BD4" w:rsidP="00FC4BD4">
      <w:pPr>
        <w:numPr>
          <w:ilvl w:val="1"/>
          <w:numId w:val="33"/>
        </w:numPr>
      </w:pPr>
      <w:proofErr w:type="spellStart"/>
      <w:r w:rsidRPr="00FC4BD4">
        <w:t>student_id</w:t>
      </w:r>
      <w:proofErr w:type="spellEnd"/>
      <w:r w:rsidRPr="00FC4BD4">
        <w:t xml:space="preserve"> (FK) - References the student enrolling.</w:t>
      </w:r>
    </w:p>
    <w:p w14:paraId="0414F8D8" w14:textId="77777777" w:rsidR="00FC4BD4" w:rsidRPr="00FC4BD4" w:rsidRDefault="00FC4BD4" w:rsidP="00FC4BD4">
      <w:pPr>
        <w:numPr>
          <w:ilvl w:val="1"/>
          <w:numId w:val="33"/>
        </w:numPr>
      </w:pPr>
      <w:proofErr w:type="spellStart"/>
      <w:r w:rsidRPr="00FC4BD4">
        <w:t>enrollment_date</w:t>
      </w:r>
      <w:proofErr w:type="spellEnd"/>
      <w:r w:rsidRPr="00FC4BD4">
        <w:t xml:space="preserve"> - Date of </w:t>
      </w:r>
      <w:proofErr w:type="spellStart"/>
      <w:r w:rsidRPr="00FC4BD4">
        <w:t>enrollment</w:t>
      </w:r>
      <w:proofErr w:type="spellEnd"/>
      <w:r w:rsidRPr="00FC4BD4">
        <w:t>.</w:t>
      </w:r>
    </w:p>
    <w:p w14:paraId="339B24B3" w14:textId="77777777" w:rsidR="00FC4BD4" w:rsidRPr="00FC4BD4" w:rsidRDefault="00FC4BD4" w:rsidP="00FC4BD4">
      <w:pPr>
        <w:numPr>
          <w:ilvl w:val="0"/>
          <w:numId w:val="33"/>
        </w:numPr>
      </w:pPr>
      <w:r w:rsidRPr="00FC4BD4">
        <w:rPr>
          <w:b/>
          <w:bCs/>
        </w:rPr>
        <w:t>Certificate</w:t>
      </w:r>
    </w:p>
    <w:p w14:paraId="61DBC3A3" w14:textId="77777777" w:rsidR="00FC4BD4" w:rsidRPr="00FC4BD4" w:rsidRDefault="00FC4BD4" w:rsidP="00FC4BD4">
      <w:pPr>
        <w:numPr>
          <w:ilvl w:val="1"/>
          <w:numId w:val="33"/>
        </w:numPr>
      </w:pPr>
      <w:proofErr w:type="spellStart"/>
      <w:r w:rsidRPr="00FC4BD4">
        <w:t>certificate_id</w:t>
      </w:r>
      <w:proofErr w:type="spellEnd"/>
      <w:r w:rsidRPr="00FC4BD4">
        <w:t xml:space="preserve"> (PK) - Unique identifier for each certificate.</w:t>
      </w:r>
    </w:p>
    <w:p w14:paraId="46ED3189" w14:textId="77777777" w:rsidR="00FC4BD4" w:rsidRPr="00FC4BD4" w:rsidRDefault="00FC4BD4" w:rsidP="00FC4BD4">
      <w:pPr>
        <w:numPr>
          <w:ilvl w:val="1"/>
          <w:numId w:val="33"/>
        </w:numPr>
      </w:pPr>
      <w:proofErr w:type="spellStart"/>
      <w:r w:rsidRPr="00FC4BD4">
        <w:t>student_id</w:t>
      </w:r>
      <w:proofErr w:type="spellEnd"/>
      <w:r w:rsidRPr="00FC4BD4">
        <w:t xml:space="preserve"> (FK) - References the student who received the certificate.</w:t>
      </w:r>
    </w:p>
    <w:p w14:paraId="14922F23" w14:textId="77777777" w:rsidR="00FC4BD4" w:rsidRPr="00FC4BD4" w:rsidRDefault="00FC4BD4" w:rsidP="00FC4BD4">
      <w:pPr>
        <w:numPr>
          <w:ilvl w:val="1"/>
          <w:numId w:val="33"/>
        </w:numPr>
      </w:pPr>
      <w:proofErr w:type="spellStart"/>
      <w:r w:rsidRPr="00FC4BD4">
        <w:t>course_id</w:t>
      </w:r>
      <w:proofErr w:type="spellEnd"/>
      <w:r w:rsidRPr="00FC4BD4">
        <w:t xml:space="preserve"> (FK) - References the course for which the certificate is awarded.</w:t>
      </w:r>
    </w:p>
    <w:p w14:paraId="47270770" w14:textId="77777777" w:rsidR="00FC4BD4" w:rsidRPr="00FC4BD4" w:rsidRDefault="00FC4BD4" w:rsidP="00FC4BD4">
      <w:pPr>
        <w:numPr>
          <w:ilvl w:val="1"/>
          <w:numId w:val="33"/>
        </w:numPr>
      </w:pPr>
      <w:proofErr w:type="spellStart"/>
      <w:r w:rsidRPr="00FC4BD4">
        <w:t>issued_date</w:t>
      </w:r>
      <w:proofErr w:type="spellEnd"/>
      <w:r w:rsidRPr="00FC4BD4">
        <w:t xml:space="preserve"> - Date when the certificate was issued.</w:t>
      </w:r>
    </w:p>
    <w:p w14:paraId="3F553698" w14:textId="77777777" w:rsidR="00FC4BD4" w:rsidRPr="00FC4BD4" w:rsidRDefault="00FC4BD4" w:rsidP="00FC4BD4">
      <w:pPr>
        <w:numPr>
          <w:ilvl w:val="0"/>
          <w:numId w:val="33"/>
        </w:numPr>
      </w:pPr>
      <w:r w:rsidRPr="00FC4BD4">
        <w:rPr>
          <w:b/>
          <w:bCs/>
        </w:rPr>
        <w:t>Payment</w:t>
      </w:r>
    </w:p>
    <w:p w14:paraId="431C3611" w14:textId="77777777" w:rsidR="00FC4BD4" w:rsidRPr="00FC4BD4" w:rsidRDefault="00FC4BD4" w:rsidP="00FC4BD4">
      <w:pPr>
        <w:numPr>
          <w:ilvl w:val="1"/>
          <w:numId w:val="33"/>
        </w:numPr>
      </w:pPr>
      <w:proofErr w:type="spellStart"/>
      <w:r w:rsidRPr="00FC4BD4">
        <w:t>payment_id</w:t>
      </w:r>
      <w:proofErr w:type="spellEnd"/>
      <w:r w:rsidRPr="00FC4BD4">
        <w:t xml:space="preserve"> (PK) - Unique identifier for each payment record.</w:t>
      </w:r>
    </w:p>
    <w:p w14:paraId="2C5303A4" w14:textId="77777777" w:rsidR="00FC4BD4" w:rsidRPr="00FC4BD4" w:rsidRDefault="00FC4BD4" w:rsidP="00FC4BD4">
      <w:pPr>
        <w:numPr>
          <w:ilvl w:val="1"/>
          <w:numId w:val="33"/>
        </w:numPr>
      </w:pPr>
      <w:proofErr w:type="spellStart"/>
      <w:r w:rsidRPr="00FC4BD4">
        <w:t>student_id</w:t>
      </w:r>
      <w:proofErr w:type="spellEnd"/>
      <w:r w:rsidRPr="00FC4BD4">
        <w:t xml:space="preserve"> (FK) - References the student making the payment.</w:t>
      </w:r>
    </w:p>
    <w:p w14:paraId="07BF7FC6" w14:textId="77777777" w:rsidR="00FC4BD4" w:rsidRPr="00FC4BD4" w:rsidRDefault="00FC4BD4" w:rsidP="00FC4BD4">
      <w:pPr>
        <w:numPr>
          <w:ilvl w:val="1"/>
          <w:numId w:val="33"/>
        </w:numPr>
      </w:pPr>
      <w:proofErr w:type="spellStart"/>
      <w:r w:rsidRPr="00FC4BD4">
        <w:t>course_id</w:t>
      </w:r>
      <w:proofErr w:type="spellEnd"/>
      <w:r w:rsidRPr="00FC4BD4">
        <w:t xml:space="preserve"> (FK) - References the course being paid for.</w:t>
      </w:r>
    </w:p>
    <w:p w14:paraId="5895968F" w14:textId="77777777" w:rsidR="00FC4BD4" w:rsidRPr="00FC4BD4" w:rsidRDefault="00FC4BD4" w:rsidP="00FC4BD4">
      <w:pPr>
        <w:numPr>
          <w:ilvl w:val="1"/>
          <w:numId w:val="33"/>
        </w:numPr>
      </w:pPr>
      <w:r w:rsidRPr="00FC4BD4">
        <w:t>amount - Amount paid.</w:t>
      </w:r>
    </w:p>
    <w:p w14:paraId="7DBDDEA9" w14:textId="77777777" w:rsidR="00FC4BD4" w:rsidRPr="00FC4BD4" w:rsidRDefault="00FC4BD4" w:rsidP="00FC4BD4">
      <w:pPr>
        <w:numPr>
          <w:ilvl w:val="1"/>
          <w:numId w:val="33"/>
        </w:numPr>
      </w:pPr>
      <w:proofErr w:type="spellStart"/>
      <w:r w:rsidRPr="00FC4BD4">
        <w:t>payment_date</w:t>
      </w:r>
      <w:proofErr w:type="spellEnd"/>
      <w:r w:rsidRPr="00FC4BD4">
        <w:t xml:space="preserve"> - Date of the payment.</w:t>
      </w:r>
    </w:p>
    <w:p w14:paraId="7813FD1E" w14:textId="77777777" w:rsidR="00FC4BD4" w:rsidRPr="00FC4BD4" w:rsidRDefault="00FC4BD4" w:rsidP="00FC4BD4">
      <w:pPr>
        <w:numPr>
          <w:ilvl w:val="1"/>
          <w:numId w:val="33"/>
        </w:numPr>
      </w:pPr>
      <w:r w:rsidRPr="00FC4BD4">
        <w:t>status - Status of the payment (e.g., completed, refunded).</w:t>
      </w:r>
    </w:p>
    <w:p w14:paraId="31E24E54" w14:textId="77777777" w:rsidR="00FC4BD4" w:rsidRPr="00FC4BD4" w:rsidRDefault="00FC4BD4" w:rsidP="00FC4BD4">
      <w:pPr>
        <w:numPr>
          <w:ilvl w:val="0"/>
          <w:numId w:val="33"/>
        </w:numPr>
      </w:pPr>
      <w:r w:rsidRPr="00FC4BD4">
        <w:rPr>
          <w:b/>
          <w:bCs/>
        </w:rPr>
        <w:lastRenderedPageBreak/>
        <w:t>Notification</w:t>
      </w:r>
    </w:p>
    <w:p w14:paraId="51E3ABAE" w14:textId="77777777" w:rsidR="00FC4BD4" w:rsidRPr="00FC4BD4" w:rsidRDefault="00FC4BD4" w:rsidP="00FC4BD4">
      <w:pPr>
        <w:numPr>
          <w:ilvl w:val="1"/>
          <w:numId w:val="33"/>
        </w:numPr>
      </w:pPr>
      <w:proofErr w:type="spellStart"/>
      <w:r w:rsidRPr="00FC4BD4">
        <w:t>notification_id</w:t>
      </w:r>
      <w:proofErr w:type="spellEnd"/>
      <w:r w:rsidRPr="00FC4BD4">
        <w:t xml:space="preserve"> (PK) - Unique identifier for each notification.</w:t>
      </w:r>
    </w:p>
    <w:p w14:paraId="263E10C6" w14:textId="77777777" w:rsidR="00FC4BD4" w:rsidRPr="00FC4BD4" w:rsidRDefault="00FC4BD4" w:rsidP="00FC4BD4">
      <w:pPr>
        <w:numPr>
          <w:ilvl w:val="1"/>
          <w:numId w:val="33"/>
        </w:numPr>
      </w:pPr>
      <w:proofErr w:type="spellStart"/>
      <w:r w:rsidRPr="00FC4BD4">
        <w:t>user_id</w:t>
      </w:r>
      <w:proofErr w:type="spellEnd"/>
      <w:r w:rsidRPr="00FC4BD4">
        <w:t xml:space="preserve"> (FK) - References either a student or an instructor receiving the notification.</w:t>
      </w:r>
    </w:p>
    <w:p w14:paraId="3616383F" w14:textId="77777777" w:rsidR="00FC4BD4" w:rsidRPr="00FC4BD4" w:rsidRDefault="00FC4BD4" w:rsidP="00FC4BD4">
      <w:pPr>
        <w:numPr>
          <w:ilvl w:val="1"/>
          <w:numId w:val="33"/>
        </w:numPr>
      </w:pPr>
      <w:r w:rsidRPr="00FC4BD4">
        <w:t>message - Notification message.</w:t>
      </w:r>
    </w:p>
    <w:p w14:paraId="0D78AB32" w14:textId="77777777" w:rsidR="00FC4BD4" w:rsidRPr="00FC4BD4" w:rsidRDefault="00FC4BD4" w:rsidP="00FC4BD4">
      <w:pPr>
        <w:numPr>
          <w:ilvl w:val="1"/>
          <w:numId w:val="33"/>
        </w:numPr>
      </w:pPr>
      <w:proofErr w:type="spellStart"/>
      <w:r w:rsidRPr="00FC4BD4">
        <w:t>created_at</w:t>
      </w:r>
      <w:proofErr w:type="spellEnd"/>
      <w:r w:rsidRPr="00FC4BD4">
        <w:t xml:space="preserve"> - Timestamp when the notification was created.</w:t>
      </w:r>
    </w:p>
    <w:p w14:paraId="694C5CA0" w14:textId="77777777" w:rsidR="00FC4BD4" w:rsidRPr="00FC4BD4" w:rsidRDefault="00FC4BD4" w:rsidP="00FC4BD4">
      <w:pPr>
        <w:numPr>
          <w:ilvl w:val="0"/>
          <w:numId w:val="33"/>
        </w:numPr>
      </w:pPr>
      <w:r w:rsidRPr="00FC4BD4">
        <w:rPr>
          <w:b/>
          <w:bCs/>
        </w:rPr>
        <w:t>Forum</w:t>
      </w:r>
    </w:p>
    <w:p w14:paraId="318A608F" w14:textId="77777777" w:rsidR="00FC4BD4" w:rsidRPr="00FC4BD4" w:rsidRDefault="00FC4BD4" w:rsidP="00FC4BD4">
      <w:pPr>
        <w:numPr>
          <w:ilvl w:val="1"/>
          <w:numId w:val="33"/>
        </w:numPr>
      </w:pPr>
      <w:proofErr w:type="spellStart"/>
      <w:r w:rsidRPr="00FC4BD4">
        <w:t>forum_id</w:t>
      </w:r>
      <w:proofErr w:type="spellEnd"/>
      <w:r w:rsidRPr="00FC4BD4">
        <w:t xml:space="preserve"> (PK) - Unique identifier for each forum post.</w:t>
      </w:r>
    </w:p>
    <w:p w14:paraId="24A72026" w14:textId="77777777" w:rsidR="00FC4BD4" w:rsidRPr="00FC4BD4" w:rsidRDefault="00FC4BD4" w:rsidP="00FC4BD4">
      <w:pPr>
        <w:numPr>
          <w:ilvl w:val="1"/>
          <w:numId w:val="33"/>
        </w:numPr>
      </w:pPr>
      <w:proofErr w:type="spellStart"/>
      <w:r w:rsidRPr="00FC4BD4">
        <w:t>course_id</w:t>
      </w:r>
      <w:proofErr w:type="spellEnd"/>
      <w:r w:rsidRPr="00FC4BD4">
        <w:t xml:space="preserve"> (FK) - References the course related to the forum post.</w:t>
      </w:r>
    </w:p>
    <w:p w14:paraId="3A890F3F" w14:textId="77777777" w:rsidR="00FC4BD4" w:rsidRPr="00FC4BD4" w:rsidRDefault="00FC4BD4" w:rsidP="00FC4BD4">
      <w:pPr>
        <w:numPr>
          <w:ilvl w:val="1"/>
          <w:numId w:val="33"/>
        </w:numPr>
      </w:pPr>
      <w:proofErr w:type="spellStart"/>
      <w:r w:rsidRPr="00FC4BD4">
        <w:t>user_id</w:t>
      </w:r>
      <w:proofErr w:type="spellEnd"/>
      <w:r w:rsidRPr="00FC4BD4">
        <w:t xml:space="preserve"> (FK) - References the user (student or instructor) who created the post.</w:t>
      </w:r>
    </w:p>
    <w:p w14:paraId="371ABBA1" w14:textId="77777777" w:rsidR="00FC4BD4" w:rsidRPr="00FC4BD4" w:rsidRDefault="00FC4BD4" w:rsidP="00FC4BD4">
      <w:pPr>
        <w:numPr>
          <w:ilvl w:val="1"/>
          <w:numId w:val="33"/>
        </w:numPr>
      </w:pPr>
      <w:r w:rsidRPr="00FC4BD4">
        <w:t>content - Content of the forum post.</w:t>
      </w:r>
    </w:p>
    <w:p w14:paraId="179CDDDE" w14:textId="77777777" w:rsidR="00FC4BD4" w:rsidRPr="00FC4BD4" w:rsidRDefault="00FC4BD4" w:rsidP="00FC4BD4">
      <w:pPr>
        <w:numPr>
          <w:ilvl w:val="1"/>
          <w:numId w:val="33"/>
        </w:numPr>
      </w:pPr>
      <w:proofErr w:type="spellStart"/>
      <w:r w:rsidRPr="00FC4BD4">
        <w:t>created_at</w:t>
      </w:r>
      <w:proofErr w:type="spellEnd"/>
      <w:r w:rsidRPr="00FC4BD4">
        <w:t xml:space="preserve"> - Timestamp when the post was created.</w:t>
      </w:r>
    </w:p>
    <w:p w14:paraId="77F840F9" w14:textId="77777777" w:rsidR="00FC4BD4" w:rsidRPr="00FC4BD4" w:rsidRDefault="00FC4BD4" w:rsidP="00FC4BD4">
      <w:pPr>
        <w:numPr>
          <w:ilvl w:val="0"/>
          <w:numId w:val="33"/>
        </w:numPr>
      </w:pPr>
      <w:r w:rsidRPr="00FC4BD4">
        <w:rPr>
          <w:b/>
          <w:bCs/>
        </w:rPr>
        <w:t>Comment</w:t>
      </w:r>
    </w:p>
    <w:p w14:paraId="09E17A8F" w14:textId="77777777" w:rsidR="00FC4BD4" w:rsidRPr="00FC4BD4" w:rsidRDefault="00FC4BD4" w:rsidP="00FC4BD4">
      <w:pPr>
        <w:numPr>
          <w:ilvl w:val="1"/>
          <w:numId w:val="33"/>
        </w:numPr>
      </w:pPr>
      <w:proofErr w:type="spellStart"/>
      <w:r w:rsidRPr="00FC4BD4">
        <w:t>comment_id</w:t>
      </w:r>
      <w:proofErr w:type="spellEnd"/>
      <w:r w:rsidRPr="00FC4BD4">
        <w:t xml:space="preserve"> (PK) - Unique identifier for each comment.</w:t>
      </w:r>
    </w:p>
    <w:p w14:paraId="2A277B38" w14:textId="77777777" w:rsidR="00FC4BD4" w:rsidRPr="00FC4BD4" w:rsidRDefault="00FC4BD4" w:rsidP="00FC4BD4">
      <w:pPr>
        <w:numPr>
          <w:ilvl w:val="1"/>
          <w:numId w:val="33"/>
        </w:numPr>
      </w:pPr>
      <w:proofErr w:type="spellStart"/>
      <w:r w:rsidRPr="00FC4BD4">
        <w:t>forum_id</w:t>
      </w:r>
      <w:proofErr w:type="spellEnd"/>
      <w:r w:rsidRPr="00FC4BD4">
        <w:t xml:space="preserve"> (FK) - References the forum post this comment belongs to.</w:t>
      </w:r>
    </w:p>
    <w:p w14:paraId="47AEE0D2" w14:textId="77777777" w:rsidR="00FC4BD4" w:rsidRPr="00FC4BD4" w:rsidRDefault="00FC4BD4" w:rsidP="00FC4BD4">
      <w:pPr>
        <w:numPr>
          <w:ilvl w:val="1"/>
          <w:numId w:val="33"/>
        </w:numPr>
      </w:pPr>
      <w:proofErr w:type="spellStart"/>
      <w:r w:rsidRPr="00FC4BD4">
        <w:t>user_id</w:t>
      </w:r>
      <w:proofErr w:type="spellEnd"/>
      <w:r w:rsidRPr="00FC4BD4">
        <w:t xml:space="preserve"> (FK) - References the user who made the comment.</w:t>
      </w:r>
    </w:p>
    <w:p w14:paraId="1AF3AB16" w14:textId="77777777" w:rsidR="00FC4BD4" w:rsidRPr="00FC4BD4" w:rsidRDefault="00FC4BD4" w:rsidP="00FC4BD4">
      <w:pPr>
        <w:numPr>
          <w:ilvl w:val="1"/>
          <w:numId w:val="33"/>
        </w:numPr>
      </w:pPr>
      <w:r w:rsidRPr="00FC4BD4">
        <w:t>content - Content of the comment.</w:t>
      </w:r>
    </w:p>
    <w:p w14:paraId="10F739D2" w14:textId="77777777" w:rsidR="00FC4BD4" w:rsidRPr="00FC4BD4" w:rsidRDefault="00FC4BD4" w:rsidP="00FC4BD4">
      <w:pPr>
        <w:numPr>
          <w:ilvl w:val="1"/>
          <w:numId w:val="33"/>
        </w:numPr>
      </w:pPr>
      <w:proofErr w:type="spellStart"/>
      <w:r w:rsidRPr="00FC4BD4">
        <w:t>created_at</w:t>
      </w:r>
      <w:proofErr w:type="spellEnd"/>
      <w:r w:rsidRPr="00FC4BD4">
        <w:t xml:space="preserve"> - Timestamp when the comment was created.</w:t>
      </w:r>
    </w:p>
    <w:p w14:paraId="7771E40F" w14:textId="77777777" w:rsidR="00FC4BD4" w:rsidRPr="00FC4BD4" w:rsidRDefault="00FC4BD4" w:rsidP="00FC4BD4">
      <w:pPr>
        <w:rPr>
          <w:b/>
          <w:bCs/>
        </w:rPr>
      </w:pPr>
      <w:r w:rsidRPr="00FC4BD4">
        <w:rPr>
          <w:b/>
          <w:bCs/>
        </w:rPr>
        <w:t>Relationships</w:t>
      </w:r>
    </w:p>
    <w:p w14:paraId="67470B2F" w14:textId="77777777" w:rsidR="00FC4BD4" w:rsidRPr="00FC4BD4" w:rsidRDefault="00FC4BD4" w:rsidP="00FC4BD4">
      <w:pPr>
        <w:numPr>
          <w:ilvl w:val="0"/>
          <w:numId w:val="34"/>
        </w:numPr>
      </w:pPr>
      <w:r w:rsidRPr="00FC4BD4">
        <w:rPr>
          <w:b/>
          <w:bCs/>
        </w:rPr>
        <w:t>Course - Module</w:t>
      </w:r>
      <w:r w:rsidRPr="00FC4BD4">
        <w:t>:</w:t>
      </w:r>
    </w:p>
    <w:p w14:paraId="2B84EE1B" w14:textId="77777777" w:rsidR="00FC4BD4" w:rsidRPr="00FC4BD4" w:rsidRDefault="00FC4BD4" w:rsidP="00FC4BD4">
      <w:pPr>
        <w:numPr>
          <w:ilvl w:val="1"/>
          <w:numId w:val="34"/>
        </w:numPr>
      </w:pPr>
      <w:r w:rsidRPr="00FC4BD4">
        <w:t>One Course can have multiple Modules. (1</w:t>
      </w:r>
    </w:p>
    <w:p w14:paraId="25AF4818" w14:textId="77777777" w:rsidR="00FC4BD4" w:rsidRPr="00FC4BD4" w:rsidRDefault="00FC4BD4" w:rsidP="00FC4BD4">
      <w:r w:rsidRPr="00FC4BD4">
        <w:t>)</w:t>
      </w:r>
    </w:p>
    <w:p w14:paraId="506D82BB" w14:textId="77777777" w:rsidR="00FC4BD4" w:rsidRPr="00FC4BD4" w:rsidRDefault="00FC4BD4" w:rsidP="00FC4BD4">
      <w:pPr>
        <w:numPr>
          <w:ilvl w:val="0"/>
          <w:numId w:val="34"/>
        </w:numPr>
      </w:pPr>
      <w:r w:rsidRPr="00FC4BD4">
        <w:rPr>
          <w:b/>
          <w:bCs/>
        </w:rPr>
        <w:t>Module - Lesson</w:t>
      </w:r>
      <w:r w:rsidRPr="00FC4BD4">
        <w:t>:</w:t>
      </w:r>
    </w:p>
    <w:p w14:paraId="143D1AC0" w14:textId="77777777" w:rsidR="00FC4BD4" w:rsidRPr="00FC4BD4" w:rsidRDefault="00FC4BD4" w:rsidP="00FC4BD4">
      <w:pPr>
        <w:numPr>
          <w:ilvl w:val="1"/>
          <w:numId w:val="34"/>
        </w:numPr>
      </w:pPr>
      <w:r w:rsidRPr="00FC4BD4">
        <w:t>One Module can have multiple Lessons. (1</w:t>
      </w:r>
    </w:p>
    <w:p w14:paraId="0737F0ED" w14:textId="77777777" w:rsidR="00FC4BD4" w:rsidRPr="00FC4BD4" w:rsidRDefault="00FC4BD4" w:rsidP="00FC4BD4">
      <w:r w:rsidRPr="00FC4BD4">
        <w:t>)</w:t>
      </w:r>
    </w:p>
    <w:p w14:paraId="082257EB" w14:textId="77777777" w:rsidR="00FC4BD4" w:rsidRPr="00FC4BD4" w:rsidRDefault="00FC4BD4" w:rsidP="00FC4BD4">
      <w:pPr>
        <w:numPr>
          <w:ilvl w:val="0"/>
          <w:numId w:val="34"/>
        </w:numPr>
      </w:pPr>
      <w:r w:rsidRPr="00FC4BD4">
        <w:rPr>
          <w:b/>
          <w:bCs/>
        </w:rPr>
        <w:t>Module - Quiz</w:t>
      </w:r>
      <w:r w:rsidRPr="00FC4BD4">
        <w:t>:</w:t>
      </w:r>
    </w:p>
    <w:p w14:paraId="28937F1B" w14:textId="77777777" w:rsidR="00FC4BD4" w:rsidRPr="00FC4BD4" w:rsidRDefault="00FC4BD4" w:rsidP="00FC4BD4">
      <w:pPr>
        <w:numPr>
          <w:ilvl w:val="1"/>
          <w:numId w:val="34"/>
        </w:numPr>
      </w:pPr>
      <w:r w:rsidRPr="00FC4BD4">
        <w:t>One Module can have multiple Quizzes. (1</w:t>
      </w:r>
    </w:p>
    <w:p w14:paraId="3D7FF325" w14:textId="77777777" w:rsidR="00FC4BD4" w:rsidRPr="00FC4BD4" w:rsidRDefault="00FC4BD4" w:rsidP="00FC4BD4">
      <w:r w:rsidRPr="00FC4BD4">
        <w:t>)</w:t>
      </w:r>
    </w:p>
    <w:p w14:paraId="709F9F17" w14:textId="77777777" w:rsidR="00FC4BD4" w:rsidRPr="00FC4BD4" w:rsidRDefault="00FC4BD4" w:rsidP="00FC4BD4">
      <w:pPr>
        <w:numPr>
          <w:ilvl w:val="0"/>
          <w:numId w:val="34"/>
        </w:numPr>
      </w:pPr>
      <w:r w:rsidRPr="00FC4BD4">
        <w:rPr>
          <w:b/>
          <w:bCs/>
        </w:rPr>
        <w:t>Course - Assignment</w:t>
      </w:r>
      <w:r w:rsidRPr="00FC4BD4">
        <w:t>:</w:t>
      </w:r>
    </w:p>
    <w:p w14:paraId="36A72E97" w14:textId="77777777" w:rsidR="00FC4BD4" w:rsidRPr="00FC4BD4" w:rsidRDefault="00FC4BD4" w:rsidP="00FC4BD4">
      <w:pPr>
        <w:numPr>
          <w:ilvl w:val="1"/>
          <w:numId w:val="34"/>
        </w:numPr>
      </w:pPr>
      <w:r w:rsidRPr="00FC4BD4">
        <w:t>One Course can have multiple Assignments. (1</w:t>
      </w:r>
    </w:p>
    <w:p w14:paraId="46B32CCC" w14:textId="77777777" w:rsidR="00FC4BD4" w:rsidRPr="00FC4BD4" w:rsidRDefault="00FC4BD4" w:rsidP="00FC4BD4">
      <w:r w:rsidRPr="00FC4BD4">
        <w:t>)</w:t>
      </w:r>
    </w:p>
    <w:p w14:paraId="62CA750F" w14:textId="77777777" w:rsidR="00FC4BD4" w:rsidRPr="00FC4BD4" w:rsidRDefault="00FC4BD4" w:rsidP="00FC4BD4">
      <w:pPr>
        <w:numPr>
          <w:ilvl w:val="0"/>
          <w:numId w:val="34"/>
        </w:numPr>
      </w:pPr>
      <w:r w:rsidRPr="00FC4BD4">
        <w:rPr>
          <w:b/>
          <w:bCs/>
        </w:rPr>
        <w:t>Assignment - Grade</w:t>
      </w:r>
      <w:r w:rsidRPr="00FC4BD4">
        <w:t>:</w:t>
      </w:r>
    </w:p>
    <w:p w14:paraId="0BF9B052" w14:textId="77777777" w:rsidR="00FC4BD4" w:rsidRPr="00FC4BD4" w:rsidRDefault="00FC4BD4" w:rsidP="00FC4BD4">
      <w:pPr>
        <w:numPr>
          <w:ilvl w:val="1"/>
          <w:numId w:val="34"/>
        </w:numPr>
      </w:pPr>
      <w:r w:rsidRPr="00FC4BD4">
        <w:t>One Assignment can have multiple Grades (one for each student). (1</w:t>
      </w:r>
    </w:p>
    <w:p w14:paraId="04EDF489" w14:textId="77777777" w:rsidR="00FC4BD4" w:rsidRPr="00FC4BD4" w:rsidRDefault="00FC4BD4" w:rsidP="00FC4BD4">
      <w:r w:rsidRPr="00FC4BD4">
        <w:t>)</w:t>
      </w:r>
    </w:p>
    <w:p w14:paraId="37CAEED5" w14:textId="77777777" w:rsidR="00FC4BD4" w:rsidRPr="00FC4BD4" w:rsidRDefault="00FC4BD4" w:rsidP="00FC4BD4">
      <w:pPr>
        <w:numPr>
          <w:ilvl w:val="0"/>
          <w:numId w:val="34"/>
        </w:numPr>
      </w:pPr>
      <w:r w:rsidRPr="00FC4BD4">
        <w:rPr>
          <w:b/>
          <w:bCs/>
        </w:rPr>
        <w:t xml:space="preserve">Course - </w:t>
      </w:r>
      <w:proofErr w:type="spellStart"/>
      <w:r w:rsidRPr="00FC4BD4">
        <w:rPr>
          <w:b/>
          <w:bCs/>
        </w:rPr>
        <w:t>Enrollment</w:t>
      </w:r>
      <w:proofErr w:type="spellEnd"/>
      <w:r w:rsidRPr="00FC4BD4">
        <w:t>:</w:t>
      </w:r>
    </w:p>
    <w:p w14:paraId="7F392AA8" w14:textId="77777777" w:rsidR="00FC4BD4" w:rsidRPr="00FC4BD4" w:rsidRDefault="00FC4BD4" w:rsidP="00FC4BD4">
      <w:pPr>
        <w:numPr>
          <w:ilvl w:val="1"/>
          <w:numId w:val="34"/>
        </w:numPr>
      </w:pPr>
      <w:r w:rsidRPr="00FC4BD4">
        <w:t xml:space="preserve">One Course can have multiple </w:t>
      </w:r>
      <w:proofErr w:type="spellStart"/>
      <w:r w:rsidRPr="00FC4BD4">
        <w:t>Enrollments</w:t>
      </w:r>
      <w:proofErr w:type="spellEnd"/>
      <w:r w:rsidRPr="00FC4BD4">
        <w:t>. (1</w:t>
      </w:r>
    </w:p>
    <w:p w14:paraId="4F266199" w14:textId="77777777" w:rsidR="00FC4BD4" w:rsidRPr="00FC4BD4" w:rsidRDefault="00FC4BD4" w:rsidP="00FC4BD4">
      <w:r w:rsidRPr="00FC4BD4">
        <w:lastRenderedPageBreak/>
        <w:t>)</w:t>
      </w:r>
    </w:p>
    <w:p w14:paraId="0E7AFA16" w14:textId="77777777" w:rsidR="00FC4BD4" w:rsidRPr="00FC4BD4" w:rsidRDefault="00FC4BD4" w:rsidP="00FC4BD4">
      <w:pPr>
        <w:numPr>
          <w:ilvl w:val="0"/>
          <w:numId w:val="34"/>
        </w:numPr>
      </w:pPr>
      <w:r w:rsidRPr="00FC4BD4">
        <w:rPr>
          <w:b/>
          <w:bCs/>
        </w:rPr>
        <w:t xml:space="preserve">Student - </w:t>
      </w:r>
      <w:proofErr w:type="spellStart"/>
      <w:r w:rsidRPr="00FC4BD4">
        <w:rPr>
          <w:b/>
          <w:bCs/>
        </w:rPr>
        <w:t>Enrollment</w:t>
      </w:r>
      <w:proofErr w:type="spellEnd"/>
      <w:r w:rsidRPr="00FC4BD4">
        <w:t>:</w:t>
      </w:r>
    </w:p>
    <w:p w14:paraId="1ED8C6C1" w14:textId="77777777" w:rsidR="00FC4BD4" w:rsidRPr="00FC4BD4" w:rsidRDefault="00FC4BD4" w:rsidP="00FC4BD4">
      <w:pPr>
        <w:numPr>
          <w:ilvl w:val="1"/>
          <w:numId w:val="34"/>
        </w:numPr>
      </w:pPr>
      <w:r w:rsidRPr="00FC4BD4">
        <w:t xml:space="preserve">One Student can </w:t>
      </w:r>
      <w:proofErr w:type="spellStart"/>
      <w:r w:rsidRPr="00FC4BD4">
        <w:t>enroll</w:t>
      </w:r>
      <w:proofErr w:type="spellEnd"/>
      <w:r w:rsidRPr="00FC4BD4">
        <w:t xml:space="preserve"> in multiple Courses. (1</w:t>
      </w:r>
    </w:p>
    <w:p w14:paraId="7D4DACC1" w14:textId="77777777" w:rsidR="00FC4BD4" w:rsidRPr="00FC4BD4" w:rsidRDefault="00FC4BD4" w:rsidP="00FC4BD4">
      <w:r w:rsidRPr="00FC4BD4">
        <w:t>)</w:t>
      </w:r>
    </w:p>
    <w:p w14:paraId="27E975BB" w14:textId="77777777" w:rsidR="00FC4BD4" w:rsidRPr="00FC4BD4" w:rsidRDefault="00FC4BD4" w:rsidP="00FC4BD4">
      <w:pPr>
        <w:numPr>
          <w:ilvl w:val="0"/>
          <w:numId w:val="34"/>
        </w:numPr>
      </w:pPr>
      <w:r w:rsidRPr="00FC4BD4">
        <w:rPr>
          <w:b/>
          <w:bCs/>
        </w:rPr>
        <w:t>Certificate - Student</w:t>
      </w:r>
      <w:r w:rsidRPr="00FC4BD4">
        <w:t>:</w:t>
      </w:r>
    </w:p>
    <w:p w14:paraId="42564619" w14:textId="77777777" w:rsidR="00FC4BD4" w:rsidRPr="00FC4BD4" w:rsidRDefault="00FC4BD4" w:rsidP="00FC4BD4">
      <w:pPr>
        <w:numPr>
          <w:ilvl w:val="1"/>
          <w:numId w:val="34"/>
        </w:numPr>
      </w:pPr>
      <w:r w:rsidRPr="00FC4BD4">
        <w:t>One Certificate is issued to one Student. (N:1)</w:t>
      </w:r>
    </w:p>
    <w:p w14:paraId="02CC0BA5" w14:textId="77777777" w:rsidR="00FC4BD4" w:rsidRPr="00FC4BD4" w:rsidRDefault="00FC4BD4" w:rsidP="00FC4BD4">
      <w:pPr>
        <w:numPr>
          <w:ilvl w:val="0"/>
          <w:numId w:val="34"/>
        </w:numPr>
      </w:pPr>
      <w:r w:rsidRPr="00FC4BD4">
        <w:rPr>
          <w:b/>
          <w:bCs/>
        </w:rPr>
        <w:t>Payment - Student</w:t>
      </w:r>
      <w:r w:rsidRPr="00FC4BD4">
        <w:t>:</w:t>
      </w:r>
    </w:p>
    <w:p w14:paraId="68E77542" w14:textId="77777777" w:rsidR="00FC4BD4" w:rsidRPr="00FC4BD4" w:rsidRDefault="00FC4BD4" w:rsidP="00FC4BD4">
      <w:pPr>
        <w:numPr>
          <w:ilvl w:val="1"/>
          <w:numId w:val="34"/>
        </w:numPr>
      </w:pPr>
      <w:r w:rsidRPr="00FC4BD4">
        <w:t>One Payment record corresponds to one Student enrolling in a Course. (N:1)</w:t>
      </w:r>
    </w:p>
    <w:p w14:paraId="128A474A" w14:textId="77777777" w:rsidR="00FC4BD4" w:rsidRPr="00FC4BD4" w:rsidRDefault="00FC4BD4" w:rsidP="00FC4BD4">
      <w:pPr>
        <w:numPr>
          <w:ilvl w:val="0"/>
          <w:numId w:val="34"/>
        </w:numPr>
      </w:pPr>
      <w:r w:rsidRPr="00FC4BD4">
        <w:rPr>
          <w:b/>
          <w:bCs/>
        </w:rPr>
        <w:t>Notification - User</w:t>
      </w:r>
      <w:r w:rsidRPr="00FC4BD4">
        <w:t>:</w:t>
      </w:r>
    </w:p>
    <w:p w14:paraId="5DDD91FC" w14:textId="77777777" w:rsidR="00FC4BD4" w:rsidRPr="00FC4BD4" w:rsidRDefault="00FC4BD4" w:rsidP="00FC4BD4">
      <w:pPr>
        <w:numPr>
          <w:ilvl w:val="1"/>
          <w:numId w:val="34"/>
        </w:numPr>
      </w:pPr>
      <w:r w:rsidRPr="00FC4BD4">
        <w:t>Notifications can be sent to either Students or Instructors. (N:1)</w:t>
      </w:r>
    </w:p>
    <w:p w14:paraId="183661EB" w14:textId="77777777" w:rsidR="00FC4BD4" w:rsidRPr="00FC4BD4" w:rsidRDefault="00FC4BD4" w:rsidP="00FC4BD4">
      <w:pPr>
        <w:numPr>
          <w:ilvl w:val="0"/>
          <w:numId w:val="34"/>
        </w:numPr>
      </w:pPr>
      <w:r w:rsidRPr="00FC4BD4">
        <w:rPr>
          <w:b/>
          <w:bCs/>
        </w:rPr>
        <w:t>Forum - Comment</w:t>
      </w:r>
      <w:r w:rsidRPr="00FC4BD4">
        <w:t>:</w:t>
      </w:r>
    </w:p>
    <w:p w14:paraId="79572106" w14:textId="77777777" w:rsidR="00FC4BD4" w:rsidRPr="00FC4BD4" w:rsidRDefault="00FC4BD4" w:rsidP="00FC4BD4">
      <w:pPr>
        <w:numPr>
          <w:ilvl w:val="1"/>
          <w:numId w:val="34"/>
        </w:numPr>
      </w:pPr>
      <w:r w:rsidRPr="00FC4BD4">
        <w:t>One Forum post can have multiple Comments. (1</w:t>
      </w:r>
    </w:p>
    <w:p w14:paraId="1E9AED46" w14:textId="77777777" w:rsidR="00FC4BD4" w:rsidRPr="00FC4BD4" w:rsidRDefault="00FC4BD4" w:rsidP="00FC4BD4">
      <w:r w:rsidRPr="00FC4BD4">
        <w:t>)</w:t>
      </w:r>
    </w:p>
    <w:p w14:paraId="530BAA2F" w14:textId="77777777" w:rsidR="00072402" w:rsidRDefault="00072402"/>
    <w:sectPr w:rsidR="00072402" w:rsidSect="00004BD1">
      <w:pgSz w:w="11906" w:h="16838"/>
      <w:pgMar w:top="567" w:right="707" w:bottom="568" w:left="709"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382741"/>
    <w:multiLevelType w:val="multilevel"/>
    <w:tmpl w:val="4C04CA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A61746"/>
    <w:multiLevelType w:val="multilevel"/>
    <w:tmpl w:val="34C6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26719"/>
    <w:multiLevelType w:val="multilevel"/>
    <w:tmpl w:val="E794BC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63989"/>
    <w:multiLevelType w:val="multilevel"/>
    <w:tmpl w:val="00D8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76DFC"/>
    <w:multiLevelType w:val="multilevel"/>
    <w:tmpl w:val="6B0A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81A5E"/>
    <w:multiLevelType w:val="multilevel"/>
    <w:tmpl w:val="5CC2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336381"/>
    <w:multiLevelType w:val="multilevel"/>
    <w:tmpl w:val="2A12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964A75"/>
    <w:multiLevelType w:val="multilevel"/>
    <w:tmpl w:val="6DF84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1E1B88"/>
    <w:multiLevelType w:val="multilevel"/>
    <w:tmpl w:val="EF262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973E5E"/>
    <w:multiLevelType w:val="multilevel"/>
    <w:tmpl w:val="DAC42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2B3C25"/>
    <w:multiLevelType w:val="multilevel"/>
    <w:tmpl w:val="0B00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3D2141"/>
    <w:multiLevelType w:val="multilevel"/>
    <w:tmpl w:val="DDBC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D97395"/>
    <w:multiLevelType w:val="multilevel"/>
    <w:tmpl w:val="C772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F31896"/>
    <w:multiLevelType w:val="multilevel"/>
    <w:tmpl w:val="AE5E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801881"/>
    <w:multiLevelType w:val="multilevel"/>
    <w:tmpl w:val="9DE87A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A97ED4"/>
    <w:multiLevelType w:val="multilevel"/>
    <w:tmpl w:val="B3C64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F0632C"/>
    <w:multiLevelType w:val="multilevel"/>
    <w:tmpl w:val="A7BE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2473C1"/>
    <w:multiLevelType w:val="multilevel"/>
    <w:tmpl w:val="E25A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D858AE"/>
    <w:multiLevelType w:val="multilevel"/>
    <w:tmpl w:val="8CC84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54721F"/>
    <w:multiLevelType w:val="multilevel"/>
    <w:tmpl w:val="B494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8E0396"/>
    <w:multiLevelType w:val="multilevel"/>
    <w:tmpl w:val="A396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EF70B3"/>
    <w:multiLevelType w:val="multilevel"/>
    <w:tmpl w:val="9FBA36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84283D"/>
    <w:multiLevelType w:val="multilevel"/>
    <w:tmpl w:val="B95A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E15771"/>
    <w:multiLevelType w:val="multilevel"/>
    <w:tmpl w:val="A0E86F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195B97"/>
    <w:multiLevelType w:val="multilevel"/>
    <w:tmpl w:val="DAA8FE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6F1471"/>
    <w:multiLevelType w:val="multilevel"/>
    <w:tmpl w:val="EC94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3F6D4C"/>
    <w:multiLevelType w:val="multilevel"/>
    <w:tmpl w:val="A132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A15102"/>
    <w:multiLevelType w:val="multilevel"/>
    <w:tmpl w:val="E548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32541C"/>
    <w:multiLevelType w:val="multilevel"/>
    <w:tmpl w:val="1C180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1658FD"/>
    <w:multiLevelType w:val="multilevel"/>
    <w:tmpl w:val="3A4E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7529FD"/>
    <w:multiLevelType w:val="multilevel"/>
    <w:tmpl w:val="07940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D63681"/>
    <w:multiLevelType w:val="multilevel"/>
    <w:tmpl w:val="7AA0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516C22"/>
    <w:multiLevelType w:val="multilevel"/>
    <w:tmpl w:val="329C1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D66D3E"/>
    <w:multiLevelType w:val="multilevel"/>
    <w:tmpl w:val="5600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7025544">
    <w:abstractNumId w:val="0"/>
  </w:num>
  <w:num w:numId="2" w16cid:durableId="810831603">
    <w:abstractNumId w:val="19"/>
  </w:num>
  <w:num w:numId="3" w16cid:durableId="1061708339">
    <w:abstractNumId w:val="22"/>
  </w:num>
  <w:num w:numId="4" w16cid:durableId="2057508076">
    <w:abstractNumId w:val="4"/>
  </w:num>
  <w:num w:numId="5" w16cid:durableId="941646296">
    <w:abstractNumId w:val="26"/>
  </w:num>
  <w:num w:numId="6" w16cid:durableId="1179468674">
    <w:abstractNumId w:val="31"/>
  </w:num>
  <w:num w:numId="7" w16cid:durableId="1800101323">
    <w:abstractNumId w:val="6"/>
  </w:num>
  <w:num w:numId="8" w16cid:durableId="1155295796">
    <w:abstractNumId w:val="3"/>
  </w:num>
  <w:num w:numId="9" w16cid:durableId="104083860">
    <w:abstractNumId w:val="16"/>
  </w:num>
  <w:num w:numId="10" w16cid:durableId="1710298456">
    <w:abstractNumId w:val="17"/>
  </w:num>
  <w:num w:numId="11" w16cid:durableId="1976986526">
    <w:abstractNumId w:val="5"/>
  </w:num>
  <w:num w:numId="12" w16cid:durableId="1932011312">
    <w:abstractNumId w:val="33"/>
  </w:num>
  <w:num w:numId="13" w16cid:durableId="1465078609">
    <w:abstractNumId w:val="13"/>
  </w:num>
  <w:num w:numId="14" w16cid:durableId="2038659140">
    <w:abstractNumId w:val="2"/>
  </w:num>
  <w:num w:numId="15" w16cid:durableId="107554880">
    <w:abstractNumId w:val="14"/>
  </w:num>
  <w:num w:numId="16" w16cid:durableId="1952127499">
    <w:abstractNumId w:val="24"/>
  </w:num>
  <w:num w:numId="17" w16cid:durableId="647708187">
    <w:abstractNumId w:val="32"/>
  </w:num>
  <w:num w:numId="18" w16cid:durableId="1004550565">
    <w:abstractNumId w:val="29"/>
  </w:num>
  <w:num w:numId="19" w16cid:durableId="1235047144">
    <w:abstractNumId w:val="15"/>
  </w:num>
  <w:num w:numId="20" w16cid:durableId="2021392770">
    <w:abstractNumId w:val="25"/>
  </w:num>
  <w:num w:numId="21" w16cid:durableId="749808382">
    <w:abstractNumId w:val="7"/>
  </w:num>
  <w:num w:numId="22" w16cid:durableId="1734573538">
    <w:abstractNumId w:val="11"/>
  </w:num>
  <w:num w:numId="23" w16cid:durableId="520245467">
    <w:abstractNumId w:val="8"/>
  </w:num>
  <w:num w:numId="24" w16cid:durableId="1468206271">
    <w:abstractNumId w:val="12"/>
  </w:num>
  <w:num w:numId="25" w16cid:durableId="1648778370">
    <w:abstractNumId w:val="18"/>
  </w:num>
  <w:num w:numId="26" w16cid:durableId="644117675">
    <w:abstractNumId w:val="20"/>
  </w:num>
  <w:num w:numId="27" w16cid:durableId="1669139235">
    <w:abstractNumId w:val="9"/>
  </w:num>
  <w:num w:numId="28" w16cid:durableId="725956937">
    <w:abstractNumId w:val="27"/>
  </w:num>
  <w:num w:numId="29" w16cid:durableId="1905339101">
    <w:abstractNumId w:val="28"/>
  </w:num>
  <w:num w:numId="30" w16cid:durableId="865946507">
    <w:abstractNumId w:val="10"/>
  </w:num>
  <w:num w:numId="31" w16cid:durableId="602540182">
    <w:abstractNumId w:val="30"/>
  </w:num>
  <w:num w:numId="32" w16cid:durableId="80109197">
    <w:abstractNumId w:val="1"/>
  </w:num>
  <w:num w:numId="33" w16cid:durableId="125900349">
    <w:abstractNumId w:val="21"/>
  </w:num>
  <w:num w:numId="34" w16cid:durableId="132076836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BD1"/>
    <w:rsid w:val="00004BD1"/>
    <w:rsid w:val="00072402"/>
    <w:rsid w:val="004717E2"/>
    <w:rsid w:val="00484B88"/>
    <w:rsid w:val="004A144B"/>
    <w:rsid w:val="00587D03"/>
    <w:rsid w:val="00707189"/>
    <w:rsid w:val="008E11F2"/>
    <w:rsid w:val="009360E9"/>
    <w:rsid w:val="00AA59BD"/>
    <w:rsid w:val="00AF107C"/>
    <w:rsid w:val="00C308F3"/>
    <w:rsid w:val="00D1464B"/>
    <w:rsid w:val="00FC4BD4"/>
    <w:rsid w:val="00FE52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8CA96"/>
  <w15:chartTrackingRefBased/>
  <w15:docId w15:val="{9679772D-D8FC-4754-85AD-19A4D9E97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7E2"/>
  </w:style>
  <w:style w:type="paragraph" w:styleId="Heading1">
    <w:name w:val="heading 1"/>
    <w:basedOn w:val="Normal"/>
    <w:next w:val="Normal"/>
    <w:link w:val="Heading1Char"/>
    <w:uiPriority w:val="9"/>
    <w:qFormat/>
    <w:rsid w:val="00D146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6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6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6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6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6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6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6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6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6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6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6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6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64B"/>
    <w:rPr>
      <w:rFonts w:eastAsiaTheme="majorEastAsia" w:cstheme="majorBidi"/>
      <w:color w:val="272727" w:themeColor="text1" w:themeTint="D8"/>
    </w:rPr>
  </w:style>
  <w:style w:type="paragraph" w:styleId="Title">
    <w:name w:val="Title"/>
    <w:basedOn w:val="Normal"/>
    <w:next w:val="Normal"/>
    <w:link w:val="TitleChar"/>
    <w:uiPriority w:val="10"/>
    <w:qFormat/>
    <w:rsid w:val="00D14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6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6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64B"/>
    <w:pPr>
      <w:spacing w:before="160"/>
      <w:jc w:val="center"/>
    </w:pPr>
    <w:rPr>
      <w:i/>
      <w:iCs/>
      <w:color w:val="404040" w:themeColor="text1" w:themeTint="BF"/>
    </w:rPr>
  </w:style>
  <w:style w:type="character" w:customStyle="1" w:styleId="QuoteChar">
    <w:name w:val="Quote Char"/>
    <w:basedOn w:val="DefaultParagraphFont"/>
    <w:link w:val="Quote"/>
    <w:uiPriority w:val="29"/>
    <w:rsid w:val="00D1464B"/>
    <w:rPr>
      <w:i/>
      <w:iCs/>
      <w:color w:val="404040" w:themeColor="text1" w:themeTint="BF"/>
    </w:rPr>
  </w:style>
  <w:style w:type="paragraph" w:styleId="ListParagraph">
    <w:name w:val="List Paragraph"/>
    <w:basedOn w:val="Normal"/>
    <w:uiPriority w:val="34"/>
    <w:qFormat/>
    <w:rsid w:val="00D1464B"/>
    <w:pPr>
      <w:ind w:left="720"/>
      <w:contextualSpacing/>
    </w:pPr>
  </w:style>
  <w:style w:type="character" w:styleId="IntenseEmphasis">
    <w:name w:val="Intense Emphasis"/>
    <w:basedOn w:val="DefaultParagraphFont"/>
    <w:uiPriority w:val="21"/>
    <w:qFormat/>
    <w:rsid w:val="00D1464B"/>
    <w:rPr>
      <w:i/>
      <w:iCs/>
      <w:color w:val="0F4761" w:themeColor="accent1" w:themeShade="BF"/>
    </w:rPr>
  </w:style>
  <w:style w:type="paragraph" w:styleId="IntenseQuote">
    <w:name w:val="Intense Quote"/>
    <w:basedOn w:val="Normal"/>
    <w:next w:val="Normal"/>
    <w:link w:val="IntenseQuoteChar"/>
    <w:uiPriority w:val="30"/>
    <w:qFormat/>
    <w:rsid w:val="00D146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64B"/>
    <w:rPr>
      <w:i/>
      <w:iCs/>
      <w:color w:val="0F4761" w:themeColor="accent1" w:themeShade="BF"/>
    </w:rPr>
  </w:style>
  <w:style w:type="character" w:styleId="IntenseReference">
    <w:name w:val="Intense Reference"/>
    <w:basedOn w:val="DefaultParagraphFont"/>
    <w:uiPriority w:val="32"/>
    <w:qFormat/>
    <w:rsid w:val="00D1464B"/>
    <w:rPr>
      <w:b/>
      <w:bCs/>
      <w:smallCaps/>
      <w:color w:val="0F4761" w:themeColor="accent1" w:themeShade="BF"/>
      <w:spacing w:val="5"/>
    </w:rPr>
  </w:style>
  <w:style w:type="table" w:styleId="TableGrid">
    <w:name w:val="Table Grid"/>
    <w:basedOn w:val="TableNormal"/>
    <w:uiPriority w:val="39"/>
    <w:rsid w:val="00004B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657619">
      <w:bodyDiv w:val="1"/>
      <w:marLeft w:val="0"/>
      <w:marRight w:val="0"/>
      <w:marTop w:val="0"/>
      <w:marBottom w:val="0"/>
      <w:divBdr>
        <w:top w:val="none" w:sz="0" w:space="0" w:color="auto"/>
        <w:left w:val="none" w:sz="0" w:space="0" w:color="auto"/>
        <w:bottom w:val="none" w:sz="0" w:space="0" w:color="auto"/>
        <w:right w:val="none" w:sz="0" w:space="0" w:color="auto"/>
      </w:divBdr>
    </w:div>
    <w:div w:id="323974343">
      <w:bodyDiv w:val="1"/>
      <w:marLeft w:val="0"/>
      <w:marRight w:val="0"/>
      <w:marTop w:val="0"/>
      <w:marBottom w:val="0"/>
      <w:divBdr>
        <w:top w:val="none" w:sz="0" w:space="0" w:color="auto"/>
        <w:left w:val="none" w:sz="0" w:space="0" w:color="auto"/>
        <w:bottom w:val="none" w:sz="0" w:space="0" w:color="auto"/>
        <w:right w:val="none" w:sz="0" w:space="0" w:color="auto"/>
      </w:divBdr>
    </w:div>
    <w:div w:id="513225867">
      <w:bodyDiv w:val="1"/>
      <w:marLeft w:val="0"/>
      <w:marRight w:val="0"/>
      <w:marTop w:val="0"/>
      <w:marBottom w:val="0"/>
      <w:divBdr>
        <w:top w:val="none" w:sz="0" w:space="0" w:color="auto"/>
        <w:left w:val="none" w:sz="0" w:space="0" w:color="auto"/>
        <w:bottom w:val="none" w:sz="0" w:space="0" w:color="auto"/>
        <w:right w:val="none" w:sz="0" w:space="0" w:color="auto"/>
      </w:divBdr>
    </w:div>
    <w:div w:id="626812257">
      <w:bodyDiv w:val="1"/>
      <w:marLeft w:val="0"/>
      <w:marRight w:val="0"/>
      <w:marTop w:val="0"/>
      <w:marBottom w:val="0"/>
      <w:divBdr>
        <w:top w:val="none" w:sz="0" w:space="0" w:color="auto"/>
        <w:left w:val="none" w:sz="0" w:space="0" w:color="auto"/>
        <w:bottom w:val="none" w:sz="0" w:space="0" w:color="auto"/>
        <w:right w:val="none" w:sz="0" w:space="0" w:color="auto"/>
      </w:divBdr>
    </w:div>
    <w:div w:id="703140272">
      <w:bodyDiv w:val="1"/>
      <w:marLeft w:val="0"/>
      <w:marRight w:val="0"/>
      <w:marTop w:val="0"/>
      <w:marBottom w:val="0"/>
      <w:divBdr>
        <w:top w:val="none" w:sz="0" w:space="0" w:color="auto"/>
        <w:left w:val="none" w:sz="0" w:space="0" w:color="auto"/>
        <w:bottom w:val="none" w:sz="0" w:space="0" w:color="auto"/>
        <w:right w:val="none" w:sz="0" w:space="0" w:color="auto"/>
      </w:divBdr>
    </w:div>
    <w:div w:id="786630379">
      <w:bodyDiv w:val="1"/>
      <w:marLeft w:val="0"/>
      <w:marRight w:val="0"/>
      <w:marTop w:val="0"/>
      <w:marBottom w:val="0"/>
      <w:divBdr>
        <w:top w:val="none" w:sz="0" w:space="0" w:color="auto"/>
        <w:left w:val="none" w:sz="0" w:space="0" w:color="auto"/>
        <w:bottom w:val="none" w:sz="0" w:space="0" w:color="auto"/>
        <w:right w:val="none" w:sz="0" w:space="0" w:color="auto"/>
      </w:divBdr>
    </w:div>
    <w:div w:id="866210503">
      <w:bodyDiv w:val="1"/>
      <w:marLeft w:val="0"/>
      <w:marRight w:val="0"/>
      <w:marTop w:val="0"/>
      <w:marBottom w:val="0"/>
      <w:divBdr>
        <w:top w:val="none" w:sz="0" w:space="0" w:color="auto"/>
        <w:left w:val="none" w:sz="0" w:space="0" w:color="auto"/>
        <w:bottom w:val="none" w:sz="0" w:space="0" w:color="auto"/>
        <w:right w:val="none" w:sz="0" w:space="0" w:color="auto"/>
      </w:divBdr>
    </w:div>
    <w:div w:id="955714988">
      <w:bodyDiv w:val="1"/>
      <w:marLeft w:val="0"/>
      <w:marRight w:val="0"/>
      <w:marTop w:val="0"/>
      <w:marBottom w:val="0"/>
      <w:divBdr>
        <w:top w:val="none" w:sz="0" w:space="0" w:color="auto"/>
        <w:left w:val="none" w:sz="0" w:space="0" w:color="auto"/>
        <w:bottom w:val="none" w:sz="0" w:space="0" w:color="auto"/>
        <w:right w:val="none" w:sz="0" w:space="0" w:color="auto"/>
      </w:divBdr>
    </w:div>
    <w:div w:id="1254436471">
      <w:bodyDiv w:val="1"/>
      <w:marLeft w:val="0"/>
      <w:marRight w:val="0"/>
      <w:marTop w:val="0"/>
      <w:marBottom w:val="0"/>
      <w:divBdr>
        <w:top w:val="none" w:sz="0" w:space="0" w:color="auto"/>
        <w:left w:val="none" w:sz="0" w:space="0" w:color="auto"/>
        <w:bottom w:val="none" w:sz="0" w:space="0" w:color="auto"/>
        <w:right w:val="none" w:sz="0" w:space="0" w:color="auto"/>
      </w:divBdr>
      <w:divsChild>
        <w:div w:id="1498839285">
          <w:marLeft w:val="0"/>
          <w:marRight w:val="0"/>
          <w:marTop w:val="0"/>
          <w:marBottom w:val="0"/>
          <w:divBdr>
            <w:top w:val="none" w:sz="0" w:space="0" w:color="auto"/>
            <w:left w:val="none" w:sz="0" w:space="0" w:color="auto"/>
            <w:bottom w:val="none" w:sz="0" w:space="0" w:color="auto"/>
            <w:right w:val="none" w:sz="0" w:space="0" w:color="auto"/>
          </w:divBdr>
          <w:divsChild>
            <w:div w:id="1050687994">
              <w:marLeft w:val="0"/>
              <w:marRight w:val="0"/>
              <w:marTop w:val="0"/>
              <w:marBottom w:val="0"/>
              <w:divBdr>
                <w:top w:val="none" w:sz="0" w:space="0" w:color="auto"/>
                <w:left w:val="none" w:sz="0" w:space="0" w:color="auto"/>
                <w:bottom w:val="none" w:sz="0" w:space="0" w:color="auto"/>
                <w:right w:val="none" w:sz="0" w:space="0" w:color="auto"/>
              </w:divBdr>
            </w:div>
            <w:div w:id="582378709">
              <w:marLeft w:val="0"/>
              <w:marRight w:val="0"/>
              <w:marTop w:val="0"/>
              <w:marBottom w:val="0"/>
              <w:divBdr>
                <w:top w:val="none" w:sz="0" w:space="0" w:color="auto"/>
                <w:left w:val="none" w:sz="0" w:space="0" w:color="auto"/>
                <w:bottom w:val="none" w:sz="0" w:space="0" w:color="auto"/>
                <w:right w:val="none" w:sz="0" w:space="0" w:color="auto"/>
              </w:divBdr>
              <w:divsChild>
                <w:div w:id="1936084661">
                  <w:marLeft w:val="0"/>
                  <w:marRight w:val="0"/>
                  <w:marTop w:val="0"/>
                  <w:marBottom w:val="0"/>
                  <w:divBdr>
                    <w:top w:val="none" w:sz="0" w:space="0" w:color="auto"/>
                    <w:left w:val="none" w:sz="0" w:space="0" w:color="auto"/>
                    <w:bottom w:val="none" w:sz="0" w:space="0" w:color="auto"/>
                    <w:right w:val="none" w:sz="0" w:space="0" w:color="auto"/>
                  </w:divBdr>
                  <w:divsChild>
                    <w:div w:id="107724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64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596595">
      <w:bodyDiv w:val="1"/>
      <w:marLeft w:val="0"/>
      <w:marRight w:val="0"/>
      <w:marTop w:val="0"/>
      <w:marBottom w:val="0"/>
      <w:divBdr>
        <w:top w:val="none" w:sz="0" w:space="0" w:color="auto"/>
        <w:left w:val="none" w:sz="0" w:space="0" w:color="auto"/>
        <w:bottom w:val="none" w:sz="0" w:space="0" w:color="auto"/>
        <w:right w:val="none" w:sz="0" w:space="0" w:color="auto"/>
      </w:divBdr>
      <w:divsChild>
        <w:div w:id="90123024">
          <w:marLeft w:val="0"/>
          <w:marRight w:val="0"/>
          <w:marTop w:val="0"/>
          <w:marBottom w:val="0"/>
          <w:divBdr>
            <w:top w:val="none" w:sz="0" w:space="0" w:color="auto"/>
            <w:left w:val="none" w:sz="0" w:space="0" w:color="auto"/>
            <w:bottom w:val="none" w:sz="0" w:space="0" w:color="auto"/>
            <w:right w:val="none" w:sz="0" w:space="0" w:color="auto"/>
          </w:divBdr>
          <w:divsChild>
            <w:div w:id="1179658765">
              <w:marLeft w:val="0"/>
              <w:marRight w:val="0"/>
              <w:marTop w:val="0"/>
              <w:marBottom w:val="0"/>
              <w:divBdr>
                <w:top w:val="none" w:sz="0" w:space="0" w:color="auto"/>
                <w:left w:val="none" w:sz="0" w:space="0" w:color="auto"/>
                <w:bottom w:val="none" w:sz="0" w:space="0" w:color="auto"/>
                <w:right w:val="none" w:sz="0" w:space="0" w:color="auto"/>
              </w:divBdr>
            </w:div>
            <w:div w:id="1469124111">
              <w:marLeft w:val="0"/>
              <w:marRight w:val="0"/>
              <w:marTop w:val="0"/>
              <w:marBottom w:val="0"/>
              <w:divBdr>
                <w:top w:val="none" w:sz="0" w:space="0" w:color="auto"/>
                <w:left w:val="none" w:sz="0" w:space="0" w:color="auto"/>
                <w:bottom w:val="none" w:sz="0" w:space="0" w:color="auto"/>
                <w:right w:val="none" w:sz="0" w:space="0" w:color="auto"/>
              </w:divBdr>
              <w:divsChild>
                <w:div w:id="465658852">
                  <w:marLeft w:val="0"/>
                  <w:marRight w:val="0"/>
                  <w:marTop w:val="0"/>
                  <w:marBottom w:val="0"/>
                  <w:divBdr>
                    <w:top w:val="none" w:sz="0" w:space="0" w:color="auto"/>
                    <w:left w:val="none" w:sz="0" w:space="0" w:color="auto"/>
                    <w:bottom w:val="none" w:sz="0" w:space="0" w:color="auto"/>
                    <w:right w:val="none" w:sz="0" w:space="0" w:color="auto"/>
                  </w:divBdr>
                  <w:divsChild>
                    <w:div w:id="110311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99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405048">
      <w:bodyDiv w:val="1"/>
      <w:marLeft w:val="0"/>
      <w:marRight w:val="0"/>
      <w:marTop w:val="0"/>
      <w:marBottom w:val="0"/>
      <w:divBdr>
        <w:top w:val="none" w:sz="0" w:space="0" w:color="auto"/>
        <w:left w:val="none" w:sz="0" w:space="0" w:color="auto"/>
        <w:bottom w:val="none" w:sz="0" w:space="0" w:color="auto"/>
        <w:right w:val="none" w:sz="0" w:space="0" w:color="auto"/>
      </w:divBdr>
    </w:div>
    <w:div w:id="1559319503">
      <w:bodyDiv w:val="1"/>
      <w:marLeft w:val="0"/>
      <w:marRight w:val="0"/>
      <w:marTop w:val="0"/>
      <w:marBottom w:val="0"/>
      <w:divBdr>
        <w:top w:val="none" w:sz="0" w:space="0" w:color="auto"/>
        <w:left w:val="none" w:sz="0" w:space="0" w:color="auto"/>
        <w:bottom w:val="none" w:sz="0" w:space="0" w:color="auto"/>
        <w:right w:val="none" w:sz="0" w:space="0" w:color="auto"/>
      </w:divBdr>
    </w:div>
    <w:div w:id="1785885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udip\OneDrive%20-%20Anudip%20Foundation%20for%20Social%20Welfare\Documents\Custom%20Office%20Templates\Java%20tutori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 dockstate="right" visibility="0" width="525"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4CC829E-FFF9-48BA-A09A-7BB55C321170}">
  <we:reference id="wa200005502" version="1.0.0.11" store="en-IN" storeType="OMEX"/>
  <we:alternateReferences>
    <we:reference id="WA200005502" version="1.0.0.11" store="WA200005502" storeType="OMEX"/>
  </we:alternateReferences>
  <we:properties>
    <we:property name="docId" value="&quot;C478CEQd2Bs07o9-XN_UH&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573F2468-30EE-450E-9544-8E59684F49D3}">
  <we:reference id="wa104099688" version="1.7.0.0" store="en-US" storeType="OMEX"/>
  <we:alternateReferences>
    <we:reference id="WA104099688" version="1.7.0.0" store="WA10409968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Java tutorial</Template>
  <TotalTime>17</TotalTime>
  <Pages>17</Pages>
  <Words>3465</Words>
  <Characters>19756</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Anudip</dc:creator>
  <cp:keywords/>
  <dc:description/>
  <cp:lastModifiedBy>Anuj Kumar</cp:lastModifiedBy>
  <cp:revision>3</cp:revision>
  <dcterms:created xsi:type="dcterms:W3CDTF">2024-10-07T17:24:00Z</dcterms:created>
  <dcterms:modified xsi:type="dcterms:W3CDTF">2024-10-23T05:38:00Z</dcterms:modified>
</cp:coreProperties>
</file>