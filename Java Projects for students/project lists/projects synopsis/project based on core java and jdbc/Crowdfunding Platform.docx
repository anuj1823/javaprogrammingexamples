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006BD" w14:textId="77777777" w:rsidR="000353A8" w:rsidRPr="001F7B96" w:rsidRDefault="000353A8" w:rsidP="000353A8">
      <w:pPr>
        <w:rPr>
          <w:b/>
          <w:bCs/>
          <w:color w:val="FF0000"/>
          <w:sz w:val="40"/>
          <w:szCs w:val="40"/>
        </w:rPr>
      </w:pPr>
      <w:r w:rsidRPr="001F7B96">
        <w:rPr>
          <w:b/>
          <w:bCs/>
          <w:color w:val="FF0000"/>
          <w:sz w:val="40"/>
          <w:szCs w:val="40"/>
        </w:rPr>
        <w:t>Crowdfunding Platform - Detailed Requirement Analysis</w:t>
      </w:r>
    </w:p>
    <w:p w14:paraId="0CAF74E1" w14:textId="77777777" w:rsidR="000353A8" w:rsidRPr="000353A8" w:rsidRDefault="000353A8" w:rsidP="000353A8">
      <w:r w:rsidRPr="000353A8">
        <w:t>The Crowdfunding Platform will serve as an online marketplace where users can post projects and seek funding from investors. The platform will allow project creators to define their campaigns, milestones, rewards, and funding goals, while investors can pledge amounts and track project progress. The platform also integrates a reward system, a payment gateway for secure transactions, and tools for feedback, comments, and reporting.</w:t>
      </w:r>
    </w:p>
    <w:p w14:paraId="422384A6" w14:textId="77777777" w:rsidR="000353A8" w:rsidRPr="000353A8" w:rsidRDefault="00000000" w:rsidP="000353A8">
      <w:r>
        <w:pict w14:anchorId="3C84881F">
          <v:rect id="_x0000_i1025" style="width:0;height:1.5pt" o:hralign="center" o:hrstd="t" o:hr="t" fillcolor="#a0a0a0" stroked="f"/>
        </w:pict>
      </w:r>
    </w:p>
    <w:p w14:paraId="67A4B4E3" w14:textId="77777777" w:rsidR="000353A8" w:rsidRPr="000353A8" w:rsidRDefault="000353A8" w:rsidP="000353A8">
      <w:pPr>
        <w:rPr>
          <w:b/>
          <w:bCs/>
        </w:rPr>
      </w:pPr>
      <w:r w:rsidRPr="000353A8">
        <w:rPr>
          <w:b/>
          <w:bCs/>
        </w:rPr>
        <w:t>Entities</w:t>
      </w:r>
    </w:p>
    <w:p w14:paraId="34BC477A" w14:textId="77777777" w:rsidR="000353A8" w:rsidRPr="000353A8" w:rsidRDefault="000353A8" w:rsidP="000353A8">
      <w:pPr>
        <w:numPr>
          <w:ilvl w:val="0"/>
          <w:numId w:val="1"/>
        </w:numPr>
      </w:pPr>
      <w:r w:rsidRPr="000353A8">
        <w:rPr>
          <w:b/>
          <w:bCs/>
        </w:rPr>
        <w:t>Project</w:t>
      </w:r>
      <w:r w:rsidRPr="000353A8">
        <w:t>:</w:t>
      </w:r>
    </w:p>
    <w:p w14:paraId="360ED316" w14:textId="77777777" w:rsidR="000353A8" w:rsidRPr="000353A8" w:rsidRDefault="000353A8" w:rsidP="000353A8">
      <w:pPr>
        <w:numPr>
          <w:ilvl w:val="1"/>
          <w:numId w:val="1"/>
        </w:numPr>
      </w:pPr>
      <w:r w:rsidRPr="000353A8">
        <w:t>Represents the individual projects posted on the platform.</w:t>
      </w:r>
    </w:p>
    <w:p w14:paraId="71C4BC92" w14:textId="77777777" w:rsidR="000353A8" w:rsidRPr="000353A8" w:rsidRDefault="000353A8" w:rsidP="000353A8">
      <w:pPr>
        <w:numPr>
          <w:ilvl w:val="1"/>
          <w:numId w:val="1"/>
        </w:numPr>
      </w:pPr>
      <w:r w:rsidRPr="000353A8">
        <w:t>Each project has a creator, a funding goal, and progress tracked through milestones.</w:t>
      </w:r>
    </w:p>
    <w:p w14:paraId="2383151E" w14:textId="77777777" w:rsidR="000353A8" w:rsidRPr="000353A8" w:rsidRDefault="000353A8" w:rsidP="000353A8">
      <w:pPr>
        <w:numPr>
          <w:ilvl w:val="0"/>
          <w:numId w:val="1"/>
        </w:numPr>
      </w:pPr>
      <w:r w:rsidRPr="000353A8">
        <w:rPr>
          <w:b/>
          <w:bCs/>
        </w:rPr>
        <w:t>Investor</w:t>
      </w:r>
      <w:r w:rsidRPr="000353A8">
        <w:t>:</w:t>
      </w:r>
    </w:p>
    <w:p w14:paraId="76CDDEE9" w14:textId="77777777" w:rsidR="000353A8" w:rsidRPr="000353A8" w:rsidRDefault="000353A8" w:rsidP="000353A8">
      <w:pPr>
        <w:numPr>
          <w:ilvl w:val="1"/>
          <w:numId w:val="1"/>
        </w:numPr>
      </w:pPr>
      <w:r w:rsidRPr="000353A8">
        <w:t>Represents users who fund projects by pledging money.</w:t>
      </w:r>
    </w:p>
    <w:p w14:paraId="52ED87A1" w14:textId="77777777" w:rsidR="000353A8" w:rsidRPr="000353A8" w:rsidRDefault="000353A8" w:rsidP="000353A8">
      <w:pPr>
        <w:numPr>
          <w:ilvl w:val="1"/>
          <w:numId w:val="1"/>
        </w:numPr>
      </w:pPr>
      <w:r w:rsidRPr="000353A8">
        <w:t>Investors can receive rewards based on their contribution.</w:t>
      </w:r>
    </w:p>
    <w:p w14:paraId="7D791668" w14:textId="77777777" w:rsidR="000353A8" w:rsidRPr="000353A8" w:rsidRDefault="000353A8" w:rsidP="000353A8">
      <w:pPr>
        <w:numPr>
          <w:ilvl w:val="0"/>
          <w:numId w:val="1"/>
        </w:numPr>
      </w:pPr>
      <w:r w:rsidRPr="000353A8">
        <w:rPr>
          <w:b/>
          <w:bCs/>
        </w:rPr>
        <w:t>Campaign</w:t>
      </w:r>
      <w:r w:rsidRPr="000353A8">
        <w:t>:</w:t>
      </w:r>
    </w:p>
    <w:p w14:paraId="295D9BB4" w14:textId="77777777" w:rsidR="000353A8" w:rsidRPr="000353A8" w:rsidRDefault="000353A8" w:rsidP="000353A8">
      <w:pPr>
        <w:numPr>
          <w:ilvl w:val="1"/>
          <w:numId w:val="1"/>
        </w:numPr>
      </w:pPr>
      <w:r w:rsidRPr="000353A8">
        <w:t>Each project has a campaign associated with it, representing the entire lifecycle of fundraising.</w:t>
      </w:r>
    </w:p>
    <w:p w14:paraId="072B0F0D" w14:textId="77777777" w:rsidR="000353A8" w:rsidRPr="000353A8" w:rsidRDefault="000353A8" w:rsidP="000353A8">
      <w:pPr>
        <w:numPr>
          <w:ilvl w:val="1"/>
          <w:numId w:val="1"/>
        </w:numPr>
      </w:pPr>
      <w:r w:rsidRPr="000353A8">
        <w:t>Contains start and end dates, and monitors progress towards the funding goal.</w:t>
      </w:r>
    </w:p>
    <w:p w14:paraId="19ED2437" w14:textId="77777777" w:rsidR="000353A8" w:rsidRPr="000353A8" w:rsidRDefault="000353A8" w:rsidP="000353A8">
      <w:pPr>
        <w:numPr>
          <w:ilvl w:val="0"/>
          <w:numId w:val="1"/>
        </w:numPr>
      </w:pPr>
      <w:r w:rsidRPr="000353A8">
        <w:rPr>
          <w:b/>
          <w:bCs/>
        </w:rPr>
        <w:t>User</w:t>
      </w:r>
      <w:r w:rsidRPr="000353A8">
        <w:t>:</w:t>
      </w:r>
    </w:p>
    <w:p w14:paraId="39931830" w14:textId="77777777" w:rsidR="000353A8" w:rsidRPr="000353A8" w:rsidRDefault="000353A8" w:rsidP="000353A8">
      <w:pPr>
        <w:numPr>
          <w:ilvl w:val="1"/>
          <w:numId w:val="1"/>
        </w:numPr>
      </w:pPr>
      <w:r w:rsidRPr="000353A8">
        <w:t xml:space="preserve">Represents individuals who can act as both project creators </w:t>
      </w:r>
      <w:proofErr w:type="gramStart"/>
      <w:r w:rsidRPr="000353A8">
        <w:t>or</w:t>
      </w:r>
      <w:proofErr w:type="gramEnd"/>
      <w:r w:rsidRPr="000353A8">
        <w:t xml:space="preserve"> investors.</w:t>
      </w:r>
    </w:p>
    <w:p w14:paraId="5B13CAD8" w14:textId="77777777" w:rsidR="000353A8" w:rsidRPr="000353A8" w:rsidRDefault="000353A8" w:rsidP="000353A8">
      <w:pPr>
        <w:numPr>
          <w:ilvl w:val="1"/>
          <w:numId w:val="1"/>
        </w:numPr>
      </w:pPr>
      <w:r w:rsidRPr="000353A8">
        <w:t>Holds personal information and account credentials.</w:t>
      </w:r>
    </w:p>
    <w:p w14:paraId="21599F68" w14:textId="77777777" w:rsidR="000353A8" w:rsidRPr="000353A8" w:rsidRDefault="000353A8" w:rsidP="000353A8">
      <w:pPr>
        <w:numPr>
          <w:ilvl w:val="0"/>
          <w:numId w:val="1"/>
        </w:numPr>
      </w:pPr>
      <w:r w:rsidRPr="000353A8">
        <w:rPr>
          <w:b/>
          <w:bCs/>
        </w:rPr>
        <w:t>Pledge</w:t>
      </w:r>
      <w:r w:rsidRPr="000353A8">
        <w:t>:</w:t>
      </w:r>
    </w:p>
    <w:p w14:paraId="06451195" w14:textId="77777777" w:rsidR="000353A8" w:rsidRPr="000353A8" w:rsidRDefault="000353A8" w:rsidP="000353A8">
      <w:pPr>
        <w:numPr>
          <w:ilvl w:val="1"/>
          <w:numId w:val="1"/>
        </w:numPr>
      </w:pPr>
      <w:r w:rsidRPr="000353A8">
        <w:t>Represents the amount pledged by investors for specific projects.</w:t>
      </w:r>
    </w:p>
    <w:p w14:paraId="22C02878" w14:textId="77777777" w:rsidR="000353A8" w:rsidRPr="000353A8" w:rsidRDefault="000353A8" w:rsidP="000353A8">
      <w:pPr>
        <w:numPr>
          <w:ilvl w:val="1"/>
          <w:numId w:val="1"/>
        </w:numPr>
      </w:pPr>
      <w:r w:rsidRPr="000353A8">
        <w:t>Includes the details of the investor, project, and amount pledged.</w:t>
      </w:r>
    </w:p>
    <w:p w14:paraId="40DD44EE" w14:textId="77777777" w:rsidR="000353A8" w:rsidRPr="000353A8" w:rsidRDefault="000353A8" w:rsidP="000353A8">
      <w:pPr>
        <w:numPr>
          <w:ilvl w:val="0"/>
          <w:numId w:val="1"/>
        </w:numPr>
      </w:pPr>
      <w:r w:rsidRPr="000353A8">
        <w:rPr>
          <w:b/>
          <w:bCs/>
        </w:rPr>
        <w:t>Payment</w:t>
      </w:r>
      <w:r w:rsidRPr="000353A8">
        <w:t>:</w:t>
      </w:r>
    </w:p>
    <w:p w14:paraId="03AA474A" w14:textId="77777777" w:rsidR="000353A8" w:rsidRPr="000353A8" w:rsidRDefault="000353A8" w:rsidP="000353A8">
      <w:pPr>
        <w:numPr>
          <w:ilvl w:val="1"/>
          <w:numId w:val="1"/>
        </w:numPr>
      </w:pPr>
      <w:r w:rsidRPr="000353A8">
        <w:t>Handles all financial transactions between investors and projects.</w:t>
      </w:r>
    </w:p>
    <w:p w14:paraId="367D99C8" w14:textId="77777777" w:rsidR="000353A8" w:rsidRPr="000353A8" w:rsidRDefault="000353A8" w:rsidP="000353A8">
      <w:pPr>
        <w:numPr>
          <w:ilvl w:val="1"/>
          <w:numId w:val="1"/>
        </w:numPr>
      </w:pPr>
      <w:r w:rsidRPr="000353A8">
        <w:t>Supports payments, refunds, and disbursements when goals are met.</w:t>
      </w:r>
    </w:p>
    <w:p w14:paraId="0B815478" w14:textId="77777777" w:rsidR="000353A8" w:rsidRPr="000353A8" w:rsidRDefault="000353A8" w:rsidP="000353A8">
      <w:pPr>
        <w:numPr>
          <w:ilvl w:val="0"/>
          <w:numId w:val="1"/>
        </w:numPr>
      </w:pPr>
      <w:r w:rsidRPr="000353A8">
        <w:rPr>
          <w:b/>
          <w:bCs/>
        </w:rPr>
        <w:t>Reward</w:t>
      </w:r>
      <w:r w:rsidRPr="000353A8">
        <w:t>:</w:t>
      </w:r>
    </w:p>
    <w:p w14:paraId="7B9225A7" w14:textId="77777777" w:rsidR="000353A8" w:rsidRPr="000353A8" w:rsidRDefault="000353A8" w:rsidP="000353A8">
      <w:pPr>
        <w:numPr>
          <w:ilvl w:val="1"/>
          <w:numId w:val="1"/>
        </w:numPr>
      </w:pPr>
      <w:r w:rsidRPr="000353A8">
        <w:t>Represents the reward tiers offered to investors based on their pledged amounts.</w:t>
      </w:r>
    </w:p>
    <w:p w14:paraId="30BB825D" w14:textId="77777777" w:rsidR="000353A8" w:rsidRPr="000353A8" w:rsidRDefault="000353A8" w:rsidP="000353A8">
      <w:pPr>
        <w:numPr>
          <w:ilvl w:val="1"/>
          <w:numId w:val="1"/>
        </w:numPr>
      </w:pPr>
      <w:r w:rsidRPr="000353A8">
        <w:t>Each reward is linked to a project and its associated pledge levels.</w:t>
      </w:r>
    </w:p>
    <w:p w14:paraId="2484E5A8" w14:textId="77777777" w:rsidR="000353A8" w:rsidRPr="000353A8" w:rsidRDefault="000353A8" w:rsidP="000353A8">
      <w:pPr>
        <w:numPr>
          <w:ilvl w:val="0"/>
          <w:numId w:val="1"/>
        </w:numPr>
      </w:pPr>
      <w:r w:rsidRPr="000353A8">
        <w:rPr>
          <w:b/>
          <w:bCs/>
        </w:rPr>
        <w:t>Comment</w:t>
      </w:r>
      <w:r w:rsidRPr="000353A8">
        <w:t>:</w:t>
      </w:r>
    </w:p>
    <w:p w14:paraId="196B1688" w14:textId="77777777" w:rsidR="000353A8" w:rsidRPr="000353A8" w:rsidRDefault="000353A8" w:rsidP="000353A8">
      <w:pPr>
        <w:numPr>
          <w:ilvl w:val="1"/>
          <w:numId w:val="1"/>
        </w:numPr>
      </w:pPr>
      <w:r w:rsidRPr="000353A8">
        <w:t>Allows users (investors) to post comments on a project's campaign page.</w:t>
      </w:r>
    </w:p>
    <w:p w14:paraId="3C4C113C" w14:textId="77777777" w:rsidR="000353A8" w:rsidRPr="000353A8" w:rsidRDefault="000353A8" w:rsidP="000353A8">
      <w:pPr>
        <w:numPr>
          <w:ilvl w:val="0"/>
          <w:numId w:val="1"/>
        </w:numPr>
      </w:pPr>
      <w:r w:rsidRPr="000353A8">
        <w:rPr>
          <w:b/>
          <w:bCs/>
        </w:rPr>
        <w:t>Category</w:t>
      </w:r>
      <w:r w:rsidRPr="000353A8">
        <w:t>:</w:t>
      </w:r>
    </w:p>
    <w:p w14:paraId="4D3DFC9E" w14:textId="77777777" w:rsidR="000353A8" w:rsidRPr="000353A8" w:rsidRDefault="000353A8" w:rsidP="000353A8">
      <w:pPr>
        <w:numPr>
          <w:ilvl w:val="1"/>
          <w:numId w:val="1"/>
        </w:numPr>
      </w:pPr>
      <w:r w:rsidRPr="000353A8">
        <w:t>Represents the different categories of projects (e.g., technology, arts, education).</w:t>
      </w:r>
    </w:p>
    <w:p w14:paraId="5E1120B9" w14:textId="77777777" w:rsidR="000353A8" w:rsidRPr="000353A8" w:rsidRDefault="000353A8" w:rsidP="000353A8">
      <w:pPr>
        <w:numPr>
          <w:ilvl w:val="1"/>
          <w:numId w:val="1"/>
        </w:numPr>
      </w:pPr>
      <w:r w:rsidRPr="000353A8">
        <w:t>Helps investors find projects in areas of interest.</w:t>
      </w:r>
    </w:p>
    <w:p w14:paraId="5221458D" w14:textId="77777777" w:rsidR="000353A8" w:rsidRPr="000353A8" w:rsidRDefault="000353A8" w:rsidP="000353A8">
      <w:pPr>
        <w:numPr>
          <w:ilvl w:val="0"/>
          <w:numId w:val="1"/>
        </w:numPr>
      </w:pPr>
      <w:r w:rsidRPr="000353A8">
        <w:rPr>
          <w:b/>
          <w:bCs/>
        </w:rPr>
        <w:t>Goal</w:t>
      </w:r>
      <w:r w:rsidRPr="000353A8">
        <w:t>:</w:t>
      </w:r>
    </w:p>
    <w:p w14:paraId="61762516" w14:textId="77777777" w:rsidR="000353A8" w:rsidRPr="000353A8" w:rsidRDefault="000353A8" w:rsidP="000353A8">
      <w:pPr>
        <w:numPr>
          <w:ilvl w:val="1"/>
          <w:numId w:val="1"/>
        </w:numPr>
      </w:pPr>
      <w:r w:rsidRPr="000353A8">
        <w:t>Represents the financial goal that a project aims to achieve.</w:t>
      </w:r>
    </w:p>
    <w:p w14:paraId="0C79A84B" w14:textId="77777777" w:rsidR="000353A8" w:rsidRPr="000353A8" w:rsidRDefault="000353A8" w:rsidP="000353A8">
      <w:pPr>
        <w:numPr>
          <w:ilvl w:val="1"/>
          <w:numId w:val="1"/>
        </w:numPr>
      </w:pPr>
      <w:r w:rsidRPr="000353A8">
        <w:lastRenderedPageBreak/>
        <w:t>Includes both the total amount and any stretch goals for additional milestones.</w:t>
      </w:r>
    </w:p>
    <w:p w14:paraId="3239FCEB" w14:textId="77777777" w:rsidR="000353A8" w:rsidRPr="000353A8" w:rsidRDefault="000353A8" w:rsidP="000353A8">
      <w:pPr>
        <w:numPr>
          <w:ilvl w:val="0"/>
          <w:numId w:val="1"/>
        </w:numPr>
      </w:pPr>
      <w:r w:rsidRPr="000353A8">
        <w:rPr>
          <w:b/>
          <w:bCs/>
        </w:rPr>
        <w:t>Notification</w:t>
      </w:r>
      <w:r w:rsidRPr="000353A8">
        <w:t>:</w:t>
      </w:r>
    </w:p>
    <w:p w14:paraId="75A89BA2" w14:textId="77777777" w:rsidR="000353A8" w:rsidRPr="000353A8" w:rsidRDefault="000353A8" w:rsidP="000353A8">
      <w:pPr>
        <w:numPr>
          <w:ilvl w:val="1"/>
          <w:numId w:val="1"/>
        </w:numPr>
      </w:pPr>
      <w:r w:rsidRPr="000353A8">
        <w:t>Represents system notifications sent to users.</w:t>
      </w:r>
    </w:p>
    <w:p w14:paraId="60679501" w14:textId="77777777" w:rsidR="000353A8" w:rsidRPr="000353A8" w:rsidRDefault="000353A8" w:rsidP="000353A8">
      <w:pPr>
        <w:numPr>
          <w:ilvl w:val="1"/>
          <w:numId w:val="1"/>
        </w:numPr>
      </w:pPr>
      <w:r w:rsidRPr="000353A8">
        <w:t>Investors can be notified of project updates, goal achievements, or new comments.</w:t>
      </w:r>
    </w:p>
    <w:p w14:paraId="00CC2AA6" w14:textId="77777777" w:rsidR="000353A8" w:rsidRPr="000353A8" w:rsidRDefault="000353A8" w:rsidP="000353A8">
      <w:pPr>
        <w:numPr>
          <w:ilvl w:val="0"/>
          <w:numId w:val="1"/>
        </w:numPr>
      </w:pPr>
      <w:r w:rsidRPr="000353A8">
        <w:rPr>
          <w:b/>
          <w:bCs/>
        </w:rPr>
        <w:t>Invoice</w:t>
      </w:r>
      <w:r w:rsidRPr="000353A8">
        <w:t>:</w:t>
      </w:r>
    </w:p>
    <w:p w14:paraId="338CC945" w14:textId="77777777" w:rsidR="000353A8" w:rsidRPr="000353A8" w:rsidRDefault="000353A8" w:rsidP="000353A8">
      <w:pPr>
        <w:numPr>
          <w:ilvl w:val="1"/>
          <w:numId w:val="1"/>
        </w:numPr>
      </w:pPr>
      <w:r w:rsidRPr="000353A8">
        <w:t>Represents the receipt of each transaction or pledge made by an investor.</w:t>
      </w:r>
    </w:p>
    <w:p w14:paraId="3B1220ED" w14:textId="77777777" w:rsidR="000353A8" w:rsidRPr="000353A8" w:rsidRDefault="000353A8" w:rsidP="000353A8">
      <w:pPr>
        <w:numPr>
          <w:ilvl w:val="0"/>
          <w:numId w:val="1"/>
        </w:numPr>
      </w:pPr>
      <w:r w:rsidRPr="000353A8">
        <w:rPr>
          <w:b/>
          <w:bCs/>
        </w:rPr>
        <w:t>Milestone</w:t>
      </w:r>
      <w:r w:rsidRPr="000353A8">
        <w:t>:</w:t>
      </w:r>
    </w:p>
    <w:p w14:paraId="418606AB" w14:textId="77777777" w:rsidR="000353A8" w:rsidRPr="000353A8" w:rsidRDefault="000353A8" w:rsidP="000353A8">
      <w:pPr>
        <w:numPr>
          <w:ilvl w:val="1"/>
          <w:numId w:val="1"/>
        </w:numPr>
      </w:pPr>
      <w:r w:rsidRPr="000353A8">
        <w:t>Tracks the project’s progress at different stages.</w:t>
      </w:r>
    </w:p>
    <w:p w14:paraId="4DBA92C1" w14:textId="77777777" w:rsidR="000353A8" w:rsidRPr="000353A8" w:rsidRDefault="000353A8" w:rsidP="000353A8">
      <w:pPr>
        <w:numPr>
          <w:ilvl w:val="1"/>
          <w:numId w:val="1"/>
        </w:numPr>
      </w:pPr>
      <w:r w:rsidRPr="000353A8">
        <w:t>Creators can set specific milestones that investors can track.</w:t>
      </w:r>
    </w:p>
    <w:p w14:paraId="099CDEA4" w14:textId="77777777" w:rsidR="000353A8" w:rsidRPr="000353A8" w:rsidRDefault="000353A8" w:rsidP="000353A8">
      <w:pPr>
        <w:numPr>
          <w:ilvl w:val="0"/>
          <w:numId w:val="1"/>
        </w:numPr>
      </w:pPr>
      <w:r w:rsidRPr="000353A8">
        <w:rPr>
          <w:b/>
          <w:bCs/>
        </w:rPr>
        <w:t>Feedback</w:t>
      </w:r>
      <w:r w:rsidRPr="000353A8">
        <w:t>:</w:t>
      </w:r>
    </w:p>
    <w:p w14:paraId="6215FBF6" w14:textId="77777777" w:rsidR="000353A8" w:rsidRPr="000353A8" w:rsidRDefault="000353A8" w:rsidP="000353A8">
      <w:pPr>
        <w:numPr>
          <w:ilvl w:val="1"/>
          <w:numId w:val="1"/>
        </w:numPr>
      </w:pPr>
      <w:r w:rsidRPr="000353A8">
        <w:t>Allows investors to provide feedback after the project’s completion.</w:t>
      </w:r>
    </w:p>
    <w:p w14:paraId="00700A07" w14:textId="77777777" w:rsidR="000353A8" w:rsidRPr="000353A8" w:rsidRDefault="000353A8" w:rsidP="000353A8">
      <w:pPr>
        <w:numPr>
          <w:ilvl w:val="0"/>
          <w:numId w:val="1"/>
        </w:numPr>
      </w:pPr>
      <w:r w:rsidRPr="000353A8">
        <w:rPr>
          <w:b/>
          <w:bCs/>
        </w:rPr>
        <w:t>Report</w:t>
      </w:r>
      <w:r w:rsidRPr="000353A8">
        <w:t>:</w:t>
      </w:r>
    </w:p>
    <w:p w14:paraId="653D531B" w14:textId="77777777" w:rsidR="000353A8" w:rsidRPr="000353A8" w:rsidRDefault="000353A8" w:rsidP="000353A8">
      <w:pPr>
        <w:numPr>
          <w:ilvl w:val="1"/>
          <w:numId w:val="1"/>
        </w:numPr>
      </w:pPr>
      <w:r w:rsidRPr="000353A8">
        <w:t>A module that generates reports for project funding, investor activity, and trends.</w:t>
      </w:r>
    </w:p>
    <w:p w14:paraId="7CAA2539" w14:textId="77777777" w:rsidR="000353A8" w:rsidRPr="000353A8" w:rsidRDefault="00000000" w:rsidP="000353A8">
      <w:r>
        <w:pict w14:anchorId="4366DCE9">
          <v:rect id="_x0000_i1026" style="width:0;height:1.5pt" o:hralign="center" o:hrstd="t" o:hr="t" fillcolor="#a0a0a0" stroked="f"/>
        </w:pict>
      </w:r>
    </w:p>
    <w:p w14:paraId="2662EF06" w14:textId="77777777" w:rsidR="000353A8" w:rsidRPr="000353A8" w:rsidRDefault="000353A8" w:rsidP="000353A8">
      <w:pPr>
        <w:rPr>
          <w:b/>
          <w:bCs/>
        </w:rPr>
      </w:pPr>
      <w:r w:rsidRPr="000353A8">
        <w:rPr>
          <w:b/>
          <w:bCs/>
        </w:rPr>
        <w:t>Modules</w:t>
      </w:r>
    </w:p>
    <w:p w14:paraId="3C7881A3" w14:textId="77777777" w:rsidR="000353A8" w:rsidRPr="000353A8" w:rsidRDefault="000353A8" w:rsidP="000353A8">
      <w:pPr>
        <w:numPr>
          <w:ilvl w:val="0"/>
          <w:numId w:val="2"/>
        </w:numPr>
      </w:pPr>
      <w:r w:rsidRPr="000353A8">
        <w:rPr>
          <w:b/>
          <w:bCs/>
        </w:rPr>
        <w:t>Project Management</w:t>
      </w:r>
      <w:r w:rsidRPr="000353A8">
        <w:t>:</w:t>
      </w:r>
    </w:p>
    <w:p w14:paraId="7612167D" w14:textId="77777777" w:rsidR="000353A8" w:rsidRPr="000353A8" w:rsidRDefault="000353A8" w:rsidP="000353A8">
      <w:pPr>
        <w:numPr>
          <w:ilvl w:val="1"/>
          <w:numId w:val="2"/>
        </w:numPr>
      </w:pPr>
      <w:r w:rsidRPr="000353A8">
        <w:rPr>
          <w:b/>
          <w:bCs/>
        </w:rPr>
        <w:t>Description</w:t>
      </w:r>
      <w:r w:rsidRPr="000353A8">
        <w:t>: Enables users to create, edit, and update project campaigns.</w:t>
      </w:r>
    </w:p>
    <w:p w14:paraId="2EF5B62B" w14:textId="77777777" w:rsidR="000353A8" w:rsidRPr="000353A8" w:rsidRDefault="000353A8" w:rsidP="000353A8">
      <w:pPr>
        <w:numPr>
          <w:ilvl w:val="1"/>
          <w:numId w:val="2"/>
        </w:numPr>
      </w:pPr>
      <w:r w:rsidRPr="000353A8">
        <w:rPr>
          <w:b/>
          <w:bCs/>
        </w:rPr>
        <w:t>Features</w:t>
      </w:r>
      <w:r w:rsidRPr="000353A8">
        <w:t>:</w:t>
      </w:r>
    </w:p>
    <w:p w14:paraId="235A53BC" w14:textId="77777777" w:rsidR="000353A8" w:rsidRPr="000353A8" w:rsidRDefault="000353A8" w:rsidP="000353A8">
      <w:pPr>
        <w:numPr>
          <w:ilvl w:val="2"/>
          <w:numId w:val="2"/>
        </w:numPr>
      </w:pPr>
      <w:r w:rsidRPr="000353A8">
        <w:t>Project creators can define project details, funding goals, categories, and milestones.</w:t>
      </w:r>
    </w:p>
    <w:p w14:paraId="5B4B0B0B" w14:textId="77777777" w:rsidR="000353A8" w:rsidRPr="000353A8" w:rsidRDefault="000353A8" w:rsidP="000353A8">
      <w:pPr>
        <w:numPr>
          <w:ilvl w:val="2"/>
          <w:numId w:val="2"/>
        </w:numPr>
      </w:pPr>
      <w:r w:rsidRPr="000353A8">
        <w:t>Track and update project status.</w:t>
      </w:r>
    </w:p>
    <w:p w14:paraId="68F3843A" w14:textId="77777777" w:rsidR="000353A8" w:rsidRPr="000353A8" w:rsidRDefault="000353A8" w:rsidP="000353A8">
      <w:pPr>
        <w:numPr>
          <w:ilvl w:val="2"/>
          <w:numId w:val="2"/>
        </w:numPr>
      </w:pPr>
      <w:r w:rsidRPr="000353A8">
        <w:t>Link rewards to funding levels.</w:t>
      </w:r>
    </w:p>
    <w:p w14:paraId="6124A01A" w14:textId="77777777" w:rsidR="000353A8" w:rsidRPr="000353A8" w:rsidRDefault="000353A8" w:rsidP="000353A8">
      <w:pPr>
        <w:numPr>
          <w:ilvl w:val="0"/>
          <w:numId w:val="2"/>
        </w:numPr>
      </w:pPr>
      <w:r w:rsidRPr="000353A8">
        <w:rPr>
          <w:b/>
          <w:bCs/>
        </w:rPr>
        <w:t>Investment Tracking</w:t>
      </w:r>
      <w:r w:rsidRPr="000353A8">
        <w:t>:</w:t>
      </w:r>
    </w:p>
    <w:p w14:paraId="551EE906" w14:textId="77777777" w:rsidR="000353A8" w:rsidRPr="000353A8" w:rsidRDefault="000353A8" w:rsidP="000353A8">
      <w:pPr>
        <w:numPr>
          <w:ilvl w:val="1"/>
          <w:numId w:val="2"/>
        </w:numPr>
      </w:pPr>
      <w:r w:rsidRPr="000353A8">
        <w:rPr>
          <w:b/>
          <w:bCs/>
        </w:rPr>
        <w:t>Description</w:t>
      </w:r>
      <w:r w:rsidRPr="000353A8">
        <w:t>: Allows investors to track their pledges and view the project funding status in real-time.</w:t>
      </w:r>
    </w:p>
    <w:p w14:paraId="1DDE7462" w14:textId="77777777" w:rsidR="000353A8" w:rsidRPr="000353A8" w:rsidRDefault="000353A8" w:rsidP="000353A8">
      <w:pPr>
        <w:numPr>
          <w:ilvl w:val="1"/>
          <w:numId w:val="2"/>
        </w:numPr>
      </w:pPr>
      <w:r w:rsidRPr="000353A8">
        <w:rPr>
          <w:b/>
          <w:bCs/>
        </w:rPr>
        <w:t>Features</w:t>
      </w:r>
      <w:r w:rsidRPr="000353A8">
        <w:t>:</w:t>
      </w:r>
    </w:p>
    <w:p w14:paraId="7A2387F9" w14:textId="77777777" w:rsidR="000353A8" w:rsidRPr="000353A8" w:rsidRDefault="000353A8" w:rsidP="000353A8">
      <w:pPr>
        <w:numPr>
          <w:ilvl w:val="2"/>
          <w:numId w:val="2"/>
        </w:numPr>
      </w:pPr>
      <w:r w:rsidRPr="000353A8">
        <w:t>Investors can view their contribution history and total project funding.</w:t>
      </w:r>
    </w:p>
    <w:p w14:paraId="40245A63" w14:textId="77777777" w:rsidR="000353A8" w:rsidRPr="000353A8" w:rsidRDefault="000353A8" w:rsidP="000353A8">
      <w:pPr>
        <w:numPr>
          <w:ilvl w:val="2"/>
          <w:numId w:val="2"/>
        </w:numPr>
      </w:pPr>
      <w:r w:rsidRPr="000353A8">
        <w:t>Visual progress bar to track current funding vs. goal.</w:t>
      </w:r>
    </w:p>
    <w:p w14:paraId="4DAC566A" w14:textId="77777777" w:rsidR="000353A8" w:rsidRPr="000353A8" w:rsidRDefault="000353A8" w:rsidP="000353A8">
      <w:pPr>
        <w:numPr>
          <w:ilvl w:val="0"/>
          <w:numId w:val="2"/>
        </w:numPr>
      </w:pPr>
      <w:r w:rsidRPr="000353A8">
        <w:rPr>
          <w:b/>
          <w:bCs/>
        </w:rPr>
        <w:t>Reward System</w:t>
      </w:r>
      <w:r w:rsidRPr="000353A8">
        <w:t>:</w:t>
      </w:r>
    </w:p>
    <w:p w14:paraId="677C012A" w14:textId="77777777" w:rsidR="000353A8" w:rsidRPr="000353A8" w:rsidRDefault="000353A8" w:rsidP="000353A8">
      <w:pPr>
        <w:numPr>
          <w:ilvl w:val="1"/>
          <w:numId w:val="2"/>
        </w:numPr>
      </w:pPr>
      <w:r w:rsidRPr="000353A8">
        <w:rPr>
          <w:b/>
          <w:bCs/>
        </w:rPr>
        <w:t>Description</w:t>
      </w:r>
      <w:r w:rsidRPr="000353A8">
        <w:t>: Provides reward tiers to investors based on their pledge amounts.</w:t>
      </w:r>
    </w:p>
    <w:p w14:paraId="1B458E3D" w14:textId="77777777" w:rsidR="000353A8" w:rsidRPr="000353A8" w:rsidRDefault="000353A8" w:rsidP="000353A8">
      <w:pPr>
        <w:numPr>
          <w:ilvl w:val="1"/>
          <w:numId w:val="2"/>
        </w:numPr>
      </w:pPr>
      <w:r w:rsidRPr="000353A8">
        <w:rPr>
          <w:b/>
          <w:bCs/>
        </w:rPr>
        <w:t>Features</w:t>
      </w:r>
      <w:r w:rsidRPr="000353A8">
        <w:t>:</w:t>
      </w:r>
    </w:p>
    <w:p w14:paraId="566E75CD" w14:textId="77777777" w:rsidR="000353A8" w:rsidRPr="000353A8" w:rsidRDefault="000353A8" w:rsidP="000353A8">
      <w:pPr>
        <w:numPr>
          <w:ilvl w:val="2"/>
          <w:numId w:val="2"/>
        </w:numPr>
      </w:pPr>
      <w:r w:rsidRPr="000353A8">
        <w:t>Project creators can set up multiple reward levels with descriptions.</w:t>
      </w:r>
    </w:p>
    <w:p w14:paraId="66AA29CA" w14:textId="77777777" w:rsidR="000353A8" w:rsidRPr="000353A8" w:rsidRDefault="000353A8" w:rsidP="000353A8">
      <w:pPr>
        <w:numPr>
          <w:ilvl w:val="2"/>
          <w:numId w:val="2"/>
        </w:numPr>
      </w:pPr>
      <w:r w:rsidRPr="000353A8">
        <w:t>Investors can choose the reward tier while making a pledge.</w:t>
      </w:r>
    </w:p>
    <w:p w14:paraId="29120EF0" w14:textId="77777777" w:rsidR="000353A8" w:rsidRPr="000353A8" w:rsidRDefault="000353A8" w:rsidP="000353A8">
      <w:pPr>
        <w:numPr>
          <w:ilvl w:val="2"/>
          <w:numId w:val="2"/>
        </w:numPr>
      </w:pPr>
      <w:r w:rsidRPr="000353A8">
        <w:t>Automatic updates once rewards are claimed or exhausted.</w:t>
      </w:r>
    </w:p>
    <w:p w14:paraId="34D3DDE3" w14:textId="77777777" w:rsidR="000353A8" w:rsidRPr="000353A8" w:rsidRDefault="000353A8" w:rsidP="000353A8">
      <w:pPr>
        <w:numPr>
          <w:ilvl w:val="0"/>
          <w:numId w:val="2"/>
        </w:numPr>
      </w:pPr>
      <w:r w:rsidRPr="000353A8">
        <w:rPr>
          <w:b/>
          <w:bCs/>
        </w:rPr>
        <w:t>Payment Gateway</w:t>
      </w:r>
      <w:r w:rsidRPr="000353A8">
        <w:t>:</w:t>
      </w:r>
    </w:p>
    <w:p w14:paraId="3EF418FE" w14:textId="77777777" w:rsidR="000353A8" w:rsidRPr="000353A8" w:rsidRDefault="000353A8" w:rsidP="000353A8">
      <w:pPr>
        <w:numPr>
          <w:ilvl w:val="1"/>
          <w:numId w:val="2"/>
        </w:numPr>
      </w:pPr>
      <w:r w:rsidRPr="000353A8">
        <w:rPr>
          <w:b/>
          <w:bCs/>
        </w:rPr>
        <w:t>Description</w:t>
      </w:r>
      <w:r w:rsidRPr="000353A8">
        <w:t>: Facilitates secure payment transactions, including pledges, payments, and refunds.</w:t>
      </w:r>
    </w:p>
    <w:p w14:paraId="356FA5B6" w14:textId="77777777" w:rsidR="000353A8" w:rsidRPr="000353A8" w:rsidRDefault="000353A8" w:rsidP="000353A8">
      <w:pPr>
        <w:numPr>
          <w:ilvl w:val="1"/>
          <w:numId w:val="2"/>
        </w:numPr>
      </w:pPr>
      <w:r w:rsidRPr="000353A8">
        <w:rPr>
          <w:b/>
          <w:bCs/>
        </w:rPr>
        <w:lastRenderedPageBreak/>
        <w:t>Features</w:t>
      </w:r>
      <w:r w:rsidRPr="000353A8">
        <w:t>:</w:t>
      </w:r>
    </w:p>
    <w:p w14:paraId="1734FE01" w14:textId="77777777" w:rsidR="000353A8" w:rsidRPr="000353A8" w:rsidRDefault="000353A8" w:rsidP="000353A8">
      <w:pPr>
        <w:numPr>
          <w:ilvl w:val="2"/>
          <w:numId w:val="2"/>
        </w:numPr>
      </w:pPr>
      <w:r w:rsidRPr="000353A8">
        <w:t>Supports multiple payment methods (credit card, PayPal, bank transfer).</w:t>
      </w:r>
    </w:p>
    <w:p w14:paraId="67011965" w14:textId="77777777" w:rsidR="000353A8" w:rsidRPr="000353A8" w:rsidRDefault="000353A8" w:rsidP="000353A8">
      <w:pPr>
        <w:numPr>
          <w:ilvl w:val="2"/>
          <w:numId w:val="2"/>
        </w:numPr>
      </w:pPr>
      <w:r w:rsidRPr="000353A8">
        <w:t>Automatic refunds if funding goals are not met.</w:t>
      </w:r>
    </w:p>
    <w:p w14:paraId="303817E7" w14:textId="77777777" w:rsidR="000353A8" w:rsidRPr="000353A8" w:rsidRDefault="000353A8" w:rsidP="000353A8">
      <w:pPr>
        <w:numPr>
          <w:ilvl w:val="2"/>
          <w:numId w:val="2"/>
        </w:numPr>
      </w:pPr>
      <w:r w:rsidRPr="000353A8">
        <w:t>Integration with external payment processors.</w:t>
      </w:r>
    </w:p>
    <w:p w14:paraId="72F9B515" w14:textId="77777777" w:rsidR="000353A8" w:rsidRPr="000353A8" w:rsidRDefault="000353A8" w:rsidP="000353A8">
      <w:pPr>
        <w:numPr>
          <w:ilvl w:val="0"/>
          <w:numId w:val="2"/>
        </w:numPr>
      </w:pPr>
      <w:r w:rsidRPr="000353A8">
        <w:rPr>
          <w:b/>
          <w:bCs/>
        </w:rPr>
        <w:t>Milestone Tracking</w:t>
      </w:r>
      <w:r w:rsidRPr="000353A8">
        <w:t>:</w:t>
      </w:r>
    </w:p>
    <w:p w14:paraId="70A4E15C" w14:textId="77777777" w:rsidR="000353A8" w:rsidRPr="000353A8" w:rsidRDefault="000353A8" w:rsidP="000353A8">
      <w:pPr>
        <w:numPr>
          <w:ilvl w:val="1"/>
          <w:numId w:val="2"/>
        </w:numPr>
      </w:pPr>
      <w:r w:rsidRPr="000353A8">
        <w:rPr>
          <w:b/>
          <w:bCs/>
        </w:rPr>
        <w:t>Description</w:t>
      </w:r>
      <w:r w:rsidRPr="000353A8">
        <w:t>: Enables project creators to define key milestones and track progress.</w:t>
      </w:r>
    </w:p>
    <w:p w14:paraId="006674A5" w14:textId="77777777" w:rsidR="000353A8" w:rsidRPr="000353A8" w:rsidRDefault="000353A8" w:rsidP="000353A8">
      <w:pPr>
        <w:numPr>
          <w:ilvl w:val="1"/>
          <w:numId w:val="2"/>
        </w:numPr>
      </w:pPr>
      <w:r w:rsidRPr="000353A8">
        <w:rPr>
          <w:b/>
          <w:bCs/>
        </w:rPr>
        <w:t>Features</w:t>
      </w:r>
      <w:r w:rsidRPr="000353A8">
        <w:t>:</w:t>
      </w:r>
    </w:p>
    <w:p w14:paraId="759598E8" w14:textId="77777777" w:rsidR="000353A8" w:rsidRPr="000353A8" w:rsidRDefault="000353A8" w:rsidP="000353A8">
      <w:pPr>
        <w:numPr>
          <w:ilvl w:val="2"/>
          <w:numId w:val="2"/>
        </w:numPr>
      </w:pPr>
      <w:r w:rsidRPr="000353A8">
        <w:t>Display of milestone status and completion percentage to investors.</w:t>
      </w:r>
    </w:p>
    <w:p w14:paraId="0717FA9E" w14:textId="77777777" w:rsidR="000353A8" w:rsidRPr="000353A8" w:rsidRDefault="000353A8" w:rsidP="000353A8">
      <w:pPr>
        <w:numPr>
          <w:ilvl w:val="2"/>
          <w:numId w:val="2"/>
        </w:numPr>
      </w:pPr>
      <w:r w:rsidRPr="000353A8">
        <w:t>Notifications for investors when key milestones are reached.</w:t>
      </w:r>
    </w:p>
    <w:p w14:paraId="3DF62457" w14:textId="77777777" w:rsidR="000353A8" w:rsidRPr="000353A8" w:rsidRDefault="000353A8" w:rsidP="000353A8">
      <w:pPr>
        <w:numPr>
          <w:ilvl w:val="2"/>
          <w:numId w:val="2"/>
        </w:numPr>
      </w:pPr>
      <w:r w:rsidRPr="000353A8">
        <w:t>Milestone reporting for project creators.</w:t>
      </w:r>
    </w:p>
    <w:p w14:paraId="26DCE623" w14:textId="77777777" w:rsidR="000353A8" w:rsidRPr="000353A8" w:rsidRDefault="000353A8" w:rsidP="000353A8">
      <w:pPr>
        <w:numPr>
          <w:ilvl w:val="0"/>
          <w:numId w:val="2"/>
        </w:numPr>
      </w:pPr>
      <w:r w:rsidRPr="000353A8">
        <w:rPr>
          <w:b/>
          <w:bCs/>
        </w:rPr>
        <w:t>Comment and Feedback</w:t>
      </w:r>
      <w:r w:rsidRPr="000353A8">
        <w:t>:</w:t>
      </w:r>
    </w:p>
    <w:p w14:paraId="03759FF7" w14:textId="77777777" w:rsidR="000353A8" w:rsidRPr="000353A8" w:rsidRDefault="000353A8" w:rsidP="000353A8">
      <w:pPr>
        <w:numPr>
          <w:ilvl w:val="1"/>
          <w:numId w:val="2"/>
        </w:numPr>
      </w:pPr>
      <w:r w:rsidRPr="000353A8">
        <w:rPr>
          <w:b/>
          <w:bCs/>
        </w:rPr>
        <w:t>Description</w:t>
      </w:r>
      <w:r w:rsidRPr="000353A8">
        <w:t>: Enables communication between project creators and investors through comments and feedback.</w:t>
      </w:r>
    </w:p>
    <w:p w14:paraId="528672A3" w14:textId="77777777" w:rsidR="000353A8" w:rsidRPr="000353A8" w:rsidRDefault="000353A8" w:rsidP="000353A8">
      <w:pPr>
        <w:numPr>
          <w:ilvl w:val="1"/>
          <w:numId w:val="2"/>
        </w:numPr>
      </w:pPr>
      <w:r w:rsidRPr="000353A8">
        <w:rPr>
          <w:b/>
          <w:bCs/>
        </w:rPr>
        <w:t>Features</w:t>
      </w:r>
      <w:r w:rsidRPr="000353A8">
        <w:t>:</w:t>
      </w:r>
    </w:p>
    <w:p w14:paraId="0AE8C1FE" w14:textId="77777777" w:rsidR="000353A8" w:rsidRPr="000353A8" w:rsidRDefault="000353A8" w:rsidP="000353A8">
      <w:pPr>
        <w:numPr>
          <w:ilvl w:val="2"/>
          <w:numId w:val="2"/>
        </w:numPr>
      </w:pPr>
      <w:r w:rsidRPr="000353A8">
        <w:t>Users can post comments on a project page.</w:t>
      </w:r>
    </w:p>
    <w:p w14:paraId="1E66DA88" w14:textId="77777777" w:rsidR="000353A8" w:rsidRPr="000353A8" w:rsidRDefault="000353A8" w:rsidP="000353A8">
      <w:pPr>
        <w:numPr>
          <w:ilvl w:val="2"/>
          <w:numId w:val="2"/>
        </w:numPr>
      </w:pPr>
      <w:r w:rsidRPr="000353A8">
        <w:t>Investors can provide feedback on project completion.</w:t>
      </w:r>
    </w:p>
    <w:p w14:paraId="6ADA6227" w14:textId="77777777" w:rsidR="000353A8" w:rsidRPr="000353A8" w:rsidRDefault="000353A8" w:rsidP="000353A8">
      <w:pPr>
        <w:numPr>
          <w:ilvl w:val="2"/>
          <w:numId w:val="2"/>
        </w:numPr>
      </w:pPr>
      <w:r w:rsidRPr="000353A8">
        <w:t>Project creators can respond to comments and feedback.</w:t>
      </w:r>
    </w:p>
    <w:p w14:paraId="56F46EB3" w14:textId="77777777" w:rsidR="000353A8" w:rsidRPr="000353A8" w:rsidRDefault="000353A8" w:rsidP="000353A8">
      <w:pPr>
        <w:numPr>
          <w:ilvl w:val="0"/>
          <w:numId w:val="2"/>
        </w:numPr>
      </w:pPr>
      <w:r w:rsidRPr="000353A8">
        <w:rPr>
          <w:b/>
          <w:bCs/>
        </w:rPr>
        <w:t>Reporting Module</w:t>
      </w:r>
      <w:r w:rsidRPr="000353A8">
        <w:t>:</w:t>
      </w:r>
    </w:p>
    <w:p w14:paraId="7A479EAB" w14:textId="77777777" w:rsidR="000353A8" w:rsidRPr="000353A8" w:rsidRDefault="000353A8" w:rsidP="000353A8">
      <w:pPr>
        <w:numPr>
          <w:ilvl w:val="1"/>
          <w:numId w:val="2"/>
        </w:numPr>
      </w:pPr>
      <w:r w:rsidRPr="000353A8">
        <w:rPr>
          <w:b/>
          <w:bCs/>
        </w:rPr>
        <w:t>Description</w:t>
      </w:r>
      <w:r w:rsidRPr="000353A8">
        <w:t>: Provides analytical tools for tracking project performance, funding success, and user activity.</w:t>
      </w:r>
    </w:p>
    <w:p w14:paraId="289EF790" w14:textId="77777777" w:rsidR="000353A8" w:rsidRPr="000353A8" w:rsidRDefault="000353A8" w:rsidP="000353A8">
      <w:pPr>
        <w:numPr>
          <w:ilvl w:val="1"/>
          <w:numId w:val="2"/>
        </w:numPr>
      </w:pPr>
      <w:r w:rsidRPr="000353A8">
        <w:rPr>
          <w:b/>
          <w:bCs/>
        </w:rPr>
        <w:t>Features</w:t>
      </w:r>
      <w:r w:rsidRPr="000353A8">
        <w:t>:</w:t>
      </w:r>
    </w:p>
    <w:p w14:paraId="758C2973" w14:textId="77777777" w:rsidR="000353A8" w:rsidRPr="000353A8" w:rsidRDefault="000353A8" w:rsidP="000353A8">
      <w:pPr>
        <w:numPr>
          <w:ilvl w:val="2"/>
          <w:numId w:val="2"/>
        </w:numPr>
      </w:pPr>
      <w:r w:rsidRPr="000353A8">
        <w:t>Generate detailed reports on funding progress, trends, and investor activity.</w:t>
      </w:r>
    </w:p>
    <w:p w14:paraId="1D1F0E53" w14:textId="77777777" w:rsidR="000353A8" w:rsidRPr="000353A8" w:rsidRDefault="000353A8" w:rsidP="000353A8">
      <w:pPr>
        <w:numPr>
          <w:ilvl w:val="2"/>
          <w:numId w:val="2"/>
        </w:numPr>
      </w:pPr>
      <w:r w:rsidRPr="000353A8">
        <w:t>Insights into project categories that perform well.</w:t>
      </w:r>
    </w:p>
    <w:p w14:paraId="4B754F35" w14:textId="77777777" w:rsidR="000353A8" w:rsidRPr="000353A8" w:rsidRDefault="000353A8" w:rsidP="000353A8">
      <w:pPr>
        <w:numPr>
          <w:ilvl w:val="2"/>
          <w:numId w:val="2"/>
        </w:numPr>
      </w:pPr>
      <w:r w:rsidRPr="000353A8">
        <w:t>Reports on milestone completion rates and user engagement.</w:t>
      </w:r>
    </w:p>
    <w:p w14:paraId="6E6C81E9" w14:textId="77777777" w:rsidR="000353A8" w:rsidRPr="000353A8" w:rsidRDefault="00000000" w:rsidP="000353A8">
      <w:r>
        <w:pict w14:anchorId="5C35B3B4">
          <v:rect id="_x0000_i1027" style="width:0;height:1.5pt" o:hralign="center" o:hrstd="t" o:hr="t" fillcolor="#a0a0a0" stroked="f"/>
        </w:pict>
      </w:r>
    </w:p>
    <w:p w14:paraId="53C0C9CB" w14:textId="77777777" w:rsidR="000353A8" w:rsidRPr="000353A8" w:rsidRDefault="000353A8" w:rsidP="000353A8">
      <w:pPr>
        <w:rPr>
          <w:b/>
          <w:bCs/>
        </w:rPr>
      </w:pPr>
      <w:r w:rsidRPr="000353A8">
        <w:rPr>
          <w:b/>
          <w:bCs/>
        </w:rPr>
        <w:t>Workflow</w:t>
      </w:r>
    </w:p>
    <w:p w14:paraId="260A5E38" w14:textId="77777777" w:rsidR="000353A8" w:rsidRPr="000353A8" w:rsidRDefault="000353A8" w:rsidP="000353A8">
      <w:pPr>
        <w:numPr>
          <w:ilvl w:val="0"/>
          <w:numId w:val="3"/>
        </w:numPr>
      </w:pPr>
      <w:r w:rsidRPr="000353A8">
        <w:rPr>
          <w:b/>
          <w:bCs/>
        </w:rPr>
        <w:t>User Registration &amp; Authentication</w:t>
      </w:r>
      <w:r w:rsidRPr="000353A8">
        <w:t>:</w:t>
      </w:r>
    </w:p>
    <w:p w14:paraId="76CD4C47" w14:textId="77777777" w:rsidR="000353A8" w:rsidRPr="000353A8" w:rsidRDefault="000353A8" w:rsidP="000353A8">
      <w:pPr>
        <w:numPr>
          <w:ilvl w:val="1"/>
          <w:numId w:val="3"/>
        </w:numPr>
      </w:pPr>
      <w:r w:rsidRPr="000353A8">
        <w:t>Users sign up and authenticate using credentials or third-party services (Google, Facebook).</w:t>
      </w:r>
    </w:p>
    <w:p w14:paraId="3CF43A00" w14:textId="77777777" w:rsidR="000353A8" w:rsidRPr="000353A8" w:rsidRDefault="000353A8" w:rsidP="000353A8">
      <w:pPr>
        <w:numPr>
          <w:ilvl w:val="1"/>
          <w:numId w:val="3"/>
        </w:numPr>
      </w:pPr>
      <w:r w:rsidRPr="000353A8">
        <w:t>They can register either as project creators or investors (or both).</w:t>
      </w:r>
    </w:p>
    <w:p w14:paraId="0061F5BC" w14:textId="77777777" w:rsidR="000353A8" w:rsidRPr="000353A8" w:rsidRDefault="000353A8" w:rsidP="000353A8">
      <w:pPr>
        <w:numPr>
          <w:ilvl w:val="0"/>
          <w:numId w:val="3"/>
        </w:numPr>
      </w:pPr>
      <w:r w:rsidRPr="000353A8">
        <w:rPr>
          <w:b/>
          <w:bCs/>
        </w:rPr>
        <w:t>Project Creation</w:t>
      </w:r>
      <w:r w:rsidRPr="000353A8">
        <w:t>:</w:t>
      </w:r>
    </w:p>
    <w:p w14:paraId="491CD7B5" w14:textId="77777777" w:rsidR="000353A8" w:rsidRPr="000353A8" w:rsidRDefault="000353A8" w:rsidP="000353A8">
      <w:pPr>
        <w:numPr>
          <w:ilvl w:val="1"/>
          <w:numId w:val="3"/>
        </w:numPr>
      </w:pPr>
      <w:r w:rsidRPr="000353A8">
        <w:t>Project creators define project details such as title, description, category, funding goal, milestones, and rewards.</w:t>
      </w:r>
    </w:p>
    <w:p w14:paraId="728C0D40" w14:textId="77777777" w:rsidR="000353A8" w:rsidRPr="000353A8" w:rsidRDefault="000353A8" w:rsidP="000353A8">
      <w:pPr>
        <w:numPr>
          <w:ilvl w:val="1"/>
          <w:numId w:val="3"/>
        </w:numPr>
      </w:pPr>
      <w:r w:rsidRPr="000353A8">
        <w:t xml:space="preserve">Campaign </w:t>
      </w:r>
      <w:proofErr w:type="gramStart"/>
      <w:r w:rsidRPr="000353A8">
        <w:t>start</w:t>
      </w:r>
      <w:proofErr w:type="gramEnd"/>
      <w:r w:rsidRPr="000353A8">
        <w:t xml:space="preserve"> and end dates are set.</w:t>
      </w:r>
    </w:p>
    <w:p w14:paraId="01E537F4" w14:textId="77777777" w:rsidR="000353A8" w:rsidRPr="000353A8" w:rsidRDefault="000353A8" w:rsidP="000353A8">
      <w:pPr>
        <w:numPr>
          <w:ilvl w:val="1"/>
          <w:numId w:val="3"/>
        </w:numPr>
      </w:pPr>
      <w:r w:rsidRPr="000353A8">
        <w:t>The project is published and listed in the respective category.</w:t>
      </w:r>
    </w:p>
    <w:p w14:paraId="51A04E1A" w14:textId="77777777" w:rsidR="000353A8" w:rsidRPr="000353A8" w:rsidRDefault="000353A8" w:rsidP="000353A8">
      <w:pPr>
        <w:numPr>
          <w:ilvl w:val="0"/>
          <w:numId w:val="3"/>
        </w:numPr>
      </w:pPr>
      <w:r w:rsidRPr="000353A8">
        <w:rPr>
          <w:b/>
          <w:bCs/>
        </w:rPr>
        <w:t>Investors Discover Projects</w:t>
      </w:r>
      <w:r w:rsidRPr="000353A8">
        <w:t>:</w:t>
      </w:r>
    </w:p>
    <w:p w14:paraId="0DE119B6" w14:textId="77777777" w:rsidR="000353A8" w:rsidRPr="000353A8" w:rsidRDefault="000353A8" w:rsidP="000353A8">
      <w:pPr>
        <w:numPr>
          <w:ilvl w:val="1"/>
          <w:numId w:val="3"/>
        </w:numPr>
      </w:pPr>
      <w:r w:rsidRPr="000353A8">
        <w:t>Investors browse or search projects by category, popularity, or trending status.</w:t>
      </w:r>
    </w:p>
    <w:p w14:paraId="0FA41291" w14:textId="77777777" w:rsidR="000353A8" w:rsidRPr="000353A8" w:rsidRDefault="000353A8" w:rsidP="000353A8">
      <w:pPr>
        <w:numPr>
          <w:ilvl w:val="1"/>
          <w:numId w:val="3"/>
        </w:numPr>
      </w:pPr>
      <w:r w:rsidRPr="000353A8">
        <w:lastRenderedPageBreak/>
        <w:t>They view project details, funding goals, milestones, rewards, and comments.</w:t>
      </w:r>
    </w:p>
    <w:p w14:paraId="2469080A" w14:textId="77777777" w:rsidR="000353A8" w:rsidRPr="000353A8" w:rsidRDefault="000353A8" w:rsidP="000353A8">
      <w:pPr>
        <w:numPr>
          <w:ilvl w:val="0"/>
          <w:numId w:val="3"/>
        </w:numPr>
      </w:pPr>
      <w:r w:rsidRPr="000353A8">
        <w:rPr>
          <w:b/>
          <w:bCs/>
        </w:rPr>
        <w:t>Pledge and Payment</w:t>
      </w:r>
      <w:r w:rsidRPr="000353A8">
        <w:t>:</w:t>
      </w:r>
    </w:p>
    <w:p w14:paraId="6C66266C" w14:textId="77777777" w:rsidR="000353A8" w:rsidRPr="000353A8" w:rsidRDefault="000353A8" w:rsidP="000353A8">
      <w:pPr>
        <w:numPr>
          <w:ilvl w:val="1"/>
          <w:numId w:val="3"/>
        </w:numPr>
      </w:pPr>
      <w:r w:rsidRPr="000353A8">
        <w:t>Investors select the pledge amount and corresponding reward tier.</w:t>
      </w:r>
    </w:p>
    <w:p w14:paraId="25DCDF51" w14:textId="77777777" w:rsidR="000353A8" w:rsidRPr="000353A8" w:rsidRDefault="000353A8" w:rsidP="000353A8">
      <w:pPr>
        <w:numPr>
          <w:ilvl w:val="1"/>
          <w:numId w:val="3"/>
        </w:numPr>
      </w:pPr>
      <w:r w:rsidRPr="000353A8">
        <w:t>Payment is processed through the payment gateway.</w:t>
      </w:r>
    </w:p>
    <w:p w14:paraId="256FF76D" w14:textId="77777777" w:rsidR="000353A8" w:rsidRPr="000353A8" w:rsidRDefault="000353A8" w:rsidP="000353A8">
      <w:pPr>
        <w:numPr>
          <w:ilvl w:val="1"/>
          <w:numId w:val="3"/>
        </w:numPr>
      </w:pPr>
      <w:r w:rsidRPr="000353A8">
        <w:t>Upon successful payment, an invoice is generated, and the project funding status is updated.</w:t>
      </w:r>
    </w:p>
    <w:p w14:paraId="5373D1A2" w14:textId="77777777" w:rsidR="000353A8" w:rsidRPr="000353A8" w:rsidRDefault="000353A8" w:rsidP="000353A8">
      <w:pPr>
        <w:numPr>
          <w:ilvl w:val="0"/>
          <w:numId w:val="3"/>
        </w:numPr>
      </w:pPr>
      <w:r w:rsidRPr="000353A8">
        <w:rPr>
          <w:b/>
          <w:bCs/>
        </w:rPr>
        <w:t>Milestone Tracking</w:t>
      </w:r>
      <w:r w:rsidRPr="000353A8">
        <w:t>:</w:t>
      </w:r>
    </w:p>
    <w:p w14:paraId="1D3E272B" w14:textId="77777777" w:rsidR="000353A8" w:rsidRPr="000353A8" w:rsidRDefault="000353A8" w:rsidP="000353A8">
      <w:pPr>
        <w:numPr>
          <w:ilvl w:val="1"/>
          <w:numId w:val="3"/>
        </w:numPr>
      </w:pPr>
      <w:r w:rsidRPr="000353A8">
        <w:t>Project creators update milestones as they complete different phases of the project.</w:t>
      </w:r>
    </w:p>
    <w:p w14:paraId="74716500" w14:textId="77777777" w:rsidR="000353A8" w:rsidRPr="000353A8" w:rsidRDefault="000353A8" w:rsidP="000353A8">
      <w:pPr>
        <w:numPr>
          <w:ilvl w:val="1"/>
          <w:numId w:val="3"/>
        </w:numPr>
      </w:pPr>
      <w:r w:rsidRPr="000353A8">
        <w:t>Investors receive notifications for milestone completion.</w:t>
      </w:r>
    </w:p>
    <w:p w14:paraId="3D3C9CAC" w14:textId="77777777" w:rsidR="000353A8" w:rsidRPr="000353A8" w:rsidRDefault="000353A8" w:rsidP="000353A8">
      <w:pPr>
        <w:numPr>
          <w:ilvl w:val="0"/>
          <w:numId w:val="3"/>
        </w:numPr>
      </w:pPr>
      <w:r w:rsidRPr="000353A8">
        <w:rPr>
          <w:b/>
          <w:bCs/>
        </w:rPr>
        <w:t>Commenting and Feedback</w:t>
      </w:r>
      <w:r w:rsidRPr="000353A8">
        <w:t>:</w:t>
      </w:r>
    </w:p>
    <w:p w14:paraId="59534D12" w14:textId="77777777" w:rsidR="000353A8" w:rsidRPr="000353A8" w:rsidRDefault="000353A8" w:rsidP="000353A8">
      <w:pPr>
        <w:numPr>
          <w:ilvl w:val="1"/>
          <w:numId w:val="3"/>
        </w:numPr>
      </w:pPr>
      <w:r w:rsidRPr="000353A8">
        <w:t>Investors leave comments on the project page during the campaign.</w:t>
      </w:r>
    </w:p>
    <w:p w14:paraId="6BC09C87" w14:textId="77777777" w:rsidR="000353A8" w:rsidRPr="000353A8" w:rsidRDefault="000353A8" w:rsidP="000353A8">
      <w:pPr>
        <w:numPr>
          <w:ilvl w:val="1"/>
          <w:numId w:val="3"/>
        </w:numPr>
      </w:pPr>
      <w:r w:rsidRPr="000353A8">
        <w:t>After project completion, investors can provide feedback based on the outcome.</w:t>
      </w:r>
    </w:p>
    <w:p w14:paraId="5741E3F3" w14:textId="77777777" w:rsidR="000353A8" w:rsidRPr="000353A8" w:rsidRDefault="000353A8" w:rsidP="000353A8">
      <w:pPr>
        <w:numPr>
          <w:ilvl w:val="0"/>
          <w:numId w:val="3"/>
        </w:numPr>
      </w:pPr>
      <w:r w:rsidRPr="000353A8">
        <w:rPr>
          <w:b/>
          <w:bCs/>
        </w:rPr>
        <w:t>Reward Distribution</w:t>
      </w:r>
      <w:r w:rsidRPr="000353A8">
        <w:t>:</w:t>
      </w:r>
    </w:p>
    <w:p w14:paraId="15D2B354" w14:textId="77777777" w:rsidR="000353A8" w:rsidRPr="000353A8" w:rsidRDefault="000353A8" w:rsidP="000353A8">
      <w:pPr>
        <w:numPr>
          <w:ilvl w:val="1"/>
          <w:numId w:val="3"/>
        </w:numPr>
      </w:pPr>
      <w:r w:rsidRPr="000353A8">
        <w:t>Project creators distribute rewards to investors based on their pledge level after the funding goal is met.</w:t>
      </w:r>
    </w:p>
    <w:p w14:paraId="4F364D05" w14:textId="77777777" w:rsidR="000353A8" w:rsidRPr="000353A8" w:rsidRDefault="000353A8" w:rsidP="000353A8">
      <w:pPr>
        <w:numPr>
          <w:ilvl w:val="0"/>
          <w:numId w:val="3"/>
        </w:numPr>
      </w:pPr>
      <w:r w:rsidRPr="000353A8">
        <w:rPr>
          <w:b/>
          <w:bCs/>
        </w:rPr>
        <w:t>Reporting</w:t>
      </w:r>
      <w:r w:rsidRPr="000353A8">
        <w:t>:</w:t>
      </w:r>
    </w:p>
    <w:p w14:paraId="713598CC" w14:textId="77777777" w:rsidR="000353A8" w:rsidRPr="000353A8" w:rsidRDefault="000353A8" w:rsidP="000353A8">
      <w:pPr>
        <w:numPr>
          <w:ilvl w:val="1"/>
          <w:numId w:val="3"/>
        </w:numPr>
      </w:pPr>
      <w:r w:rsidRPr="000353A8">
        <w:t>Project creators can generate reports on funding progress, investment trends, and milestone tracking.</w:t>
      </w:r>
    </w:p>
    <w:p w14:paraId="3033BE1A" w14:textId="77777777" w:rsidR="000353A8" w:rsidRPr="000353A8" w:rsidRDefault="000353A8" w:rsidP="000353A8">
      <w:pPr>
        <w:numPr>
          <w:ilvl w:val="1"/>
          <w:numId w:val="3"/>
        </w:numPr>
      </w:pPr>
      <w:r w:rsidRPr="000353A8">
        <w:t>Investors can view their funding history, active campaigns, and pledged projects.</w:t>
      </w:r>
    </w:p>
    <w:p w14:paraId="4C10A5D0" w14:textId="77777777" w:rsidR="000353A8" w:rsidRPr="000353A8" w:rsidRDefault="00000000" w:rsidP="000353A8">
      <w:r>
        <w:pict w14:anchorId="133BF129">
          <v:rect id="_x0000_i1028" style="width:0;height:1.5pt" o:hralign="center" o:hrstd="t" o:hr="t" fillcolor="#a0a0a0" stroked="f"/>
        </w:pict>
      </w:r>
    </w:p>
    <w:p w14:paraId="35B60982" w14:textId="77777777" w:rsidR="000353A8" w:rsidRPr="000353A8" w:rsidRDefault="000353A8" w:rsidP="000353A8">
      <w:pPr>
        <w:rPr>
          <w:b/>
          <w:bCs/>
        </w:rPr>
      </w:pPr>
      <w:r w:rsidRPr="000353A8">
        <w:rPr>
          <w:b/>
          <w:bCs/>
        </w:rPr>
        <w:t>Database Entities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6646"/>
      </w:tblGrid>
      <w:tr w:rsidR="000353A8" w:rsidRPr="000353A8" w14:paraId="3F246751" w14:textId="77777777" w:rsidTr="000353A8">
        <w:trPr>
          <w:tblHeader/>
          <w:tblCellSpacing w:w="15" w:type="dxa"/>
        </w:trPr>
        <w:tc>
          <w:tcPr>
            <w:tcW w:w="0" w:type="auto"/>
            <w:vAlign w:val="center"/>
            <w:hideMark/>
          </w:tcPr>
          <w:p w14:paraId="23979E1D" w14:textId="77777777" w:rsidR="000353A8" w:rsidRPr="000353A8" w:rsidRDefault="000353A8" w:rsidP="000353A8">
            <w:pPr>
              <w:rPr>
                <w:b/>
                <w:bCs/>
              </w:rPr>
            </w:pPr>
            <w:r w:rsidRPr="000353A8">
              <w:rPr>
                <w:b/>
                <w:bCs/>
              </w:rPr>
              <w:t>Entity</w:t>
            </w:r>
          </w:p>
        </w:tc>
        <w:tc>
          <w:tcPr>
            <w:tcW w:w="0" w:type="auto"/>
            <w:vAlign w:val="center"/>
            <w:hideMark/>
          </w:tcPr>
          <w:p w14:paraId="0A9988DE" w14:textId="77777777" w:rsidR="000353A8" w:rsidRPr="000353A8" w:rsidRDefault="000353A8" w:rsidP="000353A8">
            <w:pPr>
              <w:rPr>
                <w:b/>
                <w:bCs/>
              </w:rPr>
            </w:pPr>
            <w:r w:rsidRPr="000353A8">
              <w:rPr>
                <w:b/>
                <w:bCs/>
              </w:rPr>
              <w:t>Key Attributes</w:t>
            </w:r>
          </w:p>
        </w:tc>
      </w:tr>
      <w:tr w:rsidR="000353A8" w:rsidRPr="000353A8" w14:paraId="73FA2FC3" w14:textId="77777777" w:rsidTr="000353A8">
        <w:trPr>
          <w:tblCellSpacing w:w="15" w:type="dxa"/>
        </w:trPr>
        <w:tc>
          <w:tcPr>
            <w:tcW w:w="0" w:type="auto"/>
            <w:vAlign w:val="center"/>
            <w:hideMark/>
          </w:tcPr>
          <w:p w14:paraId="729C70E1" w14:textId="77777777" w:rsidR="000353A8" w:rsidRPr="000353A8" w:rsidRDefault="000353A8" w:rsidP="000353A8">
            <w:r w:rsidRPr="000353A8">
              <w:rPr>
                <w:b/>
                <w:bCs/>
              </w:rPr>
              <w:t>Project</w:t>
            </w:r>
          </w:p>
        </w:tc>
        <w:tc>
          <w:tcPr>
            <w:tcW w:w="0" w:type="auto"/>
            <w:vAlign w:val="center"/>
            <w:hideMark/>
          </w:tcPr>
          <w:p w14:paraId="76A35B80" w14:textId="77777777" w:rsidR="000353A8" w:rsidRPr="000353A8" w:rsidRDefault="000353A8" w:rsidP="000353A8">
            <w:proofErr w:type="spellStart"/>
            <w:r w:rsidRPr="000353A8">
              <w:t>project_id</w:t>
            </w:r>
            <w:proofErr w:type="spellEnd"/>
            <w:r w:rsidRPr="000353A8">
              <w:t xml:space="preserve">, title, description, </w:t>
            </w:r>
            <w:proofErr w:type="spellStart"/>
            <w:r w:rsidRPr="000353A8">
              <w:t>goal_amount</w:t>
            </w:r>
            <w:proofErr w:type="spellEnd"/>
            <w:r w:rsidRPr="000353A8">
              <w:t xml:space="preserve">, </w:t>
            </w:r>
            <w:proofErr w:type="spellStart"/>
            <w:r w:rsidRPr="000353A8">
              <w:t>start_date</w:t>
            </w:r>
            <w:proofErr w:type="spellEnd"/>
            <w:r w:rsidRPr="000353A8">
              <w:t xml:space="preserve">, </w:t>
            </w:r>
            <w:proofErr w:type="spellStart"/>
            <w:r w:rsidRPr="000353A8">
              <w:t>end_date</w:t>
            </w:r>
            <w:proofErr w:type="spellEnd"/>
          </w:p>
        </w:tc>
      </w:tr>
      <w:tr w:rsidR="000353A8" w:rsidRPr="000353A8" w14:paraId="6E781429" w14:textId="77777777" w:rsidTr="000353A8">
        <w:trPr>
          <w:tblCellSpacing w:w="15" w:type="dxa"/>
        </w:trPr>
        <w:tc>
          <w:tcPr>
            <w:tcW w:w="0" w:type="auto"/>
            <w:vAlign w:val="center"/>
            <w:hideMark/>
          </w:tcPr>
          <w:p w14:paraId="60074C31" w14:textId="77777777" w:rsidR="000353A8" w:rsidRPr="000353A8" w:rsidRDefault="000353A8" w:rsidP="000353A8">
            <w:r w:rsidRPr="000353A8">
              <w:rPr>
                <w:b/>
                <w:bCs/>
              </w:rPr>
              <w:t>Investor</w:t>
            </w:r>
          </w:p>
        </w:tc>
        <w:tc>
          <w:tcPr>
            <w:tcW w:w="0" w:type="auto"/>
            <w:vAlign w:val="center"/>
            <w:hideMark/>
          </w:tcPr>
          <w:p w14:paraId="1302D37D" w14:textId="77777777" w:rsidR="000353A8" w:rsidRPr="000353A8" w:rsidRDefault="000353A8" w:rsidP="000353A8">
            <w:proofErr w:type="spellStart"/>
            <w:r w:rsidRPr="000353A8">
              <w:t>investor_id</w:t>
            </w:r>
            <w:proofErr w:type="spellEnd"/>
            <w:r w:rsidRPr="000353A8">
              <w:t xml:space="preserve">, name, email, </w:t>
            </w:r>
            <w:proofErr w:type="spellStart"/>
            <w:r w:rsidRPr="000353A8">
              <w:t>total_pledges</w:t>
            </w:r>
            <w:proofErr w:type="spellEnd"/>
          </w:p>
        </w:tc>
      </w:tr>
      <w:tr w:rsidR="000353A8" w:rsidRPr="000353A8" w14:paraId="31DFAC3E" w14:textId="77777777" w:rsidTr="000353A8">
        <w:trPr>
          <w:tblCellSpacing w:w="15" w:type="dxa"/>
        </w:trPr>
        <w:tc>
          <w:tcPr>
            <w:tcW w:w="0" w:type="auto"/>
            <w:vAlign w:val="center"/>
            <w:hideMark/>
          </w:tcPr>
          <w:p w14:paraId="0FAA5A1D" w14:textId="77777777" w:rsidR="000353A8" w:rsidRPr="000353A8" w:rsidRDefault="000353A8" w:rsidP="000353A8">
            <w:r w:rsidRPr="000353A8">
              <w:rPr>
                <w:b/>
                <w:bCs/>
              </w:rPr>
              <w:t>Campaign</w:t>
            </w:r>
          </w:p>
        </w:tc>
        <w:tc>
          <w:tcPr>
            <w:tcW w:w="0" w:type="auto"/>
            <w:vAlign w:val="center"/>
            <w:hideMark/>
          </w:tcPr>
          <w:p w14:paraId="154FCFB2" w14:textId="77777777" w:rsidR="000353A8" w:rsidRPr="000353A8" w:rsidRDefault="000353A8" w:rsidP="000353A8">
            <w:proofErr w:type="spellStart"/>
            <w:r w:rsidRPr="000353A8">
              <w:t>campaign_id</w:t>
            </w:r>
            <w:proofErr w:type="spellEnd"/>
            <w:r w:rsidRPr="000353A8">
              <w:t xml:space="preserve">, </w:t>
            </w:r>
            <w:proofErr w:type="spellStart"/>
            <w:r w:rsidRPr="000353A8">
              <w:t>project_id</w:t>
            </w:r>
            <w:proofErr w:type="spellEnd"/>
            <w:r w:rsidRPr="000353A8">
              <w:t xml:space="preserve">, </w:t>
            </w:r>
            <w:proofErr w:type="spellStart"/>
            <w:r w:rsidRPr="000353A8">
              <w:t>funding_goal</w:t>
            </w:r>
            <w:proofErr w:type="spellEnd"/>
            <w:r w:rsidRPr="000353A8">
              <w:t xml:space="preserve">, progress, </w:t>
            </w:r>
            <w:proofErr w:type="spellStart"/>
            <w:r w:rsidRPr="000353A8">
              <w:t>start_date</w:t>
            </w:r>
            <w:proofErr w:type="spellEnd"/>
            <w:r w:rsidRPr="000353A8">
              <w:t xml:space="preserve">, </w:t>
            </w:r>
            <w:proofErr w:type="spellStart"/>
            <w:r w:rsidRPr="000353A8">
              <w:t>end_date</w:t>
            </w:r>
            <w:proofErr w:type="spellEnd"/>
          </w:p>
        </w:tc>
      </w:tr>
      <w:tr w:rsidR="000353A8" w:rsidRPr="000353A8" w14:paraId="42082F3B" w14:textId="77777777" w:rsidTr="000353A8">
        <w:trPr>
          <w:tblCellSpacing w:w="15" w:type="dxa"/>
        </w:trPr>
        <w:tc>
          <w:tcPr>
            <w:tcW w:w="0" w:type="auto"/>
            <w:vAlign w:val="center"/>
            <w:hideMark/>
          </w:tcPr>
          <w:p w14:paraId="6CDF926C" w14:textId="77777777" w:rsidR="000353A8" w:rsidRPr="000353A8" w:rsidRDefault="000353A8" w:rsidP="000353A8">
            <w:r w:rsidRPr="000353A8">
              <w:rPr>
                <w:b/>
                <w:bCs/>
              </w:rPr>
              <w:t>User</w:t>
            </w:r>
          </w:p>
        </w:tc>
        <w:tc>
          <w:tcPr>
            <w:tcW w:w="0" w:type="auto"/>
            <w:vAlign w:val="center"/>
            <w:hideMark/>
          </w:tcPr>
          <w:p w14:paraId="58013983" w14:textId="77777777" w:rsidR="000353A8" w:rsidRPr="000353A8" w:rsidRDefault="000353A8" w:rsidP="000353A8">
            <w:proofErr w:type="spellStart"/>
            <w:r w:rsidRPr="000353A8">
              <w:t>user_id</w:t>
            </w:r>
            <w:proofErr w:type="spellEnd"/>
            <w:r w:rsidRPr="000353A8">
              <w:t>, name, email, role, password</w:t>
            </w:r>
          </w:p>
        </w:tc>
      </w:tr>
      <w:tr w:rsidR="000353A8" w:rsidRPr="000353A8" w14:paraId="64111A81" w14:textId="77777777" w:rsidTr="000353A8">
        <w:trPr>
          <w:tblCellSpacing w:w="15" w:type="dxa"/>
        </w:trPr>
        <w:tc>
          <w:tcPr>
            <w:tcW w:w="0" w:type="auto"/>
            <w:vAlign w:val="center"/>
            <w:hideMark/>
          </w:tcPr>
          <w:p w14:paraId="4F08BFB4" w14:textId="77777777" w:rsidR="000353A8" w:rsidRPr="000353A8" w:rsidRDefault="000353A8" w:rsidP="000353A8">
            <w:r w:rsidRPr="000353A8">
              <w:rPr>
                <w:b/>
                <w:bCs/>
              </w:rPr>
              <w:t>Pledge</w:t>
            </w:r>
          </w:p>
        </w:tc>
        <w:tc>
          <w:tcPr>
            <w:tcW w:w="0" w:type="auto"/>
            <w:vAlign w:val="center"/>
            <w:hideMark/>
          </w:tcPr>
          <w:p w14:paraId="1DAF2AFE" w14:textId="77777777" w:rsidR="000353A8" w:rsidRPr="000353A8" w:rsidRDefault="000353A8" w:rsidP="000353A8">
            <w:proofErr w:type="spellStart"/>
            <w:r w:rsidRPr="000353A8">
              <w:t>pledge_id</w:t>
            </w:r>
            <w:proofErr w:type="spellEnd"/>
            <w:r w:rsidRPr="000353A8">
              <w:t xml:space="preserve">, </w:t>
            </w:r>
            <w:proofErr w:type="spellStart"/>
            <w:r w:rsidRPr="000353A8">
              <w:t>project_id</w:t>
            </w:r>
            <w:proofErr w:type="spellEnd"/>
            <w:r w:rsidRPr="000353A8">
              <w:t xml:space="preserve">, </w:t>
            </w:r>
            <w:proofErr w:type="spellStart"/>
            <w:r w:rsidRPr="000353A8">
              <w:t>investor_id</w:t>
            </w:r>
            <w:proofErr w:type="spellEnd"/>
            <w:r w:rsidRPr="000353A8">
              <w:t xml:space="preserve">, amount, </w:t>
            </w:r>
            <w:proofErr w:type="spellStart"/>
            <w:r w:rsidRPr="000353A8">
              <w:t>reward_id</w:t>
            </w:r>
            <w:proofErr w:type="spellEnd"/>
          </w:p>
        </w:tc>
      </w:tr>
      <w:tr w:rsidR="000353A8" w:rsidRPr="000353A8" w14:paraId="65D320AA" w14:textId="77777777" w:rsidTr="000353A8">
        <w:trPr>
          <w:tblCellSpacing w:w="15" w:type="dxa"/>
        </w:trPr>
        <w:tc>
          <w:tcPr>
            <w:tcW w:w="0" w:type="auto"/>
            <w:vAlign w:val="center"/>
            <w:hideMark/>
          </w:tcPr>
          <w:p w14:paraId="7F32A498" w14:textId="77777777" w:rsidR="000353A8" w:rsidRPr="000353A8" w:rsidRDefault="000353A8" w:rsidP="000353A8">
            <w:r w:rsidRPr="000353A8">
              <w:rPr>
                <w:b/>
                <w:bCs/>
              </w:rPr>
              <w:t>Payment</w:t>
            </w:r>
          </w:p>
        </w:tc>
        <w:tc>
          <w:tcPr>
            <w:tcW w:w="0" w:type="auto"/>
            <w:vAlign w:val="center"/>
            <w:hideMark/>
          </w:tcPr>
          <w:p w14:paraId="54E16456" w14:textId="77777777" w:rsidR="000353A8" w:rsidRPr="000353A8" w:rsidRDefault="000353A8" w:rsidP="000353A8">
            <w:proofErr w:type="spellStart"/>
            <w:r w:rsidRPr="000353A8">
              <w:t>payment_id</w:t>
            </w:r>
            <w:proofErr w:type="spellEnd"/>
            <w:r w:rsidRPr="000353A8">
              <w:t xml:space="preserve">, </w:t>
            </w:r>
            <w:proofErr w:type="spellStart"/>
            <w:r w:rsidRPr="000353A8">
              <w:t>pledge_id</w:t>
            </w:r>
            <w:proofErr w:type="spellEnd"/>
            <w:r w:rsidRPr="000353A8">
              <w:t>, amount, status, method</w:t>
            </w:r>
          </w:p>
        </w:tc>
      </w:tr>
      <w:tr w:rsidR="000353A8" w:rsidRPr="000353A8" w14:paraId="76F52342" w14:textId="77777777" w:rsidTr="000353A8">
        <w:trPr>
          <w:tblCellSpacing w:w="15" w:type="dxa"/>
        </w:trPr>
        <w:tc>
          <w:tcPr>
            <w:tcW w:w="0" w:type="auto"/>
            <w:vAlign w:val="center"/>
            <w:hideMark/>
          </w:tcPr>
          <w:p w14:paraId="6F990966" w14:textId="77777777" w:rsidR="000353A8" w:rsidRPr="000353A8" w:rsidRDefault="000353A8" w:rsidP="000353A8">
            <w:r w:rsidRPr="000353A8">
              <w:rPr>
                <w:b/>
                <w:bCs/>
              </w:rPr>
              <w:t>Reward</w:t>
            </w:r>
          </w:p>
        </w:tc>
        <w:tc>
          <w:tcPr>
            <w:tcW w:w="0" w:type="auto"/>
            <w:vAlign w:val="center"/>
            <w:hideMark/>
          </w:tcPr>
          <w:p w14:paraId="5D0A809E" w14:textId="77777777" w:rsidR="000353A8" w:rsidRPr="000353A8" w:rsidRDefault="000353A8" w:rsidP="000353A8">
            <w:proofErr w:type="spellStart"/>
            <w:r w:rsidRPr="000353A8">
              <w:t>reward_id</w:t>
            </w:r>
            <w:proofErr w:type="spellEnd"/>
            <w:r w:rsidRPr="000353A8">
              <w:t xml:space="preserve">, </w:t>
            </w:r>
            <w:proofErr w:type="spellStart"/>
            <w:r w:rsidRPr="000353A8">
              <w:t>project_id</w:t>
            </w:r>
            <w:proofErr w:type="spellEnd"/>
            <w:r w:rsidRPr="000353A8">
              <w:t xml:space="preserve">, description, </w:t>
            </w:r>
            <w:proofErr w:type="spellStart"/>
            <w:r w:rsidRPr="000353A8">
              <w:t>min_pledge_amount</w:t>
            </w:r>
            <w:proofErr w:type="spellEnd"/>
          </w:p>
        </w:tc>
      </w:tr>
      <w:tr w:rsidR="000353A8" w:rsidRPr="000353A8" w14:paraId="3B6233A0" w14:textId="77777777" w:rsidTr="000353A8">
        <w:trPr>
          <w:tblCellSpacing w:w="15" w:type="dxa"/>
        </w:trPr>
        <w:tc>
          <w:tcPr>
            <w:tcW w:w="0" w:type="auto"/>
            <w:vAlign w:val="center"/>
            <w:hideMark/>
          </w:tcPr>
          <w:p w14:paraId="35569077" w14:textId="77777777" w:rsidR="000353A8" w:rsidRPr="000353A8" w:rsidRDefault="000353A8" w:rsidP="000353A8">
            <w:r w:rsidRPr="000353A8">
              <w:rPr>
                <w:b/>
                <w:bCs/>
              </w:rPr>
              <w:t>Comment</w:t>
            </w:r>
          </w:p>
        </w:tc>
        <w:tc>
          <w:tcPr>
            <w:tcW w:w="0" w:type="auto"/>
            <w:vAlign w:val="center"/>
            <w:hideMark/>
          </w:tcPr>
          <w:p w14:paraId="54F0F7E0" w14:textId="77777777" w:rsidR="000353A8" w:rsidRPr="000353A8" w:rsidRDefault="000353A8" w:rsidP="000353A8">
            <w:proofErr w:type="spellStart"/>
            <w:r w:rsidRPr="000353A8">
              <w:t>comment_id</w:t>
            </w:r>
            <w:proofErr w:type="spellEnd"/>
            <w:r w:rsidRPr="000353A8">
              <w:t xml:space="preserve">, </w:t>
            </w:r>
            <w:proofErr w:type="spellStart"/>
            <w:r w:rsidRPr="000353A8">
              <w:t>project_id</w:t>
            </w:r>
            <w:proofErr w:type="spellEnd"/>
            <w:r w:rsidRPr="000353A8">
              <w:t xml:space="preserve">, </w:t>
            </w:r>
            <w:proofErr w:type="spellStart"/>
            <w:r w:rsidRPr="000353A8">
              <w:t>investor_id</w:t>
            </w:r>
            <w:proofErr w:type="spellEnd"/>
            <w:r w:rsidRPr="000353A8">
              <w:t>, content, timestamp</w:t>
            </w:r>
          </w:p>
        </w:tc>
      </w:tr>
      <w:tr w:rsidR="000353A8" w:rsidRPr="000353A8" w14:paraId="0EA406F9" w14:textId="77777777" w:rsidTr="000353A8">
        <w:trPr>
          <w:tblCellSpacing w:w="15" w:type="dxa"/>
        </w:trPr>
        <w:tc>
          <w:tcPr>
            <w:tcW w:w="0" w:type="auto"/>
            <w:vAlign w:val="center"/>
            <w:hideMark/>
          </w:tcPr>
          <w:p w14:paraId="41636681" w14:textId="77777777" w:rsidR="000353A8" w:rsidRPr="000353A8" w:rsidRDefault="000353A8" w:rsidP="000353A8">
            <w:r w:rsidRPr="000353A8">
              <w:rPr>
                <w:b/>
                <w:bCs/>
              </w:rPr>
              <w:t>Category</w:t>
            </w:r>
          </w:p>
        </w:tc>
        <w:tc>
          <w:tcPr>
            <w:tcW w:w="0" w:type="auto"/>
            <w:vAlign w:val="center"/>
            <w:hideMark/>
          </w:tcPr>
          <w:p w14:paraId="1D60337D" w14:textId="77777777" w:rsidR="000353A8" w:rsidRPr="000353A8" w:rsidRDefault="000353A8" w:rsidP="000353A8">
            <w:proofErr w:type="spellStart"/>
            <w:r w:rsidRPr="000353A8">
              <w:t>category_id</w:t>
            </w:r>
            <w:proofErr w:type="spellEnd"/>
            <w:r w:rsidRPr="000353A8">
              <w:t>, name</w:t>
            </w:r>
          </w:p>
        </w:tc>
      </w:tr>
      <w:tr w:rsidR="000353A8" w:rsidRPr="000353A8" w14:paraId="758ACF43" w14:textId="77777777" w:rsidTr="000353A8">
        <w:trPr>
          <w:tblCellSpacing w:w="15" w:type="dxa"/>
        </w:trPr>
        <w:tc>
          <w:tcPr>
            <w:tcW w:w="0" w:type="auto"/>
            <w:vAlign w:val="center"/>
            <w:hideMark/>
          </w:tcPr>
          <w:p w14:paraId="45AC39A6" w14:textId="77777777" w:rsidR="000353A8" w:rsidRPr="000353A8" w:rsidRDefault="000353A8" w:rsidP="000353A8">
            <w:r w:rsidRPr="000353A8">
              <w:rPr>
                <w:b/>
                <w:bCs/>
              </w:rPr>
              <w:t>Goal</w:t>
            </w:r>
          </w:p>
        </w:tc>
        <w:tc>
          <w:tcPr>
            <w:tcW w:w="0" w:type="auto"/>
            <w:vAlign w:val="center"/>
            <w:hideMark/>
          </w:tcPr>
          <w:p w14:paraId="7B2C822C" w14:textId="77777777" w:rsidR="000353A8" w:rsidRPr="000353A8" w:rsidRDefault="000353A8" w:rsidP="000353A8">
            <w:proofErr w:type="spellStart"/>
            <w:r w:rsidRPr="000353A8">
              <w:t>goal_id</w:t>
            </w:r>
            <w:proofErr w:type="spellEnd"/>
            <w:r w:rsidRPr="000353A8">
              <w:t xml:space="preserve">, </w:t>
            </w:r>
            <w:proofErr w:type="spellStart"/>
            <w:r w:rsidRPr="000353A8">
              <w:t>project_id</w:t>
            </w:r>
            <w:proofErr w:type="spellEnd"/>
            <w:r w:rsidRPr="000353A8">
              <w:t xml:space="preserve">, amount, </w:t>
            </w:r>
            <w:proofErr w:type="spellStart"/>
            <w:r w:rsidRPr="000353A8">
              <w:t>milestone_description</w:t>
            </w:r>
            <w:proofErr w:type="spellEnd"/>
          </w:p>
        </w:tc>
      </w:tr>
      <w:tr w:rsidR="000353A8" w:rsidRPr="000353A8" w14:paraId="130B7E81" w14:textId="77777777" w:rsidTr="000353A8">
        <w:trPr>
          <w:tblCellSpacing w:w="15" w:type="dxa"/>
        </w:trPr>
        <w:tc>
          <w:tcPr>
            <w:tcW w:w="0" w:type="auto"/>
            <w:vAlign w:val="center"/>
            <w:hideMark/>
          </w:tcPr>
          <w:p w14:paraId="693E3227" w14:textId="77777777" w:rsidR="000353A8" w:rsidRPr="000353A8" w:rsidRDefault="000353A8" w:rsidP="000353A8">
            <w:r w:rsidRPr="000353A8">
              <w:rPr>
                <w:b/>
                <w:bCs/>
              </w:rPr>
              <w:t>Notification</w:t>
            </w:r>
          </w:p>
        </w:tc>
        <w:tc>
          <w:tcPr>
            <w:tcW w:w="0" w:type="auto"/>
            <w:vAlign w:val="center"/>
            <w:hideMark/>
          </w:tcPr>
          <w:p w14:paraId="1216E2E7" w14:textId="77777777" w:rsidR="000353A8" w:rsidRPr="000353A8" w:rsidRDefault="000353A8" w:rsidP="000353A8">
            <w:proofErr w:type="spellStart"/>
            <w:r w:rsidRPr="000353A8">
              <w:t>notification_id</w:t>
            </w:r>
            <w:proofErr w:type="spellEnd"/>
            <w:r w:rsidRPr="000353A8">
              <w:t xml:space="preserve">, </w:t>
            </w:r>
            <w:proofErr w:type="spellStart"/>
            <w:r w:rsidRPr="000353A8">
              <w:t>user_id</w:t>
            </w:r>
            <w:proofErr w:type="spellEnd"/>
            <w:r w:rsidRPr="000353A8">
              <w:t>, message, status</w:t>
            </w:r>
          </w:p>
        </w:tc>
      </w:tr>
      <w:tr w:rsidR="000353A8" w:rsidRPr="000353A8" w14:paraId="2A902048" w14:textId="77777777" w:rsidTr="000353A8">
        <w:trPr>
          <w:tblCellSpacing w:w="15" w:type="dxa"/>
        </w:trPr>
        <w:tc>
          <w:tcPr>
            <w:tcW w:w="0" w:type="auto"/>
            <w:vAlign w:val="center"/>
            <w:hideMark/>
          </w:tcPr>
          <w:p w14:paraId="3B00D263" w14:textId="77777777" w:rsidR="000353A8" w:rsidRPr="000353A8" w:rsidRDefault="000353A8" w:rsidP="000353A8">
            <w:r w:rsidRPr="000353A8">
              <w:rPr>
                <w:b/>
                <w:bCs/>
              </w:rPr>
              <w:t>Invoice</w:t>
            </w:r>
          </w:p>
        </w:tc>
        <w:tc>
          <w:tcPr>
            <w:tcW w:w="0" w:type="auto"/>
            <w:vAlign w:val="center"/>
            <w:hideMark/>
          </w:tcPr>
          <w:p w14:paraId="2993EA4C" w14:textId="77777777" w:rsidR="000353A8" w:rsidRPr="000353A8" w:rsidRDefault="000353A8" w:rsidP="000353A8">
            <w:proofErr w:type="spellStart"/>
            <w:r w:rsidRPr="000353A8">
              <w:t>invoice_id</w:t>
            </w:r>
            <w:proofErr w:type="spellEnd"/>
            <w:r w:rsidRPr="000353A8">
              <w:t xml:space="preserve">, </w:t>
            </w:r>
            <w:proofErr w:type="spellStart"/>
            <w:r w:rsidRPr="000353A8">
              <w:t>payment_id</w:t>
            </w:r>
            <w:proofErr w:type="spellEnd"/>
            <w:r w:rsidRPr="000353A8">
              <w:t xml:space="preserve">, </w:t>
            </w:r>
            <w:proofErr w:type="spellStart"/>
            <w:r w:rsidRPr="000353A8">
              <w:t>user_id</w:t>
            </w:r>
            <w:proofErr w:type="spellEnd"/>
            <w:r w:rsidRPr="000353A8">
              <w:t>, amount, date</w:t>
            </w:r>
          </w:p>
        </w:tc>
      </w:tr>
      <w:tr w:rsidR="000353A8" w:rsidRPr="000353A8" w14:paraId="3056FC92" w14:textId="77777777" w:rsidTr="000353A8">
        <w:trPr>
          <w:tblCellSpacing w:w="15" w:type="dxa"/>
        </w:trPr>
        <w:tc>
          <w:tcPr>
            <w:tcW w:w="0" w:type="auto"/>
            <w:vAlign w:val="center"/>
            <w:hideMark/>
          </w:tcPr>
          <w:p w14:paraId="7633263F" w14:textId="77777777" w:rsidR="000353A8" w:rsidRPr="000353A8" w:rsidRDefault="000353A8" w:rsidP="000353A8">
            <w:r w:rsidRPr="000353A8">
              <w:rPr>
                <w:b/>
                <w:bCs/>
              </w:rPr>
              <w:lastRenderedPageBreak/>
              <w:t>Milestone</w:t>
            </w:r>
          </w:p>
        </w:tc>
        <w:tc>
          <w:tcPr>
            <w:tcW w:w="0" w:type="auto"/>
            <w:vAlign w:val="center"/>
            <w:hideMark/>
          </w:tcPr>
          <w:p w14:paraId="234F32A7" w14:textId="77777777" w:rsidR="000353A8" w:rsidRPr="000353A8" w:rsidRDefault="000353A8" w:rsidP="000353A8">
            <w:proofErr w:type="spellStart"/>
            <w:r w:rsidRPr="000353A8">
              <w:t>milestone_id</w:t>
            </w:r>
            <w:proofErr w:type="spellEnd"/>
            <w:r w:rsidRPr="000353A8">
              <w:t xml:space="preserve">, </w:t>
            </w:r>
            <w:proofErr w:type="spellStart"/>
            <w:r w:rsidRPr="000353A8">
              <w:t>project_id</w:t>
            </w:r>
            <w:proofErr w:type="spellEnd"/>
            <w:r w:rsidRPr="000353A8">
              <w:t xml:space="preserve">, description, </w:t>
            </w:r>
            <w:proofErr w:type="spellStart"/>
            <w:r w:rsidRPr="000353A8">
              <w:t>completion_status</w:t>
            </w:r>
            <w:proofErr w:type="spellEnd"/>
          </w:p>
        </w:tc>
      </w:tr>
      <w:tr w:rsidR="000353A8" w:rsidRPr="000353A8" w14:paraId="23C9BA6D" w14:textId="77777777" w:rsidTr="000353A8">
        <w:trPr>
          <w:tblCellSpacing w:w="15" w:type="dxa"/>
        </w:trPr>
        <w:tc>
          <w:tcPr>
            <w:tcW w:w="0" w:type="auto"/>
            <w:vAlign w:val="center"/>
            <w:hideMark/>
          </w:tcPr>
          <w:p w14:paraId="142446F5" w14:textId="77777777" w:rsidR="000353A8" w:rsidRPr="000353A8" w:rsidRDefault="000353A8" w:rsidP="000353A8">
            <w:r w:rsidRPr="000353A8">
              <w:rPr>
                <w:b/>
                <w:bCs/>
              </w:rPr>
              <w:t>Feedback</w:t>
            </w:r>
          </w:p>
        </w:tc>
        <w:tc>
          <w:tcPr>
            <w:tcW w:w="0" w:type="auto"/>
            <w:vAlign w:val="center"/>
            <w:hideMark/>
          </w:tcPr>
          <w:p w14:paraId="4EC2D748" w14:textId="77777777" w:rsidR="000353A8" w:rsidRPr="000353A8" w:rsidRDefault="000353A8" w:rsidP="000353A8">
            <w:proofErr w:type="spellStart"/>
            <w:r w:rsidRPr="000353A8">
              <w:t>feedback_id</w:t>
            </w:r>
            <w:proofErr w:type="spellEnd"/>
            <w:r w:rsidRPr="000353A8">
              <w:t xml:space="preserve">, </w:t>
            </w:r>
            <w:proofErr w:type="spellStart"/>
            <w:r w:rsidRPr="000353A8">
              <w:t>investor_id</w:t>
            </w:r>
            <w:proofErr w:type="spellEnd"/>
            <w:r w:rsidRPr="000353A8">
              <w:t xml:space="preserve">, </w:t>
            </w:r>
            <w:proofErr w:type="spellStart"/>
            <w:r w:rsidRPr="000353A8">
              <w:t>project_id</w:t>
            </w:r>
            <w:proofErr w:type="spellEnd"/>
            <w:r w:rsidRPr="000353A8">
              <w:t>, rating, comments</w:t>
            </w:r>
          </w:p>
        </w:tc>
      </w:tr>
      <w:tr w:rsidR="000353A8" w:rsidRPr="000353A8" w14:paraId="3D531236" w14:textId="77777777" w:rsidTr="000353A8">
        <w:trPr>
          <w:tblCellSpacing w:w="15" w:type="dxa"/>
        </w:trPr>
        <w:tc>
          <w:tcPr>
            <w:tcW w:w="0" w:type="auto"/>
            <w:vAlign w:val="center"/>
            <w:hideMark/>
          </w:tcPr>
          <w:p w14:paraId="0D01B633" w14:textId="77777777" w:rsidR="000353A8" w:rsidRPr="000353A8" w:rsidRDefault="000353A8" w:rsidP="000353A8">
            <w:r w:rsidRPr="000353A8">
              <w:rPr>
                <w:b/>
                <w:bCs/>
              </w:rPr>
              <w:t>Report</w:t>
            </w:r>
          </w:p>
        </w:tc>
        <w:tc>
          <w:tcPr>
            <w:tcW w:w="0" w:type="auto"/>
            <w:vAlign w:val="center"/>
            <w:hideMark/>
          </w:tcPr>
          <w:p w14:paraId="15B78AC3" w14:textId="77777777" w:rsidR="000353A8" w:rsidRPr="000353A8" w:rsidRDefault="000353A8" w:rsidP="000353A8">
            <w:proofErr w:type="spellStart"/>
            <w:r w:rsidRPr="000353A8">
              <w:t>report_id</w:t>
            </w:r>
            <w:proofErr w:type="spellEnd"/>
            <w:r w:rsidRPr="000353A8">
              <w:t xml:space="preserve">, </w:t>
            </w:r>
            <w:proofErr w:type="spellStart"/>
            <w:r w:rsidRPr="000353A8">
              <w:t>user_id</w:t>
            </w:r>
            <w:proofErr w:type="spellEnd"/>
            <w:r w:rsidRPr="000353A8">
              <w:t xml:space="preserve">, type, </w:t>
            </w:r>
            <w:proofErr w:type="spellStart"/>
            <w:r w:rsidRPr="000353A8">
              <w:t>generated_date</w:t>
            </w:r>
            <w:proofErr w:type="spellEnd"/>
            <w:r w:rsidRPr="000353A8">
              <w:t>, content</w:t>
            </w:r>
          </w:p>
        </w:tc>
      </w:tr>
    </w:tbl>
    <w:p w14:paraId="36EE8460" w14:textId="77777777" w:rsidR="000353A8" w:rsidRPr="000353A8" w:rsidRDefault="00000000" w:rsidP="000353A8">
      <w:r>
        <w:pict w14:anchorId="7D9F7387">
          <v:rect id="_x0000_i1029" style="width:0;height:1.5pt" o:hralign="center" o:hrstd="t" o:hr="t" fillcolor="#a0a0a0" stroked="f"/>
        </w:pict>
      </w:r>
    </w:p>
    <w:p w14:paraId="775919C8" w14:textId="77777777" w:rsidR="000353A8" w:rsidRPr="000353A8" w:rsidRDefault="000353A8" w:rsidP="000353A8">
      <w:r w:rsidRPr="000353A8">
        <w:t xml:space="preserve">This </w:t>
      </w:r>
      <w:r w:rsidRPr="000353A8">
        <w:rPr>
          <w:b/>
          <w:bCs/>
        </w:rPr>
        <w:t>Crowdfunding Platform</w:t>
      </w:r>
      <w:r w:rsidRPr="000353A8">
        <w:t xml:space="preserve"> will create a collaborative space where users can share their innovative ideas, secure funding, and build communities of supporters. The platform will streamline project creation, investment, and interaction between creators and investors.</w:t>
      </w:r>
    </w:p>
    <w:p w14:paraId="0507794E" w14:textId="77777777" w:rsidR="00072402" w:rsidRDefault="00072402"/>
    <w:p w14:paraId="0AC55931" w14:textId="77777777" w:rsidR="00072402" w:rsidRDefault="00072402">
      <w:r>
        <w:br w:type="page"/>
      </w:r>
    </w:p>
    <w:p w14:paraId="1807411A" w14:textId="77777777" w:rsidR="000353A8" w:rsidRPr="001F7B96" w:rsidRDefault="000353A8" w:rsidP="000353A8">
      <w:pPr>
        <w:rPr>
          <w:b/>
          <w:bCs/>
          <w:color w:val="FF0000"/>
          <w:sz w:val="36"/>
          <w:szCs w:val="36"/>
        </w:rPr>
      </w:pPr>
      <w:r w:rsidRPr="001F7B96">
        <w:rPr>
          <w:b/>
          <w:bCs/>
          <w:color w:val="FF0000"/>
          <w:sz w:val="36"/>
          <w:szCs w:val="36"/>
        </w:rPr>
        <w:lastRenderedPageBreak/>
        <w:t>Crowdfunding Platform - Detailed Modules Description</w:t>
      </w:r>
    </w:p>
    <w:p w14:paraId="69594E6C" w14:textId="77777777" w:rsidR="000353A8" w:rsidRPr="000353A8" w:rsidRDefault="000353A8" w:rsidP="000353A8">
      <w:r w:rsidRPr="000353A8">
        <w:t>Below is the comprehensive description of each module for the Crowdfunding Platform project. The platform allows users to post projects, seek funding, manage campaigns, track progress, and interact with investors.</w:t>
      </w:r>
    </w:p>
    <w:p w14:paraId="2222661E" w14:textId="77777777" w:rsidR="000353A8" w:rsidRPr="000353A8" w:rsidRDefault="00000000" w:rsidP="000353A8">
      <w:r>
        <w:pict w14:anchorId="30AFBEEE">
          <v:rect id="_x0000_i1030" style="width:0;height:1.5pt" o:hralign="center" o:hrstd="t" o:hr="t" fillcolor="#a0a0a0" stroked="f"/>
        </w:pict>
      </w:r>
    </w:p>
    <w:p w14:paraId="1CB4616C" w14:textId="77777777" w:rsidR="000353A8" w:rsidRPr="000353A8" w:rsidRDefault="000353A8" w:rsidP="000353A8">
      <w:pPr>
        <w:rPr>
          <w:b/>
          <w:bCs/>
        </w:rPr>
      </w:pPr>
      <w:r w:rsidRPr="000353A8">
        <w:rPr>
          <w:b/>
          <w:bCs/>
        </w:rPr>
        <w:t>1. Project Management Module</w:t>
      </w:r>
    </w:p>
    <w:p w14:paraId="4F0A1B83" w14:textId="77777777" w:rsidR="000353A8" w:rsidRPr="000353A8" w:rsidRDefault="000353A8" w:rsidP="000353A8">
      <w:r w:rsidRPr="000353A8">
        <w:rPr>
          <w:b/>
          <w:bCs/>
        </w:rPr>
        <w:t>Description</w:t>
      </w:r>
      <w:r w:rsidRPr="000353A8">
        <w:t>:</w:t>
      </w:r>
      <w:r w:rsidRPr="000353A8">
        <w:br/>
        <w:t>The Project Management module enables users (project creators) to create, edit, update, and manage campaigns for their projects. It allows defining all essential details such as project goals, milestones, rewards, and more.</w:t>
      </w:r>
    </w:p>
    <w:p w14:paraId="51CE6208" w14:textId="77777777" w:rsidR="000353A8" w:rsidRPr="000353A8" w:rsidRDefault="000353A8" w:rsidP="000353A8">
      <w:r w:rsidRPr="000353A8">
        <w:rPr>
          <w:b/>
          <w:bCs/>
        </w:rPr>
        <w:t>Key Features</w:t>
      </w:r>
      <w:r w:rsidRPr="000353A8">
        <w:t>:</w:t>
      </w:r>
    </w:p>
    <w:p w14:paraId="7593A6E4" w14:textId="77777777" w:rsidR="000353A8" w:rsidRPr="000353A8" w:rsidRDefault="000353A8" w:rsidP="000353A8">
      <w:pPr>
        <w:numPr>
          <w:ilvl w:val="0"/>
          <w:numId w:val="4"/>
        </w:numPr>
      </w:pPr>
      <w:r w:rsidRPr="000353A8">
        <w:rPr>
          <w:b/>
          <w:bCs/>
        </w:rPr>
        <w:t>Create Project Campaigns</w:t>
      </w:r>
      <w:r w:rsidRPr="000353A8">
        <w:t>: Project creators can set up a project with details like title, description, category, goal amount, duration, and start/end dates.</w:t>
      </w:r>
    </w:p>
    <w:p w14:paraId="3C767ECD" w14:textId="77777777" w:rsidR="000353A8" w:rsidRPr="000353A8" w:rsidRDefault="000353A8" w:rsidP="000353A8">
      <w:pPr>
        <w:numPr>
          <w:ilvl w:val="0"/>
          <w:numId w:val="4"/>
        </w:numPr>
      </w:pPr>
      <w:r w:rsidRPr="000353A8">
        <w:rPr>
          <w:b/>
          <w:bCs/>
        </w:rPr>
        <w:t>Edit/Update Projects</w:t>
      </w:r>
      <w:r w:rsidRPr="000353A8">
        <w:t>: Allows creators to make changes to the project details after the campaign is live (within certain limits).</w:t>
      </w:r>
    </w:p>
    <w:p w14:paraId="28EB4F9F" w14:textId="77777777" w:rsidR="000353A8" w:rsidRPr="000353A8" w:rsidRDefault="000353A8" w:rsidP="000353A8">
      <w:pPr>
        <w:numPr>
          <w:ilvl w:val="0"/>
          <w:numId w:val="4"/>
        </w:numPr>
      </w:pPr>
      <w:r w:rsidRPr="000353A8">
        <w:rPr>
          <w:b/>
          <w:bCs/>
        </w:rPr>
        <w:t>Project Categories</w:t>
      </w:r>
      <w:r w:rsidRPr="000353A8">
        <w:t>: Projects can be categorized into predefined categories (e.g., technology, art, education) to improve visibility and organization.</w:t>
      </w:r>
    </w:p>
    <w:p w14:paraId="665A55BC" w14:textId="77777777" w:rsidR="000353A8" w:rsidRPr="000353A8" w:rsidRDefault="000353A8" w:rsidP="000353A8">
      <w:pPr>
        <w:numPr>
          <w:ilvl w:val="0"/>
          <w:numId w:val="4"/>
        </w:numPr>
      </w:pPr>
      <w:r w:rsidRPr="000353A8">
        <w:rPr>
          <w:b/>
          <w:bCs/>
        </w:rPr>
        <w:t>Set Funding Goals</w:t>
      </w:r>
      <w:r w:rsidRPr="000353A8">
        <w:t>: Define the target funding amount for the project. The project’s progress is measured against this goal.</w:t>
      </w:r>
    </w:p>
    <w:p w14:paraId="3297F85F" w14:textId="77777777" w:rsidR="000353A8" w:rsidRPr="000353A8" w:rsidRDefault="000353A8" w:rsidP="000353A8">
      <w:pPr>
        <w:numPr>
          <w:ilvl w:val="0"/>
          <w:numId w:val="4"/>
        </w:numPr>
      </w:pPr>
      <w:r w:rsidRPr="000353A8">
        <w:rPr>
          <w:b/>
          <w:bCs/>
        </w:rPr>
        <w:t>Reward System</w:t>
      </w:r>
      <w:r w:rsidRPr="000353A8">
        <w:t>: Project creators can define reward tiers based on different pledge amounts.</w:t>
      </w:r>
    </w:p>
    <w:p w14:paraId="0B201DA5" w14:textId="77777777" w:rsidR="000353A8" w:rsidRPr="000353A8" w:rsidRDefault="000353A8" w:rsidP="000353A8">
      <w:pPr>
        <w:numPr>
          <w:ilvl w:val="0"/>
          <w:numId w:val="4"/>
        </w:numPr>
      </w:pPr>
      <w:r w:rsidRPr="000353A8">
        <w:rPr>
          <w:b/>
          <w:bCs/>
        </w:rPr>
        <w:t>Project Milestones</w:t>
      </w:r>
      <w:r w:rsidRPr="000353A8">
        <w:t>: Creators can set specific milestones (such as development phases or release stages) to track the project’s progress and update investors.</w:t>
      </w:r>
    </w:p>
    <w:p w14:paraId="6A1E0134" w14:textId="77777777" w:rsidR="000353A8" w:rsidRPr="000353A8" w:rsidRDefault="000353A8" w:rsidP="000353A8">
      <w:pPr>
        <w:numPr>
          <w:ilvl w:val="0"/>
          <w:numId w:val="4"/>
        </w:numPr>
      </w:pPr>
      <w:r w:rsidRPr="000353A8">
        <w:rPr>
          <w:b/>
          <w:bCs/>
        </w:rPr>
        <w:t>Media Support</w:t>
      </w:r>
      <w:r w:rsidRPr="000353A8">
        <w:t>: Creators can upload media files such as images and videos to better present their project.</w:t>
      </w:r>
    </w:p>
    <w:p w14:paraId="1C2125EC" w14:textId="77777777" w:rsidR="000353A8" w:rsidRPr="000353A8" w:rsidRDefault="000353A8" w:rsidP="000353A8">
      <w:r w:rsidRPr="000353A8">
        <w:rPr>
          <w:b/>
          <w:bCs/>
        </w:rPr>
        <w:t>User Flow</w:t>
      </w:r>
      <w:r w:rsidRPr="000353A8">
        <w:t>:</w:t>
      </w:r>
    </w:p>
    <w:p w14:paraId="3EB89624" w14:textId="77777777" w:rsidR="000353A8" w:rsidRPr="000353A8" w:rsidRDefault="000353A8" w:rsidP="000353A8">
      <w:pPr>
        <w:numPr>
          <w:ilvl w:val="0"/>
          <w:numId w:val="5"/>
        </w:numPr>
      </w:pPr>
      <w:r w:rsidRPr="000353A8">
        <w:t>A project creator logs in → navigates to the project creation page → fills out project details → adds rewards and milestones → publishes the campaign.</w:t>
      </w:r>
    </w:p>
    <w:p w14:paraId="4A64C0E3" w14:textId="77777777" w:rsidR="000353A8" w:rsidRPr="000353A8" w:rsidRDefault="00000000" w:rsidP="000353A8">
      <w:r>
        <w:pict w14:anchorId="613C6F8D">
          <v:rect id="_x0000_i1031" style="width:0;height:1.5pt" o:hralign="center" o:hrstd="t" o:hr="t" fillcolor="#a0a0a0" stroked="f"/>
        </w:pict>
      </w:r>
    </w:p>
    <w:p w14:paraId="1648AE31" w14:textId="77777777" w:rsidR="000353A8" w:rsidRPr="000353A8" w:rsidRDefault="000353A8" w:rsidP="000353A8">
      <w:pPr>
        <w:rPr>
          <w:b/>
          <w:bCs/>
        </w:rPr>
      </w:pPr>
      <w:r w:rsidRPr="000353A8">
        <w:rPr>
          <w:b/>
          <w:bCs/>
        </w:rPr>
        <w:t>2. Investment Tracking Module</w:t>
      </w:r>
    </w:p>
    <w:p w14:paraId="7D4F4C96" w14:textId="77777777" w:rsidR="000353A8" w:rsidRPr="000353A8" w:rsidRDefault="000353A8" w:rsidP="000353A8">
      <w:r w:rsidRPr="000353A8">
        <w:rPr>
          <w:b/>
          <w:bCs/>
        </w:rPr>
        <w:t>Description</w:t>
      </w:r>
      <w:r w:rsidRPr="000353A8">
        <w:t>:</w:t>
      </w:r>
      <w:r w:rsidRPr="000353A8">
        <w:br/>
        <w:t>The Investment Tracking module allows investors to track their pledges and monitor the funding status of projects they support in real-time. It helps both investors and project creators understand the overall progress towards funding goals.</w:t>
      </w:r>
    </w:p>
    <w:p w14:paraId="663A1EEF" w14:textId="77777777" w:rsidR="000353A8" w:rsidRPr="000353A8" w:rsidRDefault="000353A8" w:rsidP="000353A8">
      <w:r w:rsidRPr="000353A8">
        <w:rPr>
          <w:b/>
          <w:bCs/>
        </w:rPr>
        <w:t>Key Features</w:t>
      </w:r>
      <w:r w:rsidRPr="000353A8">
        <w:t>:</w:t>
      </w:r>
    </w:p>
    <w:p w14:paraId="5EC1AE2F" w14:textId="77777777" w:rsidR="000353A8" w:rsidRPr="000353A8" w:rsidRDefault="000353A8" w:rsidP="000353A8">
      <w:pPr>
        <w:numPr>
          <w:ilvl w:val="0"/>
          <w:numId w:val="6"/>
        </w:numPr>
      </w:pPr>
      <w:r w:rsidRPr="000353A8">
        <w:rPr>
          <w:b/>
          <w:bCs/>
        </w:rPr>
        <w:t>Pledge Overview</w:t>
      </w:r>
      <w:r w:rsidRPr="000353A8">
        <w:t>: Investors can view the total amount they’ve pledged to various projects and get detailed information on individual pledges.</w:t>
      </w:r>
    </w:p>
    <w:p w14:paraId="4744287A" w14:textId="77777777" w:rsidR="000353A8" w:rsidRPr="000353A8" w:rsidRDefault="000353A8" w:rsidP="000353A8">
      <w:pPr>
        <w:numPr>
          <w:ilvl w:val="0"/>
          <w:numId w:val="6"/>
        </w:numPr>
      </w:pPr>
      <w:r w:rsidRPr="000353A8">
        <w:rPr>
          <w:b/>
          <w:bCs/>
        </w:rPr>
        <w:t>Funding Progress Tracker</w:t>
      </w:r>
      <w:r w:rsidRPr="000353A8">
        <w:t>: Visual indicators like progress bars show how close the project is to reaching its funding goal.</w:t>
      </w:r>
    </w:p>
    <w:p w14:paraId="1CD19D46" w14:textId="77777777" w:rsidR="000353A8" w:rsidRPr="000353A8" w:rsidRDefault="000353A8" w:rsidP="000353A8">
      <w:pPr>
        <w:numPr>
          <w:ilvl w:val="0"/>
          <w:numId w:val="6"/>
        </w:numPr>
      </w:pPr>
      <w:r w:rsidRPr="000353A8">
        <w:rPr>
          <w:b/>
          <w:bCs/>
        </w:rPr>
        <w:t>Real-Time Updates</w:t>
      </w:r>
      <w:r w:rsidRPr="000353A8">
        <w:t>: Investors get real-time updates as more funds are pledged and milestones are reached.</w:t>
      </w:r>
    </w:p>
    <w:p w14:paraId="308B4ED0" w14:textId="77777777" w:rsidR="000353A8" w:rsidRPr="000353A8" w:rsidRDefault="000353A8" w:rsidP="000353A8">
      <w:pPr>
        <w:numPr>
          <w:ilvl w:val="0"/>
          <w:numId w:val="6"/>
        </w:numPr>
      </w:pPr>
      <w:r w:rsidRPr="000353A8">
        <w:rPr>
          <w:b/>
          <w:bCs/>
        </w:rPr>
        <w:t>Goal Monitoring</w:t>
      </w:r>
      <w:r w:rsidRPr="000353A8">
        <w:t>: Track how close the project is to achieving its funding and stretch goals.</w:t>
      </w:r>
    </w:p>
    <w:p w14:paraId="6B5B46DE" w14:textId="77777777" w:rsidR="000353A8" w:rsidRPr="000353A8" w:rsidRDefault="000353A8" w:rsidP="000353A8">
      <w:pPr>
        <w:numPr>
          <w:ilvl w:val="0"/>
          <w:numId w:val="6"/>
        </w:numPr>
      </w:pPr>
      <w:r w:rsidRPr="000353A8">
        <w:rPr>
          <w:b/>
          <w:bCs/>
        </w:rPr>
        <w:lastRenderedPageBreak/>
        <w:t>Investment History</w:t>
      </w:r>
      <w:r w:rsidRPr="000353A8">
        <w:t>: Allows investors to view their historical investments in various projects, including rewards earned.</w:t>
      </w:r>
    </w:p>
    <w:p w14:paraId="27BAB387" w14:textId="77777777" w:rsidR="000353A8" w:rsidRPr="000353A8" w:rsidRDefault="000353A8" w:rsidP="000353A8">
      <w:r w:rsidRPr="000353A8">
        <w:rPr>
          <w:b/>
          <w:bCs/>
        </w:rPr>
        <w:t>User Flow</w:t>
      </w:r>
      <w:r w:rsidRPr="000353A8">
        <w:t>:</w:t>
      </w:r>
    </w:p>
    <w:p w14:paraId="408605B4" w14:textId="77777777" w:rsidR="000353A8" w:rsidRPr="000353A8" w:rsidRDefault="000353A8" w:rsidP="000353A8">
      <w:pPr>
        <w:numPr>
          <w:ilvl w:val="0"/>
          <w:numId w:val="7"/>
        </w:numPr>
      </w:pPr>
      <w:r w:rsidRPr="000353A8">
        <w:t>An investor logs in → navigates to their investment dashboard → views a summary of pledged projects and detailed investment history → tracks funding progress.</w:t>
      </w:r>
    </w:p>
    <w:p w14:paraId="7095A50D" w14:textId="77777777" w:rsidR="000353A8" w:rsidRPr="000353A8" w:rsidRDefault="00000000" w:rsidP="000353A8">
      <w:r>
        <w:pict w14:anchorId="66904BD0">
          <v:rect id="_x0000_i1032" style="width:0;height:1.5pt" o:hralign="center" o:hrstd="t" o:hr="t" fillcolor="#a0a0a0" stroked="f"/>
        </w:pict>
      </w:r>
    </w:p>
    <w:p w14:paraId="37E9DBAF" w14:textId="77777777" w:rsidR="000353A8" w:rsidRPr="000353A8" w:rsidRDefault="000353A8" w:rsidP="000353A8">
      <w:pPr>
        <w:rPr>
          <w:b/>
          <w:bCs/>
        </w:rPr>
      </w:pPr>
      <w:r w:rsidRPr="000353A8">
        <w:rPr>
          <w:b/>
          <w:bCs/>
        </w:rPr>
        <w:t>3. Reward System Module</w:t>
      </w:r>
    </w:p>
    <w:p w14:paraId="219D9B13" w14:textId="77777777" w:rsidR="000353A8" w:rsidRPr="000353A8" w:rsidRDefault="000353A8" w:rsidP="000353A8">
      <w:r w:rsidRPr="000353A8">
        <w:rPr>
          <w:b/>
          <w:bCs/>
        </w:rPr>
        <w:t>Description</w:t>
      </w:r>
      <w:r w:rsidRPr="000353A8">
        <w:t>:</w:t>
      </w:r>
      <w:r w:rsidRPr="000353A8">
        <w:br/>
        <w:t>The Reward System module offers project creators the ability to set up rewards for investors based on the amount pledged. It incentivizes higher contributions by offering better rewards for larger pledges.</w:t>
      </w:r>
    </w:p>
    <w:p w14:paraId="3652DADB" w14:textId="77777777" w:rsidR="000353A8" w:rsidRPr="000353A8" w:rsidRDefault="000353A8" w:rsidP="000353A8">
      <w:r w:rsidRPr="000353A8">
        <w:rPr>
          <w:b/>
          <w:bCs/>
        </w:rPr>
        <w:t>Key Features</w:t>
      </w:r>
      <w:r w:rsidRPr="000353A8">
        <w:t>:</w:t>
      </w:r>
    </w:p>
    <w:p w14:paraId="23A2CAD1" w14:textId="77777777" w:rsidR="000353A8" w:rsidRPr="000353A8" w:rsidRDefault="000353A8" w:rsidP="000353A8">
      <w:pPr>
        <w:numPr>
          <w:ilvl w:val="0"/>
          <w:numId w:val="8"/>
        </w:numPr>
      </w:pPr>
      <w:r w:rsidRPr="000353A8">
        <w:rPr>
          <w:b/>
          <w:bCs/>
        </w:rPr>
        <w:t>Tiered Rewards</w:t>
      </w:r>
      <w:r w:rsidRPr="000353A8">
        <w:t>: Project creators can define multiple reward tiers (e.g., $10, $50, $100) and associate different rewards with each tier.</w:t>
      </w:r>
    </w:p>
    <w:p w14:paraId="374B83CD" w14:textId="77777777" w:rsidR="000353A8" w:rsidRPr="000353A8" w:rsidRDefault="000353A8" w:rsidP="000353A8">
      <w:pPr>
        <w:numPr>
          <w:ilvl w:val="0"/>
          <w:numId w:val="8"/>
        </w:numPr>
      </w:pPr>
      <w:r w:rsidRPr="000353A8">
        <w:rPr>
          <w:b/>
          <w:bCs/>
        </w:rPr>
        <w:t>Reward Description</w:t>
      </w:r>
      <w:r w:rsidRPr="000353A8">
        <w:t>: Detailed descriptions of each reward, including any special perks or product offers.</w:t>
      </w:r>
    </w:p>
    <w:p w14:paraId="670C1B13" w14:textId="77777777" w:rsidR="000353A8" w:rsidRPr="000353A8" w:rsidRDefault="000353A8" w:rsidP="000353A8">
      <w:pPr>
        <w:numPr>
          <w:ilvl w:val="0"/>
          <w:numId w:val="8"/>
        </w:numPr>
      </w:pPr>
      <w:r w:rsidRPr="000353A8">
        <w:rPr>
          <w:b/>
          <w:bCs/>
        </w:rPr>
        <w:t>Automatic Reward Allocation</w:t>
      </w:r>
      <w:r w:rsidRPr="000353A8">
        <w:t>: When an investor pledges a specific amount, they automatically become eligible for the corresponding reward.</w:t>
      </w:r>
    </w:p>
    <w:p w14:paraId="56778C4E" w14:textId="77777777" w:rsidR="000353A8" w:rsidRPr="000353A8" w:rsidRDefault="000353A8" w:rsidP="000353A8">
      <w:pPr>
        <w:numPr>
          <w:ilvl w:val="0"/>
          <w:numId w:val="8"/>
        </w:numPr>
      </w:pPr>
      <w:r w:rsidRPr="000353A8">
        <w:rPr>
          <w:b/>
          <w:bCs/>
        </w:rPr>
        <w:t>Reward Availability</w:t>
      </w:r>
      <w:r w:rsidRPr="000353A8">
        <w:t>: Option to set limits on certain rewards (e.g., "only 50 early bird rewards available").</w:t>
      </w:r>
    </w:p>
    <w:p w14:paraId="434E7576" w14:textId="77777777" w:rsidR="000353A8" w:rsidRPr="000353A8" w:rsidRDefault="000353A8" w:rsidP="000353A8">
      <w:pPr>
        <w:numPr>
          <w:ilvl w:val="0"/>
          <w:numId w:val="8"/>
        </w:numPr>
      </w:pPr>
      <w:r w:rsidRPr="000353A8">
        <w:rPr>
          <w:b/>
          <w:bCs/>
        </w:rPr>
        <w:t>Reward Delivery</w:t>
      </w:r>
      <w:r w:rsidRPr="000353A8">
        <w:t>: After a successful campaign, project creators are notified of the rewards that need to be distributed to each investor.</w:t>
      </w:r>
    </w:p>
    <w:p w14:paraId="33FD03A3" w14:textId="77777777" w:rsidR="000353A8" w:rsidRPr="000353A8" w:rsidRDefault="000353A8" w:rsidP="000353A8">
      <w:r w:rsidRPr="000353A8">
        <w:rPr>
          <w:b/>
          <w:bCs/>
        </w:rPr>
        <w:t>User Flow</w:t>
      </w:r>
      <w:r w:rsidRPr="000353A8">
        <w:t>:</w:t>
      </w:r>
    </w:p>
    <w:p w14:paraId="0C8160E8" w14:textId="77777777" w:rsidR="000353A8" w:rsidRPr="000353A8" w:rsidRDefault="000353A8" w:rsidP="000353A8">
      <w:pPr>
        <w:numPr>
          <w:ilvl w:val="0"/>
          <w:numId w:val="9"/>
        </w:numPr>
      </w:pPr>
      <w:r w:rsidRPr="000353A8">
        <w:t>A project creator logs in → defines reward tiers and descriptions during project creation → investors choose their desired reward when pledging → rewards are automatically distributed after the campaign.</w:t>
      </w:r>
    </w:p>
    <w:p w14:paraId="5A6F4BD8" w14:textId="77777777" w:rsidR="000353A8" w:rsidRPr="000353A8" w:rsidRDefault="00000000" w:rsidP="000353A8">
      <w:r>
        <w:pict w14:anchorId="48B9515D">
          <v:rect id="_x0000_i1033" style="width:0;height:1.5pt" o:hralign="center" o:hrstd="t" o:hr="t" fillcolor="#a0a0a0" stroked="f"/>
        </w:pict>
      </w:r>
    </w:p>
    <w:p w14:paraId="7ABD73B5" w14:textId="77777777" w:rsidR="000353A8" w:rsidRPr="000353A8" w:rsidRDefault="000353A8" w:rsidP="000353A8">
      <w:pPr>
        <w:rPr>
          <w:b/>
          <w:bCs/>
        </w:rPr>
      </w:pPr>
      <w:r w:rsidRPr="000353A8">
        <w:rPr>
          <w:b/>
          <w:bCs/>
        </w:rPr>
        <w:t>4. Payment Gateway Module</w:t>
      </w:r>
    </w:p>
    <w:p w14:paraId="510CE994" w14:textId="77777777" w:rsidR="000353A8" w:rsidRPr="000353A8" w:rsidRDefault="000353A8" w:rsidP="000353A8">
      <w:r w:rsidRPr="000353A8">
        <w:rPr>
          <w:b/>
          <w:bCs/>
        </w:rPr>
        <w:t>Description</w:t>
      </w:r>
      <w:r w:rsidRPr="000353A8">
        <w:t>:</w:t>
      </w:r>
      <w:r w:rsidRPr="000353A8">
        <w:br/>
        <w:t>The Payment Gateway module is responsible for processing financial transactions, including pledges from investors and payments to project creators. It ensures secure, reliable transactions.</w:t>
      </w:r>
    </w:p>
    <w:p w14:paraId="7769B24C" w14:textId="77777777" w:rsidR="000353A8" w:rsidRPr="000353A8" w:rsidRDefault="000353A8" w:rsidP="000353A8">
      <w:r w:rsidRPr="000353A8">
        <w:rPr>
          <w:b/>
          <w:bCs/>
        </w:rPr>
        <w:t>Key Features</w:t>
      </w:r>
      <w:r w:rsidRPr="000353A8">
        <w:t>:</w:t>
      </w:r>
    </w:p>
    <w:p w14:paraId="2CE9FE27" w14:textId="77777777" w:rsidR="000353A8" w:rsidRPr="000353A8" w:rsidRDefault="000353A8" w:rsidP="000353A8">
      <w:pPr>
        <w:numPr>
          <w:ilvl w:val="0"/>
          <w:numId w:val="10"/>
        </w:numPr>
      </w:pPr>
      <w:r w:rsidRPr="000353A8">
        <w:rPr>
          <w:b/>
          <w:bCs/>
        </w:rPr>
        <w:t>Secure Payment Processing</w:t>
      </w:r>
      <w:r w:rsidRPr="000353A8">
        <w:t>: Supports multiple payment methods (credit card, PayPal, bank transfer).</w:t>
      </w:r>
    </w:p>
    <w:p w14:paraId="27C7F16A" w14:textId="77777777" w:rsidR="000353A8" w:rsidRPr="000353A8" w:rsidRDefault="000353A8" w:rsidP="000353A8">
      <w:pPr>
        <w:numPr>
          <w:ilvl w:val="0"/>
          <w:numId w:val="10"/>
        </w:numPr>
      </w:pPr>
      <w:r w:rsidRPr="000353A8">
        <w:rPr>
          <w:b/>
          <w:bCs/>
        </w:rPr>
        <w:t>Payment Confirmation</w:t>
      </w:r>
      <w:r w:rsidRPr="000353A8">
        <w:t>: Investors receive a receipt/invoice for each successful transaction.</w:t>
      </w:r>
    </w:p>
    <w:p w14:paraId="3C8541C8" w14:textId="77777777" w:rsidR="000353A8" w:rsidRPr="000353A8" w:rsidRDefault="000353A8" w:rsidP="000353A8">
      <w:pPr>
        <w:numPr>
          <w:ilvl w:val="0"/>
          <w:numId w:val="10"/>
        </w:numPr>
      </w:pPr>
      <w:r w:rsidRPr="000353A8">
        <w:rPr>
          <w:b/>
          <w:bCs/>
        </w:rPr>
        <w:t>Refund Management</w:t>
      </w:r>
      <w:r w:rsidRPr="000353A8">
        <w:t xml:space="preserve">: Automatic refunds if the project does not meet its funding goal or is </w:t>
      </w:r>
      <w:proofErr w:type="spellStart"/>
      <w:r w:rsidRPr="000353A8">
        <w:t>canceled</w:t>
      </w:r>
      <w:proofErr w:type="spellEnd"/>
      <w:r w:rsidRPr="000353A8">
        <w:t>.</w:t>
      </w:r>
    </w:p>
    <w:p w14:paraId="5F395A10" w14:textId="77777777" w:rsidR="000353A8" w:rsidRPr="000353A8" w:rsidRDefault="000353A8" w:rsidP="000353A8">
      <w:pPr>
        <w:numPr>
          <w:ilvl w:val="0"/>
          <w:numId w:val="10"/>
        </w:numPr>
      </w:pPr>
      <w:r w:rsidRPr="000353A8">
        <w:rPr>
          <w:b/>
          <w:bCs/>
        </w:rPr>
        <w:t>Disbursement to Project Creators</w:t>
      </w:r>
      <w:r w:rsidRPr="000353A8">
        <w:t>: Funds are released to the project creator once the campaign successfully reaches its goal.</w:t>
      </w:r>
    </w:p>
    <w:p w14:paraId="364111CC" w14:textId="77777777" w:rsidR="000353A8" w:rsidRPr="000353A8" w:rsidRDefault="000353A8" w:rsidP="000353A8">
      <w:pPr>
        <w:numPr>
          <w:ilvl w:val="0"/>
          <w:numId w:val="10"/>
        </w:numPr>
      </w:pPr>
      <w:r w:rsidRPr="000353A8">
        <w:rPr>
          <w:b/>
          <w:bCs/>
        </w:rPr>
        <w:t>Payment Status Tracking</w:t>
      </w:r>
      <w:r w:rsidRPr="000353A8">
        <w:t>: Both investors and project creators can track the status of payments and refunds.</w:t>
      </w:r>
    </w:p>
    <w:p w14:paraId="79548DDB" w14:textId="77777777" w:rsidR="000353A8" w:rsidRPr="000353A8" w:rsidRDefault="000353A8" w:rsidP="000353A8">
      <w:r w:rsidRPr="000353A8">
        <w:rPr>
          <w:b/>
          <w:bCs/>
        </w:rPr>
        <w:t>User Flow</w:t>
      </w:r>
      <w:r w:rsidRPr="000353A8">
        <w:t>:</w:t>
      </w:r>
    </w:p>
    <w:p w14:paraId="3BD30717" w14:textId="77777777" w:rsidR="000353A8" w:rsidRPr="000353A8" w:rsidRDefault="000353A8" w:rsidP="000353A8">
      <w:pPr>
        <w:numPr>
          <w:ilvl w:val="0"/>
          <w:numId w:val="11"/>
        </w:numPr>
      </w:pPr>
      <w:r w:rsidRPr="000353A8">
        <w:t>An investor selects a project → enters the pledge amount → chooses a payment method → completes the payment → receives an invoice.</w:t>
      </w:r>
    </w:p>
    <w:p w14:paraId="29C3D300" w14:textId="77777777" w:rsidR="000353A8" w:rsidRPr="000353A8" w:rsidRDefault="00000000" w:rsidP="000353A8">
      <w:r>
        <w:pict w14:anchorId="08733EB8">
          <v:rect id="_x0000_i1034" style="width:0;height:1.5pt" o:hralign="center" o:hrstd="t" o:hr="t" fillcolor="#a0a0a0" stroked="f"/>
        </w:pict>
      </w:r>
    </w:p>
    <w:p w14:paraId="58827214" w14:textId="77777777" w:rsidR="000353A8" w:rsidRPr="000353A8" w:rsidRDefault="000353A8" w:rsidP="000353A8">
      <w:pPr>
        <w:rPr>
          <w:b/>
          <w:bCs/>
        </w:rPr>
      </w:pPr>
      <w:r w:rsidRPr="000353A8">
        <w:rPr>
          <w:b/>
          <w:bCs/>
        </w:rPr>
        <w:lastRenderedPageBreak/>
        <w:t>5. Milestone Tracking Module</w:t>
      </w:r>
    </w:p>
    <w:p w14:paraId="1F5F4342" w14:textId="77777777" w:rsidR="000353A8" w:rsidRPr="000353A8" w:rsidRDefault="000353A8" w:rsidP="000353A8">
      <w:r w:rsidRPr="000353A8">
        <w:rPr>
          <w:b/>
          <w:bCs/>
        </w:rPr>
        <w:t>Description</w:t>
      </w:r>
      <w:r w:rsidRPr="000353A8">
        <w:t>:</w:t>
      </w:r>
      <w:r w:rsidRPr="000353A8">
        <w:br/>
        <w:t>The Milestone Tracking module allows project creators to define key milestones in their project’s development and keep investors updated on progress. It enhances transparency and encourages investor confidence.</w:t>
      </w:r>
    </w:p>
    <w:p w14:paraId="24A3F439" w14:textId="77777777" w:rsidR="000353A8" w:rsidRPr="000353A8" w:rsidRDefault="000353A8" w:rsidP="000353A8">
      <w:r w:rsidRPr="000353A8">
        <w:rPr>
          <w:b/>
          <w:bCs/>
        </w:rPr>
        <w:t>Key Features</w:t>
      </w:r>
      <w:r w:rsidRPr="000353A8">
        <w:t>:</w:t>
      </w:r>
    </w:p>
    <w:p w14:paraId="40DCFFDB" w14:textId="77777777" w:rsidR="000353A8" w:rsidRPr="000353A8" w:rsidRDefault="000353A8" w:rsidP="000353A8">
      <w:pPr>
        <w:numPr>
          <w:ilvl w:val="0"/>
          <w:numId w:val="12"/>
        </w:numPr>
      </w:pPr>
      <w:r w:rsidRPr="000353A8">
        <w:rPr>
          <w:b/>
          <w:bCs/>
        </w:rPr>
        <w:t>Define Milestones</w:t>
      </w:r>
      <w:r w:rsidRPr="000353A8">
        <w:t>: Project creators can set specific milestones that indicate major phases or achievements in the project.</w:t>
      </w:r>
    </w:p>
    <w:p w14:paraId="79504388" w14:textId="77777777" w:rsidR="000353A8" w:rsidRPr="000353A8" w:rsidRDefault="000353A8" w:rsidP="000353A8">
      <w:pPr>
        <w:numPr>
          <w:ilvl w:val="0"/>
          <w:numId w:val="12"/>
        </w:numPr>
      </w:pPr>
      <w:r w:rsidRPr="000353A8">
        <w:rPr>
          <w:b/>
          <w:bCs/>
        </w:rPr>
        <w:t>Progress Updates</w:t>
      </w:r>
      <w:r w:rsidRPr="000353A8">
        <w:t>: Investors receive notifications when a milestone is reached, allowing them to track project progress in real-time.</w:t>
      </w:r>
    </w:p>
    <w:p w14:paraId="173BA37B" w14:textId="77777777" w:rsidR="000353A8" w:rsidRPr="000353A8" w:rsidRDefault="000353A8" w:rsidP="000353A8">
      <w:pPr>
        <w:numPr>
          <w:ilvl w:val="0"/>
          <w:numId w:val="12"/>
        </w:numPr>
      </w:pPr>
      <w:r w:rsidRPr="000353A8">
        <w:rPr>
          <w:b/>
          <w:bCs/>
        </w:rPr>
        <w:t>Milestone Reporting</w:t>
      </w:r>
      <w:r w:rsidRPr="000353A8">
        <w:t>: Project creators can generate reports that show the percentage of milestones completed.</w:t>
      </w:r>
    </w:p>
    <w:p w14:paraId="65FB6EE3" w14:textId="77777777" w:rsidR="000353A8" w:rsidRPr="000353A8" w:rsidRDefault="000353A8" w:rsidP="000353A8">
      <w:pPr>
        <w:numPr>
          <w:ilvl w:val="0"/>
          <w:numId w:val="12"/>
        </w:numPr>
      </w:pPr>
      <w:r w:rsidRPr="000353A8">
        <w:rPr>
          <w:b/>
          <w:bCs/>
        </w:rPr>
        <w:t>Progress Visualization</w:t>
      </w:r>
      <w:r w:rsidRPr="000353A8">
        <w:t>: Visual indicators like progress bars are used to show milestone completion.</w:t>
      </w:r>
    </w:p>
    <w:p w14:paraId="79D9E60F" w14:textId="77777777" w:rsidR="000353A8" w:rsidRPr="000353A8" w:rsidRDefault="000353A8" w:rsidP="000353A8">
      <w:r w:rsidRPr="000353A8">
        <w:rPr>
          <w:b/>
          <w:bCs/>
        </w:rPr>
        <w:t>User Flow</w:t>
      </w:r>
      <w:r w:rsidRPr="000353A8">
        <w:t>:</w:t>
      </w:r>
    </w:p>
    <w:p w14:paraId="375BC75C" w14:textId="77777777" w:rsidR="000353A8" w:rsidRPr="000353A8" w:rsidRDefault="000353A8" w:rsidP="000353A8">
      <w:pPr>
        <w:numPr>
          <w:ilvl w:val="0"/>
          <w:numId w:val="13"/>
        </w:numPr>
      </w:pPr>
      <w:r w:rsidRPr="000353A8">
        <w:t>A project creator logs in → defines milestones during project creation → updates milestone status throughout the project lifecycle → investors receive notifications of progress.</w:t>
      </w:r>
    </w:p>
    <w:p w14:paraId="56FBDC47" w14:textId="77777777" w:rsidR="000353A8" w:rsidRPr="000353A8" w:rsidRDefault="00000000" w:rsidP="000353A8">
      <w:r>
        <w:pict w14:anchorId="4839DBD4">
          <v:rect id="_x0000_i1035" style="width:0;height:1.5pt" o:hralign="center" o:hrstd="t" o:hr="t" fillcolor="#a0a0a0" stroked="f"/>
        </w:pict>
      </w:r>
    </w:p>
    <w:p w14:paraId="173E710D" w14:textId="77777777" w:rsidR="000353A8" w:rsidRPr="000353A8" w:rsidRDefault="000353A8" w:rsidP="000353A8">
      <w:pPr>
        <w:rPr>
          <w:b/>
          <w:bCs/>
        </w:rPr>
      </w:pPr>
      <w:r w:rsidRPr="000353A8">
        <w:rPr>
          <w:b/>
          <w:bCs/>
        </w:rPr>
        <w:t>6. Comment and Feedback Module</w:t>
      </w:r>
    </w:p>
    <w:p w14:paraId="5183D0B8" w14:textId="77777777" w:rsidR="000353A8" w:rsidRPr="000353A8" w:rsidRDefault="000353A8" w:rsidP="000353A8">
      <w:r w:rsidRPr="000353A8">
        <w:rPr>
          <w:b/>
          <w:bCs/>
        </w:rPr>
        <w:t>Description</w:t>
      </w:r>
      <w:r w:rsidRPr="000353A8">
        <w:t>:</w:t>
      </w:r>
      <w:r w:rsidRPr="000353A8">
        <w:br/>
        <w:t>The Comment and Feedback module facilitates communication between project creators and investors. It allows investors to leave comments and feedback on projects, fostering interaction and community building.</w:t>
      </w:r>
    </w:p>
    <w:p w14:paraId="48EB0A3F" w14:textId="77777777" w:rsidR="000353A8" w:rsidRPr="000353A8" w:rsidRDefault="000353A8" w:rsidP="000353A8">
      <w:r w:rsidRPr="000353A8">
        <w:rPr>
          <w:b/>
          <w:bCs/>
        </w:rPr>
        <w:t>Key Features</w:t>
      </w:r>
      <w:r w:rsidRPr="000353A8">
        <w:t>:</w:t>
      </w:r>
    </w:p>
    <w:p w14:paraId="7BF4DFD6" w14:textId="77777777" w:rsidR="000353A8" w:rsidRPr="000353A8" w:rsidRDefault="000353A8" w:rsidP="000353A8">
      <w:pPr>
        <w:numPr>
          <w:ilvl w:val="0"/>
          <w:numId w:val="14"/>
        </w:numPr>
      </w:pPr>
      <w:r w:rsidRPr="000353A8">
        <w:rPr>
          <w:b/>
          <w:bCs/>
        </w:rPr>
        <w:t>Commenting System</w:t>
      </w:r>
      <w:r w:rsidRPr="000353A8">
        <w:t>: Investors can post comments on the project’s campaign page.</w:t>
      </w:r>
    </w:p>
    <w:p w14:paraId="7C3C037C" w14:textId="77777777" w:rsidR="000353A8" w:rsidRPr="000353A8" w:rsidRDefault="000353A8" w:rsidP="000353A8">
      <w:pPr>
        <w:numPr>
          <w:ilvl w:val="0"/>
          <w:numId w:val="14"/>
        </w:numPr>
      </w:pPr>
      <w:r w:rsidRPr="000353A8">
        <w:rPr>
          <w:b/>
          <w:bCs/>
        </w:rPr>
        <w:t>Feedback Mechanism</w:t>
      </w:r>
      <w:r w:rsidRPr="000353A8">
        <w:t>: After the project is completed, investors can provide feedback on the campaign and overall experience.</w:t>
      </w:r>
    </w:p>
    <w:p w14:paraId="255E97DF" w14:textId="77777777" w:rsidR="000353A8" w:rsidRPr="000353A8" w:rsidRDefault="000353A8" w:rsidP="000353A8">
      <w:pPr>
        <w:numPr>
          <w:ilvl w:val="0"/>
          <w:numId w:val="14"/>
        </w:numPr>
      </w:pPr>
      <w:r w:rsidRPr="000353A8">
        <w:rPr>
          <w:b/>
          <w:bCs/>
        </w:rPr>
        <w:t>Creator Response</w:t>
      </w:r>
      <w:r w:rsidRPr="000353A8">
        <w:t>: Project creators can respond to comments, engage with the community, and address any concerns or questions.</w:t>
      </w:r>
    </w:p>
    <w:p w14:paraId="38F5082D" w14:textId="77777777" w:rsidR="000353A8" w:rsidRPr="000353A8" w:rsidRDefault="000353A8" w:rsidP="000353A8">
      <w:pPr>
        <w:numPr>
          <w:ilvl w:val="0"/>
          <w:numId w:val="14"/>
        </w:numPr>
      </w:pPr>
      <w:r w:rsidRPr="000353A8">
        <w:rPr>
          <w:b/>
          <w:bCs/>
        </w:rPr>
        <w:t>Feedback Rating</w:t>
      </w:r>
      <w:r w:rsidRPr="000353A8">
        <w:t>: Investors can rate projects after completion based on their satisfaction.</w:t>
      </w:r>
    </w:p>
    <w:p w14:paraId="2B4768BC" w14:textId="77777777" w:rsidR="000353A8" w:rsidRPr="000353A8" w:rsidRDefault="000353A8" w:rsidP="000353A8">
      <w:pPr>
        <w:numPr>
          <w:ilvl w:val="0"/>
          <w:numId w:val="14"/>
        </w:numPr>
      </w:pPr>
      <w:r w:rsidRPr="000353A8">
        <w:rPr>
          <w:b/>
          <w:bCs/>
        </w:rPr>
        <w:t>Comment Moderation</w:t>
      </w:r>
      <w:r w:rsidRPr="000353A8">
        <w:t>: Admins or project creators can moderate comments to prevent spam or inappropriate content.</w:t>
      </w:r>
    </w:p>
    <w:p w14:paraId="6D89CB96" w14:textId="77777777" w:rsidR="000353A8" w:rsidRPr="000353A8" w:rsidRDefault="000353A8" w:rsidP="000353A8">
      <w:r w:rsidRPr="000353A8">
        <w:rPr>
          <w:b/>
          <w:bCs/>
        </w:rPr>
        <w:t>User Flow</w:t>
      </w:r>
      <w:r w:rsidRPr="000353A8">
        <w:t>:</w:t>
      </w:r>
    </w:p>
    <w:p w14:paraId="5A542AC8" w14:textId="77777777" w:rsidR="000353A8" w:rsidRPr="000353A8" w:rsidRDefault="000353A8" w:rsidP="000353A8">
      <w:pPr>
        <w:numPr>
          <w:ilvl w:val="0"/>
          <w:numId w:val="15"/>
        </w:numPr>
      </w:pPr>
      <w:r w:rsidRPr="000353A8">
        <w:t>An investor logs in → navigates to the project page → posts a comment → the project creator or other users can respond to the comment.</w:t>
      </w:r>
    </w:p>
    <w:p w14:paraId="69FA2D12" w14:textId="77777777" w:rsidR="000353A8" w:rsidRPr="000353A8" w:rsidRDefault="00000000" w:rsidP="000353A8">
      <w:r>
        <w:pict w14:anchorId="6EB33CB0">
          <v:rect id="_x0000_i1036" style="width:0;height:1.5pt" o:hralign="center" o:hrstd="t" o:hr="t" fillcolor="#a0a0a0" stroked="f"/>
        </w:pict>
      </w:r>
    </w:p>
    <w:p w14:paraId="3D9FF364" w14:textId="77777777" w:rsidR="000353A8" w:rsidRPr="000353A8" w:rsidRDefault="000353A8" w:rsidP="000353A8">
      <w:pPr>
        <w:rPr>
          <w:b/>
          <w:bCs/>
        </w:rPr>
      </w:pPr>
      <w:r w:rsidRPr="000353A8">
        <w:rPr>
          <w:b/>
          <w:bCs/>
        </w:rPr>
        <w:t>7. Reporting Module</w:t>
      </w:r>
    </w:p>
    <w:p w14:paraId="3C4913BA" w14:textId="77777777" w:rsidR="000353A8" w:rsidRPr="000353A8" w:rsidRDefault="000353A8" w:rsidP="000353A8">
      <w:r w:rsidRPr="000353A8">
        <w:rPr>
          <w:b/>
          <w:bCs/>
        </w:rPr>
        <w:t>Description</w:t>
      </w:r>
      <w:r w:rsidRPr="000353A8">
        <w:t>:</w:t>
      </w:r>
      <w:r w:rsidRPr="000353A8">
        <w:br/>
        <w:t>The Reporting Module provides analytical tools and reports for project creators, investors, and platform administrators. It helps track project performance, investment trends, and funding success.</w:t>
      </w:r>
    </w:p>
    <w:p w14:paraId="5A869C96" w14:textId="77777777" w:rsidR="000353A8" w:rsidRPr="000353A8" w:rsidRDefault="000353A8" w:rsidP="000353A8">
      <w:r w:rsidRPr="000353A8">
        <w:rPr>
          <w:b/>
          <w:bCs/>
        </w:rPr>
        <w:t>Key Features</w:t>
      </w:r>
      <w:r w:rsidRPr="000353A8">
        <w:t>:</w:t>
      </w:r>
    </w:p>
    <w:p w14:paraId="79321469" w14:textId="77777777" w:rsidR="000353A8" w:rsidRPr="000353A8" w:rsidRDefault="000353A8" w:rsidP="000353A8">
      <w:pPr>
        <w:numPr>
          <w:ilvl w:val="0"/>
          <w:numId w:val="16"/>
        </w:numPr>
      </w:pPr>
      <w:r w:rsidRPr="000353A8">
        <w:rPr>
          <w:b/>
          <w:bCs/>
        </w:rPr>
        <w:t>Project Funding Reports</w:t>
      </w:r>
      <w:r w:rsidRPr="000353A8">
        <w:t>: Generate reports showing the total amount funded, the number of investors, and the timeline of funding progress.</w:t>
      </w:r>
    </w:p>
    <w:p w14:paraId="1145EBE5" w14:textId="77777777" w:rsidR="000353A8" w:rsidRPr="000353A8" w:rsidRDefault="000353A8" w:rsidP="000353A8">
      <w:pPr>
        <w:numPr>
          <w:ilvl w:val="0"/>
          <w:numId w:val="16"/>
        </w:numPr>
      </w:pPr>
      <w:r w:rsidRPr="000353A8">
        <w:rPr>
          <w:b/>
          <w:bCs/>
        </w:rPr>
        <w:lastRenderedPageBreak/>
        <w:t>Investment Trends</w:t>
      </w:r>
      <w:r w:rsidRPr="000353A8">
        <w:t xml:space="preserve">: </w:t>
      </w:r>
      <w:proofErr w:type="spellStart"/>
      <w:r w:rsidRPr="000353A8">
        <w:t>Analyze</w:t>
      </w:r>
      <w:proofErr w:type="spellEnd"/>
      <w:r w:rsidRPr="000353A8">
        <w:t xml:space="preserve"> which categories are attracting the most funding and which reward tiers are the most popular.</w:t>
      </w:r>
    </w:p>
    <w:p w14:paraId="42776B76" w14:textId="77777777" w:rsidR="000353A8" w:rsidRPr="000353A8" w:rsidRDefault="000353A8" w:rsidP="000353A8">
      <w:pPr>
        <w:numPr>
          <w:ilvl w:val="0"/>
          <w:numId w:val="16"/>
        </w:numPr>
      </w:pPr>
      <w:r w:rsidRPr="000353A8">
        <w:rPr>
          <w:b/>
          <w:bCs/>
        </w:rPr>
        <w:t>Milestone Reports</w:t>
      </w:r>
      <w:r w:rsidRPr="000353A8">
        <w:t>: Provides data on project milestone completion and any delays or issues.</w:t>
      </w:r>
    </w:p>
    <w:p w14:paraId="7A625B57" w14:textId="77777777" w:rsidR="000353A8" w:rsidRPr="000353A8" w:rsidRDefault="000353A8" w:rsidP="000353A8">
      <w:pPr>
        <w:numPr>
          <w:ilvl w:val="0"/>
          <w:numId w:val="16"/>
        </w:numPr>
      </w:pPr>
      <w:r w:rsidRPr="000353A8">
        <w:rPr>
          <w:b/>
          <w:bCs/>
        </w:rPr>
        <w:t>Investor Activity Reports</w:t>
      </w:r>
      <w:r w:rsidRPr="000353A8">
        <w:t>: Displays how often investors engage with the platform, their funding patterns, and preferred project types.</w:t>
      </w:r>
    </w:p>
    <w:p w14:paraId="2A5711C4" w14:textId="77777777" w:rsidR="000353A8" w:rsidRPr="000353A8" w:rsidRDefault="000353A8" w:rsidP="000353A8">
      <w:pPr>
        <w:numPr>
          <w:ilvl w:val="0"/>
          <w:numId w:val="16"/>
        </w:numPr>
      </w:pPr>
      <w:r w:rsidRPr="000353A8">
        <w:rPr>
          <w:b/>
          <w:bCs/>
        </w:rPr>
        <w:t>Customizable Reports</w:t>
      </w:r>
      <w:r w:rsidRPr="000353A8">
        <w:t>: Users can generate customized reports based on specific parameters like date range, project type, or funding status.</w:t>
      </w:r>
    </w:p>
    <w:p w14:paraId="69515B1A" w14:textId="77777777" w:rsidR="000353A8" w:rsidRPr="000353A8" w:rsidRDefault="000353A8" w:rsidP="000353A8">
      <w:r w:rsidRPr="000353A8">
        <w:rPr>
          <w:b/>
          <w:bCs/>
        </w:rPr>
        <w:t>User Flow</w:t>
      </w:r>
      <w:r w:rsidRPr="000353A8">
        <w:t>:</w:t>
      </w:r>
    </w:p>
    <w:p w14:paraId="7120D88C" w14:textId="77777777" w:rsidR="000353A8" w:rsidRPr="000353A8" w:rsidRDefault="000353A8" w:rsidP="000353A8">
      <w:pPr>
        <w:numPr>
          <w:ilvl w:val="0"/>
          <w:numId w:val="17"/>
        </w:numPr>
      </w:pPr>
      <w:r w:rsidRPr="000353A8">
        <w:t>A project creator or admin logs in → accesses the reporting dashboard → selects parameters for generating a report → downloads or views the report.</w:t>
      </w:r>
    </w:p>
    <w:p w14:paraId="1420667A" w14:textId="77777777" w:rsidR="000353A8" w:rsidRPr="000353A8" w:rsidRDefault="00000000" w:rsidP="000353A8">
      <w:r>
        <w:pict w14:anchorId="6D2C229F">
          <v:rect id="_x0000_i1037" style="width:0;height:1.5pt" o:hralign="center" o:hrstd="t" o:hr="t" fillcolor="#a0a0a0" stroked="f"/>
        </w:pict>
      </w:r>
    </w:p>
    <w:p w14:paraId="3A081449" w14:textId="77777777" w:rsidR="000353A8" w:rsidRPr="000353A8" w:rsidRDefault="000353A8" w:rsidP="000353A8">
      <w:pPr>
        <w:rPr>
          <w:b/>
          <w:bCs/>
        </w:rPr>
      </w:pPr>
      <w:r w:rsidRPr="000353A8">
        <w:rPr>
          <w:b/>
          <w:bCs/>
        </w:rPr>
        <w:t>8. Notification Module</w:t>
      </w:r>
    </w:p>
    <w:p w14:paraId="62FF16AC" w14:textId="77777777" w:rsidR="000353A8" w:rsidRPr="000353A8" w:rsidRDefault="000353A8" w:rsidP="000353A8">
      <w:r w:rsidRPr="000353A8">
        <w:rPr>
          <w:b/>
          <w:bCs/>
        </w:rPr>
        <w:t>Description</w:t>
      </w:r>
      <w:r w:rsidRPr="000353A8">
        <w:t>:</w:t>
      </w:r>
      <w:r w:rsidRPr="000353A8">
        <w:br/>
        <w:t>The Notification Module keeps users informed about important events, updates, and activities related to their projects, investments, or platform interactions.</w:t>
      </w:r>
    </w:p>
    <w:p w14:paraId="6F15C2BC" w14:textId="77777777" w:rsidR="000353A8" w:rsidRPr="000353A8" w:rsidRDefault="000353A8" w:rsidP="000353A8">
      <w:r w:rsidRPr="000353A8">
        <w:rPr>
          <w:b/>
          <w:bCs/>
        </w:rPr>
        <w:t>Key Features</w:t>
      </w:r>
      <w:r w:rsidRPr="000353A8">
        <w:t>:</w:t>
      </w:r>
    </w:p>
    <w:p w14:paraId="30DCA8F9" w14:textId="77777777" w:rsidR="000353A8" w:rsidRPr="000353A8" w:rsidRDefault="000353A8" w:rsidP="000353A8">
      <w:pPr>
        <w:numPr>
          <w:ilvl w:val="0"/>
          <w:numId w:val="18"/>
        </w:numPr>
      </w:pPr>
      <w:r w:rsidRPr="000353A8">
        <w:rPr>
          <w:b/>
          <w:bCs/>
        </w:rPr>
        <w:t>Project Updates</w:t>
      </w:r>
      <w:r w:rsidRPr="000353A8">
        <w:t>: Investors receive notifications when a project reaches a milestone, achieves funding goals, or faces delays.</w:t>
      </w:r>
    </w:p>
    <w:p w14:paraId="1C4B29E8" w14:textId="77777777" w:rsidR="000353A8" w:rsidRPr="000353A8" w:rsidRDefault="000353A8" w:rsidP="000353A8">
      <w:pPr>
        <w:numPr>
          <w:ilvl w:val="0"/>
          <w:numId w:val="18"/>
        </w:numPr>
      </w:pPr>
      <w:r w:rsidRPr="000353A8">
        <w:rPr>
          <w:b/>
          <w:bCs/>
        </w:rPr>
        <w:t>Comment Alerts</w:t>
      </w:r>
      <w:r w:rsidRPr="000353A8">
        <w:t>: Users are notified when someone comments on their project or replies to their comment.</w:t>
      </w:r>
    </w:p>
    <w:p w14:paraId="0A936DC5" w14:textId="77777777" w:rsidR="000353A8" w:rsidRPr="000353A8" w:rsidRDefault="000353A8" w:rsidP="000353A8">
      <w:pPr>
        <w:numPr>
          <w:ilvl w:val="0"/>
          <w:numId w:val="18"/>
        </w:numPr>
      </w:pPr>
      <w:r w:rsidRPr="000353A8">
        <w:rPr>
          <w:b/>
          <w:bCs/>
        </w:rPr>
        <w:t>Payment Notifications</w:t>
      </w:r>
      <w:r w:rsidRPr="000353A8">
        <w:t>: Investors receive payment confirmations, and project creators are notified of successful fund disbursements.</w:t>
      </w:r>
    </w:p>
    <w:p w14:paraId="54E6D2CA" w14:textId="77777777" w:rsidR="000353A8" w:rsidRPr="000353A8" w:rsidRDefault="000353A8" w:rsidP="000353A8">
      <w:pPr>
        <w:numPr>
          <w:ilvl w:val="0"/>
          <w:numId w:val="18"/>
        </w:numPr>
      </w:pPr>
      <w:r w:rsidRPr="000353A8">
        <w:rPr>
          <w:b/>
          <w:bCs/>
        </w:rPr>
        <w:t>Goal Achievements</w:t>
      </w:r>
      <w:r w:rsidRPr="000353A8">
        <w:t>: Users are alerted when a project reaches its funding goal or stretch goal.</w:t>
      </w:r>
    </w:p>
    <w:p w14:paraId="36318060" w14:textId="77777777" w:rsidR="000353A8" w:rsidRPr="000353A8" w:rsidRDefault="000353A8" w:rsidP="000353A8">
      <w:pPr>
        <w:numPr>
          <w:ilvl w:val="0"/>
          <w:numId w:val="18"/>
        </w:numPr>
      </w:pPr>
      <w:r w:rsidRPr="000353A8">
        <w:rPr>
          <w:b/>
          <w:bCs/>
        </w:rPr>
        <w:t>Campaign Reminders</w:t>
      </w:r>
      <w:r w:rsidRPr="000353A8">
        <w:t>: Reminders for investors about campaigns that are about to end.</w:t>
      </w:r>
    </w:p>
    <w:p w14:paraId="2416B96B" w14:textId="77777777" w:rsidR="000353A8" w:rsidRPr="000353A8" w:rsidRDefault="000353A8" w:rsidP="000353A8">
      <w:r w:rsidRPr="000353A8">
        <w:rPr>
          <w:b/>
          <w:bCs/>
        </w:rPr>
        <w:t>User Flow</w:t>
      </w:r>
      <w:r w:rsidRPr="000353A8">
        <w:t>:</w:t>
      </w:r>
    </w:p>
    <w:p w14:paraId="16D40FD8" w14:textId="77777777" w:rsidR="000353A8" w:rsidRPr="000353A8" w:rsidRDefault="000353A8" w:rsidP="000353A8">
      <w:pPr>
        <w:numPr>
          <w:ilvl w:val="0"/>
          <w:numId w:val="19"/>
        </w:numPr>
      </w:pPr>
      <w:r w:rsidRPr="000353A8">
        <w:t xml:space="preserve">A user logs in → accesses their notification </w:t>
      </w:r>
      <w:proofErr w:type="spellStart"/>
      <w:r w:rsidRPr="000353A8">
        <w:t>center</w:t>
      </w:r>
      <w:proofErr w:type="spellEnd"/>
      <w:r w:rsidRPr="000353A8">
        <w:t xml:space="preserve"> → views updates related to projects, comments, or payments.</w:t>
      </w:r>
    </w:p>
    <w:p w14:paraId="6070A05E" w14:textId="77777777" w:rsidR="000353A8" w:rsidRPr="000353A8" w:rsidRDefault="00000000" w:rsidP="000353A8">
      <w:r>
        <w:pict w14:anchorId="5139232C">
          <v:rect id="_x0000_i1038" style="width:0;height:1.5pt" o:hralign="center" o:hrstd="t" o:hr="t" fillcolor="#a0a0a0" stroked="f"/>
        </w:pict>
      </w:r>
    </w:p>
    <w:p w14:paraId="5BC51A40" w14:textId="77777777" w:rsidR="000353A8" w:rsidRPr="000353A8" w:rsidRDefault="000353A8" w:rsidP="000353A8">
      <w:r w:rsidRPr="000353A8">
        <w:t xml:space="preserve">This </w:t>
      </w:r>
      <w:r w:rsidRPr="000353A8">
        <w:rPr>
          <w:b/>
          <w:bCs/>
        </w:rPr>
        <w:t>Crowdfunding Platform</w:t>
      </w:r>
      <w:r w:rsidRPr="000353A8">
        <w:t xml:space="preserve"> provides a comprehensive system for managing crowdfunding campaigns, engaging investors, and tracking funding success, all while offering transparency and communication tools. Each module is designed to offer robust features that enhance the user experience and streamline the management of campaigns and investments.</w:t>
      </w:r>
    </w:p>
    <w:p w14:paraId="4FFB5496" w14:textId="77777777" w:rsidR="00072402" w:rsidRDefault="00072402"/>
    <w:p w14:paraId="77E8E9A3" w14:textId="77777777" w:rsidR="00072402" w:rsidRDefault="00072402">
      <w:r>
        <w:br w:type="page"/>
      </w:r>
    </w:p>
    <w:p w14:paraId="5120A384" w14:textId="77777777" w:rsidR="000353A8" w:rsidRPr="001F7B96" w:rsidRDefault="000353A8" w:rsidP="000353A8">
      <w:pPr>
        <w:rPr>
          <w:b/>
          <w:bCs/>
          <w:color w:val="FF0000"/>
          <w:sz w:val="40"/>
          <w:szCs w:val="40"/>
        </w:rPr>
      </w:pPr>
      <w:r w:rsidRPr="001F7B96">
        <w:rPr>
          <w:b/>
          <w:bCs/>
          <w:color w:val="FF0000"/>
          <w:sz w:val="40"/>
          <w:szCs w:val="40"/>
        </w:rPr>
        <w:lastRenderedPageBreak/>
        <w:t>Crowdfunding Platform - Detailed Workflow</w:t>
      </w:r>
    </w:p>
    <w:p w14:paraId="6C2DD9EA" w14:textId="77777777" w:rsidR="000353A8" w:rsidRPr="000353A8" w:rsidRDefault="000353A8" w:rsidP="000353A8">
      <w:r w:rsidRPr="000353A8">
        <w:t>The following is a step-by-step, end-to-end workflow for the Crowdfunding Platform. It describes how users (both project creators and investors) interact with the system and how the platform's modules function together.</w:t>
      </w:r>
    </w:p>
    <w:p w14:paraId="360DD37B" w14:textId="77777777" w:rsidR="000353A8" w:rsidRPr="000353A8" w:rsidRDefault="00000000" w:rsidP="000353A8">
      <w:r>
        <w:pict w14:anchorId="6D63853A">
          <v:rect id="_x0000_i1039" style="width:0;height:1.5pt" o:hralign="center" o:hrstd="t" o:hr="t" fillcolor="#a0a0a0" stroked="f"/>
        </w:pict>
      </w:r>
    </w:p>
    <w:p w14:paraId="4B76D7B2" w14:textId="77777777" w:rsidR="000353A8" w:rsidRPr="000353A8" w:rsidRDefault="000353A8" w:rsidP="000353A8">
      <w:pPr>
        <w:rPr>
          <w:b/>
          <w:bCs/>
        </w:rPr>
      </w:pPr>
      <w:r w:rsidRPr="000353A8">
        <w:rPr>
          <w:b/>
          <w:bCs/>
        </w:rPr>
        <w:t>1. User Registration and Authentication Workflow</w:t>
      </w:r>
    </w:p>
    <w:p w14:paraId="293DA27B" w14:textId="77777777" w:rsidR="000353A8" w:rsidRPr="000353A8" w:rsidRDefault="000353A8" w:rsidP="000353A8">
      <w:r w:rsidRPr="000353A8">
        <w:t>This flow allows users to create accounts and log into the platform.</w:t>
      </w:r>
    </w:p>
    <w:p w14:paraId="3C8F01DB" w14:textId="77777777" w:rsidR="000353A8" w:rsidRPr="000353A8" w:rsidRDefault="000353A8" w:rsidP="000353A8">
      <w:pPr>
        <w:numPr>
          <w:ilvl w:val="0"/>
          <w:numId w:val="20"/>
        </w:numPr>
      </w:pPr>
      <w:r w:rsidRPr="000353A8">
        <w:rPr>
          <w:b/>
          <w:bCs/>
        </w:rPr>
        <w:t>Step 1</w:t>
      </w:r>
      <w:r w:rsidRPr="000353A8">
        <w:t>: User visits the platform.</w:t>
      </w:r>
    </w:p>
    <w:p w14:paraId="5546F8BD" w14:textId="77777777" w:rsidR="000353A8" w:rsidRPr="000353A8" w:rsidRDefault="000353A8" w:rsidP="000353A8">
      <w:pPr>
        <w:numPr>
          <w:ilvl w:val="0"/>
          <w:numId w:val="20"/>
        </w:numPr>
      </w:pPr>
      <w:r w:rsidRPr="000353A8">
        <w:rPr>
          <w:b/>
          <w:bCs/>
        </w:rPr>
        <w:t>Step 2</w:t>
      </w:r>
      <w:r w:rsidRPr="000353A8">
        <w:t xml:space="preserve">: User chooses to sign up as either a </w:t>
      </w:r>
      <w:r w:rsidRPr="000353A8">
        <w:rPr>
          <w:b/>
          <w:bCs/>
        </w:rPr>
        <w:t>Project Creator</w:t>
      </w:r>
      <w:r w:rsidRPr="000353A8">
        <w:t xml:space="preserve"> or an </w:t>
      </w:r>
      <w:r w:rsidRPr="000353A8">
        <w:rPr>
          <w:b/>
          <w:bCs/>
        </w:rPr>
        <w:t>Investor</w:t>
      </w:r>
      <w:r w:rsidRPr="000353A8">
        <w:t>.</w:t>
      </w:r>
    </w:p>
    <w:p w14:paraId="1EC13DC2" w14:textId="77777777" w:rsidR="000353A8" w:rsidRPr="000353A8" w:rsidRDefault="000353A8" w:rsidP="000353A8">
      <w:pPr>
        <w:numPr>
          <w:ilvl w:val="1"/>
          <w:numId w:val="20"/>
        </w:numPr>
      </w:pPr>
      <w:r w:rsidRPr="000353A8">
        <w:t>User provides basic information: name, email, password, and selects a role.</w:t>
      </w:r>
    </w:p>
    <w:p w14:paraId="766AFFCF" w14:textId="77777777" w:rsidR="000353A8" w:rsidRPr="000353A8" w:rsidRDefault="000353A8" w:rsidP="000353A8">
      <w:pPr>
        <w:numPr>
          <w:ilvl w:val="0"/>
          <w:numId w:val="20"/>
        </w:numPr>
      </w:pPr>
      <w:r w:rsidRPr="000353A8">
        <w:rPr>
          <w:b/>
          <w:bCs/>
        </w:rPr>
        <w:t>Step 3</w:t>
      </w:r>
      <w:r w:rsidRPr="000353A8">
        <w:t>: The platform validates the details and creates the user profile.</w:t>
      </w:r>
    </w:p>
    <w:p w14:paraId="01E49B38" w14:textId="77777777" w:rsidR="000353A8" w:rsidRPr="000353A8" w:rsidRDefault="000353A8" w:rsidP="000353A8">
      <w:pPr>
        <w:numPr>
          <w:ilvl w:val="1"/>
          <w:numId w:val="20"/>
        </w:numPr>
      </w:pPr>
      <w:r w:rsidRPr="000353A8">
        <w:t>Confirmation email is sent for verification.</w:t>
      </w:r>
    </w:p>
    <w:p w14:paraId="3A235FED" w14:textId="77777777" w:rsidR="000353A8" w:rsidRPr="000353A8" w:rsidRDefault="000353A8" w:rsidP="000353A8">
      <w:pPr>
        <w:numPr>
          <w:ilvl w:val="0"/>
          <w:numId w:val="20"/>
        </w:numPr>
      </w:pPr>
      <w:r w:rsidRPr="000353A8">
        <w:rPr>
          <w:b/>
          <w:bCs/>
        </w:rPr>
        <w:t>Step 4</w:t>
      </w:r>
      <w:r w:rsidRPr="000353A8">
        <w:t>: Once verified, the user can log in.</w:t>
      </w:r>
    </w:p>
    <w:p w14:paraId="7A23E3DC" w14:textId="77777777" w:rsidR="000353A8" w:rsidRPr="000353A8" w:rsidRDefault="000353A8" w:rsidP="000353A8">
      <w:pPr>
        <w:numPr>
          <w:ilvl w:val="0"/>
          <w:numId w:val="20"/>
        </w:numPr>
      </w:pPr>
      <w:r w:rsidRPr="000353A8">
        <w:rPr>
          <w:b/>
          <w:bCs/>
        </w:rPr>
        <w:t>Step 5</w:t>
      </w:r>
      <w:r w:rsidRPr="000353A8">
        <w:t>: Upon successful login, the user dashboard is displayed:</w:t>
      </w:r>
    </w:p>
    <w:p w14:paraId="4DE95AD1" w14:textId="77777777" w:rsidR="000353A8" w:rsidRPr="000353A8" w:rsidRDefault="000353A8" w:rsidP="000353A8">
      <w:pPr>
        <w:numPr>
          <w:ilvl w:val="1"/>
          <w:numId w:val="20"/>
        </w:numPr>
      </w:pPr>
      <w:r w:rsidRPr="000353A8">
        <w:rPr>
          <w:b/>
          <w:bCs/>
        </w:rPr>
        <w:t>Creators</w:t>
      </w:r>
      <w:r w:rsidRPr="000353A8">
        <w:t xml:space="preserve"> are directed to the </w:t>
      </w:r>
      <w:r w:rsidRPr="000353A8">
        <w:rPr>
          <w:b/>
          <w:bCs/>
        </w:rPr>
        <w:t>Project Management Dashboard</w:t>
      </w:r>
      <w:r w:rsidRPr="000353A8">
        <w:t>.</w:t>
      </w:r>
    </w:p>
    <w:p w14:paraId="0C4DF359" w14:textId="77777777" w:rsidR="000353A8" w:rsidRPr="000353A8" w:rsidRDefault="000353A8" w:rsidP="000353A8">
      <w:pPr>
        <w:numPr>
          <w:ilvl w:val="1"/>
          <w:numId w:val="20"/>
        </w:numPr>
      </w:pPr>
      <w:r w:rsidRPr="000353A8">
        <w:rPr>
          <w:b/>
          <w:bCs/>
        </w:rPr>
        <w:t>Investors</w:t>
      </w:r>
      <w:r w:rsidRPr="000353A8">
        <w:t xml:space="preserve"> are directed to the </w:t>
      </w:r>
      <w:r w:rsidRPr="000353A8">
        <w:rPr>
          <w:b/>
          <w:bCs/>
        </w:rPr>
        <w:t>Investment Dashboard</w:t>
      </w:r>
      <w:r w:rsidRPr="000353A8">
        <w:t>.</w:t>
      </w:r>
    </w:p>
    <w:p w14:paraId="257D54A2" w14:textId="77777777" w:rsidR="000353A8" w:rsidRPr="000353A8" w:rsidRDefault="00000000" w:rsidP="000353A8">
      <w:r>
        <w:pict w14:anchorId="1DFAEB6C">
          <v:rect id="_x0000_i1040" style="width:0;height:1.5pt" o:hralign="center" o:hrstd="t" o:hr="t" fillcolor="#a0a0a0" stroked="f"/>
        </w:pict>
      </w:r>
    </w:p>
    <w:p w14:paraId="54248046" w14:textId="77777777" w:rsidR="000353A8" w:rsidRPr="000353A8" w:rsidRDefault="000353A8" w:rsidP="000353A8">
      <w:pPr>
        <w:rPr>
          <w:b/>
          <w:bCs/>
        </w:rPr>
      </w:pPr>
      <w:r w:rsidRPr="000353A8">
        <w:rPr>
          <w:b/>
          <w:bCs/>
        </w:rPr>
        <w:t>2. Project Creation Workflow (Project Creator)</w:t>
      </w:r>
    </w:p>
    <w:p w14:paraId="1759EAD4" w14:textId="77777777" w:rsidR="000353A8" w:rsidRPr="000353A8" w:rsidRDefault="000353A8" w:rsidP="000353A8">
      <w:r w:rsidRPr="000353A8">
        <w:t>Project creators can start campaigns to raise funds for their projects.</w:t>
      </w:r>
    </w:p>
    <w:p w14:paraId="6F9281FB" w14:textId="77777777" w:rsidR="000353A8" w:rsidRPr="000353A8" w:rsidRDefault="000353A8" w:rsidP="000353A8">
      <w:pPr>
        <w:numPr>
          <w:ilvl w:val="0"/>
          <w:numId w:val="21"/>
        </w:numPr>
      </w:pPr>
      <w:r w:rsidRPr="000353A8">
        <w:rPr>
          <w:b/>
          <w:bCs/>
        </w:rPr>
        <w:t>Step 1</w:t>
      </w:r>
      <w:r w:rsidRPr="000353A8">
        <w:t xml:space="preserve">: Project creator logs in and navigates to the </w:t>
      </w:r>
      <w:r w:rsidRPr="000353A8">
        <w:rPr>
          <w:b/>
          <w:bCs/>
        </w:rPr>
        <w:t>Project Management Dashboard</w:t>
      </w:r>
      <w:r w:rsidRPr="000353A8">
        <w:t>.</w:t>
      </w:r>
    </w:p>
    <w:p w14:paraId="62917883" w14:textId="77777777" w:rsidR="000353A8" w:rsidRPr="000353A8" w:rsidRDefault="000353A8" w:rsidP="000353A8">
      <w:pPr>
        <w:numPr>
          <w:ilvl w:val="0"/>
          <w:numId w:val="21"/>
        </w:numPr>
      </w:pPr>
      <w:r w:rsidRPr="000353A8">
        <w:rPr>
          <w:b/>
          <w:bCs/>
        </w:rPr>
        <w:t>Step 2</w:t>
      </w:r>
      <w:r w:rsidRPr="000353A8">
        <w:t>: Creator selects "Create New Project".</w:t>
      </w:r>
    </w:p>
    <w:p w14:paraId="01C91D06" w14:textId="77777777" w:rsidR="000353A8" w:rsidRPr="000353A8" w:rsidRDefault="000353A8" w:rsidP="000353A8">
      <w:pPr>
        <w:numPr>
          <w:ilvl w:val="0"/>
          <w:numId w:val="21"/>
        </w:numPr>
      </w:pPr>
      <w:r w:rsidRPr="000353A8">
        <w:rPr>
          <w:b/>
          <w:bCs/>
        </w:rPr>
        <w:t>Step 3</w:t>
      </w:r>
      <w:r w:rsidRPr="000353A8">
        <w:t>: Creator fills out project details (title, description, category, goal amount, funding duration, milestones, rewards, etc.).</w:t>
      </w:r>
    </w:p>
    <w:p w14:paraId="1B6B2415" w14:textId="77777777" w:rsidR="000353A8" w:rsidRPr="000353A8" w:rsidRDefault="000353A8" w:rsidP="000353A8">
      <w:pPr>
        <w:numPr>
          <w:ilvl w:val="0"/>
          <w:numId w:val="21"/>
        </w:numPr>
      </w:pPr>
      <w:r w:rsidRPr="000353A8">
        <w:rPr>
          <w:b/>
          <w:bCs/>
        </w:rPr>
        <w:t>Step 4</w:t>
      </w:r>
      <w:r w:rsidRPr="000353A8">
        <w:t>: Project media such as images, videos, and attachments are uploaded.</w:t>
      </w:r>
    </w:p>
    <w:p w14:paraId="7853F63F" w14:textId="77777777" w:rsidR="000353A8" w:rsidRPr="000353A8" w:rsidRDefault="000353A8" w:rsidP="000353A8">
      <w:pPr>
        <w:numPr>
          <w:ilvl w:val="0"/>
          <w:numId w:val="21"/>
        </w:numPr>
      </w:pPr>
      <w:r w:rsidRPr="000353A8">
        <w:rPr>
          <w:b/>
          <w:bCs/>
        </w:rPr>
        <w:t>Step 5</w:t>
      </w:r>
      <w:r w:rsidRPr="000353A8">
        <w:t>: Creator reviews and finalizes the project details.</w:t>
      </w:r>
    </w:p>
    <w:p w14:paraId="481ABDB5" w14:textId="77777777" w:rsidR="000353A8" w:rsidRPr="000353A8" w:rsidRDefault="000353A8" w:rsidP="000353A8">
      <w:pPr>
        <w:numPr>
          <w:ilvl w:val="0"/>
          <w:numId w:val="21"/>
        </w:numPr>
      </w:pPr>
      <w:r w:rsidRPr="000353A8">
        <w:rPr>
          <w:b/>
          <w:bCs/>
        </w:rPr>
        <w:t>Step 6</w:t>
      </w:r>
      <w:r w:rsidRPr="000353A8">
        <w:t>: The project is submitted for review and approval by the platform administrators.</w:t>
      </w:r>
    </w:p>
    <w:p w14:paraId="44EC951B" w14:textId="77777777" w:rsidR="000353A8" w:rsidRPr="000353A8" w:rsidRDefault="000353A8" w:rsidP="000353A8">
      <w:pPr>
        <w:numPr>
          <w:ilvl w:val="1"/>
          <w:numId w:val="21"/>
        </w:numPr>
      </w:pPr>
      <w:r w:rsidRPr="000353A8">
        <w:rPr>
          <w:b/>
          <w:bCs/>
        </w:rPr>
        <w:t>If approved</w:t>
      </w:r>
      <w:r w:rsidRPr="000353A8">
        <w:t>, the project is published and listed on the platform.</w:t>
      </w:r>
    </w:p>
    <w:p w14:paraId="43210A2B" w14:textId="77777777" w:rsidR="000353A8" w:rsidRPr="000353A8" w:rsidRDefault="000353A8" w:rsidP="000353A8">
      <w:pPr>
        <w:numPr>
          <w:ilvl w:val="1"/>
          <w:numId w:val="21"/>
        </w:numPr>
      </w:pPr>
      <w:r w:rsidRPr="000353A8">
        <w:rPr>
          <w:b/>
          <w:bCs/>
        </w:rPr>
        <w:t>If rejected</w:t>
      </w:r>
      <w:r w:rsidRPr="000353A8">
        <w:t>, feedback is given, and the creator is asked to make revisions.</w:t>
      </w:r>
    </w:p>
    <w:p w14:paraId="658FF9E5" w14:textId="77777777" w:rsidR="000353A8" w:rsidRPr="000353A8" w:rsidRDefault="000353A8" w:rsidP="000353A8">
      <w:pPr>
        <w:numPr>
          <w:ilvl w:val="0"/>
          <w:numId w:val="21"/>
        </w:numPr>
      </w:pPr>
      <w:r w:rsidRPr="000353A8">
        <w:rPr>
          <w:b/>
          <w:bCs/>
        </w:rPr>
        <w:t>Step 7</w:t>
      </w:r>
      <w:r w:rsidRPr="000353A8">
        <w:t xml:space="preserve">: Once the project is live, the creator can track campaign performance through the </w:t>
      </w:r>
      <w:r w:rsidRPr="000353A8">
        <w:rPr>
          <w:b/>
          <w:bCs/>
        </w:rPr>
        <w:t>Project Management Dashboard</w:t>
      </w:r>
      <w:r w:rsidRPr="000353A8">
        <w:t>.</w:t>
      </w:r>
    </w:p>
    <w:p w14:paraId="5F72C412" w14:textId="77777777" w:rsidR="000353A8" w:rsidRPr="000353A8" w:rsidRDefault="00000000" w:rsidP="000353A8">
      <w:r>
        <w:pict w14:anchorId="3E2650B2">
          <v:rect id="_x0000_i1041" style="width:0;height:1.5pt" o:hralign="center" o:hrstd="t" o:hr="t" fillcolor="#a0a0a0" stroked="f"/>
        </w:pict>
      </w:r>
    </w:p>
    <w:p w14:paraId="50D8C65F" w14:textId="77777777" w:rsidR="000353A8" w:rsidRPr="000353A8" w:rsidRDefault="000353A8" w:rsidP="000353A8">
      <w:pPr>
        <w:rPr>
          <w:b/>
          <w:bCs/>
        </w:rPr>
      </w:pPr>
      <w:r w:rsidRPr="000353A8">
        <w:rPr>
          <w:b/>
          <w:bCs/>
        </w:rPr>
        <w:t>3. Pledge/Investment Workflow (Investor)</w:t>
      </w:r>
    </w:p>
    <w:p w14:paraId="273F1091" w14:textId="77777777" w:rsidR="000353A8" w:rsidRPr="000353A8" w:rsidRDefault="000353A8" w:rsidP="000353A8">
      <w:r w:rsidRPr="000353A8">
        <w:t>Investors browse projects and make pledges to support the campaigns they are interested in.</w:t>
      </w:r>
    </w:p>
    <w:p w14:paraId="396B4D4A" w14:textId="77777777" w:rsidR="000353A8" w:rsidRPr="000353A8" w:rsidRDefault="000353A8" w:rsidP="000353A8">
      <w:pPr>
        <w:numPr>
          <w:ilvl w:val="0"/>
          <w:numId w:val="22"/>
        </w:numPr>
      </w:pPr>
      <w:r w:rsidRPr="000353A8">
        <w:rPr>
          <w:b/>
          <w:bCs/>
        </w:rPr>
        <w:t>Step 1</w:t>
      </w:r>
      <w:r w:rsidRPr="000353A8">
        <w:t xml:space="preserve">: Investor logs in and navigates to the </w:t>
      </w:r>
      <w:r w:rsidRPr="000353A8">
        <w:rPr>
          <w:b/>
          <w:bCs/>
        </w:rPr>
        <w:t>Explore Projects</w:t>
      </w:r>
      <w:r w:rsidRPr="000353A8">
        <w:t xml:space="preserve"> page.</w:t>
      </w:r>
    </w:p>
    <w:p w14:paraId="6480D5B7" w14:textId="77777777" w:rsidR="000353A8" w:rsidRPr="000353A8" w:rsidRDefault="000353A8" w:rsidP="000353A8">
      <w:pPr>
        <w:numPr>
          <w:ilvl w:val="0"/>
          <w:numId w:val="22"/>
        </w:numPr>
      </w:pPr>
      <w:r w:rsidRPr="000353A8">
        <w:rPr>
          <w:b/>
          <w:bCs/>
        </w:rPr>
        <w:t>Step 2</w:t>
      </w:r>
      <w:r w:rsidRPr="000353A8">
        <w:t>: Investor searches or browses projects based on categories, funding progress, or recommendations.</w:t>
      </w:r>
    </w:p>
    <w:p w14:paraId="3D93B269" w14:textId="77777777" w:rsidR="000353A8" w:rsidRPr="000353A8" w:rsidRDefault="000353A8" w:rsidP="000353A8">
      <w:pPr>
        <w:numPr>
          <w:ilvl w:val="0"/>
          <w:numId w:val="22"/>
        </w:numPr>
      </w:pPr>
      <w:r w:rsidRPr="000353A8">
        <w:rPr>
          <w:b/>
          <w:bCs/>
        </w:rPr>
        <w:lastRenderedPageBreak/>
        <w:t>Step 3</w:t>
      </w:r>
      <w:r w:rsidRPr="000353A8">
        <w:t>: Investor views detailed project pages, including descriptions, milestones, goals, rewards, and updates.</w:t>
      </w:r>
    </w:p>
    <w:p w14:paraId="66303352" w14:textId="77777777" w:rsidR="000353A8" w:rsidRPr="000353A8" w:rsidRDefault="000353A8" w:rsidP="000353A8">
      <w:pPr>
        <w:numPr>
          <w:ilvl w:val="0"/>
          <w:numId w:val="22"/>
        </w:numPr>
      </w:pPr>
      <w:r w:rsidRPr="000353A8">
        <w:rPr>
          <w:b/>
          <w:bCs/>
        </w:rPr>
        <w:t>Step 4</w:t>
      </w:r>
      <w:r w:rsidRPr="000353A8">
        <w:t>: Investor selects a project to invest in and chooses a pledge amount.</w:t>
      </w:r>
    </w:p>
    <w:p w14:paraId="622DAE13" w14:textId="77777777" w:rsidR="000353A8" w:rsidRPr="000353A8" w:rsidRDefault="000353A8" w:rsidP="000353A8">
      <w:pPr>
        <w:numPr>
          <w:ilvl w:val="0"/>
          <w:numId w:val="22"/>
        </w:numPr>
      </w:pPr>
      <w:r w:rsidRPr="000353A8">
        <w:rPr>
          <w:b/>
          <w:bCs/>
        </w:rPr>
        <w:t>Step 5</w:t>
      </w:r>
      <w:r w:rsidRPr="000353A8">
        <w:t>: Investor selects the reward tier based on the pledge amount.</w:t>
      </w:r>
    </w:p>
    <w:p w14:paraId="0D7BEE37" w14:textId="77777777" w:rsidR="000353A8" w:rsidRPr="000353A8" w:rsidRDefault="000353A8" w:rsidP="000353A8">
      <w:pPr>
        <w:numPr>
          <w:ilvl w:val="0"/>
          <w:numId w:val="22"/>
        </w:numPr>
      </w:pPr>
      <w:r w:rsidRPr="000353A8">
        <w:rPr>
          <w:b/>
          <w:bCs/>
        </w:rPr>
        <w:t>Step 6</w:t>
      </w:r>
      <w:r w:rsidRPr="000353A8">
        <w:t>: Investor proceeds to checkout, where they can confirm their pledge amount, select a payment method, and apply any available discount or coupon.</w:t>
      </w:r>
    </w:p>
    <w:p w14:paraId="666E6941" w14:textId="77777777" w:rsidR="000353A8" w:rsidRPr="000353A8" w:rsidRDefault="000353A8" w:rsidP="000353A8">
      <w:pPr>
        <w:numPr>
          <w:ilvl w:val="0"/>
          <w:numId w:val="22"/>
        </w:numPr>
      </w:pPr>
      <w:r w:rsidRPr="000353A8">
        <w:rPr>
          <w:b/>
          <w:bCs/>
        </w:rPr>
        <w:t>Step 7</w:t>
      </w:r>
      <w:r w:rsidRPr="000353A8">
        <w:t xml:space="preserve">: Payment is processed through the </w:t>
      </w:r>
      <w:r w:rsidRPr="000353A8">
        <w:rPr>
          <w:b/>
          <w:bCs/>
        </w:rPr>
        <w:t>Payment Gateway Module</w:t>
      </w:r>
      <w:r w:rsidRPr="000353A8">
        <w:t>.</w:t>
      </w:r>
    </w:p>
    <w:p w14:paraId="34C8C213" w14:textId="77777777" w:rsidR="000353A8" w:rsidRPr="000353A8" w:rsidRDefault="000353A8" w:rsidP="000353A8">
      <w:pPr>
        <w:numPr>
          <w:ilvl w:val="1"/>
          <w:numId w:val="22"/>
        </w:numPr>
      </w:pPr>
      <w:r w:rsidRPr="000353A8">
        <w:rPr>
          <w:b/>
          <w:bCs/>
        </w:rPr>
        <w:t>If successful</w:t>
      </w:r>
      <w:r w:rsidRPr="000353A8">
        <w:t>, the payment is confirmed, and the pledge is recorded.</w:t>
      </w:r>
    </w:p>
    <w:p w14:paraId="14CA161E" w14:textId="77777777" w:rsidR="000353A8" w:rsidRPr="000353A8" w:rsidRDefault="000353A8" w:rsidP="000353A8">
      <w:pPr>
        <w:numPr>
          <w:ilvl w:val="1"/>
          <w:numId w:val="22"/>
        </w:numPr>
      </w:pPr>
      <w:r w:rsidRPr="000353A8">
        <w:rPr>
          <w:b/>
          <w:bCs/>
        </w:rPr>
        <w:t>If unsuccessful</w:t>
      </w:r>
      <w:r w:rsidRPr="000353A8">
        <w:t>, the investor is notified and can retry.</w:t>
      </w:r>
    </w:p>
    <w:p w14:paraId="27BF2DC1" w14:textId="77777777" w:rsidR="000353A8" w:rsidRPr="000353A8" w:rsidRDefault="000353A8" w:rsidP="000353A8">
      <w:pPr>
        <w:numPr>
          <w:ilvl w:val="0"/>
          <w:numId w:val="22"/>
        </w:numPr>
      </w:pPr>
      <w:r w:rsidRPr="000353A8">
        <w:rPr>
          <w:b/>
          <w:bCs/>
        </w:rPr>
        <w:t>Step 8</w:t>
      </w:r>
      <w:r w:rsidRPr="000353A8">
        <w:t xml:space="preserve">: Investor receives a confirmation of their pledge and can track it via the </w:t>
      </w:r>
      <w:r w:rsidRPr="000353A8">
        <w:rPr>
          <w:b/>
          <w:bCs/>
        </w:rPr>
        <w:t>Investment Dashboard</w:t>
      </w:r>
      <w:r w:rsidRPr="000353A8">
        <w:t>.</w:t>
      </w:r>
    </w:p>
    <w:p w14:paraId="6C4B0912" w14:textId="77777777" w:rsidR="000353A8" w:rsidRPr="000353A8" w:rsidRDefault="000353A8" w:rsidP="000353A8">
      <w:pPr>
        <w:numPr>
          <w:ilvl w:val="1"/>
          <w:numId w:val="22"/>
        </w:numPr>
      </w:pPr>
      <w:r w:rsidRPr="000353A8">
        <w:t>The pledged amount is added to the project’s total funding amount.</w:t>
      </w:r>
    </w:p>
    <w:p w14:paraId="15A7EE14" w14:textId="77777777" w:rsidR="000353A8" w:rsidRPr="000353A8" w:rsidRDefault="00000000" w:rsidP="000353A8">
      <w:r>
        <w:pict w14:anchorId="5EF29AEC">
          <v:rect id="_x0000_i1042" style="width:0;height:1.5pt" o:hralign="center" o:hrstd="t" o:hr="t" fillcolor="#a0a0a0" stroked="f"/>
        </w:pict>
      </w:r>
    </w:p>
    <w:p w14:paraId="66653687" w14:textId="77777777" w:rsidR="000353A8" w:rsidRPr="000353A8" w:rsidRDefault="000353A8" w:rsidP="000353A8">
      <w:pPr>
        <w:rPr>
          <w:b/>
          <w:bCs/>
        </w:rPr>
      </w:pPr>
      <w:r w:rsidRPr="000353A8">
        <w:rPr>
          <w:b/>
          <w:bCs/>
        </w:rPr>
        <w:t>4. Project Tracking and Milestones Workflow (Project Creator &amp; Investor)</w:t>
      </w:r>
    </w:p>
    <w:p w14:paraId="53E9BAE6" w14:textId="77777777" w:rsidR="000353A8" w:rsidRPr="000353A8" w:rsidRDefault="000353A8" w:rsidP="000353A8">
      <w:r w:rsidRPr="000353A8">
        <w:t>Both project creators and investors track the project’s funding progress and milestones.</w:t>
      </w:r>
    </w:p>
    <w:p w14:paraId="48B3EBEF" w14:textId="77777777" w:rsidR="000353A8" w:rsidRPr="000353A8" w:rsidRDefault="000353A8" w:rsidP="000353A8">
      <w:pPr>
        <w:numPr>
          <w:ilvl w:val="0"/>
          <w:numId w:val="23"/>
        </w:numPr>
      </w:pPr>
      <w:r w:rsidRPr="000353A8">
        <w:rPr>
          <w:b/>
          <w:bCs/>
        </w:rPr>
        <w:t>Step 1</w:t>
      </w:r>
      <w:r w:rsidRPr="000353A8">
        <w:t xml:space="preserve">: Project creators can set and update milestones in the </w:t>
      </w:r>
      <w:r w:rsidRPr="000353A8">
        <w:rPr>
          <w:b/>
          <w:bCs/>
        </w:rPr>
        <w:t>Project Management Dashboard</w:t>
      </w:r>
      <w:r w:rsidRPr="000353A8">
        <w:t>.</w:t>
      </w:r>
    </w:p>
    <w:p w14:paraId="396F1C9F" w14:textId="77777777" w:rsidR="000353A8" w:rsidRPr="000353A8" w:rsidRDefault="000353A8" w:rsidP="000353A8">
      <w:pPr>
        <w:numPr>
          <w:ilvl w:val="1"/>
          <w:numId w:val="23"/>
        </w:numPr>
      </w:pPr>
      <w:r w:rsidRPr="000353A8">
        <w:t>Each milestone represents a significant development phase (e.g., product prototype, release, etc.).</w:t>
      </w:r>
    </w:p>
    <w:p w14:paraId="76A9CFB5" w14:textId="77777777" w:rsidR="000353A8" w:rsidRPr="000353A8" w:rsidRDefault="000353A8" w:rsidP="000353A8">
      <w:pPr>
        <w:numPr>
          <w:ilvl w:val="0"/>
          <w:numId w:val="23"/>
        </w:numPr>
      </w:pPr>
      <w:r w:rsidRPr="000353A8">
        <w:rPr>
          <w:b/>
          <w:bCs/>
        </w:rPr>
        <w:t>Step 2</w:t>
      </w:r>
      <w:r w:rsidRPr="000353A8">
        <w:t>: As the project progresses, creators update the status of each milestone (e.g., milestone completion).</w:t>
      </w:r>
    </w:p>
    <w:p w14:paraId="6B924BB0" w14:textId="77777777" w:rsidR="000353A8" w:rsidRPr="000353A8" w:rsidRDefault="000353A8" w:rsidP="000353A8">
      <w:pPr>
        <w:numPr>
          <w:ilvl w:val="0"/>
          <w:numId w:val="23"/>
        </w:numPr>
      </w:pPr>
      <w:r w:rsidRPr="000353A8">
        <w:rPr>
          <w:b/>
          <w:bCs/>
        </w:rPr>
        <w:t>Step 3</w:t>
      </w:r>
      <w:r w:rsidRPr="000353A8">
        <w:t xml:space="preserve">: Investors are notified about milestone updates and can track the progress through the </w:t>
      </w:r>
      <w:r w:rsidRPr="000353A8">
        <w:rPr>
          <w:b/>
          <w:bCs/>
        </w:rPr>
        <w:t>Milestone Tracking Module</w:t>
      </w:r>
      <w:r w:rsidRPr="000353A8">
        <w:t>.</w:t>
      </w:r>
    </w:p>
    <w:p w14:paraId="666E7F5E" w14:textId="77777777" w:rsidR="000353A8" w:rsidRPr="000353A8" w:rsidRDefault="000353A8" w:rsidP="000353A8">
      <w:pPr>
        <w:numPr>
          <w:ilvl w:val="0"/>
          <w:numId w:val="23"/>
        </w:numPr>
      </w:pPr>
      <w:r w:rsidRPr="000353A8">
        <w:rPr>
          <w:b/>
          <w:bCs/>
        </w:rPr>
        <w:t>Step 4</w:t>
      </w:r>
      <w:r w:rsidRPr="000353A8">
        <w:t xml:space="preserve">: The </w:t>
      </w:r>
      <w:r w:rsidRPr="000353A8">
        <w:rPr>
          <w:b/>
          <w:bCs/>
        </w:rPr>
        <w:t>Investment Tracking Module</w:t>
      </w:r>
      <w:r w:rsidRPr="000353A8">
        <w:t xml:space="preserve"> shows the current funding status with real-time updates on progress bars.</w:t>
      </w:r>
    </w:p>
    <w:p w14:paraId="381930A9" w14:textId="77777777" w:rsidR="000353A8" w:rsidRPr="000353A8" w:rsidRDefault="00000000" w:rsidP="000353A8">
      <w:r>
        <w:pict w14:anchorId="1C2E3CE8">
          <v:rect id="_x0000_i1043" style="width:0;height:1.5pt" o:hralign="center" o:hrstd="t" o:hr="t" fillcolor="#a0a0a0" stroked="f"/>
        </w:pict>
      </w:r>
    </w:p>
    <w:p w14:paraId="396C925F" w14:textId="77777777" w:rsidR="000353A8" w:rsidRPr="000353A8" w:rsidRDefault="000353A8" w:rsidP="000353A8">
      <w:pPr>
        <w:rPr>
          <w:b/>
          <w:bCs/>
        </w:rPr>
      </w:pPr>
      <w:r w:rsidRPr="000353A8">
        <w:rPr>
          <w:b/>
          <w:bCs/>
        </w:rPr>
        <w:t>5. Payment Processing Workflow (Investor &amp; Project Creator)</w:t>
      </w:r>
    </w:p>
    <w:p w14:paraId="15380B39" w14:textId="77777777" w:rsidR="000353A8" w:rsidRPr="000353A8" w:rsidRDefault="000353A8" w:rsidP="000353A8">
      <w:r w:rsidRPr="000353A8">
        <w:t>The platform handles all financial transactions between investors and project creators.</w:t>
      </w:r>
    </w:p>
    <w:p w14:paraId="221352D7" w14:textId="77777777" w:rsidR="000353A8" w:rsidRPr="000353A8" w:rsidRDefault="000353A8" w:rsidP="000353A8">
      <w:pPr>
        <w:numPr>
          <w:ilvl w:val="0"/>
          <w:numId w:val="24"/>
        </w:numPr>
      </w:pPr>
      <w:r w:rsidRPr="000353A8">
        <w:rPr>
          <w:b/>
          <w:bCs/>
        </w:rPr>
        <w:t>Step 1</w:t>
      </w:r>
      <w:r w:rsidRPr="000353A8">
        <w:t xml:space="preserve">: Investors pledge to a project, which triggers the payment process via the </w:t>
      </w:r>
      <w:r w:rsidRPr="000353A8">
        <w:rPr>
          <w:b/>
          <w:bCs/>
        </w:rPr>
        <w:t>Payment Gateway Module</w:t>
      </w:r>
      <w:r w:rsidRPr="000353A8">
        <w:t>.</w:t>
      </w:r>
    </w:p>
    <w:p w14:paraId="5A5DC05F" w14:textId="77777777" w:rsidR="000353A8" w:rsidRPr="000353A8" w:rsidRDefault="000353A8" w:rsidP="000353A8">
      <w:pPr>
        <w:numPr>
          <w:ilvl w:val="0"/>
          <w:numId w:val="24"/>
        </w:numPr>
      </w:pPr>
      <w:r w:rsidRPr="000353A8">
        <w:rPr>
          <w:b/>
          <w:bCs/>
        </w:rPr>
        <w:t>Step 2</w:t>
      </w:r>
      <w:r w:rsidRPr="000353A8">
        <w:t>: Payment details (credit card, bank transfer, etc.) are processed through a secure payment system.</w:t>
      </w:r>
    </w:p>
    <w:p w14:paraId="59A9D42D" w14:textId="77777777" w:rsidR="000353A8" w:rsidRPr="000353A8" w:rsidRDefault="000353A8" w:rsidP="000353A8">
      <w:pPr>
        <w:numPr>
          <w:ilvl w:val="0"/>
          <w:numId w:val="24"/>
        </w:numPr>
      </w:pPr>
      <w:r w:rsidRPr="000353A8">
        <w:rPr>
          <w:b/>
          <w:bCs/>
        </w:rPr>
        <w:t>Step 3</w:t>
      </w:r>
      <w:r w:rsidRPr="000353A8">
        <w:t>: Payment confirmation is sent to both the investor and the platform.</w:t>
      </w:r>
    </w:p>
    <w:p w14:paraId="633DB01E" w14:textId="77777777" w:rsidR="000353A8" w:rsidRPr="000353A8" w:rsidRDefault="000353A8" w:rsidP="000353A8">
      <w:pPr>
        <w:numPr>
          <w:ilvl w:val="0"/>
          <w:numId w:val="24"/>
        </w:numPr>
      </w:pPr>
      <w:r w:rsidRPr="000353A8">
        <w:rPr>
          <w:b/>
          <w:bCs/>
        </w:rPr>
        <w:t>Step 4</w:t>
      </w:r>
      <w:r w:rsidRPr="000353A8">
        <w:t>: Funds are held in escrow until the project meets its funding goal.</w:t>
      </w:r>
    </w:p>
    <w:p w14:paraId="509A4CB5" w14:textId="77777777" w:rsidR="000353A8" w:rsidRPr="000353A8" w:rsidRDefault="000353A8" w:rsidP="000353A8">
      <w:pPr>
        <w:numPr>
          <w:ilvl w:val="1"/>
          <w:numId w:val="24"/>
        </w:numPr>
      </w:pPr>
      <w:r w:rsidRPr="000353A8">
        <w:rPr>
          <w:b/>
          <w:bCs/>
        </w:rPr>
        <w:t>If the project meets its goal</w:t>
      </w:r>
      <w:r w:rsidRPr="000353A8">
        <w:t>, the funds are released to the project creator.</w:t>
      </w:r>
    </w:p>
    <w:p w14:paraId="4A7DA57A" w14:textId="77777777" w:rsidR="000353A8" w:rsidRPr="000353A8" w:rsidRDefault="000353A8" w:rsidP="000353A8">
      <w:pPr>
        <w:numPr>
          <w:ilvl w:val="1"/>
          <w:numId w:val="24"/>
        </w:numPr>
      </w:pPr>
      <w:r w:rsidRPr="000353A8">
        <w:rPr>
          <w:b/>
          <w:bCs/>
        </w:rPr>
        <w:t>If the project fails to meet its goal</w:t>
      </w:r>
      <w:r w:rsidRPr="000353A8">
        <w:t>, investors are automatically refunded.</w:t>
      </w:r>
    </w:p>
    <w:p w14:paraId="51421E79" w14:textId="77777777" w:rsidR="000353A8" w:rsidRPr="000353A8" w:rsidRDefault="000353A8" w:rsidP="000353A8">
      <w:pPr>
        <w:numPr>
          <w:ilvl w:val="0"/>
          <w:numId w:val="24"/>
        </w:numPr>
      </w:pPr>
      <w:r w:rsidRPr="000353A8">
        <w:rPr>
          <w:b/>
          <w:bCs/>
        </w:rPr>
        <w:t>Step 5</w:t>
      </w:r>
      <w:r w:rsidRPr="000353A8">
        <w:t>: After a successful project, the project creator receives the funds and an invoice for the transaction.</w:t>
      </w:r>
    </w:p>
    <w:p w14:paraId="7097EA09" w14:textId="77777777" w:rsidR="000353A8" w:rsidRPr="000353A8" w:rsidRDefault="00000000" w:rsidP="000353A8">
      <w:r>
        <w:pict w14:anchorId="34E35CB6">
          <v:rect id="_x0000_i1044" style="width:0;height:1.5pt" o:hralign="center" o:hrstd="t" o:hr="t" fillcolor="#a0a0a0" stroked="f"/>
        </w:pict>
      </w:r>
    </w:p>
    <w:p w14:paraId="0EFA528F" w14:textId="77777777" w:rsidR="000353A8" w:rsidRPr="000353A8" w:rsidRDefault="000353A8" w:rsidP="000353A8">
      <w:pPr>
        <w:rPr>
          <w:b/>
          <w:bCs/>
        </w:rPr>
      </w:pPr>
      <w:r w:rsidRPr="000353A8">
        <w:rPr>
          <w:b/>
          <w:bCs/>
        </w:rPr>
        <w:t>6. Reward Distribution Workflow (Project Creator &amp; Investor)</w:t>
      </w:r>
    </w:p>
    <w:p w14:paraId="343DF205" w14:textId="77777777" w:rsidR="000353A8" w:rsidRPr="000353A8" w:rsidRDefault="000353A8" w:rsidP="000353A8">
      <w:r w:rsidRPr="000353A8">
        <w:lastRenderedPageBreak/>
        <w:t>This workflow handles the allocation and distribution of rewards based on the pledge tiers.</w:t>
      </w:r>
    </w:p>
    <w:p w14:paraId="477A7AE4" w14:textId="77777777" w:rsidR="000353A8" w:rsidRPr="000353A8" w:rsidRDefault="000353A8" w:rsidP="000353A8">
      <w:pPr>
        <w:numPr>
          <w:ilvl w:val="0"/>
          <w:numId w:val="25"/>
        </w:numPr>
      </w:pPr>
      <w:r w:rsidRPr="000353A8">
        <w:rPr>
          <w:b/>
          <w:bCs/>
        </w:rPr>
        <w:t>Step 1</w:t>
      </w:r>
      <w:r w:rsidRPr="000353A8">
        <w:t>: Project creators define reward tiers during the project creation process.</w:t>
      </w:r>
    </w:p>
    <w:p w14:paraId="40C944D6" w14:textId="77777777" w:rsidR="000353A8" w:rsidRPr="000353A8" w:rsidRDefault="000353A8" w:rsidP="000353A8">
      <w:pPr>
        <w:numPr>
          <w:ilvl w:val="0"/>
          <w:numId w:val="25"/>
        </w:numPr>
      </w:pPr>
      <w:r w:rsidRPr="000353A8">
        <w:rPr>
          <w:b/>
          <w:bCs/>
        </w:rPr>
        <w:t>Step 2</w:t>
      </w:r>
      <w:r w:rsidRPr="000353A8">
        <w:t>: Investors choose a reward tier when pledging to a project.</w:t>
      </w:r>
    </w:p>
    <w:p w14:paraId="04628E94" w14:textId="77777777" w:rsidR="000353A8" w:rsidRPr="000353A8" w:rsidRDefault="000353A8" w:rsidP="000353A8">
      <w:pPr>
        <w:numPr>
          <w:ilvl w:val="0"/>
          <w:numId w:val="25"/>
        </w:numPr>
      </w:pPr>
      <w:r w:rsidRPr="000353A8">
        <w:rPr>
          <w:b/>
          <w:bCs/>
        </w:rPr>
        <w:t>Step 3</w:t>
      </w:r>
      <w:r w:rsidRPr="000353A8">
        <w:t>: Once the project is successfully funded, the platform automatically associates rewards with corresponding investors.</w:t>
      </w:r>
    </w:p>
    <w:p w14:paraId="54046628" w14:textId="77777777" w:rsidR="000353A8" w:rsidRPr="000353A8" w:rsidRDefault="000353A8" w:rsidP="000353A8">
      <w:pPr>
        <w:numPr>
          <w:ilvl w:val="0"/>
          <w:numId w:val="25"/>
        </w:numPr>
      </w:pPr>
      <w:r w:rsidRPr="000353A8">
        <w:rPr>
          <w:b/>
          <w:bCs/>
        </w:rPr>
        <w:t>Step 4</w:t>
      </w:r>
      <w:r w:rsidRPr="000353A8">
        <w:t>: The project creator is notified of the rewards that need to be distributed to investors.</w:t>
      </w:r>
    </w:p>
    <w:p w14:paraId="47CFF4AE" w14:textId="77777777" w:rsidR="000353A8" w:rsidRPr="000353A8" w:rsidRDefault="000353A8" w:rsidP="000353A8">
      <w:pPr>
        <w:numPr>
          <w:ilvl w:val="1"/>
          <w:numId w:val="25"/>
        </w:numPr>
      </w:pPr>
      <w:r w:rsidRPr="000353A8">
        <w:t>Physical rewards may involve shipping, while digital rewards (like e-books or exclusive content) are delivered electronically.</w:t>
      </w:r>
    </w:p>
    <w:p w14:paraId="0FEAA37C" w14:textId="77777777" w:rsidR="000353A8" w:rsidRPr="000353A8" w:rsidRDefault="000353A8" w:rsidP="000353A8">
      <w:pPr>
        <w:numPr>
          <w:ilvl w:val="0"/>
          <w:numId w:val="25"/>
        </w:numPr>
      </w:pPr>
      <w:r w:rsidRPr="000353A8">
        <w:rPr>
          <w:b/>
          <w:bCs/>
        </w:rPr>
        <w:t>Step 5</w:t>
      </w:r>
      <w:r w:rsidRPr="000353A8">
        <w:t xml:space="preserve">: Project creators mark rewards as fulfilled in the </w:t>
      </w:r>
      <w:r w:rsidRPr="000353A8">
        <w:rPr>
          <w:b/>
          <w:bCs/>
        </w:rPr>
        <w:t>Reward System Module</w:t>
      </w:r>
      <w:r w:rsidRPr="000353A8">
        <w:t>.</w:t>
      </w:r>
    </w:p>
    <w:p w14:paraId="378E9195" w14:textId="77777777" w:rsidR="000353A8" w:rsidRPr="000353A8" w:rsidRDefault="00000000" w:rsidP="000353A8">
      <w:r>
        <w:pict w14:anchorId="11687016">
          <v:rect id="_x0000_i1045" style="width:0;height:1.5pt" o:hralign="center" o:hrstd="t" o:hr="t" fillcolor="#a0a0a0" stroked="f"/>
        </w:pict>
      </w:r>
    </w:p>
    <w:p w14:paraId="7373CA2E" w14:textId="77777777" w:rsidR="000353A8" w:rsidRPr="000353A8" w:rsidRDefault="000353A8" w:rsidP="000353A8">
      <w:pPr>
        <w:rPr>
          <w:b/>
          <w:bCs/>
        </w:rPr>
      </w:pPr>
      <w:r w:rsidRPr="000353A8">
        <w:rPr>
          <w:b/>
          <w:bCs/>
        </w:rPr>
        <w:t>7. Comment and Feedback Workflow (Investor &amp; Project Creator)</w:t>
      </w:r>
    </w:p>
    <w:p w14:paraId="3C204ABC" w14:textId="77777777" w:rsidR="000353A8" w:rsidRPr="000353A8" w:rsidRDefault="000353A8" w:rsidP="000353A8">
      <w:r w:rsidRPr="000353A8">
        <w:t>The platform allows investors to leave comments and feedback on projects.</w:t>
      </w:r>
    </w:p>
    <w:p w14:paraId="3DDFEA3C" w14:textId="77777777" w:rsidR="000353A8" w:rsidRPr="000353A8" w:rsidRDefault="000353A8" w:rsidP="000353A8">
      <w:pPr>
        <w:numPr>
          <w:ilvl w:val="0"/>
          <w:numId w:val="26"/>
        </w:numPr>
      </w:pPr>
      <w:r w:rsidRPr="000353A8">
        <w:rPr>
          <w:b/>
          <w:bCs/>
        </w:rPr>
        <w:t>Step 1</w:t>
      </w:r>
      <w:r w:rsidRPr="000353A8">
        <w:t>: Investors navigate to a project's page and post comments regarding the campaign, project details, or any inquiries they may have.</w:t>
      </w:r>
    </w:p>
    <w:p w14:paraId="5229D4C4" w14:textId="77777777" w:rsidR="000353A8" w:rsidRPr="000353A8" w:rsidRDefault="000353A8" w:rsidP="000353A8">
      <w:pPr>
        <w:numPr>
          <w:ilvl w:val="0"/>
          <w:numId w:val="26"/>
        </w:numPr>
      </w:pPr>
      <w:r w:rsidRPr="000353A8">
        <w:rPr>
          <w:b/>
          <w:bCs/>
        </w:rPr>
        <w:t>Step 2</w:t>
      </w:r>
      <w:r w:rsidRPr="000353A8">
        <w:t>: Project creators can respond to comments to engage with the community, answer questions, and provide updates.</w:t>
      </w:r>
    </w:p>
    <w:p w14:paraId="29D43C4B" w14:textId="77777777" w:rsidR="000353A8" w:rsidRPr="000353A8" w:rsidRDefault="000353A8" w:rsidP="000353A8">
      <w:pPr>
        <w:numPr>
          <w:ilvl w:val="0"/>
          <w:numId w:val="26"/>
        </w:numPr>
      </w:pPr>
      <w:r w:rsidRPr="000353A8">
        <w:rPr>
          <w:b/>
          <w:bCs/>
        </w:rPr>
        <w:t>Step 3</w:t>
      </w:r>
      <w:r w:rsidRPr="000353A8">
        <w:t>: After a project is completed, investors can provide feedback and ratings for the project.</w:t>
      </w:r>
    </w:p>
    <w:p w14:paraId="4E19E1F6" w14:textId="77777777" w:rsidR="000353A8" w:rsidRPr="000353A8" w:rsidRDefault="000353A8" w:rsidP="000353A8">
      <w:pPr>
        <w:numPr>
          <w:ilvl w:val="0"/>
          <w:numId w:val="26"/>
        </w:numPr>
      </w:pPr>
      <w:r w:rsidRPr="000353A8">
        <w:rPr>
          <w:b/>
          <w:bCs/>
        </w:rPr>
        <w:t>Step 4</w:t>
      </w:r>
      <w:r w:rsidRPr="000353A8">
        <w:t>: Both comments and feedback are moderated by the platform or the project creator to ensure constructive communication.</w:t>
      </w:r>
    </w:p>
    <w:p w14:paraId="51FE769A" w14:textId="77777777" w:rsidR="000353A8" w:rsidRPr="000353A8" w:rsidRDefault="000353A8" w:rsidP="000353A8">
      <w:pPr>
        <w:numPr>
          <w:ilvl w:val="0"/>
          <w:numId w:val="26"/>
        </w:numPr>
      </w:pPr>
      <w:r w:rsidRPr="000353A8">
        <w:rPr>
          <w:b/>
          <w:bCs/>
        </w:rPr>
        <w:t>Step 5</w:t>
      </w:r>
      <w:r w:rsidRPr="000353A8">
        <w:t>: Comments and feedback are publicly visible to future investors.</w:t>
      </w:r>
    </w:p>
    <w:p w14:paraId="2A18E2CA" w14:textId="77777777" w:rsidR="000353A8" w:rsidRPr="000353A8" w:rsidRDefault="00000000" w:rsidP="000353A8">
      <w:r>
        <w:pict w14:anchorId="6EA0B7C8">
          <v:rect id="_x0000_i1046" style="width:0;height:1.5pt" o:hralign="center" o:hrstd="t" o:hr="t" fillcolor="#a0a0a0" stroked="f"/>
        </w:pict>
      </w:r>
    </w:p>
    <w:p w14:paraId="17C127FE" w14:textId="77777777" w:rsidR="000353A8" w:rsidRPr="000353A8" w:rsidRDefault="000353A8" w:rsidP="000353A8">
      <w:pPr>
        <w:rPr>
          <w:b/>
          <w:bCs/>
        </w:rPr>
      </w:pPr>
      <w:r w:rsidRPr="000353A8">
        <w:rPr>
          <w:b/>
          <w:bCs/>
        </w:rPr>
        <w:t>8. Notification Workflow (Investor &amp; Project Creator)</w:t>
      </w:r>
    </w:p>
    <w:p w14:paraId="6827EF1F" w14:textId="77777777" w:rsidR="000353A8" w:rsidRPr="000353A8" w:rsidRDefault="000353A8" w:rsidP="000353A8">
      <w:r w:rsidRPr="000353A8">
        <w:t>The platform sends notifications to users based on certain activities.</w:t>
      </w:r>
    </w:p>
    <w:p w14:paraId="5F0D6CC6" w14:textId="77777777" w:rsidR="000353A8" w:rsidRPr="000353A8" w:rsidRDefault="000353A8" w:rsidP="000353A8">
      <w:pPr>
        <w:numPr>
          <w:ilvl w:val="0"/>
          <w:numId w:val="27"/>
        </w:numPr>
      </w:pPr>
      <w:r w:rsidRPr="000353A8">
        <w:rPr>
          <w:b/>
          <w:bCs/>
        </w:rPr>
        <w:t>Step 1</w:t>
      </w:r>
      <w:r w:rsidRPr="000353A8">
        <w:t>: Investors and project creators receive notifications when:</w:t>
      </w:r>
    </w:p>
    <w:p w14:paraId="2112D314" w14:textId="77777777" w:rsidR="000353A8" w:rsidRPr="000353A8" w:rsidRDefault="000353A8" w:rsidP="000353A8">
      <w:pPr>
        <w:numPr>
          <w:ilvl w:val="1"/>
          <w:numId w:val="27"/>
        </w:numPr>
      </w:pPr>
      <w:r w:rsidRPr="000353A8">
        <w:t>Projects are updated (e.g., new milestones, changes to rewards).</w:t>
      </w:r>
    </w:p>
    <w:p w14:paraId="6A38765D" w14:textId="77777777" w:rsidR="000353A8" w:rsidRPr="000353A8" w:rsidRDefault="000353A8" w:rsidP="000353A8">
      <w:pPr>
        <w:numPr>
          <w:ilvl w:val="1"/>
          <w:numId w:val="27"/>
        </w:numPr>
      </w:pPr>
      <w:r w:rsidRPr="000353A8">
        <w:t xml:space="preserve">A comment is </w:t>
      </w:r>
      <w:proofErr w:type="gramStart"/>
      <w:r w:rsidRPr="000353A8">
        <w:t>posted</w:t>
      </w:r>
      <w:proofErr w:type="gramEnd"/>
      <w:r w:rsidRPr="000353A8">
        <w:t xml:space="preserve"> or a reply is made to an existing comment.</w:t>
      </w:r>
    </w:p>
    <w:p w14:paraId="1321AE4C" w14:textId="77777777" w:rsidR="000353A8" w:rsidRPr="000353A8" w:rsidRDefault="000353A8" w:rsidP="000353A8">
      <w:pPr>
        <w:numPr>
          <w:ilvl w:val="1"/>
          <w:numId w:val="27"/>
        </w:numPr>
      </w:pPr>
      <w:r w:rsidRPr="000353A8">
        <w:t>A project reaches its funding goal.</w:t>
      </w:r>
    </w:p>
    <w:p w14:paraId="0E284B4A" w14:textId="77777777" w:rsidR="000353A8" w:rsidRPr="000353A8" w:rsidRDefault="000353A8" w:rsidP="000353A8">
      <w:pPr>
        <w:numPr>
          <w:ilvl w:val="1"/>
          <w:numId w:val="27"/>
        </w:numPr>
      </w:pPr>
      <w:r w:rsidRPr="000353A8">
        <w:t>Milestones are achieved.</w:t>
      </w:r>
    </w:p>
    <w:p w14:paraId="3ADD19C5" w14:textId="77777777" w:rsidR="000353A8" w:rsidRPr="000353A8" w:rsidRDefault="000353A8" w:rsidP="000353A8">
      <w:pPr>
        <w:numPr>
          <w:ilvl w:val="1"/>
          <w:numId w:val="27"/>
        </w:numPr>
      </w:pPr>
      <w:r w:rsidRPr="000353A8">
        <w:t>Payment is successfully processed or refunded.</w:t>
      </w:r>
    </w:p>
    <w:p w14:paraId="4F3263C5" w14:textId="77777777" w:rsidR="000353A8" w:rsidRPr="000353A8" w:rsidRDefault="000353A8" w:rsidP="000353A8">
      <w:pPr>
        <w:numPr>
          <w:ilvl w:val="1"/>
          <w:numId w:val="27"/>
        </w:numPr>
      </w:pPr>
      <w:r w:rsidRPr="000353A8">
        <w:t>A project is close to its campaign deadline.</w:t>
      </w:r>
    </w:p>
    <w:p w14:paraId="5B2A6829" w14:textId="77777777" w:rsidR="000353A8" w:rsidRPr="000353A8" w:rsidRDefault="000353A8" w:rsidP="000353A8">
      <w:pPr>
        <w:numPr>
          <w:ilvl w:val="0"/>
          <w:numId w:val="27"/>
        </w:numPr>
      </w:pPr>
      <w:r w:rsidRPr="000353A8">
        <w:rPr>
          <w:b/>
          <w:bCs/>
        </w:rPr>
        <w:t>Step 2</w:t>
      </w:r>
      <w:r w:rsidRPr="000353A8">
        <w:t xml:space="preserve">: Users can access their notification </w:t>
      </w:r>
      <w:proofErr w:type="spellStart"/>
      <w:r w:rsidRPr="000353A8">
        <w:t>center</w:t>
      </w:r>
      <w:proofErr w:type="spellEnd"/>
      <w:r w:rsidRPr="000353A8">
        <w:t xml:space="preserve"> to view a summary of all notifications and </w:t>
      </w:r>
      <w:proofErr w:type="gramStart"/>
      <w:r w:rsidRPr="000353A8">
        <w:t>take action</w:t>
      </w:r>
      <w:proofErr w:type="gramEnd"/>
      <w:r w:rsidRPr="000353A8">
        <w:t xml:space="preserve"> accordingly.</w:t>
      </w:r>
    </w:p>
    <w:p w14:paraId="04EAE6CF" w14:textId="77777777" w:rsidR="000353A8" w:rsidRPr="000353A8" w:rsidRDefault="000353A8" w:rsidP="000353A8">
      <w:pPr>
        <w:numPr>
          <w:ilvl w:val="0"/>
          <w:numId w:val="27"/>
        </w:numPr>
      </w:pPr>
      <w:r w:rsidRPr="000353A8">
        <w:rPr>
          <w:b/>
          <w:bCs/>
        </w:rPr>
        <w:t>Step 3</w:t>
      </w:r>
      <w:r w:rsidRPr="000353A8">
        <w:t>: Notifications are sent through multiple channels (email, in-app).</w:t>
      </w:r>
    </w:p>
    <w:p w14:paraId="42A5349E" w14:textId="77777777" w:rsidR="000353A8" w:rsidRPr="000353A8" w:rsidRDefault="00000000" w:rsidP="000353A8">
      <w:r>
        <w:pict w14:anchorId="26B771EA">
          <v:rect id="_x0000_i1047" style="width:0;height:1.5pt" o:hralign="center" o:hrstd="t" o:hr="t" fillcolor="#a0a0a0" stroked="f"/>
        </w:pict>
      </w:r>
    </w:p>
    <w:p w14:paraId="56E06BB0" w14:textId="77777777" w:rsidR="000353A8" w:rsidRPr="000353A8" w:rsidRDefault="000353A8" w:rsidP="000353A8">
      <w:pPr>
        <w:rPr>
          <w:b/>
          <w:bCs/>
        </w:rPr>
      </w:pPr>
      <w:r w:rsidRPr="000353A8">
        <w:rPr>
          <w:b/>
          <w:bCs/>
        </w:rPr>
        <w:t>9. Reporting Workflow (Admin &amp; Project Creator)</w:t>
      </w:r>
    </w:p>
    <w:p w14:paraId="7A90140E" w14:textId="77777777" w:rsidR="000353A8" w:rsidRPr="000353A8" w:rsidRDefault="000353A8" w:rsidP="000353A8">
      <w:r w:rsidRPr="000353A8">
        <w:t>The platform generates detailed reports for project creators and administrators.</w:t>
      </w:r>
    </w:p>
    <w:p w14:paraId="045E441E" w14:textId="77777777" w:rsidR="000353A8" w:rsidRPr="000353A8" w:rsidRDefault="000353A8" w:rsidP="000353A8">
      <w:pPr>
        <w:numPr>
          <w:ilvl w:val="0"/>
          <w:numId w:val="28"/>
        </w:numPr>
      </w:pPr>
      <w:r w:rsidRPr="000353A8">
        <w:rPr>
          <w:b/>
          <w:bCs/>
        </w:rPr>
        <w:lastRenderedPageBreak/>
        <w:t>Step 1</w:t>
      </w:r>
      <w:r w:rsidRPr="000353A8">
        <w:t xml:space="preserve">: Project creators can view funding reports, milestone tracking, and investor trends through the </w:t>
      </w:r>
      <w:r w:rsidRPr="000353A8">
        <w:rPr>
          <w:b/>
          <w:bCs/>
        </w:rPr>
        <w:t>Reporting Module</w:t>
      </w:r>
      <w:r w:rsidRPr="000353A8">
        <w:t>.</w:t>
      </w:r>
    </w:p>
    <w:p w14:paraId="2F67DD16" w14:textId="77777777" w:rsidR="000353A8" w:rsidRPr="000353A8" w:rsidRDefault="000353A8" w:rsidP="000353A8">
      <w:pPr>
        <w:numPr>
          <w:ilvl w:val="0"/>
          <w:numId w:val="28"/>
        </w:numPr>
      </w:pPr>
      <w:r w:rsidRPr="000353A8">
        <w:rPr>
          <w:b/>
          <w:bCs/>
        </w:rPr>
        <w:t>Step 2</w:t>
      </w:r>
      <w:r w:rsidRPr="000353A8">
        <w:t>: Admins can generate platform-wide reports that include:</w:t>
      </w:r>
    </w:p>
    <w:p w14:paraId="3E995295" w14:textId="77777777" w:rsidR="000353A8" w:rsidRPr="000353A8" w:rsidRDefault="000353A8" w:rsidP="000353A8">
      <w:pPr>
        <w:numPr>
          <w:ilvl w:val="1"/>
          <w:numId w:val="28"/>
        </w:numPr>
      </w:pPr>
      <w:r w:rsidRPr="000353A8">
        <w:t>Total funds raised, successful projects, categories with the highest funding.</w:t>
      </w:r>
    </w:p>
    <w:p w14:paraId="1B0203CF" w14:textId="77777777" w:rsidR="000353A8" w:rsidRPr="000353A8" w:rsidRDefault="000353A8" w:rsidP="000353A8">
      <w:pPr>
        <w:numPr>
          <w:ilvl w:val="1"/>
          <w:numId w:val="28"/>
        </w:numPr>
      </w:pPr>
      <w:r w:rsidRPr="000353A8">
        <w:t>Investor activity and popular projects.</w:t>
      </w:r>
    </w:p>
    <w:p w14:paraId="3758E255" w14:textId="77777777" w:rsidR="000353A8" w:rsidRPr="000353A8" w:rsidRDefault="000353A8" w:rsidP="000353A8">
      <w:pPr>
        <w:numPr>
          <w:ilvl w:val="0"/>
          <w:numId w:val="28"/>
        </w:numPr>
      </w:pPr>
      <w:r w:rsidRPr="000353A8">
        <w:rPr>
          <w:b/>
          <w:bCs/>
        </w:rPr>
        <w:t>Step 3</w:t>
      </w:r>
      <w:r w:rsidRPr="000353A8">
        <w:t>: Reports can be filtered by date range, project status, category, or funding goal.</w:t>
      </w:r>
    </w:p>
    <w:p w14:paraId="67EFB151" w14:textId="77777777" w:rsidR="000353A8" w:rsidRPr="000353A8" w:rsidRDefault="00000000" w:rsidP="000353A8">
      <w:r>
        <w:pict w14:anchorId="6699D407">
          <v:rect id="_x0000_i1048" style="width:0;height:1.5pt" o:hralign="center" o:hrstd="t" o:hr="t" fillcolor="#a0a0a0" stroked="f"/>
        </w:pict>
      </w:r>
    </w:p>
    <w:p w14:paraId="7172537A" w14:textId="77777777" w:rsidR="000353A8" w:rsidRPr="000353A8" w:rsidRDefault="000353A8" w:rsidP="000353A8">
      <w:pPr>
        <w:rPr>
          <w:b/>
          <w:bCs/>
        </w:rPr>
      </w:pPr>
      <w:r w:rsidRPr="000353A8">
        <w:rPr>
          <w:b/>
          <w:bCs/>
        </w:rPr>
        <w:t>10. Milestone Completion and Final Disbursement Workflow (Project Creator &amp; Investor)</w:t>
      </w:r>
    </w:p>
    <w:p w14:paraId="49F97478" w14:textId="77777777" w:rsidR="000353A8" w:rsidRPr="000353A8" w:rsidRDefault="000353A8" w:rsidP="000353A8">
      <w:r w:rsidRPr="000353A8">
        <w:t>Once a project is fully funded and milestones are completed, funds are disbursed to the project creator.</w:t>
      </w:r>
    </w:p>
    <w:p w14:paraId="01F5F0E5" w14:textId="77777777" w:rsidR="000353A8" w:rsidRPr="000353A8" w:rsidRDefault="000353A8" w:rsidP="000353A8">
      <w:pPr>
        <w:numPr>
          <w:ilvl w:val="0"/>
          <w:numId w:val="29"/>
        </w:numPr>
      </w:pPr>
      <w:r w:rsidRPr="000353A8">
        <w:rPr>
          <w:b/>
          <w:bCs/>
        </w:rPr>
        <w:t>Step 1</w:t>
      </w:r>
      <w:r w:rsidRPr="000353A8">
        <w:t xml:space="preserve">: Project creators update milestone progress through the </w:t>
      </w:r>
      <w:r w:rsidRPr="000353A8">
        <w:rPr>
          <w:b/>
          <w:bCs/>
        </w:rPr>
        <w:t>Milestone Tracking Module</w:t>
      </w:r>
      <w:r w:rsidRPr="000353A8">
        <w:t>.</w:t>
      </w:r>
    </w:p>
    <w:p w14:paraId="532737BD" w14:textId="77777777" w:rsidR="000353A8" w:rsidRPr="000353A8" w:rsidRDefault="000353A8" w:rsidP="000353A8">
      <w:pPr>
        <w:numPr>
          <w:ilvl w:val="0"/>
          <w:numId w:val="29"/>
        </w:numPr>
      </w:pPr>
      <w:r w:rsidRPr="000353A8">
        <w:rPr>
          <w:b/>
          <w:bCs/>
        </w:rPr>
        <w:t>Step 2</w:t>
      </w:r>
      <w:r w:rsidRPr="000353A8">
        <w:t>: The system checks whether the project has reached its final milestone.</w:t>
      </w:r>
    </w:p>
    <w:p w14:paraId="2292307F" w14:textId="77777777" w:rsidR="000353A8" w:rsidRPr="000353A8" w:rsidRDefault="000353A8" w:rsidP="000353A8">
      <w:pPr>
        <w:numPr>
          <w:ilvl w:val="0"/>
          <w:numId w:val="29"/>
        </w:numPr>
      </w:pPr>
      <w:r w:rsidRPr="000353A8">
        <w:rPr>
          <w:b/>
          <w:bCs/>
        </w:rPr>
        <w:t>Step 3</w:t>
      </w:r>
      <w:r w:rsidRPr="000353A8">
        <w:t>: If the final milestone is completed, the funds held in escrow are disbursed to the project creator.</w:t>
      </w:r>
    </w:p>
    <w:p w14:paraId="5D5B32A7" w14:textId="77777777" w:rsidR="000353A8" w:rsidRPr="000353A8" w:rsidRDefault="000353A8" w:rsidP="000353A8">
      <w:pPr>
        <w:numPr>
          <w:ilvl w:val="0"/>
          <w:numId w:val="29"/>
        </w:numPr>
      </w:pPr>
      <w:r w:rsidRPr="000353A8">
        <w:rPr>
          <w:b/>
          <w:bCs/>
        </w:rPr>
        <w:t>Step 4</w:t>
      </w:r>
      <w:r w:rsidRPr="000353A8">
        <w:t>: Investors are notified of the project's successful completion, and they receive their rewards.</w:t>
      </w:r>
    </w:p>
    <w:p w14:paraId="0EB32B8E" w14:textId="77777777" w:rsidR="000353A8" w:rsidRPr="000353A8" w:rsidRDefault="000353A8" w:rsidP="000353A8">
      <w:pPr>
        <w:numPr>
          <w:ilvl w:val="0"/>
          <w:numId w:val="29"/>
        </w:numPr>
      </w:pPr>
      <w:r w:rsidRPr="000353A8">
        <w:rPr>
          <w:b/>
          <w:bCs/>
        </w:rPr>
        <w:t>Step 5</w:t>
      </w:r>
      <w:r w:rsidRPr="000353A8">
        <w:t>: A final invoice is generated for the project creator.</w:t>
      </w:r>
    </w:p>
    <w:p w14:paraId="0A9A95DF" w14:textId="77777777" w:rsidR="000353A8" w:rsidRPr="000353A8" w:rsidRDefault="00000000" w:rsidP="000353A8">
      <w:r>
        <w:pict w14:anchorId="36680F53">
          <v:rect id="_x0000_i1049" style="width:0;height:1.5pt" o:hralign="center" o:hrstd="t" o:hr="t" fillcolor="#a0a0a0" stroked="f"/>
        </w:pict>
      </w:r>
    </w:p>
    <w:p w14:paraId="677430B9" w14:textId="77777777" w:rsidR="000353A8" w:rsidRPr="000353A8" w:rsidRDefault="000353A8" w:rsidP="000353A8">
      <w:r w:rsidRPr="000353A8">
        <w:t xml:space="preserve">This detailed workflow for the </w:t>
      </w:r>
      <w:r w:rsidRPr="000353A8">
        <w:rPr>
          <w:b/>
          <w:bCs/>
        </w:rPr>
        <w:t>Crowdfunding Platform</w:t>
      </w:r>
      <w:r w:rsidRPr="000353A8">
        <w:t xml:space="preserve"> ensures a seamless process for project creators to manage campaigns, for investors to support and track projects, and for both parties to handle payments, rewards, and communication effectively.</w:t>
      </w:r>
    </w:p>
    <w:p w14:paraId="3D5808AD" w14:textId="77777777" w:rsidR="00072402" w:rsidRDefault="00072402"/>
    <w:p w14:paraId="7551B56D" w14:textId="77777777" w:rsidR="00072402" w:rsidRDefault="00072402">
      <w:r>
        <w:br w:type="page"/>
      </w:r>
    </w:p>
    <w:p w14:paraId="3B5F4AED" w14:textId="31E04C9A" w:rsidR="001E60CC" w:rsidRPr="001E60CC" w:rsidRDefault="001E60CC" w:rsidP="001E60CC">
      <w:pPr>
        <w:rPr>
          <w:b/>
          <w:bCs/>
          <w:color w:val="FF0000"/>
          <w:sz w:val="56"/>
          <w:szCs w:val="56"/>
        </w:rPr>
      </w:pPr>
      <w:r w:rsidRPr="001E60CC">
        <w:rPr>
          <w:b/>
          <w:bCs/>
          <w:color w:val="FF0000"/>
          <w:sz w:val="56"/>
          <w:szCs w:val="56"/>
        </w:rPr>
        <w:lastRenderedPageBreak/>
        <w:t xml:space="preserve">Database structure </w:t>
      </w:r>
    </w:p>
    <w:p w14:paraId="51CA2842" w14:textId="77777777" w:rsidR="001E60CC" w:rsidRPr="001E60CC" w:rsidRDefault="001E60CC" w:rsidP="001E60CC">
      <w:pPr>
        <w:rPr>
          <w:b/>
          <w:bCs/>
        </w:rPr>
      </w:pPr>
      <w:r w:rsidRPr="001E60CC">
        <w:rPr>
          <w:b/>
          <w:bCs/>
        </w:rPr>
        <w:t>1. User Table</w:t>
      </w:r>
    </w:p>
    <w:tbl>
      <w:tblPr>
        <w:tblStyle w:val="TableGrid"/>
        <w:tblW w:w="0" w:type="auto"/>
        <w:tblLook w:val="04A0" w:firstRow="1" w:lastRow="0" w:firstColumn="1" w:lastColumn="0" w:noHBand="0" w:noVBand="1"/>
      </w:tblPr>
      <w:tblGrid>
        <w:gridCol w:w="1525"/>
        <w:gridCol w:w="2226"/>
        <w:gridCol w:w="3077"/>
        <w:gridCol w:w="3794"/>
      </w:tblGrid>
      <w:tr w:rsidR="001E60CC" w:rsidRPr="001E60CC" w14:paraId="2372CFC2" w14:textId="77777777" w:rsidTr="001E60CC">
        <w:tc>
          <w:tcPr>
            <w:tcW w:w="0" w:type="auto"/>
            <w:hideMark/>
          </w:tcPr>
          <w:p w14:paraId="537754BA" w14:textId="77777777" w:rsidR="001E60CC" w:rsidRPr="001E60CC" w:rsidRDefault="001E60CC" w:rsidP="001E60CC">
            <w:pPr>
              <w:spacing w:after="160" w:line="259" w:lineRule="auto"/>
              <w:rPr>
                <w:b/>
                <w:bCs/>
              </w:rPr>
            </w:pPr>
            <w:r w:rsidRPr="001E60CC">
              <w:rPr>
                <w:b/>
                <w:bCs/>
              </w:rPr>
              <w:t>Column Name</w:t>
            </w:r>
          </w:p>
        </w:tc>
        <w:tc>
          <w:tcPr>
            <w:tcW w:w="0" w:type="auto"/>
            <w:hideMark/>
          </w:tcPr>
          <w:p w14:paraId="23FA3ADD" w14:textId="77777777" w:rsidR="001E60CC" w:rsidRPr="001E60CC" w:rsidRDefault="001E60CC" w:rsidP="001E60CC">
            <w:pPr>
              <w:spacing w:after="160" w:line="259" w:lineRule="auto"/>
              <w:rPr>
                <w:b/>
                <w:bCs/>
              </w:rPr>
            </w:pPr>
            <w:r w:rsidRPr="001E60CC">
              <w:rPr>
                <w:b/>
                <w:bCs/>
              </w:rPr>
              <w:t>Data Type</w:t>
            </w:r>
          </w:p>
        </w:tc>
        <w:tc>
          <w:tcPr>
            <w:tcW w:w="0" w:type="auto"/>
            <w:hideMark/>
          </w:tcPr>
          <w:p w14:paraId="51B0FB36" w14:textId="77777777" w:rsidR="001E60CC" w:rsidRPr="001E60CC" w:rsidRDefault="001E60CC" w:rsidP="001E60CC">
            <w:pPr>
              <w:spacing w:after="160" w:line="259" w:lineRule="auto"/>
              <w:rPr>
                <w:b/>
                <w:bCs/>
              </w:rPr>
            </w:pPr>
            <w:r w:rsidRPr="001E60CC">
              <w:rPr>
                <w:b/>
                <w:bCs/>
              </w:rPr>
              <w:t>Constraints</w:t>
            </w:r>
          </w:p>
        </w:tc>
        <w:tc>
          <w:tcPr>
            <w:tcW w:w="0" w:type="auto"/>
            <w:hideMark/>
          </w:tcPr>
          <w:p w14:paraId="0DA23909" w14:textId="77777777" w:rsidR="001E60CC" w:rsidRPr="001E60CC" w:rsidRDefault="001E60CC" w:rsidP="001E60CC">
            <w:pPr>
              <w:spacing w:after="160" w:line="259" w:lineRule="auto"/>
              <w:rPr>
                <w:b/>
                <w:bCs/>
              </w:rPr>
            </w:pPr>
            <w:r w:rsidRPr="001E60CC">
              <w:rPr>
                <w:b/>
                <w:bCs/>
              </w:rPr>
              <w:t>Description</w:t>
            </w:r>
          </w:p>
        </w:tc>
      </w:tr>
      <w:tr w:rsidR="001E60CC" w:rsidRPr="001E60CC" w14:paraId="06667656" w14:textId="77777777" w:rsidTr="001E60CC">
        <w:tc>
          <w:tcPr>
            <w:tcW w:w="0" w:type="auto"/>
            <w:hideMark/>
          </w:tcPr>
          <w:p w14:paraId="069915E1" w14:textId="77777777" w:rsidR="001E60CC" w:rsidRPr="001E60CC" w:rsidRDefault="001E60CC" w:rsidP="001E60CC">
            <w:pPr>
              <w:spacing w:after="160" w:line="259" w:lineRule="auto"/>
            </w:pPr>
            <w:proofErr w:type="spellStart"/>
            <w:r w:rsidRPr="001E60CC">
              <w:t>user_id</w:t>
            </w:r>
            <w:proofErr w:type="spellEnd"/>
          </w:p>
        </w:tc>
        <w:tc>
          <w:tcPr>
            <w:tcW w:w="0" w:type="auto"/>
            <w:hideMark/>
          </w:tcPr>
          <w:p w14:paraId="39E90865" w14:textId="77777777" w:rsidR="001E60CC" w:rsidRPr="001E60CC" w:rsidRDefault="001E60CC" w:rsidP="001E60CC">
            <w:pPr>
              <w:spacing w:after="160" w:line="259" w:lineRule="auto"/>
            </w:pPr>
            <w:r w:rsidRPr="001E60CC">
              <w:t>INT</w:t>
            </w:r>
          </w:p>
        </w:tc>
        <w:tc>
          <w:tcPr>
            <w:tcW w:w="0" w:type="auto"/>
            <w:hideMark/>
          </w:tcPr>
          <w:p w14:paraId="3BF3D240" w14:textId="77777777" w:rsidR="001E60CC" w:rsidRPr="001E60CC" w:rsidRDefault="001E60CC" w:rsidP="001E60CC">
            <w:pPr>
              <w:spacing w:after="160" w:line="259" w:lineRule="auto"/>
            </w:pPr>
            <w:r w:rsidRPr="001E60CC">
              <w:t>PRIMARY KEY, AUTO_INCREMENT</w:t>
            </w:r>
          </w:p>
        </w:tc>
        <w:tc>
          <w:tcPr>
            <w:tcW w:w="0" w:type="auto"/>
            <w:hideMark/>
          </w:tcPr>
          <w:p w14:paraId="13D5A6A3" w14:textId="77777777" w:rsidR="001E60CC" w:rsidRPr="001E60CC" w:rsidRDefault="001E60CC" w:rsidP="001E60CC">
            <w:pPr>
              <w:spacing w:after="160" w:line="259" w:lineRule="auto"/>
            </w:pPr>
            <w:r w:rsidRPr="001E60CC">
              <w:t>Unique identifier for the user.</w:t>
            </w:r>
          </w:p>
        </w:tc>
      </w:tr>
      <w:tr w:rsidR="001E60CC" w:rsidRPr="001E60CC" w14:paraId="098CD312" w14:textId="77777777" w:rsidTr="001E60CC">
        <w:tc>
          <w:tcPr>
            <w:tcW w:w="0" w:type="auto"/>
            <w:hideMark/>
          </w:tcPr>
          <w:p w14:paraId="23D680C9" w14:textId="77777777" w:rsidR="001E60CC" w:rsidRPr="001E60CC" w:rsidRDefault="001E60CC" w:rsidP="001E60CC">
            <w:pPr>
              <w:spacing w:after="160" w:line="259" w:lineRule="auto"/>
            </w:pPr>
            <w:r w:rsidRPr="001E60CC">
              <w:t>username</w:t>
            </w:r>
          </w:p>
        </w:tc>
        <w:tc>
          <w:tcPr>
            <w:tcW w:w="0" w:type="auto"/>
            <w:hideMark/>
          </w:tcPr>
          <w:p w14:paraId="771753B1" w14:textId="77777777" w:rsidR="001E60CC" w:rsidRPr="001E60CC" w:rsidRDefault="001E60CC" w:rsidP="001E60CC">
            <w:pPr>
              <w:spacing w:after="160" w:line="259" w:lineRule="auto"/>
            </w:pPr>
            <w:proofErr w:type="gramStart"/>
            <w:r w:rsidRPr="001E60CC">
              <w:t>VARCHAR(</w:t>
            </w:r>
            <w:proofErr w:type="gramEnd"/>
            <w:r w:rsidRPr="001E60CC">
              <w:t>50)</w:t>
            </w:r>
          </w:p>
        </w:tc>
        <w:tc>
          <w:tcPr>
            <w:tcW w:w="0" w:type="auto"/>
            <w:hideMark/>
          </w:tcPr>
          <w:p w14:paraId="54F2A1BD" w14:textId="77777777" w:rsidR="001E60CC" w:rsidRPr="001E60CC" w:rsidRDefault="001E60CC" w:rsidP="001E60CC">
            <w:pPr>
              <w:spacing w:after="160" w:line="259" w:lineRule="auto"/>
            </w:pPr>
            <w:r w:rsidRPr="001E60CC">
              <w:t>NOT NULL, UNIQUE</w:t>
            </w:r>
          </w:p>
        </w:tc>
        <w:tc>
          <w:tcPr>
            <w:tcW w:w="0" w:type="auto"/>
            <w:hideMark/>
          </w:tcPr>
          <w:p w14:paraId="7B33B3FC" w14:textId="77777777" w:rsidR="001E60CC" w:rsidRPr="001E60CC" w:rsidRDefault="001E60CC" w:rsidP="001E60CC">
            <w:pPr>
              <w:spacing w:after="160" w:line="259" w:lineRule="auto"/>
            </w:pPr>
            <w:r w:rsidRPr="001E60CC">
              <w:t>The username of the user.</w:t>
            </w:r>
          </w:p>
        </w:tc>
      </w:tr>
      <w:tr w:rsidR="001E60CC" w:rsidRPr="001E60CC" w14:paraId="763E2E09" w14:textId="77777777" w:rsidTr="001E60CC">
        <w:tc>
          <w:tcPr>
            <w:tcW w:w="0" w:type="auto"/>
            <w:hideMark/>
          </w:tcPr>
          <w:p w14:paraId="7A8A0B37" w14:textId="77777777" w:rsidR="001E60CC" w:rsidRPr="001E60CC" w:rsidRDefault="001E60CC" w:rsidP="001E60CC">
            <w:pPr>
              <w:spacing w:after="160" w:line="259" w:lineRule="auto"/>
            </w:pPr>
            <w:r w:rsidRPr="001E60CC">
              <w:t>password</w:t>
            </w:r>
          </w:p>
        </w:tc>
        <w:tc>
          <w:tcPr>
            <w:tcW w:w="0" w:type="auto"/>
            <w:hideMark/>
          </w:tcPr>
          <w:p w14:paraId="1CDD273B" w14:textId="77777777" w:rsidR="001E60CC" w:rsidRPr="001E60CC" w:rsidRDefault="001E60CC" w:rsidP="001E60CC">
            <w:pPr>
              <w:spacing w:after="160" w:line="259" w:lineRule="auto"/>
            </w:pPr>
            <w:proofErr w:type="gramStart"/>
            <w:r w:rsidRPr="001E60CC">
              <w:t>VARCHAR(</w:t>
            </w:r>
            <w:proofErr w:type="gramEnd"/>
            <w:r w:rsidRPr="001E60CC">
              <w:t>255)</w:t>
            </w:r>
          </w:p>
        </w:tc>
        <w:tc>
          <w:tcPr>
            <w:tcW w:w="0" w:type="auto"/>
            <w:hideMark/>
          </w:tcPr>
          <w:p w14:paraId="6B36CBC9" w14:textId="77777777" w:rsidR="001E60CC" w:rsidRPr="001E60CC" w:rsidRDefault="001E60CC" w:rsidP="001E60CC">
            <w:pPr>
              <w:spacing w:after="160" w:line="259" w:lineRule="auto"/>
            </w:pPr>
            <w:r w:rsidRPr="001E60CC">
              <w:t>NOT NULL</w:t>
            </w:r>
          </w:p>
        </w:tc>
        <w:tc>
          <w:tcPr>
            <w:tcW w:w="0" w:type="auto"/>
            <w:hideMark/>
          </w:tcPr>
          <w:p w14:paraId="3034D78E" w14:textId="77777777" w:rsidR="001E60CC" w:rsidRPr="001E60CC" w:rsidRDefault="001E60CC" w:rsidP="001E60CC">
            <w:pPr>
              <w:spacing w:after="160" w:line="259" w:lineRule="auto"/>
            </w:pPr>
            <w:r w:rsidRPr="001E60CC">
              <w:t>The hashed password for user authentication.</w:t>
            </w:r>
          </w:p>
        </w:tc>
      </w:tr>
      <w:tr w:rsidR="001E60CC" w:rsidRPr="001E60CC" w14:paraId="0256644A" w14:textId="77777777" w:rsidTr="001E60CC">
        <w:tc>
          <w:tcPr>
            <w:tcW w:w="0" w:type="auto"/>
            <w:hideMark/>
          </w:tcPr>
          <w:p w14:paraId="4A790C1A" w14:textId="77777777" w:rsidR="001E60CC" w:rsidRPr="001E60CC" w:rsidRDefault="001E60CC" w:rsidP="001E60CC">
            <w:pPr>
              <w:spacing w:after="160" w:line="259" w:lineRule="auto"/>
            </w:pPr>
            <w:r w:rsidRPr="001E60CC">
              <w:t>email</w:t>
            </w:r>
          </w:p>
        </w:tc>
        <w:tc>
          <w:tcPr>
            <w:tcW w:w="0" w:type="auto"/>
            <w:hideMark/>
          </w:tcPr>
          <w:p w14:paraId="20D20C9A" w14:textId="77777777" w:rsidR="001E60CC" w:rsidRPr="001E60CC" w:rsidRDefault="001E60CC" w:rsidP="001E60CC">
            <w:pPr>
              <w:spacing w:after="160" w:line="259" w:lineRule="auto"/>
            </w:pPr>
            <w:proofErr w:type="gramStart"/>
            <w:r w:rsidRPr="001E60CC">
              <w:t>VARCHAR(</w:t>
            </w:r>
            <w:proofErr w:type="gramEnd"/>
            <w:r w:rsidRPr="001E60CC">
              <w:t>100)</w:t>
            </w:r>
          </w:p>
        </w:tc>
        <w:tc>
          <w:tcPr>
            <w:tcW w:w="0" w:type="auto"/>
            <w:hideMark/>
          </w:tcPr>
          <w:p w14:paraId="353A2A8A" w14:textId="77777777" w:rsidR="001E60CC" w:rsidRPr="001E60CC" w:rsidRDefault="001E60CC" w:rsidP="001E60CC">
            <w:pPr>
              <w:spacing w:after="160" w:line="259" w:lineRule="auto"/>
            </w:pPr>
            <w:r w:rsidRPr="001E60CC">
              <w:t>NOT NULL, UNIQUE</w:t>
            </w:r>
          </w:p>
        </w:tc>
        <w:tc>
          <w:tcPr>
            <w:tcW w:w="0" w:type="auto"/>
            <w:hideMark/>
          </w:tcPr>
          <w:p w14:paraId="137ECBA0" w14:textId="77777777" w:rsidR="001E60CC" w:rsidRPr="001E60CC" w:rsidRDefault="001E60CC" w:rsidP="001E60CC">
            <w:pPr>
              <w:spacing w:after="160" w:line="259" w:lineRule="auto"/>
            </w:pPr>
            <w:r w:rsidRPr="001E60CC">
              <w:t>The email address of the user.</w:t>
            </w:r>
          </w:p>
        </w:tc>
      </w:tr>
      <w:tr w:rsidR="001E60CC" w:rsidRPr="001E60CC" w14:paraId="43E59165" w14:textId="77777777" w:rsidTr="001E60CC">
        <w:tc>
          <w:tcPr>
            <w:tcW w:w="0" w:type="auto"/>
            <w:hideMark/>
          </w:tcPr>
          <w:p w14:paraId="47520FF9" w14:textId="77777777" w:rsidR="001E60CC" w:rsidRPr="001E60CC" w:rsidRDefault="001E60CC" w:rsidP="001E60CC">
            <w:pPr>
              <w:spacing w:after="160" w:line="259" w:lineRule="auto"/>
            </w:pPr>
            <w:proofErr w:type="spellStart"/>
            <w:r w:rsidRPr="001E60CC">
              <w:t>created_at</w:t>
            </w:r>
            <w:proofErr w:type="spellEnd"/>
          </w:p>
        </w:tc>
        <w:tc>
          <w:tcPr>
            <w:tcW w:w="0" w:type="auto"/>
            <w:hideMark/>
          </w:tcPr>
          <w:p w14:paraId="323B99EE" w14:textId="77777777" w:rsidR="001E60CC" w:rsidRPr="001E60CC" w:rsidRDefault="001E60CC" w:rsidP="001E60CC">
            <w:pPr>
              <w:spacing w:after="160" w:line="259" w:lineRule="auto"/>
            </w:pPr>
            <w:r w:rsidRPr="001E60CC">
              <w:t>DATETIME</w:t>
            </w:r>
          </w:p>
        </w:tc>
        <w:tc>
          <w:tcPr>
            <w:tcW w:w="0" w:type="auto"/>
            <w:hideMark/>
          </w:tcPr>
          <w:p w14:paraId="338CFB1B" w14:textId="77777777" w:rsidR="001E60CC" w:rsidRPr="001E60CC" w:rsidRDefault="001E60CC" w:rsidP="001E60CC">
            <w:pPr>
              <w:spacing w:after="160" w:line="259" w:lineRule="auto"/>
            </w:pPr>
            <w:r w:rsidRPr="001E60CC">
              <w:t>DEFAULT CURRENT_TIMESTAMP</w:t>
            </w:r>
          </w:p>
        </w:tc>
        <w:tc>
          <w:tcPr>
            <w:tcW w:w="0" w:type="auto"/>
            <w:hideMark/>
          </w:tcPr>
          <w:p w14:paraId="428A04C3" w14:textId="77777777" w:rsidR="001E60CC" w:rsidRPr="001E60CC" w:rsidRDefault="001E60CC" w:rsidP="001E60CC">
            <w:pPr>
              <w:spacing w:after="160" w:line="259" w:lineRule="auto"/>
            </w:pPr>
            <w:r w:rsidRPr="001E60CC">
              <w:t>Timestamp when the user account was created.</w:t>
            </w:r>
          </w:p>
        </w:tc>
      </w:tr>
      <w:tr w:rsidR="001E60CC" w:rsidRPr="001E60CC" w14:paraId="7124CBDC" w14:textId="77777777" w:rsidTr="001E60CC">
        <w:tc>
          <w:tcPr>
            <w:tcW w:w="0" w:type="auto"/>
            <w:hideMark/>
          </w:tcPr>
          <w:p w14:paraId="5907A063" w14:textId="77777777" w:rsidR="001E60CC" w:rsidRPr="001E60CC" w:rsidRDefault="001E60CC" w:rsidP="001E60CC">
            <w:pPr>
              <w:spacing w:after="160" w:line="259" w:lineRule="auto"/>
            </w:pPr>
            <w:r w:rsidRPr="001E60CC">
              <w:t>role</w:t>
            </w:r>
          </w:p>
        </w:tc>
        <w:tc>
          <w:tcPr>
            <w:tcW w:w="0" w:type="auto"/>
            <w:hideMark/>
          </w:tcPr>
          <w:p w14:paraId="14A0E7DC" w14:textId="77777777" w:rsidR="001E60CC" w:rsidRPr="001E60CC" w:rsidRDefault="001E60CC" w:rsidP="001E60CC">
            <w:pPr>
              <w:spacing w:after="160" w:line="259" w:lineRule="auto"/>
            </w:pPr>
            <w:proofErr w:type="gramStart"/>
            <w:r w:rsidRPr="001E60CC">
              <w:t>ENUM(</w:t>
            </w:r>
            <w:proofErr w:type="gramEnd"/>
            <w:r w:rsidRPr="001E60CC">
              <w:t>'Investor', 'User')</w:t>
            </w:r>
          </w:p>
        </w:tc>
        <w:tc>
          <w:tcPr>
            <w:tcW w:w="0" w:type="auto"/>
            <w:hideMark/>
          </w:tcPr>
          <w:p w14:paraId="7BEB99FE" w14:textId="77777777" w:rsidR="001E60CC" w:rsidRPr="001E60CC" w:rsidRDefault="001E60CC" w:rsidP="001E60CC">
            <w:pPr>
              <w:spacing w:after="160" w:line="259" w:lineRule="auto"/>
            </w:pPr>
            <w:r w:rsidRPr="001E60CC">
              <w:t>NOT NULL</w:t>
            </w:r>
          </w:p>
        </w:tc>
        <w:tc>
          <w:tcPr>
            <w:tcW w:w="0" w:type="auto"/>
            <w:hideMark/>
          </w:tcPr>
          <w:p w14:paraId="187F9286" w14:textId="77777777" w:rsidR="001E60CC" w:rsidRPr="001E60CC" w:rsidRDefault="001E60CC" w:rsidP="001E60CC">
            <w:pPr>
              <w:spacing w:after="160" w:line="259" w:lineRule="auto"/>
            </w:pPr>
            <w:r w:rsidRPr="001E60CC">
              <w:t>Role of the user in the platform.</w:t>
            </w:r>
          </w:p>
        </w:tc>
      </w:tr>
    </w:tbl>
    <w:p w14:paraId="2BADA511" w14:textId="77777777" w:rsidR="001E60CC" w:rsidRPr="001E60CC" w:rsidRDefault="00000000" w:rsidP="001E60CC">
      <w:r>
        <w:pict w14:anchorId="6E4EECFF">
          <v:rect id="_x0000_i1050" style="width:0;height:1.5pt" o:hralign="center" o:hrstd="t" o:hr="t" fillcolor="#a0a0a0" stroked="f"/>
        </w:pict>
      </w:r>
    </w:p>
    <w:p w14:paraId="3FA2579D" w14:textId="77777777" w:rsidR="001E60CC" w:rsidRPr="001E60CC" w:rsidRDefault="001E60CC" w:rsidP="001E60CC">
      <w:pPr>
        <w:rPr>
          <w:b/>
          <w:bCs/>
        </w:rPr>
      </w:pPr>
      <w:r w:rsidRPr="001E60CC">
        <w:rPr>
          <w:b/>
          <w:bCs/>
        </w:rPr>
        <w:t>2. Project Table</w:t>
      </w:r>
    </w:p>
    <w:tbl>
      <w:tblPr>
        <w:tblStyle w:val="TableGrid"/>
        <w:tblW w:w="0" w:type="auto"/>
        <w:tblLook w:val="04A0" w:firstRow="1" w:lastRow="0" w:firstColumn="1" w:lastColumn="0" w:noHBand="0" w:noVBand="1"/>
      </w:tblPr>
      <w:tblGrid>
        <w:gridCol w:w="1747"/>
        <w:gridCol w:w="1673"/>
        <w:gridCol w:w="4331"/>
        <w:gridCol w:w="2871"/>
      </w:tblGrid>
      <w:tr w:rsidR="001E60CC" w:rsidRPr="001E60CC" w14:paraId="6A778B08" w14:textId="77777777" w:rsidTr="001E60CC">
        <w:tc>
          <w:tcPr>
            <w:tcW w:w="0" w:type="auto"/>
            <w:hideMark/>
          </w:tcPr>
          <w:p w14:paraId="52080517" w14:textId="77777777" w:rsidR="001E60CC" w:rsidRPr="001E60CC" w:rsidRDefault="001E60CC" w:rsidP="001E60CC">
            <w:pPr>
              <w:spacing w:after="160" w:line="259" w:lineRule="auto"/>
              <w:rPr>
                <w:b/>
                <w:bCs/>
              </w:rPr>
            </w:pPr>
            <w:r w:rsidRPr="001E60CC">
              <w:rPr>
                <w:b/>
                <w:bCs/>
              </w:rPr>
              <w:t>Column Name</w:t>
            </w:r>
          </w:p>
        </w:tc>
        <w:tc>
          <w:tcPr>
            <w:tcW w:w="0" w:type="auto"/>
            <w:hideMark/>
          </w:tcPr>
          <w:p w14:paraId="18B82224" w14:textId="77777777" w:rsidR="001E60CC" w:rsidRPr="001E60CC" w:rsidRDefault="001E60CC" w:rsidP="001E60CC">
            <w:pPr>
              <w:spacing w:after="160" w:line="259" w:lineRule="auto"/>
              <w:rPr>
                <w:b/>
                <w:bCs/>
              </w:rPr>
            </w:pPr>
            <w:r w:rsidRPr="001E60CC">
              <w:rPr>
                <w:b/>
                <w:bCs/>
              </w:rPr>
              <w:t>Data Type</w:t>
            </w:r>
          </w:p>
        </w:tc>
        <w:tc>
          <w:tcPr>
            <w:tcW w:w="0" w:type="auto"/>
            <w:hideMark/>
          </w:tcPr>
          <w:p w14:paraId="6B02904C" w14:textId="77777777" w:rsidR="001E60CC" w:rsidRPr="001E60CC" w:rsidRDefault="001E60CC" w:rsidP="001E60CC">
            <w:pPr>
              <w:spacing w:after="160" w:line="259" w:lineRule="auto"/>
              <w:rPr>
                <w:b/>
                <w:bCs/>
              </w:rPr>
            </w:pPr>
            <w:r w:rsidRPr="001E60CC">
              <w:rPr>
                <w:b/>
                <w:bCs/>
              </w:rPr>
              <w:t>Constraints</w:t>
            </w:r>
          </w:p>
        </w:tc>
        <w:tc>
          <w:tcPr>
            <w:tcW w:w="0" w:type="auto"/>
            <w:hideMark/>
          </w:tcPr>
          <w:p w14:paraId="5C66AFEA" w14:textId="77777777" w:rsidR="001E60CC" w:rsidRPr="001E60CC" w:rsidRDefault="001E60CC" w:rsidP="001E60CC">
            <w:pPr>
              <w:spacing w:after="160" w:line="259" w:lineRule="auto"/>
              <w:rPr>
                <w:b/>
                <w:bCs/>
              </w:rPr>
            </w:pPr>
            <w:r w:rsidRPr="001E60CC">
              <w:rPr>
                <w:b/>
                <w:bCs/>
              </w:rPr>
              <w:t>Description</w:t>
            </w:r>
          </w:p>
        </w:tc>
      </w:tr>
      <w:tr w:rsidR="001E60CC" w:rsidRPr="001E60CC" w14:paraId="1732D283" w14:textId="77777777" w:rsidTr="001E60CC">
        <w:tc>
          <w:tcPr>
            <w:tcW w:w="0" w:type="auto"/>
            <w:hideMark/>
          </w:tcPr>
          <w:p w14:paraId="071DA8BF" w14:textId="77777777" w:rsidR="001E60CC" w:rsidRPr="001E60CC" w:rsidRDefault="001E60CC" w:rsidP="001E60CC">
            <w:pPr>
              <w:spacing w:after="160" w:line="259" w:lineRule="auto"/>
            </w:pPr>
            <w:proofErr w:type="spellStart"/>
            <w:r w:rsidRPr="001E60CC">
              <w:t>project_id</w:t>
            </w:r>
            <w:proofErr w:type="spellEnd"/>
          </w:p>
        </w:tc>
        <w:tc>
          <w:tcPr>
            <w:tcW w:w="0" w:type="auto"/>
            <w:hideMark/>
          </w:tcPr>
          <w:p w14:paraId="17DF5E03" w14:textId="77777777" w:rsidR="001E60CC" w:rsidRPr="001E60CC" w:rsidRDefault="001E60CC" w:rsidP="001E60CC">
            <w:pPr>
              <w:spacing w:after="160" w:line="259" w:lineRule="auto"/>
            </w:pPr>
            <w:r w:rsidRPr="001E60CC">
              <w:t>INT</w:t>
            </w:r>
          </w:p>
        </w:tc>
        <w:tc>
          <w:tcPr>
            <w:tcW w:w="0" w:type="auto"/>
            <w:hideMark/>
          </w:tcPr>
          <w:p w14:paraId="6F265C86" w14:textId="77777777" w:rsidR="001E60CC" w:rsidRPr="001E60CC" w:rsidRDefault="001E60CC" w:rsidP="001E60CC">
            <w:pPr>
              <w:spacing w:after="160" w:line="259" w:lineRule="auto"/>
            </w:pPr>
            <w:r w:rsidRPr="001E60CC">
              <w:t>PRIMARY KEY, AUTO_INCREMENT</w:t>
            </w:r>
          </w:p>
        </w:tc>
        <w:tc>
          <w:tcPr>
            <w:tcW w:w="0" w:type="auto"/>
            <w:hideMark/>
          </w:tcPr>
          <w:p w14:paraId="2DB86CCD" w14:textId="77777777" w:rsidR="001E60CC" w:rsidRPr="001E60CC" w:rsidRDefault="001E60CC" w:rsidP="001E60CC">
            <w:pPr>
              <w:spacing w:after="160" w:line="259" w:lineRule="auto"/>
            </w:pPr>
            <w:r w:rsidRPr="001E60CC">
              <w:t>Unique identifier for the project.</w:t>
            </w:r>
          </w:p>
        </w:tc>
      </w:tr>
      <w:tr w:rsidR="001E60CC" w:rsidRPr="001E60CC" w14:paraId="07A657E8" w14:textId="77777777" w:rsidTr="001E60CC">
        <w:tc>
          <w:tcPr>
            <w:tcW w:w="0" w:type="auto"/>
            <w:hideMark/>
          </w:tcPr>
          <w:p w14:paraId="13C29D7F" w14:textId="77777777" w:rsidR="001E60CC" w:rsidRPr="001E60CC" w:rsidRDefault="001E60CC" w:rsidP="001E60CC">
            <w:pPr>
              <w:spacing w:after="160" w:line="259" w:lineRule="auto"/>
            </w:pPr>
            <w:proofErr w:type="spellStart"/>
            <w:r w:rsidRPr="001E60CC">
              <w:t>user_id</w:t>
            </w:r>
            <w:proofErr w:type="spellEnd"/>
          </w:p>
        </w:tc>
        <w:tc>
          <w:tcPr>
            <w:tcW w:w="0" w:type="auto"/>
            <w:hideMark/>
          </w:tcPr>
          <w:p w14:paraId="2C20C391" w14:textId="77777777" w:rsidR="001E60CC" w:rsidRPr="001E60CC" w:rsidRDefault="001E60CC" w:rsidP="001E60CC">
            <w:pPr>
              <w:spacing w:after="160" w:line="259" w:lineRule="auto"/>
            </w:pPr>
            <w:r w:rsidRPr="001E60CC">
              <w:t>INT</w:t>
            </w:r>
          </w:p>
        </w:tc>
        <w:tc>
          <w:tcPr>
            <w:tcW w:w="0" w:type="auto"/>
            <w:hideMark/>
          </w:tcPr>
          <w:p w14:paraId="7FFB4E84" w14:textId="77777777" w:rsidR="001E60CC" w:rsidRPr="001E60CC" w:rsidRDefault="001E60CC" w:rsidP="001E60CC">
            <w:pPr>
              <w:spacing w:after="160" w:line="259" w:lineRule="auto"/>
            </w:pPr>
            <w:r w:rsidRPr="001E60CC">
              <w:t>FOREIGN KEY (User)</w:t>
            </w:r>
          </w:p>
        </w:tc>
        <w:tc>
          <w:tcPr>
            <w:tcW w:w="0" w:type="auto"/>
            <w:hideMark/>
          </w:tcPr>
          <w:p w14:paraId="67000AAC" w14:textId="77777777" w:rsidR="001E60CC" w:rsidRPr="001E60CC" w:rsidRDefault="001E60CC" w:rsidP="001E60CC">
            <w:pPr>
              <w:spacing w:after="160" w:line="259" w:lineRule="auto"/>
            </w:pPr>
            <w:r w:rsidRPr="001E60CC">
              <w:t>The user who created the project.</w:t>
            </w:r>
          </w:p>
        </w:tc>
      </w:tr>
      <w:tr w:rsidR="001E60CC" w:rsidRPr="001E60CC" w14:paraId="257194E7" w14:textId="77777777" w:rsidTr="001E60CC">
        <w:tc>
          <w:tcPr>
            <w:tcW w:w="0" w:type="auto"/>
            <w:hideMark/>
          </w:tcPr>
          <w:p w14:paraId="13871695" w14:textId="77777777" w:rsidR="001E60CC" w:rsidRPr="001E60CC" w:rsidRDefault="001E60CC" w:rsidP="001E60CC">
            <w:pPr>
              <w:spacing w:after="160" w:line="259" w:lineRule="auto"/>
            </w:pPr>
            <w:r w:rsidRPr="001E60CC">
              <w:t>title</w:t>
            </w:r>
          </w:p>
        </w:tc>
        <w:tc>
          <w:tcPr>
            <w:tcW w:w="0" w:type="auto"/>
            <w:hideMark/>
          </w:tcPr>
          <w:p w14:paraId="407A078E" w14:textId="77777777" w:rsidR="001E60CC" w:rsidRPr="001E60CC" w:rsidRDefault="001E60CC" w:rsidP="001E60CC">
            <w:pPr>
              <w:spacing w:after="160" w:line="259" w:lineRule="auto"/>
            </w:pPr>
            <w:proofErr w:type="gramStart"/>
            <w:r w:rsidRPr="001E60CC">
              <w:t>VARCHAR(</w:t>
            </w:r>
            <w:proofErr w:type="gramEnd"/>
            <w:r w:rsidRPr="001E60CC">
              <w:t>100)</w:t>
            </w:r>
          </w:p>
        </w:tc>
        <w:tc>
          <w:tcPr>
            <w:tcW w:w="0" w:type="auto"/>
            <w:hideMark/>
          </w:tcPr>
          <w:p w14:paraId="2480999F" w14:textId="77777777" w:rsidR="001E60CC" w:rsidRPr="001E60CC" w:rsidRDefault="001E60CC" w:rsidP="001E60CC">
            <w:pPr>
              <w:spacing w:after="160" w:line="259" w:lineRule="auto"/>
            </w:pPr>
            <w:r w:rsidRPr="001E60CC">
              <w:t>NOT NULL</w:t>
            </w:r>
          </w:p>
        </w:tc>
        <w:tc>
          <w:tcPr>
            <w:tcW w:w="0" w:type="auto"/>
            <w:hideMark/>
          </w:tcPr>
          <w:p w14:paraId="749223BA" w14:textId="77777777" w:rsidR="001E60CC" w:rsidRPr="001E60CC" w:rsidRDefault="001E60CC" w:rsidP="001E60CC">
            <w:pPr>
              <w:spacing w:after="160" w:line="259" w:lineRule="auto"/>
            </w:pPr>
            <w:r w:rsidRPr="001E60CC">
              <w:t>Title of the project.</w:t>
            </w:r>
          </w:p>
        </w:tc>
      </w:tr>
      <w:tr w:rsidR="001E60CC" w:rsidRPr="001E60CC" w14:paraId="2E171863" w14:textId="77777777" w:rsidTr="001E60CC">
        <w:tc>
          <w:tcPr>
            <w:tcW w:w="0" w:type="auto"/>
            <w:hideMark/>
          </w:tcPr>
          <w:p w14:paraId="116A1EFD" w14:textId="77777777" w:rsidR="001E60CC" w:rsidRPr="001E60CC" w:rsidRDefault="001E60CC" w:rsidP="001E60CC">
            <w:pPr>
              <w:spacing w:after="160" w:line="259" w:lineRule="auto"/>
            </w:pPr>
            <w:r w:rsidRPr="001E60CC">
              <w:t>description</w:t>
            </w:r>
          </w:p>
        </w:tc>
        <w:tc>
          <w:tcPr>
            <w:tcW w:w="0" w:type="auto"/>
            <w:hideMark/>
          </w:tcPr>
          <w:p w14:paraId="2F3384D0" w14:textId="77777777" w:rsidR="001E60CC" w:rsidRPr="001E60CC" w:rsidRDefault="001E60CC" w:rsidP="001E60CC">
            <w:pPr>
              <w:spacing w:after="160" w:line="259" w:lineRule="auto"/>
            </w:pPr>
            <w:r w:rsidRPr="001E60CC">
              <w:t>TEXT</w:t>
            </w:r>
          </w:p>
        </w:tc>
        <w:tc>
          <w:tcPr>
            <w:tcW w:w="0" w:type="auto"/>
            <w:hideMark/>
          </w:tcPr>
          <w:p w14:paraId="667ADC2D" w14:textId="77777777" w:rsidR="001E60CC" w:rsidRPr="001E60CC" w:rsidRDefault="001E60CC" w:rsidP="001E60CC">
            <w:pPr>
              <w:spacing w:after="160" w:line="259" w:lineRule="auto"/>
            </w:pPr>
            <w:r w:rsidRPr="001E60CC">
              <w:t>NOT NULL</w:t>
            </w:r>
          </w:p>
        </w:tc>
        <w:tc>
          <w:tcPr>
            <w:tcW w:w="0" w:type="auto"/>
            <w:hideMark/>
          </w:tcPr>
          <w:p w14:paraId="125DA888" w14:textId="77777777" w:rsidR="001E60CC" w:rsidRPr="001E60CC" w:rsidRDefault="001E60CC" w:rsidP="001E60CC">
            <w:pPr>
              <w:spacing w:after="160" w:line="259" w:lineRule="auto"/>
            </w:pPr>
            <w:r w:rsidRPr="001E60CC">
              <w:t>Detailed description of the project.</w:t>
            </w:r>
          </w:p>
        </w:tc>
      </w:tr>
      <w:tr w:rsidR="001E60CC" w:rsidRPr="001E60CC" w14:paraId="0D9BFBEC" w14:textId="77777777" w:rsidTr="001E60CC">
        <w:tc>
          <w:tcPr>
            <w:tcW w:w="0" w:type="auto"/>
            <w:hideMark/>
          </w:tcPr>
          <w:p w14:paraId="470F6388" w14:textId="77777777" w:rsidR="001E60CC" w:rsidRPr="001E60CC" w:rsidRDefault="001E60CC" w:rsidP="001E60CC">
            <w:pPr>
              <w:spacing w:after="160" w:line="259" w:lineRule="auto"/>
            </w:pPr>
            <w:proofErr w:type="spellStart"/>
            <w:r w:rsidRPr="001E60CC">
              <w:t>category_id</w:t>
            </w:r>
            <w:proofErr w:type="spellEnd"/>
          </w:p>
        </w:tc>
        <w:tc>
          <w:tcPr>
            <w:tcW w:w="0" w:type="auto"/>
            <w:hideMark/>
          </w:tcPr>
          <w:p w14:paraId="346A42E1" w14:textId="77777777" w:rsidR="001E60CC" w:rsidRPr="001E60CC" w:rsidRDefault="001E60CC" w:rsidP="001E60CC">
            <w:pPr>
              <w:spacing w:after="160" w:line="259" w:lineRule="auto"/>
            </w:pPr>
            <w:r w:rsidRPr="001E60CC">
              <w:t>INT</w:t>
            </w:r>
          </w:p>
        </w:tc>
        <w:tc>
          <w:tcPr>
            <w:tcW w:w="0" w:type="auto"/>
            <w:hideMark/>
          </w:tcPr>
          <w:p w14:paraId="6B948FD9" w14:textId="77777777" w:rsidR="001E60CC" w:rsidRPr="001E60CC" w:rsidRDefault="001E60CC" w:rsidP="001E60CC">
            <w:pPr>
              <w:spacing w:after="160" w:line="259" w:lineRule="auto"/>
            </w:pPr>
            <w:r w:rsidRPr="001E60CC">
              <w:t>FOREIGN KEY (Category)</w:t>
            </w:r>
          </w:p>
        </w:tc>
        <w:tc>
          <w:tcPr>
            <w:tcW w:w="0" w:type="auto"/>
            <w:hideMark/>
          </w:tcPr>
          <w:p w14:paraId="3D5F5711" w14:textId="77777777" w:rsidR="001E60CC" w:rsidRPr="001E60CC" w:rsidRDefault="001E60CC" w:rsidP="001E60CC">
            <w:pPr>
              <w:spacing w:after="160" w:line="259" w:lineRule="auto"/>
            </w:pPr>
            <w:r w:rsidRPr="001E60CC">
              <w:t>The category of the project.</w:t>
            </w:r>
          </w:p>
        </w:tc>
      </w:tr>
      <w:tr w:rsidR="001E60CC" w:rsidRPr="001E60CC" w14:paraId="01161013" w14:textId="77777777" w:rsidTr="001E60CC">
        <w:tc>
          <w:tcPr>
            <w:tcW w:w="0" w:type="auto"/>
            <w:hideMark/>
          </w:tcPr>
          <w:p w14:paraId="341C50EC" w14:textId="77777777" w:rsidR="001E60CC" w:rsidRPr="001E60CC" w:rsidRDefault="001E60CC" w:rsidP="001E60CC">
            <w:pPr>
              <w:spacing w:after="160" w:line="259" w:lineRule="auto"/>
            </w:pPr>
            <w:proofErr w:type="spellStart"/>
            <w:r w:rsidRPr="001E60CC">
              <w:t>target_amount</w:t>
            </w:r>
            <w:proofErr w:type="spellEnd"/>
          </w:p>
        </w:tc>
        <w:tc>
          <w:tcPr>
            <w:tcW w:w="0" w:type="auto"/>
            <w:hideMark/>
          </w:tcPr>
          <w:p w14:paraId="3D592C73" w14:textId="77777777" w:rsidR="001E60CC" w:rsidRPr="001E60CC" w:rsidRDefault="001E60CC" w:rsidP="001E60CC">
            <w:pPr>
              <w:spacing w:after="160" w:line="259" w:lineRule="auto"/>
            </w:pPr>
            <w:proofErr w:type="gramStart"/>
            <w:r w:rsidRPr="001E60CC">
              <w:t>DECIMAL(</w:t>
            </w:r>
            <w:proofErr w:type="gramEnd"/>
            <w:r w:rsidRPr="001E60CC">
              <w:t>10, 2)</w:t>
            </w:r>
          </w:p>
        </w:tc>
        <w:tc>
          <w:tcPr>
            <w:tcW w:w="0" w:type="auto"/>
            <w:hideMark/>
          </w:tcPr>
          <w:p w14:paraId="210B12E4" w14:textId="77777777" w:rsidR="001E60CC" w:rsidRPr="001E60CC" w:rsidRDefault="001E60CC" w:rsidP="001E60CC">
            <w:pPr>
              <w:spacing w:after="160" w:line="259" w:lineRule="auto"/>
            </w:pPr>
            <w:r w:rsidRPr="001E60CC">
              <w:t>NOT NULL</w:t>
            </w:r>
          </w:p>
        </w:tc>
        <w:tc>
          <w:tcPr>
            <w:tcW w:w="0" w:type="auto"/>
            <w:hideMark/>
          </w:tcPr>
          <w:p w14:paraId="40E089DF" w14:textId="77777777" w:rsidR="001E60CC" w:rsidRPr="001E60CC" w:rsidRDefault="001E60CC" w:rsidP="001E60CC">
            <w:pPr>
              <w:spacing w:after="160" w:line="259" w:lineRule="auto"/>
            </w:pPr>
            <w:r w:rsidRPr="001E60CC">
              <w:t>The amount to be raised for the project.</w:t>
            </w:r>
          </w:p>
        </w:tc>
      </w:tr>
      <w:tr w:rsidR="001E60CC" w:rsidRPr="001E60CC" w14:paraId="7B682667" w14:textId="77777777" w:rsidTr="001E60CC">
        <w:tc>
          <w:tcPr>
            <w:tcW w:w="0" w:type="auto"/>
            <w:hideMark/>
          </w:tcPr>
          <w:p w14:paraId="46735722" w14:textId="77777777" w:rsidR="001E60CC" w:rsidRPr="001E60CC" w:rsidRDefault="001E60CC" w:rsidP="001E60CC">
            <w:pPr>
              <w:spacing w:after="160" w:line="259" w:lineRule="auto"/>
            </w:pPr>
            <w:proofErr w:type="spellStart"/>
            <w:r w:rsidRPr="001E60CC">
              <w:t>current_amount</w:t>
            </w:r>
            <w:proofErr w:type="spellEnd"/>
          </w:p>
        </w:tc>
        <w:tc>
          <w:tcPr>
            <w:tcW w:w="0" w:type="auto"/>
            <w:hideMark/>
          </w:tcPr>
          <w:p w14:paraId="51E28FF7" w14:textId="77777777" w:rsidR="001E60CC" w:rsidRPr="001E60CC" w:rsidRDefault="001E60CC" w:rsidP="001E60CC">
            <w:pPr>
              <w:spacing w:after="160" w:line="259" w:lineRule="auto"/>
            </w:pPr>
            <w:proofErr w:type="gramStart"/>
            <w:r w:rsidRPr="001E60CC">
              <w:t>DECIMAL(</w:t>
            </w:r>
            <w:proofErr w:type="gramEnd"/>
            <w:r w:rsidRPr="001E60CC">
              <w:t>10, 2)</w:t>
            </w:r>
          </w:p>
        </w:tc>
        <w:tc>
          <w:tcPr>
            <w:tcW w:w="0" w:type="auto"/>
            <w:hideMark/>
          </w:tcPr>
          <w:p w14:paraId="7BB9C926" w14:textId="77777777" w:rsidR="001E60CC" w:rsidRPr="001E60CC" w:rsidRDefault="001E60CC" w:rsidP="001E60CC">
            <w:pPr>
              <w:spacing w:after="160" w:line="259" w:lineRule="auto"/>
            </w:pPr>
            <w:r w:rsidRPr="001E60CC">
              <w:t>NOT NULL, DEFAULT 0.00</w:t>
            </w:r>
          </w:p>
        </w:tc>
        <w:tc>
          <w:tcPr>
            <w:tcW w:w="0" w:type="auto"/>
            <w:hideMark/>
          </w:tcPr>
          <w:p w14:paraId="2166AF84" w14:textId="77777777" w:rsidR="001E60CC" w:rsidRPr="001E60CC" w:rsidRDefault="001E60CC" w:rsidP="001E60CC">
            <w:pPr>
              <w:spacing w:after="160" w:line="259" w:lineRule="auto"/>
            </w:pPr>
            <w:r w:rsidRPr="001E60CC">
              <w:t>The amount currently raised for the project.</w:t>
            </w:r>
          </w:p>
        </w:tc>
      </w:tr>
      <w:tr w:rsidR="001E60CC" w:rsidRPr="001E60CC" w14:paraId="4A7A5B4F" w14:textId="77777777" w:rsidTr="001E60CC">
        <w:tc>
          <w:tcPr>
            <w:tcW w:w="0" w:type="auto"/>
            <w:hideMark/>
          </w:tcPr>
          <w:p w14:paraId="65963A3F" w14:textId="77777777" w:rsidR="001E60CC" w:rsidRPr="001E60CC" w:rsidRDefault="001E60CC" w:rsidP="001E60CC">
            <w:pPr>
              <w:spacing w:after="160" w:line="259" w:lineRule="auto"/>
            </w:pPr>
            <w:proofErr w:type="spellStart"/>
            <w:r w:rsidRPr="001E60CC">
              <w:t>created_at</w:t>
            </w:r>
            <w:proofErr w:type="spellEnd"/>
          </w:p>
        </w:tc>
        <w:tc>
          <w:tcPr>
            <w:tcW w:w="0" w:type="auto"/>
            <w:hideMark/>
          </w:tcPr>
          <w:p w14:paraId="4F457467" w14:textId="77777777" w:rsidR="001E60CC" w:rsidRPr="001E60CC" w:rsidRDefault="001E60CC" w:rsidP="001E60CC">
            <w:pPr>
              <w:spacing w:after="160" w:line="259" w:lineRule="auto"/>
            </w:pPr>
            <w:r w:rsidRPr="001E60CC">
              <w:t>DATETIME</w:t>
            </w:r>
          </w:p>
        </w:tc>
        <w:tc>
          <w:tcPr>
            <w:tcW w:w="0" w:type="auto"/>
            <w:hideMark/>
          </w:tcPr>
          <w:p w14:paraId="368F7460" w14:textId="77777777" w:rsidR="001E60CC" w:rsidRPr="001E60CC" w:rsidRDefault="001E60CC" w:rsidP="001E60CC">
            <w:pPr>
              <w:spacing w:after="160" w:line="259" w:lineRule="auto"/>
            </w:pPr>
            <w:r w:rsidRPr="001E60CC">
              <w:t>DEFAULT CURRENT_TIMESTAMP</w:t>
            </w:r>
          </w:p>
        </w:tc>
        <w:tc>
          <w:tcPr>
            <w:tcW w:w="0" w:type="auto"/>
            <w:hideMark/>
          </w:tcPr>
          <w:p w14:paraId="3870625D" w14:textId="77777777" w:rsidR="001E60CC" w:rsidRPr="001E60CC" w:rsidRDefault="001E60CC" w:rsidP="001E60CC">
            <w:pPr>
              <w:spacing w:after="160" w:line="259" w:lineRule="auto"/>
            </w:pPr>
            <w:r w:rsidRPr="001E60CC">
              <w:t>Timestamp when the project was created.</w:t>
            </w:r>
          </w:p>
        </w:tc>
      </w:tr>
      <w:tr w:rsidR="001E60CC" w:rsidRPr="001E60CC" w14:paraId="243CAD84" w14:textId="77777777" w:rsidTr="001E60CC">
        <w:tc>
          <w:tcPr>
            <w:tcW w:w="0" w:type="auto"/>
            <w:hideMark/>
          </w:tcPr>
          <w:p w14:paraId="530DB127" w14:textId="77777777" w:rsidR="001E60CC" w:rsidRPr="001E60CC" w:rsidRDefault="001E60CC" w:rsidP="001E60CC">
            <w:pPr>
              <w:spacing w:after="160" w:line="259" w:lineRule="auto"/>
            </w:pPr>
            <w:proofErr w:type="spellStart"/>
            <w:r w:rsidRPr="001E60CC">
              <w:t>updated_at</w:t>
            </w:r>
            <w:proofErr w:type="spellEnd"/>
          </w:p>
        </w:tc>
        <w:tc>
          <w:tcPr>
            <w:tcW w:w="0" w:type="auto"/>
            <w:hideMark/>
          </w:tcPr>
          <w:p w14:paraId="4F51FBA2" w14:textId="77777777" w:rsidR="001E60CC" w:rsidRPr="001E60CC" w:rsidRDefault="001E60CC" w:rsidP="001E60CC">
            <w:pPr>
              <w:spacing w:after="160" w:line="259" w:lineRule="auto"/>
            </w:pPr>
            <w:r w:rsidRPr="001E60CC">
              <w:t>DATETIME</w:t>
            </w:r>
          </w:p>
        </w:tc>
        <w:tc>
          <w:tcPr>
            <w:tcW w:w="0" w:type="auto"/>
            <w:hideMark/>
          </w:tcPr>
          <w:p w14:paraId="172F6739" w14:textId="77777777" w:rsidR="001E60CC" w:rsidRPr="001E60CC" w:rsidRDefault="001E60CC" w:rsidP="001E60CC">
            <w:pPr>
              <w:spacing w:after="160" w:line="259" w:lineRule="auto"/>
            </w:pPr>
            <w:r w:rsidRPr="001E60CC">
              <w:t>DEFAULT CURRENT_TIMESTAMP ON UPDATE CURRENT_TIMESTAMP</w:t>
            </w:r>
          </w:p>
        </w:tc>
        <w:tc>
          <w:tcPr>
            <w:tcW w:w="0" w:type="auto"/>
            <w:hideMark/>
          </w:tcPr>
          <w:p w14:paraId="1097A25E" w14:textId="77777777" w:rsidR="001E60CC" w:rsidRPr="001E60CC" w:rsidRDefault="001E60CC" w:rsidP="001E60CC">
            <w:pPr>
              <w:spacing w:after="160" w:line="259" w:lineRule="auto"/>
            </w:pPr>
            <w:r w:rsidRPr="001E60CC">
              <w:t>Timestamp when the project was last updated.</w:t>
            </w:r>
          </w:p>
        </w:tc>
      </w:tr>
    </w:tbl>
    <w:p w14:paraId="46D971BA" w14:textId="77777777" w:rsidR="001E60CC" w:rsidRPr="001E60CC" w:rsidRDefault="00000000" w:rsidP="001E60CC">
      <w:r>
        <w:pict w14:anchorId="64E6DD2F">
          <v:rect id="_x0000_i1051" style="width:0;height:1.5pt" o:hralign="center" o:hrstd="t" o:hr="t" fillcolor="#a0a0a0" stroked="f"/>
        </w:pict>
      </w:r>
    </w:p>
    <w:p w14:paraId="1EECBF12" w14:textId="77777777" w:rsidR="001E60CC" w:rsidRPr="001E60CC" w:rsidRDefault="001E60CC" w:rsidP="001E60CC">
      <w:pPr>
        <w:rPr>
          <w:b/>
          <w:bCs/>
        </w:rPr>
      </w:pPr>
      <w:r w:rsidRPr="001E60CC">
        <w:rPr>
          <w:b/>
          <w:bCs/>
        </w:rPr>
        <w:t>3. Campaign Table</w:t>
      </w:r>
    </w:p>
    <w:tbl>
      <w:tblPr>
        <w:tblStyle w:val="TableGrid"/>
        <w:tblW w:w="0" w:type="auto"/>
        <w:tblLook w:val="04A0" w:firstRow="1" w:lastRow="0" w:firstColumn="1" w:lastColumn="0" w:noHBand="0" w:noVBand="1"/>
      </w:tblPr>
      <w:tblGrid>
        <w:gridCol w:w="1565"/>
        <w:gridCol w:w="3010"/>
        <w:gridCol w:w="2840"/>
        <w:gridCol w:w="3207"/>
      </w:tblGrid>
      <w:tr w:rsidR="001E60CC" w:rsidRPr="001E60CC" w14:paraId="1BC38D46" w14:textId="77777777" w:rsidTr="001E60CC">
        <w:tc>
          <w:tcPr>
            <w:tcW w:w="0" w:type="auto"/>
            <w:hideMark/>
          </w:tcPr>
          <w:p w14:paraId="7B6AC87D" w14:textId="77777777" w:rsidR="001E60CC" w:rsidRPr="001E60CC" w:rsidRDefault="001E60CC" w:rsidP="001E60CC">
            <w:pPr>
              <w:spacing w:after="160" w:line="259" w:lineRule="auto"/>
              <w:rPr>
                <w:b/>
                <w:bCs/>
              </w:rPr>
            </w:pPr>
            <w:r w:rsidRPr="001E60CC">
              <w:rPr>
                <w:b/>
                <w:bCs/>
              </w:rPr>
              <w:t>Column Name</w:t>
            </w:r>
          </w:p>
        </w:tc>
        <w:tc>
          <w:tcPr>
            <w:tcW w:w="0" w:type="auto"/>
            <w:hideMark/>
          </w:tcPr>
          <w:p w14:paraId="4A9A5108" w14:textId="77777777" w:rsidR="001E60CC" w:rsidRPr="001E60CC" w:rsidRDefault="001E60CC" w:rsidP="001E60CC">
            <w:pPr>
              <w:spacing w:after="160" w:line="259" w:lineRule="auto"/>
              <w:rPr>
                <w:b/>
                <w:bCs/>
              </w:rPr>
            </w:pPr>
            <w:r w:rsidRPr="001E60CC">
              <w:rPr>
                <w:b/>
                <w:bCs/>
              </w:rPr>
              <w:t>Data Type</w:t>
            </w:r>
          </w:p>
        </w:tc>
        <w:tc>
          <w:tcPr>
            <w:tcW w:w="0" w:type="auto"/>
            <w:hideMark/>
          </w:tcPr>
          <w:p w14:paraId="1D236FDB" w14:textId="77777777" w:rsidR="001E60CC" w:rsidRPr="001E60CC" w:rsidRDefault="001E60CC" w:rsidP="001E60CC">
            <w:pPr>
              <w:spacing w:after="160" w:line="259" w:lineRule="auto"/>
              <w:rPr>
                <w:b/>
                <w:bCs/>
              </w:rPr>
            </w:pPr>
            <w:r w:rsidRPr="001E60CC">
              <w:rPr>
                <w:b/>
                <w:bCs/>
              </w:rPr>
              <w:t>Constraints</w:t>
            </w:r>
          </w:p>
        </w:tc>
        <w:tc>
          <w:tcPr>
            <w:tcW w:w="0" w:type="auto"/>
            <w:hideMark/>
          </w:tcPr>
          <w:p w14:paraId="7386F720" w14:textId="77777777" w:rsidR="001E60CC" w:rsidRPr="001E60CC" w:rsidRDefault="001E60CC" w:rsidP="001E60CC">
            <w:pPr>
              <w:spacing w:after="160" w:line="259" w:lineRule="auto"/>
              <w:rPr>
                <w:b/>
                <w:bCs/>
              </w:rPr>
            </w:pPr>
            <w:r w:rsidRPr="001E60CC">
              <w:rPr>
                <w:b/>
                <w:bCs/>
              </w:rPr>
              <w:t>Description</w:t>
            </w:r>
          </w:p>
        </w:tc>
      </w:tr>
      <w:tr w:rsidR="001E60CC" w:rsidRPr="001E60CC" w14:paraId="7976C897" w14:textId="77777777" w:rsidTr="001E60CC">
        <w:tc>
          <w:tcPr>
            <w:tcW w:w="0" w:type="auto"/>
            <w:hideMark/>
          </w:tcPr>
          <w:p w14:paraId="380F79A4" w14:textId="77777777" w:rsidR="001E60CC" w:rsidRPr="001E60CC" w:rsidRDefault="001E60CC" w:rsidP="001E60CC">
            <w:pPr>
              <w:spacing w:after="160" w:line="259" w:lineRule="auto"/>
            </w:pPr>
            <w:proofErr w:type="spellStart"/>
            <w:r w:rsidRPr="001E60CC">
              <w:lastRenderedPageBreak/>
              <w:t>campaign_id</w:t>
            </w:r>
            <w:proofErr w:type="spellEnd"/>
          </w:p>
        </w:tc>
        <w:tc>
          <w:tcPr>
            <w:tcW w:w="0" w:type="auto"/>
            <w:hideMark/>
          </w:tcPr>
          <w:p w14:paraId="44BA5FCB" w14:textId="77777777" w:rsidR="001E60CC" w:rsidRPr="001E60CC" w:rsidRDefault="001E60CC" w:rsidP="001E60CC">
            <w:pPr>
              <w:spacing w:after="160" w:line="259" w:lineRule="auto"/>
            </w:pPr>
            <w:r w:rsidRPr="001E60CC">
              <w:t>INT</w:t>
            </w:r>
          </w:p>
        </w:tc>
        <w:tc>
          <w:tcPr>
            <w:tcW w:w="0" w:type="auto"/>
            <w:hideMark/>
          </w:tcPr>
          <w:p w14:paraId="3CF9D912" w14:textId="77777777" w:rsidR="001E60CC" w:rsidRPr="001E60CC" w:rsidRDefault="001E60CC" w:rsidP="001E60CC">
            <w:pPr>
              <w:spacing w:after="160" w:line="259" w:lineRule="auto"/>
            </w:pPr>
            <w:r w:rsidRPr="001E60CC">
              <w:t>PRIMARY KEY, AUTO_INCREMENT</w:t>
            </w:r>
          </w:p>
        </w:tc>
        <w:tc>
          <w:tcPr>
            <w:tcW w:w="0" w:type="auto"/>
            <w:hideMark/>
          </w:tcPr>
          <w:p w14:paraId="580957B6" w14:textId="77777777" w:rsidR="001E60CC" w:rsidRPr="001E60CC" w:rsidRDefault="001E60CC" w:rsidP="001E60CC">
            <w:pPr>
              <w:spacing w:after="160" w:line="259" w:lineRule="auto"/>
            </w:pPr>
            <w:r w:rsidRPr="001E60CC">
              <w:t>Unique identifier for the campaign.</w:t>
            </w:r>
          </w:p>
        </w:tc>
      </w:tr>
      <w:tr w:rsidR="001E60CC" w:rsidRPr="001E60CC" w14:paraId="41CC86CB" w14:textId="77777777" w:rsidTr="001E60CC">
        <w:tc>
          <w:tcPr>
            <w:tcW w:w="0" w:type="auto"/>
            <w:hideMark/>
          </w:tcPr>
          <w:p w14:paraId="5CFA4323" w14:textId="77777777" w:rsidR="001E60CC" w:rsidRPr="001E60CC" w:rsidRDefault="001E60CC" w:rsidP="001E60CC">
            <w:pPr>
              <w:spacing w:after="160" w:line="259" w:lineRule="auto"/>
            </w:pPr>
            <w:proofErr w:type="spellStart"/>
            <w:r w:rsidRPr="001E60CC">
              <w:t>project_id</w:t>
            </w:r>
            <w:proofErr w:type="spellEnd"/>
          </w:p>
        </w:tc>
        <w:tc>
          <w:tcPr>
            <w:tcW w:w="0" w:type="auto"/>
            <w:hideMark/>
          </w:tcPr>
          <w:p w14:paraId="07EE8057" w14:textId="77777777" w:rsidR="001E60CC" w:rsidRPr="001E60CC" w:rsidRDefault="001E60CC" w:rsidP="001E60CC">
            <w:pPr>
              <w:spacing w:after="160" w:line="259" w:lineRule="auto"/>
            </w:pPr>
            <w:r w:rsidRPr="001E60CC">
              <w:t>INT</w:t>
            </w:r>
          </w:p>
        </w:tc>
        <w:tc>
          <w:tcPr>
            <w:tcW w:w="0" w:type="auto"/>
            <w:hideMark/>
          </w:tcPr>
          <w:p w14:paraId="63BE4F49" w14:textId="77777777" w:rsidR="001E60CC" w:rsidRPr="001E60CC" w:rsidRDefault="001E60CC" w:rsidP="001E60CC">
            <w:pPr>
              <w:spacing w:after="160" w:line="259" w:lineRule="auto"/>
            </w:pPr>
            <w:r w:rsidRPr="001E60CC">
              <w:t>FOREIGN KEY (Project)</w:t>
            </w:r>
          </w:p>
        </w:tc>
        <w:tc>
          <w:tcPr>
            <w:tcW w:w="0" w:type="auto"/>
            <w:hideMark/>
          </w:tcPr>
          <w:p w14:paraId="16F4A0E1" w14:textId="77777777" w:rsidR="001E60CC" w:rsidRPr="001E60CC" w:rsidRDefault="001E60CC" w:rsidP="001E60CC">
            <w:pPr>
              <w:spacing w:after="160" w:line="259" w:lineRule="auto"/>
            </w:pPr>
            <w:r w:rsidRPr="001E60CC">
              <w:t>The project this campaign is associated with.</w:t>
            </w:r>
          </w:p>
        </w:tc>
      </w:tr>
      <w:tr w:rsidR="001E60CC" w:rsidRPr="001E60CC" w14:paraId="64C5CF71" w14:textId="77777777" w:rsidTr="001E60CC">
        <w:tc>
          <w:tcPr>
            <w:tcW w:w="0" w:type="auto"/>
            <w:hideMark/>
          </w:tcPr>
          <w:p w14:paraId="5E5BF648" w14:textId="77777777" w:rsidR="001E60CC" w:rsidRPr="001E60CC" w:rsidRDefault="001E60CC" w:rsidP="001E60CC">
            <w:pPr>
              <w:spacing w:after="160" w:line="259" w:lineRule="auto"/>
            </w:pPr>
            <w:proofErr w:type="spellStart"/>
            <w:r w:rsidRPr="001E60CC">
              <w:t>start_date</w:t>
            </w:r>
            <w:proofErr w:type="spellEnd"/>
          </w:p>
        </w:tc>
        <w:tc>
          <w:tcPr>
            <w:tcW w:w="0" w:type="auto"/>
            <w:hideMark/>
          </w:tcPr>
          <w:p w14:paraId="09040E83" w14:textId="77777777" w:rsidR="001E60CC" w:rsidRPr="001E60CC" w:rsidRDefault="001E60CC" w:rsidP="001E60CC">
            <w:pPr>
              <w:spacing w:after="160" w:line="259" w:lineRule="auto"/>
            </w:pPr>
            <w:r w:rsidRPr="001E60CC">
              <w:t>DATETIME</w:t>
            </w:r>
          </w:p>
        </w:tc>
        <w:tc>
          <w:tcPr>
            <w:tcW w:w="0" w:type="auto"/>
            <w:hideMark/>
          </w:tcPr>
          <w:p w14:paraId="7BAD6FB5" w14:textId="77777777" w:rsidR="001E60CC" w:rsidRPr="001E60CC" w:rsidRDefault="001E60CC" w:rsidP="001E60CC">
            <w:pPr>
              <w:spacing w:after="160" w:line="259" w:lineRule="auto"/>
            </w:pPr>
            <w:r w:rsidRPr="001E60CC">
              <w:t>NOT NULL</w:t>
            </w:r>
          </w:p>
        </w:tc>
        <w:tc>
          <w:tcPr>
            <w:tcW w:w="0" w:type="auto"/>
            <w:hideMark/>
          </w:tcPr>
          <w:p w14:paraId="47A374D4" w14:textId="77777777" w:rsidR="001E60CC" w:rsidRPr="001E60CC" w:rsidRDefault="001E60CC" w:rsidP="001E60CC">
            <w:pPr>
              <w:spacing w:after="160" w:line="259" w:lineRule="auto"/>
            </w:pPr>
            <w:r w:rsidRPr="001E60CC">
              <w:t>Start date of the campaign.</w:t>
            </w:r>
          </w:p>
        </w:tc>
      </w:tr>
      <w:tr w:rsidR="001E60CC" w:rsidRPr="001E60CC" w14:paraId="72801608" w14:textId="77777777" w:rsidTr="001E60CC">
        <w:tc>
          <w:tcPr>
            <w:tcW w:w="0" w:type="auto"/>
            <w:hideMark/>
          </w:tcPr>
          <w:p w14:paraId="13B40782" w14:textId="77777777" w:rsidR="001E60CC" w:rsidRPr="001E60CC" w:rsidRDefault="001E60CC" w:rsidP="001E60CC">
            <w:pPr>
              <w:spacing w:after="160" w:line="259" w:lineRule="auto"/>
            </w:pPr>
            <w:proofErr w:type="spellStart"/>
            <w:r w:rsidRPr="001E60CC">
              <w:t>end_date</w:t>
            </w:r>
            <w:proofErr w:type="spellEnd"/>
          </w:p>
        </w:tc>
        <w:tc>
          <w:tcPr>
            <w:tcW w:w="0" w:type="auto"/>
            <w:hideMark/>
          </w:tcPr>
          <w:p w14:paraId="7C90B773" w14:textId="77777777" w:rsidR="001E60CC" w:rsidRPr="001E60CC" w:rsidRDefault="001E60CC" w:rsidP="001E60CC">
            <w:pPr>
              <w:spacing w:after="160" w:line="259" w:lineRule="auto"/>
            </w:pPr>
            <w:r w:rsidRPr="001E60CC">
              <w:t>DATETIME</w:t>
            </w:r>
          </w:p>
        </w:tc>
        <w:tc>
          <w:tcPr>
            <w:tcW w:w="0" w:type="auto"/>
            <w:hideMark/>
          </w:tcPr>
          <w:p w14:paraId="56DAC3F1" w14:textId="77777777" w:rsidR="001E60CC" w:rsidRPr="001E60CC" w:rsidRDefault="001E60CC" w:rsidP="001E60CC">
            <w:pPr>
              <w:spacing w:after="160" w:line="259" w:lineRule="auto"/>
            </w:pPr>
            <w:r w:rsidRPr="001E60CC">
              <w:t>NOT NULL</w:t>
            </w:r>
          </w:p>
        </w:tc>
        <w:tc>
          <w:tcPr>
            <w:tcW w:w="0" w:type="auto"/>
            <w:hideMark/>
          </w:tcPr>
          <w:p w14:paraId="219BD67C" w14:textId="77777777" w:rsidR="001E60CC" w:rsidRPr="001E60CC" w:rsidRDefault="001E60CC" w:rsidP="001E60CC">
            <w:pPr>
              <w:spacing w:after="160" w:line="259" w:lineRule="auto"/>
            </w:pPr>
            <w:r w:rsidRPr="001E60CC">
              <w:t>End date of the campaign.</w:t>
            </w:r>
          </w:p>
        </w:tc>
      </w:tr>
      <w:tr w:rsidR="001E60CC" w:rsidRPr="001E60CC" w14:paraId="65BCD0F8" w14:textId="77777777" w:rsidTr="001E60CC">
        <w:tc>
          <w:tcPr>
            <w:tcW w:w="0" w:type="auto"/>
            <w:hideMark/>
          </w:tcPr>
          <w:p w14:paraId="36DA1995" w14:textId="77777777" w:rsidR="001E60CC" w:rsidRPr="001E60CC" w:rsidRDefault="001E60CC" w:rsidP="001E60CC">
            <w:pPr>
              <w:spacing w:after="160" w:line="259" w:lineRule="auto"/>
            </w:pPr>
            <w:r w:rsidRPr="001E60CC">
              <w:t>status</w:t>
            </w:r>
          </w:p>
        </w:tc>
        <w:tc>
          <w:tcPr>
            <w:tcW w:w="0" w:type="auto"/>
            <w:hideMark/>
          </w:tcPr>
          <w:p w14:paraId="68143986" w14:textId="77777777" w:rsidR="001E60CC" w:rsidRPr="001E60CC" w:rsidRDefault="001E60CC" w:rsidP="001E60CC">
            <w:pPr>
              <w:spacing w:after="160" w:line="259" w:lineRule="auto"/>
            </w:pPr>
            <w:proofErr w:type="gramStart"/>
            <w:r w:rsidRPr="001E60CC">
              <w:t>ENUM(</w:t>
            </w:r>
            <w:proofErr w:type="gramEnd"/>
            <w:r w:rsidRPr="001E60CC">
              <w:t>'Active', 'Completed', 'Cancelled')</w:t>
            </w:r>
          </w:p>
        </w:tc>
        <w:tc>
          <w:tcPr>
            <w:tcW w:w="0" w:type="auto"/>
            <w:hideMark/>
          </w:tcPr>
          <w:p w14:paraId="6AEFC60F" w14:textId="77777777" w:rsidR="001E60CC" w:rsidRPr="001E60CC" w:rsidRDefault="001E60CC" w:rsidP="001E60CC">
            <w:pPr>
              <w:spacing w:after="160" w:line="259" w:lineRule="auto"/>
            </w:pPr>
            <w:r w:rsidRPr="001E60CC">
              <w:t>NOT NULL</w:t>
            </w:r>
          </w:p>
        </w:tc>
        <w:tc>
          <w:tcPr>
            <w:tcW w:w="0" w:type="auto"/>
            <w:hideMark/>
          </w:tcPr>
          <w:p w14:paraId="0B8E1B5F" w14:textId="77777777" w:rsidR="001E60CC" w:rsidRPr="001E60CC" w:rsidRDefault="001E60CC" w:rsidP="001E60CC">
            <w:pPr>
              <w:spacing w:after="160" w:line="259" w:lineRule="auto"/>
            </w:pPr>
            <w:proofErr w:type="gramStart"/>
            <w:r w:rsidRPr="001E60CC">
              <w:t>Current status</w:t>
            </w:r>
            <w:proofErr w:type="gramEnd"/>
            <w:r w:rsidRPr="001E60CC">
              <w:t xml:space="preserve"> of the campaign.</w:t>
            </w:r>
          </w:p>
        </w:tc>
      </w:tr>
    </w:tbl>
    <w:p w14:paraId="17A9A28C" w14:textId="77777777" w:rsidR="001E60CC" w:rsidRPr="001E60CC" w:rsidRDefault="00000000" w:rsidP="001E60CC">
      <w:r>
        <w:pict w14:anchorId="07C0394E">
          <v:rect id="_x0000_i1052" style="width:0;height:1.5pt" o:hralign="center" o:hrstd="t" o:hr="t" fillcolor="#a0a0a0" stroked="f"/>
        </w:pict>
      </w:r>
    </w:p>
    <w:p w14:paraId="61CD9047" w14:textId="77777777" w:rsidR="001E60CC" w:rsidRPr="001E60CC" w:rsidRDefault="001E60CC" w:rsidP="001E60CC">
      <w:pPr>
        <w:rPr>
          <w:b/>
          <w:bCs/>
        </w:rPr>
      </w:pPr>
      <w:r w:rsidRPr="001E60CC">
        <w:rPr>
          <w:b/>
          <w:bCs/>
        </w:rPr>
        <w:t>4. Pledge Table</w:t>
      </w:r>
    </w:p>
    <w:tbl>
      <w:tblPr>
        <w:tblStyle w:val="TableGrid"/>
        <w:tblW w:w="0" w:type="auto"/>
        <w:tblLook w:val="04A0" w:firstRow="1" w:lastRow="0" w:firstColumn="1" w:lastColumn="0" w:noHBand="0" w:noVBand="1"/>
      </w:tblPr>
      <w:tblGrid>
        <w:gridCol w:w="1631"/>
        <w:gridCol w:w="1686"/>
        <w:gridCol w:w="3327"/>
        <w:gridCol w:w="3978"/>
      </w:tblGrid>
      <w:tr w:rsidR="001E60CC" w:rsidRPr="001E60CC" w14:paraId="5393C872" w14:textId="77777777" w:rsidTr="001E60CC">
        <w:tc>
          <w:tcPr>
            <w:tcW w:w="0" w:type="auto"/>
            <w:hideMark/>
          </w:tcPr>
          <w:p w14:paraId="2624CF35" w14:textId="77777777" w:rsidR="001E60CC" w:rsidRPr="001E60CC" w:rsidRDefault="001E60CC" w:rsidP="001E60CC">
            <w:pPr>
              <w:spacing w:after="160" w:line="259" w:lineRule="auto"/>
              <w:rPr>
                <w:b/>
                <w:bCs/>
              </w:rPr>
            </w:pPr>
            <w:r w:rsidRPr="001E60CC">
              <w:rPr>
                <w:b/>
                <w:bCs/>
              </w:rPr>
              <w:t>Column Name</w:t>
            </w:r>
          </w:p>
        </w:tc>
        <w:tc>
          <w:tcPr>
            <w:tcW w:w="0" w:type="auto"/>
            <w:hideMark/>
          </w:tcPr>
          <w:p w14:paraId="6D2DEECE" w14:textId="77777777" w:rsidR="001E60CC" w:rsidRPr="001E60CC" w:rsidRDefault="001E60CC" w:rsidP="001E60CC">
            <w:pPr>
              <w:spacing w:after="160" w:line="259" w:lineRule="auto"/>
              <w:rPr>
                <w:b/>
                <w:bCs/>
              </w:rPr>
            </w:pPr>
            <w:r w:rsidRPr="001E60CC">
              <w:rPr>
                <w:b/>
                <w:bCs/>
              </w:rPr>
              <w:t>Data Type</w:t>
            </w:r>
          </w:p>
        </w:tc>
        <w:tc>
          <w:tcPr>
            <w:tcW w:w="0" w:type="auto"/>
            <w:hideMark/>
          </w:tcPr>
          <w:p w14:paraId="162F4AC7" w14:textId="77777777" w:rsidR="001E60CC" w:rsidRPr="001E60CC" w:rsidRDefault="001E60CC" w:rsidP="001E60CC">
            <w:pPr>
              <w:spacing w:after="160" w:line="259" w:lineRule="auto"/>
              <w:rPr>
                <w:b/>
                <w:bCs/>
              </w:rPr>
            </w:pPr>
            <w:r w:rsidRPr="001E60CC">
              <w:rPr>
                <w:b/>
                <w:bCs/>
              </w:rPr>
              <w:t>Constraints</w:t>
            </w:r>
          </w:p>
        </w:tc>
        <w:tc>
          <w:tcPr>
            <w:tcW w:w="0" w:type="auto"/>
            <w:hideMark/>
          </w:tcPr>
          <w:p w14:paraId="2F54642C" w14:textId="77777777" w:rsidR="001E60CC" w:rsidRPr="001E60CC" w:rsidRDefault="001E60CC" w:rsidP="001E60CC">
            <w:pPr>
              <w:spacing w:after="160" w:line="259" w:lineRule="auto"/>
              <w:rPr>
                <w:b/>
                <w:bCs/>
              </w:rPr>
            </w:pPr>
            <w:r w:rsidRPr="001E60CC">
              <w:rPr>
                <w:b/>
                <w:bCs/>
              </w:rPr>
              <w:t>Description</w:t>
            </w:r>
          </w:p>
        </w:tc>
      </w:tr>
      <w:tr w:rsidR="001E60CC" w:rsidRPr="001E60CC" w14:paraId="30D63312" w14:textId="77777777" w:rsidTr="001E60CC">
        <w:tc>
          <w:tcPr>
            <w:tcW w:w="0" w:type="auto"/>
            <w:hideMark/>
          </w:tcPr>
          <w:p w14:paraId="677D9CCC" w14:textId="77777777" w:rsidR="001E60CC" w:rsidRPr="001E60CC" w:rsidRDefault="001E60CC" w:rsidP="001E60CC">
            <w:pPr>
              <w:spacing w:after="160" w:line="259" w:lineRule="auto"/>
            </w:pPr>
            <w:proofErr w:type="spellStart"/>
            <w:r w:rsidRPr="001E60CC">
              <w:t>pledge_id</w:t>
            </w:r>
            <w:proofErr w:type="spellEnd"/>
          </w:p>
        </w:tc>
        <w:tc>
          <w:tcPr>
            <w:tcW w:w="0" w:type="auto"/>
            <w:hideMark/>
          </w:tcPr>
          <w:p w14:paraId="58F520B7" w14:textId="77777777" w:rsidR="001E60CC" w:rsidRPr="001E60CC" w:rsidRDefault="001E60CC" w:rsidP="001E60CC">
            <w:pPr>
              <w:spacing w:after="160" w:line="259" w:lineRule="auto"/>
            </w:pPr>
            <w:r w:rsidRPr="001E60CC">
              <w:t>INT</w:t>
            </w:r>
          </w:p>
        </w:tc>
        <w:tc>
          <w:tcPr>
            <w:tcW w:w="0" w:type="auto"/>
            <w:hideMark/>
          </w:tcPr>
          <w:p w14:paraId="4EF4E7D1" w14:textId="77777777" w:rsidR="001E60CC" w:rsidRPr="001E60CC" w:rsidRDefault="001E60CC" w:rsidP="001E60CC">
            <w:pPr>
              <w:spacing w:after="160" w:line="259" w:lineRule="auto"/>
            </w:pPr>
            <w:r w:rsidRPr="001E60CC">
              <w:t>PRIMARY KEY, AUTO_INCREMENT</w:t>
            </w:r>
          </w:p>
        </w:tc>
        <w:tc>
          <w:tcPr>
            <w:tcW w:w="0" w:type="auto"/>
            <w:hideMark/>
          </w:tcPr>
          <w:p w14:paraId="246E26E0" w14:textId="77777777" w:rsidR="001E60CC" w:rsidRPr="001E60CC" w:rsidRDefault="001E60CC" w:rsidP="001E60CC">
            <w:pPr>
              <w:spacing w:after="160" w:line="259" w:lineRule="auto"/>
            </w:pPr>
            <w:r w:rsidRPr="001E60CC">
              <w:t>Unique identifier for the pledge.</w:t>
            </w:r>
          </w:p>
        </w:tc>
      </w:tr>
      <w:tr w:rsidR="001E60CC" w:rsidRPr="001E60CC" w14:paraId="0F53E299" w14:textId="77777777" w:rsidTr="001E60CC">
        <w:tc>
          <w:tcPr>
            <w:tcW w:w="0" w:type="auto"/>
            <w:hideMark/>
          </w:tcPr>
          <w:p w14:paraId="24720F42" w14:textId="77777777" w:rsidR="001E60CC" w:rsidRPr="001E60CC" w:rsidRDefault="001E60CC" w:rsidP="001E60CC">
            <w:pPr>
              <w:spacing w:after="160" w:line="259" w:lineRule="auto"/>
            </w:pPr>
            <w:proofErr w:type="spellStart"/>
            <w:r w:rsidRPr="001E60CC">
              <w:t>project_id</w:t>
            </w:r>
            <w:proofErr w:type="spellEnd"/>
          </w:p>
        </w:tc>
        <w:tc>
          <w:tcPr>
            <w:tcW w:w="0" w:type="auto"/>
            <w:hideMark/>
          </w:tcPr>
          <w:p w14:paraId="46C02906" w14:textId="77777777" w:rsidR="001E60CC" w:rsidRPr="001E60CC" w:rsidRDefault="001E60CC" w:rsidP="001E60CC">
            <w:pPr>
              <w:spacing w:after="160" w:line="259" w:lineRule="auto"/>
            </w:pPr>
            <w:r w:rsidRPr="001E60CC">
              <w:t>INT</w:t>
            </w:r>
          </w:p>
        </w:tc>
        <w:tc>
          <w:tcPr>
            <w:tcW w:w="0" w:type="auto"/>
            <w:hideMark/>
          </w:tcPr>
          <w:p w14:paraId="54F2A10C" w14:textId="77777777" w:rsidR="001E60CC" w:rsidRPr="001E60CC" w:rsidRDefault="001E60CC" w:rsidP="001E60CC">
            <w:pPr>
              <w:spacing w:after="160" w:line="259" w:lineRule="auto"/>
            </w:pPr>
            <w:r w:rsidRPr="001E60CC">
              <w:t>FOREIGN KEY (Project)</w:t>
            </w:r>
          </w:p>
        </w:tc>
        <w:tc>
          <w:tcPr>
            <w:tcW w:w="0" w:type="auto"/>
            <w:hideMark/>
          </w:tcPr>
          <w:p w14:paraId="7B192957" w14:textId="77777777" w:rsidR="001E60CC" w:rsidRPr="001E60CC" w:rsidRDefault="001E60CC" w:rsidP="001E60CC">
            <w:pPr>
              <w:spacing w:after="160" w:line="259" w:lineRule="auto"/>
            </w:pPr>
            <w:r w:rsidRPr="001E60CC">
              <w:t>The project this pledge is associated with.</w:t>
            </w:r>
          </w:p>
        </w:tc>
      </w:tr>
      <w:tr w:rsidR="001E60CC" w:rsidRPr="001E60CC" w14:paraId="780574E3" w14:textId="77777777" w:rsidTr="001E60CC">
        <w:tc>
          <w:tcPr>
            <w:tcW w:w="0" w:type="auto"/>
            <w:hideMark/>
          </w:tcPr>
          <w:p w14:paraId="2028C1F4" w14:textId="77777777" w:rsidR="001E60CC" w:rsidRPr="001E60CC" w:rsidRDefault="001E60CC" w:rsidP="001E60CC">
            <w:pPr>
              <w:spacing w:after="160" w:line="259" w:lineRule="auto"/>
            </w:pPr>
            <w:proofErr w:type="spellStart"/>
            <w:r w:rsidRPr="001E60CC">
              <w:t>investor_id</w:t>
            </w:r>
            <w:proofErr w:type="spellEnd"/>
          </w:p>
        </w:tc>
        <w:tc>
          <w:tcPr>
            <w:tcW w:w="0" w:type="auto"/>
            <w:hideMark/>
          </w:tcPr>
          <w:p w14:paraId="56A57439" w14:textId="77777777" w:rsidR="001E60CC" w:rsidRPr="001E60CC" w:rsidRDefault="001E60CC" w:rsidP="001E60CC">
            <w:pPr>
              <w:spacing w:after="160" w:line="259" w:lineRule="auto"/>
            </w:pPr>
            <w:r w:rsidRPr="001E60CC">
              <w:t>INT</w:t>
            </w:r>
          </w:p>
        </w:tc>
        <w:tc>
          <w:tcPr>
            <w:tcW w:w="0" w:type="auto"/>
            <w:hideMark/>
          </w:tcPr>
          <w:p w14:paraId="24688C98" w14:textId="77777777" w:rsidR="001E60CC" w:rsidRPr="001E60CC" w:rsidRDefault="001E60CC" w:rsidP="001E60CC">
            <w:pPr>
              <w:spacing w:after="160" w:line="259" w:lineRule="auto"/>
            </w:pPr>
            <w:r w:rsidRPr="001E60CC">
              <w:t>FOREIGN KEY (User)</w:t>
            </w:r>
          </w:p>
        </w:tc>
        <w:tc>
          <w:tcPr>
            <w:tcW w:w="0" w:type="auto"/>
            <w:hideMark/>
          </w:tcPr>
          <w:p w14:paraId="59E66D8C" w14:textId="77777777" w:rsidR="001E60CC" w:rsidRPr="001E60CC" w:rsidRDefault="001E60CC" w:rsidP="001E60CC">
            <w:pPr>
              <w:spacing w:after="160" w:line="259" w:lineRule="auto"/>
            </w:pPr>
            <w:r w:rsidRPr="001E60CC">
              <w:t>The investor who made the pledge.</w:t>
            </w:r>
          </w:p>
        </w:tc>
      </w:tr>
      <w:tr w:rsidR="001E60CC" w:rsidRPr="001E60CC" w14:paraId="268DAF38" w14:textId="77777777" w:rsidTr="001E60CC">
        <w:tc>
          <w:tcPr>
            <w:tcW w:w="0" w:type="auto"/>
            <w:hideMark/>
          </w:tcPr>
          <w:p w14:paraId="0462314A" w14:textId="77777777" w:rsidR="001E60CC" w:rsidRPr="001E60CC" w:rsidRDefault="001E60CC" w:rsidP="001E60CC">
            <w:pPr>
              <w:spacing w:after="160" w:line="259" w:lineRule="auto"/>
            </w:pPr>
            <w:r w:rsidRPr="001E60CC">
              <w:t>amount</w:t>
            </w:r>
          </w:p>
        </w:tc>
        <w:tc>
          <w:tcPr>
            <w:tcW w:w="0" w:type="auto"/>
            <w:hideMark/>
          </w:tcPr>
          <w:p w14:paraId="46098B12" w14:textId="77777777" w:rsidR="001E60CC" w:rsidRPr="001E60CC" w:rsidRDefault="001E60CC" w:rsidP="001E60CC">
            <w:pPr>
              <w:spacing w:after="160" w:line="259" w:lineRule="auto"/>
            </w:pPr>
            <w:proofErr w:type="gramStart"/>
            <w:r w:rsidRPr="001E60CC">
              <w:t>DECIMAL(</w:t>
            </w:r>
            <w:proofErr w:type="gramEnd"/>
            <w:r w:rsidRPr="001E60CC">
              <w:t>10, 2)</w:t>
            </w:r>
          </w:p>
        </w:tc>
        <w:tc>
          <w:tcPr>
            <w:tcW w:w="0" w:type="auto"/>
            <w:hideMark/>
          </w:tcPr>
          <w:p w14:paraId="77290B4D" w14:textId="77777777" w:rsidR="001E60CC" w:rsidRPr="001E60CC" w:rsidRDefault="001E60CC" w:rsidP="001E60CC">
            <w:pPr>
              <w:spacing w:after="160" w:line="259" w:lineRule="auto"/>
            </w:pPr>
            <w:r w:rsidRPr="001E60CC">
              <w:t>NOT NULL</w:t>
            </w:r>
          </w:p>
        </w:tc>
        <w:tc>
          <w:tcPr>
            <w:tcW w:w="0" w:type="auto"/>
            <w:hideMark/>
          </w:tcPr>
          <w:p w14:paraId="7CA37A09" w14:textId="77777777" w:rsidR="001E60CC" w:rsidRPr="001E60CC" w:rsidRDefault="001E60CC" w:rsidP="001E60CC">
            <w:pPr>
              <w:spacing w:after="160" w:line="259" w:lineRule="auto"/>
            </w:pPr>
            <w:r w:rsidRPr="001E60CC">
              <w:t>Amount pledged by the investor.</w:t>
            </w:r>
          </w:p>
        </w:tc>
      </w:tr>
      <w:tr w:rsidR="001E60CC" w:rsidRPr="001E60CC" w14:paraId="084878B8" w14:textId="77777777" w:rsidTr="001E60CC">
        <w:tc>
          <w:tcPr>
            <w:tcW w:w="0" w:type="auto"/>
            <w:hideMark/>
          </w:tcPr>
          <w:p w14:paraId="2487CC3D" w14:textId="77777777" w:rsidR="001E60CC" w:rsidRPr="001E60CC" w:rsidRDefault="001E60CC" w:rsidP="001E60CC">
            <w:pPr>
              <w:spacing w:after="160" w:line="259" w:lineRule="auto"/>
            </w:pPr>
            <w:proofErr w:type="spellStart"/>
            <w:r w:rsidRPr="001E60CC">
              <w:t>created_at</w:t>
            </w:r>
            <w:proofErr w:type="spellEnd"/>
          </w:p>
        </w:tc>
        <w:tc>
          <w:tcPr>
            <w:tcW w:w="0" w:type="auto"/>
            <w:hideMark/>
          </w:tcPr>
          <w:p w14:paraId="08B31249" w14:textId="77777777" w:rsidR="001E60CC" w:rsidRPr="001E60CC" w:rsidRDefault="001E60CC" w:rsidP="001E60CC">
            <w:pPr>
              <w:spacing w:after="160" w:line="259" w:lineRule="auto"/>
            </w:pPr>
            <w:r w:rsidRPr="001E60CC">
              <w:t>DATETIME</w:t>
            </w:r>
          </w:p>
        </w:tc>
        <w:tc>
          <w:tcPr>
            <w:tcW w:w="0" w:type="auto"/>
            <w:hideMark/>
          </w:tcPr>
          <w:p w14:paraId="58D130FE" w14:textId="77777777" w:rsidR="001E60CC" w:rsidRPr="001E60CC" w:rsidRDefault="001E60CC" w:rsidP="001E60CC">
            <w:pPr>
              <w:spacing w:after="160" w:line="259" w:lineRule="auto"/>
            </w:pPr>
            <w:r w:rsidRPr="001E60CC">
              <w:t>DEFAULT CURRENT_TIMESTAMP</w:t>
            </w:r>
          </w:p>
        </w:tc>
        <w:tc>
          <w:tcPr>
            <w:tcW w:w="0" w:type="auto"/>
            <w:hideMark/>
          </w:tcPr>
          <w:p w14:paraId="6C515C22" w14:textId="77777777" w:rsidR="001E60CC" w:rsidRPr="001E60CC" w:rsidRDefault="001E60CC" w:rsidP="001E60CC">
            <w:pPr>
              <w:spacing w:after="160" w:line="259" w:lineRule="auto"/>
            </w:pPr>
            <w:r w:rsidRPr="001E60CC">
              <w:t>Timestamp when the pledge was made.</w:t>
            </w:r>
          </w:p>
        </w:tc>
      </w:tr>
    </w:tbl>
    <w:p w14:paraId="5F4BE1C4" w14:textId="77777777" w:rsidR="001E60CC" w:rsidRPr="001E60CC" w:rsidRDefault="00000000" w:rsidP="001E60CC">
      <w:r>
        <w:pict w14:anchorId="74632805">
          <v:rect id="_x0000_i1053" style="width:0;height:1.5pt" o:hralign="center" o:hrstd="t" o:hr="t" fillcolor="#a0a0a0" stroked="f"/>
        </w:pict>
      </w:r>
    </w:p>
    <w:p w14:paraId="7D20FB82" w14:textId="77777777" w:rsidR="001E60CC" w:rsidRPr="001E60CC" w:rsidRDefault="001E60CC" w:rsidP="001E60CC">
      <w:pPr>
        <w:rPr>
          <w:b/>
          <w:bCs/>
        </w:rPr>
      </w:pPr>
      <w:r w:rsidRPr="001E60CC">
        <w:rPr>
          <w:b/>
          <w:bCs/>
        </w:rPr>
        <w:t>5. Payment Table</w:t>
      </w:r>
    </w:p>
    <w:tbl>
      <w:tblPr>
        <w:tblStyle w:val="TableGrid"/>
        <w:tblW w:w="0" w:type="auto"/>
        <w:tblLook w:val="04A0" w:firstRow="1" w:lastRow="0" w:firstColumn="1" w:lastColumn="0" w:noHBand="0" w:noVBand="1"/>
      </w:tblPr>
      <w:tblGrid>
        <w:gridCol w:w="1626"/>
        <w:gridCol w:w="3032"/>
        <w:gridCol w:w="2879"/>
        <w:gridCol w:w="3085"/>
      </w:tblGrid>
      <w:tr w:rsidR="001E60CC" w:rsidRPr="001E60CC" w14:paraId="06C59F75" w14:textId="77777777" w:rsidTr="001E60CC">
        <w:tc>
          <w:tcPr>
            <w:tcW w:w="0" w:type="auto"/>
            <w:hideMark/>
          </w:tcPr>
          <w:p w14:paraId="755DAC39" w14:textId="77777777" w:rsidR="001E60CC" w:rsidRPr="001E60CC" w:rsidRDefault="001E60CC" w:rsidP="001E60CC">
            <w:pPr>
              <w:spacing w:after="160" w:line="259" w:lineRule="auto"/>
              <w:rPr>
                <w:b/>
                <w:bCs/>
              </w:rPr>
            </w:pPr>
            <w:r w:rsidRPr="001E60CC">
              <w:rPr>
                <w:b/>
                <w:bCs/>
              </w:rPr>
              <w:t>Column Name</w:t>
            </w:r>
          </w:p>
        </w:tc>
        <w:tc>
          <w:tcPr>
            <w:tcW w:w="0" w:type="auto"/>
            <w:hideMark/>
          </w:tcPr>
          <w:p w14:paraId="25A50C9B" w14:textId="77777777" w:rsidR="001E60CC" w:rsidRPr="001E60CC" w:rsidRDefault="001E60CC" w:rsidP="001E60CC">
            <w:pPr>
              <w:spacing w:after="160" w:line="259" w:lineRule="auto"/>
              <w:rPr>
                <w:b/>
                <w:bCs/>
              </w:rPr>
            </w:pPr>
            <w:r w:rsidRPr="001E60CC">
              <w:rPr>
                <w:b/>
                <w:bCs/>
              </w:rPr>
              <w:t>Data Type</w:t>
            </w:r>
          </w:p>
        </w:tc>
        <w:tc>
          <w:tcPr>
            <w:tcW w:w="0" w:type="auto"/>
            <w:hideMark/>
          </w:tcPr>
          <w:p w14:paraId="47E16090" w14:textId="77777777" w:rsidR="001E60CC" w:rsidRPr="001E60CC" w:rsidRDefault="001E60CC" w:rsidP="001E60CC">
            <w:pPr>
              <w:spacing w:after="160" w:line="259" w:lineRule="auto"/>
              <w:rPr>
                <w:b/>
                <w:bCs/>
              </w:rPr>
            </w:pPr>
            <w:r w:rsidRPr="001E60CC">
              <w:rPr>
                <w:b/>
                <w:bCs/>
              </w:rPr>
              <w:t>Constraints</w:t>
            </w:r>
          </w:p>
        </w:tc>
        <w:tc>
          <w:tcPr>
            <w:tcW w:w="0" w:type="auto"/>
            <w:hideMark/>
          </w:tcPr>
          <w:p w14:paraId="2C424E61" w14:textId="77777777" w:rsidR="001E60CC" w:rsidRPr="001E60CC" w:rsidRDefault="001E60CC" w:rsidP="001E60CC">
            <w:pPr>
              <w:spacing w:after="160" w:line="259" w:lineRule="auto"/>
              <w:rPr>
                <w:b/>
                <w:bCs/>
              </w:rPr>
            </w:pPr>
            <w:r w:rsidRPr="001E60CC">
              <w:rPr>
                <w:b/>
                <w:bCs/>
              </w:rPr>
              <w:t>Description</w:t>
            </w:r>
          </w:p>
        </w:tc>
      </w:tr>
      <w:tr w:rsidR="001E60CC" w:rsidRPr="001E60CC" w14:paraId="7D4D9A84" w14:textId="77777777" w:rsidTr="001E60CC">
        <w:tc>
          <w:tcPr>
            <w:tcW w:w="0" w:type="auto"/>
            <w:hideMark/>
          </w:tcPr>
          <w:p w14:paraId="6682F22A" w14:textId="77777777" w:rsidR="001E60CC" w:rsidRPr="001E60CC" w:rsidRDefault="001E60CC" w:rsidP="001E60CC">
            <w:pPr>
              <w:spacing w:after="160" w:line="259" w:lineRule="auto"/>
            </w:pPr>
            <w:proofErr w:type="spellStart"/>
            <w:r w:rsidRPr="001E60CC">
              <w:t>payment_id</w:t>
            </w:r>
            <w:proofErr w:type="spellEnd"/>
          </w:p>
        </w:tc>
        <w:tc>
          <w:tcPr>
            <w:tcW w:w="0" w:type="auto"/>
            <w:hideMark/>
          </w:tcPr>
          <w:p w14:paraId="48912AF8" w14:textId="77777777" w:rsidR="001E60CC" w:rsidRPr="001E60CC" w:rsidRDefault="001E60CC" w:rsidP="001E60CC">
            <w:pPr>
              <w:spacing w:after="160" w:line="259" w:lineRule="auto"/>
            </w:pPr>
            <w:r w:rsidRPr="001E60CC">
              <w:t>INT</w:t>
            </w:r>
          </w:p>
        </w:tc>
        <w:tc>
          <w:tcPr>
            <w:tcW w:w="0" w:type="auto"/>
            <w:hideMark/>
          </w:tcPr>
          <w:p w14:paraId="042A53A6" w14:textId="77777777" w:rsidR="001E60CC" w:rsidRPr="001E60CC" w:rsidRDefault="001E60CC" w:rsidP="001E60CC">
            <w:pPr>
              <w:spacing w:after="160" w:line="259" w:lineRule="auto"/>
            </w:pPr>
            <w:r w:rsidRPr="001E60CC">
              <w:t>PRIMARY KEY, AUTO_INCREMENT</w:t>
            </w:r>
          </w:p>
        </w:tc>
        <w:tc>
          <w:tcPr>
            <w:tcW w:w="0" w:type="auto"/>
            <w:hideMark/>
          </w:tcPr>
          <w:p w14:paraId="66D7BBD4" w14:textId="77777777" w:rsidR="001E60CC" w:rsidRPr="001E60CC" w:rsidRDefault="001E60CC" w:rsidP="001E60CC">
            <w:pPr>
              <w:spacing w:after="160" w:line="259" w:lineRule="auto"/>
            </w:pPr>
            <w:r w:rsidRPr="001E60CC">
              <w:t>Unique identifier for the payment.</w:t>
            </w:r>
          </w:p>
        </w:tc>
      </w:tr>
      <w:tr w:rsidR="001E60CC" w:rsidRPr="001E60CC" w14:paraId="26FD9825" w14:textId="77777777" w:rsidTr="001E60CC">
        <w:tc>
          <w:tcPr>
            <w:tcW w:w="0" w:type="auto"/>
            <w:hideMark/>
          </w:tcPr>
          <w:p w14:paraId="252DA660" w14:textId="77777777" w:rsidR="001E60CC" w:rsidRPr="001E60CC" w:rsidRDefault="001E60CC" w:rsidP="001E60CC">
            <w:pPr>
              <w:spacing w:after="160" w:line="259" w:lineRule="auto"/>
            </w:pPr>
            <w:proofErr w:type="spellStart"/>
            <w:r w:rsidRPr="001E60CC">
              <w:t>pledge_id</w:t>
            </w:r>
            <w:proofErr w:type="spellEnd"/>
          </w:p>
        </w:tc>
        <w:tc>
          <w:tcPr>
            <w:tcW w:w="0" w:type="auto"/>
            <w:hideMark/>
          </w:tcPr>
          <w:p w14:paraId="6354846B" w14:textId="77777777" w:rsidR="001E60CC" w:rsidRPr="001E60CC" w:rsidRDefault="001E60CC" w:rsidP="001E60CC">
            <w:pPr>
              <w:spacing w:after="160" w:line="259" w:lineRule="auto"/>
            </w:pPr>
            <w:r w:rsidRPr="001E60CC">
              <w:t>INT</w:t>
            </w:r>
          </w:p>
        </w:tc>
        <w:tc>
          <w:tcPr>
            <w:tcW w:w="0" w:type="auto"/>
            <w:hideMark/>
          </w:tcPr>
          <w:p w14:paraId="3C68EB04" w14:textId="77777777" w:rsidR="001E60CC" w:rsidRPr="001E60CC" w:rsidRDefault="001E60CC" w:rsidP="001E60CC">
            <w:pPr>
              <w:spacing w:after="160" w:line="259" w:lineRule="auto"/>
            </w:pPr>
            <w:r w:rsidRPr="001E60CC">
              <w:t>FOREIGN KEY (Pledge)</w:t>
            </w:r>
          </w:p>
        </w:tc>
        <w:tc>
          <w:tcPr>
            <w:tcW w:w="0" w:type="auto"/>
            <w:hideMark/>
          </w:tcPr>
          <w:p w14:paraId="200CD2BE" w14:textId="77777777" w:rsidR="001E60CC" w:rsidRPr="001E60CC" w:rsidRDefault="001E60CC" w:rsidP="001E60CC">
            <w:pPr>
              <w:spacing w:after="160" w:line="259" w:lineRule="auto"/>
            </w:pPr>
            <w:r w:rsidRPr="001E60CC">
              <w:t>The pledge associated with this payment.</w:t>
            </w:r>
          </w:p>
        </w:tc>
      </w:tr>
      <w:tr w:rsidR="001E60CC" w:rsidRPr="001E60CC" w14:paraId="1F640280" w14:textId="77777777" w:rsidTr="001E60CC">
        <w:tc>
          <w:tcPr>
            <w:tcW w:w="0" w:type="auto"/>
            <w:hideMark/>
          </w:tcPr>
          <w:p w14:paraId="69C2841A" w14:textId="77777777" w:rsidR="001E60CC" w:rsidRPr="001E60CC" w:rsidRDefault="001E60CC" w:rsidP="001E60CC">
            <w:pPr>
              <w:spacing w:after="160" w:line="259" w:lineRule="auto"/>
            </w:pPr>
            <w:r w:rsidRPr="001E60CC">
              <w:t>amount</w:t>
            </w:r>
          </w:p>
        </w:tc>
        <w:tc>
          <w:tcPr>
            <w:tcW w:w="0" w:type="auto"/>
            <w:hideMark/>
          </w:tcPr>
          <w:p w14:paraId="6652D048" w14:textId="77777777" w:rsidR="001E60CC" w:rsidRPr="001E60CC" w:rsidRDefault="001E60CC" w:rsidP="001E60CC">
            <w:pPr>
              <w:spacing w:after="160" w:line="259" w:lineRule="auto"/>
            </w:pPr>
            <w:proofErr w:type="gramStart"/>
            <w:r w:rsidRPr="001E60CC">
              <w:t>DECIMAL(</w:t>
            </w:r>
            <w:proofErr w:type="gramEnd"/>
            <w:r w:rsidRPr="001E60CC">
              <w:t>10, 2)</w:t>
            </w:r>
          </w:p>
        </w:tc>
        <w:tc>
          <w:tcPr>
            <w:tcW w:w="0" w:type="auto"/>
            <w:hideMark/>
          </w:tcPr>
          <w:p w14:paraId="120D3725" w14:textId="77777777" w:rsidR="001E60CC" w:rsidRPr="001E60CC" w:rsidRDefault="001E60CC" w:rsidP="001E60CC">
            <w:pPr>
              <w:spacing w:after="160" w:line="259" w:lineRule="auto"/>
            </w:pPr>
            <w:r w:rsidRPr="001E60CC">
              <w:t>NOT NULL</w:t>
            </w:r>
          </w:p>
        </w:tc>
        <w:tc>
          <w:tcPr>
            <w:tcW w:w="0" w:type="auto"/>
            <w:hideMark/>
          </w:tcPr>
          <w:p w14:paraId="200949E1" w14:textId="77777777" w:rsidR="001E60CC" w:rsidRPr="001E60CC" w:rsidRDefault="001E60CC" w:rsidP="001E60CC">
            <w:pPr>
              <w:spacing w:after="160" w:line="259" w:lineRule="auto"/>
            </w:pPr>
            <w:r w:rsidRPr="001E60CC">
              <w:t>Amount paid by the investor.</w:t>
            </w:r>
          </w:p>
        </w:tc>
      </w:tr>
      <w:tr w:rsidR="001E60CC" w:rsidRPr="001E60CC" w14:paraId="0F238119" w14:textId="77777777" w:rsidTr="001E60CC">
        <w:tc>
          <w:tcPr>
            <w:tcW w:w="0" w:type="auto"/>
            <w:hideMark/>
          </w:tcPr>
          <w:p w14:paraId="5AC0A018" w14:textId="77777777" w:rsidR="001E60CC" w:rsidRPr="001E60CC" w:rsidRDefault="001E60CC" w:rsidP="001E60CC">
            <w:pPr>
              <w:spacing w:after="160" w:line="259" w:lineRule="auto"/>
            </w:pPr>
            <w:proofErr w:type="spellStart"/>
            <w:r w:rsidRPr="001E60CC">
              <w:t>payment_date</w:t>
            </w:r>
            <w:proofErr w:type="spellEnd"/>
          </w:p>
        </w:tc>
        <w:tc>
          <w:tcPr>
            <w:tcW w:w="0" w:type="auto"/>
            <w:hideMark/>
          </w:tcPr>
          <w:p w14:paraId="2ACAB061" w14:textId="77777777" w:rsidR="001E60CC" w:rsidRPr="001E60CC" w:rsidRDefault="001E60CC" w:rsidP="001E60CC">
            <w:pPr>
              <w:spacing w:after="160" w:line="259" w:lineRule="auto"/>
            </w:pPr>
            <w:r w:rsidRPr="001E60CC">
              <w:t>DATETIME</w:t>
            </w:r>
          </w:p>
        </w:tc>
        <w:tc>
          <w:tcPr>
            <w:tcW w:w="0" w:type="auto"/>
            <w:hideMark/>
          </w:tcPr>
          <w:p w14:paraId="3CDD5626" w14:textId="77777777" w:rsidR="001E60CC" w:rsidRPr="001E60CC" w:rsidRDefault="001E60CC" w:rsidP="001E60CC">
            <w:pPr>
              <w:spacing w:after="160" w:line="259" w:lineRule="auto"/>
            </w:pPr>
            <w:r w:rsidRPr="001E60CC">
              <w:t>NOT NULL</w:t>
            </w:r>
          </w:p>
        </w:tc>
        <w:tc>
          <w:tcPr>
            <w:tcW w:w="0" w:type="auto"/>
            <w:hideMark/>
          </w:tcPr>
          <w:p w14:paraId="123ED2A3" w14:textId="77777777" w:rsidR="001E60CC" w:rsidRPr="001E60CC" w:rsidRDefault="001E60CC" w:rsidP="001E60CC">
            <w:pPr>
              <w:spacing w:after="160" w:line="259" w:lineRule="auto"/>
            </w:pPr>
            <w:r w:rsidRPr="001E60CC">
              <w:t>Date of the payment.</w:t>
            </w:r>
          </w:p>
        </w:tc>
      </w:tr>
      <w:tr w:rsidR="001E60CC" w:rsidRPr="001E60CC" w14:paraId="683DDBE4" w14:textId="77777777" w:rsidTr="001E60CC">
        <w:tc>
          <w:tcPr>
            <w:tcW w:w="0" w:type="auto"/>
            <w:hideMark/>
          </w:tcPr>
          <w:p w14:paraId="601C534D" w14:textId="77777777" w:rsidR="001E60CC" w:rsidRPr="001E60CC" w:rsidRDefault="001E60CC" w:rsidP="001E60CC">
            <w:pPr>
              <w:spacing w:after="160" w:line="259" w:lineRule="auto"/>
            </w:pPr>
            <w:r w:rsidRPr="001E60CC">
              <w:t>status</w:t>
            </w:r>
          </w:p>
        </w:tc>
        <w:tc>
          <w:tcPr>
            <w:tcW w:w="0" w:type="auto"/>
            <w:hideMark/>
          </w:tcPr>
          <w:p w14:paraId="39B4AC28" w14:textId="77777777" w:rsidR="001E60CC" w:rsidRPr="001E60CC" w:rsidRDefault="001E60CC" w:rsidP="001E60CC">
            <w:pPr>
              <w:spacing w:after="160" w:line="259" w:lineRule="auto"/>
            </w:pPr>
            <w:proofErr w:type="gramStart"/>
            <w:r w:rsidRPr="001E60CC">
              <w:t>ENUM(</w:t>
            </w:r>
            <w:proofErr w:type="gramEnd"/>
            <w:r w:rsidRPr="001E60CC">
              <w:t>'Pending', 'Completed', 'Failed')</w:t>
            </w:r>
          </w:p>
        </w:tc>
        <w:tc>
          <w:tcPr>
            <w:tcW w:w="0" w:type="auto"/>
            <w:hideMark/>
          </w:tcPr>
          <w:p w14:paraId="633D45AF" w14:textId="77777777" w:rsidR="001E60CC" w:rsidRPr="001E60CC" w:rsidRDefault="001E60CC" w:rsidP="001E60CC">
            <w:pPr>
              <w:spacing w:after="160" w:line="259" w:lineRule="auto"/>
            </w:pPr>
            <w:r w:rsidRPr="001E60CC">
              <w:t>NOT NULL</w:t>
            </w:r>
          </w:p>
        </w:tc>
        <w:tc>
          <w:tcPr>
            <w:tcW w:w="0" w:type="auto"/>
            <w:hideMark/>
          </w:tcPr>
          <w:p w14:paraId="40A72B88" w14:textId="77777777" w:rsidR="001E60CC" w:rsidRPr="001E60CC" w:rsidRDefault="001E60CC" w:rsidP="001E60CC">
            <w:pPr>
              <w:spacing w:after="160" w:line="259" w:lineRule="auto"/>
            </w:pPr>
            <w:r w:rsidRPr="001E60CC">
              <w:t>Status of the payment.</w:t>
            </w:r>
          </w:p>
        </w:tc>
      </w:tr>
    </w:tbl>
    <w:p w14:paraId="2829B1B7" w14:textId="77777777" w:rsidR="001E60CC" w:rsidRPr="001E60CC" w:rsidRDefault="00000000" w:rsidP="001E60CC">
      <w:r>
        <w:pict w14:anchorId="1B033AFC">
          <v:rect id="_x0000_i1054" style="width:0;height:1.5pt" o:hralign="center" o:hrstd="t" o:hr="t" fillcolor="#a0a0a0" stroked="f"/>
        </w:pict>
      </w:r>
    </w:p>
    <w:p w14:paraId="629384EE" w14:textId="77777777" w:rsidR="001E60CC" w:rsidRPr="001E60CC" w:rsidRDefault="001E60CC" w:rsidP="001E60CC">
      <w:pPr>
        <w:rPr>
          <w:b/>
          <w:bCs/>
        </w:rPr>
      </w:pPr>
      <w:r w:rsidRPr="001E60CC">
        <w:rPr>
          <w:b/>
          <w:bCs/>
        </w:rPr>
        <w:t>6. Reward Table</w:t>
      </w:r>
    </w:p>
    <w:tbl>
      <w:tblPr>
        <w:tblStyle w:val="TableGrid"/>
        <w:tblW w:w="0" w:type="auto"/>
        <w:tblLook w:val="04A0" w:firstRow="1" w:lastRow="0" w:firstColumn="1" w:lastColumn="0" w:noHBand="0" w:noVBand="1"/>
      </w:tblPr>
      <w:tblGrid>
        <w:gridCol w:w="1618"/>
        <w:gridCol w:w="1650"/>
        <w:gridCol w:w="3091"/>
        <w:gridCol w:w="4263"/>
      </w:tblGrid>
      <w:tr w:rsidR="001E60CC" w:rsidRPr="001E60CC" w14:paraId="273561E2" w14:textId="77777777" w:rsidTr="001E60CC">
        <w:tc>
          <w:tcPr>
            <w:tcW w:w="0" w:type="auto"/>
            <w:hideMark/>
          </w:tcPr>
          <w:p w14:paraId="505F9B4A" w14:textId="77777777" w:rsidR="001E60CC" w:rsidRPr="001E60CC" w:rsidRDefault="001E60CC" w:rsidP="001E60CC">
            <w:pPr>
              <w:spacing w:after="160" w:line="259" w:lineRule="auto"/>
              <w:rPr>
                <w:b/>
                <w:bCs/>
              </w:rPr>
            </w:pPr>
            <w:r w:rsidRPr="001E60CC">
              <w:rPr>
                <w:b/>
                <w:bCs/>
              </w:rPr>
              <w:t>Column Name</w:t>
            </w:r>
          </w:p>
        </w:tc>
        <w:tc>
          <w:tcPr>
            <w:tcW w:w="0" w:type="auto"/>
            <w:hideMark/>
          </w:tcPr>
          <w:p w14:paraId="7ED5573F" w14:textId="77777777" w:rsidR="001E60CC" w:rsidRPr="001E60CC" w:rsidRDefault="001E60CC" w:rsidP="001E60CC">
            <w:pPr>
              <w:spacing w:after="160" w:line="259" w:lineRule="auto"/>
              <w:rPr>
                <w:b/>
                <w:bCs/>
              </w:rPr>
            </w:pPr>
            <w:r w:rsidRPr="001E60CC">
              <w:rPr>
                <w:b/>
                <w:bCs/>
              </w:rPr>
              <w:t>Data Type</w:t>
            </w:r>
          </w:p>
        </w:tc>
        <w:tc>
          <w:tcPr>
            <w:tcW w:w="0" w:type="auto"/>
            <w:hideMark/>
          </w:tcPr>
          <w:p w14:paraId="59810545" w14:textId="77777777" w:rsidR="001E60CC" w:rsidRPr="001E60CC" w:rsidRDefault="001E60CC" w:rsidP="001E60CC">
            <w:pPr>
              <w:spacing w:after="160" w:line="259" w:lineRule="auto"/>
              <w:rPr>
                <w:b/>
                <w:bCs/>
              </w:rPr>
            </w:pPr>
            <w:r w:rsidRPr="001E60CC">
              <w:rPr>
                <w:b/>
                <w:bCs/>
              </w:rPr>
              <w:t>Constraints</w:t>
            </w:r>
          </w:p>
        </w:tc>
        <w:tc>
          <w:tcPr>
            <w:tcW w:w="0" w:type="auto"/>
            <w:hideMark/>
          </w:tcPr>
          <w:p w14:paraId="45B40BCC" w14:textId="77777777" w:rsidR="001E60CC" w:rsidRPr="001E60CC" w:rsidRDefault="001E60CC" w:rsidP="001E60CC">
            <w:pPr>
              <w:spacing w:after="160" w:line="259" w:lineRule="auto"/>
              <w:rPr>
                <w:b/>
                <w:bCs/>
              </w:rPr>
            </w:pPr>
            <w:r w:rsidRPr="001E60CC">
              <w:rPr>
                <w:b/>
                <w:bCs/>
              </w:rPr>
              <w:t>Description</w:t>
            </w:r>
          </w:p>
        </w:tc>
      </w:tr>
      <w:tr w:rsidR="001E60CC" w:rsidRPr="001E60CC" w14:paraId="1031AC2A" w14:textId="77777777" w:rsidTr="001E60CC">
        <w:tc>
          <w:tcPr>
            <w:tcW w:w="0" w:type="auto"/>
            <w:hideMark/>
          </w:tcPr>
          <w:p w14:paraId="45F8ED99" w14:textId="77777777" w:rsidR="001E60CC" w:rsidRPr="001E60CC" w:rsidRDefault="001E60CC" w:rsidP="001E60CC">
            <w:pPr>
              <w:spacing w:after="160" w:line="259" w:lineRule="auto"/>
            </w:pPr>
            <w:proofErr w:type="spellStart"/>
            <w:r w:rsidRPr="001E60CC">
              <w:t>reward_id</w:t>
            </w:r>
            <w:proofErr w:type="spellEnd"/>
          </w:p>
        </w:tc>
        <w:tc>
          <w:tcPr>
            <w:tcW w:w="0" w:type="auto"/>
            <w:hideMark/>
          </w:tcPr>
          <w:p w14:paraId="79BFDFE5" w14:textId="77777777" w:rsidR="001E60CC" w:rsidRPr="001E60CC" w:rsidRDefault="001E60CC" w:rsidP="001E60CC">
            <w:pPr>
              <w:spacing w:after="160" w:line="259" w:lineRule="auto"/>
            </w:pPr>
            <w:r w:rsidRPr="001E60CC">
              <w:t>INT</w:t>
            </w:r>
          </w:p>
        </w:tc>
        <w:tc>
          <w:tcPr>
            <w:tcW w:w="0" w:type="auto"/>
            <w:hideMark/>
          </w:tcPr>
          <w:p w14:paraId="50FD41D0" w14:textId="77777777" w:rsidR="001E60CC" w:rsidRPr="001E60CC" w:rsidRDefault="001E60CC" w:rsidP="001E60CC">
            <w:pPr>
              <w:spacing w:after="160" w:line="259" w:lineRule="auto"/>
            </w:pPr>
            <w:r w:rsidRPr="001E60CC">
              <w:t>PRIMARY KEY, AUTO_INCREMENT</w:t>
            </w:r>
          </w:p>
        </w:tc>
        <w:tc>
          <w:tcPr>
            <w:tcW w:w="0" w:type="auto"/>
            <w:hideMark/>
          </w:tcPr>
          <w:p w14:paraId="1ED29883" w14:textId="77777777" w:rsidR="001E60CC" w:rsidRPr="001E60CC" w:rsidRDefault="001E60CC" w:rsidP="001E60CC">
            <w:pPr>
              <w:spacing w:after="160" w:line="259" w:lineRule="auto"/>
            </w:pPr>
            <w:r w:rsidRPr="001E60CC">
              <w:t>Unique identifier for the reward.</w:t>
            </w:r>
          </w:p>
        </w:tc>
      </w:tr>
      <w:tr w:rsidR="001E60CC" w:rsidRPr="001E60CC" w14:paraId="4F2B5FC9" w14:textId="77777777" w:rsidTr="001E60CC">
        <w:tc>
          <w:tcPr>
            <w:tcW w:w="0" w:type="auto"/>
            <w:hideMark/>
          </w:tcPr>
          <w:p w14:paraId="5CA6812D" w14:textId="77777777" w:rsidR="001E60CC" w:rsidRPr="001E60CC" w:rsidRDefault="001E60CC" w:rsidP="001E60CC">
            <w:pPr>
              <w:spacing w:after="160" w:line="259" w:lineRule="auto"/>
            </w:pPr>
            <w:proofErr w:type="spellStart"/>
            <w:r w:rsidRPr="001E60CC">
              <w:t>project_id</w:t>
            </w:r>
            <w:proofErr w:type="spellEnd"/>
          </w:p>
        </w:tc>
        <w:tc>
          <w:tcPr>
            <w:tcW w:w="0" w:type="auto"/>
            <w:hideMark/>
          </w:tcPr>
          <w:p w14:paraId="7AB684D8" w14:textId="77777777" w:rsidR="001E60CC" w:rsidRPr="001E60CC" w:rsidRDefault="001E60CC" w:rsidP="001E60CC">
            <w:pPr>
              <w:spacing w:after="160" w:line="259" w:lineRule="auto"/>
            </w:pPr>
            <w:r w:rsidRPr="001E60CC">
              <w:t>INT</w:t>
            </w:r>
          </w:p>
        </w:tc>
        <w:tc>
          <w:tcPr>
            <w:tcW w:w="0" w:type="auto"/>
            <w:hideMark/>
          </w:tcPr>
          <w:p w14:paraId="47134915" w14:textId="77777777" w:rsidR="001E60CC" w:rsidRPr="001E60CC" w:rsidRDefault="001E60CC" w:rsidP="001E60CC">
            <w:pPr>
              <w:spacing w:after="160" w:line="259" w:lineRule="auto"/>
            </w:pPr>
            <w:r w:rsidRPr="001E60CC">
              <w:t>FOREIGN KEY (Project)</w:t>
            </w:r>
          </w:p>
        </w:tc>
        <w:tc>
          <w:tcPr>
            <w:tcW w:w="0" w:type="auto"/>
            <w:hideMark/>
          </w:tcPr>
          <w:p w14:paraId="49E772C9" w14:textId="77777777" w:rsidR="001E60CC" w:rsidRPr="001E60CC" w:rsidRDefault="001E60CC" w:rsidP="001E60CC">
            <w:pPr>
              <w:spacing w:after="160" w:line="259" w:lineRule="auto"/>
            </w:pPr>
            <w:r w:rsidRPr="001E60CC">
              <w:t>The project associated with this reward.</w:t>
            </w:r>
          </w:p>
        </w:tc>
      </w:tr>
      <w:tr w:rsidR="001E60CC" w:rsidRPr="001E60CC" w14:paraId="7A4A3361" w14:textId="77777777" w:rsidTr="001E60CC">
        <w:tc>
          <w:tcPr>
            <w:tcW w:w="0" w:type="auto"/>
            <w:hideMark/>
          </w:tcPr>
          <w:p w14:paraId="4E0688E5" w14:textId="77777777" w:rsidR="001E60CC" w:rsidRPr="001E60CC" w:rsidRDefault="001E60CC" w:rsidP="001E60CC">
            <w:pPr>
              <w:spacing w:after="160" w:line="259" w:lineRule="auto"/>
            </w:pPr>
            <w:r w:rsidRPr="001E60CC">
              <w:lastRenderedPageBreak/>
              <w:t>description</w:t>
            </w:r>
          </w:p>
        </w:tc>
        <w:tc>
          <w:tcPr>
            <w:tcW w:w="0" w:type="auto"/>
            <w:hideMark/>
          </w:tcPr>
          <w:p w14:paraId="6BBEA217" w14:textId="77777777" w:rsidR="001E60CC" w:rsidRPr="001E60CC" w:rsidRDefault="001E60CC" w:rsidP="001E60CC">
            <w:pPr>
              <w:spacing w:after="160" w:line="259" w:lineRule="auto"/>
            </w:pPr>
            <w:r w:rsidRPr="001E60CC">
              <w:t>TEXT</w:t>
            </w:r>
          </w:p>
        </w:tc>
        <w:tc>
          <w:tcPr>
            <w:tcW w:w="0" w:type="auto"/>
            <w:hideMark/>
          </w:tcPr>
          <w:p w14:paraId="0B5D3196" w14:textId="77777777" w:rsidR="001E60CC" w:rsidRPr="001E60CC" w:rsidRDefault="001E60CC" w:rsidP="001E60CC">
            <w:pPr>
              <w:spacing w:after="160" w:line="259" w:lineRule="auto"/>
            </w:pPr>
            <w:r w:rsidRPr="001E60CC">
              <w:t>NOT NULL</w:t>
            </w:r>
          </w:p>
        </w:tc>
        <w:tc>
          <w:tcPr>
            <w:tcW w:w="0" w:type="auto"/>
            <w:hideMark/>
          </w:tcPr>
          <w:p w14:paraId="11440A42" w14:textId="77777777" w:rsidR="001E60CC" w:rsidRPr="001E60CC" w:rsidRDefault="001E60CC" w:rsidP="001E60CC">
            <w:pPr>
              <w:spacing w:after="160" w:line="259" w:lineRule="auto"/>
            </w:pPr>
            <w:r w:rsidRPr="001E60CC">
              <w:t>Description of the reward.</w:t>
            </w:r>
          </w:p>
        </w:tc>
      </w:tr>
      <w:tr w:rsidR="001E60CC" w:rsidRPr="001E60CC" w14:paraId="320D7A41" w14:textId="77777777" w:rsidTr="001E60CC">
        <w:tc>
          <w:tcPr>
            <w:tcW w:w="0" w:type="auto"/>
            <w:hideMark/>
          </w:tcPr>
          <w:p w14:paraId="0BA2134B" w14:textId="77777777" w:rsidR="001E60CC" w:rsidRPr="001E60CC" w:rsidRDefault="001E60CC" w:rsidP="001E60CC">
            <w:pPr>
              <w:spacing w:after="160" w:line="259" w:lineRule="auto"/>
            </w:pPr>
            <w:r w:rsidRPr="001E60CC">
              <w:t>amount</w:t>
            </w:r>
          </w:p>
        </w:tc>
        <w:tc>
          <w:tcPr>
            <w:tcW w:w="0" w:type="auto"/>
            <w:hideMark/>
          </w:tcPr>
          <w:p w14:paraId="63CACBE2" w14:textId="77777777" w:rsidR="001E60CC" w:rsidRPr="001E60CC" w:rsidRDefault="001E60CC" w:rsidP="001E60CC">
            <w:pPr>
              <w:spacing w:after="160" w:line="259" w:lineRule="auto"/>
            </w:pPr>
            <w:proofErr w:type="gramStart"/>
            <w:r w:rsidRPr="001E60CC">
              <w:t>DECIMAL(</w:t>
            </w:r>
            <w:proofErr w:type="gramEnd"/>
            <w:r w:rsidRPr="001E60CC">
              <w:t>10, 2)</w:t>
            </w:r>
          </w:p>
        </w:tc>
        <w:tc>
          <w:tcPr>
            <w:tcW w:w="0" w:type="auto"/>
            <w:hideMark/>
          </w:tcPr>
          <w:p w14:paraId="75FC7A4F" w14:textId="77777777" w:rsidR="001E60CC" w:rsidRPr="001E60CC" w:rsidRDefault="001E60CC" w:rsidP="001E60CC">
            <w:pPr>
              <w:spacing w:after="160" w:line="259" w:lineRule="auto"/>
            </w:pPr>
            <w:r w:rsidRPr="001E60CC">
              <w:t>NOT NULL</w:t>
            </w:r>
          </w:p>
        </w:tc>
        <w:tc>
          <w:tcPr>
            <w:tcW w:w="0" w:type="auto"/>
            <w:hideMark/>
          </w:tcPr>
          <w:p w14:paraId="71ED2766" w14:textId="77777777" w:rsidR="001E60CC" w:rsidRPr="001E60CC" w:rsidRDefault="001E60CC" w:rsidP="001E60CC">
            <w:pPr>
              <w:spacing w:after="160" w:line="259" w:lineRule="auto"/>
            </w:pPr>
            <w:r w:rsidRPr="001E60CC">
              <w:t>Minimum amount required to qualify for the reward.</w:t>
            </w:r>
          </w:p>
        </w:tc>
      </w:tr>
      <w:tr w:rsidR="001E60CC" w:rsidRPr="001E60CC" w14:paraId="02A2CDFF" w14:textId="77777777" w:rsidTr="001E60CC">
        <w:tc>
          <w:tcPr>
            <w:tcW w:w="0" w:type="auto"/>
            <w:hideMark/>
          </w:tcPr>
          <w:p w14:paraId="4A17CF61" w14:textId="77777777" w:rsidR="001E60CC" w:rsidRPr="001E60CC" w:rsidRDefault="001E60CC" w:rsidP="001E60CC">
            <w:pPr>
              <w:spacing w:after="160" w:line="259" w:lineRule="auto"/>
            </w:pPr>
            <w:proofErr w:type="spellStart"/>
            <w:r w:rsidRPr="001E60CC">
              <w:t>delivery_date</w:t>
            </w:r>
            <w:proofErr w:type="spellEnd"/>
          </w:p>
        </w:tc>
        <w:tc>
          <w:tcPr>
            <w:tcW w:w="0" w:type="auto"/>
            <w:hideMark/>
          </w:tcPr>
          <w:p w14:paraId="0E7B85D2" w14:textId="77777777" w:rsidR="001E60CC" w:rsidRPr="001E60CC" w:rsidRDefault="001E60CC" w:rsidP="001E60CC">
            <w:pPr>
              <w:spacing w:after="160" w:line="259" w:lineRule="auto"/>
            </w:pPr>
            <w:r w:rsidRPr="001E60CC">
              <w:t>DATETIME</w:t>
            </w:r>
          </w:p>
        </w:tc>
        <w:tc>
          <w:tcPr>
            <w:tcW w:w="0" w:type="auto"/>
            <w:hideMark/>
          </w:tcPr>
          <w:p w14:paraId="33C98B01" w14:textId="77777777" w:rsidR="001E60CC" w:rsidRPr="001E60CC" w:rsidRDefault="001E60CC" w:rsidP="001E60CC">
            <w:pPr>
              <w:spacing w:after="160" w:line="259" w:lineRule="auto"/>
            </w:pPr>
            <w:r w:rsidRPr="001E60CC">
              <w:t>NULL</w:t>
            </w:r>
          </w:p>
        </w:tc>
        <w:tc>
          <w:tcPr>
            <w:tcW w:w="0" w:type="auto"/>
            <w:hideMark/>
          </w:tcPr>
          <w:p w14:paraId="55E6644D" w14:textId="77777777" w:rsidR="001E60CC" w:rsidRPr="001E60CC" w:rsidRDefault="001E60CC" w:rsidP="001E60CC">
            <w:pPr>
              <w:spacing w:after="160" w:line="259" w:lineRule="auto"/>
            </w:pPr>
            <w:r w:rsidRPr="001E60CC">
              <w:t>Estimated delivery date for the reward.</w:t>
            </w:r>
          </w:p>
        </w:tc>
      </w:tr>
    </w:tbl>
    <w:p w14:paraId="3AC551F4" w14:textId="77777777" w:rsidR="001E60CC" w:rsidRPr="001E60CC" w:rsidRDefault="00000000" w:rsidP="001E60CC">
      <w:r>
        <w:pict w14:anchorId="65FA9010">
          <v:rect id="_x0000_i1055" style="width:0;height:1.5pt" o:hralign="center" o:hrstd="t" o:hr="t" fillcolor="#a0a0a0" stroked="f"/>
        </w:pict>
      </w:r>
    </w:p>
    <w:p w14:paraId="3EE5DED3" w14:textId="77777777" w:rsidR="001E60CC" w:rsidRPr="001E60CC" w:rsidRDefault="001E60CC" w:rsidP="001E60CC">
      <w:pPr>
        <w:rPr>
          <w:b/>
          <w:bCs/>
        </w:rPr>
      </w:pPr>
      <w:r w:rsidRPr="001E60CC">
        <w:rPr>
          <w:b/>
          <w:bCs/>
        </w:rPr>
        <w:t>7. Comment Table</w:t>
      </w:r>
    </w:p>
    <w:tbl>
      <w:tblPr>
        <w:tblStyle w:val="TableGrid"/>
        <w:tblW w:w="0" w:type="auto"/>
        <w:tblLook w:val="04A0" w:firstRow="1" w:lastRow="0" w:firstColumn="1" w:lastColumn="0" w:noHBand="0" w:noVBand="1"/>
      </w:tblPr>
      <w:tblGrid>
        <w:gridCol w:w="1653"/>
        <w:gridCol w:w="1199"/>
        <w:gridCol w:w="3378"/>
        <w:gridCol w:w="4392"/>
      </w:tblGrid>
      <w:tr w:rsidR="001E60CC" w:rsidRPr="001E60CC" w14:paraId="3D04A8FE" w14:textId="77777777" w:rsidTr="001E60CC">
        <w:tc>
          <w:tcPr>
            <w:tcW w:w="0" w:type="auto"/>
            <w:hideMark/>
          </w:tcPr>
          <w:p w14:paraId="13A225B0" w14:textId="77777777" w:rsidR="001E60CC" w:rsidRPr="001E60CC" w:rsidRDefault="001E60CC" w:rsidP="001E60CC">
            <w:pPr>
              <w:spacing w:after="160" w:line="259" w:lineRule="auto"/>
              <w:rPr>
                <w:b/>
                <w:bCs/>
              </w:rPr>
            </w:pPr>
            <w:r w:rsidRPr="001E60CC">
              <w:rPr>
                <w:b/>
                <w:bCs/>
              </w:rPr>
              <w:t>Column Name</w:t>
            </w:r>
          </w:p>
        </w:tc>
        <w:tc>
          <w:tcPr>
            <w:tcW w:w="0" w:type="auto"/>
            <w:hideMark/>
          </w:tcPr>
          <w:p w14:paraId="4E8C8D08" w14:textId="77777777" w:rsidR="001E60CC" w:rsidRPr="001E60CC" w:rsidRDefault="001E60CC" w:rsidP="001E60CC">
            <w:pPr>
              <w:spacing w:after="160" w:line="259" w:lineRule="auto"/>
              <w:rPr>
                <w:b/>
                <w:bCs/>
              </w:rPr>
            </w:pPr>
            <w:r w:rsidRPr="001E60CC">
              <w:rPr>
                <w:b/>
                <w:bCs/>
              </w:rPr>
              <w:t>Data Type</w:t>
            </w:r>
          </w:p>
        </w:tc>
        <w:tc>
          <w:tcPr>
            <w:tcW w:w="0" w:type="auto"/>
            <w:hideMark/>
          </w:tcPr>
          <w:p w14:paraId="010B3950" w14:textId="77777777" w:rsidR="001E60CC" w:rsidRPr="001E60CC" w:rsidRDefault="001E60CC" w:rsidP="001E60CC">
            <w:pPr>
              <w:spacing w:after="160" w:line="259" w:lineRule="auto"/>
              <w:rPr>
                <w:b/>
                <w:bCs/>
              </w:rPr>
            </w:pPr>
            <w:r w:rsidRPr="001E60CC">
              <w:rPr>
                <w:b/>
                <w:bCs/>
              </w:rPr>
              <w:t>Constraints</w:t>
            </w:r>
          </w:p>
        </w:tc>
        <w:tc>
          <w:tcPr>
            <w:tcW w:w="0" w:type="auto"/>
            <w:hideMark/>
          </w:tcPr>
          <w:p w14:paraId="26A25787" w14:textId="77777777" w:rsidR="001E60CC" w:rsidRPr="001E60CC" w:rsidRDefault="001E60CC" w:rsidP="001E60CC">
            <w:pPr>
              <w:spacing w:after="160" w:line="259" w:lineRule="auto"/>
              <w:rPr>
                <w:b/>
                <w:bCs/>
              </w:rPr>
            </w:pPr>
            <w:r w:rsidRPr="001E60CC">
              <w:rPr>
                <w:b/>
                <w:bCs/>
              </w:rPr>
              <w:t>Description</w:t>
            </w:r>
          </w:p>
        </w:tc>
      </w:tr>
      <w:tr w:rsidR="001E60CC" w:rsidRPr="001E60CC" w14:paraId="6C83B0E0" w14:textId="77777777" w:rsidTr="001E60CC">
        <w:tc>
          <w:tcPr>
            <w:tcW w:w="0" w:type="auto"/>
            <w:hideMark/>
          </w:tcPr>
          <w:p w14:paraId="76D3DA2B" w14:textId="77777777" w:rsidR="001E60CC" w:rsidRPr="001E60CC" w:rsidRDefault="001E60CC" w:rsidP="001E60CC">
            <w:pPr>
              <w:spacing w:after="160" w:line="259" w:lineRule="auto"/>
            </w:pPr>
            <w:proofErr w:type="spellStart"/>
            <w:r w:rsidRPr="001E60CC">
              <w:t>comment_id</w:t>
            </w:r>
            <w:proofErr w:type="spellEnd"/>
          </w:p>
        </w:tc>
        <w:tc>
          <w:tcPr>
            <w:tcW w:w="0" w:type="auto"/>
            <w:hideMark/>
          </w:tcPr>
          <w:p w14:paraId="3865AD7D" w14:textId="77777777" w:rsidR="001E60CC" w:rsidRPr="001E60CC" w:rsidRDefault="001E60CC" w:rsidP="001E60CC">
            <w:pPr>
              <w:spacing w:after="160" w:line="259" w:lineRule="auto"/>
            </w:pPr>
            <w:r w:rsidRPr="001E60CC">
              <w:t>INT</w:t>
            </w:r>
          </w:p>
        </w:tc>
        <w:tc>
          <w:tcPr>
            <w:tcW w:w="0" w:type="auto"/>
            <w:hideMark/>
          </w:tcPr>
          <w:p w14:paraId="2FBD76A4" w14:textId="77777777" w:rsidR="001E60CC" w:rsidRPr="001E60CC" w:rsidRDefault="001E60CC" w:rsidP="001E60CC">
            <w:pPr>
              <w:spacing w:after="160" w:line="259" w:lineRule="auto"/>
            </w:pPr>
            <w:r w:rsidRPr="001E60CC">
              <w:t>PRIMARY KEY, AUTO_INCREMENT</w:t>
            </w:r>
          </w:p>
        </w:tc>
        <w:tc>
          <w:tcPr>
            <w:tcW w:w="0" w:type="auto"/>
            <w:hideMark/>
          </w:tcPr>
          <w:p w14:paraId="127D5071" w14:textId="77777777" w:rsidR="001E60CC" w:rsidRPr="001E60CC" w:rsidRDefault="001E60CC" w:rsidP="001E60CC">
            <w:pPr>
              <w:spacing w:after="160" w:line="259" w:lineRule="auto"/>
            </w:pPr>
            <w:r w:rsidRPr="001E60CC">
              <w:t>Unique identifier for the comment.</w:t>
            </w:r>
          </w:p>
        </w:tc>
      </w:tr>
      <w:tr w:rsidR="001E60CC" w:rsidRPr="001E60CC" w14:paraId="705BA00A" w14:textId="77777777" w:rsidTr="001E60CC">
        <w:tc>
          <w:tcPr>
            <w:tcW w:w="0" w:type="auto"/>
            <w:hideMark/>
          </w:tcPr>
          <w:p w14:paraId="13257990" w14:textId="77777777" w:rsidR="001E60CC" w:rsidRPr="001E60CC" w:rsidRDefault="001E60CC" w:rsidP="001E60CC">
            <w:pPr>
              <w:spacing w:after="160" w:line="259" w:lineRule="auto"/>
            </w:pPr>
            <w:proofErr w:type="spellStart"/>
            <w:r w:rsidRPr="001E60CC">
              <w:t>project_id</w:t>
            </w:r>
            <w:proofErr w:type="spellEnd"/>
          </w:p>
        </w:tc>
        <w:tc>
          <w:tcPr>
            <w:tcW w:w="0" w:type="auto"/>
            <w:hideMark/>
          </w:tcPr>
          <w:p w14:paraId="1FB54A47" w14:textId="77777777" w:rsidR="001E60CC" w:rsidRPr="001E60CC" w:rsidRDefault="001E60CC" w:rsidP="001E60CC">
            <w:pPr>
              <w:spacing w:after="160" w:line="259" w:lineRule="auto"/>
            </w:pPr>
            <w:r w:rsidRPr="001E60CC">
              <w:t>INT</w:t>
            </w:r>
          </w:p>
        </w:tc>
        <w:tc>
          <w:tcPr>
            <w:tcW w:w="0" w:type="auto"/>
            <w:hideMark/>
          </w:tcPr>
          <w:p w14:paraId="08EF4BC8" w14:textId="77777777" w:rsidR="001E60CC" w:rsidRPr="001E60CC" w:rsidRDefault="001E60CC" w:rsidP="001E60CC">
            <w:pPr>
              <w:spacing w:after="160" w:line="259" w:lineRule="auto"/>
            </w:pPr>
            <w:r w:rsidRPr="001E60CC">
              <w:t>FOREIGN KEY (Project)</w:t>
            </w:r>
          </w:p>
        </w:tc>
        <w:tc>
          <w:tcPr>
            <w:tcW w:w="0" w:type="auto"/>
            <w:hideMark/>
          </w:tcPr>
          <w:p w14:paraId="5F3ADDCB" w14:textId="77777777" w:rsidR="001E60CC" w:rsidRPr="001E60CC" w:rsidRDefault="001E60CC" w:rsidP="001E60CC">
            <w:pPr>
              <w:spacing w:after="160" w:line="259" w:lineRule="auto"/>
            </w:pPr>
            <w:r w:rsidRPr="001E60CC">
              <w:t>The project this comment is associated with.</w:t>
            </w:r>
          </w:p>
        </w:tc>
      </w:tr>
      <w:tr w:rsidR="001E60CC" w:rsidRPr="001E60CC" w14:paraId="07285347" w14:textId="77777777" w:rsidTr="001E60CC">
        <w:tc>
          <w:tcPr>
            <w:tcW w:w="0" w:type="auto"/>
            <w:hideMark/>
          </w:tcPr>
          <w:p w14:paraId="0617A409" w14:textId="77777777" w:rsidR="001E60CC" w:rsidRPr="001E60CC" w:rsidRDefault="001E60CC" w:rsidP="001E60CC">
            <w:pPr>
              <w:spacing w:after="160" w:line="259" w:lineRule="auto"/>
            </w:pPr>
            <w:proofErr w:type="spellStart"/>
            <w:r w:rsidRPr="001E60CC">
              <w:t>user_id</w:t>
            </w:r>
            <w:proofErr w:type="spellEnd"/>
          </w:p>
        </w:tc>
        <w:tc>
          <w:tcPr>
            <w:tcW w:w="0" w:type="auto"/>
            <w:hideMark/>
          </w:tcPr>
          <w:p w14:paraId="53FC9F3F" w14:textId="77777777" w:rsidR="001E60CC" w:rsidRPr="001E60CC" w:rsidRDefault="001E60CC" w:rsidP="001E60CC">
            <w:pPr>
              <w:spacing w:after="160" w:line="259" w:lineRule="auto"/>
            </w:pPr>
            <w:r w:rsidRPr="001E60CC">
              <w:t>INT</w:t>
            </w:r>
          </w:p>
        </w:tc>
        <w:tc>
          <w:tcPr>
            <w:tcW w:w="0" w:type="auto"/>
            <w:hideMark/>
          </w:tcPr>
          <w:p w14:paraId="1D7613A6" w14:textId="77777777" w:rsidR="001E60CC" w:rsidRPr="001E60CC" w:rsidRDefault="001E60CC" w:rsidP="001E60CC">
            <w:pPr>
              <w:spacing w:after="160" w:line="259" w:lineRule="auto"/>
            </w:pPr>
            <w:r w:rsidRPr="001E60CC">
              <w:t>FOREIGN KEY (User)</w:t>
            </w:r>
          </w:p>
        </w:tc>
        <w:tc>
          <w:tcPr>
            <w:tcW w:w="0" w:type="auto"/>
            <w:hideMark/>
          </w:tcPr>
          <w:p w14:paraId="55DC8006" w14:textId="77777777" w:rsidR="001E60CC" w:rsidRPr="001E60CC" w:rsidRDefault="001E60CC" w:rsidP="001E60CC">
            <w:pPr>
              <w:spacing w:after="160" w:line="259" w:lineRule="auto"/>
            </w:pPr>
            <w:r w:rsidRPr="001E60CC">
              <w:t>The user who made the comment.</w:t>
            </w:r>
          </w:p>
        </w:tc>
      </w:tr>
      <w:tr w:rsidR="001E60CC" w:rsidRPr="001E60CC" w14:paraId="03B21098" w14:textId="77777777" w:rsidTr="001E60CC">
        <w:tc>
          <w:tcPr>
            <w:tcW w:w="0" w:type="auto"/>
            <w:hideMark/>
          </w:tcPr>
          <w:p w14:paraId="310F9041" w14:textId="77777777" w:rsidR="001E60CC" w:rsidRPr="001E60CC" w:rsidRDefault="001E60CC" w:rsidP="001E60CC">
            <w:pPr>
              <w:spacing w:after="160" w:line="259" w:lineRule="auto"/>
            </w:pPr>
            <w:r w:rsidRPr="001E60CC">
              <w:t>content</w:t>
            </w:r>
          </w:p>
        </w:tc>
        <w:tc>
          <w:tcPr>
            <w:tcW w:w="0" w:type="auto"/>
            <w:hideMark/>
          </w:tcPr>
          <w:p w14:paraId="3D1DCFB3" w14:textId="77777777" w:rsidR="001E60CC" w:rsidRPr="001E60CC" w:rsidRDefault="001E60CC" w:rsidP="001E60CC">
            <w:pPr>
              <w:spacing w:after="160" w:line="259" w:lineRule="auto"/>
            </w:pPr>
            <w:r w:rsidRPr="001E60CC">
              <w:t>TEXT</w:t>
            </w:r>
          </w:p>
        </w:tc>
        <w:tc>
          <w:tcPr>
            <w:tcW w:w="0" w:type="auto"/>
            <w:hideMark/>
          </w:tcPr>
          <w:p w14:paraId="3BB5E7CF" w14:textId="77777777" w:rsidR="001E60CC" w:rsidRPr="001E60CC" w:rsidRDefault="001E60CC" w:rsidP="001E60CC">
            <w:pPr>
              <w:spacing w:after="160" w:line="259" w:lineRule="auto"/>
            </w:pPr>
            <w:r w:rsidRPr="001E60CC">
              <w:t>NOT NULL</w:t>
            </w:r>
          </w:p>
        </w:tc>
        <w:tc>
          <w:tcPr>
            <w:tcW w:w="0" w:type="auto"/>
            <w:hideMark/>
          </w:tcPr>
          <w:p w14:paraId="4C8ACB9C" w14:textId="77777777" w:rsidR="001E60CC" w:rsidRPr="001E60CC" w:rsidRDefault="001E60CC" w:rsidP="001E60CC">
            <w:pPr>
              <w:spacing w:after="160" w:line="259" w:lineRule="auto"/>
            </w:pPr>
            <w:r w:rsidRPr="001E60CC">
              <w:t>Content of the comment.</w:t>
            </w:r>
          </w:p>
        </w:tc>
      </w:tr>
      <w:tr w:rsidR="001E60CC" w:rsidRPr="001E60CC" w14:paraId="716EA677" w14:textId="77777777" w:rsidTr="001E60CC">
        <w:tc>
          <w:tcPr>
            <w:tcW w:w="0" w:type="auto"/>
            <w:hideMark/>
          </w:tcPr>
          <w:p w14:paraId="6133406D" w14:textId="77777777" w:rsidR="001E60CC" w:rsidRPr="001E60CC" w:rsidRDefault="001E60CC" w:rsidP="001E60CC">
            <w:pPr>
              <w:spacing w:after="160" w:line="259" w:lineRule="auto"/>
            </w:pPr>
            <w:proofErr w:type="spellStart"/>
            <w:r w:rsidRPr="001E60CC">
              <w:t>created_at</w:t>
            </w:r>
            <w:proofErr w:type="spellEnd"/>
          </w:p>
        </w:tc>
        <w:tc>
          <w:tcPr>
            <w:tcW w:w="0" w:type="auto"/>
            <w:hideMark/>
          </w:tcPr>
          <w:p w14:paraId="063B920F" w14:textId="77777777" w:rsidR="001E60CC" w:rsidRPr="001E60CC" w:rsidRDefault="001E60CC" w:rsidP="001E60CC">
            <w:pPr>
              <w:spacing w:after="160" w:line="259" w:lineRule="auto"/>
            </w:pPr>
            <w:r w:rsidRPr="001E60CC">
              <w:t>DATETIME</w:t>
            </w:r>
          </w:p>
        </w:tc>
        <w:tc>
          <w:tcPr>
            <w:tcW w:w="0" w:type="auto"/>
            <w:hideMark/>
          </w:tcPr>
          <w:p w14:paraId="365EF19D" w14:textId="77777777" w:rsidR="001E60CC" w:rsidRPr="001E60CC" w:rsidRDefault="001E60CC" w:rsidP="001E60CC">
            <w:pPr>
              <w:spacing w:after="160" w:line="259" w:lineRule="auto"/>
            </w:pPr>
            <w:r w:rsidRPr="001E60CC">
              <w:t>DEFAULT CURRENT_TIMESTAMP</w:t>
            </w:r>
          </w:p>
        </w:tc>
        <w:tc>
          <w:tcPr>
            <w:tcW w:w="0" w:type="auto"/>
            <w:hideMark/>
          </w:tcPr>
          <w:p w14:paraId="7367D54B" w14:textId="77777777" w:rsidR="001E60CC" w:rsidRPr="001E60CC" w:rsidRDefault="001E60CC" w:rsidP="001E60CC">
            <w:pPr>
              <w:spacing w:after="160" w:line="259" w:lineRule="auto"/>
            </w:pPr>
            <w:r w:rsidRPr="001E60CC">
              <w:t>Timestamp when the comment was made.</w:t>
            </w:r>
          </w:p>
        </w:tc>
      </w:tr>
    </w:tbl>
    <w:p w14:paraId="3CF505C3" w14:textId="77777777" w:rsidR="001E60CC" w:rsidRPr="001E60CC" w:rsidRDefault="00000000" w:rsidP="001E60CC">
      <w:r>
        <w:pict w14:anchorId="5875B0B2">
          <v:rect id="_x0000_i1056" style="width:0;height:1.5pt" o:hralign="center" o:hrstd="t" o:hr="t" fillcolor="#a0a0a0" stroked="f"/>
        </w:pict>
      </w:r>
    </w:p>
    <w:p w14:paraId="1EEADE49" w14:textId="77777777" w:rsidR="001E60CC" w:rsidRPr="001E60CC" w:rsidRDefault="001E60CC" w:rsidP="001E60CC">
      <w:pPr>
        <w:rPr>
          <w:b/>
          <w:bCs/>
        </w:rPr>
      </w:pPr>
      <w:r w:rsidRPr="001E60CC">
        <w:rPr>
          <w:b/>
          <w:bCs/>
        </w:rPr>
        <w:t>8. Category Table</w:t>
      </w:r>
    </w:p>
    <w:tbl>
      <w:tblPr>
        <w:tblStyle w:val="TableGrid"/>
        <w:tblW w:w="0" w:type="auto"/>
        <w:tblLook w:val="04A0" w:firstRow="1" w:lastRow="0" w:firstColumn="1" w:lastColumn="0" w:noHBand="0" w:noVBand="1"/>
      </w:tblPr>
      <w:tblGrid>
        <w:gridCol w:w="1657"/>
        <w:gridCol w:w="1532"/>
        <w:gridCol w:w="3392"/>
        <w:gridCol w:w="3357"/>
      </w:tblGrid>
      <w:tr w:rsidR="001E60CC" w:rsidRPr="001E60CC" w14:paraId="0D85B3D5" w14:textId="77777777" w:rsidTr="001E60CC">
        <w:tc>
          <w:tcPr>
            <w:tcW w:w="0" w:type="auto"/>
            <w:hideMark/>
          </w:tcPr>
          <w:p w14:paraId="335E6532" w14:textId="77777777" w:rsidR="001E60CC" w:rsidRPr="001E60CC" w:rsidRDefault="001E60CC" w:rsidP="001E60CC">
            <w:pPr>
              <w:spacing w:after="160" w:line="259" w:lineRule="auto"/>
              <w:rPr>
                <w:b/>
                <w:bCs/>
              </w:rPr>
            </w:pPr>
            <w:r w:rsidRPr="001E60CC">
              <w:rPr>
                <w:b/>
                <w:bCs/>
              </w:rPr>
              <w:t>Column Name</w:t>
            </w:r>
          </w:p>
        </w:tc>
        <w:tc>
          <w:tcPr>
            <w:tcW w:w="0" w:type="auto"/>
            <w:hideMark/>
          </w:tcPr>
          <w:p w14:paraId="475CFE5D" w14:textId="77777777" w:rsidR="001E60CC" w:rsidRPr="001E60CC" w:rsidRDefault="001E60CC" w:rsidP="001E60CC">
            <w:pPr>
              <w:spacing w:after="160" w:line="259" w:lineRule="auto"/>
              <w:rPr>
                <w:b/>
                <w:bCs/>
              </w:rPr>
            </w:pPr>
            <w:r w:rsidRPr="001E60CC">
              <w:rPr>
                <w:b/>
                <w:bCs/>
              </w:rPr>
              <w:t>Data Type</w:t>
            </w:r>
          </w:p>
        </w:tc>
        <w:tc>
          <w:tcPr>
            <w:tcW w:w="0" w:type="auto"/>
            <w:hideMark/>
          </w:tcPr>
          <w:p w14:paraId="55970F66" w14:textId="77777777" w:rsidR="001E60CC" w:rsidRPr="001E60CC" w:rsidRDefault="001E60CC" w:rsidP="001E60CC">
            <w:pPr>
              <w:spacing w:after="160" w:line="259" w:lineRule="auto"/>
              <w:rPr>
                <w:b/>
                <w:bCs/>
              </w:rPr>
            </w:pPr>
            <w:r w:rsidRPr="001E60CC">
              <w:rPr>
                <w:b/>
                <w:bCs/>
              </w:rPr>
              <w:t>Constraints</w:t>
            </w:r>
          </w:p>
        </w:tc>
        <w:tc>
          <w:tcPr>
            <w:tcW w:w="0" w:type="auto"/>
            <w:hideMark/>
          </w:tcPr>
          <w:p w14:paraId="1F369F30" w14:textId="77777777" w:rsidR="001E60CC" w:rsidRPr="001E60CC" w:rsidRDefault="001E60CC" w:rsidP="001E60CC">
            <w:pPr>
              <w:spacing w:after="160" w:line="259" w:lineRule="auto"/>
              <w:rPr>
                <w:b/>
                <w:bCs/>
              </w:rPr>
            </w:pPr>
            <w:r w:rsidRPr="001E60CC">
              <w:rPr>
                <w:b/>
                <w:bCs/>
              </w:rPr>
              <w:t>Description</w:t>
            </w:r>
          </w:p>
        </w:tc>
      </w:tr>
      <w:tr w:rsidR="001E60CC" w:rsidRPr="001E60CC" w14:paraId="0BFAAEB6" w14:textId="77777777" w:rsidTr="001E60CC">
        <w:tc>
          <w:tcPr>
            <w:tcW w:w="0" w:type="auto"/>
            <w:hideMark/>
          </w:tcPr>
          <w:p w14:paraId="5D50991E" w14:textId="77777777" w:rsidR="001E60CC" w:rsidRPr="001E60CC" w:rsidRDefault="001E60CC" w:rsidP="001E60CC">
            <w:pPr>
              <w:spacing w:after="160" w:line="259" w:lineRule="auto"/>
            </w:pPr>
            <w:proofErr w:type="spellStart"/>
            <w:r w:rsidRPr="001E60CC">
              <w:t>category_id</w:t>
            </w:r>
            <w:proofErr w:type="spellEnd"/>
          </w:p>
        </w:tc>
        <w:tc>
          <w:tcPr>
            <w:tcW w:w="0" w:type="auto"/>
            <w:hideMark/>
          </w:tcPr>
          <w:p w14:paraId="780EEA36" w14:textId="77777777" w:rsidR="001E60CC" w:rsidRPr="001E60CC" w:rsidRDefault="001E60CC" w:rsidP="001E60CC">
            <w:pPr>
              <w:spacing w:after="160" w:line="259" w:lineRule="auto"/>
            </w:pPr>
            <w:r w:rsidRPr="001E60CC">
              <w:t>INT</w:t>
            </w:r>
          </w:p>
        </w:tc>
        <w:tc>
          <w:tcPr>
            <w:tcW w:w="0" w:type="auto"/>
            <w:hideMark/>
          </w:tcPr>
          <w:p w14:paraId="6F3C2368" w14:textId="77777777" w:rsidR="001E60CC" w:rsidRPr="001E60CC" w:rsidRDefault="001E60CC" w:rsidP="001E60CC">
            <w:pPr>
              <w:spacing w:after="160" w:line="259" w:lineRule="auto"/>
            </w:pPr>
            <w:r w:rsidRPr="001E60CC">
              <w:t>PRIMARY KEY, AUTO_INCREMENT</w:t>
            </w:r>
          </w:p>
        </w:tc>
        <w:tc>
          <w:tcPr>
            <w:tcW w:w="0" w:type="auto"/>
            <w:hideMark/>
          </w:tcPr>
          <w:p w14:paraId="71274E7B" w14:textId="77777777" w:rsidR="001E60CC" w:rsidRPr="001E60CC" w:rsidRDefault="001E60CC" w:rsidP="001E60CC">
            <w:pPr>
              <w:spacing w:after="160" w:line="259" w:lineRule="auto"/>
            </w:pPr>
            <w:r w:rsidRPr="001E60CC">
              <w:t>Unique identifier for the category.</w:t>
            </w:r>
          </w:p>
        </w:tc>
      </w:tr>
      <w:tr w:rsidR="001E60CC" w:rsidRPr="001E60CC" w14:paraId="62C86A38" w14:textId="77777777" w:rsidTr="001E60CC">
        <w:tc>
          <w:tcPr>
            <w:tcW w:w="0" w:type="auto"/>
            <w:hideMark/>
          </w:tcPr>
          <w:p w14:paraId="2B0D307E" w14:textId="77777777" w:rsidR="001E60CC" w:rsidRPr="001E60CC" w:rsidRDefault="001E60CC" w:rsidP="001E60CC">
            <w:pPr>
              <w:spacing w:after="160" w:line="259" w:lineRule="auto"/>
            </w:pPr>
            <w:r w:rsidRPr="001E60CC">
              <w:t>name</w:t>
            </w:r>
          </w:p>
        </w:tc>
        <w:tc>
          <w:tcPr>
            <w:tcW w:w="0" w:type="auto"/>
            <w:hideMark/>
          </w:tcPr>
          <w:p w14:paraId="340A2A57" w14:textId="77777777" w:rsidR="001E60CC" w:rsidRPr="001E60CC" w:rsidRDefault="001E60CC" w:rsidP="001E60CC">
            <w:pPr>
              <w:spacing w:after="160" w:line="259" w:lineRule="auto"/>
            </w:pPr>
            <w:proofErr w:type="gramStart"/>
            <w:r w:rsidRPr="001E60CC">
              <w:t>VARCHAR(</w:t>
            </w:r>
            <w:proofErr w:type="gramEnd"/>
            <w:r w:rsidRPr="001E60CC">
              <w:t>50)</w:t>
            </w:r>
          </w:p>
        </w:tc>
        <w:tc>
          <w:tcPr>
            <w:tcW w:w="0" w:type="auto"/>
            <w:hideMark/>
          </w:tcPr>
          <w:p w14:paraId="050719E9" w14:textId="77777777" w:rsidR="001E60CC" w:rsidRPr="001E60CC" w:rsidRDefault="001E60CC" w:rsidP="001E60CC">
            <w:pPr>
              <w:spacing w:after="160" w:line="259" w:lineRule="auto"/>
            </w:pPr>
            <w:r w:rsidRPr="001E60CC">
              <w:t>NOT NULL, UNIQUE</w:t>
            </w:r>
          </w:p>
        </w:tc>
        <w:tc>
          <w:tcPr>
            <w:tcW w:w="0" w:type="auto"/>
            <w:hideMark/>
          </w:tcPr>
          <w:p w14:paraId="7C79AC00" w14:textId="77777777" w:rsidR="001E60CC" w:rsidRPr="001E60CC" w:rsidRDefault="001E60CC" w:rsidP="001E60CC">
            <w:pPr>
              <w:spacing w:after="160" w:line="259" w:lineRule="auto"/>
            </w:pPr>
            <w:r w:rsidRPr="001E60CC">
              <w:t>Name of the category.</w:t>
            </w:r>
          </w:p>
        </w:tc>
      </w:tr>
      <w:tr w:rsidR="001E60CC" w:rsidRPr="001E60CC" w14:paraId="52473EF8" w14:textId="77777777" w:rsidTr="001E60CC">
        <w:tc>
          <w:tcPr>
            <w:tcW w:w="0" w:type="auto"/>
            <w:hideMark/>
          </w:tcPr>
          <w:p w14:paraId="3D9FC7AD" w14:textId="77777777" w:rsidR="001E60CC" w:rsidRPr="001E60CC" w:rsidRDefault="001E60CC" w:rsidP="001E60CC">
            <w:pPr>
              <w:spacing w:after="160" w:line="259" w:lineRule="auto"/>
            </w:pPr>
            <w:r w:rsidRPr="001E60CC">
              <w:t>description</w:t>
            </w:r>
          </w:p>
        </w:tc>
        <w:tc>
          <w:tcPr>
            <w:tcW w:w="0" w:type="auto"/>
            <w:hideMark/>
          </w:tcPr>
          <w:p w14:paraId="35BC0FD0" w14:textId="77777777" w:rsidR="001E60CC" w:rsidRPr="001E60CC" w:rsidRDefault="001E60CC" w:rsidP="001E60CC">
            <w:pPr>
              <w:spacing w:after="160" w:line="259" w:lineRule="auto"/>
            </w:pPr>
            <w:r w:rsidRPr="001E60CC">
              <w:t>TEXT</w:t>
            </w:r>
          </w:p>
        </w:tc>
        <w:tc>
          <w:tcPr>
            <w:tcW w:w="0" w:type="auto"/>
            <w:hideMark/>
          </w:tcPr>
          <w:p w14:paraId="0AB781D9" w14:textId="77777777" w:rsidR="001E60CC" w:rsidRPr="001E60CC" w:rsidRDefault="001E60CC" w:rsidP="001E60CC">
            <w:pPr>
              <w:spacing w:after="160" w:line="259" w:lineRule="auto"/>
            </w:pPr>
            <w:r w:rsidRPr="001E60CC">
              <w:t>NULL</w:t>
            </w:r>
          </w:p>
        </w:tc>
        <w:tc>
          <w:tcPr>
            <w:tcW w:w="0" w:type="auto"/>
            <w:hideMark/>
          </w:tcPr>
          <w:p w14:paraId="3CFD08CC" w14:textId="77777777" w:rsidR="001E60CC" w:rsidRPr="001E60CC" w:rsidRDefault="001E60CC" w:rsidP="001E60CC">
            <w:pPr>
              <w:spacing w:after="160" w:line="259" w:lineRule="auto"/>
            </w:pPr>
            <w:r w:rsidRPr="001E60CC">
              <w:t>Description of the category.</w:t>
            </w:r>
          </w:p>
        </w:tc>
      </w:tr>
    </w:tbl>
    <w:p w14:paraId="1247872A" w14:textId="77777777" w:rsidR="001E60CC" w:rsidRPr="001E60CC" w:rsidRDefault="00000000" w:rsidP="001E60CC">
      <w:r>
        <w:pict w14:anchorId="3608724F">
          <v:rect id="_x0000_i1057" style="width:0;height:1.5pt" o:hralign="center" o:hrstd="t" o:hr="t" fillcolor="#a0a0a0" stroked="f"/>
        </w:pict>
      </w:r>
    </w:p>
    <w:p w14:paraId="5D190C48" w14:textId="77777777" w:rsidR="001E60CC" w:rsidRPr="001E60CC" w:rsidRDefault="001E60CC" w:rsidP="001E60CC">
      <w:pPr>
        <w:rPr>
          <w:b/>
          <w:bCs/>
        </w:rPr>
      </w:pPr>
      <w:r w:rsidRPr="001E60CC">
        <w:rPr>
          <w:b/>
          <w:bCs/>
        </w:rPr>
        <w:t>9. Goal Table</w:t>
      </w:r>
    </w:p>
    <w:tbl>
      <w:tblPr>
        <w:tblStyle w:val="TableGrid"/>
        <w:tblW w:w="0" w:type="auto"/>
        <w:tblLook w:val="04A0" w:firstRow="1" w:lastRow="0" w:firstColumn="1" w:lastColumn="0" w:noHBand="0" w:noVBand="1"/>
      </w:tblPr>
      <w:tblGrid>
        <w:gridCol w:w="1747"/>
        <w:gridCol w:w="1665"/>
        <w:gridCol w:w="3180"/>
        <w:gridCol w:w="4030"/>
      </w:tblGrid>
      <w:tr w:rsidR="001E60CC" w:rsidRPr="001E60CC" w14:paraId="6812AAAF" w14:textId="77777777" w:rsidTr="001E60CC">
        <w:tc>
          <w:tcPr>
            <w:tcW w:w="0" w:type="auto"/>
            <w:hideMark/>
          </w:tcPr>
          <w:p w14:paraId="24F8FE93" w14:textId="77777777" w:rsidR="001E60CC" w:rsidRPr="001E60CC" w:rsidRDefault="001E60CC" w:rsidP="001E60CC">
            <w:pPr>
              <w:spacing w:after="160" w:line="259" w:lineRule="auto"/>
              <w:rPr>
                <w:b/>
                <w:bCs/>
              </w:rPr>
            </w:pPr>
            <w:r w:rsidRPr="001E60CC">
              <w:rPr>
                <w:b/>
                <w:bCs/>
              </w:rPr>
              <w:t>Column Name</w:t>
            </w:r>
          </w:p>
        </w:tc>
        <w:tc>
          <w:tcPr>
            <w:tcW w:w="0" w:type="auto"/>
            <w:hideMark/>
          </w:tcPr>
          <w:p w14:paraId="7F4B0DC3" w14:textId="77777777" w:rsidR="001E60CC" w:rsidRPr="001E60CC" w:rsidRDefault="001E60CC" w:rsidP="001E60CC">
            <w:pPr>
              <w:spacing w:after="160" w:line="259" w:lineRule="auto"/>
              <w:rPr>
                <w:b/>
                <w:bCs/>
              </w:rPr>
            </w:pPr>
            <w:r w:rsidRPr="001E60CC">
              <w:rPr>
                <w:b/>
                <w:bCs/>
              </w:rPr>
              <w:t>Data Type</w:t>
            </w:r>
          </w:p>
        </w:tc>
        <w:tc>
          <w:tcPr>
            <w:tcW w:w="0" w:type="auto"/>
            <w:hideMark/>
          </w:tcPr>
          <w:p w14:paraId="7D5BF32A" w14:textId="77777777" w:rsidR="001E60CC" w:rsidRPr="001E60CC" w:rsidRDefault="001E60CC" w:rsidP="001E60CC">
            <w:pPr>
              <w:spacing w:after="160" w:line="259" w:lineRule="auto"/>
              <w:rPr>
                <w:b/>
                <w:bCs/>
              </w:rPr>
            </w:pPr>
            <w:r w:rsidRPr="001E60CC">
              <w:rPr>
                <w:b/>
                <w:bCs/>
              </w:rPr>
              <w:t>Constraints</w:t>
            </w:r>
          </w:p>
        </w:tc>
        <w:tc>
          <w:tcPr>
            <w:tcW w:w="0" w:type="auto"/>
            <w:hideMark/>
          </w:tcPr>
          <w:p w14:paraId="4B8C7FE1" w14:textId="77777777" w:rsidR="001E60CC" w:rsidRPr="001E60CC" w:rsidRDefault="001E60CC" w:rsidP="001E60CC">
            <w:pPr>
              <w:spacing w:after="160" w:line="259" w:lineRule="auto"/>
              <w:rPr>
                <w:b/>
                <w:bCs/>
              </w:rPr>
            </w:pPr>
            <w:r w:rsidRPr="001E60CC">
              <w:rPr>
                <w:b/>
                <w:bCs/>
              </w:rPr>
              <w:t>Description</w:t>
            </w:r>
          </w:p>
        </w:tc>
      </w:tr>
      <w:tr w:rsidR="001E60CC" w:rsidRPr="001E60CC" w14:paraId="6F27525E" w14:textId="77777777" w:rsidTr="001E60CC">
        <w:tc>
          <w:tcPr>
            <w:tcW w:w="0" w:type="auto"/>
            <w:hideMark/>
          </w:tcPr>
          <w:p w14:paraId="2F2AF483" w14:textId="77777777" w:rsidR="001E60CC" w:rsidRPr="001E60CC" w:rsidRDefault="001E60CC" w:rsidP="001E60CC">
            <w:pPr>
              <w:spacing w:after="160" w:line="259" w:lineRule="auto"/>
            </w:pPr>
            <w:proofErr w:type="spellStart"/>
            <w:r w:rsidRPr="001E60CC">
              <w:t>goal_id</w:t>
            </w:r>
            <w:proofErr w:type="spellEnd"/>
          </w:p>
        </w:tc>
        <w:tc>
          <w:tcPr>
            <w:tcW w:w="0" w:type="auto"/>
            <w:hideMark/>
          </w:tcPr>
          <w:p w14:paraId="1DF2FF83" w14:textId="77777777" w:rsidR="001E60CC" w:rsidRPr="001E60CC" w:rsidRDefault="001E60CC" w:rsidP="001E60CC">
            <w:pPr>
              <w:spacing w:after="160" w:line="259" w:lineRule="auto"/>
            </w:pPr>
            <w:r w:rsidRPr="001E60CC">
              <w:t>INT</w:t>
            </w:r>
          </w:p>
        </w:tc>
        <w:tc>
          <w:tcPr>
            <w:tcW w:w="0" w:type="auto"/>
            <w:hideMark/>
          </w:tcPr>
          <w:p w14:paraId="0E4107BB" w14:textId="77777777" w:rsidR="001E60CC" w:rsidRPr="001E60CC" w:rsidRDefault="001E60CC" w:rsidP="001E60CC">
            <w:pPr>
              <w:spacing w:after="160" w:line="259" w:lineRule="auto"/>
            </w:pPr>
            <w:r w:rsidRPr="001E60CC">
              <w:t>PRIMARY KEY, AUTO_INCREMENT</w:t>
            </w:r>
          </w:p>
        </w:tc>
        <w:tc>
          <w:tcPr>
            <w:tcW w:w="0" w:type="auto"/>
            <w:hideMark/>
          </w:tcPr>
          <w:p w14:paraId="6FD23AD1" w14:textId="77777777" w:rsidR="001E60CC" w:rsidRPr="001E60CC" w:rsidRDefault="001E60CC" w:rsidP="001E60CC">
            <w:pPr>
              <w:spacing w:after="160" w:line="259" w:lineRule="auto"/>
            </w:pPr>
            <w:r w:rsidRPr="001E60CC">
              <w:t>Unique identifier for the goal.</w:t>
            </w:r>
          </w:p>
        </w:tc>
      </w:tr>
      <w:tr w:rsidR="001E60CC" w:rsidRPr="001E60CC" w14:paraId="2BB1B16A" w14:textId="77777777" w:rsidTr="001E60CC">
        <w:tc>
          <w:tcPr>
            <w:tcW w:w="0" w:type="auto"/>
            <w:hideMark/>
          </w:tcPr>
          <w:p w14:paraId="528FD676" w14:textId="77777777" w:rsidR="001E60CC" w:rsidRPr="001E60CC" w:rsidRDefault="001E60CC" w:rsidP="001E60CC">
            <w:pPr>
              <w:spacing w:after="160" w:line="259" w:lineRule="auto"/>
            </w:pPr>
            <w:proofErr w:type="spellStart"/>
            <w:r w:rsidRPr="001E60CC">
              <w:t>project_id</w:t>
            </w:r>
            <w:proofErr w:type="spellEnd"/>
          </w:p>
        </w:tc>
        <w:tc>
          <w:tcPr>
            <w:tcW w:w="0" w:type="auto"/>
            <w:hideMark/>
          </w:tcPr>
          <w:p w14:paraId="73233F83" w14:textId="77777777" w:rsidR="001E60CC" w:rsidRPr="001E60CC" w:rsidRDefault="001E60CC" w:rsidP="001E60CC">
            <w:pPr>
              <w:spacing w:after="160" w:line="259" w:lineRule="auto"/>
            </w:pPr>
            <w:r w:rsidRPr="001E60CC">
              <w:t>INT</w:t>
            </w:r>
          </w:p>
        </w:tc>
        <w:tc>
          <w:tcPr>
            <w:tcW w:w="0" w:type="auto"/>
            <w:hideMark/>
          </w:tcPr>
          <w:p w14:paraId="2A486BD8" w14:textId="77777777" w:rsidR="001E60CC" w:rsidRPr="001E60CC" w:rsidRDefault="001E60CC" w:rsidP="001E60CC">
            <w:pPr>
              <w:spacing w:after="160" w:line="259" w:lineRule="auto"/>
            </w:pPr>
            <w:r w:rsidRPr="001E60CC">
              <w:t>FOREIGN KEY (Project)</w:t>
            </w:r>
          </w:p>
        </w:tc>
        <w:tc>
          <w:tcPr>
            <w:tcW w:w="0" w:type="auto"/>
            <w:hideMark/>
          </w:tcPr>
          <w:p w14:paraId="375DFCA2" w14:textId="77777777" w:rsidR="001E60CC" w:rsidRPr="001E60CC" w:rsidRDefault="001E60CC" w:rsidP="001E60CC">
            <w:pPr>
              <w:spacing w:after="160" w:line="259" w:lineRule="auto"/>
            </w:pPr>
            <w:r w:rsidRPr="001E60CC">
              <w:t>The project this goal is associated with.</w:t>
            </w:r>
          </w:p>
        </w:tc>
      </w:tr>
      <w:tr w:rsidR="001E60CC" w:rsidRPr="001E60CC" w14:paraId="6E23481F" w14:textId="77777777" w:rsidTr="001E60CC">
        <w:tc>
          <w:tcPr>
            <w:tcW w:w="0" w:type="auto"/>
            <w:hideMark/>
          </w:tcPr>
          <w:p w14:paraId="5AEFEBD3" w14:textId="77777777" w:rsidR="001E60CC" w:rsidRPr="001E60CC" w:rsidRDefault="001E60CC" w:rsidP="001E60CC">
            <w:pPr>
              <w:spacing w:after="160" w:line="259" w:lineRule="auto"/>
            </w:pPr>
            <w:proofErr w:type="spellStart"/>
            <w:r w:rsidRPr="001E60CC">
              <w:t>target_amount</w:t>
            </w:r>
            <w:proofErr w:type="spellEnd"/>
          </w:p>
        </w:tc>
        <w:tc>
          <w:tcPr>
            <w:tcW w:w="0" w:type="auto"/>
            <w:hideMark/>
          </w:tcPr>
          <w:p w14:paraId="4136DFF5" w14:textId="77777777" w:rsidR="001E60CC" w:rsidRPr="001E60CC" w:rsidRDefault="001E60CC" w:rsidP="001E60CC">
            <w:pPr>
              <w:spacing w:after="160" w:line="259" w:lineRule="auto"/>
            </w:pPr>
            <w:proofErr w:type="gramStart"/>
            <w:r w:rsidRPr="001E60CC">
              <w:t>DECIMAL(</w:t>
            </w:r>
            <w:proofErr w:type="gramEnd"/>
            <w:r w:rsidRPr="001E60CC">
              <w:t>10, 2)</w:t>
            </w:r>
          </w:p>
        </w:tc>
        <w:tc>
          <w:tcPr>
            <w:tcW w:w="0" w:type="auto"/>
            <w:hideMark/>
          </w:tcPr>
          <w:p w14:paraId="713A9FD4" w14:textId="77777777" w:rsidR="001E60CC" w:rsidRPr="001E60CC" w:rsidRDefault="001E60CC" w:rsidP="001E60CC">
            <w:pPr>
              <w:spacing w:after="160" w:line="259" w:lineRule="auto"/>
            </w:pPr>
            <w:r w:rsidRPr="001E60CC">
              <w:t>NOT NULL</w:t>
            </w:r>
          </w:p>
        </w:tc>
        <w:tc>
          <w:tcPr>
            <w:tcW w:w="0" w:type="auto"/>
            <w:hideMark/>
          </w:tcPr>
          <w:p w14:paraId="71128272" w14:textId="77777777" w:rsidR="001E60CC" w:rsidRPr="001E60CC" w:rsidRDefault="001E60CC" w:rsidP="001E60CC">
            <w:pPr>
              <w:spacing w:after="160" w:line="259" w:lineRule="auto"/>
            </w:pPr>
            <w:r w:rsidRPr="001E60CC">
              <w:t>The target amount to be raised for the project.</w:t>
            </w:r>
          </w:p>
        </w:tc>
      </w:tr>
      <w:tr w:rsidR="001E60CC" w:rsidRPr="001E60CC" w14:paraId="3FE3B735" w14:textId="77777777" w:rsidTr="001E60CC">
        <w:tc>
          <w:tcPr>
            <w:tcW w:w="0" w:type="auto"/>
            <w:hideMark/>
          </w:tcPr>
          <w:p w14:paraId="5A92BF14" w14:textId="77777777" w:rsidR="001E60CC" w:rsidRPr="001E60CC" w:rsidRDefault="001E60CC" w:rsidP="001E60CC">
            <w:pPr>
              <w:spacing w:after="160" w:line="259" w:lineRule="auto"/>
            </w:pPr>
            <w:proofErr w:type="spellStart"/>
            <w:r w:rsidRPr="001E60CC">
              <w:t>current_amount</w:t>
            </w:r>
            <w:proofErr w:type="spellEnd"/>
          </w:p>
        </w:tc>
        <w:tc>
          <w:tcPr>
            <w:tcW w:w="0" w:type="auto"/>
            <w:hideMark/>
          </w:tcPr>
          <w:p w14:paraId="4AB938CF" w14:textId="77777777" w:rsidR="001E60CC" w:rsidRPr="001E60CC" w:rsidRDefault="001E60CC" w:rsidP="001E60CC">
            <w:pPr>
              <w:spacing w:after="160" w:line="259" w:lineRule="auto"/>
            </w:pPr>
            <w:proofErr w:type="gramStart"/>
            <w:r w:rsidRPr="001E60CC">
              <w:t>DECIMAL(</w:t>
            </w:r>
            <w:proofErr w:type="gramEnd"/>
            <w:r w:rsidRPr="001E60CC">
              <w:t>10, 2)</w:t>
            </w:r>
          </w:p>
        </w:tc>
        <w:tc>
          <w:tcPr>
            <w:tcW w:w="0" w:type="auto"/>
            <w:hideMark/>
          </w:tcPr>
          <w:p w14:paraId="3EC52F2C" w14:textId="77777777" w:rsidR="001E60CC" w:rsidRPr="001E60CC" w:rsidRDefault="001E60CC" w:rsidP="001E60CC">
            <w:pPr>
              <w:spacing w:after="160" w:line="259" w:lineRule="auto"/>
            </w:pPr>
            <w:r w:rsidRPr="001E60CC">
              <w:t>NOT NULL, DEFAULT 0.00</w:t>
            </w:r>
          </w:p>
        </w:tc>
        <w:tc>
          <w:tcPr>
            <w:tcW w:w="0" w:type="auto"/>
            <w:hideMark/>
          </w:tcPr>
          <w:p w14:paraId="2DAF79E3" w14:textId="77777777" w:rsidR="001E60CC" w:rsidRPr="001E60CC" w:rsidRDefault="001E60CC" w:rsidP="001E60CC">
            <w:pPr>
              <w:spacing w:after="160" w:line="259" w:lineRule="auto"/>
            </w:pPr>
            <w:r w:rsidRPr="001E60CC">
              <w:t>The current amount raised towards the goal.</w:t>
            </w:r>
          </w:p>
        </w:tc>
      </w:tr>
      <w:tr w:rsidR="001E60CC" w:rsidRPr="001E60CC" w14:paraId="31ABDA4D" w14:textId="77777777" w:rsidTr="001E60CC">
        <w:tc>
          <w:tcPr>
            <w:tcW w:w="0" w:type="auto"/>
            <w:hideMark/>
          </w:tcPr>
          <w:p w14:paraId="1DF83982" w14:textId="77777777" w:rsidR="001E60CC" w:rsidRPr="001E60CC" w:rsidRDefault="001E60CC" w:rsidP="001E60CC">
            <w:pPr>
              <w:spacing w:after="160" w:line="259" w:lineRule="auto"/>
            </w:pPr>
            <w:r w:rsidRPr="001E60CC">
              <w:t>deadline</w:t>
            </w:r>
          </w:p>
        </w:tc>
        <w:tc>
          <w:tcPr>
            <w:tcW w:w="0" w:type="auto"/>
            <w:hideMark/>
          </w:tcPr>
          <w:p w14:paraId="56C2EE1E" w14:textId="77777777" w:rsidR="001E60CC" w:rsidRPr="001E60CC" w:rsidRDefault="001E60CC" w:rsidP="001E60CC">
            <w:pPr>
              <w:spacing w:after="160" w:line="259" w:lineRule="auto"/>
            </w:pPr>
            <w:r w:rsidRPr="001E60CC">
              <w:t>DATETIME</w:t>
            </w:r>
          </w:p>
        </w:tc>
        <w:tc>
          <w:tcPr>
            <w:tcW w:w="0" w:type="auto"/>
            <w:hideMark/>
          </w:tcPr>
          <w:p w14:paraId="0F35D017" w14:textId="77777777" w:rsidR="001E60CC" w:rsidRPr="001E60CC" w:rsidRDefault="001E60CC" w:rsidP="001E60CC">
            <w:pPr>
              <w:spacing w:after="160" w:line="259" w:lineRule="auto"/>
            </w:pPr>
            <w:r w:rsidRPr="001E60CC">
              <w:t>NOT NULL</w:t>
            </w:r>
          </w:p>
        </w:tc>
        <w:tc>
          <w:tcPr>
            <w:tcW w:w="0" w:type="auto"/>
            <w:hideMark/>
          </w:tcPr>
          <w:p w14:paraId="1E7CB802" w14:textId="77777777" w:rsidR="001E60CC" w:rsidRPr="001E60CC" w:rsidRDefault="001E60CC" w:rsidP="001E60CC">
            <w:pPr>
              <w:spacing w:after="160" w:line="259" w:lineRule="auto"/>
            </w:pPr>
            <w:r w:rsidRPr="001E60CC">
              <w:t>Deadline to achieve the goal.</w:t>
            </w:r>
          </w:p>
        </w:tc>
      </w:tr>
    </w:tbl>
    <w:p w14:paraId="28E290F1" w14:textId="77777777" w:rsidR="001E60CC" w:rsidRPr="001E60CC" w:rsidRDefault="00000000" w:rsidP="001E60CC">
      <w:r>
        <w:pict w14:anchorId="7D160BC6">
          <v:rect id="_x0000_i1058" style="width:0;height:1.5pt" o:hralign="center" o:hrstd="t" o:hr="t" fillcolor="#a0a0a0" stroked="f"/>
        </w:pict>
      </w:r>
    </w:p>
    <w:p w14:paraId="16DF46A5" w14:textId="77777777" w:rsidR="001E60CC" w:rsidRPr="001E60CC" w:rsidRDefault="001E60CC" w:rsidP="001E60CC">
      <w:pPr>
        <w:rPr>
          <w:b/>
          <w:bCs/>
        </w:rPr>
      </w:pPr>
      <w:r w:rsidRPr="001E60CC">
        <w:rPr>
          <w:b/>
          <w:bCs/>
        </w:rPr>
        <w:t>10. Notification Table</w:t>
      </w:r>
    </w:p>
    <w:tbl>
      <w:tblPr>
        <w:tblStyle w:val="TableGrid"/>
        <w:tblW w:w="0" w:type="auto"/>
        <w:tblLook w:val="04A0" w:firstRow="1" w:lastRow="0" w:firstColumn="1" w:lastColumn="0" w:noHBand="0" w:noVBand="1"/>
      </w:tblPr>
      <w:tblGrid>
        <w:gridCol w:w="1648"/>
        <w:gridCol w:w="1198"/>
        <w:gridCol w:w="3289"/>
        <w:gridCol w:w="4487"/>
      </w:tblGrid>
      <w:tr w:rsidR="001E60CC" w:rsidRPr="001E60CC" w14:paraId="1877DF85" w14:textId="77777777" w:rsidTr="001E60CC">
        <w:tc>
          <w:tcPr>
            <w:tcW w:w="0" w:type="auto"/>
            <w:hideMark/>
          </w:tcPr>
          <w:p w14:paraId="0EA5DA4C" w14:textId="77777777" w:rsidR="001E60CC" w:rsidRPr="001E60CC" w:rsidRDefault="001E60CC" w:rsidP="001E60CC">
            <w:pPr>
              <w:spacing w:after="160" w:line="259" w:lineRule="auto"/>
              <w:rPr>
                <w:b/>
                <w:bCs/>
              </w:rPr>
            </w:pPr>
            <w:r w:rsidRPr="001E60CC">
              <w:rPr>
                <w:b/>
                <w:bCs/>
              </w:rPr>
              <w:t>Column Name</w:t>
            </w:r>
          </w:p>
        </w:tc>
        <w:tc>
          <w:tcPr>
            <w:tcW w:w="0" w:type="auto"/>
            <w:hideMark/>
          </w:tcPr>
          <w:p w14:paraId="0BB44B7D" w14:textId="77777777" w:rsidR="001E60CC" w:rsidRPr="001E60CC" w:rsidRDefault="001E60CC" w:rsidP="001E60CC">
            <w:pPr>
              <w:spacing w:after="160" w:line="259" w:lineRule="auto"/>
              <w:rPr>
                <w:b/>
                <w:bCs/>
              </w:rPr>
            </w:pPr>
            <w:r w:rsidRPr="001E60CC">
              <w:rPr>
                <w:b/>
                <w:bCs/>
              </w:rPr>
              <w:t>Data Type</w:t>
            </w:r>
          </w:p>
        </w:tc>
        <w:tc>
          <w:tcPr>
            <w:tcW w:w="0" w:type="auto"/>
            <w:hideMark/>
          </w:tcPr>
          <w:p w14:paraId="1EC09E87" w14:textId="77777777" w:rsidR="001E60CC" w:rsidRPr="001E60CC" w:rsidRDefault="001E60CC" w:rsidP="001E60CC">
            <w:pPr>
              <w:spacing w:after="160" w:line="259" w:lineRule="auto"/>
              <w:rPr>
                <w:b/>
                <w:bCs/>
              </w:rPr>
            </w:pPr>
            <w:r w:rsidRPr="001E60CC">
              <w:rPr>
                <w:b/>
                <w:bCs/>
              </w:rPr>
              <w:t>Constraints</w:t>
            </w:r>
          </w:p>
        </w:tc>
        <w:tc>
          <w:tcPr>
            <w:tcW w:w="0" w:type="auto"/>
            <w:hideMark/>
          </w:tcPr>
          <w:p w14:paraId="5E8E69A6" w14:textId="77777777" w:rsidR="001E60CC" w:rsidRPr="001E60CC" w:rsidRDefault="001E60CC" w:rsidP="001E60CC">
            <w:pPr>
              <w:spacing w:after="160" w:line="259" w:lineRule="auto"/>
              <w:rPr>
                <w:b/>
                <w:bCs/>
              </w:rPr>
            </w:pPr>
            <w:r w:rsidRPr="001E60CC">
              <w:rPr>
                <w:b/>
                <w:bCs/>
              </w:rPr>
              <w:t>Description</w:t>
            </w:r>
          </w:p>
        </w:tc>
      </w:tr>
      <w:tr w:rsidR="001E60CC" w:rsidRPr="001E60CC" w14:paraId="065A04CB" w14:textId="77777777" w:rsidTr="001E60CC">
        <w:tc>
          <w:tcPr>
            <w:tcW w:w="0" w:type="auto"/>
            <w:hideMark/>
          </w:tcPr>
          <w:p w14:paraId="49C6BF77" w14:textId="77777777" w:rsidR="001E60CC" w:rsidRPr="001E60CC" w:rsidRDefault="001E60CC" w:rsidP="001E60CC">
            <w:pPr>
              <w:spacing w:after="160" w:line="259" w:lineRule="auto"/>
            </w:pPr>
            <w:proofErr w:type="spellStart"/>
            <w:r w:rsidRPr="001E60CC">
              <w:lastRenderedPageBreak/>
              <w:t>notification_id</w:t>
            </w:r>
            <w:proofErr w:type="spellEnd"/>
          </w:p>
        </w:tc>
        <w:tc>
          <w:tcPr>
            <w:tcW w:w="0" w:type="auto"/>
            <w:hideMark/>
          </w:tcPr>
          <w:p w14:paraId="68AC2360" w14:textId="77777777" w:rsidR="001E60CC" w:rsidRPr="001E60CC" w:rsidRDefault="001E60CC" w:rsidP="001E60CC">
            <w:pPr>
              <w:spacing w:after="160" w:line="259" w:lineRule="auto"/>
            </w:pPr>
            <w:r w:rsidRPr="001E60CC">
              <w:t>INT</w:t>
            </w:r>
          </w:p>
        </w:tc>
        <w:tc>
          <w:tcPr>
            <w:tcW w:w="0" w:type="auto"/>
            <w:hideMark/>
          </w:tcPr>
          <w:p w14:paraId="2ED61057" w14:textId="77777777" w:rsidR="001E60CC" w:rsidRPr="001E60CC" w:rsidRDefault="001E60CC" w:rsidP="001E60CC">
            <w:pPr>
              <w:spacing w:after="160" w:line="259" w:lineRule="auto"/>
            </w:pPr>
            <w:r w:rsidRPr="001E60CC">
              <w:t>PRIMARY KEY, AUTO_INCREMENT</w:t>
            </w:r>
          </w:p>
        </w:tc>
        <w:tc>
          <w:tcPr>
            <w:tcW w:w="0" w:type="auto"/>
            <w:hideMark/>
          </w:tcPr>
          <w:p w14:paraId="653D93BF" w14:textId="77777777" w:rsidR="001E60CC" w:rsidRPr="001E60CC" w:rsidRDefault="001E60CC" w:rsidP="001E60CC">
            <w:pPr>
              <w:spacing w:after="160" w:line="259" w:lineRule="auto"/>
            </w:pPr>
            <w:r w:rsidRPr="001E60CC">
              <w:t>Unique identifier for the notification.</w:t>
            </w:r>
          </w:p>
        </w:tc>
      </w:tr>
      <w:tr w:rsidR="001E60CC" w:rsidRPr="001E60CC" w14:paraId="6396AD1E" w14:textId="77777777" w:rsidTr="001E60CC">
        <w:tc>
          <w:tcPr>
            <w:tcW w:w="0" w:type="auto"/>
            <w:hideMark/>
          </w:tcPr>
          <w:p w14:paraId="4676A3A2" w14:textId="77777777" w:rsidR="001E60CC" w:rsidRPr="001E60CC" w:rsidRDefault="001E60CC" w:rsidP="001E60CC">
            <w:pPr>
              <w:spacing w:after="160" w:line="259" w:lineRule="auto"/>
            </w:pPr>
            <w:proofErr w:type="spellStart"/>
            <w:r w:rsidRPr="001E60CC">
              <w:t>user_id</w:t>
            </w:r>
            <w:proofErr w:type="spellEnd"/>
          </w:p>
        </w:tc>
        <w:tc>
          <w:tcPr>
            <w:tcW w:w="0" w:type="auto"/>
            <w:hideMark/>
          </w:tcPr>
          <w:p w14:paraId="5070470E" w14:textId="77777777" w:rsidR="001E60CC" w:rsidRPr="001E60CC" w:rsidRDefault="001E60CC" w:rsidP="001E60CC">
            <w:pPr>
              <w:spacing w:after="160" w:line="259" w:lineRule="auto"/>
            </w:pPr>
            <w:r w:rsidRPr="001E60CC">
              <w:t>INT</w:t>
            </w:r>
          </w:p>
        </w:tc>
        <w:tc>
          <w:tcPr>
            <w:tcW w:w="0" w:type="auto"/>
            <w:hideMark/>
          </w:tcPr>
          <w:p w14:paraId="7E62CFAE" w14:textId="77777777" w:rsidR="001E60CC" w:rsidRPr="001E60CC" w:rsidRDefault="001E60CC" w:rsidP="001E60CC">
            <w:pPr>
              <w:spacing w:after="160" w:line="259" w:lineRule="auto"/>
            </w:pPr>
            <w:r w:rsidRPr="001E60CC">
              <w:t>FOREIGN KEY (User)</w:t>
            </w:r>
          </w:p>
        </w:tc>
        <w:tc>
          <w:tcPr>
            <w:tcW w:w="0" w:type="auto"/>
            <w:hideMark/>
          </w:tcPr>
          <w:p w14:paraId="2FC6401F" w14:textId="77777777" w:rsidR="001E60CC" w:rsidRPr="001E60CC" w:rsidRDefault="001E60CC" w:rsidP="001E60CC">
            <w:pPr>
              <w:spacing w:after="160" w:line="259" w:lineRule="auto"/>
            </w:pPr>
            <w:r w:rsidRPr="001E60CC">
              <w:t>The user who will receive the notification.</w:t>
            </w:r>
          </w:p>
        </w:tc>
      </w:tr>
      <w:tr w:rsidR="001E60CC" w:rsidRPr="001E60CC" w14:paraId="620F3E87" w14:textId="77777777" w:rsidTr="001E60CC">
        <w:tc>
          <w:tcPr>
            <w:tcW w:w="0" w:type="auto"/>
            <w:hideMark/>
          </w:tcPr>
          <w:p w14:paraId="267C3928" w14:textId="77777777" w:rsidR="001E60CC" w:rsidRPr="001E60CC" w:rsidRDefault="001E60CC" w:rsidP="001E60CC">
            <w:pPr>
              <w:spacing w:after="160" w:line="259" w:lineRule="auto"/>
            </w:pPr>
            <w:r w:rsidRPr="001E60CC">
              <w:t>message</w:t>
            </w:r>
          </w:p>
        </w:tc>
        <w:tc>
          <w:tcPr>
            <w:tcW w:w="0" w:type="auto"/>
            <w:hideMark/>
          </w:tcPr>
          <w:p w14:paraId="06A98488" w14:textId="77777777" w:rsidR="001E60CC" w:rsidRPr="001E60CC" w:rsidRDefault="001E60CC" w:rsidP="001E60CC">
            <w:pPr>
              <w:spacing w:after="160" w:line="259" w:lineRule="auto"/>
            </w:pPr>
            <w:r w:rsidRPr="001E60CC">
              <w:t>TEXT</w:t>
            </w:r>
          </w:p>
        </w:tc>
        <w:tc>
          <w:tcPr>
            <w:tcW w:w="0" w:type="auto"/>
            <w:hideMark/>
          </w:tcPr>
          <w:p w14:paraId="304E1672" w14:textId="77777777" w:rsidR="001E60CC" w:rsidRPr="001E60CC" w:rsidRDefault="001E60CC" w:rsidP="001E60CC">
            <w:pPr>
              <w:spacing w:after="160" w:line="259" w:lineRule="auto"/>
            </w:pPr>
            <w:r w:rsidRPr="001E60CC">
              <w:t>NOT NULL</w:t>
            </w:r>
          </w:p>
        </w:tc>
        <w:tc>
          <w:tcPr>
            <w:tcW w:w="0" w:type="auto"/>
            <w:hideMark/>
          </w:tcPr>
          <w:p w14:paraId="3EBFE05E" w14:textId="77777777" w:rsidR="001E60CC" w:rsidRPr="001E60CC" w:rsidRDefault="001E60CC" w:rsidP="001E60CC">
            <w:pPr>
              <w:spacing w:after="160" w:line="259" w:lineRule="auto"/>
            </w:pPr>
            <w:r w:rsidRPr="001E60CC">
              <w:t>The content of the notification.</w:t>
            </w:r>
          </w:p>
        </w:tc>
      </w:tr>
      <w:tr w:rsidR="001E60CC" w:rsidRPr="001E60CC" w14:paraId="1A29E908" w14:textId="77777777" w:rsidTr="001E60CC">
        <w:tc>
          <w:tcPr>
            <w:tcW w:w="0" w:type="auto"/>
            <w:hideMark/>
          </w:tcPr>
          <w:p w14:paraId="7DDEACB6" w14:textId="77777777" w:rsidR="001E60CC" w:rsidRPr="001E60CC" w:rsidRDefault="001E60CC" w:rsidP="001E60CC">
            <w:pPr>
              <w:spacing w:after="160" w:line="259" w:lineRule="auto"/>
            </w:pPr>
            <w:proofErr w:type="spellStart"/>
            <w:r w:rsidRPr="001E60CC">
              <w:t>is_read</w:t>
            </w:r>
            <w:proofErr w:type="spellEnd"/>
          </w:p>
        </w:tc>
        <w:tc>
          <w:tcPr>
            <w:tcW w:w="0" w:type="auto"/>
            <w:hideMark/>
          </w:tcPr>
          <w:p w14:paraId="6294C2FE" w14:textId="77777777" w:rsidR="001E60CC" w:rsidRPr="001E60CC" w:rsidRDefault="001E60CC" w:rsidP="001E60CC">
            <w:pPr>
              <w:spacing w:after="160" w:line="259" w:lineRule="auto"/>
            </w:pPr>
            <w:r w:rsidRPr="001E60CC">
              <w:t>BOOLEAN</w:t>
            </w:r>
          </w:p>
        </w:tc>
        <w:tc>
          <w:tcPr>
            <w:tcW w:w="0" w:type="auto"/>
            <w:hideMark/>
          </w:tcPr>
          <w:p w14:paraId="0009744D" w14:textId="77777777" w:rsidR="001E60CC" w:rsidRPr="001E60CC" w:rsidRDefault="001E60CC" w:rsidP="001E60CC">
            <w:pPr>
              <w:spacing w:after="160" w:line="259" w:lineRule="auto"/>
            </w:pPr>
            <w:r w:rsidRPr="001E60CC">
              <w:t>DEFAULT FALSE</w:t>
            </w:r>
          </w:p>
        </w:tc>
        <w:tc>
          <w:tcPr>
            <w:tcW w:w="0" w:type="auto"/>
            <w:hideMark/>
          </w:tcPr>
          <w:p w14:paraId="05BF6247" w14:textId="77777777" w:rsidR="001E60CC" w:rsidRPr="001E60CC" w:rsidRDefault="001E60CC" w:rsidP="001E60CC">
            <w:pPr>
              <w:spacing w:after="160" w:line="259" w:lineRule="auto"/>
            </w:pPr>
            <w:r w:rsidRPr="001E60CC">
              <w:t>Indicates whether the notification has been read.</w:t>
            </w:r>
          </w:p>
        </w:tc>
      </w:tr>
      <w:tr w:rsidR="001E60CC" w:rsidRPr="001E60CC" w14:paraId="25C3F6B4" w14:textId="77777777" w:rsidTr="001E60CC">
        <w:tc>
          <w:tcPr>
            <w:tcW w:w="0" w:type="auto"/>
            <w:hideMark/>
          </w:tcPr>
          <w:p w14:paraId="54DD919E" w14:textId="77777777" w:rsidR="001E60CC" w:rsidRPr="001E60CC" w:rsidRDefault="001E60CC" w:rsidP="001E60CC">
            <w:pPr>
              <w:spacing w:after="160" w:line="259" w:lineRule="auto"/>
            </w:pPr>
            <w:proofErr w:type="spellStart"/>
            <w:r w:rsidRPr="001E60CC">
              <w:t>created_at</w:t>
            </w:r>
            <w:proofErr w:type="spellEnd"/>
          </w:p>
        </w:tc>
        <w:tc>
          <w:tcPr>
            <w:tcW w:w="0" w:type="auto"/>
            <w:hideMark/>
          </w:tcPr>
          <w:p w14:paraId="53284D82" w14:textId="77777777" w:rsidR="001E60CC" w:rsidRPr="001E60CC" w:rsidRDefault="001E60CC" w:rsidP="001E60CC">
            <w:pPr>
              <w:spacing w:after="160" w:line="259" w:lineRule="auto"/>
            </w:pPr>
            <w:r w:rsidRPr="001E60CC">
              <w:t>DATETIME</w:t>
            </w:r>
          </w:p>
        </w:tc>
        <w:tc>
          <w:tcPr>
            <w:tcW w:w="0" w:type="auto"/>
            <w:hideMark/>
          </w:tcPr>
          <w:p w14:paraId="4C324633" w14:textId="77777777" w:rsidR="001E60CC" w:rsidRPr="001E60CC" w:rsidRDefault="001E60CC" w:rsidP="001E60CC">
            <w:pPr>
              <w:spacing w:after="160" w:line="259" w:lineRule="auto"/>
            </w:pPr>
            <w:r w:rsidRPr="001E60CC">
              <w:t>DEFAULT CURRENT_TIMESTAMP</w:t>
            </w:r>
          </w:p>
        </w:tc>
        <w:tc>
          <w:tcPr>
            <w:tcW w:w="0" w:type="auto"/>
            <w:hideMark/>
          </w:tcPr>
          <w:p w14:paraId="3FBBE16D" w14:textId="77777777" w:rsidR="001E60CC" w:rsidRPr="001E60CC" w:rsidRDefault="001E60CC" w:rsidP="001E60CC">
            <w:pPr>
              <w:spacing w:after="160" w:line="259" w:lineRule="auto"/>
            </w:pPr>
            <w:r w:rsidRPr="001E60CC">
              <w:t>Timestamp when the notification was created.</w:t>
            </w:r>
          </w:p>
        </w:tc>
      </w:tr>
    </w:tbl>
    <w:p w14:paraId="69DC24A4" w14:textId="77777777" w:rsidR="001E60CC" w:rsidRPr="001E60CC" w:rsidRDefault="00000000" w:rsidP="001E60CC">
      <w:r>
        <w:pict w14:anchorId="51CEAB48">
          <v:rect id="_x0000_i1059" style="width:0;height:1.5pt" o:hralign="center" o:hrstd="t" o:hr="t" fillcolor="#a0a0a0" stroked="f"/>
        </w:pict>
      </w:r>
    </w:p>
    <w:p w14:paraId="3D768BD5" w14:textId="77777777" w:rsidR="001E60CC" w:rsidRPr="001E60CC" w:rsidRDefault="001E60CC" w:rsidP="001E60CC">
      <w:pPr>
        <w:rPr>
          <w:b/>
          <w:bCs/>
        </w:rPr>
      </w:pPr>
      <w:r w:rsidRPr="001E60CC">
        <w:rPr>
          <w:b/>
          <w:bCs/>
        </w:rPr>
        <w:t>11. Invoice Table</w:t>
      </w:r>
    </w:p>
    <w:tbl>
      <w:tblPr>
        <w:tblStyle w:val="TableGrid"/>
        <w:tblW w:w="0" w:type="auto"/>
        <w:tblLook w:val="04A0" w:firstRow="1" w:lastRow="0" w:firstColumn="1" w:lastColumn="0" w:noHBand="0" w:noVBand="1"/>
      </w:tblPr>
      <w:tblGrid>
        <w:gridCol w:w="1596"/>
        <w:gridCol w:w="2158"/>
        <w:gridCol w:w="3205"/>
        <w:gridCol w:w="3663"/>
      </w:tblGrid>
      <w:tr w:rsidR="001E60CC" w:rsidRPr="001E60CC" w14:paraId="3C5CAD0F" w14:textId="77777777" w:rsidTr="001E60CC">
        <w:tc>
          <w:tcPr>
            <w:tcW w:w="0" w:type="auto"/>
            <w:hideMark/>
          </w:tcPr>
          <w:p w14:paraId="07DF4592" w14:textId="77777777" w:rsidR="001E60CC" w:rsidRPr="001E60CC" w:rsidRDefault="001E60CC" w:rsidP="001E60CC">
            <w:pPr>
              <w:spacing w:after="160" w:line="259" w:lineRule="auto"/>
              <w:rPr>
                <w:b/>
                <w:bCs/>
              </w:rPr>
            </w:pPr>
            <w:r w:rsidRPr="001E60CC">
              <w:rPr>
                <w:b/>
                <w:bCs/>
              </w:rPr>
              <w:t>Column Name</w:t>
            </w:r>
          </w:p>
        </w:tc>
        <w:tc>
          <w:tcPr>
            <w:tcW w:w="0" w:type="auto"/>
            <w:hideMark/>
          </w:tcPr>
          <w:p w14:paraId="1B7CA7B1" w14:textId="77777777" w:rsidR="001E60CC" w:rsidRPr="001E60CC" w:rsidRDefault="001E60CC" w:rsidP="001E60CC">
            <w:pPr>
              <w:spacing w:after="160" w:line="259" w:lineRule="auto"/>
              <w:rPr>
                <w:b/>
                <w:bCs/>
              </w:rPr>
            </w:pPr>
            <w:r w:rsidRPr="001E60CC">
              <w:rPr>
                <w:b/>
                <w:bCs/>
              </w:rPr>
              <w:t>Data Type</w:t>
            </w:r>
          </w:p>
        </w:tc>
        <w:tc>
          <w:tcPr>
            <w:tcW w:w="0" w:type="auto"/>
            <w:hideMark/>
          </w:tcPr>
          <w:p w14:paraId="1839E6E1" w14:textId="77777777" w:rsidR="001E60CC" w:rsidRPr="001E60CC" w:rsidRDefault="001E60CC" w:rsidP="001E60CC">
            <w:pPr>
              <w:spacing w:after="160" w:line="259" w:lineRule="auto"/>
              <w:rPr>
                <w:b/>
                <w:bCs/>
              </w:rPr>
            </w:pPr>
            <w:r w:rsidRPr="001E60CC">
              <w:rPr>
                <w:b/>
                <w:bCs/>
              </w:rPr>
              <w:t>Constraints</w:t>
            </w:r>
          </w:p>
        </w:tc>
        <w:tc>
          <w:tcPr>
            <w:tcW w:w="0" w:type="auto"/>
            <w:hideMark/>
          </w:tcPr>
          <w:p w14:paraId="005AF459" w14:textId="77777777" w:rsidR="001E60CC" w:rsidRPr="001E60CC" w:rsidRDefault="001E60CC" w:rsidP="001E60CC">
            <w:pPr>
              <w:spacing w:after="160" w:line="259" w:lineRule="auto"/>
              <w:rPr>
                <w:b/>
                <w:bCs/>
              </w:rPr>
            </w:pPr>
            <w:r w:rsidRPr="001E60CC">
              <w:rPr>
                <w:b/>
                <w:bCs/>
              </w:rPr>
              <w:t>Description</w:t>
            </w:r>
          </w:p>
        </w:tc>
      </w:tr>
      <w:tr w:rsidR="001E60CC" w:rsidRPr="001E60CC" w14:paraId="25BC6B83" w14:textId="77777777" w:rsidTr="001E60CC">
        <w:tc>
          <w:tcPr>
            <w:tcW w:w="0" w:type="auto"/>
            <w:hideMark/>
          </w:tcPr>
          <w:p w14:paraId="4A67F12A" w14:textId="77777777" w:rsidR="001E60CC" w:rsidRPr="001E60CC" w:rsidRDefault="001E60CC" w:rsidP="001E60CC">
            <w:pPr>
              <w:spacing w:after="160" w:line="259" w:lineRule="auto"/>
            </w:pPr>
            <w:proofErr w:type="spellStart"/>
            <w:r w:rsidRPr="001E60CC">
              <w:t>invoice_id</w:t>
            </w:r>
            <w:proofErr w:type="spellEnd"/>
          </w:p>
        </w:tc>
        <w:tc>
          <w:tcPr>
            <w:tcW w:w="0" w:type="auto"/>
            <w:hideMark/>
          </w:tcPr>
          <w:p w14:paraId="109BC2E2" w14:textId="77777777" w:rsidR="001E60CC" w:rsidRPr="001E60CC" w:rsidRDefault="001E60CC" w:rsidP="001E60CC">
            <w:pPr>
              <w:spacing w:after="160" w:line="259" w:lineRule="auto"/>
            </w:pPr>
            <w:r w:rsidRPr="001E60CC">
              <w:t>INT</w:t>
            </w:r>
          </w:p>
        </w:tc>
        <w:tc>
          <w:tcPr>
            <w:tcW w:w="0" w:type="auto"/>
            <w:hideMark/>
          </w:tcPr>
          <w:p w14:paraId="42901DC9" w14:textId="77777777" w:rsidR="001E60CC" w:rsidRPr="001E60CC" w:rsidRDefault="001E60CC" w:rsidP="001E60CC">
            <w:pPr>
              <w:spacing w:after="160" w:line="259" w:lineRule="auto"/>
            </w:pPr>
            <w:r w:rsidRPr="001E60CC">
              <w:t>PRIMARY KEY, AUTO_INCREMENT</w:t>
            </w:r>
          </w:p>
        </w:tc>
        <w:tc>
          <w:tcPr>
            <w:tcW w:w="0" w:type="auto"/>
            <w:hideMark/>
          </w:tcPr>
          <w:p w14:paraId="2DD37F03" w14:textId="77777777" w:rsidR="001E60CC" w:rsidRPr="001E60CC" w:rsidRDefault="001E60CC" w:rsidP="001E60CC">
            <w:pPr>
              <w:spacing w:after="160" w:line="259" w:lineRule="auto"/>
            </w:pPr>
            <w:r w:rsidRPr="001E60CC">
              <w:t>Unique identifier for the invoice.</w:t>
            </w:r>
          </w:p>
        </w:tc>
      </w:tr>
      <w:tr w:rsidR="001E60CC" w:rsidRPr="001E60CC" w14:paraId="0134F0DD" w14:textId="77777777" w:rsidTr="001E60CC">
        <w:tc>
          <w:tcPr>
            <w:tcW w:w="0" w:type="auto"/>
            <w:hideMark/>
          </w:tcPr>
          <w:p w14:paraId="487536C3" w14:textId="77777777" w:rsidR="001E60CC" w:rsidRPr="001E60CC" w:rsidRDefault="001E60CC" w:rsidP="001E60CC">
            <w:pPr>
              <w:spacing w:after="160" w:line="259" w:lineRule="auto"/>
            </w:pPr>
            <w:proofErr w:type="spellStart"/>
            <w:r w:rsidRPr="001E60CC">
              <w:t>payment_id</w:t>
            </w:r>
            <w:proofErr w:type="spellEnd"/>
          </w:p>
        </w:tc>
        <w:tc>
          <w:tcPr>
            <w:tcW w:w="0" w:type="auto"/>
            <w:hideMark/>
          </w:tcPr>
          <w:p w14:paraId="53C2BD31" w14:textId="77777777" w:rsidR="001E60CC" w:rsidRPr="001E60CC" w:rsidRDefault="001E60CC" w:rsidP="001E60CC">
            <w:pPr>
              <w:spacing w:after="160" w:line="259" w:lineRule="auto"/>
            </w:pPr>
            <w:r w:rsidRPr="001E60CC">
              <w:t>INT</w:t>
            </w:r>
          </w:p>
        </w:tc>
        <w:tc>
          <w:tcPr>
            <w:tcW w:w="0" w:type="auto"/>
            <w:hideMark/>
          </w:tcPr>
          <w:p w14:paraId="70E0DF48" w14:textId="77777777" w:rsidR="001E60CC" w:rsidRPr="001E60CC" w:rsidRDefault="001E60CC" w:rsidP="001E60CC">
            <w:pPr>
              <w:spacing w:after="160" w:line="259" w:lineRule="auto"/>
            </w:pPr>
            <w:r w:rsidRPr="001E60CC">
              <w:t>FOREIGN KEY (Payment)</w:t>
            </w:r>
          </w:p>
        </w:tc>
        <w:tc>
          <w:tcPr>
            <w:tcW w:w="0" w:type="auto"/>
            <w:hideMark/>
          </w:tcPr>
          <w:p w14:paraId="7DE2CF3A" w14:textId="77777777" w:rsidR="001E60CC" w:rsidRPr="001E60CC" w:rsidRDefault="001E60CC" w:rsidP="001E60CC">
            <w:pPr>
              <w:spacing w:after="160" w:line="259" w:lineRule="auto"/>
            </w:pPr>
            <w:r w:rsidRPr="001E60CC">
              <w:t>The payment associated with this invoice.</w:t>
            </w:r>
          </w:p>
        </w:tc>
      </w:tr>
      <w:tr w:rsidR="001E60CC" w:rsidRPr="001E60CC" w14:paraId="325CBABC" w14:textId="77777777" w:rsidTr="001E60CC">
        <w:tc>
          <w:tcPr>
            <w:tcW w:w="0" w:type="auto"/>
            <w:hideMark/>
          </w:tcPr>
          <w:p w14:paraId="67090D73" w14:textId="77777777" w:rsidR="001E60CC" w:rsidRPr="001E60CC" w:rsidRDefault="001E60CC" w:rsidP="001E60CC">
            <w:pPr>
              <w:spacing w:after="160" w:line="259" w:lineRule="auto"/>
            </w:pPr>
            <w:r w:rsidRPr="001E60CC">
              <w:t>amount</w:t>
            </w:r>
          </w:p>
        </w:tc>
        <w:tc>
          <w:tcPr>
            <w:tcW w:w="0" w:type="auto"/>
            <w:hideMark/>
          </w:tcPr>
          <w:p w14:paraId="6155D356" w14:textId="77777777" w:rsidR="001E60CC" w:rsidRPr="001E60CC" w:rsidRDefault="001E60CC" w:rsidP="001E60CC">
            <w:pPr>
              <w:spacing w:after="160" w:line="259" w:lineRule="auto"/>
            </w:pPr>
            <w:proofErr w:type="gramStart"/>
            <w:r w:rsidRPr="001E60CC">
              <w:t>DECIMAL(</w:t>
            </w:r>
            <w:proofErr w:type="gramEnd"/>
            <w:r w:rsidRPr="001E60CC">
              <w:t>10, 2)</w:t>
            </w:r>
          </w:p>
        </w:tc>
        <w:tc>
          <w:tcPr>
            <w:tcW w:w="0" w:type="auto"/>
            <w:hideMark/>
          </w:tcPr>
          <w:p w14:paraId="34997863" w14:textId="77777777" w:rsidR="001E60CC" w:rsidRPr="001E60CC" w:rsidRDefault="001E60CC" w:rsidP="001E60CC">
            <w:pPr>
              <w:spacing w:after="160" w:line="259" w:lineRule="auto"/>
            </w:pPr>
            <w:r w:rsidRPr="001E60CC">
              <w:t>NOT NULL</w:t>
            </w:r>
          </w:p>
        </w:tc>
        <w:tc>
          <w:tcPr>
            <w:tcW w:w="0" w:type="auto"/>
            <w:hideMark/>
          </w:tcPr>
          <w:p w14:paraId="7EAC4840" w14:textId="77777777" w:rsidR="001E60CC" w:rsidRPr="001E60CC" w:rsidRDefault="001E60CC" w:rsidP="001E60CC">
            <w:pPr>
              <w:spacing w:after="160" w:line="259" w:lineRule="auto"/>
            </w:pPr>
            <w:r w:rsidRPr="001E60CC">
              <w:t>Total amount for the invoice.</w:t>
            </w:r>
          </w:p>
        </w:tc>
      </w:tr>
      <w:tr w:rsidR="001E60CC" w:rsidRPr="001E60CC" w14:paraId="5D7FEC4A" w14:textId="77777777" w:rsidTr="001E60CC">
        <w:tc>
          <w:tcPr>
            <w:tcW w:w="0" w:type="auto"/>
            <w:hideMark/>
          </w:tcPr>
          <w:p w14:paraId="2A747EF6" w14:textId="77777777" w:rsidR="001E60CC" w:rsidRPr="001E60CC" w:rsidRDefault="001E60CC" w:rsidP="001E60CC">
            <w:pPr>
              <w:spacing w:after="160" w:line="259" w:lineRule="auto"/>
            </w:pPr>
            <w:r w:rsidRPr="001E60CC">
              <w:t>status</w:t>
            </w:r>
          </w:p>
        </w:tc>
        <w:tc>
          <w:tcPr>
            <w:tcW w:w="0" w:type="auto"/>
            <w:hideMark/>
          </w:tcPr>
          <w:p w14:paraId="523773D7" w14:textId="77777777" w:rsidR="001E60CC" w:rsidRPr="001E60CC" w:rsidRDefault="001E60CC" w:rsidP="001E60CC">
            <w:pPr>
              <w:spacing w:after="160" w:line="259" w:lineRule="auto"/>
            </w:pPr>
            <w:proofErr w:type="gramStart"/>
            <w:r w:rsidRPr="001E60CC">
              <w:t>ENUM(</w:t>
            </w:r>
            <w:proofErr w:type="gramEnd"/>
            <w:r w:rsidRPr="001E60CC">
              <w:t>'Paid', 'Unpaid')</w:t>
            </w:r>
          </w:p>
        </w:tc>
        <w:tc>
          <w:tcPr>
            <w:tcW w:w="0" w:type="auto"/>
            <w:hideMark/>
          </w:tcPr>
          <w:p w14:paraId="3463DC18" w14:textId="77777777" w:rsidR="001E60CC" w:rsidRPr="001E60CC" w:rsidRDefault="001E60CC" w:rsidP="001E60CC">
            <w:pPr>
              <w:spacing w:after="160" w:line="259" w:lineRule="auto"/>
            </w:pPr>
            <w:r w:rsidRPr="001E60CC">
              <w:t>NOT NULL</w:t>
            </w:r>
          </w:p>
        </w:tc>
        <w:tc>
          <w:tcPr>
            <w:tcW w:w="0" w:type="auto"/>
            <w:hideMark/>
          </w:tcPr>
          <w:p w14:paraId="75FF4827" w14:textId="77777777" w:rsidR="001E60CC" w:rsidRPr="001E60CC" w:rsidRDefault="001E60CC" w:rsidP="001E60CC">
            <w:pPr>
              <w:spacing w:after="160" w:line="259" w:lineRule="auto"/>
            </w:pPr>
            <w:r w:rsidRPr="001E60CC">
              <w:t>Payment status of the invoice.</w:t>
            </w:r>
          </w:p>
        </w:tc>
      </w:tr>
      <w:tr w:rsidR="001E60CC" w:rsidRPr="001E60CC" w14:paraId="0849BD45" w14:textId="77777777" w:rsidTr="001E60CC">
        <w:tc>
          <w:tcPr>
            <w:tcW w:w="0" w:type="auto"/>
            <w:hideMark/>
          </w:tcPr>
          <w:p w14:paraId="0F98B0EC" w14:textId="77777777" w:rsidR="001E60CC" w:rsidRPr="001E60CC" w:rsidRDefault="001E60CC" w:rsidP="001E60CC">
            <w:pPr>
              <w:spacing w:after="160" w:line="259" w:lineRule="auto"/>
            </w:pPr>
            <w:proofErr w:type="spellStart"/>
            <w:r w:rsidRPr="001E60CC">
              <w:t>created_at</w:t>
            </w:r>
            <w:proofErr w:type="spellEnd"/>
          </w:p>
        </w:tc>
        <w:tc>
          <w:tcPr>
            <w:tcW w:w="0" w:type="auto"/>
            <w:hideMark/>
          </w:tcPr>
          <w:p w14:paraId="6FC7FFA2" w14:textId="77777777" w:rsidR="001E60CC" w:rsidRPr="001E60CC" w:rsidRDefault="001E60CC" w:rsidP="001E60CC">
            <w:pPr>
              <w:spacing w:after="160" w:line="259" w:lineRule="auto"/>
            </w:pPr>
            <w:r w:rsidRPr="001E60CC">
              <w:t>DATETIME</w:t>
            </w:r>
          </w:p>
        </w:tc>
        <w:tc>
          <w:tcPr>
            <w:tcW w:w="0" w:type="auto"/>
            <w:hideMark/>
          </w:tcPr>
          <w:p w14:paraId="66A6E901" w14:textId="77777777" w:rsidR="001E60CC" w:rsidRPr="001E60CC" w:rsidRDefault="001E60CC" w:rsidP="001E60CC">
            <w:pPr>
              <w:spacing w:after="160" w:line="259" w:lineRule="auto"/>
            </w:pPr>
            <w:r w:rsidRPr="001E60CC">
              <w:t>DEFAULT CURRENT_TIMESTAMP</w:t>
            </w:r>
          </w:p>
        </w:tc>
        <w:tc>
          <w:tcPr>
            <w:tcW w:w="0" w:type="auto"/>
            <w:hideMark/>
          </w:tcPr>
          <w:p w14:paraId="2C45AEA5" w14:textId="77777777" w:rsidR="001E60CC" w:rsidRPr="001E60CC" w:rsidRDefault="001E60CC" w:rsidP="001E60CC">
            <w:pPr>
              <w:spacing w:after="160" w:line="259" w:lineRule="auto"/>
            </w:pPr>
            <w:r w:rsidRPr="001E60CC">
              <w:t>Timestamp when the invoice was created.</w:t>
            </w:r>
          </w:p>
        </w:tc>
      </w:tr>
    </w:tbl>
    <w:p w14:paraId="0FEEC4EE" w14:textId="77777777" w:rsidR="001E60CC" w:rsidRPr="001E60CC" w:rsidRDefault="00000000" w:rsidP="001E60CC">
      <w:r>
        <w:pict w14:anchorId="008DC8D8">
          <v:rect id="_x0000_i1060" style="width:0;height:1.5pt" o:hralign="center" o:hrstd="t" o:hr="t" fillcolor="#a0a0a0" stroked="f"/>
        </w:pict>
      </w:r>
    </w:p>
    <w:p w14:paraId="56058F2A" w14:textId="77777777" w:rsidR="001E60CC" w:rsidRPr="001E60CC" w:rsidRDefault="001E60CC" w:rsidP="001E60CC">
      <w:pPr>
        <w:rPr>
          <w:b/>
          <w:bCs/>
        </w:rPr>
      </w:pPr>
      <w:r w:rsidRPr="001E60CC">
        <w:rPr>
          <w:b/>
          <w:bCs/>
        </w:rPr>
        <w:t>12. Milestone Table</w:t>
      </w:r>
    </w:p>
    <w:tbl>
      <w:tblPr>
        <w:tblStyle w:val="TableGrid"/>
        <w:tblW w:w="0" w:type="auto"/>
        <w:tblLook w:val="04A0" w:firstRow="1" w:lastRow="0" w:firstColumn="1" w:lastColumn="0" w:noHBand="0" w:noVBand="1"/>
      </w:tblPr>
      <w:tblGrid>
        <w:gridCol w:w="1551"/>
        <w:gridCol w:w="1194"/>
        <w:gridCol w:w="4568"/>
        <w:gridCol w:w="3309"/>
      </w:tblGrid>
      <w:tr w:rsidR="001E60CC" w:rsidRPr="001E60CC" w14:paraId="4208A4CE" w14:textId="77777777" w:rsidTr="001E60CC">
        <w:tc>
          <w:tcPr>
            <w:tcW w:w="0" w:type="auto"/>
            <w:hideMark/>
          </w:tcPr>
          <w:p w14:paraId="2E521AA5" w14:textId="77777777" w:rsidR="001E60CC" w:rsidRPr="001E60CC" w:rsidRDefault="001E60CC" w:rsidP="001E60CC">
            <w:pPr>
              <w:spacing w:after="160" w:line="259" w:lineRule="auto"/>
              <w:rPr>
                <w:b/>
                <w:bCs/>
              </w:rPr>
            </w:pPr>
            <w:r w:rsidRPr="001E60CC">
              <w:rPr>
                <w:b/>
                <w:bCs/>
              </w:rPr>
              <w:t>Column Name</w:t>
            </w:r>
          </w:p>
        </w:tc>
        <w:tc>
          <w:tcPr>
            <w:tcW w:w="0" w:type="auto"/>
            <w:hideMark/>
          </w:tcPr>
          <w:p w14:paraId="1ED5045C" w14:textId="77777777" w:rsidR="001E60CC" w:rsidRPr="001E60CC" w:rsidRDefault="001E60CC" w:rsidP="001E60CC">
            <w:pPr>
              <w:spacing w:after="160" w:line="259" w:lineRule="auto"/>
              <w:rPr>
                <w:b/>
                <w:bCs/>
              </w:rPr>
            </w:pPr>
            <w:r w:rsidRPr="001E60CC">
              <w:rPr>
                <w:b/>
                <w:bCs/>
              </w:rPr>
              <w:t>Data Type</w:t>
            </w:r>
          </w:p>
        </w:tc>
        <w:tc>
          <w:tcPr>
            <w:tcW w:w="0" w:type="auto"/>
            <w:hideMark/>
          </w:tcPr>
          <w:p w14:paraId="6D14FDC8" w14:textId="77777777" w:rsidR="001E60CC" w:rsidRPr="001E60CC" w:rsidRDefault="001E60CC" w:rsidP="001E60CC">
            <w:pPr>
              <w:spacing w:after="160" w:line="259" w:lineRule="auto"/>
              <w:rPr>
                <w:b/>
                <w:bCs/>
              </w:rPr>
            </w:pPr>
            <w:r w:rsidRPr="001E60CC">
              <w:rPr>
                <w:b/>
                <w:bCs/>
              </w:rPr>
              <w:t>Constraints</w:t>
            </w:r>
          </w:p>
        </w:tc>
        <w:tc>
          <w:tcPr>
            <w:tcW w:w="0" w:type="auto"/>
            <w:hideMark/>
          </w:tcPr>
          <w:p w14:paraId="5958E2FB" w14:textId="77777777" w:rsidR="001E60CC" w:rsidRPr="001E60CC" w:rsidRDefault="001E60CC" w:rsidP="001E60CC">
            <w:pPr>
              <w:spacing w:after="160" w:line="259" w:lineRule="auto"/>
              <w:rPr>
                <w:b/>
                <w:bCs/>
              </w:rPr>
            </w:pPr>
            <w:r w:rsidRPr="001E60CC">
              <w:rPr>
                <w:b/>
                <w:bCs/>
              </w:rPr>
              <w:t>Description</w:t>
            </w:r>
          </w:p>
        </w:tc>
      </w:tr>
      <w:tr w:rsidR="001E60CC" w:rsidRPr="001E60CC" w14:paraId="0B539EDD" w14:textId="77777777" w:rsidTr="001E60CC">
        <w:tc>
          <w:tcPr>
            <w:tcW w:w="0" w:type="auto"/>
            <w:hideMark/>
          </w:tcPr>
          <w:p w14:paraId="60A742B5" w14:textId="77777777" w:rsidR="001E60CC" w:rsidRPr="001E60CC" w:rsidRDefault="001E60CC" w:rsidP="001E60CC">
            <w:pPr>
              <w:spacing w:after="160" w:line="259" w:lineRule="auto"/>
            </w:pPr>
            <w:proofErr w:type="spellStart"/>
            <w:r w:rsidRPr="001E60CC">
              <w:t>milestone_id</w:t>
            </w:r>
            <w:proofErr w:type="spellEnd"/>
          </w:p>
        </w:tc>
        <w:tc>
          <w:tcPr>
            <w:tcW w:w="0" w:type="auto"/>
            <w:hideMark/>
          </w:tcPr>
          <w:p w14:paraId="0BB70BB9" w14:textId="77777777" w:rsidR="001E60CC" w:rsidRPr="001E60CC" w:rsidRDefault="001E60CC" w:rsidP="001E60CC">
            <w:pPr>
              <w:spacing w:after="160" w:line="259" w:lineRule="auto"/>
            </w:pPr>
            <w:r w:rsidRPr="001E60CC">
              <w:t>INT</w:t>
            </w:r>
          </w:p>
        </w:tc>
        <w:tc>
          <w:tcPr>
            <w:tcW w:w="0" w:type="auto"/>
            <w:hideMark/>
          </w:tcPr>
          <w:p w14:paraId="08497640" w14:textId="77777777" w:rsidR="001E60CC" w:rsidRPr="001E60CC" w:rsidRDefault="001E60CC" w:rsidP="001E60CC">
            <w:pPr>
              <w:spacing w:after="160" w:line="259" w:lineRule="auto"/>
            </w:pPr>
            <w:r w:rsidRPr="001E60CC">
              <w:t>PRIMARY KEY, AUTO_INCREMENT</w:t>
            </w:r>
          </w:p>
        </w:tc>
        <w:tc>
          <w:tcPr>
            <w:tcW w:w="0" w:type="auto"/>
            <w:hideMark/>
          </w:tcPr>
          <w:p w14:paraId="054A3804" w14:textId="77777777" w:rsidR="001E60CC" w:rsidRPr="001E60CC" w:rsidRDefault="001E60CC" w:rsidP="001E60CC">
            <w:pPr>
              <w:spacing w:after="160" w:line="259" w:lineRule="auto"/>
            </w:pPr>
            <w:r w:rsidRPr="001E60CC">
              <w:t>Unique identifier for the milestone.</w:t>
            </w:r>
          </w:p>
        </w:tc>
      </w:tr>
      <w:tr w:rsidR="001E60CC" w:rsidRPr="001E60CC" w14:paraId="66534211" w14:textId="77777777" w:rsidTr="001E60CC">
        <w:tc>
          <w:tcPr>
            <w:tcW w:w="0" w:type="auto"/>
            <w:hideMark/>
          </w:tcPr>
          <w:p w14:paraId="22023A9C" w14:textId="77777777" w:rsidR="001E60CC" w:rsidRPr="001E60CC" w:rsidRDefault="001E60CC" w:rsidP="001E60CC">
            <w:pPr>
              <w:spacing w:after="160" w:line="259" w:lineRule="auto"/>
            </w:pPr>
            <w:proofErr w:type="spellStart"/>
            <w:r w:rsidRPr="001E60CC">
              <w:t>project_id</w:t>
            </w:r>
            <w:proofErr w:type="spellEnd"/>
          </w:p>
        </w:tc>
        <w:tc>
          <w:tcPr>
            <w:tcW w:w="0" w:type="auto"/>
            <w:hideMark/>
          </w:tcPr>
          <w:p w14:paraId="4A8F4099" w14:textId="77777777" w:rsidR="001E60CC" w:rsidRPr="001E60CC" w:rsidRDefault="001E60CC" w:rsidP="001E60CC">
            <w:pPr>
              <w:spacing w:after="160" w:line="259" w:lineRule="auto"/>
            </w:pPr>
            <w:r w:rsidRPr="001E60CC">
              <w:t>INT</w:t>
            </w:r>
          </w:p>
        </w:tc>
        <w:tc>
          <w:tcPr>
            <w:tcW w:w="0" w:type="auto"/>
            <w:hideMark/>
          </w:tcPr>
          <w:p w14:paraId="74AE03D2" w14:textId="77777777" w:rsidR="001E60CC" w:rsidRPr="001E60CC" w:rsidRDefault="001E60CC" w:rsidP="001E60CC">
            <w:pPr>
              <w:spacing w:after="160" w:line="259" w:lineRule="auto"/>
            </w:pPr>
            <w:r w:rsidRPr="001E60CC">
              <w:t>FOREIGN KEY (Project)</w:t>
            </w:r>
          </w:p>
        </w:tc>
        <w:tc>
          <w:tcPr>
            <w:tcW w:w="0" w:type="auto"/>
            <w:hideMark/>
          </w:tcPr>
          <w:p w14:paraId="52D5921D" w14:textId="77777777" w:rsidR="001E60CC" w:rsidRPr="001E60CC" w:rsidRDefault="001E60CC" w:rsidP="001E60CC">
            <w:pPr>
              <w:spacing w:after="160" w:line="259" w:lineRule="auto"/>
            </w:pPr>
            <w:r w:rsidRPr="001E60CC">
              <w:t>The project to which this milestone belongs.</w:t>
            </w:r>
          </w:p>
        </w:tc>
      </w:tr>
      <w:tr w:rsidR="001E60CC" w:rsidRPr="001E60CC" w14:paraId="205D36C5" w14:textId="77777777" w:rsidTr="001E60CC">
        <w:tc>
          <w:tcPr>
            <w:tcW w:w="0" w:type="auto"/>
            <w:hideMark/>
          </w:tcPr>
          <w:p w14:paraId="231A76B8" w14:textId="77777777" w:rsidR="001E60CC" w:rsidRPr="001E60CC" w:rsidRDefault="001E60CC" w:rsidP="001E60CC">
            <w:pPr>
              <w:spacing w:after="160" w:line="259" w:lineRule="auto"/>
            </w:pPr>
            <w:r w:rsidRPr="001E60CC">
              <w:t>description</w:t>
            </w:r>
          </w:p>
        </w:tc>
        <w:tc>
          <w:tcPr>
            <w:tcW w:w="0" w:type="auto"/>
            <w:hideMark/>
          </w:tcPr>
          <w:p w14:paraId="494943F0" w14:textId="77777777" w:rsidR="001E60CC" w:rsidRPr="001E60CC" w:rsidRDefault="001E60CC" w:rsidP="001E60CC">
            <w:pPr>
              <w:spacing w:after="160" w:line="259" w:lineRule="auto"/>
            </w:pPr>
            <w:r w:rsidRPr="001E60CC">
              <w:t>TEXT</w:t>
            </w:r>
          </w:p>
        </w:tc>
        <w:tc>
          <w:tcPr>
            <w:tcW w:w="0" w:type="auto"/>
            <w:hideMark/>
          </w:tcPr>
          <w:p w14:paraId="1AC038E3" w14:textId="77777777" w:rsidR="001E60CC" w:rsidRPr="001E60CC" w:rsidRDefault="001E60CC" w:rsidP="001E60CC">
            <w:pPr>
              <w:spacing w:after="160" w:line="259" w:lineRule="auto"/>
            </w:pPr>
            <w:r w:rsidRPr="001E60CC">
              <w:t>NOT NULL</w:t>
            </w:r>
          </w:p>
        </w:tc>
        <w:tc>
          <w:tcPr>
            <w:tcW w:w="0" w:type="auto"/>
            <w:hideMark/>
          </w:tcPr>
          <w:p w14:paraId="5B53291D" w14:textId="77777777" w:rsidR="001E60CC" w:rsidRPr="001E60CC" w:rsidRDefault="001E60CC" w:rsidP="001E60CC">
            <w:pPr>
              <w:spacing w:after="160" w:line="259" w:lineRule="auto"/>
            </w:pPr>
            <w:r w:rsidRPr="001E60CC">
              <w:t>Description of the milestone.</w:t>
            </w:r>
          </w:p>
        </w:tc>
      </w:tr>
      <w:tr w:rsidR="001E60CC" w:rsidRPr="001E60CC" w14:paraId="73549AAD" w14:textId="77777777" w:rsidTr="001E60CC">
        <w:tc>
          <w:tcPr>
            <w:tcW w:w="0" w:type="auto"/>
            <w:hideMark/>
          </w:tcPr>
          <w:p w14:paraId="330AF95C" w14:textId="77777777" w:rsidR="001E60CC" w:rsidRPr="001E60CC" w:rsidRDefault="001E60CC" w:rsidP="001E60CC">
            <w:pPr>
              <w:spacing w:after="160" w:line="259" w:lineRule="auto"/>
            </w:pPr>
            <w:proofErr w:type="spellStart"/>
            <w:r w:rsidRPr="001E60CC">
              <w:t>target_date</w:t>
            </w:r>
            <w:proofErr w:type="spellEnd"/>
          </w:p>
        </w:tc>
        <w:tc>
          <w:tcPr>
            <w:tcW w:w="0" w:type="auto"/>
            <w:hideMark/>
          </w:tcPr>
          <w:p w14:paraId="470D1770" w14:textId="77777777" w:rsidR="001E60CC" w:rsidRPr="001E60CC" w:rsidRDefault="001E60CC" w:rsidP="001E60CC">
            <w:pPr>
              <w:spacing w:after="160" w:line="259" w:lineRule="auto"/>
            </w:pPr>
            <w:r w:rsidRPr="001E60CC">
              <w:t>DATETIME</w:t>
            </w:r>
          </w:p>
        </w:tc>
        <w:tc>
          <w:tcPr>
            <w:tcW w:w="0" w:type="auto"/>
            <w:hideMark/>
          </w:tcPr>
          <w:p w14:paraId="5C48F56F" w14:textId="77777777" w:rsidR="001E60CC" w:rsidRPr="001E60CC" w:rsidRDefault="001E60CC" w:rsidP="001E60CC">
            <w:pPr>
              <w:spacing w:after="160" w:line="259" w:lineRule="auto"/>
            </w:pPr>
            <w:r w:rsidRPr="001E60CC">
              <w:t>NOT NULL</w:t>
            </w:r>
          </w:p>
        </w:tc>
        <w:tc>
          <w:tcPr>
            <w:tcW w:w="0" w:type="auto"/>
            <w:hideMark/>
          </w:tcPr>
          <w:p w14:paraId="75FC83AE" w14:textId="77777777" w:rsidR="001E60CC" w:rsidRPr="001E60CC" w:rsidRDefault="001E60CC" w:rsidP="001E60CC">
            <w:pPr>
              <w:spacing w:after="160" w:line="259" w:lineRule="auto"/>
            </w:pPr>
            <w:r w:rsidRPr="001E60CC">
              <w:t>Target date to achieve this milestone.</w:t>
            </w:r>
          </w:p>
        </w:tc>
      </w:tr>
      <w:tr w:rsidR="001E60CC" w:rsidRPr="001E60CC" w14:paraId="33F9D65C" w14:textId="77777777" w:rsidTr="001E60CC">
        <w:tc>
          <w:tcPr>
            <w:tcW w:w="0" w:type="auto"/>
            <w:hideMark/>
          </w:tcPr>
          <w:p w14:paraId="0FBED16B" w14:textId="77777777" w:rsidR="001E60CC" w:rsidRPr="001E60CC" w:rsidRDefault="001E60CC" w:rsidP="001E60CC">
            <w:pPr>
              <w:spacing w:after="160" w:line="259" w:lineRule="auto"/>
            </w:pPr>
            <w:r w:rsidRPr="001E60CC">
              <w:t>achieved</w:t>
            </w:r>
          </w:p>
        </w:tc>
        <w:tc>
          <w:tcPr>
            <w:tcW w:w="0" w:type="auto"/>
            <w:hideMark/>
          </w:tcPr>
          <w:p w14:paraId="26749F02" w14:textId="77777777" w:rsidR="001E60CC" w:rsidRPr="001E60CC" w:rsidRDefault="001E60CC" w:rsidP="001E60CC">
            <w:pPr>
              <w:spacing w:after="160" w:line="259" w:lineRule="auto"/>
            </w:pPr>
            <w:r w:rsidRPr="001E60CC">
              <w:t>BOOLEAN</w:t>
            </w:r>
          </w:p>
        </w:tc>
        <w:tc>
          <w:tcPr>
            <w:tcW w:w="0" w:type="auto"/>
            <w:hideMark/>
          </w:tcPr>
          <w:p w14:paraId="6304DED9" w14:textId="77777777" w:rsidR="001E60CC" w:rsidRPr="001E60CC" w:rsidRDefault="001E60CC" w:rsidP="001E60CC">
            <w:pPr>
              <w:spacing w:after="160" w:line="259" w:lineRule="auto"/>
            </w:pPr>
            <w:r w:rsidRPr="001E60CC">
              <w:t>DEFAULT FALSE</w:t>
            </w:r>
          </w:p>
        </w:tc>
        <w:tc>
          <w:tcPr>
            <w:tcW w:w="0" w:type="auto"/>
            <w:hideMark/>
          </w:tcPr>
          <w:p w14:paraId="4CE623D7" w14:textId="77777777" w:rsidR="001E60CC" w:rsidRPr="001E60CC" w:rsidRDefault="001E60CC" w:rsidP="001E60CC">
            <w:pPr>
              <w:spacing w:after="160" w:line="259" w:lineRule="auto"/>
            </w:pPr>
            <w:r w:rsidRPr="001E60CC">
              <w:t>Indicates whether the milestone has been achieved.</w:t>
            </w:r>
          </w:p>
        </w:tc>
      </w:tr>
      <w:tr w:rsidR="001E60CC" w:rsidRPr="001E60CC" w14:paraId="11297D4D" w14:textId="77777777" w:rsidTr="001E60CC">
        <w:tc>
          <w:tcPr>
            <w:tcW w:w="0" w:type="auto"/>
            <w:hideMark/>
          </w:tcPr>
          <w:p w14:paraId="12A14671" w14:textId="77777777" w:rsidR="001E60CC" w:rsidRPr="001E60CC" w:rsidRDefault="001E60CC" w:rsidP="001E60CC">
            <w:pPr>
              <w:spacing w:after="160" w:line="259" w:lineRule="auto"/>
            </w:pPr>
            <w:proofErr w:type="spellStart"/>
            <w:r w:rsidRPr="001E60CC">
              <w:t>created_at</w:t>
            </w:r>
            <w:proofErr w:type="spellEnd"/>
          </w:p>
        </w:tc>
        <w:tc>
          <w:tcPr>
            <w:tcW w:w="0" w:type="auto"/>
            <w:hideMark/>
          </w:tcPr>
          <w:p w14:paraId="5018074F" w14:textId="77777777" w:rsidR="001E60CC" w:rsidRPr="001E60CC" w:rsidRDefault="001E60CC" w:rsidP="001E60CC">
            <w:pPr>
              <w:spacing w:after="160" w:line="259" w:lineRule="auto"/>
            </w:pPr>
            <w:r w:rsidRPr="001E60CC">
              <w:t>DATETIME</w:t>
            </w:r>
          </w:p>
        </w:tc>
        <w:tc>
          <w:tcPr>
            <w:tcW w:w="0" w:type="auto"/>
            <w:hideMark/>
          </w:tcPr>
          <w:p w14:paraId="44DD4C9F" w14:textId="77777777" w:rsidR="001E60CC" w:rsidRPr="001E60CC" w:rsidRDefault="001E60CC" w:rsidP="001E60CC">
            <w:pPr>
              <w:spacing w:after="160" w:line="259" w:lineRule="auto"/>
            </w:pPr>
            <w:r w:rsidRPr="001E60CC">
              <w:t>DEFAULT CURRENT_TIMESTAMP</w:t>
            </w:r>
          </w:p>
        </w:tc>
        <w:tc>
          <w:tcPr>
            <w:tcW w:w="0" w:type="auto"/>
            <w:hideMark/>
          </w:tcPr>
          <w:p w14:paraId="78D15151" w14:textId="77777777" w:rsidR="001E60CC" w:rsidRPr="001E60CC" w:rsidRDefault="001E60CC" w:rsidP="001E60CC">
            <w:pPr>
              <w:spacing w:after="160" w:line="259" w:lineRule="auto"/>
            </w:pPr>
            <w:r w:rsidRPr="001E60CC">
              <w:t>Timestamp when the milestone was created.</w:t>
            </w:r>
          </w:p>
        </w:tc>
      </w:tr>
      <w:tr w:rsidR="001E60CC" w:rsidRPr="001E60CC" w14:paraId="050C7F91" w14:textId="77777777" w:rsidTr="001E60CC">
        <w:tc>
          <w:tcPr>
            <w:tcW w:w="0" w:type="auto"/>
            <w:hideMark/>
          </w:tcPr>
          <w:p w14:paraId="7FB8A399" w14:textId="77777777" w:rsidR="001E60CC" w:rsidRPr="001E60CC" w:rsidRDefault="001E60CC" w:rsidP="001E60CC">
            <w:pPr>
              <w:spacing w:after="160" w:line="259" w:lineRule="auto"/>
            </w:pPr>
            <w:proofErr w:type="spellStart"/>
            <w:r w:rsidRPr="001E60CC">
              <w:t>updated_at</w:t>
            </w:r>
            <w:proofErr w:type="spellEnd"/>
          </w:p>
        </w:tc>
        <w:tc>
          <w:tcPr>
            <w:tcW w:w="0" w:type="auto"/>
            <w:hideMark/>
          </w:tcPr>
          <w:p w14:paraId="6969205D" w14:textId="77777777" w:rsidR="001E60CC" w:rsidRPr="001E60CC" w:rsidRDefault="001E60CC" w:rsidP="001E60CC">
            <w:pPr>
              <w:spacing w:after="160" w:line="259" w:lineRule="auto"/>
            </w:pPr>
            <w:r w:rsidRPr="001E60CC">
              <w:t>DATETIME</w:t>
            </w:r>
          </w:p>
        </w:tc>
        <w:tc>
          <w:tcPr>
            <w:tcW w:w="0" w:type="auto"/>
            <w:hideMark/>
          </w:tcPr>
          <w:p w14:paraId="010B6C53" w14:textId="77777777" w:rsidR="001E60CC" w:rsidRPr="001E60CC" w:rsidRDefault="001E60CC" w:rsidP="001E60CC">
            <w:pPr>
              <w:spacing w:after="160" w:line="259" w:lineRule="auto"/>
            </w:pPr>
            <w:r w:rsidRPr="001E60CC">
              <w:t>DEFAULT CURRENT_TIMESTAMP ON UPDATE CURRENT_TIMESTAMP</w:t>
            </w:r>
          </w:p>
        </w:tc>
        <w:tc>
          <w:tcPr>
            <w:tcW w:w="0" w:type="auto"/>
            <w:hideMark/>
          </w:tcPr>
          <w:p w14:paraId="2E476C24" w14:textId="77777777" w:rsidR="001E60CC" w:rsidRPr="001E60CC" w:rsidRDefault="001E60CC" w:rsidP="001E60CC">
            <w:pPr>
              <w:spacing w:after="160" w:line="259" w:lineRule="auto"/>
            </w:pPr>
            <w:r w:rsidRPr="001E60CC">
              <w:t>Timestamp when the milestone was last updated.</w:t>
            </w:r>
          </w:p>
        </w:tc>
      </w:tr>
    </w:tbl>
    <w:p w14:paraId="4B869E87" w14:textId="77777777" w:rsidR="001E60CC" w:rsidRPr="001E60CC" w:rsidRDefault="00000000" w:rsidP="001E60CC">
      <w:r>
        <w:pict w14:anchorId="5A5EB838">
          <v:rect id="_x0000_i1061" style="width:0;height:1.5pt" o:hralign="center" o:hrstd="t" o:hr="t" fillcolor="#a0a0a0" stroked="f"/>
        </w:pict>
      </w:r>
    </w:p>
    <w:p w14:paraId="067C6FC2" w14:textId="77777777" w:rsidR="001E60CC" w:rsidRPr="001E60CC" w:rsidRDefault="001E60CC" w:rsidP="001E60CC">
      <w:pPr>
        <w:rPr>
          <w:b/>
          <w:bCs/>
        </w:rPr>
      </w:pPr>
      <w:r w:rsidRPr="001E60CC">
        <w:rPr>
          <w:b/>
          <w:bCs/>
        </w:rPr>
        <w:t>13. Feedback Table</w:t>
      </w:r>
    </w:p>
    <w:tbl>
      <w:tblPr>
        <w:tblStyle w:val="TableGrid"/>
        <w:tblW w:w="0" w:type="auto"/>
        <w:tblLook w:val="04A0" w:firstRow="1" w:lastRow="0" w:firstColumn="1" w:lastColumn="0" w:noHBand="0" w:noVBand="1"/>
      </w:tblPr>
      <w:tblGrid>
        <w:gridCol w:w="1586"/>
        <w:gridCol w:w="1191"/>
        <w:gridCol w:w="4038"/>
        <w:gridCol w:w="3807"/>
      </w:tblGrid>
      <w:tr w:rsidR="001E60CC" w:rsidRPr="001E60CC" w14:paraId="22BB9613" w14:textId="77777777" w:rsidTr="001E60CC">
        <w:tc>
          <w:tcPr>
            <w:tcW w:w="0" w:type="auto"/>
            <w:hideMark/>
          </w:tcPr>
          <w:p w14:paraId="6ED82503" w14:textId="77777777" w:rsidR="001E60CC" w:rsidRPr="001E60CC" w:rsidRDefault="001E60CC" w:rsidP="001E60CC">
            <w:pPr>
              <w:spacing w:after="160" w:line="259" w:lineRule="auto"/>
              <w:rPr>
                <w:b/>
                <w:bCs/>
              </w:rPr>
            </w:pPr>
            <w:r w:rsidRPr="001E60CC">
              <w:rPr>
                <w:b/>
                <w:bCs/>
              </w:rPr>
              <w:lastRenderedPageBreak/>
              <w:t>Column Name</w:t>
            </w:r>
          </w:p>
        </w:tc>
        <w:tc>
          <w:tcPr>
            <w:tcW w:w="0" w:type="auto"/>
            <w:hideMark/>
          </w:tcPr>
          <w:p w14:paraId="7510E57D" w14:textId="77777777" w:rsidR="001E60CC" w:rsidRPr="001E60CC" w:rsidRDefault="001E60CC" w:rsidP="001E60CC">
            <w:pPr>
              <w:spacing w:after="160" w:line="259" w:lineRule="auto"/>
              <w:rPr>
                <w:b/>
                <w:bCs/>
              </w:rPr>
            </w:pPr>
            <w:r w:rsidRPr="001E60CC">
              <w:rPr>
                <w:b/>
                <w:bCs/>
              </w:rPr>
              <w:t>Data Type</w:t>
            </w:r>
          </w:p>
        </w:tc>
        <w:tc>
          <w:tcPr>
            <w:tcW w:w="0" w:type="auto"/>
            <w:hideMark/>
          </w:tcPr>
          <w:p w14:paraId="2440E0ED" w14:textId="77777777" w:rsidR="001E60CC" w:rsidRPr="001E60CC" w:rsidRDefault="001E60CC" w:rsidP="001E60CC">
            <w:pPr>
              <w:spacing w:after="160" w:line="259" w:lineRule="auto"/>
              <w:rPr>
                <w:b/>
                <w:bCs/>
              </w:rPr>
            </w:pPr>
            <w:r w:rsidRPr="001E60CC">
              <w:rPr>
                <w:b/>
                <w:bCs/>
              </w:rPr>
              <w:t>Constraints</w:t>
            </w:r>
          </w:p>
        </w:tc>
        <w:tc>
          <w:tcPr>
            <w:tcW w:w="0" w:type="auto"/>
            <w:hideMark/>
          </w:tcPr>
          <w:p w14:paraId="6801A8F4" w14:textId="77777777" w:rsidR="001E60CC" w:rsidRPr="001E60CC" w:rsidRDefault="001E60CC" w:rsidP="001E60CC">
            <w:pPr>
              <w:spacing w:after="160" w:line="259" w:lineRule="auto"/>
              <w:rPr>
                <w:b/>
                <w:bCs/>
              </w:rPr>
            </w:pPr>
            <w:r w:rsidRPr="001E60CC">
              <w:rPr>
                <w:b/>
                <w:bCs/>
              </w:rPr>
              <w:t>Description</w:t>
            </w:r>
          </w:p>
        </w:tc>
      </w:tr>
      <w:tr w:rsidR="001E60CC" w:rsidRPr="001E60CC" w14:paraId="0D52494F" w14:textId="77777777" w:rsidTr="001E60CC">
        <w:tc>
          <w:tcPr>
            <w:tcW w:w="0" w:type="auto"/>
            <w:hideMark/>
          </w:tcPr>
          <w:p w14:paraId="11790CEE" w14:textId="77777777" w:rsidR="001E60CC" w:rsidRPr="001E60CC" w:rsidRDefault="001E60CC" w:rsidP="001E60CC">
            <w:pPr>
              <w:spacing w:after="160" w:line="259" w:lineRule="auto"/>
            </w:pPr>
            <w:proofErr w:type="spellStart"/>
            <w:r w:rsidRPr="001E60CC">
              <w:t>feedback_id</w:t>
            </w:r>
            <w:proofErr w:type="spellEnd"/>
          </w:p>
        </w:tc>
        <w:tc>
          <w:tcPr>
            <w:tcW w:w="0" w:type="auto"/>
            <w:hideMark/>
          </w:tcPr>
          <w:p w14:paraId="6BF1B883" w14:textId="77777777" w:rsidR="001E60CC" w:rsidRPr="001E60CC" w:rsidRDefault="001E60CC" w:rsidP="001E60CC">
            <w:pPr>
              <w:spacing w:after="160" w:line="259" w:lineRule="auto"/>
            </w:pPr>
            <w:r w:rsidRPr="001E60CC">
              <w:t>INT</w:t>
            </w:r>
          </w:p>
        </w:tc>
        <w:tc>
          <w:tcPr>
            <w:tcW w:w="0" w:type="auto"/>
            <w:hideMark/>
          </w:tcPr>
          <w:p w14:paraId="33406051" w14:textId="77777777" w:rsidR="001E60CC" w:rsidRPr="001E60CC" w:rsidRDefault="001E60CC" w:rsidP="001E60CC">
            <w:pPr>
              <w:spacing w:after="160" w:line="259" w:lineRule="auto"/>
            </w:pPr>
            <w:r w:rsidRPr="001E60CC">
              <w:t>PRIMARY KEY, AUTO_INCREMENT</w:t>
            </w:r>
          </w:p>
        </w:tc>
        <w:tc>
          <w:tcPr>
            <w:tcW w:w="0" w:type="auto"/>
            <w:hideMark/>
          </w:tcPr>
          <w:p w14:paraId="47BBDE77" w14:textId="77777777" w:rsidR="001E60CC" w:rsidRPr="001E60CC" w:rsidRDefault="001E60CC" w:rsidP="001E60CC">
            <w:pPr>
              <w:spacing w:after="160" w:line="259" w:lineRule="auto"/>
            </w:pPr>
            <w:r w:rsidRPr="001E60CC">
              <w:t>Unique identifier for the feedback.</w:t>
            </w:r>
          </w:p>
        </w:tc>
      </w:tr>
      <w:tr w:rsidR="001E60CC" w:rsidRPr="001E60CC" w14:paraId="2692E65C" w14:textId="77777777" w:rsidTr="001E60CC">
        <w:tc>
          <w:tcPr>
            <w:tcW w:w="0" w:type="auto"/>
            <w:hideMark/>
          </w:tcPr>
          <w:p w14:paraId="28D31984" w14:textId="77777777" w:rsidR="001E60CC" w:rsidRPr="001E60CC" w:rsidRDefault="001E60CC" w:rsidP="001E60CC">
            <w:pPr>
              <w:spacing w:after="160" w:line="259" w:lineRule="auto"/>
            </w:pPr>
            <w:proofErr w:type="spellStart"/>
            <w:r w:rsidRPr="001E60CC">
              <w:t>project_id</w:t>
            </w:r>
            <w:proofErr w:type="spellEnd"/>
          </w:p>
        </w:tc>
        <w:tc>
          <w:tcPr>
            <w:tcW w:w="0" w:type="auto"/>
            <w:hideMark/>
          </w:tcPr>
          <w:p w14:paraId="4586B12C" w14:textId="77777777" w:rsidR="001E60CC" w:rsidRPr="001E60CC" w:rsidRDefault="001E60CC" w:rsidP="001E60CC">
            <w:pPr>
              <w:spacing w:after="160" w:line="259" w:lineRule="auto"/>
            </w:pPr>
            <w:r w:rsidRPr="001E60CC">
              <w:t>INT</w:t>
            </w:r>
          </w:p>
        </w:tc>
        <w:tc>
          <w:tcPr>
            <w:tcW w:w="0" w:type="auto"/>
            <w:hideMark/>
          </w:tcPr>
          <w:p w14:paraId="5B47C51E" w14:textId="77777777" w:rsidR="001E60CC" w:rsidRPr="001E60CC" w:rsidRDefault="001E60CC" w:rsidP="001E60CC">
            <w:pPr>
              <w:spacing w:after="160" w:line="259" w:lineRule="auto"/>
            </w:pPr>
            <w:r w:rsidRPr="001E60CC">
              <w:t>FOREIGN KEY (Project)</w:t>
            </w:r>
          </w:p>
        </w:tc>
        <w:tc>
          <w:tcPr>
            <w:tcW w:w="0" w:type="auto"/>
            <w:hideMark/>
          </w:tcPr>
          <w:p w14:paraId="6B61EB75" w14:textId="77777777" w:rsidR="001E60CC" w:rsidRPr="001E60CC" w:rsidRDefault="001E60CC" w:rsidP="001E60CC">
            <w:pPr>
              <w:spacing w:after="160" w:line="259" w:lineRule="auto"/>
            </w:pPr>
            <w:r w:rsidRPr="001E60CC">
              <w:t>The project this feedback is associated with.</w:t>
            </w:r>
          </w:p>
        </w:tc>
      </w:tr>
      <w:tr w:rsidR="001E60CC" w:rsidRPr="001E60CC" w14:paraId="56FB869F" w14:textId="77777777" w:rsidTr="001E60CC">
        <w:tc>
          <w:tcPr>
            <w:tcW w:w="0" w:type="auto"/>
            <w:hideMark/>
          </w:tcPr>
          <w:p w14:paraId="6C9C1ED3" w14:textId="77777777" w:rsidR="001E60CC" w:rsidRPr="001E60CC" w:rsidRDefault="001E60CC" w:rsidP="001E60CC">
            <w:pPr>
              <w:spacing w:after="160" w:line="259" w:lineRule="auto"/>
            </w:pPr>
            <w:proofErr w:type="spellStart"/>
            <w:r w:rsidRPr="001E60CC">
              <w:t>user_id</w:t>
            </w:r>
            <w:proofErr w:type="spellEnd"/>
          </w:p>
        </w:tc>
        <w:tc>
          <w:tcPr>
            <w:tcW w:w="0" w:type="auto"/>
            <w:hideMark/>
          </w:tcPr>
          <w:p w14:paraId="3C5788D4" w14:textId="77777777" w:rsidR="001E60CC" w:rsidRPr="001E60CC" w:rsidRDefault="001E60CC" w:rsidP="001E60CC">
            <w:pPr>
              <w:spacing w:after="160" w:line="259" w:lineRule="auto"/>
            </w:pPr>
            <w:r w:rsidRPr="001E60CC">
              <w:t>INT</w:t>
            </w:r>
          </w:p>
        </w:tc>
        <w:tc>
          <w:tcPr>
            <w:tcW w:w="0" w:type="auto"/>
            <w:hideMark/>
          </w:tcPr>
          <w:p w14:paraId="0528F061" w14:textId="77777777" w:rsidR="001E60CC" w:rsidRPr="001E60CC" w:rsidRDefault="001E60CC" w:rsidP="001E60CC">
            <w:pPr>
              <w:spacing w:after="160" w:line="259" w:lineRule="auto"/>
            </w:pPr>
            <w:r w:rsidRPr="001E60CC">
              <w:t>FOREIGN KEY (User)</w:t>
            </w:r>
          </w:p>
        </w:tc>
        <w:tc>
          <w:tcPr>
            <w:tcW w:w="0" w:type="auto"/>
            <w:hideMark/>
          </w:tcPr>
          <w:p w14:paraId="0E9A7808" w14:textId="77777777" w:rsidR="001E60CC" w:rsidRPr="001E60CC" w:rsidRDefault="001E60CC" w:rsidP="001E60CC">
            <w:pPr>
              <w:spacing w:after="160" w:line="259" w:lineRule="auto"/>
            </w:pPr>
            <w:r w:rsidRPr="001E60CC">
              <w:t>The user who provided the feedback.</w:t>
            </w:r>
          </w:p>
        </w:tc>
      </w:tr>
      <w:tr w:rsidR="001E60CC" w:rsidRPr="001E60CC" w14:paraId="798CAD70" w14:textId="77777777" w:rsidTr="001E60CC">
        <w:tc>
          <w:tcPr>
            <w:tcW w:w="0" w:type="auto"/>
            <w:hideMark/>
          </w:tcPr>
          <w:p w14:paraId="0A68790D" w14:textId="77777777" w:rsidR="001E60CC" w:rsidRPr="001E60CC" w:rsidRDefault="001E60CC" w:rsidP="001E60CC">
            <w:pPr>
              <w:spacing w:after="160" w:line="259" w:lineRule="auto"/>
            </w:pPr>
            <w:r w:rsidRPr="001E60CC">
              <w:t>rating</w:t>
            </w:r>
          </w:p>
        </w:tc>
        <w:tc>
          <w:tcPr>
            <w:tcW w:w="0" w:type="auto"/>
            <w:hideMark/>
          </w:tcPr>
          <w:p w14:paraId="64F8A1CA" w14:textId="77777777" w:rsidR="001E60CC" w:rsidRPr="001E60CC" w:rsidRDefault="001E60CC" w:rsidP="001E60CC">
            <w:pPr>
              <w:spacing w:after="160" w:line="259" w:lineRule="auto"/>
            </w:pPr>
            <w:r w:rsidRPr="001E60CC">
              <w:t>INT</w:t>
            </w:r>
          </w:p>
        </w:tc>
        <w:tc>
          <w:tcPr>
            <w:tcW w:w="0" w:type="auto"/>
            <w:hideMark/>
          </w:tcPr>
          <w:p w14:paraId="3163B9D2" w14:textId="77777777" w:rsidR="001E60CC" w:rsidRPr="001E60CC" w:rsidRDefault="001E60CC" w:rsidP="001E60CC">
            <w:pPr>
              <w:spacing w:after="160" w:line="259" w:lineRule="auto"/>
            </w:pPr>
            <w:r w:rsidRPr="001E60CC">
              <w:t>NOT NULL CHECK (rating &gt;= 1 AND rating &lt;= 5)</w:t>
            </w:r>
          </w:p>
        </w:tc>
        <w:tc>
          <w:tcPr>
            <w:tcW w:w="0" w:type="auto"/>
            <w:hideMark/>
          </w:tcPr>
          <w:p w14:paraId="59DC754B" w14:textId="77777777" w:rsidR="001E60CC" w:rsidRPr="001E60CC" w:rsidRDefault="001E60CC" w:rsidP="001E60CC">
            <w:pPr>
              <w:spacing w:after="160" w:line="259" w:lineRule="auto"/>
            </w:pPr>
            <w:r w:rsidRPr="001E60CC">
              <w:t>Rating given by the user.</w:t>
            </w:r>
          </w:p>
        </w:tc>
      </w:tr>
      <w:tr w:rsidR="001E60CC" w:rsidRPr="001E60CC" w14:paraId="364DB5E9" w14:textId="77777777" w:rsidTr="001E60CC">
        <w:tc>
          <w:tcPr>
            <w:tcW w:w="0" w:type="auto"/>
            <w:hideMark/>
          </w:tcPr>
          <w:p w14:paraId="24E690CF" w14:textId="77777777" w:rsidR="001E60CC" w:rsidRPr="001E60CC" w:rsidRDefault="001E60CC" w:rsidP="001E60CC">
            <w:pPr>
              <w:spacing w:after="160" w:line="259" w:lineRule="auto"/>
            </w:pPr>
            <w:r w:rsidRPr="001E60CC">
              <w:t>comments</w:t>
            </w:r>
          </w:p>
        </w:tc>
        <w:tc>
          <w:tcPr>
            <w:tcW w:w="0" w:type="auto"/>
            <w:hideMark/>
          </w:tcPr>
          <w:p w14:paraId="3C4E1710" w14:textId="77777777" w:rsidR="001E60CC" w:rsidRPr="001E60CC" w:rsidRDefault="001E60CC" w:rsidP="001E60CC">
            <w:pPr>
              <w:spacing w:after="160" w:line="259" w:lineRule="auto"/>
            </w:pPr>
            <w:r w:rsidRPr="001E60CC">
              <w:t>TEXT</w:t>
            </w:r>
          </w:p>
        </w:tc>
        <w:tc>
          <w:tcPr>
            <w:tcW w:w="0" w:type="auto"/>
            <w:hideMark/>
          </w:tcPr>
          <w:p w14:paraId="1AD78DB1" w14:textId="77777777" w:rsidR="001E60CC" w:rsidRPr="001E60CC" w:rsidRDefault="001E60CC" w:rsidP="001E60CC">
            <w:pPr>
              <w:spacing w:after="160" w:line="259" w:lineRule="auto"/>
            </w:pPr>
            <w:r w:rsidRPr="001E60CC">
              <w:t>NULL</w:t>
            </w:r>
          </w:p>
        </w:tc>
        <w:tc>
          <w:tcPr>
            <w:tcW w:w="0" w:type="auto"/>
            <w:hideMark/>
          </w:tcPr>
          <w:p w14:paraId="5A6380B6" w14:textId="77777777" w:rsidR="001E60CC" w:rsidRPr="001E60CC" w:rsidRDefault="001E60CC" w:rsidP="001E60CC">
            <w:pPr>
              <w:spacing w:after="160" w:line="259" w:lineRule="auto"/>
            </w:pPr>
            <w:r w:rsidRPr="001E60CC">
              <w:t>Additional comments from the user.</w:t>
            </w:r>
          </w:p>
        </w:tc>
      </w:tr>
      <w:tr w:rsidR="001E60CC" w:rsidRPr="001E60CC" w14:paraId="6F418A68" w14:textId="77777777" w:rsidTr="001E60CC">
        <w:tc>
          <w:tcPr>
            <w:tcW w:w="0" w:type="auto"/>
            <w:hideMark/>
          </w:tcPr>
          <w:p w14:paraId="5E4885C8" w14:textId="77777777" w:rsidR="001E60CC" w:rsidRPr="001E60CC" w:rsidRDefault="001E60CC" w:rsidP="001E60CC">
            <w:pPr>
              <w:spacing w:after="160" w:line="259" w:lineRule="auto"/>
            </w:pPr>
            <w:proofErr w:type="spellStart"/>
            <w:r w:rsidRPr="001E60CC">
              <w:t>created_at</w:t>
            </w:r>
            <w:proofErr w:type="spellEnd"/>
          </w:p>
        </w:tc>
        <w:tc>
          <w:tcPr>
            <w:tcW w:w="0" w:type="auto"/>
            <w:hideMark/>
          </w:tcPr>
          <w:p w14:paraId="1F413734" w14:textId="77777777" w:rsidR="001E60CC" w:rsidRPr="001E60CC" w:rsidRDefault="001E60CC" w:rsidP="001E60CC">
            <w:pPr>
              <w:spacing w:after="160" w:line="259" w:lineRule="auto"/>
            </w:pPr>
            <w:r w:rsidRPr="001E60CC">
              <w:t>DATETIME</w:t>
            </w:r>
          </w:p>
        </w:tc>
        <w:tc>
          <w:tcPr>
            <w:tcW w:w="0" w:type="auto"/>
            <w:hideMark/>
          </w:tcPr>
          <w:p w14:paraId="23EF8ECC" w14:textId="77777777" w:rsidR="001E60CC" w:rsidRPr="001E60CC" w:rsidRDefault="001E60CC" w:rsidP="001E60CC">
            <w:pPr>
              <w:spacing w:after="160" w:line="259" w:lineRule="auto"/>
            </w:pPr>
            <w:r w:rsidRPr="001E60CC">
              <w:t>DEFAULT CURRENT_TIMESTAMP</w:t>
            </w:r>
          </w:p>
        </w:tc>
        <w:tc>
          <w:tcPr>
            <w:tcW w:w="0" w:type="auto"/>
            <w:hideMark/>
          </w:tcPr>
          <w:p w14:paraId="3845F7D5" w14:textId="77777777" w:rsidR="001E60CC" w:rsidRPr="001E60CC" w:rsidRDefault="001E60CC" w:rsidP="001E60CC">
            <w:pPr>
              <w:spacing w:after="160" w:line="259" w:lineRule="auto"/>
            </w:pPr>
            <w:r w:rsidRPr="001E60CC">
              <w:t>Timestamp when the feedback was submitted.</w:t>
            </w:r>
          </w:p>
        </w:tc>
      </w:tr>
    </w:tbl>
    <w:p w14:paraId="4067A46D" w14:textId="77777777" w:rsidR="001E60CC" w:rsidRPr="001E60CC" w:rsidRDefault="00000000" w:rsidP="001E60CC">
      <w:r>
        <w:pict w14:anchorId="7ECE2D8F">
          <v:rect id="_x0000_i1062" style="width:0;height:1.5pt" o:hralign="center" o:hrstd="t" o:hr="t" fillcolor="#a0a0a0" stroked="f"/>
        </w:pict>
      </w:r>
    </w:p>
    <w:p w14:paraId="631BD21F" w14:textId="77777777" w:rsidR="001E60CC" w:rsidRPr="001E60CC" w:rsidRDefault="001E60CC" w:rsidP="001E60CC">
      <w:pPr>
        <w:rPr>
          <w:b/>
          <w:bCs/>
        </w:rPr>
      </w:pPr>
      <w:r w:rsidRPr="001E60CC">
        <w:rPr>
          <w:b/>
          <w:bCs/>
        </w:rPr>
        <w:t>14. Report Table</w:t>
      </w:r>
    </w:p>
    <w:tbl>
      <w:tblPr>
        <w:tblStyle w:val="TableGrid"/>
        <w:tblW w:w="0" w:type="auto"/>
        <w:tblLook w:val="04A0" w:firstRow="1" w:lastRow="0" w:firstColumn="1" w:lastColumn="0" w:noHBand="0" w:noVBand="1"/>
      </w:tblPr>
      <w:tblGrid>
        <w:gridCol w:w="1657"/>
        <w:gridCol w:w="1199"/>
        <w:gridCol w:w="3392"/>
        <w:gridCol w:w="4299"/>
      </w:tblGrid>
      <w:tr w:rsidR="001E60CC" w:rsidRPr="001E60CC" w14:paraId="36015D5B" w14:textId="77777777" w:rsidTr="001E60CC">
        <w:tc>
          <w:tcPr>
            <w:tcW w:w="0" w:type="auto"/>
            <w:hideMark/>
          </w:tcPr>
          <w:p w14:paraId="3D58D803" w14:textId="77777777" w:rsidR="001E60CC" w:rsidRPr="001E60CC" w:rsidRDefault="001E60CC" w:rsidP="001E60CC">
            <w:pPr>
              <w:spacing w:after="160" w:line="259" w:lineRule="auto"/>
              <w:rPr>
                <w:b/>
                <w:bCs/>
              </w:rPr>
            </w:pPr>
            <w:r w:rsidRPr="001E60CC">
              <w:rPr>
                <w:b/>
                <w:bCs/>
              </w:rPr>
              <w:t>Column Name</w:t>
            </w:r>
          </w:p>
        </w:tc>
        <w:tc>
          <w:tcPr>
            <w:tcW w:w="0" w:type="auto"/>
            <w:hideMark/>
          </w:tcPr>
          <w:p w14:paraId="1463C262" w14:textId="77777777" w:rsidR="001E60CC" w:rsidRPr="001E60CC" w:rsidRDefault="001E60CC" w:rsidP="001E60CC">
            <w:pPr>
              <w:spacing w:after="160" w:line="259" w:lineRule="auto"/>
              <w:rPr>
                <w:b/>
                <w:bCs/>
              </w:rPr>
            </w:pPr>
            <w:r w:rsidRPr="001E60CC">
              <w:rPr>
                <w:b/>
                <w:bCs/>
              </w:rPr>
              <w:t>Data Type</w:t>
            </w:r>
          </w:p>
        </w:tc>
        <w:tc>
          <w:tcPr>
            <w:tcW w:w="0" w:type="auto"/>
            <w:hideMark/>
          </w:tcPr>
          <w:p w14:paraId="5224F487" w14:textId="77777777" w:rsidR="001E60CC" w:rsidRPr="001E60CC" w:rsidRDefault="001E60CC" w:rsidP="001E60CC">
            <w:pPr>
              <w:spacing w:after="160" w:line="259" w:lineRule="auto"/>
              <w:rPr>
                <w:b/>
                <w:bCs/>
              </w:rPr>
            </w:pPr>
            <w:r w:rsidRPr="001E60CC">
              <w:rPr>
                <w:b/>
                <w:bCs/>
              </w:rPr>
              <w:t>Constraints</w:t>
            </w:r>
          </w:p>
        </w:tc>
        <w:tc>
          <w:tcPr>
            <w:tcW w:w="0" w:type="auto"/>
            <w:hideMark/>
          </w:tcPr>
          <w:p w14:paraId="6EC5D175" w14:textId="77777777" w:rsidR="001E60CC" w:rsidRPr="001E60CC" w:rsidRDefault="001E60CC" w:rsidP="001E60CC">
            <w:pPr>
              <w:spacing w:after="160" w:line="259" w:lineRule="auto"/>
              <w:rPr>
                <w:b/>
                <w:bCs/>
              </w:rPr>
            </w:pPr>
            <w:r w:rsidRPr="001E60CC">
              <w:rPr>
                <w:b/>
                <w:bCs/>
              </w:rPr>
              <w:t>Description</w:t>
            </w:r>
          </w:p>
        </w:tc>
      </w:tr>
      <w:tr w:rsidR="001E60CC" w:rsidRPr="001E60CC" w14:paraId="65286B7F" w14:textId="77777777" w:rsidTr="001E60CC">
        <w:tc>
          <w:tcPr>
            <w:tcW w:w="0" w:type="auto"/>
            <w:hideMark/>
          </w:tcPr>
          <w:p w14:paraId="6D673C9B" w14:textId="77777777" w:rsidR="001E60CC" w:rsidRPr="001E60CC" w:rsidRDefault="001E60CC" w:rsidP="001E60CC">
            <w:pPr>
              <w:spacing w:after="160" w:line="259" w:lineRule="auto"/>
            </w:pPr>
            <w:proofErr w:type="spellStart"/>
            <w:r w:rsidRPr="001E60CC">
              <w:t>report_id</w:t>
            </w:r>
            <w:proofErr w:type="spellEnd"/>
          </w:p>
        </w:tc>
        <w:tc>
          <w:tcPr>
            <w:tcW w:w="0" w:type="auto"/>
            <w:hideMark/>
          </w:tcPr>
          <w:p w14:paraId="2C8CEA44" w14:textId="77777777" w:rsidR="001E60CC" w:rsidRPr="001E60CC" w:rsidRDefault="001E60CC" w:rsidP="001E60CC">
            <w:pPr>
              <w:spacing w:after="160" w:line="259" w:lineRule="auto"/>
            </w:pPr>
            <w:r w:rsidRPr="001E60CC">
              <w:t>INT</w:t>
            </w:r>
          </w:p>
        </w:tc>
        <w:tc>
          <w:tcPr>
            <w:tcW w:w="0" w:type="auto"/>
            <w:hideMark/>
          </w:tcPr>
          <w:p w14:paraId="3503F22B" w14:textId="77777777" w:rsidR="001E60CC" w:rsidRPr="001E60CC" w:rsidRDefault="001E60CC" w:rsidP="001E60CC">
            <w:pPr>
              <w:spacing w:after="160" w:line="259" w:lineRule="auto"/>
            </w:pPr>
            <w:r w:rsidRPr="001E60CC">
              <w:t>PRIMARY KEY, AUTO_INCREMENT</w:t>
            </w:r>
          </w:p>
        </w:tc>
        <w:tc>
          <w:tcPr>
            <w:tcW w:w="0" w:type="auto"/>
            <w:hideMark/>
          </w:tcPr>
          <w:p w14:paraId="736E2FB0" w14:textId="77777777" w:rsidR="001E60CC" w:rsidRPr="001E60CC" w:rsidRDefault="001E60CC" w:rsidP="001E60CC">
            <w:pPr>
              <w:spacing w:after="160" w:line="259" w:lineRule="auto"/>
            </w:pPr>
            <w:r w:rsidRPr="001E60CC">
              <w:t>Unique identifier for the report.</w:t>
            </w:r>
          </w:p>
        </w:tc>
      </w:tr>
      <w:tr w:rsidR="001E60CC" w:rsidRPr="001E60CC" w14:paraId="4CB72C3F" w14:textId="77777777" w:rsidTr="001E60CC">
        <w:tc>
          <w:tcPr>
            <w:tcW w:w="0" w:type="auto"/>
            <w:hideMark/>
          </w:tcPr>
          <w:p w14:paraId="5AB0CB04" w14:textId="77777777" w:rsidR="001E60CC" w:rsidRPr="001E60CC" w:rsidRDefault="001E60CC" w:rsidP="001E60CC">
            <w:pPr>
              <w:spacing w:after="160" w:line="259" w:lineRule="auto"/>
            </w:pPr>
            <w:proofErr w:type="spellStart"/>
            <w:r w:rsidRPr="001E60CC">
              <w:t>project_id</w:t>
            </w:r>
            <w:proofErr w:type="spellEnd"/>
          </w:p>
        </w:tc>
        <w:tc>
          <w:tcPr>
            <w:tcW w:w="0" w:type="auto"/>
            <w:hideMark/>
          </w:tcPr>
          <w:p w14:paraId="4B69372A" w14:textId="77777777" w:rsidR="001E60CC" w:rsidRPr="001E60CC" w:rsidRDefault="001E60CC" w:rsidP="001E60CC">
            <w:pPr>
              <w:spacing w:after="160" w:line="259" w:lineRule="auto"/>
            </w:pPr>
            <w:r w:rsidRPr="001E60CC">
              <w:t>INT</w:t>
            </w:r>
          </w:p>
        </w:tc>
        <w:tc>
          <w:tcPr>
            <w:tcW w:w="0" w:type="auto"/>
            <w:hideMark/>
          </w:tcPr>
          <w:p w14:paraId="1E761084" w14:textId="77777777" w:rsidR="001E60CC" w:rsidRPr="001E60CC" w:rsidRDefault="001E60CC" w:rsidP="001E60CC">
            <w:pPr>
              <w:spacing w:after="160" w:line="259" w:lineRule="auto"/>
            </w:pPr>
            <w:r w:rsidRPr="001E60CC">
              <w:t>FOREIGN KEY (Project)</w:t>
            </w:r>
          </w:p>
        </w:tc>
        <w:tc>
          <w:tcPr>
            <w:tcW w:w="0" w:type="auto"/>
            <w:hideMark/>
          </w:tcPr>
          <w:p w14:paraId="32644BA8" w14:textId="77777777" w:rsidR="001E60CC" w:rsidRPr="001E60CC" w:rsidRDefault="001E60CC" w:rsidP="001E60CC">
            <w:pPr>
              <w:spacing w:after="160" w:line="259" w:lineRule="auto"/>
            </w:pPr>
            <w:r w:rsidRPr="001E60CC">
              <w:t>The project associated with the report.</w:t>
            </w:r>
          </w:p>
        </w:tc>
      </w:tr>
      <w:tr w:rsidR="001E60CC" w:rsidRPr="001E60CC" w14:paraId="5E4C0673" w14:textId="77777777" w:rsidTr="001E60CC">
        <w:tc>
          <w:tcPr>
            <w:tcW w:w="0" w:type="auto"/>
            <w:hideMark/>
          </w:tcPr>
          <w:p w14:paraId="2A2939EA" w14:textId="77777777" w:rsidR="001E60CC" w:rsidRPr="001E60CC" w:rsidRDefault="001E60CC" w:rsidP="001E60CC">
            <w:pPr>
              <w:spacing w:after="160" w:line="259" w:lineRule="auto"/>
            </w:pPr>
            <w:r w:rsidRPr="001E60CC">
              <w:t>content</w:t>
            </w:r>
          </w:p>
        </w:tc>
        <w:tc>
          <w:tcPr>
            <w:tcW w:w="0" w:type="auto"/>
            <w:hideMark/>
          </w:tcPr>
          <w:p w14:paraId="0A9F955C" w14:textId="77777777" w:rsidR="001E60CC" w:rsidRPr="001E60CC" w:rsidRDefault="001E60CC" w:rsidP="001E60CC">
            <w:pPr>
              <w:spacing w:after="160" w:line="259" w:lineRule="auto"/>
            </w:pPr>
            <w:r w:rsidRPr="001E60CC">
              <w:t>TEXT</w:t>
            </w:r>
          </w:p>
        </w:tc>
        <w:tc>
          <w:tcPr>
            <w:tcW w:w="0" w:type="auto"/>
            <w:hideMark/>
          </w:tcPr>
          <w:p w14:paraId="2731AB9D" w14:textId="77777777" w:rsidR="001E60CC" w:rsidRPr="001E60CC" w:rsidRDefault="001E60CC" w:rsidP="001E60CC">
            <w:pPr>
              <w:spacing w:after="160" w:line="259" w:lineRule="auto"/>
            </w:pPr>
            <w:r w:rsidRPr="001E60CC">
              <w:t>NOT NULL</w:t>
            </w:r>
          </w:p>
        </w:tc>
        <w:tc>
          <w:tcPr>
            <w:tcW w:w="0" w:type="auto"/>
            <w:hideMark/>
          </w:tcPr>
          <w:p w14:paraId="37915A90" w14:textId="77777777" w:rsidR="001E60CC" w:rsidRPr="001E60CC" w:rsidRDefault="001E60CC" w:rsidP="001E60CC">
            <w:pPr>
              <w:spacing w:after="160" w:line="259" w:lineRule="auto"/>
            </w:pPr>
            <w:r w:rsidRPr="001E60CC">
              <w:t>Content of the report.</w:t>
            </w:r>
          </w:p>
        </w:tc>
      </w:tr>
      <w:tr w:rsidR="001E60CC" w:rsidRPr="001E60CC" w14:paraId="51F0B833" w14:textId="77777777" w:rsidTr="001E60CC">
        <w:tc>
          <w:tcPr>
            <w:tcW w:w="0" w:type="auto"/>
            <w:hideMark/>
          </w:tcPr>
          <w:p w14:paraId="25A05633" w14:textId="77777777" w:rsidR="001E60CC" w:rsidRPr="001E60CC" w:rsidRDefault="001E60CC" w:rsidP="001E60CC">
            <w:pPr>
              <w:spacing w:after="160" w:line="259" w:lineRule="auto"/>
            </w:pPr>
            <w:proofErr w:type="spellStart"/>
            <w:r w:rsidRPr="001E60CC">
              <w:t>created_at</w:t>
            </w:r>
            <w:proofErr w:type="spellEnd"/>
          </w:p>
        </w:tc>
        <w:tc>
          <w:tcPr>
            <w:tcW w:w="0" w:type="auto"/>
            <w:hideMark/>
          </w:tcPr>
          <w:p w14:paraId="1317B600" w14:textId="77777777" w:rsidR="001E60CC" w:rsidRPr="001E60CC" w:rsidRDefault="001E60CC" w:rsidP="001E60CC">
            <w:pPr>
              <w:spacing w:after="160" w:line="259" w:lineRule="auto"/>
            </w:pPr>
            <w:r w:rsidRPr="001E60CC">
              <w:t>DATETIME</w:t>
            </w:r>
          </w:p>
        </w:tc>
        <w:tc>
          <w:tcPr>
            <w:tcW w:w="0" w:type="auto"/>
            <w:hideMark/>
          </w:tcPr>
          <w:p w14:paraId="0FADDED1" w14:textId="77777777" w:rsidR="001E60CC" w:rsidRPr="001E60CC" w:rsidRDefault="001E60CC" w:rsidP="001E60CC">
            <w:pPr>
              <w:spacing w:after="160" w:line="259" w:lineRule="auto"/>
            </w:pPr>
            <w:r w:rsidRPr="001E60CC">
              <w:t>DEFAULT CURRENT_TIMESTAMP</w:t>
            </w:r>
          </w:p>
        </w:tc>
        <w:tc>
          <w:tcPr>
            <w:tcW w:w="0" w:type="auto"/>
            <w:hideMark/>
          </w:tcPr>
          <w:p w14:paraId="1C49AFFA" w14:textId="77777777" w:rsidR="001E60CC" w:rsidRPr="001E60CC" w:rsidRDefault="001E60CC" w:rsidP="001E60CC">
            <w:pPr>
              <w:spacing w:after="160" w:line="259" w:lineRule="auto"/>
            </w:pPr>
            <w:r w:rsidRPr="001E60CC">
              <w:t>Timestamp when the report was generated.</w:t>
            </w:r>
          </w:p>
        </w:tc>
      </w:tr>
    </w:tbl>
    <w:p w14:paraId="1AD76714" w14:textId="77777777" w:rsidR="001E60CC" w:rsidRPr="001E60CC" w:rsidRDefault="00000000" w:rsidP="001E60CC">
      <w:r>
        <w:pict w14:anchorId="46B6BDDC">
          <v:rect id="_x0000_i1063" style="width:0;height:1.5pt" o:hralign="center" o:hrstd="t" o:hr="t" fillcolor="#a0a0a0" stroked="f"/>
        </w:pict>
      </w:r>
    </w:p>
    <w:p w14:paraId="549A28FB" w14:textId="77777777" w:rsidR="001E60CC" w:rsidRPr="001E60CC" w:rsidRDefault="001E60CC" w:rsidP="001E60CC">
      <w:pPr>
        <w:rPr>
          <w:b/>
          <w:bCs/>
        </w:rPr>
      </w:pPr>
      <w:r w:rsidRPr="001E60CC">
        <w:rPr>
          <w:b/>
          <w:bCs/>
        </w:rPr>
        <w:t>15. Investment Tracking Table (Optional, can be integrated into other entities)</w:t>
      </w:r>
    </w:p>
    <w:tbl>
      <w:tblPr>
        <w:tblStyle w:val="TableGrid"/>
        <w:tblW w:w="0" w:type="auto"/>
        <w:tblLook w:val="04A0" w:firstRow="1" w:lastRow="0" w:firstColumn="1" w:lastColumn="0" w:noHBand="0" w:noVBand="1"/>
      </w:tblPr>
      <w:tblGrid>
        <w:gridCol w:w="1811"/>
        <w:gridCol w:w="1636"/>
        <w:gridCol w:w="3104"/>
        <w:gridCol w:w="4071"/>
      </w:tblGrid>
      <w:tr w:rsidR="001E60CC" w:rsidRPr="001E60CC" w14:paraId="3EF039DF" w14:textId="77777777" w:rsidTr="001E60CC">
        <w:tc>
          <w:tcPr>
            <w:tcW w:w="0" w:type="auto"/>
            <w:hideMark/>
          </w:tcPr>
          <w:p w14:paraId="3923004C" w14:textId="77777777" w:rsidR="001E60CC" w:rsidRPr="001E60CC" w:rsidRDefault="001E60CC" w:rsidP="001E60CC">
            <w:pPr>
              <w:spacing w:after="160" w:line="259" w:lineRule="auto"/>
              <w:rPr>
                <w:b/>
                <w:bCs/>
              </w:rPr>
            </w:pPr>
            <w:r w:rsidRPr="001E60CC">
              <w:rPr>
                <w:b/>
                <w:bCs/>
              </w:rPr>
              <w:t>Column Name</w:t>
            </w:r>
          </w:p>
        </w:tc>
        <w:tc>
          <w:tcPr>
            <w:tcW w:w="0" w:type="auto"/>
            <w:hideMark/>
          </w:tcPr>
          <w:p w14:paraId="0ECF38A8" w14:textId="77777777" w:rsidR="001E60CC" w:rsidRPr="001E60CC" w:rsidRDefault="001E60CC" w:rsidP="001E60CC">
            <w:pPr>
              <w:spacing w:after="160" w:line="259" w:lineRule="auto"/>
              <w:rPr>
                <w:b/>
                <w:bCs/>
              </w:rPr>
            </w:pPr>
            <w:r w:rsidRPr="001E60CC">
              <w:rPr>
                <w:b/>
                <w:bCs/>
              </w:rPr>
              <w:t>Data Type</w:t>
            </w:r>
          </w:p>
        </w:tc>
        <w:tc>
          <w:tcPr>
            <w:tcW w:w="0" w:type="auto"/>
            <w:hideMark/>
          </w:tcPr>
          <w:p w14:paraId="3EBD3EBA" w14:textId="77777777" w:rsidR="001E60CC" w:rsidRPr="001E60CC" w:rsidRDefault="001E60CC" w:rsidP="001E60CC">
            <w:pPr>
              <w:spacing w:after="160" w:line="259" w:lineRule="auto"/>
              <w:rPr>
                <w:b/>
                <w:bCs/>
              </w:rPr>
            </w:pPr>
            <w:r w:rsidRPr="001E60CC">
              <w:rPr>
                <w:b/>
                <w:bCs/>
              </w:rPr>
              <w:t>Constraints</w:t>
            </w:r>
          </w:p>
        </w:tc>
        <w:tc>
          <w:tcPr>
            <w:tcW w:w="0" w:type="auto"/>
            <w:hideMark/>
          </w:tcPr>
          <w:p w14:paraId="7D1C3A29" w14:textId="77777777" w:rsidR="001E60CC" w:rsidRPr="001E60CC" w:rsidRDefault="001E60CC" w:rsidP="001E60CC">
            <w:pPr>
              <w:spacing w:after="160" w:line="259" w:lineRule="auto"/>
              <w:rPr>
                <w:b/>
                <w:bCs/>
              </w:rPr>
            </w:pPr>
            <w:r w:rsidRPr="001E60CC">
              <w:rPr>
                <w:b/>
                <w:bCs/>
              </w:rPr>
              <w:t>Description</w:t>
            </w:r>
          </w:p>
        </w:tc>
      </w:tr>
      <w:tr w:rsidR="001E60CC" w:rsidRPr="001E60CC" w14:paraId="4CFAFEB0" w14:textId="77777777" w:rsidTr="001E60CC">
        <w:tc>
          <w:tcPr>
            <w:tcW w:w="0" w:type="auto"/>
            <w:hideMark/>
          </w:tcPr>
          <w:p w14:paraId="20E8E6F9" w14:textId="77777777" w:rsidR="001E60CC" w:rsidRPr="001E60CC" w:rsidRDefault="001E60CC" w:rsidP="001E60CC">
            <w:pPr>
              <w:spacing w:after="160" w:line="259" w:lineRule="auto"/>
            </w:pPr>
            <w:proofErr w:type="spellStart"/>
            <w:r w:rsidRPr="001E60CC">
              <w:t>tracking_id</w:t>
            </w:r>
            <w:proofErr w:type="spellEnd"/>
          </w:p>
        </w:tc>
        <w:tc>
          <w:tcPr>
            <w:tcW w:w="0" w:type="auto"/>
            <w:hideMark/>
          </w:tcPr>
          <w:p w14:paraId="21F19276" w14:textId="77777777" w:rsidR="001E60CC" w:rsidRPr="001E60CC" w:rsidRDefault="001E60CC" w:rsidP="001E60CC">
            <w:pPr>
              <w:spacing w:after="160" w:line="259" w:lineRule="auto"/>
            </w:pPr>
            <w:r w:rsidRPr="001E60CC">
              <w:t>INT</w:t>
            </w:r>
          </w:p>
        </w:tc>
        <w:tc>
          <w:tcPr>
            <w:tcW w:w="0" w:type="auto"/>
            <w:hideMark/>
          </w:tcPr>
          <w:p w14:paraId="4B8C6E97" w14:textId="77777777" w:rsidR="001E60CC" w:rsidRPr="001E60CC" w:rsidRDefault="001E60CC" w:rsidP="001E60CC">
            <w:pPr>
              <w:spacing w:after="160" w:line="259" w:lineRule="auto"/>
            </w:pPr>
            <w:r w:rsidRPr="001E60CC">
              <w:t>PRIMARY KEY, AUTO_INCREMENT</w:t>
            </w:r>
          </w:p>
        </w:tc>
        <w:tc>
          <w:tcPr>
            <w:tcW w:w="0" w:type="auto"/>
            <w:hideMark/>
          </w:tcPr>
          <w:p w14:paraId="657B79C2" w14:textId="77777777" w:rsidR="001E60CC" w:rsidRPr="001E60CC" w:rsidRDefault="001E60CC" w:rsidP="001E60CC">
            <w:pPr>
              <w:spacing w:after="160" w:line="259" w:lineRule="auto"/>
            </w:pPr>
            <w:r w:rsidRPr="001E60CC">
              <w:t>Unique identifier for the investment tracking.</w:t>
            </w:r>
          </w:p>
        </w:tc>
      </w:tr>
      <w:tr w:rsidR="001E60CC" w:rsidRPr="001E60CC" w14:paraId="71BA7C51" w14:textId="77777777" w:rsidTr="001E60CC">
        <w:tc>
          <w:tcPr>
            <w:tcW w:w="0" w:type="auto"/>
            <w:hideMark/>
          </w:tcPr>
          <w:p w14:paraId="54097F67" w14:textId="77777777" w:rsidR="001E60CC" w:rsidRPr="001E60CC" w:rsidRDefault="001E60CC" w:rsidP="001E60CC">
            <w:pPr>
              <w:spacing w:after="160" w:line="259" w:lineRule="auto"/>
            </w:pPr>
            <w:proofErr w:type="spellStart"/>
            <w:r w:rsidRPr="001E60CC">
              <w:t>investor_id</w:t>
            </w:r>
            <w:proofErr w:type="spellEnd"/>
          </w:p>
        </w:tc>
        <w:tc>
          <w:tcPr>
            <w:tcW w:w="0" w:type="auto"/>
            <w:hideMark/>
          </w:tcPr>
          <w:p w14:paraId="0B69679D" w14:textId="77777777" w:rsidR="001E60CC" w:rsidRPr="001E60CC" w:rsidRDefault="001E60CC" w:rsidP="001E60CC">
            <w:pPr>
              <w:spacing w:after="160" w:line="259" w:lineRule="auto"/>
            </w:pPr>
            <w:r w:rsidRPr="001E60CC">
              <w:t>INT</w:t>
            </w:r>
          </w:p>
        </w:tc>
        <w:tc>
          <w:tcPr>
            <w:tcW w:w="0" w:type="auto"/>
            <w:hideMark/>
          </w:tcPr>
          <w:p w14:paraId="65B8B9AA" w14:textId="77777777" w:rsidR="001E60CC" w:rsidRPr="001E60CC" w:rsidRDefault="001E60CC" w:rsidP="001E60CC">
            <w:pPr>
              <w:spacing w:after="160" w:line="259" w:lineRule="auto"/>
            </w:pPr>
            <w:r w:rsidRPr="001E60CC">
              <w:t>FOREIGN KEY (User)</w:t>
            </w:r>
          </w:p>
        </w:tc>
        <w:tc>
          <w:tcPr>
            <w:tcW w:w="0" w:type="auto"/>
            <w:hideMark/>
          </w:tcPr>
          <w:p w14:paraId="7AB7A178" w14:textId="77777777" w:rsidR="001E60CC" w:rsidRPr="001E60CC" w:rsidRDefault="001E60CC" w:rsidP="001E60CC">
            <w:pPr>
              <w:spacing w:after="160" w:line="259" w:lineRule="auto"/>
            </w:pPr>
            <w:r w:rsidRPr="001E60CC">
              <w:t>The investor associated with this tracking.</w:t>
            </w:r>
          </w:p>
        </w:tc>
      </w:tr>
      <w:tr w:rsidR="001E60CC" w:rsidRPr="001E60CC" w14:paraId="59AFE168" w14:textId="77777777" w:rsidTr="001E60CC">
        <w:tc>
          <w:tcPr>
            <w:tcW w:w="0" w:type="auto"/>
            <w:hideMark/>
          </w:tcPr>
          <w:p w14:paraId="1A4015DB" w14:textId="77777777" w:rsidR="001E60CC" w:rsidRPr="001E60CC" w:rsidRDefault="001E60CC" w:rsidP="001E60CC">
            <w:pPr>
              <w:spacing w:after="160" w:line="259" w:lineRule="auto"/>
            </w:pPr>
            <w:proofErr w:type="spellStart"/>
            <w:r w:rsidRPr="001E60CC">
              <w:t>project_id</w:t>
            </w:r>
            <w:proofErr w:type="spellEnd"/>
          </w:p>
        </w:tc>
        <w:tc>
          <w:tcPr>
            <w:tcW w:w="0" w:type="auto"/>
            <w:hideMark/>
          </w:tcPr>
          <w:p w14:paraId="279331BA" w14:textId="77777777" w:rsidR="001E60CC" w:rsidRPr="001E60CC" w:rsidRDefault="001E60CC" w:rsidP="001E60CC">
            <w:pPr>
              <w:spacing w:after="160" w:line="259" w:lineRule="auto"/>
            </w:pPr>
            <w:r w:rsidRPr="001E60CC">
              <w:t>INT</w:t>
            </w:r>
          </w:p>
        </w:tc>
        <w:tc>
          <w:tcPr>
            <w:tcW w:w="0" w:type="auto"/>
            <w:hideMark/>
          </w:tcPr>
          <w:p w14:paraId="54E764C4" w14:textId="77777777" w:rsidR="001E60CC" w:rsidRPr="001E60CC" w:rsidRDefault="001E60CC" w:rsidP="001E60CC">
            <w:pPr>
              <w:spacing w:after="160" w:line="259" w:lineRule="auto"/>
            </w:pPr>
            <w:r w:rsidRPr="001E60CC">
              <w:t>FOREIGN KEY (Project)</w:t>
            </w:r>
          </w:p>
        </w:tc>
        <w:tc>
          <w:tcPr>
            <w:tcW w:w="0" w:type="auto"/>
            <w:hideMark/>
          </w:tcPr>
          <w:p w14:paraId="4C1195E2" w14:textId="77777777" w:rsidR="001E60CC" w:rsidRPr="001E60CC" w:rsidRDefault="001E60CC" w:rsidP="001E60CC">
            <w:pPr>
              <w:spacing w:after="160" w:line="259" w:lineRule="auto"/>
            </w:pPr>
            <w:r w:rsidRPr="001E60CC">
              <w:t>The project associated with this tracking.</w:t>
            </w:r>
          </w:p>
        </w:tc>
      </w:tr>
      <w:tr w:rsidR="001E60CC" w:rsidRPr="001E60CC" w14:paraId="226A508C" w14:textId="77777777" w:rsidTr="001E60CC">
        <w:tc>
          <w:tcPr>
            <w:tcW w:w="0" w:type="auto"/>
            <w:hideMark/>
          </w:tcPr>
          <w:p w14:paraId="4B67389C" w14:textId="77777777" w:rsidR="001E60CC" w:rsidRPr="001E60CC" w:rsidRDefault="001E60CC" w:rsidP="001E60CC">
            <w:pPr>
              <w:spacing w:after="160" w:line="259" w:lineRule="auto"/>
            </w:pPr>
            <w:proofErr w:type="spellStart"/>
            <w:r w:rsidRPr="001E60CC">
              <w:t>total_investment</w:t>
            </w:r>
            <w:proofErr w:type="spellEnd"/>
          </w:p>
        </w:tc>
        <w:tc>
          <w:tcPr>
            <w:tcW w:w="0" w:type="auto"/>
            <w:hideMark/>
          </w:tcPr>
          <w:p w14:paraId="51F38CBE" w14:textId="77777777" w:rsidR="001E60CC" w:rsidRPr="001E60CC" w:rsidRDefault="001E60CC" w:rsidP="001E60CC">
            <w:pPr>
              <w:spacing w:after="160" w:line="259" w:lineRule="auto"/>
            </w:pPr>
            <w:proofErr w:type="gramStart"/>
            <w:r w:rsidRPr="001E60CC">
              <w:t>DECIMAL(</w:t>
            </w:r>
            <w:proofErr w:type="gramEnd"/>
            <w:r w:rsidRPr="001E60CC">
              <w:t>10, 2)</w:t>
            </w:r>
          </w:p>
        </w:tc>
        <w:tc>
          <w:tcPr>
            <w:tcW w:w="0" w:type="auto"/>
            <w:hideMark/>
          </w:tcPr>
          <w:p w14:paraId="076B2739" w14:textId="77777777" w:rsidR="001E60CC" w:rsidRPr="001E60CC" w:rsidRDefault="001E60CC" w:rsidP="001E60CC">
            <w:pPr>
              <w:spacing w:after="160" w:line="259" w:lineRule="auto"/>
            </w:pPr>
            <w:r w:rsidRPr="001E60CC">
              <w:t>NOT NULL</w:t>
            </w:r>
          </w:p>
        </w:tc>
        <w:tc>
          <w:tcPr>
            <w:tcW w:w="0" w:type="auto"/>
            <w:hideMark/>
          </w:tcPr>
          <w:p w14:paraId="34CC7326" w14:textId="77777777" w:rsidR="001E60CC" w:rsidRPr="001E60CC" w:rsidRDefault="001E60CC" w:rsidP="001E60CC">
            <w:pPr>
              <w:spacing w:after="160" w:line="259" w:lineRule="auto"/>
            </w:pPr>
            <w:r w:rsidRPr="001E60CC">
              <w:t>Total investment made by the investor in the project.</w:t>
            </w:r>
          </w:p>
        </w:tc>
      </w:tr>
      <w:tr w:rsidR="001E60CC" w:rsidRPr="001E60CC" w14:paraId="74725260" w14:textId="77777777" w:rsidTr="001E60CC">
        <w:tc>
          <w:tcPr>
            <w:tcW w:w="0" w:type="auto"/>
            <w:hideMark/>
          </w:tcPr>
          <w:p w14:paraId="63A0D93C" w14:textId="77777777" w:rsidR="001E60CC" w:rsidRPr="001E60CC" w:rsidRDefault="001E60CC" w:rsidP="001E60CC">
            <w:pPr>
              <w:spacing w:after="160" w:line="259" w:lineRule="auto"/>
            </w:pPr>
            <w:proofErr w:type="spellStart"/>
            <w:r w:rsidRPr="001E60CC">
              <w:t>total_pledged</w:t>
            </w:r>
            <w:proofErr w:type="spellEnd"/>
          </w:p>
        </w:tc>
        <w:tc>
          <w:tcPr>
            <w:tcW w:w="0" w:type="auto"/>
            <w:hideMark/>
          </w:tcPr>
          <w:p w14:paraId="2CBAAC7D" w14:textId="77777777" w:rsidR="001E60CC" w:rsidRPr="001E60CC" w:rsidRDefault="001E60CC" w:rsidP="001E60CC">
            <w:pPr>
              <w:spacing w:after="160" w:line="259" w:lineRule="auto"/>
            </w:pPr>
            <w:proofErr w:type="gramStart"/>
            <w:r w:rsidRPr="001E60CC">
              <w:t>DECIMAL(</w:t>
            </w:r>
            <w:proofErr w:type="gramEnd"/>
            <w:r w:rsidRPr="001E60CC">
              <w:t>10, 2)</w:t>
            </w:r>
          </w:p>
        </w:tc>
        <w:tc>
          <w:tcPr>
            <w:tcW w:w="0" w:type="auto"/>
            <w:hideMark/>
          </w:tcPr>
          <w:p w14:paraId="1077FB26" w14:textId="77777777" w:rsidR="001E60CC" w:rsidRPr="001E60CC" w:rsidRDefault="001E60CC" w:rsidP="001E60CC">
            <w:pPr>
              <w:spacing w:after="160" w:line="259" w:lineRule="auto"/>
            </w:pPr>
            <w:r w:rsidRPr="001E60CC">
              <w:t>NOT NULL</w:t>
            </w:r>
          </w:p>
        </w:tc>
        <w:tc>
          <w:tcPr>
            <w:tcW w:w="0" w:type="auto"/>
            <w:hideMark/>
          </w:tcPr>
          <w:p w14:paraId="65EA9C12" w14:textId="77777777" w:rsidR="001E60CC" w:rsidRPr="001E60CC" w:rsidRDefault="001E60CC" w:rsidP="001E60CC">
            <w:pPr>
              <w:spacing w:after="160" w:line="259" w:lineRule="auto"/>
            </w:pPr>
            <w:r w:rsidRPr="001E60CC">
              <w:t>Total amount pledged by the investor.</w:t>
            </w:r>
          </w:p>
        </w:tc>
      </w:tr>
      <w:tr w:rsidR="001E60CC" w:rsidRPr="001E60CC" w14:paraId="2558638C" w14:textId="77777777" w:rsidTr="001E60CC">
        <w:tc>
          <w:tcPr>
            <w:tcW w:w="0" w:type="auto"/>
            <w:hideMark/>
          </w:tcPr>
          <w:p w14:paraId="60CF2608" w14:textId="77777777" w:rsidR="001E60CC" w:rsidRPr="001E60CC" w:rsidRDefault="001E60CC" w:rsidP="001E60CC">
            <w:pPr>
              <w:spacing w:after="160" w:line="259" w:lineRule="auto"/>
            </w:pPr>
            <w:proofErr w:type="spellStart"/>
            <w:r w:rsidRPr="001E60CC">
              <w:t>created_at</w:t>
            </w:r>
            <w:proofErr w:type="spellEnd"/>
          </w:p>
        </w:tc>
        <w:tc>
          <w:tcPr>
            <w:tcW w:w="0" w:type="auto"/>
            <w:hideMark/>
          </w:tcPr>
          <w:p w14:paraId="05F2F62C" w14:textId="77777777" w:rsidR="001E60CC" w:rsidRPr="001E60CC" w:rsidRDefault="001E60CC" w:rsidP="001E60CC">
            <w:pPr>
              <w:spacing w:after="160" w:line="259" w:lineRule="auto"/>
            </w:pPr>
            <w:r w:rsidRPr="001E60CC">
              <w:t>DATETIME</w:t>
            </w:r>
          </w:p>
        </w:tc>
        <w:tc>
          <w:tcPr>
            <w:tcW w:w="0" w:type="auto"/>
            <w:hideMark/>
          </w:tcPr>
          <w:p w14:paraId="54DAB3B9" w14:textId="77777777" w:rsidR="001E60CC" w:rsidRPr="001E60CC" w:rsidRDefault="001E60CC" w:rsidP="001E60CC">
            <w:pPr>
              <w:spacing w:after="160" w:line="259" w:lineRule="auto"/>
            </w:pPr>
            <w:r w:rsidRPr="001E60CC">
              <w:t>DEFAULT CURRENT_TIMESTAMP</w:t>
            </w:r>
          </w:p>
        </w:tc>
        <w:tc>
          <w:tcPr>
            <w:tcW w:w="0" w:type="auto"/>
            <w:hideMark/>
          </w:tcPr>
          <w:p w14:paraId="652DB3D2" w14:textId="77777777" w:rsidR="001E60CC" w:rsidRPr="001E60CC" w:rsidRDefault="001E60CC" w:rsidP="001E60CC">
            <w:pPr>
              <w:spacing w:after="160" w:line="259" w:lineRule="auto"/>
            </w:pPr>
            <w:r w:rsidRPr="001E60CC">
              <w:t>Timestamp when the tracking was created.</w:t>
            </w:r>
          </w:p>
        </w:tc>
      </w:tr>
    </w:tbl>
    <w:p w14:paraId="4AEFA6AF" w14:textId="77777777" w:rsidR="001E60CC" w:rsidRPr="001E60CC" w:rsidRDefault="00000000" w:rsidP="001E60CC">
      <w:r>
        <w:pict w14:anchorId="6B9E84F3">
          <v:rect id="_x0000_i1064" style="width:0;height:1.5pt" o:hralign="center" o:hrstd="t" o:hr="t" fillcolor="#a0a0a0" stroked="f"/>
        </w:pict>
      </w:r>
    </w:p>
    <w:p w14:paraId="66DA6396" w14:textId="77777777" w:rsidR="001E60CC" w:rsidRPr="001E60CC" w:rsidRDefault="001E60CC" w:rsidP="001E60CC">
      <w:r w:rsidRPr="001E60CC">
        <w:t>This comprehensive database structure will support the functionalities required to manage a crowdfunding platform effectively, covering user accounts, projects, investments, payments, rewards, comments, and more.</w:t>
      </w:r>
    </w:p>
    <w:p w14:paraId="5AAA1BF8" w14:textId="77777777" w:rsidR="00072402" w:rsidRDefault="00072402"/>
    <w:p w14:paraId="4AFFDF38" w14:textId="77777777" w:rsidR="00072402" w:rsidRDefault="00072402">
      <w:r>
        <w:br w:type="page"/>
      </w:r>
    </w:p>
    <w:p w14:paraId="6BDD328D" w14:textId="77777777" w:rsidR="001E60CC" w:rsidRPr="001E60CC" w:rsidRDefault="001E60CC" w:rsidP="001E60CC">
      <w:pPr>
        <w:rPr>
          <w:b/>
          <w:bCs/>
        </w:rPr>
      </w:pPr>
      <w:r w:rsidRPr="001E60CC">
        <w:rPr>
          <w:b/>
          <w:bCs/>
        </w:rPr>
        <w:lastRenderedPageBreak/>
        <w:t>Entity Relationships</w:t>
      </w:r>
    </w:p>
    <w:p w14:paraId="1FE944FC" w14:textId="77777777" w:rsidR="001E60CC" w:rsidRPr="001E60CC" w:rsidRDefault="001E60CC" w:rsidP="001E60CC">
      <w:pPr>
        <w:numPr>
          <w:ilvl w:val="0"/>
          <w:numId w:val="30"/>
        </w:numPr>
      </w:pPr>
      <w:r w:rsidRPr="001E60CC">
        <w:rPr>
          <w:b/>
          <w:bCs/>
        </w:rPr>
        <w:t>User ↔ Project</w:t>
      </w:r>
    </w:p>
    <w:p w14:paraId="53083177" w14:textId="77777777" w:rsidR="001E60CC" w:rsidRPr="001E60CC" w:rsidRDefault="001E60CC" w:rsidP="001E60CC">
      <w:pPr>
        <w:numPr>
          <w:ilvl w:val="1"/>
          <w:numId w:val="30"/>
        </w:numPr>
      </w:pPr>
      <w:r w:rsidRPr="001E60CC">
        <w:rPr>
          <w:b/>
          <w:bCs/>
        </w:rPr>
        <w:t>Relationship</w:t>
      </w:r>
      <w:r w:rsidRPr="001E60CC">
        <w:t>: A user can create multiple projects, but a project is created by a single user.</w:t>
      </w:r>
    </w:p>
    <w:p w14:paraId="7C5E8BBA" w14:textId="77777777" w:rsidR="001E60CC" w:rsidRPr="001E60CC" w:rsidRDefault="001E60CC" w:rsidP="001E60CC">
      <w:pPr>
        <w:numPr>
          <w:ilvl w:val="1"/>
          <w:numId w:val="30"/>
        </w:numPr>
      </w:pPr>
      <w:r w:rsidRPr="001E60CC">
        <w:rPr>
          <w:b/>
          <w:bCs/>
        </w:rPr>
        <w:t>Cardinality</w:t>
      </w:r>
      <w:r w:rsidRPr="001E60CC">
        <w:t>: One-to-Many (1</w:t>
      </w:r>
    </w:p>
    <w:p w14:paraId="5223552E" w14:textId="77777777" w:rsidR="001E60CC" w:rsidRPr="001E60CC" w:rsidRDefault="001E60CC" w:rsidP="001E60CC">
      <w:r w:rsidRPr="001E60CC">
        <w:t>)</w:t>
      </w:r>
    </w:p>
    <w:p w14:paraId="3087B43B" w14:textId="77777777" w:rsidR="001E60CC" w:rsidRPr="001E60CC" w:rsidRDefault="001E60CC" w:rsidP="001E60CC">
      <w:pPr>
        <w:numPr>
          <w:ilvl w:val="1"/>
          <w:numId w:val="30"/>
        </w:numPr>
      </w:pPr>
      <w:r w:rsidRPr="001E60CC">
        <w:rPr>
          <w:b/>
          <w:bCs/>
        </w:rPr>
        <w:t>Foreign Key</w:t>
      </w:r>
      <w:r w:rsidRPr="001E60CC">
        <w:t xml:space="preserve">: </w:t>
      </w:r>
      <w:proofErr w:type="spellStart"/>
      <w:r w:rsidRPr="001E60CC">
        <w:t>user_id</w:t>
      </w:r>
      <w:proofErr w:type="spellEnd"/>
      <w:r w:rsidRPr="001E60CC">
        <w:t xml:space="preserve"> in the </w:t>
      </w:r>
      <w:r w:rsidRPr="001E60CC">
        <w:rPr>
          <w:b/>
          <w:bCs/>
        </w:rPr>
        <w:t>Project</w:t>
      </w:r>
      <w:r w:rsidRPr="001E60CC">
        <w:t xml:space="preserve"> table references </w:t>
      </w:r>
      <w:proofErr w:type="spellStart"/>
      <w:r w:rsidRPr="001E60CC">
        <w:t>user_id</w:t>
      </w:r>
      <w:proofErr w:type="spellEnd"/>
      <w:r w:rsidRPr="001E60CC">
        <w:t xml:space="preserve"> in the </w:t>
      </w:r>
      <w:r w:rsidRPr="001E60CC">
        <w:rPr>
          <w:b/>
          <w:bCs/>
        </w:rPr>
        <w:t>User</w:t>
      </w:r>
      <w:r w:rsidRPr="001E60CC">
        <w:t xml:space="preserve"> table.</w:t>
      </w:r>
    </w:p>
    <w:p w14:paraId="611A1233" w14:textId="77777777" w:rsidR="001E60CC" w:rsidRPr="001E60CC" w:rsidRDefault="001E60CC" w:rsidP="001E60CC">
      <w:pPr>
        <w:numPr>
          <w:ilvl w:val="0"/>
          <w:numId w:val="30"/>
        </w:numPr>
      </w:pPr>
      <w:r w:rsidRPr="001E60CC">
        <w:rPr>
          <w:b/>
          <w:bCs/>
        </w:rPr>
        <w:t>Project ↔ Campaign</w:t>
      </w:r>
    </w:p>
    <w:p w14:paraId="40391567" w14:textId="77777777" w:rsidR="001E60CC" w:rsidRPr="001E60CC" w:rsidRDefault="001E60CC" w:rsidP="001E60CC">
      <w:pPr>
        <w:numPr>
          <w:ilvl w:val="1"/>
          <w:numId w:val="30"/>
        </w:numPr>
      </w:pPr>
      <w:r w:rsidRPr="001E60CC">
        <w:rPr>
          <w:b/>
          <w:bCs/>
        </w:rPr>
        <w:t>Relationship</w:t>
      </w:r>
      <w:r w:rsidRPr="001E60CC">
        <w:t>: A project can have multiple campaigns, but a campaign is associated with a single project.</w:t>
      </w:r>
    </w:p>
    <w:p w14:paraId="68F6F951" w14:textId="77777777" w:rsidR="001E60CC" w:rsidRPr="001E60CC" w:rsidRDefault="001E60CC" w:rsidP="001E60CC">
      <w:pPr>
        <w:numPr>
          <w:ilvl w:val="1"/>
          <w:numId w:val="30"/>
        </w:numPr>
      </w:pPr>
      <w:r w:rsidRPr="001E60CC">
        <w:rPr>
          <w:b/>
          <w:bCs/>
        </w:rPr>
        <w:t>Cardinality</w:t>
      </w:r>
      <w:r w:rsidRPr="001E60CC">
        <w:t>: One-to-Many (1</w:t>
      </w:r>
    </w:p>
    <w:p w14:paraId="65C77DA7" w14:textId="77777777" w:rsidR="001E60CC" w:rsidRPr="001E60CC" w:rsidRDefault="001E60CC" w:rsidP="001E60CC">
      <w:r w:rsidRPr="001E60CC">
        <w:t>)</w:t>
      </w:r>
    </w:p>
    <w:p w14:paraId="312C58B8" w14:textId="77777777" w:rsidR="001E60CC" w:rsidRPr="001E60CC" w:rsidRDefault="001E60CC" w:rsidP="001E60CC">
      <w:pPr>
        <w:numPr>
          <w:ilvl w:val="1"/>
          <w:numId w:val="30"/>
        </w:numPr>
      </w:pPr>
      <w:r w:rsidRPr="001E60CC">
        <w:rPr>
          <w:b/>
          <w:bCs/>
        </w:rPr>
        <w:t>Foreign Key</w:t>
      </w:r>
      <w:r w:rsidRPr="001E60CC">
        <w:t xml:space="preserve">: </w:t>
      </w:r>
      <w:proofErr w:type="spellStart"/>
      <w:r w:rsidRPr="001E60CC">
        <w:t>project_id</w:t>
      </w:r>
      <w:proofErr w:type="spellEnd"/>
      <w:r w:rsidRPr="001E60CC">
        <w:t xml:space="preserve"> in the </w:t>
      </w:r>
      <w:r w:rsidRPr="001E60CC">
        <w:rPr>
          <w:b/>
          <w:bCs/>
        </w:rPr>
        <w:t>Campaign</w:t>
      </w:r>
      <w:r w:rsidRPr="001E60CC">
        <w:t xml:space="preserve"> table references </w:t>
      </w:r>
      <w:proofErr w:type="spellStart"/>
      <w:r w:rsidRPr="001E60CC">
        <w:t>project_id</w:t>
      </w:r>
      <w:proofErr w:type="spellEnd"/>
      <w:r w:rsidRPr="001E60CC">
        <w:t xml:space="preserve"> in the </w:t>
      </w:r>
      <w:r w:rsidRPr="001E60CC">
        <w:rPr>
          <w:b/>
          <w:bCs/>
        </w:rPr>
        <w:t>Project</w:t>
      </w:r>
      <w:r w:rsidRPr="001E60CC">
        <w:t xml:space="preserve"> table.</w:t>
      </w:r>
    </w:p>
    <w:p w14:paraId="0D5457A6" w14:textId="77777777" w:rsidR="001E60CC" w:rsidRPr="001E60CC" w:rsidRDefault="001E60CC" w:rsidP="001E60CC">
      <w:pPr>
        <w:numPr>
          <w:ilvl w:val="0"/>
          <w:numId w:val="30"/>
        </w:numPr>
      </w:pPr>
      <w:r w:rsidRPr="001E60CC">
        <w:rPr>
          <w:b/>
          <w:bCs/>
        </w:rPr>
        <w:t>Project ↔ Pledge</w:t>
      </w:r>
    </w:p>
    <w:p w14:paraId="77B335BF" w14:textId="77777777" w:rsidR="001E60CC" w:rsidRPr="001E60CC" w:rsidRDefault="001E60CC" w:rsidP="001E60CC">
      <w:pPr>
        <w:numPr>
          <w:ilvl w:val="1"/>
          <w:numId w:val="30"/>
        </w:numPr>
      </w:pPr>
      <w:r w:rsidRPr="001E60CC">
        <w:rPr>
          <w:b/>
          <w:bCs/>
        </w:rPr>
        <w:t>Relationship</w:t>
      </w:r>
      <w:r w:rsidRPr="001E60CC">
        <w:t>: A project can have multiple pledges, but a pledge is associated with a single project.</w:t>
      </w:r>
    </w:p>
    <w:p w14:paraId="3121D44D" w14:textId="77777777" w:rsidR="001E60CC" w:rsidRPr="001E60CC" w:rsidRDefault="001E60CC" w:rsidP="001E60CC">
      <w:pPr>
        <w:numPr>
          <w:ilvl w:val="1"/>
          <w:numId w:val="30"/>
        </w:numPr>
      </w:pPr>
      <w:r w:rsidRPr="001E60CC">
        <w:rPr>
          <w:b/>
          <w:bCs/>
        </w:rPr>
        <w:t>Cardinality</w:t>
      </w:r>
      <w:r w:rsidRPr="001E60CC">
        <w:t>: One-to-Many (1</w:t>
      </w:r>
    </w:p>
    <w:p w14:paraId="79DA67CF" w14:textId="77777777" w:rsidR="001E60CC" w:rsidRPr="001E60CC" w:rsidRDefault="001E60CC" w:rsidP="001E60CC">
      <w:r w:rsidRPr="001E60CC">
        <w:t>)</w:t>
      </w:r>
    </w:p>
    <w:p w14:paraId="4ACD683C" w14:textId="77777777" w:rsidR="001E60CC" w:rsidRPr="001E60CC" w:rsidRDefault="001E60CC" w:rsidP="001E60CC">
      <w:pPr>
        <w:numPr>
          <w:ilvl w:val="1"/>
          <w:numId w:val="30"/>
        </w:numPr>
      </w:pPr>
      <w:r w:rsidRPr="001E60CC">
        <w:rPr>
          <w:b/>
          <w:bCs/>
        </w:rPr>
        <w:t>Foreign Key</w:t>
      </w:r>
      <w:r w:rsidRPr="001E60CC">
        <w:t xml:space="preserve">: </w:t>
      </w:r>
      <w:proofErr w:type="spellStart"/>
      <w:r w:rsidRPr="001E60CC">
        <w:t>project_id</w:t>
      </w:r>
      <w:proofErr w:type="spellEnd"/>
      <w:r w:rsidRPr="001E60CC">
        <w:t xml:space="preserve"> in the </w:t>
      </w:r>
      <w:r w:rsidRPr="001E60CC">
        <w:rPr>
          <w:b/>
          <w:bCs/>
        </w:rPr>
        <w:t>Pledge</w:t>
      </w:r>
      <w:r w:rsidRPr="001E60CC">
        <w:t xml:space="preserve"> table references </w:t>
      </w:r>
      <w:proofErr w:type="spellStart"/>
      <w:r w:rsidRPr="001E60CC">
        <w:t>project_id</w:t>
      </w:r>
      <w:proofErr w:type="spellEnd"/>
      <w:r w:rsidRPr="001E60CC">
        <w:t xml:space="preserve"> in the </w:t>
      </w:r>
      <w:r w:rsidRPr="001E60CC">
        <w:rPr>
          <w:b/>
          <w:bCs/>
        </w:rPr>
        <w:t>Project</w:t>
      </w:r>
      <w:r w:rsidRPr="001E60CC">
        <w:t xml:space="preserve"> table.</w:t>
      </w:r>
    </w:p>
    <w:p w14:paraId="45249F56" w14:textId="77777777" w:rsidR="001E60CC" w:rsidRPr="001E60CC" w:rsidRDefault="001E60CC" w:rsidP="001E60CC">
      <w:pPr>
        <w:numPr>
          <w:ilvl w:val="0"/>
          <w:numId w:val="30"/>
        </w:numPr>
      </w:pPr>
      <w:r w:rsidRPr="001E60CC">
        <w:rPr>
          <w:b/>
          <w:bCs/>
        </w:rPr>
        <w:t>User ↔ Pledge</w:t>
      </w:r>
    </w:p>
    <w:p w14:paraId="29018268" w14:textId="77777777" w:rsidR="001E60CC" w:rsidRPr="001E60CC" w:rsidRDefault="001E60CC" w:rsidP="001E60CC">
      <w:pPr>
        <w:numPr>
          <w:ilvl w:val="1"/>
          <w:numId w:val="30"/>
        </w:numPr>
      </w:pPr>
      <w:r w:rsidRPr="001E60CC">
        <w:rPr>
          <w:b/>
          <w:bCs/>
        </w:rPr>
        <w:t>Relationship</w:t>
      </w:r>
      <w:r w:rsidRPr="001E60CC">
        <w:t>: A user can make multiple pledges, but a pledge is made by a single user (investor).</w:t>
      </w:r>
    </w:p>
    <w:p w14:paraId="39F4934B" w14:textId="77777777" w:rsidR="001E60CC" w:rsidRPr="001E60CC" w:rsidRDefault="001E60CC" w:rsidP="001E60CC">
      <w:pPr>
        <w:numPr>
          <w:ilvl w:val="1"/>
          <w:numId w:val="30"/>
        </w:numPr>
      </w:pPr>
      <w:r w:rsidRPr="001E60CC">
        <w:rPr>
          <w:b/>
          <w:bCs/>
        </w:rPr>
        <w:t>Cardinality</w:t>
      </w:r>
      <w:r w:rsidRPr="001E60CC">
        <w:t>: One-to-Many (1</w:t>
      </w:r>
    </w:p>
    <w:p w14:paraId="76C370F8" w14:textId="77777777" w:rsidR="001E60CC" w:rsidRPr="001E60CC" w:rsidRDefault="001E60CC" w:rsidP="001E60CC">
      <w:r w:rsidRPr="001E60CC">
        <w:t>)</w:t>
      </w:r>
    </w:p>
    <w:p w14:paraId="42D1DA4C" w14:textId="77777777" w:rsidR="001E60CC" w:rsidRPr="001E60CC" w:rsidRDefault="001E60CC" w:rsidP="001E60CC">
      <w:pPr>
        <w:numPr>
          <w:ilvl w:val="1"/>
          <w:numId w:val="30"/>
        </w:numPr>
      </w:pPr>
      <w:r w:rsidRPr="001E60CC">
        <w:rPr>
          <w:b/>
          <w:bCs/>
        </w:rPr>
        <w:t>Foreign Key</w:t>
      </w:r>
      <w:r w:rsidRPr="001E60CC">
        <w:t xml:space="preserve">: </w:t>
      </w:r>
      <w:proofErr w:type="spellStart"/>
      <w:r w:rsidRPr="001E60CC">
        <w:t>investor_id</w:t>
      </w:r>
      <w:proofErr w:type="spellEnd"/>
      <w:r w:rsidRPr="001E60CC">
        <w:t xml:space="preserve"> in the </w:t>
      </w:r>
      <w:r w:rsidRPr="001E60CC">
        <w:rPr>
          <w:b/>
          <w:bCs/>
        </w:rPr>
        <w:t>Pledge</w:t>
      </w:r>
      <w:r w:rsidRPr="001E60CC">
        <w:t xml:space="preserve"> table references </w:t>
      </w:r>
      <w:proofErr w:type="spellStart"/>
      <w:r w:rsidRPr="001E60CC">
        <w:t>user_id</w:t>
      </w:r>
      <w:proofErr w:type="spellEnd"/>
      <w:r w:rsidRPr="001E60CC">
        <w:t xml:space="preserve"> in the </w:t>
      </w:r>
      <w:r w:rsidRPr="001E60CC">
        <w:rPr>
          <w:b/>
          <w:bCs/>
        </w:rPr>
        <w:t>User</w:t>
      </w:r>
      <w:r w:rsidRPr="001E60CC">
        <w:t xml:space="preserve"> table.</w:t>
      </w:r>
    </w:p>
    <w:p w14:paraId="07B0675C" w14:textId="77777777" w:rsidR="001E60CC" w:rsidRPr="001E60CC" w:rsidRDefault="001E60CC" w:rsidP="001E60CC">
      <w:pPr>
        <w:numPr>
          <w:ilvl w:val="0"/>
          <w:numId w:val="30"/>
        </w:numPr>
      </w:pPr>
      <w:r w:rsidRPr="001E60CC">
        <w:rPr>
          <w:b/>
          <w:bCs/>
        </w:rPr>
        <w:t>Pledge ↔ Payment</w:t>
      </w:r>
    </w:p>
    <w:p w14:paraId="1579EE6B" w14:textId="77777777" w:rsidR="001E60CC" w:rsidRPr="001E60CC" w:rsidRDefault="001E60CC" w:rsidP="001E60CC">
      <w:pPr>
        <w:numPr>
          <w:ilvl w:val="1"/>
          <w:numId w:val="30"/>
        </w:numPr>
      </w:pPr>
      <w:r w:rsidRPr="001E60CC">
        <w:rPr>
          <w:b/>
          <w:bCs/>
        </w:rPr>
        <w:t>Relationship</w:t>
      </w:r>
      <w:r w:rsidRPr="001E60CC">
        <w:t xml:space="preserve">: A pledge can have multiple payments (e.g., </w:t>
      </w:r>
      <w:proofErr w:type="spellStart"/>
      <w:r w:rsidRPr="001E60CC">
        <w:t>installments</w:t>
      </w:r>
      <w:proofErr w:type="spellEnd"/>
      <w:r w:rsidRPr="001E60CC">
        <w:t>), but a payment is linked to a single pledge.</w:t>
      </w:r>
    </w:p>
    <w:p w14:paraId="01BC48FB" w14:textId="77777777" w:rsidR="001E60CC" w:rsidRPr="001E60CC" w:rsidRDefault="001E60CC" w:rsidP="001E60CC">
      <w:pPr>
        <w:numPr>
          <w:ilvl w:val="1"/>
          <w:numId w:val="30"/>
        </w:numPr>
      </w:pPr>
      <w:r w:rsidRPr="001E60CC">
        <w:rPr>
          <w:b/>
          <w:bCs/>
        </w:rPr>
        <w:t>Cardinality</w:t>
      </w:r>
      <w:r w:rsidRPr="001E60CC">
        <w:t>: One-to-Many (1</w:t>
      </w:r>
    </w:p>
    <w:p w14:paraId="2F486AF3" w14:textId="77777777" w:rsidR="001E60CC" w:rsidRPr="001E60CC" w:rsidRDefault="001E60CC" w:rsidP="001E60CC">
      <w:r w:rsidRPr="001E60CC">
        <w:t>)</w:t>
      </w:r>
    </w:p>
    <w:p w14:paraId="083BB4BD" w14:textId="77777777" w:rsidR="001E60CC" w:rsidRPr="001E60CC" w:rsidRDefault="001E60CC" w:rsidP="001E60CC">
      <w:pPr>
        <w:numPr>
          <w:ilvl w:val="1"/>
          <w:numId w:val="30"/>
        </w:numPr>
      </w:pPr>
      <w:r w:rsidRPr="001E60CC">
        <w:rPr>
          <w:b/>
          <w:bCs/>
        </w:rPr>
        <w:t>Foreign Key</w:t>
      </w:r>
      <w:r w:rsidRPr="001E60CC">
        <w:t xml:space="preserve">: </w:t>
      </w:r>
      <w:proofErr w:type="spellStart"/>
      <w:r w:rsidRPr="001E60CC">
        <w:t>pledge_id</w:t>
      </w:r>
      <w:proofErr w:type="spellEnd"/>
      <w:r w:rsidRPr="001E60CC">
        <w:t xml:space="preserve"> in the </w:t>
      </w:r>
      <w:r w:rsidRPr="001E60CC">
        <w:rPr>
          <w:b/>
          <w:bCs/>
        </w:rPr>
        <w:t>Payment</w:t>
      </w:r>
      <w:r w:rsidRPr="001E60CC">
        <w:t xml:space="preserve"> table references </w:t>
      </w:r>
      <w:proofErr w:type="spellStart"/>
      <w:r w:rsidRPr="001E60CC">
        <w:t>pledge_id</w:t>
      </w:r>
      <w:proofErr w:type="spellEnd"/>
      <w:r w:rsidRPr="001E60CC">
        <w:t xml:space="preserve"> in the </w:t>
      </w:r>
      <w:r w:rsidRPr="001E60CC">
        <w:rPr>
          <w:b/>
          <w:bCs/>
        </w:rPr>
        <w:t>Pledge</w:t>
      </w:r>
      <w:r w:rsidRPr="001E60CC">
        <w:t xml:space="preserve"> table.</w:t>
      </w:r>
    </w:p>
    <w:p w14:paraId="75917393" w14:textId="77777777" w:rsidR="001E60CC" w:rsidRPr="001E60CC" w:rsidRDefault="001E60CC" w:rsidP="001E60CC">
      <w:pPr>
        <w:numPr>
          <w:ilvl w:val="0"/>
          <w:numId w:val="30"/>
        </w:numPr>
      </w:pPr>
      <w:r w:rsidRPr="001E60CC">
        <w:rPr>
          <w:b/>
          <w:bCs/>
        </w:rPr>
        <w:t>Project ↔ Reward</w:t>
      </w:r>
    </w:p>
    <w:p w14:paraId="680BC217" w14:textId="77777777" w:rsidR="001E60CC" w:rsidRPr="001E60CC" w:rsidRDefault="001E60CC" w:rsidP="001E60CC">
      <w:pPr>
        <w:numPr>
          <w:ilvl w:val="1"/>
          <w:numId w:val="30"/>
        </w:numPr>
      </w:pPr>
      <w:r w:rsidRPr="001E60CC">
        <w:rPr>
          <w:b/>
          <w:bCs/>
        </w:rPr>
        <w:t>Relationship</w:t>
      </w:r>
      <w:r w:rsidRPr="001E60CC">
        <w:t>: A project can have multiple rewards, but a reward is associated with a single project.</w:t>
      </w:r>
    </w:p>
    <w:p w14:paraId="2621D794" w14:textId="77777777" w:rsidR="001E60CC" w:rsidRPr="001E60CC" w:rsidRDefault="001E60CC" w:rsidP="001E60CC">
      <w:pPr>
        <w:numPr>
          <w:ilvl w:val="1"/>
          <w:numId w:val="30"/>
        </w:numPr>
      </w:pPr>
      <w:r w:rsidRPr="001E60CC">
        <w:rPr>
          <w:b/>
          <w:bCs/>
        </w:rPr>
        <w:t>Cardinality</w:t>
      </w:r>
      <w:r w:rsidRPr="001E60CC">
        <w:t>: One-to-Many (1</w:t>
      </w:r>
    </w:p>
    <w:p w14:paraId="7B581FD4" w14:textId="77777777" w:rsidR="001E60CC" w:rsidRPr="001E60CC" w:rsidRDefault="001E60CC" w:rsidP="001E60CC">
      <w:r w:rsidRPr="001E60CC">
        <w:t>)</w:t>
      </w:r>
    </w:p>
    <w:p w14:paraId="7ECA0AC3" w14:textId="77777777" w:rsidR="001E60CC" w:rsidRPr="001E60CC" w:rsidRDefault="001E60CC" w:rsidP="001E60CC">
      <w:pPr>
        <w:numPr>
          <w:ilvl w:val="1"/>
          <w:numId w:val="30"/>
        </w:numPr>
      </w:pPr>
      <w:r w:rsidRPr="001E60CC">
        <w:rPr>
          <w:b/>
          <w:bCs/>
        </w:rPr>
        <w:t>Foreign Key</w:t>
      </w:r>
      <w:r w:rsidRPr="001E60CC">
        <w:t xml:space="preserve">: </w:t>
      </w:r>
      <w:proofErr w:type="spellStart"/>
      <w:r w:rsidRPr="001E60CC">
        <w:t>project_id</w:t>
      </w:r>
      <w:proofErr w:type="spellEnd"/>
      <w:r w:rsidRPr="001E60CC">
        <w:t xml:space="preserve"> in the </w:t>
      </w:r>
      <w:r w:rsidRPr="001E60CC">
        <w:rPr>
          <w:b/>
          <w:bCs/>
        </w:rPr>
        <w:t>Reward</w:t>
      </w:r>
      <w:r w:rsidRPr="001E60CC">
        <w:t xml:space="preserve"> table references </w:t>
      </w:r>
      <w:proofErr w:type="spellStart"/>
      <w:r w:rsidRPr="001E60CC">
        <w:t>project_id</w:t>
      </w:r>
      <w:proofErr w:type="spellEnd"/>
      <w:r w:rsidRPr="001E60CC">
        <w:t xml:space="preserve"> in the </w:t>
      </w:r>
      <w:r w:rsidRPr="001E60CC">
        <w:rPr>
          <w:b/>
          <w:bCs/>
        </w:rPr>
        <w:t>Project</w:t>
      </w:r>
      <w:r w:rsidRPr="001E60CC">
        <w:t xml:space="preserve"> table.</w:t>
      </w:r>
    </w:p>
    <w:p w14:paraId="280BD9B2" w14:textId="77777777" w:rsidR="001E60CC" w:rsidRPr="001E60CC" w:rsidRDefault="001E60CC" w:rsidP="001E60CC">
      <w:pPr>
        <w:numPr>
          <w:ilvl w:val="0"/>
          <w:numId w:val="30"/>
        </w:numPr>
      </w:pPr>
      <w:r w:rsidRPr="001E60CC">
        <w:rPr>
          <w:b/>
          <w:bCs/>
        </w:rPr>
        <w:t>Project ↔ Comment</w:t>
      </w:r>
    </w:p>
    <w:p w14:paraId="69AB4912" w14:textId="77777777" w:rsidR="001E60CC" w:rsidRPr="001E60CC" w:rsidRDefault="001E60CC" w:rsidP="001E60CC">
      <w:pPr>
        <w:numPr>
          <w:ilvl w:val="1"/>
          <w:numId w:val="30"/>
        </w:numPr>
      </w:pPr>
      <w:r w:rsidRPr="001E60CC">
        <w:rPr>
          <w:b/>
          <w:bCs/>
        </w:rPr>
        <w:lastRenderedPageBreak/>
        <w:t>Relationship</w:t>
      </w:r>
      <w:r w:rsidRPr="001E60CC">
        <w:t>: A project can have multiple comments, but a comment is linked to a single project.</w:t>
      </w:r>
    </w:p>
    <w:p w14:paraId="6B1F1559" w14:textId="77777777" w:rsidR="001E60CC" w:rsidRPr="001E60CC" w:rsidRDefault="001E60CC" w:rsidP="001E60CC">
      <w:pPr>
        <w:numPr>
          <w:ilvl w:val="1"/>
          <w:numId w:val="30"/>
        </w:numPr>
      </w:pPr>
      <w:r w:rsidRPr="001E60CC">
        <w:rPr>
          <w:b/>
          <w:bCs/>
        </w:rPr>
        <w:t>Cardinality</w:t>
      </w:r>
      <w:r w:rsidRPr="001E60CC">
        <w:t>: One-to-Many (1</w:t>
      </w:r>
    </w:p>
    <w:p w14:paraId="2282E10F" w14:textId="77777777" w:rsidR="001E60CC" w:rsidRPr="001E60CC" w:rsidRDefault="001E60CC" w:rsidP="001E60CC">
      <w:r w:rsidRPr="001E60CC">
        <w:t>)</w:t>
      </w:r>
    </w:p>
    <w:p w14:paraId="1200BB51" w14:textId="77777777" w:rsidR="001E60CC" w:rsidRPr="001E60CC" w:rsidRDefault="001E60CC" w:rsidP="001E60CC">
      <w:pPr>
        <w:numPr>
          <w:ilvl w:val="1"/>
          <w:numId w:val="30"/>
        </w:numPr>
      </w:pPr>
      <w:r w:rsidRPr="001E60CC">
        <w:rPr>
          <w:b/>
          <w:bCs/>
        </w:rPr>
        <w:t>Foreign Key</w:t>
      </w:r>
      <w:r w:rsidRPr="001E60CC">
        <w:t xml:space="preserve">: </w:t>
      </w:r>
      <w:proofErr w:type="spellStart"/>
      <w:r w:rsidRPr="001E60CC">
        <w:t>project_id</w:t>
      </w:r>
      <w:proofErr w:type="spellEnd"/>
      <w:r w:rsidRPr="001E60CC">
        <w:t xml:space="preserve"> in the </w:t>
      </w:r>
      <w:r w:rsidRPr="001E60CC">
        <w:rPr>
          <w:b/>
          <w:bCs/>
        </w:rPr>
        <w:t>Comment</w:t>
      </w:r>
      <w:r w:rsidRPr="001E60CC">
        <w:t xml:space="preserve"> table references </w:t>
      </w:r>
      <w:proofErr w:type="spellStart"/>
      <w:r w:rsidRPr="001E60CC">
        <w:t>project_id</w:t>
      </w:r>
      <w:proofErr w:type="spellEnd"/>
      <w:r w:rsidRPr="001E60CC">
        <w:t xml:space="preserve"> in the </w:t>
      </w:r>
      <w:r w:rsidRPr="001E60CC">
        <w:rPr>
          <w:b/>
          <w:bCs/>
        </w:rPr>
        <w:t>Project</w:t>
      </w:r>
      <w:r w:rsidRPr="001E60CC">
        <w:t xml:space="preserve"> table.</w:t>
      </w:r>
    </w:p>
    <w:p w14:paraId="411ED51D" w14:textId="77777777" w:rsidR="001E60CC" w:rsidRPr="001E60CC" w:rsidRDefault="001E60CC" w:rsidP="001E60CC">
      <w:pPr>
        <w:numPr>
          <w:ilvl w:val="0"/>
          <w:numId w:val="30"/>
        </w:numPr>
      </w:pPr>
      <w:r w:rsidRPr="001E60CC">
        <w:rPr>
          <w:b/>
          <w:bCs/>
        </w:rPr>
        <w:t>User ↔ Comment</w:t>
      </w:r>
    </w:p>
    <w:p w14:paraId="56E28656" w14:textId="77777777" w:rsidR="001E60CC" w:rsidRPr="001E60CC" w:rsidRDefault="001E60CC" w:rsidP="001E60CC">
      <w:pPr>
        <w:numPr>
          <w:ilvl w:val="1"/>
          <w:numId w:val="30"/>
        </w:numPr>
      </w:pPr>
      <w:r w:rsidRPr="001E60CC">
        <w:rPr>
          <w:b/>
          <w:bCs/>
        </w:rPr>
        <w:t>Relationship</w:t>
      </w:r>
      <w:r w:rsidRPr="001E60CC">
        <w:t>: A user can make multiple comments, but a comment is made by a single user.</w:t>
      </w:r>
    </w:p>
    <w:p w14:paraId="4B48720D" w14:textId="77777777" w:rsidR="001E60CC" w:rsidRPr="001E60CC" w:rsidRDefault="001E60CC" w:rsidP="001E60CC">
      <w:pPr>
        <w:numPr>
          <w:ilvl w:val="1"/>
          <w:numId w:val="30"/>
        </w:numPr>
      </w:pPr>
      <w:r w:rsidRPr="001E60CC">
        <w:rPr>
          <w:b/>
          <w:bCs/>
        </w:rPr>
        <w:t>Cardinality</w:t>
      </w:r>
      <w:r w:rsidRPr="001E60CC">
        <w:t>: One-to-Many (1</w:t>
      </w:r>
    </w:p>
    <w:p w14:paraId="354C2A46" w14:textId="77777777" w:rsidR="001E60CC" w:rsidRPr="001E60CC" w:rsidRDefault="001E60CC" w:rsidP="001E60CC">
      <w:r w:rsidRPr="001E60CC">
        <w:t>)</w:t>
      </w:r>
    </w:p>
    <w:p w14:paraId="45FE9932" w14:textId="77777777" w:rsidR="001E60CC" w:rsidRPr="001E60CC" w:rsidRDefault="001E60CC" w:rsidP="001E60CC">
      <w:pPr>
        <w:numPr>
          <w:ilvl w:val="1"/>
          <w:numId w:val="30"/>
        </w:numPr>
      </w:pPr>
      <w:r w:rsidRPr="001E60CC">
        <w:rPr>
          <w:b/>
          <w:bCs/>
        </w:rPr>
        <w:t>Foreign Key</w:t>
      </w:r>
      <w:r w:rsidRPr="001E60CC">
        <w:t xml:space="preserve">: </w:t>
      </w:r>
      <w:proofErr w:type="spellStart"/>
      <w:r w:rsidRPr="001E60CC">
        <w:t>user_id</w:t>
      </w:r>
      <w:proofErr w:type="spellEnd"/>
      <w:r w:rsidRPr="001E60CC">
        <w:t xml:space="preserve"> in the </w:t>
      </w:r>
      <w:r w:rsidRPr="001E60CC">
        <w:rPr>
          <w:b/>
          <w:bCs/>
        </w:rPr>
        <w:t>Comment</w:t>
      </w:r>
      <w:r w:rsidRPr="001E60CC">
        <w:t xml:space="preserve"> table references </w:t>
      </w:r>
      <w:proofErr w:type="spellStart"/>
      <w:r w:rsidRPr="001E60CC">
        <w:t>user_id</w:t>
      </w:r>
      <w:proofErr w:type="spellEnd"/>
      <w:r w:rsidRPr="001E60CC">
        <w:t xml:space="preserve"> in the </w:t>
      </w:r>
      <w:r w:rsidRPr="001E60CC">
        <w:rPr>
          <w:b/>
          <w:bCs/>
        </w:rPr>
        <w:t>User</w:t>
      </w:r>
      <w:r w:rsidRPr="001E60CC">
        <w:t xml:space="preserve"> table.</w:t>
      </w:r>
    </w:p>
    <w:p w14:paraId="5347DDDE" w14:textId="77777777" w:rsidR="001E60CC" w:rsidRPr="001E60CC" w:rsidRDefault="001E60CC" w:rsidP="001E60CC">
      <w:pPr>
        <w:numPr>
          <w:ilvl w:val="0"/>
          <w:numId w:val="30"/>
        </w:numPr>
      </w:pPr>
      <w:r w:rsidRPr="001E60CC">
        <w:rPr>
          <w:b/>
          <w:bCs/>
        </w:rPr>
        <w:t>Project ↔ Goal</w:t>
      </w:r>
    </w:p>
    <w:p w14:paraId="07176B2A" w14:textId="77777777" w:rsidR="001E60CC" w:rsidRPr="001E60CC" w:rsidRDefault="001E60CC" w:rsidP="001E60CC">
      <w:pPr>
        <w:numPr>
          <w:ilvl w:val="1"/>
          <w:numId w:val="30"/>
        </w:numPr>
      </w:pPr>
      <w:r w:rsidRPr="001E60CC">
        <w:rPr>
          <w:b/>
          <w:bCs/>
        </w:rPr>
        <w:t>Relationship</w:t>
      </w:r>
      <w:r w:rsidRPr="001E60CC">
        <w:t>: A project can have multiple goals, but a goal is associated with a single project.</w:t>
      </w:r>
    </w:p>
    <w:p w14:paraId="2876D1BF" w14:textId="77777777" w:rsidR="001E60CC" w:rsidRPr="001E60CC" w:rsidRDefault="001E60CC" w:rsidP="001E60CC">
      <w:pPr>
        <w:numPr>
          <w:ilvl w:val="1"/>
          <w:numId w:val="30"/>
        </w:numPr>
      </w:pPr>
      <w:r w:rsidRPr="001E60CC">
        <w:rPr>
          <w:b/>
          <w:bCs/>
        </w:rPr>
        <w:t>Cardinality</w:t>
      </w:r>
      <w:r w:rsidRPr="001E60CC">
        <w:t>: One-to-Many (1</w:t>
      </w:r>
    </w:p>
    <w:p w14:paraId="71595BA8" w14:textId="77777777" w:rsidR="001E60CC" w:rsidRPr="001E60CC" w:rsidRDefault="001E60CC" w:rsidP="001E60CC">
      <w:r w:rsidRPr="001E60CC">
        <w:t>)</w:t>
      </w:r>
    </w:p>
    <w:p w14:paraId="0C1E42FB" w14:textId="77777777" w:rsidR="001E60CC" w:rsidRPr="001E60CC" w:rsidRDefault="001E60CC" w:rsidP="001E60CC">
      <w:pPr>
        <w:numPr>
          <w:ilvl w:val="1"/>
          <w:numId w:val="30"/>
        </w:numPr>
      </w:pPr>
      <w:r w:rsidRPr="001E60CC">
        <w:rPr>
          <w:b/>
          <w:bCs/>
        </w:rPr>
        <w:t>Foreign Key</w:t>
      </w:r>
      <w:r w:rsidRPr="001E60CC">
        <w:t xml:space="preserve">: </w:t>
      </w:r>
      <w:proofErr w:type="spellStart"/>
      <w:r w:rsidRPr="001E60CC">
        <w:t>project_id</w:t>
      </w:r>
      <w:proofErr w:type="spellEnd"/>
      <w:r w:rsidRPr="001E60CC">
        <w:t xml:space="preserve"> in the </w:t>
      </w:r>
      <w:r w:rsidRPr="001E60CC">
        <w:rPr>
          <w:b/>
          <w:bCs/>
        </w:rPr>
        <w:t>Goal</w:t>
      </w:r>
      <w:r w:rsidRPr="001E60CC">
        <w:t xml:space="preserve"> table references </w:t>
      </w:r>
      <w:proofErr w:type="spellStart"/>
      <w:r w:rsidRPr="001E60CC">
        <w:t>project_id</w:t>
      </w:r>
      <w:proofErr w:type="spellEnd"/>
      <w:r w:rsidRPr="001E60CC">
        <w:t xml:space="preserve"> in the </w:t>
      </w:r>
      <w:r w:rsidRPr="001E60CC">
        <w:rPr>
          <w:b/>
          <w:bCs/>
        </w:rPr>
        <w:t>Project</w:t>
      </w:r>
      <w:r w:rsidRPr="001E60CC">
        <w:t xml:space="preserve"> table.</w:t>
      </w:r>
    </w:p>
    <w:p w14:paraId="7FFC4FE7" w14:textId="77777777" w:rsidR="001E60CC" w:rsidRPr="001E60CC" w:rsidRDefault="001E60CC" w:rsidP="001E60CC">
      <w:pPr>
        <w:numPr>
          <w:ilvl w:val="0"/>
          <w:numId w:val="30"/>
        </w:numPr>
      </w:pPr>
      <w:r w:rsidRPr="001E60CC">
        <w:rPr>
          <w:b/>
          <w:bCs/>
        </w:rPr>
        <w:t>User ↔ Notification</w:t>
      </w:r>
    </w:p>
    <w:p w14:paraId="0D923E04" w14:textId="77777777" w:rsidR="001E60CC" w:rsidRPr="001E60CC" w:rsidRDefault="001E60CC" w:rsidP="001E60CC">
      <w:pPr>
        <w:numPr>
          <w:ilvl w:val="1"/>
          <w:numId w:val="30"/>
        </w:numPr>
      </w:pPr>
      <w:r w:rsidRPr="001E60CC">
        <w:rPr>
          <w:b/>
          <w:bCs/>
        </w:rPr>
        <w:t>Relationship</w:t>
      </w:r>
      <w:r w:rsidRPr="001E60CC">
        <w:t>: A user can receive multiple notifications, but a notification is sent to a single user.</w:t>
      </w:r>
    </w:p>
    <w:p w14:paraId="3E61E4E9" w14:textId="77777777" w:rsidR="001E60CC" w:rsidRPr="001E60CC" w:rsidRDefault="001E60CC" w:rsidP="001E60CC">
      <w:pPr>
        <w:numPr>
          <w:ilvl w:val="1"/>
          <w:numId w:val="30"/>
        </w:numPr>
      </w:pPr>
      <w:r w:rsidRPr="001E60CC">
        <w:rPr>
          <w:b/>
          <w:bCs/>
        </w:rPr>
        <w:t>Cardinality</w:t>
      </w:r>
      <w:r w:rsidRPr="001E60CC">
        <w:t>: One-to-Many (1</w:t>
      </w:r>
    </w:p>
    <w:p w14:paraId="4C97A718" w14:textId="77777777" w:rsidR="001E60CC" w:rsidRPr="001E60CC" w:rsidRDefault="001E60CC" w:rsidP="001E60CC">
      <w:r w:rsidRPr="001E60CC">
        <w:t>)</w:t>
      </w:r>
    </w:p>
    <w:p w14:paraId="70F2257F" w14:textId="77777777" w:rsidR="001E60CC" w:rsidRPr="001E60CC" w:rsidRDefault="001E60CC" w:rsidP="001E60CC">
      <w:pPr>
        <w:numPr>
          <w:ilvl w:val="1"/>
          <w:numId w:val="30"/>
        </w:numPr>
      </w:pPr>
      <w:r w:rsidRPr="001E60CC">
        <w:rPr>
          <w:b/>
          <w:bCs/>
        </w:rPr>
        <w:t>Foreign Key</w:t>
      </w:r>
      <w:r w:rsidRPr="001E60CC">
        <w:t xml:space="preserve">: </w:t>
      </w:r>
      <w:proofErr w:type="spellStart"/>
      <w:r w:rsidRPr="001E60CC">
        <w:t>user_id</w:t>
      </w:r>
      <w:proofErr w:type="spellEnd"/>
      <w:r w:rsidRPr="001E60CC">
        <w:t xml:space="preserve"> in the </w:t>
      </w:r>
      <w:r w:rsidRPr="001E60CC">
        <w:rPr>
          <w:b/>
          <w:bCs/>
        </w:rPr>
        <w:t>Notification</w:t>
      </w:r>
      <w:r w:rsidRPr="001E60CC">
        <w:t xml:space="preserve"> table references </w:t>
      </w:r>
      <w:proofErr w:type="spellStart"/>
      <w:r w:rsidRPr="001E60CC">
        <w:t>user_id</w:t>
      </w:r>
      <w:proofErr w:type="spellEnd"/>
      <w:r w:rsidRPr="001E60CC">
        <w:t xml:space="preserve"> in the </w:t>
      </w:r>
      <w:r w:rsidRPr="001E60CC">
        <w:rPr>
          <w:b/>
          <w:bCs/>
        </w:rPr>
        <w:t>User</w:t>
      </w:r>
      <w:r w:rsidRPr="001E60CC">
        <w:t xml:space="preserve"> table.</w:t>
      </w:r>
    </w:p>
    <w:p w14:paraId="14957AEA" w14:textId="77777777" w:rsidR="001E60CC" w:rsidRPr="001E60CC" w:rsidRDefault="001E60CC" w:rsidP="001E60CC">
      <w:pPr>
        <w:numPr>
          <w:ilvl w:val="0"/>
          <w:numId w:val="30"/>
        </w:numPr>
      </w:pPr>
      <w:r w:rsidRPr="001E60CC">
        <w:rPr>
          <w:b/>
          <w:bCs/>
        </w:rPr>
        <w:t>Payment ↔ Invoice</w:t>
      </w:r>
    </w:p>
    <w:p w14:paraId="45992D90" w14:textId="77777777" w:rsidR="001E60CC" w:rsidRPr="001E60CC" w:rsidRDefault="001E60CC" w:rsidP="001E60CC">
      <w:pPr>
        <w:numPr>
          <w:ilvl w:val="1"/>
          <w:numId w:val="30"/>
        </w:numPr>
      </w:pPr>
      <w:r w:rsidRPr="001E60CC">
        <w:rPr>
          <w:b/>
          <w:bCs/>
        </w:rPr>
        <w:t>Relationship</w:t>
      </w:r>
      <w:r w:rsidRPr="001E60CC">
        <w:t>: A payment can generate a single invoice, but an invoice is associated with one payment.</w:t>
      </w:r>
    </w:p>
    <w:p w14:paraId="2075BCE3" w14:textId="77777777" w:rsidR="001E60CC" w:rsidRPr="001E60CC" w:rsidRDefault="001E60CC" w:rsidP="001E60CC">
      <w:pPr>
        <w:numPr>
          <w:ilvl w:val="1"/>
          <w:numId w:val="30"/>
        </w:numPr>
      </w:pPr>
      <w:r w:rsidRPr="001E60CC">
        <w:rPr>
          <w:b/>
          <w:bCs/>
        </w:rPr>
        <w:t>Cardinality</w:t>
      </w:r>
      <w:r w:rsidRPr="001E60CC">
        <w:t>: One-to-One (1:1)</w:t>
      </w:r>
    </w:p>
    <w:p w14:paraId="5FDC268E" w14:textId="77777777" w:rsidR="001E60CC" w:rsidRPr="001E60CC" w:rsidRDefault="001E60CC" w:rsidP="001E60CC">
      <w:pPr>
        <w:numPr>
          <w:ilvl w:val="1"/>
          <w:numId w:val="30"/>
        </w:numPr>
      </w:pPr>
      <w:r w:rsidRPr="001E60CC">
        <w:rPr>
          <w:b/>
          <w:bCs/>
        </w:rPr>
        <w:t>Foreign Key</w:t>
      </w:r>
      <w:r w:rsidRPr="001E60CC">
        <w:t xml:space="preserve">: </w:t>
      </w:r>
      <w:proofErr w:type="spellStart"/>
      <w:r w:rsidRPr="001E60CC">
        <w:t>payment_id</w:t>
      </w:r>
      <w:proofErr w:type="spellEnd"/>
      <w:r w:rsidRPr="001E60CC">
        <w:t xml:space="preserve"> in the </w:t>
      </w:r>
      <w:r w:rsidRPr="001E60CC">
        <w:rPr>
          <w:b/>
          <w:bCs/>
        </w:rPr>
        <w:t>Invoice</w:t>
      </w:r>
      <w:r w:rsidRPr="001E60CC">
        <w:t xml:space="preserve"> table references </w:t>
      </w:r>
      <w:proofErr w:type="spellStart"/>
      <w:r w:rsidRPr="001E60CC">
        <w:t>payment_id</w:t>
      </w:r>
      <w:proofErr w:type="spellEnd"/>
      <w:r w:rsidRPr="001E60CC">
        <w:t xml:space="preserve"> in the </w:t>
      </w:r>
      <w:r w:rsidRPr="001E60CC">
        <w:rPr>
          <w:b/>
          <w:bCs/>
        </w:rPr>
        <w:t>Payment</w:t>
      </w:r>
      <w:r w:rsidRPr="001E60CC">
        <w:t xml:space="preserve"> table.</w:t>
      </w:r>
    </w:p>
    <w:p w14:paraId="1BC00A7A" w14:textId="77777777" w:rsidR="001E60CC" w:rsidRPr="001E60CC" w:rsidRDefault="001E60CC" w:rsidP="001E60CC">
      <w:pPr>
        <w:numPr>
          <w:ilvl w:val="0"/>
          <w:numId w:val="30"/>
        </w:numPr>
      </w:pPr>
      <w:r w:rsidRPr="001E60CC">
        <w:rPr>
          <w:b/>
          <w:bCs/>
        </w:rPr>
        <w:t>Project ↔ Milestone</w:t>
      </w:r>
    </w:p>
    <w:p w14:paraId="315EAB96" w14:textId="77777777" w:rsidR="001E60CC" w:rsidRPr="001E60CC" w:rsidRDefault="001E60CC" w:rsidP="001E60CC">
      <w:pPr>
        <w:numPr>
          <w:ilvl w:val="1"/>
          <w:numId w:val="30"/>
        </w:numPr>
      </w:pPr>
      <w:r w:rsidRPr="001E60CC">
        <w:rPr>
          <w:b/>
          <w:bCs/>
        </w:rPr>
        <w:t>Relationship</w:t>
      </w:r>
      <w:r w:rsidRPr="001E60CC">
        <w:t>: A project can have multiple milestones, but a milestone is associated with a single project.</w:t>
      </w:r>
    </w:p>
    <w:p w14:paraId="17E954FD" w14:textId="77777777" w:rsidR="001E60CC" w:rsidRPr="001E60CC" w:rsidRDefault="001E60CC" w:rsidP="001E60CC">
      <w:pPr>
        <w:numPr>
          <w:ilvl w:val="1"/>
          <w:numId w:val="30"/>
        </w:numPr>
      </w:pPr>
      <w:r w:rsidRPr="001E60CC">
        <w:rPr>
          <w:b/>
          <w:bCs/>
        </w:rPr>
        <w:t>Cardinality</w:t>
      </w:r>
      <w:r w:rsidRPr="001E60CC">
        <w:t>: One-to-Many (1</w:t>
      </w:r>
    </w:p>
    <w:p w14:paraId="6D6E29ED" w14:textId="77777777" w:rsidR="001E60CC" w:rsidRPr="001E60CC" w:rsidRDefault="001E60CC" w:rsidP="001E60CC">
      <w:r w:rsidRPr="001E60CC">
        <w:t>)</w:t>
      </w:r>
    </w:p>
    <w:p w14:paraId="364B55E5" w14:textId="77777777" w:rsidR="001E60CC" w:rsidRPr="001E60CC" w:rsidRDefault="001E60CC" w:rsidP="001E60CC">
      <w:pPr>
        <w:numPr>
          <w:ilvl w:val="1"/>
          <w:numId w:val="30"/>
        </w:numPr>
      </w:pPr>
      <w:r w:rsidRPr="001E60CC">
        <w:rPr>
          <w:b/>
          <w:bCs/>
        </w:rPr>
        <w:t>Foreign Key</w:t>
      </w:r>
      <w:r w:rsidRPr="001E60CC">
        <w:t xml:space="preserve">: </w:t>
      </w:r>
      <w:proofErr w:type="spellStart"/>
      <w:r w:rsidRPr="001E60CC">
        <w:t>project_id</w:t>
      </w:r>
      <w:proofErr w:type="spellEnd"/>
      <w:r w:rsidRPr="001E60CC">
        <w:t xml:space="preserve"> in the </w:t>
      </w:r>
      <w:r w:rsidRPr="001E60CC">
        <w:rPr>
          <w:b/>
          <w:bCs/>
        </w:rPr>
        <w:t>Milestone</w:t>
      </w:r>
      <w:r w:rsidRPr="001E60CC">
        <w:t xml:space="preserve"> table references </w:t>
      </w:r>
      <w:proofErr w:type="spellStart"/>
      <w:r w:rsidRPr="001E60CC">
        <w:t>project_id</w:t>
      </w:r>
      <w:proofErr w:type="spellEnd"/>
      <w:r w:rsidRPr="001E60CC">
        <w:t xml:space="preserve"> in the </w:t>
      </w:r>
      <w:r w:rsidRPr="001E60CC">
        <w:rPr>
          <w:b/>
          <w:bCs/>
        </w:rPr>
        <w:t>Project</w:t>
      </w:r>
      <w:r w:rsidRPr="001E60CC">
        <w:t xml:space="preserve"> table.</w:t>
      </w:r>
    </w:p>
    <w:p w14:paraId="032B0225" w14:textId="77777777" w:rsidR="001E60CC" w:rsidRPr="001E60CC" w:rsidRDefault="001E60CC" w:rsidP="001E60CC">
      <w:pPr>
        <w:numPr>
          <w:ilvl w:val="0"/>
          <w:numId w:val="30"/>
        </w:numPr>
      </w:pPr>
      <w:r w:rsidRPr="001E60CC">
        <w:rPr>
          <w:b/>
          <w:bCs/>
        </w:rPr>
        <w:t>User ↔ Feedback</w:t>
      </w:r>
    </w:p>
    <w:p w14:paraId="23FDF1A7" w14:textId="77777777" w:rsidR="001E60CC" w:rsidRPr="001E60CC" w:rsidRDefault="001E60CC" w:rsidP="001E60CC">
      <w:pPr>
        <w:numPr>
          <w:ilvl w:val="1"/>
          <w:numId w:val="30"/>
        </w:numPr>
      </w:pPr>
      <w:r w:rsidRPr="001E60CC">
        <w:rPr>
          <w:b/>
          <w:bCs/>
        </w:rPr>
        <w:t>Relationship</w:t>
      </w:r>
      <w:r w:rsidRPr="001E60CC">
        <w:t>: A user can provide multiple feedback entries, but feedback is provided by a single user.</w:t>
      </w:r>
    </w:p>
    <w:p w14:paraId="602C4D97" w14:textId="77777777" w:rsidR="001E60CC" w:rsidRPr="001E60CC" w:rsidRDefault="001E60CC" w:rsidP="001E60CC">
      <w:pPr>
        <w:numPr>
          <w:ilvl w:val="1"/>
          <w:numId w:val="30"/>
        </w:numPr>
      </w:pPr>
      <w:r w:rsidRPr="001E60CC">
        <w:rPr>
          <w:b/>
          <w:bCs/>
        </w:rPr>
        <w:t>Cardinality</w:t>
      </w:r>
      <w:r w:rsidRPr="001E60CC">
        <w:t>: One-to-Many (1</w:t>
      </w:r>
    </w:p>
    <w:p w14:paraId="1EA973FF" w14:textId="77777777" w:rsidR="001E60CC" w:rsidRPr="001E60CC" w:rsidRDefault="001E60CC" w:rsidP="001E60CC">
      <w:r w:rsidRPr="001E60CC">
        <w:t>)</w:t>
      </w:r>
    </w:p>
    <w:p w14:paraId="65D3C4D1" w14:textId="77777777" w:rsidR="001E60CC" w:rsidRPr="001E60CC" w:rsidRDefault="001E60CC" w:rsidP="001E60CC">
      <w:pPr>
        <w:numPr>
          <w:ilvl w:val="1"/>
          <w:numId w:val="30"/>
        </w:numPr>
      </w:pPr>
      <w:r w:rsidRPr="001E60CC">
        <w:rPr>
          <w:b/>
          <w:bCs/>
        </w:rPr>
        <w:t>Foreign Key</w:t>
      </w:r>
      <w:r w:rsidRPr="001E60CC">
        <w:t xml:space="preserve">: </w:t>
      </w:r>
      <w:proofErr w:type="spellStart"/>
      <w:r w:rsidRPr="001E60CC">
        <w:t>user_id</w:t>
      </w:r>
      <w:proofErr w:type="spellEnd"/>
      <w:r w:rsidRPr="001E60CC">
        <w:t xml:space="preserve"> in the </w:t>
      </w:r>
      <w:r w:rsidRPr="001E60CC">
        <w:rPr>
          <w:b/>
          <w:bCs/>
        </w:rPr>
        <w:t>Feedback</w:t>
      </w:r>
      <w:r w:rsidRPr="001E60CC">
        <w:t xml:space="preserve"> table references </w:t>
      </w:r>
      <w:proofErr w:type="spellStart"/>
      <w:r w:rsidRPr="001E60CC">
        <w:t>user_id</w:t>
      </w:r>
      <w:proofErr w:type="spellEnd"/>
      <w:r w:rsidRPr="001E60CC">
        <w:t xml:space="preserve"> in the </w:t>
      </w:r>
      <w:r w:rsidRPr="001E60CC">
        <w:rPr>
          <w:b/>
          <w:bCs/>
        </w:rPr>
        <w:t>User</w:t>
      </w:r>
      <w:r w:rsidRPr="001E60CC">
        <w:t xml:space="preserve"> table.</w:t>
      </w:r>
    </w:p>
    <w:p w14:paraId="08327533" w14:textId="77777777" w:rsidR="001E60CC" w:rsidRPr="001E60CC" w:rsidRDefault="001E60CC" w:rsidP="001E60CC">
      <w:pPr>
        <w:numPr>
          <w:ilvl w:val="0"/>
          <w:numId w:val="30"/>
        </w:numPr>
      </w:pPr>
      <w:r w:rsidRPr="001E60CC">
        <w:rPr>
          <w:b/>
          <w:bCs/>
        </w:rPr>
        <w:lastRenderedPageBreak/>
        <w:t>Project ↔ Feedback</w:t>
      </w:r>
    </w:p>
    <w:p w14:paraId="12C6CEE4" w14:textId="77777777" w:rsidR="001E60CC" w:rsidRPr="001E60CC" w:rsidRDefault="001E60CC" w:rsidP="001E60CC">
      <w:pPr>
        <w:numPr>
          <w:ilvl w:val="1"/>
          <w:numId w:val="30"/>
        </w:numPr>
      </w:pPr>
      <w:r w:rsidRPr="001E60CC">
        <w:rPr>
          <w:b/>
          <w:bCs/>
        </w:rPr>
        <w:t>Relationship</w:t>
      </w:r>
      <w:r w:rsidRPr="001E60CC">
        <w:t>: A project can receive multiple feedback entries, but feedback is related to a single project.</w:t>
      </w:r>
    </w:p>
    <w:p w14:paraId="6FFBBE7E" w14:textId="77777777" w:rsidR="001E60CC" w:rsidRPr="001E60CC" w:rsidRDefault="001E60CC" w:rsidP="001E60CC">
      <w:pPr>
        <w:numPr>
          <w:ilvl w:val="1"/>
          <w:numId w:val="30"/>
        </w:numPr>
      </w:pPr>
      <w:r w:rsidRPr="001E60CC">
        <w:rPr>
          <w:b/>
          <w:bCs/>
        </w:rPr>
        <w:t>Cardinality</w:t>
      </w:r>
      <w:r w:rsidRPr="001E60CC">
        <w:t>: One-to-Many (1</w:t>
      </w:r>
    </w:p>
    <w:p w14:paraId="27C7D46C" w14:textId="77777777" w:rsidR="001E60CC" w:rsidRPr="001E60CC" w:rsidRDefault="001E60CC" w:rsidP="001E60CC">
      <w:r w:rsidRPr="001E60CC">
        <w:t>)</w:t>
      </w:r>
    </w:p>
    <w:p w14:paraId="382CF566" w14:textId="77777777" w:rsidR="001E60CC" w:rsidRPr="001E60CC" w:rsidRDefault="001E60CC" w:rsidP="001E60CC">
      <w:pPr>
        <w:numPr>
          <w:ilvl w:val="1"/>
          <w:numId w:val="30"/>
        </w:numPr>
      </w:pPr>
      <w:r w:rsidRPr="001E60CC">
        <w:rPr>
          <w:b/>
          <w:bCs/>
        </w:rPr>
        <w:t>Foreign Key</w:t>
      </w:r>
      <w:r w:rsidRPr="001E60CC">
        <w:t xml:space="preserve">: </w:t>
      </w:r>
      <w:proofErr w:type="spellStart"/>
      <w:r w:rsidRPr="001E60CC">
        <w:t>project_id</w:t>
      </w:r>
      <w:proofErr w:type="spellEnd"/>
      <w:r w:rsidRPr="001E60CC">
        <w:t xml:space="preserve"> in the </w:t>
      </w:r>
      <w:r w:rsidRPr="001E60CC">
        <w:rPr>
          <w:b/>
          <w:bCs/>
        </w:rPr>
        <w:t>Feedback</w:t>
      </w:r>
      <w:r w:rsidRPr="001E60CC">
        <w:t xml:space="preserve"> table references </w:t>
      </w:r>
      <w:proofErr w:type="spellStart"/>
      <w:r w:rsidRPr="001E60CC">
        <w:t>project_id</w:t>
      </w:r>
      <w:proofErr w:type="spellEnd"/>
      <w:r w:rsidRPr="001E60CC">
        <w:t xml:space="preserve"> in the </w:t>
      </w:r>
      <w:r w:rsidRPr="001E60CC">
        <w:rPr>
          <w:b/>
          <w:bCs/>
        </w:rPr>
        <w:t>Project</w:t>
      </w:r>
      <w:r w:rsidRPr="001E60CC">
        <w:t xml:space="preserve"> table.</w:t>
      </w:r>
    </w:p>
    <w:p w14:paraId="2FCF0C71" w14:textId="77777777" w:rsidR="001E60CC" w:rsidRPr="001E60CC" w:rsidRDefault="001E60CC" w:rsidP="001E60CC">
      <w:pPr>
        <w:numPr>
          <w:ilvl w:val="0"/>
          <w:numId w:val="30"/>
        </w:numPr>
      </w:pPr>
      <w:r w:rsidRPr="001E60CC">
        <w:rPr>
          <w:b/>
          <w:bCs/>
        </w:rPr>
        <w:t>Project ↔ Report</w:t>
      </w:r>
    </w:p>
    <w:p w14:paraId="351D2258" w14:textId="77777777" w:rsidR="001E60CC" w:rsidRPr="001E60CC" w:rsidRDefault="001E60CC" w:rsidP="001E60CC">
      <w:pPr>
        <w:numPr>
          <w:ilvl w:val="1"/>
          <w:numId w:val="30"/>
        </w:numPr>
      </w:pPr>
      <w:r w:rsidRPr="001E60CC">
        <w:rPr>
          <w:b/>
          <w:bCs/>
        </w:rPr>
        <w:t>Relationship</w:t>
      </w:r>
      <w:r w:rsidRPr="001E60CC">
        <w:t>: A project can generate multiple reports, but a report is associated with a single project.</w:t>
      </w:r>
    </w:p>
    <w:p w14:paraId="39BB54E6" w14:textId="77777777" w:rsidR="001E60CC" w:rsidRPr="001E60CC" w:rsidRDefault="001E60CC" w:rsidP="001E60CC">
      <w:pPr>
        <w:numPr>
          <w:ilvl w:val="1"/>
          <w:numId w:val="30"/>
        </w:numPr>
      </w:pPr>
      <w:r w:rsidRPr="001E60CC">
        <w:rPr>
          <w:b/>
          <w:bCs/>
        </w:rPr>
        <w:t>Cardinality</w:t>
      </w:r>
      <w:r w:rsidRPr="001E60CC">
        <w:t>: One-to-Many (1</w:t>
      </w:r>
    </w:p>
    <w:p w14:paraId="62B4C79B" w14:textId="77777777" w:rsidR="001E60CC" w:rsidRPr="001E60CC" w:rsidRDefault="001E60CC" w:rsidP="001E60CC">
      <w:r w:rsidRPr="001E60CC">
        <w:t>)</w:t>
      </w:r>
    </w:p>
    <w:p w14:paraId="4C5A6D29" w14:textId="77777777" w:rsidR="001E60CC" w:rsidRPr="001E60CC" w:rsidRDefault="001E60CC" w:rsidP="001E60CC">
      <w:pPr>
        <w:numPr>
          <w:ilvl w:val="1"/>
          <w:numId w:val="30"/>
        </w:numPr>
      </w:pPr>
      <w:r w:rsidRPr="001E60CC">
        <w:rPr>
          <w:b/>
          <w:bCs/>
        </w:rPr>
        <w:t>Foreign Key</w:t>
      </w:r>
      <w:r w:rsidRPr="001E60CC">
        <w:t xml:space="preserve">: </w:t>
      </w:r>
      <w:proofErr w:type="spellStart"/>
      <w:r w:rsidRPr="001E60CC">
        <w:t>project_id</w:t>
      </w:r>
      <w:proofErr w:type="spellEnd"/>
      <w:r w:rsidRPr="001E60CC">
        <w:t xml:space="preserve"> in the </w:t>
      </w:r>
      <w:r w:rsidRPr="001E60CC">
        <w:rPr>
          <w:b/>
          <w:bCs/>
        </w:rPr>
        <w:t>Report</w:t>
      </w:r>
      <w:r w:rsidRPr="001E60CC">
        <w:t xml:space="preserve"> table references </w:t>
      </w:r>
      <w:proofErr w:type="spellStart"/>
      <w:r w:rsidRPr="001E60CC">
        <w:t>project_id</w:t>
      </w:r>
      <w:proofErr w:type="spellEnd"/>
      <w:r w:rsidRPr="001E60CC">
        <w:t xml:space="preserve"> in the </w:t>
      </w:r>
      <w:r w:rsidRPr="001E60CC">
        <w:rPr>
          <w:b/>
          <w:bCs/>
        </w:rPr>
        <w:t>Project</w:t>
      </w:r>
      <w:r w:rsidRPr="001E60CC">
        <w:t xml:space="preserve"> table.</w:t>
      </w:r>
    </w:p>
    <w:p w14:paraId="441A8E4B" w14:textId="77777777" w:rsidR="001E60CC" w:rsidRPr="001E60CC" w:rsidRDefault="001E60CC" w:rsidP="001E60CC">
      <w:pPr>
        <w:rPr>
          <w:b/>
          <w:bCs/>
        </w:rPr>
      </w:pPr>
      <w:r w:rsidRPr="001E60CC">
        <w:rPr>
          <w:b/>
          <w:bCs/>
        </w:rPr>
        <w:t>Visual Representation (Optional)</w:t>
      </w:r>
    </w:p>
    <w:p w14:paraId="49D1A943" w14:textId="77777777" w:rsidR="001E60CC" w:rsidRPr="001E60CC" w:rsidRDefault="001E60CC" w:rsidP="001E60CC">
      <w:r w:rsidRPr="001E60CC">
        <w:t>While the above descriptions provide a clear understanding of the relationships, you can visualize these relationships using an Entity-Relationship Diagram (ERD) tool. This can help you see how the entities interact in a more graphical format, making it easier to understand and communicate the design.</w:t>
      </w:r>
    </w:p>
    <w:p w14:paraId="0B575D43" w14:textId="77777777" w:rsidR="001E60CC" w:rsidRPr="001E60CC" w:rsidRDefault="001E60CC" w:rsidP="001E60CC">
      <w:pPr>
        <w:rPr>
          <w:b/>
          <w:bCs/>
        </w:rPr>
      </w:pPr>
      <w:r w:rsidRPr="001E60CC">
        <w:rPr>
          <w:b/>
          <w:bCs/>
        </w:rPr>
        <w:t>Summary of Relationships</w:t>
      </w:r>
    </w:p>
    <w:p w14:paraId="31A198BA" w14:textId="77777777" w:rsidR="001E60CC" w:rsidRPr="001E60CC" w:rsidRDefault="001E60CC" w:rsidP="001E60CC">
      <w:pPr>
        <w:numPr>
          <w:ilvl w:val="0"/>
          <w:numId w:val="31"/>
        </w:numPr>
        <w:rPr>
          <w:b/>
          <w:bCs/>
        </w:rPr>
      </w:pPr>
      <w:r w:rsidRPr="001E60CC">
        <w:rPr>
          <w:b/>
          <w:bCs/>
        </w:rPr>
        <w:t>1</w:t>
      </w:r>
    </w:p>
    <w:p w14:paraId="1F6CD2B1" w14:textId="77777777" w:rsidR="001E60CC" w:rsidRPr="001E60CC" w:rsidRDefault="001E60CC" w:rsidP="001E60CC">
      <w:r w:rsidRPr="001E60CC">
        <w:rPr>
          <w:b/>
          <w:bCs/>
        </w:rPr>
        <w:t>Relationships</w:t>
      </w:r>
      <w:r w:rsidRPr="001E60CC">
        <w:t>: User ↔ Project, Project ↔ Campaign, Project ↔ Pledge, User ↔ Pledge, Pledge ↔ Payment, Project ↔ Reward, Project ↔ Comment, Project ↔ Goal, User ↔ Notification, Project ↔ Milestone, User ↔ Feedback, Project ↔ Feedback, Project ↔ Report.</w:t>
      </w:r>
    </w:p>
    <w:p w14:paraId="2CDB8FD7" w14:textId="77777777" w:rsidR="001E60CC" w:rsidRPr="001E60CC" w:rsidRDefault="001E60CC" w:rsidP="001E60CC">
      <w:pPr>
        <w:numPr>
          <w:ilvl w:val="0"/>
          <w:numId w:val="31"/>
        </w:numPr>
      </w:pPr>
      <w:r w:rsidRPr="001E60CC">
        <w:rPr>
          <w:b/>
          <w:bCs/>
        </w:rPr>
        <w:t>1:1 Relationships</w:t>
      </w:r>
      <w:r w:rsidRPr="001E60CC">
        <w:t>: Payment ↔ Invoice.</w:t>
      </w:r>
    </w:p>
    <w:p w14:paraId="7E2A0624" w14:textId="77777777" w:rsidR="001E60CC" w:rsidRPr="001E60CC" w:rsidRDefault="001E60CC" w:rsidP="001E60CC">
      <w:r w:rsidRPr="001E60CC">
        <w:t>This comprehensive overview of entity relationships will guide the development of your database schema and ensure that all components of the crowdfunding platform work together effectively.</w:t>
      </w:r>
    </w:p>
    <w:p w14:paraId="55235749" w14:textId="77777777" w:rsidR="00072402" w:rsidRDefault="00072402"/>
    <w:p w14:paraId="47D87398" w14:textId="77777777" w:rsidR="00072402" w:rsidRDefault="00072402">
      <w:r>
        <w:br w:type="page"/>
      </w:r>
    </w:p>
    <w:p w14:paraId="55D77385" w14:textId="77777777" w:rsidR="00072402" w:rsidRDefault="00072402"/>
    <w:p w14:paraId="4577A556" w14:textId="77777777" w:rsidR="00072402" w:rsidRDefault="00072402">
      <w:r>
        <w:br w:type="page"/>
      </w:r>
    </w:p>
    <w:p w14:paraId="1A0E9CED" w14:textId="77777777" w:rsidR="00072402" w:rsidRDefault="00072402"/>
    <w:p w14:paraId="3DA6EAEB" w14:textId="77777777" w:rsidR="00072402" w:rsidRDefault="00072402">
      <w:r>
        <w:br w:type="page"/>
      </w:r>
    </w:p>
    <w:p w14:paraId="478F0366" w14:textId="77777777" w:rsidR="00072402" w:rsidRDefault="00072402"/>
    <w:p w14:paraId="54824B93" w14:textId="77777777" w:rsidR="00072402" w:rsidRDefault="00072402">
      <w:r>
        <w:br w:type="page"/>
      </w:r>
    </w:p>
    <w:p w14:paraId="259A3958" w14:textId="77777777" w:rsidR="00072402" w:rsidRDefault="00072402"/>
    <w:p w14:paraId="2896B0DF" w14:textId="77777777" w:rsidR="00072402" w:rsidRDefault="00072402">
      <w:r>
        <w:br w:type="page"/>
      </w:r>
    </w:p>
    <w:p w14:paraId="380C34ED" w14:textId="77777777" w:rsidR="00484B88" w:rsidRDefault="00484B88"/>
    <w:sectPr w:rsidR="00484B88" w:rsidSect="000353A8">
      <w:pgSz w:w="11906" w:h="16838"/>
      <w:pgMar w:top="567" w:right="707" w:bottom="568" w:left="56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E224B"/>
    <w:multiLevelType w:val="multilevel"/>
    <w:tmpl w:val="A8C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D18C1"/>
    <w:multiLevelType w:val="multilevel"/>
    <w:tmpl w:val="A7341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C51E8"/>
    <w:multiLevelType w:val="multilevel"/>
    <w:tmpl w:val="CAF2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D49DF"/>
    <w:multiLevelType w:val="multilevel"/>
    <w:tmpl w:val="6D02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F02CC"/>
    <w:multiLevelType w:val="multilevel"/>
    <w:tmpl w:val="F030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828F5"/>
    <w:multiLevelType w:val="multilevel"/>
    <w:tmpl w:val="D6AC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B2F20"/>
    <w:multiLevelType w:val="multilevel"/>
    <w:tmpl w:val="34063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0265A"/>
    <w:multiLevelType w:val="multilevel"/>
    <w:tmpl w:val="11703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94876"/>
    <w:multiLevelType w:val="multilevel"/>
    <w:tmpl w:val="47FE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87F58"/>
    <w:multiLevelType w:val="multilevel"/>
    <w:tmpl w:val="750C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E5A74"/>
    <w:multiLevelType w:val="multilevel"/>
    <w:tmpl w:val="B76C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A4A3D"/>
    <w:multiLevelType w:val="multilevel"/>
    <w:tmpl w:val="8456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358AF"/>
    <w:multiLevelType w:val="multilevel"/>
    <w:tmpl w:val="CF5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66A7E"/>
    <w:multiLevelType w:val="multilevel"/>
    <w:tmpl w:val="5344D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129BC"/>
    <w:multiLevelType w:val="multilevel"/>
    <w:tmpl w:val="A6A8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F2BD2"/>
    <w:multiLevelType w:val="multilevel"/>
    <w:tmpl w:val="C5A2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63089"/>
    <w:multiLevelType w:val="multilevel"/>
    <w:tmpl w:val="7D1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62731"/>
    <w:multiLevelType w:val="multilevel"/>
    <w:tmpl w:val="626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A3EDA"/>
    <w:multiLevelType w:val="multilevel"/>
    <w:tmpl w:val="ECF65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27289"/>
    <w:multiLevelType w:val="multilevel"/>
    <w:tmpl w:val="A13E3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6006D"/>
    <w:multiLevelType w:val="multilevel"/>
    <w:tmpl w:val="2BDAC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7438E9"/>
    <w:multiLevelType w:val="multilevel"/>
    <w:tmpl w:val="0D502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017812"/>
    <w:multiLevelType w:val="multilevel"/>
    <w:tmpl w:val="5982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FC1C9C"/>
    <w:multiLevelType w:val="multilevel"/>
    <w:tmpl w:val="639E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DD0D00"/>
    <w:multiLevelType w:val="multilevel"/>
    <w:tmpl w:val="E2E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F7522"/>
    <w:multiLevelType w:val="multilevel"/>
    <w:tmpl w:val="C33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F2937"/>
    <w:multiLevelType w:val="multilevel"/>
    <w:tmpl w:val="BB1E1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0F07F1"/>
    <w:multiLevelType w:val="multilevel"/>
    <w:tmpl w:val="AAF40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F36345"/>
    <w:multiLevelType w:val="multilevel"/>
    <w:tmpl w:val="376EE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0058C1"/>
    <w:multiLevelType w:val="multilevel"/>
    <w:tmpl w:val="4F9EC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3498C"/>
    <w:multiLevelType w:val="multilevel"/>
    <w:tmpl w:val="7794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589398">
    <w:abstractNumId w:val="20"/>
  </w:num>
  <w:num w:numId="2" w16cid:durableId="1703701107">
    <w:abstractNumId w:val="28"/>
  </w:num>
  <w:num w:numId="3" w16cid:durableId="1537884256">
    <w:abstractNumId w:val="1"/>
  </w:num>
  <w:num w:numId="4" w16cid:durableId="46733450">
    <w:abstractNumId w:val="30"/>
  </w:num>
  <w:num w:numId="5" w16cid:durableId="2135130107">
    <w:abstractNumId w:val="10"/>
  </w:num>
  <w:num w:numId="6" w16cid:durableId="561136638">
    <w:abstractNumId w:val="8"/>
  </w:num>
  <w:num w:numId="7" w16cid:durableId="1336570881">
    <w:abstractNumId w:val="4"/>
  </w:num>
  <w:num w:numId="8" w16cid:durableId="2034305799">
    <w:abstractNumId w:val="3"/>
  </w:num>
  <w:num w:numId="9" w16cid:durableId="398791054">
    <w:abstractNumId w:val="15"/>
  </w:num>
  <w:num w:numId="10" w16cid:durableId="479349954">
    <w:abstractNumId w:val="12"/>
  </w:num>
  <w:num w:numId="11" w16cid:durableId="1903327109">
    <w:abstractNumId w:val="23"/>
  </w:num>
  <w:num w:numId="12" w16cid:durableId="1513376382">
    <w:abstractNumId w:val="0"/>
  </w:num>
  <w:num w:numId="13" w16cid:durableId="1779523687">
    <w:abstractNumId w:val="2"/>
  </w:num>
  <w:num w:numId="14" w16cid:durableId="865411419">
    <w:abstractNumId w:val="5"/>
  </w:num>
  <w:num w:numId="15" w16cid:durableId="6374746">
    <w:abstractNumId w:val="17"/>
  </w:num>
  <w:num w:numId="16" w16cid:durableId="248848872">
    <w:abstractNumId w:val="16"/>
  </w:num>
  <w:num w:numId="17" w16cid:durableId="228662776">
    <w:abstractNumId w:val="25"/>
  </w:num>
  <w:num w:numId="18" w16cid:durableId="1182668598">
    <w:abstractNumId w:val="24"/>
  </w:num>
  <w:num w:numId="19" w16cid:durableId="66611778">
    <w:abstractNumId w:val="11"/>
  </w:num>
  <w:num w:numId="20" w16cid:durableId="861281772">
    <w:abstractNumId w:val="18"/>
  </w:num>
  <w:num w:numId="21" w16cid:durableId="364868027">
    <w:abstractNumId w:val="6"/>
  </w:num>
  <w:num w:numId="22" w16cid:durableId="1441533927">
    <w:abstractNumId w:val="21"/>
  </w:num>
  <w:num w:numId="23" w16cid:durableId="1731154727">
    <w:abstractNumId w:val="13"/>
  </w:num>
  <w:num w:numId="24" w16cid:durableId="485709450">
    <w:abstractNumId w:val="19"/>
  </w:num>
  <w:num w:numId="25" w16cid:durableId="1251045152">
    <w:abstractNumId w:val="7"/>
  </w:num>
  <w:num w:numId="26" w16cid:durableId="1497723654">
    <w:abstractNumId w:val="22"/>
  </w:num>
  <w:num w:numId="27" w16cid:durableId="411514349">
    <w:abstractNumId w:val="27"/>
  </w:num>
  <w:num w:numId="28" w16cid:durableId="1912080519">
    <w:abstractNumId w:val="29"/>
  </w:num>
  <w:num w:numId="29" w16cid:durableId="1975676632">
    <w:abstractNumId w:val="14"/>
  </w:num>
  <w:num w:numId="30" w16cid:durableId="1903979507">
    <w:abstractNumId w:val="26"/>
  </w:num>
  <w:num w:numId="31" w16cid:durableId="1663701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A8"/>
    <w:rsid w:val="000353A8"/>
    <w:rsid w:val="00072402"/>
    <w:rsid w:val="001E60CC"/>
    <w:rsid w:val="001F7B96"/>
    <w:rsid w:val="004717E2"/>
    <w:rsid w:val="00484B88"/>
    <w:rsid w:val="00587D03"/>
    <w:rsid w:val="00707189"/>
    <w:rsid w:val="008408EB"/>
    <w:rsid w:val="009360E9"/>
    <w:rsid w:val="00AA59BD"/>
    <w:rsid w:val="00C308F3"/>
    <w:rsid w:val="00D1464B"/>
    <w:rsid w:val="00E00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EE410"/>
  <w15:chartTrackingRefBased/>
  <w15:docId w15:val="{280143E3-204E-4660-AF37-0444EFAA2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1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0298216">
      <w:bodyDiv w:val="1"/>
      <w:marLeft w:val="0"/>
      <w:marRight w:val="0"/>
      <w:marTop w:val="0"/>
      <w:marBottom w:val="0"/>
      <w:divBdr>
        <w:top w:val="none" w:sz="0" w:space="0" w:color="auto"/>
        <w:left w:val="none" w:sz="0" w:space="0" w:color="auto"/>
        <w:bottom w:val="none" w:sz="0" w:space="0" w:color="auto"/>
        <w:right w:val="none" w:sz="0" w:space="0" w:color="auto"/>
      </w:divBdr>
    </w:div>
    <w:div w:id="506677368">
      <w:bodyDiv w:val="1"/>
      <w:marLeft w:val="0"/>
      <w:marRight w:val="0"/>
      <w:marTop w:val="0"/>
      <w:marBottom w:val="0"/>
      <w:divBdr>
        <w:top w:val="none" w:sz="0" w:space="0" w:color="auto"/>
        <w:left w:val="none" w:sz="0" w:space="0" w:color="auto"/>
        <w:bottom w:val="none" w:sz="0" w:space="0" w:color="auto"/>
        <w:right w:val="none" w:sz="0" w:space="0" w:color="auto"/>
      </w:divBdr>
    </w:div>
    <w:div w:id="592592064">
      <w:bodyDiv w:val="1"/>
      <w:marLeft w:val="0"/>
      <w:marRight w:val="0"/>
      <w:marTop w:val="0"/>
      <w:marBottom w:val="0"/>
      <w:divBdr>
        <w:top w:val="none" w:sz="0" w:space="0" w:color="auto"/>
        <w:left w:val="none" w:sz="0" w:space="0" w:color="auto"/>
        <w:bottom w:val="none" w:sz="0" w:space="0" w:color="auto"/>
        <w:right w:val="none" w:sz="0" w:space="0" w:color="auto"/>
      </w:divBdr>
    </w:div>
    <w:div w:id="730156864">
      <w:bodyDiv w:val="1"/>
      <w:marLeft w:val="0"/>
      <w:marRight w:val="0"/>
      <w:marTop w:val="0"/>
      <w:marBottom w:val="0"/>
      <w:divBdr>
        <w:top w:val="none" w:sz="0" w:space="0" w:color="auto"/>
        <w:left w:val="none" w:sz="0" w:space="0" w:color="auto"/>
        <w:bottom w:val="none" w:sz="0" w:space="0" w:color="auto"/>
        <w:right w:val="none" w:sz="0" w:space="0" w:color="auto"/>
      </w:divBdr>
    </w:div>
    <w:div w:id="830801241">
      <w:bodyDiv w:val="1"/>
      <w:marLeft w:val="0"/>
      <w:marRight w:val="0"/>
      <w:marTop w:val="0"/>
      <w:marBottom w:val="0"/>
      <w:divBdr>
        <w:top w:val="none" w:sz="0" w:space="0" w:color="auto"/>
        <w:left w:val="none" w:sz="0" w:space="0" w:color="auto"/>
        <w:bottom w:val="none" w:sz="0" w:space="0" w:color="auto"/>
        <w:right w:val="none" w:sz="0" w:space="0" w:color="auto"/>
      </w:divBdr>
    </w:div>
    <w:div w:id="968513243">
      <w:bodyDiv w:val="1"/>
      <w:marLeft w:val="0"/>
      <w:marRight w:val="0"/>
      <w:marTop w:val="0"/>
      <w:marBottom w:val="0"/>
      <w:divBdr>
        <w:top w:val="none" w:sz="0" w:space="0" w:color="auto"/>
        <w:left w:val="none" w:sz="0" w:space="0" w:color="auto"/>
        <w:bottom w:val="none" w:sz="0" w:space="0" w:color="auto"/>
        <w:right w:val="none" w:sz="0" w:space="0" w:color="auto"/>
      </w:divBdr>
    </w:div>
    <w:div w:id="1024786665">
      <w:bodyDiv w:val="1"/>
      <w:marLeft w:val="0"/>
      <w:marRight w:val="0"/>
      <w:marTop w:val="0"/>
      <w:marBottom w:val="0"/>
      <w:divBdr>
        <w:top w:val="none" w:sz="0" w:space="0" w:color="auto"/>
        <w:left w:val="none" w:sz="0" w:space="0" w:color="auto"/>
        <w:bottom w:val="none" w:sz="0" w:space="0" w:color="auto"/>
        <w:right w:val="none" w:sz="0" w:space="0" w:color="auto"/>
      </w:divBdr>
    </w:div>
    <w:div w:id="1179587462">
      <w:bodyDiv w:val="1"/>
      <w:marLeft w:val="0"/>
      <w:marRight w:val="0"/>
      <w:marTop w:val="0"/>
      <w:marBottom w:val="0"/>
      <w:divBdr>
        <w:top w:val="none" w:sz="0" w:space="0" w:color="auto"/>
        <w:left w:val="none" w:sz="0" w:space="0" w:color="auto"/>
        <w:bottom w:val="none" w:sz="0" w:space="0" w:color="auto"/>
        <w:right w:val="none" w:sz="0" w:space="0" w:color="auto"/>
      </w:divBdr>
    </w:div>
    <w:div w:id="1765346593">
      <w:bodyDiv w:val="1"/>
      <w:marLeft w:val="0"/>
      <w:marRight w:val="0"/>
      <w:marTop w:val="0"/>
      <w:marBottom w:val="0"/>
      <w:divBdr>
        <w:top w:val="none" w:sz="0" w:space="0" w:color="auto"/>
        <w:left w:val="none" w:sz="0" w:space="0" w:color="auto"/>
        <w:bottom w:val="none" w:sz="0" w:space="0" w:color="auto"/>
        <w:right w:val="none" w:sz="0" w:space="0" w:color="auto"/>
      </w:divBdr>
    </w:div>
    <w:div w:id="199578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14</TotalTime>
  <Pages>26</Pages>
  <Words>5325</Words>
  <Characters>30359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2</cp:revision>
  <dcterms:created xsi:type="dcterms:W3CDTF">2024-10-12T18:04:00Z</dcterms:created>
  <dcterms:modified xsi:type="dcterms:W3CDTF">2024-10-23T05:32:00Z</dcterms:modified>
</cp:coreProperties>
</file>