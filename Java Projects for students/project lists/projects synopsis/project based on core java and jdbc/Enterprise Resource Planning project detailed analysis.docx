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46410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Enterprise Resource Planning (ERP) System for Small Business - Detailed Requirement Analysis</w:t>
      </w:r>
    </w:p>
    <w:p w14:paraId="643F82B7" w14:textId="77777777" w:rsidR="005A51C0" w:rsidRPr="005A51C0" w:rsidRDefault="005A51C0" w:rsidP="005A51C0">
      <w:r w:rsidRPr="005A51C0">
        <w:t>The ERP system is designed to manage and automate various business processes across finance, HR, inventory, and sales. The goal is to create a centralized platform that enables efficient business operations for small businesses, streamlining tasks and improving decision-making through real-time reporting and analytics.</w:t>
      </w:r>
    </w:p>
    <w:p w14:paraId="73869C91" w14:textId="77777777" w:rsidR="005A51C0" w:rsidRPr="005A51C0" w:rsidRDefault="005A51C0" w:rsidP="005A51C0">
      <w:r w:rsidRPr="005A51C0">
        <w:pict w14:anchorId="68852ECB">
          <v:rect id="_x0000_i1067" style="width:0;height:1.5pt" o:hralign="center" o:hrstd="t" o:hr="t" fillcolor="#a0a0a0" stroked="f"/>
        </w:pict>
      </w:r>
    </w:p>
    <w:p w14:paraId="0E314AB5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Key Functional Areas and Entities</w:t>
      </w:r>
    </w:p>
    <w:p w14:paraId="140BC81D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Employee</w:t>
      </w:r>
    </w:p>
    <w:p w14:paraId="2308C984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Stores employee information such as name, contact details, position, department, salary, and attendance.</w:t>
      </w:r>
    </w:p>
    <w:p w14:paraId="2327A3A6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Department, Leave, Salary, Role.</w:t>
      </w:r>
    </w:p>
    <w:p w14:paraId="42BDD0DA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Department</w:t>
      </w:r>
    </w:p>
    <w:p w14:paraId="070201DB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different business units like HR, Sales, Finance, and Inventory. Each department will have a set of employees and roles.</w:t>
      </w:r>
    </w:p>
    <w:p w14:paraId="730DED0C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Employee, Role.</w:t>
      </w:r>
    </w:p>
    <w:p w14:paraId="784BD1ED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Product</w:t>
      </w:r>
    </w:p>
    <w:p w14:paraId="0FC178F2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Contains product information such as name, SKU, price, quantity, and supplier details.</w:t>
      </w:r>
    </w:p>
    <w:p w14:paraId="0C499B88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Supplier, Inventory, </w:t>
      </w:r>
      <w:proofErr w:type="spellStart"/>
      <w:r w:rsidRPr="005A51C0">
        <w:t>SalesOrder</w:t>
      </w:r>
      <w:proofErr w:type="spellEnd"/>
      <w:r w:rsidRPr="005A51C0">
        <w:t xml:space="preserve">, </w:t>
      </w:r>
      <w:proofErr w:type="spellStart"/>
      <w:r w:rsidRPr="005A51C0">
        <w:t>PurchaseOrder</w:t>
      </w:r>
      <w:proofErr w:type="spellEnd"/>
      <w:r w:rsidRPr="005A51C0">
        <w:t>.</w:t>
      </w:r>
    </w:p>
    <w:p w14:paraId="7EE06C0C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Supplier</w:t>
      </w:r>
    </w:p>
    <w:p w14:paraId="029DF8AE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supplier details, including company name, contact information, and products supplied.</w:t>
      </w:r>
    </w:p>
    <w:p w14:paraId="0159E97B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Product, </w:t>
      </w:r>
      <w:proofErr w:type="spellStart"/>
      <w:r w:rsidRPr="005A51C0">
        <w:t>PurchaseOrder</w:t>
      </w:r>
      <w:proofErr w:type="spellEnd"/>
      <w:r w:rsidRPr="005A51C0">
        <w:t>, Payment.</w:t>
      </w:r>
    </w:p>
    <w:p w14:paraId="715EC4FC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Customer</w:t>
      </w:r>
    </w:p>
    <w:p w14:paraId="5BB7FC50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customer data such as name, contact, order history, and payment status.</w:t>
      </w:r>
    </w:p>
    <w:p w14:paraId="3C577123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</w:t>
      </w:r>
      <w:proofErr w:type="spellStart"/>
      <w:r w:rsidRPr="005A51C0">
        <w:t>SalesOrder</w:t>
      </w:r>
      <w:proofErr w:type="spellEnd"/>
      <w:r w:rsidRPr="005A51C0">
        <w:t>, Invoice, Payment, Shipment.</w:t>
      </w:r>
    </w:p>
    <w:p w14:paraId="019C3106" w14:textId="77777777" w:rsidR="005A51C0" w:rsidRPr="005A51C0" w:rsidRDefault="005A51C0" w:rsidP="005A51C0">
      <w:pPr>
        <w:numPr>
          <w:ilvl w:val="0"/>
          <w:numId w:val="1"/>
        </w:numPr>
      </w:pPr>
      <w:proofErr w:type="spellStart"/>
      <w:r w:rsidRPr="005A51C0">
        <w:rPr>
          <w:b/>
          <w:bCs/>
        </w:rPr>
        <w:t>SalesOrder</w:t>
      </w:r>
      <w:proofErr w:type="spellEnd"/>
    </w:p>
    <w:p w14:paraId="60115678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Represents customer orders, including product details, order status, and customer information.</w:t>
      </w:r>
    </w:p>
    <w:p w14:paraId="142F28A4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Customer, Product, Inventory, Invoice, Payment, Shipment.</w:t>
      </w:r>
    </w:p>
    <w:p w14:paraId="7036E1DC" w14:textId="77777777" w:rsidR="005A51C0" w:rsidRPr="005A51C0" w:rsidRDefault="005A51C0" w:rsidP="005A51C0">
      <w:pPr>
        <w:numPr>
          <w:ilvl w:val="0"/>
          <w:numId w:val="1"/>
        </w:numPr>
      </w:pPr>
      <w:proofErr w:type="spellStart"/>
      <w:r w:rsidRPr="005A51C0">
        <w:rPr>
          <w:b/>
          <w:bCs/>
        </w:rPr>
        <w:t>PurchaseOrder</w:t>
      </w:r>
      <w:proofErr w:type="spellEnd"/>
    </w:p>
    <w:p w14:paraId="04839D4D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purchase requests to suppliers, including products, quantities, and delivery dates.</w:t>
      </w:r>
    </w:p>
    <w:p w14:paraId="4836477F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Supplier, Product, Inventory, Payment.</w:t>
      </w:r>
    </w:p>
    <w:p w14:paraId="6561B9A3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Inventory</w:t>
      </w:r>
    </w:p>
    <w:p w14:paraId="711B8EA2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Tracks the stock levels of products, incoming supplies, and outgoing sales.</w:t>
      </w:r>
    </w:p>
    <w:p w14:paraId="493BD6AF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Product, </w:t>
      </w:r>
      <w:proofErr w:type="spellStart"/>
      <w:r w:rsidRPr="005A51C0">
        <w:t>PurchaseOrder</w:t>
      </w:r>
      <w:proofErr w:type="spellEnd"/>
      <w:r w:rsidRPr="005A51C0">
        <w:t xml:space="preserve">, </w:t>
      </w:r>
      <w:proofErr w:type="spellStart"/>
      <w:r w:rsidRPr="005A51C0">
        <w:t>SalesOrder</w:t>
      </w:r>
      <w:proofErr w:type="spellEnd"/>
      <w:r w:rsidRPr="005A51C0">
        <w:t>.</w:t>
      </w:r>
    </w:p>
    <w:p w14:paraId="17A7DEE7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Invoice</w:t>
      </w:r>
    </w:p>
    <w:p w14:paraId="1E1F09E7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Generates billing for sales or purchases, including details of products, amounts, and tax calculations.</w:t>
      </w:r>
    </w:p>
    <w:p w14:paraId="27CBAF6C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</w:t>
      </w:r>
      <w:proofErr w:type="spellStart"/>
      <w:r w:rsidRPr="005A51C0">
        <w:t>SalesOrder</w:t>
      </w:r>
      <w:proofErr w:type="spellEnd"/>
      <w:r w:rsidRPr="005A51C0">
        <w:t xml:space="preserve">, </w:t>
      </w:r>
      <w:proofErr w:type="spellStart"/>
      <w:r w:rsidRPr="005A51C0">
        <w:t>PurchaseOrder</w:t>
      </w:r>
      <w:proofErr w:type="spellEnd"/>
      <w:r w:rsidRPr="005A51C0">
        <w:t>, Payment, Customer, Supplier.</w:t>
      </w:r>
    </w:p>
    <w:p w14:paraId="4C15872B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lastRenderedPageBreak/>
        <w:t>Payment</w:t>
      </w:r>
    </w:p>
    <w:p w14:paraId="70EF5AA7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financial transactions, including payments to suppliers and customer payments for orders.</w:t>
      </w:r>
    </w:p>
    <w:p w14:paraId="2975B74C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Invoice, Supplier, Customer, </w:t>
      </w:r>
      <w:proofErr w:type="spellStart"/>
      <w:r w:rsidRPr="005A51C0">
        <w:t>SalesOrder</w:t>
      </w:r>
      <w:proofErr w:type="spellEnd"/>
      <w:r w:rsidRPr="005A51C0">
        <w:t xml:space="preserve">, </w:t>
      </w:r>
      <w:proofErr w:type="spellStart"/>
      <w:r w:rsidRPr="005A51C0">
        <w:t>PurchaseOrder</w:t>
      </w:r>
      <w:proofErr w:type="spellEnd"/>
      <w:r w:rsidRPr="005A51C0">
        <w:t>.</w:t>
      </w:r>
    </w:p>
    <w:p w14:paraId="2405B78D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Leave</w:t>
      </w:r>
    </w:p>
    <w:p w14:paraId="0A5F6701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Tracks employee leave requests and approvals, including sick leave, vacation, and other types of leave.</w:t>
      </w:r>
    </w:p>
    <w:p w14:paraId="08FF4F7C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Employee, Department.</w:t>
      </w:r>
    </w:p>
    <w:p w14:paraId="4598EB6A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Salary</w:t>
      </w:r>
    </w:p>
    <w:p w14:paraId="168C1129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payroll data for employees, including salary calculation, bonuses, deductions, and tax.</w:t>
      </w:r>
    </w:p>
    <w:p w14:paraId="167B0898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Employee, Payment, Department.</w:t>
      </w:r>
    </w:p>
    <w:p w14:paraId="090579A0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Shipment</w:t>
      </w:r>
    </w:p>
    <w:p w14:paraId="3217B0C3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Handles the shipment of products to customers or the receipt of products from suppliers.</w:t>
      </w:r>
    </w:p>
    <w:p w14:paraId="51E5072C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 xml:space="preserve">Related to: </w:t>
      </w:r>
      <w:proofErr w:type="spellStart"/>
      <w:r w:rsidRPr="005A51C0">
        <w:t>SalesOrder</w:t>
      </w:r>
      <w:proofErr w:type="spellEnd"/>
      <w:r w:rsidRPr="005A51C0">
        <w:t xml:space="preserve">, </w:t>
      </w:r>
      <w:proofErr w:type="spellStart"/>
      <w:r w:rsidRPr="005A51C0">
        <w:t>PurchaseOrder</w:t>
      </w:r>
      <w:proofErr w:type="spellEnd"/>
      <w:r w:rsidRPr="005A51C0">
        <w:t>, Inventory, Customer, Supplier.</w:t>
      </w:r>
    </w:p>
    <w:p w14:paraId="5A51171F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Role</w:t>
      </w:r>
    </w:p>
    <w:p w14:paraId="73F0EEEE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Defines user roles within the system, such as Admin, HR Manager, Salesperson, Inventory Manager, etc., with associated permissions.</w:t>
      </w:r>
    </w:p>
    <w:p w14:paraId="7D0B0529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Employee, Department, User.</w:t>
      </w:r>
    </w:p>
    <w:p w14:paraId="2AD1FAE5" w14:textId="77777777" w:rsidR="005A51C0" w:rsidRPr="005A51C0" w:rsidRDefault="005A51C0" w:rsidP="005A51C0">
      <w:pPr>
        <w:numPr>
          <w:ilvl w:val="0"/>
          <w:numId w:val="1"/>
        </w:numPr>
      </w:pPr>
      <w:r w:rsidRPr="005A51C0">
        <w:rPr>
          <w:b/>
          <w:bCs/>
        </w:rPr>
        <w:t>User</w:t>
      </w:r>
    </w:p>
    <w:p w14:paraId="5492E68D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Manages the authentication and authorization of system users, with login credentials and role-based access.</w:t>
      </w:r>
    </w:p>
    <w:p w14:paraId="22A39461" w14:textId="77777777" w:rsidR="005A51C0" w:rsidRPr="005A51C0" w:rsidRDefault="005A51C0" w:rsidP="005A51C0">
      <w:pPr>
        <w:numPr>
          <w:ilvl w:val="1"/>
          <w:numId w:val="1"/>
        </w:numPr>
      </w:pPr>
      <w:r w:rsidRPr="005A51C0">
        <w:t>Related to: Role, Employee.</w:t>
      </w:r>
    </w:p>
    <w:p w14:paraId="788008F4" w14:textId="77777777" w:rsidR="005A51C0" w:rsidRPr="005A51C0" w:rsidRDefault="005A51C0" w:rsidP="005A51C0">
      <w:r w:rsidRPr="005A51C0">
        <w:pict w14:anchorId="5861100A">
          <v:rect id="_x0000_i1068" style="width:0;height:1.5pt" o:hralign="center" o:hrstd="t" o:hr="t" fillcolor="#a0a0a0" stroked="f"/>
        </w:pict>
      </w:r>
    </w:p>
    <w:p w14:paraId="62E46FED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Modules and Functional Analysis</w:t>
      </w:r>
    </w:p>
    <w:p w14:paraId="70A6B787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1. HR Management Module</w:t>
      </w:r>
    </w:p>
    <w:p w14:paraId="46DBAD7B" w14:textId="77777777" w:rsidR="005A51C0" w:rsidRPr="005A51C0" w:rsidRDefault="005A51C0" w:rsidP="005A51C0">
      <w:r w:rsidRPr="005A51C0">
        <w:t>The HR module is responsible for managing employees, departments, payroll, and attendance. This module integrates seamlessly with other parts of the system (e.g., payroll integration with finance).</w:t>
      </w:r>
    </w:p>
    <w:p w14:paraId="749B0FD6" w14:textId="77777777" w:rsidR="005A51C0" w:rsidRPr="005A51C0" w:rsidRDefault="005A51C0" w:rsidP="005A51C0">
      <w:r w:rsidRPr="005A51C0">
        <w:rPr>
          <w:b/>
          <w:bCs/>
        </w:rPr>
        <w:t>Functionalities</w:t>
      </w:r>
      <w:r w:rsidRPr="005A51C0">
        <w:t>:</w:t>
      </w:r>
    </w:p>
    <w:p w14:paraId="7BBB81DE" w14:textId="77777777" w:rsidR="005A51C0" w:rsidRPr="005A51C0" w:rsidRDefault="005A51C0" w:rsidP="005A51C0">
      <w:pPr>
        <w:numPr>
          <w:ilvl w:val="0"/>
          <w:numId w:val="2"/>
        </w:numPr>
      </w:pPr>
      <w:r w:rsidRPr="005A51C0">
        <w:rPr>
          <w:b/>
          <w:bCs/>
        </w:rPr>
        <w:t>Employee Management</w:t>
      </w:r>
      <w:r w:rsidRPr="005A51C0">
        <w:t>:</w:t>
      </w:r>
    </w:p>
    <w:p w14:paraId="63722F09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Add/edit/delete employee records.</w:t>
      </w:r>
    </w:p>
    <w:p w14:paraId="2E83632F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Assign roles, departments, and manage employment status.</w:t>
      </w:r>
    </w:p>
    <w:p w14:paraId="0180BFAB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Manage personal information and job details.</w:t>
      </w:r>
    </w:p>
    <w:p w14:paraId="4345C270" w14:textId="77777777" w:rsidR="005A51C0" w:rsidRPr="005A51C0" w:rsidRDefault="005A51C0" w:rsidP="005A51C0">
      <w:pPr>
        <w:numPr>
          <w:ilvl w:val="0"/>
          <w:numId w:val="2"/>
        </w:numPr>
      </w:pPr>
      <w:r w:rsidRPr="005A51C0">
        <w:rPr>
          <w:b/>
          <w:bCs/>
        </w:rPr>
        <w:t>Department Management</w:t>
      </w:r>
      <w:r w:rsidRPr="005A51C0">
        <w:t>:</w:t>
      </w:r>
    </w:p>
    <w:p w14:paraId="664108D2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Create and manage departments.</w:t>
      </w:r>
    </w:p>
    <w:p w14:paraId="67FC4630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Assign employees to departments.</w:t>
      </w:r>
    </w:p>
    <w:p w14:paraId="541DA0D6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Track department performance.</w:t>
      </w:r>
    </w:p>
    <w:p w14:paraId="0FB0262F" w14:textId="77777777" w:rsidR="005A51C0" w:rsidRPr="005A51C0" w:rsidRDefault="005A51C0" w:rsidP="005A51C0">
      <w:pPr>
        <w:numPr>
          <w:ilvl w:val="0"/>
          <w:numId w:val="2"/>
        </w:numPr>
      </w:pPr>
      <w:r w:rsidRPr="005A51C0">
        <w:rPr>
          <w:b/>
          <w:bCs/>
        </w:rPr>
        <w:lastRenderedPageBreak/>
        <w:t>Attendance and Leave Management</w:t>
      </w:r>
      <w:r w:rsidRPr="005A51C0">
        <w:t>:</w:t>
      </w:r>
    </w:p>
    <w:p w14:paraId="73B596E3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Track employee attendance and absences.</w:t>
      </w:r>
    </w:p>
    <w:p w14:paraId="186A7D0D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 xml:space="preserve">Process </w:t>
      </w:r>
      <w:proofErr w:type="gramStart"/>
      <w:r w:rsidRPr="005A51C0">
        <w:t>leave</w:t>
      </w:r>
      <w:proofErr w:type="gramEnd"/>
      <w:r w:rsidRPr="005A51C0">
        <w:t xml:space="preserve"> requests, approvals, and rejections.</w:t>
      </w:r>
    </w:p>
    <w:p w14:paraId="484C157E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Automate attendance-based salary deductions.</w:t>
      </w:r>
    </w:p>
    <w:p w14:paraId="29E15E56" w14:textId="77777777" w:rsidR="005A51C0" w:rsidRPr="005A51C0" w:rsidRDefault="005A51C0" w:rsidP="005A51C0">
      <w:pPr>
        <w:numPr>
          <w:ilvl w:val="0"/>
          <w:numId w:val="2"/>
        </w:numPr>
      </w:pPr>
      <w:r w:rsidRPr="005A51C0">
        <w:rPr>
          <w:b/>
          <w:bCs/>
        </w:rPr>
        <w:t>Payroll Processing</w:t>
      </w:r>
      <w:r w:rsidRPr="005A51C0">
        <w:t>:</w:t>
      </w:r>
    </w:p>
    <w:p w14:paraId="45ECE1BC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Calculate employee salaries based on attendance, leave, and role-based wages.</w:t>
      </w:r>
    </w:p>
    <w:p w14:paraId="2B9CB0A1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Manage bonuses, deductions, and allowances.</w:t>
      </w:r>
    </w:p>
    <w:p w14:paraId="3530E755" w14:textId="77777777" w:rsidR="005A51C0" w:rsidRPr="005A51C0" w:rsidRDefault="005A51C0" w:rsidP="005A51C0">
      <w:pPr>
        <w:numPr>
          <w:ilvl w:val="1"/>
          <w:numId w:val="2"/>
        </w:numPr>
      </w:pPr>
      <w:r w:rsidRPr="005A51C0">
        <w:t>Generate salary slips and payment invoices.</w:t>
      </w:r>
    </w:p>
    <w:p w14:paraId="30276F5D" w14:textId="77777777" w:rsidR="005A51C0" w:rsidRPr="005A51C0" w:rsidRDefault="005A51C0" w:rsidP="005A51C0">
      <w:r w:rsidRPr="005A51C0">
        <w:pict w14:anchorId="1EB137DC">
          <v:rect id="_x0000_i1069" style="width:0;height:1.5pt" o:hralign="center" o:hrstd="t" o:hr="t" fillcolor="#a0a0a0" stroked="f"/>
        </w:pict>
      </w:r>
    </w:p>
    <w:p w14:paraId="73E80133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2. Inventory Management Module</w:t>
      </w:r>
    </w:p>
    <w:p w14:paraId="2682E722" w14:textId="77777777" w:rsidR="005A51C0" w:rsidRPr="005A51C0" w:rsidRDefault="005A51C0" w:rsidP="005A51C0">
      <w:r w:rsidRPr="005A51C0">
        <w:t>The Inventory module manages product stocks, supplier relationships, and ensures that stock levels are maintained for smooth sales operations. It ensures product availability and reduces excess stock.</w:t>
      </w:r>
    </w:p>
    <w:p w14:paraId="06E9C285" w14:textId="77777777" w:rsidR="005A51C0" w:rsidRPr="005A51C0" w:rsidRDefault="005A51C0" w:rsidP="005A51C0">
      <w:r w:rsidRPr="005A51C0">
        <w:rPr>
          <w:b/>
          <w:bCs/>
        </w:rPr>
        <w:t>Functionalities</w:t>
      </w:r>
      <w:r w:rsidRPr="005A51C0">
        <w:t>:</w:t>
      </w:r>
    </w:p>
    <w:p w14:paraId="50D82083" w14:textId="77777777" w:rsidR="005A51C0" w:rsidRPr="005A51C0" w:rsidRDefault="005A51C0" w:rsidP="005A51C0">
      <w:pPr>
        <w:numPr>
          <w:ilvl w:val="0"/>
          <w:numId w:val="3"/>
        </w:numPr>
      </w:pPr>
      <w:r w:rsidRPr="005A51C0">
        <w:rPr>
          <w:b/>
          <w:bCs/>
        </w:rPr>
        <w:t>Product Management</w:t>
      </w:r>
      <w:r w:rsidRPr="005A51C0">
        <w:t>:</w:t>
      </w:r>
    </w:p>
    <w:p w14:paraId="0E642446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Add/edit/delete products.</w:t>
      </w:r>
    </w:p>
    <w:p w14:paraId="32D04D60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Assign SKUs, price, and stock levels.</w:t>
      </w:r>
    </w:p>
    <w:p w14:paraId="7C351B56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Track product categories and suppliers.</w:t>
      </w:r>
    </w:p>
    <w:p w14:paraId="1C66ACAD" w14:textId="77777777" w:rsidR="005A51C0" w:rsidRPr="005A51C0" w:rsidRDefault="005A51C0" w:rsidP="005A51C0">
      <w:pPr>
        <w:numPr>
          <w:ilvl w:val="0"/>
          <w:numId w:val="3"/>
        </w:numPr>
      </w:pPr>
      <w:r w:rsidRPr="005A51C0">
        <w:rPr>
          <w:b/>
          <w:bCs/>
        </w:rPr>
        <w:t>Supplier Relationship Management</w:t>
      </w:r>
      <w:r w:rsidRPr="005A51C0">
        <w:t>:</w:t>
      </w:r>
    </w:p>
    <w:p w14:paraId="29FB3B32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Manage supplier information and product associations.</w:t>
      </w:r>
    </w:p>
    <w:p w14:paraId="261AB88B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Track purchase orders and supplier performance.</w:t>
      </w:r>
    </w:p>
    <w:p w14:paraId="6A267BFE" w14:textId="77777777" w:rsidR="005A51C0" w:rsidRPr="005A51C0" w:rsidRDefault="005A51C0" w:rsidP="005A51C0">
      <w:pPr>
        <w:numPr>
          <w:ilvl w:val="0"/>
          <w:numId w:val="3"/>
        </w:numPr>
      </w:pPr>
      <w:r w:rsidRPr="005A51C0">
        <w:rPr>
          <w:b/>
          <w:bCs/>
        </w:rPr>
        <w:t>Stock Control</w:t>
      </w:r>
      <w:r w:rsidRPr="005A51C0">
        <w:t>:</w:t>
      </w:r>
    </w:p>
    <w:p w14:paraId="616FB4C2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Automatically update stock levels based on purchase and sales orders.</w:t>
      </w:r>
    </w:p>
    <w:p w14:paraId="15766F7D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Generate low-stock alerts.</w:t>
      </w:r>
    </w:p>
    <w:p w14:paraId="7B9FCF4B" w14:textId="77777777" w:rsidR="005A51C0" w:rsidRPr="005A51C0" w:rsidRDefault="005A51C0" w:rsidP="005A51C0">
      <w:pPr>
        <w:numPr>
          <w:ilvl w:val="1"/>
          <w:numId w:val="3"/>
        </w:numPr>
      </w:pPr>
      <w:r w:rsidRPr="005A51C0">
        <w:t>Manage inventory audits and stock adjustment.</w:t>
      </w:r>
    </w:p>
    <w:p w14:paraId="3CE07BFD" w14:textId="77777777" w:rsidR="005A51C0" w:rsidRPr="005A51C0" w:rsidRDefault="005A51C0" w:rsidP="005A51C0">
      <w:r w:rsidRPr="005A51C0">
        <w:pict w14:anchorId="0FB8BFCD">
          <v:rect id="_x0000_i1070" style="width:0;height:1.5pt" o:hralign="center" o:hrstd="t" o:hr="t" fillcolor="#a0a0a0" stroked="f"/>
        </w:pict>
      </w:r>
    </w:p>
    <w:p w14:paraId="0B01699D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3. Finance Management Module</w:t>
      </w:r>
    </w:p>
    <w:p w14:paraId="503D5133" w14:textId="77777777" w:rsidR="005A51C0" w:rsidRPr="005A51C0" w:rsidRDefault="005A51C0" w:rsidP="005A51C0">
      <w:r w:rsidRPr="005A51C0">
        <w:t>This module handles all financial transactions, including billing, invoicing, and payments. It helps maintain financial records, ensuring accuracy and compliance.</w:t>
      </w:r>
    </w:p>
    <w:p w14:paraId="5B60EEF6" w14:textId="77777777" w:rsidR="005A51C0" w:rsidRPr="005A51C0" w:rsidRDefault="005A51C0" w:rsidP="005A51C0">
      <w:r w:rsidRPr="005A51C0">
        <w:rPr>
          <w:b/>
          <w:bCs/>
        </w:rPr>
        <w:t>Functionalities</w:t>
      </w:r>
      <w:r w:rsidRPr="005A51C0">
        <w:t>:</w:t>
      </w:r>
    </w:p>
    <w:p w14:paraId="30BC409D" w14:textId="77777777" w:rsidR="005A51C0" w:rsidRPr="005A51C0" w:rsidRDefault="005A51C0" w:rsidP="005A51C0">
      <w:pPr>
        <w:numPr>
          <w:ilvl w:val="0"/>
          <w:numId w:val="4"/>
        </w:numPr>
      </w:pPr>
      <w:r w:rsidRPr="005A51C0">
        <w:rPr>
          <w:b/>
          <w:bCs/>
        </w:rPr>
        <w:t>Invoicing</w:t>
      </w:r>
      <w:r w:rsidRPr="005A51C0">
        <w:t>:</w:t>
      </w:r>
    </w:p>
    <w:p w14:paraId="41079A6E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Generate invoices for sales orders, including product details, tax calculations, and customer details.</w:t>
      </w:r>
    </w:p>
    <w:p w14:paraId="5BBC4E2B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Track paid and unpaid invoices for suppliers and customers.</w:t>
      </w:r>
    </w:p>
    <w:p w14:paraId="620FAA26" w14:textId="77777777" w:rsidR="005A51C0" w:rsidRPr="005A51C0" w:rsidRDefault="005A51C0" w:rsidP="005A51C0">
      <w:pPr>
        <w:numPr>
          <w:ilvl w:val="0"/>
          <w:numId w:val="4"/>
        </w:numPr>
      </w:pPr>
      <w:r w:rsidRPr="005A51C0">
        <w:rPr>
          <w:b/>
          <w:bCs/>
        </w:rPr>
        <w:t>Billing and Payments</w:t>
      </w:r>
      <w:r w:rsidRPr="005A51C0">
        <w:t>:</w:t>
      </w:r>
    </w:p>
    <w:p w14:paraId="0DFF6E8A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Manage customer payments for sales orders.</w:t>
      </w:r>
    </w:p>
    <w:p w14:paraId="1B406BD7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Track and process supplier payments for purchase orders.</w:t>
      </w:r>
    </w:p>
    <w:p w14:paraId="1175EA6E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lastRenderedPageBreak/>
        <w:t>Integrate with external payment gateways for easy transactions.</w:t>
      </w:r>
    </w:p>
    <w:p w14:paraId="73AF30D6" w14:textId="77777777" w:rsidR="005A51C0" w:rsidRPr="005A51C0" w:rsidRDefault="005A51C0" w:rsidP="005A51C0">
      <w:pPr>
        <w:numPr>
          <w:ilvl w:val="0"/>
          <w:numId w:val="4"/>
        </w:numPr>
      </w:pPr>
      <w:r w:rsidRPr="005A51C0">
        <w:rPr>
          <w:b/>
          <w:bCs/>
        </w:rPr>
        <w:t>Financial Reporting</w:t>
      </w:r>
      <w:r w:rsidRPr="005A51C0">
        <w:t>:</w:t>
      </w:r>
    </w:p>
    <w:p w14:paraId="22F16865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Generate financial statements such as balance sheets, cash flow, and expense reports.</w:t>
      </w:r>
    </w:p>
    <w:p w14:paraId="223EBED7" w14:textId="77777777" w:rsidR="005A51C0" w:rsidRPr="005A51C0" w:rsidRDefault="005A51C0" w:rsidP="005A51C0">
      <w:pPr>
        <w:numPr>
          <w:ilvl w:val="1"/>
          <w:numId w:val="4"/>
        </w:numPr>
      </w:pPr>
      <w:r w:rsidRPr="005A51C0">
        <w:t>Track income and expenses by department, supplier, or product.</w:t>
      </w:r>
    </w:p>
    <w:p w14:paraId="5C2BF0E8" w14:textId="77777777" w:rsidR="005A51C0" w:rsidRPr="005A51C0" w:rsidRDefault="005A51C0" w:rsidP="005A51C0">
      <w:r w:rsidRPr="005A51C0">
        <w:pict w14:anchorId="3DA2DCE3">
          <v:rect id="_x0000_i1071" style="width:0;height:1.5pt" o:hralign="center" o:hrstd="t" o:hr="t" fillcolor="#a0a0a0" stroked="f"/>
        </w:pict>
      </w:r>
    </w:p>
    <w:p w14:paraId="1CC5D3F8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4. Sales Management Module</w:t>
      </w:r>
    </w:p>
    <w:p w14:paraId="6C6182D8" w14:textId="77777777" w:rsidR="005A51C0" w:rsidRPr="005A51C0" w:rsidRDefault="005A51C0" w:rsidP="005A51C0">
      <w:r w:rsidRPr="005A51C0">
        <w:t xml:space="preserve">The sales module focuses on managing customer interactions, processing sales orders, and ensuring timely order </w:t>
      </w:r>
      <w:proofErr w:type="spellStart"/>
      <w:r w:rsidRPr="005A51C0">
        <w:t>fulfillment</w:t>
      </w:r>
      <w:proofErr w:type="spellEnd"/>
      <w:r w:rsidRPr="005A51C0">
        <w:t xml:space="preserve"> and invoicing.</w:t>
      </w:r>
    </w:p>
    <w:p w14:paraId="73E589AF" w14:textId="77777777" w:rsidR="005A51C0" w:rsidRPr="005A51C0" w:rsidRDefault="005A51C0" w:rsidP="005A51C0">
      <w:r w:rsidRPr="005A51C0">
        <w:rPr>
          <w:b/>
          <w:bCs/>
        </w:rPr>
        <w:t>Functionalities</w:t>
      </w:r>
      <w:r w:rsidRPr="005A51C0">
        <w:t>:</w:t>
      </w:r>
    </w:p>
    <w:p w14:paraId="47DFEA19" w14:textId="77777777" w:rsidR="005A51C0" w:rsidRPr="005A51C0" w:rsidRDefault="005A51C0" w:rsidP="005A51C0">
      <w:pPr>
        <w:numPr>
          <w:ilvl w:val="0"/>
          <w:numId w:val="5"/>
        </w:numPr>
      </w:pPr>
      <w:r w:rsidRPr="005A51C0">
        <w:rPr>
          <w:b/>
          <w:bCs/>
        </w:rPr>
        <w:t>Sales Order Processing</w:t>
      </w:r>
      <w:r w:rsidRPr="005A51C0">
        <w:t>:</w:t>
      </w:r>
    </w:p>
    <w:p w14:paraId="74248DBB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Create, edit, and manage customer sales orders.</w:t>
      </w:r>
    </w:p>
    <w:p w14:paraId="395E382B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Track order statuses (e.g., pending, fulfilled, cancelled).</w:t>
      </w:r>
    </w:p>
    <w:p w14:paraId="6E9D9F90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Automatically adjust inventory after sales completion.</w:t>
      </w:r>
    </w:p>
    <w:p w14:paraId="2FFF3E44" w14:textId="77777777" w:rsidR="005A51C0" w:rsidRPr="005A51C0" w:rsidRDefault="005A51C0" w:rsidP="005A51C0">
      <w:pPr>
        <w:numPr>
          <w:ilvl w:val="0"/>
          <w:numId w:val="5"/>
        </w:numPr>
      </w:pPr>
      <w:r w:rsidRPr="005A51C0">
        <w:rPr>
          <w:b/>
          <w:bCs/>
        </w:rPr>
        <w:t>Customer Management</w:t>
      </w:r>
      <w:r w:rsidRPr="005A51C0">
        <w:t>:</w:t>
      </w:r>
    </w:p>
    <w:p w14:paraId="6E04805B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Manage customer profiles, order history, and contact information.</w:t>
      </w:r>
    </w:p>
    <w:p w14:paraId="3DBD121A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Track customer feedback and manage complaints.</w:t>
      </w:r>
    </w:p>
    <w:p w14:paraId="196C50C8" w14:textId="77777777" w:rsidR="005A51C0" w:rsidRPr="005A51C0" w:rsidRDefault="005A51C0" w:rsidP="005A51C0">
      <w:pPr>
        <w:numPr>
          <w:ilvl w:val="0"/>
          <w:numId w:val="5"/>
        </w:numPr>
      </w:pPr>
      <w:r w:rsidRPr="005A51C0">
        <w:rPr>
          <w:b/>
          <w:bCs/>
        </w:rPr>
        <w:t xml:space="preserve">Order </w:t>
      </w:r>
      <w:proofErr w:type="spellStart"/>
      <w:r w:rsidRPr="005A51C0">
        <w:rPr>
          <w:b/>
          <w:bCs/>
        </w:rPr>
        <w:t>Fulfillment</w:t>
      </w:r>
      <w:proofErr w:type="spellEnd"/>
      <w:r w:rsidRPr="005A51C0">
        <w:rPr>
          <w:b/>
          <w:bCs/>
        </w:rPr>
        <w:t xml:space="preserve"> and Shipment</w:t>
      </w:r>
      <w:r w:rsidRPr="005A51C0">
        <w:t>:</w:t>
      </w:r>
    </w:p>
    <w:p w14:paraId="6B63BA42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Track shipments for sales orders.</w:t>
      </w:r>
    </w:p>
    <w:p w14:paraId="6BED5941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Generate shipment orders and delivery schedules.</w:t>
      </w:r>
    </w:p>
    <w:p w14:paraId="0B860662" w14:textId="77777777" w:rsidR="005A51C0" w:rsidRPr="005A51C0" w:rsidRDefault="005A51C0" w:rsidP="005A51C0">
      <w:pPr>
        <w:numPr>
          <w:ilvl w:val="1"/>
          <w:numId w:val="5"/>
        </w:numPr>
      </w:pPr>
      <w:r w:rsidRPr="005A51C0">
        <w:t>Send notifications to customers upon order dispatch.</w:t>
      </w:r>
    </w:p>
    <w:p w14:paraId="2FAF8324" w14:textId="77777777" w:rsidR="005A51C0" w:rsidRPr="005A51C0" w:rsidRDefault="005A51C0" w:rsidP="005A51C0">
      <w:r w:rsidRPr="005A51C0">
        <w:pict w14:anchorId="2C00B9E5">
          <v:rect id="_x0000_i1072" style="width:0;height:1.5pt" o:hralign="center" o:hrstd="t" o:hr="t" fillcolor="#a0a0a0" stroked="f"/>
        </w:pict>
      </w:r>
    </w:p>
    <w:p w14:paraId="7B46D5FD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5. Reporting Module</w:t>
      </w:r>
    </w:p>
    <w:p w14:paraId="678C49E9" w14:textId="77777777" w:rsidR="005A51C0" w:rsidRPr="005A51C0" w:rsidRDefault="005A51C0" w:rsidP="005A51C0">
      <w:r w:rsidRPr="005A51C0">
        <w:t>The reporting module aggregates data from all other modules and generates meaningful reports to aid in decision-making. Real-time insights into business operations help in improving efficiency and profitability.</w:t>
      </w:r>
    </w:p>
    <w:p w14:paraId="0BFC6B5B" w14:textId="77777777" w:rsidR="005A51C0" w:rsidRPr="005A51C0" w:rsidRDefault="005A51C0" w:rsidP="005A51C0">
      <w:r w:rsidRPr="005A51C0">
        <w:rPr>
          <w:b/>
          <w:bCs/>
        </w:rPr>
        <w:t>Functionalities</w:t>
      </w:r>
      <w:r w:rsidRPr="005A51C0">
        <w:t>:</w:t>
      </w:r>
    </w:p>
    <w:p w14:paraId="6DAF3143" w14:textId="77777777" w:rsidR="005A51C0" w:rsidRPr="005A51C0" w:rsidRDefault="005A51C0" w:rsidP="005A51C0">
      <w:pPr>
        <w:numPr>
          <w:ilvl w:val="0"/>
          <w:numId w:val="6"/>
        </w:numPr>
      </w:pPr>
      <w:r w:rsidRPr="005A51C0">
        <w:rPr>
          <w:b/>
          <w:bCs/>
        </w:rPr>
        <w:t>HR Reports</w:t>
      </w:r>
      <w:r w:rsidRPr="005A51C0">
        <w:t>:</w:t>
      </w:r>
    </w:p>
    <w:p w14:paraId="7501C1CF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Employee performance reports (based on attendance, department, etc.).</w:t>
      </w:r>
    </w:p>
    <w:p w14:paraId="5F7526BF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Payroll reports and salary breakdowns.</w:t>
      </w:r>
    </w:p>
    <w:p w14:paraId="2C5C53AA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Department-wise employee count and productivity reports.</w:t>
      </w:r>
    </w:p>
    <w:p w14:paraId="6D027846" w14:textId="77777777" w:rsidR="005A51C0" w:rsidRPr="005A51C0" w:rsidRDefault="005A51C0" w:rsidP="005A51C0">
      <w:pPr>
        <w:numPr>
          <w:ilvl w:val="0"/>
          <w:numId w:val="6"/>
        </w:numPr>
      </w:pPr>
      <w:r w:rsidRPr="005A51C0">
        <w:rPr>
          <w:b/>
          <w:bCs/>
        </w:rPr>
        <w:t>Inventory Reports</w:t>
      </w:r>
      <w:r w:rsidRPr="005A51C0">
        <w:t>:</w:t>
      </w:r>
    </w:p>
    <w:p w14:paraId="12CCF544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Stock levels, reorder alerts, and slow-moving products.</w:t>
      </w:r>
    </w:p>
    <w:p w14:paraId="5BE9F177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Supplier performance reports (on-time deliveries, quality issues).</w:t>
      </w:r>
    </w:p>
    <w:p w14:paraId="38E1522D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Purchase and sales report for inventory turnover analysis.</w:t>
      </w:r>
    </w:p>
    <w:p w14:paraId="371A4A10" w14:textId="77777777" w:rsidR="005A51C0" w:rsidRPr="005A51C0" w:rsidRDefault="005A51C0" w:rsidP="005A51C0">
      <w:pPr>
        <w:numPr>
          <w:ilvl w:val="0"/>
          <w:numId w:val="6"/>
        </w:numPr>
      </w:pPr>
      <w:r w:rsidRPr="005A51C0">
        <w:rPr>
          <w:b/>
          <w:bCs/>
        </w:rPr>
        <w:t>Finance Reports</w:t>
      </w:r>
      <w:r w:rsidRPr="005A51C0">
        <w:t>:</w:t>
      </w:r>
    </w:p>
    <w:p w14:paraId="069806C2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Income, expense, and profit-loss reports.</w:t>
      </w:r>
    </w:p>
    <w:p w14:paraId="1147E3C5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lastRenderedPageBreak/>
        <w:t>Unpaid invoices, accounts payable, and receivable reports.</w:t>
      </w:r>
    </w:p>
    <w:p w14:paraId="0DF9C540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Departmental financial performance tracking.</w:t>
      </w:r>
    </w:p>
    <w:p w14:paraId="4210E312" w14:textId="77777777" w:rsidR="005A51C0" w:rsidRPr="005A51C0" w:rsidRDefault="005A51C0" w:rsidP="005A51C0">
      <w:pPr>
        <w:numPr>
          <w:ilvl w:val="0"/>
          <w:numId w:val="6"/>
        </w:numPr>
      </w:pPr>
      <w:r w:rsidRPr="005A51C0">
        <w:rPr>
          <w:b/>
          <w:bCs/>
        </w:rPr>
        <w:t>Sales Reports</w:t>
      </w:r>
      <w:r w:rsidRPr="005A51C0">
        <w:t>:</w:t>
      </w:r>
    </w:p>
    <w:p w14:paraId="1CE3F392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Sales order reports based on customers, products, and salespersons.</w:t>
      </w:r>
    </w:p>
    <w:p w14:paraId="7003ED32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 xml:space="preserve">Order </w:t>
      </w:r>
      <w:proofErr w:type="spellStart"/>
      <w:r w:rsidRPr="005A51C0">
        <w:t>fulfillment</w:t>
      </w:r>
      <w:proofErr w:type="spellEnd"/>
      <w:r w:rsidRPr="005A51C0">
        <w:t xml:space="preserve"> reports and delivery time tracking.</w:t>
      </w:r>
    </w:p>
    <w:p w14:paraId="61AF8A1A" w14:textId="77777777" w:rsidR="005A51C0" w:rsidRPr="005A51C0" w:rsidRDefault="005A51C0" w:rsidP="005A51C0">
      <w:pPr>
        <w:numPr>
          <w:ilvl w:val="1"/>
          <w:numId w:val="6"/>
        </w:numPr>
      </w:pPr>
      <w:r w:rsidRPr="005A51C0">
        <w:t>Customer satisfaction and feedback analysis.</w:t>
      </w:r>
    </w:p>
    <w:p w14:paraId="2651F9DD" w14:textId="77777777" w:rsidR="005A51C0" w:rsidRPr="005A51C0" w:rsidRDefault="005A51C0" w:rsidP="005A51C0">
      <w:r w:rsidRPr="005A51C0">
        <w:pict w14:anchorId="32E86055">
          <v:rect id="_x0000_i1073" style="width:0;height:1.5pt" o:hralign="center" o:hrstd="t" o:hr="t" fillcolor="#a0a0a0" stroked="f"/>
        </w:pict>
      </w:r>
    </w:p>
    <w:p w14:paraId="31EB54C6" w14:textId="77777777" w:rsidR="005A51C0" w:rsidRPr="005A51C0" w:rsidRDefault="005A51C0" w:rsidP="005A51C0">
      <w:pPr>
        <w:rPr>
          <w:b/>
          <w:bCs/>
        </w:rPr>
      </w:pPr>
      <w:r w:rsidRPr="005A51C0">
        <w:rPr>
          <w:b/>
          <w:bCs/>
        </w:rPr>
        <w:t>System Design and Workflow</w:t>
      </w:r>
    </w:p>
    <w:p w14:paraId="2C200054" w14:textId="77777777" w:rsidR="005A51C0" w:rsidRPr="005A51C0" w:rsidRDefault="005A51C0" w:rsidP="005A51C0">
      <w:r w:rsidRPr="005A51C0">
        <w:t xml:space="preserve">The ERP system will follow a </w:t>
      </w:r>
      <w:r w:rsidRPr="005A51C0">
        <w:rPr>
          <w:b/>
          <w:bCs/>
        </w:rPr>
        <w:t>modular architecture</w:t>
      </w:r>
      <w:r w:rsidRPr="005A51C0">
        <w:t xml:space="preserve"> where each module is responsible for specific tasks but shares data with other modules to create a unified platform.</w:t>
      </w:r>
    </w:p>
    <w:p w14:paraId="62B96C88" w14:textId="77777777" w:rsidR="005A51C0" w:rsidRPr="005A51C0" w:rsidRDefault="005A51C0" w:rsidP="005A51C0">
      <w:pPr>
        <w:numPr>
          <w:ilvl w:val="0"/>
          <w:numId w:val="7"/>
        </w:numPr>
      </w:pPr>
      <w:r w:rsidRPr="005A51C0">
        <w:rPr>
          <w:b/>
          <w:bCs/>
        </w:rPr>
        <w:t>User Login and Role Management</w:t>
      </w:r>
      <w:r w:rsidRPr="005A51C0">
        <w:t>: Users can log in based on their roles (Admin, HR, Sales, Inventory Manager, etc.), which will control their access to specific features in the system.</w:t>
      </w:r>
    </w:p>
    <w:p w14:paraId="7E858B53" w14:textId="77777777" w:rsidR="005A51C0" w:rsidRPr="005A51C0" w:rsidRDefault="005A51C0" w:rsidP="005A51C0">
      <w:pPr>
        <w:numPr>
          <w:ilvl w:val="0"/>
          <w:numId w:val="7"/>
        </w:numPr>
      </w:pPr>
      <w:r w:rsidRPr="005A51C0">
        <w:rPr>
          <w:b/>
          <w:bCs/>
        </w:rPr>
        <w:t>Centralized Database</w:t>
      </w:r>
      <w:r w:rsidRPr="005A51C0">
        <w:t>: The system will maintain a centralized database where all data (employees, customers, products, orders, etc.) are stored, ensuring that each module has access to up-to-date information.</w:t>
      </w:r>
    </w:p>
    <w:p w14:paraId="643EDAE6" w14:textId="77777777" w:rsidR="005A51C0" w:rsidRPr="005A51C0" w:rsidRDefault="005A51C0" w:rsidP="005A51C0">
      <w:pPr>
        <w:numPr>
          <w:ilvl w:val="0"/>
          <w:numId w:val="7"/>
        </w:numPr>
      </w:pPr>
      <w:r w:rsidRPr="005A51C0">
        <w:rPr>
          <w:b/>
          <w:bCs/>
        </w:rPr>
        <w:t>Data Flow Example</w:t>
      </w:r>
      <w:r w:rsidRPr="005A51C0">
        <w:t>:</w:t>
      </w:r>
    </w:p>
    <w:p w14:paraId="5A608B2F" w14:textId="77777777" w:rsidR="005A51C0" w:rsidRPr="005A51C0" w:rsidRDefault="005A51C0" w:rsidP="005A51C0">
      <w:pPr>
        <w:numPr>
          <w:ilvl w:val="1"/>
          <w:numId w:val="7"/>
        </w:numPr>
      </w:pPr>
      <w:r w:rsidRPr="005A51C0">
        <w:t xml:space="preserve">A customer places an order → Sales Module creates a </w:t>
      </w:r>
      <w:proofErr w:type="spellStart"/>
      <w:r w:rsidRPr="005A51C0">
        <w:t>SalesOrder</w:t>
      </w:r>
      <w:proofErr w:type="spellEnd"/>
      <w:r w:rsidRPr="005A51C0">
        <w:t xml:space="preserve"> → Inventory Module checks stock availability → Finance Module generates an invoice → Shipment Module manages delivery → Finance Module tracks payment.</w:t>
      </w:r>
    </w:p>
    <w:p w14:paraId="44C87DEA" w14:textId="77777777" w:rsidR="005A51C0" w:rsidRPr="005A51C0" w:rsidRDefault="005A51C0" w:rsidP="005A51C0">
      <w:pPr>
        <w:numPr>
          <w:ilvl w:val="0"/>
          <w:numId w:val="7"/>
        </w:numPr>
      </w:pPr>
      <w:r w:rsidRPr="005A51C0">
        <w:rPr>
          <w:b/>
          <w:bCs/>
        </w:rPr>
        <w:t>Integration Points</w:t>
      </w:r>
      <w:r w:rsidRPr="005A51C0">
        <w:t>:</w:t>
      </w:r>
    </w:p>
    <w:p w14:paraId="5A934CCD" w14:textId="77777777" w:rsidR="005A51C0" w:rsidRPr="005A51C0" w:rsidRDefault="005A51C0" w:rsidP="005A51C0">
      <w:pPr>
        <w:numPr>
          <w:ilvl w:val="1"/>
          <w:numId w:val="7"/>
        </w:numPr>
      </w:pPr>
      <w:r w:rsidRPr="005A51C0">
        <w:t>HR and Payroll integrate with Finance for salary payments.</w:t>
      </w:r>
    </w:p>
    <w:p w14:paraId="5FF649A9" w14:textId="77777777" w:rsidR="005A51C0" w:rsidRPr="005A51C0" w:rsidRDefault="005A51C0" w:rsidP="005A51C0">
      <w:pPr>
        <w:numPr>
          <w:ilvl w:val="1"/>
          <w:numId w:val="7"/>
        </w:numPr>
      </w:pPr>
      <w:r w:rsidRPr="005A51C0">
        <w:t xml:space="preserve">Sales Orders integrate with Inventory and Shipment for order </w:t>
      </w:r>
      <w:proofErr w:type="spellStart"/>
      <w:r w:rsidRPr="005A51C0">
        <w:t>fulfillment</w:t>
      </w:r>
      <w:proofErr w:type="spellEnd"/>
      <w:r w:rsidRPr="005A51C0">
        <w:t>.</w:t>
      </w:r>
    </w:p>
    <w:p w14:paraId="0674B589" w14:textId="77777777" w:rsidR="005A51C0" w:rsidRPr="005A51C0" w:rsidRDefault="005A51C0" w:rsidP="005A51C0">
      <w:pPr>
        <w:numPr>
          <w:ilvl w:val="1"/>
          <w:numId w:val="7"/>
        </w:numPr>
      </w:pPr>
      <w:r w:rsidRPr="005A51C0">
        <w:t>Purchase Orders integrate with Supplier and Inventory for stock replenishment.</w:t>
      </w:r>
    </w:p>
    <w:p w14:paraId="4664F3C7" w14:textId="77777777" w:rsidR="005A51C0" w:rsidRPr="005A51C0" w:rsidRDefault="005A51C0" w:rsidP="005A51C0">
      <w:pPr>
        <w:numPr>
          <w:ilvl w:val="1"/>
          <w:numId w:val="7"/>
        </w:numPr>
      </w:pPr>
      <w:r w:rsidRPr="005A51C0">
        <w:t>Reporting pulls data from all modules to create real-time reports.</w:t>
      </w:r>
    </w:p>
    <w:p w14:paraId="59FFDA57" w14:textId="77777777" w:rsidR="00072402" w:rsidRDefault="00072402"/>
    <w:p w14:paraId="6C146F5B" w14:textId="6700F3DC" w:rsidR="004654A1" w:rsidRDefault="004654A1">
      <w:r>
        <w:br w:type="page"/>
      </w:r>
    </w:p>
    <w:p w14:paraId="23709B4F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lastRenderedPageBreak/>
        <w:t>Database Design for the ERP System for Small Business</w:t>
      </w:r>
    </w:p>
    <w:p w14:paraId="3202EF94" w14:textId="77777777" w:rsidR="004654A1" w:rsidRPr="004654A1" w:rsidRDefault="004654A1" w:rsidP="004654A1">
      <w:r w:rsidRPr="004654A1">
        <w:t xml:space="preserve">Below is a </w:t>
      </w:r>
      <w:r w:rsidRPr="004654A1">
        <w:rPr>
          <w:b/>
          <w:bCs/>
        </w:rPr>
        <w:t>database schema design</w:t>
      </w:r>
      <w:r w:rsidRPr="004654A1">
        <w:t xml:space="preserve"> that includes the main entities and their relationships for the ERP system. Each table represents an entity from the project (such as Employee, Product, </w:t>
      </w:r>
      <w:proofErr w:type="spellStart"/>
      <w:r w:rsidRPr="004654A1">
        <w:t>SalesOrder</w:t>
      </w:r>
      <w:proofErr w:type="spellEnd"/>
      <w:r w:rsidRPr="004654A1">
        <w:t>, etc.) and its relationships with other tables.</w:t>
      </w:r>
    </w:p>
    <w:p w14:paraId="76ACD486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1. 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674"/>
        <w:gridCol w:w="4164"/>
        <w:gridCol w:w="3008"/>
      </w:tblGrid>
      <w:tr w:rsidR="004654A1" w:rsidRPr="004654A1" w14:paraId="0BBA13CF" w14:textId="77777777" w:rsidTr="004654A1">
        <w:tc>
          <w:tcPr>
            <w:tcW w:w="0" w:type="auto"/>
            <w:hideMark/>
          </w:tcPr>
          <w:p w14:paraId="5F62228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2D4371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2524C3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A42B22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7B4F8822" w14:textId="77777777" w:rsidTr="004654A1">
        <w:tc>
          <w:tcPr>
            <w:tcW w:w="0" w:type="auto"/>
            <w:hideMark/>
          </w:tcPr>
          <w:p w14:paraId="7C96AD2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3B7DEA3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890192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7B22A63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employee.</w:t>
            </w:r>
          </w:p>
        </w:tc>
      </w:tr>
      <w:tr w:rsidR="004654A1" w:rsidRPr="004654A1" w14:paraId="6C404B23" w14:textId="77777777" w:rsidTr="004654A1">
        <w:tc>
          <w:tcPr>
            <w:tcW w:w="0" w:type="auto"/>
            <w:hideMark/>
          </w:tcPr>
          <w:p w14:paraId="35267FC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</w:t>
            </w:r>
          </w:p>
        </w:tc>
        <w:tc>
          <w:tcPr>
            <w:tcW w:w="0" w:type="auto"/>
            <w:hideMark/>
          </w:tcPr>
          <w:p w14:paraId="2101DAA1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5F2D0F5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5EB1F63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Employee's name.</w:t>
            </w:r>
          </w:p>
        </w:tc>
      </w:tr>
      <w:tr w:rsidR="004654A1" w:rsidRPr="004654A1" w14:paraId="30330D26" w14:textId="77777777" w:rsidTr="004654A1">
        <w:tc>
          <w:tcPr>
            <w:tcW w:w="0" w:type="auto"/>
            <w:hideMark/>
          </w:tcPr>
          <w:p w14:paraId="798F7AC4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contact_info</w:t>
            </w:r>
            <w:proofErr w:type="spellEnd"/>
          </w:p>
        </w:tc>
        <w:tc>
          <w:tcPr>
            <w:tcW w:w="0" w:type="auto"/>
            <w:hideMark/>
          </w:tcPr>
          <w:p w14:paraId="1065B78E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255)</w:t>
            </w:r>
          </w:p>
        </w:tc>
        <w:tc>
          <w:tcPr>
            <w:tcW w:w="0" w:type="auto"/>
            <w:hideMark/>
          </w:tcPr>
          <w:p w14:paraId="293F69ED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CF6A7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Employee's contact information.</w:t>
            </w:r>
          </w:p>
        </w:tc>
      </w:tr>
      <w:tr w:rsidR="004654A1" w:rsidRPr="004654A1" w14:paraId="23EBE63D" w14:textId="77777777" w:rsidTr="004654A1">
        <w:tc>
          <w:tcPr>
            <w:tcW w:w="0" w:type="auto"/>
            <w:hideMark/>
          </w:tcPr>
          <w:p w14:paraId="318C4911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role</w:t>
            </w:r>
          </w:p>
        </w:tc>
        <w:tc>
          <w:tcPr>
            <w:tcW w:w="0" w:type="auto"/>
            <w:hideMark/>
          </w:tcPr>
          <w:p w14:paraId="6DDBE37B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27B2E720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59750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Role of the employee in the organization.</w:t>
            </w:r>
          </w:p>
        </w:tc>
      </w:tr>
      <w:tr w:rsidR="004654A1" w:rsidRPr="004654A1" w14:paraId="711B1B55" w14:textId="77777777" w:rsidTr="004654A1">
        <w:tc>
          <w:tcPr>
            <w:tcW w:w="0" w:type="auto"/>
            <w:hideMark/>
          </w:tcPr>
          <w:p w14:paraId="2BEC715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salary</w:t>
            </w:r>
          </w:p>
        </w:tc>
        <w:tc>
          <w:tcPr>
            <w:tcW w:w="0" w:type="auto"/>
            <w:hideMark/>
          </w:tcPr>
          <w:p w14:paraId="28C45BB7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0FFF37CD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0C6F6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Employee's salary.</w:t>
            </w:r>
          </w:p>
        </w:tc>
      </w:tr>
      <w:tr w:rsidR="004654A1" w:rsidRPr="004654A1" w14:paraId="40AEF7D6" w14:textId="77777777" w:rsidTr="004654A1">
        <w:tc>
          <w:tcPr>
            <w:tcW w:w="0" w:type="auto"/>
            <w:hideMark/>
          </w:tcPr>
          <w:p w14:paraId="37F48650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3AD17D69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1C4F08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Department(</w:t>
            </w:r>
            <w:proofErr w:type="spellStart"/>
            <w:r w:rsidRPr="004654A1">
              <w:t>department_id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4B4C142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department to which the employee belongs.</w:t>
            </w:r>
          </w:p>
        </w:tc>
      </w:tr>
    </w:tbl>
    <w:p w14:paraId="13669F64" w14:textId="77777777" w:rsidR="004654A1" w:rsidRPr="004654A1" w:rsidRDefault="004654A1" w:rsidP="004654A1">
      <w:r w:rsidRPr="004654A1">
        <w:pict w14:anchorId="0BEE966E">
          <v:rect id="_x0000_i1177" style="width:0;height:1.5pt" o:hralign="center" o:hrstd="t" o:hr="t" fillcolor="#a0a0a0" stroked="f"/>
        </w:pict>
      </w:r>
    </w:p>
    <w:p w14:paraId="62FD8037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2. 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3372"/>
        <w:gridCol w:w="3800"/>
      </w:tblGrid>
      <w:tr w:rsidR="004654A1" w:rsidRPr="004654A1" w14:paraId="17D62DD8" w14:textId="77777777" w:rsidTr="004654A1">
        <w:tc>
          <w:tcPr>
            <w:tcW w:w="0" w:type="auto"/>
            <w:hideMark/>
          </w:tcPr>
          <w:p w14:paraId="322CA35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583D10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CF77DE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DA68201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5ADCE7BB" w14:textId="77777777" w:rsidTr="004654A1">
        <w:tc>
          <w:tcPr>
            <w:tcW w:w="0" w:type="auto"/>
            <w:hideMark/>
          </w:tcPr>
          <w:p w14:paraId="0EA963E8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136A63B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73814D2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4279EF4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department.</w:t>
            </w:r>
          </w:p>
        </w:tc>
      </w:tr>
      <w:tr w:rsidR="004654A1" w:rsidRPr="004654A1" w14:paraId="0454ADF8" w14:textId="77777777" w:rsidTr="004654A1">
        <w:tc>
          <w:tcPr>
            <w:tcW w:w="0" w:type="auto"/>
            <w:hideMark/>
          </w:tcPr>
          <w:p w14:paraId="67B2DD9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</w:t>
            </w:r>
          </w:p>
        </w:tc>
        <w:tc>
          <w:tcPr>
            <w:tcW w:w="0" w:type="auto"/>
            <w:hideMark/>
          </w:tcPr>
          <w:p w14:paraId="53EB5F24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07ADC2E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301A845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 of the department.</w:t>
            </w:r>
          </w:p>
        </w:tc>
      </w:tr>
      <w:tr w:rsidR="004654A1" w:rsidRPr="004654A1" w14:paraId="025462B0" w14:textId="77777777" w:rsidTr="004654A1">
        <w:tc>
          <w:tcPr>
            <w:tcW w:w="0" w:type="auto"/>
            <w:hideMark/>
          </w:tcPr>
          <w:p w14:paraId="3FA2AFD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description</w:t>
            </w:r>
          </w:p>
        </w:tc>
        <w:tc>
          <w:tcPr>
            <w:tcW w:w="0" w:type="auto"/>
            <w:hideMark/>
          </w:tcPr>
          <w:p w14:paraId="5F401C59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255)</w:t>
            </w:r>
          </w:p>
        </w:tc>
        <w:tc>
          <w:tcPr>
            <w:tcW w:w="0" w:type="auto"/>
            <w:hideMark/>
          </w:tcPr>
          <w:p w14:paraId="398C7559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7EAA3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Description of the department.</w:t>
            </w:r>
          </w:p>
        </w:tc>
      </w:tr>
    </w:tbl>
    <w:p w14:paraId="7A5AAC96" w14:textId="77777777" w:rsidR="004654A1" w:rsidRPr="004654A1" w:rsidRDefault="004654A1" w:rsidP="004654A1">
      <w:r w:rsidRPr="004654A1">
        <w:pict w14:anchorId="5B0DA2CC">
          <v:rect id="_x0000_i1178" style="width:0;height:1.5pt" o:hralign="center" o:hrstd="t" o:hr="t" fillcolor="#a0a0a0" stroked="f"/>
        </w:pict>
      </w:r>
    </w:p>
    <w:p w14:paraId="039BEE9C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3. Product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688"/>
        <w:gridCol w:w="4254"/>
        <w:gridCol w:w="2972"/>
      </w:tblGrid>
      <w:tr w:rsidR="004654A1" w:rsidRPr="004654A1" w14:paraId="04A41C2F" w14:textId="77777777" w:rsidTr="004654A1">
        <w:tc>
          <w:tcPr>
            <w:tcW w:w="0" w:type="auto"/>
            <w:hideMark/>
          </w:tcPr>
          <w:p w14:paraId="101D814F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6F674B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7E9439D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AD3A66A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11631923" w14:textId="77777777" w:rsidTr="004654A1">
        <w:tc>
          <w:tcPr>
            <w:tcW w:w="0" w:type="auto"/>
            <w:hideMark/>
          </w:tcPr>
          <w:p w14:paraId="26D9EB3A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1121D3B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59C4879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6392CA2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product.</w:t>
            </w:r>
          </w:p>
        </w:tc>
      </w:tr>
      <w:tr w:rsidR="004654A1" w:rsidRPr="004654A1" w14:paraId="2F52C3CE" w14:textId="77777777" w:rsidTr="004654A1">
        <w:tc>
          <w:tcPr>
            <w:tcW w:w="0" w:type="auto"/>
            <w:hideMark/>
          </w:tcPr>
          <w:p w14:paraId="21C7FFB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</w:t>
            </w:r>
          </w:p>
        </w:tc>
        <w:tc>
          <w:tcPr>
            <w:tcW w:w="0" w:type="auto"/>
            <w:hideMark/>
          </w:tcPr>
          <w:p w14:paraId="10A94169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483F024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3447534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 of the product.</w:t>
            </w:r>
          </w:p>
        </w:tc>
      </w:tr>
      <w:tr w:rsidR="004654A1" w:rsidRPr="004654A1" w14:paraId="0C0E1024" w14:textId="77777777" w:rsidTr="004654A1">
        <w:tc>
          <w:tcPr>
            <w:tcW w:w="0" w:type="auto"/>
            <w:hideMark/>
          </w:tcPr>
          <w:p w14:paraId="152E76BA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sku</w:t>
            </w:r>
            <w:proofErr w:type="spellEnd"/>
          </w:p>
        </w:tc>
        <w:tc>
          <w:tcPr>
            <w:tcW w:w="0" w:type="auto"/>
            <w:hideMark/>
          </w:tcPr>
          <w:p w14:paraId="328D7C96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78F1571D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A7DE7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Stock Keeping Unit identifier.</w:t>
            </w:r>
          </w:p>
        </w:tc>
      </w:tr>
      <w:tr w:rsidR="004654A1" w:rsidRPr="004654A1" w14:paraId="41D57CBE" w14:textId="77777777" w:rsidTr="004654A1">
        <w:tc>
          <w:tcPr>
            <w:tcW w:w="0" w:type="auto"/>
            <w:hideMark/>
          </w:tcPr>
          <w:p w14:paraId="128DDC3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price</w:t>
            </w:r>
          </w:p>
        </w:tc>
        <w:tc>
          <w:tcPr>
            <w:tcW w:w="0" w:type="auto"/>
            <w:hideMark/>
          </w:tcPr>
          <w:p w14:paraId="67451698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6080BA68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7C04E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Price of the product.</w:t>
            </w:r>
          </w:p>
        </w:tc>
      </w:tr>
      <w:tr w:rsidR="004654A1" w:rsidRPr="004654A1" w14:paraId="696F4770" w14:textId="77777777" w:rsidTr="004654A1">
        <w:tc>
          <w:tcPr>
            <w:tcW w:w="0" w:type="auto"/>
            <w:hideMark/>
          </w:tcPr>
          <w:p w14:paraId="361F68E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</w:t>
            </w:r>
          </w:p>
        </w:tc>
        <w:tc>
          <w:tcPr>
            <w:tcW w:w="0" w:type="auto"/>
            <w:hideMark/>
          </w:tcPr>
          <w:p w14:paraId="6E0844A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INT</w:t>
            </w:r>
          </w:p>
        </w:tc>
        <w:tc>
          <w:tcPr>
            <w:tcW w:w="0" w:type="auto"/>
            <w:hideMark/>
          </w:tcPr>
          <w:p w14:paraId="4E3D9EBE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FFB92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 of the product in stock.</w:t>
            </w:r>
          </w:p>
        </w:tc>
      </w:tr>
      <w:tr w:rsidR="004654A1" w:rsidRPr="004654A1" w14:paraId="6A23A671" w14:textId="77777777" w:rsidTr="004654A1">
        <w:tc>
          <w:tcPr>
            <w:tcW w:w="0" w:type="auto"/>
            <w:hideMark/>
          </w:tcPr>
          <w:p w14:paraId="6D1482F4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46F0C0B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D1E839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Supplier(</w:t>
            </w:r>
            <w:proofErr w:type="spellStart"/>
            <w:r w:rsidRPr="004654A1">
              <w:t>supplier_id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36AB713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supplier of the product.</w:t>
            </w:r>
          </w:p>
        </w:tc>
      </w:tr>
    </w:tbl>
    <w:p w14:paraId="74B53E39" w14:textId="77777777" w:rsidR="004654A1" w:rsidRPr="004654A1" w:rsidRDefault="004654A1" w:rsidP="004654A1">
      <w:r w:rsidRPr="004654A1">
        <w:lastRenderedPageBreak/>
        <w:pict w14:anchorId="352B45B9">
          <v:rect id="_x0000_i1179" style="width:0;height:1.5pt" o:hralign="center" o:hrstd="t" o:hr="t" fillcolor="#a0a0a0" stroked="f"/>
        </w:pict>
      </w:r>
    </w:p>
    <w:p w14:paraId="6821169A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4. Supplier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3392"/>
        <w:gridCol w:w="3474"/>
      </w:tblGrid>
      <w:tr w:rsidR="004654A1" w:rsidRPr="004654A1" w14:paraId="38BE6CF9" w14:textId="77777777" w:rsidTr="004654A1">
        <w:tc>
          <w:tcPr>
            <w:tcW w:w="0" w:type="auto"/>
            <w:hideMark/>
          </w:tcPr>
          <w:p w14:paraId="586D0290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9082860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901D17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5CD1C2A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43F9083C" w14:textId="77777777" w:rsidTr="004654A1">
        <w:tc>
          <w:tcPr>
            <w:tcW w:w="0" w:type="auto"/>
            <w:hideMark/>
          </w:tcPr>
          <w:p w14:paraId="7C674DA4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221A8DD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FBFE49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2FB1683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supplier.</w:t>
            </w:r>
          </w:p>
        </w:tc>
      </w:tr>
      <w:tr w:rsidR="004654A1" w:rsidRPr="004654A1" w14:paraId="11324C4D" w14:textId="77777777" w:rsidTr="004654A1">
        <w:tc>
          <w:tcPr>
            <w:tcW w:w="0" w:type="auto"/>
            <w:hideMark/>
          </w:tcPr>
          <w:p w14:paraId="43BDCD59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</w:t>
            </w:r>
          </w:p>
        </w:tc>
        <w:tc>
          <w:tcPr>
            <w:tcW w:w="0" w:type="auto"/>
            <w:hideMark/>
          </w:tcPr>
          <w:p w14:paraId="637BAA38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1A3E0CD9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597FA6E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 of the supplier.</w:t>
            </w:r>
          </w:p>
        </w:tc>
      </w:tr>
      <w:tr w:rsidR="004654A1" w:rsidRPr="004654A1" w14:paraId="4EEDDA44" w14:textId="77777777" w:rsidTr="004654A1">
        <w:tc>
          <w:tcPr>
            <w:tcW w:w="0" w:type="auto"/>
            <w:hideMark/>
          </w:tcPr>
          <w:p w14:paraId="51A5E6C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contact_info</w:t>
            </w:r>
            <w:proofErr w:type="spellEnd"/>
          </w:p>
        </w:tc>
        <w:tc>
          <w:tcPr>
            <w:tcW w:w="0" w:type="auto"/>
            <w:hideMark/>
          </w:tcPr>
          <w:p w14:paraId="64938B6D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255)</w:t>
            </w:r>
          </w:p>
        </w:tc>
        <w:tc>
          <w:tcPr>
            <w:tcW w:w="0" w:type="auto"/>
            <w:hideMark/>
          </w:tcPr>
          <w:p w14:paraId="0B58CFB5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2516F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Supplier's contact information.</w:t>
            </w:r>
          </w:p>
        </w:tc>
      </w:tr>
    </w:tbl>
    <w:p w14:paraId="15DB3DD2" w14:textId="77777777" w:rsidR="004654A1" w:rsidRPr="004654A1" w:rsidRDefault="004654A1" w:rsidP="004654A1">
      <w:r w:rsidRPr="004654A1">
        <w:pict w14:anchorId="581EAD56">
          <v:rect id="_x0000_i1180" style="width:0;height:1.5pt" o:hralign="center" o:hrstd="t" o:hr="t" fillcolor="#a0a0a0" stroked="f"/>
        </w:pict>
      </w:r>
    </w:p>
    <w:p w14:paraId="16DF4FF9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5. 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3392"/>
        <w:gridCol w:w="3611"/>
      </w:tblGrid>
      <w:tr w:rsidR="004654A1" w:rsidRPr="004654A1" w14:paraId="5404A485" w14:textId="77777777" w:rsidTr="004654A1">
        <w:tc>
          <w:tcPr>
            <w:tcW w:w="0" w:type="auto"/>
            <w:hideMark/>
          </w:tcPr>
          <w:p w14:paraId="100BBD28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D6455C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D3AF67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A0D8719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27A31DBE" w14:textId="77777777" w:rsidTr="004654A1">
        <w:tc>
          <w:tcPr>
            <w:tcW w:w="0" w:type="auto"/>
            <w:hideMark/>
          </w:tcPr>
          <w:p w14:paraId="5128655F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5C5CC4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03B50D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5E98D15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customer.</w:t>
            </w:r>
          </w:p>
        </w:tc>
      </w:tr>
      <w:tr w:rsidR="004654A1" w:rsidRPr="004654A1" w14:paraId="7BDE52AE" w14:textId="77777777" w:rsidTr="004654A1">
        <w:tc>
          <w:tcPr>
            <w:tcW w:w="0" w:type="auto"/>
            <w:hideMark/>
          </w:tcPr>
          <w:p w14:paraId="37B8CB8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</w:t>
            </w:r>
          </w:p>
        </w:tc>
        <w:tc>
          <w:tcPr>
            <w:tcW w:w="0" w:type="auto"/>
            <w:hideMark/>
          </w:tcPr>
          <w:p w14:paraId="4764DB26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03382A3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1CB8E2B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 of the customer.</w:t>
            </w:r>
          </w:p>
        </w:tc>
      </w:tr>
      <w:tr w:rsidR="004654A1" w:rsidRPr="004654A1" w14:paraId="202E5E6F" w14:textId="77777777" w:rsidTr="004654A1">
        <w:tc>
          <w:tcPr>
            <w:tcW w:w="0" w:type="auto"/>
            <w:hideMark/>
          </w:tcPr>
          <w:p w14:paraId="1B16EA01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contact_info</w:t>
            </w:r>
            <w:proofErr w:type="spellEnd"/>
          </w:p>
        </w:tc>
        <w:tc>
          <w:tcPr>
            <w:tcW w:w="0" w:type="auto"/>
            <w:hideMark/>
          </w:tcPr>
          <w:p w14:paraId="591BE787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255)</w:t>
            </w:r>
          </w:p>
        </w:tc>
        <w:tc>
          <w:tcPr>
            <w:tcW w:w="0" w:type="auto"/>
            <w:hideMark/>
          </w:tcPr>
          <w:p w14:paraId="1E8E049B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536AA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Customer's contact information.</w:t>
            </w:r>
          </w:p>
        </w:tc>
      </w:tr>
    </w:tbl>
    <w:p w14:paraId="2DE987CA" w14:textId="77777777" w:rsidR="004654A1" w:rsidRPr="004654A1" w:rsidRDefault="004654A1" w:rsidP="004654A1">
      <w:r w:rsidRPr="004654A1">
        <w:pict w14:anchorId="2BECA1FF">
          <v:rect id="_x0000_i1181" style="width:0;height:1.5pt" o:hralign="center" o:hrstd="t" o:hr="t" fillcolor="#a0a0a0" stroked="f"/>
        </w:pict>
      </w:r>
    </w:p>
    <w:p w14:paraId="730B2473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 xml:space="preserve">6. </w:t>
      </w:r>
      <w:proofErr w:type="spellStart"/>
      <w:r w:rsidRPr="004654A1">
        <w:rPr>
          <w:b/>
          <w:bCs/>
        </w:rPr>
        <w:t>SalesOrder</w:t>
      </w:r>
      <w:proofErr w:type="spellEnd"/>
      <w:r w:rsidRPr="004654A1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532"/>
        <w:gridCol w:w="4028"/>
        <w:gridCol w:w="3370"/>
      </w:tblGrid>
      <w:tr w:rsidR="004654A1" w:rsidRPr="004654A1" w14:paraId="79FC182E" w14:textId="77777777" w:rsidTr="004654A1">
        <w:tc>
          <w:tcPr>
            <w:tcW w:w="0" w:type="auto"/>
            <w:hideMark/>
          </w:tcPr>
          <w:p w14:paraId="0D82485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A1DEF1F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96B56F9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5F458B6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475B27D1" w14:textId="77777777" w:rsidTr="004654A1">
        <w:tc>
          <w:tcPr>
            <w:tcW w:w="0" w:type="auto"/>
            <w:hideMark/>
          </w:tcPr>
          <w:p w14:paraId="5738834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2E117AF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FA7EBD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181060B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sales order.</w:t>
            </w:r>
          </w:p>
        </w:tc>
      </w:tr>
      <w:tr w:rsidR="004654A1" w:rsidRPr="004654A1" w14:paraId="629BE10C" w14:textId="77777777" w:rsidTr="004654A1">
        <w:tc>
          <w:tcPr>
            <w:tcW w:w="0" w:type="auto"/>
            <w:hideMark/>
          </w:tcPr>
          <w:p w14:paraId="0F1366E1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765E7311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20714F42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FA6906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when the order was placed.</w:t>
            </w:r>
          </w:p>
        </w:tc>
      </w:tr>
      <w:tr w:rsidR="004654A1" w:rsidRPr="004654A1" w14:paraId="151BAC77" w14:textId="77777777" w:rsidTr="004654A1">
        <w:tc>
          <w:tcPr>
            <w:tcW w:w="0" w:type="auto"/>
            <w:hideMark/>
          </w:tcPr>
          <w:p w14:paraId="1115695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D77229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5E7701F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Customer(</w:t>
            </w:r>
            <w:proofErr w:type="spellStart"/>
            <w:r w:rsidRPr="004654A1">
              <w:t>customer_id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1692B44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customer who placed the order.</w:t>
            </w:r>
          </w:p>
        </w:tc>
      </w:tr>
      <w:tr w:rsidR="004654A1" w:rsidRPr="004654A1" w14:paraId="34634BB8" w14:textId="77777777" w:rsidTr="004654A1">
        <w:tc>
          <w:tcPr>
            <w:tcW w:w="0" w:type="auto"/>
            <w:hideMark/>
          </w:tcPr>
          <w:p w14:paraId="61B4177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</w:t>
            </w:r>
          </w:p>
        </w:tc>
        <w:tc>
          <w:tcPr>
            <w:tcW w:w="0" w:type="auto"/>
            <w:hideMark/>
          </w:tcPr>
          <w:p w14:paraId="54F40518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307448A7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140DD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 of the order (Pending, Shipped, Delivered).</w:t>
            </w:r>
          </w:p>
        </w:tc>
      </w:tr>
    </w:tbl>
    <w:p w14:paraId="605C9341" w14:textId="77777777" w:rsidR="004654A1" w:rsidRPr="004654A1" w:rsidRDefault="004654A1" w:rsidP="004654A1">
      <w:r w:rsidRPr="004654A1">
        <w:pict w14:anchorId="300F80BD">
          <v:rect id="_x0000_i1182" style="width:0;height:1.5pt" o:hralign="center" o:hrstd="t" o:hr="t" fillcolor="#a0a0a0" stroked="f"/>
        </w:pict>
      </w:r>
    </w:p>
    <w:p w14:paraId="5A8A1468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 xml:space="preserve">7. </w:t>
      </w:r>
      <w:proofErr w:type="spellStart"/>
      <w:r w:rsidRPr="004654A1">
        <w:rPr>
          <w:b/>
          <w:bCs/>
        </w:rPr>
        <w:t>PurchaseOrder</w:t>
      </w:r>
      <w:proofErr w:type="spellEnd"/>
      <w:r w:rsidRPr="004654A1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532"/>
        <w:gridCol w:w="3904"/>
        <w:gridCol w:w="3529"/>
      </w:tblGrid>
      <w:tr w:rsidR="004654A1" w:rsidRPr="004654A1" w14:paraId="26691DC4" w14:textId="77777777" w:rsidTr="004654A1">
        <w:tc>
          <w:tcPr>
            <w:tcW w:w="0" w:type="auto"/>
            <w:hideMark/>
          </w:tcPr>
          <w:p w14:paraId="7E3DB3E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02C2BE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99D9F6D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EF9F64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7088FD0F" w14:textId="77777777" w:rsidTr="004654A1">
        <w:tc>
          <w:tcPr>
            <w:tcW w:w="0" w:type="auto"/>
            <w:hideMark/>
          </w:tcPr>
          <w:p w14:paraId="29A7AF3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20FA722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42F933F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6D4AFAE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purchase order.</w:t>
            </w:r>
          </w:p>
        </w:tc>
      </w:tr>
      <w:tr w:rsidR="004654A1" w:rsidRPr="004654A1" w14:paraId="4CC830AA" w14:textId="77777777" w:rsidTr="004654A1">
        <w:tc>
          <w:tcPr>
            <w:tcW w:w="0" w:type="auto"/>
            <w:hideMark/>
          </w:tcPr>
          <w:p w14:paraId="526113AC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713C84A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39B8D17B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49302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when the order was placed.</w:t>
            </w:r>
          </w:p>
        </w:tc>
      </w:tr>
      <w:tr w:rsidR="004654A1" w:rsidRPr="004654A1" w14:paraId="4DC24576" w14:textId="77777777" w:rsidTr="004654A1">
        <w:tc>
          <w:tcPr>
            <w:tcW w:w="0" w:type="auto"/>
            <w:hideMark/>
          </w:tcPr>
          <w:p w14:paraId="36FFB8F6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0B677FA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C97D0D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Supplier(</w:t>
            </w:r>
            <w:proofErr w:type="spellStart"/>
            <w:r w:rsidRPr="004654A1">
              <w:t>supplier_id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0733153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supplier for the purchase order.</w:t>
            </w:r>
          </w:p>
        </w:tc>
      </w:tr>
      <w:tr w:rsidR="004654A1" w:rsidRPr="004654A1" w14:paraId="63F5B6AD" w14:textId="77777777" w:rsidTr="004654A1">
        <w:tc>
          <w:tcPr>
            <w:tcW w:w="0" w:type="auto"/>
            <w:hideMark/>
          </w:tcPr>
          <w:p w14:paraId="30EF8F3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</w:t>
            </w:r>
          </w:p>
        </w:tc>
        <w:tc>
          <w:tcPr>
            <w:tcW w:w="0" w:type="auto"/>
            <w:hideMark/>
          </w:tcPr>
          <w:p w14:paraId="71561887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0EF7F44C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63C7D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 of the purchase order (Pending, Fulfilled).</w:t>
            </w:r>
          </w:p>
        </w:tc>
      </w:tr>
    </w:tbl>
    <w:p w14:paraId="646E008F" w14:textId="77777777" w:rsidR="004654A1" w:rsidRPr="004654A1" w:rsidRDefault="004654A1" w:rsidP="004654A1">
      <w:r w:rsidRPr="004654A1">
        <w:pict w14:anchorId="5DCAA8FA">
          <v:rect id="_x0000_i1183" style="width:0;height:1.5pt" o:hralign="center" o:hrstd="t" o:hr="t" fillcolor="#a0a0a0" stroked="f"/>
        </w:pict>
      </w:r>
    </w:p>
    <w:p w14:paraId="6B18557F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 xml:space="preserve">8. </w:t>
      </w:r>
      <w:proofErr w:type="spellStart"/>
      <w:r w:rsidRPr="004654A1">
        <w:rPr>
          <w:b/>
          <w:bCs/>
        </w:rPr>
        <w:t>SalesOrder_Product</w:t>
      </w:r>
      <w:proofErr w:type="spellEnd"/>
      <w:r w:rsidRPr="004654A1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999"/>
        <w:gridCol w:w="4500"/>
        <w:gridCol w:w="3583"/>
      </w:tblGrid>
      <w:tr w:rsidR="004654A1" w:rsidRPr="004654A1" w14:paraId="3140E718" w14:textId="77777777" w:rsidTr="004654A1">
        <w:tc>
          <w:tcPr>
            <w:tcW w:w="0" w:type="auto"/>
            <w:hideMark/>
          </w:tcPr>
          <w:p w14:paraId="1F94EA64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2EF0BE8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4CAA785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D898F0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79BF009B" w14:textId="77777777" w:rsidTr="004654A1">
        <w:tc>
          <w:tcPr>
            <w:tcW w:w="0" w:type="auto"/>
            <w:hideMark/>
          </w:tcPr>
          <w:p w14:paraId="21EE5E9C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0B046C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5995FA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 (</w:t>
            </w:r>
            <w:proofErr w:type="spellStart"/>
            <w:r w:rsidRPr="004654A1">
              <w:t>order_id</w:t>
            </w:r>
            <w:proofErr w:type="spellEnd"/>
            <w:r w:rsidRPr="004654A1">
              <w:t xml:space="preserve">, </w:t>
            </w:r>
            <w:proofErr w:type="spellStart"/>
            <w:r w:rsidRPr="004654A1">
              <w:t>product_id</w:t>
            </w:r>
            <w:proofErr w:type="spellEnd"/>
            <w:r w:rsidRPr="004654A1">
              <w:t xml:space="preserve">), FOREIGN KEY REFERENCES </w:t>
            </w:r>
            <w:proofErr w:type="spellStart"/>
            <w:r w:rsidRPr="004654A1">
              <w:t>SalesOrder</w:t>
            </w:r>
            <w:proofErr w:type="spellEnd"/>
            <w:r w:rsidRPr="004654A1">
              <w:t>(</w:t>
            </w:r>
            <w:proofErr w:type="spellStart"/>
            <w:r w:rsidRPr="004654A1">
              <w:t>order_id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37F62A3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 xml:space="preserve">Join table for many-to-many relationship between </w:t>
            </w:r>
            <w:proofErr w:type="spellStart"/>
            <w:r w:rsidRPr="004654A1">
              <w:t>SalesOrder</w:t>
            </w:r>
            <w:proofErr w:type="spellEnd"/>
            <w:r w:rsidRPr="004654A1">
              <w:t xml:space="preserve"> and Product.</w:t>
            </w:r>
          </w:p>
        </w:tc>
      </w:tr>
      <w:tr w:rsidR="004654A1" w:rsidRPr="004654A1" w14:paraId="447ED9F9" w14:textId="77777777" w:rsidTr="004654A1">
        <w:tc>
          <w:tcPr>
            <w:tcW w:w="0" w:type="auto"/>
            <w:hideMark/>
          </w:tcPr>
          <w:p w14:paraId="2F873F15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28BDD5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7AB8700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Product(</w:t>
            </w:r>
            <w:proofErr w:type="spellStart"/>
            <w:r w:rsidRPr="004654A1">
              <w:t>product_id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10AFD4A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Identifier of the product in the order.</w:t>
            </w:r>
          </w:p>
        </w:tc>
      </w:tr>
      <w:tr w:rsidR="004654A1" w:rsidRPr="004654A1" w14:paraId="08B42ADC" w14:textId="77777777" w:rsidTr="004654A1">
        <w:tc>
          <w:tcPr>
            <w:tcW w:w="0" w:type="auto"/>
            <w:hideMark/>
          </w:tcPr>
          <w:p w14:paraId="517CF93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</w:t>
            </w:r>
          </w:p>
        </w:tc>
        <w:tc>
          <w:tcPr>
            <w:tcW w:w="0" w:type="auto"/>
            <w:hideMark/>
          </w:tcPr>
          <w:p w14:paraId="427202C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INT</w:t>
            </w:r>
          </w:p>
        </w:tc>
        <w:tc>
          <w:tcPr>
            <w:tcW w:w="0" w:type="auto"/>
            <w:hideMark/>
          </w:tcPr>
          <w:p w14:paraId="2AE09A67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9037A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 of the product in the order.</w:t>
            </w:r>
          </w:p>
        </w:tc>
      </w:tr>
    </w:tbl>
    <w:p w14:paraId="02DCF2F2" w14:textId="77777777" w:rsidR="004654A1" w:rsidRPr="004654A1" w:rsidRDefault="004654A1" w:rsidP="004654A1">
      <w:r w:rsidRPr="004654A1">
        <w:pict w14:anchorId="42C16240">
          <v:rect id="_x0000_i1184" style="width:0;height:1.5pt" o:hralign="center" o:hrstd="t" o:hr="t" fillcolor="#a0a0a0" stroked="f"/>
        </w:pict>
      </w:r>
    </w:p>
    <w:p w14:paraId="7160EA27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 xml:space="preserve">9. </w:t>
      </w:r>
      <w:proofErr w:type="spellStart"/>
      <w:r w:rsidRPr="004654A1">
        <w:rPr>
          <w:b/>
          <w:bCs/>
        </w:rPr>
        <w:t>PurchaseOrder_Product</w:t>
      </w:r>
      <w:proofErr w:type="spellEnd"/>
      <w:r w:rsidRPr="004654A1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983"/>
        <w:gridCol w:w="4547"/>
        <w:gridCol w:w="3574"/>
      </w:tblGrid>
      <w:tr w:rsidR="004654A1" w:rsidRPr="004654A1" w14:paraId="1ACAD0E3" w14:textId="77777777" w:rsidTr="004654A1">
        <w:tc>
          <w:tcPr>
            <w:tcW w:w="0" w:type="auto"/>
            <w:hideMark/>
          </w:tcPr>
          <w:p w14:paraId="2E03DBDF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516D499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7E6E29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F8EF7F2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4490EA81" w14:textId="77777777" w:rsidTr="004654A1">
        <w:tc>
          <w:tcPr>
            <w:tcW w:w="0" w:type="auto"/>
            <w:hideMark/>
          </w:tcPr>
          <w:p w14:paraId="71BC635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633CCAE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2E405A1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 (</w:t>
            </w:r>
            <w:proofErr w:type="spellStart"/>
            <w:r w:rsidRPr="004654A1">
              <w:t>order_id</w:t>
            </w:r>
            <w:proofErr w:type="spellEnd"/>
            <w:r w:rsidRPr="004654A1">
              <w:t xml:space="preserve">, </w:t>
            </w:r>
            <w:proofErr w:type="spellStart"/>
            <w:r w:rsidRPr="004654A1">
              <w:t>product_id</w:t>
            </w:r>
            <w:proofErr w:type="spellEnd"/>
            <w:r w:rsidRPr="004654A1">
              <w:t xml:space="preserve">), FOREIGN KEY REFERENCES </w:t>
            </w:r>
            <w:proofErr w:type="spellStart"/>
            <w:r w:rsidRPr="004654A1">
              <w:t>PurchaseOrder</w:t>
            </w:r>
            <w:proofErr w:type="spellEnd"/>
            <w:r w:rsidRPr="004654A1">
              <w:t>(</w:t>
            </w:r>
            <w:proofErr w:type="spellStart"/>
            <w:r w:rsidRPr="004654A1">
              <w:t>order_id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75CC958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 xml:space="preserve">Join table for many-to-many relationship between </w:t>
            </w:r>
            <w:proofErr w:type="spellStart"/>
            <w:r w:rsidRPr="004654A1">
              <w:t>PurchaseOrder</w:t>
            </w:r>
            <w:proofErr w:type="spellEnd"/>
            <w:r w:rsidRPr="004654A1">
              <w:t xml:space="preserve"> and Product.</w:t>
            </w:r>
          </w:p>
        </w:tc>
      </w:tr>
      <w:tr w:rsidR="004654A1" w:rsidRPr="004654A1" w14:paraId="01BEBABA" w14:textId="77777777" w:rsidTr="004654A1">
        <w:tc>
          <w:tcPr>
            <w:tcW w:w="0" w:type="auto"/>
            <w:hideMark/>
          </w:tcPr>
          <w:p w14:paraId="068132F4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58C772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8C516E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Product(</w:t>
            </w:r>
            <w:proofErr w:type="spellStart"/>
            <w:r w:rsidRPr="004654A1">
              <w:t>product_id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5C0D353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Identifier of the product in the purchase order.</w:t>
            </w:r>
          </w:p>
        </w:tc>
      </w:tr>
      <w:tr w:rsidR="004654A1" w:rsidRPr="004654A1" w14:paraId="2745EDF2" w14:textId="77777777" w:rsidTr="004654A1">
        <w:tc>
          <w:tcPr>
            <w:tcW w:w="0" w:type="auto"/>
            <w:hideMark/>
          </w:tcPr>
          <w:p w14:paraId="0D0E12D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</w:t>
            </w:r>
          </w:p>
        </w:tc>
        <w:tc>
          <w:tcPr>
            <w:tcW w:w="0" w:type="auto"/>
            <w:hideMark/>
          </w:tcPr>
          <w:p w14:paraId="6FF58E7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INT</w:t>
            </w:r>
          </w:p>
        </w:tc>
        <w:tc>
          <w:tcPr>
            <w:tcW w:w="0" w:type="auto"/>
            <w:hideMark/>
          </w:tcPr>
          <w:p w14:paraId="3A6712DC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4B4FE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Quantity of the product in the purchase order.</w:t>
            </w:r>
          </w:p>
        </w:tc>
      </w:tr>
    </w:tbl>
    <w:p w14:paraId="40C63541" w14:textId="77777777" w:rsidR="004654A1" w:rsidRPr="004654A1" w:rsidRDefault="004654A1" w:rsidP="004654A1">
      <w:r w:rsidRPr="004654A1">
        <w:pict w14:anchorId="0FE30C84">
          <v:rect id="_x0000_i1185" style="width:0;height:1.5pt" o:hralign="center" o:hrstd="t" o:hr="t" fillcolor="#a0a0a0" stroked="f"/>
        </w:pict>
      </w:r>
    </w:p>
    <w:p w14:paraId="0EF5DE60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10. Invoice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631"/>
        <w:gridCol w:w="4077"/>
        <w:gridCol w:w="3182"/>
      </w:tblGrid>
      <w:tr w:rsidR="004654A1" w:rsidRPr="004654A1" w14:paraId="2C512E01" w14:textId="77777777" w:rsidTr="004654A1">
        <w:tc>
          <w:tcPr>
            <w:tcW w:w="0" w:type="auto"/>
            <w:hideMark/>
          </w:tcPr>
          <w:p w14:paraId="0960C199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FEFD150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E3DD5E3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543278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6C487D44" w14:textId="77777777" w:rsidTr="004654A1">
        <w:tc>
          <w:tcPr>
            <w:tcW w:w="0" w:type="auto"/>
            <w:hideMark/>
          </w:tcPr>
          <w:p w14:paraId="415EB7DA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69BFF7B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048F194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00CA4F1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invoice.</w:t>
            </w:r>
          </w:p>
        </w:tc>
      </w:tr>
      <w:tr w:rsidR="004654A1" w:rsidRPr="004654A1" w14:paraId="7593FDC0" w14:textId="77777777" w:rsidTr="004654A1">
        <w:tc>
          <w:tcPr>
            <w:tcW w:w="0" w:type="auto"/>
            <w:hideMark/>
          </w:tcPr>
          <w:p w14:paraId="33FA9317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2EE9A24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5402B41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 xml:space="preserve">FOREIGN KEY REFERENCES </w:t>
            </w:r>
            <w:proofErr w:type="spellStart"/>
            <w:r w:rsidRPr="004654A1">
              <w:t>SalesOrder</w:t>
            </w:r>
            <w:proofErr w:type="spellEnd"/>
            <w:r w:rsidRPr="004654A1">
              <w:t>(</w:t>
            </w:r>
            <w:proofErr w:type="spellStart"/>
            <w:r w:rsidRPr="004654A1">
              <w:t>order_id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06C2ADD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sales order associated with the invoice.</w:t>
            </w:r>
          </w:p>
        </w:tc>
      </w:tr>
      <w:tr w:rsidR="004654A1" w:rsidRPr="004654A1" w14:paraId="79E218D6" w14:textId="77777777" w:rsidTr="004654A1">
        <w:tc>
          <w:tcPr>
            <w:tcW w:w="0" w:type="auto"/>
            <w:hideMark/>
          </w:tcPr>
          <w:p w14:paraId="497A9720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F04818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AE9651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Customer(</w:t>
            </w:r>
            <w:proofErr w:type="spellStart"/>
            <w:r w:rsidRPr="004654A1">
              <w:t>customer_id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16D80FC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customer for the invoice.</w:t>
            </w:r>
          </w:p>
        </w:tc>
      </w:tr>
      <w:tr w:rsidR="004654A1" w:rsidRPr="004654A1" w14:paraId="40FCD5A3" w14:textId="77777777" w:rsidTr="004654A1">
        <w:tc>
          <w:tcPr>
            <w:tcW w:w="0" w:type="auto"/>
            <w:hideMark/>
          </w:tcPr>
          <w:p w14:paraId="71DFB7E2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2E9E59E8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0BEBD60D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7F701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Total amount of the invoice.</w:t>
            </w:r>
          </w:p>
        </w:tc>
      </w:tr>
      <w:tr w:rsidR="004654A1" w:rsidRPr="004654A1" w14:paraId="6DB0714D" w14:textId="77777777" w:rsidTr="004654A1">
        <w:tc>
          <w:tcPr>
            <w:tcW w:w="0" w:type="auto"/>
            <w:hideMark/>
          </w:tcPr>
          <w:p w14:paraId="3E9CA49C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issued_date</w:t>
            </w:r>
            <w:proofErr w:type="spellEnd"/>
          </w:p>
        </w:tc>
        <w:tc>
          <w:tcPr>
            <w:tcW w:w="0" w:type="auto"/>
            <w:hideMark/>
          </w:tcPr>
          <w:p w14:paraId="1A63B8B6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7EB1CEE4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5B0A8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when the invoice was issued.</w:t>
            </w:r>
          </w:p>
        </w:tc>
      </w:tr>
      <w:tr w:rsidR="004654A1" w:rsidRPr="004654A1" w14:paraId="4B651BDC" w14:textId="77777777" w:rsidTr="004654A1">
        <w:tc>
          <w:tcPr>
            <w:tcW w:w="0" w:type="auto"/>
            <w:hideMark/>
          </w:tcPr>
          <w:p w14:paraId="24F78C0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</w:t>
            </w:r>
          </w:p>
        </w:tc>
        <w:tc>
          <w:tcPr>
            <w:tcW w:w="0" w:type="auto"/>
            <w:hideMark/>
          </w:tcPr>
          <w:p w14:paraId="47C31E70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2373963E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577D0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Payment status of the invoice (Paid, Unpaid).</w:t>
            </w:r>
          </w:p>
        </w:tc>
      </w:tr>
    </w:tbl>
    <w:p w14:paraId="00EAB359" w14:textId="77777777" w:rsidR="004654A1" w:rsidRPr="004654A1" w:rsidRDefault="004654A1" w:rsidP="004654A1">
      <w:r w:rsidRPr="004654A1">
        <w:pict w14:anchorId="1463E093">
          <v:rect id="_x0000_i1186" style="width:0;height:1.5pt" o:hralign="center" o:hrstd="t" o:hr="t" fillcolor="#a0a0a0" stroked="f"/>
        </w:pict>
      </w:r>
    </w:p>
    <w:p w14:paraId="46EF0A70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11. Payment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1633"/>
        <w:gridCol w:w="3904"/>
        <w:gridCol w:w="3308"/>
      </w:tblGrid>
      <w:tr w:rsidR="004654A1" w:rsidRPr="004654A1" w14:paraId="036040B2" w14:textId="77777777" w:rsidTr="004654A1">
        <w:tc>
          <w:tcPr>
            <w:tcW w:w="0" w:type="auto"/>
            <w:hideMark/>
          </w:tcPr>
          <w:p w14:paraId="5B7051DD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F017528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5F8729E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752179A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296CB931" w14:textId="77777777" w:rsidTr="004654A1">
        <w:tc>
          <w:tcPr>
            <w:tcW w:w="0" w:type="auto"/>
            <w:hideMark/>
          </w:tcPr>
          <w:p w14:paraId="1E9EA6A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lastRenderedPageBreak/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476C6B8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2564D9A1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28FDBDF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payment.</w:t>
            </w:r>
          </w:p>
        </w:tc>
      </w:tr>
      <w:tr w:rsidR="004654A1" w:rsidRPr="004654A1" w14:paraId="00E6639E" w14:textId="77777777" w:rsidTr="004654A1">
        <w:tc>
          <w:tcPr>
            <w:tcW w:w="0" w:type="auto"/>
            <w:hideMark/>
          </w:tcPr>
          <w:p w14:paraId="4B096331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422F393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28B230A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Invoice(</w:t>
            </w:r>
            <w:proofErr w:type="spellStart"/>
            <w:r w:rsidRPr="004654A1">
              <w:t>invoice_id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5701F37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invoice associated with the payment.</w:t>
            </w:r>
          </w:p>
        </w:tc>
      </w:tr>
      <w:tr w:rsidR="004654A1" w:rsidRPr="004654A1" w14:paraId="7C6C931A" w14:textId="77777777" w:rsidTr="004654A1">
        <w:tc>
          <w:tcPr>
            <w:tcW w:w="0" w:type="auto"/>
            <w:hideMark/>
          </w:tcPr>
          <w:p w14:paraId="2188652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amount</w:t>
            </w:r>
          </w:p>
        </w:tc>
        <w:tc>
          <w:tcPr>
            <w:tcW w:w="0" w:type="auto"/>
            <w:hideMark/>
          </w:tcPr>
          <w:p w14:paraId="089CC729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01912DE7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9AA30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Amount paid.</w:t>
            </w:r>
          </w:p>
        </w:tc>
      </w:tr>
      <w:tr w:rsidR="004654A1" w:rsidRPr="004654A1" w14:paraId="051739E0" w14:textId="77777777" w:rsidTr="004654A1">
        <w:tc>
          <w:tcPr>
            <w:tcW w:w="0" w:type="auto"/>
            <w:hideMark/>
          </w:tcPr>
          <w:p w14:paraId="6C543472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756CD7B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6B9DAE99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B40194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when the payment was made.</w:t>
            </w:r>
          </w:p>
        </w:tc>
      </w:tr>
    </w:tbl>
    <w:p w14:paraId="671401DE" w14:textId="77777777" w:rsidR="004654A1" w:rsidRPr="004654A1" w:rsidRDefault="004654A1" w:rsidP="004654A1">
      <w:r w:rsidRPr="004654A1">
        <w:pict w14:anchorId="56AB18DB">
          <v:rect id="_x0000_i1187" style="width:0;height:1.5pt" o:hralign="center" o:hrstd="t" o:hr="t" fillcolor="#a0a0a0" stroked="f"/>
        </w:pict>
      </w:r>
    </w:p>
    <w:p w14:paraId="05988408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12. Shipment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532"/>
        <w:gridCol w:w="3418"/>
        <w:gridCol w:w="3876"/>
      </w:tblGrid>
      <w:tr w:rsidR="004654A1" w:rsidRPr="004654A1" w14:paraId="6FBB9ECD" w14:textId="77777777" w:rsidTr="004654A1">
        <w:tc>
          <w:tcPr>
            <w:tcW w:w="0" w:type="auto"/>
            <w:hideMark/>
          </w:tcPr>
          <w:p w14:paraId="470DED5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C56F28D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EA40429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54052F6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00F10B52" w14:textId="77777777" w:rsidTr="004654A1">
        <w:tc>
          <w:tcPr>
            <w:tcW w:w="0" w:type="auto"/>
            <w:hideMark/>
          </w:tcPr>
          <w:p w14:paraId="0BC80CD8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shipment_id</w:t>
            </w:r>
            <w:proofErr w:type="spellEnd"/>
          </w:p>
        </w:tc>
        <w:tc>
          <w:tcPr>
            <w:tcW w:w="0" w:type="auto"/>
            <w:hideMark/>
          </w:tcPr>
          <w:p w14:paraId="14A1836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339C99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2AF7D69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shipment.</w:t>
            </w:r>
          </w:p>
        </w:tc>
      </w:tr>
      <w:tr w:rsidR="004654A1" w:rsidRPr="004654A1" w14:paraId="43551D12" w14:textId="77777777" w:rsidTr="004654A1">
        <w:tc>
          <w:tcPr>
            <w:tcW w:w="0" w:type="auto"/>
            <w:hideMark/>
          </w:tcPr>
          <w:p w14:paraId="3A4C0AC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247354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50D41C8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 xml:space="preserve">FOREIGN KEY REFERENCES </w:t>
            </w:r>
            <w:proofErr w:type="spellStart"/>
            <w:r w:rsidRPr="004654A1">
              <w:t>SalesOrder</w:t>
            </w:r>
            <w:proofErr w:type="spellEnd"/>
            <w:r w:rsidRPr="004654A1">
              <w:t>(</w:t>
            </w:r>
            <w:proofErr w:type="spellStart"/>
            <w:r w:rsidRPr="004654A1">
              <w:t>order_id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7456DC7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sales order associated with the shipment.</w:t>
            </w:r>
          </w:p>
        </w:tc>
      </w:tr>
      <w:tr w:rsidR="004654A1" w:rsidRPr="004654A1" w14:paraId="071DDE16" w14:textId="77777777" w:rsidTr="004654A1">
        <w:tc>
          <w:tcPr>
            <w:tcW w:w="0" w:type="auto"/>
            <w:hideMark/>
          </w:tcPr>
          <w:p w14:paraId="334912FB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shipment_date</w:t>
            </w:r>
            <w:proofErr w:type="spellEnd"/>
          </w:p>
        </w:tc>
        <w:tc>
          <w:tcPr>
            <w:tcW w:w="0" w:type="auto"/>
            <w:hideMark/>
          </w:tcPr>
          <w:p w14:paraId="156A000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1E90B689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B7680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when the shipment was made.</w:t>
            </w:r>
          </w:p>
        </w:tc>
      </w:tr>
      <w:tr w:rsidR="004654A1" w:rsidRPr="004654A1" w14:paraId="2EF0CDE7" w14:textId="77777777" w:rsidTr="004654A1">
        <w:tc>
          <w:tcPr>
            <w:tcW w:w="0" w:type="auto"/>
            <w:hideMark/>
          </w:tcPr>
          <w:p w14:paraId="1FDD9EC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delivery_status</w:t>
            </w:r>
            <w:proofErr w:type="spellEnd"/>
          </w:p>
        </w:tc>
        <w:tc>
          <w:tcPr>
            <w:tcW w:w="0" w:type="auto"/>
            <w:hideMark/>
          </w:tcPr>
          <w:p w14:paraId="1421E9C7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74123FD2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2754E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Current delivery status of the shipment (Pending, In-Transit, Delivered).</w:t>
            </w:r>
          </w:p>
        </w:tc>
      </w:tr>
    </w:tbl>
    <w:p w14:paraId="6717E25E" w14:textId="77777777" w:rsidR="004654A1" w:rsidRPr="004654A1" w:rsidRDefault="004654A1" w:rsidP="004654A1">
      <w:r w:rsidRPr="004654A1">
        <w:pict w14:anchorId="7CE55EE6">
          <v:rect id="_x0000_i1188" style="width:0;height:1.5pt" o:hralign="center" o:hrstd="t" o:hr="t" fillcolor="#a0a0a0" stroked="f"/>
        </w:pict>
      </w:r>
    </w:p>
    <w:p w14:paraId="1A542CFB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13. Leave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32"/>
        <w:gridCol w:w="3836"/>
        <w:gridCol w:w="3570"/>
      </w:tblGrid>
      <w:tr w:rsidR="004654A1" w:rsidRPr="004654A1" w14:paraId="0E010D8A" w14:textId="77777777" w:rsidTr="004654A1">
        <w:tc>
          <w:tcPr>
            <w:tcW w:w="0" w:type="auto"/>
            <w:hideMark/>
          </w:tcPr>
          <w:p w14:paraId="2A4E6430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C665876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D5C643C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C7E2291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411ABFD8" w14:textId="77777777" w:rsidTr="004654A1">
        <w:tc>
          <w:tcPr>
            <w:tcW w:w="0" w:type="auto"/>
            <w:hideMark/>
          </w:tcPr>
          <w:p w14:paraId="59711A28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leave_id</w:t>
            </w:r>
            <w:proofErr w:type="spellEnd"/>
          </w:p>
        </w:tc>
        <w:tc>
          <w:tcPr>
            <w:tcW w:w="0" w:type="auto"/>
            <w:hideMark/>
          </w:tcPr>
          <w:p w14:paraId="6305651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105220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1CF6BF6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leave request.</w:t>
            </w:r>
          </w:p>
        </w:tc>
      </w:tr>
      <w:tr w:rsidR="004654A1" w:rsidRPr="004654A1" w14:paraId="00B22800" w14:textId="77777777" w:rsidTr="004654A1">
        <w:tc>
          <w:tcPr>
            <w:tcW w:w="0" w:type="auto"/>
            <w:hideMark/>
          </w:tcPr>
          <w:p w14:paraId="3A3E95F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E0CE08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1F0F72A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Employee(</w:t>
            </w:r>
            <w:proofErr w:type="spellStart"/>
            <w:r w:rsidRPr="004654A1">
              <w:t>employee_id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2EAEBDC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employee requesting the leave.</w:t>
            </w:r>
          </w:p>
        </w:tc>
      </w:tr>
      <w:tr w:rsidR="004654A1" w:rsidRPr="004654A1" w14:paraId="7FABA5D7" w14:textId="77777777" w:rsidTr="004654A1">
        <w:tc>
          <w:tcPr>
            <w:tcW w:w="0" w:type="auto"/>
            <w:hideMark/>
          </w:tcPr>
          <w:p w14:paraId="4DB532C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B6A17F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702761CF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E029AD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Start date of the leave.</w:t>
            </w:r>
          </w:p>
        </w:tc>
      </w:tr>
      <w:tr w:rsidR="004654A1" w:rsidRPr="004654A1" w14:paraId="621D2E21" w14:textId="77777777" w:rsidTr="004654A1">
        <w:tc>
          <w:tcPr>
            <w:tcW w:w="0" w:type="auto"/>
            <w:hideMark/>
          </w:tcPr>
          <w:p w14:paraId="77061AB2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03B069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3378A64C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908A7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End date of the leave.</w:t>
            </w:r>
          </w:p>
        </w:tc>
      </w:tr>
      <w:tr w:rsidR="004654A1" w:rsidRPr="004654A1" w14:paraId="47F51449" w14:textId="77777777" w:rsidTr="004654A1">
        <w:tc>
          <w:tcPr>
            <w:tcW w:w="0" w:type="auto"/>
            <w:hideMark/>
          </w:tcPr>
          <w:p w14:paraId="147F9097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leave_type</w:t>
            </w:r>
            <w:proofErr w:type="spellEnd"/>
          </w:p>
        </w:tc>
        <w:tc>
          <w:tcPr>
            <w:tcW w:w="0" w:type="auto"/>
            <w:hideMark/>
          </w:tcPr>
          <w:p w14:paraId="7CDABA35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6E267CC9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8E1CD6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Type of leave (Sick Leave, Vacation, etc.).</w:t>
            </w:r>
          </w:p>
        </w:tc>
      </w:tr>
      <w:tr w:rsidR="004654A1" w:rsidRPr="004654A1" w14:paraId="6346B610" w14:textId="77777777" w:rsidTr="004654A1">
        <w:tc>
          <w:tcPr>
            <w:tcW w:w="0" w:type="auto"/>
            <w:hideMark/>
          </w:tcPr>
          <w:p w14:paraId="2018067E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status</w:t>
            </w:r>
          </w:p>
        </w:tc>
        <w:tc>
          <w:tcPr>
            <w:tcW w:w="0" w:type="auto"/>
            <w:hideMark/>
          </w:tcPr>
          <w:p w14:paraId="54BDDEAC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13145097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647E1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Approval status of the leave (Approved, Pending, Rejected).</w:t>
            </w:r>
          </w:p>
        </w:tc>
      </w:tr>
    </w:tbl>
    <w:p w14:paraId="2AC35F00" w14:textId="77777777" w:rsidR="004654A1" w:rsidRPr="004654A1" w:rsidRDefault="004654A1" w:rsidP="004654A1">
      <w:r w:rsidRPr="004654A1">
        <w:pict w14:anchorId="0676997D">
          <v:rect id="_x0000_i1189" style="width:0;height:1.5pt" o:hralign="center" o:hrstd="t" o:hr="t" fillcolor="#a0a0a0" stroked="f"/>
        </w:pict>
      </w:r>
    </w:p>
    <w:p w14:paraId="24205F04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14. Salary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610"/>
        <w:gridCol w:w="4122"/>
        <w:gridCol w:w="3182"/>
      </w:tblGrid>
      <w:tr w:rsidR="004654A1" w:rsidRPr="004654A1" w14:paraId="78376055" w14:textId="77777777" w:rsidTr="004654A1">
        <w:tc>
          <w:tcPr>
            <w:tcW w:w="0" w:type="auto"/>
            <w:hideMark/>
          </w:tcPr>
          <w:p w14:paraId="08E9D208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D2B2B84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C3119AE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2B300EE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1C61937F" w14:textId="77777777" w:rsidTr="004654A1">
        <w:tc>
          <w:tcPr>
            <w:tcW w:w="0" w:type="auto"/>
            <w:hideMark/>
          </w:tcPr>
          <w:p w14:paraId="7F778DB8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salary_id</w:t>
            </w:r>
            <w:proofErr w:type="spellEnd"/>
          </w:p>
        </w:tc>
        <w:tc>
          <w:tcPr>
            <w:tcW w:w="0" w:type="auto"/>
            <w:hideMark/>
          </w:tcPr>
          <w:p w14:paraId="2884BAF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07055799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72FE2F1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salary record.</w:t>
            </w:r>
          </w:p>
        </w:tc>
      </w:tr>
      <w:tr w:rsidR="004654A1" w:rsidRPr="004654A1" w14:paraId="78D9125B" w14:textId="77777777" w:rsidTr="004654A1">
        <w:tc>
          <w:tcPr>
            <w:tcW w:w="0" w:type="auto"/>
            <w:hideMark/>
          </w:tcPr>
          <w:p w14:paraId="666438A4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lastRenderedPageBreak/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DDDCCB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31023F0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Employee(</w:t>
            </w:r>
            <w:proofErr w:type="spellStart"/>
            <w:r w:rsidRPr="004654A1">
              <w:t>employee_id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3E37AC48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employee for whom the salary record is.</w:t>
            </w:r>
          </w:p>
        </w:tc>
      </w:tr>
      <w:tr w:rsidR="004654A1" w:rsidRPr="004654A1" w14:paraId="378206D9" w14:textId="77777777" w:rsidTr="004654A1">
        <w:tc>
          <w:tcPr>
            <w:tcW w:w="0" w:type="auto"/>
            <w:hideMark/>
          </w:tcPr>
          <w:p w14:paraId="3AA222D9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basic_salary</w:t>
            </w:r>
            <w:proofErr w:type="spellEnd"/>
          </w:p>
        </w:tc>
        <w:tc>
          <w:tcPr>
            <w:tcW w:w="0" w:type="auto"/>
            <w:hideMark/>
          </w:tcPr>
          <w:p w14:paraId="791FA6FC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4E560EAD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7DE9D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Basic salary amount.</w:t>
            </w:r>
          </w:p>
        </w:tc>
      </w:tr>
      <w:tr w:rsidR="004654A1" w:rsidRPr="004654A1" w14:paraId="6720B09E" w14:textId="77777777" w:rsidTr="004654A1">
        <w:tc>
          <w:tcPr>
            <w:tcW w:w="0" w:type="auto"/>
            <w:hideMark/>
          </w:tcPr>
          <w:p w14:paraId="124D8FD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bonus</w:t>
            </w:r>
          </w:p>
        </w:tc>
        <w:tc>
          <w:tcPr>
            <w:tcW w:w="0" w:type="auto"/>
            <w:hideMark/>
          </w:tcPr>
          <w:p w14:paraId="44932EB9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5D745B54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E0837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Bonus amount.</w:t>
            </w:r>
          </w:p>
        </w:tc>
      </w:tr>
      <w:tr w:rsidR="004654A1" w:rsidRPr="004654A1" w14:paraId="523C1AAB" w14:textId="77777777" w:rsidTr="004654A1">
        <w:tc>
          <w:tcPr>
            <w:tcW w:w="0" w:type="auto"/>
            <w:hideMark/>
          </w:tcPr>
          <w:p w14:paraId="6C247A4F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deductions</w:t>
            </w:r>
          </w:p>
        </w:tc>
        <w:tc>
          <w:tcPr>
            <w:tcW w:w="0" w:type="auto"/>
            <w:hideMark/>
          </w:tcPr>
          <w:p w14:paraId="4E750B87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DECIMAL(</w:t>
            </w:r>
            <w:proofErr w:type="gramEnd"/>
            <w:r w:rsidRPr="004654A1">
              <w:t>10, 2)</w:t>
            </w:r>
          </w:p>
        </w:tc>
        <w:tc>
          <w:tcPr>
            <w:tcW w:w="0" w:type="auto"/>
            <w:hideMark/>
          </w:tcPr>
          <w:p w14:paraId="7B482A5B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8DEFF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Deductions from salary.</w:t>
            </w:r>
          </w:p>
        </w:tc>
      </w:tr>
      <w:tr w:rsidR="004654A1" w:rsidRPr="004654A1" w14:paraId="5F27B7B0" w14:textId="77777777" w:rsidTr="004654A1">
        <w:tc>
          <w:tcPr>
            <w:tcW w:w="0" w:type="auto"/>
            <w:hideMark/>
          </w:tcPr>
          <w:p w14:paraId="66D7EB95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salary_date</w:t>
            </w:r>
            <w:proofErr w:type="spellEnd"/>
          </w:p>
        </w:tc>
        <w:tc>
          <w:tcPr>
            <w:tcW w:w="0" w:type="auto"/>
            <w:hideMark/>
          </w:tcPr>
          <w:p w14:paraId="0475AEB1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</w:t>
            </w:r>
          </w:p>
        </w:tc>
        <w:tc>
          <w:tcPr>
            <w:tcW w:w="0" w:type="auto"/>
            <w:hideMark/>
          </w:tcPr>
          <w:p w14:paraId="31BB5D92" w14:textId="77777777" w:rsidR="004654A1" w:rsidRPr="004654A1" w:rsidRDefault="004654A1" w:rsidP="004654A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01766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Date for which the salary is processed.</w:t>
            </w:r>
          </w:p>
        </w:tc>
      </w:tr>
    </w:tbl>
    <w:p w14:paraId="11BEC15E" w14:textId="77777777" w:rsidR="004654A1" w:rsidRPr="004654A1" w:rsidRDefault="004654A1" w:rsidP="004654A1">
      <w:r w:rsidRPr="004654A1">
        <w:pict w14:anchorId="0EEB14AC">
          <v:rect id="_x0000_i1190" style="width:0;height:1.5pt" o:hralign="center" o:hrstd="t" o:hr="t" fillcolor="#a0a0a0" stroked="f"/>
        </w:pict>
      </w:r>
    </w:p>
    <w:p w14:paraId="5E0CF23D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15. Role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32"/>
        <w:gridCol w:w="3392"/>
        <w:gridCol w:w="3642"/>
      </w:tblGrid>
      <w:tr w:rsidR="004654A1" w:rsidRPr="004654A1" w14:paraId="1F5579A1" w14:textId="77777777" w:rsidTr="004654A1">
        <w:tc>
          <w:tcPr>
            <w:tcW w:w="0" w:type="auto"/>
            <w:hideMark/>
          </w:tcPr>
          <w:p w14:paraId="31B5E5C1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A3BDD8E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5AF4C27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1095D84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39F46628" w14:textId="77777777" w:rsidTr="004654A1">
        <w:tc>
          <w:tcPr>
            <w:tcW w:w="0" w:type="auto"/>
            <w:hideMark/>
          </w:tcPr>
          <w:p w14:paraId="2D27E5D0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6EA82B9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449DF1B6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7A4EBEA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role.</w:t>
            </w:r>
          </w:p>
        </w:tc>
      </w:tr>
      <w:tr w:rsidR="004654A1" w:rsidRPr="004654A1" w14:paraId="0241A326" w14:textId="77777777" w:rsidTr="004654A1">
        <w:tc>
          <w:tcPr>
            <w:tcW w:w="0" w:type="auto"/>
            <w:hideMark/>
          </w:tcPr>
          <w:p w14:paraId="6FFFD895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4524B3FB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50)</w:t>
            </w:r>
          </w:p>
        </w:tc>
        <w:tc>
          <w:tcPr>
            <w:tcW w:w="0" w:type="auto"/>
            <w:hideMark/>
          </w:tcPr>
          <w:p w14:paraId="2C1974B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67A00DE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Name of the role (e.g., Admin, User).</w:t>
            </w:r>
          </w:p>
        </w:tc>
      </w:tr>
    </w:tbl>
    <w:p w14:paraId="2B1C8893" w14:textId="77777777" w:rsidR="004654A1" w:rsidRPr="004654A1" w:rsidRDefault="004654A1" w:rsidP="004654A1">
      <w:r w:rsidRPr="004654A1">
        <w:pict w14:anchorId="6B84D02A">
          <v:rect id="_x0000_i1191" style="width:0;height:1.5pt" o:hralign="center" o:hrstd="t" o:hr="t" fillcolor="#a0a0a0" stroked="f"/>
        </w:pict>
      </w:r>
    </w:p>
    <w:p w14:paraId="00B049D9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16. User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650"/>
        <w:gridCol w:w="4233"/>
        <w:gridCol w:w="3021"/>
      </w:tblGrid>
      <w:tr w:rsidR="004654A1" w:rsidRPr="004654A1" w14:paraId="4AE6A67E" w14:textId="77777777" w:rsidTr="004654A1">
        <w:tc>
          <w:tcPr>
            <w:tcW w:w="0" w:type="auto"/>
            <w:hideMark/>
          </w:tcPr>
          <w:p w14:paraId="060DB72B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7389BFA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1C4A35D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FBC03B2" w14:textId="77777777" w:rsidR="004654A1" w:rsidRPr="004654A1" w:rsidRDefault="004654A1" w:rsidP="004654A1">
            <w:pPr>
              <w:spacing w:after="160" w:line="259" w:lineRule="auto"/>
              <w:rPr>
                <w:b/>
                <w:bCs/>
              </w:rPr>
            </w:pPr>
            <w:r w:rsidRPr="004654A1">
              <w:rPr>
                <w:b/>
                <w:bCs/>
              </w:rPr>
              <w:t>Description</w:t>
            </w:r>
          </w:p>
        </w:tc>
      </w:tr>
      <w:tr w:rsidR="004654A1" w:rsidRPr="004654A1" w14:paraId="4F23DE34" w14:textId="77777777" w:rsidTr="004654A1">
        <w:tc>
          <w:tcPr>
            <w:tcW w:w="0" w:type="auto"/>
            <w:hideMark/>
          </w:tcPr>
          <w:p w14:paraId="0D8E2005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06F170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0D3AF73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PRIMARY KEY, AUTO_INCREMENT</w:t>
            </w:r>
          </w:p>
        </w:tc>
        <w:tc>
          <w:tcPr>
            <w:tcW w:w="0" w:type="auto"/>
            <w:hideMark/>
          </w:tcPr>
          <w:p w14:paraId="33FEC04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Unique identifier for each user.</w:t>
            </w:r>
          </w:p>
        </w:tc>
      </w:tr>
      <w:tr w:rsidR="004654A1" w:rsidRPr="004654A1" w14:paraId="1865107D" w14:textId="77777777" w:rsidTr="004654A1">
        <w:tc>
          <w:tcPr>
            <w:tcW w:w="0" w:type="auto"/>
            <w:hideMark/>
          </w:tcPr>
          <w:p w14:paraId="2E104C61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username</w:t>
            </w:r>
          </w:p>
        </w:tc>
        <w:tc>
          <w:tcPr>
            <w:tcW w:w="0" w:type="auto"/>
            <w:hideMark/>
          </w:tcPr>
          <w:p w14:paraId="424EF6C3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100)</w:t>
            </w:r>
          </w:p>
        </w:tc>
        <w:tc>
          <w:tcPr>
            <w:tcW w:w="0" w:type="auto"/>
            <w:hideMark/>
          </w:tcPr>
          <w:p w14:paraId="6A5D624A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1B90ADB7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Username for login.</w:t>
            </w:r>
          </w:p>
        </w:tc>
      </w:tr>
      <w:tr w:rsidR="004654A1" w:rsidRPr="004654A1" w14:paraId="40E4D67C" w14:textId="77777777" w:rsidTr="004654A1">
        <w:tc>
          <w:tcPr>
            <w:tcW w:w="0" w:type="auto"/>
            <w:hideMark/>
          </w:tcPr>
          <w:p w14:paraId="7836381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password</w:t>
            </w:r>
          </w:p>
        </w:tc>
        <w:tc>
          <w:tcPr>
            <w:tcW w:w="0" w:type="auto"/>
            <w:hideMark/>
          </w:tcPr>
          <w:p w14:paraId="5311C7E8" w14:textId="77777777" w:rsidR="004654A1" w:rsidRPr="004654A1" w:rsidRDefault="004654A1" w:rsidP="004654A1">
            <w:pPr>
              <w:spacing w:after="160" w:line="259" w:lineRule="auto"/>
            </w:pPr>
            <w:proofErr w:type="gramStart"/>
            <w:r w:rsidRPr="004654A1">
              <w:t>VARCHAR(</w:t>
            </w:r>
            <w:proofErr w:type="gramEnd"/>
            <w:r w:rsidRPr="004654A1">
              <w:t>255)</w:t>
            </w:r>
          </w:p>
        </w:tc>
        <w:tc>
          <w:tcPr>
            <w:tcW w:w="0" w:type="auto"/>
            <w:hideMark/>
          </w:tcPr>
          <w:p w14:paraId="6C2EE020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NOT NULL</w:t>
            </w:r>
          </w:p>
        </w:tc>
        <w:tc>
          <w:tcPr>
            <w:tcW w:w="0" w:type="auto"/>
            <w:hideMark/>
          </w:tcPr>
          <w:p w14:paraId="5D592B74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User's password (hashed).</w:t>
            </w:r>
          </w:p>
        </w:tc>
      </w:tr>
      <w:tr w:rsidR="004654A1" w:rsidRPr="004654A1" w14:paraId="1BAD54FE" w14:textId="77777777" w:rsidTr="004654A1">
        <w:tc>
          <w:tcPr>
            <w:tcW w:w="0" w:type="auto"/>
            <w:hideMark/>
          </w:tcPr>
          <w:p w14:paraId="2605289E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EF3F982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60B7CE56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Employee(</w:t>
            </w:r>
            <w:proofErr w:type="spellStart"/>
            <w:r w:rsidRPr="004654A1">
              <w:t>employee_id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0673987B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The employee associated with the user.</w:t>
            </w:r>
          </w:p>
        </w:tc>
      </w:tr>
      <w:tr w:rsidR="004654A1" w:rsidRPr="004654A1" w14:paraId="785C806A" w14:textId="77777777" w:rsidTr="004654A1">
        <w:tc>
          <w:tcPr>
            <w:tcW w:w="0" w:type="auto"/>
            <w:hideMark/>
          </w:tcPr>
          <w:p w14:paraId="63A2517D" w14:textId="77777777" w:rsidR="004654A1" w:rsidRPr="004654A1" w:rsidRDefault="004654A1" w:rsidP="004654A1">
            <w:pPr>
              <w:spacing w:after="160" w:line="259" w:lineRule="auto"/>
            </w:pPr>
            <w:proofErr w:type="spellStart"/>
            <w:r w:rsidRPr="004654A1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651D119C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BIGINT</w:t>
            </w:r>
          </w:p>
        </w:tc>
        <w:tc>
          <w:tcPr>
            <w:tcW w:w="0" w:type="auto"/>
            <w:hideMark/>
          </w:tcPr>
          <w:p w14:paraId="27396869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FOREIGN KEY REFERENCES Role(</w:t>
            </w:r>
            <w:proofErr w:type="spellStart"/>
            <w:r w:rsidRPr="004654A1">
              <w:t>role_id</w:t>
            </w:r>
            <w:proofErr w:type="spellEnd"/>
            <w:r w:rsidRPr="004654A1">
              <w:t>)</w:t>
            </w:r>
          </w:p>
        </w:tc>
        <w:tc>
          <w:tcPr>
            <w:tcW w:w="0" w:type="auto"/>
            <w:hideMark/>
          </w:tcPr>
          <w:p w14:paraId="60675CB5" w14:textId="77777777" w:rsidR="004654A1" w:rsidRPr="004654A1" w:rsidRDefault="004654A1" w:rsidP="004654A1">
            <w:pPr>
              <w:spacing w:after="160" w:line="259" w:lineRule="auto"/>
            </w:pPr>
            <w:r w:rsidRPr="004654A1">
              <w:t>Role assigned to the user.</w:t>
            </w:r>
          </w:p>
        </w:tc>
      </w:tr>
    </w:tbl>
    <w:p w14:paraId="0FB75B98" w14:textId="77777777" w:rsidR="004654A1" w:rsidRPr="004654A1" w:rsidRDefault="004654A1" w:rsidP="004654A1">
      <w:r w:rsidRPr="004654A1">
        <w:pict w14:anchorId="6132D89C">
          <v:rect id="_x0000_i1192" style="width:0;height:1.5pt" o:hralign="center" o:hrstd="t" o:hr="t" fillcolor="#a0a0a0" stroked="f"/>
        </w:pict>
      </w:r>
    </w:p>
    <w:p w14:paraId="08419E14" w14:textId="77777777" w:rsidR="004654A1" w:rsidRPr="004654A1" w:rsidRDefault="004654A1" w:rsidP="004654A1">
      <w:r w:rsidRPr="004654A1">
        <w:t>This separate representation of each table makes it easier to understand the database design for the ERP system. Let me know if you need any further information!</w:t>
      </w:r>
    </w:p>
    <w:p w14:paraId="2A983E3A" w14:textId="77777777" w:rsidR="004654A1" w:rsidRDefault="004654A1"/>
    <w:p w14:paraId="47683344" w14:textId="77777777" w:rsidR="00072402" w:rsidRDefault="00072402">
      <w:r>
        <w:br w:type="page"/>
      </w:r>
    </w:p>
    <w:p w14:paraId="3B2E51DF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lastRenderedPageBreak/>
        <w:t>ER Diagram</w:t>
      </w:r>
    </w:p>
    <w:p w14:paraId="7B0798BF" w14:textId="77777777" w:rsidR="004654A1" w:rsidRPr="004654A1" w:rsidRDefault="004654A1" w:rsidP="004654A1">
      <w:r w:rsidRPr="004654A1">
        <w:t xml:space="preserve">The </w:t>
      </w:r>
      <w:r w:rsidRPr="004654A1">
        <w:rPr>
          <w:b/>
          <w:bCs/>
        </w:rPr>
        <w:t>ER (Entity-Relationship) Diagram</w:t>
      </w:r>
      <w:r w:rsidRPr="004654A1">
        <w:t xml:space="preserve"> for this project will include the relationships between the above entities. Here's a breakdown of the relationships:</w:t>
      </w:r>
    </w:p>
    <w:p w14:paraId="6D7BD530" w14:textId="77777777" w:rsidR="004654A1" w:rsidRPr="004654A1" w:rsidRDefault="004654A1" w:rsidP="004654A1">
      <w:pPr>
        <w:numPr>
          <w:ilvl w:val="0"/>
          <w:numId w:val="8"/>
        </w:numPr>
      </w:pPr>
      <w:r w:rsidRPr="004654A1">
        <w:rPr>
          <w:b/>
          <w:bCs/>
        </w:rPr>
        <w:t>One-to-Many Relationships</w:t>
      </w:r>
      <w:r w:rsidRPr="004654A1">
        <w:t>:</w:t>
      </w:r>
    </w:p>
    <w:p w14:paraId="42AE91BE" w14:textId="77777777" w:rsidR="004654A1" w:rsidRPr="004654A1" w:rsidRDefault="004654A1" w:rsidP="004654A1">
      <w:pPr>
        <w:numPr>
          <w:ilvl w:val="1"/>
          <w:numId w:val="8"/>
        </w:numPr>
      </w:pPr>
      <w:r w:rsidRPr="004654A1">
        <w:rPr>
          <w:b/>
          <w:bCs/>
        </w:rPr>
        <w:t>Department</w:t>
      </w:r>
      <w:r w:rsidRPr="004654A1">
        <w:t xml:space="preserve"> has many </w:t>
      </w:r>
      <w:r w:rsidRPr="004654A1">
        <w:rPr>
          <w:b/>
          <w:bCs/>
        </w:rPr>
        <w:t>Employees</w:t>
      </w:r>
      <w:r w:rsidRPr="004654A1">
        <w:t>.</w:t>
      </w:r>
    </w:p>
    <w:p w14:paraId="3E19F0E1" w14:textId="77777777" w:rsidR="004654A1" w:rsidRPr="004654A1" w:rsidRDefault="004654A1" w:rsidP="004654A1">
      <w:pPr>
        <w:numPr>
          <w:ilvl w:val="1"/>
          <w:numId w:val="8"/>
        </w:numPr>
      </w:pPr>
      <w:r w:rsidRPr="004654A1">
        <w:rPr>
          <w:b/>
          <w:bCs/>
        </w:rPr>
        <w:t>Customer</w:t>
      </w:r>
      <w:r w:rsidRPr="004654A1">
        <w:t xml:space="preserve"> has many </w:t>
      </w:r>
      <w:proofErr w:type="spellStart"/>
      <w:r w:rsidRPr="004654A1">
        <w:rPr>
          <w:b/>
          <w:bCs/>
        </w:rPr>
        <w:t>SalesOrders</w:t>
      </w:r>
      <w:proofErr w:type="spellEnd"/>
      <w:r w:rsidRPr="004654A1">
        <w:t>.</w:t>
      </w:r>
    </w:p>
    <w:p w14:paraId="043AACD3" w14:textId="77777777" w:rsidR="004654A1" w:rsidRPr="004654A1" w:rsidRDefault="004654A1" w:rsidP="004654A1">
      <w:pPr>
        <w:numPr>
          <w:ilvl w:val="1"/>
          <w:numId w:val="8"/>
        </w:numPr>
      </w:pPr>
      <w:r w:rsidRPr="004654A1">
        <w:rPr>
          <w:b/>
          <w:bCs/>
        </w:rPr>
        <w:t>Supplier</w:t>
      </w:r>
      <w:r w:rsidRPr="004654A1">
        <w:t xml:space="preserve"> has many </w:t>
      </w:r>
      <w:r w:rsidRPr="004654A1">
        <w:rPr>
          <w:b/>
          <w:bCs/>
        </w:rPr>
        <w:t>Products</w:t>
      </w:r>
      <w:r w:rsidRPr="004654A1">
        <w:t xml:space="preserve"> and </w:t>
      </w:r>
      <w:proofErr w:type="spellStart"/>
      <w:r w:rsidRPr="004654A1">
        <w:rPr>
          <w:b/>
          <w:bCs/>
        </w:rPr>
        <w:t>PurchaseOrders</w:t>
      </w:r>
      <w:proofErr w:type="spellEnd"/>
      <w:r w:rsidRPr="004654A1">
        <w:t>.</w:t>
      </w:r>
    </w:p>
    <w:p w14:paraId="5A04E042" w14:textId="77777777" w:rsidR="004654A1" w:rsidRPr="004654A1" w:rsidRDefault="004654A1" w:rsidP="004654A1">
      <w:pPr>
        <w:numPr>
          <w:ilvl w:val="1"/>
          <w:numId w:val="8"/>
        </w:numPr>
      </w:pPr>
      <w:proofErr w:type="spellStart"/>
      <w:r w:rsidRPr="004654A1">
        <w:rPr>
          <w:b/>
          <w:bCs/>
        </w:rPr>
        <w:t>SalesOrder</w:t>
      </w:r>
      <w:proofErr w:type="spellEnd"/>
      <w:r w:rsidRPr="004654A1">
        <w:t xml:space="preserve"> and </w:t>
      </w:r>
      <w:proofErr w:type="spellStart"/>
      <w:r w:rsidRPr="004654A1">
        <w:rPr>
          <w:b/>
          <w:bCs/>
        </w:rPr>
        <w:t>PurchaseOrder</w:t>
      </w:r>
      <w:proofErr w:type="spellEnd"/>
      <w:r w:rsidRPr="004654A1">
        <w:t xml:space="preserve"> have multiple </w:t>
      </w:r>
      <w:r w:rsidRPr="004654A1">
        <w:rPr>
          <w:b/>
          <w:bCs/>
        </w:rPr>
        <w:t>Products</w:t>
      </w:r>
      <w:r w:rsidRPr="004654A1">
        <w:t xml:space="preserve"> through many-to-many relationships.</w:t>
      </w:r>
    </w:p>
    <w:p w14:paraId="081C3A5E" w14:textId="77777777" w:rsidR="004654A1" w:rsidRPr="004654A1" w:rsidRDefault="004654A1" w:rsidP="004654A1">
      <w:pPr>
        <w:numPr>
          <w:ilvl w:val="1"/>
          <w:numId w:val="8"/>
        </w:numPr>
      </w:pPr>
      <w:proofErr w:type="spellStart"/>
      <w:r w:rsidRPr="004654A1">
        <w:rPr>
          <w:b/>
          <w:bCs/>
        </w:rPr>
        <w:t>SalesOrder</w:t>
      </w:r>
      <w:proofErr w:type="spellEnd"/>
      <w:r w:rsidRPr="004654A1">
        <w:t xml:space="preserve"> has many </w:t>
      </w:r>
      <w:r w:rsidRPr="004654A1">
        <w:rPr>
          <w:b/>
          <w:bCs/>
        </w:rPr>
        <w:t>Invoices</w:t>
      </w:r>
      <w:r w:rsidRPr="004654A1">
        <w:t xml:space="preserve"> and </w:t>
      </w:r>
      <w:r w:rsidRPr="004654A1">
        <w:rPr>
          <w:b/>
          <w:bCs/>
        </w:rPr>
        <w:t>Shipments</w:t>
      </w:r>
      <w:r w:rsidRPr="004654A1">
        <w:t>.</w:t>
      </w:r>
    </w:p>
    <w:p w14:paraId="3DF7DB53" w14:textId="77777777" w:rsidR="004654A1" w:rsidRPr="004654A1" w:rsidRDefault="004654A1" w:rsidP="004654A1">
      <w:pPr>
        <w:numPr>
          <w:ilvl w:val="1"/>
          <w:numId w:val="8"/>
        </w:numPr>
      </w:pPr>
      <w:r w:rsidRPr="004654A1">
        <w:rPr>
          <w:b/>
          <w:bCs/>
        </w:rPr>
        <w:t>Employee</w:t>
      </w:r>
      <w:r w:rsidRPr="004654A1">
        <w:t xml:space="preserve"> has many </w:t>
      </w:r>
      <w:r w:rsidRPr="004654A1">
        <w:rPr>
          <w:b/>
          <w:bCs/>
        </w:rPr>
        <w:t>Leave</w:t>
      </w:r>
      <w:r w:rsidRPr="004654A1">
        <w:t xml:space="preserve"> and </w:t>
      </w:r>
      <w:r w:rsidRPr="004654A1">
        <w:rPr>
          <w:b/>
          <w:bCs/>
        </w:rPr>
        <w:t>Salary</w:t>
      </w:r>
      <w:r w:rsidRPr="004654A1">
        <w:t xml:space="preserve"> records.</w:t>
      </w:r>
    </w:p>
    <w:p w14:paraId="68A5DB50" w14:textId="77777777" w:rsidR="004654A1" w:rsidRPr="004654A1" w:rsidRDefault="004654A1" w:rsidP="004654A1">
      <w:pPr>
        <w:numPr>
          <w:ilvl w:val="0"/>
          <w:numId w:val="8"/>
        </w:numPr>
      </w:pPr>
      <w:r w:rsidRPr="004654A1">
        <w:rPr>
          <w:b/>
          <w:bCs/>
        </w:rPr>
        <w:t>Many-to-Many Relationships</w:t>
      </w:r>
      <w:r w:rsidRPr="004654A1">
        <w:t>:</w:t>
      </w:r>
    </w:p>
    <w:p w14:paraId="3DDB75F0" w14:textId="77777777" w:rsidR="004654A1" w:rsidRPr="004654A1" w:rsidRDefault="004654A1" w:rsidP="004654A1">
      <w:pPr>
        <w:numPr>
          <w:ilvl w:val="1"/>
          <w:numId w:val="8"/>
        </w:numPr>
      </w:pPr>
      <w:proofErr w:type="spellStart"/>
      <w:r w:rsidRPr="004654A1">
        <w:rPr>
          <w:b/>
          <w:bCs/>
        </w:rPr>
        <w:t>SalesOrder</w:t>
      </w:r>
      <w:proofErr w:type="spellEnd"/>
      <w:r w:rsidRPr="004654A1">
        <w:t xml:space="preserve"> and </w:t>
      </w:r>
      <w:r w:rsidRPr="004654A1">
        <w:rPr>
          <w:b/>
          <w:bCs/>
        </w:rPr>
        <w:t>Product</w:t>
      </w:r>
      <w:r w:rsidRPr="004654A1">
        <w:t xml:space="preserve"> are connected via </w:t>
      </w:r>
      <w:proofErr w:type="spellStart"/>
      <w:r w:rsidRPr="004654A1">
        <w:t>SalesOrder_Product</w:t>
      </w:r>
      <w:proofErr w:type="spellEnd"/>
      <w:r w:rsidRPr="004654A1">
        <w:t>.</w:t>
      </w:r>
    </w:p>
    <w:p w14:paraId="274844EA" w14:textId="77777777" w:rsidR="004654A1" w:rsidRPr="004654A1" w:rsidRDefault="004654A1" w:rsidP="004654A1">
      <w:pPr>
        <w:numPr>
          <w:ilvl w:val="1"/>
          <w:numId w:val="8"/>
        </w:numPr>
      </w:pPr>
      <w:proofErr w:type="spellStart"/>
      <w:r w:rsidRPr="004654A1">
        <w:rPr>
          <w:b/>
          <w:bCs/>
        </w:rPr>
        <w:t>PurchaseOrder</w:t>
      </w:r>
      <w:proofErr w:type="spellEnd"/>
      <w:r w:rsidRPr="004654A1">
        <w:t xml:space="preserve"> and </w:t>
      </w:r>
      <w:r w:rsidRPr="004654A1">
        <w:rPr>
          <w:b/>
          <w:bCs/>
        </w:rPr>
        <w:t>Product</w:t>
      </w:r>
      <w:r w:rsidRPr="004654A1">
        <w:t xml:space="preserve"> are connected via </w:t>
      </w:r>
      <w:proofErr w:type="spellStart"/>
      <w:r w:rsidRPr="004654A1">
        <w:t>PurchaseOrder_Product</w:t>
      </w:r>
      <w:proofErr w:type="spellEnd"/>
      <w:r w:rsidRPr="004654A1">
        <w:t>.</w:t>
      </w:r>
    </w:p>
    <w:p w14:paraId="4904EFBF" w14:textId="77777777" w:rsidR="004654A1" w:rsidRPr="004654A1" w:rsidRDefault="004654A1" w:rsidP="004654A1">
      <w:r w:rsidRPr="004654A1">
        <w:t>Here's a textual guide for the ER diagram structure:</w:t>
      </w:r>
    </w:p>
    <w:p w14:paraId="5D6E50DF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Department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Employee</w:t>
      </w:r>
    </w:p>
    <w:p w14:paraId="6C2156B9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Employee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Leave</w:t>
      </w:r>
    </w:p>
    <w:p w14:paraId="5608DDA2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Employee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Salary</w:t>
      </w:r>
    </w:p>
    <w:p w14:paraId="2D2B7562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Supplier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Product</w:t>
      </w:r>
    </w:p>
    <w:p w14:paraId="7742E8CB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Supplier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 xml:space="preserve">(N) </w:t>
      </w:r>
      <w:proofErr w:type="spellStart"/>
      <w:r w:rsidRPr="004654A1">
        <w:rPr>
          <w:b/>
          <w:bCs/>
        </w:rPr>
        <w:t>PurchaseOrder</w:t>
      </w:r>
      <w:proofErr w:type="spellEnd"/>
    </w:p>
    <w:p w14:paraId="5CE9BCCA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 xml:space="preserve">Product (N)----(N) </w:t>
      </w:r>
      <w:proofErr w:type="spellStart"/>
      <w:r w:rsidRPr="004654A1">
        <w:rPr>
          <w:b/>
          <w:bCs/>
        </w:rPr>
        <w:t>SalesOrder</w:t>
      </w:r>
      <w:proofErr w:type="spellEnd"/>
      <w:r w:rsidRPr="004654A1">
        <w:t xml:space="preserve"> (via </w:t>
      </w:r>
      <w:proofErr w:type="spellStart"/>
      <w:r w:rsidRPr="004654A1">
        <w:t>SalesOrder_Product</w:t>
      </w:r>
      <w:proofErr w:type="spellEnd"/>
      <w:r w:rsidRPr="004654A1">
        <w:t>)</w:t>
      </w:r>
    </w:p>
    <w:p w14:paraId="0DFC73C4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 xml:space="preserve">Product (N)----(N) </w:t>
      </w:r>
      <w:proofErr w:type="spellStart"/>
      <w:r w:rsidRPr="004654A1">
        <w:rPr>
          <w:b/>
          <w:bCs/>
        </w:rPr>
        <w:t>PurchaseOrder</w:t>
      </w:r>
      <w:proofErr w:type="spellEnd"/>
      <w:r w:rsidRPr="004654A1">
        <w:t xml:space="preserve"> (via </w:t>
      </w:r>
      <w:proofErr w:type="spellStart"/>
      <w:r w:rsidRPr="004654A1">
        <w:t>PurchaseOrder_Product</w:t>
      </w:r>
      <w:proofErr w:type="spellEnd"/>
      <w:r w:rsidRPr="004654A1">
        <w:t>)</w:t>
      </w:r>
    </w:p>
    <w:p w14:paraId="28F1ECA3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Customer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 xml:space="preserve">(N) </w:t>
      </w:r>
      <w:proofErr w:type="spellStart"/>
      <w:r w:rsidRPr="004654A1">
        <w:rPr>
          <w:b/>
          <w:bCs/>
        </w:rPr>
        <w:t>SalesOrder</w:t>
      </w:r>
      <w:proofErr w:type="spellEnd"/>
    </w:p>
    <w:p w14:paraId="640FF929" w14:textId="77777777" w:rsidR="004654A1" w:rsidRPr="004654A1" w:rsidRDefault="004654A1" w:rsidP="004654A1">
      <w:pPr>
        <w:numPr>
          <w:ilvl w:val="0"/>
          <w:numId w:val="9"/>
        </w:numPr>
      </w:pPr>
      <w:proofErr w:type="spellStart"/>
      <w:r w:rsidRPr="004654A1">
        <w:rPr>
          <w:b/>
          <w:bCs/>
        </w:rPr>
        <w:t>SalesOrder</w:t>
      </w:r>
      <w:proofErr w:type="spellEnd"/>
      <w:r w:rsidRPr="004654A1">
        <w:rPr>
          <w:b/>
          <w:bCs/>
        </w:rPr>
        <w:t xml:space="preserve">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Invoice</w:t>
      </w:r>
    </w:p>
    <w:p w14:paraId="53D692D4" w14:textId="77777777" w:rsidR="004654A1" w:rsidRPr="004654A1" w:rsidRDefault="004654A1" w:rsidP="004654A1">
      <w:pPr>
        <w:numPr>
          <w:ilvl w:val="0"/>
          <w:numId w:val="9"/>
        </w:numPr>
      </w:pPr>
      <w:proofErr w:type="spellStart"/>
      <w:r w:rsidRPr="004654A1">
        <w:rPr>
          <w:b/>
          <w:bCs/>
        </w:rPr>
        <w:t>SalesOrder</w:t>
      </w:r>
      <w:proofErr w:type="spellEnd"/>
      <w:r w:rsidRPr="004654A1">
        <w:rPr>
          <w:b/>
          <w:bCs/>
        </w:rPr>
        <w:t xml:space="preserve">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Shipment</w:t>
      </w:r>
    </w:p>
    <w:p w14:paraId="69CBAF4C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Invoice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Payment</w:t>
      </w:r>
    </w:p>
    <w:p w14:paraId="4610E01C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Role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(N) User</w:t>
      </w:r>
    </w:p>
    <w:p w14:paraId="1072626C" w14:textId="77777777" w:rsidR="004654A1" w:rsidRPr="004654A1" w:rsidRDefault="004654A1" w:rsidP="004654A1">
      <w:pPr>
        <w:numPr>
          <w:ilvl w:val="0"/>
          <w:numId w:val="9"/>
        </w:numPr>
      </w:pPr>
      <w:r w:rsidRPr="004654A1">
        <w:rPr>
          <w:b/>
          <w:bCs/>
        </w:rPr>
        <w:t>User (</w:t>
      </w:r>
      <w:proofErr w:type="gramStart"/>
      <w:r w:rsidRPr="004654A1">
        <w:rPr>
          <w:b/>
          <w:bCs/>
        </w:rPr>
        <w:t>1)----</w:t>
      </w:r>
      <w:proofErr w:type="gramEnd"/>
      <w:r w:rsidRPr="004654A1">
        <w:rPr>
          <w:b/>
          <w:bCs/>
        </w:rPr>
        <w:t>(1) Employee</w:t>
      </w:r>
    </w:p>
    <w:p w14:paraId="0383949E" w14:textId="77777777" w:rsidR="00072402" w:rsidRDefault="00072402"/>
    <w:p w14:paraId="69E92DDD" w14:textId="77777777" w:rsidR="00072402" w:rsidRDefault="00072402">
      <w:r>
        <w:br w:type="page"/>
      </w:r>
    </w:p>
    <w:p w14:paraId="1E2F35C4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lastRenderedPageBreak/>
        <w:t>Modules Description</w:t>
      </w:r>
    </w:p>
    <w:p w14:paraId="142E5601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1. HR Management Module</w:t>
      </w:r>
    </w:p>
    <w:p w14:paraId="50A627DF" w14:textId="77777777" w:rsidR="004654A1" w:rsidRPr="004654A1" w:rsidRDefault="004654A1" w:rsidP="004654A1">
      <w:pPr>
        <w:numPr>
          <w:ilvl w:val="0"/>
          <w:numId w:val="10"/>
        </w:numPr>
      </w:pPr>
      <w:r w:rsidRPr="004654A1">
        <w:rPr>
          <w:b/>
          <w:bCs/>
        </w:rPr>
        <w:t>Description:</w:t>
      </w:r>
      <w:r w:rsidRPr="004654A1">
        <w:t xml:space="preserve"> This module handles all human resource-related activities.</w:t>
      </w:r>
    </w:p>
    <w:p w14:paraId="1154891B" w14:textId="77777777" w:rsidR="004654A1" w:rsidRPr="004654A1" w:rsidRDefault="004654A1" w:rsidP="004654A1">
      <w:pPr>
        <w:numPr>
          <w:ilvl w:val="0"/>
          <w:numId w:val="10"/>
        </w:numPr>
      </w:pPr>
      <w:r w:rsidRPr="004654A1">
        <w:rPr>
          <w:b/>
          <w:bCs/>
        </w:rPr>
        <w:t>Key Functions:</w:t>
      </w:r>
    </w:p>
    <w:p w14:paraId="731C8448" w14:textId="77777777" w:rsidR="004654A1" w:rsidRPr="004654A1" w:rsidRDefault="004654A1" w:rsidP="004654A1">
      <w:pPr>
        <w:numPr>
          <w:ilvl w:val="1"/>
          <w:numId w:val="10"/>
        </w:numPr>
      </w:pPr>
      <w:r w:rsidRPr="004654A1">
        <w:rPr>
          <w:b/>
          <w:bCs/>
        </w:rPr>
        <w:t>Employee Management:</w:t>
      </w:r>
      <w:r w:rsidRPr="004654A1">
        <w:t xml:space="preserve"> Add, update, and delete employee records.</w:t>
      </w:r>
    </w:p>
    <w:p w14:paraId="280BB631" w14:textId="77777777" w:rsidR="004654A1" w:rsidRPr="004654A1" w:rsidRDefault="004654A1" w:rsidP="004654A1">
      <w:pPr>
        <w:numPr>
          <w:ilvl w:val="1"/>
          <w:numId w:val="10"/>
        </w:numPr>
      </w:pPr>
      <w:r w:rsidRPr="004654A1">
        <w:rPr>
          <w:b/>
          <w:bCs/>
        </w:rPr>
        <w:t>Department Management:</w:t>
      </w:r>
      <w:r w:rsidRPr="004654A1">
        <w:t xml:space="preserve"> Manage department details and assignments.</w:t>
      </w:r>
    </w:p>
    <w:p w14:paraId="64594F57" w14:textId="77777777" w:rsidR="004654A1" w:rsidRPr="004654A1" w:rsidRDefault="004654A1" w:rsidP="004654A1">
      <w:pPr>
        <w:numPr>
          <w:ilvl w:val="1"/>
          <w:numId w:val="10"/>
        </w:numPr>
      </w:pPr>
      <w:r w:rsidRPr="004654A1">
        <w:rPr>
          <w:b/>
          <w:bCs/>
        </w:rPr>
        <w:t>Payroll Processing:</w:t>
      </w:r>
      <w:r w:rsidRPr="004654A1">
        <w:t xml:space="preserve"> Calculate employee salaries, bonuses, and deductions.</w:t>
      </w:r>
    </w:p>
    <w:p w14:paraId="514598C4" w14:textId="77777777" w:rsidR="004654A1" w:rsidRPr="004654A1" w:rsidRDefault="004654A1" w:rsidP="004654A1">
      <w:pPr>
        <w:numPr>
          <w:ilvl w:val="1"/>
          <w:numId w:val="10"/>
        </w:numPr>
      </w:pPr>
      <w:r w:rsidRPr="004654A1">
        <w:rPr>
          <w:b/>
          <w:bCs/>
        </w:rPr>
        <w:t>Attendance Management:</w:t>
      </w:r>
      <w:r w:rsidRPr="004654A1">
        <w:t xml:space="preserve"> Track employee attendance and generate reports.</w:t>
      </w:r>
    </w:p>
    <w:p w14:paraId="76028113" w14:textId="77777777" w:rsidR="004654A1" w:rsidRPr="004654A1" w:rsidRDefault="004654A1" w:rsidP="004654A1">
      <w:pPr>
        <w:numPr>
          <w:ilvl w:val="1"/>
          <w:numId w:val="10"/>
        </w:numPr>
      </w:pPr>
      <w:r w:rsidRPr="004654A1">
        <w:rPr>
          <w:b/>
          <w:bCs/>
        </w:rPr>
        <w:t>Leave Management:</w:t>
      </w:r>
      <w:r w:rsidRPr="004654A1">
        <w:t xml:space="preserve"> Request, approve, and track employee leave.</w:t>
      </w:r>
    </w:p>
    <w:p w14:paraId="591EA8FE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2. Inventory Management Module</w:t>
      </w:r>
    </w:p>
    <w:p w14:paraId="0845F21E" w14:textId="77777777" w:rsidR="004654A1" w:rsidRPr="004654A1" w:rsidRDefault="004654A1" w:rsidP="004654A1">
      <w:pPr>
        <w:numPr>
          <w:ilvl w:val="0"/>
          <w:numId w:val="11"/>
        </w:numPr>
      </w:pPr>
      <w:r w:rsidRPr="004654A1">
        <w:rPr>
          <w:b/>
          <w:bCs/>
        </w:rPr>
        <w:t>Description:</w:t>
      </w:r>
      <w:r w:rsidRPr="004654A1">
        <w:t xml:space="preserve"> This module manages stock levels, product details, and supplier relationships.</w:t>
      </w:r>
    </w:p>
    <w:p w14:paraId="7E661434" w14:textId="77777777" w:rsidR="004654A1" w:rsidRPr="004654A1" w:rsidRDefault="004654A1" w:rsidP="004654A1">
      <w:pPr>
        <w:numPr>
          <w:ilvl w:val="0"/>
          <w:numId w:val="11"/>
        </w:numPr>
      </w:pPr>
      <w:r w:rsidRPr="004654A1">
        <w:rPr>
          <w:b/>
          <w:bCs/>
        </w:rPr>
        <w:t>Key Functions:</w:t>
      </w:r>
    </w:p>
    <w:p w14:paraId="2D220EA5" w14:textId="77777777" w:rsidR="004654A1" w:rsidRPr="004654A1" w:rsidRDefault="004654A1" w:rsidP="004654A1">
      <w:pPr>
        <w:numPr>
          <w:ilvl w:val="1"/>
          <w:numId w:val="11"/>
        </w:numPr>
      </w:pPr>
      <w:r w:rsidRPr="004654A1">
        <w:rPr>
          <w:b/>
          <w:bCs/>
        </w:rPr>
        <w:t>Product Management:</w:t>
      </w:r>
      <w:r w:rsidRPr="004654A1">
        <w:t xml:space="preserve"> Add, update, and remove products from inventory.</w:t>
      </w:r>
    </w:p>
    <w:p w14:paraId="0E989E3F" w14:textId="77777777" w:rsidR="004654A1" w:rsidRPr="004654A1" w:rsidRDefault="004654A1" w:rsidP="004654A1">
      <w:pPr>
        <w:numPr>
          <w:ilvl w:val="1"/>
          <w:numId w:val="11"/>
        </w:numPr>
      </w:pPr>
      <w:r w:rsidRPr="004654A1">
        <w:rPr>
          <w:b/>
          <w:bCs/>
        </w:rPr>
        <w:t>Supplier Management:</w:t>
      </w:r>
      <w:r w:rsidRPr="004654A1">
        <w:t xml:space="preserve"> Manage supplier information and their products.</w:t>
      </w:r>
    </w:p>
    <w:p w14:paraId="0FFB833F" w14:textId="77777777" w:rsidR="004654A1" w:rsidRPr="004654A1" w:rsidRDefault="004654A1" w:rsidP="004654A1">
      <w:pPr>
        <w:numPr>
          <w:ilvl w:val="1"/>
          <w:numId w:val="11"/>
        </w:numPr>
      </w:pPr>
      <w:r w:rsidRPr="004654A1">
        <w:rPr>
          <w:b/>
          <w:bCs/>
        </w:rPr>
        <w:t>Stock Control:</w:t>
      </w:r>
      <w:r w:rsidRPr="004654A1">
        <w:t xml:space="preserve"> Monitor stock levels and set alerts for low inventory.</w:t>
      </w:r>
    </w:p>
    <w:p w14:paraId="3EE6CFBE" w14:textId="77777777" w:rsidR="004654A1" w:rsidRPr="004654A1" w:rsidRDefault="004654A1" w:rsidP="004654A1">
      <w:pPr>
        <w:numPr>
          <w:ilvl w:val="1"/>
          <w:numId w:val="11"/>
        </w:numPr>
      </w:pPr>
      <w:r w:rsidRPr="004654A1">
        <w:rPr>
          <w:b/>
          <w:bCs/>
        </w:rPr>
        <w:t>Inventory Reports:</w:t>
      </w:r>
      <w:r w:rsidRPr="004654A1">
        <w:t xml:space="preserve"> Generate reports on stock levels and product performance.</w:t>
      </w:r>
    </w:p>
    <w:p w14:paraId="37BC8D48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3. Finance Management Module</w:t>
      </w:r>
    </w:p>
    <w:p w14:paraId="5784D427" w14:textId="77777777" w:rsidR="004654A1" w:rsidRPr="004654A1" w:rsidRDefault="004654A1" w:rsidP="004654A1">
      <w:pPr>
        <w:numPr>
          <w:ilvl w:val="0"/>
          <w:numId w:val="12"/>
        </w:numPr>
      </w:pPr>
      <w:r w:rsidRPr="004654A1">
        <w:rPr>
          <w:b/>
          <w:bCs/>
        </w:rPr>
        <w:t>Description:</w:t>
      </w:r>
      <w:r w:rsidRPr="004654A1">
        <w:t xml:space="preserve"> This module oversees financial operations, including billing and payment tracking.</w:t>
      </w:r>
    </w:p>
    <w:p w14:paraId="1DCBC392" w14:textId="77777777" w:rsidR="004654A1" w:rsidRPr="004654A1" w:rsidRDefault="004654A1" w:rsidP="004654A1">
      <w:pPr>
        <w:numPr>
          <w:ilvl w:val="0"/>
          <w:numId w:val="12"/>
        </w:numPr>
      </w:pPr>
      <w:r w:rsidRPr="004654A1">
        <w:rPr>
          <w:b/>
          <w:bCs/>
        </w:rPr>
        <w:t>Key Functions:</w:t>
      </w:r>
    </w:p>
    <w:p w14:paraId="2D1A84FE" w14:textId="77777777" w:rsidR="004654A1" w:rsidRPr="004654A1" w:rsidRDefault="004654A1" w:rsidP="004654A1">
      <w:pPr>
        <w:numPr>
          <w:ilvl w:val="1"/>
          <w:numId w:val="12"/>
        </w:numPr>
      </w:pPr>
      <w:r w:rsidRPr="004654A1">
        <w:rPr>
          <w:b/>
          <w:bCs/>
        </w:rPr>
        <w:t>Billing and Invoicing:</w:t>
      </w:r>
      <w:r w:rsidRPr="004654A1">
        <w:t xml:space="preserve"> Generate and manage invoices for sales orders.</w:t>
      </w:r>
    </w:p>
    <w:p w14:paraId="6D6CCCA7" w14:textId="77777777" w:rsidR="004654A1" w:rsidRPr="004654A1" w:rsidRDefault="004654A1" w:rsidP="004654A1">
      <w:pPr>
        <w:numPr>
          <w:ilvl w:val="1"/>
          <w:numId w:val="12"/>
        </w:numPr>
      </w:pPr>
      <w:r w:rsidRPr="004654A1">
        <w:rPr>
          <w:b/>
          <w:bCs/>
        </w:rPr>
        <w:t>Payment Tracking:</w:t>
      </w:r>
      <w:r w:rsidRPr="004654A1">
        <w:t xml:space="preserve"> Record payments received and link them to invoices.</w:t>
      </w:r>
    </w:p>
    <w:p w14:paraId="01F40E58" w14:textId="77777777" w:rsidR="004654A1" w:rsidRPr="004654A1" w:rsidRDefault="004654A1" w:rsidP="004654A1">
      <w:pPr>
        <w:numPr>
          <w:ilvl w:val="1"/>
          <w:numId w:val="12"/>
        </w:numPr>
      </w:pPr>
      <w:r w:rsidRPr="004654A1">
        <w:rPr>
          <w:b/>
          <w:bCs/>
        </w:rPr>
        <w:t>Expense Management:</w:t>
      </w:r>
      <w:r w:rsidRPr="004654A1">
        <w:t xml:space="preserve"> Track company expenses and generate financial reports.</w:t>
      </w:r>
    </w:p>
    <w:p w14:paraId="0AD6FA33" w14:textId="77777777" w:rsidR="004654A1" w:rsidRPr="004654A1" w:rsidRDefault="004654A1" w:rsidP="004654A1">
      <w:pPr>
        <w:numPr>
          <w:ilvl w:val="1"/>
          <w:numId w:val="12"/>
        </w:numPr>
      </w:pPr>
      <w:r w:rsidRPr="004654A1">
        <w:rPr>
          <w:b/>
          <w:bCs/>
        </w:rPr>
        <w:t>Reporting:</w:t>
      </w:r>
      <w:r w:rsidRPr="004654A1">
        <w:t xml:space="preserve"> Produce financial statements, profit-loss reports, and cash flow statements.</w:t>
      </w:r>
    </w:p>
    <w:p w14:paraId="74491ACB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4. Sales Management Module</w:t>
      </w:r>
    </w:p>
    <w:p w14:paraId="3395CB48" w14:textId="77777777" w:rsidR="004654A1" w:rsidRPr="004654A1" w:rsidRDefault="004654A1" w:rsidP="004654A1">
      <w:pPr>
        <w:numPr>
          <w:ilvl w:val="0"/>
          <w:numId w:val="13"/>
        </w:numPr>
      </w:pPr>
      <w:r w:rsidRPr="004654A1">
        <w:rPr>
          <w:b/>
          <w:bCs/>
        </w:rPr>
        <w:t>Description:</w:t>
      </w:r>
      <w:r w:rsidRPr="004654A1">
        <w:t xml:space="preserve"> This module streamlines the sales process, from order placement to </w:t>
      </w:r>
      <w:proofErr w:type="spellStart"/>
      <w:r w:rsidRPr="004654A1">
        <w:t>fulfillment</w:t>
      </w:r>
      <w:proofErr w:type="spellEnd"/>
      <w:r w:rsidRPr="004654A1">
        <w:t>.</w:t>
      </w:r>
    </w:p>
    <w:p w14:paraId="14A4694B" w14:textId="77777777" w:rsidR="004654A1" w:rsidRPr="004654A1" w:rsidRDefault="004654A1" w:rsidP="004654A1">
      <w:pPr>
        <w:numPr>
          <w:ilvl w:val="0"/>
          <w:numId w:val="13"/>
        </w:numPr>
      </w:pPr>
      <w:r w:rsidRPr="004654A1">
        <w:rPr>
          <w:b/>
          <w:bCs/>
        </w:rPr>
        <w:t>Key Functions:</w:t>
      </w:r>
    </w:p>
    <w:p w14:paraId="02681773" w14:textId="77777777" w:rsidR="004654A1" w:rsidRPr="004654A1" w:rsidRDefault="004654A1" w:rsidP="004654A1">
      <w:pPr>
        <w:numPr>
          <w:ilvl w:val="1"/>
          <w:numId w:val="13"/>
        </w:numPr>
      </w:pPr>
      <w:r w:rsidRPr="004654A1">
        <w:rPr>
          <w:b/>
          <w:bCs/>
        </w:rPr>
        <w:t>Sales Order Management:</w:t>
      </w:r>
      <w:r w:rsidRPr="004654A1">
        <w:t xml:space="preserve"> Create and manage sales orders and their status.</w:t>
      </w:r>
    </w:p>
    <w:p w14:paraId="6E5848E7" w14:textId="77777777" w:rsidR="004654A1" w:rsidRPr="004654A1" w:rsidRDefault="004654A1" w:rsidP="004654A1">
      <w:pPr>
        <w:numPr>
          <w:ilvl w:val="1"/>
          <w:numId w:val="13"/>
        </w:numPr>
      </w:pPr>
      <w:r w:rsidRPr="004654A1">
        <w:rPr>
          <w:b/>
          <w:bCs/>
        </w:rPr>
        <w:t>Customer Management:</w:t>
      </w:r>
      <w:r w:rsidRPr="004654A1">
        <w:t xml:space="preserve"> Maintain customer information and purchase history.</w:t>
      </w:r>
    </w:p>
    <w:p w14:paraId="4BF1B39D" w14:textId="77777777" w:rsidR="004654A1" w:rsidRPr="004654A1" w:rsidRDefault="004654A1" w:rsidP="004654A1">
      <w:pPr>
        <w:numPr>
          <w:ilvl w:val="1"/>
          <w:numId w:val="13"/>
        </w:numPr>
      </w:pPr>
      <w:r w:rsidRPr="004654A1">
        <w:rPr>
          <w:b/>
          <w:bCs/>
        </w:rPr>
        <w:t xml:space="preserve">Order </w:t>
      </w:r>
      <w:proofErr w:type="spellStart"/>
      <w:r w:rsidRPr="004654A1">
        <w:rPr>
          <w:b/>
          <w:bCs/>
        </w:rPr>
        <w:t>Fulfillment</w:t>
      </w:r>
      <w:proofErr w:type="spellEnd"/>
      <w:r w:rsidRPr="004654A1">
        <w:rPr>
          <w:b/>
          <w:bCs/>
        </w:rPr>
        <w:t>:</w:t>
      </w:r>
      <w:r w:rsidRPr="004654A1">
        <w:t xml:space="preserve"> Track orders through shipment and delivery.</w:t>
      </w:r>
    </w:p>
    <w:p w14:paraId="12847BF5" w14:textId="77777777" w:rsidR="004654A1" w:rsidRPr="004654A1" w:rsidRDefault="004654A1" w:rsidP="004654A1">
      <w:pPr>
        <w:numPr>
          <w:ilvl w:val="1"/>
          <w:numId w:val="13"/>
        </w:numPr>
      </w:pPr>
      <w:r w:rsidRPr="004654A1">
        <w:rPr>
          <w:b/>
          <w:bCs/>
        </w:rPr>
        <w:t>Sales Reporting:</w:t>
      </w:r>
      <w:r w:rsidRPr="004654A1">
        <w:t xml:space="preserve"> </w:t>
      </w:r>
      <w:proofErr w:type="spellStart"/>
      <w:r w:rsidRPr="004654A1">
        <w:t>Analyze</w:t>
      </w:r>
      <w:proofErr w:type="spellEnd"/>
      <w:r w:rsidRPr="004654A1">
        <w:t xml:space="preserve"> sales data to identify trends and improve sales strategies.</w:t>
      </w:r>
    </w:p>
    <w:p w14:paraId="7F942B62" w14:textId="77777777" w:rsidR="004654A1" w:rsidRPr="004654A1" w:rsidRDefault="004654A1" w:rsidP="004654A1">
      <w:pPr>
        <w:rPr>
          <w:b/>
          <w:bCs/>
        </w:rPr>
      </w:pPr>
      <w:r w:rsidRPr="004654A1">
        <w:rPr>
          <w:b/>
          <w:bCs/>
        </w:rPr>
        <w:t>5. Reporting Module</w:t>
      </w:r>
    </w:p>
    <w:p w14:paraId="72515672" w14:textId="77777777" w:rsidR="004654A1" w:rsidRPr="004654A1" w:rsidRDefault="004654A1" w:rsidP="004654A1">
      <w:pPr>
        <w:numPr>
          <w:ilvl w:val="0"/>
          <w:numId w:val="14"/>
        </w:numPr>
      </w:pPr>
      <w:r w:rsidRPr="004654A1">
        <w:rPr>
          <w:b/>
          <w:bCs/>
        </w:rPr>
        <w:t>Description:</w:t>
      </w:r>
      <w:r w:rsidRPr="004654A1">
        <w:t xml:space="preserve"> This module provides analytics and reporting capabilities across the system.</w:t>
      </w:r>
    </w:p>
    <w:p w14:paraId="356E3964" w14:textId="77777777" w:rsidR="004654A1" w:rsidRPr="004654A1" w:rsidRDefault="004654A1" w:rsidP="004654A1">
      <w:pPr>
        <w:numPr>
          <w:ilvl w:val="0"/>
          <w:numId w:val="14"/>
        </w:numPr>
      </w:pPr>
      <w:r w:rsidRPr="004654A1">
        <w:rPr>
          <w:b/>
          <w:bCs/>
        </w:rPr>
        <w:t>Key Functions:</w:t>
      </w:r>
    </w:p>
    <w:p w14:paraId="609C9368" w14:textId="77777777" w:rsidR="004654A1" w:rsidRPr="004654A1" w:rsidRDefault="004654A1" w:rsidP="004654A1">
      <w:pPr>
        <w:numPr>
          <w:ilvl w:val="1"/>
          <w:numId w:val="14"/>
        </w:numPr>
      </w:pPr>
      <w:r w:rsidRPr="004654A1">
        <w:rPr>
          <w:b/>
          <w:bCs/>
        </w:rPr>
        <w:t>Real-time Reporting:</w:t>
      </w:r>
      <w:r w:rsidRPr="004654A1">
        <w:t xml:space="preserve"> Generate real-time reports for HR, finance, sales, and inventory.</w:t>
      </w:r>
    </w:p>
    <w:p w14:paraId="71CFF410" w14:textId="77777777" w:rsidR="004654A1" w:rsidRPr="004654A1" w:rsidRDefault="004654A1" w:rsidP="004654A1">
      <w:pPr>
        <w:numPr>
          <w:ilvl w:val="1"/>
          <w:numId w:val="14"/>
        </w:numPr>
      </w:pPr>
      <w:r w:rsidRPr="004654A1">
        <w:rPr>
          <w:b/>
          <w:bCs/>
        </w:rPr>
        <w:lastRenderedPageBreak/>
        <w:t>Performance Analysis:</w:t>
      </w:r>
      <w:r w:rsidRPr="004654A1">
        <w:t xml:space="preserve"> </w:t>
      </w:r>
      <w:proofErr w:type="spellStart"/>
      <w:r w:rsidRPr="004654A1">
        <w:t>Analyze</w:t>
      </w:r>
      <w:proofErr w:type="spellEnd"/>
      <w:r w:rsidRPr="004654A1">
        <w:t xml:space="preserve"> employee performance, sales trends, and inventory turnover.</w:t>
      </w:r>
    </w:p>
    <w:p w14:paraId="51D3109C" w14:textId="77777777" w:rsidR="004654A1" w:rsidRPr="004654A1" w:rsidRDefault="004654A1" w:rsidP="004654A1">
      <w:pPr>
        <w:numPr>
          <w:ilvl w:val="1"/>
          <w:numId w:val="14"/>
        </w:numPr>
      </w:pPr>
      <w:r w:rsidRPr="004654A1">
        <w:rPr>
          <w:b/>
          <w:bCs/>
        </w:rPr>
        <w:t>Custom Reports:</w:t>
      </w:r>
      <w:r w:rsidRPr="004654A1">
        <w:t xml:space="preserve"> Allow users to create custom reports based on selected criteria.</w:t>
      </w:r>
    </w:p>
    <w:p w14:paraId="293101D2" w14:textId="77777777" w:rsidR="004654A1" w:rsidRPr="004654A1" w:rsidRDefault="004654A1" w:rsidP="004654A1">
      <w:pPr>
        <w:numPr>
          <w:ilvl w:val="1"/>
          <w:numId w:val="14"/>
        </w:numPr>
      </w:pPr>
      <w:r w:rsidRPr="004654A1">
        <w:rPr>
          <w:b/>
          <w:bCs/>
        </w:rPr>
        <w:t>Dashboard:</w:t>
      </w:r>
      <w:r w:rsidRPr="004654A1">
        <w:t xml:space="preserve"> Provide an overview of key performance indicators (KPIs) and metrics.</w:t>
      </w:r>
    </w:p>
    <w:p w14:paraId="31916787" w14:textId="77777777" w:rsidR="00072402" w:rsidRDefault="00072402"/>
    <w:p w14:paraId="323D83A1" w14:textId="77777777" w:rsidR="00072402" w:rsidRDefault="00072402">
      <w:r>
        <w:br w:type="page"/>
      </w:r>
    </w:p>
    <w:p w14:paraId="7CEF8C4E" w14:textId="77777777" w:rsidR="00072402" w:rsidRDefault="00072402"/>
    <w:p w14:paraId="0CE67DDB" w14:textId="77777777" w:rsidR="00072402" w:rsidRDefault="00072402">
      <w:r>
        <w:br w:type="page"/>
      </w:r>
    </w:p>
    <w:p w14:paraId="0176F53B" w14:textId="77777777" w:rsidR="00072402" w:rsidRDefault="00072402"/>
    <w:p w14:paraId="4BAA9487" w14:textId="77777777" w:rsidR="00072402" w:rsidRDefault="00072402">
      <w:r>
        <w:br w:type="page"/>
      </w:r>
    </w:p>
    <w:p w14:paraId="6A10CC71" w14:textId="77777777" w:rsidR="00072402" w:rsidRDefault="00072402"/>
    <w:p w14:paraId="218008B5" w14:textId="77777777" w:rsidR="00072402" w:rsidRDefault="00072402">
      <w:r>
        <w:br w:type="page"/>
      </w:r>
    </w:p>
    <w:p w14:paraId="47DAD2AF" w14:textId="77777777" w:rsidR="00072402" w:rsidRDefault="00072402"/>
    <w:p w14:paraId="30D14FA1" w14:textId="77777777" w:rsidR="00072402" w:rsidRDefault="00072402">
      <w:r>
        <w:br w:type="page"/>
      </w:r>
    </w:p>
    <w:p w14:paraId="68E894F9" w14:textId="77777777" w:rsidR="00072402" w:rsidRDefault="00072402"/>
    <w:p w14:paraId="3DA80B38" w14:textId="77777777" w:rsidR="00072402" w:rsidRDefault="00072402">
      <w:r>
        <w:br w:type="page"/>
      </w:r>
    </w:p>
    <w:p w14:paraId="72C3395C" w14:textId="77777777" w:rsidR="00072402" w:rsidRDefault="00072402"/>
    <w:p w14:paraId="467C6C57" w14:textId="77777777" w:rsidR="00072402" w:rsidRDefault="00072402">
      <w:r>
        <w:br w:type="page"/>
      </w:r>
    </w:p>
    <w:p w14:paraId="2E55316E" w14:textId="77777777" w:rsidR="00484B88" w:rsidRDefault="00484B88"/>
    <w:sectPr w:rsidR="00484B88" w:rsidSect="005A51C0">
      <w:pgSz w:w="11906" w:h="16838"/>
      <w:pgMar w:top="709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123A0"/>
    <w:multiLevelType w:val="multilevel"/>
    <w:tmpl w:val="E32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A48C5"/>
    <w:multiLevelType w:val="multilevel"/>
    <w:tmpl w:val="C4EA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80AD3"/>
    <w:multiLevelType w:val="multilevel"/>
    <w:tmpl w:val="DD6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14DE"/>
    <w:multiLevelType w:val="multilevel"/>
    <w:tmpl w:val="6D0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760D"/>
    <w:multiLevelType w:val="multilevel"/>
    <w:tmpl w:val="45D4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D2CA5"/>
    <w:multiLevelType w:val="multilevel"/>
    <w:tmpl w:val="CE5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967BA"/>
    <w:multiLevelType w:val="multilevel"/>
    <w:tmpl w:val="1EB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B30F5"/>
    <w:multiLevelType w:val="multilevel"/>
    <w:tmpl w:val="E41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6DAC"/>
    <w:multiLevelType w:val="multilevel"/>
    <w:tmpl w:val="3AF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369AA"/>
    <w:multiLevelType w:val="multilevel"/>
    <w:tmpl w:val="DFE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54829"/>
    <w:multiLevelType w:val="multilevel"/>
    <w:tmpl w:val="09C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A467D"/>
    <w:multiLevelType w:val="multilevel"/>
    <w:tmpl w:val="F1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811E1"/>
    <w:multiLevelType w:val="multilevel"/>
    <w:tmpl w:val="315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46A2E"/>
    <w:multiLevelType w:val="multilevel"/>
    <w:tmpl w:val="743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53902">
    <w:abstractNumId w:val="0"/>
  </w:num>
  <w:num w:numId="2" w16cid:durableId="1285229512">
    <w:abstractNumId w:val="13"/>
  </w:num>
  <w:num w:numId="3" w16cid:durableId="26954465">
    <w:abstractNumId w:val="3"/>
  </w:num>
  <w:num w:numId="4" w16cid:durableId="2115206098">
    <w:abstractNumId w:val="7"/>
  </w:num>
  <w:num w:numId="5" w16cid:durableId="458375091">
    <w:abstractNumId w:val="9"/>
  </w:num>
  <w:num w:numId="6" w16cid:durableId="1581285244">
    <w:abstractNumId w:val="10"/>
  </w:num>
  <w:num w:numId="7" w16cid:durableId="523860597">
    <w:abstractNumId w:val="1"/>
  </w:num>
  <w:num w:numId="8" w16cid:durableId="1967537346">
    <w:abstractNumId w:val="4"/>
  </w:num>
  <w:num w:numId="9" w16cid:durableId="981882408">
    <w:abstractNumId w:val="2"/>
  </w:num>
  <w:num w:numId="10" w16cid:durableId="1578396071">
    <w:abstractNumId w:val="5"/>
  </w:num>
  <w:num w:numId="11" w16cid:durableId="1987199306">
    <w:abstractNumId w:val="12"/>
  </w:num>
  <w:num w:numId="12" w16cid:durableId="911819388">
    <w:abstractNumId w:val="11"/>
  </w:num>
  <w:num w:numId="13" w16cid:durableId="929850143">
    <w:abstractNumId w:val="6"/>
  </w:num>
  <w:num w:numId="14" w16cid:durableId="1143816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C0"/>
    <w:rsid w:val="00072402"/>
    <w:rsid w:val="004654A1"/>
    <w:rsid w:val="004717E2"/>
    <w:rsid w:val="00484B88"/>
    <w:rsid w:val="004A144B"/>
    <w:rsid w:val="00587D03"/>
    <w:rsid w:val="005A51C0"/>
    <w:rsid w:val="00707189"/>
    <w:rsid w:val="009360E9"/>
    <w:rsid w:val="00AA59BD"/>
    <w:rsid w:val="00C308F3"/>
    <w:rsid w:val="00D1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197E"/>
  <w15:chartTrackingRefBased/>
  <w15:docId w15:val="{786F966E-55CB-4D03-9D55-BCC21F5B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E2"/>
  </w:style>
  <w:style w:type="paragraph" w:styleId="Heading1">
    <w:name w:val="heading 1"/>
    <w:basedOn w:val="Normal"/>
    <w:next w:val="Normal"/>
    <w:link w:val="Heading1Char"/>
    <w:uiPriority w:val="9"/>
    <w:qFormat/>
    <w:rsid w:val="00D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5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dip\OneDrive%20-%20Anudip%20Foundation%20for%20Social%20Welfare\Documents\Custom%20Office%20Templates\Java%20tuto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CC829E-FFF9-48BA-A09A-7BB55C321170}">
  <we:reference id="wa200005502" version="1.0.0.11" store="en-IN" storeType="OMEX"/>
  <we:alternateReferences>
    <we:reference id="WA200005502" version="1.0.0.11" store="WA200005502" storeType="OMEX"/>
  </we:alternateReferences>
  <we:properties>
    <we:property name="docId" value="&quot;C478CEQd2Bs07o9-XN_U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F2468-30EE-450E-9544-8E59684F49D3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Java tutorial</Template>
  <TotalTime>21</TotalTime>
  <Pages>20</Pages>
  <Words>2672</Words>
  <Characters>15235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Anuj Kumar</cp:lastModifiedBy>
  <cp:revision>1</cp:revision>
  <dcterms:created xsi:type="dcterms:W3CDTF">2024-10-07T16:58:00Z</dcterms:created>
  <dcterms:modified xsi:type="dcterms:W3CDTF">2024-10-07T17:19:00Z</dcterms:modified>
</cp:coreProperties>
</file>