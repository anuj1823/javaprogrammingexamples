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9B9AF" w14:textId="73BA9125" w:rsidR="007F0071" w:rsidRPr="007F0071" w:rsidRDefault="007F0071" w:rsidP="007F0071">
      <w:pPr>
        <w:rPr>
          <w:b/>
          <w:bCs/>
          <w:color w:val="FF0000"/>
          <w:sz w:val="44"/>
          <w:szCs w:val="44"/>
        </w:rPr>
      </w:pPr>
      <w:r w:rsidRPr="007F0071">
        <w:rPr>
          <w:b/>
          <w:bCs/>
          <w:color w:val="FF0000"/>
          <w:sz w:val="44"/>
          <w:szCs w:val="44"/>
        </w:rPr>
        <w:t>Fleet Management System</w:t>
      </w:r>
    </w:p>
    <w:p w14:paraId="43851C5B" w14:textId="77777777" w:rsidR="007F0071" w:rsidRPr="007F0071" w:rsidRDefault="007F0071" w:rsidP="007F0071">
      <w:pPr>
        <w:rPr>
          <w:b/>
          <w:bCs/>
        </w:rPr>
      </w:pPr>
      <w:r w:rsidRPr="007F0071">
        <w:rPr>
          <w:b/>
          <w:bCs/>
        </w:rPr>
        <w:t>Overview</w:t>
      </w:r>
    </w:p>
    <w:p w14:paraId="649DA839" w14:textId="77777777" w:rsidR="007F0071" w:rsidRPr="007F0071" w:rsidRDefault="007F0071" w:rsidP="007F0071">
      <w:r w:rsidRPr="007F0071">
        <w:t>The Fleet Management System (FMS) is designed to manage a fleet of vehicles effectively. The system will enable tracking, scheduling, maintenance management, and reporting to enhance operational efficiency and reduce costs.</w:t>
      </w:r>
    </w:p>
    <w:p w14:paraId="0F4B7265" w14:textId="77777777" w:rsidR="007F0071" w:rsidRPr="007F0071" w:rsidRDefault="00564E6F" w:rsidP="007F0071">
      <w:r>
        <w:pict w14:anchorId="5ADE674B">
          <v:rect id="_x0000_i1025" style="width:0;height:1.5pt" o:hralign="center" o:hrstd="t" o:hr="t" fillcolor="#a0a0a0" stroked="f"/>
        </w:pict>
      </w:r>
    </w:p>
    <w:p w14:paraId="5C703E71" w14:textId="77777777" w:rsidR="007F0071" w:rsidRPr="007F0071" w:rsidRDefault="007F0071" w:rsidP="007F0071">
      <w:pPr>
        <w:rPr>
          <w:b/>
          <w:bCs/>
        </w:rPr>
      </w:pPr>
      <w:r w:rsidRPr="007F0071">
        <w:rPr>
          <w:b/>
          <w:bCs/>
        </w:rPr>
        <w:t>Entities</w:t>
      </w:r>
    </w:p>
    <w:p w14:paraId="59186644" w14:textId="77777777" w:rsidR="007F0071" w:rsidRPr="007F0071" w:rsidRDefault="007F0071" w:rsidP="007F0071">
      <w:pPr>
        <w:numPr>
          <w:ilvl w:val="0"/>
          <w:numId w:val="1"/>
        </w:numPr>
      </w:pPr>
      <w:r w:rsidRPr="007F0071">
        <w:rPr>
          <w:b/>
          <w:bCs/>
        </w:rPr>
        <w:t>Vehicle</w:t>
      </w:r>
    </w:p>
    <w:p w14:paraId="18182A27" w14:textId="77777777" w:rsidR="007F0071" w:rsidRPr="007F0071" w:rsidRDefault="007F0071" w:rsidP="007F0071">
      <w:pPr>
        <w:numPr>
          <w:ilvl w:val="1"/>
          <w:numId w:val="1"/>
        </w:numPr>
      </w:pPr>
      <w:r w:rsidRPr="007F0071">
        <w:rPr>
          <w:b/>
          <w:bCs/>
        </w:rPr>
        <w:t>Attributes</w:t>
      </w:r>
      <w:r w:rsidRPr="007F0071">
        <w:t>:</w:t>
      </w:r>
    </w:p>
    <w:p w14:paraId="7215DFC6" w14:textId="77777777" w:rsidR="007F0071" w:rsidRPr="007F0071" w:rsidRDefault="007F0071" w:rsidP="007F0071">
      <w:pPr>
        <w:numPr>
          <w:ilvl w:val="2"/>
          <w:numId w:val="1"/>
        </w:numPr>
      </w:pPr>
      <w:r w:rsidRPr="007F0071">
        <w:t>Vehicle ID (Primary Key)</w:t>
      </w:r>
    </w:p>
    <w:p w14:paraId="4C36A551" w14:textId="77777777" w:rsidR="007F0071" w:rsidRPr="007F0071" w:rsidRDefault="007F0071" w:rsidP="007F0071">
      <w:pPr>
        <w:numPr>
          <w:ilvl w:val="2"/>
          <w:numId w:val="1"/>
        </w:numPr>
      </w:pPr>
      <w:r w:rsidRPr="007F0071">
        <w:t>Vehicle Number</w:t>
      </w:r>
    </w:p>
    <w:p w14:paraId="6770EDF7" w14:textId="77777777" w:rsidR="007F0071" w:rsidRPr="007F0071" w:rsidRDefault="007F0071" w:rsidP="007F0071">
      <w:pPr>
        <w:numPr>
          <w:ilvl w:val="2"/>
          <w:numId w:val="1"/>
        </w:numPr>
      </w:pPr>
      <w:r w:rsidRPr="007F0071">
        <w:t xml:space="preserve">Vehicle Type (Foreign Key to </w:t>
      </w:r>
      <w:proofErr w:type="spellStart"/>
      <w:r w:rsidRPr="007F0071">
        <w:t>VehicleType</w:t>
      </w:r>
      <w:proofErr w:type="spellEnd"/>
      <w:r w:rsidRPr="007F0071">
        <w:t>)</w:t>
      </w:r>
    </w:p>
    <w:p w14:paraId="7265F8E4" w14:textId="77777777" w:rsidR="007F0071" w:rsidRPr="007F0071" w:rsidRDefault="007F0071" w:rsidP="007F0071">
      <w:pPr>
        <w:numPr>
          <w:ilvl w:val="2"/>
          <w:numId w:val="1"/>
        </w:numPr>
      </w:pPr>
      <w:r w:rsidRPr="007F0071">
        <w:t>Model</w:t>
      </w:r>
    </w:p>
    <w:p w14:paraId="4D0A2CB4" w14:textId="77777777" w:rsidR="007F0071" w:rsidRPr="007F0071" w:rsidRDefault="007F0071" w:rsidP="007F0071">
      <w:pPr>
        <w:numPr>
          <w:ilvl w:val="2"/>
          <w:numId w:val="1"/>
        </w:numPr>
      </w:pPr>
      <w:r w:rsidRPr="007F0071">
        <w:t>Year of Manufacture</w:t>
      </w:r>
    </w:p>
    <w:p w14:paraId="1A61C232" w14:textId="77777777" w:rsidR="007F0071" w:rsidRPr="007F0071" w:rsidRDefault="007F0071" w:rsidP="007F0071">
      <w:pPr>
        <w:numPr>
          <w:ilvl w:val="2"/>
          <w:numId w:val="1"/>
        </w:numPr>
      </w:pPr>
      <w:r w:rsidRPr="007F0071">
        <w:t>Capacity</w:t>
      </w:r>
    </w:p>
    <w:p w14:paraId="3363B29C" w14:textId="77777777" w:rsidR="007F0071" w:rsidRPr="007F0071" w:rsidRDefault="007F0071" w:rsidP="007F0071">
      <w:pPr>
        <w:numPr>
          <w:ilvl w:val="2"/>
          <w:numId w:val="1"/>
        </w:numPr>
      </w:pPr>
      <w:r w:rsidRPr="007F0071">
        <w:t>Status (Available, In Service, Out of Service)</w:t>
      </w:r>
    </w:p>
    <w:p w14:paraId="12C7D83A" w14:textId="77777777" w:rsidR="007F0071" w:rsidRPr="007F0071" w:rsidRDefault="007F0071" w:rsidP="007F0071">
      <w:pPr>
        <w:numPr>
          <w:ilvl w:val="0"/>
          <w:numId w:val="1"/>
        </w:numPr>
      </w:pPr>
      <w:r w:rsidRPr="007F0071">
        <w:rPr>
          <w:b/>
          <w:bCs/>
        </w:rPr>
        <w:t>Driver</w:t>
      </w:r>
    </w:p>
    <w:p w14:paraId="17BEDC79" w14:textId="77777777" w:rsidR="007F0071" w:rsidRPr="007F0071" w:rsidRDefault="007F0071" w:rsidP="007F0071">
      <w:pPr>
        <w:numPr>
          <w:ilvl w:val="1"/>
          <w:numId w:val="1"/>
        </w:numPr>
      </w:pPr>
      <w:r w:rsidRPr="007F0071">
        <w:rPr>
          <w:b/>
          <w:bCs/>
        </w:rPr>
        <w:t>Attributes</w:t>
      </w:r>
      <w:r w:rsidRPr="007F0071">
        <w:t>:</w:t>
      </w:r>
    </w:p>
    <w:p w14:paraId="101CD8AA" w14:textId="77777777" w:rsidR="007F0071" w:rsidRPr="007F0071" w:rsidRDefault="007F0071" w:rsidP="007F0071">
      <w:pPr>
        <w:numPr>
          <w:ilvl w:val="2"/>
          <w:numId w:val="1"/>
        </w:numPr>
      </w:pPr>
      <w:r w:rsidRPr="007F0071">
        <w:t>Driver ID (Primary Key)</w:t>
      </w:r>
    </w:p>
    <w:p w14:paraId="3DB0A8E8" w14:textId="77777777" w:rsidR="007F0071" w:rsidRPr="007F0071" w:rsidRDefault="007F0071" w:rsidP="007F0071">
      <w:pPr>
        <w:numPr>
          <w:ilvl w:val="2"/>
          <w:numId w:val="1"/>
        </w:numPr>
      </w:pPr>
      <w:r w:rsidRPr="007F0071">
        <w:t>Name</w:t>
      </w:r>
    </w:p>
    <w:p w14:paraId="3D4C9A22" w14:textId="77777777" w:rsidR="007F0071" w:rsidRPr="007F0071" w:rsidRDefault="007F0071" w:rsidP="007F0071">
      <w:pPr>
        <w:numPr>
          <w:ilvl w:val="2"/>
          <w:numId w:val="1"/>
        </w:numPr>
      </w:pPr>
      <w:r w:rsidRPr="007F0071">
        <w:t>License Number</w:t>
      </w:r>
    </w:p>
    <w:p w14:paraId="3EC1D9A0" w14:textId="77777777" w:rsidR="007F0071" w:rsidRPr="007F0071" w:rsidRDefault="007F0071" w:rsidP="007F0071">
      <w:pPr>
        <w:numPr>
          <w:ilvl w:val="2"/>
          <w:numId w:val="1"/>
        </w:numPr>
      </w:pPr>
      <w:r w:rsidRPr="007F0071">
        <w:t>Contact Information</w:t>
      </w:r>
    </w:p>
    <w:p w14:paraId="2DC6AFB6" w14:textId="77777777" w:rsidR="007F0071" w:rsidRPr="007F0071" w:rsidRDefault="007F0071" w:rsidP="007F0071">
      <w:pPr>
        <w:numPr>
          <w:ilvl w:val="2"/>
          <w:numId w:val="1"/>
        </w:numPr>
      </w:pPr>
      <w:r w:rsidRPr="007F0071">
        <w:t>Experience (in years)</w:t>
      </w:r>
    </w:p>
    <w:p w14:paraId="3A4F91C3" w14:textId="77777777" w:rsidR="007F0071" w:rsidRPr="007F0071" w:rsidRDefault="007F0071" w:rsidP="007F0071">
      <w:pPr>
        <w:numPr>
          <w:ilvl w:val="2"/>
          <w:numId w:val="1"/>
        </w:numPr>
      </w:pPr>
      <w:r w:rsidRPr="007F0071">
        <w:t>Status (Active, Inactive)</w:t>
      </w:r>
    </w:p>
    <w:p w14:paraId="1997CBF8" w14:textId="77777777" w:rsidR="007F0071" w:rsidRPr="007F0071" w:rsidRDefault="007F0071" w:rsidP="007F0071">
      <w:pPr>
        <w:numPr>
          <w:ilvl w:val="0"/>
          <w:numId w:val="1"/>
        </w:numPr>
      </w:pPr>
      <w:r w:rsidRPr="007F0071">
        <w:rPr>
          <w:b/>
          <w:bCs/>
        </w:rPr>
        <w:t>Route</w:t>
      </w:r>
    </w:p>
    <w:p w14:paraId="6F78B2AC" w14:textId="77777777" w:rsidR="007F0071" w:rsidRPr="007F0071" w:rsidRDefault="007F0071" w:rsidP="007F0071">
      <w:pPr>
        <w:numPr>
          <w:ilvl w:val="1"/>
          <w:numId w:val="1"/>
        </w:numPr>
      </w:pPr>
      <w:r w:rsidRPr="007F0071">
        <w:rPr>
          <w:b/>
          <w:bCs/>
        </w:rPr>
        <w:t>Attributes</w:t>
      </w:r>
      <w:r w:rsidRPr="007F0071">
        <w:t>:</w:t>
      </w:r>
    </w:p>
    <w:p w14:paraId="046B5890" w14:textId="77777777" w:rsidR="007F0071" w:rsidRPr="007F0071" w:rsidRDefault="007F0071" w:rsidP="007F0071">
      <w:pPr>
        <w:numPr>
          <w:ilvl w:val="2"/>
          <w:numId w:val="1"/>
        </w:numPr>
      </w:pPr>
      <w:r w:rsidRPr="007F0071">
        <w:t>Route ID (Primary Key)</w:t>
      </w:r>
    </w:p>
    <w:p w14:paraId="25314B54" w14:textId="77777777" w:rsidR="007F0071" w:rsidRPr="007F0071" w:rsidRDefault="007F0071" w:rsidP="007F0071">
      <w:pPr>
        <w:numPr>
          <w:ilvl w:val="2"/>
          <w:numId w:val="1"/>
        </w:numPr>
      </w:pPr>
      <w:r w:rsidRPr="007F0071">
        <w:t>Route Name</w:t>
      </w:r>
    </w:p>
    <w:p w14:paraId="6F23A623" w14:textId="77777777" w:rsidR="007F0071" w:rsidRPr="007F0071" w:rsidRDefault="007F0071" w:rsidP="007F0071">
      <w:pPr>
        <w:numPr>
          <w:ilvl w:val="2"/>
          <w:numId w:val="1"/>
        </w:numPr>
      </w:pPr>
      <w:r w:rsidRPr="007F0071">
        <w:t>Start Location</w:t>
      </w:r>
    </w:p>
    <w:p w14:paraId="45A977A3" w14:textId="77777777" w:rsidR="007F0071" w:rsidRPr="007F0071" w:rsidRDefault="007F0071" w:rsidP="007F0071">
      <w:pPr>
        <w:numPr>
          <w:ilvl w:val="2"/>
          <w:numId w:val="1"/>
        </w:numPr>
      </w:pPr>
      <w:r w:rsidRPr="007F0071">
        <w:t>End Location</w:t>
      </w:r>
    </w:p>
    <w:p w14:paraId="115F89D9" w14:textId="77777777" w:rsidR="007F0071" w:rsidRPr="007F0071" w:rsidRDefault="007F0071" w:rsidP="007F0071">
      <w:pPr>
        <w:numPr>
          <w:ilvl w:val="2"/>
          <w:numId w:val="1"/>
        </w:numPr>
      </w:pPr>
      <w:r w:rsidRPr="007F0071">
        <w:t>Distance</w:t>
      </w:r>
    </w:p>
    <w:p w14:paraId="19381750" w14:textId="77777777" w:rsidR="007F0071" w:rsidRPr="007F0071" w:rsidRDefault="007F0071" w:rsidP="007F0071">
      <w:pPr>
        <w:numPr>
          <w:ilvl w:val="2"/>
          <w:numId w:val="1"/>
        </w:numPr>
      </w:pPr>
      <w:r w:rsidRPr="007F0071">
        <w:t>Estimated Time</w:t>
      </w:r>
    </w:p>
    <w:p w14:paraId="17E3047F" w14:textId="77777777" w:rsidR="007F0071" w:rsidRPr="007F0071" w:rsidRDefault="007F0071" w:rsidP="007F0071">
      <w:pPr>
        <w:numPr>
          <w:ilvl w:val="0"/>
          <w:numId w:val="1"/>
        </w:numPr>
      </w:pPr>
      <w:r w:rsidRPr="007F0071">
        <w:rPr>
          <w:b/>
          <w:bCs/>
        </w:rPr>
        <w:t>Maintenance</w:t>
      </w:r>
    </w:p>
    <w:p w14:paraId="7B304AF5" w14:textId="77777777" w:rsidR="007F0071" w:rsidRPr="007F0071" w:rsidRDefault="007F0071" w:rsidP="007F0071">
      <w:pPr>
        <w:numPr>
          <w:ilvl w:val="1"/>
          <w:numId w:val="1"/>
        </w:numPr>
      </w:pPr>
      <w:r w:rsidRPr="007F0071">
        <w:rPr>
          <w:b/>
          <w:bCs/>
        </w:rPr>
        <w:t>Attributes</w:t>
      </w:r>
      <w:r w:rsidRPr="007F0071">
        <w:t>:</w:t>
      </w:r>
    </w:p>
    <w:p w14:paraId="06B89C82" w14:textId="77777777" w:rsidR="007F0071" w:rsidRPr="007F0071" w:rsidRDefault="007F0071" w:rsidP="007F0071">
      <w:pPr>
        <w:numPr>
          <w:ilvl w:val="2"/>
          <w:numId w:val="1"/>
        </w:numPr>
      </w:pPr>
      <w:r w:rsidRPr="007F0071">
        <w:t>Maintenance ID (Primary Key)</w:t>
      </w:r>
    </w:p>
    <w:p w14:paraId="7358D24F" w14:textId="77777777" w:rsidR="007F0071" w:rsidRPr="007F0071" w:rsidRDefault="007F0071" w:rsidP="007F0071">
      <w:pPr>
        <w:numPr>
          <w:ilvl w:val="2"/>
          <w:numId w:val="1"/>
        </w:numPr>
      </w:pPr>
      <w:r w:rsidRPr="007F0071">
        <w:lastRenderedPageBreak/>
        <w:t>Vehicle ID (Foreign Key to Vehicle)</w:t>
      </w:r>
    </w:p>
    <w:p w14:paraId="31890B8C" w14:textId="77777777" w:rsidR="007F0071" w:rsidRPr="007F0071" w:rsidRDefault="007F0071" w:rsidP="007F0071">
      <w:pPr>
        <w:numPr>
          <w:ilvl w:val="2"/>
          <w:numId w:val="1"/>
        </w:numPr>
      </w:pPr>
      <w:r w:rsidRPr="007F0071">
        <w:t>Maintenance Date</w:t>
      </w:r>
    </w:p>
    <w:p w14:paraId="718CD498" w14:textId="77777777" w:rsidR="007F0071" w:rsidRPr="007F0071" w:rsidRDefault="007F0071" w:rsidP="007F0071">
      <w:pPr>
        <w:numPr>
          <w:ilvl w:val="2"/>
          <w:numId w:val="1"/>
        </w:numPr>
      </w:pPr>
      <w:r w:rsidRPr="007F0071">
        <w:t>Description</w:t>
      </w:r>
    </w:p>
    <w:p w14:paraId="42C4CA26" w14:textId="77777777" w:rsidR="007F0071" w:rsidRPr="007F0071" w:rsidRDefault="007F0071" w:rsidP="007F0071">
      <w:pPr>
        <w:numPr>
          <w:ilvl w:val="2"/>
          <w:numId w:val="1"/>
        </w:numPr>
      </w:pPr>
      <w:r w:rsidRPr="007F0071">
        <w:t>Cost</w:t>
      </w:r>
    </w:p>
    <w:p w14:paraId="128BE242" w14:textId="77777777" w:rsidR="007F0071" w:rsidRPr="007F0071" w:rsidRDefault="007F0071" w:rsidP="007F0071">
      <w:pPr>
        <w:numPr>
          <w:ilvl w:val="0"/>
          <w:numId w:val="1"/>
        </w:numPr>
      </w:pPr>
      <w:r w:rsidRPr="007F0071">
        <w:rPr>
          <w:b/>
          <w:bCs/>
        </w:rPr>
        <w:t>Schedule</w:t>
      </w:r>
    </w:p>
    <w:p w14:paraId="1B73B846" w14:textId="77777777" w:rsidR="007F0071" w:rsidRPr="007F0071" w:rsidRDefault="007F0071" w:rsidP="007F0071">
      <w:pPr>
        <w:numPr>
          <w:ilvl w:val="1"/>
          <w:numId w:val="1"/>
        </w:numPr>
      </w:pPr>
      <w:r w:rsidRPr="007F0071">
        <w:rPr>
          <w:b/>
          <w:bCs/>
        </w:rPr>
        <w:t>Attributes</w:t>
      </w:r>
      <w:r w:rsidRPr="007F0071">
        <w:t>:</w:t>
      </w:r>
    </w:p>
    <w:p w14:paraId="4171150B" w14:textId="77777777" w:rsidR="007F0071" w:rsidRPr="007F0071" w:rsidRDefault="007F0071" w:rsidP="007F0071">
      <w:pPr>
        <w:numPr>
          <w:ilvl w:val="2"/>
          <w:numId w:val="1"/>
        </w:numPr>
      </w:pPr>
      <w:r w:rsidRPr="007F0071">
        <w:t>Schedule ID (Primary Key)</w:t>
      </w:r>
    </w:p>
    <w:p w14:paraId="2A412901" w14:textId="77777777" w:rsidR="007F0071" w:rsidRPr="007F0071" w:rsidRDefault="007F0071" w:rsidP="007F0071">
      <w:pPr>
        <w:numPr>
          <w:ilvl w:val="2"/>
          <w:numId w:val="1"/>
        </w:numPr>
      </w:pPr>
      <w:r w:rsidRPr="007F0071">
        <w:t>Vehicle ID (Foreign Key to Vehicle)</w:t>
      </w:r>
    </w:p>
    <w:p w14:paraId="20CED552" w14:textId="77777777" w:rsidR="007F0071" w:rsidRPr="007F0071" w:rsidRDefault="007F0071" w:rsidP="007F0071">
      <w:pPr>
        <w:numPr>
          <w:ilvl w:val="2"/>
          <w:numId w:val="1"/>
        </w:numPr>
      </w:pPr>
      <w:r w:rsidRPr="007F0071">
        <w:t>Driver ID (Foreign Key to Driver)</w:t>
      </w:r>
    </w:p>
    <w:p w14:paraId="39DA68FB" w14:textId="77777777" w:rsidR="007F0071" w:rsidRPr="007F0071" w:rsidRDefault="007F0071" w:rsidP="007F0071">
      <w:pPr>
        <w:numPr>
          <w:ilvl w:val="2"/>
          <w:numId w:val="1"/>
        </w:numPr>
      </w:pPr>
      <w:r w:rsidRPr="007F0071">
        <w:t>Trip ID (Foreign Key to Trip)</w:t>
      </w:r>
    </w:p>
    <w:p w14:paraId="0AFA35E3" w14:textId="77777777" w:rsidR="007F0071" w:rsidRPr="007F0071" w:rsidRDefault="007F0071" w:rsidP="007F0071">
      <w:pPr>
        <w:numPr>
          <w:ilvl w:val="2"/>
          <w:numId w:val="1"/>
        </w:numPr>
      </w:pPr>
      <w:r w:rsidRPr="007F0071">
        <w:t>Date</w:t>
      </w:r>
    </w:p>
    <w:p w14:paraId="3BF1EAA1" w14:textId="77777777" w:rsidR="007F0071" w:rsidRPr="007F0071" w:rsidRDefault="007F0071" w:rsidP="007F0071">
      <w:pPr>
        <w:numPr>
          <w:ilvl w:val="2"/>
          <w:numId w:val="1"/>
        </w:numPr>
      </w:pPr>
      <w:r w:rsidRPr="007F0071">
        <w:t>Start Time</w:t>
      </w:r>
    </w:p>
    <w:p w14:paraId="4AC2FFEC" w14:textId="77777777" w:rsidR="007F0071" w:rsidRPr="007F0071" w:rsidRDefault="007F0071" w:rsidP="007F0071">
      <w:pPr>
        <w:numPr>
          <w:ilvl w:val="2"/>
          <w:numId w:val="1"/>
        </w:numPr>
      </w:pPr>
      <w:r w:rsidRPr="007F0071">
        <w:t>End Time</w:t>
      </w:r>
    </w:p>
    <w:p w14:paraId="35E0EDFB" w14:textId="77777777" w:rsidR="007F0071" w:rsidRPr="007F0071" w:rsidRDefault="007F0071" w:rsidP="007F0071">
      <w:pPr>
        <w:numPr>
          <w:ilvl w:val="0"/>
          <w:numId w:val="1"/>
        </w:numPr>
      </w:pPr>
      <w:r w:rsidRPr="007F0071">
        <w:rPr>
          <w:b/>
          <w:bCs/>
        </w:rPr>
        <w:t>Incident</w:t>
      </w:r>
    </w:p>
    <w:p w14:paraId="11168995" w14:textId="77777777" w:rsidR="007F0071" w:rsidRPr="007F0071" w:rsidRDefault="007F0071" w:rsidP="007F0071">
      <w:pPr>
        <w:numPr>
          <w:ilvl w:val="1"/>
          <w:numId w:val="1"/>
        </w:numPr>
      </w:pPr>
      <w:r w:rsidRPr="007F0071">
        <w:rPr>
          <w:b/>
          <w:bCs/>
        </w:rPr>
        <w:t>Attributes</w:t>
      </w:r>
      <w:r w:rsidRPr="007F0071">
        <w:t>:</w:t>
      </w:r>
    </w:p>
    <w:p w14:paraId="28A8D2FA" w14:textId="77777777" w:rsidR="007F0071" w:rsidRPr="007F0071" w:rsidRDefault="007F0071" w:rsidP="007F0071">
      <w:pPr>
        <w:numPr>
          <w:ilvl w:val="2"/>
          <w:numId w:val="1"/>
        </w:numPr>
      </w:pPr>
      <w:r w:rsidRPr="007F0071">
        <w:t>Incident ID (Primary Key)</w:t>
      </w:r>
    </w:p>
    <w:p w14:paraId="6FB27CFC" w14:textId="77777777" w:rsidR="007F0071" w:rsidRPr="007F0071" w:rsidRDefault="007F0071" w:rsidP="007F0071">
      <w:pPr>
        <w:numPr>
          <w:ilvl w:val="2"/>
          <w:numId w:val="1"/>
        </w:numPr>
      </w:pPr>
      <w:r w:rsidRPr="007F0071">
        <w:t>Vehicle ID (Foreign Key to Vehicle)</w:t>
      </w:r>
    </w:p>
    <w:p w14:paraId="2D71CA48" w14:textId="77777777" w:rsidR="007F0071" w:rsidRPr="007F0071" w:rsidRDefault="007F0071" w:rsidP="007F0071">
      <w:pPr>
        <w:numPr>
          <w:ilvl w:val="2"/>
          <w:numId w:val="1"/>
        </w:numPr>
      </w:pPr>
      <w:r w:rsidRPr="007F0071">
        <w:t>Description</w:t>
      </w:r>
    </w:p>
    <w:p w14:paraId="0169F404" w14:textId="77777777" w:rsidR="007F0071" w:rsidRPr="007F0071" w:rsidRDefault="007F0071" w:rsidP="007F0071">
      <w:pPr>
        <w:numPr>
          <w:ilvl w:val="2"/>
          <w:numId w:val="1"/>
        </w:numPr>
      </w:pPr>
      <w:r w:rsidRPr="007F0071">
        <w:t>Date</w:t>
      </w:r>
    </w:p>
    <w:p w14:paraId="58C2F858" w14:textId="77777777" w:rsidR="007F0071" w:rsidRPr="007F0071" w:rsidRDefault="007F0071" w:rsidP="007F0071">
      <w:pPr>
        <w:numPr>
          <w:ilvl w:val="2"/>
          <w:numId w:val="1"/>
        </w:numPr>
      </w:pPr>
      <w:r w:rsidRPr="007F0071">
        <w:t>Status (Reported, Under Investigation, Resolved)</w:t>
      </w:r>
    </w:p>
    <w:p w14:paraId="4ABE3F55" w14:textId="77777777" w:rsidR="007F0071" w:rsidRPr="007F0071" w:rsidRDefault="007F0071" w:rsidP="007F0071">
      <w:pPr>
        <w:numPr>
          <w:ilvl w:val="0"/>
          <w:numId w:val="1"/>
        </w:numPr>
      </w:pPr>
      <w:r w:rsidRPr="007F0071">
        <w:rPr>
          <w:b/>
          <w:bCs/>
        </w:rPr>
        <w:t>Fuel</w:t>
      </w:r>
    </w:p>
    <w:p w14:paraId="7F906C61" w14:textId="77777777" w:rsidR="007F0071" w:rsidRPr="007F0071" w:rsidRDefault="007F0071" w:rsidP="007F0071">
      <w:pPr>
        <w:numPr>
          <w:ilvl w:val="1"/>
          <w:numId w:val="1"/>
        </w:numPr>
      </w:pPr>
      <w:r w:rsidRPr="007F0071">
        <w:rPr>
          <w:b/>
          <w:bCs/>
        </w:rPr>
        <w:t>Attributes</w:t>
      </w:r>
      <w:r w:rsidRPr="007F0071">
        <w:t>:</w:t>
      </w:r>
    </w:p>
    <w:p w14:paraId="629AB089" w14:textId="77777777" w:rsidR="007F0071" w:rsidRPr="007F0071" w:rsidRDefault="007F0071" w:rsidP="007F0071">
      <w:pPr>
        <w:numPr>
          <w:ilvl w:val="2"/>
          <w:numId w:val="1"/>
        </w:numPr>
      </w:pPr>
      <w:r w:rsidRPr="007F0071">
        <w:t>Fuel ID (Primary Key)</w:t>
      </w:r>
    </w:p>
    <w:p w14:paraId="637355CD" w14:textId="77777777" w:rsidR="007F0071" w:rsidRPr="007F0071" w:rsidRDefault="007F0071" w:rsidP="007F0071">
      <w:pPr>
        <w:numPr>
          <w:ilvl w:val="2"/>
          <w:numId w:val="1"/>
        </w:numPr>
      </w:pPr>
      <w:r w:rsidRPr="007F0071">
        <w:t>Vehicle ID (Foreign Key to Vehicle)</w:t>
      </w:r>
    </w:p>
    <w:p w14:paraId="5AAF981A" w14:textId="77777777" w:rsidR="007F0071" w:rsidRPr="007F0071" w:rsidRDefault="007F0071" w:rsidP="007F0071">
      <w:pPr>
        <w:numPr>
          <w:ilvl w:val="2"/>
          <w:numId w:val="1"/>
        </w:numPr>
      </w:pPr>
      <w:r w:rsidRPr="007F0071">
        <w:t>Fuel Type</w:t>
      </w:r>
    </w:p>
    <w:p w14:paraId="1D6AF63D" w14:textId="77777777" w:rsidR="007F0071" w:rsidRPr="007F0071" w:rsidRDefault="007F0071" w:rsidP="007F0071">
      <w:pPr>
        <w:numPr>
          <w:ilvl w:val="2"/>
          <w:numId w:val="1"/>
        </w:numPr>
      </w:pPr>
      <w:r w:rsidRPr="007F0071">
        <w:t>Quantity</w:t>
      </w:r>
    </w:p>
    <w:p w14:paraId="2B753F01" w14:textId="77777777" w:rsidR="007F0071" w:rsidRPr="007F0071" w:rsidRDefault="007F0071" w:rsidP="007F0071">
      <w:pPr>
        <w:numPr>
          <w:ilvl w:val="2"/>
          <w:numId w:val="1"/>
        </w:numPr>
      </w:pPr>
      <w:r w:rsidRPr="007F0071">
        <w:t>Cost</w:t>
      </w:r>
    </w:p>
    <w:p w14:paraId="4BFECFB8" w14:textId="77777777" w:rsidR="007F0071" w:rsidRPr="007F0071" w:rsidRDefault="007F0071" w:rsidP="007F0071">
      <w:pPr>
        <w:numPr>
          <w:ilvl w:val="2"/>
          <w:numId w:val="1"/>
        </w:numPr>
      </w:pPr>
      <w:r w:rsidRPr="007F0071">
        <w:t>Date of Purchase</w:t>
      </w:r>
    </w:p>
    <w:p w14:paraId="0973B531" w14:textId="77777777" w:rsidR="007F0071" w:rsidRPr="007F0071" w:rsidRDefault="007F0071" w:rsidP="007F0071">
      <w:pPr>
        <w:numPr>
          <w:ilvl w:val="0"/>
          <w:numId w:val="1"/>
        </w:numPr>
      </w:pPr>
      <w:r w:rsidRPr="007F0071">
        <w:rPr>
          <w:b/>
          <w:bCs/>
        </w:rPr>
        <w:t>Trip</w:t>
      </w:r>
    </w:p>
    <w:p w14:paraId="36FAC921" w14:textId="77777777" w:rsidR="007F0071" w:rsidRPr="007F0071" w:rsidRDefault="007F0071" w:rsidP="007F0071">
      <w:pPr>
        <w:numPr>
          <w:ilvl w:val="1"/>
          <w:numId w:val="1"/>
        </w:numPr>
      </w:pPr>
      <w:r w:rsidRPr="007F0071">
        <w:rPr>
          <w:b/>
          <w:bCs/>
        </w:rPr>
        <w:t>Attributes</w:t>
      </w:r>
      <w:r w:rsidRPr="007F0071">
        <w:t>:</w:t>
      </w:r>
    </w:p>
    <w:p w14:paraId="4E02D6E5" w14:textId="77777777" w:rsidR="007F0071" w:rsidRPr="007F0071" w:rsidRDefault="007F0071" w:rsidP="007F0071">
      <w:pPr>
        <w:numPr>
          <w:ilvl w:val="2"/>
          <w:numId w:val="1"/>
        </w:numPr>
      </w:pPr>
      <w:r w:rsidRPr="007F0071">
        <w:t>Trip ID (Primary Key)</w:t>
      </w:r>
    </w:p>
    <w:p w14:paraId="5DFAFC36" w14:textId="77777777" w:rsidR="007F0071" w:rsidRPr="007F0071" w:rsidRDefault="007F0071" w:rsidP="007F0071">
      <w:pPr>
        <w:numPr>
          <w:ilvl w:val="2"/>
          <w:numId w:val="1"/>
        </w:numPr>
      </w:pPr>
      <w:r w:rsidRPr="007F0071">
        <w:t>Vehicle ID (Foreign Key to Vehicle)</w:t>
      </w:r>
    </w:p>
    <w:p w14:paraId="00AA887A" w14:textId="77777777" w:rsidR="007F0071" w:rsidRPr="007F0071" w:rsidRDefault="007F0071" w:rsidP="007F0071">
      <w:pPr>
        <w:numPr>
          <w:ilvl w:val="2"/>
          <w:numId w:val="1"/>
        </w:numPr>
      </w:pPr>
      <w:r w:rsidRPr="007F0071">
        <w:t>Route ID (Foreign Key to Route)</w:t>
      </w:r>
    </w:p>
    <w:p w14:paraId="2942502B" w14:textId="77777777" w:rsidR="007F0071" w:rsidRPr="007F0071" w:rsidRDefault="007F0071" w:rsidP="007F0071">
      <w:pPr>
        <w:numPr>
          <w:ilvl w:val="2"/>
          <w:numId w:val="1"/>
        </w:numPr>
      </w:pPr>
      <w:r w:rsidRPr="007F0071">
        <w:t>Driver ID (Foreign Key to Driver)</w:t>
      </w:r>
    </w:p>
    <w:p w14:paraId="700A3CAA" w14:textId="77777777" w:rsidR="007F0071" w:rsidRPr="007F0071" w:rsidRDefault="007F0071" w:rsidP="007F0071">
      <w:pPr>
        <w:numPr>
          <w:ilvl w:val="2"/>
          <w:numId w:val="1"/>
        </w:numPr>
      </w:pPr>
      <w:r w:rsidRPr="007F0071">
        <w:t>Start Time</w:t>
      </w:r>
    </w:p>
    <w:p w14:paraId="53C63031" w14:textId="77777777" w:rsidR="007F0071" w:rsidRPr="007F0071" w:rsidRDefault="007F0071" w:rsidP="007F0071">
      <w:pPr>
        <w:numPr>
          <w:ilvl w:val="2"/>
          <w:numId w:val="1"/>
        </w:numPr>
      </w:pPr>
      <w:r w:rsidRPr="007F0071">
        <w:lastRenderedPageBreak/>
        <w:t>End Time</w:t>
      </w:r>
    </w:p>
    <w:p w14:paraId="7533B5B8" w14:textId="77777777" w:rsidR="007F0071" w:rsidRPr="007F0071" w:rsidRDefault="007F0071" w:rsidP="007F0071">
      <w:pPr>
        <w:numPr>
          <w:ilvl w:val="2"/>
          <w:numId w:val="1"/>
        </w:numPr>
      </w:pPr>
      <w:r w:rsidRPr="007F0071">
        <w:t>Distance Travelled</w:t>
      </w:r>
    </w:p>
    <w:p w14:paraId="5BCF3F97" w14:textId="77777777" w:rsidR="007F0071" w:rsidRPr="007F0071" w:rsidRDefault="007F0071" w:rsidP="007F0071">
      <w:pPr>
        <w:numPr>
          <w:ilvl w:val="0"/>
          <w:numId w:val="1"/>
        </w:numPr>
      </w:pPr>
      <w:r w:rsidRPr="007F0071">
        <w:rPr>
          <w:b/>
          <w:bCs/>
        </w:rPr>
        <w:t>Customer</w:t>
      </w:r>
    </w:p>
    <w:p w14:paraId="38C7657D" w14:textId="77777777" w:rsidR="007F0071" w:rsidRPr="007F0071" w:rsidRDefault="007F0071" w:rsidP="007F0071">
      <w:pPr>
        <w:numPr>
          <w:ilvl w:val="1"/>
          <w:numId w:val="1"/>
        </w:numPr>
      </w:pPr>
      <w:r w:rsidRPr="007F0071">
        <w:rPr>
          <w:b/>
          <w:bCs/>
        </w:rPr>
        <w:t>Attributes</w:t>
      </w:r>
      <w:r w:rsidRPr="007F0071">
        <w:t>:</w:t>
      </w:r>
    </w:p>
    <w:p w14:paraId="548D39E3" w14:textId="77777777" w:rsidR="007F0071" w:rsidRPr="007F0071" w:rsidRDefault="007F0071" w:rsidP="007F0071">
      <w:pPr>
        <w:numPr>
          <w:ilvl w:val="2"/>
          <w:numId w:val="1"/>
        </w:numPr>
      </w:pPr>
      <w:r w:rsidRPr="007F0071">
        <w:t>Customer ID (Primary Key)</w:t>
      </w:r>
    </w:p>
    <w:p w14:paraId="48F28C43" w14:textId="77777777" w:rsidR="007F0071" w:rsidRPr="007F0071" w:rsidRDefault="007F0071" w:rsidP="007F0071">
      <w:pPr>
        <w:numPr>
          <w:ilvl w:val="2"/>
          <w:numId w:val="1"/>
        </w:numPr>
      </w:pPr>
      <w:r w:rsidRPr="007F0071">
        <w:t>Name</w:t>
      </w:r>
    </w:p>
    <w:p w14:paraId="1BFBB52B" w14:textId="77777777" w:rsidR="007F0071" w:rsidRPr="007F0071" w:rsidRDefault="007F0071" w:rsidP="007F0071">
      <w:pPr>
        <w:numPr>
          <w:ilvl w:val="2"/>
          <w:numId w:val="1"/>
        </w:numPr>
      </w:pPr>
      <w:r w:rsidRPr="007F0071">
        <w:t>Contact Information</w:t>
      </w:r>
    </w:p>
    <w:p w14:paraId="2261E965" w14:textId="77777777" w:rsidR="007F0071" w:rsidRPr="007F0071" w:rsidRDefault="007F0071" w:rsidP="007F0071">
      <w:pPr>
        <w:numPr>
          <w:ilvl w:val="2"/>
          <w:numId w:val="1"/>
        </w:numPr>
      </w:pPr>
      <w:r w:rsidRPr="007F0071">
        <w:t>Address</w:t>
      </w:r>
    </w:p>
    <w:p w14:paraId="21439911" w14:textId="77777777" w:rsidR="007F0071" w:rsidRPr="007F0071" w:rsidRDefault="007F0071" w:rsidP="007F0071">
      <w:pPr>
        <w:numPr>
          <w:ilvl w:val="0"/>
          <w:numId w:val="1"/>
        </w:numPr>
      </w:pPr>
      <w:r w:rsidRPr="007F0071">
        <w:rPr>
          <w:b/>
          <w:bCs/>
        </w:rPr>
        <w:t>Payment</w:t>
      </w:r>
    </w:p>
    <w:p w14:paraId="3953DEB1" w14:textId="77777777" w:rsidR="007F0071" w:rsidRPr="007F0071" w:rsidRDefault="007F0071" w:rsidP="007F0071">
      <w:pPr>
        <w:numPr>
          <w:ilvl w:val="1"/>
          <w:numId w:val="1"/>
        </w:numPr>
      </w:pPr>
      <w:r w:rsidRPr="007F0071">
        <w:rPr>
          <w:b/>
          <w:bCs/>
        </w:rPr>
        <w:t>Attributes</w:t>
      </w:r>
      <w:r w:rsidRPr="007F0071">
        <w:t>:</w:t>
      </w:r>
    </w:p>
    <w:p w14:paraId="61930B02" w14:textId="77777777" w:rsidR="007F0071" w:rsidRPr="007F0071" w:rsidRDefault="007F0071" w:rsidP="007F0071">
      <w:pPr>
        <w:numPr>
          <w:ilvl w:val="2"/>
          <w:numId w:val="1"/>
        </w:numPr>
      </w:pPr>
      <w:r w:rsidRPr="007F0071">
        <w:t>Payment ID (Primary Key)</w:t>
      </w:r>
    </w:p>
    <w:p w14:paraId="611A3C58" w14:textId="77777777" w:rsidR="007F0071" w:rsidRPr="007F0071" w:rsidRDefault="007F0071" w:rsidP="007F0071">
      <w:pPr>
        <w:numPr>
          <w:ilvl w:val="2"/>
          <w:numId w:val="1"/>
        </w:numPr>
      </w:pPr>
      <w:r w:rsidRPr="007F0071">
        <w:t>Trip ID (Foreign Key to Trip)</w:t>
      </w:r>
    </w:p>
    <w:p w14:paraId="4689D608" w14:textId="77777777" w:rsidR="007F0071" w:rsidRPr="007F0071" w:rsidRDefault="007F0071" w:rsidP="007F0071">
      <w:pPr>
        <w:numPr>
          <w:ilvl w:val="2"/>
          <w:numId w:val="1"/>
        </w:numPr>
      </w:pPr>
      <w:r w:rsidRPr="007F0071">
        <w:t>Amount</w:t>
      </w:r>
    </w:p>
    <w:p w14:paraId="30E4D77C" w14:textId="77777777" w:rsidR="007F0071" w:rsidRPr="007F0071" w:rsidRDefault="007F0071" w:rsidP="007F0071">
      <w:pPr>
        <w:numPr>
          <w:ilvl w:val="2"/>
          <w:numId w:val="1"/>
        </w:numPr>
      </w:pPr>
      <w:r w:rsidRPr="007F0071">
        <w:t>Payment Date</w:t>
      </w:r>
    </w:p>
    <w:p w14:paraId="562B7D12" w14:textId="77777777" w:rsidR="007F0071" w:rsidRPr="007F0071" w:rsidRDefault="007F0071" w:rsidP="007F0071">
      <w:pPr>
        <w:numPr>
          <w:ilvl w:val="2"/>
          <w:numId w:val="1"/>
        </w:numPr>
      </w:pPr>
      <w:r w:rsidRPr="007F0071">
        <w:t>Payment Method (Cash, Credit Card, etc.)</w:t>
      </w:r>
    </w:p>
    <w:p w14:paraId="5D6A1140" w14:textId="77777777" w:rsidR="007F0071" w:rsidRPr="007F0071" w:rsidRDefault="007F0071" w:rsidP="007F0071">
      <w:pPr>
        <w:numPr>
          <w:ilvl w:val="0"/>
          <w:numId w:val="1"/>
        </w:numPr>
      </w:pPr>
      <w:r w:rsidRPr="007F0071">
        <w:rPr>
          <w:b/>
          <w:bCs/>
        </w:rPr>
        <w:t>Invoice</w:t>
      </w:r>
    </w:p>
    <w:p w14:paraId="4924ABCD" w14:textId="77777777" w:rsidR="007F0071" w:rsidRPr="007F0071" w:rsidRDefault="007F0071" w:rsidP="007F0071">
      <w:pPr>
        <w:numPr>
          <w:ilvl w:val="1"/>
          <w:numId w:val="1"/>
        </w:numPr>
      </w:pPr>
      <w:r w:rsidRPr="007F0071">
        <w:rPr>
          <w:b/>
          <w:bCs/>
        </w:rPr>
        <w:t>Attributes</w:t>
      </w:r>
      <w:r w:rsidRPr="007F0071">
        <w:t>:</w:t>
      </w:r>
    </w:p>
    <w:p w14:paraId="1EDFB25D" w14:textId="77777777" w:rsidR="007F0071" w:rsidRPr="007F0071" w:rsidRDefault="007F0071" w:rsidP="007F0071">
      <w:pPr>
        <w:numPr>
          <w:ilvl w:val="2"/>
          <w:numId w:val="1"/>
        </w:numPr>
      </w:pPr>
      <w:r w:rsidRPr="007F0071">
        <w:t>Invoice ID (Primary Key)</w:t>
      </w:r>
    </w:p>
    <w:p w14:paraId="06CA59ED" w14:textId="77777777" w:rsidR="007F0071" w:rsidRPr="007F0071" w:rsidRDefault="007F0071" w:rsidP="007F0071">
      <w:pPr>
        <w:numPr>
          <w:ilvl w:val="2"/>
          <w:numId w:val="1"/>
        </w:numPr>
      </w:pPr>
      <w:r w:rsidRPr="007F0071">
        <w:t>Trip ID (Foreign Key to Trip)</w:t>
      </w:r>
    </w:p>
    <w:p w14:paraId="1BE89F28" w14:textId="77777777" w:rsidR="007F0071" w:rsidRPr="007F0071" w:rsidRDefault="007F0071" w:rsidP="007F0071">
      <w:pPr>
        <w:numPr>
          <w:ilvl w:val="2"/>
          <w:numId w:val="1"/>
        </w:numPr>
      </w:pPr>
      <w:r w:rsidRPr="007F0071">
        <w:t>Customer ID (Foreign Key to Customer)</w:t>
      </w:r>
    </w:p>
    <w:p w14:paraId="462E9500" w14:textId="77777777" w:rsidR="007F0071" w:rsidRPr="007F0071" w:rsidRDefault="007F0071" w:rsidP="007F0071">
      <w:pPr>
        <w:numPr>
          <w:ilvl w:val="2"/>
          <w:numId w:val="1"/>
        </w:numPr>
      </w:pPr>
      <w:r w:rsidRPr="007F0071">
        <w:t>Amount</w:t>
      </w:r>
    </w:p>
    <w:p w14:paraId="0417082E" w14:textId="77777777" w:rsidR="007F0071" w:rsidRPr="007F0071" w:rsidRDefault="007F0071" w:rsidP="007F0071">
      <w:pPr>
        <w:numPr>
          <w:ilvl w:val="2"/>
          <w:numId w:val="1"/>
        </w:numPr>
      </w:pPr>
      <w:r w:rsidRPr="007F0071">
        <w:t>Invoice Date</w:t>
      </w:r>
    </w:p>
    <w:p w14:paraId="02A184C3" w14:textId="77777777" w:rsidR="007F0071" w:rsidRPr="007F0071" w:rsidRDefault="007F0071" w:rsidP="007F0071">
      <w:pPr>
        <w:numPr>
          <w:ilvl w:val="0"/>
          <w:numId w:val="1"/>
        </w:numPr>
      </w:pPr>
      <w:proofErr w:type="spellStart"/>
      <w:r w:rsidRPr="007F0071">
        <w:rPr>
          <w:b/>
          <w:bCs/>
        </w:rPr>
        <w:t>VehicleType</w:t>
      </w:r>
      <w:proofErr w:type="spellEnd"/>
    </w:p>
    <w:p w14:paraId="096EDB39" w14:textId="77777777" w:rsidR="007F0071" w:rsidRPr="007F0071" w:rsidRDefault="007F0071" w:rsidP="007F0071">
      <w:pPr>
        <w:numPr>
          <w:ilvl w:val="1"/>
          <w:numId w:val="1"/>
        </w:numPr>
      </w:pPr>
      <w:r w:rsidRPr="007F0071">
        <w:rPr>
          <w:b/>
          <w:bCs/>
        </w:rPr>
        <w:t>Attributes</w:t>
      </w:r>
      <w:r w:rsidRPr="007F0071">
        <w:t>:</w:t>
      </w:r>
    </w:p>
    <w:p w14:paraId="7CDCDDE4" w14:textId="77777777" w:rsidR="007F0071" w:rsidRPr="007F0071" w:rsidRDefault="007F0071" w:rsidP="007F0071">
      <w:pPr>
        <w:numPr>
          <w:ilvl w:val="2"/>
          <w:numId w:val="1"/>
        </w:numPr>
      </w:pPr>
      <w:proofErr w:type="spellStart"/>
      <w:r w:rsidRPr="007F0071">
        <w:t>VehicleType</w:t>
      </w:r>
      <w:proofErr w:type="spellEnd"/>
      <w:r w:rsidRPr="007F0071">
        <w:t xml:space="preserve"> ID (Primary Key)</w:t>
      </w:r>
    </w:p>
    <w:p w14:paraId="40396FE6" w14:textId="77777777" w:rsidR="007F0071" w:rsidRPr="007F0071" w:rsidRDefault="007F0071" w:rsidP="007F0071">
      <w:pPr>
        <w:numPr>
          <w:ilvl w:val="2"/>
          <w:numId w:val="1"/>
        </w:numPr>
      </w:pPr>
      <w:r w:rsidRPr="007F0071">
        <w:t>Type Name (e.g., Truck, Van, Bus)</w:t>
      </w:r>
    </w:p>
    <w:p w14:paraId="7686B3D3" w14:textId="77777777" w:rsidR="007F0071" w:rsidRPr="007F0071" w:rsidRDefault="007F0071" w:rsidP="007F0071">
      <w:pPr>
        <w:numPr>
          <w:ilvl w:val="2"/>
          <w:numId w:val="1"/>
        </w:numPr>
      </w:pPr>
      <w:r w:rsidRPr="007F0071">
        <w:t>Description</w:t>
      </w:r>
    </w:p>
    <w:p w14:paraId="28ADADB9" w14:textId="77777777" w:rsidR="007F0071" w:rsidRPr="007F0071" w:rsidRDefault="007F0071" w:rsidP="007F0071">
      <w:pPr>
        <w:numPr>
          <w:ilvl w:val="0"/>
          <w:numId w:val="1"/>
        </w:numPr>
      </w:pPr>
      <w:r w:rsidRPr="007F0071">
        <w:rPr>
          <w:b/>
          <w:bCs/>
        </w:rPr>
        <w:t>Insurance</w:t>
      </w:r>
    </w:p>
    <w:p w14:paraId="29EE66A7" w14:textId="77777777" w:rsidR="007F0071" w:rsidRPr="007F0071" w:rsidRDefault="007F0071" w:rsidP="007F0071">
      <w:pPr>
        <w:numPr>
          <w:ilvl w:val="1"/>
          <w:numId w:val="1"/>
        </w:numPr>
      </w:pPr>
      <w:r w:rsidRPr="007F0071">
        <w:rPr>
          <w:b/>
          <w:bCs/>
        </w:rPr>
        <w:t>Attributes</w:t>
      </w:r>
      <w:r w:rsidRPr="007F0071">
        <w:t>:</w:t>
      </w:r>
    </w:p>
    <w:p w14:paraId="39E4E358" w14:textId="77777777" w:rsidR="007F0071" w:rsidRPr="007F0071" w:rsidRDefault="007F0071" w:rsidP="007F0071">
      <w:pPr>
        <w:numPr>
          <w:ilvl w:val="2"/>
          <w:numId w:val="1"/>
        </w:numPr>
      </w:pPr>
      <w:r w:rsidRPr="007F0071">
        <w:t>Insurance ID (Primary Key)</w:t>
      </w:r>
    </w:p>
    <w:p w14:paraId="1CF2762C" w14:textId="77777777" w:rsidR="007F0071" w:rsidRPr="007F0071" w:rsidRDefault="007F0071" w:rsidP="007F0071">
      <w:pPr>
        <w:numPr>
          <w:ilvl w:val="2"/>
          <w:numId w:val="1"/>
        </w:numPr>
      </w:pPr>
      <w:r w:rsidRPr="007F0071">
        <w:t>Vehicle ID (Foreign Key to Vehicle)</w:t>
      </w:r>
    </w:p>
    <w:p w14:paraId="1CAC293D" w14:textId="77777777" w:rsidR="007F0071" w:rsidRPr="007F0071" w:rsidRDefault="007F0071" w:rsidP="007F0071">
      <w:pPr>
        <w:numPr>
          <w:ilvl w:val="2"/>
          <w:numId w:val="1"/>
        </w:numPr>
      </w:pPr>
      <w:r w:rsidRPr="007F0071">
        <w:t>Provider Name</w:t>
      </w:r>
    </w:p>
    <w:p w14:paraId="13B6C5EE" w14:textId="77777777" w:rsidR="007F0071" w:rsidRPr="007F0071" w:rsidRDefault="007F0071" w:rsidP="007F0071">
      <w:pPr>
        <w:numPr>
          <w:ilvl w:val="2"/>
          <w:numId w:val="1"/>
        </w:numPr>
      </w:pPr>
      <w:r w:rsidRPr="007F0071">
        <w:t>Policy Number</w:t>
      </w:r>
    </w:p>
    <w:p w14:paraId="65D3FAD9" w14:textId="77777777" w:rsidR="007F0071" w:rsidRPr="007F0071" w:rsidRDefault="007F0071" w:rsidP="007F0071">
      <w:pPr>
        <w:numPr>
          <w:ilvl w:val="2"/>
          <w:numId w:val="1"/>
        </w:numPr>
      </w:pPr>
      <w:r w:rsidRPr="007F0071">
        <w:t>Expiration Date</w:t>
      </w:r>
    </w:p>
    <w:p w14:paraId="104B4A4D" w14:textId="77777777" w:rsidR="007F0071" w:rsidRPr="007F0071" w:rsidRDefault="007F0071" w:rsidP="007F0071">
      <w:pPr>
        <w:numPr>
          <w:ilvl w:val="2"/>
          <w:numId w:val="1"/>
        </w:numPr>
      </w:pPr>
      <w:r w:rsidRPr="007F0071">
        <w:t>Coverage Amount</w:t>
      </w:r>
    </w:p>
    <w:p w14:paraId="336E1BEE" w14:textId="77777777" w:rsidR="007F0071" w:rsidRPr="007F0071" w:rsidRDefault="007F0071" w:rsidP="007F0071">
      <w:pPr>
        <w:numPr>
          <w:ilvl w:val="0"/>
          <w:numId w:val="1"/>
        </w:numPr>
      </w:pPr>
      <w:r w:rsidRPr="007F0071">
        <w:rPr>
          <w:b/>
          <w:bCs/>
        </w:rPr>
        <w:lastRenderedPageBreak/>
        <w:t>ServiceRequest</w:t>
      </w:r>
    </w:p>
    <w:p w14:paraId="22323688" w14:textId="77777777" w:rsidR="007F0071" w:rsidRPr="007F0071" w:rsidRDefault="007F0071" w:rsidP="007F0071">
      <w:pPr>
        <w:numPr>
          <w:ilvl w:val="1"/>
          <w:numId w:val="1"/>
        </w:numPr>
      </w:pPr>
      <w:r w:rsidRPr="007F0071">
        <w:rPr>
          <w:b/>
          <w:bCs/>
        </w:rPr>
        <w:t>Attributes</w:t>
      </w:r>
      <w:r w:rsidRPr="007F0071">
        <w:t>:</w:t>
      </w:r>
    </w:p>
    <w:p w14:paraId="7B62B44D" w14:textId="77777777" w:rsidR="007F0071" w:rsidRPr="007F0071" w:rsidRDefault="007F0071" w:rsidP="007F0071">
      <w:pPr>
        <w:numPr>
          <w:ilvl w:val="2"/>
          <w:numId w:val="1"/>
        </w:numPr>
      </w:pPr>
      <w:r w:rsidRPr="007F0071">
        <w:t>ServiceRequest ID (Primary Key)</w:t>
      </w:r>
    </w:p>
    <w:p w14:paraId="14ABF752" w14:textId="77777777" w:rsidR="007F0071" w:rsidRPr="007F0071" w:rsidRDefault="007F0071" w:rsidP="007F0071">
      <w:pPr>
        <w:numPr>
          <w:ilvl w:val="2"/>
          <w:numId w:val="1"/>
        </w:numPr>
      </w:pPr>
      <w:r w:rsidRPr="007F0071">
        <w:t>Vehicle ID (Foreign Key to Vehicle)</w:t>
      </w:r>
    </w:p>
    <w:p w14:paraId="243BB652" w14:textId="77777777" w:rsidR="007F0071" w:rsidRPr="007F0071" w:rsidRDefault="007F0071" w:rsidP="007F0071">
      <w:pPr>
        <w:numPr>
          <w:ilvl w:val="2"/>
          <w:numId w:val="1"/>
        </w:numPr>
      </w:pPr>
      <w:r w:rsidRPr="007F0071">
        <w:t>Request Date</w:t>
      </w:r>
    </w:p>
    <w:p w14:paraId="21CE1DBD" w14:textId="77777777" w:rsidR="007F0071" w:rsidRPr="007F0071" w:rsidRDefault="007F0071" w:rsidP="007F0071">
      <w:pPr>
        <w:numPr>
          <w:ilvl w:val="2"/>
          <w:numId w:val="1"/>
        </w:numPr>
      </w:pPr>
      <w:r w:rsidRPr="007F0071">
        <w:t>Description</w:t>
      </w:r>
    </w:p>
    <w:p w14:paraId="7B57AD1B" w14:textId="77777777" w:rsidR="007F0071" w:rsidRPr="007F0071" w:rsidRDefault="007F0071" w:rsidP="007F0071">
      <w:pPr>
        <w:numPr>
          <w:ilvl w:val="2"/>
          <w:numId w:val="1"/>
        </w:numPr>
      </w:pPr>
      <w:r w:rsidRPr="007F0071">
        <w:t>Status (Pending, In Progress, Completed)</w:t>
      </w:r>
    </w:p>
    <w:p w14:paraId="6D98CFA7" w14:textId="77777777" w:rsidR="007F0071" w:rsidRPr="007F0071" w:rsidRDefault="007F0071" w:rsidP="007F0071">
      <w:pPr>
        <w:numPr>
          <w:ilvl w:val="0"/>
          <w:numId w:val="1"/>
        </w:numPr>
      </w:pPr>
      <w:r w:rsidRPr="007F0071">
        <w:rPr>
          <w:b/>
          <w:bCs/>
        </w:rPr>
        <w:t>Feedback</w:t>
      </w:r>
    </w:p>
    <w:p w14:paraId="1A633AC6" w14:textId="77777777" w:rsidR="007F0071" w:rsidRPr="007F0071" w:rsidRDefault="007F0071" w:rsidP="007F0071">
      <w:pPr>
        <w:numPr>
          <w:ilvl w:val="1"/>
          <w:numId w:val="1"/>
        </w:numPr>
      </w:pPr>
      <w:r w:rsidRPr="007F0071">
        <w:rPr>
          <w:b/>
          <w:bCs/>
        </w:rPr>
        <w:t>Attributes</w:t>
      </w:r>
      <w:r w:rsidRPr="007F0071">
        <w:t>:</w:t>
      </w:r>
    </w:p>
    <w:p w14:paraId="6BD27034" w14:textId="77777777" w:rsidR="007F0071" w:rsidRPr="007F0071" w:rsidRDefault="007F0071" w:rsidP="007F0071">
      <w:pPr>
        <w:numPr>
          <w:ilvl w:val="2"/>
          <w:numId w:val="1"/>
        </w:numPr>
      </w:pPr>
      <w:r w:rsidRPr="007F0071">
        <w:t>Feedback ID (Primary Key)</w:t>
      </w:r>
    </w:p>
    <w:p w14:paraId="03277687" w14:textId="77777777" w:rsidR="007F0071" w:rsidRPr="007F0071" w:rsidRDefault="007F0071" w:rsidP="007F0071">
      <w:pPr>
        <w:numPr>
          <w:ilvl w:val="2"/>
          <w:numId w:val="1"/>
        </w:numPr>
      </w:pPr>
      <w:r w:rsidRPr="007F0071">
        <w:t>Trip ID (Foreign Key to Trip)</w:t>
      </w:r>
    </w:p>
    <w:p w14:paraId="1BFAC16F" w14:textId="77777777" w:rsidR="007F0071" w:rsidRPr="007F0071" w:rsidRDefault="007F0071" w:rsidP="007F0071">
      <w:pPr>
        <w:numPr>
          <w:ilvl w:val="2"/>
          <w:numId w:val="1"/>
        </w:numPr>
      </w:pPr>
      <w:r w:rsidRPr="007F0071">
        <w:t>Customer ID (Foreign Key to Customer)</w:t>
      </w:r>
    </w:p>
    <w:p w14:paraId="7DDB6F21" w14:textId="77777777" w:rsidR="007F0071" w:rsidRPr="007F0071" w:rsidRDefault="007F0071" w:rsidP="007F0071">
      <w:pPr>
        <w:numPr>
          <w:ilvl w:val="2"/>
          <w:numId w:val="1"/>
        </w:numPr>
      </w:pPr>
      <w:r w:rsidRPr="007F0071">
        <w:t>Rating (1-5)</w:t>
      </w:r>
    </w:p>
    <w:p w14:paraId="6643317C" w14:textId="77777777" w:rsidR="007F0071" w:rsidRPr="007F0071" w:rsidRDefault="007F0071" w:rsidP="007F0071">
      <w:pPr>
        <w:numPr>
          <w:ilvl w:val="2"/>
          <w:numId w:val="1"/>
        </w:numPr>
      </w:pPr>
      <w:r w:rsidRPr="007F0071">
        <w:t>Comments</w:t>
      </w:r>
    </w:p>
    <w:p w14:paraId="3ACE3C7C" w14:textId="77777777" w:rsidR="007F0071" w:rsidRPr="007F0071" w:rsidRDefault="00564E6F" w:rsidP="007F0071">
      <w:r>
        <w:pict w14:anchorId="212DA1EF">
          <v:rect id="_x0000_i1026" style="width:0;height:1.5pt" o:hralign="center" o:hrstd="t" o:hr="t" fillcolor="#a0a0a0" stroked="f"/>
        </w:pict>
      </w:r>
    </w:p>
    <w:p w14:paraId="14F3441B" w14:textId="77777777" w:rsidR="007F0071" w:rsidRPr="007F0071" w:rsidRDefault="007F0071" w:rsidP="007F0071">
      <w:pPr>
        <w:rPr>
          <w:b/>
          <w:bCs/>
        </w:rPr>
      </w:pPr>
      <w:r w:rsidRPr="007F0071">
        <w:rPr>
          <w:b/>
          <w:bCs/>
        </w:rPr>
        <w:t>Modules</w:t>
      </w:r>
    </w:p>
    <w:p w14:paraId="5388783B" w14:textId="77777777" w:rsidR="007F0071" w:rsidRPr="007F0071" w:rsidRDefault="007F0071" w:rsidP="007F0071">
      <w:pPr>
        <w:numPr>
          <w:ilvl w:val="0"/>
          <w:numId w:val="2"/>
        </w:numPr>
      </w:pPr>
      <w:r w:rsidRPr="007F0071">
        <w:rPr>
          <w:b/>
          <w:bCs/>
        </w:rPr>
        <w:t>Vehicle Management</w:t>
      </w:r>
    </w:p>
    <w:p w14:paraId="357940A8" w14:textId="77777777" w:rsidR="007F0071" w:rsidRPr="007F0071" w:rsidRDefault="007F0071" w:rsidP="007F0071">
      <w:pPr>
        <w:numPr>
          <w:ilvl w:val="1"/>
          <w:numId w:val="2"/>
        </w:numPr>
      </w:pPr>
      <w:r w:rsidRPr="007F0071">
        <w:rPr>
          <w:b/>
          <w:bCs/>
        </w:rPr>
        <w:t>Purpose</w:t>
      </w:r>
      <w:r w:rsidRPr="007F0071">
        <w:t>: To manage vehicle details, including types and availability.</w:t>
      </w:r>
    </w:p>
    <w:p w14:paraId="07B242FA" w14:textId="77777777" w:rsidR="007F0071" w:rsidRPr="007F0071" w:rsidRDefault="007F0071" w:rsidP="007F0071">
      <w:pPr>
        <w:numPr>
          <w:ilvl w:val="1"/>
          <w:numId w:val="2"/>
        </w:numPr>
      </w:pPr>
      <w:r w:rsidRPr="007F0071">
        <w:rPr>
          <w:b/>
          <w:bCs/>
        </w:rPr>
        <w:t>Features</w:t>
      </w:r>
      <w:r w:rsidRPr="007F0071">
        <w:t>:</w:t>
      </w:r>
    </w:p>
    <w:p w14:paraId="5CC03168" w14:textId="77777777" w:rsidR="007F0071" w:rsidRPr="007F0071" w:rsidRDefault="007F0071" w:rsidP="007F0071">
      <w:pPr>
        <w:numPr>
          <w:ilvl w:val="2"/>
          <w:numId w:val="2"/>
        </w:numPr>
      </w:pPr>
      <w:r w:rsidRPr="007F0071">
        <w:t>Add, update, and delete vehicle records.</w:t>
      </w:r>
    </w:p>
    <w:p w14:paraId="543452A6" w14:textId="77777777" w:rsidR="007F0071" w:rsidRPr="007F0071" w:rsidRDefault="007F0071" w:rsidP="007F0071">
      <w:pPr>
        <w:numPr>
          <w:ilvl w:val="2"/>
          <w:numId w:val="2"/>
        </w:numPr>
      </w:pPr>
      <w:r w:rsidRPr="007F0071">
        <w:t>View vehicle status and availability.</w:t>
      </w:r>
    </w:p>
    <w:p w14:paraId="76538B69" w14:textId="77777777" w:rsidR="007F0071" w:rsidRPr="007F0071" w:rsidRDefault="007F0071" w:rsidP="007F0071">
      <w:pPr>
        <w:numPr>
          <w:ilvl w:val="2"/>
          <w:numId w:val="2"/>
        </w:numPr>
      </w:pPr>
      <w:r w:rsidRPr="007F0071">
        <w:t>Manage vehicle types and specifications.</w:t>
      </w:r>
    </w:p>
    <w:p w14:paraId="7E182491" w14:textId="77777777" w:rsidR="007F0071" w:rsidRPr="007F0071" w:rsidRDefault="007F0071" w:rsidP="007F0071">
      <w:pPr>
        <w:numPr>
          <w:ilvl w:val="0"/>
          <w:numId w:val="2"/>
        </w:numPr>
      </w:pPr>
      <w:r w:rsidRPr="007F0071">
        <w:rPr>
          <w:b/>
          <w:bCs/>
        </w:rPr>
        <w:t>Driver Management</w:t>
      </w:r>
    </w:p>
    <w:p w14:paraId="7F3FBE64" w14:textId="77777777" w:rsidR="007F0071" w:rsidRPr="007F0071" w:rsidRDefault="007F0071" w:rsidP="007F0071">
      <w:pPr>
        <w:numPr>
          <w:ilvl w:val="1"/>
          <w:numId w:val="2"/>
        </w:numPr>
      </w:pPr>
      <w:r w:rsidRPr="007F0071">
        <w:rPr>
          <w:b/>
          <w:bCs/>
        </w:rPr>
        <w:t>Purpose</w:t>
      </w:r>
      <w:r w:rsidRPr="007F0071">
        <w:t>: To track driver schedules, assignments, and performance.</w:t>
      </w:r>
    </w:p>
    <w:p w14:paraId="4B77FBF0" w14:textId="77777777" w:rsidR="007F0071" w:rsidRPr="007F0071" w:rsidRDefault="007F0071" w:rsidP="007F0071">
      <w:pPr>
        <w:numPr>
          <w:ilvl w:val="1"/>
          <w:numId w:val="2"/>
        </w:numPr>
      </w:pPr>
      <w:r w:rsidRPr="007F0071">
        <w:rPr>
          <w:b/>
          <w:bCs/>
        </w:rPr>
        <w:t>Features</w:t>
      </w:r>
      <w:r w:rsidRPr="007F0071">
        <w:t>:</w:t>
      </w:r>
    </w:p>
    <w:p w14:paraId="5508F888" w14:textId="77777777" w:rsidR="007F0071" w:rsidRPr="007F0071" w:rsidRDefault="007F0071" w:rsidP="007F0071">
      <w:pPr>
        <w:numPr>
          <w:ilvl w:val="2"/>
          <w:numId w:val="2"/>
        </w:numPr>
      </w:pPr>
      <w:r w:rsidRPr="007F0071">
        <w:t>Maintain driver profiles and documentation.</w:t>
      </w:r>
    </w:p>
    <w:p w14:paraId="54336B26" w14:textId="77777777" w:rsidR="007F0071" w:rsidRPr="007F0071" w:rsidRDefault="007F0071" w:rsidP="007F0071">
      <w:pPr>
        <w:numPr>
          <w:ilvl w:val="2"/>
          <w:numId w:val="2"/>
        </w:numPr>
      </w:pPr>
      <w:r w:rsidRPr="007F0071">
        <w:t>Assign drivers to vehicles and trips.</w:t>
      </w:r>
    </w:p>
    <w:p w14:paraId="53A2604D" w14:textId="77777777" w:rsidR="007F0071" w:rsidRPr="007F0071" w:rsidRDefault="007F0071" w:rsidP="007F0071">
      <w:pPr>
        <w:numPr>
          <w:ilvl w:val="2"/>
          <w:numId w:val="2"/>
        </w:numPr>
      </w:pPr>
      <w:r w:rsidRPr="007F0071">
        <w:t>Track driver performance and incidents.</w:t>
      </w:r>
    </w:p>
    <w:p w14:paraId="17555F77" w14:textId="77777777" w:rsidR="007F0071" w:rsidRPr="007F0071" w:rsidRDefault="007F0071" w:rsidP="007F0071">
      <w:pPr>
        <w:numPr>
          <w:ilvl w:val="0"/>
          <w:numId w:val="2"/>
        </w:numPr>
      </w:pPr>
      <w:r w:rsidRPr="007F0071">
        <w:rPr>
          <w:b/>
          <w:bCs/>
        </w:rPr>
        <w:t>Trip Scheduling</w:t>
      </w:r>
    </w:p>
    <w:p w14:paraId="413C0483" w14:textId="77777777" w:rsidR="007F0071" w:rsidRPr="007F0071" w:rsidRDefault="007F0071" w:rsidP="007F0071">
      <w:pPr>
        <w:numPr>
          <w:ilvl w:val="1"/>
          <w:numId w:val="2"/>
        </w:numPr>
      </w:pPr>
      <w:r w:rsidRPr="007F0071">
        <w:rPr>
          <w:b/>
          <w:bCs/>
        </w:rPr>
        <w:t>Purpose</w:t>
      </w:r>
      <w:r w:rsidRPr="007F0071">
        <w:t>: To plan trips, optimize routes, and assign vehicles.</w:t>
      </w:r>
    </w:p>
    <w:p w14:paraId="3685FCD8" w14:textId="77777777" w:rsidR="007F0071" w:rsidRPr="007F0071" w:rsidRDefault="007F0071" w:rsidP="007F0071">
      <w:pPr>
        <w:numPr>
          <w:ilvl w:val="1"/>
          <w:numId w:val="2"/>
        </w:numPr>
      </w:pPr>
      <w:r w:rsidRPr="007F0071">
        <w:rPr>
          <w:b/>
          <w:bCs/>
        </w:rPr>
        <w:t>Features</w:t>
      </w:r>
      <w:r w:rsidRPr="007F0071">
        <w:t>:</w:t>
      </w:r>
    </w:p>
    <w:p w14:paraId="4D41A97C" w14:textId="77777777" w:rsidR="007F0071" w:rsidRPr="007F0071" w:rsidRDefault="007F0071" w:rsidP="007F0071">
      <w:pPr>
        <w:numPr>
          <w:ilvl w:val="2"/>
          <w:numId w:val="2"/>
        </w:numPr>
      </w:pPr>
      <w:r w:rsidRPr="007F0071">
        <w:t>Schedule trips based on vehicle availability and driver schedules.</w:t>
      </w:r>
    </w:p>
    <w:p w14:paraId="6B0FCAAB" w14:textId="77777777" w:rsidR="007F0071" w:rsidRPr="007F0071" w:rsidRDefault="007F0071" w:rsidP="007F0071">
      <w:pPr>
        <w:numPr>
          <w:ilvl w:val="2"/>
          <w:numId w:val="2"/>
        </w:numPr>
      </w:pPr>
      <w:r w:rsidRPr="007F0071">
        <w:t>Optimize routes for efficiency.</w:t>
      </w:r>
    </w:p>
    <w:p w14:paraId="57DEED0B" w14:textId="77777777" w:rsidR="007F0071" w:rsidRPr="007F0071" w:rsidRDefault="007F0071" w:rsidP="007F0071">
      <w:pPr>
        <w:numPr>
          <w:ilvl w:val="2"/>
          <w:numId w:val="2"/>
        </w:numPr>
      </w:pPr>
      <w:r w:rsidRPr="007F0071">
        <w:t>Manage changes and cancellations.</w:t>
      </w:r>
    </w:p>
    <w:p w14:paraId="1E38A0A1" w14:textId="77777777" w:rsidR="007F0071" w:rsidRPr="007F0071" w:rsidRDefault="007F0071" w:rsidP="007F0071">
      <w:pPr>
        <w:numPr>
          <w:ilvl w:val="0"/>
          <w:numId w:val="2"/>
        </w:numPr>
      </w:pPr>
      <w:r w:rsidRPr="007F0071">
        <w:rPr>
          <w:b/>
          <w:bCs/>
        </w:rPr>
        <w:t>Maintenance Management</w:t>
      </w:r>
    </w:p>
    <w:p w14:paraId="7D770DF6" w14:textId="77777777" w:rsidR="007F0071" w:rsidRPr="007F0071" w:rsidRDefault="007F0071" w:rsidP="007F0071">
      <w:pPr>
        <w:numPr>
          <w:ilvl w:val="1"/>
          <w:numId w:val="2"/>
        </w:numPr>
      </w:pPr>
      <w:r w:rsidRPr="007F0071">
        <w:rPr>
          <w:b/>
          <w:bCs/>
        </w:rPr>
        <w:lastRenderedPageBreak/>
        <w:t>Purpose</w:t>
      </w:r>
      <w:r w:rsidRPr="007F0071">
        <w:t>: To schedule vehicle maintenance and track incidents.</w:t>
      </w:r>
    </w:p>
    <w:p w14:paraId="5B5F8F86" w14:textId="77777777" w:rsidR="007F0071" w:rsidRPr="007F0071" w:rsidRDefault="007F0071" w:rsidP="007F0071">
      <w:pPr>
        <w:numPr>
          <w:ilvl w:val="1"/>
          <w:numId w:val="2"/>
        </w:numPr>
      </w:pPr>
      <w:r w:rsidRPr="007F0071">
        <w:rPr>
          <w:b/>
          <w:bCs/>
        </w:rPr>
        <w:t>Features</w:t>
      </w:r>
      <w:r w:rsidRPr="007F0071">
        <w:t>:</w:t>
      </w:r>
    </w:p>
    <w:p w14:paraId="7C11FCF0" w14:textId="77777777" w:rsidR="007F0071" w:rsidRPr="007F0071" w:rsidRDefault="007F0071" w:rsidP="007F0071">
      <w:pPr>
        <w:numPr>
          <w:ilvl w:val="2"/>
          <w:numId w:val="2"/>
        </w:numPr>
      </w:pPr>
      <w:r w:rsidRPr="007F0071">
        <w:t>Schedule regular maintenance and inspections.</w:t>
      </w:r>
    </w:p>
    <w:p w14:paraId="59218DA7" w14:textId="77777777" w:rsidR="007F0071" w:rsidRPr="007F0071" w:rsidRDefault="007F0071" w:rsidP="007F0071">
      <w:pPr>
        <w:numPr>
          <w:ilvl w:val="2"/>
          <w:numId w:val="2"/>
        </w:numPr>
      </w:pPr>
      <w:r w:rsidRPr="007F0071">
        <w:t>Log maintenance records and costs.</w:t>
      </w:r>
    </w:p>
    <w:p w14:paraId="77443347" w14:textId="77777777" w:rsidR="007F0071" w:rsidRPr="007F0071" w:rsidRDefault="007F0071" w:rsidP="007F0071">
      <w:pPr>
        <w:numPr>
          <w:ilvl w:val="2"/>
          <w:numId w:val="2"/>
        </w:numPr>
      </w:pPr>
      <w:r w:rsidRPr="007F0071">
        <w:t>Track incidents related to vehicles.</w:t>
      </w:r>
    </w:p>
    <w:p w14:paraId="0E70356A" w14:textId="77777777" w:rsidR="007F0071" w:rsidRPr="007F0071" w:rsidRDefault="007F0071" w:rsidP="007F0071">
      <w:pPr>
        <w:numPr>
          <w:ilvl w:val="0"/>
          <w:numId w:val="2"/>
        </w:numPr>
      </w:pPr>
      <w:r w:rsidRPr="007F0071">
        <w:rPr>
          <w:b/>
          <w:bCs/>
        </w:rPr>
        <w:t>Fuel Tracking</w:t>
      </w:r>
    </w:p>
    <w:p w14:paraId="01BDD87C" w14:textId="77777777" w:rsidR="007F0071" w:rsidRPr="007F0071" w:rsidRDefault="007F0071" w:rsidP="007F0071">
      <w:pPr>
        <w:numPr>
          <w:ilvl w:val="1"/>
          <w:numId w:val="2"/>
        </w:numPr>
      </w:pPr>
      <w:r w:rsidRPr="007F0071">
        <w:rPr>
          <w:b/>
          <w:bCs/>
        </w:rPr>
        <w:t>Purpose</w:t>
      </w:r>
      <w:r w:rsidRPr="007F0071">
        <w:t>: To monitor fuel consumption and manage fuel logs.</w:t>
      </w:r>
    </w:p>
    <w:p w14:paraId="6B26D0A1" w14:textId="77777777" w:rsidR="007F0071" w:rsidRPr="007F0071" w:rsidRDefault="007F0071" w:rsidP="007F0071">
      <w:pPr>
        <w:numPr>
          <w:ilvl w:val="1"/>
          <w:numId w:val="2"/>
        </w:numPr>
      </w:pPr>
      <w:r w:rsidRPr="007F0071">
        <w:rPr>
          <w:b/>
          <w:bCs/>
        </w:rPr>
        <w:t>Features</w:t>
      </w:r>
      <w:r w:rsidRPr="007F0071">
        <w:t>:</w:t>
      </w:r>
    </w:p>
    <w:p w14:paraId="4B1EAA8C" w14:textId="77777777" w:rsidR="007F0071" w:rsidRPr="007F0071" w:rsidRDefault="007F0071" w:rsidP="007F0071">
      <w:pPr>
        <w:numPr>
          <w:ilvl w:val="2"/>
          <w:numId w:val="2"/>
        </w:numPr>
      </w:pPr>
      <w:r w:rsidRPr="007F0071">
        <w:t>Record fuel purchases and consumption.</w:t>
      </w:r>
    </w:p>
    <w:p w14:paraId="7281A994" w14:textId="77777777" w:rsidR="007F0071" w:rsidRPr="007F0071" w:rsidRDefault="007F0071" w:rsidP="007F0071">
      <w:pPr>
        <w:numPr>
          <w:ilvl w:val="2"/>
          <w:numId w:val="2"/>
        </w:numPr>
      </w:pPr>
      <w:r w:rsidRPr="007F0071">
        <w:t>Generate reports on fuel efficiency.</w:t>
      </w:r>
    </w:p>
    <w:p w14:paraId="7353821B" w14:textId="77777777" w:rsidR="007F0071" w:rsidRPr="007F0071" w:rsidRDefault="007F0071" w:rsidP="007F0071">
      <w:pPr>
        <w:numPr>
          <w:ilvl w:val="2"/>
          <w:numId w:val="2"/>
        </w:numPr>
      </w:pPr>
      <w:r w:rsidRPr="007F0071">
        <w:t>Monitor fuel costs for each vehicle.</w:t>
      </w:r>
    </w:p>
    <w:p w14:paraId="65B34303" w14:textId="77777777" w:rsidR="007F0071" w:rsidRPr="007F0071" w:rsidRDefault="007F0071" w:rsidP="007F0071">
      <w:pPr>
        <w:numPr>
          <w:ilvl w:val="0"/>
          <w:numId w:val="2"/>
        </w:numPr>
      </w:pPr>
      <w:r w:rsidRPr="007F0071">
        <w:rPr>
          <w:b/>
          <w:bCs/>
        </w:rPr>
        <w:t>Payment and Invoicing</w:t>
      </w:r>
    </w:p>
    <w:p w14:paraId="291EB803" w14:textId="77777777" w:rsidR="007F0071" w:rsidRPr="007F0071" w:rsidRDefault="007F0071" w:rsidP="007F0071">
      <w:pPr>
        <w:numPr>
          <w:ilvl w:val="1"/>
          <w:numId w:val="2"/>
        </w:numPr>
      </w:pPr>
      <w:r w:rsidRPr="007F0071">
        <w:rPr>
          <w:b/>
          <w:bCs/>
        </w:rPr>
        <w:t>Purpose</w:t>
      </w:r>
      <w:r w:rsidRPr="007F0071">
        <w:t>: To track payments for trips and maintenance services.</w:t>
      </w:r>
    </w:p>
    <w:p w14:paraId="1A86107A" w14:textId="77777777" w:rsidR="007F0071" w:rsidRPr="007F0071" w:rsidRDefault="007F0071" w:rsidP="007F0071">
      <w:pPr>
        <w:numPr>
          <w:ilvl w:val="1"/>
          <w:numId w:val="2"/>
        </w:numPr>
      </w:pPr>
      <w:r w:rsidRPr="007F0071">
        <w:rPr>
          <w:b/>
          <w:bCs/>
        </w:rPr>
        <w:t>Features</w:t>
      </w:r>
      <w:r w:rsidRPr="007F0071">
        <w:t>:</w:t>
      </w:r>
    </w:p>
    <w:p w14:paraId="2432D371" w14:textId="77777777" w:rsidR="007F0071" w:rsidRPr="007F0071" w:rsidRDefault="007F0071" w:rsidP="007F0071">
      <w:pPr>
        <w:numPr>
          <w:ilvl w:val="2"/>
          <w:numId w:val="2"/>
        </w:numPr>
      </w:pPr>
      <w:r w:rsidRPr="007F0071">
        <w:t>Manage payment processing for customers.</w:t>
      </w:r>
    </w:p>
    <w:p w14:paraId="4CE65597" w14:textId="77777777" w:rsidR="007F0071" w:rsidRPr="007F0071" w:rsidRDefault="007F0071" w:rsidP="007F0071">
      <w:pPr>
        <w:numPr>
          <w:ilvl w:val="2"/>
          <w:numId w:val="2"/>
        </w:numPr>
      </w:pPr>
      <w:r w:rsidRPr="007F0071">
        <w:t>Generate invoices for trips and services.</w:t>
      </w:r>
    </w:p>
    <w:p w14:paraId="3B6E5CE5" w14:textId="77777777" w:rsidR="007F0071" w:rsidRPr="007F0071" w:rsidRDefault="007F0071" w:rsidP="007F0071">
      <w:pPr>
        <w:numPr>
          <w:ilvl w:val="2"/>
          <w:numId w:val="2"/>
        </w:numPr>
      </w:pPr>
      <w:r w:rsidRPr="007F0071">
        <w:t>Track payment status and history.</w:t>
      </w:r>
    </w:p>
    <w:p w14:paraId="13EE8B45" w14:textId="77777777" w:rsidR="007F0071" w:rsidRPr="007F0071" w:rsidRDefault="007F0071" w:rsidP="007F0071">
      <w:pPr>
        <w:numPr>
          <w:ilvl w:val="0"/>
          <w:numId w:val="2"/>
        </w:numPr>
      </w:pPr>
      <w:r w:rsidRPr="007F0071">
        <w:rPr>
          <w:b/>
          <w:bCs/>
        </w:rPr>
        <w:t>Reporting Module</w:t>
      </w:r>
    </w:p>
    <w:p w14:paraId="416193E2" w14:textId="77777777" w:rsidR="007F0071" w:rsidRPr="007F0071" w:rsidRDefault="007F0071" w:rsidP="007F0071">
      <w:pPr>
        <w:numPr>
          <w:ilvl w:val="1"/>
          <w:numId w:val="2"/>
        </w:numPr>
      </w:pPr>
      <w:r w:rsidRPr="007F0071">
        <w:rPr>
          <w:b/>
          <w:bCs/>
        </w:rPr>
        <w:t>Purpose</w:t>
      </w:r>
      <w:r w:rsidRPr="007F0071">
        <w:t xml:space="preserve">: To </w:t>
      </w:r>
      <w:proofErr w:type="spellStart"/>
      <w:r w:rsidRPr="007F0071">
        <w:t>analyze</w:t>
      </w:r>
      <w:proofErr w:type="spellEnd"/>
      <w:r w:rsidRPr="007F0071">
        <w:t xml:space="preserve"> fleet performance, fuel efficiency, and driver performance.</w:t>
      </w:r>
    </w:p>
    <w:p w14:paraId="57731952" w14:textId="77777777" w:rsidR="007F0071" w:rsidRPr="007F0071" w:rsidRDefault="007F0071" w:rsidP="007F0071">
      <w:pPr>
        <w:numPr>
          <w:ilvl w:val="1"/>
          <w:numId w:val="2"/>
        </w:numPr>
      </w:pPr>
      <w:r w:rsidRPr="007F0071">
        <w:rPr>
          <w:b/>
          <w:bCs/>
        </w:rPr>
        <w:t>Features</w:t>
      </w:r>
      <w:r w:rsidRPr="007F0071">
        <w:t>:</w:t>
      </w:r>
    </w:p>
    <w:p w14:paraId="759F3EEB" w14:textId="77777777" w:rsidR="007F0071" w:rsidRPr="007F0071" w:rsidRDefault="007F0071" w:rsidP="007F0071">
      <w:pPr>
        <w:numPr>
          <w:ilvl w:val="2"/>
          <w:numId w:val="2"/>
        </w:numPr>
      </w:pPr>
      <w:r w:rsidRPr="007F0071">
        <w:t>Generate reports on vehicle usage and efficiency.</w:t>
      </w:r>
    </w:p>
    <w:p w14:paraId="793DBF4B" w14:textId="77777777" w:rsidR="007F0071" w:rsidRPr="007F0071" w:rsidRDefault="007F0071" w:rsidP="007F0071">
      <w:pPr>
        <w:numPr>
          <w:ilvl w:val="2"/>
          <w:numId w:val="2"/>
        </w:numPr>
      </w:pPr>
      <w:r w:rsidRPr="007F0071">
        <w:t>Track maintenance costs and incidents.</w:t>
      </w:r>
    </w:p>
    <w:p w14:paraId="50E09F40" w14:textId="77777777" w:rsidR="007F0071" w:rsidRPr="007F0071" w:rsidRDefault="007F0071" w:rsidP="007F0071">
      <w:pPr>
        <w:numPr>
          <w:ilvl w:val="2"/>
          <w:numId w:val="2"/>
        </w:numPr>
      </w:pPr>
      <w:proofErr w:type="spellStart"/>
      <w:r w:rsidRPr="007F0071">
        <w:t>Analyze</w:t>
      </w:r>
      <w:proofErr w:type="spellEnd"/>
      <w:r w:rsidRPr="007F0071">
        <w:t xml:space="preserve"> driver performance metrics.</w:t>
      </w:r>
    </w:p>
    <w:p w14:paraId="544A2F98" w14:textId="77777777" w:rsidR="007F0071" w:rsidRPr="007F0071" w:rsidRDefault="00564E6F" w:rsidP="007F0071">
      <w:r>
        <w:pict w14:anchorId="6EAA00B3">
          <v:rect id="_x0000_i1027" style="width:0;height:1.5pt" o:hralign="center" o:hrstd="t" o:hr="t" fillcolor="#a0a0a0" stroked="f"/>
        </w:pict>
      </w:r>
    </w:p>
    <w:p w14:paraId="3D10AFCA" w14:textId="77777777" w:rsidR="007F0071" w:rsidRPr="007F0071" w:rsidRDefault="007F0071" w:rsidP="007F0071">
      <w:pPr>
        <w:rPr>
          <w:b/>
          <w:bCs/>
        </w:rPr>
      </w:pPr>
      <w:r w:rsidRPr="007F0071">
        <w:rPr>
          <w:b/>
          <w:bCs/>
        </w:rPr>
        <w:t>Summary</w:t>
      </w:r>
    </w:p>
    <w:p w14:paraId="44349C7E" w14:textId="77777777" w:rsidR="007F0071" w:rsidRPr="007F0071" w:rsidRDefault="007F0071" w:rsidP="007F0071">
      <w:r w:rsidRPr="007F0071">
        <w:t xml:space="preserve">The </w:t>
      </w:r>
      <w:r w:rsidRPr="007F0071">
        <w:rPr>
          <w:b/>
          <w:bCs/>
        </w:rPr>
        <w:t>Fleet Management System</w:t>
      </w:r>
      <w:r w:rsidRPr="007F0071">
        <w:t xml:space="preserve"> aims to streamline the management of vehicles and drivers, improve operational efficiency, and enhance customer satisfaction through effective scheduling, maintenance tracking, and reporting. The modular design allows for easy updates and scalability as the fleet grows or changes.</w:t>
      </w:r>
    </w:p>
    <w:p w14:paraId="317884DE" w14:textId="77777777" w:rsidR="00072402" w:rsidRDefault="00072402"/>
    <w:p w14:paraId="778E161E" w14:textId="77777777" w:rsidR="00072402" w:rsidRDefault="00072402">
      <w:r>
        <w:br w:type="page"/>
      </w:r>
    </w:p>
    <w:p w14:paraId="14EA6434" w14:textId="77777777" w:rsidR="007F0071" w:rsidRPr="007F0071" w:rsidRDefault="007F0071" w:rsidP="007F0071">
      <w:pPr>
        <w:rPr>
          <w:b/>
          <w:bCs/>
        </w:rPr>
      </w:pPr>
      <w:r w:rsidRPr="007F0071">
        <w:rPr>
          <w:b/>
          <w:bCs/>
        </w:rPr>
        <w:lastRenderedPageBreak/>
        <w:t>Detailed Modules Description</w:t>
      </w:r>
    </w:p>
    <w:p w14:paraId="7F12DDC0" w14:textId="77777777" w:rsidR="007F0071" w:rsidRPr="007F0071" w:rsidRDefault="00564E6F" w:rsidP="007F0071">
      <w:r>
        <w:pict w14:anchorId="36E6591F">
          <v:rect id="_x0000_i1028" style="width:0;height:1.5pt" o:hralign="center" o:hrstd="t" o:hr="t" fillcolor="#a0a0a0" stroked="f"/>
        </w:pict>
      </w:r>
    </w:p>
    <w:p w14:paraId="11D21E2A" w14:textId="77777777" w:rsidR="007F0071" w:rsidRPr="007F0071" w:rsidRDefault="007F0071" w:rsidP="007F0071">
      <w:pPr>
        <w:rPr>
          <w:b/>
          <w:bCs/>
        </w:rPr>
      </w:pPr>
      <w:r w:rsidRPr="007F0071">
        <w:rPr>
          <w:b/>
          <w:bCs/>
        </w:rPr>
        <w:t>1. Vehicle Management</w:t>
      </w:r>
    </w:p>
    <w:p w14:paraId="44DBFE36" w14:textId="77777777" w:rsidR="007F0071" w:rsidRPr="007F0071" w:rsidRDefault="007F0071" w:rsidP="007F0071">
      <w:pPr>
        <w:numPr>
          <w:ilvl w:val="0"/>
          <w:numId w:val="3"/>
        </w:numPr>
      </w:pPr>
      <w:r w:rsidRPr="007F0071">
        <w:rPr>
          <w:b/>
          <w:bCs/>
        </w:rPr>
        <w:t>Purpose</w:t>
      </w:r>
      <w:r w:rsidRPr="007F0071">
        <w:t>: This module manages all aspects related to vehicles in the fleet, ensuring accurate tracking and availability.</w:t>
      </w:r>
    </w:p>
    <w:p w14:paraId="46B425FF" w14:textId="77777777" w:rsidR="007F0071" w:rsidRPr="007F0071" w:rsidRDefault="007F0071" w:rsidP="007F0071">
      <w:pPr>
        <w:numPr>
          <w:ilvl w:val="0"/>
          <w:numId w:val="3"/>
        </w:numPr>
      </w:pPr>
      <w:r w:rsidRPr="007F0071">
        <w:rPr>
          <w:b/>
          <w:bCs/>
        </w:rPr>
        <w:t>Features</w:t>
      </w:r>
      <w:r w:rsidRPr="007F0071">
        <w:t>:</w:t>
      </w:r>
    </w:p>
    <w:p w14:paraId="08229350" w14:textId="77777777" w:rsidR="007F0071" w:rsidRPr="007F0071" w:rsidRDefault="007F0071" w:rsidP="007F0071">
      <w:pPr>
        <w:numPr>
          <w:ilvl w:val="1"/>
          <w:numId w:val="3"/>
        </w:numPr>
      </w:pPr>
      <w:r w:rsidRPr="007F0071">
        <w:rPr>
          <w:b/>
          <w:bCs/>
        </w:rPr>
        <w:t>Vehicle Registration</w:t>
      </w:r>
      <w:r w:rsidRPr="007F0071">
        <w:t>: Add new vehicles to the system with all required details such as vehicle number, type, model, year of manufacture, and capacity.</w:t>
      </w:r>
    </w:p>
    <w:p w14:paraId="317A1837" w14:textId="77777777" w:rsidR="007F0071" w:rsidRPr="007F0071" w:rsidRDefault="007F0071" w:rsidP="007F0071">
      <w:pPr>
        <w:numPr>
          <w:ilvl w:val="1"/>
          <w:numId w:val="3"/>
        </w:numPr>
      </w:pPr>
      <w:r w:rsidRPr="007F0071">
        <w:rPr>
          <w:b/>
          <w:bCs/>
        </w:rPr>
        <w:t>Vehicle Details</w:t>
      </w:r>
      <w:r w:rsidRPr="007F0071">
        <w:t>: View and update vehicle information, including maintenance history, current status (available, in service, out of service), and insurance details.</w:t>
      </w:r>
    </w:p>
    <w:p w14:paraId="33FFB9A4" w14:textId="77777777" w:rsidR="007F0071" w:rsidRPr="007F0071" w:rsidRDefault="007F0071" w:rsidP="007F0071">
      <w:pPr>
        <w:numPr>
          <w:ilvl w:val="1"/>
          <w:numId w:val="3"/>
        </w:numPr>
      </w:pPr>
      <w:r w:rsidRPr="007F0071">
        <w:rPr>
          <w:b/>
          <w:bCs/>
        </w:rPr>
        <w:t>Vehicle Type Management</w:t>
      </w:r>
      <w:r w:rsidRPr="007F0071">
        <w:t>: Manage different types of vehicles, including their specifications and performance metrics.</w:t>
      </w:r>
    </w:p>
    <w:p w14:paraId="7481A33D" w14:textId="77777777" w:rsidR="007F0071" w:rsidRPr="007F0071" w:rsidRDefault="007F0071" w:rsidP="007F0071">
      <w:pPr>
        <w:numPr>
          <w:ilvl w:val="1"/>
          <w:numId w:val="3"/>
        </w:numPr>
      </w:pPr>
      <w:r w:rsidRPr="007F0071">
        <w:rPr>
          <w:b/>
          <w:bCs/>
        </w:rPr>
        <w:t>Availability Tracking</w:t>
      </w:r>
      <w:r w:rsidRPr="007F0071">
        <w:t>: Monitor the availability of vehicles in real-time, facilitating efficient scheduling.</w:t>
      </w:r>
    </w:p>
    <w:p w14:paraId="2C60531F" w14:textId="77777777" w:rsidR="007F0071" w:rsidRPr="007F0071" w:rsidRDefault="00564E6F" w:rsidP="007F0071">
      <w:r>
        <w:pict w14:anchorId="3DF5CCD5">
          <v:rect id="_x0000_i1029" style="width:0;height:1.5pt" o:hralign="center" o:hrstd="t" o:hr="t" fillcolor="#a0a0a0" stroked="f"/>
        </w:pict>
      </w:r>
    </w:p>
    <w:p w14:paraId="06619EC3" w14:textId="77777777" w:rsidR="007F0071" w:rsidRPr="007F0071" w:rsidRDefault="007F0071" w:rsidP="007F0071">
      <w:pPr>
        <w:rPr>
          <w:b/>
          <w:bCs/>
        </w:rPr>
      </w:pPr>
      <w:r w:rsidRPr="007F0071">
        <w:rPr>
          <w:b/>
          <w:bCs/>
        </w:rPr>
        <w:t>2. Driver Management</w:t>
      </w:r>
    </w:p>
    <w:p w14:paraId="6A1451CA" w14:textId="77777777" w:rsidR="007F0071" w:rsidRPr="007F0071" w:rsidRDefault="007F0071" w:rsidP="007F0071">
      <w:pPr>
        <w:numPr>
          <w:ilvl w:val="0"/>
          <w:numId w:val="4"/>
        </w:numPr>
      </w:pPr>
      <w:r w:rsidRPr="007F0071">
        <w:rPr>
          <w:b/>
          <w:bCs/>
        </w:rPr>
        <w:t>Purpose</w:t>
      </w:r>
      <w:r w:rsidRPr="007F0071">
        <w:t>: This module handles driver-related activities, ensuring that all drivers are tracked, evaluated, and assigned effectively.</w:t>
      </w:r>
    </w:p>
    <w:p w14:paraId="2892A001" w14:textId="77777777" w:rsidR="007F0071" w:rsidRPr="007F0071" w:rsidRDefault="007F0071" w:rsidP="007F0071">
      <w:pPr>
        <w:numPr>
          <w:ilvl w:val="0"/>
          <w:numId w:val="4"/>
        </w:numPr>
      </w:pPr>
      <w:r w:rsidRPr="007F0071">
        <w:rPr>
          <w:b/>
          <w:bCs/>
        </w:rPr>
        <w:t>Features</w:t>
      </w:r>
      <w:r w:rsidRPr="007F0071">
        <w:t>:</w:t>
      </w:r>
    </w:p>
    <w:p w14:paraId="1C11163D" w14:textId="77777777" w:rsidR="007F0071" w:rsidRPr="007F0071" w:rsidRDefault="007F0071" w:rsidP="007F0071">
      <w:pPr>
        <w:numPr>
          <w:ilvl w:val="1"/>
          <w:numId w:val="4"/>
        </w:numPr>
      </w:pPr>
      <w:r w:rsidRPr="007F0071">
        <w:rPr>
          <w:b/>
          <w:bCs/>
        </w:rPr>
        <w:t>Driver Registration</w:t>
      </w:r>
      <w:r w:rsidRPr="007F0071">
        <w:t>: Add new drivers with details such as name, license number, contact information, and experience.</w:t>
      </w:r>
    </w:p>
    <w:p w14:paraId="568EEDC3" w14:textId="77777777" w:rsidR="007F0071" w:rsidRPr="007F0071" w:rsidRDefault="007F0071" w:rsidP="007F0071">
      <w:pPr>
        <w:numPr>
          <w:ilvl w:val="1"/>
          <w:numId w:val="4"/>
        </w:numPr>
      </w:pPr>
      <w:r w:rsidRPr="007F0071">
        <w:rPr>
          <w:b/>
          <w:bCs/>
        </w:rPr>
        <w:t>Driver Profiles</w:t>
      </w:r>
      <w:r w:rsidRPr="007F0071">
        <w:t>: Maintain comprehensive profiles for each driver, including performance metrics and incident reports.</w:t>
      </w:r>
    </w:p>
    <w:p w14:paraId="4444363E" w14:textId="77777777" w:rsidR="007F0071" w:rsidRPr="007F0071" w:rsidRDefault="007F0071" w:rsidP="007F0071">
      <w:pPr>
        <w:numPr>
          <w:ilvl w:val="1"/>
          <w:numId w:val="4"/>
        </w:numPr>
      </w:pPr>
      <w:r w:rsidRPr="007F0071">
        <w:rPr>
          <w:b/>
          <w:bCs/>
        </w:rPr>
        <w:t>Schedule Management</w:t>
      </w:r>
      <w:r w:rsidRPr="007F0071">
        <w:t>: Assign drivers to specific vehicles and trips, while managing their working hours and rest periods.</w:t>
      </w:r>
    </w:p>
    <w:p w14:paraId="07E1D1A7" w14:textId="77777777" w:rsidR="007F0071" w:rsidRPr="007F0071" w:rsidRDefault="007F0071" w:rsidP="007F0071">
      <w:pPr>
        <w:numPr>
          <w:ilvl w:val="1"/>
          <w:numId w:val="4"/>
        </w:numPr>
      </w:pPr>
      <w:r w:rsidRPr="007F0071">
        <w:rPr>
          <w:b/>
          <w:bCs/>
        </w:rPr>
        <w:t>Performance Tracking</w:t>
      </w:r>
      <w:r w:rsidRPr="007F0071">
        <w:t>: Evaluate driver performance through metrics such as trip efficiency, incidents, and customer feedback.</w:t>
      </w:r>
    </w:p>
    <w:p w14:paraId="7D34A112" w14:textId="77777777" w:rsidR="007F0071" w:rsidRPr="007F0071" w:rsidRDefault="00564E6F" w:rsidP="007F0071">
      <w:r>
        <w:pict w14:anchorId="19BFE7AA">
          <v:rect id="_x0000_i1030" style="width:0;height:1.5pt" o:hralign="center" o:hrstd="t" o:hr="t" fillcolor="#a0a0a0" stroked="f"/>
        </w:pict>
      </w:r>
    </w:p>
    <w:p w14:paraId="67143296" w14:textId="77777777" w:rsidR="007F0071" w:rsidRPr="007F0071" w:rsidRDefault="007F0071" w:rsidP="007F0071">
      <w:pPr>
        <w:rPr>
          <w:b/>
          <w:bCs/>
        </w:rPr>
      </w:pPr>
      <w:r w:rsidRPr="007F0071">
        <w:rPr>
          <w:b/>
          <w:bCs/>
        </w:rPr>
        <w:t>3. Trip Scheduling</w:t>
      </w:r>
    </w:p>
    <w:p w14:paraId="0CE598DC" w14:textId="77777777" w:rsidR="007F0071" w:rsidRPr="007F0071" w:rsidRDefault="007F0071" w:rsidP="007F0071">
      <w:pPr>
        <w:numPr>
          <w:ilvl w:val="0"/>
          <w:numId w:val="5"/>
        </w:numPr>
      </w:pPr>
      <w:r w:rsidRPr="007F0071">
        <w:rPr>
          <w:b/>
          <w:bCs/>
        </w:rPr>
        <w:t>Purpose</w:t>
      </w:r>
      <w:r w:rsidRPr="007F0071">
        <w:t>: This module allows for effective planning and optimization of trips to maximize efficiency.</w:t>
      </w:r>
    </w:p>
    <w:p w14:paraId="5F25E6C5" w14:textId="77777777" w:rsidR="007F0071" w:rsidRPr="007F0071" w:rsidRDefault="007F0071" w:rsidP="007F0071">
      <w:pPr>
        <w:numPr>
          <w:ilvl w:val="0"/>
          <w:numId w:val="5"/>
        </w:numPr>
      </w:pPr>
      <w:r w:rsidRPr="007F0071">
        <w:rPr>
          <w:b/>
          <w:bCs/>
        </w:rPr>
        <w:t>Features</w:t>
      </w:r>
      <w:r w:rsidRPr="007F0071">
        <w:t>:</w:t>
      </w:r>
    </w:p>
    <w:p w14:paraId="4C12EBE8" w14:textId="77777777" w:rsidR="007F0071" w:rsidRPr="007F0071" w:rsidRDefault="007F0071" w:rsidP="007F0071">
      <w:pPr>
        <w:numPr>
          <w:ilvl w:val="1"/>
          <w:numId w:val="5"/>
        </w:numPr>
      </w:pPr>
      <w:r w:rsidRPr="007F0071">
        <w:rPr>
          <w:b/>
          <w:bCs/>
        </w:rPr>
        <w:t>Trip Creation</w:t>
      </w:r>
      <w:r w:rsidRPr="007F0071">
        <w:t>: Schedule new trips by selecting the vehicle, driver, route, and trip details (start time, end time).</w:t>
      </w:r>
    </w:p>
    <w:p w14:paraId="0CF1030B" w14:textId="77777777" w:rsidR="007F0071" w:rsidRPr="007F0071" w:rsidRDefault="007F0071" w:rsidP="007F0071">
      <w:pPr>
        <w:numPr>
          <w:ilvl w:val="1"/>
          <w:numId w:val="5"/>
        </w:numPr>
      </w:pPr>
      <w:r w:rsidRPr="007F0071">
        <w:rPr>
          <w:b/>
          <w:bCs/>
        </w:rPr>
        <w:t>Route Optimization</w:t>
      </w:r>
      <w:r w:rsidRPr="007F0071">
        <w:t>: Use algorithms to suggest the best routes based on distance, traffic conditions, and other factors.</w:t>
      </w:r>
    </w:p>
    <w:p w14:paraId="150E75B8" w14:textId="77777777" w:rsidR="007F0071" w:rsidRPr="007F0071" w:rsidRDefault="007F0071" w:rsidP="007F0071">
      <w:pPr>
        <w:numPr>
          <w:ilvl w:val="1"/>
          <w:numId w:val="5"/>
        </w:numPr>
      </w:pPr>
      <w:r w:rsidRPr="007F0071">
        <w:rPr>
          <w:b/>
          <w:bCs/>
        </w:rPr>
        <w:t>Assignment Management</w:t>
      </w:r>
      <w:r w:rsidRPr="007F0071">
        <w:t>: Automatically assign trips to drivers based on availability and performance history.</w:t>
      </w:r>
    </w:p>
    <w:p w14:paraId="66C6DA93" w14:textId="77777777" w:rsidR="007F0071" w:rsidRPr="007F0071" w:rsidRDefault="007F0071" w:rsidP="007F0071">
      <w:pPr>
        <w:numPr>
          <w:ilvl w:val="1"/>
          <w:numId w:val="5"/>
        </w:numPr>
      </w:pPr>
      <w:r w:rsidRPr="007F0071">
        <w:rPr>
          <w:b/>
          <w:bCs/>
        </w:rPr>
        <w:t>Trip Modifications</w:t>
      </w:r>
      <w:r w:rsidRPr="007F0071">
        <w:t>: Easily modify trip details or cancel trips when necessary, ensuring all stakeholders are notified.</w:t>
      </w:r>
    </w:p>
    <w:p w14:paraId="75BC2539" w14:textId="77777777" w:rsidR="007F0071" w:rsidRPr="007F0071" w:rsidRDefault="00564E6F" w:rsidP="007F0071">
      <w:r>
        <w:pict w14:anchorId="722727E4">
          <v:rect id="_x0000_i1031" style="width:0;height:1.5pt" o:hralign="center" o:hrstd="t" o:hr="t" fillcolor="#a0a0a0" stroked="f"/>
        </w:pict>
      </w:r>
    </w:p>
    <w:p w14:paraId="4DECE428" w14:textId="77777777" w:rsidR="007F0071" w:rsidRPr="007F0071" w:rsidRDefault="007F0071" w:rsidP="007F0071">
      <w:pPr>
        <w:rPr>
          <w:b/>
          <w:bCs/>
        </w:rPr>
      </w:pPr>
      <w:r w:rsidRPr="007F0071">
        <w:rPr>
          <w:b/>
          <w:bCs/>
        </w:rPr>
        <w:lastRenderedPageBreak/>
        <w:t>4. Maintenance Management</w:t>
      </w:r>
    </w:p>
    <w:p w14:paraId="13F9B477" w14:textId="77777777" w:rsidR="007F0071" w:rsidRPr="007F0071" w:rsidRDefault="007F0071" w:rsidP="007F0071">
      <w:pPr>
        <w:numPr>
          <w:ilvl w:val="0"/>
          <w:numId w:val="6"/>
        </w:numPr>
      </w:pPr>
      <w:r w:rsidRPr="007F0071">
        <w:rPr>
          <w:b/>
          <w:bCs/>
        </w:rPr>
        <w:t>Purpose</w:t>
      </w:r>
      <w:r w:rsidRPr="007F0071">
        <w:t>: This module ensures that all vehicles are properly maintained and incidents are tracked.</w:t>
      </w:r>
    </w:p>
    <w:p w14:paraId="6D8CFC37" w14:textId="77777777" w:rsidR="007F0071" w:rsidRPr="007F0071" w:rsidRDefault="007F0071" w:rsidP="007F0071">
      <w:pPr>
        <w:numPr>
          <w:ilvl w:val="0"/>
          <w:numId w:val="6"/>
        </w:numPr>
      </w:pPr>
      <w:r w:rsidRPr="007F0071">
        <w:rPr>
          <w:b/>
          <w:bCs/>
        </w:rPr>
        <w:t>Features</w:t>
      </w:r>
      <w:r w:rsidRPr="007F0071">
        <w:t>:</w:t>
      </w:r>
    </w:p>
    <w:p w14:paraId="54B4B2A8" w14:textId="77777777" w:rsidR="007F0071" w:rsidRPr="007F0071" w:rsidRDefault="007F0071" w:rsidP="007F0071">
      <w:pPr>
        <w:numPr>
          <w:ilvl w:val="1"/>
          <w:numId w:val="6"/>
        </w:numPr>
      </w:pPr>
      <w:r w:rsidRPr="007F0071">
        <w:rPr>
          <w:b/>
          <w:bCs/>
        </w:rPr>
        <w:t>Maintenance Scheduling</w:t>
      </w:r>
      <w:r w:rsidRPr="007F0071">
        <w:t>: Schedule regular maintenance for vehicles based on mileage or time intervals.</w:t>
      </w:r>
    </w:p>
    <w:p w14:paraId="3336A76E" w14:textId="77777777" w:rsidR="007F0071" w:rsidRPr="007F0071" w:rsidRDefault="007F0071" w:rsidP="007F0071">
      <w:pPr>
        <w:numPr>
          <w:ilvl w:val="1"/>
          <w:numId w:val="6"/>
        </w:numPr>
      </w:pPr>
      <w:r w:rsidRPr="007F0071">
        <w:rPr>
          <w:b/>
          <w:bCs/>
        </w:rPr>
        <w:t>Incident Reporting</w:t>
      </w:r>
      <w:r w:rsidRPr="007F0071">
        <w:t>: Log incidents related to vehicles, including accidents or breakdowns, and track their resolution.</w:t>
      </w:r>
    </w:p>
    <w:p w14:paraId="52C1FCFA" w14:textId="77777777" w:rsidR="007F0071" w:rsidRPr="007F0071" w:rsidRDefault="007F0071" w:rsidP="007F0071">
      <w:pPr>
        <w:numPr>
          <w:ilvl w:val="1"/>
          <w:numId w:val="6"/>
        </w:numPr>
      </w:pPr>
      <w:r w:rsidRPr="007F0071">
        <w:rPr>
          <w:b/>
          <w:bCs/>
        </w:rPr>
        <w:t>Maintenance History</w:t>
      </w:r>
      <w:r w:rsidRPr="007F0071">
        <w:t>: Keep a detailed record of all maintenance activities performed on each vehicle, including costs and service providers.</w:t>
      </w:r>
    </w:p>
    <w:p w14:paraId="7712F0BD" w14:textId="77777777" w:rsidR="007F0071" w:rsidRPr="007F0071" w:rsidRDefault="007F0071" w:rsidP="007F0071">
      <w:pPr>
        <w:numPr>
          <w:ilvl w:val="1"/>
          <w:numId w:val="6"/>
        </w:numPr>
      </w:pPr>
      <w:r w:rsidRPr="007F0071">
        <w:rPr>
          <w:b/>
          <w:bCs/>
        </w:rPr>
        <w:t>Alerts and Notifications</w:t>
      </w:r>
      <w:r w:rsidRPr="007F0071">
        <w:t>: Generate reminders for upcoming maintenance activities or inspections.</w:t>
      </w:r>
    </w:p>
    <w:p w14:paraId="2CAA6E69" w14:textId="77777777" w:rsidR="007F0071" w:rsidRPr="007F0071" w:rsidRDefault="00564E6F" w:rsidP="007F0071">
      <w:r>
        <w:pict w14:anchorId="63324C70">
          <v:rect id="_x0000_i1032" style="width:0;height:1.5pt" o:hralign="center" o:hrstd="t" o:hr="t" fillcolor="#a0a0a0" stroked="f"/>
        </w:pict>
      </w:r>
    </w:p>
    <w:p w14:paraId="215A6D6A" w14:textId="77777777" w:rsidR="007F0071" w:rsidRPr="007F0071" w:rsidRDefault="007F0071" w:rsidP="007F0071">
      <w:pPr>
        <w:rPr>
          <w:b/>
          <w:bCs/>
        </w:rPr>
      </w:pPr>
      <w:r w:rsidRPr="007F0071">
        <w:rPr>
          <w:b/>
          <w:bCs/>
        </w:rPr>
        <w:t>5. Fuel Tracking</w:t>
      </w:r>
    </w:p>
    <w:p w14:paraId="252448FC" w14:textId="77777777" w:rsidR="007F0071" w:rsidRPr="007F0071" w:rsidRDefault="007F0071" w:rsidP="007F0071">
      <w:pPr>
        <w:numPr>
          <w:ilvl w:val="0"/>
          <w:numId w:val="7"/>
        </w:numPr>
      </w:pPr>
      <w:r w:rsidRPr="007F0071">
        <w:rPr>
          <w:b/>
          <w:bCs/>
        </w:rPr>
        <w:t>Purpose</w:t>
      </w:r>
      <w:r w:rsidRPr="007F0071">
        <w:t>: To monitor and manage fuel consumption, ensuring efficiency and cost-effectiveness.</w:t>
      </w:r>
    </w:p>
    <w:p w14:paraId="7C10BE57" w14:textId="77777777" w:rsidR="007F0071" w:rsidRPr="007F0071" w:rsidRDefault="007F0071" w:rsidP="007F0071">
      <w:pPr>
        <w:numPr>
          <w:ilvl w:val="0"/>
          <w:numId w:val="7"/>
        </w:numPr>
      </w:pPr>
      <w:r w:rsidRPr="007F0071">
        <w:rPr>
          <w:b/>
          <w:bCs/>
        </w:rPr>
        <w:t>Features</w:t>
      </w:r>
      <w:r w:rsidRPr="007F0071">
        <w:t>:</w:t>
      </w:r>
    </w:p>
    <w:p w14:paraId="296304CC" w14:textId="77777777" w:rsidR="007F0071" w:rsidRPr="007F0071" w:rsidRDefault="007F0071" w:rsidP="007F0071">
      <w:pPr>
        <w:numPr>
          <w:ilvl w:val="1"/>
          <w:numId w:val="7"/>
        </w:numPr>
      </w:pPr>
      <w:r w:rsidRPr="007F0071">
        <w:rPr>
          <w:b/>
          <w:bCs/>
        </w:rPr>
        <w:t>Fuel Log Management</w:t>
      </w:r>
      <w:r w:rsidRPr="007F0071">
        <w:t>: Record fuel purchases, including date, quantity, and cost.</w:t>
      </w:r>
    </w:p>
    <w:p w14:paraId="56BBBCE2" w14:textId="77777777" w:rsidR="007F0071" w:rsidRPr="007F0071" w:rsidRDefault="007F0071" w:rsidP="007F0071">
      <w:pPr>
        <w:numPr>
          <w:ilvl w:val="1"/>
          <w:numId w:val="7"/>
        </w:numPr>
      </w:pPr>
      <w:r w:rsidRPr="007F0071">
        <w:rPr>
          <w:b/>
          <w:bCs/>
        </w:rPr>
        <w:t>Consumption Tracking</w:t>
      </w:r>
      <w:r w:rsidRPr="007F0071">
        <w:t xml:space="preserve">: Track fuel consumption per vehicle and generate reports to </w:t>
      </w:r>
      <w:proofErr w:type="spellStart"/>
      <w:r w:rsidRPr="007F0071">
        <w:t>analyze</w:t>
      </w:r>
      <w:proofErr w:type="spellEnd"/>
      <w:r w:rsidRPr="007F0071">
        <w:t xml:space="preserve"> efficiency.</w:t>
      </w:r>
    </w:p>
    <w:p w14:paraId="7B49FB78" w14:textId="77777777" w:rsidR="007F0071" w:rsidRPr="007F0071" w:rsidRDefault="007F0071" w:rsidP="007F0071">
      <w:pPr>
        <w:numPr>
          <w:ilvl w:val="1"/>
          <w:numId w:val="7"/>
        </w:numPr>
      </w:pPr>
      <w:r w:rsidRPr="007F0071">
        <w:rPr>
          <w:b/>
          <w:bCs/>
        </w:rPr>
        <w:t>Cost Analysis</w:t>
      </w:r>
      <w:r w:rsidRPr="007F0071">
        <w:t>: Provide insights into fuel costs and suggest ways to optimize fuel usage.</w:t>
      </w:r>
    </w:p>
    <w:p w14:paraId="604134D6" w14:textId="77777777" w:rsidR="007F0071" w:rsidRPr="007F0071" w:rsidRDefault="007F0071" w:rsidP="007F0071">
      <w:pPr>
        <w:numPr>
          <w:ilvl w:val="1"/>
          <w:numId w:val="7"/>
        </w:numPr>
      </w:pPr>
      <w:r w:rsidRPr="007F0071">
        <w:rPr>
          <w:b/>
          <w:bCs/>
        </w:rPr>
        <w:t xml:space="preserve">Alerts for </w:t>
      </w:r>
      <w:proofErr w:type="spellStart"/>
      <w:r w:rsidRPr="007F0071">
        <w:rPr>
          <w:b/>
          <w:bCs/>
        </w:rPr>
        <w:t>Fueling</w:t>
      </w:r>
      <w:proofErr w:type="spellEnd"/>
      <w:r w:rsidRPr="007F0071">
        <w:rPr>
          <w:b/>
          <w:bCs/>
        </w:rPr>
        <w:t xml:space="preserve"> Needs</w:t>
      </w:r>
      <w:r w:rsidRPr="007F0071">
        <w:t xml:space="preserve">: Notify managers when vehicles are running low on fuel or require </w:t>
      </w:r>
      <w:proofErr w:type="spellStart"/>
      <w:r w:rsidRPr="007F0071">
        <w:t>refueling</w:t>
      </w:r>
      <w:proofErr w:type="spellEnd"/>
      <w:r w:rsidRPr="007F0071">
        <w:t>.</w:t>
      </w:r>
    </w:p>
    <w:p w14:paraId="4094D487" w14:textId="77777777" w:rsidR="007F0071" w:rsidRPr="007F0071" w:rsidRDefault="00564E6F" w:rsidP="007F0071">
      <w:r>
        <w:pict w14:anchorId="1BAB5336">
          <v:rect id="_x0000_i1033" style="width:0;height:1.5pt" o:hralign="center" o:hrstd="t" o:hr="t" fillcolor="#a0a0a0" stroked="f"/>
        </w:pict>
      </w:r>
    </w:p>
    <w:p w14:paraId="28AA1044" w14:textId="77777777" w:rsidR="007F0071" w:rsidRPr="007F0071" w:rsidRDefault="007F0071" w:rsidP="007F0071">
      <w:pPr>
        <w:rPr>
          <w:b/>
          <w:bCs/>
        </w:rPr>
      </w:pPr>
      <w:r w:rsidRPr="007F0071">
        <w:rPr>
          <w:b/>
          <w:bCs/>
        </w:rPr>
        <w:t>6. Payment and Invoicing</w:t>
      </w:r>
    </w:p>
    <w:p w14:paraId="1F3ED6A6" w14:textId="77777777" w:rsidR="007F0071" w:rsidRPr="007F0071" w:rsidRDefault="007F0071" w:rsidP="007F0071">
      <w:pPr>
        <w:numPr>
          <w:ilvl w:val="0"/>
          <w:numId w:val="8"/>
        </w:numPr>
      </w:pPr>
      <w:r w:rsidRPr="007F0071">
        <w:rPr>
          <w:b/>
          <w:bCs/>
        </w:rPr>
        <w:t>Purpose</w:t>
      </w:r>
      <w:r w:rsidRPr="007F0071">
        <w:t>: To manage financial transactions related to trips and maintenance services.</w:t>
      </w:r>
    </w:p>
    <w:p w14:paraId="48BD5EE5" w14:textId="77777777" w:rsidR="007F0071" w:rsidRPr="007F0071" w:rsidRDefault="007F0071" w:rsidP="007F0071">
      <w:pPr>
        <w:numPr>
          <w:ilvl w:val="0"/>
          <w:numId w:val="8"/>
        </w:numPr>
      </w:pPr>
      <w:r w:rsidRPr="007F0071">
        <w:rPr>
          <w:b/>
          <w:bCs/>
        </w:rPr>
        <w:t>Features</w:t>
      </w:r>
      <w:r w:rsidRPr="007F0071">
        <w:t>:</w:t>
      </w:r>
    </w:p>
    <w:p w14:paraId="23EE40B3" w14:textId="77777777" w:rsidR="007F0071" w:rsidRPr="007F0071" w:rsidRDefault="007F0071" w:rsidP="007F0071">
      <w:pPr>
        <w:numPr>
          <w:ilvl w:val="1"/>
          <w:numId w:val="8"/>
        </w:numPr>
      </w:pPr>
      <w:r w:rsidRPr="007F0071">
        <w:rPr>
          <w:b/>
          <w:bCs/>
        </w:rPr>
        <w:t>Payment Processing</w:t>
      </w:r>
      <w:r w:rsidRPr="007F0071">
        <w:t>: Facilitate payments for trips using various methods (cash, credit card, etc.).</w:t>
      </w:r>
    </w:p>
    <w:p w14:paraId="0634CDC6" w14:textId="77777777" w:rsidR="007F0071" w:rsidRPr="007F0071" w:rsidRDefault="007F0071" w:rsidP="007F0071">
      <w:pPr>
        <w:numPr>
          <w:ilvl w:val="1"/>
          <w:numId w:val="8"/>
        </w:numPr>
      </w:pPr>
      <w:r w:rsidRPr="007F0071">
        <w:rPr>
          <w:b/>
          <w:bCs/>
        </w:rPr>
        <w:t>Invoice Generation</w:t>
      </w:r>
      <w:r w:rsidRPr="007F0071">
        <w:t>: Automatically create invoices for trips and maintenance services, including itemized charges.</w:t>
      </w:r>
    </w:p>
    <w:p w14:paraId="32C6E7FE" w14:textId="77777777" w:rsidR="007F0071" w:rsidRPr="007F0071" w:rsidRDefault="007F0071" w:rsidP="007F0071">
      <w:pPr>
        <w:numPr>
          <w:ilvl w:val="1"/>
          <w:numId w:val="8"/>
        </w:numPr>
      </w:pPr>
      <w:r w:rsidRPr="007F0071">
        <w:rPr>
          <w:b/>
          <w:bCs/>
        </w:rPr>
        <w:t>Payment Tracking</w:t>
      </w:r>
      <w:r w:rsidRPr="007F0071">
        <w:t>: Monitor payment status (pending, completed, overdue) and generate reports for financial analysis.</w:t>
      </w:r>
    </w:p>
    <w:p w14:paraId="13BEC48E" w14:textId="77777777" w:rsidR="007F0071" w:rsidRPr="007F0071" w:rsidRDefault="007F0071" w:rsidP="007F0071">
      <w:pPr>
        <w:numPr>
          <w:ilvl w:val="1"/>
          <w:numId w:val="8"/>
        </w:numPr>
      </w:pPr>
      <w:r w:rsidRPr="007F0071">
        <w:rPr>
          <w:b/>
          <w:bCs/>
        </w:rPr>
        <w:t>Customer Billing History</w:t>
      </w:r>
      <w:r w:rsidRPr="007F0071">
        <w:t>: Maintain a record of all transactions with customers for transparency and accounting purposes.</w:t>
      </w:r>
    </w:p>
    <w:p w14:paraId="188747CA" w14:textId="77777777" w:rsidR="007F0071" w:rsidRPr="007F0071" w:rsidRDefault="00564E6F" w:rsidP="007F0071">
      <w:r>
        <w:pict w14:anchorId="16A3EF06">
          <v:rect id="_x0000_i1034" style="width:0;height:1.5pt" o:hralign="center" o:hrstd="t" o:hr="t" fillcolor="#a0a0a0" stroked="f"/>
        </w:pict>
      </w:r>
    </w:p>
    <w:p w14:paraId="18D9DFCF" w14:textId="77777777" w:rsidR="007F0071" w:rsidRPr="007F0071" w:rsidRDefault="007F0071" w:rsidP="007F0071">
      <w:pPr>
        <w:rPr>
          <w:b/>
          <w:bCs/>
        </w:rPr>
      </w:pPr>
      <w:r w:rsidRPr="007F0071">
        <w:rPr>
          <w:b/>
          <w:bCs/>
        </w:rPr>
        <w:t>7. Reporting Module</w:t>
      </w:r>
    </w:p>
    <w:p w14:paraId="796BD05A" w14:textId="77777777" w:rsidR="007F0071" w:rsidRPr="007F0071" w:rsidRDefault="007F0071" w:rsidP="007F0071">
      <w:pPr>
        <w:numPr>
          <w:ilvl w:val="0"/>
          <w:numId w:val="9"/>
        </w:numPr>
      </w:pPr>
      <w:r w:rsidRPr="007F0071">
        <w:rPr>
          <w:b/>
          <w:bCs/>
        </w:rPr>
        <w:t>Purpose</w:t>
      </w:r>
      <w:r w:rsidRPr="007F0071">
        <w:t>: To provide insights into fleet performance, operational efficiency, and driver performance through comprehensive reporting.</w:t>
      </w:r>
    </w:p>
    <w:p w14:paraId="382509D4" w14:textId="77777777" w:rsidR="007F0071" w:rsidRPr="007F0071" w:rsidRDefault="007F0071" w:rsidP="007F0071">
      <w:pPr>
        <w:numPr>
          <w:ilvl w:val="0"/>
          <w:numId w:val="9"/>
        </w:numPr>
      </w:pPr>
      <w:r w:rsidRPr="007F0071">
        <w:rPr>
          <w:b/>
          <w:bCs/>
        </w:rPr>
        <w:t>Features</w:t>
      </w:r>
      <w:r w:rsidRPr="007F0071">
        <w:t>:</w:t>
      </w:r>
    </w:p>
    <w:p w14:paraId="7FF6CAAD" w14:textId="77777777" w:rsidR="007F0071" w:rsidRPr="007F0071" w:rsidRDefault="007F0071" w:rsidP="007F0071">
      <w:pPr>
        <w:numPr>
          <w:ilvl w:val="1"/>
          <w:numId w:val="9"/>
        </w:numPr>
      </w:pPr>
      <w:r w:rsidRPr="007F0071">
        <w:rPr>
          <w:b/>
          <w:bCs/>
        </w:rPr>
        <w:lastRenderedPageBreak/>
        <w:t>Performance Reports</w:t>
      </w:r>
      <w:r w:rsidRPr="007F0071">
        <w:t>: Generate reports on vehicle usage, maintenance costs, and fuel efficiency to identify trends and areas for improvement.</w:t>
      </w:r>
    </w:p>
    <w:p w14:paraId="39CA45AF" w14:textId="77777777" w:rsidR="007F0071" w:rsidRPr="007F0071" w:rsidRDefault="007F0071" w:rsidP="007F0071">
      <w:pPr>
        <w:numPr>
          <w:ilvl w:val="1"/>
          <w:numId w:val="9"/>
        </w:numPr>
      </w:pPr>
      <w:r w:rsidRPr="007F0071">
        <w:rPr>
          <w:b/>
          <w:bCs/>
        </w:rPr>
        <w:t>Driver Performance Metrics</w:t>
      </w:r>
      <w:r w:rsidRPr="007F0071">
        <w:t xml:space="preserve">: </w:t>
      </w:r>
      <w:proofErr w:type="spellStart"/>
      <w:r w:rsidRPr="007F0071">
        <w:t>Analyze</w:t>
      </w:r>
      <w:proofErr w:type="spellEnd"/>
      <w:r w:rsidRPr="007F0071">
        <w:t xml:space="preserve"> driver performance based on trips completed, customer feedback, and incidents reported.</w:t>
      </w:r>
    </w:p>
    <w:p w14:paraId="1FE027B6" w14:textId="77777777" w:rsidR="007F0071" w:rsidRPr="007F0071" w:rsidRDefault="007F0071" w:rsidP="007F0071">
      <w:pPr>
        <w:numPr>
          <w:ilvl w:val="1"/>
          <w:numId w:val="9"/>
        </w:numPr>
      </w:pPr>
      <w:r w:rsidRPr="007F0071">
        <w:rPr>
          <w:b/>
          <w:bCs/>
        </w:rPr>
        <w:t>Financial Reports</w:t>
      </w:r>
      <w:r w:rsidRPr="007F0071">
        <w:t>: Produce financial summaries related to trip revenue, maintenance costs, and overall profitability of the fleet.</w:t>
      </w:r>
    </w:p>
    <w:p w14:paraId="7560427D" w14:textId="77777777" w:rsidR="007F0071" w:rsidRPr="007F0071" w:rsidRDefault="007F0071" w:rsidP="007F0071">
      <w:pPr>
        <w:numPr>
          <w:ilvl w:val="1"/>
          <w:numId w:val="9"/>
        </w:numPr>
      </w:pPr>
      <w:r w:rsidRPr="007F0071">
        <w:rPr>
          <w:b/>
          <w:bCs/>
        </w:rPr>
        <w:t>Custom Reporting</w:t>
      </w:r>
      <w:r w:rsidRPr="007F0071">
        <w:t>: Allow users to create custom reports based on various criteria, enabling in-depth analysis of specific areas.</w:t>
      </w:r>
    </w:p>
    <w:p w14:paraId="08E3994B" w14:textId="77777777" w:rsidR="007F0071" w:rsidRPr="007F0071" w:rsidRDefault="00564E6F" w:rsidP="007F0071">
      <w:r>
        <w:pict w14:anchorId="2A1579B2">
          <v:rect id="_x0000_i1035" style="width:0;height:1.5pt" o:hralign="center" o:hrstd="t" o:hr="t" fillcolor="#a0a0a0" stroked="f"/>
        </w:pict>
      </w:r>
    </w:p>
    <w:p w14:paraId="1E7C8AAB" w14:textId="77777777" w:rsidR="007F0071" w:rsidRPr="007F0071" w:rsidRDefault="007F0071" w:rsidP="007F0071">
      <w:pPr>
        <w:rPr>
          <w:b/>
          <w:bCs/>
        </w:rPr>
      </w:pPr>
      <w:r w:rsidRPr="007F0071">
        <w:rPr>
          <w:b/>
          <w:bCs/>
        </w:rPr>
        <w:t>Summary</w:t>
      </w:r>
    </w:p>
    <w:p w14:paraId="2AE09358" w14:textId="77777777" w:rsidR="007F0071" w:rsidRPr="007F0071" w:rsidRDefault="007F0071" w:rsidP="007F0071">
      <w:r w:rsidRPr="007F0071">
        <w:t>These modules work together to create a cohesive Fleet Management System that enhances operational efficiency, improves decision-making, and ultimately leads to better service delivery. Each module can be developed and enhanced independently, allowing for scalability and adaptability as the needs of the fleet change.</w:t>
      </w:r>
    </w:p>
    <w:p w14:paraId="20F380D0" w14:textId="77777777" w:rsidR="00072402" w:rsidRDefault="00072402"/>
    <w:p w14:paraId="38A169D4" w14:textId="77777777" w:rsidR="00072402" w:rsidRDefault="00072402">
      <w:r>
        <w:br w:type="page"/>
      </w:r>
    </w:p>
    <w:p w14:paraId="47B3E4A3" w14:textId="77777777" w:rsidR="007F0071" w:rsidRPr="007F0071" w:rsidRDefault="007F0071" w:rsidP="007F0071">
      <w:pPr>
        <w:rPr>
          <w:b/>
          <w:bCs/>
        </w:rPr>
      </w:pPr>
      <w:r w:rsidRPr="007F0071">
        <w:rPr>
          <w:b/>
          <w:bCs/>
        </w:rPr>
        <w:lastRenderedPageBreak/>
        <w:t>Detailed Workflow for Fleet Management System</w:t>
      </w:r>
    </w:p>
    <w:p w14:paraId="5B5711E9" w14:textId="77777777" w:rsidR="007F0071" w:rsidRPr="007F0071" w:rsidRDefault="00564E6F" w:rsidP="007F0071">
      <w:r>
        <w:pict w14:anchorId="319C0320">
          <v:rect id="_x0000_i1036" style="width:0;height:1.5pt" o:hralign="center" o:hrstd="t" o:hr="t" fillcolor="#a0a0a0" stroked="f"/>
        </w:pict>
      </w:r>
    </w:p>
    <w:p w14:paraId="36570989" w14:textId="77777777" w:rsidR="007F0071" w:rsidRPr="007F0071" w:rsidRDefault="007F0071" w:rsidP="007F0071">
      <w:pPr>
        <w:rPr>
          <w:b/>
          <w:bCs/>
        </w:rPr>
      </w:pPr>
      <w:r w:rsidRPr="007F0071">
        <w:rPr>
          <w:b/>
          <w:bCs/>
        </w:rPr>
        <w:t>1. Vehicle Management Workflow</w:t>
      </w:r>
    </w:p>
    <w:p w14:paraId="4415AA35" w14:textId="77777777" w:rsidR="007F0071" w:rsidRPr="007F0071" w:rsidRDefault="007F0071" w:rsidP="007F0071">
      <w:pPr>
        <w:numPr>
          <w:ilvl w:val="0"/>
          <w:numId w:val="10"/>
        </w:numPr>
      </w:pPr>
      <w:r w:rsidRPr="007F0071">
        <w:rPr>
          <w:b/>
          <w:bCs/>
        </w:rPr>
        <w:t>Vehicle Registration</w:t>
      </w:r>
    </w:p>
    <w:p w14:paraId="0E2F7A24" w14:textId="77777777" w:rsidR="007F0071" w:rsidRPr="007F0071" w:rsidRDefault="007F0071" w:rsidP="007F0071">
      <w:pPr>
        <w:numPr>
          <w:ilvl w:val="1"/>
          <w:numId w:val="10"/>
        </w:numPr>
      </w:pPr>
      <w:r w:rsidRPr="007F0071">
        <w:t>User logs into the system.</w:t>
      </w:r>
    </w:p>
    <w:p w14:paraId="4E6D641C" w14:textId="77777777" w:rsidR="007F0071" w:rsidRPr="007F0071" w:rsidRDefault="007F0071" w:rsidP="007F0071">
      <w:pPr>
        <w:numPr>
          <w:ilvl w:val="1"/>
          <w:numId w:val="10"/>
        </w:numPr>
      </w:pPr>
      <w:r w:rsidRPr="007F0071">
        <w:t>Selects the "Vehicle Management" module.</w:t>
      </w:r>
    </w:p>
    <w:p w14:paraId="55A66661" w14:textId="77777777" w:rsidR="007F0071" w:rsidRPr="007F0071" w:rsidRDefault="007F0071" w:rsidP="007F0071">
      <w:pPr>
        <w:numPr>
          <w:ilvl w:val="1"/>
          <w:numId w:val="10"/>
        </w:numPr>
      </w:pPr>
      <w:r w:rsidRPr="007F0071">
        <w:t>Clicks on "Add New Vehicle."</w:t>
      </w:r>
    </w:p>
    <w:p w14:paraId="6BB279C4" w14:textId="77777777" w:rsidR="007F0071" w:rsidRPr="007F0071" w:rsidRDefault="007F0071" w:rsidP="007F0071">
      <w:pPr>
        <w:numPr>
          <w:ilvl w:val="1"/>
          <w:numId w:val="10"/>
        </w:numPr>
      </w:pPr>
      <w:r w:rsidRPr="007F0071">
        <w:t>Inputs vehicle details (registration number, type, model, capacity, etc.).</w:t>
      </w:r>
    </w:p>
    <w:p w14:paraId="38F64EF0" w14:textId="77777777" w:rsidR="007F0071" w:rsidRPr="007F0071" w:rsidRDefault="007F0071" w:rsidP="007F0071">
      <w:pPr>
        <w:numPr>
          <w:ilvl w:val="1"/>
          <w:numId w:val="10"/>
        </w:numPr>
      </w:pPr>
      <w:r w:rsidRPr="007F0071">
        <w:t>System saves the vehicle information and updates the vehicle database.</w:t>
      </w:r>
    </w:p>
    <w:p w14:paraId="5C3F150B" w14:textId="77777777" w:rsidR="007F0071" w:rsidRPr="007F0071" w:rsidRDefault="007F0071" w:rsidP="007F0071">
      <w:pPr>
        <w:numPr>
          <w:ilvl w:val="0"/>
          <w:numId w:val="10"/>
        </w:numPr>
      </w:pPr>
      <w:r w:rsidRPr="007F0071">
        <w:rPr>
          <w:b/>
          <w:bCs/>
        </w:rPr>
        <w:t>Vehicle Status Update</w:t>
      </w:r>
    </w:p>
    <w:p w14:paraId="7B172840" w14:textId="77777777" w:rsidR="007F0071" w:rsidRPr="007F0071" w:rsidRDefault="007F0071" w:rsidP="007F0071">
      <w:pPr>
        <w:numPr>
          <w:ilvl w:val="1"/>
          <w:numId w:val="10"/>
        </w:numPr>
      </w:pPr>
      <w:r w:rsidRPr="007F0071">
        <w:t>User accesses the vehicle list.</w:t>
      </w:r>
    </w:p>
    <w:p w14:paraId="4270169C" w14:textId="77777777" w:rsidR="007F0071" w:rsidRPr="007F0071" w:rsidRDefault="007F0071" w:rsidP="007F0071">
      <w:pPr>
        <w:numPr>
          <w:ilvl w:val="1"/>
          <w:numId w:val="10"/>
        </w:numPr>
      </w:pPr>
      <w:r w:rsidRPr="007F0071">
        <w:t>Selects a vehicle to update its status (e.g., available, in service).</w:t>
      </w:r>
    </w:p>
    <w:p w14:paraId="61204625" w14:textId="77777777" w:rsidR="007F0071" w:rsidRPr="007F0071" w:rsidRDefault="007F0071" w:rsidP="007F0071">
      <w:pPr>
        <w:numPr>
          <w:ilvl w:val="1"/>
          <w:numId w:val="10"/>
        </w:numPr>
      </w:pPr>
      <w:r w:rsidRPr="007F0071">
        <w:t>System updates the vehicle status and logs the change.</w:t>
      </w:r>
    </w:p>
    <w:p w14:paraId="2E2FF3BA" w14:textId="77777777" w:rsidR="007F0071" w:rsidRPr="007F0071" w:rsidRDefault="007F0071" w:rsidP="007F0071">
      <w:pPr>
        <w:numPr>
          <w:ilvl w:val="0"/>
          <w:numId w:val="10"/>
        </w:numPr>
      </w:pPr>
      <w:r w:rsidRPr="007F0071">
        <w:rPr>
          <w:b/>
          <w:bCs/>
        </w:rPr>
        <w:t>View Vehicle Details</w:t>
      </w:r>
    </w:p>
    <w:p w14:paraId="00A5EAD6" w14:textId="77777777" w:rsidR="007F0071" w:rsidRPr="007F0071" w:rsidRDefault="007F0071" w:rsidP="007F0071">
      <w:pPr>
        <w:numPr>
          <w:ilvl w:val="1"/>
          <w:numId w:val="10"/>
        </w:numPr>
      </w:pPr>
      <w:r w:rsidRPr="007F0071">
        <w:t>User selects a vehicle from the list.</w:t>
      </w:r>
    </w:p>
    <w:p w14:paraId="782EB30F" w14:textId="77777777" w:rsidR="007F0071" w:rsidRPr="007F0071" w:rsidRDefault="007F0071" w:rsidP="007F0071">
      <w:pPr>
        <w:numPr>
          <w:ilvl w:val="1"/>
          <w:numId w:val="10"/>
        </w:numPr>
      </w:pPr>
      <w:r w:rsidRPr="007F0071">
        <w:t>System displays comprehensive vehicle details, including maintenance history and current status.</w:t>
      </w:r>
    </w:p>
    <w:p w14:paraId="329843CE" w14:textId="77777777" w:rsidR="007F0071" w:rsidRPr="007F0071" w:rsidRDefault="00564E6F" w:rsidP="007F0071">
      <w:r>
        <w:pict w14:anchorId="4930AF93">
          <v:rect id="_x0000_i1037" style="width:0;height:1.5pt" o:hralign="center" o:hrstd="t" o:hr="t" fillcolor="#a0a0a0" stroked="f"/>
        </w:pict>
      </w:r>
    </w:p>
    <w:p w14:paraId="166E16DF" w14:textId="77777777" w:rsidR="007F0071" w:rsidRPr="007F0071" w:rsidRDefault="007F0071" w:rsidP="007F0071">
      <w:pPr>
        <w:rPr>
          <w:b/>
          <w:bCs/>
        </w:rPr>
      </w:pPr>
      <w:r w:rsidRPr="007F0071">
        <w:rPr>
          <w:b/>
          <w:bCs/>
        </w:rPr>
        <w:t>2. Driver Management Workflow</w:t>
      </w:r>
    </w:p>
    <w:p w14:paraId="1870251B" w14:textId="77777777" w:rsidR="007F0071" w:rsidRPr="007F0071" w:rsidRDefault="007F0071" w:rsidP="007F0071">
      <w:pPr>
        <w:numPr>
          <w:ilvl w:val="0"/>
          <w:numId w:val="11"/>
        </w:numPr>
      </w:pPr>
      <w:r w:rsidRPr="007F0071">
        <w:rPr>
          <w:b/>
          <w:bCs/>
        </w:rPr>
        <w:t>Driver Registration</w:t>
      </w:r>
    </w:p>
    <w:p w14:paraId="214C4A36" w14:textId="77777777" w:rsidR="007F0071" w:rsidRPr="007F0071" w:rsidRDefault="007F0071" w:rsidP="007F0071">
      <w:pPr>
        <w:numPr>
          <w:ilvl w:val="1"/>
          <w:numId w:val="11"/>
        </w:numPr>
      </w:pPr>
      <w:r w:rsidRPr="007F0071">
        <w:t>User selects the "Driver Management" module.</w:t>
      </w:r>
    </w:p>
    <w:p w14:paraId="06C7C573" w14:textId="77777777" w:rsidR="007F0071" w:rsidRPr="007F0071" w:rsidRDefault="007F0071" w:rsidP="007F0071">
      <w:pPr>
        <w:numPr>
          <w:ilvl w:val="1"/>
          <w:numId w:val="11"/>
        </w:numPr>
      </w:pPr>
      <w:r w:rsidRPr="007F0071">
        <w:t>Clicks on "Add New Driver."</w:t>
      </w:r>
    </w:p>
    <w:p w14:paraId="38EE795C" w14:textId="77777777" w:rsidR="007F0071" w:rsidRPr="007F0071" w:rsidRDefault="007F0071" w:rsidP="007F0071">
      <w:pPr>
        <w:numPr>
          <w:ilvl w:val="1"/>
          <w:numId w:val="11"/>
        </w:numPr>
      </w:pPr>
      <w:r w:rsidRPr="007F0071">
        <w:t>Inputs driver information (name, license number, contact details).</w:t>
      </w:r>
    </w:p>
    <w:p w14:paraId="2FB29B2F" w14:textId="77777777" w:rsidR="007F0071" w:rsidRPr="007F0071" w:rsidRDefault="007F0071" w:rsidP="007F0071">
      <w:pPr>
        <w:numPr>
          <w:ilvl w:val="1"/>
          <w:numId w:val="11"/>
        </w:numPr>
      </w:pPr>
      <w:r w:rsidRPr="007F0071">
        <w:t>System saves the driver profile and updates the driver database.</w:t>
      </w:r>
    </w:p>
    <w:p w14:paraId="71F82EF7" w14:textId="77777777" w:rsidR="007F0071" w:rsidRPr="007F0071" w:rsidRDefault="007F0071" w:rsidP="007F0071">
      <w:pPr>
        <w:numPr>
          <w:ilvl w:val="0"/>
          <w:numId w:val="11"/>
        </w:numPr>
      </w:pPr>
      <w:r w:rsidRPr="007F0071">
        <w:rPr>
          <w:b/>
          <w:bCs/>
        </w:rPr>
        <w:t>Driver Scheduling</w:t>
      </w:r>
    </w:p>
    <w:p w14:paraId="592EB237" w14:textId="77777777" w:rsidR="007F0071" w:rsidRPr="007F0071" w:rsidRDefault="007F0071" w:rsidP="007F0071">
      <w:pPr>
        <w:numPr>
          <w:ilvl w:val="1"/>
          <w:numId w:val="11"/>
        </w:numPr>
      </w:pPr>
      <w:r w:rsidRPr="007F0071">
        <w:t>User views the list of available drivers.</w:t>
      </w:r>
    </w:p>
    <w:p w14:paraId="6F77C4D0" w14:textId="77777777" w:rsidR="007F0071" w:rsidRPr="007F0071" w:rsidRDefault="007F0071" w:rsidP="007F0071">
      <w:pPr>
        <w:numPr>
          <w:ilvl w:val="1"/>
          <w:numId w:val="11"/>
        </w:numPr>
      </w:pPr>
      <w:r w:rsidRPr="007F0071">
        <w:t>Selects a driver for assignment to a trip.</w:t>
      </w:r>
    </w:p>
    <w:p w14:paraId="60C661C9" w14:textId="77777777" w:rsidR="007F0071" w:rsidRPr="007F0071" w:rsidRDefault="007F0071" w:rsidP="007F0071">
      <w:pPr>
        <w:numPr>
          <w:ilvl w:val="1"/>
          <w:numId w:val="11"/>
        </w:numPr>
      </w:pPr>
      <w:r w:rsidRPr="007F0071">
        <w:t>System updates the driver’s schedule and assigns the trip.</w:t>
      </w:r>
    </w:p>
    <w:p w14:paraId="35A25089" w14:textId="77777777" w:rsidR="007F0071" w:rsidRPr="007F0071" w:rsidRDefault="007F0071" w:rsidP="007F0071">
      <w:pPr>
        <w:numPr>
          <w:ilvl w:val="0"/>
          <w:numId w:val="11"/>
        </w:numPr>
      </w:pPr>
      <w:r w:rsidRPr="007F0071">
        <w:rPr>
          <w:b/>
          <w:bCs/>
        </w:rPr>
        <w:t>Performance Evaluation</w:t>
      </w:r>
    </w:p>
    <w:p w14:paraId="2EF85C8E" w14:textId="77777777" w:rsidR="007F0071" w:rsidRPr="007F0071" w:rsidRDefault="007F0071" w:rsidP="007F0071">
      <w:pPr>
        <w:numPr>
          <w:ilvl w:val="1"/>
          <w:numId w:val="11"/>
        </w:numPr>
      </w:pPr>
      <w:r w:rsidRPr="007F0071">
        <w:t>User selects a driver from the list.</w:t>
      </w:r>
    </w:p>
    <w:p w14:paraId="090383B0" w14:textId="77777777" w:rsidR="007F0071" w:rsidRPr="007F0071" w:rsidRDefault="007F0071" w:rsidP="007F0071">
      <w:pPr>
        <w:numPr>
          <w:ilvl w:val="1"/>
          <w:numId w:val="11"/>
        </w:numPr>
      </w:pPr>
      <w:r w:rsidRPr="007F0071">
        <w:t>System retrieves and displays performance metrics (trips completed, incidents, etc.).</w:t>
      </w:r>
    </w:p>
    <w:p w14:paraId="66DFB114" w14:textId="77777777" w:rsidR="007F0071" w:rsidRPr="007F0071" w:rsidRDefault="007F0071" w:rsidP="007F0071">
      <w:pPr>
        <w:numPr>
          <w:ilvl w:val="1"/>
          <w:numId w:val="11"/>
        </w:numPr>
      </w:pPr>
      <w:r w:rsidRPr="007F0071">
        <w:t>User can provide feedback or adjustments to the driver's profile.</w:t>
      </w:r>
    </w:p>
    <w:p w14:paraId="2E994AAC" w14:textId="77777777" w:rsidR="007F0071" w:rsidRPr="007F0071" w:rsidRDefault="00564E6F" w:rsidP="007F0071">
      <w:r>
        <w:pict w14:anchorId="6BCC8925">
          <v:rect id="_x0000_i1038" style="width:0;height:1.5pt" o:hralign="center" o:hrstd="t" o:hr="t" fillcolor="#a0a0a0" stroked="f"/>
        </w:pict>
      </w:r>
    </w:p>
    <w:p w14:paraId="49D26C5E" w14:textId="77777777" w:rsidR="007F0071" w:rsidRPr="007F0071" w:rsidRDefault="007F0071" w:rsidP="007F0071">
      <w:pPr>
        <w:rPr>
          <w:b/>
          <w:bCs/>
        </w:rPr>
      </w:pPr>
      <w:r w:rsidRPr="007F0071">
        <w:rPr>
          <w:b/>
          <w:bCs/>
        </w:rPr>
        <w:t>3. Trip Scheduling Workflow</w:t>
      </w:r>
    </w:p>
    <w:p w14:paraId="289441B8" w14:textId="77777777" w:rsidR="007F0071" w:rsidRPr="007F0071" w:rsidRDefault="007F0071" w:rsidP="007F0071">
      <w:pPr>
        <w:numPr>
          <w:ilvl w:val="0"/>
          <w:numId w:val="12"/>
        </w:numPr>
      </w:pPr>
      <w:r w:rsidRPr="007F0071">
        <w:rPr>
          <w:b/>
          <w:bCs/>
        </w:rPr>
        <w:t>Trip Creation</w:t>
      </w:r>
    </w:p>
    <w:p w14:paraId="5AA9F514" w14:textId="77777777" w:rsidR="007F0071" w:rsidRPr="007F0071" w:rsidRDefault="007F0071" w:rsidP="007F0071">
      <w:pPr>
        <w:numPr>
          <w:ilvl w:val="1"/>
          <w:numId w:val="12"/>
        </w:numPr>
      </w:pPr>
      <w:r w:rsidRPr="007F0071">
        <w:lastRenderedPageBreak/>
        <w:t>User accesses the "Trip Scheduling" module.</w:t>
      </w:r>
    </w:p>
    <w:p w14:paraId="452BD3D0" w14:textId="77777777" w:rsidR="007F0071" w:rsidRPr="007F0071" w:rsidRDefault="007F0071" w:rsidP="007F0071">
      <w:pPr>
        <w:numPr>
          <w:ilvl w:val="1"/>
          <w:numId w:val="12"/>
        </w:numPr>
      </w:pPr>
      <w:r w:rsidRPr="007F0071">
        <w:t>Clicks on "Schedule New Trip."</w:t>
      </w:r>
    </w:p>
    <w:p w14:paraId="3D699A58" w14:textId="77777777" w:rsidR="007F0071" w:rsidRPr="007F0071" w:rsidRDefault="007F0071" w:rsidP="007F0071">
      <w:pPr>
        <w:numPr>
          <w:ilvl w:val="1"/>
          <w:numId w:val="12"/>
        </w:numPr>
      </w:pPr>
      <w:r w:rsidRPr="007F0071">
        <w:t>Inputs trip details (vehicle, driver, route, start/end times).</w:t>
      </w:r>
    </w:p>
    <w:p w14:paraId="1752FC43" w14:textId="77777777" w:rsidR="007F0071" w:rsidRPr="007F0071" w:rsidRDefault="007F0071" w:rsidP="007F0071">
      <w:pPr>
        <w:numPr>
          <w:ilvl w:val="1"/>
          <w:numId w:val="12"/>
        </w:numPr>
      </w:pPr>
      <w:r w:rsidRPr="007F0071">
        <w:t>System checks vehicle and driver availability.</w:t>
      </w:r>
    </w:p>
    <w:p w14:paraId="65A44518" w14:textId="77777777" w:rsidR="007F0071" w:rsidRPr="007F0071" w:rsidRDefault="007F0071" w:rsidP="007F0071">
      <w:pPr>
        <w:numPr>
          <w:ilvl w:val="1"/>
          <w:numId w:val="12"/>
        </w:numPr>
      </w:pPr>
      <w:r w:rsidRPr="007F0071">
        <w:t>If available, system confirms the trip and assigns it.</w:t>
      </w:r>
    </w:p>
    <w:p w14:paraId="69FB90BE" w14:textId="77777777" w:rsidR="007F0071" w:rsidRPr="007F0071" w:rsidRDefault="007F0071" w:rsidP="007F0071">
      <w:pPr>
        <w:numPr>
          <w:ilvl w:val="0"/>
          <w:numId w:val="12"/>
        </w:numPr>
      </w:pPr>
      <w:r w:rsidRPr="007F0071">
        <w:rPr>
          <w:b/>
          <w:bCs/>
        </w:rPr>
        <w:t>Route Optimization</w:t>
      </w:r>
    </w:p>
    <w:p w14:paraId="72ECBFDB" w14:textId="77777777" w:rsidR="007F0071" w:rsidRPr="007F0071" w:rsidRDefault="007F0071" w:rsidP="007F0071">
      <w:pPr>
        <w:numPr>
          <w:ilvl w:val="1"/>
          <w:numId w:val="12"/>
        </w:numPr>
      </w:pPr>
      <w:r w:rsidRPr="007F0071">
        <w:t>User inputs trip details for optimization.</w:t>
      </w:r>
    </w:p>
    <w:p w14:paraId="7F8937E8" w14:textId="77777777" w:rsidR="007F0071" w:rsidRPr="007F0071" w:rsidRDefault="007F0071" w:rsidP="007F0071">
      <w:pPr>
        <w:numPr>
          <w:ilvl w:val="1"/>
          <w:numId w:val="12"/>
        </w:numPr>
      </w:pPr>
      <w:r w:rsidRPr="007F0071">
        <w:t>System calculates the best route considering factors like traffic and distance.</w:t>
      </w:r>
    </w:p>
    <w:p w14:paraId="4E32A928" w14:textId="77777777" w:rsidR="007F0071" w:rsidRPr="007F0071" w:rsidRDefault="007F0071" w:rsidP="007F0071">
      <w:pPr>
        <w:numPr>
          <w:ilvl w:val="1"/>
          <w:numId w:val="12"/>
        </w:numPr>
      </w:pPr>
      <w:r w:rsidRPr="007F0071">
        <w:t>User reviews and confirms the optimized route.</w:t>
      </w:r>
    </w:p>
    <w:p w14:paraId="08903056" w14:textId="77777777" w:rsidR="007F0071" w:rsidRPr="007F0071" w:rsidRDefault="007F0071" w:rsidP="007F0071">
      <w:pPr>
        <w:numPr>
          <w:ilvl w:val="0"/>
          <w:numId w:val="12"/>
        </w:numPr>
      </w:pPr>
      <w:r w:rsidRPr="007F0071">
        <w:rPr>
          <w:b/>
          <w:bCs/>
        </w:rPr>
        <w:t>Trip Modification</w:t>
      </w:r>
    </w:p>
    <w:p w14:paraId="1E9B0DB0" w14:textId="77777777" w:rsidR="007F0071" w:rsidRPr="007F0071" w:rsidRDefault="007F0071" w:rsidP="007F0071">
      <w:pPr>
        <w:numPr>
          <w:ilvl w:val="1"/>
          <w:numId w:val="12"/>
        </w:numPr>
      </w:pPr>
      <w:r w:rsidRPr="007F0071">
        <w:t>User selects an existing trip to modify.</w:t>
      </w:r>
    </w:p>
    <w:p w14:paraId="3D68E67D" w14:textId="77777777" w:rsidR="007F0071" w:rsidRPr="007F0071" w:rsidRDefault="007F0071" w:rsidP="007F0071">
      <w:pPr>
        <w:numPr>
          <w:ilvl w:val="1"/>
          <w:numId w:val="12"/>
        </w:numPr>
      </w:pPr>
      <w:r w:rsidRPr="007F0071">
        <w:t>Changes details as necessary (date, driver, vehicle).</w:t>
      </w:r>
    </w:p>
    <w:p w14:paraId="7C5F232C" w14:textId="77777777" w:rsidR="007F0071" w:rsidRPr="007F0071" w:rsidRDefault="007F0071" w:rsidP="007F0071">
      <w:pPr>
        <w:numPr>
          <w:ilvl w:val="1"/>
          <w:numId w:val="12"/>
        </w:numPr>
      </w:pPr>
      <w:r w:rsidRPr="007F0071">
        <w:t>System updates the trip and notifies involved parties.</w:t>
      </w:r>
    </w:p>
    <w:p w14:paraId="68D5400D" w14:textId="77777777" w:rsidR="007F0071" w:rsidRPr="007F0071" w:rsidRDefault="00564E6F" w:rsidP="007F0071">
      <w:r>
        <w:pict w14:anchorId="20B63C1E">
          <v:rect id="_x0000_i1039" style="width:0;height:1.5pt" o:hralign="center" o:hrstd="t" o:hr="t" fillcolor="#a0a0a0" stroked="f"/>
        </w:pict>
      </w:r>
    </w:p>
    <w:p w14:paraId="5807104F" w14:textId="77777777" w:rsidR="007F0071" w:rsidRPr="007F0071" w:rsidRDefault="007F0071" w:rsidP="007F0071">
      <w:pPr>
        <w:rPr>
          <w:b/>
          <w:bCs/>
        </w:rPr>
      </w:pPr>
      <w:r w:rsidRPr="007F0071">
        <w:rPr>
          <w:b/>
          <w:bCs/>
        </w:rPr>
        <w:t>4. Maintenance Management Workflow</w:t>
      </w:r>
    </w:p>
    <w:p w14:paraId="22097B85" w14:textId="77777777" w:rsidR="007F0071" w:rsidRPr="007F0071" w:rsidRDefault="007F0071" w:rsidP="007F0071">
      <w:pPr>
        <w:numPr>
          <w:ilvl w:val="0"/>
          <w:numId w:val="13"/>
        </w:numPr>
      </w:pPr>
      <w:r w:rsidRPr="007F0071">
        <w:rPr>
          <w:b/>
          <w:bCs/>
        </w:rPr>
        <w:t>Maintenance Scheduling</w:t>
      </w:r>
    </w:p>
    <w:p w14:paraId="60D46878" w14:textId="77777777" w:rsidR="007F0071" w:rsidRPr="007F0071" w:rsidRDefault="007F0071" w:rsidP="007F0071">
      <w:pPr>
        <w:numPr>
          <w:ilvl w:val="1"/>
          <w:numId w:val="13"/>
        </w:numPr>
      </w:pPr>
      <w:r w:rsidRPr="007F0071">
        <w:t>User selects a vehicle from the list.</w:t>
      </w:r>
    </w:p>
    <w:p w14:paraId="4FB8A48D" w14:textId="77777777" w:rsidR="007F0071" w:rsidRPr="007F0071" w:rsidRDefault="007F0071" w:rsidP="007F0071">
      <w:pPr>
        <w:numPr>
          <w:ilvl w:val="1"/>
          <w:numId w:val="13"/>
        </w:numPr>
      </w:pPr>
      <w:r w:rsidRPr="007F0071">
        <w:t>Clicks on "Schedule Maintenance."</w:t>
      </w:r>
    </w:p>
    <w:p w14:paraId="798D90B5" w14:textId="77777777" w:rsidR="007F0071" w:rsidRPr="007F0071" w:rsidRDefault="007F0071" w:rsidP="007F0071">
      <w:pPr>
        <w:numPr>
          <w:ilvl w:val="1"/>
          <w:numId w:val="13"/>
        </w:numPr>
      </w:pPr>
      <w:r w:rsidRPr="007F0071">
        <w:t>Inputs maintenance details (type, date, service provider).</w:t>
      </w:r>
    </w:p>
    <w:p w14:paraId="46F567A4" w14:textId="77777777" w:rsidR="007F0071" w:rsidRPr="007F0071" w:rsidRDefault="007F0071" w:rsidP="007F0071">
      <w:pPr>
        <w:numPr>
          <w:ilvl w:val="1"/>
          <w:numId w:val="13"/>
        </w:numPr>
      </w:pPr>
      <w:r w:rsidRPr="007F0071">
        <w:t>System saves the maintenance schedule and sends reminders.</w:t>
      </w:r>
    </w:p>
    <w:p w14:paraId="4F95CA08" w14:textId="77777777" w:rsidR="007F0071" w:rsidRPr="007F0071" w:rsidRDefault="007F0071" w:rsidP="007F0071">
      <w:pPr>
        <w:numPr>
          <w:ilvl w:val="0"/>
          <w:numId w:val="13"/>
        </w:numPr>
      </w:pPr>
      <w:r w:rsidRPr="007F0071">
        <w:rPr>
          <w:b/>
          <w:bCs/>
        </w:rPr>
        <w:t>Incident Reporting</w:t>
      </w:r>
    </w:p>
    <w:p w14:paraId="40746B60" w14:textId="77777777" w:rsidR="007F0071" w:rsidRPr="007F0071" w:rsidRDefault="007F0071" w:rsidP="007F0071">
      <w:pPr>
        <w:numPr>
          <w:ilvl w:val="1"/>
          <w:numId w:val="13"/>
        </w:numPr>
      </w:pPr>
      <w:r w:rsidRPr="007F0071">
        <w:t>User accesses the incident report form.</w:t>
      </w:r>
    </w:p>
    <w:p w14:paraId="4D480CE1" w14:textId="77777777" w:rsidR="007F0071" w:rsidRPr="007F0071" w:rsidRDefault="007F0071" w:rsidP="007F0071">
      <w:pPr>
        <w:numPr>
          <w:ilvl w:val="1"/>
          <w:numId w:val="13"/>
        </w:numPr>
      </w:pPr>
      <w:r w:rsidRPr="007F0071">
        <w:t>Inputs details of the incident (description, vehicle involved, date).</w:t>
      </w:r>
    </w:p>
    <w:p w14:paraId="6022E6C2" w14:textId="77777777" w:rsidR="007F0071" w:rsidRPr="007F0071" w:rsidRDefault="007F0071" w:rsidP="007F0071">
      <w:pPr>
        <w:numPr>
          <w:ilvl w:val="1"/>
          <w:numId w:val="13"/>
        </w:numPr>
      </w:pPr>
      <w:r w:rsidRPr="007F0071">
        <w:t>System logs the incident and updates the vehicle status.</w:t>
      </w:r>
    </w:p>
    <w:p w14:paraId="35FB8435" w14:textId="77777777" w:rsidR="007F0071" w:rsidRPr="007F0071" w:rsidRDefault="007F0071" w:rsidP="007F0071">
      <w:pPr>
        <w:numPr>
          <w:ilvl w:val="0"/>
          <w:numId w:val="13"/>
        </w:numPr>
      </w:pPr>
      <w:r w:rsidRPr="007F0071">
        <w:rPr>
          <w:b/>
          <w:bCs/>
        </w:rPr>
        <w:t>Maintenance History Review</w:t>
      </w:r>
    </w:p>
    <w:p w14:paraId="0D0BB608" w14:textId="77777777" w:rsidR="007F0071" w:rsidRPr="007F0071" w:rsidRDefault="007F0071" w:rsidP="007F0071">
      <w:pPr>
        <w:numPr>
          <w:ilvl w:val="1"/>
          <w:numId w:val="13"/>
        </w:numPr>
      </w:pPr>
      <w:r w:rsidRPr="007F0071">
        <w:t>User selects a vehicle.</w:t>
      </w:r>
    </w:p>
    <w:p w14:paraId="1552FD0B" w14:textId="77777777" w:rsidR="007F0071" w:rsidRPr="007F0071" w:rsidRDefault="007F0071" w:rsidP="007F0071">
      <w:pPr>
        <w:numPr>
          <w:ilvl w:val="1"/>
          <w:numId w:val="13"/>
        </w:numPr>
      </w:pPr>
      <w:r w:rsidRPr="007F0071">
        <w:t>System displays the maintenance history and any logged incidents.</w:t>
      </w:r>
    </w:p>
    <w:p w14:paraId="2BC241F3" w14:textId="77777777" w:rsidR="007F0071" w:rsidRPr="007F0071" w:rsidRDefault="00564E6F" w:rsidP="007F0071">
      <w:r>
        <w:pict w14:anchorId="0A2CFF21">
          <v:rect id="_x0000_i1040" style="width:0;height:1.5pt" o:hralign="center" o:hrstd="t" o:hr="t" fillcolor="#a0a0a0" stroked="f"/>
        </w:pict>
      </w:r>
    </w:p>
    <w:p w14:paraId="5668CE88" w14:textId="77777777" w:rsidR="007F0071" w:rsidRPr="007F0071" w:rsidRDefault="007F0071" w:rsidP="007F0071">
      <w:pPr>
        <w:rPr>
          <w:b/>
          <w:bCs/>
        </w:rPr>
      </w:pPr>
      <w:r w:rsidRPr="007F0071">
        <w:rPr>
          <w:b/>
          <w:bCs/>
        </w:rPr>
        <w:t>5. Fuel Tracking Workflow</w:t>
      </w:r>
    </w:p>
    <w:p w14:paraId="0DC82DA5" w14:textId="77777777" w:rsidR="007F0071" w:rsidRPr="007F0071" w:rsidRDefault="007F0071" w:rsidP="007F0071">
      <w:pPr>
        <w:numPr>
          <w:ilvl w:val="0"/>
          <w:numId w:val="14"/>
        </w:numPr>
      </w:pPr>
      <w:r w:rsidRPr="007F0071">
        <w:rPr>
          <w:b/>
          <w:bCs/>
        </w:rPr>
        <w:t>Fuel Log Entry</w:t>
      </w:r>
    </w:p>
    <w:p w14:paraId="538BDE8B" w14:textId="77777777" w:rsidR="007F0071" w:rsidRPr="007F0071" w:rsidRDefault="007F0071" w:rsidP="007F0071">
      <w:pPr>
        <w:numPr>
          <w:ilvl w:val="1"/>
          <w:numId w:val="14"/>
        </w:numPr>
      </w:pPr>
      <w:r w:rsidRPr="007F0071">
        <w:t>User selects the "Fuel Tracking" module.</w:t>
      </w:r>
    </w:p>
    <w:p w14:paraId="37E55EE7" w14:textId="77777777" w:rsidR="007F0071" w:rsidRPr="007F0071" w:rsidRDefault="007F0071" w:rsidP="007F0071">
      <w:pPr>
        <w:numPr>
          <w:ilvl w:val="1"/>
          <w:numId w:val="14"/>
        </w:numPr>
      </w:pPr>
      <w:r w:rsidRPr="007F0071">
        <w:t>Clicks on "Add Fuel Entry."</w:t>
      </w:r>
    </w:p>
    <w:p w14:paraId="757686AD" w14:textId="77777777" w:rsidR="007F0071" w:rsidRPr="007F0071" w:rsidRDefault="007F0071" w:rsidP="007F0071">
      <w:pPr>
        <w:numPr>
          <w:ilvl w:val="1"/>
          <w:numId w:val="14"/>
        </w:numPr>
      </w:pPr>
      <w:r w:rsidRPr="007F0071">
        <w:t>Inputs fuel purchase details (date, quantity, cost).</w:t>
      </w:r>
    </w:p>
    <w:p w14:paraId="5F1994FB" w14:textId="77777777" w:rsidR="007F0071" w:rsidRPr="007F0071" w:rsidRDefault="007F0071" w:rsidP="007F0071">
      <w:pPr>
        <w:numPr>
          <w:ilvl w:val="1"/>
          <w:numId w:val="14"/>
        </w:numPr>
      </w:pPr>
      <w:r w:rsidRPr="007F0071">
        <w:t>System updates the fuel consumption record.</w:t>
      </w:r>
    </w:p>
    <w:p w14:paraId="73753E04" w14:textId="77777777" w:rsidR="007F0071" w:rsidRPr="007F0071" w:rsidRDefault="007F0071" w:rsidP="007F0071">
      <w:pPr>
        <w:numPr>
          <w:ilvl w:val="0"/>
          <w:numId w:val="14"/>
        </w:numPr>
      </w:pPr>
      <w:r w:rsidRPr="007F0071">
        <w:rPr>
          <w:b/>
          <w:bCs/>
        </w:rPr>
        <w:t>Consumption Analysis</w:t>
      </w:r>
    </w:p>
    <w:p w14:paraId="73D921AD" w14:textId="77777777" w:rsidR="007F0071" w:rsidRPr="007F0071" w:rsidRDefault="007F0071" w:rsidP="007F0071">
      <w:pPr>
        <w:numPr>
          <w:ilvl w:val="1"/>
          <w:numId w:val="14"/>
        </w:numPr>
      </w:pPr>
      <w:r w:rsidRPr="007F0071">
        <w:lastRenderedPageBreak/>
        <w:t>User accesses the fuel consumption report.</w:t>
      </w:r>
    </w:p>
    <w:p w14:paraId="6BEDDE5C" w14:textId="77777777" w:rsidR="007F0071" w:rsidRPr="007F0071" w:rsidRDefault="007F0071" w:rsidP="007F0071">
      <w:pPr>
        <w:numPr>
          <w:ilvl w:val="1"/>
          <w:numId w:val="14"/>
        </w:numPr>
      </w:pPr>
      <w:r w:rsidRPr="007F0071">
        <w:t>System generates a report showing fuel usage per vehicle and overall fleet efficiency.</w:t>
      </w:r>
    </w:p>
    <w:p w14:paraId="1F785AA6" w14:textId="77777777" w:rsidR="007F0071" w:rsidRPr="007F0071" w:rsidRDefault="007F0071" w:rsidP="007F0071">
      <w:pPr>
        <w:numPr>
          <w:ilvl w:val="0"/>
          <w:numId w:val="14"/>
        </w:numPr>
      </w:pPr>
      <w:r w:rsidRPr="007F0071">
        <w:rPr>
          <w:b/>
          <w:bCs/>
        </w:rPr>
        <w:t>Alerts for Fuel Needs</w:t>
      </w:r>
    </w:p>
    <w:p w14:paraId="673A4315" w14:textId="77777777" w:rsidR="007F0071" w:rsidRPr="007F0071" w:rsidRDefault="007F0071" w:rsidP="007F0071">
      <w:pPr>
        <w:numPr>
          <w:ilvl w:val="1"/>
          <w:numId w:val="14"/>
        </w:numPr>
      </w:pPr>
      <w:r w:rsidRPr="007F0071">
        <w:t>System monitors fuel levels and consumption.</w:t>
      </w:r>
    </w:p>
    <w:p w14:paraId="412C5FFC" w14:textId="77777777" w:rsidR="007F0071" w:rsidRPr="007F0071" w:rsidRDefault="007F0071" w:rsidP="007F0071">
      <w:pPr>
        <w:numPr>
          <w:ilvl w:val="1"/>
          <w:numId w:val="14"/>
        </w:numPr>
      </w:pPr>
      <w:r w:rsidRPr="007F0071">
        <w:t xml:space="preserve">Sends alerts to the user when a vehicle requires </w:t>
      </w:r>
      <w:proofErr w:type="spellStart"/>
      <w:r w:rsidRPr="007F0071">
        <w:t>refueling</w:t>
      </w:r>
      <w:proofErr w:type="spellEnd"/>
      <w:r w:rsidRPr="007F0071">
        <w:t>.</w:t>
      </w:r>
    </w:p>
    <w:p w14:paraId="5E6B1AD7" w14:textId="77777777" w:rsidR="007F0071" w:rsidRPr="007F0071" w:rsidRDefault="00564E6F" w:rsidP="007F0071">
      <w:r>
        <w:pict w14:anchorId="7B443940">
          <v:rect id="_x0000_i1041" style="width:0;height:1.5pt" o:hralign="center" o:hrstd="t" o:hr="t" fillcolor="#a0a0a0" stroked="f"/>
        </w:pict>
      </w:r>
    </w:p>
    <w:p w14:paraId="4DF19135" w14:textId="77777777" w:rsidR="007F0071" w:rsidRPr="007F0071" w:rsidRDefault="007F0071" w:rsidP="007F0071">
      <w:pPr>
        <w:rPr>
          <w:b/>
          <w:bCs/>
        </w:rPr>
      </w:pPr>
      <w:r w:rsidRPr="007F0071">
        <w:rPr>
          <w:b/>
          <w:bCs/>
        </w:rPr>
        <w:t>6. Payment and Invoicing Workflow</w:t>
      </w:r>
    </w:p>
    <w:p w14:paraId="475C75B2" w14:textId="77777777" w:rsidR="007F0071" w:rsidRPr="007F0071" w:rsidRDefault="007F0071" w:rsidP="007F0071">
      <w:pPr>
        <w:numPr>
          <w:ilvl w:val="0"/>
          <w:numId w:val="15"/>
        </w:numPr>
      </w:pPr>
      <w:r w:rsidRPr="007F0071">
        <w:rPr>
          <w:b/>
          <w:bCs/>
        </w:rPr>
        <w:t>Payment Processing</w:t>
      </w:r>
    </w:p>
    <w:p w14:paraId="411C0687" w14:textId="77777777" w:rsidR="007F0071" w:rsidRPr="007F0071" w:rsidRDefault="007F0071" w:rsidP="007F0071">
      <w:pPr>
        <w:numPr>
          <w:ilvl w:val="1"/>
          <w:numId w:val="15"/>
        </w:numPr>
      </w:pPr>
      <w:r w:rsidRPr="007F0071">
        <w:t>User selects a completed trip from the system.</w:t>
      </w:r>
    </w:p>
    <w:p w14:paraId="6B335337" w14:textId="77777777" w:rsidR="007F0071" w:rsidRPr="007F0071" w:rsidRDefault="007F0071" w:rsidP="007F0071">
      <w:pPr>
        <w:numPr>
          <w:ilvl w:val="1"/>
          <w:numId w:val="15"/>
        </w:numPr>
      </w:pPr>
      <w:r w:rsidRPr="007F0071">
        <w:t>Clicks on "Process Payment."</w:t>
      </w:r>
    </w:p>
    <w:p w14:paraId="2B0C4D95" w14:textId="77777777" w:rsidR="007F0071" w:rsidRPr="007F0071" w:rsidRDefault="007F0071" w:rsidP="007F0071">
      <w:pPr>
        <w:numPr>
          <w:ilvl w:val="1"/>
          <w:numId w:val="15"/>
        </w:numPr>
      </w:pPr>
      <w:r w:rsidRPr="007F0071">
        <w:t>Inputs payment details (method, amount).</w:t>
      </w:r>
    </w:p>
    <w:p w14:paraId="1209167D" w14:textId="77777777" w:rsidR="007F0071" w:rsidRPr="007F0071" w:rsidRDefault="007F0071" w:rsidP="007F0071">
      <w:pPr>
        <w:numPr>
          <w:ilvl w:val="1"/>
          <w:numId w:val="15"/>
        </w:numPr>
      </w:pPr>
      <w:r w:rsidRPr="007F0071">
        <w:t>System confirms payment and updates the trip status.</w:t>
      </w:r>
    </w:p>
    <w:p w14:paraId="01B06639" w14:textId="77777777" w:rsidR="007F0071" w:rsidRPr="007F0071" w:rsidRDefault="007F0071" w:rsidP="007F0071">
      <w:pPr>
        <w:numPr>
          <w:ilvl w:val="0"/>
          <w:numId w:val="15"/>
        </w:numPr>
      </w:pPr>
      <w:r w:rsidRPr="007F0071">
        <w:rPr>
          <w:b/>
          <w:bCs/>
        </w:rPr>
        <w:t>Invoice Generation</w:t>
      </w:r>
    </w:p>
    <w:p w14:paraId="674E3DA5" w14:textId="77777777" w:rsidR="007F0071" w:rsidRPr="007F0071" w:rsidRDefault="007F0071" w:rsidP="007F0071">
      <w:pPr>
        <w:numPr>
          <w:ilvl w:val="1"/>
          <w:numId w:val="15"/>
        </w:numPr>
      </w:pPr>
      <w:r w:rsidRPr="007F0071">
        <w:t>System automatically generates an invoice for each trip upon payment confirmation.</w:t>
      </w:r>
    </w:p>
    <w:p w14:paraId="3F9FD1D7" w14:textId="77777777" w:rsidR="007F0071" w:rsidRPr="007F0071" w:rsidRDefault="007F0071" w:rsidP="007F0071">
      <w:pPr>
        <w:numPr>
          <w:ilvl w:val="1"/>
          <w:numId w:val="15"/>
        </w:numPr>
      </w:pPr>
      <w:r w:rsidRPr="007F0071">
        <w:t>User can view, download, or send the invoice to the customer.</w:t>
      </w:r>
    </w:p>
    <w:p w14:paraId="7141E8FD" w14:textId="77777777" w:rsidR="007F0071" w:rsidRPr="007F0071" w:rsidRDefault="007F0071" w:rsidP="007F0071">
      <w:pPr>
        <w:numPr>
          <w:ilvl w:val="0"/>
          <w:numId w:val="15"/>
        </w:numPr>
      </w:pPr>
      <w:r w:rsidRPr="007F0071">
        <w:rPr>
          <w:b/>
          <w:bCs/>
        </w:rPr>
        <w:t>Payment Tracking</w:t>
      </w:r>
    </w:p>
    <w:p w14:paraId="0894217B" w14:textId="77777777" w:rsidR="007F0071" w:rsidRPr="007F0071" w:rsidRDefault="007F0071" w:rsidP="007F0071">
      <w:pPr>
        <w:numPr>
          <w:ilvl w:val="1"/>
          <w:numId w:val="15"/>
        </w:numPr>
      </w:pPr>
      <w:r w:rsidRPr="007F0071">
        <w:t>User accesses the payment history module.</w:t>
      </w:r>
    </w:p>
    <w:p w14:paraId="35D530FE" w14:textId="77777777" w:rsidR="007F0071" w:rsidRPr="007F0071" w:rsidRDefault="007F0071" w:rsidP="007F0071">
      <w:pPr>
        <w:numPr>
          <w:ilvl w:val="1"/>
          <w:numId w:val="15"/>
        </w:numPr>
      </w:pPr>
      <w:r w:rsidRPr="007F0071">
        <w:t>System displays all transactions, including pending and completed payments.</w:t>
      </w:r>
    </w:p>
    <w:p w14:paraId="4EC55AC9" w14:textId="77777777" w:rsidR="007F0071" w:rsidRPr="007F0071" w:rsidRDefault="00564E6F" w:rsidP="007F0071">
      <w:r>
        <w:pict w14:anchorId="03554929">
          <v:rect id="_x0000_i1042" style="width:0;height:1.5pt" o:hralign="center" o:hrstd="t" o:hr="t" fillcolor="#a0a0a0" stroked="f"/>
        </w:pict>
      </w:r>
    </w:p>
    <w:p w14:paraId="0438BB0C" w14:textId="77777777" w:rsidR="007F0071" w:rsidRPr="007F0071" w:rsidRDefault="007F0071" w:rsidP="007F0071">
      <w:pPr>
        <w:rPr>
          <w:b/>
          <w:bCs/>
        </w:rPr>
      </w:pPr>
      <w:r w:rsidRPr="007F0071">
        <w:rPr>
          <w:b/>
          <w:bCs/>
        </w:rPr>
        <w:t>7. Reporting Module Workflow</w:t>
      </w:r>
    </w:p>
    <w:p w14:paraId="0F6C6FAA" w14:textId="77777777" w:rsidR="007F0071" w:rsidRPr="007F0071" w:rsidRDefault="007F0071" w:rsidP="007F0071">
      <w:pPr>
        <w:numPr>
          <w:ilvl w:val="0"/>
          <w:numId w:val="16"/>
        </w:numPr>
      </w:pPr>
      <w:r w:rsidRPr="007F0071">
        <w:rPr>
          <w:b/>
          <w:bCs/>
        </w:rPr>
        <w:t>Performance Report Generation</w:t>
      </w:r>
    </w:p>
    <w:p w14:paraId="4E0477FE" w14:textId="77777777" w:rsidR="007F0071" w:rsidRPr="007F0071" w:rsidRDefault="007F0071" w:rsidP="007F0071">
      <w:pPr>
        <w:numPr>
          <w:ilvl w:val="1"/>
          <w:numId w:val="16"/>
        </w:numPr>
      </w:pPr>
      <w:r w:rsidRPr="007F0071">
        <w:t>User selects the "Reporting Module."</w:t>
      </w:r>
    </w:p>
    <w:p w14:paraId="1C7C1DB2" w14:textId="77777777" w:rsidR="007F0071" w:rsidRPr="007F0071" w:rsidRDefault="007F0071" w:rsidP="007F0071">
      <w:pPr>
        <w:numPr>
          <w:ilvl w:val="1"/>
          <w:numId w:val="16"/>
        </w:numPr>
      </w:pPr>
      <w:r w:rsidRPr="007F0071">
        <w:t>Chooses report type (vehicle performance, driver performance, fuel efficiency).</w:t>
      </w:r>
    </w:p>
    <w:p w14:paraId="608C0802" w14:textId="77777777" w:rsidR="007F0071" w:rsidRPr="007F0071" w:rsidRDefault="007F0071" w:rsidP="007F0071">
      <w:pPr>
        <w:numPr>
          <w:ilvl w:val="1"/>
          <w:numId w:val="16"/>
        </w:numPr>
      </w:pPr>
      <w:r w:rsidRPr="007F0071">
        <w:t>System generates a report based on selected criteria and displays it for review.</w:t>
      </w:r>
    </w:p>
    <w:p w14:paraId="771C2677" w14:textId="77777777" w:rsidR="007F0071" w:rsidRPr="007F0071" w:rsidRDefault="007F0071" w:rsidP="007F0071">
      <w:pPr>
        <w:numPr>
          <w:ilvl w:val="0"/>
          <w:numId w:val="16"/>
        </w:numPr>
      </w:pPr>
      <w:r w:rsidRPr="007F0071">
        <w:rPr>
          <w:b/>
          <w:bCs/>
        </w:rPr>
        <w:t>Custom Report Creation</w:t>
      </w:r>
    </w:p>
    <w:p w14:paraId="0DFC9919" w14:textId="77777777" w:rsidR="007F0071" w:rsidRPr="007F0071" w:rsidRDefault="007F0071" w:rsidP="007F0071">
      <w:pPr>
        <w:numPr>
          <w:ilvl w:val="1"/>
          <w:numId w:val="16"/>
        </w:numPr>
      </w:pPr>
      <w:r w:rsidRPr="007F0071">
        <w:t>User selects "Create Custom Report."</w:t>
      </w:r>
    </w:p>
    <w:p w14:paraId="2E89FCEB" w14:textId="77777777" w:rsidR="007F0071" w:rsidRPr="007F0071" w:rsidRDefault="007F0071" w:rsidP="007F0071">
      <w:pPr>
        <w:numPr>
          <w:ilvl w:val="1"/>
          <w:numId w:val="16"/>
        </w:numPr>
      </w:pPr>
      <w:r w:rsidRPr="007F0071">
        <w:t>Inputs criteria for the report (date range, specific vehicles, drivers).</w:t>
      </w:r>
    </w:p>
    <w:p w14:paraId="7EB89CFB" w14:textId="77777777" w:rsidR="007F0071" w:rsidRPr="007F0071" w:rsidRDefault="007F0071" w:rsidP="007F0071">
      <w:pPr>
        <w:numPr>
          <w:ilvl w:val="1"/>
          <w:numId w:val="16"/>
        </w:numPr>
      </w:pPr>
      <w:r w:rsidRPr="007F0071">
        <w:t>System generates and displays the custom report.</w:t>
      </w:r>
    </w:p>
    <w:p w14:paraId="0B6B52AE" w14:textId="77777777" w:rsidR="007F0071" w:rsidRPr="007F0071" w:rsidRDefault="007F0071" w:rsidP="007F0071">
      <w:pPr>
        <w:numPr>
          <w:ilvl w:val="0"/>
          <w:numId w:val="16"/>
        </w:numPr>
      </w:pPr>
      <w:r w:rsidRPr="007F0071">
        <w:rPr>
          <w:b/>
          <w:bCs/>
        </w:rPr>
        <w:t>Report Distribution</w:t>
      </w:r>
    </w:p>
    <w:p w14:paraId="2F4F9CAD" w14:textId="77777777" w:rsidR="007F0071" w:rsidRPr="007F0071" w:rsidRDefault="007F0071" w:rsidP="007F0071">
      <w:pPr>
        <w:numPr>
          <w:ilvl w:val="1"/>
          <w:numId w:val="16"/>
        </w:numPr>
      </w:pPr>
      <w:r w:rsidRPr="007F0071">
        <w:t>User selects a report for distribution.</w:t>
      </w:r>
    </w:p>
    <w:p w14:paraId="1C3A6CEB" w14:textId="77777777" w:rsidR="007F0071" w:rsidRPr="007F0071" w:rsidRDefault="007F0071" w:rsidP="007F0071">
      <w:pPr>
        <w:numPr>
          <w:ilvl w:val="1"/>
          <w:numId w:val="16"/>
        </w:numPr>
      </w:pPr>
      <w:r w:rsidRPr="007F0071">
        <w:t>Chooses recipients and distribution method (email, export).</w:t>
      </w:r>
    </w:p>
    <w:p w14:paraId="08714592" w14:textId="77777777" w:rsidR="007F0071" w:rsidRPr="007F0071" w:rsidRDefault="007F0071" w:rsidP="007F0071">
      <w:pPr>
        <w:numPr>
          <w:ilvl w:val="1"/>
          <w:numId w:val="16"/>
        </w:numPr>
      </w:pPr>
      <w:r w:rsidRPr="007F0071">
        <w:t>System sends the report to the specified recipients.</w:t>
      </w:r>
    </w:p>
    <w:p w14:paraId="7C86AF7A" w14:textId="77777777" w:rsidR="007F0071" w:rsidRPr="007F0071" w:rsidRDefault="00564E6F" w:rsidP="007F0071">
      <w:r>
        <w:pict w14:anchorId="79E45593">
          <v:rect id="_x0000_i1043" style="width:0;height:1.5pt" o:hralign="center" o:hrstd="t" o:hr="t" fillcolor="#a0a0a0" stroked="f"/>
        </w:pict>
      </w:r>
    </w:p>
    <w:p w14:paraId="5606D96C" w14:textId="77777777" w:rsidR="007F0071" w:rsidRPr="007F0071" w:rsidRDefault="007F0071" w:rsidP="007F0071">
      <w:pPr>
        <w:rPr>
          <w:b/>
          <w:bCs/>
        </w:rPr>
      </w:pPr>
      <w:r w:rsidRPr="007F0071">
        <w:rPr>
          <w:b/>
          <w:bCs/>
        </w:rPr>
        <w:t>Summary</w:t>
      </w:r>
    </w:p>
    <w:p w14:paraId="5FCFF90C" w14:textId="77777777" w:rsidR="007F0071" w:rsidRPr="007F0071" w:rsidRDefault="007F0071" w:rsidP="007F0071">
      <w:r w:rsidRPr="007F0071">
        <w:lastRenderedPageBreak/>
        <w:t>This detailed workflow outlines the interactions and processes within the Fleet Management System, emphasizing efficiency and user engagement at each step. By following this workflow, users can effectively manage vehicles, drivers, trips, maintenance, fuel consumption, payments, and reporting, leading to streamlined operations and improved fleet performance.</w:t>
      </w:r>
    </w:p>
    <w:p w14:paraId="2365C1AF" w14:textId="77777777" w:rsidR="00072402" w:rsidRDefault="00072402"/>
    <w:p w14:paraId="11C41DFC" w14:textId="77777777" w:rsidR="00072402" w:rsidRDefault="00072402">
      <w:r>
        <w:br w:type="page"/>
      </w:r>
    </w:p>
    <w:p w14:paraId="23599E7B" w14:textId="51F2541D" w:rsidR="007F0071" w:rsidRPr="007F0071" w:rsidRDefault="007F0071" w:rsidP="007F0071">
      <w:pPr>
        <w:rPr>
          <w:b/>
          <w:bCs/>
          <w:color w:val="FF0000"/>
          <w:sz w:val="44"/>
          <w:szCs w:val="44"/>
        </w:rPr>
      </w:pPr>
      <w:r w:rsidRPr="007F0071">
        <w:rPr>
          <w:b/>
          <w:bCs/>
          <w:color w:val="FF0000"/>
          <w:sz w:val="44"/>
          <w:szCs w:val="44"/>
        </w:rPr>
        <w:lastRenderedPageBreak/>
        <w:t xml:space="preserve">Detailed database structure </w:t>
      </w:r>
    </w:p>
    <w:p w14:paraId="40219D70" w14:textId="77777777" w:rsidR="007F0071" w:rsidRPr="007F0071" w:rsidRDefault="007F0071" w:rsidP="007F0071">
      <w:pPr>
        <w:rPr>
          <w:b/>
          <w:bCs/>
        </w:rPr>
      </w:pPr>
      <w:r w:rsidRPr="007F0071">
        <w:rPr>
          <w:b/>
          <w:bCs/>
        </w:rPr>
        <w:t>1. Vehicle Table</w:t>
      </w:r>
    </w:p>
    <w:tbl>
      <w:tblPr>
        <w:tblStyle w:val="TableGrid"/>
        <w:tblW w:w="0" w:type="auto"/>
        <w:tblLook w:val="04A0" w:firstRow="1" w:lastRow="0" w:firstColumn="1" w:lastColumn="0" w:noHBand="0" w:noVBand="1"/>
      </w:tblPr>
      <w:tblGrid>
        <w:gridCol w:w="2132"/>
        <w:gridCol w:w="3103"/>
        <w:gridCol w:w="2698"/>
        <w:gridCol w:w="2547"/>
      </w:tblGrid>
      <w:tr w:rsidR="007F0071" w:rsidRPr="007F0071" w14:paraId="22B55865" w14:textId="77777777" w:rsidTr="007F0071">
        <w:tc>
          <w:tcPr>
            <w:tcW w:w="0" w:type="auto"/>
            <w:hideMark/>
          </w:tcPr>
          <w:p w14:paraId="64A1B9D6" w14:textId="77777777" w:rsidR="007F0071" w:rsidRPr="007F0071" w:rsidRDefault="007F0071" w:rsidP="007F0071">
            <w:pPr>
              <w:spacing w:after="160" w:line="259" w:lineRule="auto"/>
              <w:rPr>
                <w:b/>
                <w:bCs/>
              </w:rPr>
            </w:pPr>
            <w:r w:rsidRPr="007F0071">
              <w:rPr>
                <w:b/>
                <w:bCs/>
              </w:rPr>
              <w:t>Column Name</w:t>
            </w:r>
          </w:p>
        </w:tc>
        <w:tc>
          <w:tcPr>
            <w:tcW w:w="0" w:type="auto"/>
            <w:hideMark/>
          </w:tcPr>
          <w:p w14:paraId="2B633304" w14:textId="77777777" w:rsidR="007F0071" w:rsidRPr="007F0071" w:rsidRDefault="007F0071" w:rsidP="007F0071">
            <w:pPr>
              <w:spacing w:after="160" w:line="259" w:lineRule="auto"/>
              <w:rPr>
                <w:b/>
                <w:bCs/>
              </w:rPr>
            </w:pPr>
            <w:r w:rsidRPr="007F0071">
              <w:rPr>
                <w:b/>
                <w:bCs/>
              </w:rPr>
              <w:t>Data Type</w:t>
            </w:r>
          </w:p>
        </w:tc>
        <w:tc>
          <w:tcPr>
            <w:tcW w:w="0" w:type="auto"/>
            <w:hideMark/>
          </w:tcPr>
          <w:p w14:paraId="17A8E5FD" w14:textId="77777777" w:rsidR="007F0071" w:rsidRPr="007F0071" w:rsidRDefault="007F0071" w:rsidP="007F0071">
            <w:pPr>
              <w:spacing w:after="160" w:line="259" w:lineRule="auto"/>
              <w:rPr>
                <w:b/>
                <w:bCs/>
              </w:rPr>
            </w:pPr>
            <w:r w:rsidRPr="007F0071">
              <w:rPr>
                <w:b/>
                <w:bCs/>
              </w:rPr>
              <w:t>Constraints</w:t>
            </w:r>
          </w:p>
        </w:tc>
        <w:tc>
          <w:tcPr>
            <w:tcW w:w="0" w:type="auto"/>
            <w:hideMark/>
          </w:tcPr>
          <w:p w14:paraId="458BE3F7" w14:textId="77777777" w:rsidR="007F0071" w:rsidRPr="007F0071" w:rsidRDefault="007F0071" w:rsidP="007F0071">
            <w:pPr>
              <w:spacing w:after="160" w:line="259" w:lineRule="auto"/>
              <w:rPr>
                <w:b/>
                <w:bCs/>
              </w:rPr>
            </w:pPr>
            <w:r w:rsidRPr="007F0071">
              <w:rPr>
                <w:b/>
                <w:bCs/>
              </w:rPr>
              <w:t>Description</w:t>
            </w:r>
          </w:p>
        </w:tc>
      </w:tr>
      <w:tr w:rsidR="007F0071" w:rsidRPr="007F0071" w14:paraId="22F1CC66" w14:textId="77777777" w:rsidTr="007F0071">
        <w:tc>
          <w:tcPr>
            <w:tcW w:w="0" w:type="auto"/>
            <w:hideMark/>
          </w:tcPr>
          <w:p w14:paraId="220CD01E" w14:textId="77777777" w:rsidR="007F0071" w:rsidRPr="007F0071" w:rsidRDefault="007F0071" w:rsidP="007F0071">
            <w:pPr>
              <w:spacing w:after="160" w:line="259" w:lineRule="auto"/>
            </w:pPr>
            <w:proofErr w:type="spellStart"/>
            <w:r w:rsidRPr="007F0071">
              <w:t>vehicle_id</w:t>
            </w:r>
            <w:proofErr w:type="spellEnd"/>
          </w:p>
        </w:tc>
        <w:tc>
          <w:tcPr>
            <w:tcW w:w="0" w:type="auto"/>
            <w:hideMark/>
          </w:tcPr>
          <w:p w14:paraId="6098D5EE" w14:textId="77777777" w:rsidR="007F0071" w:rsidRPr="007F0071" w:rsidRDefault="007F0071" w:rsidP="007F0071">
            <w:pPr>
              <w:spacing w:after="160" w:line="259" w:lineRule="auto"/>
            </w:pPr>
            <w:r w:rsidRPr="007F0071">
              <w:t>INT</w:t>
            </w:r>
          </w:p>
        </w:tc>
        <w:tc>
          <w:tcPr>
            <w:tcW w:w="0" w:type="auto"/>
            <w:hideMark/>
          </w:tcPr>
          <w:p w14:paraId="6253ECCB" w14:textId="77777777" w:rsidR="007F0071" w:rsidRPr="007F0071" w:rsidRDefault="007F0071" w:rsidP="007F0071">
            <w:pPr>
              <w:spacing w:after="160" w:line="259" w:lineRule="auto"/>
            </w:pPr>
            <w:r w:rsidRPr="007F0071">
              <w:t>PRIMARY KEY, AUTO_INCREMENT</w:t>
            </w:r>
          </w:p>
        </w:tc>
        <w:tc>
          <w:tcPr>
            <w:tcW w:w="0" w:type="auto"/>
            <w:hideMark/>
          </w:tcPr>
          <w:p w14:paraId="48AFFFB6" w14:textId="77777777" w:rsidR="007F0071" w:rsidRPr="007F0071" w:rsidRDefault="007F0071" w:rsidP="007F0071">
            <w:pPr>
              <w:spacing w:after="160" w:line="259" w:lineRule="auto"/>
            </w:pPr>
            <w:r w:rsidRPr="007F0071">
              <w:t>Unique identifier for each vehicle</w:t>
            </w:r>
          </w:p>
        </w:tc>
      </w:tr>
      <w:tr w:rsidR="007F0071" w:rsidRPr="007F0071" w14:paraId="1C344C09" w14:textId="77777777" w:rsidTr="007F0071">
        <w:tc>
          <w:tcPr>
            <w:tcW w:w="0" w:type="auto"/>
            <w:hideMark/>
          </w:tcPr>
          <w:p w14:paraId="313B3262" w14:textId="77777777" w:rsidR="007F0071" w:rsidRPr="007F0071" w:rsidRDefault="007F0071" w:rsidP="007F0071">
            <w:pPr>
              <w:spacing w:after="160" w:line="259" w:lineRule="auto"/>
            </w:pPr>
            <w:proofErr w:type="spellStart"/>
            <w:r w:rsidRPr="007F0071">
              <w:t>registration_number</w:t>
            </w:r>
            <w:proofErr w:type="spellEnd"/>
          </w:p>
        </w:tc>
        <w:tc>
          <w:tcPr>
            <w:tcW w:w="0" w:type="auto"/>
            <w:hideMark/>
          </w:tcPr>
          <w:p w14:paraId="47089E76" w14:textId="77777777" w:rsidR="007F0071" w:rsidRPr="007F0071" w:rsidRDefault="007F0071" w:rsidP="007F0071">
            <w:pPr>
              <w:spacing w:after="160" w:line="259" w:lineRule="auto"/>
            </w:pPr>
            <w:r w:rsidRPr="007F0071">
              <w:t>VARCHAR(15)</w:t>
            </w:r>
          </w:p>
        </w:tc>
        <w:tc>
          <w:tcPr>
            <w:tcW w:w="0" w:type="auto"/>
            <w:hideMark/>
          </w:tcPr>
          <w:p w14:paraId="30B3EBEF" w14:textId="77777777" w:rsidR="007F0071" w:rsidRPr="007F0071" w:rsidRDefault="007F0071" w:rsidP="007F0071">
            <w:pPr>
              <w:spacing w:after="160" w:line="259" w:lineRule="auto"/>
            </w:pPr>
            <w:r w:rsidRPr="007F0071">
              <w:t>NOT NULL, UNIQUE</w:t>
            </w:r>
          </w:p>
        </w:tc>
        <w:tc>
          <w:tcPr>
            <w:tcW w:w="0" w:type="auto"/>
            <w:hideMark/>
          </w:tcPr>
          <w:p w14:paraId="016F0C37" w14:textId="77777777" w:rsidR="007F0071" w:rsidRPr="007F0071" w:rsidRDefault="007F0071" w:rsidP="007F0071">
            <w:pPr>
              <w:spacing w:after="160" w:line="259" w:lineRule="auto"/>
            </w:pPr>
            <w:r w:rsidRPr="007F0071">
              <w:t>Vehicle registration number</w:t>
            </w:r>
          </w:p>
        </w:tc>
      </w:tr>
      <w:tr w:rsidR="007F0071" w:rsidRPr="007F0071" w14:paraId="17DF0608" w14:textId="77777777" w:rsidTr="007F0071">
        <w:tc>
          <w:tcPr>
            <w:tcW w:w="0" w:type="auto"/>
            <w:hideMark/>
          </w:tcPr>
          <w:p w14:paraId="1D55B5A3" w14:textId="77777777" w:rsidR="007F0071" w:rsidRPr="007F0071" w:rsidRDefault="007F0071" w:rsidP="007F0071">
            <w:pPr>
              <w:spacing w:after="160" w:line="259" w:lineRule="auto"/>
            </w:pPr>
            <w:proofErr w:type="spellStart"/>
            <w:r w:rsidRPr="007F0071">
              <w:t>vehicle_type_id</w:t>
            </w:r>
            <w:proofErr w:type="spellEnd"/>
          </w:p>
        </w:tc>
        <w:tc>
          <w:tcPr>
            <w:tcW w:w="0" w:type="auto"/>
            <w:hideMark/>
          </w:tcPr>
          <w:p w14:paraId="7C25EE50" w14:textId="77777777" w:rsidR="007F0071" w:rsidRPr="007F0071" w:rsidRDefault="007F0071" w:rsidP="007F0071">
            <w:pPr>
              <w:spacing w:after="160" w:line="259" w:lineRule="auto"/>
            </w:pPr>
            <w:r w:rsidRPr="007F0071">
              <w:t>INT</w:t>
            </w:r>
          </w:p>
        </w:tc>
        <w:tc>
          <w:tcPr>
            <w:tcW w:w="0" w:type="auto"/>
            <w:hideMark/>
          </w:tcPr>
          <w:p w14:paraId="56346F2E" w14:textId="77777777" w:rsidR="007F0071" w:rsidRPr="007F0071" w:rsidRDefault="007F0071" w:rsidP="007F0071">
            <w:pPr>
              <w:spacing w:after="160" w:line="259" w:lineRule="auto"/>
            </w:pPr>
            <w:r w:rsidRPr="007F0071">
              <w:t>FOREIGN KEY</w:t>
            </w:r>
          </w:p>
        </w:tc>
        <w:tc>
          <w:tcPr>
            <w:tcW w:w="0" w:type="auto"/>
            <w:hideMark/>
          </w:tcPr>
          <w:p w14:paraId="349A2089" w14:textId="77777777" w:rsidR="007F0071" w:rsidRPr="007F0071" w:rsidRDefault="007F0071" w:rsidP="007F0071">
            <w:pPr>
              <w:spacing w:after="160" w:line="259" w:lineRule="auto"/>
            </w:pPr>
            <w:r w:rsidRPr="007F0071">
              <w:t xml:space="preserve">Type of vehicle (linked to </w:t>
            </w:r>
            <w:proofErr w:type="spellStart"/>
            <w:r w:rsidRPr="007F0071">
              <w:t>VehicleType</w:t>
            </w:r>
            <w:proofErr w:type="spellEnd"/>
            <w:r w:rsidRPr="007F0071">
              <w:t>)</w:t>
            </w:r>
          </w:p>
        </w:tc>
      </w:tr>
      <w:tr w:rsidR="007F0071" w:rsidRPr="007F0071" w14:paraId="1F986E0F" w14:textId="77777777" w:rsidTr="007F0071">
        <w:tc>
          <w:tcPr>
            <w:tcW w:w="0" w:type="auto"/>
            <w:hideMark/>
          </w:tcPr>
          <w:p w14:paraId="61F727B6" w14:textId="77777777" w:rsidR="007F0071" w:rsidRPr="007F0071" w:rsidRDefault="007F0071" w:rsidP="007F0071">
            <w:pPr>
              <w:spacing w:after="160" w:line="259" w:lineRule="auto"/>
            </w:pPr>
            <w:r w:rsidRPr="007F0071">
              <w:t>model</w:t>
            </w:r>
          </w:p>
        </w:tc>
        <w:tc>
          <w:tcPr>
            <w:tcW w:w="0" w:type="auto"/>
            <w:hideMark/>
          </w:tcPr>
          <w:p w14:paraId="61BB63E8" w14:textId="77777777" w:rsidR="007F0071" w:rsidRPr="007F0071" w:rsidRDefault="007F0071" w:rsidP="007F0071">
            <w:pPr>
              <w:spacing w:after="160" w:line="259" w:lineRule="auto"/>
            </w:pPr>
            <w:r w:rsidRPr="007F0071">
              <w:t>VARCHAR(50)</w:t>
            </w:r>
          </w:p>
        </w:tc>
        <w:tc>
          <w:tcPr>
            <w:tcW w:w="0" w:type="auto"/>
            <w:hideMark/>
          </w:tcPr>
          <w:p w14:paraId="6CF49F9C" w14:textId="77777777" w:rsidR="007F0071" w:rsidRPr="007F0071" w:rsidRDefault="007F0071" w:rsidP="007F0071">
            <w:pPr>
              <w:spacing w:after="160" w:line="259" w:lineRule="auto"/>
            </w:pPr>
            <w:r w:rsidRPr="007F0071">
              <w:t>NOT NULL</w:t>
            </w:r>
          </w:p>
        </w:tc>
        <w:tc>
          <w:tcPr>
            <w:tcW w:w="0" w:type="auto"/>
            <w:hideMark/>
          </w:tcPr>
          <w:p w14:paraId="7F9C05D3" w14:textId="77777777" w:rsidR="007F0071" w:rsidRPr="007F0071" w:rsidRDefault="007F0071" w:rsidP="007F0071">
            <w:pPr>
              <w:spacing w:after="160" w:line="259" w:lineRule="auto"/>
            </w:pPr>
            <w:r w:rsidRPr="007F0071">
              <w:t>Vehicle model</w:t>
            </w:r>
          </w:p>
        </w:tc>
      </w:tr>
      <w:tr w:rsidR="007F0071" w:rsidRPr="007F0071" w14:paraId="6E84E85D" w14:textId="77777777" w:rsidTr="007F0071">
        <w:tc>
          <w:tcPr>
            <w:tcW w:w="0" w:type="auto"/>
            <w:hideMark/>
          </w:tcPr>
          <w:p w14:paraId="35C2F969" w14:textId="77777777" w:rsidR="007F0071" w:rsidRPr="007F0071" w:rsidRDefault="007F0071" w:rsidP="007F0071">
            <w:pPr>
              <w:spacing w:after="160" w:line="259" w:lineRule="auto"/>
            </w:pPr>
            <w:r w:rsidRPr="007F0071">
              <w:t>capacity</w:t>
            </w:r>
          </w:p>
        </w:tc>
        <w:tc>
          <w:tcPr>
            <w:tcW w:w="0" w:type="auto"/>
            <w:hideMark/>
          </w:tcPr>
          <w:p w14:paraId="13E70152" w14:textId="77777777" w:rsidR="007F0071" w:rsidRPr="007F0071" w:rsidRDefault="007F0071" w:rsidP="007F0071">
            <w:pPr>
              <w:spacing w:after="160" w:line="259" w:lineRule="auto"/>
            </w:pPr>
            <w:r w:rsidRPr="007F0071">
              <w:t>INT</w:t>
            </w:r>
          </w:p>
        </w:tc>
        <w:tc>
          <w:tcPr>
            <w:tcW w:w="0" w:type="auto"/>
            <w:hideMark/>
          </w:tcPr>
          <w:p w14:paraId="202A67E7" w14:textId="77777777" w:rsidR="007F0071" w:rsidRPr="007F0071" w:rsidRDefault="007F0071" w:rsidP="007F0071">
            <w:pPr>
              <w:spacing w:after="160" w:line="259" w:lineRule="auto"/>
            </w:pPr>
            <w:r w:rsidRPr="007F0071">
              <w:t>NOT NULL</w:t>
            </w:r>
          </w:p>
        </w:tc>
        <w:tc>
          <w:tcPr>
            <w:tcW w:w="0" w:type="auto"/>
            <w:hideMark/>
          </w:tcPr>
          <w:p w14:paraId="15E0DCD7" w14:textId="77777777" w:rsidR="007F0071" w:rsidRPr="007F0071" w:rsidRDefault="007F0071" w:rsidP="007F0071">
            <w:pPr>
              <w:spacing w:after="160" w:line="259" w:lineRule="auto"/>
            </w:pPr>
            <w:r w:rsidRPr="007F0071">
              <w:t>Maximum passenger capacity</w:t>
            </w:r>
          </w:p>
        </w:tc>
      </w:tr>
      <w:tr w:rsidR="007F0071" w:rsidRPr="007F0071" w14:paraId="674B6B27" w14:textId="77777777" w:rsidTr="007F0071">
        <w:tc>
          <w:tcPr>
            <w:tcW w:w="0" w:type="auto"/>
            <w:hideMark/>
          </w:tcPr>
          <w:p w14:paraId="7BD323D4" w14:textId="77777777" w:rsidR="007F0071" w:rsidRPr="007F0071" w:rsidRDefault="007F0071" w:rsidP="007F0071">
            <w:pPr>
              <w:spacing w:after="160" w:line="259" w:lineRule="auto"/>
            </w:pPr>
            <w:r w:rsidRPr="007F0071">
              <w:t>status</w:t>
            </w:r>
          </w:p>
        </w:tc>
        <w:tc>
          <w:tcPr>
            <w:tcW w:w="0" w:type="auto"/>
            <w:hideMark/>
          </w:tcPr>
          <w:p w14:paraId="6E127985" w14:textId="77777777" w:rsidR="007F0071" w:rsidRPr="007F0071" w:rsidRDefault="007F0071" w:rsidP="007F0071">
            <w:pPr>
              <w:spacing w:after="160" w:line="259" w:lineRule="auto"/>
            </w:pPr>
            <w:r w:rsidRPr="007F0071">
              <w:t>ENUM('available', 'in service', 'maintenance')</w:t>
            </w:r>
          </w:p>
        </w:tc>
        <w:tc>
          <w:tcPr>
            <w:tcW w:w="0" w:type="auto"/>
            <w:hideMark/>
          </w:tcPr>
          <w:p w14:paraId="55CCC6BF" w14:textId="77777777" w:rsidR="007F0071" w:rsidRPr="007F0071" w:rsidRDefault="007F0071" w:rsidP="007F0071">
            <w:pPr>
              <w:spacing w:after="160" w:line="259" w:lineRule="auto"/>
            </w:pPr>
            <w:r w:rsidRPr="007F0071">
              <w:t>NOT NULL</w:t>
            </w:r>
          </w:p>
        </w:tc>
        <w:tc>
          <w:tcPr>
            <w:tcW w:w="0" w:type="auto"/>
            <w:hideMark/>
          </w:tcPr>
          <w:p w14:paraId="2BF168BA" w14:textId="77777777" w:rsidR="007F0071" w:rsidRPr="007F0071" w:rsidRDefault="007F0071" w:rsidP="007F0071">
            <w:pPr>
              <w:spacing w:after="160" w:line="259" w:lineRule="auto"/>
            </w:pPr>
            <w:r w:rsidRPr="007F0071">
              <w:t>Current status of the vehicle</w:t>
            </w:r>
          </w:p>
        </w:tc>
      </w:tr>
      <w:tr w:rsidR="007F0071" w:rsidRPr="007F0071" w14:paraId="11064001" w14:textId="77777777" w:rsidTr="007F0071">
        <w:tc>
          <w:tcPr>
            <w:tcW w:w="0" w:type="auto"/>
            <w:hideMark/>
          </w:tcPr>
          <w:p w14:paraId="535AB13A" w14:textId="77777777" w:rsidR="007F0071" w:rsidRPr="007F0071" w:rsidRDefault="007F0071" w:rsidP="007F0071">
            <w:pPr>
              <w:spacing w:after="160" w:line="259" w:lineRule="auto"/>
            </w:pPr>
            <w:proofErr w:type="spellStart"/>
            <w:r w:rsidRPr="007F0071">
              <w:t>insurance_id</w:t>
            </w:r>
            <w:proofErr w:type="spellEnd"/>
          </w:p>
        </w:tc>
        <w:tc>
          <w:tcPr>
            <w:tcW w:w="0" w:type="auto"/>
            <w:hideMark/>
          </w:tcPr>
          <w:p w14:paraId="594DD3C9" w14:textId="77777777" w:rsidR="007F0071" w:rsidRPr="007F0071" w:rsidRDefault="007F0071" w:rsidP="007F0071">
            <w:pPr>
              <w:spacing w:after="160" w:line="259" w:lineRule="auto"/>
            </w:pPr>
            <w:r w:rsidRPr="007F0071">
              <w:t>INT</w:t>
            </w:r>
          </w:p>
        </w:tc>
        <w:tc>
          <w:tcPr>
            <w:tcW w:w="0" w:type="auto"/>
            <w:hideMark/>
          </w:tcPr>
          <w:p w14:paraId="19C2BE6F" w14:textId="77777777" w:rsidR="007F0071" w:rsidRPr="007F0071" w:rsidRDefault="007F0071" w:rsidP="007F0071">
            <w:pPr>
              <w:spacing w:after="160" w:line="259" w:lineRule="auto"/>
            </w:pPr>
            <w:r w:rsidRPr="007F0071">
              <w:t>FOREIGN KEY</w:t>
            </w:r>
          </w:p>
        </w:tc>
        <w:tc>
          <w:tcPr>
            <w:tcW w:w="0" w:type="auto"/>
            <w:hideMark/>
          </w:tcPr>
          <w:p w14:paraId="5F1057D4" w14:textId="77777777" w:rsidR="007F0071" w:rsidRPr="007F0071" w:rsidRDefault="007F0071" w:rsidP="007F0071">
            <w:pPr>
              <w:spacing w:after="160" w:line="259" w:lineRule="auto"/>
            </w:pPr>
            <w:r w:rsidRPr="007F0071">
              <w:t>Insurance information</w:t>
            </w:r>
          </w:p>
        </w:tc>
      </w:tr>
    </w:tbl>
    <w:p w14:paraId="37D20DA0" w14:textId="77777777" w:rsidR="007F0071" w:rsidRPr="007F0071" w:rsidRDefault="007F0071" w:rsidP="007F0071">
      <w:pPr>
        <w:rPr>
          <w:b/>
          <w:bCs/>
        </w:rPr>
      </w:pPr>
      <w:r w:rsidRPr="007F0071">
        <w:rPr>
          <w:b/>
          <w:bCs/>
        </w:rPr>
        <w:t>2. Driver Table</w:t>
      </w:r>
    </w:p>
    <w:tbl>
      <w:tblPr>
        <w:tblStyle w:val="TableGrid"/>
        <w:tblW w:w="0" w:type="auto"/>
        <w:tblLook w:val="04A0" w:firstRow="1" w:lastRow="0" w:firstColumn="1" w:lastColumn="0" w:noHBand="0" w:noVBand="1"/>
      </w:tblPr>
      <w:tblGrid>
        <w:gridCol w:w="1794"/>
        <w:gridCol w:w="2430"/>
        <w:gridCol w:w="3252"/>
        <w:gridCol w:w="3004"/>
      </w:tblGrid>
      <w:tr w:rsidR="007F0071" w:rsidRPr="007F0071" w14:paraId="63DD2B4C" w14:textId="77777777" w:rsidTr="007F0071">
        <w:tc>
          <w:tcPr>
            <w:tcW w:w="0" w:type="auto"/>
            <w:hideMark/>
          </w:tcPr>
          <w:p w14:paraId="106193DC" w14:textId="77777777" w:rsidR="007F0071" w:rsidRPr="007F0071" w:rsidRDefault="007F0071" w:rsidP="007F0071">
            <w:pPr>
              <w:spacing w:after="160" w:line="259" w:lineRule="auto"/>
              <w:rPr>
                <w:b/>
                <w:bCs/>
              </w:rPr>
            </w:pPr>
            <w:r w:rsidRPr="007F0071">
              <w:rPr>
                <w:b/>
                <w:bCs/>
              </w:rPr>
              <w:t>Column Name</w:t>
            </w:r>
          </w:p>
        </w:tc>
        <w:tc>
          <w:tcPr>
            <w:tcW w:w="0" w:type="auto"/>
            <w:hideMark/>
          </w:tcPr>
          <w:p w14:paraId="0A722582" w14:textId="77777777" w:rsidR="007F0071" w:rsidRPr="007F0071" w:rsidRDefault="007F0071" w:rsidP="007F0071">
            <w:pPr>
              <w:spacing w:after="160" w:line="259" w:lineRule="auto"/>
              <w:rPr>
                <w:b/>
                <w:bCs/>
              </w:rPr>
            </w:pPr>
            <w:r w:rsidRPr="007F0071">
              <w:rPr>
                <w:b/>
                <w:bCs/>
              </w:rPr>
              <w:t>Data Type</w:t>
            </w:r>
          </w:p>
        </w:tc>
        <w:tc>
          <w:tcPr>
            <w:tcW w:w="0" w:type="auto"/>
            <w:hideMark/>
          </w:tcPr>
          <w:p w14:paraId="5815A3BF" w14:textId="77777777" w:rsidR="007F0071" w:rsidRPr="007F0071" w:rsidRDefault="007F0071" w:rsidP="007F0071">
            <w:pPr>
              <w:spacing w:after="160" w:line="259" w:lineRule="auto"/>
              <w:rPr>
                <w:b/>
                <w:bCs/>
              </w:rPr>
            </w:pPr>
            <w:r w:rsidRPr="007F0071">
              <w:rPr>
                <w:b/>
                <w:bCs/>
              </w:rPr>
              <w:t>Constraints</w:t>
            </w:r>
          </w:p>
        </w:tc>
        <w:tc>
          <w:tcPr>
            <w:tcW w:w="0" w:type="auto"/>
            <w:hideMark/>
          </w:tcPr>
          <w:p w14:paraId="5137C714" w14:textId="77777777" w:rsidR="007F0071" w:rsidRPr="007F0071" w:rsidRDefault="007F0071" w:rsidP="007F0071">
            <w:pPr>
              <w:spacing w:after="160" w:line="259" w:lineRule="auto"/>
              <w:rPr>
                <w:b/>
                <w:bCs/>
              </w:rPr>
            </w:pPr>
            <w:r w:rsidRPr="007F0071">
              <w:rPr>
                <w:b/>
                <w:bCs/>
              </w:rPr>
              <w:t>Description</w:t>
            </w:r>
          </w:p>
        </w:tc>
      </w:tr>
      <w:tr w:rsidR="007F0071" w:rsidRPr="007F0071" w14:paraId="434D4D05" w14:textId="77777777" w:rsidTr="007F0071">
        <w:tc>
          <w:tcPr>
            <w:tcW w:w="0" w:type="auto"/>
            <w:hideMark/>
          </w:tcPr>
          <w:p w14:paraId="36D2E511" w14:textId="77777777" w:rsidR="007F0071" w:rsidRPr="007F0071" w:rsidRDefault="007F0071" w:rsidP="007F0071">
            <w:pPr>
              <w:spacing w:after="160" w:line="259" w:lineRule="auto"/>
            </w:pPr>
            <w:proofErr w:type="spellStart"/>
            <w:r w:rsidRPr="007F0071">
              <w:t>driver_id</w:t>
            </w:r>
            <w:proofErr w:type="spellEnd"/>
          </w:p>
        </w:tc>
        <w:tc>
          <w:tcPr>
            <w:tcW w:w="0" w:type="auto"/>
            <w:hideMark/>
          </w:tcPr>
          <w:p w14:paraId="53AA8A93" w14:textId="77777777" w:rsidR="007F0071" w:rsidRPr="007F0071" w:rsidRDefault="007F0071" w:rsidP="007F0071">
            <w:pPr>
              <w:spacing w:after="160" w:line="259" w:lineRule="auto"/>
            </w:pPr>
            <w:r w:rsidRPr="007F0071">
              <w:t>INT</w:t>
            </w:r>
          </w:p>
        </w:tc>
        <w:tc>
          <w:tcPr>
            <w:tcW w:w="0" w:type="auto"/>
            <w:hideMark/>
          </w:tcPr>
          <w:p w14:paraId="50931B98" w14:textId="77777777" w:rsidR="007F0071" w:rsidRPr="007F0071" w:rsidRDefault="007F0071" w:rsidP="007F0071">
            <w:pPr>
              <w:spacing w:after="160" w:line="259" w:lineRule="auto"/>
            </w:pPr>
            <w:r w:rsidRPr="007F0071">
              <w:t>PRIMARY KEY, AUTO_INCREMENT</w:t>
            </w:r>
          </w:p>
        </w:tc>
        <w:tc>
          <w:tcPr>
            <w:tcW w:w="0" w:type="auto"/>
            <w:hideMark/>
          </w:tcPr>
          <w:p w14:paraId="3696692A" w14:textId="77777777" w:rsidR="007F0071" w:rsidRPr="007F0071" w:rsidRDefault="007F0071" w:rsidP="007F0071">
            <w:pPr>
              <w:spacing w:after="160" w:line="259" w:lineRule="auto"/>
            </w:pPr>
            <w:r w:rsidRPr="007F0071">
              <w:t>Unique identifier for each driver</w:t>
            </w:r>
          </w:p>
        </w:tc>
      </w:tr>
      <w:tr w:rsidR="007F0071" w:rsidRPr="007F0071" w14:paraId="2BE61B80" w14:textId="77777777" w:rsidTr="007F0071">
        <w:tc>
          <w:tcPr>
            <w:tcW w:w="0" w:type="auto"/>
            <w:hideMark/>
          </w:tcPr>
          <w:p w14:paraId="07908DB7" w14:textId="77777777" w:rsidR="007F0071" w:rsidRPr="007F0071" w:rsidRDefault="007F0071" w:rsidP="007F0071">
            <w:pPr>
              <w:spacing w:after="160" w:line="259" w:lineRule="auto"/>
            </w:pPr>
            <w:r w:rsidRPr="007F0071">
              <w:t>name</w:t>
            </w:r>
          </w:p>
        </w:tc>
        <w:tc>
          <w:tcPr>
            <w:tcW w:w="0" w:type="auto"/>
            <w:hideMark/>
          </w:tcPr>
          <w:p w14:paraId="4F99513D" w14:textId="77777777" w:rsidR="007F0071" w:rsidRPr="007F0071" w:rsidRDefault="007F0071" w:rsidP="007F0071">
            <w:pPr>
              <w:spacing w:after="160" w:line="259" w:lineRule="auto"/>
            </w:pPr>
            <w:r w:rsidRPr="007F0071">
              <w:t>VARCHAR(100)</w:t>
            </w:r>
          </w:p>
        </w:tc>
        <w:tc>
          <w:tcPr>
            <w:tcW w:w="0" w:type="auto"/>
            <w:hideMark/>
          </w:tcPr>
          <w:p w14:paraId="47CE6DFF" w14:textId="77777777" w:rsidR="007F0071" w:rsidRPr="007F0071" w:rsidRDefault="007F0071" w:rsidP="007F0071">
            <w:pPr>
              <w:spacing w:after="160" w:line="259" w:lineRule="auto"/>
            </w:pPr>
            <w:r w:rsidRPr="007F0071">
              <w:t>NOT NULL</w:t>
            </w:r>
          </w:p>
        </w:tc>
        <w:tc>
          <w:tcPr>
            <w:tcW w:w="0" w:type="auto"/>
            <w:hideMark/>
          </w:tcPr>
          <w:p w14:paraId="555EAB7F" w14:textId="77777777" w:rsidR="007F0071" w:rsidRPr="007F0071" w:rsidRDefault="007F0071" w:rsidP="007F0071">
            <w:pPr>
              <w:spacing w:after="160" w:line="259" w:lineRule="auto"/>
            </w:pPr>
            <w:r w:rsidRPr="007F0071">
              <w:t>Driver's full name</w:t>
            </w:r>
          </w:p>
        </w:tc>
      </w:tr>
      <w:tr w:rsidR="007F0071" w:rsidRPr="007F0071" w14:paraId="2B56F968" w14:textId="77777777" w:rsidTr="007F0071">
        <w:tc>
          <w:tcPr>
            <w:tcW w:w="0" w:type="auto"/>
            <w:hideMark/>
          </w:tcPr>
          <w:p w14:paraId="35B9DAB6" w14:textId="77777777" w:rsidR="007F0071" w:rsidRPr="007F0071" w:rsidRDefault="007F0071" w:rsidP="007F0071">
            <w:pPr>
              <w:spacing w:after="160" w:line="259" w:lineRule="auto"/>
            </w:pPr>
            <w:proofErr w:type="spellStart"/>
            <w:r w:rsidRPr="007F0071">
              <w:t>license_number</w:t>
            </w:r>
            <w:proofErr w:type="spellEnd"/>
          </w:p>
        </w:tc>
        <w:tc>
          <w:tcPr>
            <w:tcW w:w="0" w:type="auto"/>
            <w:hideMark/>
          </w:tcPr>
          <w:p w14:paraId="36085075" w14:textId="77777777" w:rsidR="007F0071" w:rsidRPr="007F0071" w:rsidRDefault="007F0071" w:rsidP="007F0071">
            <w:pPr>
              <w:spacing w:after="160" w:line="259" w:lineRule="auto"/>
            </w:pPr>
            <w:r w:rsidRPr="007F0071">
              <w:t>VARCHAR(20)</w:t>
            </w:r>
          </w:p>
        </w:tc>
        <w:tc>
          <w:tcPr>
            <w:tcW w:w="0" w:type="auto"/>
            <w:hideMark/>
          </w:tcPr>
          <w:p w14:paraId="78037842" w14:textId="77777777" w:rsidR="007F0071" w:rsidRPr="007F0071" w:rsidRDefault="007F0071" w:rsidP="007F0071">
            <w:pPr>
              <w:spacing w:after="160" w:line="259" w:lineRule="auto"/>
            </w:pPr>
            <w:r w:rsidRPr="007F0071">
              <w:t>NOT NULL, UNIQUE</w:t>
            </w:r>
          </w:p>
        </w:tc>
        <w:tc>
          <w:tcPr>
            <w:tcW w:w="0" w:type="auto"/>
            <w:hideMark/>
          </w:tcPr>
          <w:p w14:paraId="3829816D" w14:textId="77777777" w:rsidR="007F0071" w:rsidRPr="007F0071" w:rsidRDefault="007F0071" w:rsidP="007F0071">
            <w:pPr>
              <w:spacing w:after="160" w:line="259" w:lineRule="auto"/>
            </w:pPr>
            <w:r w:rsidRPr="007F0071">
              <w:t>Driver's license number</w:t>
            </w:r>
          </w:p>
        </w:tc>
      </w:tr>
      <w:tr w:rsidR="007F0071" w:rsidRPr="007F0071" w14:paraId="78BE5687" w14:textId="77777777" w:rsidTr="007F0071">
        <w:tc>
          <w:tcPr>
            <w:tcW w:w="0" w:type="auto"/>
            <w:hideMark/>
          </w:tcPr>
          <w:p w14:paraId="42AAD735" w14:textId="77777777" w:rsidR="007F0071" w:rsidRPr="007F0071" w:rsidRDefault="007F0071" w:rsidP="007F0071">
            <w:pPr>
              <w:spacing w:after="160" w:line="259" w:lineRule="auto"/>
            </w:pPr>
            <w:proofErr w:type="spellStart"/>
            <w:r w:rsidRPr="007F0071">
              <w:t>contact_number</w:t>
            </w:r>
            <w:proofErr w:type="spellEnd"/>
          </w:p>
        </w:tc>
        <w:tc>
          <w:tcPr>
            <w:tcW w:w="0" w:type="auto"/>
            <w:hideMark/>
          </w:tcPr>
          <w:p w14:paraId="2F0EF096" w14:textId="77777777" w:rsidR="007F0071" w:rsidRPr="007F0071" w:rsidRDefault="007F0071" w:rsidP="007F0071">
            <w:pPr>
              <w:spacing w:after="160" w:line="259" w:lineRule="auto"/>
            </w:pPr>
            <w:r w:rsidRPr="007F0071">
              <w:t>VARCHAR(15)</w:t>
            </w:r>
          </w:p>
        </w:tc>
        <w:tc>
          <w:tcPr>
            <w:tcW w:w="0" w:type="auto"/>
            <w:hideMark/>
          </w:tcPr>
          <w:p w14:paraId="6B306648" w14:textId="77777777" w:rsidR="007F0071" w:rsidRPr="007F0071" w:rsidRDefault="007F0071" w:rsidP="007F0071">
            <w:pPr>
              <w:spacing w:after="160" w:line="259" w:lineRule="auto"/>
            </w:pPr>
            <w:r w:rsidRPr="007F0071">
              <w:t>NOT NULL</w:t>
            </w:r>
          </w:p>
        </w:tc>
        <w:tc>
          <w:tcPr>
            <w:tcW w:w="0" w:type="auto"/>
            <w:hideMark/>
          </w:tcPr>
          <w:p w14:paraId="3AD0D669" w14:textId="77777777" w:rsidR="007F0071" w:rsidRPr="007F0071" w:rsidRDefault="007F0071" w:rsidP="007F0071">
            <w:pPr>
              <w:spacing w:after="160" w:line="259" w:lineRule="auto"/>
            </w:pPr>
            <w:r w:rsidRPr="007F0071">
              <w:t>Driver's contact number</w:t>
            </w:r>
          </w:p>
        </w:tc>
      </w:tr>
      <w:tr w:rsidR="007F0071" w:rsidRPr="007F0071" w14:paraId="1A19A820" w14:textId="77777777" w:rsidTr="007F0071">
        <w:tc>
          <w:tcPr>
            <w:tcW w:w="0" w:type="auto"/>
            <w:hideMark/>
          </w:tcPr>
          <w:p w14:paraId="390A77D3" w14:textId="77777777" w:rsidR="007F0071" w:rsidRPr="007F0071" w:rsidRDefault="007F0071" w:rsidP="007F0071">
            <w:pPr>
              <w:spacing w:after="160" w:line="259" w:lineRule="auto"/>
            </w:pPr>
            <w:r w:rsidRPr="007F0071">
              <w:t>status</w:t>
            </w:r>
          </w:p>
        </w:tc>
        <w:tc>
          <w:tcPr>
            <w:tcW w:w="0" w:type="auto"/>
            <w:hideMark/>
          </w:tcPr>
          <w:p w14:paraId="61A39A04" w14:textId="77777777" w:rsidR="007F0071" w:rsidRPr="007F0071" w:rsidRDefault="007F0071" w:rsidP="007F0071">
            <w:pPr>
              <w:spacing w:after="160" w:line="259" w:lineRule="auto"/>
            </w:pPr>
            <w:r w:rsidRPr="007F0071">
              <w:t>ENUM('active', 'inactive')</w:t>
            </w:r>
          </w:p>
        </w:tc>
        <w:tc>
          <w:tcPr>
            <w:tcW w:w="0" w:type="auto"/>
            <w:hideMark/>
          </w:tcPr>
          <w:p w14:paraId="5C58666A" w14:textId="77777777" w:rsidR="007F0071" w:rsidRPr="007F0071" w:rsidRDefault="007F0071" w:rsidP="007F0071">
            <w:pPr>
              <w:spacing w:after="160" w:line="259" w:lineRule="auto"/>
            </w:pPr>
            <w:r w:rsidRPr="007F0071">
              <w:t>NOT NULL</w:t>
            </w:r>
          </w:p>
        </w:tc>
        <w:tc>
          <w:tcPr>
            <w:tcW w:w="0" w:type="auto"/>
            <w:hideMark/>
          </w:tcPr>
          <w:p w14:paraId="465DDDFA" w14:textId="77777777" w:rsidR="007F0071" w:rsidRPr="007F0071" w:rsidRDefault="007F0071" w:rsidP="007F0071">
            <w:pPr>
              <w:spacing w:after="160" w:line="259" w:lineRule="auto"/>
            </w:pPr>
            <w:r w:rsidRPr="007F0071">
              <w:t>Current status of the driver</w:t>
            </w:r>
          </w:p>
        </w:tc>
      </w:tr>
    </w:tbl>
    <w:p w14:paraId="6553811B" w14:textId="77777777" w:rsidR="007F0071" w:rsidRPr="007F0071" w:rsidRDefault="007F0071" w:rsidP="007F0071">
      <w:pPr>
        <w:rPr>
          <w:b/>
          <w:bCs/>
        </w:rPr>
      </w:pPr>
      <w:r w:rsidRPr="007F0071">
        <w:rPr>
          <w:b/>
          <w:bCs/>
        </w:rPr>
        <w:t>3. Route Table</w:t>
      </w:r>
    </w:p>
    <w:tbl>
      <w:tblPr>
        <w:tblStyle w:val="TableGrid"/>
        <w:tblW w:w="0" w:type="auto"/>
        <w:tblLook w:val="04A0" w:firstRow="1" w:lastRow="0" w:firstColumn="1" w:lastColumn="0" w:noHBand="0" w:noVBand="1"/>
      </w:tblPr>
      <w:tblGrid>
        <w:gridCol w:w="1657"/>
        <w:gridCol w:w="1655"/>
        <w:gridCol w:w="3392"/>
        <w:gridCol w:w="3153"/>
      </w:tblGrid>
      <w:tr w:rsidR="007F0071" w:rsidRPr="007F0071" w14:paraId="509E378F" w14:textId="77777777" w:rsidTr="007F0071">
        <w:tc>
          <w:tcPr>
            <w:tcW w:w="0" w:type="auto"/>
            <w:hideMark/>
          </w:tcPr>
          <w:p w14:paraId="4F8CCC76" w14:textId="77777777" w:rsidR="007F0071" w:rsidRPr="007F0071" w:rsidRDefault="007F0071" w:rsidP="007F0071">
            <w:pPr>
              <w:spacing w:after="160" w:line="259" w:lineRule="auto"/>
              <w:rPr>
                <w:b/>
                <w:bCs/>
              </w:rPr>
            </w:pPr>
            <w:r w:rsidRPr="007F0071">
              <w:rPr>
                <w:b/>
                <w:bCs/>
              </w:rPr>
              <w:t>Column Name</w:t>
            </w:r>
          </w:p>
        </w:tc>
        <w:tc>
          <w:tcPr>
            <w:tcW w:w="0" w:type="auto"/>
            <w:hideMark/>
          </w:tcPr>
          <w:p w14:paraId="678CBB08" w14:textId="77777777" w:rsidR="007F0071" w:rsidRPr="007F0071" w:rsidRDefault="007F0071" w:rsidP="007F0071">
            <w:pPr>
              <w:spacing w:after="160" w:line="259" w:lineRule="auto"/>
              <w:rPr>
                <w:b/>
                <w:bCs/>
              </w:rPr>
            </w:pPr>
            <w:r w:rsidRPr="007F0071">
              <w:rPr>
                <w:b/>
                <w:bCs/>
              </w:rPr>
              <w:t>Data Type</w:t>
            </w:r>
          </w:p>
        </w:tc>
        <w:tc>
          <w:tcPr>
            <w:tcW w:w="0" w:type="auto"/>
            <w:hideMark/>
          </w:tcPr>
          <w:p w14:paraId="1CF01EE4" w14:textId="77777777" w:rsidR="007F0071" w:rsidRPr="007F0071" w:rsidRDefault="007F0071" w:rsidP="007F0071">
            <w:pPr>
              <w:spacing w:after="160" w:line="259" w:lineRule="auto"/>
              <w:rPr>
                <w:b/>
                <w:bCs/>
              </w:rPr>
            </w:pPr>
            <w:r w:rsidRPr="007F0071">
              <w:rPr>
                <w:b/>
                <w:bCs/>
              </w:rPr>
              <w:t>Constraints</w:t>
            </w:r>
          </w:p>
        </w:tc>
        <w:tc>
          <w:tcPr>
            <w:tcW w:w="0" w:type="auto"/>
            <w:hideMark/>
          </w:tcPr>
          <w:p w14:paraId="42DDC368" w14:textId="77777777" w:rsidR="007F0071" w:rsidRPr="007F0071" w:rsidRDefault="007F0071" w:rsidP="007F0071">
            <w:pPr>
              <w:spacing w:after="160" w:line="259" w:lineRule="auto"/>
              <w:rPr>
                <w:b/>
                <w:bCs/>
              </w:rPr>
            </w:pPr>
            <w:r w:rsidRPr="007F0071">
              <w:rPr>
                <w:b/>
                <w:bCs/>
              </w:rPr>
              <w:t>Description</w:t>
            </w:r>
          </w:p>
        </w:tc>
      </w:tr>
      <w:tr w:rsidR="007F0071" w:rsidRPr="007F0071" w14:paraId="42879202" w14:textId="77777777" w:rsidTr="007F0071">
        <w:tc>
          <w:tcPr>
            <w:tcW w:w="0" w:type="auto"/>
            <w:hideMark/>
          </w:tcPr>
          <w:p w14:paraId="60C64D6D" w14:textId="77777777" w:rsidR="007F0071" w:rsidRPr="007F0071" w:rsidRDefault="007F0071" w:rsidP="007F0071">
            <w:pPr>
              <w:spacing w:after="160" w:line="259" w:lineRule="auto"/>
            </w:pPr>
            <w:proofErr w:type="spellStart"/>
            <w:r w:rsidRPr="007F0071">
              <w:t>route_id</w:t>
            </w:r>
            <w:proofErr w:type="spellEnd"/>
          </w:p>
        </w:tc>
        <w:tc>
          <w:tcPr>
            <w:tcW w:w="0" w:type="auto"/>
            <w:hideMark/>
          </w:tcPr>
          <w:p w14:paraId="32953EB1" w14:textId="77777777" w:rsidR="007F0071" w:rsidRPr="007F0071" w:rsidRDefault="007F0071" w:rsidP="007F0071">
            <w:pPr>
              <w:spacing w:after="160" w:line="259" w:lineRule="auto"/>
            </w:pPr>
            <w:r w:rsidRPr="007F0071">
              <w:t>INT</w:t>
            </w:r>
          </w:p>
        </w:tc>
        <w:tc>
          <w:tcPr>
            <w:tcW w:w="0" w:type="auto"/>
            <w:hideMark/>
          </w:tcPr>
          <w:p w14:paraId="2292DBF4" w14:textId="77777777" w:rsidR="007F0071" w:rsidRPr="007F0071" w:rsidRDefault="007F0071" w:rsidP="007F0071">
            <w:pPr>
              <w:spacing w:after="160" w:line="259" w:lineRule="auto"/>
            </w:pPr>
            <w:r w:rsidRPr="007F0071">
              <w:t>PRIMARY KEY, AUTO_INCREMENT</w:t>
            </w:r>
          </w:p>
        </w:tc>
        <w:tc>
          <w:tcPr>
            <w:tcW w:w="0" w:type="auto"/>
            <w:hideMark/>
          </w:tcPr>
          <w:p w14:paraId="770CD656" w14:textId="77777777" w:rsidR="007F0071" w:rsidRPr="007F0071" w:rsidRDefault="007F0071" w:rsidP="007F0071">
            <w:pPr>
              <w:spacing w:after="160" w:line="259" w:lineRule="auto"/>
            </w:pPr>
            <w:r w:rsidRPr="007F0071">
              <w:t>Unique identifier for each route</w:t>
            </w:r>
          </w:p>
        </w:tc>
      </w:tr>
      <w:tr w:rsidR="007F0071" w:rsidRPr="007F0071" w14:paraId="014F2431" w14:textId="77777777" w:rsidTr="007F0071">
        <w:tc>
          <w:tcPr>
            <w:tcW w:w="0" w:type="auto"/>
            <w:hideMark/>
          </w:tcPr>
          <w:p w14:paraId="65F93ECD" w14:textId="77777777" w:rsidR="007F0071" w:rsidRPr="007F0071" w:rsidRDefault="007F0071" w:rsidP="007F0071">
            <w:pPr>
              <w:spacing w:after="160" w:line="259" w:lineRule="auto"/>
            </w:pPr>
            <w:proofErr w:type="spellStart"/>
            <w:r w:rsidRPr="007F0071">
              <w:t>start_location</w:t>
            </w:r>
            <w:proofErr w:type="spellEnd"/>
          </w:p>
        </w:tc>
        <w:tc>
          <w:tcPr>
            <w:tcW w:w="0" w:type="auto"/>
            <w:hideMark/>
          </w:tcPr>
          <w:p w14:paraId="25EB23C7" w14:textId="77777777" w:rsidR="007F0071" w:rsidRPr="007F0071" w:rsidRDefault="007F0071" w:rsidP="007F0071">
            <w:pPr>
              <w:spacing w:after="160" w:line="259" w:lineRule="auto"/>
            </w:pPr>
            <w:r w:rsidRPr="007F0071">
              <w:t>VARCHAR(100)</w:t>
            </w:r>
          </w:p>
        </w:tc>
        <w:tc>
          <w:tcPr>
            <w:tcW w:w="0" w:type="auto"/>
            <w:hideMark/>
          </w:tcPr>
          <w:p w14:paraId="48C852F3" w14:textId="77777777" w:rsidR="007F0071" w:rsidRPr="007F0071" w:rsidRDefault="007F0071" w:rsidP="007F0071">
            <w:pPr>
              <w:spacing w:after="160" w:line="259" w:lineRule="auto"/>
            </w:pPr>
            <w:r w:rsidRPr="007F0071">
              <w:t>NOT NULL</w:t>
            </w:r>
          </w:p>
        </w:tc>
        <w:tc>
          <w:tcPr>
            <w:tcW w:w="0" w:type="auto"/>
            <w:hideMark/>
          </w:tcPr>
          <w:p w14:paraId="4822FCF5" w14:textId="77777777" w:rsidR="007F0071" w:rsidRPr="007F0071" w:rsidRDefault="007F0071" w:rsidP="007F0071">
            <w:pPr>
              <w:spacing w:after="160" w:line="259" w:lineRule="auto"/>
            </w:pPr>
            <w:r w:rsidRPr="007F0071">
              <w:t>Starting point of the route</w:t>
            </w:r>
          </w:p>
        </w:tc>
      </w:tr>
      <w:tr w:rsidR="007F0071" w:rsidRPr="007F0071" w14:paraId="3ED32F14" w14:textId="77777777" w:rsidTr="007F0071">
        <w:tc>
          <w:tcPr>
            <w:tcW w:w="0" w:type="auto"/>
            <w:hideMark/>
          </w:tcPr>
          <w:p w14:paraId="542C0F77" w14:textId="77777777" w:rsidR="007F0071" w:rsidRPr="007F0071" w:rsidRDefault="007F0071" w:rsidP="007F0071">
            <w:pPr>
              <w:spacing w:after="160" w:line="259" w:lineRule="auto"/>
            </w:pPr>
            <w:proofErr w:type="spellStart"/>
            <w:r w:rsidRPr="007F0071">
              <w:t>end_location</w:t>
            </w:r>
            <w:proofErr w:type="spellEnd"/>
          </w:p>
        </w:tc>
        <w:tc>
          <w:tcPr>
            <w:tcW w:w="0" w:type="auto"/>
            <w:hideMark/>
          </w:tcPr>
          <w:p w14:paraId="395A33C1" w14:textId="77777777" w:rsidR="007F0071" w:rsidRPr="007F0071" w:rsidRDefault="007F0071" w:rsidP="007F0071">
            <w:pPr>
              <w:spacing w:after="160" w:line="259" w:lineRule="auto"/>
            </w:pPr>
            <w:r w:rsidRPr="007F0071">
              <w:t>VARCHAR(100)</w:t>
            </w:r>
          </w:p>
        </w:tc>
        <w:tc>
          <w:tcPr>
            <w:tcW w:w="0" w:type="auto"/>
            <w:hideMark/>
          </w:tcPr>
          <w:p w14:paraId="54804B27" w14:textId="77777777" w:rsidR="007F0071" w:rsidRPr="007F0071" w:rsidRDefault="007F0071" w:rsidP="007F0071">
            <w:pPr>
              <w:spacing w:after="160" w:line="259" w:lineRule="auto"/>
            </w:pPr>
            <w:r w:rsidRPr="007F0071">
              <w:t>NOT NULL</w:t>
            </w:r>
          </w:p>
        </w:tc>
        <w:tc>
          <w:tcPr>
            <w:tcW w:w="0" w:type="auto"/>
            <w:hideMark/>
          </w:tcPr>
          <w:p w14:paraId="58D0016A" w14:textId="77777777" w:rsidR="007F0071" w:rsidRPr="007F0071" w:rsidRDefault="007F0071" w:rsidP="007F0071">
            <w:pPr>
              <w:spacing w:after="160" w:line="259" w:lineRule="auto"/>
            </w:pPr>
            <w:r w:rsidRPr="007F0071">
              <w:t>Ending point of the route</w:t>
            </w:r>
          </w:p>
        </w:tc>
      </w:tr>
      <w:tr w:rsidR="007F0071" w:rsidRPr="007F0071" w14:paraId="64BD9344" w14:textId="77777777" w:rsidTr="007F0071">
        <w:tc>
          <w:tcPr>
            <w:tcW w:w="0" w:type="auto"/>
            <w:hideMark/>
          </w:tcPr>
          <w:p w14:paraId="46C1D780" w14:textId="77777777" w:rsidR="007F0071" w:rsidRPr="007F0071" w:rsidRDefault="007F0071" w:rsidP="007F0071">
            <w:pPr>
              <w:spacing w:after="160" w:line="259" w:lineRule="auto"/>
            </w:pPr>
            <w:r w:rsidRPr="007F0071">
              <w:t>distance</w:t>
            </w:r>
          </w:p>
        </w:tc>
        <w:tc>
          <w:tcPr>
            <w:tcW w:w="0" w:type="auto"/>
            <w:hideMark/>
          </w:tcPr>
          <w:p w14:paraId="15751D0C" w14:textId="77777777" w:rsidR="007F0071" w:rsidRPr="007F0071" w:rsidRDefault="007F0071" w:rsidP="007F0071">
            <w:pPr>
              <w:spacing w:after="160" w:line="259" w:lineRule="auto"/>
            </w:pPr>
            <w:r w:rsidRPr="007F0071">
              <w:t>DECIMAL(10,2)</w:t>
            </w:r>
          </w:p>
        </w:tc>
        <w:tc>
          <w:tcPr>
            <w:tcW w:w="0" w:type="auto"/>
            <w:hideMark/>
          </w:tcPr>
          <w:p w14:paraId="48E81D24" w14:textId="77777777" w:rsidR="007F0071" w:rsidRPr="007F0071" w:rsidRDefault="007F0071" w:rsidP="007F0071">
            <w:pPr>
              <w:spacing w:after="160" w:line="259" w:lineRule="auto"/>
            </w:pPr>
            <w:r w:rsidRPr="007F0071">
              <w:t>NOT NULL</w:t>
            </w:r>
          </w:p>
        </w:tc>
        <w:tc>
          <w:tcPr>
            <w:tcW w:w="0" w:type="auto"/>
            <w:hideMark/>
          </w:tcPr>
          <w:p w14:paraId="0BB2C85F" w14:textId="77777777" w:rsidR="007F0071" w:rsidRPr="007F0071" w:rsidRDefault="007F0071" w:rsidP="007F0071">
            <w:pPr>
              <w:spacing w:after="160" w:line="259" w:lineRule="auto"/>
            </w:pPr>
            <w:r w:rsidRPr="007F0071">
              <w:t>Distance of the route (in km)</w:t>
            </w:r>
          </w:p>
        </w:tc>
      </w:tr>
    </w:tbl>
    <w:p w14:paraId="57C77EBA" w14:textId="77777777" w:rsidR="007F0071" w:rsidRPr="007F0071" w:rsidRDefault="007F0071" w:rsidP="007F0071">
      <w:pPr>
        <w:rPr>
          <w:b/>
          <w:bCs/>
        </w:rPr>
      </w:pPr>
      <w:r w:rsidRPr="007F0071">
        <w:rPr>
          <w:b/>
          <w:bCs/>
        </w:rPr>
        <w:t>4. Maintenance Table</w:t>
      </w:r>
    </w:p>
    <w:tbl>
      <w:tblPr>
        <w:tblStyle w:val="TableGrid"/>
        <w:tblW w:w="0" w:type="auto"/>
        <w:tblLook w:val="04A0" w:firstRow="1" w:lastRow="0" w:firstColumn="1" w:lastColumn="0" w:noHBand="0" w:noVBand="1"/>
      </w:tblPr>
      <w:tblGrid>
        <w:gridCol w:w="1983"/>
        <w:gridCol w:w="1532"/>
        <w:gridCol w:w="3087"/>
        <w:gridCol w:w="3878"/>
      </w:tblGrid>
      <w:tr w:rsidR="007F0071" w:rsidRPr="007F0071" w14:paraId="562A2639" w14:textId="77777777" w:rsidTr="007F0071">
        <w:tc>
          <w:tcPr>
            <w:tcW w:w="0" w:type="auto"/>
            <w:hideMark/>
          </w:tcPr>
          <w:p w14:paraId="1B559C69" w14:textId="77777777" w:rsidR="007F0071" w:rsidRPr="007F0071" w:rsidRDefault="007F0071" w:rsidP="007F0071">
            <w:pPr>
              <w:spacing w:after="160" w:line="259" w:lineRule="auto"/>
              <w:rPr>
                <w:b/>
                <w:bCs/>
              </w:rPr>
            </w:pPr>
            <w:r w:rsidRPr="007F0071">
              <w:rPr>
                <w:b/>
                <w:bCs/>
              </w:rPr>
              <w:t>Column Name</w:t>
            </w:r>
          </w:p>
        </w:tc>
        <w:tc>
          <w:tcPr>
            <w:tcW w:w="0" w:type="auto"/>
            <w:hideMark/>
          </w:tcPr>
          <w:p w14:paraId="3E5E1EC5" w14:textId="77777777" w:rsidR="007F0071" w:rsidRPr="007F0071" w:rsidRDefault="007F0071" w:rsidP="007F0071">
            <w:pPr>
              <w:spacing w:after="160" w:line="259" w:lineRule="auto"/>
              <w:rPr>
                <w:b/>
                <w:bCs/>
              </w:rPr>
            </w:pPr>
            <w:r w:rsidRPr="007F0071">
              <w:rPr>
                <w:b/>
                <w:bCs/>
              </w:rPr>
              <w:t>Data Type</w:t>
            </w:r>
          </w:p>
        </w:tc>
        <w:tc>
          <w:tcPr>
            <w:tcW w:w="0" w:type="auto"/>
            <w:hideMark/>
          </w:tcPr>
          <w:p w14:paraId="3BCF2F01" w14:textId="77777777" w:rsidR="007F0071" w:rsidRPr="007F0071" w:rsidRDefault="007F0071" w:rsidP="007F0071">
            <w:pPr>
              <w:spacing w:after="160" w:line="259" w:lineRule="auto"/>
              <w:rPr>
                <w:b/>
                <w:bCs/>
              </w:rPr>
            </w:pPr>
            <w:r w:rsidRPr="007F0071">
              <w:rPr>
                <w:b/>
                <w:bCs/>
              </w:rPr>
              <w:t>Constraints</w:t>
            </w:r>
          </w:p>
        </w:tc>
        <w:tc>
          <w:tcPr>
            <w:tcW w:w="0" w:type="auto"/>
            <w:hideMark/>
          </w:tcPr>
          <w:p w14:paraId="164AFF20" w14:textId="77777777" w:rsidR="007F0071" w:rsidRPr="007F0071" w:rsidRDefault="007F0071" w:rsidP="007F0071">
            <w:pPr>
              <w:spacing w:after="160" w:line="259" w:lineRule="auto"/>
              <w:rPr>
                <w:b/>
                <w:bCs/>
              </w:rPr>
            </w:pPr>
            <w:r w:rsidRPr="007F0071">
              <w:rPr>
                <w:b/>
                <w:bCs/>
              </w:rPr>
              <w:t>Description</w:t>
            </w:r>
          </w:p>
        </w:tc>
      </w:tr>
      <w:tr w:rsidR="007F0071" w:rsidRPr="007F0071" w14:paraId="690CFF14" w14:textId="77777777" w:rsidTr="007F0071">
        <w:tc>
          <w:tcPr>
            <w:tcW w:w="0" w:type="auto"/>
            <w:hideMark/>
          </w:tcPr>
          <w:p w14:paraId="2A092A02" w14:textId="77777777" w:rsidR="007F0071" w:rsidRPr="007F0071" w:rsidRDefault="007F0071" w:rsidP="007F0071">
            <w:pPr>
              <w:spacing w:after="160" w:line="259" w:lineRule="auto"/>
            </w:pPr>
            <w:proofErr w:type="spellStart"/>
            <w:r w:rsidRPr="007F0071">
              <w:t>maintenance_id</w:t>
            </w:r>
            <w:proofErr w:type="spellEnd"/>
          </w:p>
        </w:tc>
        <w:tc>
          <w:tcPr>
            <w:tcW w:w="0" w:type="auto"/>
            <w:hideMark/>
          </w:tcPr>
          <w:p w14:paraId="3C9D4546" w14:textId="77777777" w:rsidR="007F0071" w:rsidRPr="007F0071" w:rsidRDefault="007F0071" w:rsidP="007F0071">
            <w:pPr>
              <w:spacing w:after="160" w:line="259" w:lineRule="auto"/>
            </w:pPr>
            <w:r w:rsidRPr="007F0071">
              <w:t>INT</w:t>
            </w:r>
          </w:p>
        </w:tc>
        <w:tc>
          <w:tcPr>
            <w:tcW w:w="0" w:type="auto"/>
            <w:hideMark/>
          </w:tcPr>
          <w:p w14:paraId="78777142" w14:textId="77777777" w:rsidR="007F0071" w:rsidRPr="007F0071" w:rsidRDefault="007F0071" w:rsidP="007F0071">
            <w:pPr>
              <w:spacing w:after="160" w:line="259" w:lineRule="auto"/>
            </w:pPr>
            <w:r w:rsidRPr="007F0071">
              <w:t>PRIMARY KEY, AUTO_INCREMENT</w:t>
            </w:r>
          </w:p>
        </w:tc>
        <w:tc>
          <w:tcPr>
            <w:tcW w:w="0" w:type="auto"/>
            <w:hideMark/>
          </w:tcPr>
          <w:p w14:paraId="1940E139" w14:textId="77777777" w:rsidR="007F0071" w:rsidRPr="007F0071" w:rsidRDefault="007F0071" w:rsidP="007F0071">
            <w:pPr>
              <w:spacing w:after="160" w:line="259" w:lineRule="auto"/>
            </w:pPr>
            <w:r w:rsidRPr="007F0071">
              <w:t>Unique identifier for each maintenance record</w:t>
            </w:r>
          </w:p>
        </w:tc>
      </w:tr>
      <w:tr w:rsidR="007F0071" w:rsidRPr="007F0071" w14:paraId="048E9ABB" w14:textId="77777777" w:rsidTr="007F0071">
        <w:tc>
          <w:tcPr>
            <w:tcW w:w="0" w:type="auto"/>
            <w:hideMark/>
          </w:tcPr>
          <w:p w14:paraId="32A28506" w14:textId="77777777" w:rsidR="007F0071" w:rsidRPr="007F0071" w:rsidRDefault="007F0071" w:rsidP="007F0071">
            <w:pPr>
              <w:spacing w:after="160" w:line="259" w:lineRule="auto"/>
            </w:pPr>
            <w:proofErr w:type="spellStart"/>
            <w:r w:rsidRPr="007F0071">
              <w:t>vehicle_id</w:t>
            </w:r>
            <w:proofErr w:type="spellEnd"/>
          </w:p>
        </w:tc>
        <w:tc>
          <w:tcPr>
            <w:tcW w:w="0" w:type="auto"/>
            <w:hideMark/>
          </w:tcPr>
          <w:p w14:paraId="1FD5FA18" w14:textId="77777777" w:rsidR="007F0071" w:rsidRPr="007F0071" w:rsidRDefault="007F0071" w:rsidP="007F0071">
            <w:pPr>
              <w:spacing w:after="160" w:line="259" w:lineRule="auto"/>
            </w:pPr>
            <w:r w:rsidRPr="007F0071">
              <w:t>INT</w:t>
            </w:r>
          </w:p>
        </w:tc>
        <w:tc>
          <w:tcPr>
            <w:tcW w:w="0" w:type="auto"/>
            <w:hideMark/>
          </w:tcPr>
          <w:p w14:paraId="6EE8260F" w14:textId="77777777" w:rsidR="007F0071" w:rsidRPr="007F0071" w:rsidRDefault="007F0071" w:rsidP="007F0071">
            <w:pPr>
              <w:spacing w:after="160" w:line="259" w:lineRule="auto"/>
            </w:pPr>
            <w:r w:rsidRPr="007F0071">
              <w:t>FOREIGN KEY</w:t>
            </w:r>
          </w:p>
        </w:tc>
        <w:tc>
          <w:tcPr>
            <w:tcW w:w="0" w:type="auto"/>
            <w:hideMark/>
          </w:tcPr>
          <w:p w14:paraId="5B090841" w14:textId="77777777" w:rsidR="007F0071" w:rsidRPr="007F0071" w:rsidRDefault="007F0071" w:rsidP="007F0071">
            <w:pPr>
              <w:spacing w:after="160" w:line="259" w:lineRule="auto"/>
            </w:pPr>
            <w:r w:rsidRPr="007F0071">
              <w:t>Vehicle being serviced</w:t>
            </w:r>
          </w:p>
        </w:tc>
      </w:tr>
      <w:tr w:rsidR="007F0071" w:rsidRPr="007F0071" w14:paraId="2F66AF3B" w14:textId="77777777" w:rsidTr="007F0071">
        <w:tc>
          <w:tcPr>
            <w:tcW w:w="0" w:type="auto"/>
            <w:hideMark/>
          </w:tcPr>
          <w:p w14:paraId="6DD2A7BC" w14:textId="77777777" w:rsidR="007F0071" w:rsidRPr="007F0071" w:rsidRDefault="007F0071" w:rsidP="007F0071">
            <w:pPr>
              <w:spacing w:after="160" w:line="259" w:lineRule="auto"/>
            </w:pPr>
            <w:proofErr w:type="spellStart"/>
            <w:r w:rsidRPr="007F0071">
              <w:t>maintenance_type</w:t>
            </w:r>
            <w:proofErr w:type="spellEnd"/>
          </w:p>
        </w:tc>
        <w:tc>
          <w:tcPr>
            <w:tcW w:w="0" w:type="auto"/>
            <w:hideMark/>
          </w:tcPr>
          <w:p w14:paraId="4579D327" w14:textId="77777777" w:rsidR="007F0071" w:rsidRPr="007F0071" w:rsidRDefault="007F0071" w:rsidP="007F0071">
            <w:pPr>
              <w:spacing w:after="160" w:line="259" w:lineRule="auto"/>
            </w:pPr>
            <w:r w:rsidRPr="007F0071">
              <w:t>VARCHAR(50)</w:t>
            </w:r>
          </w:p>
        </w:tc>
        <w:tc>
          <w:tcPr>
            <w:tcW w:w="0" w:type="auto"/>
            <w:hideMark/>
          </w:tcPr>
          <w:p w14:paraId="6DA662BF" w14:textId="77777777" w:rsidR="007F0071" w:rsidRPr="007F0071" w:rsidRDefault="007F0071" w:rsidP="007F0071">
            <w:pPr>
              <w:spacing w:after="160" w:line="259" w:lineRule="auto"/>
            </w:pPr>
            <w:r w:rsidRPr="007F0071">
              <w:t>NOT NULL</w:t>
            </w:r>
          </w:p>
        </w:tc>
        <w:tc>
          <w:tcPr>
            <w:tcW w:w="0" w:type="auto"/>
            <w:hideMark/>
          </w:tcPr>
          <w:p w14:paraId="23272297" w14:textId="77777777" w:rsidR="007F0071" w:rsidRPr="007F0071" w:rsidRDefault="007F0071" w:rsidP="007F0071">
            <w:pPr>
              <w:spacing w:after="160" w:line="259" w:lineRule="auto"/>
            </w:pPr>
            <w:r w:rsidRPr="007F0071">
              <w:t>Type of maintenance</w:t>
            </w:r>
          </w:p>
        </w:tc>
      </w:tr>
      <w:tr w:rsidR="007F0071" w:rsidRPr="007F0071" w14:paraId="1F02E893" w14:textId="77777777" w:rsidTr="007F0071">
        <w:tc>
          <w:tcPr>
            <w:tcW w:w="0" w:type="auto"/>
            <w:hideMark/>
          </w:tcPr>
          <w:p w14:paraId="115D4301" w14:textId="77777777" w:rsidR="007F0071" w:rsidRPr="007F0071" w:rsidRDefault="007F0071" w:rsidP="007F0071">
            <w:pPr>
              <w:spacing w:after="160" w:line="259" w:lineRule="auto"/>
            </w:pPr>
            <w:r w:rsidRPr="007F0071">
              <w:lastRenderedPageBreak/>
              <w:t>date</w:t>
            </w:r>
          </w:p>
        </w:tc>
        <w:tc>
          <w:tcPr>
            <w:tcW w:w="0" w:type="auto"/>
            <w:hideMark/>
          </w:tcPr>
          <w:p w14:paraId="41E0254D" w14:textId="77777777" w:rsidR="007F0071" w:rsidRPr="007F0071" w:rsidRDefault="007F0071" w:rsidP="007F0071">
            <w:pPr>
              <w:spacing w:after="160" w:line="259" w:lineRule="auto"/>
            </w:pPr>
            <w:r w:rsidRPr="007F0071">
              <w:t>DATE</w:t>
            </w:r>
          </w:p>
        </w:tc>
        <w:tc>
          <w:tcPr>
            <w:tcW w:w="0" w:type="auto"/>
            <w:hideMark/>
          </w:tcPr>
          <w:p w14:paraId="4F03CDB1" w14:textId="77777777" w:rsidR="007F0071" w:rsidRPr="007F0071" w:rsidRDefault="007F0071" w:rsidP="007F0071">
            <w:pPr>
              <w:spacing w:after="160" w:line="259" w:lineRule="auto"/>
            </w:pPr>
            <w:r w:rsidRPr="007F0071">
              <w:t>NOT NULL</w:t>
            </w:r>
          </w:p>
        </w:tc>
        <w:tc>
          <w:tcPr>
            <w:tcW w:w="0" w:type="auto"/>
            <w:hideMark/>
          </w:tcPr>
          <w:p w14:paraId="5FF6ED85" w14:textId="77777777" w:rsidR="007F0071" w:rsidRPr="007F0071" w:rsidRDefault="007F0071" w:rsidP="007F0071">
            <w:pPr>
              <w:spacing w:after="160" w:line="259" w:lineRule="auto"/>
            </w:pPr>
            <w:r w:rsidRPr="007F0071">
              <w:t>Date of maintenance</w:t>
            </w:r>
          </w:p>
        </w:tc>
      </w:tr>
      <w:tr w:rsidR="007F0071" w:rsidRPr="007F0071" w14:paraId="611BA6EC" w14:textId="77777777" w:rsidTr="007F0071">
        <w:tc>
          <w:tcPr>
            <w:tcW w:w="0" w:type="auto"/>
            <w:hideMark/>
          </w:tcPr>
          <w:p w14:paraId="4DA12066" w14:textId="77777777" w:rsidR="007F0071" w:rsidRPr="007F0071" w:rsidRDefault="007F0071" w:rsidP="007F0071">
            <w:pPr>
              <w:spacing w:after="160" w:line="259" w:lineRule="auto"/>
            </w:pPr>
            <w:r w:rsidRPr="007F0071">
              <w:t>description</w:t>
            </w:r>
          </w:p>
        </w:tc>
        <w:tc>
          <w:tcPr>
            <w:tcW w:w="0" w:type="auto"/>
            <w:hideMark/>
          </w:tcPr>
          <w:p w14:paraId="3964D075" w14:textId="77777777" w:rsidR="007F0071" w:rsidRPr="007F0071" w:rsidRDefault="007F0071" w:rsidP="007F0071">
            <w:pPr>
              <w:spacing w:after="160" w:line="259" w:lineRule="auto"/>
            </w:pPr>
            <w:r w:rsidRPr="007F0071">
              <w:t>TEXT</w:t>
            </w:r>
          </w:p>
        </w:tc>
        <w:tc>
          <w:tcPr>
            <w:tcW w:w="0" w:type="auto"/>
            <w:hideMark/>
          </w:tcPr>
          <w:p w14:paraId="6B9DE574" w14:textId="77777777" w:rsidR="007F0071" w:rsidRPr="007F0071" w:rsidRDefault="007F0071" w:rsidP="007F0071">
            <w:pPr>
              <w:spacing w:after="160" w:line="259" w:lineRule="auto"/>
            </w:pPr>
          </w:p>
        </w:tc>
        <w:tc>
          <w:tcPr>
            <w:tcW w:w="0" w:type="auto"/>
            <w:hideMark/>
          </w:tcPr>
          <w:p w14:paraId="237881E3" w14:textId="77777777" w:rsidR="007F0071" w:rsidRPr="007F0071" w:rsidRDefault="007F0071" w:rsidP="007F0071">
            <w:pPr>
              <w:spacing w:after="160" w:line="259" w:lineRule="auto"/>
            </w:pPr>
            <w:r w:rsidRPr="007F0071">
              <w:t>Description of maintenance work</w:t>
            </w:r>
          </w:p>
        </w:tc>
      </w:tr>
    </w:tbl>
    <w:p w14:paraId="7CDF942E" w14:textId="77777777" w:rsidR="007F0071" w:rsidRPr="007F0071" w:rsidRDefault="007F0071" w:rsidP="007F0071">
      <w:pPr>
        <w:rPr>
          <w:b/>
          <w:bCs/>
        </w:rPr>
      </w:pPr>
      <w:r w:rsidRPr="007F0071">
        <w:rPr>
          <w:b/>
          <w:bCs/>
        </w:rPr>
        <w:t>5. Schedule Table</w:t>
      </w:r>
    </w:p>
    <w:tbl>
      <w:tblPr>
        <w:tblStyle w:val="TableGrid"/>
        <w:tblW w:w="0" w:type="auto"/>
        <w:tblLook w:val="04A0" w:firstRow="1" w:lastRow="0" w:firstColumn="1" w:lastColumn="0" w:noHBand="0" w:noVBand="1"/>
      </w:tblPr>
      <w:tblGrid>
        <w:gridCol w:w="1657"/>
        <w:gridCol w:w="1199"/>
        <w:gridCol w:w="3392"/>
        <w:gridCol w:w="3532"/>
      </w:tblGrid>
      <w:tr w:rsidR="007F0071" w:rsidRPr="007F0071" w14:paraId="647DD90D" w14:textId="77777777" w:rsidTr="007F0071">
        <w:tc>
          <w:tcPr>
            <w:tcW w:w="0" w:type="auto"/>
            <w:hideMark/>
          </w:tcPr>
          <w:p w14:paraId="2844B0DB" w14:textId="77777777" w:rsidR="007F0071" w:rsidRPr="007F0071" w:rsidRDefault="007F0071" w:rsidP="007F0071">
            <w:pPr>
              <w:spacing w:after="160" w:line="259" w:lineRule="auto"/>
              <w:rPr>
                <w:b/>
                <w:bCs/>
              </w:rPr>
            </w:pPr>
            <w:r w:rsidRPr="007F0071">
              <w:rPr>
                <w:b/>
                <w:bCs/>
              </w:rPr>
              <w:t>Column Name</w:t>
            </w:r>
          </w:p>
        </w:tc>
        <w:tc>
          <w:tcPr>
            <w:tcW w:w="0" w:type="auto"/>
            <w:hideMark/>
          </w:tcPr>
          <w:p w14:paraId="6E419D0B" w14:textId="77777777" w:rsidR="007F0071" w:rsidRPr="007F0071" w:rsidRDefault="007F0071" w:rsidP="007F0071">
            <w:pPr>
              <w:spacing w:after="160" w:line="259" w:lineRule="auto"/>
              <w:rPr>
                <w:b/>
                <w:bCs/>
              </w:rPr>
            </w:pPr>
            <w:r w:rsidRPr="007F0071">
              <w:rPr>
                <w:b/>
                <w:bCs/>
              </w:rPr>
              <w:t>Data Type</w:t>
            </w:r>
          </w:p>
        </w:tc>
        <w:tc>
          <w:tcPr>
            <w:tcW w:w="0" w:type="auto"/>
            <w:hideMark/>
          </w:tcPr>
          <w:p w14:paraId="6632A6E1" w14:textId="77777777" w:rsidR="007F0071" w:rsidRPr="007F0071" w:rsidRDefault="007F0071" w:rsidP="007F0071">
            <w:pPr>
              <w:spacing w:after="160" w:line="259" w:lineRule="auto"/>
              <w:rPr>
                <w:b/>
                <w:bCs/>
              </w:rPr>
            </w:pPr>
            <w:r w:rsidRPr="007F0071">
              <w:rPr>
                <w:b/>
                <w:bCs/>
              </w:rPr>
              <w:t>Constraints</w:t>
            </w:r>
          </w:p>
        </w:tc>
        <w:tc>
          <w:tcPr>
            <w:tcW w:w="0" w:type="auto"/>
            <w:hideMark/>
          </w:tcPr>
          <w:p w14:paraId="4038F78E" w14:textId="77777777" w:rsidR="007F0071" w:rsidRPr="007F0071" w:rsidRDefault="007F0071" w:rsidP="007F0071">
            <w:pPr>
              <w:spacing w:after="160" w:line="259" w:lineRule="auto"/>
              <w:rPr>
                <w:b/>
                <w:bCs/>
              </w:rPr>
            </w:pPr>
            <w:r w:rsidRPr="007F0071">
              <w:rPr>
                <w:b/>
                <w:bCs/>
              </w:rPr>
              <w:t>Description</w:t>
            </w:r>
          </w:p>
        </w:tc>
      </w:tr>
      <w:tr w:rsidR="007F0071" w:rsidRPr="007F0071" w14:paraId="18DD4F21" w14:textId="77777777" w:rsidTr="007F0071">
        <w:tc>
          <w:tcPr>
            <w:tcW w:w="0" w:type="auto"/>
            <w:hideMark/>
          </w:tcPr>
          <w:p w14:paraId="4AFCB917" w14:textId="77777777" w:rsidR="007F0071" w:rsidRPr="007F0071" w:rsidRDefault="007F0071" w:rsidP="007F0071">
            <w:pPr>
              <w:spacing w:after="160" w:line="259" w:lineRule="auto"/>
            </w:pPr>
            <w:proofErr w:type="spellStart"/>
            <w:r w:rsidRPr="007F0071">
              <w:t>schedule_id</w:t>
            </w:r>
            <w:proofErr w:type="spellEnd"/>
          </w:p>
        </w:tc>
        <w:tc>
          <w:tcPr>
            <w:tcW w:w="0" w:type="auto"/>
            <w:hideMark/>
          </w:tcPr>
          <w:p w14:paraId="5C557A60" w14:textId="77777777" w:rsidR="007F0071" w:rsidRPr="007F0071" w:rsidRDefault="007F0071" w:rsidP="007F0071">
            <w:pPr>
              <w:spacing w:after="160" w:line="259" w:lineRule="auto"/>
            </w:pPr>
            <w:r w:rsidRPr="007F0071">
              <w:t>INT</w:t>
            </w:r>
          </w:p>
        </w:tc>
        <w:tc>
          <w:tcPr>
            <w:tcW w:w="0" w:type="auto"/>
            <w:hideMark/>
          </w:tcPr>
          <w:p w14:paraId="5644989B" w14:textId="77777777" w:rsidR="007F0071" w:rsidRPr="007F0071" w:rsidRDefault="007F0071" w:rsidP="007F0071">
            <w:pPr>
              <w:spacing w:after="160" w:line="259" w:lineRule="auto"/>
            </w:pPr>
            <w:r w:rsidRPr="007F0071">
              <w:t>PRIMARY KEY, AUTO_INCREMENT</w:t>
            </w:r>
          </w:p>
        </w:tc>
        <w:tc>
          <w:tcPr>
            <w:tcW w:w="0" w:type="auto"/>
            <w:hideMark/>
          </w:tcPr>
          <w:p w14:paraId="209F4315" w14:textId="77777777" w:rsidR="007F0071" w:rsidRPr="007F0071" w:rsidRDefault="007F0071" w:rsidP="007F0071">
            <w:pPr>
              <w:spacing w:after="160" w:line="259" w:lineRule="auto"/>
            </w:pPr>
            <w:r w:rsidRPr="007F0071">
              <w:t>Unique identifier for each schedule</w:t>
            </w:r>
          </w:p>
        </w:tc>
      </w:tr>
      <w:tr w:rsidR="007F0071" w:rsidRPr="007F0071" w14:paraId="6275EF28" w14:textId="77777777" w:rsidTr="007F0071">
        <w:tc>
          <w:tcPr>
            <w:tcW w:w="0" w:type="auto"/>
            <w:hideMark/>
          </w:tcPr>
          <w:p w14:paraId="7D3157F0" w14:textId="77777777" w:rsidR="007F0071" w:rsidRPr="007F0071" w:rsidRDefault="007F0071" w:rsidP="007F0071">
            <w:pPr>
              <w:spacing w:after="160" w:line="259" w:lineRule="auto"/>
            </w:pPr>
            <w:proofErr w:type="spellStart"/>
            <w:r w:rsidRPr="007F0071">
              <w:t>vehicle_id</w:t>
            </w:r>
            <w:proofErr w:type="spellEnd"/>
          </w:p>
        </w:tc>
        <w:tc>
          <w:tcPr>
            <w:tcW w:w="0" w:type="auto"/>
            <w:hideMark/>
          </w:tcPr>
          <w:p w14:paraId="69077FCE" w14:textId="77777777" w:rsidR="007F0071" w:rsidRPr="007F0071" w:rsidRDefault="007F0071" w:rsidP="007F0071">
            <w:pPr>
              <w:spacing w:after="160" w:line="259" w:lineRule="auto"/>
            </w:pPr>
            <w:r w:rsidRPr="007F0071">
              <w:t>INT</w:t>
            </w:r>
          </w:p>
        </w:tc>
        <w:tc>
          <w:tcPr>
            <w:tcW w:w="0" w:type="auto"/>
            <w:hideMark/>
          </w:tcPr>
          <w:p w14:paraId="5FBEF825" w14:textId="77777777" w:rsidR="007F0071" w:rsidRPr="007F0071" w:rsidRDefault="007F0071" w:rsidP="007F0071">
            <w:pPr>
              <w:spacing w:after="160" w:line="259" w:lineRule="auto"/>
            </w:pPr>
            <w:r w:rsidRPr="007F0071">
              <w:t>FOREIGN KEY</w:t>
            </w:r>
          </w:p>
        </w:tc>
        <w:tc>
          <w:tcPr>
            <w:tcW w:w="0" w:type="auto"/>
            <w:hideMark/>
          </w:tcPr>
          <w:p w14:paraId="3C429C60" w14:textId="77777777" w:rsidR="007F0071" w:rsidRPr="007F0071" w:rsidRDefault="007F0071" w:rsidP="007F0071">
            <w:pPr>
              <w:spacing w:after="160" w:line="259" w:lineRule="auto"/>
            </w:pPr>
            <w:r w:rsidRPr="007F0071">
              <w:t>Vehicle assigned to the schedule</w:t>
            </w:r>
          </w:p>
        </w:tc>
      </w:tr>
      <w:tr w:rsidR="007F0071" w:rsidRPr="007F0071" w14:paraId="112D041F" w14:textId="77777777" w:rsidTr="007F0071">
        <w:tc>
          <w:tcPr>
            <w:tcW w:w="0" w:type="auto"/>
            <w:hideMark/>
          </w:tcPr>
          <w:p w14:paraId="6164BB07" w14:textId="77777777" w:rsidR="007F0071" w:rsidRPr="007F0071" w:rsidRDefault="007F0071" w:rsidP="007F0071">
            <w:pPr>
              <w:spacing w:after="160" w:line="259" w:lineRule="auto"/>
            </w:pPr>
            <w:proofErr w:type="spellStart"/>
            <w:r w:rsidRPr="007F0071">
              <w:t>driver_id</w:t>
            </w:r>
            <w:proofErr w:type="spellEnd"/>
          </w:p>
        </w:tc>
        <w:tc>
          <w:tcPr>
            <w:tcW w:w="0" w:type="auto"/>
            <w:hideMark/>
          </w:tcPr>
          <w:p w14:paraId="7067F227" w14:textId="77777777" w:rsidR="007F0071" w:rsidRPr="007F0071" w:rsidRDefault="007F0071" w:rsidP="007F0071">
            <w:pPr>
              <w:spacing w:after="160" w:line="259" w:lineRule="auto"/>
            </w:pPr>
            <w:r w:rsidRPr="007F0071">
              <w:t>INT</w:t>
            </w:r>
          </w:p>
        </w:tc>
        <w:tc>
          <w:tcPr>
            <w:tcW w:w="0" w:type="auto"/>
            <w:hideMark/>
          </w:tcPr>
          <w:p w14:paraId="5EC1B09C" w14:textId="77777777" w:rsidR="007F0071" w:rsidRPr="007F0071" w:rsidRDefault="007F0071" w:rsidP="007F0071">
            <w:pPr>
              <w:spacing w:after="160" w:line="259" w:lineRule="auto"/>
            </w:pPr>
            <w:r w:rsidRPr="007F0071">
              <w:t>FOREIGN KEY</w:t>
            </w:r>
          </w:p>
        </w:tc>
        <w:tc>
          <w:tcPr>
            <w:tcW w:w="0" w:type="auto"/>
            <w:hideMark/>
          </w:tcPr>
          <w:p w14:paraId="47A146FC" w14:textId="77777777" w:rsidR="007F0071" w:rsidRPr="007F0071" w:rsidRDefault="007F0071" w:rsidP="007F0071">
            <w:pPr>
              <w:spacing w:after="160" w:line="259" w:lineRule="auto"/>
            </w:pPr>
            <w:r w:rsidRPr="007F0071">
              <w:t>Driver assigned to the schedule</w:t>
            </w:r>
          </w:p>
        </w:tc>
      </w:tr>
      <w:tr w:rsidR="007F0071" w:rsidRPr="007F0071" w14:paraId="49F6D9BB" w14:textId="77777777" w:rsidTr="007F0071">
        <w:tc>
          <w:tcPr>
            <w:tcW w:w="0" w:type="auto"/>
            <w:hideMark/>
          </w:tcPr>
          <w:p w14:paraId="0703D32F" w14:textId="77777777" w:rsidR="007F0071" w:rsidRPr="007F0071" w:rsidRDefault="007F0071" w:rsidP="007F0071">
            <w:pPr>
              <w:spacing w:after="160" w:line="259" w:lineRule="auto"/>
            </w:pPr>
            <w:proofErr w:type="spellStart"/>
            <w:r w:rsidRPr="007F0071">
              <w:t>trip_date</w:t>
            </w:r>
            <w:proofErr w:type="spellEnd"/>
          </w:p>
        </w:tc>
        <w:tc>
          <w:tcPr>
            <w:tcW w:w="0" w:type="auto"/>
            <w:hideMark/>
          </w:tcPr>
          <w:p w14:paraId="38C97536" w14:textId="77777777" w:rsidR="007F0071" w:rsidRPr="007F0071" w:rsidRDefault="007F0071" w:rsidP="007F0071">
            <w:pPr>
              <w:spacing w:after="160" w:line="259" w:lineRule="auto"/>
            </w:pPr>
            <w:r w:rsidRPr="007F0071">
              <w:t>DATE</w:t>
            </w:r>
          </w:p>
        </w:tc>
        <w:tc>
          <w:tcPr>
            <w:tcW w:w="0" w:type="auto"/>
            <w:hideMark/>
          </w:tcPr>
          <w:p w14:paraId="23A268DE" w14:textId="77777777" w:rsidR="007F0071" w:rsidRPr="007F0071" w:rsidRDefault="007F0071" w:rsidP="007F0071">
            <w:pPr>
              <w:spacing w:after="160" w:line="259" w:lineRule="auto"/>
            </w:pPr>
            <w:r w:rsidRPr="007F0071">
              <w:t>NOT NULL</w:t>
            </w:r>
          </w:p>
        </w:tc>
        <w:tc>
          <w:tcPr>
            <w:tcW w:w="0" w:type="auto"/>
            <w:hideMark/>
          </w:tcPr>
          <w:p w14:paraId="289DD4BB" w14:textId="77777777" w:rsidR="007F0071" w:rsidRPr="007F0071" w:rsidRDefault="007F0071" w:rsidP="007F0071">
            <w:pPr>
              <w:spacing w:after="160" w:line="259" w:lineRule="auto"/>
            </w:pPr>
            <w:r w:rsidRPr="007F0071">
              <w:t>Date of the trip</w:t>
            </w:r>
          </w:p>
        </w:tc>
      </w:tr>
      <w:tr w:rsidR="007F0071" w:rsidRPr="007F0071" w14:paraId="573F35EC" w14:textId="77777777" w:rsidTr="007F0071">
        <w:tc>
          <w:tcPr>
            <w:tcW w:w="0" w:type="auto"/>
            <w:hideMark/>
          </w:tcPr>
          <w:p w14:paraId="1E0BC5EF" w14:textId="77777777" w:rsidR="007F0071" w:rsidRPr="007F0071" w:rsidRDefault="007F0071" w:rsidP="007F0071">
            <w:pPr>
              <w:spacing w:after="160" w:line="259" w:lineRule="auto"/>
            </w:pPr>
            <w:proofErr w:type="spellStart"/>
            <w:r w:rsidRPr="007F0071">
              <w:t>start_time</w:t>
            </w:r>
            <w:proofErr w:type="spellEnd"/>
          </w:p>
        </w:tc>
        <w:tc>
          <w:tcPr>
            <w:tcW w:w="0" w:type="auto"/>
            <w:hideMark/>
          </w:tcPr>
          <w:p w14:paraId="44B523FC" w14:textId="77777777" w:rsidR="007F0071" w:rsidRPr="007F0071" w:rsidRDefault="007F0071" w:rsidP="007F0071">
            <w:pPr>
              <w:spacing w:after="160" w:line="259" w:lineRule="auto"/>
            </w:pPr>
            <w:r w:rsidRPr="007F0071">
              <w:t>TIME</w:t>
            </w:r>
          </w:p>
        </w:tc>
        <w:tc>
          <w:tcPr>
            <w:tcW w:w="0" w:type="auto"/>
            <w:hideMark/>
          </w:tcPr>
          <w:p w14:paraId="7432634B" w14:textId="77777777" w:rsidR="007F0071" w:rsidRPr="007F0071" w:rsidRDefault="007F0071" w:rsidP="007F0071">
            <w:pPr>
              <w:spacing w:after="160" w:line="259" w:lineRule="auto"/>
            </w:pPr>
            <w:r w:rsidRPr="007F0071">
              <w:t>NOT NULL</w:t>
            </w:r>
          </w:p>
        </w:tc>
        <w:tc>
          <w:tcPr>
            <w:tcW w:w="0" w:type="auto"/>
            <w:hideMark/>
          </w:tcPr>
          <w:p w14:paraId="4C1831E7" w14:textId="77777777" w:rsidR="007F0071" w:rsidRPr="007F0071" w:rsidRDefault="007F0071" w:rsidP="007F0071">
            <w:pPr>
              <w:spacing w:after="160" w:line="259" w:lineRule="auto"/>
            </w:pPr>
            <w:r w:rsidRPr="007F0071">
              <w:t>Scheduled start time</w:t>
            </w:r>
          </w:p>
        </w:tc>
      </w:tr>
      <w:tr w:rsidR="007F0071" w:rsidRPr="007F0071" w14:paraId="18315522" w14:textId="77777777" w:rsidTr="007F0071">
        <w:tc>
          <w:tcPr>
            <w:tcW w:w="0" w:type="auto"/>
            <w:hideMark/>
          </w:tcPr>
          <w:p w14:paraId="2F0471C2" w14:textId="77777777" w:rsidR="007F0071" w:rsidRPr="007F0071" w:rsidRDefault="007F0071" w:rsidP="007F0071">
            <w:pPr>
              <w:spacing w:after="160" w:line="259" w:lineRule="auto"/>
            </w:pPr>
            <w:proofErr w:type="spellStart"/>
            <w:r w:rsidRPr="007F0071">
              <w:t>end_time</w:t>
            </w:r>
            <w:proofErr w:type="spellEnd"/>
          </w:p>
        </w:tc>
        <w:tc>
          <w:tcPr>
            <w:tcW w:w="0" w:type="auto"/>
            <w:hideMark/>
          </w:tcPr>
          <w:p w14:paraId="588CDCD7" w14:textId="77777777" w:rsidR="007F0071" w:rsidRPr="007F0071" w:rsidRDefault="007F0071" w:rsidP="007F0071">
            <w:pPr>
              <w:spacing w:after="160" w:line="259" w:lineRule="auto"/>
            </w:pPr>
            <w:r w:rsidRPr="007F0071">
              <w:t>TIME</w:t>
            </w:r>
          </w:p>
        </w:tc>
        <w:tc>
          <w:tcPr>
            <w:tcW w:w="0" w:type="auto"/>
            <w:hideMark/>
          </w:tcPr>
          <w:p w14:paraId="2F011B3E" w14:textId="77777777" w:rsidR="007F0071" w:rsidRPr="007F0071" w:rsidRDefault="007F0071" w:rsidP="007F0071">
            <w:pPr>
              <w:spacing w:after="160" w:line="259" w:lineRule="auto"/>
            </w:pPr>
            <w:r w:rsidRPr="007F0071">
              <w:t>NOT NULL</w:t>
            </w:r>
          </w:p>
        </w:tc>
        <w:tc>
          <w:tcPr>
            <w:tcW w:w="0" w:type="auto"/>
            <w:hideMark/>
          </w:tcPr>
          <w:p w14:paraId="587EEC05" w14:textId="77777777" w:rsidR="007F0071" w:rsidRPr="007F0071" w:rsidRDefault="007F0071" w:rsidP="007F0071">
            <w:pPr>
              <w:spacing w:after="160" w:line="259" w:lineRule="auto"/>
            </w:pPr>
            <w:r w:rsidRPr="007F0071">
              <w:t>Scheduled end time</w:t>
            </w:r>
          </w:p>
        </w:tc>
      </w:tr>
    </w:tbl>
    <w:p w14:paraId="379BC09C" w14:textId="77777777" w:rsidR="007F0071" w:rsidRPr="007F0071" w:rsidRDefault="007F0071" w:rsidP="007F0071">
      <w:pPr>
        <w:rPr>
          <w:b/>
          <w:bCs/>
        </w:rPr>
      </w:pPr>
      <w:r w:rsidRPr="007F0071">
        <w:rPr>
          <w:b/>
          <w:bCs/>
        </w:rPr>
        <w:t>6. Incident Table</w:t>
      </w:r>
    </w:p>
    <w:tbl>
      <w:tblPr>
        <w:tblStyle w:val="TableGrid"/>
        <w:tblW w:w="0" w:type="auto"/>
        <w:tblLook w:val="04A0" w:firstRow="1" w:lastRow="0" w:firstColumn="1" w:lastColumn="0" w:noHBand="0" w:noVBand="1"/>
      </w:tblPr>
      <w:tblGrid>
        <w:gridCol w:w="1657"/>
        <w:gridCol w:w="1199"/>
        <w:gridCol w:w="3392"/>
        <w:gridCol w:w="3427"/>
      </w:tblGrid>
      <w:tr w:rsidR="007F0071" w:rsidRPr="007F0071" w14:paraId="0F3A0E77" w14:textId="77777777" w:rsidTr="007F0071">
        <w:tc>
          <w:tcPr>
            <w:tcW w:w="0" w:type="auto"/>
            <w:hideMark/>
          </w:tcPr>
          <w:p w14:paraId="6D38F08B" w14:textId="77777777" w:rsidR="007F0071" w:rsidRPr="007F0071" w:rsidRDefault="007F0071" w:rsidP="007F0071">
            <w:pPr>
              <w:spacing w:after="160" w:line="259" w:lineRule="auto"/>
              <w:rPr>
                <w:b/>
                <w:bCs/>
              </w:rPr>
            </w:pPr>
            <w:r w:rsidRPr="007F0071">
              <w:rPr>
                <w:b/>
                <w:bCs/>
              </w:rPr>
              <w:t>Column Name</w:t>
            </w:r>
          </w:p>
        </w:tc>
        <w:tc>
          <w:tcPr>
            <w:tcW w:w="0" w:type="auto"/>
            <w:hideMark/>
          </w:tcPr>
          <w:p w14:paraId="3C70F676" w14:textId="77777777" w:rsidR="007F0071" w:rsidRPr="007F0071" w:rsidRDefault="007F0071" w:rsidP="007F0071">
            <w:pPr>
              <w:spacing w:after="160" w:line="259" w:lineRule="auto"/>
              <w:rPr>
                <w:b/>
                <w:bCs/>
              </w:rPr>
            </w:pPr>
            <w:r w:rsidRPr="007F0071">
              <w:rPr>
                <w:b/>
                <w:bCs/>
              </w:rPr>
              <w:t>Data Type</w:t>
            </w:r>
          </w:p>
        </w:tc>
        <w:tc>
          <w:tcPr>
            <w:tcW w:w="0" w:type="auto"/>
            <w:hideMark/>
          </w:tcPr>
          <w:p w14:paraId="54ABF158" w14:textId="77777777" w:rsidR="007F0071" w:rsidRPr="007F0071" w:rsidRDefault="007F0071" w:rsidP="007F0071">
            <w:pPr>
              <w:spacing w:after="160" w:line="259" w:lineRule="auto"/>
              <w:rPr>
                <w:b/>
                <w:bCs/>
              </w:rPr>
            </w:pPr>
            <w:r w:rsidRPr="007F0071">
              <w:rPr>
                <w:b/>
                <w:bCs/>
              </w:rPr>
              <w:t>Constraints</w:t>
            </w:r>
          </w:p>
        </w:tc>
        <w:tc>
          <w:tcPr>
            <w:tcW w:w="0" w:type="auto"/>
            <w:hideMark/>
          </w:tcPr>
          <w:p w14:paraId="6356AD0F" w14:textId="77777777" w:rsidR="007F0071" w:rsidRPr="007F0071" w:rsidRDefault="007F0071" w:rsidP="007F0071">
            <w:pPr>
              <w:spacing w:after="160" w:line="259" w:lineRule="auto"/>
              <w:rPr>
                <w:b/>
                <w:bCs/>
              </w:rPr>
            </w:pPr>
            <w:r w:rsidRPr="007F0071">
              <w:rPr>
                <w:b/>
                <w:bCs/>
              </w:rPr>
              <w:t>Description</w:t>
            </w:r>
          </w:p>
        </w:tc>
      </w:tr>
      <w:tr w:rsidR="007F0071" w:rsidRPr="007F0071" w14:paraId="526DE055" w14:textId="77777777" w:rsidTr="007F0071">
        <w:tc>
          <w:tcPr>
            <w:tcW w:w="0" w:type="auto"/>
            <w:hideMark/>
          </w:tcPr>
          <w:p w14:paraId="4149A1EE" w14:textId="77777777" w:rsidR="007F0071" w:rsidRPr="007F0071" w:rsidRDefault="007F0071" w:rsidP="007F0071">
            <w:pPr>
              <w:spacing w:after="160" w:line="259" w:lineRule="auto"/>
            </w:pPr>
            <w:proofErr w:type="spellStart"/>
            <w:r w:rsidRPr="007F0071">
              <w:t>incident_id</w:t>
            </w:r>
            <w:proofErr w:type="spellEnd"/>
          </w:p>
        </w:tc>
        <w:tc>
          <w:tcPr>
            <w:tcW w:w="0" w:type="auto"/>
            <w:hideMark/>
          </w:tcPr>
          <w:p w14:paraId="40D5F1DD" w14:textId="77777777" w:rsidR="007F0071" w:rsidRPr="007F0071" w:rsidRDefault="007F0071" w:rsidP="007F0071">
            <w:pPr>
              <w:spacing w:after="160" w:line="259" w:lineRule="auto"/>
            </w:pPr>
            <w:r w:rsidRPr="007F0071">
              <w:t>INT</w:t>
            </w:r>
          </w:p>
        </w:tc>
        <w:tc>
          <w:tcPr>
            <w:tcW w:w="0" w:type="auto"/>
            <w:hideMark/>
          </w:tcPr>
          <w:p w14:paraId="6AAC9349" w14:textId="77777777" w:rsidR="007F0071" w:rsidRPr="007F0071" w:rsidRDefault="007F0071" w:rsidP="007F0071">
            <w:pPr>
              <w:spacing w:after="160" w:line="259" w:lineRule="auto"/>
            </w:pPr>
            <w:r w:rsidRPr="007F0071">
              <w:t>PRIMARY KEY, AUTO_INCREMENT</w:t>
            </w:r>
          </w:p>
        </w:tc>
        <w:tc>
          <w:tcPr>
            <w:tcW w:w="0" w:type="auto"/>
            <w:hideMark/>
          </w:tcPr>
          <w:p w14:paraId="799B35DA" w14:textId="77777777" w:rsidR="007F0071" w:rsidRPr="007F0071" w:rsidRDefault="007F0071" w:rsidP="007F0071">
            <w:pPr>
              <w:spacing w:after="160" w:line="259" w:lineRule="auto"/>
            </w:pPr>
            <w:r w:rsidRPr="007F0071">
              <w:t>Unique identifier for each incident</w:t>
            </w:r>
          </w:p>
        </w:tc>
      </w:tr>
      <w:tr w:rsidR="007F0071" w:rsidRPr="007F0071" w14:paraId="7F00523B" w14:textId="77777777" w:rsidTr="007F0071">
        <w:tc>
          <w:tcPr>
            <w:tcW w:w="0" w:type="auto"/>
            <w:hideMark/>
          </w:tcPr>
          <w:p w14:paraId="5C440BB2" w14:textId="77777777" w:rsidR="007F0071" w:rsidRPr="007F0071" w:rsidRDefault="007F0071" w:rsidP="007F0071">
            <w:pPr>
              <w:spacing w:after="160" w:line="259" w:lineRule="auto"/>
            </w:pPr>
            <w:proofErr w:type="spellStart"/>
            <w:r w:rsidRPr="007F0071">
              <w:t>vehicle_id</w:t>
            </w:r>
            <w:proofErr w:type="spellEnd"/>
          </w:p>
        </w:tc>
        <w:tc>
          <w:tcPr>
            <w:tcW w:w="0" w:type="auto"/>
            <w:hideMark/>
          </w:tcPr>
          <w:p w14:paraId="39819E4E" w14:textId="77777777" w:rsidR="007F0071" w:rsidRPr="007F0071" w:rsidRDefault="007F0071" w:rsidP="007F0071">
            <w:pPr>
              <w:spacing w:after="160" w:line="259" w:lineRule="auto"/>
            </w:pPr>
            <w:r w:rsidRPr="007F0071">
              <w:t>INT</w:t>
            </w:r>
          </w:p>
        </w:tc>
        <w:tc>
          <w:tcPr>
            <w:tcW w:w="0" w:type="auto"/>
            <w:hideMark/>
          </w:tcPr>
          <w:p w14:paraId="3CA2ECBB" w14:textId="77777777" w:rsidR="007F0071" w:rsidRPr="007F0071" w:rsidRDefault="007F0071" w:rsidP="007F0071">
            <w:pPr>
              <w:spacing w:after="160" w:line="259" w:lineRule="auto"/>
            </w:pPr>
            <w:r w:rsidRPr="007F0071">
              <w:t>FOREIGN KEY</w:t>
            </w:r>
          </w:p>
        </w:tc>
        <w:tc>
          <w:tcPr>
            <w:tcW w:w="0" w:type="auto"/>
            <w:hideMark/>
          </w:tcPr>
          <w:p w14:paraId="516085F8" w14:textId="77777777" w:rsidR="007F0071" w:rsidRPr="007F0071" w:rsidRDefault="007F0071" w:rsidP="007F0071">
            <w:pPr>
              <w:spacing w:after="160" w:line="259" w:lineRule="auto"/>
            </w:pPr>
            <w:r w:rsidRPr="007F0071">
              <w:t>Vehicle involved in the incident</w:t>
            </w:r>
          </w:p>
        </w:tc>
      </w:tr>
      <w:tr w:rsidR="007F0071" w:rsidRPr="007F0071" w14:paraId="70B3520A" w14:textId="77777777" w:rsidTr="007F0071">
        <w:tc>
          <w:tcPr>
            <w:tcW w:w="0" w:type="auto"/>
            <w:hideMark/>
          </w:tcPr>
          <w:p w14:paraId="4A5FAB27" w14:textId="77777777" w:rsidR="007F0071" w:rsidRPr="007F0071" w:rsidRDefault="007F0071" w:rsidP="007F0071">
            <w:pPr>
              <w:spacing w:after="160" w:line="259" w:lineRule="auto"/>
            </w:pPr>
            <w:r w:rsidRPr="007F0071">
              <w:t>date</w:t>
            </w:r>
          </w:p>
        </w:tc>
        <w:tc>
          <w:tcPr>
            <w:tcW w:w="0" w:type="auto"/>
            <w:hideMark/>
          </w:tcPr>
          <w:p w14:paraId="5335CB9C" w14:textId="77777777" w:rsidR="007F0071" w:rsidRPr="007F0071" w:rsidRDefault="007F0071" w:rsidP="007F0071">
            <w:pPr>
              <w:spacing w:after="160" w:line="259" w:lineRule="auto"/>
            </w:pPr>
            <w:r w:rsidRPr="007F0071">
              <w:t>DATE</w:t>
            </w:r>
          </w:p>
        </w:tc>
        <w:tc>
          <w:tcPr>
            <w:tcW w:w="0" w:type="auto"/>
            <w:hideMark/>
          </w:tcPr>
          <w:p w14:paraId="51D114B6" w14:textId="77777777" w:rsidR="007F0071" w:rsidRPr="007F0071" w:rsidRDefault="007F0071" w:rsidP="007F0071">
            <w:pPr>
              <w:spacing w:after="160" w:line="259" w:lineRule="auto"/>
            </w:pPr>
            <w:r w:rsidRPr="007F0071">
              <w:t>NOT NULL</w:t>
            </w:r>
          </w:p>
        </w:tc>
        <w:tc>
          <w:tcPr>
            <w:tcW w:w="0" w:type="auto"/>
            <w:hideMark/>
          </w:tcPr>
          <w:p w14:paraId="5D145951" w14:textId="77777777" w:rsidR="007F0071" w:rsidRPr="007F0071" w:rsidRDefault="007F0071" w:rsidP="007F0071">
            <w:pPr>
              <w:spacing w:after="160" w:line="259" w:lineRule="auto"/>
            </w:pPr>
            <w:r w:rsidRPr="007F0071">
              <w:t>Date of the incident</w:t>
            </w:r>
          </w:p>
        </w:tc>
      </w:tr>
      <w:tr w:rsidR="007F0071" w:rsidRPr="007F0071" w14:paraId="3C1A9571" w14:textId="77777777" w:rsidTr="007F0071">
        <w:tc>
          <w:tcPr>
            <w:tcW w:w="0" w:type="auto"/>
            <w:hideMark/>
          </w:tcPr>
          <w:p w14:paraId="2A5F2CC4" w14:textId="77777777" w:rsidR="007F0071" w:rsidRPr="007F0071" w:rsidRDefault="007F0071" w:rsidP="007F0071">
            <w:pPr>
              <w:spacing w:after="160" w:line="259" w:lineRule="auto"/>
            </w:pPr>
            <w:r w:rsidRPr="007F0071">
              <w:t>description</w:t>
            </w:r>
          </w:p>
        </w:tc>
        <w:tc>
          <w:tcPr>
            <w:tcW w:w="0" w:type="auto"/>
            <w:hideMark/>
          </w:tcPr>
          <w:p w14:paraId="20451AAB" w14:textId="77777777" w:rsidR="007F0071" w:rsidRPr="007F0071" w:rsidRDefault="007F0071" w:rsidP="007F0071">
            <w:pPr>
              <w:spacing w:after="160" w:line="259" w:lineRule="auto"/>
            </w:pPr>
            <w:r w:rsidRPr="007F0071">
              <w:t>TEXT</w:t>
            </w:r>
          </w:p>
        </w:tc>
        <w:tc>
          <w:tcPr>
            <w:tcW w:w="0" w:type="auto"/>
            <w:hideMark/>
          </w:tcPr>
          <w:p w14:paraId="161CE632" w14:textId="77777777" w:rsidR="007F0071" w:rsidRPr="007F0071" w:rsidRDefault="007F0071" w:rsidP="007F0071">
            <w:pPr>
              <w:spacing w:after="160" w:line="259" w:lineRule="auto"/>
            </w:pPr>
            <w:r w:rsidRPr="007F0071">
              <w:t>NOT NULL</w:t>
            </w:r>
          </w:p>
        </w:tc>
        <w:tc>
          <w:tcPr>
            <w:tcW w:w="0" w:type="auto"/>
            <w:hideMark/>
          </w:tcPr>
          <w:p w14:paraId="6DB7B7FF" w14:textId="77777777" w:rsidR="007F0071" w:rsidRPr="007F0071" w:rsidRDefault="007F0071" w:rsidP="007F0071">
            <w:pPr>
              <w:spacing w:after="160" w:line="259" w:lineRule="auto"/>
            </w:pPr>
            <w:r w:rsidRPr="007F0071">
              <w:t>Description of the incident</w:t>
            </w:r>
          </w:p>
        </w:tc>
      </w:tr>
    </w:tbl>
    <w:p w14:paraId="62E3E7CA" w14:textId="77777777" w:rsidR="007F0071" w:rsidRPr="007F0071" w:rsidRDefault="007F0071" w:rsidP="007F0071">
      <w:pPr>
        <w:rPr>
          <w:b/>
          <w:bCs/>
        </w:rPr>
      </w:pPr>
      <w:r w:rsidRPr="007F0071">
        <w:rPr>
          <w:b/>
          <w:bCs/>
        </w:rPr>
        <w:t>7. Fuel Table</w:t>
      </w:r>
    </w:p>
    <w:tbl>
      <w:tblPr>
        <w:tblStyle w:val="TableGrid"/>
        <w:tblW w:w="0" w:type="auto"/>
        <w:tblLook w:val="04A0" w:firstRow="1" w:lastRow="0" w:firstColumn="1" w:lastColumn="0" w:noHBand="0" w:noVBand="1"/>
      </w:tblPr>
      <w:tblGrid>
        <w:gridCol w:w="1657"/>
        <w:gridCol w:w="1655"/>
        <w:gridCol w:w="3392"/>
        <w:gridCol w:w="3532"/>
      </w:tblGrid>
      <w:tr w:rsidR="007F0071" w:rsidRPr="007F0071" w14:paraId="3BE79BC7" w14:textId="77777777" w:rsidTr="007F0071">
        <w:tc>
          <w:tcPr>
            <w:tcW w:w="0" w:type="auto"/>
            <w:hideMark/>
          </w:tcPr>
          <w:p w14:paraId="5C40251F" w14:textId="77777777" w:rsidR="007F0071" w:rsidRPr="007F0071" w:rsidRDefault="007F0071" w:rsidP="007F0071">
            <w:pPr>
              <w:spacing w:after="160" w:line="259" w:lineRule="auto"/>
              <w:rPr>
                <w:b/>
                <w:bCs/>
              </w:rPr>
            </w:pPr>
            <w:r w:rsidRPr="007F0071">
              <w:rPr>
                <w:b/>
                <w:bCs/>
              </w:rPr>
              <w:t>Column Name</w:t>
            </w:r>
          </w:p>
        </w:tc>
        <w:tc>
          <w:tcPr>
            <w:tcW w:w="0" w:type="auto"/>
            <w:hideMark/>
          </w:tcPr>
          <w:p w14:paraId="23DCEFF4" w14:textId="77777777" w:rsidR="007F0071" w:rsidRPr="007F0071" w:rsidRDefault="007F0071" w:rsidP="007F0071">
            <w:pPr>
              <w:spacing w:after="160" w:line="259" w:lineRule="auto"/>
              <w:rPr>
                <w:b/>
                <w:bCs/>
              </w:rPr>
            </w:pPr>
            <w:r w:rsidRPr="007F0071">
              <w:rPr>
                <w:b/>
                <w:bCs/>
              </w:rPr>
              <w:t>Data Type</w:t>
            </w:r>
          </w:p>
        </w:tc>
        <w:tc>
          <w:tcPr>
            <w:tcW w:w="0" w:type="auto"/>
            <w:hideMark/>
          </w:tcPr>
          <w:p w14:paraId="6DEE2760" w14:textId="77777777" w:rsidR="007F0071" w:rsidRPr="007F0071" w:rsidRDefault="007F0071" w:rsidP="007F0071">
            <w:pPr>
              <w:spacing w:after="160" w:line="259" w:lineRule="auto"/>
              <w:rPr>
                <w:b/>
                <w:bCs/>
              </w:rPr>
            </w:pPr>
            <w:r w:rsidRPr="007F0071">
              <w:rPr>
                <w:b/>
                <w:bCs/>
              </w:rPr>
              <w:t>Constraints</w:t>
            </w:r>
          </w:p>
        </w:tc>
        <w:tc>
          <w:tcPr>
            <w:tcW w:w="0" w:type="auto"/>
            <w:hideMark/>
          </w:tcPr>
          <w:p w14:paraId="64696F81" w14:textId="77777777" w:rsidR="007F0071" w:rsidRPr="007F0071" w:rsidRDefault="007F0071" w:rsidP="007F0071">
            <w:pPr>
              <w:spacing w:after="160" w:line="259" w:lineRule="auto"/>
              <w:rPr>
                <w:b/>
                <w:bCs/>
              </w:rPr>
            </w:pPr>
            <w:r w:rsidRPr="007F0071">
              <w:rPr>
                <w:b/>
                <w:bCs/>
              </w:rPr>
              <w:t>Description</w:t>
            </w:r>
          </w:p>
        </w:tc>
      </w:tr>
      <w:tr w:rsidR="007F0071" w:rsidRPr="007F0071" w14:paraId="1D4A2C17" w14:textId="77777777" w:rsidTr="007F0071">
        <w:tc>
          <w:tcPr>
            <w:tcW w:w="0" w:type="auto"/>
            <w:hideMark/>
          </w:tcPr>
          <w:p w14:paraId="3F4FFB0F" w14:textId="77777777" w:rsidR="007F0071" w:rsidRPr="007F0071" w:rsidRDefault="007F0071" w:rsidP="007F0071">
            <w:pPr>
              <w:spacing w:after="160" w:line="259" w:lineRule="auto"/>
            </w:pPr>
            <w:proofErr w:type="spellStart"/>
            <w:r w:rsidRPr="007F0071">
              <w:t>fuel_id</w:t>
            </w:r>
            <w:proofErr w:type="spellEnd"/>
          </w:p>
        </w:tc>
        <w:tc>
          <w:tcPr>
            <w:tcW w:w="0" w:type="auto"/>
            <w:hideMark/>
          </w:tcPr>
          <w:p w14:paraId="7A5F3926" w14:textId="77777777" w:rsidR="007F0071" w:rsidRPr="007F0071" w:rsidRDefault="007F0071" w:rsidP="007F0071">
            <w:pPr>
              <w:spacing w:after="160" w:line="259" w:lineRule="auto"/>
            </w:pPr>
            <w:r w:rsidRPr="007F0071">
              <w:t>INT</w:t>
            </w:r>
          </w:p>
        </w:tc>
        <w:tc>
          <w:tcPr>
            <w:tcW w:w="0" w:type="auto"/>
            <w:hideMark/>
          </w:tcPr>
          <w:p w14:paraId="32206AAE" w14:textId="77777777" w:rsidR="007F0071" w:rsidRPr="007F0071" w:rsidRDefault="007F0071" w:rsidP="007F0071">
            <w:pPr>
              <w:spacing w:after="160" w:line="259" w:lineRule="auto"/>
            </w:pPr>
            <w:r w:rsidRPr="007F0071">
              <w:t>PRIMARY KEY, AUTO_INCREMENT</w:t>
            </w:r>
          </w:p>
        </w:tc>
        <w:tc>
          <w:tcPr>
            <w:tcW w:w="0" w:type="auto"/>
            <w:hideMark/>
          </w:tcPr>
          <w:p w14:paraId="20A96310" w14:textId="77777777" w:rsidR="007F0071" w:rsidRPr="007F0071" w:rsidRDefault="007F0071" w:rsidP="007F0071">
            <w:pPr>
              <w:spacing w:after="160" w:line="259" w:lineRule="auto"/>
            </w:pPr>
            <w:r w:rsidRPr="007F0071">
              <w:t>Unique identifier for each fuel log</w:t>
            </w:r>
          </w:p>
        </w:tc>
      </w:tr>
      <w:tr w:rsidR="007F0071" w:rsidRPr="007F0071" w14:paraId="276537C0" w14:textId="77777777" w:rsidTr="007F0071">
        <w:tc>
          <w:tcPr>
            <w:tcW w:w="0" w:type="auto"/>
            <w:hideMark/>
          </w:tcPr>
          <w:p w14:paraId="418A2893" w14:textId="77777777" w:rsidR="007F0071" w:rsidRPr="007F0071" w:rsidRDefault="007F0071" w:rsidP="007F0071">
            <w:pPr>
              <w:spacing w:after="160" w:line="259" w:lineRule="auto"/>
            </w:pPr>
            <w:proofErr w:type="spellStart"/>
            <w:r w:rsidRPr="007F0071">
              <w:t>vehicle_id</w:t>
            </w:r>
            <w:proofErr w:type="spellEnd"/>
          </w:p>
        </w:tc>
        <w:tc>
          <w:tcPr>
            <w:tcW w:w="0" w:type="auto"/>
            <w:hideMark/>
          </w:tcPr>
          <w:p w14:paraId="6C436E69" w14:textId="77777777" w:rsidR="007F0071" w:rsidRPr="007F0071" w:rsidRDefault="007F0071" w:rsidP="007F0071">
            <w:pPr>
              <w:spacing w:after="160" w:line="259" w:lineRule="auto"/>
            </w:pPr>
            <w:r w:rsidRPr="007F0071">
              <w:t>INT</w:t>
            </w:r>
          </w:p>
        </w:tc>
        <w:tc>
          <w:tcPr>
            <w:tcW w:w="0" w:type="auto"/>
            <w:hideMark/>
          </w:tcPr>
          <w:p w14:paraId="71EF9845" w14:textId="77777777" w:rsidR="007F0071" w:rsidRPr="007F0071" w:rsidRDefault="007F0071" w:rsidP="007F0071">
            <w:pPr>
              <w:spacing w:after="160" w:line="259" w:lineRule="auto"/>
            </w:pPr>
            <w:r w:rsidRPr="007F0071">
              <w:t>FOREIGN KEY</w:t>
            </w:r>
          </w:p>
        </w:tc>
        <w:tc>
          <w:tcPr>
            <w:tcW w:w="0" w:type="auto"/>
            <w:hideMark/>
          </w:tcPr>
          <w:p w14:paraId="0FB17F16" w14:textId="77777777" w:rsidR="007F0071" w:rsidRPr="007F0071" w:rsidRDefault="007F0071" w:rsidP="007F0071">
            <w:pPr>
              <w:spacing w:after="160" w:line="259" w:lineRule="auto"/>
            </w:pPr>
            <w:r w:rsidRPr="007F0071">
              <w:t>Vehicle associated with the fuel log</w:t>
            </w:r>
          </w:p>
        </w:tc>
      </w:tr>
      <w:tr w:rsidR="007F0071" w:rsidRPr="007F0071" w14:paraId="4095A16B" w14:textId="77777777" w:rsidTr="007F0071">
        <w:tc>
          <w:tcPr>
            <w:tcW w:w="0" w:type="auto"/>
            <w:hideMark/>
          </w:tcPr>
          <w:p w14:paraId="71188289" w14:textId="77777777" w:rsidR="007F0071" w:rsidRPr="007F0071" w:rsidRDefault="007F0071" w:rsidP="007F0071">
            <w:pPr>
              <w:spacing w:after="160" w:line="259" w:lineRule="auto"/>
            </w:pPr>
            <w:r w:rsidRPr="007F0071">
              <w:t>date</w:t>
            </w:r>
          </w:p>
        </w:tc>
        <w:tc>
          <w:tcPr>
            <w:tcW w:w="0" w:type="auto"/>
            <w:hideMark/>
          </w:tcPr>
          <w:p w14:paraId="5454AE0A" w14:textId="77777777" w:rsidR="007F0071" w:rsidRPr="007F0071" w:rsidRDefault="007F0071" w:rsidP="007F0071">
            <w:pPr>
              <w:spacing w:after="160" w:line="259" w:lineRule="auto"/>
            </w:pPr>
            <w:r w:rsidRPr="007F0071">
              <w:t>DATE</w:t>
            </w:r>
          </w:p>
        </w:tc>
        <w:tc>
          <w:tcPr>
            <w:tcW w:w="0" w:type="auto"/>
            <w:hideMark/>
          </w:tcPr>
          <w:p w14:paraId="4FA5A19B" w14:textId="77777777" w:rsidR="007F0071" w:rsidRPr="007F0071" w:rsidRDefault="007F0071" w:rsidP="007F0071">
            <w:pPr>
              <w:spacing w:after="160" w:line="259" w:lineRule="auto"/>
            </w:pPr>
            <w:r w:rsidRPr="007F0071">
              <w:t>NOT NULL</w:t>
            </w:r>
          </w:p>
        </w:tc>
        <w:tc>
          <w:tcPr>
            <w:tcW w:w="0" w:type="auto"/>
            <w:hideMark/>
          </w:tcPr>
          <w:p w14:paraId="20358756" w14:textId="77777777" w:rsidR="007F0071" w:rsidRPr="007F0071" w:rsidRDefault="007F0071" w:rsidP="007F0071">
            <w:pPr>
              <w:spacing w:after="160" w:line="259" w:lineRule="auto"/>
            </w:pPr>
            <w:r w:rsidRPr="007F0071">
              <w:t>Date of the fuel entry</w:t>
            </w:r>
          </w:p>
        </w:tc>
      </w:tr>
      <w:tr w:rsidR="007F0071" w:rsidRPr="007F0071" w14:paraId="0C1CC0BA" w14:textId="77777777" w:rsidTr="007F0071">
        <w:tc>
          <w:tcPr>
            <w:tcW w:w="0" w:type="auto"/>
            <w:hideMark/>
          </w:tcPr>
          <w:p w14:paraId="475E6208" w14:textId="77777777" w:rsidR="007F0071" w:rsidRPr="007F0071" w:rsidRDefault="007F0071" w:rsidP="007F0071">
            <w:pPr>
              <w:spacing w:after="160" w:line="259" w:lineRule="auto"/>
            </w:pPr>
            <w:r w:rsidRPr="007F0071">
              <w:t>quantity</w:t>
            </w:r>
          </w:p>
        </w:tc>
        <w:tc>
          <w:tcPr>
            <w:tcW w:w="0" w:type="auto"/>
            <w:hideMark/>
          </w:tcPr>
          <w:p w14:paraId="0AE3B6C9" w14:textId="77777777" w:rsidR="007F0071" w:rsidRPr="007F0071" w:rsidRDefault="007F0071" w:rsidP="007F0071">
            <w:pPr>
              <w:spacing w:after="160" w:line="259" w:lineRule="auto"/>
            </w:pPr>
            <w:r w:rsidRPr="007F0071">
              <w:t>DECIMAL(10,2)</w:t>
            </w:r>
          </w:p>
        </w:tc>
        <w:tc>
          <w:tcPr>
            <w:tcW w:w="0" w:type="auto"/>
            <w:hideMark/>
          </w:tcPr>
          <w:p w14:paraId="5CE7E362" w14:textId="77777777" w:rsidR="007F0071" w:rsidRPr="007F0071" w:rsidRDefault="007F0071" w:rsidP="007F0071">
            <w:pPr>
              <w:spacing w:after="160" w:line="259" w:lineRule="auto"/>
            </w:pPr>
            <w:r w:rsidRPr="007F0071">
              <w:t>NOT NULL</w:t>
            </w:r>
          </w:p>
        </w:tc>
        <w:tc>
          <w:tcPr>
            <w:tcW w:w="0" w:type="auto"/>
            <w:hideMark/>
          </w:tcPr>
          <w:p w14:paraId="470B0071" w14:textId="77777777" w:rsidR="007F0071" w:rsidRPr="007F0071" w:rsidRDefault="007F0071" w:rsidP="007F0071">
            <w:pPr>
              <w:spacing w:after="160" w:line="259" w:lineRule="auto"/>
            </w:pPr>
            <w:r w:rsidRPr="007F0071">
              <w:t>Amount of fuel purchased (</w:t>
            </w:r>
            <w:proofErr w:type="spellStart"/>
            <w:r w:rsidRPr="007F0071">
              <w:t>liters</w:t>
            </w:r>
            <w:proofErr w:type="spellEnd"/>
            <w:r w:rsidRPr="007F0071">
              <w:t>)</w:t>
            </w:r>
          </w:p>
        </w:tc>
      </w:tr>
      <w:tr w:rsidR="007F0071" w:rsidRPr="007F0071" w14:paraId="52F9C33A" w14:textId="77777777" w:rsidTr="007F0071">
        <w:tc>
          <w:tcPr>
            <w:tcW w:w="0" w:type="auto"/>
            <w:hideMark/>
          </w:tcPr>
          <w:p w14:paraId="461A5299" w14:textId="77777777" w:rsidR="007F0071" w:rsidRPr="007F0071" w:rsidRDefault="007F0071" w:rsidP="007F0071">
            <w:pPr>
              <w:spacing w:after="160" w:line="259" w:lineRule="auto"/>
            </w:pPr>
            <w:r w:rsidRPr="007F0071">
              <w:t>cost</w:t>
            </w:r>
          </w:p>
        </w:tc>
        <w:tc>
          <w:tcPr>
            <w:tcW w:w="0" w:type="auto"/>
            <w:hideMark/>
          </w:tcPr>
          <w:p w14:paraId="7ADF85CE" w14:textId="77777777" w:rsidR="007F0071" w:rsidRPr="007F0071" w:rsidRDefault="007F0071" w:rsidP="007F0071">
            <w:pPr>
              <w:spacing w:after="160" w:line="259" w:lineRule="auto"/>
            </w:pPr>
            <w:r w:rsidRPr="007F0071">
              <w:t>DECIMAL(10,2)</w:t>
            </w:r>
          </w:p>
        </w:tc>
        <w:tc>
          <w:tcPr>
            <w:tcW w:w="0" w:type="auto"/>
            <w:hideMark/>
          </w:tcPr>
          <w:p w14:paraId="6C1D21F3" w14:textId="77777777" w:rsidR="007F0071" w:rsidRPr="007F0071" w:rsidRDefault="007F0071" w:rsidP="007F0071">
            <w:pPr>
              <w:spacing w:after="160" w:line="259" w:lineRule="auto"/>
            </w:pPr>
            <w:r w:rsidRPr="007F0071">
              <w:t>NOT NULL</w:t>
            </w:r>
          </w:p>
        </w:tc>
        <w:tc>
          <w:tcPr>
            <w:tcW w:w="0" w:type="auto"/>
            <w:hideMark/>
          </w:tcPr>
          <w:p w14:paraId="34AC59B2" w14:textId="77777777" w:rsidR="007F0071" w:rsidRPr="007F0071" w:rsidRDefault="007F0071" w:rsidP="007F0071">
            <w:pPr>
              <w:spacing w:after="160" w:line="259" w:lineRule="auto"/>
            </w:pPr>
            <w:r w:rsidRPr="007F0071">
              <w:t>Cost of the fuel</w:t>
            </w:r>
          </w:p>
        </w:tc>
      </w:tr>
    </w:tbl>
    <w:p w14:paraId="52C35F70" w14:textId="77777777" w:rsidR="007F0071" w:rsidRPr="007F0071" w:rsidRDefault="007F0071" w:rsidP="007F0071">
      <w:pPr>
        <w:rPr>
          <w:b/>
          <w:bCs/>
        </w:rPr>
      </w:pPr>
      <w:r w:rsidRPr="007F0071">
        <w:rPr>
          <w:b/>
          <w:bCs/>
        </w:rPr>
        <w:t>8. Trip Table</w:t>
      </w:r>
    </w:p>
    <w:tbl>
      <w:tblPr>
        <w:tblStyle w:val="TableGrid"/>
        <w:tblW w:w="0" w:type="auto"/>
        <w:tblLook w:val="04A0" w:firstRow="1" w:lastRow="0" w:firstColumn="1" w:lastColumn="0" w:noHBand="0" w:noVBand="1"/>
      </w:tblPr>
      <w:tblGrid>
        <w:gridCol w:w="1657"/>
        <w:gridCol w:w="1199"/>
        <w:gridCol w:w="3392"/>
        <w:gridCol w:w="2975"/>
      </w:tblGrid>
      <w:tr w:rsidR="007F0071" w:rsidRPr="007F0071" w14:paraId="5856F5AB" w14:textId="77777777" w:rsidTr="007F0071">
        <w:tc>
          <w:tcPr>
            <w:tcW w:w="0" w:type="auto"/>
            <w:hideMark/>
          </w:tcPr>
          <w:p w14:paraId="2C311D96" w14:textId="77777777" w:rsidR="007F0071" w:rsidRPr="007F0071" w:rsidRDefault="007F0071" w:rsidP="007F0071">
            <w:pPr>
              <w:spacing w:after="160" w:line="259" w:lineRule="auto"/>
              <w:rPr>
                <w:b/>
                <w:bCs/>
              </w:rPr>
            </w:pPr>
            <w:r w:rsidRPr="007F0071">
              <w:rPr>
                <w:b/>
                <w:bCs/>
              </w:rPr>
              <w:t>Column Name</w:t>
            </w:r>
          </w:p>
        </w:tc>
        <w:tc>
          <w:tcPr>
            <w:tcW w:w="0" w:type="auto"/>
            <w:hideMark/>
          </w:tcPr>
          <w:p w14:paraId="7348CB6C" w14:textId="77777777" w:rsidR="007F0071" w:rsidRPr="007F0071" w:rsidRDefault="007F0071" w:rsidP="007F0071">
            <w:pPr>
              <w:spacing w:after="160" w:line="259" w:lineRule="auto"/>
              <w:rPr>
                <w:b/>
                <w:bCs/>
              </w:rPr>
            </w:pPr>
            <w:r w:rsidRPr="007F0071">
              <w:rPr>
                <w:b/>
                <w:bCs/>
              </w:rPr>
              <w:t>Data Type</w:t>
            </w:r>
          </w:p>
        </w:tc>
        <w:tc>
          <w:tcPr>
            <w:tcW w:w="0" w:type="auto"/>
            <w:hideMark/>
          </w:tcPr>
          <w:p w14:paraId="4AB0D676" w14:textId="77777777" w:rsidR="007F0071" w:rsidRPr="007F0071" w:rsidRDefault="007F0071" w:rsidP="007F0071">
            <w:pPr>
              <w:spacing w:after="160" w:line="259" w:lineRule="auto"/>
              <w:rPr>
                <w:b/>
                <w:bCs/>
              </w:rPr>
            </w:pPr>
            <w:r w:rsidRPr="007F0071">
              <w:rPr>
                <w:b/>
                <w:bCs/>
              </w:rPr>
              <w:t>Constraints</w:t>
            </w:r>
          </w:p>
        </w:tc>
        <w:tc>
          <w:tcPr>
            <w:tcW w:w="0" w:type="auto"/>
            <w:hideMark/>
          </w:tcPr>
          <w:p w14:paraId="7D2039D1" w14:textId="77777777" w:rsidR="007F0071" w:rsidRPr="007F0071" w:rsidRDefault="007F0071" w:rsidP="007F0071">
            <w:pPr>
              <w:spacing w:after="160" w:line="259" w:lineRule="auto"/>
              <w:rPr>
                <w:b/>
                <w:bCs/>
              </w:rPr>
            </w:pPr>
            <w:r w:rsidRPr="007F0071">
              <w:rPr>
                <w:b/>
                <w:bCs/>
              </w:rPr>
              <w:t>Description</w:t>
            </w:r>
          </w:p>
        </w:tc>
      </w:tr>
      <w:tr w:rsidR="007F0071" w:rsidRPr="007F0071" w14:paraId="70C69417" w14:textId="77777777" w:rsidTr="007F0071">
        <w:tc>
          <w:tcPr>
            <w:tcW w:w="0" w:type="auto"/>
            <w:hideMark/>
          </w:tcPr>
          <w:p w14:paraId="1B1B8CF2" w14:textId="77777777" w:rsidR="007F0071" w:rsidRPr="007F0071" w:rsidRDefault="007F0071" w:rsidP="007F0071">
            <w:pPr>
              <w:spacing w:after="160" w:line="259" w:lineRule="auto"/>
            </w:pPr>
            <w:proofErr w:type="spellStart"/>
            <w:r w:rsidRPr="007F0071">
              <w:t>trip_id</w:t>
            </w:r>
            <w:proofErr w:type="spellEnd"/>
          </w:p>
        </w:tc>
        <w:tc>
          <w:tcPr>
            <w:tcW w:w="0" w:type="auto"/>
            <w:hideMark/>
          </w:tcPr>
          <w:p w14:paraId="0AFAE201" w14:textId="77777777" w:rsidR="007F0071" w:rsidRPr="007F0071" w:rsidRDefault="007F0071" w:rsidP="007F0071">
            <w:pPr>
              <w:spacing w:after="160" w:line="259" w:lineRule="auto"/>
            </w:pPr>
            <w:r w:rsidRPr="007F0071">
              <w:t>INT</w:t>
            </w:r>
          </w:p>
        </w:tc>
        <w:tc>
          <w:tcPr>
            <w:tcW w:w="0" w:type="auto"/>
            <w:hideMark/>
          </w:tcPr>
          <w:p w14:paraId="55BCFBC8" w14:textId="77777777" w:rsidR="007F0071" w:rsidRPr="007F0071" w:rsidRDefault="007F0071" w:rsidP="007F0071">
            <w:pPr>
              <w:spacing w:after="160" w:line="259" w:lineRule="auto"/>
            </w:pPr>
            <w:r w:rsidRPr="007F0071">
              <w:t>PRIMARY KEY, AUTO_INCREMENT</w:t>
            </w:r>
          </w:p>
        </w:tc>
        <w:tc>
          <w:tcPr>
            <w:tcW w:w="0" w:type="auto"/>
            <w:hideMark/>
          </w:tcPr>
          <w:p w14:paraId="4E140311" w14:textId="77777777" w:rsidR="007F0071" w:rsidRPr="007F0071" w:rsidRDefault="007F0071" w:rsidP="007F0071">
            <w:pPr>
              <w:spacing w:after="160" w:line="259" w:lineRule="auto"/>
            </w:pPr>
            <w:r w:rsidRPr="007F0071">
              <w:t>Unique identifier for each trip</w:t>
            </w:r>
          </w:p>
        </w:tc>
      </w:tr>
      <w:tr w:rsidR="007F0071" w:rsidRPr="007F0071" w14:paraId="274B810A" w14:textId="77777777" w:rsidTr="007F0071">
        <w:tc>
          <w:tcPr>
            <w:tcW w:w="0" w:type="auto"/>
            <w:hideMark/>
          </w:tcPr>
          <w:p w14:paraId="0D2C2C4C" w14:textId="77777777" w:rsidR="007F0071" w:rsidRPr="007F0071" w:rsidRDefault="007F0071" w:rsidP="007F0071">
            <w:pPr>
              <w:spacing w:after="160" w:line="259" w:lineRule="auto"/>
            </w:pPr>
            <w:proofErr w:type="spellStart"/>
            <w:r w:rsidRPr="007F0071">
              <w:t>vehicle_id</w:t>
            </w:r>
            <w:proofErr w:type="spellEnd"/>
          </w:p>
        </w:tc>
        <w:tc>
          <w:tcPr>
            <w:tcW w:w="0" w:type="auto"/>
            <w:hideMark/>
          </w:tcPr>
          <w:p w14:paraId="72AC0F7C" w14:textId="77777777" w:rsidR="007F0071" w:rsidRPr="007F0071" w:rsidRDefault="007F0071" w:rsidP="007F0071">
            <w:pPr>
              <w:spacing w:after="160" w:line="259" w:lineRule="auto"/>
            </w:pPr>
            <w:r w:rsidRPr="007F0071">
              <w:t>INT</w:t>
            </w:r>
          </w:p>
        </w:tc>
        <w:tc>
          <w:tcPr>
            <w:tcW w:w="0" w:type="auto"/>
            <w:hideMark/>
          </w:tcPr>
          <w:p w14:paraId="4DDB0ADF" w14:textId="77777777" w:rsidR="007F0071" w:rsidRPr="007F0071" w:rsidRDefault="007F0071" w:rsidP="007F0071">
            <w:pPr>
              <w:spacing w:after="160" w:line="259" w:lineRule="auto"/>
            </w:pPr>
            <w:r w:rsidRPr="007F0071">
              <w:t>FOREIGN KEY</w:t>
            </w:r>
          </w:p>
        </w:tc>
        <w:tc>
          <w:tcPr>
            <w:tcW w:w="0" w:type="auto"/>
            <w:hideMark/>
          </w:tcPr>
          <w:p w14:paraId="673CEC8B" w14:textId="77777777" w:rsidR="007F0071" w:rsidRPr="007F0071" w:rsidRDefault="007F0071" w:rsidP="007F0071">
            <w:pPr>
              <w:spacing w:after="160" w:line="259" w:lineRule="auto"/>
            </w:pPr>
            <w:r w:rsidRPr="007F0071">
              <w:t>Vehicle used for the trip</w:t>
            </w:r>
          </w:p>
        </w:tc>
      </w:tr>
      <w:tr w:rsidR="007F0071" w:rsidRPr="007F0071" w14:paraId="6DC1BF45" w14:textId="77777777" w:rsidTr="007F0071">
        <w:tc>
          <w:tcPr>
            <w:tcW w:w="0" w:type="auto"/>
            <w:hideMark/>
          </w:tcPr>
          <w:p w14:paraId="16A22FBB" w14:textId="77777777" w:rsidR="007F0071" w:rsidRPr="007F0071" w:rsidRDefault="007F0071" w:rsidP="007F0071">
            <w:pPr>
              <w:spacing w:after="160" w:line="259" w:lineRule="auto"/>
            </w:pPr>
            <w:proofErr w:type="spellStart"/>
            <w:r w:rsidRPr="007F0071">
              <w:t>driver_id</w:t>
            </w:r>
            <w:proofErr w:type="spellEnd"/>
          </w:p>
        </w:tc>
        <w:tc>
          <w:tcPr>
            <w:tcW w:w="0" w:type="auto"/>
            <w:hideMark/>
          </w:tcPr>
          <w:p w14:paraId="670DDD44" w14:textId="77777777" w:rsidR="007F0071" w:rsidRPr="007F0071" w:rsidRDefault="007F0071" w:rsidP="007F0071">
            <w:pPr>
              <w:spacing w:after="160" w:line="259" w:lineRule="auto"/>
            </w:pPr>
            <w:r w:rsidRPr="007F0071">
              <w:t>INT</w:t>
            </w:r>
          </w:p>
        </w:tc>
        <w:tc>
          <w:tcPr>
            <w:tcW w:w="0" w:type="auto"/>
            <w:hideMark/>
          </w:tcPr>
          <w:p w14:paraId="19EE6CB8" w14:textId="77777777" w:rsidR="007F0071" w:rsidRPr="007F0071" w:rsidRDefault="007F0071" w:rsidP="007F0071">
            <w:pPr>
              <w:spacing w:after="160" w:line="259" w:lineRule="auto"/>
            </w:pPr>
            <w:r w:rsidRPr="007F0071">
              <w:t>FOREIGN KEY</w:t>
            </w:r>
          </w:p>
        </w:tc>
        <w:tc>
          <w:tcPr>
            <w:tcW w:w="0" w:type="auto"/>
            <w:hideMark/>
          </w:tcPr>
          <w:p w14:paraId="6ACDA1B6" w14:textId="77777777" w:rsidR="007F0071" w:rsidRPr="007F0071" w:rsidRDefault="007F0071" w:rsidP="007F0071">
            <w:pPr>
              <w:spacing w:after="160" w:line="259" w:lineRule="auto"/>
            </w:pPr>
            <w:r w:rsidRPr="007F0071">
              <w:t>Driver assigned to the trip</w:t>
            </w:r>
          </w:p>
        </w:tc>
      </w:tr>
      <w:tr w:rsidR="007F0071" w:rsidRPr="007F0071" w14:paraId="1D450A9F" w14:textId="77777777" w:rsidTr="007F0071">
        <w:tc>
          <w:tcPr>
            <w:tcW w:w="0" w:type="auto"/>
            <w:hideMark/>
          </w:tcPr>
          <w:p w14:paraId="3CD3B985" w14:textId="77777777" w:rsidR="007F0071" w:rsidRPr="007F0071" w:rsidRDefault="007F0071" w:rsidP="007F0071">
            <w:pPr>
              <w:spacing w:after="160" w:line="259" w:lineRule="auto"/>
            </w:pPr>
            <w:proofErr w:type="spellStart"/>
            <w:r w:rsidRPr="007F0071">
              <w:t>route_id</w:t>
            </w:r>
            <w:proofErr w:type="spellEnd"/>
          </w:p>
        </w:tc>
        <w:tc>
          <w:tcPr>
            <w:tcW w:w="0" w:type="auto"/>
            <w:hideMark/>
          </w:tcPr>
          <w:p w14:paraId="2180FC1C" w14:textId="77777777" w:rsidR="007F0071" w:rsidRPr="007F0071" w:rsidRDefault="007F0071" w:rsidP="007F0071">
            <w:pPr>
              <w:spacing w:after="160" w:line="259" w:lineRule="auto"/>
            </w:pPr>
            <w:r w:rsidRPr="007F0071">
              <w:t>INT</w:t>
            </w:r>
          </w:p>
        </w:tc>
        <w:tc>
          <w:tcPr>
            <w:tcW w:w="0" w:type="auto"/>
            <w:hideMark/>
          </w:tcPr>
          <w:p w14:paraId="6C547B03" w14:textId="77777777" w:rsidR="007F0071" w:rsidRPr="007F0071" w:rsidRDefault="007F0071" w:rsidP="007F0071">
            <w:pPr>
              <w:spacing w:after="160" w:line="259" w:lineRule="auto"/>
            </w:pPr>
            <w:r w:rsidRPr="007F0071">
              <w:t>FOREIGN KEY</w:t>
            </w:r>
          </w:p>
        </w:tc>
        <w:tc>
          <w:tcPr>
            <w:tcW w:w="0" w:type="auto"/>
            <w:hideMark/>
          </w:tcPr>
          <w:p w14:paraId="00000ED1" w14:textId="77777777" w:rsidR="007F0071" w:rsidRPr="007F0071" w:rsidRDefault="007F0071" w:rsidP="007F0071">
            <w:pPr>
              <w:spacing w:after="160" w:line="259" w:lineRule="auto"/>
            </w:pPr>
            <w:r w:rsidRPr="007F0071">
              <w:t>Route taken for the trip</w:t>
            </w:r>
          </w:p>
        </w:tc>
      </w:tr>
      <w:tr w:rsidR="007F0071" w:rsidRPr="007F0071" w14:paraId="711D7B84" w14:textId="77777777" w:rsidTr="007F0071">
        <w:tc>
          <w:tcPr>
            <w:tcW w:w="0" w:type="auto"/>
            <w:hideMark/>
          </w:tcPr>
          <w:p w14:paraId="7CB52D0F" w14:textId="77777777" w:rsidR="007F0071" w:rsidRPr="007F0071" w:rsidRDefault="007F0071" w:rsidP="007F0071">
            <w:pPr>
              <w:spacing w:after="160" w:line="259" w:lineRule="auto"/>
            </w:pPr>
            <w:proofErr w:type="spellStart"/>
            <w:r w:rsidRPr="007F0071">
              <w:t>trip_date</w:t>
            </w:r>
            <w:proofErr w:type="spellEnd"/>
          </w:p>
        </w:tc>
        <w:tc>
          <w:tcPr>
            <w:tcW w:w="0" w:type="auto"/>
            <w:hideMark/>
          </w:tcPr>
          <w:p w14:paraId="4D8E8206" w14:textId="77777777" w:rsidR="007F0071" w:rsidRPr="007F0071" w:rsidRDefault="007F0071" w:rsidP="007F0071">
            <w:pPr>
              <w:spacing w:after="160" w:line="259" w:lineRule="auto"/>
            </w:pPr>
            <w:r w:rsidRPr="007F0071">
              <w:t>DATE</w:t>
            </w:r>
          </w:p>
        </w:tc>
        <w:tc>
          <w:tcPr>
            <w:tcW w:w="0" w:type="auto"/>
            <w:hideMark/>
          </w:tcPr>
          <w:p w14:paraId="6F1EF778" w14:textId="77777777" w:rsidR="007F0071" w:rsidRPr="007F0071" w:rsidRDefault="007F0071" w:rsidP="007F0071">
            <w:pPr>
              <w:spacing w:after="160" w:line="259" w:lineRule="auto"/>
            </w:pPr>
            <w:r w:rsidRPr="007F0071">
              <w:t>NOT NULL</w:t>
            </w:r>
          </w:p>
        </w:tc>
        <w:tc>
          <w:tcPr>
            <w:tcW w:w="0" w:type="auto"/>
            <w:hideMark/>
          </w:tcPr>
          <w:p w14:paraId="1208A7E3" w14:textId="77777777" w:rsidR="007F0071" w:rsidRPr="007F0071" w:rsidRDefault="007F0071" w:rsidP="007F0071">
            <w:pPr>
              <w:spacing w:after="160" w:line="259" w:lineRule="auto"/>
            </w:pPr>
            <w:r w:rsidRPr="007F0071">
              <w:t>Date of the trip</w:t>
            </w:r>
          </w:p>
        </w:tc>
      </w:tr>
      <w:tr w:rsidR="007F0071" w:rsidRPr="007F0071" w14:paraId="64A5E3D6" w14:textId="77777777" w:rsidTr="007F0071">
        <w:tc>
          <w:tcPr>
            <w:tcW w:w="0" w:type="auto"/>
            <w:hideMark/>
          </w:tcPr>
          <w:p w14:paraId="13185ECF" w14:textId="77777777" w:rsidR="007F0071" w:rsidRPr="007F0071" w:rsidRDefault="007F0071" w:rsidP="007F0071">
            <w:pPr>
              <w:spacing w:after="160" w:line="259" w:lineRule="auto"/>
            </w:pPr>
            <w:proofErr w:type="spellStart"/>
            <w:r w:rsidRPr="007F0071">
              <w:t>start_time</w:t>
            </w:r>
            <w:proofErr w:type="spellEnd"/>
          </w:p>
        </w:tc>
        <w:tc>
          <w:tcPr>
            <w:tcW w:w="0" w:type="auto"/>
            <w:hideMark/>
          </w:tcPr>
          <w:p w14:paraId="28F9D563" w14:textId="77777777" w:rsidR="007F0071" w:rsidRPr="007F0071" w:rsidRDefault="007F0071" w:rsidP="007F0071">
            <w:pPr>
              <w:spacing w:after="160" w:line="259" w:lineRule="auto"/>
            </w:pPr>
            <w:r w:rsidRPr="007F0071">
              <w:t>TIME</w:t>
            </w:r>
          </w:p>
        </w:tc>
        <w:tc>
          <w:tcPr>
            <w:tcW w:w="0" w:type="auto"/>
            <w:hideMark/>
          </w:tcPr>
          <w:p w14:paraId="137BF48F" w14:textId="77777777" w:rsidR="007F0071" w:rsidRPr="007F0071" w:rsidRDefault="007F0071" w:rsidP="007F0071">
            <w:pPr>
              <w:spacing w:after="160" w:line="259" w:lineRule="auto"/>
            </w:pPr>
            <w:r w:rsidRPr="007F0071">
              <w:t>NOT NULL</w:t>
            </w:r>
          </w:p>
        </w:tc>
        <w:tc>
          <w:tcPr>
            <w:tcW w:w="0" w:type="auto"/>
            <w:hideMark/>
          </w:tcPr>
          <w:p w14:paraId="1561D144" w14:textId="77777777" w:rsidR="007F0071" w:rsidRPr="007F0071" w:rsidRDefault="007F0071" w:rsidP="007F0071">
            <w:pPr>
              <w:spacing w:after="160" w:line="259" w:lineRule="auto"/>
            </w:pPr>
            <w:r w:rsidRPr="007F0071">
              <w:t>Start time of the trip</w:t>
            </w:r>
          </w:p>
        </w:tc>
      </w:tr>
      <w:tr w:rsidR="007F0071" w:rsidRPr="007F0071" w14:paraId="173783CC" w14:textId="77777777" w:rsidTr="007F0071">
        <w:tc>
          <w:tcPr>
            <w:tcW w:w="0" w:type="auto"/>
            <w:hideMark/>
          </w:tcPr>
          <w:p w14:paraId="4B22632E" w14:textId="77777777" w:rsidR="007F0071" w:rsidRPr="007F0071" w:rsidRDefault="007F0071" w:rsidP="007F0071">
            <w:pPr>
              <w:spacing w:after="160" w:line="259" w:lineRule="auto"/>
            </w:pPr>
            <w:proofErr w:type="spellStart"/>
            <w:r w:rsidRPr="007F0071">
              <w:t>end_time</w:t>
            </w:r>
            <w:proofErr w:type="spellEnd"/>
          </w:p>
        </w:tc>
        <w:tc>
          <w:tcPr>
            <w:tcW w:w="0" w:type="auto"/>
            <w:hideMark/>
          </w:tcPr>
          <w:p w14:paraId="0143BEC5" w14:textId="77777777" w:rsidR="007F0071" w:rsidRPr="007F0071" w:rsidRDefault="007F0071" w:rsidP="007F0071">
            <w:pPr>
              <w:spacing w:after="160" w:line="259" w:lineRule="auto"/>
            </w:pPr>
            <w:r w:rsidRPr="007F0071">
              <w:t>TIME</w:t>
            </w:r>
          </w:p>
        </w:tc>
        <w:tc>
          <w:tcPr>
            <w:tcW w:w="0" w:type="auto"/>
            <w:hideMark/>
          </w:tcPr>
          <w:p w14:paraId="1EFA43FD" w14:textId="77777777" w:rsidR="007F0071" w:rsidRPr="007F0071" w:rsidRDefault="007F0071" w:rsidP="007F0071">
            <w:pPr>
              <w:spacing w:after="160" w:line="259" w:lineRule="auto"/>
            </w:pPr>
            <w:r w:rsidRPr="007F0071">
              <w:t>NOT NULL</w:t>
            </w:r>
          </w:p>
        </w:tc>
        <w:tc>
          <w:tcPr>
            <w:tcW w:w="0" w:type="auto"/>
            <w:hideMark/>
          </w:tcPr>
          <w:p w14:paraId="020F1223" w14:textId="77777777" w:rsidR="007F0071" w:rsidRPr="007F0071" w:rsidRDefault="007F0071" w:rsidP="007F0071">
            <w:pPr>
              <w:spacing w:after="160" w:line="259" w:lineRule="auto"/>
            </w:pPr>
            <w:r w:rsidRPr="007F0071">
              <w:t>End time of the trip</w:t>
            </w:r>
          </w:p>
        </w:tc>
      </w:tr>
    </w:tbl>
    <w:p w14:paraId="47C7F859" w14:textId="77777777" w:rsidR="007F0071" w:rsidRPr="007F0071" w:rsidRDefault="007F0071" w:rsidP="007F0071">
      <w:pPr>
        <w:rPr>
          <w:b/>
          <w:bCs/>
        </w:rPr>
      </w:pPr>
      <w:r w:rsidRPr="007F0071">
        <w:rPr>
          <w:b/>
          <w:bCs/>
        </w:rPr>
        <w:t>9. Customer Table</w:t>
      </w:r>
    </w:p>
    <w:tbl>
      <w:tblPr>
        <w:tblStyle w:val="TableGrid"/>
        <w:tblW w:w="0" w:type="auto"/>
        <w:tblLook w:val="04A0" w:firstRow="1" w:lastRow="0" w:firstColumn="1" w:lastColumn="0" w:noHBand="0" w:noVBand="1"/>
      </w:tblPr>
      <w:tblGrid>
        <w:gridCol w:w="1794"/>
        <w:gridCol w:w="1650"/>
        <w:gridCol w:w="3392"/>
        <w:gridCol w:w="3565"/>
      </w:tblGrid>
      <w:tr w:rsidR="007F0071" w:rsidRPr="007F0071" w14:paraId="149146E4" w14:textId="77777777" w:rsidTr="007F0071">
        <w:tc>
          <w:tcPr>
            <w:tcW w:w="0" w:type="auto"/>
            <w:hideMark/>
          </w:tcPr>
          <w:p w14:paraId="5D8F4F40" w14:textId="77777777" w:rsidR="007F0071" w:rsidRPr="007F0071" w:rsidRDefault="007F0071" w:rsidP="007F0071">
            <w:pPr>
              <w:spacing w:after="160" w:line="259" w:lineRule="auto"/>
              <w:rPr>
                <w:b/>
                <w:bCs/>
              </w:rPr>
            </w:pPr>
            <w:r w:rsidRPr="007F0071">
              <w:rPr>
                <w:b/>
                <w:bCs/>
              </w:rPr>
              <w:t>Column Name</w:t>
            </w:r>
          </w:p>
        </w:tc>
        <w:tc>
          <w:tcPr>
            <w:tcW w:w="0" w:type="auto"/>
            <w:hideMark/>
          </w:tcPr>
          <w:p w14:paraId="5DE03565" w14:textId="77777777" w:rsidR="007F0071" w:rsidRPr="007F0071" w:rsidRDefault="007F0071" w:rsidP="007F0071">
            <w:pPr>
              <w:spacing w:after="160" w:line="259" w:lineRule="auto"/>
              <w:rPr>
                <w:b/>
                <w:bCs/>
              </w:rPr>
            </w:pPr>
            <w:r w:rsidRPr="007F0071">
              <w:rPr>
                <w:b/>
                <w:bCs/>
              </w:rPr>
              <w:t>Data Type</w:t>
            </w:r>
          </w:p>
        </w:tc>
        <w:tc>
          <w:tcPr>
            <w:tcW w:w="0" w:type="auto"/>
            <w:hideMark/>
          </w:tcPr>
          <w:p w14:paraId="7D6D5A26" w14:textId="77777777" w:rsidR="007F0071" w:rsidRPr="007F0071" w:rsidRDefault="007F0071" w:rsidP="007F0071">
            <w:pPr>
              <w:spacing w:after="160" w:line="259" w:lineRule="auto"/>
              <w:rPr>
                <w:b/>
                <w:bCs/>
              </w:rPr>
            </w:pPr>
            <w:r w:rsidRPr="007F0071">
              <w:rPr>
                <w:b/>
                <w:bCs/>
              </w:rPr>
              <w:t>Constraints</w:t>
            </w:r>
          </w:p>
        </w:tc>
        <w:tc>
          <w:tcPr>
            <w:tcW w:w="0" w:type="auto"/>
            <w:hideMark/>
          </w:tcPr>
          <w:p w14:paraId="67286AAC" w14:textId="77777777" w:rsidR="007F0071" w:rsidRPr="007F0071" w:rsidRDefault="007F0071" w:rsidP="007F0071">
            <w:pPr>
              <w:spacing w:after="160" w:line="259" w:lineRule="auto"/>
              <w:rPr>
                <w:b/>
                <w:bCs/>
              </w:rPr>
            </w:pPr>
            <w:r w:rsidRPr="007F0071">
              <w:rPr>
                <w:b/>
                <w:bCs/>
              </w:rPr>
              <w:t>Description</w:t>
            </w:r>
          </w:p>
        </w:tc>
      </w:tr>
      <w:tr w:rsidR="007F0071" w:rsidRPr="007F0071" w14:paraId="67473A2F" w14:textId="77777777" w:rsidTr="007F0071">
        <w:tc>
          <w:tcPr>
            <w:tcW w:w="0" w:type="auto"/>
            <w:hideMark/>
          </w:tcPr>
          <w:p w14:paraId="24595CB7" w14:textId="77777777" w:rsidR="007F0071" w:rsidRPr="007F0071" w:rsidRDefault="007F0071" w:rsidP="007F0071">
            <w:pPr>
              <w:spacing w:after="160" w:line="259" w:lineRule="auto"/>
            </w:pPr>
            <w:proofErr w:type="spellStart"/>
            <w:r w:rsidRPr="007F0071">
              <w:lastRenderedPageBreak/>
              <w:t>customer_id</w:t>
            </w:r>
            <w:proofErr w:type="spellEnd"/>
          </w:p>
        </w:tc>
        <w:tc>
          <w:tcPr>
            <w:tcW w:w="0" w:type="auto"/>
            <w:hideMark/>
          </w:tcPr>
          <w:p w14:paraId="1346A1B0" w14:textId="77777777" w:rsidR="007F0071" w:rsidRPr="007F0071" w:rsidRDefault="007F0071" w:rsidP="007F0071">
            <w:pPr>
              <w:spacing w:after="160" w:line="259" w:lineRule="auto"/>
            </w:pPr>
            <w:r w:rsidRPr="007F0071">
              <w:t>INT</w:t>
            </w:r>
          </w:p>
        </w:tc>
        <w:tc>
          <w:tcPr>
            <w:tcW w:w="0" w:type="auto"/>
            <w:hideMark/>
          </w:tcPr>
          <w:p w14:paraId="17B5A22D" w14:textId="77777777" w:rsidR="007F0071" w:rsidRPr="007F0071" w:rsidRDefault="007F0071" w:rsidP="007F0071">
            <w:pPr>
              <w:spacing w:after="160" w:line="259" w:lineRule="auto"/>
            </w:pPr>
            <w:r w:rsidRPr="007F0071">
              <w:t>PRIMARY KEY, AUTO_INCREMENT</w:t>
            </w:r>
          </w:p>
        </w:tc>
        <w:tc>
          <w:tcPr>
            <w:tcW w:w="0" w:type="auto"/>
            <w:hideMark/>
          </w:tcPr>
          <w:p w14:paraId="2E1B4588" w14:textId="77777777" w:rsidR="007F0071" w:rsidRPr="007F0071" w:rsidRDefault="007F0071" w:rsidP="007F0071">
            <w:pPr>
              <w:spacing w:after="160" w:line="259" w:lineRule="auto"/>
            </w:pPr>
            <w:r w:rsidRPr="007F0071">
              <w:t>Unique identifier for each customer</w:t>
            </w:r>
          </w:p>
        </w:tc>
      </w:tr>
      <w:tr w:rsidR="007F0071" w:rsidRPr="007F0071" w14:paraId="7FE8D2E0" w14:textId="77777777" w:rsidTr="007F0071">
        <w:tc>
          <w:tcPr>
            <w:tcW w:w="0" w:type="auto"/>
            <w:hideMark/>
          </w:tcPr>
          <w:p w14:paraId="32901DBA" w14:textId="77777777" w:rsidR="007F0071" w:rsidRPr="007F0071" w:rsidRDefault="007F0071" w:rsidP="007F0071">
            <w:pPr>
              <w:spacing w:after="160" w:line="259" w:lineRule="auto"/>
            </w:pPr>
            <w:r w:rsidRPr="007F0071">
              <w:t>name</w:t>
            </w:r>
          </w:p>
        </w:tc>
        <w:tc>
          <w:tcPr>
            <w:tcW w:w="0" w:type="auto"/>
            <w:hideMark/>
          </w:tcPr>
          <w:p w14:paraId="5DD13DB0" w14:textId="77777777" w:rsidR="007F0071" w:rsidRPr="007F0071" w:rsidRDefault="007F0071" w:rsidP="007F0071">
            <w:pPr>
              <w:spacing w:after="160" w:line="259" w:lineRule="auto"/>
            </w:pPr>
            <w:r w:rsidRPr="007F0071">
              <w:t>VARCHAR(100)</w:t>
            </w:r>
          </w:p>
        </w:tc>
        <w:tc>
          <w:tcPr>
            <w:tcW w:w="0" w:type="auto"/>
            <w:hideMark/>
          </w:tcPr>
          <w:p w14:paraId="3F386FF7" w14:textId="77777777" w:rsidR="007F0071" w:rsidRPr="007F0071" w:rsidRDefault="007F0071" w:rsidP="007F0071">
            <w:pPr>
              <w:spacing w:after="160" w:line="259" w:lineRule="auto"/>
            </w:pPr>
            <w:r w:rsidRPr="007F0071">
              <w:t>NOT NULL</w:t>
            </w:r>
          </w:p>
        </w:tc>
        <w:tc>
          <w:tcPr>
            <w:tcW w:w="0" w:type="auto"/>
            <w:hideMark/>
          </w:tcPr>
          <w:p w14:paraId="732C2733" w14:textId="77777777" w:rsidR="007F0071" w:rsidRPr="007F0071" w:rsidRDefault="007F0071" w:rsidP="007F0071">
            <w:pPr>
              <w:spacing w:after="160" w:line="259" w:lineRule="auto"/>
            </w:pPr>
            <w:r w:rsidRPr="007F0071">
              <w:t>Customer's full name</w:t>
            </w:r>
          </w:p>
        </w:tc>
      </w:tr>
      <w:tr w:rsidR="007F0071" w:rsidRPr="007F0071" w14:paraId="573FBAC4" w14:textId="77777777" w:rsidTr="007F0071">
        <w:tc>
          <w:tcPr>
            <w:tcW w:w="0" w:type="auto"/>
            <w:hideMark/>
          </w:tcPr>
          <w:p w14:paraId="21EEC540" w14:textId="77777777" w:rsidR="007F0071" w:rsidRPr="007F0071" w:rsidRDefault="007F0071" w:rsidP="007F0071">
            <w:pPr>
              <w:spacing w:after="160" w:line="259" w:lineRule="auto"/>
            </w:pPr>
            <w:proofErr w:type="spellStart"/>
            <w:r w:rsidRPr="007F0071">
              <w:t>contact_number</w:t>
            </w:r>
            <w:proofErr w:type="spellEnd"/>
          </w:p>
        </w:tc>
        <w:tc>
          <w:tcPr>
            <w:tcW w:w="0" w:type="auto"/>
            <w:hideMark/>
          </w:tcPr>
          <w:p w14:paraId="6011F50D" w14:textId="77777777" w:rsidR="007F0071" w:rsidRPr="007F0071" w:rsidRDefault="007F0071" w:rsidP="007F0071">
            <w:pPr>
              <w:spacing w:after="160" w:line="259" w:lineRule="auto"/>
            </w:pPr>
            <w:r w:rsidRPr="007F0071">
              <w:t>VARCHAR(15)</w:t>
            </w:r>
          </w:p>
        </w:tc>
        <w:tc>
          <w:tcPr>
            <w:tcW w:w="0" w:type="auto"/>
            <w:hideMark/>
          </w:tcPr>
          <w:p w14:paraId="2BF2D488" w14:textId="77777777" w:rsidR="007F0071" w:rsidRPr="007F0071" w:rsidRDefault="007F0071" w:rsidP="007F0071">
            <w:pPr>
              <w:spacing w:after="160" w:line="259" w:lineRule="auto"/>
            </w:pPr>
            <w:r w:rsidRPr="007F0071">
              <w:t>NOT NULL</w:t>
            </w:r>
          </w:p>
        </w:tc>
        <w:tc>
          <w:tcPr>
            <w:tcW w:w="0" w:type="auto"/>
            <w:hideMark/>
          </w:tcPr>
          <w:p w14:paraId="1DD032F6" w14:textId="77777777" w:rsidR="007F0071" w:rsidRPr="007F0071" w:rsidRDefault="007F0071" w:rsidP="007F0071">
            <w:pPr>
              <w:spacing w:after="160" w:line="259" w:lineRule="auto"/>
            </w:pPr>
            <w:r w:rsidRPr="007F0071">
              <w:t>Customer's contact number</w:t>
            </w:r>
          </w:p>
        </w:tc>
      </w:tr>
      <w:tr w:rsidR="007F0071" w:rsidRPr="007F0071" w14:paraId="7EFC4C37" w14:textId="77777777" w:rsidTr="007F0071">
        <w:tc>
          <w:tcPr>
            <w:tcW w:w="0" w:type="auto"/>
            <w:hideMark/>
          </w:tcPr>
          <w:p w14:paraId="42ECE245" w14:textId="77777777" w:rsidR="007F0071" w:rsidRPr="007F0071" w:rsidRDefault="007F0071" w:rsidP="007F0071">
            <w:pPr>
              <w:spacing w:after="160" w:line="259" w:lineRule="auto"/>
            </w:pPr>
            <w:r w:rsidRPr="007F0071">
              <w:t>email</w:t>
            </w:r>
          </w:p>
        </w:tc>
        <w:tc>
          <w:tcPr>
            <w:tcW w:w="0" w:type="auto"/>
            <w:hideMark/>
          </w:tcPr>
          <w:p w14:paraId="14B14E94" w14:textId="77777777" w:rsidR="007F0071" w:rsidRPr="007F0071" w:rsidRDefault="007F0071" w:rsidP="007F0071">
            <w:pPr>
              <w:spacing w:after="160" w:line="259" w:lineRule="auto"/>
            </w:pPr>
            <w:r w:rsidRPr="007F0071">
              <w:t>VARCHAR(100)</w:t>
            </w:r>
          </w:p>
        </w:tc>
        <w:tc>
          <w:tcPr>
            <w:tcW w:w="0" w:type="auto"/>
            <w:hideMark/>
          </w:tcPr>
          <w:p w14:paraId="7120519D" w14:textId="77777777" w:rsidR="007F0071" w:rsidRPr="007F0071" w:rsidRDefault="007F0071" w:rsidP="007F0071">
            <w:pPr>
              <w:spacing w:after="160" w:line="259" w:lineRule="auto"/>
            </w:pPr>
            <w:r w:rsidRPr="007F0071">
              <w:t>UNIQUE</w:t>
            </w:r>
          </w:p>
        </w:tc>
        <w:tc>
          <w:tcPr>
            <w:tcW w:w="0" w:type="auto"/>
            <w:hideMark/>
          </w:tcPr>
          <w:p w14:paraId="7FE7E9AB" w14:textId="77777777" w:rsidR="007F0071" w:rsidRPr="007F0071" w:rsidRDefault="007F0071" w:rsidP="007F0071">
            <w:pPr>
              <w:spacing w:after="160" w:line="259" w:lineRule="auto"/>
            </w:pPr>
            <w:r w:rsidRPr="007F0071">
              <w:t>Customer's email address</w:t>
            </w:r>
          </w:p>
        </w:tc>
      </w:tr>
    </w:tbl>
    <w:p w14:paraId="3004C701" w14:textId="77777777" w:rsidR="007F0071" w:rsidRPr="007F0071" w:rsidRDefault="007F0071" w:rsidP="007F0071">
      <w:pPr>
        <w:rPr>
          <w:b/>
          <w:bCs/>
        </w:rPr>
      </w:pPr>
      <w:r w:rsidRPr="007F0071">
        <w:rPr>
          <w:b/>
          <w:bCs/>
        </w:rPr>
        <w:t>10. Payment Table</w:t>
      </w:r>
    </w:p>
    <w:tbl>
      <w:tblPr>
        <w:tblStyle w:val="TableGrid"/>
        <w:tblW w:w="0" w:type="auto"/>
        <w:tblLook w:val="04A0" w:firstRow="1" w:lastRow="0" w:firstColumn="1" w:lastColumn="0" w:noHBand="0" w:noVBand="1"/>
      </w:tblPr>
      <w:tblGrid>
        <w:gridCol w:w="1624"/>
        <w:gridCol w:w="3384"/>
        <w:gridCol w:w="2839"/>
        <w:gridCol w:w="2633"/>
      </w:tblGrid>
      <w:tr w:rsidR="007F0071" w:rsidRPr="007F0071" w14:paraId="3D6465D6" w14:textId="77777777" w:rsidTr="007F0071">
        <w:tc>
          <w:tcPr>
            <w:tcW w:w="0" w:type="auto"/>
            <w:hideMark/>
          </w:tcPr>
          <w:p w14:paraId="42532FEE" w14:textId="77777777" w:rsidR="007F0071" w:rsidRPr="007F0071" w:rsidRDefault="007F0071" w:rsidP="007F0071">
            <w:pPr>
              <w:spacing w:after="160" w:line="259" w:lineRule="auto"/>
              <w:rPr>
                <w:b/>
                <w:bCs/>
              </w:rPr>
            </w:pPr>
            <w:r w:rsidRPr="007F0071">
              <w:rPr>
                <w:b/>
                <w:bCs/>
              </w:rPr>
              <w:t>Column Name</w:t>
            </w:r>
          </w:p>
        </w:tc>
        <w:tc>
          <w:tcPr>
            <w:tcW w:w="0" w:type="auto"/>
            <w:hideMark/>
          </w:tcPr>
          <w:p w14:paraId="0C628AA4" w14:textId="77777777" w:rsidR="007F0071" w:rsidRPr="007F0071" w:rsidRDefault="007F0071" w:rsidP="007F0071">
            <w:pPr>
              <w:spacing w:after="160" w:line="259" w:lineRule="auto"/>
              <w:rPr>
                <w:b/>
                <w:bCs/>
              </w:rPr>
            </w:pPr>
            <w:r w:rsidRPr="007F0071">
              <w:rPr>
                <w:b/>
                <w:bCs/>
              </w:rPr>
              <w:t>Data Type</w:t>
            </w:r>
          </w:p>
        </w:tc>
        <w:tc>
          <w:tcPr>
            <w:tcW w:w="0" w:type="auto"/>
            <w:hideMark/>
          </w:tcPr>
          <w:p w14:paraId="3B6D6C80" w14:textId="77777777" w:rsidR="007F0071" w:rsidRPr="007F0071" w:rsidRDefault="007F0071" w:rsidP="007F0071">
            <w:pPr>
              <w:spacing w:after="160" w:line="259" w:lineRule="auto"/>
              <w:rPr>
                <w:b/>
                <w:bCs/>
              </w:rPr>
            </w:pPr>
            <w:r w:rsidRPr="007F0071">
              <w:rPr>
                <w:b/>
                <w:bCs/>
              </w:rPr>
              <w:t>Constraints</w:t>
            </w:r>
          </w:p>
        </w:tc>
        <w:tc>
          <w:tcPr>
            <w:tcW w:w="0" w:type="auto"/>
            <w:hideMark/>
          </w:tcPr>
          <w:p w14:paraId="6FE849CE" w14:textId="77777777" w:rsidR="007F0071" w:rsidRPr="007F0071" w:rsidRDefault="007F0071" w:rsidP="007F0071">
            <w:pPr>
              <w:spacing w:after="160" w:line="259" w:lineRule="auto"/>
              <w:rPr>
                <w:b/>
                <w:bCs/>
              </w:rPr>
            </w:pPr>
            <w:r w:rsidRPr="007F0071">
              <w:rPr>
                <w:b/>
                <w:bCs/>
              </w:rPr>
              <w:t>Description</w:t>
            </w:r>
          </w:p>
        </w:tc>
      </w:tr>
      <w:tr w:rsidR="007F0071" w:rsidRPr="007F0071" w14:paraId="45C70763" w14:textId="77777777" w:rsidTr="007F0071">
        <w:tc>
          <w:tcPr>
            <w:tcW w:w="0" w:type="auto"/>
            <w:hideMark/>
          </w:tcPr>
          <w:p w14:paraId="4FA3A246" w14:textId="77777777" w:rsidR="007F0071" w:rsidRPr="007F0071" w:rsidRDefault="007F0071" w:rsidP="007F0071">
            <w:pPr>
              <w:spacing w:after="160" w:line="259" w:lineRule="auto"/>
            </w:pPr>
            <w:proofErr w:type="spellStart"/>
            <w:r w:rsidRPr="007F0071">
              <w:t>payment_id</w:t>
            </w:r>
            <w:proofErr w:type="spellEnd"/>
          </w:p>
        </w:tc>
        <w:tc>
          <w:tcPr>
            <w:tcW w:w="0" w:type="auto"/>
            <w:hideMark/>
          </w:tcPr>
          <w:p w14:paraId="539547F9" w14:textId="77777777" w:rsidR="007F0071" w:rsidRPr="007F0071" w:rsidRDefault="007F0071" w:rsidP="007F0071">
            <w:pPr>
              <w:spacing w:after="160" w:line="259" w:lineRule="auto"/>
            </w:pPr>
            <w:r w:rsidRPr="007F0071">
              <w:t>INT</w:t>
            </w:r>
          </w:p>
        </w:tc>
        <w:tc>
          <w:tcPr>
            <w:tcW w:w="0" w:type="auto"/>
            <w:hideMark/>
          </w:tcPr>
          <w:p w14:paraId="20F6EE8E" w14:textId="77777777" w:rsidR="007F0071" w:rsidRPr="007F0071" w:rsidRDefault="007F0071" w:rsidP="007F0071">
            <w:pPr>
              <w:spacing w:after="160" w:line="259" w:lineRule="auto"/>
            </w:pPr>
            <w:r w:rsidRPr="007F0071">
              <w:t>PRIMARY KEY, AUTO_INCREMENT</w:t>
            </w:r>
          </w:p>
        </w:tc>
        <w:tc>
          <w:tcPr>
            <w:tcW w:w="0" w:type="auto"/>
            <w:hideMark/>
          </w:tcPr>
          <w:p w14:paraId="3C2A81EC" w14:textId="77777777" w:rsidR="007F0071" w:rsidRPr="007F0071" w:rsidRDefault="007F0071" w:rsidP="007F0071">
            <w:pPr>
              <w:spacing w:after="160" w:line="259" w:lineRule="auto"/>
            </w:pPr>
            <w:r w:rsidRPr="007F0071">
              <w:t>Unique identifier for each payment</w:t>
            </w:r>
          </w:p>
        </w:tc>
      </w:tr>
      <w:tr w:rsidR="007F0071" w:rsidRPr="007F0071" w14:paraId="20A86AEB" w14:textId="77777777" w:rsidTr="007F0071">
        <w:tc>
          <w:tcPr>
            <w:tcW w:w="0" w:type="auto"/>
            <w:hideMark/>
          </w:tcPr>
          <w:p w14:paraId="7F7333D5" w14:textId="77777777" w:rsidR="007F0071" w:rsidRPr="007F0071" w:rsidRDefault="007F0071" w:rsidP="007F0071">
            <w:pPr>
              <w:spacing w:after="160" w:line="259" w:lineRule="auto"/>
            </w:pPr>
            <w:proofErr w:type="spellStart"/>
            <w:r w:rsidRPr="007F0071">
              <w:t>trip_id</w:t>
            </w:r>
            <w:proofErr w:type="spellEnd"/>
          </w:p>
        </w:tc>
        <w:tc>
          <w:tcPr>
            <w:tcW w:w="0" w:type="auto"/>
            <w:hideMark/>
          </w:tcPr>
          <w:p w14:paraId="01986E8A" w14:textId="77777777" w:rsidR="007F0071" w:rsidRPr="007F0071" w:rsidRDefault="007F0071" w:rsidP="007F0071">
            <w:pPr>
              <w:spacing w:after="160" w:line="259" w:lineRule="auto"/>
            </w:pPr>
            <w:r w:rsidRPr="007F0071">
              <w:t>INT</w:t>
            </w:r>
          </w:p>
        </w:tc>
        <w:tc>
          <w:tcPr>
            <w:tcW w:w="0" w:type="auto"/>
            <w:hideMark/>
          </w:tcPr>
          <w:p w14:paraId="4FD556DC" w14:textId="77777777" w:rsidR="007F0071" w:rsidRPr="007F0071" w:rsidRDefault="007F0071" w:rsidP="007F0071">
            <w:pPr>
              <w:spacing w:after="160" w:line="259" w:lineRule="auto"/>
            </w:pPr>
            <w:r w:rsidRPr="007F0071">
              <w:t>FOREIGN KEY</w:t>
            </w:r>
          </w:p>
        </w:tc>
        <w:tc>
          <w:tcPr>
            <w:tcW w:w="0" w:type="auto"/>
            <w:hideMark/>
          </w:tcPr>
          <w:p w14:paraId="46720EA3" w14:textId="77777777" w:rsidR="007F0071" w:rsidRPr="007F0071" w:rsidRDefault="007F0071" w:rsidP="007F0071">
            <w:pPr>
              <w:spacing w:after="160" w:line="259" w:lineRule="auto"/>
            </w:pPr>
            <w:r w:rsidRPr="007F0071">
              <w:t>Trip associated with the payment</w:t>
            </w:r>
          </w:p>
        </w:tc>
      </w:tr>
      <w:tr w:rsidR="007F0071" w:rsidRPr="007F0071" w14:paraId="39879070" w14:textId="77777777" w:rsidTr="007F0071">
        <w:tc>
          <w:tcPr>
            <w:tcW w:w="0" w:type="auto"/>
            <w:hideMark/>
          </w:tcPr>
          <w:p w14:paraId="781A7BD4" w14:textId="77777777" w:rsidR="007F0071" w:rsidRPr="007F0071" w:rsidRDefault="007F0071" w:rsidP="007F0071">
            <w:pPr>
              <w:spacing w:after="160" w:line="259" w:lineRule="auto"/>
            </w:pPr>
            <w:r w:rsidRPr="007F0071">
              <w:t>amount</w:t>
            </w:r>
          </w:p>
        </w:tc>
        <w:tc>
          <w:tcPr>
            <w:tcW w:w="0" w:type="auto"/>
            <w:hideMark/>
          </w:tcPr>
          <w:p w14:paraId="2B0D78A4" w14:textId="77777777" w:rsidR="007F0071" w:rsidRPr="007F0071" w:rsidRDefault="007F0071" w:rsidP="007F0071">
            <w:pPr>
              <w:spacing w:after="160" w:line="259" w:lineRule="auto"/>
            </w:pPr>
            <w:r w:rsidRPr="007F0071">
              <w:t>DECIMAL(10,2)</w:t>
            </w:r>
          </w:p>
        </w:tc>
        <w:tc>
          <w:tcPr>
            <w:tcW w:w="0" w:type="auto"/>
            <w:hideMark/>
          </w:tcPr>
          <w:p w14:paraId="3ED9F289" w14:textId="77777777" w:rsidR="007F0071" w:rsidRPr="007F0071" w:rsidRDefault="007F0071" w:rsidP="007F0071">
            <w:pPr>
              <w:spacing w:after="160" w:line="259" w:lineRule="auto"/>
            </w:pPr>
            <w:r w:rsidRPr="007F0071">
              <w:t>NOT NULL</w:t>
            </w:r>
          </w:p>
        </w:tc>
        <w:tc>
          <w:tcPr>
            <w:tcW w:w="0" w:type="auto"/>
            <w:hideMark/>
          </w:tcPr>
          <w:p w14:paraId="4A3A4C22" w14:textId="77777777" w:rsidR="007F0071" w:rsidRPr="007F0071" w:rsidRDefault="007F0071" w:rsidP="007F0071">
            <w:pPr>
              <w:spacing w:after="160" w:line="259" w:lineRule="auto"/>
            </w:pPr>
            <w:r w:rsidRPr="007F0071">
              <w:t>Payment amount</w:t>
            </w:r>
          </w:p>
        </w:tc>
      </w:tr>
      <w:tr w:rsidR="007F0071" w:rsidRPr="007F0071" w14:paraId="3E906B90" w14:textId="77777777" w:rsidTr="007F0071">
        <w:tc>
          <w:tcPr>
            <w:tcW w:w="0" w:type="auto"/>
            <w:hideMark/>
          </w:tcPr>
          <w:p w14:paraId="20BCFB98" w14:textId="77777777" w:rsidR="007F0071" w:rsidRPr="007F0071" w:rsidRDefault="007F0071" w:rsidP="007F0071">
            <w:pPr>
              <w:spacing w:after="160" w:line="259" w:lineRule="auto"/>
            </w:pPr>
            <w:proofErr w:type="spellStart"/>
            <w:r w:rsidRPr="007F0071">
              <w:t>payment_date</w:t>
            </w:r>
            <w:proofErr w:type="spellEnd"/>
          </w:p>
        </w:tc>
        <w:tc>
          <w:tcPr>
            <w:tcW w:w="0" w:type="auto"/>
            <w:hideMark/>
          </w:tcPr>
          <w:p w14:paraId="0D0CC712" w14:textId="77777777" w:rsidR="007F0071" w:rsidRPr="007F0071" w:rsidRDefault="007F0071" w:rsidP="007F0071">
            <w:pPr>
              <w:spacing w:after="160" w:line="259" w:lineRule="auto"/>
            </w:pPr>
            <w:r w:rsidRPr="007F0071">
              <w:t>DATE</w:t>
            </w:r>
          </w:p>
        </w:tc>
        <w:tc>
          <w:tcPr>
            <w:tcW w:w="0" w:type="auto"/>
            <w:hideMark/>
          </w:tcPr>
          <w:p w14:paraId="3E3DB0A4" w14:textId="77777777" w:rsidR="007F0071" w:rsidRPr="007F0071" w:rsidRDefault="007F0071" w:rsidP="007F0071">
            <w:pPr>
              <w:spacing w:after="160" w:line="259" w:lineRule="auto"/>
            </w:pPr>
            <w:r w:rsidRPr="007F0071">
              <w:t>NOT NULL</w:t>
            </w:r>
          </w:p>
        </w:tc>
        <w:tc>
          <w:tcPr>
            <w:tcW w:w="0" w:type="auto"/>
            <w:hideMark/>
          </w:tcPr>
          <w:p w14:paraId="5FAE58C5" w14:textId="77777777" w:rsidR="007F0071" w:rsidRPr="007F0071" w:rsidRDefault="007F0071" w:rsidP="007F0071">
            <w:pPr>
              <w:spacing w:after="160" w:line="259" w:lineRule="auto"/>
            </w:pPr>
            <w:r w:rsidRPr="007F0071">
              <w:t>Date of payment</w:t>
            </w:r>
          </w:p>
        </w:tc>
      </w:tr>
      <w:tr w:rsidR="007F0071" w:rsidRPr="007F0071" w14:paraId="2D518E1F" w14:textId="77777777" w:rsidTr="007F0071">
        <w:tc>
          <w:tcPr>
            <w:tcW w:w="0" w:type="auto"/>
            <w:hideMark/>
          </w:tcPr>
          <w:p w14:paraId="457B3FAA" w14:textId="77777777" w:rsidR="007F0071" w:rsidRPr="007F0071" w:rsidRDefault="007F0071" w:rsidP="007F0071">
            <w:pPr>
              <w:spacing w:after="160" w:line="259" w:lineRule="auto"/>
            </w:pPr>
            <w:r w:rsidRPr="007F0071">
              <w:t>method</w:t>
            </w:r>
          </w:p>
        </w:tc>
        <w:tc>
          <w:tcPr>
            <w:tcW w:w="0" w:type="auto"/>
            <w:hideMark/>
          </w:tcPr>
          <w:p w14:paraId="24463A1F" w14:textId="77777777" w:rsidR="007F0071" w:rsidRPr="007F0071" w:rsidRDefault="007F0071" w:rsidP="007F0071">
            <w:pPr>
              <w:spacing w:after="160" w:line="259" w:lineRule="auto"/>
            </w:pPr>
            <w:r w:rsidRPr="007F0071">
              <w:t>ENUM('cash', 'credit card', 'debit card', 'online')</w:t>
            </w:r>
          </w:p>
        </w:tc>
        <w:tc>
          <w:tcPr>
            <w:tcW w:w="0" w:type="auto"/>
            <w:hideMark/>
          </w:tcPr>
          <w:p w14:paraId="3530772D" w14:textId="77777777" w:rsidR="007F0071" w:rsidRPr="007F0071" w:rsidRDefault="007F0071" w:rsidP="007F0071">
            <w:pPr>
              <w:spacing w:after="160" w:line="259" w:lineRule="auto"/>
            </w:pPr>
            <w:r w:rsidRPr="007F0071">
              <w:t>NOT NULL</w:t>
            </w:r>
          </w:p>
        </w:tc>
        <w:tc>
          <w:tcPr>
            <w:tcW w:w="0" w:type="auto"/>
            <w:hideMark/>
          </w:tcPr>
          <w:p w14:paraId="1F58D0DE" w14:textId="77777777" w:rsidR="007F0071" w:rsidRPr="007F0071" w:rsidRDefault="007F0071" w:rsidP="007F0071">
            <w:pPr>
              <w:spacing w:after="160" w:line="259" w:lineRule="auto"/>
            </w:pPr>
            <w:r w:rsidRPr="007F0071">
              <w:t>Payment method</w:t>
            </w:r>
          </w:p>
        </w:tc>
      </w:tr>
    </w:tbl>
    <w:p w14:paraId="2CC5FAF4" w14:textId="77777777" w:rsidR="007F0071" w:rsidRPr="007F0071" w:rsidRDefault="007F0071" w:rsidP="007F0071">
      <w:pPr>
        <w:rPr>
          <w:b/>
          <w:bCs/>
        </w:rPr>
      </w:pPr>
      <w:r w:rsidRPr="007F0071">
        <w:rPr>
          <w:b/>
          <w:bCs/>
        </w:rPr>
        <w:t>11. Invoice Table</w:t>
      </w:r>
    </w:p>
    <w:tbl>
      <w:tblPr>
        <w:tblStyle w:val="TableGrid"/>
        <w:tblW w:w="0" w:type="auto"/>
        <w:tblLook w:val="04A0" w:firstRow="1" w:lastRow="0" w:firstColumn="1" w:lastColumn="0" w:noHBand="0" w:noVBand="1"/>
      </w:tblPr>
      <w:tblGrid>
        <w:gridCol w:w="1657"/>
        <w:gridCol w:w="1655"/>
        <w:gridCol w:w="3392"/>
        <w:gridCol w:w="3329"/>
      </w:tblGrid>
      <w:tr w:rsidR="007F0071" w:rsidRPr="007F0071" w14:paraId="067F5FBB" w14:textId="77777777" w:rsidTr="007F0071">
        <w:tc>
          <w:tcPr>
            <w:tcW w:w="0" w:type="auto"/>
            <w:hideMark/>
          </w:tcPr>
          <w:p w14:paraId="42392541" w14:textId="77777777" w:rsidR="007F0071" w:rsidRPr="007F0071" w:rsidRDefault="007F0071" w:rsidP="007F0071">
            <w:pPr>
              <w:spacing w:after="160" w:line="259" w:lineRule="auto"/>
              <w:rPr>
                <w:b/>
                <w:bCs/>
              </w:rPr>
            </w:pPr>
            <w:r w:rsidRPr="007F0071">
              <w:rPr>
                <w:b/>
                <w:bCs/>
              </w:rPr>
              <w:t>Column Name</w:t>
            </w:r>
          </w:p>
        </w:tc>
        <w:tc>
          <w:tcPr>
            <w:tcW w:w="0" w:type="auto"/>
            <w:hideMark/>
          </w:tcPr>
          <w:p w14:paraId="2556F473" w14:textId="77777777" w:rsidR="007F0071" w:rsidRPr="007F0071" w:rsidRDefault="007F0071" w:rsidP="007F0071">
            <w:pPr>
              <w:spacing w:after="160" w:line="259" w:lineRule="auto"/>
              <w:rPr>
                <w:b/>
                <w:bCs/>
              </w:rPr>
            </w:pPr>
            <w:r w:rsidRPr="007F0071">
              <w:rPr>
                <w:b/>
                <w:bCs/>
              </w:rPr>
              <w:t>Data Type</w:t>
            </w:r>
          </w:p>
        </w:tc>
        <w:tc>
          <w:tcPr>
            <w:tcW w:w="0" w:type="auto"/>
            <w:hideMark/>
          </w:tcPr>
          <w:p w14:paraId="13EC9E58" w14:textId="77777777" w:rsidR="007F0071" w:rsidRPr="007F0071" w:rsidRDefault="007F0071" w:rsidP="007F0071">
            <w:pPr>
              <w:spacing w:after="160" w:line="259" w:lineRule="auto"/>
              <w:rPr>
                <w:b/>
                <w:bCs/>
              </w:rPr>
            </w:pPr>
            <w:r w:rsidRPr="007F0071">
              <w:rPr>
                <w:b/>
                <w:bCs/>
              </w:rPr>
              <w:t>Constraints</w:t>
            </w:r>
          </w:p>
        </w:tc>
        <w:tc>
          <w:tcPr>
            <w:tcW w:w="0" w:type="auto"/>
            <w:hideMark/>
          </w:tcPr>
          <w:p w14:paraId="77836324" w14:textId="77777777" w:rsidR="007F0071" w:rsidRPr="007F0071" w:rsidRDefault="007F0071" w:rsidP="007F0071">
            <w:pPr>
              <w:spacing w:after="160" w:line="259" w:lineRule="auto"/>
              <w:rPr>
                <w:b/>
                <w:bCs/>
              </w:rPr>
            </w:pPr>
            <w:r w:rsidRPr="007F0071">
              <w:rPr>
                <w:b/>
                <w:bCs/>
              </w:rPr>
              <w:t>Description</w:t>
            </w:r>
          </w:p>
        </w:tc>
      </w:tr>
      <w:tr w:rsidR="007F0071" w:rsidRPr="007F0071" w14:paraId="72FA20E0" w14:textId="77777777" w:rsidTr="007F0071">
        <w:tc>
          <w:tcPr>
            <w:tcW w:w="0" w:type="auto"/>
            <w:hideMark/>
          </w:tcPr>
          <w:p w14:paraId="5F8841F4" w14:textId="77777777" w:rsidR="007F0071" w:rsidRPr="007F0071" w:rsidRDefault="007F0071" w:rsidP="007F0071">
            <w:pPr>
              <w:spacing w:after="160" w:line="259" w:lineRule="auto"/>
            </w:pPr>
            <w:proofErr w:type="spellStart"/>
            <w:r w:rsidRPr="007F0071">
              <w:t>invoice_id</w:t>
            </w:r>
            <w:proofErr w:type="spellEnd"/>
          </w:p>
        </w:tc>
        <w:tc>
          <w:tcPr>
            <w:tcW w:w="0" w:type="auto"/>
            <w:hideMark/>
          </w:tcPr>
          <w:p w14:paraId="09571040" w14:textId="77777777" w:rsidR="007F0071" w:rsidRPr="007F0071" w:rsidRDefault="007F0071" w:rsidP="007F0071">
            <w:pPr>
              <w:spacing w:after="160" w:line="259" w:lineRule="auto"/>
            </w:pPr>
            <w:r w:rsidRPr="007F0071">
              <w:t>INT</w:t>
            </w:r>
          </w:p>
        </w:tc>
        <w:tc>
          <w:tcPr>
            <w:tcW w:w="0" w:type="auto"/>
            <w:hideMark/>
          </w:tcPr>
          <w:p w14:paraId="6C171C39" w14:textId="77777777" w:rsidR="007F0071" w:rsidRPr="007F0071" w:rsidRDefault="007F0071" w:rsidP="007F0071">
            <w:pPr>
              <w:spacing w:after="160" w:line="259" w:lineRule="auto"/>
            </w:pPr>
            <w:r w:rsidRPr="007F0071">
              <w:t>PRIMARY KEY, AUTO_INCREMENT</w:t>
            </w:r>
          </w:p>
        </w:tc>
        <w:tc>
          <w:tcPr>
            <w:tcW w:w="0" w:type="auto"/>
            <w:hideMark/>
          </w:tcPr>
          <w:p w14:paraId="4DA2A0A8" w14:textId="77777777" w:rsidR="007F0071" w:rsidRPr="007F0071" w:rsidRDefault="007F0071" w:rsidP="007F0071">
            <w:pPr>
              <w:spacing w:after="160" w:line="259" w:lineRule="auto"/>
            </w:pPr>
            <w:r w:rsidRPr="007F0071">
              <w:t>Unique identifier for each invoice</w:t>
            </w:r>
          </w:p>
        </w:tc>
      </w:tr>
      <w:tr w:rsidR="007F0071" w:rsidRPr="007F0071" w14:paraId="766CA99A" w14:textId="77777777" w:rsidTr="007F0071">
        <w:tc>
          <w:tcPr>
            <w:tcW w:w="0" w:type="auto"/>
            <w:hideMark/>
          </w:tcPr>
          <w:p w14:paraId="00CC1509" w14:textId="77777777" w:rsidR="007F0071" w:rsidRPr="007F0071" w:rsidRDefault="007F0071" w:rsidP="007F0071">
            <w:pPr>
              <w:spacing w:after="160" w:line="259" w:lineRule="auto"/>
            </w:pPr>
            <w:proofErr w:type="spellStart"/>
            <w:r w:rsidRPr="007F0071">
              <w:t>payment_id</w:t>
            </w:r>
            <w:proofErr w:type="spellEnd"/>
          </w:p>
        </w:tc>
        <w:tc>
          <w:tcPr>
            <w:tcW w:w="0" w:type="auto"/>
            <w:hideMark/>
          </w:tcPr>
          <w:p w14:paraId="304F9DDD" w14:textId="77777777" w:rsidR="007F0071" w:rsidRPr="007F0071" w:rsidRDefault="007F0071" w:rsidP="007F0071">
            <w:pPr>
              <w:spacing w:after="160" w:line="259" w:lineRule="auto"/>
            </w:pPr>
            <w:r w:rsidRPr="007F0071">
              <w:t>INT</w:t>
            </w:r>
          </w:p>
        </w:tc>
        <w:tc>
          <w:tcPr>
            <w:tcW w:w="0" w:type="auto"/>
            <w:hideMark/>
          </w:tcPr>
          <w:p w14:paraId="7967E579" w14:textId="77777777" w:rsidR="007F0071" w:rsidRPr="007F0071" w:rsidRDefault="007F0071" w:rsidP="007F0071">
            <w:pPr>
              <w:spacing w:after="160" w:line="259" w:lineRule="auto"/>
            </w:pPr>
            <w:r w:rsidRPr="007F0071">
              <w:t>FOREIGN KEY</w:t>
            </w:r>
          </w:p>
        </w:tc>
        <w:tc>
          <w:tcPr>
            <w:tcW w:w="0" w:type="auto"/>
            <w:hideMark/>
          </w:tcPr>
          <w:p w14:paraId="21DB5586" w14:textId="77777777" w:rsidR="007F0071" w:rsidRPr="007F0071" w:rsidRDefault="007F0071" w:rsidP="007F0071">
            <w:pPr>
              <w:spacing w:after="160" w:line="259" w:lineRule="auto"/>
            </w:pPr>
            <w:r w:rsidRPr="007F0071">
              <w:t>Payment linked to the invoice</w:t>
            </w:r>
          </w:p>
        </w:tc>
      </w:tr>
      <w:tr w:rsidR="007F0071" w:rsidRPr="007F0071" w14:paraId="1FC3807A" w14:textId="77777777" w:rsidTr="007F0071">
        <w:tc>
          <w:tcPr>
            <w:tcW w:w="0" w:type="auto"/>
            <w:hideMark/>
          </w:tcPr>
          <w:p w14:paraId="41B3746D" w14:textId="77777777" w:rsidR="007F0071" w:rsidRPr="007F0071" w:rsidRDefault="007F0071" w:rsidP="007F0071">
            <w:pPr>
              <w:spacing w:after="160" w:line="259" w:lineRule="auto"/>
            </w:pPr>
            <w:proofErr w:type="spellStart"/>
            <w:r w:rsidRPr="007F0071">
              <w:t>issue_date</w:t>
            </w:r>
            <w:proofErr w:type="spellEnd"/>
          </w:p>
        </w:tc>
        <w:tc>
          <w:tcPr>
            <w:tcW w:w="0" w:type="auto"/>
            <w:hideMark/>
          </w:tcPr>
          <w:p w14:paraId="1C8660A0" w14:textId="77777777" w:rsidR="007F0071" w:rsidRPr="007F0071" w:rsidRDefault="007F0071" w:rsidP="007F0071">
            <w:pPr>
              <w:spacing w:after="160" w:line="259" w:lineRule="auto"/>
            </w:pPr>
            <w:r w:rsidRPr="007F0071">
              <w:t>DATE</w:t>
            </w:r>
          </w:p>
        </w:tc>
        <w:tc>
          <w:tcPr>
            <w:tcW w:w="0" w:type="auto"/>
            <w:hideMark/>
          </w:tcPr>
          <w:p w14:paraId="6A35AA99" w14:textId="77777777" w:rsidR="007F0071" w:rsidRPr="007F0071" w:rsidRDefault="007F0071" w:rsidP="007F0071">
            <w:pPr>
              <w:spacing w:after="160" w:line="259" w:lineRule="auto"/>
            </w:pPr>
            <w:r w:rsidRPr="007F0071">
              <w:t>NOT NULL</w:t>
            </w:r>
          </w:p>
        </w:tc>
        <w:tc>
          <w:tcPr>
            <w:tcW w:w="0" w:type="auto"/>
            <w:hideMark/>
          </w:tcPr>
          <w:p w14:paraId="27DE8C92" w14:textId="77777777" w:rsidR="007F0071" w:rsidRPr="007F0071" w:rsidRDefault="007F0071" w:rsidP="007F0071">
            <w:pPr>
              <w:spacing w:after="160" w:line="259" w:lineRule="auto"/>
            </w:pPr>
            <w:r w:rsidRPr="007F0071">
              <w:t>Invoice issue date</w:t>
            </w:r>
          </w:p>
        </w:tc>
      </w:tr>
      <w:tr w:rsidR="007F0071" w:rsidRPr="007F0071" w14:paraId="06B9BA49" w14:textId="77777777" w:rsidTr="007F0071">
        <w:tc>
          <w:tcPr>
            <w:tcW w:w="0" w:type="auto"/>
            <w:hideMark/>
          </w:tcPr>
          <w:p w14:paraId="2A248E15" w14:textId="77777777" w:rsidR="007F0071" w:rsidRPr="007F0071" w:rsidRDefault="007F0071" w:rsidP="007F0071">
            <w:pPr>
              <w:spacing w:after="160" w:line="259" w:lineRule="auto"/>
            </w:pPr>
            <w:proofErr w:type="spellStart"/>
            <w:r w:rsidRPr="007F0071">
              <w:t>total_amount</w:t>
            </w:r>
            <w:proofErr w:type="spellEnd"/>
          </w:p>
        </w:tc>
        <w:tc>
          <w:tcPr>
            <w:tcW w:w="0" w:type="auto"/>
            <w:hideMark/>
          </w:tcPr>
          <w:p w14:paraId="576B7339" w14:textId="77777777" w:rsidR="007F0071" w:rsidRPr="007F0071" w:rsidRDefault="007F0071" w:rsidP="007F0071">
            <w:pPr>
              <w:spacing w:after="160" w:line="259" w:lineRule="auto"/>
            </w:pPr>
            <w:r w:rsidRPr="007F0071">
              <w:t>DECIMAL(10,2)</w:t>
            </w:r>
          </w:p>
        </w:tc>
        <w:tc>
          <w:tcPr>
            <w:tcW w:w="0" w:type="auto"/>
            <w:hideMark/>
          </w:tcPr>
          <w:p w14:paraId="5030495E" w14:textId="77777777" w:rsidR="007F0071" w:rsidRPr="007F0071" w:rsidRDefault="007F0071" w:rsidP="007F0071">
            <w:pPr>
              <w:spacing w:after="160" w:line="259" w:lineRule="auto"/>
            </w:pPr>
            <w:r w:rsidRPr="007F0071">
              <w:t>NOT NULL</w:t>
            </w:r>
          </w:p>
        </w:tc>
        <w:tc>
          <w:tcPr>
            <w:tcW w:w="0" w:type="auto"/>
            <w:hideMark/>
          </w:tcPr>
          <w:p w14:paraId="677B780F" w14:textId="77777777" w:rsidR="007F0071" w:rsidRPr="007F0071" w:rsidRDefault="007F0071" w:rsidP="007F0071">
            <w:pPr>
              <w:spacing w:after="160" w:line="259" w:lineRule="auto"/>
            </w:pPr>
            <w:r w:rsidRPr="007F0071">
              <w:t>Total amount of the invoice</w:t>
            </w:r>
          </w:p>
        </w:tc>
      </w:tr>
    </w:tbl>
    <w:p w14:paraId="1E2C260A" w14:textId="77777777" w:rsidR="007F0071" w:rsidRPr="007F0071" w:rsidRDefault="007F0071" w:rsidP="007F0071">
      <w:pPr>
        <w:rPr>
          <w:b/>
          <w:bCs/>
        </w:rPr>
      </w:pPr>
      <w:r w:rsidRPr="007F0071">
        <w:rPr>
          <w:b/>
          <w:bCs/>
        </w:rPr>
        <w:t xml:space="preserve">12. </w:t>
      </w:r>
      <w:proofErr w:type="spellStart"/>
      <w:r w:rsidRPr="007F0071">
        <w:rPr>
          <w:b/>
          <w:bCs/>
        </w:rPr>
        <w:t>VehicleType</w:t>
      </w:r>
      <w:proofErr w:type="spellEnd"/>
      <w:r w:rsidRPr="007F0071">
        <w:rPr>
          <w:b/>
          <w:bCs/>
        </w:rPr>
        <w:t xml:space="preserve"> Table</w:t>
      </w:r>
    </w:p>
    <w:tbl>
      <w:tblPr>
        <w:tblStyle w:val="TableGrid"/>
        <w:tblW w:w="0" w:type="auto"/>
        <w:tblLook w:val="04A0" w:firstRow="1" w:lastRow="0" w:firstColumn="1" w:lastColumn="0" w:noHBand="0" w:noVBand="1"/>
      </w:tblPr>
      <w:tblGrid>
        <w:gridCol w:w="1679"/>
        <w:gridCol w:w="1532"/>
        <w:gridCol w:w="3392"/>
        <w:gridCol w:w="3783"/>
      </w:tblGrid>
      <w:tr w:rsidR="007F0071" w:rsidRPr="007F0071" w14:paraId="792D8B01" w14:textId="77777777" w:rsidTr="007F0071">
        <w:tc>
          <w:tcPr>
            <w:tcW w:w="0" w:type="auto"/>
            <w:hideMark/>
          </w:tcPr>
          <w:p w14:paraId="1EBC04DB" w14:textId="77777777" w:rsidR="007F0071" w:rsidRPr="007F0071" w:rsidRDefault="007F0071" w:rsidP="007F0071">
            <w:pPr>
              <w:spacing w:after="160" w:line="259" w:lineRule="auto"/>
              <w:rPr>
                <w:b/>
                <w:bCs/>
              </w:rPr>
            </w:pPr>
            <w:r w:rsidRPr="007F0071">
              <w:rPr>
                <w:b/>
                <w:bCs/>
              </w:rPr>
              <w:t>Column Name</w:t>
            </w:r>
          </w:p>
        </w:tc>
        <w:tc>
          <w:tcPr>
            <w:tcW w:w="0" w:type="auto"/>
            <w:hideMark/>
          </w:tcPr>
          <w:p w14:paraId="2E131A61" w14:textId="77777777" w:rsidR="007F0071" w:rsidRPr="007F0071" w:rsidRDefault="007F0071" w:rsidP="007F0071">
            <w:pPr>
              <w:spacing w:after="160" w:line="259" w:lineRule="auto"/>
              <w:rPr>
                <w:b/>
                <w:bCs/>
              </w:rPr>
            </w:pPr>
            <w:r w:rsidRPr="007F0071">
              <w:rPr>
                <w:b/>
                <w:bCs/>
              </w:rPr>
              <w:t>Data Type</w:t>
            </w:r>
          </w:p>
        </w:tc>
        <w:tc>
          <w:tcPr>
            <w:tcW w:w="0" w:type="auto"/>
            <w:hideMark/>
          </w:tcPr>
          <w:p w14:paraId="2DE7C665" w14:textId="77777777" w:rsidR="007F0071" w:rsidRPr="007F0071" w:rsidRDefault="007F0071" w:rsidP="007F0071">
            <w:pPr>
              <w:spacing w:after="160" w:line="259" w:lineRule="auto"/>
              <w:rPr>
                <w:b/>
                <w:bCs/>
              </w:rPr>
            </w:pPr>
            <w:r w:rsidRPr="007F0071">
              <w:rPr>
                <w:b/>
                <w:bCs/>
              </w:rPr>
              <w:t>Constraints</w:t>
            </w:r>
          </w:p>
        </w:tc>
        <w:tc>
          <w:tcPr>
            <w:tcW w:w="0" w:type="auto"/>
            <w:hideMark/>
          </w:tcPr>
          <w:p w14:paraId="2FB2CB49" w14:textId="77777777" w:rsidR="007F0071" w:rsidRPr="007F0071" w:rsidRDefault="007F0071" w:rsidP="007F0071">
            <w:pPr>
              <w:spacing w:after="160" w:line="259" w:lineRule="auto"/>
              <w:rPr>
                <w:b/>
                <w:bCs/>
              </w:rPr>
            </w:pPr>
            <w:r w:rsidRPr="007F0071">
              <w:rPr>
                <w:b/>
                <w:bCs/>
              </w:rPr>
              <w:t>Description</w:t>
            </w:r>
          </w:p>
        </w:tc>
      </w:tr>
      <w:tr w:rsidR="007F0071" w:rsidRPr="007F0071" w14:paraId="6EB56F1E" w14:textId="77777777" w:rsidTr="007F0071">
        <w:tc>
          <w:tcPr>
            <w:tcW w:w="0" w:type="auto"/>
            <w:hideMark/>
          </w:tcPr>
          <w:p w14:paraId="633A9D3F" w14:textId="77777777" w:rsidR="007F0071" w:rsidRPr="007F0071" w:rsidRDefault="007F0071" w:rsidP="007F0071">
            <w:pPr>
              <w:spacing w:after="160" w:line="259" w:lineRule="auto"/>
            </w:pPr>
            <w:proofErr w:type="spellStart"/>
            <w:r w:rsidRPr="007F0071">
              <w:t>vehicle_type_id</w:t>
            </w:r>
            <w:proofErr w:type="spellEnd"/>
          </w:p>
        </w:tc>
        <w:tc>
          <w:tcPr>
            <w:tcW w:w="0" w:type="auto"/>
            <w:hideMark/>
          </w:tcPr>
          <w:p w14:paraId="5AAF6BB4" w14:textId="77777777" w:rsidR="007F0071" w:rsidRPr="007F0071" w:rsidRDefault="007F0071" w:rsidP="007F0071">
            <w:pPr>
              <w:spacing w:after="160" w:line="259" w:lineRule="auto"/>
            </w:pPr>
            <w:r w:rsidRPr="007F0071">
              <w:t>INT</w:t>
            </w:r>
          </w:p>
        </w:tc>
        <w:tc>
          <w:tcPr>
            <w:tcW w:w="0" w:type="auto"/>
            <w:hideMark/>
          </w:tcPr>
          <w:p w14:paraId="16C3AEDC" w14:textId="77777777" w:rsidR="007F0071" w:rsidRPr="007F0071" w:rsidRDefault="007F0071" w:rsidP="007F0071">
            <w:pPr>
              <w:spacing w:after="160" w:line="259" w:lineRule="auto"/>
            </w:pPr>
            <w:r w:rsidRPr="007F0071">
              <w:t>PRIMARY KEY, AUTO_INCREMENT</w:t>
            </w:r>
          </w:p>
        </w:tc>
        <w:tc>
          <w:tcPr>
            <w:tcW w:w="0" w:type="auto"/>
            <w:hideMark/>
          </w:tcPr>
          <w:p w14:paraId="6C17F8EC" w14:textId="77777777" w:rsidR="007F0071" w:rsidRPr="007F0071" w:rsidRDefault="007F0071" w:rsidP="007F0071">
            <w:pPr>
              <w:spacing w:after="160" w:line="259" w:lineRule="auto"/>
            </w:pPr>
            <w:r w:rsidRPr="007F0071">
              <w:t>Unique identifier for each vehicle type</w:t>
            </w:r>
          </w:p>
        </w:tc>
      </w:tr>
      <w:tr w:rsidR="007F0071" w:rsidRPr="007F0071" w14:paraId="7E08EBE8" w14:textId="77777777" w:rsidTr="007F0071">
        <w:tc>
          <w:tcPr>
            <w:tcW w:w="0" w:type="auto"/>
            <w:hideMark/>
          </w:tcPr>
          <w:p w14:paraId="4174B5A1" w14:textId="77777777" w:rsidR="007F0071" w:rsidRPr="007F0071" w:rsidRDefault="007F0071" w:rsidP="007F0071">
            <w:pPr>
              <w:spacing w:after="160" w:line="259" w:lineRule="auto"/>
            </w:pPr>
            <w:proofErr w:type="spellStart"/>
            <w:r w:rsidRPr="007F0071">
              <w:t>type_name</w:t>
            </w:r>
            <w:proofErr w:type="spellEnd"/>
          </w:p>
        </w:tc>
        <w:tc>
          <w:tcPr>
            <w:tcW w:w="0" w:type="auto"/>
            <w:hideMark/>
          </w:tcPr>
          <w:p w14:paraId="3568B256" w14:textId="77777777" w:rsidR="007F0071" w:rsidRPr="007F0071" w:rsidRDefault="007F0071" w:rsidP="007F0071">
            <w:pPr>
              <w:spacing w:after="160" w:line="259" w:lineRule="auto"/>
            </w:pPr>
            <w:r w:rsidRPr="007F0071">
              <w:t>VARCHAR(50)</w:t>
            </w:r>
          </w:p>
        </w:tc>
        <w:tc>
          <w:tcPr>
            <w:tcW w:w="0" w:type="auto"/>
            <w:hideMark/>
          </w:tcPr>
          <w:p w14:paraId="0C8E66B6" w14:textId="77777777" w:rsidR="007F0071" w:rsidRPr="007F0071" w:rsidRDefault="007F0071" w:rsidP="007F0071">
            <w:pPr>
              <w:spacing w:after="160" w:line="259" w:lineRule="auto"/>
            </w:pPr>
            <w:r w:rsidRPr="007F0071">
              <w:t>NOT NULL</w:t>
            </w:r>
          </w:p>
        </w:tc>
        <w:tc>
          <w:tcPr>
            <w:tcW w:w="0" w:type="auto"/>
            <w:hideMark/>
          </w:tcPr>
          <w:p w14:paraId="4E0702F2" w14:textId="77777777" w:rsidR="007F0071" w:rsidRPr="007F0071" w:rsidRDefault="007F0071" w:rsidP="007F0071">
            <w:pPr>
              <w:spacing w:after="160" w:line="259" w:lineRule="auto"/>
            </w:pPr>
            <w:r w:rsidRPr="007F0071">
              <w:t>Name of the vehicle type</w:t>
            </w:r>
          </w:p>
        </w:tc>
      </w:tr>
    </w:tbl>
    <w:p w14:paraId="374F15FF" w14:textId="77777777" w:rsidR="007F0071" w:rsidRPr="007F0071" w:rsidRDefault="007F0071" w:rsidP="007F0071">
      <w:pPr>
        <w:rPr>
          <w:b/>
          <w:bCs/>
        </w:rPr>
      </w:pPr>
      <w:r w:rsidRPr="007F0071">
        <w:rPr>
          <w:b/>
          <w:bCs/>
        </w:rPr>
        <w:t>13. Insurance Table</w:t>
      </w:r>
    </w:p>
    <w:tbl>
      <w:tblPr>
        <w:tblStyle w:val="TableGrid"/>
        <w:tblW w:w="0" w:type="auto"/>
        <w:tblLook w:val="04A0" w:firstRow="1" w:lastRow="0" w:firstColumn="1" w:lastColumn="0" w:noHBand="0" w:noVBand="1"/>
      </w:tblPr>
      <w:tblGrid>
        <w:gridCol w:w="1655"/>
        <w:gridCol w:w="1650"/>
        <w:gridCol w:w="3240"/>
        <w:gridCol w:w="3935"/>
      </w:tblGrid>
      <w:tr w:rsidR="007F0071" w:rsidRPr="007F0071" w14:paraId="453D7ECB" w14:textId="77777777" w:rsidTr="007F0071">
        <w:tc>
          <w:tcPr>
            <w:tcW w:w="0" w:type="auto"/>
            <w:hideMark/>
          </w:tcPr>
          <w:p w14:paraId="700BB512" w14:textId="77777777" w:rsidR="007F0071" w:rsidRPr="007F0071" w:rsidRDefault="007F0071" w:rsidP="007F0071">
            <w:pPr>
              <w:spacing w:after="160" w:line="259" w:lineRule="auto"/>
              <w:rPr>
                <w:b/>
                <w:bCs/>
              </w:rPr>
            </w:pPr>
            <w:r w:rsidRPr="007F0071">
              <w:rPr>
                <w:b/>
                <w:bCs/>
              </w:rPr>
              <w:t>Column Name</w:t>
            </w:r>
          </w:p>
        </w:tc>
        <w:tc>
          <w:tcPr>
            <w:tcW w:w="0" w:type="auto"/>
            <w:hideMark/>
          </w:tcPr>
          <w:p w14:paraId="0C2E60CA" w14:textId="77777777" w:rsidR="007F0071" w:rsidRPr="007F0071" w:rsidRDefault="007F0071" w:rsidP="007F0071">
            <w:pPr>
              <w:spacing w:after="160" w:line="259" w:lineRule="auto"/>
              <w:rPr>
                <w:b/>
                <w:bCs/>
              </w:rPr>
            </w:pPr>
            <w:r w:rsidRPr="007F0071">
              <w:rPr>
                <w:b/>
                <w:bCs/>
              </w:rPr>
              <w:t>Data Type</w:t>
            </w:r>
          </w:p>
        </w:tc>
        <w:tc>
          <w:tcPr>
            <w:tcW w:w="0" w:type="auto"/>
            <w:hideMark/>
          </w:tcPr>
          <w:p w14:paraId="6A43D290" w14:textId="77777777" w:rsidR="007F0071" w:rsidRPr="007F0071" w:rsidRDefault="007F0071" w:rsidP="007F0071">
            <w:pPr>
              <w:spacing w:after="160" w:line="259" w:lineRule="auto"/>
              <w:rPr>
                <w:b/>
                <w:bCs/>
              </w:rPr>
            </w:pPr>
            <w:r w:rsidRPr="007F0071">
              <w:rPr>
                <w:b/>
                <w:bCs/>
              </w:rPr>
              <w:t>Constraints</w:t>
            </w:r>
          </w:p>
        </w:tc>
        <w:tc>
          <w:tcPr>
            <w:tcW w:w="0" w:type="auto"/>
            <w:hideMark/>
          </w:tcPr>
          <w:p w14:paraId="46F1CC75" w14:textId="77777777" w:rsidR="007F0071" w:rsidRPr="007F0071" w:rsidRDefault="007F0071" w:rsidP="007F0071">
            <w:pPr>
              <w:spacing w:after="160" w:line="259" w:lineRule="auto"/>
              <w:rPr>
                <w:b/>
                <w:bCs/>
              </w:rPr>
            </w:pPr>
            <w:r w:rsidRPr="007F0071">
              <w:rPr>
                <w:b/>
                <w:bCs/>
              </w:rPr>
              <w:t>Description</w:t>
            </w:r>
          </w:p>
        </w:tc>
      </w:tr>
      <w:tr w:rsidR="007F0071" w:rsidRPr="007F0071" w14:paraId="0A481DEA" w14:textId="77777777" w:rsidTr="007F0071">
        <w:tc>
          <w:tcPr>
            <w:tcW w:w="0" w:type="auto"/>
            <w:hideMark/>
          </w:tcPr>
          <w:p w14:paraId="633606DD" w14:textId="77777777" w:rsidR="007F0071" w:rsidRPr="007F0071" w:rsidRDefault="007F0071" w:rsidP="007F0071">
            <w:pPr>
              <w:spacing w:after="160" w:line="259" w:lineRule="auto"/>
            </w:pPr>
            <w:proofErr w:type="spellStart"/>
            <w:r w:rsidRPr="007F0071">
              <w:t>insurance_id</w:t>
            </w:r>
            <w:proofErr w:type="spellEnd"/>
          </w:p>
        </w:tc>
        <w:tc>
          <w:tcPr>
            <w:tcW w:w="0" w:type="auto"/>
            <w:hideMark/>
          </w:tcPr>
          <w:p w14:paraId="2AB23350" w14:textId="77777777" w:rsidR="007F0071" w:rsidRPr="007F0071" w:rsidRDefault="007F0071" w:rsidP="007F0071">
            <w:pPr>
              <w:spacing w:after="160" w:line="259" w:lineRule="auto"/>
            </w:pPr>
            <w:r w:rsidRPr="007F0071">
              <w:t>INT</w:t>
            </w:r>
          </w:p>
        </w:tc>
        <w:tc>
          <w:tcPr>
            <w:tcW w:w="0" w:type="auto"/>
            <w:hideMark/>
          </w:tcPr>
          <w:p w14:paraId="1167548A" w14:textId="77777777" w:rsidR="007F0071" w:rsidRPr="007F0071" w:rsidRDefault="007F0071" w:rsidP="007F0071">
            <w:pPr>
              <w:spacing w:after="160" w:line="259" w:lineRule="auto"/>
            </w:pPr>
            <w:r w:rsidRPr="007F0071">
              <w:t>PRIMARY KEY, AUTO_INCREMENT</w:t>
            </w:r>
          </w:p>
        </w:tc>
        <w:tc>
          <w:tcPr>
            <w:tcW w:w="0" w:type="auto"/>
            <w:hideMark/>
          </w:tcPr>
          <w:p w14:paraId="4422E8C1" w14:textId="77777777" w:rsidR="007F0071" w:rsidRPr="007F0071" w:rsidRDefault="007F0071" w:rsidP="007F0071">
            <w:pPr>
              <w:spacing w:after="160" w:line="259" w:lineRule="auto"/>
            </w:pPr>
            <w:r w:rsidRPr="007F0071">
              <w:t>Unique identifier for each insurance record</w:t>
            </w:r>
          </w:p>
        </w:tc>
      </w:tr>
      <w:tr w:rsidR="007F0071" w:rsidRPr="007F0071" w14:paraId="793DBAF7" w14:textId="77777777" w:rsidTr="007F0071">
        <w:tc>
          <w:tcPr>
            <w:tcW w:w="0" w:type="auto"/>
            <w:hideMark/>
          </w:tcPr>
          <w:p w14:paraId="0BB05FC5" w14:textId="77777777" w:rsidR="007F0071" w:rsidRPr="007F0071" w:rsidRDefault="007F0071" w:rsidP="007F0071">
            <w:pPr>
              <w:spacing w:after="160" w:line="259" w:lineRule="auto"/>
            </w:pPr>
            <w:proofErr w:type="spellStart"/>
            <w:r w:rsidRPr="007F0071">
              <w:t>provider_name</w:t>
            </w:r>
            <w:proofErr w:type="spellEnd"/>
          </w:p>
        </w:tc>
        <w:tc>
          <w:tcPr>
            <w:tcW w:w="0" w:type="auto"/>
            <w:hideMark/>
          </w:tcPr>
          <w:p w14:paraId="0856C02B" w14:textId="77777777" w:rsidR="007F0071" w:rsidRPr="007F0071" w:rsidRDefault="007F0071" w:rsidP="007F0071">
            <w:pPr>
              <w:spacing w:after="160" w:line="259" w:lineRule="auto"/>
            </w:pPr>
            <w:r w:rsidRPr="007F0071">
              <w:t>VARCHAR(100)</w:t>
            </w:r>
          </w:p>
        </w:tc>
        <w:tc>
          <w:tcPr>
            <w:tcW w:w="0" w:type="auto"/>
            <w:hideMark/>
          </w:tcPr>
          <w:p w14:paraId="0316DC8F" w14:textId="77777777" w:rsidR="007F0071" w:rsidRPr="007F0071" w:rsidRDefault="007F0071" w:rsidP="007F0071">
            <w:pPr>
              <w:spacing w:after="160" w:line="259" w:lineRule="auto"/>
            </w:pPr>
            <w:r w:rsidRPr="007F0071">
              <w:t>NOT NULL</w:t>
            </w:r>
          </w:p>
        </w:tc>
        <w:tc>
          <w:tcPr>
            <w:tcW w:w="0" w:type="auto"/>
            <w:hideMark/>
          </w:tcPr>
          <w:p w14:paraId="1F181080" w14:textId="77777777" w:rsidR="007F0071" w:rsidRPr="007F0071" w:rsidRDefault="007F0071" w:rsidP="007F0071">
            <w:pPr>
              <w:spacing w:after="160" w:line="259" w:lineRule="auto"/>
            </w:pPr>
            <w:r w:rsidRPr="007F0071">
              <w:t>Name of the insurance provider</w:t>
            </w:r>
          </w:p>
        </w:tc>
      </w:tr>
      <w:tr w:rsidR="007F0071" w:rsidRPr="007F0071" w14:paraId="423744B5" w14:textId="77777777" w:rsidTr="007F0071">
        <w:tc>
          <w:tcPr>
            <w:tcW w:w="0" w:type="auto"/>
            <w:hideMark/>
          </w:tcPr>
          <w:p w14:paraId="503A9CFA" w14:textId="77777777" w:rsidR="007F0071" w:rsidRPr="007F0071" w:rsidRDefault="007F0071" w:rsidP="007F0071">
            <w:pPr>
              <w:spacing w:after="160" w:line="259" w:lineRule="auto"/>
            </w:pPr>
            <w:proofErr w:type="spellStart"/>
            <w:r w:rsidRPr="007F0071">
              <w:t>policy_number</w:t>
            </w:r>
            <w:proofErr w:type="spellEnd"/>
          </w:p>
        </w:tc>
        <w:tc>
          <w:tcPr>
            <w:tcW w:w="0" w:type="auto"/>
            <w:hideMark/>
          </w:tcPr>
          <w:p w14:paraId="73A4F769" w14:textId="77777777" w:rsidR="007F0071" w:rsidRPr="007F0071" w:rsidRDefault="007F0071" w:rsidP="007F0071">
            <w:pPr>
              <w:spacing w:after="160" w:line="259" w:lineRule="auto"/>
            </w:pPr>
            <w:r w:rsidRPr="007F0071">
              <w:t>VARCHAR(50)</w:t>
            </w:r>
          </w:p>
        </w:tc>
        <w:tc>
          <w:tcPr>
            <w:tcW w:w="0" w:type="auto"/>
            <w:hideMark/>
          </w:tcPr>
          <w:p w14:paraId="1AB47A1F" w14:textId="77777777" w:rsidR="007F0071" w:rsidRPr="007F0071" w:rsidRDefault="007F0071" w:rsidP="007F0071">
            <w:pPr>
              <w:spacing w:after="160" w:line="259" w:lineRule="auto"/>
            </w:pPr>
            <w:r w:rsidRPr="007F0071">
              <w:t>UNIQUE</w:t>
            </w:r>
          </w:p>
        </w:tc>
        <w:tc>
          <w:tcPr>
            <w:tcW w:w="0" w:type="auto"/>
            <w:hideMark/>
          </w:tcPr>
          <w:p w14:paraId="18BDBE39" w14:textId="77777777" w:rsidR="007F0071" w:rsidRPr="007F0071" w:rsidRDefault="007F0071" w:rsidP="007F0071">
            <w:pPr>
              <w:spacing w:after="160" w:line="259" w:lineRule="auto"/>
            </w:pPr>
            <w:r w:rsidRPr="007F0071">
              <w:t>Policy number</w:t>
            </w:r>
          </w:p>
        </w:tc>
      </w:tr>
      <w:tr w:rsidR="007F0071" w:rsidRPr="007F0071" w14:paraId="02594CBC" w14:textId="77777777" w:rsidTr="007F0071">
        <w:tc>
          <w:tcPr>
            <w:tcW w:w="0" w:type="auto"/>
            <w:hideMark/>
          </w:tcPr>
          <w:p w14:paraId="5D53AFD7" w14:textId="77777777" w:rsidR="007F0071" w:rsidRPr="007F0071" w:rsidRDefault="007F0071" w:rsidP="007F0071">
            <w:pPr>
              <w:spacing w:after="160" w:line="259" w:lineRule="auto"/>
            </w:pPr>
            <w:proofErr w:type="spellStart"/>
            <w:r w:rsidRPr="007F0071">
              <w:t>valid_until</w:t>
            </w:r>
            <w:proofErr w:type="spellEnd"/>
          </w:p>
        </w:tc>
        <w:tc>
          <w:tcPr>
            <w:tcW w:w="0" w:type="auto"/>
            <w:hideMark/>
          </w:tcPr>
          <w:p w14:paraId="6E8DAE02" w14:textId="77777777" w:rsidR="007F0071" w:rsidRPr="007F0071" w:rsidRDefault="007F0071" w:rsidP="007F0071">
            <w:pPr>
              <w:spacing w:after="160" w:line="259" w:lineRule="auto"/>
            </w:pPr>
            <w:r w:rsidRPr="007F0071">
              <w:t>DATE</w:t>
            </w:r>
          </w:p>
        </w:tc>
        <w:tc>
          <w:tcPr>
            <w:tcW w:w="0" w:type="auto"/>
            <w:hideMark/>
          </w:tcPr>
          <w:p w14:paraId="4C5979F0" w14:textId="77777777" w:rsidR="007F0071" w:rsidRPr="007F0071" w:rsidRDefault="007F0071" w:rsidP="007F0071">
            <w:pPr>
              <w:spacing w:after="160" w:line="259" w:lineRule="auto"/>
            </w:pPr>
            <w:r w:rsidRPr="007F0071">
              <w:t>NOT NULL</w:t>
            </w:r>
          </w:p>
        </w:tc>
        <w:tc>
          <w:tcPr>
            <w:tcW w:w="0" w:type="auto"/>
            <w:hideMark/>
          </w:tcPr>
          <w:p w14:paraId="1FA7C5BB" w14:textId="77777777" w:rsidR="007F0071" w:rsidRPr="007F0071" w:rsidRDefault="007F0071" w:rsidP="007F0071">
            <w:pPr>
              <w:spacing w:after="160" w:line="259" w:lineRule="auto"/>
            </w:pPr>
            <w:r w:rsidRPr="007F0071">
              <w:t>Expiry date of the insurance policy</w:t>
            </w:r>
          </w:p>
        </w:tc>
      </w:tr>
    </w:tbl>
    <w:p w14:paraId="36E18BCF" w14:textId="77777777" w:rsidR="007F0071" w:rsidRPr="007F0071" w:rsidRDefault="007F0071" w:rsidP="007F0071">
      <w:pPr>
        <w:rPr>
          <w:b/>
          <w:bCs/>
        </w:rPr>
      </w:pPr>
      <w:r w:rsidRPr="007F0071">
        <w:rPr>
          <w:b/>
          <w:bCs/>
        </w:rPr>
        <w:t>14. ServiceRequest Table</w:t>
      </w:r>
    </w:p>
    <w:tbl>
      <w:tblPr>
        <w:tblStyle w:val="TableGrid"/>
        <w:tblW w:w="0" w:type="auto"/>
        <w:tblLook w:val="04A0" w:firstRow="1" w:lastRow="0" w:firstColumn="1" w:lastColumn="0" w:noHBand="0" w:noVBand="1"/>
      </w:tblPr>
      <w:tblGrid>
        <w:gridCol w:w="1704"/>
        <w:gridCol w:w="3027"/>
        <w:gridCol w:w="2809"/>
        <w:gridCol w:w="2940"/>
      </w:tblGrid>
      <w:tr w:rsidR="007F0071" w:rsidRPr="007F0071" w14:paraId="23950F8A" w14:textId="77777777" w:rsidTr="007F0071">
        <w:tc>
          <w:tcPr>
            <w:tcW w:w="0" w:type="auto"/>
            <w:hideMark/>
          </w:tcPr>
          <w:p w14:paraId="05BD50EF" w14:textId="77777777" w:rsidR="007F0071" w:rsidRPr="007F0071" w:rsidRDefault="007F0071" w:rsidP="007F0071">
            <w:pPr>
              <w:spacing w:after="160" w:line="259" w:lineRule="auto"/>
              <w:rPr>
                <w:b/>
                <w:bCs/>
              </w:rPr>
            </w:pPr>
            <w:r w:rsidRPr="007F0071">
              <w:rPr>
                <w:b/>
                <w:bCs/>
              </w:rPr>
              <w:t>Column Name</w:t>
            </w:r>
          </w:p>
        </w:tc>
        <w:tc>
          <w:tcPr>
            <w:tcW w:w="0" w:type="auto"/>
            <w:hideMark/>
          </w:tcPr>
          <w:p w14:paraId="4AD684F0" w14:textId="77777777" w:rsidR="007F0071" w:rsidRPr="007F0071" w:rsidRDefault="007F0071" w:rsidP="007F0071">
            <w:pPr>
              <w:spacing w:after="160" w:line="259" w:lineRule="auto"/>
              <w:rPr>
                <w:b/>
                <w:bCs/>
              </w:rPr>
            </w:pPr>
            <w:r w:rsidRPr="007F0071">
              <w:rPr>
                <w:b/>
                <w:bCs/>
              </w:rPr>
              <w:t>Data Type</w:t>
            </w:r>
          </w:p>
        </w:tc>
        <w:tc>
          <w:tcPr>
            <w:tcW w:w="0" w:type="auto"/>
            <w:hideMark/>
          </w:tcPr>
          <w:p w14:paraId="22B6DA29" w14:textId="77777777" w:rsidR="007F0071" w:rsidRPr="007F0071" w:rsidRDefault="007F0071" w:rsidP="007F0071">
            <w:pPr>
              <w:spacing w:after="160" w:line="259" w:lineRule="auto"/>
              <w:rPr>
                <w:b/>
                <w:bCs/>
              </w:rPr>
            </w:pPr>
            <w:r w:rsidRPr="007F0071">
              <w:rPr>
                <w:b/>
                <w:bCs/>
              </w:rPr>
              <w:t>Constraints</w:t>
            </w:r>
          </w:p>
        </w:tc>
        <w:tc>
          <w:tcPr>
            <w:tcW w:w="0" w:type="auto"/>
            <w:hideMark/>
          </w:tcPr>
          <w:p w14:paraId="5BDC0ABE" w14:textId="77777777" w:rsidR="007F0071" w:rsidRPr="007F0071" w:rsidRDefault="007F0071" w:rsidP="007F0071">
            <w:pPr>
              <w:spacing w:after="160" w:line="259" w:lineRule="auto"/>
              <w:rPr>
                <w:b/>
                <w:bCs/>
              </w:rPr>
            </w:pPr>
            <w:r w:rsidRPr="007F0071">
              <w:rPr>
                <w:b/>
                <w:bCs/>
              </w:rPr>
              <w:t>Description</w:t>
            </w:r>
          </w:p>
        </w:tc>
      </w:tr>
      <w:tr w:rsidR="007F0071" w:rsidRPr="007F0071" w14:paraId="6B7FFC4B" w14:textId="77777777" w:rsidTr="007F0071">
        <w:tc>
          <w:tcPr>
            <w:tcW w:w="0" w:type="auto"/>
            <w:hideMark/>
          </w:tcPr>
          <w:p w14:paraId="2881E5EB" w14:textId="77777777" w:rsidR="007F0071" w:rsidRPr="007F0071" w:rsidRDefault="007F0071" w:rsidP="007F0071">
            <w:pPr>
              <w:spacing w:after="160" w:line="259" w:lineRule="auto"/>
            </w:pPr>
            <w:proofErr w:type="spellStart"/>
            <w:r w:rsidRPr="007F0071">
              <w:lastRenderedPageBreak/>
              <w:t>request_id</w:t>
            </w:r>
            <w:proofErr w:type="spellEnd"/>
          </w:p>
        </w:tc>
        <w:tc>
          <w:tcPr>
            <w:tcW w:w="0" w:type="auto"/>
            <w:hideMark/>
          </w:tcPr>
          <w:p w14:paraId="1A5E3879" w14:textId="77777777" w:rsidR="007F0071" w:rsidRPr="007F0071" w:rsidRDefault="007F0071" w:rsidP="007F0071">
            <w:pPr>
              <w:spacing w:after="160" w:line="259" w:lineRule="auto"/>
            </w:pPr>
            <w:r w:rsidRPr="007F0071">
              <w:t>INT</w:t>
            </w:r>
          </w:p>
        </w:tc>
        <w:tc>
          <w:tcPr>
            <w:tcW w:w="0" w:type="auto"/>
            <w:hideMark/>
          </w:tcPr>
          <w:p w14:paraId="2BA9341A" w14:textId="77777777" w:rsidR="007F0071" w:rsidRPr="007F0071" w:rsidRDefault="007F0071" w:rsidP="007F0071">
            <w:pPr>
              <w:spacing w:after="160" w:line="259" w:lineRule="auto"/>
            </w:pPr>
            <w:r w:rsidRPr="007F0071">
              <w:t>PRIMARY KEY, AUTO_INCREMENT</w:t>
            </w:r>
          </w:p>
        </w:tc>
        <w:tc>
          <w:tcPr>
            <w:tcW w:w="0" w:type="auto"/>
            <w:hideMark/>
          </w:tcPr>
          <w:p w14:paraId="1540A17D" w14:textId="77777777" w:rsidR="007F0071" w:rsidRPr="007F0071" w:rsidRDefault="007F0071" w:rsidP="007F0071">
            <w:pPr>
              <w:spacing w:after="160" w:line="259" w:lineRule="auto"/>
            </w:pPr>
            <w:r w:rsidRPr="007F0071">
              <w:t>Unique identifier for each service request</w:t>
            </w:r>
          </w:p>
        </w:tc>
      </w:tr>
      <w:tr w:rsidR="007F0071" w:rsidRPr="007F0071" w14:paraId="3E1596DF" w14:textId="77777777" w:rsidTr="007F0071">
        <w:tc>
          <w:tcPr>
            <w:tcW w:w="0" w:type="auto"/>
            <w:hideMark/>
          </w:tcPr>
          <w:p w14:paraId="27FEB8D1" w14:textId="77777777" w:rsidR="007F0071" w:rsidRPr="007F0071" w:rsidRDefault="007F0071" w:rsidP="007F0071">
            <w:pPr>
              <w:spacing w:after="160" w:line="259" w:lineRule="auto"/>
            </w:pPr>
            <w:proofErr w:type="spellStart"/>
            <w:r w:rsidRPr="007F0071">
              <w:t>vehicle_id</w:t>
            </w:r>
            <w:proofErr w:type="spellEnd"/>
          </w:p>
        </w:tc>
        <w:tc>
          <w:tcPr>
            <w:tcW w:w="0" w:type="auto"/>
            <w:hideMark/>
          </w:tcPr>
          <w:p w14:paraId="7204EF3B" w14:textId="77777777" w:rsidR="007F0071" w:rsidRPr="007F0071" w:rsidRDefault="007F0071" w:rsidP="007F0071">
            <w:pPr>
              <w:spacing w:after="160" w:line="259" w:lineRule="auto"/>
            </w:pPr>
            <w:r w:rsidRPr="007F0071">
              <w:t>INT</w:t>
            </w:r>
          </w:p>
        </w:tc>
        <w:tc>
          <w:tcPr>
            <w:tcW w:w="0" w:type="auto"/>
            <w:hideMark/>
          </w:tcPr>
          <w:p w14:paraId="425AAB4F" w14:textId="77777777" w:rsidR="007F0071" w:rsidRPr="007F0071" w:rsidRDefault="007F0071" w:rsidP="007F0071">
            <w:pPr>
              <w:spacing w:after="160" w:line="259" w:lineRule="auto"/>
            </w:pPr>
            <w:r w:rsidRPr="007F0071">
              <w:t>FOREIGN KEY</w:t>
            </w:r>
          </w:p>
        </w:tc>
        <w:tc>
          <w:tcPr>
            <w:tcW w:w="0" w:type="auto"/>
            <w:hideMark/>
          </w:tcPr>
          <w:p w14:paraId="2B6ADFB9" w14:textId="77777777" w:rsidR="007F0071" w:rsidRPr="007F0071" w:rsidRDefault="007F0071" w:rsidP="007F0071">
            <w:pPr>
              <w:spacing w:after="160" w:line="259" w:lineRule="auto"/>
            </w:pPr>
            <w:r w:rsidRPr="007F0071">
              <w:t>Vehicle requiring service</w:t>
            </w:r>
          </w:p>
        </w:tc>
      </w:tr>
      <w:tr w:rsidR="007F0071" w:rsidRPr="007F0071" w14:paraId="56186DF4" w14:textId="77777777" w:rsidTr="007F0071">
        <w:tc>
          <w:tcPr>
            <w:tcW w:w="0" w:type="auto"/>
            <w:hideMark/>
          </w:tcPr>
          <w:p w14:paraId="5D49BA9B" w14:textId="77777777" w:rsidR="007F0071" w:rsidRPr="007F0071" w:rsidRDefault="007F0071" w:rsidP="007F0071">
            <w:pPr>
              <w:spacing w:after="160" w:line="259" w:lineRule="auto"/>
            </w:pPr>
            <w:proofErr w:type="spellStart"/>
            <w:r w:rsidRPr="007F0071">
              <w:t>date_requested</w:t>
            </w:r>
            <w:proofErr w:type="spellEnd"/>
          </w:p>
        </w:tc>
        <w:tc>
          <w:tcPr>
            <w:tcW w:w="0" w:type="auto"/>
            <w:hideMark/>
          </w:tcPr>
          <w:p w14:paraId="7088C517" w14:textId="77777777" w:rsidR="007F0071" w:rsidRPr="007F0071" w:rsidRDefault="007F0071" w:rsidP="007F0071">
            <w:pPr>
              <w:spacing w:after="160" w:line="259" w:lineRule="auto"/>
            </w:pPr>
            <w:r w:rsidRPr="007F0071">
              <w:t>DATE</w:t>
            </w:r>
          </w:p>
        </w:tc>
        <w:tc>
          <w:tcPr>
            <w:tcW w:w="0" w:type="auto"/>
            <w:hideMark/>
          </w:tcPr>
          <w:p w14:paraId="49FDFC11" w14:textId="77777777" w:rsidR="007F0071" w:rsidRPr="007F0071" w:rsidRDefault="007F0071" w:rsidP="007F0071">
            <w:pPr>
              <w:spacing w:after="160" w:line="259" w:lineRule="auto"/>
            </w:pPr>
            <w:r w:rsidRPr="007F0071">
              <w:t>NOT NULL</w:t>
            </w:r>
          </w:p>
        </w:tc>
        <w:tc>
          <w:tcPr>
            <w:tcW w:w="0" w:type="auto"/>
            <w:hideMark/>
          </w:tcPr>
          <w:p w14:paraId="2FBBE3A1" w14:textId="77777777" w:rsidR="007F0071" w:rsidRPr="007F0071" w:rsidRDefault="007F0071" w:rsidP="007F0071">
            <w:pPr>
              <w:spacing w:after="160" w:line="259" w:lineRule="auto"/>
            </w:pPr>
            <w:r w:rsidRPr="007F0071">
              <w:t>Date when the service was requested</w:t>
            </w:r>
          </w:p>
        </w:tc>
      </w:tr>
      <w:tr w:rsidR="007F0071" w:rsidRPr="007F0071" w14:paraId="29C74547" w14:textId="77777777" w:rsidTr="007F0071">
        <w:tc>
          <w:tcPr>
            <w:tcW w:w="0" w:type="auto"/>
            <w:hideMark/>
          </w:tcPr>
          <w:p w14:paraId="023F1B03" w14:textId="77777777" w:rsidR="007F0071" w:rsidRPr="007F0071" w:rsidRDefault="007F0071" w:rsidP="007F0071">
            <w:pPr>
              <w:spacing w:after="160" w:line="259" w:lineRule="auto"/>
            </w:pPr>
            <w:r w:rsidRPr="007F0071">
              <w:t>status</w:t>
            </w:r>
          </w:p>
        </w:tc>
        <w:tc>
          <w:tcPr>
            <w:tcW w:w="0" w:type="auto"/>
            <w:hideMark/>
          </w:tcPr>
          <w:p w14:paraId="49FBEEBF" w14:textId="77777777" w:rsidR="007F0071" w:rsidRPr="007F0071" w:rsidRDefault="007F0071" w:rsidP="007F0071">
            <w:pPr>
              <w:spacing w:after="160" w:line="259" w:lineRule="auto"/>
            </w:pPr>
            <w:r w:rsidRPr="007F0071">
              <w:t>ENUM('pending', 'completed', 'rejected')</w:t>
            </w:r>
          </w:p>
        </w:tc>
        <w:tc>
          <w:tcPr>
            <w:tcW w:w="0" w:type="auto"/>
            <w:hideMark/>
          </w:tcPr>
          <w:p w14:paraId="6102F91E" w14:textId="77777777" w:rsidR="007F0071" w:rsidRPr="007F0071" w:rsidRDefault="007F0071" w:rsidP="007F0071">
            <w:pPr>
              <w:spacing w:after="160" w:line="259" w:lineRule="auto"/>
            </w:pPr>
            <w:r w:rsidRPr="007F0071">
              <w:t>NOT NULL</w:t>
            </w:r>
          </w:p>
        </w:tc>
        <w:tc>
          <w:tcPr>
            <w:tcW w:w="0" w:type="auto"/>
            <w:hideMark/>
          </w:tcPr>
          <w:p w14:paraId="4A1BDBAD" w14:textId="77777777" w:rsidR="007F0071" w:rsidRPr="007F0071" w:rsidRDefault="007F0071" w:rsidP="007F0071">
            <w:pPr>
              <w:spacing w:after="160" w:line="259" w:lineRule="auto"/>
            </w:pPr>
            <w:r w:rsidRPr="007F0071">
              <w:t>Status of the service request</w:t>
            </w:r>
          </w:p>
        </w:tc>
      </w:tr>
      <w:tr w:rsidR="007F0071" w:rsidRPr="007F0071" w14:paraId="6BF84C6E" w14:textId="77777777" w:rsidTr="007F0071">
        <w:tc>
          <w:tcPr>
            <w:tcW w:w="0" w:type="auto"/>
            <w:hideMark/>
          </w:tcPr>
          <w:p w14:paraId="5CB98EEE" w14:textId="77777777" w:rsidR="007F0071" w:rsidRPr="007F0071" w:rsidRDefault="007F0071" w:rsidP="007F0071">
            <w:pPr>
              <w:spacing w:after="160" w:line="259" w:lineRule="auto"/>
            </w:pPr>
            <w:r w:rsidRPr="007F0071">
              <w:t>description</w:t>
            </w:r>
          </w:p>
        </w:tc>
        <w:tc>
          <w:tcPr>
            <w:tcW w:w="0" w:type="auto"/>
            <w:hideMark/>
          </w:tcPr>
          <w:p w14:paraId="55AD2E01" w14:textId="77777777" w:rsidR="007F0071" w:rsidRPr="007F0071" w:rsidRDefault="007F0071" w:rsidP="007F0071">
            <w:pPr>
              <w:spacing w:after="160" w:line="259" w:lineRule="auto"/>
            </w:pPr>
            <w:r w:rsidRPr="007F0071">
              <w:t>TEXT</w:t>
            </w:r>
          </w:p>
        </w:tc>
        <w:tc>
          <w:tcPr>
            <w:tcW w:w="0" w:type="auto"/>
            <w:hideMark/>
          </w:tcPr>
          <w:p w14:paraId="6FCACBA1" w14:textId="77777777" w:rsidR="007F0071" w:rsidRPr="007F0071" w:rsidRDefault="007F0071" w:rsidP="007F0071">
            <w:pPr>
              <w:spacing w:after="160" w:line="259" w:lineRule="auto"/>
            </w:pPr>
          </w:p>
        </w:tc>
        <w:tc>
          <w:tcPr>
            <w:tcW w:w="0" w:type="auto"/>
            <w:hideMark/>
          </w:tcPr>
          <w:p w14:paraId="51F2D593" w14:textId="77777777" w:rsidR="007F0071" w:rsidRPr="007F0071" w:rsidRDefault="007F0071" w:rsidP="007F0071">
            <w:pPr>
              <w:spacing w:after="160" w:line="259" w:lineRule="auto"/>
            </w:pPr>
            <w:r w:rsidRPr="007F0071">
              <w:t>Description of the service needed</w:t>
            </w:r>
          </w:p>
        </w:tc>
      </w:tr>
    </w:tbl>
    <w:p w14:paraId="2F99049C" w14:textId="77777777" w:rsidR="007F0071" w:rsidRPr="007F0071" w:rsidRDefault="007F0071" w:rsidP="007F0071">
      <w:pPr>
        <w:rPr>
          <w:b/>
          <w:bCs/>
        </w:rPr>
      </w:pPr>
      <w:r w:rsidRPr="007F0071">
        <w:rPr>
          <w:b/>
          <w:bCs/>
        </w:rPr>
        <w:t>15. Feedback Table</w:t>
      </w:r>
    </w:p>
    <w:tbl>
      <w:tblPr>
        <w:tblStyle w:val="TableGrid"/>
        <w:tblW w:w="0" w:type="auto"/>
        <w:tblLook w:val="04A0" w:firstRow="1" w:lastRow="0" w:firstColumn="1" w:lastColumn="0" w:noHBand="0" w:noVBand="1"/>
      </w:tblPr>
      <w:tblGrid>
        <w:gridCol w:w="1657"/>
        <w:gridCol w:w="1199"/>
        <w:gridCol w:w="3438"/>
        <w:gridCol w:w="4056"/>
      </w:tblGrid>
      <w:tr w:rsidR="007F0071" w:rsidRPr="007F0071" w14:paraId="2F61A40C" w14:textId="77777777" w:rsidTr="007F0071">
        <w:tc>
          <w:tcPr>
            <w:tcW w:w="0" w:type="auto"/>
            <w:hideMark/>
          </w:tcPr>
          <w:p w14:paraId="1C5296D6" w14:textId="77777777" w:rsidR="007F0071" w:rsidRPr="007F0071" w:rsidRDefault="007F0071" w:rsidP="007F0071">
            <w:pPr>
              <w:spacing w:after="160" w:line="259" w:lineRule="auto"/>
              <w:rPr>
                <w:b/>
                <w:bCs/>
              </w:rPr>
            </w:pPr>
            <w:r w:rsidRPr="007F0071">
              <w:rPr>
                <w:b/>
                <w:bCs/>
              </w:rPr>
              <w:t>Column Name</w:t>
            </w:r>
          </w:p>
        </w:tc>
        <w:tc>
          <w:tcPr>
            <w:tcW w:w="0" w:type="auto"/>
            <w:hideMark/>
          </w:tcPr>
          <w:p w14:paraId="27715221" w14:textId="77777777" w:rsidR="007F0071" w:rsidRPr="007F0071" w:rsidRDefault="007F0071" w:rsidP="007F0071">
            <w:pPr>
              <w:spacing w:after="160" w:line="259" w:lineRule="auto"/>
              <w:rPr>
                <w:b/>
                <w:bCs/>
              </w:rPr>
            </w:pPr>
            <w:r w:rsidRPr="007F0071">
              <w:rPr>
                <w:b/>
                <w:bCs/>
              </w:rPr>
              <w:t>Data Type</w:t>
            </w:r>
          </w:p>
        </w:tc>
        <w:tc>
          <w:tcPr>
            <w:tcW w:w="0" w:type="auto"/>
            <w:hideMark/>
          </w:tcPr>
          <w:p w14:paraId="41689348" w14:textId="77777777" w:rsidR="007F0071" w:rsidRPr="007F0071" w:rsidRDefault="007F0071" w:rsidP="007F0071">
            <w:pPr>
              <w:spacing w:after="160" w:line="259" w:lineRule="auto"/>
              <w:rPr>
                <w:b/>
                <w:bCs/>
              </w:rPr>
            </w:pPr>
            <w:r w:rsidRPr="007F0071">
              <w:rPr>
                <w:b/>
                <w:bCs/>
              </w:rPr>
              <w:t>Constraints</w:t>
            </w:r>
          </w:p>
        </w:tc>
        <w:tc>
          <w:tcPr>
            <w:tcW w:w="0" w:type="auto"/>
            <w:hideMark/>
          </w:tcPr>
          <w:p w14:paraId="63E6FC15" w14:textId="77777777" w:rsidR="007F0071" w:rsidRPr="007F0071" w:rsidRDefault="007F0071" w:rsidP="007F0071">
            <w:pPr>
              <w:spacing w:after="160" w:line="259" w:lineRule="auto"/>
              <w:rPr>
                <w:b/>
                <w:bCs/>
              </w:rPr>
            </w:pPr>
            <w:r w:rsidRPr="007F0071">
              <w:rPr>
                <w:b/>
                <w:bCs/>
              </w:rPr>
              <w:t>Description</w:t>
            </w:r>
          </w:p>
        </w:tc>
      </w:tr>
      <w:tr w:rsidR="007F0071" w:rsidRPr="007F0071" w14:paraId="63ABEC69" w14:textId="77777777" w:rsidTr="007F0071">
        <w:tc>
          <w:tcPr>
            <w:tcW w:w="0" w:type="auto"/>
            <w:hideMark/>
          </w:tcPr>
          <w:p w14:paraId="4FDF21D9" w14:textId="77777777" w:rsidR="007F0071" w:rsidRPr="007F0071" w:rsidRDefault="007F0071" w:rsidP="007F0071">
            <w:pPr>
              <w:spacing w:after="160" w:line="259" w:lineRule="auto"/>
            </w:pPr>
            <w:proofErr w:type="spellStart"/>
            <w:r w:rsidRPr="007F0071">
              <w:t>feedback_id</w:t>
            </w:r>
            <w:proofErr w:type="spellEnd"/>
          </w:p>
        </w:tc>
        <w:tc>
          <w:tcPr>
            <w:tcW w:w="0" w:type="auto"/>
            <w:hideMark/>
          </w:tcPr>
          <w:p w14:paraId="3E22523B" w14:textId="77777777" w:rsidR="007F0071" w:rsidRPr="007F0071" w:rsidRDefault="007F0071" w:rsidP="007F0071">
            <w:pPr>
              <w:spacing w:after="160" w:line="259" w:lineRule="auto"/>
            </w:pPr>
            <w:r w:rsidRPr="007F0071">
              <w:t>INT</w:t>
            </w:r>
          </w:p>
        </w:tc>
        <w:tc>
          <w:tcPr>
            <w:tcW w:w="0" w:type="auto"/>
            <w:hideMark/>
          </w:tcPr>
          <w:p w14:paraId="45B97774" w14:textId="77777777" w:rsidR="007F0071" w:rsidRPr="007F0071" w:rsidRDefault="007F0071" w:rsidP="007F0071">
            <w:pPr>
              <w:spacing w:after="160" w:line="259" w:lineRule="auto"/>
            </w:pPr>
            <w:r w:rsidRPr="007F0071">
              <w:t>PRIMARY KEY, AUTO_INCREMENT</w:t>
            </w:r>
          </w:p>
        </w:tc>
        <w:tc>
          <w:tcPr>
            <w:tcW w:w="0" w:type="auto"/>
            <w:hideMark/>
          </w:tcPr>
          <w:p w14:paraId="772864B2" w14:textId="77777777" w:rsidR="007F0071" w:rsidRPr="007F0071" w:rsidRDefault="007F0071" w:rsidP="007F0071">
            <w:pPr>
              <w:spacing w:after="160" w:line="259" w:lineRule="auto"/>
            </w:pPr>
            <w:r w:rsidRPr="007F0071">
              <w:t>Unique identifier for each feedback</w:t>
            </w:r>
          </w:p>
        </w:tc>
      </w:tr>
      <w:tr w:rsidR="007F0071" w:rsidRPr="007F0071" w14:paraId="4156FFAE" w14:textId="77777777" w:rsidTr="007F0071">
        <w:tc>
          <w:tcPr>
            <w:tcW w:w="0" w:type="auto"/>
            <w:hideMark/>
          </w:tcPr>
          <w:p w14:paraId="559959C6" w14:textId="77777777" w:rsidR="007F0071" w:rsidRPr="007F0071" w:rsidRDefault="007F0071" w:rsidP="007F0071">
            <w:pPr>
              <w:spacing w:after="160" w:line="259" w:lineRule="auto"/>
            </w:pPr>
            <w:proofErr w:type="spellStart"/>
            <w:r w:rsidRPr="007F0071">
              <w:t>trip_id</w:t>
            </w:r>
            <w:proofErr w:type="spellEnd"/>
          </w:p>
        </w:tc>
        <w:tc>
          <w:tcPr>
            <w:tcW w:w="0" w:type="auto"/>
            <w:hideMark/>
          </w:tcPr>
          <w:p w14:paraId="7715F4C4" w14:textId="77777777" w:rsidR="007F0071" w:rsidRPr="007F0071" w:rsidRDefault="007F0071" w:rsidP="007F0071">
            <w:pPr>
              <w:spacing w:after="160" w:line="259" w:lineRule="auto"/>
            </w:pPr>
            <w:r w:rsidRPr="007F0071">
              <w:t>INT</w:t>
            </w:r>
          </w:p>
        </w:tc>
        <w:tc>
          <w:tcPr>
            <w:tcW w:w="0" w:type="auto"/>
            <w:hideMark/>
          </w:tcPr>
          <w:p w14:paraId="205BFC5D" w14:textId="77777777" w:rsidR="007F0071" w:rsidRPr="007F0071" w:rsidRDefault="007F0071" w:rsidP="007F0071">
            <w:pPr>
              <w:spacing w:after="160" w:line="259" w:lineRule="auto"/>
            </w:pPr>
            <w:r w:rsidRPr="007F0071">
              <w:t>FOREIGN KEY</w:t>
            </w:r>
          </w:p>
        </w:tc>
        <w:tc>
          <w:tcPr>
            <w:tcW w:w="0" w:type="auto"/>
            <w:hideMark/>
          </w:tcPr>
          <w:p w14:paraId="03ED4AB0" w14:textId="77777777" w:rsidR="007F0071" w:rsidRPr="007F0071" w:rsidRDefault="007F0071" w:rsidP="007F0071">
            <w:pPr>
              <w:spacing w:after="160" w:line="259" w:lineRule="auto"/>
            </w:pPr>
            <w:r w:rsidRPr="007F0071">
              <w:t>Trip associated with the feedback</w:t>
            </w:r>
          </w:p>
        </w:tc>
      </w:tr>
      <w:tr w:rsidR="007F0071" w:rsidRPr="007F0071" w14:paraId="2DDCCE52" w14:textId="77777777" w:rsidTr="007F0071">
        <w:tc>
          <w:tcPr>
            <w:tcW w:w="0" w:type="auto"/>
            <w:hideMark/>
          </w:tcPr>
          <w:p w14:paraId="419B8376" w14:textId="77777777" w:rsidR="007F0071" w:rsidRPr="007F0071" w:rsidRDefault="007F0071" w:rsidP="007F0071">
            <w:pPr>
              <w:spacing w:after="160" w:line="259" w:lineRule="auto"/>
            </w:pPr>
            <w:proofErr w:type="spellStart"/>
            <w:r w:rsidRPr="007F0071">
              <w:t>customer_id</w:t>
            </w:r>
            <w:proofErr w:type="spellEnd"/>
          </w:p>
        </w:tc>
        <w:tc>
          <w:tcPr>
            <w:tcW w:w="0" w:type="auto"/>
            <w:hideMark/>
          </w:tcPr>
          <w:p w14:paraId="060F2A20" w14:textId="77777777" w:rsidR="007F0071" w:rsidRPr="007F0071" w:rsidRDefault="007F0071" w:rsidP="007F0071">
            <w:pPr>
              <w:spacing w:after="160" w:line="259" w:lineRule="auto"/>
            </w:pPr>
            <w:r w:rsidRPr="007F0071">
              <w:t>INT</w:t>
            </w:r>
          </w:p>
        </w:tc>
        <w:tc>
          <w:tcPr>
            <w:tcW w:w="0" w:type="auto"/>
            <w:hideMark/>
          </w:tcPr>
          <w:p w14:paraId="0ECFC274" w14:textId="77777777" w:rsidR="007F0071" w:rsidRPr="007F0071" w:rsidRDefault="007F0071" w:rsidP="007F0071">
            <w:pPr>
              <w:spacing w:after="160" w:line="259" w:lineRule="auto"/>
            </w:pPr>
            <w:r w:rsidRPr="007F0071">
              <w:t>FOREIGN KEY</w:t>
            </w:r>
          </w:p>
        </w:tc>
        <w:tc>
          <w:tcPr>
            <w:tcW w:w="0" w:type="auto"/>
            <w:hideMark/>
          </w:tcPr>
          <w:p w14:paraId="536391CA" w14:textId="77777777" w:rsidR="007F0071" w:rsidRPr="007F0071" w:rsidRDefault="007F0071" w:rsidP="007F0071">
            <w:pPr>
              <w:spacing w:after="160" w:line="259" w:lineRule="auto"/>
            </w:pPr>
            <w:r w:rsidRPr="007F0071">
              <w:t>Customer providing feedback</w:t>
            </w:r>
          </w:p>
        </w:tc>
      </w:tr>
      <w:tr w:rsidR="007F0071" w:rsidRPr="007F0071" w14:paraId="2BAC3328" w14:textId="77777777" w:rsidTr="007F0071">
        <w:tc>
          <w:tcPr>
            <w:tcW w:w="0" w:type="auto"/>
            <w:hideMark/>
          </w:tcPr>
          <w:p w14:paraId="0AE3F4C3" w14:textId="77777777" w:rsidR="007F0071" w:rsidRPr="007F0071" w:rsidRDefault="007F0071" w:rsidP="007F0071">
            <w:pPr>
              <w:spacing w:after="160" w:line="259" w:lineRule="auto"/>
            </w:pPr>
            <w:r w:rsidRPr="007F0071">
              <w:t>rating</w:t>
            </w:r>
          </w:p>
        </w:tc>
        <w:tc>
          <w:tcPr>
            <w:tcW w:w="0" w:type="auto"/>
            <w:hideMark/>
          </w:tcPr>
          <w:p w14:paraId="66318F90" w14:textId="77777777" w:rsidR="007F0071" w:rsidRPr="007F0071" w:rsidRDefault="007F0071" w:rsidP="007F0071">
            <w:pPr>
              <w:spacing w:after="160" w:line="259" w:lineRule="auto"/>
            </w:pPr>
            <w:r w:rsidRPr="007F0071">
              <w:t>INT</w:t>
            </w:r>
          </w:p>
        </w:tc>
        <w:tc>
          <w:tcPr>
            <w:tcW w:w="0" w:type="auto"/>
            <w:hideMark/>
          </w:tcPr>
          <w:p w14:paraId="165D8665" w14:textId="77777777" w:rsidR="007F0071" w:rsidRPr="007F0071" w:rsidRDefault="007F0071" w:rsidP="007F0071">
            <w:pPr>
              <w:spacing w:after="160" w:line="259" w:lineRule="auto"/>
            </w:pPr>
            <w:r w:rsidRPr="007F0071">
              <w:t>CHECK (rating BETWEEN 1 AND 5)</w:t>
            </w:r>
          </w:p>
        </w:tc>
        <w:tc>
          <w:tcPr>
            <w:tcW w:w="0" w:type="auto"/>
            <w:hideMark/>
          </w:tcPr>
          <w:p w14:paraId="1CF98691" w14:textId="77777777" w:rsidR="007F0071" w:rsidRPr="007F0071" w:rsidRDefault="007F0071" w:rsidP="007F0071">
            <w:pPr>
              <w:spacing w:after="160" w:line="259" w:lineRule="auto"/>
            </w:pPr>
            <w:r w:rsidRPr="007F0071">
              <w:t>Customer rating for the trip (1-5)</w:t>
            </w:r>
          </w:p>
        </w:tc>
      </w:tr>
      <w:tr w:rsidR="007F0071" w:rsidRPr="007F0071" w14:paraId="0C82E564" w14:textId="77777777" w:rsidTr="007F0071">
        <w:tc>
          <w:tcPr>
            <w:tcW w:w="0" w:type="auto"/>
            <w:hideMark/>
          </w:tcPr>
          <w:p w14:paraId="08334E24" w14:textId="77777777" w:rsidR="007F0071" w:rsidRPr="007F0071" w:rsidRDefault="007F0071" w:rsidP="007F0071">
            <w:pPr>
              <w:spacing w:after="160" w:line="259" w:lineRule="auto"/>
            </w:pPr>
            <w:r w:rsidRPr="007F0071">
              <w:t>comments</w:t>
            </w:r>
          </w:p>
        </w:tc>
        <w:tc>
          <w:tcPr>
            <w:tcW w:w="0" w:type="auto"/>
            <w:hideMark/>
          </w:tcPr>
          <w:p w14:paraId="33496EEE" w14:textId="77777777" w:rsidR="007F0071" w:rsidRPr="007F0071" w:rsidRDefault="007F0071" w:rsidP="007F0071">
            <w:pPr>
              <w:spacing w:after="160" w:line="259" w:lineRule="auto"/>
            </w:pPr>
            <w:r w:rsidRPr="007F0071">
              <w:t>TEXT</w:t>
            </w:r>
          </w:p>
        </w:tc>
        <w:tc>
          <w:tcPr>
            <w:tcW w:w="0" w:type="auto"/>
            <w:hideMark/>
          </w:tcPr>
          <w:p w14:paraId="23316E9D" w14:textId="77777777" w:rsidR="007F0071" w:rsidRPr="007F0071" w:rsidRDefault="007F0071" w:rsidP="007F0071">
            <w:pPr>
              <w:spacing w:after="160" w:line="259" w:lineRule="auto"/>
            </w:pPr>
          </w:p>
        </w:tc>
        <w:tc>
          <w:tcPr>
            <w:tcW w:w="0" w:type="auto"/>
            <w:hideMark/>
          </w:tcPr>
          <w:p w14:paraId="3A6D41D2" w14:textId="77777777" w:rsidR="007F0071" w:rsidRPr="007F0071" w:rsidRDefault="007F0071" w:rsidP="007F0071">
            <w:pPr>
              <w:spacing w:after="160" w:line="259" w:lineRule="auto"/>
            </w:pPr>
            <w:r w:rsidRPr="007F0071">
              <w:t>Additional comments from the customer</w:t>
            </w:r>
          </w:p>
        </w:tc>
      </w:tr>
    </w:tbl>
    <w:p w14:paraId="14A6E77A" w14:textId="77777777" w:rsidR="007F0071" w:rsidRPr="007F0071" w:rsidRDefault="00564E6F" w:rsidP="007F0071">
      <w:r>
        <w:pict w14:anchorId="5EDEC5DD">
          <v:rect id="_x0000_i1044" style="width:0;height:1.5pt" o:hralign="center" o:hrstd="t" o:hr="t" fillcolor="#a0a0a0" stroked="f"/>
        </w:pict>
      </w:r>
    </w:p>
    <w:p w14:paraId="620AE4FF" w14:textId="77777777" w:rsidR="007F0071" w:rsidRPr="007F0071" w:rsidRDefault="007F0071" w:rsidP="007F0071">
      <w:r w:rsidRPr="007F0071">
        <w:t xml:space="preserve">This structure covers all entities in the </w:t>
      </w:r>
      <w:r w:rsidRPr="007F0071">
        <w:rPr>
          <w:b/>
          <w:bCs/>
        </w:rPr>
        <w:t>Fleet Management System</w:t>
      </w:r>
      <w:r w:rsidRPr="007F0071">
        <w:t>, ensuring relationships between tables can be established based on foreign key constraints where applicable. Adjustments can be made based on specific business needs and implementation requirements.</w:t>
      </w:r>
    </w:p>
    <w:p w14:paraId="2BBF03FF" w14:textId="77777777" w:rsidR="00072402" w:rsidRDefault="00072402"/>
    <w:p w14:paraId="5A0910FF" w14:textId="77777777" w:rsidR="00072402" w:rsidRDefault="00072402">
      <w:r>
        <w:br w:type="page"/>
      </w:r>
    </w:p>
    <w:p w14:paraId="2ECD66AB" w14:textId="77777777" w:rsidR="007F0071" w:rsidRPr="007F0071" w:rsidRDefault="007F0071" w:rsidP="007F0071">
      <w:pPr>
        <w:rPr>
          <w:b/>
          <w:bCs/>
        </w:rPr>
      </w:pPr>
      <w:r w:rsidRPr="007F0071">
        <w:rPr>
          <w:b/>
          <w:bCs/>
        </w:rPr>
        <w:lastRenderedPageBreak/>
        <w:t>Entity Relationship Diagram (ERD) Description</w:t>
      </w:r>
    </w:p>
    <w:p w14:paraId="18E86B44" w14:textId="77777777" w:rsidR="007F0071" w:rsidRPr="007F0071" w:rsidRDefault="007F0071" w:rsidP="007F0071">
      <w:pPr>
        <w:numPr>
          <w:ilvl w:val="0"/>
          <w:numId w:val="17"/>
        </w:numPr>
      </w:pPr>
      <w:r w:rsidRPr="007F0071">
        <w:rPr>
          <w:b/>
          <w:bCs/>
        </w:rPr>
        <w:t>Vehicle</w:t>
      </w:r>
    </w:p>
    <w:p w14:paraId="2767D9F5"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Maintenance</w:t>
      </w:r>
      <w:r w:rsidRPr="007F0071">
        <w:t xml:space="preserve"> records (1 to many).</w:t>
      </w:r>
    </w:p>
    <w:p w14:paraId="56216611"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Schedules</w:t>
      </w:r>
      <w:r w:rsidRPr="007F0071">
        <w:t xml:space="preserve"> (1 to many).</w:t>
      </w:r>
    </w:p>
    <w:p w14:paraId="5A5580C0"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Incidents</w:t>
      </w:r>
      <w:r w:rsidRPr="007F0071">
        <w:t xml:space="preserve"> (1 to many).</w:t>
      </w:r>
    </w:p>
    <w:p w14:paraId="1D393924"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Fuel</w:t>
      </w:r>
      <w:r w:rsidRPr="007F0071">
        <w:t xml:space="preserve"> records (1 to many).</w:t>
      </w:r>
    </w:p>
    <w:p w14:paraId="3751E96E"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Trips</w:t>
      </w:r>
      <w:r w:rsidRPr="007F0071">
        <w:t xml:space="preserve"> (1 to many).</w:t>
      </w:r>
    </w:p>
    <w:p w14:paraId="5C74E226" w14:textId="77777777" w:rsidR="007F0071" w:rsidRPr="007F0071" w:rsidRDefault="007F0071" w:rsidP="007F0071">
      <w:pPr>
        <w:numPr>
          <w:ilvl w:val="1"/>
          <w:numId w:val="17"/>
        </w:numPr>
      </w:pPr>
      <w:r w:rsidRPr="007F0071">
        <w:rPr>
          <w:b/>
          <w:bCs/>
        </w:rPr>
        <w:t>Belongs to</w:t>
      </w:r>
      <w:r w:rsidRPr="007F0071">
        <w:t xml:space="preserve"> one </w:t>
      </w:r>
      <w:proofErr w:type="spellStart"/>
      <w:r w:rsidRPr="007F0071">
        <w:rPr>
          <w:b/>
          <w:bCs/>
        </w:rPr>
        <w:t>VehicleType</w:t>
      </w:r>
      <w:proofErr w:type="spellEnd"/>
      <w:r w:rsidRPr="007F0071">
        <w:t xml:space="preserve"> (many to 1).</w:t>
      </w:r>
    </w:p>
    <w:p w14:paraId="0B14A6B2" w14:textId="77777777" w:rsidR="007F0071" w:rsidRPr="007F0071" w:rsidRDefault="007F0071" w:rsidP="007F0071">
      <w:pPr>
        <w:numPr>
          <w:ilvl w:val="1"/>
          <w:numId w:val="17"/>
        </w:numPr>
      </w:pPr>
      <w:r w:rsidRPr="007F0071">
        <w:rPr>
          <w:b/>
          <w:bCs/>
        </w:rPr>
        <w:t>Has</w:t>
      </w:r>
      <w:r w:rsidRPr="007F0071">
        <w:t xml:space="preserve"> one </w:t>
      </w:r>
      <w:r w:rsidRPr="007F0071">
        <w:rPr>
          <w:b/>
          <w:bCs/>
        </w:rPr>
        <w:t>Insurance</w:t>
      </w:r>
      <w:r w:rsidRPr="007F0071">
        <w:t xml:space="preserve"> (many to 1).</w:t>
      </w:r>
    </w:p>
    <w:p w14:paraId="324BBACE" w14:textId="77777777" w:rsidR="007F0071" w:rsidRPr="007F0071" w:rsidRDefault="007F0071" w:rsidP="007F0071">
      <w:pPr>
        <w:numPr>
          <w:ilvl w:val="0"/>
          <w:numId w:val="17"/>
        </w:numPr>
      </w:pPr>
      <w:r w:rsidRPr="007F0071">
        <w:rPr>
          <w:b/>
          <w:bCs/>
        </w:rPr>
        <w:t>Driver</w:t>
      </w:r>
    </w:p>
    <w:p w14:paraId="1E4A36E5"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Schedules</w:t>
      </w:r>
      <w:r w:rsidRPr="007F0071">
        <w:t xml:space="preserve"> (1 to many).</w:t>
      </w:r>
    </w:p>
    <w:p w14:paraId="2028C2AA"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Trips</w:t>
      </w:r>
      <w:r w:rsidRPr="007F0071">
        <w:t xml:space="preserve"> (1 to many).</w:t>
      </w:r>
    </w:p>
    <w:p w14:paraId="56C0B492" w14:textId="77777777" w:rsidR="007F0071" w:rsidRPr="007F0071" w:rsidRDefault="007F0071" w:rsidP="007F0071">
      <w:pPr>
        <w:numPr>
          <w:ilvl w:val="1"/>
          <w:numId w:val="17"/>
        </w:numPr>
      </w:pPr>
      <w:r w:rsidRPr="007F0071">
        <w:rPr>
          <w:b/>
          <w:bCs/>
        </w:rPr>
        <w:t>May have</w:t>
      </w:r>
      <w:r w:rsidRPr="007F0071">
        <w:t xml:space="preserve"> one or more </w:t>
      </w:r>
      <w:r w:rsidRPr="007F0071">
        <w:rPr>
          <w:b/>
          <w:bCs/>
        </w:rPr>
        <w:t>Incidents</w:t>
      </w:r>
      <w:r w:rsidRPr="007F0071">
        <w:t xml:space="preserve"> (1 to many).</w:t>
      </w:r>
    </w:p>
    <w:p w14:paraId="39DC2373" w14:textId="77777777" w:rsidR="007F0071" w:rsidRPr="007F0071" w:rsidRDefault="007F0071" w:rsidP="007F0071">
      <w:pPr>
        <w:numPr>
          <w:ilvl w:val="0"/>
          <w:numId w:val="17"/>
        </w:numPr>
      </w:pPr>
      <w:r w:rsidRPr="007F0071">
        <w:rPr>
          <w:b/>
          <w:bCs/>
        </w:rPr>
        <w:t>Route</w:t>
      </w:r>
    </w:p>
    <w:p w14:paraId="4D48C785"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Trips</w:t>
      </w:r>
      <w:r w:rsidRPr="007F0071">
        <w:t xml:space="preserve"> (1 to many).</w:t>
      </w:r>
    </w:p>
    <w:p w14:paraId="7C1B23DC" w14:textId="77777777" w:rsidR="007F0071" w:rsidRPr="007F0071" w:rsidRDefault="007F0071" w:rsidP="007F0071">
      <w:pPr>
        <w:numPr>
          <w:ilvl w:val="0"/>
          <w:numId w:val="17"/>
        </w:numPr>
      </w:pPr>
      <w:r w:rsidRPr="007F0071">
        <w:rPr>
          <w:b/>
          <w:bCs/>
        </w:rPr>
        <w:t>Maintenance</w:t>
      </w:r>
    </w:p>
    <w:p w14:paraId="383BBA5D"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Vehicle</w:t>
      </w:r>
      <w:r w:rsidRPr="007F0071">
        <w:t xml:space="preserve"> (many to 1).</w:t>
      </w:r>
    </w:p>
    <w:p w14:paraId="66695CF9" w14:textId="77777777" w:rsidR="007F0071" w:rsidRPr="007F0071" w:rsidRDefault="007F0071" w:rsidP="007F0071">
      <w:pPr>
        <w:numPr>
          <w:ilvl w:val="0"/>
          <w:numId w:val="17"/>
        </w:numPr>
      </w:pPr>
      <w:r w:rsidRPr="007F0071">
        <w:rPr>
          <w:b/>
          <w:bCs/>
        </w:rPr>
        <w:t>Schedule</w:t>
      </w:r>
    </w:p>
    <w:p w14:paraId="73209877"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Vehicle</w:t>
      </w:r>
      <w:r w:rsidRPr="007F0071">
        <w:t xml:space="preserve"> (many to 1).</w:t>
      </w:r>
    </w:p>
    <w:p w14:paraId="44860F88"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Driver</w:t>
      </w:r>
      <w:r w:rsidRPr="007F0071">
        <w:t xml:space="preserve"> (many to 1).</w:t>
      </w:r>
    </w:p>
    <w:p w14:paraId="660EA973" w14:textId="77777777" w:rsidR="007F0071" w:rsidRPr="007F0071" w:rsidRDefault="007F0071" w:rsidP="007F0071">
      <w:pPr>
        <w:numPr>
          <w:ilvl w:val="1"/>
          <w:numId w:val="17"/>
        </w:numPr>
      </w:pPr>
      <w:r w:rsidRPr="007F0071">
        <w:rPr>
          <w:b/>
          <w:bCs/>
        </w:rPr>
        <w:t>May have</w:t>
      </w:r>
      <w:r w:rsidRPr="007F0071">
        <w:t xml:space="preserve"> one or more </w:t>
      </w:r>
      <w:r w:rsidRPr="007F0071">
        <w:rPr>
          <w:b/>
          <w:bCs/>
        </w:rPr>
        <w:t>Trips</w:t>
      </w:r>
      <w:r w:rsidRPr="007F0071">
        <w:t xml:space="preserve"> (1 to many).</w:t>
      </w:r>
    </w:p>
    <w:p w14:paraId="5B8780D6" w14:textId="77777777" w:rsidR="007F0071" w:rsidRPr="007F0071" w:rsidRDefault="007F0071" w:rsidP="007F0071">
      <w:pPr>
        <w:numPr>
          <w:ilvl w:val="0"/>
          <w:numId w:val="17"/>
        </w:numPr>
      </w:pPr>
      <w:r w:rsidRPr="007F0071">
        <w:rPr>
          <w:b/>
          <w:bCs/>
        </w:rPr>
        <w:t>Incident</w:t>
      </w:r>
    </w:p>
    <w:p w14:paraId="78666655"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Vehicle</w:t>
      </w:r>
      <w:r w:rsidRPr="007F0071">
        <w:t xml:space="preserve"> (many to 1).</w:t>
      </w:r>
    </w:p>
    <w:p w14:paraId="0B70CDDB" w14:textId="77777777" w:rsidR="007F0071" w:rsidRPr="007F0071" w:rsidRDefault="007F0071" w:rsidP="007F0071">
      <w:pPr>
        <w:numPr>
          <w:ilvl w:val="1"/>
          <w:numId w:val="17"/>
        </w:numPr>
      </w:pPr>
      <w:r w:rsidRPr="007F0071">
        <w:rPr>
          <w:b/>
          <w:bCs/>
        </w:rPr>
        <w:t>May involve</w:t>
      </w:r>
      <w:r w:rsidRPr="007F0071">
        <w:t xml:space="preserve"> one or more </w:t>
      </w:r>
      <w:r w:rsidRPr="007F0071">
        <w:rPr>
          <w:b/>
          <w:bCs/>
        </w:rPr>
        <w:t>Drivers</w:t>
      </w:r>
      <w:r w:rsidRPr="007F0071">
        <w:t xml:space="preserve"> (many to many).</w:t>
      </w:r>
    </w:p>
    <w:p w14:paraId="01961185" w14:textId="77777777" w:rsidR="007F0071" w:rsidRPr="007F0071" w:rsidRDefault="007F0071" w:rsidP="007F0071">
      <w:pPr>
        <w:numPr>
          <w:ilvl w:val="0"/>
          <w:numId w:val="17"/>
        </w:numPr>
      </w:pPr>
      <w:r w:rsidRPr="007F0071">
        <w:rPr>
          <w:b/>
          <w:bCs/>
        </w:rPr>
        <w:t>Fuel</w:t>
      </w:r>
    </w:p>
    <w:p w14:paraId="752ACF50"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Vehicle</w:t>
      </w:r>
      <w:r w:rsidRPr="007F0071">
        <w:t xml:space="preserve"> (many to 1).</w:t>
      </w:r>
    </w:p>
    <w:p w14:paraId="06603285" w14:textId="77777777" w:rsidR="007F0071" w:rsidRPr="007F0071" w:rsidRDefault="007F0071" w:rsidP="007F0071">
      <w:pPr>
        <w:numPr>
          <w:ilvl w:val="0"/>
          <w:numId w:val="17"/>
        </w:numPr>
      </w:pPr>
      <w:r w:rsidRPr="007F0071">
        <w:rPr>
          <w:b/>
          <w:bCs/>
        </w:rPr>
        <w:t>Trip</w:t>
      </w:r>
    </w:p>
    <w:p w14:paraId="337EBA1C"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Vehicle</w:t>
      </w:r>
      <w:r w:rsidRPr="007F0071">
        <w:t xml:space="preserve"> (many to 1).</w:t>
      </w:r>
    </w:p>
    <w:p w14:paraId="1FB69AF1"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Driver</w:t>
      </w:r>
      <w:r w:rsidRPr="007F0071">
        <w:t xml:space="preserve"> (many to 1).</w:t>
      </w:r>
    </w:p>
    <w:p w14:paraId="3B62D011"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Route</w:t>
      </w:r>
      <w:r w:rsidRPr="007F0071">
        <w:t xml:space="preserve"> (many to 1).</w:t>
      </w:r>
    </w:p>
    <w:p w14:paraId="58D4DEB6" w14:textId="77777777" w:rsidR="007F0071" w:rsidRPr="007F0071" w:rsidRDefault="007F0071" w:rsidP="007F0071">
      <w:pPr>
        <w:numPr>
          <w:ilvl w:val="1"/>
          <w:numId w:val="17"/>
        </w:numPr>
      </w:pPr>
      <w:r w:rsidRPr="007F0071">
        <w:rPr>
          <w:b/>
          <w:bCs/>
        </w:rPr>
        <w:t>May have</w:t>
      </w:r>
      <w:r w:rsidRPr="007F0071">
        <w:t xml:space="preserve"> one or more </w:t>
      </w:r>
      <w:r w:rsidRPr="007F0071">
        <w:rPr>
          <w:b/>
          <w:bCs/>
        </w:rPr>
        <w:t>Payments</w:t>
      </w:r>
      <w:r w:rsidRPr="007F0071">
        <w:t xml:space="preserve"> (1 to many).</w:t>
      </w:r>
    </w:p>
    <w:p w14:paraId="7970D158" w14:textId="77777777" w:rsidR="007F0071" w:rsidRPr="007F0071" w:rsidRDefault="007F0071" w:rsidP="007F0071">
      <w:pPr>
        <w:numPr>
          <w:ilvl w:val="1"/>
          <w:numId w:val="17"/>
        </w:numPr>
      </w:pPr>
      <w:r w:rsidRPr="007F0071">
        <w:rPr>
          <w:b/>
          <w:bCs/>
        </w:rPr>
        <w:t>May have</w:t>
      </w:r>
      <w:r w:rsidRPr="007F0071">
        <w:t xml:space="preserve"> one or more </w:t>
      </w:r>
      <w:r w:rsidRPr="007F0071">
        <w:rPr>
          <w:b/>
          <w:bCs/>
        </w:rPr>
        <w:t>Feedback</w:t>
      </w:r>
      <w:r w:rsidRPr="007F0071">
        <w:t xml:space="preserve"> (1 to many).</w:t>
      </w:r>
    </w:p>
    <w:p w14:paraId="781C0604" w14:textId="77777777" w:rsidR="007F0071" w:rsidRPr="007F0071" w:rsidRDefault="007F0071" w:rsidP="007F0071">
      <w:pPr>
        <w:numPr>
          <w:ilvl w:val="0"/>
          <w:numId w:val="17"/>
        </w:numPr>
      </w:pPr>
      <w:r w:rsidRPr="007F0071">
        <w:rPr>
          <w:b/>
          <w:bCs/>
        </w:rPr>
        <w:t>Customer</w:t>
      </w:r>
    </w:p>
    <w:p w14:paraId="661FBAC4"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Payments</w:t>
      </w:r>
      <w:r w:rsidRPr="007F0071">
        <w:t xml:space="preserve"> (1 to many).</w:t>
      </w:r>
    </w:p>
    <w:p w14:paraId="6A4CE005"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Feedback</w:t>
      </w:r>
      <w:r w:rsidRPr="007F0071">
        <w:t xml:space="preserve"> (1 to many).</w:t>
      </w:r>
    </w:p>
    <w:p w14:paraId="223B1275" w14:textId="77777777" w:rsidR="007F0071" w:rsidRPr="007F0071" w:rsidRDefault="007F0071" w:rsidP="007F0071">
      <w:pPr>
        <w:numPr>
          <w:ilvl w:val="0"/>
          <w:numId w:val="17"/>
        </w:numPr>
      </w:pPr>
      <w:r w:rsidRPr="007F0071">
        <w:rPr>
          <w:b/>
          <w:bCs/>
        </w:rPr>
        <w:lastRenderedPageBreak/>
        <w:t>Payment</w:t>
      </w:r>
    </w:p>
    <w:p w14:paraId="4F3FE8E5"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Trip</w:t>
      </w:r>
      <w:r w:rsidRPr="007F0071">
        <w:t xml:space="preserve"> (many to 1).</w:t>
      </w:r>
    </w:p>
    <w:p w14:paraId="61D68396" w14:textId="77777777" w:rsidR="007F0071" w:rsidRPr="007F0071" w:rsidRDefault="007F0071" w:rsidP="007F0071">
      <w:pPr>
        <w:numPr>
          <w:ilvl w:val="1"/>
          <w:numId w:val="17"/>
        </w:numPr>
      </w:pPr>
      <w:r w:rsidRPr="007F0071">
        <w:rPr>
          <w:b/>
          <w:bCs/>
        </w:rPr>
        <w:t>May be linked to</w:t>
      </w:r>
      <w:r w:rsidRPr="007F0071">
        <w:t xml:space="preserve"> one </w:t>
      </w:r>
      <w:r w:rsidRPr="007F0071">
        <w:rPr>
          <w:b/>
          <w:bCs/>
        </w:rPr>
        <w:t>Invoice</w:t>
      </w:r>
      <w:r w:rsidRPr="007F0071">
        <w:t xml:space="preserve"> (1 to 1).</w:t>
      </w:r>
    </w:p>
    <w:p w14:paraId="7D830EFE" w14:textId="77777777" w:rsidR="007F0071" w:rsidRPr="007F0071" w:rsidRDefault="007F0071" w:rsidP="007F0071">
      <w:pPr>
        <w:numPr>
          <w:ilvl w:val="0"/>
          <w:numId w:val="17"/>
        </w:numPr>
      </w:pPr>
      <w:r w:rsidRPr="007F0071">
        <w:rPr>
          <w:b/>
          <w:bCs/>
        </w:rPr>
        <w:t>Invoice</w:t>
      </w:r>
    </w:p>
    <w:p w14:paraId="27E32FFE"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Payment</w:t>
      </w:r>
      <w:r w:rsidRPr="007F0071">
        <w:t xml:space="preserve"> (many to 1).</w:t>
      </w:r>
    </w:p>
    <w:p w14:paraId="51B4F7B8" w14:textId="77777777" w:rsidR="007F0071" w:rsidRPr="007F0071" w:rsidRDefault="007F0071" w:rsidP="007F0071">
      <w:pPr>
        <w:numPr>
          <w:ilvl w:val="0"/>
          <w:numId w:val="17"/>
        </w:numPr>
      </w:pPr>
      <w:proofErr w:type="spellStart"/>
      <w:r w:rsidRPr="007F0071">
        <w:rPr>
          <w:b/>
          <w:bCs/>
        </w:rPr>
        <w:t>VehicleType</w:t>
      </w:r>
      <w:proofErr w:type="spellEnd"/>
    </w:p>
    <w:p w14:paraId="26901C85"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Vehicles</w:t>
      </w:r>
      <w:r w:rsidRPr="007F0071">
        <w:t xml:space="preserve"> (1 to many).</w:t>
      </w:r>
    </w:p>
    <w:p w14:paraId="01A2E985" w14:textId="77777777" w:rsidR="007F0071" w:rsidRPr="007F0071" w:rsidRDefault="007F0071" w:rsidP="007F0071">
      <w:pPr>
        <w:numPr>
          <w:ilvl w:val="0"/>
          <w:numId w:val="17"/>
        </w:numPr>
      </w:pPr>
      <w:r w:rsidRPr="007F0071">
        <w:rPr>
          <w:b/>
          <w:bCs/>
        </w:rPr>
        <w:t>Insurance</w:t>
      </w:r>
    </w:p>
    <w:p w14:paraId="61E54691" w14:textId="77777777" w:rsidR="007F0071" w:rsidRPr="007F0071" w:rsidRDefault="007F0071" w:rsidP="007F0071">
      <w:pPr>
        <w:numPr>
          <w:ilvl w:val="1"/>
          <w:numId w:val="17"/>
        </w:numPr>
      </w:pPr>
      <w:r w:rsidRPr="007F0071">
        <w:rPr>
          <w:b/>
          <w:bCs/>
        </w:rPr>
        <w:t>Has</w:t>
      </w:r>
      <w:r w:rsidRPr="007F0071">
        <w:t xml:space="preserve"> one or more </w:t>
      </w:r>
      <w:r w:rsidRPr="007F0071">
        <w:rPr>
          <w:b/>
          <w:bCs/>
        </w:rPr>
        <w:t>Vehicles</w:t>
      </w:r>
      <w:r w:rsidRPr="007F0071">
        <w:t xml:space="preserve"> (1 to many).</w:t>
      </w:r>
    </w:p>
    <w:p w14:paraId="33D10BCF" w14:textId="77777777" w:rsidR="007F0071" w:rsidRPr="007F0071" w:rsidRDefault="007F0071" w:rsidP="007F0071">
      <w:pPr>
        <w:numPr>
          <w:ilvl w:val="0"/>
          <w:numId w:val="17"/>
        </w:numPr>
      </w:pPr>
      <w:r w:rsidRPr="007F0071">
        <w:rPr>
          <w:b/>
          <w:bCs/>
        </w:rPr>
        <w:t>ServiceRequest</w:t>
      </w:r>
    </w:p>
    <w:p w14:paraId="75BECF0D"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Vehicle</w:t>
      </w:r>
      <w:r w:rsidRPr="007F0071">
        <w:t xml:space="preserve"> (many to 1).</w:t>
      </w:r>
    </w:p>
    <w:p w14:paraId="341A112C" w14:textId="77777777" w:rsidR="007F0071" w:rsidRPr="007F0071" w:rsidRDefault="007F0071" w:rsidP="007F0071">
      <w:pPr>
        <w:numPr>
          <w:ilvl w:val="0"/>
          <w:numId w:val="17"/>
        </w:numPr>
      </w:pPr>
      <w:r w:rsidRPr="007F0071">
        <w:rPr>
          <w:b/>
          <w:bCs/>
        </w:rPr>
        <w:t>Feedback</w:t>
      </w:r>
    </w:p>
    <w:p w14:paraId="67118ABE"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Trip</w:t>
      </w:r>
      <w:r w:rsidRPr="007F0071">
        <w:t xml:space="preserve"> (many to 1).</w:t>
      </w:r>
    </w:p>
    <w:p w14:paraId="270478FC" w14:textId="77777777" w:rsidR="007F0071" w:rsidRPr="007F0071" w:rsidRDefault="007F0071" w:rsidP="007F0071">
      <w:pPr>
        <w:numPr>
          <w:ilvl w:val="1"/>
          <w:numId w:val="17"/>
        </w:numPr>
      </w:pPr>
      <w:r w:rsidRPr="007F0071">
        <w:rPr>
          <w:b/>
          <w:bCs/>
        </w:rPr>
        <w:t>Belongs to</w:t>
      </w:r>
      <w:r w:rsidRPr="007F0071">
        <w:t xml:space="preserve"> one </w:t>
      </w:r>
      <w:r w:rsidRPr="007F0071">
        <w:rPr>
          <w:b/>
          <w:bCs/>
        </w:rPr>
        <w:t>Customer</w:t>
      </w:r>
      <w:r w:rsidRPr="007F0071">
        <w:t xml:space="preserve"> (many to 1).</w:t>
      </w:r>
    </w:p>
    <w:p w14:paraId="71A22CD7" w14:textId="77777777" w:rsidR="007F0071" w:rsidRPr="007F0071" w:rsidRDefault="007F0071" w:rsidP="007F0071">
      <w:pPr>
        <w:rPr>
          <w:b/>
          <w:bCs/>
        </w:rPr>
      </w:pPr>
      <w:r w:rsidRPr="007F0071">
        <w:rPr>
          <w:b/>
          <w:bCs/>
        </w:rPr>
        <w:t>Summary of Relationships</w:t>
      </w:r>
    </w:p>
    <w:p w14:paraId="759F3760" w14:textId="77777777" w:rsidR="007F0071" w:rsidRPr="007F0071" w:rsidRDefault="007F0071" w:rsidP="007F0071">
      <w:pPr>
        <w:numPr>
          <w:ilvl w:val="0"/>
          <w:numId w:val="18"/>
        </w:numPr>
      </w:pPr>
      <w:r w:rsidRPr="007F0071">
        <w:rPr>
          <w:b/>
          <w:bCs/>
        </w:rPr>
        <w:t>1 to Many Relationships</w:t>
      </w:r>
      <w:r w:rsidRPr="007F0071">
        <w:t>:</w:t>
      </w:r>
    </w:p>
    <w:p w14:paraId="781C6711" w14:textId="77777777" w:rsidR="007F0071" w:rsidRPr="007F0071" w:rsidRDefault="007F0071" w:rsidP="007F0071">
      <w:pPr>
        <w:numPr>
          <w:ilvl w:val="1"/>
          <w:numId w:val="18"/>
        </w:numPr>
      </w:pPr>
      <w:r w:rsidRPr="007F0071">
        <w:t>Vehicle to Maintenance</w:t>
      </w:r>
    </w:p>
    <w:p w14:paraId="74AAE77E" w14:textId="77777777" w:rsidR="007F0071" w:rsidRPr="007F0071" w:rsidRDefault="007F0071" w:rsidP="007F0071">
      <w:pPr>
        <w:numPr>
          <w:ilvl w:val="1"/>
          <w:numId w:val="18"/>
        </w:numPr>
      </w:pPr>
      <w:r w:rsidRPr="007F0071">
        <w:t>Vehicle to Schedule</w:t>
      </w:r>
    </w:p>
    <w:p w14:paraId="5B7FB167" w14:textId="77777777" w:rsidR="007F0071" w:rsidRPr="007F0071" w:rsidRDefault="007F0071" w:rsidP="007F0071">
      <w:pPr>
        <w:numPr>
          <w:ilvl w:val="1"/>
          <w:numId w:val="18"/>
        </w:numPr>
      </w:pPr>
      <w:r w:rsidRPr="007F0071">
        <w:t>Vehicle to Incident</w:t>
      </w:r>
    </w:p>
    <w:p w14:paraId="4CC59429" w14:textId="77777777" w:rsidR="007F0071" w:rsidRPr="007F0071" w:rsidRDefault="007F0071" w:rsidP="007F0071">
      <w:pPr>
        <w:numPr>
          <w:ilvl w:val="1"/>
          <w:numId w:val="18"/>
        </w:numPr>
      </w:pPr>
      <w:r w:rsidRPr="007F0071">
        <w:t>Vehicle to Fuel</w:t>
      </w:r>
    </w:p>
    <w:p w14:paraId="52D1B745" w14:textId="77777777" w:rsidR="007F0071" w:rsidRPr="007F0071" w:rsidRDefault="007F0071" w:rsidP="007F0071">
      <w:pPr>
        <w:numPr>
          <w:ilvl w:val="1"/>
          <w:numId w:val="18"/>
        </w:numPr>
      </w:pPr>
      <w:r w:rsidRPr="007F0071">
        <w:t>Vehicle to Trip</w:t>
      </w:r>
    </w:p>
    <w:p w14:paraId="5270ABC1" w14:textId="77777777" w:rsidR="007F0071" w:rsidRPr="007F0071" w:rsidRDefault="007F0071" w:rsidP="007F0071">
      <w:pPr>
        <w:numPr>
          <w:ilvl w:val="1"/>
          <w:numId w:val="18"/>
        </w:numPr>
      </w:pPr>
      <w:r w:rsidRPr="007F0071">
        <w:t>Driver to Schedule</w:t>
      </w:r>
    </w:p>
    <w:p w14:paraId="4779F536" w14:textId="77777777" w:rsidR="007F0071" w:rsidRPr="007F0071" w:rsidRDefault="007F0071" w:rsidP="007F0071">
      <w:pPr>
        <w:numPr>
          <w:ilvl w:val="1"/>
          <w:numId w:val="18"/>
        </w:numPr>
      </w:pPr>
      <w:r w:rsidRPr="007F0071">
        <w:t>Driver to Trip</w:t>
      </w:r>
    </w:p>
    <w:p w14:paraId="2CC0FA40" w14:textId="77777777" w:rsidR="007F0071" w:rsidRPr="007F0071" w:rsidRDefault="007F0071" w:rsidP="007F0071">
      <w:pPr>
        <w:numPr>
          <w:ilvl w:val="1"/>
          <w:numId w:val="18"/>
        </w:numPr>
      </w:pPr>
      <w:r w:rsidRPr="007F0071">
        <w:t>Route to Trip</w:t>
      </w:r>
    </w:p>
    <w:p w14:paraId="024D36BB" w14:textId="77777777" w:rsidR="007F0071" w:rsidRPr="007F0071" w:rsidRDefault="007F0071" w:rsidP="007F0071">
      <w:pPr>
        <w:numPr>
          <w:ilvl w:val="1"/>
          <w:numId w:val="18"/>
        </w:numPr>
      </w:pPr>
      <w:r w:rsidRPr="007F0071">
        <w:t>Customer to Payment</w:t>
      </w:r>
    </w:p>
    <w:p w14:paraId="6739505D" w14:textId="77777777" w:rsidR="007F0071" w:rsidRPr="007F0071" w:rsidRDefault="007F0071" w:rsidP="007F0071">
      <w:pPr>
        <w:numPr>
          <w:ilvl w:val="1"/>
          <w:numId w:val="18"/>
        </w:numPr>
      </w:pPr>
      <w:r w:rsidRPr="007F0071">
        <w:t>Customer to Feedback</w:t>
      </w:r>
    </w:p>
    <w:p w14:paraId="1CCCF4FA" w14:textId="77777777" w:rsidR="007F0071" w:rsidRPr="007F0071" w:rsidRDefault="007F0071" w:rsidP="007F0071">
      <w:pPr>
        <w:numPr>
          <w:ilvl w:val="1"/>
          <w:numId w:val="18"/>
        </w:numPr>
      </w:pPr>
      <w:r w:rsidRPr="007F0071">
        <w:t>Payment to Invoice</w:t>
      </w:r>
    </w:p>
    <w:p w14:paraId="7DDEE898" w14:textId="77777777" w:rsidR="007F0071" w:rsidRPr="007F0071" w:rsidRDefault="007F0071" w:rsidP="007F0071">
      <w:pPr>
        <w:numPr>
          <w:ilvl w:val="1"/>
          <w:numId w:val="18"/>
        </w:numPr>
      </w:pPr>
      <w:proofErr w:type="spellStart"/>
      <w:r w:rsidRPr="007F0071">
        <w:t>VehicleType</w:t>
      </w:r>
      <w:proofErr w:type="spellEnd"/>
      <w:r w:rsidRPr="007F0071">
        <w:t xml:space="preserve"> to Vehicle</w:t>
      </w:r>
    </w:p>
    <w:p w14:paraId="6B8DFDE3" w14:textId="77777777" w:rsidR="007F0071" w:rsidRPr="007F0071" w:rsidRDefault="007F0071" w:rsidP="007F0071">
      <w:pPr>
        <w:numPr>
          <w:ilvl w:val="1"/>
          <w:numId w:val="18"/>
        </w:numPr>
      </w:pPr>
      <w:r w:rsidRPr="007F0071">
        <w:t>Insurance to Vehicle</w:t>
      </w:r>
    </w:p>
    <w:p w14:paraId="4151D23E" w14:textId="77777777" w:rsidR="007F0071" w:rsidRPr="007F0071" w:rsidRDefault="007F0071" w:rsidP="007F0071">
      <w:pPr>
        <w:numPr>
          <w:ilvl w:val="0"/>
          <w:numId w:val="18"/>
        </w:numPr>
      </w:pPr>
      <w:r w:rsidRPr="007F0071">
        <w:rPr>
          <w:b/>
          <w:bCs/>
        </w:rPr>
        <w:t>Many to 1 Relationships</w:t>
      </w:r>
      <w:r w:rsidRPr="007F0071">
        <w:t>:</w:t>
      </w:r>
    </w:p>
    <w:p w14:paraId="7AFB7A33" w14:textId="77777777" w:rsidR="007F0071" w:rsidRPr="007F0071" w:rsidRDefault="007F0071" w:rsidP="007F0071">
      <w:pPr>
        <w:numPr>
          <w:ilvl w:val="1"/>
          <w:numId w:val="18"/>
        </w:numPr>
      </w:pPr>
      <w:r w:rsidRPr="007F0071">
        <w:t>Maintenance to Vehicle</w:t>
      </w:r>
    </w:p>
    <w:p w14:paraId="1C8BE307" w14:textId="77777777" w:rsidR="007F0071" w:rsidRPr="007F0071" w:rsidRDefault="007F0071" w:rsidP="007F0071">
      <w:pPr>
        <w:numPr>
          <w:ilvl w:val="1"/>
          <w:numId w:val="18"/>
        </w:numPr>
      </w:pPr>
      <w:r w:rsidRPr="007F0071">
        <w:t>Schedule to Vehicle</w:t>
      </w:r>
    </w:p>
    <w:p w14:paraId="3D91379E" w14:textId="77777777" w:rsidR="007F0071" w:rsidRPr="007F0071" w:rsidRDefault="007F0071" w:rsidP="007F0071">
      <w:pPr>
        <w:numPr>
          <w:ilvl w:val="1"/>
          <w:numId w:val="18"/>
        </w:numPr>
      </w:pPr>
      <w:r w:rsidRPr="007F0071">
        <w:t>Schedule to Driver</w:t>
      </w:r>
    </w:p>
    <w:p w14:paraId="070F8B75" w14:textId="77777777" w:rsidR="007F0071" w:rsidRPr="007F0071" w:rsidRDefault="007F0071" w:rsidP="007F0071">
      <w:pPr>
        <w:numPr>
          <w:ilvl w:val="1"/>
          <w:numId w:val="18"/>
        </w:numPr>
      </w:pPr>
      <w:r w:rsidRPr="007F0071">
        <w:t>Incident to Vehicle</w:t>
      </w:r>
    </w:p>
    <w:p w14:paraId="7A65BFEC" w14:textId="77777777" w:rsidR="007F0071" w:rsidRPr="007F0071" w:rsidRDefault="007F0071" w:rsidP="007F0071">
      <w:pPr>
        <w:numPr>
          <w:ilvl w:val="1"/>
          <w:numId w:val="18"/>
        </w:numPr>
      </w:pPr>
      <w:r w:rsidRPr="007F0071">
        <w:t>Fuel to Vehicle</w:t>
      </w:r>
    </w:p>
    <w:p w14:paraId="2C80B852" w14:textId="77777777" w:rsidR="007F0071" w:rsidRPr="007F0071" w:rsidRDefault="007F0071" w:rsidP="007F0071">
      <w:pPr>
        <w:numPr>
          <w:ilvl w:val="1"/>
          <w:numId w:val="18"/>
        </w:numPr>
      </w:pPr>
      <w:r w:rsidRPr="007F0071">
        <w:lastRenderedPageBreak/>
        <w:t>Trip to Vehicle</w:t>
      </w:r>
    </w:p>
    <w:p w14:paraId="612BF7BB" w14:textId="77777777" w:rsidR="007F0071" w:rsidRPr="007F0071" w:rsidRDefault="007F0071" w:rsidP="007F0071">
      <w:pPr>
        <w:numPr>
          <w:ilvl w:val="1"/>
          <w:numId w:val="18"/>
        </w:numPr>
      </w:pPr>
      <w:r w:rsidRPr="007F0071">
        <w:t>Trip to Driver</w:t>
      </w:r>
    </w:p>
    <w:p w14:paraId="6ECBA7E2" w14:textId="77777777" w:rsidR="007F0071" w:rsidRPr="007F0071" w:rsidRDefault="007F0071" w:rsidP="007F0071">
      <w:pPr>
        <w:numPr>
          <w:ilvl w:val="1"/>
          <w:numId w:val="18"/>
        </w:numPr>
      </w:pPr>
      <w:r w:rsidRPr="007F0071">
        <w:t>Trip to Route</w:t>
      </w:r>
    </w:p>
    <w:p w14:paraId="15F478F9" w14:textId="77777777" w:rsidR="007F0071" w:rsidRPr="007F0071" w:rsidRDefault="007F0071" w:rsidP="007F0071">
      <w:pPr>
        <w:numPr>
          <w:ilvl w:val="1"/>
          <w:numId w:val="18"/>
        </w:numPr>
      </w:pPr>
      <w:r w:rsidRPr="007F0071">
        <w:t>Feedback to Trip</w:t>
      </w:r>
    </w:p>
    <w:p w14:paraId="5ED1A346" w14:textId="77777777" w:rsidR="007F0071" w:rsidRPr="007F0071" w:rsidRDefault="007F0071" w:rsidP="007F0071">
      <w:pPr>
        <w:numPr>
          <w:ilvl w:val="1"/>
          <w:numId w:val="18"/>
        </w:numPr>
      </w:pPr>
      <w:r w:rsidRPr="007F0071">
        <w:t>Feedback to Customer</w:t>
      </w:r>
    </w:p>
    <w:p w14:paraId="2B71A4D3" w14:textId="77777777" w:rsidR="007F0071" w:rsidRPr="007F0071" w:rsidRDefault="007F0071" w:rsidP="007F0071">
      <w:pPr>
        <w:numPr>
          <w:ilvl w:val="0"/>
          <w:numId w:val="18"/>
        </w:numPr>
      </w:pPr>
      <w:r w:rsidRPr="007F0071">
        <w:rPr>
          <w:b/>
          <w:bCs/>
        </w:rPr>
        <w:t>Many to Many Relationships</w:t>
      </w:r>
      <w:r w:rsidRPr="007F0071">
        <w:t>:</w:t>
      </w:r>
    </w:p>
    <w:p w14:paraId="41CCF7D0" w14:textId="77777777" w:rsidR="007F0071" w:rsidRPr="007F0071" w:rsidRDefault="007F0071" w:rsidP="007F0071">
      <w:pPr>
        <w:numPr>
          <w:ilvl w:val="1"/>
          <w:numId w:val="18"/>
        </w:numPr>
      </w:pPr>
      <w:r w:rsidRPr="007F0071">
        <w:t>Driver to Incident</w:t>
      </w:r>
    </w:p>
    <w:p w14:paraId="28DDEBCB" w14:textId="77777777" w:rsidR="00072402" w:rsidRDefault="00072402"/>
    <w:p w14:paraId="3120FC09" w14:textId="74C026DB" w:rsidR="00072402" w:rsidRDefault="00072402" w:rsidP="00564E6F">
      <w:r>
        <w:br w:type="page"/>
      </w:r>
    </w:p>
    <w:p w14:paraId="5971AACD" w14:textId="77777777" w:rsidR="00484B88" w:rsidRDefault="00484B88"/>
    <w:sectPr w:rsidR="00484B88" w:rsidSect="007F0071">
      <w:pgSz w:w="11906" w:h="16838"/>
      <w:pgMar w:top="567" w:right="707" w:bottom="568"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C5B5A"/>
    <w:multiLevelType w:val="multilevel"/>
    <w:tmpl w:val="B37C4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877B2"/>
    <w:multiLevelType w:val="multilevel"/>
    <w:tmpl w:val="6F4C3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7004A"/>
    <w:multiLevelType w:val="multilevel"/>
    <w:tmpl w:val="791A7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260F2"/>
    <w:multiLevelType w:val="multilevel"/>
    <w:tmpl w:val="D9680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32B76"/>
    <w:multiLevelType w:val="multilevel"/>
    <w:tmpl w:val="0A720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D10E1"/>
    <w:multiLevelType w:val="multilevel"/>
    <w:tmpl w:val="7F10F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D2848"/>
    <w:multiLevelType w:val="multilevel"/>
    <w:tmpl w:val="1522F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3E4F75"/>
    <w:multiLevelType w:val="multilevel"/>
    <w:tmpl w:val="1CB6F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C45033"/>
    <w:multiLevelType w:val="multilevel"/>
    <w:tmpl w:val="D690D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AC35AA"/>
    <w:multiLevelType w:val="multilevel"/>
    <w:tmpl w:val="F7923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F213EF"/>
    <w:multiLevelType w:val="multilevel"/>
    <w:tmpl w:val="E8C44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D4562"/>
    <w:multiLevelType w:val="multilevel"/>
    <w:tmpl w:val="0F4C2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2340A5"/>
    <w:multiLevelType w:val="multilevel"/>
    <w:tmpl w:val="62C8F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B854F0"/>
    <w:multiLevelType w:val="multilevel"/>
    <w:tmpl w:val="A7BA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C2AC7"/>
    <w:multiLevelType w:val="multilevel"/>
    <w:tmpl w:val="80801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F72FC7"/>
    <w:multiLevelType w:val="multilevel"/>
    <w:tmpl w:val="5B36B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56511E"/>
    <w:multiLevelType w:val="multilevel"/>
    <w:tmpl w:val="7F94B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91D49"/>
    <w:multiLevelType w:val="multilevel"/>
    <w:tmpl w:val="43882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353178">
    <w:abstractNumId w:val="9"/>
  </w:num>
  <w:num w:numId="2" w16cid:durableId="546337628">
    <w:abstractNumId w:val="11"/>
  </w:num>
  <w:num w:numId="3" w16cid:durableId="684478812">
    <w:abstractNumId w:val="10"/>
  </w:num>
  <w:num w:numId="4" w16cid:durableId="672951833">
    <w:abstractNumId w:val="2"/>
  </w:num>
  <w:num w:numId="5" w16cid:durableId="2086219407">
    <w:abstractNumId w:val="16"/>
  </w:num>
  <w:num w:numId="6" w16cid:durableId="890573741">
    <w:abstractNumId w:val="13"/>
  </w:num>
  <w:num w:numId="7" w16cid:durableId="1974755000">
    <w:abstractNumId w:val="17"/>
  </w:num>
  <w:num w:numId="8" w16cid:durableId="1724523899">
    <w:abstractNumId w:val="0"/>
  </w:num>
  <w:num w:numId="9" w16cid:durableId="457144284">
    <w:abstractNumId w:val="3"/>
  </w:num>
  <w:num w:numId="10" w16cid:durableId="382993538">
    <w:abstractNumId w:val="6"/>
  </w:num>
  <w:num w:numId="11" w16cid:durableId="267007277">
    <w:abstractNumId w:val="1"/>
  </w:num>
  <w:num w:numId="12" w16cid:durableId="1709527663">
    <w:abstractNumId w:val="8"/>
  </w:num>
  <w:num w:numId="13" w16cid:durableId="1184512867">
    <w:abstractNumId w:val="4"/>
  </w:num>
  <w:num w:numId="14" w16cid:durableId="1352802642">
    <w:abstractNumId w:val="15"/>
  </w:num>
  <w:num w:numId="15" w16cid:durableId="27030516">
    <w:abstractNumId w:val="14"/>
  </w:num>
  <w:num w:numId="16" w16cid:durableId="1520311131">
    <w:abstractNumId w:val="7"/>
  </w:num>
  <w:num w:numId="17" w16cid:durableId="151800861">
    <w:abstractNumId w:val="12"/>
  </w:num>
  <w:num w:numId="18" w16cid:durableId="20916536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071"/>
    <w:rsid w:val="00072402"/>
    <w:rsid w:val="00466C66"/>
    <w:rsid w:val="004717E2"/>
    <w:rsid w:val="00484B88"/>
    <w:rsid w:val="00564E6F"/>
    <w:rsid w:val="00587D03"/>
    <w:rsid w:val="00707189"/>
    <w:rsid w:val="007F0071"/>
    <w:rsid w:val="009360E9"/>
    <w:rsid w:val="00AA59BD"/>
    <w:rsid w:val="00C308F3"/>
    <w:rsid w:val="00D1464B"/>
    <w:rsid w:val="00DE1C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48FEF059"/>
  <w15:chartTrackingRefBased/>
  <w15:docId w15:val="{03236CD7-B44F-4D9D-84C7-F6A97D96B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7F0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881816">
      <w:bodyDiv w:val="1"/>
      <w:marLeft w:val="0"/>
      <w:marRight w:val="0"/>
      <w:marTop w:val="0"/>
      <w:marBottom w:val="0"/>
      <w:divBdr>
        <w:top w:val="none" w:sz="0" w:space="0" w:color="auto"/>
        <w:left w:val="none" w:sz="0" w:space="0" w:color="auto"/>
        <w:bottom w:val="none" w:sz="0" w:space="0" w:color="auto"/>
        <w:right w:val="none" w:sz="0" w:space="0" w:color="auto"/>
      </w:divBdr>
    </w:div>
    <w:div w:id="183174359">
      <w:bodyDiv w:val="1"/>
      <w:marLeft w:val="0"/>
      <w:marRight w:val="0"/>
      <w:marTop w:val="0"/>
      <w:marBottom w:val="0"/>
      <w:divBdr>
        <w:top w:val="none" w:sz="0" w:space="0" w:color="auto"/>
        <w:left w:val="none" w:sz="0" w:space="0" w:color="auto"/>
        <w:bottom w:val="none" w:sz="0" w:space="0" w:color="auto"/>
        <w:right w:val="none" w:sz="0" w:space="0" w:color="auto"/>
      </w:divBdr>
    </w:div>
    <w:div w:id="611980589">
      <w:bodyDiv w:val="1"/>
      <w:marLeft w:val="0"/>
      <w:marRight w:val="0"/>
      <w:marTop w:val="0"/>
      <w:marBottom w:val="0"/>
      <w:divBdr>
        <w:top w:val="none" w:sz="0" w:space="0" w:color="auto"/>
        <w:left w:val="none" w:sz="0" w:space="0" w:color="auto"/>
        <w:bottom w:val="none" w:sz="0" w:space="0" w:color="auto"/>
        <w:right w:val="none" w:sz="0" w:space="0" w:color="auto"/>
      </w:divBdr>
    </w:div>
    <w:div w:id="765879634">
      <w:bodyDiv w:val="1"/>
      <w:marLeft w:val="0"/>
      <w:marRight w:val="0"/>
      <w:marTop w:val="0"/>
      <w:marBottom w:val="0"/>
      <w:divBdr>
        <w:top w:val="none" w:sz="0" w:space="0" w:color="auto"/>
        <w:left w:val="none" w:sz="0" w:space="0" w:color="auto"/>
        <w:bottom w:val="none" w:sz="0" w:space="0" w:color="auto"/>
        <w:right w:val="none" w:sz="0" w:space="0" w:color="auto"/>
      </w:divBdr>
    </w:div>
    <w:div w:id="1112895130">
      <w:bodyDiv w:val="1"/>
      <w:marLeft w:val="0"/>
      <w:marRight w:val="0"/>
      <w:marTop w:val="0"/>
      <w:marBottom w:val="0"/>
      <w:divBdr>
        <w:top w:val="none" w:sz="0" w:space="0" w:color="auto"/>
        <w:left w:val="none" w:sz="0" w:space="0" w:color="auto"/>
        <w:bottom w:val="none" w:sz="0" w:space="0" w:color="auto"/>
        <w:right w:val="none" w:sz="0" w:space="0" w:color="auto"/>
      </w:divBdr>
    </w:div>
    <w:div w:id="1334138552">
      <w:bodyDiv w:val="1"/>
      <w:marLeft w:val="0"/>
      <w:marRight w:val="0"/>
      <w:marTop w:val="0"/>
      <w:marBottom w:val="0"/>
      <w:divBdr>
        <w:top w:val="none" w:sz="0" w:space="0" w:color="auto"/>
        <w:left w:val="none" w:sz="0" w:space="0" w:color="auto"/>
        <w:bottom w:val="none" w:sz="0" w:space="0" w:color="auto"/>
        <w:right w:val="none" w:sz="0" w:space="0" w:color="auto"/>
      </w:divBdr>
    </w:div>
    <w:div w:id="1361780696">
      <w:bodyDiv w:val="1"/>
      <w:marLeft w:val="0"/>
      <w:marRight w:val="0"/>
      <w:marTop w:val="0"/>
      <w:marBottom w:val="0"/>
      <w:divBdr>
        <w:top w:val="none" w:sz="0" w:space="0" w:color="auto"/>
        <w:left w:val="none" w:sz="0" w:space="0" w:color="auto"/>
        <w:bottom w:val="none" w:sz="0" w:space="0" w:color="auto"/>
        <w:right w:val="none" w:sz="0" w:space="0" w:color="auto"/>
      </w:divBdr>
    </w:div>
    <w:div w:id="1579972319">
      <w:bodyDiv w:val="1"/>
      <w:marLeft w:val="0"/>
      <w:marRight w:val="0"/>
      <w:marTop w:val="0"/>
      <w:marBottom w:val="0"/>
      <w:divBdr>
        <w:top w:val="none" w:sz="0" w:space="0" w:color="auto"/>
        <w:left w:val="none" w:sz="0" w:space="0" w:color="auto"/>
        <w:bottom w:val="none" w:sz="0" w:space="0" w:color="auto"/>
        <w:right w:val="none" w:sz="0" w:space="0" w:color="auto"/>
      </w:divBdr>
    </w:div>
    <w:div w:id="1923953030">
      <w:bodyDiv w:val="1"/>
      <w:marLeft w:val="0"/>
      <w:marRight w:val="0"/>
      <w:marTop w:val="0"/>
      <w:marBottom w:val="0"/>
      <w:divBdr>
        <w:top w:val="none" w:sz="0" w:space="0" w:color="auto"/>
        <w:left w:val="none" w:sz="0" w:space="0" w:color="auto"/>
        <w:bottom w:val="none" w:sz="0" w:space="0" w:color="auto"/>
        <w:right w:val="none" w:sz="0" w:space="0" w:color="auto"/>
      </w:divBdr>
    </w:div>
    <w:div w:id="204066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9</TotalTime>
  <Pages>20</Pages>
  <Words>3142</Words>
  <Characters>17915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cp:lastPrinted>2024-10-23T07:23:00Z</cp:lastPrinted>
  <dcterms:created xsi:type="dcterms:W3CDTF">2024-10-10T17:24:00Z</dcterms:created>
  <dcterms:modified xsi:type="dcterms:W3CDTF">2024-10-23T07:24:00Z</dcterms:modified>
</cp:coreProperties>
</file>