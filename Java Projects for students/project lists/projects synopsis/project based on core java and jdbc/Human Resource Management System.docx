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BF927A" w14:textId="5C3D0E14" w:rsidR="002210A0" w:rsidRPr="002210A0" w:rsidRDefault="001637DD" w:rsidP="001637DD">
      <w:pPr>
        <w:rPr>
          <w:b/>
          <w:bCs/>
          <w:color w:val="FF0000"/>
          <w:sz w:val="48"/>
          <w:szCs w:val="48"/>
        </w:rPr>
      </w:pPr>
      <w:r w:rsidRPr="002210A0">
        <w:rPr>
          <w:b/>
          <w:bCs/>
          <w:color w:val="FF0000"/>
          <w:sz w:val="48"/>
          <w:szCs w:val="48"/>
        </w:rPr>
        <w:t xml:space="preserve">Human Resource Management System (HRMS) </w:t>
      </w:r>
    </w:p>
    <w:p w14:paraId="584EC67C" w14:textId="56A359F9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Requirement Analysis</w:t>
      </w:r>
    </w:p>
    <w:p w14:paraId="61215E88" w14:textId="77777777" w:rsidR="001637DD" w:rsidRPr="001637DD" w:rsidRDefault="001637DD" w:rsidP="001637DD">
      <w:r w:rsidRPr="001637DD">
        <w:t>The Human Resource Management System (HRMS) is designed to streamline HR operations by managing employee records, payroll, attendance, recruitment, and performance. Below is a detailed requirement analysis of the HRMS system, focusing on the entities and modules.</w:t>
      </w:r>
    </w:p>
    <w:p w14:paraId="58347F4A" w14:textId="77777777" w:rsidR="001637DD" w:rsidRPr="001637DD" w:rsidRDefault="00000000" w:rsidP="001637DD">
      <w:r>
        <w:pict w14:anchorId="3E306EE7">
          <v:rect id="_x0000_i1025" style="width:0;height:1.5pt" o:hralign="center" o:hrstd="t" o:hr="t" fillcolor="#a0a0a0" stroked="f"/>
        </w:pict>
      </w:r>
    </w:p>
    <w:p w14:paraId="71042BB2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Entities</w:t>
      </w:r>
    </w:p>
    <w:p w14:paraId="480D487F" w14:textId="77777777" w:rsidR="001637DD" w:rsidRPr="001637DD" w:rsidRDefault="001637DD" w:rsidP="001637DD">
      <w:pPr>
        <w:numPr>
          <w:ilvl w:val="0"/>
          <w:numId w:val="1"/>
        </w:numPr>
      </w:pPr>
      <w:r w:rsidRPr="001637DD">
        <w:rPr>
          <w:b/>
          <w:bCs/>
        </w:rPr>
        <w:t>Employee</w:t>
      </w:r>
    </w:p>
    <w:p w14:paraId="40A2FB4A" w14:textId="77777777" w:rsidR="001637DD" w:rsidRPr="001637DD" w:rsidRDefault="001637DD" w:rsidP="001637DD">
      <w:pPr>
        <w:numPr>
          <w:ilvl w:val="1"/>
          <w:numId w:val="1"/>
        </w:numPr>
      </w:pPr>
      <w:r w:rsidRPr="001637DD">
        <w:t>Stores details about employees such as personal information, role, department, and contract information.</w:t>
      </w:r>
    </w:p>
    <w:p w14:paraId="478F26D7" w14:textId="77777777" w:rsidR="001637DD" w:rsidRPr="001637DD" w:rsidRDefault="001637DD" w:rsidP="001637DD">
      <w:pPr>
        <w:numPr>
          <w:ilvl w:val="0"/>
          <w:numId w:val="1"/>
        </w:numPr>
      </w:pPr>
      <w:r w:rsidRPr="001637DD">
        <w:rPr>
          <w:b/>
          <w:bCs/>
        </w:rPr>
        <w:t>Department</w:t>
      </w:r>
    </w:p>
    <w:p w14:paraId="59D1E197" w14:textId="77777777" w:rsidR="001637DD" w:rsidRPr="001637DD" w:rsidRDefault="001637DD" w:rsidP="001637DD">
      <w:pPr>
        <w:numPr>
          <w:ilvl w:val="1"/>
          <w:numId w:val="1"/>
        </w:numPr>
      </w:pPr>
      <w:r w:rsidRPr="001637DD">
        <w:t>Represents the different departments in the organization (e.g., HR, IT, Sales).</w:t>
      </w:r>
    </w:p>
    <w:p w14:paraId="63C855BD" w14:textId="77777777" w:rsidR="001637DD" w:rsidRPr="001637DD" w:rsidRDefault="001637DD" w:rsidP="001637DD">
      <w:pPr>
        <w:numPr>
          <w:ilvl w:val="0"/>
          <w:numId w:val="1"/>
        </w:numPr>
      </w:pPr>
      <w:r w:rsidRPr="001637DD">
        <w:rPr>
          <w:b/>
          <w:bCs/>
        </w:rPr>
        <w:t>Role</w:t>
      </w:r>
    </w:p>
    <w:p w14:paraId="178E257B" w14:textId="77777777" w:rsidR="001637DD" w:rsidRPr="001637DD" w:rsidRDefault="001637DD" w:rsidP="001637DD">
      <w:pPr>
        <w:numPr>
          <w:ilvl w:val="1"/>
          <w:numId w:val="1"/>
        </w:numPr>
      </w:pPr>
      <w:r w:rsidRPr="001637DD">
        <w:t>Describes the roles within departments (e.g., Manager, Developer, HR Executive).</w:t>
      </w:r>
    </w:p>
    <w:p w14:paraId="43408FCA" w14:textId="77777777" w:rsidR="001637DD" w:rsidRPr="001637DD" w:rsidRDefault="001637DD" w:rsidP="001637DD">
      <w:pPr>
        <w:numPr>
          <w:ilvl w:val="0"/>
          <w:numId w:val="1"/>
        </w:numPr>
      </w:pPr>
      <w:proofErr w:type="spellStart"/>
      <w:r w:rsidRPr="001637DD">
        <w:rPr>
          <w:b/>
          <w:bCs/>
        </w:rPr>
        <w:t>LeaveRequest</w:t>
      </w:r>
      <w:proofErr w:type="spellEnd"/>
    </w:p>
    <w:p w14:paraId="1ED90363" w14:textId="77777777" w:rsidR="001637DD" w:rsidRPr="001637DD" w:rsidRDefault="001637DD" w:rsidP="001637DD">
      <w:pPr>
        <w:numPr>
          <w:ilvl w:val="1"/>
          <w:numId w:val="1"/>
        </w:numPr>
      </w:pPr>
      <w:r w:rsidRPr="001637DD">
        <w:t>Tracks leave requests made by employees, including type, status, and duration.</w:t>
      </w:r>
    </w:p>
    <w:p w14:paraId="0663BFFD" w14:textId="77777777" w:rsidR="001637DD" w:rsidRPr="001637DD" w:rsidRDefault="001637DD" w:rsidP="001637DD">
      <w:pPr>
        <w:numPr>
          <w:ilvl w:val="0"/>
          <w:numId w:val="1"/>
        </w:numPr>
      </w:pPr>
      <w:r w:rsidRPr="001637DD">
        <w:rPr>
          <w:b/>
          <w:bCs/>
        </w:rPr>
        <w:t>Salary</w:t>
      </w:r>
    </w:p>
    <w:p w14:paraId="3BC90A47" w14:textId="77777777" w:rsidR="001637DD" w:rsidRPr="001637DD" w:rsidRDefault="001637DD" w:rsidP="001637DD">
      <w:pPr>
        <w:numPr>
          <w:ilvl w:val="1"/>
          <w:numId w:val="1"/>
        </w:numPr>
      </w:pPr>
      <w:r w:rsidRPr="001637DD">
        <w:t>Represents the salary details of each employee, including deductions and allowances.</w:t>
      </w:r>
    </w:p>
    <w:p w14:paraId="2A9C1691" w14:textId="77777777" w:rsidR="001637DD" w:rsidRPr="001637DD" w:rsidRDefault="001637DD" w:rsidP="001637DD">
      <w:pPr>
        <w:numPr>
          <w:ilvl w:val="0"/>
          <w:numId w:val="1"/>
        </w:numPr>
      </w:pPr>
      <w:r w:rsidRPr="001637DD">
        <w:rPr>
          <w:b/>
          <w:bCs/>
        </w:rPr>
        <w:t>Attendance</w:t>
      </w:r>
    </w:p>
    <w:p w14:paraId="411A8B2C" w14:textId="77777777" w:rsidR="001637DD" w:rsidRPr="001637DD" w:rsidRDefault="001637DD" w:rsidP="001637DD">
      <w:pPr>
        <w:numPr>
          <w:ilvl w:val="1"/>
          <w:numId w:val="1"/>
        </w:numPr>
      </w:pPr>
      <w:r w:rsidRPr="001637DD">
        <w:t>Tracks employee attendance, leaves, overtime, and absenteeism.</w:t>
      </w:r>
    </w:p>
    <w:p w14:paraId="3259F04D" w14:textId="77777777" w:rsidR="001637DD" w:rsidRPr="001637DD" w:rsidRDefault="001637DD" w:rsidP="001637DD">
      <w:pPr>
        <w:numPr>
          <w:ilvl w:val="0"/>
          <w:numId w:val="1"/>
        </w:numPr>
      </w:pPr>
      <w:proofErr w:type="spellStart"/>
      <w:r w:rsidRPr="001637DD">
        <w:rPr>
          <w:b/>
          <w:bCs/>
        </w:rPr>
        <w:t>PerformanceReview</w:t>
      </w:r>
      <w:proofErr w:type="spellEnd"/>
    </w:p>
    <w:p w14:paraId="3F64813B" w14:textId="77777777" w:rsidR="001637DD" w:rsidRPr="001637DD" w:rsidRDefault="001637DD" w:rsidP="001637DD">
      <w:pPr>
        <w:numPr>
          <w:ilvl w:val="1"/>
          <w:numId w:val="1"/>
        </w:numPr>
      </w:pPr>
      <w:r w:rsidRPr="001637DD">
        <w:t>Stores performance reviews, feedback, ratings, and promotion history.</w:t>
      </w:r>
    </w:p>
    <w:p w14:paraId="0DBE8450" w14:textId="77777777" w:rsidR="001637DD" w:rsidRPr="001637DD" w:rsidRDefault="001637DD" w:rsidP="001637DD">
      <w:pPr>
        <w:numPr>
          <w:ilvl w:val="0"/>
          <w:numId w:val="1"/>
        </w:numPr>
      </w:pPr>
      <w:r w:rsidRPr="001637DD">
        <w:rPr>
          <w:b/>
          <w:bCs/>
        </w:rPr>
        <w:t>Recruitment</w:t>
      </w:r>
    </w:p>
    <w:p w14:paraId="60E6964D" w14:textId="77777777" w:rsidR="001637DD" w:rsidRPr="001637DD" w:rsidRDefault="001637DD" w:rsidP="001637DD">
      <w:pPr>
        <w:numPr>
          <w:ilvl w:val="1"/>
          <w:numId w:val="1"/>
        </w:numPr>
      </w:pPr>
      <w:r w:rsidRPr="001637DD">
        <w:t>Handles recruitment activities, including job postings and applicant management.</w:t>
      </w:r>
    </w:p>
    <w:p w14:paraId="0920EC61" w14:textId="77777777" w:rsidR="001637DD" w:rsidRPr="001637DD" w:rsidRDefault="001637DD" w:rsidP="001637DD">
      <w:pPr>
        <w:numPr>
          <w:ilvl w:val="0"/>
          <w:numId w:val="1"/>
        </w:numPr>
      </w:pPr>
      <w:r w:rsidRPr="001637DD">
        <w:rPr>
          <w:b/>
          <w:bCs/>
        </w:rPr>
        <w:t>Applicant</w:t>
      </w:r>
    </w:p>
    <w:p w14:paraId="4F190800" w14:textId="77777777" w:rsidR="001637DD" w:rsidRPr="001637DD" w:rsidRDefault="001637DD" w:rsidP="001637DD">
      <w:pPr>
        <w:numPr>
          <w:ilvl w:val="1"/>
          <w:numId w:val="1"/>
        </w:numPr>
      </w:pPr>
      <w:r w:rsidRPr="001637DD">
        <w:t>Stores data about job applicants, including contact details and the position applied for.</w:t>
      </w:r>
    </w:p>
    <w:p w14:paraId="0E54BBC6" w14:textId="77777777" w:rsidR="001637DD" w:rsidRPr="001637DD" w:rsidRDefault="001637DD" w:rsidP="001637DD">
      <w:pPr>
        <w:numPr>
          <w:ilvl w:val="0"/>
          <w:numId w:val="1"/>
        </w:numPr>
      </w:pPr>
      <w:proofErr w:type="spellStart"/>
      <w:r w:rsidRPr="001637DD">
        <w:rPr>
          <w:b/>
          <w:bCs/>
        </w:rPr>
        <w:t>JobPosting</w:t>
      </w:r>
      <w:proofErr w:type="spellEnd"/>
    </w:p>
    <w:p w14:paraId="63B45140" w14:textId="77777777" w:rsidR="001637DD" w:rsidRPr="001637DD" w:rsidRDefault="001637DD" w:rsidP="001637DD">
      <w:pPr>
        <w:numPr>
          <w:ilvl w:val="0"/>
          <w:numId w:val="2"/>
        </w:numPr>
      </w:pPr>
      <w:r w:rsidRPr="001637DD">
        <w:t>Represents job openings and descriptions for different roles in the organization.</w:t>
      </w:r>
    </w:p>
    <w:p w14:paraId="179DF88B" w14:textId="77777777" w:rsidR="001637DD" w:rsidRPr="001637DD" w:rsidRDefault="001637DD" w:rsidP="001637DD">
      <w:pPr>
        <w:numPr>
          <w:ilvl w:val="0"/>
          <w:numId w:val="3"/>
        </w:numPr>
      </w:pPr>
      <w:r w:rsidRPr="001637DD">
        <w:rPr>
          <w:b/>
          <w:bCs/>
        </w:rPr>
        <w:t>Interview</w:t>
      </w:r>
    </w:p>
    <w:p w14:paraId="22549C61" w14:textId="77777777" w:rsidR="001637DD" w:rsidRPr="001637DD" w:rsidRDefault="001637DD" w:rsidP="001637DD">
      <w:pPr>
        <w:numPr>
          <w:ilvl w:val="0"/>
          <w:numId w:val="4"/>
        </w:numPr>
      </w:pPr>
      <w:r w:rsidRPr="001637DD">
        <w:t>Tracks interviews scheduled for job applicants, including interview feedback and status.</w:t>
      </w:r>
    </w:p>
    <w:p w14:paraId="22FFEB57" w14:textId="77777777" w:rsidR="001637DD" w:rsidRPr="001637DD" w:rsidRDefault="001637DD" w:rsidP="001637DD">
      <w:pPr>
        <w:numPr>
          <w:ilvl w:val="0"/>
          <w:numId w:val="5"/>
        </w:numPr>
      </w:pPr>
      <w:r w:rsidRPr="001637DD">
        <w:rPr>
          <w:b/>
          <w:bCs/>
        </w:rPr>
        <w:t>Contract</w:t>
      </w:r>
    </w:p>
    <w:p w14:paraId="4EF421A0" w14:textId="77777777" w:rsidR="001637DD" w:rsidRPr="001637DD" w:rsidRDefault="001637DD" w:rsidP="001637DD">
      <w:pPr>
        <w:numPr>
          <w:ilvl w:val="0"/>
          <w:numId w:val="6"/>
        </w:numPr>
      </w:pPr>
      <w:r w:rsidRPr="001637DD">
        <w:t>Represents employment contracts, including start and end dates, contract type, and terms.</w:t>
      </w:r>
    </w:p>
    <w:p w14:paraId="06BAD9BC" w14:textId="77777777" w:rsidR="001637DD" w:rsidRPr="001637DD" w:rsidRDefault="001637DD" w:rsidP="001637DD">
      <w:pPr>
        <w:numPr>
          <w:ilvl w:val="0"/>
          <w:numId w:val="7"/>
        </w:numPr>
      </w:pPr>
      <w:r w:rsidRPr="001637DD">
        <w:rPr>
          <w:b/>
          <w:bCs/>
        </w:rPr>
        <w:t>Task</w:t>
      </w:r>
    </w:p>
    <w:p w14:paraId="493FB645" w14:textId="77777777" w:rsidR="001637DD" w:rsidRPr="001637DD" w:rsidRDefault="001637DD" w:rsidP="001637DD">
      <w:pPr>
        <w:numPr>
          <w:ilvl w:val="0"/>
          <w:numId w:val="8"/>
        </w:numPr>
      </w:pPr>
      <w:r w:rsidRPr="001637DD">
        <w:t>Tracks tasks assigned to employees as part of their role or project.</w:t>
      </w:r>
    </w:p>
    <w:p w14:paraId="2C405F04" w14:textId="77777777" w:rsidR="001637DD" w:rsidRPr="001637DD" w:rsidRDefault="001637DD" w:rsidP="001637DD">
      <w:pPr>
        <w:numPr>
          <w:ilvl w:val="0"/>
          <w:numId w:val="9"/>
        </w:numPr>
      </w:pPr>
      <w:r w:rsidRPr="001637DD">
        <w:rPr>
          <w:b/>
          <w:bCs/>
        </w:rPr>
        <w:t>Notification</w:t>
      </w:r>
    </w:p>
    <w:p w14:paraId="3C89F026" w14:textId="77777777" w:rsidR="001637DD" w:rsidRPr="001637DD" w:rsidRDefault="001637DD" w:rsidP="001637DD">
      <w:pPr>
        <w:numPr>
          <w:ilvl w:val="0"/>
          <w:numId w:val="10"/>
        </w:numPr>
      </w:pPr>
      <w:r w:rsidRPr="001637DD">
        <w:lastRenderedPageBreak/>
        <w:t>Stores notifications for employees, such as task deadlines, leave approvals, or announcements.</w:t>
      </w:r>
    </w:p>
    <w:p w14:paraId="12CEB787" w14:textId="77777777" w:rsidR="001637DD" w:rsidRPr="001637DD" w:rsidRDefault="001637DD" w:rsidP="001637DD">
      <w:pPr>
        <w:numPr>
          <w:ilvl w:val="0"/>
          <w:numId w:val="11"/>
        </w:numPr>
      </w:pPr>
      <w:r w:rsidRPr="001637DD">
        <w:rPr>
          <w:b/>
          <w:bCs/>
        </w:rPr>
        <w:t>Payroll</w:t>
      </w:r>
    </w:p>
    <w:p w14:paraId="1F6361BA" w14:textId="77777777" w:rsidR="001637DD" w:rsidRPr="001637DD" w:rsidRDefault="001637DD" w:rsidP="001637DD">
      <w:pPr>
        <w:numPr>
          <w:ilvl w:val="0"/>
          <w:numId w:val="12"/>
        </w:numPr>
      </w:pPr>
      <w:r w:rsidRPr="001637DD">
        <w:t>Manages the payroll process, including salary computation, tax, and benefits.</w:t>
      </w:r>
    </w:p>
    <w:p w14:paraId="42A8F270" w14:textId="77777777" w:rsidR="001637DD" w:rsidRPr="001637DD" w:rsidRDefault="00000000" w:rsidP="001637DD">
      <w:r>
        <w:pict w14:anchorId="631B5DCC">
          <v:rect id="_x0000_i1026" style="width:0;height:1.5pt" o:hralign="center" o:hrstd="t" o:hr="t" fillcolor="#a0a0a0" stroked="f"/>
        </w:pict>
      </w:r>
    </w:p>
    <w:p w14:paraId="666992AB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Modules</w:t>
      </w:r>
    </w:p>
    <w:p w14:paraId="7B2C9E1B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1. Employee Management</w:t>
      </w:r>
    </w:p>
    <w:p w14:paraId="79BA78E7" w14:textId="77777777" w:rsidR="001637DD" w:rsidRPr="001637DD" w:rsidRDefault="001637DD" w:rsidP="001637DD">
      <w:pPr>
        <w:numPr>
          <w:ilvl w:val="0"/>
          <w:numId w:val="13"/>
        </w:numPr>
      </w:pPr>
      <w:r w:rsidRPr="001637DD">
        <w:rPr>
          <w:b/>
          <w:bCs/>
        </w:rPr>
        <w:t>Functionality</w:t>
      </w:r>
      <w:r w:rsidRPr="001637DD">
        <w:t>: Manages employee records, including personal details, department assignment, role assignment, and contracts.</w:t>
      </w:r>
    </w:p>
    <w:p w14:paraId="01BD22F1" w14:textId="77777777" w:rsidR="001637DD" w:rsidRPr="001637DD" w:rsidRDefault="001637DD" w:rsidP="001637DD">
      <w:pPr>
        <w:numPr>
          <w:ilvl w:val="0"/>
          <w:numId w:val="13"/>
        </w:numPr>
      </w:pPr>
      <w:r w:rsidRPr="001637DD">
        <w:rPr>
          <w:b/>
          <w:bCs/>
        </w:rPr>
        <w:t>Key Features</w:t>
      </w:r>
      <w:r w:rsidRPr="001637DD">
        <w:t>:</w:t>
      </w:r>
    </w:p>
    <w:p w14:paraId="4FF2361E" w14:textId="77777777" w:rsidR="001637DD" w:rsidRPr="001637DD" w:rsidRDefault="001637DD" w:rsidP="001637DD">
      <w:pPr>
        <w:numPr>
          <w:ilvl w:val="1"/>
          <w:numId w:val="13"/>
        </w:numPr>
      </w:pPr>
      <w:r w:rsidRPr="001637DD">
        <w:t>Add, update, and remove employee records.</w:t>
      </w:r>
    </w:p>
    <w:p w14:paraId="1A12EA14" w14:textId="77777777" w:rsidR="001637DD" w:rsidRPr="001637DD" w:rsidRDefault="001637DD" w:rsidP="001637DD">
      <w:pPr>
        <w:numPr>
          <w:ilvl w:val="1"/>
          <w:numId w:val="13"/>
        </w:numPr>
      </w:pPr>
      <w:r w:rsidRPr="001637DD">
        <w:t>Assign employees to departments and roles.</w:t>
      </w:r>
    </w:p>
    <w:p w14:paraId="62AACF30" w14:textId="77777777" w:rsidR="001637DD" w:rsidRPr="001637DD" w:rsidRDefault="001637DD" w:rsidP="001637DD">
      <w:pPr>
        <w:numPr>
          <w:ilvl w:val="1"/>
          <w:numId w:val="13"/>
        </w:numPr>
      </w:pPr>
      <w:r w:rsidRPr="001637DD">
        <w:t>Track employee contracts and their status (active, terminated).</w:t>
      </w:r>
    </w:p>
    <w:p w14:paraId="4DDB610B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2. Attendance Tracking</w:t>
      </w:r>
    </w:p>
    <w:p w14:paraId="7426BF74" w14:textId="77777777" w:rsidR="001637DD" w:rsidRPr="001637DD" w:rsidRDefault="001637DD" w:rsidP="001637DD">
      <w:pPr>
        <w:numPr>
          <w:ilvl w:val="0"/>
          <w:numId w:val="14"/>
        </w:numPr>
      </w:pPr>
      <w:r w:rsidRPr="001637DD">
        <w:rPr>
          <w:b/>
          <w:bCs/>
        </w:rPr>
        <w:t>Functionality</w:t>
      </w:r>
      <w:r w:rsidRPr="001637DD">
        <w:t>: Tracks employee attendance and leave requests.</w:t>
      </w:r>
    </w:p>
    <w:p w14:paraId="0D8BCAE4" w14:textId="77777777" w:rsidR="001637DD" w:rsidRPr="001637DD" w:rsidRDefault="001637DD" w:rsidP="001637DD">
      <w:pPr>
        <w:numPr>
          <w:ilvl w:val="0"/>
          <w:numId w:val="14"/>
        </w:numPr>
      </w:pPr>
      <w:r w:rsidRPr="001637DD">
        <w:rPr>
          <w:b/>
          <w:bCs/>
        </w:rPr>
        <w:t>Key Features</w:t>
      </w:r>
      <w:r w:rsidRPr="001637DD">
        <w:t>:</w:t>
      </w:r>
    </w:p>
    <w:p w14:paraId="46F34925" w14:textId="77777777" w:rsidR="001637DD" w:rsidRPr="001637DD" w:rsidRDefault="001637DD" w:rsidP="001637DD">
      <w:pPr>
        <w:numPr>
          <w:ilvl w:val="1"/>
          <w:numId w:val="14"/>
        </w:numPr>
      </w:pPr>
      <w:r w:rsidRPr="001637DD">
        <w:t>Record daily attendance (check-in/check-out).</w:t>
      </w:r>
    </w:p>
    <w:p w14:paraId="7E49F2BE" w14:textId="77777777" w:rsidR="001637DD" w:rsidRPr="001637DD" w:rsidRDefault="001637DD" w:rsidP="001637DD">
      <w:pPr>
        <w:numPr>
          <w:ilvl w:val="1"/>
          <w:numId w:val="14"/>
        </w:numPr>
      </w:pPr>
      <w:r w:rsidRPr="001637DD">
        <w:t>Manage leave requests and approvals.</w:t>
      </w:r>
    </w:p>
    <w:p w14:paraId="75F26F36" w14:textId="77777777" w:rsidR="001637DD" w:rsidRPr="001637DD" w:rsidRDefault="001637DD" w:rsidP="001637DD">
      <w:pPr>
        <w:numPr>
          <w:ilvl w:val="1"/>
          <w:numId w:val="14"/>
        </w:numPr>
      </w:pPr>
      <w:r w:rsidRPr="001637DD">
        <w:t>Calculate overtime and absenteeism.</w:t>
      </w:r>
    </w:p>
    <w:p w14:paraId="70A1651F" w14:textId="77777777" w:rsidR="001637DD" w:rsidRPr="001637DD" w:rsidRDefault="001637DD" w:rsidP="001637DD">
      <w:pPr>
        <w:numPr>
          <w:ilvl w:val="1"/>
          <w:numId w:val="14"/>
        </w:numPr>
      </w:pPr>
      <w:r w:rsidRPr="001637DD">
        <w:t>Generate attendance reports for employees.</w:t>
      </w:r>
    </w:p>
    <w:p w14:paraId="7AB155DD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3. Payroll Management</w:t>
      </w:r>
    </w:p>
    <w:p w14:paraId="0037E604" w14:textId="77777777" w:rsidR="001637DD" w:rsidRPr="001637DD" w:rsidRDefault="001637DD" w:rsidP="001637DD">
      <w:pPr>
        <w:numPr>
          <w:ilvl w:val="0"/>
          <w:numId w:val="15"/>
        </w:numPr>
      </w:pPr>
      <w:r w:rsidRPr="001637DD">
        <w:rPr>
          <w:b/>
          <w:bCs/>
        </w:rPr>
        <w:t>Functionality</w:t>
      </w:r>
      <w:r w:rsidRPr="001637DD">
        <w:t>: Handles salary calculations, deductions, and generation of pay slips.</w:t>
      </w:r>
    </w:p>
    <w:p w14:paraId="7B7FDC20" w14:textId="77777777" w:rsidR="001637DD" w:rsidRPr="001637DD" w:rsidRDefault="001637DD" w:rsidP="001637DD">
      <w:pPr>
        <w:numPr>
          <w:ilvl w:val="0"/>
          <w:numId w:val="15"/>
        </w:numPr>
      </w:pPr>
      <w:r w:rsidRPr="001637DD">
        <w:rPr>
          <w:b/>
          <w:bCs/>
        </w:rPr>
        <w:t>Key Features</w:t>
      </w:r>
      <w:r w:rsidRPr="001637DD">
        <w:t>:</w:t>
      </w:r>
    </w:p>
    <w:p w14:paraId="732CAC10" w14:textId="77777777" w:rsidR="001637DD" w:rsidRPr="001637DD" w:rsidRDefault="001637DD" w:rsidP="001637DD">
      <w:pPr>
        <w:numPr>
          <w:ilvl w:val="1"/>
          <w:numId w:val="15"/>
        </w:numPr>
      </w:pPr>
      <w:r w:rsidRPr="001637DD">
        <w:t>Calculate employee salaries based on attendance and performance.</w:t>
      </w:r>
    </w:p>
    <w:p w14:paraId="13D1D462" w14:textId="77777777" w:rsidR="001637DD" w:rsidRPr="001637DD" w:rsidRDefault="001637DD" w:rsidP="001637DD">
      <w:pPr>
        <w:numPr>
          <w:ilvl w:val="1"/>
          <w:numId w:val="15"/>
        </w:numPr>
      </w:pPr>
      <w:r w:rsidRPr="001637DD">
        <w:t>Handle tax deductions, allowances, and bonuses.</w:t>
      </w:r>
    </w:p>
    <w:p w14:paraId="73CD5CBC" w14:textId="77777777" w:rsidR="001637DD" w:rsidRPr="001637DD" w:rsidRDefault="001637DD" w:rsidP="001637DD">
      <w:pPr>
        <w:numPr>
          <w:ilvl w:val="1"/>
          <w:numId w:val="15"/>
        </w:numPr>
      </w:pPr>
      <w:r w:rsidRPr="001637DD">
        <w:t>Generate monthly or bi-weekly pay slips.</w:t>
      </w:r>
    </w:p>
    <w:p w14:paraId="286B8DC9" w14:textId="77777777" w:rsidR="001637DD" w:rsidRPr="001637DD" w:rsidRDefault="001637DD" w:rsidP="001637DD">
      <w:pPr>
        <w:numPr>
          <w:ilvl w:val="1"/>
          <w:numId w:val="15"/>
        </w:numPr>
      </w:pPr>
      <w:r w:rsidRPr="001637DD">
        <w:t>Manage payroll records and generate payroll reports.</w:t>
      </w:r>
    </w:p>
    <w:p w14:paraId="412B2AAA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4. Performance Management</w:t>
      </w:r>
    </w:p>
    <w:p w14:paraId="3010A303" w14:textId="77777777" w:rsidR="001637DD" w:rsidRPr="001637DD" w:rsidRDefault="001637DD" w:rsidP="001637DD">
      <w:pPr>
        <w:numPr>
          <w:ilvl w:val="0"/>
          <w:numId w:val="16"/>
        </w:numPr>
      </w:pPr>
      <w:r w:rsidRPr="001637DD">
        <w:rPr>
          <w:b/>
          <w:bCs/>
        </w:rPr>
        <w:t>Functionality</w:t>
      </w:r>
      <w:r w:rsidRPr="001637DD">
        <w:t>: Manages performance reviews, feedback, and promotions.</w:t>
      </w:r>
    </w:p>
    <w:p w14:paraId="094A691C" w14:textId="77777777" w:rsidR="001637DD" w:rsidRPr="001637DD" w:rsidRDefault="001637DD" w:rsidP="001637DD">
      <w:pPr>
        <w:numPr>
          <w:ilvl w:val="0"/>
          <w:numId w:val="16"/>
        </w:numPr>
      </w:pPr>
      <w:r w:rsidRPr="001637DD">
        <w:rPr>
          <w:b/>
          <w:bCs/>
        </w:rPr>
        <w:t>Key Features</w:t>
      </w:r>
      <w:r w:rsidRPr="001637DD">
        <w:t>:</w:t>
      </w:r>
    </w:p>
    <w:p w14:paraId="06AF016F" w14:textId="77777777" w:rsidR="001637DD" w:rsidRPr="001637DD" w:rsidRDefault="001637DD" w:rsidP="001637DD">
      <w:pPr>
        <w:numPr>
          <w:ilvl w:val="1"/>
          <w:numId w:val="16"/>
        </w:numPr>
      </w:pPr>
      <w:r w:rsidRPr="001637DD">
        <w:t>Schedule and conduct performance reviews.</w:t>
      </w:r>
    </w:p>
    <w:p w14:paraId="02D6C3E3" w14:textId="77777777" w:rsidR="001637DD" w:rsidRPr="001637DD" w:rsidRDefault="001637DD" w:rsidP="001637DD">
      <w:pPr>
        <w:numPr>
          <w:ilvl w:val="1"/>
          <w:numId w:val="16"/>
        </w:numPr>
      </w:pPr>
      <w:r w:rsidRPr="001637DD">
        <w:t>Store review ratings and feedback for employees.</w:t>
      </w:r>
    </w:p>
    <w:p w14:paraId="042596AA" w14:textId="77777777" w:rsidR="001637DD" w:rsidRPr="001637DD" w:rsidRDefault="001637DD" w:rsidP="001637DD">
      <w:pPr>
        <w:numPr>
          <w:ilvl w:val="1"/>
          <w:numId w:val="16"/>
        </w:numPr>
      </w:pPr>
      <w:r w:rsidRPr="001637DD">
        <w:t>Track employee promotions and role changes.</w:t>
      </w:r>
    </w:p>
    <w:p w14:paraId="311197E8" w14:textId="77777777" w:rsidR="001637DD" w:rsidRPr="001637DD" w:rsidRDefault="001637DD" w:rsidP="001637DD">
      <w:pPr>
        <w:numPr>
          <w:ilvl w:val="1"/>
          <w:numId w:val="16"/>
        </w:numPr>
      </w:pPr>
      <w:r w:rsidRPr="001637DD">
        <w:t>Generate performance reports.</w:t>
      </w:r>
    </w:p>
    <w:p w14:paraId="0AFD66D5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5. Recruitment</w:t>
      </w:r>
    </w:p>
    <w:p w14:paraId="365EAF84" w14:textId="77777777" w:rsidR="001637DD" w:rsidRPr="001637DD" w:rsidRDefault="001637DD" w:rsidP="001637DD">
      <w:pPr>
        <w:numPr>
          <w:ilvl w:val="0"/>
          <w:numId w:val="17"/>
        </w:numPr>
      </w:pPr>
      <w:r w:rsidRPr="001637DD">
        <w:rPr>
          <w:b/>
          <w:bCs/>
        </w:rPr>
        <w:t>Functionality</w:t>
      </w:r>
      <w:r w:rsidRPr="001637DD">
        <w:t>: Manages job postings, applicants, and the interview process.</w:t>
      </w:r>
    </w:p>
    <w:p w14:paraId="69802AA3" w14:textId="77777777" w:rsidR="001637DD" w:rsidRPr="001637DD" w:rsidRDefault="001637DD" w:rsidP="001637DD">
      <w:pPr>
        <w:numPr>
          <w:ilvl w:val="0"/>
          <w:numId w:val="17"/>
        </w:numPr>
      </w:pPr>
      <w:r w:rsidRPr="001637DD">
        <w:rPr>
          <w:b/>
          <w:bCs/>
        </w:rPr>
        <w:lastRenderedPageBreak/>
        <w:t>Key Features</w:t>
      </w:r>
      <w:r w:rsidRPr="001637DD">
        <w:t>:</w:t>
      </w:r>
    </w:p>
    <w:p w14:paraId="74F0A2E7" w14:textId="77777777" w:rsidR="001637DD" w:rsidRPr="001637DD" w:rsidRDefault="001637DD" w:rsidP="001637DD">
      <w:pPr>
        <w:numPr>
          <w:ilvl w:val="1"/>
          <w:numId w:val="17"/>
        </w:numPr>
      </w:pPr>
      <w:r w:rsidRPr="001637DD">
        <w:t>Create and manage job postings.</w:t>
      </w:r>
    </w:p>
    <w:p w14:paraId="4EA66324" w14:textId="77777777" w:rsidR="001637DD" w:rsidRPr="001637DD" w:rsidRDefault="001637DD" w:rsidP="001637DD">
      <w:pPr>
        <w:numPr>
          <w:ilvl w:val="1"/>
          <w:numId w:val="17"/>
        </w:numPr>
      </w:pPr>
      <w:r w:rsidRPr="001637DD">
        <w:t>Track applicant information and applications.</w:t>
      </w:r>
    </w:p>
    <w:p w14:paraId="60363338" w14:textId="77777777" w:rsidR="001637DD" w:rsidRPr="001637DD" w:rsidRDefault="001637DD" w:rsidP="001637DD">
      <w:pPr>
        <w:numPr>
          <w:ilvl w:val="1"/>
          <w:numId w:val="17"/>
        </w:numPr>
      </w:pPr>
      <w:r w:rsidRPr="001637DD">
        <w:t>Schedule and track interviews.</w:t>
      </w:r>
    </w:p>
    <w:p w14:paraId="1A57CEB4" w14:textId="77777777" w:rsidR="001637DD" w:rsidRPr="001637DD" w:rsidRDefault="001637DD" w:rsidP="001637DD">
      <w:pPr>
        <w:numPr>
          <w:ilvl w:val="1"/>
          <w:numId w:val="17"/>
        </w:numPr>
      </w:pPr>
      <w:r w:rsidRPr="001637DD">
        <w:t>Store interview feedback and hiring status.</w:t>
      </w:r>
    </w:p>
    <w:p w14:paraId="35A17D53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6. Leave Management</w:t>
      </w:r>
    </w:p>
    <w:p w14:paraId="0F5199E5" w14:textId="77777777" w:rsidR="001637DD" w:rsidRPr="001637DD" w:rsidRDefault="001637DD" w:rsidP="001637DD">
      <w:pPr>
        <w:numPr>
          <w:ilvl w:val="0"/>
          <w:numId w:val="18"/>
        </w:numPr>
      </w:pPr>
      <w:r w:rsidRPr="001637DD">
        <w:rPr>
          <w:b/>
          <w:bCs/>
        </w:rPr>
        <w:t>Functionality</w:t>
      </w:r>
      <w:r w:rsidRPr="001637DD">
        <w:t>: Tracks and manages employee leave requests and approvals.</w:t>
      </w:r>
    </w:p>
    <w:p w14:paraId="48899745" w14:textId="77777777" w:rsidR="001637DD" w:rsidRPr="001637DD" w:rsidRDefault="001637DD" w:rsidP="001637DD">
      <w:pPr>
        <w:numPr>
          <w:ilvl w:val="0"/>
          <w:numId w:val="18"/>
        </w:numPr>
      </w:pPr>
      <w:r w:rsidRPr="001637DD">
        <w:rPr>
          <w:b/>
          <w:bCs/>
        </w:rPr>
        <w:t>Key Features</w:t>
      </w:r>
      <w:r w:rsidRPr="001637DD">
        <w:t>:</w:t>
      </w:r>
    </w:p>
    <w:p w14:paraId="617D0AEE" w14:textId="77777777" w:rsidR="001637DD" w:rsidRPr="001637DD" w:rsidRDefault="001637DD" w:rsidP="001637DD">
      <w:pPr>
        <w:numPr>
          <w:ilvl w:val="1"/>
          <w:numId w:val="18"/>
        </w:numPr>
      </w:pPr>
      <w:r w:rsidRPr="001637DD">
        <w:t>Create and submit leave requests.</w:t>
      </w:r>
    </w:p>
    <w:p w14:paraId="151936A3" w14:textId="77777777" w:rsidR="001637DD" w:rsidRPr="001637DD" w:rsidRDefault="001637DD" w:rsidP="001637DD">
      <w:pPr>
        <w:numPr>
          <w:ilvl w:val="1"/>
          <w:numId w:val="18"/>
        </w:numPr>
      </w:pPr>
      <w:r w:rsidRPr="001637DD">
        <w:t>Approve or reject leave requests by managers.</w:t>
      </w:r>
    </w:p>
    <w:p w14:paraId="0351CD75" w14:textId="77777777" w:rsidR="001637DD" w:rsidRPr="001637DD" w:rsidRDefault="001637DD" w:rsidP="001637DD">
      <w:pPr>
        <w:numPr>
          <w:ilvl w:val="1"/>
          <w:numId w:val="18"/>
        </w:numPr>
      </w:pPr>
      <w:r w:rsidRPr="001637DD">
        <w:t>Track leave balances and usage for employees.</w:t>
      </w:r>
    </w:p>
    <w:p w14:paraId="7443A47E" w14:textId="77777777" w:rsidR="001637DD" w:rsidRPr="001637DD" w:rsidRDefault="001637DD" w:rsidP="001637DD">
      <w:pPr>
        <w:numPr>
          <w:ilvl w:val="1"/>
          <w:numId w:val="18"/>
        </w:numPr>
      </w:pPr>
      <w:r w:rsidRPr="001637DD">
        <w:t>Generate reports on leave statistics.</w:t>
      </w:r>
    </w:p>
    <w:p w14:paraId="620A6F4F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7. Reporting Module</w:t>
      </w:r>
    </w:p>
    <w:p w14:paraId="455D0C14" w14:textId="77777777" w:rsidR="001637DD" w:rsidRPr="001637DD" w:rsidRDefault="001637DD" w:rsidP="001637DD">
      <w:pPr>
        <w:numPr>
          <w:ilvl w:val="0"/>
          <w:numId w:val="19"/>
        </w:numPr>
      </w:pPr>
      <w:r w:rsidRPr="001637DD">
        <w:rPr>
          <w:b/>
          <w:bCs/>
        </w:rPr>
        <w:t>Functionality</w:t>
      </w:r>
      <w:r w:rsidRPr="001637DD">
        <w:t>: Generates reports on various HR metrics such as employee performance, payroll, and leave statistics.</w:t>
      </w:r>
    </w:p>
    <w:p w14:paraId="1DA54810" w14:textId="77777777" w:rsidR="001637DD" w:rsidRPr="001637DD" w:rsidRDefault="001637DD" w:rsidP="001637DD">
      <w:pPr>
        <w:numPr>
          <w:ilvl w:val="0"/>
          <w:numId w:val="19"/>
        </w:numPr>
      </w:pPr>
      <w:r w:rsidRPr="001637DD">
        <w:rPr>
          <w:b/>
          <w:bCs/>
        </w:rPr>
        <w:t>Key Features</w:t>
      </w:r>
      <w:r w:rsidRPr="001637DD">
        <w:t>:</w:t>
      </w:r>
    </w:p>
    <w:p w14:paraId="68CA5DC2" w14:textId="77777777" w:rsidR="001637DD" w:rsidRPr="001637DD" w:rsidRDefault="001637DD" w:rsidP="001637DD">
      <w:pPr>
        <w:numPr>
          <w:ilvl w:val="1"/>
          <w:numId w:val="19"/>
        </w:numPr>
      </w:pPr>
      <w:r w:rsidRPr="001637DD">
        <w:t>Employee performance reports.</w:t>
      </w:r>
    </w:p>
    <w:p w14:paraId="367BD469" w14:textId="77777777" w:rsidR="001637DD" w:rsidRPr="001637DD" w:rsidRDefault="001637DD" w:rsidP="001637DD">
      <w:pPr>
        <w:numPr>
          <w:ilvl w:val="1"/>
          <w:numId w:val="19"/>
        </w:numPr>
      </w:pPr>
      <w:r w:rsidRPr="001637DD">
        <w:t>Payroll reports, including salary, deductions, and bonuses.</w:t>
      </w:r>
    </w:p>
    <w:p w14:paraId="4790A06D" w14:textId="77777777" w:rsidR="001637DD" w:rsidRPr="001637DD" w:rsidRDefault="001637DD" w:rsidP="001637DD">
      <w:pPr>
        <w:numPr>
          <w:ilvl w:val="1"/>
          <w:numId w:val="19"/>
        </w:numPr>
      </w:pPr>
      <w:r w:rsidRPr="001637DD">
        <w:t>Leave and attendance reports.</w:t>
      </w:r>
    </w:p>
    <w:p w14:paraId="12675F1A" w14:textId="77777777" w:rsidR="001637DD" w:rsidRPr="001637DD" w:rsidRDefault="001637DD" w:rsidP="001637DD">
      <w:pPr>
        <w:numPr>
          <w:ilvl w:val="1"/>
          <w:numId w:val="19"/>
        </w:numPr>
      </w:pPr>
      <w:r w:rsidRPr="001637DD">
        <w:t>Recruitment reports (hiring status, job postings, applicant details).</w:t>
      </w:r>
    </w:p>
    <w:p w14:paraId="22B81255" w14:textId="77777777" w:rsidR="001637DD" w:rsidRPr="001637DD" w:rsidRDefault="00000000" w:rsidP="001637DD">
      <w:r>
        <w:pict w14:anchorId="2BEA38B2">
          <v:rect id="_x0000_i1027" style="width:0;height:1.5pt" o:hralign="center" o:hrstd="t" o:hr="t" fillcolor="#a0a0a0" stroked="f"/>
        </w:pict>
      </w:r>
    </w:p>
    <w:p w14:paraId="0AA40EF7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Sample Use Cases</w:t>
      </w:r>
    </w:p>
    <w:p w14:paraId="52DEC32A" w14:textId="77777777" w:rsidR="001637DD" w:rsidRPr="001637DD" w:rsidRDefault="001637DD" w:rsidP="001637DD">
      <w:pPr>
        <w:numPr>
          <w:ilvl w:val="0"/>
          <w:numId w:val="20"/>
        </w:numPr>
      </w:pPr>
      <w:r w:rsidRPr="001637DD">
        <w:rPr>
          <w:b/>
          <w:bCs/>
        </w:rPr>
        <w:t>Employee Onboarding</w:t>
      </w:r>
      <w:r w:rsidRPr="001637DD">
        <w:t>: HR staff adds a new employee into the system, assigns a department and role, sets the contract details, and generates login credentials.</w:t>
      </w:r>
    </w:p>
    <w:p w14:paraId="46F20D41" w14:textId="77777777" w:rsidR="001637DD" w:rsidRPr="001637DD" w:rsidRDefault="001637DD" w:rsidP="001637DD">
      <w:pPr>
        <w:numPr>
          <w:ilvl w:val="0"/>
          <w:numId w:val="20"/>
        </w:numPr>
      </w:pPr>
      <w:r w:rsidRPr="001637DD">
        <w:rPr>
          <w:b/>
          <w:bCs/>
        </w:rPr>
        <w:t>Attendance Management</w:t>
      </w:r>
      <w:r w:rsidRPr="001637DD">
        <w:t>: Employees log their attendance, and the system calculates total hours worked, overtime, and absenteeism. If an employee submits a leave request, it goes through an approval workflow.</w:t>
      </w:r>
    </w:p>
    <w:p w14:paraId="4EF35F23" w14:textId="77777777" w:rsidR="001637DD" w:rsidRPr="001637DD" w:rsidRDefault="001637DD" w:rsidP="001637DD">
      <w:pPr>
        <w:numPr>
          <w:ilvl w:val="0"/>
          <w:numId w:val="20"/>
        </w:numPr>
      </w:pPr>
      <w:r w:rsidRPr="001637DD">
        <w:rPr>
          <w:b/>
          <w:bCs/>
        </w:rPr>
        <w:t>Payroll Generation</w:t>
      </w:r>
      <w:r w:rsidRPr="001637DD">
        <w:t>: At the end of the month, the system calculates employee salaries, considering attendance, overtime, and deductions, and generates pay slips for each employee.</w:t>
      </w:r>
    </w:p>
    <w:p w14:paraId="6995AA76" w14:textId="77777777" w:rsidR="001637DD" w:rsidRPr="001637DD" w:rsidRDefault="001637DD" w:rsidP="001637DD">
      <w:pPr>
        <w:numPr>
          <w:ilvl w:val="0"/>
          <w:numId w:val="20"/>
        </w:numPr>
      </w:pPr>
      <w:r w:rsidRPr="001637DD">
        <w:rPr>
          <w:b/>
          <w:bCs/>
        </w:rPr>
        <w:t>Performance Review</w:t>
      </w:r>
      <w:r w:rsidRPr="001637DD">
        <w:t>: A manager schedules performance reviews for team members, provides feedback, assigns ratings, and suggests promotions or bonuses, which are updated in the employee's record.</w:t>
      </w:r>
    </w:p>
    <w:p w14:paraId="2DB96E86" w14:textId="77777777" w:rsidR="001637DD" w:rsidRPr="001637DD" w:rsidRDefault="001637DD" w:rsidP="001637DD">
      <w:pPr>
        <w:numPr>
          <w:ilvl w:val="0"/>
          <w:numId w:val="20"/>
        </w:numPr>
      </w:pPr>
      <w:r w:rsidRPr="001637DD">
        <w:rPr>
          <w:b/>
          <w:bCs/>
        </w:rPr>
        <w:t>Recruitment Process</w:t>
      </w:r>
      <w:r w:rsidRPr="001637DD">
        <w:t>: The HR team creates job postings, applicants apply for positions, interviews are scheduled, and interview feedback is recorded. Once a candidate is selected, they are added to the system as a new employee.</w:t>
      </w:r>
    </w:p>
    <w:p w14:paraId="3DD1D59C" w14:textId="77777777" w:rsidR="001637DD" w:rsidRPr="001637DD" w:rsidRDefault="00000000" w:rsidP="001637DD">
      <w:r>
        <w:pict w14:anchorId="538DD97B">
          <v:rect id="_x0000_i1028" style="width:0;height:1.5pt" o:hralign="center" o:hrstd="t" o:hr="t" fillcolor="#a0a0a0" stroked="f"/>
        </w:pict>
      </w:r>
    </w:p>
    <w:p w14:paraId="35FC8DBA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Non-Functional Requirements</w:t>
      </w:r>
    </w:p>
    <w:p w14:paraId="34D5DA0F" w14:textId="77777777" w:rsidR="001637DD" w:rsidRPr="001637DD" w:rsidRDefault="001637DD" w:rsidP="001637DD">
      <w:pPr>
        <w:numPr>
          <w:ilvl w:val="0"/>
          <w:numId w:val="21"/>
        </w:numPr>
      </w:pPr>
      <w:r w:rsidRPr="001637DD">
        <w:rPr>
          <w:b/>
          <w:bCs/>
        </w:rPr>
        <w:lastRenderedPageBreak/>
        <w:t>Security</w:t>
      </w:r>
      <w:r w:rsidRPr="001637DD">
        <w:t>: Ensure employee records, payroll data, and personal information are secured using encryption and authentication mechanisms.</w:t>
      </w:r>
    </w:p>
    <w:p w14:paraId="0B1B41DA" w14:textId="77777777" w:rsidR="001637DD" w:rsidRPr="001637DD" w:rsidRDefault="001637DD" w:rsidP="001637DD">
      <w:pPr>
        <w:numPr>
          <w:ilvl w:val="0"/>
          <w:numId w:val="21"/>
        </w:numPr>
      </w:pPr>
      <w:r w:rsidRPr="001637DD">
        <w:rPr>
          <w:b/>
          <w:bCs/>
        </w:rPr>
        <w:t>Scalability</w:t>
      </w:r>
      <w:r w:rsidRPr="001637DD">
        <w:t>: The system should be able to handle an increasing number of employees, departments, and HR activities.</w:t>
      </w:r>
    </w:p>
    <w:p w14:paraId="2FB9F7DA" w14:textId="77777777" w:rsidR="001637DD" w:rsidRPr="001637DD" w:rsidRDefault="001637DD" w:rsidP="001637DD">
      <w:pPr>
        <w:numPr>
          <w:ilvl w:val="0"/>
          <w:numId w:val="21"/>
        </w:numPr>
      </w:pPr>
      <w:r w:rsidRPr="001637DD">
        <w:rPr>
          <w:b/>
          <w:bCs/>
        </w:rPr>
        <w:t>Reliability</w:t>
      </w:r>
      <w:r w:rsidRPr="001637DD">
        <w:t>: Ensure that payroll calculations and other critical processes are accurate and consistently available.</w:t>
      </w:r>
    </w:p>
    <w:p w14:paraId="0C662DC1" w14:textId="77777777" w:rsidR="001637DD" w:rsidRPr="001637DD" w:rsidRDefault="001637DD" w:rsidP="001637DD">
      <w:pPr>
        <w:numPr>
          <w:ilvl w:val="0"/>
          <w:numId w:val="21"/>
        </w:numPr>
      </w:pPr>
      <w:r w:rsidRPr="001637DD">
        <w:rPr>
          <w:b/>
          <w:bCs/>
        </w:rPr>
        <w:t>Performance</w:t>
      </w:r>
      <w:r w:rsidRPr="001637DD">
        <w:t>: The system should provide quick access to records and reports, especially during high-demand periods like payroll generation or employee performance reviews.</w:t>
      </w:r>
    </w:p>
    <w:p w14:paraId="46F60A7F" w14:textId="77777777" w:rsidR="001637DD" w:rsidRPr="001637DD" w:rsidRDefault="00000000" w:rsidP="001637DD">
      <w:r>
        <w:pict w14:anchorId="03DD3534">
          <v:rect id="_x0000_i1029" style="width:0;height:1.5pt" o:hralign="center" o:hrstd="t" o:hr="t" fillcolor="#a0a0a0" stroked="f"/>
        </w:pict>
      </w:r>
    </w:p>
    <w:p w14:paraId="67FD8B9E" w14:textId="77777777" w:rsidR="001637DD" w:rsidRPr="001637DD" w:rsidRDefault="001637DD" w:rsidP="001637DD">
      <w:r w:rsidRPr="001637DD">
        <w:t>This detailed analysis covers the entities, modules, and use cases for the Human Resource Management System, providing a foundation for development using Core Java, Collections, and Hibernate.</w:t>
      </w:r>
    </w:p>
    <w:p w14:paraId="12C23257" w14:textId="77777777" w:rsidR="00072402" w:rsidRDefault="00072402"/>
    <w:p w14:paraId="3F11F0AC" w14:textId="77777777" w:rsidR="00072402" w:rsidRDefault="00072402">
      <w:r>
        <w:br w:type="page"/>
      </w:r>
    </w:p>
    <w:p w14:paraId="0D6720F5" w14:textId="00813179" w:rsidR="001637DD" w:rsidRPr="001637DD" w:rsidRDefault="001637DD" w:rsidP="001637DD">
      <w:pPr>
        <w:rPr>
          <w:b/>
          <w:bCs/>
          <w:color w:val="FF0000"/>
          <w:sz w:val="48"/>
          <w:szCs w:val="48"/>
        </w:rPr>
      </w:pPr>
      <w:r w:rsidRPr="001637DD">
        <w:rPr>
          <w:b/>
          <w:bCs/>
          <w:color w:val="FF0000"/>
          <w:sz w:val="48"/>
          <w:szCs w:val="48"/>
        </w:rPr>
        <w:lastRenderedPageBreak/>
        <w:t xml:space="preserve">Modules </w:t>
      </w:r>
      <w:proofErr w:type="gramStart"/>
      <w:r w:rsidRPr="001637DD">
        <w:rPr>
          <w:b/>
          <w:bCs/>
          <w:color w:val="FF0000"/>
          <w:sz w:val="48"/>
          <w:szCs w:val="48"/>
        </w:rPr>
        <w:t>Description :</w:t>
      </w:r>
      <w:proofErr w:type="gramEnd"/>
    </w:p>
    <w:p w14:paraId="48681784" w14:textId="77777777" w:rsidR="001637DD" w:rsidRPr="001637DD" w:rsidRDefault="00000000" w:rsidP="001637DD">
      <w:r>
        <w:pict w14:anchorId="79D0C1EA">
          <v:rect id="_x0000_i1030" style="width:0;height:1.5pt" o:hralign="center" o:hrstd="t" o:hr="t" fillcolor="#a0a0a0" stroked="f"/>
        </w:pict>
      </w:r>
    </w:p>
    <w:p w14:paraId="5C5B0BDA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1. Employee Management Module</w:t>
      </w:r>
    </w:p>
    <w:p w14:paraId="2BE28F6D" w14:textId="77777777" w:rsidR="001637DD" w:rsidRPr="001637DD" w:rsidRDefault="001637DD" w:rsidP="001637DD">
      <w:r w:rsidRPr="001637DD">
        <w:t>This module handles all employee-related information and tasks, from adding new employees to updating existing employee details.</w:t>
      </w:r>
    </w:p>
    <w:p w14:paraId="2DA50B49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Key Features:</w:t>
      </w:r>
    </w:p>
    <w:p w14:paraId="2FAEBC53" w14:textId="77777777" w:rsidR="001637DD" w:rsidRPr="001637DD" w:rsidRDefault="001637DD" w:rsidP="001637DD">
      <w:pPr>
        <w:numPr>
          <w:ilvl w:val="0"/>
          <w:numId w:val="22"/>
        </w:numPr>
      </w:pPr>
      <w:r w:rsidRPr="001637DD">
        <w:rPr>
          <w:b/>
          <w:bCs/>
        </w:rPr>
        <w:t>Employee Profiles</w:t>
      </w:r>
      <w:r w:rsidRPr="001637DD">
        <w:t>: Create, view, update, and delete employee profiles, including personal information, contact details, and professional background.</w:t>
      </w:r>
    </w:p>
    <w:p w14:paraId="5D7B7698" w14:textId="77777777" w:rsidR="001637DD" w:rsidRPr="001637DD" w:rsidRDefault="001637DD" w:rsidP="001637DD">
      <w:pPr>
        <w:numPr>
          <w:ilvl w:val="0"/>
          <w:numId w:val="22"/>
        </w:numPr>
      </w:pPr>
      <w:r w:rsidRPr="001637DD">
        <w:rPr>
          <w:b/>
          <w:bCs/>
        </w:rPr>
        <w:t>Department and Role Assignment</w:t>
      </w:r>
      <w:r w:rsidRPr="001637DD">
        <w:t>: Assign employees to specific departments and roles within the organization (e.g., assigning an employee to the IT department as a Senior Developer).</w:t>
      </w:r>
    </w:p>
    <w:p w14:paraId="64819922" w14:textId="77777777" w:rsidR="001637DD" w:rsidRPr="001637DD" w:rsidRDefault="001637DD" w:rsidP="001637DD">
      <w:pPr>
        <w:numPr>
          <w:ilvl w:val="0"/>
          <w:numId w:val="22"/>
        </w:numPr>
      </w:pPr>
      <w:r w:rsidRPr="001637DD">
        <w:rPr>
          <w:b/>
          <w:bCs/>
        </w:rPr>
        <w:t>Contract Management</w:t>
      </w:r>
      <w:r w:rsidRPr="001637DD">
        <w:t>: Handle the details of employment contracts, such as start and end dates, contract type (full-time, part-time, temporary), and job tenure.</w:t>
      </w:r>
    </w:p>
    <w:p w14:paraId="5ADC871D" w14:textId="77777777" w:rsidR="001637DD" w:rsidRPr="001637DD" w:rsidRDefault="001637DD" w:rsidP="001637DD">
      <w:pPr>
        <w:numPr>
          <w:ilvl w:val="0"/>
          <w:numId w:val="22"/>
        </w:numPr>
      </w:pPr>
      <w:r w:rsidRPr="001637DD">
        <w:rPr>
          <w:b/>
          <w:bCs/>
        </w:rPr>
        <w:t>Employee Status</w:t>
      </w:r>
      <w:r w:rsidRPr="001637DD">
        <w:t>: Track employee status (active, on leave, terminated) and manage their employment lifecycle from onboarding to offboarding.</w:t>
      </w:r>
    </w:p>
    <w:p w14:paraId="5938549A" w14:textId="77777777" w:rsidR="001637DD" w:rsidRPr="001637DD" w:rsidRDefault="001637DD" w:rsidP="001637DD">
      <w:pPr>
        <w:numPr>
          <w:ilvl w:val="0"/>
          <w:numId w:val="22"/>
        </w:numPr>
      </w:pPr>
      <w:r w:rsidRPr="001637DD">
        <w:rPr>
          <w:b/>
          <w:bCs/>
        </w:rPr>
        <w:t>Document Management</w:t>
      </w:r>
      <w:r w:rsidRPr="001637DD">
        <w:t>: Store documents related to employees (e.g., contracts, certifications, performance reviews).</w:t>
      </w:r>
    </w:p>
    <w:p w14:paraId="61127574" w14:textId="77777777" w:rsidR="001637DD" w:rsidRPr="001637DD" w:rsidRDefault="00000000" w:rsidP="001637DD">
      <w:r>
        <w:pict w14:anchorId="58AC2644">
          <v:rect id="_x0000_i1031" style="width:0;height:1.5pt" o:hralign="center" o:hrstd="t" o:hr="t" fillcolor="#a0a0a0" stroked="f"/>
        </w:pict>
      </w:r>
    </w:p>
    <w:p w14:paraId="1C30D75B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2. Attendance Tracking Module</w:t>
      </w:r>
    </w:p>
    <w:p w14:paraId="18C28D56" w14:textId="77777777" w:rsidR="001637DD" w:rsidRPr="001637DD" w:rsidRDefault="001637DD" w:rsidP="001637DD">
      <w:r w:rsidRPr="001637DD">
        <w:t>This module focuses on monitoring and managing employee attendance, leaves, and work hours.</w:t>
      </w:r>
    </w:p>
    <w:p w14:paraId="7AB4D675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Key Features:</w:t>
      </w:r>
    </w:p>
    <w:p w14:paraId="06944BE1" w14:textId="77777777" w:rsidR="001637DD" w:rsidRPr="001637DD" w:rsidRDefault="001637DD" w:rsidP="001637DD">
      <w:pPr>
        <w:numPr>
          <w:ilvl w:val="0"/>
          <w:numId w:val="23"/>
        </w:numPr>
      </w:pPr>
      <w:r w:rsidRPr="001637DD">
        <w:rPr>
          <w:b/>
          <w:bCs/>
        </w:rPr>
        <w:t>Daily Attendance</w:t>
      </w:r>
      <w:r w:rsidRPr="001637DD">
        <w:t>: Employees can check in/out, and their attendance is recorded in the system.</w:t>
      </w:r>
    </w:p>
    <w:p w14:paraId="022FB682" w14:textId="77777777" w:rsidR="001637DD" w:rsidRPr="001637DD" w:rsidRDefault="001637DD" w:rsidP="001637DD">
      <w:pPr>
        <w:numPr>
          <w:ilvl w:val="0"/>
          <w:numId w:val="23"/>
        </w:numPr>
      </w:pPr>
      <w:r w:rsidRPr="001637DD">
        <w:rPr>
          <w:b/>
          <w:bCs/>
        </w:rPr>
        <w:t>Leave Management</w:t>
      </w:r>
      <w:r w:rsidRPr="001637DD">
        <w:t>: Track leaves requested by employees, including vacation, sick leave, or any other type of leave.</w:t>
      </w:r>
    </w:p>
    <w:p w14:paraId="7B793C71" w14:textId="77777777" w:rsidR="001637DD" w:rsidRPr="001637DD" w:rsidRDefault="001637DD" w:rsidP="001637DD">
      <w:pPr>
        <w:numPr>
          <w:ilvl w:val="0"/>
          <w:numId w:val="23"/>
        </w:numPr>
      </w:pPr>
      <w:r w:rsidRPr="001637DD">
        <w:rPr>
          <w:b/>
          <w:bCs/>
        </w:rPr>
        <w:t>Leave Balance Tracking</w:t>
      </w:r>
      <w:r w:rsidRPr="001637DD">
        <w:t>: Calculate leave balance for employees based on the leave policy and past leave records.</w:t>
      </w:r>
    </w:p>
    <w:p w14:paraId="7510A320" w14:textId="77777777" w:rsidR="001637DD" w:rsidRPr="001637DD" w:rsidRDefault="001637DD" w:rsidP="001637DD">
      <w:pPr>
        <w:numPr>
          <w:ilvl w:val="0"/>
          <w:numId w:val="23"/>
        </w:numPr>
      </w:pPr>
      <w:r w:rsidRPr="001637DD">
        <w:rPr>
          <w:b/>
          <w:bCs/>
        </w:rPr>
        <w:t>Overtime and Absenteeism</w:t>
      </w:r>
      <w:r w:rsidRPr="001637DD">
        <w:t>: Track overtime worked by employees and monitor any absenteeism.</w:t>
      </w:r>
    </w:p>
    <w:p w14:paraId="1A4EFEEF" w14:textId="77777777" w:rsidR="001637DD" w:rsidRPr="001637DD" w:rsidRDefault="001637DD" w:rsidP="001637DD">
      <w:pPr>
        <w:numPr>
          <w:ilvl w:val="0"/>
          <w:numId w:val="23"/>
        </w:numPr>
      </w:pPr>
      <w:r w:rsidRPr="001637DD">
        <w:rPr>
          <w:b/>
          <w:bCs/>
        </w:rPr>
        <w:t>Attendance Reports</w:t>
      </w:r>
      <w:r w:rsidRPr="001637DD">
        <w:t>: Generate attendance reports for individual employees, teams, or departments.</w:t>
      </w:r>
    </w:p>
    <w:p w14:paraId="6396D77C" w14:textId="77777777" w:rsidR="001637DD" w:rsidRPr="001637DD" w:rsidRDefault="00000000" w:rsidP="001637DD">
      <w:r>
        <w:pict w14:anchorId="5F44ED12">
          <v:rect id="_x0000_i1032" style="width:0;height:1.5pt" o:hralign="center" o:hrstd="t" o:hr="t" fillcolor="#a0a0a0" stroked="f"/>
        </w:pict>
      </w:r>
    </w:p>
    <w:p w14:paraId="2CD5A6E2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3. Payroll Management Module</w:t>
      </w:r>
    </w:p>
    <w:p w14:paraId="1B700917" w14:textId="77777777" w:rsidR="001637DD" w:rsidRPr="001637DD" w:rsidRDefault="001637DD" w:rsidP="001637DD">
      <w:r w:rsidRPr="001637DD">
        <w:t>This module is responsible for calculating employee salaries, managing payroll data, and handling salary payments.</w:t>
      </w:r>
    </w:p>
    <w:p w14:paraId="34197ACB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Key Features:</w:t>
      </w:r>
    </w:p>
    <w:p w14:paraId="50888381" w14:textId="77777777" w:rsidR="001637DD" w:rsidRPr="001637DD" w:rsidRDefault="001637DD" w:rsidP="001637DD">
      <w:pPr>
        <w:numPr>
          <w:ilvl w:val="0"/>
          <w:numId w:val="24"/>
        </w:numPr>
      </w:pPr>
      <w:r w:rsidRPr="001637DD">
        <w:rPr>
          <w:b/>
          <w:bCs/>
        </w:rPr>
        <w:t>Salary Calculation</w:t>
      </w:r>
      <w:r w:rsidRPr="001637DD">
        <w:t>: Automatically calculate salaries based on work hours, attendance, performance bonuses, tax deductions, and other allowances.</w:t>
      </w:r>
    </w:p>
    <w:p w14:paraId="2029C9D3" w14:textId="77777777" w:rsidR="001637DD" w:rsidRPr="001637DD" w:rsidRDefault="001637DD" w:rsidP="001637DD">
      <w:pPr>
        <w:numPr>
          <w:ilvl w:val="0"/>
          <w:numId w:val="24"/>
        </w:numPr>
      </w:pPr>
      <w:r w:rsidRPr="001637DD">
        <w:rPr>
          <w:b/>
          <w:bCs/>
        </w:rPr>
        <w:t>Pay Slip Generation</w:t>
      </w:r>
      <w:r w:rsidRPr="001637DD">
        <w:t>: Generate monthly or bi-weekly pay slips with detailed breakdowns of earnings, deductions, and bonuses.</w:t>
      </w:r>
    </w:p>
    <w:p w14:paraId="7E3074F2" w14:textId="77777777" w:rsidR="001637DD" w:rsidRPr="001637DD" w:rsidRDefault="001637DD" w:rsidP="001637DD">
      <w:pPr>
        <w:numPr>
          <w:ilvl w:val="0"/>
          <w:numId w:val="24"/>
        </w:numPr>
      </w:pPr>
      <w:r w:rsidRPr="001637DD">
        <w:rPr>
          <w:b/>
          <w:bCs/>
        </w:rPr>
        <w:t>Deductions and Bonuses</w:t>
      </w:r>
      <w:r w:rsidRPr="001637DD">
        <w:t>: Handle tax deductions, health insurance, and bonuses or incentives for employees.</w:t>
      </w:r>
    </w:p>
    <w:p w14:paraId="24036B31" w14:textId="77777777" w:rsidR="001637DD" w:rsidRPr="001637DD" w:rsidRDefault="001637DD" w:rsidP="001637DD">
      <w:pPr>
        <w:numPr>
          <w:ilvl w:val="0"/>
          <w:numId w:val="24"/>
        </w:numPr>
      </w:pPr>
      <w:r w:rsidRPr="001637DD">
        <w:rPr>
          <w:b/>
          <w:bCs/>
        </w:rPr>
        <w:lastRenderedPageBreak/>
        <w:t>Tax Compliance</w:t>
      </w:r>
      <w:r w:rsidRPr="001637DD">
        <w:t xml:space="preserve">: Ensure payroll </w:t>
      </w:r>
      <w:proofErr w:type="gramStart"/>
      <w:r w:rsidRPr="001637DD">
        <w:t>is in compliance with</w:t>
      </w:r>
      <w:proofErr w:type="gramEnd"/>
      <w:r w:rsidRPr="001637DD">
        <w:t xml:space="preserve"> tax regulations and other statutory requirements.</w:t>
      </w:r>
    </w:p>
    <w:p w14:paraId="3233F345" w14:textId="77777777" w:rsidR="001637DD" w:rsidRPr="001637DD" w:rsidRDefault="001637DD" w:rsidP="001637DD">
      <w:pPr>
        <w:numPr>
          <w:ilvl w:val="0"/>
          <w:numId w:val="24"/>
        </w:numPr>
      </w:pPr>
      <w:r w:rsidRPr="001637DD">
        <w:rPr>
          <w:b/>
          <w:bCs/>
        </w:rPr>
        <w:t>Payroll History</w:t>
      </w:r>
      <w:r w:rsidRPr="001637DD">
        <w:t>: Maintain records of past salary transactions and pay slips for reference.</w:t>
      </w:r>
    </w:p>
    <w:p w14:paraId="0E0867F3" w14:textId="77777777" w:rsidR="001637DD" w:rsidRPr="001637DD" w:rsidRDefault="001637DD" w:rsidP="001637DD">
      <w:pPr>
        <w:numPr>
          <w:ilvl w:val="0"/>
          <w:numId w:val="24"/>
        </w:numPr>
      </w:pPr>
      <w:r w:rsidRPr="001637DD">
        <w:rPr>
          <w:b/>
          <w:bCs/>
        </w:rPr>
        <w:t>Payment Integration</w:t>
      </w:r>
      <w:r w:rsidRPr="001637DD">
        <w:t>: Integrate with banking systems for automated salary payments to employee accounts.</w:t>
      </w:r>
    </w:p>
    <w:p w14:paraId="73888C7F" w14:textId="77777777" w:rsidR="001637DD" w:rsidRPr="001637DD" w:rsidRDefault="00000000" w:rsidP="001637DD">
      <w:r>
        <w:pict w14:anchorId="7247BABB">
          <v:rect id="_x0000_i1033" style="width:0;height:1.5pt" o:hralign="center" o:hrstd="t" o:hr="t" fillcolor="#a0a0a0" stroked="f"/>
        </w:pict>
      </w:r>
    </w:p>
    <w:p w14:paraId="5882DF51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4. Performance Management Module</w:t>
      </w:r>
    </w:p>
    <w:p w14:paraId="2FBE17F2" w14:textId="77777777" w:rsidR="001637DD" w:rsidRPr="001637DD" w:rsidRDefault="001637DD" w:rsidP="001637DD">
      <w:r w:rsidRPr="001637DD">
        <w:t>This module enables managers and HR teams to evaluate employee performance and manage feedback and promotions.</w:t>
      </w:r>
    </w:p>
    <w:p w14:paraId="2AA95982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Key Features:</w:t>
      </w:r>
    </w:p>
    <w:p w14:paraId="3DDBABB7" w14:textId="77777777" w:rsidR="001637DD" w:rsidRPr="001637DD" w:rsidRDefault="001637DD" w:rsidP="001637DD">
      <w:pPr>
        <w:numPr>
          <w:ilvl w:val="0"/>
          <w:numId w:val="25"/>
        </w:numPr>
      </w:pPr>
      <w:r w:rsidRPr="001637DD">
        <w:rPr>
          <w:b/>
          <w:bCs/>
        </w:rPr>
        <w:t>Performance Reviews</w:t>
      </w:r>
      <w:r w:rsidRPr="001637DD">
        <w:t>: Conduct periodic performance reviews (monthly, quarterly, annually), rate employees, and provide feedback on their work.</w:t>
      </w:r>
    </w:p>
    <w:p w14:paraId="2F575D01" w14:textId="77777777" w:rsidR="001637DD" w:rsidRPr="001637DD" w:rsidRDefault="001637DD" w:rsidP="001637DD">
      <w:pPr>
        <w:numPr>
          <w:ilvl w:val="0"/>
          <w:numId w:val="25"/>
        </w:numPr>
      </w:pPr>
      <w:r w:rsidRPr="001637DD">
        <w:rPr>
          <w:b/>
          <w:bCs/>
        </w:rPr>
        <w:t>Goal Setting</w:t>
      </w:r>
      <w:r w:rsidRPr="001637DD">
        <w:t>: Define and assign goals to employees, and track progress toward achieving them.</w:t>
      </w:r>
    </w:p>
    <w:p w14:paraId="4597BAD1" w14:textId="77777777" w:rsidR="001637DD" w:rsidRPr="001637DD" w:rsidRDefault="001637DD" w:rsidP="001637DD">
      <w:pPr>
        <w:numPr>
          <w:ilvl w:val="0"/>
          <w:numId w:val="25"/>
        </w:numPr>
      </w:pPr>
      <w:r w:rsidRPr="001637DD">
        <w:rPr>
          <w:b/>
          <w:bCs/>
        </w:rPr>
        <w:t>Promotion and Appraisal Management</w:t>
      </w:r>
      <w:r w:rsidRPr="001637DD">
        <w:t>: Track employee promotions, salary increases, and role changes based on performance.</w:t>
      </w:r>
    </w:p>
    <w:p w14:paraId="68E6BA64" w14:textId="77777777" w:rsidR="001637DD" w:rsidRPr="001637DD" w:rsidRDefault="001637DD" w:rsidP="001637DD">
      <w:pPr>
        <w:numPr>
          <w:ilvl w:val="0"/>
          <w:numId w:val="25"/>
        </w:numPr>
      </w:pPr>
      <w:r w:rsidRPr="001637DD">
        <w:rPr>
          <w:b/>
          <w:bCs/>
        </w:rPr>
        <w:t>Feedback System</w:t>
      </w:r>
      <w:r w:rsidRPr="001637DD">
        <w:t>: Managers can provide feedback to employees and record it within the system for future reference.</w:t>
      </w:r>
    </w:p>
    <w:p w14:paraId="76897FB1" w14:textId="77777777" w:rsidR="001637DD" w:rsidRPr="001637DD" w:rsidRDefault="001637DD" w:rsidP="001637DD">
      <w:pPr>
        <w:numPr>
          <w:ilvl w:val="0"/>
          <w:numId w:val="25"/>
        </w:numPr>
      </w:pPr>
      <w:r w:rsidRPr="001637DD">
        <w:rPr>
          <w:b/>
          <w:bCs/>
        </w:rPr>
        <w:t>Performance Reports</w:t>
      </w:r>
      <w:r w:rsidRPr="001637DD">
        <w:t>: Generate reports on employee performance, highlighting top performers or identifying areas for improvement.</w:t>
      </w:r>
    </w:p>
    <w:p w14:paraId="13F4A2B0" w14:textId="77777777" w:rsidR="001637DD" w:rsidRPr="001637DD" w:rsidRDefault="00000000" w:rsidP="001637DD">
      <w:r>
        <w:pict w14:anchorId="44D3870D">
          <v:rect id="_x0000_i1034" style="width:0;height:1.5pt" o:hralign="center" o:hrstd="t" o:hr="t" fillcolor="#a0a0a0" stroked="f"/>
        </w:pict>
      </w:r>
    </w:p>
    <w:p w14:paraId="2B11F74E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5. Recruitment Management Module</w:t>
      </w:r>
    </w:p>
    <w:p w14:paraId="6B493C1B" w14:textId="77777777" w:rsidR="001637DD" w:rsidRPr="001637DD" w:rsidRDefault="001637DD" w:rsidP="001637DD">
      <w:r w:rsidRPr="001637DD">
        <w:t>This module is designed to streamline the recruitment process, from job postings to applicant tracking and hiring decisions.</w:t>
      </w:r>
    </w:p>
    <w:p w14:paraId="7393D0AA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Key Features:</w:t>
      </w:r>
    </w:p>
    <w:p w14:paraId="08B90984" w14:textId="77777777" w:rsidR="001637DD" w:rsidRPr="001637DD" w:rsidRDefault="001637DD" w:rsidP="001637DD">
      <w:pPr>
        <w:numPr>
          <w:ilvl w:val="0"/>
          <w:numId w:val="26"/>
        </w:numPr>
      </w:pPr>
      <w:r w:rsidRPr="001637DD">
        <w:rPr>
          <w:b/>
          <w:bCs/>
        </w:rPr>
        <w:t>Job Postings</w:t>
      </w:r>
      <w:r w:rsidRPr="001637DD">
        <w:t>: HR teams can create, edit, and manage job listings for open positions within the organization. Postings include job descriptions, qualifications, and application deadlines.</w:t>
      </w:r>
    </w:p>
    <w:p w14:paraId="3DAEB4E4" w14:textId="77777777" w:rsidR="001637DD" w:rsidRPr="001637DD" w:rsidRDefault="001637DD" w:rsidP="001637DD">
      <w:pPr>
        <w:numPr>
          <w:ilvl w:val="0"/>
          <w:numId w:val="26"/>
        </w:numPr>
      </w:pPr>
      <w:r w:rsidRPr="001637DD">
        <w:rPr>
          <w:b/>
          <w:bCs/>
        </w:rPr>
        <w:t>Applicant Tracking</w:t>
      </w:r>
      <w:r w:rsidRPr="001637DD">
        <w:t>: Track applicants throughout the recruitment process, including their application status (applied, shortlisted, interviewed, hired).</w:t>
      </w:r>
    </w:p>
    <w:p w14:paraId="725E618C" w14:textId="77777777" w:rsidR="001637DD" w:rsidRPr="001637DD" w:rsidRDefault="001637DD" w:rsidP="001637DD">
      <w:pPr>
        <w:numPr>
          <w:ilvl w:val="0"/>
          <w:numId w:val="26"/>
        </w:numPr>
      </w:pPr>
      <w:r w:rsidRPr="001637DD">
        <w:rPr>
          <w:b/>
          <w:bCs/>
        </w:rPr>
        <w:t>Interview Scheduling</w:t>
      </w:r>
      <w:r w:rsidRPr="001637DD">
        <w:t>: Schedule interviews with applicants and send notifications to the hiring team and candidates.</w:t>
      </w:r>
    </w:p>
    <w:p w14:paraId="29D12615" w14:textId="77777777" w:rsidR="001637DD" w:rsidRPr="001637DD" w:rsidRDefault="001637DD" w:rsidP="001637DD">
      <w:pPr>
        <w:numPr>
          <w:ilvl w:val="0"/>
          <w:numId w:val="26"/>
        </w:numPr>
      </w:pPr>
      <w:r w:rsidRPr="001637DD">
        <w:rPr>
          <w:b/>
          <w:bCs/>
        </w:rPr>
        <w:t>Interview Feedback</w:t>
      </w:r>
      <w:r w:rsidRPr="001637DD">
        <w:t>: Record interview feedback, evaluate applicants, and decide on the next steps (e.g., moving forward with an offer or rejection).</w:t>
      </w:r>
    </w:p>
    <w:p w14:paraId="57AEAE99" w14:textId="77777777" w:rsidR="001637DD" w:rsidRPr="001637DD" w:rsidRDefault="001637DD" w:rsidP="001637DD">
      <w:pPr>
        <w:numPr>
          <w:ilvl w:val="0"/>
          <w:numId w:val="26"/>
        </w:numPr>
      </w:pPr>
      <w:r w:rsidRPr="001637DD">
        <w:rPr>
          <w:b/>
          <w:bCs/>
        </w:rPr>
        <w:t>Applicant Database</w:t>
      </w:r>
      <w:r w:rsidRPr="001637DD">
        <w:t xml:space="preserve">: Maintain a database of applicants for future reference in case new roles </w:t>
      </w:r>
      <w:proofErr w:type="gramStart"/>
      <w:r w:rsidRPr="001637DD">
        <w:t>open up</w:t>
      </w:r>
      <w:proofErr w:type="gramEnd"/>
      <w:r w:rsidRPr="001637DD">
        <w:t>.</w:t>
      </w:r>
    </w:p>
    <w:p w14:paraId="636CFB8C" w14:textId="77777777" w:rsidR="001637DD" w:rsidRPr="001637DD" w:rsidRDefault="00000000" w:rsidP="001637DD">
      <w:r>
        <w:pict w14:anchorId="01F0E5F4">
          <v:rect id="_x0000_i1035" style="width:0;height:1.5pt" o:hralign="center" o:hrstd="t" o:hr="t" fillcolor="#a0a0a0" stroked="f"/>
        </w:pict>
      </w:r>
    </w:p>
    <w:p w14:paraId="66FB0D23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6. Leave Management Module</w:t>
      </w:r>
    </w:p>
    <w:p w14:paraId="4833EB67" w14:textId="77777777" w:rsidR="001637DD" w:rsidRPr="001637DD" w:rsidRDefault="001637DD" w:rsidP="001637DD">
      <w:r w:rsidRPr="001637DD">
        <w:t>This module helps manage employee leave requests and approvals, while also keeping track of leave balances.</w:t>
      </w:r>
    </w:p>
    <w:p w14:paraId="0ADAB9A5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Key Features:</w:t>
      </w:r>
    </w:p>
    <w:p w14:paraId="04109FA6" w14:textId="77777777" w:rsidR="001637DD" w:rsidRPr="001637DD" w:rsidRDefault="001637DD" w:rsidP="001637DD">
      <w:pPr>
        <w:numPr>
          <w:ilvl w:val="0"/>
          <w:numId w:val="27"/>
        </w:numPr>
      </w:pPr>
      <w:r w:rsidRPr="001637DD">
        <w:rPr>
          <w:b/>
          <w:bCs/>
        </w:rPr>
        <w:t>Leave Requests</w:t>
      </w:r>
      <w:r w:rsidRPr="001637DD">
        <w:t>: Employees can submit leave requests directly through the system, specifying the type of leave (vacation, sick leave, maternity leave).</w:t>
      </w:r>
    </w:p>
    <w:p w14:paraId="0CC95955" w14:textId="77777777" w:rsidR="001637DD" w:rsidRPr="001637DD" w:rsidRDefault="001637DD" w:rsidP="001637DD">
      <w:pPr>
        <w:numPr>
          <w:ilvl w:val="0"/>
          <w:numId w:val="27"/>
        </w:numPr>
      </w:pPr>
      <w:r w:rsidRPr="001637DD">
        <w:rPr>
          <w:b/>
          <w:bCs/>
        </w:rPr>
        <w:lastRenderedPageBreak/>
        <w:t>Leave Approval Workflow</w:t>
      </w:r>
      <w:r w:rsidRPr="001637DD">
        <w:t xml:space="preserve">: Managers can </w:t>
      </w:r>
      <w:proofErr w:type="gramStart"/>
      <w:r w:rsidRPr="001637DD">
        <w:t>review</w:t>
      </w:r>
      <w:proofErr w:type="gramEnd"/>
      <w:r w:rsidRPr="001637DD">
        <w:t xml:space="preserve"> and approve/reject leave requests based on department policies and current workload.</w:t>
      </w:r>
    </w:p>
    <w:p w14:paraId="2374C3EF" w14:textId="77777777" w:rsidR="001637DD" w:rsidRPr="001637DD" w:rsidRDefault="001637DD" w:rsidP="001637DD">
      <w:pPr>
        <w:numPr>
          <w:ilvl w:val="0"/>
          <w:numId w:val="27"/>
        </w:numPr>
      </w:pPr>
      <w:r w:rsidRPr="001637DD">
        <w:rPr>
          <w:b/>
          <w:bCs/>
        </w:rPr>
        <w:t>Leave Balance Tracking</w:t>
      </w:r>
      <w:r w:rsidRPr="001637DD">
        <w:t>: Automatically track how much leave each employee has taken and their remaining balance.</w:t>
      </w:r>
    </w:p>
    <w:p w14:paraId="518D6830" w14:textId="77777777" w:rsidR="001637DD" w:rsidRPr="001637DD" w:rsidRDefault="001637DD" w:rsidP="001637DD">
      <w:pPr>
        <w:numPr>
          <w:ilvl w:val="0"/>
          <w:numId w:val="27"/>
        </w:numPr>
      </w:pPr>
      <w:r w:rsidRPr="001637DD">
        <w:rPr>
          <w:b/>
          <w:bCs/>
        </w:rPr>
        <w:t>Leave History</w:t>
      </w:r>
      <w:r w:rsidRPr="001637DD">
        <w:t>: View a history of all past leaves taken by an employee, along with the reasons for leave.</w:t>
      </w:r>
    </w:p>
    <w:p w14:paraId="38E2D467" w14:textId="77777777" w:rsidR="001637DD" w:rsidRPr="001637DD" w:rsidRDefault="001637DD" w:rsidP="001637DD">
      <w:pPr>
        <w:numPr>
          <w:ilvl w:val="0"/>
          <w:numId w:val="27"/>
        </w:numPr>
      </w:pPr>
      <w:r w:rsidRPr="001637DD">
        <w:rPr>
          <w:b/>
          <w:bCs/>
        </w:rPr>
        <w:t>Holiday and Absence Reports</w:t>
      </w:r>
      <w:r w:rsidRPr="001637DD">
        <w:t>: Generate reports on the number of employees on leave during any given period, helping managers plan for coverage and staffing needs.</w:t>
      </w:r>
    </w:p>
    <w:p w14:paraId="70FB3A86" w14:textId="77777777" w:rsidR="001637DD" w:rsidRPr="001637DD" w:rsidRDefault="00000000" w:rsidP="001637DD">
      <w:r>
        <w:pict w14:anchorId="11B26828">
          <v:rect id="_x0000_i1036" style="width:0;height:1.5pt" o:hralign="center" o:hrstd="t" o:hr="t" fillcolor="#a0a0a0" stroked="f"/>
        </w:pict>
      </w:r>
    </w:p>
    <w:p w14:paraId="71010EFA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7. Reporting Module</w:t>
      </w:r>
    </w:p>
    <w:p w14:paraId="50A88707" w14:textId="77777777" w:rsidR="001637DD" w:rsidRPr="001637DD" w:rsidRDefault="001637DD" w:rsidP="001637DD">
      <w:r w:rsidRPr="001637DD">
        <w:t>The reporting module provides insights and data analysis on various HR activities, helping management make data-driven decisions.</w:t>
      </w:r>
    </w:p>
    <w:p w14:paraId="6C50FB45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Key Features:</w:t>
      </w:r>
    </w:p>
    <w:p w14:paraId="79C47D33" w14:textId="77777777" w:rsidR="001637DD" w:rsidRPr="001637DD" w:rsidRDefault="001637DD" w:rsidP="001637DD">
      <w:pPr>
        <w:numPr>
          <w:ilvl w:val="0"/>
          <w:numId w:val="28"/>
        </w:numPr>
      </w:pPr>
      <w:r w:rsidRPr="001637DD">
        <w:rPr>
          <w:b/>
          <w:bCs/>
        </w:rPr>
        <w:t>Employee Performance Reports</w:t>
      </w:r>
      <w:r w:rsidRPr="001637DD">
        <w:t xml:space="preserve">: </w:t>
      </w:r>
      <w:proofErr w:type="spellStart"/>
      <w:r w:rsidRPr="001637DD">
        <w:t>Analyze</w:t>
      </w:r>
      <w:proofErr w:type="spellEnd"/>
      <w:r w:rsidRPr="001637DD">
        <w:t xml:space="preserve"> employee performance across teams and departments, highlighting trends or discrepancies.</w:t>
      </w:r>
    </w:p>
    <w:p w14:paraId="0204068A" w14:textId="77777777" w:rsidR="001637DD" w:rsidRPr="001637DD" w:rsidRDefault="001637DD" w:rsidP="001637DD">
      <w:pPr>
        <w:numPr>
          <w:ilvl w:val="0"/>
          <w:numId w:val="28"/>
        </w:numPr>
      </w:pPr>
      <w:r w:rsidRPr="001637DD">
        <w:rPr>
          <w:b/>
          <w:bCs/>
        </w:rPr>
        <w:t>Payroll Reports</w:t>
      </w:r>
      <w:r w:rsidRPr="001637DD">
        <w:t>: Generate detailed payroll reports, including total salaries paid, deductions made, and bonuses awarded.</w:t>
      </w:r>
    </w:p>
    <w:p w14:paraId="6F7B9D18" w14:textId="77777777" w:rsidR="001637DD" w:rsidRPr="001637DD" w:rsidRDefault="001637DD" w:rsidP="001637DD">
      <w:pPr>
        <w:numPr>
          <w:ilvl w:val="0"/>
          <w:numId w:val="28"/>
        </w:numPr>
      </w:pPr>
      <w:r w:rsidRPr="001637DD">
        <w:rPr>
          <w:b/>
          <w:bCs/>
        </w:rPr>
        <w:t>Leave Reports</w:t>
      </w:r>
      <w:r w:rsidRPr="001637DD">
        <w:t>: View reports on the number of leaves taken, absenteeism rates, and trends in employee attendance.</w:t>
      </w:r>
    </w:p>
    <w:p w14:paraId="74468E11" w14:textId="77777777" w:rsidR="001637DD" w:rsidRPr="001637DD" w:rsidRDefault="001637DD" w:rsidP="001637DD">
      <w:pPr>
        <w:numPr>
          <w:ilvl w:val="0"/>
          <w:numId w:val="28"/>
        </w:numPr>
      </w:pPr>
      <w:r w:rsidRPr="001637DD">
        <w:rPr>
          <w:b/>
          <w:bCs/>
        </w:rPr>
        <w:t>Recruitment Reports</w:t>
      </w:r>
      <w:r w:rsidRPr="001637DD">
        <w:t xml:space="preserve">: </w:t>
      </w:r>
      <w:proofErr w:type="spellStart"/>
      <w:r w:rsidRPr="001637DD">
        <w:t>Analyze</w:t>
      </w:r>
      <w:proofErr w:type="spellEnd"/>
      <w:r w:rsidRPr="001637DD">
        <w:t xml:space="preserve"> the recruitment pipeline, including the number of applicants, interview success rates, and open positions.</w:t>
      </w:r>
    </w:p>
    <w:p w14:paraId="51C505C1" w14:textId="77777777" w:rsidR="001637DD" w:rsidRPr="001637DD" w:rsidRDefault="001637DD" w:rsidP="001637DD">
      <w:pPr>
        <w:numPr>
          <w:ilvl w:val="0"/>
          <w:numId w:val="28"/>
        </w:numPr>
      </w:pPr>
      <w:r w:rsidRPr="001637DD">
        <w:rPr>
          <w:b/>
          <w:bCs/>
        </w:rPr>
        <w:t>Customizable Reports</w:t>
      </w:r>
      <w:r w:rsidRPr="001637DD">
        <w:t xml:space="preserve">: HR teams can create custom reports to suit specific needs, filtering data by </w:t>
      </w:r>
      <w:proofErr w:type="gramStart"/>
      <w:r w:rsidRPr="001637DD">
        <w:t>time period</w:t>
      </w:r>
      <w:proofErr w:type="gramEnd"/>
      <w:r w:rsidRPr="001637DD">
        <w:t>, department, or role.</w:t>
      </w:r>
    </w:p>
    <w:p w14:paraId="0E7AA664" w14:textId="77777777" w:rsidR="001637DD" w:rsidRPr="001637DD" w:rsidRDefault="001637DD" w:rsidP="001637DD">
      <w:pPr>
        <w:numPr>
          <w:ilvl w:val="0"/>
          <w:numId w:val="28"/>
        </w:numPr>
      </w:pPr>
      <w:r w:rsidRPr="001637DD">
        <w:rPr>
          <w:b/>
          <w:bCs/>
        </w:rPr>
        <w:t>Exportable Data</w:t>
      </w:r>
      <w:r w:rsidRPr="001637DD">
        <w:t>: Reports can be exported into various formats (e.g., CSV, PDF) for further analysis or sharing with management.</w:t>
      </w:r>
    </w:p>
    <w:p w14:paraId="124E05AD" w14:textId="77777777" w:rsidR="001637DD" w:rsidRPr="001637DD" w:rsidRDefault="00000000" w:rsidP="001637DD">
      <w:r>
        <w:pict w14:anchorId="045287F3">
          <v:rect id="_x0000_i1037" style="width:0;height:1.5pt" o:hralign="center" o:hrstd="t" o:hr="t" fillcolor="#a0a0a0" stroked="f"/>
        </w:pict>
      </w:r>
    </w:p>
    <w:p w14:paraId="563C6BED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8. Notification Management Module</w:t>
      </w:r>
    </w:p>
    <w:p w14:paraId="67055822" w14:textId="77777777" w:rsidR="001637DD" w:rsidRPr="001637DD" w:rsidRDefault="001637DD" w:rsidP="001637DD">
      <w:r w:rsidRPr="001637DD">
        <w:t>This module ensures communication between the HR department and employees, sending notifications about important updates or changes.</w:t>
      </w:r>
    </w:p>
    <w:p w14:paraId="531305EA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Key Features:</w:t>
      </w:r>
    </w:p>
    <w:p w14:paraId="1BD6BBA0" w14:textId="77777777" w:rsidR="001637DD" w:rsidRPr="001637DD" w:rsidRDefault="001637DD" w:rsidP="001637DD">
      <w:pPr>
        <w:numPr>
          <w:ilvl w:val="0"/>
          <w:numId w:val="29"/>
        </w:numPr>
      </w:pPr>
      <w:r w:rsidRPr="001637DD">
        <w:rPr>
          <w:b/>
          <w:bCs/>
        </w:rPr>
        <w:t>Task Notifications</w:t>
      </w:r>
      <w:r w:rsidRPr="001637DD">
        <w:t>: Notify employees about assigned tasks or upcoming deadlines.</w:t>
      </w:r>
    </w:p>
    <w:p w14:paraId="17E8A5E5" w14:textId="77777777" w:rsidR="001637DD" w:rsidRPr="001637DD" w:rsidRDefault="001637DD" w:rsidP="001637DD">
      <w:pPr>
        <w:numPr>
          <w:ilvl w:val="0"/>
          <w:numId w:val="29"/>
        </w:numPr>
      </w:pPr>
      <w:r w:rsidRPr="001637DD">
        <w:rPr>
          <w:b/>
          <w:bCs/>
        </w:rPr>
        <w:t>Leave Notifications</w:t>
      </w:r>
      <w:r w:rsidRPr="001637DD">
        <w:t>: Send automatic notifications for leave approvals or rejections.</w:t>
      </w:r>
    </w:p>
    <w:p w14:paraId="53310194" w14:textId="77777777" w:rsidR="001637DD" w:rsidRPr="001637DD" w:rsidRDefault="001637DD" w:rsidP="001637DD">
      <w:pPr>
        <w:numPr>
          <w:ilvl w:val="0"/>
          <w:numId w:val="29"/>
        </w:numPr>
      </w:pPr>
      <w:r w:rsidRPr="001637DD">
        <w:rPr>
          <w:b/>
          <w:bCs/>
        </w:rPr>
        <w:t>Payroll Notifications</w:t>
      </w:r>
      <w:r w:rsidRPr="001637DD">
        <w:t>: Notify employees when their salary has been processed or if there are discrepancies.</w:t>
      </w:r>
    </w:p>
    <w:p w14:paraId="1A167E3C" w14:textId="77777777" w:rsidR="001637DD" w:rsidRPr="001637DD" w:rsidRDefault="001637DD" w:rsidP="001637DD">
      <w:pPr>
        <w:numPr>
          <w:ilvl w:val="0"/>
          <w:numId w:val="29"/>
        </w:numPr>
      </w:pPr>
      <w:r w:rsidRPr="001637DD">
        <w:rPr>
          <w:b/>
          <w:bCs/>
        </w:rPr>
        <w:t>General Announcements</w:t>
      </w:r>
      <w:r w:rsidRPr="001637DD">
        <w:t>: HR or management can send announcements to all employees, such as company-wide updates or policy changes.</w:t>
      </w:r>
    </w:p>
    <w:p w14:paraId="6BF573C0" w14:textId="77777777" w:rsidR="001637DD" w:rsidRPr="001637DD" w:rsidRDefault="001637DD" w:rsidP="001637DD">
      <w:pPr>
        <w:numPr>
          <w:ilvl w:val="0"/>
          <w:numId w:val="29"/>
        </w:numPr>
      </w:pPr>
      <w:r w:rsidRPr="001637DD">
        <w:rPr>
          <w:b/>
          <w:bCs/>
        </w:rPr>
        <w:t>Custom Alerts</w:t>
      </w:r>
      <w:r w:rsidRPr="001637DD">
        <w:t>: Set up custom notifications for specific events, like performance review reminders or training sessions.</w:t>
      </w:r>
    </w:p>
    <w:p w14:paraId="4266702E" w14:textId="77777777" w:rsidR="001637DD" w:rsidRPr="001637DD" w:rsidRDefault="00000000" w:rsidP="001637DD">
      <w:r>
        <w:pict w14:anchorId="6D362F58">
          <v:rect id="_x0000_i1038" style="width:0;height:1.5pt" o:hralign="center" o:hrstd="t" o:hr="t" fillcolor="#a0a0a0" stroked="f"/>
        </w:pict>
      </w:r>
    </w:p>
    <w:p w14:paraId="6EEA700C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9. Task Management Module</w:t>
      </w:r>
    </w:p>
    <w:p w14:paraId="32D9664F" w14:textId="77777777" w:rsidR="001637DD" w:rsidRPr="001637DD" w:rsidRDefault="001637DD" w:rsidP="001637DD">
      <w:r w:rsidRPr="001637DD">
        <w:t>This module assigns and tracks tasks given to employees, ensuring effective workload management.</w:t>
      </w:r>
    </w:p>
    <w:p w14:paraId="5936B88B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lastRenderedPageBreak/>
        <w:t>Key Features:</w:t>
      </w:r>
    </w:p>
    <w:p w14:paraId="23529027" w14:textId="77777777" w:rsidR="001637DD" w:rsidRPr="001637DD" w:rsidRDefault="001637DD" w:rsidP="001637DD">
      <w:pPr>
        <w:numPr>
          <w:ilvl w:val="0"/>
          <w:numId w:val="30"/>
        </w:numPr>
      </w:pPr>
      <w:r w:rsidRPr="001637DD">
        <w:rPr>
          <w:b/>
          <w:bCs/>
        </w:rPr>
        <w:t>Task Assignment</w:t>
      </w:r>
      <w:r w:rsidRPr="001637DD">
        <w:t>: Assign tasks to employees based on their role or department.</w:t>
      </w:r>
    </w:p>
    <w:p w14:paraId="3170F1F9" w14:textId="77777777" w:rsidR="001637DD" w:rsidRPr="001637DD" w:rsidRDefault="001637DD" w:rsidP="001637DD">
      <w:pPr>
        <w:numPr>
          <w:ilvl w:val="0"/>
          <w:numId w:val="30"/>
        </w:numPr>
      </w:pPr>
      <w:r w:rsidRPr="001637DD">
        <w:rPr>
          <w:b/>
          <w:bCs/>
        </w:rPr>
        <w:t>Task Tracking</w:t>
      </w:r>
      <w:r w:rsidRPr="001637DD">
        <w:t>: Monitor the progress of tasks and deadlines.</w:t>
      </w:r>
    </w:p>
    <w:p w14:paraId="54FFB413" w14:textId="77777777" w:rsidR="001637DD" w:rsidRPr="001637DD" w:rsidRDefault="001637DD" w:rsidP="001637DD">
      <w:pPr>
        <w:numPr>
          <w:ilvl w:val="0"/>
          <w:numId w:val="30"/>
        </w:numPr>
      </w:pPr>
      <w:r w:rsidRPr="001637DD">
        <w:rPr>
          <w:b/>
          <w:bCs/>
        </w:rPr>
        <w:t>Task Priority</w:t>
      </w:r>
      <w:r w:rsidRPr="001637DD">
        <w:t>: Set priority levels for tasks, ensuring important work is completed on time.</w:t>
      </w:r>
    </w:p>
    <w:p w14:paraId="70AC15D7" w14:textId="77777777" w:rsidR="001637DD" w:rsidRPr="001637DD" w:rsidRDefault="001637DD" w:rsidP="001637DD">
      <w:pPr>
        <w:numPr>
          <w:ilvl w:val="0"/>
          <w:numId w:val="30"/>
        </w:numPr>
      </w:pPr>
      <w:r w:rsidRPr="001637DD">
        <w:rPr>
          <w:b/>
          <w:bCs/>
        </w:rPr>
        <w:t>Task Notifications</w:t>
      </w:r>
      <w:r w:rsidRPr="001637DD">
        <w:t>: Send reminders to employees about upcoming or overdue tasks.</w:t>
      </w:r>
    </w:p>
    <w:p w14:paraId="14CECA40" w14:textId="77777777" w:rsidR="001637DD" w:rsidRPr="001637DD" w:rsidRDefault="001637DD" w:rsidP="001637DD">
      <w:pPr>
        <w:numPr>
          <w:ilvl w:val="0"/>
          <w:numId w:val="30"/>
        </w:numPr>
      </w:pPr>
      <w:r w:rsidRPr="001637DD">
        <w:rPr>
          <w:b/>
          <w:bCs/>
        </w:rPr>
        <w:t>Task Reports</w:t>
      </w:r>
      <w:r w:rsidRPr="001637DD">
        <w:t>: Generate reports to see how many tasks have been completed, pending, or overdue for each employee.</w:t>
      </w:r>
    </w:p>
    <w:p w14:paraId="5C31B784" w14:textId="77777777" w:rsidR="001637DD" w:rsidRPr="001637DD" w:rsidRDefault="00000000" w:rsidP="001637DD">
      <w:r>
        <w:pict w14:anchorId="52C33A67">
          <v:rect id="_x0000_i1039" style="width:0;height:1.5pt" o:hralign="center" o:hrstd="t" o:hr="t" fillcolor="#a0a0a0" stroked="f"/>
        </w:pict>
      </w:r>
    </w:p>
    <w:p w14:paraId="7A5A1A9E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10. Contract Management Module</w:t>
      </w:r>
    </w:p>
    <w:p w14:paraId="6DBC0D2A" w14:textId="77777777" w:rsidR="001637DD" w:rsidRPr="001637DD" w:rsidRDefault="001637DD" w:rsidP="001637DD">
      <w:r w:rsidRPr="001637DD">
        <w:t>This module handles all employment contracts, ensuring they are properly maintained and updated.</w:t>
      </w:r>
    </w:p>
    <w:p w14:paraId="62520881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Key Features:</w:t>
      </w:r>
    </w:p>
    <w:p w14:paraId="001D2DA2" w14:textId="77777777" w:rsidR="001637DD" w:rsidRPr="001637DD" w:rsidRDefault="001637DD" w:rsidP="001637DD">
      <w:pPr>
        <w:numPr>
          <w:ilvl w:val="0"/>
          <w:numId w:val="31"/>
        </w:numPr>
      </w:pPr>
      <w:r w:rsidRPr="001637DD">
        <w:rPr>
          <w:b/>
          <w:bCs/>
        </w:rPr>
        <w:t>Contract Creation</w:t>
      </w:r>
      <w:r w:rsidRPr="001637DD">
        <w:t>: HR teams can create new employment contracts, specifying details such as start date, role, salary, and terms of employment.</w:t>
      </w:r>
    </w:p>
    <w:p w14:paraId="7A6C617C" w14:textId="77777777" w:rsidR="001637DD" w:rsidRPr="001637DD" w:rsidRDefault="001637DD" w:rsidP="001637DD">
      <w:pPr>
        <w:numPr>
          <w:ilvl w:val="0"/>
          <w:numId w:val="31"/>
        </w:numPr>
      </w:pPr>
      <w:r w:rsidRPr="001637DD">
        <w:rPr>
          <w:b/>
          <w:bCs/>
        </w:rPr>
        <w:t>Contract Updates</w:t>
      </w:r>
      <w:r w:rsidRPr="001637DD">
        <w:t>: Modify contract terms when there are changes in the employee's position, salary, or role.</w:t>
      </w:r>
    </w:p>
    <w:p w14:paraId="2AE4D6BF" w14:textId="77777777" w:rsidR="001637DD" w:rsidRPr="001637DD" w:rsidRDefault="001637DD" w:rsidP="001637DD">
      <w:pPr>
        <w:numPr>
          <w:ilvl w:val="0"/>
          <w:numId w:val="31"/>
        </w:numPr>
      </w:pPr>
      <w:r w:rsidRPr="001637DD">
        <w:rPr>
          <w:b/>
          <w:bCs/>
        </w:rPr>
        <w:t>Contract Renewals</w:t>
      </w:r>
      <w:r w:rsidRPr="001637DD">
        <w:t>: Automatically send reminders for contract renewals when the contract term is nearing its end.</w:t>
      </w:r>
    </w:p>
    <w:p w14:paraId="280F39A0" w14:textId="77777777" w:rsidR="001637DD" w:rsidRPr="001637DD" w:rsidRDefault="001637DD" w:rsidP="001637DD">
      <w:pPr>
        <w:numPr>
          <w:ilvl w:val="0"/>
          <w:numId w:val="31"/>
        </w:numPr>
      </w:pPr>
      <w:r w:rsidRPr="001637DD">
        <w:rPr>
          <w:b/>
          <w:bCs/>
        </w:rPr>
        <w:t>Contract History</w:t>
      </w:r>
      <w:r w:rsidRPr="001637DD">
        <w:t>: Maintain a record of all past contracts and any amendments made.</w:t>
      </w:r>
    </w:p>
    <w:p w14:paraId="6B22799A" w14:textId="77777777" w:rsidR="001637DD" w:rsidRPr="001637DD" w:rsidRDefault="001637DD" w:rsidP="001637DD">
      <w:pPr>
        <w:numPr>
          <w:ilvl w:val="0"/>
          <w:numId w:val="31"/>
        </w:numPr>
      </w:pPr>
      <w:r w:rsidRPr="001637DD">
        <w:rPr>
          <w:b/>
          <w:bCs/>
        </w:rPr>
        <w:t>Contract Expiry Notifications</w:t>
      </w:r>
      <w:r w:rsidRPr="001637DD">
        <w:t>: Notify HR and employees when contracts are about to expire.</w:t>
      </w:r>
    </w:p>
    <w:p w14:paraId="249FF7EB" w14:textId="77777777" w:rsidR="001637DD" w:rsidRPr="001637DD" w:rsidRDefault="00000000" w:rsidP="001637DD">
      <w:r>
        <w:pict w14:anchorId="26A46FF0">
          <v:rect id="_x0000_i1040" style="width:0;height:1.5pt" o:hralign="center" o:hrstd="t" o:hr="t" fillcolor="#a0a0a0" stroked="f"/>
        </w:pict>
      </w:r>
    </w:p>
    <w:p w14:paraId="27F6A64C" w14:textId="77777777" w:rsidR="001637DD" w:rsidRPr="001637DD" w:rsidRDefault="001637DD" w:rsidP="001637DD">
      <w:r w:rsidRPr="001637DD">
        <w:t xml:space="preserve">These detailed module descriptions provide a comprehensive understanding of the functionality in each part of the </w:t>
      </w:r>
      <w:r w:rsidRPr="001637DD">
        <w:rPr>
          <w:b/>
          <w:bCs/>
        </w:rPr>
        <w:t>HRMS</w:t>
      </w:r>
      <w:r w:rsidRPr="001637DD">
        <w:t>. They highlight key operations that can be managed efficiently within the system using Core Java, Collections, and Hibernate as ORM</w:t>
      </w:r>
    </w:p>
    <w:p w14:paraId="2E4AD1C0" w14:textId="77777777" w:rsidR="00072402" w:rsidRDefault="00072402"/>
    <w:p w14:paraId="075D6F5F" w14:textId="77777777" w:rsidR="00072402" w:rsidRDefault="00072402">
      <w:r>
        <w:br w:type="page"/>
      </w:r>
    </w:p>
    <w:p w14:paraId="09D3B1C6" w14:textId="30737734" w:rsidR="001637DD" w:rsidRPr="001637DD" w:rsidRDefault="001637DD" w:rsidP="001637DD">
      <w:pPr>
        <w:rPr>
          <w:b/>
          <w:bCs/>
          <w:color w:val="FF0000"/>
          <w:sz w:val="48"/>
          <w:szCs w:val="48"/>
        </w:rPr>
      </w:pPr>
      <w:r w:rsidRPr="001637DD">
        <w:rPr>
          <w:b/>
          <w:bCs/>
          <w:color w:val="FF0000"/>
          <w:sz w:val="48"/>
          <w:szCs w:val="48"/>
        </w:rPr>
        <w:lastRenderedPageBreak/>
        <w:t xml:space="preserve">Detailed workflow </w:t>
      </w:r>
    </w:p>
    <w:p w14:paraId="1957B8EC" w14:textId="77777777" w:rsidR="001637DD" w:rsidRPr="001637DD" w:rsidRDefault="00000000" w:rsidP="001637DD">
      <w:r>
        <w:pict w14:anchorId="23F20DF2">
          <v:rect id="_x0000_i1041" style="width:0;height:1.5pt" o:hralign="center" o:hrstd="t" o:hr="t" fillcolor="#a0a0a0" stroked="f"/>
        </w:pict>
      </w:r>
    </w:p>
    <w:p w14:paraId="555DEDDB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1. Employee Management Workflow</w:t>
      </w:r>
    </w:p>
    <w:p w14:paraId="0F7AC646" w14:textId="77777777" w:rsidR="001637DD" w:rsidRPr="001637DD" w:rsidRDefault="001637DD" w:rsidP="001637DD">
      <w:r w:rsidRPr="001637DD">
        <w:rPr>
          <w:b/>
          <w:bCs/>
        </w:rPr>
        <w:t>Objective</w:t>
      </w:r>
      <w:r w:rsidRPr="001637DD">
        <w:t>: Manage employee data, including adding new employees, updating information, and handling contract details.</w:t>
      </w:r>
    </w:p>
    <w:p w14:paraId="74152B7E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Steps:</w:t>
      </w:r>
    </w:p>
    <w:p w14:paraId="6B326639" w14:textId="77777777" w:rsidR="001637DD" w:rsidRPr="001637DD" w:rsidRDefault="001637DD" w:rsidP="001637DD">
      <w:pPr>
        <w:numPr>
          <w:ilvl w:val="0"/>
          <w:numId w:val="32"/>
        </w:numPr>
      </w:pPr>
      <w:r w:rsidRPr="001637DD">
        <w:rPr>
          <w:b/>
          <w:bCs/>
        </w:rPr>
        <w:t>Employee Creation</w:t>
      </w:r>
      <w:r w:rsidRPr="001637DD">
        <w:t>:</w:t>
      </w:r>
    </w:p>
    <w:p w14:paraId="078896D1" w14:textId="77777777" w:rsidR="001637DD" w:rsidRPr="001637DD" w:rsidRDefault="001637DD" w:rsidP="001637DD">
      <w:pPr>
        <w:numPr>
          <w:ilvl w:val="1"/>
          <w:numId w:val="32"/>
        </w:numPr>
      </w:pPr>
      <w:r w:rsidRPr="001637DD">
        <w:t>HR creates a new employee profile by filling in personal information, job role, and department.</w:t>
      </w:r>
    </w:p>
    <w:p w14:paraId="1E0E7804" w14:textId="77777777" w:rsidR="001637DD" w:rsidRPr="001637DD" w:rsidRDefault="001637DD" w:rsidP="001637DD">
      <w:pPr>
        <w:numPr>
          <w:ilvl w:val="1"/>
          <w:numId w:val="32"/>
        </w:numPr>
      </w:pPr>
      <w:r w:rsidRPr="001637DD">
        <w:t>The system assigns the employee a unique employee ID.</w:t>
      </w:r>
    </w:p>
    <w:p w14:paraId="2C1EEBC0" w14:textId="77777777" w:rsidR="001637DD" w:rsidRPr="001637DD" w:rsidRDefault="001637DD" w:rsidP="001637DD">
      <w:pPr>
        <w:numPr>
          <w:ilvl w:val="1"/>
          <w:numId w:val="32"/>
        </w:numPr>
      </w:pPr>
      <w:r w:rsidRPr="001637DD">
        <w:t>HR uploads necessary documents (e.g., offer letter, contract).</w:t>
      </w:r>
    </w:p>
    <w:p w14:paraId="3946E45D" w14:textId="77777777" w:rsidR="001637DD" w:rsidRPr="001637DD" w:rsidRDefault="001637DD" w:rsidP="001637DD">
      <w:pPr>
        <w:numPr>
          <w:ilvl w:val="1"/>
          <w:numId w:val="32"/>
        </w:numPr>
      </w:pPr>
      <w:r w:rsidRPr="001637DD">
        <w:t>The system stores employee data and links them to the corresponding department and role.</w:t>
      </w:r>
    </w:p>
    <w:p w14:paraId="6FB3A5CA" w14:textId="77777777" w:rsidR="001637DD" w:rsidRPr="001637DD" w:rsidRDefault="001637DD" w:rsidP="001637DD">
      <w:pPr>
        <w:numPr>
          <w:ilvl w:val="0"/>
          <w:numId w:val="32"/>
        </w:numPr>
      </w:pPr>
      <w:r w:rsidRPr="001637DD">
        <w:rPr>
          <w:b/>
          <w:bCs/>
        </w:rPr>
        <w:t>Contract Management</w:t>
      </w:r>
      <w:r w:rsidRPr="001637DD">
        <w:t>:</w:t>
      </w:r>
    </w:p>
    <w:p w14:paraId="59EC26B3" w14:textId="77777777" w:rsidR="001637DD" w:rsidRPr="001637DD" w:rsidRDefault="001637DD" w:rsidP="001637DD">
      <w:pPr>
        <w:numPr>
          <w:ilvl w:val="1"/>
          <w:numId w:val="32"/>
        </w:numPr>
      </w:pPr>
      <w:r w:rsidRPr="001637DD">
        <w:t>HR enters the employment contract details (start date, salary, role).</w:t>
      </w:r>
    </w:p>
    <w:p w14:paraId="539585A8" w14:textId="77777777" w:rsidR="001637DD" w:rsidRPr="001637DD" w:rsidRDefault="001637DD" w:rsidP="001637DD">
      <w:pPr>
        <w:numPr>
          <w:ilvl w:val="1"/>
          <w:numId w:val="32"/>
        </w:numPr>
      </w:pPr>
      <w:r w:rsidRPr="001637DD">
        <w:t>The contract is saved and linked to the employee profile.</w:t>
      </w:r>
    </w:p>
    <w:p w14:paraId="2A3555B3" w14:textId="77777777" w:rsidR="001637DD" w:rsidRPr="001637DD" w:rsidRDefault="001637DD" w:rsidP="001637DD">
      <w:pPr>
        <w:numPr>
          <w:ilvl w:val="1"/>
          <w:numId w:val="32"/>
        </w:numPr>
      </w:pPr>
      <w:r w:rsidRPr="001637DD">
        <w:t>The system automatically sets reminders for contract expiration or renewal.</w:t>
      </w:r>
    </w:p>
    <w:p w14:paraId="5B257B6F" w14:textId="77777777" w:rsidR="001637DD" w:rsidRPr="001637DD" w:rsidRDefault="001637DD" w:rsidP="001637DD">
      <w:pPr>
        <w:numPr>
          <w:ilvl w:val="0"/>
          <w:numId w:val="32"/>
        </w:numPr>
      </w:pPr>
      <w:r w:rsidRPr="001637DD">
        <w:rPr>
          <w:b/>
          <w:bCs/>
        </w:rPr>
        <w:t>Profile Update</w:t>
      </w:r>
      <w:r w:rsidRPr="001637DD">
        <w:t>:</w:t>
      </w:r>
    </w:p>
    <w:p w14:paraId="47FD2F22" w14:textId="77777777" w:rsidR="001637DD" w:rsidRPr="001637DD" w:rsidRDefault="001637DD" w:rsidP="001637DD">
      <w:pPr>
        <w:numPr>
          <w:ilvl w:val="1"/>
          <w:numId w:val="32"/>
        </w:numPr>
      </w:pPr>
      <w:r w:rsidRPr="001637DD">
        <w:t>Employee or HR can update employee information (e.g., address change, role change).</w:t>
      </w:r>
    </w:p>
    <w:p w14:paraId="57061513" w14:textId="77777777" w:rsidR="001637DD" w:rsidRPr="001637DD" w:rsidRDefault="001637DD" w:rsidP="001637DD">
      <w:pPr>
        <w:numPr>
          <w:ilvl w:val="1"/>
          <w:numId w:val="32"/>
        </w:numPr>
      </w:pPr>
      <w:r w:rsidRPr="001637DD">
        <w:t>Any updates trigger an automatic update across relevant modules (e.g., payroll, attendance).</w:t>
      </w:r>
    </w:p>
    <w:p w14:paraId="1F635F0F" w14:textId="77777777" w:rsidR="001637DD" w:rsidRPr="001637DD" w:rsidRDefault="001637DD" w:rsidP="001637DD">
      <w:pPr>
        <w:numPr>
          <w:ilvl w:val="0"/>
          <w:numId w:val="32"/>
        </w:numPr>
      </w:pPr>
      <w:r w:rsidRPr="001637DD">
        <w:rPr>
          <w:b/>
          <w:bCs/>
        </w:rPr>
        <w:t>Onboarding/Offboarding</w:t>
      </w:r>
      <w:r w:rsidRPr="001637DD">
        <w:t>:</w:t>
      </w:r>
    </w:p>
    <w:p w14:paraId="42427E2B" w14:textId="77777777" w:rsidR="001637DD" w:rsidRPr="001637DD" w:rsidRDefault="001637DD" w:rsidP="001637DD">
      <w:pPr>
        <w:numPr>
          <w:ilvl w:val="1"/>
          <w:numId w:val="32"/>
        </w:numPr>
      </w:pPr>
      <w:r w:rsidRPr="001637DD">
        <w:t>When a new employee joins, an onboarding checklist is generated (e.g., document verification, assigning tasks).</w:t>
      </w:r>
    </w:p>
    <w:p w14:paraId="0BEF088C" w14:textId="77777777" w:rsidR="001637DD" w:rsidRPr="001637DD" w:rsidRDefault="001637DD" w:rsidP="001637DD">
      <w:pPr>
        <w:numPr>
          <w:ilvl w:val="1"/>
          <w:numId w:val="32"/>
        </w:numPr>
      </w:pPr>
      <w:r w:rsidRPr="001637DD">
        <w:t>For exiting employees, HR initiates the offboarding process, updating the system to mark the employee as inactive.</w:t>
      </w:r>
    </w:p>
    <w:p w14:paraId="6C279CED" w14:textId="77777777" w:rsidR="001637DD" w:rsidRPr="001637DD" w:rsidRDefault="00000000" w:rsidP="001637DD">
      <w:r>
        <w:pict w14:anchorId="180DC5F9">
          <v:rect id="_x0000_i1042" style="width:0;height:1.5pt" o:hralign="center" o:hrstd="t" o:hr="t" fillcolor="#a0a0a0" stroked="f"/>
        </w:pict>
      </w:r>
    </w:p>
    <w:p w14:paraId="46BC2789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2. Attendance Tracking Workflow</w:t>
      </w:r>
    </w:p>
    <w:p w14:paraId="3B457AED" w14:textId="77777777" w:rsidR="001637DD" w:rsidRPr="001637DD" w:rsidRDefault="001637DD" w:rsidP="001637DD">
      <w:r w:rsidRPr="001637DD">
        <w:rPr>
          <w:b/>
          <w:bCs/>
        </w:rPr>
        <w:t>Objective</w:t>
      </w:r>
      <w:r w:rsidRPr="001637DD">
        <w:t>: Monitor employee attendance, record working hours, and manage leaves.</w:t>
      </w:r>
    </w:p>
    <w:p w14:paraId="7389ACDD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Steps:</w:t>
      </w:r>
    </w:p>
    <w:p w14:paraId="03B9812A" w14:textId="77777777" w:rsidR="001637DD" w:rsidRPr="001637DD" w:rsidRDefault="001637DD" w:rsidP="001637DD">
      <w:pPr>
        <w:numPr>
          <w:ilvl w:val="0"/>
          <w:numId w:val="33"/>
        </w:numPr>
      </w:pPr>
      <w:r w:rsidRPr="001637DD">
        <w:rPr>
          <w:b/>
          <w:bCs/>
        </w:rPr>
        <w:t>Attendance Recording</w:t>
      </w:r>
      <w:r w:rsidRPr="001637DD">
        <w:t>:</w:t>
      </w:r>
    </w:p>
    <w:p w14:paraId="7E9CEADE" w14:textId="77777777" w:rsidR="001637DD" w:rsidRPr="001637DD" w:rsidRDefault="001637DD" w:rsidP="001637DD">
      <w:pPr>
        <w:numPr>
          <w:ilvl w:val="1"/>
          <w:numId w:val="33"/>
        </w:numPr>
      </w:pPr>
      <w:r w:rsidRPr="001637DD">
        <w:t>Employees check in and check out using an attendance system (biometric, login, or mobile app).</w:t>
      </w:r>
    </w:p>
    <w:p w14:paraId="64EB32D8" w14:textId="77777777" w:rsidR="001637DD" w:rsidRPr="001637DD" w:rsidRDefault="001637DD" w:rsidP="001637DD">
      <w:pPr>
        <w:numPr>
          <w:ilvl w:val="1"/>
          <w:numId w:val="33"/>
        </w:numPr>
      </w:pPr>
      <w:r w:rsidRPr="001637DD">
        <w:t>Attendance is automatically recorded and linked to the employee profile.</w:t>
      </w:r>
    </w:p>
    <w:p w14:paraId="2E0A6D66" w14:textId="77777777" w:rsidR="001637DD" w:rsidRPr="001637DD" w:rsidRDefault="001637DD" w:rsidP="001637DD">
      <w:pPr>
        <w:numPr>
          <w:ilvl w:val="1"/>
          <w:numId w:val="33"/>
        </w:numPr>
      </w:pPr>
      <w:r w:rsidRPr="001637DD">
        <w:t>The system calculates work hours and tracks any overtime or absence.</w:t>
      </w:r>
    </w:p>
    <w:p w14:paraId="6113AF3B" w14:textId="77777777" w:rsidR="001637DD" w:rsidRPr="001637DD" w:rsidRDefault="001637DD" w:rsidP="001637DD">
      <w:pPr>
        <w:numPr>
          <w:ilvl w:val="0"/>
          <w:numId w:val="33"/>
        </w:numPr>
      </w:pPr>
      <w:r w:rsidRPr="001637DD">
        <w:rPr>
          <w:b/>
          <w:bCs/>
        </w:rPr>
        <w:t>Leave Request</w:t>
      </w:r>
      <w:r w:rsidRPr="001637DD">
        <w:t>:</w:t>
      </w:r>
    </w:p>
    <w:p w14:paraId="4B3647B8" w14:textId="77777777" w:rsidR="001637DD" w:rsidRPr="001637DD" w:rsidRDefault="001637DD" w:rsidP="001637DD">
      <w:pPr>
        <w:numPr>
          <w:ilvl w:val="1"/>
          <w:numId w:val="33"/>
        </w:numPr>
      </w:pPr>
      <w:r w:rsidRPr="001637DD">
        <w:t>Employees request leave by filling out the leave type (e.g., vacation, sick leave) and dates.</w:t>
      </w:r>
    </w:p>
    <w:p w14:paraId="7C6A3D26" w14:textId="77777777" w:rsidR="001637DD" w:rsidRPr="001637DD" w:rsidRDefault="001637DD" w:rsidP="001637DD">
      <w:pPr>
        <w:numPr>
          <w:ilvl w:val="1"/>
          <w:numId w:val="33"/>
        </w:numPr>
      </w:pPr>
      <w:r w:rsidRPr="001637DD">
        <w:t>The system checks the employee's leave balance and forwards the request to the manager.</w:t>
      </w:r>
    </w:p>
    <w:p w14:paraId="12B8DCCF" w14:textId="77777777" w:rsidR="001637DD" w:rsidRPr="001637DD" w:rsidRDefault="001637DD" w:rsidP="001637DD">
      <w:pPr>
        <w:numPr>
          <w:ilvl w:val="0"/>
          <w:numId w:val="33"/>
        </w:numPr>
      </w:pPr>
      <w:r w:rsidRPr="001637DD">
        <w:rPr>
          <w:b/>
          <w:bCs/>
        </w:rPr>
        <w:t>Leave Approval</w:t>
      </w:r>
      <w:r w:rsidRPr="001637DD">
        <w:t>:</w:t>
      </w:r>
    </w:p>
    <w:p w14:paraId="58FBAA5E" w14:textId="77777777" w:rsidR="001637DD" w:rsidRPr="001637DD" w:rsidRDefault="001637DD" w:rsidP="001637DD">
      <w:pPr>
        <w:numPr>
          <w:ilvl w:val="1"/>
          <w:numId w:val="33"/>
        </w:numPr>
      </w:pPr>
      <w:r w:rsidRPr="001637DD">
        <w:lastRenderedPageBreak/>
        <w:t>The manager reviews the leave request and approves/rejects it.</w:t>
      </w:r>
    </w:p>
    <w:p w14:paraId="49C3C8B1" w14:textId="77777777" w:rsidR="001637DD" w:rsidRPr="001637DD" w:rsidRDefault="001637DD" w:rsidP="001637DD">
      <w:pPr>
        <w:numPr>
          <w:ilvl w:val="1"/>
          <w:numId w:val="33"/>
        </w:numPr>
      </w:pPr>
      <w:r w:rsidRPr="001637DD">
        <w:t>Upon approval, the system updates the leave balance and attendance record.</w:t>
      </w:r>
    </w:p>
    <w:p w14:paraId="76F70165" w14:textId="77777777" w:rsidR="001637DD" w:rsidRPr="001637DD" w:rsidRDefault="001637DD" w:rsidP="001637DD">
      <w:pPr>
        <w:numPr>
          <w:ilvl w:val="1"/>
          <w:numId w:val="33"/>
        </w:numPr>
      </w:pPr>
      <w:r w:rsidRPr="001637DD">
        <w:t>The employee is notified of the approval/rejection via the notification system.</w:t>
      </w:r>
    </w:p>
    <w:p w14:paraId="7CFD6A63" w14:textId="77777777" w:rsidR="001637DD" w:rsidRPr="001637DD" w:rsidRDefault="001637DD" w:rsidP="001637DD">
      <w:pPr>
        <w:numPr>
          <w:ilvl w:val="0"/>
          <w:numId w:val="33"/>
        </w:numPr>
      </w:pPr>
      <w:r w:rsidRPr="001637DD">
        <w:rPr>
          <w:b/>
          <w:bCs/>
        </w:rPr>
        <w:t>Leave Reports</w:t>
      </w:r>
      <w:r w:rsidRPr="001637DD">
        <w:t>:</w:t>
      </w:r>
    </w:p>
    <w:p w14:paraId="20E74AFB" w14:textId="77777777" w:rsidR="001637DD" w:rsidRPr="001637DD" w:rsidRDefault="001637DD" w:rsidP="001637DD">
      <w:pPr>
        <w:numPr>
          <w:ilvl w:val="1"/>
          <w:numId w:val="33"/>
        </w:numPr>
      </w:pPr>
      <w:r w:rsidRPr="001637DD">
        <w:t>HR generates reports on employee attendance, absenteeism, and leaves for performance and planning purposes.</w:t>
      </w:r>
    </w:p>
    <w:p w14:paraId="64345221" w14:textId="77777777" w:rsidR="001637DD" w:rsidRPr="001637DD" w:rsidRDefault="00000000" w:rsidP="001637DD">
      <w:r>
        <w:pict w14:anchorId="637098C1">
          <v:rect id="_x0000_i1043" style="width:0;height:1.5pt" o:hralign="center" o:hrstd="t" o:hr="t" fillcolor="#a0a0a0" stroked="f"/>
        </w:pict>
      </w:r>
    </w:p>
    <w:p w14:paraId="463F98C0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3. Payroll Management Workflow</w:t>
      </w:r>
    </w:p>
    <w:p w14:paraId="10D3D2A6" w14:textId="77777777" w:rsidR="001637DD" w:rsidRPr="001637DD" w:rsidRDefault="001637DD" w:rsidP="001637DD">
      <w:r w:rsidRPr="001637DD">
        <w:rPr>
          <w:b/>
          <w:bCs/>
        </w:rPr>
        <w:t>Objective</w:t>
      </w:r>
      <w:r w:rsidRPr="001637DD">
        <w:t>: Automate salary calculation, generate pay slips, and manage payroll-related data.</w:t>
      </w:r>
    </w:p>
    <w:p w14:paraId="2944D611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Steps:</w:t>
      </w:r>
    </w:p>
    <w:p w14:paraId="50D500A6" w14:textId="77777777" w:rsidR="001637DD" w:rsidRPr="001637DD" w:rsidRDefault="001637DD" w:rsidP="001637DD">
      <w:pPr>
        <w:numPr>
          <w:ilvl w:val="0"/>
          <w:numId w:val="34"/>
        </w:numPr>
      </w:pPr>
      <w:r w:rsidRPr="001637DD">
        <w:rPr>
          <w:b/>
          <w:bCs/>
        </w:rPr>
        <w:t>Salary Calculation</w:t>
      </w:r>
      <w:r w:rsidRPr="001637DD">
        <w:t>:</w:t>
      </w:r>
    </w:p>
    <w:p w14:paraId="1686BC2B" w14:textId="77777777" w:rsidR="001637DD" w:rsidRPr="001637DD" w:rsidRDefault="001637DD" w:rsidP="001637DD">
      <w:pPr>
        <w:numPr>
          <w:ilvl w:val="1"/>
          <w:numId w:val="34"/>
        </w:numPr>
      </w:pPr>
      <w:r w:rsidRPr="001637DD">
        <w:t>The system calculates monthly salaries based on employee attendance, role, and contract details.</w:t>
      </w:r>
    </w:p>
    <w:p w14:paraId="49ED8B9F" w14:textId="77777777" w:rsidR="001637DD" w:rsidRPr="001637DD" w:rsidRDefault="001637DD" w:rsidP="001637DD">
      <w:pPr>
        <w:numPr>
          <w:ilvl w:val="1"/>
          <w:numId w:val="34"/>
        </w:numPr>
      </w:pPr>
      <w:r w:rsidRPr="001637DD">
        <w:t>Deductions (e.g., taxes, benefits) and bonuses (e.g., performance incentives) are automatically applied.</w:t>
      </w:r>
    </w:p>
    <w:p w14:paraId="39122FF9" w14:textId="77777777" w:rsidR="001637DD" w:rsidRPr="001637DD" w:rsidRDefault="001637DD" w:rsidP="001637DD">
      <w:pPr>
        <w:numPr>
          <w:ilvl w:val="0"/>
          <w:numId w:val="34"/>
        </w:numPr>
      </w:pPr>
      <w:r w:rsidRPr="001637DD">
        <w:rPr>
          <w:b/>
          <w:bCs/>
        </w:rPr>
        <w:t>Pay Slip Generation</w:t>
      </w:r>
      <w:r w:rsidRPr="001637DD">
        <w:t>:</w:t>
      </w:r>
    </w:p>
    <w:p w14:paraId="09C73BCD" w14:textId="77777777" w:rsidR="001637DD" w:rsidRPr="001637DD" w:rsidRDefault="001637DD" w:rsidP="001637DD">
      <w:pPr>
        <w:numPr>
          <w:ilvl w:val="1"/>
          <w:numId w:val="34"/>
        </w:numPr>
      </w:pPr>
      <w:r w:rsidRPr="001637DD">
        <w:t>The system generates pay slips for each employee with a detailed breakdown of earnings, deductions, and bonuses.</w:t>
      </w:r>
    </w:p>
    <w:p w14:paraId="3B4DE0DE" w14:textId="77777777" w:rsidR="001637DD" w:rsidRPr="001637DD" w:rsidRDefault="001637DD" w:rsidP="001637DD">
      <w:pPr>
        <w:numPr>
          <w:ilvl w:val="1"/>
          <w:numId w:val="34"/>
        </w:numPr>
      </w:pPr>
      <w:r w:rsidRPr="001637DD">
        <w:t>Pay slips are sent to employees via email or the HRMS portal.</w:t>
      </w:r>
    </w:p>
    <w:p w14:paraId="35B883BC" w14:textId="77777777" w:rsidR="001637DD" w:rsidRPr="001637DD" w:rsidRDefault="001637DD" w:rsidP="001637DD">
      <w:pPr>
        <w:numPr>
          <w:ilvl w:val="0"/>
          <w:numId w:val="34"/>
        </w:numPr>
      </w:pPr>
      <w:r w:rsidRPr="001637DD">
        <w:rPr>
          <w:b/>
          <w:bCs/>
        </w:rPr>
        <w:t>Salary Payment</w:t>
      </w:r>
      <w:r w:rsidRPr="001637DD">
        <w:t>:</w:t>
      </w:r>
    </w:p>
    <w:p w14:paraId="02A28A09" w14:textId="77777777" w:rsidR="001637DD" w:rsidRPr="001637DD" w:rsidRDefault="001637DD" w:rsidP="001637DD">
      <w:pPr>
        <w:numPr>
          <w:ilvl w:val="1"/>
          <w:numId w:val="34"/>
        </w:numPr>
      </w:pPr>
      <w:r w:rsidRPr="001637DD">
        <w:t>HR initiates salary payments by integrating with the company's banking system.</w:t>
      </w:r>
    </w:p>
    <w:p w14:paraId="30961A5E" w14:textId="77777777" w:rsidR="001637DD" w:rsidRPr="001637DD" w:rsidRDefault="001637DD" w:rsidP="001637DD">
      <w:pPr>
        <w:numPr>
          <w:ilvl w:val="1"/>
          <w:numId w:val="34"/>
        </w:numPr>
      </w:pPr>
      <w:r w:rsidRPr="001637DD">
        <w:t>Payments are processed and transferred to employees' bank accounts.</w:t>
      </w:r>
    </w:p>
    <w:p w14:paraId="097E4A3E" w14:textId="77777777" w:rsidR="001637DD" w:rsidRPr="001637DD" w:rsidRDefault="001637DD" w:rsidP="001637DD">
      <w:pPr>
        <w:numPr>
          <w:ilvl w:val="0"/>
          <w:numId w:val="34"/>
        </w:numPr>
      </w:pPr>
      <w:r w:rsidRPr="001637DD">
        <w:rPr>
          <w:b/>
          <w:bCs/>
        </w:rPr>
        <w:t>Payroll Reporting</w:t>
      </w:r>
      <w:r w:rsidRPr="001637DD">
        <w:t>:</w:t>
      </w:r>
    </w:p>
    <w:p w14:paraId="4CF2D895" w14:textId="77777777" w:rsidR="001637DD" w:rsidRPr="001637DD" w:rsidRDefault="001637DD" w:rsidP="001637DD">
      <w:pPr>
        <w:numPr>
          <w:ilvl w:val="1"/>
          <w:numId w:val="34"/>
        </w:numPr>
      </w:pPr>
      <w:r w:rsidRPr="001637DD">
        <w:t>The system generates payroll reports showing total salaries, bonuses, deductions, and tax withholdings for a given period.</w:t>
      </w:r>
    </w:p>
    <w:p w14:paraId="1B6B9E7A" w14:textId="77777777" w:rsidR="001637DD" w:rsidRPr="001637DD" w:rsidRDefault="001637DD" w:rsidP="001637DD">
      <w:pPr>
        <w:numPr>
          <w:ilvl w:val="1"/>
          <w:numId w:val="34"/>
        </w:numPr>
      </w:pPr>
      <w:r w:rsidRPr="001637DD">
        <w:t>HR and finance teams use these reports for financial planning and tax compliance.</w:t>
      </w:r>
    </w:p>
    <w:p w14:paraId="0AAB79B4" w14:textId="77777777" w:rsidR="001637DD" w:rsidRPr="001637DD" w:rsidRDefault="00000000" w:rsidP="001637DD">
      <w:r>
        <w:pict w14:anchorId="71A0FFE6">
          <v:rect id="_x0000_i1044" style="width:0;height:1.5pt" o:hralign="center" o:hrstd="t" o:hr="t" fillcolor="#a0a0a0" stroked="f"/>
        </w:pict>
      </w:r>
    </w:p>
    <w:p w14:paraId="6F689786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4. Performance Management Workflow</w:t>
      </w:r>
    </w:p>
    <w:p w14:paraId="1A89E52B" w14:textId="77777777" w:rsidR="001637DD" w:rsidRPr="001637DD" w:rsidRDefault="001637DD" w:rsidP="001637DD">
      <w:r w:rsidRPr="001637DD">
        <w:rPr>
          <w:b/>
          <w:bCs/>
        </w:rPr>
        <w:t>Objective</w:t>
      </w:r>
      <w:r w:rsidRPr="001637DD">
        <w:t>: Conduct performance reviews, provide feedback, and manage promotions.</w:t>
      </w:r>
    </w:p>
    <w:p w14:paraId="37297545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Steps:</w:t>
      </w:r>
    </w:p>
    <w:p w14:paraId="4C8498F4" w14:textId="77777777" w:rsidR="001637DD" w:rsidRPr="001637DD" w:rsidRDefault="001637DD" w:rsidP="001637DD">
      <w:pPr>
        <w:numPr>
          <w:ilvl w:val="0"/>
          <w:numId w:val="35"/>
        </w:numPr>
      </w:pPr>
      <w:r w:rsidRPr="001637DD">
        <w:rPr>
          <w:b/>
          <w:bCs/>
        </w:rPr>
        <w:t>Performance Review Setup</w:t>
      </w:r>
      <w:r w:rsidRPr="001637DD">
        <w:t>:</w:t>
      </w:r>
    </w:p>
    <w:p w14:paraId="15ECAE06" w14:textId="77777777" w:rsidR="001637DD" w:rsidRPr="001637DD" w:rsidRDefault="001637DD" w:rsidP="001637DD">
      <w:pPr>
        <w:numPr>
          <w:ilvl w:val="1"/>
          <w:numId w:val="35"/>
        </w:numPr>
      </w:pPr>
      <w:r w:rsidRPr="001637DD">
        <w:t>HR schedules performance review periods (quarterly, annual).</w:t>
      </w:r>
    </w:p>
    <w:p w14:paraId="33DCC671" w14:textId="77777777" w:rsidR="001637DD" w:rsidRPr="001637DD" w:rsidRDefault="001637DD" w:rsidP="001637DD">
      <w:pPr>
        <w:numPr>
          <w:ilvl w:val="1"/>
          <w:numId w:val="35"/>
        </w:numPr>
      </w:pPr>
      <w:r w:rsidRPr="001637DD">
        <w:t>Managers are assigned to evaluate employees based on set goals and criteria.</w:t>
      </w:r>
    </w:p>
    <w:p w14:paraId="37B5A19C" w14:textId="77777777" w:rsidR="001637DD" w:rsidRPr="001637DD" w:rsidRDefault="001637DD" w:rsidP="001637DD">
      <w:pPr>
        <w:numPr>
          <w:ilvl w:val="0"/>
          <w:numId w:val="35"/>
        </w:numPr>
      </w:pPr>
      <w:r w:rsidRPr="001637DD">
        <w:rPr>
          <w:b/>
          <w:bCs/>
        </w:rPr>
        <w:t>Employee Review</w:t>
      </w:r>
      <w:r w:rsidRPr="001637DD">
        <w:t>:</w:t>
      </w:r>
    </w:p>
    <w:p w14:paraId="4E05BF3A" w14:textId="77777777" w:rsidR="001637DD" w:rsidRPr="001637DD" w:rsidRDefault="001637DD" w:rsidP="001637DD">
      <w:pPr>
        <w:numPr>
          <w:ilvl w:val="1"/>
          <w:numId w:val="35"/>
        </w:numPr>
      </w:pPr>
      <w:r w:rsidRPr="001637DD">
        <w:t>Managers fill out performance evaluation forms for their team members, rating them on various metrics (e.g., quality of work, teamwork).</w:t>
      </w:r>
    </w:p>
    <w:p w14:paraId="4D8600F1" w14:textId="77777777" w:rsidR="001637DD" w:rsidRPr="001637DD" w:rsidRDefault="001637DD" w:rsidP="001637DD">
      <w:pPr>
        <w:numPr>
          <w:ilvl w:val="1"/>
          <w:numId w:val="35"/>
        </w:numPr>
      </w:pPr>
      <w:r w:rsidRPr="001637DD">
        <w:t>Feedback is recorded, and areas for improvement are identified.</w:t>
      </w:r>
    </w:p>
    <w:p w14:paraId="28DEF478" w14:textId="77777777" w:rsidR="001637DD" w:rsidRPr="001637DD" w:rsidRDefault="001637DD" w:rsidP="001637DD">
      <w:pPr>
        <w:numPr>
          <w:ilvl w:val="0"/>
          <w:numId w:val="35"/>
        </w:numPr>
      </w:pPr>
      <w:r w:rsidRPr="001637DD">
        <w:rPr>
          <w:b/>
          <w:bCs/>
        </w:rPr>
        <w:lastRenderedPageBreak/>
        <w:t>Feedback and Promotion</w:t>
      </w:r>
      <w:r w:rsidRPr="001637DD">
        <w:t>:</w:t>
      </w:r>
    </w:p>
    <w:p w14:paraId="0C556E0C" w14:textId="77777777" w:rsidR="001637DD" w:rsidRPr="001637DD" w:rsidRDefault="001637DD" w:rsidP="001637DD">
      <w:pPr>
        <w:numPr>
          <w:ilvl w:val="1"/>
          <w:numId w:val="35"/>
        </w:numPr>
      </w:pPr>
      <w:r w:rsidRPr="001637DD">
        <w:t>The system stores feedback, and managers can discuss it with employees.</w:t>
      </w:r>
    </w:p>
    <w:p w14:paraId="446B7CA7" w14:textId="77777777" w:rsidR="001637DD" w:rsidRPr="001637DD" w:rsidRDefault="001637DD" w:rsidP="001637DD">
      <w:pPr>
        <w:numPr>
          <w:ilvl w:val="1"/>
          <w:numId w:val="35"/>
        </w:numPr>
      </w:pPr>
      <w:r w:rsidRPr="001637DD">
        <w:t>Based on the evaluation, HR or management decides on promotions or role changes.</w:t>
      </w:r>
    </w:p>
    <w:p w14:paraId="6A99F8A5" w14:textId="77777777" w:rsidR="001637DD" w:rsidRPr="001637DD" w:rsidRDefault="001637DD" w:rsidP="001637DD">
      <w:pPr>
        <w:numPr>
          <w:ilvl w:val="1"/>
          <w:numId w:val="35"/>
        </w:numPr>
      </w:pPr>
      <w:r w:rsidRPr="001637DD">
        <w:t>Updated roles or salary increments are reflected in the employee’s profile and payroll.</w:t>
      </w:r>
    </w:p>
    <w:p w14:paraId="2FE4B3F3" w14:textId="77777777" w:rsidR="001637DD" w:rsidRPr="001637DD" w:rsidRDefault="001637DD" w:rsidP="001637DD">
      <w:pPr>
        <w:numPr>
          <w:ilvl w:val="0"/>
          <w:numId w:val="35"/>
        </w:numPr>
      </w:pPr>
      <w:r w:rsidRPr="001637DD">
        <w:rPr>
          <w:b/>
          <w:bCs/>
        </w:rPr>
        <w:t>Performance Reporting</w:t>
      </w:r>
      <w:r w:rsidRPr="001637DD">
        <w:t>:</w:t>
      </w:r>
    </w:p>
    <w:p w14:paraId="73D83B3B" w14:textId="77777777" w:rsidR="001637DD" w:rsidRPr="001637DD" w:rsidRDefault="001637DD" w:rsidP="001637DD">
      <w:pPr>
        <w:numPr>
          <w:ilvl w:val="1"/>
          <w:numId w:val="35"/>
        </w:numPr>
      </w:pPr>
      <w:r w:rsidRPr="001637DD">
        <w:t>HR generates reports on overall employee performance to identify top performers and those in need of training or support.</w:t>
      </w:r>
    </w:p>
    <w:p w14:paraId="49652AFD" w14:textId="77777777" w:rsidR="001637DD" w:rsidRPr="001637DD" w:rsidRDefault="00000000" w:rsidP="001637DD">
      <w:r>
        <w:pict w14:anchorId="488607F3">
          <v:rect id="_x0000_i1045" style="width:0;height:1.5pt" o:hralign="center" o:hrstd="t" o:hr="t" fillcolor="#a0a0a0" stroked="f"/>
        </w:pict>
      </w:r>
    </w:p>
    <w:p w14:paraId="492EFCC2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5. Recruitment Workflow</w:t>
      </w:r>
    </w:p>
    <w:p w14:paraId="2AA377F1" w14:textId="77777777" w:rsidR="001637DD" w:rsidRPr="001637DD" w:rsidRDefault="001637DD" w:rsidP="001637DD">
      <w:r w:rsidRPr="001637DD">
        <w:rPr>
          <w:b/>
          <w:bCs/>
        </w:rPr>
        <w:t>Objective</w:t>
      </w:r>
      <w:r w:rsidRPr="001637DD">
        <w:t>: Post job openings, manage applicants, and conduct interviews.</w:t>
      </w:r>
    </w:p>
    <w:p w14:paraId="5C3D2DBE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Steps:</w:t>
      </w:r>
    </w:p>
    <w:p w14:paraId="3210C005" w14:textId="77777777" w:rsidR="001637DD" w:rsidRPr="001637DD" w:rsidRDefault="001637DD" w:rsidP="001637DD">
      <w:pPr>
        <w:numPr>
          <w:ilvl w:val="0"/>
          <w:numId w:val="36"/>
        </w:numPr>
      </w:pPr>
      <w:r w:rsidRPr="001637DD">
        <w:rPr>
          <w:b/>
          <w:bCs/>
        </w:rPr>
        <w:t>Job Posting</w:t>
      </w:r>
      <w:r w:rsidRPr="001637DD">
        <w:t>:</w:t>
      </w:r>
    </w:p>
    <w:p w14:paraId="47A34C2B" w14:textId="77777777" w:rsidR="001637DD" w:rsidRPr="001637DD" w:rsidRDefault="001637DD" w:rsidP="001637DD">
      <w:pPr>
        <w:numPr>
          <w:ilvl w:val="1"/>
          <w:numId w:val="36"/>
        </w:numPr>
      </w:pPr>
      <w:r w:rsidRPr="001637DD">
        <w:t>HR creates job postings, specifying the job description, requirements, and deadlines.</w:t>
      </w:r>
    </w:p>
    <w:p w14:paraId="5EADEAFB" w14:textId="77777777" w:rsidR="001637DD" w:rsidRPr="001637DD" w:rsidRDefault="001637DD" w:rsidP="001637DD">
      <w:pPr>
        <w:numPr>
          <w:ilvl w:val="1"/>
          <w:numId w:val="36"/>
        </w:numPr>
      </w:pPr>
      <w:r w:rsidRPr="001637DD">
        <w:t>The system publishes the job on the company’s portal and external job platforms.</w:t>
      </w:r>
    </w:p>
    <w:p w14:paraId="511C8576" w14:textId="77777777" w:rsidR="001637DD" w:rsidRPr="001637DD" w:rsidRDefault="001637DD" w:rsidP="001637DD">
      <w:pPr>
        <w:numPr>
          <w:ilvl w:val="0"/>
          <w:numId w:val="36"/>
        </w:numPr>
      </w:pPr>
      <w:r w:rsidRPr="001637DD">
        <w:rPr>
          <w:b/>
          <w:bCs/>
        </w:rPr>
        <w:t>Applicant Submission</w:t>
      </w:r>
      <w:r w:rsidRPr="001637DD">
        <w:t>:</w:t>
      </w:r>
    </w:p>
    <w:p w14:paraId="4E38D762" w14:textId="77777777" w:rsidR="001637DD" w:rsidRPr="001637DD" w:rsidRDefault="001637DD" w:rsidP="001637DD">
      <w:pPr>
        <w:numPr>
          <w:ilvl w:val="1"/>
          <w:numId w:val="36"/>
        </w:numPr>
      </w:pPr>
      <w:r w:rsidRPr="001637DD">
        <w:t>Applicants submit their resumes and cover letters through the system.</w:t>
      </w:r>
    </w:p>
    <w:p w14:paraId="75ABAA6F" w14:textId="77777777" w:rsidR="001637DD" w:rsidRPr="001637DD" w:rsidRDefault="001637DD" w:rsidP="001637DD">
      <w:pPr>
        <w:numPr>
          <w:ilvl w:val="1"/>
          <w:numId w:val="36"/>
        </w:numPr>
      </w:pPr>
      <w:r w:rsidRPr="001637DD">
        <w:t>The system assigns a unique ID to each applicant and stores their details in the applicant database.</w:t>
      </w:r>
    </w:p>
    <w:p w14:paraId="55B64A60" w14:textId="77777777" w:rsidR="001637DD" w:rsidRPr="001637DD" w:rsidRDefault="001637DD" w:rsidP="001637DD">
      <w:pPr>
        <w:numPr>
          <w:ilvl w:val="0"/>
          <w:numId w:val="36"/>
        </w:numPr>
      </w:pPr>
      <w:r w:rsidRPr="001637DD">
        <w:rPr>
          <w:b/>
          <w:bCs/>
        </w:rPr>
        <w:t>Application Review</w:t>
      </w:r>
      <w:r w:rsidRPr="001637DD">
        <w:t>:</w:t>
      </w:r>
    </w:p>
    <w:p w14:paraId="4D502E00" w14:textId="77777777" w:rsidR="001637DD" w:rsidRPr="001637DD" w:rsidRDefault="001637DD" w:rsidP="001637DD">
      <w:pPr>
        <w:numPr>
          <w:ilvl w:val="1"/>
          <w:numId w:val="36"/>
        </w:numPr>
      </w:pPr>
      <w:r w:rsidRPr="001637DD">
        <w:t>HR or the hiring manager reviews applications and shortlists candidates based on qualifications.</w:t>
      </w:r>
    </w:p>
    <w:p w14:paraId="180189C6" w14:textId="77777777" w:rsidR="001637DD" w:rsidRPr="001637DD" w:rsidRDefault="001637DD" w:rsidP="001637DD">
      <w:pPr>
        <w:numPr>
          <w:ilvl w:val="1"/>
          <w:numId w:val="36"/>
        </w:numPr>
      </w:pPr>
      <w:r w:rsidRPr="001637DD">
        <w:t>Shortlisted candidates are moved to the interview stage.</w:t>
      </w:r>
    </w:p>
    <w:p w14:paraId="0E0F2742" w14:textId="77777777" w:rsidR="001637DD" w:rsidRPr="001637DD" w:rsidRDefault="001637DD" w:rsidP="001637DD">
      <w:pPr>
        <w:numPr>
          <w:ilvl w:val="0"/>
          <w:numId w:val="36"/>
        </w:numPr>
      </w:pPr>
      <w:r w:rsidRPr="001637DD">
        <w:rPr>
          <w:b/>
          <w:bCs/>
        </w:rPr>
        <w:t>Interview Scheduling</w:t>
      </w:r>
      <w:r w:rsidRPr="001637DD">
        <w:t>:</w:t>
      </w:r>
    </w:p>
    <w:p w14:paraId="7661B689" w14:textId="77777777" w:rsidR="001637DD" w:rsidRPr="001637DD" w:rsidRDefault="001637DD" w:rsidP="001637DD">
      <w:pPr>
        <w:numPr>
          <w:ilvl w:val="1"/>
          <w:numId w:val="36"/>
        </w:numPr>
      </w:pPr>
      <w:r w:rsidRPr="001637DD">
        <w:t>HR schedules interviews for shortlisted candidates, notifying the hiring team and applicants via email.</w:t>
      </w:r>
    </w:p>
    <w:p w14:paraId="1DA4A261" w14:textId="77777777" w:rsidR="001637DD" w:rsidRPr="001637DD" w:rsidRDefault="001637DD" w:rsidP="001637DD">
      <w:pPr>
        <w:numPr>
          <w:ilvl w:val="1"/>
          <w:numId w:val="36"/>
        </w:numPr>
      </w:pPr>
      <w:r w:rsidRPr="001637DD">
        <w:t>Interview results are recorded in the system, including feedback and ratings.</w:t>
      </w:r>
    </w:p>
    <w:p w14:paraId="4FF61969" w14:textId="77777777" w:rsidR="001637DD" w:rsidRPr="001637DD" w:rsidRDefault="001637DD" w:rsidP="001637DD">
      <w:pPr>
        <w:numPr>
          <w:ilvl w:val="0"/>
          <w:numId w:val="36"/>
        </w:numPr>
      </w:pPr>
      <w:r w:rsidRPr="001637DD">
        <w:rPr>
          <w:b/>
          <w:bCs/>
        </w:rPr>
        <w:t>Hiring Decision</w:t>
      </w:r>
      <w:r w:rsidRPr="001637DD">
        <w:t>:</w:t>
      </w:r>
    </w:p>
    <w:p w14:paraId="2F39B77F" w14:textId="77777777" w:rsidR="001637DD" w:rsidRPr="001637DD" w:rsidRDefault="001637DD" w:rsidP="001637DD">
      <w:pPr>
        <w:numPr>
          <w:ilvl w:val="1"/>
          <w:numId w:val="36"/>
        </w:numPr>
      </w:pPr>
      <w:r w:rsidRPr="001637DD">
        <w:t>HR marks candidates as “Hired” or “Rejected” based on interview results.</w:t>
      </w:r>
    </w:p>
    <w:p w14:paraId="5441619F" w14:textId="77777777" w:rsidR="001637DD" w:rsidRPr="001637DD" w:rsidRDefault="001637DD" w:rsidP="001637DD">
      <w:pPr>
        <w:numPr>
          <w:ilvl w:val="1"/>
          <w:numId w:val="36"/>
        </w:numPr>
      </w:pPr>
      <w:r w:rsidRPr="001637DD">
        <w:t>The system updates the recruitment status and generates an offer letter for hired candidates.</w:t>
      </w:r>
    </w:p>
    <w:p w14:paraId="6B4AEC79" w14:textId="77777777" w:rsidR="001637DD" w:rsidRPr="001637DD" w:rsidRDefault="001637DD" w:rsidP="001637DD">
      <w:pPr>
        <w:numPr>
          <w:ilvl w:val="1"/>
          <w:numId w:val="36"/>
        </w:numPr>
      </w:pPr>
      <w:r w:rsidRPr="001637DD">
        <w:t>The hired applicant’s details are transferred to the employee management module for onboarding.</w:t>
      </w:r>
    </w:p>
    <w:p w14:paraId="345EC463" w14:textId="77777777" w:rsidR="001637DD" w:rsidRPr="001637DD" w:rsidRDefault="00000000" w:rsidP="001637DD">
      <w:r>
        <w:pict w14:anchorId="58EBD69C">
          <v:rect id="_x0000_i1046" style="width:0;height:1.5pt" o:hralign="center" o:hrstd="t" o:hr="t" fillcolor="#a0a0a0" stroked="f"/>
        </w:pict>
      </w:r>
    </w:p>
    <w:p w14:paraId="32A0C921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6. Leave Management Workflow</w:t>
      </w:r>
    </w:p>
    <w:p w14:paraId="5D50D58C" w14:textId="77777777" w:rsidR="001637DD" w:rsidRPr="001637DD" w:rsidRDefault="001637DD" w:rsidP="001637DD">
      <w:r w:rsidRPr="001637DD">
        <w:rPr>
          <w:b/>
          <w:bCs/>
        </w:rPr>
        <w:t>Objective</w:t>
      </w:r>
      <w:r w:rsidRPr="001637DD">
        <w:t>: Handle leave requests and approvals for employees.</w:t>
      </w:r>
    </w:p>
    <w:p w14:paraId="011D3E8B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Steps:</w:t>
      </w:r>
    </w:p>
    <w:p w14:paraId="59F51670" w14:textId="77777777" w:rsidR="001637DD" w:rsidRPr="001637DD" w:rsidRDefault="001637DD" w:rsidP="001637DD">
      <w:pPr>
        <w:numPr>
          <w:ilvl w:val="0"/>
          <w:numId w:val="37"/>
        </w:numPr>
      </w:pPr>
      <w:r w:rsidRPr="001637DD">
        <w:rPr>
          <w:b/>
          <w:bCs/>
        </w:rPr>
        <w:t>Leave Request Submission</w:t>
      </w:r>
      <w:r w:rsidRPr="001637DD">
        <w:t>:</w:t>
      </w:r>
    </w:p>
    <w:p w14:paraId="2A6AAC85" w14:textId="77777777" w:rsidR="001637DD" w:rsidRPr="001637DD" w:rsidRDefault="001637DD" w:rsidP="001637DD">
      <w:pPr>
        <w:numPr>
          <w:ilvl w:val="1"/>
          <w:numId w:val="37"/>
        </w:numPr>
      </w:pPr>
      <w:r w:rsidRPr="001637DD">
        <w:t>Employee logs into the system and submits a leave request with start and end dates and reason for leave.</w:t>
      </w:r>
    </w:p>
    <w:p w14:paraId="5969237C" w14:textId="77777777" w:rsidR="001637DD" w:rsidRPr="001637DD" w:rsidRDefault="001637DD" w:rsidP="001637DD">
      <w:pPr>
        <w:numPr>
          <w:ilvl w:val="1"/>
          <w:numId w:val="37"/>
        </w:numPr>
      </w:pPr>
      <w:r w:rsidRPr="001637DD">
        <w:lastRenderedPageBreak/>
        <w:t>The system checks the employee’s remaining leave balance.</w:t>
      </w:r>
    </w:p>
    <w:p w14:paraId="31833C97" w14:textId="77777777" w:rsidR="001637DD" w:rsidRPr="001637DD" w:rsidRDefault="001637DD" w:rsidP="001637DD">
      <w:pPr>
        <w:numPr>
          <w:ilvl w:val="0"/>
          <w:numId w:val="37"/>
        </w:numPr>
      </w:pPr>
      <w:r w:rsidRPr="001637DD">
        <w:rPr>
          <w:b/>
          <w:bCs/>
        </w:rPr>
        <w:t>Leave Approval</w:t>
      </w:r>
      <w:r w:rsidRPr="001637DD">
        <w:t>:</w:t>
      </w:r>
    </w:p>
    <w:p w14:paraId="12B83FF4" w14:textId="77777777" w:rsidR="001637DD" w:rsidRPr="001637DD" w:rsidRDefault="001637DD" w:rsidP="001637DD">
      <w:pPr>
        <w:numPr>
          <w:ilvl w:val="1"/>
          <w:numId w:val="37"/>
        </w:numPr>
      </w:pPr>
      <w:r w:rsidRPr="001637DD">
        <w:t>The request is forwarded to the employee’s manager for approval.</w:t>
      </w:r>
    </w:p>
    <w:p w14:paraId="417A37FA" w14:textId="77777777" w:rsidR="001637DD" w:rsidRPr="001637DD" w:rsidRDefault="001637DD" w:rsidP="001637DD">
      <w:pPr>
        <w:numPr>
          <w:ilvl w:val="1"/>
          <w:numId w:val="37"/>
        </w:numPr>
      </w:pPr>
      <w:r w:rsidRPr="001637DD">
        <w:t>The manager approves or rejects the request based on current workload and team needs.</w:t>
      </w:r>
    </w:p>
    <w:p w14:paraId="08C23E7A" w14:textId="77777777" w:rsidR="001637DD" w:rsidRPr="001637DD" w:rsidRDefault="001637DD" w:rsidP="001637DD">
      <w:pPr>
        <w:numPr>
          <w:ilvl w:val="0"/>
          <w:numId w:val="37"/>
        </w:numPr>
      </w:pPr>
      <w:r w:rsidRPr="001637DD">
        <w:rPr>
          <w:b/>
          <w:bCs/>
        </w:rPr>
        <w:t>Leave Notification</w:t>
      </w:r>
      <w:r w:rsidRPr="001637DD">
        <w:t>:</w:t>
      </w:r>
    </w:p>
    <w:p w14:paraId="1EE37AD4" w14:textId="77777777" w:rsidR="001637DD" w:rsidRPr="001637DD" w:rsidRDefault="001637DD" w:rsidP="001637DD">
      <w:pPr>
        <w:numPr>
          <w:ilvl w:val="1"/>
          <w:numId w:val="37"/>
        </w:numPr>
      </w:pPr>
      <w:r w:rsidRPr="001637DD">
        <w:t>The system sends a notification to the employee about the approval or rejection.</w:t>
      </w:r>
    </w:p>
    <w:p w14:paraId="17EBECD0" w14:textId="77777777" w:rsidR="001637DD" w:rsidRPr="001637DD" w:rsidRDefault="001637DD" w:rsidP="001637DD">
      <w:pPr>
        <w:numPr>
          <w:ilvl w:val="1"/>
          <w:numId w:val="37"/>
        </w:numPr>
      </w:pPr>
      <w:r w:rsidRPr="001637DD">
        <w:t>Approved leave is marked on the employee’s attendance calendar.</w:t>
      </w:r>
    </w:p>
    <w:p w14:paraId="50E89A37" w14:textId="77777777" w:rsidR="001637DD" w:rsidRPr="001637DD" w:rsidRDefault="001637DD" w:rsidP="001637DD">
      <w:pPr>
        <w:numPr>
          <w:ilvl w:val="0"/>
          <w:numId w:val="37"/>
        </w:numPr>
      </w:pPr>
      <w:r w:rsidRPr="001637DD">
        <w:rPr>
          <w:b/>
          <w:bCs/>
        </w:rPr>
        <w:t>Leave Balance Update</w:t>
      </w:r>
      <w:r w:rsidRPr="001637DD">
        <w:t>:</w:t>
      </w:r>
    </w:p>
    <w:p w14:paraId="067101BB" w14:textId="77777777" w:rsidR="001637DD" w:rsidRPr="001637DD" w:rsidRDefault="001637DD" w:rsidP="001637DD">
      <w:pPr>
        <w:numPr>
          <w:ilvl w:val="1"/>
          <w:numId w:val="37"/>
        </w:numPr>
      </w:pPr>
      <w:r w:rsidRPr="001637DD">
        <w:t>Upon approval, the system updates the employee's leave balance and attendance record.</w:t>
      </w:r>
    </w:p>
    <w:p w14:paraId="385C1CEE" w14:textId="77777777" w:rsidR="001637DD" w:rsidRPr="001637DD" w:rsidRDefault="00000000" w:rsidP="001637DD">
      <w:r>
        <w:pict w14:anchorId="6A94F6A3">
          <v:rect id="_x0000_i1047" style="width:0;height:1.5pt" o:hralign="center" o:hrstd="t" o:hr="t" fillcolor="#a0a0a0" stroked="f"/>
        </w:pict>
      </w:r>
    </w:p>
    <w:p w14:paraId="40CEA091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7. Reporting Workflow</w:t>
      </w:r>
    </w:p>
    <w:p w14:paraId="51F2A6CD" w14:textId="77777777" w:rsidR="001637DD" w:rsidRPr="001637DD" w:rsidRDefault="001637DD" w:rsidP="001637DD">
      <w:r w:rsidRPr="001637DD">
        <w:rPr>
          <w:b/>
          <w:bCs/>
        </w:rPr>
        <w:t>Objective</w:t>
      </w:r>
      <w:r w:rsidRPr="001637DD">
        <w:t>: Generate and view various HR-related reports.</w:t>
      </w:r>
    </w:p>
    <w:p w14:paraId="64F5F54A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Steps:</w:t>
      </w:r>
    </w:p>
    <w:p w14:paraId="4AD00A86" w14:textId="77777777" w:rsidR="001637DD" w:rsidRPr="001637DD" w:rsidRDefault="001637DD" w:rsidP="001637DD">
      <w:pPr>
        <w:numPr>
          <w:ilvl w:val="0"/>
          <w:numId w:val="38"/>
        </w:numPr>
      </w:pPr>
      <w:r w:rsidRPr="001637DD">
        <w:rPr>
          <w:b/>
          <w:bCs/>
        </w:rPr>
        <w:t>Report Selection</w:t>
      </w:r>
      <w:r w:rsidRPr="001637DD">
        <w:t>:</w:t>
      </w:r>
    </w:p>
    <w:p w14:paraId="2A308D13" w14:textId="77777777" w:rsidR="001637DD" w:rsidRPr="001637DD" w:rsidRDefault="001637DD" w:rsidP="001637DD">
      <w:pPr>
        <w:numPr>
          <w:ilvl w:val="1"/>
          <w:numId w:val="38"/>
        </w:numPr>
      </w:pPr>
      <w:r w:rsidRPr="001637DD">
        <w:t>HR selects the type of report they want to generate (e.g., payroll, performance, attendance, leave).</w:t>
      </w:r>
    </w:p>
    <w:p w14:paraId="23A0D5F0" w14:textId="77777777" w:rsidR="001637DD" w:rsidRPr="001637DD" w:rsidRDefault="001637DD" w:rsidP="001637DD">
      <w:pPr>
        <w:numPr>
          <w:ilvl w:val="0"/>
          <w:numId w:val="38"/>
        </w:numPr>
      </w:pPr>
      <w:r w:rsidRPr="001637DD">
        <w:rPr>
          <w:b/>
          <w:bCs/>
        </w:rPr>
        <w:t>Data Filtering</w:t>
      </w:r>
      <w:r w:rsidRPr="001637DD">
        <w:t>:</w:t>
      </w:r>
    </w:p>
    <w:p w14:paraId="6C3C2F54" w14:textId="77777777" w:rsidR="001637DD" w:rsidRPr="001637DD" w:rsidRDefault="001637DD" w:rsidP="001637DD">
      <w:pPr>
        <w:numPr>
          <w:ilvl w:val="1"/>
          <w:numId w:val="38"/>
        </w:numPr>
      </w:pPr>
      <w:r w:rsidRPr="001637DD">
        <w:t>Filters are applied (e.g., by department, date range, or employee role).</w:t>
      </w:r>
    </w:p>
    <w:p w14:paraId="5BF08CDF" w14:textId="77777777" w:rsidR="001637DD" w:rsidRPr="001637DD" w:rsidRDefault="001637DD" w:rsidP="001637DD">
      <w:pPr>
        <w:numPr>
          <w:ilvl w:val="1"/>
          <w:numId w:val="38"/>
        </w:numPr>
      </w:pPr>
      <w:r w:rsidRPr="001637DD">
        <w:t>The system retrieves the relevant data from the database.</w:t>
      </w:r>
    </w:p>
    <w:p w14:paraId="36591B75" w14:textId="77777777" w:rsidR="001637DD" w:rsidRPr="001637DD" w:rsidRDefault="001637DD" w:rsidP="001637DD">
      <w:pPr>
        <w:numPr>
          <w:ilvl w:val="0"/>
          <w:numId w:val="38"/>
        </w:numPr>
      </w:pPr>
      <w:r w:rsidRPr="001637DD">
        <w:rPr>
          <w:b/>
          <w:bCs/>
        </w:rPr>
        <w:t>Report Generation</w:t>
      </w:r>
      <w:r w:rsidRPr="001637DD">
        <w:t>:</w:t>
      </w:r>
    </w:p>
    <w:p w14:paraId="137F262F" w14:textId="77777777" w:rsidR="001637DD" w:rsidRPr="001637DD" w:rsidRDefault="001637DD" w:rsidP="001637DD">
      <w:pPr>
        <w:numPr>
          <w:ilvl w:val="1"/>
          <w:numId w:val="38"/>
        </w:numPr>
      </w:pPr>
      <w:r w:rsidRPr="001637DD">
        <w:t>The system generates a report and presents it in the desired format (e.g., tabular, graphical).</w:t>
      </w:r>
    </w:p>
    <w:p w14:paraId="0FE881EA" w14:textId="77777777" w:rsidR="001637DD" w:rsidRPr="001637DD" w:rsidRDefault="001637DD" w:rsidP="001637DD">
      <w:pPr>
        <w:numPr>
          <w:ilvl w:val="1"/>
          <w:numId w:val="38"/>
        </w:numPr>
      </w:pPr>
      <w:r w:rsidRPr="001637DD">
        <w:t>HR can download or share the report with relevant stakeholders.</w:t>
      </w:r>
    </w:p>
    <w:p w14:paraId="65CCA142" w14:textId="77777777" w:rsidR="001637DD" w:rsidRPr="001637DD" w:rsidRDefault="00000000" w:rsidP="001637DD">
      <w:r>
        <w:pict w14:anchorId="6FC6AE7E">
          <v:rect id="_x0000_i1048" style="width:0;height:1.5pt" o:hralign="center" o:hrstd="t" o:hr="t" fillcolor="#a0a0a0" stroked="f"/>
        </w:pict>
      </w:r>
    </w:p>
    <w:p w14:paraId="7653441B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8. Notification Management Workflow</w:t>
      </w:r>
    </w:p>
    <w:p w14:paraId="7368A58F" w14:textId="77777777" w:rsidR="001637DD" w:rsidRPr="001637DD" w:rsidRDefault="001637DD" w:rsidP="001637DD">
      <w:r w:rsidRPr="001637DD">
        <w:rPr>
          <w:b/>
          <w:bCs/>
        </w:rPr>
        <w:t>Objective</w:t>
      </w:r>
      <w:r w:rsidRPr="001637DD">
        <w:t>: Send notifications to employees regarding important updates and events.</w:t>
      </w:r>
    </w:p>
    <w:p w14:paraId="10A45291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Steps:</w:t>
      </w:r>
    </w:p>
    <w:p w14:paraId="0B0042A5" w14:textId="77777777" w:rsidR="001637DD" w:rsidRPr="001637DD" w:rsidRDefault="001637DD" w:rsidP="001637DD">
      <w:pPr>
        <w:numPr>
          <w:ilvl w:val="0"/>
          <w:numId w:val="39"/>
        </w:numPr>
      </w:pPr>
      <w:r w:rsidRPr="001637DD">
        <w:rPr>
          <w:b/>
          <w:bCs/>
        </w:rPr>
        <w:t>Event Trigger</w:t>
      </w:r>
      <w:r w:rsidRPr="001637DD">
        <w:t>:</w:t>
      </w:r>
    </w:p>
    <w:p w14:paraId="24096FBC" w14:textId="77777777" w:rsidR="001637DD" w:rsidRPr="001637DD" w:rsidRDefault="001637DD" w:rsidP="001637DD">
      <w:pPr>
        <w:numPr>
          <w:ilvl w:val="1"/>
          <w:numId w:val="39"/>
        </w:numPr>
      </w:pPr>
      <w:r w:rsidRPr="001637DD">
        <w:t>A trigger (such as a leave request approval, task assignment, or payroll processing) activates the notification system.</w:t>
      </w:r>
    </w:p>
    <w:p w14:paraId="19105731" w14:textId="77777777" w:rsidR="001637DD" w:rsidRPr="001637DD" w:rsidRDefault="001637DD" w:rsidP="001637DD">
      <w:pPr>
        <w:numPr>
          <w:ilvl w:val="0"/>
          <w:numId w:val="39"/>
        </w:numPr>
      </w:pPr>
      <w:r w:rsidRPr="001637DD">
        <w:rPr>
          <w:b/>
          <w:bCs/>
        </w:rPr>
        <w:t>Notification Creation</w:t>
      </w:r>
      <w:r w:rsidRPr="001637DD">
        <w:t>:</w:t>
      </w:r>
    </w:p>
    <w:p w14:paraId="22EDA8C0" w14:textId="77777777" w:rsidR="001637DD" w:rsidRPr="001637DD" w:rsidRDefault="001637DD" w:rsidP="001637DD">
      <w:pPr>
        <w:numPr>
          <w:ilvl w:val="1"/>
          <w:numId w:val="39"/>
        </w:numPr>
      </w:pPr>
      <w:r w:rsidRPr="001637DD">
        <w:t>The system generates the appropriate notification message, such as “Leave Request Approved” or “New Task Assigned.”</w:t>
      </w:r>
    </w:p>
    <w:p w14:paraId="126F9F33" w14:textId="77777777" w:rsidR="001637DD" w:rsidRPr="001637DD" w:rsidRDefault="001637DD" w:rsidP="001637DD">
      <w:pPr>
        <w:numPr>
          <w:ilvl w:val="0"/>
          <w:numId w:val="39"/>
        </w:numPr>
      </w:pPr>
      <w:r w:rsidRPr="001637DD">
        <w:rPr>
          <w:b/>
          <w:bCs/>
        </w:rPr>
        <w:t>Notification Delivery</w:t>
      </w:r>
      <w:r w:rsidRPr="001637DD">
        <w:t>:</w:t>
      </w:r>
    </w:p>
    <w:p w14:paraId="5F3B2C03" w14:textId="77777777" w:rsidR="001637DD" w:rsidRPr="001637DD" w:rsidRDefault="001637DD" w:rsidP="001637DD">
      <w:pPr>
        <w:numPr>
          <w:ilvl w:val="1"/>
          <w:numId w:val="39"/>
        </w:numPr>
      </w:pPr>
      <w:r w:rsidRPr="001637DD">
        <w:t>The system sends the notification via email or in-app notification.</w:t>
      </w:r>
    </w:p>
    <w:p w14:paraId="7C1449AD" w14:textId="77777777" w:rsidR="001637DD" w:rsidRPr="001637DD" w:rsidRDefault="001637DD" w:rsidP="001637DD">
      <w:pPr>
        <w:numPr>
          <w:ilvl w:val="1"/>
          <w:numId w:val="39"/>
        </w:numPr>
      </w:pPr>
      <w:r w:rsidRPr="001637DD">
        <w:t xml:space="preserve">Employees receive the notification and can </w:t>
      </w:r>
      <w:proofErr w:type="gramStart"/>
      <w:r w:rsidRPr="001637DD">
        <w:t>take action</w:t>
      </w:r>
      <w:proofErr w:type="gramEnd"/>
      <w:r w:rsidRPr="001637DD">
        <w:t xml:space="preserve"> if necessary (e.g., view details, acknowledge receipt).</w:t>
      </w:r>
    </w:p>
    <w:p w14:paraId="315B62D7" w14:textId="77777777" w:rsidR="001637DD" w:rsidRPr="001637DD" w:rsidRDefault="00000000" w:rsidP="001637DD">
      <w:r>
        <w:lastRenderedPageBreak/>
        <w:pict w14:anchorId="34210B77">
          <v:rect id="_x0000_i1049" style="width:0;height:1.5pt" o:hralign="center" o:hrstd="t" o:hr="t" fillcolor="#a0a0a0" stroked="f"/>
        </w:pict>
      </w:r>
    </w:p>
    <w:p w14:paraId="19EBA8A6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9. Task Management Workflow</w:t>
      </w:r>
    </w:p>
    <w:p w14:paraId="00B1BA48" w14:textId="77777777" w:rsidR="001637DD" w:rsidRPr="001637DD" w:rsidRDefault="001637DD" w:rsidP="001637DD">
      <w:r w:rsidRPr="001637DD">
        <w:rPr>
          <w:b/>
          <w:bCs/>
        </w:rPr>
        <w:t>Objective</w:t>
      </w:r>
      <w:r w:rsidRPr="001637DD">
        <w:t>: Assign tasks and monitor their progress.</w:t>
      </w:r>
    </w:p>
    <w:p w14:paraId="3D4404B1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Steps:</w:t>
      </w:r>
    </w:p>
    <w:p w14:paraId="7574DE67" w14:textId="77777777" w:rsidR="001637DD" w:rsidRPr="001637DD" w:rsidRDefault="001637DD" w:rsidP="001637DD">
      <w:pPr>
        <w:numPr>
          <w:ilvl w:val="0"/>
          <w:numId w:val="40"/>
        </w:numPr>
      </w:pPr>
      <w:r w:rsidRPr="001637DD">
        <w:rPr>
          <w:b/>
          <w:bCs/>
        </w:rPr>
        <w:t>Task Creation</w:t>
      </w:r>
      <w:r w:rsidRPr="001637DD">
        <w:t>:</w:t>
      </w:r>
    </w:p>
    <w:p w14:paraId="1F851480" w14:textId="77777777" w:rsidR="001637DD" w:rsidRPr="001637DD" w:rsidRDefault="001637DD" w:rsidP="001637DD">
      <w:pPr>
        <w:numPr>
          <w:ilvl w:val="1"/>
          <w:numId w:val="40"/>
        </w:numPr>
      </w:pPr>
      <w:r w:rsidRPr="001637DD">
        <w:t>Managers create tasks and assign them to employees, setting deadlines and priority levels.</w:t>
      </w:r>
    </w:p>
    <w:p w14:paraId="4F70285F" w14:textId="77777777" w:rsidR="001637DD" w:rsidRPr="001637DD" w:rsidRDefault="001637DD" w:rsidP="001637DD">
      <w:pPr>
        <w:numPr>
          <w:ilvl w:val="1"/>
          <w:numId w:val="40"/>
        </w:numPr>
      </w:pPr>
      <w:r w:rsidRPr="001637DD">
        <w:t>The system saves the task in the employee’s task list.</w:t>
      </w:r>
    </w:p>
    <w:p w14:paraId="1CC9B55B" w14:textId="77777777" w:rsidR="001637DD" w:rsidRPr="001637DD" w:rsidRDefault="001637DD" w:rsidP="001637DD">
      <w:pPr>
        <w:numPr>
          <w:ilvl w:val="0"/>
          <w:numId w:val="40"/>
        </w:numPr>
      </w:pPr>
      <w:r w:rsidRPr="001637DD">
        <w:rPr>
          <w:b/>
          <w:bCs/>
        </w:rPr>
        <w:t>Task Progress Tracking</w:t>
      </w:r>
      <w:r w:rsidRPr="001637DD">
        <w:t>:</w:t>
      </w:r>
    </w:p>
    <w:p w14:paraId="013F2CAB" w14:textId="77777777" w:rsidR="001637DD" w:rsidRPr="001637DD" w:rsidRDefault="001637DD" w:rsidP="001637DD">
      <w:pPr>
        <w:numPr>
          <w:ilvl w:val="1"/>
          <w:numId w:val="40"/>
        </w:numPr>
      </w:pPr>
      <w:r w:rsidRPr="001637DD">
        <w:t>Employees mark tasks as “In Progress” or “Completed” in the system.</w:t>
      </w:r>
    </w:p>
    <w:p w14:paraId="6FA14FF8" w14:textId="77777777" w:rsidR="001637DD" w:rsidRPr="001637DD" w:rsidRDefault="001637DD" w:rsidP="001637DD">
      <w:pPr>
        <w:numPr>
          <w:ilvl w:val="1"/>
          <w:numId w:val="40"/>
        </w:numPr>
      </w:pPr>
      <w:r w:rsidRPr="001637DD">
        <w:t>The system updates the task status and sends notifications to the manager.</w:t>
      </w:r>
    </w:p>
    <w:p w14:paraId="1A85D19C" w14:textId="77777777" w:rsidR="001637DD" w:rsidRPr="001637DD" w:rsidRDefault="001637DD" w:rsidP="001637DD">
      <w:pPr>
        <w:numPr>
          <w:ilvl w:val="0"/>
          <w:numId w:val="40"/>
        </w:numPr>
      </w:pPr>
      <w:r w:rsidRPr="001637DD">
        <w:rPr>
          <w:b/>
          <w:bCs/>
        </w:rPr>
        <w:t>Task Completion</w:t>
      </w:r>
      <w:r w:rsidRPr="001637DD">
        <w:t>:</w:t>
      </w:r>
    </w:p>
    <w:p w14:paraId="1AC71E13" w14:textId="77777777" w:rsidR="001637DD" w:rsidRPr="001637DD" w:rsidRDefault="001637DD" w:rsidP="001637DD">
      <w:pPr>
        <w:numPr>
          <w:ilvl w:val="1"/>
          <w:numId w:val="40"/>
        </w:numPr>
      </w:pPr>
      <w:r w:rsidRPr="001637DD">
        <w:t>Once a task is marked as completed, the system notifies the manager for review.</w:t>
      </w:r>
    </w:p>
    <w:p w14:paraId="63D96E8E" w14:textId="77777777" w:rsidR="001637DD" w:rsidRPr="001637DD" w:rsidRDefault="001637DD" w:rsidP="001637DD">
      <w:pPr>
        <w:numPr>
          <w:ilvl w:val="1"/>
          <w:numId w:val="40"/>
        </w:numPr>
      </w:pPr>
      <w:r w:rsidRPr="001637DD">
        <w:t>The manager marks the task as approved, and the system archives it.</w:t>
      </w:r>
    </w:p>
    <w:p w14:paraId="27732B82" w14:textId="77777777" w:rsidR="001637DD" w:rsidRPr="001637DD" w:rsidRDefault="001637DD" w:rsidP="001637DD">
      <w:pPr>
        <w:numPr>
          <w:ilvl w:val="0"/>
          <w:numId w:val="40"/>
        </w:numPr>
      </w:pPr>
      <w:r w:rsidRPr="001637DD">
        <w:rPr>
          <w:b/>
          <w:bCs/>
        </w:rPr>
        <w:t>Task Reports</w:t>
      </w:r>
      <w:r w:rsidRPr="001637DD">
        <w:t>:</w:t>
      </w:r>
    </w:p>
    <w:p w14:paraId="0858DF9D" w14:textId="77777777" w:rsidR="001637DD" w:rsidRPr="001637DD" w:rsidRDefault="001637DD" w:rsidP="001637DD">
      <w:pPr>
        <w:numPr>
          <w:ilvl w:val="1"/>
          <w:numId w:val="40"/>
        </w:numPr>
      </w:pPr>
      <w:r w:rsidRPr="001637DD">
        <w:t>The system generates task reports showing pending and completed tasks for each employee.</w:t>
      </w:r>
    </w:p>
    <w:p w14:paraId="54874527" w14:textId="77777777" w:rsidR="001637DD" w:rsidRPr="001637DD" w:rsidRDefault="00000000" w:rsidP="001637DD">
      <w:r>
        <w:pict w14:anchorId="72C19916">
          <v:rect id="_x0000_i1050" style="width:0;height:1.5pt" o:hralign="center" o:hrstd="t" o:hr="t" fillcolor="#a0a0a0" stroked="f"/>
        </w:pict>
      </w:r>
    </w:p>
    <w:p w14:paraId="6474CF12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10. Contract Management Workflow</w:t>
      </w:r>
    </w:p>
    <w:p w14:paraId="7038C093" w14:textId="77777777" w:rsidR="001637DD" w:rsidRPr="001637DD" w:rsidRDefault="001637DD" w:rsidP="001637DD">
      <w:r w:rsidRPr="001637DD">
        <w:rPr>
          <w:b/>
          <w:bCs/>
        </w:rPr>
        <w:t>Objective</w:t>
      </w:r>
      <w:r w:rsidRPr="001637DD">
        <w:t>: Manage employee contracts, renewals, and updates.</w:t>
      </w:r>
    </w:p>
    <w:p w14:paraId="4C40BBD7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Steps:</w:t>
      </w:r>
    </w:p>
    <w:p w14:paraId="6A730B6F" w14:textId="77777777" w:rsidR="001637DD" w:rsidRPr="001637DD" w:rsidRDefault="001637DD" w:rsidP="001637DD">
      <w:pPr>
        <w:numPr>
          <w:ilvl w:val="0"/>
          <w:numId w:val="41"/>
        </w:numPr>
      </w:pPr>
      <w:r w:rsidRPr="001637DD">
        <w:rPr>
          <w:b/>
          <w:bCs/>
        </w:rPr>
        <w:t>Contract Creation</w:t>
      </w:r>
      <w:r w:rsidRPr="001637DD">
        <w:t>:</w:t>
      </w:r>
    </w:p>
    <w:p w14:paraId="5A8A837B" w14:textId="77777777" w:rsidR="001637DD" w:rsidRPr="001637DD" w:rsidRDefault="001637DD" w:rsidP="001637DD">
      <w:pPr>
        <w:numPr>
          <w:ilvl w:val="1"/>
          <w:numId w:val="41"/>
        </w:numPr>
      </w:pPr>
      <w:r w:rsidRPr="001637DD">
        <w:t>HR creates a new contract for a new hire, entering the terms (e.g., role, salary, duration).</w:t>
      </w:r>
    </w:p>
    <w:p w14:paraId="0EE2DD94" w14:textId="77777777" w:rsidR="001637DD" w:rsidRPr="001637DD" w:rsidRDefault="001637DD" w:rsidP="001637DD">
      <w:pPr>
        <w:numPr>
          <w:ilvl w:val="1"/>
          <w:numId w:val="41"/>
        </w:numPr>
      </w:pPr>
      <w:r w:rsidRPr="001637DD">
        <w:t>The system links the contract to the employee’s profile.</w:t>
      </w:r>
    </w:p>
    <w:p w14:paraId="305B2CB7" w14:textId="77777777" w:rsidR="001637DD" w:rsidRPr="001637DD" w:rsidRDefault="001637DD" w:rsidP="001637DD">
      <w:pPr>
        <w:numPr>
          <w:ilvl w:val="0"/>
          <w:numId w:val="41"/>
        </w:numPr>
      </w:pPr>
      <w:r w:rsidRPr="001637DD">
        <w:rPr>
          <w:b/>
          <w:bCs/>
        </w:rPr>
        <w:t>Contract Updates</w:t>
      </w:r>
      <w:r w:rsidRPr="001637DD">
        <w:t>:</w:t>
      </w:r>
    </w:p>
    <w:p w14:paraId="34CF39EE" w14:textId="77777777" w:rsidR="001637DD" w:rsidRPr="001637DD" w:rsidRDefault="001637DD" w:rsidP="001637DD">
      <w:pPr>
        <w:numPr>
          <w:ilvl w:val="1"/>
          <w:numId w:val="41"/>
        </w:numPr>
      </w:pPr>
      <w:r w:rsidRPr="001637DD">
        <w:t>For contract renewals or updates (e.g., salary increment), HR modifies the contract in the system.</w:t>
      </w:r>
    </w:p>
    <w:p w14:paraId="0CEE23F3" w14:textId="77777777" w:rsidR="001637DD" w:rsidRPr="001637DD" w:rsidRDefault="001637DD" w:rsidP="001637DD">
      <w:pPr>
        <w:numPr>
          <w:ilvl w:val="1"/>
          <w:numId w:val="41"/>
        </w:numPr>
      </w:pPr>
      <w:r w:rsidRPr="001637DD">
        <w:t>The system records the changes and updates the employee’s payroll data if applicable.</w:t>
      </w:r>
    </w:p>
    <w:p w14:paraId="26E5D581" w14:textId="77777777" w:rsidR="001637DD" w:rsidRPr="001637DD" w:rsidRDefault="001637DD" w:rsidP="001637DD">
      <w:pPr>
        <w:numPr>
          <w:ilvl w:val="0"/>
          <w:numId w:val="41"/>
        </w:numPr>
      </w:pPr>
      <w:r w:rsidRPr="001637DD">
        <w:rPr>
          <w:b/>
          <w:bCs/>
        </w:rPr>
        <w:t>Contract Expiry Notification</w:t>
      </w:r>
      <w:r w:rsidRPr="001637DD">
        <w:t>:</w:t>
      </w:r>
    </w:p>
    <w:p w14:paraId="5A3C807E" w14:textId="77777777" w:rsidR="001637DD" w:rsidRPr="001637DD" w:rsidRDefault="001637DD" w:rsidP="001637DD">
      <w:pPr>
        <w:numPr>
          <w:ilvl w:val="1"/>
          <w:numId w:val="41"/>
        </w:numPr>
      </w:pPr>
      <w:r w:rsidRPr="001637DD">
        <w:t>The system sends reminders to HR and the employee before the contract expiry date for renewal or termination actions.</w:t>
      </w:r>
    </w:p>
    <w:p w14:paraId="5E1A3850" w14:textId="77777777" w:rsidR="001637DD" w:rsidRPr="001637DD" w:rsidRDefault="001637DD" w:rsidP="001637DD">
      <w:pPr>
        <w:numPr>
          <w:ilvl w:val="0"/>
          <w:numId w:val="41"/>
        </w:numPr>
      </w:pPr>
      <w:r w:rsidRPr="001637DD">
        <w:rPr>
          <w:b/>
          <w:bCs/>
        </w:rPr>
        <w:t>Contract Archive</w:t>
      </w:r>
      <w:r w:rsidRPr="001637DD">
        <w:t>:</w:t>
      </w:r>
    </w:p>
    <w:p w14:paraId="2EEF4D66" w14:textId="77777777" w:rsidR="001637DD" w:rsidRPr="001637DD" w:rsidRDefault="001637DD" w:rsidP="001637DD">
      <w:pPr>
        <w:numPr>
          <w:ilvl w:val="1"/>
          <w:numId w:val="41"/>
        </w:numPr>
      </w:pPr>
      <w:r w:rsidRPr="001637DD">
        <w:t xml:space="preserve">Expired contracts are </w:t>
      </w:r>
      <w:proofErr w:type="gramStart"/>
      <w:r w:rsidRPr="001637DD">
        <w:t>archived, but</w:t>
      </w:r>
      <w:proofErr w:type="gramEnd"/>
      <w:r w:rsidRPr="001637DD">
        <w:t xml:space="preserve"> remain accessible for historical reference.</w:t>
      </w:r>
    </w:p>
    <w:p w14:paraId="2D7910F5" w14:textId="77777777" w:rsidR="001637DD" w:rsidRPr="001637DD" w:rsidRDefault="00000000" w:rsidP="001637DD">
      <w:r>
        <w:pict w14:anchorId="081ADE6D">
          <v:rect id="_x0000_i1051" style="width:0;height:1.5pt" o:hralign="center" o:hrstd="t" o:hr="t" fillcolor="#a0a0a0" stroked="f"/>
        </w:pict>
      </w:r>
    </w:p>
    <w:p w14:paraId="188C44BF" w14:textId="77777777" w:rsidR="001637DD" w:rsidRPr="001637DD" w:rsidRDefault="001637DD" w:rsidP="001637DD">
      <w:r w:rsidRPr="001637DD">
        <w:t>This detailed workflow ensures that the HRMS runs smoothly, with each module integrated to provide efficient management of HR operations using Core Java, Collections, and Hibernate as an ORM tool.</w:t>
      </w:r>
    </w:p>
    <w:p w14:paraId="268640F7" w14:textId="77777777" w:rsidR="00072402" w:rsidRDefault="00072402"/>
    <w:p w14:paraId="07771914" w14:textId="77777777" w:rsidR="00072402" w:rsidRDefault="00072402">
      <w:r>
        <w:br w:type="page"/>
      </w:r>
    </w:p>
    <w:p w14:paraId="6E439033" w14:textId="063CDD25" w:rsidR="001637DD" w:rsidRPr="001637DD" w:rsidRDefault="007558F8" w:rsidP="001637DD">
      <w:pPr>
        <w:rPr>
          <w:b/>
          <w:bCs/>
          <w:color w:val="FF0000"/>
          <w:sz w:val="36"/>
          <w:szCs w:val="36"/>
        </w:rPr>
      </w:pPr>
      <w:r w:rsidRPr="007558F8">
        <w:rPr>
          <w:b/>
          <w:bCs/>
          <w:color w:val="FF0000"/>
          <w:sz w:val="36"/>
          <w:szCs w:val="36"/>
        </w:rPr>
        <w:lastRenderedPageBreak/>
        <w:t xml:space="preserve">Detailed </w:t>
      </w:r>
      <w:r w:rsidR="001637DD" w:rsidRPr="001637DD">
        <w:rPr>
          <w:b/>
          <w:bCs/>
          <w:color w:val="FF0000"/>
          <w:sz w:val="36"/>
          <w:szCs w:val="36"/>
        </w:rPr>
        <w:t xml:space="preserve">database structure </w:t>
      </w:r>
    </w:p>
    <w:p w14:paraId="30FFF45B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1. Employee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6"/>
        <w:gridCol w:w="2524"/>
        <w:gridCol w:w="3489"/>
        <w:gridCol w:w="2104"/>
      </w:tblGrid>
      <w:tr w:rsidR="001637DD" w:rsidRPr="001637DD" w14:paraId="27673A55" w14:textId="77777777" w:rsidTr="007558F8">
        <w:tc>
          <w:tcPr>
            <w:tcW w:w="0" w:type="auto"/>
            <w:hideMark/>
          </w:tcPr>
          <w:p w14:paraId="664E1C66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5DA470FC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088F5E06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F16C3EC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Constraints</w:t>
            </w:r>
          </w:p>
        </w:tc>
      </w:tr>
      <w:tr w:rsidR="001637DD" w:rsidRPr="001637DD" w14:paraId="714BDFD2" w14:textId="77777777" w:rsidTr="007558F8">
        <w:tc>
          <w:tcPr>
            <w:tcW w:w="0" w:type="auto"/>
            <w:hideMark/>
          </w:tcPr>
          <w:p w14:paraId="3E35A3A0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employee_id</w:t>
            </w:r>
            <w:proofErr w:type="spellEnd"/>
          </w:p>
        </w:tc>
        <w:tc>
          <w:tcPr>
            <w:tcW w:w="0" w:type="auto"/>
            <w:hideMark/>
          </w:tcPr>
          <w:p w14:paraId="2AD2F550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INT (AUTO_INCREMENT)</w:t>
            </w:r>
          </w:p>
        </w:tc>
        <w:tc>
          <w:tcPr>
            <w:tcW w:w="0" w:type="auto"/>
            <w:hideMark/>
          </w:tcPr>
          <w:p w14:paraId="7A19BCC6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Unique ID for each employee</w:t>
            </w:r>
          </w:p>
        </w:tc>
        <w:tc>
          <w:tcPr>
            <w:tcW w:w="0" w:type="auto"/>
            <w:hideMark/>
          </w:tcPr>
          <w:p w14:paraId="486BF968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PRIMARY KEY</w:t>
            </w:r>
          </w:p>
        </w:tc>
      </w:tr>
      <w:tr w:rsidR="001637DD" w:rsidRPr="001637DD" w14:paraId="2CA30657" w14:textId="77777777" w:rsidTr="007558F8">
        <w:tc>
          <w:tcPr>
            <w:tcW w:w="0" w:type="auto"/>
            <w:hideMark/>
          </w:tcPr>
          <w:p w14:paraId="06D681B7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6E3AF7DC" w14:textId="77777777" w:rsidR="001637DD" w:rsidRPr="001637DD" w:rsidRDefault="001637DD" w:rsidP="001637DD">
            <w:pPr>
              <w:spacing w:after="160" w:line="259" w:lineRule="auto"/>
            </w:pPr>
            <w:proofErr w:type="gramStart"/>
            <w:r w:rsidRPr="001637DD">
              <w:t>VARCHAR(</w:t>
            </w:r>
            <w:proofErr w:type="gramEnd"/>
            <w:r w:rsidRPr="001637DD">
              <w:t>50)</w:t>
            </w:r>
          </w:p>
        </w:tc>
        <w:tc>
          <w:tcPr>
            <w:tcW w:w="0" w:type="auto"/>
            <w:hideMark/>
          </w:tcPr>
          <w:p w14:paraId="67439D78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Employee’s first name</w:t>
            </w:r>
          </w:p>
        </w:tc>
        <w:tc>
          <w:tcPr>
            <w:tcW w:w="0" w:type="auto"/>
            <w:hideMark/>
          </w:tcPr>
          <w:p w14:paraId="27FCE9D3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NOT NULL</w:t>
            </w:r>
          </w:p>
        </w:tc>
      </w:tr>
      <w:tr w:rsidR="001637DD" w:rsidRPr="001637DD" w14:paraId="203C0891" w14:textId="77777777" w:rsidTr="007558F8">
        <w:tc>
          <w:tcPr>
            <w:tcW w:w="0" w:type="auto"/>
            <w:hideMark/>
          </w:tcPr>
          <w:p w14:paraId="05370469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2AB0EA97" w14:textId="77777777" w:rsidR="001637DD" w:rsidRPr="001637DD" w:rsidRDefault="001637DD" w:rsidP="001637DD">
            <w:pPr>
              <w:spacing w:after="160" w:line="259" w:lineRule="auto"/>
            </w:pPr>
            <w:proofErr w:type="gramStart"/>
            <w:r w:rsidRPr="001637DD">
              <w:t>VARCHAR(</w:t>
            </w:r>
            <w:proofErr w:type="gramEnd"/>
            <w:r w:rsidRPr="001637DD">
              <w:t>50)</w:t>
            </w:r>
          </w:p>
        </w:tc>
        <w:tc>
          <w:tcPr>
            <w:tcW w:w="0" w:type="auto"/>
            <w:hideMark/>
          </w:tcPr>
          <w:p w14:paraId="60247068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Employee’s last name</w:t>
            </w:r>
          </w:p>
        </w:tc>
        <w:tc>
          <w:tcPr>
            <w:tcW w:w="0" w:type="auto"/>
            <w:hideMark/>
          </w:tcPr>
          <w:p w14:paraId="70F91F8B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NOT NULL</w:t>
            </w:r>
          </w:p>
        </w:tc>
      </w:tr>
      <w:tr w:rsidR="001637DD" w:rsidRPr="001637DD" w14:paraId="4AFF65FD" w14:textId="77777777" w:rsidTr="007558F8">
        <w:tc>
          <w:tcPr>
            <w:tcW w:w="0" w:type="auto"/>
            <w:hideMark/>
          </w:tcPr>
          <w:p w14:paraId="3A2159E6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email</w:t>
            </w:r>
          </w:p>
        </w:tc>
        <w:tc>
          <w:tcPr>
            <w:tcW w:w="0" w:type="auto"/>
            <w:hideMark/>
          </w:tcPr>
          <w:p w14:paraId="2C82A160" w14:textId="77777777" w:rsidR="001637DD" w:rsidRPr="001637DD" w:rsidRDefault="001637DD" w:rsidP="001637DD">
            <w:pPr>
              <w:spacing w:after="160" w:line="259" w:lineRule="auto"/>
            </w:pPr>
            <w:proofErr w:type="gramStart"/>
            <w:r w:rsidRPr="001637DD">
              <w:t>VARCHAR(</w:t>
            </w:r>
            <w:proofErr w:type="gramEnd"/>
            <w:r w:rsidRPr="001637DD">
              <w:t>100)</w:t>
            </w:r>
          </w:p>
        </w:tc>
        <w:tc>
          <w:tcPr>
            <w:tcW w:w="0" w:type="auto"/>
            <w:hideMark/>
          </w:tcPr>
          <w:p w14:paraId="2A75AB08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Employee’s email address</w:t>
            </w:r>
          </w:p>
        </w:tc>
        <w:tc>
          <w:tcPr>
            <w:tcW w:w="0" w:type="auto"/>
            <w:hideMark/>
          </w:tcPr>
          <w:p w14:paraId="7F2F0C7F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UNIQUE, NOT NULL</w:t>
            </w:r>
          </w:p>
        </w:tc>
      </w:tr>
      <w:tr w:rsidR="001637DD" w:rsidRPr="001637DD" w14:paraId="630854DB" w14:textId="77777777" w:rsidTr="007558F8">
        <w:tc>
          <w:tcPr>
            <w:tcW w:w="0" w:type="auto"/>
            <w:hideMark/>
          </w:tcPr>
          <w:p w14:paraId="42F86C82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phone_number</w:t>
            </w:r>
            <w:proofErr w:type="spellEnd"/>
          </w:p>
        </w:tc>
        <w:tc>
          <w:tcPr>
            <w:tcW w:w="0" w:type="auto"/>
            <w:hideMark/>
          </w:tcPr>
          <w:p w14:paraId="4F6789A6" w14:textId="77777777" w:rsidR="001637DD" w:rsidRPr="001637DD" w:rsidRDefault="001637DD" w:rsidP="001637DD">
            <w:pPr>
              <w:spacing w:after="160" w:line="259" w:lineRule="auto"/>
            </w:pPr>
            <w:proofErr w:type="gramStart"/>
            <w:r w:rsidRPr="001637DD">
              <w:t>VARCHAR(</w:t>
            </w:r>
            <w:proofErr w:type="gramEnd"/>
            <w:r w:rsidRPr="001637DD">
              <w:t>15)</w:t>
            </w:r>
          </w:p>
        </w:tc>
        <w:tc>
          <w:tcPr>
            <w:tcW w:w="0" w:type="auto"/>
            <w:hideMark/>
          </w:tcPr>
          <w:p w14:paraId="521877A6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Employee’s phone number</w:t>
            </w:r>
          </w:p>
        </w:tc>
        <w:tc>
          <w:tcPr>
            <w:tcW w:w="0" w:type="auto"/>
            <w:hideMark/>
          </w:tcPr>
          <w:p w14:paraId="0FB30D0D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NOT NULL</w:t>
            </w:r>
          </w:p>
        </w:tc>
      </w:tr>
      <w:tr w:rsidR="001637DD" w:rsidRPr="001637DD" w14:paraId="528F7A21" w14:textId="77777777" w:rsidTr="007558F8">
        <w:tc>
          <w:tcPr>
            <w:tcW w:w="0" w:type="auto"/>
            <w:hideMark/>
          </w:tcPr>
          <w:p w14:paraId="51AC4B0C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hire_date</w:t>
            </w:r>
            <w:proofErr w:type="spellEnd"/>
          </w:p>
        </w:tc>
        <w:tc>
          <w:tcPr>
            <w:tcW w:w="0" w:type="auto"/>
            <w:hideMark/>
          </w:tcPr>
          <w:p w14:paraId="59C7DE01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DATE</w:t>
            </w:r>
          </w:p>
        </w:tc>
        <w:tc>
          <w:tcPr>
            <w:tcW w:w="0" w:type="auto"/>
            <w:hideMark/>
          </w:tcPr>
          <w:p w14:paraId="639CB39D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Employee’s hire date</w:t>
            </w:r>
          </w:p>
        </w:tc>
        <w:tc>
          <w:tcPr>
            <w:tcW w:w="0" w:type="auto"/>
            <w:hideMark/>
          </w:tcPr>
          <w:p w14:paraId="0DA3736B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NOT NULL</w:t>
            </w:r>
          </w:p>
        </w:tc>
      </w:tr>
      <w:tr w:rsidR="001637DD" w:rsidRPr="001637DD" w14:paraId="4709C4E8" w14:textId="77777777" w:rsidTr="007558F8">
        <w:tc>
          <w:tcPr>
            <w:tcW w:w="0" w:type="auto"/>
            <w:hideMark/>
          </w:tcPr>
          <w:p w14:paraId="654D2EE9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department_id</w:t>
            </w:r>
            <w:proofErr w:type="spellEnd"/>
          </w:p>
        </w:tc>
        <w:tc>
          <w:tcPr>
            <w:tcW w:w="0" w:type="auto"/>
            <w:hideMark/>
          </w:tcPr>
          <w:p w14:paraId="5D0D8233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INT</w:t>
            </w:r>
          </w:p>
        </w:tc>
        <w:tc>
          <w:tcPr>
            <w:tcW w:w="0" w:type="auto"/>
            <w:hideMark/>
          </w:tcPr>
          <w:p w14:paraId="6A48CB65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Foreign key from Department table</w:t>
            </w:r>
          </w:p>
        </w:tc>
        <w:tc>
          <w:tcPr>
            <w:tcW w:w="0" w:type="auto"/>
            <w:hideMark/>
          </w:tcPr>
          <w:p w14:paraId="05AFDEFA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FOREIGN KEY</w:t>
            </w:r>
          </w:p>
        </w:tc>
      </w:tr>
      <w:tr w:rsidR="001637DD" w:rsidRPr="001637DD" w14:paraId="3959E196" w14:textId="77777777" w:rsidTr="007558F8">
        <w:tc>
          <w:tcPr>
            <w:tcW w:w="0" w:type="auto"/>
            <w:hideMark/>
          </w:tcPr>
          <w:p w14:paraId="5CD3D8F0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role_id</w:t>
            </w:r>
            <w:proofErr w:type="spellEnd"/>
          </w:p>
        </w:tc>
        <w:tc>
          <w:tcPr>
            <w:tcW w:w="0" w:type="auto"/>
            <w:hideMark/>
          </w:tcPr>
          <w:p w14:paraId="4636552A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INT</w:t>
            </w:r>
          </w:p>
        </w:tc>
        <w:tc>
          <w:tcPr>
            <w:tcW w:w="0" w:type="auto"/>
            <w:hideMark/>
          </w:tcPr>
          <w:p w14:paraId="2D6E0E44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Foreign key from Role table</w:t>
            </w:r>
          </w:p>
        </w:tc>
        <w:tc>
          <w:tcPr>
            <w:tcW w:w="0" w:type="auto"/>
            <w:hideMark/>
          </w:tcPr>
          <w:p w14:paraId="722610A8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FOREIGN KEY</w:t>
            </w:r>
          </w:p>
        </w:tc>
      </w:tr>
      <w:tr w:rsidR="001637DD" w:rsidRPr="001637DD" w14:paraId="184993B0" w14:textId="77777777" w:rsidTr="007558F8">
        <w:tc>
          <w:tcPr>
            <w:tcW w:w="0" w:type="auto"/>
            <w:hideMark/>
          </w:tcPr>
          <w:p w14:paraId="48300857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contract_id</w:t>
            </w:r>
            <w:proofErr w:type="spellEnd"/>
          </w:p>
        </w:tc>
        <w:tc>
          <w:tcPr>
            <w:tcW w:w="0" w:type="auto"/>
            <w:hideMark/>
          </w:tcPr>
          <w:p w14:paraId="75BCCB11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INT</w:t>
            </w:r>
          </w:p>
        </w:tc>
        <w:tc>
          <w:tcPr>
            <w:tcW w:w="0" w:type="auto"/>
            <w:hideMark/>
          </w:tcPr>
          <w:p w14:paraId="66C746BB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Foreign key from Contract table</w:t>
            </w:r>
          </w:p>
        </w:tc>
        <w:tc>
          <w:tcPr>
            <w:tcW w:w="0" w:type="auto"/>
            <w:hideMark/>
          </w:tcPr>
          <w:p w14:paraId="05F16202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FOREIGN KEY</w:t>
            </w:r>
          </w:p>
        </w:tc>
      </w:tr>
      <w:tr w:rsidR="001637DD" w:rsidRPr="001637DD" w14:paraId="4F552A49" w14:textId="77777777" w:rsidTr="007558F8">
        <w:tc>
          <w:tcPr>
            <w:tcW w:w="0" w:type="auto"/>
            <w:hideMark/>
          </w:tcPr>
          <w:p w14:paraId="59B379D0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salary_id</w:t>
            </w:r>
            <w:proofErr w:type="spellEnd"/>
          </w:p>
        </w:tc>
        <w:tc>
          <w:tcPr>
            <w:tcW w:w="0" w:type="auto"/>
            <w:hideMark/>
          </w:tcPr>
          <w:p w14:paraId="55550737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INT</w:t>
            </w:r>
          </w:p>
        </w:tc>
        <w:tc>
          <w:tcPr>
            <w:tcW w:w="0" w:type="auto"/>
            <w:hideMark/>
          </w:tcPr>
          <w:p w14:paraId="3A029CFA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Foreign key from Salary table</w:t>
            </w:r>
          </w:p>
        </w:tc>
        <w:tc>
          <w:tcPr>
            <w:tcW w:w="0" w:type="auto"/>
            <w:hideMark/>
          </w:tcPr>
          <w:p w14:paraId="114CEE0D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FOREIGN KEY</w:t>
            </w:r>
          </w:p>
        </w:tc>
      </w:tr>
      <w:tr w:rsidR="001637DD" w:rsidRPr="001637DD" w14:paraId="189FA6B5" w14:textId="77777777" w:rsidTr="007558F8">
        <w:tc>
          <w:tcPr>
            <w:tcW w:w="0" w:type="auto"/>
            <w:hideMark/>
          </w:tcPr>
          <w:p w14:paraId="114409E4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status</w:t>
            </w:r>
          </w:p>
        </w:tc>
        <w:tc>
          <w:tcPr>
            <w:tcW w:w="0" w:type="auto"/>
            <w:hideMark/>
          </w:tcPr>
          <w:p w14:paraId="7A3C1B5C" w14:textId="77777777" w:rsidR="001637DD" w:rsidRPr="001637DD" w:rsidRDefault="001637DD" w:rsidP="001637DD">
            <w:pPr>
              <w:spacing w:after="160" w:line="259" w:lineRule="auto"/>
            </w:pPr>
            <w:proofErr w:type="gramStart"/>
            <w:r w:rsidRPr="001637DD">
              <w:t>ENUM(</w:t>
            </w:r>
            <w:proofErr w:type="gramEnd"/>
            <w:r w:rsidRPr="001637DD">
              <w:t>'Active', 'Inactive')</w:t>
            </w:r>
          </w:p>
        </w:tc>
        <w:tc>
          <w:tcPr>
            <w:tcW w:w="0" w:type="auto"/>
            <w:hideMark/>
          </w:tcPr>
          <w:p w14:paraId="6EF286B7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Current employment status</w:t>
            </w:r>
          </w:p>
        </w:tc>
        <w:tc>
          <w:tcPr>
            <w:tcW w:w="0" w:type="auto"/>
            <w:hideMark/>
          </w:tcPr>
          <w:p w14:paraId="692702B4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NOT NULL</w:t>
            </w:r>
          </w:p>
        </w:tc>
      </w:tr>
    </w:tbl>
    <w:p w14:paraId="3FCB3623" w14:textId="77777777" w:rsidR="001637DD" w:rsidRPr="001637DD" w:rsidRDefault="00000000" w:rsidP="001637DD">
      <w:r>
        <w:pict w14:anchorId="548B3EC3">
          <v:rect id="_x0000_i1052" style="width:0;height:1.5pt" o:hralign="center" o:hrstd="t" o:hr="t" fillcolor="#a0a0a0" stroked="f"/>
        </w:pict>
      </w:r>
    </w:p>
    <w:p w14:paraId="71E8A205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2. Department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9"/>
        <w:gridCol w:w="2523"/>
        <w:gridCol w:w="3136"/>
        <w:gridCol w:w="1495"/>
      </w:tblGrid>
      <w:tr w:rsidR="001637DD" w:rsidRPr="001637DD" w14:paraId="5CEDA22D" w14:textId="77777777" w:rsidTr="007558F8">
        <w:tc>
          <w:tcPr>
            <w:tcW w:w="0" w:type="auto"/>
            <w:hideMark/>
          </w:tcPr>
          <w:p w14:paraId="049C9AB2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06E76254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75B3E4D0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115DF787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Constraints</w:t>
            </w:r>
          </w:p>
        </w:tc>
      </w:tr>
      <w:tr w:rsidR="001637DD" w:rsidRPr="001637DD" w14:paraId="341FF44E" w14:textId="77777777" w:rsidTr="007558F8">
        <w:tc>
          <w:tcPr>
            <w:tcW w:w="0" w:type="auto"/>
            <w:hideMark/>
          </w:tcPr>
          <w:p w14:paraId="237371AA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department_id</w:t>
            </w:r>
            <w:proofErr w:type="spellEnd"/>
          </w:p>
        </w:tc>
        <w:tc>
          <w:tcPr>
            <w:tcW w:w="0" w:type="auto"/>
            <w:hideMark/>
          </w:tcPr>
          <w:p w14:paraId="1EDC4E04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INT (AUTO_INCREMENT)</w:t>
            </w:r>
          </w:p>
        </w:tc>
        <w:tc>
          <w:tcPr>
            <w:tcW w:w="0" w:type="auto"/>
            <w:hideMark/>
          </w:tcPr>
          <w:p w14:paraId="04A9BF55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Unique ID for each department</w:t>
            </w:r>
          </w:p>
        </w:tc>
        <w:tc>
          <w:tcPr>
            <w:tcW w:w="0" w:type="auto"/>
            <w:hideMark/>
          </w:tcPr>
          <w:p w14:paraId="7F1DC51D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PRIMARY KEY</w:t>
            </w:r>
          </w:p>
        </w:tc>
      </w:tr>
      <w:tr w:rsidR="001637DD" w:rsidRPr="001637DD" w14:paraId="4A56FEC9" w14:textId="77777777" w:rsidTr="007558F8">
        <w:tc>
          <w:tcPr>
            <w:tcW w:w="0" w:type="auto"/>
            <w:hideMark/>
          </w:tcPr>
          <w:p w14:paraId="48EC1719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department_name</w:t>
            </w:r>
            <w:proofErr w:type="spellEnd"/>
          </w:p>
        </w:tc>
        <w:tc>
          <w:tcPr>
            <w:tcW w:w="0" w:type="auto"/>
            <w:hideMark/>
          </w:tcPr>
          <w:p w14:paraId="243EEDDB" w14:textId="77777777" w:rsidR="001637DD" w:rsidRPr="001637DD" w:rsidRDefault="001637DD" w:rsidP="001637DD">
            <w:pPr>
              <w:spacing w:after="160" w:line="259" w:lineRule="auto"/>
            </w:pPr>
            <w:proofErr w:type="gramStart"/>
            <w:r w:rsidRPr="001637DD">
              <w:t>VARCHAR(</w:t>
            </w:r>
            <w:proofErr w:type="gramEnd"/>
            <w:r w:rsidRPr="001637DD">
              <w:t>100)</w:t>
            </w:r>
          </w:p>
        </w:tc>
        <w:tc>
          <w:tcPr>
            <w:tcW w:w="0" w:type="auto"/>
            <w:hideMark/>
          </w:tcPr>
          <w:p w14:paraId="1D37A0E2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Department name</w:t>
            </w:r>
          </w:p>
        </w:tc>
        <w:tc>
          <w:tcPr>
            <w:tcW w:w="0" w:type="auto"/>
            <w:hideMark/>
          </w:tcPr>
          <w:p w14:paraId="7A23CC06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NOT NULL</w:t>
            </w:r>
          </w:p>
        </w:tc>
      </w:tr>
      <w:tr w:rsidR="001637DD" w:rsidRPr="001637DD" w14:paraId="09BC4D77" w14:textId="77777777" w:rsidTr="007558F8">
        <w:tc>
          <w:tcPr>
            <w:tcW w:w="0" w:type="auto"/>
            <w:hideMark/>
          </w:tcPr>
          <w:p w14:paraId="0679418F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location</w:t>
            </w:r>
          </w:p>
        </w:tc>
        <w:tc>
          <w:tcPr>
            <w:tcW w:w="0" w:type="auto"/>
            <w:hideMark/>
          </w:tcPr>
          <w:p w14:paraId="74D4CAEF" w14:textId="77777777" w:rsidR="001637DD" w:rsidRPr="001637DD" w:rsidRDefault="001637DD" w:rsidP="001637DD">
            <w:pPr>
              <w:spacing w:after="160" w:line="259" w:lineRule="auto"/>
            </w:pPr>
            <w:proofErr w:type="gramStart"/>
            <w:r w:rsidRPr="001637DD">
              <w:t>VARCHAR(</w:t>
            </w:r>
            <w:proofErr w:type="gramEnd"/>
            <w:r w:rsidRPr="001637DD">
              <w:t>100)</w:t>
            </w:r>
          </w:p>
        </w:tc>
        <w:tc>
          <w:tcPr>
            <w:tcW w:w="0" w:type="auto"/>
            <w:hideMark/>
          </w:tcPr>
          <w:p w14:paraId="227A37AD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Location of the department</w:t>
            </w:r>
          </w:p>
        </w:tc>
        <w:tc>
          <w:tcPr>
            <w:tcW w:w="0" w:type="auto"/>
            <w:hideMark/>
          </w:tcPr>
          <w:p w14:paraId="45B69D46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NULLABLE</w:t>
            </w:r>
          </w:p>
        </w:tc>
      </w:tr>
    </w:tbl>
    <w:p w14:paraId="17F48934" w14:textId="77777777" w:rsidR="001637DD" w:rsidRPr="001637DD" w:rsidRDefault="00000000" w:rsidP="001637DD">
      <w:r>
        <w:pict w14:anchorId="7CF3B2C0">
          <v:rect id="_x0000_i1053" style="width:0;height:1.5pt" o:hralign="center" o:hrstd="t" o:hr="t" fillcolor="#a0a0a0" stroked="f"/>
        </w:pict>
      </w:r>
    </w:p>
    <w:p w14:paraId="1B40417F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3. Role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2"/>
        <w:gridCol w:w="2523"/>
        <w:gridCol w:w="2382"/>
        <w:gridCol w:w="1495"/>
      </w:tblGrid>
      <w:tr w:rsidR="001637DD" w:rsidRPr="001637DD" w14:paraId="5F3ADDDE" w14:textId="77777777" w:rsidTr="007558F8">
        <w:tc>
          <w:tcPr>
            <w:tcW w:w="0" w:type="auto"/>
            <w:hideMark/>
          </w:tcPr>
          <w:p w14:paraId="0B1D620F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0147806B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2F16275E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FF11836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Constraints</w:t>
            </w:r>
          </w:p>
        </w:tc>
      </w:tr>
      <w:tr w:rsidR="001637DD" w:rsidRPr="001637DD" w14:paraId="5B02B64D" w14:textId="77777777" w:rsidTr="007558F8">
        <w:tc>
          <w:tcPr>
            <w:tcW w:w="0" w:type="auto"/>
            <w:hideMark/>
          </w:tcPr>
          <w:p w14:paraId="705E74D2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role_id</w:t>
            </w:r>
            <w:proofErr w:type="spellEnd"/>
          </w:p>
        </w:tc>
        <w:tc>
          <w:tcPr>
            <w:tcW w:w="0" w:type="auto"/>
            <w:hideMark/>
          </w:tcPr>
          <w:p w14:paraId="72B4A10F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INT (AUTO_INCREMENT)</w:t>
            </w:r>
          </w:p>
        </w:tc>
        <w:tc>
          <w:tcPr>
            <w:tcW w:w="0" w:type="auto"/>
            <w:hideMark/>
          </w:tcPr>
          <w:p w14:paraId="1693B78F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Unique ID for each role</w:t>
            </w:r>
          </w:p>
        </w:tc>
        <w:tc>
          <w:tcPr>
            <w:tcW w:w="0" w:type="auto"/>
            <w:hideMark/>
          </w:tcPr>
          <w:p w14:paraId="3BF5AD36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PRIMARY KEY</w:t>
            </w:r>
          </w:p>
        </w:tc>
      </w:tr>
      <w:tr w:rsidR="001637DD" w:rsidRPr="001637DD" w14:paraId="68B1017C" w14:textId="77777777" w:rsidTr="007558F8">
        <w:tc>
          <w:tcPr>
            <w:tcW w:w="0" w:type="auto"/>
            <w:hideMark/>
          </w:tcPr>
          <w:p w14:paraId="12187EF8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role_name</w:t>
            </w:r>
            <w:proofErr w:type="spellEnd"/>
          </w:p>
        </w:tc>
        <w:tc>
          <w:tcPr>
            <w:tcW w:w="0" w:type="auto"/>
            <w:hideMark/>
          </w:tcPr>
          <w:p w14:paraId="50CB9F26" w14:textId="77777777" w:rsidR="001637DD" w:rsidRPr="001637DD" w:rsidRDefault="001637DD" w:rsidP="001637DD">
            <w:pPr>
              <w:spacing w:after="160" w:line="259" w:lineRule="auto"/>
            </w:pPr>
            <w:proofErr w:type="gramStart"/>
            <w:r w:rsidRPr="001637DD">
              <w:t>VARCHAR(</w:t>
            </w:r>
            <w:proofErr w:type="gramEnd"/>
            <w:r w:rsidRPr="001637DD">
              <w:t>50)</w:t>
            </w:r>
          </w:p>
        </w:tc>
        <w:tc>
          <w:tcPr>
            <w:tcW w:w="0" w:type="auto"/>
            <w:hideMark/>
          </w:tcPr>
          <w:p w14:paraId="2EA55158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Name of the role</w:t>
            </w:r>
          </w:p>
        </w:tc>
        <w:tc>
          <w:tcPr>
            <w:tcW w:w="0" w:type="auto"/>
            <w:hideMark/>
          </w:tcPr>
          <w:p w14:paraId="172E5CF6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NOT NULL</w:t>
            </w:r>
          </w:p>
        </w:tc>
      </w:tr>
      <w:tr w:rsidR="001637DD" w:rsidRPr="001637DD" w14:paraId="7E78DD3F" w14:textId="77777777" w:rsidTr="007558F8">
        <w:tc>
          <w:tcPr>
            <w:tcW w:w="0" w:type="auto"/>
            <w:hideMark/>
          </w:tcPr>
          <w:p w14:paraId="6992F41F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description</w:t>
            </w:r>
          </w:p>
        </w:tc>
        <w:tc>
          <w:tcPr>
            <w:tcW w:w="0" w:type="auto"/>
            <w:hideMark/>
          </w:tcPr>
          <w:p w14:paraId="45AC2FB0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TEXT</w:t>
            </w:r>
          </w:p>
        </w:tc>
        <w:tc>
          <w:tcPr>
            <w:tcW w:w="0" w:type="auto"/>
            <w:hideMark/>
          </w:tcPr>
          <w:p w14:paraId="79AE5863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Role description</w:t>
            </w:r>
          </w:p>
        </w:tc>
        <w:tc>
          <w:tcPr>
            <w:tcW w:w="0" w:type="auto"/>
            <w:hideMark/>
          </w:tcPr>
          <w:p w14:paraId="3081CBEC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NULLABLE</w:t>
            </w:r>
          </w:p>
        </w:tc>
      </w:tr>
    </w:tbl>
    <w:p w14:paraId="7DCCA2C8" w14:textId="77777777" w:rsidR="001637DD" w:rsidRPr="001637DD" w:rsidRDefault="00000000" w:rsidP="001637DD">
      <w:r>
        <w:pict w14:anchorId="2C1D6FE1">
          <v:rect id="_x0000_i1054" style="width:0;height:1.5pt" o:hralign="center" o:hrstd="t" o:hr="t" fillcolor="#a0a0a0" stroked="f"/>
        </w:pict>
      </w:r>
    </w:p>
    <w:p w14:paraId="2E8DDE40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 xml:space="preserve">4. </w:t>
      </w:r>
      <w:proofErr w:type="spellStart"/>
      <w:r w:rsidRPr="001637DD">
        <w:rPr>
          <w:b/>
          <w:bCs/>
        </w:rPr>
        <w:t>LeaveRequest</w:t>
      </w:r>
      <w:proofErr w:type="spellEnd"/>
      <w:r w:rsidRPr="001637DD">
        <w:rPr>
          <w:b/>
          <w:bCs/>
        </w:rPr>
        <w:t xml:space="preserve">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2"/>
        <w:gridCol w:w="4143"/>
        <w:gridCol w:w="3142"/>
        <w:gridCol w:w="1515"/>
      </w:tblGrid>
      <w:tr w:rsidR="001637DD" w:rsidRPr="001637DD" w14:paraId="4E624BD3" w14:textId="77777777" w:rsidTr="007558F8">
        <w:tc>
          <w:tcPr>
            <w:tcW w:w="0" w:type="auto"/>
            <w:hideMark/>
          </w:tcPr>
          <w:p w14:paraId="13940004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2FD146DC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0A98429D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0E40289A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Constraints</w:t>
            </w:r>
          </w:p>
        </w:tc>
      </w:tr>
      <w:tr w:rsidR="001637DD" w:rsidRPr="001637DD" w14:paraId="74EE407A" w14:textId="77777777" w:rsidTr="007558F8">
        <w:tc>
          <w:tcPr>
            <w:tcW w:w="0" w:type="auto"/>
            <w:hideMark/>
          </w:tcPr>
          <w:p w14:paraId="2C03BA1E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leave_request_id</w:t>
            </w:r>
            <w:proofErr w:type="spellEnd"/>
          </w:p>
        </w:tc>
        <w:tc>
          <w:tcPr>
            <w:tcW w:w="0" w:type="auto"/>
            <w:hideMark/>
          </w:tcPr>
          <w:p w14:paraId="2607C9EC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INT (AUTO_INCREMENT)</w:t>
            </w:r>
          </w:p>
        </w:tc>
        <w:tc>
          <w:tcPr>
            <w:tcW w:w="0" w:type="auto"/>
            <w:hideMark/>
          </w:tcPr>
          <w:p w14:paraId="13DA1EFB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Unique ID for each leave request</w:t>
            </w:r>
          </w:p>
        </w:tc>
        <w:tc>
          <w:tcPr>
            <w:tcW w:w="0" w:type="auto"/>
            <w:hideMark/>
          </w:tcPr>
          <w:p w14:paraId="31E33829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PRIMARY KEY</w:t>
            </w:r>
          </w:p>
        </w:tc>
      </w:tr>
      <w:tr w:rsidR="001637DD" w:rsidRPr="001637DD" w14:paraId="486B6BEF" w14:textId="77777777" w:rsidTr="007558F8">
        <w:tc>
          <w:tcPr>
            <w:tcW w:w="0" w:type="auto"/>
            <w:hideMark/>
          </w:tcPr>
          <w:p w14:paraId="732C8260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employee_id</w:t>
            </w:r>
            <w:proofErr w:type="spellEnd"/>
          </w:p>
        </w:tc>
        <w:tc>
          <w:tcPr>
            <w:tcW w:w="0" w:type="auto"/>
            <w:hideMark/>
          </w:tcPr>
          <w:p w14:paraId="0D929909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INT</w:t>
            </w:r>
          </w:p>
        </w:tc>
        <w:tc>
          <w:tcPr>
            <w:tcW w:w="0" w:type="auto"/>
            <w:hideMark/>
          </w:tcPr>
          <w:p w14:paraId="4C05A0FF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Foreign key from Employee table</w:t>
            </w:r>
          </w:p>
        </w:tc>
        <w:tc>
          <w:tcPr>
            <w:tcW w:w="0" w:type="auto"/>
            <w:hideMark/>
          </w:tcPr>
          <w:p w14:paraId="0EFE2F5B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FOREIGN KEY</w:t>
            </w:r>
          </w:p>
        </w:tc>
      </w:tr>
      <w:tr w:rsidR="001637DD" w:rsidRPr="001637DD" w14:paraId="5B33A1EB" w14:textId="77777777" w:rsidTr="007558F8">
        <w:tc>
          <w:tcPr>
            <w:tcW w:w="0" w:type="auto"/>
            <w:hideMark/>
          </w:tcPr>
          <w:p w14:paraId="5C187A4D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start_date</w:t>
            </w:r>
            <w:proofErr w:type="spellEnd"/>
          </w:p>
        </w:tc>
        <w:tc>
          <w:tcPr>
            <w:tcW w:w="0" w:type="auto"/>
            <w:hideMark/>
          </w:tcPr>
          <w:p w14:paraId="3218CAF1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DATE</w:t>
            </w:r>
          </w:p>
        </w:tc>
        <w:tc>
          <w:tcPr>
            <w:tcW w:w="0" w:type="auto"/>
            <w:hideMark/>
          </w:tcPr>
          <w:p w14:paraId="7C2E59C3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Leave start date</w:t>
            </w:r>
          </w:p>
        </w:tc>
        <w:tc>
          <w:tcPr>
            <w:tcW w:w="0" w:type="auto"/>
            <w:hideMark/>
          </w:tcPr>
          <w:p w14:paraId="1936825B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NOT NULL</w:t>
            </w:r>
          </w:p>
        </w:tc>
      </w:tr>
      <w:tr w:rsidR="001637DD" w:rsidRPr="001637DD" w14:paraId="4D080235" w14:textId="77777777" w:rsidTr="007558F8">
        <w:tc>
          <w:tcPr>
            <w:tcW w:w="0" w:type="auto"/>
            <w:hideMark/>
          </w:tcPr>
          <w:p w14:paraId="66D78B70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lastRenderedPageBreak/>
              <w:t>end_date</w:t>
            </w:r>
            <w:proofErr w:type="spellEnd"/>
          </w:p>
        </w:tc>
        <w:tc>
          <w:tcPr>
            <w:tcW w:w="0" w:type="auto"/>
            <w:hideMark/>
          </w:tcPr>
          <w:p w14:paraId="760D2412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DATE</w:t>
            </w:r>
          </w:p>
        </w:tc>
        <w:tc>
          <w:tcPr>
            <w:tcW w:w="0" w:type="auto"/>
            <w:hideMark/>
          </w:tcPr>
          <w:p w14:paraId="712DC551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Leave end date</w:t>
            </w:r>
          </w:p>
        </w:tc>
        <w:tc>
          <w:tcPr>
            <w:tcW w:w="0" w:type="auto"/>
            <w:hideMark/>
          </w:tcPr>
          <w:p w14:paraId="03F79B28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NOT NULL</w:t>
            </w:r>
          </w:p>
        </w:tc>
      </w:tr>
      <w:tr w:rsidR="001637DD" w:rsidRPr="001637DD" w14:paraId="46428A5C" w14:textId="77777777" w:rsidTr="007558F8">
        <w:tc>
          <w:tcPr>
            <w:tcW w:w="0" w:type="auto"/>
            <w:hideMark/>
          </w:tcPr>
          <w:p w14:paraId="47497954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leave_type</w:t>
            </w:r>
            <w:proofErr w:type="spellEnd"/>
          </w:p>
        </w:tc>
        <w:tc>
          <w:tcPr>
            <w:tcW w:w="0" w:type="auto"/>
            <w:hideMark/>
          </w:tcPr>
          <w:p w14:paraId="68C06FB1" w14:textId="77777777" w:rsidR="001637DD" w:rsidRPr="001637DD" w:rsidRDefault="001637DD" w:rsidP="001637DD">
            <w:pPr>
              <w:spacing w:after="160" w:line="259" w:lineRule="auto"/>
            </w:pPr>
            <w:proofErr w:type="gramStart"/>
            <w:r w:rsidRPr="001637DD">
              <w:t>ENUM(</w:t>
            </w:r>
            <w:proofErr w:type="gramEnd"/>
            <w:r w:rsidRPr="001637DD">
              <w:t>'Sick', 'Vacation', 'Personal', 'Unpaid')</w:t>
            </w:r>
          </w:p>
        </w:tc>
        <w:tc>
          <w:tcPr>
            <w:tcW w:w="0" w:type="auto"/>
            <w:hideMark/>
          </w:tcPr>
          <w:p w14:paraId="3989D3E2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Type of leave</w:t>
            </w:r>
          </w:p>
        </w:tc>
        <w:tc>
          <w:tcPr>
            <w:tcW w:w="0" w:type="auto"/>
            <w:hideMark/>
          </w:tcPr>
          <w:p w14:paraId="7792653B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NOT NULL</w:t>
            </w:r>
          </w:p>
        </w:tc>
      </w:tr>
      <w:tr w:rsidR="001637DD" w:rsidRPr="001637DD" w14:paraId="18FA51CB" w14:textId="77777777" w:rsidTr="007558F8">
        <w:tc>
          <w:tcPr>
            <w:tcW w:w="0" w:type="auto"/>
            <w:hideMark/>
          </w:tcPr>
          <w:p w14:paraId="01C2C411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status</w:t>
            </w:r>
          </w:p>
        </w:tc>
        <w:tc>
          <w:tcPr>
            <w:tcW w:w="0" w:type="auto"/>
            <w:hideMark/>
          </w:tcPr>
          <w:p w14:paraId="27E86F15" w14:textId="77777777" w:rsidR="001637DD" w:rsidRPr="001637DD" w:rsidRDefault="001637DD" w:rsidP="001637DD">
            <w:pPr>
              <w:spacing w:after="160" w:line="259" w:lineRule="auto"/>
            </w:pPr>
            <w:proofErr w:type="gramStart"/>
            <w:r w:rsidRPr="001637DD">
              <w:t>ENUM(</w:t>
            </w:r>
            <w:proofErr w:type="gramEnd"/>
            <w:r w:rsidRPr="001637DD">
              <w:t>'Pending', 'Approved', 'Rejected')</w:t>
            </w:r>
          </w:p>
        </w:tc>
        <w:tc>
          <w:tcPr>
            <w:tcW w:w="0" w:type="auto"/>
            <w:hideMark/>
          </w:tcPr>
          <w:p w14:paraId="1AFA473C" w14:textId="77777777" w:rsidR="001637DD" w:rsidRPr="001637DD" w:rsidRDefault="001637DD" w:rsidP="001637DD">
            <w:pPr>
              <w:spacing w:after="160" w:line="259" w:lineRule="auto"/>
            </w:pPr>
            <w:proofErr w:type="gramStart"/>
            <w:r w:rsidRPr="001637DD">
              <w:t>Current status</w:t>
            </w:r>
            <w:proofErr w:type="gramEnd"/>
            <w:r w:rsidRPr="001637DD">
              <w:t xml:space="preserve"> of the request</w:t>
            </w:r>
          </w:p>
        </w:tc>
        <w:tc>
          <w:tcPr>
            <w:tcW w:w="0" w:type="auto"/>
            <w:hideMark/>
          </w:tcPr>
          <w:p w14:paraId="0E8B81AC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NOT NULL</w:t>
            </w:r>
          </w:p>
        </w:tc>
      </w:tr>
    </w:tbl>
    <w:p w14:paraId="562095F6" w14:textId="77777777" w:rsidR="001637DD" w:rsidRPr="001637DD" w:rsidRDefault="00000000" w:rsidP="001637DD">
      <w:r>
        <w:pict w14:anchorId="0059D599">
          <v:rect id="_x0000_i1055" style="width:0;height:1.5pt" o:hralign="center" o:hrstd="t" o:hr="t" fillcolor="#a0a0a0" stroked="f"/>
        </w:pict>
      </w:r>
    </w:p>
    <w:p w14:paraId="3B25E791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5. Salary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6"/>
        <w:gridCol w:w="2523"/>
        <w:gridCol w:w="3282"/>
        <w:gridCol w:w="1526"/>
      </w:tblGrid>
      <w:tr w:rsidR="001637DD" w:rsidRPr="001637DD" w14:paraId="4D159DE4" w14:textId="77777777" w:rsidTr="007558F8">
        <w:tc>
          <w:tcPr>
            <w:tcW w:w="0" w:type="auto"/>
            <w:hideMark/>
          </w:tcPr>
          <w:p w14:paraId="3831806A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5E183B12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629F1633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0C239B9D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Constraints</w:t>
            </w:r>
          </w:p>
        </w:tc>
      </w:tr>
      <w:tr w:rsidR="001637DD" w:rsidRPr="001637DD" w14:paraId="31F98DD6" w14:textId="77777777" w:rsidTr="007558F8">
        <w:tc>
          <w:tcPr>
            <w:tcW w:w="0" w:type="auto"/>
            <w:hideMark/>
          </w:tcPr>
          <w:p w14:paraId="51571516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salary_id</w:t>
            </w:r>
            <w:proofErr w:type="spellEnd"/>
          </w:p>
        </w:tc>
        <w:tc>
          <w:tcPr>
            <w:tcW w:w="0" w:type="auto"/>
            <w:hideMark/>
          </w:tcPr>
          <w:p w14:paraId="14D0BDFE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INT (AUTO_INCREMENT)</w:t>
            </w:r>
          </w:p>
        </w:tc>
        <w:tc>
          <w:tcPr>
            <w:tcW w:w="0" w:type="auto"/>
            <w:hideMark/>
          </w:tcPr>
          <w:p w14:paraId="27157A50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Unique ID for each salary record</w:t>
            </w:r>
          </w:p>
        </w:tc>
        <w:tc>
          <w:tcPr>
            <w:tcW w:w="0" w:type="auto"/>
            <w:hideMark/>
          </w:tcPr>
          <w:p w14:paraId="7E021C03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PRIMARY KEY</w:t>
            </w:r>
          </w:p>
        </w:tc>
      </w:tr>
      <w:tr w:rsidR="001637DD" w:rsidRPr="001637DD" w14:paraId="6A984AF9" w14:textId="77777777" w:rsidTr="007558F8">
        <w:tc>
          <w:tcPr>
            <w:tcW w:w="0" w:type="auto"/>
            <w:hideMark/>
          </w:tcPr>
          <w:p w14:paraId="4DC31033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employee_id</w:t>
            </w:r>
            <w:proofErr w:type="spellEnd"/>
          </w:p>
        </w:tc>
        <w:tc>
          <w:tcPr>
            <w:tcW w:w="0" w:type="auto"/>
            <w:hideMark/>
          </w:tcPr>
          <w:p w14:paraId="4F515CFA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INT</w:t>
            </w:r>
          </w:p>
        </w:tc>
        <w:tc>
          <w:tcPr>
            <w:tcW w:w="0" w:type="auto"/>
            <w:hideMark/>
          </w:tcPr>
          <w:p w14:paraId="7F68C499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Foreign key from Employee table</w:t>
            </w:r>
          </w:p>
        </w:tc>
        <w:tc>
          <w:tcPr>
            <w:tcW w:w="0" w:type="auto"/>
            <w:hideMark/>
          </w:tcPr>
          <w:p w14:paraId="714B235B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FOREIGN KEY</w:t>
            </w:r>
          </w:p>
        </w:tc>
      </w:tr>
      <w:tr w:rsidR="001637DD" w:rsidRPr="001637DD" w14:paraId="7CEB1344" w14:textId="77777777" w:rsidTr="007558F8">
        <w:tc>
          <w:tcPr>
            <w:tcW w:w="0" w:type="auto"/>
            <w:hideMark/>
          </w:tcPr>
          <w:p w14:paraId="6F812877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base_salary</w:t>
            </w:r>
            <w:proofErr w:type="spellEnd"/>
          </w:p>
        </w:tc>
        <w:tc>
          <w:tcPr>
            <w:tcW w:w="0" w:type="auto"/>
            <w:hideMark/>
          </w:tcPr>
          <w:p w14:paraId="48FA60A8" w14:textId="77777777" w:rsidR="001637DD" w:rsidRPr="001637DD" w:rsidRDefault="001637DD" w:rsidP="001637DD">
            <w:pPr>
              <w:spacing w:after="160" w:line="259" w:lineRule="auto"/>
            </w:pPr>
            <w:proofErr w:type="gramStart"/>
            <w:r w:rsidRPr="001637DD">
              <w:t>DECIMAL(</w:t>
            </w:r>
            <w:proofErr w:type="gramEnd"/>
            <w:r w:rsidRPr="001637DD">
              <w:t>10, 2)</w:t>
            </w:r>
          </w:p>
        </w:tc>
        <w:tc>
          <w:tcPr>
            <w:tcW w:w="0" w:type="auto"/>
            <w:hideMark/>
          </w:tcPr>
          <w:p w14:paraId="485AD796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Base salary of the employee</w:t>
            </w:r>
          </w:p>
        </w:tc>
        <w:tc>
          <w:tcPr>
            <w:tcW w:w="0" w:type="auto"/>
            <w:hideMark/>
          </w:tcPr>
          <w:p w14:paraId="600D6510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NOT NULL</w:t>
            </w:r>
          </w:p>
        </w:tc>
      </w:tr>
      <w:tr w:rsidR="001637DD" w:rsidRPr="001637DD" w14:paraId="2CA62276" w14:textId="77777777" w:rsidTr="007558F8">
        <w:tc>
          <w:tcPr>
            <w:tcW w:w="0" w:type="auto"/>
            <w:hideMark/>
          </w:tcPr>
          <w:p w14:paraId="614F0C97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bonus</w:t>
            </w:r>
          </w:p>
        </w:tc>
        <w:tc>
          <w:tcPr>
            <w:tcW w:w="0" w:type="auto"/>
            <w:hideMark/>
          </w:tcPr>
          <w:p w14:paraId="30A2E47C" w14:textId="77777777" w:rsidR="001637DD" w:rsidRPr="001637DD" w:rsidRDefault="001637DD" w:rsidP="001637DD">
            <w:pPr>
              <w:spacing w:after="160" w:line="259" w:lineRule="auto"/>
            </w:pPr>
            <w:proofErr w:type="gramStart"/>
            <w:r w:rsidRPr="001637DD">
              <w:t>DECIMAL(</w:t>
            </w:r>
            <w:proofErr w:type="gramEnd"/>
            <w:r w:rsidRPr="001637DD">
              <w:t>10, 2)</w:t>
            </w:r>
          </w:p>
        </w:tc>
        <w:tc>
          <w:tcPr>
            <w:tcW w:w="0" w:type="auto"/>
            <w:hideMark/>
          </w:tcPr>
          <w:p w14:paraId="74242489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Any bonus amount</w:t>
            </w:r>
          </w:p>
        </w:tc>
        <w:tc>
          <w:tcPr>
            <w:tcW w:w="0" w:type="auto"/>
            <w:hideMark/>
          </w:tcPr>
          <w:p w14:paraId="299AA484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NULLABLE</w:t>
            </w:r>
          </w:p>
        </w:tc>
      </w:tr>
      <w:tr w:rsidR="001637DD" w:rsidRPr="001637DD" w14:paraId="54EDD1F7" w14:textId="77777777" w:rsidTr="007558F8">
        <w:tc>
          <w:tcPr>
            <w:tcW w:w="0" w:type="auto"/>
            <w:hideMark/>
          </w:tcPr>
          <w:p w14:paraId="7C84DFC8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deductions</w:t>
            </w:r>
          </w:p>
        </w:tc>
        <w:tc>
          <w:tcPr>
            <w:tcW w:w="0" w:type="auto"/>
            <w:hideMark/>
          </w:tcPr>
          <w:p w14:paraId="1089F079" w14:textId="77777777" w:rsidR="001637DD" w:rsidRPr="001637DD" w:rsidRDefault="001637DD" w:rsidP="001637DD">
            <w:pPr>
              <w:spacing w:after="160" w:line="259" w:lineRule="auto"/>
            </w:pPr>
            <w:proofErr w:type="gramStart"/>
            <w:r w:rsidRPr="001637DD">
              <w:t>DECIMAL(</w:t>
            </w:r>
            <w:proofErr w:type="gramEnd"/>
            <w:r w:rsidRPr="001637DD">
              <w:t>10, 2)</w:t>
            </w:r>
          </w:p>
        </w:tc>
        <w:tc>
          <w:tcPr>
            <w:tcW w:w="0" w:type="auto"/>
            <w:hideMark/>
          </w:tcPr>
          <w:p w14:paraId="16DB0C54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Deductions from salary</w:t>
            </w:r>
          </w:p>
        </w:tc>
        <w:tc>
          <w:tcPr>
            <w:tcW w:w="0" w:type="auto"/>
            <w:hideMark/>
          </w:tcPr>
          <w:p w14:paraId="6C74B918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NULLABLE</w:t>
            </w:r>
          </w:p>
        </w:tc>
      </w:tr>
      <w:tr w:rsidR="001637DD" w:rsidRPr="001637DD" w14:paraId="4F57DCCE" w14:textId="77777777" w:rsidTr="007558F8">
        <w:tc>
          <w:tcPr>
            <w:tcW w:w="0" w:type="auto"/>
            <w:hideMark/>
          </w:tcPr>
          <w:p w14:paraId="429CE17F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net_salary</w:t>
            </w:r>
            <w:proofErr w:type="spellEnd"/>
          </w:p>
        </w:tc>
        <w:tc>
          <w:tcPr>
            <w:tcW w:w="0" w:type="auto"/>
            <w:hideMark/>
          </w:tcPr>
          <w:p w14:paraId="1783AD24" w14:textId="77777777" w:rsidR="001637DD" w:rsidRPr="001637DD" w:rsidRDefault="001637DD" w:rsidP="001637DD">
            <w:pPr>
              <w:spacing w:after="160" w:line="259" w:lineRule="auto"/>
            </w:pPr>
            <w:proofErr w:type="gramStart"/>
            <w:r w:rsidRPr="001637DD">
              <w:t>DECIMAL(</w:t>
            </w:r>
            <w:proofErr w:type="gramEnd"/>
            <w:r w:rsidRPr="001637DD">
              <w:t>10, 2)</w:t>
            </w:r>
          </w:p>
        </w:tc>
        <w:tc>
          <w:tcPr>
            <w:tcW w:w="0" w:type="auto"/>
            <w:hideMark/>
          </w:tcPr>
          <w:p w14:paraId="3195F60D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Final salary after deductions</w:t>
            </w:r>
          </w:p>
        </w:tc>
        <w:tc>
          <w:tcPr>
            <w:tcW w:w="0" w:type="auto"/>
            <w:hideMark/>
          </w:tcPr>
          <w:p w14:paraId="610D1E7F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NOT NULL</w:t>
            </w:r>
          </w:p>
        </w:tc>
      </w:tr>
      <w:tr w:rsidR="001637DD" w:rsidRPr="001637DD" w14:paraId="3BBAC155" w14:textId="77777777" w:rsidTr="007558F8">
        <w:tc>
          <w:tcPr>
            <w:tcW w:w="0" w:type="auto"/>
            <w:hideMark/>
          </w:tcPr>
          <w:p w14:paraId="78BEAF89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payment_date</w:t>
            </w:r>
            <w:proofErr w:type="spellEnd"/>
          </w:p>
        </w:tc>
        <w:tc>
          <w:tcPr>
            <w:tcW w:w="0" w:type="auto"/>
            <w:hideMark/>
          </w:tcPr>
          <w:p w14:paraId="46611FC4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DATE</w:t>
            </w:r>
          </w:p>
        </w:tc>
        <w:tc>
          <w:tcPr>
            <w:tcW w:w="0" w:type="auto"/>
            <w:hideMark/>
          </w:tcPr>
          <w:p w14:paraId="170C8BEE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Date of salary payment</w:t>
            </w:r>
          </w:p>
        </w:tc>
        <w:tc>
          <w:tcPr>
            <w:tcW w:w="0" w:type="auto"/>
            <w:hideMark/>
          </w:tcPr>
          <w:p w14:paraId="5760E840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NOT NULL</w:t>
            </w:r>
          </w:p>
        </w:tc>
      </w:tr>
    </w:tbl>
    <w:p w14:paraId="0697AACE" w14:textId="77777777" w:rsidR="001637DD" w:rsidRPr="001637DD" w:rsidRDefault="00000000" w:rsidP="001637DD">
      <w:r>
        <w:pict w14:anchorId="1163ED4E">
          <v:rect id="_x0000_i1056" style="width:0;height:1.5pt" o:hralign="center" o:hrstd="t" o:hr="t" fillcolor="#a0a0a0" stroked="f"/>
        </w:pict>
      </w:r>
    </w:p>
    <w:p w14:paraId="03805AE9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6. Attendance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5"/>
        <w:gridCol w:w="2421"/>
        <w:gridCol w:w="3097"/>
        <w:gridCol w:w="3369"/>
      </w:tblGrid>
      <w:tr w:rsidR="001637DD" w:rsidRPr="001637DD" w14:paraId="48E22CB9" w14:textId="77777777" w:rsidTr="007558F8">
        <w:tc>
          <w:tcPr>
            <w:tcW w:w="0" w:type="auto"/>
            <w:hideMark/>
          </w:tcPr>
          <w:p w14:paraId="6E2C475A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33BA3611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09B8F316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17523C5B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Constraints</w:t>
            </w:r>
          </w:p>
        </w:tc>
      </w:tr>
      <w:tr w:rsidR="001637DD" w:rsidRPr="001637DD" w14:paraId="2084151D" w14:textId="77777777" w:rsidTr="007558F8">
        <w:tc>
          <w:tcPr>
            <w:tcW w:w="0" w:type="auto"/>
            <w:hideMark/>
          </w:tcPr>
          <w:p w14:paraId="27DAA1DB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attendance_id</w:t>
            </w:r>
            <w:proofErr w:type="spellEnd"/>
          </w:p>
        </w:tc>
        <w:tc>
          <w:tcPr>
            <w:tcW w:w="0" w:type="auto"/>
            <w:hideMark/>
          </w:tcPr>
          <w:p w14:paraId="09801093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INT (AUTO_INCREMENT)</w:t>
            </w:r>
          </w:p>
        </w:tc>
        <w:tc>
          <w:tcPr>
            <w:tcW w:w="0" w:type="auto"/>
            <w:hideMark/>
          </w:tcPr>
          <w:p w14:paraId="11088BDB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Unique ID for each attendance record</w:t>
            </w:r>
          </w:p>
        </w:tc>
        <w:tc>
          <w:tcPr>
            <w:tcW w:w="0" w:type="auto"/>
            <w:hideMark/>
          </w:tcPr>
          <w:p w14:paraId="0FEA09BB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PRIMARY KEY</w:t>
            </w:r>
          </w:p>
        </w:tc>
      </w:tr>
      <w:tr w:rsidR="001637DD" w:rsidRPr="001637DD" w14:paraId="2BCAC8DD" w14:textId="77777777" w:rsidTr="007558F8">
        <w:tc>
          <w:tcPr>
            <w:tcW w:w="0" w:type="auto"/>
            <w:hideMark/>
          </w:tcPr>
          <w:p w14:paraId="062ACCA2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employee_id</w:t>
            </w:r>
            <w:proofErr w:type="spellEnd"/>
          </w:p>
        </w:tc>
        <w:tc>
          <w:tcPr>
            <w:tcW w:w="0" w:type="auto"/>
            <w:hideMark/>
          </w:tcPr>
          <w:p w14:paraId="32F92730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INT</w:t>
            </w:r>
          </w:p>
        </w:tc>
        <w:tc>
          <w:tcPr>
            <w:tcW w:w="0" w:type="auto"/>
            <w:hideMark/>
          </w:tcPr>
          <w:p w14:paraId="1B612917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Foreign key from Employee table</w:t>
            </w:r>
          </w:p>
        </w:tc>
        <w:tc>
          <w:tcPr>
            <w:tcW w:w="0" w:type="auto"/>
            <w:hideMark/>
          </w:tcPr>
          <w:p w14:paraId="79722A39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FOREIGN KEY</w:t>
            </w:r>
          </w:p>
        </w:tc>
      </w:tr>
      <w:tr w:rsidR="001637DD" w:rsidRPr="001637DD" w14:paraId="07037F23" w14:textId="77777777" w:rsidTr="007558F8">
        <w:tc>
          <w:tcPr>
            <w:tcW w:w="0" w:type="auto"/>
            <w:hideMark/>
          </w:tcPr>
          <w:p w14:paraId="1D889F61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check_in_time</w:t>
            </w:r>
            <w:proofErr w:type="spellEnd"/>
          </w:p>
        </w:tc>
        <w:tc>
          <w:tcPr>
            <w:tcW w:w="0" w:type="auto"/>
            <w:hideMark/>
          </w:tcPr>
          <w:p w14:paraId="1D56FE98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TIMESTAMP</w:t>
            </w:r>
          </w:p>
        </w:tc>
        <w:tc>
          <w:tcPr>
            <w:tcW w:w="0" w:type="auto"/>
            <w:hideMark/>
          </w:tcPr>
          <w:p w14:paraId="2D71C318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Check-in time</w:t>
            </w:r>
          </w:p>
        </w:tc>
        <w:tc>
          <w:tcPr>
            <w:tcW w:w="0" w:type="auto"/>
            <w:hideMark/>
          </w:tcPr>
          <w:p w14:paraId="00563A34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NOT NULL</w:t>
            </w:r>
          </w:p>
        </w:tc>
      </w:tr>
      <w:tr w:rsidR="001637DD" w:rsidRPr="001637DD" w14:paraId="2251417F" w14:textId="77777777" w:rsidTr="007558F8">
        <w:tc>
          <w:tcPr>
            <w:tcW w:w="0" w:type="auto"/>
            <w:hideMark/>
          </w:tcPr>
          <w:p w14:paraId="2C311591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check_out_time</w:t>
            </w:r>
            <w:proofErr w:type="spellEnd"/>
          </w:p>
        </w:tc>
        <w:tc>
          <w:tcPr>
            <w:tcW w:w="0" w:type="auto"/>
            <w:hideMark/>
          </w:tcPr>
          <w:p w14:paraId="72153833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TIMESTAMP</w:t>
            </w:r>
          </w:p>
        </w:tc>
        <w:tc>
          <w:tcPr>
            <w:tcW w:w="0" w:type="auto"/>
            <w:hideMark/>
          </w:tcPr>
          <w:p w14:paraId="3319F9FF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Check-out time</w:t>
            </w:r>
          </w:p>
        </w:tc>
        <w:tc>
          <w:tcPr>
            <w:tcW w:w="0" w:type="auto"/>
            <w:hideMark/>
          </w:tcPr>
          <w:p w14:paraId="06987871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NULLABLE</w:t>
            </w:r>
          </w:p>
        </w:tc>
      </w:tr>
      <w:tr w:rsidR="001637DD" w:rsidRPr="001637DD" w14:paraId="25729649" w14:textId="77777777" w:rsidTr="007558F8">
        <w:tc>
          <w:tcPr>
            <w:tcW w:w="0" w:type="auto"/>
            <w:hideMark/>
          </w:tcPr>
          <w:p w14:paraId="224A72B1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total_hours</w:t>
            </w:r>
            <w:proofErr w:type="spellEnd"/>
          </w:p>
        </w:tc>
        <w:tc>
          <w:tcPr>
            <w:tcW w:w="0" w:type="auto"/>
            <w:hideMark/>
          </w:tcPr>
          <w:p w14:paraId="1D1EA3B4" w14:textId="77777777" w:rsidR="001637DD" w:rsidRPr="001637DD" w:rsidRDefault="001637DD" w:rsidP="001637DD">
            <w:pPr>
              <w:spacing w:after="160" w:line="259" w:lineRule="auto"/>
            </w:pPr>
            <w:proofErr w:type="gramStart"/>
            <w:r w:rsidRPr="001637DD">
              <w:t>DECIMAL(</w:t>
            </w:r>
            <w:proofErr w:type="gramEnd"/>
            <w:r w:rsidRPr="001637DD">
              <w:t>5, 2)</w:t>
            </w:r>
          </w:p>
        </w:tc>
        <w:tc>
          <w:tcPr>
            <w:tcW w:w="0" w:type="auto"/>
            <w:hideMark/>
          </w:tcPr>
          <w:p w14:paraId="3B7AFB18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Total hours worked on that day</w:t>
            </w:r>
          </w:p>
        </w:tc>
        <w:tc>
          <w:tcPr>
            <w:tcW w:w="0" w:type="auto"/>
            <w:hideMark/>
          </w:tcPr>
          <w:p w14:paraId="77FFA53A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CALCULATED BASED ON CHECK-IN/OUT</w:t>
            </w:r>
          </w:p>
        </w:tc>
      </w:tr>
    </w:tbl>
    <w:p w14:paraId="37FC3DDF" w14:textId="77777777" w:rsidR="001637DD" w:rsidRPr="001637DD" w:rsidRDefault="00000000" w:rsidP="001637DD">
      <w:r>
        <w:pict w14:anchorId="41938EF2">
          <v:rect id="_x0000_i1057" style="width:0;height:1.5pt" o:hralign="center" o:hrstd="t" o:hr="t" fillcolor="#a0a0a0" stroked="f"/>
        </w:pict>
      </w:r>
    </w:p>
    <w:p w14:paraId="62DE5533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 xml:space="preserve">7. </w:t>
      </w:r>
      <w:proofErr w:type="spellStart"/>
      <w:r w:rsidRPr="001637DD">
        <w:rPr>
          <w:b/>
          <w:bCs/>
        </w:rPr>
        <w:t>PerformanceReview</w:t>
      </w:r>
      <w:proofErr w:type="spellEnd"/>
      <w:r w:rsidRPr="001637DD">
        <w:rPr>
          <w:b/>
          <w:bCs/>
        </w:rPr>
        <w:t xml:space="preserve">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9"/>
        <w:gridCol w:w="2523"/>
        <w:gridCol w:w="3903"/>
        <w:gridCol w:w="1526"/>
      </w:tblGrid>
      <w:tr w:rsidR="001637DD" w:rsidRPr="001637DD" w14:paraId="36B3C39B" w14:textId="77777777" w:rsidTr="007558F8">
        <w:tc>
          <w:tcPr>
            <w:tcW w:w="0" w:type="auto"/>
            <w:hideMark/>
          </w:tcPr>
          <w:p w14:paraId="0677606B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2CBAA903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0FF29E27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69A9EB46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Constraints</w:t>
            </w:r>
          </w:p>
        </w:tc>
      </w:tr>
      <w:tr w:rsidR="001637DD" w:rsidRPr="001637DD" w14:paraId="3A9CA3F9" w14:textId="77777777" w:rsidTr="007558F8">
        <w:tc>
          <w:tcPr>
            <w:tcW w:w="0" w:type="auto"/>
            <w:hideMark/>
          </w:tcPr>
          <w:p w14:paraId="2963EFB8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review_id</w:t>
            </w:r>
            <w:proofErr w:type="spellEnd"/>
          </w:p>
        </w:tc>
        <w:tc>
          <w:tcPr>
            <w:tcW w:w="0" w:type="auto"/>
            <w:hideMark/>
          </w:tcPr>
          <w:p w14:paraId="79F03A96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INT (AUTO_INCREMENT)</w:t>
            </w:r>
          </w:p>
        </w:tc>
        <w:tc>
          <w:tcPr>
            <w:tcW w:w="0" w:type="auto"/>
            <w:hideMark/>
          </w:tcPr>
          <w:p w14:paraId="1004770B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Unique ID for each performance review</w:t>
            </w:r>
          </w:p>
        </w:tc>
        <w:tc>
          <w:tcPr>
            <w:tcW w:w="0" w:type="auto"/>
            <w:hideMark/>
          </w:tcPr>
          <w:p w14:paraId="16579FDD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PRIMARY KEY</w:t>
            </w:r>
          </w:p>
        </w:tc>
      </w:tr>
      <w:tr w:rsidR="001637DD" w:rsidRPr="001637DD" w14:paraId="2631EF8B" w14:textId="77777777" w:rsidTr="007558F8">
        <w:tc>
          <w:tcPr>
            <w:tcW w:w="0" w:type="auto"/>
            <w:hideMark/>
          </w:tcPr>
          <w:p w14:paraId="264B5443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employee_id</w:t>
            </w:r>
            <w:proofErr w:type="spellEnd"/>
          </w:p>
        </w:tc>
        <w:tc>
          <w:tcPr>
            <w:tcW w:w="0" w:type="auto"/>
            <w:hideMark/>
          </w:tcPr>
          <w:p w14:paraId="32EC48C9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INT</w:t>
            </w:r>
          </w:p>
        </w:tc>
        <w:tc>
          <w:tcPr>
            <w:tcW w:w="0" w:type="auto"/>
            <w:hideMark/>
          </w:tcPr>
          <w:p w14:paraId="2DB11492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Foreign key from Employee table</w:t>
            </w:r>
          </w:p>
        </w:tc>
        <w:tc>
          <w:tcPr>
            <w:tcW w:w="0" w:type="auto"/>
            <w:hideMark/>
          </w:tcPr>
          <w:p w14:paraId="7D6EFECD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FOREIGN KEY</w:t>
            </w:r>
          </w:p>
        </w:tc>
      </w:tr>
      <w:tr w:rsidR="001637DD" w:rsidRPr="001637DD" w14:paraId="5D31D395" w14:textId="77777777" w:rsidTr="007558F8">
        <w:tc>
          <w:tcPr>
            <w:tcW w:w="0" w:type="auto"/>
            <w:hideMark/>
          </w:tcPr>
          <w:p w14:paraId="64BF5EB7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review_date</w:t>
            </w:r>
            <w:proofErr w:type="spellEnd"/>
          </w:p>
        </w:tc>
        <w:tc>
          <w:tcPr>
            <w:tcW w:w="0" w:type="auto"/>
            <w:hideMark/>
          </w:tcPr>
          <w:p w14:paraId="1CA18DAA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DATE</w:t>
            </w:r>
          </w:p>
        </w:tc>
        <w:tc>
          <w:tcPr>
            <w:tcW w:w="0" w:type="auto"/>
            <w:hideMark/>
          </w:tcPr>
          <w:p w14:paraId="7CC47DE8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Date of the performance review</w:t>
            </w:r>
          </w:p>
        </w:tc>
        <w:tc>
          <w:tcPr>
            <w:tcW w:w="0" w:type="auto"/>
            <w:hideMark/>
          </w:tcPr>
          <w:p w14:paraId="191F349B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NOT NULL</w:t>
            </w:r>
          </w:p>
        </w:tc>
      </w:tr>
      <w:tr w:rsidR="001637DD" w:rsidRPr="001637DD" w14:paraId="23BF0DD8" w14:textId="77777777" w:rsidTr="007558F8">
        <w:tc>
          <w:tcPr>
            <w:tcW w:w="0" w:type="auto"/>
            <w:hideMark/>
          </w:tcPr>
          <w:p w14:paraId="5B8EDA96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review_score</w:t>
            </w:r>
            <w:proofErr w:type="spellEnd"/>
          </w:p>
        </w:tc>
        <w:tc>
          <w:tcPr>
            <w:tcW w:w="0" w:type="auto"/>
            <w:hideMark/>
          </w:tcPr>
          <w:p w14:paraId="12649612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INT</w:t>
            </w:r>
          </w:p>
        </w:tc>
        <w:tc>
          <w:tcPr>
            <w:tcW w:w="0" w:type="auto"/>
            <w:hideMark/>
          </w:tcPr>
          <w:p w14:paraId="37DDE165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Score given in the review (1-10)</w:t>
            </w:r>
          </w:p>
        </w:tc>
        <w:tc>
          <w:tcPr>
            <w:tcW w:w="0" w:type="auto"/>
            <w:hideMark/>
          </w:tcPr>
          <w:p w14:paraId="561CA3A6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NOT NULL</w:t>
            </w:r>
          </w:p>
        </w:tc>
      </w:tr>
      <w:tr w:rsidR="001637DD" w:rsidRPr="001637DD" w14:paraId="4B5F594C" w14:textId="77777777" w:rsidTr="007558F8">
        <w:tc>
          <w:tcPr>
            <w:tcW w:w="0" w:type="auto"/>
            <w:hideMark/>
          </w:tcPr>
          <w:p w14:paraId="7382D894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feedback</w:t>
            </w:r>
          </w:p>
        </w:tc>
        <w:tc>
          <w:tcPr>
            <w:tcW w:w="0" w:type="auto"/>
            <w:hideMark/>
          </w:tcPr>
          <w:p w14:paraId="7DBBA00C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TEXT</w:t>
            </w:r>
          </w:p>
        </w:tc>
        <w:tc>
          <w:tcPr>
            <w:tcW w:w="0" w:type="auto"/>
            <w:hideMark/>
          </w:tcPr>
          <w:p w14:paraId="21F7D6FC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Feedback provided by the reviewer</w:t>
            </w:r>
          </w:p>
        </w:tc>
        <w:tc>
          <w:tcPr>
            <w:tcW w:w="0" w:type="auto"/>
            <w:hideMark/>
          </w:tcPr>
          <w:p w14:paraId="3BFF474E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NULLABLE</w:t>
            </w:r>
          </w:p>
        </w:tc>
      </w:tr>
    </w:tbl>
    <w:p w14:paraId="23F189E9" w14:textId="77777777" w:rsidR="001637DD" w:rsidRPr="001637DD" w:rsidRDefault="00000000" w:rsidP="001637DD">
      <w:r>
        <w:pict w14:anchorId="54DFB84E">
          <v:rect id="_x0000_i1058" style="width:0;height:1.5pt" o:hralign="center" o:hrstd="t" o:hr="t" fillcolor="#a0a0a0" stroked="f"/>
        </w:pict>
      </w:r>
    </w:p>
    <w:p w14:paraId="04446632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8. Recruitment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1"/>
        <w:gridCol w:w="4626"/>
        <w:gridCol w:w="2914"/>
        <w:gridCol w:w="1471"/>
      </w:tblGrid>
      <w:tr w:rsidR="001637DD" w:rsidRPr="001637DD" w14:paraId="5FE933DE" w14:textId="77777777" w:rsidTr="007558F8">
        <w:tc>
          <w:tcPr>
            <w:tcW w:w="0" w:type="auto"/>
            <w:hideMark/>
          </w:tcPr>
          <w:p w14:paraId="4F1148A1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lastRenderedPageBreak/>
              <w:t>Field Name</w:t>
            </w:r>
          </w:p>
        </w:tc>
        <w:tc>
          <w:tcPr>
            <w:tcW w:w="0" w:type="auto"/>
            <w:hideMark/>
          </w:tcPr>
          <w:p w14:paraId="651C38BB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06B93B86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0B2D3224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Constraints</w:t>
            </w:r>
          </w:p>
        </w:tc>
      </w:tr>
      <w:tr w:rsidR="001637DD" w:rsidRPr="001637DD" w14:paraId="5167A0E1" w14:textId="77777777" w:rsidTr="007558F8">
        <w:tc>
          <w:tcPr>
            <w:tcW w:w="0" w:type="auto"/>
            <w:hideMark/>
          </w:tcPr>
          <w:p w14:paraId="1077AC9C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recruitment_id</w:t>
            </w:r>
            <w:proofErr w:type="spellEnd"/>
          </w:p>
        </w:tc>
        <w:tc>
          <w:tcPr>
            <w:tcW w:w="0" w:type="auto"/>
            <w:hideMark/>
          </w:tcPr>
          <w:p w14:paraId="5A2591CB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INT (AUTO_INCREMENT)</w:t>
            </w:r>
          </w:p>
        </w:tc>
        <w:tc>
          <w:tcPr>
            <w:tcW w:w="0" w:type="auto"/>
            <w:hideMark/>
          </w:tcPr>
          <w:p w14:paraId="6E5710A1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Unique ID for each recruitment process</w:t>
            </w:r>
          </w:p>
        </w:tc>
        <w:tc>
          <w:tcPr>
            <w:tcW w:w="0" w:type="auto"/>
            <w:hideMark/>
          </w:tcPr>
          <w:p w14:paraId="1D25E24F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PRIMARY KEY</w:t>
            </w:r>
          </w:p>
        </w:tc>
      </w:tr>
      <w:tr w:rsidR="001637DD" w:rsidRPr="001637DD" w14:paraId="68E27EC7" w14:textId="77777777" w:rsidTr="007558F8">
        <w:tc>
          <w:tcPr>
            <w:tcW w:w="0" w:type="auto"/>
            <w:hideMark/>
          </w:tcPr>
          <w:p w14:paraId="0F93A9B7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job_posting_id</w:t>
            </w:r>
            <w:proofErr w:type="spellEnd"/>
          </w:p>
        </w:tc>
        <w:tc>
          <w:tcPr>
            <w:tcW w:w="0" w:type="auto"/>
            <w:hideMark/>
          </w:tcPr>
          <w:p w14:paraId="2EE27A05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INT</w:t>
            </w:r>
          </w:p>
        </w:tc>
        <w:tc>
          <w:tcPr>
            <w:tcW w:w="0" w:type="auto"/>
            <w:hideMark/>
          </w:tcPr>
          <w:p w14:paraId="416FCF8F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 xml:space="preserve">Foreign key from </w:t>
            </w:r>
            <w:proofErr w:type="spellStart"/>
            <w:r w:rsidRPr="001637DD">
              <w:t>JobPosting</w:t>
            </w:r>
            <w:proofErr w:type="spellEnd"/>
            <w:r w:rsidRPr="001637DD">
              <w:t xml:space="preserve"> table</w:t>
            </w:r>
          </w:p>
        </w:tc>
        <w:tc>
          <w:tcPr>
            <w:tcW w:w="0" w:type="auto"/>
            <w:hideMark/>
          </w:tcPr>
          <w:p w14:paraId="797A6E32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FOREIGN KEY</w:t>
            </w:r>
          </w:p>
        </w:tc>
      </w:tr>
      <w:tr w:rsidR="001637DD" w:rsidRPr="001637DD" w14:paraId="1722BAC4" w14:textId="77777777" w:rsidTr="007558F8">
        <w:tc>
          <w:tcPr>
            <w:tcW w:w="0" w:type="auto"/>
            <w:hideMark/>
          </w:tcPr>
          <w:p w14:paraId="542699FE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applicant_id</w:t>
            </w:r>
            <w:proofErr w:type="spellEnd"/>
          </w:p>
        </w:tc>
        <w:tc>
          <w:tcPr>
            <w:tcW w:w="0" w:type="auto"/>
            <w:hideMark/>
          </w:tcPr>
          <w:p w14:paraId="67EE8F38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INT</w:t>
            </w:r>
          </w:p>
        </w:tc>
        <w:tc>
          <w:tcPr>
            <w:tcW w:w="0" w:type="auto"/>
            <w:hideMark/>
          </w:tcPr>
          <w:p w14:paraId="45F95167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Foreign key from Applicant table</w:t>
            </w:r>
          </w:p>
        </w:tc>
        <w:tc>
          <w:tcPr>
            <w:tcW w:w="0" w:type="auto"/>
            <w:hideMark/>
          </w:tcPr>
          <w:p w14:paraId="08B4B224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FOREIGN KEY</w:t>
            </w:r>
          </w:p>
        </w:tc>
      </w:tr>
      <w:tr w:rsidR="001637DD" w:rsidRPr="001637DD" w14:paraId="30632C32" w14:textId="77777777" w:rsidTr="007558F8">
        <w:tc>
          <w:tcPr>
            <w:tcW w:w="0" w:type="auto"/>
            <w:hideMark/>
          </w:tcPr>
          <w:p w14:paraId="2A63A0B6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interview_id</w:t>
            </w:r>
            <w:proofErr w:type="spellEnd"/>
          </w:p>
        </w:tc>
        <w:tc>
          <w:tcPr>
            <w:tcW w:w="0" w:type="auto"/>
            <w:hideMark/>
          </w:tcPr>
          <w:p w14:paraId="4B191FBD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INT</w:t>
            </w:r>
          </w:p>
        </w:tc>
        <w:tc>
          <w:tcPr>
            <w:tcW w:w="0" w:type="auto"/>
            <w:hideMark/>
          </w:tcPr>
          <w:p w14:paraId="1DE3634A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Foreign key from Interview table</w:t>
            </w:r>
          </w:p>
        </w:tc>
        <w:tc>
          <w:tcPr>
            <w:tcW w:w="0" w:type="auto"/>
            <w:hideMark/>
          </w:tcPr>
          <w:p w14:paraId="3764C841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FOREIGN KEY</w:t>
            </w:r>
          </w:p>
        </w:tc>
      </w:tr>
      <w:tr w:rsidR="001637DD" w:rsidRPr="001637DD" w14:paraId="7205C3E7" w14:textId="77777777" w:rsidTr="007558F8">
        <w:tc>
          <w:tcPr>
            <w:tcW w:w="0" w:type="auto"/>
            <w:hideMark/>
          </w:tcPr>
          <w:p w14:paraId="67A3580C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status</w:t>
            </w:r>
          </w:p>
        </w:tc>
        <w:tc>
          <w:tcPr>
            <w:tcW w:w="0" w:type="auto"/>
            <w:hideMark/>
          </w:tcPr>
          <w:p w14:paraId="0075B50E" w14:textId="77777777" w:rsidR="001637DD" w:rsidRPr="001637DD" w:rsidRDefault="001637DD" w:rsidP="001637DD">
            <w:pPr>
              <w:spacing w:after="160" w:line="259" w:lineRule="auto"/>
            </w:pPr>
            <w:proofErr w:type="gramStart"/>
            <w:r w:rsidRPr="001637DD">
              <w:t>ENUM(</w:t>
            </w:r>
            <w:proofErr w:type="gramEnd"/>
            <w:r w:rsidRPr="001637DD">
              <w:t>'Interview Scheduled', 'Offer Extended', 'Rejected', 'Hired')</w:t>
            </w:r>
          </w:p>
        </w:tc>
        <w:tc>
          <w:tcPr>
            <w:tcW w:w="0" w:type="auto"/>
            <w:hideMark/>
          </w:tcPr>
          <w:p w14:paraId="3EAF94C1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Status of recruitment</w:t>
            </w:r>
          </w:p>
        </w:tc>
        <w:tc>
          <w:tcPr>
            <w:tcW w:w="0" w:type="auto"/>
            <w:hideMark/>
          </w:tcPr>
          <w:p w14:paraId="70EA9291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NOT NULL</w:t>
            </w:r>
          </w:p>
        </w:tc>
      </w:tr>
    </w:tbl>
    <w:p w14:paraId="62395F3D" w14:textId="77777777" w:rsidR="001637DD" w:rsidRPr="001637DD" w:rsidRDefault="00000000" w:rsidP="001637DD">
      <w:r>
        <w:pict w14:anchorId="25AE64F3">
          <v:rect id="_x0000_i1059" style="width:0;height:1.5pt" o:hralign="center" o:hrstd="t" o:hr="t" fillcolor="#a0a0a0" stroked="f"/>
        </w:pict>
      </w:r>
    </w:p>
    <w:p w14:paraId="4E079DC5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9. Applicant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6"/>
        <w:gridCol w:w="2523"/>
        <w:gridCol w:w="2914"/>
        <w:gridCol w:w="2104"/>
      </w:tblGrid>
      <w:tr w:rsidR="001637DD" w:rsidRPr="001637DD" w14:paraId="646EBE27" w14:textId="77777777" w:rsidTr="007558F8">
        <w:tc>
          <w:tcPr>
            <w:tcW w:w="0" w:type="auto"/>
            <w:hideMark/>
          </w:tcPr>
          <w:p w14:paraId="153C7D03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4C94ABE3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7E930E75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6A9EAD64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Constraints</w:t>
            </w:r>
          </w:p>
        </w:tc>
      </w:tr>
      <w:tr w:rsidR="001637DD" w:rsidRPr="001637DD" w14:paraId="2A95F91A" w14:textId="77777777" w:rsidTr="007558F8">
        <w:tc>
          <w:tcPr>
            <w:tcW w:w="0" w:type="auto"/>
            <w:hideMark/>
          </w:tcPr>
          <w:p w14:paraId="0781BC6E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applicant_id</w:t>
            </w:r>
            <w:proofErr w:type="spellEnd"/>
          </w:p>
        </w:tc>
        <w:tc>
          <w:tcPr>
            <w:tcW w:w="0" w:type="auto"/>
            <w:hideMark/>
          </w:tcPr>
          <w:p w14:paraId="17268EC5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INT (AUTO_INCREMENT)</w:t>
            </w:r>
          </w:p>
        </w:tc>
        <w:tc>
          <w:tcPr>
            <w:tcW w:w="0" w:type="auto"/>
            <w:hideMark/>
          </w:tcPr>
          <w:p w14:paraId="3D3FE7FE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Unique ID for each applicant</w:t>
            </w:r>
          </w:p>
        </w:tc>
        <w:tc>
          <w:tcPr>
            <w:tcW w:w="0" w:type="auto"/>
            <w:hideMark/>
          </w:tcPr>
          <w:p w14:paraId="57B3DF9A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PRIMARY KEY</w:t>
            </w:r>
          </w:p>
        </w:tc>
      </w:tr>
      <w:tr w:rsidR="001637DD" w:rsidRPr="001637DD" w14:paraId="7CF47DB3" w14:textId="77777777" w:rsidTr="007558F8">
        <w:tc>
          <w:tcPr>
            <w:tcW w:w="0" w:type="auto"/>
            <w:hideMark/>
          </w:tcPr>
          <w:p w14:paraId="56823256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5BD1E98D" w14:textId="77777777" w:rsidR="001637DD" w:rsidRPr="001637DD" w:rsidRDefault="001637DD" w:rsidP="001637DD">
            <w:pPr>
              <w:spacing w:after="160" w:line="259" w:lineRule="auto"/>
            </w:pPr>
            <w:proofErr w:type="gramStart"/>
            <w:r w:rsidRPr="001637DD">
              <w:t>VARCHAR(</w:t>
            </w:r>
            <w:proofErr w:type="gramEnd"/>
            <w:r w:rsidRPr="001637DD">
              <w:t>50)</w:t>
            </w:r>
          </w:p>
        </w:tc>
        <w:tc>
          <w:tcPr>
            <w:tcW w:w="0" w:type="auto"/>
            <w:hideMark/>
          </w:tcPr>
          <w:p w14:paraId="1EF9BE09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Applicant’s first name</w:t>
            </w:r>
          </w:p>
        </w:tc>
        <w:tc>
          <w:tcPr>
            <w:tcW w:w="0" w:type="auto"/>
            <w:hideMark/>
          </w:tcPr>
          <w:p w14:paraId="6DFC23C0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NOT NULL</w:t>
            </w:r>
          </w:p>
        </w:tc>
      </w:tr>
      <w:tr w:rsidR="001637DD" w:rsidRPr="001637DD" w14:paraId="573A9788" w14:textId="77777777" w:rsidTr="007558F8">
        <w:tc>
          <w:tcPr>
            <w:tcW w:w="0" w:type="auto"/>
            <w:hideMark/>
          </w:tcPr>
          <w:p w14:paraId="4A872D18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3ED9CF4E" w14:textId="77777777" w:rsidR="001637DD" w:rsidRPr="001637DD" w:rsidRDefault="001637DD" w:rsidP="001637DD">
            <w:pPr>
              <w:spacing w:after="160" w:line="259" w:lineRule="auto"/>
            </w:pPr>
            <w:proofErr w:type="gramStart"/>
            <w:r w:rsidRPr="001637DD">
              <w:t>VARCHAR(</w:t>
            </w:r>
            <w:proofErr w:type="gramEnd"/>
            <w:r w:rsidRPr="001637DD">
              <w:t>50)</w:t>
            </w:r>
          </w:p>
        </w:tc>
        <w:tc>
          <w:tcPr>
            <w:tcW w:w="0" w:type="auto"/>
            <w:hideMark/>
          </w:tcPr>
          <w:p w14:paraId="44F2B828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Applicant’s last name</w:t>
            </w:r>
          </w:p>
        </w:tc>
        <w:tc>
          <w:tcPr>
            <w:tcW w:w="0" w:type="auto"/>
            <w:hideMark/>
          </w:tcPr>
          <w:p w14:paraId="2E8FA1B0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NOT NULL</w:t>
            </w:r>
          </w:p>
        </w:tc>
      </w:tr>
      <w:tr w:rsidR="001637DD" w:rsidRPr="001637DD" w14:paraId="10A05341" w14:textId="77777777" w:rsidTr="007558F8">
        <w:tc>
          <w:tcPr>
            <w:tcW w:w="0" w:type="auto"/>
            <w:hideMark/>
          </w:tcPr>
          <w:p w14:paraId="7DD417E4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email</w:t>
            </w:r>
          </w:p>
        </w:tc>
        <w:tc>
          <w:tcPr>
            <w:tcW w:w="0" w:type="auto"/>
            <w:hideMark/>
          </w:tcPr>
          <w:p w14:paraId="4CA57DB7" w14:textId="77777777" w:rsidR="001637DD" w:rsidRPr="001637DD" w:rsidRDefault="001637DD" w:rsidP="001637DD">
            <w:pPr>
              <w:spacing w:after="160" w:line="259" w:lineRule="auto"/>
            </w:pPr>
            <w:proofErr w:type="gramStart"/>
            <w:r w:rsidRPr="001637DD">
              <w:t>VARCHAR(</w:t>
            </w:r>
            <w:proofErr w:type="gramEnd"/>
            <w:r w:rsidRPr="001637DD">
              <w:t>100)</w:t>
            </w:r>
          </w:p>
        </w:tc>
        <w:tc>
          <w:tcPr>
            <w:tcW w:w="0" w:type="auto"/>
            <w:hideMark/>
          </w:tcPr>
          <w:p w14:paraId="03D4A0F0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Applicant’s email</w:t>
            </w:r>
          </w:p>
        </w:tc>
        <w:tc>
          <w:tcPr>
            <w:tcW w:w="0" w:type="auto"/>
            <w:hideMark/>
          </w:tcPr>
          <w:p w14:paraId="0F2EC74B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UNIQUE, NOT NULL</w:t>
            </w:r>
          </w:p>
        </w:tc>
      </w:tr>
      <w:tr w:rsidR="001637DD" w:rsidRPr="001637DD" w14:paraId="3A0195CA" w14:textId="77777777" w:rsidTr="007558F8">
        <w:tc>
          <w:tcPr>
            <w:tcW w:w="0" w:type="auto"/>
            <w:hideMark/>
          </w:tcPr>
          <w:p w14:paraId="71A69145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phone_number</w:t>
            </w:r>
            <w:proofErr w:type="spellEnd"/>
          </w:p>
        </w:tc>
        <w:tc>
          <w:tcPr>
            <w:tcW w:w="0" w:type="auto"/>
            <w:hideMark/>
          </w:tcPr>
          <w:p w14:paraId="1E1FE7CC" w14:textId="77777777" w:rsidR="001637DD" w:rsidRPr="001637DD" w:rsidRDefault="001637DD" w:rsidP="001637DD">
            <w:pPr>
              <w:spacing w:after="160" w:line="259" w:lineRule="auto"/>
            </w:pPr>
            <w:proofErr w:type="gramStart"/>
            <w:r w:rsidRPr="001637DD">
              <w:t>VARCHAR(</w:t>
            </w:r>
            <w:proofErr w:type="gramEnd"/>
            <w:r w:rsidRPr="001637DD">
              <w:t>15)</w:t>
            </w:r>
          </w:p>
        </w:tc>
        <w:tc>
          <w:tcPr>
            <w:tcW w:w="0" w:type="auto"/>
            <w:hideMark/>
          </w:tcPr>
          <w:p w14:paraId="490C4DF5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Applicant’s contact number</w:t>
            </w:r>
          </w:p>
        </w:tc>
        <w:tc>
          <w:tcPr>
            <w:tcW w:w="0" w:type="auto"/>
            <w:hideMark/>
          </w:tcPr>
          <w:p w14:paraId="78178977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NULLABLE</w:t>
            </w:r>
          </w:p>
        </w:tc>
      </w:tr>
      <w:tr w:rsidR="001637DD" w:rsidRPr="001637DD" w14:paraId="629014EF" w14:textId="77777777" w:rsidTr="007558F8">
        <w:tc>
          <w:tcPr>
            <w:tcW w:w="0" w:type="auto"/>
            <w:hideMark/>
          </w:tcPr>
          <w:p w14:paraId="69DC2E16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resume</w:t>
            </w:r>
          </w:p>
        </w:tc>
        <w:tc>
          <w:tcPr>
            <w:tcW w:w="0" w:type="auto"/>
            <w:hideMark/>
          </w:tcPr>
          <w:p w14:paraId="3EE0FBAD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BLOB</w:t>
            </w:r>
          </w:p>
        </w:tc>
        <w:tc>
          <w:tcPr>
            <w:tcW w:w="0" w:type="auto"/>
            <w:hideMark/>
          </w:tcPr>
          <w:p w14:paraId="5823F516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Resume file uploaded</w:t>
            </w:r>
          </w:p>
        </w:tc>
        <w:tc>
          <w:tcPr>
            <w:tcW w:w="0" w:type="auto"/>
            <w:hideMark/>
          </w:tcPr>
          <w:p w14:paraId="767E33A4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NULLABLE</w:t>
            </w:r>
          </w:p>
        </w:tc>
      </w:tr>
    </w:tbl>
    <w:p w14:paraId="4C80067D" w14:textId="77777777" w:rsidR="001637DD" w:rsidRPr="001637DD" w:rsidRDefault="00000000" w:rsidP="001637DD">
      <w:r>
        <w:pict w14:anchorId="2E63853C">
          <v:rect id="_x0000_i1060" style="width:0;height:1.5pt" o:hralign="center" o:hrstd="t" o:hr="t" fillcolor="#a0a0a0" stroked="f"/>
        </w:pict>
      </w:r>
    </w:p>
    <w:p w14:paraId="6685D84D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 xml:space="preserve">10. </w:t>
      </w:r>
      <w:proofErr w:type="spellStart"/>
      <w:r w:rsidRPr="001637DD">
        <w:rPr>
          <w:b/>
          <w:bCs/>
        </w:rPr>
        <w:t>JobPosting</w:t>
      </w:r>
      <w:proofErr w:type="spellEnd"/>
      <w:r w:rsidRPr="001637DD">
        <w:rPr>
          <w:b/>
          <w:bCs/>
        </w:rPr>
        <w:t xml:space="preserve">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3"/>
        <w:gridCol w:w="2523"/>
        <w:gridCol w:w="3514"/>
        <w:gridCol w:w="1526"/>
      </w:tblGrid>
      <w:tr w:rsidR="001637DD" w:rsidRPr="001637DD" w14:paraId="705427F6" w14:textId="77777777" w:rsidTr="007558F8">
        <w:tc>
          <w:tcPr>
            <w:tcW w:w="0" w:type="auto"/>
            <w:hideMark/>
          </w:tcPr>
          <w:p w14:paraId="37C7FB95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0E0B5567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63D814D3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3A3DCA2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Constraints</w:t>
            </w:r>
          </w:p>
        </w:tc>
      </w:tr>
      <w:tr w:rsidR="001637DD" w:rsidRPr="001637DD" w14:paraId="211FFA63" w14:textId="77777777" w:rsidTr="007558F8">
        <w:tc>
          <w:tcPr>
            <w:tcW w:w="0" w:type="auto"/>
            <w:hideMark/>
          </w:tcPr>
          <w:p w14:paraId="678E04F9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job_posting_id</w:t>
            </w:r>
            <w:proofErr w:type="spellEnd"/>
          </w:p>
        </w:tc>
        <w:tc>
          <w:tcPr>
            <w:tcW w:w="0" w:type="auto"/>
            <w:hideMark/>
          </w:tcPr>
          <w:p w14:paraId="4E61A0FE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INT (AUTO_INCREMENT)</w:t>
            </w:r>
          </w:p>
        </w:tc>
        <w:tc>
          <w:tcPr>
            <w:tcW w:w="0" w:type="auto"/>
            <w:hideMark/>
          </w:tcPr>
          <w:p w14:paraId="126A16A1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Unique ID for each job posting</w:t>
            </w:r>
          </w:p>
        </w:tc>
        <w:tc>
          <w:tcPr>
            <w:tcW w:w="0" w:type="auto"/>
            <w:hideMark/>
          </w:tcPr>
          <w:p w14:paraId="0AF2D69D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PRIMARY KEY</w:t>
            </w:r>
          </w:p>
        </w:tc>
      </w:tr>
      <w:tr w:rsidR="001637DD" w:rsidRPr="001637DD" w14:paraId="407BC2F1" w14:textId="77777777" w:rsidTr="007558F8">
        <w:tc>
          <w:tcPr>
            <w:tcW w:w="0" w:type="auto"/>
            <w:hideMark/>
          </w:tcPr>
          <w:p w14:paraId="62D56807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job_title</w:t>
            </w:r>
            <w:proofErr w:type="spellEnd"/>
          </w:p>
        </w:tc>
        <w:tc>
          <w:tcPr>
            <w:tcW w:w="0" w:type="auto"/>
            <w:hideMark/>
          </w:tcPr>
          <w:p w14:paraId="3004B9FF" w14:textId="77777777" w:rsidR="001637DD" w:rsidRPr="001637DD" w:rsidRDefault="001637DD" w:rsidP="001637DD">
            <w:pPr>
              <w:spacing w:after="160" w:line="259" w:lineRule="auto"/>
            </w:pPr>
            <w:proofErr w:type="gramStart"/>
            <w:r w:rsidRPr="001637DD">
              <w:t>VARCHAR(</w:t>
            </w:r>
            <w:proofErr w:type="gramEnd"/>
            <w:r w:rsidRPr="001637DD">
              <w:t>100)</w:t>
            </w:r>
          </w:p>
        </w:tc>
        <w:tc>
          <w:tcPr>
            <w:tcW w:w="0" w:type="auto"/>
            <w:hideMark/>
          </w:tcPr>
          <w:p w14:paraId="4060433A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Job title for the posting</w:t>
            </w:r>
          </w:p>
        </w:tc>
        <w:tc>
          <w:tcPr>
            <w:tcW w:w="0" w:type="auto"/>
            <w:hideMark/>
          </w:tcPr>
          <w:p w14:paraId="47FFEEDF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NOT NULL</w:t>
            </w:r>
          </w:p>
        </w:tc>
      </w:tr>
      <w:tr w:rsidR="001637DD" w:rsidRPr="001637DD" w14:paraId="5270511B" w14:textId="77777777" w:rsidTr="007558F8">
        <w:tc>
          <w:tcPr>
            <w:tcW w:w="0" w:type="auto"/>
            <w:hideMark/>
          </w:tcPr>
          <w:p w14:paraId="66F280E6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department_id</w:t>
            </w:r>
            <w:proofErr w:type="spellEnd"/>
          </w:p>
        </w:tc>
        <w:tc>
          <w:tcPr>
            <w:tcW w:w="0" w:type="auto"/>
            <w:hideMark/>
          </w:tcPr>
          <w:p w14:paraId="0047E03C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INT</w:t>
            </w:r>
          </w:p>
        </w:tc>
        <w:tc>
          <w:tcPr>
            <w:tcW w:w="0" w:type="auto"/>
            <w:hideMark/>
          </w:tcPr>
          <w:p w14:paraId="607207C1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Foreign key from Department table</w:t>
            </w:r>
          </w:p>
        </w:tc>
        <w:tc>
          <w:tcPr>
            <w:tcW w:w="0" w:type="auto"/>
            <w:hideMark/>
          </w:tcPr>
          <w:p w14:paraId="11A06C88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FOREIGN KEY</w:t>
            </w:r>
          </w:p>
        </w:tc>
      </w:tr>
      <w:tr w:rsidR="001637DD" w:rsidRPr="001637DD" w14:paraId="5F8B9719" w14:textId="77777777" w:rsidTr="007558F8">
        <w:tc>
          <w:tcPr>
            <w:tcW w:w="0" w:type="auto"/>
            <w:hideMark/>
          </w:tcPr>
          <w:p w14:paraId="39E45F63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role_id</w:t>
            </w:r>
            <w:proofErr w:type="spellEnd"/>
          </w:p>
        </w:tc>
        <w:tc>
          <w:tcPr>
            <w:tcW w:w="0" w:type="auto"/>
            <w:hideMark/>
          </w:tcPr>
          <w:p w14:paraId="092C25FF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INT</w:t>
            </w:r>
          </w:p>
        </w:tc>
        <w:tc>
          <w:tcPr>
            <w:tcW w:w="0" w:type="auto"/>
            <w:hideMark/>
          </w:tcPr>
          <w:p w14:paraId="7DBA509E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Foreign key from Role table</w:t>
            </w:r>
          </w:p>
        </w:tc>
        <w:tc>
          <w:tcPr>
            <w:tcW w:w="0" w:type="auto"/>
            <w:hideMark/>
          </w:tcPr>
          <w:p w14:paraId="6FB3CB4F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FOREIGN KEY</w:t>
            </w:r>
          </w:p>
        </w:tc>
      </w:tr>
      <w:tr w:rsidR="001637DD" w:rsidRPr="001637DD" w14:paraId="6AB265BB" w14:textId="77777777" w:rsidTr="007558F8">
        <w:tc>
          <w:tcPr>
            <w:tcW w:w="0" w:type="auto"/>
            <w:hideMark/>
          </w:tcPr>
          <w:p w14:paraId="09308E99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description</w:t>
            </w:r>
          </w:p>
        </w:tc>
        <w:tc>
          <w:tcPr>
            <w:tcW w:w="0" w:type="auto"/>
            <w:hideMark/>
          </w:tcPr>
          <w:p w14:paraId="26DB485E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TEXT</w:t>
            </w:r>
          </w:p>
        </w:tc>
        <w:tc>
          <w:tcPr>
            <w:tcW w:w="0" w:type="auto"/>
            <w:hideMark/>
          </w:tcPr>
          <w:p w14:paraId="45740E3F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Job description</w:t>
            </w:r>
          </w:p>
        </w:tc>
        <w:tc>
          <w:tcPr>
            <w:tcW w:w="0" w:type="auto"/>
            <w:hideMark/>
          </w:tcPr>
          <w:p w14:paraId="10536766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NULLABLE</w:t>
            </w:r>
          </w:p>
        </w:tc>
      </w:tr>
      <w:tr w:rsidR="001637DD" w:rsidRPr="001637DD" w14:paraId="45676828" w14:textId="77777777" w:rsidTr="007558F8">
        <w:tc>
          <w:tcPr>
            <w:tcW w:w="0" w:type="auto"/>
            <w:hideMark/>
          </w:tcPr>
          <w:p w14:paraId="58F5A12E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post_date</w:t>
            </w:r>
            <w:proofErr w:type="spellEnd"/>
          </w:p>
        </w:tc>
        <w:tc>
          <w:tcPr>
            <w:tcW w:w="0" w:type="auto"/>
            <w:hideMark/>
          </w:tcPr>
          <w:p w14:paraId="62355147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DATE</w:t>
            </w:r>
          </w:p>
        </w:tc>
        <w:tc>
          <w:tcPr>
            <w:tcW w:w="0" w:type="auto"/>
            <w:hideMark/>
          </w:tcPr>
          <w:p w14:paraId="327BFC64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Date when the job was posted</w:t>
            </w:r>
          </w:p>
        </w:tc>
        <w:tc>
          <w:tcPr>
            <w:tcW w:w="0" w:type="auto"/>
            <w:hideMark/>
          </w:tcPr>
          <w:p w14:paraId="598E5BDF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NOT NULL</w:t>
            </w:r>
          </w:p>
        </w:tc>
      </w:tr>
      <w:tr w:rsidR="001637DD" w:rsidRPr="001637DD" w14:paraId="7C058178" w14:textId="77777777" w:rsidTr="007558F8">
        <w:tc>
          <w:tcPr>
            <w:tcW w:w="0" w:type="auto"/>
            <w:hideMark/>
          </w:tcPr>
          <w:p w14:paraId="2B13A0D2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close_date</w:t>
            </w:r>
            <w:proofErr w:type="spellEnd"/>
          </w:p>
        </w:tc>
        <w:tc>
          <w:tcPr>
            <w:tcW w:w="0" w:type="auto"/>
            <w:hideMark/>
          </w:tcPr>
          <w:p w14:paraId="2B0D6D69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DATE</w:t>
            </w:r>
          </w:p>
        </w:tc>
        <w:tc>
          <w:tcPr>
            <w:tcW w:w="0" w:type="auto"/>
            <w:hideMark/>
          </w:tcPr>
          <w:p w14:paraId="3D2B15CF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Closing date for the job application</w:t>
            </w:r>
          </w:p>
        </w:tc>
        <w:tc>
          <w:tcPr>
            <w:tcW w:w="0" w:type="auto"/>
            <w:hideMark/>
          </w:tcPr>
          <w:p w14:paraId="38F076AC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NOT NULL</w:t>
            </w:r>
          </w:p>
        </w:tc>
      </w:tr>
    </w:tbl>
    <w:p w14:paraId="7A44C264" w14:textId="77777777" w:rsidR="001637DD" w:rsidRPr="001637DD" w:rsidRDefault="00000000" w:rsidP="001637DD">
      <w:r>
        <w:pict w14:anchorId="3AFB2929">
          <v:rect id="_x0000_i1061" style="width:0;height:1.5pt" o:hralign="center" o:hrstd="t" o:hr="t" fillcolor="#a0a0a0" stroked="f"/>
        </w:pict>
      </w:r>
    </w:p>
    <w:p w14:paraId="3AE26273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11. Interview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0"/>
        <w:gridCol w:w="2931"/>
        <w:gridCol w:w="3768"/>
        <w:gridCol w:w="1526"/>
      </w:tblGrid>
      <w:tr w:rsidR="001637DD" w:rsidRPr="001637DD" w14:paraId="04125D5C" w14:textId="77777777" w:rsidTr="007558F8">
        <w:tc>
          <w:tcPr>
            <w:tcW w:w="0" w:type="auto"/>
            <w:hideMark/>
          </w:tcPr>
          <w:p w14:paraId="19E7B3D1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68EA0AD3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75AE3FCD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38D2A50B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Constraints</w:t>
            </w:r>
          </w:p>
        </w:tc>
      </w:tr>
      <w:tr w:rsidR="001637DD" w:rsidRPr="001637DD" w14:paraId="2CE39F73" w14:textId="77777777" w:rsidTr="007558F8">
        <w:tc>
          <w:tcPr>
            <w:tcW w:w="0" w:type="auto"/>
            <w:hideMark/>
          </w:tcPr>
          <w:p w14:paraId="4F94350A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interview_id</w:t>
            </w:r>
            <w:proofErr w:type="spellEnd"/>
          </w:p>
        </w:tc>
        <w:tc>
          <w:tcPr>
            <w:tcW w:w="0" w:type="auto"/>
            <w:hideMark/>
          </w:tcPr>
          <w:p w14:paraId="03C39754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INT (AUTO_INCREMENT)</w:t>
            </w:r>
          </w:p>
        </w:tc>
        <w:tc>
          <w:tcPr>
            <w:tcW w:w="0" w:type="auto"/>
            <w:hideMark/>
          </w:tcPr>
          <w:p w14:paraId="01912B11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Unique ID for each interview</w:t>
            </w:r>
          </w:p>
        </w:tc>
        <w:tc>
          <w:tcPr>
            <w:tcW w:w="0" w:type="auto"/>
            <w:hideMark/>
          </w:tcPr>
          <w:p w14:paraId="392DCB78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PRIMARY KEY</w:t>
            </w:r>
          </w:p>
        </w:tc>
      </w:tr>
      <w:tr w:rsidR="001637DD" w:rsidRPr="001637DD" w14:paraId="28590679" w14:textId="77777777" w:rsidTr="007558F8">
        <w:tc>
          <w:tcPr>
            <w:tcW w:w="0" w:type="auto"/>
            <w:hideMark/>
          </w:tcPr>
          <w:p w14:paraId="3368D073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applicant_id</w:t>
            </w:r>
            <w:proofErr w:type="spellEnd"/>
          </w:p>
        </w:tc>
        <w:tc>
          <w:tcPr>
            <w:tcW w:w="0" w:type="auto"/>
            <w:hideMark/>
          </w:tcPr>
          <w:p w14:paraId="5711A52A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INT</w:t>
            </w:r>
          </w:p>
        </w:tc>
        <w:tc>
          <w:tcPr>
            <w:tcW w:w="0" w:type="auto"/>
            <w:hideMark/>
          </w:tcPr>
          <w:p w14:paraId="5AFA30D8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Foreign key from Applicant table</w:t>
            </w:r>
          </w:p>
        </w:tc>
        <w:tc>
          <w:tcPr>
            <w:tcW w:w="0" w:type="auto"/>
            <w:hideMark/>
          </w:tcPr>
          <w:p w14:paraId="4B30C096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FOREIGN KEY</w:t>
            </w:r>
          </w:p>
        </w:tc>
      </w:tr>
      <w:tr w:rsidR="001637DD" w:rsidRPr="001637DD" w14:paraId="37A4B9E0" w14:textId="77777777" w:rsidTr="007558F8">
        <w:tc>
          <w:tcPr>
            <w:tcW w:w="0" w:type="auto"/>
            <w:hideMark/>
          </w:tcPr>
          <w:p w14:paraId="7A5A0A79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interview_date</w:t>
            </w:r>
            <w:proofErr w:type="spellEnd"/>
          </w:p>
        </w:tc>
        <w:tc>
          <w:tcPr>
            <w:tcW w:w="0" w:type="auto"/>
            <w:hideMark/>
          </w:tcPr>
          <w:p w14:paraId="6B50BED6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DATE</w:t>
            </w:r>
          </w:p>
        </w:tc>
        <w:tc>
          <w:tcPr>
            <w:tcW w:w="0" w:type="auto"/>
            <w:hideMark/>
          </w:tcPr>
          <w:p w14:paraId="13B613C0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Date of the interview</w:t>
            </w:r>
          </w:p>
        </w:tc>
        <w:tc>
          <w:tcPr>
            <w:tcW w:w="0" w:type="auto"/>
            <w:hideMark/>
          </w:tcPr>
          <w:p w14:paraId="4B2077E7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NOT NULL</w:t>
            </w:r>
          </w:p>
        </w:tc>
      </w:tr>
      <w:tr w:rsidR="001637DD" w:rsidRPr="001637DD" w14:paraId="73EABEB7" w14:textId="77777777" w:rsidTr="007558F8">
        <w:tc>
          <w:tcPr>
            <w:tcW w:w="0" w:type="auto"/>
            <w:hideMark/>
          </w:tcPr>
          <w:p w14:paraId="457BA1DD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lastRenderedPageBreak/>
              <w:t>interviewer_name</w:t>
            </w:r>
            <w:proofErr w:type="spellEnd"/>
          </w:p>
        </w:tc>
        <w:tc>
          <w:tcPr>
            <w:tcW w:w="0" w:type="auto"/>
            <w:hideMark/>
          </w:tcPr>
          <w:p w14:paraId="32FD6CCF" w14:textId="77777777" w:rsidR="001637DD" w:rsidRPr="001637DD" w:rsidRDefault="001637DD" w:rsidP="001637DD">
            <w:pPr>
              <w:spacing w:after="160" w:line="259" w:lineRule="auto"/>
            </w:pPr>
            <w:proofErr w:type="gramStart"/>
            <w:r w:rsidRPr="001637DD">
              <w:t>VARCHAR(</w:t>
            </w:r>
            <w:proofErr w:type="gramEnd"/>
            <w:r w:rsidRPr="001637DD">
              <w:t>100)</w:t>
            </w:r>
          </w:p>
        </w:tc>
        <w:tc>
          <w:tcPr>
            <w:tcW w:w="0" w:type="auto"/>
            <w:hideMark/>
          </w:tcPr>
          <w:p w14:paraId="3F440CA7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Name of the interviewer</w:t>
            </w:r>
          </w:p>
        </w:tc>
        <w:tc>
          <w:tcPr>
            <w:tcW w:w="0" w:type="auto"/>
            <w:hideMark/>
          </w:tcPr>
          <w:p w14:paraId="30A63923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NOT NULL</w:t>
            </w:r>
          </w:p>
        </w:tc>
      </w:tr>
      <w:tr w:rsidR="001637DD" w:rsidRPr="001637DD" w14:paraId="621CC9FD" w14:textId="77777777" w:rsidTr="007558F8">
        <w:tc>
          <w:tcPr>
            <w:tcW w:w="0" w:type="auto"/>
            <w:hideMark/>
          </w:tcPr>
          <w:p w14:paraId="0FA36BDE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feedback</w:t>
            </w:r>
          </w:p>
        </w:tc>
        <w:tc>
          <w:tcPr>
            <w:tcW w:w="0" w:type="auto"/>
            <w:hideMark/>
          </w:tcPr>
          <w:p w14:paraId="0B6DE105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TEXT</w:t>
            </w:r>
          </w:p>
        </w:tc>
        <w:tc>
          <w:tcPr>
            <w:tcW w:w="0" w:type="auto"/>
            <w:hideMark/>
          </w:tcPr>
          <w:p w14:paraId="115E273B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Feedback provided after the interview</w:t>
            </w:r>
          </w:p>
        </w:tc>
        <w:tc>
          <w:tcPr>
            <w:tcW w:w="0" w:type="auto"/>
            <w:hideMark/>
          </w:tcPr>
          <w:p w14:paraId="6413AE91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NULLABLE</w:t>
            </w:r>
          </w:p>
        </w:tc>
      </w:tr>
      <w:tr w:rsidR="001637DD" w:rsidRPr="001637DD" w14:paraId="05A88CDE" w14:textId="77777777" w:rsidTr="007558F8">
        <w:tc>
          <w:tcPr>
            <w:tcW w:w="0" w:type="auto"/>
            <w:hideMark/>
          </w:tcPr>
          <w:p w14:paraId="057DDC89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interview_result</w:t>
            </w:r>
            <w:proofErr w:type="spellEnd"/>
          </w:p>
        </w:tc>
        <w:tc>
          <w:tcPr>
            <w:tcW w:w="0" w:type="auto"/>
            <w:hideMark/>
          </w:tcPr>
          <w:p w14:paraId="48821D48" w14:textId="77777777" w:rsidR="001637DD" w:rsidRPr="001637DD" w:rsidRDefault="001637DD" w:rsidP="001637DD">
            <w:pPr>
              <w:spacing w:after="160" w:line="259" w:lineRule="auto"/>
            </w:pPr>
            <w:proofErr w:type="gramStart"/>
            <w:r w:rsidRPr="001637DD">
              <w:t>ENUM(</w:t>
            </w:r>
            <w:proofErr w:type="gramEnd"/>
            <w:r w:rsidRPr="001637DD">
              <w:t>'Pass', 'Fail', 'Pending')</w:t>
            </w:r>
          </w:p>
        </w:tc>
        <w:tc>
          <w:tcPr>
            <w:tcW w:w="0" w:type="auto"/>
            <w:hideMark/>
          </w:tcPr>
          <w:p w14:paraId="42AA1EC2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Result of the interview</w:t>
            </w:r>
          </w:p>
        </w:tc>
        <w:tc>
          <w:tcPr>
            <w:tcW w:w="0" w:type="auto"/>
            <w:hideMark/>
          </w:tcPr>
          <w:p w14:paraId="136ADCE2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NOT NULL</w:t>
            </w:r>
          </w:p>
        </w:tc>
      </w:tr>
    </w:tbl>
    <w:p w14:paraId="2E30CE0E" w14:textId="77777777" w:rsidR="001637DD" w:rsidRPr="001637DD" w:rsidRDefault="00000000" w:rsidP="001637DD">
      <w:r>
        <w:pict w14:anchorId="5066E5FB">
          <v:rect id="_x0000_i1062" style="width:0;height:1.5pt" o:hralign="center" o:hrstd="t" o:hr="t" fillcolor="#a0a0a0" stroked="f"/>
        </w:pict>
      </w:r>
    </w:p>
    <w:p w14:paraId="215DCBC6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12. Contract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2"/>
        <w:gridCol w:w="2523"/>
        <w:gridCol w:w="3282"/>
        <w:gridCol w:w="1526"/>
      </w:tblGrid>
      <w:tr w:rsidR="001637DD" w:rsidRPr="001637DD" w14:paraId="1E00F2F0" w14:textId="77777777" w:rsidTr="007558F8">
        <w:tc>
          <w:tcPr>
            <w:tcW w:w="0" w:type="auto"/>
            <w:hideMark/>
          </w:tcPr>
          <w:p w14:paraId="265F38DB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2E14FFCD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76A637EE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61BCAB35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Constraints</w:t>
            </w:r>
          </w:p>
        </w:tc>
      </w:tr>
      <w:tr w:rsidR="001637DD" w:rsidRPr="001637DD" w14:paraId="6391242E" w14:textId="77777777" w:rsidTr="007558F8">
        <w:tc>
          <w:tcPr>
            <w:tcW w:w="0" w:type="auto"/>
            <w:hideMark/>
          </w:tcPr>
          <w:p w14:paraId="25749D22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contract_id</w:t>
            </w:r>
            <w:proofErr w:type="spellEnd"/>
          </w:p>
        </w:tc>
        <w:tc>
          <w:tcPr>
            <w:tcW w:w="0" w:type="auto"/>
            <w:hideMark/>
          </w:tcPr>
          <w:p w14:paraId="05BCE0D2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INT (AUTO_INCREMENT)</w:t>
            </w:r>
          </w:p>
        </w:tc>
        <w:tc>
          <w:tcPr>
            <w:tcW w:w="0" w:type="auto"/>
            <w:hideMark/>
          </w:tcPr>
          <w:p w14:paraId="3A0985FF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Unique ID for each contract</w:t>
            </w:r>
          </w:p>
        </w:tc>
        <w:tc>
          <w:tcPr>
            <w:tcW w:w="0" w:type="auto"/>
            <w:hideMark/>
          </w:tcPr>
          <w:p w14:paraId="1A6659D6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PRIMARY KEY</w:t>
            </w:r>
          </w:p>
        </w:tc>
      </w:tr>
      <w:tr w:rsidR="001637DD" w:rsidRPr="001637DD" w14:paraId="41231D68" w14:textId="77777777" w:rsidTr="007558F8">
        <w:tc>
          <w:tcPr>
            <w:tcW w:w="0" w:type="auto"/>
            <w:hideMark/>
          </w:tcPr>
          <w:p w14:paraId="5225F6D1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employee_id</w:t>
            </w:r>
            <w:proofErr w:type="spellEnd"/>
          </w:p>
        </w:tc>
        <w:tc>
          <w:tcPr>
            <w:tcW w:w="0" w:type="auto"/>
            <w:hideMark/>
          </w:tcPr>
          <w:p w14:paraId="157A7E4E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INT</w:t>
            </w:r>
          </w:p>
        </w:tc>
        <w:tc>
          <w:tcPr>
            <w:tcW w:w="0" w:type="auto"/>
            <w:hideMark/>
          </w:tcPr>
          <w:p w14:paraId="174C29AA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Foreign key from Employee table</w:t>
            </w:r>
          </w:p>
        </w:tc>
        <w:tc>
          <w:tcPr>
            <w:tcW w:w="0" w:type="auto"/>
            <w:hideMark/>
          </w:tcPr>
          <w:p w14:paraId="5FE7227E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FOREIGN KEY</w:t>
            </w:r>
          </w:p>
        </w:tc>
      </w:tr>
      <w:tr w:rsidR="001637DD" w:rsidRPr="001637DD" w14:paraId="543DDB83" w14:textId="77777777" w:rsidTr="007558F8">
        <w:tc>
          <w:tcPr>
            <w:tcW w:w="0" w:type="auto"/>
            <w:hideMark/>
          </w:tcPr>
          <w:p w14:paraId="7B2BEC41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start_date</w:t>
            </w:r>
            <w:proofErr w:type="spellEnd"/>
          </w:p>
        </w:tc>
        <w:tc>
          <w:tcPr>
            <w:tcW w:w="0" w:type="auto"/>
            <w:hideMark/>
          </w:tcPr>
          <w:p w14:paraId="5F1372C5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DATE</w:t>
            </w:r>
          </w:p>
        </w:tc>
        <w:tc>
          <w:tcPr>
            <w:tcW w:w="0" w:type="auto"/>
            <w:hideMark/>
          </w:tcPr>
          <w:p w14:paraId="0826E4D5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Contract start date</w:t>
            </w:r>
          </w:p>
        </w:tc>
        <w:tc>
          <w:tcPr>
            <w:tcW w:w="0" w:type="auto"/>
            <w:hideMark/>
          </w:tcPr>
          <w:p w14:paraId="57257D1E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NOT NULL</w:t>
            </w:r>
          </w:p>
        </w:tc>
      </w:tr>
      <w:tr w:rsidR="001637DD" w:rsidRPr="001637DD" w14:paraId="29AF04CB" w14:textId="77777777" w:rsidTr="007558F8">
        <w:tc>
          <w:tcPr>
            <w:tcW w:w="0" w:type="auto"/>
            <w:hideMark/>
          </w:tcPr>
          <w:p w14:paraId="641B14D8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end_date</w:t>
            </w:r>
            <w:proofErr w:type="spellEnd"/>
          </w:p>
        </w:tc>
        <w:tc>
          <w:tcPr>
            <w:tcW w:w="0" w:type="auto"/>
            <w:hideMark/>
          </w:tcPr>
          <w:p w14:paraId="7DFB7DA7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DATE</w:t>
            </w:r>
          </w:p>
        </w:tc>
        <w:tc>
          <w:tcPr>
            <w:tcW w:w="0" w:type="auto"/>
            <w:hideMark/>
          </w:tcPr>
          <w:p w14:paraId="3410720B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Contract end date</w:t>
            </w:r>
          </w:p>
        </w:tc>
        <w:tc>
          <w:tcPr>
            <w:tcW w:w="0" w:type="auto"/>
            <w:hideMark/>
          </w:tcPr>
          <w:p w14:paraId="75F3EBEE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NULLABLE</w:t>
            </w:r>
          </w:p>
        </w:tc>
      </w:tr>
      <w:tr w:rsidR="001637DD" w:rsidRPr="001637DD" w14:paraId="66577134" w14:textId="77777777" w:rsidTr="007558F8">
        <w:tc>
          <w:tcPr>
            <w:tcW w:w="0" w:type="auto"/>
            <w:hideMark/>
          </w:tcPr>
          <w:p w14:paraId="3A57B8FD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salary_id</w:t>
            </w:r>
            <w:proofErr w:type="spellEnd"/>
          </w:p>
        </w:tc>
        <w:tc>
          <w:tcPr>
            <w:tcW w:w="0" w:type="auto"/>
            <w:hideMark/>
          </w:tcPr>
          <w:p w14:paraId="52608233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INT</w:t>
            </w:r>
          </w:p>
        </w:tc>
        <w:tc>
          <w:tcPr>
            <w:tcW w:w="0" w:type="auto"/>
            <w:hideMark/>
          </w:tcPr>
          <w:p w14:paraId="5B6FB285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Foreign key from Salary table</w:t>
            </w:r>
          </w:p>
        </w:tc>
        <w:tc>
          <w:tcPr>
            <w:tcW w:w="0" w:type="auto"/>
            <w:hideMark/>
          </w:tcPr>
          <w:p w14:paraId="672089E8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FOREIGN KEY</w:t>
            </w:r>
          </w:p>
        </w:tc>
      </w:tr>
      <w:tr w:rsidR="001637DD" w:rsidRPr="001637DD" w14:paraId="32389F1E" w14:textId="77777777" w:rsidTr="007558F8">
        <w:tc>
          <w:tcPr>
            <w:tcW w:w="0" w:type="auto"/>
            <w:hideMark/>
          </w:tcPr>
          <w:p w14:paraId="439ED59F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contract_terms</w:t>
            </w:r>
            <w:proofErr w:type="spellEnd"/>
          </w:p>
        </w:tc>
        <w:tc>
          <w:tcPr>
            <w:tcW w:w="0" w:type="auto"/>
            <w:hideMark/>
          </w:tcPr>
          <w:p w14:paraId="3F7606A9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TEXT</w:t>
            </w:r>
          </w:p>
        </w:tc>
        <w:tc>
          <w:tcPr>
            <w:tcW w:w="0" w:type="auto"/>
            <w:hideMark/>
          </w:tcPr>
          <w:p w14:paraId="2DEA4954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Detailed contract terms</w:t>
            </w:r>
          </w:p>
        </w:tc>
        <w:tc>
          <w:tcPr>
            <w:tcW w:w="0" w:type="auto"/>
            <w:hideMark/>
          </w:tcPr>
          <w:p w14:paraId="100BDD61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NULLABLE</w:t>
            </w:r>
          </w:p>
        </w:tc>
      </w:tr>
    </w:tbl>
    <w:p w14:paraId="413D0350" w14:textId="77777777" w:rsidR="001637DD" w:rsidRPr="001637DD" w:rsidRDefault="00000000" w:rsidP="001637DD">
      <w:r>
        <w:pict w14:anchorId="1691B117">
          <v:rect id="_x0000_i1063" style="width:0;height:1.5pt" o:hralign="center" o:hrstd="t" o:hr="t" fillcolor="#a0a0a0" stroked="f"/>
        </w:pict>
      </w:r>
    </w:p>
    <w:p w14:paraId="5CB4DD7E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13. Task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4"/>
        <w:gridCol w:w="4274"/>
        <w:gridCol w:w="3045"/>
        <w:gridCol w:w="1509"/>
      </w:tblGrid>
      <w:tr w:rsidR="001637DD" w:rsidRPr="001637DD" w14:paraId="7A189B59" w14:textId="77777777" w:rsidTr="007558F8">
        <w:tc>
          <w:tcPr>
            <w:tcW w:w="0" w:type="auto"/>
            <w:hideMark/>
          </w:tcPr>
          <w:p w14:paraId="21A204EA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5FA34C30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16AEBCB5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88A3B7A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Constraints</w:t>
            </w:r>
          </w:p>
        </w:tc>
      </w:tr>
      <w:tr w:rsidR="001637DD" w:rsidRPr="001637DD" w14:paraId="007E9FA6" w14:textId="77777777" w:rsidTr="007558F8">
        <w:tc>
          <w:tcPr>
            <w:tcW w:w="0" w:type="auto"/>
            <w:hideMark/>
          </w:tcPr>
          <w:p w14:paraId="1D0C91FB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task_id</w:t>
            </w:r>
            <w:proofErr w:type="spellEnd"/>
          </w:p>
        </w:tc>
        <w:tc>
          <w:tcPr>
            <w:tcW w:w="0" w:type="auto"/>
            <w:hideMark/>
          </w:tcPr>
          <w:p w14:paraId="06490C59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INT (AUTO_INCREMENT)</w:t>
            </w:r>
          </w:p>
        </w:tc>
        <w:tc>
          <w:tcPr>
            <w:tcW w:w="0" w:type="auto"/>
            <w:hideMark/>
          </w:tcPr>
          <w:p w14:paraId="3B6B74B8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Unique ID for each task</w:t>
            </w:r>
          </w:p>
        </w:tc>
        <w:tc>
          <w:tcPr>
            <w:tcW w:w="0" w:type="auto"/>
            <w:hideMark/>
          </w:tcPr>
          <w:p w14:paraId="24698E23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PRIMARY KEY</w:t>
            </w:r>
          </w:p>
        </w:tc>
      </w:tr>
      <w:tr w:rsidR="001637DD" w:rsidRPr="001637DD" w14:paraId="65125243" w14:textId="77777777" w:rsidTr="007558F8">
        <w:tc>
          <w:tcPr>
            <w:tcW w:w="0" w:type="auto"/>
            <w:hideMark/>
          </w:tcPr>
          <w:p w14:paraId="14BF48FF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employee_id</w:t>
            </w:r>
            <w:proofErr w:type="spellEnd"/>
          </w:p>
        </w:tc>
        <w:tc>
          <w:tcPr>
            <w:tcW w:w="0" w:type="auto"/>
            <w:hideMark/>
          </w:tcPr>
          <w:p w14:paraId="09602021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INT</w:t>
            </w:r>
          </w:p>
        </w:tc>
        <w:tc>
          <w:tcPr>
            <w:tcW w:w="0" w:type="auto"/>
            <w:hideMark/>
          </w:tcPr>
          <w:p w14:paraId="47BD4786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Foreign key from Employee table</w:t>
            </w:r>
          </w:p>
        </w:tc>
        <w:tc>
          <w:tcPr>
            <w:tcW w:w="0" w:type="auto"/>
            <w:hideMark/>
          </w:tcPr>
          <w:p w14:paraId="436DC459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FOREIGN KEY</w:t>
            </w:r>
          </w:p>
        </w:tc>
      </w:tr>
      <w:tr w:rsidR="001637DD" w:rsidRPr="001637DD" w14:paraId="1B628B1A" w14:textId="77777777" w:rsidTr="007558F8">
        <w:tc>
          <w:tcPr>
            <w:tcW w:w="0" w:type="auto"/>
            <w:hideMark/>
          </w:tcPr>
          <w:p w14:paraId="0AEABC92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task_description</w:t>
            </w:r>
            <w:proofErr w:type="spellEnd"/>
          </w:p>
        </w:tc>
        <w:tc>
          <w:tcPr>
            <w:tcW w:w="0" w:type="auto"/>
            <w:hideMark/>
          </w:tcPr>
          <w:p w14:paraId="6A50D38D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TEXT</w:t>
            </w:r>
          </w:p>
        </w:tc>
        <w:tc>
          <w:tcPr>
            <w:tcW w:w="0" w:type="auto"/>
            <w:hideMark/>
          </w:tcPr>
          <w:p w14:paraId="39D0B000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Description of the task</w:t>
            </w:r>
          </w:p>
        </w:tc>
        <w:tc>
          <w:tcPr>
            <w:tcW w:w="0" w:type="auto"/>
            <w:hideMark/>
          </w:tcPr>
          <w:p w14:paraId="15FCB96F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NOT NULL</w:t>
            </w:r>
          </w:p>
        </w:tc>
      </w:tr>
      <w:tr w:rsidR="001637DD" w:rsidRPr="001637DD" w14:paraId="1B740C7E" w14:textId="77777777" w:rsidTr="007558F8">
        <w:tc>
          <w:tcPr>
            <w:tcW w:w="0" w:type="auto"/>
            <w:hideMark/>
          </w:tcPr>
          <w:p w14:paraId="2E7F2BA1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due_date</w:t>
            </w:r>
            <w:proofErr w:type="spellEnd"/>
          </w:p>
        </w:tc>
        <w:tc>
          <w:tcPr>
            <w:tcW w:w="0" w:type="auto"/>
            <w:hideMark/>
          </w:tcPr>
          <w:p w14:paraId="5FB98864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DATE</w:t>
            </w:r>
          </w:p>
        </w:tc>
        <w:tc>
          <w:tcPr>
            <w:tcW w:w="0" w:type="auto"/>
            <w:hideMark/>
          </w:tcPr>
          <w:p w14:paraId="6BB25A6A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Task due date</w:t>
            </w:r>
          </w:p>
        </w:tc>
        <w:tc>
          <w:tcPr>
            <w:tcW w:w="0" w:type="auto"/>
            <w:hideMark/>
          </w:tcPr>
          <w:p w14:paraId="3443788A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NOT NULL</w:t>
            </w:r>
          </w:p>
        </w:tc>
      </w:tr>
      <w:tr w:rsidR="001637DD" w:rsidRPr="001637DD" w14:paraId="7BBA76D9" w14:textId="77777777" w:rsidTr="007558F8">
        <w:tc>
          <w:tcPr>
            <w:tcW w:w="0" w:type="auto"/>
            <w:hideMark/>
          </w:tcPr>
          <w:p w14:paraId="4E1006C1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status</w:t>
            </w:r>
          </w:p>
        </w:tc>
        <w:tc>
          <w:tcPr>
            <w:tcW w:w="0" w:type="auto"/>
            <w:hideMark/>
          </w:tcPr>
          <w:p w14:paraId="57DFF0CE" w14:textId="77777777" w:rsidR="001637DD" w:rsidRPr="001637DD" w:rsidRDefault="001637DD" w:rsidP="001637DD">
            <w:pPr>
              <w:spacing w:after="160" w:line="259" w:lineRule="auto"/>
            </w:pPr>
            <w:proofErr w:type="gramStart"/>
            <w:r w:rsidRPr="001637DD">
              <w:t>ENUM(</w:t>
            </w:r>
            <w:proofErr w:type="gramEnd"/>
            <w:r w:rsidRPr="001637DD">
              <w:t>'Not Started', 'In Progress', 'Completed')</w:t>
            </w:r>
          </w:p>
        </w:tc>
        <w:tc>
          <w:tcPr>
            <w:tcW w:w="0" w:type="auto"/>
            <w:hideMark/>
          </w:tcPr>
          <w:p w14:paraId="4525EEBF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Task status</w:t>
            </w:r>
          </w:p>
        </w:tc>
        <w:tc>
          <w:tcPr>
            <w:tcW w:w="0" w:type="auto"/>
            <w:hideMark/>
          </w:tcPr>
          <w:p w14:paraId="5B44DC0B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NOT NULL</w:t>
            </w:r>
          </w:p>
        </w:tc>
      </w:tr>
    </w:tbl>
    <w:p w14:paraId="609B188B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14. Notification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2"/>
        <w:gridCol w:w="4739"/>
        <w:gridCol w:w="2585"/>
        <w:gridCol w:w="1476"/>
      </w:tblGrid>
      <w:tr w:rsidR="001637DD" w:rsidRPr="001637DD" w14:paraId="0F44B376" w14:textId="77777777" w:rsidTr="007558F8">
        <w:tc>
          <w:tcPr>
            <w:tcW w:w="0" w:type="auto"/>
            <w:hideMark/>
          </w:tcPr>
          <w:p w14:paraId="390984E8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3D3C8E26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572627C9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6DD13E02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Constraints</w:t>
            </w:r>
          </w:p>
        </w:tc>
      </w:tr>
      <w:tr w:rsidR="001637DD" w:rsidRPr="001637DD" w14:paraId="15991602" w14:textId="77777777" w:rsidTr="007558F8">
        <w:tc>
          <w:tcPr>
            <w:tcW w:w="0" w:type="auto"/>
            <w:hideMark/>
          </w:tcPr>
          <w:p w14:paraId="59A57C86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notification_id</w:t>
            </w:r>
            <w:proofErr w:type="spellEnd"/>
          </w:p>
        </w:tc>
        <w:tc>
          <w:tcPr>
            <w:tcW w:w="0" w:type="auto"/>
            <w:hideMark/>
          </w:tcPr>
          <w:p w14:paraId="3CA70589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INT (AUTO_INCREMENT)</w:t>
            </w:r>
          </w:p>
        </w:tc>
        <w:tc>
          <w:tcPr>
            <w:tcW w:w="0" w:type="auto"/>
            <w:hideMark/>
          </w:tcPr>
          <w:p w14:paraId="6E8C1EFA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Unique ID for each notification</w:t>
            </w:r>
          </w:p>
        </w:tc>
        <w:tc>
          <w:tcPr>
            <w:tcW w:w="0" w:type="auto"/>
            <w:hideMark/>
          </w:tcPr>
          <w:p w14:paraId="108D3E3B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PRIMARY KEY</w:t>
            </w:r>
          </w:p>
        </w:tc>
      </w:tr>
      <w:tr w:rsidR="001637DD" w:rsidRPr="001637DD" w14:paraId="27037E5A" w14:textId="77777777" w:rsidTr="007558F8">
        <w:tc>
          <w:tcPr>
            <w:tcW w:w="0" w:type="auto"/>
            <w:hideMark/>
          </w:tcPr>
          <w:p w14:paraId="2CEE0386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recipient_id</w:t>
            </w:r>
            <w:proofErr w:type="spellEnd"/>
          </w:p>
        </w:tc>
        <w:tc>
          <w:tcPr>
            <w:tcW w:w="0" w:type="auto"/>
            <w:hideMark/>
          </w:tcPr>
          <w:p w14:paraId="4209F961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INT</w:t>
            </w:r>
          </w:p>
        </w:tc>
        <w:tc>
          <w:tcPr>
            <w:tcW w:w="0" w:type="auto"/>
            <w:hideMark/>
          </w:tcPr>
          <w:p w14:paraId="13B0E5F1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Foreign key from Employee table</w:t>
            </w:r>
          </w:p>
        </w:tc>
        <w:tc>
          <w:tcPr>
            <w:tcW w:w="0" w:type="auto"/>
            <w:hideMark/>
          </w:tcPr>
          <w:p w14:paraId="04721104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FOREIGN KEY</w:t>
            </w:r>
          </w:p>
        </w:tc>
      </w:tr>
      <w:tr w:rsidR="001637DD" w:rsidRPr="001637DD" w14:paraId="067409D3" w14:textId="77777777" w:rsidTr="007558F8">
        <w:tc>
          <w:tcPr>
            <w:tcW w:w="0" w:type="auto"/>
            <w:hideMark/>
          </w:tcPr>
          <w:p w14:paraId="4C130981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message</w:t>
            </w:r>
          </w:p>
        </w:tc>
        <w:tc>
          <w:tcPr>
            <w:tcW w:w="0" w:type="auto"/>
            <w:hideMark/>
          </w:tcPr>
          <w:p w14:paraId="1160664B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TEXT</w:t>
            </w:r>
          </w:p>
        </w:tc>
        <w:tc>
          <w:tcPr>
            <w:tcW w:w="0" w:type="auto"/>
            <w:hideMark/>
          </w:tcPr>
          <w:p w14:paraId="3A410936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Notification message</w:t>
            </w:r>
          </w:p>
        </w:tc>
        <w:tc>
          <w:tcPr>
            <w:tcW w:w="0" w:type="auto"/>
            <w:hideMark/>
          </w:tcPr>
          <w:p w14:paraId="6C0B3EC5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NOT NULL</w:t>
            </w:r>
          </w:p>
        </w:tc>
      </w:tr>
      <w:tr w:rsidR="001637DD" w:rsidRPr="001637DD" w14:paraId="40939DB0" w14:textId="77777777" w:rsidTr="007558F8">
        <w:tc>
          <w:tcPr>
            <w:tcW w:w="0" w:type="auto"/>
            <w:hideMark/>
          </w:tcPr>
          <w:p w14:paraId="2CA999AD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notification_date</w:t>
            </w:r>
            <w:proofErr w:type="spellEnd"/>
          </w:p>
        </w:tc>
        <w:tc>
          <w:tcPr>
            <w:tcW w:w="0" w:type="auto"/>
            <w:hideMark/>
          </w:tcPr>
          <w:p w14:paraId="01795A44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TIMESTAMP</w:t>
            </w:r>
          </w:p>
        </w:tc>
        <w:tc>
          <w:tcPr>
            <w:tcW w:w="0" w:type="auto"/>
            <w:hideMark/>
          </w:tcPr>
          <w:p w14:paraId="2788A311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Date and time of the notification</w:t>
            </w:r>
          </w:p>
        </w:tc>
        <w:tc>
          <w:tcPr>
            <w:tcW w:w="0" w:type="auto"/>
            <w:hideMark/>
          </w:tcPr>
          <w:p w14:paraId="3FE49E24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NOT NULL</w:t>
            </w:r>
          </w:p>
        </w:tc>
      </w:tr>
      <w:tr w:rsidR="001637DD" w:rsidRPr="001637DD" w14:paraId="7CECD3AA" w14:textId="77777777" w:rsidTr="007558F8">
        <w:tc>
          <w:tcPr>
            <w:tcW w:w="0" w:type="auto"/>
            <w:hideMark/>
          </w:tcPr>
          <w:p w14:paraId="7A15398F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status</w:t>
            </w:r>
          </w:p>
        </w:tc>
        <w:tc>
          <w:tcPr>
            <w:tcW w:w="0" w:type="auto"/>
            <w:hideMark/>
          </w:tcPr>
          <w:p w14:paraId="1B4E0DE0" w14:textId="77777777" w:rsidR="001637DD" w:rsidRPr="001637DD" w:rsidRDefault="001637DD" w:rsidP="001637DD">
            <w:pPr>
              <w:spacing w:after="160" w:line="259" w:lineRule="auto"/>
            </w:pPr>
            <w:proofErr w:type="gramStart"/>
            <w:r w:rsidRPr="001637DD">
              <w:t>ENUM(</w:t>
            </w:r>
            <w:proofErr w:type="gramEnd"/>
            <w:r w:rsidRPr="001637DD">
              <w:t>'Unread', 'Read')</w:t>
            </w:r>
          </w:p>
        </w:tc>
        <w:tc>
          <w:tcPr>
            <w:tcW w:w="0" w:type="auto"/>
            <w:hideMark/>
          </w:tcPr>
          <w:p w14:paraId="1C7705A5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Notification status</w:t>
            </w:r>
          </w:p>
        </w:tc>
        <w:tc>
          <w:tcPr>
            <w:tcW w:w="0" w:type="auto"/>
            <w:hideMark/>
          </w:tcPr>
          <w:p w14:paraId="1D20586B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NOT NULL</w:t>
            </w:r>
          </w:p>
        </w:tc>
      </w:tr>
      <w:tr w:rsidR="001637DD" w:rsidRPr="001637DD" w14:paraId="3D67864B" w14:textId="77777777" w:rsidTr="007558F8">
        <w:tc>
          <w:tcPr>
            <w:tcW w:w="0" w:type="auto"/>
            <w:hideMark/>
          </w:tcPr>
          <w:p w14:paraId="248115F3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notification_type</w:t>
            </w:r>
            <w:proofErr w:type="spellEnd"/>
          </w:p>
        </w:tc>
        <w:tc>
          <w:tcPr>
            <w:tcW w:w="0" w:type="auto"/>
            <w:hideMark/>
          </w:tcPr>
          <w:p w14:paraId="0733C20E" w14:textId="77777777" w:rsidR="001637DD" w:rsidRPr="001637DD" w:rsidRDefault="001637DD" w:rsidP="001637DD">
            <w:pPr>
              <w:spacing w:after="160" w:line="259" w:lineRule="auto"/>
            </w:pPr>
            <w:proofErr w:type="gramStart"/>
            <w:r w:rsidRPr="001637DD">
              <w:t>ENUM(</w:t>
            </w:r>
            <w:proofErr w:type="gramEnd"/>
            <w:r w:rsidRPr="001637DD">
              <w:t>'Leave Request', 'Performance Review', 'Salary', 'General')</w:t>
            </w:r>
          </w:p>
        </w:tc>
        <w:tc>
          <w:tcPr>
            <w:tcW w:w="0" w:type="auto"/>
            <w:hideMark/>
          </w:tcPr>
          <w:p w14:paraId="67A83E18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Type of notification</w:t>
            </w:r>
          </w:p>
        </w:tc>
        <w:tc>
          <w:tcPr>
            <w:tcW w:w="0" w:type="auto"/>
            <w:hideMark/>
          </w:tcPr>
          <w:p w14:paraId="3C630299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NOT NULL</w:t>
            </w:r>
          </w:p>
        </w:tc>
      </w:tr>
    </w:tbl>
    <w:p w14:paraId="4797B580" w14:textId="77777777" w:rsidR="001637DD" w:rsidRPr="001637DD" w:rsidRDefault="00000000" w:rsidP="001637DD">
      <w:r>
        <w:pict w14:anchorId="592AF8E4">
          <v:rect id="_x0000_i1064" style="width:0;height:1.5pt" o:hralign="center" o:hrstd="t" o:hr="t" fillcolor="#a0a0a0" stroked="f"/>
        </w:pict>
      </w:r>
    </w:p>
    <w:p w14:paraId="221AC991" w14:textId="77777777" w:rsidR="001637DD" w:rsidRPr="001637DD" w:rsidRDefault="001637DD" w:rsidP="001637DD">
      <w:pPr>
        <w:rPr>
          <w:b/>
          <w:bCs/>
        </w:rPr>
      </w:pPr>
      <w:r w:rsidRPr="001637DD">
        <w:rPr>
          <w:b/>
          <w:bCs/>
        </w:rPr>
        <w:t>15. Payroll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8"/>
        <w:gridCol w:w="3724"/>
        <w:gridCol w:w="3322"/>
        <w:gridCol w:w="1526"/>
      </w:tblGrid>
      <w:tr w:rsidR="001637DD" w:rsidRPr="001637DD" w14:paraId="6559076A" w14:textId="77777777" w:rsidTr="007558F8">
        <w:tc>
          <w:tcPr>
            <w:tcW w:w="0" w:type="auto"/>
            <w:hideMark/>
          </w:tcPr>
          <w:p w14:paraId="78B37FE3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lastRenderedPageBreak/>
              <w:t>Field Name</w:t>
            </w:r>
          </w:p>
        </w:tc>
        <w:tc>
          <w:tcPr>
            <w:tcW w:w="0" w:type="auto"/>
            <w:hideMark/>
          </w:tcPr>
          <w:p w14:paraId="193E1ADB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7E9912E7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517735D5" w14:textId="77777777" w:rsidR="001637DD" w:rsidRPr="001637DD" w:rsidRDefault="001637DD" w:rsidP="001637DD">
            <w:pPr>
              <w:spacing w:after="160" w:line="259" w:lineRule="auto"/>
              <w:rPr>
                <w:b/>
                <w:bCs/>
              </w:rPr>
            </w:pPr>
            <w:r w:rsidRPr="001637DD">
              <w:rPr>
                <w:b/>
                <w:bCs/>
              </w:rPr>
              <w:t>Constraints</w:t>
            </w:r>
          </w:p>
        </w:tc>
      </w:tr>
      <w:tr w:rsidR="001637DD" w:rsidRPr="001637DD" w14:paraId="09CC055B" w14:textId="77777777" w:rsidTr="007558F8">
        <w:tc>
          <w:tcPr>
            <w:tcW w:w="0" w:type="auto"/>
            <w:hideMark/>
          </w:tcPr>
          <w:p w14:paraId="237E61F3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payroll_id</w:t>
            </w:r>
            <w:proofErr w:type="spellEnd"/>
          </w:p>
        </w:tc>
        <w:tc>
          <w:tcPr>
            <w:tcW w:w="0" w:type="auto"/>
            <w:hideMark/>
          </w:tcPr>
          <w:p w14:paraId="42806518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INT (AUTO_INCREMENT)</w:t>
            </w:r>
          </w:p>
        </w:tc>
        <w:tc>
          <w:tcPr>
            <w:tcW w:w="0" w:type="auto"/>
            <w:hideMark/>
          </w:tcPr>
          <w:p w14:paraId="52B31DF0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Unique ID for each payroll record</w:t>
            </w:r>
          </w:p>
        </w:tc>
        <w:tc>
          <w:tcPr>
            <w:tcW w:w="0" w:type="auto"/>
            <w:hideMark/>
          </w:tcPr>
          <w:p w14:paraId="3C906052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PRIMARY KEY</w:t>
            </w:r>
          </w:p>
        </w:tc>
      </w:tr>
      <w:tr w:rsidR="001637DD" w:rsidRPr="001637DD" w14:paraId="1B838FE8" w14:textId="77777777" w:rsidTr="007558F8">
        <w:tc>
          <w:tcPr>
            <w:tcW w:w="0" w:type="auto"/>
            <w:hideMark/>
          </w:tcPr>
          <w:p w14:paraId="72F6262F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employee_id</w:t>
            </w:r>
            <w:proofErr w:type="spellEnd"/>
          </w:p>
        </w:tc>
        <w:tc>
          <w:tcPr>
            <w:tcW w:w="0" w:type="auto"/>
            <w:hideMark/>
          </w:tcPr>
          <w:p w14:paraId="6823C6C4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INT</w:t>
            </w:r>
          </w:p>
        </w:tc>
        <w:tc>
          <w:tcPr>
            <w:tcW w:w="0" w:type="auto"/>
            <w:hideMark/>
          </w:tcPr>
          <w:p w14:paraId="3F8D4A69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Foreign key from Employee table</w:t>
            </w:r>
          </w:p>
        </w:tc>
        <w:tc>
          <w:tcPr>
            <w:tcW w:w="0" w:type="auto"/>
            <w:hideMark/>
          </w:tcPr>
          <w:p w14:paraId="2A6C65A1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FOREIGN KEY</w:t>
            </w:r>
          </w:p>
        </w:tc>
      </w:tr>
      <w:tr w:rsidR="001637DD" w:rsidRPr="001637DD" w14:paraId="4CFD59C1" w14:textId="77777777" w:rsidTr="007558F8">
        <w:tc>
          <w:tcPr>
            <w:tcW w:w="0" w:type="auto"/>
            <w:hideMark/>
          </w:tcPr>
          <w:p w14:paraId="21347686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salary_id</w:t>
            </w:r>
            <w:proofErr w:type="spellEnd"/>
          </w:p>
        </w:tc>
        <w:tc>
          <w:tcPr>
            <w:tcW w:w="0" w:type="auto"/>
            <w:hideMark/>
          </w:tcPr>
          <w:p w14:paraId="74B3B1D7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INT</w:t>
            </w:r>
          </w:p>
        </w:tc>
        <w:tc>
          <w:tcPr>
            <w:tcW w:w="0" w:type="auto"/>
            <w:hideMark/>
          </w:tcPr>
          <w:p w14:paraId="2CBA8A08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Foreign key from Salary table</w:t>
            </w:r>
          </w:p>
        </w:tc>
        <w:tc>
          <w:tcPr>
            <w:tcW w:w="0" w:type="auto"/>
            <w:hideMark/>
          </w:tcPr>
          <w:p w14:paraId="0B4E1160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FOREIGN KEY</w:t>
            </w:r>
          </w:p>
        </w:tc>
      </w:tr>
      <w:tr w:rsidR="001637DD" w:rsidRPr="001637DD" w14:paraId="51E58C5A" w14:textId="77777777" w:rsidTr="007558F8">
        <w:tc>
          <w:tcPr>
            <w:tcW w:w="0" w:type="auto"/>
            <w:hideMark/>
          </w:tcPr>
          <w:p w14:paraId="2E691EB3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payment_date</w:t>
            </w:r>
            <w:proofErr w:type="spellEnd"/>
          </w:p>
        </w:tc>
        <w:tc>
          <w:tcPr>
            <w:tcW w:w="0" w:type="auto"/>
            <w:hideMark/>
          </w:tcPr>
          <w:p w14:paraId="11CB8DD9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DATE</w:t>
            </w:r>
          </w:p>
        </w:tc>
        <w:tc>
          <w:tcPr>
            <w:tcW w:w="0" w:type="auto"/>
            <w:hideMark/>
          </w:tcPr>
          <w:p w14:paraId="490D88FC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Date when the salary is paid</w:t>
            </w:r>
          </w:p>
        </w:tc>
        <w:tc>
          <w:tcPr>
            <w:tcW w:w="0" w:type="auto"/>
            <w:hideMark/>
          </w:tcPr>
          <w:p w14:paraId="274D0C82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NOT NULL</w:t>
            </w:r>
          </w:p>
        </w:tc>
      </w:tr>
      <w:tr w:rsidR="001637DD" w:rsidRPr="001637DD" w14:paraId="6221B77A" w14:textId="77777777" w:rsidTr="007558F8">
        <w:tc>
          <w:tcPr>
            <w:tcW w:w="0" w:type="auto"/>
            <w:hideMark/>
          </w:tcPr>
          <w:p w14:paraId="6E462A37" w14:textId="77777777" w:rsidR="001637DD" w:rsidRPr="001637DD" w:rsidRDefault="001637DD" w:rsidP="001637DD">
            <w:pPr>
              <w:spacing w:after="160" w:line="259" w:lineRule="auto"/>
            </w:pPr>
            <w:proofErr w:type="spellStart"/>
            <w:r w:rsidRPr="001637DD">
              <w:t>total_payment</w:t>
            </w:r>
            <w:proofErr w:type="spellEnd"/>
          </w:p>
        </w:tc>
        <w:tc>
          <w:tcPr>
            <w:tcW w:w="0" w:type="auto"/>
            <w:hideMark/>
          </w:tcPr>
          <w:p w14:paraId="14CE71CD" w14:textId="77777777" w:rsidR="001637DD" w:rsidRPr="001637DD" w:rsidRDefault="001637DD" w:rsidP="001637DD">
            <w:pPr>
              <w:spacing w:after="160" w:line="259" w:lineRule="auto"/>
            </w:pPr>
            <w:proofErr w:type="gramStart"/>
            <w:r w:rsidRPr="001637DD">
              <w:t>DECIMAL(</w:t>
            </w:r>
            <w:proofErr w:type="gramEnd"/>
            <w:r w:rsidRPr="001637DD">
              <w:t>10, 2)</w:t>
            </w:r>
          </w:p>
        </w:tc>
        <w:tc>
          <w:tcPr>
            <w:tcW w:w="0" w:type="auto"/>
            <w:hideMark/>
          </w:tcPr>
          <w:p w14:paraId="4EF075A7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Total payment amount</w:t>
            </w:r>
          </w:p>
        </w:tc>
        <w:tc>
          <w:tcPr>
            <w:tcW w:w="0" w:type="auto"/>
            <w:hideMark/>
          </w:tcPr>
          <w:p w14:paraId="79DE59A3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NOT NULL</w:t>
            </w:r>
          </w:p>
        </w:tc>
      </w:tr>
      <w:tr w:rsidR="001637DD" w:rsidRPr="001637DD" w14:paraId="0D6C353F" w14:textId="77777777" w:rsidTr="007558F8">
        <w:tc>
          <w:tcPr>
            <w:tcW w:w="0" w:type="auto"/>
            <w:hideMark/>
          </w:tcPr>
          <w:p w14:paraId="4288A780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status</w:t>
            </w:r>
          </w:p>
        </w:tc>
        <w:tc>
          <w:tcPr>
            <w:tcW w:w="0" w:type="auto"/>
            <w:hideMark/>
          </w:tcPr>
          <w:p w14:paraId="0F8EADB9" w14:textId="77777777" w:rsidR="001637DD" w:rsidRPr="001637DD" w:rsidRDefault="001637DD" w:rsidP="001637DD">
            <w:pPr>
              <w:spacing w:after="160" w:line="259" w:lineRule="auto"/>
            </w:pPr>
            <w:proofErr w:type="gramStart"/>
            <w:r w:rsidRPr="001637DD">
              <w:t>ENUM(</w:t>
            </w:r>
            <w:proofErr w:type="gramEnd"/>
            <w:r w:rsidRPr="001637DD">
              <w:t>'Processed', 'Pending', 'Failed')</w:t>
            </w:r>
          </w:p>
        </w:tc>
        <w:tc>
          <w:tcPr>
            <w:tcW w:w="0" w:type="auto"/>
            <w:hideMark/>
          </w:tcPr>
          <w:p w14:paraId="6FAB4BF9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Payment status</w:t>
            </w:r>
          </w:p>
        </w:tc>
        <w:tc>
          <w:tcPr>
            <w:tcW w:w="0" w:type="auto"/>
            <w:hideMark/>
          </w:tcPr>
          <w:p w14:paraId="198E9163" w14:textId="77777777" w:rsidR="001637DD" w:rsidRPr="001637DD" w:rsidRDefault="001637DD" w:rsidP="001637DD">
            <w:pPr>
              <w:spacing w:after="160" w:line="259" w:lineRule="auto"/>
            </w:pPr>
            <w:r w:rsidRPr="001637DD">
              <w:t>NOT NULL</w:t>
            </w:r>
          </w:p>
        </w:tc>
      </w:tr>
    </w:tbl>
    <w:p w14:paraId="7F09C378" w14:textId="77777777" w:rsidR="00072402" w:rsidRDefault="00072402"/>
    <w:p w14:paraId="349CBD11" w14:textId="77777777" w:rsidR="00072402" w:rsidRDefault="00072402">
      <w:r>
        <w:br w:type="page"/>
      </w:r>
    </w:p>
    <w:p w14:paraId="2FC9B209" w14:textId="77777777" w:rsidR="007558F8" w:rsidRPr="007558F8" w:rsidRDefault="007558F8" w:rsidP="007558F8">
      <w:r w:rsidRPr="007558F8">
        <w:lastRenderedPageBreak/>
        <w:t xml:space="preserve">entity relationship (ER) model for the </w:t>
      </w:r>
      <w:r w:rsidRPr="007558F8">
        <w:rPr>
          <w:b/>
          <w:bCs/>
        </w:rPr>
        <w:t>Human Resource Management System (HRMS)</w:t>
      </w:r>
      <w:r w:rsidRPr="007558F8">
        <w:t xml:space="preserve"> project. The ER diagram represents the relationships between different entities in the system, providing clarity on how data flows and interacts.</w:t>
      </w:r>
    </w:p>
    <w:p w14:paraId="67BFD29E" w14:textId="77777777" w:rsidR="007558F8" w:rsidRPr="007558F8" w:rsidRDefault="007558F8" w:rsidP="007558F8">
      <w:pPr>
        <w:rPr>
          <w:b/>
          <w:bCs/>
        </w:rPr>
      </w:pPr>
      <w:r w:rsidRPr="007558F8">
        <w:rPr>
          <w:b/>
          <w:bCs/>
        </w:rPr>
        <w:t>1. Employee:</w:t>
      </w:r>
    </w:p>
    <w:p w14:paraId="44FFDEF3" w14:textId="77777777" w:rsidR="007558F8" w:rsidRPr="007558F8" w:rsidRDefault="007558F8" w:rsidP="007558F8">
      <w:pPr>
        <w:numPr>
          <w:ilvl w:val="0"/>
          <w:numId w:val="42"/>
        </w:numPr>
      </w:pPr>
      <w:r w:rsidRPr="007558F8">
        <w:rPr>
          <w:b/>
          <w:bCs/>
        </w:rPr>
        <w:t>Relationship</w:t>
      </w:r>
      <w:r w:rsidRPr="007558F8">
        <w:t>:</w:t>
      </w:r>
    </w:p>
    <w:p w14:paraId="2718EB2B" w14:textId="77777777" w:rsidR="007558F8" w:rsidRPr="007558F8" w:rsidRDefault="007558F8" w:rsidP="007558F8">
      <w:pPr>
        <w:numPr>
          <w:ilvl w:val="1"/>
          <w:numId w:val="42"/>
        </w:numPr>
      </w:pPr>
      <w:r w:rsidRPr="007558F8">
        <w:t xml:space="preserve">One </w:t>
      </w:r>
      <w:r w:rsidRPr="007558F8">
        <w:rPr>
          <w:b/>
          <w:bCs/>
        </w:rPr>
        <w:t>Employee</w:t>
      </w:r>
      <w:r w:rsidRPr="007558F8">
        <w:t xml:space="preserve"> belongs to one </w:t>
      </w:r>
      <w:r w:rsidRPr="007558F8">
        <w:rPr>
          <w:b/>
          <w:bCs/>
        </w:rPr>
        <w:t>Department</w:t>
      </w:r>
      <w:r w:rsidRPr="007558F8">
        <w:t>.</w:t>
      </w:r>
    </w:p>
    <w:p w14:paraId="020290C4" w14:textId="77777777" w:rsidR="007558F8" w:rsidRPr="007558F8" w:rsidRDefault="007558F8" w:rsidP="007558F8">
      <w:pPr>
        <w:numPr>
          <w:ilvl w:val="1"/>
          <w:numId w:val="42"/>
        </w:numPr>
      </w:pPr>
      <w:r w:rsidRPr="007558F8">
        <w:t xml:space="preserve">One </w:t>
      </w:r>
      <w:r w:rsidRPr="007558F8">
        <w:rPr>
          <w:b/>
          <w:bCs/>
        </w:rPr>
        <w:t>Employee</w:t>
      </w:r>
      <w:r w:rsidRPr="007558F8">
        <w:t xml:space="preserve"> can hold multiple </w:t>
      </w:r>
      <w:r w:rsidRPr="007558F8">
        <w:rPr>
          <w:b/>
          <w:bCs/>
        </w:rPr>
        <w:t>Roles</w:t>
      </w:r>
      <w:r w:rsidRPr="007558F8">
        <w:t>.</w:t>
      </w:r>
    </w:p>
    <w:p w14:paraId="37784EE6" w14:textId="77777777" w:rsidR="007558F8" w:rsidRPr="007558F8" w:rsidRDefault="007558F8" w:rsidP="007558F8">
      <w:pPr>
        <w:numPr>
          <w:ilvl w:val="1"/>
          <w:numId w:val="42"/>
        </w:numPr>
      </w:pPr>
      <w:r w:rsidRPr="007558F8">
        <w:t xml:space="preserve">One </w:t>
      </w:r>
      <w:r w:rsidRPr="007558F8">
        <w:rPr>
          <w:b/>
          <w:bCs/>
        </w:rPr>
        <w:t>Employee</w:t>
      </w:r>
      <w:r w:rsidRPr="007558F8">
        <w:t xml:space="preserve"> can have many </w:t>
      </w:r>
      <w:proofErr w:type="spellStart"/>
      <w:r w:rsidRPr="007558F8">
        <w:rPr>
          <w:b/>
          <w:bCs/>
        </w:rPr>
        <w:t>LeaveRequests</w:t>
      </w:r>
      <w:proofErr w:type="spellEnd"/>
      <w:r w:rsidRPr="007558F8">
        <w:t>.</w:t>
      </w:r>
    </w:p>
    <w:p w14:paraId="1D77A108" w14:textId="77777777" w:rsidR="007558F8" w:rsidRPr="007558F8" w:rsidRDefault="007558F8" w:rsidP="007558F8">
      <w:pPr>
        <w:numPr>
          <w:ilvl w:val="1"/>
          <w:numId w:val="42"/>
        </w:numPr>
      </w:pPr>
      <w:r w:rsidRPr="007558F8">
        <w:t xml:space="preserve">One </w:t>
      </w:r>
      <w:r w:rsidRPr="007558F8">
        <w:rPr>
          <w:b/>
          <w:bCs/>
        </w:rPr>
        <w:t>Employee</w:t>
      </w:r>
      <w:r w:rsidRPr="007558F8">
        <w:t xml:space="preserve"> can have many </w:t>
      </w:r>
      <w:proofErr w:type="spellStart"/>
      <w:r w:rsidRPr="007558F8">
        <w:rPr>
          <w:b/>
          <w:bCs/>
        </w:rPr>
        <w:t>PerformanceReviews</w:t>
      </w:r>
      <w:proofErr w:type="spellEnd"/>
      <w:r w:rsidRPr="007558F8">
        <w:t>.</w:t>
      </w:r>
    </w:p>
    <w:p w14:paraId="1169615D" w14:textId="77777777" w:rsidR="007558F8" w:rsidRPr="007558F8" w:rsidRDefault="007558F8" w:rsidP="007558F8">
      <w:pPr>
        <w:numPr>
          <w:ilvl w:val="1"/>
          <w:numId w:val="42"/>
        </w:numPr>
      </w:pPr>
      <w:r w:rsidRPr="007558F8">
        <w:t xml:space="preserve">One </w:t>
      </w:r>
      <w:r w:rsidRPr="007558F8">
        <w:rPr>
          <w:b/>
          <w:bCs/>
        </w:rPr>
        <w:t>Employee</w:t>
      </w:r>
      <w:r w:rsidRPr="007558F8">
        <w:t xml:space="preserve"> can have many </w:t>
      </w:r>
      <w:r w:rsidRPr="007558F8">
        <w:rPr>
          <w:b/>
          <w:bCs/>
        </w:rPr>
        <w:t>Tasks</w:t>
      </w:r>
      <w:r w:rsidRPr="007558F8">
        <w:t>.</w:t>
      </w:r>
    </w:p>
    <w:p w14:paraId="12C8DBC5" w14:textId="77777777" w:rsidR="007558F8" w:rsidRPr="007558F8" w:rsidRDefault="007558F8" w:rsidP="007558F8">
      <w:pPr>
        <w:numPr>
          <w:ilvl w:val="1"/>
          <w:numId w:val="42"/>
        </w:numPr>
      </w:pPr>
      <w:r w:rsidRPr="007558F8">
        <w:t xml:space="preserve">One </w:t>
      </w:r>
      <w:r w:rsidRPr="007558F8">
        <w:rPr>
          <w:b/>
          <w:bCs/>
        </w:rPr>
        <w:t>Employee</w:t>
      </w:r>
      <w:r w:rsidRPr="007558F8">
        <w:t xml:space="preserve"> can be associated with many </w:t>
      </w:r>
      <w:proofErr w:type="spellStart"/>
      <w:r w:rsidRPr="007558F8">
        <w:rPr>
          <w:b/>
          <w:bCs/>
        </w:rPr>
        <w:t>Paychecks</w:t>
      </w:r>
      <w:proofErr w:type="spellEnd"/>
      <w:r w:rsidRPr="007558F8">
        <w:t xml:space="preserve"> through </w:t>
      </w:r>
      <w:r w:rsidRPr="007558F8">
        <w:rPr>
          <w:b/>
          <w:bCs/>
        </w:rPr>
        <w:t>Payroll</w:t>
      </w:r>
      <w:r w:rsidRPr="007558F8">
        <w:t>.</w:t>
      </w:r>
    </w:p>
    <w:p w14:paraId="3EA3C3C6" w14:textId="77777777" w:rsidR="007558F8" w:rsidRPr="007558F8" w:rsidRDefault="007558F8" w:rsidP="007558F8">
      <w:pPr>
        <w:numPr>
          <w:ilvl w:val="1"/>
          <w:numId w:val="42"/>
        </w:numPr>
      </w:pPr>
      <w:r w:rsidRPr="007558F8">
        <w:t xml:space="preserve">One </w:t>
      </w:r>
      <w:r w:rsidRPr="007558F8">
        <w:rPr>
          <w:b/>
          <w:bCs/>
        </w:rPr>
        <w:t>Employee</w:t>
      </w:r>
      <w:r w:rsidRPr="007558F8">
        <w:t xml:space="preserve"> can receive many </w:t>
      </w:r>
      <w:r w:rsidRPr="007558F8">
        <w:rPr>
          <w:b/>
          <w:bCs/>
        </w:rPr>
        <w:t>Notifications</w:t>
      </w:r>
      <w:r w:rsidRPr="007558F8">
        <w:t>.</w:t>
      </w:r>
    </w:p>
    <w:p w14:paraId="2B9A470B" w14:textId="77777777" w:rsidR="007558F8" w:rsidRPr="007558F8" w:rsidRDefault="007558F8" w:rsidP="007558F8">
      <w:pPr>
        <w:rPr>
          <w:b/>
          <w:bCs/>
        </w:rPr>
      </w:pPr>
      <w:r w:rsidRPr="007558F8">
        <w:rPr>
          <w:b/>
          <w:bCs/>
        </w:rPr>
        <w:t>2. Department:</w:t>
      </w:r>
    </w:p>
    <w:p w14:paraId="58A428BE" w14:textId="77777777" w:rsidR="007558F8" w:rsidRPr="007558F8" w:rsidRDefault="007558F8" w:rsidP="007558F8">
      <w:pPr>
        <w:numPr>
          <w:ilvl w:val="0"/>
          <w:numId w:val="43"/>
        </w:numPr>
      </w:pPr>
      <w:r w:rsidRPr="007558F8">
        <w:rPr>
          <w:b/>
          <w:bCs/>
        </w:rPr>
        <w:t>Relationship</w:t>
      </w:r>
      <w:r w:rsidRPr="007558F8">
        <w:t>:</w:t>
      </w:r>
    </w:p>
    <w:p w14:paraId="2CBBE042" w14:textId="77777777" w:rsidR="007558F8" w:rsidRPr="007558F8" w:rsidRDefault="007558F8" w:rsidP="007558F8">
      <w:pPr>
        <w:numPr>
          <w:ilvl w:val="1"/>
          <w:numId w:val="43"/>
        </w:numPr>
      </w:pPr>
      <w:r w:rsidRPr="007558F8">
        <w:t xml:space="preserve">One </w:t>
      </w:r>
      <w:r w:rsidRPr="007558F8">
        <w:rPr>
          <w:b/>
          <w:bCs/>
        </w:rPr>
        <w:t>Department</w:t>
      </w:r>
      <w:r w:rsidRPr="007558F8">
        <w:t xml:space="preserve"> can have multiple </w:t>
      </w:r>
      <w:r w:rsidRPr="007558F8">
        <w:rPr>
          <w:b/>
          <w:bCs/>
        </w:rPr>
        <w:t>Employees</w:t>
      </w:r>
      <w:r w:rsidRPr="007558F8">
        <w:t>.</w:t>
      </w:r>
    </w:p>
    <w:p w14:paraId="3E9718A5" w14:textId="77777777" w:rsidR="007558F8" w:rsidRPr="007558F8" w:rsidRDefault="007558F8" w:rsidP="007558F8">
      <w:pPr>
        <w:numPr>
          <w:ilvl w:val="1"/>
          <w:numId w:val="43"/>
        </w:numPr>
      </w:pPr>
      <w:r w:rsidRPr="007558F8">
        <w:t xml:space="preserve">One </w:t>
      </w:r>
      <w:r w:rsidRPr="007558F8">
        <w:rPr>
          <w:b/>
          <w:bCs/>
        </w:rPr>
        <w:t>Department</w:t>
      </w:r>
      <w:r w:rsidRPr="007558F8">
        <w:t xml:space="preserve"> can have multiple </w:t>
      </w:r>
      <w:proofErr w:type="spellStart"/>
      <w:r w:rsidRPr="007558F8">
        <w:rPr>
          <w:b/>
          <w:bCs/>
        </w:rPr>
        <w:t>JobPostings</w:t>
      </w:r>
      <w:proofErr w:type="spellEnd"/>
      <w:r w:rsidRPr="007558F8">
        <w:t>.</w:t>
      </w:r>
    </w:p>
    <w:p w14:paraId="45995585" w14:textId="77777777" w:rsidR="007558F8" w:rsidRPr="007558F8" w:rsidRDefault="007558F8" w:rsidP="007558F8">
      <w:pPr>
        <w:rPr>
          <w:b/>
          <w:bCs/>
        </w:rPr>
      </w:pPr>
      <w:r w:rsidRPr="007558F8">
        <w:rPr>
          <w:b/>
          <w:bCs/>
        </w:rPr>
        <w:t>3. Role:</w:t>
      </w:r>
    </w:p>
    <w:p w14:paraId="2672B885" w14:textId="77777777" w:rsidR="007558F8" w:rsidRPr="007558F8" w:rsidRDefault="007558F8" w:rsidP="007558F8">
      <w:pPr>
        <w:numPr>
          <w:ilvl w:val="0"/>
          <w:numId w:val="44"/>
        </w:numPr>
      </w:pPr>
      <w:r w:rsidRPr="007558F8">
        <w:rPr>
          <w:b/>
          <w:bCs/>
        </w:rPr>
        <w:t>Relationship</w:t>
      </w:r>
      <w:r w:rsidRPr="007558F8">
        <w:t>:</w:t>
      </w:r>
    </w:p>
    <w:p w14:paraId="1A1D7AB2" w14:textId="77777777" w:rsidR="007558F8" w:rsidRPr="007558F8" w:rsidRDefault="007558F8" w:rsidP="007558F8">
      <w:pPr>
        <w:numPr>
          <w:ilvl w:val="1"/>
          <w:numId w:val="44"/>
        </w:numPr>
      </w:pPr>
      <w:r w:rsidRPr="007558F8">
        <w:t xml:space="preserve">One </w:t>
      </w:r>
      <w:r w:rsidRPr="007558F8">
        <w:rPr>
          <w:b/>
          <w:bCs/>
        </w:rPr>
        <w:t>Role</w:t>
      </w:r>
      <w:r w:rsidRPr="007558F8">
        <w:t xml:space="preserve"> can be assigned to multiple </w:t>
      </w:r>
      <w:r w:rsidRPr="007558F8">
        <w:rPr>
          <w:b/>
          <w:bCs/>
        </w:rPr>
        <w:t>Employees</w:t>
      </w:r>
      <w:r w:rsidRPr="007558F8">
        <w:t>.</w:t>
      </w:r>
    </w:p>
    <w:p w14:paraId="77F8B0DD" w14:textId="77777777" w:rsidR="007558F8" w:rsidRPr="007558F8" w:rsidRDefault="007558F8" w:rsidP="007558F8">
      <w:pPr>
        <w:rPr>
          <w:b/>
          <w:bCs/>
        </w:rPr>
      </w:pPr>
      <w:r w:rsidRPr="007558F8">
        <w:rPr>
          <w:b/>
          <w:bCs/>
        </w:rPr>
        <w:t xml:space="preserve">4. </w:t>
      </w:r>
      <w:proofErr w:type="spellStart"/>
      <w:r w:rsidRPr="007558F8">
        <w:rPr>
          <w:b/>
          <w:bCs/>
        </w:rPr>
        <w:t>LeaveRequest</w:t>
      </w:r>
      <w:proofErr w:type="spellEnd"/>
      <w:r w:rsidRPr="007558F8">
        <w:rPr>
          <w:b/>
          <w:bCs/>
        </w:rPr>
        <w:t>:</w:t>
      </w:r>
    </w:p>
    <w:p w14:paraId="1AA602F3" w14:textId="77777777" w:rsidR="007558F8" w:rsidRPr="007558F8" w:rsidRDefault="007558F8" w:rsidP="007558F8">
      <w:pPr>
        <w:numPr>
          <w:ilvl w:val="0"/>
          <w:numId w:val="45"/>
        </w:numPr>
      </w:pPr>
      <w:r w:rsidRPr="007558F8">
        <w:rPr>
          <w:b/>
          <w:bCs/>
        </w:rPr>
        <w:t>Relationship</w:t>
      </w:r>
      <w:r w:rsidRPr="007558F8">
        <w:t>:</w:t>
      </w:r>
    </w:p>
    <w:p w14:paraId="6DCBF712" w14:textId="77777777" w:rsidR="007558F8" w:rsidRPr="007558F8" w:rsidRDefault="007558F8" w:rsidP="007558F8">
      <w:pPr>
        <w:numPr>
          <w:ilvl w:val="1"/>
          <w:numId w:val="45"/>
        </w:numPr>
      </w:pPr>
      <w:r w:rsidRPr="007558F8">
        <w:t xml:space="preserve">One </w:t>
      </w:r>
      <w:r w:rsidRPr="007558F8">
        <w:rPr>
          <w:b/>
          <w:bCs/>
        </w:rPr>
        <w:t>Employee</w:t>
      </w:r>
      <w:r w:rsidRPr="007558F8">
        <w:t xml:space="preserve"> can make multiple </w:t>
      </w:r>
      <w:proofErr w:type="spellStart"/>
      <w:r w:rsidRPr="007558F8">
        <w:rPr>
          <w:b/>
          <w:bCs/>
        </w:rPr>
        <w:t>LeaveRequests</w:t>
      </w:r>
      <w:proofErr w:type="spellEnd"/>
      <w:r w:rsidRPr="007558F8">
        <w:t>.</w:t>
      </w:r>
    </w:p>
    <w:p w14:paraId="44D262BA" w14:textId="77777777" w:rsidR="007558F8" w:rsidRPr="007558F8" w:rsidRDefault="007558F8" w:rsidP="007558F8">
      <w:pPr>
        <w:numPr>
          <w:ilvl w:val="1"/>
          <w:numId w:val="45"/>
        </w:numPr>
      </w:pPr>
      <w:r w:rsidRPr="007558F8">
        <w:t xml:space="preserve">One </w:t>
      </w:r>
      <w:proofErr w:type="spellStart"/>
      <w:r w:rsidRPr="007558F8">
        <w:rPr>
          <w:b/>
          <w:bCs/>
        </w:rPr>
        <w:t>LeaveRequest</w:t>
      </w:r>
      <w:proofErr w:type="spellEnd"/>
      <w:r w:rsidRPr="007558F8">
        <w:t xml:space="preserve"> is assigned to one </w:t>
      </w:r>
      <w:r w:rsidRPr="007558F8">
        <w:rPr>
          <w:b/>
          <w:bCs/>
        </w:rPr>
        <w:t>Employee</w:t>
      </w:r>
      <w:r w:rsidRPr="007558F8">
        <w:t>.</w:t>
      </w:r>
    </w:p>
    <w:p w14:paraId="562256B5" w14:textId="77777777" w:rsidR="007558F8" w:rsidRPr="007558F8" w:rsidRDefault="007558F8" w:rsidP="007558F8">
      <w:pPr>
        <w:rPr>
          <w:b/>
          <w:bCs/>
        </w:rPr>
      </w:pPr>
      <w:r w:rsidRPr="007558F8">
        <w:rPr>
          <w:b/>
          <w:bCs/>
        </w:rPr>
        <w:t>5. Salary:</w:t>
      </w:r>
    </w:p>
    <w:p w14:paraId="7E652F1F" w14:textId="77777777" w:rsidR="007558F8" w:rsidRPr="007558F8" w:rsidRDefault="007558F8" w:rsidP="007558F8">
      <w:pPr>
        <w:numPr>
          <w:ilvl w:val="0"/>
          <w:numId w:val="46"/>
        </w:numPr>
      </w:pPr>
      <w:r w:rsidRPr="007558F8">
        <w:rPr>
          <w:b/>
          <w:bCs/>
        </w:rPr>
        <w:t>Relationship</w:t>
      </w:r>
      <w:r w:rsidRPr="007558F8">
        <w:t>:</w:t>
      </w:r>
    </w:p>
    <w:p w14:paraId="0ACDC282" w14:textId="77777777" w:rsidR="007558F8" w:rsidRPr="007558F8" w:rsidRDefault="007558F8" w:rsidP="007558F8">
      <w:pPr>
        <w:numPr>
          <w:ilvl w:val="1"/>
          <w:numId w:val="46"/>
        </w:numPr>
      </w:pPr>
      <w:r w:rsidRPr="007558F8">
        <w:t xml:space="preserve">One </w:t>
      </w:r>
      <w:r w:rsidRPr="007558F8">
        <w:rPr>
          <w:b/>
          <w:bCs/>
        </w:rPr>
        <w:t>Employee</w:t>
      </w:r>
      <w:r w:rsidRPr="007558F8">
        <w:t xml:space="preserve"> is associated with one </w:t>
      </w:r>
      <w:r w:rsidRPr="007558F8">
        <w:rPr>
          <w:b/>
          <w:bCs/>
        </w:rPr>
        <w:t>Salary</w:t>
      </w:r>
      <w:r w:rsidRPr="007558F8">
        <w:t>.</w:t>
      </w:r>
    </w:p>
    <w:p w14:paraId="12ABADA7" w14:textId="77777777" w:rsidR="007558F8" w:rsidRPr="007558F8" w:rsidRDefault="007558F8" w:rsidP="007558F8">
      <w:pPr>
        <w:numPr>
          <w:ilvl w:val="1"/>
          <w:numId w:val="46"/>
        </w:numPr>
      </w:pPr>
      <w:r w:rsidRPr="007558F8">
        <w:t xml:space="preserve">One </w:t>
      </w:r>
      <w:r w:rsidRPr="007558F8">
        <w:rPr>
          <w:b/>
          <w:bCs/>
        </w:rPr>
        <w:t>Salary</w:t>
      </w:r>
      <w:r w:rsidRPr="007558F8">
        <w:t xml:space="preserve"> is used in multiple </w:t>
      </w:r>
      <w:r w:rsidRPr="007558F8">
        <w:rPr>
          <w:b/>
          <w:bCs/>
        </w:rPr>
        <w:t>Payroll</w:t>
      </w:r>
      <w:r w:rsidRPr="007558F8">
        <w:t xml:space="preserve"> records.</w:t>
      </w:r>
    </w:p>
    <w:p w14:paraId="5F318A86" w14:textId="77777777" w:rsidR="007558F8" w:rsidRPr="007558F8" w:rsidRDefault="007558F8" w:rsidP="007558F8">
      <w:pPr>
        <w:rPr>
          <w:b/>
          <w:bCs/>
        </w:rPr>
      </w:pPr>
      <w:r w:rsidRPr="007558F8">
        <w:rPr>
          <w:b/>
          <w:bCs/>
        </w:rPr>
        <w:t>6. Attendance:</w:t>
      </w:r>
    </w:p>
    <w:p w14:paraId="0A9C32FD" w14:textId="77777777" w:rsidR="007558F8" w:rsidRPr="007558F8" w:rsidRDefault="007558F8" w:rsidP="007558F8">
      <w:pPr>
        <w:numPr>
          <w:ilvl w:val="0"/>
          <w:numId w:val="47"/>
        </w:numPr>
      </w:pPr>
      <w:r w:rsidRPr="007558F8">
        <w:rPr>
          <w:b/>
          <w:bCs/>
        </w:rPr>
        <w:t>Relationship</w:t>
      </w:r>
      <w:r w:rsidRPr="007558F8">
        <w:t>:</w:t>
      </w:r>
    </w:p>
    <w:p w14:paraId="255CD480" w14:textId="77777777" w:rsidR="007558F8" w:rsidRPr="007558F8" w:rsidRDefault="007558F8" w:rsidP="007558F8">
      <w:pPr>
        <w:numPr>
          <w:ilvl w:val="1"/>
          <w:numId w:val="47"/>
        </w:numPr>
      </w:pPr>
      <w:r w:rsidRPr="007558F8">
        <w:t xml:space="preserve">One </w:t>
      </w:r>
      <w:r w:rsidRPr="007558F8">
        <w:rPr>
          <w:b/>
          <w:bCs/>
        </w:rPr>
        <w:t>Employee</w:t>
      </w:r>
      <w:r w:rsidRPr="007558F8">
        <w:t xml:space="preserve"> can have many </w:t>
      </w:r>
      <w:r w:rsidRPr="007558F8">
        <w:rPr>
          <w:b/>
          <w:bCs/>
        </w:rPr>
        <w:t>Attendance</w:t>
      </w:r>
      <w:r w:rsidRPr="007558F8">
        <w:t xml:space="preserve"> records.</w:t>
      </w:r>
    </w:p>
    <w:p w14:paraId="7550FC00" w14:textId="77777777" w:rsidR="007558F8" w:rsidRPr="007558F8" w:rsidRDefault="007558F8" w:rsidP="007558F8">
      <w:pPr>
        <w:numPr>
          <w:ilvl w:val="1"/>
          <w:numId w:val="47"/>
        </w:numPr>
      </w:pPr>
      <w:r w:rsidRPr="007558F8">
        <w:t xml:space="preserve">Each </w:t>
      </w:r>
      <w:r w:rsidRPr="007558F8">
        <w:rPr>
          <w:b/>
          <w:bCs/>
        </w:rPr>
        <w:t>Attendance</w:t>
      </w:r>
      <w:r w:rsidRPr="007558F8">
        <w:t xml:space="preserve"> record is associated with one </w:t>
      </w:r>
      <w:r w:rsidRPr="007558F8">
        <w:rPr>
          <w:b/>
          <w:bCs/>
        </w:rPr>
        <w:t>Employee</w:t>
      </w:r>
      <w:r w:rsidRPr="007558F8">
        <w:t>.</w:t>
      </w:r>
    </w:p>
    <w:p w14:paraId="3EE09379" w14:textId="77777777" w:rsidR="007558F8" w:rsidRPr="007558F8" w:rsidRDefault="007558F8" w:rsidP="007558F8">
      <w:pPr>
        <w:rPr>
          <w:b/>
          <w:bCs/>
        </w:rPr>
      </w:pPr>
      <w:r w:rsidRPr="007558F8">
        <w:rPr>
          <w:b/>
          <w:bCs/>
        </w:rPr>
        <w:t xml:space="preserve">7. </w:t>
      </w:r>
      <w:proofErr w:type="spellStart"/>
      <w:r w:rsidRPr="007558F8">
        <w:rPr>
          <w:b/>
          <w:bCs/>
        </w:rPr>
        <w:t>PerformanceReview</w:t>
      </w:r>
      <w:proofErr w:type="spellEnd"/>
      <w:r w:rsidRPr="007558F8">
        <w:rPr>
          <w:b/>
          <w:bCs/>
        </w:rPr>
        <w:t>:</w:t>
      </w:r>
    </w:p>
    <w:p w14:paraId="48864C05" w14:textId="77777777" w:rsidR="007558F8" w:rsidRPr="007558F8" w:rsidRDefault="007558F8" w:rsidP="007558F8">
      <w:pPr>
        <w:numPr>
          <w:ilvl w:val="0"/>
          <w:numId w:val="48"/>
        </w:numPr>
      </w:pPr>
      <w:r w:rsidRPr="007558F8">
        <w:rPr>
          <w:b/>
          <w:bCs/>
        </w:rPr>
        <w:t>Relationship</w:t>
      </w:r>
      <w:r w:rsidRPr="007558F8">
        <w:t>:</w:t>
      </w:r>
    </w:p>
    <w:p w14:paraId="631F2518" w14:textId="77777777" w:rsidR="007558F8" w:rsidRPr="007558F8" w:rsidRDefault="007558F8" w:rsidP="007558F8">
      <w:pPr>
        <w:numPr>
          <w:ilvl w:val="1"/>
          <w:numId w:val="48"/>
        </w:numPr>
      </w:pPr>
      <w:r w:rsidRPr="007558F8">
        <w:t xml:space="preserve">One </w:t>
      </w:r>
      <w:r w:rsidRPr="007558F8">
        <w:rPr>
          <w:b/>
          <w:bCs/>
        </w:rPr>
        <w:t>Employee</w:t>
      </w:r>
      <w:r w:rsidRPr="007558F8">
        <w:t xml:space="preserve"> can have many </w:t>
      </w:r>
      <w:proofErr w:type="spellStart"/>
      <w:r w:rsidRPr="007558F8">
        <w:rPr>
          <w:b/>
          <w:bCs/>
        </w:rPr>
        <w:t>PerformanceReviews</w:t>
      </w:r>
      <w:proofErr w:type="spellEnd"/>
      <w:r w:rsidRPr="007558F8">
        <w:t>.</w:t>
      </w:r>
    </w:p>
    <w:p w14:paraId="3CDEFC49" w14:textId="77777777" w:rsidR="007558F8" w:rsidRPr="007558F8" w:rsidRDefault="007558F8" w:rsidP="007558F8">
      <w:pPr>
        <w:numPr>
          <w:ilvl w:val="1"/>
          <w:numId w:val="48"/>
        </w:numPr>
      </w:pPr>
      <w:r w:rsidRPr="007558F8">
        <w:t xml:space="preserve">One </w:t>
      </w:r>
      <w:proofErr w:type="spellStart"/>
      <w:r w:rsidRPr="007558F8">
        <w:rPr>
          <w:b/>
          <w:bCs/>
        </w:rPr>
        <w:t>PerformanceReview</w:t>
      </w:r>
      <w:proofErr w:type="spellEnd"/>
      <w:r w:rsidRPr="007558F8">
        <w:t xml:space="preserve"> is linked to one </w:t>
      </w:r>
      <w:r w:rsidRPr="007558F8">
        <w:rPr>
          <w:b/>
          <w:bCs/>
        </w:rPr>
        <w:t>Employee</w:t>
      </w:r>
      <w:r w:rsidRPr="007558F8">
        <w:t>.</w:t>
      </w:r>
    </w:p>
    <w:p w14:paraId="51814BF1" w14:textId="77777777" w:rsidR="007558F8" w:rsidRPr="007558F8" w:rsidRDefault="007558F8" w:rsidP="007558F8">
      <w:pPr>
        <w:rPr>
          <w:b/>
          <w:bCs/>
        </w:rPr>
      </w:pPr>
      <w:r w:rsidRPr="007558F8">
        <w:rPr>
          <w:b/>
          <w:bCs/>
        </w:rPr>
        <w:t>8. Recruitment:</w:t>
      </w:r>
    </w:p>
    <w:p w14:paraId="684B4B11" w14:textId="77777777" w:rsidR="007558F8" w:rsidRPr="007558F8" w:rsidRDefault="007558F8" w:rsidP="007558F8">
      <w:pPr>
        <w:numPr>
          <w:ilvl w:val="0"/>
          <w:numId w:val="49"/>
        </w:numPr>
      </w:pPr>
      <w:r w:rsidRPr="007558F8">
        <w:rPr>
          <w:b/>
          <w:bCs/>
        </w:rPr>
        <w:lastRenderedPageBreak/>
        <w:t>Relationship</w:t>
      </w:r>
      <w:r w:rsidRPr="007558F8">
        <w:t>:</w:t>
      </w:r>
    </w:p>
    <w:p w14:paraId="2B8BC84F" w14:textId="77777777" w:rsidR="007558F8" w:rsidRPr="007558F8" w:rsidRDefault="007558F8" w:rsidP="007558F8">
      <w:pPr>
        <w:numPr>
          <w:ilvl w:val="1"/>
          <w:numId w:val="49"/>
        </w:numPr>
      </w:pPr>
      <w:r w:rsidRPr="007558F8">
        <w:t xml:space="preserve">One </w:t>
      </w:r>
      <w:proofErr w:type="spellStart"/>
      <w:r w:rsidRPr="007558F8">
        <w:rPr>
          <w:b/>
          <w:bCs/>
        </w:rPr>
        <w:t>JobPosting</w:t>
      </w:r>
      <w:proofErr w:type="spellEnd"/>
      <w:r w:rsidRPr="007558F8">
        <w:t xml:space="preserve"> can have many </w:t>
      </w:r>
      <w:r w:rsidRPr="007558F8">
        <w:rPr>
          <w:b/>
          <w:bCs/>
        </w:rPr>
        <w:t>Applicants</w:t>
      </w:r>
      <w:r w:rsidRPr="007558F8">
        <w:t>.</w:t>
      </w:r>
    </w:p>
    <w:p w14:paraId="2C903F37" w14:textId="77777777" w:rsidR="007558F8" w:rsidRPr="007558F8" w:rsidRDefault="007558F8" w:rsidP="007558F8">
      <w:pPr>
        <w:numPr>
          <w:ilvl w:val="1"/>
          <w:numId w:val="49"/>
        </w:numPr>
      </w:pPr>
      <w:r w:rsidRPr="007558F8">
        <w:t xml:space="preserve">One </w:t>
      </w:r>
      <w:r w:rsidRPr="007558F8">
        <w:rPr>
          <w:b/>
          <w:bCs/>
        </w:rPr>
        <w:t>Recruitment</w:t>
      </w:r>
      <w:r w:rsidRPr="007558F8">
        <w:t xml:space="preserve"> process can handle multiple </w:t>
      </w:r>
      <w:r w:rsidRPr="007558F8">
        <w:rPr>
          <w:b/>
          <w:bCs/>
        </w:rPr>
        <w:t>Applicants</w:t>
      </w:r>
      <w:r w:rsidRPr="007558F8">
        <w:t>.</w:t>
      </w:r>
    </w:p>
    <w:p w14:paraId="34D5E385" w14:textId="77777777" w:rsidR="007558F8" w:rsidRPr="007558F8" w:rsidRDefault="007558F8" w:rsidP="007558F8">
      <w:pPr>
        <w:numPr>
          <w:ilvl w:val="1"/>
          <w:numId w:val="49"/>
        </w:numPr>
      </w:pPr>
      <w:r w:rsidRPr="007558F8">
        <w:t xml:space="preserve">One </w:t>
      </w:r>
      <w:r w:rsidRPr="007558F8">
        <w:rPr>
          <w:b/>
          <w:bCs/>
        </w:rPr>
        <w:t>Recruitment</w:t>
      </w:r>
      <w:r w:rsidRPr="007558F8">
        <w:t xml:space="preserve"> process is linked to one </w:t>
      </w:r>
      <w:proofErr w:type="spellStart"/>
      <w:r w:rsidRPr="007558F8">
        <w:rPr>
          <w:b/>
          <w:bCs/>
        </w:rPr>
        <w:t>JobPosting</w:t>
      </w:r>
      <w:proofErr w:type="spellEnd"/>
      <w:r w:rsidRPr="007558F8">
        <w:t>.</w:t>
      </w:r>
    </w:p>
    <w:p w14:paraId="0C86242F" w14:textId="77777777" w:rsidR="007558F8" w:rsidRPr="007558F8" w:rsidRDefault="007558F8" w:rsidP="007558F8">
      <w:pPr>
        <w:rPr>
          <w:b/>
          <w:bCs/>
        </w:rPr>
      </w:pPr>
      <w:r w:rsidRPr="007558F8">
        <w:rPr>
          <w:b/>
          <w:bCs/>
        </w:rPr>
        <w:t>9. Applicant:</w:t>
      </w:r>
    </w:p>
    <w:p w14:paraId="1126E1C3" w14:textId="77777777" w:rsidR="007558F8" w:rsidRPr="007558F8" w:rsidRDefault="007558F8" w:rsidP="007558F8">
      <w:pPr>
        <w:numPr>
          <w:ilvl w:val="0"/>
          <w:numId w:val="50"/>
        </w:numPr>
      </w:pPr>
      <w:r w:rsidRPr="007558F8">
        <w:rPr>
          <w:b/>
          <w:bCs/>
        </w:rPr>
        <w:t>Relationship</w:t>
      </w:r>
      <w:r w:rsidRPr="007558F8">
        <w:t>:</w:t>
      </w:r>
    </w:p>
    <w:p w14:paraId="1BAFC2A5" w14:textId="77777777" w:rsidR="007558F8" w:rsidRPr="007558F8" w:rsidRDefault="007558F8" w:rsidP="007558F8">
      <w:pPr>
        <w:numPr>
          <w:ilvl w:val="1"/>
          <w:numId w:val="50"/>
        </w:numPr>
      </w:pPr>
      <w:r w:rsidRPr="007558F8">
        <w:t xml:space="preserve">One </w:t>
      </w:r>
      <w:r w:rsidRPr="007558F8">
        <w:rPr>
          <w:b/>
          <w:bCs/>
        </w:rPr>
        <w:t>Applicant</w:t>
      </w:r>
      <w:r w:rsidRPr="007558F8">
        <w:t xml:space="preserve"> can apply for many </w:t>
      </w:r>
      <w:proofErr w:type="spellStart"/>
      <w:r w:rsidRPr="007558F8">
        <w:rPr>
          <w:b/>
          <w:bCs/>
        </w:rPr>
        <w:t>JobPostings</w:t>
      </w:r>
      <w:proofErr w:type="spellEnd"/>
      <w:r w:rsidRPr="007558F8">
        <w:t>.</w:t>
      </w:r>
    </w:p>
    <w:p w14:paraId="40CAEE63" w14:textId="77777777" w:rsidR="007558F8" w:rsidRPr="007558F8" w:rsidRDefault="007558F8" w:rsidP="007558F8">
      <w:pPr>
        <w:numPr>
          <w:ilvl w:val="1"/>
          <w:numId w:val="50"/>
        </w:numPr>
      </w:pPr>
      <w:r w:rsidRPr="007558F8">
        <w:t xml:space="preserve">One </w:t>
      </w:r>
      <w:r w:rsidRPr="007558F8">
        <w:rPr>
          <w:b/>
          <w:bCs/>
        </w:rPr>
        <w:t>Applicant</w:t>
      </w:r>
      <w:r w:rsidRPr="007558F8">
        <w:t xml:space="preserve"> can have multiple </w:t>
      </w:r>
      <w:r w:rsidRPr="007558F8">
        <w:rPr>
          <w:b/>
          <w:bCs/>
        </w:rPr>
        <w:t>Interviews</w:t>
      </w:r>
      <w:r w:rsidRPr="007558F8">
        <w:t>.</w:t>
      </w:r>
    </w:p>
    <w:p w14:paraId="44281984" w14:textId="77777777" w:rsidR="007558F8" w:rsidRPr="007558F8" w:rsidRDefault="007558F8" w:rsidP="007558F8">
      <w:pPr>
        <w:rPr>
          <w:b/>
          <w:bCs/>
        </w:rPr>
      </w:pPr>
      <w:r w:rsidRPr="007558F8">
        <w:rPr>
          <w:b/>
          <w:bCs/>
        </w:rPr>
        <w:t xml:space="preserve">10. </w:t>
      </w:r>
      <w:proofErr w:type="spellStart"/>
      <w:r w:rsidRPr="007558F8">
        <w:rPr>
          <w:b/>
          <w:bCs/>
        </w:rPr>
        <w:t>JobPosting</w:t>
      </w:r>
      <w:proofErr w:type="spellEnd"/>
      <w:r w:rsidRPr="007558F8">
        <w:rPr>
          <w:b/>
          <w:bCs/>
        </w:rPr>
        <w:t>:</w:t>
      </w:r>
    </w:p>
    <w:p w14:paraId="5167B6B7" w14:textId="77777777" w:rsidR="007558F8" w:rsidRPr="007558F8" w:rsidRDefault="007558F8" w:rsidP="007558F8">
      <w:pPr>
        <w:numPr>
          <w:ilvl w:val="0"/>
          <w:numId w:val="51"/>
        </w:numPr>
      </w:pPr>
      <w:r w:rsidRPr="007558F8">
        <w:rPr>
          <w:b/>
          <w:bCs/>
        </w:rPr>
        <w:t>Relationship</w:t>
      </w:r>
      <w:r w:rsidRPr="007558F8">
        <w:t>:</w:t>
      </w:r>
    </w:p>
    <w:p w14:paraId="12D97B8D" w14:textId="77777777" w:rsidR="007558F8" w:rsidRPr="007558F8" w:rsidRDefault="007558F8" w:rsidP="007558F8">
      <w:pPr>
        <w:numPr>
          <w:ilvl w:val="1"/>
          <w:numId w:val="51"/>
        </w:numPr>
      </w:pPr>
      <w:r w:rsidRPr="007558F8">
        <w:t xml:space="preserve">One </w:t>
      </w:r>
      <w:proofErr w:type="spellStart"/>
      <w:r w:rsidRPr="007558F8">
        <w:rPr>
          <w:b/>
          <w:bCs/>
        </w:rPr>
        <w:t>JobPosting</w:t>
      </w:r>
      <w:proofErr w:type="spellEnd"/>
      <w:r w:rsidRPr="007558F8">
        <w:t xml:space="preserve"> can belong to one </w:t>
      </w:r>
      <w:r w:rsidRPr="007558F8">
        <w:rPr>
          <w:b/>
          <w:bCs/>
        </w:rPr>
        <w:t>Department</w:t>
      </w:r>
      <w:r w:rsidRPr="007558F8">
        <w:t>.</w:t>
      </w:r>
    </w:p>
    <w:p w14:paraId="3C65875F" w14:textId="77777777" w:rsidR="007558F8" w:rsidRPr="007558F8" w:rsidRDefault="007558F8" w:rsidP="007558F8">
      <w:pPr>
        <w:numPr>
          <w:ilvl w:val="1"/>
          <w:numId w:val="51"/>
        </w:numPr>
      </w:pPr>
      <w:r w:rsidRPr="007558F8">
        <w:t xml:space="preserve">One </w:t>
      </w:r>
      <w:proofErr w:type="spellStart"/>
      <w:r w:rsidRPr="007558F8">
        <w:rPr>
          <w:b/>
          <w:bCs/>
        </w:rPr>
        <w:t>JobPosting</w:t>
      </w:r>
      <w:proofErr w:type="spellEnd"/>
      <w:r w:rsidRPr="007558F8">
        <w:t xml:space="preserve"> can have many </w:t>
      </w:r>
      <w:r w:rsidRPr="007558F8">
        <w:rPr>
          <w:b/>
          <w:bCs/>
        </w:rPr>
        <w:t>Applicants</w:t>
      </w:r>
      <w:r w:rsidRPr="007558F8">
        <w:t>.</w:t>
      </w:r>
    </w:p>
    <w:p w14:paraId="1E07155D" w14:textId="77777777" w:rsidR="007558F8" w:rsidRPr="007558F8" w:rsidRDefault="007558F8" w:rsidP="007558F8">
      <w:pPr>
        <w:numPr>
          <w:ilvl w:val="1"/>
          <w:numId w:val="51"/>
        </w:numPr>
      </w:pPr>
      <w:r w:rsidRPr="007558F8">
        <w:t xml:space="preserve">One </w:t>
      </w:r>
      <w:proofErr w:type="spellStart"/>
      <w:r w:rsidRPr="007558F8">
        <w:rPr>
          <w:b/>
          <w:bCs/>
        </w:rPr>
        <w:t>JobPosting</w:t>
      </w:r>
      <w:proofErr w:type="spellEnd"/>
      <w:r w:rsidRPr="007558F8">
        <w:t xml:space="preserve"> can have many </w:t>
      </w:r>
      <w:r w:rsidRPr="007558F8">
        <w:rPr>
          <w:b/>
          <w:bCs/>
        </w:rPr>
        <w:t>Interviews</w:t>
      </w:r>
      <w:r w:rsidRPr="007558F8">
        <w:t>.</w:t>
      </w:r>
    </w:p>
    <w:p w14:paraId="10CB6010" w14:textId="77777777" w:rsidR="007558F8" w:rsidRPr="007558F8" w:rsidRDefault="007558F8" w:rsidP="007558F8">
      <w:pPr>
        <w:rPr>
          <w:b/>
          <w:bCs/>
        </w:rPr>
      </w:pPr>
      <w:r w:rsidRPr="007558F8">
        <w:rPr>
          <w:b/>
          <w:bCs/>
        </w:rPr>
        <w:t>11. Interview:</w:t>
      </w:r>
    </w:p>
    <w:p w14:paraId="65310008" w14:textId="77777777" w:rsidR="007558F8" w:rsidRPr="007558F8" w:rsidRDefault="007558F8" w:rsidP="007558F8">
      <w:pPr>
        <w:numPr>
          <w:ilvl w:val="0"/>
          <w:numId w:val="52"/>
        </w:numPr>
      </w:pPr>
      <w:r w:rsidRPr="007558F8">
        <w:rPr>
          <w:b/>
          <w:bCs/>
        </w:rPr>
        <w:t>Relationship</w:t>
      </w:r>
      <w:r w:rsidRPr="007558F8">
        <w:t>:</w:t>
      </w:r>
    </w:p>
    <w:p w14:paraId="23DB11EB" w14:textId="77777777" w:rsidR="007558F8" w:rsidRPr="007558F8" w:rsidRDefault="007558F8" w:rsidP="007558F8">
      <w:pPr>
        <w:numPr>
          <w:ilvl w:val="1"/>
          <w:numId w:val="52"/>
        </w:numPr>
      </w:pPr>
      <w:r w:rsidRPr="007558F8">
        <w:t xml:space="preserve">One </w:t>
      </w:r>
      <w:r w:rsidRPr="007558F8">
        <w:rPr>
          <w:b/>
          <w:bCs/>
        </w:rPr>
        <w:t>Applicant</w:t>
      </w:r>
      <w:r w:rsidRPr="007558F8">
        <w:t xml:space="preserve"> can have multiple </w:t>
      </w:r>
      <w:r w:rsidRPr="007558F8">
        <w:rPr>
          <w:b/>
          <w:bCs/>
        </w:rPr>
        <w:t>Interviews</w:t>
      </w:r>
      <w:r w:rsidRPr="007558F8">
        <w:t>.</w:t>
      </w:r>
    </w:p>
    <w:p w14:paraId="264B2423" w14:textId="77777777" w:rsidR="007558F8" w:rsidRPr="007558F8" w:rsidRDefault="007558F8" w:rsidP="007558F8">
      <w:pPr>
        <w:numPr>
          <w:ilvl w:val="1"/>
          <w:numId w:val="52"/>
        </w:numPr>
      </w:pPr>
      <w:r w:rsidRPr="007558F8">
        <w:t xml:space="preserve">One </w:t>
      </w:r>
      <w:r w:rsidRPr="007558F8">
        <w:rPr>
          <w:b/>
          <w:bCs/>
        </w:rPr>
        <w:t>Interview</w:t>
      </w:r>
      <w:r w:rsidRPr="007558F8">
        <w:t xml:space="preserve"> is linked to one </w:t>
      </w:r>
      <w:proofErr w:type="spellStart"/>
      <w:r w:rsidRPr="007558F8">
        <w:rPr>
          <w:b/>
          <w:bCs/>
        </w:rPr>
        <w:t>JobPosting</w:t>
      </w:r>
      <w:proofErr w:type="spellEnd"/>
      <w:r w:rsidRPr="007558F8">
        <w:t>.</w:t>
      </w:r>
    </w:p>
    <w:p w14:paraId="2BB61C4C" w14:textId="77777777" w:rsidR="007558F8" w:rsidRPr="007558F8" w:rsidRDefault="007558F8" w:rsidP="007558F8">
      <w:pPr>
        <w:rPr>
          <w:b/>
          <w:bCs/>
        </w:rPr>
      </w:pPr>
      <w:r w:rsidRPr="007558F8">
        <w:rPr>
          <w:b/>
          <w:bCs/>
        </w:rPr>
        <w:t>12. Contract:</w:t>
      </w:r>
    </w:p>
    <w:p w14:paraId="04685153" w14:textId="77777777" w:rsidR="007558F8" w:rsidRPr="007558F8" w:rsidRDefault="007558F8" w:rsidP="007558F8">
      <w:pPr>
        <w:numPr>
          <w:ilvl w:val="0"/>
          <w:numId w:val="53"/>
        </w:numPr>
      </w:pPr>
      <w:r w:rsidRPr="007558F8">
        <w:rPr>
          <w:b/>
          <w:bCs/>
        </w:rPr>
        <w:t>Relationship</w:t>
      </w:r>
      <w:r w:rsidRPr="007558F8">
        <w:t>:</w:t>
      </w:r>
    </w:p>
    <w:p w14:paraId="31049C18" w14:textId="77777777" w:rsidR="007558F8" w:rsidRPr="007558F8" w:rsidRDefault="007558F8" w:rsidP="007558F8">
      <w:pPr>
        <w:numPr>
          <w:ilvl w:val="1"/>
          <w:numId w:val="53"/>
        </w:numPr>
      </w:pPr>
      <w:r w:rsidRPr="007558F8">
        <w:t xml:space="preserve">One </w:t>
      </w:r>
      <w:r w:rsidRPr="007558F8">
        <w:rPr>
          <w:b/>
          <w:bCs/>
        </w:rPr>
        <w:t>Contract</w:t>
      </w:r>
      <w:r w:rsidRPr="007558F8">
        <w:t xml:space="preserve"> is signed by one </w:t>
      </w:r>
      <w:r w:rsidRPr="007558F8">
        <w:rPr>
          <w:b/>
          <w:bCs/>
        </w:rPr>
        <w:t>Employee</w:t>
      </w:r>
      <w:r w:rsidRPr="007558F8">
        <w:t>.</w:t>
      </w:r>
    </w:p>
    <w:p w14:paraId="18E50E60" w14:textId="77777777" w:rsidR="007558F8" w:rsidRPr="007558F8" w:rsidRDefault="007558F8" w:rsidP="007558F8">
      <w:pPr>
        <w:numPr>
          <w:ilvl w:val="1"/>
          <w:numId w:val="53"/>
        </w:numPr>
      </w:pPr>
      <w:r w:rsidRPr="007558F8">
        <w:t xml:space="preserve">One </w:t>
      </w:r>
      <w:r w:rsidRPr="007558F8">
        <w:rPr>
          <w:b/>
          <w:bCs/>
        </w:rPr>
        <w:t>Employee</w:t>
      </w:r>
      <w:r w:rsidRPr="007558F8">
        <w:t xml:space="preserve"> can have one </w:t>
      </w:r>
      <w:r w:rsidRPr="007558F8">
        <w:rPr>
          <w:b/>
          <w:bCs/>
        </w:rPr>
        <w:t>Contract</w:t>
      </w:r>
      <w:r w:rsidRPr="007558F8">
        <w:t>.</w:t>
      </w:r>
    </w:p>
    <w:p w14:paraId="2665418F" w14:textId="77777777" w:rsidR="007558F8" w:rsidRPr="007558F8" w:rsidRDefault="007558F8" w:rsidP="007558F8">
      <w:pPr>
        <w:rPr>
          <w:b/>
          <w:bCs/>
        </w:rPr>
      </w:pPr>
      <w:r w:rsidRPr="007558F8">
        <w:rPr>
          <w:b/>
          <w:bCs/>
        </w:rPr>
        <w:t>13. Task:</w:t>
      </w:r>
    </w:p>
    <w:p w14:paraId="1590C5C5" w14:textId="77777777" w:rsidR="007558F8" w:rsidRPr="007558F8" w:rsidRDefault="007558F8" w:rsidP="007558F8">
      <w:pPr>
        <w:numPr>
          <w:ilvl w:val="0"/>
          <w:numId w:val="54"/>
        </w:numPr>
      </w:pPr>
      <w:r w:rsidRPr="007558F8">
        <w:rPr>
          <w:b/>
          <w:bCs/>
        </w:rPr>
        <w:t>Relationship</w:t>
      </w:r>
      <w:r w:rsidRPr="007558F8">
        <w:t>:</w:t>
      </w:r>
    </w:p>
    <w:p w14:paraId="6DFFE098" w14:textId="77777777" w:rsidR="007558F8" w:rsidRPr="007558F8" w:rsidRDefault="007558F8" w:rsidP="007558F8">
      <w:pPr>
        <w:numPr>
          <w:ilvl w:val="1"/>
          <w:numId w:val="54"/>
        </w:numPr>
      </w:pPr>
      <w:r w:rsidRPr="007558F8">
        <w:t xml:space="preserve">One </w:t>
      </w:r>
      <w:r w:rsidRPr="007558F8">
        <w:rPr>
          <w:b/>
          <w:bCs/>
        </w:rPr>
        <w:t>Employee</w:t>
      </w:r>
      <w:r w:rsidRPr="007558F8">
        <w:t xml:space="preserve"> can have many </w:t>
      </w:r>
      <w:r w:rsidRPr="007558F8">
        <w:rPr>
          <w:b/>
          <w:bCs/>
        </w:rPr>
        <w:t>Tasks</w:t>
      </w:r>
      <w:r w:rsidRPr="007558F8">
        <w:t>.</w:t>
      </w:r>
    </w:p>
    <w:p w14:paraId="0C5812BF" w14:textId="77777777" w:rsidR="007558F8" w:rsidRPr="007558F8" w:rsidRDefault="007558F8" w:rsidP="007558F8">
      <w:pPr>
        <w:numPr>
          <w:ilvl w:val="1"/>
          <w:numId w:val="54"/>
        </w:numPr>
      </w:pPr>
      <w:r w:rsidRPr="007558F8">
        <w:t xml:space="preserve">Each </w:t>
      </w:r>
      <w:r w:rsidRPr="007558F8">
        <w:rPr>
          <w:b/>
          <w:bCs/>
        </w:rPr>
        <w:t>Task</w:t>
      </w:r>
      <w:r w:rsidRPr="007558F8">
        <w:t xml:space="preserve"> is assigned to one </w:t>
      </w:r>
      <w:r w:rsidRPr="007558F8">
        <w:rPr>
          <w:b/>
          <w:bCs/>
        </w:rPr>
        <w:t>Employee</w:t>
      </w:r>
      <w:r w:rsidRPr="007558F8">
        <w:t>.</w:t>
      </w:r>
    </w:p>
    <w:p w14:paraId="29D3CFAD" w14:textId="77777777" w:rsidR="007558F8" w:rsidRPr="007558F8" w:rsidRDefault="007558F8" w:rsidP="007558F8">
      <w:pPr>
        <w:rPr>
          <w:b/>
          <w:bCs/>
        </w:rPr>
      </w:pPr>
      <w:r w:rsidRPr="007558F8">
        <w:rPr>
          <w:b/>
          <w:bCs/>
        </w:rPr>
        <w:t>14. Notification:</w:t>
      </w:r>
    </w:p>
    <w:p w14:paraId="3DD2F2B8" w14:textId="77777777" w:rsidR="007558F8" w:rsidRPr="007558F8" w:rsidRDefault="007558F8" w:rsidP="007558F8">
      <w:pPr>
        <w:numPr>
          <w:ilvl w:val="0"/>
          <w:numId w:val="55"/>
        </w:numPr>
      </w:pPr>
      <w:r w:rsidRPr="007558F8">
        <w:rPr>
          <w:b/>
          <w:bCs/>
        </w:rPr>
        <w:t>Relationship</w:t>
      </w:r>
      <w:r w:rsidRPr="007558F8">
        <w:t>:</w:t>
      </w:r>
    </w:p>
    <w:p w14:paraId="60B652A3" w14:textId="77777777" w:rsidR="007558F8" w:rsidRPr="007558F8" w:rsidRDefault="007558F8" w:rsidP="007558F8">
      <w:pPr>
        <w:numPr>
          <w:ilvl w:val="1"/>
          <w:numId w:val="55"/>
        </w:numPr>
      </w:pPr>
      <w:r w:rsidRPr="007558F8">
        <w:t xml:space="preserve">One </w:t>
      </w:r>
      <w:r w:rsidRPr="007558F8">
        <w:rPr>
          <w:b/>
          <w:bCs/>
        </w:rPr>
        <w:t>Employee</w:t>
      </w:r>
      <w:r w:rsidRPr="007558F8">
        <w:t xml:space="preserve"> can receive many </w:t>
      </w:r>
      <w:r w:rsidRPr="007558F8">
        <w:rPr>
          <w:b/>
          <w:bCs/>
        </w:rPr>
        <w:t>Notifications</w:t>
      </w:r>
      <w:r w:rsidRPr="007558F8">
        <w:t>.</w:t>
      </w:r>
    </w:p>
    <w:p w14:paraId="4D8D103B" w14:textId="77777777" w:rsidR="007558F8" w:rsidRPr="007558F8" w:rsidRDefault="007558F8" w:rsidP="007558F8">
      <w:pPr>
        <w:numPr>
          <w:ilvl w:val="1"/>
          <w:numId w:val="55"/>
        </w:numPr>
      </w:pPr>
      <w:r w:rsidRPr="007558F8">
        <w:t xml:space="preserve">Each </w:t>
      </w:r>
      <w:r w:rsidRPr="007558F8">
        <w:rPr>
          <w:b/>
          <w:bCs/>
        </w:rPr>
        <w:t>Notification</w:t>
      </w:r>
      <w:r w:rsidRPr="007558F8">
        <w:t xml:space="preserve"> is sent to one </w:t>
      </w:r>
      <w:r w:rsidRPr="007558F8">
        <w:rPr>
          <w:b/>
          <w:bCs/>
        </w:rPr>
        <w:t>Employee</w:t>
      </w:r>
      <w:r w:rsidRPr="007558F8">
        <w:t>.</w:t>
      </w:r>
    </w:p>
    <w:p w14:paraId="37B4792E" w14:textId="77777777" w:rsidR="007558F8" w:rsidRPr="007558F8" w:rsidRDefault="007558F8" w:rsidP="007558F8">
      <w:pPr>
        <w:rPr>
          <w:b/>
          <w:bCs/>
        </w:rPr>
      </w:pPr>
      <w:r w:rsidRPr="007558F8">
        <w:rPr>
          <w:b/>
          <w:bCs/>
        </w:rPr>
        <w:t>15. Payroll:</w:t>
      </w:r>
    </w:p>
    <w:p w14:paraId="2199BA12" w14:textId="77777777" w:rsidR="007558F8" w:rsidRPr="007558F8" w:rsidRDefault="007558F8" w:rsidP="007558F8">
      <w:pPr>
        <w:numPr>
          <w:ilvl w:val="0"/>
          <w:numId w:val="56"/>
        </w:numPr>
      </w:pPr>
      <w:r w:rsidRPr="007558F8">
        <w:rPr>
          <w:b/>
          <w:bCs/>
        </w:rPr>
        <w:t>Relationship</w:t>
      </w:r>
      <w:r w:rsidRPr="007558F8">
        <w:t>:</w:t>
      </w:r>
    </w:p>
    <w:p w14:paraId="21840EA5" w14:textId="77777777" w:rsidR="007558F8" w:rsidRPr="007558F8" w:rsidRDefault="007558F8" w:rsidP="007558F8">
      <w:pPr>
        <w:numPr>
          <w:ilvl w:val="1"/>
          <w:numId w:val="56"/>
        </w:numPr>
      </w:pPr>
      <w:r w:rsidRPr="007558F8">
        <w:t xml:space="preserve">One </w:t>
      </w:r>
      <w:r w:rsidRPr="007558F8">
        <w:rPr>
          <w:b/>
          <w:bCs/>
        </w:rPr>
        <w:t>Employee</w:t>
      </w:r>
      <w:r w:rsidRPr="007558F8">
        <w:t xml:space="preserve"> is linked to multiple </w:t>
      </w:r>
      <w:r w:rsidRPr="007558F8">
        <w:rPr>
          <w:b/>
          <w:bCs/>
        </w:rPr>
        <w:t>Payroll</w:t>
      </w:r>
      <w:r w:rsidRPr="007558F8">
        <w:t xml:space="preserve"> records.</w:t>
      </w:r>
    </w:p>
    <w:p w14:paraId="62329C11" w14:textId="77777777" w:rsidR="007558F8" w:rsidRPr="007558F8" w:rsidRDefault="007558F8" w:rsidP="007558F8">
      <w:pPr>
        <w:numPr>
          <w:ilvl w:val="1"/>
          <w:numId w:val="56"/>
        </w:numPr>
      </w:pPr>
      <w:r w:rsidRPr="007558F8">
        <w:t xml:space="preserve">One </w:t>
      </w:r>
      <w:r w:rsidRPr="007558F8">
        <w:rPr>
          <w:b/>
          <w:bCs/>
        </w:rPr>
        <w:t>Payroll</w:t>
      </w:r>
      <w:r w:rsidRPr="007558F8">
        <w:t xml:space="preserve"> record uses one </w:t>
      </w:r>
      <w:r w:rsidRPr="007558F8">
        <w:rPr>
          <w:b/>
          <w:bCs/>
        </w:rPr>
        <w:t>Salary</w:t>
      </w:r>
      <w:r w:rsidRPr="007558F8">
        <w:t>.</w:t>
      </w:r>
    </w:p>
    <w:p w14:paraId="4A9A26FF" w14:textId="77777777" w:rsidR="007558F8" w:rsidRPr="007558F8" w:rsidRDefault="007558F8" w:rsidP="007558F8">
      <w:pPr>
        <w:numPr>
          <w:ilvl w:val="1"/>
          <w:numId w:val="56"/>
        </w:numPr>
      </w:pPr>
      <w:r w:rsidRPr="007558F8">
        <w:t xml:space="preserve">One </w:t>
      </w:r>
      <w:r w:rsidRPr="007558F8">
        <w:rPr>
          <w:b/>
          <w:bCs/>
        </w:rPr>
        <w:t>Payroll</w:t>
      </w:r>
      <w:r w:rsidRPr="007558F8">
        <w:t xml:space="preserve"> record is associated with one </w:t>
      </w:r>
      <w:r w:rsidRPr="007558F8">
        <w:rPr>
          <w:b/>
          <w:bCs/>
        </w:rPr>
        <w:t>Employee</w:t>
      </w:r>
      <w:r w:rsidRPr="007558F8">
        <w:t>.</w:t>
      </w:r>
    </w:p>
    <w:p w14:paraId="16D6D0EB" w14:textId="77777777" w:rsidR="007558F8" w:rsidRPr="007558F8" w:rsidRDefault="00000000" w:rsidP="007558F8">
      <w:r>
        <w:pict w14:anchorId="573BE4E9">
          <v:rect id="_x0000_i1065" style="width:0;height:1.5pt" o:hralign="center" o:hrstd="t" o:hr="t" fillcolor="#a0a0a0" stroked="f"/>
        </w:pict>
      </w:r>
    </w:p>
    <w:p w14:paraId="4A197766" w14:textId="77777777" w:rsidR="007558F8" w:rsidRPr="007558F8" w:rsidRDefault="007558F8" w:rsidP="007558F8">
      <w:pPr>
        <w:rPr>
          <w:b/>
          <w:bCs/>
        </w:rPr>
      </w:pPr>
      <w:r w:rsidRPr="007558F8">
        <w:rPr>
          <w:b/>
          <w:bCs/>
        </w:rPr>
        <w:lastRenderedPageBreak/>
        <w:t>Key Relationships Summary:</w:t>
      </w:r>
    </w:p>
    <w:p w14:paraId="4E066E74" w14:textId="77777777" w:rsidR="007558F8" w:rsidRPr="007558F8" w:rsidRDefault="007558F8" w:rsidP="007558F8">
      <w:pPr>
        <w:numPr>
          <w:ilvl w:val="0"/>
          <w:numId w:val="57"/>
        </w:numPr>
      </w:pPr>
      <w:r w:rsidRPr="007558F8">
        <w:rPr>
          <w:b/>
          <w:bCs/>
        </w:rPr>
        <w:t>One-to-One</w:t>
      </w:r>
      <w:r w:rsidRPr="007558F8">
        <w:t xml:space="preserve"> Relationships:</w:t>
      </w:r>
    </w:p>
    <w:p w14:paraId="67C82F48" w14:textId="77777777" w:rsidR="007558F8" w:rsidRPr="007558F8" w:rsidRDefault="007558F8" w:rsidP="007558F8">
      <w:pPr>
        <w:numPr>
          <w:ilvl w:val="1"/>
          <w:numId w:val="57"/>
        </w:numPr>
      </w:pPr>
      <w:r w:rsidRPr="007558F8">
        <w:rPr>
          <w:b/>
          <w:bCs/>
        </w:rPr>
        <w:t>Employee</w:t>
      </w:r>
      <w:r w:rsidRPr="007558F8">
        <w:t xml:space="preserve"> and </w:t>
      </w:r>
      <w:r w:rsidRPr="007558F8">
        <w:rPr>
          <w:b/>
          <w:bCs/>
        </w:rPr>
        <w:t>Contract</w:t>
      </w:r>
      <w:r w:rsidRPr="007558F8">
        <w:t>: Each employee can have one contract.</w:t>
      </w:r>
    </w:p>
    <w:p w14:paraId="05CAC084" w14:textId="77777777" w:rsidR="007558F8" w:rsidRPr="007558F8" w:rsidRDefault="007558F8" w:rsidP="007558F8">
      <w:pPr>
        <w:numPr>
          <w:ilvl w:val="0"/>
          <w:numId w:val="57"/>
        </w:numPr>
      </w:pPr>
      <w:r w:rsidRPr="007558F8">
        <w:rPr>
          <w:b/>
          <w:bCs/>
        </w:rPr>
        <w:t>One-to-Many</w:t>
      </w:r>
      <w:r w:rsidRPr="007558F8">
        <w:t xml:space="preserve"> Relationships:</w:t>
      </w:r>
    </w:p>
    <w:p w14:paraId="4E4835E2" w14:textId="77777777" w:rsidR="007558F8" w:rsidRPr="007558F8" w:rsidRDefault="007558F8" w:rsidP="007558F8">
      <w:pPr>
        <w:numPr>
          <w:ilvl w:val="1"/>
          <w:numId w:val="57"/>
        </w:numPr>
      </w:pPr>
      <w:r w:rsidRPr="007558F8">
        <w:rPr>
          <w:b/>
          <w:bCs/>
        </w:rPr>
        <w:t>Employee</w:t>
      </w:r>
      <w:r w:rsidRPr="007558F8">
        <w:t xml:space="preserve"> and </w:t>
      </w:r>
      <w:r w:rsidRPr="007558F8">
        <w:rPr>
          <w:b/>
          <w:bCs/>
        </w:rPr>
        <w:t>Attendance</w:t>
      </w:r>
      <w:r w:rsidRPr="007558F8">
        <w:t>: One employee can have many attendance records.</w:t>
      </w:r>
    </w:p>
    <w:p w14:paraId="43480634" w14:textId="77777777" w:rsidR="007558F8" w:rsidRPr="007558F8" w:rsidRDefault="007558F8" w:rsidP="007558F8">
      <w:pPr>
        <w:numPr>
          <w:ilvl w:val="1"/>
          <w:numId w:val="57"/>
        </w:numPr>
      </w:pPr>
      <w:r w:rsidRPr="007558F8">
        <w:rPr>
          <w:b/>
          <w:bCs/>
        </w:rPr>
        <w:t>Employee</w:t>
      </w:r>
      <w:r w:rsidRPr="007558F8">
        <w:t xml:space="preserve"> and </w:t>
      </w:r>
      <w:proofErr w:type="spellStart"/>
      <w:r w:rsidRPr="007558F8">
        <w:rPr>
          <w:b/>
          <w:bCs/>
        </w:rPr>
        <w:t>LeaveRequest</w:t>
      </w:r>
      <w:proofErr w:type="spellEnd"/>
      <w:r w:rsidRPr="007558F8">
        <w:t>: An employee can make multiple leave requests.</w:t>
      </w:r>
    </w:p>
    <w:p w14:paraId="3D22D055" w14:textId="77777777" w:rsidR="007558F8" w:rsidRPr="007558F8" w:rsidRDefault="007558F8" w:rsidP="007558F8">
      <w:pPr>
        <w:numPr>
          <w:ilvl w:val="1"/>
          <w:numId w:val="57"/>
        </w:numPr>
      </w:pPr>
      <w:r w:rsidRPr="007558F8">
        <w:rPr>
          <w:b/>
          <w:bCs/>
        </w:rPr>
        <w:t>Department</w:t>
      </w:r>
      <w:r w:rsidRPr="007558F8">
        <w:t xml:space="preserve"> and </w:t>
      </w:r>
      <w:r w:rsidRPr="007558F8">
        <w:rPr>
          <w:b/>
          <w:bCs/>
        </w:rPr>
        <w:t>Employee</w:t>
      </w:r>
      <w:r w:rsidRPr="007558F8">
        <w:t>: One department can have many employees.</w:t>
      </w:r>
    </w:p>
    <w:p w14:paraId="7B9F25BE" w14:textId="77777777" w:rsidR="007558F8" w:rsidRPr="007558F8" w:rsidRDefault="007558F8" w:rsidP="007558F8">
      <w:pPr>
        <w:numPr>
          <w:ilvl w:val="1"/>
          <w:numId w:val="57"/>
        </w:numPr>
      </w:pPr>
      <w:proofErr w:type="spellStart"/>
      <w:r w:rsidRPr="007558F8">
        <w:rPr>
          <w:b/>
          <w:bCs/>
        </w:rPr>
        <w:t>JobPosting</w:t>
      </w:r>
      <w:proofErr w:type="spellEnd"/>
      <w:r w:rsidRPr="007558F8">
        <w:t xml:space="preserve"> and </w:t>
      </w:r>
      <w:r w:rsidRPr="007558F8">
        <w:rPr>
          <w:b/>
          <w:bCs/>
        </w:rPr>
        <w:t>Applicant</w:t>
      </w:r>
      <w:r w:rsidRPr="007558F8">
        <w:t>: One job posting can have many applicants.</w:t>
      </w:r>
    </w:p>
    <w:p w14:paraId="2377D433" w14:textId="77777777" w:rsidR="007558F8" w:rsidRPr="007558F8" w:rsidRDefault="007558F8" w:rsidP="007558F8">
      <w:pPr>
        <w:numPr>
          <w:ilvl w:val="0"/>
          <w:numId w:val="57"/>
        </w:numPr>
      </w:pPr>
      <w:r w:rsidRPr="007558F8">
        <w:rPr>
          <w:b/>
          <w:bCs/>
        </w:rPr>
        <w:t>Many-to-Many</w:t>
      </w:r>
      <w:r w:rsidRPr="007558F8">
        <w:t xml:space="preserve"> Relationships:</w:t>
      </w:r>
    </w:p>
    <w:p w14:paraId="47146AD7" w14:textId="77777777" w:rsidR="007558F8" w:rsidRPr="007558F8" w:rsidRDefault="007558F8" w:rsidP="007558F8">
      <w:pPr>
        <w:numPr>
          <w:ilvl w:val="1"/>
          <w:numId w:val="57"/>
        </w:numPr>
      </w:pPr>
      <w:r w:rsidRPr="007558F8">
        <w:rPr>
          <w:b/>
          <w:bCs/>
        </w:rPr>
        <w:t>Employee</w:t>
      </w:r>
      <w:r w:rsidRPr="007558F8">
        <w:t xml:space="preserve"> and </w:t>
      </w:r>
      <w:r w:rsidRPr="007558F8">
        <w:rPr>
          <w:b/>
          <w:bCs/>
        </w:rPr>
        <w:t>Role</w:t>
      </w:r>
      <w:r w:rsidRPr="007558F8">
        <w:t>: One employee can have multiple roles, and one role can belong to multiple employees.</w:t>
      </w:r>
    </w:p>
    <w:p w14:paraId="75538A6D" w14:textId="77777777" w:rsidR="007558F8" w:rsidRPr="007558F8" w:rsidRDefault="007558F8" w:rsidP="007558F8">
      <w:pPr>
        <w:numPr>
          <w:ilvl w:val="1"/>
          <w:numId w:val="57"/>
        </w:numPr>
      </w:pPr>
      <w:r w:rsidRPr="007558F8">
        <w:rPr>
          <w:b/>
          <w:bCs/>
        </w:rPr>
        <w:t>Applicant</w:t>
      </w:r>
      <w:r w:rsidRPr="007558F8">
        <w:t xml:space="preserve"> and </w:t>
      </w:r>
      <w:proofErr w:type="spellStart"/>
      <w:r w:rsidRPr="007558F8">
        <w:rPr>
          <w:b/>
          <w:bCs/>
        </w:rPr>
        <w:t>JobPosting</w:t>
      </w:r>
      <w:proofErr w:type="spellEnd"/>
      <w:r w:rsidRPr="007558F8">
        <w:t>: One applicant can apply for multiple job postings, and one job posting can receive applications from multiple applicants.</w:t>
      </w:r>
    </w:p>
    <w:p w14:paraId="7C0E135B" w14:textId="77777777" w:rsidR="00072402" w:rsidRDefault="00072402"/>
    <w:p w14:paraId="430996A0" w14:textId="77777777" w:rsidR="00072402" w:rsidRDefault="00072402">
      <w:r>
        <w:br w:type="page"/>
      </w:r>
    </w:p>
    <w:p w14:paraId="61E448AC" w14:textId="77777777" w:rsidR="00072402" w:rsidRDefault="00072402"/>
    <w:p w14:paraId="0DC4D271" w14:textId="77777777" w:rsidR="00072402" w:rsidRDefault="00072402">
      <w:r>
        <w:br w:type="page"/>
      </w:r>
    </w:p>
    <w:p w14:paraId="52C9F85D" w14:textId="77777777" w:rsidR="00072402" w:rsidRDefault="00072402"/>
    <w:p w14:paraId="2949F448" w14:textId="77777777" w:rsidR="00072402" w:rsidRDefault="00072402">
      <w:r>
        <w:br w:type="page"/>
      </w:r>
    </w:p>
    <w:p w14:paraId="152D4899" w14:textId="77777777" w:rsidR="00072402" w:rsidRDefault="00072402"/>
    <w:p w14:paraId="0546D247" w14:textId="77777777" w:rsidR="00072402" w:rsidRDefault="00072402">
      <w:r>
        <w:br w:type="page"/>
      </w:r>
    </w:p>
    <w:p w14:paraId="08FDA638" w14:textId="77777777" w:rsidR="00072402" w:rsidRDefault="00072402"/>
    <w:p w14:paraId="05DE5D35" w14:textId="77777777" w:rsidR="00072402" w:rsidRDefault="00072402">
      <w:r>
        <w:br w:type="page"/>
      </w:r>
    </w:p>
    <w:p w14:paraId="3EAA69D5" w14:textId="77777777" w:rsidR="00484B88" w:rsidRDefault="00484B88"/>
    <w:sectPr w:rsidR="00484B88" w:rsidSect="001637DD">
      <w:pgSz w:w="11906" w:h="16838"/>
      <w:pgMar w:top="567" w:right="707" w:bottom="568" w:left="56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262FC"/>
    <w:multiLevelType w:val="multilevel"/>
    <w:tmpl w:val="71ECD01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55D7D"/>
    <w:multiLevelType w:val="multilevel"/>
    <w:tmpl w:val="7B2A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D7A60"/>
    <w:multiLevelType w:val="multilevel"/>
    <w:tmpl w:val="00A4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0443A"/>
    <w:multiLevelType w:val="multilevel"/>
    <w:tmpl w:val="57DC1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846757"/>
    <w:multiLevelType w:val="multilevel"/>
    <w:tmpl w:val="6BE0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3F0410"/>
    <w:multiLevelType w:val="multilevel"/>
    <w:tmpl w:val="30D2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D60A9"/>
    <w:multiLevelType w:val="multilevel"/>
    <w:tmpl w:val="2268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F54B7"/>
    <w:multiLevelType w:val="multilevel"/>
    <w:tmpl w:val="7DF0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4F4EDD"/>
    <w:multiLevelType w:val="multilevel"/>
    <w:tmpl w:val="5BCC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BA0BED"/>
    <w:multiLevelType w:val="multilevel"/>
    <w:tmpl w:val="6586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816862"/>
    <w:multiLevelType w:val="multilevel"/>
    <w:tmpl w:val="A7D4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7E5017"/>
    <w:multiLevelType w:val="multilevel"/>
    <w:tmpl w:val="6E98534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C912CC"/>
    <w:multiLevelType w:val="multilevel"/>
    <w:tmpl w:val="7AAA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2C6A3E"/>
    <w:multiLevelType w:val="multilevel"/>
    <w:tmpl w:val="3D20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98643F"/>
    <w:multiLevelType w:val="multilevel"/>
    <w:tmpl w:val="1FC41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557354"/>
    <w:multiLevelType w:val="multilevel"/>
    <w:tmpl w:val="45AE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177ABA"/>
    <w:multiLevelType w:val="multilevel"/>
    <w:tmpl w:val="0818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5B0BA1"/>
    <w:multiLevelType w:val="multilevel"/>
    <w:tmpl w:val="7E86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DA255F"/>
    <w:multiLevelType w:val="multilevel"/>
    <w:tmpl w:val="B630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AA03E6"/>
    <w:multiLevelType w:val="multilevel"/>
    <w:tmpl w:val="94F0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DD25D7"/>
    <w:multiLevelType w:val="multilevel"/>
    <w:tmpl w:val="BA421AB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294235"/>
    <w:multiLevelType w:val="multilevel"/>
    <w:tmpl w:val="5DD2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3B17D2"/>
    <w:multiLevelType w:val="multilevel"/>
    <w:tmpl w:val="3530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C73225"/>
    <w:multiLevelType w:val="multilevel"/>
    <w:tmpl w:val="E4F8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BF6393"/>
    <w:multiLevelType w:val="multilevel"/>
    <w:tmpl w:val="A9A6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DC23EE"/>
    <w:multiLevelType w:val="multilevel"/>
    <w:tmpl w:val="38BC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261142"/>
    <w:multiLevelType w:val="multilevel"/>
    <w:tmpl w:val="86AE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563C5D"/>
    <w:multiLevelType w:val="multilevel"/>
    <w:tmpl w:val="D9F6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C167B7"/>
    <w:multiLevelType w:val="multilevel"/>
    <w:tmpl w:val="4788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0B3854"/>
    <w:multiLevelType w:val="multilevel"/>
    <w:tmpl w:val="42A2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502C9B"/>
    <w:multiLevelType w:val="multilevel"/>
    <w:tmpl w:val="E860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8177EB"/>
    <w:multiLevelType w:val="multilevel"/>
    <w:tmpl w:val="AC12C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3E61473"/>
    <w:multiLevelType w:val="multilevel"/>
    <w:tmpl w:val="71CA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827711"/>
    <w:multiLevelType w:val="multilevel"/>
    <w:tmpl w:val="20D0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3A3821"/>
    <w:multiLevelType w:val="multilevel"/>
    <w:tmpl w:val="05AC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D32AFC"/>
    <w:multiLevelType w:val="multilevel"/>
    <w:tmpl w:val="79EC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A15178"/>
    <w:multiLevelType w:val="multilevel"/>
    <w:tmpl w:val="4364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0F252E"/>
    <w:multiLevelType w:val="multilevel"/>
    <w:tmpl w:val="1DC0D9B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27B737C"/>
    <w:multiLevelType w:val="multilevel"/>
    <w:tmpl w:val="3A402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4713E8C"/>
    <w:multiLevelType w:val="multilevel"/>
    <w:tmpl w:val="6B6C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373059"/>
    <w:multiLevelType w:val="multilevel"/>
    <w:tmpl w:val="0DFCE88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8213B16"/>
    <w:multiLevelType w:val="multilevel"/>
    <w:tmpl w:val="189A1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976579B"/>
    <w:multiLevelType w:val="multilevel"/>
    <w:tmpl w:val="40520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AC33018"/>
    <w:multiLevelType w:val="multilevel"/>
    <w:tmpl w:val="6644A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F4363BA"/>
    <w:multiLevelType w:val="multilevel"/>
    <w:tmpl w:val="68421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4A7378E"/>
    <w:multiLevelType w:val="multilevel"/>
    <w:tmpl w:val="FA04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E31BA8"/>
    <w:multiLevelType w:val="multilevel"/>
    <w:tmpl w:val="82625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7690617"/>
    <w:multiLevelType w:val="multilevel"/>
    <w:tmpl w:val="9C82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197DB1"/>
    <w:multiLevelType w:val="multilevel"/>
    <w:tmpl w:val="A044E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B783069"/>
    <w:multiLevelType w:val="multilevel"/>
    <w:tmpl w:val="E116C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0CD4238"/>
    <w:multiLevelType w:val="multilevel"/>
    <w:tmpl w:val="2CE2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2B44C4"/>
    <w:multiLevelType w:val="multilevel"/>
    <w:tmpl w:val="B78C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2D5F93"/>
    <w:multiLevelType w:val="multilevel"/>
    <w:tmpl w:val="AAF2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770336"/>
    <w:multiLevelType w:val="multilevel"/>
    <w:tmpl w:val="A61A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CE677A"/>
    <w:multiLevelType w:val="multilevel"/>
    <w:tmpl w:val="EA4AA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B5302CF"/>
    <w:multiLevelType w:val="multilevel"/>
    <w:tmpl w:val="E12E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215274"/>
    <w:multiLevelType w:val="multilevel"/>
    <w:tmpl w:val="CC04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250490">
    <w:abstractNumId w:val="48"/>
  </w:num>
  <w:num w:numId="2" w16cid:durableId="315765008">
    <w:abstractNumId w:val="19"/>
  </w:num>
  <w:num w:numId="3" w16cid:durableId="1218586760">
    <w:abstractNumId w:val="0"/>
  </w:num>
  <w:num w:numId="4" w16cid:durableId="1276207828">
    <w:abstractNumId w:val="18"/>
  </w:num>
  <w:num w:numId="5" w16cid:durableId="525367198">
    <w:abstractNumId w:val="20"/>
  </w:num>
  <w:num w:numId="6" w16cid:durableId="445395262">
    <w:abstractNumId w:val="26"/>
  </w:num>
  <w:num w:numId="7" w16cid:durableId="66073229">
    <w:abstractNumId w:val="37"/>
  </w:num>
  <w:num w:numId="8" w16cid:durableId="1668441176">
    <w:abstractNumId w:val="55"/>
  </w:num>
  <w:num w:numId="9" w16cid:durableId="277639840">
    <w:abstractNumId w:val="40"/>
  </w:num>
  <w:num w:numId="10" w16cid:durableId="1271743259">
    <w:abstractNumId w:val="24"/>
  </w:num>
  <w:num w:numId="11" w16cid:durableId="1467890440">
    <w:abstractNumId w:val="11"/>
  </w:num>
  <w:num w:numId="12" w16cid:durableId="452674031">
    <w:abstractNumId w:val="50"/>
  </w:num>
  <w:num w:numId="13" w16cid:durableId="410809045">
    <w:abstractNumId w:val="27"/>
  </w:num>
  <w:num w:numId="14" w16cid:durableId="814831497">
    <w:abstractNumId w:val="16"/>
  </w:num>
  <w:num w:numId="15" w16cid:durableId="211041891">
    <w:abstractNumId w:val="56"/>
  </w:num>
  <w:num w:numId="16" w16cid:durableId="141696547">
    <w:abstractNumId w:val="12"/>
  </w:num>
  <w:num w:numId="17" w16cid:durableId="1397971983">
    <w:abstractNumId w:val="36"/>
  </w:num>
  <w:num w:numId="18" w16cid:durableId="419181212">
    <w:abstractNumId w:val="45"/>
  </w:num>
  <w:num w:numId="19" w16cid:durableId="2000882717">
    <w:abstractNumId w:val="29"/>
  </w:num>
  <w:num w:numId="20" w16cid:durableId="1669551870">
    <w:abstractNumId w:val="42"/>
  </w:num>
  <w:num w:numId="21" w16cid:durableId="1578900694">
    <w:abstractNumId w:val="3"/>
  </w:num>
  <w:num w:numId="22" w16cid:durableId="966935979">
    <w:abstractNumId w:val="35"/>
  </w:num>
  <w:num w:numId="23" w16cid:durableId="124352302">
    <w:abstractNumId w:val="1"/>
  </w:num>
  <w:num w:numId="24" w16cid:durableId="933243861">
    <w:abstractNumId w:val="53"/>
  </w:num>
  <w:num w:numId="25" w16cid:durableId="1117917032">
    <w:abstractNumId w:val="33"/>
  </w:num>
  <w:num w:numId="26" w16cid:durableId="936719657">
    <w:abstractNumId w:val="28"/>
  </w:num>
  <w:num w:numId="27" w16cid:durableId="388774298">
    <w:abstractNumId w:val="15"/>
  </w:num>
  <w:num w:numId="28" w16cid:durableId="1410157884">
    <w:abstractNumId w:val="2"/>
  </w:num>
  <w:num w:numId="29" w16cid:durableId="951472113">
    <w:abstractNumId w:val="34"/>
  </w:num>
  <w:num w:numId="30" w16cid:durableId="498741831">
    <w:abstractNumId w:val="17"/>
  </w:num>
  <w:num w:numId="31" w16cid:durableId="750734172">
    <w:abstractNumId w:val="9"/>
  </w:num>
  <w:num w:numId="32" w16cid:durableId="510140980">
    <w:abstractNumId w:val="38"/>
  </w:num>
  <w:num w:numId="33" w16cid:durableId="1424835617">
    <w:abstractNumId w:val="49"/>
  </w:num>
  <w:num w:numId="34" w16cid:durableId="557672889">
    <w:abstractNumId w:val="46"/>
  </w:num>
  <w:num w:numId="35" w16cid:durableId="1897738786">
    <w:abstractNumId w:val="14"/>
  </w:num>
  <w:num w:numId="36" w16cid:durableId="1704164625">
    <w:abstractNumId w:val="4"/>
  </w:num>
  <w:num w:numId="37" w16cid:durableId="1851485667">
    <w:abstractNumId w:val="31"/>
  </w:num>
  <w:num w:numId="38" w16cid:durableId="46496584">
    <w:abstractNumId w:val="54"/>
  </w:num>
  <w:num w:numId="39" w16cid:durableId="821849798">
    <w:abstractNumId w:val="41"/>
  </w:num>
  <w:num w:numId="40" w16cid:durableId="1794405215">
    <w:abstractNumId w:val="44"/>
  </w:num>
  <w:num w:numId="41" w16cid:durableId="601303542">
    <w:abstractNumId w:val="43"/>
  </w:num>
  <w:num w:numId="42" w16cid:durableId="1979189232">
    <w:abstractNumId w:val="8"/>
  </w:num>
  <w:num w:numId="43" w16cid:durableId="792403127">
    <w:abstractNumId w:val="21"/>
  </w:num>
  <w:num w:numId="44" w16cid:durableId="925697502">
    <w:abstractNumId w:val="39"/>
  </w:num>
  <w:num w:numId="45" w16cid:durableId="1782798609">
    <w:abstractNumId w:val="30"/>
  </w:num>
  <w:num w:numId="46" w16cid:durableId="1545407232">
    <w:abstractNumId w:val="25"/>
  </w:num>
  <w:num w:numId="47" w16cid:durableId="402872883">
    <w:abstractNumId w:val="23"/>
  </w:num>
  <w:num w:numId="48" w16cid:durableId="1071080151">
    <w:abstractNumId w:val="22"/>
  </w:num>
  <w:num w:numId="49" w16cid:durableId="148520400">
    <w:abstractNumId w:val="13"/>
  </w:num>
  <w:num w:numId="50" w16cid:durableId="1106999722">
    <w:abstractNumId w:val="5"/>
  </w:num>
  <w:num w:numId="51" w16cid:durableId="742216969">
    <w:abstractNumId w:val="32"/>
  </w:num>
  <w:num w:numId="52" w16cid:durableId="1967396314">
    <w:abstractNumId w:val="7"/>
  </w:num>
  <w:num w:numId="53" w16cid:durableId="1067731588">
    <w:abstractNumId w:val="51"/>
  </w:num>
  <w:num w:numId="54" w16cid:durableId="1529752895">
    <w:abstractNumId w:val="47"/>
  </w:num>
  <w:num w:numId="55" w16cid:durableId="197470397">
    <w:abstractNumId w:val="6"/>
  </w:num>
  <w:num w:numId="56" w16cid:durableId="1533884922">
    <w:abstractNumId w:val="10"/>
  </w:num>
  <w:num w:numId="57" w16cid:durableId="1945963907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7DD"/>
    <w:rsid w:val="00072402"/>
    <w:rsid w:val="001637DD"/>
    <w:rsid w:val="002210A0"/>
    <w:rsid w:val="004717E2"/>
    <w:rsid w:val="00484B88"/>
    <w:rsid w:val="004E55C0"/>
    <w:rsid w:val="00587D03"/>
    <w:rsid w:val="00707189"/>
    <w:rsid w:val="007558F8"/>
    <w:rsid w:val="009360E9"/>
    <w:rsid w:val="00AA59BD"/>
    <w:rsid w:val="00BA4A27"/>
    <w:rsid w:val="00C308F3"/>
    <w:rsid w:val="00D14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C2DB6"/>
  <w15:chartTrackingRefBased/>
  <w15:docId w15:val="{83ADF000-8A6B-4C66-A0E9-48232C9B7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7E2"/>
  </w:style>
  <w:style w:type="paragraph" w:styleId="Heading1">
    <w:name w:val="heading 1"/>
    <w:basedOn w:val="Normal"/>
    <w:next w:val="Normal"/>
    <w:link w:val="Heading1Char"/>
    <w:uiPriority w:val="9"/>
    <w:qFormat/>
    <w:rsid w:val="00D14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64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58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udip\OneDrive%20-%20Anudip%20Foundation%20for%20Social%20Welfare\Documents\Custom%20Office%20Templates\Java%20tutori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  <wetp:taskpane dockstate="right" visibility="0" width="525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F4CC829E-FFF9-48BA-A09A-7BB55C321170}">
  <we:reference id="wa200005502" version="1.0.0.11" store="en-IN" storeType="OMEX"/>
  <we:alternateReferences>
    <we:reference id="WA200005502" version="1.0.0.11" store="WA200005502" storeType="OMEX"/>
  </we:alternateReferences>
  <we:properties>
    <we:property name="docId" value="&quot;C478CEQd2Bs07o9-XN_UH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573F2468-30EE-450E-9544-8E59684F49D3}">
  <we:reference id="wa104099688" version="1.7.0.0" store="en-US" storeType="OMEX"/>
  <we:alternateReferences>
    <we:reference id="WA104099688" version="1.7.0.0" store="WA10409968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Java tutorial</Template>
  <TotalTime>11</TotalTime>
  <Pages>26</Pages>
  <Words>4724</Words>
  <Characters>26930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Anudip</dc:creator>
  <cp:keywords/>
  <dc:description/>
  <cp:lastModifiedBy>Anuj Kumar</cp:lastModifiedBy>
  <cp:revision>2</cp:revision>
  <dcterms:created xsi:type="dcterms:W3CDTF">2024-10-11T17:07:00Z</dcterms:created>
  <dcterms:modified xsi:type="dcterms:W3CDTF">2024-10-23T07:31:00Z</dcterms:modified>
</cp:coreProperties>
</file>