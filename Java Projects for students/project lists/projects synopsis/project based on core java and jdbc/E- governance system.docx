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1E6F7" w14:textId="5BC4CCAC" w:rsidR="00072402" w:rsidRPr="007359FE" w:rsidRDefault="007359FE">
      <w:pPr>
        <w:rPr>
          <w:b/>
          <w:bCs/>
          <w:color w:val="FF0000"/>
          <w:sz w:val="44"/>
          <w:szCs w:val="44"/>
        </w:rPr>
      </w:pPr>
      <w:r w:rsidRPr="007359FE">
        <w:rPr>
          <w:b/>
          <w:bCs/>
          <w:color w:val="FF0000"/>
          <w:sz w:val="44"/>
          <w:szCs w:val="44"/>
        </w:rPr>
        <w:t>E-Governance System</w:t>
      </w:r>
    </w:p>
    <w:p w14:paraId="71BBF4D2" w14:textId="77777777" w:rsidR="007359FE" w:rsidRPr="007359FE" w:rsidRDefault="007359FE" w:rsidP="007359FE">
      <w:pPr>
        <w:rPr>
          <w:b/>
          <w:bCs/>
        </w:rPr>
      </w:pPr>
      <w:r w:rsidRPr="007359FE">
        <w:rPr>
          <w:b/>
          <w:bCs/>
        </w:rPr>
        <w:t>Overview</w:t>
      </w:r>
    </w:p>
    <w:p w14:paraId="52AC2316" w14:textId="77777777" w:rsidR="007359FE" w:rsidRPr="007359FE" w:rsidRDefault="007359FE" w:rsidP="007359FE">
      <w:r w:rsidRPr="007359FE">
        <w:t>The E-Governance System aims to streamline government services by allowing citizens to access services online. This system will facilitate various processes, including tax filing, service requests, complaint registration, and feedback collection. The goal is to enhance transparency, efficiency, and citizen engagement in government services.</w:t>
      </w:r>
    </w:p>
    <w:p w14:paraId="30CAD424" w14:textId="77777777" w:rsidR="007359FE" w:rsidRPr="007359FE" w:rsidRDefault="007359FE" w:rsidP="007359FE">
      <w:pPr>
        <w:rPr>
          <w:b/>
          <w:bCs/>
        </w:rPr>
      </w:pPr>
      <w:r w:rsidRPr="007359FE">
        <w:rPr>
          <w:b/>
          <w:bCs/>
        </w:rPr>
        <w:t>Entities and Descriptions</w:t>
      </w:r>
    </w:p>
    <w:p w14:paraId="7039380D" w14:textId="77777777" w:rsidR="007359FE" w:rsidRPr="007359FE" w:rsidRDefault="007359FE" w:rsidP="007359FE">
      <w:pPr>
        <w:numPr>
          <w:ilvl w:val="0"/>
          <w:numId w:val="1"/>
        </w:numPr>
      </w:pPr>
      <w:r w:rsidRPr="007359FE">
        <w:rPr>
          <w:b/>
          <w:bCs/>
        </w:rPr>
        <w:t>Citizen</w:t>
      </w:r>
    </w:p>
    <w:p w14:paraId="5E2835CB" w14:textId="77777777" w:rsidR="007359FE" w:rsidRPr="007359FE" w:rsidRDefault="007359FE" w:rsidP="007359FE">
      <w:pPr>
        <w:numPr>
          <w:ilvl w:val="1"/>
          <w:numId w:val="1"/>
        </w:numPr>
      </w:pPr>
      <w:r w:rsidRPr="007359FE">
        <w:rPr>
          <w:b/>
          <w:bCs/>
        </w:rPr>
        <w:t>Description:</w:t>
      </w:r>
      <w:r w:rsidRPr="007359FE">
        <w:t xml:space="preserve"> Represents individuals who use the e-governance services.</w:t>
      </w:r>
    </w:p>
    <w:p w14:paraId="47A49C50" w14:textId="77777777" w:rsidR="007359FE" w:rsidRPr="007359FE" w:rsidRDefault="007359FE" w:rsidP="007359FE">
      <w:pPr>
        <w:numPr>
          <w:ilvl w:val="1"/>
          <w:numId w:val="1"/>
        </w:numPr>
      </w:pPr>
      <w:r w:rsidRPr="007359FE">
        <w:rPr>
          <w:b/>
          <w:bCs/>
        </w:rPr>
        <w:t>Attributes:</w:t>
      </w:r>
    </w:p>
    <w:p w14:paraId="110D94AA" w14:textId="77777777" w:rsidR="007359FE" w:rsidRPr="007359FE" w:rsidRDefault="007359FE" w:rsidP="007359FE">
      <w:pPr>
        <w:numPr>
          <w:ilvl w:val="2"/>
          <w:numId w:val="1"/>
        </w:numPr>
      </w:pPr>
      <w:proofErr w:type="spellStart"/>
      <w:r w:rsidRPr="007359FE">
        <w:t>citizenId</w:t>
      </w:r>
      <w:proofErr w:type="spellEnd"/>
      <w:r w:rsidRPr="007359FE">
        <w:t xml:space="preserve"> (primary key)</w:t>
      </w:r>
    </w:p>
    <w:p w14:paraId="510CEAF0" w14:textId="77777777" w:rsidR="007359FE" w:rsidRPr="007359FE" w:rsidRDefault="007359FE" w:rsidP="007359FE">
      <w:pPr>
        <w:numPr>
          <w:ilvl w:val="2"/>
          <w:numId w:val="1"/>
        </w:numPr>
      </w:pPr>
      <w:r w:rsidRPr="007359FE">
        <w:t>name</w:t>
      </w:r>
    </w:p>
    <w:p w14:paraId="779DE754" w14:textId="77777777" w:rsidR="007359FE" w:rsidRPr="007359FE" w:rsidRDefault="007359FE" w:rsidP="007359FE">
      <w:pPr>
        <w:numPr>
          <w:ilvl w:val="2"/>
          <w:numId w:val="1"/>
        </w:numPr>
      </w:pPr>
      <w:r w:rsidRPr="007359FE">
        <w:t>email</w:t>
      </w:r>
    </w:p>
    <w:p w14:paraId="7FC0822A" w14:textId="77777777" w:rsidR="007359FE" w:rsidRPr="007359FE" w:rsidRDefault="007359FE" w:rsidP="007359FE">
      <w:pPr>
        <w:numPr>
          <w:ilvl w:val="2"/>
          <w:numId w:val="1"/>
        </w:numPr>
      </w:pPr>
      <w:r w:rsidRPr="007359FE">
        <w:t>phone</w:t>
      </w:r>
    </w:p>
    <w:p w14:paraId="174E80D1" w14:textId="77777777" w:rsidR="007359FE" w:rsidRPr="007359FE" w:rsidRDefault="007359FE" w:rsidP="007359FE">
      <w:pPr>
        <w:numPr>
          <w:ilvl w:val="2"/>
          <w:numId w:val="1"/>
        </w:numPr>
      </w:pPr>
      <w:r w:rsidRPr="007359FE">
        <w:t>address</w:t>
      </w:r>
    </w:p>
    <w:p w14:paraId="39B099A2" w14:textId="77777777" w:rsidR="007359FE" w:rsidRPr="007359FE" w:rsidRDefault="007359FE" w:rsidP="007359FE">
      <w:pPr>
        <w:numPr>
          <w:ilvl w:val="2"/>
          <w:numId w:val="1"/>
        </w:numPr>
      </w:pPr>
      <w:r w:rsidRPr="007359FE">
        <w:t>password</w:t>
      </w:r>
    </w:p>
    <w:p w14:paraId="4702AF2C" w14:textId="77777777" w:rsidR="007359FE" w:rsidRPr="007359FE" w:rsidRDefault="007359FE" w:rsidP="007359FE">
      <w:pPr>
        <w:numPr>
          <w:ilvl w:val="2"/>
          <w:numId w:val="1"/>
        </w:numPr>
      </w:pPr>
      <w:proofErr w:type="spellStart"/>
      <w:r w:rsidRPr="007359FE">
        <w:t>dateOfBirth</w:t>
      </w:r>
      <w:proofErr w:type="spellEnd"/>
    </w:p>
    <w:p w14:paraId="4D070439" w14:textId="77777777" w:rsidR="007359FE" w:rsidRPr="007359FE" w:rsidRDefault="007359FE" w:rsidP="007359FE">
      <w:pPr>
        <w:numPr>
          <w:ilvl w:val="2"/>
          <w:numId w:val="1"/>
        </w:numPr>
      </w:pPr>
      <w:proofErr w:type="spellStart"/>
      <w:r w:rsidRPr="007359FE">
        <w:t>registrationDate</w:t>
      </w:r>
      <w:proofErr w:type="spellEnd"/>
    </w:p>
    <w:p w14:paraId="2139E55C" w14:textId="77777777" w:rsidR="007359FE" w:rsidRPr="007359FE" w:rsidRDefault="007359FE" w:rsidP="007359FE">
      <w:pPr>
        <w:numPr>
          <w:ilvl w:val="0"/>
          <w:numId w:val="1"/>
        </w:numPr>
      </w:pPr>
      <w:r w:rsidRPr="007359FE">
        <w:rPr>
          <w:b/>
          <w:bCs/>
        </w:rPr>
        <w:t>ServiceRequest</w:t>
      </w:r>
    </w:p>
    <w:p w14:paraId="4520CE6B" w14:textId="77777777" w:rsidR="007359FE" w:rsidRPr="007359FE" w:rsidRDefault="007359FE" w:rsidP="007359FE">
      <w:pPr>
        <w:numPr>
          <w:ilvl w:val="1"/>
          <w:numId w:val="1"/>
        </w:numPr>
      </w:pPr>
      <w:r w:rsidRPr="007359FE">
        <w:rPr>
          <w:b/>
          <w:bCs/>
        </w:rPr>
        <w:t>Description:</w:t>
      </w:r>
      <w:r w:rsidRPr="007359FE">
        <w:t xml:space="preserve"> Represents a request made by a citizen for a specific government service.</w:t>
      </w:r>
    </w:p>
    <w:p w14:paraId="169BAA1A" w14:textId="77777777" w:rsidR="007359FE" w:rsidRPr="007359FE" w:rsidRDefault="007359FE" w:rsidP="007359FE">
      <w:pPr>
        <w:numPr>
          <w:ilvl w:val="1"/>
          <w:numId w:val="1"/>
        </w:numPr>
      </w:pPr>
      <w:r w:rsidRPr="007359FE">
        <w:rPr>
          <w:b/>
          <w:bCs/>
        </w:rPr>
        <w:t>Attributes:</w:t>
      </w:r>
    </w:p>
    <w:p w14:paraId="6CD96901" w14:textId="77777777" w:rsidR="007359FE" w:rsidRPr="007359FE" w:rsidRDefault="007359FE" w:rsidP="007359FE">
      <w:pPr>
        <w:numPr>
          <w:ilvl w:val="2"/>
          <w:numId w:val="1"/>
        </w:numPr>
      </w:pPr>
      <w:proofErr w:type="spellStart"/>
      <w:r w:rsidRPr="007359FE">
        <w:t>requestId</w:t>
      </w:r>
      <w:proofErr w:type="spellEnd"/>
      <w:r w:rsidRPr="007359FE">
        <w:t xml:space="preserve"> (primary key)</w:t>
      </w:r>
    </w:p>
    <w:p w14:paraId="6B9E4917"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3266EFC4" w14:textId="77777777" w:rsidR="007359FE" w:rsidRPr="007359FE" w:rsidRDefault="007359FE" w:rsidP="007359FE">
      <w:pPr>
        <w:numPr>
          <w:ilvl w:val="2"/>
          <w:numId w:val="1"/>
        </w:numPr>
      </w:pPr>
      <w:proofErr w:type="spellStart"/>
      <w:r w:rsidRPr="007359FE">
        <w:t>serviceId</w:t>
      </w:r>
      <w:proofErr w:type="spellEnd"/>
      <w:r w:rsidRPr="007359FE">
        <w:t xml:space="preserve"> (foreign key)</w:t>
      </w:r>
    </w:p>
    <w:p w14:paraId="32090826" w14:textId="77777777" w:rsidR="007359FE" w:rsidRPr="007359FE" w:rsidRDefault="007359FE" w:rsidP="007359FE">
      <w:pPr>
        <w:numPr>
          <w:ilvl w:val="2"/>
          <w:numId w:val="1"/>
        </w:numPr>
      </w:pPr>
      <w:proofErr w:type="spellStart"/>
      <w:r w:rsidRPr="007359FE">
        <w:t>requestDate</w:t>
      </w:r>
      <w:proofErr w:type="spellEnd"/>
    </w:p>
    <w:p w14:paraId="1F8A5A65" w14:textId="77777777" w:rsidR="007359FE" w:rsidRPr="007359FE" w:rsidRDefault="007359FE" w:rsidP="007359FE">
      <w:pPr>
        <w:numPr>
          <w:ilvl w:val="2"/>
          <w:numId w:val="1"/>
        </w:numPr>
      </w:pPr>
      <w:r w:rsidRPr="007359FE">
        <w:t>status (e.g., Pending, Approved, Rejected)</w:t>
      </w:r>
    </w:p>
    <w:p w14:paraId="19BA9E33" w14:textId="77777777" w:rsidR="007359FE" w:rsidRPr="007359FE" w:rsidRDefault="007359FE" w:rsidP="007359FE">
      <w:pPr>
        <w:numPr>
          <w:ilvl w:val="2"/>
          <w:numId w:val="1"/>
        </w:numPr>
      </w:pPr>
      <w:r w:rsidRPr="007359FE">
        <w:t>details</w:t>
      </w:r>
    </w:p>
    <w:p w14:paraId="2753C546" w14:textId="77777777" w:rsidR="007359FE" w:rsidRPr="007359FE" w:rsidRDefault="007359FE" w:rsidP="007359FE">
      <w:pPr>
        <w:numPr>
          <w:ilvl w:val="2"/>
          <w:numId w:val="1"/>
        </w:numPr>
      </w:pPr>
      <w:r w:rsidRPr="007359FE">
        <w:t>documents (linked to Document entity)</w:t>
      </w:r>
    </w:p>
    <w:p w14:paraId="53C3D17D" w14:textId="77777777" w:rsidR="007359FE" w:rsidRPr="007359FE" w:rsidRDefault="007359FE" w:rsidP="007359FE">
      <w:pPr>
        <w:numPr>
          <w:ilvl w:val="2"/>
          <w:numId w:val="1"/>
        </w:numPr>
      </w:pPr>
      <w:proofErr w:type="spellStart"/>
      <w:r w:rsidRPr="007359FE">
        <w:t>appointmentDate</w:t>
      </w:r>
      <w:proofErr w:type="spellEnd"/>
      <w:r w:rsidRPr="007359FE">
        <w:t xml:space="preserve"> (if applicable)</w:t>
      </w:r>
    </w:p>
    <w:p w14:paraId="1A48980E" w14:textId="77777777" w:rsidR="007359FE" w:rsidRPr="007359FE" w:rsidRDefault="007359FE" w:rsidP="007359FE">
      <w:pPr>
        <w:numPr>
          <w:ilvl w:val="0"/>
          <w:numId w:val="1"/>
        </w:numPr>
      </w:pPr>
      <w:proofErr w:type="spellStart"/>
      <w:r w:rsidRPr="007359FE">
        <w:rPr>
          <w:b/>
          <w:bCs/>
        </w:rPr>
        <w:t>GovernmentEmployee</w:t>
      </w:r>
      <w:proofErr w:type="spellEnd"/>
    </w:p>
    <w:p w14:paraId="6DFE1D49" w14:textId="77777777" w:rsidR="007359FE" w:rsidRPr="007359FE" w:rsidRDefault="007359FE" w:rsidP="007359FE">
      <w:pPr>
        <w:numPr>
          <w:ilvl w:val="1"/>
          <w:numId w:val="1"/>
        </w:numPr>
      </w:pPr>
      <w:r w:rsidRPr="007359FE">
        <w:rPr>
          <w:b/>
          <w:bCs/>
        </w:rPr>
        <w:t>Description:</w:t>
      </w:r>
      <w:r w:rsidRPr="007359FE">
        <w:t xml:space="preserve"> Represents government employees who handle service requests.</w:t>
      </w:r>
    </w:p>
    <w:p w14:paraId="48B66F4E" w14:textId="77777777" w:rsidR="007359FE" w:rsidRPr="007359FE" w:rsidRDefault="007359FE" w:rsidP="007359FE">
      <w:pPr>
        <w:numPr>
          <w:ilvl w:val="1"/>
          <w:numId w:val="1"/>
        </w:numPr>
      </w:pPr>
      <w:r w:rsidRPr="007359FE">
        <w:rPr>
          <w:b/>
          <w:bCs/>
        </w:rPr>
        <w:t>Attributes:</w:t>
      </w:r>
    </w:p>
    <w:p w14:paraId="19D8F1DC" w14:textId="77777777" w:rsidR="007359FE" w:rsidRPr="007359FE" w:rsidRDefault="007359FE" w:rsidP="007359FE">
      <w:pPr>
        <w:numPr>
          <w:ilvl w:val="2"/>
          <w:numId w:val="1"/>
        </w:numPr>
      </w:pPr>
      <w:proofErr w:type="spellStart"/>
      <w:r w:rsidRPr="007359FE">
        <w:t>employeeId</w:t>
      </w:r>
      <w:proofErr w:type="spellEnd"/>
      <w:r w:rsidRPr="007359FE">
        <w:t xml:space="preserve"> (primary key)</w:t>
      </w:r>
    </w:p>
    <w:p w14:paraId="32C33554" w14:textId="77777777" w:rsidR="007359FE" w:rsidRPr="007359FE" w:rsidRDefault="007359FE" w:rsidP="007359FE">
      <w:pPr>
        <w:numPr>
          <w:ilvl w:val="2"/>
          <w:numId w:val="1"/>
        </w:numPr>
      </w:pPr>
      <w:r w:rsidRPr="007359FE">
        <w:t>name</w:t>
      </w:r>
    </w:p>
    <w:p w14:paraId="05E19808" w14:textId="77777777" w:rsidR="007359FE" w:rsidRPr="007359FE" w:rsidRDefault="007359FE" w:rsidP="007359FE">
      <w:pPr>
        <w:numPr>
          <w:ilvl w:val="2"/>
          <w:numId w:val="1"/>
        </w:numPr>
      </w:pPr>
      <w:proofErr w:type="spellStart"/>
      <w:r w:rsidRPr="007359FE">
        <w:t>departmentId</w:t>
      </w:r>
      <w:proofErr w:type="spellEnd"/>
      <w:r w:rsidRPr="007359FE">
        <w:t xml:space="preserve"> (foreign key)</w:t>
      </w:r>
    </w:p>
    <w:p w14:paraId="3A922D71" w14:textId="77777777" w:rsidR="007359FE" w:rsidRPr="007359FE" w:rsidRDefault="007359FE" w:rsidP="007359FE">
      <w:pPr>
        <w:numPr>
          <w:ilvl w:val="2"/>
          <w:numId w:val="1"/>
        </w:numPr>
      </w:pPr>
      <w:r w:rsidRPr="007359FE">
        <w:lastRenderedPageBreak/>
        <w:t>email</w:t>
      </w:r>
    </w:p>
    <w:p w14:paraId="14E62D48" w14:textId="77777777" w:rsidR="007359FE" w:rsidRPr="007359FE" w:rsidRDefault="007359FE" w:rsidP="007359FE">
      <w:pPr>
        <w:numPr>
          <w:ilvl w:val="2"/>
          <w:numId w:val="1"/>
        </w:numPr>
      </w:pPr>
      <w:r w:rsidRPr="007359FE">
        <w:t>phone</w:t>
      </w:r>
    </w:p>
    <w:p w14:paraId="5D63E5D7" w14:textId="77777777" w:rsidR="007359FE" w:rsidRPr="007359FE" w:rsidRDefault="007359FE" w:rsidP="007359FE">
      <w:pPr>
        <w:numPr>
          <w:ilvl w:val="2"/>
          <w:numId w:val="1"/>
        </w:numPr>
      </w:pPr>
      <w:r w:rsidRPr="007359FE">
        <w:t>role</w:t>
      </w:r>
    </w:p>
    <w:p w14:paraId="5C755C45" w14:textId="77777777" w:rsidR="007359FE" w:rsidRPr="007359FE" w:rsidRDefault="007359FE" w:rsidP="007359FE">
      <w:pPr>
        <w:numPr>
          <w:ilvl w:val="0"/>
          <w:numId w:val="1"/>
        </w:numPr>
      </w:pPr>
      <w:r w:rsidRPr="007359FE">
        <w:rPr>
          <w:b/>
          <w:bCs/>
        </w:rPr>
        <w:t>Department</w:t>
      </w:r>
    </w:p>
    <w:p w14:paraId="1D61A3E0" w14:textId="77777777" w:rsidR="007359FE" w:rsidRPr="007359FE" w:rsidRDefault="007359FE" w:rsidP="007359FE">
      <w:pPr>
        <w:numPr>
          <w:ilvl w:val="1"/>
          <w:numId w:val="1"/>
        </w:numPr>
      </w:pPr>
      <w:r w:rsidRPr="007359FE">
        <w:rPr>
          <w:b/>
          <w:bCs/>
        </w:rPr>
        <w:t>Description:</w:t>
      </w:r>
      <w:r w:rsidRPr="007359FE">
        <w:t xml:space="preserve"> Represents government departments responsible for various services.</w:t>
      </w:r>
    </w:p>
    <w:p w14:paraId="45D895ED" w14:textId="77777777" w:rsidR="007359FE" w:rsidRPr="007359FE" w:rsidRDefault="007359FE" w:rsidP="007359FE">
      <w:pPr>
        <w:numPr>
          <w:ilvl w:val="1"/>
          <w:numId w:val="1"/>
        </w:numPr>
      </w:pPr>
      <w:r w:rsidRPr="007359FE">
        <w:rPr>
          <w:b/>
          <w:bCs/>
        </w:rPr>
        <w:t>Attributes:</w:t>
      </w:r>
    </w:p>
    <w:p w14:paraId="20FC7EDD" w14:textId="77777777" w:rsidR="007359FE" w:rsidRPr="007359FE" w:rsidRDefault="007359FE" w:rsidP="007359FE">
      <w:pPr>
        <w:numPr>
          <w:ilvl w:val="2"/>
          <w:numId w:val="1"/>
        </w:numPr>
      </w:pPr>
      <w:proofErr w:type="spellStart"/>
      <w:r w:rsidRPr="007359FE">
        <w:t>departmentId</w:t>
      </w:r>
      <w:proofErr w:type="spellEnd"/>
      <w:r w:rsidRPr="007359FE">
        <w:t xml:space="preserve"> (primary key)</w:t>
      </w:r>
    </w:p>
    <w:p w14:paraId="119BAEFE" w14:textId="77777777" w:rsidR="007359FE" w:rsidRPr="007359FE" w:rsidRDefault="007359FE" w:rsidP="007359FE">
      <w:pPr>
        <w:numPr>
          <w:ilvl w:val="2"/>
          <w:numId w:val="1"/>
        </w:numPr>
      </w:pPr>
      <w:r w:rsidRPr="007359FE">
        <w:t>name</w:t>
      </w:r>
    </w:p>
    <w:p w14:paraId="1C94FD6C" w14:textId="77777777" w:rsidR="007359FE" w:rsidRPr="007359FE" w:rsidRDefault="007359FE" w:rsidP="007359FE">
      <w:pPr>
        <w:numPr>
          <w:ilvl w:val="2"/>
          <w:numId w:val="1"/>
        </w:numPr>
      </w:pPr>
      <w:r w:rsidRPr="007359FE">
        <w:t>description</w:t>
      </w:r>
    </w:p>
    <w:p w14:paraId="1ACAE616" w14:textId="77777777" w:rsidR="007359FE" w:rsidRPr="007359FE" w:rsidRDefault="007359FE" w:rsidP="007359FE">
      <w:pPr>
        <w:numPr>
          <w:ilvl w:val="0"/>
          <w:numId w:val="1"/>
        </w:numPr>
      </w:pPr>
      <w:proofErr w:type="spellStart"/>
      <w:r w:rsidRPr="007359FE">
        <w:rPr>
          <w:b/>
          <w:bCs/>
        </w:rPr>
        <w:t>TaxRecord</w:t>
      </w:r>
      <w:proofErr w:type="spellEnd"/>
    </w:p>
    <w:p w14:paraId="74E9A943" w14:textId="77777777" w:rsidR="007359FE" w:rsidRPr="007359FE" w:rsidRDefault="007359FE" w:rsidP="007359FE">
      <w:pPr>
        <w:numPr>
          <w:ilvl w:val="1"/>
          <w:numId w:val="1"/>
        </w:numPr>
      </w:pPr>
      <w:r w:rsidRPr="007359FE">
        <w:rPr>
          <w:b/>
          <w:bCs/>
        </w:rPr>
        <w:t>Description:</w:t>
      </w:r>
      <w:r w:rsidRPr="007359FE">
        <w:t xml:space="preserve"> Represents tax-related information for citizens.</w:t>
      </w:r>
    </w:p>
    <w:p w14:paraId="430F7649" w14:textId="77777777" w:rsidR="007359FE" w:rsidRPr="007359FE" w:rsidRDefault="007359FE" w:rsidP="007359FE">
      <w:pPr>
        <w:numPr>
          <w:ilvl w:val="1"/>
          <w:numId w:val="1"/>
        </w:numPr>
      </w:pPr>
      <w:r w:rsidRPr="007359FE">
        <w:rPr>
          <w:b/>
          <w:bCs/>
        </w:rPr>
        <w:t>Attributes:</w:t>
      </w:r>
    </w:p>
    <w:p w14:paraId="4339AD9B" w14:textId="77777777" w:rsidR="007359FE" w:rsidRPr="007359FE" w:rsidRDefault="007359FE" w:rsidP="007359FE">
      <w:pPr>
        <w:numPr>
          <w:ilvl w:val="2"/>
          <w:numId w:val="1"/>
        </w:numPr>
      </w:pPr>
      <w:proofErr w:type="spellStart"/>
      <w:r w:rsidRPr="007359FE">
        <w:t>taxRecordId</w:t>
      </w:r>
      <w:proofErr w:type="spellEnd"/>
      <w:r w:rsidRPr="007359FE">
        <w:t xml:space="preserve"> (primary key)</w:t>
      </w:r>
    </w:p>
    <w:p w14:paraId="16C5DA0B"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3F4A9D74" w14:textId="77777777" w:rsidR="007359FE" w:rsidRPr="007359FE" w:rsidRDefault="007359FE" w:rsidP="007359FE">
      <w:pPr>
        <w:numPr>
          <w:ilvl w:val="2"/>
          <w:numId w:val="1"/>
        </w:numPr>
      </w:pPr>
      <w:proofErr w:type="spellStart"/>
      <w:r w:rsidRPr="007359FE">
        <w:t>taxYear</w:t>
      </w:r>
      <w:proofErr w:type="spellEnd"/>
    </w:p>
    <w:p w14:paraId="2C875398" w14:textId="77777777" w:rsidR="007359FE" w:rsidRPr="007359FE" w:rsidRDefault="007359FE" w:rsidP="007359FE">
      <w:pPr>
        <w:numPr>
          <w:ilvl w:val="2"/>
          <w:numId w:val="1"/>
        </w:numPr>
      </w:pPr>
      <w:proofErr w:type="spellStart"/>
      <w:r w:rsidRPr="007359FE">
        <w:t>amountDue</w:t>
      </w:r>
      <w:proofErr w:type="spellEnd"/>
    </w:p>
    <w:p w14:paraId="5E9EA9A3" w14:textId="77777777" w:rsidR="007359FE" w:rsidRPr="007359FE" w:rsidRDefault="007359FE" w:rsidP="007359FE">
      <w:pPr>
        <w:numPr>
          <w:ilvl w:val="2"/>
          <w:numId w:val="1"/>
        </w:numPr>
      </w:pPr>
      <w:proofErr w:type="spellStart"/>
      <w:r w:rsidRPr="007359FE">
        <w:t>amountPaid</w:t>
      </w:r>
      <w:proofErr w:type="spellEnd"/>
    </w:p>
    <w:p w14:paraId="07DEADA2" w14:textId="77777777" w:rsidR="007359FE" w:rsidRPr="007359FE" w:rsidRDefault="007359FE" w:rsidP="007359FE">
      <w:pPr>
        <w:numPr>
          <w:ilvl w:val="2"/>
          <w:numId w:val="1"/>
        </w:numPr>
      </w:pPr>
      <w:r w:rsidRPr="007359FE">
        <w:t>status (e.g., Paid, Unpaid)</w:t>
      </w:r>
    </w:p>
    <w:p w14:paraId="04B7C40C" w14:textId="77777777" w:rsidR="007359FE" w:rsidRPr="007359FE" w:rsidRDefault="007359FE" w:rsidP="007359FE">
      <w:pPr>
        <w:numPr>
          <w:ilvl w:val="0"/>
          <w:numId w:val="1"/>
        </w:numPr>
      </w:pPr>
      <w:r w:rsidRPr="007359FE">
        <w:rPr>
          <w:b/>
          <w:bCs/>
        </w:rPr>
        <w:t>Payment</w:t>
      </w:r>
    </w:p>
    <w:p w14:paraId="18E8A993" w14:textId="77777777" w:rsidR="007359FE" w:rsidRPr="007359FE" w:rsidRDefault="007359FE" w:rsidP="007359FE">
      <w:pPr>
        <w:numPr>
          <w:ilvl w:val="1"/>
          <w:numId w:val="1"/>
        </w:numPr>
      </w:pPr>
      <w:r w:rsidRPr="007359FE">
        <w:rPr>
          <w:b/>
          <w:bCs/>
        </w:rPr>
        <w:t>Description:</w:t>
      </w:r>
      <w:r w:rsidRPr="007359FE">
        <w:t xml:space="preserve"> Represents payments made by citizens for services or taxes.</w:t>
      </w:r>
    </w:p>
    <w:p w14:paraId="30BE1C22" w14:textId="77777777" w:rsidR="007359FE" w:rsidRPr="007359FE" w:rsidRDefault="007359FE" w:rsidP="007359FE">
      <w:pPr>
        <w:numPr>
          <w:ilvl w:val="1"/>
          <w:numId w:val="1"/>
        </w:numPr>
      </w:pPr>
      <w:r w:rsidRPr="007359FE">
        <w:rPr>
          <w:b/>
          <w:bCs/>
        </w:rPr>
        <w:t>Attributes:</w:t>
      </w:r>
    </w:p>
    <w:p w14:paraId="084A12E1" w14:textId="77777777" w:rsidR="007359FE" w:rsidRPr="007359FE" w:rsidRDefault="007359FE" w:rsidP="007359FE">
      <w:pPr>
        <w:numPr>
          <w:ilvl w:val="2"/>
          <w:numId w:val="1"/>
        </w:numPr>
      </w:pPr>
      <w:proofErr w:type="spellStart"/>
      <w:r w:rsidRPr="007359FE">
        <w:t>paymentId</w:t>
      </w:r>
      <w:proofErr w:type="spellEnd"/>
      <w:r w:rsidRPr="007359FE">
        <w:t xml:space="preserve"> (primary key)</w:t>
      </w:r>
    </w:p>
    <w:p w14:paraId="1CC30301"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0056F8DC" w14:textId="77777777" w:rsidR="007359FE" w:rsidRPr="007359FE" w:rsidRDefault="007359FE" w:rsidP="007359FE">
      <w:pPr>
        <w:numPr>
          <w:ilvl w:val="2"/>
          <w:numId w:val="1"/>
        </w:numPr>
      </w:pPr>
      <w:r w:rsidRPr="007359FE">
        <w:t>amount</w:t>
      </w:r>
    </w:p>
    <w:p w14:paraId="2395CBF1" w14:textId="77777777" w:rsidR="007359FE" w:rsidRPr="007359FE" w:rsidRDefault="007359FE" w:rsidP="007359FE">
      <w:pPr>
        <w:numPr>
          <w:ilvl w:val="2"/>
          <w:numId w:val="1"/>
        </w:numPr>
      </w:pPr>
      <w:proofErr w:type="spellStart"/>
      <w:r w:rsidRPr="007359FE">
        <w:t>paymentDate</w:t>
      </w:r>
      <w:proofErr w:type="spellEnd"/>
    </w:p>
    <w:p w14:paraId="44BDA2FC" w14:textId="77777777" w:rsidR="007359FE" w:rsidRPr="007359FE" w:rsidRDefault="007359FE" w:rsidP="007359FE">
      <w:pPr>
        <w:numPr>
          <w:ilvl w:val="2"/>
          <w:numId w:val="1"/>
        </w:numPr>
      </w:pPr>
      <w:proofErr w:type="spellStart"/>
      <w:r w:rsidRPr="007359FE">
        <w:t>paymentMethod</w:t>
      </w:r>
      <w:proofErr w:type="spellEnd"/>
      <w:r w:rsidRPr="007359FE">
        <w:t xml:space="preserve"> (e.g., Credit Card, Bank Transfer)</w:t>
      </w:r>
    </w:p>
    <w:p w14:paraId="3A227BE2" w14:textId="77777777" w:rsidR="007359FE" w:rsidRPr="007359FE" w:rsidRDefault="007359FE" w:rsidP="007359FE">
      <w:pPr>
        <w:numPr>
          <w:ilvl w:val="2"/>
          <w:numId w:val="1"/>
        </w:numPr>
      </w:pPr>
      <w:r w:rsidRPr="007359FE">
        <w:t>status (e.g., Successful, Failed)</w:t>
      </w:r>
    </w:p>
    <w:p w14:paraId="57F75AE0" w14:textId="77777777" w:rsidR="007359FE" w:rsidRPr="007359FE" w:rsidRDefault="007359FE" w:rsidP="007359FE">
      <w:pPr>
        <w:numPr>
          <w:ilvl w:val="0"/>
          <w:numId w:val="1"/>
        </w:numPr>
      </w:pPr>
      <w:r w:rsidRPr="007359FE">
        <w:rPr>
          <w:b/>
          <w:bCs/>
        </w:rPr>
        <w:t>Complaint</w:t>
      </w:r>
    </w:p>
    <w:p w14:paraId="4766320B" w14:textId="77777777" w:rsidR="007359FE" w:rsidRPr="007359FE" w:rsidRDefault="007359FE" w:rsidP="007359FE">
      <w:pPr>
        <w:numPr>
          <w:ilvl w:val="1"/>
          <w:numId w:val="1"/>
        </w:numPr>
      </w:pPr>
      <w:r w:rsidRPr="007359FE">
        <w:rPr>
          <w:b/>
          <w:bCs/>
        </w:rPr>
        <w:t>Description:</w:t>
      </w:r>
      <w:r w:rsidRPr="007359FE">
        <w:t xml:space="preserve"> Represents complaints filed by citizens regarding government services.</w:t>
      </w:r>
    </w:p>
    <w:p w14:paraId="369AB4B3" w14:textId="77777777" w:rsidR="007359FE" w:rsidRPr="007359FE" w:rsidRDefault="007359FE" w:rsidP="007359FE">
      <w:pPr>
        <w:numPr>
          <w:ilvl w:val="1"/>
          <w:numId w:val="1"/>
        </w:numPr>
      </w:pPr>
      <w:r w:rsidRPr="007359FE">
        <w:rPr>
          <w:b/>
          <w:bCs/>
        </w:rPr>
        <w:t>Attributes:</w:t>
      </w:r>
    </w:p>
    <w:p w14:paraId="681315A9" w14:textId="77777777" w:rsidR="007359FE" w:rsidRPr="007359FE" w:rsidRDefault="007359FE" w:rsidP="007359FE">
      <w:pPr>
        <w:numPr>
          <w:ilvl w:val="2"/>
          <w:numId w:val="1"/>
        </w:numPr>
      </w:pPr>
      <w:proofErr w:type="spellStart"/>
      <w:r w:rsidRPr="007359FE">
        <w:t>complaintId</w:t>
      </w:r>
      <w:proofErr w:type="spellEnd"/>
      <w:r w:rsidRPr="007359FE">
        <w:t xml:space="preserve"> (primary key)</w:t>
      </w:r>
    </w:p>
    <w:p w14:paraId="3F32DE0B"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1D7D2A2F" w14:textId="77777777" w:rsidR="007359FE" w:rsidRPr="007359FE" w:rsidRDefault="007359FE" w:rsidP="007359FE">
      <w:pPr>
        <w:numPr>
          <w:ilvl w:val="2"/>
          <w:numId w:val="1"/>
        </w:numPr>
      </w:pPr>
      <w:proofErr w:type="spellStart"/>
      <w:r w:rsidRPr="007359FE">
        <w:t>complaintDate</w:t>
      </w:r>
      <w:proofErr w:type="spellEnd"/>
    </w:p>
    <w:p w14:paraId="65C80CE9" w14:textId="77777777" w:rsidR="007359FE" w:rsidRPr="007359FE" w:rsidRDefault="007359FE" w:rsidP="007359FE">
      <w:pPr>
        <w:numPr>
          <w:ilvl w:val="2"/>
          <w:numId w:val="1"/>
        </w:numPr>
      </w:pPr>
      <w:r w:rsidRPr="007359FE">
        <w:t>status (e.g., Open, Resolved)</w:t>
      </w:r>
    </w:p>
    <w:p w14:paraId="46A43D8E" w14:textId="77777777" w:rsidR="007359FE" w:rsidRPr="007359FE" w:rsidRDefault="007359FE" w:rsidP="007359FE">
      <w:pPr>
        <w:numPr>
          <w:ilvl w:val="2"/>
          <w:numId w:val="1"/>
        </w:numPr>
      </w:pPr>
      <w:r w:rsidRPr="007359FE">
        <w:lastRenderedPageBreak/>
        <w:t>details</w:t>
      </w:r>
    </w:p>
    <w:p w14:paraId="25DA548B" w14:textId="77777777" w:rsidR="007359FE" w:rsidRPr="007359FE" w:rsidRDefault="007359FE" w:rsidP="007359FE">
      <w:pPr>
        <w:numPr>
          <w:ilvl w:val="0"/>
          <w:numId w:val="1"/>
        </w:numPr>
      </w:pPr>
      <w:r w:rsidRPr="007359FE">
        <w:rPr>
          <w:b/>
          <w:bCs/>
        </w:rPr>
        <w:t>Service</w:t>
      </w:r>
    </w:p>
    <w:p w14:paraId="43EA17D0" w14:textId="77777777" w:rsidR="007359FE" w:rsidRPr="007359FE" w:rsidRDefault="007359FE" w:rsidP="007359FE">
      <w:pPr>
        <w:numPr>
          <w:ilvl w:val="1"/>
          <w:numId w:val="1"/>
        </w:numPr>
      </w:pPr>
      <w:r w:rsidRPr="007359FE">
        <w:rPr>
          <w:b/>
          <w:bCs/>
        </w:rPr>
        <w:t>Description:</w:t>
      </w:r>
      <w:r w:rsidRPr="007359FE">
        <w:t xml:space="preserve"> Represents various government services available for citizens.</w:t>
      </w:r>
    </w:p>
    <w:p w14:paraId="06A04CB3" w14:textId="77777777" w:rsidR="007359FE" w:rsidRPr="007359FE" w:rsidRDefault="007359FE" w:rsidP="007359FE">
      <w:pPr>
        <w:numPr>
          <w:ilvl w:val="1"/>
          <w:numId w:val="1"/>
        </w:numPr>
      </w:pPr>
      <w:r w:rsidRPr="007359FE">
        <w:rPr>
          <w:b/>
          <w:bCs/>
        </w:rPr>
        <w:t>Attributes:</w:t>
      </w:r>
    </w:p>
    <w:p w14:paraId="4EAB231A" w14:textId="77777777" w:rsidR="007359FE" w:rsidRPr="007359FE" w:rsidRDefault="007359FE" w:rsidP="007359FE">
      <w:pPr>
        <w:numPr>
          <w:ilvl w:val="2"/>
          <w:numId w:val="1"/>
        </w:numPr>
      </w:pPr>
      <w:proofErr w:type="spellStart"/>
      <w:r w:rsidRPr="007359FE">
        <w:t>serviceId</w:t>
      </w:r>
      <w:proofErr w:type="spellEnd"/>
      <w:r w:rsidRPr="007359FE">
        <w:t xml:space="preserve"> (primary key)</w:t>
      </w:r>
    </w:p>
    <w:p w14:paraId="166E7F81" w14:textId="77777777" w:rsidR="007359FE" w:rsidRPr="007359FE" w:rsidRDefault="007359FE" w:rsidP="007359FE">
      <w:pPr>
        <w:numPr>
          <w:ilvl w:val="2"/>
          <w:numId w:val="1"/>
        </w:numPr>
      </w:pPr>
      <w:r w:rsidRPr="007359FE">
        <w:t>name</w:t>
      </w:r>
    </w:p>
    <w:p w14:paraId="281E3049" w14:textId="77777777" w:rsidR="007359FE" w:rsidRPr="007359FE" w:rsidRDefault="007359FE" w:rsidP="007359FE">
      <w:pPr>
        <w:numPr>
          <w:ilvl w:val="2"/>
          <w:numId w:val="1"/>
        </w:numPr>
      </w:pPr>
      <w:r w:rsidRPr="007359FE">
        <w:t>description</w:t>
      </w:r>
    </w:p>
    <w:p w14:paraId="292F31BE" w14:textId="77777777" w:rsidR="007359FE" w:rsidRPr="007359FE" w:rsidRDefault="007359FE" w:rsidP="007359FE">
      <w:pPr>
        <w:numPr>
          <w:ilvl w:val="2"/>
          <w:numId w:val="1"/>
        </w:numPr>
      </w:pPr>
      <w:proofErr w:type="spellStart"/>
      <w:r w:rsidRPr="007359FE">
        <w:t>requiredDocuments</w:t>
      </w:r>
      <w:proofErr w:type="spellEnd"/>
      <w:r w:rsidRPr="007359FE">
        <w:t xml:space="preserve"> (linked to Document entity)</w:t>
      </w:r>
    </w:p>
    <w:p w14:paraId="12941BF8" w14:textId="77777777" w:rsidR="007359FE" w:rsidRPr="007359FE" w:rsidRDefault="007359FE" w:rsidP="007359FE">
      <w:pPr>
        <w:numPr>
          <w:ilvl w:val="0"/>
          <w:numId w:val="1"/>
        </w:numPr>
      </w:pPr>
      <w:r w:rsidRPr="007359FE">
        <w:rPr>
          <w:b/>
          <w:bCs/>
        </w:rPr>
        <w:t>Notification</w:t>
      </w:r>
    </w:p>
    <w:p w14:paraId="5701B9AE" w14:textId="77777777" w:rsidR="007359FE" w:rsidRPr="007359FE" w:rsidRDefault="007359FE" w:rsidP="007359FE">
      <w:pPr>
        <w:numPr>
          <w:ilvl w:val="1"/>
          <w:numId w:val="1"/>
        </w:numPr>
      </w:pPr>
      <w:r w:rsidRPr="007359FE">
        <w:rPr>
          <w:b/>
          <w:bCs/>
        </w:rPr>
        <w:t>Description:</w:t>
      </w:r>
      <w:r w:rsidRPr="007359FE">
        <w:t xml:space="preserve"> Represents notifications sent to citizens regarding their service requests or other updates.</w:t>
      </w:r>
    </w:p>
    <w:p w14:paraId="783D3813" w14:textId="77777777" w:rsidR="007359FE" w:rsidRPr="007359FE" w:rsidRDefault="007359FE" w:rsidP="007359FE">
      <w:pPr>
        <w:numPr>
          <w:ilvl w:val="1"/>
          <w:numId w:val="1"/>
        </w:numPr>
      </w:pPr>
      <w:r w:rsidRPr="007359FE">
        <w:rPr>
          <w:b/>
          <w:bCs/>
        </w:rPr>
        <w:t>Attributes:</w:t>
      </w:r>
    </w:p>
    <w:p w14:paraId="5F9D385F" w14:textId="77777777" w:rsidR="007359FE" w:rsidRPr="007359FE" w:rsidRDefault="007359FE" w:rsidP="007359FE">
      <w:pPr>
        <w:numPr>
          <w:ilvl w:val="2"/>
          <w:numId w:val="1"/>
        </w:numPr>
      </w:pPr>
      <w:proofErr w:type="spellStart"/>
      <w:r w:rsidRPr="007359FE">
        <w:t>notificationId</w:t>
      </w:r>
      <w:proofErr w:type="spellEnd"/>
      <w:r w:rsidRPr="007359FE">
        <w:t xml:space="preserve"> (primary key)</w:t>
      </w:r>
    </w:p>
    <w:p w14:paraId="2D887DF0"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68542977" w14:textId="77777777" w:rsidR="007359FE" w:rsidRPr="007359FE" w:rsidRDefault="007359FE" w:rsidP="007359FE">
      <w:pPr>
        <w:numPr>
          <w:ilvl w:val="2"/>
          <w:numId w:val="1"/>
        </w:numPr>
      </w:pPr>
      <w:r w:rsidRPr="007359FE">
        <w:t>message</w:t>
      </w:r>
    </w:p>
    <w:p w14:paraId="7FC7ACCB" w14:textId="77777777" w:rsidR="007359FE" w:rsidRPr="007359FE" w:rsidRDefault="007359FE" w:rsidP="007359FE">
      <w:pPr>
        <w:numPr>
          <w:ilvl w:val="2"/>
          <w:numId w:val="1"/>
        </w:numPr>
      </w:pPr>
      <w:r w:rsidRPr="007359FE">
        <w:t>date</w:t>
      </w:r>
    </w:p>
    <w:p w14:paraId="2A3CDD89" w14:textId="77777777" w:rsidR="007359FE" w:rsidRPr="007359FE" w:rsidRDefault="007359FE" w:rsidP="007359FE">
      <w:pPr>
        <w:numPr>
          <w:ilvl w:val="2"/>
          <w:numId w:val="1"/>
        </w:numPr>
      </w:pPr>
      <w:r w:rsidRPr="007359FE">
        <w:t>status (e.g., Read, Unread)</w:t>
      </w:r>
    </w:p>
    <w:p w14:paraId="7C0B98EC" w14:textId="77777777" w:rsidR="007359FE" w:rsidRPr="007359FE" w:rsidRDefault="007359FE" w:rsidP="007359FE">
      <w:pPr>
        <w:numPr>
          <w:ilvl w:val="0"/>
          <w:numId w:val="1"/>
        </w:numPr>
      </w:pPr>
      <w:r w:rsidRPr="007359FE">
        <w:rPr>
          <w:b/>
          <w:bCs/>
        </w:rPr>
        <w:t>Appointment</w:t>
      </w:r>
    </w:p>
    <w:p w14:paraId="63F692DD" w14:textId="77777777" w:rsidR="007359FE" w:rsidRPr="007359FE" w:rsidRDefault="007359FE" w:rsidP="007359FE">
      <w:pPr>
        <w:numPr>
          <w:ilvl w:val="1"/>
          <w:numId w:val="1"/>
        </w:numPr>
      </w:pPr>
      <w:r w:rsidRPr="007359FE">
        <w:rPr>
          <w:b/>
          <w:bCs/>
        </w:rPr>
        <w:t>Description:</w:t>
      </w:r>
      <w:r w:rsidRPr="007359FE">
        <w:t xml:space="preserve"> Represents appointments scheduled for citizens regarding specific services.</w:t>
      </w:r>
    </w:p>
    <w:p w14:paraId="056D0F51" w14:textId="77777777" w:rsidR="007359FE" w:rsidRPr="007359FE" w:rsidRDefault="007359FE" w:rsidP="007359FE">
      <w:pPr>
        <w:numPr>
          <w:ilvl w:val="1"/>
          <w:numId w:val="1"/>
        </w:numPr>
      </w:pPr>
      <w:r w:rsidRPr="007359FE">
        <w:rPr>
          <w:b/>
          <w:bCs/>
        </w:rPr>
        <w:t>Attributes:</w:t>
      </w:r>
    </w:p>
    <w:p w14:paraId="43F14089" w14:textId="77777777" w:rsidR="007359FE" w:rsidRPr="007359FE" w:rsidRDefault="007359FE" w:rsidP="007359FE">
      <w:pPr>
        <w:numPr>
          <w:ilvl w:val="2"/>
          <w:numId w:val="1"/>
        </w:numPr>
      </w:pPr>
      <w:proofErr w:type="spellStart"/>
      <w:r w:rsidRPr="007359FE">
        <w:t>appointmentId</w:t>
      </w:r>
      <w:proofErr w:type="spellEnd"/>
      <w:r w:rsidRPr="007359FE">
        <w:t xml:space="preserve"> (primary key)</w:t>
      </w:r>
    </w:p>
    <w:p w14:paraId="1945A4C2"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1FCE69EA" w14:textId="77777777" w:rsidR="007359FE" w:rsidRPr="007359FE" w:rsidRDefault="007359FE" w:rsidP="007359FE">
      <w:pPr>
        <w:numPr>
          <w:ilvl w:val="2"/>
          <w:numId w:val="1"/>
        </w:numPr>
      </w:pPr>
      <w:proofErr w:type="spellStart"/>
      <w:r w:rsidRPr="007359FE">
        <w:t>serviceId</w:t>
      </w:r>
      <w:proofErr w:type="spellEnd"/>
      <w:r w:rsidRPr="007359FE">
        <w:t xml:space="preserve"> (foreign key)</w:t>
      </w:r>
    </w:p>
    <w:p w14:paraId="4CC1FBC4" w14:textId="77777777" w:rsidR="007359FE" w:rsidRPr="007359FE" w:rsidRDefault="007359FE" w:rsidP="007359FE">
      <w:pPr>
        <w:numPr>
          <w:ilvl w:val="2"/>
          <w:numId w:val="1"/>
        </w:numPr>
      </w:pPr>
      <w:proofErr w:type="spellStart"/>
      <w:r w:rsidRPr="007359FE">
        <w:t>appointmentDate</w:t>
      </w:r>
      <w:proofErr w:type="spellEnd"/>
    </w:p>
    <w:p w14:paraId="48E46C2A" w14:textId="77777777" w:rsidR="007359FE" w:rsidRPr="007359FE" w:rsidRDefault="007359FE" w:rsidP="007359FE">
      <w:pPr>
        <w:numPr>
          <w:ilvl w:val="2"/>
          <w:numId w:val="1"/>
        </w:numPr>
      </w:pPr>
      <w:r w:rsidRPr="007359FE">
        <w:t>status (e.g., Scheduled, Completed)</w:t>
      </w:r>
    </w:p>
    <w:p w14:paraId="7E16588D" w14:textId="77777777" w:rsidR="007359FE" w:rsidRPr="007359FE" w:rsidRDefault="007359FE" w:rsidP="007359FE">
      <w:pPr>
        <w:numPr>
          <w:ilvl w:val="0"/>
          <w:numId w:val="1"/>
        </w:numPr>
      </w:pPr>
      <w:r w:rsidRPr="007359FE">
        <w:rPr>
          <w:b/>
          <w:bCs/>
        </w:rPr>
        <w:t>Feedback</w:t>
      </w:r>
    </w:p>
    <w:p w14:paraId="3A501C7F" w14:textId="77777777" w:rsidR="007359FE" w:rsidRPr="007359FE" w:rsidRDefault="007359FE" w:rsidP="007359FE">
      <w:pPr>
        <w:numPr>
          <w:ilvl w:val="1"/>
          <w:numId w:val="1"/>
        </w:numPr>
      </w:pPr>
      <w:r w:rsidRPr="007359FE">
        <w:rPr>
          <w:b/>
          <w:bCs/>
        </w:rPr>
        <w:t>Description:</w:t>
      </w:r>
      <w:r w:rsidRPr="007359FE">
        <w:t xml:space="preserve"> Represents feedback given by citizens on services received.</w:t>
      </w:r>
    </w:p>
    <w:p w14:paraId="2E6216F8" w14:textId="77777777" w:rsidR="007359FE" w:rsidRPr="007359FE" w:rsidRDefault="007359FE" w:rsidP="007359FE">
      <w:pPr>
        <w:numPr>
          <w:ilvl w:val="1"/>
          <w:numId w:val="1"/>
        </w:numPr>
      </w:pPr>
      <w:r w:rsidRPr="007359FE">
        <w:rPr>
          <w:b/>
          <w:bCs/>
        </w:rPr>
        <w:t>Attributes:</w:t>
      </w:r>
    </w:p>
    <w:p w14:paraId="0417F1FA" w14:textId="77777777" w:rsidR="007359FE" w:rsidRPr="007359FE" w:rsidRDefault="007359FE" w:rsidP="007359FE">
      <w:pPr>
        <w:numPr>
          <w:ilvl w:val="2"/>
          <w:numId w:val="1"/>
        </w:numPr>
      </w:pPr>
      <w:proofErr w:type="spellStart"/>
      <w:r w:rsidRPr="007359FE">
        <w:t>feedbackId</w:t>
      </w:r>
      <w:proofErr w:type="spellEnd"/>
      <w:r w:rsidRPr="007359FE">
        <w:t xml:space="preserve"> (primary key)</w:t>
      </w:r>
    </w:p>
    <w:p w14:paraId="25AABB0B"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21D669D1" w14:textId="77777777" w:rsidR="007359FE" w:rsidRPr="007359FE" w:rsidRDefault="007359FE" w:rsidP="007359FE">
      <w:pPr>
        <w:numPr>
          <w:ilvl w:val="2"/>
          <w:numId w:val="1"/>
        </w:numPr>
      </w:pPr>
      <w:proofErr w:type="spellStart"/>
      <w:r w:rsidRPr="007359FE">
        <w:t>serviceId</w:t>
      </w:r>
      <w:proofErr w:type="spellEnd"/>
      <w:r w:rsidRPr="007359FE">
        <w:t xml:space="preserve"> (foreign key)</w:t>
      </w:r>
    </w:p>
    <w:p w14:paraId="39A64214" w14:textId="77777777" w:rsidR="007359FE" w:rsidRPr="007359FE" w:rsidRDefault="007359FE" w:rsidP="007359FE">
      <w:pPr>
        <w:numPr>
          <w:ilvl w:val="2"/>
          <w:numId w:val="1"/>
        </w:numPr>
      </w:pPr>
      <w:proofErr w:type="spellStart"/>
      <w:r w:rsidRPr="007359FE">
        <w:t>feedbackDate</w:t>
      </w:r>
      <w:proofErr w:type="spellEnd"/>
    </w:p>
    <w:p w14:paraId="3A41DA39" w14:textId="77777777" w:rsidR="007359FE" w:rsidRPr="007359FE" w:rsidRDefault="007359FE" w:rsidP="007359FE">
      <w:pPr>
        <w:numPr>
          <w:ilvl w:val="2"/>
          <w:numId w:val="1"/>
        </w:numPr>
      </w:pPr>
      <w:r w:rsidRPr="007359FE">
        <w:t>rating</w:t>
      </w:r>
    </w:p>
    <w:p w14:paraId="0B5D9833" w14:textId="77777777" w:rsidR="007359FE" w:rsidRPr="007359FE" w:rsidRDefault="007359FE" w:rsidP="007359FE">
      <w:pPr>
        <w:numPr>
          <w:ilvl w:val="2"/>
          <w:numId w:val="1"/>
        </w:numPr>
      </w:pPr>
      <w:r w:rsidRPr="007359FE">
        <w:t>comments</w:t>
      </w:r>
    </w:p>
    <w:p w14:paraId="20A487B0" w14:textId="77777777" w:rsidR="007359FE" w:rsidRPr="007359FE" w:rsidRDefault="007359FE" w:rsidP="007359FE">
      <w:pPr>
        <w:numPr>
          <w:ilvl w:val="0"/>
          <w:numId w:val="1"/>
        </w:numPr>
      </w:pPr>
      <w:r w:rsidRPr="007359FE">
        <w:rPr>
          <w:b/>
          <w:bCs/>
        </w:rPr>
        <w:t>Approval</w:t>
      </w:r>
    </w:p>
    <w:p w14:paraId="62F63663" w14:textId="77777777" w:rsidR="007359FE" w:rsidRPr="007359FE" w:rsidRDefault="007359FE" w:rsidP="007359FE">
      <w:pPr>
        <w:numPr>
          <w:ilvl w:val="1"/>
          <w:numId w:val="1"/>
        </w:numPr>
      </w:pPr>
      <w:r w:rsidRPr="007359FE">
        <w:rPr>
          <w:b/>
          <w:bCs/>
        </w:rPr>
        <w:lastRenderedPageBreak/>
        <w:t>Description:</w:t>
      </w:r>
      <w:r w:rsidRPr="007359FE">
        <w:t xml:space="preserve"> Represents the approval status of service requests.</w:t>
      </w:r>
    </w:p>
    <w:p w14:paraId="1A9170CC" w14:textId="77777777" w:rsidR="007359FE" w:rsidRPr="007359FE" w:rsidRDefault="007359FE" w:rsidP="007359FE">
      <w:pPr>
        <w:numPr>
          <w:ilvl w:val="1"/>
          <w:numId w:val="1"/>
        </w:numPr>
      </w:pPr>
      <w:r w:rsidRPr="007359FE">
        <w:rPr>
          <w:b/>
          <w:bCs/>
        </w:rPr>
        <w:t>Attributes:</w:t>
      </w:r>
    </w:p>
    <w:p w14:paraId="58A10D1D" w14:textId="77777777" w:rsidR="007359FE" w:rsidRPr="007359FE" w:rsidRDefault="007359FE" w:rsidP="007359FE">
      <w:pPr>
        <w:numPr>
          <w:ilvl w:val="2"/>
          <w:numId w:val="1"/>
        </w:numPr>
      </w:pPr>
      <w:proofErr w:type="spellStart"/>
      <w:r w:rsidRPr="007359FE">
        <w:t>approvalId</w:t>
      </w:r>
      <w:proofErr w:type="spellEnd"/>
      <w:r w:rsidRPr="007359FE">
        <w:t xml:space="preserve"> (primary key)</w:t>
      </w:r>
    </w:p>
    <w:p w14:paraId="3580E48F" w14:textId="77777777" w:rsidR="007359FE" w:rsidRPr="007359FE" w:rsidRDefault="007359FE" w:rsidP="007359FE">
      <w:pPr>
        <w:numPr>
          <w:ilvl w:val="2"/>
          <w:numId w:val="1"/>
        </w:numPr>
      </w:pPr>
      <w:proofErr w:type="spellStart"/>
      <w:r w:rsidRPr="007359FE">
        <w:t>requestId</w:t>
      </w:r>
      <w:proofErr w:type="spellEnd"/>
      <w:r w:rsidRPr="007359FE">
        <w:t xml:space="preserve"> (foreign key)</w:t>
      </w:r>
    </w:p>
    <w:p w14:paraId="2CCCFF51" w14:textId="77777777" w:rsidR="007359FE" w:rsidRPr="007359FE" w:rsidRDefault="007359FE" w:rsidP="007359FE">
      <w:pPr>
        <w:numPr>
          <w:ilvl w:val="2"/>
          <w:numId w:val="1"/>
        </w:numPr>
      </w:pPr>
      <w:proofErr w:type="spellStart"/>
      <w:r w:rsidRPr="007359FE">
        <w:t>employeeId</w:t>
      </w:r>
      <w:proofErr w:type="spellEnd"/>
      <w:r w:rsidRPr="007359FE">
        <w:t xml:space="preserve"> (foreign key)</w:t>
      </w:r>
    </w:p>
    <w:p w14:paraId="4F6B9733" w14:textId="77777777" w:rsidR="007359FE" w:rsidRPr="007359FE" w:rsidRDefault="007359FE" w:rsidP="007359FE">
      <w:pPr>
        <w:numPr>
          <w:ilvl w:val="2"/>
          <w:numId w:val="1"/>
        </w:numPr>
      </w:pPr>
      <w:proofErr w:type="spellStart"/>
      <w:r w:rsidRPr="007359FE">
        <w:t>approvalDate</w:t>
      </w:r>
      <w:proofErr w:type="spellEnd"/>
    </w:p>
    <w:p w14:paraId="6D945205" w14:textId="77777777" w:rsidR="007359FE" w:rsidRPr="007359FE" w:rsidRDefault="007359FE" w:rsidP="007359FE">
      <w:pPr>
        <w:numPr>
          <w:ilvl w:val="2"/>
          <w:numId w:val="1"/>
        </w:numPr>
      </w:pPr>
      <w:r w:rsidRPr="007359FE">
        <w:t>status (e.g., Approved, Rejected)</w:t>
      </w:r>
    </w:p>
    <w:p w14:paraId="6E1B897E" w14:textId="77777777" w:rsidR="007359FE" w:rsidRPr="007359FE" w:rsidRDefault="007359FE" w:rsidP="007359FE">
      <w:pPr>
        <w:numPr>
          <w:ilvl w:val="2"/>
          <w:numId w:val="1"/>
        </w:numPr>
      </w:pPr>
      <w:r w:rsidRPr="007359FE">
        <w:t>comments</w:t>
      </w:r>
    </w:p>
    <w:p w14:paraId="31769465" w14:textId="77777777" w:rsidR="007359FE" w:rsidRPr="007359FE" w:rsidRDefault="007359FE" w:rsidP="007359FE">
      <w:pPr>
        <w:numPr>
          <w:ilvl w:val="0"/>
          <w:numId w:val="1"/>
        </w:numPr>
      </w:pPr>
      <w:r w:rsidRPr="007359FE">
        <w:rPr>
          <w:b/>
          <w:bCs/>
        </w:rPr>
        <w:t>Report</w:t>
      </w:r>
    </w:p>
    <w:p w14:paraId="2D27B6A4" w14:textId="77777777" w:rsidR="007359FE" w:rsidRPr="007359FE" w:rsidRDefault="007359FE" w:rsidP="007359FE">
      <w:pPr>
        <w:numPr>
          <w:ilvl w:val="1"/>
          <w:numId w:val="1"/>
        </w:numPr>
      </w:pPr>
      <w:r w:rsidRPr="007359FE">
        <w:rPr>
          <w:b/>
          <w:bCs/>
        </w:rPr>
        <w:t>Description:</w:t>
      </w:r>
      <w:r w:rsidRPr="007359FE">
        <w:t xml:space="preserve"> Represents reports generated for government officials based on citizen interactions.</w:t>
      </w:r>
    </w:p>
    <w:p w14:paraId="67968426" w14:textId="77777777" w:rsidR="007359FE" w:rsidRPr="007359FE" w:rsidRDefault="007359FE" w:rsidP="007359FE">
      <w:pPr>
        <w:numPr>
          <w:ilvl w:val="1"/>
          <w:numId w:val="1"/>
        </w:numPr>
      </w:pPr>
      <w:r w:rsidRPr="007359FE">
        <w:rPr>
          <w:b/>
          <w:bCs/>
        </w:rPr>
        <w:t>Attributes:</w:t>
      </w:r>
    </w:p>
    <w:p w14:paraId="14588617" w14:textId="77777777" w:rsidR="007359FE" w:rsidRPr="007359FE" w:rsidRDefault="007359FE" w:rsidP="007359FE">
      <w:pPr>
        <w:numPr>
          <w:ilvl w:val="2"/>
          <w:numId w:val="1"/>
        </w:numPr>
      </w:pPr>
      <w:proofErr w:type="spellStart"/>
      <w:r w:rsidRPr="007359FE">
        <w:t>reportId</w:t>
      </w:r>
      <w:proofErr w:type="spellEnd"/>
      <w:r w:rsidRPr="007359FE">
        <w:t xml:space="preserve"> (primary key)</w:t>
      </w:r>
    </w:p>
    <w:p w14:paraId="231CE37E" w14:textId="77777777" w:rsidR="007359FE" w:rsidRPr="007359FE" w:rsidRDefault="007359FE" w:rsidP="007359FE">
      <w:pPr>
        <w:numPr>
          <w:ilvl w:val="2"/>
          <w:numId w:val="1"/>
        </w:numPr>
      </w:pPr>
      <w:proofErr w:type="spellStart"/>
      <w:r w:rsidRPr="007359FE">
        <w:t>reportDate</w:t>
      </w:r>
      <w:proofErr w:type="spellEnd"/>
    </w:p>
    <w:p w14:paraId="26502906" w14:textId="77777777" w:rsidR="007359FE" w:rsidRPr="007359FE" w:rsidRDefault="007359FE" w:rsidP="007359FE">
      <w:pPr>
        <w:numPr>
          <w:ilvl w:val="2"/>
          <w:numId w:val="1"/>
        </w:numPr>
      </w:pPr>
      <w:proofErr w:type="spellStart"/>
      <w:r w:rsidRPr="007359FE">
        <w:t>generatedBy</w:t>
      </w:r>
      <w:proofErr w:type="spellEnd"/>
      <w:r w:rsidRPr="007359FE">
        <w:t xml:space="preserve"> (</w:t>
      </w:r>
      <w:proofErr w:type="spellStart"/>
      <w:r w:rsidRPr="007359FE">
        <w:t>employeeId</w:t>
      </w:r>
      <w:proofErr w:type="spellEnd"/>
      <w:r w:rsidRPr="007359FE">
        <w:t xml:space="preserve"> foreign key)</w:t>
      </w:r>
    </w:p>
    <w:p w14:paraId="6C429342" w14:textId="77777777" w:rsidR="007359FE" w:rsidRPr="007359FE" w:rsidRDefault="007359FE" w:rsidP="007359FE">
      <w:pPr>
        <w:numPr>
          <w:ilvl w:val="2"/>
          <w:numId w:val="1"/>
        </w:numPr>
      </w:pPr>
      <w:r w:rsidRPr="007359FE">
        <w:t>content</w:t>
      </w:r>
    </w:p>
    <w:p w14:paraId="51184123" w14:textId="77777777" w:rsidR="007359FE" w:rsidRPr="007359FE" w:rsidRDefault="007359FE" w:rsidP="007359FE">
      <w:pPr>
        <w:numPr>
          <w:ilvl w:val="0"/>
          <w:numId w:val="1"/>
        </w:numPr>
      </w:pPr>
      <w:r w:rsidRPr="007359FE">
        <w:rPr>
          <w:b/>
          <w:bCs/>
        </w:rPr>
        <w:t>Document</w:t>
      </w:r>
    </w:p>
    <w:p w14:paraId="2A87C6CA" w14:textId="77777777" w:rsidR="007359FE" w:rsidRPr="007359FE" w:rsidRDefault="007359FE" w:rsidP="007359FE">
      <w:pPr>
        <w:numPr>
          <w:ilvl w:val="1"/>
          <w:numId w:val="1"/>
        </w:numPr>
      </w:pPr>
      <w:r w:rsidRPr="007359FE">
        <w:rPr>
          <w:b/>
          <w:bCs/>
        </w:rPr>
        <w:t>Description:</w:t>
      </w:r>
      <w:r w:rsidRPr="007359FE">
        <w:t xml:space="preserve"> Represents documents uploaded by citizens for service requests.</w:t>
      </w:r>
    </w:p>
    <w:p w14:paraId="35E1FC84" w14:textId="77777777" w:rsidR="007359FE" w:rsidRPr="007359FE" w:rsidRDefault="007359FE" w:rsidP="007359FE">
      <w:pPr>
        <w:numPr>
          <w:ilvl w:val="1"/>
          <w:numId w:val="1"/>
        </w:numPr>
      </w:pPr>
      <w:r w:rsidRPr="007359FE">
        <w:rPr>
          <w:b/>
          <w:bCs/>
        </w:rPr>
        <w:t>Attributes:</w:t>
      </w:r>
    </w:p>
    <w:p w14:paraId="39A11238" w14:textId="77777777" w:rsidR="007359FE" w:rsidRPr="007359FE" w:rsidRDefault="007359FE" w:rsidP="007359FE">
      <w:pPr>
        <w:numPr>
          <w:ilvl w:val="2"/>
          <w:numId w:val="1"/>
        </w:numPr>
      </w:pPr>
      <w:proofErr w:type="spellStart"/>
      <w:r w:rsidRPr="007359FE">
        <w:t>documentId</w:t>
      </w:r>
      <w:proofErr w:type="spellEnd"/>
      <w:r w:rsidRPr="007359FE">
        <w:t xml:space="preserve"> (primary key)</w:t>
      </w:r>
    </w:p>
    <w:p w14:paraId="7344C602" w14:textId="77777777" w:rsidR="007359FE" w:rsidRPr="007359FE" w:rsidRDefault="007359FE" w:rsidP="007359FE">
      <w:pPr>
        <w:numPr>
          <w:ilvl w:val="2"/>
          <w:numId w:val="1"/>
        </w:numPr>
      </w:pPr>
      <w:proofErr w:type="spellStart"/>
      <w:r w:rsidRPr="007359FE">
        <w:t>citizenId</w:t>
      </w:r>
      <w:proofErr w:type="spellEnd"/>
      <w:r w:rsidRPr="007359FE">
        <w:t xml:space="preserve"> (foreign key)</w:t>
      </w:r>
    </w:p>
    <w:p w14:paraId="306D287F" w14:textId="77777777" w:rsidR="007359FE" w:rsidRPr="007359FE" w:rsidRDefault="007359FE" w:rsidP="007359FE">
      <w:pPr>
        <w:numPr>
          <w:ilvl w:val="2"/>
          <w:numId w:val="1"/>
        </w:numPr>
      </w:pPr>
      <w:proofErr w:type="spellStart"/>
      <w:r w:rsidRPr="007359FE">
        <w:t>filePath</w:t>
      </w:r>
      <w:proofErr w:type="spellEnd"/>
    </w:p>
    <w:p w14:paraId="66B76E05" w14:textId="77777777" w:rsidR="007359FE" w:rsidRPr="007359FE" w:rsidRDefault="007359FE" w:rsidP="007359FE">
      <w:pPr>
        <w:numPr>
          <w:ilvl w:val="2"/>
          <w:numId w:val="1"/>
        </w:numPr>
      </w:pPr>
      <w:proofErr w:type="spellStart"/>
      <w:r w:rsidRPr="007359FE">
        <w:t>uploadDate</w:t>
      </w:r>
      <w:proofErr w:type="spellEnd"/>
    </w:p>
    <w:p w14:paraId="2604A683" w14:textId="77777777" w:rsidR="007359FE" w:rsidRPr="007359FE" w:rsidRDefault="007359FE" w:rsidP="007359FE">
      <w:pPr>
        <w:numPr>
          <w:ilvl w:val="2"/>
          <w:numId w:val="1"/>
        </w:numPr>
      </w:pPr>
      <w:proofErr w:type="spellStart"/>
      <w:r w:rsidRPr="007359FE">
        <w:t>documentType</w:t>
      </w:r>
      <w:proofErr w:type="spellEnd"/>
    </w:p>
    <w:p w14:paraId="1B74AA43" w14:textId="77777777" w:rsidR="007359FE" w:rsidRPr="007359FE" w:rsidRDefault="007359FE" w:rsidP="007359FE">
      <w:pPr>
        <w:numPr>
          <w:ilvl w:val="0"/>
          <w:numId w:val="1"/>
        </w:numPr>
      </w:pPr>
      <w:r w:rsidRPr="007359FE">
        <w:rPr>
          <w:b/>
          <w:bCs/>
        </w:rPr>
        <w:t>Application</w:t>
      </w:r>
    </w:p>
    <w:p w14:paraId="65B4886E" w14:textId="77777777" w:rsidR="007359FE" w:rsidRPr="007359FE" w:rsidRDefault="007359FE" w:rsidP="007359FE">
      <w:pPr>
        <w:numPr>
          <w:ilvl w:val="1"/>
          <w:numId w:val="1"/>
        </w:numPr>
      </w:pPr>
      <w:r w:rsidRPr="007359FE">
        <w:rPr>
          <w:b/>
          <w:bCs/>
        </w:rPr>
        <w:t>Description:</w:t>
      </w:r>
      <w:r w:rsidRPr="007359FE">
        <w:t xml:space="preserve"> Represents applications submitted by citizens for various services.</w:t>
      </w:r>
    </w:p>
    <w:p w14:paraId="59E2D7B9" w14:textId="77777777" w:rsidR="007359FE" w:rsidRPr="007359FE" w:rsidRDefault="007359FE" w:rsidP="007359FE">
      <w:pPr>
        <w:numPr>
          <w:ilvl w:val="1"/>
          <w:numId w:val="1"/>
        </w:numPr>
      </w:pPr>
      <w:r w:rsidRPr="007359FE">
        <w:rPr>
          <w:b/>
          <w:bCs/>
        </w:rPr>
        <w:t>Attributes:</w:t>
      </w:r>
    </w:p>
    <w:p w14:paraId="6E7AC665" w14:textId="77777777" w:rsidR="007359FE" w:rsidRPr="007359FE" w:rsidRDefault="007359FE" w:rsidP="007359FE">
      <w:pPr>
        <w:numPr>
          <w:ilvl w:val="2"/>
          <w:numId w:val="1"/>
        </w:numPr>
      </w:pPr>
      <w:proofErr w:type="spellStart"/>
      <w:r w:rsidRPr="007359FE">
        <w:t>applicationId</w:t>
      </w:r>
      <w:proofErr w:type="spellEnd"/>
      <w:r w:rsidRPr="007359FE">
        <w:t xml:space="preserve"> (primary key)</w:t>
      </w:r>
    </w:p>
    <w:p w14:paraId="771A09FF" w14:textId="77777777" w:rsidR="007359FE" w:rsidRPr="007359FE" w:rsidRDefault="007359FE" w:rsidP="007359FE">
      <w:pPr>
        <w:numPr>
          <w:ilvl w:val="2"/>
          <w:numId w:val="1"/>
        </w:numPr>
      </w:pPr>
      <w:proofErr w:type="spellStart"/>
      <w:r w:rsidRPr="007359FE">
        <w:t>requestId</w:t>
      </w:r>
      <w:proofErr w:type="spellEnd"/>
      <w:r w:rsidRPr="007359FE">
        <w:t xml:space="preserve"> (foreign key)</w:t>
      </w:r>
    </w:p>
    <w:p w14:paraId="3CFE7ED6" w14:textId="77777777" w:rsidR="007359FE" w:rsidRPr="007359FE" w:rsidRDefault="007359FE" w:rsidP="007359FE">
      <w:pPr>
        <w:numPr>
          <w:ilvl w:val="2"/>
          <w:numId w:val="1"/>
        </w:numPr>
      </w:pPr>
      <w:r w:rsidRPr="007359FE">
        <w:t>status (e.g., Pending, Processed)</w:t>
      </w:r>
    </w:p>
    <w:p w14:paraId="0A54B3AF" w14:textId="77777777" w:rsidR="007359FE" w:rsidRPr="007359FE" w:rsidRDefault="007359FE" w:rsidP="007359FE">
      <w:pPr>
        <w:rPr>
          <w:b/>
          <w:bCs/>
        </w:rPr>
      </w:pPr>
      <w:r w:rsidRPr="007359FE">
        <w:rPr>
          <w:b/>
          <w:bCs/>
        </w:rPr>
        <w:t>Modules and Descriptions</w:t>
      </w:r>
    </w:p>
    <w:p w14:paraId="6E7DEF2D" w14:textId="77777777" w:rsidR="007359FE" w:rsidRPr="007359FE" w:rsidRDefault="007359FE" w:rsidP="007359FE">
      <w:pPr>
        <w:numPr>
          <w:ilvl w:val="0"/>
          <w:numId w:val="2"/>
        </w:numPr>
      </w:pPr>
      <w:r w:rsidRPr="007359FE">
        <w:rPr>
          <w:b/>
          <w:bCs/>
        </w:rPr>
        <w:t>Service Request Management</w:t>
      </w:r>
    </w:p>
    <w:p w14:paraId="704D90CC" w14:textId="77777777" w:rsidR="007359FE" w:rsidRPr="007359FE" w:rsidRDefault="007359FE" w:rsidP="007359FE">
      <w:pPr>
        <w:numPr>
          <w:ilvl w:val="1"/>
          <w:numId w:val="2"/>
        </w:numPr>
      </w:pPr>
      <w:r w:rsidRPr="007359FE">
        <w:t>Citizens can apply for government services (e.g., passport, license) through online forms. The system tracks the status and updates citizens about their requests.</w:t>
      </w:r>
    </w:p>
    <w:p w14:paraId="6AB8E143" w14:textId="77777777" w:rsidR="007359FE" w:rsidRPr="007359FE" w:rsidRDefault="007359FE" w:rsidP="007359FE">
      <w:pPr>
        <w:numPr>
          <w:ilvl w:val="0"/>
          <w:numId w:val="2"/>
        </w:numPr>
      </w:pPr>
      <w:r w:rsidRPr="007359FE">
        <w:rPr>
          <w:b/>
          <w:bCs/>
        </w:rPr>
        <w:t>Tax Management</w:t>
      </w:r>
    </w:p>
    <w:p w14:paraId="51A6AA9E" w14:textId="77777777" w:rsidR="007359FE" w:rsidRPr="007359FE" w:rsidRDefault="007359FE" w:rsidP="007359FE">
      <w:pPr>
        <w:numPr>
          <w:ilvl w:val="1"/>
          <w:numId w:val="2"/>
        </w:numPr>
      </w:pPr>
      <w:r w:rsidRPr="007359FE">
        <w:lastRenderedPageBreak/>
        <w:t>Citizens can file their taxes online, make payments, and track their tax records for multiple years. The system provides notifications for due dates and payment confirmations.</w:t>
      </w:r>
    </w:p>
    <w:p w14:paraId="01EC6318" w14:textId="77777777" w:rsidR="007359FE" w:rsidRPr="007359FE" w:rsidRDefault="007359FE" w:rsidP="007359FE">
      <w:pPr>
        <w:numPr>
          <w:ilvl w:val="0"/>
          <w:numId w:val="2"/>
        </w:numPr>
      </w:pPr>
      <w:r w:rsidRPr="007359FE">
        <w:rPr>
          <w:b/>
          <w:bCs/>
        </w:rPr>
        <w:t>Complaint Management</w:t>
      </w:r>
    </w:p>
    <w:p w14:paraId="64A22E36" w14:textId="77777777" w:rsidR="007359FE" w:rsidRPr="007359FE" w:rsidRDefault="007359FE" w:rsidP="007359FE">
      <w:pPr>
        <w:numPr>
          <w:ilvl w:val="1"/>
          <w:numId w:val="2"/>
        </w:numPr>
      </w:pPr>
      <w:r w:rsidRPr="007359FE">
        <w:t>Citizens can register complaints related to government services. The system allows tracking and resolution of complaints, providing citizens with updates on their status.</w:t>
      </w:r>
    </w:p>
    <w:p w14:paraId="3CD3CB0D" w14:textId="77777777" w:rsidR="007359FE" w:rsidRPr="007359FE" w:rsidRDefault="007359FE" w:rsidP="007359FE">
      <w:pPr>
        <w:numPr>
          <w:ilvl w:val="0"/>
          <w:numId w:val="2"/>
        </w:numPr>
      </w:pPr>
      <w:r w:rsidRPr="007359FE">
        <w:rPr>
          <w:b/>
          <w:bCs/>
        </w:rPr>
        <w:t>Approval and Verification</w:t>
      </w:r>
    </w:p>
    <w:p w14:paraId="24217EC0" w14:textId="77777777" w:rsidR="007359FE" w:rsidRPr="007359FE" w:rsidRDefault="007359FE" w:rsidP="007359FE">
      <w:pPr>
        <w:numPr>
          <w:ilvl w:val="1"/>
          <w:numId w:val="2"/>
        </w:numPr>
      </w:pPr>
      <w:r w:rsidRPr="007359FE">
        <w:t>Government employees can manage the approval workflow for service requests. The system allows employees to review, approve, or reject requests and provide necessary comments.</w:t>
      </w:r>
    </w:p>
    <w:p w14:paraId="34085B1A" w14:textId="77777777" w:rsidR="007359FE" w:rsidRPr="007359FE" w:rsidRDefault="007359FE" w:rsidP="007359FE">
      <w:pPr>
        <w:numPr>
          <w:ilvl w:val="0"/>
          <w:numId w:val="2"/>
        </w:numPr>
      </w:pPr>
      <w:r w:rsidRPr="007359FE">
        <w:rPr>
          <w:b/>
          <w:bCs/>
        </w:rPr>
        <w:t>Document Management</w:t>
      </w:r>
    </w:p>
    <w:p w14:paraId="3F9BB5A2" w14:textId="77777777" w:rsidR="007359FE" w:rsidRPr="007359FE" w:rsidRDefault="007359FE" w:rsidP="007359FE">
      <w:pPr>
        <w:numPr>
          <w:ilvl w:val="1"/>
          <w:numId w:val="2"/>
        </w:numPr>
      </w:pPr>
      <w:r w:rsidRPr="007359FE">
        <w:t>Citizens can upload required documents for their service requests. The system verifies and tracks the status of these documents for compliance.</w:t>
      </w:r>
    </w:p>
    <w:p w14:paraId="5393E2BD" w14:textId="77777777" w:rsidR="007359FE" w:rsidRPr="007359FE" w:rsidRDefault="007359FE" w:rsidP="007359FE">
      <w:pPr>
        <w:numPr>
          <w:ilvl w:val="0"/>
          <w:numId w:val="2"/>
        </w:numPr>
      </w:pPr>
      <w:r w:rsidRPr="007359FE">
        <w:rPr>
          <w:b/>
          <w:bCs/>
        </w:rPr>
        <w:t>Feedback and Reporting</w:t>
      </w:r>
    </w:p>
    <w:p w14:paraId="6B6E5329" w14:textId="77777777" w:rsidR="007359FE" w:rsidRPr="007359FE" w:rsidRDefault="007359FE" w:rsidP="007359FE">
      <w:pPr>
        <w:numPr>
          <w:ilvl w:val="1"/>
          <w:numId w:val="2"/>
        </w:numPr>
      </w:pPr>
      <w:r w:rsidRPr="007359FE">
        <w:t>Citizens can provide feedback on services received, which is collected and made available to government officials for review. The system generates reports for government officials based on citizen interactions.</w:t>
      </w:r>
    </w:p>
    <w:p w14:paraId="02793852" w14:textId="77777777" w:rsidR="007359FE" w:rsidRPr="007359FE" w:rsidRDefault="007359FE" w:rsidP="007359FE">
      <w:pPr>
        <w:numPr>
          <w:ilvl w:val="0"/>
          <w:numId w:val="2"/>
        </w:numPr>
      </w:pPr>
      <w:r w:rsidRPr="007359FE">
        <w:rPr>
          <w:b/>
          <w:bCs/>
        </w:rPr>
        <w:t>Payment Gateway</w:t>
      </w:r>
    </w:p>
    <w:p w14:paraId="7F724EF8" w14:textId="77777777" w:rsidR="007359FE" w:rsidRPr="007359FE" w:rsidRDefault="007359FE" w:rsidP="007359FE">
      <w:pPr>
        <w:numPr>
          <w:ilvl w:val="1"/>
          <w:numId w:val="2"/>
        </w:numPr>
      </w:pPr>
      <w:r w:rsidRPr="007359FE">
        <w:t>The system integrates with payment gateways to allow citizens to pay taxes and service fees securely. It tracks payment statuses and generates receipts.</w:t>
      </w:r>
    </w:p>
    <w:p w14:paraId="5F4C6E3D" w14:textId="77777777" w:rsidR="007359FE" w:rsidRPr="007359FE" w:rsidRDefault="007359FE" w:rsidP="007359FE">
      <w:pPr>
        <w:rPr>
          <w:b/>
          <w:bCs/>
        </w:rPr>
      </w:pPr>
      <w:r w:rsidRPr="007359FE">
        <w:rPr>
          <w:b/>
          <w:bCs/>
        </w:rPr>
        <w:t>Conclusion</w:t>
      </w:r>
    </w:p>
    <w:p w14:paraId="122E0B88" w14:textId="77777777" w:rsidR="007359FE" w:rsidRPr="007359FE" w:rsidRDefault="007359FE" w:rsidP="007359FE">
      <w:r w:rsidRPr="007359FE">
        <w:t>This requirement analysis outlines the entities and modules of the E-Governance System, focusing on improving the efficiency of government services and enhancing citizen engagement. The system's design will ensure that citizens can access essential services conveniently while providing government employees with the tools they need to manage these services effectively.</w:t>
      </w:r>
    </w:p>
    <w:p w14:paraId="672A45CE" w14:textId="77777777" w:rsidR="007359FE" w:rsidRDefault="007359FE"/>
    <w:p w14:paraId="1B1633E6" w14:textId="77777777" w:rsidR="00072402" w:rsidRDefault="00072402">
      <w:r>
        <w:br w:type="page"/>
      </w:r>
    </w:p>
    <w:p w14:paraId="2724B5D2" w14:textId="5EA9159B" w:rsidR="007359FE" w:rsidRPr="007359FE" w:rsidRDefault="007359FE" w:rsidP="007359FE">
      <w:pPr>
        <w:rPr>
          <w:b/>
          <w:bCs/>
          <w:color w:val="FF0000"/>
          <w:sz w:val="44"/>
          <w:szCs w:val="44"/>
        </w:rPr>
      </w:pPr>
      <w:r w:rsidRPr="007359FE">
        <w:rPr>
          <w:b/>
          <w:bCs/>
          <w:color w:val="FF0000"/>
          <w:sz w:val="44"/>
          <w:szCs w:val="44"/>
        </w:rPr>
        <w:lastRenderedPageBreak/>
        <w:t>Modules description</w:t>
      </w:r>
    </w:p>
    <w:p w14:paraId="0574FE31" w14:textId="6897EB24" w:rsidR="007359FE" w:rsidRPr="007359FE" w:rsidRDefault="007359FE" w:rsidP="007359FE">
      <w:pPr>
        <w:rPr>
          <w:b/>
          <w:bCs/>
        </w:rPr>
      </w:pPr>
      <w:r w:rsidRPr="007359FE">
        <w:rPr>
          <w:b/>
          <w:bCs/>
        </w:rPr>
        <w:t>1. Service Request Management</w:t>
      </w:r>
    </w:p>
    <w:p w14:paraId="74484270" w14:textId="77777777" w:rsidR="007359FE" w:rsidRPr="007359FE" w:rsidRDefault="007359FE" w:rsidP="007359FE">
      <w:r w:rsidRPr="007359FE">
        <w:rPr>
          <w:b/>
          <w:bCs/>
        </w:rPr>
        <w:t>Objective:</w:t>
      </w:r>
      <w:r w:rsidRPr="007359FE">
        <w:t xml:space="preserve"> Facilitate citizens in applying for government services online.</w:t>
      </w:r>
    </w:p>
    <w:p w14:paraId="1329BC13" w14:textId="77777777" w:rsidR="007359FE" w:rsidRPr="007359FE" w:rsidRDefault="007359FE" w:rsidP="007359FE">
      <w:pPr>
        <w:numPr>
          <w:ilvl w:val="0"/>
          <w:numId w:val="5"/>
        </w:numPr>
      </w:pPr>
      <w:r w:rsidRPr="007359FE">
        <w:rPr>
          <w:b/>
          <w:bCs/>
        </w:rPr>
        <w:t>Features:</w:t>
      </w:r>
    </w:p>
    <w:p w14:paraId="4320E245" w14:textId="77777777" w:rsidR="007359FE" w:rsidRPr="007359FE" w:rsidRDefault="007359FE" w:rsidP="007359FE">
      <w:pPr>
        <w:numPr>
          <w:ilvl w:val="1"/>
          <w:numId w:val="5"/>
        </w:numPr>
      </w:pPr>
      <w:r w:rsidRPr="007359FE">
        <w:rPr>
          <w:b/>
          <w:bCs/>
        </w:rPr>
        <w:t xml:space="preserve">Service </w:t>
      </w:r>
      <w:proofErr w:type="spellStart"/>
      <w:r w:rsidRPr="007359FE">
        <w:rPr>
          <w:b/>
          <w:bCs/>
        </w:rPr>
        <w:t>Catalog</w:t>
      </w:r>
      <w:proofErr w:type="spellEnd"/>
      <w:r w:rsidRPr="007359FE">
        <w:rPr>
          <w:b/>
          <w:bCs/>
        </w:rPr>
        <w:t>:</w:t>
      </w:r>
      <w:r w:rsidRPr="007359FE">
        <w:t xml:space="preserve"> Display available government services (e.g., passport application, license renewal).</w:t>
      </w:r>
    </w:p>
    <w:p w14:paraId="5F9541D6" w14:textId="77777777" w:rsidR="007359FE" w:rsidRPr="007359FE" w:rsidRDefault="007359FE" w:rsidP="007359FE">
      <w:pPr>
        <w:numPr>
          <w:ilvl w:val="1"/>
          <w:numId w:val="5"/>
        </w:numPr>
      </w:pPr>
      <w:r w:rsidRPr="007359FE">
        <w:rPr>
          <w:b/>
          <w:bCs/>
        </w:rPr>
        <w:t>Application Form:</w:t>
      </w:r>
      <w:r w:rsidRPr="007359FE">
        <w:t xml:space="preserve"> Provide an online form for citizens to submit service requests, including personal information and service details.</w:t>
      </w:r>
    </w:p>
    <w:p w14:paraId="7C0BA799" w14:textId="77777777" w:rsidR="007359FE" w:rsidRPr="007359FE" w:rsidRDefault="007359FE" w:rsidP="007359FE">
      <w:pPr>
        <w:numPr>
          <w:ilvl w:val="1"/>
          <w:numId w:val="5"/>
        </w:numPr>
      </w:pPr>
      <w:r w:rsidRPr="007359FE">
        <w:rPr>
          <w:b/>
          <w:bCs/>
        </w:rPr>
        <w:t>Document Upload:</w:t>
      </w:r>
      <w:r w:rsidRPr="007359FE">
        <w:t xml:space="preserve"> Allow users to upload necessary documents required for the service application.</w:t>
      </w:r>
    </w:p>
    <w:p w14:paraId="66299842" w14:textId="77777777" w:rsidR="007359FE" w:rsidRPr="007359FE" w:rsidRDefault="007359FE" w:rsidP="007359FE">
      <w:pPr>
        <w:numPr>
          <w:ilvl w:val="1"/>
          <w:numId w:val="5"/>
        </w:numPr>
      </w:pPr>
      <w:r w:rsidRPr="007359FE">
        <w:rPr>
          <w:b/>
          <w:bCs/>
        </w:rPr>
        <w:t>Status Tracking:</w:t>
      </w:r>
      <w:r w:rsidRPr="007359FE">
        <w:t xml:space="preserve"> Enable citizens to track the status of their applications in real-time.</w:t>
      </w:r>
    </w:p>
    <w:p w14:paraId="64C30998" w14:textId="77777777" w:rsidR="007359FE" w:rsidRPr="007359FE" w:rsidRDefault="007359FE" w:rsidP="007359FE">
      <w:pPr>
        <w:numPr>
          <w:ilvl w:val="1"/>
          <w:numId w:val="5"/>
        </w:numPr>
      </w:pPr>
      <w:r w:rsidRPr="007359FE">
        <w:rPr>
          <w:b/>
          <w:bCs/>
        </w:rPr>
        <w:t>Notification System:</w:t>
      </w:r>
      <w:r w:rsidRPr="007359FE">
        <w:t xml:space="preserve"> Notify citizens about updates or changes in their service requests via email or SMS.</w:t>
      </w:r>
    </w:p>
    <w:p w14:paraId="29540275" w14:textId="77777777" w:rsidR="007359FE" w:rsidRPr="007359FE" w:rsidRDefault="00AF4612" w:rsidP="007359FE">
      <w:r>
        <w:pict w14:anchorId="741C3D1D">
          <v:rect id="_x0000_i1040" style="width:0;height:1.5pt" o:hralign="center" o:hrstd="t" o:hr="t" fillcolor="#a0a0a0" stroked="f"/>
        </w:pict>
      </w:r>
    </w:p>
    <w:p w14:paraId="16EF0E1C" w14:textId="77777777" w:rsidR="007359FE" w:rsidRPr="007359FE" w:rsidRDefault="007359FE" w:rsidP="007359FE">
      <w:pPr>
        <w:rPr>
          <w:b/>
          <w:bCs/>
        </w:rPr>
      </w:pPr>
      <w:r w:rsidRPr="007359FE">
        <w:rPr>
          <w:b/>
          <w:bCs/>
        </w:rPr>
        <w:t>2. Tax Management</w:t>
      </w:r>
    </w:p>
    <w:p w14:paraId="6BFD0636" w14:textId="77777777" w:rsidR="007359FE" w:rsidRPr="007359FE" w:rsidRDefault="007359FE" w:rsidP="007359FE">
      <w:r w:rsidRPr="007359FE">
        <w:rPr>
          <w:b/>
          <w:bCs/>
        </w:rPr>
        <w:t>Objective:</w:t>
      </w:r>
      <w:r w:rsidRPr="007359FE">
        <w:t xml:space="preserve"> Streamline the online process for tax filing, payment, and tracking.</w:t>
      </w:r>
    </w:p>
    <w:p w14:paraId="64E42EBD" w14:textId="77777777" w:rsidR="007359FE" w:rsidRPr="007359FE" w:rsidRDefault="007359FE" w:rsidP="007359FE">
      <w:pPr>
        <w:numPr>
          <w:ilvl w:val="0"/>
          <w:numId w:val="6"/>
        </w:numPr>
      </w:pPr>
      <w:r w:rsidRPr="007359FE">
        <w:rPr>
          <w:b/>
          <w:bCs/>
        </w:rPr>
        <w:t>Features:</w:t>
      </w:r>
    </w:p>
    <w:p w14:paraId="20E202DF" w14:textId="77777777" w:rsidR="007359FE" w:rsidRPr="007359FE" w:rsidRDefault="007359FE" w:rsidP="007359FE">
      <w:pPr>
        <w:numPr>
          <w:ilvl w:val="1"/>
          <w:numId w:val="6"/>
        </w:numPr>
      </w:pPr>
      <w:r w:rsidRPr="007359FE">
        <w:rPr>
          <w:b/>
          <w:bCs/>
        </w:rPr>
        <w:t>Tax Filing:</w:t>
      </w:r>
      <w:r w:rsidRPr="007359FE">
        <w:t xml:space="preserve"> Provide an interface for citizens to file various taxes (e.g., income tax, property tax) online.</w:t>
      </w:r>
    </w:p>
    <w:p w14:paraId="1994E24E" w14:textId="77777777" w:rsidR="007359FE" w:rsidRPr="007359FE" w:rsidRDefault="007359FE" w:rsidP="007359FE">
      <w:pPr>
        <w:numPr>
          <w:ilvl w:val="1"/>
          <w:numId w:val="6"/>
        </w:numPr>
      </w:pPr>
      <w:r w:rsidRPr="007359FE">
        <w:rPr>
          <w:b/>
          <w:bCs/>
        </w:rPr>
        <w:t>Payment Processing:</w:t>
      </w:r>
      <w:r w:rsidRPr="007359FE">
        <w:t xml:space="preserve"> Integrate secure payment gateways for online tax payments.</w:t>
      </w:r>
    </w:p>
    <w:p w14:paraId="7FBA9423" w14:textId="77777777" w:rsidR="007359FE" w:rsidRPr="007359FE" w:rsidRDefault="007359FE" w:rsidP="007359FE">
      <w:pPr>
        <w:numPr>
          <w:ilvl w:val="1"/>
          <w:numId w:val="6"/>
        </w:numPr>
      </w:pPr>
      <w:r w:rsidRPr="007359FE">
        <w:rPr>
          <w:b/>
          <w:bCs/>
        </w:rPr>
        <w:t>Tax Record Management:</w:t>
      </w:r>
      <w:r w:rsidRPr="007359FE">
        <w:t xml:space="preserve"> Allow citizens to view, download, and print their tax records.</w:t>
      </w:r>
    </w:p>
    <w:p w14:paraId="33D1FFB2" w14:textId="77777777" w:rsidR="007359FE" w:rsidRPr="007359FE" w:rsidRDefault="007359FE" w:rsidP="007359FE">
      <w:pPr>
        <w:numPr>
          <w:ilvl w:val="1"/>
          <w:numId w:val="6"/>
        </w:numPr>
      </w:pPr>
      <w:r w:rsidRPr="007359FE">
        <w:rPr>
          <w:b/>
          <w:bCs/>
        </w:rPr>
        <w:t>Tax Calculation:</w:t>
      </w:r>
      <w:r w:rsidRPr="007359FE">
        <w:t xml:space="preserve"> Automatically calculate tax liabilities based on input data.</w:t>
      </w:r>
    </w:p>
    <w:p w14:paraId="1A4B289B" w14:textId="77777777" w:rsidR="007359FE" w:rsidRPr="007359FE" w:rsidRDefault="007359FE" w:rsidP="007359FE">
      <w:pPr>
        <w:numPr>
          <w:ilvl w:val="1"/>
          <w:numId w:val="6"/>
        </w:numPr>
      </w:pPr>
      <w:r w:rsidRPr="007359FE">
        <w:rPr>
          <w:b/>
          <w:bCs/>
        </w:rPr>
        <w:t>Deadline Reminders:</w:t>
      </w:r>
      <w:r w:rsidRPr="007359FE">
        <w:t xml:space="preserve"> Send reminders for upcoming tax filing and payment deadlines.</w:t>
      </w:r>
    </w:p>
    <w:p w14:paraId="50618D16" w14:textId="77777777" w:rsidR="007359FE" w:rsidRPr="007359FE" w:rsidRDefault="00AF4612" w:rsidP="007359FE">
      <w:r>
        <w:pict w14:anchorId="7A6189D4">
          <v:rect id="_x0000_i1041" style="width:0;height:1.5pt" o:hralign="center" o:hrstd="t" o:hr="t" fillcolor="#a0a0a0" stroked="f"/>
        </w:pict>
      </w:r>
    </w:p>
    <w:p w14:paraId="496E6979" w14:textId="77777777" w:rsidR="007359FE" w:rsidRPr="007359FE" w:rsidRDefault="007359FE" w:rsidP="007359FE">
      <w:pPr>
        <w:rPr>
          <w:b/>
          <w:bCs/>
        </w:rPr>
      </w:pPr>
      <w:r w:rsidRPr="007359FE">
        <w:rPr>
          <w:b/>
          <w:bCs/>
        </w:rPr>
        <w:t>3. Complaint Management</w:t>
      </w:r>
    </w:p>
    <w:p w14:paraId="2BD110B0" w14:textId="77777777" w:rsidR="007359FE" w:rsidRPr="007359FE" w:rsidRDefault="007359FE" w:rsidP="007359FE">
      <w:r w:rsidRPr="007359FE">
        <w:rPr>
          <w:b/>
          <w:bCs/>
        </w:rPr>
        <w:t>Objective:</w:t>
      </w:r>
      <w:r w:rsidRPr="007359FE">
        <w:t xml:space="preserve"> Enable citizens to register and track complaints regarding government services.</w:t>
      </w:r>
    </w:p>
    <w:p w14:paraId="0E79FF97" w14:textId="77777777" w:rsidR="007359FE" w:rsidRPr="007359FE" w:rsidRDefault="007359FE" w:rsidP="007359FE">
      <w:pPr>
        <w:numPr>
          <w:ilvl w:val="0"/>
          <w:numId w:val="7"/>
        </w:numPr>
      </w:pPr>
      <w:r w:rsidRPr="007359FE">
        <w:rPr>
          <w:b/>
          <w:bCs/>
        </w:rPr>
        <w:t>Features:</w:t>
      </w:r>
    </w:p>
    <w:p w14:paraId="794EFA8D" w14:textId="77777777" w:rsidR="007359FE" w:rsidRPr="007359FE" w:rsidRDefault="007359FE" w:rsidP="007359FE">
      <w:pPr>
        <w:numPr>
          <w:ilvl w:val="1"/>
          <w:numId w:val="7"/>
        </w:numPr>
      </w:pPr>
      <w:r w:rsidRPr="007359FE">
        <w:rPr>
          <w:b/>
          <w:bCs/>
        </w:rPr>
        <w:t>Complaint Registration:</w:t>
      </w:r>
      <w:r w:rsidRPr="007359FE">
        <w:t xml:space="preserve"> Provide an easy-to-use interface for citizens to submit complaints.</w:t>
      </w:r>
    </w:p>
    <w:p w14:paraId="65EEE3FD" w14:textId="77777777" w:rsidR="007359FE" w:rsidRPr="007359FE" w:rsidRDefault="007359FE" w:rsidP="007359FE">
      <w:pPr>
        <w:numPr>
          <w:ilvl w:val="1"/>
          <w:numId w:val="7"/>
        </w:numPr>
      </w:pPr>
      <w:r w:rsidRPr="007359FE">
        <w:rPr>
          <w:b/>
          <w:bCs/>
        </w:rPr>
        <w:t>Status Tracking:</w:t>
      </w:r>
      <w:r w:rsidRPr="007359FE">
        <w:t xml:space="preserve"> Allow citizens to track the progress of their complaints.</w:t>
      </w:r>
    </w:p>
    <w:p w14:paraId="18AD48FD" w14:textId="77777777" w:rsidR="007359FE" w:rsidRPr="007359FE" w:rsidRDefault="007359FE" w:rsidP="007359FE">
      <w:pPr>
        <w:numPr>
          <w:ilvl w:val="1"/>
          <w:numId w:val="7"/>
        </w:numPr>
      </w:pPr>
      <w:r w:rsidRPr="007359FE">
        <w:rPr>
          <w:b/>
          <w:bCs/>
        </w:rPr>
        <w:t>Resolution History:</w:t>
      </w:r>
      <w:r w:rsidRPr="007359FE">
        <w:t xml:space="preserve"> Maintain a record of past complaints and their resolutions for reference.</w:t>
      </w:r>
    </w:p>
    <w:p w14:paraId="4AD5D0D9" w14:textId="77777777" w:rsidR="007359FE" w:rsidRPr="007359FE" w:rsidRDefault="007359FE" w:rsidP="007359FE">
      <w:pPr>
        <w:numPr>
          <w:ilvl w:val="1"/>
          <w:numId w:val="7"/>
        </w:numPr>
      </w:pPr>
      <w:r w:rsidRPr="007359FE">
        <w:rPr>
          <w:b/>
          <w:bCs/>
        </w:rPr>
        <w:t>Feedback Loop:</w:t>
      </w:r>
      <w:r w:rsidRPr="007359FE">
        <w:t xml:space="preserve"> Encourage citizens to provide feedback on the complaint resolution process.</w:t>
      </w:r>
    </w:p>
    <w:p w14:paraId="07BA04DB" w14:textId="77777777" w:rsidR="007359FE" w:rsidRPr="007359FE" w:rsidRDefault="00AF4612" w:rsidP="007359FE">
      <w:r>
        <w:pict w14:anchorId="0AF17371">
          <v:rect id="_x0000_i1042" style="width:0;height:1.5pt" o:hralign="center" o:hrstd="t" o:hr="t" fillcolor="#a0a0a0" stroked="f"/>
        </w:pict>
      </w:r>
    </w:p>
    <w:p w14:paraId="0658E7E1" w14:textId="77777777" w:rsidR="007359FE" w:rsidRPr="007359FE" w:rsidRDefault="007359FE" w:rsidP="007359FE">
      <w:pPr>
        <w:rPr>
          <w:b/>
          <w:bCs/>
        </w:rPr>
      </w:pPr>
      <w:r w:rsidRPr="007359FE">
        <w:rPr>
          <w:b/>
          <w:bCs/>
        </w:rPr>
        <w:t>4. Approval and Verification</w:t>
      </w:r>
    </w:p>
    <w:p w14:paraId="1BC45D8F" w14:textId="77777777" w:rsidR="007359FE" w:rsidRPr="007359FE" w:rsidRDefault="007359FE" w:rsidP="007359FE">
      <w:r w:rsidRPr="007359FE">
        <w:rPr>
          <w:b/>
          <w:bCs/>
        </w:rPr>
        <w:t>Objective:</w:t>
      </w:r>
      <w:r w:rsidRPr="007359FE">
        <w:t xml:space="preserve"> Manage the approval workflows for various service requests.</w:t>
      </w:r>
    </w:p>
    <w:p w14:paraId="574600FA" w14:textId="77777777" w:rsidR="007359FE" w:rsidRPr="007359FE" w:rsidRDefault="007359FE" w:rsidP="007359FE">
      <w:pPr>
        <w:numPr>
          <w:ilvl w:val="0"/>
          <w:numId w:val="8"/>
        </w:numPr>
      </w:pPr>
      <w:r w:rsidRPr="007359FE">
        <w:rPr>
          <w:b/>
          <w:bCs/>
        </w:rPr>
        <w:t>Features:</w:t>
      </w:r>
    </w:p>
    <w:p w14:paraId="33A06258" w14:textId="77777777" w:rsidR="007359FE" w:rsidRPr="007359FE" w:rsidRDefault="007359FE" w:rsidP="007359FE">
      <w:pPr>
        <w:numPr>
          <w:ilvl w:val="1"/>
          <w:numId w:val="8"/>
        </w:numPr>
      </w:pPr>
      <w:r w:rsidRPr="007359FE">
        <w:rPr>
          <w:b/>
          <w:bCs/>
        </w:rPr>
        <w:lastRenderedPageBreak/>
        <w:t>Approval Dashboard:</w:t>
      </w:r>
      <w:r w:rsidRPr="007359FE">
        <w:t xml:space="preserve"> Provide government employees with a dashboard to view and manage pending service requests.</w:t>
      </w:r>
    </w:p>
    <w:p w14:paraId="2AE9968C" w14:textId="77777777" w:rsidR="007359FE" w:rsidRPr="007359FE" w:rsidRDefault="007359FE" w:rsidP="007359FE">
      <w:pPr>
        <w:numPr>
          <w:ilvl w:val="1"/>
          <w:numId w:val="8"/>
        </w:numPr>
      </w:pPr>
      <w:r w:rsidRPr="007359FE">
        <w:rPr>
          <w:b/>
          <w:bCs/>
        </w:rPr>
        <w:t>Approval Process:</w:t>
      </w:r>
      <w:r w:rsidRPr="007359FE">
        <w:t xml:space="preserve"> Facilitate the approval or rejection of service requests, including comments for clarity.</w:t>
      </w:r>
    </w:p>
    <w:p w14:paraId="5E4144C3" w14:textId="77777777" w:rsidR="007359FE" w:rsidRPr="007359FE" w:rsidRDefault="007359FE" w:rsidP="007359FE">
      <w:pPr>
        <w:numPr>
          <w:ilvl w:val="1"/>
          <w:numId w:val="8"/>
        </w:numPr>
      </w:pPr>
      <w:r w:rsidRPr="007359FE">
        <w:rPr>
          <w:b/>
          <w:bCs/>
        </w:rPr>
        <w:t>Workflow Automation:</w:t>
      </w:r>
      <w:r w:rsidRPr="007359FE">
        <w:t xml:space="preserve"> Automate routing of requests based on predefined criteria and department responsibilities.</w:t>
      </w:r>
    </w:p>
    <w:p w14:paraId="08F7C6C2" w14:textId="77777777" w:rsidR="007359FE" w:rsidRPr="007359FE" w:rsidRDefault="007359FE" w:rsidP="007359FE">
      <w:pPr>
        <w:numPr>
          <w:ilvl w:val="1"/>
          <w:numId w:val="8"/>
        </w:numPr>
      </w:pPr>
      <w:r w:rsidRPr="007359FE">
        <w:rPr>
          <w:b/>
          <w:bCs/>
        </w:rPr>
        <w:t>Notification System:</w:t>
      </w:r>
      <w:r w:rsidRPr="007359FE">
        <w:t xml:space="preserve"> Notify citizens about the approval status of their service requests.</w:t>
      </w:r>
    </w:p>
    <w:p w14:paraId="2490B2C1" w14:textId="77777777" w:rsidR="007359FE" w:rsidRPr="007359FE" w:rsidRDefault="00AF4612" w:rsidP="007359FE">
      <w:r>
        <w:pict w14:anchorId="6BE67F67">
          <v:rect id="_x0000_i1043" style="width:0;height:1.5pt" o:hralign="center" o:hrstd="t" o:hr="t" fillcolor="#a0a0a0" stroked="f"/>
        </w:pict>
      </w:r>
    </w:p>
    <w:p w14:paraId="5E266B61" w14:textId="77777777" w:rsidR="007359FE" w:rsidRPr="007359FE" w:rsidRDefault="007359FE" w:rsidP="007359FE">
      <w:pPr>
        <w:rPr>
          <w:b/>
          <w:bCs/>
        </w:rPr>
      </w:pPr>
      <w:r w:rsidRPr="007359FE">
        <w:rPr>
          <w:b/>
          <w:bCs/>
        </w:rPr>
        <w:t>5. Document Management</w:t>
      </w:r>
    </w:p>
    <w:p w14:paraId="02F25D35" w14:textId="77777777" w:rsidR="007359FE" w:rsidRPr="007359FE" w:rsidRDefault="007359FE" w:rsidP="007359FE">
      <w:r w:rsidRPr="007359FE">
        <w:rPr>
          <w:b/>
          <w:bCs/>
        </w:rPr>
        <w:t>Objective:</w:t>
      </w:r>
      <w:r w:rsidRPr="007359FE">
        <w:t xml:space="preserve"> Manage the upload, verification, and storage of documents related to service requests.</w:t>
      </w:r>
    </w:p>
    <w:p w14:paraId="26EE5C20" w14:textId="77777777" w:rsidR="007359FE" w:rsidRPr="007359FE" w:rsidRDefault="007359FE" w:rsidP="007359FE">
      <w:pPr>
        <w:numPr>
          <w:ilvl w:val="0"/>
          <w:numId w:val="9"/>
        </w:numPr>
      </w:pPr>
      <w:r w:rsidRPr="007359FE">
        <w:rPr>
          <w:b/>
          <w:bCs/>
        </w:rPr>
        <w:t>Features:</w:t>
      </w:r>
    </w:p>
    <w:p w14:paraId="2150EF00" w14:textId="77777777" w:rsidR="007359FE" w:rsidRPr="007359FE" w:rsidRDefault="007359FE" w:rsidP="007359FE">
      <w:pPr>
        <w:numPr>
          <w:ilvl w:val="1"/>
          <w:numId w:val="9"/>
        </w:numPr>
      </w:pPr>
      <w:r w:rsidRPr="007359FE">
        <w:rPr>
          <w:b/>
          <w:bCs/>
        </w:rPr>
        <w:t>Document Upload:</w:t>
      </w:r>
      <w:r w:rsidRPr="007359FE">
        <w:t xml:space="preserve"> Allow citizens to upload required documents during the application process.</w:t>
      </w:r>
    </w:p>
    <w:p w14:paraId="38EDA665" w14:textId="77777777" w:rsidR="007359FE" w:rsidRPr="007359FE" w:rsidRDefault="007359FE" w:rsidP="007359FE">
      <w:pPr>
        <w:numPr>
          <w:ilvl w:val="1"/>
          <w:numId w:val="9"/>
        </w:numPr>
      </w:pPr>
      <w:r w:rsidRPr="007359FE">
        <w:rPr>
          <w:b/>
          <w:bCs/>
        </w:rPr>
        <w:t>Document Verification:</w:t>
      </w:r>
      <w:r w:rsidRPr="007359FE">
        <w:t xml:space="preserve"> Enable government employees to verify the authenticity of uploaded documents.</w:t>
      </w:r>
    </w:p>
    <w:p w14:paraId="101550E7" w14:textId="77777777" w:rsidR="007359FE" w:rsidRPr="007359FE" w:rsidRDefault="007359FE" w:rsidP="007359FE">
      <w:pPr>
        <w:numPr>
          <w:ilvl w:val="1"/>
          <w:numId w:val="9"/>
        </w:numPr>
      </w:pPr>
      <w:r w:rsidRPr="007359FE">
        <w:rPr>
          <w:b/>
          <w:bCs/>
        </w:rPr>
        <w:t>Storage and Retrieval:</w:t>
      </w:r>
      <w:r w:rsidRPr="007359FE">
        <w:t xml:space="preserve"> Provide a secure storage solution for documents with easy retrieval options.</w:t>
      </w:r>
    </w:p>
    <w:p w14:paraId="1CCD6A16" w14:textId="77777777" w:rsidR="007359FE" w:rsidRPr="007359FE" w:rsidRDefault="007359FE" w:rsidP="007359FE">
      <w:pPr>
        <w:numPr>
          <w:ilvl w:val="1"/>
          <w:numId w:val="9"/>
        </w:numPr>
      </w:pPr>
      <w:r w:rsidRPr="007359FE">
        <w:rPr>
          <w:b/>
          <w:bCs/>
        </w:rPr>
        <w:t>Document Tracking:</w:t>
      </w:r>
      <w:r w:rsidRPr="007359FE">
        <w:t xml:space="preserve"> Keep track of document statuses (pending, approved, rejected).</w:t>
      </w:r>
    </w:p>
    <w:p w14:paraId="0F6BA25D" w14:textId="77777777" w:rsidR="007359FE" w:rsidRPr="007359FE" w:rsidRDefault="00AF4612" w:rsidP="007359FE">
      <w:r>
        <w:pict w14:anchorId="04B28BF5">
          <v:rect id="_x0000_i1044" style="width:0;height:1.5pt" o:hralign="center" o:hrstd="t" o:hr="t" fillcolor="#a0a0a0" stroked="f"/>
        </w:pict>
      </w:r>
    </w:p>
    <w:p w14:paraId="2F40917E" w14:textId="77777777" w:rsidR="007359FE" w:rsidRPr="007359FE" w:rsidRDefault="007359FE" w:rsidP="007359FE">
      <w:pPr>
        <w:rPr>
          <w:b/>
          <w:bCs/>
        </w:rPr>
      </w:pPr>
      <w:r w:rsidRPr="007359FE">
        <w:rPr>
          <w:b/>
          <w:bCs/>
        </w:rPr>
        <w:t>6. Feedback and Reporting</w:t>
      </w:r>
    </w:p>
    <w:p w14:paraId="5B1A6218" w14:textId="77777777" w:rsidR="007359FE" w:rsidRPr="007359FE" w:rsidRDefault="007359FE" w:rsidP="007359FE">
      <w:r w:rsidRPr="007359FE">
        <w:rPr>
          <w:b/>
          <w:bCs/>
        </w:rPr>
        <w:t>Objective:</w:t>
      </w:r>
      <w:r w:rsidRPr="007359FE">
        <w:t xml:space="preserve"> Collect citizen feedback and generate reports for government officials.</w:t>
      </w:r>
    </w:p>
    <w:p w14:paraId="1E320BF6" w14:textId="77777777" w:rsidR="007359FE" w:rsidRPr="007359FE" w:rsidRDefault="007359FE" w:rsidP="007359FE">
      <w:pPr>
        <w:numPr>
          <w:ilvl w:val="0"/>
          <w:numId w:val="10"/>
        </w:numPr>
      </w:pPr>
      <w:r w:rsidRPr="007359FE">
        <w:rPr>
          <w:b/>
          <w:bCs/>
        </w:rPr>
        <w:t>Features:</w:t>
      </w:r>
    </w:p>
    <w:p w14:paraId="01019CA9" w14:textId="77777777" w:rsidR="007359FE" w:rsidRPr="007359FE" w:rsidRDefault="007359FE" w:rsidP="007359FE">
      <w:pPr>
        <w:numPr>
          <w:ilvl w:val="1"/>
          <w:numId w:val="10"/>
        </w:numPr>
      </w:pPr>
      <w:r w:rsidRPr="007359FE">
        <w:rPr>
          <w:b/>
          <w:bCs/>
        </w:rPr>
        <w:t>Feedback Submission:</w:t>
      </w:r>
      <w:r w:rsidRPr="007359FE">
        <w:t xml:space="preserve"> Enable citizens to provide feedback on services and the overall e-governance experience.</w:t>
      </w:r>
    </w:p>
    <w:p w14:paraId="35E3AD07" w14:textId="77777777" w:rsidR="007359FE" w:rsidRPr="007359FE" w:rsidRDefault="007359FE" w:rsidP="007359FE">
      <w:pPr>
        <w:numPr>
          <w:ilvl w:val="1"/>
          <w:numId w:val="10"/>
        </w:numPr>
      </w:pPr>
      <w:r w:rsidRPr="007359FE">
        <w:rPr>
          <w:b/>
          <w:bCs/>
        </w:rPr>
        <w:t>Feedback Analysis:</w:t>
      </w:r>
      <w:r w:rsidRPr="007359FE">
        <w:t xml:space="preserve"> </w:t>
      </w:r>
      <w:proofErr w:type="spellStart"/>
      <w:r w:rsidRPr="007359FE">
        <w:t>Analyze</w:t>
      </w:r>
      <w:proofErr w:type="spellEnd"/>
      <w:r w:rsidRPr="007359FE">
        <w:t xml:space="preserve"> feedback for trends and areas of improvement.</w:t>
      </w:r>
    </w:p>
    <w:p w14:paraId="7A71B0C5" w14:textId="77777777" w:rsidR="007359FE" w:rsidRPr="007359FE" w:rsidRDefault="007359FE" w:rsidP="007359FE">
      <w:pPr>
        <w:numPr>
          <w:ilvl w:val="1"/>
          <w:numId w:val="10"/>
        </w:numPr>
      </w:pPr>
      <w:r w:rsidRPr="007359FE">
        <w:rPr>
          <w:b/>
          <w:bCs/>
        </w:rPr>
        <w:t>Report Generation:</w:t>
      </w:r>
      <w:r w:rsidRPr="007359FE">
        <w:t xml:space="preserve"> Generate reports for government officials to evaluate service performance and citizen satisfaction.</w:t>
      </w:r>
    </w:p>
    <w:p w14:paraId="769768F4" w14:textId="77777777" w:rsidR="007359FE" w:rsidRPr="007359FE" w:rsidRDefault="007359FE" w:rsidP="007359FE">
      <w:pPr>
        <w:numPr>
          <w:ilvl w:val="1"/>
          <w:numId w:val="10"/>
        </w:numPr>
      </w:pPr>
      <w:r w:rsidRPr="007359FE">
        <w:rPr>
          <w:b/>
          <w:bCs/>
        </w:rPr>
        <w:t>Dashboard Analytics:</w:t>
      </w:r>
      <w:r w:rsidRPr="007359FE">
        <w:t xml:space="preserve"> Provide visual analytics dashboards to display key metrics and insights.</w:t>
      </w:r>
    </w:p>
    <w:p w14:paraId="29A24E5B" w14:textId="77777777" w:rsidR="007359FE" w:rsidRPr="007359FE" w:rsidRDefault="00AF4612" w:rsidP="007359FE">
      <w:r>
        <w:pict w14:anchorId="50AFDB18">
          <v:rect id="_x0000_i1045" style="width:0;height:1.5pt" o:hralign="center" o:hrstd="t" o:hr="t" fillcolor="#a0a0a0" stroked="f"/>
        </w:pict>
      </w:r>
    </w:p>
    <w:p w14:paraId="52A4BA52" w14:textId="77777777" w:rsidR="007359FE" w:rsidRPr="007359FE" w:rsidRDefault="007359FE" w:rsidP="007359FE">
      <w:pPr>
        <w:rPr>
          <w:b/>
          <w:bCs/>
        </w:rPr>
      </w:pPr>
      <w:r w:rsidRPr="007359FE">
        <w:rPr>
          <w:b/>
          <w:bCs/>
        </w:rPr>
        <w:t>7. Payment Gateway</w:t>
      </w:r>
    </w:p>
    <w:p w14:paraId="148CBDA6" w14:textId="77777777" w:rsidR="007359FE" w:rsidRPr="007359FE" w:rsidRDefault="007359FE" w:rsidP="007359FE">
      <w:r w:rsidRPr="007359FE">
        <w:rPr>
          <w:b/>
          <w:bCs/>
        </w:rPr>
        <w:t>Objective:</w:t>
      </w:r>
      <w:r w:rsidRPr="007359FE">
        <w:t xml:space="preserve"> Facilitate secure payment processing for taxes and service fees.</w:t>
      </w:r>
    </w:p>
    <w:p w14:paraId="76544552" w14:textId="77777777" w:rsidR="007359FE" w:rsidRPr="007359FE" w:rsidRDefault="007359FE" w:rsidP="007359FE">
      <w:pPr>
        <w:numPr>
          <w:ilvl w:val="0"/>
          <w:numId w:val="11"/>
        </w:numPr>
      </w:pPr>
      <w:r w:rsidRPr="007359FE">
        <w:rPr>
          <w:b/>
          <w:bCs/>
        </w:rPr>
        <w:t>Features:</w:t>
      </w:r>
    </w:p>
    <w:p w14:paraId="19F44796" w14:textId="77777777" w:rsidR="007359FE" w:rsidRPr="007359FE" w:rsidRDefault="007359FE" w:rsidP="007359FE">
      <w:pPr>
        <w:numPr>
          <w:ilvl w:val="1"/>
          <w:numId w:val="11"/>
        </w:numPr>
      </w:pPr>
      <w:r w:rsidRPr="007359FE">
        <w:rPr>
          <w:b/>
          <w:bCs/>
        </w:rPr>
        <w:t>Multiple Payment Options:</w:t>
      </w:r>
      <w:r w:rsidRPr="007359FE">
        <w:t xml:space="preserve"> Support various payment methods (credit/debit cards, net banking, mobile wallets).</w:t>
      </w:r>
    </w:p>
    <w:p w14:paraId="4B6B1571" w14:textId="77777777" w:rsidR="007359FE" w:rsidRPr="007359FE" w:rsidRDefault="007359FE" w:rsidP="007359FE">
      <w:pPr>
        <w:numPr>
          <w:ilvl w:val="1"/>
          <w:numId w:val="11"/>
        </w:numPr>
      </w:pPr>
      <w:r w:rsidRPr="007359FE">
        <w:rPr>
          <w:b/>
          <w:bCs/>
        </w:rPr>
        <w:t>Secure Transactions:</w:t>
      </w:r>
      <w:r w:rsidRPr="007359FE">
        <w:t xml:space="preserve"> Ensure the security of payment transactions through encryption and compliance with standards.</w:t>
      </w:r>
    </w:p>
    <w:p w14:paraId="6622629F" w14:textId="77777777" w:rsidR="007359FE" w:rsidRPr="007359FE" w:rsidRDefault="007359FE" w:rsidP="007359FE">
      <w:pPr>
        <w:numPr>
          <w:ilvl w:val="1"/>
          <w:numId w:val="11"/>
        </w:numPr>
      </w:pPr>
      <w:r w:rsidRPr="007359FE">
        <w:rPr>
          <w:b/>
          <w:bCs/>
        </w:rPr>
        <w:t>Transaction History:</w:t>
      </w:r>
      <w:r w:rsidRPr="007359FE">
        <w:t xml:space="preserve"> Allow citizens to view their payment history and download receipts.</w:t>
      </w:r>
    </w:p>
    <w:p w14:paraId="502E4E0B" w14:textId="77777777" w:rsidR="007359FE" w:rsidRPr="007359FE" w:rsidRDefault="007359FE" w:rsidP="007359FE">
      <w:pPr>
        <w:numPr>
          <w:ilvl w:val="1"/>
          <w:numId w:val="11"/>
        </w:numPr>
      </w:pPr>
      <w:r w:rsidRPr="007359FE">
        <w:rPr>
          <w:b/>
          <w:bCs/>
        </w:rPr>
        <w:t>Payment Confirmation:</w:t>
      </w:r>
      <w:r w:rsidRPr="007359FE">
        <w:t xml:space="preserve"> Provide instant payment confirmation notifications to citizens.</w:t>
      </w:r>
    </w:p>
    <w:p w14:paraId="51704800" w14:textId="77777777" w:rsidR="007359FE" w:rsidRPr="007359FE" w:rsidRDefault="007359FE" w:rsidP="007359FE">
      <w:pPr>
        <w:rPr>
          <w:b/>
          <w:bCs/>
        </w:rPr>
      </w:pPr>
      <w:r w:rsidRPr="007359FE">
        <w:rPr>
          <w:b/>
          <w:bCs/>
        </w:rPr>
        <w:lastRenderedPageBreak/>
        <w:t>Workflow Overview</w:t>
      </w:r>
    </w:p>
    <w:p w14:paraId="5B870270" w14:textId="77777777" w:rsidR="007359FE" w:rsidRPr="007359FE" w:rsidRDefault="007359FE" w:rsidP="007359FE">
      <w:r w:rsidRPr="007359FE">
        <w:t>The workflow involves several stages for citizens submitting requests for government services, filing taxes, and managing complaints. It also includes steps for government employees to process these requests and manage feedback and approvals.</w:t>
      </w:r>
    </w:p>
    <w:p w14:paraId="657565BE" w14:textId="77777777" w:rsidR="007359FE" w:rsidRPr="007359FE" w:rsidRDefault="00AF4612" w:rsidP="007359FE">
      <w:r>
        <w:pict w14:anchorId="126EF6F5">
          <v:rect id="_x0000_i1046" style="width:0;height:1.5pt" o:hralign="center" o:hrstd="t" o:hr="t" fillcolor="#a0a0a0" stroked="f"/>
        </w:pict>
      </w:r>
    </w:p>
    <w:p w14:paraId="63CD08CE" w14:textId="77777777" w:rsidR="007359FE" w:rsidRPr="007359FE" w:rsidRDefault="007359FE" w:rsidP="007359FE">
      <w:pPr>
        <w:rPr>
          <w:b/>
          <w:bCs/>
        </w:rPr>
      </w:pPr>
      <w:r w:rsidRPr="007359FE">
        <w:rPr>
          <w:b/>
          <w:bCs/>
        </w:rPr>
        <w:t>1. Citizen Workflow</w:t>
      </w:r>
    </w:p>
    <w:p w14:paraId="4BD7BE6C" w14:textId="77777777" w:rsidR="007359FE" w:rsidRPr="007359FE" w:rsidRDefault="007359FE" w:rsidP="007359FE">
      <w:pPr>
        <w:rPr>
          <w:b/>
          <w:bCs/>
        </w:rPr>
      </w:pPr>
      <w:r w:rsidRPr="007359FE">
        <w:rPr>
          <w:b/>
          <w:bCs/>
        </w:rPr>
        <w:t>A. Service Request Management</w:t>
      </w:r>
    </w:p>
    <w:p w14:paraId="2EB10B2E" w14:textId="77777777" w:rsidR="007359FE" w:rsidRPr="007359FE" w:rsidRDefault="007359FE" w:rsidP="007359FE">
      <w:pPr>
        <w:numPr>
          <w:ilvl w:val="0"/>
          <w:numId w:val="12"/>
        </w:numPr>
      </w:pPr>
      <w:r w:rsidRPr="007359FE">
        <w:rPr>
          <w:b/>
          <w:bCs/>
        </w:rPr>
        <w:t xml:space="preserve">Access Service </w:t>
      </w:r>
      <w:proofErr w:type="spellStart"/>
      <w:r w:rsidRPr="007359FE">
        <w:rPr>
          <w:b/>
          <w:bCs/>
        </w:rPr>
        <w:t>Catalog</w:t>
      </w:r>
      <w:proofErr w:type="spellEnd"/>
      <w:r w:rsidRPr="007359FE">
        <w:rPr>
          <w:b/>
          <w:bCs/>
        </w:rPr>
        <w:t>:</w:t>
      </w:r>
    </w:p>
    <w:p w14:paraId="5906A44C" w14:textId="77777777" w:rsidR="007359FE" w:rsidRPr="007359FE" w:rsidRDefault="007359FE" w:rsidP="007359FE">
      <w:pPr>
        <w:numPr>
          <w:ilvl w:val="1"/>
          <w:numId w:val="12"/>
        </w:numPr>
      </w:pPr>
      <w:r w:rsidRPr="007359FE">
        <w:t>Citizen logs in to the E-Governance portal.</w:t>
      </w:r>
    </w:p>
    <w:p w14:paraId="6ED9E77A" w14:textId="77777777" w:rsidR="007359FE" w:rsidRPr="007359FE" w:rsidRDefault="007359FE" w:rsidP="007359FE">
      <w:pPr>
        <w:numPr>
          <w:ilvl w:val="1"/>
          <w:numId w:val="12"/>
        </w:numPr>
      </w:pPr>
      <w:r w:rsidRPr="007359FE">
        <w:t xml:space="preserve">Citizen navigates to the Service </w:t>
      </w:r>
      <w:proofErr w:type="spellStart"/>
      <w:r w:rsidRPr="007359FE">
        <w:t>Catalog</w:t>
      </w:r>
      <w:proofErr w:type="spellEnd"/>
      <w:r w:rsidRPr="007359FE">
        <w:t>.</w:t>
      </w:r>
    </w:p>
    <w:p w14:paraId="3892146E" w14:textId="77777777" w:rsidR="007359FE" w:rsidRPr="007359FE" w:rsidRDefault="007359FE" w:rsidP="007359FE">
      <w:pPr>
        <w:numPr>
          <w:ilvl w:val="0"/>
          <w:numId w:val="12"/>
        </w:numPr>
      </w:pPr>
      <w:r w:rsidRPr="007359FE">
        <w:rPr>
          <w:b/>
          <w:bCs/>
        </w:rPr>
        <w:t>Submit Service Request:</w:t>
      </w:r>
    </w:p>
    <w:p w14:paraId="57268305" w14:textId="77777777" w:rsidR="007359FE" w:rsidRPr="007359FE" w:rsidRDefault="007359FE" w:rsidP="007359FE">
      <w:pPr>
        <w:numPr>
          <w:ilvl w:val="1"/>
          <w:numId w:val="12"/>
        </w:numPr>
      </w:pPr>
      <w:r w:rsidRPr="007359FE">
        <w:t>Citizen selects a service (e.g., passport application).</w:t>
      </w:r>
    </w:p>
    <w:p w14:paraId="7B7D4675" w14:textId="77777777" w:rsidR="007359FE" w:rsidRPr="007359FE" w:rsidRDefault="007359FE" w:rsidP="007359FE">
      <w:pPr>
        <w:numPr>
          <w:ilvl w:val="1"/>
          <w:numId w:val="12"/>
        </w:numPr>
      </w:pPr>
      <w:r w:rsidRPr="007359FE">
        <w:t>Citizen fills out the online application form.</w:t>
      </w:r>
    </w:p>
    <w:p w14:paraId="1004E913" w14:textId="77777777" w:rsidR="007359FE" w:rsidRPr="007359FE" w:rsidRDefault="007359FE" w:rsidP="007359FE">
      <w:pPr>
        <w:numPr>
          <w:ilvl w:val="1"/>
          <w:numId w:val="12"/>
        </w:numPr>
      </w:pPr>
      <w:r w:rsidRPr="007359FE">
        <w:t>Citizen uploads required documents.</w:t>
      </w:r>
    </w:p>
    <w:p w14:paraId="276E270A" w14:textId="77777777" w:rsidR="007359FE" w:rsidRPr="007359FE" w:rsidRDefault="007359FE" w:rsidP="007359FE">
      <w:pPr>
        <w:numPr>
          <w:ilvl w:val="1"/>
          <w:numId w:val="12"/>
        </w:numPr>
      </w:pPr>
      <w:r w:rsidRPr="007359FE">
        <w:t>Citizen submits the application.</w:t>
      </w:r>
    </w:p>
    <w:p w14:paraId="47DC79C2" w14:textId="77777777" w:rsidR="007359FE" w:rsidRPr="007359FE" w:rsidRDefault="007359FE" w:rsidP="007359FE">
      <w:pPr>
        <w:numPr>
          <w:ilvl w:val="0"/>
          <w:numId w:val="12"/>
        </w:numPr>
      </w:pPr>
      <w:r w:rsidRPr="007359FE">
        <w:rPr>
          <w:b/>
          <w:bCs/>
        </w:rPr>
        <w:t>Receive Confirmation:</w:t>
      </w:r>
    </w:p>
    <w:p w14:paraId="7037DA1F" w14:textId="77777777" w:rsidR="007359FE" w:rsidRPr="007359FE" w:rsidRDefault="007359FE" w:rsidP="007359FE">
      <w:pPr>
        <w:numPr>
          <w:ilvl w:val="1"/>
          <w:numId w:val="12"/>
        </w:numPr>
      </w:pPr>
      <w:r w:rsidRPr="007359FE">
        <w:t>Citizen receives a confirmation email/SMS with the request ID and expected processing time.</w:t>
      </w:r>
    </w:p>
    <w:p w14:paraId="29B7BE84" w14:textId="77777777" w:rsidR="007359FE" w:rsidRPr="007359FE" w:rsidRDefault="007359FE" w:rsidP="007359FE">
      <w:pPr>
        <w:numPr>
          <w:ilvl w:val="0"/>
          <w:numId w:val="12"/>
        </w:numPr>
      </w:pPr>
      <w:r w:rsidRPr="007359FE">
        <w:rPr>
          <w:b/>
          <w:bCs/>
        </w:rPr>
        <w:t>Track Request Status:</w:t>
      </w:r>
    </w:p>
    <w:p w14:paraId="09148D1F" w14:textId="77777777" w:rsidR="007359FE" w:rsidRPr="007359FE" w:rsidRDefault="007359FE" w:rsidP="007359FE">
      <w:pPr>
        <w:numPr>
          <w:ilvl w:val="1"/>
          <w:numId w:val="12"/>
        </w:numPr>
      </w:pPr>
      <w:r w:rsidRPr="007359FE">
        <w:t>Citizen can check the status of their request in real-time.</w:t>
      </w:r>
    </w:p>
    <w:p w14:paraId="74769674" w14:textId="77777777" w:rsidR="007359FE" w:rsidRPr="007359FE" w:rsidRDefault="007359FE" w:rsidP="007359FE">
      <w:pPr>
        <w:numPr>
          <w:ilvl w:val="0"/>
          <w:numId w:val="12"/>
        </w:numPr>
      </w:pPr>
      <w:r w:rsidRPr="007359FE">
        <w:rPr>
          <w:b/>
          <w:bCs/>
        </w:rPr>
        <w:t>Receive Notification:</w:t>
      </w:r>
    </w:p>
    <w:p w14:paraId="0476E930" w14:textId="77777777" w:rsidR="007359FE" w:rsidRPr="007359FE" w:rsidRDefault="007359FE" w:rsidP="007359FE">
      <w:pPr>
        <w:numPr>
          <w:ilvl w:val="1"/>
          <w:numId w:val="12"/>
        </w:numPr>
      </w:pPr>
      <w:r w:rsidRPr="007359FE">
        <w:t>Citizen is notified via email/SMS of any updates, such as approval or additional information required.</w:t>
      </w:r>
    </w:p>
    <w:p w14:paraId="60DC9274" w14:textId="77777777" w:rsidR="007359FE" w:rsidRPr="007359FE" w:rsidRDefault="007359FE" w:rsidP="007359FE">
      <w:pPr>
        <w:rPr>
          <w:b/>
          <w:bCs/>
        </w:rPr>
      </w:pPr>
      <w:r w:rsidRPr="007359FE">
        <w:rPr>
          <w:b/>
          <w:bCs/>
        </w:rPr>
        <w:t>B. Tax Management</w:t>
      </w:r>
    </w:p>
    <w:p w14:paraId="08EB58F1" w14:textId="77777777" w:rsidR="007359FE" w:rsidRPr="007359FE" w:rsidRDefault="007359FE" w:rsidP="007359FE">
      <w:pPr>
        <w:numPr>
          <w:ilvl w:val="0"/>
          <w:numId w:val="13"/>
        </w:numPr>
      </w:pPr>
      <w:r w:rsidRPr="007359FE">
        <w:rPr>
          <w:b/>
          <w:bCs/>
        </w:rPr>
        <w:t>File Taxes:</w:t>
      </w:r>
    </w:p>
    <w:p w14:paraId="47BFBF23" w14:textId="77777777" w:rsidR="007359FE" w:rsidRPr="007359FE" w:rsidRDefault="007359FE" w:rsidP="007359FE">
      <w:pPr>
        <w:numPr>
          <w:ilvl w:val="1"/>
          <w:numId w:val="13"/>
        </w:numPr>
      </w:pPr>
      <w:r w:rsidRPr="007359FE">
        <w:t>Citizen navigates to the Tax Management section.</w:t>
      </w:r>
    </w:p>
    <w:p w14:paraId="2214744A" w14:textId="77777777" w:rsidR="007359FE" w:rsidRPr="007359FE" w:rsidRDefault="007359FE" w:rsidP="007359FE">
      <w:pPr>
        <w:numPr>
          <w:ilvl w:val="1"/>
          <w:numId w:val="13"/>
        </w:numPr>
      </w:pPr>
      <w:r w:rsidRPr="007359FE">
        <w:t>Citizen selects the tax type to file (e.g., income tax).</w:t>
      </w:r>
    </w:p>
    <w:p w14:paraId="05BDF4CE" w14:textId="77777777" w:rsidR="007359FE" w:rsidRPr="007359FE" w:rsidRDefault="007359FE" w:rsidP="007359FE">
      <w:pPr>
        <w:numPr>
          <w:ilvl w:val="1"/>
          <w:numId w:val="13"/>
        </w:numPr>
      </w:pPr>
      <w:r w:rsidRPr="007359FE">
        <w:t>Citizen fills in the necessary tax details.</w:t>
      </w:r>
    </w:p>
    <w:p w14:paraId="636545F8" w14:textId="77777777" w:rsidR="007359FE" w:rsidRPr="007359FE" w:rsidRDefault="007359FE" w:rsidP="007359FE">
      <w:pPr>
        <w:numPr>
          <w:ilvl w:val="0"/>
          <w:numId w:val="13"/>
        </w:numPr>
      </w:pPr>
      <w:r w:rsidRPr="007359FE">
        <w:rPr>
          <w:b/>
          <w:bCs/>
        </w:rPr>
        <w:t>Payment Processing:</w:t>
      </w:r>
    </w:p>
    <w:p w14:paraId="3F3A31B5" w14:textId="77777777" w:rsidR="007359FE" w:rsidRPr="007359FE" w:rsidRDefault="007359FE" w:rsidP="007359FE">
      <w:pPr>
        <w:numPr>
          <w:ilvl w:val="1"/>
          <w:numId w:val="13"/>
        </w:numPr>
      </w:pPr>
      <w:r w:rsidRPr="007359FE">
        <w:t>Citizen reviews the calculated tax amount.</w:t>
      </w:r>
    </w:p>
    <w:p w14:paraId="3691B4D6" w14:textId="77777777" w:rsidR="007359FE" w:rsidRPr="007359FE" w:rsidRDefault="007359FE" w:rsidP="007359FE">
      <w:pPr>
        <w:numPr>
          <w:ilvl w:val="1"/>
          <w:numId w:val="13"/>
        </w:numPr>
      </w:pPr>
      <w:r w:rsidRPr="007359FE">
        <w:t>Citizen proceeds to payment, selecting the preferred payment method.</w:t>
      </w:r>
    </w:p>
    <w:p w14:paraId="0ED3458B" w14:textId="77777777" w:rsidR="007359FE" w:rsidRPr="007359FE" w:rsidRDefault="007359FE" w:rsidP="007359FE">
      <w:pPr>
        <w:numPr>
          <w:ilvl w:val="1"/>
          <w:numId w:val="13"/>
        </w:numPr>
      </w:pPr>
      <w:r w:rsidRPr="007359FE">
        <w:t>Citizen completes the payment and receives a confirmation receipt.</w:t>
      </w:r>
    </w:p>
    <w:p w14:paraId="5A1FAA21" w14:textId="77777777" w:rsidR="007359FE" w:rsidRPr="007359FE" w:rsidRDefault="007359FE" w:rsidP="007359FE">
      <w:pPr>
        <w:numPr>
          <w:ilvl w:val="0"/>
          <w:numId w:val="13"/>
        </w:numPr>
      </w:pPr>
      <w:r w:rsidRPr="007359FE">
        <w:rPr>
          <w:b/>
          <w:bCs/>
        </w:rPr>
        <w:t>Access Tax Records:</w:t>
      </w:r>
    </w:p>
    <w:p w14:paraId="0BCE9C84" w14:textId="77777777" w:rsidR="007359FE" w:rsidRPr="007359FE" w:rsidRDefault="007359FE" w:rsidP="007359FE">
      <w:pPr>
        <w:numPr>
          <w:ilvl w:val="1"/>
          <w:numId w:val="13"/>
        </w:numPr>
      </w:pPr>
      <w:r w:rsidRPr="007359FE">
        <w:t>Citizen can view and download their tax records at any time.</w:t>
      </w:r>
    </w:p>
    <w:p w14:paraId="10573658" w14:textId="77777777" w:rsidR="007359FE" w:rsidRPr="007359FE" w:rsidRDefault="007359FE" w:rsidP="007359FE">
      <w:pPr>
        <w:rPr>
          <w:b/>
          <w:bCs/>
        </w:rPr>
      </w:pPr>
      <w:r w:rsidRPr="007359FE">
        <w:rPr>
          <w:b/>
          <w:bCs/>
        </w:rPr>
        <w:t>C. Complaint Management</w:t>
      </w:r>
    </w:p>
    <w:p w14:paraId="7CCC7EE5" w14:textId="77777777" w:rsidR="007359FE" w:rsidRPr="007359FE" w:rsidRDefault="007359FE" w:rsidP="007359FE">
      <w:pPr>
        <w:numPr>
          <w:ilvl w:val="0"/>
          <w:numId w:val="14"/>
        </w:numPr>
      </w:pPr>
      <w:r w:rsidRPr="007359FE">
        <w:rPr>
          <w:b/>
          <w:bCs/>
        </w:rPr>
        <w:t>Register Complaint:</w:t>
      </w:r>
    </w:p>
    <w:p w14:paraId="4C2D087C" w14:textId="77777777" w:rsidR="007359FE" w:rsidRPr="007359FE" w:rsidRDefault="007359FE" w:rsidP="007359FE">
      <w:pPr>
        <w:numPr>
          <w:ilvl w:val="1"/>
          <w:numId w:val="14"/>
        </w:numPr>
      </w:pPr>
      <w:r w:rsidRPr="007359FE">
        <w:t>Citizen accesses the Complaint Management module.</w:t>
      </w:r>
    </w:p>
    <w:p w14:paraId="76AB4919" w14:textId="77777777" w:rsidR="007359FE" w:rsidRPr="007359FE" w:rsidRDefault="007359FE" w:rsidP="007359FE">
      <w:pPr>
        <w:numPr>
          <w:ilvl w:val="1"/>
          <w:numId w:val="14"/>
        </w:numPr>
      </w:pPr>
      <w:r w:rsidRPr="007359FE">
        <w:lastRenderedPageBreak/>
        <w:t>Citizen fills out the complaint registration form.</w:t>
      </w:r>
    </w:p>
    <w:p w14:paraId="24202BEF" w14:textId="77777777" w:rsidR="007359FE" w:rsidRPr="007359FE" w:rsidRDefault="007359FE" w:rsidP="007359FE">
      <w:pPr>
        <w:numPr>
          <w:ilvl w:val="1"/>
          <w:numId w:val="14"/>
        </w:numPr>
      </w:pPr>
      <w:r w:rsidRPr="007359FE">
        <w:t>Citizen submits the complaint.</w:t>
      </w:r>
    </w:p>
    <w:p w14:paraId="01424060" w14:textId="77777777" w:rsidR="007359FE" w:rsidRPr="007359FE" w:rsidRDefault="007359FE" w:rsidP="007359FE">
      <w:pPr>
        <w:numPr>
          <w:ilvl w:val="0"/>
          <w:numId w:val="14"/>
        </w:numPr>
      </w:pPr>
      <w:r w:rsidRPr="007359FE">
        <w:rPr>
          <w:b/>
          <w:bCs/>
        </w:rPr>
        <w:t>Track Complaint Status:</w:t>
      </w:r>
    </w:p>
    <w:p w14:paraId="65AC6077" w14:textId="77777777" w:rsidR="007359FE" w:rsidRPr="007359FE" w:rsidRDefault="007359FE" w:rsidP="007359FE">
      <w:pPr>
        <w:numPr>
          <w:ilvl w:val="1"/>
          <w:numId w:val="14"/>
        </w:numPr>
      </w:pPr>
      <w:r w:rsidRPr="007359FE">
        <w:t>Citizen can check the status of their complaint through the portal.</w:t>
      </w:r>
    </w:p>
    <w:p w14:paraId="20FD9AE9" w14:textId="77777777" w:rsidR="007359FE" w:rsidRPr="007359FE" w:rsidRDefault="007359FE" w:rsidP="007359FE">
      <w:pPr>
        <w:numPr>
          <w:ilvl w:val="0"/>
          <w:numId w:val="14"/>
        </w:numPr>
      </w:pPr>
      <w:r w:rsidRPr="007359FE">
        <w:rPr>
          <w:b/>
          <w:bCs/>
        </w:rPr>
        <w:t>Receive Resolution Notification:</w:t>
      </w:r>
    </w:p>
    <w:p w14:paraId="3C2CAE3E" w14:textId="77777777" w:rsidR="007359FE" w:rsidRPr="007359FE" w:rsidRDefault="007359FE" w:rsidP="007359FE">
      <w:pPr>
        <w:numPr>
          <w:ilvl w:val="1"/>
          <w:numId w:val="14"/>
        </w:numPr>
      </w:pPr>
      <w:r w:rsidRPr="007359FE">
        <w:t>Citizen receives notifications regarding the resolution of their complaint.</w:t>
      </w:r>
    </w:p>
    <w:p w14:paraId="192552F2" w14:textId="77777777" w:rsidR="007359FE" w:rsidRPr="007359FE" w:rsidRDefault="00AF4612" w:rsidP="007359FE">
      <w:r>
        <w:pict w14:anchorId="4604D4D8">
          <v:rect id="_x0000_i1047" style="width:0;height:1.5pt" o:hralign="center" o:hrstd="t" o:hr="t" fillcolor="#a0a0a0" stroked="f"/>
        </w:pict>
      </w:r>
    </w:p>
    <w:p w14:paraId="47EBE043" w14:textId="77777777" w:rsidR="007359FE" w:rsidRPr="007359FE" w:rsidRDefault="007359FE" w:rsidP="007359FE">
      <w:pPr>
        <w:rPr>
          <w:b/>
          <w:bCs/>
        </w:rPr>
      </w:pPr>
      <w:r w:rsidRPr="007359FE">
        <w:rPr>
          <w:b/>
          <w:bCs/>
        </w:rPr>
        <w:t>2. Government Employee Workflow</w:t>
      </w:r>
    </w:p>
    <w:p w14:paraId="3F0735B8" w14:textId="77777777" w:rsidR="007359FE" w:rsidRPr="007359FE" w:rsidRDefault="007359FE" w:rsidP="007359FE">
      <w:pPr>
        <w:rPr>
          <w:b/>
          <w:bCs/>
        </w:rPr>
      </w:pPr>
      <w:r w:rsidRPr="007359FE">
        <w:rPr>
          <w:b/>
          <w:bCs/>
        </w:rPr>
        <w:t>A. Service Request Management</w:t>
      </w:r>
    </w:p>
    <w:p w14:paraId="12A4A359" w14:textId="77777777" w:rsidR="007359FE" w:rsidRPr="007359FE" w:rsidRDefault="007359FE" w:rsidP="007359FE">
      <w:pPr>
        <w:numPr>
          <w:ilvl w:val="0"/>
          <w:numId w:val="15"/>
        </w:numPr>
      </w:pPr>
      <w:r w:rsidRPr="007359FE">
        <w:rPr>
          <w:b/>
          <w:bCs/>
        </w:rPr>
        <w:t>Log In to Dashboard:</w:t>
      </w:r>
    </w:p>
    <w:p w14:paraId="511B3618" w14:textId="77777777" w:rsidR="007359FE" w:rsidRPr="007359FE" w:rsidRDefault="007359FE" w:rsidP="007359FE">
      <w:pPr>
        <w:numPr>
          <w:ilvl w:val="1"/>
          <w:numId w:val="15"/>
        </w:numPr>
      </w:pPr>
      <w:r w:rsidRPr="007359FE">
        <w:t>Government employee logs in to the E-Governance portal.</w:t>
      </w:r>
    </w:p>
    <w:p w14:paraId="1BF7095E" w14:textId="77777777" w:rsidR="007359FE" w:rsidRPr="007359FE" w:rsidRDefault="007359FE" w:rsidP="007359FE">
      <w:pPr>
        <w:numPr>
          <w:ilvl w:val="0"/>
          <w:numId w:val="15"/>
        </w:numPr>
      </w:pPr>
      <w:r w:rsidRPr="007359FE">
        <w:rPr>
          <w:b/>
          <w:bCs/>
        </w:rPr>
        <w:t>Review Incoming Service Requests:</w:t>
      </w:r>
    </w:p>
    <w:p w14:paraId="6F2F1C09" w14:textId="77777777" w:rsidR="007359FE" w:rsidRPr="007359FE" w:rsidRDefault="007359FE" w:rsidP="007359FE">
      <w:pPr>
        <w:numPr>
          <w:ilvl w:val="1"/>
          <w:numId w:val="15"/>
        </w:numPr>
      </w:pPr>
      <w:r w:rsidRPr="007359FE">
        <w:t>Employee navigates to the service request dashboard.</w:t>
      </w:r>
    </w:p>
    <w:p w14:paraId="7D536AA5" w14:textId="77777777" w:rsidR="007359FE" w:rsidRPr="007359FE" w:rsidRDefault="007359FE" w:rsidP="007359FE">
      <w:pPr>
        <w:numPr>
          <w:ilvl w:val="1"/>
          <w:numId w:val="15"/>
        </w:numPr>
      </w:pPr>
      <w:r w:rsidRPr="007359FE">
        <w:t>Employee reviews pending requests for approval.</w:t>
      </w:r>
    </w:p>
    <w:p w14:paraId="042F3302" w14:textId="77777777" w:rsidR="007359FE" w:rsidRPr="007359FE" w:rsidRDefault="007359FE" w:rsidP="007359FE">
      <w:pPr>
        <w:numPr>
          <w:ilvl w:val="0"/>
          <w:numId w:val="15"/>
        </w:numPr>
      </w:pPr>
      <w:r w:rsidRPr="007359FE">
        <w:rPr>
          <w:b/>
          <w:bCs/>
        </w:rPr>
        <w:t>Process Requests:</w:t>
      </w:r>
    </w:p>
    <w:p w14:paraId="21C478F8" w14:textId="77777777" w:rsidR="007359FE" w:rsidRPr="007359FE" w:rsidRDefault="007359FE" w:rsidP="007359FE">
      <w:pPr>
        <w:numPr>
          <w:ilvl w:val="1"/>
          <w:numId w:val="15"/>
        </w:numPr>
      </w:pPr>
      <w:r w:rsidRPr="007359FE">
        <w:t>Employee checks the application details and uploaded documents.</w:t>
      </w:r>
    </w:p>
    <w:p w14:paraId="09618023" w14:textId="77777777" w:rsidR="007359FE" w:rsidRPr="007359FE" w:rsidRDefault="007359FE" w:rsidP="007359FE">
      <w:pPr>
        <w:numPr>
          <w:ilvl w:val="1"/>
          <w:numId w:val="15"/>
        </w:numPr>
      </w:pPr>
      <w:r w:rsidRPr="007359FE">
        <w:t>Employee can approve, reject, or request more information.</w:t>
      </w:r>
    </w:p>
    <w:p w14:paraId="7C7D8179" w14:textId="77777777" w:rsidR="007359FE" w:rsidRPr="007359FE" w:rsidRDefault="007359FE" w:rsidP="007359FE">
      <w:pPr>
        <w:numPr>
          <w:ilvl w:val="1"/>
          <w:numId w:val="15"/>
        </w:numPr>
      </w:pPr>
      <w:r w:rsidRPr="007359FE">
        <w:t>Employee submits the decision.</w:t>
      </w:r>
    </w:p>
    <w:p w14:paraId="75DCF916" w14:textId="77777777" w:rsidR="007359FE" w:rsidRPr="007359FE" w:rsidRDefault="007359FE" w:rsidP="007359FE">
      <w:pPr>
        <w:numPr>
          <w:ilvl w:val="0"/>
          <w:numId w:val="15"/>
        </w:numPr>
      </w:pPr>
      <w:r w:rsidRPr="007359FE">
        <w:rPr>
          <w:b/>
          <w:bCs/>
        </w:rPr>
        <w:t>Notify Citizen:</w:t>
      </w:r>
    </w:p>
    <w:p w14:paraId="394CC431" w14:textId="77777777" w:rsidR="007359FE" w:rsidRPr="007359FE" w:rsidRDefault="007359FE" w:rsidP="007359FE">
      <w:pPr>
        <w:numPr>
          <w:ilvl w:val="1"/>
          <w:numId w:val="15"/>
        </w:numPr>
      </w:pPr>
      <w:r w:rsidRPr="007359FE">
        <w:t>System automatically sends a notification to the citizen regarding the decision.</w:t>
      </w:r>
    </w:p>
    <w:p w14:paraId="510F67BD" w14:textId="77777777" w:rsidR="007359FE" w:rsidRPr="007359FE" w:rsidRDefault="007359FE" w:rsidP="007359FE">
      <w:pPr>
        <w:rPr>
          <w:b/>
          <w:bCs/>
        </w:rPr>
      </w:pPr>
      <w:r w:rsidRPr="007359FE">
        <w:rPr>
          <w:b/>
          <w:bCs/>
        </w:rPr>
        <w:t>B. Tax Management</w:t>
      </w:r>
    </w:p>
    <w:p w14:paraId="570B92A1" w14:textId="77777777" w:rsidR="007359FE" w:rsidRPr="007359FE" w:rsidRDefault="007359FE" w:rsidP="007359FE">
      <w:pPr>
        <w:numPr>
          <w:ilvl w:val="0"/>
          <w:numId w:val="16"/>
        </w:numPr>
      </w:pPr>
      <w:r w:rsidRPr="007359FE">
        <w:rPr>
          <w:b/>
          <w:bCs/>
        </w:rPr>
        <w:t>Monitor Tax Filings:</w:t>
      </w:r>
    </w:p>
    <w:p w14:paraId="72050393" w14:textId="77777777" w:rsidR="007359FE" w:rsidRPr="007359FE" w:rsidRDefault="007359FE" w:rsidP="007359FE">
      <w:pPr>
        <w:numPr>
          <w:ilvl w:val="1"/>
          <w:numId w:val="16"/>
        </w:numPr>
      </w:pPr>
      <w:r w:rsidRPr="007359FE">
        <w:t>Employee accesses the tax filing dashboard to monitor submitted filings.</w:t>
      </w:r>
    </w:p>
    <w:p w14:paraId="45671D7B" w14:textId="77777777" w:rsidR="007359FE" w:rsidRPr="007359FE" w:rsidRDefault="007359FE" w:rsidP="007359FE">
      <w:pPr>
        <w:numPr>
          <w:ilvl w:val="0"/>
          <w:numId w:val="16"/>
        </w:numPr>
      </w:pPr>
      <w:r w:rsidRPr="007359FE">
        <w:rPr>
          <w:b/>
          <w:bCs/>
        </w:rPr>
        <w:t>Review Tax Records:</w:t>
      </w:r>
    </w:p>
    <w:p w14:paraId="1FE2D3EC" w14:textId="77777777" w:rsidR="007359FE" w:rsidRPr="007359FE" w:rsidRDefault="007359FE" w:rsidP="007359FE">
      <w:pPr>
        <w:numPr>
          <w:ilvl w:val="1"/>
          <w:numId w:val="16"/>
        </w:numPr>
      </w:pPr>
      <w:r w:rsidRPr="007359FE">
        <w:t>Employee can review and verify tax records submitted by citizens.</w:t>
      </w:r>
    </w:p>
    <w:p w14:paraId="5BE8CF36" w14:textId="77777777" w:rsidR="007359FE" w:rsidRPr="007359FE" w:rsidRDefault="007359FE" w:rsidP="007359FE">
      <w:pPr>
        <w:numPr>
          <w:ilvl w:val="0"/>
          <w:numId w:val="16"/>
        </w:numPr>
      </w:pPr>
      <w:r w:rsidRPr="007359FE">
        <w:rPr>
          <w:b/>
          <w:bCs/>
        </w:rPr>
        <w:t>Generate Tax Reports:</w:t>
      </w:r>
    </w:p>
    <w:p w14:paraId="0D623997" w14:textId="77777777" w:rsidR="007359FE" w:rsidRPr="007359FE" w:rsidRDefault="007359FE" w:rsidP="007359FE">
      <w:pPr>
        <w:numPr>
          <w:ilvl w:val="1"/>
          <w:numId w:val="16"/>
        </w:numPr>
      </w:pPr>
      <w:r w:rsidRPr="007359FE">
        <w:t>Employee generates reports on tax filings and compliance for analysis.</w:t>
      </w:r>
    </w:p>
    <w:p w14:paraId="0C4809B6" w14:textId="77777777" w:rsidR="007359FE" w:rsidRPr="007359FE" w:rsidRDefault="007359FE" w:rsidP="007359FE">
      <w:pPr>
        <w:rPr>
          <w:b/>
          <w:bCs/>
        </w:rPr>
      </w:pPr>
      <w:r w:rsidRPr="007359FE">
        <w:rPr>
          <w:b/>
          <w:bCs/>
        </w:rPr>
        <w:t>C. Complaint Management</w:t>
      </w:r>
    </w:p>
    <w:p w14:paraId="42A932E7" w14:textId="77777777" w:rsidR="007359FE" w:rsidRPr="007359FE" w:rsidRDefault="007359FE" w:rsidP="007359FE">
      <w:pPr>
        <w:numPr>
          <w:ilvl w:val="0"/>
          <w:numId w:val="17"/>
        </w:numPr>
      </w:pPr>
      <w:r w:rsidRPr="007359FE">
        <w:rPr>
          <w:b/>
          <w:bCs/>
        </w:rPr>
        <w:t>Access Complaints Dashboard:</w:t>
      </w:r>
    </w:p>
    <w:p w14:paraId="7012B310" w14:textId="77777777" w:rsidR="007359FE" w:rsidRPr="007359FE" w:rsidRDefault="007359FE" w:rsidP="007359FE">
      <w:pPr>
        <w:numPr>
          <w:ilvl w:val="1"/>
          <w:numId w:val="17"/>
        </w:numPr>
      </w:pPr>
      <w:r w:rsidRPr="007359FE">
        <w:t>Employee reviews complaints submitted by citizens.</w:t>
      </w:r>
    </w:p>
    <w:p w14:paraId="186C6347" w14:textId="77777777" w:rsidR="007359FE" w:rsidRPr="007359FE" w:rsidRDefault="007359FE" w:rsidP="007359FE">
      <w:pPr>
        <w:numPr>
          <w:ilvl w:val="0"/>
          <w:numId w:val="17"/>
        </w:numPr>
      </w:pPr>
      <w:r w:rsidRPr="007359FE">
        <w:rPr>
          <w:b/>
          <w:bCs/>
        </w:rPr>
        <w:t>Investigate Complaints:</w:t>
      </w:r>
    </w:p>
    <w:p w14:paraId="11295504" w14:textId="77777777" w:rsidR="007359FE" w:rsidRPr="007359FE" w:rsidRDefault="007359FE" w:rsidP="007359FE">
      <w:pPr>
        <w:numPr>
          <w:ilvl w:val="1"/>
          <w:numId w:val="17"/>
        </w:numPr>
      </w:pPr>
      <w:r w:rsidRPr="007359FE">
        <w:t>Employee investigates the complaint, possibly contacting the relevant department or personnel for additional information.</w:t>
      </w:r>
    </w:p>
    <w:p w14:paraId="79AF3319" w14:textId="77777777" w:rsidR="007359FE" w:rsidRPr="007359FE" w:rsidRDefault="007359FE" w:rsidP="007359FE">
      <w:pPr>
        <w:numPr>
          <w:ilvl w:val="0"/>
          <w:numId w:val="17"/>
        </w:numPr>
      </w:pPr>
      <w:r w:rsidRPr="007359FE">
        <w:rPr>
          <w:b/>
          <w:bCs/>
        </w:rPr>
        <w:t>Resolve and Respond:</w:t>
      </w:r>
    </w:p>
    <w:p w14:paraId="51482C35" w14:textId="77777777" w:rsidR="007359FE" w:rsidRPr="007359FE" w:rsidRDefault="007359FE" w:rsidP="007359FE">
      <w:pPr>
        <w:numPr>
          <w:ilvl w:val="1"/>
          <w:numId w:val="17"/>
        </w:numPr>
      </w:pPr>
      <w:r w:rsidRPr="007359FE">
        <w:t>Employee marks the complaint as resolved and submits a response to the citizen.</w:t>
      </w:r>
    </w:p>
    <w:p w14:paraId="58D4DD45" w14:textId="77777777" w:rsidR="007359FE" w:rsidRPr="007359FE" w:rsidRDefault="007359FE" w:rsidP="007359FE">
      <w:pPr>
        <w:numPr>
          <w:ilvl w:val="0"/>
          <w:numId w:val="17"/>
        </w:numPr>
      </w:pPr>
      <w:r w:rsidRPr="007359FE">
        <w:rPr>
          <w:b/>
          <w:bCs/>
        </w:rPr>
        <w:lastRenderedPageBreak/>
        <w:t>Monitor Feedback:</w:t>
      </w:r>
    </w:p>
    <w:p w14:paraId="79398F1B" w14:textId="77777777" w:rsidR="007359FE" w:rsidRPr="007359FE" w:rsidRDefault="007359FE" w:rsidP="007359FE">
      <w:pPr>
        <w:numPr>
          <w:ilvl w:val="1"/>
          <w:numId w:val="17"/>
        </w:numPr>
      </w:pPr>
      <w:r w:rsidRPr="007359FE">
        <w:t>Employee reviews feedback related to complaints to improve service quality.</w:t>
      </w:r>
    </w:p>
    <w:p w14:paraId="3034065B" w14:textId="77777777" w:rsidR="007359FE" w:rsidRPr="007359FE" w:rsidRDefault="00AF4612" w:rsidP="007359FE">
      <w:r>
        <w:pict w14:anchorId="42663304">
          <v:rect id="_x0000_i1048" style="width:0;height:1.5pt" o:hralign="center" o:hrstd="t" o:hr="t" fillcolor="#a0a0a0" stroked="f"/>
        </w:pict>
      </w:r>
    </w:p>
    <w:p w14:paraId="56E49B29" w14:textId="77777777" w:rsidR="007359FE" w:rsidRPr="007359FE" w:rsidRDefault="007359FE" w:rsidP="007359FE">
      <w:pPr>
        <w:rPr>
          <w:b/>
          <w:bCs/>
        </w:rPr>
      </w:pPr>
      <w:r w:rsidRPr="007359FE">
        <w:rPr>
          <w:b/>
          <w:bCs/>
        </w:rPr>
        <w:t>3. Document Management Workflow</w:t>
      </w:r>
    </w:p>
    <w:p w14:paraId="1B216663" w14:textId="77777777" w:rsidR="007359FE" w:rsidRPr="007359FE" w:rsidRDefault="007359FE" w:rsidP="007359FE">
      <w:pPr>
        <w:numPr>
          <w:ilvl w:val="0"/>
          <w:numId w:val="18"/>
        </w:numPr>
      </w:pPr>
      <w:r w:rsidRPr="007359FE">
        <w:rPr>
          <w:b/>
          <w:bCs/>
        </w:rPr>
        <w:t>Upload Documents:</w:t>
      </w:r>
    </w:p>
    <w:p w14:paraId="6B61AC6B" w14:textId="77777777" w:rsidR="007359FE" w:rsidRPr="007359FE" w:rsidRDefault="007359FE" w:rsidP="007359FE">
      <w:pPr>
        <w:numPr>
          <w:ilvl w:val="1"/>
          <w:numId w:val="18"/>
        </w:numPr>
      </w:pPr>
      <w:r w:rsidRPr="007359FE">
        <w:t>Citizen uploads required documents during the application process.</w:t>
      </w:r>
    </w:p>
    <w:p w14:paraId="1D207784" w14:textId="77777777" w:rsidR="007359FE" w:rsidRPr="007359FE" w:rsidRDefault="007359FE" w:rsidP="007359FE">
      <w:pPr>
        <w:numPr>
          <w:ilvl w:val="1"/>
          <w:numId w:val="18"/>
        </w:numPr>
      </w:pPr>
      <w:r w:rsidRPr="007359FE">
        <w:t>Employee verifies uploaded documents as part of the request processing.</w:t>
      </w:r>
    </w:p>
    <w:p w14:paraId="0195B323" w14:textId="77777777" w:rsidR="007359FE" w:rsidRPr="007359FE" w:rsidRDefault="007359FE" w:rsidP="007359FE">
      <w:pPr>
        <w:numPr>
          <w:ilvl w:val="0"/>
          <w:numId w:val="18"/>
        </w:numPr>
      </w:pPr>
      <w:r w:rsidRPr="007359FE">
        <w:rPr>
          <w:b/>
          <w:bCs/>
        </w:rPr>
        <w:t>Document Tracking:</w:t>
      </w:r>
    </w:p>
    <w:p w14:paraId="6705F152" w14:textId="77777777" w:rsidR="007359FE" w:rsidRPr="007359FE" w:rsidRDefault="007359FE" w:rsidP="007359FE">
      <w:pPr>
        <w:numPr>
          <w:ilvl w:val="1"/>
          <w:numId w:val="18"/>
        </w:numPr>
      </w:pPr>
      <w:r w:rsidRPr="007359FE">
        <w:t>The system tracks the status of each document, indicating whether it is pending, verified, or rejected.</w:t>
      </w:r>
    </w:p>
    <w:p w14:paraId="6A07CC0D" w14:textId="77777777" w:rsidR="007359FE" w:rsidRPr="007359FE" w:rsidRDefault="00AF4612" w:rsidP="007359FE">
      <w:r>
        <w:pict w14:anchorId="65C00468">
          <v:rect id="_x0000_i1049" style="width:0;height:1.5pt" o:hralign="center" o:hrstd="t" o:hr="t" fillcolor="#a0a0a0" stroked="f"/>
        </w:pict>
      </w:r>
    </w:p>
    <w:p w14:paraId="482BFE4A" w14:textId="77777777" w:rsidR="007359FE" w:rsidRPr="007359FE" w:rsidRDefault="007359FE" w:rsidP="007359FE">
      <w:pPr>
        <w:rPr>
          <w:b/>
          <w:bCs/>
        </w:rPr>
      </w:pPr>
      <w:r w:rsidRPr="007359FE">
        <w:rPr>
          <w:b/>
          <w:bCs/>
        </w:rPr>
        <w:t>4. Feedback and Reporting Workflow</w:t>
      </w:r>
    </w:p>
    <w:p w14:paraId="5AC7487B" w14:textId="77777777" w:rsidR="007359FE" w:rsidRPr="007359FE" w:rsidRDefault="007359FE" w:rsidP="007359FE">
      <w:pPr>
        <w:numPr>
          <w:ilvl w:val="0"/>
          <w:numId w:val="19"/>
        </w:numPr>
      </w:pPr>
      <w:r w:rsidRPr="007359FE">
        <w:rPr>
          <w:b/>
          <w:bCs/>
        </w:rPr>
        <w:t>Submit Feedback:</w:t>
      </w:r>
    </w:p>
    <w:p w14:paraId="2A346A3B" w14:textId="77777777" w:rsidR="007359FE" w:rsidRPr="007359FE" w:rsidRDefault="007359FE" w:rsidP="007359FE">
      <w:pPr>
        <w:numPr>
          <w:ilvl w:val="1"/>
          <w:numId w:val="19"/>
        </w:numPr>
      </w:pPr>
      <w:r w:rsidRPr="007359FE">
        <w:t>Citizen accesses the feedback module after utilizing government services.</w:t>
      </w:r>
    </w:p>
    <w:p w14:paraId="37DC2137" w14:textId="77777777" w:rsidR="007359FE" w:rsidRPr="007359FE" w:rsidRDefault="007359FE" w:rsidP="007359FE">
      <w:pPr>
        <w:numPr>
          <w:ilvl w:val="1"/>
          <w:numId w:val="19"/>
        </w:numPr>
      </w:pPr>
      <w:r w:rsidRPr="007359FE">
        <w:t>Citizen fills out and submits a feedback form.</w:t>
      </w:r>
    </w:p>
    <w:p w14:paraId="12F31546" w14:textId="77777777" w:rsidR="007359FE" w:rsidRPr="007359FE" w:rsidRDefault="007359FE" w:rsidP="007359FE">
      <w:pPr>
        <w:numPr>
          <w:ilvl w:val="0"/>
          <w:numId w:val="19"/>
        </w:numPr>
      </w:pPr>
      <w:proofErr w:type="spellStart"/>
      <w:r w:rsidRPr="007359FE">
        <w:rPr>
          <w:b/>
          <w:bCs/>
        </w:rPr>
        <w:t>Analyze</w:t>
      </w:r>
      <w:proofErr w:type="spellEnd"/>
      <w:r w:rsidRPr="007359FE">
        <w:rPr>
          <w:b/>
          <w:bCs/>
        </w:rPr>
        <w:t xml:space="preserve"> Feedback:</w:t>
      </w:r>
    </w:p>
    <w:p w14:paraId="1283CD30" w14:textId="77777777" w:rsidR="007359FE" w:rsidRPr="007359FE" w:rsidRDefault="007359FE" w:rsidP="007359FE">
      <w:pPr>
        <w:numPr>
          <w:ilvl w:val="1"/>
          <w:numId w:val="19"/>
        </w:numPr>
      </w:pPr>
      <w:r w:rsidRPr="007359FE">
        <w:t>Employees can access feedback analytics to identify trends and areas for improvement.</w:t>
      </w:r>
    </w:p>
    <w:p w14:paraId="65636B19" w14:textId="77777777" w:rsidR="007359FE" w:rsidRPr="007359FE" w:rsidRDefault="007359FE" w:rsidP="007359FE">
      <w:pPr>
        <w:numPr>
          <w:ilvl w:val="0"/>
          <w:numId w:val="19"/>
        </w:numPr>
      </w:pPr>
      <w:r w:rsidRPr="007359FE">
        <w:rPr>
          <w:b/>
          <w:bCs/>
        </w:rPr>
        <w:t>Generate Reports:</w:t>
      </w:r>
    </w:p>
    <w:p w14:paraId="321094EB" w14:textId="77777777" w:rsidR="007359FE" w:rsidRPr="007359FE" w:rsidRDefault="007359FE" w:rsidP="007359FE">
      <w:pPr>
        <w:numPr>
          <w:ilvl w:val="1"/>
          <w:numId w:val="19"/>
        </w:numPr>
      </w:pPr>
      <w:r w:rsidRPr="007359FE">
        <w:t>Employees generate reports based on citizen feedback for management reviews.</w:t>
      </w:r>
    </w:p>
    <w:p w14:paraId="412DD85B" w14:textId="77777777" w:rsidR="007359FE" w:rsidRPr="007359FE" w:rsidRDefault="00AF4612" w:rsidP="007359FE">
      <w:r>
        <w:pict w14:anchorId="1275EF76">
          <v:rect id="_x0000_i1050" style="width:0;height:1.5pt" o:hralign="center" o:hrstd="t" o:hr="t" fillcolor="#a0a0a0" stroked="f"/>
        </w:pict>
      </w:r>
    </w:p>
    <w:p w14:paraId="16D204DC" w14:textId="77777777" w:rsidR="007359FE" w:rsidRPr="007359FE" w:rsidRDefault="007359FE" w:rsidP="007359FE">
      <w:pPr>
        <w:rPr>
          <w:b/>
          <w:bCs/>
        </w:rPr>
      </w:pPr>
      <w:r w:rsidRPr="007359FE">
        <w:rPr>
          <w:b/>
          <w:bCs/>
        </w:rPr>
        <w:t>Summary of Workflow</w:t>
      </w:r>
    </w:p>
    <w:p w14:paraId="121131AF" w14:textId="77777777" w:rsidR="007359FE" w:rsidRPr="007359FE" w:rsidRDefault="007359FE" w:rsidP="007359FE">
      <w:r w:rsidRPr="007359FE">
        <w:t>This detailed workflow provides a comprehensive view of the interactions within the E-Governance System, highlighting the processes that citizens and government employees follow. Each module is designed to ensure efficiency and transparency in the management of government services, facilitating easy access for citizens while enabling effective oversight and management by government employees.</w:t>
      </w:r>
    </w:p>
    <w:p w14:paraId="6B10C1EE" w14:textId="77777777" w:rsidR="00072402" w:rsidRDefault="00072402"/>
    <w:p w14:paraId="7CECBD05" w14:textId="77777777" w:rsidR="00072402" w:rsidRDefault="00072402">
      <w:r>
        <w:br w:type="page"/>
      </w:r>
    </w:p>
    <w:p w14:paraId="2CE966DB" w14:textId="77777777" w:rsidR="00B830A8" w:rsidRPr="007359FE" w:rsidRDefault="00B830A8" w:rsidP="00B830A8">
      <w:pPr>
        <w:rPr>
          <w:b/>
          <w:bCs/>
          <w:color w:val="FF0000"/>
          <w:sz w:val="52"/>
          <w:szCs w:val="52"/>
        </w:rPr>
      </w:pPr>
      <w:r w:rsidRPr="007359FE">
        <w:rPr>
          <w:b/>
          <w:bCs/>
          <w:color w:val="FF0000"/>
          <w:sz w:val="52"/>
          <w:szCs w:val="52"/>
        </w:rPr>
        <w:lastRenderedPageBreak/>
        <w:t>Database structure</w:t>
      </w:r>
    </w:p>
    <w:p w14:paraId="111BB4FB" w14:textId="77777777" w:rsidR="00B830A8" w:rsidRPr="007359FE" w:rsidRDefault="00B830A8" w:rsidP="00B830A8">
      <w:pPr>
        <w:rPr>
          <w:b/>
          <w:bCs/>
        </w:rPr>
      </w:pPr>
      <w:r w:rsidRPr="007359FE">
        <w:rPr>
          <w:b/>
          <w:bCs/>
        </w:rPr>
        <w:t>1. Citizen Table</w:t>
      </w:r>
    </w:p>
    <w:tbl>
      <w:tblPr>
        <w:tblStyle w:val="TableGrid"/>
        <w:tblW w:w="0" w:type="auto"/>
        <w:tblLook w:val="04A0" w:firstRow="1" w:lastRow="0" w:firstColumn="1" w:lastColumn="0" w:noHBand="0" w:noVBand="1"/>
      </w:tblPr>
      <w:tblGrid>
        <w:gridCol w:w="1738"/>
        <w:gridCol w:w="1650"/>
        <w:gridCol w:w="3392"/>
      </w:tblGrid>
      <w:tr w:rsidR="00B830A8" w:rsidRPr="007359FE" w14:paraId="2842D1F2" w14:textId="77777777" w:rsidTr="008508D7">
        <w:tc>
          <w:tcPr>
            <w:tcW w:w="0" w:type="auto"/>
            <w:hideMark/>
          </w:tcPr>
          <w:p w14:paraId="6EFAB75B" w14:textId="77777777" w:rsidR="00B830A8" w:rsidRPr="007359FE" w:rsidRDefault="00B830A8" w:rsidP="008508D7">
            <w:pPr>
              <w:spacing w:after="160" w:line="259" w:lineRule="auto"/>
              <w:rPr>
                <w:b/>
                <w:bCs/>
              </w:rPr>
            </w:pPr>
            <w:r w:rsidRPr="007359FE">
              <w:rPr>
                <w:b/>
                <w:bCs/>
              </w:rPr>
              <w:t>Column Name</w:t>
            </w:r>
          </w:p>
        </w:tc>
        <w:tc>
          <w:tcPr>
            <w:tcW w:w="0" w:type="auto"/>
            <w:hideMark/>
          </w:tcPr>
          <w:p w14:paraId="2359046A" w14:textId="77777777" w:rsidR="00B830A8" w:rsidRPr="007359FE" w:rsidRDefault="00B830A8" w:rsidP="008508D7">
            <w:pPr>
              <w:spacing w:after="160" w:line="259" w:lineRule="auto"/>
              <w:rPr>
                <w:b/>
                <w:bCs/>
              </w:rPr>
            </w:pPr>
            <w:r w:rsidRPr="007359FE">
              <w:rPr>
                <w:b/>
                <w:bCs/>
              </w:rPr>
              <w:t>Data Type</w:t>
            </w:r>
          </w:p>
        </w:tc>
        <w:tc>
          <w:tcPr>
            <w:tcW w:w="0" w:type="auto"/>
            <w:hideMark/>
          </w:tcPr>
          <w:p w14:paraId="290B0EC8" w14:textId="77777777" w:rsidR="00B830A8" w:rsidRPr="007359FE" w:rsidRDefault="00B830A8" w:rsidP="008508D7">
            <w:pPr>
              <w:spacing w:after="160" w:line="259" w:lineRule="auto"/>
              <w:rPr>
                <w:b/>
                <w:bCs/>
              </w:rPr>
            </w:pPr>
            <w:r w:rsidRPr="007359FE">
              <w:rPr>
                <w:b/>
                <w:bCs/>
              </w:rPr>
              <w:t>Constraints</w:t>
            </w:r>
          </w:p>
        </w:tc>
      </w:tr>
      <w:tr w:rsidR="00B830A8" w:rsidRPr="007359FE" w14:paraId="56C1FD50" w14:textId="77777777" w:rsidTr="008508D7">
        <w:tc>
          <w:tcPr>
            <w:tcW w:w="0" w:type="auto"/>
            <w:hideMark/>
          </w:tcPr>
          <w:p w14:paraId="267CE8BD"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20F95A80" w14:textId="77777777" w:rsidR="00B830A8" w:rsidRPr="007359FE" w:rsidRDefault="00B830A8" w:rsidP="008508D7">
            <w:pPr>
              <w:spacing w:after="160" w:line="259" w:lineRule="auto"/>
            </w:pPr>
            <w:r w:rsidRPr="007359FE">
              <w:t>INT</w:t>
            </w:r>
          </w:p>
        </w:tc>
        <w:tc>
          <w:tcPr>
            <w:tcW w:w="0" w:type="auto"/>
            <w:hideMark/>
          </w:tcPr>
          <w:p w14:paraId="1911B10D" w14:textId="77777777" w:rsidR="00B830A8" w:rsidRPr="007359FE" w:rsidRDefault="00B830A8" w:rsidP="008508D7">
            <w:pPr>
              <w:spacing w:after="160" w:line="259" w:lineRule="auto"/>
            </w:pPr>
            <w:r w:rsidRPr="007359FE">
              <w:t>PRIMARY KEY, AUTO_INCREMENT</w:t>
            </w:r>
          </w:p>
        </w:tc>
      </w:tr>
      <w:tr w:rsidR="00B830A8" w:rsidRPr="007359FE" w14:paraId="4436F326" w14:textId="77777777" w:rsidTr="008508D7">
        <w:tc>
          <w:tcPr>
            <w:tcW w:w="0" w:type="auto"/>
            <w:hideMark/>
          </w:tcPr>
          <w:p w14:paraId="6B1FCBBD" w14:textId="77777777" w:rsidR="00B830A8" w:rsidRPr="007359FE" w:rsidRDefault="00B830A8" w:rsidP="008508D7">
            <w:pPr>
              <w:spacing w:after="160" w:line="259" w:lineRule="auto"/>
            </w:pPr>
            <w:r w:rsidRPr="007359FE">
              <w:t>name</w:t>
            </w:r>
          </w:p>
        </w:tc>
        <w:tc>
          <w:tcPr>
            <w:tcW w:w="0" w:type="auto"/>
            <w:hideMark/>
          </w:tcPr>
          <w:p w14:paraId="3DD7FE28"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223E1EF9" w14:textId="77777777" w:rsidR="00B830A8" w:rsidRPr="007359FE" w:rsidRDefault="00B830A8" w:rsidP="008508D7">
            <w:pPr>
              <w:spacing w:after="160" w:line="259" w:lineRule="auto"/>
            </w:pPr>
            <w:r w:rsidRPr="007359FE">
              <w:t>NOT NULL</w:t>
            </w:r>
          </w:p>
        </w:tc>
      </w:tr>
      <w:tr w:rsidR="00B830A8" w:rsidRPr="007359FE" w14:paraId="35EFEE35" w14:textId="77777777" w:rsidTr="008508D7">
        <w:tc>
          <w:tcPr>
            <w:tcW w:w="0" w:type="auto"/>
            <w:hideMark/>
          </w:tcPr>
          <w:p w14:paraId="0B1AD798" w14:textId="77777777" w:rsidR="00B830A8" w:rsidRPr="007359FE" w:rsidRDefault="00B830A8" w:rsidP="008508D7">
            <w:pPr>
              <w:spacing w:after="160" w:line="259" w:lineRule="auto"/>
            </w:pPr>
            <w:r w:rsidRPr="007359FE">
              <w:t>email</w:t>
            </w:r>
          </w:p>
        </w:tc>
        <w:tc>
          <w:tcPr>
            <w:tcW w:w="0" w:type="auto"/>
            <w:hideMark/>
          </w:tcPr>
          <w:p w14:paraId="1FCD8D14"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2BAA0E36" w14:textId="77777777" w:rsidR="00B830A8" w:rsidRPr="007359FE" w:rsidRDefault="00B830A8" w:rsidP="008508D7">
            <w:pPr>
              <w:spacing w:after="160" w:line="259" w:lineRule="auto"/>
            </w:pPr>
            <w:r w:rsidRPr="007359FE">
              <w:t>NOT NULL, UNIQUE</w:t>
            </w:r>
          </w:p>
        </w:tc>
      </w:tr>
      <w:tr w:rsidR="00B830A8" w:rsidRPr="007359FE" w14:paraId="23AEF4DE" w14:textId="77777777" w:rsidTr="008508D7">
        <w:tc>
          <w:tcPr>
            <w:tcW w:w="0" w:type="auto"/>
            <w:hideMark/>
          </w:tcPr>
          <w:p w14:paraId="509230C2" w14:textId="77777777" w:rsidR="00B830A8" w:rsidRPr="007359FE" w:rsidRDefault="00B830A8" w:rsidP="008508D7">
            <w:pPr>
              <w:spacing w:after="160" w:line="259" w:lineRule="auto"/>
            </w:pPr>
            <w:r w:rsidRPr="007359FE">
              <w:t>phone</w:t>
            </w:r>
          </w:p>
        </w:tc>
        <w:tc>
          <w:tcPr>
            <w:tcW w:w="0" w:type="auto"/>
            <w:hideMark/>
          </w:tcPr>
          <w:p w14:paraId="13656396" w14:textId="77777777" w:rsidR="00B830A8" w:rsidRPr="007359FE" w:rsidRDefault="00B830A8" w:rsidP="008508D7">
            <w:pPr>
              <w:spacing w:after="160" w:line="259" w:lineRule="auto"/>
            </w:pPr>
            <w:proofErr w:type="gramStart"/>
            <w:r w:rsidRPr="007359FE">
              <w:t>VARCHAR(</w:t>
            </w:r>
            <w:proofErr w:type="gramEnd"/>
            <w:r w:rsidRPr="007359FE">
              <w:t>15)</w:t>
            </w:r>
          </w:p>
        </w:tc>
        <w:tc>
          <w:tcPr>
            <w:tcW w:w="0" w:type="auto"/>
            <w:hideMark/>
          </w:tcPr>
          <w:p w14:paraId="33AA348E" w14:textId="77777777" w:rsidR="00B830A8" w:rsidRPr="007359FE" w:rsidRDefault="00B830A8" w:rsidP="008508D7">
            <w:pPr>
              <w:spacing w:after="160" w:line="259" w:lineRule="auto"/>
            </w:pPr>
            <w:r w:rsidRPr="007359FE">
              <w:t>NOT NULL</w:t>
            </w:r>
          </w:p>
        </w:tc>
      </w:tr>
      <w:tr w:rsidR="00B830A8" w:rsidRPr="007359FE" w14:paraId="10ACAB24" w14:textId="77777777" w:rsidTr="008508D7">
        <w:tc>
          <w:tcPr>
            <w:tcW w:w="0" w:type="auto"/>
            <w:hideMark/>
          </w:tcPr>
          <w:p w14:paraId="09F4B4DB" w14:textId="77777777" w:rsidR="00B830A8" w:rsidRPr="007359FE" w:rsidRDefault="00B830A8" w:rsidP="008508D7">
            <w:pPr>
              <w:spacing w:after="160" w:line="259" w:lineRule="auto"/>
            </w:pPr>
            <w:r w:rsidRPr="007359FE">
              <w:t>address</w:t>
            </w:r>
          </w:p>
        </w:tc>
        <w:tc>
          <w:tcPr>
            <w:tcW w:w="0" w:type="auto"/>
            <w:hideMark/>
          </w:tcPr>
          <w:p w14:paraId="0BCADE9F" w14:textId="77777777" w:rsidR="00B830A8" w:rsidRPr="007359FE" w:rsidRDefault="00B830A8" w:rsidP="008508D7">
            <w:pPr>
              <w:spacing w:after="160" w:line="259" w:lineRule="auto"/>
            </w:pPr>
            <w:proofErr w:type="gramStart"/>
            <w:r w:rsidRPr="007359FE">
              <w:t>VARCHAR(</w:t>
            </w:r>
            <w:proofErr w:type="gramEnd"/>
            <w:r w:rsidRPr="007359FE">
              <w:t>255)</w:t>
            </w:r>
          </w:p>
        </w:tc>
        <w:tc>
          <w:tcPr>
            <w:tcW w:w="0" w:type="auto"/>
            <w:hideMark/>
          </w:tcPr>
          <w:p w14:paraId="00CB41EC" w14:textId="77777777" w:rsidR="00B830A8" w:rsidRPr="007359FE" w:rsidRDefault="00B830A8" w:rsidP="008508D7">
            <w:pPr>
              <w:spacing w:after="160" w:line="259" w:lineRule="auto"/>
            </w:pPr>
          </w:p>
        </w:tc>
      </w:tr>
      <w:tr w:rsidR="00B830A8" w:rsidRPr="007359FE" w14:paraId="389AD2F0" w14:textId="77777777" w:rsidTr="008508D7">
        <w:tc>
          <w:tcPr>
            <w:tcW w:w="0" w:type="auto"/>
            <w:hideMark/>
          </w:tcPr>
          <w:p w14:paraId="4B2E4498" w14:textId="77777777" w:rsidR="00B830A8" w:rsidRPr="007359FE" w:rsidRDefault="00B830A8" w:rsidP="008508D7">
            <w:pPr>
              <w:spacing w:after="160" w:line="259" w:lineRule="auto"/>
            </w:pPr>
            <w:r w:rsidRPr="007359FE">
              <w:t>password</w:t>
            </w:r>
          </w:p>
        </w:tc>
        <w:tc>
          <w:tcPr>
            <w:tcW w:w="0" w:type="auto"/>
            <w:hideMark/>
          </w:tcPr>
          <w:p w14:paraId="490A4942"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2AA93674" w14:textId="77777777" w:rsidR="00B830A8" w:rsidRPr="007359FE" w:rsidRDefault="00B830A8" w:rsidP="008508D7">
            <w:pPr>
              <w:spacing w:after="160" w:line="259" w:lineRule="auto"/>
            </w:pPr>
            <w:r w:rsidRPr="007359FE">
              <w:t>NOT NULL</w:t>
            </w:r>
          </w:p>
        </w:tc>
      </w:tr>
      <w:tr w:rsidR="00B830A8" w:rsidRPr="007359FE" w14:paraId="7A452CED" w14:textId="77777777" w:rsidTr="008508D7">
        <w:tc>
          <w:tcPr>
            <w:tcW w:w="0" w:type="auto"/>
            <w:hideMark/>
          </w:tcPr>
          <w:p w14:paraId="269B1004" w14:textId="77777777" w:rsidR="00B830A8" w:rsidRPr="007359FE" w:rsidRDefault="00B830A8" w:rsidP="008508D7">
            <w:pPr>
              <w:spacing w:after="160" w:line="259" w:lineRule="auto"/>
            </w:pPr>
            <w:proofErr w:type="spellStart"/>
            <w:r w:rsidRPr="007359FE">
              <w:t>dateOfBirth</w:t>
            </w:r>
            <w:proofErr w:type="spellEnd"/>
          </w:p>
        </w:tc>
        <w:tc>
          <w:tcPr>
            <w:tcW w:w="0" w:type="auto"/>
            <w:hideMark/>
          </w:tcPr>
          <w:p w14:paraId="25C2203A" w14:textId="77777777" w:rsidR="00B830A8" w:rsidRPr="007359FE" w:rsidRDefault="00B830A8" w:rsidP="008508D7">
            <w:pPr>
              <w:spacing w:after="160" w:line="259" w:lineRule="auto"/>
            </w:pPr>
            <w:r w:rsidRPr="007359FE">
              <w:t>DATE</w:t>
            </w:r>
          </w:p>
        </w:tc>
        <w:tc>
          <w:tcPr>
            <w:tcW w:w="0" w:type="auto"/>
            <w:hideMark/>
          </w:tcPr>
          <w:p w14:paraId="235B2272" w14:textId="77777777" w:rsidR="00B830A8" w:rsidRPr="007359FE" w:rsidRDefault="00B830A8" w:rsidP="008508D7">
            <w:pPr>
              <w:spacing w:after="160" w:line="259" w:lineRule="auto"/>
            </w:pPr>
          </w:p>
        </w:tc>
      </w:tr>
      <w:tr w:rsidR="00B830A8" w:rsidRPr="007359FE" w14:paraId="6A804248" w14:textId="77777777" w:rsidTr="008508D7">
        <w:tc>
          <w:tcPr>
            <w:tcW w:w="0" w:type="auto"/>
            <w:hideMark/>
          </w:tcPr>
          <w:p w14:paraId="4AD9852C" w14:textId="77777777" w:rsidR="00B830A8" w:rsidRPr="007359FE" w:rsidRDefault="00B830A8" w:rsidP="008508D7">
            <w:pPr>
              <w:spacing w:after="160" w:line="259" w:lineRule="auto"/>
            </w:pPr>
            <w:proofErr w:type="spellStart"/>
            <w:r w:rsidRPr="007359FE">
              <w:t>registrationDate</w:t>
            </w:r>
            <w:proofErr w:type="spellEnd"/>
          </w:p>
        </w:tc>
        <w:tc>
          <w:tcPr>
            <w:tcW w:w="0" w:type="auto"/>
            <w:hideMark/>
          </w:tcPr>
          <w:p w14:paraId="15D6B33E" w14:textId="77777777" w:rsidR="00B830A8" w:rsidRPr="007359FE" w:rsidRDefault="00B830A8" w:rsidP="008508D7">
            <w:pPr>
              <w:spacing w:after="160" w:line="259" w:lineRule="auto"/>
            </w:pPr>
            <w:r w:rsidRPr="007359FE">
              <w:t>TIMESTAMP</w:t>
            </w:r>
          </w:p>
        </w:tc>
        <w:tc>
          <w:tcPr>
            <w:tcW w:w="0" w:type="auto"/>
            <w:hideMark/>
          </w:tcPr>
          <w:p w14:paraId="68A70539" w14:textId="77777777" w:rsidR="00B830A8" w:rsidRPr="007359FE" w:rsidRDefault="00B830A8" w:rsidP="008508D7">
            <w:pPr>
              <w:spacing w:after="160" w:line="259" w:lineRule="auto"/>
            </w:pPr>
            <w:r w:rsidRPr="007359FE">
              <w:t>DEFAULT CURRENT_TIMESTAMP</w:t>
            </w:r>
          </w:p>
        </w:tc>
      </w:tr>
    </w:tbl>
    <w:p w14:paraId="557BB78B" w14:textId="77777777" w:rsidR="00B830A8" w:rsidRPr="007359FE" w:rsidRDefault="00B830A8" w:rsidP="00B830A8">
      <w:r>
        <w:pict w14:anchorId="430E7C51">
          <v:rect id="_x0000_i1066" style="width:0;height:1.5pt" o:hralign="center" o:hrstd="t" o:hr="t" fillcolor="#a0a0a0" stroked="f"/>
        </w:pict>
      </w:r>
    </w:p>
    <w:p w14:paraId="063D4536" w14:textId="77777777" w:rsidR="00B830A8" w:rsidRPr="007359FE" w:rsidRDefault="00B830A8" w:rsidP="00B830A8">
      <w:pPr>
        <w:rPr>
          <w:b/>
          <w:bCs/>
        </w:rPr>
      </w:pPr>
      <w:r w:rsidRPr="007359FE">
        <w:rPr>
          <w:b/>
          <w:bCs/>
        </w:rPr>
        <w:t>2. ServiceRequest Table</w:t>
      </w:r>
    </w:p>
    <w:tbl>
      <w:tblPr>
        <w:tblStyle w:val="TableGrid"/>
        <w:tblW w:w="0" w:type="auto"/>
        <w:tblLook w:val="04A0" w:firstRow="1" w:lastRow="0" w:firstColumn="1" w:lastColumn="0" w:noHBand="0" w:noVBand="1"/>
      </w:tblPr>
      <w:tblGrid>
        <w:gridCol w:w="1894"/>
        <w:gridCol w:w="3512"/>
        <w:gridCol w:w="5074"/>
      </w:tblGrid>
      <w:tr w:rsidR="00B830A8" w:rsidRPr="007359FE" w14:paraId="5B607D0B" w14:textId="77777777" w:rsidTr="008508D7">
        <w:tc>
          <w:tcPr>
            <w:tcW w:w="0" w:type="auto"/>
            <w:hideMark/>
          </w:tcPr>
          <w:p w14:paraId="7794E9CD" w14:textId="77777777" w:rsidR="00B830A8" w:rsidRPr="007359FE" w:rsidRDefault="00B830A8" w:rsidP="008508D7">
            <w:pPr>
              <w:spacing w:after="160" w:line="259" w:lineRule="auto"/>
              <w:rPr>
                <w:b/>
                <w:bCs/>
              </w:rPr>
            </w:pPr>
            <w:r w:rsidRPr="007359FE">
              <w:rPr>
                <w:b/>
                <w:bCs/>
              </w:rPr>
              <w:t>Column Name</w:t>
            </w:r>
          </w:p>
        </w:tc>
        <w:tc>
          <w:tcPr>
            <w:tcW w:w="0" w:type="auto"/>
            <w:hideMark/>
          </w:tcPr>
          <w:p w14:paraId="26DA5EBA" w14:textId="77777777" w:rsidR="00B830A8" w:rsidRPr="007359FE" w:rsidRDefault="00B830A8" w:rsidP="008508D7">
            <w:pPr>
              <w:spacing w:after="160" w:line="259" w:lineRule="auto"/>
              <w:rPr>
                <w:b/>
                <w:bCs/>
              </w:rPr>
            </w:pPr>
            <w:r w:rsidRPr="007359FE">
              <w:rPr>
                <w:b/>
                <w:bCs/>
              </w:rPr>
              <w:t>Data Type</w:t>
            </w:r>
          </w:p>
        </w:tc>
        <w:tc>
          <w:tcPr>
            <w:tcW w:w="0" w:type="auto"/>
            <w:hideMark/>
          </w:tcPr>
          <w:p w14:paraId="2270C5C9" w14:textId="77777777" w:rsidR="00B830A8" w:rsidRPr="007359FE" w:rsidRDefault="00B830A8" w:rsidP="008508D7">
            <w:pPr>
              <w:spacing w:after="160" w:line="259" w:lineRule="auto"/>
              <w:rPr>
                <w:b/>
                <w:bCs/>
              </w:rPr>
            </w:pPr>
            <w:r w:rsidRPr="007359FE">
              <w:rPr>
                <w:b/>
                <w:bCs/>
              </w:rPr>
              <w:t>Constraints</w:t>
            </w:r>
          </w:p>
        </w:tc>
      </w:tr>
      <w:tr w:rsidR="00B830A8" w:rsidRPr="007359FE" w14:paraId="6DAC8335" w14:textId="77777777" w:rsidTr="008508D7">
        <w:tc>
          <w:tcPr>
            <w:tcW w:w="0" w:type="auto"/>
            <w:hideMark/>
          </w:tcPr>
          <w:p w14:paraId="1FAA04B6" w14:textId="77777777" w:rsidR="00B830A8" w:rsidRPr="007359FE" w:rsidRDefault="00B830A8" w:rsidP="008508D7">
            <w:pPr>
              <w:spacing w:after="160" w:line="259" w:lineRule="auto"/>
            </w:pPr>
            <w:proofErr w:type="spellStart"/>
            <w:r w:rsidRPr="007359FE">
              <w:t>requestId</w:t>
            </w:r>
            <w:proofErr w:type="spellEnd"/>
          </w:p>
        </w:tc>
        <w:tc>
          <w:tcPr>
            <w:tcW w:w="0" w:type="auto"/>
            <w:hideMark/>
          </w:tcPr>
          <w:p w14:paraId="58837B4E" w14:textId="77777777" w:rsidR="00B830A8" w:rsidRPr="007359FE" w:rsidRDefault="00B830A8" w:rsidP="008508D7">
            <w:pPr>
              <w:spacing w:after="160" w:line="259" w:lineRule="auto"/>
            </w:pPr>
            <w:r w:rsidRPr="007359FE">
              <w:t>INT</w:t>
            </w:r>
          </w:p>
        </w:tc>
        <w:tc>
          <w:tcPr>
            <w:tcW w:w="0" w:type="auto"/>
            <w:hideMark/>
          </w:tcPr>
          <w:p w14:paraId="471E3A39" w14:textId="77777777" w:rsidR="00B830A8" w:rsidRPr="007359FE" w:rsidRDefault="00B830A8" w:rsidP="008508D7">
            <w:pPr>
              <w:spacing w:after="160" w:line="259" w:lineRule="auto"/>
            </w:pPr>
            <w:r w:rsidRPr="007359FE">
              <w:t>PRIMARY KEY, AUTO_INCREMENT</w:t>
            </w:r>
          </w:p>
        </w:tc>
      </w:tr>
      <w:tr w:rsidR="00B830A8" w:rsidRPr="007359FE" w14:paraId="13C80240" w14:textId="77777777" w:rsidTr="008508D7">
        <w:tc>
          <w:tcPr>
            <w:tcW w:w="0" w:type="auto"/>
            <w:hideMark/>
          </w:tcPr>
          <w:p w14:paraId="0E3274AE"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40B2E465" w14:textId="77777777" w:rsidR="00B830A8" w:rsidRPr="007359FE" w:rsidRDefault="00B830A8" w:rsidP="008508D7">
            <w:pPr>
              <w:spacing w:after="160" w:line="259" w:lineRule="auto"/>
            </w:pPr>
            <w:r w:rsidRPr="007359FE">
              <w:t>INT</w:t>
            </w:r>
          </w:p>
        </w:tc>
        <w:tc>
          <w:tcPr>
            <w:tcW w:w="0" w:type="auto"/>
            <w:hideMark/>
          </w:tcPr>
          <w:p w14:paraId="29F0BE79"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269EC668" w14:textId="77777777" w:rsidTr="008508D7">
        <w:tc>
          <w:tcPr>
            <w:tcW w:w="0" w:type="auto"/>
            <w:hideMark/>
          </w:tcPr>
          <w:p w14:paraId="7B0B0001" w14:textId="77777777" w:rsidR="00B830A8" w:rsidRPr="007359FE" w:rsidRDefault="00B830A8" w:rsidP="008508D7">
            <w:pPr>
              <w:spacing w:after="160" w:line="259" w:lineRule="auto"/>
            </w:pPr>
            <w:proofErr w:type="spellStart"/>
            <w:r w:rsidRPr="007359FE">
              <w:t>serviceId</w:t>
            </w:r>
            <w:proofErr w:type="spellEnd"/>
          </w:p>
        </w:tc>
        <w:tc>
          <w:tcPr>
            <w:tcW w:w="0" w:type="auto"/>
            <w:hideMark/>
          </w:tcPr>
          <w:p w14:paraId="700C0D63" w14:textId="77777777" w:rsidR="00B830A8" w:rsidRPr="007359FE" w:rsidRDefault="00B830A8" w:rsidP="008508D7">
            <w:pPr>
              <w:spacing w:after="160" w:line="259" w:lineRule="auto"/>
            </w:pPr>
            <w:r w:rsidRPr="007359FE">
              <w:t>INT</w:t>
            </w:r>
          </w:p>
        </w:tc>
        <w:tc>
          <w:tcPr>
            <w:tcW w:w="0" w:type="auto"/>
            <w:hideMark/>
          </w:tcPr>
          <w:p w14:paraId="196A85E1" w14:textId="77777777" w:rsidR="00B830A8" w:rsidRPr="007359FE" w:rsidRDefault="00B830A8" w:rsidP="008508D7">
            <w:pPr>
              <w:spacing w:after="160" w:line="259" w:lineRule="auto"/>
            </w:pPr>
            <w:r w:rsidRPr="007359FE">
              <w:t>FOREIGN KEY (</w:t>
            </w:r>
            <w:proofErr w:type="spellStart"/>
            <w:r w:rsidRPr="007359FE">
              <w:t>serviceId</w:t>
            </w:r>
            <w:proofErr w:type="spellEnd"/>
            <w:r w:rsidRPr="007359FE">
              <w:t>) REFERENCES Service(</w:t>
            </w:r>
            <w:proofErr w:type="spellStart"/>
            <w:r w:rsidRPr="007359FE">
              <w:t>serviceId</w:t>
            </w:r>
            <w:proofErr w:type="spellEnd"/>
            <w:r w:rsidRPr="007359FE">
              <w:t>)</w:t>
            </w:r>
          </w:p>
        </w:tc>
      </w:tr>
      <w:tr w:rsidR="00B830A8" w:rsidRPr="007359FE" w14:paraId="557882C8" w14:textId="77777777" w:rsidTr="008508D7">
        <w:tc>
          <w:tcPr>
            <w:tcW w:w="0" w:type="auto"/>
            <w:hideMark/>
          </w:tcPr>
          <w:p w14:paraId="342E4A11" w14:textId="77777777" w:rsidR="00B830A8" w:rsidRPr="007359FE" w:rsidRDefault="00B830A8" w:rsidP="008508D7">
            <w:pPr>
              <w:spacing w:after="160" w:line="259" w:lineRule="auto"/>
            </w:pPr>
            <w:proofErr w:type="spellStart"/>
            <w:r w:rsidRPr="007359FE">
              <w:t>requestDate</w:t>
            </w:r>
            <w:proofErr w:type="spellEnd"/>
          </w:p>
        </w:tc>
        <w:tc>
          <w:tcPr>
            <w:tcW w:w="0" w:type="auto"/>
            <w:hideMark/>
          </w:tcPr>
          <w:p w14:paraId="6EDC302F" w14:textId="77777777" w:rsidR="00B830A8" w:rsidRPr="007359FE" w:rsidRDefault="00B830A8" w:rsidP="008508D7">
            <w:pPr>
              <w:spacing w:after="160" w:line="259" w:lineRule="auto"/>
            </w:pPr>
            <w:r w:rsidRPr="007359FE">
              <w:t>TIMESTAMP</w:t>
            </w:r>
          </w:p>
        </w:tc>
        <w:tc>
          <w:tcPr>
            <w:tcW w:w="0" w:type="auto"/>
            <w:hideMark/>
          </w:tcPr>
          <w:p w14:paraId="10317C41" w14:textId="77777777" w:rsidR="00B830A8" w:rsidRPr="007359FE" w:rsidRDefault="00B830A8" w:rsidP="008508D7">
            <w:pPr>
              <w:spacing w:after="160" w:line="259" w:lineRule="auto"/>
            </w:pPr>
            <w:r w:rsidRPr="007359FE">
              <w:t>DEFAULT CURRENT_TIMESTAMP</w:t>
            </w:r>
          </w:p>
        </w:tc>
      </w:tr>
      <w:tr w:rsidR="00B830A8" w:rsidRPr="007359FE" w14:paraId="30269F85" w14:textId="77777777" w:rsidTr="008508D7">
        <w:tc>
          <w:tcPr>
            <w:tcW w:w="0" w:type="auto"/>
            <w:hideMark/>
          </w:tcPr>
          <w:p w14:paraId="0B3E2334" w14:textId="77777777" w:rsidR="00B830A8" w:rsidRPr="007359FE" w:rsidRDefault="00B830A8" w:rsidP="008508D7">
            <w:pPr>
              <w:spacing w:after="160" w:line="259" w:lineRule="auto"/>
            </w:pPr>
            <w:r w:rsidRPr="007359FE">
              <w:t>status</w:t>
            </w:r>
          </w:p>
        </w:tc>
        <w:tc>
          <w:tcPr>
            <w:tcW w:w="0" w:type="auto"/>
            <w:hideMark/>
          </w:tcPr>
          <w:p w14:paraId="69D92E9F" w14:textId="77777777" w:rsidR="00B830A8" w:rsidRPr="007359FE" w:rsidRDefault="00B830A8" w:rsidP="008508D7">
            <w:pPr>
              <w:spacing w:after="160" w:line="259" w:lineRule="auto"/>
            </w:pPr>
            <w:proofErr w:type="gramStart"/>
            <w:r w:rsidRPr="007359FE">
              <w:t>ENUM(</w:t>
            </w:r>
            <w:proofErr w:type="gramEnd"/>
            <w:r w:rsidRPr="007359FE">
              <w:t>'Pending', 'Approved', 'Rejected')</w:t>
            </w:r>
          </w:p>
        </w:tc>
        <w:tc>
          <w:tcPr>
            <w:tcW w:w="0" w:type="auto"/>
            <w:hideMark/>
          </w:tcPr>
          <w:p w14:paraId="4BDE7476" w14:textId="77777777" w:rsidR="00B830A8" w:rsidRPr="007359FE" w:rsidRDefault="00B830A8" w:rsidP="008508D7">
            <w:pPr>
              <w:spacing w:after="160" w:line="259" w:lineRule="auto"/>
            </w:pPr>
            <w:r w:rsidRPr="007359FE">
              <w:t>NOT NULL</w:t>
            </w:r>
          </w:p>
        </w:tc>
      </w:tr>
      <w:tr w:rsidR="00B830A8" w:rsidRPr="007359FE" w14:paraId="59F01086" w14:textId="77777777" w:rsidTr="008508D7">
        <w:tc>
          <w:tcPr>
            <w:tcW w:w="0" w:type="auto"/>
            <w:hideMark/>
          </w:tcPr>
          <w:p w14:paraId="54C28430" w14:textId="77777777" w:rsidR="00B830A8" w:rsidRPr="007359FE" w:rsidRDefault="00B830A8" w:rsidP="008508D7">
            <w:pPr>
              <w:spacing w:after="160" w:line="259" w:lineRule="auto"/>
            </w:pPr>
            <w:r w:rsidRPr="007359FE">
              <w:t>details</w:t>
            </w:r>
          </w:p>
        </w:tc>
        <w:tc>
          <w:tcPr>
            <w:tcW w:w="0" w:type="auto"/>
            <w:hideMark/>
          </w:tcPr>
          <w:p w14:paraId="4555FB3B" w14:textId="77777777" w:rsidR="00B830A8" w:rsidRPr="007359FE" w:rsidRDefault="00B830A8" w:rsidP="008508D7">
            <w:pPr>
              <w:spacing w:after="160" w:line="259" w:lineRule="auto"/>
            </w:pPr>
            <w:r w:rsidRPr="007359FE">
              <w:t>TEXT</w:t>
            </w:r>
          </w:p>
        </w:tc>
        <w:tc>
          <w:tcPr>
            <w:tcW w:w="0" w:type="auto"/>
            <w:hideMark/>
          </w:tcPr>
          <w:p w14:paraId="0E93DF74" w14:textId="77777777" w:rsidR="00B830A8" w:rsidRPr="007359FE" w:rsidRDefault="00B830A8" w:rsidP="008508D7">
            <w:pPr>
              <w:spacing w:after="160" w:line="259" w:lineRule="auto"/>
            </w:pPr>
          </w:p>
        </w:tc>
      </w:tr>
      <w:tr w:rsidR="00B830A8" w:rsidRPr="007359FE" w14:paraId="0E251DD8" w14:textId="77777777" w:rsidTr="008508D7">
        <w:tc>
          <w:tcPr>
            <w:tcW w:w="0" w:type="auto"/>
            <w:hideMark/>
          </w:tcPr>
          <w:p w14:paraId="69B6C509" w14:textId="77777777" w:rsidR="00B830A8" w:rsidRPr="007359FE" w:rsidRDefault="00B830A8" w:rsidP="008508D7">
            <w:pPr>
              <w:spacing w:after="160" w:line="259" w:lineRule="auto"/>
            </w:pPr>
            <w:r w:rsidRPr="007359FE">
              <w:t>documents</w:t>
            </w:r>
          </w:p>
        </w:tc>
        <w:tc>
          <w:tcPr>
            <w:tcW w:w="0" w:type="auto"/>
            <w:hideMark/>
          </w:tcPr>
          <w:p w14:paraId="23B1DABD" w14:textId="77777777" w:rsidR="00B830A8" w:rsidRPr="007359FE" w:rsidRDefault="00B830A8" w:rsidP="008508D7">
            <w:pPr>
              <w:spacing w:after="160" w:line="259" w:lineRule="auto"/>
            </w:pPr>
            <w:r w:rsidRPr="007359FE">
              <w:t>TEXT</w:t>
            </w:r>
          </w:p>
        </w:tc>
        <w:tc>
          <w:tcPr>
            <w:tcW w:w="0" w:type="auto"/>
            <w:hideMark/>
          </w:tcPr>
          <w:p w14:paraId="792150C9" w14:textId="77777777" w:rsidR="00B830A8" w:rsidRPr="007359FE" w:rsidRDefault="00B830A8" w:rsidP="008508D7">
            <w:pPr>
              <w:spacing w:after="160" w:line="259" w:lineRule="auto"/>
            </w:pPr>
          </w:p>
        </w:tc>
      </w:tr>
      <w:tr w:rsidR="00B830A8" w:rsidRPr="007359FE" w14:paraId="7FD8EDD3" w14:textId="77777777" w:rsidTr="008508D7">
        <w:tc>
          <w:tcPr>
            <w:tcW w:w="0" w:type="auto"/>
            <w:hideMark/>
          </w:tcPr>
          <w:p w14:paraId="40F68D75" w14:textId="77777777" w:rsidR="00B830A8" w:rsidRPr="007359FE" w:rsidRDefault="00B830A8" w:rsidP="008508D7">
            <w:pPr>
              <w:spacing w:after="160" w:line="259" w:lineRule="auto"/>
            </w:pPr>
            <w:proofErr w:type="spellStart"/>
            <w:r w:rsidRPr="007359FE">
              <w:t>appointmentDate</w:t>
            </w:r>
            <w:proofErr w:type="spellEnd"/>
          </w:p>
        </w:tc>
        <w:tc>
          <w:tcPr>
            <w:tcW w:w="0" w:type="auto"/>
            <w:hideMark/>
          </w:tcPr>
          <w:p w14:paraId="4D9D9EDD" w14:textId="77777777" w:rsidR="00B830A8" w:rsidRPr="007359FE" w:rsidRDefault="00B830A8" w:rsidP="008508D7">
            <w:pPr>
              <w:spacing w:after="160" w:line="259" w:lineRule="auto"/>
            </w:pPr>
            <w:r w:rsidRPr="007359FE">
              <w:t>DATE</w:t>
            </w:r>
          </w:p>
        </w:tc>
        <w:tc>
          <w:tcPr>
            <w:tcW w:w="0" w:type="auto"/>
            <w:hideMark/>
          </w:tcPr>
          <w:p w14:paraId="32E46A90" w14:textId="77777777" w:rsidR="00B830A8" w:rsidRPr="007359FE" w:rsidRDefault="00B830A8" w:rsidP="008508D7">
            <w:pPr>
              <w:spacing w:after="160" w:line="259" w:lineRule="auto"/>
            </w:pPr>
          </w:p>
        </w:tc>
      </w:tr>
    </w:tbl>
    <w:p w14:paraId="4028BDD9" w14:textId="77777777" w:rsidR="00B830A8" w:rsidRPr="007359FE" w:rsidRDefault="00B830A8" w:rsidP="00B830A8">
      <w:r>
        <w:pict w14:anchorId="1DC4145B">
          <v:rect id="_x0000_i1067" style="width:0;height:1.5pt" o:hralign="center" o:hrstd="t" o:hr="t" fillcolor="#a0a0a0" stroked="f"/>
        </w:pict>
      </w:r>
    </w:p>
    <w:p w14:paraId="760813F5" w14:textId="77777777" w:rsidR="00B830A8" w:rsidRPr="007359FE" w:rsidRDefault="00B830A8" w:rsidP="00B830A8">
      <w:pPr>
        <w:rPr>
          <w:b/>
          <w:bCs/>
        </w:rPr>
      </w:pPr>
      <w:r w:rsidRPr="007359FE">
        <w:rPr>
          <w:b/>
          <w:bCs/>
        </w:rPr>
        <w:t xml:space="preserve">3. </w:t>
      </w:r>
      <w:proofErr w:type="spellStart"/>
      <w:r w:rsidRPr="007359FE">
        <w:rPr>
          <w:b/>
          <w:bCs/>
        </w:rPr>
        <w:t>GovernmentEmployee</w:t>
      </w:r>
      <w:proofErr w:type="spellEnd"/>
      <w:r w:rsidRPr="007359FE">
        <w:rPr>
          <w:b/>
          <w:bCs/>
        </w:rPr>
        <w:t xml:space="preserve"> Table</w:t>
      </w:r>
    </w:p>
    <w:tbl>
      <w:tblPr>
        <w:tblStyle w:val="TableGrid"/>
        <w:tblW w:w="0" w:type="auto"/>
        <w:tblLook w:val="04A0" w:firstRow="1" w:lastRow="0" w:firstColumn="1" w:lastColumn="0" w:noHBand="0" w:noVBand="1"/>
      </w:tblPr>
      <w:tblGrid>
        <w:gridCol w:w="1657"/>
        <w:gridCol w:w="1650"/>
        <w:gridCol w:w="6968"/>
      </w:tblGrid>
      <w:tr w:rsidR="00B830A8" w:rsidRPr="007359FE" w14:paraId="3F0F926B" w14:textId="77777777" w:rsidTr="008508D7">
        <w:tc>
          <w:tcPr>
            <w:tcW w:w="0" w:type="auto"/>
            <w:hideMark/>
          </w:tcPr>
          <w:p w14:paraId="2EF28DF3" w14:textId="77777777" w:rsidR="00B830A8" w:rsidRPr="007359FE" w:rsidRDefault="00B830A8" w:rsidP="008508D7">
            <w:pPr>
              <w:spacing w:after="160" w:line="259" w:lineRule="auto"/>
              <w:rPr>
                <w:b/>
                <w:bCs/>
              </w:rPr>
            </w:pPr>
            <w:r w:rsidRPr="007359FE">
              <w:rPr>
                <w:b/>
                <w:bCs/>
              </w:rPr>
              <w:t>Column Name</w:t>
            </w:r>
          </w:p>
        </w:tc>
        <w:tc>
          <w:tcPr>
            <w:tcW w:w="0" w:type="auto"/>
            <w:hideMark/>
          </w:tcPr>
          <w:p w14:paraId="2A3C6524" w14:textId="77777777" w:rsidR="00B830A8" w:rsidRPr="007359FE" w:rsidRDefault="00B830A8" w:rsidP="008508D7">
            <w:pPr>
              <w:spacing w:after="160" w:line="259" w:lineRule="auto"/>
              <w:rPr>
                <w:b/>
                <w:bCs/>
              </w:rPr>
            </w:pPr>
            <w:r w:rsidRPr="007359FE">
              <w:rPr>
                <w:b/>
                <w:bCs/>
              </w:rPr>
              <w:t>Data Type</w:t>
            </w:r>
          </w:p>
        </w:tc>
        <w:tc>
          <w:tcPr>
            <w:tcW w:w="0" w:type="auto"/>
            <w:hideMark/>
          </w:tcPr>
          <w:p w14:paraId="6A00E2F4" w14:textId="77777777" w:rsidR="00B830A8" w:rsidRPr="007359FE" w:rsidRDefault="00B830A8" w:rsidP="008508D7">
            <w:pPr>
              <w:spacing w:after="160" w:line="259" w:lineRule="auto"/>
              <w:rPr>
                <w:b/>
                <w:bCs/>
              </w:rPr>
            </w:pPr>
            <w:r w:rsidRPr="007359FE">
              <w:rPr>
                <w:b/>
                <w:bCs/>
              </w:rPr>
              <w:t>Constraints</w:t>
            </w:r>
          </w:p>
        </w:tc>
      </w:tr>
      <w:tr w:rsidR="00B830A8" w:rsidRPr="007359FE" w14:paraId="00096EC1" w14:textId="77777777" w:rsidTr="008508D7">
        <w:tc>
          <w:tcPr>
            <w:tcW w:w="0" w:type="auto"/>
            <w:hideMark/>
          </w:tcPr>
          <w:p w14:paraId="5370DC4D" w14:textId="77777777" w:rsidR="00B830A8" w:rsidRPr="007359FE" w:rsidRDefault="00B830A8" w:rsidP="008508D7">
            <w:pPr>
              <w:spacing w:after="160" w:line="259" w:lineRule="auto"/>
            </w:pPr>
            <w:proofErr w:type="spellStart"/>
            <w:r w:rsidRPr="007359FE">
              <w:t>employeeId</w:t>
            </w:r>
            <w:proofErr w:type="spellEnd"/>
          </w:p>
        </w:tc>
        <w:tc>
          <w:tcPr>
            <w:tcW w:w="0" w:type="auto"/>
            <w:hideMark/>
          </w:tcPr>
          <w:p w14:paraId="2BC0501D" w14:textId="77777777" w:rsidR="00B830A8" w:rsidRPr="007359FE" w:rsidRDefault="00B830A8" w:rsidP="008508D7">
            <w:pPr>
              <w:spacing w:after="160" w:line="259" w:lineRule="auto"/>
            </w:pPr>
            <w:r w:rsidRPr="007359FE">
              <w:t>INT</w:t>
            </w:r>
          </w:p>
        </w:tc>
        <w:tc>
          <w:tcPr>
            <w:tcW w:w="0" w:type="auto"/>
            <w:hideMark/>
          </w:tcPr>
          <w:p w14:paraId="0BCE2FB8" w14:textId="77777777" w:rsidR="00B830A8" w:rsidRPr="007359FE" w:rsidRDefault="00B830A8" w:rsidP="008508D7">
            <w:pPr>
              <w:spacing w:after="160" w:line="259" w:lineRule="auto"/>
            </w:pPr>
            <w:r w:rsidRPr="007359FE">
              <w:t>PRIMARY KEY, AUTO_INCREMENT</w:t>
            </w:r>
          </w:p>
        </w:tc>
      </w:tr>
      <w:tr w:rsidR="00B830A8" w:rsidRPr="007359FE" w14:paraId="57E2B496" w14:textId="77777777" w:rsidTr="008508D7">
        <w:tc>
          <w:tcPr>
            <w:tcW w:w="0" w:type="auto"/>
            <w:hideMark/>
          </w:tcPr>
          <w:p w14:paraId="04EA8B7A" w14:textId="77777777" w:rsidR="00B830A8" w:rsidRPr="007359FE" w:rsidRDefault="00B830A8" w:rsidP="008508D7">
            <w:pPr>
              <w:spacing w:after="160" w:line="259" w:lineRule="auto"/>
            </w:pPr>
            <w:r w:rsidRPr="007359FE">
              <w:t>name</w:t>
            </w:r>
          </w:p>
        </w:tc>
        <w:tc>
          <w:tcPr>
            <w:tcW w:w="0" w:type="auto"/>
            <w:hideMark/>
          </w:tcPr>
          <w:p w14:paraId="34F584FD"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49FBB1D9" w14:textId="77777777" w:rsidR="00B830A8" w:rsidRPr="007359FE" w:rsidRDefault="00B830A8" w:rsidP="008508D7">
            <w:pPr>
              <w:spacing w:after="160" w:line="259" w:lineRule="auto"/>
            </w:pPr>
            <w:r w:rsidRPr="007359FE">
              <w:t>NOT NULL</w:t>
            </w:r>
          </w:p>
        </w:tc>
      </w:tr>
      <w:tr w:rsidR="00B830A8" w:rsidRPr="007359FE" w14:paraId="13B8C709" w14:textId="77777777" w:rsidTr="008508D7">
        <w:tc>
          <w:tcPr>
            <w:tcW w:w="0" w:type="auto"/>
            <w:hideMark/>
          </w:tcPr>
          <w:p w14:paraId="2F36C7C5" w14:textId="77777777" w:rsidR="00B830A8" w:rsidRPr="007359FE" w:rsidRDefault="00B830A8" w:rsidP="008508D7">
            <w:pPr>
              <w:spacing w:after="160" w:line="259" w:lineRule="auto"/>
            </w:pPr>
            <w:proofErr w:type="spellStart"/>
            <w:r w:rsidRPr="007359FE">
              <w:t>departmentId</w:t>
            </w:r>
            <w:proofErr w:type="spellEnd"/>
          </w:p>
        </w:tc>
        <w:tc>
          <w:tcPr>
            <w:tcW w:w="0" w:type="auto"/>
            <w:hideMark/>
          </w:tcPr>
          <w:p w14:paraId="639A8BE8" w14:textId="77777777" w:rsidR="00B830A8" w:rsidRPr="007359FE" w:rsidRDefault="00B830A8" w:rsidP="008508D7">
            <w:pPr>
              <w:spacing w:after="160" w:line="259" w:lineRule="auto"/>
            </w:pPr>
            <w:r w:rsidRPr="007359FE">
              <w:t>INT</w:t>
            </w:r>
          </w:p>
        </w:tc>
        <w:tc>
          <w:tcPr>
            <w:tcW w:w="0" w:type="auto"/>
            <w:hideMark/>
          </w:tcPr>
          <w:p w14:paraId="3AF63E17" w14:textId="77777777" w:rsidR="00B830A8" w:rsidRPr="007359FE" w:rsidRDefault="00B830A8" w:rsidP="008508D7">
            <w:pPr>
              <w:spacing w:after="160" w:line="259" w:lineRule="auto"/>
            </w:pPr>
            <w:r w:rsidRPr="007359FE">
              <w:t>FOREIGN KEY (</w:t>
            </w:r>
            <w:proofErr w:type="spellStart"/>
            <w:r w:rsidRPr="007359FE">
              <w:t>departmentId</w:t>
            </w:r>
            <w:proofErr w:type="spellEnd"/>
            <w:r w:rsidRPr="007359FE">
              <w:t>) REFERENCES Department(</w:t>
            </w:r>
            <w:proofErr w:type="spellStart"/>
            <w:r w:rsidRPr="007359FE">
              <w:t>departmentId</w:t>
            </w:r>
            <w:proofErr w:type="spellEnd"/>
            <w:r w:rsidRPr="007359FE">
              <w:t>)</w:t>
            </w:r>
          </w:p>
        </w:tc>
      </w:tr>
      <w:tr w:rsidR="00B830A8" w:rsidRPr="007359FE" w14:paraId="4A6CAD8A" w14:textId="77777777" w:rsidTr="008508D7">
        <w:tc>
          <w:tcPr>
            <w:tcW w:w="0" w:type="auto"/>
            <w:hideMark/>
          </w:tcPr>
          <w:p w14:paraId="32B84D1B" w14:textId="77777777" w:rsidR="00B830A8" w:rsidRPr="007359FE" w:rsidRDefault="00B830A8" w:rsidP="008508D7">
            <w:pPr>
              <w:spacing w:after="160" w:line="259" w:lineRule="auto"/>
            </w:pPr>
            <w:r w:rsidRPr="007359FE">
              <w:t>email</w:t>
            </w:r>
          </w:p>
        </w:tc>
        <w:tc>
          <w:tcPr>
            <w:tcW w:w="0" w:type="auto"/>
            <w:hideMark/>
          </w:tcPr>
          <w:p w14:paraId="6372DE6C"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48CBB85D" w14:textId="77777777" w:rsidR="00B830A8" w:rsidRPr="007359FE" w:rsidRDefault="00B830A8" w:rsidP="008508D7">
            <w:pPr>
              <w:spacing w:after="160" w:line="259" w:lineRule="auto"/>
            </w:pPr>
            <w:r w:rsidRPr="007359FE">
              <w:t>NOT NULL, UNIQUE</w:t>
            </w:r>
          </w:p>
        </w:tc>
      </w:tr>
      <w:tr w:rsidR="00B830A8" w:rsidRPr="007359FE" w14:paraId="39F165FE" w14:textId="77777777" w:rsidTr="008508D7">
        <w:tc>
          <w:tcPr>
            <w:tcW w:w="0" w:type="auto"/>
            <w:hideMark/>
          </w:tcPr>
          <w:p w14:paraId="464A543C" w14:textId="77777777" w:rsidR="00B830A8" w:rsidRPr="007359FE" w:rsidRDefault="00B830A8" w:rsidP="008508D7">
            <w:pPr>
              <w:spacing w:after="160" w:line="259" w:lineRule="auto"/>
            </w:pPr>
            <w:r w:rsidRPr="007359FE">
              <w:t>phone</w:t>
            </w:r>
          </w:p>
        </w:tc>
        <w:tc>
          <w:tcPr>
            <w:tcW w:w="0" w:type="auto"/>
            <w:hideMark/>
          </w:tcPr>
          <w:p w14:paraId="2C8E581E" w14:textId="77777777" w:rsidR="00B830A8" w:rsidRPr="007359FE" w:rsidRDefault="00B830A8" w:rsidP="008508D7">
            <w:pPr>
              <w:spacing w:after="160" w:line="259" w:lineRule="auto"/>
            </w:pPr>
            <w:proofErr w:type="gramStart"/>
            <w:r w:rsidRPr="007359FE">
              <w:t>VARCHAR(</w:t>
            </w:r>
            <w:proofErr w:type="gramEnd"/>
            <w:r w:rsidRPr="007359FE">
              <w:t>15)</w:t>
            </w:r>
          </w:p>
        </w:tc>
        <w:tc>
          <w:tcPr>
            <w:tcW w:w="0" w:type="auto"/>
            <w:hideMark/>
          </w:tcPr>
          <w:p w14:paraId="6BD733F6" w14:textId="77777777" w:rsidR="00B830A8" w:rsidRPr="007359FE" w:rsidRDefault="00B830A8" w:rsidP="008508D7">
            <w:pPr>
              <w:spacing w:after="160" w:line="259" w:lineRule="auto"/>
            </w:pPr>
          </w:p>
        </w:tc>
      </w:tr>
      <w:tr w:rsidR="00B830A8" w:rsidRPr="007359FE" w14:paraId="1DAC840E" w14:textId="77777777" w:rsidTr="008508D7">
        <w:tc>
          <w:tcPr>
            <w:tcW w:w="0" w:type="auto"/>
            <w:hideMark/>
          </w:tcPr>
          <w:p w14:paraId="7CE2A466" w14:textId="77777777" w:rsidR="00B830A8" w:rsidRPr="007359FE" w:rsidRDefault="00B830A8" w:rsidP="008508D7">
            <w:pPr>
              <w:spacing w:after="160" w:line="259" w:lineRule="auto"/>
            </w:pPr>
            <w:r w:rsidRPr="007359FE">
              <w:t>role</w:t>
            </w:r>
          </w:p>
        </w:tc>
        <w:tc>
          <w:tcPr>
            <w:tcW w:w="0" w:type="auto"/>
            <w:hideMark/>
          </w:tcPr>
          <w:p w14:paraId="1DC9E92C" w14:textId="77777777" w:rsidR="00B830A8" w:rsidRPr="007359FE" w:rsidRDefault="00B830A8" w:rsidP="008508D7">
            <w:pPr>
              <w:spacing w:after="160" w:line="259" w:lineRule="auto"/>
            </w:pPr>
            <w:proofErr w:type="gramStart"/>
            <w:r w:rsidRPr="007359FE">
              <w:t>VARCHAR(</w:t>
            </w:r>
            <w:proofErr w:type="gramEnd"/>
            <w:r w:rsidRPr="007359FE">
              <w:t>50)</w:t>
            </w:r>
          </w:p>
        </w:tc>
        <w:tc>
          <w:tcPr>
            <w:tcW w:w="0" w:type="auto"/>
            <w:hideMark/>
          </w:tcPr>
          <w:p w14:paraId="66030A3C" w14:textId="77777777" w:rsidR="00B830A8" w:rsidRPr="007359FE" w:rsidRDefault="00B830A8" w:rsidP="008508D7">
            <w:pPr>
              <w:spacing w:after="160" w:line="259" w:lineRule="auto"/>
            </w:pPr>
            <w:r w:rsidRPr="007359FE">
              <w:t>NOT NULL</w:t>
            </w:r>
          </w:p>
        </w:tc>
      </w:tr>
    </w:tbl>
    <w:p w14:paraId="7E52C1E8" w14:textId="77777777" w:rsidR="00B830A8" w:rsidRPr="007359FE" w:rsidRDefault="00B830A8" w:rsidP="00B830A8">
      <w:r>
        <w:lastRenderedPageBreak/>
        <w:pict w14:anchorId="064DB43D">
          <v:rect id="_x0000_i1068" style="width:0;height:1.5pt" o:hralign="center" o:hrstd="t" o:hr="t" fillcolor="#a0a0a0" stroked="f"/>
        </w:pict>
      </w:r>
    </w:p>
    <w:p w14:paraId="47E5E3A8" w14:textId="77777777" w:rsidR="00B830A8" w:rsidRPr="007359FE" w:rsidRDefault="00B830A8" w:rsidP="00B830A8">
      <w:pPr>
        <w:rPr>
          <w:b/>
          <w:bCs/>
        </w:rPr>
      </w:pPr>
      <w:r w:rsidRPr="007359FE">
        <w:rPr>
          <w:b/>
          <w:bCs/>
        </w:rPr>
        <w:t>4. Department Table</w:t>
      </w:r>
    </w:p>
    <w:tbl>
      <w:tblPr>
        <w:tblStyle w:val="TableGrid"/>
        <w:tblW w:w="0" w:type="auto"/>
        <w:tblLook w:val="04A0" w:firstRow="1" w:lastRow="0" w:firstColumn="1" w:lastColumn="0" w:noHBand="0" w:noVBand="1"/>
      </w:tblPr>
      <w:tblGrid>
        <w:gridCol w:w="1657"/>
        <w:gridCol w:w="1650"/>
        <w:gridCol w:w="3392"/>
      </w:tblGrid>
      <w:tr w:rsidR="00B830A8" w:rsidRPr="007359FE" w14:paraId="1E72AEA3" w14:textId="77777777" w:rsidTr="008508D7">
        <w:tc>
          <w:tcPr>
            <w:tcW w:w="0" w:type="auto"/>
            <w:hideMark/>
          </w:tcPr>
          <w:p w14:paraId="595B7FF8" w14:textId="77777777" w:rsidR="00B830A8" w:rsidRPr="007359FE" w:rsidRDefault="00B830A8" w:rsidP="008508D7">
            <w:pPr>
              <w:spacing w:after="160" w:line="259" w:lineRule="auto"/>
              <w:rPr>
                <w:b/>
                <w:bCs/>
              </w:rPr>
            </w:pPr>
            <w:r w:rsidRPr="007359FE">
              <w:rPr>
                <w:b/>
                <w:bCs/>
              </w:rPr>
              <w:t>Column Name</w:t>
            </w:r>
          </w:p>
        </w:tc>
        <w:tc>
          <w:tcPr>
            <w:tcW w:w="0" w:type="auto"/>
            <w:hideMark/>
          </w:tcPr>
          <w:p w14:paraId="26492210" w14:textId="77777777" w:rsidR="00B830A8" w:rsidRPr="007359FE" w:rsidRDefault="00B830A8" w:rsidP="008508D7">
            <w:pPr>
              <w:spacing w:after="160" w:line="259" w:lineRule="auto"/>
              <w:rPr>
                <w:b/>
                <w:bCs/>
              </w:rPr>
            </w:pPr>
            <w:r w:rsidRPr="007359FE">
              <w:rPr>
                <w:b/>
                <w:bCs/>
              </w:rPr>
              <w:t>Data Type</w:t>
            </w:r>
          </w:p>
        </w:tc>
        <w:tc>
          <w:tcPr>
            <w:tcW w:w="0" w:type="auto"/>
            <w:hideMark/>
          </w:tcPr>
          <w:p w14:paraId="5EAC98E7" w14:textId="77777777" w:rsidR="00B830A8" w:rsidRPr="007359FE" w:rsidRDefault="00B830A8" w:rsidP="008508D7">
            <w:pPr>
              <w:spacing w:after="160" w:line="259" w:lineRule="auto"/>
              <w:rPr>
                <w:b/>
                <w:bCs/>
              </w:rPr>
            </w:pPr>
            <w:r w:rsidRPr="007359FE">
              <w:rPr>
                <w:b/>
                <w:bCs/>
              </w:rPr>
              <w:t>Constraints</w:t>
            </w:r>
          </w:p>
        </w:tc>
      </w:tr>
      <w:tr w:rsidR="00B830A8" w:rsidRPr="007359FE" w14:paraId="46803B8C" w14:textId="77777777" w:rsidTr="008508D7">
        <w:tc>
          <w:tcPr>
            <w:tcW w:w="0" w:type="auto"/>
            <w:hideMark/>
          </w:tcPr>
          <w:p w14:paraId="30A25917" w14:textId="77777777" w:rsidR="00B830A8" w:rsidRPr="007359FE" w:rsidRDefault="00B830A8" w:rsidP="008508D7">
            <w:pPr>
              <w:spacing w:after="160" w:line="259" w:lineRule="auto"/>
            </w:pPr>
            <w:proofErr w:type="spellStart"/>
            <w:r w:rsidRPr="007359FE">
              <w:t>departmentId</w:t>
            </w:r>
            <w:proofErr w:type="spellEnd"/>
          </w:p>
        </w:tc>
        <w:tc>
          <w:tcPr>
            <w:tcW w:w="0" w:type="auto"/>
            <w:hideMark/>
          </w:tcPr>
          <w:p w14:paraId="5F4091D5" w14:textId="77777777" w:rsidR="00B830A8" w:rsidRPr="007359FE" w:rsidRDefault="00B830A8" w:rsidP="008508D7">
            <w:pPr>
              <w:spacing w:after="160" w:line="259" w:lineRule="auto"/>
            </w:pPr>
            <w:r w:rsidRPr="007359FE">
              <w:t>INT</w:t>
            </w:r>
          </w:p>
        </w:tc>
        <w:tc>
          <w:tcPr>
            <w:tcW w:w="0" w:type="auto"/>
            <w:hideMark/>
          </w:tcPr>
          <w:p w14:paraId="4B278759" w14:textId="77777777" w:rsidR="00B830A8" w:rsidRPr="007359FE" w:rsidRDefault="00B830A8" w:rsidP="008508D7">
            <w:pPr>
              <w:spacing w:after="160" w:line="259" w:lineRule="auto"/>
            </w:pPr>
            <w:r w:rsidRPr="007359FE">
              <w:t>PRIMARY KEY, AUTO_INCREMENT</w:t>
            </w:r>
          </w:p>
        </w:tc>
      </w:tr>
      <w:tr w:rsidR="00B830A8" w:rsidRPr="007359FE" w14:paraId="03778678" w14:textId="77777777" w:rsidTr="008508D7">
        <w:tc>
          <w:tcPr>
            <w:tcW w:w="0" w:type="auto"/>
            <w:hideMark/>
          </w:tcPr>
          <w:p w14:paraId="40793803" w14:textId="77777777" w:rsidR="00B830A8" w:rsidRPr="007359FE" w:rsidRDefault="00B830A8" w:rsidP="008508D7">
            <w:pPr>
              <w:spacing w:after="160" w:line="259" w:lineRule="auto"/>
            </w:pPr>
            <w:r w:rsidRPr="007359FE">
              <w:t>name</w:t>
            </w:r>
          </w:p>
        </w:tc>
        <w:tc>
          <w:tcPr>
            <w:tcW w:w="0" w:type="auto"/>
            <w:hideMark/>
          </w:tcPr>
          <w:p w14:paraId="05668FE1"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4AAA5479" w14:textId="77777777" w:rsidR="00B830A8" w:rsidRPr="007359FE" w:rsidRDefault="00B830A8" w:rsidP="008508D7">
            <w:pPr>
              <w:spacing w:after="160" w:line="259" w:lineRule="auto"/>
            </w:pPr>
            <w:r w:rsidRPr="007359FE">
              <w:t>NOT NULL</w:t>
            </w:r>
          </w:p>
        </w:tc>
      </w:tr>
      <w:tr w:rsidR="00B830A8" w:rsidRPr="007359FE" w14:paraId="56B99829" w14:textId="77777777" w:rsidTr="008508D7">
        <w:tc>
          <w:tcPr>
            <w:tcW w:w="0" w:type="auto"/>
            <w:hideMark/>
          </w:tcPr>
          <w:p w14:paraId="1B6E5B46" w14:textId="77777777" w:rsidR="00B830A8" w:rsidRPr="007359FE" w:rsidRDefault="00B830A8" w:rsidP="008508D7">
            <w:pPr>
              <w:spacing w:after="160" w:line="259" w:lineRule="auto"/>
            </w:pPr>
            <w:r w:rsidRPr="007359FE">
              <w:t>description</w:t>
            </w:r>
          </w:p>
        </w:tc>
        <w:tc>
          <w:tcPr>
            <w:tcW w:w="0" w:type="auto"/>
            <w:hideMark/>
          </w:tcPr>
          <w:p w14:paraId="73B05050" w14:textId="77777777" w:rsidR="00B830A8" w:rsidRPr="007359FE" w:rsidRDefault="00B830A8" w:rsidP="008508D7">
            <w:pPr>
              <w:spacing w:after="160" w:line="259" w:lineRule="auto"/>
            </w:pPr>
            <w:r w:rsidRPr="007359FE">
              <w:t>TEXT</w:t>
            </w:r>
          </w:p>
        </w:tc>
        <w:tc>
          <w:tcPr>
            <w:tcW w:w="0" w:type="auto"/>
            <w:hideMark/>
          </w:tcPr>
          <w:p w14:paraId="4E05FCA1" w14:textId="77777777" w:rsidR="00B830A8" w:rsidRPr="007359FE" w:rsidRDefault="00B830A8" w:rsidP="008508D7">
            <w:pPr>
              <w:spacing w:after="160" w:line="259" w:lineRule="auto"/>
            </w:pPr>
          </w:p>
        </w:tc>
      </w:tr>
    </w:tbl>
    <w:p w14:paraId="290F3769" w14:textId="77777777" w:rsidR="00B830A8" w:rsidRPr="007359FE" w:rsidRDefault="00B830A8" w:rsidP="00B830A8">
      <w:r>
        <w:pict w14:anchorId="6E083F15">
          <v:rect id="_x0000_i1069" style="width:0;height:1.5pt" o:hralign="center" o:hrstd="t" o:hr="t" fillcolor="#a0a0a0" stroked="f"/>
        </w:pict>
      </w:r>
    </w:p>
    <w:p w14:paraId="47CD7ACE" w14:textId="77777777" w:rsidR="00B830A8" w:rsidRPr="007359FE" w:rsidRDefault="00B830A8" w:rsidP="00B830A8">
      <w:pPr>
        <w:rPr>
          <w:b/>
          <w:bCs/>
        </w:rPr>
      </w:pPr>
      <w:r w:rsidRPr="007359FE">
        <w:rPr>
          <w:b/>
          <w:bCs/>
        </w:rPr>
        <w:t xml:space="preserve">5. </w:t>
      </w:r>
      <w:proofErr w:type="spellStart"/>
      <w:r w:rsidRPr="007359FE">
        <w:rPr>
          <w:b/>
          <w:bCs/>
        </w:rPr>
        <w:t>TaxRecord</w:t>
      </w:r>
      <w:proofErr w:type="spellEnd"/>
      <w:r w:rsidRPr="007359FE">
        <w:rPr>
          <w:b/>
          <w:bCs/>
        </w:rPr>
        <w:t xml:space="preserve"> Table</w:t>
      </w:r>
    </w:p>
    <w:tbl>
      <w:tblPr>
        <w:tblStyle w:val="TableGrid"/>
        <w:tblW w:w="0" w:type="auto"/>
        <w:tblLook w:val="04A0" w:firstRow="1" w:lastRow="0" w:firstColumn="1" w:lastColumn="0" w:noHBand="0" w:noVBand="1"/>
      </w:tblPr>
      <w:tblGrid>
        <w:gridCol w:w="1657"/>
        <w:gridCol w:w="2312"/>
        <w:gridCol w:w="5484"/>
      </w:tblGrid>
      <w:tr w:rsidR="00B830A8" w:rsidRPr="007359FE" w14:paraId="08040B37" w14:textId="77777777" w:rsidTr="008508D7">
        <w:tc>
          <w:tcPr>
            <w:tcW w:w="0" w:type="auto"/>
            <w:hideMark/>
          </w:tcPr>
          <w:p w14:paraId="30ED0B80" w14:textId="77777777" w:rsidR="00B830A8" w:rsidRPr="007359FE" w:rsidRDefault="00B830A8" w:rsidP="008508D7">
            <w:pPr>
              <w:spacing w:after="160" w:line="259" w:lineRule="auto"/>
              <w:rPr>
                <w:b/>
                <w:bCs/>
              </w:rPr>
            </w:pPr>
            <w:r w:rsidRPr="007359FE">
              <w:rPr>
                <w:b/>
                <w:bCs/>
              </w:rPr>
              <w:t>Column Name</w:t>
            </w:r>
          </w:p>
        </w:tc>
        <w:tc>
          <w:tcPr>
            <w:tcW w:w="0" w:type="auto"/>
            <w:hideMark/>
          </w:tcPr>
          <w:p w14:paraId="10DEFF1A" w14:textId="77777777" w:rsidR="00B830A8" w:rsidRPr="007359FE" w:rsidRDefault="00B830A8" w:rsidP="008508D7">
            <w:pPr>
              <w:spacing w:after="160" w:line="259" w:lineRule="auto"/>
              <w:rPr>
                <w:b/>
                <w:bCs/>
              </w:rPr>
            </w:pPr>
            <w:r w:rsidRPr="007359FE">
              <w:rPr>
                <w:b/>
                <w:bCs/>
              </w:rPr>
              <w:t>Data Type</w:t>
            </w:r>
          </w:p>
        </w:tc>
        <w:tc>
          <w:tcPr>
            <w:tcW w:w="0" w:type="auto"/>
            <w:hideMark/>
          </w:tcPr>
          <w:p w14:paraId="55ED3481" w14:textId="77777777" w:rsidR="00B830A8" w:rsidRPr="007359FE" w:rsidRDefault="00B830A8" w:rsidP="008508D7">
            <w:pPr>
              <w:spacing w:after="160" w:line="259" w:lineRule="auto"/>
              <w:rPr>
                <w:b/>
                <w:bCs/>
              </w:rPr>
            </w:pPr>
            <w:r w:rsidRPr="007359FE">
              <w:rPr>
                <w:b/>
                <w:bCs/>
              </w:rPr>
              <w:t>Constraints</w:t>
            </w:r>
          </w:p>
        </w:tc>
      </w:tr>
      <w:tr w:rsidR="00B830A8" w:rsidRPr="007359FE" w14:paraId="48D9DEC0" w14:textId="77777777" w:rsidTr="008508D7">
        <w:tc>
          <w:tcPr>
            <w:tcW w:w="0" w:type="auto"/>
            <w:hideMark/>
          </w:tcPr>
          <w:p w14:paraId="1E2EE1FF" w14:textId="77777777" w:rsidR="00B830A8" w:rsidRPr="007359FE" w:rsidRDefault="00B830A8" w:rsidP="008508D7">
            <w:pPr>
              <w:spacing w:after="160" w:line="259" w:lineRule="auto"/>
            </w:pPr>
            <w:proofErr w:type="spellStart"/>
            <w:r w:rsidRPr="007359FE">
              <w:t>taxRecordId</w:t>
            </w:r>
            <w:proofErr w:type="spellEnd"/>
          </w:p>
        </w:tc>
        <w:tc>
          <w:tcPr>
            <w:tcW w:w="0" w:type="auto"/>
            <w:hideMark/>
          </w:tcPr>
          <w:p w14:paraId="07A0C324" w14:textId="77777777" w:rsidR="00B830A8" w:rsidRPr="007359FE" w:rsidRDefault="00B830A8" w:rsidP="008508D7">
            <w:pPr>
              <w:spacing w:after="160" w:line="259" w:lineRule="auto"/>
            </w:pPr>
            <w:r w:rsidRPr="007359FE">
              <w:t>INT</w:t>
            </w:r>
          </w:p>
        </w:tc>
        <w:tc>
          <w:tcPr>
            <w:tcW w:w="0" w:type="auto"/>
            <w:hideMark/>
          </w:tcPr>
          <w:p w14:paraId="3D6AE4D7" w14:textId="77777777" w:rsidR="00B830A8" w:rsidRPr="007359FE" w:rsidRDefault="00B830A8" w:rsidP="008508D7">
            <w:pPr>
              <w:spacing w:after="160" w:line="259" w:lineRule="auto"/>
            </w:pPr>
            <w:r w:rsidRPr="007359FE">
              <w:t>PRIMARY KEY, AUTO_INCREMENT</w:t>
            </w:r>
          </w:p>
        </w:tc>
      </w:tr>
      <w:tr w:rsidR="00B830A8" w:rsidRPr="007359FE" w14:paraId="30ACA3D9" w14:textId="77777777" w:rsidTr="008508D7">
        <w:tc>
          <w:tcPr>
            <w:tcW w:w="0" w:type="auto"/>
            <w:hideMark/>
          </w:tcPr>
          <w:p w14:paraId="69435300"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56D40C60" w14:textId="77777777" w:rsidR="00B830A8" w:rsidRPr="007359FE" w:rsidRDefault="00B830A8" w:rsidP="008508D7">
            <w:pPr>
              <w:spacing w:after="160" w:line="259" w:lineRule="auto"/>
            </w:pPr>
            <w:r w:rsidRPr="007359FE">
              <w:t>INT</w:t>
            </w:r>
          </w:p>
        </w:tc>
        <w:tc>
          <w:tcPr>
            <w:tcW w:w="0" w:type="auto"/>
            <w:hideMark/>
          </w:tcPr>
          <w:p w14:paraId="1FEBB5DD"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35646507" w14:textId="77777777" w:rsidTr="008508D7">
        <w:tc>
          <w:tcPr>
            <w:tcW w:w="0" w:type="auto"/>
            <w:hideMark/>
          </w:tcPr>
          <w:p w14:paraId="6A167706" w14:textId="77777777" w:rsidR="00B830A8" w:rsidRPr="007359FE" w:rsidRDefault="00B830A8" w:rsidP="008508D7">
            <w:pPr>
              <w:spacing w:after="160" w:line="259" w:lineRule="auto"/>
            </w:pPr>
            <w:proofErr w:type="spellStart"/>
            <w:r w:rsidRPr="007359FE">
              <w:t>taxYear</w:t>
            </w:r>
            <w:proofErr w:type="spellEnd"/>
          </w:p>
        </w:tc>
        <w:tc>
          <w:tcPr>
            <w:tcW w:w="0" w:type="auto"/>
            <w:hideMark/>
          </w:tcPr>
          <w:p w14:paraId="7AE10E0C" w14:textId="77777777" w:rsidR="00B830A8" w:rsidRPr="007359FE" w:rsidRDefault="00B830A8" w:rsidP="008508D7">
            <w:pPr>
              <w:spacing w:after="160" w:line="259" w:lineRule="auto"/>
            </w:pPr>
            <w:r w:rsidRPr="007359FE">
              <w:t>INT</w:t>
            </w:r>
          </w:p>
        </w:tc>
        <w:tc>
          <w:tcPr>
            <w:tcW w:w="0" w:type="auto"/>
            <w:hideMark/>
          </w:tcPr>
          <w:p w14:paraId="26E4DFA4" w14:textId="77777777" w:rsidR="00B830A8" w:rsidRPr="007359FE" w:rsidRDefault="00B830A8" w:rsidP="008508D7">
            <w:pPr>
              <w:spacing w:after="160" w:line="259" w:lineRule="auto"/>
            </w:pPr>
            <w:r w:rsidRPr="007359FE">
              <w:t>NOT NULL</w:t>
            </w:r>
          </w:p>
        </w:tc>
      </w:tr>
      <w:tr w:rsidR="00B830A8" w:rsidRPr="007359FE" w14:paraId="7BEF42F6" w14:textId="77777777" w:rsidTr="008508D7">
        <w:tc>
          <w:tcPr>
            <w:tcW w:w="0" w:type="auto"/>
            <w:hideMark/>
          </w:tcPr>
          <w:p w14:paraId="67849E33" w14:textId="77777777" w:rsidR="00B830A8" w:rsidRPr="007359FE" w:rsidRDefault="00B830A8" w:rsidP="008508D7">
            <w:pPr>
              <w:spacing w:after="160" w:line="259" w:lineRule="auto"/>
            </w:pPr>
            <w:proofErr w:type="spellStart"/>
            <w:r w:rsidRPr="007359FE">
              <w:t>amountDue</w:t>
            </w:r>
            <w:proofErr w:type="spellEnd"/>
          </w:p>
        </w:tc>
        <w:tc>
          <w:tcPr>
            <w:tcW w:w="0" w:type="auto"/>
            <w:hideMark/>
          </w:tcPr>
          <w:p w14:paraId="65B5F081" w14:textId="77777777" w:rsidR="00B830A8" w:rsidRPr="007359FE" w:rsidRDefault="00B830A8" w:rsidP="008508D7">
            <w:pPr>
              <w:spacing w:after="160" w:line="259" w:lineRule="auto"/>
            </w:pPr>
            <w:proofErr w:type="gramStart"/>
            <w:r w:rsidRPr="007359FE">
              <w:t>DECIMAL(</w:t>
            </w:r>
            <w:proofErr w:type="gramEnd"/>
            <w:r w:rsidRPr="007359FE">
              <w:t>10, 2)</w:t>
            </w:r>
          </w:p>
        </w:tc>
        <w:tc>
          <w:tcPr>
            <w:tcW w:w="0" w:type="auto"/>
            <w:hideMark/>
          </w:tcPr>
          <w:p w14:paraId="0FD866DF" w14:textId="77777777" w:rsidR="00B830A8" w:rsidRPr="007359FE" w:rsidRDefault="00B830A8" w:rsidP="008508D7">
            <w:pPr>
              <w:spacing w:after="160" w:line="259" w:lineRule="auto"/>
            </w:pPr>
            <w:r w:rsidRPr="007359FE">
              <w:t>NOT NULL</w:t>
            </w:r>
          </w:p>
        </w:tc>
      </w:tr>
      <w:tr w:rsidR="00B830A8" w:rsidRPr="007359FE" w14:paraId="30A7223B" w14:textId="77777777" w:rsidTr="008508D7">
        <w:tc>
          <w:tcPr>
            <w:tcW w:w="0" w:type="auto"/>
            <w:hideMark/>
          </w:tcPr>
          <w:p w14:paraId="24E8E249" w14:textId="77777777" w:rsidR="00B830A8" w:rsidRPr="007359FE" w:rsidRDefault="00B830A8" w:rsidP="008508D7">
            <w:pPr>
              <w:spacing w:after="160" w:line="259" w:lineRule="auto"/>
            </w:pPr>
            <w:proofErr w:type="spellStart"/>
            <w:r w:rsidRPr="007359FE">
              <w:t>amountPaid</w:t>
            </w:r>
            <w:proofErr w:type="spellEnd"/>
          </w:p>
        </w:tc>
        <w:tc>
          <w:tcPr>
            <w:tcW w:w="0" w:type="auto"/>
            <w:hideMark/>
          </w:tcPr>
          <w:p w14:paraId="153DDB5F" w14:textId="77777777" w:rsidR="00B830A8" w:rsidRPr="007359FE" w:rsidRDefault="00B830A8" w:rsidP="008508D7">
            <w:pPr>
              <w:spacing w:after="160" w:line="259" w:lineRule="auto"/>
            </w:pPr>
            <w:proofErr w:type="gramStart"/>
            <w:r w:rsidRPr="007359FE">
              <w:t>DECIMAL(</w:t>
            </w:r>
            <w:proofErr w:type="gramEnd"/>
            <w:r w:rsidRPr="007359FE">
              <w:t>10, 2)</w:t>
            </w:r>
          </w:p>
        </w:tc>
        <w:tc>
          <w:tcPr>
            <w:tcW w:w="0" w:type="auto"/>
            <w:hideMark/>
          </w:tcPr>
          <w:p w14:paraId="01157E9E" w14:textId="77777777" w:rsidR="00B830A8" w:rsidRPr="007359FE" w:rsidRDefault="00B830A8" w:rsidP="008508D7">
            <w:pPr>
              <w:spacing w:after="160" w:line="259" w:lineRule="auto"/>
            </w:pPr>
          </w:p>
        </w:tc>
      </w:tr>
      <w:tr w:rsidR="00B830A8" w:rsidRPr="007359FE" w14:paraId="69B380E9" w14:textId="77777777" w:rsidTr="008508D7">
        <w:tc>
          <w:tcPr>
            <w:tcW w:w="0" w:type="auto"/>
            <w:hideMark/>
          </w:tcPr>
          <w:p w14:paraId="16D8F912" w14:textId="77777777" w:rsidR="00B830A8" w:rsidRPr="007359FE" w:rsidRDefault="00B830A8" w:rsidP="008508D7">
            <w:pPr>
              <w:spacing w:after="160" w:line="259" w:lineRule="auto"/>
            </w:pPr>
            <w:r w:rsidRPr="007359FE">
              <w:t>status</w:t>
            </w:r>
          </w:p>
        </w:tc>
        <w:tc>
          <w:tcPr>
            <w:tcW w:w="0" w:type="auto"/>
            <w:hideMark/>
          </w:tcPr>
          <w:p w14:paraId="1CD7D908" w14:textId="77777777" w:rsidR="00B830A8" w:rsidRPr="007359FE" w:rsidRDefault="00B830A8" w:rsidP="008508D7">
            <w:pPr>
              <w:spacing w:after="160" w:line="259" w:lineRule="auto"/>
            </w:pPr>
            <w:proofErr w:type="gramStart"/>
            <w:r w:rsidRPr="007359FE">
              <w:t>ENUM(</w:t>
            </w:r>
            <w:proofErr w:type="gramEnd"/>
            <w:r w:rsidRPr="007359FE">
              <w:t>'Paid', 'Unpaid')</w:t>
            </w:r>
          </w:p>
        </w:tc>
        <w:tc>
          <w:tcPr>
            <w:tcW w:w="0" w:type="auto"/>
            <w:hideMark/>
          </w:tcPr>
          <w:p w14:paraId="1FADCD8E" w14:textId="77777777" w:rsidR="00B830A8" w:rsidRPr="007359FE" w:rsidRDefault="00B830A8" w:rsidP="008508D7">
            <w:pPr>
              <w:spacing w:after="160" w:line="259" w:lineRule="auto"/>
            </w:pPr>
            <w:r w:rsidRPr="007359FE">
              <w:t>NOT NULL</w:t>
            </w:r>
          </w:p>
        </w:tc>
      </w:tr>
    </w:tbl>
    <w:p w14:paraId="2665554F" w14:textId="77777777" w:rsidR="00B830A8" w:rsidRPr="007359FE" w:rsidRDefault="00B830A8" w:rsidP="00B830A8">
      <w:r>
        <w:pict w14:anchorId="4D68E7F0">
          <v:rect id="_x0000_i1070" style="width:0;height:1.5pt" o:hralign="center" o:hrstd="t" o:hr="t" fillcolor="#a0a0a0" stroked="f"/>
        </w:pict>
      </w:r>
    </w:p>
    <w:p w14:paraId="18866DA6" w14:textId="77777777" w:rsidR="00B830A8" w:rsidRPr="007359FE" w:rsidRDefault="00B830A8" w:rsidP="00B830A8">
      <w:pPr>
        <w:rPr>
          <w:b/>
          <w:bCs/>
        </w:rPr>
      </w:pPr>
      <w:r w:rsidRPr="007359FE">
        <w:rPr>
          <w:b/>
          <w:bCs/>
        </w:rPr>
        <w:t>6. Payment Table</w:t>
      </w:r>
    </w:p>
    <w:tbl>
      <w:tblPr>
        <w:tblStyle w:val="TableGrid"/>
        <w:tblW w:w="0" w:type="auto"/>
        <w:tblLook w:val="04A0" w:firstRow="1" w:lastRow="0" w:firstColumn="1" w:lastColumn="0" w:noHBand="0" w:noVBand="1"/>
      </w:tblPr>
      <w:tblGrid>
        <w:gridCol w:w="1778"/>
        <w:gridCol w:w="4149"/>
        <w:gridCol w:w="4553"/>
      </w:tblGrid>
      <w:tr w:rsidR="00B830A8" w:rsidRPr="007359FE" w14:paraId="4A126C5B" w14:textId="77777777" w:rsidTr="008508D7">
        <w:tc>
          <w:tcPr>
            <w:tcW w:w="0" w:type="auto"/>
            <w:hideMark/>
          </w:tcPr>
          <w:p w14:paraId="78294AC0" w14:textId="77777777" w:rsidR="00B830A8" w:rsidRPr="007359FE" w:rsidRDefault="00B830A8" w:rsidP="008508D7">
            <w:pPr>
              <w:spacing w:after="160" w:line="259" w:lineRule="auto"/>
              <w:rPr>
                <w:b/>
                <w:bCs/>
              </w:rPr>
            </w:pPr>
            <w:r w:rsidRPr="007359FE">
              <w:rPr>
                <w:b/>
                <w:bCs/>
              </w:rPr>
              <w:t>Column Name</w:t>
            </w:r>
          </w:p>
        </w:tc>
        <w:tc>
          <w:tcPr>
            <w:tcW w:w="0" w:type="auto"/>
            <w:hideMark/>
          </w:tcPr>
          <w:p w14:paraId="63259299" w14:textId="77777777" w:rsidR="00B830A8" w:rsidRPr="007359FE" w:rsidRDefault="00B830A8" w:rsidP="008508D7">
            <w:pPr>
              <w:spacing w:after="160" w:line="259" w:lineRule="auto"/>
              <w:rPr>
                <w:b/>
                <w:bCs/>
              </w:rPr>
            </w:pPr>
            <w:r w:rsidRPr="007359FE">
              <w:rPr>
                <w:b/>
                <w:bCs/>
              </w:rPr>
              <w:t>Data Type</w:t>
            </w:r>
          </w:p>
        </w:tc>
        <w:tc>
          <w:tcPr>
            <w:tcW w:w="0" w:type="auto"/>
            <w:hideMark/>
          </w:tcPr>
          <w:p w14:paraId="3375D252" w14:textId="77777777" w:rsidR="00B830A8" w:rsidRPr="007359FE" w:rsidRDefault="00B830A8" w:rsidP="008508D7">
            <w:pPr>
              <w:spacing w:after="160" w:line="259" w:lineRule="auto"/>
              <w:rPr>
                <w:b/>
                <w:bCs/>
              </w:rPr>
            </w:pPr>
            <w:r w:rsidRPr="007359FE">
              <w:rPr>
                <w:b/>
                <w:bCs/>
              </w:rPr>
              <w:t>Constraints</w:t>
            </w:r>
          </w:p>
        </w:tc>
      </w:tr>
      <w:tr w:rsidR="00B830A8" w:rsidRPr="007359FE" w14:paraId="2F6D48DE" w14:textId="77777777" w:rsidTr="008508D7">
        <w:tc>
          <w:tcPr>
            <w:tcW w:w="0" w:type="auto"/>
            <w:hideMark/>
          </w:tcPr>
          <w:p w14:paraId="3FD3AD5C" w14:textId="77777777" w:rsidR="00B830A8" w:rsidRPr="007359FE" w:rsidRDefault="00B830A8" w:rsidP="008508D7">
            <w:pPr>
              <w:spacing w:after="160" w:line="259" w:lineRule="auto"/>
            </w:pPr>
            <w:proofErr w:type="spellStart"/>
            <w:r w:rsidRPr="007359FE">
              <w:t>paymentId</w:t>
            </w:r>
            <w:proofErr w:type="spellEnd"/>
          </w:p>
        </w:tc>
        <w:tc>
          <w:tcPr>
            <w:tcW w:w="0" w:type="auto"/>
            <w:hideMark/>
          </w:tcPr>
          <w:p w14:paraId="36AE7525" w14:textId="77777777" w:rsidR="00B830A8" w:rsidRPr="007359FE" w:rsidRDefault="00B830A8" w:rsidP="008508D7">
            <w:pPr>
              <w:spacing w:after="160" w:line="259" w:lineRule="auto"/>
            </w:pPr>
            <w:r w:rsidRPr="007359FE">
              <w:t>INT</w:t>
            </w:r>
          </w:p>
        </w:tc>
        <w:tc>
          <w:tcPr>
            <w:tcW w:w="0" w:type="auto"/>
            <w:hideMark/>
          </w:tcPr>
          <w:p w14:paraId="5DD0D44C" w14:textId="77777777" w:rsidR="00B830A8" w:rsidRPr="007359FE" w:rsidRDefault="00B830A8" w:rsidP="008508D7">
            <w:pPr>
              <w:spacing w:after="160" w:line="259" w:lineRule="auto"/>
            </w:pPr>
            <w:r w:rsidRPr="007359FE">
              <w:t>PRIMARY KEY, AUTO_INCREMENT</w:t>
            </w:r>
          </w:p>
        </w:tc>
      </w:tr>
      <w:tr w:rsidR="00B830A8" w:rsidRPr="007359FE" w14:paraId="0DEF4C32" w14:textId="77777777" w:rsidTr="008508D7">
        <w:tc>
          <w:tcPr>
            <w:tcW w:w="0" w:type="auto"/>
            <w:hideMark/>
          </w:tcPr>
          <w:p w14:paraId="0E913DA6"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74F6CA57" w14:textId="77777777" w:rsidR="00B830A8" w:rsidRPr="007359FE" w:rsidRDefault="00B830A8" w:rsidP="008508D7">
            <w:pPr>
              <w:spacing w:after="160" w:line="259" w:lineRule="auto"/>
            </w:pPr>
            <w:r w:rsidRPr="007359FE">
              <w:t>INT</w:t>
            </w:r>
          </w:p>
        </w:tc>
        <w:tc>
          <w:tcPr>
            <w:tcW w:w="0" w:type="auto"/>
            <w:hideMark/>
          </w:tcPr>
          <w:p w14:paraId="3ABD5EEC"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1182AB1B" w14:textId="77777777" w:rsidTr="008508D7">
        <w:tc>
          <w:tcPr>
            <w:tcW w:w="0" w:type="auto"/>
            <w:hideMark/>
          </w:tcPr>
          <w:p w14:paraId="304AC014" w14:textId="77777777" w:rsidR="00B830A8" w:rsidRPr="007359FE" w:rsidRDefault="00B830A8" w:rsidP="008508D7">
            <w:pPr>
              <w:spacing w:after="160" w:line="259" w:lineRule="auto"/>
            </w:pPr>
            <w:r w:rsidRPr="007359FE">
              <w:t>amount</w:t>
            </w:r>
          </w:p>
        </w:tc>
        <w:tc>
          <w:tcPr>
            <w:tcW w:w="0" w:type="auto"/>
            <w:hideMark/>
          </w:tcPr>
          <w:p w14:paraId="3EB795A9" w14:textId="77777777" w:rsidR="00B830A8" w:rsidRPr="007359FE" w:rsidRDefault="00B830A8" w:rsidP="008508D7">
            <w:pPr>
              <w:spacing w:after="160" w:line="259" w:lineRule="auto"/>
            </w:pPr>
            <w:proofErr w:type="gramStart"/>
            <w:r w:rsidRPr="007359FE">
              <w:t>DECIMAL(</w:t>
            </w:r>
            <w:proofErr w:type="gramEnd"/>
            <w:r w:rsidRPr="007359FE">
              <w:t>10, 2)</w:t>
            </w:r>
          </w:p>
        </w:tc>
        <w:tc>
          <w:tcPr>
            <w:tcW w:w="0" w:type="auto"/>
            <w:hideMark/>
          </w:tcPr>
          <w:p w14:paraId="23F5386E" w14:textId="77777777" w:rsidR="00B830A8" w:rsidRPr="007359FE" w:rsidRDefault="00B830A8" w:rsidP="008508D7">
            <w:pPr>
              <w:spacing w:after="160" w:line="259" w:lineRule="auto"/>
            </w:pPr>
            <w:r w:rsidRPr="007359FE">
              <w:t>NOT NULL</w:t>
            </w:r>
          </w:p>
        </w:tc>
      </w:tr>
      <w:tr w:rsidR="00B830A8" w:rsidRPr="007359FE" w14:paraId="697364C6" w14:textId="77777777" w:rsidTr="008508D7">
        <w:tc>
          <w:tcPr>
            <w:tcW w:w="0" w:type="auto"/>
            <w:hideMark/>
          </w:tcPr>
          <w:p w14:paraId="5CEAE7CC" w14:textId="77777777" w:rsidR="00B830A8" w:rsidRPr="007359FE" w:rsidRDefault="00B830A8" w:rsidP="008508D7">
            <w:pPr>
              <w:spacing w:after="160" w:line="259" w:lineRule="auto"/>
            </w:pPr>
            <w:proofErr w:type="spellStart"/>
            <w:r w:rsidRPr="007359FE">
              <w:t>paymentDate</w:t>
            </w:r>
            <w:proofErr w:type="spellEnd"/>
          </w:p>
        </w:tc>
        <w:tc>
          <w:tcPr>
            <w:tcW w:w="0" w:type="auto"/>
            <w:hideMark/>
          </w:tcPr>
          <w:p w14:paraId="3ACB77C5" w14:textId="77777777" w:rsidR="00B830A8" w:rsidRPr="007359FE" w:rsidRDefault="00B830A8" w:rsidP="008508D7">
            <w:pPr>
              <w:spacing w:after="160" w:line="259" w:lineRule="auto"/>
            </w:pPr>
            <w:r w:rsidRPr="007359FE">
              <w:t>TIMESTAMP</w:t>
            </w:r>
          </w:p>
        </w:tc>
        <w:tc>
          <w:tcPr>
            <w:tcW w:w="0" w:type="auto"/>
            <w:hideMark/>
          </w:tcPr>
          <w:p w14:paraId="2ABE814E" w14:textId="77777777" w:rsidR="00B830A8" w:rsidRPr="007359FE" w:rsidRDefault="00B830A8" w:rsidP="008508D7">
            <w:pPr>
              <w:spacing w:after="160" w:line="259" w:lineRule="auto"/>
            </w:pPr>
            <w:r w:rsidRPr="007359FE">
              <w:t>DEFAULT CURRENT_TIMESTAMP</w:t>
            </w:r>
          </w:p>
        </w:tc>
      </w:tr>
      <w:tr w:rsidR="00B830A8" w:rsidRPr="007359FE" w14:paraId="0613B9A2" w14:textId="77777777" w:rsidTr="008508D7">
        <w:tc>
          <w:tcPr>
            <w:tcW w:w="0" w:type="auto"/>
            <w:hideMark/>
          </w:tcPr>
          <w:p w14:paraId="0AEDFF29" w14:textId="77777777" w:rsidR="00B830A8" w:rsidRPr="007359FE" w:rsidRDefault="00B830A8" w:rsidP="008508D7">
            <w:pPr>
              <w:spacing w:after="160" w:line="259" w:lineRule="auto"/>
            </w:pPr>
            <w:proofErr w:type="spellStart"/>
            <w:r w:rsidRPr="007359FE">
              <w:t>paymentMethod</w:t>
            </w:r>
            <w:proofErr w:type="spellEnd"/>
          </w:p>
        </w:tc>
        <w:tc>
          <w:tcPr>
            <w:tcW w:w="0" w:type="auto"/>
            <w:hideMark/>
          </w:tcPr>
          <w:p w14:paraId="67628BB4" w14:textId="77777777" w:rsidR="00B830A8" w:rsidRPr="007359FE" w:rsidRDefault="00B830A8" w:rsidP="008508D7">
            <w:pPr>
              <w:spacing w:after="160" w:line="259" w:lineRule="auto"/>
            </w:pPr>
            <w:proofErr w:type="gramStart"/>
            <w:r w:rsidRPr="007359FE">
              <w:t>ENUM(</w:t>
            </w:r>
            <w:proofErr w:type="gramEnd"/>
            <w:r w:rsidRPr="007359FE">
              <w:t>'Credit Card', 'Bank Transfer', 'Online Wallet')</w:t>
            </w:r>
          </w:p>
        </w:tc>
        <w:tc>
          <w:tcPr>
            <w:tcW w:w="0" w:type="auto"/>
            <w:hideMark/>
          </w:tcPr>
          <w:p w14:paraId="4A9660FD" w14:textId="77777777" w:rsidR="00B830A8" w:rsidRPr="007359FE" w:rsidRDefault="00B830A8" w:rsidP="008508D7">
            <w:pPr>
              <w:spacing w:after="160" w:line="259" w:lineRule="auto"/>
            </w:pPr>
            <w:r w:rsidRPr="007359FE">
              <w:t>NOT NULL</w:t>
            </w:r>
          </w:p>
        </w:tc>
      </w:tr>
      <w:tr w:rsidR="00B830A8" w:rsidRPr="007359FE" w14:paraId="64B4E631" w14:textId="77777777" w:rsidTr="008508D7">
        <w:tc>
          <w:tcPr>
            <w:tcW w:w="0" w:type="auto"/>
            <w:hideMark/>
          </w:tcPr>
          <w:p w14:paraId="3DC528A9" w14:textId="77777777" w:rsidR="00B830A8" w:rsidRPr="007359FE" w:rsidRDefault="00B830A8" w:rsidP="008508D7">
            <w:pPr>
              <w:spacing w:after="160" w:line="259" w:lineRule="auto"/>
            </w:pPr>
            <w:r w:rsidRPr="007359FE">
              <w:t>status</w:t>
            </w:r>
          </w:p>
        </w:tc>
        <w:tc>
          <w:tcPr>
            <w:tcW w:w="0" w:type="auto"/>
            <w:hideMark/>
          </w:tcPr>
          <w:p w14:paraId="4FB5A6B2" w14:textId="77777777" w:rsidR="00B830A8" w:rsidRPr="007359FE" w:rsidRDefault="00B830A8" w:rsidP="008508D7">
            <w:pPr>
              <w:spacing w:after="160" w:line="259" w:lineRule="auto"/>
            </w:pPr>
            <w:proofErr w:type="gramStart"/>
            <w:r w:rsidRPr="007359FE">
              <w:t>ENUM(</w:t>
            </w:r>
            <w:proofErr w:type="gramEnd"/>
            <w:r w:rsidRPr="007359FE">
              <w:t>'Successful', 'Failed')</w:t>
            </w:r>
          </w:p>
        </w:tc>
        <w:tc>
          <w:tcPr>
            <w:tcW w:w="0" w:type="auto"/>
            <w:hideMark/>
          </w:tcPr>
          <w:p w14:paraId="06C8E990" w14:textId="77777777" w:rsidR="00B830A8" w:rsidRPr="007359FE" w:rsidRDefault="00B830A8" w:rsidP="008508D7">
            <w:pPr>
              <w:spacing w:after="160" w:line="259" w:lineRule="auto"/>
            </w:pPr>
            <w:r w:rsidRPr="007359FE">
              <w:t>NOT NULL</w:t>
            </w:r>
          </w:p>
        </w:tc>
      </w:tr>
    </w:tbl>
    <w:p w14:paraId="0AEFDE70" w14:textId="77777777" w:rsidR="00B830A8" w:rsidRPr="007359FE" w:rsidRDefault="00B830A8" w:rsidP="00B830A8">
      <w:r>
        <w:pict w14:anchorId="4C96BDD3">
          <v:rect id="_x0000_i1071" style="width:0;height:1.5pt" o:hralign="center" o:hrstd="t" o:hr="t" fillcolor="#a0a0a0" stroked="f"/>
        </w:pict>
      </w:r>
    </w:p>
    <w:p w14:paraId="2F353319" w14:textId="77777777" w:rsidR="00B830A8" w:rsidRPr="007359FE" w:rsidRDefault="00B830A8" w:rsidP="00B830A8">
      <w:pPr>
        <w:rPr>
          <w:b/>
          <w:bCs/>
        </w:rPr>
      </w:pPr>
      <w:r w:rsidRPr="007359FE">
        <w:rPr>
          <w:b/>
          <w:bCs/>
        </w:rPr>
        <w:t>7. Complaint Table</w:t>
      </w:r>
    </w:p>
    <w:tbl>
      <w:tblPr>
        <w:tblStyle w:val="TableGrid"/>
        <w:tblW w:w="0" w:type="auto"/>
        <w:tblLook w:val="04A0" w:firstRow="1" w:lastRow="0" w:firstColumn="1" w:lastColumn="0" w:noHBand="0" w:noVBand="1"/>
      </w:tblPr>
      <w:tblGrid>
        <w:gridCol w:w="1657"/>
        <w:gridCol w:w="2602"/>
        <w:gridCol w:w="5484"/>
      </w:tblGrid>
      <w:tr w:rsidR="00B830A8" w:rsidRPr="007359FE" w14:paraId="2FB23A62" w14:textId="77777777" w:rsidTr="008508D7">
        <w:tc>
          <w:tcPr>
            <w:tcW w:w="0" w:type="auto"/>
            <w:hideMark/>
          </w:tcPr>
          <w:p w14:paraId="26F619B4" w14:textId="77777777" w:rsidR="00B830A8" w:rsidRPr="007359FE" w:rsidRDefault="00B830A8" w:rsidP="008508D7">
            <w:pPr>
              <w:spacing w:after="160" w:line="259" w:lineRule="auto"/>
              <w:rPr>
                <w:b/>
                <w:bCs/>
              </w:rPr>
            </w:pPr>
            <w:r w:rsidRPr="007359FE">
              <w:rPr>
                <w:b/>
                <w:bCs/>
              </w:rPr>
              <w:t>Column Name</w:t>
            </w:r>
          </w:p>
        </w:tc>
        <w:tc>
          <w:tcPr>
            <w:tcW w:w="0" w:type="auto"/>
            <w:hideMark/>
          </w:tcPr>
          <w:p w14:paraId="4A44DD24" w14:textId="77777777" w:rsidR="00B830A8" w:rsidRPr="007359FE" w:rsidRDefault="00B830A8" w:rsidP="008508D7">
            <w:pPr>
              <w:spacing w:after="160" w:line="259" w:lineRule="auto"/>
              <w:rPr>
                <w:b/>
                <w:bCs/>
              </w:rPr>
            </w:pPr>
            <w:r w:rsidRPr="007359FE">
              <w:rPr>
                <w:b/>
                <w:bCs/>
              </w:rPr>
              <w:t>Data Type</w:t>
            </w:r>
          </w:p>
        </w:tc>
        <w:tc>
          <w:tcPr>
            <w:tcW w:w="0" w:type="auto"/>
            <w:hideMark/>
          </w:tcPr>
          <w:p w14:paraId="4EE4843F" w14:textId="77777777" w:rsidR="00B830A8" w:rsidRPr="007359FE" w:rsidRDefault="00B830A8" w:rsidP="008508D7">
            <w:pPr>
              <w:spacing w:after="160" w:line="259" w:lineRule="auto"/>
              <w:rPr>
                <w:b/>
                <w:bCs/>
              </w:rPr>
            </w:pPr>
            <w:r w:rsidRPr="007359FE">
              <w:rPr>
                <w:b/>
                <w:bCs/>
              </w:rPr>
              <w:t>Constraints</w:t>
            </w:r>
          </w:p>
        </w:tc>
      </w:tr>
      <w:tr w:rsidR="00B830A8" w:rsidRPr="007359FE" w14:paraId="6BE58F25" w14:textId="77777777" w:rsidTr="008508D7">
        <w:tc>
          <w:tcPr>
            <w:tcW w:w="0" w:type="auto"/>
            <w:hideMark/>
          </w:tcPr>
          <w:p w14:paraId="63767EBE" w14:textId="77777777" w:rsidR="00B830A8" w:rsidRPr="007359FE" w:rsidRDefault="00B830A8" w:rsidP="008508D7">
            <w:pPr>
              <w:spacing w:after="160" w:line="259" w:lineRule="auto"/>
            </w:pPr>
            <w:proofErr w:type="spellStart"/>
            <w:r w:rsidRPr="007359FE">
              <w:t>complaintId</w:t>
            </w:r>
            <w:proofErr w:type="spellEnd"/>
          </w:p>
        </w:tc>
        <w:tc>
          <w:tcPr>
            <w:tcW w:w="0" w:type="auto"/>
            <w:hideMark/>
          </w:tcPr>
          <w:p w14:paraId="53E92141" w14:textId="77777777" w:rsidR="00B830A8" w:rsidRPr="007359FE" w:rsidRDefault="00B830A8" w:rsidP="008508D7">
            <w:pPr>
              <w:spacing w:after="160" w:line="259" w:lineRule="auto"/>
            </w:pPr>
            <w:r w:rsidRPr="007359FE">
              <w:t>INT</w:t>
            </w:r>
          </w:p>
        </w:tc>
        <w:tc>
          <w:tcPr>
            <w:tcW w:w="0" w:type="auto"/>
            <w:hideMark/>
          </w:tcPr>
          <w:p w14:paraId="31AD9979" w14:textId="77777777" w:rsidR="00B830A8" w:rsidRPr="007359FE" w:rsidRDefault="00B830A8" w:rsidP="008508D7">
            <w:pPr>
              <w:spacing w:after="160" w:line="259" w:lineRule="auto"/>
            </w:pPr>
            <w:r w:rsidRPr="007359FE">
              <w:t>PRIMARY KEY, AUTO_INCREMENT</w:t>
            </w:r>
          </w:p>
        </w:tc>
      </w:tr>
      <w:tr w:rsidR="00B830A8" w:rsidRPr="007359FE" w14:paraId="21AF1721" w14:textId="77777777" w:rsidTr="008508D7">
        <w:tc>
          <w:tcPr>
            <w:tcW w:w="0" w:type="auto"/>
            <w:hideMark/>
          </w:tcPr>
          <w:p w14:paraId="60B176A0"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1320BF74" w14:textId="77777777" w:rsidR="00B830A8" w:rsidRPr="007359FE" w:rsidRDefault="00B830A8" w:rsidP="008508D7">
            <w:pPr>
              <w:spacing w:after="160" w:line="259" w:lineRule="auto"/>
            </w:pPr>
            <w:r w:rsidRPr="007359FE">
              <w:t>INT</w:t>
            </w:r>
          </w:p>
        </w:tc>
        <w:tc>
          <w:tcPr>
            <w:tcW w:w="0" w:type="auto"/>
            <w:hideMark/>
          </w:tcPr>
          <w:p w14:paraId="6A5D8B1F"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6E873551" w14:textId="77777777" w:rsidTr="008508D7">
        <w:tc>
          <w:tcPr>
            <w:tcW w:w="0" w:type="auto"/>
            <w:hideMark/>
          </w:tcPr>
          <w:p w14:paraId="551711EC" w14:textId="77777777" w:rsidR="00B830A8" w:rsidRPr="007359FE" w:rsidRDefault="00B830A8" w:rsidP="008508D7">
            <w:pPr>
              <w:spacing w:after="160" w:line="259" w:lineRule="auto"/>
            </w:pPr>
            <w:proofErr w:type="spellStart"/>
            <w:r w:rsidRPr="007359FE">
              <w:t>complaintDate</w:t>
            </w:r>
            <w:proofErr w:type="spellEnd"/>
          </w:p>
        </w:tc>
        <w:tc>
          <w:tcPr>
            <w:tcW w:w="0" w:type="auto"/>
            <w:hideMark/>
          </w:tcPr>
          <w:p w14:paraId="711768C4" w14:textId="77777777" w:rsidR="00B830A8" w:rsidRPr="007359FE" w:rsidRDefault="00B830A8" w:rsidP="008508D7">
            <w:pPr>
              <w:spacing w:after="160" w:line="259" w:lineRule="auto"/>
            </w:pPr>
            <w:r w:rsidRPr="007359FE">
              <w:t>TIMESTAMP</w:t>
            </w:r>
          </w:p>
        </w:tc>
        <w:tc>
          <w:tcPr>
            <w:tcW w:w="0" w:type="auto"/>
            <w:hideMark/>
          </w:tcPr>
          <w:p w14:paraId="2A1B25D5" w14:textId="77777777" w:rsidR="00B830A8" w:rsidRPr="007359FE" w:rsidRDefault="00B830A8" w:rsidP="008508D7">
            <w:pPr>
              <w:spacing w:after="160" w:line="259" w:lineRule="auto"/>
            </w:pPr>
            <w:r w:rsidRPr="007359FE">
              <w:t>DEFAULT CURRENT_TIMESTAMP</w:t>
            </w:r>
          </w:p>
        </w:tc>
      </w:tr>
      <w:tr w:rsidR="00B830A8" w:rsidRPr="007359FE" w14:paraId="738AD5C4" w14:textId="77777777" w:rsidTr="008508D7">
        <w:tc>
          <w:tcPr>
            <w:tcW w:w="0" w:type="auto"/>
            <w:hideMark/>
          </w:tcPr>
          <w:p w14:paraId="54155591" w14:textId="77777777" w:rsidR="00B830A8" w:rsidRPr="007359FE" w:rsidRDefault="00B830A8" w:rsidP="008508D7">
            <w:pPr>
              <w:spacing w:after="160" w:line="259" w:lineRule="auto"/>
            </w:pPr>
            <w:r w:rsidRPr="007359FE">
              <w:t>status</w:t>
            </w:r>
          </w:p>
        </w:tc>
        <w:tc>
          <w:tcPr>
            <w:tcW w:w="0" w:type="auto"/>
            <w:hideMark/>
          </w:tcPr>
          <w:p w14:paraId="5180804E" w14:textId="77777777" w:rsidR="00B830A8" w:rsidRPr="007359FE" w:rsidRDefault="00B830A8" w:rsidP="008508D7">
            <w:pPr>
              <w:spacing w:after="160" w:line="259" w:lineRule="auto"/>
            </w:pPr>
            <w:proofErr w:type="gramStart"/>
            <w:r w:rsidRPr="007359FE">
              <w:t>ENUM(</w:t>
            </w:r>
            <w:proofErr w:type="gramEnd"/>
            <w:r w:rsidRPr="007359FE">
              <w:t>'Open', 'Resolved')</w:t>
            </w:r>
          </w:p>
        </w:tc>
        <w:tc>
          <w:tcPr>
            <w:tcW w:w="0" w:type="auto"/>
            <w:hideMark/>
          </w:tcPr>
          <w:p w14:paraId="49C70800" w14:textId="77777777" w:rsidR="00B830A8" w:rsidRPr="007359FE" w:rsidRDefault="00B830A8" w:rsidP="008508D7">
            <w:pPr>
              <w:spacing w:after="160" w:line="259" w:lineRule="auto"/>
            </w:pPr>
            <w:r w:rsidRPr="007359FE">
              <w:t>NOT NULL</w:t>
            </w:r>
          </w:p>
        </w:tc>
      </w:tr>
      <w:tr w:rsidR="00B830A8" w:rsidRPr="007359FE" w14:paraId="7A19D860" w14:textId="77777777" w:rsidTr="008508D7">
        <w:tc>
          <w:tcPr>
            <w:tcW w:w="0" w:type="auto"/>
            <w:hideMark/>
          </w:tcPr>
          <w:p w14:paraId="3037C461" w14:textId="77777777" w:rsidR="00B830A8" w:rsidRPr="007359FE" w:rsidRDefault="00B830A8" w:rsidP="008508D7">
            <w:pPr>
              <w:spacing w:after="160" w:line="259" w:lineRule="auto"/>
            </w:pPr>
            <w:r w:rsidRPr="007359FE">
              <w:t>details</w:t>
            </w:r>
          </w:p>
        </w:tc>
        <w:tc>
          <w:tcPr>
            <w:tcW w:w="0" w:type="auto"/>
            <w:hideMark/>
          </w:tcPr>
          <w:p w14:paraId="66758099" w14:textId="77777777" w:rsidR="00B830A8" w:rsidRPr="007359FE" w:rsidRDefault="00B830A8" w:rsidP="008508D7">
            <w:pPr>
              <w:spacing w:after="160" w:line="259" w:lineRule="auto"/>
            </w:pPr>
            <w:r w:rsidRPr="007359FE">
              <w:t>TEXT</w:t>
            </w:r>
          </w:p>
        </w:tc>
        <w:tc>
          <w:tcPr>
            <w:tcW w:w="0" w:type="auto"/>
            <w:hideMark/>
          </w:tcPr>
          <w:p w14:paraId="44D352BC" w14:textId="77777777" w:rsidR="00B830A8" w:rsidRPr="007359FE" w:rsidRDefault="00B830A8" w:rsidP="008508D7">
            <w:pPr>
              <w:spacing w:after="160" w:line="259" w:lineRule="auto"/>
            </w:pPr>
          </w:p>
        </w:tc>
      </w:tr>
    </w:tbl>
    <w:p w14:paraId="4C8ED229" w14:textId="77777777" w:rsidR="00B830A8" w:rsidRPr="007359FE" w:rsidRDefault="00B830A8" w:rsidP="00B830A8">
      <w:r>
        <w:pict w14:anchorId="4DFD271C">
          <v:rect id="_x0000_i1072" style="width:0;height:1.5pt" o:hralign="center" o:hrstd="t" o:hr="t" fillcolor="#a0a0a0" stroked="f"/>
        </w:pict>
      </w:r>
    </w:p>
    <w:p w14:paraId="1E214F54" w14:textId="77777777" w:rsidR="00B830A8" w:rsidRPr="007359FE" w:rsidRDefault="00B830A8" w:rsidP="00B830A8">
      <w:pPr>
        <w:rPr>
          <w:b/>
          <w:bCs/>
        </w:rPr>
      </w:pPr>
      <w:r w:rsidRPr="007359FE">
        <w:rPr>
          <w:b/>
          <w:bCs/>
        </w:rPr>
        <w:lastRenderedPageBreak/>
        <w:t>8. Service Table</w:t>
      </w:r>
    </w:p>
    <w:tbl>
      <w:tblPr>
        <w:tblStyle w:val="TableGrid"/>
        <w:tblW w:w="0" w:type="auto"/>
        <w:tblLook w:val="04A0" w:firstRow="1" w:lastRow="0" w:firstColumn="1" w:lastColumn="0" w:noHBand="0" w:noVBand="1"/>
      </w:tblPr>
      <w:tblGrid>
        <w:gridCol w:w="2123"/>
        <w:gridCol w:w="1650"/>
        <w:gridCol w:w="3392"/>
      </w:tblGrid>
      <w:tr w:rsidR="00B830A8" w:rsidRPr="007359FE" w14:paraId="7A913C85" w14:textId="77777777" w:rsidTr="008508D7">
        <w:tc>
          <w:tcPr>
            <w:tcW w:w="0" w:type="auto"/>
            <w:hideMark/>
          </w:tcPr>
          <w:p w14:paraId="7EED1A96" w14:textId="77777777" w:rsidR="00B830A8" w:rsidRPr="007359FE" w:rsidRDefault="00B830A8" w:rsidP="008508D7">
            <w:pPr>
              <w:spacing w:after="160" w:line="259" w:lineRule="auto"/>
              <w:rPr>
                <w:b/>
                <w:bCs/>
              </w:rPr>
            </w:pPr>
            <w:r w:rsidRPr="007359FE">
              <w:rPr>
                <w:b/>
                <w:bCs/>
              </w:rPr>
              <w:t>Column Name</w:t>
            </w:r>
          </w:p>
        </w:tc>
        <w:tc>
          <w:tcPr>
            <w:tcW w:w="0" w:type="auto"/>
            <w:hideMark/>
          </w:tcPr>
          <w:p w14:paraId="6921DADC" w14:textId="77777777" w:rsidR="00B830A8" w:rsidRPr="007359FE" w:rsidRDefault="00B830A8" w:rsidP="008508D7">
            <w:pPr>
              <w:spacing w:after="160" w:line="259" w:lineRule="auto"/>
              <w:rPr>
                <w:b/>
                <w:bCs/>
              </w:rPr>
            </w:pPr>
            <w:r w:rsidRPr="007359FE">
              <w:rPr>
                <w:b/>
                <w:bCs/>
              </w:rPr>
              <w:t>Data Type</w:t>
            </w:r>
          </w:p>
        </w:tc>
        <w:tc>
          <w:tcPr>
            <w:tcW w:w="0" w:type="auto"/>
            <w:hideMark/>
          </w:tcPr>
          <w:p w14:paraId="52D61931" w14:textId="77777777" w:rsidR="00B830A8" w:rsidRPr="007359FE" w:rsidRDefault="00B830A8" w:rsidP="008508D7">
            <w:pPr>
              <w:spacing w:after="160" w:line="259" w:lineRule="auto"/>
              <w:rPr>
                <w:b/>
                <w:bCs/>
              </w:rPr>
            </w:pPr>
            <w:r w:rsidRPr="007359FE">
              <w:rPr>
                <w:b/>
                <w:bCs/>
              </w:rPr>
              <w:t>Constraints</w:t>
            </w:r>
          </w:p>
        </w:tc>
      </w:tr>
      <w:tr w:rsidR="00B830A8" w:rsidRPr="007359FE" w14:paraId="1A4FCDAB" w14:textId="77777777" w:rsidTr="008508D7">
        <w:tc>
          <w:tcPr>
            <w:tcW w:w="0" w:type="auto"/>
            <w:hideMark/>
          </w:tcPr>
          <w:p w14:paraId="30CBC4B6" w14:textId="77777777" w:rsidR="00B830A8" w:rsidRPr="007359FE" w:rsidRDefault="00B830A8" w:rsidP="008508D7">
            <w:pPr>
              <w:spacing w:after="160" w:line="259" w:lineRule="auto"/>
            </w:pPr>
            <w:proofErr w:type="spellStart"/>
            <w:r w:rsidRPr="007359FE">
              <w:t>serviceId</w:t>
            </w:r>
            <w:proofErr w:type="spellEnd"/>
          </w:p>
        </w:tc>
        <w:tc>
          <w:tcPr>
            <w:tcW w:w="0" w:type="auto"/>
            <w:hideMark/>
          </w:tcPr>
          <w:p w14:paraId="1446407A" w14:textId="77777777" w:rsidR="00B830A8" w:rsidRPr="007359FE" w:rsidRDefault="00B830A8" w:rsidP="008508D7">
            <w:pPr>
              <w:spacing w:after="160" w:line="259" w:lineRule="auto"/>
            </w:pPr>
            <w:r w:rsidRPr="007359FE">
              <w:t>INT</w:t>
            </w:r>
          </w:p>
        </w:tc>
        <w:tc>
          <w:tcPr>
            <w:tcW w:w="0" w:type="auto"/>
            <w:hideMark/>
          </w:tcPr>
          <w:p w14:paraId="6624514C" w14:textId="77777777" w:rsidR="00B830A8" w:rsidRPr="007359FE" w:rsidRDefault="00B830A8" w:rsidP="008508D7">
            <w:pPr>
              <w:spacing w:after="160" w:line="259" w:lineRule="auto"/>
            </w:pPr>
            <w:r w:rsidRPr="007359FE">
              <w:t>PRIMARY KEY, AUTO_INCREMENT</w:t>
            </w:r>
          </w:p>
        </w:tc>
      </w:tr>
      <w:tr w:rsidR="00B830A8" w:rsidRPr="007359FE" w14:paraId="241E3A04" w14:textId="77777777" w:rsidTr="008508D7">
        <w:tc>
          <w:tcPr>
            <w:tcW w:w="0" w:type="auto"/>
            <w:hideMark/>
          </w:tcPr>
          <w:p w14:paraId="0291D2AC" w14:textId="77777777" w:rsidR="00B830A8" w:rsidRPr="007359FE" w:rsidRDefault="00B830A8" w:rsidP="008508D7">
            <w:pPr>
              <w:spacing w:after="160" w:line="259" w:lineRule="auto"/>
            </w:pPr>
            <w:r w:rsidRPr="007359FE">
              <w:t>name</w:t>
            </w:r>
          </w:p>
        </w:tc>
        <w:tc>
          <w:tcPr>
            <w:tcW w:w="0" w:type="auto"/>
            <w:hideMark/>
          </w:tcPr>
          <w:p w14:paraId="2F4BB0C8"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05C9A727" w14:textId="77777777" w:rsidR="00B830A8" w:rsidRPr="007359FE" w:rsidRDefault="00B830A8" w:rsidP="008508D7">
            <w:pPr>
              <w:spacing w:after="160" w:line="259" w:lineRule="auto"/>
            </w:pPr>
            <w:r w:rsidRPr="007359FE">
              <w:t>NOT NULL</w:t>
            </w:r>
          </w:p>
        </w:tc>
      </w:tr>
      <w:tr w:rsidR="00B830A8" w:rsidRPr="007359FE" w14:paraId="0E612A03" w14:textId="77777777" w:rsidTr="008508D7">
        <w:tc>
          <w:tcPr>
            <w:tcW w:w="0" w:type="auto"/>
            <w:hideMark/>
          </w:tcPr>
          <w:p w14:paraId="36A483CB" w14:textId="77777777" w:rsidR="00B830A8" w:rsidRPr="007359FE" w:rsidRDefault="00B830A8" w:rsidP="008508D7">
            <w:pPr>
              <w:spacing w:after="160" w:line="259" w:lineRule="auto"/>
            </w:pPr>
            <w:r w:rsidRPr="007359FE">
              <w:t>description</w:t>
            </w:r>
          </w:p>
        </w:tc>
        <w:tc>
          <w:tcPr>
            <w:tcW w:w="0" w:type="auto"/>
            <w:hideMark/>
          </w:tcPr>
          <w:p w14:paraId="6060E281" w14:textId="77777777" w:rsidR="00B830A8" w:rsidRPr="007359FE" w:rsidRDefault="00B830A8" w:rsidP="008508D7">
            <w:pPr>
              <w:spacing w:after="160" w:line="259" w:lineRule="auto"/>
            </w:pPr>
            <w:r w:rsidRPr="007359FE">
              <w:t>TEXT</w:t>
            </w:r>
          </w:p>
        </w:tc>
        <w:tc>
          <w:tcPr>
            <w:tcW w:w="0" w:type="auto"/>
            <w:hideMark/>
          </w:tcPr>
          <w:p w14:paraId="7FDE4DF2" w14:textId="77777777" w:rsidR="00B830A8" w:rsidRPr="007359FE" w:rsidRDefault="00B830A8" w:rsidP="008508D7">
            <w:pPr>
              <w:spacing w:after="160" w:line="259" w:lineRule="auto"/>
            </w:pPr>
          </w:p>
        </w:tc>
      </w:tr>
      <w:tr w:rsidR="00B830A8" w:rsidRPr="007359FE" w14:paraId="65D7BF18" w14:textId="77777777" w:rsidTr="008508D7">
        <w:tc>
          <w:tcPr>
            <w:tcW w:w="0" w:type="auto"/>
            <w:hideMark/>
          </w:tcPr>
          <w:p w14:paraId="40957A8C" w14:textId="77777777" w:rsidR="00B830A8" w:rsidRPr="007359FE" w:rsidRDefault="00B830A8" w:rsidP="008508D7">
            <w:pPr>
              <w:spacing w:after="160" w:line="259" w:lineRule="auto"/>
            </w:pPr>
            <w:proofErr w:type="spellStart"/>
            <w:r w:rsidRPr="007359FE">
              <w:t>requiredDocuments</w:t>
            </w:r>
            <w:proofErr w:type="spellEnd"/>
          </w:p>
        </w:tc>
        <w:tc>
          <w:tcPr>
            <w:tcW w:w="0" w:type="auto"/>
            <w:hideMark/>
          </w:tcPr>
          <w:p w14:paraId="418B354F" w14:textId="77777777" w:rsidR="00B830A8" w:rsidRPr="007359FE" w:rsidRDefault="00B830A8" w:rsidP="008508D7">
            <w:pPr>
              <w:spacing w:after="160" w:line="259" w:lineRule="auto"/>
            </w:pPr>
            <w:r w:rsidRPr="007359FE">
              <w:t>TEXT</w:t>
            </w:r>
          </w:p>
        </w:tc>
        <w:tc>
          <w:tcPr>
            <w:tcW w:w="0" w:type="auto"/>
            <w:hideMark/>
          </w:tcPr>
          <w:p w14:paraId="1488F97C" w14:textId="77777777" w:rsidR="00B830A8" w:rsidRPr="007359FE" w:rsidRDefault="00B830A8" w:rsidP="008508D7">
            <w:pPr>
              <w:spacing w:after="160" w:line="259" w:lineRule="auto"/>
            </w:pPr>
          </w:p>
        </w:tc>
      </w:tr>
    </w:tbl>
    <w:p w14:paraId="20CAECA3" w14:textId="77777777" w:rsidR="00B830A8" w:rsidRPr="007359FE" w:rsidRDefault="00B830A8" w:rsidP="00B830A8">
      <w:r>
        <w:pict w14:anchorId="03D246C0">
          <v:rect id="_x0000_i1073" style="width:0;height:1.5pt" o:hralign="center" o:hrstd="t" o:hr="t" fillcolor="#a0a0a0" stroked="f"/>
        </w:pict>
      </w:r>
    </w:p>
    <w:p w14:paraId="23E4F8CA" w14:textId="77777777" w:rsidR="00B830A8" w:rsidRPr="007359FE" w:rsidRDefault="00B830A8" w:rsidP="00B830A8">
      <w:pPr>
        <w:rPr>
          <w:b/>
          <w:bCs/>
        </w:rPr>
      </w:pPr>
      <w:r w:rsidRPr="007359FE">
        <w:rPr>
          <w:b/>
          <w:bCs/>
        </w:rPr>
        <w:t>9. Notification Table</w:t>
      </w:r>
    </w:p>
    <w:tbl>
      <w:tblPr>
        <w:tblStyle w:val="TableGrid"/>
        <w:tblW w:w="0" w:type="auto"/>
        <w:tblLook w:val="04A0" w:firstRow="1" w:lastRow="0" w:firstColumn="1" w:lastColumn="0" w:noHBand="0" w:noVBand="1"/>
      </w:tblPr>
      <w:tblGrid>
        <w:gridCol w:w="1657"/>
        <w:gridCol w:w="2400"/>
        <w:gridCol w:w="5484"/>
      </w:tblGrid>
      <w:tr w:rsidR="00B830A8" w:rsidRPr="007359FE" w14:paraId="3F332D93" w14:textId="77777777" w:rsidTr="008508D7">
        <w:tc>
          <w:tcPr>
            <w:tcW w:w="0" w:type="auto"/>
            <w:hideMark/>
          </w:tcPr>
          <w:p w14:paraId="2229337A" w14:textId="77777777" w:rsidR="00B830A8" w:rsidRPr="007359FE" w:rsidRDefault="00B830A8" w:rsidP="008508D7">
            <w:pPr>
              <w:spacing w:after="160" w:line="259" w:lineRule="auto"/>
              <w:rPr>
                <w:b/>
                <w:bCs/>
              </w:rPr>
            </w:pPr>
            <w:r w:rsidRPr="007359FE">
              <w:rPr>
                <w:b/>
                <w:bCs/>
              </w:rPr>
              <w:t>Column Name</w:t>
            </w:r>
          </w:p>
        </w:tc>
        <w:tc>
          <w:tcPr>
            <w:tcW w:w="0" w:type="auto"/>
            <w:hideMark/>
          </w:tcPr>
          <w:p w14:paraId="21A89DD9" w14:textId="77777777" w:rsidR="00B830A8" w:rsidRPr="007359FE" w:rsidRDefault="00B830A8" w:rsidP="008508D7">
            <w:pPr>
              <w:spacing w:after="160" w:line="259" w:lineRule="auto"/>
              <w:rPr>
                <w:b/>
                <w:bCs/>
              </w:rPr>
            </w:pPr>
            <w:r w:rsidRPr="007359FE">
              <w:rPr>
                <w:b/>
                <w:bCs/>
              </w:rPr>
              <w:t>Data Type</w:t>
            </w:r>
          </w:p>
        </w:tc>
        <w:tc>
          <w:tcPr>
            <w:tcW w:w="0" w:type="auto"/>
            <w:hideMark/>
          </w:tcPr>
          <w:p w14:paraId="5CBC4F18" w14:textId="77777777" w:rsidR="00B830A8" w:rsidRPr="007359FE" w:rsidRDefault="00B830A8" w:rsidP="008508D7">
            <w:pPr>
              <w:spacing w:after="160" w:line="259" w:lineRule="auto"/>
              <w:rPr>
                <w:b/>
                <w:bCs/>
              </w:rPr>
            </w:pPr>
            <w:r w:rsidRPr="007359FE">
              <w:rPr>
                <w:b/>
                <w:bCs/>
              </w:rPr>
              <w:t>Constraints</w:t>
            </w:r>
          </w:p>
        </w:tc>
      </w:tr>
      <w:tr w:rsidR="00B830A8" w:rsidRPr="007359FE" w14:paraId="73CC85EC" w14:textId="77777777" w:rsidTr="008508D7">
        <w:tc>
          <w:tcPr>
            <w:tcW w:w="0" w:type="auto"/>
            <w:hideMark/>
          </w:tcPr>
          <w:p w14:paraId="296842C9" w14:textId="77777777" w:rsidR="00B830A8" w:rsidRPr="007359FE" w:rsidRDefault="00B830A8" w:rsidP="008508D7">
            <w:pPr>
              <w:spacing w:after="160" w:line="259" w:lineRule="auto"/>
            </w:pPr>
            <w:proofErr w:type="spellStart"/>
            <w:r w:rsidRPr="007359FE">
              <w:t>notificationId</w:t>
            </w:r>
            <w:proofErr w:type="spellEnd"/>
          </w:p>
        </w:tc>
        <w:tc>
          <w:tcPr>
            <w:tcW w:w="0" w:type="auto"/>
            <w:hideMark/>
          </w:tcPr>
          <w:p w14:paraId="1FD6DF74" w14:textId="77777777" w:rsidR="00B830A8" w:rsidRPr="007359FE" w:rsidRDefault="00B830A8" w:rsidP="008508D7">
            <w:pPr>
              <w:spacing w:after="160" w:line="259" w:lineRule="auto"/>
            </w:pPr>
            <w:r w:rsidRPr="007359FE">
              <w:t>INT</w:t>
            </w:r>
          </w:p>
        </w:tc>
        <w:tc>
          <w:tcPr>
            <w:tcW w:w="0" w:type="auto"/>
            <w:hideMark/>
          </w:tcPr>
          <w:p w14:paraId="11473518" w14:textId="77777777" w:rsidR="00B830A8" w:rsidRPr="007359FE" w:rsidRDefault="00B830A8" w:rsidP="008508D7">
            <w:pPr>
              <w:spacing w:after="160" w:line="259" w:lineRule="auto"/>
            </w:pPr>
            <w:r w:rsidRPr="007359FE">
              <w:t>PRIMARY KEY, AUTO_INCREMENT</w:t>
            </w:r>
          </w:p>
        </w:tc>
      </w:tr>
      <w:tr w:rsidR="00B830A8" w:rsidRPr="007359FE" w14:paraId="51B7819E" w14:textId="77777777" w:rsidTr="008508D7">
        <w:tc>
          <w:tcPr>
            <w:tcW w:w="0" w:type="auto"/>
            <w:hideMark/>
          </w:tcPr>
          <w:p w14:paraId="083AB562"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4F4D33D0" w14:textId="77777777" w:rsidR="00B830A8" w:rsidRPr="007359FE" w:rsidRDefault="00B830A8" w:rsidP="008508D7">
            <w:pPr>
              <w:spacing w:after="160" w:line="259" w:lineRule="auto"/>
            </w:pPr>
            <w:r w:rsidRPr="007359FE">
              <w:t>INT</w:t>
            </w:r>
          </w:p>
        </w:tc>
        <w:tc>
          <w:tcPr>
            <w:tcW w:w="0" w:type="auto"/>
            <w:hideMark/>
          </w:tcPr>
          <w:p w14:paraId="5FC989C7"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3D156EA3" w14:textId="77777777" w:rsidTr="008508D7">
        <w:tc>
          <w:tcPr>
            <w:tcW w:w="0" w:type="auto"/>
            <w:hideMark/>
          </w:tcPr>
          <w:p w14:paraId="07F45A93" w14:textId="77777777" w:rsidR="00B830A8" w:rsidRPr="007359FE" w:rsidRDefault="00B830A8" w:rsidP="008508D7">
            <w:pPr>
              <w:spacing w:after="160" w:line="259" w:lineRule="auto"/>
            </w:pPr>
            <w:r w:rsidRPr="007359FE">
              <w:t>message</w:t>
            </w:r>
          </w:p>
        </w:tc>
        <w:tc>
          <w:tcPr>
            <w:tcW w:w="0" w:type="auto"/>
            <w:hideMark/>
          </w:tcPr>
          <w:p w14:paraId="44437A84" w14:textId="77777777" w:rsidR="00B830A8" w:rsidRPr="007359FE" w:rsidRDefault="00B830A8" w:rsidP="008508D7">
            <w:pPr>
              <w:spacing w:after="160" w:line="259" w:lineRule="auto"/>
            </w:pPr>
            <w:r w:rsidRPr="007359FE">
              <w:t>TEXT</w:t>
            </w:r>
          </w:p>
        </w:tc>
        <w:tc>
          <w:tcPr>
            <w:tcW w:w="0" w:type="auto"/>
            <w:hideMark/>
          </w:tcPr>
          <w:p w14:paraId="6BBFEDDF" w14:textId="77777777" w:rsidR="00B830A8" w:rsidRPr="007359FE" w:rsidRDefault="00B830A8" w:rsidP="008508D7">
            <w:pPr>
              <w:spacing w:after="160" w:line="259" w:lineRule="auto"/>
            </w:pPr>
            <w:r w:rsidRPr="007359FE">
              <w:t>NOT NULL</w:t>
            </w:r>
          </w:p>
        </w:tc>
      </w:tr>
      <w:tr w:rsidR="00B830A8" w:rsidRPr="007359FE" w14:paraId="7FD72645" w14:textId="77777777" w:rsidTr="008508D7">
        <w:tc>
          <w:tcPr>
            <w:tcW w:w="0" w:type="auto"/>
            <w:hideMark/>
          </w:tcPr>
          <w:p w14:paraId="7A4228F8" w14:textId="77777777" w:rsidR="00B830A8" w:rsidRPr="007359FE" w:rsidRDefault="00B830A8" w:rsidP="008508D7">
            <w:pPr>
              <w:spacing w:after="160" w:line="259" w:lineRule="auto"/>
            </w:pPr>
            <w:r w:rsidRPr="007359FE">
              <w:t>date</w:t>
            </w:r>
          </w:p>
        </w:tc>
        <w:tc>
          <w:tcPr>
            <w:tcW w:w="0" w:type="auto"/>
            <w:hideMark/>
          </w:tcPr>
          <w:p w14:paraId="572AB66B" w14:textId="77777777" w:rsidR="00B830A8" w:rsidRPr="007359FE" w:rsidRDefault="00B830A8" w:rsidP="008508D7">
            <w:pPr>
              <w:spacing w:after="160" w:line="259" w:lineRule="auto"/>
            </w:pPr>
            <w:r w:rsidRPr="007359FE">
              <w:t>TIMESTAMP</w:t>
            </w:r>
          </w:p>
        </w:tc>
        <w:tc>
          <w:tcPr>
            <w:tcW w:w="0" w:type="auto"/>
            <w:hideMark/>
          </w:tcPr>
          <w:p w14:paraId="1CA4F852" w14:textId="77777777" w:rsidR="00B830A8" w:rsidRPr="007359FE" w:rsidRDefault="00B830A8" w:rsidP="008508D7">
            <w:pPr>
              <w:spacing w:after="160" w:line="259" w:lineRule="auto"/>
            </w:pPr>
            <w:r w:rsidRPr="007359FE">
              <w:t>DEFAULT CURRENT_TIMESTAMP</w:t>
            </w:r>
          </w:p>
        </w:tc>
      </w:tr>
      <w:tr w:rsidR="00B830A8" w:rsidRPr="007359FE" w14:paraId="01E349D1" w14:textId="77777777" w:rsidTr="008508D7">
        <w:tc>
          <w:tcPr>
            <w:tcW w:w="0" w:type="auto"/>
            <w:hideMark/>
          </w:tcPr>
          <w:p w14:paraId="7BE42604" w14:textId="77777777" w:rsidR="00B830A8" w:rsidRPr="007359FE" w:rsidRDefault="00B830A8" w:rsidP="008508D7">
            <w:pPr>
              <w:spacing w:after="160" w:line="259" w:lineRule="auto"/>
            </w:pPr>
            <w:r w:rsidRPr="007359FE">
              <w:t>status</w:t>
            </w:r>
          </w:p>
        </w:tc>
        <w:tc>
          <w:tcPr>
            <w:tcW w:w="0" w:type="auto"/>
            <w:hideMark/>
          </w:tcPr>
          <w:p w14:paraId="7A935884" w14:textId="77777777" w:rsidR="00B830A8" w:rsidRPr="007359FE" w:rsidRDefault="00B830A8" w:rsidP="008508D7">
            <w:pPr>
              <w:spacing w:after="160" w:line="259" w:lineRule="auto"/>
            </w:pPr>
            <w:proofErr w:type="gramStart"/>
            <w:r w:rsidRPr="007359FE">
              <w:t>ENUM(</w:t>
            </w:r>
            <w:proofErr w:type="gramEnd"/>
            <w:r w:rsidRPr="007359FE">
              <w:t>'Read', 'Unread')</w:t>
            </w:r>
          </w:p>
        </w:tc>
        <w:tc>
          <w:tcPr>
            <w:tcW w:w="0" w:type="auto"/>
            <w:hideMark/>
          </w:tcPr>
          <w:p w14:paraId="01B7C3E8" w14:textId="77777777" w:rsidR="00B830A8" w:rsidRPr="007359FE" w:rsidRDefault="00B830A8" w:rsidP="008508D7">
            <w:pPr>
              <w:spacing w:after="160" w:line="259" w:lineRule="auto"/>
            </w:pPr>
            <w:r w:rsidRPr="007359FE">
              <w:t>NOT NULL</w:t>
            </w:r>
          </w:p>
        </w:tc>
      </w:tr>
    </w:tbl>
    <w:p w14:paraId="079382B1" w14:textId="77777777" w:rsidR="00B830A8" w:rsidRPr="007359FE" w:rsidRDefault="00B830A8" w:rsidP="00B830A8">
      <w:r>
        <w:pict w14:anchorId="34F0E49B">
          <v:rect id="_x0000_i1074" style="width:0;height:1.5pt" o:hralign="center" o:hrstd="t" o:hr="t" fillcolor="#a0a0a0" stroked="f"/>
        </w:pict>
      </w:r>
    </w:p>
    <w:p w14:paraId="41096769" w14:textId="77777777" w:rsidR="00B830A8" w:rsidRPr="007359FE" w:rsidRDefault="00B830A8" w:rsidP="00B830A8">
      <w:pPr>
        <w:rPr>
          <w:b/>
          <w:bCs/>
        </w:rPr>
      </w:pPr>
      <w:r w:rsidRPr="007359FE">
        <w:rPr>
          <w:b/>
          <w:bCs/>
        </w:rPr>
        <w:t>10. Appointment Table</w:t>
      </w:r>
    </w:p>
    <w:tbl>
      <w:tblPr>
        <w:tblStyle w:val="TableGrid"/>
        <w:tblW w:w="0" w:type="auto"/>
        <w:tblLook w:val="04A0" w:firstRow="1" w:lastRow="0" w:firstColumn="1" w:lastColumn="0" w:noHBand="0" w:noVBand="1"/>
      </w:tblPr>
      <w:tblGrid>
        <w:gridCol w:w="1894"/>
        <w:gridCol w:w="3206"/>
        <w:gridCol w:w="5380"/>
      </w:tblGrid>
      <w:tr w:rsidR="00B830A8" w:rsidRPr="007359FE" w14:paraId="618F325B" w14:textId="77777777" w:rsidTr="008508D7">
        <w:tc>
          <w:tcPr>
            <w:tcW w:w="0" w:type="auto"/>
            <w:hideMark/>
          </w:tcPr>
          <w:p w14:paraId="20D0F252" w14:textId="77777777" w:rsidR="00B830A8" w:rsidRPr="007359FE" w:rsidRDefault="00B830A8" w:rsidP="008508D7">
            <w:pPr>
              <w:spacing w:after="160" w:line="259" w:lineRule="auto"/>
              <w:rPr>
                <w:b/>
                <w:bCs/>
              </w:rPr>
            </w:pPr>
            <w:r w:rsidRPr="007359FE">
              <w:rPr>
                <w:b/>
                <w:bCs/>
              </w:rPr>
              <w:t>Column Name</w:t>
            </w:r>
          </w:p>
        </w:tc>
        <w:tc>
          <w:tcPr>
            <w:tcW w:w="0" w:type="auto"/>
            <w:hideMark/>
          </w:tcPr>
          <w:p w14:paraId="0AECE685" w14:textId="77777777" w:rsidR="00B830A8" w:rsidRPr="007359FE" w:rsidRDefault="00B830A8" w:rsidP="008508D7">
            <w:pPr>
              <w:spacing w:after="160" w:line="259" w:lineRule="auto"/>
              <w:rPr>
                <w:b/>
                <w:bCs/>
              </w:rPr>
            </w:pPr>
            <w:r w:rsidRPr="007359FE">
              <w:rPr>
                <w:b/>
                <w:bCs/>
              </w:rPr>
              <w:t>Data Type</w:t>
            </w:r>
          </w:p>
        </w:tc>
        <w:tc>
          <w:tcPr>
            <w:tcW w:w="0" w:type="auto"/>
            <w:hideMark/>
          </w:tcPr>
          <w:p w14:paraId="3D542EAB" w14:textId="77777777" w:rsidR="00B830A8" w:rsidRPr="007359FE" w:rsidRDefault="00B830A8" w:rsidP="008508D7">
            <w:pPr>
              <w:spacing w:after="160" w:line="259" w:lineRule="auto"/>
              <w:rPr>
                <w:b/>
                <w:bCs/>
              </w:rPr>
            </w:pPr>
            <w:r w:rsidRPr="007359FE">
              <w:rPr>
                <w:b/>
                <w:bCs/>
              </w:rPr>
              <w:t>Constraints</w:t>
            </w:r>
          </w:p>
        </w:tc>
      </w:tr>
      <w:tr w:rsidR="00B830A8" w:rsidRPr="007359FE" w14:paraId="40615C58" w14:textId="77777777" w:rsidTr="008508D7">
        <w:tc>
          <w:tcPr>
            <w:tcW w:w="0" w:type="auto"/>
            <w:hideMark/>
          </w:tcPr>
          <w:p w14:paraId="4D8BBDE6" w14:textId="77777777" w:rsidR="00B830A8" w:rsidRPr="007359FE" w:rsidRDefault="00B830A8" w:rsidP="008508D7">
            <w:pPr>
              <w:spacing w:after="160" w:line="259" w:lineRule="auto"/>
            </w:pPr>
            <w:proofErr w:type="spellStart"/>
            <w:r w:rsidRPr="007359FE">
              <w:t>appointmentId</w:t>
            </w:r>
            <w:proofErr w:type="spellEnd"/>
          </w:p>
        </w:tc>
        <w:tc>
          <w:tcPr>
            <w:tcW w:w="0" w:type="auto"/>
            <w:hideMark/>
          </w:tcPr>
          <w:p w14:paraId="05010F87" w14:textId="77777777" w:rsidR="00B830A8" w:rsidRPr="007359FE" w:rsidRDefault="00B830A8" w:rsidP="008508D7">
            <w:pPr>
              <w:spacing w:after="160" w:line="259" w:lineRule="auto"/>
            </w:pPr>
            <w:r w:rsidRPr="007359FE">
              <w:t>INT</w:t>
            </w:r>
          </w:p>
        </w:tc>
        <w:tc>
          <w:tcPr>
            <w:tcW w:w="0" w:type="auto"/>
            <w:hideMark/>
          </w:tcPr>
          <w:p w14:paraId="14BD61E5" w14:textId="77777777" w:rsidR="00B830A8" w:rsidRPr="007359FE" w:rsidRDefault="00B830A8" w:rsidP="008508D7">
            <w:pPr>
              <w:spacing w:after="160" w:line="259" w:lineRule="auto"/>
            </w:pPr>
            <w:r w:rsidRPr="007359FE">
              <w:t>PRIMARY KEY, AUTO_INCREMENT</w:t>
            </w:r>
          </w:p>
        </w:tc>
      </w:tr>
      <w:tr w:rsidR="00B830A8" w:rsidRPr="007359FE" w14:paraId="1BB5178A" w14:textId="77777777" w:rsidTr="008508D7">
        <w:tc>
          <w:tcPr>
            <w:tcW w:w="0" w:type="auto"/>
            <w:hideMark/>
          </w:tcPr>
          <w:p w14:paraId="722060C0"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5F2C9C36" w14:textId="77777777" w:rsidR="00B830A8" w:rsidRPr="007359FE" w:rsidRDefault="00B830A8" w:rsidP="008508D7">
            <w:pPr>
              <w:spacing w:after="160" w:line="259" w:lineRule="auto"/>
            </w:pPr>
            <w:r w:rsidRPr="007359FE">
              <w:t>INT</w:t>
            </w:r>
          </w:p>
        </w:tc>
        <w:tc>
          <w:tcPr>
            <w:tcW w:w="0" w:type="auto"/>
            <w:hideMark/>
          </w:tcPr>
          <w:p w14:paraId="4D71A433"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2DA62BE7" w14:textId="77777777" w:rsidTr="008508D7">
        <w:tc>
          <w:tcPr>
            <w:tcW w:w="0" w:type="auto"/>
            <w:hideMark/>
          </w:tcPr>
          <w:p w14:paraId="0D54C8E6" w14:textId="77777777" w:rsidR="00B830A8" w:rsidRPr="007359FE" w:rsidRDefault="00B830A8" w:rsidP="008508D7">
            <w:pPr>
              <w:spacing w:after="160" w:line="259" w:lineRule="auto"/>
            </w:pPr>
            <w:proofErr w:type="spellStart"/>
            <w:r w:rsidRPr="007359FE">
              <w:t>serviceId</w:t>
            </w:r>
            <w:proofErr w:type="spellEnd"/>
          </w:p>
        </w:tc>
        <w:tc>
          <w:tcPr>
            <w:tcW w:w="0" w:type="auto"/>
            <w:hideMark/>
          </w:tcPr>
          <w:p w14:paraId="08ABE923" w14:textId="77777777" w:rsidR="00B830A8" w:rsidRPr="007359FE" w:rsidRDefault="00B830A8" w:rsidP="008508D7">
            <w:pPr>
              <w:spacing w:after="160" w:line="259" w:lineRule="auto"/>
            </w:pPr>
            <w:r w:rsidRPr="007359FE">
              <w:t>INT</w:t>
            </w:r>
          </w:p>
        </w:tc>
        <w:tc>
          <w:tcPr>
            <w:tcW w:w="0" w:type="auto"/>
            <w:hideMark/>
          </w:tcPr>
          <w:p w14:paraId="461BA56D" w14:textId="77777777" w:rsidR="00B830A8" w:rsidRPr="007359FE" w:rsidRDefault="00B830A8" w:rsidP="008508D7">
            <w:pPr>
              <w:spacing w:after="160" w:line="259" w:lineRule="auto"/>
            </w:pPr>
            <w:r w:rsidRPr="007359FE">
              <w:t>FOREIGN KEY (</w:t>
            </w:r>
            <w:proofErr w:type="spellStart"/>
            <w:r w:rsidRPr="007359FE">
              <w:t>serviceId</w:t>
            </w:r>
            <w:proofErr w:type="spellEnd"/>
            <w:r w:rsidRPr="007359FE">
              <w:t>) REFERENCES Service(</w:t>
            </w:r>
            <w:proofErr w:type="spellStart"/>
            <w:r w:rsidRPr="007359FE">
              <w:t>serviceId</w:t>
            </w:r>
            <w:proofErr w:type="spellEnd"/>
            <w:r w:rsidRPr="007359FE">
              <w:t>)</w:t>
            </w:r>
          </w:p>
        </w:tc>
      </w:tr>
      <w:tr w:rsidR="00B830A8" w:rsidRPr="007359FE" w14:paraId="78229197" w14:textId="77777777" w:rsidTr="008508D7">
        <w:tc>
          <w:tcPr>
            <w:tcW w:w="0" w:type="auto"/>
            <w:hideMark/>
          </w:tcPr>
          <w:p w14:paraId="5AEF0692" w14:textId="77777777" w:rsidR="00B830A8" w:rsidRPr="007359FE" w:rsidRDefault="00B830A8" w:rsidP="008508D7">
            <w:pPr>
              <w:spacing w:after="160" w:line="259" w:lineRule="auto"/>
            </w:pPr>
            <w:proofErr w:type="spellStart"/>
            <w:r w:rsidRPr="007359FE">
              <w:t>appointmentDate</w:t>
            </w:r>
            <w:proofErr w:type="spellEnd"/>
          </w:p>
        </w:tc>
        <w:tc>
          <w:tcPr>
            <w:tcW w:w="0" w:type="auto"/>
            <w:hideMark/>
          </w:tcPr>
          <w:p w14:paraId="1EDBFE16" w14:textId="77777777" w:rsidR="00B830A8" w:rsidRPr="007359FE" w:rsidRDefault="00B830A8" w:rsidP="008508D7">
            <w:pPr>
              <w:spacing w:after="160" w:line="259" w:lineRule="auto"/>
            </w:pPr>
            <w:r w:rsidRPr="007359FE">
              <w:t>TIMESTAMP</w:t>
            </w:r>
          </w:p>
        </w:tc>
        <w:tc>
          <w:tcPr>
            <w:tcW w:w="0" w:type="auto"/>
            <w:hideMark/>
          </w:tcPr>
          <w:p w14:paraId="78AF4CCF" w14:textId="77777777" w:rsidR="00B830A8" w:rsidRPr="007359FE" w:rsidRDefault="00B830A8" w:rsidP="008508D7">
            <w:pPr>
              <w:spacing w:after="160" w:line="259" w:lineRule="auto"/>
            </w:pPr>
            <w:r w:rsidRPr="007359FE">
              <w:t>NOT NULL</w:t>
            </w:r>
          </w:p>
        </w:tc>
      </w:tr>
      <w:tr w:rsidR="00B830A8" w:rsidRPr="007359FE" w14:paraId="239F6BD3" w14:textId="77777777" w:rsidTr="008508D7">
        <w:tc>
          <w:tcPr>
            <w:tcW w:w="0" w:type="auto"/>
            <w:hideMark/>
          </w:tcPr>
          <w:p w14:paraId="61383960" w14:textId="77777777" w:rsidR="00B830A8" w:rsidRPr="007359FE" w:rsidRDefault="00B830A8" w:rsidP="008508D7">
            <w:pPr>
              <w:spacing w:after="160" w:line="259" w:lineRule="auto"/>
            </w:pPr>
            <w:r w:rsidRPr="007359FE">
              <w:t>status</w:t>
            </w:r>
          </w:p>
        </w:tc>
        <w:tc>
          <w:tcPr>
            <w:tcW w:w="0" w:type="auto"/>
            <w:hideMark/>
          </w:tcPr>
          <w:p w14:paraId="44FE0AE4" w14:textId="77777777" w:rsidR="00B830A8" w:rsidRPr="007359FE" w:rsidRDefault="00B830A8" w:rsidP="008508D7">
            <w:pPr>
              <w:spacing w:after="160" w:line="259" w:lineRule="auto"/>
            </w:pPr>
            <w:proofErr w:type="gramStart"/>
            <w:r w:rsidRPr="007359FE">
              <w:t>ENUM(</w:t>
            </w:r>
            <w:proofErr w:type="gramEnd"/>
            <w:r w:rsidRPr="007359FE">
              <w:t>'Scheduled', 'Completed')</w:t>
            </w:r>
          </w:p>
        </w:tc>
        <w:tc>
          <w:tcPr>
            <w:tcW w:w="0" w:type="auto"/>
            <w:hideMark/>
          </w:tcPr>
          <w:p w14:paraId="60F49FB2" w14:textId="77777777" w:rsidR="00B830A8" w:rsidRPr="007359FE" w:rsidRDefault="00B830A8" w:rsidP="008508D7">
            <w:pPr>
              <w:spacing w:after="160" w:line="259" w:lineRule="auto"/>
            </w:pPr>
            <w:r w:rsidRPr="007359FE">
              <w:t>NOT NULL</w:t>
            </w:r>
          </w:p>
        </w:tc>
      </w:tr>
    </w:tbl>
    <w:p w14:paraId="35F8304E" w14:textId="77777777" w:rsidR="00B830A8" w:rsidRPr="007359FE" w:rsidRDefault="00B830A8" w:rsidP="00B830A8">
      <w:r>
        <w:pict w14:anchorId="187ED245">
          <v:rect id="_x0000_i1075" style="width:0;height:1.5pt" o:hralign="center" o:hrstd="t" o:hr="t" fillcolor="#a0a0a0" stroked="f"/>
        </w:pict>
      </w:r>
    </w:p>
    <w:p w14:paraId="0D61F216" w14:textId="77777777" w:rsidR="00B830A8" w:rsidRPr="007359FE" w:rsidRDefault="00B830A8" w:rsidP="00B830A8">
      <w:pPr>
        <w:rPr>
          <w:b/>
          <w:bCs/>
        </w:rPr>
      </w:pPr>
      <w:r w:rsidRPr="007359FE">
        <w:rPr>
          <w:b/>
          <w:bCs/>
        </w:rPr>
        <w:t>11. Feedback Table</w:t>
      </w:r>
    </w:p>
    <w:tbl>
      <w:tblPr>
        <w:tblStyle w:val="TableGrid"/>
        <w:tblW w:w="0" w:type="auto"/>
        <w:tblLook w:val="04A0" w:firstRow="1" w:lastRow="0" w:firstColumn="1" w:lastColumn="0" w:noHBand="0" w:noVBand="1"/>
      </w:tblPr>
      <w:tblGrid>
        <w:gridCol w:w="1657"/>
        <w:gridCol w:w="1321"/>
        <w:gridCol w:w="5650"/>
      </w:tblGrid>
      <w:tr w:rsidR="00B830A8" w:rsidRPr="007359FE" w14:paraId="413ED816" w14:textId="77777777" w:rsidTr="008508D7">
        <w:tc>
          <w:tcPr>
            <w:tcW w:w="0" w:type="auto"/>
            <w:hideMark/>
          </w:tcPr>
          <w:p w14:paraId="0190EFFE" w14:textId="77777777" w:rsidR="00B830A8" w:rsidRPr="007359FE" w:rsidRDefault="00B830A8" w:rsidP="008508D7">
            <w:pPr>
              <w:spacing w:after="160" w:line="259" w:lineRule="auto"/>
              <w:rPr>
                <w:b/>
                <w:bCs/>
              </w:rPr>
            </w:pPr>
            <w:r w:rsidRPr="007359FE">
              <w:rPr>
                <w:b/>
                <w:bCs/>
              </w:rPr>
              <w:t>Column Name</w:t>
            </w:r>
          </w:p>
        </w:tc>
        <w:tc>
          <w:tcPr>
            <w:tcW w:w="0" w:type="auto"/>
            <w:hideMark/>
          </w:tcPr>
          <w:p w14:paraId="30538704" w14:textId="77777777" w:rsidR="00B830A8" w:rsidRPr="007359FE" w:rsidRDefault="00B830A8" w:rsidP="008508D7">
            <w:pPr>
              <w:spacing w:after="160" w:line="259" w:lineRule="auto"/>
              <w:rPr>
                <w:b/>
                <w:bCs/>
              </w:rPr>
            </w:pPr>
            <w:r w:rsidRPr="007359FE">
              <w:rPr>
                <w:b/>
                <w:bCs/>
              </w:rPr>
              <w:t>Data Type</w:t>
            </w:r>
          </w:p>
        </w:tc>
        <w:tc>
          <w:tcPr>
            <w:tcW w:w="0" w:type="auto"/>
            <w:hideMark/>
          </w:tcPr>
          <w:p w14:paraId="0F6F7096" w14:textId="77777777" w:rsidR="00B830A8" w:rsidRPr="007359FE" w:rsidRDefault="00B830A8" w:rsidP="008508D7">
            <w:pPr>
              <w:spacing w:after="160" w:line="259" w:lineRule="auto"/>
              <w:rPr>
                <w:b/>
                <w:bCs/>
              </w:rPr>
            </w:pPr>
            <w:r w:rsidRPr="007359FE">
              <w:rPr>
                <w:b/>
                <w:bCs/>
              </w:rPr>
              <w:t>Constraints</w:t>
            </w:r>
          </w:p>
        </w:tc>
      </w:tr>
      <w:tr w:rsidR="00B830A8" w:rsidRPr="007359FE" w14:paraId="6B810EC1" w14:textId="77777777" w:rsidTr="008508D7">
        <w:tc>
          <w:tcPr>
            <w:tcW w:w="0" w:type="auto"/>
            <w:hideMark/>
          </w:tcPr>
          <w:p w14:paraId="22F49EEB" w14:textId="77777777" w:rsidR="00B830A8" w:rsidRPr="007359FE" w:rsidRDefault="00B830A8" w:rsidP="008508D7">
            <w:pPr>
              <w:spacing w:after="160" w:line="259" w:lineRule="auto"/>
            </w:pPr>
            <w:proofErr w:type="spellStart"/>
            <w:r w:rsidRPr="007359FE">
              <w:t>feedbackId</w:t>
            </w:r>
            <w:proofErr w:type="spellEnd"/>
          </w:p>
        </w:tc>
        <w:tc>
          <w:tcPr>
            <w:tcW w:w="0" w:type="auto"/>
            <w:hideMark/>
          </w:tcPr>
          <w:p w14:paraId="1D817424" w14:textId="77777777" w:rsidR="00B830A8" w:rsidRPr="007359FE" w:rsidRDefault="00B830A8" w:rsidP="008508D7">
            <w:pPr>
              <w:spacing w:after="160" w:line="259" w:lineRule="auto"/>
            </w:pPr>
            <w:r w:rsidRPr="007359FE">
              <w:t>INT</w:t>
            </w:r>
          </w:p>
        </w:tc>
        <w:tc>
          <w:tcPr>
            <w:tcW w:w="0" w:type="auto"/>
            <w:hideMark/>
          </w:tcPr>
          <w:p w14:paraId="0A514998" w14:textId="77777777" w:rsidR="00B830A8" w:rsidRPr="007359FE" w:rsidRDefault="00B830A8" w:rsidP="008508D7">
            <w:pPr>
              <w:spacing w:after="160" w:line="259" w:lineRule="auto"/>
            </w:pPr>
            <w:r w:rsidRPr="007359FE">
              <w:t>PRIMARY KEY, AUTO_INCREMENT</w:t>
            </w:r>
          </w:p>
        </w:tc>
      </w:tr>
      <w:tr w:rsidR="00B830A8" w:rsidRPr="007359FE" w14:paraId="6D553013" w14:textId="77777777" w:rsidTr="008508D7">
        <w:tc>
          <w:tcPr>
            <w:tcW w:w="0" w:type="auto"/>
            <w:hideMark/>
          </w:tcPr>
          <w:p w14:paraId="511FE757"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4FFADDBB" w14:textId="77777777" w:rsidR="00B830A8" w:rsidRPr="007359FE" w:rsidRDefault="00B830A8" w:rsidP="008508D7">
            <w:pPr>
              <w:spacing w:after="160" w:line="259" w:lineRule="auto"/>
            </w:pPr>
            <w:r w:rsidRPr="007359FE">
              <w:t>INT</w:t>
            </w:r>
          </w:p>
        </w:tc>
        <w:tc>
          <w:tcPr>
            <w:tcW w:w="0" w:type="auto"/>
            <w:hideMark/>
          </w:tcPr>
          <w:p w14:paraId="661922B4"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70D3D0C1" w14:textId="77777777" w:rsidTr="008508D7">
        <w:tc>
          <w:tcPr>
            <w:tcW w:w="0" w:type="auto"/>
            <w:hideMark/>
          </w:tcPr>
          <w:p w14:paraId="78223D30" w14:textId="77777777" w:rsidR="00B830A8" w:rsidRPr="007359FE" w:rsidRDefault="00B830A8" w:rsidP="008508D7">
            <w:pPr>
              <w:spacing w:after="160" w:line="259" w:lineRule="auto"/>
            </w:pPr>
            <w:proofErr w:type="spellStart"/>
            <w:r w:rsidRPr="007359FE">
              <w:t>serviceId</w:t>
            </w:r>
            <w:proofErr w:type="spellEnd"/>
          </w:p>
        </w:tc>
        <w:tc>
          <w:tcPr>
            <w:tcW w:w="0" w:type="auto"/>
            <w:hideMark/>
          </w:tcPr>
          <w:p w14:paraId="5492570B" w14:textId="77777777" w:rsidR="00B830A8" w:rsidRPr="007359FE" w:rsidRDefault="00B830A8" w:rsidP="008508D7">
            <w:pPr>
              <w:spacing w:after="160" w:line="259" w:lineRule="auto"/>
            </w:pPr>
            <w:r w:rsidRPr="007359FE">
              <w:t>INT</w:t>
            </w:r>
          </w:p>
        </w:tc>
        <w:tc>
          <w:tcPr>
            <w:tcW w:w="0" w:type="auto"/>
            <w:hideMark/>
          </w:tcPr>
          <w:p w14:paraId="0D221D89" w14:textId="77777777" w:rsidR="00B830A8" w:rsidRPr="007359FE" w:rsidRDefault="00B830A8" w:rsidP="008508D7">
            <w:pPr>
              <w:spacing w:after="160" w:line="259" w:lineRule="auto"/>
            </w:pPr>
            <w:r w:rsidRPr="007359FE">
              <w:t>FOREIGN KEY (</w:t>
            </w:r>
            <w:proofErr w:type="spellStart"/>
            <w:r w:rsidRPr="007359FE">
              <w:t>serviceId</w:t>
            </w:r>
            <w:proofErr w:type="spellEnd"/>
            <w:r w:rsidRPr="007359FE">
              <w:t>) REFERENCES Service(</w:t>
            </w:r>
            <w:proofErr w:type="spellStart"/>
            <w:r w:rsidRPr="007359FE">
              <w:t>serviceId</w:t>
            </w:r>
            <w:proofErr w:type="spellEnd"/>
            <w:r w:rsidRPr="007359FE">
              <w:t>)</w:t>
            </w:r>
          </w:p>
        </w:tc>
      </w:tr>
      <w:tr w:rsidR="00B830A8" w:rsidRPr="007359FE" w14:paraId="41BFC7A5" w14:textId="77777777" w:rsidTr="008508D7">
        <w:tc>
          <w:tcPr>
            <w:tcW w:w="0" w:type="auto"/>
            <w:hideMark/>
          </w:tcPr>
          <w:p w14:paraId="08FC80F7" w14:textId="77777777" w:rsidR="00B830A8" w:rsidRPr="007359FE" w:rsidRDefault="00B830A8" w:rsidP="008508D7">
            <w:pPr>
              <w:spacing w:after="160" w:line="259" w:lineRule="auto"/>
            </w:pPr>
            <w:proofErr w:type="spellStart"/>
            <w:r w:rsidRPr="007359FE">
              <w:t>feedbackDate</w:t>
            </w:r>
            <w:proofErr w:type="spellEnd"/>
          </w:p>
        </w:tc>
        <w:tc>
          <w:tcPr>
            <w:tcW w:w="0" w:type="auto"/>
            <w:hideMark/>
          </w:tcPr>
          <w:p w14:paraId="59EC3927" w14:textId="77777777" w:rsidR="00B830A8" w:rsidRPr="007359FE" w:rsidRDefault="00B830A8" w:rsidP="008508D7">
            <w:pPr>
              <w:spacing w:after="160" w:line="259" w:lineRule="auto"/>
            </w:pPr>
            <w:r w:rsidRPr="007359FE">
              <w:t>TIMESTAMP</w:t>
            </w:r>
          </w:p>
        </w:tc>
        <w:tc>
          <w:tcPr>
            <w:tcW w:w="0" w:type="auto"/>
            <w:hideMark/>
          </w:tcPr>
          <w:p w14:paraId="56597A90" w14:textId="77777777" w:rsidR="00B830A8" w:rsidRPr="007359FE" w:rsidRDefault="00B830A8" w:rsidP="008508D7">
            <w:pPr>
              <w:spacing w:after="160" w:line="259" w:lineRule="auto"/>
            </w:pPr>
            <w:r w:rsidRPr="007359FE">
              <w:t>DEFAULT CURRENT_TIMESTAMP</w:t>
            </w:r>
          </w:p>
        </w:tc>
      </w:tr>
      <w:tr w:rsidR="00B830A8" w:rsidRPr="007359FE" w14:paraId="4B66E04F" w14:textId="77777777" w:rsidTr="008508D7">
        <w:tc>
          <w:tcPr>
            <w:tcW w:w="0" w:type="auto"/>
            <w:hideMark/>
          </w:tcPr>
          <w:p w14:paraId="755ADCE7" w14:textId="77777777" w:rsidR="00B830A8" w:rsidRPr="007359FE" w:rsidRDefault="00B830A8" w:rsidP="008508D7">
            <w:pPr>
              <w:spacing w:after="160" w:line="259" w:lineRule="auto"/>
            </w:pPr>
            <w:r w:rsidRPr="007359FE">
              <w:t>rating</w:t>
            </w:r>
          </w:p>
        </w:tc>
        <w:tc>
          <w:tcPr>
            <w:tcW w:w="0" w:type="auto"/>
            <w:hideMark/>
          </w:tcPr>
          <w:p w14:paraId="39D99390" w14:textId="77777777" w:rsidR="00B830A8" w:rsidRPr="007359FE" w:rsidRDefault="00B830A8" w:rsidP="008508D7">
            <w:pPr>
              <w:spacing w:after="160" w:line="259" w:lineRule="auto"/>
            </w:pPr>
            <w:r w:rsidRPr="007359FE">
              <w:t>INT</w:t>
            </w:r>
          </w:p>
        </w:tc>
        <w:tc>
          <w:tcPr>
            <w:tcW w:w="0" w:type="auto"/>
            <w:hideMark/>
          </w:tcPr>
          <w:p w14:paraId="6AFEC8B6" w14:textId="77777777" w:rsidR="00B830A8" w:rsidRPr="007359FE" w:rsidRDefault="00B830A8" w:rsidP="008508D7">
            <w:pPr>
              <w:spacing w:after="160" w:line="259" w:lineRule="auto"/>
            </w:pPr>
            <w:r w:rsidRPr="007359FE">
              <w:t>CHECK (rating &gt;= 1 AND rating &lt;= 5)</w:t>
            </w:r>
          </w:p>
        </w:tc>
      </w:tr>
      <w:tr w:rsidR="00B830A8" w:rsidRPr="007359FE" w14:paraId="65028BA4" w14:textId="77777777" w:rsidTr="008508D7">
        <w:tc>
          <w:tcPr>
            <w:tcW w:w="0" w:type="auto"/>
            <w:hideMark/>
          </w:tcPr>
          <w:p w14:paraId="44B809A5" w14:textId="77777777" w:rsidR="00B830A8" w:rsidRPr="007359FE" w:rsidRDefault="00B830A8" w:rsidP="008508D7">
            <w:pPr>
              <w:spacing w:after="160" w:line="259" w:lineRule="auto"/>
            </w:pPr>
            <w:r w:rsidRPr="007359FE">
              <w:t>comments</w:t>
            </w:r>
          </w:p>
        </w:tc>
        <w:tc>
          <w:tcPr>
            <w:tcW w:w="0" w:type="auto"/>
            <w:hideMark/>
          </w:tcPr>
          <w:p w14:paraId="6356DBB3" w14:textId="77777777" w:rsidR="00B830A8" w:rsidRPr="007359FE" w:rsidRDefault="00B830A8" w:rsidP="008508D7">
            <w:pPr>
              <w:spacing w:after="160" w:line="259" w:lineRule="auto"/>
            </w:pPr>
            <w:r w:rsidRPr="007359FE">
              <w:t>TEXT</w:t>
            </w:r>
          </w:p>
        </w:tc>
        <w:tc>
          <w:tcPr>
            <w:tcW w:w="0" w:type="auto"/>
            <w:hideMark/>
          </w:tcPr>
          <w:p w14:paraId="16375D4A" w14:textId="77777777" w:rsidR="00B830A8" w:rsidRPr="007359FE" w:rsidRDefault="00B830A8" w:rsidP="008508D7">
            <w:pPr>
              <w:spacing w:after="160" w:line="259" w:lineRule="auto"/>
            </w:pPr>
          </w:p>
        </w:tc>
      </w:tr>
    </w:tbl>
    <w:p w14:paraId="2DB3EF6A" w14:textId="77777777" w:rsidR="00B830A8" w:rsidRPr="007359FE" w:rsidRDefault="00B830A8" w:rsidP="00B830A8">
      <w:r>
        <w:pict w14:anchorId="5455713D">
          <v:rect id="_x0000_i1076" style="width:0;height:1.5pt" o:hralign="center" o:hrstd="t" o:hr="t" fillcolor="#a0a0a0" stroked="f"/>
        </w:pict>
      </w:r>
    </w:p>
    <w:p w14:paraId="6AF4915E" w14:textId="77777777" w:rsidR="00B830A8" w:rsidRPr="007359FE" w:rsidRDefault="00B830A8" w:rsidP="00B830A8">
      <w:pPr>
        <w:rPr>
          <w:b/>
          <w:bCs/>
        </w:rPr>
      </w:pPr>
      <w:r w:rsidRPr="007359FE">
        <w:rPr>
          <w:b/>
          <w:bCs/>
        </w:rPr>
        <w:lastRenderedPageBreak/>
        <w:t>12. Approval Table</w:t>
      </w:r>
    </w:p>
    <w:tbl>
      <w:tblPr>
        <w:tblStyle w:val="TableGrid"/>
        <w:tblW w:w="0" w:type="auto"/>
        <w:tblLook w:val="04A0" w:firstRow="1" w:lastRow="0" w:firstColumn="1" w:lastColumn="0" w:noHBand="0" w:noVBand="1"/>
      </w:tblPr>
      <w:tblGrid>
        <w:gridCol w:w="1604"/>
        <w:gridCol w:w="2607"/>
        <w:gridCol w:w="6269"/>
      </w:tblGrid>
      <w:tr w:rsidR="00B830A8" w:rsidRPr="007359FE" w14:paraId="68874636" w14:textId="77777777" w:rsidTr="008508D7">
        <w:tc>
          <w:tcPr>
            <w:tcW w:w="0" w:type="auto"/>
            <w:hideMark/>
          </w:tcPr>
          <w:p w14:paraId="4379B783" w14:textId="77777777" w:rsidR="00B830A8" w:rsidRPr="007359FE" w:rsidRDefault="00B830A8" w:rsidP="008508D7">
            <w:pPr>
              <w:spacing w:after="160" w:line="259" w:lineRule="auto"/>
              <w:rPr>
                <w:b/>
                <w:bCs/>
              </w:rPr>
            </w:pPr>
            <w:r w:rsidRPr="007359FE">
              <w:rPr>
                <w:b/>
                <w:bCs/>
              </w:rPr>
              <w:t>Column Name</w:t>
            </w:r>
          </w:p>
        </w:tc>
        <w:tc>
          <w:tcPr>
            <w:tcW w:w="0" w:type="auto"/>
            <w:hideMark/>
          </w:tcPr>
          <w:p w14:paraId="2F81F9E0" w14:textId="77777777" w:rsidR="00B830A8" w:rsidRPr="007359FE" w:rsidRDefault="00B830A8" w:rsidP="008508D7">
            <w:pPr>
              <w:spacing w:after="160" w:line="259" w:lineRule="auto"/>
              <w:rPr>
                <w:b/>
                <w:bCs/>
              </w:rPr>
            </w:pPr>
            <w:r w:rsidRPr="007359FE">
              <w:rPr>
                <w:b/>
                <w:bCs/>
              </w:rPr>
              <w:t>Data Type</w:t>
            </w:r>
          </w:p>
        </w:tc>
        <w:tc>
          <w:tcPr>
            <w:tcW w:w="0" w:type="auto"/>
            <w:hideMark/>
          </w:tcPr>
          <w:p w14:paraId="285BE5B0" w14:textId="77777777" w:rsidR="00B830A8" w:rsidRPr="007359FE" w:rsidRDefault="00B830A8" w:rsidP="008508D7">
            <w:pPr>
              <w:spacing w:after="160" w:line="259" w:lineRule="auto"/>
              <w:rPr>
                <w:b/>
                <w:bCs/>
              </w:rPr>
            </w:pPr>
            <w:r w:rsidRPr="007359FE">
              <w:rPr>
                <w:b/>
                <w:bCs/>
              </w:rPr>
              <w:t>Constraints</w:t>
            </w:r>
          </w:p>
        </w:tc>
      </w:tr>
      <w:tr w:rsidR="00B830A8" w:rsidRPr="007359FE" w14:paraId="349E0018" w14:textId="77777777" w:rsidTr="008508D7">
        <w:tc>
          <w:tcPr>
            <w:tcW w:w="0" w:type="auto"/>
            <w:hideMark/>
          </w:tcPr>
          <w:p w14:paraId="289D6514" w14:textId="77777777" w:rsidR="00B830A8" w:rsidRPr="007359FE" w:rsidRDefault="00B830A8" w:rsidP="008508D7">
            <w:pPr>
              <w:spacing w:after="160" w:line="259" w:lineRule="auto"/>
            </w:pPr>
            <w:proofErr w:type="spellStart"/>
            <w:r w:rsidRPr="007359FE">
              <w:t>approvalId</w:t>
            </w:r>
            <w:proofErr w:type="spellEnd"/>
          </w:p>
        </w:tc>
        <w:tc>
          <w:tcPr>
            <w:tcW w:w="0" w:type="auto"/>
            <w:hideMark/>
          </w:tcPr>
          <w:p w14:paraId="393B737A" w14:textId="77777777" w:rsidR="00B830A8" w:rsidRPr="007359FE" w:rsidRDefault="00B830A8" w:rsidP="008508D7">
            <w:pPr>
              <w:spacing w:after="160" w:line="259" w:lineRule="auto"/>
            </w:pPr>
            <w:r w:rsidRPr="007359FE">
              <w:t>INT</w:t>
            </w:r>
          </w:p>
        </w:tc>
        <w:tc>
          <w:tcPr>
            <w:tcW w:w="0" w:type="auto"/>
            <w:hideMark/>
          </w:tcPr>
          <w:p w14:paraId="38C9E68A" w14:textId="77777777" w:rsidR="00B830A8" w:rsidRPr="007359FE" w:rsidRDefault="00B830A8" w:rsidP="008508D7">
            <w:pPr>
              <w:spacing w:after="160" w:line="259" w:lineRule="auto"/>
            </w:pPr>
            <w:r w:rsidRPr="007359FE">
              <w:t>PRIMARY KEY, AUTO_INCREMENT</w:t>
            </w:r>
          </w:p>
        </w:tc>
      </w:tr>
      <w:tr w:rsidR="00B830A8" w:rsidRPr="007359FE" w14:paraId="3465C63D" w14:textId="77777777" w:rsidTr="008508D7">
        <w:tc>
          <w:tcPr>
            <w:tcW w:w="0" w:type="auto"/>
            <w:hideMark/>
          </w:tcPr>
          <w:p w14:paraId="2C7668E5" w14:textId="77777777" w:rsidR="00B830A8" w:rsidRPr="007359FE" w:rsidRDefault="00B830A8" w:rsidP="008508D7">
            <w:pPr>
              <w:spacing w:after="160" w:line="259" w:lineRule="auto"/>
            </w:pPr>
            <w:proofErr w:type="spellStart"/>
            <w:r w:rsidRPr="007359FE">
              <w:t>requestId</w:t>
            </w:r>
            <w:proofErr w:type="spellEnd"/>
          </w:p>
        </w:tc>
        <w:tc>
          <w:tcPr>
            <w:tcW w:w="0" w:type="auto"/>
            <w:hideMark/>
          </w:tcPr>
          <w:p w14:paraId="55A2DA4E" w14:textId="77777777" w:rsidR="00B830A8" w:rsidRPr="007359FE" w:rsidRDefault="00B830A8" w:rsidP="008508D7">
            <w:pPr>
              <w:spacing w:after="160" w:line="259" w:lineRule="auto"/>
            </w:pPr>
            <w:r w:rsidRPr="007359FE">
              <w:t>INT</w:t>
            </w:r>
          </w:p>
        </w:tc>
        <w:tc>
          <w:tcPr>
            <w:tcW w:w="0" w:type="auto"/>
            <w:hideMark/>
          </w:tcPr>
          <w:p w14:paraId="639DB641" w14:textId="77777777" w:rsidR="00B830A8" w:rsidRPr="007359FE" w:rsidRDefault="00B830A8" w:rsidP="008508D7">
            <w:pPr>
              <w:spacing w:after="160" w:line="259" w:lineRule="auto"/>
            </w:pPr>
            <w:r w:rsidRPr="007359FE">
              <w:t>FOREIGN KEY (</w:t>
            </w:r>
            <w:proofErr w:type="spellStart"/>
            <w:r w:rsidRPr="007359FE">
              <w:t>requestId</w:t>
            </w:r>
            <w:proofErr w:type="spellEnd"/>
            <w:r w:rsidRPr="007359FE">
              <w:t>) REFERENCES ServiceRequest(</w:t>
            </w:r>
            <w:proofErr w:type="spellStart"/>
            <w:r w:rsidRPr="007359FE">
              <w:t>requestId</w:t>
            </w:r>
            <w:proofErr w:type="spellEnd"/>
            <w:r w:rsidRPr="007359FE">
              <w:t>)</w:t>
            </w:r>
          </w:p>
        </w:tc>
      </w:tr>
      <w:tr w:rsidR="00B830A8" w:rsidRPr="007359FE" w14:paraId="689B910E" w14:textId="77777777" w:rsidTr="008508D7">
        <w:tc>
          <w:tcPr>
            <w:tcW w:w="0" w:type="auto"/>
            <w:hideMark/>
          </w:tcPr>
          <w:p w14:paraId="3F72D7D8" w14:textId="77777777" w:rsidR="00B830A8" w:rsidRPr="007359FE" w:rsidRDefault="00B830A8" w:rsidP="008508D7">
            <w:pPr>
              <w:spacing w:after="160" w:line="259" w:lineRule="auto"/>
            </w:pPr>
            <w:proofErr w:type="spellStart"/>
            <w:r w:rsidRPr="007359FE">
              <w:t>employeeId</w:t>
            </w:r>
            <w:proofErr w:type="spellEnd"/>
          </w:p>
        </w:tc>
        <w:tc>
          <w:tcPr>
            <w:tcW w:w="0" w:type="auto"/>
            <w:hideMark/>
          </w:tcPr>
          <w:p w14:paraId="33CF5076" w14:textId="77777777" w:rsidR="00B830A8" w:rsidRPr="007359FE" w:rsidRDefault="00B830A8" w:rsidP="008508D7">
            <w:pPr>
              <w:spacing w:after="160" w:line="259" w:lineRule="auto"/>
            </w:pPr>
            <w:r w:rsidRPr="007359FE">
              <w:t>INT</w:t>
            </w:r>
          </w:p>
        </w:tc>
        <w:tc>
          <w:tcPr>
            <w:tcW w:w="0" w:type="auto"/>
            <w:hideMark/>
          </w:tcPr>
          <w:p w14:paraId="334E9449" w14:textId="77777777" w:rsidR="00B830A8" w:rsidRPr="007359FE" w:rsidRDefault="00B830A8" w:rsidP="008508D7">
            <w:pPr>
              <w:spacing w:after="160" w:line="259" w:lineRule="auto"/>
            </w:pPr>
            <w:r w:rsidRPr="007359FE">
              <w:t>FOREIGN KEY (</w:t>
            </w:r>
            <w:proofErr w:type="spellStart"/>
            <w:r w:rsidRPr="007359FE">
              <w:t>employeeId</w:t>
            </w:r>
            <w:proofErr w:type="spellEnd"/>
            <w:r w:rsidRPr="007359FE">
              <w:t xml:space="preserve">) REFERENCES </w:t>
            </w:r>
            <w:proofErr w:type="spellStart"/>
            <w:r w:rsidRPr="007359FE">
              <w:t>GovernmentEmployee</w:t>
            </w:r>
            <w:proofErr w:type="spellEnd"/>
            <w:r w:rsidRPr="007359FE">
              <w:t>(</w:t>
            </w:r>
            <w:proofErr w:type="spellStart"/>
            <w:r w:rsidRPr="007359FE">
              <w:t>employeeId</w:t>
            </w:r>
            <w:proofErr w:type="spellEnd"/>
            <w:r w:rsidRPr="007359FE">
              <w:t>)</w:t>
            </w:r>
          </w:p>
        </w:tc>
      </w:tr>
      <w:tr w:rsidR="00B830A8" w:rsidRPr="007359FE" w14:paraId="25B8D518" w14:textId="77777777" w:rsidTr="008508D7">
        <w:tc>
          <w:tcPr>
            <w:tcW w:w="0" w:type="auto"/>
            <w:hideMark/>
          </w:tcPr>
          <w:p w14:paraId="3318AC70" w14:textId="77777777" w:rsidR="00B830A8" w:rsidRPr="007359FE" w:rsidRDefault="00B830A8" w:rsidP="008508D7">
            <w:pPr>
              <w:spacing w:after="160" w:line="259" w:lineRule="auto"/>
            </w:pPr>
            <w:proofErr w:type="spellStart"/>
            <w:r w:rsidRPr="007359FE">
              <w:t>approvalDate</w:t>
            </w:r>
            <w:proofErr w:type="spellEnd"/>
          </w:p>
        </w:tc>
        <w:tc>
          <w:tcPr>
            <w:tcW w:w="0" w:type="auto"/>
            <w:hideMark/>
          </w:tcPr>
          <w:p w14:paraId="549C232C" w14:textId="77777777" w:rsidR="00B830A8" w:rsidRPr="007359FE" w:rsidRDefault="00B830A8" w:rsidP="008508D7">
            <w:pPr>
              <w:spacing w:after="160" w:line="259" w:lineRule="auto"/>
            </w:pPr>
            <w:r w:rsidRPr="007359FE">
              <w:t>TIMESTAMP</w:t>
            </w:r>
          </w:p>
        </w:tc>
        <w:tc>
          <w:tcPr>
            <w:tcW w:w="0" w:type="auto"/>
            <w:hideMark/>
          </w:tcPr>
          <w:p w14:paraId="04FE2AB3" w14:textId="77777777" w:rsidR="00B830A8" w:rsidRPr="007359FE" w:rsidRDefault="00B830A8" w:rsidP="008508D7">
            <w:pPr>
              <w:spacing w:after="160" w:line="259" w:lineRule="auto"/>
            </w:pPr>
            <w:r w:rsidRPr="007359FE">
              <w:t>DEFAULT CURRENT_TIMESTAMP</w:t>
            </w:r>
          </w:p>
        </w:tc>
      </w:tr>
      <w:tr w:rsidR="00B830A8" w:rsidRPr="007359FE" w14:paraId="07093D02" w14:textId="77777777" w:rsidTr="008508D7">
        <w:tc>
          <w:tcPr>
            <w:tcW w:w="0" w:type="auto"/>
            <w:hideMark/>
          </w:tcPr>
          <w:p w14:paraId="3ED3B8CF" w14:textId="77777777" w:rsidR="00B830A8" w:rsidRPr="007359FE" w:rsidRDefault="00B830A8" w:rsidP="008508D7">
            <w:pPr>
              <w:spacing w:after="160" w:line="259" w:lineRule="auto"/>
            </w:pPr>
            <w:r w:rsidRPr="007359FE">
              <w:t>status</w:t>
            </w:r>
          </w:p>
        </w:tc>
        <w:tc>
          <w:tcPr>
            <w:tcW w:w="0" w:type="auto"/>
            <w:hideMark/>
          </w:tcPr>
          <w:p w14:paraId="5B65B4CA" w14:textId="77777777" w:rsidR="00B830A8" w:rsidRPr="007359FE" w:rsidRDefault="00B830A8" w:rsidP="008508D7">
            <w:pPr>
              <w:spacing w:after="160" w:line="259" w:lineRule="auto"/>
            </w:pPr>
            <w:proofErr w:type="gramStart"/>
            <w:r w:rsidRPr="007359FE">
              <w:t>ENUM(</w:t>
            </w:r>
            <w:proofErr w:type="gramEnd"/>
            <w:r w:rsidRPr="007359FE">
              <w:t>'Approved', 'Rejected')</w:t>
            </w:r>
          </w:p>
        </w:tc>
        <w:tc>
          <w:tcPr>
            <w:tcW w:w="0" w:type="auto"/>
            <w:hideMark/>
          </w:tcPr>
          <w:p w14:paraId="67D5902F" w14:textId="77777777" w:rsidR="00B830A8" w:rsidRPr="007359FE" w:rsidRDefault="00B830A8" w:rsidP="008508D7">
            <w:pPr>
              <w:spacing w:after="160" w:line="259" w:lineRule="auto"/>
            </w:pPr>
            <w:r w:rsidRPr="007359FE">
              <w:t>NOT NULL</w:t>
            </w:r>
          </w:p>
        </w:tc>
      </w:tr>
      <w:tr w:rsidR="00B830A8" w:rsidRPr="007359FE" w14:paraId="613D8396" w14:textId="77777777" w:rsidTr="008508D7">
        <w:tc>
          <w:tcPr>
            <w:tcW w:w="0" w:type="auto"/>
            <w:hideMark/>
          </w:tcPr>
          <w:p w14:paraId="087638B7" w14:textId="77777777" w:rsidR="00B830A8" w:rsidRPr="007359FE" w:rsidRDefault="00B830A8" w:rsidP="008508D7">
            <w:pPr>
              <w:spacing w:after="160" w:line="259" w:lineRule="auto"/>
            </w:pPr>
            <w:r w:rsidRPr="007359FE">
              <w:t>comments</w:t>
            </w:r>
          </w:p>
        </w:tc>
        <w:tc>
          <w:tcPr>
            <w:tcW w:w="0" w:type="auto"/>
            <w:hideMark/>
          </w:tcPr>
          <w:p w14:paraId="3A6A86CB" w14:textId="77777777" w:rsidR="00B830A8" w:rsidRPr="007359FE" w:rsidRDefault="00B830A8" w:rsidP="008508D7">
            <w:pPr>
              <w:spacing w:after="160" w:line="259" w:lineRule="auto"/>
            </w:pPr>
            <w:r w:rsidRPr="007359FE">
              <w:t>TEXT</w:t>
            </w:r>
          </w:p>
        </w:tc>
        <w:tc>
          <w:tcPr>
            <w:tcW w:w="0" w:type="auto"/>
            <w:hideMark/>
          </w:tcPr>
          <w:p w14:paraId="23C1EA12" w14:textId="77777777" w:rsidR="00B830A8" w:rsidRPr="007359FE" w:rsidRDefault="00B830A8" w:rsidP="008508D7">
            <w:pPr>
              <w:spacing w:after="160" w:line="259" w:lineRule="auto"/>
            </w:pPr>
          </w:p>
        </w:tc>
      </w:tr>
    </w:tbl>
    <w:p w14:paraId="0FEE0389" w14:textId="77777777" w:rsidR="00B830A8" w:rsidRPr="007359FE" w:rsidRDefault="00B830A8" w:rsidP="00B830A8">
      <w:r>
        <w:pict w14:anchorId="6CE618A2">
          <v:rect id="_x0000_i1077" style="width:0;height:1.5pt" o:hralign="center" o:hrstd="t" o:hr="t" fillcolor="#a0a0a0" stroked="f"/>
        </w:pict>
      </w:r>
    </w:p>
    <w:p w14:paraId="390A63C7" w14:textId="77777777" w:rsidR="00B830A8" w:rsidRPr="007359FE" w:rsidRDefault="00B830A8" w:rsidP="00B830A8">
      <w:pPr>
        <w:rPr>
          <w:b/>
          <w:bCs/>
        </w:rPr>
      </w:pPr>
      <w:r w:rsidRPr="007359FE">
        <w:rPr>
          <w:b/>
          <w:bCs/>
        </w:rPr>
        <w:t>13. Report Table</w:t>
      </w:r>
    </w:p>
    <w:tbl>
      <w:tblPr>
        <w:tblStyle w:val="TableGrid"/>
        <w:tblW w:w="0" w:type="auto"/>
        <w:tblLook w:val="04A0" w:firstRow="1" w:lastRow="0" w:firstColumn="1" w:lastColumn="0" w:noHBand="0" w:noVBand="1"/>
      </w:tblPr>
      <w:tblGrid>
        <w:gridCol w:w="1649"/>
        <w:gridCol w:w="1321"/>
        <w:gridCol w:w="7510"/>
      </w:tblGrid>
      <w:tr w:rsidR="00B830A8" w:rsidRPr="007359FE" w14:paraId="373DA97A" w14:textId="77777777" w:rsidTr="008508D7">
        <w:tc>
          <w:tcPr>
            <w:tcW w:w="0" w:type="auto"/>
            <w:hideMark/>
          </w:tcPr>
          <w:p w14:paraId="5EA2AE4B" w14:textId="77777777" w:rsidR="00B830A8" w:rsidRPr="007359FE" w:rsidRDefault="00B830A8" w:rsidP="008508D7">
            <w:pPr>
              <w:spacing w:after="160" w:line="259" w:lineRule="auto"/>
              <w:rPr>
                <w:b/>
                <w:bCs/>
              </w:rPr>
            </w:pPr>
            <w:r w:rsidRPr="007359FE">
              <w:rPr>
                <w:b/>
                <w:bCs/>
              </w:rPr>
              <w:t>Column Name</w:t>
            </w:r>
          </w:p>
        </w:tc>
        <w:tc>
          <w:tcPr>
            <w:tcW w:w="0" w:type="auto"/>
            <w:hideMark/>
          </w:tcPr>
          <w:p w14:paraId="22056DC2" w14:textId="77777777" w:rsidR="00B830A8" w:rsidRPr="007359FE" w:rsidRDefault="00B830A8" w:rsidP="008508D7">
            <w:pPr>
              <w:spacing w:after="160" w:line="259" w:lineRule="auto"/>
              <w:rPr>
                <w:b/>
                <w:bCs/>
              </w:rPr>
            </w:pPr>
            <w:r w:rsidRPr="007359FE">
              <w:rPr>
                <w:b/>
                <w:bCs/>
              </w:rPr>
              <w:t>Data Type</w:t>
            </w:r>
          </w:p>
        </w:tc>
        <w:tc>
          <w:tcPr>
            <w:tcW w:w="0" w:type="auto"/>
            <w:hideMark/>
          </w:tcPr>
          <w:p w14:paraId="45505E47" w14:textId="77777777" w:rsidR="00B830A8" w:rsidRPr="007359FE" w:rsidRDefault="00B830A8" w:rsidP="008508D7">
            <w:pPr>
              <w:spacing w:after="160" w:line="259" w:lineRule="auto"/>
              <w:rPr>
                <w:b/>
                <w:bCs/>
              </w:rPr>
            </w:pPr>
            <w:r w:rsidRPr="007359FE">
              <w:rPr>
                <w:b/>
                <w:bCs/>
              </w:rPr>
              <w:t>Constraints</w:t>
            </w:r>
          </w:p>
        </w:tc>
      </w:tr>
      <w:tr w:rsidR="00B830A8" w:rsidRPr="007359FE" w14:paraId="00BEB2BE" w14:textId="77777777" w:rsidTr="008508D7">
        <w:tc>
          <w:tcPr>
            <w:tcW w:w="0" w:type="auto"/>
            <w:hideMark/>
          </w:tcPr>
          <w:p w14:paraId="539B856F" w14:textId="77777777" w:rsidR="00B830A8" w:rsidRPr="007359FE" w:rsidRDefault="00B830A8" w:rsidP="008508D7">
            <w:pPr>
              <w:spacing w:after="160" w:line="259" w:lineRule="auto"/>
            </w:pPr>
            <w:proofErr w:type="spellStart"/>
            <w:r w:rsidRPr="007359FE">
              <w:t>reportId</w:t>
            </w:r>
            <w:proofErr w:type="spellEnd"/>
          </w:p>
        </w:tc>
        <w:tc>
          <w:tcPr>
            <w:tcW w:w="0" w:type="auto"/>
            <w:hideMark/>
          </w:tcPr>
          <w:p w14:paraId="105AE48B" w14:textId="77777777" w:rsidR="00B830A8" w:rsidRPr="007359FE" w:rsidRDefault="00B830A8" w:rsidP="008508D7">
            <w:pPr>
              <w:spacing w:after="160" w:line="259" w:lineRule="auto"/>
            </w:pPr>
            <w:r w:rsidRPr="007359FE">
              <w:t>INT</w:t>
            </w:r>
          </w:p>
        </w:tc>
        <w:tc>
          <w:tcPr>
            <w:tcW w:w="0" w:type="auto"/>
            <w:hideMark/>
          </w:tcPr>
          <w:p w14:paraId="09FE6D95" w14:textId="77777777" w:rsidR="00B830A8" w:rsidRPr="007359FE" w:rsidRDefault="00B830A8" w:rsidP="008508D7">
            <w:pPr>
              <w:spacing w:after="160" w:line="259" w:lineRule="auto"/>
            </w:pPr>
            <w:r w:rsidRPr="007359FE">
              <w:t>PRIMARY KEY, AUTO_INCREMENT</w:t>
            </w:r>
          </w:p>
        </w:tc>
      </w:tr>
      <w:tr w:rsidR="00B830A8" w:rsidRPr="007359FE" w14:paraId="1D389DA7" w14:textId="77777777" w:rsidTr="008508D7">
        <w:tc>
          <w:tcPr>
            <w:tcW w:w="0" w:type="auto"/>
            <w:hideMark/>
          </w:tcPr>
          <w:p w14:paraId="2EDBCCAF" w14:textId="77777777" w:rsidR="00B830A8" w:rsidRPr="007359FE" w:rsidRDefault="00B830A8" w:rsidP="008508D7">
            <w:pPr>
              <w:spacing w:after="160" w:line="259" w:lineRule="auto"/>
            </w:pPr>
            <w:proofErr w:type="spellStart"/>
            <w:r w:rsidRPr="007359FE">
              <w:t>reportDate</w:t>
            </w:r>
            <w:proofErr w:type="spellEnd"/>
          </w:p>
        </w:tc>
        <w:tc>
          <w:tcPr>
            <w:tcW w:w="0" w:type="auto"/>
            <w:hideMark/>
          </w:tcPr>
          <w:p w14:paraId="41482F1D" w14:textId="77777777" w:rsidR="00B830A8" w:rsidRPr="007359FE" w:rsidRDefault="00B830A8" w:rsidP="008508D7">
            <w:pPr>
              <w:spacing w:after="160" w:line="259" w:lineRule="auto"/>
            </w:pPr>
            <w:r w:rsidRPr="007359FE">
              <w:t>TIMESTAMP</w:t>
            </w:r>
          </w:p>
        </w:tc>
        <w:tc>
          <w:tcPr>
            <w:tcW w:w="0" w:type="auto"/>
            <w:hideMark/>
          </w:tcPr>
          <w:p w14:paraId="09445334" w14:textId="77777777" w:rsidR="00B830A8" w:rsidRPr="007359FE" w:rsidRDefault="00B830A8" w:rsidP="008508D7">
            <w:pPr>
              <w:spacing w:after="160" w:line="259" w:lineRule="auto"/>
            </w:pPr>
            <w:r w:rsidRPr="007359FE">
              <w:t>DEFAULT CURRENT_TIMESTAMP</w:t>
            </w:r>
          </w:p>
        </w:tc>
      </w:tr>
      <w:tr w:rsidR="00B830A8" w:rsidRPr="007359FE" w14:paraId="46257B82" w14:textId="77777777" w:rsidTr="008508D7">
        <w:tc>
          <w:tcPr>
            <w:tcW w:w="0" w:type="auto"/>
            <w:hideMark/>
          </w:tcPr>
          <w:p w14:paraId="2004C625" w14:textId="77777777" w:rsidR="00B830A8" w:rsidRPr="007359FE" w:rsidRDefault="00B830A8" w:rsidP="008508D7">
            <w:pPr>
              <w:spacing w:after="160" w:line="259" w:lineRule="auto"/>
            </w:pPr>
            <w:proofErr w:type="spellStart"/>
            <w:r w:rsidRPr="007359FE">
              <w:t>generatedBy</w:t>
            </w:r>
            <w:proofErr w:type="spellEnd"/>
          </w:p>
        </w:tc>
        <w:tc>
          <w:tcPr>
            <w:tcW w:w="0" w:type="auto"/>
            <w:hideMark/>
          </w:tcPr>
          <w:p w14:paraId="72322EF0" w14:textId="77777777" w:rsidR="00B830A8" w:rsidRPr="007359FE" w:rsidRDefault="00B830A8" w:rsidP="008508D7">
            <w:pPr>
              <w:spacing w:after="160" w:line="259" w:lineRule="auto"/>
            </w:pPr>
            <w:r w:rsidRPr="007359FE">
              <w:t>INT</w:t>
            </w:r>
          </w:p>
        </w:tc>
        <w:tc>
          <w:tcPr>
            <w:tcW w:w="0" w:type="auto"/>
            <w:hideMark/>
          </w:tcPr>
          <w:p w14:paraId="0A3FA18E" w14:textId="77777777" w:rsidR="00B830A8" w:rsidRPr="007359FE" w:rsidRDefault="00B830A8" w:rsidP="008508D7">
            <w:pPr>
              <w:spacing w:after="160" w:line="259" w:lineRule="auto"/>
            </w:pPr>
            <w:r w:rsidRPr="007359FE">
              <w:t>FOREIGN KEY (</w:t>
            </w:r>
            <w:proofErr w:type="spellStart"/>
            <w:r w:rsidRPr="007359FE">
              <w:t>generatedBy</w:t>
            </w:r>
            <w:proofErr w:type="spellEnd"/>
            <w:r w:rsidRPr="007359FE">
              <w:t xml:space="preserve">) REFERENCES </w:t>
            </w:r>
            <w:proofErr w:type="spellStart"/>
            <w:r w:rsidRPr="007359FE">
              <w:t>GovernmentEmployee</w:t>
            </w:r>
            <w:proofErr w:type="spellEnd"/>
            <w:r w:rsidRPr="007359FE">
              <w:t>(</w:t>
            </w:r>
            <w:proofErr w:type="spellStart"/>
            <w:r w:rsidRPr="007359FE">
              <w:t>employeeId</w:t>
            </w:r>
            <w:proofErr w:type="spellEnd"/>
            <w:r w:rsidRPr="007359FE">
              <w:t>)</w:t>
            </w:r>
          </w:p>
        </w:tc>
      </w:tr>
      <w:tr w:rsidR="00B830A8" w:rsidRPr="007359FE" w14:paraId="332076BC" w14:textId="77777777" w:rsidTr="008508D7">
        <w:tc>
          <w:tcPr>
            <w:tcW w:w="0" w:type="auto"/>
            <w:hideMark/>
          </w:tcPr>
          <w:p w14:paraId="2700098A" w14:textId="77777777" w:rsidR="00B830A8" w:rsidRPr="007359FE" w:rsidRDefault="00B830A8" w:rsidP="008508D7">
            <w:pPr>
              <w:spacing w:after="160" w:line="259" w:lineRule="auto"/>
            </w:pPr>
            <w:r w:rsidRPr="007359FE">
              <w:t>content</w:t>
            </w:r>
          </w:p>
        </w:tc>
        <w:tc>
          <w:tcPr>
            <w:tcW w:w="0" w:type="auto"/>
            <w:hideMark/>
          </w:tcPr>
          <w:p w14:paraId="477AA868" w14:textId="77777777" w:rsidR="00B830A8" w:rsidRPr="007359FE" w:rsidRDefault="00B830A8" w:rsidP="008508D7">
            <w:pPr>
              <w:spacing w:after="160" w:line="259" w:lineRule="auto"/>
            </w:pPr>
            <w:r w:rsidRPr="007359FE">
              <w:t>TEXT</w:t>
            </w:r>
          </w:p>
        </w:tc>
        <w:tc>
          <w:tcPr>
            <w:tcW w:w="0" w:type="auto"/>
            <w:hideMark/>
          </w:tcPr>
          <w:p w14:paraId="479B7D3D" w14:textId="77777777" w:rsidR="00B830A8" w:rsidRPr="007359FE" w:rsidRDefault="00B830A8" w:rsidP="008508D7">
            <w:pPr>
              <w:spacing w:after="160" w:line="259" w:lineRule="auto"/>
            </w:pPr>
          </w:p>
        </w:tc>
      </w:tr>
    </w:tbl>
    <w:p w14:paraId="7F77E183" w14:textId="77777777" w:rsidR="00B830A8" w:rsidRPr="007359FE" w:rsidRDefault="00B830A8" w:rsidP="00B830A8">
      <w:r>
        <w:pict w14:anchorId="524BF922">
          <v:rect id="_x0000_i1078" style="width:0;height:1.5pt" o:hralign="center" o:hrstd="t" o:hr="t" fillcolor="#a0a0a0" stroked="f"/>
        </w:pict>
      </w:r>
    </w:p>
    <w:p w14:paraId="351348EA" w14:textId="77777777" w:rsidR="00B830A8" w:rsidRPr="007359FE" w:rsidRDefault="00B830A8" w:rsidP="00B830A8">
      <w:pPr>
        <w:rPr>
          <w:b/>
          <w:bCs/>
        </w:rPr>
      </w:pPr>
      <w:r w:rsidRPr="007359FE">
        <w:rPr>
          <w:b/>
          <w:bCs/>
        </w:rPr>
        <w:t>14. Document Table</w:t>
      </w:r>
    </w:p>
    <w:tbl>
      <w:tblPr>
        <w:tblStyle w:val="TableGrid"/>
        <w:tblW w:w="0" w:type="auto"/>
        <w:tblLook w:val="04A0" w:firstRow="1" w:lastRow="0" w:firstColumn="1" w:lastColumn="0" w:noHBand="0" w:noVBand="1"/>
      </w:tblPr>
      <w:tblGrid>
        <w:gridCol w:w="1657"/>
        <w:gridCol w:w="1650"/>
        <w:gridCol w:w="5484"/>
      </w:tblGrid>
      <w:tr w:rsidR="00B830A8" w:rsidRPr="007359FE" w14:paraId="7AFF07E2" w14:textId="77777777" w:rsidTr="008508D7">
        <w:tc>
          <w:tcPr>
            <w:tcW w:w="0" w:type="auto"/>
            <w:hideMark/>
          </w:tcPr>
          <w:p w14:paraId="3FE10942" w14:textId="77777777" w:rsidR="00B830A8" w:rsidRPr="007359FE" w:rsidRDefault="00B830A8" w:rsidP="008508D7">
            <w:pPr>
              <w:spacing w:after="160" w:line="259" w:lineRule="auto"/>
              <w:rPr>
                <w:b/>
                <w:bCs/>
              </w:rPr>
            </w:pPr>
            <w:r w:rsidRPr="007359FE">
              <w:rPr>
                <w:b/>
                <w:bCs/>
              </w:rPr>
              <w:t>Column Name</w:t>
            </w:r>
          </w:p>
        </w:tc>
        <w:tc>
          <w:tcPr>
            <w:tcW w:w="0" w:type="auto"/>
            <w:hideMark/>
          </w:tcPr>
          <w:p w14:paraId="372CF10F" w14:textId="77777777" w:rsidR="00B830A8" w:rsidRPr="007359FE" w:rsidRDefault="00B830A8" w:rsidP="008508D7">
            <w:pPr>
              <w:spacing w:after="160" w:line="259" w:lineRule="auto"/>
              <w:rPr>
                <w:b/>
                <w:bCs/>
              </w:rPr>
            </w:pPr>
            <w:r w:rsidRPr="007359FE">
              <w:rPr>
                <w:b/>
                <w:bCs/>
              </w:rPr>
              <w:t>Data Type</w:t>
            </w:r>
          </w:p>
        </w:tc>
        <w:tc>
          <w:tcPr>
            <w:tcW w:w="0" w:type="auto"/>
            <w:hideMark/>
          </w:tcPr>
          <w:p w14:paraId="52289C3F" w14:textId="77777777" w:rsidR="00B830A8" w:rsidRPr="007359FE" w:rsidRDefault="00B830A8" w:rsidP="008508D7">
            <w:pPr>
              <w:spacing w:after="160" w:line="259" w:lineRule="auto"/>
              <w:rPr>
                <w:b/>
                <w:bCs/>
              </w:rPr>
            </w:pPr>
            <w:r w:rsidRPr="007359FE">
              <w:rPr>
                <w:b/>
                <w:bCs/>
              </w:rPr>
              <w:t>Constraints</w:t>
            </w:r>
          </w:p>
        </w:tc>
      </w:tr>
      <w:tr w:rsidR="00B830A8" w:rsidRPr="007359FE" w14:paraId="2027A418" w14:textId="77777777" w:rsidTr="008508D7">
        <w:tc>
          <w:tcPr>
            <w:tcW w:w="0" w:type="auto"/>
            <w:hideMark/>
          </w:tcPr>
          <w:p w14:paraId="24DE51A1" w14:textId="77777777" w:rsidR="00B830A8" w:rsidRPr="007359FE" w:rsidRDefault="00B830A8" w:rsidP="008508D7">
            <w:pPr>
              <w:spacing w:after="160" w:line="259" w:lineRule="auto"/>
            </w:pPr>
            <w:proofErr w:type="spellStart"/>
            <w:r w:rsidRPr="007359FE">
              <w:t>documentId</w:t>
            </w:r>
            <w:proofErr w:type="spellEnd"/>
          </w:p>
        </w:tc>
        <w:tc>
          <w:tcPr>
            <w:tcW w:w="0" w:type="auto"/>
            <w:hideMark/>
          </w:tcPr>
          <w:p w14:paraId="7FEE4FF2" w14:textId="77777777" w:rsidR="00B830A8" w:rsidRPr="007359FE" w:rsidRDefault="00B830A8" w:rsidP="008508D7">
            <w:pPr>
              <w:spacing w:after="160" w:line="259" w:lineRule="auto"/>
            </w:pPr>
            <w:r w:rsidRPr="007359FE">
              <w:t>INT</w:t>
            </w:r>
          </w:p>
        </w:tc>
        <w:tc>
          <w:tcPr>
            <w:tcW w:w="0" w:type="auto"/>
            <w:hideMark/>
          </w:tcPr>
          <w:p w14:paraId="747DFB89" w14:textId="77777777" w:rsidR="00B830A8" w:rsidRPr="007359FE" w:rsidRDefault="00B830A8" w:rsidP="008508D7">
            <w:pPr>
              <w:spacing w:after="160" w:line="259" w:lineRule="auto"/>
            </w:pPr>
            <w:r w:rsidRPr="007359FE">
              <w:t>PRIMARY KEY, AUTO_INCREMENT</w:t>
            </w:r>
          </w:p>
        </w:tc>
      </w:tr>
      <w:tr w:rsidR="00B830A8" w:rsidRPr="007359FE" w14:paraId="0BF72E34" w14:textId="77777777" w:rsidTr="008508D7">
        <w:tc>
          <w:tcPr>
            <w:tcW w:w="0" w:type="auto"/>
            <w:hideMark/>
          </w:tcPr>
          <w:p w14:paraId="2BCEE0CC" w14:textId="77777777" w:rsidR="00B830A8" w:rsidRPr="007359FE" w:rsidRDefault="00B830A8" w:rsidP="008508D7">
            <w:pPr>
              <w:spacing w:after="160" w:line="259" w:lineRule="auto"/>
            </w:pPr>
            <w:proofErr w:type="spellStart"/>
            <w:r w:rsidRPr="007359FE">
              <w:t>citizenId</w:t>
            </w:r>
            <w:proofErr w:type="spellEnd"/>
          </w:p>
        </w:tc>
        <w:tc>
          <w:tcPr>
            <w:tcW w:w="0" w:type="auto"/>
            <w:hideMark/>
          </w:tcPr>
          <w:p w14:paraId="3A92AECD" w14:textId="77777777" w:rsidR="00B830A8" w:rsidRPr="007359FE" w:rsidRDefault="00B830A8" w:rsidP="008508D7">
            <w:pPr>
              <w:spacing w:after="160" w:line="259" w:lineRule="auto"/>
            </w:pPr>
            <w:r w:rsidRPr="007359FE">
              <w:t>INT</w:t>
            </w:r>
          </w:p>
        </w:tc>
        <w:tc>
          <w:tcPr>
            <w:tcW w:w="0" w:type="auto"/>
            <w:hideMark/>
          </w:tcPr>
          <w:p w14:paraId="2848CD42" w14:textId="77777777" w:rsidR="00B830A8" w:rsidRPr="007359FE" w:rsidRDefault="00B830A8" w:rsidP="008508D7">
            <w:pPr>
              <w:spacing w:after="160" w:line="259" w:lineRule="auto"/>
            </w:pPr>
            <w:r w:rsidRPr="007359FE">
              <w:t>FOREIGN KEY (</w:t>
            </w:r>
            <w:proofErr w:type="spellStart"/>
            <w:r w:rsidRPr="007359FE">
              <w:t>citizenId</w:t>
            </w:r>
            <w:proofErr w:type="spellEnd"/>
            <w:r w:rsidRPr="007359FE">
              <w:t>) REFERENCES Citizen(</w:t>
            </w:r>
            <w:proofErr w:type="spellStart"/>
            <w:r w:rsidRPr="007359FE">
              <w:t>citizenId</w:t>
            </w:r>
            <w:proofErr w:type="spellEnd"/>
            <w:r w:rsidRPr="007359FE">
              <w:t>)</w:t>
            </w:r>
          </w:p>
        </w:tc>
      </w:tr>
      <w:tr w:rsidR="00B830A8" w:rsidRPr="007359FE" w14:paraId="3C9566E5" w14:textId="77777777" w:rsidTr="008508D7">
        <w:tc>
          <w:tcPr>
            <w:tcW w:w="0" w:type="auto"/>
            <w:hideMark/>
          </w:tcPr>
          <w:p w14:paraId="24B43079" w14:textId="77777777" w:rsidR="00B830A8" w:rsidRPr="007359FE" w:rsidRDefault="00B830A8" w:rsidP="008508D7">
            <w:pPr>
              <w:spacing w:after="160" w:line="259" w:lineRule="auto"/>
            </w:pPr>
            <w:proofErr w:type="spellStart"/>
            <w:r w:rsidRPr="007359FE">
              <w:t>filePath</w:t>
            </w:r>
            <w:proofErr w:type="spellEnd"/>
          </w:p>
        </w:tc>
        <w:tc>
          <w:tcPr>
            <w:tcW w:w="0" w:type="auto"/>
            <w:hideMark/>
          </w:tcPr>
          <w:p w14:paraId="2FB4528C" w14:textId="77777777" w:rsidR="00B830A8" w:rsidRPr="007359FE" w:rsidRDefault="00B830A8" w:rsidP="008508D7">
            <w:pPr>
              <w:spacing w:after="160" w:line="259" w:lineRule="auto"/>
            </w:pPr>
            <w:proofErr w:type="gramStart"/>
            <w:r w:rsidRPr="007359FE">
              <w:t>VARCHAR(</w:t>
            </w:r>
            <w:proofErr w:type="gramEnd"/>
            <w:r w:rsidRPr="007359FE">
              <w:t>255)</w:t>
            </w:r>
          </w:p>
        </w:tc>
        <w:tc>
          <w:tcPr>
            <w:tcW w:w="0" w:type="auto"/>
            <w:hideMark/>
          </w:tcPr>
          <w:p w14:paraId="33CF8E5D" w14:textId="77777777" w:rsidR="00B830A8" w:rsidRPr="007359FE" w:rsidRDefault="00B830A8" w:rsidP="008508D7">
            <w:pPr>
              <w:spacing w:after="160" w:line="259" w:lineRule="auto"/>
            </w:pPr>
            <w:r w:rsidRPr="007359FE">
              <w:t>NOT NULL</w:t>
            </w:r>
          </w:p>
        </w:tc>
      </w:tr>
      <w:tr w:rsidR="00B830A8" w:rsidRPr="007359FE" w14:paraId="76B25B30" w14:textId="77777777" w:rsidTr="008508D7">
        <w:tc>
          <w:tcPr>
            <w:tcW w:w="0" w:type="auto"/>
            <w:hideMark/>
          </w:tcPr>
          <w:p w14:paraId="4A992240" w14:textId="77777777" w:rsidR="00B830A8" w:rsidRPr="007359FE" w:rsidRDefault="00B830A8" w:rsidP="008508D7">
            <w:pPr>
              <w:spacing w:after="160" w:line="259" w:lineRule="auto"/>
            </w:pPr>
            <w:proofErr w:type="spellStart"/>
            <w:r w:rsidRPr="007359FE">
              <w:t>uploadDate</w:t>
            </w:r>
            <w:proofErr w:type="spellEnd"/>
          </w:p>
        </w:tc>
        <w:tc>
          <w:tcPr>
            <w:tcW w:w="0" w:type="auto"/>
            <w:hideMark/>
          </w:tcPr>
          <w:p w14:paraId="6FC3E0E4" w14:textId="77777777" w:rsidR="00B830A8" w:rsidRPr="007359FE" w:rsidRDefault="00B830A8" w:rsidP="008508D7">
            <w:pPr>
              <w:spacing w:after="160" w:line="259" w:lineRule="auto"/>
            </w:pPr>
            <w:r w:rsidRPr="007359FE">
              <w:t>TIMESTAMP</w:t>
            </w:r>
          </w:p>
        </w:tc>
        <w:tc>
          <w:tcPr>
            <w:tcW w:w="0" w:type="auto"/>
            <w:hideMark/>
          </w:tcPr>
          <w:p w14:paraId="48977D65" w14:textId="77777777" w:rsidR="00B830A8" w:rsidRPr="007359FE" w:rsidRDefault="00B830A8" w:rsidP="008508D7">
            <w:pPr>
              <w:spacing w:after="160" w:line="259" w:lineRule="auto"/>
            </w:pPr>
            <w:r w:rsidRPr="007359FE">
              <w:t>DEFAULT CURRENT_TIMESTAMP</w:t>
            </w:r>
          </w:p>
        </w:tc>
      </w:tr>
      <w:tr w:rsidR="00B830A8" w:rsidRPr="007359FE" w14:paraId="711ED1CE" w14:textId="77777777" w:rsidTr="008508D7">
        <w:tc>
          <w:tcPr>
            <w:tcW w:w="0" w:type="auto"/>
            <w:hideMark/>
          </w:tcPr>
          <w:p w14:paraId="336135ED" w14:textId="77777777" w:rsidR="00B830A8" w:rsidRPr="007359FE" w:rsidRDefault="00B830A8" w:rsidP="008508D7">
            <w:pPr>
              <w:spacing w:after="160" w:line="259" w:lineRule="auto"/>
            </w:pPr>
            <w:proofErr w:type="spellStart"/>
            <w:r w:rsidRPr="007359FE">
              <w:t>documentType</w:t>
            </w:r>
            <w:proofErr w:type="spellEnd"/>
          </w:p>
        </w:tc>
        <w:tc>
          <w:tcPr>
            <w:tcW w:w="0" w:type="auto"/>
            <w:hideMark/>
          </w:tcPr>
          <w:p w14:paraId="335E97BF" w14:textId="77777777" w:rsidR="00B830A8" w:rsidRPr="007359FE" w:rsidRDefault="00B830A8" w:rsidP="008508D7">
            <w:pPr>
              <w:spacing w:after="160" w:line="259" w:lineRule="auto"/>
            </w:pPr>
            <w:proofErr w:type="gramStart"/>
            <w:r w:rsidRPr="007359FE">
              <w:t>VARCHAR(</w:t>
            </w:r>
            <w:proofErr w:type="gramEnd"/>
            <w:r w:rsidRPr="007359FE">
              <w:t>100)</w:t>
            </w:r>
          </w:p>
        </w:tc>
        <w:tc>
          <w:tcPr>
            <w:tcW w:w="0" w:type="auto"/>
            <w:hideMark/>
          </w:tcPr>
          <w:p w14:paraId="4EF03B46" w14:textId="77777777" w:rsidR="00B830A8" w:rsidRPr="007359FE" w:rsidRDefault="00B830A8" w:rsidP="008508D7">
            <w:pPr>
              <w:spacing w:after="160" w:line="259" w:lineRule="auto"/>
            </w:pPr>
          </w:p>
        </w:tc>
      </w:tr>
    </w:tbl>
    <w:p w14:paraId="4663C2D2" w14:textId="77777777" w:rsidR="00B830A8" w:rsidRPr="007359FE" w:rsidRDefault="00B830A8" w:rsidP="00B830A8">
      <w:r>
        <w:pict w14:anchorId="47A177F9">
          <v:rect id="_x0000_i1079" style="width:0;height:1.5pt" o:hralign="center" o:hrstd="t" o:hr="t" fillcolor="#a0a0a0" stroked="f"/>
        </w:pict>
      </w:r>
    </w:p>
    <w:p w14:paraId="7C35DD35" w14:textId="77777777" w:rsidR="00B830A8" w:rsidRPr="007359FE" w:rsidRDefault="00B830A8" w:rsidP="00B830A8">
      <w:pPr>
        <w:rPr>
          <w:b/>
          <w:bCs/>
        </w:rPr>
      </w:pPr>
      <w:r w:rsidRPr="007359FE">
        <w:rPr>
          <w:b/>
          <w:bCs/>
        </w:rPr>
        <w:t>15. Application Table</w:t>
      </w:r>
    </w:p>
    <w:tbl>
      <w:tblPr>
        <w:tblStyle w:val="TableGrid"/>
        <w:tblW w:w="0" w:type="auto"/>
        <w:tblLook w:val="04A0" w:firstRow="1" w:lastRow="0" w:firstColumn="1" w:lastColumn="0" w:noHBand="0" w:noVBand="1"/>
      </w:tblPr>
      <w:tblGrid>
        <w:gridCol w:w="1632"/>
        <w:gridCol w:w="2816"/>
        <w:gridCol w:w="6032"/>
      </w:tblGrid>
      <w:tr w:rsidR="00B830A8" w:rsidRPr="007359FE" w14:paraId="1DCDE08E" w14:textId="77777777" w:rsidTr="008508D7">
        <w:tc>
          <w:tcPr>
            <w:tcW w:w="0" w:type="auto"/>
            <w:hideMark/>
          </w:tcPr>
          <w:p w14:paraId="3974422D" w14:textId="77777777" w:rsidR="00B830A8" w:rsidRPr="007359FE" w:rsidRDefault="00B830A8" w:rsidP="008508D7">
            <w:pPr>
              <w:spacing w:after="160" w:line="259" w:lineRule="auto"/>
              <w:rPr>
                <w:b/>
                <w:bCs/>
              </w:rPr>
            </w:pPr>
            <w:r w:rsidRPr="007359FE">
              <w:rPr>
                <w:b/>
                <w:bCs/>
              </w:rPr>
              <w:t>Column Name</w:t>
            </w:r>
          </w:p>
        </w:tc>
        <w:tc>
          <w:tcPr>
            <w:tcW w:w="0" w:type="auto"/>
            <w:hideMark/>
          </w:tcPr>
          <w:p w14:paraId="3C1B7F01" w14:textId="77777777" w:rsidR="00B830A8" w:rsidRPr="007359FE" w:rsidRDefault="00B830A8" w:rsidP="008508D7">
            <w:pPr>
              <w:spacing w:after="160" w:line="259" w:lineRule="auto"/>
              <w:rPr>
                <w:b/>
                <w:bCs/>
              </w:rPr>
            </w:pPr>
            <w:r w:rsidRPr="007359FE">
              <w:rPr>
                <w:b/>
                <w:bCs/>
              </w:rPr>
              <w:t>Data Type</w:t>
            </w:r>
          </w:p>
        </w:tc>
        <w:tc>
          <w:tcPr>
            <w:tcW w:w="0" w:type="auto"/>
            <w:hideMark/>
          </w:tcPr>
          <w:p w14:paraId="05E42E38" w14:textId="77777777" w:rsidR="00B830A8" w:rsidRPr="007359FE" w:rsidRDefault="00B830A8" w:rsidP="008508D7">
            <w:pPr>
              <w:spacing w:after="160" w:line="259" w:lineRule="auto"/>
              <w:rPr>
                <w:b/>
                <w:bCs/>
              </w:rPr>
            </w:pPr>
            <w:r w:rsidRPr="007359FE">
              <w:rPr>
                <w:b/>
                <w:bCs/>
              </w:rPr>
              <w:t>Constraints</w:t>
            </w:r>
          </w:p>
        </w:tc>
      </w:tr>
      <w:tr w:rsidR="00B830A8" w:rsidRPr="007359FE" w14:paraId="0F7E0744" w14:textId="77777777" w:rsidTr="008508D7">
        <w:tc>
          <w:tcPr>
            <w:tcW w:w="0" w:type="auto"/>
            <w:hideMark/>
          </w:tcPr>
          <w:p w14:paraId="7E2C62A0" w14:textId="77777777" w:rsidR="00B830A8" w:rsidRPr="007359FE" w:rsidRDefault="00B830A8" w:rsidP="008508D7">
            <w:pPr>
              <w:spacing w:after="160" w:line="259" w:lineRule="auto"/>
            </w:pPr>
            <w:proofErr w:type="spellStart"/>
            <w:r w:rsidRPr="007359FE">
              <w:t>applicationId</w:t>
            </w:r>
            <w:proofErr w:type="spellEnd"/>
          </w:p>
        </w:tc>
        <w:tc>
          <w:tcPr>
            <w:tcW w:w="0" w:type="auto"/>
            <w:hideMark/>
          </w:tcPr>
          <w:p w14:paraId="07D0996D" w14:textId="77777777" w:rsidR="00B830A8" w:rsidRPr="007359FE" w:rsidRDefault="00B830A8" w:rsidP="008508D7">
            <w:pPr>
              <w:spacing w:after="160" w:line="259" w:lineRule="auto"/>
            </w:pPr>
            <w:r w:rsidRPr="007359FE">
              <w:t>INT</w:t>
            </w:r>
          </w:p>
        </w:tc>
        <w:tc>
          <w:tcPr>
            <w:tcW w:w="0" w:type="auto"/>
            <w:hideMark/>
          </w:tcPr>
          <w:p w14:paraId="689AA377" w14:textId="77777777" w:rsidR="00B830A8" w:rsidRPr="007359FE" w:rsidRDefault="00B830A8" w:rsidP="008508D7">
            <w:pPr>
              <w:spacing w:after="160" w:line="259" w:lineRule="auto"/>
            </w:pPr>
            <w:r w:rsidRPr="007359FE">
              <w:t>PRIMARY KEY, AUTO_INCREMENT</w:t>
            </w:r>
          </w:p>
        </w:tc>
      </w:tr>
      <w:tr w:rsidR="00B830A8" w:rsidRPr="007359FE" w14:paraId="614311DB" w14:textId="77777777" w:rsidTr="008508D7">
        <w:tc>
          <w:tcPr>
            <w:tcW w:w="0" w:type="auto"/>
            <w:hideMark/>
          </w:tcPr>
          <w:p w14:paraId="70E978EB" w14:textId="77777777" w:rsidR="00B830A8" w:rsidRPr="007359FE" w:rsidRDefault="00B830A8" w:rsidP="008508D7">
            <w:pPr>
              <w:spacing w:after="160" w:line="259" w:lineRule="auto"/>
            </w:pPr>
            <w:proofErr w:type="spellStart"/>
            <w:r w:rsidRPr="007359FE">
              <w:t>requestId</w:t>
            </w:r>
            <w:proofErr w:type="spellEnd"/>
          </w:p>
        </w:tc>
        <w:tc>
          <w:tcPr>
            <w:tcW w:w="0" w:type="auto"/>
            <w:hideMark/>
          </w:tcPr>
          <w:p w14:paraId="47D0B892" w14:textId="77777777" w:rsidR="00B830A8" w:rsidRPr="007359FE" w:rsidRDefault="00B830A8" w:rsidP="008508D7">
            <w:pPr>
              <w:spacing w:after="160" w:line="259" w:lineRule="auto"/>
            </w:pPr>
            <w:r w:rsidRPr="007359FE">
              <w:t>INT</w:t>
            </w:r>
          </w:p>
        </w:tc>
        <w:tc>
          <w:tcPr>
            <w:tcW w:w="0" w:type="auto"/>
            <w:hideMark/>
          </w:tcPr>
          <w:p w14:paraId="2D4593C7" w14:textId="77777777" w:rsidR="00B830A8" w:rsidRPr="007359FE" w:rsidRDefault="00B830A8" w:rsidP="008508D7">
            <w:pPr>
              <w:spacing w:after="160" w:line="259" w:lineRule="auto"/>
            </w:pPr>
            <w:r w:rsidRPr="007359FE">
              <w:t>FOREIGN KEY (</w:t>
            </w:r>
            <w:proofErr w:type="spellStart"/>
            <w:r w:rsidRPr="007359FE">
              <w:t>requestId</w:t>
            </w:r>
            <w:proofErr w:type="spellEnd"/>
            <w:r w:rsidRPr="007359FE">
              <w:t>) REFERENCES ServiceRequest(</w:t>
            </w:r>
            <w:proofErr w:type="spellStart"/>
            <w:r w:rsidRPr="007359FE">
              <w:t>requestId</w:t>
            </w:r>
            <w:proofErr w:type="spellEnd"/>
            <w:r w:rsidRPr="007359FE">
              <w:t>)</w:t>
            </w:r>
          </w:p>
        </w:tc>
      </w:tr>
      <w:tr w:rsidR="00B830A8" w:rsidRPr="007359FE" w14:paraId="395B4E2F" w14:textId="77777777" w:rsidTr="008508D7">
        <w:tc>
          <w:tcPr>
            <w:tcW w:w="0" w:type="auto"/>
            <w:hideMark/>
          </w:tcPr>
          <w:p w14:paraId="6510F338" w14:textId="77777777" w:rsidR="00B830A8" w:rsidRPr="007359FE" w:rsidRDefault="00B830A8" w:rsidP="008508D7">
            <w:pPr>
              <w:spacing w:after="160" w:line="259" w:lineRule="auto"/>
            </w:pPr>
            <w:r w:rsidRPr="007359FE">
              <w:lastRenderedPageBreak/>
              <w:t>status</w:t>
            </w:r>
          </w:p>
        </w:tc>
        <w:tc>
          <w:tcPr>
            <w:tcW w:w="0" w:type="auto"/>
            <w:hideMark/>
          </w:tcPr>
          <w:p w14:paraId="564FA46D" w14:textId="77777777" w:rsidR="00B830A8" w:rsidRPr="007359FE" w:rsidRDefault="00B830A8" w:rsidP="008508D7">
            <w:pPr>
              <w:spacing w:after="160" w:line="259" w:lineRule="auto"/>
            </w:pPr>
            <w:proofErr w:type="gramStart"/>
            <w:r w:rsidRPr="007359FE">
              <w:t>ENUM(</w:t>
            </w:r>
            <w:proofErr w:type="gramEnd"/>
            <w:r w:rsidRPr="007359FE">
              <w:t>'Pending', 'Processed')</w:t>
            </w:r>
          </w:p>
        </w:tc>
        <w:tc>
          <w:tcPr>
            <w:tcW w:w="0" w:type="auto"/>
            <w:hideMark/>
          </w:tcPr>
          <w:p w14:paraId="4863D7D1" w14:textId="77777777" w:rsidR="00B830A8" w:rsidRPr="007359FE" w:rsidRDefault="00B830A8" w:rsidP="008508D7">
            <w:pPr>
              <w:spacing w:after="160" w:line="259" w:lineRule="auto"/>
            </w:pPr>
            <w:r w:rsidRPr="007359FE">
              <w:t>NOT NULL</w:t>
            </w:r>
          </w:p>
        </w:tc>
      </w:tr>
    </w:tbl>
    <w:p w14:paraId="7ED33211" w14:textId="77777777" w:rsidR="00B830A8" w:rsidRPr="007359FE" w:rsidRDefault="00B830A8" w:rsidP="00B830A8">
      <w:r>
        <w:pict w14:anchorId="18847782">
          <v:rect id="_x0000_i1080" style="width:0;height:1.5pt" o:hralign="center" o:hrstd="t" o:hr="t" fillcolor="#a0a0a0" stroked="f"/>
        </w:pict>
      </w:r>
    </w:p>
    <w:p w14:paraId="0734C3F2" w14:textId="77777777" w:rsidR="00B830A8" w:rsidRPr="007359FE" w:rsidRDefault="00B830A8" w:rsidP="00B830A8">
      <w:r w:rsidRPr="007359FE">
        <w:t>This structure provides a clear outline of the entities in the E-Governance System, their attributes, and the relationships between them. Each table is designed to facilitate efficient data management and access for the various functionalities of the system.</w:t>
      </w:r>
    </w:p>
    <w:p w14:paraId="0E4DC181" w14:textId="77777777" w:rsidR="00B830A8" w:rsidRDefault="00B830A8" w:rsidP="00B830A8"/>
    <w:p w14:paraId="58053A3E" w14:textId="77777777" w:rsidR="00B830A8" w:rsidRDefault="00B830A8" w:rsidP="00B830A8">
      <w:r>
        <w:br w:type="page"/>
      </w:r>
    </w:p>
    <w:p w14:paraId="5B984832" w14:textId="77777777" w:rsidR="00B830A8" w:rsidRPr="007359FE" w:rsidRDefault="00B830A8" w:rsidP="00B830A8">
      <w:pPr>
        <w:rPr>
          <w:b/>
          <w:bCs/>
        </w:rPr>
      </w:pPr>
      <w:r w:rsidRPr="007359FE">
        <w:rPr>
          <w:b/>
          <w:bCs/>
        </w:rPr>
        <w:lastRenderedPageBreak/>
        <w:t>Entities and Relationships</w:t>
      </w:r>
    </w:p>
    <w:p w14:paraId="7C1680AD" w14:textId="77777777" w:rsidR="00B830A8" w:rsidRPr="007359FE" w:rsidRDefault="00B830A8" w:rsidP="00B830A8">
      <w:pPr>
        <w:numPr>
          <w:ilvl w:val="0"/>
          <w:numId w:val="3"/>
        </w:numPr>
      </w:pPr>
      <w:r w:rsidRPr="007359FE">
        <w:rPr>
          <w:b/>
          <w:bCs/>
        </w:rPr>
        <w:t>Citizen</w:t>
      </w:r>
    </w:p>
    <w:p w14:paraId="065356E0" w14:textId="77777777" w:rsidR="00B830A8" w:rsidRPr="007359FE" w:rsidRDefault="00B830A8" w:rsidP="00B830A8">
      <w:pPr>
        <w:numPr>
          <w:ilvl w:val="1"/>
          <w:numId w:val="3"/>
        </w:numPr>
      </w:pPr>
      <w:r w:rsidRPr="007359FE">
        <w:rPr>
          <w:b/>
          <w:bCs/>
        </w:rPr>
        <w:t>PK:</w:t>
      </w:r>
      <w:r w:rsidRPr="007359FE">
        <w:t xml:space="preserve"> </w:t>
      </w:r>
      <w:proofErr w:type="spellStart"/>
      <w:r w:rsidRPr="007359FE">
        <w:t>citizenId</w:t>
      </w:r>
      <w:proofErr w:type="spellEnd"/>
    </w:p>
    <w:p w14:paraId="463883C0" w14:textId="77777777" w:rsidR="00B830A8" w:rsidRPr="007359FE" w:rsidRDefault="00B830A8" w:rsidP="00B830A8">
      <w:pPr>
        <w:numPr>
          <w:ilvl w:val="1"/>
          <w:numId w:val="3"/>
        </w:numPr>
      </w:pPr>
      <w:r w:rsidRPr="007359FE">
        <w:rPr>
          <w:b/>
          <w:bCs/>
        </w:rPr>
        <w:t>Relationships:</w:t>
      </w:r>
    </w:p>
    <w:p w14:paraId="01233552" w14:textId="77777777" w:rsidR="00B830A8" w:rsidRPr="007359FE" w:rsidRDefault="00B830A8" w:rsidP="00B830A8">
      <w:pPr>
        <w:numPr>
          <w:ilvl w:val="2"/>
          <w:numId w:val="3"/>
        </w:numPr>
      </w:pPr>
      <w:r w:rsidRPr="007359FE">
        <w:t xml:space="preserve">One-to-Many with </w:t>
      </w:r>
      <w:r w:rsidRPr="007359FE">
        <w:rPr>
          <w:b/>
          <w:bCs/>
        </w:rPr>
        <w:t>ServiceRequest</w:t>
      </w:r>
      <w:r w:rsidRPr="007359FE">
        <w:t>: A citizen can submit multiple service requests.</w:t>
      </w:r>
    </w:p>
    <w:p w14:paraId="3EC132BA" w14:textId="77777777" w:rsidR="00B830A8" w:rsidRPr="007359FE" w:rsidRDefault="00B830A8" w:rsidP="00B830A8">
      <w:pPr>
        <w:numPr>
          <w:ilvl w:val="2"/>
          <w:numId w:val="3"/>
        </w:numPr>
      </w:pPr>
      <w:r w:rsidRPr="007359FE">
        <w:t xml:space="preserve">One-to-Many with </w:t>
      </w:r>
      <w:proofErr w:type="spellStart"/>
      <w:r w:rsidRPr="007359FE">
        <w:rPr>
          <w:b/>
          <w:bCs/>
        </w:rPr>
        <w:t>TaxRecord</w:t>
      </w:r>
      <w:proofErr w:type="spellEnd"/>
      <w:r w:rsidRPr="007359FE">
        <w:t>: A citizen can have multiple tax records.</w:t>
      </w:r>
    </w:p>
    <w:p w14:paraId="14C3DC4C" w14:textId="77777777" w:rsidR="00B830A8" w:rsidRPr="007359FE" w:rsidRDefault="00B830A8" w:rsidP="00B830A8">
      <w:pPr>
        <w:numPr>
          <w:ilvl w:val="2"/>
          <w:numId w:val="3"/>
        </w:numPr>
      </w:pPr>
      <w:r w:rsidRPr="007359FE">
        <w:t xml:space="preserve">One-to-Many with </w:t>
      </w:r>
      <w:r w:rsidRPr="007359FE">
        <w:rPr>
          <w:b/>
          <w:bCs/>
        </w:rPr>
        <w:t>Payment</w:t>
      </w:r>
      <w:r w:rsidRPr="007359FE">
        <w:t>: A citizen can make multiple payments.</w:t>
      </w:r>
    </w:p>
    <w:p w14:paraId="38E6FC91" w14:textId="77777777" w:rsidR="00B830A8" w:rsidRPr="007359FE" w:rsidRDefault="00B830A8" w:rsidP="00B830A8">
      <w:pPr>
        <w:numPr>
          <w:ilvl w:val="2"/>
          <w:numId w:val="3"/>
        </w:numPr>
      </w:pPr>
      <w:r w:rsidRPr="007359FE">
        <w:t xml:space="preserve">One-to-Many with </w:t>
      </w:r>
      <w:r w:rsidRPr="007359FE">
        <w:rPr>
          <w:b/>
          <w:bCs/>
        </w:rPr>
        <w:t>Complaint</w:t>
      </w:r>
      <w:r w:rsidRPr="007359FE">
        <w:t>: A citizen can file multiple complaints.</w:t>
      </w:r>
    </w:p>
    <w:p w14:paraId="10741FEB" w14:textId="77777777" w:rsidR="00B830A8" w:rsidRPr="007359FE" w:rsidRDefault="00B830A8" w:rsidP="00B830A8">
      <w:pPr>
        <w:numPr>
          <w:ilvl w:val="2"/>
          <w:numId w:val="3"/>
        </w:numPr>
      </w:pPr>
      <w:r w:rsidRPr="007359FE">
        <w:t xml:space="preserve">One-to-Many with </w:t>
      </w:r>
      <w:r w:rsidRPr="007359FE">
        <w:rPr>
          <w:b/>
          <w:bCs/>
        </w:rPr>
        <w:t>Notification</w:t>
      </w:r>
      <w:r w:rsidRPr="007359FE">
        <w:t>: A citizen can receive multiple notifications.</w:t>
      </w:r>
    </w:p>
    <w:p w14:paraId="51F93AA9" w14:textId="77777777" w:rsidR="00B830A8" w:rsidRPr="007359FE" w:rsidRDefault="00B830A8" w:rsidP="00B830A8">
      <w:pPr>
        <w:numPr>
          <w:ilvl w:val="2"/>
          <w:numId w:val="3"/>
        </w:numPr>
      </w:pPr>
      <w:r w:rsidRPr="007359FE">
        <w:t xml:space="preserve">One-to-Many with </w:t>
      </w:r>
      <w:r w:rsidRPr="007359FE">
        <w:rPr>
          <w:b/>
          <w:bCs/>
        </w:rPr>
        <w:t>Appointment</w:t>
      </w:r>
      <w:r w:rsidRPr="007359FE">
        <w:t>: A citizen can have multiple appointments.</w:t>
      </w:r>
    </w:p>
    <w:p w14:paraId="614C3963" w14:textId="77777777" w:rsidR="00B830A8" w:rsidRPr="007359FE" w:rsidRDefault="00B830A8" w:rsidP="00B830A8">
      <w:pPr>
        <w:numPr>
          <w:ilvl w:val="2"/>
          <w:numId w:val="3"/>
        </w:numPr>
      </w:pPr>
      <w:r w:rsidRPr="007359FE">
        <w:t xml:space="preserve">One-to-Many with </w:t>
      </w:r>
      <w:r w:rsidRPr="007359FE">
        <w:rPr>
          <w:b/>
          <w:bCs/>
        </w:rPr>
        <w:t>Feedback</w:t>
      </w:r>
      <w:r w:rsidRPr="007359FE">
        <w:t>: A citizen can provide multiple feedback entries.</w:t>
      </w:r>
    </w:p>
    <w:p w14:paraId="44427C8E" w14:textId="77777777" w:rsidR="00B830A8" w:rsidRPr="007359FE" w:rsidRDefault="00B830A8" w:rsidP="00B830A8">
      <w:pPr>
        <w:numPr>
          <w:ilvl w:val="2"/>
          <w:numId w:val="3"/>
        </w:numPr>
      </w:pPr>
      <w:r w:rsidRPr="007359FE">
        <w:t xml:space="preserve">One-to-Many with </w:t>
      </w:r>
      <w:r w:rsidRPr="007359FE">
        <w:rPr>
          <w:b/>
          <w:bCs/>
        </w:rPr>
        <w:t>Document</w:t>
      </w:r>
      <w:r w:rsidRPr="007359FE">
        <w:t>: A citizen can upload multiple documents.</w:t>
      </w:r>
    </w:p>
    <w:p w14:paraId="45B13B83" w14:textId="77777777" w:rsidR="00B830A8" w:rsidRPr="007359FE" w:rsidRDefault="00B830A8" w:rsidP="00B830A8">
      <w:pPr>
        <w:numPr>
          <w:ilvl w:val="0"/>
          <w:numId w:val="3"/>
        </w:numPr>
      </w:pPr>
      <w:r w:rsidRPr="007359FE">
        <w:rPr>
          <w:b/>
          <w:bCs/>
        </w:rPr>
        <w:t>ServiceRequest</w:t>
      </w:r>
    </w:p>
    <w:p w14:paraId="3B44E7F5" w14:textId="77777777" w:rsidR="00B830A8" w:rsidRPr="007359FE" w:rsidRDefault="00B830A8" w:rsidP="00B830A8">
      <w:pPr>
        <w:numPr>
          <w:ilvl w:val="1"/>
          <w:numId w:val="3"/>
        </w:numPr>
      </w:pPr>
      <w:r w:rsidRPr="007359FE">
        <w:rPr>
          <w:b/>
          <w:bCs/>
        </w:rPr>
        <w:t>PK:</w:t>
      </w:r>
      <w:r w:rsidRPr="007359FE">
        <w:t xml:space="preserve"> </w:t>
      </w:r>
      <w:proofErr w:type="spellStart"/>
      <w:r w:rsidRPr="007359FE">
        <w:t>requestId</w:t>
      </w:r>
      <w:proofErr w:type="spellEnd"/>
    </w:p>
    <w:p w14:paraId="5D8373E6"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17022CDA" w14:textId="77777777" w:rsidR="00B830A8" w:rsidRPr="007359FE" w:rsidRDefault="00B830A8" w:rsidP="00B830A8">
      <w:pPr>
        <w:numPr>
          <w:ilvl w:val="1"/>
          <w:numId w:val="3"/>
        </w:numPr>
      </w:pPr>
      <w:r w:rsidRPr="007359FE">
        <w:rPr>
          <w:b/>
          <w:bCs/>
        </w:rPr>
        <w:t>FK:</w:t>
      </w:r>
      <w:r w:rsidRPr="007359FE">
        <w:t xml:space="preserve"> </w:t>
      </w:r>
      <w:proofErr w:type="spellStart"/>
      <w:r w:rsidRPr="007359FE">
        <w:t>serviceId</w:t>
      </w:r>
      <w:proofErr w:type="spellEnd"/>
      <w:r w:rsidRPr="007359FE">
        <w:t xml:space="preserve"> (references </w:t>
      </w:r>
      <w:r w:rsidRPr="007359FE">
        <w:rPr>
          <w:b/>
          <w:bCs/>
        </w:rPr>
        <w:t>Service</w:t>
      </w:r>
      <w:r w:rsidRPr="007359FE">
        <w:t>)</w:t>
      </w:r>
    </w:p>
    <w:p w14:paraId="497F690F" w14:textId="77777777" w:rsidR="00B830A8" w:rsidRPr="007359FE" w:rsidRDefault="00B830A8" w:rsidP="00B830A8">
      <w:pPr>
        <w:numPr>
          <w:ilvl w:val="1"/>
          <w:numId w:val="3"/>
        </w:numPr>
      </w:pPr>
      <w:r w:rsidRPr="007359FE">
        <w:rPr>
          <w:b/>
          <w:bCs/>
        </w:rPr>
        <w:t>Relationships:</w:t>
      </w:r>
    </w:p>
    <w:p w14:paraId="37EE3154" w14:textId="77777777" w:rsidR="00B830A8" w:rsidRPr="007359FE" w:rsidRDefault="00B830A8" w:rsidP="00B830A8">
      <w:pPr>
        <w:numPr>
          <w:ilvl w:val="2"/>
          <w:numId w:val="3"/>
        </w:numPr>
      </w:pPr>
      <w:r w:rsidRPr="007359FE">
        <w:t xml:space="preserve">One-to-One with </w:t>
      </w:r>
      <w:r w:rsidRPr="007359FE">
        <w:rPr>
          <w:b/>
          <w:bCs/>
        </w:rPr>
        <w:t>Approval</w:t>
      </w:r>
      <w:r w:rsidRPr="007359FE">
        <w:t>: Each service request can have one approval process.</w:t>
      </w:r>
    </w:p>
    <w:p w14:paraId="47E724EE" w14:textId="77777777" w:rsidR="00B830A8" w:rsidRPr="007359FE" w:rsidRDefault="00B830A8" w:rsidP="00B830A8">
      <w:pPr>
        <w:numPr>
          <w:ilvl w:val="2"/>
          <w:numId w:val="3"/>
        </w:numPr>
      </w:pPr>
      <w:r w:rsidRPr="007359FE">
        <w:t xml:space="preserve">One-to-Many with </w:t>
      </w:r>
      <w:r w:rsidRPr="007359FE">
        <w:rPr>
          <w:b/>
          <w:bCs/>
        </w:rPr>
        <w:t>Application</w:t>
      </w:r>
      <w:r w:rsidRPr="007359FE">
        <w:t>: A service request can have multiple applications.</w:t>
      </w:r>
    </w:p>
    <w:p w14:paraId="098087E5" w14:textId="77777777" w:rsidR="00B830A8" w:rsidRPr="007359FE" w:rsidRDefault="00B830A8" w:rsidP="00B830A8">
      <w:pPr>
        <w:numPr>
          <w:ilvl w:val="0"/>
          <w:numId w:val="3"/>
        </w:numPr>
      </w:pPr>
      <w:proofErr w:type="spellStart"/>
      <w:r w:rsidRPr="007359FE">
        <w:rPr>
          <w:b/>
          <w:bCs/>
        </w:rPr>
        <w:t>GovernmentEmployee</w:t>
      </w:r>
      <w:proofErr w:type="spellEnd"/>
    </w:p>
    <w:p w14:paraId="22EA0FF8" w14:textId="77777777" w:rsidR="00B830A8" w:rsidRPr="007359FE" w:rsidRDefault="00B830A8" w:rsidP="00B830A8">
      <w:pPr>
        <w:numPr>
          <w:ilvl w:val="1"/>
          <w:numId w:val="3"/>
        </w:numPr>
      </w:pPr>
      <w:r w:rsidRPr="007359FE">
        <w:rPr>
          <w:b/>
          <w:bCs/>
        </w:rPr>
        <w:t>PK:</w:t>
      </w:r>
      <w:r w:rsidRPr="007359FE">
        <w:t xml:space="preserve"> </w:t>
      </w:r>
      <w:proofErr w:type="spellStart"/>
      <w:r w:rsidRPr="007359FE">
        <w:t>employeeId</w:t>
      </w:r>
      <w:proofErr w:type="spellEnd"/>
    </w:p>
    <w:p w14:paraId="08736448" w14:textId="77777777" w:rsidR="00B830A8" w:rsidRPr="007359FE" w:rsidRDefault="00B830A8" w:rsidP="00B830A8">
      <w:pPr>
        <w:numPr>
          <w:ilvl w:val="1"/>
          <w:numId w:val="3"/>
        </w:numPr>
      </w:pPr>
      <w:r w:rsidRPr="007359FE">
        <w:rPr>
          <w:b/>
          <w:bCs/>
        </w:rPr>
        <w:t>FK:</w:t>
      </w:r>
      <w:r w:rsidRPr="007359FE">
        <w:t xml:space="preserve"> </w:t>
      </w:r>
      <w:proofErr w:type="spellStart"/>
      <w:r w:rsidRPr="007359FE">
        <w:t>departmentId</w:t>
      </w:r>
      <w:proofErr w:type="spellEnd"/>
      <w:r w:rsidRPr="007359FE">
        <w:t xml:space="preserve"> (references </w:t>
      </w:r>
      <w:r w:rsidRPr="007359FE">
        <w:rPr>
          <w:b/>
          <w:bCs/>
        </w:rPr>
        <w:t>Department</w:t>
      </w:r>
      <w:r w:rsidRPr="007359FE">
        <w:t>)</w:t>
      </w:r>
    </w:p>
    <w:p w14:paraId="4DDAC0B3" w14:textId="77777777" w:rsidR="00B830A8" w:rsidRPr="007359FE" w:rsidRDefault="00B830A8" w:rsidP="00B830A8">
      <w:pPr>
        <w:numPr>
          <w:ilvl w:val="1"/>
          <w:numId w:val="3"/>
        </w:numPr>
      </w:pPr>
      <w:r w:rsidRPr="007359FE">
        <w:rPr>
          <w:b/>
          <w:bCs/>
        </w:rPr>
        <w:t>Relationships:</w:t>
      </w:r>
    </w:p>
    <w:p w14:paraId="5C1F62C0" w14:textId="77777777" w:rsidR="00B830A8" w:rsidRPr="007359FE" w:rsidRDefault="00B830A8" w:rsidP="00B830A8">
      <w:pPr>
        <w:numPr>
          <w:ilvl w:val="2"/>
          <w:numId w:val="3"/>
        </w:numPr>
      </w:pPr>
      <w:r w:rsidRPr="007359FE">
        <w:t xml:space="preserve">One-to-Many with </w:t>
      </w:r>
      <w:r w:rsidRPr="007359FE">
        <w:rPr>
          <w:b/>
          <w:bCs/>
        </w:rPr>
        <w:t>Approval</w:t>
      </w:r>
      <w:r w:rsidRPr="007359FE">
        <w:t>: An employee can approve multiple service requests.</w:t>
      </w:r>
    </w:p>
    <w:p w14:paraId="3B1C43C8" w14:textId="77777777" w:rsidR="00B830A8" w:rsidRPr="007359FE" w:rsidRDefault="00B830A8" w:rsidP="00B830A8">
      <w:pPr>
        <w:numPr>
          <w:ilvl w:val="2"/>
          <w:numId w:val="3"/>
        </w:numPr>
      </w:pPr>
      <w:r w:rsidRPr="007359FE">
        <w:t xml:space="preserve">One-to-Many with </w:t>
      </w:r>
      <w:r w:rsidRPr="007359FE">
        <w:rPr>
          <w:b/>
          <w:bCs/>
        </w:rPr>
        <w:t>Report</w:t>
      </w:r>
      <w:r w:rsidRPr="007359FE">
        <w:t>: An employee can generate multiple reports.</w:t>
      </w:r>
    </w:p>
    <w:p w14:paraId="466115F0" w14:textId="77777777" w:rsidR="00B830A8" w:rsidRPr="007359FE" w:rsidRDefault="00B830A8" w:rsidP="00B830A8">
      <w:pPr>
        <w:numPr>
          <w:ilvl w:val="0"/>
          <w:numId w:val="3"/>
        </w:numPr>
      </w:pPr>
      <w:r w:rsidRPr="007359FE">
        <w:rPr>
          <w:b/>
          <w:bCs/>
        </w:rPr>
        <w:t>Department</w:t>
      </w:r>
    </w:p>
    <w:p w14:paraId="15938091" w14:textId="77777777" w:rsidR="00B830A8" w:rsidRPr="007359FE" w:rsidRDefault="00B830A8" w:rsidP="00B830A8">
      <w:pPr>
        <w:numPr>
          <w:ilvl w:val="1"/>
          <w:numId w:val="3"/>
        </w:numPr>
      </w:pPr>
      <w:r w:rsidRPr="007359FE">
        <w:rPr>
          <w:b/>
          <w:bCs/>
        </w:rPr>
        <w:t>PK:</w:t>
      </w:r>
      <w:r w:rsidRPr="007359FE">
        <w:t xml:space="preserve"> </w:t>
      </w:r>
      <w:proofErr w:type="spellStart"/>
      <w:r w:rsidRPr="007359FE">
        <w:t>departmentId</w:t>
      </w:r>
      <w:proofErr w:type="spellEnd"/>
    </w:p>
    <w:p w14:paraId="56B7EF20" w14:textId="77777777" w:rsidR="00B830A8" w:rsidRPr="007359FE" w:rsidRDefault="00B830A8" w:rsidP="00B830A8">
      <w:pPr>
        <w:numPr>
          <w:ilvl w:val="1"/>
          <w:numId w:val="3"/>
        </w:numPr>
      </w:pPr>
      <w:r w:rsidRPr="007359FE">
        <w:rPr>
          <w:b/>
          <w:bCs/>
        </w:rPr>
        <w:t>Relationships:</w:t>
      </w:r>
    </w:p>
    <w:p w14:paraId="695D7E28" w14:textId="77777777" w:rsidR="00B830A8" w:rsidRPr="007359FE" w:rsidRDefault="00B830A8" w:rsidP="00B830A8">
      <w:pPr>
        <w:numPr>
          <w:ilvl w:val="2"/>
          <w:numId w:val="3"/>
        </w:numPr>
      </w:pPr>
      <w:r w:rsidRPr="007359FE">
        <w:t xml:space="preserve">One-to-Many with </w:t>
      </w:r>
      <w:proofErr w:type="spellStart"/>
      <w:r w:rsidRPr="007359FE">
        <w:rPr>
          <w:b/>
          <w:bCs/>
        </w:rPr>
        <w:t>GovernmentEmployee</w:t>
      </w:r>
      <w:proofErr w:type="spellEnd"/>
      <w:r w:rsidRPr="007359FE">
        <w:t>: A department can have multiple government employees.</w:t>
      </w:r>
    </w:p>
    <w:p w14:paraId="42BDB513" w14:textId="77777777" w:rsidR="00B830A8" w:rsidRPr="007359FE" w:rsidRDefault="00B830A8" w:rsidP="00B830A8">
      <w:pPr>
        <w:numPr>
          <w:ilvl w:val="0"/>
          <w:numId w:val="3"/>
        </w:numPr>
      </w:pPr>
      <w:proofErr w:type="spellStart"/>
      <w:r w:rsidRPr="007359FE">
        <w:rPr>
          <w:b/>
          <w:bCs/>
        </w:rPr>
        <w:t>TaxRecord</w:t>
      </w:r>
      <w:proofErr w:type="spellEnd"/>
    </w:p>
    <w:p w14:paraId="02D86D00" w14:textId="77777777" w:rsidR="00B830A8" w:rsidRPr="007359FE" w:rsidRDefault="00B830A8" w:rsidP="00B830A8">
      <w:pPr>
        <w:numPr>
          <w:ilvl w:val="1"/>
          <w:numId w:val="3"/>
        </w:numPr>
      </w:pPr>
      <w:r w:rsidRPr="007359FE">
        <w:rPr>
          <w:b/>
          <w:bCs/>
        </w:rPr>
        <w:t>PK:</w:t>
      </w:r>
      <w:r w:rsidRPr="007359FE">
        <w:t xml:space="preserve"> </w:t>
      </w:r>
      <w:proofErr w:type="spellStart"/>
      <w:r w:rsidRPr="007359FE">
        <w:t>taxRecordId</w:t>
      </w:r>
      <w:proofErr w:type="spellEnd"/>
    </w:p>
    <w:p w14:paraId="43DA5D56"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2B3B78E6" w14:textId="77777777" w:rsidR="00B830A8" w:rsidRPr="007359FE" w:rsidRDefault="00B830A8" w:rsidP="00B830A8">
      <w:pPr>
        <w:numPr>
          <w:ilvl w:val="1"/>
          <w:numId w:val="3"/>
        </w:numPr>
      </w:pPr>
      <w:r w:rsidRPr="007359FE">
        <w:rPr>
          <w:b/>
          <w:bCs/>
        </w:rPr>
        <w:t>Relationships:</w:t>
      </w:r>
    </w:p>
    <w:p w14:paraId="2399D311" w14:textId="77777777" w:rsidR="00B830A8" w:rsidRPr="007359FE" w:rsidRDefault="00B830A8" w:rsidP="00B830A8">
      <w:pPr>
        <w:numPr>
          <w:ilvl w:val="2"/>
          <w:numId w:val="3"/>
        </w:numPr>
      </w:pPr>
      <w:r w:rsidRPr="007359FE">
        <w:t>None (standalone).</w:t>
      </w:r>
    </w:p>
    <w:p w14:paraId="5F42FFE7" w14:textId="77777777" w:rsidR="00B830A8" w:rsidRPr="007359FE" w:rsidRDefault="00B830A8" w:rsidP="00B830A8">
      <w:pPr>
        <w:numPr>
          <w:ilvl w:val="0"/>
          <w:numId w:val="3"/>
        </w:numPr>
      </w:pPr>
      <w:r w:rsidRPr="007359FE">
        <w:rPr>
          <w:b/>
          <w:bCs/>
        </w:rPr>
        <w:lastRenderedPageBreak/>
        <w:t>Payment</w:t>
      </w:r>
    </w:p>
    <w:p w14:paraId="28601AC2" w14:textId="77777777" w:rsidR="00B830A8" w:rsidRPr="007359FE" w:rsidRDefault="00B830A8" w:rsidP="00B830A8">
      <w:pPr>
        <w:numPr>
          <w:ilvl w:val="1"/>
          <w:numId w:val="3"/>
        </w:numPr>
      </w:pPr>
      <w:r w:rsidRPr="007359FE">
        <w:rPr>
          <w:b/>
          <w:bCs/>
        </w:rPr>
        <w:t>PK:</w:t>
      </w:r>
      <w:r w:rsidRPr="007359FE">
        <w:t xml:space="preserve"> </w:t>
      </w:r>
      <w:proofErr w:type="spellStart"/>
      <w:r w:rsidRPr="007359FE">
        <w:t>paymentId</w:t>
      </w:r>
      <w:proofErr w:type="spellEnd"/>
    </w:p>
    <w:p w14:paraId="09EF5627"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3DC8C932" w14:textId="77777777" w:rsidR="00B830A8" w:rsidRPr="007359FE" w:rsidRDefault="00B830A8" w:rsidP="00B830A8">
      <w:pPr>
        <w:numPr>
          <w:ilvl w:val="1"/>
          <w:numId w:val="3"/>
        </w:numPr>
      </w:pPr>
      <w:r w:rsidRPr="007359FE">
        <w:rPr>
          <w:b/>
          <w:bCs/>
        </w:rPr>
        <w:t>Relationships:</w:t>
      </w:r>
    </w:p>
    <w:p w14:paraId="5ADB5163" w14:textId="77777777" w:rsidR="00B830A8" w:rsidRPr="007359FE" w:rsidRDefault="00B830A8" w:rsidP="00B830A8">
      <w:pPr>
        <w:numPr>
          <w:ilvl w:val="2"/>
          <w:numId w:val="3"/>
        </w:numPr>
      </w:pPr>
      <w:r w:rsidRPr="007359FE">
        <w:t>None (standalone).</w:t>
      </w:r>
    </w:p>
    <w:p w14:paraId="2ACE3515" w14:textId="77777777" w:rsidR="00B830A8" w:rsidRPr="007359FE" w:rsidRDefault="00B830A8" w:rsidP="00B830A8">
      <w:pPr>
        <w:numPr>
          <w:ilvl w:val="0"/>
          <w:numId w:val="3"/>
        </w:numPr>
      </w:pPr>
      <w:r w:rsidRPr="007359FE">
        <w:rPr>
          <w:b/>
          <w:bCs/>
        </w:rPr>
        <w:t>Complaint</w:t>
      </w:r>
    </w:p>
    <w:p w14:paraId="43D7329B" w14:textId="77777777" w:rsidR="00B830A8" w:rsidRPr="007359FE" w:rsidRDefault="00B830A8" w:rsidP="00B830A8">
      <w:pPr>
        <w:numPr>
          <w:ilvl w:val="1"/>
          <w:numId w:val="3"/>
        </w:numPr>
      </w:pPr>
      <w:r w:rsidRPr="007359FE">
        <w:rPr>
          <w:b/>
          <w:bCs/>
        </w:rPr>
        <w:t>PK:</w:t>
      </w:r>
      <w:r w:rsidRPr="007359FE">
        <w:t xml:space="preserve"> </w:t>
      </w:r>
      <w:proofErr w:type="spellStart"/>
      <w:r w:rsidRPr="007359FE">
        <w:t>complaintId</w:t>
      </w:r>
      <w:proofErr w:type="spellEnd"/>
    </w:p>
    <w:p w14:paraId="31BD4531"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45143D52" w14:textId="77777777" w:rsidR="00B830A8" w:rsidRPr="007359FE" w:rsidRDefault="00B830A8" w:rsidP="00B830A8">
      <w:pPr>
        <w:numPr>
          <w:ilvl w:val="1"/>
          <w:numId w:val="3"/>
        </w:numPr>
      </w:pPr>
      <w:r w:rsidRPr="007359FE">
        <w:rPr>
          <w:b/>
          <w:bCs/>
        </w:rPr>
        <w:t>Relationships:</w:t>
      </w:r>
    </w:p>
    <w:p w14:paraId="3481486F" w14:textId="77777777" w:rsidR="00B830A8" w:rsidRPr="007359FE" w:rsidRDefault="00B830A8" w:rsidP="00B830A8">
      <w:pPr>
        <w:numPr>
          <w:ilvl w:val="2"/>
          <w:numId w:val="3"/>
        </w:numPr>
      </w:pPr>
      <w:r w:rsidRPr="007359FE">
        <w:t>None (standalone).</w:t>
      </w:r>
    </w:p>
    <w:p w14:paraId="5EC49567" w14:textId="77777777" w:rsidR="00B830A8" w:rsidRPr="007359FE" w:rsidRDefault="00B830A8" w:rsidP="00B830A8">
      <w:pPr>
        <w:numPr>
          <w:ilvl w:val="0"/>
          <w:numId w:val="3"/>
        </w:numPr>
      </w:pPr>
      <w:r w:rsidRPr="007359FE">
        <w:rPr>
          <w:b/>
          <w:bCs/>
        </w:rPr>
        <w:t>Service</w:t>
      </w:r>
    </w:p>
    <w:p w14:paraId="36A46A68" w14:textId="77777777" w:rsidR="00B830A8" w:rsidRPr="007359FE" w:rsidRDefault="00B830A8" w:rsidP="00B830A8">
      <w:pPr>
        <w:numPr>
          <w:ilvl w:val="1"/>
          <w:numId w:val="3"/>
        </w:numPr>
      </w:pPr>
      <w:r w:rsidRPr="007359FE">
        <w:rPr>
          <w:b/>
          <w:bCs/>
        </w:rPr>
        <w:t>PK:</w:t>
      </w:r>
      <w:r w:rsidRPr="007359FE">
        <w:t xml:space="preserve"> </w:t>
      </w:r>
      <w:proofErr w:type="spellStart"/>
      <w:r w:rsidRPr="007359FE">
        <w:t>serviceId</w:t>
      </w:r>
      <w:proofErr w:type="spellEnd"/>
    </w:p>
    <w:p w14:paraId="5C92F763" w14:textId="77777777" w:rsidR="00B830A8" w:rsidRPr="007359FE" w:rsidRDefault="00B830A8" w:rsidP="00B830A8">
      <w:pPr>
        <w:numPr>
          <w:ilvl w:val="1"/>
          <w:numId w:val="3"/>
        </w:numPr>
      </w:pPr>
      <w:r w:rsidRPr="007359FE">
        <w:rPr>
          <w:b/>
          <w:bCs/>
        </w:rPr>
        <w:t>Relationships:</w:t>
      </w:r>
    </w:p>
    <w:p w14:paraId="0D29887B" w14:textId="77777777" w:rsidR="00B830A8" w:rsidRPr="007359FE" w:rsidRDefault="00B830A8" w:rsidP="00B830A8">
      <w:pPr>
        <w:numPr>
          <w:ilvl w:val="2"/>
          <w:numId w:val="3"/>
        </w:numPr>
      </w:pPr>
      <w:r w:rsidRPr="007359FE">
        <w:t xml:space="preserve">One-to-Many with </w:t>
      </w:r>
      <w:r w:rsidRPr="007359FE">
        <w:rPr>
          <w:b/>
          <w:bCs/>
        </w:rPr>
        <w:t>ServiceRequest</w:t>
      </w:r>
      <w:r w:rsidRPr="007359FE">
        <w:t>: A service can be requested multiple times.</w:t>
      </w:r>
    </w:p>
    <w:p w14:paraId="0D657F4C" w14:textId="77777777" w:rsidR="00B830A8" w:rsidRPr="007359FE" w:rsidRDefault="00B830A8" w:rsidP="00B830A8">
      <w:pPr>
        <w:numPr>
          <w:ilvl w:val="2"/>
          <w:numId w:val="3"/>
        </w:numPr>
      </w:pPr>
      <w:r w:rsidRPr="007359FE">
        <w:t xml:space="preserve">One-to-Many with </w:t>
      </w:r>
      <w:r w:rsidRPr="007359FE">
        <w:rPr>
          <w:b/>
          <w:bCs/>
        </w:rPr>
        <w:t>Feedback</w:t>
      </w:r>
      <w:r w:rsidRPr="007359FE">
        <w:t>: A service can receive multiple feedback entries.</w:t>
      </w:r>
    </w:p>
    <w:p w14:paraId="09D14B52" w14:textId="77777777" w:rsidR="00B830A8" w:rsidRPr="007359FE" w:rsidRDefault="00B830A8" w:rsidP="00B830A8">
      <w:pPr>
        <w:numPr>
          <w:ilvl w:val="0"/>
          <w:numId w:val="3"/>
        </w:numPr>
      </w:pPr>
      <w:r w:rsidRPr="007359FE">
        <w:rPr>
          <w:b/>
          <w:bCs/>
        </w:rPr>
        <w:t>Notification</w:t>
      </w:r>
    </w:p>
    <w:p w14:paraId="3D4351EB" w14:textId="77777777" w:rsidR="00B830A8" w:rsidRPr="007359FE" w:rsidRDefault="00B830A8" w:rsidP="00B830A8">
      <w:pPr>
        <w:numPr>
          <w:ilvl w:val="1"/>
          <w:numId w:val="3"/>
        </w:numPr>
      </w:pPr>
      <w:r w:rsidRPr="007359FE">
        <w:rPr>
          <w:b/>
          <w:bCs/>
        </w:rPr>
        <w:t>PK:</w:t>
      </w:r>
      <w:r w:rsidRPr="007359FE">
        <w:t xml:space="preserve"> </w:t>
      </w:r>
      <w:proofErr w:type="spellStart"/>
      <w:r w:rsidRPr="007359FE">
        <w:t>notificationId</w:t>
      </w:r>
      <w:proofErr w:type="spellEnd"/>
    </w:p>
    <w:p w14:paraId="5AAA8900"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5B569CAA" w14:textId="77777777" w:rsidR="00B830A8" w:rsidRPr="007359FE" w:rsidRDefault="00B830A8" w:rsidP="00B830A8">
      <w:pPr>
        <w:numPr>
          <w:ilvl w:val="1"/>
          <w:numId w:val="3"/>
        </w:numPr>
      </w:pPr>
      <w:r w:rsidRPr="007359FE">
        <w:rPr>
          <w:b/>
          <w:bCs/>
        </w:rPr>
        <w:t>Relationships:</w:t>
      </w:r>
    </w:p>
    <w:p w14:paraId="24C51388" w14:textId="77777777" w:rsidR="00B830A8" w:rsidRPr="007359FE" w:rsidRDefault="00B830A8" w:rsidP="00B830A8">
      <w:pPr>
        <w:numPr>
          <w:ilvl w:val="2"/>
          <w:numId w:val="3"/>
        </w:numPr>
      </w:pPr>
      <w:r w:rsidRPr="007359FE">
        <w:t>None (standalone).</w:t>
      </w:r>
    </w:p>
    <w:p w14:paraId="378AFFDB" w14:textId="77777777" w:rsidR="00B830A8" w:rsidRPr="007359FE" w:rsidRDefault="00B830A8" w:rsidP="00B830A8">
      <w:pPr>
        <w:numPr>
          <w:ilvl w:val="0"/>
          <w:numId w:val="3"/>
        </w:numPr>
      </w:pPr>
      <w:r w:rsidRPr="007359FE">
        <w:rPr>
          <w:b/>
          <w:bCs/>
        </w:rPr>
        <w:t>Appointment</w:t>
      </w:r>
    </w:p>
    <w:p w14:paraId="6A8637EB" w14:textId="77777777" w:rsidR="00B830A8" w:rsidRPr="007359FE" w:rsidRDefault="00B830A8" w:rsidP="00B830A8">
      <w:pPr>
        <w:numPr>
          <w:ilvl w:val="1"/>
          <w:numId w:val="3"/>
        </w:numPr>
      </w:pPr>
      <w:r w:rsidRPr="007359FE">
        <w:rPr>
          <w:b/>
          <w:bCs/>
        </w:rPr>
        <w:t>PK:</w:t>
      </w:r>
      <w:r w:rsidRPr="007359FE">
        <w:t xml:space="preserve"> </w:t>
      </w:r>
      <w:proofErr w:type="spellStart"/>
      <w:r w:rsidRPr="007359FE">
        <w:t>appointmentId</w:t>
      </w:r>
      <w:proofErr w:type="spellEnd"/>
    </w:p>
    <w:p w14:paraId="3A1C1786"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62BF51C2" w14:textId="77777777" w:rsidR="00B830A8" w:rsidRPr="007359FE" w:rsidRDefault="00B830A8" w:rsidP="00B830A8">
      <w:pPr>
        <w:numPr>
          <w:ilvl w:val="1"/>
          <w:numId w:val="3"/>
        </w:numPr>
      </w:pPr>
      <w:r w:rsidRPr="007359FE">
        <w:rPr>
          <w:b/>
          <w:bCs/>
        </w:rPr>
        <w:t>FK:</w:t>
      </w:r>
      <w:r w:rsidRPr="007359FE">
        <w:t xml:space="preserve"> </w:t>
      </w:r>
      <w:proofErr w:type="spellStart"/>
      <w:r w:rsidRPr="007359FE">
        <w:t>serviceId</w:t>
      </w:r>
      <w:proofErr w:type="spellEnd"/>
      <w:r w:rsidRPr="007359FE">
        <w:t xml:space="preserve"> (references </w:t>
      </w:r>
      <w:r w:rsidRPr="007359FE">
        <w:rPr>
          <w:b/>
          <w:bCs/>
        </w:rPr>
        <w:t>Service</w:t>
      </w:r>
      <w:r w:rsidRPr="007359FE">
        <w:t>)</w:t>
      </w:r>
    </w:p>
    <w:p w14:paraId="60B076C3" w14:textId="77777777" w:rsidR="00B830A8" w:rsidRPr="007359FE" w:rsidRDefault="00B830A8" w:rsidP="00B830A8">
      <w:pPr>
        <w:numPr>
          <w:ilvl w:val="1"/>
          <w:numId w:val="3"/>
        </w:numPr>
      </w:pPr>
      <w:r w:rsidRPr="007359FE">
        <w:rPr>
          <w:b/>
          <w:bCs/>
        </w:rPr>
        <w:t>Relationships:</w:t>
      </w:r>
    </w:p>
    <w:p w14:paraId="6CC8F745" w14:textId="77777777" w:rsidR="00B830A8" w:rsidRPr="007359FE" w:rsidRDefault="00B830A8" w:rsidP="00B830A8">
      <w:pPr>
        <w:numPr>
          <w:ilvl w:val="2"/>
          <w:numId w:val="3"/>
        </w:numPr>
      </w:pPr>
      <w:r w:rsidRPr="007359FE">
        <w:t>None (standalone).</w:t>
      </w:r>
    </w:p>
    <w:p w14:paraId="74C30980" w14:textId="77777777" w:rsidR="00B830A8" w:rsidRPr="007359FE" w:rsidRDefault="00B830A8" w:rsidP="00B830A8">
      <w:pPr>
        <w:numPr>
          <w:ilvl w:val="0"/>
          <w:numId w:val="3"/>
        </w:numPr>
      </w:pPr>
      <w:r w:rsidRPr="007359FE">
        <w:rPr>
          <w:b/>
          <w:bCs/>
        </w:rPr>
        <w:t>Feedback</w:t>
      </w:r>
    </w:p>
    <w:p w14:paraId="79506204" w14:textId="77777777" w:rsidR="00B830A8" w:rsidRPr="007359FE" w:rsidRDefault="00B830A8" w:rsidP="00B830A8">
      <w:pPr>
        <w:numPr>
          <w:ilvl w:val="1"/>
          <w:numId w:val="3"/>
        </w:numPr>
      </w:pPr>
      <w:r w:rsidRPr="007359FE">
        <w:rPr>
          <w:b/>
          <w:bCs/>
        </w:rPr>
        <w:t>PK:</w:t>
      </w:r>
      <w:r w:rsidRPr="007359FE">
        <w:t xml:space="preserve"> </w:t>
      </w:r>
      <w:proofErr w:type="spellStart"/>
      <w:r w:rsidRPr="007359FE">
        <w:t>feedbackId</w:t>
      </w:r>
      <w:proofErr w:type="spellEnd"/>
    </w:p>
    <w:p w14:paraId="1BCD30A9"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29D08AF4" w14:textId="77777777" w:rsidR="00B830A8" w:rsidRPr="007359FE" w:rsidRDefault="00B830A8" w:rsidP="00B830A8">
      <w:pPr>
        <w:numPr>
          <w:ilvl w:val="1"/>
          <w:numId w:val="3"/>
        </w:numPr>
      </w:pPr>
      <w:r w:rsidRPr="007359FE">
        <w:rPr>
          <w:b/>
          <w:bCs/>
        </w:rPr>
        <w:t>FK:</w:t>
      </w:r>
      <w:r w:rsidRPr="007359FE">
        <w:t xml:space="preserve"> </w:t>
      </w:r>
      <w:proofErr w:type="spellStart"/>
      <w:r w:rsidRPr="007359FE">
        <w:t>serviceId</w:t>
      </w:r>
      <w:proofErr w:type="spellEnd"/>
      <w:r w:rsidRPr="007359FE">
        <w:t xml:space="preserve"> (references </w:t>
      </w:r>
      <w:r w:rsidRPr="007359FE">
        <w:rPr>
          <w:b/>
          <w:bCs/>
        </w:rPr>
        <w:t>Service</w:t>
      </w:r>
      <w:r w:rsidRPr="007359FE">
        <w:t>)</w:t>
      </w:r>
    </w:p>
    <w:p w14:paraId="406F7806" w14:textId="77777777" w:rsidR="00B830A8" w:rsidRPr="007359FE" w:rsidRDefault="00B830A8" w:rsidP="00B830A8">
      <w:pPr>
        <w:numPr>
          <w:ilvl w:val="1"/>
          <w:numId w:val="3"/>
        </w:numPr>
      </w:pPr>
      <w:r w:rsidRPr="007359FE">
        <w:rPr>
          <w:b/>
          <w:bCs/>
        </w:rPr>
        <w:t>Relationships:</w:t>
      </w:r>
    </w:p>
    <w:p w14:paraId="0F5C5FAA" w14:textId="77777777" w:rsidR="00B830A8" w:rsidRPr="007359FE" w:rsidRDefault="00B830A8" w:rsidP="00B830A8">
      <w:pPr>
        <w:numPr>
          <w:ilvl w:val="2"/>
          <w:numId w:val="3"/>
        </w:numPr>
      </w:pPr>
      <w:r w:rsidRPr="007359FE">
        <w:t>None (standalone).</w:t>
      </w:r>
    </w:p>
    <w:p w14:paraId="65CEBC4C" w14:textId="77777777" w:rsidR="00B830A8" w:rsidRPr="007359FE" w:rsidRDefault="00B830A8" w:rsidP="00B830A8">
      <w:pPr>
        <w:numPr>
          <w:ilvl w:val="0"/>
          <w:numId w:val="3"/>
        </w:numPr>
      </w:pPr>
      <w:r w:rsidRPr="007359FE">
        <w:rPr>
          <w:b/>
          <w:bCs/>
        </w:rPr>
        <w:t>Approval</w:t>
      </w:r>
    </w:p>
    <w:p w14:paraId="471A8AA6" w14:textId="77777777" w:rsidR="00B830A8" w:rsidRPr="007359FE" w:rsidRDefault="00B830A8" w:rsidP="00B830A8">
      <w:pPr>
        <w:numPr>
          <w:ilvl w:val="1"/>
          <w:numId w:val="3"/>
        </w:numPr>
      </w:pPr>
      <w:r w:rsidRPr="007359FE">
        <w:rPr>
          <w:b/>
          <w:bCs/>
        </w:rPr>
        <w:t>PK:</w:t>
      </w:r>
      <w:r w:rsidRPr="007359FE">
        <w:t xml:space="preserve"> </w:t>
      </w:r>
      <w:proofErr w:type="spellStart"/>
      <w:r w:rsidRPr="007359FE">
        <w:t>approvalId</w:t>
      </w:r>
      <w:proofErr w:type="spellEnd"/>
    </w:p>
    <w:p w14:paraId="6045D061" w14:textId="77777777" w:rsidR="00B830A8" w:rsidRPr="007359FE" w:rsidRDefault="00B830A8" w:rsidP="00B830A8">
      <w:pPr>
        <w:numPr>
          <w:ilvl w:val="1"/>
          <w:numId w:val="3"/>
        </w:numPr>
      </w:pPr>
      <w:r w:rsidRPr="007359FE">
        <w:rPr>
          <w:b/>
          <w:bCs/>
        </w:rPr>
        <w:lastRenderedPageBreak/>
        <w:t>FK:</w:t>
      </w:r>
      <w:r w:rsidRPr="007359FE">
        <w:t xml:space="preserve"> </w:t>
      </w:r>
      <w:proofErr w:type="spellStart"/>
      <w:r w:rsidRPr="007359FE">
        <w:t>requestId</w:t>
      </w:r>
      <w:proofErr w:type="spellEnd"/>
      <w:r w:rsidRPr="007359FE">
        <w:t xml:space="preserve"> (references </w:t>
      </w:r>
      <w:r w:rsidRPr="007359FE">
        <w:rPr>
          <w:b/>
          <w:bCs/>
        </w:rPr>
        <w:t>ServiceRequest</w:t>
      </w:r>
      <w:r w:rsidRPr="007359FE">
        <w:t>)</w:t>
      </w:r>
    </w:p>
    <w:p w14:paraId="7157FD6A" w14:textId="77777777" w:rsidR="00B830A8" w:rsidRPr="007359FE" w:rsidRDefault="00B830A8" w:rsidP="00B830A8">
      <w:pPr>
        <w:numPr>
          <w:ilvl w:val="1"/>
          <w:numId w:val="3"/>
        </w:numPr>
      </w:pPr>
      <w:r w:rsidRPr="007359FE">
        <w:rPr>
          <w:b/>
          <w:bCs/>
        </w:rPr>
        <w:t>FK:</w:t>
      </w:r>
      <w:r w:rsidRPr="007359FE">
        <w:t xml:space="preserve"> </w:t>
      </w:r>
      <w:proofErr w:type="spellStart"/>
      <w:r w:rsidRPr="007359FE">
        <w:t>employeeId</w:t>
      </w:r>
      <w:proofErr w:type="spellEnd"/>
      <w:r w:rsidRPr="007359FE">
        <w:t xml:space="preserve"> (references </w:t>
      </w:r>
      <w:proofErr w:type="spellStart"/>
      <w:r w:rsidRPr="007359FE">
        <w:rPr>
          <w:b/>
          <w:bCs/>
        </w:rPr>
        <w:t>GovernmentEmployee</w:t>
      </w:r>
      <w:proofErr w:type="spellEnd"/>
      <w:r w:rsidRPr="007359FE">
        <w:t>)</w:t>
      </w:r>
    </w:p>
    <w:p w14:paraId="57A1C617" w14:textId="77777777" w:rsidR="00B830A8" w:rsidRPr="007359FE" w:rsidRDefault="00B830A8" w:rsidP="00B830A8">
      <w:pPr>
        <w:numPr>
          <w:ilvl w:val="1"/>
          <w:numId w:val="3"/>
        </w:numPr>
      </w:pPr>
      <w:r w:rsidRPr="007359FE">
        <w:rPr>
          <w:b/>
          <w:bCs/>
        </w:rPr>
        <w:t>Relationships:</w:t>
      </w:r>
    </w:p>
    <w:p w14:paraId="7439407C" w14:textId="77777777" w:rsidR="00B830A8" w:rsidRPr="007359FE" w:rsidRDefault="00B830A8" w:rsidP="00B830A8">
      <w:pPr>
        <w:numPr>
          <w:ilvl w:val="2"/>
          <w:numId w:val="3"/>
        </w:numPr>
      </w:pPr>
      <w:r w:rsidRPr="007359FE">
        <w:t>None (standalone).</w:t>
      </w:r>
    </w:p>
    <w:p w14:paraId="536BD6F9" w14:textId="77777777" w:rsidR="00B830A8" w:rsidRPr="007359FE" w:rsidRDefault="00B830A8" w:rsidP="00B830A8">
      <w:pPr>
        <w:numPr>
          <w:ilvl w:val="0"/>
          <w:numId w:val="3"/>
        </w:numPr>
      </w:pPr>
      <w:r w:rsidRPr="007359FE">
        <w:rPr>
          <w:b/>
          <w:bCs/>
        </w:rPr>
        <w:t>Report</w:t>
      </w:r>
    </w:p>
    <w:p w14:paraId="6B22E718" w14:textId="77777777" w:rsidR="00B830A8" w:rsidRPr="007359FE" w:rsidRDefault="00B830A8" w:rsidP="00B830A8">
      <w:pPr>
        <w:numPr>
          <w:ilvl w:val="1"/>
          <w:numId w:val="3"/>
        </w:numPr>
      </w:pPr>
      <w:r w:rsidRPr="007359FE">
        <w:rPr>
          <w:b/>
          <w:bCs/>
        </w:rPr>
        <w:t>PK:</w:t>
      </w:r>
      <w:r w:rsidRPr="007359FE">
        <w:t xml:space="preserve"> </w:t>
      </w:r>
      <w:proofErr w:type="spellStart"/>
      <w:r w:rsidRPr="007359FE">
        <w:t>reportId</w:t>
      </w:r>
      <w:proofErr w:type="spellEnd"/>
    </w:p>
    <w:p w14:paraId="35087F5A" w14:textId="77777777" w:rsidR="00B830A8" w:rsidRPr="007359FE" w:rsidRDefault="00B830A8" w:rsidP="00B830A8">
      <w:pPr>
        <w:numPr>
          <w:ilvl w:val="1"/>
          <w:numId w:val="3"/>
        </w:numPr>
      </w:pPr>
      <w:r w:rsidRPr="007359FE">
        <w:rPr>
          <w:b/>
          <w:bCs/>
        </w:rPr>
        <w:t>FK:</w:t>
      </w:r>
      <w:r w:rsidRPr="007359FE">
        <w:t xml:space="preserve"> </w:t>
      </w:r>
      <w:proofErr w:type="spellStart"/>
      <w:r w:rsidRPr="007359FE">
        <w:t>generatedBy</w:t>
      </w:r>
      <w:proofErr w:type="spellEnd"/>
      <w:r w:rsidRPr="007359FE">
        <w:t xml:space="preserve"> (references </w:t>
      </w:r>
      <w:proofErr w:type="spellStart"/>
      <w:r w:rsidRPr="007359FE">
        <w:rPr>
          <w:b/>
          <w:bCs/>
        </w:rPr>
        <w:t>GovernmentEmployee</w:t>
      </w:r>
      <w:proofErr w:type="spellEnd"/>
      <w:r w:rsidRPr="007359FE">
        <w:t>)</w:t>
      </w:r>
    </w:p>
    <w:p w14:paraId="220A6E72" w14:textId="77777777" w:rsidR="00B830A8" w:rsidRPr="007359FE" w:rsidRDefault="00B830A8" w:rsidP="00B830A8">
      <w:pPr>
        <w:numPr>
          <w:ilvl w:val="1"/>
          <w:numId w:val="3"/>
        </w:numPr>
      </w:pPr>
      <w:r w:rsidRPr="007359FE">
        <w:rPr>
          <w:b/>
          <w:bCs/>
        </w:rPr>
        <w:t>Relationships:</w:t>
      </w:r>
    </w:p>
    <w:p w14:paraId="053BE196" w14:textId="77777777" w:rsidR="00B830A8" w:rsidRPr="007359FE" w:rsidRDefault="00B830A8" w:rsidP="00B830A8">
      <w:pPr>
        <w:numPr>
          <w:ilvl w:val="2"/>
          <w:numId w:val="3"/>
        </w:numPr>
      </w:pPr>
      <w:r w:rsidRPr="007359FE">
        <w:t>None (standalone).</w:t>
      </w:r>
    </w:p>
    <w:p w14:paraId="6549E69F" w14:textId="77777777" w:rsidR="00B830A8" w:rsidRPr="007359FE" w:rsidRDefault="00B830A8" w:rsidP="00B830A8">
      <w:pPr>
        <w:numPr>
          <w:ilvl w:val="0"/>
          <w:numId w:val="3"/>
        </w:numPr>
      </w:pPr>
      <w:r w:rsidRPr="007359FE">
        <w:rPr>
          <w:b/>
          <w:bCs/>
        </w:rPr>
        <w:t>Document</w:t>
      </w:r>
    </w:p>
    <w:p w14:paraId="5F214544" w14:textId="77777777" w:rsidR="00B830A8" w:rsidRPr="007359FE" w:rsidRDefault="00B830A8" w:rsidP="00B830A8">
      <w:pPr>
        <w:numPr>
          <w:ilvl w:val="1"/>
          <w:numId w:val="3"/>
        </w:numPr>
      </w:pPr>
      <w:r w:rsidRPr="007359FE">
        <w:rPr>
          <w:b/>
          <w:bCs/>
        </w:rPr>
        <w:t>PK:</w:t>
      </w:r>
      <w:r w:rsidRPr="007359FE">
        <w:t xml:space="preserve"> </w:t>
      </w:r>
      <w:proofErr w:type="spellStart"/>
      <w:r w:rsidRPr="007359FE">
        <w:t>documentId</w:t>
      </w:r>
      <w:proofErr w:type="spellEnd"/>
    </w:p>
    <w:p w14:paraId="1A6B23F0" w14:textId="77777777" w:rsidR="00B830A8" w:rsidRPr="007359FE" w:rsidRDefault="00B830A8" w:rsidP="00B830A8">
      <w:pPr>
        <w:numPr>
          <w:ilvl w:val="1"/>
          <w:numId w:val="3"/>
        </w:numPr>
      </w:pPr>
      <w:r w:rsidRPr="007359FE">
        <w:rPr>
          <w:b/>
          <w:bCs/>
        </w:rPr>
        <w:t>FK:</w:t>
      </w:r>
      <w:r w:rsidRPr="007359FE">
        <w:t xml:space="preserve"> </w:t>
      </w:r>
      <w:proofErr w:type="spellStart"/>
      <w:r w:rsidRPr="007359FE">
        <w:t>citizenId</w:t>
      </w:r>
      <w:proofErr w:type="spellEnd"/>
      <w:r w:rsidRPr="007359FE">
        <w:t xml:space="preserve"> (references </w:t>
      </w:r>
      <w:r w:rsidRPr="007359FE">
        <w:rPr>
          <w:b/>
          <w:bCs/>
        </w:rPr>
        <w:t>Citizen</w:t>
      </w:r>
      <w:r w:rsidRPr="007359FE">
        <w:t>)</w:t>
      </w:r>
    </w:p>
    <w:p w14:paraId="1B4E66B0" w14:textId="77777777" w:rsidR="00B830A8" w:rsidRPr="007359FE" w:rsidRDefault="00B830A8" w:rsidP="00B830A8">
      <w:pPr>
        <w:numPr>
          <w:ilvl w:val="1"/>
          <w:numId w:val="3"/>
        </w:numPr>
      </w:pPr>
      <w:r w:rsidRPr="007359FE">
        <w:rPr>
          <w:b/>
          <w:bCs/>
        </w:rPr>
        <w:t>Relationships:</w:t>
      </w:r>
    </w:p>
    <w:p w14:paraId="29C61FC4" w14:textId="77777777" w:rsidR="00B830A8" w:rsidRPr="007359FE" w:rsidRDefault="00B830A8" w:rsidP="00B830A8">
      <w:pPr>
        <w:numPr>
          <w:ilvl w:val="2"/>
          <w:numId w:val="3"/>
        </w:numPr>
      </w:pPr>
      <w:r w:rsidRPr="007359FE">
        <w:t>None (standalone).</w:t>
      </w:r>
    </w:p>
    <w:p w14:paraId="30BD7407" w14:textId="77777777" w:rsidR="00B830A8" w:rsidRPr="007359FE" w:rsidRDefault="00B830A8" w:rsidP="00B830A8">
      <w:pPr>
        <w:numPr>
          <w:ilvl w:val="0"/>
          <w:numId w:val="3"/>
        </w:numPr>
      </w:pPr>
      <w:r w:rsidRPr="007359FE">
        <w:rPr>
          <w:b/>
          <w:bCs/>
        </w:rPr>
        <w:t>Application</w:t>
      </w:r>
    </w:p>
    <w:p w14:paraId="6F18F181" w14:textId="77777777" w:rsidR="00B830A8" w:rsidRPr="007359FE" w:rsidRDefault="00B830A8" w:rsidP="00B830A8">
      <w:pPr>
        <w:numPr>
          <w:ilvl w:val="1"/>
          <w:numId w:val="3"/>
        </w:numPr>
      </w:pPr>
      <w:r w:rsidRPr="007359FE">
        <w:rPr>
          <w:b/>
          <w:bCs/>
        </w:rPr>
        <w:t>PK:</w:t>
      </w:r>
      <w:r w:rsidRPr="007359FE">
        <w:t xml:space="preserve"> </w:t>
      </w:r>
      <w:proofErr w:type="spellStart"/>
      <w:r w:rsidRPr="007359FE">
        <w:t>applicationId</w:t>
      </w:r>
      <w:proofErr w:type="spellEnd"/>
    </w:p>
    <w:p w14:paraId="2AF5CE36" w14:textId="77777777" w:rsidR="00B830A8" w:rsidRPr="007359FE" w:rsidRDefault="00B830A8" w:rsidP="00B830A8">
      <w:pPr>
        <w:numPr>
          <w:ilvl w:val="1"/>
          <w:numId w:val="3"/>
        </w:numPr>
      </w:pPr>
      <w:r w:rsidRPr="007359FE">
        <w:rPr>
          <w:b/>
          <w:bCs/>
        </w:rPr>
        <w:t>FK:</w:t>
      </w:r>
      <w:r w:rsidRPr="007359FE">
        <w:t xml:space="preserve"> </w:t>
      </w:r>
      <w:proofErr w:type="spellStart"/>
      <w:r w:rsidRPr="007359FE">
        <w:t>requestId</w:t>
      </w:r>
      <w:proofErr w:type="spellEnd"/>
      <w:r w:rsidRPr="007359FE">
        <w:t xml:space="preserve"> (references </w:t>
      </w:r>
      <w:r w:rsidRPr="007359FE">
        <w:rPr>
          <w:b/>
          <w:bCs/>
        </w:rPr>
        <w:t>ServiceRequest</w:t>
      </w:r>
      <w:r w:rsidRPr="007359FE">
        <w:t>)</w:t>
      </w:r>
    </w:p>
    <w:p w14:paraId="32F4BA45" w14:textId="77777777" w:rsidR="00B830A8" w:rsidRPr="007359FE" w:rsidRDefault="00B830A8" w:rsidP="00B830A8">
      <w:pPr>
        <w:numPr>
          <w:ilvl w:val="1"/>
          <w:numId w:val="3"/>
        </w:numPr>
      </w:pPr>
      <w:r w:rsidRPr="007359FE">
        <w:rPr>
          <w:b/>
          <w:bCs/>
        </w:rPr>
        <w:t>Relationships:</w:t>
      </w:r>
    </w:p>
    <w:p w14:paraId="719ABBEF" w14:textId="77777777" w:rsidR="00B830A8" w:rsidRPr="007359FE" w:rsidRDefault="00B830A8" w:rsidP="00B830A8">
      <w:pPr>
        <w:numPr>
          <w:ilvl w:val="2"/>
          <w:numId w:val="3"/>
        </w:numPr>
      </w:pPr>
      <w:r w:rsidRPr="007359FE">
        <w:t>None (standalone).</w:t>
      </w:r>
    </w:p>
    <w:p w14:paraId="5828BBFB" w14:textId="77777777" w:rsidR="00B830A8" w:rsidRPr="007359FE" w:rsidRDefault="00B830A8" w:rsidP="00B830A8">
      <w:pPr>
        <w:rPr>
          <w:b/>
          <w:bCs/>
        </w:rPr>
      </w:pPr>
      <w:r w:rsidRPr="007359FE">
        <w:rPr>
          <w:b/>
          <w:bCs/>
        </w:rPr>
        <w:t>Summary of Relationships</w:t>
      </w:r>
    </w:p>
    <w:p w14:paraId="2DC06546" w14:textId="77777777" w:rsidR="00B830A8" w:rsidRPr="007359FE" w:rsidRDefault="00B830A8" w:rsidP="00B830A8">
      <w:pPr>
        <w:numPr>
          <w:ilvl w:val="0"/>
          <w:numId w:val="4"/>
        </w:numPr>
      </w:pPr>
      <w:r w:rsidRPr="007359FE">
        <w:rPr>
          <w:b/>
          <w:bCs/>
        </w:rPr>
        <w:t>Citizen</w:t>
      </w:r>
      <w:r w:rsidRPr="007359FE">
        <w:t xml:space="preserve"> (1) ↔ (M) </w:t>
      </w:r>
      <w:r w:rsidRPr="007359FE">
        <w:rPr>
          <w:b/>
          <w:bCs/>
        </w:rPr>
        <w:t>ServiceRequest</w:t>
      </w:r>
    </w:p>
    <w:p w14:paraId="48FA0725" w14:textId="77777777" w:rsidR="00B830A8" w:rsidRPr="007359FE" w:rsidRDefault="00B830A8" w:rsidP="00B830A8">
      <w:pPr>
        <w:numPr>
          <w:ilvl w:val="0"/>
          <w:numId w:val="4"/>
        </w:numPr>
      </w:pPr>
      <w:r w:rsidRPr="007359FE">
        <w:rPr>
          <w:b/>
          <w:bCs/>
        </w:rPr>
        <w:t>Citizen</w:t>
      </w:r>
      <w:r w:rsidRPr="007359FE">
        <w:t xml:space="preserve"> (1) ↔ (M) </w:t>
      </w:r>
      <w:proofErr w:type="spellStart"/>
      <w:r w:rsidRPr="007359FE">
        <w:rPr>
          <w:b/>
          <w:bCs/>
        </w:rPr>
        <w:t>TaxRecord</w:t>
      </w:r>
      <w:proofErr w:type="spellEnd"/>
    </w:p>
    <w:p w14:paraId="3AF0F2AE" w14:textId="77777777" w:rsidR="00B830A8" w:rsidRPr="007359FE" w:rsidRDefault="00B830A8" w:rsidP="00B830A8">
      <w:pPr>
        <w:numPr>
          <w:ilvl w:val="0"/>
          <w:numId w:val="4"/>
        </w:numPr>
      </w:pPr>
      <w:r w:rsidRPr="007359FE">
        <w:rPr>
          <w:b/>
          <w:bCs/>
        </w:rPr>
        <w:t>Citizen</w:t>
      </w:r>
      <w:r w:rsidRPr="007359FE">
        <w:t xml:space="preserve"> (1) ↔ (M) </w:t>
      </w:r>
      <w:r w:rsidRPr="007359FE">
        <w:rPr>
          <w:b/>
          <w:bCs/>
        </w:rPr>
        <w:t>Payment</w:t>
      </w:r>
    </w:p>
    <w:p w14:paraId="489AC7B1" w14:textId="77777777" w:rsidR="00B830A8" w:rsidRPr="007359FE" w:rsidRDefault="00B830A8" w:rsidP="00B830A8">
      <w:pPr>
        <w:numPr>
          <w:ilvl w:val="0"/>
          <w:numId w:val="4"/>
        </w:numPr>
      </w:pPr>
      <w:r w:rsidRPr="007359FE">
        <w:rPr>
          <w:b/>
          <w:bCs/>
        </w:rPr>
        <w:t>Citizen</w:t>
      </w:r>
      <w:r w:rsidRPr="007359FE">
        <w:t xml:space="preserve"> (1) ↔ (M) </w:t>
      </w:r>
      <w:r w:rsidRPr="007359FE">
        <w:rPr>
          <w:b/>
          <w:bCs/>
        </w:rPr>
        <w:t>Complaint</w:t>
      </w:r>
    </w:p>
    <w:p w14:paraId="74EB99E7" w14:textId="77777777" w:rsidR="00B830A8" w:rsidRPr="007359FE" w:rsidRDefault="00B830A8" w:rsidP="00B830A8">
      <w:pPr>
        <w:numPr>
          <w:ilvl w:val="0"/>
          <w:numId w:val="4"/>
        </w:numPr>
      </w:pPr>
      <w:r w:rsidRPr="007359FE">
        <w:rPr>
          <w:b/>
          <w:bCs/>
        </w:rPr>
        <w:t>Citizen</w:t>
      </w:r>
      <w:r w:rsidRPr="007359FE">
        <w:t xml:space="preserve"> (1) ↔ (M) </w:t>
      </w:r>
      <w:r w:rsidRPr="007359FE">
        <w:rPr>
          <w:b/>
          <w:bCs/>
        </w:rPr>
        <w:t>Notification</w:t>
      </w:r>
    </w:p>
    <w:p w14:paraId="0D7C3380" w14:textId="77777777" w:rsidR="00B830A8" w:rsidRPr="007359FE" w:rsidRDefault="00B830A8" w:rsidP="00B830A8">
      <w:pPr>
        <w:numPr>
          <w:ilvl w:val="0"/>
          <w:numId w:val="4"/>
        </w:numPr>
      </w:pPr>
      <w:r w:rsidRPr="007359FE">
        <w:rPr>
          <w:b/>
          <w:bCs/>
        </w:rPr>
        <w:t>Citizen</w:t>
      </w:r>
      <w:r w:rsidRPr="007359FE">
        <w:t xml:space="preserve"> (1) ↔ (M) </w:t>
      </w:r>
      <w:r w:rsidRPr="007359FE">
        <w:rPr>
          <w:b/>
          <w:bCs/>
        </w:rPr>
        <w:t>Appointment</w:t>
      </w:r>
    </w:p>
    <w:p w14:paraId="70D05D49" w14:textId="77777777" w:rsidR="00B830A8" w:rsidRPr="007359FE" w:rsidRDefault="00B830A8" w:rsidP="00B830A8">
      <w:pPr>
        <w:numPr>
          <w:ilvl w:val="0"/>
          <w:numId w:val="4"/>
        </w:numPr>
      </w:pPr>
      <w:r w:rsidRPr="007359FE">
        <w:rPr>
          <w:b/>
          <w:bCs/>
        </w:rPr>
        <w:t>Citizen</w:t>
      </w:r>
      <w:r w:rsidRPr="007359FE">
        <w:t xml:space="preserve"> (1) ↔ (M) </w:t>
      </w:r>
      <w:r w:rsidRPr="007359FE">
        <w:rPr>
          <w:b/>
          <w:bCs/>
        </w:rPr>
        <w:t>Feedback</w:t>
      </w:r>
    </w:p>
    <w:p w14:paraId="0497A4AC" w14:textId="77777777" w:rsidR="00B830A8" w:rsidRPr="007359FE" w:rsidRDefault="00B830A8" w:rsidP="00B830A8">
      <w:pPr>
        <w:numPr>
          <w:ilvl w:val="0"/>
          <w:numId w:val="4"/>
        </w:numPr>
      </w:pPr>
      <w:r w:rsidRPr="007359FE">
        <w:rPr>
          <w:b/>
          <w:bCs/>
        </w:rPr>
        <w:t>Citizen</w:t>
      </w:r>
      <w:r w:rsidRPr="007359FE">
        <w:t xml:space="preserve"> (1) ↔ (M) </w:t>
      </w:r>
      <w:r w:rsidRPr="007359FE">
        <w:rPr>
          <w:b/>
          <w:bCs/>
        </w:rPr>
        <w:t>Document</w:t>
      </w:r>
    </w:p>
    <w:p w14:paraId="4895045E" w14:textId="77777777" w:rsidR="00B830A8" w:rsidRPr="007359FE" w:rsidRDefault="00B830A8" w:rsidP="00B830A8">
      <w:pPr>
        <w:numPr>
          <w:ilvl w:val="0"/>
          <w:numId w:val="4"/>
        </w:numPr>
      </w:pPr>
      <w:r w:rsidRPr="007359FE">
        <w:rPr>
          <w:b/>
          <w:bCs/>
        </w:rPr>
        <w:t>ServiceRequest</w:t>
      </w:r>
      <w:r w:rsidRPr="007359FE">
        <w:t xml:space="preserve"> (1) ↔ (1) </w:t>
      </w:r>
      <w:r w:rsidRPr="007359FE">
        <w:rPr>
          <w:b/>
          <w:bCs/>
        </w:rPr>
        <w:t>Approval</w:t>
      </w:r>
    </w:p>
    <w:p w14:paraId="17D57898" w14:textId="77777777" w:rsidR="00B830A8" w:rsidRPr="007359FE" w:rsidRDefault="00B830A8" w:rsidP="00B830A8">
      <w:pPr>
        <w:numPr>
          <w:ilvl w:val="0"/>
          <w:numId w:val="4"/>
        </w:numPr>
      </w:pPr>
      <w:r w:rsidRPr="007359FE">
        <w:rPr>
          <w:b/>
          <w:bCs/>
        </w:rPr>
        <w:t>ServiceRequest</w:t>
      </w:r>
      <w:r w:rsidRPr="007359FE">
        <w:t xml:space="preserve"> (1) ↔ (M) </w:t>
      </w:r>
      <w:r w:rsidRPr="007359FE">
        <w:rPr>
          <w:b/>
          <w:bCs/>
        </w:rPr>
        <w:t>Application</w:t>
      </w:r>
    </w:p>
    <w:p w14:paraId="73802F04" w14:textId="77777777" w:rsidR="00B830A8" w:rsidRPr="007359FE" w:rsidRDefault="00B830A8" w:rsidP="00B830A8">
      <w:pPr>
        <w:numPr>
          <w:ilvl w:val="0"/>
          <w:numId w:val="4"/>
        </w:numPr>
      </w:pPr>
      <w:proofErr w:type="spellStart"/>
      <w:r w:rsidRPr="007359FE">
        <w:rPr>
          <w:b/>
          <w:bCs/>
        </w:rPr>
        <w:t>GovernmentEmployee</w:t>
      </w:r>
      <w:proofErr w:type="spellEnd"/>
      <w:r w:rsidRPr="007359FE">
        <w:t xml:space="preserve"> (1) ↔ (M) </w:t>
      </w:r>
      <w:r w:rsidRPr="007359FE">
        <w:rPr>
          <w:b/>
          <w:bCs/>
        </w:rPr>
        <w:t>Approval</w:t>
      </w:r>
    </w:p>
    <w:p w14:paraId="17989774" w14:textId="77777777" w:rsidR="00B830A8" w:rsidRPr="007359FE" w:rsidRDefault="00B830A8" w:rsidP="00B830A8">
      <w:pPr>
        <w:numPr>
          <w:ilvl w:val="0"/>
          <w:numId w:val="4"/>
        </w:numPr>
      </w:pPr>
      <w:proofErr w:type="spellStart"/>
      <w:r w:rsidRPr="007359FE">
        <w:rPr>
          <w:b/>
          <w:bCs/>
        </w:rPr>
        <w:t>GovernmentEmployee</w:t>
      </w:r>
      <w:proofErr w:type="spellEnd"/>
      <w:r w:rsidRPr="007359FE">
        <w:t xml:space="preserve"> (1) ↔ (M) </w:t>
      </w:r>
      <w:r w:rsidRPr="007359FE">
        <w:rPr>
          <w:b/>
          <w:bCs/>
        </w:rPr>
        <w:t>Report</w:t>
      </w:r>
    </w:p>
    <w:p w14:paraId="53F6FF4D" w14:textId="77777777" w:rsidR="00B830A8" w:rsidRPr="007359FE" w:rsidRDefault="00B830A8" w:rsidP="00B830A8">
      <w:pPr>
        <w:numPr>
          <w:ilvl w:val="0"/>
          <w:numId w:val="4"/>
        </w:numPr>
      </w:pPr>
      <w:r w:rsidRPr="007359FE">
        <w:rPr>
          <w:b/>
          <w:bCs/>
        </w:rPr>
        <w:t>Department</w:t>
      </w:r>
      <w:r w:rsidRPr="007359FE">
        <w:t xml:space="preserve"> (1) ↔ (M) </w:t>
      </w:r>
      <w:proofErr w:type="spellStart"/>
      <w:r w:rsidRPr="007359FE">
        <w:rPr>
          <w:b/>
          <w:bCs/>
        </w:rPr>
        <w:t>GovernmentEmployee</w:t>
      </w:r>
      <w:proofErr w:type="spellEnd"/>
    </w:p>
    <w:p w14:paraId="45AD15B9" w14:textId="77777777" w:rsidR="00B830A8" w:rsidRPr="007359FE" w:rsidRDefault="00B830A8" w:rsidP="00B830A8">
      <w:pPr>
        <w:numPr>
          <w:ilvl w:val="0"/>
          <w:numId w:val="4"/>
        </w:numPr>
      </w:pPr>
      <w:r w:rsidRPr="007359FE">
        <w:rPr>
          <w:b/>
          <w:bCs/>
        </w:rPr>
        <w:t>Service</w:t>
      </w:r>
      <w:r w:rsidRPr="007359FE">
        <w:t xml:space="preserve"> (1) ↔ (M) </w:t>
      </w:r>
      <w:r w:rsidRPr="007359FE">
        <w:rPr>
          <w:b/>
          <w:bCs/>
        </w:rPr>
        <w:t>ServiceRequest</w:t>
      </w:r>
    </w:p>
    <w:p w14:paraId="1C273180" w14:textId="77777777" w:rsidR="00B830A8" w:rsidRPr="007359FE" w:rsidRDefault="00B830A8" w:rsidP="00B830A8">
      <w:pPr>
        <w:numPr>
          <w:ilvl w:val="0"/>
          <w:numId w:val="4"/>
        </w:numPr>
      </w:pPr>
      <w:r w:rsidRPr="007359FE">
        <w:rPr>
          <w:b/>
          <w:bCs/>
        </w:rPr>
        <w:lastRenderedPageBreak/>
        <w:t>Service</w:t>
      </w:r>
      <w:r w:rsidRPr="007359FE">
        <w:t xml:space="preserve"> (1) ↔ (M) </w:t>
      </w:r>
      <w:r w:rsidRPr="007359FE">
        <w:rPr>
          <w:b/>
          <w:bCs/>
        </w:rPr>
        <w:t>Feedback</w:t>
      </w:r>
    </w:p>
    <w:p w14:paraId="26A2C66E" w14:textId="77777777" w:rsidR="00B830A8" w:rsidRPr="007359FE" w:rsidRDefault="00B830A8" w:rsidP="00B830A8">
      <w:r w:rsidRPr="007359FE">
        <w:t>This ERD description provides a comprehensive overview of how entities in the E-Governance System interact with each other, including the relationships and constraints, which will help in designing the database schema and implementing the system.</w:t>
      </w:r>
    </w:p>
    <w:p w14:paraId="4DA33603" w14:textId="77777777" w:rsidR="00B830A8" w:rsidRDefault="00B830A8" w:rsidP="00B830A8"/>
    <w:sectPr w:rsidR="00B830A8" w:rsidSect="007359FE">
      <w:pgSz w:w="11906" w:h="16838"/>
      <w:pgMar w:top="568" w:right="707" w:bottom="709"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A1AF7"/>
    <w:multiLevelType w:val="multilevel"/>
    <w:tmpl w:val="69EC2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830FC"/>
    <w:multiLevelType w:val="multilevel"/>
    <w:tmpl w:val="0476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91B65"/>
    <w:multiLevelType w:val="multilevel"/>
    <w:tmpl w:val="72CEE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E1BE0"/>
    <w:multiLevelType w:val="multilevel"/>
    <w:tmpl w:val="4C1C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268ED"/>
    <w:multiLevelType w:val="multilevel"/>
    <w:tmpl w:val="4AF27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B1B56"/>
    <w:multiLevelType w:val="multilevel"/>
    <w:tmpl w:val="BBF40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44230"/>
    <w:multiLevelType w:val="multilevel"/>
    <w:tmpl w:val="C8FE5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B2306"/>
    <w:multiLevelType w:val="multilevel"/>
    <w:tmpl w:val="C41E4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03C9B"/>
    <w:multiLevelType w:val="multilevel"/>
    <w:tmpl w:val="7E3AD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9729B0"/>
    <w:multiLevelType w:val="multilevel"/>
    <w:tmpl w:val="DB58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22C68"/>
    <w:multiLevelType w:val="multilevel"/>
    <w:tmpl w:val="A6AC9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D3F36"/>
    <w:multiLevelType w:val="multilevel"/>
    <w:tmpl w:val="9CC47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180036"/>
    <w:multiLevelType w:val="multilevel"/>
    <w:tmpl w:val="770ED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C7B8F"/>
    <w:multiLevelType w:val="multilevel"/>
    <w:tmpl w:val="BBFAD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FD08B5"/>
    <w:multiLevelType w:val="multilevel"/>
    <w:tmpl w:val="902EA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006598"/>
    <w:multiLevelType w:val="multilevel"/>
    <w:tmpl w:val="81BA3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03511"/>
    <w:multiLevelType w:val="multilevel"/>
    <w:tmpl w:val="067C3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04798"/>
    <w:multiLevelType w:val="multilevel"/>
    <w:tmpl w:val="92042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224DC0"/>
    <w:multiLevelType w:val="multilevel"/>
    <w:tmpl w:val="11CC1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351309">
    <w:abstractNumId w:val="5"/>
  </w:num>
  <w:num w:numId="2" w16cid:durableId="1796675659">
    <w:abstractNumId w:val="6"/>
  </w:num>
  <w:num w:numId="3" w16cid:durableId="1609237749">
    <w:abstractNumId w:val="13"/>
  </w:num>
  <w:num w:numId="4" w16cid:durableId="233860746">
    <w:abstractNumId w:val="9"/>
  </w:num>
  <w:num w:numId="5" w16cid:durableId="1985616388">
    <w:abstractNumId w:val="2"/>
  </w:num>
  <w:num w:numId="6" w16cid:durableId="1063718170">
    <w:abstractNumId w:val="10"/>
  </w:num>
  <w:num w:numId="7" w16cid:durableId="906568641">
    <w:abstractNumId w:val="12"/>
  </w:num>
  <w:num w:numId="8" w16cid:durableId="599683203">
    <w:abstractNumId w:val="15"/>
  </w:num>
  <w:num w:numId="9" w16cid:durableId="790713402">
    <w:abstractNumId w:val="4"/>
  </w:num>
  <w:num w:numId="10" w16cid:durableId="133912158">
    <w:abstractNumId w:val="0"/>
  </w:num>
  <w:num w:numId="11" w16cid:durableId="43259110">
    <w:abstractNumId w:val="3"/>
  </w:num>
  <w:num w:numId="12" w16cid:durableId="876351034">
    <w:abstractNumId w:val="7"/>
  </w:num>
  <w:num w:numId="13" w16cid:durableId="251284047">
    <w:abstractNumId w:val="17"/>
  </w:num>
  <w:num w:numId="14" w16cid:durableId="1844472103">
    <w:abstractNumId w:val="18"/>
  </w:num>
  <w:num w:numId="15" w16cid:durableId="531765385">
    <w:abstractNumId w:val="8"/>
  </w:num>
  <w:num w:numId="16" w16cid:durableId="471797115">
    <w:abstractNumId w:val="16"/>
  </w:num>
  <w:num w:numId="17" w16cid:durableId="345182598">
    <w:abstractNumId w:val="11"/>
  </w:num>
  <w:num w:numId="18" w16cid:durableId="2089451293">
    <w:abstractNumId w:val="1"/>
  </w:num>
  <w:num w:numId="19" w16cid:durableId="1743465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9FE"/>
    <w:rsid w:val="00072402"/>
    <w:rsid w:val="004717E2"/>
    <w:rsid w:val="00484B88"/>
    <w:rsid w:val="00587D03"/>
    <w:rsid w:val="00707189"/>
    <w:rsid w:val="007359FE"/>
    <w:rsid w:val="009360E9"/>
    <w:rsid w:val="009A3362"/>
    <w:rsid w:val="00AA59BD"/>
    <w:rsid w:val="00AF4612"/>
    <w:rsid w:val="00B830A8"/>
    <w:rsid w:val="00C308F3"/>
    <w:rsid w:val="00C951E4"/>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537638B7"/>
  <w15:chartTrackingRefBased/>
  <w15:docId w15:val="{EB93684A-1A8E-4E22-8052-59F60C846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735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920024">
      <w:bodyDiv w:val="1"/>
      <w:marLeft w:val="0"/>
      <w:marRight w:val="0"/>
      <w:marTop w:val="0"/>
      <w:marBottom w:val="0"/>
      <w:divBdr>
        <w:top w:val="none" w:sz="0" w:space="0" w:color="auto"/>
        <w:left w:val="none" w:sz="0" w:space="0" w:color="auto"/>
        <w:bottom w:val="none" w:sz="0" w:space="0" w:color="auto"/>
        <w:right w:val="none" w:sz="0" w:space="0" w:color="auto"/>
      </w:divBdr>
    </w:div>
    <w:div w:id="233512032">
      <w:bodyDiv w:val="1"/>
      <w:marLeft w:val="0"/>
      <w:marRight w:val="0"/>
      <w:marTop w:val="0"/>
      <w:marBottom w:val="0"/>
      <w:divBdr>
        <w:top w:val="none" w:sz="0" w:space="0" w:color="auto"/>
        <w:left w:val="none" w:sz="0" w:space="0" w:color="auto"/>
        <w:bottom w:val="none" w:sz="0" w:space="0" w:color="auto"/>
        <w:right w:val="none" w:sz="0" w:space="0" w:color="auto"/>
      </w:divBdr>
    </w:div>
    <w:div w:id="831139962">
      <w:bodyDiv w:val="1"/>
      <w:marLeft w:val="0"/>
      <w:marRight w:val="0"/>
      <w:marTop w:val="0"/>
      <w:marBottom w:val="0"/>
      <w:divBdr>
        <w:top w:val="none" w:sz="0" w:space="0" w:color="auto"/>
        <w:left w:val="none" w:sz="0" w:space="0" w:color="auto"/>
        <w:bottom w:val="none" w:sz="0" w:space="0" w:color="auto"/>
        <w:right w:val="none" w:sz="0" w:space="0" w:color="auto"/>
      </w:divBdr>
    </w:div>
    <w:div w:id="882254865">
      <w:bodyDiv w:val="1"/>
      <w:marLeft w:val="0"/>
      <w:marRight w:val="0"/>
      <w:marTop w:val="0"/>
      <w:marBottom w:val="0"/>
      <w:divBdr>
        <w:top w:val="none" w:sz="0" w:space="0" w:color="auto"/>
        <w:left w:val="none" w:sz="0" w:space="0" w:color="auto"/>
        <w:bottom w:val="none" w:sz="0" w:space="0" w:color="auto"/>
        <w:right w:val="none" w:sz="0" w:space="0" w:color="auto"/>
      </w:divBdr>
    </w:div>
    <w:div w:id="1391344845">
      <w:bodyDiv w:val="1"/>
      <w:marLeft w:val="0"/>
      <w:marRight w:val="0"/>
      <w:marTop w:val="0"/>
      <w:marBottom w:val="0"/>
      <w:divBdr>
        <w:top w:val="none" w:sz="0" w:space="0" w:color="auto"/>
        <w:left w:val="none" w:sz="0" w:space="0" w:color="auto"/>
        <w:bottom w:val="none" w:sz="0" w:space="0" w:color="auto"/>
        <w:right w:val="none" w:sz="0" w:space="0" w:color="auto"/>
      </w:divBdr>
    </w:div>
    <w:div w:id="1505054103">
      <w:bodyDiv w:val="1"/>
      <w:marLeft w:val="0"/>
      <w:marRight w:val="0"/>
      <w:marTop w:val="0"/>
      <w:marBottom w:val="0"/>
      <w:divBdr>
        <w:top w:val="none" w:sz="0" w:space="0" w:color="auto"/>
        <w:left w:val="none" w:sz="0" w:space="0" w:color="auto"/>
        <w:bottom w:val="none" w:sz="0" w:space="0" w:color="auto"/>
        <w:right w:val="none" w:sz="0" w:space="0" w:color="auto"/>
      </w:divBdr>
    </w:div>
    <w:div w:id="1556087760">
      <w:bodyDiv w:val="1"/>
      <w:marLeft w:val="0"/>
      <w:marRight w:val="0"/>
      <w:marTop w:val="0"/>
      <w:marBottom w:val="0"/>
      <w:divBdr>
        <w:top w:val="none" w:sz="0" w:space="0" w:color="auto"/>
        <w:left w:val="none" w:sz="0" w:space="0" w:color="auto"/>
        <w:bottom w:val="none" w:sz="0" w:space="0" w:color="auto"/>
        <w:right w:val="none" w:sz="0" w:space="0" w:color="auto"/>
      </w:divBdr>
    </w:div>
    <w:div w:id="1574972295">
      <w:bodyDiv w:val="1"/>
      <w:marLeft w:val="0"/>
      <w:marRight w:val="0"/>
      <w:marTop w:val="0"/>
      <w:marBottom w:val="0"/>
      <w:divBdr>
        <w:top w:val="none" w:sz="0" w:space="0" w:color="auto"/>
        <w:left w:val="none" w:sz="0" w:space="0" w:color="auto"/>
        <w:bottom w:val="none" w:sz="0" w:space="0" w:color="auto"/>
        <w:right w:val="none" w:sz="0" w:space="0" w:color="auto"/>
      </w:divBdr>
    </w:div>
    <w:div w:id="1593588588">
      <w:bodyDiv w:val="1"/>
      <w:marLeft w:val="0"/>
      <w:marRight w:val="0"/>
      <w:marTop w:val="0"/>
      <w:marBottom w:val="0"/>
      <w:divBdr>
        <w:top w:val="none" w:sz="0" w:space="0" w:color="auto"/>
        <w:left w:val="none" w:sz="0" w:space="0" w:color="auto"/>
        <w:bottom w:val="none" w:sz="0" w:space="0" w:color="auto"/>
        <w:right w:val="none" w:sz="0" w:space="0" w:color="auto"/>
      </w:divBdr>
    </w:div>
    <w:div w:id="1975594267">
      <w:bodyDiv w:val="1"/>
      <w:marLeft w:val="0"/>
      <w:marRight w:val="0"/>
      <w:marTop w:val="0"/>
      <w:marBottom w:val="0"/>
      <w:divBdr>
        <w:top w:val="none" w:sz="0" w:space="0" w:color="auto"/>
        <w:left w:val="none" w:sz="0" w:space="0" w:color="auto"/>
        <w:bottom w:val="none" w:sz="0" w:space="0" w:color="auto"/>
        <w:right w:val="none" w:sz="0" w:space="0" w:color="auto"/>
      </w:divBdr>
    </w:div>
    <w:div w:id="1977681551">
      <w:bodyDiv w:val="1"/>
      <w:marLeft w:val="0"/>
      <w:marRight w:val="0"/>
      <w:marTop w:val="0"/>
      <w:marBottom w:val="0"/>
      <w:divBdr>
        <w:top w:val="none" w:sz="0" w:space="0" w:color="auto"/>
        <w:left w:val="none" w:sz="0" w:space="0" w:color="auto"/>
        <w:bottom w:val="none" w:sz="0" w:space="0" w:color="auto"/>
        <w:right w:val="none" w:sz="0" w:space="0" w:color="auto"/>
      </w:divBdr>
    </w:div>
    <w:div w:id="201499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10</TotalTime>
  <Pages>19</Pages>
  <Words>3151</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3</cp:revision>
  <dcterms:created xsi:type="dcterms:W3CDTF">2024-10-09T02:47:00Z</dcterms:created>
  <dcterms:modified xsi:type="dcterms:W3CDTF">2024-10-23T05:28:00Z</dcterms:modified>
</cp:coreProperties>
</file>