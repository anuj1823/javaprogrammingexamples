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962533" w14:textId="77777777" w:rsidR="009C2A6C" w:rsidRPr="002B703D" w:rsidRDefault="009C2A6C" w:rsidP="009C2A6C">
      <w:pPr>
        <w:rPr>
          <w:b/>
          <w:bCs/>
          <w:color w:val="FF0000"/>
          <w:sz w:val="40"/>
          <w:szCs w:val="40"/>
        </w:rPr>
      </w:pPr>
      <w:r w:rsidRPr="002B703D">
        <w:rPr>
          <w:b/>
          <w:bCs/>
          <w:color w:val="FF0000"/>
          <w:sz w:val="40"/>
          <w:szCs w:val="40"/>
        </w:rPr>
        <w:t>E-Commerce Multivendor Platform - Requirement Analysis</w:t>
      </w:r>
    </w:p>
    <w:p w14:paraId="0F1DCABB" w14:textId="77777777" w:rsidR="009C2A6C" w:rsidRPr="009C2A6C" w:rsidRDefault="009C2A6C" w:rsidP="009C2A6C">
      <w:pPr>
        <w:rPr>
          <w:b/>
          <w:bCs/>
        </w:rPr>
      </w:pPr>
      <w:r w:rsidRPr="009C2A6C">
        <w:rPr>
          <w:b/>
          <w:bCs/>
        </w:rPr>
        <w:t>Project Overview:</w:t>
      </w:r>
    </w:p>
    <w:p w14:paraId="04F71A11" w14:textId="77777777" w:rsidR="009C2A6C" w:rsidRPr="009C2A6C" w:rsidRDefault="009C2A6C" w:rsidP="009C2A6C">
      <w:r w:rsidRPr="009C2A6C">
        <w:t>The E-Commerce Multivendor Platform is a system where multiple vendors can list products for sale, and customers can browse, select, and purchase items. The platform will facilitate secure payments, manage customer interactions, and ensure timely delivery of products. The system will also handle returns, refunds, and customer service through support tickets.</w:t>
      </w:r>
    </w:p>
    <w:p w14:paraId="16AF9F26" w14:textId="77777777" w:rsidR="009C2A6C" w:rsidRPr="009C2A6C" w:rsidRDefault="00000000" w:rsidP="009C2A6C">
      <w:r>
        <w:pict w14:anchorId="06F16E67">
          <v:rect id="_x0000_i1025" style="width:0;height:1.5pt" o:hralign="center" o:hrstd="t" o:hr="t" fillcolor="#a0a0a0" stroked="f"/>
        </w:pict>
      </w:r>
    </w:p>
    <w:p w14:paraId="6A792548" w14:textId="77777777" w:rsidR="009C2A6C" w:rsidRPr="009C2A6C" w:rsidRDefault="009C2A6C" w:rsidP="009C2A6C">
      <w:pPr>
        <w:rPr>
          <w:b/>
          <w:bCs/>
        </w:rPr>
      </w:pPr>
      <w:r w:rsidRPr="009C2A6C">
        <w:rPr>
          <w:b/>
          <w:bCs/>
        </w:rPr>
        <w:t>Entities and Attributes:</w:t>
      </w:r>
    </w:p>
    <w:p w14:paraId="44982900" w14:textId="77777777" w:rsidR="009C2A6C" w:rsidRPr="009C2A6C" w:rsidRDefault="009C2A6C" w:rsidP="009C2A6C">
      <w:pPr>
        <w:numPr>
          <w:ilvl w:val="0"/>
          <w:numId w:val="1"/>
        </w:numPr>
      </w:pPr>
      <w:r w:rsidRPr="009C2A6C">
        <w:rPr>
          <w:b/>
          <w:bCs/>
        </w:rPr>
        <w:t>Vendor:</w:t>
      </w:r>
    </w:p>
    <w:p w14:paraId="1C69C9C8" w14:textId="77777777" w:rsidR="009C2A6C" w:rsidRPr="009C2A6C" w:rsidRDefault="009C2A6C" w:rsidP="009C2A6C">
      <w:pPr>
        <w:numPr>
          <w:ilvl w:val="1"/>
          <w:numId w:val="1"/>
        </w:numPr>
      </w:pPr>
      <w:r w:rsidRPr="009C2A6C">
        <w:t>Attributes:</w:t>
      </w:r>
    </w:p>
    <w:p w14:paraId="216EBCE6" w14:textId="77777777" w:rsidR="009C2A6C" w:rsidRPr="009C2A6C" w:rsidRDefault="009C2A6C" w:rsidP="009C2A6C">
      <w:pPr>
        <w:numPr>
          <w:ilvl w:val="2"/>
          <w:numId w:val="1"/>
        </w:numPr>
      </w:pPr>
      <w:proofErr w:type="spellStart"/>
      <w:r w:rsidRPr="009C2A6C">
        <w:t>vendorId</w:t>
      </w:r>
      <w:proofErr w:type="spellEnd"/>
      <w:r w:rsidRPr="009C2A6C">
        <w:t xml:space="preserve"> (Primary Key)</w:t>
      </w:r>
    </w:p>
    <w:p w14:paraId="305182B8" w14:textId="77777777" w:rsidR="009C2A6C" w:rsidRPr="009C2A6C" w:rsidRDefault="009C2A6C" w:rsidP="009C2A6C">
      <w:pPr>
        <w:numPr>
          <w:ilvl w:val="2"/>
          <w:numId w:val="1"/>
        </w:numPr>
      </w:pPr>
      <w:r w:rsidRPr="009C2A6C">
        <w:t>name</w:t>
      </w:r>
    </w:p>
    <w:p w14:paraId="4210AB67" w14:textId="77777777" w:rsidR="009C2A6C" w:rsidRPr="009C2A6C" w:rsidRDefault="009C2A6C" w:rsidP="009C2A6C">
      <w:pPr>
        <w:numPr>
          <w:ilvl w:val="2"/>
          <w:numId w:val="1"/>
        </w:numPr>
      </w:pPr>
      <w:r w:rsidRPr="009C2A6C">
        <w:t>email</w:t>
      </w:r>
    </w:p>
    <w:p w14:paraId="148C711A" w14:textId="77777777" w:rsidR="009C2A6C" w:rsidRPr="009C2A6C" w:rsidRDefault="009C2A6C" w:rsidP="009C2A6C">
      <w:pPr>
        <w:numPr>
          <w:ilvl w:val="2"/>
          <w:numId w:val="1"/>
        </w:numPr>
      </w:pPr>
      <w:r w:rsidRPr="009C2A6C">
        <w:t>password</w:t>
      </w:r>
    </w:p>
    <w:p w14:paraId="6ADBAE63" w14:textId="77777777" w:rsidR="009C2A6C" w:rsidRPr="009C2A6C" w:rsidRDefault="009C2A6C" w:rsidP="009C2A6C">
      <w:pPr>
        <w:numPr>
          <w:ilvl w:val="2"/>
          <w:numId w:val="1"/>
        </w:numPr>
      </w:pPr>
      <w:r w:rsidRPr="009C2A6C">
        <w:t>address</w:t>
      </w:r>
    </w:p>
    <w:p w14:paraId="08BDF1CC" w14:textId="77777777" w:rsidR="009C2A6C" w:rsidRPr="009C2A6C" w:rsidRDefault="009C2A6C" w:rsidP="009C2A6C">
      <w:pPr>
        <w:numPr>
          <w:ilvl w:val="2"/>
          <w:numId w:val="1"/>
        </w:numPr>
      </w:pPr>
      <w:proofErr w:type="spellStart"/>
      <w:r w:rsidRPr="009C2A6C">
        <w:t>phoneNumber</w:t>
      </w:r>
      <w:proofErr w:type="spellEnd"/>
    </w:p>
    <w:p w14:paraId="79F1CCE3" w14:textId="77777777" w:rsidR="009C2A6C" w:rsidRPr="009C2A6C" w:rsidRDefault="009C2A6C" w:rsidP="009C2A6C">
      <w:pPr>
        <w:numPr>
          <w:ilvl w:val="2"/>
          <w:numId w:val="1"/>
        </w:numPr>
      </w:pPr>
      <w:r w:rsidRPr="009C2A6C">
        <w:t>rating</w:t>
      </w:r>
    </w:p>
    <w:p w14:paraId="4C4E1FFE" w14:textId="77777777" w:rsidR="009C2A6C" w:rsidRPr="009C2A6C" w:rsidRDefault="009C2A6C" w:rsidP="009C2A6C">
      <w:pPr>
        <w:numPr>
          <w:ilvl w:val="2"/>
          <w:numId w:val="1"/>
        </w:numPr>
      </w:pPr>
      <w:proofErr w:type="spellStart"/>
      <w:r w:rsidRPr="009C2A6C">
        <w:t>bankDetails</w:t>
      </w:r>
      <w:proofErr w:type="spellEnd"/>
    </w:p>
    <w:p w14:paraId="6C2E331B" w14:textId="77777777" w:rsidR="009C2A6C" w:rsidRPr="009C2A6C" w:rsidRDefault="009C2A6C" w:rsidP="009C2A6C">
      <w:pPr>
        <w:numPr>
          <w:ilvl w:val="1"/>
          <w:numId w:val="1"/>
        </w:numPr>
      </w:pPr>
      <w:r w:rsidRPr="009C2A6C">
        <w:t>Relationships:</w:t>
      </w:r>
    </w:p>
    <w:p w14:paraId="436B78DC" w14:textId="77777777" w:rsidR="009C2A6C" w:rsidRPr="009C2A6C" w:rsidRDefault="009C2A6C" w:rsidP="009C2A6C">
      <w:pPr>
        <w:numPr>
          <w:ilvl w:val="2"/>
          <w:numId w:val="1"/>
        </w:numPr>
      </w:pPr>
      <w:r w:rsidRPr="009C2A6C">
        <w:t>One-to-Many with Product</w:t>
      </w:r>
    </w:p>
    <w:p w14:paraId="0D08790D" w14:textId="77777777" w:rsidR="009C2A6C" w:rsidRPr="009C2A6C" w:rsidRDefault="009C2A6C" w:rsidP="009C2A6C">
      <w:pPr>
        <w:numPr>
          <w:ilvl w:val="2"/>
          <w:numId w:val="1"/>
        </w:numPr>
      </w:pPr>
      <w:r w:rsidRPr="009C2A6C">
        <w:t>One-to-Many with Order</w:t>
      </w:r>
    </w:p>
    <w:p w14:paraId="19189522" w14:textId="77777777" w:rsidR="009C2A6C" w:rsidRPr="009C2A6C" w:rsidRDefault="009C2A6C" w:rsidP="009C2A6C">
      <w:pPr>
        <w:numPr>
          <w:ilvl w:val="0"/>
          <w:numId w:val="1"/>
        </w:numPr>
      </w:pPr>
      <w:r w:rsidRPr="009C2A6C">
        <w:rPr>
          <w:b/>
          <w:bCs/>
        </w:rPr>
        <w:t>Product:</w:t>
      </w:r>
    </w:p>
    <w:p w14:paraId="5F1DEFAC" w14:textId="77777777" w:rsidR="009C2A6C" w:rsidRPr="009C2A6C" w:rsidRDefault="009C2A6C" w:rsidP="009C2A6C">
      <w:pPr>
        <w:numPr>
          <w:ilvl w:val="1"/>
          <w:numId w:val="1"/>
        </w:numPr>
      </w:pPr>
      <w:r w:rsidRPr="009C2A6C">
        <w:t>Attributes:</w:t>
      </w:r>
    </w:p>
    <w:p w14:paraId="1A808DC7" w14:textId="77777777" w:rsidR="009C2A6C" w:rsidRPr="009C2A6C" w:rsidRDefault="009C2A6C" w:rsidP="009C2A6C">
      <w:pPr>
        <w:numPr>
          <w:ilvl w:val="2"/>
          <w:numId w:val="1"/>
        </w:numPr>
      </w:pPr>
      <w:proofErr w:type="spellStart"/>
      <w:r w:rsidRPr="009C2A6C">
        <w:t>productId</w:t>
      </w:r>
      <w:proofErr w:type="spellEnd"/>
      <w:r w:rsidRPr="009C2A6C">
        <w:t xml:space="preserve"> (Primary Key)</w:t>
      </w:r>
    </w:p>
    <w:p w14:paraId="50CBBB2C" w14:textId="77777777" w:rsidR="009C2A6C" w:rsidRPr="009C2A6C" w:rsidRDefault="009C2A6C" w:rsidP="009C2A6C">
      <w:pPr>
        <w:numPr>
          <w:ilvl w:val="2"/>
          <w:numId w:val="1"/>
        </w:numPr>
      </w:pPr>
      <w:r w:rsidRPr="009C2A6C">
        <w:t>name</w:t>
      </w:r>
    </w:p>
    <w:p w14:paraId="32D86372" w14:textId="77777777" w:rsidR="009C2A6C" w:rsidRPr="009C2A6C" w:rsidRDefault="009C2A6C" w:rsidP="009C2A6C">
      <w:pPr>
        <w:numPr>
          <w:ilvl w:val="2"/>
          <w:numId w:val="1"/>
        </w:numPr>
      </w:pPr>
      <w:r w:rsidRPr="009C2A6C">
        <w:t>description</w:t>
      </w:r>
    </w:p>
    <w:p w14:paraId="326BEBCD" w14:textId="77777777" w:rsidR="009C2A6C" w:rsidRPr="009C2A6C" w:rsidRDefault="009C2A6C" w:rsidP="009C2A6C">
      <w:pPr>
        <w:numPr>
          <w:ilvl w:val="2"/>
          <w:numId w:val="1"/>
        </w:numPr>
      </w:pPr>
      <w:r w:rsidRPr="009C2A6C">
        <w:t>price</w:t>
      </w:r>
    </w:p>
    <w:p w14:paraId="7141D3B6" w14:textId="77777777" w:rsidR="009C2A6C" w:rsidRPr="009C2A6C" w:rsidRDefault="009C2A6C" w:rsidP="009C2A6C">
      <w:pPr>
        <w:numPr>
          <w:ilvl w:val="2"/>
          <w:numId w:val="1"/>
        </w:numPr>
      </w:pPr>
      <w:r w:rsidRPr="009C2A6C">
        <w:t>stock</w:t>
      </w:r>
    </w:p>
    <w:p w14:paraId="0563EED2" w14:textId="77777777" w:rsidR="009C2A6C" w:rsidRPr="009C2A6C" w:rsidRDefault="009C2A6C" w:rsidP="009C2A6C">
      <w:pPr>
        <w:numPr>
          <w:ilvl w:val="2"/>
          <w:numId w:val="1"/>
        </w:numPr>
      </w:pPr>
      <w:r w:rsidRPr="009C2A6C">
        <w:t>category</w:t>
      </w:r>
    </w:p>
    <w:p w14:paraId="65CDB1F3" w14:textId="77777777" w:rsidR="009C2A6C" w:rsidRPr="009C2A6C" w:rsidRDefault="009C2A6C" w:rsidP="009C2A6C">
      <w:pPr>
        <w:numPr>
          <w:ilvl w:val="2"/>
          <w:numId w:val="1"/>
        </w:numPr>
      </w:pPr>
      <w:r w:rsidRPr="009C2A6C">
        <w:t>discount</w:t>
      </w:r>
    </w:p>
    <w:p w14:paraId="1F3091F1" w14:textId="77777777" w:rsidR="009C2A6C" w:rsidRPr="009C2A6C" w:rsidRDefault="009C2A6C" w:rsidP="009C2A6C">
      <w:pPr>
        <w:numPr>
          <w:ilvl w:val="2"/>
          <w:numId w:val="1"/>
        </w:numPr>
      </w:pPr>
      <w:proofErr w:type="spellStart"/>
      <w:r w:rsidRPr="009C2A6C">
        <w:t>vendorId</w:t>
      </w:r>
      <w:proofErr w:type="spellEnd"/>
      <w:r w:rsidRPr="009C2A6C">
        <w:t xml:space="preserve"> (Foreign Key)</w:t>
      </w:r>
    </w:p>
    <w:p w14:paraId="255B9C26" w14:textId="77777777" w:rsidR="009C2A6C" w:rsidRPr="009C2A6C" w:rsidRDefault="009C2A6C" w:rsidP="009C2A6C">
      <w:pPr>
        <w:numPr>
          <w:ilvl w:val="1"/>
          <w:numId w:val="1"/>
        </w:numPr>
      </w:pPr>
      <w:r w:rsidRPr="009C2A6C">
        <w:t>Relationships:</w:t>
      </w:r>
    </w:p>
    <w:p w14:paraId="4682303A" w14:textId="77777777" w:rsidR="009C2A6C" w:rsidRPr="009C2A6C" w:rsidRDefault="009C2A6C" w:rsidP="009C2A6C">
      <w:pPr>
        <w:numPr>
          <w:ilvl w:val="2"/>
          <w:numId w:val="1"/>
        </w:numPr>
      </w:pPr>
      <w:r w:rsidRPr="009C2A6C">
        <w:t>Many-to-One with Vendor</w:t>
      </w:r>
    </w:p>
    <w:p w14:paraId="0B80F36C" w14:textId="77777777" w:rsidR="009C2A6C" w:rsidRPr="009C2A6C" w:rsidRDefault="009C2A6C" w:rsidP="009C2A6C">
      <w:pPr>
        <w:numPr>
          <w:ilvl w:val="2"/>
          <w:numId w:val="1"/>
        </w:numPr>
      </w:pPr>
      <w:r w:rsidRPr="009C2A6C">
        <w:t>Many-to-One with Category</w:t>
      </w:r>
    </w:p>
    <w:p w14:paraId="6D071B3F" w14:textId="77777777" w:rsidR="009C2A6C" w:rsidRPr="009C2A6C" w:rsidRDefault="009C2A6C" w:rsidP="009C2A6C">
      <w:pPr>
        <w:numPr>
          <w:ilvl w:val="2"/>
          <w:numId w:val="1"/>
        </w:numPr>
      </w:pPr>
      <w:r w:rsidRPr="009C2A6C">
        <w:t>One-to-Many with Review</w:t>
      </w:r>
    </w:p>
    <w:p w14:paraId="44AD35C0" w14:textId="77777777" w:rsidR="009C2A6C" w:rsidRPr="009C2A6C" w:rsidRDefault="009C2A6C" w:rsidP="009C2A6C">
      <w:pPr>
        <w:numPr>
          <w:ilvl w:val="2"/>
          <w:numId w:val="1"/>
        </w:numPr>
      </w:pPr>
      <w:r w:rsidRPr="009C2A6C">
        <w:lastRenderedPageBreak/>
        <w:t>Many-to-Many with Cart</w:t>
      </w:r>
    </w:p>
    <w:p w14:paraId="43F3D5F3" w14:textId="77777777" w:rsidR="009C2A6C" w:rsidRPr="009C2A6C" w:rsidRDefault="009C2A6C" w:rsidP="009C2A6C">
      <w:pPr>
        <w:numPr>
          <w:ilvl w:val="0"/>
          <w:numId w:val="1"/>
        </w:numPr>
      </w:pPr>
      <w:r w:rsidRPr="009C2A6C">
        <w:rPr>
          <w:b/>
          <w:bCs/>
        </w:rPr>
        <w:t>Customer:</w:t>
      </w:r>
    </w:p>
    <w:p w14:paraId="7C63A4E3" w14:textId="77777777" w:rsidR="009C2A6C" w:rsidRPr="009C2A6C" w:rsidRDefault="009C2A6C" w:rsidP="009C2A6C">
      <w:pPr>
        <w:numPr>
          <w:ilvl w:val="1"/>
          <w:numId w:val="1"/>
        </w:numPr>
      </w:pPr>
      <w:r w:rsidRPr="009C2A6C">
        <w:t>Attributes:</w:t>
      </w:r>
    </w:p>
    <w:p w14:paraId="15B9A1F6" w14:textId="77777777" w:rsidR="009C2A6C" w:rsidRPr="009C2A6C" w:rsidRDefault="009C2A6C" w:rsidP="009C2A6C">
      <w:pPr>
        <w:numPr>
          <w:ilvl w:val="2"/>
          <w:numId w:val="1"/>
        </w:numPr>
      </w:pPr>
      <w:proofErr w:type="spellStart"/>
      <w:r w:rsidRPr="009C2A6C">
        <w:t>customerId</w:t>
      </w:r>
      <w:proofErr w:type="spellEnd"/>
      <w:r w:rsidRPr="009C2A6C">
        <w:t xml:space="preserve"> (Primary Key)</w:t>
      </w:r>
    </w:p>
    <w:p w14:paraId="0D8719D6" w14:textId="77777777" w:rsidR="009C2A6C" w:rsidRPr="009C2A6C" w:rsidRDefault="009C2A6C" w:rsidP="009C2A6C">
      <w:pPr>
        <w:numPr>
          <w:ilvl w:val="2"/>
          <w:numId w:val="1"/>
        </w:numPr>
      </w:pPr>
      <w:r w:rsidRPr="009C2A6C">
        <w:t>name</w:t>
      </w:r>
    </w:p>
    <w:p w14:paraId="12F6D474" w14:textId="77777777" w:rsidR="009C2A6C" w:rsidRPr="009C2A6C" w:rsidRDefault="009C2A6C" w:rsidP="009C2A6C">
      <w:pPr>
        <w:numPr>
          <w:ilvl w:val="2"/>
          <w:numId w:val="1"/>
        </w:numPr>
      </w:pPr>
      <w:r w:rsidRPr="009C2A6C">
        <w:t>email</w:t>
      </w:r>
    </w:p>
    <w:p w14:paraId="224111FA" w14:textId="77777777" w:rsidR="009C2A6C" w:rsidRPr="009C2A6C" w:rsidRDefault="009C2A6C" w:rsidP="009C2A6C">
      <w:pPr>
        <w:numPr>
          <w:ilvl w:val="2"/>
          <w:numId w:val="1"/>
        </w:numPr>
      </w:pPr>
      <w:r w:rsidRPr="009C2A6C">
        <w:t>password</w:t>
      </w:r>
    </w:p>
    <w:p w14:paraId="355B6143" w14:textId="77777777" w:rsidR="009C2A6C" w:rsidRPr="009C2A6C" w:rsidRDefault="009C2A6C" w:rsidP="009C2A6C">
      <w:pPr>
        <w:numPr>
          <w:ilvl w:val="2"/>
          <w:numId w:val="1"/>
        </w:numPr>
      </w:pPr>
      <w:r w:rsidRPr="009C2A6C">
        <w:t>address</w:t>
      </w:r>
    </w:p>
    <w:p w14:paraId="0DAF1F16" w14:textId="77777777" w:rsidR="009C2A6C" w:rsidRPr="009C2A6C" w:rsidRDefault="009C2A6C" w:rsidP="009C2A6C">
      <w:pPr>
        <w:numPr>
          <w:ilvl w:val="2"/>
          <w:numId w:val="1"/>
        </w:numPr>
      </w:pPr>
      <w:proofErr w:type="spellStart"/>
      <w:r w:rsidRPr="009C2A6C">
        <w:t>phoneNumber</w:t>
      </w:r>
      <w:proofErr w:type="spellEnd"/>
    </w:p>
    <w:p w14:paraId="12483702" w14:textId="77777777" w:rsidR="009C2A6C" w:rsidRPr="009C2A6C" w:rsidRDefault="009C2A6C" w:rsidP="009C2A6C">
      <w:pPr>
        <w:numPr>
          <w:ilvl w:val="1"/>
          <w:numId w:val="1"/>
        </w:numPr>
      </w:pPr>
      <w:r w:rsidRPr="009C2A6C">
        <w:t>Relationships:</w:t>
      </w:r>
    </w:p>
    <w:p w14:paraId="7772FB0D" w14:textId="77777777" w:rsidR="009C2A6C" w:rsidRPr="009C2A6C" w:rsidRDefault="009C2A6C" w:rsidP="009C2A6C">
      <w:pPr>
        <w:numPr>
          <w:ilvl w:val="2"/>
          <w:numId w:val="1"/>
        </w:numPr>
      </w:pPr>
      <w:r w:rsidRPr="009C2A6C">
        <w:t>One-to-Many with Order</w:t>
      </w:r>
    </w:p>
    <w:p w14:paraId="11160BD3" w14:textId="77777777" w:rsidR="009C2A6C" w:rsidRPr="009C2A6C" w:rsidRDefault="009C2A6C" w:rsidP="009C2A6C">
      <w:pPr>
        <w:numPr>
          <w:ilvl w:val="2"/>
          <w:numId w:val="1"/>
        </w:numPr>
      </w:pPr>
      <w:r w:rsidRPr="009C2A6C">
        <w:t>One-to-Many with Review</w:t>
      </w:r>
    </w:p>
    <w:p w14:paraId="15D058EC" w14:textId="77777777" w:rsidR="009C2A6C" w:rsidRPr="009C2A6C" w:rsidRDefault="009C2A6C" w:rsidP="009C2A6C">
      <w:pPr>
        <w:numPr>
          <w:ilvl w:val="2"/>
          <w:numId w:val="1"/>
        </w:numPr>
      </w:pPr>
      <w:r w:rsidRPr="009C2A6C">
        <w:t xml:space="preserve">One-to-Many with </w:t>
      </w:r>
      <w:proofErr w:type="spellStart"/>
      <w:r w:rsidRPr="009C2A6C">
        <w:t>SupportTicket</w:t>
      </w:r>
      <w:proofErr w:type="spellEnd"/>
    </w:p>
    <w:p w14:paraId="74F02335" w14:textId="77777777" w:rsidR="009C2A6C" w:rsidRPr="009C2A6C" w:rsidRDefault="009C2A6C" w:rsidP="009C2A6C">
      <w:pPr>
        <w:numPr>
          <w:ilvl w:val="0"/>
          <w:numId w:val="1"/>
        </w:numPr>
      </w:pPr>
      <w:r w:rsidRPr="009C2A6C">
        <w:rPr>
          <w:b/>
          <w:bCs/>
        </w:rPr>
        <w:t>Order:</w:t>
      </w:r>
    </w:p>
    <w:p w14:paraId="3B83A16A" w14:textId="77777777" w:rsidR="009C2A6C" w:rsidRPr="009C2A6C" w:rsidRDefault="009C2A6C" w:rsidP="009C2A6C">
      <w:pPr>
        <w:numPr>
          <w:ilvl w:val="1"/>
          <w:numId w:val="1"/>
        </w:numPr>
      </w:pPr>
      <w:r w:rsidRPr="009C2A6C">
        <w:t>Attributes:</w:t>
      </w:r>
    </w:p>
    <w:p w14:paraId="43D42E68" w14:textId="77777777" w:rsidR="009C2A6C" w:rsidRPr="009C2A6C" w:rsidRDefault="009C2A6C" w:rsidP="009C2A6C">
      <w:pPr>
        <w:numPr>
          <w:ilvl w:val="2"/>
          <w:numId w:val="1"/>
        </w:numPr>
      </w:pPr>
      <w:proofErr w:type="spellStart"/>
      <w:r w:rsidRPr="009C2A6C">
        <w:t>orderId</w:t>
      </w:r>
      <w:proofErr w:type="spellEnd"/>
      <w:r w:rsidRPr="009C2A6C">
        <w:t xml:space="preserve"> (Primary Key)</w:t>
      </w:r>
    </w:p>
    <w:p w14:paraId="3E052FE3" w14:textId="77777777" w:rsidR="009C2A6C" w:rsidRPr="009C2A6C" w:rsidRDefault="009C2A6C" w:rsidP="009C2A6C">
      <w:pPr>
        <w:numPr>
          <w:ilvl w:val="2"/>
          <w:numId w:val="1"/>
        </w:numPr>
      </w:pPr>
      <w:proofErr w:type="spellStart"/>
      <w:r w:rsidRPr="009C2A6C">
        <w:t>orderDate</w:t>
      </w:r>
      <w:proofErr w:type="spellEnd"/>
    </w:p>
    <w:p w14:paraId="680AE4B7" w14:textId="77777777" w:rsidR="009C2A6C" w:rsidRPr="009C2A6C" w:rsidRDefault="009C2A6C" w:rsidP="009C2A6C">
      <w:pPr>
        <w:numPr>
          <w:ilvl w:val="2"/>
          <w:numId w:val="1"/>
        </w:numPr>
      </w:pPr>
      <w:r w:rsidRPr="009C2A6C">
        <w:t>status (Pending, Shipped, Delivered, Cancelled)</w:t>
      </w:r>
    </w:p>
    <w:p w14:paraId="04F524BD" w14:textId="77777777" w:rsidR="009C2A6C" w:rsidRPr="009C2A6C" w:rsidRDefault="009C2A6C" w:rsidP="009C2A6C">
      <w:pPr>
        <w:numPr>
          <w:ilvl w:val="2"/>
          <w:numId w:val="1"/>
        </w:numPr>
      </w:pPr>
      <w:proofErr w:type="spellStart"/>
      <w:r w:rsidRPr="009C2A6C">
        <w:t>totalAmount</w:t>
      </w:r>
      <w:proofErr w:type="spellEnd"/>
    </w:p>
    <w:p w14:paraId="4B8F1B7C" w14:textId="77777777" w:rsidR="009C2A6C" w:rsidRPr="009C2A6C" w:rsidRDefault="009C2A6C" w:rsidP="009C2A6C">
      <w:pPr>
        <w:numPr>
          <w:ilvl w:val="2"/>
          <w:numId w:val="1"/>
        </w:numPr>
      </w:pPr>
      <w:proofErr w:type="spellStart"/>
      <w:r w:rsidRPr="009C2A6C">
        <w:t>paymentStatus</w:t>
      </w:r>
      <w:proofErr w:type="spellEnd"/>
    </w:p>
    <w:p w14:paraId="4C1E400F" w14:textId="77777777" w:rsidR="009C2A6C" w:rsidRPr="009C2A6C" w:rsidRDefault="009C2A6C" w:rsidP="009C2A6C">
      <w:pPr>
        <w:numPr>
          <w:ilvl w:val="2"/>
          <w:numId w:val="1"/>
        </w:numPr>
      </w:pPr>
      <w:proofErr w:type="spellStart"/>
      <w:r w:rsidRPr="009C2A6C">
        <w:t>shipmentId</w:t>
      </w:r>
      <w:proofErr w:type="spellEnd"/>
      <w:r w:rsidRPr="009C2A6C">
        <w:t xml:space="preserve"> (Foreign Key)</w:t>
      </w:r>
    </w:p>
    <w:p w14:paraId="3F8C5B63" w14:textId="77777777" w:rsidR="009C2A6C" w:rsidRPr="009C2A6C" w:rsidRDefault="009C2A6C" w:rsidP="009C2A6C">
      <w:pPr>
        <w:numPr>
          <w:ilvl w:val="2"/>
          <w:numId w:val="1"/>
        </w:numPr>
      </w:pPr>
      <w:proofErr w:type="spellStart"/>
      <w:r w:rsidRPr="009C2A6C">
        <w:t>customerId</w:t>
      </w:r>
      <w:proofErr w:type="spellEnd"/>
      <w:r w:rsidRPr="009C2A6C">
        <w:t xml:space="preserve"> (Foreign Key)</w:t>
      </w:r>
    </w:p>
    <w:p w14:paraId="069AB9F0" w14:textId="77777777" w:rsidR="009C2A6C" w:rsidRPr="009C2A6C" w:rsidRDefault="009C2A6C" w:rsidP="009C2A6C">
      <w:pPr>
        <w:numPr>
          <w:ilvl w:val="2"/>
          <w:numId w:val="1"/>
        </w:numPr>
      </w:pPr>
      <w:proofErr w:type="spellStart"/>
      <w:r w:rsidRPr="009C2A6C">
        <w:t>vendorId</w:t>
      </w:r>
      <w:proofErr w:type="spellEnd"/>
      <w:r w:rsidRPr="009C2A6C">
        <w:t xml:space="preserve"> (Foreign Key)</w:t>
      </w:r>
    </w:p>
    <w:p w14:paraId="78DBDEE9" w14:textId="77777777" w:rsidR="009C2A6C" w:rsidRPr="009C2A6C" w:rsidRDefault="009C2A6C" w:rsidP="009C2A6C">
      <w:pPr>
        <w:numPr>
          <w:ilvl w:val="1"/>
          <w:numId w:val="1"/>
        </w:numPr>
      </w:pPr>
      <w:r w:rsidRPr="009C2A6C">
        <w:t>Relationships:</w:t>
      </w:r>
    </w:p>
    <w:p w14:paraId="26038FBA" w14:textId="77777777" w:rsidR="009C2A6C" w:rsidRPr="009C2A6C" w:rsidRDefault="009C2A6C" w:rsidP="009C2A6C">
      <w:pPr>
        <w:numPr>
          <w:ilvl w:val="2"/>
          <w:numId w:val="1"/>
        </w:numPr>
      </w:pPr>
      <w:r w:rsidRPr="009C2A6C">
        <w:t>Many-to-One with Customer</w:t>
      </w:r>
    </w:p>
    <w:p w14:paraId="71AD8871" w14:textId="77777777" w:rsidR="009C2A6C" w:rsidRPr="009C2A6C" w:rsidRDefault="009C2A6C" w:rsidP="009C2A6C">
      <w:pPr>
        <w:numPr>
          <w:ilvl w:val="2"/>
          <w:numId w:val="1"/>
        </w:numPr>
      </w:pPr>
      <w:r w:rsidRPr="009C2A6C">
        <w:t>Many-to-One with Vendor</w:t>
      </w:r>
    </w:p>
    <w:p w14:paraId="295847E5" w14:textId="77777777" w:rsidR="009C2A6C" w:rsidRPr="009C2A6C" w:rsidRDefault="009C2A6C" w:rsidP="009C2A6C">
      <w:pPr>
        <w:numPr>
          <w:ilvl w:val="2"/>
          <w:numId w:val="1"/>
        </w:numPr>
      </w:pPr>
      <w:r w:rsidRPr="009C2A6C">
        <w:t>One-to-One with Shipment</w:t>
      </w:r>
    </w:p>
    <w:p w14:paraId="3ACAE4F3" w14:textId="77777777" w:rsidR="009C2A6C" w:rsidRPr="009C2A6C" w:rsidRDefault="009C2A6C" w:rsidP="009C2A6C">
      <w:pPr>
        <w:numPr>
          <w:ilvl w:val="2"/>
          <w:numId w:val="1"/>
        </w:numPr>
      </w:pPr>
      <w:r w:rsidRPr="009C2A6C">
        <w:t>Many-to-One with Cart</w:t>
      </w:r>
    </w:p>
    <w:p w14:paraId="14BE0011" w14:textId="77777777" w:rsidR="009C2A6C" w:rsidRPr="009C2A6C" w:rsidRDefault="009C2A6C" w:rsidP="009C2A6C">
      <w:pPr>
        <w:numPr>
          <w:ilvl w:val="0"/>
          <w:numId w:val="1"/>
        </w:numPr>
      </w:pPr>
      <w:r w:rsidRPr="009C2A6C">
        <w:rPr>
          <w:b/>
          <w:bCs/>
        </w:rPr>
        <w:t>Cart:</w:t>
      </w:r>
    </w:p>
    <w:p w14:paraId="58155215" w14:textId="77777777" w:rsidR="009C2A6C" w:rsidRPr="009C2A6C" w:rsidRDefault="009C2A6C" w:rsidP="009C2A6C">
      <w:pPr>
        <w:numPr>
          <w:ilvl w:val="1"/>
          <w:numId w:val="1"/>
        </w:numPr>
      </w:pPr>
      <w:r w:rsidRPr="009C2A6C">
        <w:t>Attributes:</w:t>
      </w:r>
    </w:p>
    <w:p w14:paraId="44FADB87" w14:textId="77777777" w:rsidR="009C2A6C" w:rsidRPr="009C2A6C" w:rsidRDefault="009C2A6C" w:rsidP="009C2A6C">
      <w:pPr>
        <w:numPr>
          <w:ilvl w:val="2"/>
          <w:numId w:val="1"/>
        </w:numPr>
      </w:pPr>
      <w:proofErr w:type="spellStart"/>
      <w:r w:rsidRPr="009C2A6C">
        <w:t>cartId</w:t>
      </w:r>
      <w:proofErr w:type="spellEnd"/>
      <w:r w:rsidRPr="009C2A6C">
        <w:t xml:space="preserve"> (Primary Key)</w:t>
      </w:r>
    </w:p>
    <w:p w14:paraId="66C49319" w14:textId="77777777" w:rsidR="009C2A6C" w:rsidRPr="009C2A6C" w:rsidRDefault="009C2A6C" w:rsidP="009C2A6C">
      <w:pPr>
        <w:numPr>
          <w:ilvl w:val="2"/>
          <w:numId w:val="1"/>
        </w:numPr>
      </w:pPr>
      <w:proofErr w:type="spellStart"/>
      <w:r w:rsidRPr="009C2A6C">
        <w:t>customerId</w:t>
      </w:r>
      <w:proofErr w:type="spellEnd"/>
      <w:r w:rsidRPr="009C2A6C">
        <w:t xml:space="preserve"> (Foreign Key)</w:t>
      </w:r>
    </w:p>
    <w:p w14:paraId="1E4C03BF" w14:textId="77777777" w:rsidR="009C2A6C" w:rsidRPr="009C2A6C" w:rsidRDefault="009C2A6C" w:rsidP="009C2A6C">
      <w:pPr>
        <w:numPr>
          <w:ilvl w:val="2"/>
          <w:numId w:val="1"/>
        </w:numPr>
      </w:pPr>
      <w:proofErr w:type="spellStart"/>
      <w:r w:rsidRPr="009C2A6C">
        <w:t>totalAmount</w:t>
      </w:r>
      <w:proofErr w:type="spellEnd"/>
    </w:p>
    <w:p w14:paraId="65386BCF" w14:textId="77777777" w:rsidR="009C2A6C" w:rsidRPr="009C2A6C" w:rsidRDefault="009C2A6C" w:rsidP="009C2A6C">
      <w:pPr>
        <w:numPr>
          <w:ilvl w:val="1"/>
          <w:numId w:val="1"/>
        </w:numPr>
      </w:pPr>
      <w:r w:rsidRPr="009C2A6C">
        <w:t>Relationships:</w:t>
      </w:r>
    </w:p>
    <w:p w14:paraId="408CD198" w14:textId="77777777" w:rsidR="009C2A6C" w:rsidRPr="009C2A6C" w:rsidRDefault="009C2A6C" w:rsidP="009C2A6C">
      <w:pPr>
        <w:numPr>
          <w:ilvl w:val="2"/>
          <w:numId w:val="1"/>
        </w:numPr>
      </w:pPr>
      <w:r w:rsidRPr="009C2A6C">
        <w:t>Many-to-Many with Product</w:t>
      </w:r>
    </w:p>
    <w:p w14:paraId="7551958C" w14:textId="77777777" w:rsidR="009C2A6C" w:rsidRPr="009C2A6C" w:rsidRDefault="009C2A6C" w:rsidP="009C2A6C">
      <w:pPr>
        <w:numPr>
          <w:ilvl w:val="2"/>
          <w:numId w:val="1"/>
        </w:numPr>
      </w:pPr>
      <w:r w:rsidRPr="009C2A6C">
        <w:lastRenderedPageBreak/>
        <w:t>One-to-Many with Order</w:t>
      </w:r>
    </w:p>
    <w:p w14:paraId="55E31A30" w14:textId="77777777" w:rsidR="009C2A6C" w:rsidRPr="009C2A6C" w:rsidRDefault="009C2A6C" w:rsidP="009C2A6C">
      <w:pPr>
        <w:numPr>
          <w:ilvl w:val="0"/>
          <w:numId w:val="1"/>
        </w:numPr>
      </w:pPr>
      <w:r w:rsidRPr="009C2A6C">
        <w:rPr>
          <w:b/>
          <w:bCs/>
        </w:rPr>
        <w:t>Payment:</w:t>
      </w:r>
    </w:p>
    <w:p w14:paraId="047086DF" w14:textId="77777777" w:rsidR="009C2A6C" w:rsidRPr="009C2A6C" w:rsidRDefault="009C2A6C" w:rsidP="009C2A6C">
      <w:pPr>
        <w:numPr>
          <w:ilvl w:val="1"/>
          <w:numId w:val="1"/>
        </w:numPr>
      </w:pPr>
      <w:r w:rsidRPr="009C2A6C">
        <w:t>Attributes:</w:t>
      </w:r>
    </w:p>
    <w:p w14:paraId="6BF2CDE9" w14:textId="77777777" w:rsidR="009C2A6C" w:rsidRPr="009C2A6C" w:rsidRDefault="009C2A6C" w:rsidP="009C2A6C">
      <w:pPr>
        <w:numPr>
          <w:ilvl w:val="2"/>
          <w:numId w:val="1"/>
        </w:numPr>
      </w:pPr>
      <w:proofErr w:type="spellStart"/>
      <w:r w:rsidRPr="009C2A6C">
        <w:t>paymentId</w:t>
      </w:r>
      <w:proofErr w:type="spellEnd"/>
      <w:r w:rsidRPr="009C2A6C">
        <w:t xml:space="preserve"> (Primary Key)</w:t>
      </w:r>
    </w:p>
    <w:p w14:paraId="5CD246A0" w14:textId="77777777" w:rsidR="009C2A6C" w:rsidRPr="009C2A6C" w:rsidRDefault="009C2A6C" w:rsidP="009C2A6C">
      <w:pPr>
        <w:numPr>
          <w:ilvl w:val="2"/>
          <w:numId w:val="1"/>
        </w:numPr>
      </w:pPr>
      <w:r w:rsidRPr="009C2A6C">
        <w:t>amount</w:t>
      </w:r>
    </w:p>
    <w:p w14:paraId="09EC4005" w14:textId="77777777" w:rsidR="009C2A6C" w:rsidRPr="009C2A6C" w:rsidRDefault="009C2A6C" w:rsidP="009C2A6C">
      <w:pPr>
        <w:numPr>
          <w:ilvl w:val="2"/>
          <w:numId w:val="1"/>
        </w:numPr>
      </w:pPr>
      <w:proofErr w:type="spellStart"/>
      <w:r w:rsidRPr="009C2A6C">
        <w:t>paymentMethod</w:t>
      </w:r>
      <w:proofErr w:type="spellEnd"/>
      <w:r w:rsidRPr="009C2A6C">
        <w:t xml:space="preserve"> (Credit Card, Debit Card, PayPal, etc.)</w:t>
      </w:r>
    </w:p>
    <w:p w14:paraId="4760B5C4" w14:textId="77777777" w:rsidR="009C2A6C" w:rsidRPr="009C2A6C" w:rsidRDefault="009C2A6C" w:rsidP="009C2A6C">
      <w:pPr>
        <w:numPr>
          <w:ilvl w:val="2"/>
          <w:numId w:val="1"/>
        </w:numPr>
      </w:pPr>
      <w:proofErr w:type="spellStart"/>
      <w:r w:rsidRPr="009C2A6C">
        <w:t>paymentStatus</w:t>
      </w:r>
      <w:proofErr w:type="spellEnd"/>
    </w:p>
    <w:p w14:paraId="6429F1A6" w14:textId="77777777" w:rsidR="009C2A6C" w:rsidRPr="009C2A6C" w:rsidRDefault="009C2A6C" w:rsidP="009C2A6C">
      <w:pPr>
        <w:numPr>
          <w:ilvl w:val="2"/>
          <w:numId w:val="1"/>
        </w:numPr>
      </w:pPr>
      <w:proofErr w:type="spellStart"/>
      <w:r w:rsidRPr="009C2A6C">
        <w:t>orderId</w:t>
      </w:r>
      <w:proofErr w:type="spellEnd"/>
      <w:r w:rsidRPr="009C2A6C">
        <w:t xml:space="preserve"> (Foreign Key)</w:t>
      </w:r>
    </w:p>
    <w:p w14:paraId="38285827" w14:textId="77777777" w:rsidR="009C2A6C" w:rsidRPr="009C2A6C" w:rsidRDefault="009C2A6C" w:rsidP="009C2A6C">
      <w:pPr>
        <w:numPr>
          <w:ilvl w:val="1"/>
          <w:numId w:val="1"/>
        </w:numPr>
      </w:pPr>
      <w:r w:rsidRPr="009C2A6C">
        <w:t>Relationships:</w:t>
      </w:r>
    </w:p>
    <w:p w14:paraId="7ECAAAC1" w14:textId="77777777" w:rsidR="009C2A6C" w:rsidRPr="009C2A6C" w:rsidRDefault="009C2A6C" w:rsidP="009C2A6C">
      <w:pPr>
        <w:numPr>
          <w:ilvl w:val="2"/>
          <w:numId w:val="1"/>
        </w:numPr>
      </w:pPr>
      <w:r w:rsidRPr="009C2A6C">
        <w:t>One-to-One with Order</w:t>
      </w:r>
    </w:p>
    <w:p w14:paraId="40059F1B" w14:textId="77777777" w:rsidR="009C2A6C" w:rsidRPr="009C2A6C" w:rsidRDefault="009C2A6C" w:rsidP="009C2A6C">
      <w:pPr>
        <w:numPr>
          <w:ilvl w:val="0"/>
          <w:numId w:val="1"/>
        </w:numPr>
      </w:pPr>
      <w:r w:rsidRPr="009C2A6C">
        <w:rPr>
          <w:b/>
          <w:bCs/>
        </w:rPr>
        <w:t>Review:</w:t>
      </w:r>
    </w:p>
    <w:p w14:paraId="32B5A55A" w14:textId="77777777" w:rsidR="009C2A6C" w:rsidRPr="009C2A6C" w:rsidRDefault="009C2A6C" w:rsidP="009C2A6C">
      <w:pPr>
        <w:numPr>
          <w:ilvl w:val="1"/>
          <w:numId w:val="1"/>
        </w:numPr>
      </w:pPr>
      <w:r w:rsidRPr="009C2A6C">
        <w:t>Attributes:</w:t>
      </w:r>
    </w:p>
    <w:p w14:paraId="7D953FAA" w14:textId="77777777" w:rsidR="009C2A6C" w:rsidRPr="009C2A6C" w:rsidRDefault="009C2A6C" w:rsidP="009C2A6C">
      <w:pPr>
        <w:numPr>
          <w:ilvl w:val="2"/>
          <w:numId w:val="1"/>
        </w:numPr>
      </w:pPr>
      <w:proofErr w:type="spellStart"/>
      <w:r w:rsidRPr="009C2A6C">
        <w:t>reviewId</w:t>
      </w:r>
      <w:proofErr w:type="spellEnd"/>
      <w:r w:rsidRPr="009C2A6C">
        <w:t xml:space="preserve"> (Primary Key)</w:t>
      </w:r>
    </w:p>
    <w:p w14:paraId="61B85205" w14:textId="77777777" w:rsidR="009C2A6C" w:rsidRPr="009C2A6C" w:rsidRDefault="009C2A6C" w:rsidP="009C2A6C">
      <w:pPr>
        <w:numPr>
          <w:ilvl w:val="2"/>
          <w:numId w:val="1"/>
        </w:numPr>
      </w:pPr>
      <w:r w:rsidRPr="009C2A6C">
        <w:t>rating</w:t>
      </w:r>
    </w:p>
    <w:p w14:paraId="772F6DFE" w14:textId="77777777" w:rsidR="009C2A6C" w:rsidRPr="009C2A6C" w:rsidRDefault="009C2A6C" w:rsidP="009C2A6C">
      <w:pPr>
        <w:numPr>
          <w:ilvl w:val="2"/>
          <w:numId w:val="1"/>
        </w:numPr>
      </w:pPr>
      <w:r w:rsidRPr="009C2A6C">
        <w:t>comment</w:t>
      </w:r>
    </w:p>
    <w:p w14:paraId="719BA3DA" w14:textId="77777777" w:rsidR="009C2A6C" w:rsidRPr="009C2A6C" w:rsidRDefault="009C2A6C" w:rsidP="009C2A6C">
      <w:pPr>
        <w:numPr>
          <w:ilvl w:val="2"/>
          <w:numId w:val="1"/>
        </w:numPr>
      </w:pPr>
      <w:proofErr w:type="spellStart"/>
      <w:r w:rsidRPr="009C2A6C">
        <w:t>productId</w:t>
      </w:r>
      <w:proofErr w:type="spellEnd"/>
      <w:r w:rsidRPr="009C2A6C">
        <w:t xml:space="preserve"> (Foreign Key)</w:t>
      </w:r>
    </w:p>
    <w:p w14:paraId="7AE9E8B0" w14:textId="77777777" w:rsidR="009C2A6C" w:rsidRPr="009C2A6C" w:rsidRDefault="009C2A6C" w:rsidP="009C2A6C">
      <w:pPr>
        <w:numPr>
          <w:ilvl w:val="2"/>
          <w:numId w:val="1"/>
        </w:numPr>
      </w:pPr>
      <w:proofErr w:type="spellStart"/>
      <w:r w:rsidRPr="009C2A6C">
        <w:t>customerId</w:t>
      </w:r>
      <w:proofErr w:type="spellEnd"/>
      <w:r w:rsidRPr="009C2A6C">
        <w:t xml:space="preserve"> (Foreign Key)</w:t>
      </w:r>
    </w:p>
    <w:p w14:paraId="7A90A9EF" w14:textId="77777777" w:rsidR="009C2A6C" w:rsidRPr="009C2A6C" w:rsidRDefault="009C2A6C" w:rsidP="009C2A6C">
      <w:pPr>
        <w:numPr>
          <w:ilvl w:val="1"/>
          <w:numId w:val="1"/>
        </w:numPr>
      </w:pPr>
      <w:r w:rsidRPr="009C2A6C">
        <w:t>Relationships:</w:t>
      </w:r>
    </w:p>
    <w:p w14:paraId="1AD43BB9" w14:textId="77777777" w:rsidR="009C2A6C" w:rsidRPr="009C2A6C" w:rsidRDefault="009C2A6C" w:rsidP="009C2A6C">
      <w:pPr>
        <w:numPr>
          <w:ilvl w:val="2"/>
          <w:numId w:val="1"/>
        </w:numPr>
      </w:pPr>
      <w:r w:rsidRPr="009C2A6C">
        <w:t>Many-to-One with Product</w:t>
      </w:r>
    </w:p>
    <w:p w14:paraId="5B03F276" w14:textId="77777777" w:rsidR="009C2A6C" w:rsidRPr="009C2A6C" w:rsidRDefault="009C2A6C" w:rsidP="009C2A6C">
      <w:pPr>
        <w:numPr>
          <w:ilvl w:val="2"/>
          <w:numId w:val="1"/>
        </w:numPr>
      </w:pPr>
      <w:r w:rsidRPr="009C2A6C">
        <w:t>Many-to-One with Customer</w:t>
      </w:r>
    </w:p>
    <w:p w14:paraId="417972EE" w14:textId="77777777" w:rsidR="009C2A6C" w:rsidRPr="009C2A6C" w:rsidRDefault="009C2A6C" w:rsidP="009C2A6C">
      <w:pPr>
        <w:numPr>
          <w:ilvl w:val="0"/>
          <w:numId w:val="1"/>
        </w:numPr>
      </w:pPr>
      <w:r w:rsidRPr="009C2A6C">
        <w:rPr>
          <w:b/>
          <w:bCs/>
        </w:rPr>
        <w:t>Discount:</w:t>
      </w:r>
    </w:p>
    <w:p w14:paraId="6B3AFB09" w14:textId="77777777" w:rsidR="009C2A6C" w:rsidRPr="009C2A6C" w:rsidRDefault="009C2A6C" w:rsidP="009C2A6C">
      <w:pPr>
        <w:numPr>
          <w:ilvl w:val="1"/>
          <w:numId w:val="1"/>
        </w:numPr>
      </w:pPr>
      <w:r w:rsidRPr="009C2A6C">
        <w:t>Attributes:</w:t>
      </w:r>
    </w:p>
    <w:p w14:paraId="50BD7BA9" w14:textId="77777777" w:rsidR="009C2A6C" w:rsidRPr="009C2A6C" w:rsidRDefault="009C2A6C" w:rsidP="009C2A6C">
      <w:pPr>
        <w:numPr>
          <w:ilvl w:val="2"/>
          <w:numId w:val="1"/>
        </w:numPr>
      </w:pPr>
      <w:proofErr w:type="spellStart"/>
      <w:r w:rsidRPr="009C2A6C">
        <w:t>discountId</w:t>
      </w:r>
      <w:proofErr w:type="spellEnd"/>
      <w:r w:rsidRPr="009C2A6C">
        <w:t xml:space="preserve"> (Primary Key)</w:t>
      </w:r>
    </w:p>
    <w:p w14:paraId="103DD1BF" w14:textId="77777777" w:rsidR="009C2A6C" w:rsidRPr="009C2A6C" w:rsidRDefault="009C2A6C" w:rsidP="009C2A6C">
      <w:pPr>
        <w:numPr>
          <w:ilvl w:val="2"/>
          <w:numId w:val="1"/>
        </w:numPr>
      </w:pPr>
      <w:proofErr w:type="spellStart"/>
      <w:r w:rsidRPr="009C2A6C">
        <w:t>discountCode</w:t>
      </w:r>
      <w:proofErr w:type="spellEnd"/>
    </w:p>
    <w:p w14:paraId="2EA44D93" w14:textId="77777777" w:rsidR="009C2A6C" w:rsidRPr="009C2A6C" w:rsidRDefault="009C2A6C" w:rsidP="009C2A6C">
      <w:pPr>
        <w:numPr>
          <w:ilvl w:val="2"/>
          <w:numId w:val="1"/>
        </w:numPr>
      </w:pPr>
      <w:r w:rsidRPr="009C2A6C">
        <w:t>percentage</w:t>
      </w:r>
    </w:p>
    <w:p w14:paraId="7040DB4A" w14:textId="77777777" w:rsidR="009C2A6C" w:rsidRPr="009C2A6C" w:rsidRDefault="009C2A6C" w:rsidP="009C2A6C">
      <w:pPr>
        <w:numPr>
          <w:ilvl w:val="2"/>
          <w:numId w:val="1"/>
        </w:numPr>
      </w:pPr>
      <w:proofErr w:type="spellStart"/>
      <w:r w:rsidRPr="009C2A6C">
        <w:t>expiryDate</w:t>
      </w:r>
      <w:proofErr w:type="spellEnd"/>
    </w:p>
    <w:p w14:paraId="03298C64" w14:textId="77777777" w:rsidR="009C2A6C" w:rsidRPr="009C2A6C" w:rsidRDefault="009C2A6C" w:rsidP="009C2A6C">
      <w:pPr>
        <w:numPr>
          <w:ilvl w:val="1"/>
          <w:numId w:val="1"/>
        </w:numPr>
      </w:pPr>
      <w:r w:rsidRPr="009C2A6C">
        <w:t>Relationships:</w:t>
      </w:r>
    </w:p>
    <w:p w14:paraId="6BFB7805" w14:textId="77777777" w:rsidR="009C2A6C" w:rsidRPr="009C2A6C" w:rsidRDefault="009C2A6C" w:rsidP="009C2A6C">
      <w:pPr>
        <w:numPr>
          <w:ilvl w:val="2"/>
          <w:numId w:val="1"/>
        </w:numPr>
      </w:pPr>
      <w:r w:rsidRPr="009C2A6C">
        <w:t>Many-to-One with Product</w:t>
      </w:r>
    </w:p>
    <w:p w14:paraId="293851A7" w14:textId="77777777" w:rsidR="009C2A6C" w:rsidRPr="009C2A6C" w:rsidRDefault="009C2A6C" w:rsidP="009C2A6C">
      <w:pPr>
        <w:numPr>
          <w:ilvl w:val="0"/>
          <w:numId w:val="1"/>
        </w:numPr>
      </w:pPr>
      <w:r w:rsidRPr="009C2A6C">
        <w:rPr>
          <w:b/>
          <w:bCs/>
        </w:rPr>
        <w:t>Invoice:</w:t>
      </w:r>
    </w:p>
    <w:p w14:paraId="70A14B8E" w14:textId="77777777" w:rsidR="009C2A6C" w:rsidRPr="009C2A6C" w:rsidRDefault="009C2A6C" w:rsidP="009C2A6C">
      <w:pPr>
        <w:numPr>
          <w:ilvl w:val="1"/>
          <w:numId w:val="1"/>
        </w:numPr>
      </w:pPr>
      <w:r w:rsidRPr="009C2A6C">
        <w:t>Attributes:</w:t>
      </w:r>
    </w:p>
    <w:p w14:paraId="76DC8942" w14:textId="77777777" w:rsidR="009C2A6C" w:rsidRPr="009C2A6C" w:rsidRDefault="009C2A6C" w:rsidP="009C2A6C">
      <w:pPr>
        <w:numPr>
          <w:ilvl w:val="2"/>
          <w:numId w:val="1"/>
        </w:numPr>
      </w:pPr>
      <w:proofErr w:type="spellStart"/>
      <w:r w:rsidRPr="009C2A6C">
        <w:t>invoiceId</w:t>
      </w:r>
      <w:proofErr w:type="spellEnd"/>
      <w:r w:rsidRPr="009C2A6C">
        <w:t xml:space="preserve"> (Primary Key)</w:t>
      </w:r>
    </w:p>
    <w:p w14:paraId="058AA0CA" w14:textId="77777777" w:rsidR="009C2A6C" w:rsidRPr="009C2A6C" w:rsidRDefault="009C2A6C" w:rsidP="009C2A6C">
      <w:pPr>
        <w:numPr>
          <w:ilvl w:val="2"/>
          <w:numId w:val="1"/>
        </w:numPr>
      </w:pPr>
      <w:proofErr w:type="spellStart"/>
      <w:r w:rsidRPr="009C2A6C">
        <w:t>orderId</w:t>
      </w:r>
      <w:proofErr w:type="spellEnd"/>
      <w:r w:rsidRPr="009C2A6C">
        <w:t xml:space="preserve"> (Foreign Key)</w:t>
      </w:r>
    </w:p>
    <w:p w14:paraId="324729F2" w14:textId="77777777" w:rsidR="009C2A6C" w:rsidRPr="009C2A6C" w:rsidRDefault="009C2A6C" w:rsidP="009C2A6C">
      <w:pPr>
        <w:numPr>
          <w:ilvl w:val="2"/>
          <w:numId w:val="1"/>
        </w:numPr>
      </w:pPr>
      <w:proofErr w:type="spellStart"/>
      <w:r w:rsidRPr="009C2A6C">
        <w:t>invoiceDate</w:t>
      </w:r>
      <w:proofErr w:type="spellEnd"/>
    </w:p>
    <w:p w14:paraId="6F20E41B" w14:textId="77777777" w:rsidR="009C2A6C" w:rsidRPr="009C2A6C" w:rsidRDefault="009C2A6C" w:rsidP="009C2A6C">
      <w:pPr>
        <w:numPr>
          <w:ilvl w:val="2"/>
          <w:numId w:val="1"/>
        </w:numPr>
      </w:pPr>
      <w:proofErr w:type="spellStart"/>
      <w:r w:rsidRPr="009C2A6C">
        <w:t>totalAmount</w:t>
      </w:r>
      <w:proofErr w:type="spellEnd"/>
    </w:p>
    <w:p w14:paraId="5BDBCCAE" w14:textId="77777777" w:rsidR="009C2A6C" w:rsidRPr="009C2A6C" w:rsidRDefault="009C2A6C" w:rsidP="009C2A6C">
      <w:pPr>
        <w:numPr>
          <w:ilvl w:val="1"/>
          <w:numId w:val="1"/>
        </w:numPr>
      </w:pPr>
      <w:r w:rsidRPr="009C2A6C">
        <w:t>Relationships:</w:t>
      </w:r>
    </w:p>
    <w:p w14:paraId="1A480635" w14:textId="77777777" w:rsidR="009C2A6C" w:rsidRPr="009C2A6C" w:rsidRDefault="009C2A6C" w:rsidP="009C2A6C">
      <w:pPr>
        <w:numPr>
          <w:ilvl w:val="2"/>
          <w:numId w:val="1"/>
        </w:numPr>
      </w:pPr>
      <w:r w:rsidRPr="009C2A6C">
        <w:lastRenderedPageBreak/>
        <w:t>One-to-One with Order</w:t>
      </w:r>
    </w:p>
    <w:p w14:paraId="5822CE4F" w14:textId="77777777" w:rsidR="009C2A6C" w:rsidRPr="009C2A6C" w:rsidRDefault="009C2A6C" w:rsidP="009C2A6C">
      <w:pPr>
        <w:numPr>
          <w:ilvl w:val="0"/>
          <w:numId w:val="1"/>
        </w:numPr>
      </w:pPr>
      <w:r w:rsidRPr="009C2A6C">
        <w:rPr>
          <w:b/>
          <w:bCs/>
        </w:rPr>
        <w:t>Shipment:</w:t>
      </w:r>
    </w:p>
    <w:p w14:paraId="4A51893C" w14:textId="77777777" w:rsidR="009C2A6C" w:rsidRPr="009C2A6C" w:rsidRDefault="009C2A6C" w:rsidP="009C2A6C">
      <w:pPr>
        <w:numPr>
          <w:ilvl w:val="1"/>
          <w:numId w:val="1"/>
        </w:numPr>
      </w:pPr>
      <w:r w:rsidRPr="009C2A6C">
        <w:t>Attributes:</w:t>
      </w:r>
    </w:p>
    <w:p w14:paraId="350AA926" w14:textId="77777777" w:rsidR="009C2A6C" w:rsidRPr="009C2A6C" w:rsidRDefault="009C2A6C" w:rsidP="009C2A6C">
      <w:pPr>
        <w:numPr>
          <w:ilvl w:val="2"/>
          <w:numId w:val="1"/>
        </w:numPr>
      </w:pPr>
      <w:proofErr w:type="spellStart"/>
      <w:r w:rsidRPr="009C2A6C">
        <w:t>shipmentId</w:t>
      </w:r>
      <w:proofErr w:type="spellEnd"/>
      <w:r w:rsidRPr="009C2A6C">
        <w:t xml:space="preserve"> (Primary Key)</w:t>
      </w:r>
    </w:p>
    <w:p w14:paraId="7507F549" w14:textId="77777777" w:rsidR="009C2A6C" w:rsidRPr="009C2A6C" w:rsidRDefault="009C2A6C" w:rsidP="009C2A6C">
      <w:pPr>
        <w:numPr>
          <w:ilvl w:val="2"/>
          <w:numId w:val="1"/>
        </w:numPr>
      </w:pPr>
      <w:proofErr w:type="spellStart"/>
      <w:r w:rsidRPr="009C2A6C">
        <w:t>shippingDate</w:t>
      </w:r>
      <w:proofErr w:type="spellEnd"/>
    </w:p>
    <w:p w14:paraId="4D59F398" w14:textId="77777777" w:rsidR="009C2A6C" w:rsidRPr="009C2A6C" w:rsidRDefault="009C2A6C" w:rsidP="009C2A6C">
      <w:pPr>
        <w:numPr>
          <w:ilvl w:val="2"/>
          <w:numId w:val="1"/>
        </w:numPr>
      </w:pPr>
      <w:proofErr w:type="spellStart"/>
      <w:r w:rsidRPr="009C2A6C">
        <w:t>estimatedDelivery</w:t>
      </w:r>
      <w:proofErr w:type="spellEnd"/>
    </w:p>
    <w:p w14:paraId="0EE2F4A6" w14:textId="77777777" w:rsidR="009C2A6C" w:rsidRPr="009C2A6C" w:rsidRDefault="009C2A6C" w:rsidP="009C2A6C">
      <w:pPr>
        <w:numPr>
          <w:ilvl w:val="2"/>
          <w:numId w:val="1"/>
        </w:numPr>
      </w:pPr>
      <w:proofErr w:type="spellStart"/>
      <w:r w:rsidRPr="009C2A6C">
        <w:t>deliveryStatus</w:t>
      </w:r>
      <w:proofErr w:type="spellEnd"/>
    </w:p>
    <w:p w14:paraId="33D04365" w14:textId="77777777" w:rsidR="009C2A6C" w:rsidRPr="009C2A6C" w:rsidRDefault="009C2A6C" w:rsidP="009C2A6C">
      <w:pPr>
        <w:numPr>
          <w:ilvl w:val="2"/>
          <w:numId w:val="1"/>
        </w:numPr>
      </w:pPr>
      <w:proofErr w:type="spellStart"/>
      <w:r w:rsidRPr="009C2A6C">
        <w:t>deliveryAddress</w:t>
      </w:r>
      <w:proofErr w:type="spellEnd"/>
    </w:p>
    <w:p w14:paraId="57B65148" w14:textId="77777777" w:rsidR="009C2A6C" w:rsidRPr="009C2A6C" w:rsidRDefault="009C2A6C" w:rsidP="009C2A6C">
      <w:pPr>
        <w:numPr>
          <w:ilvl w:val="2"/>
          <w:numId w:val="1"/>
        </w:numPr>
      </w:pPr>
      <w:proofErr w:type="spellStart"/>
      <w:r w:rsidRPr="009C2A6C">
        <w:t>orderId</w:t>
      </w:r>
      <w:proofErr w:type="spellEnd"/>
      <w:r w:rsidRPr="009C2A6C">
        <w:t xml:space="preserve"> (Foreign Key)</w:t>
      </w:r>
    </w:p>
    <w:p w14:paraId="08591DF6" w14:textId="77777777" w:rsidR="009C2A6C" w:rsidRPr="009C2A6C" w:rsidRDefault="009C2A6C" w:rsidP="009C2A6C">
      <w:pPr>
        <w:numPr>
          <w:ilvl w:val="1"/>
          <w:numId w:val="1"/>
        </w:numPr>
      </w:pPr>
      <w:r w:rsidRPr="009C2A6C">
        <w:t>Relationships:</w:t>
      </w:r>
    </w:p>
    <w:p w14:paraId="5DDF21EF" w14:textId="77777777" w:rsidR="009C2A6C" w:rsidRPr="009C2A6C" w:rsidRDefault="009C2A6C" w:rsidP="009C2A6C">
      <w:pPr>
        <w:numPr>
          <w:ilvl w:val="2"/>
          <w:numId w:val="1"/>
        </w:numPr>
      </w:pPr>
      <w:r w:rsidRPr="009C2A6C">
        <w:t>One-to-One with Order</w:t>
      </w:r>
    </w:p>
    <w:p w14:paraId="5425B72C" w14:textId="77777777" w:rsidR="009C2A6C" w:rsidRPr="009C2A6C" w:rsidRDefault="009C2A6C" w:rsidP="009C2A6C">
      <w:pPr>
        <w:numPr>
          <w:ilvl w:val="0"/>
          <w:numId w:val="1"/>
        </w:numPr>
      </w:pPr>
      <w:r w:rsidRPr="009C2A6C">
        <w:rPr>
          <w:b/>
          <w:bCs/>
        </w:rPr>
        <w:t>Category:</w:t>
      </w:r>
    </w:p>
    <w:p w14:paraId="45F0FBA9" w14:textId="77777777" w:rsidR="009C2A6C" w:rsidRPr="009C2A6C" w:rsidRDefault="009C2A6C" w:rsidP="009C2A6C">
      <w:pPr>
        <w:numPr>
          <w:ilvl w:val="1"/>
          <w:numId w:val="1"/>
        </w:numPr>
      </w:pPr>
      <w:r w:rsidRPr="009C2A6C">
        <w:t>Attributes:</w:t>
      </w:r>
    </w:p>
    <w:p w14:paraId="48F352B8" w14:textId="77777777" w:rsidR="009C2A6C" w:rsidRPr="009C2A6C" w:rsidRDefault="009C2A6C" w:rsidP="009C2A6C">
      <w:pPr>
        <w:numPr>
          <w:ilvl w:val="2"/>
          <w:numId w:val="1"/>
        </w:numPr>
      </w:pPr>
      <w:proofErr w:type="spellStart"/>
      <w:r w:rsidRPr="009C2A6C">
        <w:t>categoryId</w:t>
      </w:r>
      <w:proofErr w:type="spellEnd"/>
      <w:r w:rsidRPr="009C2A6C">
        <w:t xml:space="preserve"> (Primary Key)</w:t>
      </w:r>
    </w:p>
    <w:p w14:paraId="39B92BE5" w14:textId="77777777" w:rsidR="009C2A6C" w:rsidRPr="009C2A6C" w:rsidRDefault="009C2A6C" w:rsidP="009C2A6C">
      <w:pPr>
        <w:numPr>
          <w:ilvl w:val="2"/>
          <w:numId w:val="1"/>
        </w:numPr>
      </w:pPr>
      <w:proofErr w:type="spellStart"/>
      <w:r w:rsidRPr="009C2A6C">
        <w:t>categoryName</w:t>
      </w:r>
      <w:proofErr w:type="spellEnd"/>
    </w:p>
    <w:p w14:paraId="0FD5BBDF" w14:textId="77777777" w:rsidR="009C2A6C" w:rsidRPr="009C2A6C" w:rsidRDefault="009C2A6C" w:rsidP="009C2A6C">
      <w:pPr>
        <w:numPr>
          <w:ilvl w:val="2"/>
          <w:numId w:val="1"/>
        </w:numPr>
      </w:pPr>
      <w:r w:rsidRPr="009C2A6C">
        <w:t>description</w:t>
      </w:r>
    </w:p>
    <w:p w14:paraId="15951F06" w14:textId="77777777" w:rsidR="009C2A6C" w:rsidRPr="009C2A6C" w:rsidRDefault="009C2A6C" w:rsidP="009C2A6C">
      <w:pPr>
        <w:numPr>
          <w:ilvl w:val="1"/>
          <w:numId w:val="1"/>
        </w:numPr>
      </w:pPr>
      <w:r w:rsidRPr="009C2A6C">
        <w:t>Relationships:</w:t>
      </w:r>
    </w:p>
    <w:p w14:paraId="14D3E7D3" w14:textId="77777777" w:rsidR="009C2A6C" w:rsidRPr="009C2A6C" w:rsidRDefault="009C2A6C" w:rsidP="009C2A6C">
      <w:pPr>
        <w:numPr>
          <w:ilvl w:val="2"/>
          <w:numId w:val="1"/>
        </w:numPr>
      </w:pPr>
      <w:r w:rsidRPr="009C2A6C">
        <w:t>One-to-Many with Product</w:t>
      </w:r>
    </w:p>
    <w:p w14:paraId="20713770" w14:textId="77777777" w:rsidR="009C2A6C" w:rsidRPr="009C2A6C" w:rsidRDefault="009C2A6C" w:rsidP="009C2A6C">
      <w:pPr>
        <w:numPr>
          <w:ilvl w:val="0"/>
          <w:numId w:val="1"/>
        </w:numPr>
      </w:pPr>
      <w:r w:rsidRPr="009C2A6C">
        <w:rPr>
          <w:b/>
          <w:bCs/>
        </w:rPr>
        <w:t>Delivery:</w:t>
      </w:r>
    </w:p>
    <w:p w14:paraId="3268767D" w14:textId="77777777" w:rsidR="009C2A6C" w:rsidRPr="009C2A6C" w:rsidRDefault="009C2A6C" w:rsidP="009C2A6C">
      <w:pPr>
        <w:numPr>
          <w:ilvl w:val="1"/>
          <w:numId w:val="1"/>
        </w:numPr>
      </w:pPr>
      <w:r w:rsidRPr="009C2A6C">
        <w:t>Attributes:</w:t>
      </w:r>
    </w:p>
    <w:p w14:paraId="6C967917" w14:textId="77777777" w:rsidR="009C2A6C" w:rsidRPr="009C2A6C" w:rsidRDefault="009C2A6C" w:rsidP="009C2A6C">
      <w:pPr>
        <w:numPr>
          <w:ilvl w:val="2"/>
          <w:numId w:val="1"/>
        </w:numPr>
      </w:pPr>
      <w:proofErr w:type="spellStart"/>
      <w:r w:rsidRPr="009C2A6C">
        <w:t>deliveryId</w:t>
      </w:r>
      <w:proofErr w:type="spellEnd"/>
      <w:r w:rsidRPr="009C2A6C">
        <w:t xml:space="preserve"> (Primary Key)</w:t>
      </w:r>
    </w:p>
    <w:p w14:paraId="63B065D5" w14:textId="77777777" w:rsidR="009C2A6C" w:rsidRPr="009C2A6C" w:rsidRDefault="009C2A6C" w:rsidP="009C2A6C">
      <w:pPr>
        <w:numPr>
          <w:ilvl w:val="2"/>
          <w:numId w:val="1"/>
        </w:numPr>
      </w:pPr>
      <w:proofErr w:type="spellStart"/>
      <w:r w:rsidRPr="009C2A6C">
        <w:t>shipmentId</w:t>
      </w:r>
      <w:proofErr w:type="spellEnd"/>
      <w:r w:rsidRPr="009C2A6C">
        <w:t xml:space="preserve"> (Foreign Key)</w:t>
      </w:r>
    </w:p>
    <w:p w14:paraId="013F8D9A" w14:textId="77777777" w:rsidR="009C2A6C" w:rsidRPr="009C2A6C" w:rsidRDefault="009C2A6C" w:rsidP="009C2A6C">
      <w:pPr>
        <w:numPr>
          <w:ilvl w:val="2"/>
          <w:numId w:val="1"/>
        </w:numPr>
      </w:pPr>
      <w:proofErr w:type="spellStart"/>
      <w:r w:rsidRPr="009C2A6C">
        <w:t>deliveryDate</w:t>
      </w:r>
      <w:proofErr w:type="spellEnd"/>
    </w:p>
    <w:p w14:paraId="7E27EBAA" w14:textId="77777777" w:rsidR="009C2A6C" w:rsidRPr="009C2A6C" w:rsidRDefault="009C2A6C" w:rsidP="009C2A6C">
      <w:pPr>
        <w:numPr>
          <w:ilvl w:val="2"/>
          <w:numId w:val="1"/>
        </w:numPr>
      </w:pPr>
      <w:proofErr w:type="spellStart"/>
      <w:r w:rsidRPr="009C2A6C">
        <w:t>deliveredBy</w:t>
      </w:r>
      <w:proofErr w:type="spellEnd"/>
    </w:p>
    <w:p w14:paraId="5C88C4BB" w14:textId="77777777" w:rsidR="009C2A6C" w:rsidRPr="009C2A6C" w:rsidRDefault="009C2A6C" w:rsidP="009C2A6C">
      <w:pPr>
        <w:numPr>
          <w:ilvl w:val="1"/>
          <w:numId w:val="1"/>
        </w:numPr>
      </w:pPr>
      <w:r w:rsidRPr="009C2A6C">
        <w:t>Relationships:</w:t>
      </w:r>
    </w:p>
    <w:p w14:paraId="05F01593" w14:textId="77777777" w:rsidR="009C2A6C" w:rsidRPr="009C2A6C" w:rsidRDefault="009C2A6C" w:rsidP="009C2A6C">
      <w:pPr>
        <w:numPr>
          <w:ilvl w:val="2"/>
          <w:numId w:val="1"/>
        </w:numPr>
      </w:pPr>
      <w:r w:rsidRPr="009C2A6C">
        <w:t>Many-to-One with Shipment</w:t>
      </w:r>
    </w:p>
    <w:p w14:paraId="6678617F" w14:textId="77777777" w:rsidR="009C2A6C" w:rsidRPr="009C2A6C" w:rsidRDefault="009C2A6C" w:rsidP="009C2A6C">
      <w:pPr>
        <w:numPr>
          <w:ilvl w:val="0"/>
          <w:numId w:val="1"/>
        </w:numPr>
      </w:pPr>
      <w:r w:rsidRPr="009C2A6C">
        <w:rPr>
          <w:b/>
          <w:bCs/>
        </w:rPr>
        <w:t>Refund:</w:t>
      </w:r>
    </w:p>
    <w:p w14:paraId="33412EB6" w14:textId="77777777" w:rsidR="009C2A6C" w:rsidRPr="009C2A6C" w:rsidRDefault="009C2A6C" w:rsidP="009C2A6C">
      <w:pPr>
        <w:numPr>
          <w:ilvl w:val="1"/>
          <w:numId w:val="1"/>
        </w:numPr>
      </w:pPr>
      <w:r w:rsidRPr="009C2A6C">
        <w:t>Attributes:</w:t>
      </w:r>
    </w:p>
    <w:p w14:paraId="66A9D355" w14:textId="77777777" w:rsidR="009C2A6C" w:rsidRPr="009C2A6C" w:rsidRDefault="009C2A6C" w:rsidP="009C2A6C">
      <w:pPr>
        <w:numPr>
          <w:ilvl w:val="2"/>
          <w:numId w:val="1"/>
        </w:numPr>
      </w:pPr>
      <w:proofErr w:type="spellStart"/>
      <w:r w:rsidRPr="009C2A6C">
        <w:t>refundId</w:t>
      </w:r>
      <w:proofErr w:type="spellEnd"/>
      <w:r w:rsidRPr="009C2A6C">
        <w:t xml:space="preserve"> (Primary Key)</w:t>
      </w:r>
    </w:p>
    <w:p w14:paraId="1C1D4E34" w14:textId="77777777" w:rsidR="009C2A6C" w:rsidRPr="009C2A6C" w:rsidRDefault="009C2A6C" w:rsidP="009C2A6C">
      <w:pPr>
        <w:numPr>
          <w:ilvl w:val="2"/>
          <w:numId w:val="1"/>
        </w:numPr>
      </w:pPr>
      <w:proofErr w:type="spellStart"/>
      <w:r w:rsidRPr="009C2A6C">
        <w:t>orderId</w:t>
      </w:r>
      <w:proofErr w:type="spellEnd"/>
      <w:r w:rsidRPr="009C2A6C">
        <w:t xml:space="preserve"> (Foreign Key)</w:t>
      </w:r>
    </w:p>
    <w:p w14:paraId="2B4DF111" w14:textId="77777777" w:rsidR="009C2A6C" w:rsidRPr="009C2A6C" w:rsidRDefault="009C2A6C" w:rsidP="009C2A6C">
      <w:pPr>
        <w:numPr>
          <w:ilvl w:val="2"/>
          <w:numId w:val="1"/>
        </w:numPr>
      </w:pPr>
      <w:proofErr w:type="spellStart"/>
      <w:r w:rsidRPr="009C2A6C">
        <w:t>refundAmount</w:t>
      </w:r>
      <w:proofErr w:type="spellEnd"/>
    </w:p>
    <w:p w14:paraId="6825DA49" w14:textId="77777777" w:rsidR="009C2A6C" w:rsidRPr="009C2A6C" w:rsidRDefault="009C2A6C" w:rsidP="009C2A6C">
      <w:pPr>
        <w:numPr>
          <w:ilvl w:val="2"/>
          <w:numId w:val="1"/>
        </w:numPr>
      </w:pPr>
      <w:proofErr w:type="spellStart"/>
      <w:r w:rsidRPr="009C2A6C">
        <w:t>refundDate</w:t>
      </w:r>
      <w:proofErr w:type="spellEnd"/>
    </w:p>
    <w:p w14:paraId="0F341CCE" w14:textId="77777777" w:rsidR="009C2A6C" w:rsidRPr="009C2A6C" w:rsidRDefault="009C2A6C" w:rsidP="009C2A6C">
      <w:pPr>
        <w:numPr>
          <w:ilvl w:val="1"/>
          <w:numId w:val="1"/>
        </w:numPr>
      </w:pPr>
      <w:r w:rsidRPr="009C2A6C">
        <w:t>Relationships:</w:t>
      </w:r>
    </w:p>
    <w:p w14:paraId="5D41CF18" w14:textId="77777777" w:rsidR="009C2A6C" w:rsidRPr="009C2A6C" w:rsidRDefault="009C2A6C" w:rsidP="009C2A6C">
      <w:pPr>
        <w:numPr>
          <w:ilvl w:val="2"/>
          <w:numId w:val="1"/>
        </w:numPr>
      </w:pPr>
      <w:r w:rsidRPr="009C2A6C">
        <w:t>One-to-One with Order</w:t>
      </w:r>
    </w:p>
    <w:p w14:paraId="40B2B7C4" w14:textId="77777777" w:rsidR="009C2A6C" w:rsidRPr="009C2A6C" w:rsidRDefault="009C2A6C" w:rsidP="009C2A6C">
      <w:pPr>
        <w:numPr>
          <w:ilvl w:val="0"/>
          <w:numId w:val="1"/>
        </w:numPr>
      </w:pPr>
      <w:proofErr w:type="spellStart"/>
      <w:r w:rsidRPr="009C2A6C">
        <w:rPr>
          <w:b/>
          <w:bCs/>
        </w:rPr>
        <w:t>SupportTicket</w:t>
      </w:r>
      <w:proofErr w:type="spellEnd"/>
      <w:r w:rsidRPr="009C2A6C">
        <w:rPr>
          <w:b/>
          <w:bCs/>
        </w:rPr>
        <w:t>:</w:t>
      </w:r>
    </w:p>
    <w:p w14:paraId="2340B132" w14:textId="77777777" w:rsidR="009C2A6C" w:rsidRPr="009C2A6C" w:rsidRDefault="009C2A6C" w:rsidP="009C2A6C">
      <w:pPr>
        <w:numPr>
          <w:ilvl w:val="1"/>
          <w:numId w:val="1"/>
        </w:numPr>
      </w:pPr>
      <w:r w:rsidRPr="009C2A6C">
        <w:lastRenderedPageBreak/>
        <w:t>Attributes:</w:t>
      </w:r>
    </w:p>
    <w:p w14:paraId="03DAA096" w14:textId="77777777" w:rsidR="009C2A6C" w:rsidRPr="009C2A6C" w:rsidRDefault="009C2A6C" w:rsidP="009C2A6C">
      <w:pPr>
        <w:numPr>
          <w:ilvl w:val="2"/>
          <w:numId w:val="1"/>
        </w:numPr>
      </w:pPr>
      <w:proofErr w:type="spellStart"/>
      <w:r w:rsidRPr="009C2A6C">
        <w:t>ticketId</w:t>
      </w:r>
      <w:proofErr w:type="spellEnd"/>
      <w:r w:rsidRPr="009C2A6C">
        <w:t xml:space="preserve"> (Primary Key)</w:t>
      </w:r>
    </w:p>
    <w:p w14:paraId="754F50AA" w14:textId="77777777" w:rsidR="009C2A6C" w:rsidRPr="009C2A6C" w:rsidRDefault="009C2A6C" w:rsidP="009C2A6C">
      <w:pPr>
        <w:numPr>
          <w:ilvl w:val="2"/>
          <w:numId w:val="1"/>
        </w:numPr>
      </w:pPr>
      <w:proofErr w:type="spellStart"/>
      <w:r w:rsidRPr="009C2A6C">
        <w:t>issueDescription</w:t>
      </w:r>
      <w:proofErr w:type="spellEnd"/>
    </w:p>
    <w:p w14:paraId="7ED6701B" w14:textId="77777777" w:rsidR="009C2A6C" w:rsidRPr="009C2A6C" w:rsidRDefault="009C2A6C" w:rsidP="009C2A6C">
      <w:pPr>
        <w:numPr>
          <w:ilvl w:val="2"/>
          <w:numId w:val="1"/>
        </w:numPr>
      </w:pPr>
      <w:r w:rsidRPr="009C2A6C">
        <w:t>status</w:t>
      </w:r>
    </w:p>
    <w:p w14:paraId="0397C0CF" w14:textId="77777777" w:rsidR="009C2A6C" w:rsidRPr="009C2A6C" w:rsidRDefault="009C2A6C" w:rsidP="009C2A6C">
      <w:pPr>
        <w:numPr>
          <w:ilvl w:val="2"/>
          <w:numId w:val="1"/>
        </w:numPr>
      </w:pPr>
      <w:proofErr w:type="spellStart"/>
      <w:r w:rsidRPr="009C2A6C">
        <w:t>customerId</w:t>
      </w:r>
      <w:proofErr w:type="spellEnd"/>
      <w:r w:rsidRPr="009C2A6C">
        <w:t xml:space="preserve"> (Foreign Key)</w:t>
      </w:r>
    </w:p>
    <w:p w14:paraId="6FCC888F" w14:textId="77777777" w:rsidR="009C2A6C" w:rsidRPr="009C2A6C" w:rsidRDefault="009C2A6C" w:rsidP="009C2A6C">
      <w:pPr>
        <w:numPr>
          <w:ilvl w:val="1"/>
          <w:numId w:val="1"/>
        </w:numPr>
      </w:pPr>
      <w:r w:rsidRPr="009C2A6C">
        <w:t>Relationships:</w:t>
      </w:r>
    </w:p>
    <w:p w14:paraId="149FBB1B" w14:textId="77777777" w:rsidR="009C2A6C" w:rsidRPr="009C2A6C" w:rsidRDefault="009C2A6C" w:rsidP="009C2A6C">
      <w:pPr>
        <w:numPr>
          <w:ilvl w:val="2"/>
          <w:numId w:val="1"/>
        </w:numPr>
      </w:pPr>
      <w:r w:rsidRPr="009C2A6C">
        <w:t>Many-to-One with Customer</w:t>
      </w:r>
    </w:p>
    <w:p w14:paraId="4ED9B6AD" w14:textId="77777777" w:rsidR="009C2A6C" w:rsidRPr="009C2A6C" w:rsidRDefault="009C2A6C" w:rsidP="009C2A6C">
      <w:pPr>
        <w:numPr>
          <w:ilvl w:val="0"/>
          <w:numId w:val="1"/>
        </w:numPr>
      </w:pPr>
      <w:r w:rsidRPr="009C2A6C">
        <w:rPr>
          <w:b/>
          <w:bCs/>
        </w:rPr>
        <w:t>Coupon:</w:t>
      </w:r>
    </w:p>
    <w:p w14:paraId="1141E9B6" w14:textId="77777777" w:rsidR="009C2A6C" w:rsidRPr="009C2A6C" w:rsidRDefault="009C2A6C" w:rsidP="009C2A6C">
      <w:pPr>
        <w:numPr>
          <w:ilvl w:val="1"/>
          <w:numId w:val="1"/>
        </w:numPr>
      </w:pPr>
      <w:r w:rsidRPr="009C2A6C">
        <w:t>Attributes:</w:t>
      </w:r>
    </w:p>
    <w:p w14:paraId="28AF9CF2" w14:textId="77777777" w:rsidR="009C2A6C" w:rsidRPr="009C2A6C" w:rsidRDefault="009C2A6C" w:rsidP="009C2A6C">
      <w:pPr>
        <w:numPr>
          <w:ilvl w:val="2"/>
          <w:numId w:val="1"/>
        </w:numPr>
      </w:pPr>
      <w:proofErr w:type="spellStart"/>
      <w:r w:rsidRPr="009C2A6C">
        <w:t>couponId</w:t>
      </w:r>
      <w:proofErr w:type="spellEnd"/>
      <w:r w:rsidRPr="009C2A6C">
        <w:t xml:space="preserve"> (Primary Key)</w:t>
      </w:r>
    </w:p>
    <w:p w14:paraId="7424C1BC" w14:textId="77777777" w:rsidR="009C2A6C" w:rsidRPr="009C2A6C" w:rsidRDefault="009C2A6C" w:rsidP="009C2A6C">
      <w:pPr>
        <w:numPr>
          <w:ilvl w:val="2"/>
          <w:numId w:val="1"/>
        </w:numPr>
      </w:pPr>
      <w:proofErr w:type="spellStart"/>
      <w:r w:rsidRPr="009C2A6C">
        <w:t>couponCode</w:t>
      </w:r>
      <w:proofErr w:type="spellEnd"/>
    </w:p>
    <w:p w14:paraId="412930A0" w14:textId="77777777" w:rsidR="009C2A6C" w:rsidRPr="009C2A6C" w:rsidRDefault="009C2A6C" w:rsidP="009C2A6C">
      <w:pPr>
        <w:numPr>
          <w:ilvl w:val="2"/>
          <w:numId w:val="1"/>
        </w:numPr>
      </w:pPr>
      <w:proofErr w:type="spellStart"/>
      <w:r w:rsidRPr="009C2A6C">
        <w:t>discountPercentage</w:t>
      </w:r>
      <w:proofErr w:type="spellEnd"/>
    </w:p>
    <w:p w14:paraId="643B302E" w14:textId="77777777" w:rsidR="009C2A6C" w:rsidRPr="009C2A6C" w:rsidRDefault="009C2A6C" w:rsidP="009C2A6C">
      <w:pPr>
        <w:numPr>
          <w:ilvl w:val="2"/>
          <w:numId w:val="1"/>
        </w:numPr>
      </w:pPr>
      <w:proofErr w:type="spellStart"/>
      <w:r w:rsidRPr="009C2A6C">
        <w:t>expiryDate</w:t>
      </w:r>
      <w:proofErr w:type="spellEnd"/>
    </w:p>
    <w:p w14:paraId="4DB44E8B" w14:textId="77777777" w:rsidR="009C2A6C" w:rsidRPr="009C2A6C" w:rsidRDefault="009C2A6C" w:rsidP="009C2A6C">
      <w:pPr>
        <w:numPr>
          <w:ilvl w:val="1"/>
          <w:numId w:val="1"/>
        </w:numPr>
      </w:pPr>
      <w:r w:rsidRPr="009C2A6C">
        <w:t>Relationships:</w:t>
      </w:r>
    </w:p>
    <w:p w14:paraId="193611AD" w14:textId="77777777" w:rsidR="009C2A6C" w:rsidRPr="009C2A6C" w:rsidRDefault="009C2A6C" w:rsidP="009C2A6C">
      <w:pPr>
        <w:numPr>
          <w:ilvl w:val="2"/>
          <w:numId w:val="1"/>
        </w:numPr>
      </w:pPr>
      <w:r w:rsidRPr="009C2A6C">
        <w:t>Many-to-One with Product</w:t>
      </w:r>
    </w:p>
    <w:p w14:paraId="4A50D1E5" w14:textId="77777777" w:rsidR="009C2A6C" w:rsidRPr="009C2A6C" w:rsidRDefault="00000000" w:rsidP="009C2A6C">
      <w:r>
        <w:pict w14:anchorId="77251119">
          <v:rect id="_x0000_i1026" style="width:0;height:1.5pt" o:hralign="center" o:hrstd="t" o:hr="t" fillcolor="#a0a0a0" stroked="f"/>
        </w:pict>
      </w:r>
    </w:p>
    <w:p w14:paraId="199112F0" w14:textId="77777777" w:rsidR="009C2A6C" w:rsidRPr="009C2A6C" w:rsidRDefault="009C2A6C" w:rsidP="009C2A6C">
      <w:pPr>
        <w:rPr>
          <w:b/>
          <w:bCs/>
        </w:rPr>
      </w:pPr>
      <w:r w:rsidRPr="009C2A6C">
        <w:rPr>
          <w:b/>
          <w:bCs/>
        </w:rPr>
        <w:t>Modules and Features:</w:t>
      </w:r>
    </w:p>
    <w:p w14:paraId="6D90455F" w14:textId="77777777" w:rsidR="009C2A6C" w:rsidRPr="009C2A6C" w:rsidRDefault="009C2A6C" w:rsidP="009C2A6C">
      <w:pPr>
        <w:numPr>
          <w:ilvl w:val="0"/>
          <w:numId w:val="2"/>
        </w:numPr>
      </w:pPr>
      <w:r w:rsidRPr="009C2A6C">
        <w:rPr>
          <w:b/>
          <w:bCs/>
        </w:rPr>
        <w:t>Vendor Management:</w:t>
      </w:r>
    </w:p>
    <w:p w14:paraId="52C23297" w14:textId="77777777" w:rsidR="009C2A6C" w:rsidRPr="009C2A6C" w:rsidRDefault="009C2A6C" w:rsidP="009C2A6C">
      <w:pPr>
        <w:numPr>
          <w:ilvl w:val="1"/>
          <w:numId w:val="2"/>
        </w:numPr>
      </w:pPr>
      <w:r w:rsidRPr="009C2A6C">
        <w:t>Features:</w:t>
      </w:r>
    </w:p>
    <w:p w14:paraId="7F1BA60A" w14:textId="77777777" w:rsidR="009C2A6C" w:rsidRPr="009C2A6C" w:rsidRDefault="009C2A6C" w:rsidP="009C2A6C">
      <w:pPr>
        <w:numPr>
          <w:ilvl w:val="2"/>
          <w:numId w:val="2"/>
        </w:numPr>
      </w:pPr>
      <w:r w:rsidRPr="009C2A6C">
        <w:t>Vendor registration and login.</w:t>
      </w:r>
    </w:p>
    <w:p w14:paraId="62BDD002" w14:textId="77777777" w:rsidR="009C2A6C" w:rsidRPr="009C2A6C" w:rsidRDefault="009C2A6C" w:rsidP="009C2A6C">
      <w:pPr>
        <w:numPr>
          <w:ilvl w:val="2"/>
          <w:numId w:val="2"/>
        </w:numPr>
      </w:pPr>
      <w:r w:rsidRPr="009C2A6C">
        <w:t>Manage product listings, including adding, updating, and removing products.</w:t>
      </w:r>
    </w:p>
    <w:p w14:paraId="26E1B8AA" w14:textId="77777777" w:rsidR="009C2A6C" w:rsidRPr="009C2A6C" w:rsidRDefault="009C2A6C" w:rsidP="009C2A6C">
      <w:pPr>
        <w:numPr>
          <w:ilvl w:val="2"/>
          <w:numId w:val="2"/>
        </w:numPr>
      </w:pPr>
      <w:r w:rsidRPr="009C2A6C">
        <w:t>View and manage orders, returns, and shipments.</w:t>
      </w:r>
    </w:p>
    <w:p w14:paraId="3C7626BA" w14:textId="77777777" w:rsidR="009C2A6C" w:rsidRPr="009C2A6C" w:rsidRDefault="009C2A6C" w:rsidP="009C2A6C">
      <w:pPr>
        <w:numPr>
          <w:ilvl w:val="2"/>
          <w:numId w:val="2"/>
        </w:numPr>
      </w:pPr>
      <w:r w:rsidRPr="009C2A6C">
        <w:t>View sales reports and product performance.</w:t>
      </w:r>
    </w:p>
    <w:p w14:paraId="1BB886AA" w14:textId="77777777" w:rsidR="009C2A6C" w:rsidRPr="009C2A6C" w:rsidRDefault="009C2A6C" w:rsidP="009C2A6C">
      <w:pPr>
        <w:numPr>
          <w:ilvl w:val="1"/>
          <w:numId w:val="2"/>
        </w:numPr>
      </w:pPr>
      <w:r w:rsidRPr="009C2A6C">
        <w:t>Entities Involved: Vendor, Product, Order</w:t>
      </w:r>
    </w:p>
    <w:p w14:paraId="1112DA1D" w14:textId="77777777" w:rsidR="009C2A6C" w:rsidRPr="009C2A6C" w:rsidRDefault="009C2A6C" w:rsidP="009C2A6C">
      <w:pPr>
        <w:numPr>
          <w:ilvl w:val="0"/>
          <w:numId w:val="2"/>
        </w:numPr>
      </w:pPr>
      <w:r w:rsidRPr="009C2A6C">
        <w:rPr>
          <w:b/>
          <w:bCs/>
        </w:rPr>
        <w:t>Product Management:</w:t>
      </w:r>
    </w:p>
    <w:p w14:paraId="1B464069" w14:textId="77777777" w:rsidR="009C2A6C" w:rsidRPr="009C2A6C" w:rsidRDefault="009C2A6C" w:rsidP="009C2A6C">
      <w:pPr>
        <w:numPr>
          <w:ilvl w:val="1"/>
          <w:numId w:val="2"/>
        </w:numPr>
      </w:pPr>
      <w:r w:rsidRPr="009C2A6C">
        <w:t>Features:</w:t>
      </w:r>
    </w:p>
    <w:p w14:paraId="7121C69F" w14:textId="77777777" w:rsidR="009C2A6C" w:rsidRPr="009C2A6C" w:rsidRDefault="009C2A6C" w:rsidP="009C2A6C">
      <w:pPr>
        <w:numPr>
          <w:ilvl w:val="2"/>
          <w:numId w:val="2"/>
        </w:numPr>
      </w:pPr>
      <w:r w:rsidRPr="009C2A6C">
        <w:t>Categorization of products.</w:t>
      </w:r>
    </w:p>
    <w:p w14:paraId="37CDB0BB" w14:textId="77777777" w:rsidR="009C2A6C" w:rsidRPr="009C2A6C" w:rsidRDefault="009C2A6C" w:rsidP="009C2A6C">
      <w:pPr>
        <w:numPr>
          <w:ilvl w:val="2"/>
          <w:numId w:val="2"/>
        </w:numPr>
      </w:pPr>
      <w:r w:rsidRPr="009C2A6C">
        <w:t>Manage stock levels, pricing, and discounts.</w:t>
      </w:r>
    </w:p>
    <w:p w14:paraId="6901D038" w14:textId="77777777" w:rsidR="009C2A6C" w:rsidRPr="009C2A6C" w:rsidRDefault="009C2A6C" w:rsidP="009C2A6C">
      <w:pPr>
        <w:numPr>
          <w:ilvl w:val="2"/>
          <w:numId w:val="2"/>
        </w:numPr>
      </w:pPr>
      <w:r w:rsidRPr="009C2A6C">
        <w:t>Add reviews and ratings.</w:t>
      </w:r>
    </w:p>
    <w:p w14:paraId="059DEFD4" w14:textId="77777777" w:rsidR="009C2A6C" w:rsidRPr="009C2A6C" w:rsidRDefault="009C2A6C" w:rsidP="009C2A6C">
      <w:pPr>
        <w:numPr>
          <w:ilvl w:val="1"/>
          <w:numId w:val="2"/>
        </w:numPr>
      </w:pPr>
      <w:r w:rsidRPr="009C2A6C">
        <w:t>Entities Involved: Product, Category, Discount, Review</w:t>
      </w:r>
    </w:p>
    <w:p w14:paraId="170658AE" w14:textId="77777777" w:rsidR="009C2A6C" w:rsidRPr="009C2A6C" w:rsidRDefault="009C2A6C" w:rsidP="009C2A6C">
      <w:pPr>
        <w:numPr>
          <w:ilvl w:val="0"/>
          <w:numId w:val="2"/>
        </w:numPr>
      </w:pPr>
      <w:r w:rsidRPr="009C2A6C">
        <w:rPr>
          <w:b/>
          <w:bCs/>
        </w:rPr>
        <w:t>Order Management:</w:t>
      </w:r>
    </w:p>
    <w:p w14:paraId="6984DBAF" w14:textId="77777777" w:rsidR="009C2A6C" w:rsidRPr="009C2A6C" w:rsidRDefault="009C2A6C" w:rsidP="009C2A6C">
      <w:pPr>
        <w:numPr>
          <w:ilvl w:val="1"/>
          <w:numId w:val="2"/>
        </w:numPr>
      </w:pPr>
      <w:r w:rsidRPr="009C2A6C">
        <w:t>Features:</w:t>
      </w:r>
    </w:p>
    <w:p w14:paraId="28ECA590" w14:textId="77777777" w:rsidR="009C2A6C" w:rsidRPr="009C2A6C" w:rsidRDefault="009C2A6C" w:rsidP="009C2A6C">
      <w:pPr>
        <w:numPr>
          <w:ilvl w:val="2"/>
          <w:numId w:val="2"/>
        </w:numPr>
      </w:pPr>
      <w:r w:rsidRPr="009C2A6C">
        <w:t>Place and track orders.</w:t>
      </w:r>
    </w:p>
    <w:p w14:paraId="199848C0" w14:textId="77777777" w:rsidR="009C2A6C" w:rsidRPr="009C2A6C" w:rsidRDefault="009C2A6C" w:rsidP="009C2A6C">
      <w:pPr>
        <w:numPr>
          <w:ilvl w:val="2"/>
          <w:numId w:val="2"/>
        </w:numPr>
      </w:pPr>
      <w:r w:rsidRPr="009C2A6C">
        <w:t>Handle order cancellations and returns.</w:t>
      </w:r>
    </w:p>
    <w:p w14:paraId="022BB383" w14:textId="77777777" w:rsidR="009C2A6C" w:rsidRPr="009C2A6C" w:rsidRDefault="009C2A6C" w:rsidP="009C2A6C">
      <w:pPr>
        <w:numPr>
          <w:ilvl w:val="2"/>
          <w:numId w:val="2"/>
        </w:numPr>
      </w:pPr>
      <w:r w:rsidRPr="009C2A6C">
        <w:t>Generate invoices and manage order history.</w:t>
      </w:r>
    </w:p>
    <w:p w14:paraId="6192602F" w14:textId="77777777" w:rsidR="009C2A6C" w:rsidRPr="009C2A6C" w:rsidRDefault="009C2A6C" w:rsidP="009C2A6C">
      <w:pPr>
        <w:numPr>
          <w:ilvl w:val="1"/>
          <w:numId w:val="2"/>
        </w:numPr>
      </w:pPr>
      <w:r w:rsidRPr="009C2A6C">
        <w:lastRenderedPageBreak/>
        <w:t>Entities Involved: Order, Customer, Invoice</w:t>
      </w:r>
    </w:p>
    <w:p w14:paraId="4780E2BD" w14:textId="77777777" w:rsidR="009C2A6C" w:rsidRPr="009C2A6C" w:rsidRDefault="009C2A6C" w:rsidP="009C2A6C">
      <w:pPr>
        <w:numPr>
          <w:ilvl w:val="0"/>
          <w:numId w:val="2"/>
        </w:numPr>
      </w:pPr>
      <w:r w:rsidRPr="009C2A6C">
        <w:rPr>
          <w:b/>
          <w:bCs/>
        </w:rPr>
        <w:t>Payment Gateway:</w:t>
      </w:r>
    </w:p>
    <w:p w14:paraId="36873A36" w14:textId="77777777" w:rsidR="009C2A6C" w:rsidRPr="009C2A6C" w:rsidRDefault="009C2A6C" w:rsidP="009C2A6C">
      <w:pPr>
        <w:numPr>
          <w:ilvl w:val="1"/>
          <w:numId w:val="2"/>
        </w:numPr>
      </w:pPr>
      <w:r w:rsidRPr="009C2A6C">
        <w:t>Features:</w:t>
      </w:r>
    </w:p>
    <w:p w14:paraId="7CD10361" w14:textId="77777777" w:rsidR="009C2A6C" w:rsidRPr="009C2A6C" w:rsidRDefault="009C2A6C" w:rsidP="009C2A6C">
      <w:pPr>
        <w:numPr>
          <w:ilvl w:val="2"/>
          <w:numId w:val="2"/>
        </w:numPr>
      </w:pPr>
      <w:r w:rsidRPr="009C2A6C">
        <w:t>Secure payment processing.</w:t>
      </w:r>
    </w:p>
    <w:p w14:paraId="797B914D" w14:textId="77777777" w:rsidR="009C2A6C" w:rsidRPr="009C2A6C" w:rsidRDefault="009C2A6C" w:rsidP="009C2A6C">
      <w:pPr>
        <w:numPr>
          <w:ilvl w:val="2"/>
          <w:numId w:val="2"/>
        </w:numPr>
      </w:pPr>
      <w:r w:rsidRPr="009C2A6C">
        <w:t>Handle refunds and commissions.</w:t>
      </w:r>
    </w:p>
    <w:p w14:paraId="14823AED" w14:textId="77777777" w:rsidR="009C2A6C" w:rsidRPr="009C2A6C" w:rsidRDefault="009C2A6C" w:rsidP="009C2A6C">
      <w:pPr>
        <w:numPr>
          <w:ilvl w:val="2"/>
          <w:numId w:val="2"/>
        </w:numPr>
      </w:pPr>
      <w:r w:rsidRPr="009C2A6C">
        <w:t>View payment history and transaction status.</w:t>
      </w:r>
    </w:p>
    <w:p w14:paraId="631B44A0" w14:textId="77777777" w:rsidR="009C2A6C" w:rsidRPr="009C2A6C" w:rsidRDefault="009C2A6C" w:rsidP="009C2A6C">
      <w:pPr>
        <w:numPr>
          <w:ilvl w:val="1"/>
          <w:numId w:val="2"/>
        </w:numPr>
      </w:pPr>
      <w:r w:rsidRPr="009C2A6C">
        <w:t>Entities Involved: Payment, Order, Refund</w:t>
      </w:r>
    </w:p>
    <w:p w14:paraId="2824A69D" w14:textId="77777777" w:rsidR="009C2A6C" w:rsidRPr="009C2A6C" w:rsidRDefault="009C2A6C" w:rsidP="009C2A6C">
      <w:pPr>
        <w:numPr>
          <w:ilvl w:val="0"/>
          <w:numId w:val="2"/>
        </w:numPr>
      </w:pPr>
      <w:r w:rsidRPr="009C2A6C">
        <w:rPr>
          <w:b/>
          <w:bCs/>
        </w:rPr>
        <w:t>Customer Service:</w:t>
      </w:r>
    </w:p>
    <w:p w14:paraId="21188B83" w14:textId="77777777" w:rsidR="009C2A6C" w:rsidRPr="009C2A6C" w:rsidRDefault="009C2A6C" w:rsidP="009C2A6C">
      <w:pPr>
        <w:numPr>
          <w:ilvl w:val="1"/>
          <w:numId w:val="2"/>
        </w:numPr>
      </w:pPr>
      <w:r w:rsidRPr="009C2A6C">
        <w:t>Features:</w:t>
      </w:r>
    </w:p>
    <w:p w14:paraId="45ACD617" w14:textId="77777777" w:rsidR="009C2A6C" w:rsidRPr="009C2A6C" w:rsidRDefault="009C2A6C" w:rsidP="009C2A6C">
      <w:pPr>
        <w:numPr>
          <w:ilvl w:val="2"/>
          <w:numId w:val="2"/>
        </w:numPr>
      </w:pPr>
      <w:r w:rsidRPr="009C2A6C">
        <w:t>Manage customer support tickets.</w:t>
      </w:r>
    </w:p>
    <w:p w14:paraId="129DFE5C" w14:textId="77777777" w:rsidR="009C2A6C" w:rsidRPr="009C2A6C" w:rsidRDefault="009C2A6C" w:rsidP="009C2A6C">
      <w:pPr>
        <w:numPr>
          <w:ilvl w:val="2"/>
          <w:numId w:val="2"/>
        </w:numPr>
      </w:pPr>
      <w:r w:rsidRPr="009C2A6C">
        <w:t>Address complaints and issues.</w:t>
      </w:r>
    </w:p>
    <w:p w14:paraId="5233C645" w14:textId="77777777" w:rsidR="009C2A6C" w:rsidRPr="009C2A6C" w:rsidRDefault="009C2A6C" w:rsidP="009C2A6C">
      <w:pPr>
        <w:numPr>
          <w:ilvl w:val="1"/>
          <w:numId w:val="2"/>
        </w:numPr>
      </w:pPr>
      <w:r w:rsidRPr="009C2A6C">
        <w:t xml:space="preserve">Entities Involved: </w:t>
      </w:r>
      <w:proofErr w:type="spellStart"/>
      <w:r w:rsidRPr="009C2A6C">
        <w:t>SupportTicket</w:t>
      </w:r>
      <w:proofErr w:type="spellEnd"/>
      <w:r w:rsidRPr="009C2A6C">
        <w:t>, Customer</w:t>
      </w:r>
    </w:p>
    <w:p w14:paraId="274A1D69" w14:textId="77777777" w:rsidR="009C2A6C" w:rsidRPr="009C2A6C" w:rsidRDefault="009C2A6C" w:rsidP="009C2A6C">
      <w:pPr>
        <w:numPr>
          <w:ilvl w:val="0"/>
          <w:numId w:val="2"/>
        </w:numPr>
      </w:pPr>
      <w:r w:rsidRPr="009C2A6C">
        <w:rPr>
          <w:b/>
          <w:bCs/>
        </w:rPr>
        <w:t>Shipment and Delivery:</w:t>
      </w:r>
    </w:p>
    <w:p w14:paraId="6156FE8A" w14:textId="77777777" w:rsidR="009C2A6C" w:rsidRPr="009C2A6C" w:rsidRDefault="009C2A6C" w:rsidP="009C2A6C">
      <w:pPr>
        <w:numPr>
          <w:ilvl w:val="1"/>
          <w:numId w:val="2"/>
        </w:numPr>
      </w:pPr>
      <w:r w:rsidRPr="009C2A6C">
        <w:t>Features:</w:t>
      </w:r>
    </w:p>
    <w:p w14:paraId="616FD337" w14:textId="77777777" w:rsidR="009C2A6C" w:rsidRPr="009C2A6C" w:rsidRDefault="009C2A6C" w:rsidP="009C2A6C">
      <w:pPr>
        <w:numPr>
          <w:ilvl w:val="2"/>
          <w:numId w:val="2"/>
        </w:numPr>
      </w:pPr>
      <w:r w:rsidRPr="009C2A6C">
        <w:t>Integrate with third-party shipping services.</w:t>
      </w:r>
    </w:p>
    <w:p w14:paraId="1A06D214" w14:textId="77777777" w:rsidR="009C2A6C" w:rsidRPr="009C2A6C" w:rsidRDefault="009C2A6C" w:rsidP="009C2A6C">
      <w:pPr>
        <w:numPr>
          <w:ilvl w:val="2"/>
          <w:numId w:val="2"/>
        </w:numPr>
      </w:pPr>
      <w:r w:rsidRPr="009C2A6C">
        <w:t>Track orders in transit.</w:t>
      </w:r>
    </w:p>
    <w:p w14:paraId="12B60EBA" w14:textId="77777777" w:rsidR="009C2A6C" w:rsidRPr="009C2A6C" w:rsidRDefault="009C2A6C" w:rsidP="009C2A6C">
      <w:pPr>
        <w:numPr>
          <w:ilvl w:val="2"/>
          <w:numId w:val="2"/>
        </w:numPr>
      </w:pPr>
      <w:r w:rsidRPr="009C2A6C">
        <w:t>Manage delivery schedules and update order statuses.</w:t>
      </w:r>
    </w:p>
    <w:p w14:paraId="6D5FB7A8" w14:textId="77777777" w:rsidR="009C2A6C" w:rsidRPr="009C2A6C" w:rsidRDefault="009C2A6C" w:rsidP="009C2A6C">
      <w:pPr>
        <w:numPr>
          <w:ilvl w:val="1"/>
          <w:numId w:val="2"/>
        </w:numPr>
      </w:pPr>
      <w:r w:rsidRPr="009C2A6C">
        <w:t>Entities Involved: Shipment, Delivery</w:t>
      </w:r>
    </w:p>
    <w:p w14:paraId="0C1589D1" w14:textId="77777777" w:rsidR="009C2A6C" w:rsidRPr="009C2A6C" w:rsidRDefault="009C2A6C" w:rsidP="009C2A6C">
      <w:pPr>
        <w:numPr>
          <w:ilvl w:val="0"/>
          <w:numId w:val="2"/>
        </w:numPr>
      </w:pPr>
      <w:r w:rsidRPr="009C2A6C">
        <w:rPr>
          <w:b/>
          <w:bCs/>
        </w:rPr>
        <w:t>Reporting Module:</w:t>
      </w:r>
    </w:p>
    <w:p w14:paraId="3154CC0D" w14:textId="77777777" w:rsidR="009C2A6C" w:rsidRPr="009C2A6C" w:rsidRDefault="009C2A6C" w:rsidP="009C2A6C">
      <w:pPr>
        <w:numPr>
          <w:ilvl w:val="1"/>
          <w:numId w:val="2"/>
        </w:numPr>
      </w:pPr>
      <w:r w:rsidRPr="009C2A6C">
        <w:t>Features:</w:t>
      </w:r>
    </w:p>
    <w:p w14:paraId="1D24E03F" w14:textId="77777777" w:rsidR="009C2A6C" w:rsidRPr="009C2A6C" w:rsidRDefault="009C2A6C" w:rsidP="009C2A6C">
      <w:pPr>
        <w:numPr>
          <w:ilvl w:val="2"/>
          <w:numId w:val="2"/>
        </w:numPr>
      </w:pPr>
      <w:r w:rsidRPr="009C2A6C">
        <w:t>Generate reports on sales, product performance, vendor performance, and customer interactions.</w:t>
      </w:r>
    </w:p>
    <w:p w14:paraId="2ABB9C57" w14:textId="77777777" w:rsidR="009C2A6C" w:rsidRPr="009C2A6C" w:rsidRDefault="009C2A6C" w:rsidP="009C2A6C">
      <w:pPr>
        <w:numPr>
          <w:ilvl w:val="2"/>
          <w:numId w:val="2"/>
        </w:numPr>
      </w:pPr>
      <w:r w:rsidRPr="009C2A6C">
        <w:t>Provide insights through dashboards and graphical reports.</w:t>
      </w:r>
    </w:p>
    <w:p w14:paraId="7A698C12" w14:textId="77777777" w:rsidR="009C2A6C" w:rsidRPr="009C2A6C" w:rsidRDefault="009C2A6C" w:rsidP="009C2A6C">
      <w:pPr>
        <w:numPr>
          <w:ilvl w:val="1"/>
          <w:numId w:val="2"/>
        </w:numPr>
      </w:pPr>
      <w:r w:rsidRPr="009C2A6C">
        <w:t>Entities Involved: Vendor, Order, Product</w:t>
      </w:r>
    </w:p>
    <w:p w14:paraId="3E2F7FE8" w14:textId="77777777" w:rsidR="009C2A6C" w:rsidRPr="009C2A6C" w:rsidRDefault="00000000" w:rsidP="009C2A6C">
      <w:r>
        <w:pict w14:anchorId="640DE850">
          <v:rect id="_x0000_i1027" style="width:0;height:1.5pt" o:hralign="center" o:hrstd="t" o:hr="t" fillcolor="#a0a0a0" stroked="f"/>
        </w:pict>
      </w:r>
    </w:p>
    <w:p w14:paraId="5ADB663E" w14:textId="77777777" w:rsidR="009C2A6C" w:rsidRPr="009C2A6C" w:rsidRDefault="009C2A6C" w:rsidP="009C2A6C">
      <w:pPr>
        <w:rPr>
          <w:b/>
          <w:bCs/>
        </w:rPr>
      </w:pPr>
      <w:r w:rsidRPr="009C2A6C">
        <w:rPr>
          <w:b/>
          <w:bCs/>
        </w:rPr>
        <w:t>Functional Requirements:</w:t>
      </w:r>
    </w:p>
    <w:p w14:paraId="2DEE34C3" w14:textId="77777777" w:rsidR="009C2A6C" w:rsidRPr="009C2A6C" w:rsidRDefault="009C2A6C" w:rsidP="009C2A6C">
      <w:pPr>
        <w:numPr>
          <w:ilvl w:val="0"/>
          <w:numId w:val="4"/>
        </w:numPr>
      </w:pPr>
      <w:r w:rsidRPr="009C2A6C">
        <w:t>Vendors can register, manage their products, and track orders.</w:t>
      </w:r>
    </w:p>
    <w:p w14:paraId="266AE752" w14:textId="77777777" w:rsidR="009C2A6C" w:rsidRPr="009C2A6C" w:rsidRDefault="009C2A6C" w:rsidP="009C2A6C">
      <w:pPr>
        <w:numPr>
          <w:ilvl w:val="0"/>
          <w:numId w:val="4"/>
        </w:numPr>
      </w:pPr>
      <w:r w:rsidRPr="009C2A6C">
        <w:t>Customers can browse products, add to cart, and checkout.</w:t>
      </w:r>
    </w:p>
    <w:p w14:paraId="6E38FD64" w14:textId="77777777" w:rsidR="009C2A6C" w:rsidRPr="009C2A6C" w:rsidRDefault="009C2A6C" w:rsidP="009C2A6C">
      <w:pPr>
        <w:numPr>
          <w:ilvl w:val="0"/>
          <w:numId w:val="4"/>
        </w:numPr>
      </w:pPr>
      <w:r w:rsidRPr="009C2A6C">
        <w:t>Support for multiple payment gateways.</w:t>
      </w:r>
    </w:p>
    <w:p w14:paraId="1B5DE5E8" w14:textId="77777777" w:rsidR="009C2A6C" w:rsidRPr="009C2A6C" w:rsidRDefault="009C2A6C" w:rsidP="009C2A6C">
      <w:pPr>
        <w:numPr>
          <w:ilvl w:val="0"/>
          <w:numId w:val="4"/>
        </w:numPr>
      </w:pPr>
      <w:r w:rsidRPr="009C2A6C">
        <w:t>Secure transaction processing.</w:t>
      </w:r>
    </w:p>
    <w:p w14:paraId="7C49C36E" w14:textId="77777777" w:rsidR="009C2A6C" w:rsidRPr="009C2A6C" w:rsidRDefault="009C2A6C" w:rsidP="009C2A6C">
      <w:pPr>
        <w:numPr>
          <w:ilvl w:val="0"/>
          <w:numId w:val="4"/>
        </w:numPr>
      </w:pPr>
      <w:r w:rsidRPr="009C2A6C">
        <w:t>Real-time shipment tracking for orders.</w:t>
      </w:r>
    </w:p>
    <w:p w14:paraId="34DB3E1C" w14:textId="77777777" w:rsidR="009C2A6C" w:rsidRPr="009C2A6C" w:rsidRDefault="009C2A6C" w:rsidP="009C2A6C">
      <w:pPr>
        <w:numPr>
          <w:ilvl w:val="0"/>
          <w:numId w:val="4"/>
        </w:numPr>
      </w:pPr>
      <w:r w:rsidRPr="009C2A6C">
        <w:t>Comprehensive reports for vendors and administrators.</w:t>
      </w:r>
    </w:p>
    <w:p w14:paraId="59EA886B" w14:textId="77777777" w:rsidR="009C2A6C" w:rsidRPr="009C2A6C" w:rsidRDefault="009C2A6C" w:rsidP="009C2A6C">
      <w:pPr>
        <w:rPr>
          <w:b/>
          <w:bCs/>
        </w:rPr>
      </w:pPr>
      <w:r w:rsidRPr="009C2A6C">
        <w:rPr>
          <w:b/>
          <w:bCs/>
        </w:rPr>
        <w:t>Non-Functional Requirements:</w:t>
      </w:r>
    </w:p>
    <w:p w14:paraId="15805F51" w14:textId="77777777" w:rsidR="009C2A6C" w:rsidRPr="009C2A6C" w:rsidRDefault="009C2A6C" w:rsidP="009C2A6C">
      <w:pPr>
        <w:numPr>
          <w:ilvl w:val="0"/>
          <w:numId w:val="5"/>
        </w:numPr>
      </w:pPr>
      <w:r w:rsidRPr="009C2A6C">
        <w:rPr>
          <w:b/>
          <w:bCs/>
        </w:rPr>
        <w:t>Scalability:</w:t>
      </w:r>
      <w:r w:rsidRPr="009C2A6C">
        <w:t xml:space="preserve"> Should handle increasing vendors and customers.</w:t>
      </w:r>
    </w:p>
    <w:p w14:paraId="78D57639" w14:textId="77777777" w:rsidR="009C2A6C" w:rsidRPr="009C2A6C" w:rsidRDefault="009C2A6C" w:rsidP="009C2A6C">
      <w:pPr>
        <w:numPr>
          <w:ilvl w:val="0"/>
          <w:numId w:val="5"/>
        </w:numPr>
      </w:pPr>
      <w:r w:rsidRPr="009C2A6C">
        <w:rPr>
          <w:b/>
          <w:bCs/>
        </w:rPr>
        <w:t>Performance:</w:t>
      </w:r>
      <w:r w:rsidRPr="009C2A6C">
        <w:t xml:space="preserve"> Optimized product searches and order placements.</w:t>
      </w:r>
    </w:p>
    <w:p w14:paraId="302553B5" w14:textId="77777777" w:rsidR="009C2A6C" w:rsidRPr="009C2A6C" w:rsidRDefault="009C2A6C" w:rsidP="009C2A6C">
      <w:pPr>
        <w:numPr>
          <w:ilvl w:val="0"/>
          <w:numId w:val="5"/>
        </w:numPr>
      </w:pPr>
      <w:r w:rsidRPr="009C2A6C">
        <w:rPr>
          <w:b/>
          <w:bCs/>
        </w:rPr>
        <w:lastRenderedPageBreak/>
        <w:t>Security:</w:t>
      </w:r>
      <w:r w:rsidRPr="009C2A6C">
        <w:t xml:space="preserve"> Secure payments and data protection for users.</w:t>
      </w:r>
    </w:p>
    <w:p w14:paraId="230908EB" w14:textId="77777777" w:rsidR="009C2A6C" w:rsidRPr="009C2A6C" w:rsidRDefault="009C2A6C" w:rsidP="009C2A6C">
      <w:r w:rsidRPr="009C2A6C">
        <w:t>This analysis serves as the blueprint for the E-Commerce Multivendor Platform development.</w:t>
      </w:r>
    </w:p>
    <w:p w14:paraId="35B60438" w14:textId="77777777" w:rsidR="00072402" w:rsidRDefault="00072402"/>
    <w:p w14:paraId="22CCAAFE" w14:textId="77777777" w:rsidR="00072402" w:rsidRDefault="00072402">
      <w:r>
        <w:br w:type="page"/>
      </w:r>
    </w:p>
    <w:p w14:paraId="125B2771" w14:textId="77777777" w:rsidR="009C2A6C" w:rsidRPr="009C2A6C" w:rsidRDefault="009C2A6C" w:rsidP="009C2A6C">
      <w:pPr>
        <w:rPr>
          <w:b/>
          <w:bCs/>
        </w:rPr>
      </w:pPr>
      <w:r w:rsidRPr="009C2A6C">
        <w:rPr>
          <w:b/>
          <w:bCs/>
        </w:rPr>
        <w:lastRenderedPageBreak/>
        <w:t>E-Commerce Multivendor Platform - Detailed Modules Description</w:t>
      </w:r>
    </w:p>
    <w:p w14:paraId="4E04C489" w14:textId="77777777" w:rsidR="009C2A6C" w:rsidRPr="009C2A6C" w:rsidRDefault="009C2A6C" w:rsidP="009C2A6C">
      <w:r w:rsidRPr="009C2A6C">
        <w:t>Here’s a more in-depth description of each module for your project, covering the functionalities, entities, and operations involved:</w:t>
      </w:r>
    </w:p>
    <w:p w14:paraId="27F4953C" w14:textId="77777777" w:rsidR="009C2A6C" w:rsidRPr="009C2A6C" w:rsidRDefault="00000000" w:rsidP="009C2A6C">
      <w:r>
        <w:pict w14:anchorId="72B2CD26">
          <v:rect id="_x0000_i1028" style="width:0;height:1.5pt" o:hralign="center" o:hrstd="t" o:hr="t" fillcolor="#a0a0a0" stroked="f"/>
        </w:pict>
      </w:r>
    </w:p>
    <w:p w14:paraId="6D0DF3FD" w14:textId="77777777" w:rsidR="009C2A6C" w:rsidRPr="009C2A6C" w:rsidRDefault="009C2A6C" w:rsidP="009C2A6C">
      <w:pPr>
        <w:rPr>
          <w:b/>
          <w:bCs/>
        </w:rPr>
      </w:pPr>
      <w:r w:rsidRPr="009C2A6C">
        <w:rPr>
          <w:b/>
          <w:bCs/>
        </w:rPr>
        <w:t>1. Vendor Management Module:</w:t>
      </w:r>
    </w:p>
    <w:p w14:paraId="4B561EE8" w14:textId="77777777" w:rsidR="009C2A6C" w:rsidRPr="009C2A6C" w:rsidRDefault="009C2A6C" w:rsidP="009C2A6C">
      <w:r w:rsidRPr="009C2A6C">
        <w:t>This module is responsible for managing all vendor-related activities, from product management to order tracking and handling returns.</w:t>
      </w:r>
    </w:p>
    <w:p w14:paraId="41EC76A2" w14:textId="77777777" w:rsidR="009C2A6C" w:rsidRPr="009C2A6C" w:rsidRDefault="009C2A6C" w:rsidP="009C2A6C">
      <w:r w:rsidRPr="009C2A6C">
        <w:rPr>
          <w:b/>
          <w:bCs/>
        </w:rPr>
        <w:t>Key Features:</w:t>
      </w:r>
    </w:p>
    <w:p w14:paraId="27900237" w14:textId="77777777" w:rsidR="009C2A6C" w:rsidRPr="009C2A6C" w:rsidRDefault="009C2A6C" w:rsidP="009C2A6C">
      <w:pPr>
        <w:numPr>
          <w:ilvl w:val="0"/>
          <w:numId w:val="6"/>
        </w:numPr>
      </w:pPr>
      <w:r w:rsidRPr="009C2A6C">
        <w:rPr>
          <w:b/>
          <w:bCs/>
        </w:rPr>
        <w:t>Vendor Registration &amp; Authentication:</w:t>
      </w:r>
    </w:p>
    <w:p w14:paraId="5AB1B7E5" w14:textId="77777777" w:rsidR="009C2A6C" w:rsidRPr="009C2A6C" w:rsidRDefault="009C2A6C" w:rsidP="009C2A6C">
      <w:pPr>
        <w:numPr>
          <w:ilvl w:val="1"/>
          <w:numId w:val="6"/>
        </w:numPr>
      </w:pPr>
      <w:r w:rsidRPr="009C2A6C">
        <w:t>Vendors can sign up and create their accounts by providing information like business name, email, password, and address.</w:t>
      </w:r>
    </w:p>
    <w:p w14:paraId="6EE8A3B5" w14:textId="77777777" w:rsidR="009C2A6C" w:rsidRPr="009C2A6C" w:rsidRDefault="009C2A6C" w:rsidP="009C2A6C">
      <w:pPr>
        <w:numPr>
          <w:ilvl w:val="1"/>
          <w:numId w:val="6"/>
        </w:numPr>
      </w:pPr>
      <w:r w:rsidRPr="009C2A6C">
        <w:t>Login functionality with secure authentication.</w:t>
      </w:r>
    </w:p>
    <w:p w14:paraId="6DDD3696" w14:textId="77777777" w:rsidR="009C2A6C" w:rsidRPr="009C2A6C" w:rsidRDefault="009C2A6C" w:rsidP="009C2A6C">
      <w:pPr>
        <w:numPr>
          <w:ilvl w:val="0"/>
          <w:numId w:val="6"/>
        </w:numPr>
      </w:pPr>
      <w:r w:rsidRPr="009C2A6C">
        <w:rPr>
          <w:b/>
          <w:bCs/>
        </w:rPr>
        <w:t>Vendor Dashboard:</w:t>
      </w:r>
    </w:p>
    <w:p w14:paraId="5A83FE9E" w14:textId="77777777" w:rsidR="009C2A6C" w:rsidRPr="009C2A6C" w:rsidRDefault="009C2A6C" w:rsidP="009C2A6C">
      <w:pPr>
        <w:numPr>
          <w:ilvl w:val="1"/>
          <w:numId w:val="6"/>
        </w:numPr>
      </w:pPr>
      <w:r w:rsidRPr="009C2A6C">
        <w:t>Displays an overview of sales, orders, and performance.</w:t>
      </w:r>
    </w:p>
    <w:p w14:paraId="14CBE36B" w14:textId="77777777" w:rsidR="009C2A6C" w:rsidRPr="009C2A6C" w:rsidRDefault="009C2A6C" w:rsidP="009C2A6C">
      <w:pPr>
        <w:numPr>
          <w:ilvl w:val="1"/>
          <w:numId w:val="6"/>
        </w:numPr>
      </w:pPr>
      <w:r w:rsidRPr="009C2A6C">
        <w:t>Analytics for product performance and order status.</w:t>
      </w:r>
    </w:p>
    <w:p w14:paraId="6CE0488D" w14:textId="77777777" w:rsidR="009C2A6C" w:rsidRPr="009C2A6C" w:rsidRDefault="009C2A6C" w:rsidP="009C2A6C">
      <w:pPr>
        <w:numPr>
          <w:ilvl w:val="0"/>
          <w:numId w:val="6"/>
        </w:numPr>
      </w:pPr>
      <w:r w:rsidRPr="009C2A6C">
        <w:rPr>
          <w:b/>
          <w:bCs/>
        </w:rPr>
        <w:t>Product Management:</w:t>
      </w:r>
    </w:p>
    <w:p w14:paraId="734C2A67" w14:textId="77777777" w:rsidR="009C2A6C" w:rsidRPr="009C2A6C" w:rsidRDefault="009C2A6C" w:rsidP="009C2A6C">
      <w:pPr>
        <w:numPr>
          <w:ilvl w:val="1"/>
          <w:numId w:val="6"/>
        </w:numPr>
      </w:pPr>
      <w:r w:rsidRPr="009C2A6C">
        <w:t>Vendors can create, update, and delete their product listings.</w:t>
      </w:r>
    </w:p>
    <w:p w14:paraId="4C03A1E3" w14:textId="77777777" w:rsidR="009C2A6C" w:rsidRPr="009C2A6C" w:rsidRDefault="009C2A6C" w:rsidP="009C2A6C">
      <w:pPr>
        <w:numPr>
          <w:ilvl w:val="1"/>
          <w:numId w:val="6"/>
        </w:numPr>
      </w:pPr>
      <w:r w:rsidRPr="009C2A6C">
        <w:t>Manage product information like name, description, price, stock, discounts, and category assignment.</w:t>
      </w:r>
    </w:p>
    <w:p w14:paraId="42664DAB" w14:textId="77777777" w:rsidR="009C2A6C" w:rsidRPr="009C2A6C" w:rsidRDefault="009C2A6C" w:rsidP="009C2A6C">
      <w:pPr>
        <w:numPr>
          <w:ilvl w:val="0"/>
          <w:numId w:val="6"/>
        </w:numPr>
      </w:pPr>
      <w:r w:rsidRPr="009C2A6C">
        <w:rPr>
          <w:b/>
          <w:bCs/>
        </w:rPr>
        <w:t>Order Management for Vendors:</w:t>
      </w:r>
    </w:p>
    <w:p w14:paraId="69BE688B" w14:textId="77777777" w:rsidR="009C2A6C" w:rsidRPr="009C2A6C" w:rsidRDefault="009C2A6C" w:rsidP="009C2A6C">
      <w:pPr>
        <w:numPr>
          <w:ilvl w:val="1"/>
          <w:numId w:val="6"/>
        </w:numPr>
      </w:pPr>
      <w:r w:rsidRPr="009C2A6C">
        <w:t>View all placed orders, including their statuses (pending, shipped, delivered).</w:t>
      </w:r>
    </w:p>
    <w:p w14:paraId="48BD8B04" w14:textId="77777777" w:rsidR="009C2A6C" w:rsidRPr="009C2A6C" w:rsidRDefault="009C2A6C" w:rsidP="009C2A6C">
      <w:pPr>
        <w:numPr>
          <w:ilvl w:val="1"/>
          <w:numId w:val="6"/>
        </w:numPr>
      </w:pPr>
      <w:r w:rsidRPr="009C2A6C">
        <w:t>Handle order cancellations, returns, and refunds.</w:t>
      </w:r>
    </w:p>
    <w:p w14:paraId="2A8AEF39" w14:textId="77777777" w:rsidR="009C2A6C" w:rsidRPr="009C2A6C" w:rsidRDefault="009C2A6C" w:rsidP="009C2A6C">
      <w:pPr>
        <w:numPr>
          <w:ilvl w:val="1"/>
          <w:numId w:val="6"/>
        </w:numPr>
      </w:pPr>
      <w:r w:rsidRPr="009C2A6C">
        <w:t>View transaction details, such as customer information and payment status.</w:t>
      </w:r>
    </w:p>
    <w:p w14:paraId="2F081E39" w14:textId="77777777" w:rsidR="009C2A6C" w:rsidRPr="009C2A6C" w:rsidRDefault="009C2A6C" w:rsidP="009C2A6C">
      <w:pPr>
        <w:numPr>
          <w:ilvl w:val="0"/>
          <w:numId w:val="6"/>
        </w:numPr>
      </w:pPr>
      <w:r w:rsidRPr="009C2A6C">
        <w:rPr>
          <w:b/>
          <w:bCs/>
        </w:rPr>
        <w:t>Sales Reports:</w:t>
      </w:r>
    </w:p>
    <w:p w14:paraId="657C333E" w14:textId="77777777" w:rsidR="009C2A6C" w:rsidRPr="009C2A6C" w:rsidRDefault="009C2A6C" w:rsidP="009C2A6C">
      <w:pPr>
        <w:numPr>
          <w:ilvl w:val="1"/>
          <w:numId w:val="6"/>
        </w:numPr>
      </w:pPr>
      <w:r w:rsidRPr="009C2A6C">
        <w:t>Generate reports on monthly/weekly sales, revenue, and product performance.</w:t>
      </w:r>
    </w:p>
    <w:p w14:paraId="68C6B6C0" w14:textId="77777777" w:rsidR="009C2A6C" w:rsidRPr="009C2A6C" w:rsidRDefault="009C2A6C" w:rsidP="009C2A6C">
      <w:pPr>
        <w:numPr>
          <w:ilvl w:val="1"/>
          <w:numId w:val="6"/>
        </w:numPr>
      </w:pPr>
      <w:r w:rsidRPr="009C2A6C">
        <w:t>Insights into the most popular products.</w:t>
      </w:r>
    </w:p>
    <w:p w14:paraId="2A5DCCCD" w14:textId="77777777" w:rsidR="009C2A6C" w:rsidRPr="009C2A6C" w:rsidRDefault="009C2A6C" w:rsidP="009C2A6C">
      <w:r w:rsidRPr="009C2A6C">
        <w:rPr>
          <w:b/>
          <w:bCs/>
        </w:rPr>
        <w:t>Entities Involved:</w:t>
      </w:r>
    </w:p>
    <w:p w14:paraId="6B86A146" w14:textId="77777777" w:rsidR="009C2A6C" w:rsidRPr="009C2A6C" w:rsidRDefault="009C2A6C" w:rsidP="009C2A6C">
      <w:pPr>
        <w:numPr>
          <w:ilvl w:val="0"/>
          <w:numId w:val="7"/>
        </w:numPr>
      </w:pPr>
      <w:r w:rsidRPr="009C2A6C">
        <w:t>Vendor</w:t>
      </w:r>
    </w:p>
    <w:p w14:paraId="26E5DB3D" w14:textId="77777777" w:rsidR="009C2A6C" w:rsidRPr="009C2A6C" w:rsidRDefault="009C2A6C" w:rsidP="009C2A6C">
      <w:pPr>
        <w:numPr>
          <w:ilvl w:val="0"/>
          <w:numId w:val="7"/>
        </w:numPr>
      </w:pPr>
      <w:r w:rsidRPr="009C2A6C">
        <w:t>Product</w:t>
      </w:r>
    </w:p>
    <w:p w14:paraId="5B1880B6" w14:textId="77777777" w:rsidR="009C2A6C" w:rsidRPr="009C2A6C" w:rsidRDefault="009C2A6C" w:rsidP="009C2A6C">
      <w:pPr>
        <w:numPr>
          <w:ilvl w:val="0"/>
          <w:numId w:val="7"/>
        </w:numPr>
      </w:pPr>
      <w:r w:rsidRPr="009C2A6C">
        <w:t>Order</w:t>
      </w:r>
    </w:p>
    <w:p w14:paraId="560E9FE1" w14:textId="77777777" w:rsidR="009C2A6C" w:rsidRPr="009C2A6C" w:rsidRDefault="009C2A6C" w:rsidP="009C2A6C">
      <w:pPr>
        <w:numPr>
          <w:ilvl w:val="0"/>
          <w:numId w:val="7"/>
        </w:numPr>
      </w:pPr>
      <w:r w:rsidRPr="009C2A6C">
        <w:t>Invoice</w:t>
      </w:r>
    </w:p>
    <w:p w14:paraId="0A186BCF" w14:textId="77777777" w:rsidR="009C2A6C" w:rsidRPr="009C2A6C" w:rsidRDefault="009C2A6C" w:rsidP="009C2A6C">
      <w:pPr>
        <w:numPr>
          <w:ilvl w:val="0"/>
          <w:numId w:val="7"/>
        </w:numPr>
      </w:pPr>
      <w:r w:rsidRPr="009C2A6C">
        <w:t>Shipment</w:t>
      </w:r>
    </w:p>
    <w:p w14:paraId="65EC9B58" w14:textId="77777777" w:rsidR="009C2A6C" w:rsidRPr="009C2A6C" w:rsidRDefault="00000000" w:rsidP="009C2A6C">
      <w:r>
        <w:pict w14:anchorId="50752B9B">
          <v:rect id="_x0000_i1029" style="width:0;height:1.5pt" o:hralign="center" o:hrstd="t" o:hr="t" fillcolor="#a0a0a0" stroked="f"/>
        </w:pict>
      </w:r>
    </w:p>
    <w:p w14:paraId="4110732F" w14:textId="77777777" w:rsidR="009C2A6C" w:rsidRPr="009C2A6C" w:rsidRDefault="009C2A6C" w:rsidP="009C2A6C">
      <w:pPr>
        <w:rPr>
          <w:b/>
          <w:bCs/>
        </w:rPr>
      </w:pPr>
      <w:r w:rsidRPr="009C2A6C">
        <w:rPr>
          <w:b/>
          <w:bCs/>
        </w:rPr>
        <w:t>2. Product Management Module:</w:t>
      </w:r>
    </w:p>
    <w:p w14:paraId="2F1FA15A" w14:textId="77777777" w:rsidR="009C2A6C" w:rsidRPr="009C2A6C" w:rsidRDefault="009C2A6C" w:rsidP="009C2A6C">
      <w:r w:rsidRPr="009C2A6C">
        <w:t>This module is responsible for the entire lifecycle of products available on the platform, including categorization, discounts, and stock management.</w:t>
      </w:r>
    </w:p>
    <w:p w14:paraId="6B7DB3EA" w14:textId="77777777" w:rsidR="009C2A6C" w:rsidRPr="009C2A6C" w:rsidRDefault="009C2A6C" w:rsidP="009C2A6C">
      <w:r w:rsidRPr="009C2A6C">
        <w:rPr>
          <w:b/>
          <w:bCs/>
        </w:rPr>
        <w:t>Key Features:</w:t>
      </w:r>
    </w:p>
    <w:p w14:paraId="506BF704" w14:textId="77777777" w:rsidR="009C2A6C" w:rsidRPr="009C2A6C" w:rsidRDefault="009C2A6C" w:rsidP="009C2A6C">
      <w:pPr>
        <w:numPr>
          <w:ilvl w:val="0"/>
          <w:numId w:val="8"/>
        </w:numPr>
      </w:pPr>
      <w:r w:rsidRPr="009C2A6C">
        <w:rPr>
          <w:b/>
          <w:bCs/>
        </w:rPr>
        <w:lastRenderedPageBreak/>
        <w:t>Product Listings:</w:t>
      </w:r>
    </w:p>
    <w:p w14:paraId="58F03A94" w14:textId="77777777" w:rsidR="009C2A6C" w:rsidRPr="009C2A6C" w:rsidRDefault="009C2A6C" w:rsidP="009C2A6C">
      <w:pPr>
        <w:numPr>
          <w:ilvl w:val="1"/>
          <w:numId w:val="8"/>
        </w:numPr>
      </w:pPr>
      <w:r w:rsidRPr="009C2A6C">
        <w:t>Vendors can list new products with attributes such as name, description, price, stock, images, and related categories.</w:t>
      </w:r>
    </w:p>
    <w:p w14:paraId="13042FB6" w14:textId="77777777" w:rsidR="009C2A6C" w:rsidRPr="009C2A6C" w:rsidRDefault="009C2A6C" w:rsidP="009C2A6C">
      <w:pPr>
        <w:numPr>
          <w:ilvl w:val="0"/>
          <w:numId w:val="8"/>
        </w:numPr>
      </w:pPr>
      <w:r w:rsidRPr="009C2A6C">
        <w:rPr>
          <w:b/>
          <w:bCs/>
        </w:rPr>
        <w:t>Product Categories:</w:t>
      </w:r>
    </w:p>
    <w:p w14:paraId="22A71AD5" w14:textId="77777777" w:rsidR="009C2A6C" w:rsidRPr="009C2A6C" w:rsidRDefault="009C2A6C" w:rsidP="009C2A6C">
      <w:pPr>
        <w:numPr>
          <w:ilvl w:val="1"/>
          <w:numId w:val="8"/>
        </w:numPr>
      </w:pPr>
      <w:r w:rsidRPr="009C2A6C">
        <w:t>Products are categorized (e.g., electronics, clothing) for easy navigation.</w:t>
      </w:r>
    </w:p>
    <w:p w14:paraId="7FBD1C51" w14:textId="77777777" w:rsidR="009C2A6C" w:rsidRPr="009C2A6C" w:rsidRDefault="009C2A6C" w:rsidP="009C2A6C">
      <w:pPr>
        <w:numPr>
          <w:ilvl w:val="1"/>
          <w:numId w:val="8"/>
        </w:numPr>
      </w:pPr>
      <w:r w:rsidRPr="009C2A6C">
        <w:t>Category management functionality allows administrators to create, edit, or remove categories.</w:t>
      </w:r>
    </w:p>
    <w:p w14:paraId="14F43F72" w14:textId="77777777" w:rsidR="009C2A6C" w:rsidRPr="009C2A6C" w:rsidRDefault="009C2A6C" w:rsidP="009C2A6C">
      <w:pPr>
        <w:numPr>
          <w:ilvl w:val="0"/>
          <w:numId w:val="8"/>
        </w:numPr>
      </w:pPr>
      <w:r w:rsidRPr="009C2A6C">
        <w:rPr>
          <w:b/>
          <w:bCs/>
        </w:rPr>
        <w:t>Discount Management:</w:t>
      </w:r>
    </w:p>
    <w:p w14:paraId="7932C12B" w14:textId="77777777" w:rsidR="009C2A6C" w:rsidRPr="009C2A6C" w:rsidRDefault="009C2A6C" w:rsidP="009C2A6C">
      <w:pPr>
        <w:numPr>
          <w:ilvl w:val="1"/>
          <w:numId w:val="8"/>
        </w:numPr>
      </w:pPr>
      <w:r w:rsidRPr="009C2A6C">
        <w:t>Vendors can assign discounts to products, set discount periods, and apply promotional offers.</w:t>
      </w:r>
    </w:p>
    <w:p w14:paraId="2B2976C6" w14:textId="77777777" w:rsidR="009C2A6C" w:rsidRPr="009C2A6C" w:rsidRDefault="009C2A6C" w:rsidP="009C2A6C">
      <w:pPr>
        <w:numPr>
          <w:ilvl w:val="0"/>
          <w:numId w:val="8"/>
        </w:numPr>
      </w:pPr>
      <w:r w:rsidRPr="009C2A6C">
        <w:rPr>
          <w:b/>
          <w:bCs/>
        </w:rPr>
        <w:t>Product Reviews:</w:t>
      </w:r>
    </w:p>
    <w:p w14:paraId="70BE4FFC" w14:textId="77777777" w:rsidR="009C2A6C" w:rsidRPr="009C2A6C" w:rsidRDefault="009C2A6C" w:rsidP="009C2A6C">
      <w:pPr>
        <w:numPr>
          <w:ilvl w:val="1"/>
          <w:numId w:val="8"/>
        </w:numPr>
      </w:pPr>
      <w:r w:rsidRPr="009C2A6C">
        <w:t>Customers can leave reviews and ratings on purchased products.</w:t>
      </w:r>
    </w:p>
    <w:p w14:paraId="500F7061" w14:textId="77777777" w:rsidR="009C2A6C" w:rsidRPr="009C2A6C" w:rsidRDefault="009C2A6C" w:rsidP="009C2A6C">
      <w:pPr>
        <w:numPr>
          <w:ilvl w:val="1"/>
          <w:numId w:val="8"/>
        </w:numPr>
      </w:pPr>
      <w:r w:rsidRPr="009C2A6C">
        <w:t>Vendors can view product reviews to assess customer feedback and improve offerings.</w:t>
      </w:r>
    </w:p>
    <w:p w14:paraId="7B572090" w14:textId="77777777" w:rsidR="009C2A6C" w:rsidRPr="009C2A6C" w:rsidRDefault="009C2A6C" w:rsidP="009C2A6C">
      <w:pPr>
        <w:numPr>
          <w:ilvl w:val="0"/>
          <w:numId w:val="8"/>
        </w:numPr>
      </w:pPr>
      <w:r w:rsidRPr="009C2A6C">
        <w:rPr>
          <w:b/>
          <w:bCs/>
        </w:rPr>
        <w:t>Stock Management:</w:t>
      </w:r>
    </w:p>
    <w:p w14:paraId="588920A8" w14:textId="77777777" w:rsidR="009C2A6C" w:rsidRPr="009C2A6C" w:rsidRDefault="009C2A6C" w:rsidP="009C2A6C">
      <w:pPr>
        <w:numPr>
          <w:ilvl w:val="1"/>
          <w:numId w:val="8"/>
        </w:numPr>
      </w:pPr>
      <w:r w:rsidRPr="009C2A6C">
        <w:t xml:space="preserve">Real-time stock updates whenever a product is </w:t>
      </w:r>
      <w:proofErr w:type="gramStart"/>
      <w:r w:rsidRPr="009C2A6C">
        <w:t>purchased</w:t>
      </w:r>
      <w:proofErr w:type="gramEnd"/>
      <w:r w:rsidRPr="009C2A6C">
        <w:t xml:space="preserve"> or a return is processed.</w:t>
      </w:r>
    </w:p>
    <w:p w14:paraId="1FB6C00C" w14:textId="77777777" w:rsidR="009C2A6C" w:rsidRPr="009C2A6C" w:rsidRDefault="009C2A6C" w:rsidP="009C2A6C">
      <w:pPr>
        <w:numPr>
          <w:ilvl w:val="1"/>
          <w:numId w:val="8"/>
        </w:numPr>
      </w:pPr>
      <w:r w:rsidRPr="009C2A6C">
        <w:t>Alert vendors when stock levels are low.</w:t>
      </w:r>
    </w:p>
    <w:p w14:paraId="40F25F3B" w14:textId="77777777" w:rsidR="009C2A6C" w:rsidRPr="009C2A6C" w:rsidRDefault="009C2A6C" w:rsidP="009C2A6C">
      <w:r w:rsidRPr="009C2A6C">
        <w:rPr>
          <w:b/>
          <w:bCs/>
        </w:rPr>
        <w:t>Entities Involved:</w:t>
      </w:r>
    </w:p>
    <w:p w14:paraId="2D3C303A" w14:textId="77777777" w:rsidR="009C2A6C" w:rsidRPr="009C2A6C" w:rsidRDefault="009C2A6C" w:rsidP="009C2A6C">
      <w:pPr>
        <w:numPr>
          <w:ilvl w:val="0"/>
          <w:numId w:val="9"/>
        </w:numPr>
      </w:pPr>
      <w:r w:rsidRPr="009C2A6C">
        <w:t>Product</w:t>
      </w:r>
    </w:p>
    <w:p w14:paraId="7912FA15" w14:textId="77777777" w:rsidR="009C2A6C" w:rsidRPr="009C2A6C" w:rsidRDefault="009C2A6C" w:rsidP="009C2A6C">
      <w:pPr>
        <w:numPr>
          <w:ilvl w:val="0"/>
          <w:numId w:val="9"/>
        </w:numPr>
      </w:pPr>
      <w:r w:rsidRPr="009C2A6C">
        <w:t>Category</w:t>
      </w:r>
    </w:p>
    <w:p w14:paraId="6810EFBD" w14:textId="77777777" w:rsidR="009C2A6C" w:rsidRPr="009C2A6C" w:rsidRDefault="009C2A6C" w:rsidP="009C2A6C">
      <w:pPr>
        <w:numPr>
          <w:ilvl w:val="0"/>
          <w:numId w:val="9"/>
        </w:numPr>
      </w:pPr>
      <w:r w:rsidRPr="009C2A6C">
        <w:t>Discount</w:t>
      </w:r>
    </w:p>
    <w:p w14:paraId="6CCA0617" w14:textId="77777777" w:rsidR="009C2A6C" w:rsidRPr="009C2A6C" w:rsidRDefault="009C2A6C" w:rsidP="009C2A6C">
      <w:pPr>
        <w:numPr>
          <w:ilvl w:val="0"/>
          <w:numId w:val="9"/>
        </w:numPr>
      </w:pPr>
      <w:r w:rsidRPr="009C2A6C">
        <w:t>Review</w:t>
      </w:r>
    </w:p>
    <w:p w14:paraId="1D5897CB" w14:textId="77777777" w:rsidR="009C2A6C" w:rsidRPr="009C2A6C" w:rsidRDefault="00000000" w:rsidP="009C2A6C">
      <w:r>
        <w:pict w14:anchorId="3A16CAD3">
          <v:rect id="_x0000_i1030" style="width:0;height:1.5pt" o:hralign="center" o:hrstd="t" o:hr="t" fillcolor="#a0a0a0" stroked="f"/>
        </w:pict>
      </w:r>
    </w:p>
    <w:p w14:paraId="6AC40EE6" w14:textId="77777777" w:rsidR="009C2A6C" w:rsidRPr="009C2A6C" w:rsidRDefault="009C2A6C" w:rsidP="009C2A6C">
      <w:pPr>
        <w:rPr>
          <w:b/>
          <w:bCs/>
        </w:rPr>
      </w:pPr>
      <w:r w:rsidRPr="009C2A6C">
        <w:rPr>
          <w:b/>
          <w:bCs/>
        </w:rPr>
        <w:t>3. Order Management Module:</w:t>
      </w:r>
    </w:p>
    <w:p w14:paraId="7E7C8AAE" w14:textId="77777777" w:rsidR="009C2A6C" w:rsidRPr="009C2A6C" w:rsidRDefault="009C2A6C" w:rsidP="009C2A6C">
      <w:r w:rsidRPr="009C2A6C">
        <w:t>This module handles the complete order lifecycle, from cart to checkout, tracking, and returns.</w:t>
      </w:r>
    </w:p>
    <w:p w14:paraId="0AE14274" w14:textId="77777777" w:rsidR="009C2A6C" w:rsidRPr="009C2A6C" w:rsidRDefault="009C2A6C" w:rsidP="009C2A6C">
      <w:r w:rsidRPr="009C2A6C">
        <w:rPr>
          <w:b/>
          <w:bCs/>
        </w:rPr>
        <w:t>Key Features:</w:t>
      </w:r>
    </w:p>
    <w:p w14:paraId="7EBF1EC0" w14:textId="77777777" w:rsidR="009C2A6C" w:rsidRPr="009C2A6C" w:rsidRDefault="009C2A6C" w:rsidP="009C2A6C">
      <w:pPr>
        <w:numPr>
          <w:ilvl w:val="0"/>
          <w:numId w:val="10"/>
        </w:numPr>
      </w:pPr>
      <w:r w:rsidRPr="009C2A6C">
        <w:rPr>
          <w:b/>
          <w:bCs/>
        </w:rPr>
        <w:t>Cart Management:</w:t>
      </w:r>
    </w:p>
    <w:p w14:paraId="050B97F3" w14:textId="77777777" w:rsidR="009C2A6C" w:rsidRPr="009C2A6C" w:rsidRDefault="009C2A6C" w:rsidP="009C2A6C">
      <w:pPr>
        <w:numPr>
          <w:ilvl w:val="1"/>
          <w:numId w:val="10"/>
        </w:numPr>
      </w:pPr>
      <w:r w:rsidRPr="009C2A6C">
        <w:t>Customers can add products to their cart.</w:t>
      </w:r>
    </w:p>
    <w:p w14:paraId="28D103D8" w14:textId="77777777" w:rsidR="009C2A6C" w:rsidRPr="009C2A6C" w:rsidRDefault="009C2A6C" w:rsidP="009C2A6C">
      <w:pPr>
        <w:numPr>
          <w:ilvl w:val="1"/>
          <w:numId w:val="10"/>
        </w:numPr>
      </w:pPr>
      <w:r w:rsidRPr="009C2A6C">
        <w:t>Ability to update quantities or remove items.</w:t>
      </w:r>
    </w:p>
    <w:p w14:paraId="758D42A4" w14:textId="77777777" w:rsidR="009C2A6C" w:rsidRPr="009C2A6C" w:rsidRDefault="009C2A6C" w:rsidP="009C2A6C">
      <w:pPr>
        <w:numPr>
          <w:ilvl w:val="1"/>
          <w:numId w:val="10"/>
        </w:numPr>
      </w:pPr>
      <w:r w:rsidRPr="009C2A6C">
        <w:t>Calculation of cart total, applying coupons or discounts.</w:t>
      </w:r>
    </w:p>
    <w:p w14:paraId="4742913A" w14:textId="77777777" w:rsidR="009C2A6C" w:rsidRPr="009C2A6C" w:rsidRDefault="009C2A6C" w:rsidP="009C2A6C">
      <w:pPr>
        <w:numPr>
          <w:ilvl w:val="0"/>
          <w:numId w:val="10"/>
        </w:numPr>
      </w:pPr>
      <w:r w:rsidRPr="009C2A6C">
        <w:rPr>
          <w:b/>
          <w:bCs/>
        </w:rPr>
        <w:t>Order Placement:</w:t>
      </w:r>
    </w:p>
    <w:p w14:paraId="5FCA3D74" w14:textId="77777777" w:rsidR="009C2A6C" w:rsidRPr="009C2A6C" w:rsidRDefault="009C2A6C" w:rsidP="009C2A6C">
      <w:pPr>
        <w:numPr>
          <w:ilvl w:val="1"/>
          <w:numId w:val="10"/>
        </w:numPr>
      </w:pPr>
      <w:r w:rsidRPr="009C2A6C">
        <w:t>Once the cart is finalized, customers proceed to checkout.</w:t>
      </w:r>
    </w:p>
    <w:p w14:paraId="6CA46DBE" w14:textId="77777777" w:rsidR="009C2A6C" w:rsidRPr="009C2A6C" w:rsidRDefault="009C2A6C" w:rsidP="009C2A6C">
      <w:pPr>
        <w:numPr>
          <w:ilvl w:val="1"/>
          <w:numId w:val="10"/>
        </w:numPr>
      </w:pPr>
      <w:r w:rsidRPr="009C2A6C">
        <w:t>Customers provide shipping and billing details.</w:t>
      </w:r>
    </w:p>
    <w:p w14:paraId="7B1313B9" w14:textId="77777777" w:rsidR="009C2A6C" w:rsidRPr="009C2A6C" w:rsidRDefault="009C2A6C" w:rsidP="009C2A6C">
      <w:pPr>
        <w:numPr>
          <w:ilvl w:val="1"/>
          <w:numId w:val="10"/>
        </w:numPr>
      </w:pPr>
      <w:r w:rsidRPr="009C2A6C">
        <w:t>Order summary and confirmation.</w:t>
      </w:r>
    </w:p>
    <w:p w14:paraId="25E88A3C" w14:textId="77777777" w:rsidR="009C2A6C" w:rsidRPr="009C2A6C" w:rsidRDefault="009C2A6C" w:rsidP="009C2A6C">
      <w:pPr>
        <w:numPr>
          <w:ilvl w:val="0"/>
          <w:numId w:val="10"/>
        </w:numPr>
      </w:pPr>
      <w:r w:rsidRPr="009C2A6C">
        <w:rPr>
          <w:b/>
          <w:bCs/>
        </w:rPr>
        <w:t>Order Tracking:</w:t>
      </w:r>
    </w:p>
    <w:p w14:paraId="650BD42B" w14:textId="77777777" w:rsidR="009C2A6C" w:rsidRPr="009C2A6C" w:rsidRDefault="009C2A6C" w:rsidP="009C2A6C">
      <w:pPr>
        <w:numPr>
          <w:ilvl w:val="1"/>
          <w:numId w:val="10"/>
        </w:numPr>
      </w:pPr>
      <w:r w:rsidRPr="009C2A6C">
        <w:t>Customers can track the status of their orders: placed, shipped, in transit, delivered.</w:t>
      </w:r>
    </w:p>
    <w:p w14:paraId="11D7748E" w14:textId="77777777" w:rsidR="009C2A6C" w:rsidRPr="009C2A6C" w:rsidRDefault="009C2A6C" w:rsidP="009C2A6C">
      <w:pPr>
        <w:numPr>
          <w:ilvl w:val="1"/>
          <w:numId w:val="10"/>
        </w:numPr>
      </w:pPr>
      <w:r w:rsidRPr="009C2A6C">
        <w:t>Vendors can update the order status (e.g., shipped, out for delivery).</w:t>
      </w:r>
    </w:p>
    <w:p w14:paraId="119F1387" w14:textId="77777777" w:rsidR="009C2A6C" w:rsidRPr="009C2A6C" w:rsidRDefault="009C2A6C" w:rsidP="009C2A6C">
      <w:pPr>
        <w:numPr>
          <w:ilvl w:val="0"/>
          <w:numId w:val="10"/>
        </w:numPr>
      </w:pPr>
      <w:r w:rsidRPr="009C2A6C">
        <w:rPr>
          <w:b/>
          <w:bCs/>
        </w:rPr>
        <w:t>Order Cancellation and Return:</w:t>
      </w:r>
    </w:p>
    <w:p w14:paraId="1EBCCE67" w14:textId="77777777" w:rsidR="009C2A6C" w:rsidRPr="009C2A6C" w:rsidRDefault="009C2A6C" w:rsidP="009C2A6C">
      <w:pPr>
        <w:numPr>
          <w:ilvl w:val="1"/>
          <w:numId w:val="10"/>
        </w:numPr>
      </w:pPr>
      <w:r w:rsidRPr="009C2A6C">
        <w:lastRenderedPageBreak/>
        <w:t>Customers can request an order cancellation before it’s shipped.</w:t>
      </w:r>
    </w:p>
    <w:p w14:paraId="4C470D46" w14:textId="77777777" w:rsidR="009C2A6C" w:rsidRPr="009C2A6C" w:rsidRDefault="009C2A6C" w:rsidP="009C2A6C">
      <w:pPr>
        <w:numPr>
          <w:ilvl w:val="1"/>
          <w:numId w:val="10"/>
        </w:numPr>
      </w:pPr>
      <w:r w:rsidRPr="009C2A6C">
        <w:t>Return functionality for delivered products (based on the platform’s return policies).</w:t>
      </w:r>
    </w:p>
    <w:p w14:paraId="5CD517AF" w14:textId="77777777" w:rsidR="009C2A6C" w:rsidRPr="009C2A6C" w:rsidRDefault="009C2A6C" w:rsidP="009C2A6C">
      <w:pPr>
        <w:numPr>
          <w:ilvl w:val="0"/>
          <w:numId w:val="10"/>
        </w:numPr>
      </w:pPr>
      <w:r w:rsidRPr="009C2A6C">
        <w:rPr>
          <w:b/>
          <w:bCs/>
        </w:rPr>
        <w:t>Invoice Generation:</w:t>
      </w:r>
    </w:p>
    <w:p w14:paraId="75FA8BEF" w14:textId="77777777" w:rsidR="009C2A6C" w:rsidRPr="009C2A6C" w:rsidRDefault="009C2A6C" w:rsidP="009C2A6C">
      <w:pPr>
        <w:numPr>
          <w:ilvl w:val="1"/>
          <w:numId w:val="10"/>
        </w:numPr>
      </w:pPr>
      <w:r w:rsidRPr="009C2A6C">
        <w:t>Upon successful order placement, an invoice is generated.</w:t>
      </w:r>
    </w:p>
    <w:p w14:paraId="27D7373A" w14:textId="77777777" w:rsidR="009C2A6C" w:rsidRPr="009C2A6C" w:rsidRDefault="009C2A6C" w:rsidP="009C2A6C">
      <w:pPr>
        <w:numPr>
          <w:ilvl w:val="1"/>
          <w:numId w:val="10"/>
        </w:numPr>
      </w:pPr>
      <w:r w:rsidRPr="009C2A6C">
        <w:t>Invoices can be downloaded by customers and vendors.</w:t>
      </w:r>
    </w:p>
    <w:p w14:paraId="066E7907" w14:textId="77777777" w:rsidR="009C2A6C" w:rsidRPr="009C2A6C" w:rsidRDefault="009C2A6C" w:rsidP="009C2A6C">
      <w:r w:rsidRPr="009C2A6C">
        <w:rPr>
          <w:b/>
          <w:bCs/>
        </w:rPr>
        <w:t>Entities Involved:</w:t>
      </w:r>
    </w:p>
    <w:p w14:paraId="5725A38F" w14:textId="77777777" w:rsidR="009C2A6C" w:rsidRPr="009C2A6C" w:rsidRDefault="009C2A6C" w:rsidP="009C2A6C">
      <w:pPr>
        <w:numPr>
          <w:ilvl w:val="0"/>
          <w:numId w:val="11"/>
        </w:numPr>
      </w:pPr>
      <w:r w:rsidRPr="009C2A6C">
        <w:t>Order</w:t>
      </w:r>
    </w:p>
    <w:p w14:paraId="5A00909F" w14:textId="77777777" w:rsidR="009C2A6C" w:rsidRPr="009C2A6C" w:rsidRDefault="009C2A6C" w:rsidP="009C2A6C">
      <w:pPr>
        <w:numPr>
          <w:ilvl w:val="0"/>
          <w:numId w:val="11"/>
        </w:numPr>
      </w:pPr>
      <w:r w:rsidRPr="009C2A6C">
        <w:t>Cart</w:t>
      </w:r>
    </w:p>
    <w:p w14:paraId="62B8FE46" w14:textId="77777777" w:rsidR="009C2A6C" w:rsidRPr="009C2A6C" w:rsidRDefault="009C2A6C" w:rsidP="009C2A6C">
      <w:pPr>
        <w:numPr>
          <w:ilvl w:val="0"/>
          <w:numId w:val="11"/>
        </w:numPr>
      </w:pPr>
      <w:r w:rsidRPr="009C2A6C">
        <w:t>Invoice</w:t>
      </w:r>
    </w:p>
    <w:p w14:paraId="6DFFAD73" w14:textId="77777777" w:rsidR="009C2A6C" w:rsidRPr="009C2A6C" w:rsidRDefault="009C2A6C" w:rsidP="009C2A6C">
      <w:pPr>
        <w:numPr>
          <w:ilvl w:val="0"/>
          <w:numId w:val="11"/>
        </w:numPr>
      </w:pPr>
      <w:r w:rsidRPr="009C2A6C">
        <w:t>Shipment</w:t>
      </w:r>
    </w:p>
    <w:p w14:paraId="04AE15CF" w14:textId="77777777" w:rsidR="009C2A6C" w:rsidRPr="009C2A6C" w:rsidRDefault="009C2A6C" w:rsidP="009C2A6C">
      <w:pPr>
        <w:numPr>
          <w:ilvl w:val="0"/>
          <w:numId w:val="11"/>
        </w:numPr>
      </w:pPr>
      <w:r w:rsidRPr="009C2A6C">
        <w:t>Refund</w:t>
      </w:r>
    </w:p>
    <w:p w14:paraId="25875196" w14:textId="77777777" w:rsidR="009C2A6C" w:rsidRPr="009C2A6C" w:rsidRDefault="00000000" w:rsidP="009C2A6C">
      <w:r>
        <w:pict w14:anchorId="176FE19D">
          <v:rect id="_x0000_i1031" style="width:0;height:1.5pt" o:hralign="center" o:hrstd="t" o:hr="t" fillcolor="#a0a0a0" stroked="f"/>
        </w:pict>
      </w:r>
    </w:p>
    <w:p w14:paraId="5351A17C" w14:textId="77777777" w:rsidR="009C2A6C" w:rsidRPr="009C2A6C" w:rsidRDefault="009C2A6C" w:rsidP="009C2A6C">
      <w:pPr>
        <w:rPr>
          <w:b/>
          <w:bCs/>
        </w:rPr>
      </w:pPr>
      <w:r w:rsidRPr="009C2A6C">
        <w:rPr>
          <w:b/>
          <w:bCs/>
        </w:rPr>
        <w:t>4. Payment Gateway Module:</w:t>
      </w:r>
    </w:p>
    <w:p w14:paraId="7DAD0283" w14:textId="77777777" w:rsidR="009C2A6C" w:rsidRPr="009C2A6C" w:rsidRDefault="009C2A6C" w:rsidP="009C2A6C">
      <w:r w:rsidRPr="009C2A6C">
        <w:t>This module ensures secure and seamless payment transactions between customers and vendors, handling refunds and commission payments to the platform.</w:t>
      </w:r>
    </w:p>
    <w:p w14:paraId="71464E14" w14:textId="77777777" w:rsidR="009C2A6C" w:rsidRPr="009C2A6C" w:rsidRDefault="009C2A6C" w:rsidP="009C2A6C">
      <w:r w:rsidRPr="009C2A6C">
        <w:rPr>
          <w:b/>
          <w:bCs/>
        </w:rPr>
        <w:t>Key Features:</w:t>
      </w:r>
    </w:p>
    <w:p w14:paraId="312E4416" w14:textId="77777777" w:rsidR="009C2A6C" w:rsidRPr="009C2A6C" w:rsidRDefault="009C2A6C" w:rsidP="009C2A6C">
      <w:pPr>
        <w:numPr>
          <w:ilvl w:val="0"/>
          <w:numId w:val="12"/>
        </w:numPr>
      </w:pPr>
      <w:r w:rsidRPr="009C2A6C">
        <w:rPr>
          <w:b/>
          <w:bCs/>
        </w:rPr>
        <w:t>Payment Processing:</w:t>
      </w:r>
    </w:p>
    <w:p w14:paraId="56F6CC58" w14:textId="77777777" w:rsidR="009C2A6C" w:rsidRPr="009C2A6C" w:rsidRDefault="009C2A6C" w:rsidP="009C2A6C">
      <w:pPr>
        <w:numPr>
          <w:ilvl w:val="1"/>
          <w:numId w:val="12"/>
        </w:numPr>
      </w:pPr>
      <w:r w:rsidRPr="009C2A6C">
        <w:t>Supports multiple payment options: Credit/Debit Cards, PayPal, Net Banking, UPI, etc.</w:t>
      </w:r>
    </w:p>
    <w:p w14:paraId="550A2954" w14:textId="77777777" w:rsidR="009C2A6C" w:rsidRPr="009C2A6C" w:rsidRDefault="009C2A6C" w:rsidP="009C2A6C">
      <w:pPr>
        <w:numPr>
          <w:ilvl w:val="1"/>
          <w:numId w:val="12"/>
        </w:numPr>
      </w:pPr>
      <w:r w:rsidRPr="009C2A6C">
        <w:t>Integration with third-party payment processors to ensure secure transactions.</w:t>
      </w:r>
    </w:p>
    <w:p w14:paraId="01E061CC" w14:textId="77777777" w:rsidR="009C2A6C" w:rsidRPr="009C2A6C" w:rsidRDefault="009C2A6C" w:rsidP="009C2A6C">
      <w:pPr>
        <w:numPr>
          <w:ilvl w:val="0"/>
          <w:numId w:val="12"/>
        </w:numPr>
      </w:pPr>
      <w:r w:rsidRPr="009C2A6C">
        <w:rPr>
          <w:b/>
          <w:bCs/>
        </w:rPr>
        <w:t>Payment Status Management:</w:t>
      </w:r>
    </w:p>
    <w:p w14:paraId="18148044" w14:textId="77777777" w:rsidR="009C2A6C" w:rsidRPr="009C2A6C" w:rsidRDefault="009C2A6C" w:rsidP="009C2A6C">
      <w:pPr>
        <w:numPr>
          <w:ilvl w:val="1"/>
          <w:numId w:val="12"/>
        </w:numPr>
      </w:pPr>
      <w:r w:rsidRPr="009C2A6C">
        <w:t>Payment statuses like ‘Pending’, ‘Completed’, and ‘Failed’ are updated and displayed for customers and vendors.</w:t>
      </w:r>
    </w:p>
    <w:p w14:paraId="65896A2C" w14:textId="77777777" w:rsidR="009C2A6C" w:rsidRPr="009C2A6C" w:rsidRDefault="009C2A6C" w:rsidP="009C2A6C">
      <w:pPr>
        <w:numPr>
          <w:ilvl w:val="0"/>
          <w:numId w:val="12"/>
        </w:numPr>
      </w:pPr>
      <w:r w:rsidRPr="009C2A6C">
        <w:rPr>
          <w:b/>
          <w:bCs/>
        </w:rPr>
        <w:t>Refund Processing:</w:t>
      </w:r>
    </w:p>
    <w:p w14:paraId="63BB170A" w14:textId="77777777" w:rsidR="009C2A6C" w:rsidRPr="009C2A6C" w:rsidRDefault="009C2A6C" w:rsidP="009C2A6C">
      <w:pPr>
        <w:numPr>
          <w:ilvl w:val="1"/>
          <w:numId w:val="12"/>
        </w:numPr>
      </w:pPr>
      <w:r w:rsidRPr="009C2A6C">
        <w:t>In case of product returns, refund processes are handled.</w:t>
      </w:r>
    </w:p>
    <w:p w14:paraId="1B6FBA8B" w14:textId="77777777" w:rsidR="009C2A6C" w:rsidRPr="009C2A6C" w:rsidRDefault="009C2A6C" w:rsidP="009C2A6C">
      <w:pPr>
        <w:numPr>
          <w:ilvl w:val="1"/>
          <w:numId w:val="12"/>
        </w:numPr>
      </w:pPr>
      <w:r w:rsidRPr="009C2A6C">
        <w:t>Commission calculations for the platform and vendors during refund transactions.</w:t>
      </w:r>
    </w:p>
    <w:p w14:paraId="28542D28" w14:textId="77777777" w:rsidR="009C2A6C" w:rsidRPr="009C2A6C" w:rsidRDefault="009C2A6C" w:rsidP="009C2A6C">
      <w:pPr>
        <w:numPr>
          <w:ilvl w:val="0"/>
          <w:numId w:val="12"/>
        </w:numPr>
      </w:pPr>
      <w:r w:rsidRPr="009C2A6C">
        <w:rPr>
          <w:b/>
          <w:bCs/>
        </w:rPr>
        <w:t>Payment History:</w:t>
      </w:r>
    </w:p>
    <w:p w14:paraId="40551606" w14:textId="77777777" w:rsidR="009C2A6C" w:rsidRPr="009C2A6C" w:rsidRDefault="009C2A6C" w:rsidP="009C2A6C">
      <w:pPr>
        <w:numPr>
          <w:ilvl w:val="1"/>
          <w:numId w:val="12"/>
        </w:numPr>
      </w:pPr>
      <w:r w:rsidRPr="009C2A6C">
        <w:t>Both customers and vendors can view their payment history, including successful and failed transactions.</w:t>
      </w:r>
    </w:p>
    <w:p w14:paraId="1B3AAA64" w14:textId="77777777" w:rsidR="009C2A6C" w:rsidRPr="009C2A6C" w:rsidRDefault="009C2A6C" w:rsidP="009C2A6C">
      <w:r w:rsidRPr="009C2A6C">
        <w:rPr>
          <w:b/>
          <w:bCs/>
        </w:rPr>
        <w:t>Entities Involved:</w:t>
      </w:r>
    </w:p>
    <w:p w14:paraId="34A7795F" w14:textId="77777777" w:rsidR="009C2A6C" w:rsidRPr="009C2A6C" w:rsidRDefault="009C2A6C" w:rsidP="009C2A6C">
      <w:pPr>
        <w:numPr>
          <w:ilvl w:val="0"/>
          <w:numId w:val="13"/>
        </w:numPr>
      </w:pPr>
      <w:r w:rsidRPr="009C2A6C">
        <w:t>Payment</w:t>
      </w:r>
    </w:p>
    <w:p w14:paraId="17E81073" w14:textId="77777777" w:rsidR="009C2A6C" w:rsidRPr="009C2A6C" w:rsidRDefault="009C2A6C" w:rsidP="009C2A6C">
      <w:pPr>
        <w:numPr>
          <w:ilvl w:val="0"/>
          <w:numId w:val="13"/>
        </w:numPr>
      </w:pPr>
      <w:r w:rsidRPr="009C2A6C">
        <w:t>Order</w:t>
      </w:r>
    </w:p>
    <w:p w14:paraId="3CCBC493" w14:textId="77777777" w:rsidR="009C2A6C" w:rsidRPr="009C2A6C" w:rsidRDefault="009C2A6C" w:rsidP="009C2A6C">
      <w:pPr>
        <w:numPr>
          <w:ilvl w:val="0"/>
          <w:numId w:val="13"/>
        </w:numPr>
      </w:pPr>
      <w:r w:rsidRPr="009C2A6C">
        <w:t>Refund</w:t>
      </w:r>
    </w:p>
    <w:p w14:paraId="7041091A" w14:textId="77777777" w:rsidR="009C2A6C" w:rsidRPr="009C2A6C" w:rsidRDefault="00000000" w:rsidP="009C2A6C">
      <w:r>
        <w:pict w14:anchorId="3A2EF929">
          <v:rect id="_x0000_i1032" style="width:0;height:1.5pt" o:hralign="center" o:hrstd="t" o:hr="t" fillcolor="#a0a0a0" stroked="f"/>
        </w:pict>
      </w:r>
    </w:p>
    <w:p w14:paraId="0A071226" w14:textId="77777777" w:rsidR="009C2A6C" w:rsidRPr="009C2A6C" w:rsidRDefault="009C2A6C" w:rsidP="009C2A6C">
      <w:pPr>
        <w:rPr>
          <w:b/>
          <w:bCs/>
        </w:rPr>
      </w:pPr>
      <w:r w:rsidRPr="009C2A6C">
        <w:rPr>
          <w:b/>
          <w:bCs/>
        </w:rPr>
        <w:t>5. Customer Service Module:</w:t>
      </w:r>
    </w:p>
    <w:p w14:paraId="4C4FFE44" w14:textId="77777777" w:rsidR="009C2A6C" w:rsidRPr="009C2A6C" w:rsidRDefault="009C2A6C" w:rsidP="009C2A6C">
      <w:r w:rsidRPr="009C2A6C">
        <w:t>This module provides a platform for customers to raise complaints and manage their queries through support tickets.</w:t>
      </w:r>
    </w:p>
    <w:p w14:paraId="33DA54F7" w14:textId="77777777" w:rsidR="009C2A6C" w:rsidRPr="009C2A6C" w:rsidRDefault="009C2A6C" w:rsidP="009C2A6C">
      <w:r w:rsidRPr="009C2A6C">
        <w:rPr>
          <w:b/>
          <w:bCs/>
        </w:rPr>
        <w:lastRenderedPageBreak/>
        <w:t>Key Features:</w:t>
      </w:r>
    </w:p>
    <w:p w14:paraId="59FA4E89" w14:textId="77777777" w:rsidR="009C2A6C" w:rsidRPr="009C2A6C" w:rsidRDefault="009C2A6C" w:rsidP="009C2A6C">
      <w:pPr>
        <w:numPr>
          <w:ilvl w:val="0"/>
          <w:numId w:val="14"/>
        </w:numPr>
      </w:pPr>
      <w:r w:rsidRPr="009C2A6C">
        <w:rPr>
          <w:b/>
          <w:bCs/>
        </w:rPr>
        <w:t>Support Ticket Creation:</w:t>
      </w:r>
    </w:p>
    <w:p w14:paraId="72A3D08F" w14:textId="77777777" w:rsidR="009C2A6C" w:rsidRPr="009C2A6C" w:rsidRDefault="009C2A6C" w:rsidP="009C2A6C">
      <w:pPr>
        <w:numPr>
          <w:ilvl w:val="1"/>
          <w:numId w:val="14"/>
        </w:numPr>
      </w:pPr>
      <w:r w:rsidRPr="009C2A6C">
        <w:t>Customers can raise tickets for issues such as order delays, defective products, payment failures, etc.</w:t>
      </w:r>
    </w:p>
    <w:p w14:paraId="1184E248" w14:textId="77777777" w:rsidR="009C2A6C" w:rsidRPr="009C2A6C" w:rsidRDefault="009C2A6C" w:rsidP="009C2A6C">
      <w:pPr>
        <w:numPr>
          <w:ilvl w:val="1"/>
          <w:numId w:val="14"/>
        </w:numPr>
      </w:pPr>
      <w:r w:rsidRPr="009C2A6C">
        <w:t>Support ticket statuses (e.g., open, in-progress, closed) are tracked.</w:t>
      </w:r>
    </w:p>
    <w:p w14:paraId="31E9A006" w14:textId="77777777" w:rsidR="009C2A6C" w:rsidRPr="009C2A6C" w:rsidRDefault="009C2A6C" w:rsidP="009C2A6C">
      <w:pPr>
        <w:numPr>
          <w:ilvl w:val="0"/>
          <w:numId w:val="14"/>
        </w:numPr>
      </w:pPr>
      <w:r w:rsidRPr="009C2A6C">
        <w:rPr>
          <w:b/>
          <w:bCs/>
        </w:rPr>
        <w:t>Customer Query Management:</w:t>
      </w:r>
    </w:p>
    <w:p w14:paraId="6AACE509" w14:textId="77777777" w:rsidR="009C2A6C" w:rsidRPr="009C2A6C" w:rsidRDefault="009C2A6C" w:rsidP="009C2A6C">
      <w:pPr>
        <w:numPr>
          <w:ilvl w:val="1"/>
          <w:numId w:val="14"/>
        </w:numPr>
      </w:pPr>
      <w:r w:rsidRPr="009C2A6C">
        <w:t>Support staff can view and respond to customer issues.</w:t>
      </w:r>
    </w:p>
    <w:p w14:paraId="05DB88D4" w14:textId="77777777" w:rsidR="009C2A6C" w:rsidRPr="009C2A6C" w:rsidRDefault="009C2A6C" w:rsidP="009C2A6C">
      <w:pPr>
        <w:numPr>
          <w:ilvl w:val="1"/>
          <w:numId w:val="14"/>
        </w:numPr>
      </w:pPr>
      <w:r w:rsidRPr="009C2A6C">
        <w:t>Update ticket status as the issue is resolved.</w:t>
      </w:r>
    </w:p>
    <w:p w14:paraId="521CD879" w14:textId="77777777" w:rsidR="009C2A6C" w:rsidRPr="009C2A6C" w:rsidRDefault="009C2A6C" w:rsidP="009C2A6C">
      <w:pPr>
        <w:numPr>
          <w:ilvl w:val="0"/>
          <w:numId w:val="14"/>
        </w:numPr>
      </w:pPr>
      <w:r w:rsidRPr="009C2A6C">
        <w:rPr>
          <w:b/>
          <w:bCs/>
        </w:rPr>
        <w:t>Response and Resolution:</w:t>
      </w:r>
    </w:p>
    <w:p w14:paraId="37A98149" w14:textId="77777777" w:rsidR="009C2A6C" w:rsidRPr="009C2A6C" w:rsidRDefault="009C2A6C" w:rsidP="009C2A6C">
      <w:pPr>
        <w:numPr>
          <w:ilvl w:val="1"/>
          <w:numId w:val="14"/>
        </w:numPr>
      </w:pPr>
      <w:r w:rsidRPr="009C2A6C">
        <w:t>Automatic notifications to customers when their ticket is updated or resolved.</w:t>
      </w:r>
    </w:p>
    <w:p w14:paraId="7CD19380" w14:textId="77777777" w:rsidR="009C2A6C" w:rsidRPr="009C2A6C" w:rsidRDefault="009C2A6C" w:rsidP="009C2A6C">
      <w:r w:rsidRPr="009C2A6C">
        <w:rPr>
          <w:b/>
          <w:bCs/>
        </w:rPr>
        <w:t>Entities Involved:</w:t>
      </w:r>
    </w:p>
    <w:p w14:paraId="0F14885E" w14:textId="77777777" w:rsidR="009C2A6C" w:rsidRPr="009C2A6C" w:rsidRDefault="009C2A6C" w:rsidP="009C2A6C">
      <w:pPr>
        <w:numPr>
          <w:ilvl w:val="0"/>
          <w:numId w:val="15"/>
        </w:numPr>
      </w:pPr>
      <w:proofErr w:type="spellStart"/>
      <w:r w:rsidRPr="009C2A6C">
        <w:t>SupportTicket</w:t>
      </w:r>
      <w:proofErr w:type="spellEnd"/>
    </w:p>
    <w:p w14:paraId="21C04329" w14:textId="77777777" w:rsidR="009C2A6C" w:rsidRPr="009C2A6C" w:rsidRDefault="009C2A6C" w:rsidP="009C2A6C">
      <w:pPr>
        <w:numPr>
          <w:ilvl w:val="0"/>
          <w:numId w:val="15"/>
        </w:numPr>
      </w:pPr>
      <w:r w:rsidRPr="009C2A6C">
        <w:t>Customer</w:t>
      </w:r>
    </w:p>
    <w:p w14:paraId="67DD3A88" w14:textId="77777777" w:rsidR="009C2A6C" w:rsidRPr="009C2A6C" w:rsidRDefault="00000000" w:rsidP="009C2A6C">
      <w:r>
        <w:pict w14:anchorId="37196B6B">
          <v:rect id="_x0000_i1033" style="width:0;height:1.5pt" o:hralign="center" o:hrstd="t" o:hr="t" fillcolor="#a0a0a0" stroked="f"/>
        </w:pict>
      </w:r>
    </w:p>
    <w:p w14:paraId="2D1B6DEA" w14:textId="77777777" w:rsidR="009C2A6C" w:rsidRPr="009C2A6C" w:rsidRDefault="009C2A6C" w:rsidP="009C2A6C">
      <w:pPr>
        <w:rPr>
          <w:b/>
          <w:bCs/>
        </w:rPr>
      </w:pPr>
      <w:r w:rsidRPr="009C2A6C">
        <w:rPr>
          <w:b/>
          <w:bCs/>
        </w:rPr>
        <w:t>6. Shipment and Delivery Module:</w:t>
      </w:r>
    </w:p>
    <w:p w14:paraId="1054832D" w14:textId="77777777" w:rsidR="009C2A6C" w:rsidRPr="009C2A6C" w:rsidRDefault="009C2A6C" w:rsidP="009C2A6C">
      <w:r w:rsidRPr="009C2A6C">
        <w:t>This module tracks the logistics of product shipments and deliveries to ensure smooth and timely deliveries.</w:t>
      </w:r>
    </w:p>
    <w:p w14:paraId="15390EAC" w14:textId="77777777" w:rsidR="009C2A6C" w:rsidRPr="009C2A6C" w:rsidRDefault="009C2A6C" w:rsidP="009C2A6C">
      <w:r w:rsidRPr="009C2A6C">
        <w:rPr>
          <w:b/>
          <w:bCs/>
        </w:rPr>
        <w:t>Key Features:</w:t>
      </w:r>
    </w:p>
    <w:p w14:paraId="48F48E3D" w14:textId="77777777" w:rsidR="009C2A6C" w:rsidRPr="009C2A6C" w:rsidRDefault="009C2A6C" w:rsidP="009C2A6C">
      <w:pPr>
        <w:numPr>
          <w:ilvl w:val="0"/>
          <w:numId w:val="16"/>
        </w:numPr>
      </w:pPr>
      <w:r w:rsidRPr="009C2A6C">
        <w:rPr>
          <w:b/>
          <w:bCs/>
        </w:rPr>
        <w:t>Shipment Tracking:</w:t>
      </w:r>
    </w:p>
    <w:p w14:paraId="69018503" w14:textId="77777777" w:rsidR="009C2A6C" w:rsidRPr="009C2A6C" w:rsidRDefault="009C2A6C" w:rsidP="009C2A6C">
      <w:pPr>
        <w:numPr>
          <w:ilvl w:val="1"/>
          <w:numId w:val="16"/>
        </w:numPr>
      </w:pPr>
      <w:r w:rsidRPr="009C2A6C">
        <w:t>Integration with third-party logistics providers for real-time tracking of orders in transit.</w:t>
      </w:r>
    </w:p>
    <w:p w14:paraId="7A58AF89" w14:textId="77777777" w:rsidR="009C2A6C" w:rsidRPr="009C2A6C" w:rsidRDefault="009C2A6C" w:rsidP="009C2A6C">
      <w:pPr>
        <w:numPr>
          <w:ilvl w:val="1"/>
          <w:numId w:val="16"/>
        </w:numPr>
      </w:pPr>
      <w:r w:rsidRPr="009C2A6C">
        <w:t>Track shipments from order dispatch to delivery.</w:t>
      </w:r>
    </w:p>
    <w:p w14:paraId="375306BE" w14:textId="77777777" w:rsidR="009C2A6C" w:rsidRPr="009C2A6C" w:rsidRDefault="009C2A6C" w:rsidP="009C2A6C">
      <w:pPr>
        <w:numPr>
          <w:ilvl w:val="0"/>
          <w:numId w:val="16"/>
        </w:numPr>
      </w:pPr>
      <w:r w:rsidRPr="009C2A6C">
        <w:rPr>
          <w:b/>
          <w:bCs/>
        </w:rPr>
        <w:t>Delivery Scheduling:</w:t>
      </w:r>
    </w:p>
    <w:p w14:paraId="07367720" w14:textId="77777777" w:rsidR="009C2A6C" w:rsidRPr="009C2A6C" w:rsidRDefault="009C2A6C" w:rsidP="009C2A6C">
      <w:pPr>
        <w:numPr>
          <w:ilvl w:val="1"/>
          <w:numId w:val="16"/>
        </w:numPr>
      </w:pPr>
      <w:r w:rsidRPr="009C2A6C">
        <w:t>Customers can select delivery options, such as standard or express delivery.</w:t>
      </w:r>
    </w:p>
    <w:p w14:paraId="4F84C0C5" w14:textId="77777777" w:rsidR="009C2A6C" w:rsidRPr="009C2A6C" w:rsidRDefault="009C2A6C" w:rsidP="009C2A6C">
      <w:pPr>
        <w:numPr>
          <w:ilvl w:val="0"/>
          <w:numId w:val="16"/>
        </w:numPr>
      </w:pPr>
      <w:r w:rsidRPr="009C2A6C">
        <w:rPr>
          <w:b/>
          <w:bCs/>
        </w:rPr>
        <w:t>Order Delivery Confirmation:</w:t>
      </w:r>
    </w:p>
    <w:p w14:paraId="32E41D9C" w14:textId="77777777" w:rsidR="009C2A6C" w:rsidRPr="009C2A6C" w:rsidRDefault="009C2A6C" w:rsidP="009C2A6C">
      <w:pPr>
        <w:numPr>
          <w:ilvl w:val="1"/>
          <w:numId w:val="16"/>
        </w:numPr>
      </w:pPr>
      <w:r w:rsidRPr="009C2A6C">
        <w:t>Upon successful delivery, customers confirm the receipt of products.</w:t>
      </w:r>
    </w:p>
    <w:p w14:paraId="7450AD8E" w14:textId="77777777" w:rsidR="009C2A6C" w:rsidRPr="009C2A6C" w:rsidRDefault="009C2A6C" w:rsidP="009C2A6C">
      <w:pPr>
        <w:numPr>
          <w:ilvl w:val="0"/>
          <w:numId w:val="16"/>
        </w:numPr>
      </w:pPr>
      <w:r w:rsidRPr="009C2A6C">
        <w:rPr>
          <w:b/>
          <w:bCs/>
        </w:rPr>
        <w:t>Return Shipments:</w:t>
      </w:r>
    </w:p>
    <w:p w14:paraId="561F1027" w14:textId="77777777" w:rsidR="009C2A6C" w:rsidRPr="009C2A6C" w:rsidRDefault="009C2A6C" w:rsidP="009C2A6C">
      <w:pPr>
        <w:numPr>
          <w:ilvl w:val="1"/>
          <w:numId w:val="16"/>
        </w:numPr>
      </w:pPr>
      <w:r w:rsidRPr="009C2A6C">
        <w:t>Manage the logistics of product returns, including shipment tracking of returned items.</w:t>
      </w:r>
    </w:p>
    <w:p w14:paraId="00BB93D8" w14:textId="77777777" w:rsidR="009C2A6C" w:rsidRPr="009C2A6C" w:rsidRDefault="009C2A6C" w:rsidP="009C2A6C">
      <w:r w:rsidRPr="009C2A6C">
        <w:rPr>
          <w:b/>
          <w:bCs/>
        </w:rPr>
        <w:t>Entities Involved:</w:t>
      </w:r>
    </w:p>
    <w:p w14:paraId="3723799F" w14:textId="77777777" w:rsidR="009C2A6C" w:rsidRPr="009C2A6C" w:rsidRDefault="009C2A6C" w:rsidP="009C2A6C">
      <w:pPr>
        <w:numPr>
          <w:ilvl w:val="0"/>
          <w:numId w:val="17"/>
        </w:numPr>
      </w:pPr>
      <w:r w:rsidRPr="009C2A6C">
        <w:t>Shipment</w:t>
      </w:r>
    </w:p>
    <w:p w14:paraId="66FD8C6C" w14:textId="77777777" w:rsidR="009C2A6C" w:rsidRPr="009C2A6C" w:rsidRDefault="009C2A6C" w:rsidP="009C2A6C">
      <w:pPr>
        <w:numPr>
          <w:ilvl w:val="0"/>
          <w:numId w:val="17"/>
        </w:numPr>
      </w:pPr>
      <w:r w:rsidRPr="009C2A6C">
        <w:t>Delivery</w:t>
      </w:r>
    </w:p>
    <w:p w14:paraId="2800F15D" w14:textId="77777777" w:rsidR="009C2A6C" w:rsidRPr="009C2A6C" w:rsidRDefault="009C2A6C" w:rsidP="009C2A6C">
      <w:pPr>
        <w:numPr>
          <w:ilvl w:val="0"/>
          <w:numId w:val="17"/>
        </w:numPr>
      </w:pPr>
      <w:r w:rsidRPr="009C2A6C">
        <w:t>Order</w:t>
      </w:r>
    </w:p>
    <w:p w14:paraId="4738465D" w14:textId="77777777" w:rsidR="009C2A6C" w:rsidRPr="009C2A6C" w:rsidRDefault="00000000" w:rsidP="009C2A6C">
      <w:r>
        <w:pict w14:anchorId="653AB352">
          <v:rect id="_x0000_i1034" style="width:0;height:1.5pt" o:hralign="center" o:hrstd="t" o:hr="t" fillcolor="#a0a0a0" stroked="f"/>
        </w:pict>
      </w:r>
    </w:p>
    <w:p w14:paraId="54F045DC" w14:textId="77777777" w:rsidR="009C2A6C" w:rsidRPr="009C2A6C" w:rsidRDefault="009C2A6C" w:rsidP="009C2A6C">
      <w:pPr>
        <w:rPr>
          <w:b/>
          <w:bCs/>
        </w:rPr>
      </w:pPr>
      <w:r w:rsidRPr="009C2A6C">
        <w:rPr>
          <w:b/>
          <w:bCs/>
        </w:rPr>
        <w:t>7. Reporting Module:</w:t>
      </w:r>
    </w:p>
    <w:p w14:paraId="20B4EE3A" w14:textId="77777777" w:rsidR="009C2A6C" w:rsidRPr="009C2A6C" w:rsidRDefault="009C2A6C" w:rsidP="009C2A6C">
      <w:r w:rsidRPr="009C2A6C">
        <w:t xml:space="preserve">This module provides detailed insights and reports for both vendors and administrators to </w:t>
      </w:r>
      <w:proofErr w:type="spellStart"/>
      <w:r w:rsidRPr="009C2A6C">
        <w:t>analyze</w:t>
      </w:r>
      <w:proofErr w:type="spellEnd"/>
      <w:r w:rsidRPr="009C2A6C">
        <w:t xml:space="preserve"> performance.</w:t>
      </w:r>
    </w:p>
    <w:p w14:paraId="5823F0B9" w14:textId="77777777" w:rsidR="009C2A6C" w:rsidRPr="009C2A6C" w:rsidRDefault="009C2A6C" w:rsidP="009C2A6C">
      <w:r w:rsidRPr="009C2A6C">
        <w:rPr>
          <w:b/>
          <w:bCs/>
        </w:rPr>
        <w:t>Key Features:</w:t>
      </w:r>
    </w:p>
    <w:p w14:paraId="75D6D83F" w14:textId="77777777" w:rsidR="009C2A6C" w:rsidRPr="009C2A6C" w:rsidRDefault="009C2A6C" w:rsidP="009C2A6C">
      <w:pPr>
        <w:numPr>
          <w:ilvl w:val="0"/>
          <w:numId w:val="18"/>
        </w:numPr>
      </w:pPr>
      <w:r w:rsidRPr="009C2A6C">
        <w:rPr>
          <w:b/>
          <w:bCs/>
        </w:rPr>
        <w:t>Sales Reports:</w:t>
      </w:r>
    </w:p>
    <w:p w14:paraId="4E32F06E" w14:textId="77777777" w:rsidR="009C2A6C" w:rsidRPr="009C2A6C" w:rsidRDefault="009C2A6C" w:rsidP="009C2A6C">
      <w:pPr>
        <w:numPr>
          <w:ilvl w:val="1"/>
          <w:numId w:val="18"/>
        </w:numPr>
      </w:pPr>
      <w:r w:rsidRPr="009C2A6C">
        <w:lastRenderedPageBreak/>
        <w:t>Vendors can generate reports on sales, revenue, most popular products, and periods of high activity.</w:t>
      </w:r>
    </w:p>
    <w:p w14:paraId="133E9C6E" w14:textId="77777777" w:rsidR="009C2A6C" w:rsidRPr="009C2A6C" w:rsidRDefault="009C2A6C" w:rsidP="009C2A6C">
      <w:pPr>
        <w:numPr>
          <w:ilvl w:val="0"/>
          <w:numId w:val="18"/>
        </w:numPr>
      </w:pPr>
      <w:r w:rsidRPr="009C2A6C">
        <w:rPr>
          <w:b/>
          <w:bCs/>
        </w:rPr>
        <w:t>Performance Reports:</w:t>
      </w:r>
    </w:p>
    <w:p w14:paraId="6403F416" w14:textId="77777777" w:rsidR="009C2A6C" w:rsidRPr="009C2A6C" w:rsidRDefault="009C2A6C" w:rsidP="009C2A6C">
      <w:pPr>
        <w:numPr>
          <w:ilvl w:val="1"/>
          <w:numId w:val="18"/>
        </w:numPr>
      </w:pPr>
      <w:r w:rsidRPr="009C2A6C">
        <w:t>Generate performance reports for vendors, showing sales, returns, and customer ratings.</w:t>
      </w:r>
    </w:p>
    <w:p w14:paraId="06B7DED1" w14:textId="77777777" w:rsidR="009C2A6C" w:rsidRPr="009C2A6C" w:rsidRDefault="009C2A6C" w:rsidP="009C2A6C">
      <w:pPr>
        <w:numPr>
          <w:ilvl w:val="0"/>
          <w:numId w:val="18"/>
        </w:numPr>
      </w:pPr>
      <w:r w:rsidRPr="009C2A6C">
        <w:rPr>
          <w:b/>
          <w:bCs/>
        </w:rPr>
        <w:t>Customer Insights:</w:t>
      </w:r>
    </w:p>
    <w:p w14:paraId="56EB9DD7" w14:textId="77777777" w:rsidR="009C2A6C" w:rsidRPr="009C2A6C" w:rsidRDefault="009C2A6C" w:rsidP="009C2A6C">
      <w:pPr>
        <w:numPr>
          <w:ilvl w:val="1"/>
          <w:numId w:val="18"/>
        </w:numPr>
      </w:pPr>
      <w:r w:rsidRPr="009C2A6C">
        <w:t xml:space="preserve">Reports on customer </w:t>
      </w:r>
      <w:proofErr w:type="spellStart"/>
      <w:r w:rsidRPr="009C2A6C">
        <w:t>behavior</w:t>
      </w:r>
      <w:proofErr w:type="spellEnd"/>
      <w:r w:rsidRPr="009C2A6C">
        <w:t>, including most frequent buyers, high-value orders, and product preferences.</w:t>
      </w:r>
    </w:p>
    <w:p w14:paraId="28131780" w14:textId="77777777" w:rsidR="009C2A6C" w:rsidRPr="009C2A6C" w:rsidRDefault="009C2A6C" w:rsidP="009C2A6C">
      <w:pPr>
        <w:numPr>
          <w:ilvl w:val="0"/>
          <w:numId w:val="18"/>
        </w:numPr>
      </w:pPr>
      <w:r w:rsidRPr="009C2A6C">
        <w:rPr>
          <w:b/>
          <w:bCs/>
        </w:rPr>
        <w:t>Platform-Wide Analytics:</w:t>
      </w:r>
    </w:p>
    <w:p w14:paraId="7F794D88" w14:textId="77777777" w:rsidR="009C2A6C" w:rsidRPr="009C2A6C" w:rsidRDefault="009C2A6C" w:rsidP="009C2A6C">
      <w:pPr>
        <w:numPr>
          <w:ilvl w:val="1"/>
          <w:numId w:val="18"/>
        </w:numPr>
      </w:pPr>
      <w:r w:rsidRPr="009C2A6C">
        <w:t>Administrators can generate reports on total sales, vendor performances, and overall platform revenue.</w:t>
      </w:r>
    </w:p>
    <w:p w14:paraId="6BA057E9" w14:textId="77777777" w:rsidR="009C2A6C" w:rsidRPr="009C2A6C" w:rsidRDefault="009C2A6C" w:rsidP="009C2A6C">
      <w:r w:rsidRPr="009C2A6C">
        <w:rPr>
          <w:b/>
          <w:bCs/>
        </w:rPr>
        <w:t>Entities Involved:</w:t>
      </w:r>
    </w:p>
    <w:p w14:paraId="01596914" w14:textId="77777777" w:rsidR="009C2A6C" w:rsidRPr="009C2A6C" w:rsidRDefault="009C2A6C" w:rsidP="009C2A6C">
      <w:pPr>
        <w:numPr>
          <w:ilvl w:val="0"/>
          <w:numId w:val="19"/>
        </w:numPr>
      </w:pPr>
      <w:r w:rsidRPr="009C2A6C">
        <w:t>Vendor</w:t>
      </w:r>
    </w:p>
    <w:p w14:paraId="5E20D93D" w14:textId="77777777" w:rsidR="009C2A6C" w:rsidRPr="009C2A6C" w:rsidRDefault="009C2A6C" w:rsidP="009C2A6C">
      <w:pPr>
        <w:numPr>
          <w:ilvl w:val="0"/>
          <w:numId w:val="19"/>
        </w:numPr>
      </w:pPr>
      <w:r w:rsidRPr="009C2A6C">
        <w:t>Order</w:t>
      </w:r>
    </w:p>
    <w:p w14:paraId="2D3AE31D" w14:textId="77777777" w:rsidR="009C2A6C" w:rsidRPr="009C2A6C" w:rsidRDefault="009C2A6C" w:rsidP="009C2A6C">
      <w:pPr>
        <w:numPr>
          <w:ilvl w:val="0"/>
          <w:numId w:val="19"/>
        </w:numPr>
      </w:pPr>
      <w:r w:rsidRPr="009C2A6C">
        <w:t>Product</w:t>
      </w:r>
    </w:p>
    <w:p w14:paraId="47278855" w14:textId="77777777" w:rsidR="009C2A6C" w:rsidRPr="009C2A6C" w:rsidRDefault="00000000" w:rsidP="009C2A6C">
      <w:r>
        <w:pict w14:anchorId="17FE4D9F">
          <v:rect id="_x0000_i1035" style="width:0;height:1.5pt" o:hralign="center" o:hrstd="t" o:hr="t" fillcolor="#a0a0a0" stroked="f"/>
        </w:pict>
      </w:r>
    </w:p>
    <w:p w14:paraId="52A5F294" w14:textId="77777777" w:rsidR="009C2A6C" w:rsidRPr="009C2A6C" w:rsidRDefault="009C2A6C" w:rsidP="009C2A6C">
      <w:pPr>
        <w:rPr>
          <w:b/>
          <w:bCs/>
        </w:rPr>
      </w:pPr>
      <w:r w:rsidRPr="009C2A6C">
        <w:rPr>
          <w:b/>
          <w:bCs/>
        </w:rPr>
        <w:t>Additional Features to Consider:</w:t>
      </w:r>
    </w:p>
    <w:p w14:paraId="4357FF77" w14:textId="77777777" w:rsidR="009C2A6C" w:rsidRPr="009C2A6C" w:rsidRDefault="009C2A6C" w:rsidP="009C2A6C">
      <w:pPr>
        <w:numPr>
          <w:ilvl w:val="0"/>
          <w:numId w:val="20"/>
        </w:numPr>
      </w:pPr>
      <w:r w:rsidRPr="009C2A6C">
        <w:rPr>
          <w:b/>
          <w:bCs/>
        </w:rPr>
        <w:t>Coupon and Discount Management:</w:t>
      </w:r>
    </w:p>
    <w:p w14:paraId="21F0610F" w14:textId="77777777" w:rsidR="009C2A6C" w:rsidRPr="009C2A6C" w:rsidRDefault="009C2A6C" w:rsidP="009C2A6C">
      <w:pPr>
        <w:numPr>
          <w:ilvl w:val="1"/>
          <w:numId w:val="20"/>
        </w:numPr>
      </w:pPr>
      <w:r w:rsidRPr="009C2A6C">
        <w:t>Customers can apply coupons at checkout.</w:t>
      </w:r>
    </w:p>
    <w:p w14:paraId="1DC83459" w14:textId="77777777" w:rsidR="009C2A6C" w:rsidRPr="009C2A6C" w:rsidRDefault="009C2A6C" w:rsidP="009C2A6C">
      <w:pPr>
        <w:numPr>
          <w:ilvl w:val="1"/>
          <w:numId w:val="20"/>
        </w:numPr>
      </w:pPr>
      <w:r w:rsidRPr="009C2A6C">
        <w:t>Coupons can be issued for specific products, categories, or customers.</w:t>
      </w:r>
    </w:p>
    <w:p w14:paraId="248D0124" w14:textId="77777777" w:rsidR="009C2A6C" w:rsidRPr="009C2A6C" w:rsidRDefault="009C2A6C" w:rsidP="009C2A6C">
      <w:pPr>
        <w:numPr>
          <w:ilvl w:val="0"/>
          <w:numId w:val="20"/>
        </w:numPr>
      </w:pPr>
      <w:r w:rsidRPr="009C2A6C">
        <w:rPr>
          <w:b/>
          <w:bCs/>
        </w:rPr>
        <w:t>Notifications System:</w:t>
      </w:r>
    </w:p>
    <w:p w14:paraId="50718E81" w14:textId="77777777" w:rsidR="009C2A6C" w:rsidRPr="009C2A6C" w:rsidRDefault="009C2A6C" w:rsidP="009C2A6C">
      <w:pPr>
        <w:numPr>
          <w:ilvl w:val="1"/>
          <w:numId w:val="20"/>
        </w:numPr>
      </w:pPr>
      <w:r w:rsidRPr="009C2A6C">
        <w:t>Real-time notifications for order status updates, shipment tracking, payment confirmations, and support ticket updates.</w:t>
      </w:r>
    </w:p>
    <w:p w14:paraId="2F74CF32" w14:textId="77777777" w:rsidR="009C2A6C" w:rsidRPr="009C2A6C" w:rsidRDefault="009C2A6C" w:rsidP="009C2A6C">
      <w:pPr>
        <w:numPr>
          <w:ilvl w:val="0"/>
          <w:numId w:val="20"/>
        </w:numPr>
      </w:pPr>
      <w:r w:rsidRPr="009C2A6C">
        <w:rPr>
          <w:b/>
          <w:bCs/>
        </w:rPr>
        <w:t>Security Features:</w:t>
      </w:r>
    </w:p>
    <w:p w14:paraId="2F3D6CF5" w14:textId="77777777" w:rsidR="009C2A6C" w:rsidRPr="009C2A6C" w:rsidRDefault="009C2A6C" w:rsidP="009C2A6C">
      <w:pPr>
        <w:numPr>
          <w:ilvl w:val="1"/>
          <w:numId w:val="20"/>
        </w:numPr>
      </w:pPr>
      <w:r w:rsidRPr="009C2A6C">
        <w:t>Data encryption for secure payment processing.</w:t>
      </w:r>
    </w:p>
    <w:p w14:paraId="6289CAE5" w14:textId="77777777" w:rsidR="009C2A6C" w:rsidRPr="009C2A6C" w:rsidRDefault="009C2A6C" w:rsidP="009C2A6C">
      <w:pPr>
        <w:numPr>
          <w:ilvl w:val="1"/>
          <w:numId w:val="20"/>
        </w:numPr>
      </w:pPr>
      <w:r w:rsidRPr="009C2A6C">
        <w:t>User authentication and role-based access control (e.g., vendor, customer, admin).</w:t>
      </w:r>
    </w:p>
    <w:p w14:paraId="5B398F80" w14:textId="77777777" w:rsidR="009C2A6C" w:rsidRPr="009C2A6C" w:rsidRDefault="00000000" w:rsidP="009C2A6C">
      <w:r>
        <w:pict w14:anchorId="11F497C5">
          <v:rect id="_x0000_i1036" style="width:0;height:1.5pt" o:hralign="center" o:hrstd="t" o:hr="t" fillcolor="#a0a0a0" stroked="f"/>
        </w:pict>
      </w:r>
    </w:p>
    <w:p w14:paraId="4A43194F" w14:textId="77777777" w:rsidR="009C2A6C" w:rsidRPr="009C2A6C" w:rsidRDefault="009C2A6C" w:rsidP="009C2A6C">
      <w:pPr>
        <w:rPr>
          <w:b/>
          <w:bCs/>
        </w:rPr>
      </w:pPr>
      <w:r w:rsidRPr="009C2A6C">
        <w:rPr>
          <w:b/>
          <w:bCs/>
        </w:rPr>
        <w:t>User Roles and Access:</w:t>
      </w:r>
    </w:p>
    <w:p w14:paraId="0B2ED68D" w14:textId="77777777" w:rsidR="009C2A6C" w:rsidRPr="009C2A6C" w:rsidRDefault="009C2A6C" w:rsidP="009C2A6C">
      <w:pPr>
        <w:numPr>
          <w:ilvl w:val="0"/>
          <w:numId w:val="21"/>
        </w:numPr>
      </w:pPr>
      <w:r w:rsidRPr="009C2A6C">
        <w:rPr>
          <w:b/>
          <w:bCs/>
        </w:rPr>
        <w:t>Admin:</w:t>
      </w:r>
    </w:p>
    <w:p w14:paraId="1EE99373" w14:textId="77777777" w:rsidR="009C2A6C" w:rsidRPr="009C2A6C" w:rsidRDefault="009C2A6C" w:rsidP="009C2A6C">
      <w:pPr>
        <w:numPr>
          <w:ilvl w:val="1"/>
          <w:numId w:val="21"/>
        </w:numPr>
      </w:pPr>
      <w:r w:rsidRPr="009C2A6C">
        <w:t>Full access to all modules.</w:t>
      </w:r>
    </w:p>
    <w:p w14:paraId="01CA6D69" w14:textId="77777777" w:rsidR="009C2A6C" w:rsidRPr="009C2A6C" w:rsidRDefault="009C2A6C" w:rsidP="009C2A6C">
      <w:pPr>
        <w:numPr>
          <w:ilvl w:val="1"/>
          <w:numId w:val="21"/>
        </w:numPr>
      </w:pPr>
      <w:r w:rsidRPr="009C2A6C">
        <w:t>Can manage vendors, customers, and products.</w:t>
      </w:r>
    </w:p>
    <w:p w14:paraId="4DD40553" w14:textId="77777777" w:rsidR="009C2A6C" w:rsidRPr="009C2A6C" w:rsidRDefault="009C2A6C" w:rsidP="009C2A6C">
      <w:pPr>
        <w:numPr>
          <w:ilvl w:val="1"/>
          <w:numId w:val="21"/>
        </w:numPr>
      </w:pPr>
      <w:r w:rsidRPr="009C2A6C">
        <w:t>Can view and manage all orders, payments, refunds, and reports.</w:t>
      </w:r>
    </w:p>
    <w:p w14:paraId="59DD1320" w14:textId="77777777" w:rsidR="009C2A6C" w:rsidRPr="009C2A6C" w:rsidRDefault="009C2A6C" w:rsidP="009C2A6C">
      <w:pPr>
        <w:numPr>
          <w:ilvl w:val="0"/>
          <w:numId w:val="21"/>
        </w:numPr>
      </w:pPr>
      <w:r w:rsidRPr="009C2A6C">
        <w:rPr>
          <w:b/>
          <w:bCs/>
        </w:rPr>
        <w:t>Vendor:</w:t>
      </w:r>
    </w:p>
    <w:p w14:paraId="11339888" w14:textId="77777777" w:rsidR="009C2A6C" w:rsidRPr="009C2A6C" w:rsidRDefault="009C2A6C" w:rsidP="009C2A6C">
      <w:pPr>
        <w:numPr>
          <w:ilvl w:val="1"/>
          <w:numId w:val="21"/>
        </w:numPr>
      </w:pPr>
      <w:r w:rsidRPr="009C2A6C">
        <w:t>Can manage their products, view orders, track shipments, and handle returns.</w:t>
      </w:r>
    </w:p>
    <w:p w14:paraId="036F4E16" w14:textId="77777777" w:rsidR="009C2A6C" w:rsidRPr="009C2A6C" w:rsidRDefault="009C2A6C" w:rsidP="009C2A6C">
      <w:pPr>
        <w:numPr>
          <w:ilvl w:val="1"/>
          <w:numId w:val="21"/>
        </w:numPr>
      </w:pPr>
      <w:r w:rsidRPr="009C2A6C">
        <w:t>Can generate reports for their own performance.</w:t>
      </w:r>
    </w:p>
    <w:p w14:paraId="601349B4" w14:textId="77777777" w:rsidR="009C2A6C" w:rsidRPr="009C2A6C" w:rsidRDefault="009C2A6C" w:rsidP="009C2A6C">
      <w:pPr>
        <w:numPr>
          <w:ilvl w:val="0"/>
          <w:numId w:val="21"/>
        </w:numPr>
      </w:pPr>
      <w:r w:rsidRPr="009C2A6C">
        <w:rPr>
          <w:b/>
          <w:bCs/>
        </w:rPr>
        <w:t>Customer:</w:t>
      </w:r>
    </w:p>
    <w:p w14:paraId="5EFF6291" w14:textId="77777777" w:rsidR="009C2A6C" w:rsidRPr="009C2A6C" w:rsidRDefault="009C2A6C" w:rsidP="009C2A6C">
      <w:pPr>
        <w:numPr>
          <w:ilvl w:val="1"/>
          <w:numId w:val="21"/>
        </w:numPr>
      </w:pPr>
      <w:r w:rsidRPr="009C2A6C">
        <w:t>Can browse products, manage their cart, place orders, and track shipments.</w:t>
      </w:r>
    </w:p>
    <w:p w14:paraId="06754F43" w14:textId="77777777" w:rsidR="009C2A6C" w:rsidRPr="009C2A6C" w:rsidRDefault="009C2A6C" w:rsidP="009C2A6C">
      <w:pPr>
        <w:numPr>
          <w:ilvl w:val="1"/>
          <w:numId w:val="21"/>
        </w:numPr>
      </w:pPr>
      <w:r w:rsidRPr="009C2A6C">
        <w:lastRenderedPageBreak/>
        <w:t>Can raise support tickets and request refunds.</w:t>
      </w:r>
    </w:p>
    <w:p w14:paraId="5D6E771C" w14:textId="77777777" w:rsidR="009C2A6C" w:rsidRPr="009C2A6C" w:rsidRDefault="00000000" w:rsidP="009C2A6C">
      <w:r>
        <w:pict w14:anchorId="6F6F0D39">
          <v:rect id="_x0000_i1037" style="width:0;height:1.5pt" o:hralign="center" o:hrstd="t" o:hr="t" fillcolor="#a0a0a0" stroked="f"/>
        </w:pict>
      </w:r>
    </w:p>
    <w:p w14:paraId="71DC48BB" w14:textId="77777777" w:rsidR="009C2A6C" w:rsidRPr="009C2A6C" w:rsidRDefault="009C2A6C" w:rsidP="009C2A6C">
      <w:r w:rsidRPr="009C2A6C">
        <w:t>This detailed module breakdown provides a comprehensive roadmap for building the E-Commerce Multivendor Platform using Core Java, Collections, and Hibernate as the ORM tool. Each module serves a critical function in managing the flow of vendors, products, customers, orders, and payments across the system.</w:t>
      </w:r>
    </w:p>
    <w:p w14:paraId="20C8932A" w14:textId="77777777" w:rsidR="00072402" w:rsidRDefault="00072402"/>
    <w:p w14:paraId="49C27146" w14:textId="77777777" w:rsidR="00072402" w:rsidRDefault="00072402">
      <w:r>
        <w:br w:type="page"/>
      </w:r>
    </w:p>
    <w:p w14:paraId="4D429E5E" w14:textId="77777777" w:rsidR="009C2A6C" w:rsidRPr="009C2A6C" w:rsidRDefault="009C2A6C" w:rsidP="009C2A6C">
      <w:pPr>
        <w:rPr>
          <w:b/>
          <w:bCs/>
        </w:rPr>
      </w:pPr>
      <w:r w:rsidRPr="009C2A6C">
        <w:rPr>
          <w:b/>
          <w:bCs/>
        </w:rPr>
        <w:lastRenderedPageBreak/>
        <w:t>E-Commerce Multivendor Platform - Detailed Workflow</w:t>
      </w:r>
    </w:p>
    <w:p w14:paraId="0FC2698C" w14:textId="77777777" w:rsidR="009C2A6C" w:rsidRPr="009C2A6C" w:rsidRDefault="009C2A6C" w:rsidP="009C2A6C">
      <w:r w:rsidRPr="009C2A6C">
        <w:t>This workflow explains how each module interacts in the E-Commerce Multivendor Platform using Core Java, Collections, and Hibernate as the ORM tool. The workflow is divided into the user roles (Admin, Vendor, and Customer) and outlines how various entities interact in the system from registration to order completion, including detailed steps for handling products, payments, shipments, and returns.</w:t>
      </w:r>
    </w:p>
    <w:p w14:paraId="3057DAD4" w14:textId="77777777" w:rsidR="009C2A6C" w:rsidRPr="009C2A6C" w:rsidRDefault="00000000" w:rsidP="009C2A6C">
      <w:r>
        <w:pict w14:anchorId="4E9D00B4">
          <v:rect id="_x0000_i1038" style="width:0;height:1.5pt" o:hralign="center" o:hrstd="t" o:hr="t" fillcolor="#a0a0a0" stroked="f"/>
        </w:pict>
      </w:r>
    </w:p>
    <w:p w14:paraId="3572CEFB" w14:textId="77777777" w:rsidR="009C2A6C" w:rsidRPr="009C2A6C" w:rsidRDefault="009C2A6C" w:rsidP="009C2A6C">
      <w:pPr>
        <w:rPr>
          <w:b/>
          <w:bCs/>
        </w:rPr>
      </w:pPr>
      <w:r w:rsidRPr="009C2A6C">
        <w:rPr>
          <w:b/>
          <w:bCs/>
        </w:rPr>
        <w:t>1. User Registration and Authentication Workflow</w:t>
      </w:r>
    </w:p>
    <w:p w14:paraId="107B5678" w14:textId="77777777" w:rsidR="009C2A6C" w:rsidRPr="009C2A6C" w:rsidRDefault="009C2A6C" w:rsidP="009C2A6C">
      <w:r w:rsidRPr="009C2A6C">
        <w:rPr>
          <w:b/>
          <w:bCs/>
        </w:rPr>
        <w:t>Actors Involved:</w:t>
      </w:r>
    </w:p>
    <w:p w14:paraId="66B0E08E" w14:textId="77777777" w:rsidR="009C2A6C" w:rsidRPr="009C2A6C" w:rsidRDefault="009C2A6C" w:rsidP="009C2A6C">
      <w:pPr>
        <w:numPr>
          <w:ilvl w:val="0"/>
          <w:numId w:val="22"/>
        </w:numPr>
      </w:pPr>
      <w:r w:rsidRPr="009C2A6C">
        <w:rPr>
          <w:b/>
          <w:bCs/>
        </w:rPr>
        <w:t>Customer</w:t>
      </w:r>
    </w:p>
    <w:p w14:paraId="2AA392CF" w14:textId="77777777" w:rsidR="009C2A6C" w:rsidRPr="009C2A6C" w:rsidRDefault="009C2A6C" w:rsidP="009C2A6C">
      <w:pPr>
        <w:numPr>
          <w:ilvl w:val="0"/>
          <w:numId w:val="22"/>
        </w:numPr>
      </w:pPr>
      <w:r w:rsidRPr="009C2A6C">
        <w:rPr>
          <w:b/>
          <w:bCs/>
        </w:rPr>
        <w:t>Vendor</w:t>
      </w:r>
    </w:p>
    <w:p w14:paraId="6043E644" w14:textId="77777777" w:rsidR="009C2A6C" w:rsidRPr="009C2A6C" w:rsidRDefault="009C2A6C" w:rsidP="009C2A6C">
      <w:pPr>
        <w:numPr>
          <w:ilvl w:val="0"/>
          <w:numId w:val="22"/>
        </w:numPr>
      </w:pPr>
      <w:r w:rsidRPr="009C2A6C">
        <w:rPr>
          <w:b/>
          <w:bCs/>
        </w:rPr>
        <w:t>Admin</w:t>
      </w:r>
    </w:p>
    <w:p w14:paraId="27E59B17" w14:textId="77777777" w:rsidR="009C2A6C" w:rsidRPr="009C2A6C" w:rsidRDefault="009C2A6C" w:rsidP="009C2A6C">
      <w:r w:rsidRPr="009C2A6C">
        <w:rPr>
          <w:b/>
          <w:bCs/>
        </w:rPr>
        <w:t>Steps:</w:t>
      </w:r>
    </w:p>
    <w:p w14:paraId="2E7B99C6" w14:textId="77777777" w:rsidR="009C2A6C" w:rsidRPr="009C2A6C" w:rsidRDefault="009C2A6C" w:rsidP="009C2A6C">
      <w:pPr>
        <w:numPr>
          <w:ilvl w:val="0"/>
          <w:numId w:val="23"/>
        </w:numPr>
      </w:pPr>
      <w:r w:rsidRPr="009C2A6C">
        <w:rPr>
          <w:b/>
          <w:bCs/>
        </w:rPr>
        <w:t>User Registration:</w:t>
      </w:r>
    </w:p>
    <w:p w14:paraId="56C7014B" w14:textId="77777777" w:rsidR="009C2A6C" w:rsidRPr="009C2A6C" w:rsidRDefault="009C2A6C" w:rsidP="009C2A6C">
      <w:pPr>
        <w:numPr>
          <w:ilvl w:val="1"/>
          <w:numId w:val="23"/>
        </w:numPr>
      </w:pPr>
      <w:r w:rsidRPr="009C2A6C">
        <w:t>A new user (Customer or Vendor) visits the platform and initiates the registration process.</w:t>
      </w:r>
    </w:p>
    <w:p w14:paraId="2B897536" w14:textId="77777777" w:rsidR="009C2A6C" w:rsidRPr="009C2A6C" w:rsidRDefault="009C2A6C" w:rsidP="009C2A6C">
      <w:pPr>
        <w:numPr>
          <w:ilvl w:val="1"/>
          <w:numId w:val="23"/>
        </w:numPr>
      </w:pPr>
      <w:r w:rsidRPr="009C2A6C">
        <w:t>The user fills out their personal details (e.g., email, name, password, address for customers, and business details for vendors).</w:t>
      </w:r>
    </w:p>
    <w:p w14:paraId="53625FB9" w14:textId="77777777" w:rsidR="009C2A6C" w:rsidRPr="009C2A6C" w:rsidRDefault="009C2A6C" w:rsidP="009C2A6C">
      <w:pPr>
        <w:numPr>
          <w:ilvl w:val="1"/>
          <w:numId w:val="23"/>
        </w:numPr>
      </w:pPr>
      <w:r w:rsidRPr="009C2A6C">
        <w:t>The system validates the data and creates a new Customer or Vendor entity in the database using Hibernate.</w:t>
      </w:r>
    </w:p>
    <w:p w14:paraId="7FFF2481" w14:textId="77777777" w:rsidR="009C2A6C" w:rsidRPr="009C2A6C" w:rsidRDefault="009C2A6C" w:rsidP="009C2A6C">
      <w:pPr>
        <w:numPr>
          <w:ilvl w:val="0"/>
          <w:numId w:val="23"/>
        </w:numPr>
      </w:pPr>
      <w:r w:rsidRPr="009C2A6C">
        <w:rPr>
          <w:b/>
          <w:bCs/>
        </w:rPr>
        <w:t>User Authentication:</w:t>
      </w:r>
    </w:p>
    <w:p w14:paraId="7A286311" w14:textId="77777777" w:rsidR="009C2A6C" w:rsidRPr="009C2A6C" w:rsidRDefault="009C2A6C" w:rsidP="009C2A6C">
      <w:pPr>
        <w:numPr>
          <w:ilvl w:val="1"/>
          <w:numId w:val="23"/>
        </w:numPr>
      </w:pPr>
      <w:r w:rsidRPr="009C2A6C">
        <w:t>Registered users log in with their email and password.</w:t>
      </w:r>
    </w:p>
    <w:p w14:paraId="7A6D8D44" w14:textId="77777777" w:rsidR="009C2A6C" w:rsidRPr="009C2A6C" w:rsidRDefault="009C2A6C" w:rsidP="009C2A6C">
      <w:pPr>
        <w:numPr>
          <w:ilvl w:val="1"/>
          <w:numId w:val="23"/>
        </w:numPr>
      </w:pPr>
      <w:r w:rsidRPr="009C2A6C">
        <w:t>The system authenticates the user credentials against the stored data using encryption for secure access.</w:t>
      </w:r>
    </w:p>
    <w:p w14:paraId="57D160EA" w14:textId="77777777" w:rsidR="009C2A6C" w:rsidRPr="009C2A6C" w:rsidRDefault="009C2A6C" w:rsidP="009C2A6C">
      <w:pPr>
        <w:numPr>
          <w:ilvl w:val="1"/>
          <w:numId w:val="23"/>
        </w:numPr>
      </w:pPr>
      <w:r w:rsidRPr="009C2A6C">
        <w:t>Once authenticated, users are redirected to their respective dashboards (Customer or Vendor Dashboard).</w:t>
      </w:r>
    </w:p>
    <w:p w14:paraId="167FCA8D" w14:textId="77777777" w:rsidR="009C2A6C" w:rsidRPr="009C2A6C" w:rsidRDefault="009C2A6C" w:rsidP="009C2A6C">
      <w:r w:rsidRPr="009C2A6C">
        <w:rPr>
          <w:b/>
          <w:bCs/>
        </w:rPr>
        <w:t>Entities Involved:</w:t>
      </w:r>
    </w:p>
    <w:p w14:paraId="3F8A3906" w14:textId="77777777" w:rsidR="009C2A6C" w:rsidRPr="009C2A6C" w:rsidRDefault="009C2A6C" w:rsidP="009C2A6C">
      <w:pPr>
        <w:numPr>
          <w:ilvl w:val="0"/>
          <w:numId w:val="24"/>
        </w:numPr>
      </w:pPr>
      <w:r w:rsidRPr="009C2A6C">
        <w:t>Customer</w:t>
      </w:r>
    </w:p>
    <w:p w14:paraId="34BA5EB1" w14:textId="77777777" w:rsidR="009C2A6C" w:rsidRPr="009C2A6C" w:rsidRDefault="009C2A6C" w:rsidP="009C2A6C">
      <w:pPr>
        <w:numPr>
          <w:ilvl w:val="0"/>
          <w:numId w:val="24"/>
        </w:numPr>
      </w:pPr>
      <w:r w:rsidRPr="009C2A6C">
        <w:t>Vendor</w:t>
      </w:r>
    </w:p>
    <w:p w14:paraId="6CCF7906" w14:textId="77777777" w:rsidR="009C2A6C" w:rsidRPr="009C2A6C" w:rsidRDefault="00000000" w:rsidP="009C2A6C">
      <w:r>
        <w:pict w14:anchorId="7830D5A0">
          <v:rect id="_x0000_i1039" style="width:0;height:1.5pt" o:hralign="center" o:hrstd="t" o:hr="t" fillcolor="#a0a0a0" stroked="f"/>
        </w:pict>
      </w:r>
    </w:p>
    <w:p w14:paraId="6E62DB61" w14:textId="77777777" w:rsidR="009C2A6C" w:rsidRPr="009C2A6C" w:rsidRDefault="009C2A6C" w:rsidP="009C2A6C">
      <w:pPr>
        <w:rPr>
          <w:b/>
          <w:bCs/>
        </w:rPr>
      </w:pPr>
      <w:r w:rsidRPr="009C2A6C">
        <w:rPr>
          <w:b/>
          <w:bCs/>
        </w:rPr>
        <w:t>2. Product Management Workflow (Vendor)</w:t>
      </w:r>
    </w:p>
    <w:p w14:paraId="61871059" w14:textId="77777777" w:rsidR="009C2A6C" w:rsidRPr="009C2A6C" w:rsidRDefault="009C2A6C" w:rsidP="009C2A6C">
      <w:r w:rsidRPr="009C2A6C">
        <w:rPr>
          <w:b/>
          <w:bCs/>
        </w:rPr>
        <w:t>Actors Involved:</w:t>
      </w:r>
    </w:p>
    <w:p w14:paraId="158B06C5" w14:textId="77777777" w:rsidR="009C2A6C" w:rsidRPr="009C2A6C" w:rsidRDefault="009C2A6C" w:rsidP="009C2A6C">
      <w:pPr>
        <w:numPr>
          <w:ilvl w:val="0"/>
          <w:numId w:val="25"/>
        </w:numPr>
      </w:pPr>
      <w:r w:rsidRPr="009C2A6C">
        <w:rPr>
          <w:b/>
          <w:bCs/>
        </w:rPr>
        <w:t>Vendor</w:t>
      </w:r>
    </w:p>
    <w:p w14:paraId="118F5E47" w14:textId="77777777" w:rsidR="009C2A6C" w:rsidRPr="009C2A6C" w:rsidRDefault="009C2A6C" w:rsidP="009C2A6C">
      <w:pPr>
        <w:numPr>
          <w:ilvl w:val="0"/>
          <w:numId w:val="25"/>
        </w:numPr>
      </w:pPr>
      <w:r w:rsidRPr="009C2A6C">
        <w:rPr>
          <w:b/>
          <w:bCs/>
        </w:rPr>
        <w:t>Admin</w:t>
      </w:r>
      <w:r w:rsidRPr="009C2A6C">
        <w:t xml:space="preserve"> (for category management)</w:t>
      </w:r>
    </w:p>
    <w:p w14:paraId="442091CD" w14:textId="77777777" w:rsidR="009C2A6C" w:rsidRPr="009C2A6C" w:rsidRDefault="009C2A6C" w:rsidP="009C2A6C">
      <w:r w:rsidRPr="009C2A6C">
        <w:rPr>
          <w:b/>
          <w:bCs/>
        </w:rPr>
        <w:t>Steps:</w:t>
      </w:r>
    </w:p>
    <w:p w14:paraId="30862E4E" w14:textId="77777777" w:rsidR="009C2A6C" w:rsidRPr="009C2A6C" w:rsidRDefault="009C2A6C" w:rsidP="009C2A6C">
      <w:pPr>
        <w:numPr>
          <w:ilvl w:val="0"/>
          <w:numId w:val="26"/>
        </w:numPr>
      </w:pPr>
      <w:r w:rsidRPr="009C2A6C">
        <w:rPr>
          <w:b/>
          <w:bCs/>
        </w:rPr>
        <w:t>Product Listing by Vendor:</w:t>
      </w:r>
    </w:p>
    <w:p w14:paraId="26AB2F18" w14:textId="77777777" w:rsidR="009C2A6C" w:rsidRPr="009C2A6C" w:rsidRDefault="009C2A6C" w:rsidP="009C2A6C">
      <w:pPr>
        <w:numPr>
          <w:ilvl w:val="1"/>
          <w:numId w:val="26"/>
        </w:numPr>
      </w:pPr>
      <w:r w:rsidRPr="009C2A6C">
        <w:t>Vendors log in to their accounts and navigate to the product management section of their dashboard.</w:t>
      </w:r>
    </w:p>
    <w:p w14:paraId="103A6D82" w14:textId="77777777" w:rsidR="009C2A6C" w:rsidRPr="009C2A6C" w:rsidRDefault="009C2A6C" w:rsidP="009C2A6C">
      <w:pPr>
        <w:numPr>
          <w:ilvl w:val="1"/>
          <w:numId w:val="26"/>
        </w:numPr>
      </w:pPr>
      <w:r w:rsidRPr="009C2A6C">
        <w:t>The vendor adds new products by filling out information such as product name, description, price, images, stock availability, and applicable discounts.</w:t>
      </w:r>
    </w:p>
    <w:p w14:paraId="2C87DA23" w14:textId="77777777" w:rsidR="009C2A6C" w:rsidRPr="009C2A6C" w:rsidRDefault="009C2A6C" w:rsidP="009C2A6C">
      <w:pPr>
        <w:numPr>
          <w:ilvl w:val="1"/>
          <w:numId w:val="26"/>
        </w:numPr>
      </w:pPr>
      <w:r w:rsidRPr="009C2A6C">
        <w:lastRenderedPageBreak/>
        <w:t>The vendor assigns the product to one or more categories (e.g., electronics, fashion) from the list of categories managed by the admin.</w:t>
      </w:r>
    </w:p>
    <w:p w14:paraId="72C8363F" w14:textId="77777777" w:rsidR="009C2A6C" w:rsidRPr="009C2A6C" w:rsidRDefault="009C2A6C" w:rsidP="009C2A6C">
      <w:pPr>
        <w:numPr>
          <w:ilvl w:val="1"/>
          <w:numId w:val="26"/>
        </w:numPr>
      </w:pPr>
      <w:r w:rsidRPr="009C2A6C">
        <w:t>The system creates a new Product entity in the database using Hibernate.</w:t>
      </w:r>
    </w:p>
    <w:p w14:paraId="05D5FE4F" w14:textId="77777777" w:rsidR="009C2A6C" w:rsidRPr="009C2A6C" w:rsidRDefault="009C2A6C" w:rsidP="009C2A6C">
      <w:pPr>
        <w:numPr>
          <w:ilvl w:val="0"/>
          <w:numId w:val="26"/>
        </w:numPr>
      </w:pPr>
      <w:r w:rsidRPr="009C2A6C">
        <w:rPr>
          <w:b/>
          <w:bCs/>
        </w:rPr>
        <w:t>Product Updates:</w:t>
      </w:r>
    </w:p>
    <w:p w14:paraId="7D89D411" w14:textId="77777777" w:rsidR="009C2A6C" w:rsidRPr="009C2A6C" w:rsidRDefault="009C2A6C" w:rsidP="009C2A6C">
      <w:pPr>
        <w:numPr>
          <w:ilvl w:val="1"/>
          <w:numId w:val="26"/>
        </w:numPr>
      </w:pPr>
      <w:r w:rsidRPr="009C2A6C">
        <w:t>Vendors can update product details such as price, description, stock levels, or apply new discounts at any time.</w:t>
      </w:r>
    </w:p>
    <w:p w14:paraId="2B99994C" w14:textId="77777777" w:rsidR="009C2A6C" w:rsidRPr="009C2A6C" w:rsidRDefault="009C2A6C" w:rsidP="009C2A6C">
      <w:pPr>
        <w:numPr>
          <w:ilvl w:val="1"/>
          <w:numId w:val="26"/>
        </w:numPr>
      </w:pPr>
      <w:r w:rsidRPr="009C2A6C">
        <w:t>The system updates the existing Product entity in the database.</w:t>
      </w:r>
    </w:p>
    <w:p w14:paraId="3E9ABBAC" w14:textId="77777777" w:rsidR="009C2A6C" w:rsidRPr="009C2A6C" w:rsidRDefault="009C2A6C" w:rsidP="009C2A6C">
      <w:pPr>
        <w:numPr>
          <w:ilvl w:val="0"/>
          <w:numId w:val="26"/>
        </w:numPr>
      </w:pPr>
      <w:r w:rsidRPr="009C2A6C">
        <w:rPr>
          <w:b/>
          <w:bCs/>
        </w:rPr>
        <w:t>Product Deletion:</w:t>
      </w:r>
    </w:p>
    <w:p w14:paraId="511E7EC3" w14:textId="77777777" w:rsidR="009C2A6C" w:rsidRPr="009C2A6C" w:rsidRDefault="009C2A6C" w:rsidP="009C2A6C">
      <w:pPr>
        <w:numPr>
          <w:ilvl w:val="1"/>
          <w:numId w:val="26"/>
        </w:numPr>
      </w:pPr>
      <w:r w:rsidRPr="009C2A6C">
        <w:t>Vendors can delete products that they no longer wish to sell.</w:t>
      </w:r>
    </w:p>
    <w:p w14:paraId="19F1F168" w14:textId="77777777" w:rsidR="009C2A6C" w:rsidRPr="009C2A6C" w:rsidRDefault="009C2A6C" w:rsidP="009C2A6C">
      <w:pPr>
        <w:numPr>
          <w:ilvl w:val="1"/>
          <w:numId w:val="26"/>
        </w:numPr>
      </w:pPr>
      <w:r w:rsidRPr="009C2A6C">
        <w:t>The system marks the product as inactive in the database to retain historical sales data for reporting.</w:t>
      </w:r>
    </w:p>
    <w:p w14:paraId="71C6F234" w14:textId="77777777" w:rsidR="009C2A6C" w:rsidRPr="009C2A6C" w:rsidRDefault="009C2A6C" w:rsidP="009C2A6C">
      <w:r w:rsidRPr="009C2A6C">
        <w:rPr>
          <w:b/>
          <w:bCs/>
        </w:rPr>
        <w:t>Entities Involved:</w:t>
      </w:r>
    </w:p>
    <w:p w14:paraId="7846A368" w14:textId="77777777" w:rsidR="009C2A6C" w:rsidRPr="009C2A6C" w:rsidRDefault="009C2A6C" w:rsidP="009C2A6C">
      <w:pPr>
        <w:numPr>
          <w:ilvl w:val="0"/>
          <w:numId w:val="27"/>
        </w:numPr>
      </w:pPr>
      <w:r w:rsidRPr="009C2A6C">
        <w:t>Product</w:t>
      </w:r>
    </w:p>
    <w:p w14:paraId="48F7C9FC" w14:textId="77777777" w:rsidR="009C2A6C" w:rsidRPr="009C2A6C" w:rsidRDefault="009C2A6C" w:rsidP="009C2A6C">
      <w:pPr>
        <w:numPr>
          <w:ilvl w:val="0"/>
          <w:numId w:val="27"/>
        </w:numPr>
      </w:pPr>
      <w:r w:rsidRPr="009C2A6C">
        <w:t>Category</w:t>
      </w:r>
    </w:p>
    <w:p w14:paraId="650CB677" w14:textId="77777777" w:rsidR="009C2A6C" w:rsidRPr="009C2A6C" w:rsidRDefault="009C2A6C" w:rsidP="009C2A6C">
      <w:pPr>
        <w:numPr>
          <w:ilvl w:val="0"/>
          <w:numId w:val="27"/>
        </w:numPr>
      </w:pPr>
      <w:r w:rsidRPr="009C2A6C">
        <w:t>Discount</w:t>
      </w:r>
    </w:p>
    <w:p w14:paraId="33C0DEFA" w14:textId="77777777" w:rsidR="009C2A6C" w:rsidRPr="009C2A6C" w:rsidRDefault="00000000" w:rsidP="009C2A6C">
      <w:r>
        <w:pict w14:anchorId="04804BF9">
          <v:rect id="_x0000_i1040" style="width:0;height:1.5pt" o:hralign="center" o:hrstd="t" o:hr="t" fillcolor="#a0a0a0" stroked="f"/>
        </w:pict>
      </w:r>
    </w:p>
    <w:p w14:paraId="0936FE4E" w14:textId="77777777" w:rsidR="009C2A6C" w:rsidRPr="009C2A6C" w:rsidRDefault="009C2A6C" w:rsidP="009C2A6C">
      <w:pPr>
        <w:rPr>
          <w:b/>
          <w:bCs/>
        </w:rPr>
      </w:pPr>
      <w:r w:rsidRPr="009C2A6C">
        <w:rPr>
          <w:b/>
          <w:bCs/>
        </w:rPr>
        <w:t>3. Customer Browsing and Cart Management Workflow</w:t>
      </w:r>
    </w:p>
    <w:p w14:paraId="1DC6B5E1" w14:textId="77777777" w:rsidR="009C2A6C" w:rsidRPr="009C2A6C" w:rsidRDefault="009C2A6C" w:rsidP="009C2A6C">
      <w:r w:rsidRPr="009C2A6C">
        <w:rPr>
          <w:b/>
          <w:bCs/>
        </w:rPr>
        <w:t>Actors Involved:</w:t>
      </w:r>
    </w:p>
    <w:p w14:paraId="6B3C2D69" w14:textId="77777777" w:rsidR="009C2A6C" w:rsidRPr="009C2A6C" w:rsidRDefault="009C2A6C" w:rsidP="009C2A6C">
      <w:pPr>
        <w:numPr>
          <w:ilvl w:val="0"/>
          <w:numId w:val="28"/>
        </w:numPr>
      </w:pPr>
      <w:r w:rsidRPr="009C2A6C">
        <w:rPr>
          <w:b/>
          <w:bCs/>
        </w:rPr>
        <w:t>Customer</w:t>
      </w:r>
    </w:p>
    <w:p w14:paraId="7EA70994" w14:textId="77777777" w:rsidR="009C2A6C" w:rsidRPr="009C2A6C" w:rsidRDefault="009C2A6C" w:rsidP="009C2A6C">
      <w:r w:rsidRPr="009C2A6C">
        <w:rPr>
          <w:b/>
          <w:bCs/>
        </w:rPr>
        <w:t>Steps:</w:t>
      </w:r>
    </w:p>
    <w:p w14:paraId="69277D75" w14:textId="77777777" w:rsidR="009C2A6C" w:rsidRPr="009C2A6C" w:rsidRDefault="009C2A6C" w:rsidP="009C2A6C">
      <w:pPr>
        <w:numPr>
          <w:ilvl w:val="0"/>
          <w:numId w:val="29"/>
        </w:numPr>
      </w:pPr>
      <w:r w:rsidRPr="009C2A6C">
        <w:rPr>
          <w:b/>
          <w:bCs/>
        </w:rPr>
        <w:t>Product Browsing:</w:t>
      </w:r>
    </w:p>
    <w:p w14:paraId="2B04D3BD" w14:textId="77777777" w:rsidR="009C2A6C" w:rsidRPr="009C2A6C" w:rsidRDefault="009C2A6C" w:rsidP="009C2A6C">
      <w:pPr>
        <w:numPr>
          <w:ilvl w:val="1"/>
          <w:numId w:val="29"/>
        </w:numPr>
      </w:pPr>
      <w:r w:rsidRPr="009C2A6C">
        <w:t xml:space="preserve">The customer logs in and browses the product </w:t>
      </w:r>
      <w:proofErr w:type="spellStart"/>
      <w:r w:rsidRPr="009C2A6C">
        <w:t>catalog</w:t>
      </w:r>
      <w:proofErr w:type="spellEnd"/>
      <w:r w:rsidRPr="009C2A6C">
        <w:t>, which displays products categorized by type.</w:t>
      </w:r>
    </w:p>
    <w:p w14:paraId="733BB227" w14:textId="77777777" w:rsidR="009C2A6C" w:rsidRPr="009C2A6C" w:rsidRDefault="009C2A6C" w:rsidP="009C2A6C">
      <w:pPr>
        <w:numPr>
          <w:ilvl w:val="1"/>
          <w:numId w:val="29"/>
        </w:numPr>
      </w:pPr>
      <w:r w:rsidRPr="009C2A6C">
        <w:t>Customers can use filters like price range, category, and rating to narrow down their search.</w:t>
      </w:r>
    </w:p>
    <w:p w14:paraId="542E80B9" w14:textId="77777777" w:rsidR="009C2A6C" w:rsidRPr="009C2A6C" w:rsidRDefault="009C2A6C" w:rsidP="009C2A6C">
      <w:pPr>
        <w:numPr>
          <w:ilvl w:val="1"/>
          <w:numId w:val="29"/>
        </w:numPr>
      </w:pPr>
      <w:r w:rsidRPr="009C2A6C">
        <w:t>The system queries the Product and Category entities using Hibernate to retrieve and display products that meet the customer’s criteria.</w:t>
      </w:r>
    </w:p>
    <w:p w14:paraId="170D0B1B" w14:textId="77777777" w:rsidR="009C2A6C" w:rsidRPr="009C2A6C" w:rsidRDefault="009C2A6C" w:rsidP="009C2A6C">
      <w:pPr>
        <w:numPr>
          <w:ilvl w:val="0"/>
          <w:numId w:val="29"/>
        </w:numPr>
      </w:pPr>
      <w:r w:rsidRPr="009C2A6C">
        <w:rPr>
          <w:b/>
          <w:bCs/>
        </w:rPr>
        <w:t>Add to Cart:</w:t>
      </w:r>
    </w:p>
    <w:p w14:paraId="6A6FD2BD" w14:textId="77777777" w:rsidR="009C2A6C" w:rsidRPr="009C2A6C" w:rsidRDefault="009C2A6C" w:rsidP="009C2A6C">
      <w:pPr>
        <w:numPr>
          <w:ilvl w:val="1"/>
          <w:numId w:val="29"/>
        </w:numPr>
      </w:pPr>
      <w:r w:rsidRPr="009C2A6C">
        <w:t>The customer selects a product and adds it to their shopping cart.</w:t>
      </w:r>
    </w:p>
    <w:p w14:paraId="5EF484E2" w14:textId="77777777" w:rsidR="009C2A6C" w:rsidRPr="009C2A6C" w:rsidRDefault="009C2A6C" w:rsidP="009C2A6C">
      <w:pPr>
        <w:numPr>
          <w:ilvl w:val="1"/>
          <w:numId w:val="29"/>
        </w:numPr>
      </w:pPr>
      <w:r w:rsidRPr="009C2A6C">
        <w:t>The system creates or updates a Cart entity for the customer, which holds the selected products along with their quantities, price, and discounts applied.</w:t>
      </w:r>
    </w:p>
    <w:p w14:paraId="659AC557" w14:textId="77777777" w:rsidR="009C2A6C" w:rsidRPr="009C2A6C" w:rsidRDefault="009C2A6C" w:rsidP="009C2A6C">
      <w:pPr>
        <w:numPr>
          <w:ilvl w:val="0"/>
          <w:numId w:val="29"/>
        </w:numPr>
      </w:pPr>
      <w:r w:rsidRPr="009C2A6C">
        <w:rPr>
          <w:b/>
          <w:bCs/>
        </w:rPr>
        <w:t>View Cart:</w:t>
      </w:r>
    </w:p>
    <w:p w14:paraId="7D918261" w14:textId="77777777" w:rsidR="009C2A6C" w:rsidRPr="009C2A6C" w:rsidRDefault="009C2A6C" w:rsidP="009C2A6C">
      <w:pPr>
        <w:numPr>
          <w:ilvl w:val="1"/>
          <w:numId w:val="29"/>
        </w:numPr>
      </w:pPr>
      <w:r w:rsidRPr="009C2A6C">
        <w:t>The customer views their cart and can update the quantity of items, remove items, or apply discount codes.</w:t>
      </w:r>
    </w:p>
    <w:p w14:paraId="5243B308" w14:textId="77777777" w:rsidR="009C2A6C" w:rsidRPr="009C2A6C" w:rsidRDefault="009C2A6C" w:rsidP="009C2A6C">
      <w:pPr>
        <w:numPr>
          <w:ilvl w:val="1"/>
          <w:numId w:val="29"/>
        </w:numPr>
      </w:pPr>
      <w:r w:rsidRPr="009C2A6C">
        <w:t>The system recalculates the cart total and applies any valid Coupon or Discount.</w:t>
      </w:r>
    </w:p>
    <w:p w14:paraId="0A38140C" w14:textId="77777777" w:rsidR="009C2A6C" w:rsidRPr="009C2A6C" w:rsidRDefault="009C2A6C" w:rsidP="009C2A6C">
      <w:pPr>
        <w:numPr>
          <w:ilvl w:val="0"/>
          <w:numId w:val="29"/>
        </w:numPr>
      </w:pPr>
      <w:r w:rsidRPr="009C2A6C">
        <w:rPr>
          <w:b/>
          <w:bCs/>
        </w:rPr>
        <w:t>Checkout:</w:t>
      </w:r>
    </w:p>
    <w:p w14:paraId="2465D78B" w14:textId="77777777" w:rsidR="009C2A6C" w:rsidRPr="009C2A6C" w:rsidRDefault="009C2A6C" w:rsidP="009C2A6C">
      <w:pPr>
        <w:numPr>
          <w:ilvl w:val="1"/>
          <w:numId w:val="29"/>
        </w:numPr>
      </w:pPr>
      <w:r w:rsidRPr="009C2A6C">
        <w:t>Once the customer finalizes the items in their cart, they proceed to checkout.</w:t>
      </w:r>
    </w:p>
    <w:p w14:paraId="720AB866" w14:textId="77777777" w:rsidR="009C2A6C" w:rsidRPr="009C2A6C" w:rsidRDefault="009C2A6C" w:rsidP="009C2A6C">
      <w:pPr>
        <w:numPr>
          <w:ilvl w:val="1"/>
          <w:numId w:val="29"/>
        </w:numPr>
      </w:pPr>
      <w:r w:rsidRPr="009C2A6C">
        <w:t>The customer provides or confirms shipping and billing information.</w:t>
      </w:r>
    </w:p>
    <w:p w14:paraId="20511725" w14:textId="77777777" w:rsidR="009C2A6C" w:rsidRPr="009C2A6C" w:rsidRDefault="009C2A6C" w:rsidP="009C2A6C">
      <w:r w:rsidRPr="009C2A6C">
        <w:rPr>
          <w:b/>
          <w:bCs/>
        </w:rPr>
        <w:lastRenderedPageBreak/>
        <w:t>Entities Involved:</w:t>
      </w:r>
    </w:p>
    <w:p w14:paraId="61F1A41B" w14:textId="77777777" w:rsidR="009C2A6C" w:rsidRPr="009C2A6C" w:rsidRDefault="009C2A6C" w:rsidP="009C2A6C">
      <w:pPr>
        <w:numPr>
          <w:ilvl w:val="0"/>
          <w:numId w:val="30"/>
        </w:numPr>
      </w:pPr>
      <w:r w:rsidRPr="009C2A6C">
        <w:t>Product</w:t>
      </w:r>
    </w:p>
    <w:p w14:paraId="0E318C75" w14:textId="77777777" w:rsidR="009C2A6C" w:rsidRPr="009C2A6C" w:rsidRDefault="009C2A6C" w:rsidP="009C2A6C">
      <w:pPr>
        <w:numPr>
          <w:ilvl w:val="0"/>
          <w:numId w:val="30"/>
        </w:numPr>
      </w:pPr>
      <w:r w:rsidRPr="009C2A6C">
        <w:t>Cart</w:t>
      </w:r>
    </w:p>
    <w:p w14:paraId="1DE62685" w14:textId="77777777" w:rsidR="009C2A6C" w:rsidRPr="009C2A6C" w:rsidRDefault="009C2A6C" w:rsidP="009C2A6C">
      <w:pPr>
        <w:numPr>
          <w:ilvl w:val="0"/>
          <w:numId w:val="30"/>
        </w:numPr>
      </w:pPr>
      <w:r w:rsidRPr="009C2A6C">
        <w:t>Category</w:t>
      </w:r>
    </w:p>
    <w:p w14:paraId="216070C5" w14:textId="77777777" w:rsidR="009C2A6C" w:rsidRPr="009C2A6C" w:rsidRDefault="009C2A6C" w:rsidP="009C2A6C">
      <w:pPr>
        <w:numPr>
          <w:ilvl w:val="0"/>
          <w:numId w:val="30"/>
        </w:numPr>
      </w:pPr>
      <w:r w:rsidRPr="009C2A6C">
        <w:t>Coupon</w:t>
      </w:r>
    </w:p>
    <w:p w14:paraId="0BD2EEBD" w14:textId="77777777" w:rsidR="009C2A6C" w:rsidRPr="009C2A6C" w:rsidRDefault="00000000" w:rsidP="009C2A6C">
      <w:r>
        <w:pict w14:anchorId="48EF31D9">
          <v:rect id="_x0000_i1041" style="width:0;height:1.5pt" o:hralign="center" o:hrstd="t" o:hr="t" fillcolor="#a0a0a0" stroked="f"/>
        </w:pict>
      </w:r>
    </w:p>
    <w:p w14:paraId="361D92D7" w14:textId="77777777" w:rsidR="009C2A6C" w:rsidRPr="009C2A6C" w:rsidRDefault="009C2A6C" w:rsidP="009C2A6C">
      <w:pPr>
        <w:rPr>
          <w:b/>
          <w:bCs/>
        </w:rPr>
      </w:pPr>
      <w:r w:rsidRPr="009C2A6C">
        <w:rPr>
          <w:b/>
          <w:bCs/>
        </w:rPr>
        <w:t>4. Order Management Workflow</w:t>
      </w:r>
    </w:p>
    <w:p w14:paraId="27971534" w14:textId="77777777" w:rsidR="009C2A6C" w:rsidRPr="009C2A6C" w:rsidRDefault="009C2A6C" w:rsidP="009C2A6C">
      <w:r w:rsidRPr="009C2A6C">
        <w:rPr>
          <w:b/>
          <w:bCs/>
        </w:rPr>
        <w:t>Actors Involved:</w:t>
      </w:r>
    </w:p>
    <w:p w14:paraId="6A153039" w14:textId="77777777" w:rsidR="009C2A6C" w:rsidRPr="009C2A6C" w:rsidRDefault="009C2A6C" w:rsidP="009C2A6C">
      <w:pPr>
        <w:numPr>
          <w:ilvl w:val="0"/>
          <w:numId w:val="31"/>
        </w:numPr>
      </w:pPr>
      <w:r w:rsidRPr="009C2A6C">
        <w:rPr>
          <w:b/>
          <w:bCs/>
        </w:rPr>
        <w:t>Customer</w:t>
      </w:r>
    </w:p>
    <w:p w14:paraId="49E7EDB9" w14:textId="77777777" w:rsidR="009C2A6C" w:rsidRPr="009C2A6C" w:rsidRDefault="009C2A6C" w:rsidP="009C2A6C">
      <w:pPr>
        <w:numPr>
          <w:ilvl w:val="0"/>
          <w:numId w:val="31"/>
        </w:numPr>
      </w:pPr>
      <w:r w:rsidRPr="009C2A6C">
        <w:rPr>
          <w:b/>
          <w:bCs/>
        </w:rPr>
        <w:t>Vendor</w:t>
      </w:r>
    </w:p>
    <w:p w14:paraId="6197A513" w14:textId="77777777" w:rsidR="009C2A6C" w:rsidRPr="009C2A6C" w:rsidRDefault="009C2A6C" w:rsidP="009C2A6C">
      <w:r w:rsidRPr="009C2A6C">
        <w:rPr>
          <w:b/>
          <w:bCs/>
        </w:rPr>
        <w:t>Steps:</w:t>
      </w:r>
    </w:p>
    <w:p w14:paraId="11A4C610" w14:textId="77777777" w:rsidR="009C2A6C" w:rsidRPr="009C2A6C" w:rsidRDefault="009C2A6C" w:rsidP="009C2A6C">
      <w:pPr>
        <w:numPr>
          <w:ilvl w:val="0"/>
          <w:numId w:val="32"/>
        </w:numPr>
      </w:pPr>
      <w:r w:rsidRPr="009C2A6C">
        <w:rPr>
          <w:b/>
          <w:bCs/>
        </w:rPr>
        <w:t>Order Placement:</w:t>
      </w:r>
    </w:p>
    <w:p w14:paraId="794F0676" w14:textId="77777777" w:rsidR="009C2A6C" w:rsidRPr="009C2A6C" w:rsidRDefault="009C2A6C" w:rsidP="009C2A6C">
      <w:pPr>
        <w:numPr>
          <w:ilvl w:val="1"/>
          <w:numId w:val="32"/>
        </w:numPr>
      </w:pPr>
      <w:r w:rsidRPr="009C2A6C">
        <w:t>After the customer confirms the cart, an Order entity is created, capturing the order details such as items purchased, quantity, customer details, shipping address, and total amount.</w:t>
      </w:r>
    </w:p>
    <w:p w14:paraId="67B7D4FA" w14:textId="77777777" w:rsidR="009C2A6C" w:rsidRPr="009C2A6C" w:rsidRDefault="009C2A6C" w:rsidP="009C2A6C">
      <w:pPr>
        <w:numPr>
          <w:ilvl w:val="1"/>
          <w:numId w:val="32"/>
        </w:numPr>
      </w:pPr>
      <w:r w:rsidRPr="009C2A6C">
        <w:t>The system generates an Invoice for the customer and sends an order confirmation notification.</w:t>
      </w:r>
    </w:p>
    <w:p w14:paraId="12725B42" w14:textId="77777777" w:rsidR="009C2A6C" w:rsidRPr="009C2A6C" w:rsidRDefault="009C2A6C" w:rsidP="009C2A6C">
      <w:pPr>
        <w:numPr>
          <w:ilvl w:val="0"/>
          <w:numId w:val="32"/>
        </w:numPr>
      </w:pPr>
      <w:r w:rsidRPr="009C2A6C">
        <w:rPr>
          <w:b/>
          <w:bCs/>
        </w:rPr>
        <w:t>Order Processing (Vendor):</w:t>
      </w:r>
    </w:p>
    <w:p w14:paraId="48239DAF" w14:textId="77777777" w:rsidR="009C2A6C" w:rsidRPr="009C2A6C" w:rsidRDefault="009C2A6C" w:rsidP="009C2A6C">
      <w:pPr>
        <w:numPr>
          <w:ilvl w:val="1"/>
          <w:numId w:val="32"/>
        </w:numPr>
      </w:pPr>
      <w:r w:rsidRPr="009C2A6C">
        <w:t>The vendor receives a notification about the new order and checks the order details in their dashboard.</w:t>
      </w:r>
    </w:p>
    <w:p w14:paraId="196530F2" w14:textId="77777777" w:rsidR="009C2A6C" w:rsidRPr="009C2A6C" w:rsidRDefault="009C2A6C" w:rsidP="009C2A6C">
      <w:pPr>
        <w:numPr>
          <w:ilvl w:val="1"/>
          <w:numId w:val="32"/>
        </w:numPr>
      </w:pPr>
      <w:r w:rsidRPr="009C2A6C">
        <w:t>The vendor updates the order status to "Processed" and prepares the items for shipment.</w:t>
      </w:r>
    </w:p>
    <w:p w14:paraId="5A137CBE" w14:textId="77777777" w:rsidR="009C2A6C" w:rsidRPr="009C2A6C" w:rsidRDefault="009C2A6C" w:rsidP="009C2A6C">
      <w:pPr>
        <w:numPr>
          <w:ilvl w:val="0"/>
          <w:numId w:val="32"/>
        </w:numPr>
      </w:pPr>
      <w:r w:rsidRPr="009C2A6C">
        <w:rPr>
          <w:b/>
          <w:bCs/>
        </w:rPr>
        <w:t>Shipment Initiation:</w:t>
      </w:r>
    </w:p>
    <w:p w14:paraId="38A57425" w14:textId="77777777" w:rsidR="009C2A6C" w:rsidRPr="009C2A6C" w:rsidRDefault="009C2A6C" w:rsidP="009C2A6C">
      <w:pPr>
        <w:numPr>
          <w:ilvl w:val="1"/>
          <w:numId w:val="32"/>
        </w:numPr>
      </w:pPr>
      <w:r w:rsidRPr="009C2A6C">
        <w:t>Once the items are ready, the vendor dispatches the order, and the system creates a Shipment entity, linking it with the Order.</w:t>
      </w:r>
    </w:p>
    <w:p w14:paraId="3E65713B" w14:textId="77777777" w:rsidR="009C2A6C" w:rsidRPr="009C2A6C" w:rsidRDefault="009C2A6C" w:rsidP="009C2A6C">
      <w:pPr>
        <w:numPr>
          <w:ilvl w:val="1"/>
          <w:numId w:val="32"/>
        </w:numPr>
      </w:pPr>
      <w:r w:rsidRPr="009C2A6C">
        <w:t>The system updates the order status to "Shipped" and provides shipment tracking details to the customer.</w:t>
      </w:r>
    </w:p>
    <w:p w14:paraId="54B5AA57" w14:textId="77777777" w:rsidR="009C2A6C" w:rsidRPr="009C2A6C" w:rsidRDefault="009C2A6C" w:rsidP="009C2A6C">
      <w:pPr>
        <w:numPr>
          <w:ilvl w:val="0"/>
          <w:numId w:val="32"/>
        </w:numPr>
      </w:pPr>
      <w:r w:rsidRPr="009C2A6C">
        <w:rPr>
          <w:b/>
          <w:bCs/>
        </w:rPr>
        <w:t>Order Tracking:</w:t>
      </w:r>
    </w:p>
    <w:p w14:paraId="5854B780" w14:textId="77777777" w:rsidR="009C2A6C" w:rsidRPr="009C2A6C" w:rsidRDefault="009C2A6C" w:rsidP="009C2A6C">
      <w:pPr>
        <w:numPr>
          <w:ilvl w:val="1"/>
          <w:numId w:val="32"/>
        </w:numPr>
      </w:pPr>
      <w:r w:rsidRPr="009C2A6C">
        <w:t>The customer can track the shipment’s progress via their dashboard, where the system fetches the latest status from the Shipment entity.</w:t>
      </w:r>
    </w:p>
    <w:p w14:paraId="451098EB" w14:textId="77777777" w:rsidR="009C2A6C" w:rsidRPr="009C2A6C" w:rsidRDefault="009C2A6C" w:rsidP="009C2A6C">
      <w:pPr>
        <w:numPr>
          <w:ilvl w:val="0"/>
          <w:numId w:val="32"/>
        </w:numPr>
      </w:pPr>
      <w:r w:rsidRPr="009C2A6C">
        <w:rPr>
          <w:b/>
          <w:bCs/>
        </w:rPr>
        <w:t>Order Delivery and Confirmation:</w:t>
      </w:r>
    </w:p>
    <w:p w14:paraId="28C74D08" w14:textId="77777777" w:rsidR="009C2A6C" w:rsidRPr="009C2A6C" w:rsidRDefault="009C2A6C" w:rsidP="009C2A6C">
      <w:pPr>
        <w:numPr>
          <w:ilvl w:val="1"/>
          <w:numId w:val="32"/>
        </w:numPr>
      </w:pPr>
      <w:r w:rsidRPr="009C2A6C">
        <w:t>Upon delivery, the customer confirms receipt, and the system updates the order status to "Delivered".</w:t>
      </w:r>
    </w:p>
    <w:p w14:paraId="00E307B3" w14:textId="77777777" w:rsidR="009C2A6C" w:rsidRPr="009C2A6C" w:rsidRDefault="009C2A6C" w:rsidP="009C2A6C">
      <w:pPr>
        <w:numPr>
          <w:ilvl w:val="1"/>
          <w:numId w:val="32"/>
        </w:numPr>
      </w:pPr>
      <w:r w:rsidRPr="009C2A6C">
        <w:t>The order is marked as complete, and the transaction details are archived for reporting purposes.</w:t>
      </w:r>
    </w:p>
    <w:p w14:paraId="20AAFEB3" w14:textId="77777777" w:rsidR="009C2A6C" w:rsidRPr="009C2A6C" w:rsidRDefault="009C2A6C" w:rsidP="009C2A6C">
      <w:r w:rsidRPr="009C2A6C">
        <w:rPr>
          <w:b/>
          <w:bCs/>
        </w:rPr>
        <w:t>Entities Involved:</w:t>
      </w:r>
    </w:p>
    <w:p w14:paraId="5AF9D3FF" w14:textId="77777777" w:rsidR="009C2A6C" w:rsidRPr="009C2A6C" w:rsidRDefault="009C2A6C" w:rsidP="009C2A6C">
      <w:pPr>
        <w:numPr>
          <w:ilvl w:val="0"/>
          <w:numId w:val="33"/>
        </w:numPr>
      </w:pPr>
      <w:r w:rsidRPr="009C2A6C">
        <w:t>Order</w:t>
      </w:r>
    </w:p>
    <w:p w14:paraId="3D46C11B" w14:textId="77777777" w:rsidR="009C2A6C" w:rsidRPr="009C2A6C" w:rsidRDefault="009C2A6C" w:rsidP="009C2A6C">
      <w:pPr>
        <w:numPr>
          <w:ilvl w:val="0"/>
          <w:numId w:val="33"/>
        </w:numPr>
      </w:pPr>
      <w:r w:rsidRPr="009C2A6C">
        <w:t>Invoice</w:t>
      </w:r>
    </w:p>
    <w:p w14:paraId="5E6AF456" w14:textId="77777777" w:rsidR="009C2A6C" w:rsidRPr="009C2A6C" w:rsidRDefault="009C2A6C" w:rsidP="009C2A6C">
      <w:pPr>
        <w:numPr>
          <w:ilvl w:val="0"/>
          <w:numId w:val="33"/>
        </w:numPr>
      </w:pPr>
      <w:r w:rsidRPr="009C2A6C">
        <w:t>Shipment</w:t>
      </w:r>
    </w:p>
    <w:p w14:paraId="482C64AD" w14:textId="77777777" w:rsidR="009C2A6C" w:rsidRPr="009C2A6C" w:rsidRDefault="00000000" w:rsidP="009C2A6C">
      <w:r>
        <w:pict w14:anchorId="1B5839FC">
          <v:rect id="_x0000_i1042" style="width:0;height:1.5pt" o:hralign="center" o:hrstd="t" o:hr="t" fillcolor="#a0a0a0" stroked="f"/>
        </w:pict>
      </w:r>
    </w:p>
    <w:p w14:paraId="6A1F2E17" w14:textId="77777777" w:rsidR="009C2A6C" w:rsidRPr="009C2A6C" w:rsidRDefault="009C2A6C" w:rsidP="009C2A6C">
      <w:pPr>
        <w:rPr>
          <w:b/>
          <w:bCs/>
        </w:rPr>
      </w:pPr>
      <w:r w:rsidRPr="009C2A6C">
        <w:rPr>
          <w:b/>
          <w:bCs/>
        </w:rPr>
        <w:t>5. Payment Gateway Workflow</w:t>
      </w:r>
    </w:p>
    <w:p w14:paraId="4938221D" w14:textId="77777777" w:rsidR="009C2A6C" w:rsidRPr="009C2A6C" w:rsidRDefault="009C2A6C" w:rsidP="009C2A6C">
      <w:r w:rsidRPr="009C2A6C">
        <w:rPr>
          <w:b/>
          <w:bCs/>
        </w:rPr>
        <w:lastRenderedPageBreak/>
        <w:t>Actors Involved:</w:t>
      </w:r>
    </w:p>
    <w:p w14:paraId="098192BF" w14:textId="77777777" w:rsidR="009C2A6C" w:rsidRPr="009C2A6C" w:rsidRDefault="009C2A6C" w:rsidP="009C2A6C">
      <w:pPr>
        <w:numPr>
          <w:ilvl w:val="0"/>
          <w:numId w:val="34"/>
        </w:numPr>
      </w:pPr>
      <w:r w:rsidRPr="009C2A6C">
        <w:rPr>
          <w:b/>
          <w:bCs/>
        </w:rPr>
        <w:t>Customer</w:t>
      </w:r>
    </w:p>
    <w:p w14:paraId="4AE7658E" w14:textId="77777777" w:rsidR="009C2A6C" w:rsidRPr="009C2A6C" w:rsidRDefault="009C2A6C" w:rsidP="009C2A6C">
      <w:pPr>
        <w:numPr>
          <w:ilvl w:val="0"/>
          <w:numId w:val="34"/>
        </w:numPr>
      </w:pPr>
      <w:r w:rsidRPr="009C2A6C">
        <w:rPr>
          <w:b/>
          <w:bCs/>
        </w:rPr>
        <w:t>Vendor</w:t>
      </w:r>
    </w:p>
    <w:p w14:paraId="2A2FCCF5" w14:textId="77777777" w:rsidR="009C2A6C" w:rsidRPr="009C2A6C" w:rsidRDefault="009C2A6C" w:rsidP="009C2A6C">
      <w:pPr>
        <w:numPr>
          <w:ilvl w:val="0"/>
          <w:numId w:val="34"/>
        </w:numPr>
      </w:pPr>
      <w:r w:rsidRPr="009C2A6C">
        <w:rPr>
          <w:b/>
          <w:bCs/>
        </w:rPr>
        <w:t>Payment Gateway</w:t>
      </w:r>
    </w:p>
    <w:p w14:paraId="06D69AB7" w14:textId="77777777" w:rsidR="009C2A6C" w:rsidRPr="009C2A6C" w:rsidRDefault="009C2A6C" w:rsidP="009C2A6C">
      <w:r w:rsidRPr="009C2A6C">
        <w:rPr>
          <w:b/>
          <w:bCs/>
        </w:rPr>
        <w:t>Steps:</w:t>
      </w:r>
    </w:p>
    <w:p w14:paraId="71FA0B6F" w14:textId="77777777" w:rsidR="009C2A6C" w:rsidRPr="009C2A6C" w:rsidRDefault="009C2A6C" w:rsidP="009C2A6C">
      <w:pPr>
        <w:numPr>
          <w:ilvl w:val="0"/>
          <w:numId w:val="35"/>
        </w:numPr>
      </w:pPr>
      <w:r w:rsidRPr="009C2A6C">
        <w:rPr>
          <w:b/>
          <w:bCs/>
        </w:rPr>
        <w:t>Payment Selection:</w:t>
      </w:r>
    </w:p>
    <w:p w14:paraId="2095A0EE" w14:textId="77777777" w:rsidR="009C2A6C" w:rsidRPr="009C2A6C" w:rsidRDefault="009C2A6C" w:rsidP="009C2A6C">
      <w:pPr>
        <w:numPr>
          <w:ilvl w:val="1"/>
          <w:numId w:val="35"/>
        </w:numPr>
      </w:pPr>
      <w:r w:rsidRPr="009C2A6C">
        <w:t>During checkout, the customer selects a payment method (e.g., credit card, debit card, UPI, etc.).</w:t>
      </w:r>
    </w:p>
    <w:p w14:paraId="274B8AD4" w14:textId="77777777" w:rsidR="009C2A6C" w:rsidRPr="009C2A6C" w:rsidRDefault="009C2A6C" w:rsidP="009C2A6C">
      <w:pPr>
        <w:numPr>
          <w:ilvl w:val="1"/>
          <w:numId w:val="35"/>
        </w:numPr>
      </w:pPr>
      <w:r w:rsidRPr="009C2A6C">
        <w:t>The system displays the total amount to be paid, including discounts, taxes, and shipping fees.</w:t>
      </w:r>
    </w:p>
    <w:p w14:paraId="18199B9E" w14:textId="77777777" w:rsidR="009C2A6C" w:rsidRPr="009C2A6C" w:rsidRDefault="009C2A6C" w:rsidP="009C2A6C">
      <w:pPr>
        <w:numPr>
          <w:ilvl w:val="0"/>
          <w:numId w:val="35"/>
        </w:numPr>
      </w:pPr>
      <w:r w:rsidRPr="009C2A6C">
        <w:rPr>
          <w:b/>
          <w:bCs/>
        </w:rPr>
        <w:t>Payment Processing:</w:t>
      </w:r>
    </w:p>
    <w:p w14:paraId="2973C382" w14:textId="77777777" w:rsidR="009C2A6C" w:rsidRPr="009C2A6C" w:rsidRDefault="009C2A6C" w:rsidP="009C2A6C">
      <w:pPr>
        <w:numPr>
          <w:ilvl w:val="1"/>
          <w:numId w:val="35"/>
        </w:numPr>
      </w:pPr>
      <w:r w:rsidRPr="009C2A6C">
        <w:t>The system initiates the payment request with the selected payment gateway.</w:t>
      </w:r>
    </w:p>
    <w:p w14:paraId="5920142A" w14:textId="77777777" w:rsidR="009C2A6C" w:rsidRPr="009C2A6C" w:rsidRDefault="009C2A6C" w:rsidP="009C2A6C">
      <w:pPr>
        <w:numPr>
          <w:ilvl w:val="1"/>
          <w:numId w:val="35"/>
        </w:numPr>
      </w:pPr>
      <w:r w:rsidRPr="009C2A6C">
        <w:t>Once the payment is authorized, the system updates the Payment entity with the status "Completed".</w:t>
      </w:r>
    </w:p>
    <w:p w14:paraId="3EB2631A" w14:textId="77777777" w:rsidR="009C2A6C" w:rsidRPr="009C2A6C" w:rsidRDefault="009C2A6C" w:rsidP="009C2A6C">
      <w:pPr>
        <w:numPr>
          <w:ilvl w:val="0"/>
          <w:numId w:val="35"/>
        </w:numPr>
      </w:pPr>
      <w:r w:rsidRPr="009C2A6C">
        <w:rPr>
          <w:b/>
          <w:bCs/>
        </w:rPr>
        <w:t>Order Confirmation:</w:t>
      </w:r>
    </w:p>
    <w:p w14:paraId="5C90C019" w14:textId="77777777" w:rsidR="009C2A6C" w:rsidRPr="009C2A6C" w:rsidRDefault="009C2A6C" w:rsidP="009C2A6C">
      <w:pPr>
        <w:numPr>
          <w:ilvl w:val="1"/>
          <w:numId w:val="35"/>
        </w:numPr>
      </w:pPr>
      <w:r w:rsidRPr="009C2A6C">
        <w:t>Upon successful payment, the system confirms the order placement.</w:t>
      </w:r>
    </w:p>
    <w:p w14:paraId="38266F40" w14:textId="77777777" w:rsidR="009C2A6C" w:rsidRPr="009C2A6C" w:rsidRDefault="009C2A6C" w:rsidP="009C2A6C">
      <w:pPr>
        <w:numPr>
          <w:ilvl w:val="1"/>
          <w:numId w:val="35"/>
        </w:numPr>
      </w:pPr>
      <w:r w:rsidRPr="009C2A6C">
        <w:t>In case of payment failure, the customer is prompted to try another payment method.</w:t>
      </w:r>
    </w:p>
    <w:p w14:paraId="3586C0DE" w14:textId="77777777" w:rsidR="009C2A6C" w:rsidRPr="009C2A6C" w:rsidRDefault="009C2A6C" w:rsidP="009C2A6C">
      <w:pPr>
        <w:numPr>
          <w:ilvl w:val="0"/>
          <w:numId w:val="35"/>
        </w:numPr>
      </w:pPr>
      <w:r w:rsidRPr="009C2A6C">
        <w:rPr>
          <w:b/>
          <w:bCs/>
        </w:rPr>
        <w:t>Vendor Payout and Platform Commission:</w:t>
      </w:r>
    </w:p>
    <w:p w14:paraId="0DA1DD97" w14:textId="77777777" w:rsidR="009C2A6C" w:rsidRPr="009C2A6C" w:rsidRDefault="009C2A6C" w:rsidP="009C2A6C">
      <w:pPr>
        <w:numPr>
          <w:ilvl w:val="1"/>
          <w:numId w:val="35"/>
        </w:numPr>
      </w:pPr>
      <w:r w:rsidRPr="009C2A6C">
        <w:t>The system calculates the commission owed to the platform based on the total sale amount.</w:t>
      </w:r>
    </w:p>
    <w:p w14:paraId="15BEB4A3" w14:textId="77777777" w:rsidR="009C2A6C" w:rsidRPr="009C2A6C" w:rsidRDefault="009C2A6C" w:rsidP="009C2A6C">
      <w:pPr>
        <w:numPr>
          <w:ilvl w:val="1"/>
          <w:numId w:val="35"/>
        </w:numPr>
      </w:pPr>
      <w:r w:rsidRPr="009C2A6C">
        <w:t>The vendor receives their payout after deducting the platform's commission.</w:t>
      </w:r>
    </w:p>
    <w:p w14:paraId="50248F54" w14:textId="77777777" w:rsidR="009C2A6C" w:rsidRPr="009C2A6C" w:rsidRDefault="009C2A6C" w:rsidP="009C2A6C">
      <w:pPr>
        <w:numPr>
          <w:ilvl w:val="1"/>
          <w:numId w:val="35"/>
        </w:numPr>
      </w:pPr>
      <w:r w:rsidRPr="009C2A6C">
        <w:t>Payment details are recorded in the Invoice entity.</w:t>
      </w:r>
    </w:p>
    <w:p w14:paraId="259B799C" w14:textId="77777777" w:rsidR="009C2A6C" w:rsidRPr="009C2A6C" w:rsidRDefault="009C2A6C" w:rsidP="009C2A6C">
      <w:r w:rsidRPr="009C2A6C">
        <w:rPr>
          <w:b/>
          <w:bCs/>
        </w:rPr>
        <w:t>Entities Involved:</w:t>
      </w:r>
    </w:p>
    <w:p w14:paraId="58952552" w14:textId="77777777" w:rsidR="009C2A6C" w:rsidRPr="009C2A6C" w:rsidRDefault="009C2A6C" w:rsidP="009C2A6C">
      <w:pPr>
        <w:numPr>
          <w:ilvl w:val="0"/>
          <w:numId w:val="36"/>
        </w:numPr>
      </w:pPr>
      <w:r w:rsidRPr="009C2A6C">
        <w:t>Payment</w:t>
      </w:r>
    </w:p>
    <w:p w14:paraId="6CC597D9" w14:textId="77777777" w:rsidR="009C2A6C" w:rsidRPr="009C2A6C" w:rsidRDefault="009C2A6C" w:rsidP="009C2A6C">
      <w:pPr>
        <w:numPr>
          <w:ilvl w:val="0"/>
          <w:numId w:val="36"/>
        </w:numPr>
      </w:pPr>
      <w:r w:rsidRPr="009C2A6C">
        <w:t>Invoice</w:t>
      </w:r>
    </w:p>
    <w:p w14:paraId="735F5099" w14:textId="77777777" w:rsidR="009C2A6C" w:rsidRPr="009C2A6C" w:rsidRDefault="009C2A6C" w:rsidP="009C2A6C">
      <w:pPr>
        <w:numPr>
          <w:ilvl w:val="0"/>
          <w:numId w:val="36"/>
        </w:numPr>
      </w:pPr>
      <w:r w:rsidRPr="009C2A6C">
        <w:t>Order</w:t>
      </w:r>
    </w:p>
    <w:p w14:paraId="2AA3E5A9" w14:textId="77777777" w:rsidR="009C2A6C" w:rsidRPr="009C2A6C" w:rsidRDefault="00000000" w:rsidP="009C2A6C">
      <w:r>
        <w:pict w14:anchorId="22B53E75">
          <v:rect id="_x0000_i1043" style="width:0;height:1.5pt" o:hralign="center" o:hrstd="t" o:hr="t" fillcolor="#a0a0a0" stroked="f"/>
        </w:pict>
      </w:r>
    </w:p>
    <w:p w14:paraId="6CAE4368" w14:textId="77777777" w:rsidR="009C2A6C" w:rsidRPr="009C2A6C" w:rsidRDefault="009C2A6C" w:rsidP="009C2A6C">
      <w:pPr>
        <w:rPr>
          <w:b/>
          <w:bCs/>
        </w:rPr>
      </w:pPr>
      <w:r w:rsidRPr="009C2A6C">
        <w:rPr>
          <w:b/>
          <w:bCs/>
        </w:rPr>
        <w:t>6. Customer Support and Ticket Workflow</w:t>
      </w:r>
    </w:p>
    <w:p w14:paraId="745CE3C4" w14:textId="77777777" w:rsidR="009C2A6C" w:rsidRPr="009C2A6C" w:rsidRDefault="009C2A6C" w:rsidP="009C2A6C">
      <w:r w:rsidRPr="009C2A6C">
        <w:rPr>
          <w:b/>
          <w:bCs/>
        </w:rPr>
        <w:t>Actors Involved:</w:t>
      </w:r>
    </w:p>
    <w:p w14:paraId="2A9AC121" w14:textId="77777777" w:rsidR="009C2A6C" w:rsidRPr="009C2A6C" w:rsidRDefault="009C2A6C" w:rsidP="009C2A6C">
      <w:pPr>
        <w:numPr>
          <w:ilvl w:val="0"/>
          <w:numId w:val="37"/>
        </w:numPr>
      </w:pPr>
      <w:r w:rsidRPr="009C2A6C">
        <w:rPr>
          <w:b/>
          <w:bCs/>
        </w:rPr>
        <w:t>Customer</w:t>
      </w:r>
    </w:p>
    <w:p w14:paraId="0DEFCA43" w14:textId="77777777" w:rsidR="009C2A6C" w:rsidRPr="009C2A6C" w:rsidRDefault="009C2A6C" w:rsidP="009C2A6C">
      <w:pPr>
        <w:numPr>
          <w:ilvl w:val="0"/>
          <w:numId w:val="37"/>
        </w:numPr>
      </w:pPr>
      <w:r w:rsidRPr="009C2A6C">
        <w:rPr>
          <w:b/>
          <w:bCs/>
        </w:rPr>
        <w:t>Admin</w:t>
      </w:r>
    </w:p>
    <w:p w14:paraId="432F1374" w14:textId="77777777" w:rsidR="009C2A6C" w:rsidRPr="009C2A6C" w:rsidRDefault="009C2A6C" w:rsidP="009C2A6C">
      <w:r w:rsidRPr="009C2A6C">
        <w:rPr>
          <w:b/>
          <w:bCs/>
        </w:rPr>
        <w:t>Steps:</w:t>
      </w:r>
    </w:p>
    <w:p w14:paraId="000A1BF1" w14:textId="77777777" w:rsidR="009C2A6C" w:rsidRPr="009C2A6C" w:rsidRDefault="009C2A6C" w:rsidP="009C2A6C">
      <w:pPr>
        <w:numPr>
          <w:ilvl w:val="0"/>
          <w:numId w:val="38"/>
        </w:numPr>
      </w:pPr>
      <w:r w:rsidRPr="009C2A6C">
        <w:rPr>
          <w:b/>
          <w:bCs/>
        </w:rPr>
        <w:t>Raising a Support Ticket:</w:t>
      </w:r>
    </w:p>
    <w:p w14:paraId="1EDE9504" w14:textId="77777777" w:rsidR="009C2A6C" w:rsidRPr="009C2A6C" w:rsidRDefault="009C2A6C" w:rsidP="009C2A6C">
      <w:pPr>
        <w:numPr>
          <w:ilvl w:val="1"/>
          <w:numId w:val="38"/>
        </w:numPr>
      </w:pPr>
      <w:r w:rsidRPr="009C2A6C">
        <w:t xml:space="preserve">If the customer encounters an issue (e.g., delayed shipment, defective product), they can raise a </w:t>
      </w:r>
      <w:proofErr w:type="spellStart"/>
      <w:r w:rsidRPr="009C2A6C">
        <w:t>SupportTicket</w:t>
      </w:r>
      <w:proofErr w:type="spellEnd"/>
      <w:r w:rsidRPr="009C2A6C">
        <w:t xml:space="preserve"> through their account.</w:t>
      </w:r>
    </w:p>
    <w:p w14:paraId="5C07713A" w14:textId="77777777" w:rsidR="009C2A6C" w:rsidRPr="009C2A6C" w:rsidRDefault="009C2A6C" w:rsidP="009C2A6C">
      <w:pPr>
        <w:numPr>
          <w:ilvl w:val="1"/>
          <w:numId w:val="38"/>
        </w:numPr>
      </w:pPr>
      <w:r w:rsidRPr="009C2A6C">
        <w:t>The customer provides a description of the issue and attaches any relevant order information.</w:t>
      </w:r>
    </w:p>
    <w:p w14:paraId="248F9D15" w14:textId="77777777" w:rsidR="009C2A6C" w:rsidRPr="009C2A6C" w:rsidRDefault="009C2A6C" w:rsidP="009C2A6C">
      <w:pPr>
        <w:numPr>
          <w:ilvl w:val="0"/>
          <w:numId w:val="38"/>
        </w:numPr>
      </w:pPr>
      <w:r w:rsidRPr="009C2A6C">
        <w:rPr>
          <w:b/>
          <w:bCs/>
        </w:rPr>
        <w:t>Ticket Assignment and Response:</w:t>
      </w:r>
    </w:p>
    <w:p w14:paraId="3489EE65" w14:textId="77777777" w:rsidR="009C2A6C" w:rsidRPr="009C2A6C" w:rsidRDefault="009C2A6C" w:rsidP="009C2A6C">
      <w:pPr>
        <w:numPr>
          <w:ilvl w:val="1"/>
          <w:numId w:val="38"/>
        </w:numPr>
      </w:pPr>
      <w:r w:rsidRPr="009C2A6C">
        <w:t>The system assigns the ticket to a customer support agent, who reviews the issue.</w:t>
      </w:r>
    </w:p>
    <w:p w14:paraId="2A8B6246" w14:textId="77777777" w:rsidR="009C2A6C" w:rsidRPr="009C2A6C" w:rsidRDefault="009C2A6C" w:rsidP="009C2A6C">
      <w:pPr>
        <w:numPr>
          <w:ilvl w:val="1"/>
          <w:numId w:val="38"/>
        </w:numPr>
      </w:pPr>
      <w:r w:rsidRPr="009C2A6C">
        <w:t>The support team responds to the ticket, providing updates or requesting additional information.</w:t>
      </w:r>
    </w:p>
    <w:p w14:paraId="4045D924" w14:textId="77777777" w:rsidR="009C2A6C" w:rsidRPr="009C2A6C" w:rsidRDefault="009C2A6C" w:rsidP="009C2A6C">
      <w:pPr>
        <w:numPr>
          <w:ilvl w:val="0"/>
          <w:numId w:val="38"/>
        </w:numPr>
      </w:pPr>
      <w:r w:rsidRPr="009C2A6C">
        <w:rPr>
          <w:b/>
          <w:bCs/>
        </w:rPr>
        <w:lastRenderedPageBreak/>
        <w:t>Issue Resolution:</w:t>
      </w:r>
    </w:p>
    <w:p w14:paraId="52A81F61" w14:textId="77777777" w:rsidR="009C2A6C" w:rsidRPr="009C2A6C" w:rsidRDefault="009C2A6C" w:rsidP="009C2A6C">
      <w:pPr>
        <w:numPr>
          <w:ilvl w:val="1"/>
          <w:numId w:val="38"/>
        </w:numPr>
      </w:pPr>
      <w:r w:rsidRPr="009C2A6C">
        <w:t>Once the issue is resolved (e.g., refund, replacement shipment), the system marks the ticket as "Closed".</w:t>
      </w:r>
    </w:p>
    <w:p w14:paraId="16C8BC42" w14:textId="77777777" w:rsidR="009C2A6C" w:rsidRPr="009C2A6C" w:rsidRDefault="009C2A6C" w:rsidP="009C2A6C">
      <w:pPr>
        <w:numPr>
          <w:ilvl w:val="1"/>
          <w:numId w:val="38"/>
        </w:numPr>
      </w:pPr>
      <w:r w:rsidRPr="009C2A6C">
        <w:t>The customer is notified of the resolution.</w:t>
      </w:r>
    </w:p>
    <w:p w14:paraId="2DEAF8A9" w14:textId="77777777" w:rsidR="009C2A6C" w:rsidRPr="009C2A6C" w:rsidRDefault="009C2A6C" w:rsidP="009C2A6C">
      <w:r w:rsidRPr="009C2A6C">
        <w:rPr>
          <w:b/>
          <w:bCs/>
        </w:rPr>
        <w:t>Entities Involved:</w:t>
      </w:r>
    </w:p>
    <w:p w14:paraId="2A522637" w14:textId="77777777" w:rsidR="009C2A6C" w:rsidRPr="009C2A6C" w:rsidRDefault="009C2A6C" w:rsidP="009C2A6C">
      <w:pPr>
        <w:numPr>
          <w:ilvl w:val="0"/>
          <w:numId w:val="39"/>
        </w:numPr>
      </w:pPr>
      <w:proofErr w:type="spellStart"/>
      <w:r w:rsidRPr="009C2A6C">
        <w:t>SupportTicket</w:t>
      </w:r>
      <w:proofErr w:type="spellEnd"/>
    </w:p>
    <w:p w14:paraId="2C90D603" w14:textId="77777777" w:rsidR="009C2A6C" w:rsidRPr="009C2A6C" w:rsidRDefault="009C2A6C" w:rsidP="009C2A6C">
      <w:pPr>
        <w:numPr>
          <w:ilvl w:val="0"/>
          <w:numId w:val="39"/>
        </w:numPr>
      </w:pPr>
      <w:r w:rsidRPr="009C2A6C">
        <w:t>Order</w:t>
      </w:r>
    </w:p>
    <w:p w14:paraId="4B6EF640" w14:textId="77777777" w:rsidR="009C2A6C" w:rsidRPr="009C2A6C" w:rsidRDefault="00000000" w:rsidP="009C2A6C">
      <w:r>
        <w:pict w14:anchorId="1E29D40A">
          <v:rect id="_x0000_i1044" style="width:0;height:1.5pt" o:hralign="center" o:hrstd="t" o:hr="t" fillcolor="#a0a0a0" stroked="f"/>
        </w:pict>
      </w:r>
    </w:p>
    <w:p w14:paraId="7AE9C1D3" w14:textId="77777777" w:rsidR="009C2A6C" w:rsidRPr="009C2A6C" w:rsidRDefault="009C2A6C" w:rsidP="009C2A6C">
      <w:pPr>
        <w:rPr>
          <w:b/>
          <w:bCs/>
        </w:rPr>
      </w:pPr>
      <w:r w:rsidRPr="009C2A6C">
        <w:rPr>
          <w:b/>
          <w:bCs/>
        </w:rPr>
        <w:t>7. Refund and Return Workflow</w:t>
      </w:r>
    </w:p>
    <w:p w14:paraId="74BDADEA" w14:textId="77777777" w:rsidR="009C2A6C" w:rsidRPr="009C2A6C" w:rsidRDefault="009C2A6C" w:rsidP="009C2A6C">
      <w:r w:rsidRPr="009C2A6C">
        <w:rPr>
          <w:b/>
          <w:bCs/>
        </w:rPr>
        <w:t>Actors Involved:</w:t>
      </w:r>
    </w:p>
    <w:p w14:paraId="2BC5EA5D" w14:textId="77777777" w:rsidR="009C2A6C" w:rsidRPr="009C2A6C" w:rsidRDefault="009C2A6C" w:rsidP="009C2A6C">
      <w:pPr>
        <w:numPr>
          <w:ilvl w:val="0"/>
          <w:numId w:val="40"/>
        </w:numPr>
      </w:pPr>
      <w:r w:rsidRPr="009C2A6C">
        <w:rPr>
          <w:b/>
          <w:bCs/>
        </w:rPr>
        <w:t>Customer</w:t>
      </w:r>
    </w:p>
    <w:p w14:paraId="62BCAB1A" w14:textId="77777777" w:rsidR="009C2A6C" w:rsidRPr="009C2A6C" w:rsidRDefault="009C2A6C" w:rsidP="009C2A6C">
      <w:pPr>
        <w:numPr>
          <w:ilvl w:val="0"/>
          <w:numId w:val="40"/>
        </w:numPr>
      </w:pPr>
      <w:r w:rsidRPr="009C2A6C">
        <w:rPr>
          <w:b/>
          <w:bCs/>
        </w:rPr>
        <w:t>Vendor</w:t>
      </w:r>
    </w:p>
    <w:p w14:paraId="7AFD02EC" w14:textId="77777777" w:rsidR="009C2A6C" w:rsidRPr="009C2A6C" w:rsidRDefault="009C2A6C" w:rsidP="009C2A6C">
      <w:r w:rsidRPr="009C2A6C">
        <w:rPr>
          <w:b/>
          <w:bCs/>
        </w:rPr>
        <w:t>Steps:</w:t>
      </w:r>
    </w:p>
    <w:p w14:paraId="576608F3" w14:textId="77777777" w:rsidR="009C2A6C" w:rsidRPr="009C2A6C" w:rsidRDefault="009C2A6C" w:rsidP="009C2A6C">
      <w:pPr>
        <w:numPr>
          <w:ilvl w:val="0"/>
          <w:numId w:val="41"/>
        </w:numPr>
      </w:pPr>
      <w:r w:rsidRPr="009C2A6C">
        <w:rPr>
          <w:b/>
          <w:bCs/>
        </w:rPr>
        <w:t>Return Request:</w:t>
      </w:r>
    </w:p>
    <w:p w14:paraId="00723DCE" w14:textId="77777777" w:rsidR="009C2A6C" w:rsidRPr="009C2A6C" w:rsidRDefault="009C2A6C" w:rsidP="009C2A6C">
      <w:pPr>
        <w:numPr>
          <w:ilvl w:val="1"/>
          <w:numId w:val="41"/>
        </w:numPr>
      </w:pPr>
      <w:r w:rsidRPr="009C2A6C">
        <w:t>Customers can request a return if they are dissatisfied with a product, initiating the return process from their order history.</w:t>
      </w:r>
    </w:p>
    <w:p w14:paraId="39B9AE0D" w14:textId="77777777" w:rsidR="009C2A6C" w:rsidRPr="009C2A6C" w:rsidRDefault="009C2A6C" w:rsidP="009C2A6C">
      <w:pPr>
        <w:numPr>
          <w:ilvl w:val="1"/>
          <w:numId w:val="41"/>
        </w:numPr>
      </w:pPr>
      <w:r w:rsidRPr="009C2A6C">
        <w:t>The system checks if the product is eligible for return (based on return policies) and generates a return request.</w:t>
      </w:r>
    </w:p>
    <w:p w14:paraId="2356F4A1" w14:textId="77777777" w:rsidR="009C2A6C" w:rsidRPr="009C2A6C" w:rsidRDefault="009C2A6C" w:rsidP="009C2A6C">
      <w:pPr>
        <w:numPr>
          <w:ilvl w:val="0"/>
          <w:numId w:val="41"/>
        </w:numPr>
      </w:pPr>
      <w:r w:rsidRPr="009C2A6C">
        <w:rPr>
          <w:b/>
          <w:bCs/>
        </w:rPr>
        <w:t>Return Approval by Vendor:</w:t>
      </w:r>
    </w:p>
    <w:p w14:paraId="59F38380" w14:textId="77777777" w:rsidR="009C2A6C" w:rsidRPr="009C2A6C" w:rsidRDefault="009C2A6C" w:rsidP="009C2A6C">
      <w:pPr>
        <w:numPr>
          <w:ilvl w:val="1"/>
          <w:numId w:val="41"/>
        </w:numPr>
      </w:pPr>
      <w:r w:rsidRPr="009C2A6C">
        <w:t>The vendor receives the return request and either approves or rejects it based on the condition and policies.</w:t>
      </w:r>
    </w:p>
    <w:p w14:paraId="6E08BC7C" w14:textId="77777777" w:rsidR="009C2A6C" w:rsidRPr="009C2A6C" w:rsidRDefault="009C2A6C" w:rsidP="009C2A6C">
      <w:pPr>
        <w:numPr>
          <w:ilvl w:val="1"/>
          <w:numId w:val="41"/>
        </w:numPr>
      </w:pPr>
      <w:r w:rsidRPr="009C2A6C">
        <w:t>If approved, the system creates a Refund entity and initiates the return shipment.</w:t>
      </w:r>
    </w:p>
    <w:p w14:paraId="6033CBF8" w14:textId="77777777" w:rsidR="009C2A6C" w:rsidRPr="009C2A6C" w:rsidRDefault="009C2A6C" w:rsidP="009C2A6C">
      <w:pPr>
        <w:numPr>
          <w:ilvl w:val="0"/>
          <w:numId w:val="41"/>
        </w:numPr>
      </w:pPr>
      <w:r w:rsidRPr="009C2A6C">
        <w:rPr>
          <w:b/>
          <w:bCs/>
        </w:rPr>
        <w:t>Return Shipment:</w:t>
      </w:r>
    </w:p>
    <w:p w14:paraId="3E24CABA" w14:textId="77777777" w:rsidR="009C2A6C" w:rsidRPr="009C2A6C" w:rsidRDefault="009C2A6C" w:rsidP="009C2A6C">
      <w:pPr>
        <w:numPr>
          <w:ilvl w:val="1"/>
          <w:numId w:val="41"/>
        </w:numPr>
      </w:pPr>
      <w:r w:rsidRPr="009C2A6C">
        <w:t>The system generates a return shipment label, and the customer sends back the product.</w:t>
      </w:r>
    </w:p>
    <w:p w14:paraId="24820F0C" w14:textId="77777777" w:rsidR="009C2A6C" w:rsidRPr="009C2A6C" w:rsidRDefault="009C2A6C" w:rsidP="009C2A6C">
      <w:pPr>
        <w:numPr>
          <w:ilvl w:val="1"/>
          <w:numId w:val="41"/>
        </w:numPr>
      </w:pPr>
      <w:r w:rsidRPr="009C2A6C">
        <w:t>Once the product is received by the vendor, the system confirms the return.</w:t>
      </w:r>
    </w:p>
    <w:p w14:paraId="2C881228" w14:textId="77777777" w:rsidR="009C2A6C" w:rsidRPr="009C2A6C" w:rsidRDefault="009C2A6C" w:rsidP="009C2A6C">
      <w:pPr>
        <w:numPr>
          <w:ilvl w:val="0"/>
          <w:numId w:val="41"/>
        </w:numPr>
      </w:pPr>
      <w:r w:rsidRPr="009C2A6C">
        <w:rPr>
          <w:b/>
          <w:bCs/>
        </w:rPr>
        <w:t>Refund Processing:</w:t>
      </w:r>
    </w:p>
    <w:p w14:paraId="7B2D575A" w14:textId="77777777" w:rsidR="009C2A6C" w:rsidRPr="009C2A6C" w:rsidRDefault="009C2A6C" w:rsidP="009C2A6C">
      <w:pPr>
        <w:numPr>
          <w:ilvl w:val="1"/>
          <w:numId w:val="41"/>
        </w:numPr>
      </w:pPr>
      <w:r w:rsidRPr="009C2A6C">
        <w:t>Upon successful return, the system processes the refund and updates the Payment entity to reflect the refund status.</w:t>
      </w:r>
    </w:p>
    <w:p w14:paraId="157D1B33" w14:textId="77777777" w:rsidR="009C2A6C" w:rsidRPr="009C2A6C" w:rsidRDefault="009C2A6C" w:rsidP="009C2A6C">
      <w:pPr>
        <w:numPr>
          <w:ilvl w:val="1"/>
          <w:numId w:val="41"/>
        </w:numPr>
      </w:pPr>
      <w:r w:rsidRPr="009C2A6C">
        <w:t>The customer is notified about the refund being processed, and the refund is credited back to their payment method.</w:t>
      </w:r>
    </w:p>
    <w:p w14:paraId="7B891E9C" w14:textId="77777777" w:rsidR="009C2A6C" w:rsidRPr="009C2A6C" w:rsidRDefault="009C2A6C" w:rsidP="009C2A6C">
      <w:r w:rsidRPr="009C2A6C">
        <w:rPr>
          <w:b/>
          <w:bCs/>
        </w:rPr>
        <w:t>Entities Involved:</w:t>
      </w:r>
    </w:p>
    <w:p w14:paraId="56683185" w14:textId="77777777" w:rsidR="009C2A6C" w:rsidRPr="009C2A6C" w:rsidRDefault="009C2A6C" w:rsidP="009C2A6C">
      <w:pPr>
        <w:numPr>
          <w:ilvl w:val="0"/>
          <w:numId w:val="42"/>
        </w:numPr>
      </w:pPr>
      <w:r w:rsidRPr="009C2A6C">
        <w:t>Refund</w:t>
      </w:r>
    </w:p>
    <w:p w14:paraId="7640960D" w14:textId="77777777" w:rsidR="009C2A6C" w:rsidRPr="009C2A6C" w:rsidRDefault="009C2A6C" w:rsidP="009C2A6C">
      <w:pPr>
        <w:numPr>
          <w:ilvl w:val="0"/>
          <w:numId w:val="42"/>
        </w:numPr>
      </w:pPr>
      <w:r w:rsidRPr="009C2A6C">
        <w:t>Order</w:t>
      </w:r>
    </w:p>
    <w:p w14:paraId="26C96FA7" w14:textId="77777777" w:rsidR="009C2A6C" w:rsidRPr="009C2A6C" w:rsidRDefault="009C2A6C" w:rsidP="009C2A6C">
      <w:pPr>
        <w:numPr>
          <w:ilvl w:val="0"/>
          <w:numId w:val="42"/>
        </w:numPr>
      </w:pPr>
      <w:r w:rsidRPr="009C2A6C">
        <w:t>Payment</w:t>
      </w:r>
    </w:p>
    <w:p w14:paraId="18CD281F" w14:textId="77777777" w:rsidR="009C2A6C" w:rsidRPr="009C2A6C" w:rsidRDefault="009C2A6C" w:rsidP="009C2A6C">
      <w:pPr>
        <w:numPr>
          <w:ilvl w:val="0"/>
          <w:numId w:val="42"/>
        </w:numPr>
      </w:pPr>
      <w:r w:rsidRPr="009C2A6C">
        <w:t>Shipment</w:t>
      </w:r>
    </w:p>
    <w:p w14:paraId="1188E78F" w14:textId="77777777" w:rsidR="009C2A6C" w:rsidRPr="009C2A6C" w:rsidRDefault="00000000" w:rsidP="009C2A6C">
      <w:r>
        <w:pict w14:anchorId="45B84CB0">
          <v:rect id="_x0000_i1045" style="width:0;height:1.5pt" o:hralign="center" o:hrstd="t" o:hr="t" fillcolor="#a0a0a0" stroked="f"/>
        </w:pict>
      </w:r>
    </w:p>
    <w:p w14:paraId="4C281890" w14:textId="77777777" w:rsidR="009C2A6C" w:rsidRPr="009C2A6C" w:rsidRDefault="009C2A6C" w:rsidP="009C2A6C">
      <w:pPr>
        <w:rPr>
          <w:b/>
          <w:bCs/>
        </w:rPr>
      </w:pPr>
      <w:r w:rsidRPr="009C2A6C">
        <w:rPr>
          <w:b/>
          <w:bCs/>
        </w:rPr>
        <w:t>8. Reporting and Analytics Workflow</w:t>
      </w:r>
    </w:p>
    <w:p w14:paraId="39432E52" w14:textId="77777777" w:rsidR="009C2A6C" w:rsidRPr="009C2A6C" w:rsidRDefault="009C2A6C" w:rsidP="009C2A6C">
      <w:r w:rsidRPr="009C2A6C">
        <w:rPr>
          <w:b/>
          <w:bCs/>
        </w:rPr>
        <w:lastRenderedPageBreak/>
        <w:t>Actors Involved:</w:t>
      </w:r>
    </w:p>
    <w:p w14:paraId="6154C9BE" w14:textId="77777777" w:rsidR="009C2A6C" w:rsidRPr="009C2A6C" w:rsidRDefault="009C2A6C" w:rsidP="009C2A6C">
      <w:pPr>
        <w:numPr>
          <w:ilvl w:val="0"/>
          <w:numId w:val="43"/>
        </w:numPr>
      </w:pPr>
      <w:r w:rsidRPr="009C2A6C">
        <w:rPr>
          <w:b/>
          <w:bCs/>
        </w:rPr>
        <w:t>Admin</w:t>
      </w:r>
    </w:p>
    <w:p w14:paraId="0CCC6295" w14:textId="77777777" w:rsidR="009C2A6C" w:rsidRPr="009C2A6C" w:rsidRDefault="009C2A6C" w:rsidP="009C2A6C">
      <w:pPr>
        <w:numPr>
          <w:ilvl w:val="0"/>
          <w:numId w:val="43"/>
        </w:numPr>
      </w:pPr>
      <w:r w:rsidRPr="009C2A6C">
        <w:rPr>
          <w:b/>
          <w:bCs/>
        </w:rPr>
        <w:t>Vendor</w:t>
      </w:r>
    </w:p>
    <w:p w14:paraId="17EE9877" w14:textId="77777777" w:rsidR="009C2A6C" w:rsidRPr="009C2A6C" w:rsidRDefault="009C2A6C" w:rsidP="009C2A6C">
      <w:r w:rsidRPr="009C2A6C">
        <w:rPr>
          <w:b/>
          <w:bCs/>
        </w:rPr>
        <w:t>Steps:</w:t>
      </w:r>
    </w:p>
    <w:p w14:paraId="375BD8C2" w14:textId="77777777" w:rsidR="009C2A6C" w:rsidRPr="009C2A6C" w:rsidRDefault="009C2A6C" w:rsidP="009C2A6C">
      <w:pPr>
        <w:numPr>
          <w:ilvl w:val="0"/>
          <w:numId w:val="44"/>
        </w:numPr>
      </w:pPr>
      <w:r w:rsidRPr="009C2A6C">
        <w:rPr>
          <w:b/>
          <w:bCs/>
        </w:rPr>
        <w:t>Vendor Reports:</w:t>
      </w:r>
    </w:p>
    <w:p w14:paraId="599767E9" w14:textId="77777777" w:rsidR="009C2A6C" w:rsidRPr="009C2A6C" w:rsidRDefault="009C2A6C" w:rsidP="009C2A6C">
      <w:pPr>
        <w:numPr>
          <w:ilvl w:val="1"/>
          <w:numId w:val="44"/>
        </w:numPr>
      </w:pPr>
      <w:r w:rsidRPr="009C2A6C">
        <w:t>Vendors can generate reports on their sales, including total revenue, top-selling products, and customer reviews.</w:t>
      </w:r>
    </w:p>
    <w:p w14:paraId="207A42E4" w14:textId="77777777" w:rsidR="009C2A6C" w:rsidRPr="009C2A6C" w:rsidRDefault="009C2A6C" w:rsidP="009C2A6C">
      <w:pPr>
        <w:numPr>
          <w:ilvl w:val="1"/>
          <w:numId w:val="44"/>
        </w:numPr>
      </w:pPr>
      <w:r w:rsidRPr="009C2A6C">
        <w:t>Reports are generated by querying the Order, Product, and Review entities and presented in a dashboard.</w:t>
      </w:r>
    </w:p>
    <w:p w14:paraId="0D64F83A" w14:textId="77777777" w:rsidR="009C2A6C" w:rsidRPr="009C2A6C" w:rsidRDefault="009C2A6C" w:rsidP="009C2A6C">
      <w:pPr>
        <w:numPr>
          <w:ilvl w:val="0"/>
          <w:numId w:val="44"/>
        </w:numPr>
      </w:pPr>
      <w:r w:rsidRPr="009C2A6C">
        <w:rPr>
          <w:b/>
          <w:bCs/>
        </w:rPr>
        <w:t>Admin Reports:</w:t>
      </w:r>
    </w:p>
    <w:p w14:paraId="759382E9" w14:textId="77777777" w:rsidR="009C2A6C" w:rsidRPr="009C2A6C" w:rsidRDefault="009C2A6C" w:rsidP="009C2A6C">
      <w:pPr>
        <w:numPr>
          <w:ilvl w:val="1"/>
          <w:numId w:val="44"/>
        </w:numPr>
      </w:pPr>
      <w:r w:rsidRPr="009C2A6C">
        <w:t>The admin can generate platform-wide reports, including total sales, active vendors, order statuses, and shipment details.</w:t>
      </w:r>
    </w:p>
    <w:p w14:paraId="37122D8A" w14:textId="77777777" w:rsidR="009C2A6C" w:rsidRPr="009C2A6C" w:rsidRDefault="009C2A6C" w:rsidP="009C2A6C">
      <w:pPr>
        <w:numPr>
          <w:ilvl w:val="1"/>
          <w:numId w:val="44"/>
        </w:numPr>
      </w:pPr>
      <w:r w:rsidRPr="009C2A6C">
        <w:t>Analytical reports are created for better insights into the marketplace performance and trends.</w:t>
      </w:r>
    </w:p>
    <w:p w14:paraId="4F69DB94" w14:textId="77777777" w:rsidR="009C2A6C" w:rsidRPr="009C2A6C" w:rsidRDefault="009C2A6C" w:rsidP="009C2A6C">
      <w:r w:rsidRPr="009C2A6C">
        <w:rPr>
          <w:b/>
          <w:bCs/>
        </w:rPr>
        <w:t>Entities Involved:</w:t>
      </w:r>
    </w:p>
    <w:p w14:paraId="2B198B71" w14:textId="77777777" w:rsidR="009C2A6C" w:rsidRPr="009C2A6C" w:rsidRDefault="009C2A6C" w:rsidP="009C2A6C">
      <w:pPr>
        <w:numPr>
          <w:ilvl w:val="0"/>
          <w:numId w:val="45"/>
        </w:numPr>
      </w:pPr>
      <w:r w:rsidRPr="009C2A6C">
        <w:t>Order</w:t>
      </w:r>
    </w:p>
    <w:p w14:paraId="0E073D41" w14:textId="77777777" w:rsidR="009C2A6C" w:rsidRPr="009C2A6C" w:rsidRDefault="009C2A6C" w:rsidP="009C2A6C">
      <w:pPr>
        <w:numPr>
          <w:ilvl w:val="0"/>
          <w:numId w:val="45"/>
        </w:numPr>
      </w:pPr>
      <w:r w:rsidRPr="009C2A6C">
        <w:t>Product</w:t>
      </w:r>
    </w:p>
    <w:p w14:paraId="46C599DD" w14:textId="77777777" w:rsidR="009C2A6C" w:rsidRPr="009C2A6C" w:rsidRDefault="009C2A6C" w:rsidP="009C2A6C">
      <w:pPr>
        <w:numPr>
          <w:ilvl w:val="0"/>
          <w:numId w:val="45"/>
        </w:numPr>
      </w:pPr>
      <w:r w:rsidRPr="009C2A6C">
        <w:t>Vendor</w:t>
      </w:r>
    </w:p>
    <w:p w14:paraId="25AC966B" w14:textId="77777777" w:rsidR="009C2A6C" w:rsidRPr="009C2A6C" w:rsidRDefault="009C2A6C" w:rsidP="009C2A6C">
      <w:pPr>
        <w:numPr>
          <w:ilvl w:val="0"/>
          <w:numId w:val="45"/>
        </w:numPr>
      </w:pPr>
      <w:r w:rsidRPr="009C2A6C">
        <w:t>Shipment</w:t>
      </w:r>
    </w:p>
    <w:p w14:paraId="69134642" w14:textId="77777777" w:rsidR="009C2A6C" w:rsidRPr="009C2A6C" w:rsidRDefault="009C2A6C" w:rsidP="009C2A6C">
      <w:pPr>
        <w:numPr>
          <w:ilvl w:val="0"/>
          <w:numId w:val="45"/>
        </w:numPr>
      </w:pPr>
      <w:r w:rsidRPr="009C2A6C">
        <w:t>Review</w:t>
      </w:r>
    </w:p>
    <w:p w14:paraId="237B4571" w14:textId="77777777" w:rsidR="009C2A6C" w:rsidRPr="009C2A6C" w:rsidRDefault="00000000" w:rsidP="009C2A6C">
      <w:r>
        <w:pict w14:anchorId="4A62D999">
          <v:rect id="_x0000_i1046" style="width:0;height:1.5pt" o:hralign="center" o:hrstd="t" o:hr="t" fillcolor="#a0a0a0" stroked="f"/>
        </w:pict>
      </w:r>
    </w:p>
    <w:p w14:paraId="4B23D65E" w14:textId="77777777" w:rsidR="009C2A6C" w:rsidRPr="009C2A6C" w:rsidRDefault="009C2A6C" w:rsidP="009C2A6C">
      <w:r w:rsidRPr="009C2A6C">
        <w:t>This workflow outlines how each process interacts with various modules of the system, ensuring a seamless experience for vendors, customers, and the admin. The use of Core Java, Collections, and Hibernate ensures smooth data management and interaction between entities throughout the workflow.</w:t>
      </w:r>
    </w:p>
    <w:p w14:paraId="43805B0D" w14:textId="77777777" w:rsidR="00072402" w:rsidRDefault="00072402"/>
    <w:p w14:paraId="2E31ECA6" w14:textId="77777777" w:rsidR="00072402" w:rsidRDefault="00072402">
      <w:r>
        <w:br w:type="page"/>
      </w:r>
    </w:p>
    <w:p w14:paraId="423707A5" w14:textId="06A18B1E" w:rsidR="009C2A6C" w:rsidRPr="009C2A6C" w:rsidRDefault="009C2A6C" w:rsidP="009C2A6C">
      <w:pPr>
        <w:rPr>
          <w:b/>
          <w:bCs/>
          <w:color w:val="FF0000"/>
          <w:sz w:val="48"/>
          <w:szCs w:val="48"/>
        </w:rPr>
      </w:pPr>
      <w:r w:rsidRPr="009C2A6C">
        <w:rPr>
          <w:b/>
          <w:bCs/>
          <w:color w:val="FF0000"/>
          <w:sz w:val="48"/>
          <w:szCs w:val="48"/>
        </w:rPr>
        <w:lastRenderedPageBreak/>
        <w:t xml:space="preserve">Detailed database structure </w:t>
      </w:r>
    </w:p>
    <w:p w14:paraId="542D1D81" w14:textId="77777777" w:rsidR="009C2A6C" w:rsidRPr="009C2A6C" w:rsidRDefault="00000000" w:rsidP="009C2A6C">
      <w:r>
        <w:pict w14:anchorId="5AB7A60F">
          <v:rect id="_x0000_i1047" style="width:0;height:1.5pt" o:hralign="center" o:hrstd="t" o:hr="t" fillcolor="#a0a0a0" stroked="f"/>
        </w:pict>
      </w:r>
    </w:p>
    <w:p w14:paraId="61D1D286" w14:textId="77777777" w:rsidR="009C2A6C" w:rsidRPr="009C2A6C" w:rsidRDefault="009C2A6C" w:rsidP="009C2A6C">
      <w:pPr>
        <w:rPr>
          <w:b/>
          <w:bCs/>
        </w:rPr>
      </w:pPr>
      <w:r w:rsidRPr="009C2A6C">
        <w:rPr>
          <w:b/>
          <w:bCs/>
        </w:rPr>
        <w:t>1. Vendor Table</w:t>
      </w:r>
    </w:p>
    <w:tbl>
      <w:tblPr>
        <w:tblStyle w:val="TableGrid"/>
        <w:tblW w:w="0" w:type="auto"/>
        <w:tblLook w:val="04A0" w:firstRow="1" w:lastRow="0" w:firstColumn="1" w:lastColumn="0" w:noHBand="0" w:noVBand="1"/>
      </w:tblPr>
      <w:tblGrid>
        <w:gridCol w:w="1812"/>
        <w:gridCol w:w="1650"/>
        <w:gridCol w:w="3392"/>
        <w:gridCol w:w="3271"/>
      </w:tblGrid>
      <w:tr w:rsidR="009C2A6C" w:rsidRPr="009C2A6C" w14:paraId="3EC4C727" w14:textId="77777777" w:rsidTr="009C2A6C">
        <w:tc>
          <w:tcPr>
            <w:tcW w:w="0" w:type="auto"/>
            <w:hideMark/>
          </w:tcPr>
          <w:p w14:paraId="498657C3" w14:textId="77777777" w:rsidR="009C2A6C" w:rsidRPr="009C2A6C" w:rsidRDefault="009C2A6C" w:rsidP="009C2A6C">
            <w:pPr>
              <w:spacing w:after="160" w:line="259" w:lineRule="auto"/>
              <w:rPr>
                <w:b/>
                <w:bCs/>
              </w:rPr>
            </w:pPr>
            <w:r w:rsidRPr="009C2A6C">
              <w:rPr>
                <w:b/>
                <w:bCs/>
              </w:rPr>
              <w:t>Column Name</w:t>
            </w:r>
          </w:p>
        </w:tc>
        <w:tc>
          <w:tcPr>
            <w:tcW w:w="0" w:type="auto"/>
            <w:hideMark/>
          </w:tcPr>
          <w:p w14:paraId="41E1C20F" w14:textId="77777777" w:rsidR="009C2A6C" w:rsidRPr="009C2A6C" w:rsidRDefault="009C2A6C" w:rsidP="009C2A6C">
            <w:pPr>
              <w:spacing w:after="160" w:line="259" w:lineRule="auto"/>
              <w:rPr>
                <w:b/>
                <w:bCs/>
              </w:rPr>
            </w:pPr>
            <w:r w:rsidRPr="009C2A6C">
              <w:rPr>
                <w:b/>
                <w:bCs/>
              </w:rPr>
              <w:t>Data Type</w:t>
            </w:r>
          </w:p>
        </w:tc>
        <w:tc>
          <w:tcPr>
            <w:tcW w:w="0" w:type="auto"/>
            <w:hideMark/>
          </w:tcPr>
          <w:p w14:paraId="0CDE9AB6" w14:textId="77777777" w:rsidR="009C2A6C" w:rsidRPr="009C2A6C" w:rsidRDefault="009C2A6C" w:rsidP="009C2A6C">
            <w:pPr>
              <w:spacing w:after="160" w:line="259" w:lineRule="auto"/>
              <w:rPr>
                <w:b/>
                <w:bCs/>
              </w:rPr>
            </w:pPr>
            <w:r w:rsidRPr="009C2A6C">
              <w:rPr>
                <w:b/>
                <w:bCs/>
              </w:rPr>
              <w:t>Constraints</w:t>
            </w:r>
          </w:p>
        </w:tc>
        <w:tc>
          <w:tcPr>
            <w:tcW w:w="0" w:type="auto"/>
            <w:hideMark/>
          </w:tcPr>
          <w:p w14:paraId="52E1E2C0" w14:textId="77777777" w:rsidR="009C2A6C" w:rsidRPr="009C2A6C" w:rsidRDefault="009C2A6C" w:rsidP="009C2A6C">
            <w:pPr>
              <w:spacing w:after="160" w:line="259" w:lineRule="auto"/>
              <w:rPr>
                <w:b/>
                <w:bCs/>
              </w:rPr>
            </w:pPr>
            <w:r w:rsidRPr="009C2A6C">
              <w:rPr>
                <w:b/>
                <w:bCs/>
              </w:rPr>
              <w:t>Description</w:t>
            </w:r>
          </w:p>
        </w:tc>
      </w:tr>
      <w:tr w:rsidR="009C2A6C" w:rsidRPr="009C2A6C" w14:paraId="1DB5F7DE" w14:textId="77777777" w:rsidTr="009C2A6C">
        <w:tc>
          <w:tcPr>
            <w:tcW w:w="0" w:type="auto"/>
            <w:hideMark/>
          </w:tcPr>
          <w:p w14:paraId="1E18F01F" w14:textId="77777777" w:rsidR="009C2A6C" w:rsidRPr="009C2A6C" w:rsidRDefault="009C2A6C" w:rsidP="009C2A6C">
            <w:pPr>
              <w:spacing w:after="160" w:line="259" w:lineRule="auto"/>
            </w:pPr>
            <w:proofErr w:type="spellStart"/>
            <w:r w:rsidRPr="009C2A6C">
              <w:t>vendor_id</w:t>
            </w:r>
            <w:proofErr w:type="spellEnd"/>
          </w:p>
        </w:tc>
        <w:tc>
          <w:tcPr>
            <w:tcW w:w="0" w:type="auto"/>
            <w:hideMark/>
          </w:tcPr>
          <w:p w14:paraId="3DC09DA5" w14:textId="77777777" w:rsidR="009C2A6C" w:rsidRPr="009C2A6C" w:rsidRDefault="009C2A6C" w:rsidP="009C2A6C">
            <w:pPr>
              <w:spacing w:after="160" w:line="259" w:lineRule="auto"/>
            </w:pPr>
            <w:r w:rsidRPr="009C2A6C">
              <w:t>INT</w:t>
            </w:r>
          </w:p>
        </w:tc>
        <w:tc>
          <w:tcPr>
            <w:tcW w:w="0" w:type="auto"/>
            <w:hideMark/>
          </w:tcPr>
          <w:p w14:paraId="216C8841" w14:textId="77777777" w:rsidR="009C2A6C" w:rsidRPr="009C2A6C" w:rsidRDefault="009C2A6C" w:rsidP="009C2A6C">
            <w:pPr>
              <w:spacing w:after="160" w:line="259" w:lineRule="auto"/>
            </w:pPr>
            <w:r w:rsidRPr="009C2A6C">
              <w:t>PRIMARY KEY, AUTO_INCREMENT</w:t>
            </w:r>
          </w:p>
        </w:tc>
        <w:tc>
          <w:tcPr>
            <w:tcW w:w="0" w:type="auto"/>
            <w:hideMark/>
          </w:tcPr>
          <w:p w14:paraId="5BB3D9C3" w14:textId="77777777" w:rsidR="009C2A6C" w:rsidRPr="009C2A6C" w:rsidRDefault="009C2A6C" w:rsidP="009C2A6C">
            <w:pPr>
              <w:spacing w:after="160" w:line="259" w:lineRule="auto"/>
            </w:pPr>
            <w:r w:rsidRPr="009C2A6C">
              <w:t>Unique ID for the vendor</w:t>
            </w:r>
          </w:p>
        </w:tc>
      </w:tr>
      <w:tr w:rsidR="009C2A6C" w:rsidRPr="009C2A6C" w14:paraId="3173ACF5" w14:textId="77777777" w:rsidTr="009C2A6C">
        <w:tc>
          <w:tcPr>
            <w:tcW w:w="0" w:type="auto"/>
            <w:hideMark/>
          </w:tcPr>
          <w:p w14:paraId="68F2B3F2" w14:textId="77777777" w:rsidR="009C2A6C" w:rsidRPr="009C2A6C" w:rsidRDefault="009C2A6C" w:rsidP="009C2A6C">
            <w:pPr>
              <w:spacing w:after="160" w:line="259" w:lineRule="auto"/>
            </w:pPr>
            <w:r w:rsidRPr="009C2A6C">
              <w:t>name</w:t>
            </w:r>
          </w:p>
        </w:tc>
        <w:tc>
          <w:tcPr>
            <w:tcW w:w="0" w:type="auto"/>
            <w:hideMark/>
          </w:tcPr>
          <w:p w14:paraId="41EE42E0" w14:textId="77777777" w:rsidR="009C2A6C" w:rsidRPr="009C2A6C" w:rsidRDefault="009C2A6C" w:rsidP="009C2A6C">
            <w:pPr>
              <w:spacing w:after="160" w:line="259" w:lineRule="auto"/>
            </w:pPr>
            <w:proofErr w:type="gramStart"/>
            <w:r w:rsidRPr="009C2A6C">
              <w:t>VARCHAR(</w:t>
            </w:r>
            <w:proofErr w:type="gramEnd"/>
            <w:r w:rsidRPr="009C2A6C">
              <w:t>255)</w:t>
            </w:r>
          </w:p>
        </w:tc>
        <w:tc>
          <w:tcPr>
            <w:tcW w:w="0" w:type="auto"/>
            <w:hideMark/>
          </w:tcPr>
          <w:p w14:paraId="6C885DCB" w14:textId="77777777" w:rsidR="009C2A6C" w:rsidRPr="009C2A6C" w:rsidRDefault="009C2A6C" w:rsidP="009C2A6C">
            <w:pPr>
              <w:spacing w:after="160" w:line="259" w:lineRule="auto"/>
            </w:pPr>
            <w:r w:rsidRPr="009C2A6C">
              <w:t>NOT NULL</w:t>
            </w:r>
          </w:p>
        </w:tc>
        <w:tc>
          <w:tcPr>
            <w:tcW w:w="0" w:type="auto"/>
            <w:hideMark/>
          </w:tcPr>
          <w:p w14:paraId="46832D75" w14:textId="77777777" w:rsidR="009C2A6C" w:rsidRPr="009C2A6C" w:rsidRDefault="009C2A6C" w:rsidP="009C2A6C">
            <w:pPr>
              <w:spacing w:after="160" w:line="259" w:lineRule="auto"/>
            </w:pPr>
            <w:r w:rsidRPr="009C2A6C">
              <w:t>Vendor's business name</w:t>
            </w:r>
          </w:p>
        </w:tc>
      </w:tr>
      <w:tr w:rsidR="009C2A6C" w:rsidRPr="009C2A6C" w14:paraId="0432D771" w14:textId="77777777" w:rsidTr="009C2A6C">
        <w:tc>
          <w:tcPr>
            <w:tcW w:w="0" w:type="auto"/>
            <w:hideMark/>
          </w:tcPr>
          <w:p w14:paraId="3DBF0979" w14:textId="77777777" w:rsidR="009C2A6C" w:rsidRPr="009C2A6C" w:rsidRDefault="009C2A6C" w:rsidP="009C2A6C">
            <w:pPr>
              <w:spacing w:after="160" w:line="259" w:lineRule="auto"/>
            </w:pPr>
            <w:r w:rsidRPr="009C2A6C">
              <w:t>email</w:t>
            </w:r>
          </w:p>
        </w:tc>
        <w:tc>
          <w:tcPr>
            <w:tcW w:w="0" w:type="auto"/>
            <w:hideMark/>
          </w:tcPr>
          <w:p w14:paraId="64DB31F5" w14:textId="77777777" w:rsidR="009C2A6C" w:rsidRPr="009C2A6C" w:rsidRDefault="009C2A6C" w:rsidP="009C2A6C">
            <w:pPr>
              <w:spacing w:after="160" w:line="259" w:lineRule="auto"/>
            </w:pPr>
            <w:proofErr w:type="gramStart"/>
            <w:r w:rsidRPr="009C2A6C">
              <w:t>VARCHAR(</w:t>
            </w:r>
            <w:proofErr w:type="gramEnd"/>
            <w:r w:rsidRPr="009C2A6C">
              <w:t>255)</w:t>
            </w:r>
          </w:p>
        </w:tc>
        <w:tc>
          <w:tcPr>
            <w:tcW w:w="0" w:type="auto"/>
            <w:hideMark/>
          </w:tcPr>
          <w:p w14:paraId="48187D63" w14:textId="77777777" w:rsidR="009C2A6C" w:rsidRPr="009C2A6C" w:rsidRDefault="009C2A6C" w:rsidP="009C2A6C">
            <w:pPr>
              <w:spacing w:after="160" w:line="259" w:lineRule="auto"/>
            </w:pPr>
            <w:r w:rsidRPr="009C2A6C">
              <w:t>NOT NULL, UNIQUE</w:t>
            </w:r>
          </w:p>
        </w:tc>
        <w:tc>
          <w:tcPr>
            <w:tcW w:w="0" w:type="auto"/>
            <w:hideMark/>
          </w:tcPr>
          <w:p w14:paraId="6E8F22B1" w14:textId="77777777" w:rsidR="009C2A6C" w:rsidRPr="009C2A6C" w:rsidRDefault="009C2A6C" w:rsidP="009C2A6C">
            <w:pPr>
              <w:spacing w:after="160" w:line="259" w:lineRule="auto"/>
            </w:pPr>
            <w:r w:rsidRPr="009C2A6C">
              <w:t>Vendor's email</w:t>
            </w:r>
          </w:p>
        </w:tc>
      </w:tr>
      <w:tr w:rsidR="009C2A6C" w:rsidRPr="009C2A6C" w14:paraId="4AEE977D" w14:textId="77777777" w:rsidTr="009C2A6C">
        <w:tc>
          <w:tcPr>
            <w:tcW w:w="0" w:type="auto"/>
            <w:hideMark/>
          </w:tcPr>
          <w:p w14:paraId="2D7FB656" w14:textId="77777777" w:rsidR="009C2A6C" w:rsidRPr="009C2A6C" w:rsidRDefault="009C2A6C" w:rsidP="009C2A6C">
            <w:pPr>
              <w:spacing w:after="160" w:line="259" w:lineRule="auto"/>
            </w:pPr>
            <w:r w:rsidRPr="009C2A6C">
              <w:t>password</w:t>
            </w:r>
          </w:p>
        </w:tc>
        <w:tc>
          <w:tcPr>
            <w:tcW w:w="0" w:type="auto"/>
            <w:hideMark/>
          </w:tcPr>
          <w:p w14:paraId="1782C222" w14:textId="77777777" w:rsidR="009C2A6C" w:rsidRPr="009C2A6C" w:rsidRDefault="009C2A6C" w:rsidP="009C2A6C">
            <w:pPr>
              <w:spacing w:after="160" w:line="259" w:lineRule="auto"/>
            </w:pPr>
            <w:proofErr w:type="gramStart"/>
            <w:r w:rsidRPr="009C2A6C">
              <w:t>VARCHAR(</w:t>
            </w:r>
            <w:proofErr w:type="gramEnd"/>
            <w:r w:rsidRPr="009C2A6C">
              <w:t>255)</w:t>
            </w:r>
          </w:p>
        </w:tc>
        <w:tc>
          <w:tcPr>
            <w:tcW w:w="0" w:type="auto"/>
            <w:hideMark/>
          </w:tcPr>
          <w:p w14:paraId="0E5E515F" w14:textId="77777777" w:rsidR="009C2A6C" w:rsidRPr="009C2A6C" w:rsidRDefault="009C2A6C" w:rsidP="009C2A6C">
            <w:pPr>
              <w:spacing w:after="160" w:line="259" w:lineRule="auto"/>
            </w:pPr>
            <w:r w:rsidRPr="009C2A6C">
              <w:t>NOT NULL</w:t>
            </w:r>
          </w:p>
        </w:tc>
        <w:tc>
          <w:tcPr>
            <w:tcW w:w="0" w:type="auto"/>
            <w:hideMark/>
          </w:tcPr>
          <w:p w14:paraId="536453C5" w14:textId="77777777" w:rsidR="009C2A6C" w:rsidRPr="009C2A6C" w:rsidRDefault="009C2A6C" w:rsidP="009C2A6C">
            <w:pPr>
              <w:spacing w:after="160" w:line="259" w:lineRule="auto"/>
            </w:pPr>
            <w:r w:rsidRPr="009C2A6C">
              <w:t>Hashed password for security</w:t>
            </w:r>
          </w:p>
        </w:tc>
      </w:tr>
      <w:tr w:rsidR="009C2A6C" w:rsidRPr="009C2A6C" w14:paraId="24A659F5" w14:textId="77777777" w:rsidTr="009C2A6C">
        <w:tc>
          <w:tcPr>
            <w:tcW w:w="0" w:type="auto"/>
            <w:hideMark/>
          </w:tcPr>
          <w:p w14:paraId="3E3677F8" w14:textId="77777777" w:rsidR="009C2A6C" w:rsidRPr="009C2A6C" w:rsidRDefault="009C2A6C" w:rsidP="009C2A6C">
            <w:pPr>
              <w:spacing w:after="160" w:line="259" w:lineRule="auto"/>
            </w:pPr>
            <w:r w:rsidRPr="009C2A6C">
              <w:t>phone</w:t>
            </w:r>
          </w:p>
        </w:tc>
        <w:tc>
          <w:tcPr>
            <w:tcW w:w="0" w:type="auto"/>
            <w:hideMark/>
          </w:tcPr>
          <w:p w14:paraId="4AA52B9A" w14:textId="77777777" w:rsidR="009C2A6C" w:rsidRPr="009C2A6C" w:rsidRDefault="009C2A6C" w:rsidP="009C2A6C">
            <w:pPr>
              <w:spacing w:after="160" w:line="259" w:lineRule="auto"/>
            </w:pPr>
            <w:proofErr w:type="gramStart"/>
            <w:r w:rsidRPr="009C2A6C">
              <w:t>VARCHAR(</w:t>
            </w:r>
            <w:proofErr w:type="gramEnd"/>
            <w:r w:rsidRPr="009C2A6C">
              <w:t>20)</w:t>
            </w:r>
          </w:p>
        </w:tc>
        <w:tc>
          <w:tcPr>
            <w:tcW w:w="0" w:type="auto"/>
            <w:hideMark/>
          </w:tcPr>
          <w:p w14:paraId="3D8689DD" w14:textId="77777777" w:rsidR="009C2A6C" w:rsidRPr="009C2A6C" w:rsidRDefault="009C2A6C" w:rsidP="009C2A6C">
            <w:pPr>
              <w:spacing w:after="160" w:line="259" w:lineRule="auto"/>
            </w:pPr>
            <w:r w:rsidRPr="009C2A6C">
              <w:t>NOT NULL</w:t>
            </w:r>
          </w:p>
        </w:tc>
        <w:tc>
          <w:tcPr>
            <w:tcW w:w="0" w:type="auto"/>
            <w:hideMark/>
          </w:tcPr>
          <w:p w14:paraId="6D63B1BC" w14:textId="77777777" w:rsidR="009C2A6C" w:rsidRPr="009C2A6C" w:rsidRDefault="009C2A6C" w:rsidP="009C2A6C">
            <w:pPr>
              <w:spacing w:after="160" w:line="259" w:lineRule="auto"/>
            </w:pPr>
            <w:r w:rsidRPr="009C2A6C">
              <w:t>Vendor's contact number</w:t>
            </w:r>
          </w:p>
        </w:tc>
      </w:tr>
      <w:tr w:rsidR="009C2A6C" w:rsidRPr="009C2A6C" w14:paraId="1ECA17A2" w14:textId="77777777" w:rsidTr="009C2A6C">
        <w:tc>
          <w:tcPr>
            <w:tcW w:w="0" w:type="auto"/>
            <w:hideMark/>
          </w:tcPr>
          <w:p w14:paraId="1CD5CBC5" w14:textId="77777777" w:rsidR="009C2A6C" w:rsidRPr="009C2A6C" w:rsidRDefault="009C2A6C" w:rsidP="009C2A6C">
            <w:pPr>
              <w:spacing w:after="160" w:line="259" w:lineRule="auto"/>
            </w:pPr>
            <w:r w:rsidRPr="009C2A6C">
              <w:t>address</w:t>
            </w:r>
          </w:p>
        </w:tc>
        <w:tc>
          <w:tcPr>
            <w:tcW w:w="0" w:type="auto"/>
            <w:hideMark/>
          </w:tcPr>
          <w:p w14:paraId="50F70E25" w14:textId="77777777" w:rsidR="009C2A6C" w:rsidRPr="009C2A6C" w:rsidRDefault="009C2A6C" w:rsidP="009C2A6C">
            <w:pPr>
              <w:spacing w:after="160" w:line="259" w:lineRule="auto"/>
            </w:pPr>
            <w:r w:rsidRPr="009C2A6C">
              <w:t>TEXT</w:t>
            </w:r>
          </w:p>
        </w:tc>
        <w:tc>
          <w:tcPr>
            <w:tcW w:w="0" w:type="auto"/>
            <w:hideMark/>
          </w:tcPr>
          <w:p w14:paraId="30E68985" w14:textId="77777777" w:rsidR="009C2A6C" w:rsidRPr="009C2A6C" w:rsidRDefault="009C2A6C" w:rsidP="009C2A6C">
            <w:pPr>
              <w:spacing w:after="160" w:line="259" w:lineRule="auto"/>
            </w:pPr>
          </w:p>
        </w:tc>
        <w:tc>
          <w:tcPr>
            <w:tcW w:w="0" w:type="auto"/>
            <w:hideMark/>
          </w:tcPr>
          <w:p w14:paraId="17367242" w14:textId="77777777" w:rsidR="009C2A6C" w:rsidRPr="009C2A6C" w:rsidRDefault="009C2A6C" w:rsidP="009C2A6C">
            <w:pPr>
              <w:spacing w:after="160" w:line="259" w:lineRule="auto"/>
            </w:pPr>
            <w:r w:rsidRPr="009C2A6C">
              <w:t>Vendor's business address</w:t>
            </w:r>
          </w:p>
        </w:tc>
      </w:tr>
      <w:tr w:rsidR="009C2A6C" w:rsidRPr="009C2A6C" w14:paraId="5E85E534" w14:textId="77777777" w:rsidTr="009C2A6C">
        <w:tc>
          <w:tcPr>
            <w:tcW w:w="0" w:type="auto"/>
            <w:hideMark/>
          </w:tcPr>
          <w:p w14:paraId="49F96A88" w14:textId="77777777" w:rsidR="009C2A6C" w:rsidRPr="009C2A6C" w:rsidRDefault="009C2A6C" w:rsidP="009C2A6C">
            <w:pPr>
              <w:spacing w:after="160" w:line="259" w:lineRule="auto"/>
            </w:pPr>
            <w:proofErr w:type="spellStart"/>
            <w:r w:rsidRPr="009C2A6C">
              <w:t>registration_date</w:t>
            </w:r>
            <w:proofErr w:type="spellEnd"/>
          </w:p>
        </w:tc>
        <w:tc>
          <w:tcPr>
            <w:tcW w:w="0" w:type="auto"/>
            <w:hideMark/>
          </w:tcPr>
          <w:p w14:paraId="0078C498" w14:textId="77777777" w:rsidR="009C2A6C" w:rsidRPr="009C2A6C" w:rsidRDefault="009C2A6C" w:rsidP="009C2A6C">
            <w:pPr>
              <w:spacing w:after="160" w:line="259" w:lineRule="auto"/>
            </w:pPr>
            <w:r w:rsidRPr="009C2A6C">
              <w:t>DATE</w:t>
            </w:r>
          </w:p>
        </w:tc>
        <w:tc>
          <w:tcPr>
            <w:tcW w:w="0" w:type="auto"/>
            <w:hideMark/>
          </w:tcPr>
          <w:p w14:paraId="341A9EE3" w14:textId="77777777" w:rsidR="009C2A6C" w:rsidRPr="009C2A6C" w:rsidRDefault="009C2A6C" w:rsidP="009C2A6C">
            <w:pPr>
              <w:spacing w:after="160" w:line="259" w:lineRule="auto"/>
            </w:pPr>
          </w:p>
        </w:tc>
        <w:tc>
          <w:tcPr>
            <w:tcW w:w="0" w:type="auto"/>
            <w:hideMark/>
          </w:tcPr>
          <w:p w14:paraId="7C4E2F9F" w14:textId="77777777" w:rsidR="009C2A6C" w:rsidRPr="009C2A6C" w:rsidRDefault="009C2A6C" w:rsidP="009C2A6C">
            <w:pPr>
              <w:spacing w:after="160" w:line="259" w:lineRule="auto"/>
            </w:pPr>
            <w:r w:rsidRPr="009C2A6C">
              <w:t>Date when the vendor registered</w:t>
            </w:r>
          </w:p>
        </w:tc>
      </w:tr>
    </w:tbl>
    <w:p w14:paraId="51B6D67A" w14:textId="77777777" w:rsidR="009C2A6C" w:rsidRPr="009C2A6C" w:rsidRDefault="00000000" w:rsidP="009C2A6C">
      <w:r>
        <w:pict w14:anchorId="526A8230">
          <v:rect id="_x0000_i1048" style="width:0;height:1.5pt" o:hralign="center" o:hrstd="t" o:hr="t" fillcolor="#a0a0a0" stroked="f"/>
        </w:pict>
      </w:r>
    </w:p>
    <w:p w14:paraId="6E4EF74F" w14:textId="77777777" w:rsidR="009C2A6C" w:rsidRPr="009C2A6C" w:rsidRDefault="009C2A6C" w:rsidP="009C2A6C">
      <w:pPr>
        <w:rPr>
          <w:b/>
          <w:bCs/>
        </w:rPr>
      </w:pPr>
      <w:r w:rsidRPr="009C2A6C">
        <w:rPr>
          <w:b/>
          <w:bCs/>
        </w:rPr>
        <w:t>2. Product Table</w:t>
      </w:r>
    </w:p>
    <w:tbl>
      <w:tblPr>
        <w:tblStyle w:val="TableGrid"/>
        <w:tblW w:w="0" w:type="auto"/>
        <w:tblLook w:val="04A0" w:firstRow="1" w:lastRow="0" w:firstColumn="1" w:lastColumn="0" w:noHBand="0" w:noVBand="1"/>
      </w:tblPr>
      <w:tblGrid>
        <w:gridCol w:w="1657"/>
        <w:gridCol w:w="1655"/>
        <w:gridCol w:w="3392"/>
        <w:gridCol w:w="3573"/>
      </w:tblGrid>
      <w:tr w:rsidR="009C2A6C" w:rsidRPr="009C2A6C" w14:paraId="1498A942" w14:textId="77777777" w:rsidTr="009C2A6C">
        <w:tc>
          <w:tcPr>
            <w:tcW w:w="0" w:type="auto"/>
            <w:hideMark/>
          </w:tcPr>
          <w:p w14:paraId="66728E9A" w14:textId="77777777" w:rsidR="009C2A6C" w:rsidRPr="009C2A6C" w:rsidRDefault="009C2A6C" w:rsidP="009C2A6C">
            <w:pPr>
              <w:spacing w:after="160" w:line="259" w:lineRule="auto"/>
              <w:rPr>
                <w:b/>
                <w:bCs/>
              </w:rPr>
            </w:pPr>
            <w:r w:rsidRPr="009C2A6C">
              <w:rPr>
                <w:b/>
                <w:bCs/>
              </w:rPr>
              <w:t>Column Name</w:t>
            </w:r>
          </w:p>
        </w:tc>
        <w:tc>
          <w:tcPr>
            <w:tcW w:w="0" w:type="auto"/>
            <w:hideMark/>
          </w:tcPr>
          <w:p w14:paraId="53D5A25B" w14:textId="77777777" w:rsidR="009C2A6C" w:rsidRPr="009C2A6C" w:rsidRDefault="009C2A6C" w:rsidP="009C2A6C">
            <w:pPr>
              <w:spacing w:after="160" w:line="259" w:lineRule="auto"/>
              <w:rPr>
                <w:b/>
                <w:bCs/>
              </w:rPr>
            </w:pPr>
            <w:r w:rsidRPr="009C2A6C">
              <w:rPr>
                <w:b/>
                <w:bCs/>
              </w:rPr>
              <w:t>Data Type</w:t>
            </w:r>
          </w:p>
        </w:tc>
        <w:tc>
          <w:tcPr>
            <w:tcW w:w="0" w:type="auto"/>
            <w:hideMark/>
          </w:tcPr>
          <w:p w14:paraId="45C252ED" w14:textId="77777777" w:rsidR="009C2A6C" w:rsidRPr="009C2A6C" w:rsidRDefault="009C2A6C" w:rsidP="009C2A6C">
            <w:pPr>
              <w:spacing w:after="160" w:line="259" w:lineRule="auto"/>
              <w:rPr>
                <w:b/>
                <w:bCs/>
              </w:rPr>
            </w:pPr>
            <w:r w:rsidRPr="009C2A6C">
              <w:rPr>
                <w:b/>
                <w:bCs/>
              </w:rPr>
              <w:t>Constraints</w:t>
            </w:r>
          </w:p>
        </w:tc>
        <w:tc>
          <w:tcPr>
            <w:tcW w:w="0" w:type="auto"/>
            <w:hideMark/>
          </w:tcPr>
          <w:p w14:paraId="4AF42E15" w14:textId="77777777" w:rsidR="009C2A6C" w:rsidRPr="009C2A6C" w:rsidRDefault="009C2A6C" w:rsidP="009C2A6C">
            <w:pPr>
              <w:spacing w:after="160" w:line="259" w:lineRule="auto"/>
              <w:rPr>
                <w:b/>
                <w:bCs/>
              </w:rPr>
            </w:pPr>
            <w:r w:rsidRPr="009C2A6C">
              <w:rPr>
                <w:b/>
                <w:bCs/>
              </w:rPr>
              <w:t>Description</w:t>
            </w:r>
          </w:p>
        </w:tc>
      </w:tr>
      <w:tr w:rsidR="009C2A6C" w:rsidRPr="009C2A6C" w14:paraId="4A737B59" w14:textId="77777777" w:rsidTr="009C2A6C">
        <w:tc>
          <w:tcPr>
            <w:tcW w:w="0" w:type="auto"/>
            <w:hideMark/>
          </w:tcPr>
          <w:p w14:paraId="3FA20359" w14:textId="77777777" w:rsidR="009C2A6C" w:rsidRPr="009C2A6C" w:rsidRDefault="009C2A6C" w:rsidP="009C2A6C">
            <w:pPr>
              <w:spacing w:after="160" w:line="259" w:lineRule="auto"/>
            </w:pPr>
            <w:proofErr w:type="spellStart"/>
            <w:r w:rsidRPr="009C2A6C">
              <w:t>product_id</w:t>
            </w:r>
            <w:proofErr w:type="spellEnd"/>
          </w:p>
        </w:tc>
        <w:tc>
          <w:tcPr>
            <w:tcW w:w="0" w:type="auto"/>
            <w:hideMark/>
          </w:tcPr>
          <w:p w14:paraId="456733EA" w14:textId="77777777" w:rsidR="009C2A6C" w:rsidRPr="009C2A6C" w:rsidRDefault="009C2A6C" w:rsidP="009C2A6C">
            <w:pPr>
              <w:spacing w:after="160" w:line="259" w:lineRule="auto"/>
            </w:pPr>
            <w:r w:rsidRPr="009C2A6C">
              <w:t>INT</w:t>
            </w:r>
          </w:p>
        </w:tc>
        <w:tc>
          <w:tcPr>
            <w:tcW w:w="0" w:type="auto"/>
            <w:hideMark/>
          </w:tcPr>
          <w:p w14:paraId="233F75E5" w14:textId="77777777" w:rsidR="009C2A6C" w:rsidRPr="009C2A6C" w:rsidRDefault="009C2A6C" w:rsidP="009C2A6C">
            <w:pPr>
              <w:spacing w:after="160" w:line="259" w:lineRule="auto"/>
            </w:pPr>
            <w:r w:rsidRPr="009C2A6C">
              <w:t>PRIMARY KEY, AUTO_INCREMENT</w:t>
            </w:r>
          </w:p>
        </w:tc>
        <w:tc>
          <w:tcPr>
            <w:tcW w:w="0" w:type="auto"/>
            <w:hideMark/>
          </w:tcPr>
          <w:p w14:paraId="549A9C85" w14:textId="77777777" w:rsidR="009C2A6C" w:rsidRPr="009C2A6C" w:rsidRDefault="009C2A6C" w:rsidP="009C2A6C">
            <w:pPr>
              <w:spacing w:after="160" w:line="259" w:lineRule="auto"/>
            </w:pPr>
            <w:r w:rsidRPr="009C2A6C">
              <w:t>Unique ID for the product</w:t>
            </w:r>
          </w:p>
        </w:tc>
      </w:tr>
      <w:tr w:rsidR="009C2A6C" w:rsidRPr="009C2A6C" w14:paraId="5514F50E" w14:textId="77777777" w:rsidTr="009C2A6C">
        <w:tc>
          <w:tcPr>
            <w:tcW w:w="0" w:type="auto"/>
            <w:hideMark/>
          </w:tcPr>
          <w:p w14:paraId="4B4FE7CA" w14:textId="77777777" w:rsidR="009C2A6C" w:rsidRPr="009C2A6C" w:rsidRDefault="009C2A6C" w:rsidP="009C2A6C">
            <w:pPr>
              <w:spacing w:after="160" w:line="259" w:lineRule="auto"/>
            </w:pPr>
            <w:r w:rsidRPr="009C2A6C">
              <w:t>name</w:t>
            </w:r>
          </w:p>
        </w:tc>
        <w:tc>
          <w:tcPr>
            <w:tcW w:w="0" w:type="auto"/>
            <w:hideMark/>
          </w:tcPr>
          <w:p w14:paraId="537BFDC8" w14:textId="77777777" w:rsidR="009C2A6C" w:rsidRPr="009C2A6C" w:rsidRDefault="009C2A6C" w:rsidP="009C2A6C">
            <w:pPr>
              <w:spacing w:after="160" w:line="259" w:lineRule="auto"/>
            </w:pPr>
            <w:proofErr w:type="gramStart"/>
            <w:r w:rsidRPr="009C2A6C">
              <w:t>VARCHAR(</w:t>
            </w:r>
            <w:proofErr w:type="gramEnd"/>
            <w:r w:rsidRPr="009C2A6C">
              <w:t>255)</w:t>
            </w:r>
          </w:p>
        </w:tc>
        <w:tc>
          <w:tcPr>
            <w:tcW w:w="0" w:type="auto"/>
            <w:hideMark/>
          </w:tcPr>
          <w:p w14:paraId="56C3D3D9" w14:textId="77777777" w:rsidR="009C2A6C" w:rsidRPr="009C2A6C" w:rsidRDefault="009C2A6C" w:rsidP="009C2A6C">
            <w:pPr>
              <w:spacing w:after="160" w:line="259" w:lineRule="auto"/>
            </w:pPr>
            <w:r w:rsidRPr="009C2A6C">
              <w:t>NOT NULL</w:t>
            </w:r>
          </w:p>
        </w:tc>
        <w:tc>
          <w:tcPr>
            <w:tcW w:w="0" w:type="auto"/>
            <w:hideMark/>
          </w:tcPr>
          <w:p w14:paraId="31A2FEC7" w14:textId="77777777" w:rsidR="009C2A6C" w:rsidRPr="009C2A6C" w:rsidRDefault="009C2A6C" w:rsidP="009C2A6C">
            <w:pPr>
              <w:spacing w:after="160" w:line="259" w:lineRule="auto"/>
            </w:pPr>
            <w:r w:rsidRPr="009C2A6C">
              <w:t>Product name</w:t>
            </w:r>
          </w:p>
        </w:tc>
      </w:tr>
      <w:tr w:rsidR="009C2A6C" w:rsidRPr="009C2A6C" w14:paraId="404147D5" w14:textId="77777777" w:rsidTr="009C2A6C">
        <w:tc>
          <w:tcPr>
            <w:tcW w:w="0" w:type="auto"/>
            <w:hideMark/>
          </w:tcPr>
          <w:p w14:paraId="2009EEFB" w14:textId="77777777" w:rsidR="009C2A6C" w:rsidRPr="009C2A6C" w:rsidRDefault="009C2A6C" w:rsidP="009C2A6C">
            <w:pPr>
              <w:spacing w:after="160" w:line="259" w:lineRule="auto"/>
            </w:pPr>
            <w:r w:rsidRPr="009C2A6C">
              <w:t>description</w:t>
            </w:r>
          </w:p>
        </w:tc>
        <w:tc>
          <w:tcPr>
            <w:tcW w:w="0" w:type="auto"/>
            <w:hideMark/>
          </w:tcPr>
          <w:p w14:paraId="3821E54E" w14:textId="77777777" w:rsidR="009C2A6C" w:rsidRPr="009C2A6C" w:rsidRDefault="009C2A6C" w:rsidP="009C2A6C">
            <w:pPr>
              <w:spacing w:after="160" w:line="259" w:lineRule="auto"/>
            </w:pPr>
            <w:r w:rsidRPr="009C2A6C">
              <w:t>TEXT</w:t>
            </w:r>
          </w:p>
        </w:tc>
        <w:tc>
          <w:tcPr>
            <w:tcW w:w="0" w:type="auto"/>
            <w:hideMark/>
          </w:tcPr>
          <w:p w14:paraId="0766BE2D" w14:textId="77777777" w:rsidR="009C2A6C" w:rsidRPr="009C2A6C" w:rsidRDefault="009C2A6C" w:rsidP="009C2A6C">
            <w:pPr>
              <w:spacing w:after="160" w:line="259" w:lineRule="auto"/>
            </w:pPr>
          </w:p>
        </w:tc>
        <w:tc>
          <w:tcPr>
            <w:tcW w:w="0" w:type="auto"/>
            <w:hideMark/>
          </w:tcPr>
          <w:p w14:paraId="0B9A79DA" w14:textId="77777777" w:rsidR="009C2A6C" w:rsidRPr="009C2A6C" w:rsidRDefault="009C2A6C" w:rsidP="009C2A6C">
            <w:pPr>
              <w:spacing w:after="160" w:line="259" w:lineRule="auto"/>
            </w:pPr>
            <w:r w:rsidRPr="009C2A6C">
              <w:t>Detailed description of product</w:t>
            </w:r>
          </w:p>
        </w:tc>
      </w:tr>
      <w:tr w:rsidR="009C2A6C" w:rsidRPr="009C2A6C" w14:paraId="2F137006" w14:textId="77777777" w:rsidTr="009C2A6C">
        <w:tc>
          <w:tcPr>
            <w:tcW w:w="0" w:type="auto"/>
            <w:hideMark/>
          </w:tcPr>
          <w:p w14:paraId="236D9397" w14:textId="77777777" w:rsidR="009C2A6C" w:rsidRPr="009C2A6C" w:rsidRDefault="009C2A6C" w:rsidP="009C2A6C">
            <w:pPr>
              <w:spacing w:after="160" w:line="259" w:lineRule="auto"/>
            </w:pPr>
            <w:r w:rsidRPr="009C2A6C">
              <w:t>price</w:t>
            </w:r>
          </w:p>
        </w:tc>
        <w:tc>
          <w:tcPr>
            <w:tcW w:w="0" w:type="auto"/>
            <w:hideMark/>
          </w:tcPr>
          <w:p w14:paraId="3DC3E032" w14:textId="77777777" w:rsidR="009C2A6C" w:rsidRPr="009C2A6C" w:rsidRDefault="009C2A6C" w:rsidP="009C2A6C">
            <w:pPr>
              <w:spacing w:after="160" w:line="259" w:lineRule="auto"/>
            </w:pPr>
            <w:proofErr w:type="gramStart"/>
            <w:r w:rsidRPr="009C2A6C">
              <w:t>DECIMAL(</w:t>
            </w:r>
            <w:proofErr w:type="gramEnd"/>
            <w:r w:rsidRPr="009C2A6C">
              <w:t>10,2)</w:t>
            </w:r>
          </w:p>
        </w:tc>
        <w:tc>
          <w:tcPr>
            <w:tcW w:w="0" w:type="auto"/>
            <w:hideMark/>
          </w:tcPr>
          <w:p w14:paraId="1E7CBDED" w14:textId="77777777" w:rsidR="009C2A6C" w:rsidRPr="009C2A6C" w:rsidRDefault="009C2A6C" w:rsidP="009C2A6C">
            <w:pPr>
              <w:spacing w:after="160" w:line="259" w:lineRule="auto"/>
            </w:pPr>
            <w:r w:rsidRPr="009C2A6C">
              <w:t>NOT NULL</w:t>
            </w:r>
          </w:p>
        </w:tc>
        <w:tc>
          <w:tcPr>
            <w:tcW w:w="0" w:type="auto"/>
            <w:hideMark/>
          </w:tcPr>
          <w:p w14:paraId="328EE5D2" w14:textId="77777777" w:rsidR="009C2A6C" w:rsidRPr="009C2A6C" w:rsidRDefault="009C2A6C" w:rsidP="009C2A6C">
            <w:pPr>
              <w:spacing w:after="160" w:line="259" w:lineRule="auto"/>
            </w:pPr>
            <w:r w:rsidRPr="009C2A6C">
              <w:t>Price of the product</w:t>
            </w:r>
          </w:p>
        </w:tc>
      </w:tr>
      <w:tr w:rsidR="009C2A6C" w:rsidRPr="009C2A6C" w14:paraId="2A49F16A" w14:textId="77777777" w:rsidTr="009C2A6C">
        <w:tc>
          <w:tcPr>
            <w:tcW w:w="0" w:type="auto"/>
            <w:hideMark/>
          </w:tcPr>
          <w:p w14:paraId="17BD5BA4" w14:textId="77777777" w:rsidR="009C2A6C" w:rsidRPr="009C2A6C" w:rsidRDefault="009C2A6C" w:rsidP="009C2A6C">
            <w:pPr>
              <w:spacing w:after="160" w:line="259" w:lineRule="auto"/>
            </w:pPr>
            <w:proofErr w:type="spellStart"/>
            <w:r w:rsidRPr="009C2A6C">
              <w:t>stock_quantity</w:t>
            </w:r>
            <w:proofErr w:type="spellEnd"/>
          </w:p>
        </w:tc>
        <w:tc>
          <w:tcPr>
            <w:tcW w:w="0" w:type="auto"/>
            <w:hideMark/>
          </w:tcPr>
          <w:p w14:paraId="567164AA" w14:textId="77777777" w:rsidR="009C2A6C" w:rsidRPr="009C2A6C" w:rsidRDefault="009C2A6C" w:rsidP="009C2A6C">
            <w:pPr>
              <w:spacing w:after="160" w:line="259" w:lineRule="auto"/>
            </w:pPr>
            <w:r w:rsidRPr="009C2A6C">
              <w:t>INT</w:t>
            </w:r>
          </w:p>
        </w:tc>
        <w:tc>
          <w:tcPr>
            <w:tcW w:w="0" w:type="auto"/>
            <w:hideMark/>
          </w:tcPr>
          <w:p w14:paraId="572FAF8A" w14:textId="77777777" w:rsidR="009C2A6C" w:rsidRPr="009C2A6C" w:rsidRDefault="009C2A6C" w:rsidP="009C2A6C">
            <w:pPr>
              <w:spacing w:after="160" w:line="259" w:lineRule="auto"/>
            </w:pPr>
            <w:r w:rsidRPr="009C2A6C">
              <w:t>NOT NULL</w:t>
            </w:r>
          </w:p>
        </w:tc>
        <w:tc>
          <w:tcPr>
            <w:tcW w:w="0" w:type="auto"/>
            <w:hideMark/>
          </w:tcPr>
          <w:p w14:paraId="5B6E1C8B" w14:textId="77777777" w:rsidR="009C2A6C" w:rsidRPr="009C2A6C" w:rsidRDefault="009C2A6C" w:rsidP="009C2A6C">
            <w:pPr>
              <w:spacing w:after="160" w:line="259" w:lineRule="auto"/>
            </w:pPr>
            <w:r w:rsidRPr="009C2A6C">
              <w:t>Available stock for the product</w:t>
            </w:r>
          </w:p>
        </w:tc>
      </w:tr>
      <w:tr w:rsidR="009C2A6C" w:rsidRPr="009C2A6C" w14:paraId="05D527B3" w14:textId="77777777" w:rsidTr="009C2A6C">
        <w:tc>
          <w:tcPr>
            <w:tcW w:w="0" w:type="auto"/>
            <w:hideMark/>
          </w:tcPr>
          <w:p w14:paraId="71BF3F14" w14:textId="77777777" w:rsidR="009C2A6C" w:rsidRPr="009C2A6C" w:rsidRDefault="009C2A6C" w:rsidP="009C2A6C">
            <w:pPr>
              <w:spacing w:after="160" w:line="259" w:lineRule="auto"/>
            </w:pPr>
            <w:proofErr w:type="spellStart"/>
            <w:r w:rsidRPr="009C2A6C">
              <w:t>vendor_id</w:t>
            </w:r>
            <w:proofErr w:type="spellEnd"/>
          </w:p>
        </w:tc>
        <w:tc>
          <w:tcPr>
            <w:tcW w:w="0" w:type="auto"/>
            <w:hideMark/>
          </w:tcPr>
          <w:p w14:paraId="50E3DEB9" w14:textId="77777777" w:rsidR="009C2A6C" w:rsidRPr="009C2A6C" w:rsidRDefault="009C2A6C" w:rsidP="009C2A6C">
            <w:pPr>
              <w:spacing w:after="160" w:line="259" w:lineRule="auto"/>
            </w:pPr>
            <w:r w:rsidRPr="009C2A6C">
              <w:t>INT</w:t>
            </w:r>
          </w:p>
        </w:tc>
        <w:tc>
          <w:tcPr>
            <w:tcW w:w="0" w:type="auto"/>
            <w:hideMark/>
          </w:tcPr>
          <w:p w14:paraId="50E42DCE" w14:textId="77777777" w:rsidR="009C2A6C" w:rsidRPr="009C2A6C" w:rsidRDefault="009C2A6C" w:rsidP="009C2A6C">
            <w:pPr>
              <w:spacing w:after="160" w:line="259" w:lineRule="auto"/>
            </w:pPr>
            <w:r w:rsidRPr="009C2A6C">
              <w:t>FOREIGN KEY (</w:t>
            </w:r>
            <w:proofErr w:type="spellStart"/>
            <w:r w:rsidRPr="009C2A6C">
              <w:t>vendor_id</w:t>
            </w:r>
            <w:proofErr w:type="spellEnd"/>
            <w:r w:rsidRPr="009C2A6C">
              <w:t>)</w:t>
            </w:r>
          </w:p>
        </w:tc>
        <w:tc>
          <w:tcPr>
            <w:tcW w:w="0" w:type="auto"/>
            <w:hideMark/>
          </w:tcPr>
          <w:p w14:paraId="5CBE266E" w14:textId="77777777" w:rsidR="009C2A6C" w:rsidRPr="009C2A6C" w:rsidRDefault="009C2A6C" w:rsidP="009C2A6C">
            <w:pPr>
              <w:spacing w:after="160" w:line="259" w:lineRule="auto"/>
            </w:pPr>
            <w:r w:rsidRPr="009C2A6C">
              <w:t>Reference to the vendor</w:t>
            </w:r>
          </w:p>
        </w:tc>
      </w:tr>
      <w:tr w:rsidR="009C2A6C" w:rsidRPr="009C2A6C" w14:paraId="61143CEC" w14:textId="77777777" w:rsidTr="009C2A6C">
        <w:tc>
          <w:tcPr>
            <w:tcW w:w="0" w:type="auto"/>
            <w:hideMark/>
          </w:tcPr>
          <w:p w14:paraId="5D60BA6B" w14:textId="77777777" w:rsidR="009C2A6C" w:rsidRPr="009C2A6C" w:rsidRDefault="009C2A6C" w:rsidP="009C2A6C">
            <w:pPr>
              <w:spacing w:after="160" w:line="259" w:lineRule="auto"/>
            </w:pPr>
            <w:proofErr w:type="spellStart"/>
            <w:r w:rsidRPr="009C2A6C">
              <w:t>category_id</w:t>
            </w:r>
            <w:proofErr w:type="spellEnd"/>
          </w:p>
        </w:tc>
        <w:tc>
          <w:tcPr>
            <w:tcW w:w="0" w:type="auto"/>
            <w:hideMark/>
          </w:tcPr>
          <w:p w14:paraId="62DC8425" w14:textId="77777777" w:rsidR="009C2A6C" w:rsidRPr="009C2A6C" w:rsidRDefault="009C2A6C" w:rsidP="009C2A6C">
            <w:pPr>
              <w:spacing w:after="160" w:line="259" w:lineRule="auto"/>
            </w:pPr>
            <w:r w:rsidRPr="009C2A6C">
              <w:t>INT</w:t>
            </w:r>
          </w:p>
        </w:tc>
        <w:tc>
          <w:tcPr>
            <w:tcW w:w="0" w:type="auto"/>
            <w:hideMark/>
          </w:tcPr>
          <w:p w14:paraId="40C66126" w14:textId="77777777" w:rsidR="009C2A6C" w:rsidRPr="009C2A6C" w:rsidRDefault="009C2A6C" w:rsidP="009C2A6C">
            <w:pPr>
              <w:spacing w:after="160" w:line="259" w:lineRule="auto"/>
            </w:pPr>
            <w:r w:rsidRPr="009C2A6C">
              <w:t>FOREIGN KEY (</w:t>
            </w:r>
            <w:proofErr w:type="spellStart"/>
            <w:r w:rsidRPr="009C2A6C">
              <w:t>category_id</w:t>
            </w:r>
            <w:proofErr w:type="spellEnd"/>
            <w:r w:rsidRPr="009C2A6C">
              <w:t>)</w:t>
            </w:r>
          </w:p>
        </w:tc>
        <w:tc>
          <w:tcPr>
            <w:tcW w:w="0" w:type="auto"/>
            <w:hideMark/>
          </w:tcPr>
          <w:p w14:paraId="1589C340" w14:textId="77777777" w:rsidR="009C2A6C" w:rsidRPr="009C2A6C" w:rsidRDefault="009C2A6C" w:rsidP="009C2A6C">
            <w:pPr>
              <w:spacing w:after="160" w:line="259" w:lineRule="auto"/>
            </w:pPr>
            <w:r w:rsidRPr="009C2A6C">
              <w:t>Reference to the product category</w:t>
            </w:r>
          </w:p>
        </w:tc>
      </w:tr>
      <w:tr w:rsidR="009C2A6C" w:rsidRPr="009C2A6C" w14:paraId="5530A53D" w14:textId="77777777" w:rsidTr="009C2A6C">
        <w:tc>
          <w:tcPr>
            <w:tcW w:w="0" w:type="auto"/>
            <w:hideMark/>
          </w:tcPr>
          <w:p w14:paraId="60721F4C" w14:textId="77777777" w:rsidR="009C2A6C" w:rsidRPr="009C2A6C" w:rsidRDefault="009C2A6C" w:rsidP="009C2A6C">
            <w:pPr>
              <w:spacing w:after="160" w:line="259" w:lineRule="auto"/>
            </w:pPr>
            <w:proofErr w:type="spellStart"/>
            <w:r w:rsidRPr="009C2A6C">
              <w:t>discount_id</w:t>
            </w:r>
            <w:proofErr w:type="spellEnd"/>
          </w:p>
        </w:tc>
        <w:tc>
          <w:tcPr>
            <w:tcW w:w="0" w:type="auto"/>
            <w:hideMark/>
          </w:tcPr>
          <w:p w14:paraId="1527803A" w14:textId="77777777" w:rsidR="009C2A6C" w:rsidRPr="009C2A6C" w:rsidRDefault="009C2A6C" w:rsidP="009C2A6C">
            <w:pPr>
              <w:spacing w:after="160" w:line="259" w:lineRule="auto"/>
            </w:pPr>
            <w:r w:rsidRPr="009C2A6C">
              <w:t>INT</w:t>
            </w:r>
          </w:p>
        </w:tc>
        <w:tc>
          <w:tcPr>
            <w:tcW w:w="0" w:type="auto"/>
            <w:hideMark/>
          </w:tcPr>
          <w:p w14:paraId="276EEDD7" w14:textId="77777777" w:rsidR="009C2A6C" w:rsidRPr="009C2A6C" w:rsidRDefault="009C2A6C" w:rsidP="009C2A6C">
            <w:pPr>
              <w:spacing w:after="160" w:line="259" w:lineRule="auto"/>
            </w:pPr>
            <w:r w:rsidRPr="009C2A6C">
              <w:t>FOREIGN KEY (</w:t>
            </w:r>
            <w:proofErr w:type="spellStart"/>
            <w:r w:rsidRPr="009C2A6C">
              <w:t>discount_id</w:t>
            </w:r>
            <w:proofErr w:type="spellEnd"/>
            <w:r w:rsidRPr="009C2A6C">
              <w:t>)</w:t>
            </w:r>
          </w:p>
        </w:tc>
        <w:tc>
          <w:tcPr>
            <w:tcW w:w="0" w:type="auto"/>
            <w:hideMark/>
          </w:tcPr>
          <w:p w14:paraId="65A7107E" w14:textId="77777777" w:rsidR="009C2A6C" w:rsidRPr="009C2A6C" w:rsidRDefault="009C2A6C" w:rsidP="009C2A6C">
            <w:pPr>
              <w:spacing w:after="160" w:line="259" w:lineRule="auto"/>
            </w:pPr>
            <w:r w:rsidRPr="009C2A6C">
              <w:t>Reference to discount (if any)</w:t>
            </w:r>
          </w:p>
        </w:tc>
      </w:tr>
      <w:tr w:rsidR="009C2A6C" w:rsidRPr="009C2A6C" w14:paraId="5C27E35B" w14:textId="77777777" w:rsidTr="009C2A6C">
        <w:tc>
          <w:tcPr>
            <w:tcW w:w="0" w:type="auto"/>
            <w:hideMark/>
          </w:tcPr>
          <w:p w14:paraId="463FEB7A" w14:textId="77777777" w:rsidR="009C2A6C" w:rsidRPr="009C2A6C" w:rsidRDefault="009C2A6C" w:rsidP="009C2A6C">
            <w:pPr>
              <w:spacing w:after="160" w:line="259" w:lineRule="auto"/>
            </w:pPr>
            <w:proofErr w:type="spellStart"/>
            <w:r w:rsidRPr="009C2A6C">
              <w:t>created_date</w:t>
            </w:r>
            <w:proofErr w:type="spellEnd"/>
          </w:p>
        </w:tc>
        <w:tc>
          <w:tcPr>
            <w:tcW w:w="0" w:type="auto"/>
            <w:hideMark/>
          </w:tcPr>
          <w:p w14:paraId="1D398AC1" w14:textId="77777777" w:rsidR="009C2A6C" w:rsidRPr="009C2A6C" w:rsidRDefault="009C2A6C" w:rsidP="009C2A6C">
            <w:pPr>
              <w:spacing w:after="160" w:line="259" w:lineRule="auto"/>
            </w:pPr>
            <w:r w:rsidRPr="009C2A6C">
              <w:t>DATE</w:t>
            </w:r>
          </w:p>
        </w:tc>
        <w:tc>
          <w:tcPr>
            <w:tcW w:w="0" w:type="auto"/>
            <w:hideMark/>
          </w:tcPr>
          <w:p w14:paraId="438CC303" w14:textId="77777777" w:rsidR="009C2A6C" w:rsidRPr="009C2A6C" w:rsidRDefault="009C2A6C" w:rsidP="009C2A6C">
            <w:pPr>
              <w:spacing w:after="160" w:line="259" w:lineRule="auto"/>
            </w:pPr>
          </w:p>
        </w:tc>
        <w:tc>
          <w:tcPr>
            <w:tcW w:w="0" w:type="auto"/>
            <w:hideMark/>
          </w:tcPr>
          <w:p w14:paraId="0A222D13" w14:textId="77777777" w:rsidR="009C2A6C" w:rsidRPr="009C2A6C" w:rsidRDefault="009C2A6C" w:rsidP="009C2A6C">
            <w:pPr>
              <w:spacing w:after="160" w:line="259" w:lineRule="auto"/>
            </w:pPr>
            <w:r w:rsidRPr="009C2A6C">
              <w:t>Date when the product was created</w:t>
            </w:r>
          </w:p>
        </w:tc>
      </w:tr>
      <w:tr w:rsidR="009C2A6C" w:rsidRPr="009C2A6C" w14:paraId="629CB97A" w14:textId="77777777" w:rsidTr="009C2A6C">
        <w:tc>
          <w:tcPr>
            <w:tcW w:w="0" w:type="auto"/>
            <w:hideMark/>
          </w:tcPr>
          <w:p w14:paraId="0149EF68" w14:textId="77777777" w:rsidR="009C2A6C" w:rsidRPr="009C2A6C" w:rsidRDefault="009C2A6C" w:rsidP="009C2A6C">
            <w:pPr>
              <w:spacing w:after="160" w:line="259" w:lineRule="auto"/>
            </w:pPr>
            <w:proofErr w:type="spellStart"/>
            <w:r w:rsidRPr="009C2A6C">
              <w:t>last_updated</w:t>
            </w:r>
            <w:proofErr w:type="spellEnd"/>
          </w:p>
        </w:tc>
        <w:tc>
          <w:tcPr>
            <w:tcW w:w="0" w:type="auto"/>
            <w:hideMark/>
          </w:tcPr>
          <w:p w14:paraId="0C7217FD" w14:textId="77777777" w:rsidR="009C2A6C" w:rsidRPr="009C2A6C" w:rsidRDefault="009C2A6C" w:rsidP="009C2A6C">
            <w:pPr>
              <w:spacing w:after="160" w:line="259" w:lineRule="auto"/>
            </w:pPr>
            <w:r w:rsidRPr="009C2A6C">
              <w:t>TIMESTAMP</w:t>
            </w:r>
          </w:p>
        </w:tc>
        <w:tc>
          <w:tcPr>
            <w:tcW w:w="0" w:type="auto"/>
            <w:hideMark/>
          </w:tcPr>
          <w:p w14:paraId="100F0906" w14:textId="77777777" w:rsidR="009C2A6C" w:rsidRPr="009C2A6C" w:rsidRDefault="009C2A6C" w:rsidP="009C2A6C">
            <w:pPr>
              <w:spacing w:after="160" w:line="259" w:lineRule="auto"/>
            </w:pPr>
          </w:p>
        </w:tc>
        <w:tc>
          <w:tcPr>
            <w:tcW w:w="0" w:type="auto"/>
            <w:hideMark/>
          </w:tcPr>
          <w:p w14:paraId="2BD9EE6E" w14:textId="77777777" w:rsidR="009C2A6C" w:rsidRPr="009C2A6C" w:rsidRDefault="009C2A6C" w:rsidP="009C2A6C">
            <w:pPr>
              <w:spacing w:after="160" w:line="259" w:lineRule="auto"/>
            </w:pPr>
            <w:r w:rsidRPr="009C2A6C">
              <w:t>Timestamp for the last update</w:t>
            </w:r>
          </w:p>
        </w:tc>
      </w:tr>
    </w:tbl>
    <w:p w14:paraId="318478C4" w14:textId="77777777" w:rsidR="009C2A6C" w:rsidRPr="009C2A6C" w:rsidRDefault="00000000" w:rsidP="009C2A6C">
      <w:r>
        <w:pict w14:anchorId="5B114520">
          <v:rect id="_x0000_i1049" style="width:0;height:1.5pt" o:hralign="center" o:hrstd="t" o:hr="t" fillcolor="#a0a0a0" stroked="f"/>
        </w:pict>
      </w:r>
    </w:p>
    <w:p w14:paraId="4219C787" w14:textId="77777777" w:rsidR="009C2A6C" w:rsidRPr="009C2A6C" w:rsidRDefault="009C2A6C" w:rsidP="009C2A6C">
      <w:pPr>
        <w:rPr>
          <w:b/>
          <w:bCs/>
        </w:rPr>
      </w:pPr>
      <w:r w:rsidRPr="009C2A6C">
        <w:rPr>
          <w:b/>
          <w:bCs/>
        </w:rPr>
        <w:t>3. Customer Table</w:t>
      </w:r>
    </w:p>
    <w:tbl>
      <w:tblPr>
        <w:tblStyle w:val="TableGrid"/>
        <w:tblW w:w="0" w:type="auto"/>
        <w:tblLook w:val="04A0" w:firstRow="1" w:lastRow="0" w:firstColumn="1" w:lastColumn="0" w:noHBand="0" w:noVBand="1"/>
      </w:tblPr>
      <w:tblGrid>
        <w:gridCol w:w="1812"/>
        <w:gridCol w:w="1650"/>
        <w:gridCol w:w="3392"/>
        <w:gridCol w:w="3530"/>
      </w:tblGrid>
      <w:tr w:rsidR="009C2A6C" w:rsidRPr="009C2A6C" w14:paraId="57123300" w14:textId="77777777" w:rsidTr="009C2A6C">
        <w:tc>
          <w:tcPr>
            <w:tcW w:w="0" w:type="auto"/>
            <w:hideMark/>
          </w:tcPr>
          <w:p w14:paraId="72085517" w14:textId="77777777" w:rsidR="009C2A6C" w:rsidRPr="009C2A6C" w:rsidRDefault="009C2A6C" w:rsidP="009C2A6C">
            <w:pPr>
              <w:spacing w:after="160" w:line="259" w:lineRule="auto"/>
              <w:rPr>
                <w:b/>
                <w:bCs/>
              </w:rPr>
            </w:pPr>
            <w:r w:rsidRPr="009C2A6C">
              <w:rPr>
                <w:b/>
                <w:bCs/>
              </w:rPr>
              <w:t>Column Name</w:t>
            </w:r>
          </w:p>
        </w:tc>
        <w:tc>
          <w:tcPr>
            <w:tcW w:w="0" w:type="auto"/>
            <w:hideMark/>
          </w:tcPr>
          <w:p w14:paraId="44B54565" w14:textId="77777777" w:rsidR="009C2A6C" w:rsidRPr="009C2A6C" w:rsidRDefault="009C2A6C" w:rsidP="009C2A6C">
            <w:pPr>
              <w:spacing w:after="160" w:line="259" w:lineRule="auto"/>
              <w:rPr>
                <w:b/>
                <w:bCs/>
              </w:rPr>
            </w:pPr>
            <w:r w:rsidRPr="009C2A6C">
              <w:rPr>
                <w:b/>
                <w:bCs/>
              </w:rPr>
              <w:t>Data Type</w:t>
            </w:r>
          </w:p>
        </w:tc>
        <w:tc>
          <w:tcPr>
            <w:tcW w:w="0" w:type="auto"/>
            <w:hideMark/>
          </w:tcPr>
          <w:p w14:paraId="79341F36" w14:textId="77777777" w:rsidR="009C2A6C" w:rsidRPr="009C2A6C" w:rsidRDefault="009C2A6C" w:rsidP="009C2A6C">
            <w:pPr>
              <w:spacing w:after="160" w:line="259" w:lineRule="auto"/>
              <w:rPr>
                <w:b/>
                <w:bCs/>
              </w:rPr>
            </w:pPr>
            <w:r w:rsidRPr="009C2A6C">
              <w:rPr>
                <w:b/>
                <w:bCs/>
              </w:rPr>
              <w:t>Constraints</w:t>
            </w:r>
          </w:p>
        </w:tc>
        <w:tc>
          <w:tcPr>
            <w:tcW w:w="0" w:type="auto"/>
            <w:hideMark/>
          </w:tcPr>
          <w:p w14:paraId="5F9E4D8E" w14:textId="77777777" w:rsidR="009C2A6C" w:rsidRPr="009C2A6C" w:rsidRDefault="009C2A6C" w:rsidP="009C2A6C">
            <w:pPr>
              <w:spacing w:after="160" w:line="259" w:lineRule="auto"/>
              <w:rPr>
                <w:b/>
                <w:bCs/>
              </w:rPr>
            </w:pPr>
            <w:r w:rsidRPr="009C2A6C">
              <w:rPr>
                <w:b/>
                <w:bCs/>
              </w:rPr>
              <w:t>Description</w:t>
            </w:r>
          </w:p>
        </w:tc>
      </w:tr>
      <w:tr w:rsidR="009C2A6C" w:rsidRPr="009C2A6C" w14:paraId="18E89B1F" w14:textId="77777777" w:rsidTr="009C2A6C">
        <w:tc>
          <w:tcPr>
            <w:tcW w:w="0" w:type="auto"/>
            <w:hideMark/>
          </w:tcPr>
          <w:p w14:paraId="703B6ED9" w14:textId="77777777" w:rsidR="009C2A6C" w:rsidRPr="009C2A6C" w:rsidRDefault="009C2A6C" w:rsidP="009C2A6C">
            <w:pPr>
              <w:spacing w:after="160" w:line="259" w:lineRule="auto"/>
            </w:pPr>
            <w:proofErr w:type="spellStart"/>
            <w:r w:rsidRPr="009C2A6C">
              <w:t>customer_id</w:t>
            </w:r>
            <w:proofErr w:type="spellEnd"/>
          </w:p>
        </w:tc>
        <w:tc>
          <w:tcPr>
            <w:tcW w:w="0" w:type="auto"/>
            <w:hideMark/>
          </w:tcPr>
          <w:p w14:paraId="33187198" w14:textId="77777777" w:rsidR="009C2A6C" w:rsidRPr="009C2A6C" w:rsidRDefault="009C2A6C" w:rsidP="009C2A6C">
            <w:pPr>
              <w:spacing w:after="160" w:line="259" w:lineRule="auto"/>
            </w:pPr>
            <w:r w:rsidRPr="009C2A6C">
              <w:t>INT</w:t>
            </w:r>
          </w:p>
        </w:tc>
        <w:tc>
          <w:tcPr>
            <w:tcW w:w="0" w:type="auto"/>
            <w:hideMark/>
          </w:tcPr>
          <w:p w14:paraId="4BCAAA50" w14:textId="77777777" w:rsidR="009C2A6C" w:rsidRPr="009C2A6C" w:rsidRDefault="009C2A6C" w:rsidP="009C2A6C">
            <w:pPr>
              <w:spacing w:after="160" w:line="259" w:lineRule="auto"/>
            </w:pPr>
            <w:r w:rsidRPr="009C2A6C">
              <w:t>PRIMARY KEY, AUTO_INCREMENT</w:t>
            </w:r>
          </w:p>
        </w:tc>
        <w:tc>
          <w:tcPr>
            <w:tcW w:w="0" w:type="auto"/>
            <w:hideMark/>
          </w:tcPr>
          <w:p w14:paraId="38F48D97" w14:textId="77777777" w:rsidR="009C2A6C" w:rsidRPr="009C2A6C" w:rsidRDefault="009C2A6C" w:rsidP="009C2A6C">
            <w:pPr>
              <w:spacing w:after="160" w:line="259" w:lineRule="auto"/>
            </w:pPr>
            <w:r w:rsidRPr="009C2A6C">
              <w:t>Unique ID for the customer</w:t>
            </w:r>
          </w:p>
        </w:tc>
      </w:tr>
      <w:tr w:rsidR="009C2A6C" w:rsidRPr="009C2A6C" w14:paraId="62B74F7B" w14:textId="77777777" w:rsidTr="009C2A6C">
        <w:tc>
          <w:tcPr>
            <w:tcW w:w="0" w:type="auto"/>
            <w:hideMark/>
          </w:tcPr>
          <w:p w14:paraId="2E93AFC2" w14:textId="77777777" w:rsidR="009C2A6C" w:rsidRPr="009C2A6C" w:rsidRDefault="009C2A6C" w:rsidP="009C2A6C">
            <w:pPr>
              <w:spacing w:after="160" w:line="259" w:lineRule="auto"/>
            </w:pPr>
            <w:r w:rsidRPr="009C2A6C">
              <w:t>name</w:t>
            </w:r>
          </w:p>
        </w:tc>
        <w:tc>
          <w:tcPr>
            <w:tcW w:w="0" w:type="auto"/>
            <w:hideMark/>
          </w:tcPr>
          <w:p w14:paraId="72CA617E" w14:textId="77777777" w:rsidR="009C2A6C" w:rsidRPr="009C2A6C" w:rsidRDefault="009C2A6C" w:rsidP="009C2A6C">
            <w:pPr>
              <w:spacing w:after="160" w:line="259" w:lineRule="auto"/>
            </w:pPr>
            <w:proofErr w:type="gramStart"/>
            <w:r w:rsidRPr="009C2A6C">
              <w:t>VARCHAR(</w:t>
            </w:r>
            <w:proofErr w:type="gramEnd"/>
            <w:r w:rsidRPr="009C2A6C">
              <w:t>255)</w:t>
            </w:r>
          </w:p>
        </w:tc>
        <w:tc>
          <w:tcPr>
            <w:tcW w:w="0" w:type="auto"/>
            <w:hideMark/>
          </w:tcPr>
          <w:p w14:paraId="590B0B91" w14:textId="77777777" w:rsidR="009C2A6C" w:rsidRPr="009C2A6C" w:rsidRDefault="009C2A6C" w:rsidP="009C2A6C">
            <w:pPr>
              <w:spacing w:after="160" w:line="259" w:lineRule="auto"/>
            </w:pPr>
            <w:r w:rsidRPr="009C2A6C">
              <w:t>NOT NULL</w:t>
            </w:r>
          </w:p>
        </w:tc>
        <w:tc>
          <w:tcPr>
            <w:tcW w:w="0" w:type="auto"/>
            <w:hideMark/>
          </w:tcPr>
          <w:p w14:paraId="17C7AFFE" w14:textId="77777777" w:rsidR="009C2A6C" w:rsidRPr="009C2A6C" w:rsidRDefault="009C2A6C" w:rsidP="009C2A6C">
            <w:pPr>
              <w:spacing w:after="160" w:line="259" w:lineRule="auto"/>
            </w:pPr>
            <w:r w:rsidRPr="009C2A6C">
              <w:t>Customer's full name</w:t>
            </w:r>
          </w:p>
        </w:tc>
      </w:tr>
      <w:tr w:rsidR="009C2A6C" w:rsidRPr="009C2A6C" w14:paraId="2C8CEAD5" w14:textId="77777777" w:rsidTr="009C2A6C">
        <w:tc>
          <w:tcPr>
            <w:tcW w:w="0" w:type="auto"/>
            <w:hideMark/>
          </w:tcPr>
          <w:p w14:paraId="2D7101F8" w14:textId="77777777" w:rsidR="009C2A6C" w:rsidRPr="009C2A6C" w:rsidRDefault="009C2A6C" w:rsidP="009C2A6C">
            <w:pPr>
              <w:spacing w:after="160" w:line="259" w:lineRule="auto"/>
            </w:pPr>
            <w:r w:rsidRPr="009C2A6C">
              <w:t>email</w:t>
            </w:r>
          </w:p>
        </w:tc>
        <w:tc>
          <w:tcPr>
            <w:tcW w:w="0" w:type="auto"/>
            <w:hideMark/>
          </w:tcPr>
          <w:p w14:paraId="63654A3A" w14:textId="77777777" w:rsidR="009C2A6C" w:rsidRPr="009C2A6C" w:rsidRDefault="009C2A6C" w:rsidP="009C2A6C">
            <w:pPr>
              <w:spacing w:after="160" w:line="259" w:lineRule="auto"/>
            </w:pPr>
            <w:proofErr w:type="gramStart"/>
            <w:r w:rsidRPr="009C2A6C">
              <w:t>VARCHAR(</w:t>
            </w:r>
            <w:proofErr w:type="gramEnd"/>
            <w:r w:rsidRPr="009C2A6C">
              <w:t>255)</w:t>
            </w:r>
          </w:p>
        </w:tc>
        <w:tc>
          <w:tcPr>
            <w:tcW w:w="0" w:type="auto"/>
            <w:hideMark/>
          </w:tcPr>
          <w:p w14:paraId="3FDD89AF" w14:textId="77777777" w:rsidR="009C2A6C" w:rsidRPr="009C2A6C" w:rsidRDefault="009C2A6C" w:rsidP="009C2A6C">
            <w:pPr>
              <w:spacing w:after="160" w:line="259" w:lineRule="auto"/>
            </w:pPr>
            <w:r w:rsidRPr="009C2A6C">
              <w:t>NOT NULL, UNIQUE</w:t>
            </w:r>
          </w:p>
        </w:tc>
        <w:tc>
          <w:tcPr>
            <w:tcW w:w="0" w:type="auto"/>
            <w:hideMark/>
          </w:tcPr>
          <w:p w14:paraId="30F7C6A8" w14:textId="77777777" w:rsidR="009C2A6C" w:rsidRPr="009C2A6C" w:rsidRDefault="009C2A6C" w:rsidP="009C2A6C">
            <w:pPr>
              <w:spacing w:after="160" w:line="259" w:lineRule="auto"/>
            </w:pPr>
            <w:r w:rsidRPr="009C2A6C">
              <w:t>Customer's email address</w:t>
            </w:r>
          </w:p>
        </w:tc>
      </w:tr>
      <w:tr w:rsidR="009C2A6C" w:rsidRPr="009C2A6C" w14:paraId="48B965FE" w14:textId="77777777" w:rsidTr="009C2A6C">
        <w:tc>
          <w:tcPr>
            <w:tcW w:w="0" w:type="auto"/>
            <w:hideMark/>
          </w:tcPr>
          <w:p w14:paraId="3519B204" w14:textId="77777777" w:rsidR="009C2A6C" w:rsidRPr="009C2A6C" w:rsidRDefault="009C2A6C" w:rsidP="009C2A6C">
            <w:pPr>
              <w:spacing w:after="160" w:line="259" w:lineRule="auto"/>
            </w:pPr>
            <w:r w:rsidRPr="009C2A6C">
              <w:t>password</w:t>
            </w:r>
          </w:p>
        </w:tc>
        <w:tc>
          <w:tcPr>
            <w:tcW w:w="0" w:type="auto"/>
            <w:hideMark/>
          </w:tcPr>
          <w:p w14:paraId="35CF059E" w14:textId="77777777" w:rsidR="009C2A6C" w:rsidRPr="009C2A6C" w:rsidRDefault="009C2A6C" w:rsidP="009C2A6C">
            <w:pPr>
              <w:spacing w:after="160" w:line="259" w:lineRule="auto"/>
            </w:pPr>
            <w:proofErr w:type="gramStart"/>
            <w:r w:rsidRPr="009C2A6C">
              <w:t>VARCHAR(</w:t>
            </w:r>
            <w:proofErr w:type="gramEnd"/>
            <w:r w:rsidRPr="009C2A6C">
              <w:t>255)</w:t>
            </w:r>
          </w:p>
        </w:tc>
        <w:tc>
          <w:tcPr>
            <w:tcW w:w="0" w:type="auto"/>
            <w:hideMark/>
          </w:tcPr>
          <w:p w14:paraId="621740C8" w14:textId="77777777" w:rsidR="009C2A6C" w:rsidRPr="009C2A6C" w:rsidRDefault="009C2A6C" w:rsidP="009C2A6C">
            <w:pPr>
              <w:spacing w:after="160" w:line="259" w:lineRule="auto"/>
            </w:pPr>
            <w:r w:rsidRPr="009C2A6C">
              <w:t>NOT NULL</w:t>
            </w:r>
          </w:p>
        </w:tc>
        <w:tc>
          <w:tcPr>
            <w:tcW w:w="0" w:type="auto"/>
            <w:hideMark/>
          </w:tcPr>
          <w:p w14:paraId="311D3650" w14:textId="77777777" w:rsidR="009C2A6C" w:rsidRPr="009C2A6C" w:rsidRDefault="009C2A6C" w:rsidP="009C2A6C">
            <w:pPr>
              <w:spacing w:after="160" w:line="259" w:lineRule="auto"/>
            </w:pPr>
            <w:r w:rsidRPr="009C2A6C">
              <w:t>Hashed password for security</w:t>
            </w:r>
          </w:p>
        </w:tc>
      </w:tr>
      <w:tr w:rsidR="009C2A6C" w:rsidRPr="009C2A6C" w14:paraId="376AD07B" w14:textId="77777777" w:rsidTr="009C2A6C">
        <w:tc>
          <w:tcPr>
            <w:tcW w:w="0" w:type="auto"/>
            <w:hideMark/>
          </w:tcPr>
          <w:p w14:paraId="0B8A8D54" w14:textId="77777777" w:rsidR="009C2A6C" w:rsidRPr="009C2A6C" w:rsidRDefault="009C2A6C" w:rsidP="009C2A6C">
            <w:pPr>
              <w:spacing w:after="160" w:line="259" w:lineRule="auto"/>
            </w:pPr>
            <w:r w:rsidRPr="009C2A6C">
              <w:t>phone</w:t>
            </w:r>
          </w:p>
        </w:tc>
        <w:tc>
          <w:tcPr>
            <w:tcW w:w="0" w:type="auto"/>
            <w:hideMark/>
          </w:tcPr>
          <w:p w14:paraId="5D5C9100" w14:textId="77777777" w:rsidR="009C2A6C" w:rsidRPr="009C2A6C" w:rsidRDefault="009C2A6C" w:rsidP="009C2A6C">
            <w:pPr>
              <w:spacing w:after="160" w:line="259" w:lineRule="auto"/>
            </w:pPr>
            <w:proofErr w:type="gramStart"/>
            <w:r w:rsidRPr="009C2A6C">
              <w:t>VARCHAR(</w:t>
            </w:r>
            <w:proofErr w:type="gramEnd"/>
            <w:r w:rsidRPr="009C2A6C">
              <w:t>20)</w:t>
            </w:r>
          </w:p>
        </w:tc>
        <w:tc>
          <w:tcPr>
            <w:tcW w:w="0" w:type="auto"/>
            <w:hideMark/>
          </w:tcPr>
          <w:p w14:paraId="4333A3C3" w14:textId="77777777" w:rsidR="009C2A6C" w:rsidRPr="009C2A6C" w:rsidRDefault="009C2A6C" w:rsidP="009C2A6C">
            <w:pPr>
              <w:spacing w:after="160" w:line="259" w:lineRule="auto"/>
            </w:pPr>
          </w:p>
        </w:tc>
        <w:tc>
          <w:tcPr>
            <w:tcW w:w="0" w:type="auto"/>
            <w:hideMark/>
          </w:tcPr>
          <w:p w14:paraId="2F1E45DC" w14:textId="77777777" w:rsidR="009C2A6C" w:rsidRPr="009C2A6C" w:rsidRDefault="009C2A6C" w:rsidP="009C2A6C">
            <w:pPr>
              <w:spacing w:after="160" w:line="259" w:lineRule="auto"/>
            </w:pPr>
            <w:r w:rsidRPr="009C2A6C">
              <w:t>Customer's contact number</w:t>
            </w:r>
          </w:p>
        </w:tc>
      </w:tr>
      <w:tr w:rsidR="009C2A6C" w:rsidRPr="009C2A6C" w14:paraId="4BE9525C" w14:textId="77777777" w:rsidTr="009C2A6C">
        <w:tc>
          <w:tcPr>
            <w:tcW w:w="0" w:type="auto"/>
            <w:hideMark/>
          </w:tcPr>
          <w:p w14:paraId="17CCC412" w14:textId="77777777" w:rsidR="009C2A6C" w:rsidRPr="009C2A6C" w:rsidRDefault="009C2A6C" w:rsidP="009C2A6C">
            <w:pPr>
              <w:spacing w:after="160" w:line="259" w:lineRule="auto"/>
            </w:pPr>
            <w:r w:rsidRPr="009C2A6C">
              <w:t>address</w:t>
            </w:r>
          </w:p>
        </w:tc>
        <w:tc>
          <w:tcPr>
            <w:tcW w:w="0" w:type="auto"/>
            <w:hideMark/>
          </w:tcPr>
          <w:p w14:paraId="258AA1A9" w14:textId="77777777" w:rsidR="009C2A6C" w:rsidRPr="009C2A6C" w:rsidRDefault="009C2A6C" w:rsidP="009C2A6C">
            <w:pPr>
              <w:spacing w:after="160" w:line="259" w:lineRule="auto"/>
            </w:pPr>
            <w:r w:rsidRPr="009C2A6C">
              <w:t>TEXT</w:t>
            </w:r>
          </w:p>
        </w:tc>
        <w:tc>
          <w:tcPr>
            <w:tcW w:w="0" w:type="auto"/>
            <w:hideMark/>
          </w:tcPr>
          <w:p w14:paraId="52688FEF" w14:textId="77777777" w:rsidR="009C2A6C" w:rsidRPr="009C2A6C" w:rsidRDefault="009C2A6C" w:rsidP="009C2A6C">
            <w:pPr>
              <w:spacing w:after="160" w:line="259" w:lineRule="auto"/>
            </w:pPr>
          </w:p>
        </w:tc>
        <w:tc>
          <w:tcPr>
            <w:tcW w:w="0" w:type="auto"/>
            <w:hideMark/>
          </w:tcPr>
          <w:p w14:paraId="10669EDE" w14:textId="77777777" w:rsidR="009C2A6C" w:rsidRPr="009C2A6C" w:rsidRDefault="009C2A6C" w:rsidP="009C2A6C">
            <w:pPr>
              <w:spacing w:after="160" w:line="259" w:lineRule="auto"/>
            </w:pPr>
            <w:r w:rsidRPr="009C2A6C">
              <w:t>Shipping address</w:t>
            </w:r>
          </w:p>
        </w:tc>
      </w:tr>
      <w:tr w:rsidR="009C2A6C" w:rsidRPr="009C2A6C" w14:paraId="38937031" w14:textId="77777777" w:rsidTr="009C2A6C">
        <w:tc>
          <w:tcPr>
            <w:tcW w:w="0" w:type="auto"/>
            <w:hideMark/>
          </w:tcPr>
          <w:p w14:paraId="5109779A" w14:textId="77777777" w:rsidR="009C2A6C" w:rsidRPr="009C2A6C" w:rsidRDefault="009C2A6C" w:rsidP="009C2A6C">
            <w:pPr>
              <w:spacing w:after="160" w:line="259" w:lineRule="auto"/>
            </w:pPr>
            <w:proofErr w:type="spellStart"/>
            <w:r w:rsidRPr="009C2A6C">
              <w:lastRenderedPageBreak/>
              <w:t>registration_date</w:t>
            </w:r>
            <w:proofErr w:type="spellEnd"/>
          </w:p>
        </w:tc>
        <w:tc>
          <w:tcPr>
            <w:tcW w:w="0" w:type="auto"/>
            <w:hideMark/>
          </w:tcPr>
          <w:p w14:paraId="733E2329" w14:textId="77777777" w:rsidR="009C2A6C" w:rsidRPr="009C2A6C" w:rsidRDefault="009C2A6C" w:rsidP="009C2A6C">
            <w:pPr>
              <w:spacing w:after="160" w:line="259" w:lineRule="auto"/>
            </w:pPr>
            <w:r w:rsidRPr="009C2A6C">
              <w:t>DATE</w:t>
            </w:r>
          </w:p>
        </w:tc>
        <w:tc>
          <w:tcPr>
            <w:tcW w:w="0" w:type="auto"/>
            <w:hideMark/>
          </w:tcPr>
          <w:p w14:paraId="31D7E264" w14:textId="77777777" w:rsidR="009C2A6C" w:rsidRPr="009C2A6C" w:rsidRDefault="009C2A6C" w:rsidP="009C2A6C">
            <w:pPr>
              <w:spacing w:after="160" w:line="259" w:lineRule="auto"/>
            </w:pPr>
          </w:p>
        </w:tc>
        <w:tc>
          <w:tcPr>
            <w:tcW w:w="0" w:type="auto"/>
            <w:hideMark/>
          </w:tcPr>
          <w:p w14:paraId="4214F1F7" w14:textId="77777777" w:rsidR="009C2A6C" w:rsidRPr="009C2A6C" w:rsidRDefault="009C2A6C" w:rsidP="009C2A6C">
            <w:pPr>
              <w:spacing w:after="160" w:line="259" w:lineRule="auto"/>
            </w:pPr>
            <w:r w:rsidRPr="009C2A6C">
              <w:t>Date when the customer registered</w:t>
            </w:r>
          </w:p>
        </w:tc>
      </w:tr>
    </w:tbl>
    <w:p w14:paraId="0B43CB04" w14:textId="77777777" w:rsidR="009C2A6C" w:rsidRPr="009C2A6C" w:rsidRDefault="00000000" w:rsidP="009C2A6C">
      <w:r>
        <w:pict w14:anchorId="4095C6B9">
          <v:rect id="_x0000_i1050" style="width:0;height:1.5pt" o:hralign="center" o:hrstd="t" o:hr="t" fillcolor="#a0a0a0" stroked="f"/>
        </w:pict>
      </w:r>
    </w:p>
    <w:p w14:paraId="42D0094E" w14:textId="77777777" w:rsidR="009C2A6C" w:rsidRPr="009C2A6C" w:rsidRDefault="009C2A6C" w:rsidP="009C2A6C">
      <w:pPr>
        <w:rPr>
          <w:b/>
          <w:bCs/>
        </w:rPr>
      </w:pPr>
      <w:r w:rsidRPr="009C2A6C">
        <w:rPr>
          <w:b/>
          <w:bCs/>
        </w:rPr>
        <w:t>4. Order Table</w:t>
      </w:r>
    </w:p>
    <w:tbl>
      <w:tblPr>
        <w:tblStyle w:val="TableGrid"/>
        <w:tblW w:w="0" w:type="auto"/>
        <w:tblLook w:val="04A0" w:firstRow="1" w:lastRow="0" w:firstColumn="1" w:lastColumn="0" w:noHBand="0" w:noVBand="1"/>
      </w:tblPr>
      <w:tblGrid>
        <w:gridCol w:w="1657"/>
        <w:gridCol w:w="1655"/>
        <w:gridCol w:w="3392"/>
        <w:gridCol w:w="3070"/>
      </w:tblGrid>
      <w:tr w:rsidR="009C2A6C" w:rsidRPr="009C2A6C" w14:paraId="2482A29E" w14:textId="77777777" w:rsidTr="009C2A6C">
        <w:tc>
          <w:tcPr>
            <w:tcW w:w="0" w:type="auto"/>
            <w:hideMark/>
          </w:tcPr>
          <w:p w14:paraId="4201DFA9" w14:textId="77777777" w:rsidR="009C2A6C" w:rsidRPr="009C2A6C" w:rsidRDefault="009C2A6C" w:rsidP="009C2A6C">
            <w:pPr>
              <w:spacing w:after="160" w:line="259" w:lineRule="auto"/>
              <w:rPr>
                <w:b/>
                <w:bCs/>
              </w:rPr>
            </w:pPr>
            <w:r w:rsidRPr="009C2A6C">
              <w:rPr>
                <w:b/>
                <w:bCs/>
              </w:rPr>
              <w:t>Column Name</w:t>
            </w:r>
          </w:p>
        </w:tc>
        <w:tc>
          <w:tcPr>
            <w:tcW w:w="0" w:type="auto"/>
            <w:hideMark/>
          </w:tcPr>
          <w:p w14:paraId="5CEE2691" w14:textId="77777777" w:rsidR="009C2A6C" w:rsidRPr="009C2A6C" w:rsidRDefault="009C2A6C" w:rsidP="009C2A6C">
            <w:pPr>
              <w:spacing w:after="160" w:line="259" w:lineRule="auto"/>
              <w:rPr>
                <w:b/>
                <w:bCs/>
              </w:rPr>
            </w:pPr>
            <w:r w:rsidRPr="009C2A6C">
              <w:rPr>
                <w:b/>
                <w:bCs/>
              </w:rPr>
              <w:t>Data Type</w:t>
            </w:r>
          </w:p>
        </w:tc>
        <w:tc>
          <w:tcPr>
            <w:tcW w:w="0" w:type="auto"/>
            <w:hideMark/>
          </w:tcPr>
          <w:p w14:paraId="374A7027" w14:textId="77777777" w:rsidR="009C2A6C" w:rsidRPr="009C2A6C" w:rsidRDefault="009C2A6C" w:rsidP="009C2A6C">
            <w:pPr>
              <w:spacing w:after="160" w:line="259" w:lineRule="auto"/>
              <w:rPr>
                <w:b/>
                <w:bCs/>
              </w:rPr>
            </w:pPr>
            <w:r w:rsidRPr="009C2A6C">
              <w:rPr>
                <w:b/>
                <w:bCs/>
              </w:rPr>
              <w:t>Constraints</w:t>
            </w:r>
          </w:p>
        </w:tc>
        <w:tc>
          <w:tcPr>
            <w:tcW w:w="0" w:type="auto"/>
            <w:hideMark/>
          </w:tcPr>
          <w:p w14:paraId="3DBD5C17" w14:textId="77777777" w:rsidR="009C2A6C" w:rsidRPr="009C2A6C" w:rsidRDefault="009C2A6C" w:rsidP="009C2A6C">
            <w:pPr>
              <w:spacing w:after="160" w:line="259" w:lineRule="auto"/>
              <w:rPr>
                <w:b/>
                <w:bCs/>
              </w:rPr>
            </w:pPr>
            <w:r w:rsidRPr="009C2A6C">
              <w:rPr>
                <w:b/>
                <w:bCs/>
              </w:rPr>
              <w:t>Description</w:t>
            </w:r>
          </w:p>
        </w:tc>
      </w:tr>
      <w:tr w:rsidR="009C2A6C" w:rsidRPr="009C2A6C" w14:paraId="1A95EE3E" w14:textId="77777777" w:rsidTr="009C2A6C">
        <w:tc>
          <w:tcPr>
            <w:tcW w:w="0" w:type="auto"/>
            <w:hideMark/>
          </w:tcPr>
          <w:p w14:paraId="42A54D15" w14:textId="77777777" w:rsidR="009C2A6C" w:rsidRPr="009C2A6C" w:rsidRDefault="009C2A6C" w:rsidP="009C2A6C">
            <w:pPr>
              <w:spacing w:after="160" w:line="259" w:lineRule="auto"/>
            </w:pPr>
            <w:proofErr w:type="spellStart"/>
            <w:r w:rsidRPr="009C2A6C">
              <w:t>order_id</w:t>
            </w:r>
            <w:proofErr w:type="spellEnd"/>
          </w:p>
        </w:tc>
        <w:tc>
          <w:tcPr>
            <w:tcW w:w="0" w:type="auto"/>
            <w:hideMark/>
          </w:tcPr>
          <w:p w14:paraId="5A8AF59F" w14:textId="77777777" w:rsidR="009C2A6C" w:rsidRPr="009C2A6C" w:rsidRDefault="009C2A6C" w:rsidP="009C2A6C">
            <w:pPr>
              <w:spacing w:after="160" w:line="259" w:lineRule="auto"/>
            </w:pPr>
            <w:r w:rsidRPr="009C2A6C">
              <w:t>INT</w:t>
            </w:r>
          </w:p>
        </w:tc>
        <w:tc>
          <w:tcPr>
            <w:tcW w:w="0" w:type="auto"/>
            <w:hideMark/>
          </w:tcPr>
          <w:p w14:paraId="1FFDAA2F" w14:textId="77777777" w:rsidR="009C2A6C" w:rsidRPr="009C2A6C" w:rsidRDefault="009C2A6C" w:rsidP="009C2A6C">
            <w:pPr>
              <w:spacing w:after="160" w:line="259" w:lineRule="auto"/>
            </w:pPr>
            <w:r w:rsidRPr="009C2A6C">
              <w:t>PRIMARY KEY, AUTO_INCREMENT</w:t>
            </w:r>
          </w:p>
        </w:tc>
        <w:tc>
          <w:tcPr>
            <w:tcW w:w="0" w:type="auto"/>
            <w:hideMark/>
          </w:tcPr>
          <w:p w14:paraId="6176833F" w14:textId="77777777" w:rsidR="009C2A6C" w:rsidRPr="009C2A6C" w:rsidRDefault="009C2A6C" w:rsidP="009C2A6C">
            <w:pPr>
              <w:spacing w:after="160" w:line="259" w:lineRule="auto"/>
            </w:pPr>
            <w:r w:rsidRPr="009C2A6C">
              <w:t>Unique ID for the order</w:t>
            </w:r>
          </w:p>
        </w:tc>
      </w:tr>
      <w:tr w:rsidR="009C2A6C" w:rsidRPr="009C2A6C" w14:paraId="6D042B93" w14:textId="77777777" w:rsidTr="009C2A6C">
        <w:tc>
          <w:tcPr>
            <w:tcW w:w="0" w:type="auto"/>
            <w:hideMark/>
          </w:tcPr>
          <w:p w14:paraId="04E178A6" w14:textId="77777777" w:rsidR="009C2A6C" w:rsidRPr="009C2A6C" w:rsidRDefault="009C2A6C" w:rsidP="009C2A6C">
            <w:pPr>
              <w:spacing w:after="160" w:line="259" w:lineRule="auto"/>
            </w:pPr>
            <w:proofErr w:type="spellStart"/>
            <w:r w:rsidRPr="009C2A6C">
              <w:t>customer_id</w:t>
            </w:r>
            <w:proofErr w:type="spellEnd"/>
          </w:p>
        </w:tc>
        <w:tc>
          <w:tcPr>
            <w:tcW w:w="0" w:type="auto"/>
            <w:hideMark/>
          </w:tcPr>
          <w:p w14:paraId="58DE2DA7" w14:textId="77777777" w:rsidR="009C2A6C" w:rsidRPr="009C2A6C" w:rsidRDefault="009C2A6C" w:rsidP="009C2A6C">
            <w:pPr>
              <w:spacing w:after="160" w:line="259" w:lineRule="auto"/>
            </w:pPr>
            <w:r w:rsidRPr="009C2A6C">
              <w:t>INT</w:t>
            </w:r>
          </w:p>
        </w:tc>
        <w:tc>
          <w:tcPr>
            <w:tcW w:w="0" w:type="auto"/>
            <w:hideMark/>
          </w:tcPr>
          <w:p w14:paraId="5E8A4618" w14:textId="77777777" w:rsidR="009C2A6C" w:rsidRPr="009C2A6C" w:rsidRDefault="009C2A6C" w:rsidP="009C2A6C">
            <w:pPr>
              <w:spacing w:after="160" w:line="259" w:lineRule="auto"/>
            </w:pPr>
            <w:r w:rsidRPr="009C2A6C">
              <w:t>FOREIGN KEY (</w:t>
            </w:r>
            <w:proofErr w:type="spellStart"/>
            <w:r w:rsidRPr="009C2A6C">
              <w:t>customer_id</w:t>
            </w:r>
            <w:proofErr w:type="spellEnd"/>
            <w:r w:rsidRPr="009C2A6C">
              <w:t>)</w:t>
            </w:r>
          </w:p>
        </w:tc>
        <w:tc>
          <w:tcPr>
            <w:tcW w:w="0" w:type="auto"/>
            <w:hideMark/>
          </w:tcPr>
          <w:p w14:paraId="79AFEC2B" w14:textId="77777777" w:rsidR="009C2A6C" w:rsidRPr="009C2A6C" w:rsidRDefault="009C2A6C" w:rsidP="009C2A6C">
            <w:pPr>
              <w:spacing w:after="160" w:line="259" w:lineRule="auto"/>
            </w:pPr>
            <w:r w:rsidRPr="009C2A6C">
              <w:t>Reference to the customer</w:t>
            </w:r>
          </w:p>
        </w:tc>
      </w:tr>
      <w:tr w:rsidR="009C2A6C" w:rsidRPr="009C2A6C" w14:paraId="223CA5CD" w14:textId="77777777" w:rsidTr="009C2A6C">
        <w:tc>
          <w:tcPr>
            <w:tcW w:w="0" w:type="auto"/>
            <w:hideMark/>
          </w:tcPr>
          <w:p w14:paraId="54088D47" w14:textId="77777777" w:rsidR="009C2A6C" w:rsidRPr="009C2A6C" w:rsidRDefault="009C2A6C" w:rsidP="009C2A6C">
            <w:pPr>
              <w:spacing w:after="160" w:line="259" w:lineRule="auto"/>
            </w:pPr>
            <w:proofErr w:type="spellStart"/>
            <w:r w:rsidRPr="009C2A6C">
              <w:t>total_amount</w:t>
            </w:r>
            <w:proofErr w:type="spellEnd"/>
          </w:p>
        </w:tc>
        <w:tc>
          <w:tcPr>
            <w:tcW w:w="0" w:type="auto"/>
            <w:hideMark/>
          </w:tcPr>
          <w:p w14:paraId="6720C5C4" w14:textId="77777777" w:rsidR="009C2A6C" w:rsidRPr="009C2A6C" w:rsidRDefault="009C2A6C" w:rsidP="009C2A6C">
            <w:pPr>
              <w:spacing w:after="160" w:line="259" w:lineRule="auto"/>
            </w:pPr>
            <w:proofErr w:type="gramStart"/>
            <w:r w:rsidRPr="009C2A6C">
              <w:t>DECIMAL(</w:t>
            </w:r>
            <w:proofErr w:type="gramEnd"/>
            <w:r w:rsidRPr="009C2A6C">
              <w:t>10,2)</w:t>
            </w:r>
          </w:p>
        </w:tc>
        <w:tc>
          <w:tcPr>
            <w:tcW w:w="0" w:type="auto"/>
            <w:hideMark/>
          </w:tcPr>
          <w:p w14:paraId="6F4FDC66" w14:textId="77777777" w:rsidR="009C2A6C" w:rsidRPr="009C2A6C" w:rsidRDefault="009C2A6C" w:rsidP="009C2A6C">
            <w:pPr>
              <w:spacing w:after="160" w:line="259" w:lineRule="auto"/>
            </w:pPr>
            <w:r w:rsidRPr="009C2A6C">
              <w:t>NOT NULL</w:t>
            </w:r>
          </w:p>
        </w:tc>
        <w:tc>
          <w:tcPr>
            <w:tcW w:w="0" w:type="auto"/>
            <w:hideMark/>
          </w:tcPr>
          <w:p w14:paraId="65C719FB" w14:textId="77777777" w:rsidR="009C2A6C" w:rsidRPr="009C2A6C" w:rsidRDefault="009C2A6C" w:rsidP="009C2A6C">
            <w:pPr>
              <w:spacing w:after="160" w:line="259" w:lineRule="auto"/>
            </w:pPr>
            <w:r w:rsidRPr="009C2A6C">
              <w:t>Total order amount</w:t>
            </w:r>
          </w:p>
        </w:tc>
      </w:tr>
      <w:tr w:rsidR="009C2A6C" w:rsidRPr="009C2A6C" w14:paraId="01BBE674" w14:textId="77777777" w:rsidTr="009C2A6C">
        <w:tc>
          <w:tcPr>
            <w:tcW w:w="0" w:type="auto"/>
            <w:hideMark/>
          </w:tcPr>
          <w:p w14:paraId="0BB1675E" w14:textId="77777777" w:rsidR="009C2A6C" w:rsidRPr="009C2A6C" w:rsidRDefault="009C2A6C" w:rsidP="009C2A6C">
            <w:pPr>
              <w:spacing w:after="160" w:line="259" w:lineRule="auto"/>
            </w:pPr>
            <w:r w:rsidRPr="009C2A6C">
              <w:t>status</w:t>
            </w:r>
          </w:p>
        </w:tc>
        <w:tc>
          <w:tcPr>
            <w:tcW w:w="0" w:type="auto"/>
            <w:hideMark/>
          </w:tcPr>
          <w:p w14:paraId="2FD735F9" w14:textId="77777777" w:rsidR="009C2A6C" w:rsidRPr="009C2A6C" w:rsidRDefault="009C2A6C" w:rsidP="009C2A6C">
            <w:pPr>
              <w:spacing w:after="160" w:line="259" w:lineRule="auto"/>
            </w:pPr>
            <w:proofErr w:type="gramStart"/>
            <w:r w:rsidRPr="009C2A6C">
              <w:t>VARCHAR(</w:t>
            </w:r>
            <w:proofErr w:type="gramEnd"/>
            <w:r w:rsidRPr="009C2A6C">
              <w:t>50)</w:t>
            </w:r>
          </w:p>
        </w:tc>
        <w:tc>
          <w:tcPr>
            <w:tcW w:w="0" w:type="auto"/>
            <w:hideMark/>
          </w:tcPr>
          <w:p w14:paraId="6E3E6D77" w14:textId="77777777" w:rsidR="009C2A6C" w:rsidRPr="009C2A6C" w:rsidRDefault="009C2A6C" w:rsidP="009C2A6C">
            <w:pPr>
              <w:spacing w:after="160" w:line="259" w:lineRule="auto"/>
            </w:pPr>
            <w:r w:rsidRPr="009C2A6C">
              <w:t>NOT NULL</w:t>
            </w:r>
          </w:p>
        </w:tc>
        <w:tc>
          <w:tcPr>
            <w:tcW w:w="0" w:type="auto"/>
            <w:hideMark/>
          </w:tcPr>
          <w:p w14:paraId="6BFA7087" w14:textId="77777777" w:rsidR="009C2A6C" w:rsidRPr="009C2A6C" w:rsidRDefault="009C2A6C" w:rsidP="009C2A6C">
            <w:pPr>
              <w:spacing w:after="160" w:line="259" w:lineRule="auto"/>
            </w:pPr>
            <w:r w:rsidRPr="009C2A6C">
              <w:t>Order status (e.g., Shipped)</w:t>
            </w:r>
          </w:p>
        </w:tc>
      </w:tr>
      <w:tr w:rsidR="009C2A6C" w:rsidRPr="009C2A6C" w14:paraId="086A1C1F" w14:textId="77777777" w:rsidTr="009C2A6C">
        <w:tc>
          <w:tcPr>
            <w:tcW w:w="0" w:type="auto"/>
            <w:hideMark/>
          </w:tcPr>
          <w:p w14:paraId="2084A9EA" w14:textId="77777777" w:rsidR="009C2A6C" w:rsidRPr="009C2A6C" w:rsidRDefault="009C2A6C" w:rsidP="009C2A6C">
            <w:pPr>
              <w:spacing w:after="160" w:line="259" w:lineRule="auto"/>
            </w:pPr>
            <w:proofErr w:type="spellStart"/>
            <w:r w:rsidRPr="009C2A6C">
              <w:t>payment_id</w:t>
            </w:r>
            <w:proofErr w:type="spellEnd"/>
          </w:p>
        </w:tc>
        <w:tc>
          <w:tcPr>
            <w:tcW w:w="0" w:type="auto"/>
            <w:hideMark/>
          </w:tcPr>
          <w:p w14:paraId="1C772B36" w14:textId="77777777" w:rsidR="009C2A6C" w:rsidRPr="009C2A6C" w:rsidRDefault="009C2A6C" w:rsidP="009C2A6C">
            <w:pPr>
              <w:spacing w:after="160" w:line="259" w:lineRule="auto"/>
            </w:pPr>
            <w:r w:rsidRPr="009C2A6C">
              <w:t>INT</w:t>
            </w:r>
          </w:p>
        </w:tc>
        <w:tc>
          <w:tcPr>
            <w:tcW w:w="0" w:type="auto"/>
            <w:hideMark/>
          </w:tcPr>
          <w:p w14:paraId="22C17FC0" w14:textId="77777777" w:rsidR="009C2A6C" w:rsidRPr="009C2A6C" w:rsidRDefault="009C2A6C" w:rsidP="009C2A6C">
            <w:pPr>
              <w:spacing w:after="160" w:line="259" w:lineRule="auto"/>
            </w:pPr>
            <w:r w:rsidRPr="009C2A6C">
              <w:t>FOREIGN KEY (</w:t>
            </w:r>
            <w:proofErr w:type="spellStart"/>
            <w:r w:rsidRPr="009C2A6C">
              <w:t>payment_id</w:t>
            </w:r>
            <w:proofErr w:type="spellEnd"/>
            <w:r w:rsidRPr="009C2A6C">
              <w:t>)</w:t>
            </w:r>
          </w:p>
        </w:tc>
        <w:tc>
          <w:tcPr>
            <w:tcW w:w="0" w:type="auto"/>
            <w:hideMark/>
          </w:tcPr>
          <w:p w14:paraId="744EA703" w14:textId="77777777" w:rsidR="009C2A6C" w:rsidRPr="009C2A6C" w:rsidRDefault="009C2A6C" w:rsidP="009C2A6C">
            <w:pPr>
              <w:spacing w:after="160" w:line="259" w:lineRule="auto"/>
            </w:pPr>
            <w:r w:rsidRPr="009C2A6C">
              <w:t>Reference to the payment</w:t>
            </w:r>
          </w:p>
        </w:tc>
      </w:tr>
      <w:tr w:rsidR="009C2A6C" w:rsidRPr="009C2A6C" w14:paraId="117F2EE5" w14:textId="77777777" w:rsidTr="009C2A6C">
        <w:tc>
          <w:tcPr>
            <w:tcW w:w="0" w:type="auto"/>
            <w:hideMark/>
          </w:tcPr>
          <w:p w14:paraId="69C598D1" w14:textId="77777777" w:rsidR="009C2A6C" w:rsidRPr="009C2A6C" w:rsidRDefault="009C2A6C" w:rsidP="009C2A6C">
            <w:pPr>
              <w:spacing w:after="160" w:line="259" w:lineRule="auto"/>
            </w:pPr>
            <w:proofErr w:type="spellStart"/>
            <w:r w:rsidRPr="009C2A6C">
              <w:t>created_date</w:t>
            </w:r>
            <w:proofErr w:type="spellEnd"/>
          </w:p>
        </w:tc>
        <w:tc>
          <w:tcPr>
            <w:tcW w:w="0" w:type="auto"/>
            <w:hideMark/>
          </w:tcPr>
          <w:p w14:paraId="5C8475AC" w14:textId="77777777" w:rsidR="009C2A6C" w:rsidRPr="009C2A6C" w:rsidRDefault="009C2A6C" w:rsidP="009C2A6C">
            <w:pPr>
              <w:spacing w:after="160" w:line="259" w:lineRule="auto"/>
            </w:pPr>
            <w:r w:rsidRPr="009C2A6C">
              <w:t>TIMESTAMP</w:t>
            </w:r>
          </w:p>
        </w:tc>
        <w:tc>
          <w:tcPr>
            <w:tcW w:w="0" w:type="auto"/>
            <w:hideMark/>
          </w:tcPr>
          <w:p w14:paraId="60A328F7" w14:textId="77777777" w:rsidR="009C2A6C" w:rsidRPr="009C2A6C" w:rsidRDefault="009C2A6C" w:rsidP="009C2A6C">
            <w:pPr>
              <w:spacing w:after="160" w:line="259" w:lineRule="auto"/>
            </w:pPr>
          </w:p>
        </w:tc>
        <w:tc>
          <w:tcPr>
            <w:tcW w:w="0" w:type="auto"/>
            <w:hideMark/>
          </w:tcPr>
          <w:p w14:paraId="6E6771A1" w14:textId="77777777" w:rsidR="009C2A6C" w:rsidRPr="009C2A6C" w:rsidRDefault="009C2A6C" w:rsidP="009C2A6C">
            <w:pPr>
              <w:spacing w:after="160" w:line="259" w:lineRule="auto"/>
            </w:pPr>
            <w:r w:rsidRPr="009C2A6C">
              <w:t>Order creation timestamp</w:t>
            </w:r>
          </w:p>
        </w:tc>
      </w:tr>
      <w:tr w:rsidR="009C2A6C" w:rsidRPr="009C2A6C" w14:paraId="01FA43BE" w14:textId="77777777" w:rsidTr="009C2A6C">
        <w:tc>
          <w:tcPr>
            <w:tcW w:w="0" w:type="auto"/>
            <w:hideMark/>
          </w:tcPr>
          <w:p w14:paraId="5736AEFA" w14:textId="77777777" w:rsidR="009C2A6C" w:rsidRPr="009C2A6C" w:rsidRDefault="009C2A6C" w:rsidP="009C2A6C">
            <w:pPr>
              <w:spacing w:after="160" w:line="259" w:lineRule="auto"/>
            </w:pPr>
            <w:proofErr w:type="spellStart"/>
            <w:r w:rsidRPr="009C2A6C">
              <w:t>last_updated</w:t>
            </w:r>
            <w:proofErr w:type="spellEnd"/>
          </w:p>
        </w:tc>
        <w:tc>
          <w:tcPr>
            <w:tcW w:w="0" w:type="auto"/>
            <w:hideMark/>
          </w:tcPr>
          <w:p w14:paraId="67E397F7" w14:textId="77777777" w:rsidR="009C2A6C" w:rsidRPr="009C2A6C" w:rsidRDefault="009C2A6C" w:rsidP="009C2A6C">
            <w:pPr>
              <w:spacing w:after="160" w:line="259" w:lineRule="auto"/>
            </w:pPr>
            <w:r w:rsidRPr="009C2A6C">
              <w:t>TIMESTAMP</w:t>
            </w:r>
          </w:p>
        </w:tc>
        <w:tc>
          <w:tcPr>
            <w:tcW w:w="0" w:type="auto"/>
            <w:hideMark/>
          </w:tcPr>
          <w:p w14:paraId="2149D532" w14:textId="77777777" w:rsidR="009C2A6C" w:rsidRPr="009C2A6C" w:rsidRDefault="009C2A6C" w:rsidP="009C2A6C">
            <w:pPr>
              <w:spacing w:after="160" w:line="259" w:lineRule="auto"/>
            </w:pPr>
          </w:p>
        </w:tc>
        <w:tc>
          <w:tcPr>
            <w:tcW w:w="0" w:type="auto"/>
            <w:hideMark/>
          </w:tcPr>
          <w:p w14:paraId="2884994F" w14:textId="77777777" w:rsidR="009C2A6C" w:rsidRPr="009C2A6C" w:rsidRDefault="009C2A6C" w:rsidP="009C2A6C">
            <w:pPr>
              <w:spacing w:after="160" w:line="259" w:lineRule="auto"/>
            </w:pPr>
            <w:r w:rsidRPr="009C2A6C">
              <w:t>Order last updated timestamp</w:t>
            </w:r>
          </w:p>
        </w:tc>
      </w:tr>
    </w:tbl>
    <w:p w14:paraId="790593E8" w14:textId="77777777" w:rsidR="009C2A6C" w:rsidRPr="009C2A6C" w:rsidRDefault="00000000" w:rsidP="009C2A6C">
      <w:r>
        <w:pict w14:anchorId="4CF588D7">
          <v:rect id="_x0000_i1051" style="width:0;height:1.5pt" o:hralign="center" o:hrstd="t" o:hr="t" fillcolor="#a0a0a0" stroked="f"/>
        </w:pict>
      </w:r>
    </w:p>
    <w:p w14:paraId="66081ADA" w14:textId="77777777" w:rsidR="009C2A6C" w:rsidRPr="009C2A6C" w:rsidRDefault="009C2A6C" w:rsidP="009C2A6C">
      <w:pPr>
        <w:rPr>
          <w:b/>
          <w:bCs/>
        </w:rPr>
      </w:pPr>
      <w:r w:rsidRPr="009C2A6C">
        <w:rPr>
          <w:b/>
          <w:bCs/>
        </w:rPr>
        <w:t>5. Cart Table</w:t>
      </w:r>
    </w:p>
    <w:tbl>
      <w:tblPr>
        <w:tblStyle w:val="TableGrid"/>
        <w:tblW w:w="0" w:type="auto"/>
        <w:tblLook w:val="04A0" w:firstRow="1" w:lastRow="0" w:firstColumn="1" w:lastColumn="0" w:noHBand="0" w:noVBand="1"/>
      </w:tblPr>
      <w:tblGrid>
        <w:gridCol w:w="1657"/>
        <w:gridCol w:w="1321"/>
        <w:gridCol w:w="3392"/>
        <w:gridCol w:w="2730"/>
      </w:tblGrid>
      <w:tr w:rsidR="009C2A6C" w:rsidRPr="009C2A6C" w14:paraId="075787DB" w14:textId="77777777" w:rsidTr="009C2A6C">
        <w:tc>
          <w:tcPr>
            <w:tcW w:w="0" w:type="auto"/>
            <w:hideMark/>
          </w:tcPr>
          <w:p w14:paraId="5FFAF96E" w14:textId="77777777" w:rsidR="009C2A6C" w:rsidRPr="009C2A6C" w:rsidRDefault="009C2A6C" w:rsidP="009C2A6C">
            <w:pPr>
              <w:spacing w:after="160" w:line="259" w:lineRule="auto"/>
              <w:rPr>
                <w:b/>
                <w:bCs/>
              </w:rPr>
            </w:pPr>
            <w:r w:rsidRPr="009C2A6C">
              <w:rPr>
                <w:b/>
                <w:bCs/>
              </w:rPr>
              <w:t>Column Name</w:t>
            </w:r>
          </w:p>
        </w:tc>
        <w:tc>
          <w:tcPr>
            <w:tcW w:w="0" w:type="auto"/>
            <w:hideMark/>
          </w:tcPr>
          <w:p w14:paraId="3A3FE1CE" w14:textId="77777777" w:rsidR="009C2A6C" w:rsidRPr="009C2A6C" w:rsidRDefault="009C2A6C" w:rsidP="009C2A6C">
            <w:pPr>
              <w:spacing w:after="160" w:line="259" w:lineRule="auto"/>
              <w:rPr>
                <w:b/>
                <w:bCs/>
              </w:rPr>
            </w:pPr>
            <w:r w:rsidRPr="009C2A6C">
              <w:rPr>
                <w:b/>
                <w:bCs/>
              </w:rPr>
              <w:t>Data Type</w:t>
            </w:r>
          </w:p>
        </w:tc>
        <w:tc>
          <w:tcPr>
            <w:tcW w:w="0" w:type="auto"/>
            <w:hideMark/>
          </w:tcPr>
          <w:p w14:paraId="3FC66471" w14:textId="77777777" w:rsidR="009C2A6C" w:rsidRPr="009C2A6C" w:rsidRDefault="009C2A6C" w:rsidP="009C2A6C">
            <w:pPr>
              <w:spacing w:after="160" w:line="259" w:lineRule="auto"/>
              <w:rPr>
                <w:b/>
                <w:bCs/>
              </w:rPr>
            </w:pPr>
            <w:r w:rsidRPr="009C2A6C">
              <w:rPr>
                <w:b/>
                <w:bCs/>
              </w:rPr>
              <w:t>Constraints</w:t>
            </w:r>
          </w:p>
        </w:tc>
        <w:tc>
          <w:tcPr>
            <w:tcW w:w="0" w:type="auto"/>
            <w:hideMark/>
          </w:tcPr>
          <w:p w14:paraId="39081D44" w14:textId="77777777" w:rsidR="009C2A6C" w:rsidRPr="009C2A6C" w:rsidRDefault="009C2A6C" w:rsidP="009C2A6C">
            <w:pPr>
              <w:spacing w:after="160" w:line="259" w:lineRule="auto"/>
              <w:rPr>
                <w:b/>
                <w:bCs/>
              </w:rPr>
            </w:pPr>
            <w:r w:rsidRPr="009C2A6C">
              <w:rPr>
                <w:b/>
                <w:bCs/>
              </w:rPr>
              <w:t>Description</w:t>
            </w:r>
          </w:p>
        </w:tc>
      </w:tr>
      <w:tr w:rsidR="009C2A6C" w:rsidRPr="009C2A6C" w14:paraId="6EF2DB49" w14:textId="77777777" w:rsidTr="009C2A6C">
        <w:tc>
          <w:tcPr>
            <w:tcW w:w="0" w:type="auto"/>
            <w:hideMark/>
          </w:tcPr>
          <w:p w14:paraId="4403A158" w14:textId="77777777" w:rsidR="009C2A6C" w:rsidRPr="009C2A6C" w:rsidRDefault="009C2A6C" w:rsidP="009C2A6C">
            <w:pPr>
              <w:spacing w:after="160" w:line="259" w:lineRule="auto"/>
            </w:pPr>
            <w:proofErr w:type="spellStart"/>
            <w:r w:rsidRPr="009C2A6C">
              <w:t>cart_id</w:t>
            </w:r>
            <w:proofErr w:type="spellEnd"/>
          </w:p>
        </w:tc>
        <w:tc>
          <w:tcPr>
            <w:tcW w:w="0" w:type="auto"/>
            <w:hideMark/>
          </w:tcPr>
          <w:p w14:paraId="5A517D11" w14:textId="77777777" w:rsidR="009C2A6C" w:rsidRPr="009C2A6C" w:rsidRDefault="009C2A6C" w:rsidP="009C2A6C">
            <w:pPr>
              <w:spacing w:after="160" w:line="259" w:lineRule="auto"/>
            </w:pPr>
            <w:r w:rsidRPr="009C2A6C">
              <w:t>INT</w:t>
            </w:r>
          </w:p>
        </w:tc>
        <w:tc>
          <w:tcPr>
            <w:tcW w:w="0" w:type="auto"/>
            <w:hideMark/>
          </w:tcPr>
          <w:p w14:paraId="0337D5B0" w14:textId="77777777" w:rsidR="009C2A6C" w:rsidRPr="009C2A6C" w:rsidRDefault="009C2A6C" w:rsidP="009C2A6C">
            <w:pPr>
              <w:spacing w:after="160" w:line="259" w:lineRule="auto"/>
            </w:pPr>
            <w:r w:rsidRPr="009C2A6C">
              <w:t>PRIMARY KEY, AUTO_INCREMENT</w:t>
            </w:r>
          </w:p>
        </w:tc>
        <w:tc>
          <w:tcPr>
            <w:tcW w:w="0" w:type="auto"/>
            <w:hideMark/>
          </w:tcPr>
          <w:p w14:paraId="100D729E" w14:textId="77777777" w:rsidR="009C2A6C" w:rsidRPr="009C2A6C" w:rsidRDefault="009C2A6C" w:rsidP="009C2A6C">
            <w:pPr>
              <w:spacing w:after="160" w:line="259" w:lineRule="auto"/>
            </w:pPr>
            <w:r w:rsidRPr="009C2A6C">
              <w:t>Unique ID for the cart</w:t>
            </w:r>
          </w:p>
        </w:tc>
      </w:tr>
      <w:tr w:rsidR="009C2A6C" w:rsidRPr="009C2A6C" w14:paraId="76023336" w14:textId="77777777" w:rsidTr="009C2A6C">
        <w:tc>
          <w:tcPr>
            <w:tcW w:w="0" w:type="auto"/>
            <w:hideMark/>
          </w:tcPr>
          <w:p w14:paraId="75D35FB9" w14:textId="77777777" w:rsidR="009C2A6C" w:rsidRPr="009C2A6C" w:rsidRDefault="009C2A6C" w:rsidP="009C2A6C">
            <w:pPr>
              <w:spacing w:after="160" w:line="259" w:lineRule="auto"/>
            </w:pPr>
            <w:proofErr w:type="spellStart"/>
            <w:r w:rsidRPr="009C2A6C">
              <w:t>customer_id</w:t>
            </w:r>
            <w:proofErr w:type="spellEnd"/>
          </w:p>
        </w:tc>
        <w:tc>
          <w:tcPr>
            <w:tcW w:w="0" w:type="auto"/>
            <w:hideMark/>
          </w:tcPr>
          <w:p w14:paraId="490C451A" w14:textId="77777777" w:rsidR="009C2A6C" w:rsidRPr="009C2A6C" w:rsidRDefault="009C2A6C" w:rsidP="009C2A6C">
            <w:pPr>
              <w:spacing w:after="160" w:line="259" w:lineRule="auto"/>
            </w:pPr>
            <w:r w:rsidRPr="009C2A6C">
              <w:t>INT</w:t>
            </w:r>
          </w:p>
        </w:tc>
        <w:tc>
          <w:tcPr>
            <w:tcW w:w="0" w:type="auto"/>
            <w:hideMark/>
          </w:tcPr>
          <w:p w14:paraId="76C3CAE3" w14:textId="77777777" w:rsidR="009C2A6C" w:rsidRPr="009C2A6C" w:rsidRDefault="009C2A6C" w:rsidP="009C2A6C">
            <w:pPr>
              <w:spacing w:after="160" w:line="259" w:lineRule="auto"/>
            </w:pPr>
            <w:r w:rsidRPr="009C2A6C">
              <w:t>FOREIGN KEY (</w:t>
            </w:r>
            <w:proofErr w:type="spellStart"/>
            <w:r w:rsidRPr="009C2A6C">
              <w:t>customer_id</w:t>
            </w:r>
            <w:proofErr w:type="spellEnd"/>
            <w:r w:rsidRPr="009C2A6C">
              <w:t>)</w:t>
            </w:r>
          </w:p>
        </w:tc>
        <w:tc>
          <w:tcPr>
            <w:tcW w:w="0" w:type="auto"/>
            <w:hideMark/>
          </w:tcPr>
          <w:p w14:paraId="504B5B81" w14:textId="77777777" w:rsidR="009C2A6C" w:rsidRPr="009C2A6C" w:rsidRDefault="009C2A6C" w:rsidP="009C2A6C">
            <w:pPr>
              <w:spacing w:after="160" w:line="259" w:lineRule="auto"/>
            </w:pPr>
            <w:r w:rsidRPr="009C2A6C">
              <w:t>Reference to the customer</w:t>
            </w:r>
          </w:p>
        </w:tc>
      </w:tr>
      <w:tr w:rsidR="009C2A6C" w:rsidRPr="009C2A6C" w14:paraId="55C34E26" w14:textId="77777777" w:rsidTr="009C2A6C">
        <w:tc>
          <w:tcPr>
            <w:tcW w:w="0" w:type="auto"/>
            <w:hideMark/>
          </w:tcPr>
          <w:p w14:paraId="4D73862B" w14:textId="77777777" w:rsidR="009C2A6C" w:rsidRPr="009C2A6C" w:rsidRDefault="009C2A6C" w:rsidP="009C2A6C">
            <w:pPr>
              <w:spacing w:after="160" w:line="259" w:lineRule="auto"/>
            </w:pPr>
            <w:proofErr w:type="spellStart"/>
            <w:r w:rsidRPr="009C2A6C">
              <w:t>created_date</w:t>
            </w:r>
            <w:proofErr w:type="spellEnd"/>
          </w:p>
        </w:tc>
        <w:tc>
          <w:tcPr>
            <w:tcW w:w="0" w:type="auto"/>
            <w:hideMark/>
          </w:tcPr>
          <w:p w14:paraId="63EEFAA8" w14:textId="77777777" w:rsidR="009C2A6C" w:rsidRPr="009C2A6C" w:rsidRDefault="009C2A6C" w:rsidP="009C2A6C">
            <w:pPr>
              <w:spacing w:after="160" w:line="259" w:lineRule="auto"/>
            </w:pPr>
            <w:r w:rsidRPr="009C2A6C">
              <w:t>TIMESTAMP</w:t>
            </w:r>
          </w:p>
        </w:tc>
        <w:tc>
          <w:tcPr>
            <w:tcW w:w="0" w:type="auto"/>
            <w:hideMark/>
          </w:tcPr>
          <w:p w14:paraId="6212F378" w14:textId="77777777" w:rsidR="009C2A6C" w:rsidRPr="009C2A6C" w:rsidRDefault="009C2A6C" w:rsidP="009C2A6C">
            <w:pPr>
              <w:spacing w:after="160" w:line="259" w:lineRule="auto"/>
            </w:pPr>
          </w:p>
        </w:tc>
        <w:tc>
          <w:tcPr>
            <w:tcW w:w="0" w:type="auto"/>
            <w:hideMark/>
          </w:tcPr>
          <w:p w14:paraId="0C1326C7" w14:textId="77777777" w:rsidR="009C2A6C" w:rsidRPr="009C2A6C" w:rsidRDefault="009C2A6C" w:rsidP="009C2A6C">
            <w:pPr>
              <w:spacing w:after="160" w:line="259" w:lineRule="auto"/>
            </w:pPr>
            <w:r w:rsidRPr="009C2A6C">
              <w:t>Cart creation timestamp</w:t>
            </w:r>
          </w:p>
        </w:tc>
      </w:tr>
    </w:tbl>
    <w:p w14:paraId="4099E7F0" w14:textId="77777777" w:rsidR="009C2A6C" w:rsidRPr="009C2A6C" w:rsidRDefault="00000000" w:rsidP="009C2A6C">
      <w:r>
        <w:pict w14:anchorId="028F6D96">
          <v:rect id="_x0000_i1052" style="width:0;height:1.5pt" o:hralign="center" o:hrstd="t" o:hr="t" fillcolor="#a0a0a0" stroked="f"/>
        </w:pict>
      </w:r>
    </w:p>
    <w:p w14:paraId="6B63BDBF" w14:textId="77777777" w:rsidR="009C2A6C" w:rsidRPr="009C2A6C" w:rsidRDefault="009C2A6C" w:rsidP="009C2A6C">
      <w:pPr>
        <w:rPr>
          <w:b/>
          <w:bCs/>
        </w:rPr>
      </w:pPr>
      <w:r w:rsidRPr="009C2A6C">
        <w:rPr>
          <w:b/>
          <w:bCs/>
        </w:rPr>
        <w:t xml:space="preserve">6. </w:t>
      </w:r>
      <w:proofErr w:type="spellStart"/>
      <w:r w:rsidRPr="009C2A6C">
        <w:rPr>
          <w:b/>
          <w:bCs/>
        </w:rPr>
        <w:t>Cart_Item</w:t>
      </w:r>
      <w:proofErr w:type="spellEnd"/>
      <w:r w:rsidRPr="009C2A6C">
        <w:rPr>
          <w:b/>
          <w:bCs/>
        </w:rPr>
        <w:t xml:space="preserve"> Table</w:t>
      </w:r>
    </w:p>
    <w:tbl>
      <w:tblPr>
        <w:tblStyle w:val="TableGrid"/>
        <w:tblW w:w="0" w:type="auto"/>
        <w:tblLook w:val="04A0" w:firstRow="1" w:lastRow="0" w:firstColumn="1" w:lastColumn="0" w:noHBand="0" w:noVBand="1"/>
      </w:tblPr>
      <w:tblGrid>
        <w:gridCol w:w="1657"/>
        <w:gridCol w:w="1199"/>
        <w:gridCol w:w="3392"/>
        <w:gridCol w:w="2702"/>
      </w:tblGrid>
      <w:tr w:rsidR="009C2A6C" w:rsidRPr="009C2A6C" w14:paraId="0D4AE86E" w14:textId="77777777" w:rsidTr="009C2A6C">
        <w:tc>
          <w:tcPr>
            <w:tcW w:w="0" w:type="auto"/>
            <w:hideMark/>
          </w:tcPr>
          <w:p w14:paraId="6C73473D" w14:textId="77777777" w:rsidR="009C2A6C" w:rsidRPr="009C2A6C" w:rsidRDefault="009C2A6C" w:rsidP="009C2A6C">
            <w:pPr>
              <w:spacing w:after="160" w:line="259" w:lineRule="auto"/>
              <w:rPr>
                <w:b/>
                <w:bCs/>
              </w:rPr>
            </w:pPr>
            <w:r w:rsidRPr="009C2A6C">
              <w:rPr>
                <w:b/>
                <w:bCs/>
              </w:rPr>
              <w:t>Column Name</w:t>
            </w:r>
          </w:p>
        </w:tc>
        <w:tc>
          <w:tcPr>
            <w:tcW w:w="0" w:type="auto"/>
            <w:hideMark/>
          </w:tcPr>
          <w:p w14:paraId="1D80DCEF" w14:textId="77777777" w:rsidR="009C2A6C" w:rsidRPr="009C2A6C" w:rsidRDefault="009C2A6C" w:rsidP="009C2A6C">
            <w:pPr>
              <w:spacing w:after="160" w:line="259" w:lineRule="auto"/>
              <w:rPr>
                <w:b/>
                <w:bCs/>
              </w:rPr>
            </w:pPr>
            <w:r w:rsidRPr="009C2A6C">
              <w:rPr>
                <w:b/>
                <w:bCs/>
              </w:rPr>
              <w:t>Data Type</w:t>
            </w:r>
          </w:p>
        </w:tc>
        <w:tc>
          <w:tcPr>
            <w:tcW w:w="0" w:type="auto"/>
            <w:hideMark/>
          </w:tcPr>
          <w:p w14:paraId="73A87458" w14:textId="77777777" w:rsidR="009C2A6C" w:rsidRPr="009C2A6C" w:rsidRDefault="009C2A6C" w:rsidP="009C2A6C">
            <w:pPr>
              <w:spacing w:after="160" w:line="259" w:lineRule="auto"/>
              <w:rPr>
                <w:b/>
                <w:bCs/>
              </w:rPr>
            </w:pPr>
            <w:r w:rsidRPr="009C2A6C">
              <w:rPr>
                <w:b/>
                <w:bCs/>
              </w:rPr>
              <w:t>Constraints</w:t>
            </w:r>
          </w:p>
        </w:tc>
        <w:tc>
          <w:tcPr>
            <w:tcW w:w="0" w:type="auto"/>
            <w:hideMark/>
          </w:tcPr>
          <w:p w14:paraId="208444AA" w14:textId="77777777" w:rsidR="009C2A6C" w:rsidRPr="009C2A6C" w:rsidRDefault="009C2A6C" w:rsidP="009C2A6C">
            <w:pPr>
              <w:spacing w:after="160" w:line="259" w:lineRule="auto"/>
              <w:rPr>
                <w:b/>
                <w:bCs/>
              </w:rPr>
            </w:pPr>
            <w:r w:rsidRPr="009C2A6C">
              <w:rPr>
                <w:b/>
                <w:bCs/>
              </w:rPr>
              <w:t>Description</w:t>
            </w:r>
          </w:p>
        </w:tc>
      </w:tr>
      <w:tr w:rsidR="009C2A6C" w:rsidRPr="009C2A6C" w14:paraId="2237A092" w14:textId="77777777" w:rsidTr="009C2A6C">
        <w:tc>
          <w:tcPr>
            <w:tcW w:w="0" w:type="auto"/>
            <w:hideMark/>
          </w:tcPr>
          <w:p w14:paraId="0DC3800F" w14:textId="77777777" w:rsidR="009C2A6C" w:rsidRPr="009C2A6C" w:rsidRDefault="009C2A6C" w:rsidP="009C2A6C">
            <w:pPr>
              <w:spacing w:after="160" w:line="259" w:lineRule="auto"/>
            </w:pPr>
            <w:proofErr w:type="spellStart"/>
            <w:r w:rsidRPr="009C2A6C">
              <w:t>cart_item_id</w:t>
            </w:r>
            <w:proofErr w:type="spellEnd"/>
          </w:p>
        </w:tc>
        <w:tc>
          <w:tcPr>
            <w:tcW w:w="0" w:type="auto"/>
            <w:hideMark/>
          </w:tcPr>
          <w:p w14:paraId="2014667D" w14:textId="77777777" w:rsidR="009C2A6C" w:rsidRPr="009C2A6C" w:rsidRDefault="009C2A6C" w:rsidP="009C2A6C">
            <w:pPr>
              <w:spacing w:after="160" w:line="259" w:lineRule="auto"/>
            </w:pPr>
            <w:r w:rsidRPr="009C2A6C">
              <w:t>INT</w:t>
            </w:r>
          </w:p>
        </w:tc>
        <w:tc>
          <w:tcPr>
            <w:tcW w:w="0" w:type="auto"/>
            <w:hideMark/>
          </w:tcPr>
          <w:p w14:paraId="49AC953D" w14:textId="77777777" w:rsidR="009C2A6C" w:rsidRPr="009C2A6C" w:rsidRDefault="009C2A6C" w:rsidP="009C2A6C">
            <w:pPr>
              <w:spacing w:after="160" w:line="259" w:lineRule="auto"/>
            </w:pPr>
            <w:r w:rsidRPr="009C2A6C">
              <w:t>PRIMARY KEY, AUTO_INCREMENT</w:t>
            </w:r>
          </w:p>
        </w:tc>
        <w:tc>
          <w:tcPr>
            <w:tcW w:w="0" w:type="auto"/>
            <w:hideMark/>
          </w:tcPr>
          <w:p w14:paraId="7CE6181A" w14:textId="77777777" w:rsidR="009C2A6C" w:rsidRPr="009C2A6C" w:rsidRDefault="009C2A6C" w:rsidP="009C2A6C">
            <w:pPr>
              <w:spacing w:after="160" w:line="259" w:lineRule="auto"/>
            </w:pPr>
            <w:r w:rsidRPr="009C2A6C">
              <w:t>Unique ID for the cart item</w:t>
            </w:r>
          </w:p>
        </w:tc>
      </w:tr>
      <w:tr w:rsidR="009C2A6C" w:rsidRPr="009C2A6C" w14:paraId="444B8FA5" w14:textId="77777777" w:rsidTr="009C2A6C">
        <w:tc>
          <w:tcPr>
            <w:tcW w:w="0" w:type="auto"/>
            <w:hideMark/>
          </w:tcPr>
          <w:p w14:paraId="4B17D615" w14:textId="77777777" w:rsidR="009C2A6C" w:rsidRPr="009C2A6C" w:rsidRDefault="009C2A6C" w:rsidP="009C2A6C">
            <w:pPr>
              <w:spacing w:after="160" w:line="259" w:lineRule="auto"/>
            </w:pPr>
            <w:proofErr w:type="spellStart"/>
            <w:r w:rsidRPr="009C2A6C">
              <w:t>cart_id</w:t>
            </w:r>
            <w:proofErr w:type="spellEnd"/>
          </w:p>
        </w:tc>
        <w:tc>
          <w:tcPr>
            <w:tcW w:w="0" w:type="auto"/>
            <w:hideMark/>
          </w:tcPr>
          <w:p w14:paraId="6C7CC3AF" w14:textId="77777777" w:rsidR="009C2A6C" w:rsidRPr="009C2A6C" w:rsidRDefault="009C2A6C" w:rsidP="009C2A6C">
            <w:pPr>
              <w:spacing w:after="160" w:line="259" w:lineRule="auto"/>
            </w:pPr>
            <w:r w:rsidRPr="009C2A6C">
              <w:t>INT</w:t>
            </w:r>
          </w:p>
        </w:tc>
        <w:tc>
          <w:tcPr>
            <w:tcW w:w="0" w:type="auto"/>
            <w:hideMark/>
          </w:tcPr>
          <w:p w14:paraId="096C0B89" w14:textId="77777777" w:rsidR="009C2A6C" w:rsidRPr="009C2A6C" w:rsidRDefault="009C2A6C" w:rsidP="009C2A6C">
            <w:pPr>
              <w:spacing w:after="160" w:line="259" w:lineRule="auto"/>
            </w:pPr>
            <w:r w:rsidRPr="009C2A6C">
              <w:t>FOREIGN KEY (</w:t>
            </w:r>
            <w:proofErr w:type="spellStart"/>
            <w:r w:rsidRPr="009C2A6C">
              <w:t>cart_id</w:t>
            </w:r>
            <w:proofErr w:type="spellEnd"/>
            <w:r w:rsidRPr="009C2A6C">
              <w:t>)</w:t>
            </w:r>
          </w:p>
        </w:tc>
        <w:tc>
          <w:tcPr>
            <w:tcW w:w="0" w:type="auto"/>
            <w:hideMark/>
          </w:tcPr>
          <w:p w14:paraId="11033D19" w14:textId="77777777" w:rsidR="009C2A6C" w:rsidRPr="009C2A6C" w:rsidRDefault="009C2A6C" w:rsidP="009C2A6C">
            <w:pPr>
              <w:spacing w:after="160" w:line="259" w:lineRule="auto"/>
            </w:pPr>
            <w:r w:rsidRPr="009C2A6C">
              <w:t>Reference to the cart</w:t>
            </w:r>
          </w:p>
        </w:tc>
      </w:tr>
      <w:tr w:rsidR="009C2A6C" w:rsidRPr="009C2A6C" w14:paraId="30466E45" w14:textId="77777777" w:rsidTr="009C2A6C">
        <w:tc>
          <w:tcPr>
            <w:tcW w:w="0" w:type="auto"/>
            <w:hideMark/>
          </w:tcPr>
          <w:p w14:paraId="21D28330" w14:textId="77777777" w:rsidR="009C2A6C" w:rsidRPr="009C2A6C" w:rsidRDefault="009C2A6C" w:rsidP="009C2A6C">
            <w:pPr>
              <w:spacing w:after="160" w:line="259" w:lineRule="auto"/>
            </w:pPr>
            <w:proofErr w:type="spellStart"/>
            <w:r w:rsidRPr="009C2A6C">
              <w:t>product_id</w:t>
            </w:r>
            <w:proofErr w:type="spellEnd"/>
          </w:p>
        </w:tc>
        <w:tc>
          <w:tcPr>
            <w:tcW w:w="0" w:type="auto"/>
            <w:hideMark/>
          </w:tcPr>
          <w:p w14:paraId="23FF7E8A" w14:textId="77777777" w:rsidR="009C2A6C" w:rsidRPr="009C2A6C" w:rsidRDefault="009C2A6C" w:rsidP="009C2A6C">
            <w:pPr>
              <w:spacing w:after="160" w:line="259" w:lineRule="auto"/>
            </w:pPr>
            <w:r w:rsidRPr="009C2A6C">
              <w:t>INT</w:t>
            </w:r>
          </w:p>
        </w:tc>
        <w:tc>
          <w:tcPr>
            <w:tcW w:w="0" w:type="auto"/>
            <w:hideMark/>
          </w:tcPr>
          <w:p w14:paraId="1BA62D28" w14:textId="77777777" w:rsidR="009C2A6C" w:rsidRPr="009C2A6C" w:rsidRDefault="009C2A6C" w:rsidP="009C2A6C">
            <w:pPr>
              <w:spacing w:after="160" w:line="259" w:lineRule="auto"/>
            </w:pPr>
            <w:r w:rsidRPr="009C2A6C">
              <w:t>FOREIGN KEY (</w:t>
            </w:r>
            <w:proofErr w:type="spellStart"/>
            <w:r w:rsidRPr="009C2A6C">
              <w:t>product_id</w:t>
            </w:r>
            <w:proofErr w:type="spellEnd"/>
            <w:r w:rsidRPr="009C2A6C">
              <w:t>)</w:t>
            </w:r>
          </w:p>
        </w:tc>
        <w:tc>
          <w:tcPr>
            <w:tcW w:w="0" w:type="auto"/>
            <w:hideMark/>
          </w:tcPr>
          <w:p w14:paraId="511F13C6" w14:textId="77777777" w:rsidR="009C2A6C" w:rsidRPr="009C2A6C" w:rsidRDefault="009C2A6C" w:rsidP="009C2A6C">
            <w:pPr>
              <w:spacing w:after="160" w:line="259" w:lineRule="auto"/>
            </w:pPr>
            <w:r w:rsidRPr="009C2A6C">
              <w:t>Reference to the product</w:t>
            </w:r>
          </w:p>
        </w:tc>
      </w:tr>
      <w:tr w:rsidR="009C2A6C" w:rsidRPr="009C2A6C" w14:paraId="61528D96" w14:textId="77777777" w:rsidTr="009C2A6C">
        <w:tc>
          <w:tcPr>
            <w:tcW w:w="0" w:type="auto"/>
            <w:hideMark/>
          </w:tcPr>
          <w:p w14:paraId="190110A8" w14:textId="77777777" w:rsidR="009C2A6C" w:rsidRPr="009C2A6C" w:rsidRDefault="009C2A6C" w:rsidP="009C2A6C">
            <w:pPr>
              <w:spacing w:after="160" w:line="259" w:lineRule="auto"/>
            </w:pPr>
            <w:r w:rsidRPr="009C2A6C">
              <w:t>quantity</w:t>
            </w:r>
          </w:p>
        </w:tc>
        <w:tc>
          <w:tcPr>
            <w:tcW w:w="0" w:type="auto"/>
            <w:hideMark/>
          </w:tcPr>
          <w:p w14:paraId="58E8AA5D" w14:textId="77777777" w:rsidR="009C2A6C" w:rsidRPr="009C2A6C" w:rsidRDefault="009C2A6C" w:rsidP="009C2A6C">
            <w:pPr>
              <w:spacing w:after="160" w:line="259" w:lineRule="auto"/>
            </w:pPr>
            <w:r w:rsidRPr="009C2A6C">
              <w:t>INT</w:t>
            </w:r>
          </w:p>
        </w:tc>
        <w:tc>
          <w:tcPr>
            <w:tcW w:w="0" w:type="auto"/>
            <w:hideMark/>
          </w:tcPr>
          <w:p w14:paraId="70DC8780" w14:textId="77777777" w:rsidR="009C2A6C" w:rsidRPr="009C2A6C" w:rsidRDefault="009C2A6C" w:rsidP="009C2A6C">
            <w:pPr>
              <w:spacing w:after="160" w:line="259" w:lineRule="auto"/>
            </w:pPr>
            <w:r w:rsidRPr="009C2A6C">
              <w:t>NOT NULL</w:t>
            </w:r>
          </w:p>
        </w:tc>
        <w:tc>
          <w:tcPr>
            <w:tcW w:w="0" w:type="auto"/>
            <w:hideMark/>
          </w:tcPr>
          <w:p w14:paraId="574731E9" w14:textId="77777777" w:rsidR="009C2A6C" w:rsidRPr="009C2A6C" w:rsidRDefault="009C2A6C" w:rsidP="009C2A6C">
            <w:pPr>
              <w:spacing w:after="160" w:line="259" w:lineRule="auto"/>
            </w:pPr>
            <w:r w:rsidRPr="009C2A6C">
              <w:t>Quantity of the product</w:t>
            </w:r>
          </w:p>
        </w:tc>
      </w:tr>
    </w:tbl>
    <w:p w14:paraId="370E9A72" w14:textId="77777777" w:rsidR="009C2A6C" w:rsidRPr="009C2A6C" w:rsidRDefault="00000000" w:rsidP="009C2A6C">
      <w:r>
        <w:pict w14:anchorId="536BBFEC">
          <v:rect id="_x0000_i1053" style="width:0;height:1.5pt" o:hralign="center" o:hrstd="t" o:hr="t" fillcolor="#a0a0a0" stroked="f"/>
        </w:pict>
      </w:r>
    </w:p>
    <w:p w14:paraId="4647D0EB" w14:textId="77777777" w:rsidR="009C2A6C" w:rsidRPr="009C2A6C" w:rsidRDefault="009C2A6C" w:rsidP="009C2A6C">
      <w:pPr>
        <w:rPr>
          <w:b/>
          <w:bCs/>
        </w:rPr>
      </w:pPr>
      <w:r w:rsidRPr="009C2A6C">
        <w:rPr>
          <w:b/>
          <w:bCs/>
        </w:rPr>
        <w:t>7. Payment Table</w:t>
      </w:r>
    </w:p>
    <w:tbl>
      <w:tblPr>
        <w:tblStyle w:val="TableGrid"/>
        <w:tblW w:w="0" w:type="auto"/>
        <w:tblLook w:val="04A0" w:firstRow="1" w:lastRow="0" w:firstColumn="1" w:lastColumn="0" w:noHBand="0" w:noVBand="1"/>
      </w:tblPr>
      <w:tblGrid>
        <w:gridCol w:w="1893"/>
        <w:gridCol w:w="1655"/>
        <w:gridCol w:w="3392"/>
        <w:gridCol w:w="3551"/>
      </w:tblGrid>
      <w:tr w:rsidR="009C2A6C" w:rsidRPr="009C2A6C" w14:paraId="2B6C5795" w14:textId="77777777" w:rsidTr="009C2A6C">
        <w:tc>
          <w:tcPr>
            <w:tcW w:w="0" w:type="auto"/>
            <w:hideMark/>
          </w:tcPr>
          <w:p w14:paraId="4C26A87A" w14:textId="77777777" w:rsidR="009C2A6C" w:rsidRPr="009C2A6C" w:rsidRDefault="009C2A6C" w:rsidP="009C2A6C">
            <w:pPr>
              <w:spacing w:after="160" w:line="259" w:lineRule="auto"/>
              <w:rPr>
                <w:b/>
                <w:bCs/>
              </w:rPr>
            </w:pPr>
            <w:r w:rsidRPr="009C2A6C">
              <w:rPr>
                <w:b/>
                <w:bCs/>
              </w:rPr>
              <w:t>Column Name</w:t>
            </w:r>
          </w:p>
        </w:tc>
        <w:tc>
          <w:tcPr>
            <w:tcW w:w="0" w:type="auto"/>
            <w:hideMark/>
          </w:tcPr>
          <w:p w14:paraId="021A39C0" w14:textId="77777777" w:rsidR="009C2A6C" w:rsidRPr="009C2A6C" w:rsidRDefault="009C2A6C" w:rsidP="009C2A6C">
            <w:pPr>
              <w:spacing w:after="160" w:line="259" w:lineRule="auto"/>
              <w:rPr>
                <w:b/>
                <w:bCs/>
              </w:rPr>
            </w:pPr>
            <w:r w:rsidRPr="009C2A6C">
              <w:rPr>
                <w:b/>
                <w:bCs/>
              </w:rPr>
              <w:t>Data Type</w:t>
            </w:r>
          </w:p>
        </w:tc>
        <w:tc>
          <w:tcPr>
            <w:tcW w:w="0" w:type="auto"/>
            <w:hideMark/>
          </w:tcPr>
          <w:p w14:paraId="43261DAB" w14:textId="77777777" w:rsidR="009C2A6C" w:rsidRPr="009C2A6C" w:rsidRDefault="009C2A6C" w:rsidP="009C2A6C">
            <w:pPr>
              <w:spacing w:after="160" w:line="259" w:lineRule="auto"/>
              <w:rPr>
                <w:b/>
                <w:bCs/>
              </w:rPr>
            </w:pPr>
            <w:r w:rsidRPr="009C2A6C">
              <w:rPr>
                <w:b/>
                <w:bCs/>
              </w:rPr>
              <w:t>Constraints</w:t>
            </w:r>
          </w:p>
        </w:tc>
        <w:tc>
          <w:tcPr>
            <w:tcW w:w="0" w:type="auto"/>
            <w:hideMark/>
          </w:tcPr>
          <w:p w14:paraId="284CF554" w14:textId="77777777" w:rsidR="009C2A6C" w:rsidRPr="009C2A6C" w:rsidRDefault="009C2A6C" w:rsidP="009C2A6C">
            <w:pPr>
              <w:spacing w:after="160" w:line="259" w:lineRule="auto"/>
              <w:rPr>
                <w:b/>
                <w:bCs/>
              </w:rPr>
            </w:pPr>
            <w:r w:rsidRPr="009C2A6C">
              <w:rPr>
                <w:b/>
                <w:bCs/>
              </w:rPr>
              <w:t>Description</w:t>
            </w:r>
          </w:p>
        </w:tc>
      </w:tr>
      <w:tr w:rsidR="009C2A6C" w:rsidRPr="009C2A6C" w14:paraId="7FB63C52" w14:textId="77777777" w:rsidTr="009C2A6C">
        <w:tc>
          <w:tcPr>
            <w:tcW w:w="0" w:type="auto"/>
            <w:hideMark/>
          </w:tcPr>
          <w:p w14:paraId="7668AE37" w14:textId="77777777" w:rsidR="009C2A6C" w:rsidRPr="009C2A6C" w:rsidRDefault="009C2A6C" w:rsidP="009C2A6C">
            <w:pPr>
              <w:spacing w:after="160" w:line="259" w:lineRule="auto"/>
            </w:pPr>
            <w:proofErr w:type="spellStart"/>
            <w:r w:rsidRPr="009C2A6C">
              <w:t>payment_id</w:t>
            </w:r>
            <w:proofErr w:type="spellEnd"/>
          </w:p>
        </w:tc>
        <w:tc>
          <w:tcPr>
            <w:tcW w:w="0" w:type="auto"/>
            <w:hideMark/>
          </w:tcPr>
          <w:p w14:paraId="28F071F0" w14:textId="77777777" w:rsidR="009C2A6C" w:rsidRPr="009C2A6C" w:rsidRDefault="009C2A6C" w:rsidP="009C2A6C">
            <w:pPr>
              <w:spacing w:after="160" w:line="259" w:lineRule="auto"/>
            </w:pPr>
            <w:r w:rsidRPr="009C2A6C">
              <w:t>INT</w:t>
            </w:r>
          </w:p>
        </w:tc>
        <w:tc>
          <w:tcPr>
            <w:tcW w:w="0" w:type="auto"/>
            <w:hideMark/>
          </w:tcPr>
          <w:p w14:paraId="2B4FC4B4" w14:textId="77777777" w:rsidR="009C2A6C" w:rsidRPr="009C2A6C" w:rsidRDefault="009C2A6C" w:rsidP="009C2A6C">
            <w:pPr>
              <w:spacing w:after="160" w:line="259" w:lineRule="auto"/>
            </w:pPr>
            <w:r w:rsidRPr="009C2A6C">
              <w:t>PRIMARY KEY, AUTO_INCREMENT</w:t>
            </w:r>
          </w:p>
        </w:tc>
        <w:tc>
          <w:tcPr>
            <w:tcW w:w="0" w:type="auto"/>
            <w:hideMark/>
          </w:tcPr>
          <w:p w14:paraId="2E39EFEE" w14:textId="77777777" w:rsidR="009C2A6C" w:rsidRPr="009C2A6C" w:rsidRDefault="009C2A6C" w:rsidP="009C2A6C">
            <w:pPr>
              <w:spacing w:after="160" w:line="259" w:lineRule="auto"/>
            </w:pPr>
            <w:r w:rsidRPr="009C2A6C">
              <w:t>Unique ID for the payment</w:t>
            </w:r>
          </w:p>
        </w:tc>
      </w:tr>
      <w:tr w:rsidR="009C2A6C" w:rsidRPr="009C2A6C" w14:paraId="1B67DD61" w14:textId="77777777" w:rsidTr="009C2A6C">
        <w:tc>
          <w:tcPr>
            <w:tcW w:w="0" w:type="auto"/>
            <w:hideMark/>
          </w:tcPr>
          <w:p w14:paraId="0D352535" w14:textId="77777777" w:rsidR="009C2A6C" w:rsidRPr="009C2A6C" w:rsidRDefault="009C2A6C" w:rsidP="009C2A6C">
            <w:pPr>
              <w:spacing w:after="160" w:line="259" w:lineRule="auto"/>
            </w:pPr>
            <w:proofErr w:type="spellStart"/>
            <w:r w:rsidRPr="009C2A6C">
              <w:t>order_id</w:t>
            </w:r>
            <w:proofErr w:type="spellEnd"/>
          </w:p>
        </w:tc>
        <w:tc>
          <w:tcPr>
            <w:tcW w:w="0" w:type="auto"/>
            <w:hideMark/>
          </w:tcPr>
          <w:p w14:paraId="4AE108D7" w14:textId="77777777" w:rsidR="009C2A6C" w:rsidRPr="009C2A6C" w:rsidRDefault="009C2A6C" w:rsidP="009C2A6C">
            <w:pPr>
              <w:spacing w:after="160" w:line="259" w:lineRule="auto"/>
            </w:pPr>
            <w:r w:rsidRPr="009C2A6C">
              <w:t>INT</w:t>
            </w:r>
          </w:p>
        </w:tc>
        <w:tc>
          <w:tcPr>
            <w:tcW w:w="0" w:type="auto"/>
            <w:hideMark/>
          </w:tcPr>
          <w:p w14:paraId="361D0EDA" w14:textId="77777777" w:rsidR="009C2A6C" w:rsidRPr="009C2A6C" w:rsidRDefault="009C2A6C" w:rsidP="009C2A6C">
            <w:pPr>
              <w:spacing w:after="160" w:line="259" w:lineRule="auto"/>
            </w:pPr>
            <w:r w:rsidRPr="009C2A6C">
              <w:t>FOREIGN KEY (</w:t>
            </w:r>
            <w:proofErr w:type="spellStart"/>
            <w:r w:rsidRPr="009C2A6C">
              <w:t>order_id</w:t>
            </w:r>
            <w:proofErr w:type="spellEnd"/>
            <w:r w:rsidRPr="009C2A6C">
              <w:t>)</w:t>
            </w:r>
          </w:p>
        </w:tc>
        <w:tc>
          <w:tcPr>
            <w:tcW w:w="0" w:type="auto"/>
            <w:hideMark/>
          </w:tcPr>
          <w:p w14:paraId="13CF8682" w14:textId="77777777" w:rsidR="009C2A6C" w:rsidRPr="009C2A6C" w:rsidRDefault="009C2A6C" w:rsidP="009C2A6C">
            <w:pPr>
              <w:spacing w:after="160" w:line="259" w:lineRule="auto"/>
            </w:pPr>
            <w:r w:rsidRPr="009C2A6C">
              <w:t>Reference to the order</w:t>
            </w:r>
          </w:p>
        </w:tc>
      </w:tr>
      <w:tr w:rsidR="009C2A6C" w:rsidRPr="009C2A6C" w14:paraId="2114A5BD" w14:textId="77777777" w:rsidTr="009C2A6C">
        <w:tc>
          <w:tcPr>
            <w:tcW w:w="0" w:type="auto"/>
            <w:hideMark/>
          </w:tcPr>
          <w:p w14:paraId="7AA495E5" w14:textId="77777777" w:rsidR="009C2A6C" w:rsidRPr="009C2A6C" w:rsidRDefault="009C2A6C" w:rsidP="009C2A6C">
            <w:pPr>
              <w:spacing w:after="160" w:line="259" w:lineRule="auto"/>
            </w:pPr>
            <w:proofErr w:type="spellStart"/>
            <w:r w:rsidRPr="009C2A6C">
              <w:t>payment_method</w:t>
            </w:r>
            <w:proofErr w:type="spellEnd"/>
          </w:p>
        </w:tc>
        <w:tc>
          <w:tcPr>
            <w:tcW w:w="0" w:type="auto"/>
            <w:hideMark/>
          </w:tcPr>
          <w:p w14:paraId="17177339" w14:textId="77777777" w:rsidR="009C2A6C" w:rsidRPr="009C2A6C" w:rsidRDefault="009C2A6C" w:rsidP="009C2A6C">
            <w:pPr>
              <w:spacing w:after="160" w:line="259" w:lineRule="auto"/>
            </w:pPr>
            <w:proofErr w:type="gramStart"/>
            <w:r w:rsidRPr="009C2A6C">
              <w:t>VARCHAR(</w:t>
            </w:r>
            <w:proofErr w:type="gramEnd"/>
            <w:r w:rsidRPr="009C2A6C">
              <w:t>50)</w:t>
            </w:r>
          </w:p>
        </w:tc>
        <w:tc>
          <w:tcPr>
            <w:tcW w:w="0" w:type="auto"/>
            <w:hideMark/>
          </w:tcPr>
          <w:p w14:paraId="79ABFD16" w14:textId="77777777" w:rsidR="009C2A6C" w:rsidRPr="009C2A6C" w:rsidRDefault="009C2A6C" w:rsidP="009C2A6C">
            <w:pPr>
              <w:spacing w:after="160" w:line="259" w:lineRule="auto"/>
            </w:pPr>
            <w:r w:rsidRPr="009C2A6C">
              <w:t>NOT NULL</w:t>
            </w:r>
          </w:p>
        </w:tc>
        <w:tc>
          <w:tcPr>
            <w:tcW w:w="0" w:type="auto"/>
            <w:hideMark/>
          </w:tcPr>
          <w:p w14:paraId="56193BB6" w14:textId="77777777" w:rsidR="009C2A6C" w:rsidRPr="009C2A6C" w:rsidRDefault="009C2A6C" w:rsidP="009C2A6C">
            <w:pPr>
              <w:spacing w:after="160" w:line="259" w:lineRule="auto"/>
            </w:pPr>
            <w:r w:rsidRPr="009C2A6C">
              <w:t>Payment method (e.g., Credit Card)</w:t>
            </w:r>
          </w:p>
        </w:tc>
      </w:tr>
      <w:tr w:rsidR="009C2A6C" w:rsidRPr="009C2A6C" w14:paraId="6F55AD60" w14:textId="77777777" w:rsidTr="009C2A6C">
        <w:tc>
          <w:tcPr>
            <w:tcW w:w="0" w:type="auto"/>
            <w:hideMark/>
          </w:tcPr>
          <w:p w14:paraId="3026F75D" w14:textId="77777777" w:rsidR="009C2A6C" w:rsidRPr="009C2A6C" w:rsidRDefault="009C2A6C" w:rsidP="009C2A6C">
            <w:pPr>
              <w:spacing w:after="160" w:line="259" w:lineRule="auto"/>
            </w:pPr>
            <w:proofErr w:type="spellStart"/>
            <w:r w:rsidRPr="009C2A6C">
              <w:t>payment_status</w:t>
            </w:r>
            <w:proofErr w:type="spellEnd"/>
          </w:p>
        </w:tc>
        <w:tc>
          <w:tcPr>
            <w:tcW w:w="0" w:type="auto"/>
            <w:hideMark/>
          </w:tcPr>
          <w:p w14:paraId="61EC6AFF" w14:textId="77777777" w:rsidR="009C2A6C" w:rsidRPr="009C2A6C" w:rsidRDefault="009C2A6C" w:rsidP="009C2A6C">
            <w:pPr>
              <w:spacing w:after="160" w:line="259" w:lineRule="auto"/>
            </w:pPr>
            <w:proofErr w:type="gramStart"/>
            <w:r w:rsidRPr="009C2A6C">
              <w:t>VARCHAR(</w:t>
            </w:r>
            <w:proofErr w:type="gramEnd"/>
            <w:r w:rsidRPr="009C2A6C">
              <w:t>50)</w:t>
            </w:r>
          </w:p>
        </w:tc>
        <w:tc>
          <w:tcPr>
            <w:tcW w:w="0" w:type="auto"/>
            <w:hideMark/>
          </w:tcPr>
          <w:p w14:paraId="45D1AC07" w14:textId="77777777" w:rsidR="009C2A6C" w:rsidRPr="009C2A6C" w:rsidRDefault="009C2A6C" w:rsidP="009C2A6C">
            <w:pPr>
              <w:spacing w:after="160" w:line="259" w:lineRule="auto"/>
            </w:pPr>
            <w:r w:rsidRPr="009C2A6C">
              <w:t>NOT NULL</w:t>
            </w:r>
          </w:p>
        </w:tc>
        <w:tc>
          <w:tcPr>
            <w:tcW w:w="0" w:type="auto"/>
            <w:hideMark/>
          </w:tcPr>
          <w:p w14:paraId="17C157E5" w14:textId="77777777" w:rsidR="009C2A6C" w:rsidRPr="009C2A6C" w:rsidRDefault="009C2A6C" w:rsidP="009C2A6C">
            <w:pPr>
              <w:spacing w:after="160" w:line="259" w:lineRule="auto"/>
            </w:pPr>
            <w:r w:rsidRPr="009C2A6C">
              <w:t>Payment status (e.g., Completed)</w:t>
            </w:r>
          </w:p>
        </w:tc>
      </w:tr>
      <w:tr w:rsidR="009C2A6C" w:rsidRPr="009C2A6C" w14:paraId="06827E66" w14:textId="77777777" w:rsidTr="009C2A6C">
        <w:tc>
          <w:tcPr>
            <w:tcW w:w="0" w:type="auto"/>
            <w:hideMark/>
          </w:tcPr>
          <w:p w14:paraId="44E93D20" w14:textId="77777777" w:rsidR="009C2A6C" w:rsidRPr="009C2A6C" w:rsidRDefault="009C2A6C" w:rsidP="009C2A6C">
            <w:pPr>
              <w:spacing w:after="160" w:line="259" w:lineRule="auto"/>
            </w:pPr>
            <w:proofErr w:type="spellStart"/>
            <w:r w:rsidRPr="009C2A6C">
              <w:t>payment_date</w:t>
            </w:r>
            <w:proofErr w:type="spellEnd"/>
          </w:p>
        </w:tc>
        <w:tc>
          <w:tcPr>
            <w:tcW w:w="0" w:type="auto"/>
            <w:hideMark/>
          </w:tcPr>
          <w:p w14:paraId="42DADB34" w14:textId="77777777" w:rsidR="009C2A6C" w:rsidRPr="009C2A6C" w:rsidRDefault="009C2A6C" w:rsidP="009C2A6C">
            <w:pPr>
              <w:spacing w:after="160" w:line="259" w:lineRule="auto"/>
            </w:pPr>
            <w:r w:rsidRPr="009C2A6C">
              <w:t>TIMESTAMP</w:t>
            </w:r>
          </w:p>
        </w:tc>
        <w:tc>
          <w:tcPr>
            <w:tcW w:w="0" w:type="auto"/>
            <w:hideMark/>
          </w:tcPr>
          <w:p w14:paraId="611826EA" w14:textId="77777777" w:rsidR="009C2A6C" w:rsidRPr="009C2A6C" w:rsidRDefault="009C2A6C" w:rsidP="009C2A6C">
            <w:pPr>
              <w:spacing w:after="160" w:line="259" w:lineRule="auto"/>
            </w:pPr>
          </w:p>
        </w:tc>
        <w:tc>
          <w:tcPr>
            <w:tcW w:w="0" w:type="auto"/>
            <w:hideMark/>
          </w:tcPr>
          <w:p w14:paraId="7699D4B8" w14:textId="77777777" w:rsidR="009C2A6C" w:rsidRPr="009C2A6C" w:rsidRDefault="009C2A6C" w:rsidP="009C2A6C">
            <w:pPr>
              <w:spacing w:after="160" w:line="259" w:lineRule="auto"/>
            </w:pPr>
            <w:r w:rsidRPr="009C2A6C">
              <w:t>Payment transaction date</w:t>
            </w:r>
          </w:p>
        </w:tc>
      </w:tr>
      <w:tr w:rsidR="009C2A6C" w:rsidRPr="009C2A6C" w14:paraId="032C4DA3" w14:textId="77777777" w:rsidTr="009C2A6C">
        <w:tc>
          <w:tcPr>
            <w:tcW w:w="0" w:type="auto"/>
            <w:hideMark/>
          </w:tcPr>
          <w:p w14:paraId="5737C3BA" w14:textId="77777777" w:rsidR="009C2A6C" w:rsidRPr="009C2A6C" w:rsidRDefault="009C2A6C" w:rsidP="009C2A6C">
            <w:pPr>
              <w:spacing w:after="160" w:line="259" w:lineRule="auto"/>
            </w:pPr>
            <w:r w:rsidRPr="009C2A6C">
              <w:t>amount</w:t>
            </w:r>
          </w:p>
        </w:tc>
        <w:tc>
          <w:tcPr>
            <w:tcW w:w="0" w:type="auto"/>
            <w:hideMark/>
          </w:tcPr>
          <w:p w14:paraId="115CAB03" w14:textId="77777777" w:rsidR="009C2A6C" w:rsidRPr="009C2A6C" w:rsidRDefault="009C2A6C" w:rsidP="009C2A6C">
            <w:pPr>
              <w:spacing w:after="160" w:line="259" w:lineRule="auto"/>
            </w:pPr>
            <w:proofErr w:type="gramStart"/>
            <w:r w:rsidRPr="009C2A6C">
              <w:t>DECIMAL(</w:t>
            </w:r>
            <w:proofErr w:type="gramEnd"/>
            <w:r w:rsidRPr="009C2A6C">
              <w:t>10,2)</w:t>
            </w:r>
          </w:p>
        </w:tc>
        <w:tc>
          <w:tcPr>
            <w:tcW w:w="0" w:type="auto"/>
            <w:hideMark/>
          </w:tcPr>
          <w:p w14:paraId="2B194FE8" w14:textId="77777777" w:rsidR="009C2A6C" w:rsidRPr="009C2A6C" w:rsidRDefault="009C2A6C" w:rsidP="009C2A6C">
            <w:pPr>
              <w:spacing w:after="160" w:line="259" w:lineRule="auto"/>
            </w:pPr>
            <w:r w:rsidRPr="009C2A6C">
              <w:t>NOT NULL</w:t>
            </w:r>
          </w:p>
        </w:tc>
        <w:tc>
          <w:tcPr>
            <w:tcW w:w="0" w:type="auto"/>
            <w:hideMark/>
          </w:tcPr>
          <w:p w14:paraId="051B4B81" w14:textId="77777777" w:rsidR="009C2A6C" w:rsidRPr="009C2A6C" w:rsidRDefault="009C2A6C" w:rsidP="009C2A6C">
            <w:pPr>
              <w:spacing w:after="160" w:line="259" w:lineRule="auto"/>
            </w:pPr>
            <w:r w:rsidRPr="009C2A6C">
              <w:t>Payment amount</w:t>
            </w:r>
          </w:p>
        </w:tc>
      </w:tr>
    </w:tbl>
    <w:p w14:paraId="55AB1B6A" w14:textId="77777777" w:rsidR="009C2A6C" w:rsidRPr="009C2A6C" w:rsidRDefault="00000000" w:rsidP="009C2A6C">
      <w:r>
        <w:pict w14:anchorId="67AEB5EC">
          <v:rect id="_x0000_i1054" style="width:0;height:1.5pt" o:hralign="center" o:hrstd="t" o:hr="t" fillcolor="#a0a0a0" stroked="f"/>
        </w:pict>
      </w:r>
    </w:p>
    <w:p w14:paraId="20478A01" w14:textId="77777777" w:rsidR="009C2A6C" w:rsidRPr="009C2A6C" w:rsidRDefault="009C2A6C" w:rsidP="009C2A6C">
      <w:pPr>
        <w:rPr>
          <w:b/>
          <w:bCs/>
        </w:rPr>
      </w:pPr>
      <w:r w:rsidRPr="009C2A6C">
        <w:rPr>
          <w:b/>
          <w:bCs/>
        </w:rPr>
        <w:lastRenderedPageBreak/>
        <w:t>8. Review Table</w:t>
      </w:r>
    </w:p>
    <w:tbl>
      <w:tblPr>
        <w:tblStyle w:val="TableGrid"/>
        <w:tblW w:w="0" w:type="auto"/>
        <w:tblLook w:val="04A0" w:firstRow="1" w:lastRow="0" w:firstColumn="1" w:lastColumn="0" w:noHBand="0" w:noVBand="1"/>
      </w:tblPr>
      <w:tblGrid>
        <w:gridCol w:w="1657"/>
        <w:gridCol w:w="1199"/>
        <w:gridCol w:w="3572"/>
        <w:gridCol w:w="3369"/>
      </w:tblGrid>
      <w:tr w:rsidR="009C2A6C" w:rsidRPr="009C2A6C" w14:paraId="51AC9804" w14:textId="77777777" w:rsidTr="009C2A6C">
        <w:tc>
          <w:tcPr>
            <w:tcW w:w="0" w:type="auto"/>
            <w:hideMark/>
          </w:tcPr>
          <w:p w14:paraId="73860055" w14:textId="77777777" w:rsidR="009C2A6C" w:rsidRPr="009C2A6C" w:rsidRDefault="009C2A6C" w:rsidP="009C2A6C">
            <w:pPr>
              <w:spacing w:after="160" w:line="259" w:lineRule="auto"/>
              <w:rPr>
                <w:b/>
                <w:bCs/>
              </w:rPr>
            </w:pPr>
            <w:r w:rsidRPr="009C2A6C">
              <w:rPr>
                <w:b/>
                <w:bCs/>
              </w:rPr>
              <w:t>Column Name</w:t>
            </w:r>
          </w:p>
        </w:tc>
        <w:tc>
          <w:tcPr>
            <w:tcW w:w="0" w:type="auto"/>
            <w:hideMark/>
          </w:tcPr>
          <w:p w14:paraId="76C7B104" w14:textId="77777777" w:rsidR="009C2A6C" w:rsidRPr="009C2A6C" w:rsidRDefault="009C2A6C" w:rsidP="009C2A6C">
            <w:pPr>
              <w:spacing w:after="160" w:line="259" w:lineRule="auto"/>
              <w:rPr>
                <w:b/>
                <w:bCs/>
              </w:rPr>
            </w:pPr>
            <w:r w:rsidRPr="009C2A6C">
              <w:rPr>
                <w:b/>
                <w:bCs/>
              </w:rPr>
              <w:t>Data Type</w:t>
            </w:r>
          </w:p>
        </w:tc>
        <w:tc>
          <w:tcPr>
            <w:tcW w:w="0" w:type="auto"/>
            <w:hideMark/>
          </w:tcPr>
          <w:p w14:paraId="65DED545" w14:textId="77777777" w:rsidR="009C2A6C" w:rsidRPr="009C2A6C" w:rsidRDefault="009C2A6C" w:rsidP="009C2A6C">
            <w:pPr>
              <w:spacing w:after="160" w:line="259" w:lineRule="auto"/>
              <w:rPr>
                <w:b/>
                <w:bCs/>
              </w:rPr>
            </w:pPr>
            <w:r w:rsidRPr="009C2A6C">
              <w:rPr>
                <w:b/>
                <w:bCs/>
              </w:rPr>
              <w:t>Constraints</w:t>
            </w:r>
          </w:p>
        </w:tc>
        <w:tc>
          <w:tcPr>
            <w:tcW w:w="0" w:type="auto"/>
            <w:hideMark/>
          </w:tcPr>
          <w:p w14:paraId="30A8AAC8" w14:textId="77777777" w:rsidR="009C2A6C" w:rsidRPr="009C2A6C" w:rsidRDefault="009C2A6C" w:rsidP="009C2A6C">
            <w:pPr>
              <w:spacing w:after="160" w:line="259" w:lineRule="auto"/>
              <w:rPr>
                <w:b/>
                <w:bCs/>
              </w:rPr>
            </w:pPr>
            <w:r w:rsidRPr="009C2A6C">
              <w:rPr>
                <w:b/>
                <w:bCs/>
              </w:rPr>
              <w:t>Description</w:t>
            </w:r>
          </w:p>
        </w:tc>
      </w:tr>
      <w:tr w:rsidR="009C2A6C" w:rsidRPr="009C2A6C" w14:paraId="2F46FB2F" w14:textId="77777777" w:rsidTr="009C2A6C">
        <w:tc>
          <w:tcPr>
            <w:tcW w:w="0" w:type="auto"/>
            <w:hideMark/>
          </w:tcPr>
          <w:p w14:paraId="6550B7BA" w14:textId="77777777" w:rsidR="009C2A6C" w:rsidRPr="009C2A6C" w:rsidRDefault="009C2A6C" w:rsidP="009C2A6C">
            <w:pPr>
              <w:spacing w:after="160" w:line="259" w:lineRule="auto"/>
            </w:pPr>
            <w:proofErr w:type="spellStart"/>
            <w:r w:rsidRPr="009C2A6C">
              <w:t>review_id</w:t>
            </w:r>
            <w:proofErr w:type="spellEnd"/>
          </w:p>
        </w:tc>
        <w:tc>
          <w:tcPr>
            <w:tcW w:w="0" w:type="auto"/>
            <w:hideMark/>
          </w:tcPr>
          <w:p w14:paraId="64A55873" w14:textId="77777777" w:rsidR="009C2A6C" w:rsidRPr="009C2A6C" w:rsidRDefault="009C2A6C" w:rsidP="009C2A6C">
            <w:pPr>
              <w:spacing w:after="160" w:line="259" w:lineRule="auto"/>
            </w:pPr>
            <w:r w:rsidRPr="009C2A6C">
              <w:t>INT</w:t>
            </w:r>
          </w:p>
        </w:tc>
        <w:tc>
          <w:tcPr>
            <w:tcW w:w="0" w:type="auto"/>
            <w:hideMark/>
          </w:tcPr>
          <w:p w14:paraId="363F139D" w14:textId="77777777" w:rsidR="009C2A6C" w:rsidRPr="009C2A6C" w:rsidRDefault="009C2A6C" w:rsidP="009C2A6C">
            <w:pPr>
              <w:spacing w:after="160" w:line="259" w:lineRule="auto"/>
            </w:pPr>
            <w:r w:rsidRPr="009C2A6C">
              <w:t>PRIMARY KEY, AUTO_INCREMENT</w:t>
            </w:r>
          </w:p>
        </w:tc>
        <w:tc>
          <w:tcPr>
            <w:tcW w:w="0" w:type="auto"/>
            <w:hideMark/>
          </w:tcPr>
          <w:p w14:paraId="2CE02DBA" w14:textId="77777777" w:rsidR="009C2A6C" w:rsidRPr="009C2A6C" w:rsidRDefault="009C2A6C" w:rsidP="009C2A6C">
            <w:pPr>
              <w:spacing w:after="160" w:line="259" w:lineRule="auto"/>
            </w:pPr>
            <w:r w:rsidRPr="009C2A6C">
              <w:t>Unique ID for the review</w:t>
            </w:r>
          </w:p>
        </w:tc>
      </w:tr>
      <w:tr w:rsidR="009C2A6C" w:rsidRPr="009C2A6C" w14:paraId="54361737" w14:textId="77777777" w:rsidTr="009C2A6C">
        <w:tc>
          <w:tcPr>
            <w:tcW w:w="0" w:type="auto"/>
            <w:hideMark/>
          </w:tcPr>
          <w:p w14:paraId="511EFFE8" w14:textId="77777777" w:rsidR="009C2A6C" w:rsidRPr="009C2A6C" w:rsidRDefault="009C2A6C" w:rsidP="009C2A6C">
            <w:pPr>
              <w:spacing w:after="160" w:line="259" w:lineRule="auto"/>
            </w:pPr>
            <w:proofErr w:type="spellStart"/>
            <w:r w:rsidRPr="009C2A6C">
              <w:t>product_id</w:t>
            </w:r>
            <w:proofErr w:type="spellEnd"/>
          </w:p>
        </w:tc>
        <w:tc>
          <w:tcPr>
            <w:tcW w:w="0" w:type="auto"/>
            <w:hideMark/>
          </w:tcPr>
          <w:p w14:paraId="2D4C4C36" w14:textId="77777777" w:rsidR="009C2A6C" w:rsidRPr="009C2A6C" w:rsidRDefault="009C2A6C" w:rsidP="009C2A6C">
            <w:pPr>
              <w:spacing w:after="160" w:line="259" w:lineRule="auto"/>
            </w:pPr>
            <w:r w:rsidRPr="009C2A6C">
              <w:t>INT</w:t>
            </w:r>
          </w:p>
        </w:tc>
        <w:tc>
          <w:tcPr>
            <w:tcW w:w="0" w:type="auto"/>
            <w:hideMark/>
          </w:tcPr>
          <w:p w14:paraId="631480CB" w14:textId="77777777" w:rsidR="009C2A6C" w:rsidRPr="009C2A6C" w:rsidRDefault="009C2A6C" w:rsidP="009C2A6C">
            <w:pPr>
              <w:spacing w:after="160" w:line="259" w:lineRule="auto"/>
            </w:pPr>
            <w:r w:rsidRPr="009C2A6C">
              <w:t>FOREIGN KEY (</w:t>
            </w:r>
            <w:proofErr w:type="spellStart"/>
            <w:r w:rsidRPr="009C2A6C">
              <w:t>product_id</w:t>
            </w:r>
            <w:proofErr w:type="spellEnd"/>
            <w:r w:rsidRPr="009C2A6C">
              <w:t>)</w:t>
            </w:r>
          </w:p>
        </w:tc>
        <w:tc>
          <w:tcPr>
            <w:tcW w:w="0" w:type="auto"/>
            <w:hideMark/>
          </w:tcPr>
          <w:p w14:paraId="249DC909" w14:textId="77777777" w:rsidR="009C2A6C" w:rsidRPr="009C2A6C" w:rsidRDefault="009C2A6C" w:rsidP="009C2A6C">
            <w:pPr>
              <w:spacing w:after="160" w:line="259" w:lineRule="auto"/>
            </w:pPr>
            <w:r w:rsidRPr="009C2A6C">
              <w:t>Reference to the product</w:t>
            </w:r>
          </w:p>
        </w:tc>
      </w:tr>
      <w:tr w:rsidR="009C2A6C" w:rsidRPr="009C2A6C" w14:paraId="3C6DBB00" w14:textId="77777777" w:rsidTr="009C2A6C">
        <w:tc>
          <w:tcPr>
            <w:tcW w:w="0" w:type="auto"/>
            <w:hideMark/>
          </w:tcPr>
          <w:p w14:paraId="3A25749E" w14:textId="77777777" w:rsidR="009C2A6C" w:rsidRPr="009C2A6C" w:rsidRDefault="009C2A6C" w:rsidP="009C2A6C">
            <w:pPr>
              <w:spacing w:after="160" w:line="259" w:lineRule="auto"/>
            </w:pPr>
            <w:proofErr w:type="spellStart"/>
            <w:r w:rsidRPr="009C2A6C">
              <w:t>customer_id</w:t>
            </w:r>
            <w:proofErr w:type="spellEnd"/>
          </w:p>
        </w:tc>
        <w:tc>
          <w:tcPr>
            <w:tcW w:w="0" w:type="auto"/>
            <w:hideMark/>
          </w:tcPr>
          <w:p w14:paraId="49F7B0DB" w14:textId="77777777" w:rsidR="009C2A6C" w:rsidRPr="009C2A6C" w:rsidRDefault="009C2A6C" w:rsidP="009C2A6C">
            <w:pPr>
              <w:spacing w:after="160" w:line="259" w:lineRule="auto"/>
            </w:pPr>
            <w:r w:rsidRPr="009C2A6C">
              <w:t>INT</w:t>
            </w:r>
          </w:p>
        </w:tc>
        <w:tc>
          <w:tcPr>
            <w:tcW w:w="0" w:type="auto"/>
            <w:hideMark/>
          </w:tcPr>
          <w:p w14:paraId="3E48AB22" w14:textId="77777777" w:rsidR="009C2A6C" w:rsidRPr="009C2A6C" w:rsidRDefault="009C2A6C" w:rsidP="009C2A6C">
            <w:pPr>
              <w:spacing w:after="160" w:line="259" w:lineRule="auto"/>
            </w:pPr>
            <w:r w:rsidRPr="009C2A6C">
              <w:t>FOREIGN KEY (</w:t>
            </w:r>
            <w:proofErr w:type="spellStart"/>
            <w:r w:rsidRPr="009C2A6C">
              <w:t>customer_id</w:t>
            </w:r>
            <w:proofErr w:type="spellEnd"/>
            <w:r w:rsidRPr="009C2A6C">
              <w:t>)</w:t>
            </w:r>
          </w:p>
        </w:tc>
        <w:tc>
          <w:tcPr>
            <w:tcW w:w="0" w:type="auto"/>
            <w:hideMark/>
          </w:tcPr>
          <w:p w14:paraId="04DA0E92" w14:textId="77777777" w:rsidR="009C2A6C" w:rsidRPr="009C2A6C" w:rsidRDefault="009C2A6C" w:rsidP="009C2A6C">
            <w:pPr>
              <w:spacing w:after="160" w:line="259" w:lineRule="auto"/>
            </w:pPr>
            <w:r w:rsidRPr="009C2A6C">
              <w:t>Reference to the customer</w:t>
            </w:r>
          </w:p>
        </w:tc>
      </w:tr>
      <w:tr w:rsidR="009C2A6C" w:rsidRPr="009C2A6C" w14:paraId="79B5409F" w14:textId="77777777" w:rsidTr="009C2A6C">
        <w:tc>
          <w:tcPr>
            <w:tcW w:w="0" w:type="auto"/>
            <w:hideMark/>
          </w:tcPr>
          <w:p w14:paraId="58ABBF2C" w14:textId="77777777" w:rsidR="009C2A6C" w:rsidRPr="009C2A6C" w:rsidRDefault="009C2A6C" w:rsidP="009C2A6C">
            <w:pPr>
              <w:spacing w:after="160" w:line="259" w:lineRule="auto"/>
            </w:pPr>
            <w:r w:rsidRPr="009C2A6C">
              <w:t>rating</w:t>
            </w:r>
          </w:p>
        </w:tc>
        <w:tc>
          <w:tcPr>
            <w:tcW w:w="0" w:type="auto"/>
            <w:hideMark/>
          </w:tcPr>
          <w:p w14:paraId="4FD1E276" w14:textId="77777777" w:rsidR="009C2A6C" w:rsidRPr="009C2A6C" w:rsidRDefault="009C2A6C" w:rsidP="009C2A6C">
            <w:pPr>
              <w:spacing w:after="160" w:line="259" w:lineRule="auto"/>
            </w:pPr>
            <w:r w:rsidRPr="009C2A6C">
              <w:t>INT</w:t>
            </w:r>
          </w:p>
        </w:tc>
        <w:tc>
          <w:tcPr>
            <w:tcW w:w="0" w:type="auto"/>
            <w:hideMark/>
          </w:tcPr>
          <w:p w14:paraId="41E99CC9" w14:textId="77777777" w:rsidR="009C2A6C" w:rsidRPr="009C2A6C" w:rsidRDefault="009C2A6C" w:rsidP="009C2A6C">
            <w:pPr>
              <w:spacing w:after="160" w:line="259" w:lineRule="auto"/>
            </w:pPr>
            <w:r w:rsidRPr="009C2A6C">
              <w:t>CHECK (rating &gt;= 1 AND rating &lt;= 5)</w:t>
            </w:r>
          </w:p>
        </w:tc>
        <w:tc>
          <w:tcPr>
            <w:tcW w:w="0" w:type="auto"/>
            <w:hideMark/>
          </w:tcPr>
          <w:p w14:paraId="3A30B5A5" w14:textId="77777777" w:rsidR="009C2A6C" w:rsidRPr="009C2A6C" w:rsidRDefault="009C2A6C" w:rsidP="009C2A6C">
            <w:pPr>
              <w:spacing w:after="160" w:line="259" w:lineRule="auto"/>
            </w:pPr>
            <w:r w:rsidRPr="009C2A6C">
              <w:t>Rating given by customer (1-5)</w:t>
            </w:r>
          </w:p>
        </w:tc>
      </w:tr>
      <w:tr w:rsidR="009C2A6C" w:rsidRPr="009C2A6C" w14:paraId="0C465489" w14:textId="77777777" w:rsidTr="009C2A6C">
        <w:tc>
          <w:tcPr>
            <w:tcW w:w="0" w:type="auto"/>
            <w:hideMark/>
          </w:tcPr>
          <w:p w14:paraId="397D111E" w14:textId="77777777" w:rsidR="009C2A6C" w:rsidRPr="009C2A6C" w:rsidRDefault="009C2A6C" w:rsidP="009C2A6C">
            <w:pPr>
              <w:spacing w:after="160" w:line="259" w:lineRule="auto"/>
            </w:pPr>
            <w:r w:rsidRPr="009C2A6C">
              <w:t>comment</w:t>
            </w:r>
          </w:p>
        </w:tc>
        <w:tc>
          <w:tcPr>
            <w:tcW w:w="0" w:type="auto"/>
            <w:hideMark/>
          </w:tcPr>
          <w:p w14:paraId="0E068165" w14:textId="77777777" w:rsidR="009C2A6C" w:rsidRPr="009C2A6C" w:rsidRDefault="009C2A6C" w:rsidP="009C2A6C">
            <w:pPr>
              <w:spacing w:after="160" w:line="259" w:lineRule="auto"/>
            </w:pPr>
            <w:r w:rsidRPr="009C2A6C">
              <w:t>TEXT</w:t>
            </w:r>
          </w:p>
        </w:tc>
        <w:tc>
          <w:tcPr>
            <w:tcW w:w="0" w:type="auto"/>
            <w:hideMark/>
          </w:tcPr>
          <w:p w14:paraId="2A9EBCD6" w14:textId="77777777" w:rsidR="009C2A6C" w:rsidRPr="009C2A6C" w:rsidRDefault="009C2A6C" w:rsidP="009C2A6C">
            <w:pPr>
              <w:spacing w:after="160" w:line="259" w:lineRule="auto"/>
            </w:pPr>
          </w:p>
        </w:tc>
        <w:tc>
          <w:tcPr>
            <w:tcW w:w="0" w:type="auto"/>
            <w:hideMark/>
          </w:tcPr>
          <w:p w14:paraId="26BF199D" w14:textId="77777777" w:rsidR="009C2A6C" w:rsidRPr="009C2A6C" w:rsidRDefault="009C2A6C" w:rsidP="009C2A6C">
            <w:pPr>
              <w:spacing w:after="160" w:line="259" w:lineRule="auto"/>
            </w:pPr>
            <w:r w:rsidRPr="009C2A6C">
              <w:t>Customer's comment</w:t>
            </w:r>
          </w:p>
        </w:tc>
      </w:tr>
      <w:tr w:rsidR="009C2A6C" w:rsidRPr="009C2A6C" w14:paraId="1F5E842A" w14:textId="77777777" w:rsidTr="009C2A6C">
        <w:tc>
          <w:tcPr>
            <w:tcW w:w="0" w:type="auto"/>
            <w:hideMark/>
          </w:tcPr>
          <w:p w14:paraId="0125BD9A" w14:textId="77777777" w:rsidR="009C2A6C" w:rsidRPr="009C2A6C" w:rsidRDefault="009C2A6C" w:rsidP="009C2A6C">
            <w:pPr>
              <w:spacing w:after="160" w:line="259" w:lineRule="auto"/>
            </w:pPr>
            <w:proofErr w:type="spellStart"/>
            <w:r w:rsidRPr="009C2A6C">
              <w:t>review_date</w:t>
            </w:r>
            <w:proofErr w:type="spellEnd"/>
          </w:p>
        </w:tc>
        <w:tc>
          <w:tcPr>
            <w:tcW w:w="0" w:type="auto"/>
            <w:hideMark/>
          </w:tcPr>
          <w:p w14:paraId="1FE76868" w14:textId="77777777" w:rsidR="009C2A6C" w:rsidRPr="009C2A6C" w:rsidRDefault="009C2A6C" w:rsidP="009C2A6C">
            <w:pPr>
              <w:spacing w:after="160" w:line="259" w:lineRule="auto"/>
            </w:pPr>
            <w:r w:rsidRPr="009C2A6C">
              <w:t>DATE</w:t>
            </w:r>
          </w:p>
        </w:tc>
        <w:tc>
          <w:tcPr>
            <w:tcW w:w="0" w:type="auto"/>
            <w:hideMark/>
          </w:tcPr>
          <w:p w14:paraId="0B9D1EC0" w14:textId="77777777" w:rsidR="009C2A6C" w:rsidRPr="009C2A6C" w:rsidRDefault="009C2A6C" w:rsidP="009C2A6C">
            <w:pPr>
              <w:spacing w:after="160" w:line="259" w:lineRule="auto"/>
            </w:pPr>
          </w:p>
        </w:tc>
        <w:tc>
          <w:tcPr>
            <w:tcW w:w="0" w:type="auto"/>
            <w:hideMark/>
          </w:tcPr>
          <w:p w14:paraId="25B156E0" w14:textId="77777777" w:rsidR="009C2A6C" w:rsidRPr="009C2A6C" w:rsidRDefault="009C2A6C" w:rsidP="009C2A6C">
            <w:pPr>
              <w:spacing w:after="160" w:line="259" w:lineRule="auto"/>
            </w:pPr>
            <w:r w:rsidRPr="009C2A6C">
              <w:t>Date when the review was posted</w:t>
            </w:r>
          </w:p>
        </w:tc>
      </w:tr>
    </w:tbl>
    <w:p w14:paraId="0801049C" w14:textId="77777777" w:rsidR="009C2A6C" w:rsidRPr="009C2A6C" w:rsidRDefault="00000000" w:rsidP="009C2A6C">
      <w:r>
        <w:pict w14:anchorId="348612E0">
          <v:rect id="_x0000_i1055" style="width:0;height:1.5pt" o:hralign="center" o:hrstd="t" o:hr="t" fillcolor="#a0a0a0" stroked="f"/>
        </w:pict>
      </w:r>
    </w:p>
    <w:p w14:paraId="2A1A7920" w14:textId="77777777" w:rsidR="009C2A6C" w:rsidRPr="009C2A6C" w:rsidRDefault="009C2A6C" w:rsidP="009C2A6C">
      <w:pPr>
        <w:rPr>
          <w:b/>
          <w:bCs/>
        </w:rPr>
      </w:pPr>
      <w:r w:rsidRPr="009C2A6C">
        <w:rPr>
          <w:b/>
          <w:bCs/>
        </w:rPr>
        <w:t>9. Discount Table</w:t>
      </w:r>
    </w:p>
    <w:tbl>
      <w:tblPr>
        <w:tblStyle w:val="TableGrid"/>
        <w:tblW w:w="0" w:type="auto"/>
        <w:tblLook w:val="04A0" w:firstRow="1" w:lastRow="0" w:firstColumn="1" w:lastColumn="0" w:noHBand="0" w:noVBand="1"/>
      </w:tblPr>
      <w:tblGrid>
        <w:gridCol w:w="1662"/>
        <w:gridCol w:w="1537"/>
        <w:gridCol w:w="3392"/>
        <w:gridCol w:w="3273"/>
      </w:tblGrid>
      <w:tr w:rsidR="009C2A6C" w:rsidRPr="009C2A6C" w14:paraId="06CD7622" w14:textId="77777777" w:rsidTr="009C2A6C">
        <w:tc>
          <w:tcPr>
            <w:tcW w:w="0" w:type="auto"/>
            <w:hideMark/>
          </w:tcPr>
          <w:p w14:paraId="54A59568" w14:textId="77777777" w:rsidR="009C2A6C" w:rsidRPr="009C2A6C" w:rsidRDefault="009C2A6C" w:rsidP="009C2A6C">
            <w:pPr>
              <w:spacing w:after="160" w:line="259" w:lineRule="auto"/>
              <w:rPr>
                <w:b/>
                <w:bCs/>
              </w:rPr>
            </w:pPr>
            <w:r w:rsidRPr="009C2A6C">
              <w:rPr>
                <w:b/>
                <w:bCs/>
              </w:rPr>
              <w:t>Column Name</w:t>
            </w:r>
          </w:p>
        </w:tc>
        <w:tc>
          <w:tcPr>
            <w:tcW w:w="0" w:type="auto"/>
            <w:hideMark/>
          </w:tcPr>
          <w:p w14:paraId="6F6191A1" w14:textId="77777777" w:rsidR="009C2A6C" w:rsidRPr="009C2A6C" w:rsidRDefault="009C2A6C" w:rsidP="009C2A6C">
            <w:pPr>
              <w:spacing w:after="160" w:line="259" w:lineRule="auto"/>
              <w:rPr>
                <w:b/>
                <w:bCs/>
              </w:rPr>
            </w:pPr>
            <w:r w:rsidRPr="009C2A6C">
              <w:rPr>
                <w:b/>
                <w:bCs/>
              </w:rPr>
              <w:t>Data Type</w:t>
            </w:r>
          </w:p>
        </w:tc>
        <w:tc>
          <w:tcPr>
            <w:tcW w:w="0" w:type="auto"/>
            <w:hideMark/>
          </w:tcPr>
          <w:p w14:paraId="0D1CC3BB" w14:textId="77777777" w:rsidR="009C2A6C" w:rsidRPr="009C2A6C" w:rsidRDefault="009C2A6C" w:rsidP="009C2A6C">
            <w:pPr>
              <w:spacing w:after="160" w:line="259" w:lineRule="auto"/>
              <w:rPr>
                <w:b/>
                <w:bCs/>
              </w:rPr>
            </w:pPr>
            <w:r w:rsidRPr="009C2A6C">
              <w:rPr>
                <w:b/>
                <w:bCs/>
              </w:rPr>
              <w:t>Constraints</w:t>
            </w:r>
          </w:p>
        </w:tc>
        <w:tc>
          <w:tcPr>
            <w:tcW w:w="0" w:type="auto"/>
            <w:hideMark/>
          </w:tcPr>
          <w:p w14:paraId="238D8253" w14:textId="77777777" w:rsidR="009C2A6C" w:rsidRPr="009C2A6C" w:rsidRDefault="009C2A6C" w:rsidP="009C2A6C">
            <w:pPr>
              <w:spacing w:after="160" w:line="259" w:lineRule="auto"/>
              <w:rPr>
                <w:b/>
                <w:bCs/>
              </w:rPr>
            </w:pPr>
            <w:r w:rsidRPr="009C2A6C">
              <w:rPr>
                <w:b/>
                <w:bCs/>
              </w:rPr>
              <w:t>Description</w:t>
            </w:r>
          </w:p>
        </w:tc>
      </w:tr>
      <w:tr w:rsidR="009C2A6C" w:rsidRPr="009C2A6C" w14:paraId="794B5575" w14:textId="77777777" w:rsidTr="009C2A6C">
        <w:tc>
          <w:tcPr>
            <w:tcW w:w="0" w:type="auto"/>
            <w:hideMark/>
          </w:tcPr>
          <w:p w14:paraId="1339B0E0" w14:textId="77777777" w:rsidR="009C2A6C" w:rsidRPr="009C2A6C" w:rsidRDefault="009C2A6C" w:rsidP="009C2A6C">
            <w:pPr>
              <w:spacing w:after="160" w:line="259" w:lineRule="auto"/>
            </w:pPr>
            <w:proofErr w:type="spellStart"/>
            <w:r w:rsidRPr="009C2A6C">
              <w:t>discount_id</w:t>
            </w:r>
            <w:proofErr w:type="spellEnd"/>
          </w:p>
        </w:tc>
        <w:tc>
          <w:tcPr>
            <w:tcW w:w="0" w:type="auto"/>
            <w:hideMark/>
          </w:tcPr>
          <w:p w14:paraId="27432F88" w14:textId="77777777" w:rsidR="009C2A6C" w:rsidRPr="009C2A6C" w:rsidRDefault="009C2A6C" w:rsidP="009C2A6C">
            <w:pPr>
              <w:spacing w:after="160" w:line="259" w:lineRule="auto"/>
            </w:pPr>
            <w:r w:rsidRPr="009C2A6C">
              <w:t>INT</w:t>
            </w:r>
          </w:p>
        </w:tc>
        <w:tc>
          <w:tcPr>
            <w:tcW w:w="0" w:type="auto"/>
            <w:hideMark/>
          </w:tcPr>
          <w:p w14:paraId="57834A0C" w14:textId="77777777" w:rsidR="009C2A6C" w:rsidRPr="009C2A6C" w:rsidRDefault="009C2A6C" w:rsidP="009C2A6C">
            <w:pPr>
              <w:spacing w:after="160" w:line="259" w:lineRule="auto"/>
            </w:pPr>
            <w:r w:rsidRPr="009C2A6C">
              <w:t>PRIMARY KEY, AUTO_INCREMENT</w:t>
            </w:r>
          </w:p>
        </w:tc>
        <w:tc>
          <w:tcPr>
            <w:tcW w:w="0" w:type="auto"/>
            <w:hideMark/>
          </w:tcPr>
          <w:p w14:paraId="62BC9FCD" w14:textId="77777777" w:rsidR="009C2A6C" w:rsidRPr="009C2A6C" w:rsidRDefault="009C2A6C" w:rsidP="009C2A6C">
            <w:pPr>
              <w:spacing w:after="160" w:line="259" w:lineRule="auto"/>
            </w:pPr>
            <w:r w:rsidRPr="009C2A6C">
              <w:t>Unique ID for the discount</w:t>
            </w:r>
          </w:p>
        </w:tc>
      </w:tr>
      <w:tr w:rsidR="009C2A6C" w:rsidRPr="009C2A6C" w14:paraId="57ED35E1" w14:textId="77777777" w:rsidTr="009C2A6C">
        <w:tc>
          <w:tcPr>
            <w:tcW w:w="0" w:type="auto"/>
            <w:hideMark/>
          </w:tcPr>
          <w:p w14:paraId="5A1A6F79" w14:textId="77777777" w:rsidR="009C2A6C" w:rsidRPr="009C2A6C" w:rsidRDefault="009C2A6C" w:rsidP="009C2A6C">
            <w:pPr>
              <w:spacing w:after="160" w:line="259" w:lineRule="auto"/>
            </w:pPr>
            <w:proofErr w:type="spellStart"/>
            <w:r w:rsidRPr="009C2A6C">
              <w:t>discount_code</w:t>
            </w:r>
            <w:proofErr w:type="spellEnd"/>
          </w:p>
        </w:tc>
        <w:tc>
          <w:tcPr>
            <w:tcW w:w="0" w:type="auto"/>
            <w:hideMark/>
          </w:tcPr>
          <w:p w14:paraId="43336C78" w14:textId="77777777" w:rsidR="009C2A6C" w:rsidRPr="009C2A6C" w:rsidRDefault="009C2A6C" w:rsidP="009C2A6C">
            <w:pPr>
              <w:spacing w:after="160" w:line="259" w:lineRule="auto"/>
            </w:pPr>
            <w:proofErr w:type="gramStart"/>
            <w:r w:rsidRPr="009C2A6C">
              <w:t>VARCHAR(</w:t>
            </w:r>
            <w:proofErr w:type="gramEnd"/>
            <w:r w:rsidRPr="009C2A6C">
              <w:t>50)</w:t>
            </w:r>
          </w:p>
        </w:tc>
        <w:tc>
          <w:tcPr>
            <w:tcW w:w="0" w:type="auto"/>
            <w:hideMark/>
          </w:tcPr>
          <w:p w14:paraId="26D50692" w14:textId="77777777" w:rsidR="009C2A6C" w:rsidRPr="009C2A6C" w:rsidRDefault="009C2A6C" w:rsidP="009C2A6C">
            <w:pPr>
              <w:spacing w:after="160" w:line="259" w:lineRule="auto"/>
            </w:pPr>
            <w:r w:rsidRPr="009C2A6C">
              <w:t>NOT NULL, UNIQUE</w:t>
            </w:r>
          </w:p>
        </w:tc>
        <w:tc>
          <w:tcPr>
            <w:tcW w:w="0" w:type="auto"/>
            <w:hideMark/>
          </w:tcPr>
          <w:p w14:paraId="5569D3BF" w14:textId="77777777" w:rsidR="009C2A6C" w:rsidRPr="009C2A6C" w:rsidRDefault="009C2A6C" w:rsidP="009C2A6C">
            <w:pPr>
              <w:spacing w:after="160" w:line="259" w:lineRule="auto"/>
            </w:pPr>
            <w:r w:rsidRPr="009C2A6C">
              <w:t>Code used to apply the discount</w:t>
            </w:r>
          </w:p>
        </w:tc>
      </w:tr>
      <w:tr w:rsidR="009C2A6C" w:rsidRPr="009C2A6C" w14:paraId="446AEAA9" w14:textId="77777777" w:rsidTr="009C2A6C">
        <w:tc>
          <w:tcPr>
            <w:tcW w:w="0" w:type="auto"/>
            <w:hideMark/>
          </w:tcPr>
          <w:p w14:paraId="4238DD5E" w14:textId="77777777" w:rsidR="009C2A6C" w:rsidRPr="009C2A6C" w:rsidRDefault="009C2A6C" w:rsidP="009C2A6C">
            <w:pPr>
              <w:spacing w:after="160" w:line="259" w:lineRule="auto"/>
            </w:pPr>
            <w:proofErr w:type="spellStart"/>
            <w:r w:rsidRPr="009C2A6C">
              <w:t>discount_value</w:t>
            </w:r>
            <w:proofErr w:type="spellEnd"/>
          </w:p>
        </w:tc>
        <w:tc>
          <w:tcPr>
            <w:tcW w:w="0" w:type="auto"/>
            <w:hideMark/>
          </w:tcPr>
          <w:p w14:paraId="1A9136D1" w14:textId="77777777" w:rsidR="009C2A6C" w:rsidRPr="009C2A6C" w:rsidRDefault="009C2A6C" w:rsidP="009C2A6C">
            <w:pPr>
              <w:spacing w:after="160" w:line="259" w:lineRule="auto"/>
            </w:pPr>
            <w:proofErr w:type="gramStart"/>
            <w:r w:rsidRPr="009C2A6C">
              <w:t>DECIMAL(</w:t>
            </w:r>
            <w:proofErr w:type="gramEnd"/>
            <w:r w:rsidRPr="009C2A6C">
              <w:t>5,2)</w:t>
            </w:r>
          </w:p>
        </w:tc>
        <w:tc>
          <w:tcPr>
            <w:tcW w:w="0" w:type="auto"/>
            <w:hideMark/>
          </w:tcPr>
          <w:p w14:paraId="4FF0B755" w14:textId="77777777" w:rsidR="009C2A6C" w:rsidRPr="009C2A6C" w:rsidRDefault="009C2A6C" w:rsidP="009C2A6C">
            <w:pPr>
              <w:spacing w:after="160" w:line="259" w:lineRule="auto"/>
            </w:pPr>
            <w:r w:rsidRPr="009C2A6C">
              <w:t>NOT NULL</w:t>
            </w:r>
          </w:p>
        </w:tc>
        <w:tc>
          <w:tcPr>
            <w:tcW w:w="0" w:type="auto"/>
            <w:hideMark/>
          </w:tcPr>
          <w:p w14:paraId="60B615B0" w14:textId="77777777" w:rsidR="009C2A6C" w:rsidRPr="009C2A6C" w:rsidRDefault="009C2A6C" w:rsidP="009C2A6C">
            <w:pPr>
              <w:spacing w:after="160" w:line="259" w:lineRule="auto"/>
            </w:pPr>
            <w:r w:rsidRPr="009C2A6C">
              <w:t>Discount percentage</w:t>
            </w:r>
          </w:p>
        </w:tc>
      </w:tr>
      <w:tr w:rsidR="009C2A6C" w:rsidRPr="009C2A6C" w14:paraId="5BE40B66" w14:textId="77777777" w:rsidTr="009C2A6C">
        <w:tc>
          <w:tcPr>
            <w:tcW w:w="0" w:type="auto"/>
            <w:hideMark/>
          </w:tcPr>
          <w:p w14:paraId="54B93A8C" w14:textId="77777777" w:rsidR="009C2A6C" w:rsidRPr="009C2A6C" w:rsidRDefault="009C2A6C" w:rsidP="009C2A6C">
            <w:pPr>
              <w:spacing w:after="160" w:line="259" w:lineRule="auto"/>
            </w:pPr>
            <w:proofErr w:type="spellStart"/>
            <w:r w:rsidRPr="009C2A6C">
              <w:t>start_date</w:t>
            </w:r>
            <w:proofErr w:type="spellEnd"/>
          </w:p>
        </w:tc>
        <w:tc>
          <w:tcPr>
            <w:tcW w:w="0" w:type="auto"/>
            <w:hideMark/>
          </w:tcPr>
          <w:p w14:paraId="6107EEF0" w14:textId="77777777" w:rsidR="009C2A6C" w:rsidRPr="009C2A6C" w:rsidRDefault="009C2A6C" w:rsidP="009C2A6C">
            <w:pPr>
              <w:spacing w:after="160" w:line="259" w:lineRule="auto"/>
            </w:pPr>
            <w:r w:rsidRPr="009C2A6C">
              <w:t>DATE</w:t>
            </w:r>
          </w:p>
        </w:tc>
        <w:tc>
          <w:tcPr>
            <w:tcW w:w="0" w:type="auto"/>
            <w:hideMark/>
          </w:tcPr>
          <w:p w14:paraId="0866647A" w14:textId="77777777" w:rsidR="009C2A6C" w:rsidRPr="009C2A6C" w:rsidRDefault="009C2A6C" w:rsidP="009C2A6C">
            <w:pPr>
              <w:spacing w:after="160" w:line="259" w:lineRule="auto"/>
            </w:pPr>
          </w:p>
        </w:tc>
        <w:tc>
          <w:tcPr>
            <w:tcW w:w="0" w:type="auto"/>
            <w:hideMark/>
          </w:tcPr>
          <w:p w14:paraId="5B295663" w14:textId="77777777" w:rsidR="009C2A6C" w:rsidRPr="009C2A6C" w:rsidRDefault="009C2A6C" w:rsidP="009C2A6C">
            <w:pPr>
              <w:spacing w:after="160" w:line="259" w:lineRule="auto"/>
            </w:pPr>
            <w:r w:rsidRPr="009C2A6C">
              <w:t>Discount validity start date</w:t>
            </w:r>
          </w:p>
        </w:tc>
      </w:tr>
      <w:tr w:rsidR="009C2A6C" w:rsidRPr="009C2A6C" w14:paraId="77CFA0E8" w14:textId="77777777" w:rsidTr="009C2A6C">
        <w:tc>
          <w:tcPr>
            <w:tcW w:w="0" w:type="auto"/>
            <w:hideMark/>
          </w:tcPr>
          <w:p w14:paraId="5696366C" w14:textId="77777777" w:rsidR="009C2A6C" w:rsidRPr="009C2A6C" w:rsidRDefault="009C2A6C" w:rsidP="009C2A6C">
            <w:pPr>
              <w:spacing w:after="160" w:line="259" w:lineRule="auto"/>
            </w:pPr>
            <w:proofErr w:type="spellStart"/>
            <w:r w:rsidRPr="009C2A6C">
              <w:t>end_date</w:t>
            </w:r>
            <w:proofErr w:type="spellEnd"/>
          </w:p>
        </w:tc>
        <w:tc>
          <w:tcPr>
            <w:tcW w:w="0" w:type="auto"/>
            <w:hideMark/>
          </w:tcPr>
          <w:p w14:paraId="5BB2BC6D" w14:textId="77777777" w:rsidR="009C2A6C" w:rsidRPr="009C2A6C" w:rsidRDefault="009C2A6C" w:rsidP="009C2A6C">
            <w:pPr>
              <w:spacing w:after="160" w:line="259" w:lineRule="auto"/>
            </w:pPr>
            <w:r w:rsidRPr="009C2A6C">
              <w:t>DATE</w:t>
            </w:r>
          </w:p>
        </w:tc>
        <w:tc>
          <w:tcPr>
            <w:tcW w:w="0" w:type="auto"/>
            <w:hideMark/>
          </w:tcPr>
          <w:p w14:paraId="72F390B7" w14:textId="77777777" w:rsidR="009C2A6C" w:rsidRPr="009C2A6C" w:rsidRDefault="009C2A6C" w:rsidP="009C2A6C">
            <w:pPr>
              <w:spacing w:after="160" w:line="259" w:lineRule="auto"/>
            </w:pPr>
          </w:p>
        </w:tc>
        <w:tc>
          <w:tcPr>
            <w:tcW w:w="0" w:type="auto"/>
            <w:hideMark/>
          </w:tcPr>
          <w:p w14:paraId="0503A4A2" w14:textId="77777777" w:rsidR="009C2A6C" w:rsidRPr="009C2A6C" w:rsidRDefault="009C2A6C" w:rsidP="009C2A6C">
            <w:pPr>
              <w:spacing w:after="160" w:line="259" w:lineRule="auto"/>
            </w:pPr>
            <w:r w:rsidRPr="009C2A6C">
              <w:t>Discount validity end date</w:t>
            </w:r>
          </w:p>
        </w:tc>
      </w:tr>
    </w:tbl>
    <w:p w14:paraId="735CDE1D" w14:textId="77777777" w:rsidR="009C2A6C" w:rsidRPr="009C2A6C" w:rsidRDefault="00000000" w:rsidP="009C2A6C">
      <w:r>
        <w:pict w14:anchorId="168EE3AF">
          <v:rect id="_x0000_i1056" style="width:0;height:1.5pt" o:hralign="center" o:hrstd="t" o:hr="t" fillcolor="#a0a0a0" stroked="f"/>
        </w:pict>
      </w:r>
    </w:p>
    <w:p w14:paraId="4CC1E5DC" w14:textId="77777777" w:rsidR="009C2A6C" w:rsidRPr="009C2A6C" w:rsidRDefault="009C2A6C" w:rsidP="009C2A6C">
      <w:pPr>
        <w:rPr>
          <w:b/>
          <w:bCs/>
        </w:rPr>
      </w:pPr>
      <w:r w:rsidRPr="009C2A6C">
        <w:rPr>
          <w:b/>
          <w:bCs/>
        </w:rPr>
        <w:t>10. Invoice Table</w:t>
      </w:r>
    </w:p>
    <w:tbl>
      <w:tblPr>
        <w:tblStyle w:val="TableGrid"/>
        <w:tblW w:w="0" w:type="auto"/>
        <w:tblLook w:val="04A0" w:firstRow="1" w:lastRow="0" w:firstColumn="1" w:lastColumn="0" w:noHBand="0" w:noVBand="1"/>
      </w:tblPr>
      <w:tblGrid>
        <w:gridCol w:w="1657"/>
        <w:gridCol w:w="1655"/>
        <w:gridCol w:w="3392"/>
        <w:gridCol w:w="3500"/>
      </w:tblGrid>
      <w:tr w:rsidR="009C2A6C" w:rsidRPr="009C2A6C" w14:paraId="277FA869" w14:textId="77777777" w:rsidTr="009C2A6C">
        <w:tc>
          <w:tcPr>
            <w:tcW w:w="0" w:type="auto"/>
            <w:hideMark/>
          </w:tcPr>
          <w:p w14:paraId="459C1558" w14:textId="77777777" w:rsidR="009C2A6C" w:rsidRPr="009C2A6C" w:rsidRDefault="009C2A6C" w:rsidP="009C2A6C">
            <w:pPr>
              <w:spacing w:after="160" w:line="259" w:lineRule="auto"/>
              <w:rPr>
                <w:b/>
                <w:bCs/>
              </w:rPr>
            </w:pPr>
            <w:r w:rsidRPr="009C2A6C">
              <w:rPr>
                <w:b/>
                <w:bCs/>
              </w:rPr>
              <w:t>Column Name</w:t>
            </w:r>
          </w:p>
        </w:tc>
        <w:tc>
          <w:tcPr>
            <w:tcW w:w="0" w:type="auto"/>
            <w:hideMark/>
          </w:tcPr>
          <w:p w14:paraId="0FEBA471" w14:textId="77777777" w:rsidR="009C2A6C" w:rsidRPr="009C2A6C" w:rsidRDefault="009C2A6C" w:rsidP="009C2A6C">
            <w:pPr>
              <w:spacing w:after="160" w:line="259" w:lineRule="auto"/>
              <w:rPr>
                <w:b/>
                <w:bCs/>
              </w:rPr>
            </w:pPr>
            <w:r w:rsidRPr="009C2A6C">
              <w:rPr>
                <w:b/>
                <w:bCs/>
              </w:rPr>
              <w:t>Data Type</w:t>
            </w:r>
          </w:p>
        </w:tc>
        <w:tc>
          <w:tcPr>
            <w:tcW w:w="0" w:type="auto"/>
            <w:hideMark/>
          </w:tcPr>
          <w:p w14:paraId="5E1043DD" w14:textId="77777777" w:rsidR="009C2A6C" w:rsidRPr="009C2A6C" w:rsidRDefault="009C2A6C" w:rsidP="009C2A6C">
            <w:pPr>
              <w:spacing w:after="160" w:line="259" w:lineRule="auto"/>
              <w:rPr>
                <w:b/>
                <w:bCs/>
              </w:rPr>
            </w:pPr>
            <w:r w:rsidRPr="009C2A6C">
              <w:rPr>
                <w:b/>
                <w:bCs/>
              </w:rPr>
              <w:t>Constraints</w:t>
            </w:r>
          </w:p>
        </w:tc>
        <w:tc>
          <w:tcPr>
            <w:tcW w:w="0" w:type="auto"/>
            <w:hideMark/>
          </w:tcPr>
          <w:p w14:paraId="310853B2" w14:textId="77777777" w:rsidR="009C2A6C" w:rsidRPr="009C2A6C" w:rsidRDefault="009C2A6C" w:rsidP="009C2A6C">
            <w:pPr>
              <w:spacing w:after="160" w:line="259" w:lineRule="auto"/>
              <w:rPr>
                <w:b/>
                <w:bCs/>
              </w:rPr>
            </w:pPr>
            <w:r w:rsidRPr="009C2A6C">
              <w:rPr>
                <w:b/>
                <w:bCs/>
              </w:rPr>
              <w:t>Description</w:t>
            </w:r>
          </w:p>
        </w:tc>
      </w:tr>
      <w:tr w:rsidR="009C2A6C" w:rsidRPr="009C2A6C" w14:paraId="257E8BCB" w14:textId="77777777" w:rsidTr="009C2A6C">
        <w:tc>
          <w:tcPr>
            <w:tcW w:w="0" w:type="auto"/>
            <w:hideMark/>
          </w:tcPr>
          <w:p w14:paraId="676C8854" w14:textId="77777777" w:rsidR="009C2A6C" w:rsidRPr="009C2A6C" w:rsidRDefault="009C2A6C" w:rsidP="009C2A6C">
            <w:pPr>
              <w:spacing w:after="160" w:line="259" w:lineRule="auto"/>
            </w:pPr>
            <w:proofErr w:type="spellStart"/>
            <w:r w:rsidRPr="009C2A6C">
              <w:t>invoice_id</w:t>
            </w:r>
            <w:proofErr w:type="spellEnd"/>
          </w:p>
        </w:tc>
        <w:tc>
          <w:tcPr>
            <w:tcW w:w="0" w:type="auto"/>
            <w:hideMark/>
          </w:tcPr>
          <w:p w14:paraId="49B6E398" w14:textId="77777777" w:rsidR="009C2A6C" w:rsidRPr="009C2A6C" w:rsidRDefault="009C2A6C" w:rsidP="009C2A6C">
            <w:pPr>
              <w:spacing w:after="160" w:line="259" w:lineRule="auto"/>
            </w:pPr>
            <w:r w:rsidRPr="009C2A6C">
              <w:t>INT</w:t>
            </w:r>
          </w:p>
        </w:tc>
        <w:tc>
          <w:tcPr>
            <w:tcW w:w="0" w:type="auto"/>
            <w:hideMark/>
          </w:tcPr>
          <w:p w14:paraId="08461956" w14:textId="77777777" w:rsidR="009C2A6C" w:rsidRPr="009C2A6C" w:rsidRDefault="009C2A6C" w:rsidP="009C2A6C">
            <w:pPr>
              <w:spacing w:after="160" w:line="259" w:lineRule="auto"/>
            </w:pPr>
            <w:r w:rsidRPr="009C2A6C">
              <w:t>PRIMARY KEY, AUTO_INCREMENT</w:t>
            </w:r>
          </w:p>
        </w:tc>
        <w:tc>
          <w:tcPr>
            <w:tcW w:w="0" w:type="auto"/>
            <w:hideMark/>
          </w:tcPr>
          <w:p w14:paraId="0446A6ED" w14:textId="77777777" w:rsidR="009C2A6C" w:rsidRPr="009C2A6C" w:rsidRDefault="009C2A6C" w:rsidP="009C2A6C">
            <w:pPr>
              <w:spacing w:after="160" w:line="259" w:lineRule="auto"/>
            </w:pPr>
            <w:r w:rsidRPr="009C2A6C">
              <w:t>Unique ID for the invoice</w:t>
            </w:r>
          </w:p>
        </w:tc>
      </w:tr>
      <w:tr w:rsidR="009C2A6C" w:rsidRPr="009C2A6C" w14:paraId="1719BBB4" w14:textId="77777777" w:rsidTr="009C2A6C">
        <w:tc>
          <w:tcPr>
            <w:tcW w:w="0" w:type="auto"/>
            <w:hideMark/>
          </w:tcPr>
          <w:p w14:paraId="02C5BF58" w14:textId="77777777" w:rsidR="009C2A6C" w:rsidRPr="009C2A6C" w:rsidRDefault="009C2A6C" w:rsidP="009C2A6C">
            <w:pPr>
              <w:spacing w:after="160" w:line="259" w:lineRule="auto"/>
            </w:pPr>
            <w:proofErr w:type="spellStart"/>
            <w:r w:rsidRPr="009C2A6C">
              <w:t>order_id</w:t>
            </w:r>
            <w:proofErr w:type="spellEnd"/>
          </w:p>
        </w:tc>
        <w:tc>
          <w:tcPr>
            <w:tcW w:w="0" w:type="auto"/>
            <w:hideMark/>
          </w:tcPr>
          <w:p w14:paraId="774A4937" w14:textId="77777777" w:rsidR="009C2A6C" w:rsidRPr="009C2A6C" w:rsidRDefault="009C2A6C" w:rsidP="009C2A6C">
            <w:pPr>
              <w:spacing w:after="160" w:line="259" w:lineRule="auto"/>
            </w:pPr>
            <w:r w:rsidRPr="009C2A6C">
              <w:t>INT</w:t>
            </w:r>
          </w:p>
        </w:tc>
        <w:tc>
          <w:tcPr>
            <w:tcW w:w="0" w:type="auto"/>
            <w:hideMark/>
          </w:tcPr>
          <w:p w14:paraId="77E7B04D" w14:textId="77777777" w:rsidR="009C2A6C" w:rsidRPr="009C2A6C" w:rsidRDefault="009C2A6C" w:rsidP="009C2A6C">
            <w:pPr>
              <w:spacing w:after="160" w:line="259" w:lineRule="auto"/>
            </w:pPr>
            <w:r w:rsidRPr="009C2A6C">
              <w:t>FOREIGN KEY (</w:t>
            </w:r>
            <w:proofErr w:type="spellStart"/>
            <w:r w:rsidRPr="009C2A6C">
              <w:t>order_id</w:t>
            </w:r>
            <w:proofErr w:type="spellEnd"/>
            <w:r w:rsidRPr="009C2A6C">
              <w:t>)</w:t>
            </w:r>
          </w:p>
        </w:tc>
        <w:tc>
          <w:tcPr>
            <w:tcW w:w="0" w:type="auto"/>
            <w:hideMark/>
          </w:tcPr>
          <w:p w14:paraId="0E636B58" w14:textId="77777777" w:rsidR="009C2A6C" w:rsidRPr="009C2A6C" w:rsidRDefault="009C2A6C" w:rsidP="009C2A6C">
            <w:pPr>
              <w:spacing w:after="160" w:line="259" w:lineRule="auto"/>
            </w:pPr>
            <w:r w:rsidRPr="009C2A6C">
              <w:t>Reference to the order</w:t>
            </w:r>
          </w:p>
        </w:tc>
      </w:tr>
      <w:tr w:rsidR="009C2A6C" w:rsidRPr="009C2A6C" w14:paraId="52892AF7" w14:textId="77777777" w:rsidTr="009C2A6C">
        <w:tc>
          <w:tcPr>
            <w:tcW w:w="0" w:type="auto"/>
            <w:hideMark/>
          </w:tcPr>
          <w:p w14:paraId="5142ACB9" w14:textId="77777777" w:rsidR="009C2A6C" w:rsidRPr="009C2A6C" w:rsidRDefault="009C2A6C" w:rsidP="009C2A6C">
            <w:pPr>
              <w:spacing w:after="160" w:line="259" w:lineRule="auto"/>
            </w:pPr>
            <w:proofErr w:type="spellStart"/>
            <w:r w:rsidRPr="009C2A6C">
              <w:t>invoice_date</w:t>
            </w:r>
            <w:proofErr w:type="spellEnd"/>
          </w:p>
        </w:tc>
        <w:tc>
          <w:tcPr>
            <w:tcW w:w="0" w:type="auto"/>
            <w:hideMark/>
          </w:tcPr>
          <w:p w14:paraId="05E9283A" w14:textId="77777777" w:rsidR="009C2A6C" w:rsidRPr="009C2A6C" w:rsidRDefault="009C2A6C" w:rsidP="009C2A6C">
            <w:pPr>
              <w:spacing w:after="160" w:line="259" w:lineRule="auto"/>
            </w:pPr>
            <w:r w:rsidRPr="009C2A6C">
              <w:t>DATE</w:t>
            </w:r>
          </w:p>
        </w:tc>
        <w:tc>
          <w:tcPr>
            <w:tcW w:w="0" w:type="auto"/>
            <w:hideMark/>
          </w:tcPr>
          <w:p w14:paraId="5CB8E594" w14:textId="77777777" w:rsidR="009C2A6C" w:rsidRPr="009C2A6C" w:rsidRDefault="009C2A6C" w:rsidP="009C2A6C">
            <w:pPr>
              <w:spacing w:after="160" w:line="259" w:lineRule="auto"/>
            </w:pPr>
          </w:p>
        </w:tc>
        <w:tc>
          <w:tcPr>
            <w:tcW w:w="0" w:type="auto"/>
            <w:hideMark/>
          </w:tcPr>
          <w:p w14:paraId="3C4C348F" w14:textId="77777777" w:rsidR="009C2A6C" w:rsidRPr="009C2A6C" w:rsidRDefault="009C2A6C" w:rsidP="009C2A6C">
            <w:pPr>
              <w:spacing w:after="160" w:line="259" w:lineRule="auto"/>
            </w:pPr>
            <w:r w:rsidRPr="009C2A6C">
              <w:t>Date when the invoice was created</w:t>
            </w:r>
          </w:p>
        </w:tc>
      </w:tr>
      <w:tr w:rsidR="009C2A6C" w:rsidRPr="009C2A6C" w14:paraId="4FF5CAD3" w14:textId="77777777" w:rsidTr="009C2A6C">
        <w:tc>
          <w:tcPr>
            <w:tcW w:w="0" w:type="auto"/>
            <w:hideMark/>
          </w:tcPr>
          <w:p w14:paraId="73421779" w14:textId="77777777" w:rsidR="009C2A6C" w:rsidRPr="009C2A6C" w:rsidRDefault="009C2A6C" w:rsidP="009C2A6C">
            <w:pPr>
              <w:spacing w:after="160" w:line="259" w:lineRule="auto"/>
            </w:pPr>
            <w:proofErr w:type="spellStart"/>
            <w:r w:rsidRPr="009C2A6C">
              <w:t>total_amount</w:t>
            </w:r>
            <w:proofErr w:type="spellEnd"/>
          </w:p>
        </w:tc>
        <w:tc>
          <w:tcPr>
            <w:tcW w:w="0" w:type="auto"/>
            <w:hideMark/>
          </w:tcPr>
          <w:p w14:paraId="498B83AE" w14:textId="77777777" w:rsidR="009C2A6C" w:rsidRPr="009C2A6C" w:rsidRDefault="009C2A6C" w:rsidP="009C2A6C">
            <w:pPr>
              <w:spacing w:after="160" w:line="259" w:lineRule="auto"/>
            </w:pPr>
            <w:proofErr w:type="gramStart"/>
            <w:r w:rsidRPr="009C2A6C">
              <w:t>DECIMAL(</w:t>
            </w:r>
            <w:proofErr w:type="gramEnd"/>
            <w:r w:rsidRPr="009C2A6C">
              <w:t>10,2)</w:t>
            </w:r>
          </w:p>
        </w:tc>
        <w:tc>
          <w:tcPr>
            <w:tcW w:w="0" w:type="auto"/>
            <w:hideMark/>
          </w:tcPr>
          <w:p w14:paraId="08477478" w14:textId="77777777" w:rsidR="009C2A6C" w:rsidRPr="009C2A6C" w:rsidRDefault="009C2A6C" w:rsidP="009C2A6C">
            <w:pPr>
              <w:spacing w:after="160" w:line="259" w:lineRule="auto"/>
            </w:pPr>
            <w:r w:rsidRPr="009C2A6C">
              <w:t>NOT NULL</w:t>
            </w:r>
          </w:p>
        </w:tc>
        <w:tc>
          <w:tcPr>
            <w:tcW w:w="0" w:type="auto"/>
            <w:hideMark/>
          </w:tcPr>
          <w:p w14:paraId="384BD34C" w14:textId="77777777" w:rsidR="009C2A6C" w:rsidRPr="009C2A6C" w:rsidRDefault="009C2A6C" w:rsidP="009C2A6C">
            <w:pPr>
              <w:spacing w:after="160" w:line="259" w:lineRule="auto"/>
            </w:pPr>
            <w:r w:rsidRPr="009C2A6C">
              <w:t>Total amount on the invoice</w:t>
            </w:r>
          </w:p>
        </w:tc>
      </w:tr>
    </w:tbl>
    <w:p w14:paraId="2372CDAE" w14:textId="77777777" w:rsidR="009C2A6C" w:rsidRPr="009C2A6C" w:rsidRDefault="00000000" w:rsidP="009C2A6C">
      <w:r>
        <w:pict w14:anchorId="02C16EEB">
          <v:rect id="_x0000_i1057" style="width:0;height:1.5pt" o:hralign="center" o:hrstd="t" o:hr="t" fillcolor="#a0a0a0" stroked="f"/>
        </w:pict>
      </w:r>
    </w:p>
    <w:p w14:paraId="06495B90" w14:textId="77777777" w:rsidR="009C2A6C" w:rsidRPr="009C2A6C" w:rsidRDefault="009C2A6C" w:rsidP="009C2A6C">
      <w:pPr>
        <w:rPr>
          <w:b/>
          <w:bCs/>
        </w:rPr>
      </w:pPr>
      <w:r w:rsidRPr="009C2A6C">
        <w:rPr>
          <w:b/>
          <w:bCs/>
        </w:rPr>
        <w:t>11. Shipment Table</w:t>
      </w:r>
    </w:p>
    <w:tbl>
      <w:tblPr>
        <w:tblStyle w:val="TableGrid"/>
        <w:tblW w:w="0" w:type="auto"/>
        <w:tblLook w:val="04A0" w:firstRow="1" w:lastRow="0" w:firstColumn="1" w:lastColumn="0" w:noHBand="0" w:noVBand="1"/>
      </w:tblPr>
      <w:tblGrid>
        <w:gridCol w:w="1820"/>
        <w:gridCol w:w="1650"/>
        <w:gridCol w:w="3289"/>
        <w:gridCol w:w="3863"/>
      </w:tblGrid>
      <w:tr w:rsidR="009C2A6C" w:rsidRPr="009C2A6C" w14:paraId="282A6424" w14:textId="77777777" w:rsidTr="009C2A6C">
        <w:tc>
          <w:tcPr>
            <w:tcW w:w="0" w:type="auto"/>
            <w:hideMark/>
          </w:tcPr>
          <w:p w14:paraId="474A6480" w14:textId="77777777" w:rsidR="009C2A6C" w:rsidRPr="009C2A6C" w:rsidRDefault="009C2A6C" w:rsidP="009C2A6C">
            <w:pPr>
              <w:spacing w:after="160" w:line="259" w:lineRule="auto"/>
              <w:rPr>
                <w:b/>
                <w:bCs/>
              </w:rPr>
            </w:pPr>
            <w:r w:rsidRPr="009C2A6C">
              <w:rPr>
                <w:b/>
                <w:bCs/>
              </w:rPr>
              <w:t>Column Name</w:t>
            </w:r>
          </w:p>
        </w:tc>
        <w:tc>
          <w:tcPr>
            <w:tcW w:w="0" w:type="auto"/>
            <w:hideMark/>
          </w:tcPr>
          <w:p w14:paraId="0BFE5D64" w14:textId="77777777" w:rsidR="009C2A6C" w:rsidRPr="009C2A6C" w:rsidRDefault="009C2A6C" w:rsidP="009C2A6C">
            <w:pPr>
              <w:spacing w:after="160" w:line="259" w:lineRule="auto"/>
              <w:rPr>
                <w:b/>
                <w:bCs/>
              </w:rPr>
            </w:pPr>
            <w:r w:rsidRPr="009C2A6C">
              <w:rPr>
                <w:b/>
                <w:bCs/>
              </w:rPr>
              <w:t>Data Type</w:t>
            </w:r>
          </w:p>
        </w:tc>
        <w:tc>
          <w:tcPr>
            <w:tcW w:w="0" w:type="auto"/>
            <w:hideMark/>
          </w:tcPr>
          <w:p w14:paraId="38518578" w14:textId="77777777" w:rsidR="009C2A6C" w:rsidRPr="009C2A6C" w:rsidRDefault="009C2A6C" w:rsidP="009C2A6C">
            <w:pPr>
              <w:spacing w:after="160" w:line="259" w:lineRule="auto"/>
              <w:rPr>
                <w:b/>
                <w:bCs/>
              </w:rPr>
            </w:pPr>
            <w:r w:rsidRPr="009C2A6C">
              <w:rPr>
                <w:b/>
                <w:bCs/>
              </w:rPr>
              <w:t>Constraints</w:t>
            </w:r>
          </w:p>
        </w:tc>
        <w:tc>
          <w:tcPr>
            <w:tcW w:w="0" w:type="auto"/>
            <w:hideMark/>
          </w:tcPr>
          <w:p w14:paraId="2A7A12A7" w14:textId="77777777" w:rsidR="009C2A6C" w:rsidRPr="009C2A6C" w:rsidRDefault="009C2A6C" w:rsidP="009C2A6C">
            <w:pPr>
              <w:spacing w:after="160" w:line="259" w:lineRule="auto"/>
              <w:rPr>
                <w:b/>
                <w:bCs/>
              </w:rPr>
            </w:pPr>
            <w:r w:rsidRPr="009C2A6C">
              <w:rPr>
                <w:b/>
                <w:bCs/>
              </w:rPr>
              <w:t>Description</w:t>
            </w:r>
          </w:p>
        </w:tc>
      </w:tr>
      <w:tr w:rsidR="009C2A6C" w:rsidRPr="009C2A6C" w14:paraId="0F3FD050" w14:textId="77777777" w:rsidTr="009C2A6C">
        <w:tc>
          <w:tcPr>
            <w:tcW w:w="0" w:type="auto"/>
            <w:hideMark/>
          </w:tcPr>
          <w:p w14:paraId="7D5079E3" w14:textId="77777777" w:rsidR="009C2A6C" w:rsidRPr="009C2A6C" w:rsidRDefault="009C2A6C" w:rsidP="009C2A6C">
            <w:pPr>
              <w:spacing w:after="160" w:line="259" w:lineRule="auto"/>
            </w:pPr>
            <w:proofErr w:type="spellStart"/>
            <w:r w:rsidRPr="009C2A6C">
              <w:t>shipment_id</w:t>
            </w:r>
            <w:proofErr w:type="spellEnd"/>
          </w:p>
        </w:tc>
        <w:tc>
          <w:tcPr>
            <w:tcW w:w="0" w:type="auto"/>
            <w:hideMark/>
          </w:tcPr>
          <w:p w14:paraId="1360FE3E" w14:textId="77777777" w:rsidR="009C2A6C" w:rsidRPr="009C2A6C" w:rsidRDefault="009C2A6C" w:rsidP="009C2A6C">
            <w:pPr>
              <w:spacing w:after="160" w:line="259" w:lineRule="auto"/>
            </w:pPr>
            <w:r w:rsidRPr="009C2A6C">
              <w:t>INT</w:t>
            </w:r>
          </w:p>
        </w:tc>
        <w:tc>
          <w:tcPr>
            <w:tcW w:w="0" w:type="auto"/>
            <w:hideMark/>
          </w:tcPr>
          <w:p w14:paraId="0B063EE8" w14:textId="77777777" w:rsidR="009C2A6C" w:rsidRPr="009C2A6C" w:rsidRDefault="009C2A6C" w:rsidP="009C2A6C">
            <w:pPr>
              <w:spacing w:after="160" w:line="259" w:lineRule="auto"/>
            </w:pPr>
            <w:r w:rsidRPr="009C2A6C">
              <w:t>PRIMARY KEY, AUTO_INCREMENT</w:t>
            </w:r>
          </w:p>
        </w:tc>
        <w:tc>
          <w:tcPr>
            <w:tcW w:w="0" w:type="auto"/>
            <w:hideMark/>
          </w:tcPr>
          <w:p w14:paraId="09A80E78" w14:textId="77777777" w:rsidR="009C2A6C" w:rsidRPr="009C2A6C" w:rsidRDefault="009C2A6C" w:rsidP="009C2A6C">
            <w:pPr>
              <w:spacing w:after="160" w:line="259" w:lineRule="auto"/>
            </w:pPr>
            <w:r w:rsidRPr="009C2A6C">
              <w:t>Unique ID for the shipment</w:t>
            </w:r>
          </w:p>
        </w:tc>
      </w:tr>
      <w:tr w:rsidR="009C2A6C" w:rsidRPr="009C2A6C" w14:paraId="4045D2A3" w14:textId="77777777" w:rsidTr="009C2A6C">
        <w:tc>
          <w:tcPr>
            <w:tcW w:w="0" w:type="auto"/>
            <w:hideMark/>
          </w:tcPr>
          <w:p w14:paraId="1E2741D0" w14:textId="77777777" w:rsidR="009C2A6C" w:rsidRPr="009C2A6C" w:rsidRDefault="009C2A6C" w:rsidP="009C2A6C">
            <w:pPr>
              <w:spacing w:after="160" w:line="259" w:lineRule="auto"/>
            </w:pPr>
            <w:proofErr w:type="spellStart"/>
            <w:r w:rsidRPr="009C2A6C">
              <w:t>order_id</w:t>
            </w:r>
            <w:proofErr w:type="spellEnd"/>
          </w:p>
        </w:tc>
        <w:tc>
          <w:tcPr>
            <w:tcW w:w="0" w:type="auto"/>
            <w:hideMark/>
          </w:tcPr>
          <w:p w14:paraId="63149D9B" w14:textId="77777777" w:rsidR="009C2A6C" w:rsidRPr="009C2A6C" w:rsidRDefault="009C2A6C" w:rsidP="009C2A6C">
            <w:pPr>
              <w:spacing w:after="160" w:line="259" w:lineRule="auto"/>
            </w:pPr>
            <w:r w:rsidRPr="009C2A6C">
              <w:t>INT</w:t>
            </w:r>
          </w:p>
        </w:tc>
        <w:tc>
          <w:tcPr>
            <w:tcW w:w="0" w:type="auto"/>
            <w:hideMark/>
          </w:tcPr>
          <w:p w14:paraId="28EF235E" w14:textId="77777777" w:rsidR="009C2A6C" w:rsidRPr="009C2A6C" w:rsidRDefault="009C2A6C" w:rsidP="009C2A6C">
            <w:pPr>
              <w:spacing w:after="160" w:line="259" w:lineRule="auto"/>
            </w:pPr>
            <w:r w:rsidRPr="009C2A6C">
              <w:t>FOREIGN KEY (</w:t>
            </w:r>
            <w:proofErr w:type="spellStart"/>
            <w:r w:rsidRPr="009C2A6C">
              <w:t>order_id</w:t>
            </w:r>
            <w:proofErr w:type="spellEnd"/>
            <w:r w:rsidRPr="009C2A6C">
              <w:t>)</w:t>
            </w:r>
          </w:p>
        </w:tc>
        <w:tc>
          <w:tcPr>
            <w:tcW w:w="0" w:type="auto"/>
            <w:hideMark/>
          </w:tcPr>
          <w:p w14:paraId="792CA1BD" w14:textId="77777777" w:rsidR="009C2A6C" w:rsidRPr="009C2A6C" w:rsidRDefault="009C2A6C" w:rsidP="009C2A6C">
            <w:pPr>
              <w:spacing w:after="160" w:line="259" w:lineRule="auto"/>
            </w:pPr>
            <w:r w:rsidRPr="009C2A6C">
              <w:t>Reference to the order</w:t>
            </w:r>
          </w:p>
        </w:tc>
      </w:tr>
      <w:tr w:rsidR="009C2A6C" w:rsidRPr="009C2A6C" w14:paraId="7EA15C23" w14:textId="77777777" w:rsidTr="009C2A6C">
        <w:tc>
          <w:tcPr>
            <w:tcW w:w="0" w:type="auto"/>
            <w:hideMark/>
          </w:tcPr>
          <w:p w14:paraId="51AE7E2C" w14:textId="77777777" w:rsidR="009C2A6C" w:rsidRPr="009C2A6C" w:rsidRDefault="009C2A6C" w:rsidP="009C2A6C">
            <w:pPr>
              <w:spacing w:after="160" w:line="259" w:lineRule="auto"/>
            </w:pPr>
            <w:proofErr w:type="spellStart"/>
            <w:r w:rsidRPr="009C2A6C">
              <w:t>tracking_number</w:t>
            </w:r>
            <w:proofErr w:type="spellEnd"/>
          </w:p>
        </w:tc>
        <w:tc>
          <w:tcPr>
            <w:tcW w:w="0" w:type="auto"/>
            <w:hideMark/>
          </w:tcPr>
          <w:p w14:paraId="2E2B3859" w14:textId="77777777" w:rsidR="009C2A6C" w:rsidRPr="009C2A6C" w:rsidRDefault="009C2A6C" w:rsidP="009C2A6C">
            <w:pPr>
              <w:spacing w:after="160" w:line="259" w:lineRule="auto"/>
            </w:pPr>
            <w:proofErr w:type="gramStart"/>
            <w:r w:rsidRPr="009C2A6C">
              <w:t>VARCHAR(</w:t>
            </w:r>
            <w:proofErr w:type="gramEnd"/>
            <w:r w:rsidRPr="009C2A6C">
              <w:t>255)</w:t>
            </w:r>
          </w:p>
        </w:tc>
        <w:tc>
          <w:tcPr>
            <w:tcW w:w="0" w:type="auto"/>
            <w:hideMark/>
          </w:tcPr>
          <w:p w14:paraId="4B1D8A6B" w14:textId="77777777" w:rsidR="009C2A6C" w:rsidRPr="009C2A6C" w:rsidRDefault="009C2A6C" w:rsidP="009C2A6C">
            <w:pPr>
              <w:spacing w:after="160" w:line="259" w:lineRule="auto"/>
            </w:pPr>
          </w:p>
        </w:tc>
        <w:tc>
          <w:tcPr>
            <w:tcW w:w="0" w:type="auto"/>
            <w:hideMark/>
          </w:tcPr>
          <w:p w14:paraId="47540DC7" w14:textId="77777777" w:rsidR="009C2A6C" w:rsidRPr="009C2A6C" w:rsidRDefault="009C2A6C" w:rsidP="009C2A6C">
            <w:pPr>
              <w:spacing w:after="160" w:line="259" w:lineRule="auto"/>
            </w:pPr>
            <w:r w:rsidRPr="009C2A6C">
              <w:t>Shipment tracking number</w:t>
            </w:r>
          </w:p>
        </w:tc>
      </w:tr>
      <w:tr w:rsidR="009C2A6C" w:rsidRPr="009C2A6C" w14:paraId="14D0D11E" w14:textId="77777777" w:rsidTr="009C2A6C">
        <w:tc>
          <w:tcPr>
            <w:tcW w:w="0" w:type="auto"/>
            <w:hideMark/>
          </w:tcPr>
          <w:p w14:paraId="0F58AA8C" w14:textId="77777777" w:rsidR="009C2A6C" w:rsidRPr="009C2A6C" w:rsidRDefault="009C2A6C" w:rsidP="009C2A6C">
            <w:pPr>
              <w:spacing w:after="160" w:line="259" w:lineRule="auto"/>
            </w:pPr>
            <w:proofErr w:type="spellStart"/>
            <w:r w:rsidRPr="009C2A6C">
              <w:t>shipment_status</w:t>
            </w:r>
            <w:proofErr w:type="spellEnd"/>
          </w:p>
        </w:tc>
        <w:tc>
          <w:tcPr>
            <w:tcW w:w="0" w:type="auto"/>
            <w:hideMark/>
          </w:tcPr>
          <w:p w14:paraId="57936BD7" w14:textId="77777777" w:rsidR="009C2A6C" w:rsidRPr="009C2A6C" w:rsidRDefault="009C2A6C" w:rsidP="009C2A6C">
            <w:pPr>
              <w:spacing w:after="160" w:line="259" w:lineRule="auto"/>
            </w:pPr>
            <w:proofErr w:type="gramStart"/>
            <w:r w:rsidRPr="009C2A6C">
              <w:t>VARCHAR(</w:t>
            </w:r>
            <w:proofErr w:type="gramEnd"/>
            <w:r w:rsidRPr="009C2A6C">
              <w:t>50)</w:t>
            </w:r>
          </w:p>
        </w:tc>
        <w:tc>
          <w:tcPr>
            <w:tcW w:w="0" w:type="auto"/>
            <w:hideMark/>
          </w:tcPr>
          <w:p w14:paraId="4D9CECAC" w14:textId="77777777" w:rsidR="009C2A6C" w:rsidRPr="009C2A6C" w:rsidRDefault="009C2A6C" w:rsidP="009C2A6C">
            <w:pPr>
              <w:spacing w:after="160" w:line="259" w:lineRule="auto"/>
            </w:pPr>
          </w:p>
        </w:tc>
        <w:tc>
          <w:tcPr>
            <w:tcW w:w="0" w:type="auto"/>
            <w:hideMark/>
          </w:tcPr>
          <w:p w14:paraId="18306CF6" w14:textId="77777777" w:rsidR="009C2A6C" w:rsidRPr="009C2A6C" w:rsidRDefault="009C2A6C" w:rsidP="009C2A6C">
            <w:pPr>
              <w:spacing w:after="160" w:line="259" w:lineRule="auto"/>
            </w:pPr>
            <w:proofErr w:type="gramStart"/>
            <w:r w:rsidRPr="009C2A6C">
              <w:t>Current status</w:t>
            </w:r>
            <w:proofErr w:type="gramEnd"/>
            <w:r w:rsidRPr="009C2A6C">
              <w:t xml:space="preserve"> of the shipment</w:t>
            </w:r>
          </w:p>
        </w:tc>
      </w:tr>
      <w:tr w:rsidR="009C2A6C" w:rsidRPr="009C2A6C" w14:paraId="2AAFFE83" w14:textId="77777777" w:rsidTr="009C2A6C">
        <w:tc>
          <w:tcPr>
            <w:tcW w:w="0" w:type="auto"/>
            <w:hideMark/>
          </w:tcPr>
          <w:p w14:paraId="29F324C5" w14:textId="77777777" w:rsidR="009C2A6C" w:rsidRPr="009C2A6C" w:rsidRDefault="009C2A6C" w:rsidP="009C2A6C">
            <w:pPr>
              <w:spacing w:after="160" w:line="259" w:lineRule="auto"/>
            </w:pPr>
            <w:proofErr w:type="spellStart"/>
            <w:r w:rsidRPr="009C2A6C">
              <w:t>shipment_date</w:t>
            </w:r>
            <w:proofErr w:type="spellEnd"/>
          </w:p>
        </w:tc>
        <w:tc>
          <w:tcPr>
            <w:tcW w:w="0" w:type="auto"/>
            <w:hideMark/>
          </w:tcPr>
          <w:p w14:paraId="6FD66E3C" w14:textId="77777777" w:rsidR="009C2A6C" w:rsidRPr="009C2A6C" w:rsidRDefault="009C2A6C" w:rsidP="009C2A6C">
            <w:pPr>
              <w:spacing w:after="160" w:line="259" w:lineRule="auto"/>
            </w:pPr>
            <w:r w:rsidRPr="009C2A6C">
              <w:t>DATE</w:t>
            </w:r>
          </w:p>
        </w:tc>
        <w:tc>
          <w:tcPr>
            <w:tcW w:w="0" w:type="auto"/>
            <w:hideMark/>
          </w:tcPr>
          <w:p w14:paraId="104FD761" w14:textId="77777777" w:rsidR="009C2A6C" w:rsidRPr="009C2A6C" w:rsidRDefault="009C2A6C" w:rsidP="009C2A6C">
            <w:pPr>
              <w:spacing w:after="160" w:line="259" w:lineRule="auto"/>
            </w:pPr>
          </w:p>
        </w:tc>
        <w:tc>
          <w:tcPr>
            <w:tcW w:w="0" w:type="auto"/>
            <w:hideMark/>
          </w:tcPr>
          <w:p w14:paraId="62066726" w14:textId="77777777" w:rsidR="009C2A6C" w:rsidRPr="009C2A6C" w:rsidRDefault="009C2A6C" w:rsidP="009C2A6C">
            <w:pPr>
              <w:spacing w:after="160" w:line="259" w:lineRule="auto"/>
            </w:pPr>
            <w:r w:rsidRPr="009C2A6C">
              <w:t>Date when the shipment was dispatched</w:t>
            </w:r>
          </w:p>
        </w:tc>
      </w:tr>
    </w:tbl>
    <w:p w14:paraId="3CC3BC09" w14:textId="77777777" w:rsidR="009C2A6C" w:rsidRPr="009C2A6C" w:rsidRDefault="00000000" w:rsidP="009C2A6C">
      <w:r>
        <w:pict w14:anchorId="51C8E5A4">
          <v:rect id="_x0000_i1058" style="width:0;height:1.5pt" o:hralign="center" o:hrstd="t" o:hr="t" fillcolor="#a0a0a0" stroked="f"/>
        </w:pict>
      </w:r>
    </w:p>
    <w:p w14:paraId="3C1173F2" w14:textId="77777777" w:rsidR="009C2A6C" w:rsidRPr="009C2A6C" w:rsidRDefault="009C2A6C" w:rsidP="009C2A6C">
      <w:pPr>
        <w:rPr>
          <w:b/>
          <w:bCs/>
        </w:rPr>
      </w:pPr>
      <w:r w:rsidRPr="009C2A6C">
        <w:rPr>
          <w:b/>
          <w:bCs/>
        </w:rPr>
        <w:t>12. Category Table</w:t>
      </w:r>
    </w:p>
    <w:tbl>
      <w:tblPr>
        <w:tblStyle w:val="TableGrid"/>
        <w:tblW w:w="0" w:type="auto"/>
        <w:tblLook w:val="04A0" w:firstRow="1" w:lastRow="0" w:firstColumn="1" w:lastColumn="0" w:noHBand="0" w:noVBand="1"/>
      </w:tblPr>
      <w:tblGrid>
        <w:gridCol w:w="1657"/>
        <w:gridCol w:w="1650"/>
        <w:gridCol w:w="3392"/>
        <w:gridCol w:w="2766"/>
      </w:tblGrid>
      <w:tr w:rsidR="009C2A6C" w:rsidRPr="009C2A6C" w14:paraId="306A40DE" w14:textId="77777777" w:rsidTr="009C2A6C">
        <w:tc>
          <w:tcPr>
            <w:tcW w:w="0" w:type="auto"/>
            <w:hideMark/>
          </w:tcPr>
          <w:p w14:paraId="0499DA1E" w14:textId="77777777" w:rsidR="009C2A6C" w:rsidRPr="009C2A6C" w:rsidRDefault="009C2A6C" w:rsidP="009C2A6C">
            <w:pPr>
              <w:spacing w:after="160" w:line="259" w:lineRule="auto"/>
              <w:rPr>
                <w:b/>
                <w:bCs/>
              </w:rPr>
            </w:pPr>
            <w:r w:rsidRPr="009C2A6C">
              <w:rPr>
                <w:b/>
                <w:bCs/>
              </w:rPr>
              <w:lastRenderedPageBreak/>
              <w:t>Column Name</w:t>
            </w:r>
          </w:p>
        </w:tc>
        <w:tc>
          <w:tcPr>
            <w:tcW w:w="0" w:type="auto"/>
            <w:hideMark/>
          </w:tcPr>
          <w:p w14:paraId="1D516427" w14:textId="77777777" w:rsidR="009C2A6C" w:rsidRPr="009C2A6C" w:rsidRDefault="009C2A6C" w:rsidP="009C2A6C">
            <w:pPr>
              <w:spacing w:after="160" w:line="259" w:lineRule="auto"/>
              <w:rPr>
                <w:b/>
                <w:bCs/>
              </w:rPr>
            </w:pPr>
            <w:r w:rsidRPr="009C2A6C">
              <w:rPr>
                <w:b/>
                <w:bCs/>
              </w:rPr>
              <w:t>Data Type</w:t>
            </w:r>
          </w:p>
        </w:tc>
        <w:tc>
          <w:tcPr>
            <w:tcW w:w="0" w:type="auto"/>
            <w:hideMark/>
          </w:tcPr>
          <w:p w14:paraId="567BE8EF" w14:textId="77777777" w:rsidR="009C2A6C" w:rsidRPr="009C2A6C" w:rsidRDefault="009C2A6C" w:rsidP="009C2A6C">
            <w:pPr>
              <w:spacing w:after="160" w:line="259" w:lineRule="auto"/>
              <w:rPr>
                <w:b/>
                <w:bCs/>
              </w:rPr>
            </w:pPr>
            <w:r w:rsidRPr="009C2A6C">
              <w:rPr>
                <w:b/>
                <w:bCs/>
              </w:rPr>
              <w:t>Constraints</w:t>
            </w:r>
          </w:p>
        </w:tc>
        <w:tc>
          <w:tcPr>
            <w:tcW w:w="0" w:type="auto"/>
            <w:hideMark/>
          </w:tcPr>
          <w:p w14:paraId="6AA3FE93" w14:textId="77777777" w:rsidR="009C2A6C" w:rsidRPr="009C2A6C" w:rsidRDefault="009C2A6C" w:rsidP="009C2A6C">
            <w:pPr>
              <w:spacing w:after="160" w:line="259" w:lineRule="auto"/>
              <w:rPr>
                <w:b/>
                <w:bCs/>
              </w:rPr>
            </w:pPr>
            <w:r w:rsidRPr="009C2A6C">
              <w:rPr>
                <w:b/>
                <w:bCs/>
              </w:rPr>
              <w:t>Description</w:t>
            </w:r>
          </w:p>
        </w:tc>
      </w:tr>
      <w:tr w:rsidR="009C2A6C" w:rsidRPr="009C2A6C" w14:paraId="357B9D4C" w14:textId="77777777" w:rsidTr="009C2A6C">
        <w:tc>
          <w:tcPr>
            <w:tcW w:w="0" w:type="auto"/>
            <w:hideMark/>
          </w:tcPr>
          <w:p w14:paraId="77475AF6" w14:textId="77777777" w:rsidR="009C2A6C" w:rsidRPr="009C2A6C" w:rsidRDefault="009C2A6C" w:rsidP="009C2A6C">
            <w:pPr>
              <w:spacing w:after="160" w:line="259" w:lineRule="auto"/>
            </w:pPr>
            <w:proofErr w:type="spellStart"/>
            <w:r w:rsidRPr="009C2A6C">
              <w:t>category_id</w:t>
            </w:r>
            <w:proofErr w:type="spellEnd"/>
          </w:p>
        </w:tc>
        <w:tc>
          <w:tcPr>
            <w:tcW w:w="0" w:type="auto"/>
            <w:hideMark/>
          </w:tcPr>
          <w:p w14:paraId="0779992A" w14:textId="77777777" w:rsidR="009C2A6C" w:rsidRPr="009C2A6C" w:rsidRDefault="009C2A6C" w:rsidP="009C2A6C">
            <w:pPr>
              <w:spacing w:after="160" w:line="259" w:lineRule="auto"/>
            </w:pPr>
            <w:r w:rsidRPr="009C2A6C">
              <w:t>INT</w:t>
            </w:r>
          </w:p>
        </w:tc>
        <w:tc>
          <w:tcPr>
            <w:tcW w:w="0" w:type="auto"/>
            <w:hideMark/>
          </w:tcPr>
          <w:p w14:paraId="5EF5953B" w14:textId="77777777" w:rsidR="009C2A6C" w:rsidRPr="009C2A6C" w:rsidRDefault="009C2A6C" w:rsidP="009C2A6C">
            <w:pPr>
              <w:spacing w:after="160" w:line="259" w:lineRule="auto"/>
            </w:pPr>
            <w:r w:rsidRPr="009C2A6C">
              <w:t>PRIMARY KEY, AUTO_INCREMENT</w:t>
            </w:r>
          </w:p>
        </w:tc>
        <w:tc>
          <w:tcPr>
            <w:tcW w:w="0" w:type="auto"/>
            <w:hideMark/>
          </w:tcPr>
          <w:p w14:paraId="0E6AE263" w14:textId="77777777" w:rsidR="009C2A6C" w:rsidRPr="009C2A6C" w:rsidRDefault="009C2A6C" w:rsidP="009C2A6C">
            <w:pPr>
              <w:spacing w:after="160" w:line="259" w:lineRule="auto"/>
            </w:pPr>
            <w:r w:rsidRPr="009C2A6C">
              <w:t>Unique ID for the category</w:t>
            </w:r>
          </w:p>
        </w:tc>
      </w:tr>
      <w:tr w:rsidR="009C2A6C" w:rsidRPr="009C2A6C" w14:paraId="43EB921B" w14:textId="77777777" w:rsidTr="009C2A6C">
        <w:tc>
          <w:tcPr>
            <w:tcW w:w="0" w:type="auto"/>
            <w:hideMark/>
          </w:tcPr>
          <w:p w14:paraId="624E4253" w14:textId="77777777" w:rsidR="009C2A6C" w:rsidRPr="009C2A6C" w:rsidRDefault="009C2A6C" w:rsidP="009C2A6C">
            <w:pPr>
              <w:spacing w:after="160" w:line="259" w:lineRule="auto"/>
            </w:pPr>
            <w:r w:rsidRPr="009C2A6C">
              <w:t>name</w:t>
            </w:r>
          </w:p>
        </w:tc>
        <w:tc>
          <w:tcPr>
            <w:tcW w:w="0" w:type="auto"/>
            <w:hideMark/>
          </w:tcPr>
          <w:p w14:paraId="6F53628F" w14:textId="77777777" w:rsidR="009C2A6C" w:rsidRPr="009C2A6C" w:rsidRDefault="009C2A6C" w:rsidP="009C2A6C">
            <w:pPr>
              <w:spacing w:after="160" w:line="259" w:lineRule="auto"/>
            </w:pPr>
            <w:proofErr w:type="gramStart"/>
            <w:r w:rsidRPr="009C2A6C">
              <w:t>VARCHAR(</w:t>
            </w:r>
            <w:proofErr w:type="gramEnd"/>
            <w:r w:rsidRPr="009C2A6C">
              <w:t>255)</w:t>
            </w:r>
          </w:p>
        </w:tc>
        <w:tc>
          <w:tcPr>
            <w:tcW w:w="0" w:type="auto"/>
            <w:hideMark/>
          </w:tcPr>
          <w:p w14:paraId="6CF9042E" w14:textId="77777777" w:rsidR="009C2A6C" w:rsidRPr="009C2A6C" w:rsidRDefault="009C2A6C" w:rsidP="009C2A6C">
            <w:pPr>
              <w:spacing w:after="160" w:line="259" w:lineRule="auto"/>
            </w:pPr>
            <w:r w:rsidRPr="009C2A6C">
              <w:t>NOT NULL</w:t>
            </w:r>
          </w:p>
        </w:tc>
        <w:tc>
          <w:tcPr>
            <w:tcW w:w="0" w:type="auto"/>
            <w:hideMark/>
          </w:tcPr>
          <w:p w14:paraId="282238D9" w14:textId="77777777" w:rsidR="009C2A6C" w:rsidRPr="009C2A6C" w:rsidRDefault="009C2A6C" w:rsidP="009C2A6C">
            <w:pPr>
              <w:spacing w:after="160" w:line="259" w:lineRule="auto"/>
            </w:pPr>
            <w:r w:rsidRPr="009C2A6C">
              <w:t>Category name</w:t>
            </w:r>
          </w:p>
        </w:tc>
      </w:tr>
      <w:tr w:rsidR="009C2A6C" w:rsidRPr="009C2A6C" w14:paraId="2AB2D7E6" w14:textId="77777777" w:rsidTr="009C2A6C">
        <w:tc>
          <w:tcPr>
            <w:tcW w:w="0" w:type="auto"/>
            <w:hideMark/>
          </w:tcPr>
          <w:p w14:paraId="3F50F545" w14:textId="77777777" w:rsidR="009C2A6C" w:rsidRPr="009C2A6C" w:rsidRDefault="009C2A6C" w:rsidP="009C2A6C">
            <w:pPr>
              <w:spacing w:after="160" w:line="259" w:lineRule="auto"/>
            </w:pPr>
            <w:r w:rsidRPr="009C2A6C">
              <w:t>description</w:t>
            </w:r>
          </w:p>
        </w:tc>
        <w:tc>
          <w:tcPr>
            <w:tcW w:w="0" w:type="auto"/>
            <w:hideMark/>
          </w:tcPr>
          <w:p w14:paraId="1FDE1B48" w14:textId="77777777" w:rsidR="009C2A6C" w:rsidRPr="009C2A6C" w:rsidRDefault="009C2A6C" w:rsidP="009C2A6C">
            <w:pPr>
              <w:spacing w:after="160" w:line="259" w:lineRule="auto"/>
            </w:pPr>
            <w:r w:rsidRPr="009C2A6C">
              <w:t>TEXT</w:t>
            </w:r>
          </w:p>
        </w:tc>
        <w:tc>
          <w:tcPr>
            <w:tcW w:w="0" w:type="auto"/>
            <w:hideMark/>
          </w:tcPr>
          <w:p w14:paraId="26C94A03" w14:textId="77777777" w:rsidR="009C2A6C" w:rsidRPr="009C2A6C" w:rsidRDefault="009C2A6C" w:rsidP="009C2A6C">
            <w:pPr>
              <w:spacing w:after="160" w:line="259" w:lineRule="auto"/>
            </w:pPr>
          </w:p>
        </w:tc>
        <w:tc>
          <w:tcPr>
            <w:tcW w:w="0" w:type="auto"/>
            <w:hideMark/>
          </w:tcPr>
          <w:p w14:paraId="1329190E" w14:textId="77777777" w:rsidR="009C2A6C" w:rsidRPr="009C2A6C" w:rsidRDefault="009C2A6C" w:rsidP="009C2A6C">
            <w:pPr>
              <w:spacing w:after="160" w:line="259" w:lineRule="auto"/>
            </w:pPr>
            <w:r w:rsidRPr="009C2A6C">
              <w:t>Description of the category</w:t>
            </w:r>
          </w:p>
        </w:tc>
      </w:tr>
    </w:tbl>
    <w:p w14:paraId="2A1153AB" w14:textId="77777777" w:rsidR="009C2A6C" w:rsidRPr="009C2A6C" w:rsidRDefault="00000000" w:rsidP="009C2A6C">
      <w:r>
        <w:pict w14:anchorId="231EAE3B">
          <v:rect id="_x0000_i1059" style="width:0;height:1.5pt" o:hralign="center" o:hrstd="t" o:hr="t" fillcolor="#a0a0a0" stroked="f"/>
        </w:pict>
      </w:r>
    </w:p>
    <w:p w14:paraId="75C39B0A" w14:textId="77777777" w:rsidR="009C2A6C" w:rsidRPr="009C2A6C" w:rsidRDefault="009C2A6C" w:rsidP="009C2A6C">
      <w:pPr>
        <w:rPr>
          <w:b/>
          <w:bCs/>
        </w:rPr>
      </w:pPr>
      <w:r w:rsidRPr="009C2A6C">
        <w:rPr>
          <w:b/>
          <w:bCs/>
        </w:rPr>
        <w:t>13. Delivery Table</w:t>
      </w:r>
    </w:p>
    <w:tbl>
      <w:tblPr>
        <w:tblStyle w:val="TableGrid"/>
        <w:tblW w:w="0" w:type="auto"/>
        <w:tblLook w:val="04A0" w:firstRow="1" w:lastRow="0" w:firstColumn="1" w:lastColumn="0" w:noHBand="0" w:noVBand="1"/>
      </w:tblPr>
      <w:tblGrid>
        <w:gridCol w:w="1657"/>
        <w:gridCol w:w="1532"/>
        <w:gridCol w:w="3392"/>
        <w:gridCol w:w="2718"/>
      </w:tblGrid>
      <w:tr w:rsidR="009C2A6C" w:rsidRPr="009C2A6C" w14:paraId="04E4B53C" w14:textId="77777777" w:rsidTr="009C2A6C">
        <w:tc>
          <w:tcPr>
            <w:tcW w:w="0" w:type="auto"/>
            <w:hideMark/>
          </w:tcPr>
          <w:p w14:paraId="6C1FB941" w14:textId="77777777" w:rsidR="009C2A6C" w:rsidRPr="009C2A6C" w:rsidRDefault="009C2A6C" w:rsidP="009C2A6C">
            <w:pPr>
              <w:spacing w:after="160" w:line="259" w:lineRule="auto"/>
              <w:rPr>
                <w:b/>
                <w:bCs/>
              </w:rPr>
            </w:pPr>
            <w:r w:rsidRPr="009C2A6C">
              <w:rPr>
                <w:b/>
                <w:bCs/>
              </w:rPr>
              <w:t>Column Name</w:t>
            </w:r>
          </w:p>
        </w:tc>
        <w:tc>
          <w:tcPr>
            <w:tcW w:w="0" w:type="auto"/>
            <w:hideMark/>
          </w:tcPr>
          <w:p w14:paraId="1812DEBD" w14:textId="77777777" w:rsidR="009C2A6C" w:rsidRPr="009C2A6C" w:rsidRDefault="009C2A6C" w:rsidP="009C2A6C">
            <w:pPr>
              <w:spacing w:after="160" w:line="259" w:lineRule="auto"/>
              <w:rPr>
                <w:b/>
                <w:bCs/>
              </w:rPr>
            </w:pPr>
            <w:r w:rsidRPr="009C2A6C">
              <w:rPr>
                <w:b/>
                <w:bCs/>
              </w:rPr>
              <w:t>Data Type</w:t>
            </w:r>
          </w:p>
        </w:tc>
        <w:tc>
          <w:tcPr>
            <w:tcW w:w="0" w:type="auto"/>
            <w:hideMark/>
          </w:tcPr>
          <w:p w14:paraId="26F7B055" w14:textId="77777777" w:rsidR="009C2A6C" w:rsidRPr="009C2A6C" w:rsidRDefault="009C2A6C" w:rsidP="009C2A6C">
            <w:pPr>
              <w:spacing w:after="160" w:line="259" w:lineRule="auto"/>
              <w:rPr>
                <w:b/>
                <w:bCs/>
              </w:rPr>
            </w:pPr>
            <w:r w:rsidRPr="009C2A6C">
              <w:rPr>
                <w:b/>
                <w:bCs/>
              </w:rPr>
              <w:t>Constraints</w:t>
            </w:r>
          </w:p>
        </w:tc>
        <w:tc>
          <w:tcPr>
            <w:tcW w:w="0" w:type="auto"/>
            <w:hideMark/>
          </w:tcPr>
          <w:p w14:paraId="07348526" w14:textId="77777777" w:rsidR="009C2A6C" w:rsidRPr="009C2A6C" w:rsidRDefault="009C2A6C" w:rsidP="009C2A6C">
            <w:pPr>
              <w:spacing w:after="160" w:line="259" w:lineRule="auto"/>
              <w:rPr>
                <w:b/>
                <w:bCs/>
              </w:rPr>
            </w:pPr>
            <w:r w:rsidRPr="009C2A6C">
              <w:rPr>
                <w:b/>
                <w:bCs/>
              </w:rPr>
              <w:t>Description</w:t>
            </w:r>
          </w:p>
        </w:tc>
      </w:tr>
      <w:tr w:rsidR="009C2A6C" w:rsidRPr="009C2A6C" w14:paraId="124DECF9" w14:textId="77777777" w:rsidTr="009C2A6C">
        <w:tc>
          <w:tcPr>
            <w:tcW w:w="0" w:type="auto"/>
            <w:hideMark/>
          </w:tcPr>
          <w:p w14:paraId="55097BA3" w14:textId="77777777" w:rsidR="009C2A6C" w:rsidRPr="009C2A6C" w:rsidRDefault="009C2A6C" w:rsidP="009C2A6C">
            <w:pPr>
              <w:spacing w:after="160" w:line="259" w:lineRule="auto"/>
            </w:pPr>
            <w:proofErr w:type="spellStart"/>
            <w:r w:rsidRPr="009C2A6C">
              <w:t>delivery_id</w:t>
            </w:r>
            <w:proofErr w:type="spellEnd"/>
          </w:p>
        </w:tc>
        <w:tc>
          <w:tcPr>
            <w:tcW w:w="0" w:type="auto"/>
            <w:hideMark/>
          </w:tcPr>
          <w:p w14:paraId="67D908EF" w14:textId="77777777" w:rsidR="009C2A6C" w:rsidRPr="009C2A6C" w:rsidRDefault="009C2A6C" w:rsidP="009C2A6C">
            <w:pPr>
              <w:spacing w:after="160" w:line="259" w:lineRule="auto"/>
            </w:pPr>
            <w:r w:rsidRPr="009C2A6C">
              <w:t>INT</w:t>
            </w:r>
          </w:p>
        </w:tc>
        <w:tc>
          <w:tcPr>
            <w:tcW w:w="0" w:type="auto"/>
            <w:hideMark/>
          </w:tcPr>
          <w:p w14:paraId="0C38A82C" w14:textId="77777777" w:rsidR="009C2A6C" w:rsidRPr="009C2A6C" w:rsidRDefault="009C2A6C" w:rsidP="009C2A6C">
            <w:pPr>
              <w:spacing w:after="160" w:line="259" w:lineRule="auto"/>
            </w:pPr>
            <w:r w:rsidRPr="009C2A6C">
              <w:t>PRIMARY KEY, AUTO_INCREMENT</w:t>
            </w:r>
          </w:p>
        </w:tc>
        <w:tc>
          <w:tcPr>
            <w:tcW w:w="0" w:type="auto"/>
            <w:hideMark/>
          </w:tcPr>
          <w:p w14:paraId="7498504F" w14:textId="77777777" w:rsidR="009C2A6C" w:rsidRPr="009C2A6C" w:rsidRDefault="009C2A6C" w:rsidP="009C2A6C">
            <w:pPr>
              <w:spacing w:after="160" w:line="259" w:lineRule="auto"/>
            </w:pPr>
            <w:r w:rsidRPr="009C2A6C">
              <w:t>Unique ID for the delivery</w:t>
            </w:r>
          </w:p>
        </w:tc>
      </w:tr>
      <w:tr w:rsidR="009C2A6C" w:rsidRPr="009C2A6C" w14:paraId="05698849" w14:textId="77777777" w:rsidTr="009C2A6C">
        <w:tc>
          <w:tcPr>
            <w:tcW w:w="0" w:type="auto"/>
            <w:hideMark/>
          </w:tcPr>
          <w:p w14:paraId="5288D31D" w14:textId="77777777" w:rsidR="009C2A6C" w:rsidRPr="009C2A6C" w:rsidRDefault="009C2A6C" w:rsidP="009C2A6C">
            <w:pPr>
              <w:spacing w:after="160" w:line="259" w:lineRule="auto"/>
            </w:pPr>
            <w:proofErr w:type="spellStart"/>
            <w:r w:rsidRPr="009C2A6C">
              <w:t>shipment_id</w:t>
            </w:r>
            <w:proofErr w:type="spellEnd"/>
          </w:p>
        </w:tc>
        <w:tc>
          <w:tcPr>
            <w:tcW w:w="0" w:type="auto"/>
            <w:hideMark/>
          </w:tcPr>
          <w:p w14:paraId="6617E463" w14:textId="77777777" w:rsidR="009C2A6C" w:rsidRPr="009C2A6C" w:rsidRDefault="009C2A6C" w:rsidP="009C2A6C">
            <w:pPr>
              <w:spacing w:after="160" w:line="259" w:lineRule="auto"/>
            </w:pPr>
            <w:r w:rsidRPr="009C2A6C">
              <w:t>INT</w:t>
            </w:r>
          </w:p>
        </w:tc>
        <w:tc>
          <w:tcPr>
            <w:tcW w:w="0" w:type="auto"/>
            <w:hideMark/>
          </w:tcPr>
          <w:p w14:paraId="3DA19689" w14:textId="77777777" w:rsidR="009C2A6C" w:rsidRPr="009C2A6C" w:rsidRDefault="009C2A6C" w:rsidP="009C2A6C">
            <w:pPr>
              <w:spacing w:after="160" w:line="259" w:lineRule="auto"/>
            </w:pPr>
            <w:r w:rsidRPr="009C2A6C">
              <w:t>FOREIGN KEY (</w:t>
            </w:r>
            <w:proofErr w:type="spellStart"/>
            <w:r w:rsidRPr="009C2A6C">
              <w:t>shipment_id</w:t>
            </w:r>
            <w:proofErr w:type="spellEnd"/>
            <w:r w:rsidRPr="009C2A6C">
              <w:t>)</w:t>
            </w:r>
          </w:p>
        </w:tc>
        <w:tc>
          <w:tcPr>
            <w:tcW w:w="0" w:type="auto"/>
            <w:hideMark/>
          </w:tcPr>
          <w:p w14:paraId="7B18E72C" w14:textId="77777777" w:rsidR="009C2A6C" w:rsidRPr="009C2A6C" w:rsidRDefault="009C2A6C" w:rsidP="009C2A6C">
            <w:pPr>
              <w:spacing w:after="160" w:line="259" w:lineRule="auto"/>
            </w:pPr>
            <w:r w:rsidRPr="009C2A6C">
              <w:t>Reference to the shipment</w:t>
            </w:r>
          </w:p>
        </w:tc>
      </w:tr>
      <w:tr w:rsidR="009C2A6C" w:rsidRPr="009C2A6C" w14:paraId="78CC4572" w14:textId="77777777" w:rsidTr="009C2A6C">
        <w:tc>
          <w:tcPr>
            <w:tcW w:w="0" w:type="auto"/>
            <w:hideMark/>
          </w:tcPr>
          <w:p w14:paraId="3C9E1164" w14:textId="77777777" w:rsidR="009C2A6C" w:rsidRPr="009C2A6C" w:rsidRDefault="009C2A6C" w:rsidP="009C2A6C">
            <w:pPr>
              <w:spacing w:after="160" w:line="259" w:lineRule="auto"/>
            </w:pPr>
            <w:proofErr w:type="spellStart"/>
            <w:r w:rsidRPr="009C2A6C">
              <w:t>delivery_date</w:t>
            </w:r>
            <w:proofErr w:type="spellEnd"/>
          </w:p>
        </w:tc>
        <w:tc>
          <w:tcPr>
            <w:tcW w:w="0" w:type="auto"/>
            <w:hideMark/>
          </w:tcPr>
          <w:p w14:paraId="170DFE00" w14:textId="77777777" w:rsidR="009C2A6C" w:rsidRPr="009C2A6C" w:rsidRDefault="009C2A6C" w:rsidP="009C2A6C">
            <w:pPr>
              <w:spacing w:after="160" w:line="259" w:lineRule="auto"/>
            </w:pPr>
            <w:r w:rsidRPr="009C2A6C">
              <w:t>DATE</w:t>
            </w:r>
          </w:p>
        </w:tc>
        <w:tc>
          <w:tcPr>
            <w:tcW w:w="0" w:type="auto"/>
            <w:hideMark/>
          </w:tcPr>
          <w:p w14:paraId="0ED60338" w14:textId="77777777" w:rsidR="009C2A6C" w:rsidRPr="009C2A6C" w:rsidRDefault="009C2A6C" w:rsidP="009C2A6C">
            <w:pPr>
              <w:spacing w:after="160" w:line="259" w:lineRule="auto"/>
            </w:pPr>
          </w:p>
        </w:tc>
        <w:tc>
          <w:tcPr>
            <w:tcW w:w="0" w:type="auto"/>
            <w:hideMark/>
          </w:tcPr>
          <w:p w14:paraId="43463E2E" w14:textId="77777777" w:rsidR="009C2A6C" w:rsidRPr="009C2A6C" w:rsidRDefault="009C2A6C" w:rsidP="009C2A6C">
            <w:pPr>
              <w:spacing w:after="160" w:line="259" w:lineRule="auto"/>
            </w:pPr>
            <w:r w:rsidRPr="009C2A6C">
              <w:t>Date of delivery</w:t>
            </w:r>
          </w:p>
        </w:tc>
      </w:tr>
      <w:tr w:rsidR="009C2A6C" w:rsidRPr="009C2A6C" w14:paraId="0508BAD4" w14:textId="77777777" w:rsidTr="009C2A6C">
        <w:tc>
          <w:tcPr>
            <w:tcW w:w="0" w:type="auto"/>
            <w:hideMark/>
          </w:tcPr>
          <w:p w14:paraId="4F912558" w14:textId="77777777" w:rsidR="009C2A6C" w:rsidRPr="009C2A6C" w:rsidRDefault="009C2A6C" w:rsidP="009C2A6C">
            <w:pPr>
              <w:spacing w:after="160" w:line="259" w:lineRule="auto"/>
            </w:pPr>
            <w:proofErr w:type="spellStart"/>
            <w:r w:rsidRPr="009C2A6C">
              <w:t>delivery_status</w:t>
            </w:r>
            <w:proofErr w:type="spellEnd"/>
          </w:p>
        </w:tc>
        <w:tc>
          <w:tcPr>
            <w:tcW w:w="0" w:type="auto"/>
            <w:hideMark/>
          </w:tcPr>
          <w:p w14:paraId="0E526F6C" w14:textId="77777777" w:rsidR="009C2A6C" w:rsidRPr="009C2A6C" w:rsidRDefault="009C2A6C" w:rsidP="009C2A6C">
            <w:pPr>
              <w:spacing w:after="160" w:line="259" w:lineRule="auto"/>
            </w:pPr>
            <w:proofErr w:type="gramStart"/>
            <w:r w:rsidRPr="009C2A6C">
              <w:t>VARCHAR(</w:t>
            </w:r>
            <w:proofErr w:type="gramEnd"/>
            <w:r w:rsidRPr="009C2A6C">
              <w:t>50)</w:t>
            </w:r>
          </w:p>
        </w:tc>
        <w:tc>
          <w:tcPr>
            <w:tcW w:w="0" w:type="auto"/>
            <w:hideMark/>
          </w:tcPr>
          <w:p w14:paraId="0B893C88" w14:textId="77777777" w:rsidR="009C2A6C" w:rsidRPr="009C2A6C" w:rsidRDefault="009C2A6C" w:rsidP="009C2A6C">
            <w:pPr>
              <w:spacing w:after="160" w:line="259" w:lineRule="auto"/>
            </w:pPr>
          </w:p>
        </w:tc>
        <w:tc>
          <w:tcPr>
            <w:tcW w:w="0" w:type="auto"/>
            <w:hideMark/>
          </w:tcPr>
          <w:p w14:paraId="2AE3ED06" w14:textId="77777777" w:rsidR="009C2A6C" w:rsidRPr="009C2A6C" w:rsidRDefault="009C2A6C" w:rsidP="009C2A6C">
            <w:pPr>
              <w:spacing w:after="160" w:line="259" w:lineRule="auto"/>
            </w:pPr>
            <w:r w:rsidRPr="009C2A6C">
              <w:t>Status of the delivery</w:t>
            </w:r>
          </w:p>
        </w:tc>
      </w:tr>
    </w:tbl>
    <w:p w14:paraId="3AF3FA9B" w14:textId="77777777" w:rsidR="009C2A6C" w:rsidRPr="009C2A6C" w:rsidRDefault="00000000" w:rsidP="009C2A6C">
      <w:r>
        <w:pict w14:anchorId="6B0EDC41">
          <v:rect id="_x0000_i1060" style="width:0;height:1.5pt" o:hralign="center" o:hrstd="t" o:hr="t" fillcolor="#a0a0a0" stroked="f"/>
        </w:pict>
      </w:r>
    </w:p>
    <w:p w14:paraId="3CE1F0DD" w14:textId="77777777" w:rsidR="009C2A6C" w:rsidRPr="009C2A6C" w:rsidRDefault="009C2A6C" w:rsidP="009C2A6C">
      <w:pPr>
        <w:rPr>
          <w:b/>
          <w:bCs/>
        </w:rPr>
      </w:pPr>
      <w:r w:rsidRPr="009C2A6C">
        <w:rPr>
          <w:b/>
          <w:bCs/>
        </w:rPr>
        <w:t>14. Refund Table</w:t>
      </w:r>
    </w:p>
    <w:tbl>
      <w:tblPr>
        <w:tblStyle w:val="TableGrid"/>
        <w:tblW w:w="0" w:type="auto"/>
        <w:tblLook w:val="04A0" w:firstRow="1" w:lastRow="0" w:firstColumn="1" w:lastColumn="0" w:noHBand="0" w:noVBand="1"/>
      </w:tblPr>
      <w:tblGrid>
        <w:gridCol w:w="1677"/>
        <w:gridCol w:w="1655"/>
        <w:gridCol w:w="3392"/>
        <w:gridCol w:w="3359"/>
      </w:tblGrid>
      <w:tr w:rsidR="009C2A6C" w:rsidRPr="009C2A6C" w14:paraId="24782DAE" w14:textId="77777777" w:rsidTr="009C2A6C">
        <w:tc>
          <w:tcPr>
            <w:tcW w:w="0" w:type="auto"/>
            <w:hideMark/>
          </w:tcPr>
          <w:p w14:paraId="42E21EFC" w14:textId="77777777" w:rsidR="009C2A6C" w:rsidRPr="009C2A6C" w:rsidRDefault="009C2A6C" w:rsidP="009C2A6C">
            <w:pPr>
              <w:spacing w:after="160" w:line="259" w:lineRule="auto"/>
              <w:rPr>
                <w:b/>
                <w:bCs/>
              </w:rPr>
            </w:pPr>
            <w:r w:rsidRPr="009C2A6C">
              <w:rPr>
                <w:b/>
                <w:bCs/>
              </w:rPr>
              <w:t>Column Name</w:t>
            </w:r>
          </w:p>
        </w:tc>
        <w:tc>
          <w:tcPr>
            <w:tcW w:w="0" w:type="auto"/>
            <w:hideMark/>
          </w:tcPr>
          <w:p w14:paraId="77CB7512" w14:textId="77777777" w:rsidR="009C2A6C" w:rsidRPr="009C2A6C" w:rsidRDefault="009C2A6C" w:rsidP="009C2A6C">
            <w:pPr>
              <w:spacing w:after="160" w:line="259" w:lineRule="auto"/>
              <w:rPr>
                <w:b/>
                <w:bCs/>
              </w:rPr>
            </w:pPr>
            <w:r w:rsidRPr="009C2A6C">
              <w:rPr>
                <w:b/>
                <w:bCs/>
              </w:rPr>
              <w:t>Data Type</w:t>
            </w:r>
          </w:p>
        </w:tc>
        <w:tc>
          <w:tcPr>
            <w:tcW w:w="0" w:type="auto"/>
            <w:hideMark/>
          </w:tcPr>
          <w:p w14:paraId="53573756" w14:textId="77777777" w:rsidR="009C2A6C" w:rsidRPr="009C2A6C" w:rsidRDefault="009C2A6C" w:rsidP="009C2A6C">
            <w:pPr>
              <w:spacing w:after="160" w:line="259" w:lineRule="auto"/>
              <w:rPr>
                <w:b/>
                <w:bCs/>
              </w:rPr>
            </w:pPr>
            <w:r w:rsidRPr="009C2A6C">
              <w:rPr>
                <w:b/>
                <w:bCs/>
              </w:rPr>
              <w:t>Constraints</w:t>
            </w:r>
          </w:p>
        </w:tc>
        <w:tc>
          <w:tcPr>
            <w:tcW w:w="0" w:type="auto"/>
            <w:hideMark/>
          </w:tcPr>
          <w:p w14:paraId="53F2CB90" w14:textId="77777777" w:rsidR="009C2A6C" w:rsidRPr="009C2A6C" w:rsidRDefault="009C2A6C" w:rsidP="009C2A6C">
            <w:pPr>
              <w:spacing w:after="160" w:line="259" w:lineRule="auto"/>
              <w:rPr>
                <w:b/>
                <w:bCs/>
              </w:rPr>
            </w:pPr>
            <w:r w:rsidRPr="009C2A6C">
              <w:rPr>
                <w:b/>
                <w:bCs/>
              </w:rPr>
              <w:t>Description</w:t>
            </w:r>
          </w:p>
        </w:tc>
      </w:tr>
      <w:tr w:rsidR="009C2A6C" w:rsidRPr="009C2A6C" w14:paraId="74143A74" w14:textId="77777777" w:rsidTr="009C2A6C">
        <w:tc>
          <w:tcPr>
            <w:tcW w:w="0" w:type="auto"/>
            <w:hideMark/>
          </w:tcPr>
          <w:p w14:paraId="317D21F0" w14:textId="77777777" w:rsidR="009C2A6C" w:rsidRPr="009C2A6C" w:rsidRDefault="009C2A6C" w:rsidP="009C2A6C">
            <w:pPr>
              <w:spacing w:after="160" w:line="259" w:lineRule="auto"/>
            </w:pPr>
            <w:proofErr w:type="spellStart"/>
            <w:r w:rsidRPr="009C2A6C">
              <w:t>refund_id</w:t>
            </w:r>
            <w:proofErr w:type="spellEnd"/>
          </w:p>
        </w:tc>
        <w:tc>
          <w:tcPr>
            <w:tcW w:w="0" w:type="auto"/>
            <w:hideMark/>
          </w:tcPr>
          <w:p w14:paraId="288BB0BB" w14:textId="77777777" w:rsidR="009C2A6C" w:rsidRPr="009C2A6C" w:rsidRDefault="009C2A6C" w:rsidP="009C2A6C">
            <w:pPr>
              <w:spacing w:after="160" w:line="259" w:lineRule="auto"/>
            </w:pPr>
            <w:r w:rsidRPr="009C2A6C">
              <w:t>INT</w:t>
            </w:r>
          </w:p>
        </w:tc>
        <w:tc>
          <w:tcPr>
            <w:tcW w:w="0" w:type="auto"/>
            <w:hideMark/>
          </w:tcPr>
          <w:p w14:paraId="1207C6C9" w14:textId="77777777" w:rsidR="009C2A6C" w:rsidRPr="009C2A6C" w:rsidRDefault="009C2A6C" w:rsidP="009C2A6C">
            <w:pPr>
              <w:spacing w:after="160" w:line="259" w:lineRule="auto"/>
            </w:pPr>
            <w:r w:rsidRPr="009C2A6C">
              <w:t>PRIMARY KEY, AUTO_INCREMENT</w:t>
            </w:r>
          </w:p>
        </w:tc>
        <w:tc>
          <w:tcPr>
            <w:tcW w:w="0" w:type="auto"/>
            <w:hideMark/>
          </w:tcPr>
          <w:p w14:paraId="4F61C01F" w14:textId="77777777" w:rsidR="009C2A6C" w:rsidRPr="009C2A6C" w:rsidRDefault="009C2A6C" w:rsidP="009C2A6C">
            <w:pPr>
              <w:spacing w:after="160" w:line="259" w:lineRule="auto"/>
            </w:pPr>
            <w:r w:rsidRPr="009C2A6C">
              <w:t>Unique ID for the refund</w:t>
            </w:r>
          </w:p>
        </w:tc>
      </w:tr>
      <w:tr w:rsidR="009C2A6C" w:rsidRPr="009C2A6C" w14:paraId="275943E1" w14:textId="77777777" w:rsidTr="009C2A6C">
        <w:tc>
          <w:tcPr>
            <w:tcW w:w="0" w:type="auto"/>
            <w:hideMark/>
          </w:tcPr>
          <w:p w14:paraId="47136223" w14:textId="77777777" w:rsidR="009C2A6C" w:rsidRPr="009C2A6C" w:rsidRDefault="009C2A6C" w:rsidP="009C2A6C">
            <w:pPr>
              <w:spacing w:after="160" w:line="259" w:lineRule="auto"/>
            </w:pPr>
            <w:proofErr w:type="spellStart"/>
            <w:r w:rsidRPr="009C2A6C">
              <w:t>order_id</w:t>
            </w:r>
            <w:proofErr w:type="spellEnd"/>
          </w:p>
        </w:tc>
        <w:tc>
          <w:tcPr>
            <w:tcW w:w="0" w:type="auto"/>
            <w:hideMark/>
          </w:tcPr>
          <w:p w14:paraId="4DA8A511" w14:textId="77777777" w:rsidR="009C2A6C" w:rsidRPr="009C2A6C" w:rsidRDefault="009C2A6C" w:rsidP="009C2A6C">
            <w:pPr>
              <w:spacing w:after="160" w:line="259" w:lineRule="auto"/>
            </w:pPr>
            <w:r w:rsidRPr="009C2A6C">
              <w:t>INT</w:t>
            </w:r>
          </w:p>
        </w:tc>
        <w:tc>
          <w:tcPr>
            <w:tcW w:w="0" w:type="auto"/>
            <w:hideMark/>
          </w:tcPr>
          <w:p w14:paraId="59D15A89" w14:textId="77777777" w:rsidR="009C2A6C" w:rsidRPr="009C2A6C" w:rsidRDefault="009C2A6C" w:rsidP="009C2A6C">
            <w:pPr>
              <w:spacing w:after="160" w:line="259" w:lineRule="auto"/>
            </w:pPr>
            <w:r w:rsidRPr="009C2A6C">
              <w:t>FOREIGN KEY (</w:t>
            </w:r>
            <w:proofErr w:type="spellStart"/>
            <w:r w:rsidRPr="009C2A6C">
              <w:t>order_id</w:t>
            </w:r>
            <w:proofErr w:type="spellEnd"/>
            <w:r w:rsidRPr="009C2A6C">
              <w:t>)</w:t>
            </w:r>
          </w:p>
        </w:tc>
        <w:tc>
          <w:tcPr>
            <w:tcW w:w="0" w:type="auto"/>
            <w:hideMark/>
          </w:tcPr>
          <w:p w14:paraId="4F8B200C" w14:textId="77777777" w:rsidR="009C2A6C" w:rsidRPr="009C2A6C" w:rsidRDefault="009C2A6C" w:rsidP="009C2A6C">
            <w:pPr>
              <w:spacing w:after="160" w:line="259" w:lineRule="auto"/>
            </w:pPr>
            <w:r w:rsidRPr="009C2A6C">
              <w:t>Reference to the refunded order</w:t>
            </w:r>
          </w:p>
        </w:tc>
      </w:tr>
      <w:tr w:rsidR="009C2A6C" w:rsidRPr="009C2A6C" w14:paraId="3FD74C1F" w14:textId="77777777" w:rsidTr="009C2A6C">
        <w:tc>
          <w:tcPr>
            <w:tcW w:w="0" w:type="auto"/>
            <w:hideMark/>
          </w:tcPr>
          <w:p w14:paraId="268DC836" w14:textId="77777777" w:rsidR="009C2A6C" w:rsidRPr="009C2A6C" w:rsidRDefault="009C2A6C" w:rsidP="009C2A6C">
            <w:pPr>
              <w:spacing w:after="160" w:line="259" w:lineRule="auto"/>
            </w:pPr>
            <w:proofErr w:type="spellStart"/>
            <w:r w:rsidRPr="009C2A6C">
              <w:t>refund_amount</w:t>
            </w:r>
            <w:proofErr w:type="spellEnd"/>
          </w:p>
        </w:tc>
        <w:tc>
          <w:tcPr>
            <w:tcW w:w="0" w:type="auto"/>
            <w:hideMark/>
          </w:tcPr>
          <w:p w14:paraId="28467F4F" w14:textId="77777777" w:rsidR="009C2A6C" w:rsidRPr="009C2A6C" w:rsidRDefault="009C2A6C" w:rsidP="009C2A6C">
            <w:pPr>
              <w:spacing w:after="160" w:line="259" w:lineRule="auto"/>
            </w:pPr>
            <w:proofErr w:type="gramStart"/>
            <w:r w:rsidRPr="009C2A6C">
              <w:t>DECIMAL(</w:t>
            </w:r>
            <w:proofErr w:type="gramEnd"/>
            <w:r w:rsidRPr="009C2A6C">
              <w:t>10,2)</w:t>
            </w:r>
          </w:p>
        </w:tc>
        <w:tc>
          <w:tcPr>
            <w:tcW w:w="0" w:type="auto"/>
            <w:hideMark/>
          </w:tcPr>
          <w:p w14:paraId="338EBC50" w14:textId="77777777" w:rsidR="009C2A6C" w:rsidRPr="009C2A6C" w:rsidRDefault="009C2A6C" w:rsidP="009C2A6C">
            <w:pPr>
              <w:spacing w:after="160" w:line="259" w:lineRule="auto"/>
            </w:pPr>
            <w:r w:rsidRPr="009C2A6C">
              <w:t>NOT NULL</w:t>
            </w:r>
          </w:p>
        </w:tc>
        <w:tc>
          <w:tcPr>
            <w:tcW w:w="0" w:type="auto"/>
            <w:hideMark/>
          </w:tcPr>
          <w:p w14:paraId="05DB0EE6" w14:textId="77777777" w:rsidR="009C2A6C" w:rsidRPr="009C2A6C" w:rsidRDefault="009C2A6C" w:rsidP="009C2A6C">
            <w:pPr>
              <w:spacing w:after="160" w:line="259" w:lineRule="auto"/>
            </w:pPr>
            <w:r w:rsidRPr="009C2A6C">
              <w:t>Amount refunded</w:t>
            </w:r>
          </w:p>
        </w:tc>
      </w:tr>
      <w:tr w:rsidR="009C2A6C" w:rsidRPr="009C2A6C" w14:paraId="21F3B791" w14:textId="77777777" w:rsidTr="009C2A6C">
        <w:tc>
          <w:tcPr>
            <w:tcW w:w="0" w:type="auto"/>
            <w:hideMark/>
          </w:tcPr>
          <w:p w14:paraId="41900E70" w14:textId="77777777" w:rsidR="009C2A6C" w:rsidRPr="009C2A6C" w:rsidRDefault="009C2A6C" w:rsidP="009C2A6C">
            <w:pPr>
              <w:spacing w:after="160" w:line="259" w:lineRule="auto"/>
            </w:pPr>
            <w:proofErr w:type="spellStart"/>
            <w:r w:rsidRPr="009C2A6C">
              <w:t>refund_date</w:t>
            </w:r>
            <w:proofErr w:type="spellEnd"/>
          </w:p>
        </w:tc>
        <w:tc>
          <w:tcPr>
            <w:tcW w:w="0" w:type="auto"/>
            <w:hideMark/>
          </w:tcPr>
          <w:p w14:paraId="4E86BBF9" w14:textId="77777777" w:rsidR="009C2A6C" w:rsidRPr="009C2A6C" w:rsidRDefault="009C2A6C" w:rsidP="009C2A6C">
            <w:pPr>
              <w:spacing w:after="160" w:line="259" w:lineRule="auto"/>
            </w:pPr>
            <w:r w:rsidRPr="009C2A6C">
              <w:t>DATE</w:t>
            </w:r>
          </w:p>
        </w:tc>
        <w:tc>
          <w:tcPr>
            <w:tcW w:w="0" w:type="auto"/>
            <w:hideMark/>
          </w:tcPr>
          <w:p w14:paraId="21E61EC5" w14:textId="77777777" w:rsidR="009C2A6C" w:rsidRPr="009C2A6C" w:rsidRDefault="009C2A6C" w:rsidP="009C2A6C">
            <w:pPr>
              <w:spacing w:after="160" w:line="259" w:lineRule="auto"/>
            </w:pPr>
          </w:p>
        </w:tc>
        <w:tc>
          <w:tcPr>
            <w:tcW w:w="0" w:type="auto"/>
            <w:hideMark/>
          </w:tcPr>
          <w:p w14:paraId="143720D8" w14:textId="77777777" w:rsidR="009C2A6C" w:rsidRPr="009C2A6C" w:rsidRDefault="009C2A6C" w:rsidP="009C2A6C">
            <w:pPr>
              <w:spacing w:after="160" w:line="259" w:lineRule="auto"/>
            </w:pPr>
            <w:r w:rsidRPr="009C2A6C">
              <w:t>Date when refund was processed</w:t>
            </w:r>
          </w:p>
        </w:tc>
      </w:tr>
    </w:tbl>
    <w:p w14:paraId="1DD5F8E4" w14:textId="77777777" w:rsidR="009C2A6C" w:rsidRPr="009C2A6C" w:rsidRDefault="00000000" w:rsidP="009C2A6C">
      <w:r>
        <w:pict w14:anchorId="3424AD1D">
          <v:rect id="_x0000_i1061" style="width:0;height:1.5pt" o:hralign="center" o:hrstd="t" o:hr="t" fillcolor="#a0a0a0" stroked="f"/>
        </w:pict>
      </w:r>
    </w:p>
    <w:p w14:paraId="34B9F3AF" w14:textId="77777777" w:rsidR="009C2A6C" w:rsidRPr="009C2A6C" w:rsidRDefault="009C2A6C" w:rsidP="009C2A6C">
      <w:pPr>
        <w:rPr>
          <w:b/>
          <w:bCs/>
        </w:rPr>
      </w:pPr>
      <w:r w:rsidRPr="009C2A6C">
        <w:rPr>
          <w:b/>
          <w:bCs/>
        </w:rPr>
        <w:t xml:space="preserve">15. </w:t>
      </w:r>
      <w:proofErr w:type="spellStart"/>
      <w:r w:rsidRPr="009C2A6C">
        <w:rPr>
          <w:b/>
          <w:bCs/>
        </w:rPr>
        <w:t>SupportTicket</w:t>
      </w:r>
      <w:proofErr w:type="spellEnd"/>
      <w:r w:rsidRPr="009C2A6C">
        <w:rPr>
          <w:b/>
          <w:bCs/>
        </w:rPr>
        <w:t xml:space="preserve"> Table</w:t>
      </w:r>
    </w:p>
    <w:tbl>
      <w:tblPr>
        <w:tblStyle w:val="TableGrid"/>
        <w:tblW w:w="0" w:type="auto"/>
        <w:tblLook w:val="04A0" w:firstRow="1" w:lastRow="0" w:firstColumn="1" w:lastColumn="0" w:noHBand="0" w:noVBand="1"/>
      </w:tblPr>
      <w:tblGrid>
        <w:gridCol w:w="1657"/>
        <w:gridCol w:w="1532"/>
        <w:gridCol w:w="3392"/>
        <w:gridCol w:w="3353"/>
      </w:tblGrid>
      <w:tr w:rsidR="009C2A6C" w:rsidRPr="009C2A6C" w14:paraId="0F6F1D7E" w14:textId="77777777" w:rsidTr="009C2A6C">
        <w:tc>
          <w:tcPr>
            <w:tcW w:w="0" w:type="auto"/>
            <w:hideMark/>
          </w:tcPr>
          <w:p w14:paraId="5CC64488" w14:textId="77777777" w:rsidR="009C2A6C" w:rsidRPr="009C2A6C" w:rsidRDefault="009C2A6C" w:rsidP="009C2A6C">
            <w:pPr>
              <w:spacing w:after="160" w:line="259" w:lineRule="auto"/>
              <w:rPr>
                <w:b/>
                <w:bCs/>
              </w:rPr>
            </w:pPr>
            <w:r w:rsidRPr="009C2A6C">
              <w:rPr>
                <w:b/>
                <w:bCs/>
              </w:rPr>
              <w:t>Column Name</w:t>
            </w:r>
          </w:p>
        </w:tc>
        <w:tc>
          <w:tcPr>
            <w:tcW w:w="0" w:type="auto"/>
            <w:hideMark/>
          </w:tcPr>
          <w:p w14:paraId="3D400BF1" w14:textId="77777777" w:rsidR="009C2A6C" w:rsidRPr="009C2A6C" w:rsidRDefault="009C2A6C" w:rsidP="009C2A6C">
            <w:pPr>
              <w:spacing w:after="160" w:line="259" w:lineRule="auto"/>
              <w:rPr>
                <w:b/>
                <w:bCs/>
              </w:rPr>
            </w:pPr>
            <w:r w:rsidRPr="009C2A6C">
              <w:rPr>
                <w:b/>
                <w:bCs/>
              </w:rPr>
              <w:t>Data Type</w:t>
            </w:r>
          </w:p>
        </w:tc>
        <w:tc>
          <w:tcPr>
            <w:tcW w:w="0" w:type="auto"/>
            <w:hideMark/>
          </w:tcPr>
          <w:p w14:paraId="5D170406" w14:textId="77777777" w:rsidR="009C2A6C" w:rsidRPr="009C2A6C" w:rsidRDefault="009C2A6C" w:rsidP="009C2A6C">
            <w:pPr>
              <w:spacing w:after="160" w:line="259" w:lineRule="auto"/>
              <w:rPr>
                <w:b/>
                <w:bCs/>
              </w:rPr>
            </w:pPr>
            <w:r w:rsidRPr="009C2A6C">
              <w:rPr>
                <w:b/>
                <w:bCs/>
              </w:rPr>
              <w:t>Constraints</w:t>
            </w:r>
          </w:p>
        </w:tc>
        <w:tc>
          <w:tcPr>
            <w:tcW w:w="0" w:type="auto"/>
            <w:hideMark/>
          </w:tcPr>
          <w:p w14:paraId="57025476" w14:textId="77777777" w:rsidR="009C2A6C" w:rsidRPr="009C2A6C" w:rsidRDefault="009C2A6C" w:rsidP="009C2A6C">
            <w:pPr>
              <w:spacing w:after="160" w:line="259" w:lineRule="auto"/>
              <w:rPr>
                <w:b/>
                <w:bCs/>
              </w:rPr>
            </w:pPr>
            <w:r w:rsidRPr="009C2A6C">
              <w:rPr>
                <w:b/>
                <w:bCs/>
              </w:rPr>
              <w:t>Description</w:t>
            </w:r>
          </w:p>
        </w:tc>
      </w:tr>
      <w:tr w:rsidR="009C2A6C" w:rsidRPr="009C2A6C" w14:paraId="26002F9E" w14:textId="77777777" w:rsidTr="009C2A6C">
        <w:tc>
          <w:tcPr>
            <w:tcW w:w="0" w:type="auto"/>
            <w:hideMark/>
          </w:tcPr>
          <w:p w14:paraId="34CB3075" w14:textId="77777777" w:rsidR="009C2A6C" w:rsidRPr="009C2A6C" w:rsidRDefault="009C2A6C" w:rsidP="009C2A6C">
            <w:pPr>
              <w:spacing w:after="160" w:line="259" w:lineRule="auto"/>
            </w:pPr>
            <w:proofErr w:type="spellStart"/>
            <w:r w:rsidRPr="009C2A6C">
              <w:t>ticket_id</w:t>
            </w:r>
            <w:proofErr w:type="spellEnd"/>
          </w:p>
        </w:tc>
        <w:tc>
          <w:tcPr>
            <w:tcW w:w="0" w:type="auto"/>
            <w:hideMark/>
          </w:tcPr>
          <w:p w14:paraId="720ECF7E" w14:textId="77777777" w:rsidR="009C2A6C" w:rsidRPr="009C2A6C" w:rsidRDefault="009C2A6C" w:rsidP="009C2A6C">
            <w:pPr>
              <w:spacing w:after="160" w:line="259" w:lineRule="auto"/>
            </w:pPr>
            <w:r w:rsidRPr="009C2A6C">
              <w:t>INT</w:t>
            </w:r>
          </w:p>
        </w:tc>
        <w:tc>
          <w:tcPr>
            <w:tcW w:w="0" w:type="auto"/>
            <w:hideMark/>
          </w:tcPr>
          <w:p w14:paraId="3D3B108E" w14:textId="77777777" w:rsidR="009C2A6C" w:rsidRPr="009C2A6C" w:rsidRDefault="009C2A6C" w:rsidP="009C2A6C">
            <w:pPr>
              <w:spacing w:after="160" w:line="259" w:lineRule="auto"/>
            </w:pPr>
            <w:r w:rsidRPr="009C2A6C">
              <w:t>PRIMARY KEY, AUTO_INCREMENT</w:t>
            </w:r>
          </w:p>
        </w:tc>
        <w:tc>
          <w:tcPr>
            <w:tcW w:w="0" w:type="auto"/>
            <w:hideMark/>
          </w:tcPr>
          <w:p w14:paraId="1DF6F420" w14:textId="77777777" w:rsidR="009C2A6C" w:rsidRPr="009C2A6C" w:rsidRDefault="009C2A6C" w:rsidP="009C2A6C">
            <w:pPr>
              <w:spacing w:after="160" w:line="259" w:lineRule="auto"/>
            </w:pPr>
            <w:r w:rsidRPr="009C2A6C">
              <w:t>Unique ID for the support ticket</w:t>
            </w:r>
          </w:p>
        </w:tc>
      </w:tr>
      <w:tr w:rsidR="009C2A6C" w:rsidRPr="009C2A6C" w14:paraId="55A53199" w14:textId="77777777" w:rsidTr="009C2A6C">
        <w:tc>
          <w:tcPr>
            <w:tcW w:w="0" w:type="auto"/>
            <w:hideMark/>
          </w:tcPr>
          <w:p w14:paraId="702F7884" w14:textId="77777777" w:rsidR="009C2A6C" w:rsidRPr="009C2A6C" w:rsidRDefault="009C2A6C" w:rsidP="009C2A6C">
            <w:pPr>
              <w:spacing w:after="160" w:line="259" w:lineRule="auto"/>
            </w:pPr>
            <w:proofErr w:type="spellStart"/>
            <w:r w:rsidRPr="009C2A6C">
              <w:t>customer_id</w:t>
            </w:r>
            <w:proofErr w:type="spellEnd"/>
          </w:p>
        </w:tc>
        <w:tc>
          <w:tcPr>
            <w:tcW w:w="0" w:type="auto"/>
            <w:hideMark/>
          </w:tcPr>
          <w:p w14:paraId="682F6207" w14:textId="77777777" w:rsidR="009C2A6C" w:rsidRPr="009C2A6C" w:rsidRDefault="009C2A6C" w:rsidP="009C2A6C">
            <w:pPr>
              <w:spacing w:after="160" w:line="259" w:lineRule="auto"/>
            </w:pPr>
            <w:r w:rsidRPr="009C2A6C">
              <w:t>INT</w:t>
            </w:r>
          </w:p>
        </w:tc>
        <w:tc>
          <w:tcPr>
            <w:tcW w:w="0" w:type="auto"/>
            <w:hideMark/>
          </w:tcPr>
          <w:p w14:paraId="7CD08CF7" w14:textId="77777777" w:rsidR="009C2A6C" w:rsidRPr="009C2A6C" w:rsidRDefault="009C2A6C" w:rsidP="009C2A6C">
            <w:pPr>
              <w:spacing w:after="160" w:line="259" w:lineRule="auto"/>
            </w:pPr>
            <w:r w:rsidRPr="009C2A6C">
              <w:t>FOREIGN KEY (</w:t>
            </w:r>
            <w:proofErr w:type="spellStart"/>
            <w:r w:rsidRPr="009C2A6C">
              <w:t>customer_id</w:t>
            </w:r>
            <w:proofErr w:type="spellEnd"/>
            <w:r w:rsidRPr="009C2A6C">
              <w:t>)</w:t>
            </w:r>
          </w:p>
        </w:tc>
        <w:tc>
          <w:tcPr>
            <w:tcW w:w="0" w:type="auto"/>
            <w:hideMark/>
          </w:tcPr>
          <w:p w14:paraId="67BCEB8B" w14:textId="77777777" w:rsidR="009C2A6C" w:rsidRPr="009C2A6C" w:rsidRDefault="009C2A6C" w:rsidP="009C2A6C">
            <w:pPr>
              <w:spacing w:after="160" w:line="259" w:lineRule="auto"/>
            </w:pPr>
            <w:r w:rsidRPr="009C2A6C">
              <w:t>Reference to the customer</w:t>
            </w:r>
          </w:p>
        </w:tc>
      </w:tr>
      <w:tr w:rsidR="009C2A6C" w:rsidRPr="009C2A6C" w14:paraId="24BEF457" w14:textId="77777777" w:rsidTr="009C2A6C">
        <w:tc>
          <w:tcPr>
            <w:tcW w:w="0" w:type="auto"/>
            <w:hideMark/>
          </w:tcPr>
          <w:p w14:paraId="3D6CAF52" w14:textId="77777777" w:rsidR="009C2A6C" w:rsidRPr="009C2A6C" w:rsidRDefault="009C2A6C" w:rsidP="009C2A6C">
            <w:pPr>
              <w:spacing w:after="160" w:line="259" w:lineRule="auto"/>
            </w:pPr>
            <w:r w:rsidRPr="009C2A6C">
              <w:t>issue</w:t>
            </w:r>
          </w:p>
        </w:tc>
        <w:tc>
          <w:tcPr>
            <w:tcW w:w="0" w:type="auto"/>
            <w:hideMark/>
          </w:tcPr>
          <w:p w14:paraId="0D8EB67B" w14:textId="77777777" w:rsidR="009C2A6C" w:rsidRPr="009C2A6C" w:rsidRDefault="009C2A6C" w:rsidP="009C2A6C">
            <w:pPr>
              <w:spacing w:after="160" w:line="259" w:lineRule="auto"/>
            </w:pPr>
            <w:r w:rsidRPr="009C2A6C">
              <w:t>TEXT</w:t>
            </w:r>
          </w:p>
        </w:tc>
        <w:tc>
          <w:tcPr>
            <w:tcW w:w="0" w:type="auto"/>
            <w:hideMark/>
          </w:tcPr>
          <w:p w14:paraId="36FB506B" w14:textId="77777777" w:rsidR="009C2A6C" w:rsidRPr="009C2A6C" w:rsidRDefault="009C2A6C" w:rsidP="009C2A6C">
            <w:pPr>
              <w:spacing w:after="160" w:line="259" w:lineRule="auto"/>
            </w:pPr>
            <w:r w:rsidRPr="009C2A6C">
              <w:t>NOT NULL</w:t>
            </w:r>
          </w:p>
        </w:tc>
        <w:tc>
          <w:tcPr>
            <w:tcW w:w="0" w:type="auto"/>
            <w:hideMark/>
          </w:tcPr>
          <w:p w14:paraId="6248FA80" w14:textId="77777777" w:rsidR="009C2A6C" w:rsidRPr="009C2A6C" w:rsidRDefault="009C2A6C" w:rsidP="009C2A6C">
            <w:pPr>
              <w:spacing w:after="160" w:line="259" w:lineRule="auto"/>
            </w:pPr>
            <w:r w:rsidRPr="009C2A6C">
              <w:t>Issue reported by the customer</w:t>
            </w:r>
          </w:p>
        </w:tc>
      </w:tr>
      <w:tr w:rsidR="009C2A6C" w:rsidRPr="009C2A6C" w14:paraId="2B22AC16" w14:textId="77777777" w:rsidTr="009C2A6C">
        <w:tc>
          <w:tcPr>
            <w:tcW w:w="0" w:type="auto"/>
            <w:hideMark/>
          </w:tcPr>
          <w:p w14:paraId="4CB08067" w14:textId="77777777" w:rsidR="009C2A6C" w:rsidRPr="009C2A6C" w:rsidRDefault="009C2A6C" w:rsidP="009C2A6C">
            <w:pPr>
              <w:spacing w:after="160" w:line="259" w:lineRule="auto"/>
            </w:pPr>
            <w:r w:rsidRPr="009C2A6C">
              <w:t>status</w:t>
            </w:r>
          </w:p>
        </w:tc>
        <w:tc>
          <w:tcPr>
            <w:tcW w:w="0" w:type="auto"/>
            <w:hideMark/>
          </w:tcPr>
          <w:p w14:paraId="2A3ABE3F" w14:textId="77777777" w:rsidR="009C2A6C" w:rsidRPr="009C2A6C" w:rsidRDefault="009C2A6C" w:rsidP="009C2A6C">
            <w:pPr>
              <w:spacing w:after="160" w:line="259" w:lineRule="auto"/>
            </w:pPr>
            <w:proofErr w:type="gramStart"/>
            <w:r w:rsidRPr="009C2A6C">
              <w:t>VARCHAR(</w:t>
            </w:r>
            <w:proofErr w:type="gramEnd"/>
            <w:r w:rsidRPr="009C2A6C">
              <w:t>50)</w:t>
            </w:r>
          </w:p>
        </w:tc>
        <w:tc>
          <w:tcPr>
            <w:tcW w:w="0" w:type="auto"/>
            <w:hideMark/>
          </w:tcPr>
          <w:p w14:paraId="2AA12DA9" w14:textId="77777777" w:rsidR="009C2A6C" w:rsidRPr="009C2A6C" w:rsidRDefault="009C2A6C" w:rsidP="009C2A6C">
            <w:pPr>
              <w:spacing w:after="160" w:line="259" w:lineRule="auto"/>
            </w:pPr>
          </w:p>
        </w:tc>
        <w:tc>
          <w:tcPr>
            <w:tcW w:w="0" w:type="auto"/>
            <w:hideMark/>
          </w:tcPr>
          <w:p w14:paraId="04617DC5" w14:textId="77777777" w:rsidR="009C2A6C" w:rsidRPr="009C2A6C" w:rsidRDefault="009C2A6C" w:rsidP="009C2A6C">
            <w:pPr>
              <w:spacing w:after="160" w:line="259" w:lineRule="auto"/>
            </w:pPr>
            <w:r w:rsidRPr="009C2A6C">
              <w:t>Status of the ticket</w:t>
            </w:r>
          </w:p>
        </w:tc>
      </w:tr>
      <w:tr w:rsidR="009C2A6C" w:rsidRPr="009C2A6C" w14:paraId="7DB37C8A" w14:textId="77777777" w:rsidTr="009C2A6C">
        <w:tc>
          <w:tcPr>
            <w:tcW w:w="0" w:type="auto"/>
            <w:hideMark/>
          </w:tcPr>
          <w:p w14:paraId="6C308056" w14:textId="77777777" w:rsidR="009C2A6C" w:rsidRPr="009C2A6C" w:rsidRDefault="009C2A6C" w:rsidP="009C2A6C">
            <w:pPr>
              <w:spacing w:after="160" w:line="259" w:lineRule="auto"/>
            </w:pPr>
            <w:proofErr w:type="spellStart"/>
            <w:r w:rsidRPr="009C2A6C">
              <w:t>created_date</w:t>
            </w:r>
            <w:proofErr w:type="spellEnd"/>
          </w:p>
        </w:tc>
        <w:tc>
          <w:tcPr>
            <w:tcW w:w="0" w:type="auto"/>
            <w:hideMark/>
          </w:tcPr>
          <w:p w14:paraId="1BB853DD" w14:textId="77777777" w:rsidR="009C2A6C" w:rsidRPr="009C2A6C" w:rsidRDefault="009C2A6C" w:rsidP="009C2A6C">
            <w:pPr>
              <w:spacing w:after="160" w:line="259" w:lineRule="auto"/>
            </w:pPr>
            <w:r w:rsidRPr="009C2A6C">
              <w:t>TIMESTAMP</w:t>
            </w:r>
          </w:p>
        </w:tc>
        <w:tc>
          <w:tcPr>
            <w:tcW w:w="0" w:type="auto"/>
            <w:hideMark/>
          </w:tcPr>
          <w:p w14:paraId="0975F910" w14:textId="77777777" w:rsidR="009C2A6C" w:rsidRPr="009C2A6C" w:rsidRDefault="009C2A6C" w:rsidP="009C2A6C">
            <w:pPr>
              <w:spacing w:after="160" w:line="259" w:lineRule="auto"/>
            </w:pPr>
          </w:p>
        </w:tc>
        <w:tc>
          <w:tcPr>
            <w:tcW w:w="0" w:type="auto"/>
            <w:hideMark/>
          </w:tcPr>
          <w:p w14:paraId="0DE0A1FF" w14:textId="77777777" w:rsidR="009C2A6C" w:rsidRPr="009C2A6C" w:rsidRDefault="009C2A6C" w:rsidP="009C2A6C">
            <w:pPr>
              <w:spacing w:after="160" w:line="259" w:lineRule="auto"/>
            </w:pPr>
            <w:r w:rsidRPr="009C2A6C">
              <w:t>Date when the ticket was created</w:t>
            </w:r>
          </w:p>
        </w:tc>
      </w:tr>
      <w:tr w:rsidR="009C2A6C" w:rsidRPr="009C2A6C" w14:paraId="5120762B" w14:textId="77777777" w:rsidTr="009C2A6C">
        <w:tc>
          <w:tcPr>
            <w:tcW w:w="0" w:type="auto"/>
            <w:hideMark/>
          </w:tcPr>
          <w:p w14:paraId="69BDB038" w14:textId="77777777" w:rsidR="009C2A6C" w:rsidRPr="009C2A6C" w:rsidRDefault="009C2A6C" w:rsidP="009C2A6C">
            <w:pPr>
              <w:spacing w:after="160" w:line="259" w:lineRule="auto"/>
            </w:pPr>
            <w:proofErr w:type="spellStart"/>
            <w:r w:rsidRPr="009C2A6C">
              <w:t>last_updated</w:t>
            </w:r>
            <w:proofErr w:type="spellEnd"/>
          </w:p>
        </w:tc>
        <w:tc>
          <w:tcPr>
            <w:tcW w:w="0" w:type="auto"/>
            <w:hideMark/>
          </w:tcPr>
          <w:p w14:paraId="2D1E3860" w14:textId="77777777" w:rsidR="009C2A6C" w:rsidRPr="009C2A6C" w:rsidRDefault="009C2A6C" w:rsidP="009C2A6C">
            <w:pPr>
              <w:spacing w:after="160" w:line="259" w:lineRule="auto"/>
            </w:pPr>
            <w:r w:rsidRPr="009C2A6C">
              <w:t>TIMESTAMP</w:t>
            </w:r>
          </w:p>
        </w:tc>
        <w:tc>
          <w:tcPr>
            <w:tcW w:w="0" w:type="auto"/>
            <w:hideMark/>
          </w:tcPr>
          <w:p w14:paraId="7B658128" w14:textId="77777777" w:rsidR="009C2A6C" w:rsidRPr="009C2A6C" w:rsidRDefault="009C2A6C" w:rsidP="009C2A6C">
            <w:pPr>
              <w:spacing w:after="160" w:line="259" w:lineRule="auto"/>
            </w:pPr>
          </w:p>
        </w:tc>
        <w:tc>
          <w:tcPr>
            <w:tcW w:w="0" w:type="auto"/>
            <w:hideMark/>
          </w:tcPr>
          <w:p w14:paraId="0018C3E9" w14:textId="77777777" w:rsidR="009C2A6C" w:rsidRPr="009C2A6C" w:rsidRDefault="009C2A6C" w:rsidP="009C2A6C">
            <w:pPr>
              <w:spacing w:after="160" w:line="259" w:lineRule="auto"/>
            </w:pPr>
            <w:r w:rsidRPr="009C2A6C">
              <w:t>Timestamp for the last update</w:t>
            </w:r>
          </w:p>
        </w:tc>
      </w:tr>
    </w:tbl>
    <w:p w14:paraId="6562361F" w14:textId="77777777" w:rsidR="009C2A6C" w:rsidRPr="009C2A6C" w:rsidRDefault="00000000" w:rsidP="009C2A6C">
      <w:r>
        <w:pict w14:anchorId="7E1202FB">
          <v:rect id="_x0000_i1062" style="width:0;height:1.5pt" o:hralign="center" o:hrstd="t" o:hr="t" fillcolor="#a0a0a0" stroked="f"/>
        </w:pict>
      </w:r>
    </w:p>
    <w:p w14:paraId="03C33D53" w14:textId="77777777" w:rsidR="009C2A6C" w:rsidRPr="009C2A6C" w:rsidRDefault="009C2A6C" w:rsidP="009C2A6C">
      <w:pPr>
        <w:rPr>
          <w:b/>
          <w:bCs/>
        </w:rPr>
      </w:pPr>
      <w:r w:rsidRPr="009C2A6C">
        <w:rPr>
          <w:b/>
          <w:bCs/>
        </w:rPr>
        <w:t>16. Coupon Table</w:t>
      </w:r>
    </w:p>
    <w:tbl>
      <w:tblPr>
        <w:tblStyle w:val="TableGrid"/>
        <w:tblW w:w="0" w:type="auto"/>
        <w:tblLook w:val="04A0" w:firstRow="1" w:lastRow="0" w:firstColumn="1" w:lastColumn="0" w:noHBand="0" w:noVBand="1"/>
      </w:tblPr>
      <w:tblGrid>
        <w:gridCol w:w="1662"/>
        <w:gridCol w:w="1537"/>
        <w:gridCol w:w="3392"/>
        <w:gridCol w:w="3216"/>
      </w:tblGrid>
      <w:tr w:rsidR="009C2A6C" w:rsidRPr="009C2A6C" w14:paraId="0E13C9BD" w14:textId="77777777" w:rsidTr="009C2A6C">
        <w:tc>
          <w:tcPr>
            <w:tcW w:w="0" w:type="auto"/>
            <w:hideMark/>
          </w:tcPr>
          <w:p w14:paraId="74144881" w14:textId="77777777" w:rsidR="009C2A6C" w:rsidRPr="009C2A6C" w:rsidRDefault="009C2A6C" w:rsidP="009C2A6C">
            <w:pPr>
              <w:spacing w:after="160" w:line="259" w:lineRule="auto"/>
              <w:rPr>
                <w:b/>
                <w:bCs/>
              </w:rPr>
            </w:pPr>
            <w:r w:rsidRPr="009C2A6C">
              <w:rPr>
                <w:b/>
                <w:bCs/>
              </w:rPr>
              <w:t>Column Name</w:t>
            </w:r>
          </w:p>
        </w:tc>
        <w:tc>
          <w:tcPr>
            <w:tcW w:w="0" w:type="auto"/>
            <w:hideMark/>
          </w:tcPr>
          <w:p w14:paraId="492E7546" w14:textId="77777777" w:rsidR="009C2A6C" w:rsidRPr="009C2A6C" w:rsidRDefault="009C2A6C" w:rsidP="009C2A6C">
            <w:pPr>
              <w:spacing w:after="160" w:line="259" w:lineRule="auto"/>
              <w:rPr>
                <w:b/>
                <w:bCs/>
              </w:rPr>
            </w:pPr>
            <w:r w:rsidRPr="009C2A6C">
              <w:rPr>
                <w:b/>
                <w:bCs/>
              </w:rPr>
              <w:t>Data Type</w:t>
            </w:r>
          </w:p>
        </w:tc>
        <w:tc>
          <w:tcPr>
            <w:tcW w:w="0" w:type="auto"/>
            <w:hideMark/>
          </w:tcPr>
          <w:p w14:paraId="1655D460" w14:textId="77777777" w:rsidR="009C2A6C" w:rsidRPr="009C2A6C" w:rsidRDefault="009C2A6C" w:rsidP="009C2A6C">
            <w:pPr>
              <w:spacing w:after="160" w:line="259" w:lineRule="auto"/>
              <w:rPr>
                <w:b/>
                <w:bCs/>
              </w:rPr>
            </w:pPr>
            <w:r w:rsidRPr="009C2A6C">
              <w:rPr>
                <w:b/>
                <w:bCs/>
              </w:rPr>
              <w:t>Constraints</w:t>
            </w:r>
          </w:p>
        </w:tc>
        <w:tc>
          <w:tcPr>
            <w:tcW w:w="0" w:type="auto"/>
            <w:hideMark/>
          </w:tcPr>
          <w:p w14:paraId="75C12776" w14:textId="77777777" w:rsidR="009C2A6C" w:rsidRPr="009C2A6C" w:rsidRDefault="009C2A6C" w:rsidP="009C2A6C">
            <w:pPr>
              <w:spacing w:after="160" w:line="259" w:lineRule="auto"/>
              <w:rPr>
                <w:b/>
                <w:bCs/>
              </w:rPr>
            </w:pPr>
            <w:r w:rsidRPr="009C2A6C">
              <w:rPr>
                <w:b/>
                <w:bCs/>
              </w:rPr>
              <w:t>Description</w:t>
            </w:r>
          </w:p>
        </w:tc>
      </w:tr>
      <w:tr w:rsidR="009C2A6C" w:rsidRPr="009C2A6C" w14:paraId="23A9ED70" w14:textId="77777777" w:rsidTr="009C2A6C">
        <w:tc>
          <w:tcPr>
            <w:tcW w:w="0" w:type="auto"/>
            <w:hideMark/>
          </w:tcPr>
          <w:p w14:paraId="282F127B" w14:textId="77777777" w:rsidR="009C2A6C" w:rsidRPr="009C2A6C" w:rsidRDefault="009C2A6C" w:rsidP="009C2A6C">
            <w:pPr>
              <w:spacing w:after="160" w:line="259" w:lineRule="auto"/>
            </w:pPr>
            <w:proofErr w:type="spellStart"/>
            <w:r w:rsidRPr="009C2A6C">
              <w:t>coupon_id</w:t>
            </w:r>
            <w:proofErr w:type="spellEnd"/>
          </w:p>
        </w:tc>
        <w:tc>
          <w:tcPr>
            <w:tcW w:w="0" w:type="auto"/>
            <w:hideMark/>
          </w:tcPr>
          <w:p w14:paraId="30E4C2B7" w14:textId="77777777" w:rsidR="009C2A6C" w:rsidRPr="009C2A6C" w:rsidRDefault="009C2A6C" w:rsidP="009C2A6C">
            <w:pPr>
              <w:spacing w:after="160" w:line="259" w:lineRule="auto"/>
            </w:pPr>
            <w:r w:rsidRPr="009C2A6C">
              <w:t>INT</w:t>
            </w:r>
          </w:p>
        </w:tc>
        <w:tc>
          <w:tcPr>
            <w:tcW w:w="0" w:type="auto"/>
            <w:hideMark/>
          </w:tcPr>
          <w:p w14:paraId="530EABA3" w14:textId="77777777" w:rsidR="009C2A6C" w:rsidRPr="009C2A6C" w:rsidRDefault="009C2A6C" w:rsidP="009C2A6C">
            <w:pPr>
              <w:spacing w:after="160" w:line="259" w:lineRule="auto"/>
            </w:pPr>
            <w:r w:rsidRPr="009C2A6C">
              <w:t>PRIMARY KEY, AUTO_INCREMENT</w:t>
            </w:r>
          </w:p>
        </w:tc>
        <w:tc>
          <w:tcPr>
            <w:tcW w:w="0" w:type="auto"/>
            <w:hideMark/>
          </w:tcPr>
          <w:p w14:paraId="74DB7F27" w14:textId="77777777" w:rsidR="009C2A6C" w:rsidRPr="009C2A6C" w:rsidRDefault="009C2A6C" w:rsidP="009C2A6C">
            <w:pPr>
              <w:spacing w:after="160" w:line="259" w:lineRule="auto"/>
            </w:pPr>
            <w:r w:rsidRPr="009C2A6C">
              <w:t>Unique ID for the coupon</w:t>
            </w:r>
          </w:p>
        </w:tc>
      </w:tr>
      <w:tr w:rsidR="009C2A6C" w:rsidRPr="009C2A6C" w14:paraId="1C39AABB" w14:textId="77777777" w:rsidTr="009C2A6C">
        <w:tc>
          <w:tcPr>
            <w:tcW w:w="0" w:type="auto"/>
            <w:hideMark/>
          </w:tcPr>
          <w:p w14:paraId="49069550" w14:textId="77777777" w:rsidR="009C2A6C" w:rsidRPr="009C2A6C" w:rsidRDefault="009C2A6C" w:rsidP="009C2A6C">
            <w:pPr>
              <w:spacing w:after="160" w:line="259" w:lineRule="auto"/>
            </w:pPr>
            <w:proofErr w:type="spellStart"/>
            <w:r w:rsidRPr="009C2A6C">
              <w:t>coupon_code</w:t>
            </w:r>
            <w:proofErr w:type="spellEnd"/>
          </w:p>
        </w:tc>
        <w:tc>
          <w:tcPr>
            <w:tcW w:w="0" w:type="auto"/>
            <w:hideMark/>
          </w:tcPr>
          <w:p w14:paraId="1C9AFDAC" w14:textId="77777777" w:rsidR="009C2A6C" w:rsidRPr="009C2A6C" w:rsidRDefault="009C2A6C" w:rsidP="009C2A6C">
            <w:pPr>
              <w:spacing w:after="160" w:line="259" w:lineRule="auto"/>
            </w:pPr>
            <w:proofErr w:type="gramStart"/>
            <w:r w:rsidRPr="009C2A6C">
              <w:t>VARCHAR(</w:t>
            </w:r>
            <w:proofErr w:type="gramEnd"/>
            <w:r w:rsidRPr="009C2A6C">
              <w:t>50)</w:t>
            </w:r>
          </w:p>
        </w:tc>
        <w:tc>
          <w:tcPr>
            <w:tcW w:w="0" w:type="auto"/>
            <w:hideMark/>
          </w:tcPr>
          <w:p w14:paraId="010280A3" w14:textId="77777777" w:rsidR="009C2A6C" w:rsidRPr="009C2A6C" w:rsidRDefault="009C2A6C" w:rsidP="009C2A6C">
            <w:pPr>
              <w:spacing w:after="160" w:line="259" w:lineRule="auto"/>
            </w:pPr>
            <w:r w:rsidRPr="009C2A6C">
              <w:t>NOT NULL, UNIQUE</w:t>
            </w:r>
          </w:p>
        </w:tc>
        <w:tc>
          <w:tcPr>
            <w:tcW w:w="0" w:type="auto"/>
            <w:hideMark/>
          </w:tcPr>
          <w:p w14:paraId="580D95D3" w14:textId="77777777" w:rsidR="009C2A6C" w:rsidRPr="009C2A6C" w:rsidRDefault="009C2A6C" w:rsidP="009C2A6C">
            <w:pPr>
              <w:spacing w:after="160" w:line="259" w:lineRule="auto"/>
            </w:pPr>
            <w:r w:rsidRPr="009C2A6C">
              <w:t>Code for applying coupon</w:t>
            </w:r>
          </w:p>
        </w:tc>
      </w:tr>
      <w:tr w:rsidR="009C2A6C" w:rsidRPr="009C2A6C" w14:paraId="1F0C6A98" w14:textId="77777777" w:rsidTr="009C2A6C">
        <w:tc>
          <w:tcPr>
            <w:tcW w:w="0" w:type="auto"/>
            <w:hideMark/>
          </w:tcPr>
          <w:p w14:paraId="6B577629" w14:textId="77777777" w:rsidR="009C2A6C" w:rsidRPr="009C2A6C" w:rsidRDefault="009C2A6C" w:rsidP="009C2A6C">
            <w:pPr>
              <w:spacing w:after="160" w:line="259" w:lineRule="auto"/>
            </w:pPr>
            <w:proofErr w:type="spellStart"/>
            <w:r w:rsidRPr="009C2A6C">
              <w:t>discount_value</w:t>
            </w:r>
            <w:proofErr w:type="spellEnd"/>
          </w:p>
        </w:tc>
        <w:tc>
          <w:tcPr>
            <w:tcW w:w="0" w:type="auto"/>
            <w:hideMark/>
          </w:tcPr>
          <w:p w14:paraId="155D05DF" w14:textId="77777777" w:rsidR="009C2A6C" w:rsidRPr="009C2A6C" w:rsidRDefault="009C2A6C" w:rsidP="009C2A6C">
            <w:pPr>
              <w:spacing w:after="160" w:line="259" w:lineRule="auto"/>
            </w:pPr>
            <w:proofErr w:type="gramStart"/>
            <w:r w:rsidRPr="009C2A6C">
              <w:t>DECIMAL(</w:t>
            </w:r>
            <w:proofErr w:type="gramEnd"/>
            <w:r w:rsidRPr="009C2A6C">
              <w:t>5,2)</w:t>
            </w:r>
          </w:p>
        </w:tc>
        <w:tc>
          <w:tcPr>
            <w:tcW w:w="0" w:type="auto"/>
            <w:hideMark/>
          </w:tcPr>
          <w:p w14:paraId="2CB702F8" w14:textId="77777777" w:rsidR="009C2A6C" w:rsidRPr="009C2A6C" w:rsidRDefault="009C2A6C" w:rsidP="009C2A6C">
            <w:pPr>
              <w:spacing w:after="160" w:line="259" w:lineRule="auto"/>
            </w:pPr>
            <w:r w:rsidRPr="009C2A6C">
              <w:t>NOT NULL</w:t>
            </w:r>
          </w:p>
        </w:tc>
        <w:tc>
          <w:tcPr>
            <w:tcW w:w="0" w:type="auto"/>
            <w:hideMark/>
          </w:tcPr>
          <w:p w14:paraId="03F9BE76" w14:textId="77777777" w:rsidR="009C2A6C" w:rsidRPr="009C2A6C" w:rsidRDefault="009C2A6C" w:rsidP="009C2A6C">
            <w:pPr>
              <w:spacing w:after="160" w:line="259" w:lineRule="auto"/>
            </w:pPr>
            <w:r w:rsidRPr="009C2A6C">
              <w:t>Discount percentage or amount</w:t>
            </w:r>
          </w:p>
        </w:tc>
      </w:tr>
      <w:tr w:rsidR="009C2A6C" w:rsidRPr="009C2A6C" w14:paraId="784505AA" w14:textId="77777777" w:rsidTr="009C2A6C">
        <w:tc>
          <w:tcPr>
            <w:tcW w:w="0" w:type="auto"/>
            <w:hideMark/>
          </w:tcPr>
          <w:p w14:paraId="3A6205C3" w14:textId="77777777" w:rsidR="009C2A6C" w:rsidRPr="009C2A6C" w:rsidRDefault="009C2A6C" w:rsidP="009C2A6C">
            <w:pPr>
              <w:spacing w:after="160" w:line="259" w:lineRule="auto"/>
            </w:pPr>
            <w:proofErr w:type="spellStart"/>
            <w:r w:rsidRPr="009C2A6C">
              <w:t>start_date</w:t>
            </w:r>
            <w:proofErr w:type="spellEnd"/>
          </w:p>
        </w:tc>
        <w:tc>
          <w:tcPr>
            <w:tcW w:w="0" w:type="auto"/>
            <w:hideMark/>
          </w:tcPr>
          <w:p w14:paraId="5D83DAB0" w14:textId="77777777" w:rsidR="009C2A6C" w:rsidRPr="009C2A6C" w:rsidRDefault="009C2A6C" w:rsidP="009C2A6C">
            <w:pPr>
              <w:spacing w:after="160" w:line="259" w:lineRule="auto"/>
            </w:pPr>
            <w:r w:rsidRPr="009C2A6C">
              <w:t>DATE</w:t>
            </w:r>
          </w:p>
        </w:tc>
        <w:tc>
          <w:tcPr>
            <w:tcW w:w="0" w:type="auto"/>
            <w:hideMark/>
          </w:tcPr>
          <w:p w14:paraId="26696B67" w14:textId="77777777" w:rsidR="009C2A6C" w:rsidRPr="009C2A6C" w:rsidRDefault="009C2A6C" w:rsidP="009C2A6C">
            <w:pPr>
              <w:spacing w:after="160" w:line="259" w:lineRule="auto"/>
            </w:pPr>
          </w:p>
        </w:tc>
        <w:tc>
          <w:tcPr>
            <w:tcW w:w="0" w:type="auto"/>
            <w:hideMark/>
          </w:tcPr>
          <w:p w14:paraId="354A239D" w14:textId="77777777" w:rsidR="009C2A6C" w:rsidRPr="009C2A6C" w:rsidRDefault="009C2A6C" w:rsidP="009C2A6C">
            <w:pPr>
              <w:spacing w:after="160" w:line="259" w:lineRule="auto"/>
            </w:pPr>
            <w:r w:rsidRPr="009C2A6C">
              <w:t>Coupon start date</w:t>
            </w:r>
          </w:p>
        </w:tc>
      </w:tr>
      <w:tr w:rsidR="009C2A6C" w:rsidRPr="009C2A6C" w14:paraId="57565D51" w14:textId="77777777" w:rsidTr="009C2A6C">
        <w:tc>
          <w:tcPr>
            <w:tcW w:w="0" w:type="auto"/>
            <w:hideMark/>
          </w:tcPr>
          <w:p w14:paraId="0AF73D7A" w14:textId="77777777" w:rsidR="009C2A6C" w:rsidRPr="009C2A6C" w:rsidRDefault="009C2A6C" w:rsidP="009C2A6C">
            <w:pPr>
              <w:spacing w:after="160" w:line="259" w:lineRule="auto"/>
            </w:pPr>
            <w:proofErr w:type="spellStart"/>
            <w:r w:rsidRPr="009C2A6C">
              <w:lastRenderedPageBreak/>
              <w:t>end_date</w:t>
            </w:r>
            <w:proofErr w:type="spellEnd"/>
          </w:p>
        </w:tc>
        <w:tc>
          <w:tcPr>
            <w:tcW w:w="0" w:type="auto"/>
            <w:hideMark/>
          </w:tcPr>
          <w:p w14:paraId="49FE2864" w14:textId="77777777" w:rsidR="009C2A6C" w:rsidRPr="009C2A6C" w:rsidRDefault="009C2A6C" w:rsidP="009C2A6C">
            <w:pPr>
              <w:spacing w:after="160" w:line="259" w:lineRule="auto"/>
            </w:pPr>
            <w:r w:rsidRPr="009C2A6C">
              <w:t>DATE</w:t>
            </w:r>
          </w:p>
        </w:tc>
        <w:tc>
          <w:tcPr>
            <w:tcW w:w="0" w:type="auto"/>
            <w:hideMark/>
          </w:tcPr>
          <w:p w14:paraId="36607193" w14:textId="77777777" w:rsidR="009C2A6C" w:rsidRPr="009C2A6C" w:rsidRDefault="009C2A6C" w:rsidP="009C2A6C">
            <w:pPr>
              <w:spacing w:after="160" w:line="259" w:lineRule="auto"/>
            </w:pPr>
          </w:p>
        </w:tc>
        <w:tc>
          <w:tcPr>
            <w:tcW w:w="0" w:type="auto"/>
            <w:hideMark/>
          </w:tcPr>
          <w:p w14:paraId="2CF1E7CD" w14:textId="77777777" w:rsidR="009C2A6C" w:rsidRPr="009C2A6C" w:rsidRDefault="009C2A6C" w:rsidP="009C2A6C">
            <w:pPr>
              <w:spacing w:after="160" w:line="259" w:lineRule="auto"/>
            </w:pPr>
            <w:r w:rsidRPr="009C2A6C">
              <w:t>Coupon end date</w:t>
            </w:r>
          </w:p>
        </w:tc>
      </w:tr>
    </w:tbl>
    <w:p w14:paraId="2746CEF5" w14:textId="77777777" w:rsidR="009C2A6C" w:rsidRPr="009C2A6C" w:rsidRDefault="00000000" w:rsidP="009C2A6C">
      <w:r>
        <w:pict w14:anchorId="14094209">
          <v:rect id="_x0000_i1063" style="width:0;height:1.5pt" o:hralign="center" o:hrstd="t" o:hr="t" fillcolor="#a0a0a0" stroked="f"/>
        </w:pict>
      </w:r>
    </w:p>
    <w:p w14:paraId="627E615F" w14:textId="77777777" w:rsidR="009C2A6C" w:rsidRPr="009C2A6C" w:rsidRDefault="009C2A6C" w:rsidP="009C2A6C">
      <w:r w:rsidRPr="009C2A6C">
        <w:t>This structure includes detailed relationships and fields for every entity involved in the E-Commerce Multivendor Platform. It covers major aspects like user management, product inventory, orders, payments, discounts, and support</w:t>
      </w:r>
    </w:p>
    <w:p w14:paraId="4C50577F" w14:textId="77777777" w:rsidR="00072402" w:rsidRDefault="00072402"/>
    <w:p w14:paraId="41399002" w14:textId="77777777" w:rsidR="00072402" w:rsidRDefault="00072402">
      <w:r>
        <w:br w:type="page"/>
      </w:r>
    </w:p>
    <w:p w14:paraId="55491053" w14:textId="48C19F8B" w:rsidR="009C2A6C" w:rsidRPr="009C2A6C" w:rsidRDefault="009C2A6C" w:rsidP="009C2A6C">
      <w:pPr>
        <w:rPr>
          <w:b/>
          <w:bCs/>
          <w:color w:val="FF0000"/>
          <w:sz w:val="44"/>
          <w:szCs w:val="44"/>
        </w:rPr>
      </w:pPr>
      <w:r w:rsidRPr="009C2A6C">
        <w:rPr>
          <w:b/>
          <w:bCs/>
          <w:color w:val="FF0000"/>
          <w:sz w:val="44"/>
          <w:szCs w:val="44"/>
        </w:rPr>
        <w:lastRenderedPageBreak/>
        <w:t xml:space="preserve">Detailed Entity Relationship (ER) </w:t>
      </w:r>
    </w:p>
    <w:p w14:paraId="6F04192A" w14:textId="77777777" w:rsidR="009C2A6C" w:rsidRPr="009C2A6C" w:rsidRDefault="009C2A6C" w:rsidP="009C2A6C">
      <w:pPr>
        <w:rPr>
          <w:b/>
          <w:bCs/>
        </w:rPr>
      </w:pPr>
      <w:r w:rsidRPr="009C2A6C">
        <w:rPr>
          <w:b/>
          <w:bCs/>
        </w:rPr>
        <w:t>1. Vendor - Product (One-to-Many)</w:t>
      </w:r>
    </w:p>
    <w:p w14:paraId="0B46585F" w14:textId="77777777" w:rsidR="009C2A6C" w:rsidRPr="009C2A6C" w:rsidRDefault="009C2A6C" w:rsidP="009C2A6C">
      <w:pPr>
        <w:numPr>
          <w:ilvl w:val="0"/>
          <w:numId w:val="46"/>
        </w:numPr>
      </w:pPr>
      <w:r w:rsidRPr="009C2A6C">
        <w:rPr>
          <w:b/>
          <w:bCs/>
        </w:rPr>
        <w:t>Relationship</w:t>
      </w:r>
      <w:r w:rsidRPr="009C2A6C">
        <w:t>: One vendor can list multiple products, but each product belongs to only one vendor.</w:t>
      </w:r>
    </w:p>
    <w:p w14:paraId="24B8EE95" w14:textId="77777777" w:rsidR="009C2A6C" w:rsidRPr="009C2A6C" w:rsidRDefault="009C2A6C" w:rsidP="009C2A6C">
      <w:pPr>
        <w:numPr>
          <w:ilvl w:val="0"/>
          <w:numId w:val="46"/>
        </w:numPr>
      </w:pPr>
      <w:r w:rsidRPr="009C2A6C">
        <w:rPr>
          <w:b/>
          <w:bCs/>
        </w:rPr>
        <w:t>Foreign Key</w:t>
      </w:r>
      <w:r w:rsidRPr="009C2A6C">
        <w:t xml:space="preserve">: </w:t>
      </w:r>
      <w:proofErr w:type="spellStart"/>
      <w:r w:rsidRPr="009C2A6C">
        <w:t>vendor_id</w:t>
      </w:r>
      <w:proofErr w:type="spellEnd"/>
      <w:r w:rsidRPr="009C2A6C">
        <w:t xml:space="preserve"> in the Product table references </w:t>
      </w:r>
      <w:proofErr w:type="spellStart"/>
      <w:r w:rsidRPr="009C2A6C">
        <w:t>vendor_id</w:t>
      </w:r>
      <w:proofErr w:type="spellEnd"/>
      <w:r w:rsidRPr="009C2A6C">
        <w:t xml:space="preserve"> in the Vendor table.</w:t>
      </w:r>
    </w:p>
    <w:p w14:paraId="65A59B33" w14:textId="77777777" w:rsidR="009C2A6C" w:rsidRPr="009C2A6C" w:rsidRDefault="009C2A6C" w:rsidP="009C2A6C">
      <w:pPr>
        <w:rPr>
          <w:b/>
          <w:bCs/>
        </w:rPr>
      </w:pPr>
      <w:r w:rsidRPr="009C2A6C">
        <w:rPr>
          <w:b/>
          <w:bCs/>
        </w:rPr>
        <w:t>2. Product - Category (Many-to-One)</w:t>
      </w:r>
    </w:p>
    <w:p w14:paraId="1D3FE1E6" w14:textId="77777777" w:rsidR="009C2A6C" w:rsidRPr="009C2A6C" w:rsidRDefault="009C2A6C" w:rsidP="009C2A6C">
      <w:pPr>
        <w:numPr>
          <w:ilvl w:val="0"/>
          <w:numId w:val="47"/>
        </w:numPr>
      </w:pPr>
      <w:r w:rsidRPr="009C2A6C">
        <w:rPr>
          <w:b/>
          <w:bCs/>
        </w:rPr>
        <w:t>Relationship</w:t>
      </w:r>
      <w:r w:rsidRPr="009C2A6C">
        <w:t>: Many products can belong to one category, but each product can have only one category.</w:t>
      </w:r>
    </w:p>
    <w:p w14:paraId="36C9FD63" w14:textId="77777777" w:rsidR="009C2A6C" w:rsidRPr="009C2A6C" w:rsidRDefault="009C2A6C" w:rsidP="009C2A6C">
      <w:pPr>
        <w:numPr>
          <w:ilvl w:val="0"/>
          <w:numId w:val="47"/>
        </w:numPr>
      </w:pPr>
      <w:r w:rsidRPr="009C2A6C">
        <w:rPr>
          <w:b/>
          <w:bCs/>
        </w:rPr>
        <w:t>Foreign Key</w:t>
      </w:r>
      <w:r w:rsidRPr="009C2A6C">
        <w:t xml:space="preserve">: </w:t>
      </w:r>
      <w:proofErr w:type="spellStart"/>
      <w:r w:rsidRPr="009C2A6C">
        <w:t>category_id</w:t>
      </w:r>
      <w:proofErr w:type="spellEnd"/>
      <w:r w:rsidRPr="009C2A6C">
        <w:t xml:space="preserve"> in the Product table references </w:t>
      </w:r>
      <w:proofErr w:type="spellStart"/>
      <w:r w:rsidRPr="009C2A6C">
        <w:t>category_id</w:t>
      </w:r>
      <w:proofErr w:type="spellEnd"/>
      <w:r w:rsidRPr="009C2A6C">
        <w:t xml:space="preserve"> in the Category table.</w:t>
      </w:r>
    </w:p>
    <w:p w14:paraId="7E0A87B7" w14:textId="77777777" w:rsidR="009C2A6C" w:rsidRPr="009C2A6C" w:rsidRDefault="009C2A6C" w:rsidP="009C2A6C">
      <w:pPr>
        <w:rPr>
          <w:b/>
          <w:bCs/>
        </w:rPr>
      </w:pPr>
      <w:r w:rsidRPr="009C2A6C">
        <w:rPr>
          <w:b/>
          <w:bCs/>
        </w:rPr>
        <w:t>3. Customer - Cart (One-to-One)</w:t>
      </w:r>
    </w:p>
    <w:p w14:paraId="750585FE" w14:textId="77777777" w:rsidR="009C2A6C" w:rsidRPr="009C2A6C" w:rsidRDefault="009C2A6C" w:rsidP="009C2A6C">
      <w:pPr>
        <w:numPr>
          <w:ilvl w:val="0"/>
          <w:numId w:val="48"/>
        </w:numPr>
      </w:pPr>
      <w:r w:rsidRPr="009C2A6C">
        <w:rPr>
          <w:b/>
          <w:bCs/>
        </w:rPr>
        <w:t>Relationship</w:t>
      </w:r>
      <w:r w:rsidRPr="009C2A6C">
        <w:t>: Each customer has one cart, and a cart belongs to only one customer.</w:t>
      </w:r>
    </w:p>
    <w:p w14:paraId="6FF24DB1" w14:textId="77777777" w:rsidR="009C2A6C" w:rsidRPr="009C2A6C" w:rsidRDefault="009C2A6C" w:rsidP="009C2A6C">
      <w:pPr>
        <w:numPr>
          <w:ilvl w:val="0"/>
          <w:numId w:val="48"/>
        </w:numPr>
      </w:pPr>
      <w:r w:rsidRPr="009C2A6C">
        <w:rPr>
          <w:b/>
          <w:bCs/>
        </w:rPr>
        <w:t>Foreign Key</w:t>
      </w:r>
      <w:r w:rsidRPr="009C2A6C">
        <w:t xml:space="preserve">: </w:t>
      </w:r>
      <w:proofErr w:type="spellStart"/>
      <w:r w:rsidRPr="009C2A6C">
        <w:t>customer_id</w:t>
      </w:r>
      <w:proofErr w:type="spellEnd"/>
      <w:r w:rsidRPr="009C2A6C">
        <w:t xml:space="preserve"> in the Cart table references </w:t>
      </w:r>
      <w:proofErr w:type="spellStart"/>
      <w:r w:rsidRPr="009C2A6C">
        <w:t>customer_id</w:t>
      </w:r>
      <w:proofErr w:type="spellEnd"/>
      <w:r w:rsidRPr="009C2A6C">
        <w:t xml:space="preserve"> in the Customer table.</w:t>
      </w:r>
    </w:p>
    <w:p w14:paraId="3D9B7936" w14:textId="77777777" w:rsidR="009C2A6C" w:rsidRPr="009C2A6C" w:rsidRDefault="009C2A6C" w:rsidP="009C2A6C">
      <w:pPr>
        <w:rPr>
          <w:b/>
          <w:bCs/>
        </w:rPr>
      </w:pPr>
      <w:r w:rsidRPr="009C2A6C">
        <w:rPr>
          <w:b/>
          <w:bCs/>
        </w:rPr>
        <w:t xml:space="preserve">4. Cart - </w:t>
      </w:r>
      <w:proofErr w:type="spellStart"/>
      <w:r w:rsidRPr="009C2A6C">
        <w:rPr>
          <w:b/>
          <w:bCs/>
        </w:rPr>
        <w:t>Cart_Item</w:t>
      </w:r>
      <w:proofErr w:type="spellEnd"/>
      <w:r w:rsidRPr="009C2A6C">
        <w:rPr>
          <w:b/>
          <w:bCs/>
        </w:rPr>
        <w:t xml:space="preserve"> (One-to-Many)</w:t>
      </w:r>
    </w:p>
    <w:p w14:paraId="1085D47A" w14:textId="77777777" w:rsidR="009C2A6C" w:rsidRPr="009C2A6C" w:rsidRDefault="009C2A6C" w:rsidP="009C2A6C">
      <w:pPr>
        <w:numPr>
          <w:ilvl w:val="0"/>
          <w:numId w:val="49"/>
        </w:numPr>
      </w:pPr>
      <w:r w:rsidRPr="009C2A6C">
        <w:rPr>
          <w:b/>
          <w:bCs/>
        </w:rPr>
        <w:t>Relationship</w:t>
      </w:r>
      <w:r w:rsidRPr="009C2A6C">
        <w:t>: A cart can contain multiple items, but each cart item belongs to only one cart.</w:t>
      </w:r>
    </w:p>
    <w:p w14:paraId="79350736" w14:textId="77777777" w:rsidR="009C2A6C" w:rsidRPr="009C2A6C" w:rsidRDefault="009C2A6C" w:rsidP="009C2A6C">
      <w:pPr>
        <w:numPr>
          <w:ilvl w:val="0"/>
          <w:numId w:val="49"/>
        </w:numPr>
      </w:pPr>
      <w:r w:rsidRPr="009C2A6C">
        <w:rPr>
          <w:b/>
          <w:bCs/>
        </w:rPr>
        <w:t>Foreign Key</w:t>
      </w:r>
      <w:r w:rsidRPr="009C2A6C">
        <w:t xml:space="preserve">: </w:t>
      </w:r>
      <w:proofErr w:type="spellStart"/>
      <w:r w:rsidRPr="009C2A6C">
        <w:t>cart_id</w:t>
      </w:r>
      <w:proofErr w:type="spellEnd"/>
      <w:r w:rsidRPr="009C2A6C">
        <w:t xml:space="preserve"> in the </w:t>
      </w:r>
      <w:proofErr w:type="spellStart"/>
      <w:r w:rsidRPr="009C2A6C">
        <w:t>Cart_Item</w:t>
      </w:r>
      <w:proofErr w:type="spellEnd"/>
      <w:r w:rsidRPr="009C2A6C">
        <w:t xml:space="preserve"> table references </w:t>
      </w:r>
      <w:proofErr w:type="spellStart"/>
      <w:r w:rsidRPr="009C2A6C">
        <w:t>cart_id</w:t>
      </w:r>
      <w:proofErr w:type="spellEnd"/>
      <w:r w:rsidRPr="009C2A6C">
        <w:t xml:space="preserve"> in the Cart table.</w:t>
      </w:r>
    </w:p>
    <w:p w14:paraId="026299FB" w14:textId="77777777" w:rsidR="009C2A6C" w:rsidRPr="009C2A6C" w:rsidRDefault="009C2A6C" w:rsidP="009C2A6C">
      <w:pPr>
        <w:rPr>
          <w:b/>
          <w:bCs/>
        </w:rPr>
      </w:pPr>
      <w:r w:rsidRPr="009C2A6C">
        <w:rPr>
          <w:b/>
          <w:bCs/>
        </w:rPr>
        <w:t xml:space="preserve">5. Product - </w:t>
      </w:r>
      <w:proofErr w:type="spellStart"/>
      <w:r w:rsidRPr="009C2A6C">
        <w:rPr>
          <w:b/>
          <w:bCs/>
        </w:rPr>
        <w:t>Cart_Item</w:t>
      </w:r>
      <w:proofErr w:type="spellEnd"/>
      <w:r w:rsidRPr="009C2A6C">
        <w:rPr>
          <w:b/>
          <w:bCs/>
        </w:rPr>
        <w:t xml:space="preserve"> (One-to-Many)</w:t>
      </w:r>
    </w:p>
    <w:p w14:paraId="1BB9F34C" w14:textId="77777777" w:rsidR="009C2A6C" w:rsidRPr="009C2A6C" w:rsidRDefault="009C2A6C" w:rsidP="009C2A6C">
      <w:pPr>
        <w:numPr>
          <w:ilvl w:val="0"/>
          <w:numId w:val="50"/>
        </w:numPr>
      </w:pPr>
      <w:r w:rsidRPr="009C2A6C">
        <w:rPr>
          <w:b/>
          <w:bCs/>
        </w:rPr>
        <w:t>Relationship</w:t>
      </w:r>
      <w:r w:rsidRPr="009C2A6C">
        <w:t>: Each product can be added to multiple cart items, but each cart item references one specific product.</w:t>
      </w:r>
    </w:p>
    <w:p w14:paraId="47B77E88" w14:textId="77777777" w:rsidR="009C2A6C" w:rsidRPr="009C2A6C" w:rsidRDefault="009C2A6C" w:rsidP="009C2A6C">
      <w:pPr>
        <w:numPr>
          <w:ilvl w:val="0"/>
          <w:numId w:val="50"/>
        </w:numPr>
      </w:pPr>
      <w:r w:rsidRPr="009C2A6C">
        <w:rPr>
          <w:b/>
          <w:bCs/>
        </w:rPr>
        <w:t>Foreign Key</w:t>
      </w:r>
      <w:r w:rsidRPr="009C2A6C">
        <w:t xml:space="preserve">: </w:t>
      </w:r>
      <w:proofErr w:type="spellStart"/>
      <w:r w:rsidRPr="009C2A6C">
        <w:t>product_id</w:t>
      </w:r>
      <w:proofErr w:type="spellEnd"/>
      <w:r w:rsidRPr="009C2A6C">
        <w:t xml:space="preserve"> in the </w:t>
      </w:r>
      <w:proofErr w:type="spellStart"/>
      <w:r w:rsidRPr="009C2A6C">
        <w:t>Cart_Item</w:t>
      </w:r>
      <w:proofErr w:type="spellEnd"/>
      <w:r w:rsidRPr="009C2A6C">
        <w:t xml:space="preserve"> table references </w:t>
      </w:r>
      <w:proofErr w:type="spellStart"/>
      <w:r w:rsidRPr="009C2A6C">
        <w:t>product_id</w:t>
      </w:r>
      <w:proofErr w:type="spellEnd"/>
      <w:r w:rsidRPr="009C2A6C">
        <w:t xml:space="preserve"> in the Product table.</w:t>
      </w:r>
    </w:p>
    <w:p w14:paraId="657E02AB" w14:textId="77777777" w:rsidR="009C2A6C" w:rsidRPr="009C2A6C" w:rsidRDefault="009C2A6C" w:rsidP="009C2A6C">
      <w:pPr>
        <w:rPr>
          <w:b/>
          <w:bCs/>
        </w:rPr>
      </w:pPr>
      <w:r w:rsidRPr="009C2A6C">
        <w:rPr>
          <w:b/>
          <w:bCs/>
        </w:rPr>
        <w:t>6. Customer - Order (One-to-Many)</w:t>
      </w:r>
    </w:p>
    <w:p w14:paraId="2E393D1A" w14:textId="77777777" w:rsidR="009C2A6C" w:rsidRPr="009C2A6C" w:rsidRDefault="009C2A6C" w:rsidP="009C2A6C">
      <w:pPr>
        <w:numPr>
          <w:ilvl w:val="0"/>
          <w:numId w:val="51"/>
        </w:numPr>
      </w:pPr>
      <w:r w:rsidRPr="009C2A6C">
        <w:rPr>
          <w:b/>
          <w:bCs/>
        </w:rPr>
        <w:t>Relationship</w:t>
      </w:r>
      <w:r w:rsidRPr="009C2A6C">
        <w:t>: One customer can place multiple orders, but each order is associated with only one customer.</w:t>
      </w:r>
    </w:p>
    <w:p w14:paraId="64E9E642" w14:textId="77777777" w:rsidR="009C2A6C" w:rsidRPr="009C2A6C" w:rsidRDefault="009C2A6C" w:rsidP="009C2A6C">
      <w:pPr>
        <w:numPr>
          <w:ilvl w:val="0"/>
          <w:numId w:val="51"/>
        </w:numPr>
      </w:pPr>
      <w:r w:rsidRPr="009C2A6C">
        <w:rPr>
          <w:b/>
          <w:bCs/>
        </w:rPr>
        <w:t>Foreign Key</w:t>
      </w:r>
      <w:r w:rsidRPr="009C2A6C">
        <w:t xml:space="preserve">: </w:t>
      </w:r>
      <w:proofErr w:type="spellStart"/>
      <w:r w:rsidRPr="009C2A6C">
        <w:t>customer_id</w:t>
      </w:r>
      <w:proofErr w:type="spellEnd"/>
      <w:r w:rsidRPr="009C2A6C">
        <w:t xml:space="preserve"> in the Order table references </w:t>
      </w:r>
      <w:proofErr w:type="spellStart"/>
      <w:r w:rsidRPr="009C2A6C">
        <w:t>customer_id</w:t>
      </w:r>
      <w:proofErr w:type="spellEnd"/>
      <w:r w:rsidRPr="009C2A6C">
        <w:t xml:space="preserve"> in the Customer table.</w:t>
      </w:r>
    </w:p>
    <w:p w14:paraId="7C336DAE" w14:textId="77777777" w:rsidR="009C2A6C" w:rsidRPr="009C2A6C" w:rsidRDefault="009C2A6C" w:rsidP="009C2A6C">
      <w:pPr>
        <w:rPr>
          <w:b/>
          <w:bCs/>
        </w:rPr>
      </w:pPr>
      <w:r w:rsidRPr="009C2A6C">
        <w:rPr>
          <w:b/>
          <w:bCs/>
        </w:rPr>
        <w:t>7. Order - Payment (One-to-One)</w:t>
      </w:r>
    </w:p>
    <w:p w14:paraId="5C03A824" w14:textId="77777777" w:rsidR="009C2A6C" w:rsidRPr="009C2A6C" w:rsidRDefault="009C2A6C" w:rsidP="009C2A6C">
      <w:pPr>
        <w:numPr>
          <w:ilvl w:val="0"/>
          <w:numId w:val="52"/>
        </w:numPr>
      </w:pPr>
      <w:r w:rsidRPr="009C2A6C">
        <w:rPr>
          <w:b/>
          <w:bCs/>
        </w:rPr>
        <w:t>Relationship</w:t>
      </w:r>
      <w:r w:rsidRPr="009C2A6C">
        <w:t>: Each order has one associated payment, and each payment is for only one order.</w:t>
      </w:r>
    </w:p>
    <w:p w14:paraId="135657B4" w14:textId="77777777" w:rsidR="009C2A6C" w:rsidRPr="009C2A6C" w:rsidRDefault="009C2A6C" w:rsidP="009C2A6C">
      <w:pPr>
        <w:numPr>
          <w:ilvl w:val="0"/>
          <w:numId w:val="52"/>
        </w:numPr>
      </w:pPr>
      <w:r w:rsidRPr="009C2A6C">
        <w:rPr>
          <w:b/>
          <w:bCs/>
        </w:rPr>
        <w:t>Foreign Key</w:t>
      </w:r>
      <w:r w:rsidRPr="009C2A6C">
        <w:t xml:space="preserve">: </w:t>
      </w:r>
      <w:proofErr w:type="spellStart"/>
      <w:r w:rsidRPr="009C2A6C">
        <w:t>order_id</w:t>
      </w:r>
      <w:proofErr w:type="spellEnd"/>
      <w:r w:rsidRPr="009C2A6C">
        <w:t xml:space="preserve"> in the Payment table references </w:t>
      </w:r>
      <w:proofErr w:type="spellStart"/>
      <w:r w:rsidRPr="009C2A6C">
        <w:t>order_id</w:t>
      </w:r>
      <w:proofErr w:type="spellEnd"/>
      <w:r w:rsidRPr="009C2A6C">
        <w:t xml:space="preserve"> in the Order table.</w:t>
      </w:r>
    </w:p>
    <w:p w14:paraId="726F5A12" w14:textId="77777777" w:rsidR="009C2A6C" w:rsidRPr="009C2A6C" w:rsidRDefault="009C2A6C" w:rsidP="009C2A6C">
      <w:pPr>
        <w:rPr>
          <w:b/>
          <w:bCs/>
        </w:rPr>
      </w:pPr>
      <w:r w:rsidRPr="009C2A6C">
        <w:rPr>
          <w:b/>
          <w:bCs/>
        </w:rPr>
        <w:t>8. Order - Invoice (One-to-One)</w:t>
      </w:r>
    </w:p>
    <w:p w14:paraId="34DF61E5" w14:textId="77777777" w:rsidR="009C2A6C" w:rsidRPr="009C2A6C" w:rsidRDefault="009C2A6C" w:rsidP="009C2A6C">
      <w:pPr>
        <w:numPr>
          <w:ilvl w:val="0"/>
          <w:numId w:val="53"/>
        </w:numPr>
      </w:pPr>
      <w:r w:rsidRPr="009C2A6C">
        <w:rPr>
          <w:b/>
          <w:bCs/>
        </w:rPr>
        <w:t>Relationship</w:t>
      </w:r>
      <w:r w:rsidRPr="009C2A6C">
        <w:t>: Each order generates one invoice, and each invoice is associated with one order.</w:t>
      </w:r>
    </w:p>
    <w:p w14:paraId="78BB63AE" w14:textId="77777777" w:rsidR="009C2A6C" w:rsidRPr="009C2A6C" w:rsidRDefault="009C2A6C" w:rsidP="009C2A6C">
      <w:pPr>
        <w:numPr>
          <w:ilvl w:val="0"/>
          <w:numId w:val="53"/>
        </w:numPr>
      </w:pPr>
      <w:r w:rsidRPr="009C2A6C">
        <w:rPr>
          <w:b/>
          <w:bCs/>
        </w:rPr>
        <w:t>Foreign Key</w:t>
      </w:r>
      <w:r w:rsidRPr="009C2A6C">
        <w:t xml:space="preserve">: </w:t>
      </w:r>
      <w:proofErr w:type="spellStart"/>
      <w:r w:rsidRPr="009C2A6C">
        <w:t>order_id</w:t>
      </w:r>
      <w:proofErr w:type="spellEnd"/>
      <w:r w:rsidRPr="009C2A6C">
        <w:t xml:space="preserve"> in the Invoice table references </w:t>
      </w:r>
      <w:proofErr w:type="spellStart"/>
      <w:r w:rsidRPr="009C2A6C">
        <w:t>order_id</w:t>
      </w:r>
      <w:proofErr w:type="spellEnd"/>
      <w:r w:rsidRPr="009C2A6C">
        <w:t xml:space="preserve"> in the Order table.</w:t>
      </w:r>
    </w:p>
    <w:p w14:paraId="47EC1414" w14:textId="77777777" w:rsidR="009C2A6C" w:rsidRPr="009C2A6C" w:rsidRDefault="009C2A6C" w:rsidP="009C2A6C">
      <w:pPr>
        <w:rPr>
          <w:b/>
          <w:bCs/>
        </w:rPr>
      </w:pPr>
      <w:r w:rsidRPr="009C2A6C">
        <w:rPr>
          <w:b/>
          <w:bCs/>
        </w:rPr>
        <w:t>9. Order - Shipment (One-to-One)</w:t>
      </w:r>
    </w:p>
    <w:p w14:paraId="46CB257F" w14:textId="77777777" w:rsidR="009C2A6C" w:rsidRPr="009C2A6C" w:rsidRDefault="009C2A6C" w:rsidP="009C2A6C">
      <w:pPr>
        <w:numPr>
          <w:ilvl w:val="0"/>
          <w:numId w:val="54"/>
        </w:numPr>
      </w:pPr>
      <w:r w:rsidRPr="009C2A6C">
        <w:rPr>
          <w:b/>
          <w:bCs/>
        </w:rPr>
        <w:t>Relationship</w:t>
      </w:r>
      <w:r w:rsidRPr="009C2A6C">
        <w:t>: Each order generates one shipment, and each shipment is associated with one order.</w:t>
      </w:r>
    </w:p>
    <w:p w14:paraId="7A6A57FE" w14:textId="77777777" w:rsidR="009C2A6C" w:rsidRPr="009C2A6C" w:rsidRDefault="009C2A6C" w:rsidP="009C2A6C">
      <w:pPr>
        <w:numPr>
          <w:ilvl w:val="0"/>
          <w:numId w:val="54"/>
        </w:numPr>
      </w:pPr>
      <w:r w:rsidRPr="009C2A6C">
        <w:rPr>
          <w:b/>
          <w:bCs/>
        </w:rPr>
        <w:t>Foreign Key</w:t>
      </w:r>
      <w:r w:rsidRPr="009C2A6C">
        <w:t xml:space="preserve">: </w:t>
      </w:r>
      <w:proofErr w:type="spellStart"/>
      <w:r w:rsidRPr="009C2A6C">
        <w:t>order_id</w:t>
      </w:r>
      <w:proofErr w:type="spellEnd"/>
      <w:r w:rsidRPr="009C2A6C">
        <w:t xml:space="preserve"> in the Shipment table references </w:t>
      </w:r>
      <w:proofErr w:type="spellStart"/>
      <w:r w:rsidRPr="009C2A6C">
        <w:t>order_id</w:t>
      </w:r>
      <w:proofErr w:type="spellEnd"/>
      <w:r w:rsidRPr="009C2A6C">
        <w:t xml:space="preserve"> in the Order table.</w:t>
      </w:r>
    </w:p>
    <w:p w14:paraId="5CBEA9D3" w14:textId="77777777" w:rsidR="009C2A6C" w:rsidRPr="009C2A6C" w:rsidRDefault="009C2A6C" w:rsidP="009C2A6C">
      <w:pPr>
        <w:rPr>
          <w:b/>
          <w:bCs/>
        </w:rPr>
      </w:pPr>
      <w:r w:rsidRPr="009C2A6C">
        <w:rPr>
          <w:b/>
          <w:bCs/>
        </w:rPr>
        <w:t>10. Shipment - Delivery (One-to-One)</w:t>
      </w:r>
    </w:p>
    <w:p w14:paraId="1985FBEA" w14:textId="77777777" w:rsidR="009C2A6C" w:rsidRPr="009C2A6C" w:rsidRDefault="009C2A6C" w:rsidP="009C2A6C">
      <w:pPr>
        <w:numPr>
          <w:ilvl w:val="0"/>
          <w:numId w:val="55"/>
        </w:numPr>
      </w:pPr>
      <w:r w:rsidRPr="009C2A6C">
        <w:rPr>
          <w:b/>
          <w:bCs/>
        </w:rPr>
        <w:t>Relationship</w:t>
      </w:r>
      <w:r w:rsidRPr="009C2A6C">
        <w:t>: Each shipment results in one delivery, and each delivery is associated with one shipment.</w:t>
      </w:r>
    </w:p>
    <w:p w14:paraId="441E07F0" w14:textId="77777777" w:rsidR="009C2A6C" w:rsidRPr="009C2A6C" w:rsidRDefault="009C2A6C" w:rsidP="009C2A6C">
      <w:pPr>
        <w:numPr>
          <w:ilvl w:val="0"/>
          <w:numId w:val="55"/>
        </w:numPr>
      </w:pPr>
      <w:r w:rsidRPr="009C2A6C">
        <w:rPr>
          <w:b/>
          <w:bCs/>
        </w:rPr>
        <w:t>Foreign Key</w:t>
      </w:r>
      <w:r w:rsidRPr="009C2A6C">
        <w:t xml:space="preserve">: </w:t>
      </w:r>
      <w:proofErr w:type="spellStart"/>
      <w:r w:rsidRPr="009C2A6C">
        <w:t>shipment_id</w:t>
      </w:r>
      <w:proofErr w:type="spellEnd"/>
      <w:r w:rsidRPr="009C2A6C">
        <w:t xml:space="preserve"> in the Delivery table references </w:t>
      </w:r>
      <w:proofErr w:type="spellStart"/>
      <w:r w:rsidRPr="009C2A6C">
        <w:t>shipment_id</w:t>
      </w:r>
      <w:proofErr w:type="spellEnd"/>
      <w:r w:rsidRPr="009C2A6C">
        <w:t xml:space="preserve"> in the Shipment table.</w:t>
      </w:r>
    </w:p>
    <w:p w14:paraId="4F236A6A" w14:textId="77777777" w:rsidR="009C2A6C" w:rsidRPr="009C2A6C" w:rsidRDefault="009C2A6C" w:rsidP="009C2A6C">
      <w:pPr>
        <w:rPr>
          <w:b/>
          <w:bCs/>
        </w:rPr>
      </w:pPr>
      <w:r w:rsidRPr="009C2A6C">
        <w:rPr>
          <w:b/>
          <w:bCs/>
        </w:rPr>
        <w:t>11. Product - Review (One-to-Many)</w:t>
      </w:r>
    </w:p>
    <w:p w14:paraId="1CB63163" w14:textId="77777777" w:rsidR="009C2A6C" w:rsidRPr="009C2A6C" w:rsidRDefault="009C2A6C" w:rsidP="009C2A6C">
      <w:pPr>
        <w:numPr>
          <w:ilvl w:val="0"/>
          <w:numId w:val="56"/>
        </w:numPr>
      </w:pPr>
      <w:r w:rsidRPr="009C2A6C">
        <w:rPr>
          <w:b/>
          <w:bCs/>
        </w:rPr>
        <w:lastRenderedPageBreak/>
        <w:t>Relationship</w:t>
      </w:r>
      <w:r w:rsidRPr="009C2A6C">
        <w:t>: One product can have multiple reviews, but each review is associated with only one product.</w:t>
      </w:r>
    </w:p>
    <w:p w14:paraId="14916461" w14:textId="77777777" w:rsidR="009C2A6C" w:rsidRPr="009C2A6C" w:rsidRDefault="009C2A6C" w:rsidP="009C2A6C">
      <w:pPr>
        <w:numPr>
          <w:ilvl w:val="0"/>
          <w:numId w:val="56"/>
        </w:numPr>
      </w:pPr>
      <w:r w:rsidRPr="009C2A6C">
        <w:rPr>
          <w:b/>
          <w:bCs/>
        </w:rPr>
        <w:t>Foreign Key</w:t>
      </w:r>
      <w:r w:rsidRPr="009C2A6C">
        <w:t xml:space="preserve">: </w:t>
      </w:r>
      <w:proofErr w:type="spellStart"/>
      <w:r w:rsidRPr="009C2A6C">
        <w:t>product_id</w:t>
      </w:r>
      <w:proofErr w:type="spellEnd"/>
      <w:r w:rsidRPr="009C2A6C">
        <w:t xml:space="preserve"> in the Review table references </w:t>
      </w:r>
      <w:proofErr w:type="spellStart"/>
      <w:r w:rsidRPr="009C2A6C">
        <w:t>product_id</w:t>
      </w:r>
      <w:proofErr w:type="spellEnd"/>
      <w:r w:rsidRPr="009C2A6C">
        <w:t xml:space="preserve"> in the Product table.</w:t>
      </w:r>
    </w:p>
    <w:p w14:paraId="28C4A6AB" w14:textId="77777777" w:rsidR="009C2A6C" w:rsidRPr="009C2A6C" w:rsidRDefault="009C2A6C" w:rsidP="009C2A6C">
      <w:pPr>
        <w:rPr>
          <w:b/>
          <w:bCs/>
        </w:rPr>
      </w:pPr>
      <w:r w:rsidRPr="009C2A6C">
        <w:rPr>
          <w:b/>
          <w:bCs/>
        </w:rPr>
        <w:t>12. Customer - Review (One-to-Many)</w:t>
      </w:r>
    </w:p>
    <w:p w14:paraId="1B3AC843" w14:textId="77777777" w:rsidR="009C2A6C" w:rsidRPr="009C2A6C" w:rsidRDefault="009C2A6C" w:rsidP="009C2A6C">
      <w:pPr>
        <w:numPr>
          <w:ilvl w:val="0"/>
          <w:numId w:val="57"/>
        </w:numPr>
      </w:pPr>
      <w:r w:rsidRPr="009C2A6C">
        <w:rPr>
          <w:b/>
          <w:bCs/>
        </w:rPr>
        <w:t>Relationship</w:t>
      </w:r>
      <w:r w:rsidRPr="009C2A6C">
        <w:t>: One customer can write multiple reviews, but each review is associated with only one customer.</w:t>
      </w:r>
    </w:p>
    <w:p w14:paraId="39217986" w14:textId="77777777" w:rsidR="009C2A6C" w:rsidRPr="009C2A6C" w:rsidRDefault="009C2A6C" w:rsidP="009C2A6C">
      <w:pPr>
        <w:numPr>
          <w:ilvl w:val="0"/>
          <w:numId w:val="57"/>
        </w:numPr>
      </w:pPr>
      <w:r w:rsidRPr="009C2A6C">
        <w:rPr>
          <w:b/>
          <w:bCs/>
        </w:rPr>
        <w:t>Foreign Key</w:t>
      </w:r>
      <w:r w:rsidRPr="009C2A6C">
        <w:t xml:space="preserve">: </w:t>
      </w:r>
      <w:proofErr w:type="spellStart"/>
      <w:r w:rsidRPr="009C2A6C">
        <w:t>customer_id</w:t>
      </w:r>
      <w:proofErr w:type="spellEnd"/>
      <w:r w:rsidRPr="009C2A6C">
        <w:t xml:space="preserve"> in the Review table references </w:t>
      </w:r>
      <w:proofErr w:type="spellStart"/>
      <w:r w:rsidRPr="009C2A6C">
        <w:t>customer_id</w:t>
      </w:r>
      <w:proofErr w:type="spellEnd"/>
      <w:r w:rsidRPr="009C2A6C">
        <w:t xml:space="preserve"> in the Customer table.</w:t>
      </w:r>
    </w:p>
    <w:p w14:paraId="543FD296" w14:textId="77777777" w:rsidR="009C2A6C" w:rsidRPr="009C2A6C" w:rsidRDefault="009C2A6C" w:rsidP="009C2A6C">
      <w:pPr>
        <w:rPr>
          <w:b/>
          <w:bCs/>
        </w:rPr>
      </w:pPr>
      <w:r w:rsidRPr="009C2A6C">
        <w:rPr>
          <w:b/>
          <w:bCs/>
        </w:rPr>
        <w:t>13. Product - Discount (Many-to-One)</w:t>
      </w:r>
    </w:p>
    <w:p w14:paraId="2F7E9438" w14:textId="77777777" w:rsidR="009C2A6C" w:rsidRPr="009C2A6C" w:rsidRDefault="009C2A6C" w:rsidP="009C2A6C">
      <w:pPr>
        <w:numPr>
          <w:ilvl w:val="0"/>
          <w:numId w:val="58"/>
        </w:numPr>
      </w:pPr>
      <w:r w:rsidRPr="009C2A6C">
        <w:rPr>
          <w:b/>
          <w:bCs/>
        </w:rPr>
        <w:t>Relationship</w:t>
      </w:r>
      <w:r w:rsidRPr="009C2A6C">
        <w:t>: Many products can share the same discount, but each product can have only one discount at a time.</w:t>
      </w:r>
    </w:p>
    <w:p w14:paraId="2608E603" w14:textId="77777777" w:rsidR="009C2A6C" w:rsidRPr="009C2A6C" w:rsidRDefault="009C2A6C" w:rsidP="009C2A6C">
      <w:pPr>
        <w:numPr>
          <w:ilvl w:val="0"/>
          <w:numId w:val="58"/>
        </w:numPr>
      </w:pPr>
      <w:r w:rsidRPr="009C2A6C">
        <w:rPr>
          <w:b/>
          <w:bCs/>
        </w:rPr>
        <w:t>Foreign Key</w:t>
      </w:r>
      <w:r w:rsidRPr="009C2A6C">
        <w:t xml:space="preserve">: </w:t>
      </w:r>
      <w:proofErr w:type="spellStart"/>
      <w:r w:rsidRPr="009C2A6C">
        <w:t>discount_id</w:t>
      </w:r>
      <w:proofErr w:type="spellEnd"/>
      <w:r w:rsidRPr="009C2A6C">
        <w:t xml:space="preserve"> in the Product table references </w:t>
      </w:r>
      <w:proofErr w:type="spellStart"/>
      <w:r w:rsidRPr="009C2A6C">
        <w:t>discount_id</w:t>
      </w:r>
      <w:proofErr w:type="spellEnd"/>
      <w:r w:rsidRPr="009C2A6C">
        <w:t xml:space="preserve"> in the Discount table.</w:t>
      </w:r>
    </w:p>
    <w:p w14:paraId="3E6CC75F" w14:textId="77777777" w:rsidR="009C2A6C" w:rsidRPr="009C2A6C" w:rsidRDefault="009C2A6C" w:rsidP="009C2A6C">
      <w:pPr>
        <w:rPr>
          <w:b/>
          <w:bCs/>
        </w:rPr>
      </w:pPr>
      <w:r w:rsidRPr="009C2A6C">
        <w:rPr>
          <w:b/>
          <w:bCs/>
        </w:rPr>
        <w:t>14. Order - Refund (One-to-One)</w:t>
      </w:r>
    </w:p>
    <w:p w14:paraId="6E296FE2" w14:textId="77777777" w:rsidR="009C2A6C" w:rsidRPr="009C2A6C" w:rsidRDefault="009C2A6C" w:rsidP="009C2A6C">
      <w:pPr>
        <w:numPr>
          <w:ilvl w:val="0"/>
          <w:numId w:val="59"/>
        </w:numPr>
      </w:pPr>
      <w:r w:rsidRPr="009C2A6C">
        <w:rPr>
          <w:b/>
          <w:bCs/>
        </w:rPr>
        <w:t>Relationship</w:t>
      </w:r>
      <w:r w:rsidRPr="009C2A6C">
        <w:t>: Each order can have one refund (if applicable), and each refund is associated with one order.</w:t>
      </w:r>
    </w:p>
    <w:p w14:paraId="46B63247" w14:textId="77777777" w:rsidR="009C2A6C" w:rsidRPr="009C2A6C" w:rsidRDefault="009C2A6C" w:rsidP="009C2A6C">
      <w:pPr>
        <w:numPr>
          <w:ilvl w:val="0"/>
          <w:numId w:val="59"/>
        </w:numPr>
      </w:pPr>
      <w:r w:rsidRPr="009C2A6C">
        <w:rPr>
          <w:b/>
          <w:bCs/>
        </w:rPr>
        <w:t>Foreign Key</w:t>
      </w:r>
      <w:r w:rsidRPr="009C2A6C">
        <w:t xml:space="preserve">: </w:t>
      </w:r>
      <w:proofErr w:type="spellStart"/>
      <w:r w:rsidRPr="009C2A6C">
        <w:t>order_id</w:t>
      </w:r>
      <w:proofErr w:type="spellEnd"/>
      <w:r w:rsidRPr="009C2A6C">
        <w:t xml:space="preserve"> in the Refund table references </w:t>
      </w:r>
      <w:proofErr w:type="spellStart"/>
      <w:r w:rsidRPr="009C2A6C">
        <w:t>order_id</w:t>
      </w:r>
      <w:proofErr w:type="spellEnd"/>
      <w:r w:rsidRPr="009C2A6C">
        <w:t xml:space="preserve"> in the Order table.</w:t>
      </w:r>
    </w:p>
    <w:p w14:paraId="56B3AD53" w14:textId="77777777" w:rsidR="009C2A6C" w:rsidRPr="009C2A6C" w:rsidRDefault="009C2A6C" w:rsidP="009C2A6C">
      <w:pPr>
        <w:rPr>
          <w:b/>
          <w:bCs/>
        </w:rPr>
      </w:pPr>
      <w:r w:rsidRPr="009C2A6C">
        <w:rPr>
          <w:b/>
          <w:bCs/>
        </w:rPr>
        <w:t xml:space="preserve">15. Customer - </w:t>
      </w:r>
      <w:proofErr w:type="spellStart"/>
      <w:r w:rsidRPr="009C2A6C">
        <w:rPr>
          <w:b/>
          <w:bCs/>
        </w:rPr>
        <w:t>SupportTicket</w:t>
      </w:r>
      <w:proofErr w:type="spellEnd"/>
      <w:r w:rsidRPr="009C2A6C">
        <w:rPr>
          <w:b/>
          <w:bCs/>
        </w:rPr>
        <w:t xml:space="preserve"> (One-to-Many)</w:t>
      </w:r>
    </w:p>
    <w:p w14:paraId="460D39B2" w14:textId="77777777" w:rsidR="009C2A6C" w:rsidRPr="009C2A6C" w:rsidRDefault="009C2A6C" w:rsidP="009C2A6C">
      <w:pPr>
        <w:numPr>
          <w:ilvl w:val="0"/>
          <w:numId w:val="60"/>
        </w:numPr>
      </w:pPr>
      <w:r w:rsidRPr="009C2A6C">
        <w:rPr>
          <w:b/>
          <w:bCs/>
        </w:rPr>
        <w:t>Relationship</w:t>
      </w:r>
      <w:r w:rsidRPr="009C2A6C">
        <w:t>: One customer can submit multiple support tickets, but each support ticket is associated with only one customer.</w:t>
      </w:r>
    </w:p>
    <w:p w14:paraId="046B34C3" w14:textId="77777777" w:rsidR="009C2A6C" w:rsidRPr="009C2A6C" w:rsidRDefault="009C2A6C" w:rsidP="009C2A6C">
      <w:pPr>
        <w:numPr>
          <w:ilvl w:val="0"/>
          <w:numId w:val="60"/>
        </w:numPr>
      </w:pPr>
      <w:r w:rsidRPr="009C2A6C">
        <w:rPr>
          <w:b/>
          <w:bCs/>
        </w:rPr>
        <w:t>Foreign Key</w:t>
      </w:r>
      <w:r w:rsidRPr="009C2A6C">
        <w:t xml:space="preserve">: </w:t>
      </w:r>
      <w:proofErr w:type="spellStart"/>
      <w:r w:rsidRPr="009C2A6C">
        <w:t>customer_id</w:t>
      </w:r>
      <w:proofErr w:type="spellEnd"/>
      <w:r w:rsidRPr="009C2A6C">
        <w:t xml:space="preserve"> in the </w:t>
      </w:r>
      <w:proofErr w:type="spellStart"/>
      <w:r w:rsidRPr="009C2A6C">
        <w:t>SupportTicket</w:t>
      </w:r>
      <w:proofErr w:type="spellEnd"/>
      <w:r w:rsidRPr="009C2A6C">
        <w:t xml:space="preserve"> table references </w:t>
      </w:r>
      <w:proofErr w:type="spellStart"/>
      <w:r w:rsidRPr="009C2A6C">
        <w:t>customer_id</w:t>
      </w:r>
      <w:proofErr w:type="spellEnd"/>
      <w:r w:rsidRPr="009C2A6C">
        <w:t xml:space="preserve"> in the Customer table.</w:t>
      </w:r>
    </w:p>
    <w:p w14:paraId="1FD3E12D" w14:textId="77777777" w:rsidR="009C2A6C" w:rsidRPr="009C2A6C" w:rsidRDefault="009C2A6C" w:rsidP="009C2A6C">
      <w:pPr>
        <w:rPr>
          <w:b/>
          <w:bCs/>
        </w:rPr>
      </w:pPr>
      <w:r w:rsidRPr="009C2A6C">
        <w:rPr>
          <w:b/>
          <w:bCs/>
        </w:rPr>
        <w:t>16. Coupon - Order (Many-to-One)</w:t>
      </w:r>
    </w:p>
    <w:p w14:paraId="1E724800" w14:textId="77777777" w:rsidR="009C2A6C" w:rsidRPr="009C2A6C" w:rsidRDefault="009C2A6C" w:rsidP="009C2A6C">
      <w:pPr>
        <w:numPr>
          <w:ilvl w:val="0"/>
          <w:numId w:val="61"/>
        </w:numPr>
      </w:pPr>
      <w:r w:rsidRPr="009C2A6C">
        <w:rPr>
          <w:b/>
          <w:bCs/>
        </w:rPr>
        <w:t>Relationship</w:t>
      </w:r>
      <w:r w:rsidRPr="009C2A6C">
        <w:t>: Multiple orders can use the same coupon, but each order can only use one coupon.</w:t>
      </w:r>
    </w:p>
    <w:p w14:paraId="2140FADF" w14:textId="77777777" w:rsidR="009C2A6C" w:rsidRPr="009C2A6C" w:rsidRDefault="009C2A6C" w:rsidP="009C2A6C">
      <w:pPr>
        <w:numPr>
          <w:ilvl w:val="0"/>
          <w:numId w:val="61"/>
        </w:numPr>
      </w:pPr>
      <w:r w:rsidRPr="009C2A6C">
        <w:rPr>
          <w:b/>
          <w:bCs/>
        </w:rPr>
        <w:t>Foreign Key</w:t>
      </w:r>
      <w:r w:rsidRPr="009C2A6C">
        <w:t xml:space="preserve">: </w:t>
      </w:r>
      <w:proofErr w:type="spellStart"/>
      <w:r w:rsidRPr="009C2A6C">
        <w:t>coupon_id</w:t>
      </w:r>
      <w:proofErr w:type="spellEnd"/>
      <w:r w:rsidRPr="009C2A6C">
        <w:t xml:space="preserve"> in the Order table (if applicable).</w:t>
      </w:r>
    </w:p>
    <w:p w14:paraId="54E512CE" w14:textId="77777777" w:rsidR="009C2A6C" w:rsidRPr="009C2A6C" w:rsidRDefault="00000000" w:rsidP="009C2A6C">
      <w:r>
        <w:pict w14:anchorId="7AC3C6ED">
          <v:rect id="_x0000_i1064" style="width:0;height:1.5pt" o:hralign="center" o:hrstd="t" o:hr="t" fillcolor="#a0a0a0" stroked="f"/>
        </w:pict>
      </w:r>
    </w:p>
    <w:p w14:paraId="730F41D9" w14:textId="77777777" w:rsidR="009C2A6C" w:rsidRPr="009C2A6C" w:rsidRDefault="009C2A6C" w:rsidP="009C2A6C">
      <w:pPr>
        <w:rPr>
          <w:b/>
          <w:bCs/>
        </w:rPr>
      </w:pPr>
      <w:r w:rsidRPr="009C2A6C">
        <w:rPr>
          <w:b/>
          <w:bCs/>
        </w:rPr>
        <w:t>Summary of Key Relationships:</w:t>
      </w:r>
    </w:p>
    <w:p w14:paraId="2B5E19F2" w14:textId="77777777" w:rsidR="009C2A6C" w:rsidRPr="009C2A6C" w:rsidRDefault="009C2A6C" w:rsidP="009C2A6C">
      <w:pPr>
        <w:numPr>
          <w:ilvl w:val="0"/>
          <w:numId w:val="62"/>
        </w:numPr>
      </w:pPr>
      <w:r w:rsidRPr="009C2A6C">
        <w:rPr>
          <w:b/>
          <w:bCs/>
        </w:rPr>
        <w:t>Vendor</w:t>
      </w:r>
      <w:r w:rsidRPr="009C2A6C">
        <w:t xml:space="preserve"> has a </w:t>
      </w:r>
      <w:r w:rsidRPr="009C2A6C">
        <w:rPr>
          <w:b/>
          <w:bCs/>
        </w:rPr>
        <w:t>One-to-Many</w:t>
      </w:r>
      <w:r w:rsidRPr="009C2A6C">
        <w:t xml:space="preserve"> relationship with </w:t>
      </w:r>
      <w:r w:rsidRPr="009C2A6C">
        <w:rPr>
          <w:b/>
          <w:bCs/>
        </w:rPr>
        <w:t>Product</w:t>
      </w:r>
      <w:r w:rsidRPr="009C2A6C">
        <w:t>.</w:t>
      </w:r>
    </w:p>
    <w:p w14:paraId="541612FC" w14:textId="77777777" w:rsidR="009C2A6C" w:rsidRPr="009C2A6C" w:rsidRDefault="009C2A6C" w:rsidP="009C2A6C">
      <w:pPr>
        <w:numPr>
          <w:ilvl w:val="0"/>
          <w:numId w:val="62"/>
        </w:numPr>
      </w:pPr>
      <w:r w:rsidRPr="009C2A6C">
        <w:rPr>
          <w:b/>
          <w:bCs/>
        </w:rPr>
        <w:t>Product</w:t>
      </w:r>
      <w:r w:rsidRPr="009C2A6C">
        <w:t xml:space="preserve"> has a </w:t>
      </w:r>
      <w:r w:rsidRPr="009C2A6C">
        <w:rPr>
          <w:b/>
          <w:bCs/>
        </w:rPr>
        <w:t>Many-to-One</w:t>
      </w:r>
      <w:r w:rsidRPr="009C2A6C">
        <w:t xml:space="preserve"> relationship with </w:t>
      </w:r>
      <w:r w:rsidRPr="009C2A6C">
        <w:rPr>
          <w:b/>
          <w:bCs/>
        </w:rPr>
        <w:t>Category</w:t>
      </w:r>
      <w:r w:rsidRPr="009C2A6C">
        <w:t>.</w:t>
      </w:r>
    </w:p>
    <w:p w14:paraId="6DE31E9E" w14:textId="77777777" w:rsidR="009C2A6C" w:rsidRPr="009C2A6C" w:rsidRDefault="009C2A6C" w:rsidP="009C2A6C">
      <w:pPr>
        <w:numPr>
          <w:ilvl w:val="0"/>
          <w:numId w:val="62"/>
        </w:numPr>
      </w:pPr>
      <w:r w:rsidRPr="009C2A6C">
        <w:rPr>
          <w:b/>
          <w:bCs/>
        </w:rPr>
        <w:t>Customer</w:t>
      </w:r>
      <w:r w:rsidRPr="009C2A6C">
        <w:t xml:space="preserve"> has a </w:t>
      </w:r>
      <w:r w:rsidRPr="009C2A6C">
        <w:rPr>
          <w:b/>
          <w:bCs/>
        </w:rPr>
        <w:t>One-to-One</w:t>
      </w:r>
      <w:r w:rsidRPr="009C2A6C">
        <w:t xml:space="preserve"> relationship with </w:t>
      </w:r>
      <w:r w:rsidRPr="009C2A6C">
        <w:rPr>
          <w:b/>
          <w:bCs/>
        </w:rPr>
        <w:t>Cart</w:t>
      </w:r>
      <w:r w:rsidRPr="009C2A6C">
        <w:t>.</w:t>
      </w:r>
    </w:p>
    <w:p w14:paraId="3D1A81C5" w14:textId="77777777" w:rsidR="009C2A6C" w:rsidRPr="009C2A6C" w:rsidRDefault="009C2A6C" w:rsidP="009C2A6C">
      <w:pPr>
        <w:numPr>
          <w:ilvl w:val="0"/>
          <w:numId w:val="62"/>
        </w:numPr>
      </w:pPr>
      <w:r w:rsidRPr="009C2A6C">
        <w:rPr>
          <w:b/>
          <w:bCs/>
        </w:rPr>
        <w:t>Cart</w:t>
      </w:r>
      <w:r w:rsidRPr="009C2A6C">
        <w:t xml:space="preserve"> has a </w:t>
      </w:r>
      <w:r w:rsidRPr="009C2A6C">
        <w:rPr>
          <w:b/>
          <w:bCs/>
        </w:rPr>
        <w:t>One-to-Many</w:t>
      </w:r>
      <w:r w:rsidRPr="009C2A6C">
        <w:t xml:space="preserve"> relationship with </w:t>
      </w:r>
      <w:proofErr w:type="spellStart"/>
      <w:r w:rsidRPr="009C2A6C">
        <w:rPr>
          <w:b/>
          <w:bCs/>
        </w:rPr>
        <w:t>Cart_Item</w:t>
      </w:r>
      <w:proofErr w:type="spellEnd"/>
      <w:r w:rsidRPr="009C2A6C">
        <w:t>.</w:t>
      </w:r>
    </w:p>
    <w:p w14:paraId="3CF12B79" w14:textId="77777777" w:rsidR="009C2A6C" w:rsidRPr="009C2A6C" w:rsidRDefault="009C2A6C" w:rsidP="009C2A6C">
      <w:pPr>
        <w:numPr>
          <w:ilvl w:val="0"/>
          <w:numId w:val="62"/>
        </w:numPr>
      </w:pPr>
      <w:r w:rsidRPr="009C2A6C">
        <w:rPr>
          <w:b/>
          <w:bCs/>
        </w:rPr>
        <w:t>Order</w:t>
      </w:r>
      <w:r w:rsidRPr="009C2A6C">
        <w:t xml:space="preserve"> has multiple </w:t>
      </w:r>
      <w:r w:rsidRPr="009C2A6C">
        <w:rPr>
          <w:b/>
          <w:bCs/>
        </w:rPr>
        <w:t>One-to-One</w:t>
      </w:r>
      <w:r w:rsidRPr="009C2A6C">
        <w:t xml:space="preserve"> relationships with </w:t>
      </w:r>
      <w:r w:rsidRPr="009C2A6C">
        <w:rPr>
          <w:b/>
          <w:bCs/>
        </w:rPr>
        <w:t>Payment</w:t>
      </w:r>
      <w:r w:rsidRPr="009C2A6C">
        <w:t xml:space="preserve">, </w:t>
      </w:r>
      <w:r w:rsidRPr="009C2A6C">
        <w:rPr>
          <w:b/>
          <w:bCs/>
        </w:rPr>
        <w:t>Invoice</w:t>
      </w:r>
      <w:r w:rsidRPr="009C2A6C">
        <w:t xml:space="preserve">, </w:t>
      </w:r>
      <w:r w:rsidRPr="009C2A6C">
        <w:rPr>
          <w:b/>
          <w:bCs/>
        </w:rPr>
        <w:t>Shipment</w:t>
      </w:r>
      <w:r w:rsidRPr="009C2A6C">
        <w:t xml:space="preserve">, and </w:t>
      </w:r>
      <w:r w:rsidRPr="009C2A6C">
        <w:rPr>
          <w:b/>
          <w:bCs/>
        </w:rPr>
        <w:t>Refund</w:t>
      </w:r>
      <w:r w:rsidRPr="009C2A6C">
        <w:t>.</w:t>
      </w:r>
    </w:p>
    <w:p w14:paraId="0B1D90AF" w14:textId="77777777" w:rsidR="009C2A6C" w:rsidRPr="009C2A6C" w:rsidRDefault="009C2A6C" w:rsidP="009C2A6C">
      <w:pPr>
        <w:numPr>
          <w:ilvl w:val="0"/>
          <w:numId w:val="62"/>
        </w:numPr>
      </w:pPr>
      <w:r w:rsidRPr="009C2A6C">
        <w:rPr>
          <w:b/>
          <w:bCs/>
        </w:rPr>
        <w:t>Customer</w:t>
      </w:r>
      <w:r w:rsidRPr="009C2A6C">
        <w:t xml:space="preserve"> has </w:t>
      </w:r>
      <w:r w:rsidRPr="009C2A6C">
        <w:rPr>
          <w:b/>
          <w:bCs/>
        </w:rPr>
        <w:t>One-to-Many</w:t>
      </w:r>
      <w:r w:rsidRPr="009C2A6C">
        <w:t xml:space="preserve"> relationships with </w:t>
      </w:r>
      <w:r w:rsidRPr="009C2A6C">
        <w:rPr>
          <w:b/>
          <w:bCs/>
        </w:rPr>
        <w:t>Order</w:t>
      </w:r>
      <w:r w:rsidRPr="009C2A6C">
        <w:t xml:space="preserve">, </w:t>
      </w:r>
      <w:r w:rsidRPr="009C2A6C">
        <w:rPr>
          <w:b/>
          <w:bCs/>
        </w:rPr>
        <w:t>Review</w:t>
      </w:r>
      <w:r w:rsidRPr="009C2A6C">
        <w:t xml:space="preserve">, and </w:t>
      </w:r>
      <w:proofErr w:type="spellStart"/>
      <w:r w:rsidRPr="009C2A6C">
        <w:rPr>
          <w:b/>
          <w:bCs/>
        </w:rPr>
        <w:t>SupportTicket</w:t>
      </w:r>
      <w:proofErr w:type="spellEnd"/>
      <w:r w:rsidRPr="009C2A6C">
        <w:t>.</w:t>
      </w:r>
    </w:p>
    <w:p w14:paraId="0844473E" w14:textId="77777777" w:rsidR="009C2A6C" w:rsidRPr="009C2A6C" w:rsidRDefault="009C2A6C" w:rsidP="009C2A6C">
      <w:pPr>
        <w:numPr>
          <w:ilvl w:val="0"/>
          <w:numId w:val="62"/>
        </w:numPr>
      </w:pPr>
      <w:r w:rsidRPr="009C2A6C">
        <w:rPr>
          <w:b/>
          <w:bCs/>
        </w:rPr>
        <w:t>Product</w:t>
      </w:r>
      <w:r w:rsidRPr="009C2A6C">
        <w:t xml:space="preserve"> has </w:t>
      </w:r>
      <w:r w:rsidRPr="009C2A6C">
        <w:rPr>
          <w:b/>
          <w:bCs/>
        </w:rPr>
        <w:t>One-to-Many</w:t>
      </w:r>
      <w:r w:rsidRPr="009C2A6C">
        <w:t xml:space="preserve"> relationships with </w:t>
      </w:r>
      <w:r w:rsidRPr="009C2A6C">
        <w:rPr>
          <w:b/>
          <w:bCs/>
        </w:rPr>
        <w:t>Review</w:t>
      </w:r>
      <w:r w:rsidRPr="009C2A6C">
        <w:t xml:space="preserve"> and </w:t>
      </w:r>
      <w:proofErr w:type="spellStart"/>
      <w:r w:rsidRPr="009C2A6C">
        <w:rPr>
          <w:b/>
          <w:bCs/>
        </w:rPr>
        <w:t>Cart_Item</w:t>
      </w:r>
      <w:proofErr w:type="spellEnd"/>
      <w:r w:rsidRPr="009C2A6C">
        <w:t>.</w:t>
      </w:r>
    </w:p>
    <w:p w14:paraId="3E6DDBCE" w14:textId="77777777" w:rsidR="009C2A6C" w:rsidRPr="009C2A6C" w:rsidRDefault="009C2A6C" w:rsidP="009C2A6C">
      <w:pPr>
        <w:numPr>
          <w:ilvl w:val="0"/>
          <w:numId w:val="62"/>
        </w:numPr>
      </w:pPr>
      <w:r w:rsidRPr="009C2A6C">
        <w:rPr>
          <w:b/>
          <w:bCs/>
        </w:rPr>
        <w:t>Discount</w:t>
      </w:r>
      <w:r w:rsidRPr="009C2A6C">
        <w:t xml:space="preserve"> has a </w:t>
      </w:r>
      <w:r w:rsidRPr="009C2A6C">
        <w:rPr>
          <w:b/>
          <w:bCs/>
        </w:rPr>
        <w:t>One-to-Many</w:t>
      </w:r>
      <w:r w:rsidRPr="009C2A6C">
        <w:t xml:space="preserve"> relationship with </w:t>
      </w:r>
      <w:r w:rsidRPr="009C2A6C">
        <w:rPr>
          <w:b/>
          <w:bCs/>
        </w:rPr>
        <w:t>Product</w:t>
      </w:r>
      <w:r w:rsidRPr="009C2A6C">
        <w:t>.</w:t>
      </w:r>
    </w:p>
    <w:p w14:paraId="17965637" w14:textId="77777777" w:rsidR="009C2A6C" w:rsidRPr="009C2A6C" w:rsidRDefault="009C2A6C" w:rsidP="009C2A6C">
      <w:pPr>
        <w:numPr>
          <w:ilvl w:val="0"/>
          <w:numId w:val="62"/>
        </w:numPr>
      </w:pPr>
      <w:r w:rsidRPr="009C2A6C">
        <w:rPr>
          <w:b/>
          <w:bCs/>
        </w:rPr>
        <w:t>Coupon</w:t>
      </w:r>
      <w:r w:rsidRPr="009C2A6C">
        <w:t xml:space="preserve"> has a </w:t>
      </w:r>
      <w:r w:rsidRPr="009C2A6C">
        <w:rPr>
          <w:b/>
          <w:bCs/>
        </w:rPr>
        <w:t>Many-to-One</w:t>
      </w:r>
      <w:r w:rsidRPr="009C2A6C">
        <w:t xml:space="preserve"> relationship with </w:t>
      </w:r>
      <w:r w:rsidRPr="009C2A6C">
        <w:rPr>
          <w:b/>
          <w:bCs/>
        </w:rPr>
        <w:t>Order</w:t>
      </w:r>
      <w:r w:rsidRPr="009C2A6C">
        <w:t>.</w:t>
      </w:r>
    </w:p>
    <w:p w14:paraId="7D76306D" w14:textId="77777777" w:rsidR="009C2A6C" w:rsidRPr="009C2A6C" w:rsidRDefault="00000000" w:rsidP="009C2A6C">
      <w:r>
        <w:pict w14:anchorId="43B36C28">
          <v:rect id="_x0000_i1065" style="width:0;height:1.5pt" o:hralign="center" o:hrstd="t" o:hr="t" fillcolor="#a0a0a0" stroked="f"/>
        </w:pict>
      </w:r>
    </w:p>
    <w:p w14:paraId="3A2CCB7F" w14:textId="77777777" w:rsidR="009C2A6C" w:rsidRPr="009C2A6C" w:rsidRDefault="009C2A6C" w:rsidP="009C2A6C">
      <w:r w:rsidRPr="009C2A6C">
        <w:t>These relationships outline how the various entities interact with each other, ensuring a clear and well-organized data flow in the platform's database.</w:t>
      </w:r>
    </w:p>
    <w:p w14:paraId="2D3169F7" w14:textId="77777777" w:rsidR="00484B88" w:rsidRDefault="00484B88"/>
    <w:sectPr w:rsidR="00484B88" w:rsidSect="009C2A6C">
      <w:pgSz w:w="11906" w:h="16838"/>
      <w:pgMar w:top="567" w:right="707" w:bottom="568"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47815"/>
    <w:multiLevelType w:val="multilevel"/>
    <w:tmpl w:val="2C50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E219E"/>
    <w:multiLevelType w:val="multilevel"/>
    <w:tmpl w:val="E6CCC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D41B5"/>
    <w:multiLevelType w:val="multilevel"/>
    <w:tmpl w:val="2118E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957EA"/>
    <w:multiLevelType w:val="multilevel"/>
    <w:tmpl w:val="D902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93062"/>
    <w:multiLevelType w:val="multilevel"/>
    <w:tmpl w:val="989E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C54158"/>
    <w:multiLevelType w:val="multilevel"/>
    <w:tmpl w:val="1AE2D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0355BA"/>
    <w:multiLevelType w:val="multilevel"/>
    <w:tmpl w:val="1C44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805EA"/>
    <w:multiLevelType w:val="multilevel"/>
    <w:tmpl w:val="FFAC2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31395F"/>
    <w:multiLevelType w:val="multilevel"/>
    <w:tmpl w:val="6E10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5214D2"/>
    <w:multiLevelType w:val="multilevel"/>
    <w:tmpl w:val="E1FE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A161E"/>
    <w:multiLevelType w:val="multilevel"/>
    <w:tmpl w:val="7A5E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E054EA"/>
    <w:multiLevelType w:val="multilevel"/>
    <w:tmpl w:val="B2E2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D5D7A"/>
    <w:multiLevelType w:val="multilevel"/>
    <w:tmpl w:val="94E21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F506B"/>
    <w:multiLevelType w:val="multilevel"/>
    <w:tmpl w:val="AF307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2422D6"/>
    <w:multiLevelType w:val="multilevel"/>
    <w:tmpl w:val="5C2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24AFA"/>
    <w:multiLevelType w:val="multilevel"/>
    <w:tmpl w:val="5C8A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DE673B"/>
    <w:multiLevelType w:val="multilevel"/>
    <w:tmpl w:val="040A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2022B2"/>
    <w:multiLevelType w:val="multilevel"/>
    <w:tmpl w:val="91B4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F7722"/>
    <w:multiLevelType w:val="multilevel"/>
    <w:tmpl w:val="31D40A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D755CD"/>
    <w:multiLevelType w:val="multilevel"/>
    <w:tmpl w:val="D4241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FD37A4"/>
    <w:multiLevelType w:val="multilevel"/>
    <w:tmpl w:val="98429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D63581"/>
    <w:multiLevelType w:val="multilevel"/>
    <w:tmpl w:val="A7E0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D45C1"/>
    <w:multiLevelType w:val="multilevel"/>
    <w:tmpl w:val="8A0A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553EA"/>
    <w:multiLevelType w:val="multilevel"/>
    <w:tmpl w:val="EB2C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B440C"/>
    <w:multiLevelType w:val="multilevel"/>
    <w:tmpl w:val="928221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BF4C0E"/>
    <w:multiLevelType w:val="multilevel"/>
    <w:tmpl w:val="FFAE6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16F80"/>
    <w:multiLevelType w:val="multilevel"/>
    <w:tmpl w:val="93720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4897AB7"/>
    <w:multiLevelType w:val="multilevel"/>
    <w:tmpl w:val="0FC8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AB75B9"/>
    <w:multiLevelType w:val="multilevel"/>
    <w:tmpl w:val="305ED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43DDE"/>
    <w:multiLevelType w:val="multilevel"/>
    <w:tmpl w:val="66EE2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DC3C19"/>
    <w:multiLevelType w:val="multilevel"/>
    <w:tmpl w:val="7346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670B48"/>
    <w:multiLevelType w:val="multilevel"/>
    <w:tmpl w:val="133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8515ED"/>
    <w:multiLevelType w:val="multilevel"/>
    <w:tmpl w:val="A7167A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02C6E5D"/>
    <w:multiLevelType w:val="multilevel"/>
    <w:tmpl w:val="6CD23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4B5B95"/>
    <w:multiLevelType w:val="multilevel"/>
    <w:tmpl w:val="4A84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5237DE"/>
    <w:multiLevelType w:val="multilevel"/>
    <w:tmpl w:val="F104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242753"/>
    <w:multiLevelType w:val="multilevel"/>
    <w:tmpl w:val="C5AC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F0348"/>
    <w:multiLevelType w:val="multilevel"/>
    <w:tmpl w:val="1A2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A46F96"/>
    <w:multiLevelType w:val="multilevel"/>
    <w:tmpl w:val="416C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E81A24"/>
    <w:multiLevelType w:val="multilevel"/>
    <w:tmpl w:val="079C6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1650BF"/>
    <w:multiLevelType w:val="multilevel"/>
    <w:tmpl w:val="D324C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775A97"/>
    <w:multiLevelType w:val="multilevel"/>
    <w:tmpl w:val="15860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2A069A"/>
    <w:multiLevelType w:val="multilevel"/>
    <w:tmpl w:val="EF2AA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CE42E6"/>
    <w:multiLevelType w:val="multilevel"/>
    <w:tmpl w:val="80C0E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4F235C"/>
    <w:multiLevelType w:val="multilevel"/>
    <w:tmpl w:val="55E0F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085A2A"/>
    <w:multiLevelType w:val="multilevel"/>
    <w:tmpl w:val="76004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FC68CF"/>
    <w:multiLevelType w:val="multilevel"/>
    <w:tmpl w:val="47B09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467B27"/>
    <w:multiLevelType w:val="multilevel"/>
    <w:tmpl w:val="AB10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BF67FD"/>
    <w:multiLevelType w:val="multilevel"/>
    <w:tmpl w:val="3650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AD74B3"/>
    <w:multiLevelType w:val="multilevel"/>
    <w:tmpl w:val="A754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DB1FD9"/>
    <w:multiLevelType w:val="multilevel"/>
    <w:tmpl w:val="0CEC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EC48D5"/>
    <w:multiLevelType w:val="multilevel"/>
    <w:tmpl w:val="A240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1F167B"/>
    <w:multiLevelType w:val="multilevel"/>
    <w:tmpl w:val="27D0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4E327F"/>
    <w:multiLevelType w:val="multilevel"/>
    <w:tmpl w:val="F6DC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4F40285"/>
    <w:multiLevelType w:val="multilevel"/>
    <w:tmpl w:val="AD1A5C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FB0227"/>
    <w:multiLevelType w:val="multilevel"/>
    <w:tmpl w:val="67EE8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FF1EE3"/>
    <w:multiLevelType w:val="multilevel"/>
    <w:tmpl w:val="5A6E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8344588"/>
    <w:multiLevelType w:val="multilevel"/>
    <w:tmpl w:val="7D12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213D5C"/>
    <w:multiLevelType w:val="multilevel"/>
    <w:tmpl w:val="8892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962FC1"/>
    <w:multiLevelType w:val="multilevel"/>
    <w:tmpl w:val="6E9E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A957842"/>
    <w:multiLevelType w:val="multilevel"/>
    <w:tmpl w:val="A93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E58440B"/>
    <w:multiLevelType w:val="multilevel"/>
    <w:tmpl w:val="1956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4437184">
    <w:abstractNumId w:val="32"/>
  </w:num>
  <w:num w:numId="2" w16cid:durableId="1918248698">
    <w:abstractNumId w:val="44"/>
  </w:num>
  <w:num w:numId="3" w16cid:durableId="517277059">
    <w:abstractNumId w:val="47"/>
  </w:num>
  <w:num w:numId="4" w16cid:durableId="542255492">
    <w:abstractNumId w:val="15"/>
  </w:num>
  <w:num w:numId="5" w16cid:durableId="72165412">
    <w:abstractNumId w:val="53"/>
  </w:num>
  <w:num w:numId="6" w16cid:durableId="935022861">
    <w:abstractNumId w:val="18"/>
  </w:num>
  <w:num w:numId="7" w16cid:durableId="528686071">
    <w:abstractNumId w:val="14"/>
  </w:num>
  <w:num w:numId="8" w16cid:durableId="219706088">
    <w:abstractNumId w:val="2"/>
  </w:num>
  <w:num w:numId="9" w16cid:durableId="536508323">
    <w:abstractNumId w:val="51"/>
  </w:num>
  <w:num w:numId="10" w16cid:durableId="474418058">
    <w:abstractNumId w:val="42"/>
  </w:num>
  <w:num w:numId="11" w16cid:durableId="1564370415">
    <w:abstractNumId w:val="49"/>
  </w:num>
  <w:num w:numId="12" w16cid:durableId="1681155582">
    <w:abstractNumId w:val="29"/>
  </w:num>
  <w:num w:numId="13" w16cid:durableId="341468855">
    <w:abstractNumId w:val="6"/>
  </w:num>
  <w:num w:numId="14" w16cid:durableId="1737583751">
    <w:abstractNumId w:val="33"/>
  </w:num>
  <w:num w:numId="15" w16cid:durableId="939530934">
    <w:abstractNumId w:val="23"/>
  </w:num>
  <w:num w:numId="16" w16cid:durableId="378553472">
    <w:abstractNumId w:val="43"/>
  </w:num>
  <w:num w:numId="17" w16cid:durableId="437409325">
    <w:abstractNumId w:val="12"/>
  </w:num>
  <w:num w:numId="18" w16cid:durableId="1366905433">
    <w:abstractNumId w:val="28"/>
  </w:num>
  <w:num w:numId="19" w16cid:durableId="1763257751">
    <w:abstractNumId w:val="48"/>
  </w:num>
  <w:num w:numId="20" w16cid:durableId="1311835480">
    <w:abstractNumId w:val="16"/>
  </w:num>
  <w:num w:numId="21" w16cid:durableId="1780636863">
    <w:abstractNumId w:val="20"/>
  </w:num>
  <w:num w:numId="22" w16cid:durableId="1767656288">
    <w:abstractNumId w:val="31"/>
  </w:num>
  <w:num w:numId="23" w16cid:durableId="71778708">
    <w:abstractNumId w:val="54"/>
  </w:num>
  <w:num w:numId="24" w16cid:durableId="1136920836">
    <w:abstractNumId w:val="1"/>
  </w:num>
  <w:num w:numId="25" w16cid:durableId="172305288">
    <w:abstractNumId w:val="0"/>
  </w:num>
  <w:num w:numId="26" w16cid:durableId="1534999684">
    <w:abstractNumId w:val="24"/>
  </w:num>
  <w:num w:numId="27" w16cid:durableId="1240672351">
    <w:abstractNumId w:val="34"/>
  </w:num>
  <w:num w:numId="28" w16cid:durableId="1129666720">
    <w:abstractNumId w:val="52"/>
  </w:num>
  <w:num w:numId="29" w16cid:durableId="1071389081">
    <w:abstractNumId w:val="26"/>
  </w:num>
  <w:num w:numId="30" w16cid:durableId="1647582854">
    <w:abstractNumId w:val="25"/>
  </w:num>
  <w:num w:numId="31" w16cid:durableId="1856915953">
    <w:abstractNumId w:val="19"/>
  </w:num>
  <w:num w:numId="32" w16cid:durableId="55863706">
    <w:abstractNumId w:val="41"/>
  </w:num>
  <w:num w:numId="33" w16cid:durableId="1283730863">
    <w:abstractNumId w:val="3"/>
  </w:num>
  <w:num w:numId="34" w16cid:durableId="2120105054">
    <w:abstractNumId w:val="35"/>
  </w:num>
  <w:num w:numId="35" w16cid:durableId="2146700504">
    <w:abstractNumId w:val="13"/>
  </w:num>
  <w:num w:numId="36" w16cid:durableId="524441008">
    <w:abstractNumId w:val="57"/>
  </w:num>
  <w:num w:numId="37" w16cid:durableId="610085906">
    <w:abstractNumId w:val="10"/>
  </w:num>
  <w:num w:numId="38" w16cid:durableId="1100951758">
    <w:abstractNumId w:val="55"/>
  </w:num>
  <w:num w:numId="39" w16cid:durableId="1118717835">
    <w:abstractNumId w:val="60"/>
  </w:num>
  <w:num w:numId="40" w16cid:durableId="444934262">
    <w:abstractNumId w:val="37"/>
  </w:num>
  <w:num w:numId="41" w16cid:durableId="40524641">
    <w:abstractNumId w:val="40"/>
  </w:num>
  <w:num w:numId="42" w16cid:durableId="532153677">
    <w:abstractNumId w:val="38"/>
  </w:num>
  <w:num w:numId="43" w16cid:durableId="1077753739">
    <w:abstractNumId w:val="9"/>
  </w:num>
  <w:num w:numId="44" w16cid:durableId="1382249588">
    <w:abstractNumId w:val="5"/>
  </w:num>
  <w:num w:numId="45" w16cid:durableId="20713805">
    <w:abstractNumId w:val="36"/>
  </w:num>
  <w:num w:numId="46" w16cid:durableId="349531043">
    <w:abstractNumId w:val="7"/>
  </w:num>
  <w:num w:numId="47" w16cid:durableId="1882013886">
    <w:abstractNumId w:val="8"/>
  </w:num>
  <w:num w:numId="48" w16cid:durableId="409276852">
    <w:abstractNumId w:val="45"/>
  </w:num>
  <w:num w:numId="49" w16cid:durableId="1269047333">
    <w:abstractNumId w:val="30"/>
  </w:num>
  <w:num w:numId="50" w16cid:durableId="1365407281">
    <w:abstractNumId w:val="56"/>
  </w:num>
  <w:num w:numId="51" w16cid:durableId="202790633">
    <w:abstractNumId w:val="59"/>
  </w:num>
  <w:num w:numId="52" w16cid:durableId="1292443741">
    <w:abstractNumId w:val="58"/>
  </w:num>
  <w:num w:numId="53" w16cid:durableId="1479877579">
    <w:abstractNumId w:val="21"/>
  </w:num>
  <w:num w:numId="54" w16cid:durableId="802040625">
    <w:abstractNumId w:val="39"/>
  </w:num>
  <w:num w:numId="55" w16cid:durableId="805777658">
    <w:abstractNumId w:val="27"/>
  </w:num>
  <w:num w:numId="56" w16cid:durableId="653604372">
    <w:abstractNumId w:val="11"/>
  </w:num>
  <w:num w:numId="57" w16cid:durableId="568465796">
    <w:abstractNumId w:val="46"/>
  </w:num>
  <w:num w:numId="58" w16cid:durableId="2099206572">
    <w:abstractNumId w:val="4"/>
  </w:num>
  <w:num w:numId="59" w16cid:durableId="921838791">
    <w:abstractNumId w:val="50"/>
  </w:num>
  <w:num w:numId="60" w16cid:durableId="1102259790">
    <w:abstractNumId w:val="17"/>
  </w:num>
  <w:num w:numId="61" w16cid:durableId="2065980241">
    <w:abstractNumId w:val="22"/>
  </w:num>
  <w:num w:numId="62" w16cid:durableId="1177039699">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A6C"/>
    <w:rsid w:val="00072402"/>
    <w:rsid w:val="002B703D"/>
    <w:rsid w:val="004717E2"/>
    <w:rsid w:val="00484B88"/>
    <w:rsid w:val="004E55C0"/>
    <w:rsid w:val="00587D03"/>
    <w:rsid w:val="00707189"/>
    <w:rsid w:val="009360E9"/>
    <w:rsid w:val="009C2A6C"/>
    <w:rsid w:val="00AA59BD"/>
    <w:rsid w:val="00C308F3"/>
    <w:rsid w:val="00D1464B"/>
    <w:rsid w:val="00EA5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0EC6"/>
  <w15:chartTrackingRefBased/>
  <w15:docId w15:val="{B2834BED-7B1F-4ACB-8B51-EEF087847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9C2A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383079">
      <w:bodyDiv w:val="1"/>
      <w:marLeft w:val="0"/>
      <w:marRight w:val="0"/>
      <w:marTop w:val="0"/>
      <w:marBottom w:val="0"/>
      <w:divBdr>
        <w:top w:val="none" w:sz="0" w:space="0" w:color="auto"/>
        <w:left w:val="none" w:sz="0" w:space="0" w:color="auto"/>
        <w:bottom w:val="none" w:sz="0" w:space="0" w:color="auto"/>
        <w:right w:val="none" w:sz="0" w:space="0" w:color="auto"/>
      </w:divBdr>
    </w:div>
    <w:div w:id="383066702">
      <w:bodyDiv w:val="1"/>
      <w:marLeft w:val="0"/>
      <w:marRight w:val="0"/>
      <w:marTop w:val="0"/>
      <w:marBottom w:val="0"/>
      <w:divBdr>
        <w:top w:val="none" w:sz="0" w:space="0" w:color="auto"/>
        <w:left w:val="none" w:sz="0" w:space="0" w:color="auto"/>
        <w:bottom w:val="none" w:sz="0" w:space="0" w:color="auto"/>
        <w:right w:val="none" w:sz="0" w:space="0" w:color="auto"/>
      </w:divBdr>
    </w:div>
    <w:div w:id="439112457">
      <w:bodyDiv w:val="1"/>
      <w:marLeft w:val="0"/>
      <w:marRight w:val="0"/>
      <w:marTop w:val="0"/>
      <w:marBottom w:val="0"/>
      <w:divBdr>
        <w:top w:val="none" w:sz="0" w:space="0" w:color="auto"/>
        <w:left w:val="none" w:sz="0" w:space="0" w:color="auto"/>
        <w:bottom w:val="none" w:sz="0" w:space="0" w:color="auto"/>
        <w:right w:val="none" w:sz="0" w:space="0" w:color="auto"/>
      </w:divBdr>
    </w:div>
    <w:div w:id="851841204">
      <w:bodyDiv w:val="1"/>
      <w:marLeft w:val="0"/>
      <w:marRight w:val="0"/>
      <w:marTop w:val="0"/>
      <w:marBottom w:val="0"/>
      <w:divBdr>
        <w:top w:val="none" w:sz="0" w:space="0" w:color="auto"/>
        <w:left w:val="none" w:sz="0" w:space="0" w:color="auto"/>
        <w:bottom w:val="none" w:sz="0" w:space="0" w:color="auto"/>
        <w:right w:val="none" w:sz="0" w:space="0" w:color="auto"/>
      </w:divBdr>
    </w:div>
    <w:div w:id="1255744370">
      <w:bodyDiv w:val="1"/>
      <w:marLeft w:val="0"/>
      <w:marRight w:val="0"/>
      <w:marTop w:val="0"/>
      <w:marBottom w:val="0"/>
      <w:divBdr>
        <w:top w:val="none" w:sz="0" w:space="0" w:color="auto"/>
        <w:left w:val="none" w:sz="0" w:space="0" w:color="auto"/>
        <w:bottom w:val="none" w:sz="0" w:space="0" w:color="auto"/>
        <w:right w:val="none" w:sz="0" w:space="0" w:color="auto"/>
      </w:divBdr>
    </w:div>
    <w:div w:id="1307468029">
      <w:bodyDiv w:val="1"/>
      <w:marLeft w:val="0"/>
      <w:marRight w:val="0"/>
      <w:marTop w:val="0"/>
      <w:marBottom w:val="0"/>
      <w:divBdr>
        <w:top w:val="none" w:sz="0" w:space="0" w:color="auto"/>
        <w:left w:val="none" w:sz="0" w:space="0" w:color="auto"/>
        <w:bottom w:val="none" w:sz="0" w:space="0" w:color="auto"/>
        <w:right w:val="none" w:sz="0" w:space="0" w:color="auto"/>
      </w:divBdr>
    </w:div>
    <w:div w:id="1476530582">
      <w:bodyDiv w:val="1"/>
      <w:marLeft w:val="0"/>
      <w:marRight w:val="0"/>
      <w:marTop w:val="0"/>
      <w:marBottom w:val="0"/>
      <w:divBdr>
        <w:top w:val="none" w:sz="0" w:space="0" w:color="auto"/>
        <w:left w:val="none" w:sz="0" w:space="0" w:color="auto"/>
        <w:bottom w:val="none" w:sz="0" w:space="0" w:color="auto"/>
        <w:right w:val="none" w:sz="0" w:space="0" w:color="auto"/>
      </w:divBdr>
    </w:div>
    <w:div w:id="1602563185">
      <w:bodyDiv w:val="1"/>
      <w:marLeft w:val="0"/>
      <w:marRight w:val="0"/>
      <w:marTop w:val="0"/>
      <w:marBottom w:val="0"/>
      <w:divBdr>
        <w:top w:val="none" w:sz="0" w:space="0" w:color="auto"/>
        <w:left w:val="none" w:sz="0" w:space="0" w:color="auto"/>
        <w:bottom w:val="none" w:sz="0" w:space="0" w:color="auto"/>
        <w:right w:val="none" w:sz="0" w:space="0" w:color="auto"/>
      </w:divBdr>
    </w:div>
    <w:div w:id="1998536554">
      <w:bodyDiv w:val="1"/>
      <w:marLeft w:val="0"/>
      <w:marRight w:val="0"/>
      <w:marTop w:val="0"/>
      <w:marBottom w:val="0"/>
      <w:divBdr>
        <w:top w:val="none" w:sz="0" w:space="0" w:color="auto"/>
        <w:left w:val="none" w:sz="0" w:space="0" w:color="auto"/>
        <w:bottom w:val="none" w:sz="0" w:space="0" w:color="auto"/>
        <w:right w:val="none" w:sz="0" w:space="0" w:color="auto"/>
      </w:divBdr>
    </w:div>
    <w:div w:id="2040621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13</TotalTime>
  <Pages>26</Pages>
  <Words>4653</Words>
  <Characters>26526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dcterms:created xsi:type="dcterms:W3CDTF">2024-10-11T16:23:00Z</dcterms:created>
  <dcterms:modified xsi:type="dcterms:W3CDTF">2024-10-23T05:40:00Z</dcterms:modified>
</cp:coreProperties>
</file>