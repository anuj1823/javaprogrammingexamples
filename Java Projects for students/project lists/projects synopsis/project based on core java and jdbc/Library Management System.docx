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8D6585" w14:textId="77777777" w:rsidR="001A1700" w:rsidRPr="002835D1" w:rsidRDefault="001A1700" w:rsidP="001A1700">
      <w:pPr>
        <w:rPr>
          <w:color w:val="FF0000"/>
          <w:sz w:val="72"/>
          <w:szCs w:val="72"/>
        </w:rPr>
      </w:pPr>
      <w:r w:rsidRPr="002835D1">
        <w:rPr>
          <w:b/>
          <w:bCs/>
          <w:color w:val="FF0000"/>
          <w:sz w:val="72"/>
          <w:szCs w:val="72"/>
        </w:rPr>
        <w:t>Library Management System</w:t>
      </w:r>
      <w:r w:rsidRPr="002835D1">
        <w:rPr>
          <w:color w:val="FF0000"/>
          <w:sz w:val="72"/>
          <w:szCs w:val="72"/>
        </w:rPr>
        <w:t>:</w:t>
      </w:r>
    </w:p>
    <w:p w14:paraId="7C7C7C26" w14:textId="77777777" w:rsidR="001A1700" w:rsidRPr="001A1700" w:rsidRDefault="001A1700" w:rsidP="001A1700">
      <w:pPr>
        <w:rPr>
          <w:b/>
          <w:bCs/>
        </w:rPr>
      </w:pPr>
      <w:r w:rsidRPr="001A1700">
        <w:rPr>
          <w:b/>
          <w:bCs/>
        </w:rPr>
        <w:t>Requirement Analysis</w:t>
      </w:r>
    </w:p>
    <w:p w14:paraId="4EB3C008" w14:textId="77777777" w:rsidR="001A1700" w:rsidRPr="001A1700" w:rsidRDefault="001A1700" w:rsidP="001A1700">
      <w:pPr>
        <w:rPr>
          <w:b/>
          <w:bCs/>
        </w:rPr>
      </w:pPr>
      <w:r w:rsidRPr="001A1700">
        <w:rPr>
          <w:b/>
          <w:bCs/>
        </w:rPr>
        <w:t>1. Overview</w:t>
      </w:r>
    </w:p>
    <w:p w14:paraId="60DAC10E" w14:textId="77777777" w:rsidR="001A1700" w:rsidRPr="001A1700" w:rsidRDefault="001A1700" w:rsidP="001A1700">
      <w:r w:rsidRPr="001A1700">
        <w:t>The Library Management System aims to streamline library operations such as book lending, inventory management, member management, and tracking transactions. The system will facilitate the efficient management of library resources, enhance user experience, and ensure accountability in library operations.</w:t>
      </w:r>
    </w:p>
    <w:p w14:paraId="432D213C" w14:textId="77777777" w:rsidR="001A1700" w:rsidRPr="001A1700" w:rsidRDefault="001A1700" w:rsidP="001A1700">
      <w:pPr>
        <w:rPr>
          <w:b/>
          <w:bCs/>
        </w:rPr>
      </w:pPr>
      <w:r w:rsidRPr="001A1700">
        <w:rPr>
          <w:b/>
          <w:bCs/>
        </w:rPr>
        <w:t>2. Entities</w:t>
      </w:r>
    </w:p>
    <w:p w14:paraId="3560CAE5" w14:textId="77777777" w:rsidR="001A1700" w:rsidRPr="001A1700" w:rsidRDefault="001A1700" w:rsidP="001A1700">
      <w:r w:rsidRPr="001A1700">
        <w:t>The system comprises the following entities:</w:t>
      </w:r>
    </w:p>
    <w:p w14:paraId="5D5493B3" w14:textId="77777777" w:rsidR="001A1700" w:rsidRPr="001A1700" w:rsidRDefault="001A1700" w:rsidP="001A1700">
      <w:pPr>
        <w:numPr>
          <w:ilvl w:val="0"/>
          <w:numId w:val="1"/>
        </w:numPr>
      </w:pPr>
      <w:r w:rsidRPr="001A1700">
        <w:rPr>
          <w:b/>
          <w:bCs/>
        </w:rPr>
        <w:t>Book</w:t>
      </w:r>
    </w:p>
    <w:p w14:paraId="10B31212" w14:textId="77777777" w:rsidR="001A1700" w:rsidRPr="001A1700" w:rsidRDefault="001A1700" w:rsidP="001A1700">
      <w:pPr>
        <w:numPr>
          <w:ilvl w:val="1"/>
          <w:numId w:val="1"/>
        </w:numPr>
      </w:pPr>
      <w:r w:rsidRPr="001A1700">
        <w:t>Represents the books available in the library.</w:t>
      </w:r>
    </w:p>
    <w:p w14:paraId="40C9006D" w14:textId="77777777" w:rsidR="001A1700" w:rsidRPr="001A1700" w:rsidRDefault="001A1700" w:rsidP="001A1700">
      <w:pPr>
        <w:numPr>
          <w:ilvl w:val="0"/>
          <w:numId w:val="1"/>
        </w:numPr>
      </w:pPr>
      <w:r w:rsidRPr="001A1700">
        <w:rPr>
          <w:b/>
          <w:bCs/>
        </w:rPr>
        <w:t>Member</w:t>
      </w:r>
    </w:p>
    <w:p w14:paraId="7A221ECD" w14:textId="77777777" w:rsidR="001A1700" w:rsidRPr="001A1700" w:rsidRDefault="001A1700" w:rsidP="001A1700">
      <w:pPr>
        <w:numPr>
          <w:ilvl w:val="1"/>
          <w:numId w:val="1"/>
        </w:numPr>
      </w:pPr>
      <w:r w:rsidRPr="001A1700">
        <w:t>Represents individuals who are registered to borrow books.</w:t>
      </w:r>
    </w:p>
    <w:p w14:paraId="0A048A13" w14:textId="77777777" w:rsidR="001A1700" w:rsidRPr="001A1700" w:rsidRDefault="001A1700" w:rsidP="001A1700">
      <w:pPr>
        <w:numPr>
          <w:ilvl w:val="0"/>
          <w:numId w:val="1"/>
        </w:numPr>
      </w:pPr>
      <w:r w:rsidRPr="001A1700">
        <w:rPr>
          <w:b/>
          <w:bCs/>
        </w:rPr>
        <w:t>Librarian</w:t>
      </w:r>
    </w:p>
    <w:p w14:paraId="6B31A815" w14:textId="77777777" w:rsidR="001A1700" w:rsidRPr="001A1700" w:rsidRDefault="001A1700" w:rsidP="001A1700">
      <w:pPr>
        <w:numPr>
          <w:ilvl w:val="1"/>
          <w:numId w:val="1"/>
        </w:numPr>
      </w:pPr>
      <w:r w:rsidRPr="001A1700">
        <w:t>Represents library staff responsible for managing books and member interactions.</w:t>
      </w:r>
    </w:p>
    <w:p w14:paraId="6B0A1BC5" w14:textId="77777777" w:rsidR="001A1700" w:rsidRPr="001A1700" w:rsidRDefault="001A1700" w:rsidP="001A1700">
      <w:pPr>
        <w:numPr>
          <w:ilvl w:val="0"/>
          <w:numId w:val="1"/>
        </w:numPr>
      </w:pPr>
      <w:r w:rsidRPr="001A1700">
        <w:rPr>
          <w:b/>
          <w:bCs/>
        </w:rPr>
        <w:t>Transaction</w:t>
      </w:r>
    </w:p>
    <w:p w14:paraId="7DD8555D" w14:textId="77777777" w:rsidR="001A1700" w:rsidRPr="001A1700" w:rsidRDefault="001A1700" w:rsidP="001A1700">
      <w:pPr>
        <w:numPr>
          <w:ilvl w:val="1"/>
          <w:numId w:val="1"/>
        </w:numPr>
      </w:pPr>
      <w:r w:rsidRPr="001A1700">
        <w:t>Records details of book issues and returns.</w:t>
      </w:r>
    </w:p>
    <w:p w14:paraId="6F4FDA47" w14:textId="77777777" w:rsidR="001A1700" w:rsidRPr="001A1700" w:rsidRDefault="001A1700" w:rsidP="001A1700">
      <w:pPr>
        <w:numPr>
          <w:ilvl w:val="0"/>
          <w:numId w:val="1"/>
        </w:numPr>
      </w:pPr>
      <w:r w:rsidRPr="001A1700">
        <w:rPr>
          <w:b/>
          <w:bCs/>
        </w:rPr>
        <w:t>Reservation</w:t>
      </w:r>
    </w:p>
    <w:p w14:paraId="6575BB9E" w14:textId="77777777" w:rsidR="001A1700" w:rsidRPr="001A1700" w:rsidRDefault="001A1700" w:rsidP="001A1700">
      <w:pPr>
        <w:numPr>
          <w:ilvl w:val="1"/>
          <w:numId w:val="1"/>
        </w:numPr>
      </w:pPr>
      <w:r w:rsidRPr="001A1700">
        <w:t>Manages the reservation requests for books.</w:t>
      </w:r>
    </w:p>
    <w:p w14:paraId="70AB96E7" w14:textId="77777777" w:rsidR="001A1700" w:rsidRPr="001A1700" w:rsidRDefault="001A1700" w:rsidP="001A1700">
      <w:pPr>
        <w:numPr>
          <w:ilvl w:val="0"/>
          <w:numId w:val="1"/>
        </w:numPr>
      </w:pPr>
      <w:r w:rsidRPr="001A1700">
        <w:rPr>
          <w:b/>
          <w:bCs/>
        </w:rPr>
        <w:t>Category</w:t>
      </w:r>
    </w:p>
    <w:p w14:paraId="01C91B73" w14:textId="77777777" w:rsidR="001A1700" w:rsidRPr="001A1700" w:rsidRDefault="001A1700" w:rsidP="001A1700">
      <w:pPr>
        <w:numPr>
          <w:ilvl w:val="1"/>
          <w:numId w:val="1"/>
        </w:numPr>
      </w:pPr>
      <w:r w:rsidRPr="001A1700">
        <w:t>Classifies books into various genres or categories.</w:t>
      </w:r>
    </w:p>
    <w:p w14:paraId="1B2EC440" w14:textId="77777777" w:rsidR="001A1700" w:rsidRPr="001A1700" w:rsidRDefault="001A1700" w:rsidP="001A1700">
      <w:pPr>
        <w:numPr>
          <w:ilvl w:val="0"/>
          <w:numId w:val="1"/>
        </w:numPr>
      </w:pPr>
      <w:r w:rsidRPr="001A1700">
        <w:rPr>
          <w:b/>
          <w:bCs/>
        </w:rPr>
        <w:t>Fine</w:t>
      </w:r>
    </w:p>
    <w:p w14:paraId="6C2B8AF0" w14:textId="77777777" w:rsidR="001A1700" w:rsidRPr="001A1700" w:rsidRDefault="001A1700" w:rsidP="001A1700">
      <w:pPr>
        <w:numPr>
          <w:ilvl w:val="1"/>
          <w:numId w:val="1"/>
        </w:numPr>
      </w:pPr>
      <w:r w:rsidRPr="001A1700">
        <w:t>Represents fines incurred for late book returns.</w:t>
      </w:r>
    </w:p>
    <w:p w14:paraId="5D7E192A" w14:textId="77777777" w:rsidR="001A1700" w:rsidRPr="001A1700" w:rsidRDefault="001A1700" w:rsidP="001A1700">
      <w:pPr>
        <w:numPr>
          <w:ilvl w:val="0"/>
          <w:numId w:val="1"/>
        </w:numPr>
      </w:pPr>
      <w:r w:rsidRPr="001A1700">
        <w:rPr>
          <w:b/>
          <w:bCs/>
        </w:rPr>
        <w:t>Payment</w:t>
      </w:r>
    </w:p>
    <w:p w14:paraId="49984363" w14:textId="77777777" w:rsidR="001A1700" w:rsidRPr="001A1700" w:rsidRDefault="001A1700" w:rsidP="001A1700">
      <w:pPr>
        <w:numPr>
          <w:ilvl w:val="1"/>
          <w:numId w:val="1"/>
        </w:numPr>
      </w:pPr>
      <w:r w:rsidRPr="001A1700">
        <w:t>Manages payments made by members for fines and other fees.</w:t>
      </w:r>
    </w:p>
    <w:p w14:paraId="715E12B7" w14:textId="77777777" w:rsidR="001A1700" w:rsidRPr="001A1700" w:rsidRDefault="001A1700" w:rsidP="001A1700">
      <w:pPr>
        <w:numPr>
          <w:ilvl w:val="0"/>
          <w:numId w:val="1"/>
        </w:numPr>
      </w:pPr>
      <w:r w:rsidRPr="001A1700">
        <w:rPr>
          <w:b/>
          <w:bCs/>
        </w:rPr>
        <w:t>Author</w:t>
      </w:r>
    </w:p>
    <w:p w14:paraId="4100E9F2" w14:textId="77777777" w:rsidR="001A1700" w:rsidRPr="001A1700" w:rsidRDefault="001A1700" w:rsidP="001A1700">
      <w:pPr>
        <w:numPr>
          <w:ilvl w:val="1"/>
          <w:numId w:val="1"/>
        </w:numPr>
      </w:pPr>
      <w:r w:rsidRPr="001A1700">
        <w:t>Represents authors of the books.</w:t>
      </w:r>
    </w:p>
    <w:p w14:paraId="5B1BBF4E" w14:textId="77777777" w:rsidR="001A1700" w:rsidRPr="001A1700" w:rsidRDefault="001A1700" w:rsidP="001A1700">
      <w:pPr>
        <w:numPr>
          <w:ilvl w:val="0"/>
          <w:numId w:val="1"/>
        </w:numPr>
      </w:pPr>
      <w:r w:rsidRPr="001A1700">
        <w:rPr>
          <w:b/>
          <w:bCs/>
        </w:rPr>
        <w:t>Publisher</w:t>
      </w:r>
    </w:p>
    <w:p w14:paraId="5286FDBC" w14:textId="77777777" w:rsidR="001A1700" w:rsidRPr="001A1700" w:rsidRDefault="001A1700" w:rsidP="001A1700">
      <w:pPr>
        <w:numPr>
          <w:ilvl w:val="1"/>
          <w:numId w:val="1"/>
        </w:numPr>
      </w:pPr>
      <w:r w:rsidRPr="001A1700">
        <w:t>Represents publishers of the books.</w:t>
      </w:r>
    </w:p>
    <w:p w14:paraId="1FC0EC71" w14:textId="77777777" w:rsidR="001A1700" w:rsidRPr="001A1700" w:rsidRDefault="001A1700" w:rsidP="001A1700">
      <w:pPr>
        <w:numPr>
          <w:ilvl w:val="0"/>
          <w:numId w:val="1"/>
        </w:numPr>
      </w:pPr>
      <w:proofErr w:type="spellStart"/>
      <w:r w:rsidRPr="001A1700">
        <w:rPr>
          <w:b/>
          <w:bCs/>
        </w:rPr>
        <w:t>BookReview</w:t>
      </w:r>
      <w:proofErr w:type="spellEnd"/>
    </w:p>
    <w:p w14:paraId="473B680B" w14:textId="77777777" w:rsidR="001A1700" w:rsidRPr="001A1700" w:rsidRDefault="001A1700" w:rsidP="001A1700">
      <w:pPr>
        <w:numPr>
          <w:ilvl w:val="1"/>
          <w:numId w:val="1"/>
        </w:numPr>
      </w:pPr>
      <w:r w:rsidRPr="001A1700">
        <w:t>Allows members to review and rate books.</w:t>
      </w:r>
    </w:p>
    <w:p w14:paraId="4D13424A" w14:textId="77777777" w:rsidR="001A1700" w:rsidRPr="001A1700" w:rsidRDefault="001A1700" w:rsidP="001A1700">
      <w:pPr>
        <w:numPr>
          <w:ilvl w:val="0"/>
          <w:numId w:val="1"/>
        </w:numPr>
      </w:pPr>
      <w:r w:rsidRPr="001A1700">
        <w:rPr>
          <w:b/>
          <w:bCs/>
        </w:rPr>
        <w:t>Issue</w:t>
      </w:r>
    </w:p>
    <w:p w14:paraId="76E2F7FB" w14:textId="77777777" w:rsidR="001A1700" w:rsidRPr="001A1700" w:rsidRDefault="001A1700" w:rsidP="001A1700">
      <w:pPr>
        <w:numPr>
          <w:ilvl w:val="1"/>
          <w:numId w:val="1"/>
        </w:numPr>
      </w:pPr>
      <w:r w:rsidRPr="001A1700">
        <w:t>Records details of books issued to members.</w:t>
      </w:r>
    </w:p>
    <w:p w14:paraId="7C5055FC" w14:textId="77777777" w:rsidR="001A1700" w:rsidRPr="001A1700" w:rsidRDefault="001A1700" w:rsidP="001A1700">
      <w:pPr>
        <w:numPr>
          <w:ilvl w:val="0"/>
          <w:numId w:val="1"/>
        </w:numPr>
      </w:pPr>
      <w:r w:rsidRPr="001A1700">
        <w:rPr>
          <w:b/>
          <w:bCs/>
        </w:rPr>
        <w:t>Return</w:t>
      </w:r>
    </w:p>
    <w:p w14:paraId="30FFA3DA" w14:textId="77777777" w:rsidR="001A1700" w:rsidRPr="001A1700" w:rsidRDefault="001A1700" w:rsidP="001A1700">
      <w:pPr>
        <w:numPr>
          <w:ilvl w:val="1"/>
          <w:numId w:val="1"/>
        </w:numPr>
      </w:pPr>
      <w:r w:rsidRPr="001A1700">
        <w:t>Records details of books returned by members.</w:t>
      </w:r>
    </w:p>
    <w:p w14:paraId="5A3DAD0C" w14:textId="77777777" w:rsidR="001A1700" w:rsidRPr="001A1700" w:rsidRDefault="001A1700" w:rsidP="001A1700">
      <w:pPr>
        <w:numPr>
          <w:ilvl w:val="0"/>
          <w:numId w:val="1"/>
        </w:numPr>
      </w:pPr>
      <w:r w:rsidRPr="001A1700">
        <w:rPr>
          <w:b/>
          <w:bCs/>
        </w:rPr>
        <w:lastRenderedPageBreak/>
        <w:t>Notification</w:t>
      </w:r>
    </w:p>
    <w:p w14:paraId="0B2490CF" w14:textId="77777777" w:rsidR="001A1700" w:rsidRPr="001A1700" w:rsidRDefault="001A1700" w:rsidP="001A1700">
      <w:pPr>
        <w:numPr>
          <w:ilvl w:val="1"/>
          <w:numId w:val="1"/>
        </w:numPr>
      </w:pPr>
      <w:r w:rsidRPr="001A1700">
        <w:t>Sends alerts or notifications to members about due dates, reservations, and events.</w:t>
      </w:r>
    </w:p>
    <w:p w14:paraId="14D41AD0" w14:textId="77777777" w:rsidR="001A1700" w:rsidRPr="001A1700" w:rsidRDefault="001A1700" w:rsidP="001A1700">
      <w:pPr>
        <w:numPr>
          <w:ilvl w:val="0"/>
          <w:numId w:val="1"/>
        </w:numPr>
      </w:pPr>
      <w:r w:rsidRPr="001A1700">
        <w:rPr>
          <w:b/>
          <w:bCs/>
        </w:rPr>
        <w:t>Shelf</w:t>
      </w:r>
    </w:p>
    <w:p w14:paraId="28154739" w14:textId="77777777" w:rsidR="001A1700" w:rsidRPr="001A1700" w:rsidRDefault="001A1700" w:rsidP="001A1700">
      <w:pPr>
        <w:numPr>
          <w:ilvl w:val="1"/>
          <w:numId w:val="1"/>
        </w:numPr>
      </w:pPr>
      <w:r w:rsidRPr="001A1700">
        <w:t>Represents physical or digital shelving of books in the library.</w:t>
      </w:r>
    </w:p>
    <w:p w14:paraId="535A2F3F" w14:textId="77777777" w:rsidR="001A1700" w:rsidRPr="001A1700" w:rsidRDefault="001A1700" w:rsidP="001A1700">
      <w:pPr>
        <w:rPr>
          <w:b/>
          <w:bCs/>
        </w:rPr>
      </w:pPr>
      <w:r w:rsidRPr="001A1700">
        <w:rPr>
          <w:b/>
          <w:bCs/>
        </w:rPr>
        <w:t>3. Modules</w:t>
      </w:r>
    </w:p>
    <w:p w14:paraId="45D3600C" w14:textId="77777777" w:rsidR="001A1700" w:rsidRPr="001A1700" w:rsidRDefault="001A1700" w:rsidP="001A1700">
      <w:r w:rsidRPr="001A1700">
        <w:t>The system consists of the following modules:</w:t>
      </w:r>
    </w:p>
    <w:p w14:paraId="5918963B" w14:textId="77777777" w:rsidR="001A1700" w:rsidRPr="001A1700" w:rsidRDefault="001A1700" w:rsidP="001A1700">
      <w:pPr>
        <w:numPr>
          <w:ilvl w:val="0"/>
          <w:numId w:val="2"/>
        </w:numPr>
      </w:pPr>
      <w:r w:rsidRPr="001A1700">
        <w:rPr>
          <w:b/>
          <w:bCs/>
        </w:rPr>
        <w:t>Book Management</w:t>
      </w:r>
    </w:p>
    <w:p w14:paraId="1F484887" w14:textId="77777777" w:rsidR="001A1700" w:rsidRPr="001A1700" w:rsidRDefault="001A1700" w:rsidP="001A1700">
      <w:pPr>
        <w:numPr>
          <w:ilvl w:val="1"/>
          <w:numId w:val="2"/>
        </w:numPr>
      </w:pPr>
      <w:r w:rsidRPr="001A1700">
        <w:t>Features:</w:t>
      </w:r>
    </w:p>
    <w:p w14:paraId="33131685" w14:textId="77777777" w:rsidR="001A1700" w:rsidRPr="001A1700" w:rsidRDefault="001A1700" w:rsidP="001A1700">
      <w:pPr>
        <w:numPr>
          <w:ilvl w:val="2"/>
          <w:numId w:val="2"/>
        </w:numPr>
      </w:pPr>
      <w:r w:rsidRPr="001A1700">
        <w:t>Add new books to the inventory.</w:t>
      </w:r>
    </w:p>
    <w:p w14:paraId="7E53BDFC" w14:textId="77777777" w:rsidR="001A1700" w:rsidRPr="001A1700" w:rsidRDefault="001A1700" w:rsidP="001A1700">
      <w:pPr>
        <w:numPr>
          <w:ilvl w:val="2"/>
          <w:numId w:val="2"/>
        </w:numPr>
      </w:pPr>
      <w:r w:rsidRPr="001A1700">
        <w:t>Update existing book details (title, author, category, etc.).</w:t>
      </w:r>
    </w:p>
    <w:p w14:paraId="6DAC6C4C" w14:textId="77777777" w:rsidR="001A1700" w:rsidRPr="001A1700" w:rsidRDefault="001A1700" w:rsidP="001A1700">
      <w:pPr>
        <w:numPr>
          <w:ilvl w:val="2"/>
          <w:numId w:val="2"/>
        </w:numPr>
      </w:pPr>
      <w:r w:rsidRPr="001A1700">
        <w:t>Categorize books by genres or topics.</w:t>
      </w:r>
    </w:p>
    <w:p w14:paraId="0AC39447" w14:textId="77777777" w:rsidR="001A1700" w:rsidRPr="001A1700" w:rsidRDefault="001A1700" w:rsidP="001A1700">
      <w:pPr>
        <w:numPr>
          <w:ilvl w:val="2"/>
          <w:numId w:val="2"/>
        </w:numPr>
      </w:pPr>
      <w:r w:rsidRPr="001A1700">
        <w:t>Remove books that are no longer in circulation.</w:t>
      </w:r>
    </w:p>
    <w:p w14:paraId="0C1C143B" w14:textId="77777777" w:rsidR="001A1700" w:rsidRPr="001A1700" w:rsidRDefault="001A1700" w:rsidP="001A1700">
      <w:pPr>
        <w:numPr>
          <w:ilvl w:val="0"/>
          <w:numId w:val="2"/>
        </w:numPr>
      </w:pPr>
      <w:r w:rsidRPr="001A1700">
        <w:rPr>
          <w:b/>
          <w:bCs/>
        </w:rPr>
        <w:t>Membership Management</w:t>
      </w:r>
    </w:p>
    <w:p w14:paraId="2C40C3E5" w14:textId="77777777" w:rsidR="001A1700" w:rsidRPr="001A1700" w:rsidRDefault="001A1700" w:rsidP="001A1700">
      <w:pPr>
        <w:numPr>
          <w:ilvl w:val="1"/>
          <w:numId w:val="2"/>
        </w:numPr>
      </w:pPr>
      <w:r w:rsidRPr="001A1700">
        <w:t>Features:</w:t>
      </w:r>
    </w:p>
    <w:p w14:paraId="4BA80554" w14:textId="77777777" w:rsidR="001A1700" w:rsidRPr="001A1700" w:rsidRDefault="001A1700" w:rsidP="001A1700">
      <w:pPr>
        <w:numPr>
          <w:ilvl w:val="2"/>
          <w:numId w:val="2"/>
        </w:numPr>
      </w:pPr>
      <w:r w:rsidRPr="001A1700">
        <w:t>Handle member registrations and account creation.</w:t>
      </w:r>
    </w:p>
    <w:p w14:paraId="07E138E4" w14:textId="77777777" w:rsidR="001A1700" w:rsidRPr="001A1700" w:rsidRDefault="001A1700" w:rsidP="001A1700">
      <w:pPr>
        <w:numPr>
          <w:ilvl w:val="2"/>
          <w:numId w:val="2"/>
        </w:numPr>
      </w:pPr>
      <w:r w:rsidRPr="001A1700">
        <w:t>Manage membership renewals and expirations.</w:t>
      </w:r>
    </w:p>
    <w:p w14:paraId="66504058" w14:textId="77777777" w:rsidR="001A1700" w:rsidRPr="001A1700" w:rsidRDefault="001A1700" w:rsidP="001A1700">
      <w:pPr>
        <w:numPr>
          <w:ilvl w:val="2"/>
          <w:numId w:val="2"/>
        </w:numPr>
      </w:pPr>
      <w:r w:rsidRPr="001A1700">
        <w:t>Assign privileges and access levels based on membership types.</w:t>
      </w:r>
    </w:p>
    <w:p w14:paraId="2FC14EAE" w14:textId="77777777" w:rsidR="001A1700" w:rsidRPr="001A1700" w:rsidRDefault="001A1700" w:rsidP="001A1700">
      <w:pPr>
        <w:numPr>
          <w:ilvl w:val="0"/>
          <w:numId w:val="2"/>
        </w:numPr>
      </w:pPr>
      <w:r w:rsidRPr="001A1700">
        <w:rPr>
          <w:b/>
          <w:bCs/>
        </w:rPr>
        <w:t>Transaction Management</w:t>
      </w:r>
    </w:p>
    <w:p w14:paraId="25F43377" w14:textId="77777777" w:rsidR="001A1700" w:rsidRPr="001A1700" w:rsidRDefault="001A1700" w:rsidP="001A1700">
      <w:pPr>
        <w:numPr>
          <w:ilvl w:val="1"/>
          <w:numId w:val="2"/>
        </w:numPr>
      </w:pPr>
      <w:r w:rsidRPr="001A1700">
        <w:t>Features:</w:t>
      </w:r>
    </w:p>
    <w:p w14:paraId="2467364C" w14:textId="77777777" w:rsidR="001A1700" w:rsidRPr="001A1700" w:rsidRDefault="001A1700" w:rsidP="001A1700">
      <w:pPr>
        <w:numPr>
          <w:ilvl w:val="2"/>
          <w:numId w:val="2"/>
        </w:numPr>
      </w:pPr>
      <w:r w:rsidRPr="001A1700">
        <w:t>Track book issues to members and the return process.</w:t>
      </w:r>
    </w:p>
    <w:p w14:paraId="269AC1D3" w14:textId="77777777" w:rsidR="001A1700" w:rsidRPr="001A1700" w:rsidRDefault="001A1700" w:rsidP="001A1700">
      <w:pPr>
        <w:numPr>
          <w:ilvl w:val="2"/>
          <w:numId w:val="2"/>
        </w:numPr>
      </w:pPr>
      <w:r w:rsidRPr="001A1700">
        <w:t>Manage overdue books and calculate fines.</w:t>
      </w:r>
    </w:p>
    <w:p w14:paraId="1A0A88AE" w14:textId="77777777" w:rsidR="001A1700" w:rsidRPr="001A1700" w:rsidRDefault="001A1700" w:rsidP="001A1700">
      <w:pPr>
        <w:numPr>
          <w:ilvl w:val="2"/>
          <w:numId w:val="2"/>
        </w:numPr>
      </w:pPr>
      <w:r w:rsidRPr="001A1700">
        <w:t>Maintain a record of all transactions for auditing purposes.</w:t>
      </w:r>
    </w:p>
    <w:p w14:paraId="212A4A90" w14:textId="77777777" w:rsidR="001A1700" w:rsidRPr="001A1700" w:rsidRDefault="001A1700" w:rsidP="001A1700">
      <w:pPr>
        <w:numPr>
          <w:ilvl w:val="0"/>
          <w:numId w:val="2"/>
        </w:numPr>
      </w:pPr>
      <w:r w:rsidRPr="001A1700">
        <w:rPr>
          <w:b/>
          <w:bCs/>
        </w:rPr>
        <w:t>Book Reservation</w:t>
      </w:r>
    </w:p>
    <w:p w14:paraId="6E7B377F" w14:textId="77777777" w:rsidR="001A1700" w:rsidRPr="001A1700" w:rsidRDefault="001A1700" w:rsidP="001A1700">
      <w:pPr>
        <w:numPr>
          <w:ilvl w:val="1"/>
          <w:numId w:val="2"/>
        </w:numPr>
      </w:pPr>
      <w:r w:rsidRPr="001A1700">
        <w:t>Features:</w:t>
      </w:r>
    </w:p>
    <w:p w14:paraId="080D0464" w14:textId="77777777" w:rsidR="001A1700" w:rsidRPr="001A1700" w:rsidRDefault="001A1700" w:rsidP="001A1700">
      <w:pPr>
        <w:numPr>
          <w:ilvl w:val="2"/>
          <w:numId w:val="2"/>
        </w:numPr>
      </w:pPr>
      <w:r w:rsidRPr="001A1700">
        <w:t>Allow members to reserve books that are currently unavailable.</w:t>
      </w:r>
    </w:p>
    <w:p w14:paraId="766E308A" w14:textId="77777777" w:rsidR="001A1700" w:rsidRPr="001A1700" w:rsidRDefault="001A1700" w:rsidP="001A1700">
      <w:pPr>
        <w:numPr>
          <w:ilvl w:val="2"/>
          <w:numId w:val="2"/>
        </w:numPr>
      </w:pPr>
      <w:r w:rsidRPr="001A1700">
        <w:t>Manage waitlists for reserved books.</w:t>
      </w:r>
    </w:p>
    <w:p w14:paraId="7C491185" w14:textId="77777777" w:rsidR="001A1700" w:rsidRPr="001A1700" w:rsidRDefault="001A1700" w:rsidP="001A1700">
      <w:pPr>
        <w:numPr>
          <w:ilvl w:val="2"/>
          <w:numId w:val="2"/>
        </w:numPr>
      </w:pPr>
      <w:r w:rsidRPr="001A1700">
        <w:t>Notify members when reserved books become available.</w:t>
      </w:r>
    </w:p>
    <w:p w14:paraId="1A321108" w14:textId="77777777" w:rsidR="001A1700" w:rsidRPr="001A1700" w:rsidRDefault="001A1700" w:rsidP="001A1700">
      <w:pPr>
        <w:numPr>
          <w:ilvl w:val="0"/>
          <w:numId w:val="2"/>
        </w:numPr>
      </w:pPr>
      <w:r w:rsidRPr="001A1700">
        <w:rPr>
          <w:b/>
          <w:bCs/>
        </w:rPr>
        <w:t>Fine Calculation</w:t>
      </w:r>
    </w:p>
    <w:p w14:paraId="0DC4212C" w14:textId="77777777" w:rsidR="001A1700" w:rsidRPr="001A1700" w:rsidRDefault="001A1700" w:rsidP="001A1700">
      <w:pPr>
        <w:numPr>
          <w:ilvl w:val="1"/>
          <w:numId w:val="2"/>
        </w:numPr>
      </w:pPr>
      <w:r w:rsidRPr="001A1700">
        <w:t>Features:</w:t>
      </w:r>
    </w:p>
    <w:p w14:paraId="3839507A" w14:textId="77777777" w:rsidR="001A1700" w:rsidRPr="001A1700" w:rsidRDefault="001A1700" w:rsidP="001A1700">
      <w:pPr>
        <w:numPr>
          <w:ilvl w:val="2"/>
          <w:numId w:val="2"/>
        </w:numPr>
      </w:pPr>
      <w:r w:rsidRPr="001A1700">
        <w:t>Automatically calculate fines based on return dates.</w:t>
      </w:r>
    </w:p>
    <w:p w14:paraId="09D13AB4" w14:textId="77777777" w:rsidR="001A1700" w:rsidRPr="001A1700" w:rsidRDefault="001A1700" w:rsidP="001A1700">
      <w:pPr>
        <w:numPr>
          <w:ilvl w:val="2"/>
          <w:numId w:val="2"/>
        </w:numPr>
      </w:pPr>
      <w:r w:rsidRPr="001A1700">
        <w:t>Update member accounts with incurred fines.</w:t>
      </w:r>
    </w:p>
    <w:p w14:paraId="3AC5D1D3" w14:textId="77777777" w:rsidR="001A1700" w:rsidRPr="001A1700" w:rsidRDefault="001A1700" w:rsidP="001A1700">
      <w:pPr>
        <w:numPr>
          <w:ilvl w:val="2"/>
          <w:numId w:val="2"/>
        </w:numPr>
      </w:pPr>
      <w:r w:rsidRPr="001A1700">
        <w:t>Generate reports on fines collected.</w:t>
      </w:r>
    </w:p>
    <w:p w14:paraId="520F5B9A" w14:textId="77777777" w:rsidR="001A1700" w:rsidRPr="001A1700" w:rsidRDefault="001A1700" w:rsidP="001A1700">
      <w:pPr>
        <w:numPr>
          <w:ilvl w:val="0"/>
          <w:numId w:val="2"/>
        </w:numPr>
      </w:pPr>
      <w:r w:rsidRPr="001A1700">
        <w:rPr>
          <w:b/>
          <w:bCs/>
        </w:rPr>
        <w:t>Book Review</w:t>
      </w:r>
    </w:p>
    <w:p w14:paraId="3239F584" w14:textId="77777777" w:rsidR="001A1700" w:rsidRPr="001A1700" w:rsidRDefault="001A1700" w:rsidP="001A1700">
      <w:pPr>
        <w:numPr>
          <w:ilvl w:val="1"/>
          <w:numId w:val="2"/>
        </w:numPr>
      </w:pPr>
      <w:r w:rsidRPr="001A1700">
        <w:t>Features:</w:t>
      </w:r>
    </w:p>
    <w:p w14:paraId="748CA93C" w14:textId="77777777" w:rsidR="001A1700" w:rsidRPr="001A1700" w:rsidRDefault="001A1700" w:rsidP="001A1700">
      <w:pPr>
        <w:numPr>
          <w:ilvl w:val="2"/>
          <w:numId w:val="2"/>
        </w:numPr>
      </w:pPr>
      <w:r w:rsidRPr="001A1700">
        <w:t>Allow members to review and rate books.</w:t>
      </w:r>
    </w:p>
    <w:p w14:paraId="53454C4C" w14:textId="77777777" w:rsidR="001A1700" w:rsidRPr="001A1700" w:rsidRDefault="001A1700" w:rsidP="001A1700">
      <w:pPr>
        <w:numPr>
          <w:ilvl w:val="2"/>
          <w:numId w:val="2"/>
        </w:numPr>
      </w:pPr>
      <w:r w:rsidRPr="001A1700">
        <w:lastRenderedPageBreak/>
        <w:t>Display average ratings and reviews for each book.</w:t>
      </w:r>
    </w:p>
    <w:p w14:paraId="248CCFDC" w14:textId="77777777" w:rsidR="001A1700" w:rsidRPr="001A1700" w:rsidRDefault="001A1700" w:rsidP="001A1700">
      <w:pPr>
        <w:numPr>
          <w:ilvl w:val="0"/>
          <w:numId w:val="2"/>
        </w:numPr>
      </w:pPr>
      <w:r w:rsidRPr="001A1700">
        <w:rPr>
          <w:b/>
          <w:bCs/>
        </w:rPr>
        <w:t>Reporting Module</w:t>
      </w:r>
    </w:p>
    <w:p w14:paraId="490EF301" w14:textId="77777777" w:rsidR="001A1700" w:rsidRPr="001A1700" w:rsidRDefault="001A1700" w:rsidP="001A1700">
      <w:pPr>
        <w:numPr>
          <w:ilvl w:val="1"/>
          <w:numId w:val="2"/>
        </w:numPr>
      </w:pPr>
      <w:r w:rsidRPr="001A1700">
        <w:t>Features:</w:t>
      </w:r>
    </w:p>
    <w:p w14:paraId="5D8D3D29" w14:textId="77777777" w:rsidR="001A1700" w:rsidRPr="001A1700" w:rsidRDefault="001A1700" w:rsidP="001A1700">
      <w:pPr>
        <w:numPr>
          <w:ilvl w:val="2"/>
          <w:numId w:val="2"/>
        </w:numPr>
      </w:pPr>
      <w:r w:rsidRPr="001A1700">
        <w:t>Generate reports on book circulation statistics.</w:t>
      </w:r>
    </w:p>
    <w:p w14:paraId="0E7038E5" w14:textId="77777777" w:rsidR="001A1700" w:rsidRPr="001A1700" w:rsidRDefault="001A1700" w:rsidP="001A1700">
      <w:pPr>
        <w:numPr>
          <w:ilvl w:val="2"/>
          <w:numId w:val="2"/>
        </w:numPr>
      </w:pPr>
      <w:r w:rsidRPr="001A1700">
        <w:t>Identify popular titles and genres.</w:t>
      </w:r>
    </w:p>
    <w:p w14:paraId="02436B5B" w14:textId="77777777" w:rsidR="001A1700" w:rsidRPr="001A1700" w:rsidRDefault="001A1700" w:rsidP="001A1700">
      <w:pPr>
        <w:numPr>
          <w:ilvl w:val="2"/>
          <w:numId w:val="2"/>
        </w:numPr>
      </w:pPr>
      <w:r w:rsidRPr="001A1700">
        <w:t>Track fines collected and overdue books.</w:t>
      </w:r>
    </w:p>
    <w:p w14:paraId="6F7A4471" w14:textId="77777777" w:rsidR="001A1700" w:rsidRPr="001A1700" w:rsidRDefault="001A1700" w:rsidP="001A1700">
      <w:pPr>
        <w:rPr>
          <w:b/>
          <w:bCs/>
        </w:rPr>
      </w:pPr>
      <w:r w:rsidRPr="001A1700">
        <w:rPr>
          <w:b/>
          <w:bCs/>
        </w:rPr>
        <w:t>4. User Roles</w:t>
      </w:r>
    </w:p>
    <w:p w14:paraId="40A0A0B5" w14:textId="77777777" w:rsidR="001A1700" w:rsidRPr="001A1700" w:rsidRDefault="001A1700" w:rsidP="001A1700">
      <w:pPr>
        <w:numPr>
          <w:ilvl w:val="0"/>
          <w:numId w:val="3"/>
        </w:numPr>
      </w:pPr>
      <w:r w:rsidRPr="001A1700">
        <w:rPr>
          <w:b/>
          <w:bCs/>
        </w:rPr>
        <w:t>Librarian</w:t>
      </w:r>
    </w:p>
    <w:p w14:paraId="6D4221AF" w14:textId="77777777" w:rsidR="001A1700" w:rsidRPr="001A1700" w:rsidRDefault="001A1700" w:rsidP="001A1700">
      <w:pPr>
        <w:numPr>
          <w:ilvl w:val="1"/>
          <w:numId w:val="3"/>
        </w:numPr>
      </w:pPr>
      <w:r w:rsidRPr="001A1700">
        <w:t>Can manage books, members, transactions, and generate reports.</w:t>
      </w:r>
    </w:p>
    <w:p w14:paraId="1D131FED" w14:textId="77777777" w:rsidR="001A1700" w:rsidRPr="001A1700" w:rsidRDefault="001A1700" w:rsidP="001A1700">
      <w:pPr>
        <w:numPr>
          <w:ilvl w:val="0"/>
          <w:numId w:val="3"/>
        </w:numPr>
      </w:pPr>
      <w:r w:rsidRPr="001A1700">
        <w:rPr>
          <w:b/>
          <w:bCs/>
        </w:rPr>
        <w:t>Member</w:t>
      </w:r>
    </w:p>
    <w:p w14:paraId="01BC8990" w14:textId="77777777" w:rsidR="001A1700" w:rsidRPr="001A1700" w:rsidRDefault="001A1700" w:rsidP="001A1700">
      <w:pPr>
        <w:numPr>
          <w:ilvl w:val="1"/>
          <w:numId w:val="3"/>
        </w:numPr>
      </w:pPr>
      <w:r w:rsidRPr="001A1700">
        <w:t>Can borrow, reserve books, and write reviews.</w:t>
      </w:r>
    </w:p>
    <w:p w14:paraId="38F61136" w14:textId="77777777" w:rsidR="001A1700" w:rsidRPr="001A1700" w:rsidRDefault="001A1700" w:rsidP="001A1700">
      <w:pPr>
        <w:rPr>
          <w:b/>
          <w:bCs/>
        </w:rPr>
      </w:pPr>
      <w:r w:rsidRPr="001A1700">
        <w:rPr>
          <w:b/>
          <w:bCs/>
        </w:rPr>
        <w:t>5. Functional Requirements</w:t>
      </w:r>
    </w:p>
    <w:p w14:paraId="52FF0B6D" w14:textId="77777777" w:rsidR="001A1700" w:rsidRPr="001A1700" w:rsidRDefault="001A1700" w:rsidP="001A1700">
      <w:pPr>
        <w:numPr>
          <w:ilvl w:val="0"/>
          <w:numId w:val="4"/>
        </w:numPr>
      </w:pPr>
      <w:r w:rsidRPr="001A1700">
        <w:t>The system should allow librarians to add, update, and delete book records.</w:t>
      </w:r>
    </w:p>
    <w:p w14:paraId="1D663808" w14:textId="77777777" w:rsidR="001A1700" w:rsidRPr="001A1700" w:rsidRDefault="001A1700" w:rsidP="001A1700">
      <w:pPr>
        <w:numPr>
          <w:ilvl w:val="0"/>
          <w:numId w:val="4"/>
        </w:numPr>
      </w:pPr>
      <w:r w:rsidRPr="001A1700">
        <w:t>Members should be able to register, log in, and manage their profiles.</w:t>
      </w:r>
    </w:p>
    <w:p w14:paraId="75803FCD" w14:textId="77777777" w:rsidR="001A1700" w:rsidRPr="001A1700" w:rsidRDefault="001A1700" w:rsidP="001A1700">
      <w:pPr>
        <w:numPr>
          <w:ilvl w:val="0"/>
          <w:numId w:val="4"/>
        </w:numPr>
      </w:pPr>
      <w:r w:rsidRPr="001A1700">
        <w:t>Members should be able to search for books by title, author, or category.</w:t>
      </w:r>
    </w:p>
    <w:p w14:paraId="541CA4D1" w14:textId="77777777" w:rsidR="001A1700" w:rsidRPr="001A1700" w:rsidRDefault="001A1700" w:rsidP="001A1700">
      <w:pPr>
        <w:numPr>
          <w:ilvl w:val="0"/>
          <w:numId w:val="4"/>
        </w:numPr>
      </w:pPr>
      <w:r w:rsidRPr="001A1700">
        <w:t>The system should allow members to issue and return books.</w:t>
      </w:r>
    </w:p>
    <w:p w14:paraId="69EBBDD0" w14:textId="77777777" w:rsidR="001A1700" w:rsidRPr="001A1700" w:rsidRDefault="001A1700" w:rsidP="001A1700">
      <w:pPr>
        <w:numPr>
          <w:ilvl w:val="0"/>
          <w:numId w:val="4"/>
        </w:numPr>
      </w:pPr>
      <w:r w:rsidRPr="001A1700">
        <w:t>The system should automatically calculate fines for overdue books.</w:t>
      </w:r>
    </w:p>
    <w:p w14:paraId="13DDD73E" w14:textId="77777777" w:rsidR="001A1700" w:rsidRPr="001A1700" w:rsidRDefault="001A1700" w:rsidP="001A1700">
      <w:pPr>
        <w:numPr>
          <w:ilvl w:val="0"/>
          <w:numId w:val="4"/>
        </w:numPr>
      </w:pPr>
      <w:r w:rsidRPr="001A1700">
        <w:t>Members should be able to reserve books and view their reservation status.</w:t>
      </w:r>
    </w:p>
    <w:p w14:paraId="4097109C" w14:textId="77777777" w:rsidR="001A1700" w:rsidRPr="001A1700" w:rsidRDefault="001A1700" w:rsidP="001A1700">
      <w:pPr>
        <w:numPr>
          <w:ilvl w:val="0"/>
          <w:numId w:val="4"/>
        </w:numPr>
      </w:pPr>
      <w:r w:rsidRPr="001A1700">
        <w:t>The system should allow members to write reviews and rate books.</w:t>
      </w:r>
    </w:p>
    <w:p w14:paraId="7E64F527" w14:textId="77777777" w:rsidR="001A1700" w:rsidRPr="001A1700" w:rsidRDefault="001A1700" w:rsidP="001A1700">
      <w:pPr>
        <w:numPr>
          <w:ilvl w:val="0"/>
          <w:numId w:val="4"/>
        </w:numPr>
      </w:pPr>
      <w:r w:rsidRPr="001A1700">
        <w:t>The system should generate various reports for librarians.</w:t>
      </w:r>
    </w:p>
    <w:p w14:paraId="021DDA20" w14:textId="77777777" w:rsidR="001A1700" w:rsidRPr="001A1700" w:rsidRDefault="001A1700" w:rsidP="001A1700">
      <w:pPr>
        <w:rPr>
          <w:b/>
          <w:bCs/>
        </w:rPr>
      </w:pPr>
      <w:r w:rsidRPr="001A1700">
        <w:rPr>
          <w:b/>
          <w:bCs/>
        </w:rPr>
        <w:t>6. Non-Functional Requirements</w:t>
      </w:r>
    </w:p>
    <w:p w14:paraId="4E45A1F7" w14:textId="77777777" w:rsidR="001A1700" w:rsidRPr="001A1700" w:rsidRDefault="001A1700" w:rsidP="001A1700">
      <w:pPr>
        <w:numPr>
          <w:ilvl w:val="0"/>
          <w:numId w:val="5"/>
        </w:numPr>
      </w:pPr>
      <w:r w:rsidRPr="001A1700">
        <w:rPr>
          <w:b/>
          <w:bCs/>
        </w:rPr>
        <w:t>Usability</w:t>
      </w:r>
      <w:r w:rsidRPr="001A1700">
        <w:t>: The user interface should be intuitive and easy to navigate for both librarians and members.</w:t>
      </w:r>
    </w:p>
    <w:p w14:paraId="60635E3E" w14:textId="77777777" w:rsidR="001A1700" w:rsidRPr="001A1700" w:rsidRDefault="001A1700" w:rsidP="001A1700">
      <w:pPr>
        <w:numPr>
          <w:ilvl w:val="0"/>
          <w:numId w:val="5"/>
        </w:numPr>
      </w:pPr>
      <w:r w:rsidRPr="001A1700">
        <w:rPr>
          <w:b/>
          <w:bCs/>
        </w:rPr>
        <w:t>Performance</w:t>
      </w:r>
      <w:r w:rsidRPr="001A1700">
        <w:t>: The system should efficiently handle multiple transactions and user queries.</w:t>
      </w:r>
    </w:p>
    <w:p w14:paraId="5F235560" w14:textId="77777777" w:rsidR="001A1700" w:rsidRPr="001A1700" w:rsidRDefault="001A1700" w:rsidP="001A1700">
      <w:pPr>
        <w:numPr>
          <w:ilvl w:val="0"/>
          <w:numId w:val="5"/>
        </w:numPr>
      </w:pPr>
      <w:r w:rsidRPr="001A1700">
        <w:rPr>
          <w:b/>
          <w:bCs/>
        </w:rPr>
        <w:t>Security</w:t>
      </w:r>
      <w:r w:rsidRPr="001A1700">
        <w:t>: User data must be protected, and authentication mechanisms should be implemented.</w:t>
      </w:r>
    </w:p>
    <w:p w14:paraId="698F3072" w14:textId="77777777" w:rsidR="001A1700" w:rsidRPr="001A1700" w:rsidRDefault="001A1700" w:rsidP="001A1700">
      <w:pPr>
        <w:numPr>
          <w:ilvl w:val="0"/>
          <w:numId w:val="5"/>
        </w:numPr>
      </w:pPr>
      <w:r w:rsidRPr="001A1700">
        <w:rPr>
          <w:b/>
          <w:bCs/>
        </w:rPr>
        <w:t>Scalability</w:t>
      </w:r>
      <w:r w:rsidRPr="001A1700">
        <w:t>: The system should accommodate an increasing number of books and users without performance degradation.</w:t>
      </w:r>
    </w:p>
    <w:p w14:paraId="354266D2" w14:textId="77777777" w:rsidR="001A1700" w:rsidRPr="001A1700" w:rsidRDefault="001A1700" w:rsidP="001A1700">
      <w:r w:rsidRPr="001A1700">
        <w:t>This requirement analysis serves as a foundation for developing the Library Management System, outlining its purpose, key entities, and functionalities to be implemented.</w:t>
      </w:r>
    </w:p>
    <w:p w14:paraId="0CB68FB5" w14:textId="77777777" w:rsidR="00072402" w:rsidRDefault="00072402"/>
    <w:p w14:paraId="52B3C0AF" w14:textId="77777777" w:rsidR="00072402" w:rsidRDefault="00072402">
      <w:r>
        <w:br w:type="page"/>
      </w:r>
    </w:p>
    <w:p w14:paraId="1B548967" w14:textId="77777777" w:rsidR="001A1700" w:rsidRPr="002835D1" w:rsidRDefault="001A1700" w:rsidP="001A1700">
      <w:pPr>
        <w:rPr>
          <w:b/>
          <w:bCs/>
          <w:color w:val="FF0000"/>
          <w:sz w:val="52"/>
          <w:szCs w:val="52"/>
        </w:rPr>
      </w:pPr>
      <w:r w:rsidRPr="002835D1">
        <w:rPr>
          <w:b/>
          <w:bCs/>
          <w:color w:val="FF0000"/>
          <w:sz w:val="52"/>
          <w:szCs w:val="52"/>
        </w:rPr>
        <w:lastRenderedPageBreak/>
        <w:t>Module Descriptions</w:t>
      </w:r>
    </w:p>
    <w:p w14:paraId="1527FCE0" w14:textId="77777777" w:rsidR="001A1700" w:rsidRPr="001A1700" w:rsidRDefault="001A1700" w:rsidP="001A1700">
      <w:pPr>
        <w:rPr>
          <w:b/>
          <w:bCs/>
        </w:rPr>
      </w:pPr>
      <w:r w:rsidRPr="001A1700">
        <w:rPr>
          <w:b/>
          <w:bCs/>
        </w:rPr>
        <w:t>1. Book Management Module</w:t>
      </w:r>
    </w:p>
    <w:p w14:paraId="3A1CE9A7" w14:textId="77777777" w:rsidR="001A1700" w:rsidRPr="001A1700" w:rsidRDefault="001A1700" w:rsidP="001A1700">
      <w:r w:rsidRPr="001A1700">
        <w:rPr>
          <w:b/>
          <w:bCs/>
        </w:rPr>
        <w:t>Purpose</w:t>
      </w:r>
      <w:r w:rsidRPr="001A1700">
        <w:t>: To manage the library's collection of books efficiently.</w:t>
      </w:r>
    </w:p>
    <w:p w14:paraId="023C8210" w14:textId="77777777" w:rsidR="001A1700" w:rsidRPr="001A1700" w:rsidRDefault="001A1700" w:rsidP="001A1700">
      <w:r w:rsidRPr="001A1700">
        <w:rPr>
          <w:b/>
          <w:bCs/>
        </w:rPr>
        <w:t>Features</w:t>
      </w:r>
      <w:r w:rsidRPr="001A1700">
        <w:t>:</w:t>
      </w:r>
    </w:p>
    <w:p w14:paraId="665663D8" w14:textId="77777777" w:rsidR="001A1700" w:rsidRPr="001A1700" w:rsidRDefault="001A1700" w:rsidP="001A1700">
      <w:pPr>
        <w:numPr>
          <w:ilvl w:val="0"/>
          <w:numId w:val="6"/>
        </w:numPr>
      </w:pPr>
      <w:r w:rsidRPr="001A1700">
        <w:rPr>
          <w:b/>
          <w:bCs/>
        </w:rPr>
        <w:t>Add New Books</w:t>
      </w:r>
      <w:r w:rsidRPr="001A1700">
        <w:t>:</w:t>
      </w:r>
    </w:p>
    <w:p w14:paraId="1B4152FB" w14:textId="77777777" w:rsidR="001A1700" w:rsidRPr="001A1700" w:rsidRDefault="001A1700" w:rsidP="001A1700">
      <w:pPr>
        <w:numPr>
          <w:ilvl w:val="1"/>
          <w:numId w:val="6"/>
        </w:numPr>
      </w:pPr>
      <w:r w:rsidRPr="001A1700">
        <w:t>Input details like title, author, ISBN, category, publisher, and shelf location.</w:t>
      </w:r>
    </w:p>
    <w:p w14:paraId="341914D1" w14:textId="77777777" w:rsidR="001A1700" w:rsidRPr="001A1700" w:rsidRDefault="001A1700" w:rsidP="001A1700">
      <w:pPr>
        <w:numPr>
          <w:ilvl w:val="1"/>
          <w:numId w:val="6"/>
        </w:numPr>
      </w:pPr>
      <w:r w:rsidRPr="001A1700">
        <w:t>Validate data for correctness.</w:t>
      </w:r>
    </w:p>
    <w:p w14:paraId="41406127" w14:textId="77777777" w:rsidR="001A1700" w:rsidRPr="001A1700" w:rsidRDefault="001A1700" w:rsidP="001A1700">
      <w:pPr>
        <w:numPr>
          <w:ilvl w:val="0"/>
          <w:numId w:val="6"/>
        </w:numPr>
      </w:pPr>
      <w:r w:rsidRPr="001A1700">
        <w:rPr>
          <w:b/>
          <w:bCs/>
        </w:rPr>
        <w:t>Update Book Information</w:t>
      </w:r>
      <w:r w:rsidRPr="001A1700">
        <w:t>:</w:t>
      </w:r>
    </w:p>
    <w:p w14:paraId="5DDBFD18" w14:textId="77777777" w:rsidR="001A1700" w:rsidRPr="001A1700" w:rsidRDefault="001A1700" w:rsidP="001A1700">
      <w:pPr>
        <w:numPr>
          <w:ilvl w:val="1"/>
          <w:numId w:val="6"/>
        </w:numPr>
      </w:pPr>
      <w:r w:rsidRPr="001A1700">
        <w:t>Modify existing book details.</w:t>
      </w:r>
    </w:p>
    <w:p w14:paraId="5B895915" w14:textId="77777777" w:rsidR="001A1700" w:rsidRPr="001A1700" w:rsidRDefault="001A1700" w:rsidP="001A1700">
      <w:pPr>
        <w:numPr>
          <w:ilvl w:val="1"/>
          <w:numId w:val="6"/>
        </w:numPr>
      </w:pPr>
      <w:r w:rsidRPr="001A1700">
        <w:t>Change status (available, checked out, reserved).</w:t>
      </w:r>
    </w:p>
    <w:p w14:paraId="3F2B72E4" w14:textId="77777777" w:rsidR="001A1700" w:rsidRPr="001A1700" w:rsidRDefault="001A1700" w:rsidP="001A1700">
      <w:pPr>
        <w:numPr>
          <w:ilvl w:val="0"/>
          <w:numId w:val="6"/>
        </w:numPr>
      </w:pPr>
      <w:r w:rsidRPr="001A1700">
        <w:rPr>
          <w:b/>
          <w:bCs/>
        </w:rPr>
        <w:t>Categorize Books</w:t>
      </w:r>
      <w:r w:rsidRPr="001A1700">
        <w:t>:</w:t>
      </w:r>
    </w:p>
    <w:p w14:paraId="00E35CC3" w14:textId="77777777" w:rsidR="001A1700" w:rsidRPr="001A1700" w:rsidRDefault="001A1700" w:rsidP="001A1700">
      <w:pPr>
        <w:numPr>
          <w:ilvl w:val="1"/>
          <w:numId w:val="6"/>
        </w:numPr>
      </w:pPr>
      <w:r w:rsidRPr="001A1700">
        <w:t>Create and manage categories for organizing books.</w:t>
      </w:r>
    </w:p>
    <w:p w14:paraId="2D6A66B4" w14:textId="77777777" w:rsidR="001A1700" w:rsidRPr="001A1700" w:rsidRDefault="001A1700" w:rsidP="001A1700">
      <w:pPr>
        <w:numPr>
          <w:ilvl w:val="1"/>
          <w:numId w:val="6"/>
        </w:numPr>
      </w:pPr>
      <w:r w:rsidRPr="001A1700">
        <w:t>Assign books to relevant categories.</w:t>
      </w:r>
    </w:p>
    <w:p w14:paraId="65F2D444" w14:textId="77777777" w:rsidR="001A1700" w:rsidRPr="001A1700" w:rsidRDefault="001A1700" w:rsidP="001A1700">
      <w:pPr>
        <w:numPr>
          <w:ilvl w:val="0"/>
          <w:numId w:val="6"/>
        </w:numPr>
      </w:pPr>
      <w:r w:rsidRPr="001A1700">
        <w:rPr>
          <w:b/>
          <w:bCs/>
        </w:rPr>
        <w:t>Remove Books</w:t>
      </w:r>
      <w:r w:rsidRPr="001A1700">
        <w:t>:</w:t>
      </w:r>
    </w:p>
    <w:p w14:paraId="2FC627FB" w14:textId="77777777" w:rsidR="001A1700" w:rsidRPr="001A1700" w:rsidRDefault="001A1700" w:rsidP="001A1700">
      <w:pPr>
        <w:numPr>
          <w:ilvl w:val="1"/>
          <w:numId w:val="6"/>
        </w:numPr>
      </w:pPr>
      <w:r w:rsidRPr="001A1700">
        <w:t>Mark books as inactive or delete them from the system if no longer in circulation.</w:t>
      </w:r>
    </w:p>
    <w:p w14:paraId="5FF8A04C" w14:textId="77777777" w:rsidR="001A1700" w:rsidRPr="001A1700" w:rsidRDefault="001A1700" w:rsidP="001A1700">
      <w:pPr>
        <w:numPr>
          <w:ilvl w:val="0"/>
          <w:numId w:val="6"/>
        </w:numPr>
      </w:pPr>
      <w:r w:rsidRPr="001A1700">
        <w:rPr>
          <w:b/>
          <w:bCs/>
        </w:rPr>
        <w:t>Search Functionality</w:t>
      </w:r>
      <w:r w:rsidRPr="001A1700">
        <w:t>:</w:t>
      </w:r>
    </w:p>
    <w:p w14:paraId="602A74D3" w14:textId="77777777" w:rsidR="001A1700" w:rsidRPr="001A1700" w:rsidRDefault="001A1700" w:rsidP="001A1700">
      <w:pPr>
        <w:numPr>
          <w:ilvl w:val="1"/>
          <w:numId w:val="6"/>
        </w:numPr>
      </w:pPr>
      <w:r w:rsidRPr="001A1700">
        <w:t>Search for books by title, author, category, or ISBN.</w:t>
      </w:r>
    </w:p>
    <w:p w14:paraId="57D0AE19" w14:textId="77777777" w:rsidR="001A1700" w:rsidRPr="001A1700" w:rsidRDefault="001A1700" w:rsidP="001A1700">
      <w:pPr>
        <w:numPr>
          <w:ilvl w:val="1"/>
          <w:numId w:val="6"/>
        </w:numPr>
      </w:pPr>
      <w:r w:rsidRPr="001A1700">
        <w:t>Display search results with key details.</w:t>
      </w:r>
    </w:p>
    <w:p w14:paraId="7BB3E10D" w14:textId="77777777" w:rsidR="001A1700" w:rsidRPr="001A1700" w:rsidRDefault="001A1700" w:rsidP="001A1700">
      <w:pPr>
        <w:rPr>
          <w:b/>
          <w:bCs/>
        </w:rPr>
      </w:pPr>
      <w:r w:rsidRPr="001A1700">
        <w:rPr>
          <w:b/>
          <w:bCs/>
        </w:rPr>
        <w:t>2. Membership Management Module</w:t>
      </w:r>
    </w:p>
    <w:p w14:paraId="3ECDA61C" w14:textId="77777777" w:rsidR="001A1700" w:rsidRPr="001A1700" w:rsidRDefault="001A1700" w:rsidP="001A1700">
      <w:r w:rsidRPr="001A1700">
        <w:rPr>
          <w:b/>
          <w:bCs/>
        </w:rPr>
        <w:t>Purpose</w:t>
      </w:r>
      <w:r w:rsidRPr="001A1700">
        <w:t>: To manage library members and their memberships.</w:t>
      </w:r>
    </w:p>
    <w:p w14:paraId="726A59B5" w14:textId="77777777" w:rsidR="001A1700" w:rsidRPr="001A1700" w:rsidRDefault="001A1700" w:rsidP="001A1700">
      <w:r w:rsidRPr="001A1700">
        <w:rPr>
          <w:b/>
          <w:bCs/>
        </w:rPr>
        <w:t>Features</w:t>
      </w:r>
      <w:r w:rsidRPr="001A1700">
        <w:t>:</w:t>
      </w:r>
    </w:p>
    <w:p w14:paraId="75007747" w14:textId="77777777" w:rsidR="001A1700" w:rsidRPr="001A1700" w:rsidRDefault="001A1700" w:rsidP="001A1700">
      <w:pPr>
        <w:numPr>
          <w:ilvl w:val="0"/>
          <w:numId w:val="7"/>
        </w:numPr>
      </w:pPr>
      <w:r w:rsidRPr="001A1700">
        <w:rPr>
          <w:b/>
          <w:bCs/>
        </w:rPr>
        <w:t>Member Registration</w:t>
      </w:r>
      <w:r w:rsidRPr="001A1700">
        <w:t>:</w:t>
      </w:r>
    </w:p>
    <w:p w14:paraId="2DECC8D1" w14:textId="77777777" w:rsidR="001A1700" w:rsidRPr="001A1700" w:rsidRDefault="001A1700" w:rsidP="001A1700">
      <w:pPr>
        <w:numPr>
          <w:ilvl w:val="1"/>
          <w:numId w:val="7"/>
        </w:numPr>
      </w:pPr>
      <w:r w:rsidRPr="001A1700">
        <w:t>Create new member profiles with personal information and contact details.</w:t>
      </w:r>
    </w:p>
    <w:p w14:paraId="6FE0D4A9" w14:textId="77777777" w:rsidR="001A1700" w:rsidRPr="001A1700" w:rsidRDefault="001A1700" w:rsidP="001A1700">
      <w:pPr>
        <w:numPr>
          <w:ilvl w:val="1"/>
          <w:numId w:val="7"/>
        </w:numPr>
      </w:pPr>
      <w:r w:rsidRPr="001A1700">
        <w:t>Validate member data and assign unique member IDs.</w:t>
      </w:r>
    </w:p>
    <w:p w14:paraId="1F4B5653" w14:textId="77777777" w:rsidR="001A1700" w:rsidRPr="001A1700" w:rsidRDefault="001A1700" w:rsidP="001A1700">
      <w:pPr>
        <w:numPr>
          <w:ilvl w:val="0"/>
          <w:numId w:val="7"/>
        </w:numPr>
      </w:pPr>
      <w:r w:rsidRPr="001A1700">
        <w:rPr>
          <w:b/>
          <w:bCs/>
        </w:rPr>
        <w:t>Membership Renewal</w:t>
      </w:r>
      <w:r w:rsidRPr="001A1700">
        <w:t>:</w:t>
      </w:r>
    </w:p>
    <w:p w14:paraId="283B7C9B" w14:textId="77777777" w:rsidR="001A1700" w:rsidRPr="001A1700" w:rsidRDefault="001A1700" w:rsidP="001A1700">
      <w:pPr>
        <w:numPr>
          <w:ilvl w:val="1"/>
          <w:numId w:val="7"/>
        </w:numPr>
      </w:pPr>
      <w:r w:rsidRPr="001A1700">
        <w:t>Allow members to renew their memberships online.</w:t>
      </w:r>
    </w:p>
    <w:p w14:paraId="0D28009B" w14:textId="77777777" w:rsidR="001A1700" w:rsidRPr="001A1700" w:rsidRDefault="001A1700" w:rsidP="001A1700">
      <w:pPr>
        <w:numPr>
          <w:ilvl w:val="1"/>
          <w:numId w:val="7"/>
        </w:numPr>
      </w:pPr>
      <w:r w:rsidRPr="001A1700">
        <w:t>Notify members about upcoming renewals.</w:t>
      </w:r>
    </w:p>
    <w:p w14:paraId="52ABF9EC" w14:textId="77777777" w:rsidR="001A1700" w:rsidRPr="001A1700" w:rsidRDefault="001A1700" w:rsidP="001A1700">
      <w:pPr>
        <w:numPr>
          <w:ilvl w:val="0"/>
          <w:numId w:val="7"/>
        </w:numPr>
      </w:pPr>
      <w:r w:rsidRPr="001A1700">
        <w:rPr>
          <w:b/>
          <w:bCs/>
        </w:rPr>
        <w:t>Privileges Management</w:t>
      </w:r>
      <w:r w:rsidRPr="001A1700">
        <w:t>:</w:t>
      </w:r>
    </w:p>
    <w:p w14:paraId="2A9FB4BE" w14:textId="77777777" w:rsidR="001A1700" w:rsidRPr="001A1700" w:rsidRDefault="001A1700" w:rsidP="001A1700">
      <w:pPr>
        <w:numPr>
          <w:ilvl w:val="1"/>
          <w:numId w:val="7"/>
        </w:numPr>
      </w:pPr>
      <w:r w:rsidRPr="001A1700">
        <w:t xml:space="preserve">Define and manage privileges based on membership type (e.g., student, faculty, </w:t>
      </w:r>
      <w:proofErr w:type="gramStart"/>
      <w:r w:rsidRPr="001A1700">
        <w:t>general public</w:t>
      </w:r>
      <w:proofErr w:type="gramEnd"/>
      <w:r w:rsidRPr="001A1700">
        <w:t>).</w:t>
      </w:r>
    </w:p>
    <w:p w14:paraId="4BE5A6FA" w14:textId="77777777" w:rsidR="001A1700" w:rsidRPr="001A1700" w:rsidRDefault="001A1700" w:rsidP="001A1700">
      <w:pPr>
        <w:numPr>
          <w:ilvl w:val="0"/>
          <w:numId w:val="7"/>
        </w:numPr>
      </w:pPr>
      <w:r w:rsidRPr="001A1700">
        <w:rPr>
          <w:b/>
          <w:bCs/>
        </w:rPr>
        <w:t>Member Profile Management</w:t>
      </w:r>
      <w:r w:rsidRPr="001A1700">
        <w:t>:</w:t>
      </w:r>
    </w:p>
    <w:p w14:paraId="4443A960" w14:textId="77777777" w:rsidR="001A1700" w:rsidRPr="001A1700" w:rsidRDefault="001A1700" w:rsidP="001A1700">
      <w:pPr>
        <w:numPr>
          <w:ilvl w:val="1"/>
          <w:numId w:val="7"/>
        </w:numPr>
      </w:pPr>
      <w:r w:rsidRPr="001A1700">
        <w:t>Enable members to update their personal information.</w:t>
      </w:r>
    </w:p>
    <w:p w14:paraId="72C59892" w14:textId="77777777" w:rsidR="001A1700" w:rsidRPr="001A1700" w:rsidRDefault="001A1700" w:rsidP="001A1700">
      <w:pPr>
        <w:numPr>
          <w:ilvl w:val="1"/>
          <w:numId w:val="7"/>
        </w:numPr>
      </w:pPr>
      <w:r w:rsidRPr="001A1700">
        <w:t>View borrowing history and current transactions.</w:t>
      </w:r>
    </w:p>
    <w:p w14:paraId="217B0AEF" w14:textId="77777777" w:rsidR="001A1700" w:rsidRPr="001A1700" w:rsidRDefault="001A1700" w:rsidP="001A1700">
      <w:pPr>
        <w:rPr>
          <w:b/>
          <w:bCs/>
        </w:rPr>
      </w:pPr>
      <w:r w:rsidRPr="001A1700">
        <w:rPr>
          <w:b/>
          <w:bCs/>
        </w:rPr>
        <w:t>3. Transaction Management Module</w:t>
      </w:r>
    </w:p>
    <w:p w14:paraId="085F29E6" w14:textId="77777777" w:rsidR="001A1700" w:rsidRPr="001A1700" w:rsidRDefault="001A1700" w:rsidP="001A1700">
      <w:r w:rsidRPr="001A1700">
        <w:rPr>
          <w:b/>
          <w:bCs/>
        </w:rPr>
        <w:t>Purpose</w:t>
      </w:r>
      <w:r w:rsidRPr="001A1700">
        <w:t>: To handle all transactions related to book lending and returns.</w:t>
      </w:r>
    </w:p>
    <w:p w14:paraId="45D72370" w14:textId="77777777" w:rsidR="001A1700" w:rsidRPr="001A1700" w:rsidRDefault="001A1700" w:rsidP="001A1700">
      <w:r w:rsidRPr="001A1700">
        <w:rPr>
          <w:b/>
          <w:bCs/>
        </w:rPr>
        <w:lastRenderedPageBreak/>
        <w:t>Features</w:t>
      </w:r>
      <w:r w:rsidRPr="001A1700">
        <w:t>:</w:t>
      </w:r>
    </w:p>
    <w:p w14:paraId="69775315" w14:textId="77777777" w:rsidR="001A1700" w:rsidRPr="001A1700" w:rsidRDefault="001A1700" w:rsidP="001A1700">
      <w:pPr>
        <w:numPr>
          <w:ilvl w:val="0"/>
          <w:numId w:val="8"/>
        </w:numPr>
      </w:pPr>
      <w:r w:rsidRPr="001A1700">
        <w:rPr>
          <w:b/>
          <w:bCs/>
        </w:rPr>
        <w:t>Issue Books</w:t>
      </w:r>
      <w:r w:rsidRPr="001A1700">
        <w:t>:</w:t>
      </w:r>
    </w:p>
    <w:p w14:paraId="21BB2CD7" w14:textId="77777777" w:rsidR="001A1700" w:rsidRPr="001A1700" w:rsidRDefault="001A1700" w:rsidP="001A1700">
      <w:pPr>
        <w:numPr>
          <w:ilvl w:val="1"/>
          <w:numId w:val="8"/>
        </w:numPr>
      </w:pPr>
      <w:r w:rsidRPr="001A1700">
        <w:t>Record the details of books issued to members, including issue date and due date.</w:t>
      </w:r>
    </w:p>
    <w:p w14:paraId="24B3F046" w14:textId="77777777" w:rsidR="001A1700" w:rsidRPr="001A1700" w:rsidRDefault="001A1700" w:rsidP="001A1700">
      <w:pPr>
        <w:numPr>
          <w:ilvl w:val="1"/>
          <w:numId w:val="8"/>
        </w:numPr>
      </w:pPr>
      <w:r w:rsidRPr="001A1700">
        <w:t>Update book status to "checked out."</w:t>
      </w:r>
    </w:p>
    <w:p w14:paraId="261581CD" w14:textId="77777777" w:rsidR="001A1700" w:rsidRPr="001A1700" w:rsidRDefault="001A1700" w:rsidP="001A1700">
      <w:pPr>
        <w:numPr>
          <w:ilvl w:val="0"/>
          <w:numId w:val="8"/>
        </w:numPr>
      </w:pPr>
      <w:r w:rsidRPr="001A1700">
        <w:rPr>
          <w:b/>
          <w:bCs/>
        </w:rPr>
        <w:t>Return Books</w:t>
      </w:r>
      <w:r w:rsidRPr="001A1700">
        <w:t>:</w:t>
      </w:r>
    </w:p>
    <w:p w14:paraId="22215D2E" w14:textId="77777777" w:rsidR="001A1700" w:rsidRPr="001A1700" w:rsidRDefault="001A1700" w:rsidP="001A1700">
      <w:pPr>
        <w:numPr>
          <w:ilvl w:val="1"/>
          <w:numId w:val="8"/>
        </w:numPr>
      </w:pPr>
      <w:r w:rsidRPr="001A1700">
        <w:t>Manage the return process and update the status of returned books.</w:t>
      </w:r>
    </w:p>
    <w:p w14:paraId="75008107" w14:textId="77777777" w:rsidR="001A1700" w:rsidRPr="001A1700" w:rsidRDefault="001A1700" w:rsidP="001A1700">
      <w:pPr>
        <w:numPr>
          <w:ilvl w:val="1"/>
          <w:numId w:val="8"/>
        </w:numPr>
      </w:pPr>
      <w:r w:rsidRPr="001A1700">
        <w:t>Automatically calculate and apply fines for overdue books.</w:t>
      </w:r>
    </w:p>
    <w:p w14:paraId="2F62E926" w14:textId="77777777" w:rsidR="001A1700" w:rsidRPr="001A1700" w:rsidRDefault="001A1700" w:rsidP="001A1700">
      <w:pPr>
        <w:numPr>
          <w:ilvl w:val="0"/>
          <w:numId w:val="8"/>
        </w:numPr>
      </w:pPr>
      <w:r w:rsidRPr="001A1700">
        <w:rPr>
          <w:b/>
          <w:bCs/>
        </w:rPr>
        <w:t>Transaction History</w:t>
      </w:r>
      <w:r w:rsidRPr="001A1700">
        <w:t>:</w:t>
      </w:r>
    </w:p>
    <w:p w14:paraId="0097172C" w14:textId="77777777" w:rsidR="001A1700" w:rsidRPr="001A1700" w:rsidRDefault="001A1700" w:rsidP="001A1700">
      <w:pPr>
        <w:numPr>
          <w:ilvl w:val="1"/>
          <w:numId w:val="8"/>
        </w:numPr>
      </w:pPr>
      <w:r w:rsidRPr="001A1700">
        <w:t>Maintain a log of all transactions for auditing purposes.</w:t>
      </w:r>
    </w:p>
    <w:p w14:paraId="3F60A796" w14:textId="77777777" w:rsidR="001A1700" w:rsidRPr="001A1700" w:rsidRDefault="001A1700" w:rsidP="001A1700">
      <w:pPr>
        <w:numPr>
          <w:ilvl w:val="1"/>
          <w:numId w:val="8"/>
        </w:numPr>
      </w:pPr>
      <w:r w:rsidRPr="001A1700">
        <w:t>Allow librarians to view transaction history by member or book.</w:t>
      </w:r>
    </w:p>
    <w:p w14:paraId="7A09EC99" w14:textId="77777777" w:rsidR="001A1700" w:rsidRPr="001A1700" w:rsidRDefault="001A1700" w:rsidP="001A1700">
      <w:pPr>
        <w:rPr>
          <w:b/>
          <w:bCs/>
        </w:rPr>
      </w:pPr>
      <w:r w:rsidRPr="001A1700">
        <w:rPr>
          <w:b/>
          <w:bCs/>
        </w:rPr>
        <w:t>4. Book Reservation Module</w:t>
      </w:r>
    </w:p>
    <w:p w14:paraId="69C69D58" w14:textId="77777777" w:rsidR="001A1700" w:rsidRPr="001A1700" w:rsidRDefault="001A1700" w:rsidP="001A1700">
      <w:r w:rsidRPr="001A1700">
        <w:rPr>
          <w:b/>
          <w:bCs/>
        </w:rPr>
        <w:t>Purpose</w:t>
      </w:r>
      <w:r w:rsidRPr="001A1700">
        <w:t>: To manage the reservation process for unavailable books.</w:t>
      </w:r>
    </w:p>
    <w:p w14:paraId="038F2B3D" w14:textId="77777777" w:rsidR="001A1700" w:rsidRPr="001A1700" w:rsidRDefault="001A1700" w:rsidP="001A1700">
      <w:r w:rsidRPr="001A1700">
        <w:rPr>
          <w:b/>
          <w:bCs/>
        </w:rPr>
        <w:t>Features</w:t>
      </w:r>
      <w:r w:rsidRPr="001A1700">
        <w:t>:</w:t>
      </w:r>
    </w:p>
    <w:p w14:paraId="267A76B6" w14:textId="77777777" w:rsidR="001A1700" w:rsidRPr="001A1700" w:rsidRDefault="001A1700" w:rsidP="001A1700">
      <w:pPr>
        <w:numPr>
          <w:ilvl w:val="0"/>
          <w:numId w:val="9"/>
        </w:numPr>
      </w:pPr>
      <w:r w:rsidRPr="001A1700">
        <w:rPr>
          <w:b/>
          <w:bCs/>
        </w:rPr>
        <w:t>Reserve Books</w:t>
      </w:r>
      <w:r w:rsidRPr="001A1700">
        <w:t>:</w:t>
      </w:r>
    </w:p>
    <w:p w14:paraId="4328FCC2" w14:textId="77777777" w:rsidR="001A1700" w:rsidRPr="001A1700" w:rsidRDefault="001A1700" w:rsidP="001A1700">
      <w:pPr>
        <w:numPr>
          <w:ilvl w:val="1"/>
          <w:numId w:val="9"/>
        </w:numPr>
      </w:pPr>
      <w:r w:rsidRPr="001A1700">
        <w:t>Allow members to place reservations on books that are currently checked out.</w:t>
      </w:r>
    </w:p>
    <w:p w14:paraId="167573BF" w14:textId="77777777" w:rsidR="001A1700" w:rsidRPr="001A1700" w:rsidRDefault="001A1700" w:rsidP="001A1700">
      <w:pPr>
        <w:numPr>
          <w:ilvl w:val="0"/>
          <w:numId w:val="9"/>
        </w:numPr>
      </w:pPr>
      <w:r w:rsidRPr="001A1700">
        <w:rPr>
          <w:b/>
          <w:bCs/>
        </w:rPr>
        <w:t>Manage Waitlists</w:t>
      </w:r>
      <w:r w:rsidRPr="001A1700">
        <w:t>:</w:t>
      </w:r>
    </w:p>
    <w:p w14:paraId="32E634FD" w14:textId="77777777" w:rsidR="001A1700" w:rsidRPr="001A1700" w:rsidRDefault="001A1700" w:rsidP="001A1700">
      <w:pPr>
        <w:numPr>
          <w:ilvl w:val="1"/>
          <w:numId w:val="9"/>
        </w:numPr>
      </w:pPr>
      <w:r w:rsidRPr="001A1700">
        <w:t>Track reservations and maintain a waitlist for popular titles.</w:t>
      </w:r>
    </w:p>
    <w:p w14:paraId="448B9624" w14:textId="77777777" w:rsidR="001A1700" w:rsidRPr="001A1700" w:rsidRDefault="001A1700" w:rsidP="001A1700">
      <w:pPr>
        <w:numPr>
          <w:ilvl w:val="1"/>
          <w:numId w:val="9"/>
        </w:numPr>
      </w:pPr>
      <w:r w:rsidRPr="001A1700">
        <w:t>Notify members when reserved books are available.</w:t>
      </w:r>
    </w:p>
    <w:p w14:paraId="3A0BC0D0" w14:textId="77777777" w:rsidR="001A1700" w:rsidRPr="001A1700" w:rsidRDefault="001A1700" w:rsidP="001A1700">
      <w:pPr>
        <w:numPr>
          <w:ilvl w:val="0"/>
          <w:numId w:val="9"/>
        </w:numPr>
      </w:pPr>
      <w:r w:rsidRPr="001A1700">
        <w:rPr>
          <w:b/>
          <w:bCs/>
        </w:rPr>
        <w:t>Reservation Status</w:t>
      </w:r>
      <w:r w:rsidRPr="001A1700">
        <w:t>:</w:t>
      </w:r>
    </w:p>
    <w:p w14:paraId="6FF0CE51" w14:textId="77777777" w:rsidR="001A1700" w:rsidRPr="001A1700" w:rsidRDefault="001A1700" w:rsidP="001A1700">
      <w:pPr>
        <w:numPr>
          <w:ilvl w:val="1"/>
          <w:numId w:val="9"/>
        </w:numPr>
      </w:pPr>
      <w:r w:rsidRPr="001A1700">
        <w:t>Enable members to check the status of their reservations.</w:t>
      </w:r>
    </w:p>
    <w:p w14:paraId="0427E2B4" w14:textId="77777777" w:rsidR="001A1700" w:rsidRPr="001A1700" w:rsidRDefault="001A1700" w:rsidP="001A1700">
      <w:pPr>
        <w:rPr>
          <w:b/>
          <w:bCs/>
        </w:rPr>
      </w:pPr>
      <w:r w:rsidRPr="001A1700">
        <w:rPr>
          <w:b/>
          <w:bCs/>
        </w:rPr>
        <w:t>5. Fine Calculation Module</w:t>
      </w:r>
    </w:p>
    <w:p w14:paraId="0930CED0" w14:textId="77777777" w:rsidR="001A1700" w:rsidRPr="001A1700" w:rsidRDefault="001A1700" w:rsidP="001A1700">
      <w:r w:rsidRPr="001A1700">
        <w:rPr>
          <w:b/>
          <w:bCs/>
        </w:rPr>
        <w:t>Purpose</w:t>
      </w:r>
      <w:r w:rsidRPr="001A1700">
        <w:t>: To automate the calculation and management of fines for overdue books.</w:t>
      </w:r>
    </w:p>
    <w:p w14:paraId="307AB69D" w14:textId="77777777" w:rsidR="001A1700" w:rsidRPr="001A1700" w:rsidRDefault="001A1700" w:rsidP="001A1700">
      <w:r w:rsidRPr="001A1700">
        <w:rPr>
          <w:b/>
          <w:bCs/>
        </w:rPr>
        <w:t>Features</w:t>
      </w:r>
      <w:r w:rsidRPr="001A1700">
        <w:t>:</w:t>
      </w:r>
    </w:p>
    <w:p w14:paraId="6EBC6F96" w14:textId="77777777" w:rsidR="001A1700" w:rsidRPr="001A1700" w:rsidRDefault="001A1700" w:rsidP="001A1700">
      <w:pPr>
        <w:numPr>
          <w:ilvl w:val="0"/>
          <w:numId w:val="10"/>
        </w:numPr>
      </w:pPr>
      <w:r w:rsidRPr="001A1700">
        <w:rPr>
          <w:b/>
          <w:bCs/>
        </w:rPr>
        <w:t>Automatic Fine Calculation</w:t>
      </w:r>
      <w:r w:rsidRPr="001A1700">
        <w:t>:</w:t>
      </w:r>
    </w:p>
    <w:p w14:paraId="4E11C36E" w14:textId="77777777" w:rsidR="001A1700" w:rsidRPr="001A1700" w:rsidRDefault="001A1700" w:rsidP="001A1700">
      <w:pPr>
        <w:numPr>
          <w:ilvl w:val="1"/>
          <w:numId w:val="10"/>
        </w:numPr>
      </w:pPr>
      <w:r w:rsidRPr="001A1700">
        <w:t>Calculate fines based on the number of overdue days and predefined rates.</w:t>
      </w:r>
    </w:p>
    <w:p w14:paraId="1A832935" w14:textId="77777777" w:rsidR="001A1700" w:rsidRPr="001A1700" w:rsidRDefault="001A1700" w:rsidP="001A1700">
      <w:pPr>
        <w:numPr>
          <w:ilvl w:val="0"/>
          <w:numId w:val="10"/>
        </w:numPr>
      </w:pPr>
      <w:r w:rsidRPr="001A1700">
        <w:rPr>
          <w:b/>
          <w:bCs/>
        </w:rPr>
        <w:t>Update Member Accounts</w:t>
      </w:r>
      <w:r w:rsidRPr="001A1700">
        <w:t>:</w:t>
      </w:r>
    </w:p>
    <w:p w14:paraId="34D08C5A" w14:textId="77777777" w:rsidR="001A1700" w:rsidRPr="001A1700" w:rsidRDefault="001A1700" w:rsidP="001A1700">
      <w:pPr>
        <w:numPr>
          <w:ilvl w:val="1"/>
          <w:numId w:val="10"/>
        </w:numPr>
      </w:pPr>
      <w:r w:rsidRPr="001A1700">
        <w:t>Add calculated fines to member accounts for overdue books.</w:t>
      </w:r>
    </w:p>
    <w:p w14:paraId="3FA53814" w14:textId="77777777" w:rsidR="001A1700" w:rsidRPr="001A1700" w:rsidRDefault="001A1700" w:rsidP="001A1700">
      <w:pPr>
        <w:numPr>
          <w:ilvl w:val="0"/>
          <w:numId w:val="10"/>
        </w:numPr>
      </w:pPr>
      <w:r w:rsidRPr="001A1700">
        <w:rPr>
          <w:b/>
          <w:bCs/>
        </w:rPr>
        <w:t>Fine Payment Management</w:t>
      </w:r>
      <w:r w:rsidRPr="001A1700">
        <w:t>:</w:t>
      </w:r>
    </w:p>
    <w:p w14:paraId="406539DF" w14:textId="77777777" w:rsidR="001A1700" w:rsidRPr="001A1700" w:rsidRDefault="001A1700" w:rsidP="001A1700">
      <w:pPr>
        <w:numPr>
          <w:ilvl w:val="1"/>
          <w:numId w:val="10"/>
        </w:numPr>
      </w:pPr>
      <w:r w:rsidRPr="001A1700">
        <w:t>Allow members to view and pay their fines online.</w:t>
      </w:r>
    </w:p>
    <w:p w14:paraId="0669FB5A" w14:textId="77777777" w:rsidR="001A1700" w:rsidRPr="001A1700" w:rsidRDefault="001A1700" w:rsidP="001A1700">
      <w:pPr>
        <w:rPr>
          <w:b/>
          <w:bCs/>
        </w:rPr>
      </w:pPr>
      <w:r w:rsidRPr="001A1700">
        <w:rPr>
          <w:b/>
          <w:bCs/>
        </w:rPr>
        <w:t>6. Book Review Module</w:t>
      </w:r>
    </w:p>
    <w:p w14:paraId="2ADC6F48" w14:textId="77777777" w:rsidR="001A1700" w:rsidRPr="001A1700" w:rsidRDefault="001A1700" w:rsidP="001A1700">
      <w:r w:rsidRPr="001A1700">
        <w:rPr>
          <w:b/>
          <w:bCs/>
        </w:rPr>
        <w:t>Purpose</w:t>
      </w:r>
      <w:r w:rsidRPr="001A1700">
        <w:t>: To facilitate member feedback on library books.</w:t>
      </w:r>
    </w:p>
    <w:p w14:paraId="65A5F0D9" w14:textId="77777777" w:rsidR="001A1700" w:rsidRPr="001A1700" w:rsidRDefault="001A1700" w:rsidP="001A1700">
      <w:r w:rsidRPr="001A1700">
        <w:rPr>
          <w:b/>
          <w:bCs/>
        </w:rPr>
        <w:t>Features</w:t>
      </w:r>
      <w:r w:rsidRPr="001A1700">
        <w:t>:</w:t>
      </w:r>
    </w:p>
    <w:p w14:paraId="2A15B0EA" w14:textId="77777777" w:rsidR="001A1700" w:rsidRPr="001A1700" w:rsidRDefault="001A1700" w:rsidP="001A1700">
      <w:pPr>
        <w:numPr>
          <w:ilvl w:val="0"/>
          <w:numId w:val="11"/>
        </w:numPr>
      </w:pPr>
      <w:r w:rsidRPr="001A1700">
        <w:rPr>
          <w:b/>
          <w:bCs/>
        </w:rPr>
        <w:t>Submit Reviews</w:t>
      </w:r>
      <w:r w:rsidRPr="001A1700">
        <w:t>:</w:t>
      </w:r>
    </w:p>
    <w:p w14:paraId="1D30D30F" w14:textId="77777777" w:rsidR="001A1700" w:rsidRPr="001A1700" w:rsidRDefault="001A1700" w:rsidP="001A1700">
      <w:pPr>
        <w:numPr>
          <w:ilvl w:val="1"/>
          <w:numId w:val="11"/>
        </w:numPr>
      </w:pPr>
      <w:r w:rsidRPr="001A1700">
        <w:t>Allow members to write reviews and rate books they have read.</w:t>
      </w:r>
    </w:p>
    <w:p w14:paraId="751D95F3" w14:textId="77777777" w:rsidR="001A1700" w:rsidRPr="001A1700" w:rsidRDefault="001A1700" w:rsidP="001A1700">
      <w:pPr>
        <w:numPr>
          <w:ilvl w:val="0"/>
          <w:numId w:val="11"/>
        </w:numPr>
      </w:pPr>
      <w:r w:rsidRPr="001A1700">
        <w:rPr>
          <w:b/>
          <w:bCs/>
        </w:rPr>
        <w:t>Display Reviews</w:t>
      </w:r>
      <w:r w:rsidRPr="001A1700">
        <w:t>:</w:t>
      </w:r>
    </w:p>
    <w:p w14:paraId="0B0E91A1" w14:textId="77777777" w:rsidR="001A1700" w:rsidRPr="001A1700" w:rsidRDefault="001A1700" w:rsidP="001A1700">
      <w:pPr>
        <w:numPr>
          <w:ilvl w:val="1"/>
          <w:numId w:val="11"/>
        </w:numPr>
      </w:pPr>
      <w:r w:rsidRPr="001A1700">
        <w:lastRenderedPageBreak/>
        <w:t>Show average ratings and individual reviews on book details pages.</w:t>
      </w:r>
    </w:p>
    <w:p w14:paraId="48F574D3" w14:textId="77777777" w:rsidR="001A1700" w:rsidRPr="001A1700" w:rsidRDefault="001A1700" w:rsidP="001A1700">
      <w:pPr>
        <w:numPr>
          <w:ilvl w:val="0"/>
          <w:numId w:val="11"/>
        </w:numPr>
      </w:pPr>
      <w:r w:rsidRPr="001A1700">
        <w:rPr>
          <w:b/>
          <w:bCs/>
        </w:rPr>
        <w:t>Review Moderation</w:t>
      </w:r>
      <w:r w:rsidRPr="001A1700">
        <w:t>:</w:t>
      </w:r>
    </w:p>
    <w:p w14:paraId="0B8FAA5B" w14:textId="77777777" w:rsidR="001A1700" w:rsidRPr="001A1700" w:rsidRDefault="001A1700" w:rsidP="001A1700">
      <w:pPr>
        <w:numPr>
          <w:ilvl w:val="1"/>
          <w:numId w:val="11"/>
        </w:numPr>
      </w:pPr>
      <w:r w:rsidRPr="001A1700">
        <w:t>Enable librarians to moderate reviews for appropriateness.</w:t>
      </w:r>
    </w:p>
    <w:p w14:paraId="21872786" w14:textId="77777777" w:rsidR="001A1700" w:rsidRPr="001A1700" w:rsidRDefault="001A1700" w:rsidP="001A1700">
      <w:pPr>
        <w:rPr>
          <w:b/>
          <w:bCs/>
        </w:rPr>
      </w:pPr>
      <w:r w:rsidRPr="001A1700">
        <w:rPr>
          <w:b/>
          <w:bCs/>
        </w:rPr>
        <w:t>7. Reporting Module</w:t>
      </w:r>
    </w:p>
    <w:p w14:paraId="5903F793" w14:textId="77777777" w:rsidR="001A1700" w:rsidRPr="001A1700" w:rsidRDefault="001A1700" w:rsidP="001A1700">
      <w:r w:rsidRPr="001A1700">
        <w:rPr>
          <w:b/>
          <w:bCs/>
        </w:rPr>
        <w:t>Purpose</w:t>
      </w:r>
      <w:r w:rsidRPr="001A1700">
        <w:t>: To generate reports for library management and decision-making.</w:t>
      </w:r>
    </w:p>
    <w:p w14:paraId="083DAF94" w14:textId="77777777" w:rsidR="001A1700" w:rsidRPr="001A1700" w:rsidRDefault="001A1700" w:rsidP="001A1700">
      <w:r w:rsidRPr="001A1700">
        <w:rPr>
          <w:b/>
          <w:bCs/>
        </w:rPr>
        <w:t>Features</w:t>
      </w:r>
      <w:r w:rsidRPr="001A1700">
        <w:t>:</w:t>
      </w:r>
    </w:p>
    <w:p w14:paraId="418566D4" w14:textId="77777777" w:rsidR="001A1700" w:rsidRPr="001A1700" w:rsidRDefault="001A1700" w:rsidP="001A1700">
      <w:pPr>
        <w:numPr>
          <w:ilvl w:val="0"/>
          <w:numId w:val="12"/>
        </w:numPr>
      </w:pPr>
      <w:r w:rsidRPr="001A1700">
        <w:rPr>
          <w:b/>
          <w:bCs/>
        </w:rPr>
        <w:t>Book Circulation Reports</w:t>
      </w:r>
      <w:r w:rsidRPr="001A1700">
        <w:t>:</w:t>
      </w:r>
    </w:p>
    <w:p w14:paraId="35C6B758" w14:textId="77777777" w:rsidR="001A1700" w:rsidRPr="001A1700" w:rsidRDefault="001A1700" w:rsidP="001A1700">
      <w:pPr>
        <w:numPr>
          <w:ilvl w:val="1"/>
          <w:numId w:val="12"/>
        </w:numPr>
      </w:pPr>
      <w:r w:rsidRPr="001A1700">
        <w:t>Generate reports on books issued, returned, and overdue.</w:t>
      </w:r>
    </w:p>
    <w:p w14:paraId="23748D20" w14:textId="77777777" w:rsidR="001A1700" w:rsidRPr="001A1700" w:rsidRDefault="001A1700" w:rsidP="001A1700">
      <w:pPr>
        <w:numPr>
          <w:ilvl w:val="0"/>
          <w:numId w:val="12"/>
        </w:numPr>
      </w:pPr>
      <w:r w:rsidRPr="001A1700">
        <w:rPr>
          <w:b/>
          <w:bCs/>
        </w:rPr>
        <w:t>Popular Titles Report</w:t>
      </w:r>
      <w:r w:rsidRPr="001A1700">
        <w:t>:</w:t>
      </w:r>
    </w:p>
    <w:p w14:paraId="4956DC84" w14:textId="77777777" w:rsidR="001A1700" w:rsidRPr="001A1700" w:rsidRDefault="001A1700" w:rsidP="001A1700">
      <w:pPr>
        <w:numPr>
          <w:ilvl w:val="1"/>
          <w:numId w:val="12"/>
        </w:numPr>
      </w:pPr>
      <w:r w:rsidRPr="001A1700">
        <w:t>Identify the most borrowed books and categories over a specified period.</w:t>
      </w:r>
    </w:p>
    <w:p w14:paraId="24569044" w14:textId="77777777" w:rsidR="001A1700" w:rsidRPr="001A1700" w:rsidRDefault="001A1700" w:rsidP="001A1700">
      <w:pPr>
        <w:numPr>
          <w:ilvl w:val="0"/>
          <w:numId w:val="12"/>
        </w:numPr>
      </w:pPr>
      <w:r w:rsidRPr="001A1700">
        <w:rPr>
          <w:b/>
          <w:bCs/>
        </w:rPr>
        <w:t>Fine Collection Reports</w:t>
      </w:r>
      <w:r w:rsidRPr="001A1700">
        <w:t>:</w:t>
      </w:r>
    </w:p>
    <w:p w14:paraId="27E95227" w14:textId="77777777" w:rsidR="001A1700" w:rsidRPr="001A1700" w:rsidRDefault="001A1700" w:rsidP="001A1700">
      <w:pPr>
        <w:numPr>
          <w:ilvl w:val="1"/>
          <w:numId w:val="12"/>
        </w:numPr>
      </w:pPr>
      <w:r w:rsidRPr="001A1700">
        <w:t>Track fines collected, outstanding fines, and trends over time.</w:t>
      </w:r>
    </w:p>
    <w:p w14:paraId="3D0166A7" w14:textId="77777777" w:rsidR="001A1700" w:rsidRPr="001A1700" w:rsidRDefault="001A1700" w:rsidP="001A1700">
      <w:pPr>
        <w:numPr>
          <w:ilvl w:val="0"/>
          <w:numId w:val="12"/>
        </w:numPr>
      </w:pPr>
      <w:r w:rsidRPr="001A1700">
        <w:rPr>
          <w:b/>
          <w:bCs/>
        </w:rPr>
        <w:t>Member Activity Reports</w:t>
      </w:r>
      <w:r w:rsidRPr="001A1700">
        <w:t>:</w:t>
      </w:r>
    </w:p>
    <w:p w14:paraId="79CBEF41" w14:textId="77777777" w:rsidR="001A1700" w:rsidRPr="001A1700" w:rsidRDefault="001A1700" w:rsidP="001A1700">
      <w:pPr>
        <w:numPr>
          <w:ilvl w:val="1"/>
          <w:numId w:val="12"/>
        </w:numPr>
      </w:pPr>
      <w:proofErr w:type="spellStart"/>
      <w:r w:rsidRPr="001A1700">
        <w:t>Analyze</w:t>
      </w:r>
      <w:proofErr w:type="spellEnd"/>
      <w:r w:rsidRPr="001A1700">
        <w:t xml:space="preserve"> member borrowing patterns and engagement with library services.</w:t>
      </w:r>
    </w:p>
    <w:p w14:paraId="1FA6819C" w14:textId="77777777" w:rsidR="001A1700" w:rsidRPr="001A1700" w:rsidRDefault="001A1700" w:rsidP="001A1700">
      <w:pPr>
        <w:rPr>
          <w:b/>
          <w:bCs/>
        </w:rPr>
      </w:pPr>
      <w:r w:rsidRPr="001A1700">
        <w:rPr>
          <w:b/>
          <w:bCs/>
        </w:rPr>
        <w:t>User Interfaces</w:t>
      </w:r>
    </w:p>
    <w:p w14:paraId="51C6EDDA" w14:textId="77777777" w:rsidR="001A1700" w:rsidRPr="001A1700" w:rsidRDefault="001A1700" w:rsidP="001A1700">
      <w:pPr>
        <w:numPr>
          <w:ilvl w:val="0"/>
          <w:numId w:val="13"/>
        </w:numPr>
      </w:pPr>
      <w:r w:rsidRPr="001A1700">
        <w:t>Each module will have a user-friendly interface with intuitive navigation.</w:t>
      </w:r>
    </w:p>
    <w:p w14:paraId="579F962A" w14:textId="77777777" w:rsidR="001A1700" w:rsidRPr="001A1700" w:rsidRDefault="001A1700" w:rsidP="001A1700">
      <w:pPr>
        <w:numPr>
          <w:ilvl w:val="0"/>
          <w:numId w:val="13"/>
        </w:numPr>
      </w:pPr>
      <w:r w:rsidRPr="001A1700">
        <w:t>Librarians will have access to administrative features for managing the library.</w:t>
      </w:r>
    </w:p>
    <w:p w14:paraId="2050BE86" w14:textId="77777777" w:rsidR="001A1700" w:rsidRPr="001A1700" w:rsidRDefault="001A1700" w:rsidP="001A1700">
      <w:pPr>
        <w:numPr>
          <w:ilvl w:val="0"/>
          <w:numId w:val="13"/>
        </w:numPr>
      </w:pPr>
      <w:r w:rsidRPr="001A1700">
        <w:t>Members will have a simplified interface for accessing their accounts, searching for books, and managing reservations.</w:t>
      </w:r>
    </w:p>
    <w:p w14:paraId="54A9D86B" w14:textId="77777777" w:rsidR="001A1700" w:rsidRPr="001A1700" w:rsidRDefault="001A1700" w:rsidP="001A1700">
      <w:pPr>
        <w:rPr>
          <w:b/>
          <w:bCs/>
        </w:rPr>
      </w:pPr>
      <w:r w:rsidRPr="001A1700">
        <w:rPr>
          <w:b/>
          <w:bCs/>
        </w:rPr>
        <w:t>Security and Access Control</w:t>
      </w:r>
    </w:p>
    <w:p w14:paraId="12E0747D" w14:textId="77777777" w:rsidR="001A1700" w:rsidRPr="001A1700" w:rsidRDefault="001A1700" w:rsidP="001A1700">
      <w:pPr>
        <w:numPr>
          <w:ilvl w:val="0"/>
          <w:numId w:val="14"/>
        </w:numPr>
      </w:pPr>
      <w:r w:rsidRPr="001A1700">
        <w:t>Role-based access control to ensure that librarians have administrative privileges while members have limited access based on their membership.</w:t>
      </w:r>
    </w:p>
    <w:p w14:paraId="47E19D4D" w14:textId="77777777" w:rsidR="001A1700" w:rsidRPr="001A1700" w:rsidRDefault="001A1700" w:rsidP="001A1700">
      <w:r w:rsidRPr="001A1700">
        <w:t>This detailed module description outlines the core functionalities and features of the Library Management System, focusing on enhancing user experience and operational efficiency.</w:t>
      </w:r>
    </w:p>
    <w:p w14:paraId="54F3E0AD" w14:textId="77777777" w:rsidR="00072402" w:rsidRDefault="00072402"/>
    <w:p w14:paraId="2AFF244A" w14:textId="77777777" w:rsidR="00072402" w:rsidRDefault="00072402">
      <w:r>
        <w:br w:type="page"/>
      </w:r>
    </w:p>
    <w:p w14:paraId="2CD0BEF7" w14:textId="341F8FBB" w:rsidR="001A1700" w:rsidRPr="001A1700" w:rsidRDefault="001A1700" w:rsidP="001A1700">
      <w:pPr>
        <w:rPr>
          <w:color w:val="FF0000"/>
          <w:sz w:val="52"/>
          <w:szCs w:val="52"/>
        </w:rPr>
      </w:pPr>
      <w:r w:rsidRPr="001A1700">
        <w:rPr>
          <w:b/>
          <w:bCs/>
          <w:color w:val="FF0000"/>
          <w:sz w:val="52"/>
          <w:szCs w:val="52"/>
        </w:rPr>
        <w:lastRenderedPageBreak/>
        <w:t>Detailed workflow</w:t>
      </w:r>
      <w:r w:rsidRPr="001A1700">
        <w:rPr>
          <w:color w:val="FF0000"/>
          <w:sz w:val="52"/>
          <w:szCs w:val="52"/>
        </w:rPr>
        <w:t>:</w:t>
      </w:r>
    </w:p>
    <w:p w14:paraId="5F3AC765" w14:textId="77777777" w:rsidR="001A1700" w:rsidRPr="001A1700" w:rsidRDefault="00000000" w:rsidP="001A1700">
      <w:r>
        <w:pict w14:anchorId="4214CC01">
          <v:rect id="_x0000_i1025" style="width:0;height:1.5pt" o:hralign="center" o:hrstd="t" o:hr="t" fillcolor="#a0a0a0" stroked="f"/>
        </w:pict>
      </w:r>
    </w:p>
    <w:p w14:paraId="6D005A56" w14:textId="77777777" w:rsidR="001A1700" w:rsidRPr="001A1700" w:rsidRDefault="001A1700" w:rsidP="001A1700">
      <w:pPr>
        <w:rPr>
          <w:b/>
          <w:bCs/>
        </w:rPr>
      </w:pPr>
      <w:r w:rsidRPr="001A1700">
        <w:rPr>
          <w:b/>
          <w:bCs/>
        </w:rPr>
        <w:t>1. Book Management Workflow</w:t>
      </w:r>
    </w:p>
    <w:p w14:paraId="41967D9E" w14:textId="77777777" w:rsidR="001A1700" w:rsidRPr="001A1700" w:rsidRDefault="001A1700" w:rsidP="001A1700">
      <w:r w:rsidRPr="001A1700">
        <w:rPr>
          <w:b/>
          <w:bCs/>
        </w:rPr>
        <w:t>Actors</w:t>
      </w:r>
      <w:r w:rsidRPr="001A1700">
        <w:t>: Librarian</w:t>
      </w:r>
    </w:p>
    <w:p w14:paraId="455DF149" w14:textId="77777777" w:rsidR="001A1700" w:rsidRPr="001A1700" w:rsidRDefault="001A1700" w:rsidP="001A1700">
      <w:pPr>
        <w:numPr>
          <w:ilvl w:val="0"/>
          <w:numId w:val="15"/>
        </w:numPr>
      </w:pPr>
      <w:r w:rsidRPr="001A1700">
        <w:rPr>
          <w:b/>
          <w:bCs/>
        </w:rPr>
        <w:t>Add New Book</w:t>
      </w:r>
    </w:p>
    <w:p w14:paraId="3FFE6406" w14:textId="77777777" w:rsidR="001A1700" w:rsidRPr="001A1700" w:rsidRDefault="001A1700" w:rsidP="001A1700">
      <w:pPr>
        <w:numPr>
          <w:ilvl w:val="1"/>
          <w:numId w:val="15"/>
        </w:numPr>
      </w:pPr>
      <w:r w:rsidRPr="001A1700">
        <w:rPr>
          <w:b/>
          <w:bCs/>
        </w:rPr>
        <w:t>Input</w:t>
      </w:r>
      <w:r w:rsidRPr="001A1700">
        <w:t>: Librarian logs into the system and navigates to the "Add Book" section.</w:t>
      </w:r>
    </w:p>
    <w:p w14:paraId="1D50003D" w14:textId="77777777" w:rsidR="001A1700" w:rsidRPr="001A1700" w:rsidRDefault="001A1700" w:rsidP="001A1700">
      <w:pPr>
        <w:numPr>
          <w:ilvl w:val="1"/>
          <w:numId w:val="15"/>
        </w:numPr>
      </w:pPr>
      <w:r w:rsidRPr="001A1700">
        <w:rPr>
          <w:b/>
          <w:bCs/>
        </w:rPr>
        <w:t>Process</w:t>
      </w:r>
      <w:r w:rsidRPr="001A1700">
        <w:t>:</w:t>
      </w:r>
    </w:p>
    <w:p w14:paraId="2125F7A2" w14:textId="77777777" w:rsidR="001A1700" w:rsidRPr="001A1700" w:rsidRDefault="001A1700" w:rsidP="001A1700">
      <w:pPr>
        <w:numPr>
          <w:ilvl w:val="2"/>
          <w:numId w:val="15"/>
        </w:numPr>
      </w:pPr>
      <w:r w:rsidRPr="001A1700">
        <w:t>Librarian enters book details (Title, Author, ISBN, Category, Publisher, Shelf Location, etc.).</w:t>
      </w:r>
    </w:p>
    <w:p w14:paraId="4899C2AA" w14:textId="77777777" w:rsidR="001A1700" w:rsidRPr="001A1700" w:rsidRDefault="001A1700" w:rsidP="001A1700">
      <w:pPr>
        <w:numPr>
          <w:ilvl w:val="2"/>
          <w:numId w:val="15"/>
        </w:numPr>
      </w:pPr>
      <w:r w:rsidRPr="001A1700">
        <w:t>System validates the input data (checks for duplicates, mandatory fields).</w:t>
      </w:r>
    </w:p>
    <w:p w14:paraId="4DCDD22B" w14:textId="77777777" w:rsidR="001A1700" w:rsidRPr="001A1700" w:rsidRDefault="001A1700" w:rsidP="001A1700">
      <w:pPr>
        <w:numPr>
          <w:ilvl w:val="2"/>
          <w:numId w:val="15"/>
        </w:numPr>
      </w:pPr>
      <w:r w:rsidRPr="001A1700">
        <w:t>Book is added to the inventory.</w:t>
      </w:r>
    </w:p>
    <w:p w14:paraId="6C04905D" w14:textId="77777777" w:rsidR="001A1700" w:rsidRPr="001A1700" w:rsidRDefault="001A1700" w:rsidP="001A1700">
      <w:pPr>
        <w:numPr>
          <w:ilvl w:val="1"/>
          <w:numId w:val="15"/>
        </w:numPr>
      </w:pPr>
      <w:r w:rsidRPr="001A1700">
        <w:rPr>
          <w:b/>
          <w:bCs/>
        </w:rPr>
        <w:t>Output</w:t>
      </w:r>
      <w:r w:rsidRPr="001A1700">
        <w:t xml:space="preserve">: Book is successfully added to the </w:t>
      </w:r>
      <w:proofErr w:type="spellStart"/>
      <w:r w:rsidRPr="001A1700">
        <w:t>catalog</w:t>
      </w:r>
      <w:proofErr w:type="spellEnd"/>
      <w:r w:rsidRPr="001A1700">
        <w:t xml:space="preserve"> and becomes available for members to view.</w:t>
      </w:r>
    </w:p>
    <w:p w14:paraId="06232A56" w14:textId="77777777" w:rsidR="001A1700" w:rsidRPr="001A1700" w:rsidRDefault="001A1700" w:rsidP="001A1700">
      <w:pPr>
        <w:numPr>
          <w:ilvl w:val="0"/>
          <w:numId w:val="15"/>
        </w:numPr>
      </w:pPr>
      <w:r w:rsidRPr="001A1700">
        <w:rPr>
          <w:b/>
          <w:bCs/>
        </w:rPr>
        <w:t>Update Book Details</w:t>
      </w:r>
    </w:p>
    <w:p w14:paraId="0E1BE41C" w14:textId="77777777" w:rsidR="001A1700" w:rsidRPr="001A1700" w:rsidRDefault="001A1700" w:rsidP="001A1700">
      <w:pPr>
        <w:numPr>
          <w:ilvl w:val="1"/>
          <w:numId w:val="15"/>
        </w:numPr>
      </w:pPr>
      <w:r w:rsidRPr="001A1700">
        <w:rPr>
          <w:b/>
          <w:bCs/>
        </w:rPr>
        <w:t>Input</w:t>
      </w:r>
      <w:r w:rsidRPr="001A1700">
        <w:t xml:space="preserve">: Librarian selects a book from the </w:t>
      </w:r>
      <w:proofErr w:type="spellStart"/>
      <w:r w:rsidRPr="001A1700">
        <w:t>catalog</w:t>
      </w:r>
      <w:proofErr w:type="spellEnd"/>
      <w:r w:rsidRPr="001A1700">
        <w:t>.</w:t>
      </w:r>
    </w:p>
    <w:p w14:paraId="5F0AC8DB" w14:textId="77777777" w:rsidR="001A1700" w:rsidRPr="001A1700" w:rsidRDefault="001A1700" w:rsidP="001A1700">
      <w:pPr>
        <w:numPr>
          <w:ilvl w:val="1"/>
          <w:numId w:val="15"/>
        </w:numPr>
      </w:pPr>
      <w:r w:rsidRPr="001A1700">
        <w:rPr>
          <w:b/>
          <w:bCs/>
        </w:rPr>
        <w:t>Process</w:t>
      </w:r>
      <w:r w:rsidRPr="001A1700">
        <w:t>:</w:t>
      </w:r>
    </w:p>
    <w:p w14:paraId="3BC86CB9" w14:textId="77777777" w:rsidR="001A1700" w:rsidRPr="001A1700" w:rsidRDefault="001A1700" w:rsidP="001A1700">
      <w:pPr>
        <w:numPr>
          <w:ilvl w:val="2"/>
          <w:numId w:val="15"/>
        </w:numPr>
      </w:pPr>
      <w:r w:rsidRPr="001A1700">
        <w:t>Librarian updates relevant information (e.g., title, category, availability status).</w:t>
      </w:r>
    </w:p>
    <w:p w14:paraId="12FFD604" w14:textId="77777777" w:rsidR="001A1700" w:rsidRPr="001A1700" w:rsidRDefault="001A1700" w:rsidP="001A1700">
      <w:pPr>
        <w:numPr>
          <w:ilvl w:val="2"/>
          <w:numId w:val="15"/>
        </w:numPr>
      </w:pPr>
      <w:r w:rsidRPr="001A1700">
        <w:t>System saves the changes.</w:t>
      </w:r>
    </w:p>
    <w:p w14:paraId="7BC22500" w14:textId="77777777" w:rsidR="001A1700" w:rsidRPr="001A1700" w:rsidRDefault="001A1700" w:rsidP="001A1700">
      <w:pPr>
        <w:numPr>
          <w:ilvl w:val="1"/>
          <w:numId w:val="15"/>
        </w:numPr>
      </w:pPr>
      <w:r w:rsidRPr="001A1700">
        <w:rPr>
          <w:b/>
          <w:bCs/>
        </w:rPr>
        <w:t>Output</w:t>
      </w:r>
      <w:r w:rsidRPr="001A1700">
        <w:t>: Book details are updated in the system.</w:t>
      </w:r>
    </w:p>
    <w:p w14:paraId="62127120" w14:textId="77777777" w:rsidR="001A1700" w:rsidRPr="001A1700" w:rsidRDefault="001A1700" w:rsidP="001A1700">
      <w:pPr>
        <w:numPr>
          <w:ilvl w:val="0"/>
          <w:numId w:val="15"/>
        </w:numPr>
      </w:pPr>
      <w:r w:rsidRPr="001A1700">
        <w:rPr>
          <w:b/>
          <w:bCs/>
        </w:rPr>
        <w:t>Delete/Remove Book</w:t>
      </w:r>
    </w:p>
    <w:p w14:paraId="788AC9D7" w14:textId="77777777" w:rsidR="001A1700" w:rsidRPr="001A1700" w:rsidRDefault="001A1700" w:rsidP="001A1700">
      <w:pPr>
        <w:numPr>
          <w:ilvl w:val="1"/>
          <w:numId w:val="15"/>
        </w:numPr>
      </w:pPr>
      <w:r w:rsidRPr="001A1700">
        <w:rPr>
          <w:b/>
          <w:bCs/>
        </w:rPr>
        <w:t>Input</w:t>
      </w:r>
      <w:r w:rsidRPr="001A1700">
        <w:t xml:space="preserve">: Librarian selects a book to remove from the </w:t>
      </w:r>
      <w:proofErr w:type="spellStart"/>
      <w:r w:rsidRPr="001A1700">
        <w:t>catalog</w:t>
      </w:r>
      <w:proofErr w:type="spellEnd"/>
      <w:r w:rsidRPr="001A1700">
        <w:t>.</w:t>
      </w:r>
    </w:p>
    <w:p w14:paraId="7F6E288D" w14:textId="77777777" w:rsidR="001A1700" w:rsidRPr="001A1700" w:rsidRDefault="001A1700" w:rsidP="001A1700">
      <w:pPr>
        <w:numPr>
          <w:ilvl w:val="1"/>
          <w:numId w:val="15"/>
        </w:numPr>
      </w:pPr>
      <w:r w:rsidRPr="001A1700">
        <w:rPr>
          <w:b/>
          <w:bCs/>
        </w:rPr>
        <w:t>Process</w:t>
      </w:r>
      <w:r w:rsidRPr="001A1700">
        <w:t>:</w:t>
      </w:r>
    </w:p>
    <w:p w14:paraId="40169558" w14:textId="77777777" w:rsidR="001A1700" w:rsidRPr="001A1700" w:rsidRDefault="001A1700" w:rsidP="001A1700">
      <w:pPr>
        <w:numPr>
          <w:ilvl w:val="2"/>
          <w:numId w:val="15"/>
        </w:numPr>
      </w:pPr>
      <w:r w:rsidRPr="001A1700">
        <w:t>System checks if the book is currently issued or reserved.</w:t>
      </w:r>
    </w:p>
    <w:p w14:paraId="3D6C2F01" w14:textId="77777777" w:rsidR="001A1700" w:rsidRPr="001A1700" w:rsidRDefault="001A1700" w:rsidP="001A1700">
      <w:pPr>
        <w:numPr>
          <w:ilvl w:val="2"/>
          <w:numId w:val="15"/>
        </w:numPr>
      </w:pPr>
      <w:r w:rsidRPr="001A1700">
        <w:t>If not, the system marks the book as removed.</w:t>
      </w:r>
    </w:p>
    <w:p w14:paraId="7A5411A0" w14:textId="77777777" w:rsidR="001A1700" w:rsidRPr="001A1700" w:rsidRDefault="001A1700" w:rsidP="001A1700">
      <w:pPr>
        <w:numPr>
          <w:ilvl w:val="1"/>
          <w:numId w:val="15"/>
        </w:numPr>
      </w:pPr>
      <w:r w:rsidRPr="001A1700">
        <w:rPr>
          <w:b/>
          <w:bCs/>
        </w:rPr>
        <w:t>Output</w:t>
      </w:r>
      <w:r w:rsidRPr="001A1700">
        <w:t>: Book is removed from active circulation and marked as unavailable.</w:t>
      </w:r>
    </w:p>
    <w:p w14:paraId="06352648" w14:textId="77777777" w:rsidR="001A1700" w:rsidRPr="001A1700" w:rsidRDefault="00000000" w:rsidP="001A1700">
      <w:r>
        <w:pict w14:anchorId="32E319BB">
          <v:rect id="_x0000_i1026" style="width:0;height:1.5pt" o:hralign="center" o:hrstd="t" o:hr="t" fillcolor="#a0a0a0" stroked="f"/>
        </w:pict>
      </w:r>
    </w:p>
    <w:p w14:paraId="400A5513" w14:textId="77777777" w:rsidR="001A1700" w:rsidRPr="001A1700" w:rsidRDefault="001A1700" w:rsidP="001A1700">
      <w:pPr>
        <w:rPr>
          <w:b/>
          <w:bCs/>
        </w:rPr>
      </w:pPr>
      <w:r w:rsidRPr="001A1700">
        <w:rPr>
          <w:b/>
          <w:bCs/>
        </w:rPr>
        <w:t>2. Membership Management Workflow</w:t>
      </w:r>
    </w:p>
    <w:p w14:paraId="676E873A" w14:textId="77777777" w:rsidR="001A1700" w:rsidRPr="001A1700" w:rsidRDefault="001A1700" w:rsidP="001A1700">
      <w:r w:rsidRPr="001A1700">
        <w:rPr>
          <w:b/>
          <w:bCs/>
        </w:rPr>
        <w:t>Actors</w:t>
      </w:r>
      <w:r w:rsidRPr="001A1700">
        <w:t>: Librarian, Member</w:t>
      </w:r>
    </w:p>
    <w:p w14:paraId="1646A74C" w14:textId="77777777" w:rsidR="001A1700" w:rsidRPr="001A1700" w:rsidRDefault="001A1700" w:rsidP="001A1700">
      <w:pPr>
        <w:numPr>
          <w:ilvl w:val="0"/>
          <w:numId w:val="16"/>
        </w:numPr>
      </w:pPr>
      <w:r w:rsidRPr="001A1700">
        <w:rPr>
          <w:b/>
          <w:bCs/>
        </w:rPr>
        <w:t>Member Registration</w:t>
      </w:r>
    </w:p>
    <w:p w14:paraId="2F8CBF50" w14:textId="77777777" w:rsidR="001A1700" w:rsidRPr="001A1700" w:rsidRDefault="001A1700" w:rsidP="001A1700">
      <w:pPr>
        <w:numPr>
          <w:ilvl w:val="1"/>
          <w:numId w:val="16"/>
        </w:numPr>
      </w:pPr>
      <w:r w:rsidRPr="001A1700">
        <w:rPr>
          <w:b/>
          <w:bCs/>
        </w:rPr>
        <w:t>Input</w:t>
      </w:r>
      <w:r w:rsidRPr="001A1700">
        <w:t>: A user submits a membership registration request (online or in person).</w:t>
      </w:r>
    </w:p>
    <w:p w14:paraId="45943C73" w14:textId="77777777" w:rsidR="001A1700" w:rsidRPr="001A1700" w:rsidRDefault="001A1700" w:rsidP="001A1700">
      <w:pPr>
        <w:numPr>
          <w:ilvl w:val="1"/>
          <w:numId w:val="16"/>
        </w:numPr>
      </w:pPr>
      <w:r w:rsidRPr="001A1700">
        <w:rPr>
          <w:b/>
          <w:bCs/>
        </w:rPr>
        <w:t>Process</w:t>
      </w:r>
      <w:r w:rsidRPr="001A1700">
        <w:t>:</w:t>
      </w:r>
    </w:p>
    <w:p w14:paraId="62DFE031" w14:textId="77777777" w:rsidR="001A1700" w:rsidRPr="001A1700" w:rsidRDefault="001A1700" w:rsidP="001A1700">
      <w:pPr>
        <w:numPr>
          <w:ilvl w:val="2"/>
          <w:numId w:val="16"/>
        </w:numPr>
      </w:pPr>
      <w:r w:rsidRPr="001A1700">
        <w:t>Librarian verifies the member's details.</w:t>
      </w:r>
    </w:p>
    <w:p w14:paraId="41A89E87" w14:textId="77777777" w:rsidR="001A1700" w:rsidRPr="001A1700" w:rsidRDefault="001A1700" w:rsidP="001A1700">
      <w:pPr>
        <w:numPr>
          <w:ilvl w:val="2"/>
          <w:numId w:val="16"/>
        </w:numPr>
      </w:pPr>
      <w:r w:rsidRPr="001A1700">
        <w:t>System assigns a unique Member ID.</w:t>
      </w:r>
    </w:p>
    <w:p w14:paraId="7CD67C01" w14:textId="77777777" w:rsidR="001A1700" w:rsidRPr="001A1700" w:rsidRDefault="001A1700" w:rsidP="001A1700">
      <w:pPr>
        <w:numPr>
          <w:ilvl w:val="1"/>
          <w:numId w:val="16"/>
        </w:numPr>
      </w:pPr>
      <w:r w:rsidRPr="001A1700">
        <w:rPr>
          <w:b/>
          <w:bCs/>
        </w:rPr>
        <w:t>Output</w:t>
      </w:r>
      <w:r w:rsidRPr="001A1700">
        <w:t>: New member is registered, and login credentials are created for system access.</w:t>
      </w:r>
    </w:p>
    <w:p w14:paraId="4B601FD5" w14:textId="77777777" w:rsidR="001A1700" w:rsidRPr="001A1700" w:rsidRDefault="001A1700" w:rsidP="001A1700">
      <w:pPr>
        <w:numPr>
          <w:ilvl w:val="0"/>
          <w:numId w:val="16"/>
        </w:numPr>
      </w:pPr>
      <w:r w:rsidRPr="001A1700">
        <w:rPr>
          <w:b/>
          <w:bCs/>
        </w:rPr>
        <w:t>Membership Renewal</w:t>
      </w:r>
    </w:p>
    <w:p w14:paraId="41B216C1" w14:textId="77777777" w:rsidR="001A1700" w:rsidRPr="001A1700" w:rsidRDefault="001A1700" w:rsidP="001A1700">
      <w:pPr>
        <w:numPr>
          <w:ilvl w:val="1"/>
          <w:numId w:val="16"/>
        </w:numPr>
      </w:pPr>
      <w:r w:rsidRPr="001A1700">
        <w:rPr>
          <w:b/>
          <w:bCs/>
        </w:rPr>
        <w:lastRenderedPageBreak/>
        <w:t>Input</w:t>
      </w:r>
      <w:r w:rsidRPr="001A1700">
        <w:t>: Member or librarian initiates a membership renewal request.</w:t>
      </w:r>
    </w:p>
    <w:p w14:paraId="681FC4ED" w14:textId="77777777" w:rsidR="001A1700" w:rsidRPr="001A1700" w:rsidRDefault="001A1700" w:rsidP="001A1700">
      <w:pPr>
        <w:numPr>
          <w:ilvl w:val="1"/>
          <w:numId w:val="16"/>
        </w:numPr>
      </w:pPr>
      <w:r w:rsidRPr="001A1700">
        <w:rPr>
          <w:b/>
          <w:bCs/>
        </w:rPr>
        <w:t>Process</w:t>
      </w:r>
      <w:r w:rsidRPr="001A1700">
        <w:t>:</w:t>
      </w:r>
    </w:p>
    <w:p w14:paraId="25D297A2" w14:textId="77777777" w:rsidR="001A1700" w:rsidRPr="001A1700" w:rsidRDefault="001A1700" w:rsidP="001A1700">
      <w:pPr>
        <w:numPr>
          <w:ilvl w:val="2"/>
          <w:numId w:val="16"/>
        </w:numPr>
      </w:pPr>
      <w:r w:rsidRPr="001A1700">
        <w:t>System checks membership expiration.</w:t>
      </w:r>
    </w:p>
    <w:p w14:paraId="1B0FEC08" w14:textId="77777777" w:rsidR="001A1700" w:rsidRPr="001A1700" w:rsidRDefault="001A1700" w:rsidP="001A1700">
      <w:pPr>
        <w:numPr>
          <w:ilvl w:val="2"/>
          <w:numId w:val="16"/>
        </w:numPr>
      </w:pPr>
      <w:r w:rsidRPr="001A1700">
        <w:t>Member pays renewal fees (if applicable).</w:t>
      </w:r>
    </w:p>
    <w:p w14:paraId="4CDEC200" w14:textId="77777777" w:rsidR="001A1700" w:rsidRPr="001A1700" w:rsidRDefault="001A1700" w:rsidP="001A1700">
      <w:pPr>
        <w:numPr>
          <w:ilvl w:val="1"/>
          <w:numId w:val="16"/>
        </w:numPr>
      </w:pPr>
      <w:r w:rsidRPr="001A1700">
        <w:rPr>
          <w:b/>
          <w:bCs/>
        </w:rPr>
        <w:t>Output</w:t>
      </w:r>
      <w:r w:rsidRPr="001A1700">
        <w:t>: Membership is renewed, and the expiry date is updated.</w:t>
      </w:r>
    </w:p>
    <w:p w14:paraId="18C564B3" w14:textId="77777777" w:rsidR="001A1700" w:rsidRPr="001A1700" w:rsidRDefault="00000000" w:rsidP="001A1700">
      <w:r>
        <w:pict w14:anchorId="4D5EECD4">
          <v:rect id="_x0000_i1027" style="width:0;height:1.5pt" o:hralign="center" o:hrstd="t" o:hr="t" fillcolor="#a0a0a0" stroked="f"/>
        </w:pict>
      </w:r>
    </w:p>
    <w:p w14:paraId="67B4F3AD" w14:textId="77777777" w:rsidR="001A1700" w:rsidRPr="001A1700" w:rsidRDefault="001A1700" w:rsidP="001A1700">
      <w:pPr>
        <w:rPr>
          <w:b/>
          <w:bCs/>
        </w:rPr>
      </w:pPr>
      <w:r w:rsidRPr="001A1700">
        <w:rPr>
          <w:b/>
          <w:bCs/>
        </w:rPr>
        <w:t>3. Transaction Management Workflow</w:t>
      </w:r>
    </w:p>
    <w:p w14:paraId="23F52D15" w14:textId="77777777" w:rsidR="001A1700" w:rsidRPr="001A1700" w:rsidRDefault="001A1700" w:rsidP="001A1700">
      <w:r w:rsidRPr="001A1700">
        <w:rPr>
          <w:b/>
          <w:bCs/>
        </w:rPr>
        <w:t>Actors</w:t>
      </w:r>
      <w:r w:rsidRPr="001A1700">
        <w:t>: Librarian, Member</w:t>
      </w:r>
    </w:p>
    <w:p w14:paraId="0FCF546D" w14:textId="77777777" w:rsidR="001A1700" w:rsidRPr="001A1700" w:rsidRDefault="001A1700" w:rsidP="001A1700">
      <w:pPr>
        <w:numPr>
          <w:ilvl w:val="0"/>
          <w:numId w:val="17"/>
        </w:numPr>
      </w:pPr>
      <w:r w:rsidRPr="001A1700">
        <w:rPr>
          <w:b/>
          <w:bCs/>
        </w:rPr>
        <w:t>Issue Book</w:t>
      </w:r>
    </w:p>
    <w:p w14:paraId="1FE68C40" w14:textId="77777777" w:rsidR="001A1700" w:rsidRPr="001A1700" w:rsidRDefault="001A1700" w:rsidP="001A1700">
      <w:pPr>
        <w:numPr>
          <w:ilvl w:val="1"/>
          <w:numId w:val="17"/>
        </w:numPr>
      </w:pPr>
      <w:r w:rsidRPr="001A1700">
        <w:rPr>
          <w:b/>
          <w:bCs/>
        </w:rPr>
        <w:t>Input</w:t>
      </w:r>
      <w:r w:rsidRPr="001A1700">
        <w:t>: Member requests to issue a book.</w:t>
      </w:r>
    </w:p>
    <w:p w14:paraId="6A9F44FF" w14:textId="77777777" w:rsidR="001A1700" w:rsidRPr="001A1700" w:rsidRDefault="001A1700" w:rsidP="001A1700">
      <w:pPr>
        <w:numPr>
          <w:ilvl w:val="1"/>
          <w:numId w:val="17"/>
        </w:numPr>
      </w:pPr>
      <w:r w:rsidRPr="001A1700">
        <w:rPr>
          <w:b/>
          <w:bCs/>
        </w:rPr>
        <w:t>Process</w:t>
      </w:r>
      <w:r w:rsidRPr="001A1700">
        <w:t>:</w:t>
      </w:r>
    </w:p>
    <w:p w14:paraId="7B26CAFE" w14:textId="77777777" w:rsidR="001A1700" w:rsidRPr="001A1700" w:rsidRDefault="001A1700" w:rsidP="001A1700">
      <w:pPr>
        <w:numPr>
          <w:ilvl w:val="2"/>
          <w:numId w:val="17"/>
        </w:numPr>
      </w:pPr>
      <w:r w:rsidRPr="001A1700">
        <w:t>Librarian selects the book and verifies the member's eligibility (e.g., outstanding fines, valid membership).</w:t>
      </w:r>
    </w:p>
    <w:p w14:paraId="1A4662BE" w14:textId="77777777" w:rsidR="001A1700" w:rsidRPr="001A1700" w:rsidRDefault="001A1700" w:rsidP="001A1700">
      <w:pPr>
        <w:numPr>
          <w:ilvl w:val="2"/>
          <w:numId w:val="17"/>
        </w:numPr>
      </w:pPr>
      <w:r w:rsidRPr="001A1700">
        <w:t>System records the issue date and due date.</w:t>
      </w:r>
    </w:p>
    <w:p w14:paraId="1946DF3A" w14:textId="77777777" w:rsidR="001A1700" w:rsidRPr="001A1700" w:rsidRDefault="001A1700" w:rsidP="001A1700">
      <w:pPr>
        <w:numPr>
          <w:ilvl w:val="1"/>
          <w:numId w:val="17"/>
        </w:numPr>
      </w:pPr>
      <w:r w:rsidRPr="001A1700">
        <w:rPr>
          <w:b/>
          <w:bCs/>
        </w:rPr>
        <w:t>Output</w:t>
      </w:r>
      <w:r w:rsidRPr="001A1700">
        <w:t>: Book is marked as "checked out," and the transaction is recorded.</w:t>
      </w:r>
    </w:p>
    <w:p w14:paraId="4EEE837E" w14:textId="77777777" w:rsidR="001A1700" w:rsidRPr="001A1700" w:rsidRDefault="001A1700" w:rsidP="001A1700">
      <w:pPr>
        <w:numPr>
          <w:ilvl w:val="0"/>
          <w:numId w:val="17"/>
        </w:numPr>
      </w:pPr>
      <w:r w:rsidRPr="001A1700">
        <w:rPr>
          <w:b/>
          <w:bCs/>
        </w:rPr>
        <w:t>Return Book</w:t>
      </w:r>
    </w:p>
    <w:p w14:paraId="2F37674B" w14:textId="77777777" w:rsidR="001A1700" w:rsidRPr="001A1700" w:rsidRDefault="001A1700" w:rsidP="001A1700">
      <w:pPr>
        <w:numPr>
          <w:ilvl w:val="1"/>
          <w:numId w:val="17"/>
        </w:numPr>
      </w:pPr>
      <w:r w:rsidRPr="001A1700">
        <w:rPr>
          <w:b/>
          <w:bCs/>
        </w:rPr>
        <w:t>Input</w:t>
      </w:r>
      <w:r w:rsidRPr="001A1700">
        <w:t>: Member returns the issued book.</w:t>
      </w:r>
    </w:p>
    <w:p w14:paraId="7B827F02" w14:textId="77777777" w:rsidR="001A1700" w:rsidRPr="001A1700" w:rsidRDefault="001A1700" w:rsidP="001A1700">
      <w:pPr>
        <w:numPr>
          <w:ilvl w:val="1"/>
          <w:numId w:val="17"/>
        </w:numPr>
      </w:pPr>
      <w:r w:rsidRPr="001A1700">
        <w:rPr>
          <w:b/>
          <w:bCs/>
        </w:rPr>
        <w:t>Process</w:t>
      </w:r>
      <w:r w:rsidRPr="001A1700">
        <w:t>:</w:t>
      </w:r>
    </w:p>
    <w:p w14:paraId="584F7CF7" w14:textId="77777777" w:rsidR="001A1700" w:rsidRPr="001A1700" w:rsidRDefault="001A1700" w:rsidP="001A1700">
      <w:pPr>
        <w:numPr>
          <w:ilvl w:val="2"/>
          <w:numId w:val="17"/>
        </w:numPr>
      </w:pPr>
      <w:r w:rsidRPr="001A1700">
        <w:t>Librarian marks the book as returned.</w:t>
      </w:r>
    </w:p>
    <w:p w14:paraId="7C79F8B4" w14:textId="77777777" w:rsidR="001A1700" w:rsidRPr="001A1700" w:rsidRDefault="001A1700" w:rsidP="001A1700">
      <w:pPr>
        <w:numPr>
          <w:ilvl w:val="2"/>
          <w:numId w:val="17"/>
        </w:numPr>
      </w:pPr>
      <w:r w:rsidRPr="001A1700">
        <w:t>System checks the return date against the due date.</w:t>
      </w:r>
    </w:p>
    <w:p w14:paraId="6E46FD96" w14:textId="77777777" w:rsidR="001A1700" w:rsidRPr="001A1700" w:rsidRDefault="001A1700" w:rsidP="001A1700">
      <w:pPr>
        <w:numPr>
          <w:ilvl w:val="2"/>
          <w:numId w:val="17"/>
        </w:numPr>
      </w:pPr>
      <w:r w:rsidRPr="001A1700">
        <w:t>If overdue, the system calculates a fine.</w:t>
      </w:r>
    </w:p>
    <w:p w14:paraId="347B486C" w14:textId="77777777" w:rsidR="001A1700" w:rsidRPr="001A1700" w:rsidRDefault="001A1700" w:rsidP="001A1700">
      <w:pPr>
        <w:numPr>
          <w:ilvl w:val="1"/>
          <w:numId w:val="17"/>
        </w:numPr>
      </w:pPr>
      <w:r w:rsidRPr="001A1700">
        <w:rPr>
          <w:b/>
          <w:bCs/>
        </w:rPr>
        <w:t>Output</w:t>
      </w:r>
      <w:r w:rsidRPr="001A1700">
        <w:t>: Book is marked as "available" again, and any fines are applied to the member's account.</w:t>
      </w:r>
    </w:p>
    <w:p w14:paraId="7896247B" w14:textId="77777777" w:rsidR="001A1700" w:rsidRPr="001A1700" w:rsidRDefault="00000000" w:rsidP="001A1700">
      <w:r>
        <w:pict w14:anchorId="4DB06F4F">
          <v:rect id="_x0000_i1028" style="width:0;height:1.5pt" o:hralign="center" o:hrstd="t" o:hr="t" fillcolor="#a0a0a0" stroked="f"/>
        </w:pict>
      </w:r>
    </w:p>
    <w:p w14:paraId="33028D4D" w14:textId="77777777" w:rsidR="001A1700" w:rsidRPr="001A1700" w:rsidRDefault="001A1700" w:rsidP="001A1700">
      <w:pPr>
        <w:rPr>
          <w:b/>
          <w:bCs/>
        </w:rPr>
      </w:pPr>
      <w:r w:rsidRPr="001A1700">
        <w:rPr>
          <w:b/>
          <w:bCs/>
        </w:rPr>
        <w:t>4. Book Reservation Workflow</w:t>
      </w:r>
    </w:p>
    <w:p w14:paraId="03F39E50" w14:textId="77777777" w:rsidR="001A1700" w:rsidRPr="001A1700" w:rsidRDefault="001A1700" w:rsidP="001A1700">
      <w:r w:rsidRPr="001A1700">
        <w:rPr>
          <w:b/>
          <w:bCs/>
        </w:rPr>
        <w:t>Actors</w:t>
      </w:r>
      <w:r w:rsidRPr="001A1700">
        <w:t>: Member, Librarian</w:t>
      </w:r>
    </w:p>
    <w:p w14:paraId="340D26A6" w14:textId="77777777" w:rsidR="001A1700" w:rsidRPr="001A1700" w:rsidRDefault="001A1700" w:rsidP="001A1700">
      <w:pPr>
        <w:numPr>
          <w:ilvl w:val="0"/>
          <w:numId w:val="18"/>
        </w:numPr>
      </w:pPr>
      <w:r w:rsidRPr="001A1700">
        <w:rPr>
          <w:b/>
          <w:bCs/>
        </w:rPr>
        <w:t>Reserve Book</w:t>
      </w:r>
    </w:p>
    <w:p w14:paraId="779081FF" w14:textId="77777777" w:rsidR="001A1700" w:rsidRPr="001A1700" w:rsidRDefault="001A1700" w:rsidP="001A1700">
      <w:pPr>
        <w:numPr>
          <w:ilvl w:val="1"/>
          <w:numId w:val="18"/>
        </w:numPr>
      </w:pPr>
      <w:r w:rsidRPr="001A1700">
        <w:rPr>
          <w:b/>
          <w:bCs/>
        </w:rPr>
        <w:t>Input</w:t>
      </w:r>
      <w:r w:rsidRPr="001A1700">
        <w:t>: Member logs into the system and selects a book to reserve.</w:t>
      </w:r>
    </w:p>
    <w:p w14:paraId="7DD80FB7" w14:textId="77777777" w:rsidR="001A1700" w:rsidRPr="001A1700" w:rsidRDefault="001A1700" w:rsidP="001A1700">
      <w:pPr>
        <w:numPr>
          <w:ilvl w:val="1"/>
          <w:numId w:val="18"/>
        </w:numPr>
      </w:pPr>
      <w:r w:rsidRPr="001A1700">
        <w:rPr>
          <w:b/>
          <w:bCs/>
        </w:rPr>
        <w:t>Process</w:t>
      </w:r>
      <w:r w:rsidRPr="001A1700">
        <w:t>:</w:t>
      </w:r>
    </w:p>
    <w:p w14:paraId="64DFD7E3" w14:textId="77777777" w:rsidR="001A1700" w:rsidRPr="001A1700" w:rsidRDefault="001A1700" w:rsidP="001A1700">
      <w:pPr>
        <w:numPr>
          <w:ilvl w:val="2"/>
          <w:numId w:val="18"/>
        </w:numPr>
      </w:pPr>
      <w:r w:rsidRPr="001A1700">
        <w:t>System checks if the book is currently issued or available.</w:t>
      </w:r>
    </w:p>
    <w:p w14:paraId="7A6A1BC5" w14:textId="77777777" w:rsidR="001A1700" w:rsidRPr="001A1700" w:rsidRDefault="001A1700" w:rsidP="001A1700">
      <w:pPr>
        <w:numPr>
          <w:ilvl w:val="2"/>
          <w:numId w:val="18"/>
        </w:numPr>
      </w:pPr>
      <w:r w:rsidRPr="001A1700">
        <w:t>If issued, the system places the member in the reservation queue.</w:t>
      </w:r>
    </w:p>
    <w:p w14:paraId="53B83B84" w14:textId="77777777" w:rsidR="001A1700" w:rsidRPr="001A1700" w:rsidRDefault="001A1700" w:rsidP="001A1700">
      <w:pPr>
        <w:numPr>
          <w:ilvl w:val="1"/>
          <w:numId w:val="18"/>
        </w:numPr>
      </w:pPr>
      <w:r w:rsidRPr="001A1700">
        <w:rPr>
          <w:b/>
          <w:bCs/>
        </w:rPr>
        <w:t>Output</w:t>
      </w:r>
      <w:r w:rsidRPr="001A1700">
        <w:t>: Reservation is successful, and the member receives a notification when the book becomes available.</w:t>
      </w:r>
    </w:p>
    <w:p w14:paraId="5DD026F8" w14:textId="77777777" w:rsidR="001A1700" w:rsidRPr="001A1700" w:rsidRDefault="001A1700" w:rsidP="001A1700">
      <w:pPr>
        <w:numPr>
          <w:ilvl w:val="0"/>
          <w:numId w:val="18"/>
        </w:numPr>
      </w:pPr>
      <w:r w:rsidRPr="001A1700">
        <w:rPr>
          <w:b/>
          <w:bCs/>
        </w:rPr>
        <w:t>Book Availability Notification</w:t>
      </w:r>
    </w:p>
    <w:p w14:paraId="1573E724" w14:textId="77777777" w:rsidR="001A1700" w:rsidRPr="001A1700" w:rsidRDefault="001A1700" w:rsidP="001A1700">
      <w:pPr>
        <w:numPr>
          <w:ilvl w:val="1"/>
          <w:numId w:val="18"/>
        </w:numPr>
      </w:pPr>
      <w:r w:rsidRPr="001A1700">
        <w:rPr>
          <w:b/>
          <w:bCs/>
        </w:rPr>
        <w:t>Input</w:t>
      </w:r>
      <w:r w:rsidRPr="001A1700">
        <w:t>: The system detects that a reserved book has been returned.</w:t>
      </w:r>
    </w:p>
    <w:p w14:paraId="1A770AE6" w14:textId="77777777" w:rsidR="001A1700" w:rsidRPr="001A1700" w:rsidRDefault="001A1700" w:rsidP="001A1700">
      <w:pPr>
        <w:numPr>
          <w:ilvl w:val="1"/>
          <w:numId w:val="18"/>
        </w:numPr>
      </w:pPr>
      <w:r w:rsidRPr="001A1700">
        <w:rPr>
          <w:b/>
          <w:bCs/>
        </w:rPr>
        <w:t>Process</w:t>
      </w:r>
      <w:r w:rsidRPr="001A1700">
        <w:t>:</w:t>
      </w:r>
    </w:p>
    <w:p w14:paraId="63E9E395" w14:textId="77777777" w:rsidR="001A1700" w:rsidRPr="001A1700" w:rsidRDefault="001A1700" w:rsidP="001A1700">
      <w:pPr>
        <w:numPr>
          <w:ilvl w:val="2"/>
          <w:numId w:val="18"/>
        </w:numPr>
      </w:pPr>
      <w:r w:rsidRPr="001A1700">
        <w:lastRenderedPageBreak/>
        <w:t>System checks the reservation queue and notifies the next member in line.</w:t>
      </w:r>
    </w:p>
    <w:p w14:paraId="1ECCB6A7" w14:textId="77777777" w:rsidR="001A1700" w:rsidRPr="001A1700" w:rsidRDefault="001A1700" w:rsidP="001A1700">
      <w:pPr>
        <w:numPr>
          <w:ilvl w:val="1"/>
          <w:numId w:val="18"/>
        </w:numPr>
      </w:pPr>
      <w:r w:rsidRPr="001A1700">
        <w:rPr>
          <w:b/>
          <w:bCs/>
        </w:rPr>
        <w:t>Output</w:t>
      </w:r>
      <w:r w:rsidRPr="001A1700">
        <w:t>: Member is notified to collect the book within a specified time frame.</w:t>
      </w:r>
    </w:p>
    <w:p w14:paraId="2E87F13F" w14:textId="77777777" w:rsidR="001A1700" w:rsidRPr="001A1700" w:rsidRDefault="00000000" w:rsidP="001A1700">
      <w:r>
        <w:pict w14:anchorId="04AB11EE">
          <v:rect id="_x0000_i1029" style="width:0;height:1.5pt" o:hralign="center" o:hrstd="t" o:hr="t" fillcolor="#a0a0a0" stroked="f"/>
        </w:pict>
      </w:r>
    </w:p>
    <w:p w14:paraId="303EC9CA" w14:textId="77777777" w:rsidR="001A1700" w:rsidRPr="001A1700" w:rsidRDefault="001A1700" w:rsidP="001A1700">
      <w:pPr>
        <w:rPr>
          <w:b/>
          <w:bCs/>
        </w:rPr>
      </w:pPr>
      <w:r w:rsidRPr="001A1700">
        <w:rPr>
          <w:b/>
          <w:bCs/>
        </w:rPr>
        <w:t>5. Fine Calculation Workflow</w:t>
      </w:r>
    </w:p>
    <w:p w14:paraId="73D0244B" w14:textId="77777777" w:rsidR="001A1700" w:rsidRPr="001A1700" w:rsidRDefault="001A1700" w:rsidP="001A1700">
      <w:r w:rsidRPr="001A1700">
        <w:rPr>
          <w:b/>
          <w:bCs/>
        </w:rPr>
        <w:t>Actors</w:t>
      </w:r>
      <w:r w:rsidRPr="001A1700">
        <w:t>: System, Librarian, Member</w:t>
      </w:r>
    </w:p>
    <w:p w14:paraId="130D5041" w14:textId="77777777" w:rsidR="001A1700" w:rsidRPr="001A1700" w:rsidRDefault="001A1700" w:rsidP="001A1700">
      <w:pPr>
        <w:numPr>
          <w:ilvl w:val="0"/>
          <w:numId w:val="19"/>
        </w:numPr>
      </w:pPr>
      <w:r w:rsidRPr="001A1700">
        <w:rPr>
          <w:b/>
          <w:bCs/>
        </w:rPr>
        <w:t>Fine Calculation for Overdue Books</w:t>
      </w:r>
    </w:p>
    <w:p w14:paraId="00CC7C99" w14:textId="77777777" w:rsidR="001A1700" w:rsidRPr="001A1700" w:rsidRDefault="001A1700" w:rsidP="001A1700">
      <w:pPr>
        <w:numPr>
          <w:ilvl w:val="1"/>
          <w:numId w:val="19"/>
        </w:numPr>
      </w:pPr>
      <w:r w:rsidRPr="001A1700">
        <w:rPr>
          <w:b/>
          <w:bCs/>
        </w:rPr>
        <w:t>Input</w:t>
      </w:r>
      <w:r w:rsidRPr="001A1700">
        <w:t>: Member returns a book past the due date.</w:t>
      </w:r>
    </w:p>
    <w:p w14:paraId="3FD4A8CA" w14:textId="77777777" w:rsidR="001A1700" w:rsidRPr="001A1700" w:rsidRDefault="001A1700" w:rsidP="001A1700">
      <w:pPr>
        <w:numPr>
          <w:ilvl w:val="1"/>
          <w:numId w:val="19"/>
        </w:numPr>
      </w:pPr>
      <w:r w:rsidRPr="001A1700">
        <w:rPr>
          <w:b/>
          <w:bCs/>
        </w:rPr>
        <w:t>Process</w:t>
      </w:r>
      <w:r w:rsidRPr="001A1700">
        <w:t>:</w:t>
      </w:r>
    </w:p>
    <w:p w14:paraId="5C5C117E" w14:textId="77777777" w:rsidR="001A1700" w:rsidRPr="001A1700" w:rsidRDefault="001A1700" w:rsidP="001A1700">
      <w:pPr>
        <w:numPr>
          <w:ilvl w:val="2"/>
          <w:numId w:val="19"/>
        </w:numPr>
      </w:pPr>
      <w:r w:rsidRPr="001A1700">
        <w:t>System calculates the fine based on the number of overdue days and the predefined fine rate.</w:t>
      </w:r>
    </w:p>
    <w:p w14:paraId="5317F859" w14:textId="77777777" w:rsidR="001A1700" w:rsidRPr="001A1700" w:rsidRDefault="001A1700" w:rsidP="001A1700">
      <w:pPr>
        <w:numPr>
          <w:ilvl w:val="2"/>
          <w:numId w:val="19"/>
        </w:numPr>
      </w:pPr>
      <w:r w:rsidRPr="001A1700">
        <w:t>Fine is applied to the member’s account.</w:t>
      </w:r>
    </w:p>
    <w:p w14:paraId="599F458C" w14:textId="77777777" w:rsidR="001A1700" w:rsidRPr="001A1700" w:rsidRDefault="001A1700" w:rsidP="001A1700">
      <w:pPr>
        <w:numPr>
          <w:ilvl w:val="1"/>
          <w:numId w:val="19"/>
        </w:numPr>
      </w:pPr>
      <w:r w:rsidRPr="001A1700">
        <w:rPr>
          <w:b/>
          <w:bCs/>
        </w:rPr>
        <w:t>Output</w:t>
      </w:r>
      <w:r w:rsidRPr="001A1700">
        <w:t>: Fine amount is added to the member's outstanding balance.</w:t>
      </w:r>
    </w:p>
    <w:p w14:paraId="4E3BF62F" w14:textId="77777777" w:rsidR="001A1700" w:rsidRPr="001A1700" w:rsidRDefault="001A1700" w:rsidP="001A1700">
      <w:pPr>
        <w:numPr>
          <w:ilvl w:val="0"/>
          <w:numId w:val="19"/>
        </w:numPr>
      </w:pPr>
      <w:r w:rsidRPr="001A1700">
        <w:rPr>
          <w:b/>
          <w:bCs/>
        </w:rPr>
        <w:t>Fine Payment</w:t>
      </w:r>
    </w:p>
    <w:p w14:paraId="6D60393F" w14:textId="77777777" w:rsidR="001A1700" w:rsidRPr="001A1700" w:rsidRDefault="001A1700" w:rsidP="001A1700">
      <w:pPr>
        <w:numPr>
          <w:ilvl w:val="1"/>
          <w:numId w:val="19"/>
        </w:numPr>
      </w:pPr>
      <w:r w:rsidRPr="001A1700">
        <w:rPr>
          <w:b/>
          <w:bCs/>
        </w:rPr>
        <w:t>Input</w:t>
      </w:r>
      <w:r w:rsidRPr="001A1700">
        <w:t>: Member wants to pay the outstanding fine.</w:t>
      </w:r>
    </w:p>
    <w:p w14:paraId="1F810D5D" w14:textId="77777777" w:rsidR="001A1700" w:rsidRPr="001A1700" w:rsidRDefault="001A1700" w:rsidP="001A1700">
      <w:pPr>
        <w:numPr>
          <w:ilvl w:val="1"/>
          <w:numId w:val="19"/>
        </w:numPr>
      </w:pPr>
      <w:r w:rsidRPr="001A1700">
        <w:rPr>
          <w:b/>
          <w:bCs/>
        </w:rPr>
        <w:t>Process</w:t>
      </w:r>
      <w:r w:rsidRPr="001A1700">
        <w:t>:</w:t>
      </w:r>
    </w:p>
    <w:p w14:paraId="34EA7CC8" w14:textId="77777777" w:rsidR="001A1700" w:rsidRPr="001A1700" w:rsidRDefault="001A1700" w:rsidP="001A1700">
      <w:pPr>
        <w:numPr>
          <w:ilvl w:val="2"/>
          <w:numId w:val="19"/>
        </w:numPr>
      </w:pPr>
      <w:r w:rsidRPr="001A1700">
        <w:t>Member initiates payment (online or in person).</w:t>
      </w:r>
    </w:p>
    <w:p w14:paraId="22C1CFE3" w14:textId="77777777" w:rsidR="001A1700" w:rsidRPr="001A1700" w:rsidRDefault="001A1700" w:rsidP="001A1700">
      <w:pPr>
        <w:numPr>
          <w:ilvl w:val="2"/>
          <w:numId w:val="19"/>
        </w:numPr>
      </w:pPr>
      <w:r w:rsidRPr="001A1700">
        <w:t>System processes the payment and updates the member's account.</w:t>
      </w:r>
    </w:p>
    <w:p w14:paraId="0050F908" w14:textId="77777777" w:rsidR="001A1700" w:rsidRPr="001A1700" w:rsidRDefault="001A1700" w:rsidP="001A1700">
      <w:pPr>
        <w:numPr>
          <w:ilvl w:val="1"/>
          <w:numId w:val="19"/>
        </w:numPr>
      </w:pPr>
      <w:r w:rsidRPr="001A1700">
        <w:rPr>
          <w:b/>
          <w:bCs/>
        </w:rPr>
        <w:t>Output</w:t>
      </w:r>
      <w:r w:rsidRPr="001A1700">
        <w:t>: Fine is cleared, and the member’s balance is updated.</w:t>
      </w:r>
    </w:p>
    <w:p w14:paraId="3D6E58E9" w14:textId="77777777" w:rsidR="001A1700" w:rsidRPr="001A1700" w:rsidRDefault="00000000" w:rsidP="001A1700">
      <w:r>
        <w:pict w14:anchorId="31DB7DFA">
          <v:rect id="_x0000_i1030" style="width:0;height:1.5pt" o:hralign="center" o:hrstd="t" o:hr="t" fillcolor="#a0a0a0" stroked="f"/>
        </w:pict>
      </w:r>
    </w:p>
    <w:p w14:paraId="4D55B48B" w14:textId="77777777" w:rsidR="001A1700" w:rsidRPr="001A1700" w:rsidRDefault="001A1700" w:rsidP="001A1700">
      <w:pPr>
        <w:rPr>
          <w:b/>
          <w:bCs/>
        </w:rPr>
      </w:pPr>
      <w:r w:rsidRPr="001A1700">
        <w:rPr>
          <w:b/>
          <w:bCs/>
        </w:rPr>
        <w:t>6. Book Review Workflow</w:t>
      </w:r>
    </w:p>
    <w:p w14:paraId="6BFC0ED0" w14:textId="77777777" w:rsidR="001A1700" w:rsidRPr="001A1700" w:rsidRDefault="001A1700" w:rsidP="001A1700">
      <w:r w:rsidRPr="001A1700">
        <w:rPr>
          <w:b/>
          <w:bCs/>
        </w:rPr>
        <w:t>Actors</w:t>
      </w:r>
      <w:r w:rsidRPr="001A1700">
        <w:t>: Member, Librarian</w:t>
      </w:r>
    </w:p>
    <w:p w14:paraId="3FD124FE" w14:textId="77777777" w:rsidR="001A1700" w:rsidRPr="001A1700" w:rsidRDefault="001A1700" w:rsidP="001A1700">
      <w:pPr>
        <w:numPr>
          <w:ilvl w:val="0"/>
          <w:numId w:val="20"/>
        </w:numPr>
      </w:pPr>
      <w:r w:rsidRPr="001A1700">
        <w:rPr>
          <w:b/>
          <w:bCs/>
        </w:rPr>
        <w:t>Submit Review</w:t>
      </w:r>
    </w:p>
    <w:p w14:paraId="5584FF9C" w14:textId="77777777" w:rsidR="001A1700" w:rsidRPr="001A1700" w:rsidRDefault="001A1700" w:rsidP="001A1700">
      <w:pPr>
        <w:numPr>
          <w:ilvl w:val="1"/>
          <w:numId w:val="20"/>
        </w:numPr>
      </w:pPr>
      <w:r w:rsidRPr="001A1700">
        <w:rPr>
          <w:b/>
          <w:bCs/>
        </w:rPr>
        <w:t>Input</w:t>
      </w:r>
      <w:r w:rsidRPr="001A1700">
        <w:t>: Member logs into the system, navigates to a specific book, and submits a review.</w:t>
      </w:r>
    </w:p>
    <w:p w14:paraId="6A4EED9E" w14:textId="77777777" w:rsidR="001A1700" w:rsidRPr="001A1700" w:rsidRDefault="001A1700" w:rsidP="001A1700">
      <w:pPr>
        <w:numPr>
          <w:ilvl w:val="1"/>
          <w:numId w:val="20"/>
        </w:numPr>
      </w:pPr>
      <w:r w:rsidRPr="001A1700">
        <w:rPr>
          <w:b/>
          <w:bCs/>
        </w:rPr>
        <w:t>Process</w:t>
      </w:r>
      <w:r w:rsidRPr="001A1700">
        <w:t>:</w:t>
      </w:r>
    </w:p>
    <w:p w14:paraId="70FEC074" w14:textId="77777777" w:rsidR="001A1700" w:rsidRPr="001A1700" w:rsidRDefault="001A1700" w:rsidP="001A1700">
      <w:pPr>
        <w:numPr>
          <w:ilvl w:val="2"/>
          <w:numId w:val="20"/>
        </w:numPr>
      </w:pPr>
      <w:r w:rsidRPr="001A1700">
        <w:t>Member enters a rating and review text.</w:t>
      </w:r>
    </w:p>
    <w:p w14:paraId="782A1E38" w14:textId="77777777" w:rsidR="001A1700" w:rsidRPr="001A1700" w:rsidRDefault="001A1700" w:rsidP="001A1700">
      <w:pPr>
        <w:numPr>
          <w:ilvl w:val="2"/>
          <w:numId w:val="20"/>
        </w:numPr>
      </w:pPr>
      <w:r w:rsidRPr="001A1700">
        <w:t>System stores the review and associates it with the book and member.</w:t>
      </w:r>
    </w:p>
    <w:p w14:paraId="02D642C2" w14:textId="77777777" w:rsidR="001A1700" w:rsidRPr="001A1700" w:rsidRDefault="001A1700" w:rsidP="001A1700">
      <w:pPr>
        <w:numPr>
          <w:ilvl w:val="1"/>
          <w:numId w:val="20"/>
        </w:numPr>
      </w:pPr>
      <w:r w:rsidRPr="001A1700">
        <w:rPr>
          <w:b/>
          <w:bCs/>
        </w:rPr>
        <w:t>Output</w:t>
      </w:r>
      <w:r w:rsidRPr="001A1700">
        <w:t>: Review is published and visible on the book’s detail page.</w:t>
      </w:r>
    </w:p>
    <w:p w14:paraId="70CBBC0E" w14:textId="77777777" w:rsidR="001A1700" w:rsidRPr="001A1700" w:rsidRDefault="001A1700" w:rsidP="001A1700">
      <w:pPr>
        <w:numPr>
          <w:ilvl w:val="0"/>
          <w:numId w:val="20"/>
        </w:numPr>
      </w:pPr>
      <w:r w:rsidRPr="001A1700">
        <w:rPr>
          <w:b/>
          <w:bCs/>
        </w:rPr>
        <w:t>Moderation (Optional)</w:t>
      </w:r>
    </w:p>
    <w:p w14:paraId="52FA4C0A" w14:textId="77777777" w:rsidR="001A1700" w:rsidRPr="001A1700" w:rsidRDefault="001A1700" w:rsidP="001A1700">
      <w:pPr>
        <w:numPr>
          <w:ilvl w:val="1"/>
          <w:numId w:val="20"/>
        </w:numPr>
      </w:pPr>
      <w:r w:rsidRPr="001A1700">
        <w:rPr>
          <w:b/>
          <w:bCs/>
        </w:rPr>
        <w:t>Input</w:t>
      </w:r>
      <w:r w:rsidRPr="001A1700">
        <w:t>: Librarian reviews submitted feedback.</w:t>
      </w:r>
    </w:p>
    <w:p w14:paraId="6743FC37" w14:textId="77777777" w:rsidR="001A1700" w:rsidRPr="001A1700" w:rsidRDefault="001A1700" w:rsidP="001A1700">
      <w:pPr>
        <w:numPr>
          <w:ilvl w:val="1"/>
          <w:numId w:val="20"/>
        </w:numPr>
      </w:pPr>
      <w:r w:rsidRPr="001A1700">
        <w:rPr>
          <w:b/>
          <w:bCs/>
        </w:rPr>
        <w:t>Process</w:t>
      </w:r>
      <w:r w:rsidRPr="001A1700">
        <w:t>:</w:t>
      </w:r>
    </w:p>
    <w:p w14:paraId="362FA8FE" w14:textId="77777777" w:rsidR="001A1700" w:rsidRPr="001A1700" w:rsidRDefault="001A1700" w:rsidP="001A1700">
      <w:pPr>
        <w:numPr>
          <w:ilvl w:val="2"/>
          <w:numId w:val="20"/>
        </w:numPr>
      </w:pPr>
      <w:r w:rsidRPr="001A1700">
        <w:t>Librarian verifies the review’s content for inappropriate language or spam.</w:t>
      </w:r>
    </w:p>
    <w:p w14:paraId="5D72D809" w14:textId="77777777" w:rsidR="001A1700" w:rsidRPr="001A1700" w:rsidRDefault="001A1700" w:rsidP="001A1700">
      <w:pPr>
        <w:numPr>
          <w:ilvl w:val="1"/>
          <w:numId w:val="20"/>
        </w:numPr>
      </w:pPr>
      <w:r w:rsidRPr="001A1700">
        <w:rPr>
          <w:b/>
          <w:bCs/>
        </w:rPr>
        <w:t>Output</w:t>
      </w:r>
      <w:r w:rsidRPr="001A1700">
        <w:t>: Approved reviews remain visible, while inappropriate ones are flagged or deleted.</w:t>
      </w:r>
    </w:p>
    <w:p w14:paraId="19D6C137" w14:textId="77777777" w:rsidR="001A1700" w:rsidRPr="001A1700" w:rsidRDefault="00000000" w:rsidP="001A1700">
      <w:r>
        <w:pict w14:anchorId="4C7CA13B">
          <v:rect id="_x0000_i1031" style="width:0;height:1.5pt" o:hralign="center" o:hrstd="t" o:hr="t" fillcolor="#a0a0a0" stroked="f"/>
        </w:pict>
      </w:r>
    </w:p>
    <w:p w14:paraId="5EBF1CB1" w14:textId="77777777" w:rsidR="001A1700" w:rsidRPr="001A1700" w:rsidRDefault="001A1700" w:rsidP="001A1700">
      <w:pPr>
        <w:rPr>
          <w:b/>
          <w:bCs/>
        </w:rPr>
      </w:pPr>
      <w:r w:rsidRPr="001A1700">
        <w:rPr>
          <w:b/>
          <w:bCs/>
        </w:rPr>
        <w:t>7. Reporting Module Workflow</w:t>
      </w:r>
    </w:p>
    <w:p w14:paraId="64BC979A" w14:textId="77777777" w:rsidR="001A1700" w:rsidRPr="001A1700" w:rsidRDefault="001A1700" w:rsidP="001A1700">
      <w:r w:rsidRPr="001A1700">
        <w:rPr>
          <w:b/>
          <w:bCs/>
        </w:rPr>
        <w:t>Actors</w:t>
      </w:r>
      <w:r w:rsidRPr="001A1700">
        <w:t>: Librarian</w:t>
      </w:r>
    </w:p>
    <w:p w14:paraId="3210DEF7" w14:textId="77777777" w:rsidR="001A1700" w:rsidRPr="001A1700" w:rsidRDefault="001A1700" w:rsidP="001A1700">
      <w:pPr>
        <w:numPr>
          <w:ilvl w:val="0"/>
          <w:numId w:val="21"/>
        </w:numPr>
      </w:pPr>
      <w:r w:rsidRPr="001A1700">
        <w:rPr>
          <w:b/>
          <w:bCs/>
        </w:rPr>
        <w:lastRenderedPageBreak/>
        <w:t>Generate Reports</w:t>
      </w:r>
    </w:p>
    <w:p w14:paraId="4C467269" w14:textId="77777777" w:rsidR="001A1700" w:rsidRPr="001A1700" w:rsidRDefault="001A1700" w:rsidP="001A1700">
      <w:pPr>
        <w:numPr>
          <w:ilvl w:val="1"/>
          <w:numId w:val="21"/>
        </w:numPr>
      </w:pPr>
      <w:r w:rsidRPr="001A1700">
        <w:rPr>
          <w:b/>
          <w:bCs/>
        </w:rPr>
        <w:t>Input</w:t>
      </w:r>
      <w:r w:rsidRPr="001A1700">
        <w:t>: Librarian selects report type (e.g., circulation, fines collected, popular books).</w:t>
      </w:r>
    </w:p>
    <w:p w14:paraId="45A00754" w14:textId="77777777" w:rsidR="001A1700" w:rsidRPr="001A1700" w:rsidRDefault="001A1700" w:rsidP="001A1700">
      <w:pPr>
        <w:numPr>
          <w:ilvl w:val="1"/>
          <w:numId w:val="21"/>
        </w:numPr>
      </w:pPr>
      <w:r w:rsidRPr="001A1700">
        <w:rPr>
          <w:b/>
          <w:bCs/>
        </w:rPr>
        <w:t>Process</w:t>
      </w:r>
      <w:r w:rsidRPr="001A1700">
        <w:t>:</w:t>
      </w:r>
    </w:p>
    <w:p w14:paraId="2745EB8C" w14:textId="77777777" w:rsidR="001A1700" w:rsidRPr="001A1700" w:rsidRDefault="001A1700" w:rsidP="001A1700">
      <w:pPr>
        <w:numPr>
          <w:ilvl w:val="2"/>
          <w:numId w:val="21"/>
        </w:numPr>
      </w:pPr>
      <w:r w:rsidRPr="001A1700">
        <w:t>System retrieves relevant data from the database.</w:t>
      </w:r>
    </w:p>
    <w:p w14:paraId="406A1F05" w14:textId="77777777" w:rsidR="001A1700" w:rsidRPr="001A1700" w:rsidRDefault="001A1700" w:rsidP="001A1700">
      <w:pPr>
        <w:numPr>
          <w:ilvl w:val="2"/>
          <w:numId w:val="21"/>
        </w:numPr>
      </w:pPr>
      <w:r w:rsidRPr="001A1700">
        <w:t>Report is generated in the desired format (PDF, Excel).</w:t>
      </w:r>
    </w:p>
    <w:p w14:paraId="4234CF65" w14:textId="77777777" w:rsidR="001A1700" w:rsidRPr="001A1700" w:rsidRDefault="001A1700" w:rsidP="001A1700">
      <w:pPr>
        <w:numPr>
          <w:ilvl w:val="1"/>
          <w:numId w:val="21"/>
        </w:numPr>
      </w:pPr>
      <w:r w:rsidRPr="001A1700">
        <w:rPr>
          <w:b/>
          <w:bCs/>
        </w:rPr>
        <w:t>Output</w:t>
      </w:r>
      <w:r w:rsidRPr="001A1700">
        <w:t>: Report is displayed for review and can be exported for further analysis.</w:t>
      </w:r>
    </w:p>
    <w:p w14:paraId="7F052197" w14:textId="77777777" w:rsidR="001A1700" w:rsidRPr="001A1700" w:rsidRDefault="00000000" w:rsidP="001A1700">
      <w:r>
        <w:pict w14:anchorId="6442443A">
          <v:rect id="_x0000_i1032" style="width:0;height:1.5pt" o:hralign="center" o:hrstd="t" o:hr="t" fillcolor="#a0a0a0" stroked="f"/>
        </w:pict>
      </w:r>
    </w:p>
    <w:p w14:paraId="02E69E23" w14:textId="77777777" w:rsidR="001A1700" w:rsidRPr="001A1700" w:rsidRDefault="001A1700" w:rsidP="001A1700">
      <w:pPr>
        <w:rPr>
          <w:b/>
          <w:bCs/>
        </w:rPr>
      </w:pPr>
      <w:r w:rsidRPr="001A1700">
        <w:rPr>
          <w:b/>
          <w:bCs/>
        </w:rPr>
        <w:t>8. Notification Workflow</w:t>
      </w:r>
    </w:p>
    <w:p w14:paraId="644D56FD" w14:textId="77777777" w:rsidR="001A1700" w:rsidRPr="001A1700" w:rsidRDefault="001A1700" w:rsidP="001A1700">
      <w:r w:rsidRPr="001A1700">
        <w:rPr>
          <w:b/>
          <w:bCs/>
        </w:rPr>
        <w:t>Actors</w:t>
      </w:r>
      <w:r w:rsidRPr="001A1700">
        <w:t>: System, Member</w:t>
      </w:r>
    </w:p>
    <w:p w14:paraId="060F238C" w14:textId="77777777" w:rsidR="001A1700" w:rsidRPr="001A1700" w:rsidRDefault="001A1700" w:rsidP="001A1700">
      <w:pPr>
        <w:numPr>
          <w:ilvl w:val="0"/>
          <w:numId w:val="22"/>
        </w:numPr>
      </w:pPr>
      <w:r w:rsidRPr="001A1700">
        <w:rPr>
          <w:b/>
          <w:bCs/>
        </w:rPr>
        <w:t>Send Notification</w:t>
      </w:r>
    </w:p>
    <w:p w14:paraId="0DD3711A" w14:textId="77777777" w:rsidR="001A1700" w:rsidRPr="001A1700" w:rsidRDefault="001A1700" w:rsidP="001A1700">
      <w:pPr>
        <w:numPr>
          <w:ilvl w:val="1"/>
          <w:numId w:val="22"/>
        </w:numPr>
      </w:pPr>
      <w:r w:rsidRPr="001A1700">
        <w:rPr>
          <w:b/>
          <w:bCs/>
        </w:rPr>
        <w:t>Input</w:t>
      </w:r>
      <w:r w:rsidRPr="001A1700">
        <w:t>: System identifies a trigger event (e.g., due date approaching, reserved book available).</w:t>
      </w:r>
    </w:p>
    <w:p w14:paraId="03A6B19D" w14:textId="77777777" w:rsidR="001A1700" w:rsidRPr="001A1700" w:rsidRDefault="001A1700" w:rsidP="001A1700">
      <w:pPr>
        <w:numPr>
          <w:ilvl w:val="1"/>
          <w:numId w:val="22"/>
        </w:numPr>
      </w:pPr>
      <w:r w:rsidRPr="001A1700">
        <w:rPr>
          <w:b/>
          <w:bCs/>
        </w:rPr>
        <w:t>Process</w:t>
      </w:r>
      <w:r w:rsidRPr="001A1700">
        <w:t>:</w:t>
      </w:r>
    </w:p>
    <w:p w14:paraId="2CF88C3C" w14:textId="77777777" w:rsidR="001A1700" w:rsidRPr="001A1700" w:rsidRDefault="001A1700" w:rsidP="001A1700">
      <w:pPr>
        <w:numPr>
          <w:ilvl w:val="2"/>
          <w:numId w:val="22"/>
        </w:numPr>
      </w:pPr>
      <w:r w:rsidRPr="001A1700">
        <w:t>System sends an email or SMS notification to the member.</w:t>
      </w:r>
    </w:p>
    <w:p w14:paraId="5628961D" w14:textId="77777777" w:rsidR="001A1700" w:rsidRPr="001A1700" w:rsidRDefault="001A1700" w:rsidP="001A1700">
      <w:pPr>
        <w:numPr>
          <w:ilvl w:val="1"/>
          <w:numId w:val="22"/>
        </w:numPr>
      </w:pPr>
      <w:r w:rsidRPr="001A1700">
        <w:rPr>
          <w:b/>
          <w:bCs/>
        </w:rPr>
        <w:t>Output</w:t>
      </w:r>
      <w:r w:rsidRPr="001A1700">
        <w:t>: Member receives timely alerts about library activities.</w:t>
      </w:r>
    </w:p>
    <w:p w14:paraId="6E13B8D7" w14:textId="77777777" w:rsidR="001A1700" w:rsidRPr="001A1700" w:rsidRDefault="00000000" w:rsidP="001A1700">
      <w:r>
        <w:pict w14:anchorId="5D403F35">
          <v:rect id="_x0000_i1033" style="width:0;height:1.5pt" o:hralign="center" o:hrstd="t" o:hr="t" fillcolor="#a0a0a0" stroked="f"/>
        </w:pict>
      </w:r>
    </w:p>
    <w:p w14:paraId="05A6F5F0" w14:textId="77777777" w:rsidR="001A1700" w:rsidRPr="001A1700" w:rsidRDefault="001A1700" w:rsidP="001A1700">
      <w:pPr>
        <w:rPr>
          <w:b/>
          <w:bCs/>
        </w:rPr>
      </w:pPr>
      <w:r w:rsidRPr="001A1700">
        <w:rPr>
          <w:b/>
          <w:bCs/>
        </w:rPr>
        <w:t>9. Shelf Management Workflow</w:t>
      </w:r>
    </w:p>
    <w:p w14:paraId="7135A5F7" w14:textId="77777777" w:rsidR="001A1700" w:rsidRPr="001A1700" w:rsidRDefault="001A1700" w:rsidP="001A1700">
      <w:r w:rsidRPr="001A1700">
        <w:rPr>
          <w:b/>
          <w:bCs/>
        </w:rPr>
        <w:t>Actors</w:t>
      </w:r>
      <w:r w:rsidRPr="001A1700">
        <w:t>: Librarian</w:t>
      </w:r>
    </w:p>
    <w:p w14:paraId="322CF442" w14:textId="77777777" w:rsidR="001A1700" w:rsidRPr="001A1700" w:rsidRDefault="001A1700" w:rsidP="001A1700">
      <w:pPr>
        <w:numPr>
          <w:ilvl w:val="0"/>
          <w:numId w:val="23"/>
        </w:numPr>
      </w:pPr>
      <w:r w:rsidRPr="001A1700">
        <w:rPr>
          <w:b/>
          <w:bCs/>
        </w:rPr>
        <w:t>Assign Books to Shelves</w:t>
      </w:r>
    </w:p>
    <w:p w14:paraId="01A367D0" w14:textId="77777777" w:rsidR="001A1700" w:rsidRPr="001A1700" w:rsidRDefault="001A1700" w:rsidP="001A1700">
      <w:pPr>
        <w:numPr>
          <w:ilvl w:val="1"/>
          <w:numId w:val="23"/>
        </w:numPr>
      </w:pPr>
      <w:r w:rsidRPr="001A1700">
        <w:rPr>
          <w:b/>
          <w:bCs/>
        </w:rPr>
        <w:t>Input</w:t>
      </w:r>
      <w:r w:rsidRPr="001A1700">
        <w:t>: Librarian assigns physical books to specific shelves in the library.</w:t>
      </w:r>
    </w:p>
    <w:p w14:paraId="74D25640" w14:textId="77777777" w:rsidR="001A1700" w:rsidRPr="001A1700" w:rsidRDefault="001A1700" w:rsidP="001A1700">
      <w:pPr>
        <w:numPr>
          <w:ilvl w:val="1"/>
          <w:numId w:val="23"/>
        </w:numPr>
      </w:pPr>
      <w:r w:rsidRPr="001A1700">
        <w:rPr>
          <w:b/>
          <w:bCs/>
        </w:rPr>
        <w:t>Process</w:t>
      </w:r>
      <w:r w:rsidRPr="001A1700">
        <w:t>:</w:t>
      </w:r>
    </w:p>
    <w:p w14:paraId="4443BE3A" w14:textId="77777777" w:rsidR="001A1700" w:rsidRPr="001A1700" w:rsidRDefault="001A1700" w:rsidP="001A1700">
      <w:pPr>
        <w:numPr>
          <w:ilvl w:val="2"/>
          <w:numId w:val="23"/>
        </w:numPr>
      </w:pPr>
      <w:r w:rsidRPr="001A1700">
        <w:t>System updates the location of each book in the database.</w:t>
      </w:r>
    </w:p>
    <w:p w14:paraId="75E58884" w14:textId="77777777" w:rsidR="001A1700" w:rsidRPr="001A1700" w:rsidRDefault="001A1700" w:rsidP="001A1700">
      <w:pPr>
        <w:numPr>
          <w:ilvl w:val="1"/>
          <w:numId w:val="23"/>
        </w:numPr>
      </w:pPr>
      <w:r w:rsidRPr="001A1700">
        <w:rPr>
          <w:b/>
          <w:bCs/>
        </w:rPr>
        <w:t>Output</w:t>
      </w:r>
      <w:r w:rsidRPr="001A1700">
        <w:t>: Books are assigned to the correct shelves, ensuring easy access for retrieval.</w:t>
      </w:r>
    </w:p>
    <w:p w14:paraId="01B31ACE" w14:textId="77777777" w:rsidR="001A1700" w:rsidRPr="001A1700" w:rsidRDefault="00000000" w:rsidP="001A1700">
      <w:r>
        <w:pict w14:anchorId="04C5C1CE">
          <v:rect id="_x0000_i1034" style="width:0;height:1.5pt" o:hralign="center" o:hrstd="t" o:hr="t" fillcolor="#a0a0a0" stroked="f"/>
        </w:pict>
      </w:r>
    </w:p>
    <w:p w14:paraId="4F180536" w14:textId="77777777" w:rsidR="001A1700" w:rsidRPr="001A1700" w:rsidRDefault="001A1700" w:rsidP="001A1700">
      <w:pPr>
        <w:rPr>
          <w:b/>
          <w:bCs/>
        </w:rPr>
      </w:pPr>
      <w:r w:rsidRPr="001A1700">
        <w:rPr>
          <w:b/>
          <w:bCs/>
        </w:rPr>
        <w:t>10. Event Management Workflow (Optional)</w:t>
      </w:r>
    </w:p>
    <w:p w14:paraId="678CC12F" w14:textId="77777777" w:rsidR="001A1700" w:rsidRPr="001A1700" w:rsidRDefault="001A1700" w:rsidP="001A1700">
      <w:r w:rsidRPr="001A1700">
        <w:rPr>
          <w:b/>
          <w:bCs/>
        </w:rPr>
        <w:t>Actors</w:t>
      </w:r>
      <w:r w:rsidRPr="001A1700">
        <w:t>: Librarian, Member</w:t>
      </w:r>
    </w:p>
    <w:p w14:paraId="1DDC0D61" w14:textId="77777777" w:rsidR="001A1700" w:rsidRPr="001A1700" w:rsidRDefault="001A1700" w:rsidP="001A1700">
      <w:pPr>
        <w:numPr>
          <w:ilvl w:val="0"/>
          <w:numId w:val="24"/>
        </w:numPr>
      </w:pPr>
      <w:r w:rsidRPr="001A1700">
        <w:rPr>
          <w:b/>
          <w:bCs/>
        </w:rPr>
        <w:t>Create Event</w:t>
      </w:r>
    </w:p>
    <w:p w14:paraId="1DFA0BE5" w14:textId="77777777" w:rsidR="001A1700" w:rsidRPr="001A1700" w:rsidRDefault="001A1700" w:rsidP="001A1700">
      <w:pPr>
        <w:numPr>
          <w:ilvl w:val="1"/>
          <w:numId w:val="24"/>
        </w:numPr>
      </w:pPr>
      <w:r w:rsidRPr="001A1700">
        <w:rPr>
          <w:b/>
          <w:bCs/>
        </w:rPr>
        <w:t>Input</w:t>
      </w:r>
      <w:r w:rsidRPr="001A1700">
        <w:t>: Librarian creates an event (e.g., author signing, book discussion).</w:t>
      </w:r>
    </w:p>
    <w:p w14:paraId="1CA718E0" w14:textId="77777777" w:rsidR="001A1700" w:rsidRPr="001A1700" w:rsidRDefault="001A1700" w:rsidP="001A1700">
      <w:pPr>
        <w:numPr>
          <w:ilvl w:val="1"/>
          <w:numId w:val="24"/>
        </w:numPr>
      </w:pPr>
      <w:r w:rsidRPr="001A1700">
        <w:rPr>
          <w:b/>
          <w:bCs/>
        </w:rPr>
        <w:t>Process</w:t>
      </w:r>
      <w:r w:rsidRPr="001A1700">
        <w:t>:</w:t>
      </w:r>
    </w:p>
    <w:p w14:paraId="51720431" w14:textId="77777777" w:rsidR="001A1700" w:rsidRPr="001A1700" w:rsidRDefault="001A1700" w:rsidP="001A1700">
      <w:pPr>
        <w:numPr>
          <w:ilvl w:val="2"/>
          <w:numId w:val="24"/>
        </w:numPr>
      </w:pPr>
      <w:r w:rsidRPr="001A1700">
        <w:t>Event details are entered, and invitations/notifications are sent to members.</w:t>
      </w:r>
    </w:p>
    <w:p w14:paraId="1E17BC32" w14:textId="77777777" w:rsidR="001A1700" w:rsidRPr="001A1700" w:rsidRDefault="001A1700" w:rsidP="001A1700">
      <w:pPr>
        <w:numPr>
          <w:ilvl w:val="1"/>
          <w:numId w:val="24"/>
        </w:numPr>
      </w:pPr>
      <w:r w:rsidRPr="001A1700">
        <w:rPr>
          <w:b/>
          <w:bCs/>
        </w:rPr>
        <w:t>Output</w:t>
      </w:r>
      <w:r w:rsidRPr="001A1700">
        <w:t>: Event is scheduled, and participants are notified.</w:t>
      </w:r>
    </w:p>
    <w:p w14:paraId="0F9B8F53" w14:textId="77777777" w:rsidR="001A1700" w:rsidRPr="001A1700" w:rsidRDefault="00000000" w:rsidP="001A1700">
      <w:r>
        <w:pict w14:anchorId="31A89E61">
          <v:rect id="_x0000_i1035" style="width:0;height:1.5pt" o:hralign="center" o:hrstd="t" o:hr="t" fillcolor="#a0a0a0" stroked="f"/>
        </w:pict>
      </w:r>
    </w:p>
    <w:p w14:paraId="5DD62FBA" w14:textId="77777777" w:rsidR="001A1700" w:rsidRPr="001A1700" w:rsidRDefault="001A1700" w:rsidP="001A1700">
      <w:r w:rsidRPr="001A1700">
        <w:t>This workflow outlines the step-by-step interaction between system actors (librarians, members) and the system to perform various library operations, ensuring seamless and efficient processes.</w:t>
      </w:r>
    </w:p>
    <w:p w14:paraId="192003C0" w14:textId="77777777" w:rsidR="00072402" w:rsidRDefault="00072402"/>
    <w:p w14:paraId="7C3CA08F" w14:textId="77777777" w:rsidR="00072402" w:rsidRDefault="00072402">
      <w:r>
        <w:br w:type="page"/>
      </w:r>
    </w:p>
    <w:p w14:paraId="580821A7" w14:textId="233F7945" w:rsidR="001A1700" w:rsidRPr="001A1700" w:rsidRDefault="001A1700" w:rsidP="001A1700">
      <w:pPr>
        <w:rPr>
          <w:b/>
          <w:bCs/>
        </w:rPr>
      </w:pPr>
      <w:r w:rsidRPr="001A1700">
        <w:rPr>
          <w:b/>
          <w:bCs/>
          <w:color w:val="FF0000"/>
          <w:sz w:val="48"/>
          <w:szCs w:val="48"/>
        </w:rPr>
        <w:lastRenderedPageBreak/>
        <w:t>Detailed database structure:</w:t>
      </w:r>
    </w:p>
    <w:p w14:paraId="4AFFD7BD" w14:textId="77777777" w:rsidR="001A1700" w:rsidRPr="001A1700" w:rsidRDefault="001A1700" w:rsidP="001A1700">
      <w:pPr>
        <w:rPr>
          <w:b/>
          <w:bCs/>
        </w:rPr>
      </w:pPr>
      <w:r w:rsidRPr="001A1700">
        <w:rPr>
          <w:b/>
          <w:bCs/>
        </w:rPr>
        <w:t>1. Book</w:t>
      </w:r>
    </w:p>
    <w:tbl>
      <w:tblPr>
        <w:tblStyle w:val="TableGrid"/>
        <w:tblW w:w="0" w:type="auto"/>
        <w:tblLook w:val="04A0" w:firstRow="1" w:lastRow="0" w:firstColumn="1" w:lastColumn="0" w:noHBand="0" w:noVBand="1"/>
      </w:tblPr>
      <w:tblGrid>
        <w:gridCol w:w="1808"/>
        <w:gridCol w:w="1650"/>
        <w:gridCol w:w="3392"/>
        <w:gridCol w:w="3127"/>
      </w:tblGrid>
      <w:tr w:rsidR="001A1700" w:rsidRPr="001A1700" w14:paraId="7C815E8F" w14:textId="77777777" w:rsidTr="001A1700">
        <w:tc>
          <w:tcPr>
            <w:tcW w:w="0" w:type="auto"/>
            <w:hideMark/>
          </w:tcPr>
          <w:p w14:paraId="54043FDB" w14:textId="77777777" w:rsidR="001A1700" w:rsidRPr="001A1700" w:rsidRDefault="001A1700" w:rsidP="001A1700">
            <w:pPr>
              <w:spacing w:after="160" w:line="259" w:lineRule="auto"/>
              <w:rPr>
                <w:b/>
                <w:bCs/>
              </w:rPr>
            </w:pPr>
            <w:r w:rsidRPr="001A1700">
              <w:rPr>
                <w:b/>
                <w:bCs/>
              </w:rPr>
              <w:t>Column Name</w:t>
            </w:r>
          </w:p>
        </w:tc>
        <w:tc>
          <w:tcPr>
            <w:tcW w:w="0" w:type="auto"/>
            <w:hideMark/>
          </w:tcPr>
          <w:p w14:paraId="4212985D" w14:textId="77777777" w:rsidR="001A1700" w:rsidRPr="001A1700" w:rsidRDefault="001A1700" w:rsidP="001A1700">
            <w:pPr>
              <w:spacing w:after="160" w:line="259" w:lineRule="auto"/>
              <w:rPr>
                <w:b/>
                <w:bCs/>
              </w:rPr>
            </w:pPr>
            <w:r w:rsidRPr="001A1700">
              <w:rPr>
                <w:b/>
                <w:bCs/>
              </w:rPr>
              <w:t>Data Type</w:t>
            </w:r>
          </w:p>
        </w:tc>
        <w:tc>
          <w:tcPr>
            <w:tcW w:w="0" w:type="auto"/>
            <w:hideMark/>
          </w:tcPr>
          <w:p w14:paraId="5E6BFF86" w14:textId="77777777" w:rsidR="001A1700" w:rsidRPr="001A1700" w:rsidRDefault="001A1700" w:rsidP="001A1700">
            <w:pPr>
              <w:spacing w:after="160" w:line="259" w:lineRule="auto"/>
              <w:rPr>
                <w:b/>
                <w:bCs/>
              </w:rPr>
            </w:pPr>
            <w:r w:rsidRPr="001A1700">
              <w:rPr>
                <w:b/>
                <w:bCs/>
              </w:rPr>
              <w:t>Constraints</w:t>
            </w:r>
          </w:p>
        </w:tc>
        <w:tc>
          <w:tcPr>
            <w:tcW w:w="0" w:type="auto"/>
            <w:hideMark/>
          </w:tcPr>
          <w:p w14:paraId="7036AC6A" w14:textId="77777777" w:rsidR="001A1700" w:rsidRPr="001A1700" w:rsidRDefault="001A1700" w:rsidP="001A1700">
            <w:pPr>
              <w:spacing w:after="160" w:line="259" w:lineRule="auto"/>
              <w:rPr>
                <w:b/>
                <w:bCs/>
              </w:rPr>
            </w:pPr>
            <w:r w:rsidRPr="001A1700">
              <w:rPr>
                <w:b/>
                <w:bCs/>
              </w:rPr>
              <w:t>Description</w:t>
            </w:r>
          </w:p>
        </w:tc>
      </w:tr>
      <w:tr w:rsidR="001A1700" w:rsidRPr="001A1700" w14:paraId="3182ED42" w14:textId="77777777" w:rsidTr="001A1700">
        <w:tc>
          <w:tcPr>
            <w:tcW w:w="0" w:type="auto"/>
            <w:hideMark/>
          </w:tcPr>
          <w:p w14:paraId="0A157E20" w14:textId="77777777" w:rsidR="001A1700" w:rsidRPr="001A1700" w:rsidRDefault="001A1700" w:rsidP="001A1700">
            <w:pPr>
              <w:spacing w:after="160" w:line="259" w:lineRule="auto"/>
            </w:pPr>
            <w:proofErr w:type="spellStart"/>
            <w:r w:rsidRPr="001A1700">
              <w:t>book_id</w:t>
            </w:r>
            <w:proofErr w:type="spellEnd"/>
          </w:p>
        </w:tc>
        <w:tc>
          <w:tcPr>
            <w:tcW w:w="0" w:type="auto"/>
            <w:hideMark/>
          </w:tcPr>
          <w:p w14:paraId="759453EF" w14:textId="77777777" w:rsidR="001A1700" w:rsidRPr="001A1700" w:rsidRDefault="001A1700" w:rsidP="001A1700">
            <w:pPr>
              <w:spacing w:after="160" w:line="259" w:lineRule="auto"/>
            </w:pPr>
            <w:r w:rsidRPr="001A1700">
              <w:t>INT</w:t>
            </w:r>
          </w:p>
        </w:tc>
        <w:tc>
          <w:tcPr>
            <w:tcW w:w="0" w:type="auto"/>
            <w:hideMark/>
          </w:tcPr>
          <w:p w14:paraId="5664EE82" w14:textId="77777777" w:rsidR="001A1700" w:rsidRPr="001A1700" w:rsidRDefault="001A1700" w:rsidP="001A1700">
            <w:pPr>
              <w:spacing w:after="160" w:line="259" w:lineRule="auto"/>
            </w:pPr>
            <w:r w:rsidRPr="001A1700">
              <w:t>PRIMARY KEY, AUTO_INCREMENT</w:t>
            </w:r>
          </w:p>
        </w:tc>
        <w:tc>
          <w:tcPr>
            <w:tcW w:w="0" w:type="auto"/>
            <w:hideMark/>
          </w:tcPr>
          <w:p w14:paraId="791EE6A3" w14:textId="77777777" w:rsidR="001A1700" w:rsidRPr="001A1700" w:rsidRDefault="001A1700" w:rsidP="001A1700">
            <w:pPr>
              <w:spacing w:after="160" w:line="259" w:lineRule="auto"/>
            </w:pPr>
            <w:r w:rsidRPr="001A1700">
              <w:t>Unique identifier for each book</w:t>
            </w:r>
          </w:p>
        </w:tc>
      </w:tr>
      <w:tr w:rsidR="001A1700" w:rsidRPr="001A1700" w14:paraId="0BBD947D" w14:textId="77777777" w:rsidTr="001A1700">
        <w:tc>
          <w:tcPr>
            <w:tcW w:w="0" w:type="auto"/>
            <w:hideMark/>
          </w:tcPr>
          <w:p w14:paraId="06D4C224" w14:textId="77777777" w:rsidR="001A1700" w:rsidRPr="001A1700" w:rsidRDefault="001A1700" w:rsidP="001A1700">
            <w:pPr>
              <w:spacing w:after="160" w:line="259" w:lineRule="auto"/>
            </w:pPr>
            <w:r w:rsidRPr="001A1700">
              <w:t>title</w:t>
            </w:r>
          </w:p>
        </w:tc>
        <w:tc>
          <w:tcPr>
            <w:tcW w:w="0" w:type="auto"/>
            <w:hideMark/>
          </w:tcPr>
          <w:p w14:paraId="2B28854B" w14:textId="77777777" w:rsidR="001A1700" w:rsidRPr="001A1700" w:rsidRDefault="001A1700" w:rsidP="001A1700">
            <w:pPr>
              <w:spacing w:after="160" w:line="259" w:lineRule="auto"/>
            </w:pPr>
            <w:proofErr w:type="gramStart"/>
            <w:r w:rsidRPr="001A1700">
              <w:t>VARCHAR(</w:t>
            </w:r>
            <w:proofErr w:type="gramEnd"/>
            <w:r w:rsidRPr="001A1700">
              <w:t>255)</w:t>
            </w:r>
          </w:p>
        </w:tc>
        <w:tc>
          <w:tcPr>
            <w:tcW w:w="0" w:type="auto"/>
            <w:hideMark/>
          </w:tcPr>
          <w:p w14:paraId="4C8E5A26" w14:textId="77777777" w:rsidR="001A1700" w:rsidRPr="001A1700" w:rsidRDefault="001A1700" w:rsidP="001A1700">
            <w:pPr>
              <w:spacing w:after="160" w:line="259" w:lineRule="auto"/>
            </w:pPr>
            <w:r w:rsidRPr="001A1700">
              <w:t>NOT NULL</w:t>
            </w:r>
          </w:p>
        </w:tc>
        <w:tc>
          <w:tcPr>
            <w:tcW w:w="0" w:type="auto"/>
            <w:hideMark/>
          </w:tcPr>
          <w:p w14:paraId="0C253DB9" w14:textId="77777777" w:rsidR="001A1700" w:rsidRPr="001A1700" w:rsidRDefault="001A1700" w:rsidP="001A1700">
            <w:pPr>
              <w:spacing w:after="160" w:line="259" w:lineRule="auto"/>
            </w:pPr>
            <w:r w:rsidRPr="001A1700">
              <w:t>Title of the book</w:t>
            </w:r>
          </w:p>
        </w:tc>
      </w:tr>
      <w:tr w:rsidR="001A1700" w:rsidRPr="001A1700" w14:paraId="1ECC55D0" w14:textId="77777777" w:rsidTr="001A1700">
        <w:tc>
          <w:tcPr>
            <w:tcW w:w="0" w:type="auto"/>
            <w:hideMark/>
          </w:tcPr>
          <w:p w14:paraId="02F62E52" w14:textId="77777777" w:rsidR="001A1700" w:rsidRPr="001A1700" w:rsidRDefault="001A1700" w:rsidP="001A1700">
            <w:pPr>
              <w:spacing w:after="160" w:line="259" w:lineRule="auto"/>
            </w:pPr>
            <w:proofErr w:type="spellStart"/>
            <w:r w:rsidRPr="001A1700">
              <w:t>isbn</w:t>
            </w:r>
            <w:proofErr w:type="spellEnd"/>
          </w:p>
        </w:tc>
        <w:tc>
          <w:tcPr>
            <w:tcW w:w="0" w:type="auto"/>
            <w:hideMark/>
          </w:tcPr>
          <w:p w14:paraId="395BA807" w14:textId="77777777" w:rsidR="001A1700" w:rsidRPr="001A1700" w:rsidRDefault="001A1700" w:rsidP="001A1700">
            <w:pPr>
              <w:spacing w:after="160" w:line="259" w:lineRule="auto"/>
            </w:pPr>
            <w:proofErr w:type="gramStart"/>
            <w:r w:rsidRPr="001A1700">
              <w:t>VARCHAR(</w:t>
            </w:r>
            <w:proofErr w:type="gramEnd"/>
            <w:r w:rsidRPr="001A1700">
              <w:t>20)</w:t>
            </w:r>
          </w:p>
        </w:tc>
        <w:tc>
          <w:tcPr>
            <w:tcW w:w="0" w:type="auto"/>
            <w:hideMark/>
          </w:tcPr>
          <w:p w14:paraId="0C49DCC8" w14:textId="77777777" w:rsidR="001A1700" w:rsidRPr="001A1700" w:rsidRDefault="001A1700" w:rsidP="001A1700">
            <w:pPr>
              <w:spacing w:after="160" w:line="259" w:lineRule="auto"/>
            </w:pPr>
            <w:r w:rsidRPr="001A1700">
              <w:t>UNIQUE, NOT NULL</w:t>
            </w:r>
          </w:p>
        </w:tc>
        <w:tc>
          <w:tcPr>
            <w:tcW w:w="0" w:type="auto"/>
            <w:hideMark/>
          </w:tcPr>
          <w:p w14:paraId="08A78CAC" w14:textId="77777777" w:rsidR="001A1700" w:rsidRPr="001A1700" w:rsidRDefault="001A1700" w:rsidP="001A1700">
            <w:pPr>
              <w:spacing w:after="160" w:line="259" w:lineRule="auto"/>
            </w:pPr>
            <w:r w:rsidRPr="001A1700">
              <w:t>ISBN number</w:t>
            </w:r>
          </w:p>
        </w:tc>
      </w:tr>
      <w:tr w:rsidR="001A1700" w:rsidRPr="001A1700" w14:paraId="42156BC0" w14:textId="77777777" w:rsidTr="001A1700">
        <w:tc>
          <w:tcPr>
            <w:tcW w:w="0" w:type="auto"/>
            <w:hideMark/>
          </w:tcPr>
          <w:p w14:paraId="2004D04D" w14:textId="77777777" w:rsidR="001A1700" w:rsidRPr="001A1700" w:rsidRDefault="001A1700" w:rsidP="001A1700">
            <w:pPr>
              <w:spacing w:after="160" w:line="259" w:lineRule="auto"/>
            </w:pPr>
            <w:proofErr w:type="spellStart"/>
            <w:r w:rsidRPr="001A1700">
              <w:t>category_id</w:t>
            </w:r>
            <w:proofErr w:type="spellEnd"/>
          </w:p>
        </w:tc>
        <w:tc>
          <w:tcPr>
            <w:tcW w:w="0" w:type="auto"/>
            <w:hideMark/>
          </w:tcPr>
          <w:p w14:paraId="73B7D53D" w14:textId="77777777" w:rsidR="001A1700" w:rsidRPr="001A1700" w:rsidRDefault="001A1700" w:rsidP="001A1700">
            <w:pPr>
              <w:spacing w:after="160" w:line="259" w:lineRule="auto"/>
            </w:pPr>
            <w:r w:rsidRPr="001A1700">
              <w:t>INT</w:t>
            </w:r>
          </w:p>
        </w:tc>
        <w:tc>
          <w:tcPr>
            <w:tcW w:w="0" w:type="auto"/>
            <w:hideMark/>
          </w:tcPr>
          <w:p w14:paraId="6E7C78FF" w14:textId="77777777" w:rsidR="001A1700" w:rsidRPr="001A1700" w:rsidRDefault="001A1700" w:rsidP="001A1700">
            <w:pPr>
              <w:spacing w:after="160" w:line="259" w:lineRule="auto"/>
            </w:pPr>
            <w:r w:rsidRPr="001A1700">
              <w:t>FOREIGN KEY (Category)</w:t>
            </w:r>
          </w:p>
        </w:tc>
        <w:tc>
          <w:tcPr>
            <w:tcW w:w="0" w:type="auto"/>
            <w:hideMark/>
          </w:tcPr>
          <w:p w14:paraId="383AC7F2" w14:textId="77777777" w:rsidR="001A1700" w:rsidRPr="001A1700" w:rsidRDefault="001A1700" w:rsidP="001A1700">
            <w:pPr>
              <w:spacing w:after="160" w:line="259" w:lineRule="auto"/>
            </w:pPr>
            <w:r w:rsidRPr="001A1700">
              <w:t>Links to the Category entity</w:t>
            </w:r>
          </w:p>
        </w:tc>
      </w:tr>
      <w:tr w:rsidR="001A1700" w:rsidRPr="001A1700" w14:paraId="48441FF0" w14:textId="77777777" w:rsidTr="001A1700">
        <w:tc>
          <w:tcPr>
            <w:tcW w:w="0" w:type="auto"/>
            <w:hideMark/>
          </w:tcPr>
          <w:p w14:paraId="4AD3809D" w14:textId="77777777" w:rsidR="001A1700" w:rsidRPr="001A1700" w:rsidRDefault="001A1700" w:rsidP="001A1700">
            <w:pPr>
              <w:spacing w:after="160" w:line="259" w:lineRule="auto"/>
            </w:pPr>
            <w:proofErr w:type="spellStart"/>
            <w:r w:rsidRPr="001A1700">
              <w:t>author_id</w:t>
            </w:r>
            <w:proofErr w:type="spellEnd"/>
          </w:p>
        </w:tc>
        <w:tc>
          <w:tcPr>
            <w:tcW w:w="0" w:type="auto"/>
            <w:hideMark/>
          </w:tcPr>
          <w:p w14:paraId="2EF9D509" w14:textId="77777777" w:rsidR="001A1700" w:rsidRPr="001A1700" w:rsidRDefault="001A1700" w:rsidP="001A1700">
            <w:pPr>
              <w:spacing w:after="160" w:line="259" w:lineRule="auto"/>
            </w:pPr>
            <w:r w:rsidRPr="001A1700">
              <w:t>INT</w:t>
            </w:r>
          </w:p>
        </w:tc>
        <w:tc>
          <w:tcPr>
            <w:tcW w:w="0" w:type="auto"/>
            <w:hideMark/>
          </w:tcPr>
          <w:p w14:paraId="416E977B" w14:textId="77777777" w:rsidR="001A1700" w:rsidRPr="001A1700" w:rsidRDefault="001A1700" w:rsidP="001A1700">
            <w:pPr>
              <w:spacing w:after="160" w:line="259" w:lineRule="auto"/>
            </w:pPr>
            <w:r w:rsidRPr="001A1700">
              <w:t>FOREIGN KEY (Author)</w:t>
            </w:r>
          </w:p>
        </w:tc>
        <w:tc>
          <w:tcPr>
            <w:tcW w:w="0" w:type="auto"/>
            <w:hideMark/>
          </w:tcPr>
          <w:p w14:paraId="4AB62206" w14:textId="77777777" w:rsidR="001A1700" w:rsidRPr="001A1700" w:rsidRDefault="001A1700" w:rsidP="001A1700">
            <w:pPr>
              <w:spacing w:after="160" w:line="259" w:lineRule="auto"/>
            </w:pPr>
            <w:r w:rsidRPr="001A1700">
              <w:t>Links to the Author entity</w:t>
            </w:r>
          </w:p>
        </w:tc>
      </w:tr>
      <w:tr w:rsidR="001A1700" w:rsidRPr="001A1700" w14:paraId="13785D3F" w14:textId="77777777" w:rsidTr="001A1700">
        <w:tc>
          <w:tcPr>
            <w:tcW w:w="0" w:type="auto"/>
            <w:hideMark/>
          </w:tcPr>
          <w:p w14:paraId="788A1945" w14:textId="77777777" w:rsidR="001A1700" w:rsidRPr="001A1700" w:rsidRDefault="001A1700" w:rsidP="001A1700">
            <w:pPr>
              <w:spacing w:after="160" w:line="259" w:lineRule="auto"/>
            </w:pPr>
            <w:proofErr w:type="spellStart"/>
            <w:r w:rsidRPr="001A1700">
              <w:t>publisher_id</w:t>
            </w:r>
            <w:proofErr w:type="spellEnd"/>
          </w:p>
        </w:tc>
        <w:tc>
          <w:tcPr>
            <w:tcW w:w="0" w:type="auto"/>
            <w:hideMark/>
          </w:tcPr>
          <w:p w14:paraId="64F85929" w14:textId="77777777" w:rsidR="001A1700" w:rsidRPr="001A1700" w:rsidRDefault="001A1700" w:rsidP="001A1700">
            <w:pPr>
              <w:spacing w:after="160" w:line="259" w:lineRule="auto"/>
            </w:pPr>
            <w:r w:rsidRPr="001A1700">
              <w:t>INT</w:t>
            </w:r>
          </w:p>
        </w:tc>
        <w:tc>
          <w:tcPr>
            <w:tcW w:w="0" w:type="auto"/>
            <w:hideMark/>
          </w:tcPr>
          <w:p w14:paraId="268165B8" w14:textId="77777777" w:rsidR="001A1700" w:rsidRPr="001A1700" w:rsidRDefault="001A1700" w:rsidP="001A1700">
            <w:pPr>
              <w:spacing w:after="160" w:line="259" w:lineRule="auto"/>
            </w:pPr>
            <w:r w:rsidRPr="001A1700">
              <w:t>FOREIGN KEY (Publisher)</w:t>
            </w:r>
          </w:p>
        </w:tc>
        <w:tc>
          <w:tcPr>
            <w:tcW w:w="0" w:type="auto"/>
            <w:hideMark/>
          </w:tcPr>
          <w:p w14:paraId="4D2805EE" w14:textId="77777777" w:rsidR="001A1700" w:rsidRPr="001A1700" w:rsidRDefault="001A1700" w:rsidP="001A1700">
            <w:pPr>
              <w:spacing w:after="160" w:line="259" w:lineRule="auto"/>
            </w:pPr>
            <w:r w:rsidRPr="001A1700">
              <w:t>Links to the Publisher entity</w:t>
            </w:r>
          </w:p>
        </w:tc>
      </w:tr>
      <w:tr w:rsidR="001A1700" w:rsidRPr="001A1700" w14:paraId="44152D60" w14:textId="77777777" w:rsidTr="001A1700">
        <w:tc>
          <w:tcPr>
            <w:tcW w:w="0" w:type="auto"/>
            <w:hideMark/>
          </w:tcPr>
          <w:p w14:paraId="0B9DEEF1" w14:textId="77777777" w:rsidR="001A1700" w:rsidRPr="001A1700" w:rsidRDefault="001A1700" w:rsidP="001A1700">
            <w:pPr>
              <w:spacing w:after="160" w:line="259" w:lineRule="auto"/>
            </w:pPr>
            <w:proofErr w:type="spellStart"/>
            <w:r w:rsidRPr="001A1700">
              <w:t>shelf_id</w:t>
            </w:r>
            <w:proofErr w:type="spellEnd"/>
          </w:p>
        </w:tc>
        <w:tc>
          <w:tcPr>
            <w:tcW w:w="0" w:type="auto"/>
            <w:hideMark/>
          </w:tcPr>
          <w:p w14:paraId="44E437BE" w14:textId="77777777" w:rsidR="001A1700" w:rsidRPr="001A1700" w:rsidRDefault="001A1700" w:rsidP="001A1700">
            <w:pPr>
              <w:spacing w:after="160" w:line="259" w:lineRule="auto"/>
            </w:pPr>
            <w:r w:rsidRPr="001A1700">
              <w:t>INT</w:t>
            </w:r>
          </w:p>
        </w:tc>
        <w:tc>
          <w:tcPr>
            <w:tcW w:w="0" w:type="auto"/>
            <w:hideMark/>
          </w:tcPr>
          <w:p w14:paraId="023B439A" w14:textId="77777777" w:rsidR="001A1700" w:rsidRPr="001A1700" w:rsidRDefault="001A1700" w:rsidP="001A1700">
            <w:pPr>
              <w:spacing w:after="160" w:line="259" w:lineRule="auto"/>
            </w:pPr>
            <w:r w:rsidRPr="001A1700">
              <w:t>FOREIGN KEY (Shelf)</w:t>
            </w:r>
          </w:p>
        </w:tc>
        <w:tc>
          <w:tcPr>
            <w:tcW w:w="0" w:type="auto"/>
            <w:hideMark/>
          </w:tcPr>
          <w:p w14:paraId="369D1AAD" w14:textId="77777777" w:rsidR="001A1700" w:rsidRPr="001A1700" w:rsidRDefault="001A1700" w:rsidP="001A1700">
            <w:pPr>
              <w:spacing w:after="160" w:line="259" w:lineRule="auto"/>
            </w:pPr>
            <w:r w:rsidRPr="001A1700">
              <w:t>Shelf location in the library</w:t>
            </w:r>
          </w:p>
        </w:tc>
      </w:tr>
      <w:tr w:rsidR="001A1700" w:rsidRPr="001A1700" w14:paraId="5F19E93E" w14:textId="77777777" w:rsidTr="001A1700">
        <w:tc>
          <w:tcPr>
            <w:tcW w:w="0" w:type="auto"/>
            <w:hideMark/>
          </w:tcPr>
          <w:p w14:paraId="7B7A9423" w14:textId="77777777" w:rsidR="001A1700" w:rsidRPr="001A1700" w:rsidRDefault="001A1700" w:rsidP="001A1700">
            <w:pPr>
              <w:spacing w:after="160" w:line="259" w:lineRule="auto"/>
            </w:pPr>
            <w:r w:rsidRPr="001A1700">
              <w:t>quantity</w:t>
            </w:r>
          </w:p>
        </w:tc>
        <w:tc>
          <w:tcPr>
            <w:tcW w:w="0" w:type="auto"/>
            <w:hideMark/>
          </w:tcPr>
          <w:p w14:paraId="289201DF" w14:textId="77777777" w:rsidR="001A1700" w:rsidRPr="001A1700" w:rsidRDefault="001A1700" w:rsidP="001A1700">
            <w:pPr>
              <w:spacing w:after="160" w:line="259" w:lineRule="auto"/>
            </w:pPr>
            <w:r w:rsidRPr="001A1700">
              <w:t>INT</w:t>
            </w:r>
          </w:p>
        </w:tc>
        <w:tc>
          <w:tcPr>
            <w:tcW w:w="0" w:type="auto"/>
            <w:hideMark/>
          </w:tcPr>
          <w:p w14:paraId="045E84EF" w14:textId="77777777" w:rsidR="001A1700" w:rsidRPr="001A1700" w:rsidRDefault="001A1700" w:rsidP="001A1700">
            <w:pPr>
              <w:spacing w:after="160" w:line="259" w:lineRule="auto"/>
            </w:pPr>
            <w:r w:rsidRPr="001A1700">
              <w:t>NOT NULL</w:t>
            </w:r>
          </w:p>
        </w:tc>
        <w:tc>
          <w:tcPr>
            <w:tcW w:w="0" w:type="auto"/>
            <w:hideMark/>
          </w:tcPr>
          <w:p w14:paraId="391E6BCA" w14:textId="77777777" w:rsidR="001A1700" w:rsidRPr="001A1700" w:rsidRDefault="001A1700" w:rsidP="001A1700">
            <w:pPr>
              <w:spacing w:after="160" w:line="259" w:lineRule="auto"/>
            </w:pPr>
            <w:r w:rsidRPr="001A1700">
              <w:t>Total quantity available</w:t>
            </w:r>
          </w:p>
        </w:tc>
      </w:tr>
      <w:tr w:rsidR="001A1700" w:rsidRPr="001A1700" w14:paraId="150E2670" w14:textId="77777777" w:rsidTr="001A1700">
        <w:tc>
          <w:tcPr>
            <w:tcW w:w="0" w:type="auto"/>
            <w:hideMark/>
          </w:tcPr>
          <w:p w14:paraId="0015C698" w14:textId="77777777" w:rsidR="001A1700" w:rsidRPr="001A1700" w:rsidRDefault="001A1700" w:rsidP="001A1700">
            <w:pPr>
              <w:spacing w:after="160" w:line="259" w:lineRule="auto"/>
            </w:pPr>
            <w:proofErr w:type="spellStart"/>
            <w:r w:rsidRPr="001A1700">
              <w:t>available_copies</w:t>
            </w:r>
            <w:proofErr w:type="spellEnd"/>
          </w:p>
        </w:tc>
        <w:tc>
          <w:tcPr>
            <w:tcW w:w="0" w:type="auto"/>
            <w:hideMark/>
          </w:tcPr>
          <w:p w14:paraId="5E706B3E" w14:textId="77777777" w:rsidR="001A1700" w:rsidRPr="001A1700" w:rsidRDefault="001A1700" w:rsidP="001A1700">
            <w:pPr>
              <w:spacing w:after="160" w:line="259" w:lineRule="auto"/>
            </w:pPr>
            <w:r w:rsidRPr="001A1700">
              <w:t>INT</w:t>
            </w:r>
          </w:p>
        </w:tc>
        <w:tc>
          <w:tcPr>
            <w:tcW w:w="0" w:type="auto"/>
            <w:hideMark/>
          </w:tcPr>
          <w:p w14:paraId="19CF01F1" w14:textId="77777777" w:rsidR="001A1700" w:rsidRPr="001A1700" w:rsidRDefault="001A1700" w:rsidP="001A1700">
            <w:pPr>
              <w:spacing w:after="160" w:line="259" w:lineRule="auto"/>
            </w:pPr>
            <w:r w:rsidRPr="001A1700">
              <w:t>NOT NULL</w:t>
            </w:r>
          </w:p>
        </w:tc>
        <w:tc>
          <w:tcPr>
            <w:tcW w:w="0" w:type="auto"/>
            <w:hideMark/>
          </w:tcPr>
          <w:p w14:paraId="358A488D" w14:textId="77777777" w:rsidR="001A1700" w:rsidRPr="001A1700" w:rsidRDefault="001A1700" w:rsidP="001A1700">
            <w:pPr>
              <w:spacing w:after="160" w:line="259" w:lineRule="auto"/>
            </w:pPr>
            <w:r w:rsidRPr="001A1700">
              <w:t>Number of copies available</w:t>
            </w:r>
          </w:p>
        </w:tc>
      </w:tr>
    </w:tbl>
    <w:p w14:paraId="5AE548AA" w14:textId="77777777" w:rsidR="001A1700" w:rsidRPr="001A1700" w:rsidRDefault="00000000" w:rsidP="001A1700">
      <w:r>
        <w:pict w14:anchorId="0E9ED562">
          <v:rect id="_x0000_i1036" style="width:0;height:1.5pt" o:hralign="center" o:hrstd="t" o:hr="t" fillcolor="#a0a0a0" stroked="f"/>
        </w:pict>
      </w:r>
    </w:p>
    <w:p w14:paraId="29218185" w14:textId="77777777" w:rsidR="001A1700" w:rsidRPr="001A1700" w:rsidRDefault="001A1700" w:rsidP="001A1700">
      <w:pPr>
        <w:rPr>
          <w:b/>
          <w:bCs/>
        </w:rPr>
      </w:pPr>
      <w:r w:rsidRPr="001A1700">
        <w:rPr>
          <w:b/>
          <w:bCs/>
        </w:rPr>
        <w:t>2. Member</w:t>
      </w:r>
    </w:p>
    <w:tbl>
      <w:tblPr>
        <w:tblStyle w:val="TableGrid"/>
        <w:tblW w:w="0" w:type="auto"/>
        <w:tblLook w:val="04A0" w:firstRow="1" w:lastRow="0" w:firstColumn="1" w:lastColumn="0" w:noHBand="0" w:noVBand="1"/>
      </w:tblPr>
      <w:tblGrid>
        <w:gridCol w:w="1948"/>
        <w:gridCol w:w="1650"/>
        <w:gridCol w:w="3392"/>
        <w:gridCol w:w="3458"/>
      </w:tblGrid>
      <w:tr w:rsidR="001A1700" w:rsidRPr="001A1700" w14:paraId="3AAC6342" w14:textId="77777777" w:rsidTr="001A1700">
        <w:tc>
          <w:tcPr>
            <w:tcW w:w="0" w:type="auto"/>
            <w:hideMark/>
          </w:tcPr>
          <w:p w14:paraId="0572840B" w14:textId="77777777" w:rsidR="001A1700" w:rsidRPr="001A1700" w:rsidRDefault="001A1700" w:rsidP="001A1700">
            <w:pPr>
              <w:spacing w:after="160" w:line="259" w:lineRule="auto"/>
              <w:rPr>
                <w:b/>
                <w:bCs/>
              </w:rPr>
            </w:pPr>
            <w:r w:rsidRPr="001A1700">
              <w:rPr>
                <w:b/>
                <w:bCs/>
              </w:rPr>
              <w:t>Column Name</w:t>
            </w:r>
          </w:p>
        </w:tc>
        <w:tc>
          <w:tcPr>
            <w:tcW w:w="0" w:type="auto"/>
            <w:hideMark/>
          </w:tcPr>
          <w:p w14:paraId="15403A5E" w14:textId="77777777" w:rsidR="001A1700" w:rsidRPr="001A1700" w:rsidRDefault="001A1700" w:rsidP="001A1700">
            <w:pPr>
              <w:spacing w:after="160" w:line="259" w:lineRule="auto"/>
              <w:rPr>
                <w:b/>
                <w:bCs/>
              </w:rPr>
            </w:pPr>
            <w:r w:rsidRPr="001A1700">
              <w:rPr>
                <w:b/>
                <w:bCs/>
              </w:rPr>
              <w:t>Data Type</w:t>
            </w:r>
          </w:p>
        </w:tc>
        <w:tc>
          <w:tcPr>
            <w:tcW w:w="0" w:type="auto"/>
            <w:hideMark/>
          </w:tcPr>
          <w:p w14:paraId="5C0BED9B" w14:textId="77777777" w:rsidR="001A1700" w:rsidRPr="001A1700" w:rsidRDefault="001A1700" w:rsidP="001A1700">
            <w:pPr>
              <w:spacing w:after="160" w:line="259" w:lineRule="auto"/>
              <w:rPr>
                <w:b/>
                <w:bCs/>
              </w:rPr>
            </w:pPr>
            <w:r w:rsidRPr="001A1700">
              <w:rPr>
                <w:b/>
                <w:bCs/>
              </w:rPr>
              <w:t>Constraints</w:t>
            </w:r>
          </w:p>
        </w:tc>
        <w:tc>
          <w:tcPr>
            <w:tcW w:w="0" w:type="auto"/>
            <w:hideMark/>
          </w:tcPr>
          <w:p w14:paraId="50A73BC2" w14:textId="77777777" w:rsidR="001A1700" w:rsidRPr="001A1700" w:rsidRDefault="001A1700" w:rsidP="001A1700">
            <w:pPr>
              <w:spacing w:after="160" w:line="259" w:lineRule="auto"/>
              <w:rPr>
                <w:b/>
                <w:bCs/>
              </w:rPr>
            </w:pPr>
            <w:r w:rsidRPr="001A1700">
              <w:rPr>
                <w:b/>
                <w:bCs/>
              </w:rPr>
              <w:t>Description</w:t>
            </w:r>
          </w:p>
        </w:tc>
      </w:tr>
      <w:tr w:rsidR="001A1700" w:rsidRPr="001A1700" w14:paraId="61D3CB65" w14:textId="77777777" w:rsidTr="001A1700">
        <w:tc>
          <w:tcPr>
            <w:tcW w:w="0" w:type="auto"/>
            <w:hideMark/>
          </w:tcPr>
          <w:p w14:paraId="0268B665" w14:textId="77777777" w:rsidR="001A1700" w:rsidRPr="001A1700" w:rsidRDefault="001A1700" w:rsidP="001A1700">
            <w:pPr>
              <w:spacing w:after="160" w:line="259" w:lineRule="auto"/>
            </w:pPr>
            <w:proofErr w:type="spellStart"/>
            <w:r w:rsidRPr="001A1700">
              <w:t>member_id</w:t>
            </w:r>
            <w:proofErr w:type="spellEnd"/>
          </w:p>
        </w:tc>
        <w:tc>
          <w:tcPr>
            <w:tcW w:w="0" w:type="auto"/>
            <w:hideMark/>
          </w:tcPr>
          <w:p w14:paraId="0629E4E3" w14:textId="77777777" w:rsidR="001A1700" w:rsidRPr="001A1700" w:rsidRDefault="001A1700" w:rsidP="001A1700">
            <w:pPr>
              <w:spacing w:after="160" w:line="259" w:lineRule="auto"/>
            </w:pPr>
            <w:r w:rsidRPr="001A1700">
              <w:t>INT</w:t>
            </w:r>
          </w:p>
        </w:tc>
        <w:tc>
          <w:tcPr>
            <w:tcW w:w="0" w:type="auto"/>
            <w:hideMark/>
          </w:tcPr>
          <w:p w14:paraId="103E81AE" w14:textId="77777777" w:rsidR="001A1700" w:rsidRPr="001A1700" w:rsidRDefault="001A1700" w:rsidP="001A1700">
            <w:pPr>
              <w:spacing w:after="160" w:line="259" w:lineRule="auto"/>
            </w:pPr>
            <w:r w:rsidRPr="001A1700">
              <w:t>PRIMARY KEY, AUTO_INCREMENT</w:t>
            </w:r>
          </w:p>
        </w:tc>
        <w:tc>
          <w:tcPr>
            <w:tcW w:w="0" w:type="auto"/>
            <w:hideMark/>
          </w:tcPr>
          <w:p w14:paraId="4901B6EF" w14:textId="77777777" w:rsidR="001A1700" w:rsidRPr="001A1700" w:rsidRDefault="001A1700" w:rsidP="001A1700">
            <w:pPr>
              <w:spacing w:after="160" w:line="259" w:lineRule="auto"/>
            </w:pPr>
            <w:r w:rsidRPr="001A1700">
              <w:t>Unique identifier for each member</w:t>
            </w:r>
          </w:p>
        </w:tc>
      </w:tr>
      <w:tr w:rsidR="001A1700" w:rsidRPr="001A1700" w14:paraId="5299B0CA" w14:textId="77777777" w:rsidTr="001A1700">
        <w:tc>
          <w:tcPr>
            <w:tcW w:w="0" w:type="auto"/>
            <w:hideMark/>
          </w:tcPr>
          <w:p w14:paraId="152EDEAD" w14:textId="77777777" w:rsidR="001A1700" w:rsidRPr="001A1700" w:rsidRDefault="001A1700" w:rsidP="001A1700">
            <w:pPr>
              <w:spacing w:after="160" w:line="259" w:lineRule="auto"/>
            </w:pPr>
            <w:r w:rsidRPr="001A1700">
              <w:t>name</w:t>
            </w:r>
          </w:p>
        </w:tc>
        <w:tc>
          <w:tcPr>
            <w:tcW w:w="0" w:type="auto"/>
            <w:hideMark/>
          </w:tcPr>
          <w:p w14:paraId="4221456D"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11713161" w14:textId="77777777" w:rsidR="001A1700" w:rsidRPr="001A1700" w:rsidRDefault="001A1700" w:rsidP="001A1700">
            <w:pPr>
              <w:spacing w:after="160" w:line="259" w:lineRule="auto"/>
            </w:pPr>
            <w:r w:rsidRPr="001A1700">
              <w:t>NOT NULL</w:t>
            </w:r>
          </w:p>
        </w:tc>
        <w:tc>
          <w:tcPr>
            <w:tcW w:w="0" w:type="auto"/>
            <w:hideMark/>
          </w:tcPr>
          <w:p w14:paraId="3E80145B" w14:textId="77777777" w:rsidR="001A1700" w:rsidRPr="001A1700" w:rsidRDefault="001A1700" w:rsidP="001A1700">
            <w:pPr>
              <w:spacing w:after="160" w:line="259" w:lineRule="auto"/>
            </w:pPr>
            <w:r w:rsidRPr="001A1700">
              <w:t>Name of the member</w:t>
            </w:r>
          </w:p>
        </w:tc>
      </w:tr>
      <w:tr w:rsidR="001A1700" w:rsidRPr="001A1700" w14:paraId="505B2055" w14:textId="77777777" w:rsidTr="001A1700">
        <w:tc>
          <w:tcPr>
            <w:tcW w:w="0" w:type="auto"/>
            <w:hideMark/>
          </w:tcPr>
          <w:p w14:paraId="6D200507" w14:textId="77777777" w:rsidR="001A1700" w:rsidRPr="001A1700" w:rsidRDefault="001A1700" w:rsidP="001A1700">
            <w:pPr>
              <w:spacing w:after="160" w:line="259" w:lineRule="auto"/>
            </w:pPr>
            <w:r w:rsidRPr="001A1700">
              <w:t>email</w:t>
            </w:r>
          </w:p>
        </w:tc>
        <w:tc>
          <w:tcPr>
            <w:tcW w:w="0" w:type="auto"/>
            <w:hideMark/>
          </w:tcPr>
          <w:p w14:paraId="006DE0F9"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125C54A7" w14:textId="77777777" w:rsidR="001A1700" w:rsidRPr="001A1700" w:rsidRDefault="001A1700" w:rsidP="001A1700">
            <w:pPr>
              <w:spacing w:after="160" w:line="259" w:lineRule="auto"/>
            </w:pPr>
            <w:r w:rsidRPr="001A1700">
              <w:t>UNIQUE, NOT NULL</w:t>
            </w:r>
          </w:p>
        </w:tc>
        <w:tc>
          <w:tcPr>
            <w:tcW w:w="0" w:type="auto"/>
            <w:hideMark/>
          </w:tcPr>
          <w:p w14:paraId="7B2833E0" w14:textId="77777777" w:rsidR="001A1700" w:rsidRPr="001A1700" w:rsidRDefault="001A1700" w:rsidP="001A1700">
            <w:pPr>
              <w:spacing w:after="160" w:line="259" w:lineRule="auto"/>
            </w:pPr>
            <w:r w:rsidRPr="001A1700">
              <w:t>Email address of the member</w:t>
            </w:r>
          </w:p>
        </w:tc>
      </w:tr>
      <w:tr w:rsidR="001A1700" w:rsidRPr="001A1700" w14:paraId="3FA295D6" w14:textId="77777777" w:rsidTr="001A1700">
        <w:tc>
          <w:tcPr>
            <w:tcW w:w="0" w:type="auto"/>
            <w:hideMark/>
          </w:tcPr>
          <w:p w14:paraId="52F43A2A" w14:textId="77777777" w:rsidR="001A1700" w:rsidRPr="001A1700" w:rsidRDefault="001A1700" w:rsidP="001A1700">
            <w:pPr>
              <w:spacing w:after="160" w:line="259" w:lineRule="auto"/>
            </w:pPr>
            <w:r w:rsidRPr="001A1700">
              <w:t>phone</w:t>
            </w:r>
          </w:p>
        </w:tc>
        <w:tc>
          <w:tcPr>
            <w:tcW w:w="0" w:type="auto"/>
            <w:hideMark/>
          </w:tcPr>
          <w:p w14:paraId="7E683C90" w14:textId="77777777" w:rsidR="001A1700" w:rsidRPr="001A1700" w:rsidRDefault="001A1700" w:rsidP="001A1700">
            <w:pPr>
              <w:spacing w:after="160" w:line="259" w:lineRule="auto"/>
            </w:pPr>
            <w:proofErr w:type="gramStart"/>
            <w:r w:rsidRPr="001A1700">
              <w:t>VARCHAR(</w:t>
            </w:r>
            <w:proofErr w:type="gramEnd"/>
            <w:r w:rsidRPr="001A1700">
              <w:t>15)</w:t>
            </w:r>
          </w:p>
        </w:tc>
        <w:tc>
          <w:tcPr>
            <w:tcW w:w="0" w:type="auto"/>
            <w:hideMark/>
          </w:tcPr>
          <w:p w14:paraId="7FE8624F" w14:textId="77777777" w:rsidR="001A1700" w:rsidRPr="001A1700" w:rsidRDefault="001A1700" w:rsidP="001A1700">
            <w:pPr>
              <w:spacing w:after="160" w:line="259" w:lineRule="auto"/>
            </w:pPr>
            <w:r w:rsidRPr="001A1700">
              <w:t>NOT NULL</w:t>
            </w:r>
          </w:p>
        </w:tc>
        <w:tc>
          <w:tcPr>
            <w:tcW w:w="0" w:type="auto"/>
            <w:hideMark/>
          </w:tcPr>
          <w:p w14:paraId="11107699" w14:textId="77777777" w:rsidR="001A1700" w:rsidRPr="001A1700" w:rsidRDefault="001A1700" w:rsidP="001A1700">
            <w:pPr>
              <w:spacing w:after="160" w:line="259" w:lineRule="auto"/>
            </w:pPr>
            <w:r w:rsidRPr="001A1700">
              <w:t>Phone number</w:t>
            </w:r>
          </w:p>
        </w:tc>
      </w:tr>
      <w:tr w:rsidR="001A1700" w:rsidRPr="001A1700" w14:paraId="40BC0D73" w14:textId="77777777" w:rsidTr="001A1700">
        <w:tc>
          <w:tcPr>
            <w:tcW w:w="0" w:type="auto"/>
            <w:hideMark/>
          </w:tcPr>
          <w:p w14:paraId="5B5B0CCE" w14:textId="77777777" w:rsidR="001A1700" w:rsidRPr="001A1700" w:rsidRDefault="001A1700" w:rsidP="001A1700">
            <w:pPr>
              <w:spacing w:after="160" w:line="259" w:lineRule="auto"/>
            </w:pPr>
            <w:r w:rsidRPr="001A1700">
              <w:t>address</w:t>
            </w:r>
          </w:p>
        </w:tc>
        <w:tc>
          <w:tcPr>
            <w:tcW w:w="0" w:type="auto"/>
            <w:hideMark/>
          </w:tcPr>
          <w:p w14:paraId="4F07216A" w14:textId="77777777" w:rsidR="001A1700" w:rsidRPr="001A1700" w:rsidRDefault="001A1700" w:rsidP="001A1700">
            <w:pPr>
              <w:spacing w:after="160" w:line="259" w:lineRule="auto"/>
            </w:pPr>
            <w:proofErr w:type="gramStart"/>
            <w:r w:rsidRPr="001A1700">
              <w:t>VARCHAR(</w:t>
            </w:r>
            <w:proofErr w:type="gramEnd"/>
            <w:r w:rsidRPr="001A1700">
              <w:t>255)</w:t>
            </w:r>
          </w:p>
        </w:tc>
        <w:tc>
          <w:tcPr>
            <w:tcW w:w="0" w:type="auto"/>
            <w:hideMark/>
          </w:tcPr>
          <w:p w14:paraId="5F99AC88" w14:textId="77777777" w:rsidR="001A1700" w:rsidRPr="001A1700" w:rsidRDefault="001A1700" w:rsidP="001A1700">
            <w:pPr>
              <w:spacing w:after="160" w:line="259" w:lineRule="auto"/>
            </w:pPr>
            <w:r w:rsidRPr="001A1700">
              <w:t>NULL</w:t>
            </w:r>
          </w:p>
        </w:tc>
        <w:tc>
          <w:tcPr>
            <w:tcW w:w="0" w:type="auto"/>
            <w:hideMark/>
          </w:tcPr>
          <w:p w14:paraId="257CD31F" w14:textId="77777777" w:rsidR="001A1700" w:rsidRPr="001A1700" w:rsidRDefault="001A1700" w:rsidP="001A1700">
            <w:pPr>
              <w:spacing w:after="160" w:line="259" w:lineRule="auto"/>
            </w:pPr>
            <w:r w:rsidRPr="001A1700">
              <w:t>Address of the member</w:t>
            </w:r>
          </w:p>
        </w:tc>
      </w:tr>
      <w:tr w:rsidR="001A1700" w:rsidRPr="001A1700" w14:paraId="6BC65701" w14:textId="77777777" w:rsidTr="001A1700">
        <w:tc>
          <w:tcPr>
            <w:tcW w:w="0" w:type="auto"/>
            <w:hideMark/>
          </w:tcPr>
          <w:p w14:paraId="095CCFAB" w14:textId="77777777" w:rsidR="001A1700" w:rsidRPr="001A1700" w:rsidRDefault="001A1700" w:rsidP="001A1700">
            <w:pPr>
              <w:spacing w:after="160" w:line="259" w:lineRule="auto"/>
            </w:pPr>
            <w:proofErr w:type="spellStart"/>
            <w:r w:rsidRPr="001A1700">
              <w:t>membership_date</w:t>
            </w:r>
            <w:proofErr w:type="spellEnd"/>
          </w:p>
        </w:tc>
        <w:tc>
          <w:tcPr>
            <w:tcW w:w="0" w:type="auto"/>
            <w:hideMark/>
          </w:tcPr>
          <w:p w14:paraId="48979342" w14:textId="77777777" w:rsidR="001A1700" w:rsidRPr="001A1700" w:rsidRDefault="001A1700" w:rsidP="001A1700">
            <w:pPr>
              <w:spacing w:after="160" w:line="259" w:lineRule="auto"/>
            </w:pPr>
            <w:r w:rsidRPr="001A1700">
              <w:t>DATE</w:t>
            </w:r>
          </w:p>
        </w:tc>
        <w:tc>
          <w:tcPr>
            <w:tcW w:w="0" w:type="auto"/>
            <w:hideMark/>
          </w:tcPr>
          <w:p w14:paraId="79F93765" w14:textId="77777777" w:rsidR="001A1700" w:rsidRPr="001A1700" w:rsidRDefault="001A1700" w:rsidP="001A1700">
            <w:pPr>
              <w:spacing w:after="160" w:line="259" w:lineRule="auto"/>
            </w:pPr>
            <w:r w:rsidRPr="001A1700">
              <w:t>NOT NULL</w:t>
            </w:r>
          </w:p>
        </w:tc>
        <w:tc>
          <w:tcPr>
            <w:tcW w:w="0" w:type="auto"/>
            <w:hideMark/>
          </w:tcPr>
          <w:p w14:paraId="68CF1786" w14:textId="77777777" w:rsidR="001A1700" w:rsidRPr="001A1700" w:rsidRDefault="001A1700" w:rsidP="001A1700">
            <w:pPr>
              <w:spacing w:after="160" w:line="259" w:lineRule="auto"/>
            </w:pPr>
            <w:r w:rsidRPr="001A1700">
              <w:t>Date of membership registration</w:t>
            </w:r>
          </w:p>
        </w:tc>
      </w:tr>
      <w:tr w:rsidR="001A1700" w:rsidRPr="001A1700" w14:paraId="6DD15CB2" w14:textId="77777777" w:rsidTr="001A1700">
        <w:tc>
          <w:tcPr>
            <w:tcW w:w="0" w:type="auto"/>
            <w:hideMark/>
          </w:tcPr>
          <w:p w14:paraId="3304ADB6" w14:textId="77777777" w:rsidR="001A1700" w:rsidRPr="001A1700" w:rsidRDefault="001A1700" w:rsidP="001A1700">
            <w:pPr>
              <w:spacing w:after="160" w:line="259" w:lineRule="auto"/>
            </w:pPr>
            <w:proofErr w:type="spellStart"/>
            <w:r w:rsidRPr="001A1700">
              <w:t>expiry_date</w:t>
            </w:r>
            <w:proofErr w:type="spellEnd"/>
          </w:p>
        </w:tc>
        <w:tc>
          <w:tcPr>
            <w:tcW w:w="0" w:type="auto"/>
            <w:hideMark/>
          </w:tcPr>
          <w:p w14:paraId="5588EBC5" w14:textId="77777777" w:rsidR="001A1700" w:rsidRPr="001A1700" w:rsidRDefault="001A1700" w:rsidP="001A1700">
            <w:pPr>
              <w:spacing w:after="160" w:line="259" w:lineRule="auto"/>
            </w:pPr>
            <w:r w:rsidRPr="001A1700">
              <w:t>DATE</w:t>
            </w:r>
          </w:p>
        </w:tc>
        <w:tc>
          <w:tcPr>
            <w:tcW w:w="0" w:type="auto"/>
            <w:hideMark/>
          </w:tcPr>
          <w:p w14:paraId="00C9B771" w14:textId="77777777" w:rsidR="001A1700" w:rsidRPr="001A1700" w:rsidRDefault="001A1700" w:rsidP="001A1700">
            <w:pPr>
              <w:spacing w:after="160" w:line="259" w:lineRule="auto"/>
            </w:pPr>
            <w:r w:rsidRPr="001A1700">
              <w:t>NOT NULL</w:t>
            </w:r>
          </w:p>
        </w:tc>
        <w:tc>
          <w:tcPr>
            <w:tcW w:w="0" w:type="auto"/>
            <w:hideMark/>
          </w:tcPr>
          <w:p w14:paraId="558F197B" w14:textId="77777777" w:rsidR="001A1700" w:rsidRPr="001A1700" w:rsidRDefault="001A1700" w:rsidP="001A1700">
            <w:pPr>
              <w:spacing w:after="160" w:line="259" w:lineRule="auto"/>
            </w:pPr>
            <w:r w:rsidRPr="001A1700">
              <w:t>Membership expiry date</w:t>
            </w:r>
          </w:p>
        </w:tc>
      </w:tr>
    </w:tbl>
    <w:p w14:paraId="13DE1C3E" w14:textId="77777777" w:rsidR="001A1700" w:rsidRPr="001A1700" w:rsidRDefault="00000000" w:rsidP="001A1700">
      <w:r>
        <w:pict w14:anchorId="7E6CC0ED">
          <v:rect id="_x0000_i1037" style="width:0;height:1.5pt" o:hralign="center" o:hrstd="t" o:hr="t" fillcolor="#a0a0a0" stroked="f"/>
        </w:pict>
      </w:r>
    </w:p>
    <w:p w14:paraId="4AEE2880" w14:textId="77777777" w:rsidR="001A1700" w:rsidRPr="001A1700" w:rsidRDefault="001A1700" w:rsidP="001A1700">
      <w:pPr>
        <w:rPr>
          <w:b/>
          <w:bCs/>
        </w:rPr>
      </w:pPr>
      <w:r w:rsidRPr="001A1700">
        <w:rPr>
          <w:b/>
          <w:bCs/>
        </w:rPr>
        <w:t>3. Librarian</w:t>
      </w:r>
    </w:p>
    <w:tbl>
      <w:tblPr>
        <w:tblStyle w:val="TableGrid"/>
        <w:tblW w:w="0" w:type="auto"/>
        <w:tblLook w:val="04A0" w:firstRow="1" w:lastRow="0" w:firstColumn="1" w:lastColumn="0" w:noHBand="0" w:noVBand="1"/>
      </w:tblPr>
      <w:tblGrid>
        <w:gridCol w:w="1657"/>
        <w:gridCol w:w="1650"/>
        <w:gridCol w:w="3392"/>
        <w:gridCol w:w="3434"/>
      </w:tblGrid>
      <w:tr w:rsidR="001A1700" w:rsidRPr="001A1700" w14:paraId="06B39CE1" w14:textId="77777777" w:rsidTr="001A1700">
        <w:tc>
          <w:tcPr>
            <w:tcW w:w="0" w:type="auto"/>
            <w:hideMark/>
          </w:tcPr>
          <w:p w14:paraId="2D949643" w14:textId="77777777" w:rsidR="001A1700" w:rsidRPr="001A1700" w:rsidRDefault="001A1700" w:rsidP="001A1700">
            <w:pPr>
              <w:spacing w:after="160" w:line="259" w:lineRule="auto"/>
              <w:rPr>
                <w:b/>
                <w:bCs/>
              </w:rPr>
            </w:pPr>
            <w:r w:rsidRPr="001A1700">
              <w:rPr>
                <w:b/>
                <w:bCs/>
              </w:rPr>
              <w:t>Column Name</w:t>
            </w:r>
          </w:p>
        </w:tc>
        <w:tc>
          <w:tcPr>
            <w:tcW w:w="0" w:type="auto"/>
            <w:hideMark/>
          </w:tcPr>
          <w:p w14:paraId="38554110" w14:textId="77777777" w:rsidR="001A1700" w:rsidRPr="001A1700" w:rsidRDefault="001A1700" w:rsidP="001A1700">
            <w:pPr>
              <w:spacing w:after="160" w:line="259" w:lineRule="auto"/>
              <w:rPr>
                <w:b/>
                <w:bCs/>
              </w:rPr>
            </w:pPr>
            <w:r w:rsidRPr="001A1700">
              <w:rPr>
                <w:b/>
                <w:bCs/>
              </w:rPr>
              <w:t>Data Type</w:t>
            </w:r>
          </w:p>
        </w:tc>
        <w:tc>
          <w:tcPr>
            <w:tcW w:w="0" w:type="auto"/>
            <w:hideMark/>
          </w:tcPr>
          <w:p w14:paraId="39ADC98C" w14:textId="77777777" w:rsidR="001A1700" w:rsidRPr="001A1700" w:rsidRDefault="001A1700" w:rsidP="001A1700">
            <w:pPr>
              <w:spacing w:after="160" w:line="259" w:lineRule="auto"/>
              <w:rPr>
                <w:b/>
                <w:bCs/>
              </w:rPr>
            </w:pPr>
            <w:r w:rsidRPr="001A1700">
              <w:rPr>
                <w:b/>
                <w:bCs/>
              </w:rPr>
              <w:t>Constraints</w:t>
            </w:r>
          </w:p>
        </w:tc>
        <w:tc>
          <w:tcPr>
            <w:tcW w:w="0" w:type="auto"/>
            <w:hideMark/>
          </w:tcPr>
          <w:p w14:paraId="5B19C551" w14:textId="77777777" w:rsidR="001A1700" w:rsidRPr="001A1700" w:rsidRDefault="001A1700" w:rsidP="001A1700">
            <w:pPr>
              <w:spacing w:after="160" w:line="259" w:lineRule="auto"/>
              <w:rPr>
                <w:b/>
                <w:bCs/>
              </w:rPr>
            </w:pPr>
            <w:r w:rsidRPr="001A1700">
              <w:rPr>
                <w:b/>
                <w:bCs/>
              </w:rPr>
              <w:t>Description</w:t>
            </w:r>
          </w:p>
        </w:tc>
      </w:tr>
      <w:tr w:rsidR="001A1700" w:rsidRPr="001A1700" w14:paraId="0A2D90B8" w14:textId="77777777" w:rsidTr="001A1700">
        <w:tc>
          <w:tcPr>
            <w:tcW w:w="0" w:type="auto"/>
            <w:hideMark/>
          </w:tcPr>
          <w:p w14:paraId="33961F28" w14:textId="77777777" w:rsidR="001A1700" w:rsidRPr="001A1700" w:rsidRDefault="001A1700" w:rsidP="001A1700">
            <w:pPr>
              <w:spacing w:after="160" w:line="259" w:lineRule="auto"/>
            </w:pPr>
            <w:proofErr w:type="spellStart"/>
            <w:r w:rsidRPr="001A1700">
              <w:t>librarian_id</w:t>
            </w:r>
            <w:proofErr w:type="spellEnd"/>
          </w:p>
        </w:tc>
        <w:tc>
          <w:tcPr>
            <w:tcW w:w="0" w:type="auto"/>
            <w:hideMark/>
          </w:tcPr>
          <w:p w14:paraId="21361CF2" w14:textId="77777777" w:rsidR="001A1700" w:rsidRPr="001A1700" w:rsidRDefault="001A1700" w:rsidP="001A1700">
            <w:pPr>
              <w:spacing w:after="160" w:line="259" w:lineRule="auto"/>
            </w:pPr>
            <w:r w:rsidRPr="001A1700">
              <w:t>INT</w:t>
            </w:r>
          </w:p>
        </w:tc>
        <w:tc>
          <w:tcPr>
            <w:tcW w:w="0" w:type="auto"/>
            <w:hideMark/>
          </w:tcPr>
          <w:p w14:paraId="34013A78" w14:textId="77777777" w:rsidR="001A1700" w:rsidRPr="001A1700" w:rsidRDefault="001A1700" w:rsidP="001A1700">
            <w:pPr>
              <w:spacing w:after="160" w:line="259" w:lineRule="auto"/>
            </w:pPr>
            <w:r w:rsidRPr="001A1700">
              <w:t>PRIMARY KEY, AUTO_INCREMENT</w:t>
            </w:r>
          </w:p>
        </w:tc>
        <w:tc>
          <w:tcPr>
            <w:tcW w:w="0" w:type="auto"/>
            <w:hideMark/>
          </w:tcPr>
          <w:p w14:paraId="2E2CDD2B" w14:textId="77777777" w:rsidR="001A1700" w:rsidRPr="001A1700" w:rsidRDefault="001A1700" w:rsidP="001A1700">
            <w:pPr>
              <w:spacing w:after="160" w:line="259" w:lineRule="auto"/>
            </w:pPr>
            <w:r w:rsidRPr="001A1700">
              <w:t>Unique identifier for each librarian</w:t>
            </w:r>
          </w:p>
        </w:tc>
      </w:tr>
      <w:tr w:rsidR="001A1700" w:rsidRPr="001A1700" w14:paraId="7CD013ED" w14:textId="77777777" w:rsidTr="001A1700">
        <w:tc>
          <w:tcPr>
            <w:tcW w:w="0" w:type="auto"/>
            <w:hideMark/>
          </w:tcPr>
          <w:p w14:paraId="11158B02" w14:textId="77777777" w:rsidR="001A1700" w:rsidRPr="001A1700" w:rsidRDefault="001A1700" w:rsidP="001A1700">
            <w:pPr>
              <w:spacing w:after="160" w:line="259" w:lineRule="auto"/>
            </w:pPr>
            <w:r w:rsidRPr="001A1700">
              <w:t>name</w:t>
            </w:r>
          </w:p>
        </w:tc>
        <w:tc>
          <w:tcPr>
            <w:tcW w:w="0" w:type="auto"/>
            <w:hideMark/>
          </w:tcPr>
          <w:p w14:paraId="02828CFE"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6567A7C4" w14:textId="77777777" w:rsidR="001A1700" w:rsidRPr="001A1700" w:rsidRDefault="001A1700" w:rsidP="001A1700">
            <w:pPr>
              <w:spacing w:after="160" w:line="259" w:lineRule="auto"/>
            </w:pPr>
            <w:r w:rsidRPr="001A1700">
              <w:t>NOT NULL</w:t>
            </w:r>
          </w:p>
        </w:tc>
        <w:tc>
          <w:tcPr>
            <w:tcW w:w="0" w:type="auto"/>
            <w:hideMark/>
          </w:tcPr>
          <w:p w14:paraId="549BEC96" w14:textId="77777777" w:rsidR="001A1700" w:rsidRPr="001A1700" w:rsidRDefault="001A1700" w:rsidP="001A1700">
            <w:pPr>
              <w:spacing w:after="160" w:line="259" w:lineRule="auto"/>
            </w:pPr>
            <w:r w:rsidRPr="001A1700">
              <w:t>Name of the librarian</w:t>
            </w:r>
          </w:p>
        </w:tc>
      </w:tr>
      <w:tr w:rsidR="001A1700" w:rsidRPr="001A1700" w14:paraId="7E8A6B59" w14:textId="77777777" w:rsidTr="001A1700">
        <w:tc>
          <w:tcPr>
            <w:tcW w:w="0" w:type="auto"/>
            <w:hideMark/>
          </w:tcPr>
          <w:p w14:paraId="55995858" w14:textId="77777777" w:rsidR="001A1700" w:rsidRPr="001A1700" w:rsidRDefault="001A1700" w:rsidP="001A1700">
            <w:pPr>
              <w:spacing w:after="160" w:line="259" w:lineRule="auto"/>
            </w:pPr>
            <w:r w:rsidRPr="001A1700">
              <w:t>email</w:t>
            </w:r>
          </w:p>
        </w:tc>
        <w:tc>
          <w:tcPr>
            <w:tcW w:w="0" w:type="auto"/>
            <w:hideMark/>
          </w:tcPr>
          <w:p w14:paraId="76DEFB83"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6363BEBC" w14:textId="77777777" w:rsidR="001A1700" w:rsidRPr="001A1700" w:rsidRDefault="001A1700" w:rsidP="001A1700">
            <w:pPr>
              <w:spacing w:after="160" w:line="259" w:lineRule="auto"/>
            </w:pPr>
            <w:r w:rsidRPr="001A1700">
              <w:t>UNIQUE, NOT NULL</w:t>
            </w:r>
          </w:p>
        </w:tc>
        <w:tc>
          <w:tcPr>
            <w:tcW w:w="0" w:type="auto"/>
            <w:hideMark/>
          </w:tcPr>
          <w:p w14:paraId="04990CBD" w14:textId="77777777" w:rsidR="001A1700" w:rsidRPr="001A1700" w:rsidRDefault="001A1700" w:rsidP="001A1700">
            <w:pPr>
              <w:spacing w:after="160" w:line="259" w:lineRule="auto"/>
            </w:pPr>
            <w:r w:rsidRPr="001A1700">
              <w:t>Email address</w:t>
            </w:r>
          </w:p>
        </w:tc>
      </w:tr>
      <w:tr w:rsidR="001A1700" w:rsidRPr="001A1700" w14:paraId="06C2F91B" w14:textId="77777777" w:rsidTr="001A1700">
        <w:tc>
          <w:tcPr>
            <w:tcW w:w="0" w:type="auto"/>
            <w:hideMark/>
          </w:tcPr>
          <w:p w14:paraId="1F453A7B" w14:textId="77777777" w:rsidR="001A1700" w:rsidRPr="001A1700" w:rsidRDefault="001A1700" w:rsidP="001A1700">
            <w:pPr>
              <w:spacing w:after="160" w:line="259" w:lineRule="auto"/>
            </w:pPr>
            <w:r w:rsidRPr="001A1700">
              <w:t>phone</w:t>
            </w:r>
          </w:p>
        </w:tc>
        <w:tc>
          <w:tcPr>
            <w:tcW w:w="0" w:type="auto"/>
            <w:hideMark/>
          </w:tcPr>
          <w:p w14:paraId="3DE151FB" w14:textId="77777777" w:rsidR="001A1700" w:rsidRPr="001A1700" w:rsidRDefault="001A1700" w:rsidP="001A1700">
            <w:pPr>
              <w:spacing w:after="160" w:line="259" w:lineRule="auto"/>
            </w:pPr>
            <w:proofErr w:type="gramStart"/>
            <w:r w:rsidRPr="001A1700">
              <w:t>VARCHAR(</w:t>
            </w:r>
            <w:proofErr w:type="gramEnd"/>
            <w:r w:rsidRPr="001A1700">
              <w:t>15)</w:t>
            </w:r>
          </w:p>
        </w:tc>
        <w:tc>
          <w:tcPr>
            <w:tcW w:w="0" w:type="auto"/>
            <w:hideMark/>
          </w:tcPr>
          <w:p w14:paraId="0812E719" w14:textId="77777777" w:rsidR="001A1700" w:rsidRPr="001A1700" w:rsidRDefault="001A1700" w:rsidP="001A1700">
            <w:pPr>
              <w:spacing w:after="160" w:line="259" w:lineRule="auto"/>
            </w:pPr>
            <w:r w:rsidRPr="001A1700">
              <w:t>NOT NULL</w:t>
            </w:r>
          </w:p>
        </w:tc>
        <w:tc>
          <w:tcPr>
            <w:tcW w:w="0" w:type="auto"/>
            <w:hideMark/>
          </w:tcPr>
          <w:p w14:paraId="5838668C" w14:textId="77777777" w:rsidR="001A1700" w:rsidRPr="001A1700" w:rsidRDefault="001A1700" w:rsidP="001A1700">
            <w:pPr>
              <w:spacing w:after="160" w:line="259" w:lineRule="auto"/>
            </w:pPr>
            <w:r w:rsidRPr="001A1700">
              <w:t>Phone number</w:t>
            </w:r>
          </w:p>
        </w:tc>
      </w:tr>
      <w:tr w:rsidR="001A1700" w:rsidRPr="001A1700" w14:paraId="581AF9B3" w14:textId="77777777" w:rsidTr="001A1700">
        <w:tc>
          <w:tcPr>
            <w:tcW w:w="0" w:type="auto"/>
            <w:hideMark/>
          </w:tcPr>
          <w:p w14:paraId="00DB3809" w14:textId="77777777" w:rsidR="001A1700" w:rsidRPr="001A1700" w:rsidRDefault="001A1700" w:rsidP="001A1700">
            <w:pPr>
              <w:spacing w:after="160" w:line="259" w:lineRule="auto"/>
            </w:pPr>
            <w:r w:rsidRPr="001A1700">
              <w:t>password</w:t>
            </w:r>
          </w:p>
        </w:tc>
        <w:tc>
          <w:tcPr>
            <w:tcW w:w="0" w:type="auto"/>
            <w:hideMark/>
          </w:tcPr>
          <w:p w14:paraId="75015FB9"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50C22DB9" w14:textId="77777777" w:rsidR="001A1700" w:rsidRPr="001A1700" w:rsidRDefault="001A1700" w:rsidP="001A1700">
            <w:pPr>
              <w:spacing w:after="160" w:line="259" w:lineRule="auto"/>
            </w:pPr>
            <w:r w:rsidRPr="001A1700">
              <w:t>NOT NULL</w:t>
            </w:r>
          </w:p>
        </w:tc>
        <w:tc>
          <w:tcPr>
            <w:tcW w:w="0" w:type="auto"/>
            <w:hideMark/>
          </w:tcPr>
          <w:p w14:paraId="4460FEC7" w14:textId="77777777" w:rsidR="001A1700" w:rsidRPr="001A1700" w:rsidRDefault="001A1700" w:rsidP="001A1700">
            <w:pPr>
              <w:spacing w:after="160" w:line="259" w:lineRule="auto"/>
            </w:pPr>
            <w:r w:rsidRPr="001A1700">
              <w:t>Login password for the librarian</w:t>
            </w:r>
          </w:p>
        </w:tc>
      </w:tr>
    </w:tbl>
    <w:p w14:paraId="1DEA26F7" w14:textId="77777777" w:rsidR="001A1700" w:rsidRPr="001A1700" w:rsidRDefault="00000000" w:rsidP="001A1700">
      <w:r>
        <w:pict w14:anchorId="2D324A5F">
          <v:rect id="_x0000_i1038" style="width:0;height:1.5pt" o:hralign="center" o:hrstd="t" o:hr="t" fillcolor="#a0a0a0" stroked="f"/>
        </w:pict>
      </w:r>
    </w:p>
    <w:p w14:paraId="3AE58A87" w14:textId="77777777" w:rsidR="001A1700" w:rsidRPr="001A1700" w:rsidRDefault="001A1700" w:rsidP="001A1700">
      <w:pPr>
        <w:rPr>
          <w:b/>
          <w:bCs/>
        </w:rPr>
      </w:pPr>
      <w:r w:rsidRPr="001A1700">
        <w:rPr>
          <w:b/>
          <w:bCs/>
        </w:rPr>
        <w:t>4. Transaction</w:t>
      </w:r>
    </w:p>
    <w:tbl>
      <w:tblPr>
        <w:tblStyle w:val="TableGrid"/>
        <w:tblW w:w="0" w:type="auto"/>
        <w:tblLook w:val="04A0" w:firstRow="1" w:lastRow="0" w:firstColumn="1" w:lastColumn="0" w:noHBand="0" w:noVBand="1"/>
      </w:tblPr>
      <w:tblGrid>
        <w:gridCol w:w="1657"/>
        <w:gridCol w:w="1199"/>
        <w:gridCol w:w="3392"/>
        <w:gridCol w:w="3734"/>
      </w:tblGrid>
      <w:tr w:rsidR="001A1700" w:rsidRPr="001A1700" w14:paraId="050DC195" w14:textId="77777777" w:rsidTr="001A1700">
        <w:tc>
          <w:tcPr>
            <w:tcW w:w="0" w:type="auto"/>
            <w:hideMark/>
          </w:tcPr>
          <w:p w14:paraId="13002ABF" w14:textId="77777777" w:rsidR="001A1700" w:rsidRPr="001A1700" w:rsidRDefault="001A1700" w:rsidP="001A1700">
            <w:pPr>
              <w:spacing w:after="160" w:line="259" w:lineRule="auto"/>
              <w:rPr>
                <w:b/>
                <w:bCs/>
              </w:rPr>
            </w:pPr>
            <w:r w:rsidRPr="001A1700">
              <w:rPr>
                <w:b/>
                <w:bCs/>
              </w:rPr>
              <w:t>Column Name</w:t>
            </w:r>
          </w:p>
        </w:tc>
        <w:tc>
          <w:tcPr>
            <w:tcW w:w="0" w:type="auto"/>
            <w:hideMark/>
          </w:tcPr>
          <w:p w14:paraId="0874A2BA" w14:textId="77777777" w:rsidR="001A1700" w:rsidRPr="001A1700" w:rsidRDefault="001A1700" w:rsidP="001A1700">
            <w:pPr>
              <w:spacing w:after="160" w:line="259" w:lineRule="auto"/>
              <w:rPr>
                <w:b/>
                <w:bCs/>
              </w:rPr>
            </w:pPr>
            <w:r w:rsidRPr="001A1700">
              <w:rPr>
                <w:b/>
                <w:bCs/>
              </w:rPr>
              <w:t>Data Type</w:t>
            </w:r>
          </w:p>
        </w:tc>
        <w:tc>
          <w:tcPr>
            <w:tcW w:w="0" w:type="auto"/>
            <w:hideMark/>
          </w:tcPr>
          <w:p w14:paraId="7D937C07" w14:textId="77777777" w:rsidR="001A1700" w:rsidRPr="001A1700" w:rsidRDefault="001A1700" w:rsidP="001A1700">
            <w:pPr>
              <w:spacing w:after="160" w:line="259" w:lineRule="auto"/>
              <w:rPr>
                <w:b/>
                <w:bCs/>
              </w:rPr>
            </w:pPr>
            <w:r w:rsidRPr="001A1700">
              <w:rPr>
                <w:b/>
                <w:bCs/>
              </w:rPr>
              <w:t>Constraints</w:t>
            </w:r>
          </w:p>
        </w:tc>
        <w:tc>
          <w:tcPr>
            <w:tcW w:w="0" w:type="auto"/>
            <w:hideMark/>
          </w:tcPr>
          <w:p w14:paraId="1E0A1D2B" w14:textId="77777777" w:rsidR="001A1700" w:rsidRPr="001A1700" w:rsidRDefault="001A1700" w:rsidP="001A1700">
            <w:pPr>
              <w:spacing w:after="160" w:line="259" w:lineRule="auto"/>
              <w:rPr>
                <w:b/>
                <w:bCs/>
              </w:rPr>
            </w:pPr>
            <w:r w:rsidRPr="001A1700">
              <w:rPr>
                <w:b/>
                <w:bCs/>
              </w:rPr>
              <w:t>Description</w:t>
            </w:r>
          </w:p>
        </w:tc>
      </w:tr>
      <w:tr w:rsidR="001A1700" w:rsidRPr="001A1700" w14:paraId="3B00DBB7" w14:textId="77777777" w:rsidTr="001A1700">
        <w:tc>
          <w:tcPr>
            <w:tcW w:w="0" w:type="auto"/>
            <w:hideMark/>
          </w:tcPr>
          <w:p w14:paraId="7BC82520" w14:textId="77777777" w:rsidR="001A1700" w:rsidRPr="001A1700" w:rsidRDefault="001A1700" w:rsidP="001A1700">
            <w:pPr>
              <w:spacing w:after="160" w:line="259" w:lineRule="auto"/>
            </w:pPr>
            <w:proofErr w:type="spellStart"/>
            <w:r w:rsidRPr="001A1700">
              <w:lastRenderedPageBreak/>
              <w:t>transaction_id</w:t>
            </w:r>
            <w:proofErr w:type="spellEnd"/>
          </w:p>
        </w:tc>
        <w:tc>
          <w:tcPr>
            <w:tcW w:w="0" w:type="auto"/>
            <w:hideMark/>
          </w:tcPr>
          <w:p w14:paraId="48453F13" w14:textId="77777777" w:rsidR="001A1700" w:rsidRPr="001A1700" w:rsidRDefault="001A1700" w:rsidP="001A1700">
            <w:pPr>
              <w:spacing w:after="160" w:line="259" w:lineRule="auto"/>
            </w:pPr>
            <w:r w:rsidRPr="001A1700">
              <w:t>INT</w:t>
            </w:r>
          </w:p>
        </w:tc>
        <w:tc>
          <w:tcPr>
            <w:tcW w:w="0" w:type="auto"/>
            <w:hideMark/>
          </w:tcPr>
          <w:p w14:paraId="23919EE2" w14:textId="77777777" w:rsidR="001A1700" w:rsidRPr="001A1700" w:rsidRDefault="001A1700" w:rsidP="001A1700">
            <w:pPr>
              <w:spacing w:after="160" w:line="259" w:lineRule="auto"/>
            </w:pPr>
            <w:r w:rsidRPr="001A1700">
              <w:t>PRIMARY KEY, AUTO_INCREMENT</w:t>
            </w:r>
          </w:p>
        </w:tc>
        <w:tc>
          <w:tcPr>
            <w:tcW w:w="0" w:type="auto"/>
            <w:hideMark/>
          </w:tcPr>
          <w:p w14:paraId="24891BEB" w14:textId="77777777" w:rsidR="001A1700" w:rsidRPr="001A1700" w:rsidRDefault="001A1700" w:rsidP="001A1700">
            <w:pPr>
              <w:spacing w:after="160" w:line="259" w:lineRule="auto"/>
            </w:pPr>
            <w:r w:rsidRPr="001A1700">
              <w:t>Unique identifier for each transaction</w:t>
            </w:r>
          </w:p>
        </w:tc>
      </w:tr>
      <w:tr w:rsidR="001A1700" w:rsidRPr="001A1700" w14:paraId="448F809C" w14:textId="77777777" w:rsidTr="001A1700">
        <w:tc>
          <w:tcPr>
            <w:tcW w:w="0" w:type="auto"/>
            <w:hideMark/>
          </w:tcPr>
          <w:p w14:paraId="2AF9D10D" w14:textId="77777777" w:rsidR="001A1700" w:rsidRPr="001A1700" w:rsidRDefault="001A1700" w:rsidP="001A1700">
            <w:pPr>
              <w:spacing w:after="160" w:line="259" w:lineRule="auto"/>
            </w:pPr>
            <w:proofErr w:type="spellStart"/>
            <w:r w:rsidRPr="001A1700">
              <w:t>member_id</w:t>
            </w:r>
            <w:proofErr w:type="spellEnd"/>
          </w:p>
        </w:tc>
        <w:tc>
          <w:tcPr>
            <w:tcW w:w="0" w:type="auto"/>
            <w:hideMark/>
          </w:tcPr>
          <w:p w14:paraId="4CD5A3D5" w14:textId="77777777" w:rsidR="001A1700" w:rsidRPr="001A1700" w:rsidRDefault="001A1700" w:rsidP="001A1700">
            <w:pPr>
              <w:spacing w:after="160" w:line="259" w:lineRule="auto"/>
            </w:pPr>
            <w:r w:rsidRPr="001A1700">
              <w:t>INT</w:t>
            </w:r>
          </w:p>
        </w:tc>
        <w:tc>
          <w:tcPr>
            <w:tcW w:w="0" w:type="auto"/>
            <w:hideMark/>
          </w:tcPr>
          <w:p w14:paraId="3AFB007D" w14:textId="77777777" w:rsidR="001A1700" w:rsidRPr="001A1700" w:rsidRDefault="001A1700" w:rsidP="001A1700">
            <w:pPr>
              <w:spacing w:after="160" w:line="259" w:lineRule="auto"/>
            </w:pPr>
            <w:r w:rsidRPr="001A1700">
              <w:t>FOREIGN KEY (Member)</w:t>
            </w:r>
          </w:p>
        </w:tc>
        <w:tc>
          <w:tcPr>
            <w:tcW w:w="0" w:type="auto"/>
            <w:hideMark/>
          </w:tcPr>
          <w:p w14:paraId="4A4E9AA5" w14:textId="77777777" w:rsidR="001A1700" w:rsidRPr="001A1700" w:rsidRDefault="001A1700" w:rsidP="001A1700">
            <w:pPr>
              <w:spacing w:after="160" w:line="259" w:lineRule="auto"/>
            </w:pPr>
            <w:r w:rsidRPr="001A1700">
              <w:t>Linked to the Member entity</w:t>
            </w:r>
          </w:p>
        </w:tc>
      </w:tr>
      <w:tr w:rsidR="001A1700" w:rsidRPr="001A1700" w14:paraId="6ED9A69D" w14:textId="77777777" w:rsidTr="001A1700">
        <w:tc>
          <w:tcPr>
            <w:tcW w:w="0" w:type="auto"/>
            <w:hideMark/>
          </w:tcPr>
          <w:p w14:paraId="5045C440" w14:textId="77777777" w:rsidR="001A1700" w:rsidRPr="001A1700" w:rsidRDefault="001A1700" w:rsidP="001A1700">
            <w:pPr>
              <w:spacing w:after="160" w:line="259" w:lineRule="auto"/>
            </w:pPr>
            <w:proofErr w:type="spellStart"/>
            <w:r w:rsidRPr="001A1700">
              <w:t>book_id</w:t>
            </w:r>
            <w:proofErr w:type="spellEnd"/>
          </w:p>
        </w:tc>
        <w:tc>
          <w:tcPr>
            <w:tcW w:w="0" w:type="auto"/>
            <w:hideMark/>
          </w:tcPr>
          <w:p w14:paraId="1F86B474" w14:textId="77777777" w:rsidR="001A1700" w:rsidRPr="001A1700" w:rsidRDefault="001A1700" w:rsidP="001A1700">
            <w:pPr>
              <w:spacing w:after="160" w:line="259" w:lineRule="auto"/>
            </w:pPr>
            <w:r w:rsidRPr="001A1700">
              <w:t>INT</w:t>
            </w:r>
          </w:p>
        </w:tc>
        <w:tc>
          <w:tcPr>
            <w:tcW w:w="0" w:type="auto"/>
            <w:hideMark/>
          </w:tcPr>
          <w:p w14:paraId="0DC57A85" w14:textId="77777777" w:rsidR="001A1700" w:rsidRPr="001A1700" w:rsidRDefault="001A1700" w:rsidP="001A1700">
            <w:pPr>
              <w:spacing w:after="160" w:line="259" w:lineRule="auto"/>
            </w:pPr>
            <w:r w:rsidRPr="001A1700">
              <w:t>FOREIGN KEY (Book)</w:t>
            </w:r>
          </w:p>
        </w:tc>
        <w:tc>
          <w:tcPr>
            <w:tcW w:w="0" w:type="auto"/>
            <w:hideMark/>
          </w:tcPr>
          <w:p w14:paraId="6BF9F284" w14:textId="77777777" w:rsidR="001A1700" w:rsidRPr="001A1700" w:rsidRDefault="001A1700" w:rsidP="001A1700">
            <w:pPr>
              <w:spacing w:after="160" w:line="259" w:lineRule="auto"/>
            </w:pPr>
            <w:r w:rsidRPr="001A1700">
              <w:t>Linked to the Book entity</w:t>
            </w:r>
          </w:p>
        </w:tc>
      </w:tr>
      <w:tr w:rsidR="001A1700" w:rsidRPr="001A1700" w14:paraId="17542C05" w14:textId="77777777" w:rsidTr="001A1700">
        <w:tc>
          <w:tcPr>
            <w:tcW w:w="0" w:type="auto"/>
            <w:hideMark/>
          </w:tcPr>
          <w:p w14:paraId="2ED9CE32" w14:textId="77777777" w:rsidR="001A1700" w:rsidRPr="001A1700" w:rsidRDefault="001A1700" w:rsidP="001A1700">
            <w:pPr>
              <w:spacing w:after="160" w:line="259" w:lineRule="auto"/>
            </w:pPr>
            <w:proofErr w:type="spellStart"/>
            <w:r w:rsidRPr="001A1700">
              <w:t>issue_date</w:t>
            </w:r>
            <w:proofErr w:type="spellEnd"/>
          </w:p>
        </w:tc>
        <w:tc>
          <w:tcPr>
            <w:tcW w:w="0" w:type="auto"/>
            <w:hideMark/>
          </w:tcPr>
          <w:p w14:paraId="74C82310" w14:textId="77777777" w:rsidR="001A1700" w:rsidRPr="001A1700" w:rsidRDefault="001A1700" w:rsidP="001A1700">
            <w:pPr>
              <w:spacing w:after="160" w:line="259" w:lineRule="auto"/>
            </w:pPr>
            <w:r w:rsidRPr="001A1700">
              <w:t>DATE</w:t>
            </w:r>
          </w:p>
        </w:tc>
        <w:tc>
          <w:tcPr>
            <w:tcW w:w="0" w:type="auto"/>
            <w:hideMark/>
          </w:tcPr>
          <w:p w14:paraId="3CF600EB" w14:textId="77777777" w:rsidR="001A1700" w:rsidRPr="001A1700" w:rsidRDefault="001A1700" w:rsidP="001A1700">
            <w:pPr>
              <w:spacing w:after="160" w:line="259" w:lineRule="auto"/>
            </w:pPr>
            <w:r w:rsidRPr="001A1700">
              <w:t>NOT NULL</w:t>
            </w:r>
          </w:p>
        </w:tc>
        <w:tc>
          <w:tcPr>
            <w:tcW w:w="0" w:type="auto"/>
            <w:hideMark/>
          </w:tcPr>
          <w:p w14:paraId="448E049F" w14:textId="77777777" w:rsidR="001A1700" w:rsidRPr="001A1700" w:rsidRDefault="001A1700" w:rsidP="001A1700">
            <w:pPr>
              <w:spacing w:after="160" w:line="259" w:lineRule="auto"/>
            </w:pPr>
            <w:r w:rsidRPr="001A1700">
              <w:t>Date when the book was issued</w:t>
            </w:r>
          </w:p>
        </w:tc>
      </w:tr>
      <w:tr w:rsidR="001A1700" w:rsidRPr="001A1700" w14:paraId="7F1E7C91" w14:textId="77777777" w:rsidTr="001A1700">
        <w:tc>
          <w:tcPr>
            <w:tcW w:w="0" w:type="auto"/>
            <w:hideMark/>
          </w:tcPr>
          <w:p w14:paraId="132970A5" w14:textId="77777777" w:rsidR="001A1700" w:rsidRPr="001A1700" w:rsidRDefault="001A1700" w:rsidP="001A1700">
            <w:pPr>
              <w:spacing w:after="160" w:line="259" w:lineRule="auto"/>
            </w:pPr>
            <w:proofErr w:type="spellStart"/>
            <w:r w:rsidRPr="001A1700">
              <w:t>return_date</w:t>
            </w:r>
            <w:proofErr w:type="spellEnd"/>
          </w:p>
        </w:tc>
        <w:tc>
          <w:tcPr>
            <w:tcW w:w="0" w:type="auto"/>
            <w:hideMark/>
          </w:tcPr>
          <w:p w14:paraId="37D31F97" w14:textId="77777777" w:rsidR="001A1700" w:rsidRPr="001A1700" w:rsidRDefault="001A1700" w:rsidP="001A1700">
            <w:pPr>
              <w:spacing w:after="160" w:line="259" w:lineRule="auto"/>
            </w:pPr>
            <w:r w:rsidRPr="001A1700">
              <w:t>DATE</w:t>
            </w:r>
          </w:p>
        </w:tc>
        <w:tc>
          <w:tcPr>
            <w:tcW w:w="0" w:type="auto"/>
            <w:hideMark/>
          </w:tcPr>
          <w:p w14:paraId="396FBFCB" w14:textId="77777777" w:rsidR="001A1700" w:rsidRPr="001A1700" w:rsidRDefault="001A1700" w:rsidP="001A1700">
            <w:pPr>
              <w:spacing w:after="160" w:line="259" w:lineRule="auto"/>
            </w:pPr>
            <w:r w:rsidRPr="001A1700">
              <w:t>NULL</w:t>
            </w:r>
          </w:p>
        </w:tc>
        <w:tc>
          <w:tcPr>
            <w:tcW w:w="0" w:type="auto"/>
            <w:hideMark/>
          </w:tcPr>
          <w:p w14:paraId="0F1DA3B8" w14:textId="77777777" w:rsidR="001A1700" w:rsidRPr="001A1700" w:rsidRDefault="001A1700" w:rsidP="001A1700">
            <w:pPr>
              <w:spacing w:after="160" w:line="259" w:lineRule="auto"/>
            </w:pPr>
            <w:r w:rsidRPr="001A1700">
              <w:t>Date when the book was returned</w:t>
            </w:r>
          </w:p>
        </w:tc>
      </w:tr>
      <w:tr w:rsidR="001A1700" w:rsidRPr="001A1700" w14:paraId="1C615499" w14:textId="77777777" w:rsidTr="001A1700">
        <w:tc>
          <w:tcPr>
            <w:tcW w:w="0" w:type="auto"/>
            <w:hideMark/>
          </w:tcPr>
          <w:p w14:paraId="4F9DC5C1" w14:textId="77777777" w:rsidR="001A1700" w:rsidRPr="001A1700" w:rsidRDefault="001A1700" w:rsidP="001A1700">
            <w:pPr>
              <w:spacing w:after="160" w:line="259" w:lineRule="auto"/>
            </w:pPr>
            <w:proofErr w:type="spellStart"/>
            <w:r w:rsidRPr="001A1700">
              <w:t>due_date</w:t>
            </w:r>
            <w:proofErr w:type="spellEnd"/>
          </w:p>
        </w:tc>
        <w:tc>
          <w:tcPr>
            <w:tcW w:w="0" w:type="auto"/>
            <w:hideMark/>
          </w:tcPr>
          <w:p w14:paraId="72B85959" w14:textId="77777777" w:rsidR="001A1700" w:rsidRPr="001A1700" w:rsidRDefault="001A1700" w:rsidP="001A1700">
            <w:pPr>
              <w:spacing w:after="160" w:line="259" w:lineRule="auto"/>
            </w:pPr>
            <w:r w:rsidRPr="001A1700">
              <w:t>DATE</w:t>
            </w:r>
          </w:p>
        </w:tc>
        <w:tc>
          <w:tcPr>
            <w:tcW w:w="0" w:type="auto"/>
            <w:hideMark/>
          </w:tcPr>
          <w:p w14:paraId="25489C2D" w14:textId="77777777" w:rsidR="001A1700" w:rsidRPr="001A1700" w:rsidRDefault="001A1700" w:rsidP="001A1700">
            <w:pPr>
              <w:spacing w:after="160" w:line="259" w:lineRule="auto"/>
            </w:pPr>
            <w:r w:rsidRPr="001A1700">
              <w:t>NOT NULL</w:t>
            </w:r>
          </w:p>
        </w:tc>
        <w:tc>
          <w:tcPr>
            <w:tcW w:w="0" w:type="auto"/>
            <w:hideMark/>
          </w:tcPr>
          <w:p w14:paraId="6D9C331A" w14:textId="77777777" w:rsidR="001A1700" w:rsidRPr="001A1700" w:rsidRDefault="001A1700" w:rsidP="001A1700">
            <w:pPr>
              <w:spacing w:after="160" w:line="259" w:lineRule="auto"/>
            </w:pPr>
            <w:r w:rsidRPr="001A1700">
              <w:t>The due date for returning the book</w:t>
            </w:r>
          </w:p>
        </w:tc>
      </w:tr>
      <w:tr w:rsidR="001A1700" w:rsidRPr="001A1700" w14:paraId="73333C74" w14:textId="77777777" w:rsidTr="001A1700">
        <w:tc>
          <w:tcPr>
            <w:tcW w:w="0" w:type="auto"/>
            <w:hideMark/>
          </w:tcPr>
          <w:p w14:paraId="5CF737A3" w14:textId="77777777" w:rsidR="001A1700" w:rsidRPr="001A1700" w:rsidRDefault="001A1700" w:rsidP="001A1700">
            <w:pPr>
              <w:spacing w:after="160" w:line="259" w:lineRule="auto"/>
            </w:pPr>
            <w:proofErr w:type="spellStart"/>
            <w:r w:rsidRPr="001A1700">
              <w:t>fine_id</w:t>
            </w:r>
            <w:proofErr w:type="spellEnd"/>
          </w:p>
        </w:tc>
        <w:tc>
          <w:tcPr>
            <w:tcW w:w="0" w:type="auto"/>
            <w:hideMark/>
          </w:tcPr>
          <w:p w14:paraId="131E620D" w14:textId="77777777" w:rsidR="001A1700" w:rsidRPr="001A1700" w:rsidRDefault="001A1700" w:rsidP="001A1700">
            <w:pPr>
              <w:spacing w:after="160" w:line="259" w:lineRule="auto"/>
            </w:pPr>
            <w:r w:rsidRPr="001A1700">
              <w:t>INT</w:t>
            </w:r>
          </w:p>
        </w:tc>
        <w:tc>
          <w:tcPr>
            <w:tcW w:w="0" w:type="auto"/>
            <w:hideMark/>
          </w:tcPr>
          <w:p w14:paraId="0FA44D8A" w14:textId="77777777" w:rsidR="001A1700" w:rsidRPr="001A1700" w:rsidRDefault="001A1700" w:rsidP="001A1700">
            <w:pPr>
              <w:spacing w:after="160" w:line="259" w:lineRule="auto"/>
            </w:pPr>
            <w:r w:rsidRPr="001A1700">
              <w:t>FOREIGN KEY (Fine)</w:t>
            </w:r>
          </w:p>
        </w:tc>
        <w:tc>
          <w:tcPr>
            <w:tcW w:w="0" w:type="auto"/>
            <w:hideMark/>
          </w:tcPr>
          <w:p w14:paraId="2D3F5F2E" w14:textId="77777777" w:rsidR="001A1700" w:rsidRPr="001A1700" w:rsidRDefault="001A1700" w:rsidP="001A1700">
            <w:pPr>
              <w:spacing w:after="160" w:line="259" w:lineRule="auto"/>
            </w:pPr>
            <w:r w:rsidRPr="001A1700">
              <w:t>Linked to the Fine entity (if any)</w:t>
            </w:r>
          </w:p>
        </w:tc>
      </w:tr>
    </w:tbl>
    <w:p w14:paraId="0FA318B1" w14:textId="77777777" w:rsidR="001A1700" w:rsidRPr="001A1700" w:rsidRDefault="00000000" w:rsidP="001A1700">
      <w:r>
        <w:pict w14:anchorId="7D5BE52A">
          <v:rect id="_x0000_i1039" style="width:0;height:1.5pt" o:hralign="center" o:hrstd="t" o:hr="t" fillcolor="#a0a0a0" stroked="f"/>
        </w:pict>
      </w:r>
    </w:p>
    <w:p w14:paraId="7EF6FD29" w14:textId="77777777" w:rsidR="001A1700" w:rsidRPr="001A1700" w:rsidRDefault="001A1700" w:rsidP="001A1700">
      <w:pPr>
        <w:rPr>
          <w:b/>
          <w:bCs/>
        </w:rPr>
      </w:pPr>
      <w:r w:rsidRPr="001A1700">
        <w:rPr>
          <w:b/>
          <w:bCs/>
        </w:rPr>
        <w:t>5. Reservation</w:t>
      </w:r>
    </w:p>
    <w:tbl>
      <w:tblPr>
        <w:tblStyle w:val="TableGrid"/>
        <w:tblW w:w="0" w:type="auto"/>
        <w:tblLook w:val="04A0" w:firstRow="1" w:lastRow="0" w:firstColumn="1" w:lastColumn="0" w:noHBand="0" w:noVBand="1"/>
      </w:tblPr>
      <w:tblGrid>
        <w:gridCol w:w="1806"/>
        <w:gridCol w:w="1532"/>
        <w:gridCol w:w="2790"/>
        <w:gridCol w:w="4352"/>
      </w:tblGrid>
      <w:tr w:rsidR="001A1700" w:rsidRPr="001A1700" w14:paraId="211A486C" w14:textId="77777777" w:rsidTr="001A1700">
        <w:tc>
          <w:tcPr>
            <w:tcW w:w="0" w:type="auto"/>
            <w:hideMark/>
          </w:tcPr>
          <w:p w14:paraId="645B1D4E" w14:textId="77777777" w:rsidR="001A1700" w:rsidRPr="001A1700" w:rsidRDefault="001A1700" w:rsidP="001A1700">
            <w:pPr>
              <w:spacing w:after="160" w:line="259" w:lineRule="auto"/>
              <w:rPr>
                <w:b/>
                <w:bCs/>
              </w:rPr>
            </w:pPr>
            <w:r w:rsidRPr="001A1700">
              <w:rPr>
                <w:b/>
                <w:bCs/>
              </w:rPr>
              <w:t>Column Name</w:t>
            </w:r>
          </w:p>
        </w:tc>
        <w:tc>
          <w:tcPr>
            <w:tcW w:w="0" w:type="auto"/>
            <w:hideMark/>
          </w:tcPr>
          <w:p w14:paraId="16802CA7" w14:textId="77777777" w:rsidR="001A1700" w:rsidRPr="001A1700" w:rsidRDefault="001A1700" w:rsidP="001A1700">
            <w:pPr>
              <w:spacing w:after="160" w:line="259" w:lineRule="auto"/>
              <w:rPr>
                <w:b/>
                <w:bCs/>
              </w:rPr>
            </w:pPr>
            <w:r w:rsidRPr="001A1700">
              <w:rPr>
                <w:b/>
                <w:bCs/>
              </w:rPr>
              <w:t>Data Type</w:t>
            </w:r>
          </w:p>
        </w:tc>
        <w:tc>
          <w:tcPr>
            <w:tcW w:w="0" w:type="auto"/>
            <w:hideMark/>
          </w:tcPr>
          <w:p w14:paraId="4E3DCB0C" w14:textId="77777777" w:rsidR="001A1700" w:rsidRPr="001A1700" w:rsidRDefault="001A1700" w:rsidP="001A1700">
            <w:pPr>
              <w:spacing w:after="160" w:line="259" w:lineRule="auto"/>
              <w:rPr>
                <w:b/>
                <w:bCs/>
              </w:rPr>
            </w:pPr>
            <w:r w:rsidRPr="001A1700">
              <w:rPr>
                <w:b/>
                <w:bCs/>
              </w:rPr>
              <w:t>Constraints</w:t>
            </w:r>
          </w:p>
        </w:tc>
        <w:tc>
          <w:tcPr>
            <w:tcW w:w="0" w:type="auto"/>
            <w:hideMark/>
          </w:tcPr>
          <w:p w14:paraId="33A37708" w14:textId="77777777" w:rsidR="001A1700" w:rsidRPr="001A1700" w:rsidRDefault="001A1700" w:rsidP="001A1700">
            <w:pPr>
              <w:spacing w:after="160" w:line="259" w:lineRule="auto"/>
              <w:rPr>
                <w:b/>
                <w:bCs/>
              </w:rPr>
            </w:pPr>
            <w:r w:rsidRPr="001A1700">
              <w:rPr>
                <w:b/>
                <w:bCs/>
              </w:rPr>
              <w:t>Description</w:t>
            </w:r>
          </w:p>
        </w:tc>
      </w:tr>
      <w:tr w:rsidR="001A1700" w:rsidRPr="001A1700" w14:paraId="1DCAFEFD" w14:textId="77777777" w:rsidTr="001A1700">
        <w:tc>
          <w:tcPr>
            <w:tcW w:w="0" w:type="auto"/>
            <w:hideMark/>
          </w:tcPr>
          <w:p w14:paraId="08591AE6" w14:textId="77777777" w:rsidR="001A1700" w:rsidRPr="001A1700" w:rsidRDefault="001A1700" w:rsidP="001A1700">
            <w:pPr>
              <w:spacing w:after="160" w:line="259" w:lineRule="auto"/>
            </w:pPr>
            <w:proofErr w:type="spellStart"/>
            <w:r w:rsidRPr="001A1700">
              <w:t>reservation_id</w:t>
            </w:r>
            <w:proofErr w:type="spellEnd"/>
          </w:p>
        </w:tc>
        <w:tc>
          <w:tcPr>
            <w:tcW w:w="0" w:type="auto"/>
            <w:hideMark/>
          </w:tcPr>
          <w:p w14:paraId="5D699DDA" w14:textId="77777777" w:rsidR="001A1700" w:rsidRPr="001A1700" w:rsidRDefault="001A1700" w:rsidP="001A1700">
            <w:pPr>
              <w:spacing w:after="160" w:line="259" w:lineRule="auto"/>
            </w:pPr>
            <w:r w:rsidRPr="001A1700">
              <w:t>INT</w:t>
            </w:r>
          </w:p>
        </w:tc>
        <w:tc>
          <w:tcPr>
            <w:tcW w:w="0" w:type="auto"/>
            <w:hideMark/>
          </w:tcPr>
          <w:p w14:paraId="37D9AC28" w14:textId="77777777" w:rsidR="001A1700" w:rsidRPr="001A1700" w:rsidRDefault="001A1700" w:rsidP="001A1700">
            <w:pPr>
              <w:spacing w:after="160" w:line="259" w:lineRule="auto"/>
            </w:pPr>
            <w:r w:rsidRPr="001A1700">
              <w:t>PRIMARY KEY, AUTO_INCREMENT</w:t>
            </w:r>
          </w:p>
        </w:tc>
        <w:tc>
          <w:tcPr>
            <w:tcW w:w="0" w:type="auto"/>
            <w:hideMark/>
          </w:tcPr>
          <w:p w14:paraId="34AE4CF4" w14:textId="77777777" w:rsidR="001A1700" w:rsidRPr="001A1700" w:rsidRDefault="001A1700" w:rsidP="001A1700">
            <w:pPr>
              <w:spacing w:after="160" w:line="259" w:lineRule="auto"/>
            </w:pPr>
            <w:r w:rsidRPr="001A1700">
              <w:t>Unique identifier for each reservation</w:t>
            </w:r>
          </w:p>
        </w:tc>
      </w:tr>
      <w:tr w:rsidR="001A1700" w:rsidRPr="001A1700" w14:paraId="65BB263B" w14:textId="77777777" w:rsidTr="001A1700">
        <w:tc>
          <w:tcPr>
            <w:tcW w:w="0" w:type="auto"/>
            <w:hideMark/>
          </w:tcPr>
          <w:p w14:paraId="0FA4FB4B" w14:textId="77777777" w:rsidR="001A1700" w:rsidRPr="001A1700" w:rsidRDefault="001A1700" w:rsidP="001A1700">
            <w:pPr>
              <w:spacing w:after="160" w:line="259" w:lineRule="auto"/>
            </w:pPr>
            <w:proofErr w:type="spellStart"/>
            <w:r w:rsidRPr="001A1700">
              <w:t>member_id</w:t>
            </w:r>
            <w:proofErr w:type="spellEnd"/>
          </w:p>
        </w:tc>
        <w:tc>
          <w:tcPr>
            <w:tcW w:w="0" w:type="auto"/>
            <w:hideMark/>
          </w:tcPr>
          <w:p w14:paraId="47491562" w14:textId="77777777" w:rsidR="001A1700" w:rsidRPr="001A1700" w:rsidRDefault="001A1700" w:rsidP="001A1700">
            <w:pPr>
              <w:spacing w:after="160" w:line="259" w:lineRule="auto"/>
            </w:pPr>
            <w:r w:rsidRPr="001A1700">
              <w:t>INT</w:t>
            </w:r>
          </w:p>
        </w:tc>
        <w:tc>
          <w:tcPr>
            <w:tcW w:w="0" w:type="auto"/>
            <w:hideMark/>
          </w:tcPr>
          <w:p w14:paraId="59C61FB9" w14:textId="77777777" w:rsidR="001A1700" w:rsidRPr="001A1700" w:rsidRDefault="001A1700" w:rsidP="001A1700">
            <w:pPr>
              <w:spacing w:after="160" w:line="259" w:lineRule="auto"/>
            </w:pPr>
            <w:r w:rsidRPr="001A1700">
              <w:t>FOREIGN KEY (Member)</w:t>
            </w:r>
          </w:p>
        </w:tc>
        <w:tc>
          <w:tcPr>
            <w:tcW w:w="0" w:type="auto"/>
            <w:hideMark/>
          </w:tcPr>
          <w:p w14:paraId="20BBF538" w14:textId="77777777" w:rsidR="001A1700" w:rsidRPr="001A1700" w:rsidRDefault="001A1700" w:rsidP="001A1700">
            <w:pPr>
              <w:spacing w:after="160" w:line="259" w:lineRule="auto"/>
            </w:pPr>
            <w:r w:rsidRPr="001A1700">
              <w:t>Linked to the Member entity</w:t>
            </w:r>
          </w:p>
        </w:tc>
      </w:tr>
      <w:tr w:rsidR="001A1700" w:rsidRPr="001A1700" w14:paraId="4208EFAC" w14:textId="77777777" w:rsidTr="001A1700">
        <w:tc>
          <w:tcPr>
            <w:tcW w:w="0" w:type="auto"/>
            <w:hideMark/>
          </w:tcPr>
          <w:p w14:paraId="57B68ACF" w14:textId="77777777" w:rsidR="001A1700" w:rsidRPr="001A1700" w:rsidRDefault="001A1700" w:rsidP="001A1700">
            <w:pPr>
              <w:spacing w:after="160" w:line="259" w:lineRule="auto"/>
            </w:pPr>
            <w:proofErr w:type="spellStart"/>
            <w:r w:rsidRPr="001A1700">
              <w:t>book_id</w:t>
            </w:r>
            <w:proofErr w:type="spellEnd"/>
          </w:p>
        </w:tc>
        <w:tc>
          <w:tcPr>
            <w:tcW w:w="0" w:type="auto"/>
            <w:hideMark/>
          </w:tcPr>
          <w:p w14:paraId="10F81E30" w14:textId="77777777" w:rsidR="001A1700" w:rsidRPr="001A1700" w:rsidRDefault="001A1700" w:rsidP="001A1700">
            <w:pPr>
              <w:spacing w:after="160" w:line="259" w:lineRule="auto"/>
            </w:pPr>
            <w:r w:rsidRPr="001A1700">
              <w:t>INT</w:t>
            </w:r>
          </w:p>
        </w:tc>
        <w:tc>
          <w:tcPr>
            <w:tcW w:w="0" w:type="auto"/>
            <w:hideMark/>
          </w:tcPr>
          <w:p w14:paraId="19AADC00" w14:textId="77777777" w:rsidR="001A1700" w:rsidRPr="001A1700" w:rsidRDefault="001A1700" w:rsidP="001A1700">
            <w:pPr>
              <w:spacing w:after="160" w:line="259" w:lineRule="auto"/>
            </w:pPr>
            <w:r w:rsidRPr="001A1700">
              <w:t>FOREIGN KEY (Book)</w:t>
            </w:r>
          </w:p>
        </w:tc>
        <w:tc>
          <w:tcPr>
            <w:tcW w:w="0" w:type="auto"/>
            <w:hideMark/>
          </w:tcPr>
          <w:p w14:paraId="4AC6A731" w14:textId="77777777" w:rsidR="001A1700" w:rsidRPr="001A1700" w:rsidRDefault="001A1700" w:rsidP="001A1700">
            <w:pPr>
              <w:spacing w:after="160" w:line="259" w:lineRule="auto"/>
            </w:pPr>
            <w:r w:rsidRPr="001A1700">
              <w:t>Linked to the Book entity</w:t>
            </w:r>
          </w:p>
        </w:tc>
      </w:tr>
      <w:tr w:rsidR="001A1700" w:rsidRPr="001A1700" w14:paraId="60D054D4" w14:textId="77777777" w:rsidTr="001A1700">
        <w:tc>
          <w:tcPr>
            <w:tcW w:w="0" w:type="auto"/>
            <w:hideMark/>
          </w:tcPr>
          <w:p w14:paraId="6BDF7066" w14:textId="77777777" w:rsidR="001A1700" w:rsidRPr="001A1700" w:rsidRDefault="001A1700" w:rsidP="001A1700">
            <w:pPr>
              <w:spacing w:after="160" w:line="259" w:lineRule="auto"/>
            </w:pPr>
            <w:proofErr w:type="spellStart"/>
            <w:r w:rsidRPr="001A1700">
              <w:t>reservation_date</w:t>
            </w:r>
            <w:proofErr w:type="spellEnd"/>
          </w:p>
        </w:tc>
        <w:tc>
          <w:tcPr>
            <w:tcW w:w="0" w:type="auto"/>
            <w:hideMark/>
          </w:tcPr>
          <w:p w14:paraId="75E7EDDD" w14:textId="77777777" w:rsidR="001A1700" w:rsidRPr="001A1700" w:rsidRDefault="001A1700" w:rsidP="001A1700">
            <w:pPr>
              <w:spacing w:after="160" w:line="259" w:lineRule="auto"/>
            </w:pPr>
            <w:r w:rsidRPr="001A1700">
              <w:t>DATE</w:t>
            </w:r>
          </w:p>
        </w:tc>
        <w:tc>
          <w:tcPr>
            <w:tcW w:w="0" w:type="auto"/>
            <w:hideMark/>
          </w:tcPr>
          <w:p w14:paraId="5D9D3E61" w14:textId="77777777" w:rsidR="001A1700" w:rsidRPr="001A1700" w:rsidRDefault="001A1700" w:rsidP="001A1700">
            <w:pPr>
              <w:spacing w:after="160" w:line="259" w:lineRule="auto"/>
            </w:pPr>
            <w:r w:rsidRPr="001A1700">
              <w:t>NOT NULL</w:t>
            </w:r>
          </w:p>
        </w:tc>
        <w:tc>
          <w:tcPr>
            <w:tcW w:w="0" w:type="auto"/>
            <w:hideMark/>
          </w:tcPr>
          <w:p w14:paraId="746EFC42" w14:textId="77777777" w:rsidR="001A1700" w:rsidRPr="001A1700" w:rsidRDefault="001A1700" w:rsidP="001A1700">
            <w:pPr>
              <w:spacing w:after="160" w:line="259" w:lineRule="auto"/>
            </w:pPr>
            <w:r w:rsidRPr="001A1700">
              <w:t>Date of reservation</w:t>
            </w:r>
          </w:p>
        </w:tc>
      </w:tr>
      <w:tr w:rsidR="001A1700" w:rsidRPr="001A1700" w14:paraId="516DE17A" w14:textId="77777777" w:rsidTr="001A1700">
        <w:tc>
          <w:tcPr>
            <w:tcW w:w="0" w:type="auto"/>
            <w:hideMark/>
          </w:tcPr>
          <w:p w14:paraId="335335BD" w14:textId="77777777" w:rsidR="001A1700" w:rsidRPr="001A1700" w:rsidRDefault="001A1700" w:rsidP="001A1700">
            <w:pPr>
              <w:spacing w:after="160" w:line="259" w:lineRule="auto"/>
            </w:pPr>
            <w:r w:rsidRPr="001A1700">
              <w:t>status</w:t>
            </w:r>
          </w:p>
        </w:tc>
        <w:tc>
          <w:tcPr>
            <w:tcW w:w="0" w:type="auto"/>
            <w:hideMark/>
          </w:tcPr>
          <w:p w14:paraId="1A415CA5" w14:textId="77777777" w:rsidR="001A1700" w:rsidRPr="001A1700" w:rsidRDefault="001A1700" w:rsidP="001A1700">
            <w:pPr>
              <w:spacing w:after="160" w:line="259" w:lineRule="auto"/>
            </w:pPr>
            <w:proofErr w:type="gramStart"/>
            <w:r w:rsidRPr="001A1700">
              <w:t>VARCHAR(</w:t>
            </w:r>
            <w:proofErr w:type="gramEnd"/>
            <w:r w:rsidRPr="001A1700">
              <w:t>50)</w:t>
            </w:r>
          </w:p>
        </w:tc>
        <w:tc>
          <w:tcPr>
            <w:tcW w:w="0" w:type="auto"/>
            <w:hideMark/>
          </w:tcPr>
          <w:p w14:paraId="588BD645" w14:textId="77777777" w:rsidR="001A1700" w:rsidRPr="001A1700" w:rsidRDefault="001A1700" w:rsidP="001A1700">
            <w:pPr>
              <w:spacing w:after="160" w:line="259" w:lineRule="auto"/>
            </w:pPr>
            <w:r w:rsidRPr="001A1700">
              <w:t>NOT NULL</w:t>
            </w:r>
          </w:p>
        </w:tc>
        <w:tc>
          <w:tcPr>
            <w:tcW w:w="0" w:type="auto"/>
            <w:hideMark/>
          </w:tcPr>
          <w:p w14:paraId="07A7F4FA" w14:textId="77777777" w:rsidR="001A1700" w:rsidRPr="001A1700" w:rsidRDefault="001A1700" w:rsidP="001A1700">
            <w:pPr>
              <w:spacing w:after="160" w:line="259" w:lineRule="auto"/>
            </w:pPr>
            <w:r w:rsidRPr="001A1700">
              <w:t>Status of reservation (Pending/Confirmed/Cancelled)</w:t>
            </w:r>
          </w:p>
        </w:tc>
      </w:tr>
    </w:tbl>
    <w:p w14:paraId="7F6FEA2C" w14:textId="77777777" w:rsidR="001A1700" w:rsidRPr="001A1700" w:rsidRDefault="00000000" w:rsidP="001A1700">
      <w:r>
        <w:pict w14:anchorId="49738779">
          <v:rect id="_x0000_i1040" style="width:0;height:1.5pt" o:hralign="center" o:hrstd="t" o:hr="t" fillcolor="#a0a0a0" stroked="f"/>
        </w:pict>
      </w:r>
    </w:p>
    <w:p w14:paraId="0377868F" w14:textId="77777777" w:rsidR="001A1700" w:rsidRPr="001A1700" w:rsidRDefault="001A1700" w:rsidP="001A1700">
      <w:pPr>
        <w:rPr>
          <w:b/>
          <w:bCs/>
        </w:rPr>
      </w:pPr>
      <w:r w:rsidRPr="001A1700">
        <w:rPr>
          <w:b/>
          <w:bCs/>
        </w:rPr>
        <w:t>6. Category</w:t>
      </w:r>
    </w:p>
    <w:tbl>
      <w:tblPr>
        <w:tblStyle w:val="TableGrid"/>
        <w:tblW w:w="0" w:type="auto"/>
        <w:tblLook w:val="04A0" w:firstRow="1" w:lastRow="0" w:firstColumn="1" w:lastColumn="0" w:noHBand="0" w:noVBand="1"/>
      </w:tblPr>
      <w:tblGrid>
        <w:gridCol w:w="1657"/>
        <w:gridCol w:w="1650"/>
        <w:gridCol w:w="3392"/>
        <w:gridCol w:w="3471"/>
      </w:tblGrid>
      <w:tr w:rsidR="001A1700" w:rsidRPr="001A1700" w14:paraId="52EC3132" w14:textId="77777777" w:rsidTr="001A1700">
        <w:tc>
          <w:tcPr>
            <w:tcW w:w="0" w:type="auto"/>
            <w:hideMark/>
          </w:tcPr>
          <w:p w14:paraId="1B71D712" w14:textId="77777777" w:rsidR="001A1700" w:rsidRPr="001A1700" w:rsidRDefault="001A1700" w:rsidP="001A1700">
            <w:pPr>
              <w:spacing w:after="160" w:line="259" w:lineRule="auto"/>
              <w:rPr>
                <w:b/>
                <w:bCs/>
              </w:rPr>
            </w:pPr>
            <w:r w:rsidRPr="001A1700">
              <w:rPr>
                <w:b/>
                <w:bCs/>
              </w:rPr>
              <w:t>Column Name</w:t>
            </w:r>
          </w:p>
        </w:tc>
        <w:tc>
          <w:tcPr>
            <w:tcW w:w="0" w:type="auto"/>
            <w:hideMark/>
          </w:tcPr>
          <w:p w14:paraId="79548D13" w14:textId="77777777" w:rsidR="001A1700" w:rsidRPr="001A1700" w:rsidRDefault="001A1700" w:rsidP="001A1700">
            <w:pPr>
              <w:spacing w:after="160" w:line="259" w:lineRule="auto"/>
              <w:rPr>
                <w:b/>
                <w:bCs/>
              </w:rPr>
            </w:pPr>
            <w:r w:rsidRPr="001A1700">
              <w:rPr>
                <w:b/>
                <w:bCs/>
              </w:rPr>
              <w:t>Data Type</w:t>
            </w:r>
          </w:p>
        </w:tc>
        <w:tc>
          <w:tcPr>
            <w:tcW w:w="0" w:type="auto"/>
            <w:hideMark/>
          </w:tcPr>
          <w:p w14:paraId="3BB5134E" w14:textId="77777777" w:rsidR="001A1700" w:rsidRPr="001A1700" w:rsidRDefault="001A1700" w:rsidP="001A1700">
            <w:pPr>
              <w:spacing w:after="160" w:line="259" w:lineRule="auto"/>
              <w:rPr>
                <w:b/>
                <w:bCs/>
              </w:rPr>
            </w:pPr>
            <w:r w:rsidRPr="001A1700">
              <w:rPr>
                <w:b/>
                <w:bCs/>
              </w:rPr>
              <w:t>Constraints</w:t>
            </w:r>
          </w:p>
        </w:tc>
        <w:tc>
          <w:tcPr>
            <w:tcW w:w="0" w:type="auto"/>
            <w:hideMark/>
          </w:tcPr>
          <w:p w14:paraId="2CB2657D" w14:textId="77777777" w:rsidR="001A1700" w:rsidRPr="001A1700" w:rsidRDefault="001A1700" w:rsidP="001A1700">
            <w:pPr>
              <w:spacing w:after="160" w:line="259" w:lineRule="auto"/>
              <w:rPr>
                <w:b/>
                <w:bCs/>
              </w:rPr>
            </w:pPr>
            <w:r w:rsidRPr="001A1700">
              <w:rPr>
                <w:b/>
                <w:bCs/>
              </w:rPr>
              <w:t>Description</w:t>
            </w:r>
          </w:p>
        </w:tc>
      </w:tr>
      <w:tr w:rsidR="001A1700" w:rsidRPr="001A1700" w14:paraId="2CF36D6B" w14:textId="77777777" w:rsidTr="001A1700">
        <w:tc>
          <w:tcPr>
            <w:tcW w:w="0" w:type="auto"/>
            <w:hideMark/>
          </w:tcPr>
          <w:p w14:paraId="4A281B43" w14:textId="77777777" w:rsidR="001A1700" w:rsidRPr="001A1700" w:rsidRDefault="001A1700" w:rsidP="001A1700">
            <w:pPr>
              <w:spacing w:after="160" w:line="259" w:lineRule="auto"/>
            </w:pPr>
            <w:proofErr w:type="spellStart"/>
            <w:r w:rsidRPr="001A1700">
              <w:t>category_id</w:t>
            </w:r>
            <w:proofErr w:type="spellEnd"/>
          </w:p>
        </w:tc>
        <w:tc>
          <w:tcPr>
            <w:tcW w:w="0" w:type="auto"/>
            <w:hideMark/>
          </w:tcPr>
          <w:p w14:paraId="7FAAB9D8" w14:textId="77777777" w:rsidR="001A1700" w:rsidRPr="001A1700" w:rsidRDefault="001A1700" w:rsidP="001A1700">
            <w:pPr>
              <w:spacing w:after="160" w:line="259" w:lineRule="auto"/>
            </w:pPr>
            <w:r w:rsidRPr="001A1700">
              <w:t>INT</w:t>
            </w:r>
          </w:p>
        </w:tc>
        <w:tc>
          <w:tcPr>
            <w:tcW w:w="0" w:type="auto"/>
            <w:hideMark/>
          </w:tcPr>
          <w:p w14:paraId="53A891DF" w14:textId="77777777" w:rsidR="001A1700" w:rsidRPr="001A1700" w:rsidRDefault="001A1700" w:rsidP="001A1700">
            <w:pPr>
              <w:spacing w:after="160" w:line="259" w:lineRule="auto"/>
            </w:pPr>
            <w:r w:rsidRPr="001A1700">
              <w:t>PRIMARY KEY, AUTO_INCREMENT</w:t>
            </w:r>
          </w:p>
        </w:tc>
        <w:tc>
          <w:tcPr>
            <w:tcW w:w="0" w:type="auto"/>
            <w:hideMark/>
          </w:tcPr>
          <w:p w14:paraId="04F10257" w14:textId="77777777" w:rsidR="001A1700" w:rsidRPr="001A1700" w:rsidRDefault="001A1700" w:rsidP="001A1700">
            <w:pPr>
              <w:spacing w:after="160" w:line="259" w:lineRule="auto"/>
            </w:pPr>
            <w:r w:rsidRPr="001A1700">
              <w:t>Unique identifier for each category</w:t>
            </w:r>
          </w:p>
        </w:tc>
      </w:tr>
      <w:tr w:rsidR="001A1700" w:rsidRPr="001A1700" w14:paraId="0FF2E885" w14:textId="77777777" w:rsidTr="001A1700">
        <w:tc>
          <w:tcPr>
            <w:tcW w:w="0" w:type="auto"/>
            <w:hideMark/>
          </w:tcPr>
          <w:p w14:paraId="11B962FD" w14:textId="77777777" w:rsidR="001A1700" w:rsidRPr="001A1700" w:rsidRDefault="001A1700" w:rsidP="001A1700">
            <w:pPr>
              <w:spacing w:after="160" w:line="259" w:lineRule="auto"/>
            </w:pPr>
            <w:r w:rsidRPr="001A1700">
              <w:t>name</w:t>
            </w:r>
          </w:p>
        </w:tc>
        <w:tc>
          <w:tcPr>
            <w:tcW w:w="0" w:type="auto"/>
            <w:hideMark/>
          </w:tcPr>
          <w:p w14:paraId="10173178"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64D18CDA" w14:textId="77777777" w:rsidR="001A1700" w:rsidRPr="001A1700" w:rsidRDefault="001A1700" w:rsidP="001A1700">
            <w:pPr>
              <w:spacing w:after="160" w:line="259" w:lineRule="auto"/>
            </w:pPr>
            <w:r w:rsidRPr="001A1700">
              <w:t>NOT NULL</w:t>
            </w:r>
          </w:p>
        </w:tc>
        <w:tc>
          <w:tcPr>
            <w:tcW w:w="0" w:type="auto"/>
            <w:hideMark/>
          </w:tcPr>
          <w:p w14:paraId="5615733E" w14:textId="77777777" w:rsidR="001A1700" w:rsidRPr="001A1700" w:rsidRDefault="001A1700" w:rsidP="001A1700">
            <w:pPr>
              <w:spacing w:after="160" w:line="259" w:lineRule="auto"/>
            </w:pPr>
            <w:r w:rsidRPr="001A1700">
              <w:t>Name of the category</w:t>
            </w:r>
          </w:p>
        </w:tc>
      </w:tr>
      <w:tr w:rsidR="001A1700" w:rsidRPr="001A1700" w14:paraId="4B66A18C" w14:textId="77777777" w:rsidTr="001A1700">
        <w:tc>
          <w:tcPr>
            <w:tcW w:w="0" w:type="auto"/>
            <w:hideMark/>
          </w:tcPr>
          <w:p w14:paraId="74CEE55E" w14:textId="77777777" w:rsidR="001A1700" w:rsidRPr="001A1700" w:rsidRDefault="001A1700" w:rsidP="001A1700">
            <w:pPr>
              <w:spacing w:after="160" w:line="259" w:lineRule="auto"/>
            </w:pPr>
            <w:r w:rsidRPr="001A1700">
              <w:t>description</w:t>
            </w:r>
          </w:p>
        </w:tc>
        <w:tc>
          <w:tcPr>
            <w:tcW w:w="0" w:type="auto"/>
            <w:hideMark/>
          </w:tcPr>
          <w:p w14:paraId="40424A0C" w14:textId="77777777" w:rsidR="001A1700" w:rsidRPr="001A1700" w:rsidRDefault="001A1700" w:rsidP="001A1700">
            <w:pPr>
              <w:spacing w:after="160" w:line="259" w:lineRule="auto"/>
            </w:pPr>
            <w:r w:rsidRPr="001A1700">
              <w:t>TEXT</w:t>
            </w:r>
          </w:p>
        </w:tc>
        <w:tc>
          <w:tcPr>
            <w:tcW w:w="0" w:type="auto"/>
            <w:hideMark/>
          </w:tcPr>
          <w:p w14:paraId="4A1F94C9" w14:textId="77777777" w:rsidR="001A1700" w:rsidRPr="001A1700" w:rsidRDefault="001A1700" w:rsidP="001A1700">
            <w:pPr>
              <w:spacing w:after="160" w:line="259" w:lineRule="auto"/>
            </w:pPr>
            <w:r w:rsidRPr="001A1700">
              <w:t>NULL</w:t>
            </w:r>
          </w:p>
        </w:tc>
        <w:tc>
          <w:tcPr>
            <w:tcW w:w="0" w:type="auto"/>
            <w:hideMark/>
          </w:tcPr>
          <w:p w14:paraId="389BC879" w14:textId="77777777" w:rsidR="001A1700" w:rsidRPr="001A1700" w:rsidRDefault="001A1700" w:rsidP="001A1700">
            <w:pPr>
              <w:spacing w:after="160" w:line="259" w:lineRule="auto"/>
            </w:pPr>
            <w:r w:rsidRPr="001A1700">
              <w:t>Description of the category</w:t>
            </w:r>
          </w:p>
        </w:tc>
      </w:tr>
    </w:tbl>
    <w:p w14:paraId="3B505EA9" w14:textId="77777777" w:rsidR="001A1700" w:rsidRPr="001A1700" w:rsidRDefault="00000000" w:rsidP="001A1700">
      <w:r>
        <w:pict w14:anchorId="702119AD">
          <v:rect id="_x0000_i1041" style="width:0;height:1.5pt" o:hralign="center" o:hrstd="t" o:hr="t" fillcolor="#a0a0a0" stroked="f"/>
        </w:pict>
      </w:r>
    </w:p>
    <w:p w14:paraId="154C5B54" w14:textId="77777777" w:rsidR="001A1700" w:rsidRPr="001A1700" w:rsidRDefault="001A1700" w:rsidP="001A1700">
      <w:pPr>
        <w:rPr>
          <w:b/>
          <w:bCs/>
        </w:rPr>
      </w:pPr>
      <w:r w:rsidRPr="001A1700">
        <w:rPr>
          <w:b/>
          <w:bCs/>
        </w:rPr>
        <w:t>7. Fine</w:t>
      </w:r>
    </w:p>
    <w:tbl>
      <w:tblPr>
        <w:tblStyle w:val="TableGrid"/>
        <w:tblW w:w="0" w:type="auto"/>
        <w:tblLook w:val="04A0" w:firstRow="1" w:lastRow="0" w:firstColumn="1" w:lastColumn="0" w:noHBand="0" w:noVBand="1"/>
      </w:tblPr>
      <w:tblGrid>
        <w:gridCol w:w="1744"/>
        <w:gridCol w:w="1700"/>
        <w:gridCol w:w="3392"/>
        <w:gridCol w:w="3155"/>
      </w:tblGrid>
      <w:tr w:rsidR="001A1700" w:rsidRPr="001A1700" w14:paraId="7C114D72" w14:textId="77777777" w:rsidTr="001A1700">
        <w:tc>
          <w:tcPr>
            <w:tcW w:w="0" w:type="auto"/>
            <w:hideMark/>
          </w:tcPr>
          <w:p w14:paraId="2D586881" w14:textId="77777777" w:rsidR="001A1700" w:rsidRPr="001A1700" w:rsidRDefault="001A1700" w:rsidP="001A1700">
            <w:pPr>
              <w:spacing w:after="160" w:line="259" w:lineRule="auto"/>
              <w:rPr>
                <w:b/>
                <w:bCs/>
              </w:rPr>
            </w:pPr>
            <w:r w:rsidRPr="001A1700">
              <w:rPr>
                <w:b/>
                <w:bCs/>
              </w:rPr>
              <w:t>Column Name</w:t>
            </w:r>
          </w:p>
        </w:tc>
        <w:tc>
          <w:tcPr>
            <w:tcW w:w="0" w:type="auto"/>
            <w:hideMark/>
          </w:tcPr>
          <w:p w14:paraId="33ADDF2D" w14:textId="77777777" w:rsidR="001A1700" w:rsidRPr="001A1700" w:rsidRDefault="001A1700" w:rsidP="001A1700">
            <w:pPr>
              <w:spacing w:after="160" w:line="259" w:lineRule="auto"/>
              <w:rPr>
                <w:b/>
                <w:bCs/>
              </w:rPr>
            </w:pPr>
            <w:r w:rsidRPr="001A1700">
              <w:rPr>
                <w:b/>
                <w:bCs/>
              </w:rPr>
              <w:t>Data Type</w:t>
            </w:r>
          </w:p>
        </w:tc>
        <w:tc>
          <w:tcPr>
            <w:tcW w:w="0" w:type="auto"/>
            <w:hideMark/>
          </w:tcPr>
          <w:p w14:paraId="305791AC" w14:textId="77777777" w:rsidR="001A1700" w:rsidRPr="001A1700" w:rsidRDefault="001A1700" w:rsidP="001A1700">
            <w:pPr>
              <w:spacing w:after="160" w:line="259" w:lineRule="auto"/>
              <w:rPr>
                <w:b/>
                <w:bCs/>
              </w:rPr>
            </w:pPr>
            <w:r w:rsidRPr="001A1700">
              <w:rPr>
                <w:b/>
                <w:bCs/>
              </w:rPr>
              <w:t>Constraints</w:t>
            </w:r>
          </w:p>
        </w:tc>
        <w:tc>
          <w:tcPr>
            <w:tcW w:w="0" w:type="auto"/>
            <w:hideMark/>
          </w:tcPr>
          <w:p w14:paraId="2A7C4289" w14:textId="77777777" w:rsidR="001A1700" w:rsidRPr="001A1700" w:rsidRDefault="001A1700" w:rsidP="001A1700">
            <w:pPr>
              <w:spacing w:after="160" w:line="259" w:lineRule="auto"/>
              <w:rPr>
                <w:b/>
                <w:bCs/>
              </w:rPr>
            </w:pPr>
            <w:r w:rsidRPr="001A1700">
              <w:rPr>
                <w:b/>
                <w:bCs/>
              </w:rPr>
              <w:t>Description</w:t>
            </w:r>
          </w:p>
        </w:tc>
      </w:tr>
      <w:tr w:rsidR="001A1700" w:rsidRPr="001A1700" w14:paraId="68893F4F" w14:textId="77777777" w:rsidTr="001A1700">
        <w:tc>
          <w:tcPr>
            <w:tcW w:w="0" w:type="auto"/>
            <w:hideMark/>
          </w:tcPr>
          <w:p w14:paraId="3ED4F9C9" w14:textId="77777777" w:rsidR="001A1700" w:rsidRPr="001A1700" w:rsidRDefault="001A1700" w:rsidP="001A1700">
            <w:pPr>
              <w:spacing w:after="160" w:line="259" w:lineRule="auto"/>
            </w:pPr>
            <w:proofErr w:type="spellStart"/>
            <w:r w:rsidRPr="001A1700">
              <w:t>fine_id</w:t>
            </w:r>
            <w:proofErr w:type="spellEnd"/>
          </w:p>
        </w:tc>
        <w:tc>
          <w:tcPr>
            <w:tcW w:w="0" w:type="auto"/>
            <w:hideMark/>
          </w:tcPr>
          <w:p w14:paraId="0B7F791A" w14:textId="77777777" w:rsidR="001A1700" w:rsidRPr="001A1700" w:rsidRDefault="001A1700" w:rsidP="001A1700">
            <w:pPr>
              <w:spacing w:after="160" w:line="259" w:lineRule="auto"/>
            </w:pPr>
            <w:r w:rsidRPr="001A1700">
              <w:t>INT</w:t>
            </w:r>
          </w:p>
        </w:tc>
        <w:tc>
          <w:tcPr>
            <w:tcW w:w="0" w:type="auto"/>
            <w:hideMark/>
          </w:tcPr>
          <w:p w14:paraId="34558F32" w14:textId="77777777" w:rsidR="001A1700" w:rsidRPr="001A1700" w:rsidRDefault="001A1700" w:rsidP="001A1700">
            <w:pPr>
              <w:spacing w:after="160" w:line="259" w:lineRule="auto"/>
            </w:pPr>
            <w:r w:rsidRPr="001A1700">
              <w:t>PRIMARY KEY, AUTO_INCREMENT</w:t>
            </w:r>
          </w:p>
        </w:tc>
        <w:tc>
          <w:tcPr>
            <w:tcW w:w="0" w:type="auto"/>
            <w:hideMark/>
          </w:tcPr>
          <w:p w14:paraId="51634635" w14:textId="77777777" w:rsidR="001A1700" w:rsidRPr="001A1700" w:rsidRDefault="001A1700" w:rsidP="001A1700">
            <w:pPr>
              <w:spacing w:after="160" w:line="259" w:lineRule="auto"/>
            </w:pPr>
            <w:r w:rsidRPr="001A1700">
              <w:t>Unique identifier for each fine</w:t>
            </w:r>
          </w:p>
        </w:tc>
      </w:tr>
      <w:tr w:rsidR="001A1700" w:rsidRPr="001A1700" w14:paraId="49CB2175" w14:textId="77777777" w:rsidTr="001A1700">
        <w:tc>
          <w:tcPr>
            <w:tcW w:w="0" w:type="auto"/>
            <w:hideMark/>
          </w:tcPr>
          <w:p w14:paraId="744EB4A7" w14:textId="77777777" w:rsidR="001A1700" w:rsidRPr="001A1700" w:rsidRDefault="001A1700" w:rsidP="001A1700">
            <w:pPr>
              <w:spacing w:after="160" w:line="259" w:lineRule="auto"/>
            </w:pPr>
            <w:proofErr w:type="spellStart"/>
            <w:r w:rsidRPr="001A1700">
              <w:t>transaction_id</w:t>
            </w:r>
            <w:proofErr w:type="spellEnd"/>
          </w:p>
        </w:tc>
        <w:tc>
          <w:tcPr>
            <w:tcW w:w="0" w:type="auto"/>
            <w:hideMark/>
          </w:tcPr>
          <w:p w14:paraId="0A756DA5" w14:textId="77777777" w:rsidR="001A1700" w:rsidRPr="001A1700" w:rsidRDefault="001A1700" w:rsidP="001A1700">
            <w:pPr>
              <w:spacing w:after="160" w:line="259" w:lineRule="auto"/>
            </w:pPr>
            <w:r w:rsidRPr="001A1700">
              <w:t>INT</w:t>
            </w:r>
          </w:p>
        </w:tc>
        <w:tc>
          <w:tcPr>
            <w:tcW w:w="0" w:type="auto"/>
            <w:hideMark/>
          </w:tcPr>
          <w:p w14:paraId="55FC19E6" w14:textId="77777777" w:rsidR="001A1700" w:rsidRPr="001A1700" w:rsidRDefault="001A1700" w:rsidP="001A1700">
            <w:pPr>
              <w:spacing w:after="160" w:line="259" w:lineRule="auto"/>
            </w:pPr>
            <w:r w:rsidRPr="001A1700">
              <w:t>FOREIGN KEY (Transaction)</w:t>
            </w:r>
          </w:p>
        </w:tc>
        <w:tc>
          <w:tcPr>
            <w:tcW w:w="0" w:type="auto"/>
            <w:hideMark/>
          </w:tcPr>
          <w:p w14:paraId="437A66EB" w14:textId="77777777" w:rsidR="001A1700" w:rsidRPr="001A1700" w:rsidRDefault="001A1700" w:rsidP="001A1700">
            <w:pPr>
              <w:spacing w:after="160" w:line="259" w:lineRule="auto"/>
            </w:pPr>
            <w:r w:rsidRPr="001A1700">
              <w:t>Linked to the Transaction entity</w:t>
            </w:r>
          </w:p>
        </w:tc>
      </w:tr>
      <w:tr w:rsidR="001A1700" w:rsidRPr="001A1700" w14:paraId="420918EE" w14:textId="77777777" w:rsidTr="001A1700">
        <w:tc>
          <w:tcPr>
            <w:tcW w:w="0" w:type="auto"/>
            <w:hideMark/>
          </w:tcPr>
          <w:p w14:paraId="10CF686A" w14:textId="77777777" w:rsidR="001A1700" w:rsidRPr="001A1700" w:rsidRDefault="001A1700" w:rsidP="001A1700">
            <w:pPr>
              <w:spacing w:after="160" w:line="259" w:lineRule="auto"/>
            </w:pPr>
            <w:r w:rsidRPr="001A1700">
              <w:t>amount</w:t>
            </w:r>
          </w:p>
        </w:tc>
        <w:tc>
          <w:tcPr>
            <w:tcW w:w="0" w:type="auto"/>
            <w:hideMark/>
          </w:tcPr>
          <w:p w14:paraId="7FE554FD" w14:textId="77777777" w:rsidR="001A1700" w:rsidRPr="001A1700" w:rsidRDefault="001A1700" w:rsidP="001A1700">
            <w:pPr>
              <w:spacing w:after="160" w:line="259" w:lineRule="auto"/>
            </w:pPr>
            <w:proofErr w:type="gramStart"/>
            <w:r w:rsidRPr="001A1700">
              <w:t>DECIMAL(</w:t>
            </w:r>
            <w:proofErr w:type="gramEnd"/>
            <w:r w:rsidRPr="001A1700">
              <w:t>10, 2)</w:t>
            </w:r>
          </w:p>
        </w:tc>
        <w:tc>
          <w:tcPr>
            <w:tcW w:w="0" w:type="auto"/>
            <w:hideMark/>
          </w:tcPr>
          <w:p w14:paraId="1BFA6DBE" w14:textId="77777777" w:rsidR="001A1700" w:rsidRPr="001A1700" w:rsidRDefault="001A1700" w:rsidP="001A1700">
            <w:pPr>
              <w:spacing w:after="160" w:line="259" w:lineRule="auto"/>
            </w:pPr>
            <w:r w:rsidRPr="001A1700">
              <w:t>NOT NULL</w:t>
            </w:r>
          </w:p>
        </w:tc>
        <w:tc>
          <w:tcPr>
            <w:tcW w:w="0" w:type="auto"/>
            <w:hideMark/>
          </w:tcPr>
          <w:p w14:paraId="7150C100" w14:textId="77777777" w:rsidR="001A1700" w:rsidRPr="001A1700" w:rsidRDefault="001A1700" w:rsidP="001A1700">
            <w:pPr>
              <w:spacing w:after="160" w:line="259" w:lineRule="auto"/>
            </w:pPr>
            <w:r w:rsidRPr="001A1700">
              <w:t>Fine amount for late return</w:t>
            </w:r>
          </w:p>
        </w:tc>
      </w:tr>
      <w:tr w:rsidR="001A1700" w:rsidRPr="001A1700" w14:paraId="099FCB00" w14:textId="77777777" w:rsidTr="001A1700">
        <w:tc>
          <w:tcPr>
            <w:tcW w:w="0" w:type="auto"/>
            <w:hideMark/>
          </w:tcPr>
          <w:p w14:paraId="720E4D15" w14:textId="77777777" w:rsidR="001A1700" w:rsidRPr="001A1700" w:rsidRDefault="001A1700" w:rsidP="001A1700">
            <w:pPr>
              <w:spacing w:after="160" w:line="259" w:lineRule="auto"/>
            </w:pPr>
            <w:proofErr w:type="spellStart"/>
            <w:r w:rsidRPr="001A1700">
              <w:t>payment_status</w:t>
            </w:r>
            <w:proofErr w:type="spellEnd"/>
          </w:p>
        </w:tc>
        <w:tc>
          <w:tcPr>
            <w:tcW w:w="0" w:type="auto"/>
            <w:hideMark/>
          </w:tcPr>
          <w:p w14:paraId="29B00AAD" w14:textId="77777777" w:rsidR="001A1700" w:rsidRPr="001A1700" w:rsidRDefault="001A1700" w:rsidP="001A1700">
            <w:pPr>
              <w:spacing w:after="160" w:line="259" w:lineRule="auto"/>
            </w:pPr>
            <w:proofErr w:type="gramStart"/>
            <w:r w:rsidRPr="001A1700">
              <w:t>VARCHAR(</w:t>
            </w:r>
            <w:proofErr w:type="gramEnd"/>
            <w:r w:rsidRPr="001A1700">
              <w:t>50)</w:t>
            </w:r>
          </w:p>
        </w:tc>
        <w:tc>
          <w:tcPr>
            <w:tcW w:w="0" w:type="auto"/>
            <w:hideMark/>
          </w:tcPr>
          <w:p w14:paraId="619665FD" w14:textId="77777777" w:rsidR="001A1700" w:rsidRPr="001A1700" w:rsidRDefault="001A1700" w:rsidP="001A1700">
            <w:pPr>
              <w:spacing w:after="160" w:line="259" w:lineRule="auto"/>
            </w:pPr>
            <w:r w:rsidRPr="001A1700">
              <w:t>NOT NULL</w:t>
            </w:r>
          </w:p>
        </w:tc>
        <w:tc>
          <w:tcPr>
            <w:tcW w:w="0" w:type="auto"/>
            <w:hideMark/>
          </w:tcPr>
          <w:p w14:paraId="61D37E43" w14:textId="77777777" w:rsidR="001A1700" w:rsidRPr="001A1700" w:rsidRDefault="001A1700" w:rsidP="001A1700">
            <w:pPr>
              <w:spacing w:after="160" w:line="259" w:lineRule="auto"/>
            </w:pPr>
            <w:r w:rsidRPr="001A1700">
              <w:t>Status (Paid/Unpaid)</w:t>
            </w:r>
          </w:p>
        </w:tc>
      </w:tr>
    </w:tbl>
    <w:p w14:paraId="523B7FBD" w14:textId="77777777" w:rsidR="001A1700" w:rsidRPr="001A1700" w:rsidRDefault="00000000" w:rsidP="001A1700">
      <w:r>
        <w:pict w14:anchorId="40E2F131">
          <v:rect id="_x0000_i1042" style="width:0;height:1.5pt" o:hralign="center" o:hrstd="t" o:hr="t" fillcolor="#a0a0a0" stroked="f"/>
        </w:pict>
      </w:r>
    </w:p>
    <w:p w14:paraId="4FA04D1A" w14:textId="77777777" w:rsidR="001A1700" w:rsidRPr="001A1700" w:rsidRDefault="001A1700" w:rsidP="001A1700">
      <w:pPr>
        <w:rPr>
          <w:b/>
          <w:bCs/>
        </w:rPr>
      </w:pPr>
      <w:r w:rsidRPr="001A1700">
        <w:rPr>
          <w:b/>
          <w:bCs/>
        </w:rPr>
        <w:t>8. Payment</w:t>
      </w:r>
    </w:p>
    <w:tbl>
      <w:tblPr>
        <w:tblStyle w:val="TableGrid"/>
        <w:tblW w:w="0" w:type="auto"/>
        <w:tblLook w:val="04A0" w:firstRow="1" w:lastRow="0" w:firstColumn="1" w:lastColumn="0" w:noHBand="0" w:noVBand="1"/>
      </w:tblPr>
      <w:tblGrid>
        <w:gridCol w:w="1700"/>
        <w:gridCol w:w="1696"/>
        <w:gridCol w:w="3356"/>
        <w:gridCol w:w="3728"/>
      </w:tblGrid>
      <w:tr w:rsidR="001A1700" w:rsidRPr="001A1700" w14:paraId="4B5F3180" w14:textId="77777777" w:rsidTr="001A1700">
        <w:tc>
          <w:tcPr>
            <w:tcW w:w="0" w:type="auto"/>
            <w:hideMark/>
          </w:tcPr>
          <w:p w14:paraId="53BAB74F" w14:textId="77777777" w:rsidR="001A1700" w:rsidRPr="001A1700" w:rsidRDefault="001A1700" w:rsidP="001A1700">
            <w:pPr>
              <w:spacing w:after="160" w:line="259" w:lineRule="auto"/>
              <w:rPr>
                <w:b/>
                <w:bCs/>
              </w:rPr>
            </w:pPr>
            <w:r w:rsidRPr="001A1700">
              <w:rPr>
                <w:b/>
                <w:bCs/>
              </w:rPr>
              <w:t>Column Name</w:t>
            </w:r>
          </w:p>
        </w:tc>
        <w:tc>
          <w:tcPr>
            <w:tcW w:w="0" w:type="auto"/>
            <w:hideMark/>
          </w:tcPr>
          <w:p w14:paraId="3D173BE0" w14:textId="77777777" w:rsidR="001A1700" w:rsidRPr="001A1700" w:rsidRDefault="001A1700" w:rsidP="001A1700">
            <w:pPr>
              <w:spacing w:after="160" w:line="259" w:lineRule="auto"/>
              <w:rPr>
                <w:b/>
                <w:bCs/>
              </w:rPr>
            </w:pPr>
            <w:r w:rsidRPr="001A1700">
              <w:rPr>
                <w:b/>
                <w:bCs/>
              </w:rPr>
              <w:t>Data Type</w:t>
            </w:r>
          </w:p>
        </w:tc>
        <w:tc>
          <w:tcPr>
            <w:tcW w:w="0" w:type="auto"/>
            <w:hideMark/>
          </w:tcPr>
          <w:p w14:paraId="3F60C29D" w14:textId="77777777" w:rsidR="001A1700" w:rsidRPr="001A1700" w:rsidRDefault="001A1700" w:rsidP="001A1700">
            <w:pPr>
              <w:spacing w:after="160" w:line="259" w:lineRule="auto"/>
              <w:rPr>
                <w:b/>
                <w:bCs/>
              </w:rPr>
            </w:pPr>
            <w:r w:rsidRPr="001A1700">
              <w:rPr>
                <w:b/>
                <w:bCs/>
              </w:rPr>
              <w:t>Constraints</w:t>
            </w:r>
          </w:p>
        </w:tc>
        <w:tc>
          <w:tcPr>
            <w:tcW w:w="0" w:type="auto"/>
            <w:hideMark/>
          </w:tcPr>
          <w:p w14:paraId="7E16CA63" w14:textId="77777777" w:rsidR="001A1700" w:rsidRPr="001A1700" w:rsidRDefault="001A1700" w:rsidP="001A1700">
            <w:pPr>
              <w:spacing w:after="160" w:line="259" w:lineRule="auto"/>
              <w:rPr>
                <w:b/>
                <w:bCs/>
              </w:rPr>
            </w:pPr>
            <w:r w:rsidRPr="001A1700">
              <w:rPr>
                <w:b/>
                <w:bCs/>
              </w:rPr>
              <w:t>Description</w:t>
            </w:r>
          </w:p>
        </w:tc>
      </w:tr>
      <w:tr w:rsidR="001A1700" w:rsidRPr="001A1700" w14:paraId="0BB0F4E2" w14:textId="77777777" w:rsidTr="001A1700">
        <w:tc>
          <w:tcPr>
            <w:tcW w:w="0" w:type="auto"/>
            <w:hideMark/>
          </w:tcPr>
          <w:p w14:paraId="1DFAC6F5" w14:textId="77777777" w:rsidR="001A1700" w:rsidRPr="001A1700" w:rsidRDefault="001A1700" w:rsidP="001A1700">
            <w:pPr>
              <w:spacing w:after="160" w:line="259" w:lineRule="auto"/>
            </w:pPr>
            <w:proofErr w:type="spellStart"/>
            <w:r w:rsidRPr="001A1700">
              <w:t>payment_id</w:t>
            </w:r>
            <w:proofErr w:type="spellEnd"/>
          </w:p>
        </w:tc>
        <w:tc>
          <w:tcPr>
            <w:tcW w:w="0" w:type="auto"/>
            <w:hideMark/>
          </w:tcPr>
          <w:p w14:paraId="38AF551C" w14:textId="77777777" w:rsidR="001A1700" w:rsidRPr="001A1700" w:rsidRDefault="001A1700" w:rsidP="001A1700">
            <w:pPr>
              <w:spacing w:after="160" w:line="259" w:lineRule="auto"/>
            </w:pPr>
            <w:r w:rsidRPr="001A1700">
              <w:t>INT</w:t>
            </w:r>
          </w:p>
        </w:tc>
        <w:tc>
          <w:tcPr>
            <w:tcW w:w="0" w:type="auto"/>
            <w:hideMark/>
          </w:tcPr>
          <w:p w14:paraId="3960DE2D" w14:textId="77777777" w:rsidR="001A1700" w:rsidRPr="001A1700" w:rsidRDefault="001A1700" w:rsidP="001A1700">
            <w:pPr>
              <w:spacing w:after="160" w:line="259" w:lineRule="auto"/>
            </w:pPr>
            <w:r w:rsidRPr="001A1700">
              <w:t>PRIMARY KEY, AUTO_INCREMENT</w:t>
            </w:r>
          </w:p>
        </w:tc>
        <w:tc>
          <w:tcPr>
            <w:tcW w:w="0" w:type="auto"/>
            <w:hideMark/>
          </w:tcPr>
          <w:p w14:paraId="5438375E" w14:textId="77777777" w:rsidR="001A1700" w:rsidRPr="001A1700" w:rsidRDefault="001A1700" w:rsidP="001A1700">
            <w:pPr>
              <w:spacing w:after="160" w:line="259" w:lineRule="auto"/>
            </w:pPr>
            <w:r w:rsidRPr="001A1700">
              <w:t>Unique identifier for each payment</w:t>
            </w:r>
          </w:p>
        </w:tc>
      </w:tr>
      <w:tr w:rsidR="001A1700" w:rsidRPr="001A1700" w14:paraId="6667CCE0" w14:textId="77777777" w:rsidTr="001A1700">
        <w:tc>
          <w:tcPr>
            <w:tcW w:w="0" w:type="auto"/>
            <w:hideMark/>
          </w:tcPr>
          <w:p w14:paraId="1EAF2C83" w14:textId="77777777" w:rsidR="001A1700" w:rsidRPr="001A1700" w:rsidRDefault="001A1700" w:rsidP="001A1700">
            <w:pPr>
              <w:spacing w:after="160" w:line="259" w:lineRule="auto"/>
            </w:pPr>
            <w:proofErr w:type="spellStart"/>
            <w:r w:rsidRPr="001A1700">
              <w:lastRenderedPageBreak/>
              <w:t>fine_id</w:t>
            </w:r>
            <w:proofErr w:type="spellEnd"/>
          </w:p>
        </w:tc>
        <w:tc>
          <w:tcPr>
            <w:tcW w:w="0" w:type="auto"/>
            <w:hideMark/>
          </w:tcPr>
          <w:p w14:paraId="414B7016" w14:textId="77777777" w:rsidR="001A1700" w:rsidRPr="001A1700" w:rsidRDefault="001A1700" w:rsidP="001A1700">
            <w:pPr>
              <w:spacing w:after="160" w:line="259" w:lineRule="auto"/>
            </w:pPr>
            <w:r w:rsidRPr="001A1700">
              <w:t>INT</w:t>
            </w:r>
          </w:p>
        </w:tc>
        <w:tc>
          <w:tcPr>
            <w:tcW w:w="0" w:type="auto"/>
            <w:hideMark/>
          </w:tcPr>
          <w:p w14:paraId="0617D550" w14:textId="77777777" w:rsidR="001A1700" w:rsidRPr="001A1700" w:rsidRDefault="001A1700" w:rsidP="001A1700">
            <w:pPr>
              <w:spacing w:after="160" w:line="259" w:lineRule="auto"/>
            </w:pPr>
            <w:r w:rsidRPr="001A1700">
              <w:t>FOREIGN KEY (Fine)</w:t>
            </w:r>
          </w:p>
        </w:tc>
        <w:tc>
          <w:tcPr>
            <w:tcW w:w="0" w:type="auto"/>
            <w:hideMark/>
          </w:tcPr>
          <w:p w14:paraId="5B5EFEF4" w14:textId="77777777" w:rsidR="001A1700" w:rsidRPr="001A1700" w:rsidRDefault="001A1700" w:rsidP="001A1700">
            <w:pPr>
              <w:spacing w:after="160" w:line="259" w:lineRule="auto"/>
            </w:pPr>
            <w:r w:rsidRPr="001A1700">
              <w:t>Linked to the Fine entity</w:t>
            </w:r>
          </w:p>
        </w:tc>
      </w:tr>
      <w:tr w:rsidR="001A1700" w:rsidRPr="001A1700" w14:paraId="2EF3B891" w14:textId="77777777" w:rsidTr="001A1700">
        <w:tc>
          <w:tcPr>
            <w:tcW w:w="0" w:type="auto"/>
            <w:hideMark/>
          </w:tcPr>
          <w:p w14:paraId="372B9F57" w14:textId="77777777" w:rsidR="001A1700" w:rsidRPr="001A1700" w:rsidRDefault="001A1700" w:rsidP="001A1700">
            <w:pPr>
              <w:spacing w:after="160" w:line="259" w:lineRule="auto"/>
            </w:pPr>
            <w:proofErr w:type="spellStart"/>
            <w:r w:rsidRPr="001A1700">
              <w:t>payment_date</w:t>
            </w:r>
            <w:proofErr w:type="spellEnd"/>
          </w:p>
        </w:tc>
        <w:tc>
          <w:tcPr>
            <w:tcW w:w="0" w:type="auto"/>
            <w:hideMark/>
          </w:tcPr>
          <w:p w14:paraId="1F8CB103" w14:textId="77777777" w:rsidR="001A1700" w:rsidRPr="001A1700" w:rsidRDefault="001A1700" w:rsidP="001A1700">
            <w:pPr>
              <w:spacing w:after="160" w:line="259" w:lineRule="auto"/>
            </w:pPr>
            <w:r w:rsidRPr="001A1700">
              <w:t>DATE</w:t>
            </w:r>
          </w:p>
        </w:tc>
        <w:tc>
          <w:tcPr>
            <w:tcW w:w="0" w:type="auto"/>
            <w:hideMark/>
          </w:tcPr>
          <w:p w14:paraId="736F82D9" w14:textId="77777777" w:rsidR="001A1700" w:rsidRPr="001A1700" w:rsidRDefault="001A1700" w:rsidP="001A1700">
            <w:pPr>
              <w:spacing w:after="160" w:line="259" w:lineRule="auto"/>
            </w:pPr>
            <w:r w:rsidRPr="001A1700">
              <w:t>NOT NULL</w:t>
            </w:r>
          </w:p>
        </w:tc>
        <w:tc>
          <w:tcPr>
            <w:tcW w:w="0" w:type="auto"/>
            <w:hideMark/>
          </w:tcPr>
          <w:p w14:paraId="17FBB8F8" w14:textId="77777777" w:rsidR="001A1700" w:rsidRPr="001A1700" w:rsidRDefault="001A1700" w:rsidP="001A1700">
            <w:pPr>
              <w:spacing w:after="160" w:line="259" w:lineRule="auto"/>
            </w:pPr>
            <w:r w:rsidRPr="001A1700">
              <w:t>Date of payment</w:t>
            </w:r>
          </w:p>
        </w:tc>
      </w:tr>
      <w:tr w:rsidR="001A1700" w:rsidRPr="001A1700" w14:paraId="1988B96E" w14:textId="77777777" w:rsidTr="001A1700">
        <w:tc>
          <w:tcPr>
            <w:tcW w:w="0" w:type="auto"/>
            <w:hideMark/>
          </w:tcPr>
          <w:p w14:paraId="56FC6E89" w14:textId="77777777" w:rsidR="001A1700" w:rsidRPr="001A1700" w:rsidRDefault="001A1700" w:rsidP="001A1700">
            <w:pPr>
              <w:spacing w:after="160" w:line="259" w:lineRule="auto"/>
            </w:pPr>
            <w:r w:rsidRPr="001A1700">
              <w:t>amount</w:t>
            </w:r>
          </w:p>
        </w:tc>
        <w:tc>
          <w:tcPr>
            <w:tcW w:w="0" w:type="auto"/>
            <w:hideMark/>
          </w:tcPr>
          <w:p w14:paraId="2D297222" w14:textId="77777777" w:rsidR="001A1700" w:rsidRPr="001A1700" w:rsidRDefault="001A1700" w:rsidP="001A1700">
            <w:pPr>
              <w:spacing w:after="160" w:line="259" w:lineRule="auto"/>
            </w:pPr>
            <w:proofErr w:type="gramStart"/>
            <w:r w:rsidRPr="001A1700">
              <w:t>DECIMAL(</w:t>
            </w:r>
            <w:proofErr w:type="gramEnd"/>
            <w:r w:rsidRPr="001A1700">
              <w:t>10, 2)</w:t>
            </w:r>
          </w:p>
        </w:tc>
        <w:tc>
          <w:tcPr>
            <w:tcW w:w="0" w:type="auto"/>
            <w:hideMark/>
          </w:tcPr>
          <w:p w14:paraId="2A0C5F90" w14:textId="77777777" w:rsidR="001A1700" w:rsidRPr="001A1700" w:rsidRDefault="001A1700" w:rsidP="001A1700">
            <w:pPr>
              <w:spacing w:after="160" w:line="259" w:lineRule="auto"/>
            </w:pPr>
            <w:r w:rsidRPr="001A1700">
              <w:t>NOT NULL</w:t>
            </w:r>
          </w:p>
        </w:tc>
        <w:tc>
          <w:tcPr>
            <w:tcW w:w="0" w:type="auto"/>
            <w:hideMark/>
          </w:tcPr>
          <w:p w14:paraId="37BAEFA7" w14:textId="77777777" w:rsidR="001A1700" w:rsidRPr="001A1700" w:rsidRDefault="001A1700" w:rsidP="001A1700">
            <w:pPr>
              <w:spacing w:after="160" w:line="259" w:lineRule="auto"/>
            </w:pPr>
            <w:r w:rsidRPr="001A1700">
              <w:t>Amount paid</w:t>
            </w:r>
          </w:p>
        </w:tc>
      </w:tr>
      <w:tr w:rsidR="001A1700" w:rsidRPr="001A1700" w14:paraId="40A841F7" w14:textId="77777777" w:rsidTr="001A1700">
        <w:tc>
          <w:tcPr>
            <w:tcW w:w="0" w:type="auto"/>
            <w:hideMark/>
          </w:tcPr>
          <w:p w14:paraId="2D3E69AF" w14:textId="77777777" w:rsidR="001A1700" w:rsidRPr="001A1700" w:rsidRDefault="001A1700" w:rsidP="001A1700">
            <w:pPr>
              <w:spacing w:after="160" w:line="259" w:lineRule="auto"/>
            </w:pPr>
            <w:proofErr w:type="spellStart"/>
            <w:r w:rsidRPr="001A1700">
              <w:t>payment_mode</w:t>
            </w:r>
            <w:proofErr w:type="spellEnd"/>
          </w:p>
        </w:tc>
        <w:tc>
          <w:tcPr>
            <w:tcW w:w="0" w:type="auto"/>
            <w:hideMark/>
          </w:tcPr>
          <w:p w14:paraId="4E69254E" w14:textId="77777777" w:rsidR="001A1700" w:rsidRPr="001A1700" w:rsidRDefault="001A1700" w:rsidP="001A1700">
            <w:pPr>
              <w:spacing w:after="160" w:line="259" w:lineRule="auto"/>
            </w:pPr>
            <w:proofErr w:type="gramStart"/>
            <w:r w:rsidRPr="001A1700">
              <w:t>VARCHAR(</w:t>
            </w:r>
            <w:proofErr w:type="gramEnd"/>
            <w:r w:rsidRPr="001A1700">
              <w:t>50)</w:t>
            </w:r>
          </w:p>
        </w:tc>
        <w:tc>
          <w:tcPr>
            <w:tcW w:w="0" w:type="auto"/>
            <w:hideMark/>
          </w:tcPr>
          <w:p w14:paraId="32C90D29" w14:textId="77777777" w:rsidR="001A1700" w:rsidRPr="001A1700" w:rsidRDefault="001A1700" w:rsidP="001A1700">
            <w:pPr>
              <w:spacing w:after="160" w:line="259" w:lineRule="auto"/>
            </w:pPr>
            <w:r w:rsidRPr="001A1700">
              <w:t>NOT NULL</w:t>
            </w:r>
          </w:p>
        </w:tc>
        <w:tc>
          <w:tcPr>
            <w:tcW w:w="0" w:type="auto"/>
            <w:hideMark/>
          </w:tcPr>
          <w:p w14:paraId="660A9FFB" w14:textId="77777777" w:rsidR="001A1700" w:rsidRPr="001A1700" w:rsidRDefault="001A1700" w:rsidP="001A1700">
            <w:pPr>
              <w:spacing w:after="160" w:line="259" w:lineRule="auto"/>
            </w:pPr>
            <w:r w:rsidRPr="001A1700">
              <w:t>Mode of payment (Cash/Card/Online)</w:t>
            </w:r>
          </w:p>
        </w:tc>
      </w:tr>
    </w:tbl>
    <w:p w14:paraId="11F77C25" w14:textId="77777777" w:rsidR="001A1700" w:rsidRPr="001A1700" w:rsidRDefault="00000000" w:rsidP="001A1700">
      <w:r>
        <w:pict w14:anchorId="5D4BBBA4">
          <v:rect id="_x0000_i1043" style="width:0;height:1.5pt" o:hralign="center" o:hrstd="t" o:hr="t" fillcolor="#a0a0a0" stroked="f"/>
        </w:pict>
      </w:r>
    </w:p>
    <w:p w14:paraId="5E6261FE" w14:textId="77777777" w:rsidR="001A1700" w:rsidRPr="001A1700" w:rsidRDefault="001A1700" w:rsidP="001A1700">
      <w:pPr>
        <w:rPr>
          <w:b/>
          <w:bCs/>
        </w:rPr>
      </w:pPr>
      <w:r w:rsidRPr="001A1700">
        <w:rPr>
          <w:b/>
          <w:bCs/>
        </w:rPr>
        <w:t>9. Author</w:t>
      </w:r>
    </w:p>
    <w:tbl>
      <w:tblPr>
        <w:tblStyle w:val="TableGrid"/>
        <w:tblW w:w="0" w:type="auto"/>
        <w:tblLook w:val="04A0" w:firstRow="1" w:lastRow="0" w:firstColumn="1" w:lastColumn="0" w:noHBand="0" w:noVBand="1"/>
      </w:tblPr>
      <w:tblGrid>
        <w:gridCol w:w="1657"/>
        <w:gridCol w:w="1650"/>
        <w:gridCol w:w="3392"/>
        <w:gridCol w:w="3281"/>
      </w:tblGrid>
      <w:tr w:rsidR="001A1700" w:rsidRPr="001A1700" w14:paraId="0D68CDA4" w14:textId="77777777" w:rsidTr="001A1700">
        <w:tc>
          <w:tcPr>
            <w:tcW w:w="0" w:type="auto"/>
            <w:hideMark/>
          </w:tcPr>
          <w:p w14:paraId="7F564335" w14:textId="77777777" w:rsidR="001A1700" w:rsidRPr="001A1700" w:rsidRDefault="001A1700" w:rsidP="001A1700">
            <w:pPr>
              <w:spacing w:after="160" w:line="259" w:lineRule="auto"/>
              <w:rPr>
                <w:b/>
                <w:bCs/>
              </w:rPr>
            </w:pPr>
            <w:r w:rsidRPr="001A1700">
              <w:rPr>
                <w:b/>
                <w:bCs/>
              </w:rPr>
              <w:t>Column Name</w:t>
            </w:r>
          </w:p>
        </w:tc>
        <w:tc>
          <w:tcPr>
            <w:tcW w:w="0" w:type="auto"/>
            <w:hideMark/>
          </w:tcPr>
          <w:p w14:paraId="2B5D44B6" w14:textId="77777777" w:rsidR="001A1700" w:rsidRPr="001A1700" w:rsidRDefault="001A1700" w:rsidP="001A1700">
            <w:pPr>
              <w:spacing w:after="160" w:line="259" w:lineRule="auto"/>
              <w:rPr>
                <w:b/>
                <w:bCs/>
              </w:rPr>
            </w:pPr>
            <w:r w:rsidRPr="001A1700">
              <w:rPr>
                <w:b/>
                <w:bCs/>
              </w:rPr>
              <w:t>Data Type</w:t>
            </w:r>
          </w:p>
        </w:tc>
        <w:tc>
          <w:tcPr>
            <w:tcW w:w="0" w:type="auto"/>
            <w:hideMark/>
          </w:tcPr>
          <w:p w14:paraId="3421C8B8" w14:textId="77777777" w:rsidR="001A1700" w:rsidRPr="001A1700" w:rsidRDefault="001A1700" w:rsidP="001A1700">
            <w:pPr>
              <w:spacing w:after="160" w:line="259" w:lineRule="auto"/>
              <w:rPr>
                <w:b/>
                <w:bCs/>
              </w:rPr>
            </w:pPr>
            <w:r w:rsidRPr="001A1700">
              <w:rPr>
                <w:b/>
                <w:bCs/>
              </w:rPr>
              <w:t>Constraints</w:t>
            </w:r>
          </w:p>
        </w:tc>
        <w:tc>
          <w:tcPr>
            <w:tcW w:w="0" w:type="auto"/>
            <w:hideMark/>
          </w:tcPr>
          <w:p w14:paraId="0F1E0314" w14:textId="77777777" w:rsidR="001A1700" w:rsidRPr="001A1700" w:rsidRDefault="001A1700" w:rsidP="001A1700">
            <w:pPr>
              <w:spacing w:after="160" w:line="259" w:lineRule="auto"/>
              <w:rPr>
                <w:b/>
                <w:bCs/>
              </w:rPr>
            </w:pPr>
            <w:r w:rsidRPr="001A1700">
              <w:rPr>
                <w:b/>
                <w:bCs/>
              </w:rPr>
              <w:t>Description</w:t>
            </w:r>
          </w:p>
        </w:tc>
      </w:tr>
      <w:tr w:rsidR="001A1700" w:rsidRPr="001A1700" w14:paraId="4D6FD90A" w14:textId="77777777" w:rsidTr="001A1700">
        <w:tc>
          <w:tcPr>
            <w:tcW w:w="0" w:type="auto"/>
            <w:hideMark/>
          </w:tcPr>
          <w:p w14:paraId="08A5C8F9" w14:textId="77777777" w:rsidR="001A1700" w:rsidRPr="001A1700" w:rsidRDefault="001A1700" w:rsidP="001A1700">
            <w:pPr>
              <w:spacing w:after="160" w:line="259" w:lineRule="auto"/>
            </w:pPr>
            <w:proofErr w:type="spellStart"/>
            <w:r w:rsidRPr="001A1700">
              <w:t>author_id</w:t>
            </w:r>
            <w:proofErr w:type="spellEnd"/>
          </w:p>
        </w:tc>
        <w:tc>
          <w:tcPr>
            <w:tcW w:w="0" w:type="auto"/>
            <w:hideMark/>
          </w:tcPr>
          <w:p w14:paraId="5B1BBB5E" w14:textId="77777777" w:rsidR="001A1700" w:rsidRPr="001A1700" w:rsidRDefault="001A1700" w:rsidP="001A1700">
            <w:pPr>
              <w:spacing w:after="160" w:line="259" w:lineRule="auto"/>
            </w:pPr>
            <w:r w:rsidRPr="001A1700">
              <w:t>INT</w:t>
            </w:r>
          </w:p>
        </w:tc>
        <w:tc>
          <w:tcPr>
            <w:tcW w:w="0" w:type="auto"/>
            <w:hideMark/>
          </w:tcPr>
          <w:p w14:paraId="51EFE6DB" w14:textId="77777777" w:rsidR="001A1700" w:rsidRPr="001A1700" w:rsidRDefault="001A1700" w:rsidP="001A1700">
            <w:pPr>
              <w:spacing w:after="160" w:line="259" w:lineRule="auto"/>
            </w:pPr>
            <w:r w:rsidRPr="001A1700">
              <w:t>PRIMARY KEY, AUTO_INCREMENT</w:t>
            </w:r>
          </w:p>
        </w:tc>
        <w:tc>
          <w:tcPr>
            <w:tcW w:w="0" w:type="auto"/>
            <w:hideMark/>
          </w:tcPr>
          <w:p w14:paraId="7B783400" w14:textId="77777777" w:rsidR="001A1700" w:rsidRPr="001A1700" w:rsidRDefault="001A1700" w:rsidP="001A1700">
            <w:pPr>
              <w:spacing w:after="160" w:line="259" w:lineRule="auto"/>
            </w:pPr>
            <w:r w:rsidRPr="001A1700">
              <w:t>Unique identifier for each author</w:t>
            </w:r>
          </w:p>
        </w:tc>
      </w:tr>
      <w:tr w:rsidR="001A1700" w:rsidRPr="001A1700" w14:paraId="729D26D2" w14:textId="77777777" w:rsidTr="001A1700">
        <w:tc>
          <w:tcPr>
            <w:tcW w:w="0" w:type="auto"/>
            <w:hideMark/>
          </w:tcPr>
          <w:p w14:paraId="56E623FB" w14:textId="77777777" w:rsidR="001A1700" w:rsidRPr="001A1700" w:rsidRDefault="001A1700" w:rsidP="001A1700">
            <w:pPr>
              <w:spacing w:after="160" w:line="259" w:lineRule="auto"/>
            </w:pPr>
            <w:r w:rsidRPr="001A1700">
              <w:t>name</w:t>
            </w:r>
          </w:p>
        </w:tc>
        <w:tc>
          <w:tcPr>
            <w:tcW w:w="0" w:type="auto"/>
            <w:hideMark/>
          </w:tcPr>
          <w:p w14:paraId="55FF3BBC"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3BA3762F" w14:textId="77777777" w:rsidR="001A1700" w:rsidRPr="001A1700" w:rsidRDefault="001A1700" w:rsidP="001A1700">
            <w:pPr>
              <w:spacing w:after="160" w:line="259" w:lineRule="auto"/>
            </w:pPr>
            <w:r w:rsidRPr="001A1700">
              <w:t>NOT NULL</w:t>
            </w:r>
          </w:p>
        </w:tc>
        <w:tc>
          <w:tcPr>
            <w:tcW w:w="0" w:type="auto"/>
            <w:hideMark/>
          </w:tcPr>
          <w:p w14:paraId="08F9CF94" w14:textId="77777777" w:rsidR="001A1700" w:rsidRPr="001A1700" w:rsidRDefault="001A1700" w:rsidP="001A1700">
            <w:pPr>
              <w:spacing w:after="160" w:line="259" w:lineRule="auto"/>
            </w:pPr>
            <w:r w:rsidRPr="001A1700">
              <w:t>Name of the author</w:t>
            </w:r>
          </w:p>
        </w:tc>
      </w:tr>
      <w:tr w:rsidR="001A1700" w:rsidRPr="001A1700" w14:paraId="7D786B58" w14:textId="77777777" w:rsidTr="001A1700">
        <w:tc>
          <w:tcPr>
            <w:tcW w:w="0" w:type="auto"/>
            <w:hideMark/>
          </w:tcPr>
          <w:p w14:paraId="11E74020" w14:textId="77777777" w:rsidR="001A1700" w:rsidRPr="001A1700" w:rsidRDefault="001A1700" w:rsidP="001A1700">
            <w:pPr>
              <w:spacing w:after="160" w:line="259" w:lineRule="auto"/>
            </w:pPr>
            <w:r w:rsidRPr="001A1700">
              <w:t>bio</w:t>
            </w:r>
          </w:p>
        </w:tc>
        <w:tc>
          <w:tcPr>
            <w:tcW w:w="0" w:type="auto"/>
            <w:hideMark/>
          </w:tcPr>
          <w:p w14:paraId="6F93CC96" w14:textId="77777777" w:rsidR="001A1700" w:rsidRPr="001A1700" w:rsidRDefault="001A1700" w:rsidP="001A1700">
            <w:pPr>
              <w:spacing w:after="160" w:line="259" w:lineRule="auto"/>
            </w:pPr>
            <w:r w:rsidRPr="001A1700">
              <w:t>TEXT</w:t>
            </w:r>
          </w:p>
        </w:tc>
        <w:tc>
          <w:tcPr>
            <w:tcW w:w="0" w:type="auto"/>
            <w:hideMark/>
          </w:tcPr>
          <w:p w14:paraId="141C82D7" w14:textId="77777777" w:rsidR="001A1700" w:rsidRPr="001A1700" w:rsidRDefault="001A1700" w:rsidP="001A1700">
            <w:pPr>
              <w:spacing w:after="160" w:line="259" w:lineRule="auto"/>
            </w:pPr>
            <w:r w:rsidRPr="001A1700">
              <w:t>NULL</w:t>
            </w:r>
          </w:p>
        </w:tc>
        <w:tc>
          <w:tcPr>
            <w:tcW w:w="0" w:type="auto"/>
            <w:hideMark/>
          </w:tcPr>
          <w:p w14:paraId="24D43EC2" w14:textId="77777777" w:rsidR="001A1700" w:rsidRPr="001A1700" w:rsidRDefault="001A1700" w:rsidP="001A1700">
            <w:pPr>
              <w:spacing w:after="160" w:line="259" w:lineRule="auto"/>
            </w:pPr>
            <w:r w:rsidRPr="001A1700">
              <w:t>Biography of the author</w:t>
            </w:r>
          </w:p>
        </w:tc>
      </w:tr>
    </w:tbl>
    <w:p w14:paraId="0FBB0B21" w14:textId="77777777" w:rsidR="001A1700" w:rsidRPr="001A1700" w:rsidRDefault="00000000" w:rsidP="001A1700">
      <w:r>
        <w:pict w14:anchorId="3D6A706C">
          <v:rect id="_x0000_i1044" style="width:0;height:1.5pt" o:hralign="center" o:hrstd="t" o:hr="t" fillcolor="#a0a0a0" stroked="f"/>
        </w:pict>
      </w:r>
    </w:p>
    <w:p w14:paraId="15A6A3B8" w14:textId="77777777" w:rsidR="001A1700" w:rsidRPr="001A1700" w:rsidRDefault="001A1700" w:rsidP="001A1700">
      <w:pPr>
        <w:rPr>
          <w:b/>
          <w:bCs/>
        </w:rPr>
      </w:pPr>
      <w:r w:rsidRPr="001A1700">
        <w:rPr>
          <w:b/>
          <w:bCs/>
        </w:rPr>
        <w:t>10. Publisher</w:t>
      </w:r>
    </w:p>
    <w:tbl>
      <w:tblPr>
        <w:tblStyle w:val="TableGrid"/>
        <w:tblW w:w="0" w:type="auto"/>
        <w:tblLook w:val="04A0" w:firstRow="1" w:lastRow="0" w:firstColumn="1" w:lastColumn="0" w:noHBand="0" w:noVBand="1"/>
      </w:tblPr>
      <w:tblGrid>
        <w:gridCol w:w="1657"/>
        <w:gridCol w:w="1650"/>
        <w:gridCol w:w="3392"/>
        <w:gridCol w:w="3550"/>
      </w:tblGrid>
      <w:tr w:rsidR="001A1700" w:rsidRPr="001A1700" w14:paraId="754CFE2E" w14:textId="77777777" w:rsidTr="001A1700">
        <w:tc>
          <w:tcPr>
            <w:tcW w:w="0" w:type="auto"/>
            <w:hideMark/>
          </w:tcPr>
          <w:p w14:paraId="34E37C32" w14:textId="77777777" w:rsidR="001A1700" w:rsidRPr="001A1700" w:rsidRDefault="001A1700" w:rsidP="001A1700">
            <w:pPr>
              <w:spacing w:after="160" w:line="259" w:lineRule="auto"/>
              <w:rPr>
                <w:b/>
                <w:bCs/>
              </w:rPr>
            </w:pPr>
            <w:r w:rsidRPr="001A1700">
              <w:rPr>
                <w:b/>
                <w:bCs/>
              </w:rPr>
              <w:t>Column Name</w:t>
            </w:r>
          </w:p>
        </w:tc>
        <w:tc>
          <w:tcPr>
            <w:tcW w:w="0" w:type="auto"/>
            <w:hideMark/>
          </w:tcPr>
          <w:p w14:paraId="16206667" w14:textId="77777777" w:rsidR="001A1700" w:rsidRPr="001A1700" w:rsidRDefault="001A1700" w:rsidP="001A1700">
            <w:pPr>
              <w:spacing w:after="160" w:line="259" w:lineRule="auto"/>
              <w:rPr>
                <w:b/>
                <w:bCs/>
              </w:rPr>
            </w:pPr>
            <w:r w:rsidRPr="001A1700">
              <w:rPr>
                <w:b/>
                <w:bCs/>
              </w:rPr>
              <w:t>Data Type</w:t>
            </w:r>
          </w:p>
        </w:tc>
        <w:tc>
          <w:tcPr>
            <w:tcW w:w="0" w:type="auto"/>
            <w:hideMark/>
          </w:tcPr>
          <w:p w14:paraId="740547E5" w14:textId="77777777" w:rsidR="001A1700" w:rsidRPr="001A1700" w:rsidRDefault="001A1700" w:rsidP="001A1700">
            <w:pPr>
              <w:spacing w:after="160" w:line="259" w:lineRule="auto"/>
              <w:rPr>
                <w:b/>
                <w:bCs/>
              </w:rPr>
            </w:pPr>
            <w:r w:rsidRPr="001A1700">
              <w:rPr>
                <w:b/>
                <w:bCs/>
              </w:rPr>
              <w:t>Constraints</w:t>
            </w:r>
          </w:p>
        </w:tc>
        <w:tc>
          <w:tcPr>
            <w:tcW w:w="0" w:type="auto"/>
            <w:hideMark/>
          </w:tcPr>
          <w:p w14:paraId="09A40B2A" w14:textId="77777777" w:rsidR="001A1700" w:rsidRPr="001A1700" w:rsidRDefault="001A1700" w:rsidP="001A1700">
            <w:pPr>
              <w:spacing w:after="160" w:line="259" w:lineRule="auto"/>
              <w:rPr>
                <w:b/>
                <w:bCs/>
              </w:rPr>
            </w:pPr>
            <w:r w:rsidRPr="001A1700">
              <w:rPr>
                <w:b/>
                <w:bCs/>
              </w:rPr>
              <w:t>Description</w:t>
            </w:r>
          </w:p>
        </w:tc>
      </w:tr>
      <w:tr w:rsidR="001A1700" w:rsidRPr="001A1700" w14:paraId="64267D7D" w14:textId="77777777" w:rsidTr="001A1700">
        <w:tc>
          <w:tcPr>
            <w:tcW w:w="0" w:type="auto"/>
            <w:hideMark/>
          </w:tcPr>
          <w:p w14:paraId="25C02632" w14:textId="77777777" w:rsidR="001A1700" w:rsidRPr="001A1700" w:rsidRDefault="001A1700" w:rsidP="001A1700">
            <w:pPr>
              <w:spacing w:after="160" w:line="259" w:lineRule="auto"/>
            </w:pPr>
            <w:proofErr w:type="spellStart"/>
            <w:r w:rsidRPr="001A1700">
              <w:t>publisher_id</w:t>
            </w:r>
            <w:proofErr w:type="spellEnd"/>
          </w:p>
        </w:tc>
        <w:tc>
          <w:tcPr>
            <w:tcW w:w="0" w:type="auto"/>
            <w:hideMark/>
          </w:tcPr>
          <w:p w14:paraId="57860CD3" w14:textId="77777777" w:rsidR="001A1700" w:rsidRPr="001A1700" w:rsidRDefault="001A1700" w:rsidP="001A1700">
            <w:pPr>
              <w:spacing w:after="160" w:line="259" w:lineRule="auto"/>
            </w:pPr>
            <w:r w:rsidRPr="001A1700">
              <w:t>INT</w:t>
            </w:r>
          </w:p>
        </w:tc>
        <w:tc>
          <w:tcPr>
            <w:tcW w:w="0" w:type="auto"/>
            <w:hideMark/>
          </w:tcPr>
          <w:p w14:paraId="4CA6F17D" w14:textId="77777777" w:rsidR="001A1700" w:rsidRPr="001A1700" w:rsidRDefault="001A1700" w:rsidP="001A1700">
            <w:pPr>
              <w:spacing w:after="160" w:line="259" w:lineRule="auto"/>
            </w:pPr>
            <w:r w:rsidRPr="001A1700">
              <w:t>PRIMARY KEY, AUTO_INCREMENT</w:t>
            </w:r>
          </w:p>
        </w:tc>
        <w:tc>
          <w:tcPr>
            <w:tcW w:w="0" w:type="auto"/>
            <w:hideMark/>
          </w:tcPr>
          <w:p w14:paraId="3B8B2566" w14:textId="77777777" w:rsidR="001A1700" w:rsidRPr="001A1700" w:rsidRDefault="001A1700" w:rsidP="001A1700">
            <w:pPr>
              <w:spacing w:after="160" w:line="259" w:lineRule="auto"/>
            </w:pPr>
            <w:r w:rsidRPr="001A1700">
              <w:t>Unique identifier for each publisher</w:t>
            </w:r>
          </w:p>
        </w:tc>
      </w:tr>
      <w:tr w:rsidR="001A1700" w:rsidRPr="001A1700" w14:paraId="04E7C6DB" w14:textId="77777777" w:rsidTr="001A1700">
        <w:tc>
          <w:tcPr>
            <w:tcW w:w="0" w:type="auto"/>
            <w:hideMark/>
          </w:tcPr>
          <w:p w14:paraId="33A91088" w14:textId="77777777" w:rsidR="001A1700" w:rsidRPr="001A1700" w:rsidRDefault="001A1700" w:rsidP="001A1700">
            <w:pPr>
              <w:spacing w:after="160" w:line="259" w:lineRule="auto"/>
            </w:pPr>
            <w:r w:rsidRPr="001A1700">
              <w:t>name</w:t>
            </w:r>
          </w:p>
        </w:tc>
        <w:tc>
          <w:tcPr>
            <w:tcW w:w="0" w:type="auto"/>
            <w:hideMark/>
          </w:tcPr>
          <w:p w14:paraId="77EC0F5D"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36165A72" w14:textId="77777777" w:rsidR="001A1700" w:rsidRPr="001A1700" w:rsidRDefault="001A1700" w:rsidP="001A1700">
            <w:pPr>
              <w:spacing w:after="160" w:line="259" w:lineRule="auto"/>
            </w:pPr>
            <w:r w:rsidRPr="001A1700">
              <w:t>NOT NULL</w:t>
            </w:r>
          </w:p>
        </w:tc>
        <w:tc>
          <w:tcPr>
            <w:tcW w:w="0" w:type="auto"/>
            <w:hideMark/>
          </w:tcPr>
          <w:p w14:paraId="1298A467" w14:textId="77777777" w:rsidR="001A1700" w:rsidRPr="001A1700" w:rsidRDefault="001A1700" w:rsidP="001A1700">
            <w:pPr>
              <w:spacing w:after="160" w:line="259" w:lineRule="auto"/>
            </w:pPr>
            <w:r w:rsidRPr="001A1700">
              <w:t>Name of the publisher</w:t>
            </w:r>
          </w:p>
        </w:tc>
      </w:tr>
      <w:tr w:rsidR="001A1700" w:rsidRPr="001A1700" w14:paraId="43EEFDF4" w14:textId="77777777" w:rsidTr="001A1700">
        <w:tc>
          <w:tcPr>
            <w:tcW w:w="0" w:type="auto"/>
            <w:hideMark/>
          </w:tcPr>
          <w:p w14:paraId="4AC48551" w14:textId="77777777" w:rsidR="001A1700" w:rsidRPr="001A1700" w:rsidRDefault="001A1700" w:rsidP="001A1700">
            <w:pPr>
              <w:spacing w:after="160" w:line="259" w:lineRule="auto"/>
            </w:pPr>
            <w:r w:rsidRPr="001A1700">
              <w:t>address</w:t>
            </w:r>
          </w:p>
        </w:tc>
        <w:tc>
          <w:tcPr>
            <w:tcW w:w="0" w:type="auto"/>
            <w:hideMark/>
          </w:tcPr>
          <w:p w14:paraId="703B5262" w14:textId="77777777" w:rsidR="001A1700" w:rsidRPr="001A1700" w:rsidRDefault="001A1700" w:rsidP="001A1700">
            <w:pPr>
              <w:spacing w:after="160" w:line="259" w:lineRule="auto"/>
            </w:pPr>
            <w:proofErr w:type="gramStart"/>
            <w:r w:rsidRPr="001A1700">
              <w:t>VARCHAR(</w:t>
            </w:r>
            <w:proofErr w:type="gramEnd"/>
            <w:r w:rsidRPr="001A1700">
              <w:t>255)</w:t>
            </w:r>
          </w:p>
        </w:tc>
        <w:tc>
          <w:tcPr>
            <w:tcW w:w="0" w:type="auto"/>
            <w:hideMark/>
          </w:tcPr>
          <w:p w14:paraId="2ED47143" w14:textId="77777777" w:rsidR="001A1700" w:rsidRPr="001A1700" w:rsidRDefault="001A1700" w:rsidP="001A1700">
            <w:pPr>
              <w:spacing w:after="160" w:line="259" w:lineRule="auto"/>
            </w:pPr>
            <w:r w:rsidRPr="001A1700">
              <w:t>NULL</w:t>
            </w:r>
          </w:p>
        </w:tc>
        <w:tc>
          <w:tcPr>
            <w:tcW w:w="0" w:type="auto"/>
            <w:hideMark/>
          </w:tcPr>
          <w:p w14:paraId="2709F454" w14:textId="77777777" w:rsidR="001A1700" w:rsidRPr="001A1700" w:rsidRDefault="001A1700" w:rsidP="001A1700">
            <w:pPr>
              <w:spacing w:after="160" w:line="259" w:lineRule="auto"/>
            </w:pPr>
            <w:r w:rsidRPr="001A1700">
              <w:t>Address of the publisher</w:t>
            </w:r>
          </w:p>
        </w:tc>
      </w:tr>
    </w:tbl>
    <w:p w14:paraId="42913F66" w14:textId="77777777" w:rsidR="001A1700" w:rsidRPr="001A1700" w:rsidRDefault="00000000" w:rsidP="001A1700">
      <w:r>
        <w:pict w14:anchorId="3767C404">
          <v:rect id="_x0000_i1045" style="width:0;height:1.5pt" o:hralign="center" o:hrstd="t" o:hr="t" fillcolor="#a0a0a0" stroked="f"/>
        </w:pict>
      </w:r>
    </w:p>
    <w:p w14:paraId="593A0A03" w14:textId="77777777" w:rsidR="001A1700" w:rsidRPr="001A1700" w:rsidRDefault="001A1700" w:rsidP="001A1700">
      <w:pPr>
        <w:rPr>
          <w:b/>
          <w:bCs/>
        </w:rPr>
      </w:pPr>
      <w:r w:rsidRPr="001A1700">
        <w:rPr>
          <w:b/>
          <w:bCs/>
        </w:rPr>
        <w:t xml:space="preserve">11. </w:t>
      </w:r>
      <w:proofErr w:type="spellStart"/>
      <w:r w:rsidRPr="001A1700">
        <w:rPr>
          <w:b/>
          <w:bCs/>
        </w:rPr>
        <w:t>BookReview</w:t>
      </w:r>
      <w:proofErr w:type="spellEnd"/>
    </w:p>
    <w:tbl>
      <w:tblPr>
        <w:tblStyle w:val="TableGrid"/>
        <w:tblW w:w="0" w:type="auto"/>
        <w:tblLook w:val="04A0" w:firstRow="1" w:lastRow="0" w:firstColumn="1" w:lastColumn="0" w:noHBand="0" w:noVBand="1"/>
      </w:tblPr>
      <w:tblGrid>
        <w:gridCol w:w="1657"/>
        <w:gridCol w:w="1199"/>
        <w:gridCol w:w="3392"/>
        <w:gridCol w:w="3301"/>
      </w:tblGrid>
      <w:tr w:rsidR="001A1700" w:rsidRPr="001A1700" w14:paraId="4905F5DD" w14:textId="77777777" w:rsidTr="001A1700">
        <w:tc>
          <w:tcPr>
            <w:tcW w:w="0" w:type="auto"/>
            <w:hideMark/>
          </w:tcPr>
          <w:p w14:paraId="229F0CC1" w14:textId="77777777" w:rsidR="001A1700" w:rsidRPr="001A1700" w:rsidRDefault="001A1700" w:rsidP="001A1700">
            <w:pPr>
              <w:spacing w:after="160" w:line="259" w:lineRule="auto"/>
              <w:rPr>
                <w:b/>
                <w:bCs/>
              </w:rPr>
            </w:pPr>
            <w:r w:rsidRPr="001A1700">
              <w:rPr>
                <w:b/>
                <w:bCs/>
              </w:rPr>
              <w:t>Column Name</w:t>
            </w:r>
          </w:p>
        </w:tc>
        <w:tc>
          <w:tcPr>
            <w:tcW w:w="0" w:type="auto"/>
            <w:hideMark/>
          </w:tcPr>
          <w:p w14:paraId="4AB8FEA9" w14:textId="77777777" w:rsidR="001A1700" w:rsidRPr="001A1700" w:rsidRDefault="001A1700" w:rsidP="001A1700">
            <w:pPr>
              <w:spacing w:after="160" w:line="259" w:lineRule="auto"/>
              <w:rPr>
                <w:b/>
                <w:bCs/>
              </w:rPr>
            </w:pPr>
            <w:r w:rsidRPr="001A1700">
              <w:rPr>
                <w:b/>
                <w:bCs/>
              </w:rPr>
              <w:t>Data Type</w:t>
            </w:r>
          </w:p>
        </w:tc>
        <w:tc>
          <w:tcPr>
            <w:tcW w:w="0" w:type="auto"/>
            <w:hideMark/>
          </w:tcPr>
          <w:p w14:paraId="360E7C3A" w14:textId="77777777" w:rsidR="001A1700" w:rsidRPr="001A1700" w:rsidRDefault="001A1700" w:rsidP="001A1700">
            <w:pPr>
              <w:spacing w:after="160" w:line="259" w:lineRule="auto"/>
              <w:rPr>
                <w:b/>
                <w:bCs/>
              </w:rPr>
            </w:pPr>
            <w:r w:rsidRPr="001A1700">
              <w:rPr>
                <w:b/>
                <w:bCs/>
              </w:rPr>
              <w:t>Constraints</w:t>
            </w:r>
          </w:p>
        </w:tc>
        <w:tc>
          <w:tcPr>
            <w:tcW w:w="0" w:type="auto"/>
            <w:hideMark/>
          </w:tcPr>
          <w:p w14:paraId="64C086F3" w14:textId="77777777" w:rsidR="001A1700" w:rsidRPr="001A1700" w:rsidRDefault="001A1700" w:rsidP="001A1700">
            <w:pPr>
              <w:spacing w:after="160" w:line="259" w:lineRule="auto"/>
              <w:rPr>
                <w:b/>
                <w:bCs/>
              </w:rPr>
            </w:pPr>
            <w:r w:rsidRPr="001A1700">
              <w:rPr>
                <w:b/>
                <w:bCs/>
              </w:rPr>
              <w:t>Description</w:t>
            </w:r>
          </w:p>
        </w:tc>
      </w:tr>
      <w:tr w:rsidR="001A1700" w:rsidRPr="001A1700" w14:paraId="2808341A" w14:textId="77777777" w:rsidTr="001A1700">
        <w:tc>
          <w:tcPr>
            <w:tcW w:w="0" w:type="auto"/>
            <w:hideMark/>
          </w:tcPr>
          <w:p w14:paraId="04B5F41C" w14:textId="77777777" w:rsidR="001A1700" w:rsidRPr="001A1700" w:rsidRDefault="001A1700" w:rsidP="001A1700">
            <w:pPr>
              <w:spacing w:after="160" w:line="259" w:lineRule="auto"/>
            </w:pPr>
            <w:proofErr w:type="spellStart"/>
            <w:r w:rsidRPr="001A1700">
              <w:t>review_id</w:t>
            </w:r>
            <w:proofErr w:type="spellEnd"/>
          </w:p>
        </w:tc>
        <w:tc>
          <w:tcPr>
            <w:tcW w:w="0" w:type="auto"/>
            <w:hideMark/>
          </w:tcPr>
          <w:p w14:paraId="53627AF6" w14:textId="77777777" w:rsidR="001A1700" w:rsidRPr="001A1700" w:rsidRDefault="001A1700" w:rsidP="001A1700">
            <w:pPr>
              <w:spacing w:after="160" w:line="259" w:lineRule="auto"/>
            </w:pPr>
            <w:r w:rsidRPr="001A1700">
              <w:t>INT</w:t>
            </w:r>
          </w:p>
        </w:tc>
        <w:tc>
          <w:tcPr>
            <w:tcW w:w="0" w:type="auto"/>
            <w:hideMark/>
          </w:tcPr>
          <w:p w14:paraId="04141054" w14:textId="77777777" w:rsidR="001A1700" w:rsidRPr="001A1700" w:rsidRDefault="001A1700" w:rsidP="001A1700">
            <w:pPr>
              <w:spacing w:after="160" w:line="259" w:lineRule="auto"/>
            </w:pPr>
            <w:r w:rsidRPr="001A1700">
              <w:t>PRIMARY KEY, AUTO_INCREMENT</w:t>
            </w:r>
          </w:p>
        </w:tc>
        <w:tc>
          <w:tcPr>
            <w:tcW w:w="0" w:type="auto"/>
            <w:hideMark/>
          </w:tcPr>
          <w:p w14:paraId="10C31BA5" w14:textId="77777777" w:rsidR="001A1700" w:rsidRPr="001A1700" w:rsidRDefault="001A1700" w:rsidP="001A1700">
            <w:pPr>
              <w:spacing w:after="160" w:line="259" w:lineRule="auto"/>
            </w:pPr>
            <w:r w:rsidRPr="001A1700">
              <w:t>Unique identifier for each review</w:t>
            </w:r>
          </w:p>
        </w:tc>
      </w:tr>
      <w:tr w:rsidR="001A1700" w:rsidRPr="001A1700" w14:paraId="50BD7573" w14:textId="77777777" w:rsidTr="001A1700">
        <w:tc>
          <w:tcPr>
            <w:tcW w:w="0" w:type="auto"/>
            <w:hideMark/>
          </w:tcPr>
          <w:p w14:paraId="5DC394E6" w14:textId="77777777" w:rsidR="001A1700" w:rsidRPr="001A1700" w:rsidRDefault="001A1700" w:rsidP="001A1700">
            <w:pPr>
              <w:spacing w:after="160" w:line="259" w:lineRule="auto"/>
            </w:pPr>
            <w:proofErr w:type="spellStart"/>
            <w:r w:rsidRPr="001A1700">
              <w:t>book_id</w:t>
            </w:r>
            <w:proofErr w:type="spellEnd"/>
          </w:p>
        </w:tc>
        <w:tc>
          <w:tcPr>
            <w:tcW w:w="0" w:type="auto"/>
            <w:hideMark/>
          </w:tcPr>
          <w:p w14:paraId="33341206" w14:textId="77777777" w:rsidR="001A1700" w:rsidRPr="001A1700" w:rsidRDefault="001A1700" w:rsidP="001A1700">
            <w:pPr>
              <w:spacing w:after="160" w:line="259" w:lineRule="auto"/>
            </w:pPr>
            <w:r w:rsidRPr="001A1700">
              <w:t>INT</w:t>
            </w:r>
          </w:p>
        </w:tc>
        <w:tc>
          <w:tcPr>
            <w:tcW w:w="0" w:type="auto"/>
            <w:hideMark/>
          </w:tcPr>
          <w:p w14:paraId="6FA43B2E" w14:textId="77777777" w:rsidR="001A1700" w:rsidRPr="001A1700" w:rsidRDefault="001A1700" w:rsidP="001A1700">
            <w:pPr>
              <w:spacing w:after="160" w:line="259" w:lineRule="auto"/>
            </w:pPr>
            <w:r w:rsidRPr="001A1700">
              <w:t>FOREIGN KEY (Book)</w:t>
            </w:r>
          </w:p>
        </w:tc>
        <w:tc>
          <w:tcPr>
            <w:tcW w:w="0" w:type="auto"/>
            <w:hideMark/>
          </w:tcPr>
          <w:p w14:paraId="0A7F4D19" w14:textId="77777777" w:rsidR="001A1700" w:rsidRPr="001A1700" w:rsidRDefault="001A1700" w:rsidP="001A1700">
            <w:pPr>
              <w:spacing w:after="160" w:line="259" w:lineRule="auto"/>
            </w:pPr>
            <w:r w:rsidRPr="001A1700">
              <w:t>Linked to the Book entity</w:t>
            </w:r>
          </w:p>
        </w:tc>
      </w:tr>
      <w:tr w:rsidR="001A1700" w:rsidRPr="001A1700" w14:paraId="76A20C1D" w14:textId="77777777" w:rsidTr="001A1700">
        <w:tc>
          <w:tcPr>
            <w:tcW w:w="0" w:type="auto"/>
            <w:hideMark/>
          </w:tcPr>
          <w:p w14:paraId="0F4F8D8E" w14:textId="77777777" w:rsidR="001A1700" w:rsidRPr="001A1700" w:rsidRDefault="001A1700" w:rsidP="001A1700">
            <w:pPr>
              <w:spacing w:after="160" w:line="259" w:lineRule="auto"/>
            </w:pPr>
            <w:proofErr w:type="spellStart"/>
            <w:r w:rsidRPr="001A1700">
              <w:t>member_id</w:t>
            </w:r>
            <w:proofErr w:type="spellEnd"/>
          </w:p>
        </w:tc>
        <w:tc>
          <w:tcPr>
            <w:tcW w:w="0" w:type="auto"/>
            <w:hideMark/>
          </w:tcPr>
          <w:p w14:paraId="79F62CB7" w14:textId="77777777" w:rsidR="001A1700" w:rsidRPr="001A1700" w:rsidRDefault="001A1700" w:rsidP="001A1700">
            <w:pPr>
              <w:spacing w:after="160" w:line="259" w:lineRule="auto"/>
            </w:pPr>
            <w:r w:rsidRPr="001A1700">
              <w:t>INT</w:t>
            </w:r>
          </w:p>
        </w:tc>
        <w:tc>
          <w:tcPr>
            <w:tcW w:w="0" w:type="auto"/>
            <w:hideMark/>
          </w:tcPr>
          <w:p w14:paraId="741E6828" w14:textId="77777777" w:rsidR="001A1700" w:rsidRPr="001A1700" w:rsidRDefault="001A1700" w:rsidP="001A1700">
            <w:pPr>
              <w:spacing w:after="160" w:line="259" w:lineRule="auto"/>
            </w:pPr>
            <w:r w:rsidRPr="001A1700">
              <w:t>FOREIGN KEY (Member)</w:t>
            </w:r>
          </w:p>
        </w:tc>
        <w:tc>
          <w:tcPr>
            <w:tcW w:w="0" w:type="auto"/>
            <w:hideMark/>
          </w:tcPr>
          <w:p w14:paraId="4D8EB427" w14:textId="77777777" w:rsidR="001A1700" w:rsidRPr="001A1700" w:rsidRDefault="001A1700" w:rsidP="001A1700">
            <w:pPr>
              <w:spacing w:after="160" w:line="259" w:lineRule="auto"/>
            </w:pPr>
            <w:r w:rsidRPr="001A1700">
              <w:t>Linked to the Member entity</w:t>
            </w:r>
          </w:p>
        </w:tc>
      </w:tr>
      <w:tr w:rsidR="001A1700" w:rsidRPr="001A1700" w14:paraId="62CDED9C" w14:textId="77777777" w:rsidTr="001A1700">
        <w:tc>
          <w:tcPr>
            <w:tcW w:w="0" w:type="auto"/>
            <w:hideMark/>
          </w:tcPr>
          <w:p w14:paraId="41B7AD78" w14:textId="77777777" w:rsidR="001A1700" w:rsidRPr="001A1700" w:rsidRDefault="001A1700" w:rsidP="001A1700">
            <w:pPr>
              <w:spacing w:after="160" w:line="259" w:lineRule="auto"/>
            </w:pPr>
            <w:r w:rsidRPr="001A1700">
              <w:t>rating</w:t>
            </w:r>
          </w:p>
        </w:tc>
        <w:tc>
          <w:tcPr>
            <w:tcW w:w="0" w:type="auto"/>
            <w:hideMark/>
          </w:tcPr>
          <w:p w14:paraId="3E86B507" w14:textId="77777777" w:rsidR="001A1700" w:rsidRPr="001A1700" w:rsidRDefault="001A1700" w:rsidP="001A1700">
            <w:pPr>
              <w:spacing w:after="160" w:line="259" w:lineRule="auto"/>
            </w:pPr>
            <w:r w:rsidRPr="001A1700">
              <w:t>INT</w:t>
            </w:r>
          </w:p>
        </w:tc>
        <w:tc>
          <w:tcPr>
            <w:tcW w:w="0" w:type="auto"/>
            <w:hideMark/>
          </w:tcPr>
          <w:p w14:paraId="50DB9E9D" w14:textId="77777777" w:rsidR="001A1700" w:rsidRPr="001A1700" w:rsidRDefault="001A1700" w:rsidP="001A1700">
            <w:pPr>
              <w:spacing w:after="160" w:line="259" w:lineRule="auto"/>
            </w:pPr>
            <w:r w:rsidRPr="001A1700">
              <w:t>NOT NULL</w:t>
            </w:r>
          </w:p>
        </w:tc>
        <w:tc>
          <w:tcPr>
            <w:tcW w:w="0" w:type="auto"/>
            <w:hideMark/>
          </w:tcPr>
          <w:p w14:paraId="1460DB68" w14:textId="77777777" w:rsidR="001A1700" w:rsidRPr="001A1700" w:rsidRDefault="001A1700" w:rsidP="001A1700">
            <w:pPr>
              <w:spacing w:after="160" w:line="259" w:lineRule="auto"/>
            </w:pPr>
            <w:r w:rsidRPr="001A1700">
              <w:t>Rating given by the member (1-5)</w:t>
            </w:r>
          </w:p>
        </w:tc>
      </w:tr>
      <w:tr w:rsidR="001A1700" w:rsidRPr="001A1700" w14:paraId="59721E71" w14:textId="77777777" w:rsidTr="001A1700">
        <w:tc>
          <w:tcPr>
            <w:tcW w:w="0" w:type="auto"/>
            <w:hideMark/>
          </w:tcPr>
          <w:p w14:paraId="112168CB" w14:textId="77777777" w:rsidR="001A1700" w:rsidRPr="001A1700" w:rsidRDefault="001A1700" w:rsidP="001A1700">
            <w:pPr>
              <w:spacing w:after="160" w:line="259" w:lineRule="auto"/>
            </w:pPr>
            <w:proofErr w:type="spellStart"/>
            <w:r w:rsidRPr="001A1700">
              <w:t>review_text</w:t>
            </w:r>
            <w:proofErr w:type="spellEnd"/>
          </w:p>
        </w:tc>
        <w:tc>
          <w:tcPr>
            <w:tcW w:w="0" w:type="auto"/>
            <w:hideMark/>
          </w:tcPr>
          <w:p w14:paraId="49BDF588" w14:textId="77777777" w:rsidR="001A1700" w:rsidRPr="001A1700" w:rsidRDefault="001A1700" w:rsidP="001A1700">
            <w:pPr>
              <w:spacing w:after="160" w:line="259" w:lineRule="auto"/>
            </w:pPr>
            <w:r w:rsidRPr="001A1700">
              <w:t>TEXT</w:t>
            </w:r>
          </w:p>
        </w:tc>
        <w:tc>
          <w:tcPr>
            <w:tcW w:w="0" w:type="auto"/>
            <w:hideMark/>
          </w:tcPr>
          <w:p w14:paraId="17814EAE" w14:textId="77777777" w:rsidR="001A1700" w:rsidRPr="001A1700" w:rsidRDefault="001A1700" w:rsidP="001A1700">
            <w:pPr>
              <w:spacing w:after="160" w:line="259" w:lineRule="auto"/>
            </w:pPr>
            <w:r w:rsidRPr="001A1700">
              <w:t>NULL</w:t>
            </w:r>
          </w:p>
        </w:tc>
        <w:tc>
          <w:tcPr>
            <w:tcW w:w="0" w:type="auto"/>
            <w:hideMark/>
          </w:tcPr>
          <w:p w14:paraId="56B42EBE" w14:textId="77777777" w:rsidR="001A1700" w:rsidRPr="001A1700" w:rsidRDefault="001A1700" w:rsidP="001A1700">
            <w:pPr>
              <w:spacing w:after="160" w:line="259" w:lineRule="auto"/>
            </w:pPr>
            <w:r w:rsidRPr="001A1700">
              <w:t>Review text</w:t>
            </w:r>
          </w:p>
        </w:tc>
      </w:tr>
    </w:tbl>
    <w:p w14:paraId="0A06B2B7" w14:textId="77777777" w:rsidR="001A1700" w:rsidRPr="001A1700" w:rsidRDefault="00000000" w:rsidP="001A1700">
      <w:r>
        <w:pict w14:anchorId="22D78CB2">
          <v:rect id="_x0000_i1046" style="width:0;height:1.5pt" o:hralign="center" o:hrstd="t" o:hr="t" fillcolor="#a0a0a0" stroked="f"/>
        </w:pict>
      </w:r>
    </w:p>
    <w:p w14:paraId="3E02CBE8" w14:textId="77777777" w:rsidR="001A1700" w:rsidRPr="001A1700" w:rsidRDefault="001A1700" w:rsidP="001A1700">
      <w:pPr>
        <w:rPr>
          <w:b/>
          <w:bCs/>
        </w:rPr>
      </w:pPr>
      <w:r w:rsidRPr="001A1700">
        <w:rPr>
          <w:b/>
          <w:bCs/>
        </w:rPr>
        <w:t>12. Issue</w:t>
      </w:r>
    </w:p>
    <w:tbl>
      <w:tblPr>
        <w:tblStyle w:val="TableGrid"/>
        <w:tblW w:w="0" w:type="auto"/>
        <w:tblLook w:val="04A0" w:firstRow="1" w:lastRow="0" w:firstColumn="1" w:lastColumn="0" w:noHBand="0" w:noVBand="1"/>
      </w:tblPr>
      <w:tblGrid>
        <w:gridCol w:w="1657"/>
        <w:gridCol w:w="1199"/>
        <w:gridCol w:w="3392"/>
        <w:gridCol w:w="3155"/>
      </w:tblGrid>
      <w:tr w:rsidR="001A1700" w:rsidRPr="001A1700" w14:paraId="2629A464" w14:textId="77777777" w:rsidTr="001A1700">
        <w:tc>
          <w:tcPr>
            <w:tcW w:w="0" w:type="auto"/>
            <w:hideMark/>
          </w:tcPr>
          <w:p w14:paraId="0C554A51" w14:textId="77777777" w:rsidR="001A1700" w:rsidRPr="001A1700" w:rsidRDefault="001A1700" w:rsidP="001A1700">
            <w:pPr>
              <w:spacing w:after="160" w:line="259" w:lineRule="auto"/>
              <w:rPr>
                <w:b/>
                <w:bCs/>
              </w:rPr>
            </w:pPr>
            <w:r w:rsidRPr="001A1700">
              <w:rPr>
                <w:b/>
                <w:bCs/>
              </w:rPr>
              <w:t>Column Name</w:t>
            </w:r>
          </w:p>
        </w:tc>
        <w:tc>
          <w:tcPr>
            <w:tcW w:w="0" w:type="auto"/>
            <w:hideMark/>
          </w:tcPr>
          <w:p w14:paraId="3F10C065" w14:textId="77777777" w:rsidR="001A1700" w:rsidRPr="001A1700" w:rsidRDefault="001A1700" w:rsidP="001A1700">
            <w:pPr>
              <w:spacing w:after="160" w:line="259" w:lineRule="auto"/>
              <w:rPr>
                <w:b/>
                <w:bCs/>
              </w:rPr>
            </w:pPr>
            <w:r w:rsidRPr="001A1700">
              <w:rPr>
                <w:b/>
                <w:bCs/>
              </w:rPr>
              <w:t>Data Type</w:t>
            </w:r>
          </w:p>
        </w:tc>
        <w:tc>
          <w:tcPr>
            <w:tcW w:w="0" w:type="auto"/>
            <w:hideMark/>
          </w:tcPr>
          <w:p w14:paraId="00B1BAA9" w14:textId="77777777" w:rsidR="001A1700" w:rsidRPr="001A1700" w:rsidRDefault="001A1700" w:rsidP="001A1700">
            <w:pPr>
              <w:spacing w:after="160" w:line="259" w:lineRule="auto"/>
              <w:rPr>
                <w:b/>
                <w:bCs/>
              </w:rPr>
            </w:pPr>
            <w:r w:rsidRPr="001A1700">
              <w:rPr>
                <w:b/>
                <w:bCs/>
              </w:rPr>
              <w:t>Constraints</w:t>
            </w:r>
          </w:p>
        </w:tc>
        <w:tc>
          <w:tcPr>
            <w:tcW w:w="0" w:type="auto"/>
            <w:hideMark/>
          </w:tcPr>
          <w:p w14:paraId="3D52A250" w14:textId="77777777" w:rsidR="001A1700" w:rsidRPr="001A1700" w:rsidRDefault="001A1700" w:rsidP="001A1700">
            <w:pPr>
              <w:spacing w:after="160" w:line="259" w:lineRule="auto"/>
              <w:rPr>
                <w:b/>
                <w:bCs/>
              </w:rPr>
            </w:pPr>
            <w:r w:rsidRPr="001A1700">
              <w:rPr>
                <w:b/>
                <w:bCs/>
              </w:rPr>
              <w:t>Description</w:t>
            </w:r>
          </w:p>
        </w:tc>
      </w:tr>
      <w:tr w:rsidR="001A1700" w:rsidRPr="001A1700" w14:paraId="6F4B70F0" w14:textId="77777777" w:rsidTr="001A1700">
        <w:tc>
          <w:tcPr>
            <w:tcW w:w="0" w:type="auto"/>
            <w:hideMark/>
          </w:tcPr>
          <w:p w14:paraId="269460A7" w14:textId="77777777" w:rsidR="001A1700" w:rsidRPr="001A1700" w:rsidRDefault="001A1700" w:rsidP="001A1700">
            <w:pPr>
              <w:spacing w:after="160" w:line="259" w:lineRule="auto"/>
            </w:pPr>
            <w:proofErr w:type="spellStart"/>
            <w:r w:rsidRPr="001A1700">
              <w:t>issue_id</w:t>
            </w:r>
            <w:proofErr w:type="spellEnd"/>
          </w:p>
        </w:tc>
        <w:tc>
          <w:tcPr>
            <w:tcW w:w="0" w:type="auto"/>
            <w:hideMark/>
          </w:tcPr>
          <w:p w14:paraId="254CB5B8" w14:textId="77777777" w:rsidR="001A1700" w:rsidRPr="001A1700" w:rsidRDefault="001A1700" w:rsidP="001A1700">
            <w:pPr>
              <w:spacing w:after="160" w:line="259" w:lineRule="auto"/>
            </w:pPr>
            <w:r w:rsidRPr="001A1700">
              <w:t>INT</w:t>
            </w:r>
          </w:p>
        </w:tc>
        <w:tc>
          <w:tcPr>
            <w:tcW w:w="0" w:type="auto"/>
            <w:hideMark/>
          </w:tcPr>
          <w:p w14:paraId="0AE41F86" w14:textId="77777777" w:rsidR="001A1700" w:rsidRPr="001A1700" w:rsidRDefault="001A1700" w:rsidP="001A1700">
            <w:pPr>
              <w:spacing w:after="160" w:line="259" w:lineRule="auto"/>
            </w:pPr>
            <w:r w:rsidRPr="001A1700">
              <w:t>PRIMARY KEY, AUTO_INCREMENT</w:t>
            </w:r>
          </w:p>
        </w:tc>
        <w:tc>
          <w:tcPr>
            <w:tcW w:w="0" w:type="auto"/>
            <w:hideMark/>
          </w:tcPr>
          <w:p w14:paraId="6C9A1CB0" w14:textId="77777777" w:rsidR="001A1700" w:rsidRPr="001A1700" w:rsidRDefault="001A1700" w:rsidP="001A1700">
            <w:pPr>
              <w:spacing w:after="160" w:line="259" w:lineRule="auto"/>
            </w:pPr>
            <w:r w:rsidRPr="001A1700">
              <w:t>Unique identifier for each issue</w:t>
            </w:r>
          </w:p>
        </w:tc>
      </w:tr>
      <w:tr w:rsidR="001A1700" w:rsidRPr="001A1700" w14:paraId="1FFA9380" w14:textId="77777777" w:rsidTr="001A1700">
        <w:tc>
          <w:tcPr>
            <w:tcW w:w="0" w:type="auto"/>
            <w:hideMark/>
          </w:tcPr>
          <w:p w14:paraId="3C38A1B2" w14:textId="77777777" w:rsidR="001A1700" w:rsidRPr="001A1700" w:rsidRDefault="001A1700" w:rsidP="001A1700">
            <w:pPr>
              <w:spacing w:after="160" w:line="259" w:lineRule="auto"/>
            </w:pPr>
            <w:proofErr w:type="spellStart"/>
            <w:r w:rsidRPr="001A1700">
              <w:t>transaction_id</w:t>
            </w:r>
            <w:proofErr w:type="spellEnd"/>
          </w:p>
        </w:tc>
        <w:tc>
          <w:tcPr>
            <w:tcW w:w="0" w:type="auto"/>
            <w:hideMark/>
          </w:tcPr>
          <w:p w14:paraId="63A002E7" w14:textId="77777777" w:rsidR="001A1700" w:rsidRPr="001A1700" w:rsidRDefault="001A1700" w:rsidP="001A1700">
            <w:pPr>
              <w:spacing w:after="160" w:line="259" w:lineRule="auto"/>
            </w:pPr>
            <w:r w:rsidRPr="001A1700">
              <w:t>INT</w:t>
            </w:r>
          </w:p>
        </w:tc>
        <w:tc>
          <w:tcPr>
            <w:tcW w:w="0" w:type="auto"/>
            <w:hideMark/>
          </w:tcPr>
          <w:p w14:paraId="0C9C3E93" w14:textId="77777777" w:rsidR="001A1700" w:rsidRPr="001A1700" w:rsidRDefault="001A1700" w:rsidP="001A1700">
            <w:pPr>
              <w:spacing w:after="160" w:line="259" w:lineRule="auto"/>
            </w:pPr>
            <w:r w:rsidRPr="001A1700">
              <w:t>FOREIGN KEY (Transaction)</w:t>
            </w:r>
          </w:p>
        </w:tc>
        <w:tc>
          <w:tcPr>
            <w:tcW w:w="0" w:type="auto"/>
            <w:hideMark/>
          </w:tcPr>
          <w:p w14:paraId="61193B08" w14:textId="77777777" w:rsidR="001A1700" w:rsidRPr="001A1700" w:rsidRDefault="001A1700" w:rsidP="001A1700">
            <w:pPr>
              <w:spacing w:after="160" w:line="259" w:lineRule="auto"/>
            </w:pPr>
            <w:r w:rsidRPr="001A1700">
              <w:t>Linked to the Transaction entity</w:t>
            </w:r>
          </w:p>
        </w:tc>
      </w:tr>
      <w:tr w:rsidR="001A1700" w:rsidRPr="001A1700" w14:paraId="092355D4" w14:textId="77777777" w:rsidTr="001A1700">
        <w:tc>
          <w:tcPr>
            <w:tcW w:w="0" w:type="auto"/>
            <w:hideMark/>
          </w:tcPr>
          <w:p w14:paraId="6AF9570F" w14:textId="77777777" w:rsidR="001A1700" w:rsidRPr="001A1700" w:rsidRDefault="001A1700" w:rsidP="001A1700">
            <w:pPr>
              <w:spacing w:after="160" w:line="259" w:lineRule="auto"/>
            </w:pPr>
            <w:proofErr w:type="spellStart"/>
            <w:r w:rsidRPr="001A1700">
              <w:t>issue_date</w:t>
            </w:r>
            <w:proofErr w:type="spellEnd"/>
          </w:p>
        </w:tc>
        <w:tc>
          <w:tcPr>
            <w:tcW w:w="0" w:type="auto"/>
            <w:hideMark/>
          </w:tcPr>
          <w:p w14:paraId="7A8DD82D" w14:textId="77777777" w:rsidR="001A1700" w:rsidRPr="001A1700" w:rsidRDefault="001A1700" w:rsidP="001A1700">
            <w:pPr>
              <w:spacing w:after="160" w:line="259" w:lineRule="auto"/>
            </w:pPr>
            <w:r w:rsidRPr="001A1700">
              <w:t>DATE</w:t>
            </w:r>
          </w:p>
        </w:tc>
        <w:tc>
          <w:tcPr>
            <w:tcW w:w="0" w:type="auto"/>
            <w:hideMark/>
          </w:tcPr>
          <w:p w14:paraId="2EAB2EC2" w14:textId="77777777" w:rsidR="001A1700" w:rsidRPr="001A1700" w:rsidRDefault="001A1700" w:rsidP="001A1700">
            <w:pPr>
              <w:spacing w:after="160" w:line="259" w:lineRule="auto"/>
            </w:pPr>
            <w:r w:rsidRPr="001A1700">
              <w:t>NOT NULL</w:t>
            </w:r>
          </w:p>
        </w:tc>
        <w:tc>
          <w:tcPr>
            <w:tcW w:w="0" w:type="auto"/>
            <w:hideMark/>
          </w:tcPr>
          <w:p w14:paraId="782D9E6B" w14:textId="77777777" w:rsidR="001A1700" w:rsidRPr="001A1700" w:rsidRDefault="001A1700" w:rsidP="001A1700">
            <w:pPr>
              <w:spacing w:after="160" w:line="259" w:lineRule="auto"/>
            </w:pPr>
            <w:r w:rsidRPr="001A1700">
              <w:t>Date of the issue</w:t>
            </w:r>
          </w:p>
        </w:tc>
      </w:tr>
    </w:tbl>
    <w:p w14:paraId="2BA0494F" w14:textId="77777777" w:rsidR="001A1700" w:rsidRPr="001A1700" w:rsidRDefault="00000000" w:rsidP="001A1700">
      <w:r>
        <w:pict w14:anchorId="423D47D4">
          <v:rect id="_x0000_i1047" style="width:0;height:1.5pt" o:hralign="center" o:hrstd="t" o:hr="t" fillcolor="#a0a0a0" stroked="f"/>
        </w:pict>
      </w:r>
    </w:p>
    <w:p w14:paraId="3F292461" w14:textId="77777777" w:rsidR="001A1700" w:rsidRPr="001A1700" w:rsidRDefault="001A1700" w:rsidP="001A1700">
      <w:pPr>
        <w:rPr>
          <w:b/>
          <w:bCs/>
        </w:rPr>
      </w:pPr>
      <w:r w:rsidRPr="001A1700">
        <w:rPr>
          <w:b/>
          <w:bCs/>
        </w:rPr>
        <w:t>13. Return</w:t>
      </w:r>
    </w:p>
    <w:tbl>
      <w:tblPr>
        <w:tblStyle w:val="TableGrid"/>
        <w:tblW w:w="0" w:type="auto"/>
        <w:tblLook w:val="04A0" w:firstRow="1" w:lastRow="0" w:firstColumn="1" w:lastColumn="0" w:noHBand="0" w:noVBand="1"/>
      </w:tblPr>
      <w:tblGrid>
        <w:gridCol w:w="1657"/>
        <w:gridCol w:w="1199"/>
        <w:gridCol w:w="3392"/>
        <w:gridCol w:w="3229"/>
      </w:tblGrid>
      <w:tr w:rsidR="001A1700" w:rsidRPr="001A1700" w14:paraId="44260430" w14:textId="77777777" w:rsidTr="001A1700">
        <w:tc>
          <w:tcPr>
            <w:tcW w:w="0" w:type="auto"/>
            <w:hideMark/>
          </w:tcPr>
          <w:p w14:paraId="28657E6C" w14:textId="77777777" w:rsidR="001A1700" w:rsidRPr="001A1700" w:rsidRDefault="001A1700" w:rsidP="001A1700">
            <w:pPr>
              <w:spacing w:after="160" w:line="259" w:lineRule="auto"/>
              <w:rPr>
                <w:b/>
                <w:bCs/>
              </w:rPr>
            </w:pPr>
            <w:r w:rsidRPr="001A1700">
              <w:rPr>
                <w:b/>
                <w:bCs/>
              </w:rPr>
              <w:lastRenderedPageBreak/>
              <w:t>Column Name</w:t>
            </w:r>
          </w:p>
        </w:tc>
        <w:tc>
          <w:tcPr>
            <w:tcW w:w="0" w:type="auto"/>
            <w:hideMark/>
          </w:tcPr>
          <w:p w14:paraId="58AFBF43" w14:textId="77777777" w:rsidR="001A1700" w:rsidRPr="001A1700" w:rsidRDefault="001A1700" w:rsidP="001A1700">
            <w:pPr>
              <w:spacing w:after="160" w:line="259" w:lineRule="auto"/>
              <w:rPr>
                <w:b/>
                <w:bCs/>
              </w:rPr>
            </w:pPr>
            <w:r w:rsidRPr="001A1700">
              <w:rPr>
                <w:b/>
                <w:bCs/>
              </w:rPr>
              <w:t>Data Type</w:t>
            </w:r>
          </w:p>
        </w:tc>
        <w:tc>
          <w:tcPr>
            <w:tcW w:w="0" w:type="auto"/>
            <w:hideMark/>
          </w:tcPr>
          <w:p w14:paraId="694958DC" w14:textId="77777777" w:rsidR="001A1700" w:rsidRPr="001A1700" w:rsidRDefault="001A1700" w:rsidP="001A1700">
            <w:pPr>
              <w:spacing w:after="160" w:line="259" w:lineRule="auto"/>
              <w:rPr>
                <w:b/>
                <w:bCs/>
              </w:rPr>
            </w:pPr>
            <w:r w:rsidRPr="001A1700">
              <w:rPr>
                <w:b/>
                <w:bCs/>
              </w:rPr>
              <w:t>Constraints</w:t>
            </w:r>
          </w:p>
        </w:tc>
        <w:tc>
          <w:tcPr>
            <w:tcW w:w="0" w:type="auto"/>
            <w:hideMark/>
          </w:tcPr>
          <w:p w14:paraId="3DE2E2DD" w14:textId="77777777" w:rsidR="001A1700" w:rsidRPr="001A1700" w:rsidRDefault="001A1700" w:rsidP="001A1700">
            <w:pPr>
              <w:spacing w:after="160" w:line="259" w:lineRule="auto"/>
              <w:rPr>
                <w:b/>
                <w:bCs/>
              </w:rPr>
            </w:pPr>
            <w:r w:rsidRPr="001A1700">
              <w:rPr>
                <w:b/>
                <w:bCs/>
              </w:rPr>
              <w:t>Description</w:t>
            </w:r>
          </w:p>
        </w:tc>
      </w:tr>
      <w:tr w:rsidR="001A1700" w:rsidRPr="001A1700" w14:paraId="43184C31" w14:textId="77777777" w:rsidTr="001A1700">
        <w:tc>
          <w:tcPr>
            <w:tcW w:w="0" w:type="auto"/>
            <w:hideMark/>
          </w:tcPr>
          <w:p w14:paraId="017B7F5B" w14:textId="77777777" w:rsidR="001A1700" w:rsidRPr="001A1700" w:rsidRDefault="001A1700" w:rsidP="001A1700">
            <w:pPr>
              <w:spacing w:after="160" w:line="259" w:lineRule="auto"/>
            </w:pPr>
            <w:proofErr w:type="spellStart"/>
            <w:r w:rsidRPr="001A1700">
              <w:t>return_id</w:t>
            </w:r>
            <w:proofErr w:type="spellEnd"/>
          </w:p>
        </w:tc>
        <w:tc>
          <w:tcPr>
            <w:tcW w:w="0" w:type="auto"/>
            <w:hideMark/>
          </w:tcPr>
          <w:p w14:paraId="79D17855" w14:textId="77777777" w:rsidR="001A1700" w:rsidRPr="001A1700" w:rsidRDefault="001A1700" w:rsidP="001A1700">
            <w:pPr>
              <w:spacing w:after="160" w:line="259" w:lineRule="auto"/>
            </w:pPr>
            <w:r w:rsidRPr="001A1700">
              <w:t>INT</w:t>
            </w:r>
          </w:p>
        </w:tc>
        <w:tc>
          <w:tcPr>
            <w:tcW w:w="0" w:type="auto"/>
            <w:hideMark/>
          </w:tcPr>
          <w:p w14:paraId="74025082" w14:textId="77777777" w:rsidR="001A1700" w:rsidRPr="001A1700" w:rsidRDefault="001A1700" w:rsidP="001A1700">
            <w:pPr>
              <w:spacing w:after="160" w:line="259" w:lineRule="auto"/>
            </w:pPr>
            <w:r w:rsidRPr="001A1700">
              <w:t>PRIMARY KEY, AUTO_INCREMENT</w:t>
            </w:r>
          </w:p>
        </w:tc>
        <w:tc>
          <w:tcPr>
            <w:tcW w:w="0" w:type="auto"/>
            <w:hideMark/>
          </w:tcPr>
          <w:p w14:paraId="17D78BBB" w14:textId="77777777" w:rsidR="001A1700" w:rsidRPr="001A1700" w:rsidRDefault="001A1700" w:rsidP="001A1700">
            <w:pPr>
              <w:spacing w:after="160" w:line="259" w:lineRule="auto"/>
            </w:pPr>
            <w:r w:rsidRPr="001A1700">
              <w:t>Unique identifier for each return</w:t>
            </w:r>
          </w:p>
        </w:tc>
      </w:tr>
      <w:tr w:rsidR="001A1700" w:rsidRPr="001A1700" w14:paraId="6E084982" w14:textId="77777777" w:rsidTr="001A1700">
        <w:tc>
          <w:tcPr>
            <w:tcW w:w="0" w:type="auto"/>
            <w:hideMark/>
          </w:tcPr>
          <w:p w14:paraId="162FC3AD" w14:textId="77777777" w:rsidR="001A1700" w:rsidRPr="001A1700" w:rsidRDefault="001A1700" w:rsidP="001A1700">
            <w:pPr>
              <w:spacing w:after="160" w:line="259" w:lineRule="auto"/>
            </w:pPr>
            <w:proofErr w:type="spellStart"/>
            <w:r w:rsidRPr="001A1700">
              <w:t>transaction_id</w:t>
            </w:r>
            <w:proofErr w:type="spellEnd"/>
          </w:p>
        </w:tc>
        <w:tc>
          <w:tcPr>
            <w:tcW w:w="0" w:type="auto"/>
            <w:hideMark/>
          </w:tcPr>
          <w:p w14:paraId="41728F73" w14:textId="77777777" w:rsidR="001A1700" w:rsidRPr="001A1700" w:rsidRDefault="001A1700" w:rsidP="001A1700">
            <w:pPr>
              <w:spacing w:after="160" w:line="259" w:lineRule="auto"/>
            </w:pPr>
            <w:r w:rsidRPr="001A1700">
              <w:t>INT</w:t>
            </w:r>
          </w:p>
        </w:tc>
        <w:tc>
          <w:tcPr>
            <w:tcW w:w="0" w:type="auto"/>
            <w:hideMark/>
          </w:tcPr>
          <w:p w14:paraId="62F6132E" w14:textId="77777777" w:rsidR="001A1700" w:rsidRPr="001A1700" w:rsidRDefault="001A1700" w:rsidP="001A1700">
            <w:pPr>
              <w:spacing w:after="160" w:line="259" w:lineRule="auto"/>
            </w:pPr>
            <w:r w:rsidRPr="001A1700">
              <w:t>FOREIGN KEY (Transaction)</w:t>
            </w:r>
          </w:p>
        </w:tc>
        <w:tc>
          <w:tcPr>
            <w:tcW w:w="0" w:type="auto"/>
            <w:hideMark/>
          </w:tcPr>
          <w:p w14:paraId="154AB4D7" w14:textId="77777777" w:rsidR="001A1700" w:rsidRPr="001A1700" w:rsidRDefault="001A1700" w:rsidP="001A1700">
            <w:pPr>
              <w:spacing w:after="160" w:line="259" w:lineRule="auto"/>
            </w:pPr>
            <w:r w:rsidRPr="001A1700">
              <w:t>Linked to the Transaction entity</w:t>
            </w:r>
          </w:p>
        </w:tc>
      </w:tr>
      <w:tr w:rsidR="001A1700" w:rsidRPr="001A1700" w14:paraId="5CB632BA" w14:textId="77777777" w:rsidTr="001A1700">
        <w:tc>
          <w:tcPr>
            <w:tcW w:w="0" w:type="auto"/>
            <w:hideMark/>
          </w:tcPr>
          <w:p w14:paraId="4EF90347" w14:textId="77777777" w:rsidR="001A1700" w:rsidRPr="001A1700" w:rsidRDefault="001A1700" w:rsidP="001A1700">
            <w:pPr>
              <w:spacing w:after="160" w:line="259" w:lineRule="auto"/>
            </w:pPr>
            <w:proofErr w:type="spellStart"/>
            <w:r w:rsidRPr="001A1700">
              <w:t>return_date</w:t>
            </w:r>
            <w:proofErr w:type="spellEnd"/>
          </w:p>
        </w:tc>
        <w:tc>
          <w:tcPr>
            <w:tcW w:w="0" w:type="auto"/>
            <w:hideMark/>
          </w:tcPr>
          <w:p w14:paraId="41FF88CB" w14:textId="77777777" w:rsidR="001A1700" w:rsidRPr="001A1700" w:rsidRDefault="001A1700" w:rsidP="001A1700">
            <w:pPr>
              <w:spacing w:after="160" w:line="259" w:lineRule="auto"/>
            </w:pPr>
            <w:r w:rsidRPr="001A1700">
              <w:t>DATE</w:t>
            </w:r>
          </w:p>
        </w:tc>
        <w:tc>
          <w:tcPr>
            <w:tcW w:w="0" w:type="auto"/>
            <w:hideMark/>
          </w:tcPr>
          <w:p w14:paraId="032FB0F6" w14:textId="77777777" w:rsidR="001A1700" w:rsidRPr="001A1700" w:rsidRDefault="001A1700" w:rsidP="001A1700">
            <w:pPr>
              <w:spacing w:after="160" w:line="259" w:lineRule="auto"/>
            </w:pPr>
            <w:r w:rsidRPr="001A1700">
              <w:t>NOT NULL</w:t>
            </w:r>
          </w:p>
        </w:tc>
        <w:tc>
          <w:tcPr>
            <w:tcW w:w="0" w:type="auto"/>
            <w:hideMark/>
          </w:tcPr>
          <w:p w14:paraId="57A47F58" w14:textId="77777777" w:rsidR="001A1700" w:rsidRPr="001A1700" w:rsidRDefault="001A1700" w:rsidP="001A1700">
            <w:pPr>
              <w:spacing w:after="160" w:line="259" w:lineRule="auto"/>
            </w:pPr>
            <w:r w:rsidRPr="001A1700">
              <w:t>Date of the return</w:t>
            </w:r>
          </w:p>
        </w:tc>
      </w:tr>
    </w:tbl>
    <w:p w14:paraId="54C4FFA8" w14:textId="77777777" w:rsidR="001A1700" w:rsidRPr="001A1700" w:rsidRDefault="00000000" w:rsidP="001A1700">
      <w:r>
        <w:pict w14:anchorId="43F96E93">
          <v:rect id="_x0000_i1048" style="width:0;height:1.5pt" o:hralign="center" o:hrstd="t" o:hr="t" fillcolor="#a0a0a0" stroked="f"/>
        </w:pict>
      </w:r>
    </w:p>
    <w:p w14:paraId="2490B410" w14:textId="77777777" w:rsidR="001A1700" w:rsidRPr="001A1700" w:rsidRDefault="001A1700" w:rsidP="001A1700">
      <w:pPr>
        <w:rPr>
          <w:b/>
          <w:bCs/>
        </w:rPr>
      </w:pPr>
      <w:r w:rsidRPr="001A1700">
        <w:rPr>
          <w:b/>
          <w:bCs/>
        </w:rPr>
        <w:t>14. Notification</w:t>
      </w:r>
    </w:p>
    <w:tbl>
      <w:tblPr>
        <w:tblStyle w:val="TableGrid"/>
        <w:tblW w:w="0" w:type="auto"/>
        <w:tblLook w:val="04A0" w:firstRow="1" w:lastRow="0" w:firstColumn="1" w:lastColumn="0" w:noHBand="0" w:noVBand="1"/>
      </w:tblPr>
      <w:tblGrid>
        <w:gridCol w:w="1822"/>
        <w:gridCol w:w="1199"/>
        <w:gridCol w:w="3392"/>
        <w:gridCol w:w="3735"/>
      </w:tblGrid>
      <w:tr w:rsidR="001A1700" w:rsidRPr="001A1700" w14:paraId="7EEE87BA" w14:textId="77777777" w:rsidTr="001A1700">
        <w:tc>
          <w:tcPr>
            <w:tcW w:w="0" w:type="auto"/>
            <w:hideMark/>
          </w:tcPr>
          <w:p w14:paraId="5E589018" w14:textId="77777777" w:rsidR="001A1700" w:rsidRPr="001A1700" w:rsidRDefault="001A1700" w:rsidP="001A1700">
            <w:pPr>
              <w:spacing w:after="160" w:line="259" w:lineRule="auto"/>
              <w:rPr>
                <w:b/>
                <w:bCs/>
              </w:rPr>
            </w:pPr>
            <w:r w:rsidRPr="001A1700">
              <w:rPr>
                <w:b/>
                <w:bCs/>
              </w:rPr>
              <w:t>Column Name</w:t>
            </w:r>
          </w:p>
        </w:tc>
        <w:tc>
          <w:tcPr>
            <w:tcW w:w="0" w:type="auto"/>
            <w:hideMark/>
          </w:tcPr>
          <w:p w14:paraId="069CD119" w14:textId="77777777" w:rsidR="001A1700" w:rsidRPr="001A1700" w:rsidRDefault="001A1700" w:rsidP="001A1700">
            <w:pPr>
              <w:spacing w:after="160" w:line="259" w:lineRule="auto"/>
              <w:rPr>
                <w:b/>
                <w:bCs/>
              </w:rPr>
            </w:pPr>
            <w:r w:rsidRPr="001A1700">
              <w:rPr>
                <w:b/>
                <w:bCs/>
              </w:rPr>
              <w:t>Data Type</w:t>
            </w:r>
          </w:p>
        </w:tc>
        <w:tc>
          <w:tcPr>
            <w:tcW w:w="0" w:type="auto"/>
            <w:hideMark/>
          </w:tcPr>
          <w:p w14:paraId="490E6088" w14:textId="77777777" w:rsidR="001A1700" w:rsidRPr="001A1700" w:rsidRDefault="001A1700" w:rsidP="001A1700">
            <w:pPr>
              <w:spacing w:after="160" w:line="259" w:lineRule="auto"/>
              <w:rPr>
                <w:b/>
                <w:bCs/>
              </w:rPr>
            </w:pPr>
            <w:r w:rsidRPr="001A1700">
              <w:rPr>
                <w:b/>
                <w:bCs/>
              </w:rPr>
              <w:t>Constraints</w:t>
            </w:r>
          </w:p>
        </w:tc>
        <w:tc>
          <w:tcPr>
            <w:tcW w:w="0" w:type="auto"/>
            <w:hideMark/>
          </w:tcPr>
          <w:p w14:paraId="479A20F1" w14:textId="77777777" w:rsidR="001A1700" w:rsidRPr="001A1700" w:rsidRDefault="001A1700" w:rsidP="001A1700">
            <w:pPr>
              <w:spacing w:after="160" w:line="259" w:lineRule="auto"/>
              <w:rPr>
                <w:b/>
                <w:bCs/>
              </w:rPr>
            </w:pPr>
            <w:r w:rsidRPr="001A1700">
              <w:rPr>
                <w:b/>
                <w:bCs/>
              </w:rPr>
              <w:t>Description</w:t>
            </w:r>
          </w:p>
        </w:tc>
      </w:tr>
      <w:tr w:rsidR="001A1700" w:rsidRPr="001A1700" w14:paraId="49333D6A" w14:textId="77777777" w:rsidTr="001A1700">
        <w:tc>
          <w:tcPr>
            <w:tcW w:w="0" w:type="auto"/>
            <w:hideMark/>
          </w:tcPr>
          <w:p w14:paraId="1FD9E408" w14:textId="77777777" w:rsidR="001A1700" w:rsidRPr="001A1700" w:rsidRDefault="001A1700" w:rsidP="001A1700">
            <w:pPr>
              <w:spacing w:after="160" w:line="259" w:lineRule="auto"/>
            </w:pPr>
            <w:proofErr w:type="spellStart"/>
            <w:r w:rsidRPr="001A1700">
              <w:t>notification_id</w:t>
            </w:r>
            <w:proofErr w:type="spellEnd"/>
          </w:p>
        </w:tc>
        <w:tc>
          <w:tcPr>
            <w:tcW w:w="0" w:type="auto"/>
            <w:hideMark/>
          </w:tcPr>
          <w:p w14:paraId="050DCB52" w14:textId="77777777" w:rsidR="001A1700" w:rsidRPr="001A1700" w:rsidRDefault="001A1700" w:rsidP="001A1700">
            <w:pPr>
              <w:spacing w:after="160" w:line="259" w:lineRule="auto"/>
            </w:pPr>
            <w:r w:rsidRPr="001A1700">
              <w:t>INT</w:t>
            </w:r>
          </w:p>
        </w:tc>
        <w:tc>
          <w:tcPr>
            <w:tcW w:w="0" w:type="auto"/>
            <w:hideMark/>
          </w:tcPr>
          <w:p w14:paraId="7D3DB60B" w14:textId="77777777" w:rsidR="001A1700" w:rsidRPr="001A1700" w:rsidRDefault="001A1700" w:rsidP="001A1700">
            <w:pPr>
              <w:spacing w:after="160" w:line="259" w:lineRule="auto"/>
            </w:pPr>
            <w:r w:rsidRPr="001A1700">
              <w:t>PRIMARY KEY, AUTO_INCREMENT</w:t>
            </w:r>
          </w:p>
        </w:tc>
        <w:tc>
          <w:tcPr>
            <w:tcW w:w="0" w:type="auto"/>
            <w:hideMark/>
          </w:tcPr>
          <w:p w14:paraId="437DB91C" w14:textId="77777777" w:rsidR="001A1700" w:rsidRPr="001A1700" w:rsidRDefault="001A1700" w:rsidP="001A1700">
            <w:pPr>
              <w:spacing w:after="160" w:line="259" w:lineRule="auto"/>
            </w:pPr>
            <w:r w:rsidRPr="001A1700">
              <w:t>Unique identifier for each notification</w:t>
            </w:r>
          </w:p>
        </w:tc>
      </w:tr>
      <w:tr w:rsidR="001A1700" w:rsidRPr="001A1700" w14:paraId="256ACD46" w14:textId="77777777" w:rsidTr="001A1700">
        <w:tc>
          <w:tcPr>
            <w:tcW w:w="0" w:type="auto"/>
            <w:hideMark/>
          </w:tcPr>
          <w:p w14:paraId="4DC7E7F8" w14:textId="77777777" w:rsidR="001A1700" w:rsidRPr="001A1700" w:rsidRDefault="001A1700" w:rsidP="001A1700">
            <w:pPr>
              <w:spacing w:after="160" w:line="259" w:lineRule="auto"/>
            </w:pPr>
            <w:proofErr w:type="spellStart"/>
            <w:r w:rsidRPr="001A1700">
              <w:t>member_id</w:t>
            </w:r>
            <w:proofErr w:type="spellEnd"/>
          </w:p>
        </w:tc>
        <w:tc>
          <w:tcPr>
            <w:tcW w:w="0" w:type="auto"/>
            <w:hideMark/>
          </w:tcPr>
          <w:p w14:paraId="091AF47B" w14:textId="77777777" w:rsidR="001A1700" w:rsidRPr="001A1700" w:rsidRDefault="001A1700" w:rsidP="001A1700">
            <w:pPr>
              <w:spacing w:after="160" w:line="259" w:lineRule="auto"/>
            </w:pPr>
            <w:r w:rsidRPr="001A1700">
              <w:t>INT</w:t>
            </w:r>
          </w:p>
        </w:tc>
        <w:tc>
          <w:tcPr>
            <w:tcW w:w="0" w:type="auto"/>
            <w:hideMark/>
          </w:tcPr>
          <w:p w14:paraId="6A21CEEC" w14:textId="77777777" w:rsidR="001A1700" w:rsidRPr="001A1700" w:rsidRDefault="001A1700" w:rsidP="001A1700">
            <w:pPr>
              <w:spacing w:after="160" w:line="259" w:lineRule="auto"/>
            </w:pPr>
            <w:r w:rsidRPr="001A1700">
              <w:t>FOREIGN KEY (Member)</w:t>
            </w:r>
          </w:p>
        </w:tc>
        <w:tc>
          <w:tcPr>
            <w:tcW w:w="0" w:type="auto"/>
            <w:hideMark/>
          </w:tcPr>
          <w:p w14:paraId="2E0C3570" w14:textId="77777777" w:rsidR="001A1700" w:rsidRPr="001A1700" w:rsidRDefault="001A1700" w:rsidP="001A1700">
            <w:pPr>
              <w:spacing w:after="160" w:line="259" w:lineRule="auto"/>
            </w:pPr>
            <w:r w:rsidRPr="001A1700">
              <w:t>Linked to the Member entity</w:t>
            </w:r>
          </w:p>
        </w:tc>
      </w:tr>
      <w:tr w:rsidR="001A1700" w:rsidRPr="001A1700" w14:paraId="6E861DC5" w14:textId="77777777" w:rsidTr="001A1700">
        <w:tc>
          <w:tcPr>
            <w:tcW w:w="0" w:type="auto"/>
            <w:hideMark/>
          </w:tcPr>
          <w:p w14:paraId="0D51CA21" w14:textId="77777777" w:rsidR="001A1700" w:rsidRPr="001A1700" w:rsidRDefault="001A1700" w:rsidP="001A1700">
            <w:pPr>
              <w:spacing w:after="160" w:line="259" w:lineRule="auto"/>
            </w:pPr>
            <w:r w:rsidRPr="001A1700">
              <w:t>message</w:t>
            </w:r>
          </w:p>
        </w:tc>
        <w:tc>
          <w:tcPr>
            <w:tcW w:w="0" w:type="auto"/>
            <w:hideMark/>
          </w:tcPr>
          <w:p w14:paraId="15C40359" w14:textId="77777777" w:rsidR="001A1700" w:rsidRPr="001A1700" w:rsidRDefault="001A1700" w:rsidP="001A1700">
            <w:pPr>
              <w:spacing w:after="160" w:line="259" w:lineRule="auto"/>
            </w:pPr>
            <w:r w:rsidRPr="001A1700">
              <w:t>TEXT</w:t>
            </w:r>
          </w:p>
        </w:tc>
        <w:tc>
          <w:tcPr>
            <w:tcW w:w="0" w:type="auto"/>
            <w:hideMark/>
          </w:tcPr>
          <w:p w14:paraId="1BC11905" w14:textId="77777777" w:rsidR="001A1700" w:rsidRPr="001A1700" w:rsidRDefault="001A1700" w:rsidP="001A1700">
            <w:pPr>
              <w:spacing w:after="160" w:line="259" w:lineRule="auto"/>
            </w:pPr>
            <w:r w:rsidRPr="001A1700">
              <w:t>NOT NULL</w:t>
            </w:r>
          </w:p>
        </w:tc>
        <w:tc>
          <w:tcPr>
            <w:tcW w:w="0" w:type="auto"/>
            <w:hideMark/>
          </w:tcPr>
          <w:p w14:paraId="59E98452" w14:textId="77777777" w:rsidR="001A1700" w:rsidRPr="001A1700" w:rsidRDefault="001A1700" w:rsidP="001A1700">
            <w:pPr>
              <w:spacing w:after="160" w:line="259" w:lineRule="auto"/>
            </w:pPr>
            <w:r w:rsidRPr="001A1700">
              <w:t>Notification message</w:t>
            </w:r>
          </w:p>
        </w:tc>
      </w:tr>
      <w:tr w:rsidR="001A1700" w:rsidRPr="001A1700" w14:paraId="4A097F62" w14:textId="77777777" w:rsidTr="001A1700">
        <w:tc>
          <w:tcPr>
            <w:tcW w:w="0" w:type="auto"/>
            <w:hideMark/>
          </w:tcPr>
          <w:p w14:paraId="2A31028F" w14:textId="77777777" w:rsidR="001A1700" w:rsidRPr="001A1700" w:rsidRDefault="001A1700" w:rsidP="001A1700">
            <w:pPr>
              <w:spacing w:after="160" w:line="259" w:lineRule="auto"/>
            </w:pPr>
            <w:proofErr w:type="spellStart"/>
            <w:r w:rsidRPr="001A1700">
              <w:t>notification_date</w:t>
            </w:r>
            <w:proofErr w:type="spellEnd"/>
          </w:p>
        </w:tc>
        <w:tc>
          <w:tcPr>
            <w:tcW w:w="0" w:type="auto"/>
            <w:hideMark/>
          </w:tcPr>
          <w:p w14:paraId="353BE252" w14:textId="77777777" w:rsidR="001A1700" w:rsidRPr="001A1700" w:rsidRDefault="001A1700" w:rsidP="001A1700">
            <w:pPr>
              <w:spacing w:after="160" w:line="259" w:lineRule="auto"/>
            </w:pPr>
            <w:r w:rsidRPr="001A1700">
              <w:t>DATE</w:t>
            </w:r>
          </w:p>
        </w:tc>
        <w:tc>
          <w:tcPr>
            <w:tcW w:w="0" w:type="auto"/>
            <w:hideMark/>
          </w:tcPr>
          <w:p w14:paraId="55662A5F" w14:textId="77777777" w:rsidR="001A1700" w:rsidRPr="001A1700" w:rsidRDefault="001A1700" w:rsidP="001A1700">
            <w:pPr>
              <w:spacing w:after="160" w:line="259" w:lineRule="auto"/>
            </w:pPr>
            <w:r w:rsidRPr="001A1700">
              <w:t>NOT NULL</w:t>
            </w:r>
          </w:p>
        </w:tc>
        <w:tc>
          <w:tcPr>
            <w:tcW w:w="0" w:type="auto"/>
            <w:hideMark/>
          </w:tcPr>
          <w:p w14:paraId="4B745C66" w14:textId="77777777" w:rsidR="001A1700" w:rsidRPr="001A1700" w:rsidRDefault="001A1700" w:rsidP="001A1700">
            <w:pPr>
              <w:spacing w:after="160" w:line="259" w:lineRule="auto"/>
            </w:pPr>
            <w:r w:rsidRPr="001A1700">
              <w:t>Date of notification</w:t>
            </w:r>
          </w:p>
        </w:tc>
      </w:tr>
    </w:tbl>
    <w:p w14:paraId="6968B3A2" w14:textId="77777777" w:rsidR="001A1700" w:rsidRPr="001A1700" w:rsidRDefault="00000000" w:rsidP="001A1700">
      <w:r>
        <w:pict w14:anchorId="5313E015">
          <v:rect id="_x0000_i1049" style="width:0;height:1.5pt" o:hralign="center" o:hrstd="t" o:hr="t" fillcolor="#a0a0a0" stroked="f"/>
        </w:pict>
      </w:r>
    </w:p>
    <w:p w14:paraId="70C0304E" w14:textId="77777777" w:rsidR="001A1700" w:rsidRPr="001A1700" w:rsidRDefault="001A1700" w:rsidP="001A1700">
      <w:pPr>
        <w:rPr>
          <w:b/>
          <w:bCs/>
        </w:rPr>
      </w:pPr>
      <w:r w:rsidRPr="001A1700">
        <w:rPr>
          <w:b/>
          <w:bCs/>
        </w:rPr>
        <w:t>15. Shelf</w:t>
      </w:r>
    </w:p>
    <w:tbl>
      <w:tblPr>
        <w:tblStyle w:val="TableGrid"/>
        <w:tblW w:w="0" w:type="auto"/>
        <w:tblLook w:val="04A0" w:firstRow="1" w:lastRow="0" w:firstColumn="1" w:lastColumn="0" w:noHBand="0" w:noVBand="1"/>
      </w:tblPr>
      <w:tblGrid>
        <w:gridCol w:w="1657"/>
        <w:gridCol w:w="1650"/>
        <w:gridCol w:w="3392"/>
        <w:gridCol w:w="3351"/>
      </w:tblGrid>
      <w:tr w:rsidR="001A1700" w:rsidRPr="001A1700" w14:paraId="50F10E50" w14:textId="77777777" w:rsidTr="001A1700">
        <w:tc>
          <w:tcPr>
            <w:tcW w:w="0" w:type="auto"/>
            <w:hideMark/>
          </w:tcPr>
          <w:p w14:paraId="180A141A" w14:textId="77777777" w:rsidR="001A1700" w:rsidRPr="001A1700" w:rsidRDefault="001A1700" w:rsidP="001A1700">
            <w:pPr>
              <w:spacing w:after="160" w:line="259" w:lineRule="auto"/>
              <w:rPr>
                <w:b/>
                <w:bCs/>
              </w:rPr>
            </w:pPr>
            <w:r w:rsidRPr="001A1700">
              <w:rPr>
                <w:b/>
                <w:bCs/>
              </w:rPr>
              <w:t>Column Name</w:t>
            </w:r>
          </w:p>
        </w:tc>
        <w:tc>
          <w:tcPr>
            <w:tcW w:w="0" w:type="auto"/>
            <w:hideMark/>
          </w:tcPr>
          <w:p w14:paraId="55B1F559" w14:textId="77777777" w:rsidR="001A1700" w:rsidRPr="001A1700" w:rsidRDefault="001A1700" w:rsidP="001A1700">
            <w:pPr>
              <w:spacing w:after="160" w:line="259" w:lineRule="auto"/>
              <w:rPr>
                <w:b/>
                <w:bCs/>
              </w:rPr>
            </w:pPr>
            <w:r w:rsidRPr="001A1700">
              <w:rPr>
                <w:b/>
                <w:bCs/>
              </w:rPr>
              <w:t>Data Type</w:t>
            </w:r>
          </w:p>
        </w:tc>
        <w:tc>
          <w:tcPr>
            <w:tcW w:w="0" w:type="auto"/>
            <w:hideMark/>
          </w:tcPr>
          <w:p w14:paraId="271E313F" w14:textId="77777777" w:rsidR="001A1700" w:rsidRPr="001A1700" w:rsidRDefault="001A1700" w:rsidP="001A1700">
            <w:pPr>
              <w:spacing w:after="160" w:line="259" w:lineRule="auto"/>
              <w:rPr>
                <w:b/>
                <w:bCs/>
              </w:rPr>
            </w:pPr>
            <w:r w:rsidRPr="001A1700">
              <w:rPr>
                <w:b/>
                <w:bCs/>
              </w:rPr>
              <w:t>Constraints</w:t>
            </w:r>
          </w:p>
        </w:tc>
        <w:tc>
          <w:tcPr>
            <w:tcW w:w="0" w:type="auto"/>
            <w:hideMark/>
          </w:tcPr>
          <w:p w14:paraId="4C541687" w14:textId="77777777" w:rsidR="001A1700" w:rsidRPr="001A1700" w:rsidRDefault="001A1700" w:rsidP="001A1700">
            <w:pPr>
              <w:spacing w:after="160" w:line="259" w:lineRule="auto"/>
              <w:rPr>
                <w:b/>
                <w:bCs/>
              </w:rPr>
            </w:pPr>
            <w:r w:rsidRPr="001A1700">
              <w:rPr>
                <w:b/>
                <w:bCs/>
              </w:rPr>
              <w:t>Description</w:t>
            </w:r>
          </w:p>
        </w:tc>
      </w:tr>
      <w:tr w:rsidR="001A1700" w:rsidRPr="001A1700" w14:paraId="4DA676F0" w14:textId="77777777" w:rsidTr="001A1700">
        <w:tc>
          <w:tcPr>
            <w:tcW w:w="0" w:type="auto"/>
            <w:hideMark/>
          </w:tcPr>
          <w:p w14:paraId="4ABEE1A9" w14:textId="77777777" w:rsidR="001A1700" w:rsidRPr="001A1700" w:rsidRDefault="001A1700" w:rsidP="001A1700">
            <w:pPr>
              <w:spacing w:after="160" w:line="259" w:lineRule="auto"/>
            </w:pPr>
            <w:proofErr w:type="spellStart"/>
            <w:r w:rsidRPr="001A1700">
              <w:t>shelf_id</w:t>
            </w:r>
            <w:proofErr w:type="spellEnd"/>
          </w:p>
        </w:tc>
        <w:tc>
          <w:tcPr>
            <w:tcW w:w="0" w:type="auto"/>
            <w:hideMark/>
          </w:tcPr>
          <w:p w14:paraId="17E3FEFE" w14:textId="77777777" w:rsidR="001A1700" w:rsidRPr="001A1700" w:rsidRDefault="001A1700" w:rsidP="001A1700">
            <w:pPr>
              <w:spacing w:after="160" w:line="259" w:lineRule="auto"/>
            </w:pPr>
            <w:r w:rsidRPr="001A1700">
              <w:t>INT</w:t>
            </w:r>
          </w:p>
        </w:tc>
        <w:tc>
          <w:tcPr>
            <w:tcW w:w="0" w:type="auto"/>
            <w:hideMark/>
          </w:tcPr>
          <w:p w14:paraId="20BA0DA6" w14:textId="77777777" w:rsidR="001A1700" w:rsidRPr="001A1700" w:rsidRDefault="001A1700" w:rsidP="001A1700">
            <w:pPr>
              <w:spacing w:after="160" w:line="259" w:lineRule="auto"/>
            </w:pPr>
            <w:r w:rsidRPr="001A1700">
              <w:t>PRIMARY KEY, AUTO_INCREMENT</w:t>
            </w:r>
          </w:p>
        </w:tc>
        <w:tc>
          <w:tcPr>
            <w:tcW w:w="0" w:type="auto"/>
            <w:hideMark/>
          </w:tcPr>
          <w:p w14:paraId="1CAA55B3" w14:textId="77777777" w:rsidR="001A1700" w:rsidRPr="001A1700" w:rsidRDefault="001A1700" w:rsidP="001A1700">
            <w:pPr>
              <w:spacing w:after="160" w:line="259" w:lineRule="auto"/>
            </w:pPr>
            <w:r w:rsidRPr="001A1700">
              <w:t>Unique identifier for each shelf</w:t>
            </w:r>
          </w:p>
        </w:tc>
      </w:tr>
      <w:tr w:rsidR="001A1700" w:rsidRPr="001A1700" w14:paraId="51645A28" w14:textId="77777777" w:rsidTr="001A1700">
        <w:tc>
          <w:tcPr>
            <w:tcW w:w="0" w:type="auto"/>
            <w:hideMark/>
          </w:tcPr>
          <w:p w14:paraId="062DB6E6" w14:textId="77777777" w:rsidR="001A1700" w:rsidRPr="001A1700" w:rsidRDefault="001A1700" w:rsidP="001A1700">
            <w:pPr>
              <w:spacing w:after="160" w:line="259" w:lineRule="auto"/>
            </w:pPr>
            <w:r w:rsidRPr="001A1700">
              <w:t>location</w:t>
            </w:r>
          </w:p>
        </w:tc>
        <w:tc>
          <w:tcPr>
            <w:tcW w:w="0" w:type="auto"/>
            <w:hideMark/>
          </w:tcPr>
          <w:p w14:paraId="22CE43A3" w14:textId="77777777" w:rsidR="001A1700" w:rsidRPr="001A1700" w:rsidRDefault="001A1700" w:rsidP="001A1700">
            <w:pPr>
              <w:spacing w:after="160" w:line="259" w:lineRule="auto"/>
            </w:pPr>
            <w:proofErr w:type="gramStart"/>
            <w:r w:rsidRPr="001A1700">
              <w:t>VARCHAR(</w:t>
            </w:r>
            <w:proofErr w:type="gramEnd"/>
            <w:r w:rsidRPr="001A1700">
              <w:t>100)</w:t>
            </w:r>
          </w:p>
        </w:tc>
        <w:tc>
          <w:tcPr>
            <w:tcW w:w="0" w:type="auto"/>
            <w:hideMark/>
          </w:tcPr>
          <w:p w14:paraId="5E0592E3" w14:textId="77777777" w:rsidR="001A1700" w:rsidRPr="001A1700" w:rsidRDefault="001A1700" w:rsidP="001A1700">
            <w:pPr>
              <w:spacing w:after="160" w:line="259" w:lineRule="auto"/>
            </w:pPr>
            <w:r w:rsidRPr="001A1700">
              <w:t>NOT NULL</w:t>
            </w:r>
          </w:p>
        </w:tc>
        <w:tc>
          <w:tcPr>
            <w:tcW w:w="0" w:type="auto"/>
            <w:hideMark/>
          </w:tcPr>
          <w:p w14:paraId="16E10408" w14:textId="77777777" w:rsidR="001A1700" w:rsidRPr="001A1700" w:rsidRDefault="001A1700" w:rsidP="001A1700">
            <w:pPr>
              <w:spacing w:after="160" w:line="259" w:lineRule="auto"/>
            </w:pPr>
            <w:r w:rsidRPr="001A1700">
              <w:t>Location of the shelf in the library</w:t>
            </w:r>
          </w:p>
        </w:tc>
      </w:tr>
    </w:tbl>
    <w:p w14:paraId="11E393AA" w14:textId="77777777" w:rsidR="001A1700" w:rsidRPr="001A1700" w:rsidRDefault="00000000" w:rsidP="001A1700">
      <w:r>
        <w:pict w14:anchorId="3C8867EF">
          <v:rect id="_x0000_i1050" style="width:0;height:1.5pt" o:hralign="center" o:hrstd="t" o:hr="t" fillcolor="#a0a0a0" stroked="f"/>
        </w:pict>
      </w:r>
    </w:p>
    <w:p w14:paraId="62A4A025" w14:textId="77777777" w:rsidR="001A1700" w:rsidRPr="001A1700" w:rsidRDefault="001A1700" w:rsidP="001A1700">
      <w:r w:rsidRPr="001A1700">
        <w:t xml:space="preserve">This structure represents all the entities and their relationships in a </w:t>
      </w:r>
      <w:r w:rsidRPr="001A1700">
        <w:rPr>
          <w:b/>
          <w:bCs/>
        </w:rPr>
        <w:t>Library Management System</w:t>
      </w:r>
      <w:r w:rsidRPr="001A1700">
        <w:t xml:space="preserve">, with clear </w:t>
      </w:r>
      <w:r w:rsidRPr="001A1700">
        <w:rPr>
          <w:b/>
          <w:bCs/>
        </w:rPr>
        <w:t>constraints</w:t>
      </w:r>
      <w:r w:rsidRPr="001A1700">
        <w:t xml:space="preserve"> and </w:t>
      </w:r>
      <w:r w:rsidRPr="001A1700">
        <w:rPr>
          <w:b/>
          <w:bCs/>
        </w:rPr>
        <w:t>data types</w:t>
      </w:r>
      <w:r w:rsidRPr="001A1700">
        <w:t xml:space="preserve"> for each attribute.</w:t>
      </w:r>
    </w:p>
    <w:p w14:paraId="3CE8768D" w14:textId="77777777" w:rsidR="00072402" w:rsidRDefault="00072402"/>
    <w:p w14:paraId="3D18C894" w14:textId="77777777" w:rsidR="00072402" w:rsidRDefault="00072402">
      <w:r>
        <w:br w:type="page"/>
      </w:r>
    </w:p>
    <w:p w14:paraId="7CC9379C" w14:textId="77777777" w:rsidR="001A1700" w:rsidRPr="001A1700" w:rsidRDefault="001A1700" w:rsidP="001A1700">
      <w:r w:rsidRPr="001A1700">
        <w:rPr>
          <w:b/>
          <w:bCs/>
        </w:rPr>
        <w:lastRenderedPageBreak/>
        <w:t>entity relationships</w:t>
      </w:r>
      <w:r w:rsidRPr="001A1700">
        <w:t xml:space="preserve"> for the </w:t>
      </w:r>
      <w:r w:rsidRPr="001A1700">
        <w:rPr>
          <w:b/>
          <w:bCs/>
        </w:rPr>
        <w:t>Library Management System</w:t>
      </w:r>
      <w:r w:rsidRPr="001A1700">
        <w:t>:</w:t>
      </w:r>
    </w:p>
    <w:p w14:paraId="4E6764A4" w14:textId="77777777" w:rsidR="001A1700" w:rsidRPr="001A1700" w:rsidRDefault="001A1700" w:rsidP="001A1700">
      <w:pPr>
        <w:rPr>
          <w:b/>
          <w:bCs/>
        </w:rPr>
      </w:pPr>
      <w:r w:rsidRPr="001A1700">
        <w:rPr>
          <w:b/>
          <w:bCs/>
        </w:rPr>
        <w:t>1. Book - Author (Many-to-One)</w:t>
      </w:r>
    </w:p>
    <w:p w14:paraId="6F8CC2EA" w14:textId="77777777" w:rsidR="001A1700" w:rsidRPr="001A1700" w:rsidRDefault="001A1700" w:rsidP="001A1700">
      <w:pPr>
        <w:numPr>
          <w:ilvl w:val="0"/>
          <w:numId w:val="25"/>
        </w:numPr>
      </w:pPr>
      <w:r w:rsidRPr="001A1700">
        <w:rPr>
          <w:b/>
          <w:bCs/>
        </w:rPr>
        <w:t>Relationship</w:t>
      </w:r>
      <w:r w:rsidRPr="001A1700">
        <w:t>: Each book can be written by one author, but an author can write multiple books.</w:t>
      </w:r>
    </w:p>
    <w:p w14:paraId="061E74F6" w14:textId="77777777" w:rsidR="001A1700" w:rsidRPr="001A1700" w:rsidRDefault="001A1700" w:rsidP="001A1700">
      <w:pPr>
        <w:numPr>
          <w:ilvl w:val="0"/>
          <w:numId w:val="25"/>
        </w:numPr>
      </w:pPr>
      <w:r w:rsidRPr="001A1700">
        <w:rPr>
          <w:b/>
          <w:bCs/>
        </w:rPr>
        <w:t>Foreign Key</w:t>
      </w:r>
      <w:r w:rsidRPr="001A1700">
        <w:t xml:space="preserve">: </w:t>
      </w:r>
      <w:proofErr w:type="spellStart"/>
      <w:r w:rsidRPr="001A1700">
        <w:t>author_id</w:t>
      </w:r>
      <w:proofErr w:type="spellEnd"/>
      <w:r w:rsidRPr="001A1700">
        <w:t xml:space="preserve"> in the </w:t>
      </w:r>
      <w:r w:rsidRPr="001A1700">
        <w:rPr>
          <w:b/>
          <w:bCs/>
        </w:rPr>
        <w:t>Book</w:t>
      </w:r>
      <w:r w:rsidRPr="001A1700">
        <w:t xml:space="preserve"> table.</w:t>
      </w:r>
    </w:p>
    <w:p w14:paraId="5979AED9" w14:textId="77777777" w:rsidR="001A1700" w:rsidRPr="001A1700" w:rsidRDefault="001A1700" w:rsidP="001A1700">
      <w:r w:rsidRPr="001A1700">
        <w:rPr>
          <w:b/>
          <w:bCs/>
        </w:rPr>
        <w:t>Type</w:t>
      </w:r>
      <w:r w:rsidRPr="001A1700">
        <w:t xml:space="preserve">: Many books → One </w:t>
      </w:r>
      <w:proofErr w:type="gramStart"/>
      <w:r w:rsidRPr="001A1700">
        <w:t>author</w:t>
      </w:r>
      <w:proofErr w:type="gramEnd"/>
      <w:r w:rsidRPr="001A1700">
        <w:t>.</w:t>
      </w:r>
    </w:p>
    <w:p w14:paraId="2C359E7D" w14:textId="77777777" w:rsidR="001A1700" w:rsidRPr="001A1700" w:rsidRDefault="001A1700" w:rsidP="001A1700">
      <w:r w:rsidRPr="001A1700">
        <w:rPr>
          <w:b/>
          <w:bCs/>
        </w:rPr>
        <w:t>Diagram</w:t>
      </w:r>
      <w:r w:rsidRPr="001A1700">
        <w:t>:</w:t>
      </w:r>
    </w:p>
    <w:p w14:paraId="200DEB38" w14:textId="77777777" w:rsidR="001A1700" w:rsidRPr="001A1700" w:rsidRDefault="001A1700" w:rsidP="001A1700">
      <w:proofErr w:type="spellStart"/>
      <w:r w:rsidRPr="001A1700">
        <w:t>scss</w:t>
      </w:r>
      <w:proofErr w:type="spellEnd"/>
    </w:p>
    <w:p w14:paraId="51057399" w14:textId="77777777" w:rsidR="001A1700" w:rsidRPr="001A1700" w:rsidRDefault="001A1700" w:rsidP="001A1700">
      <w:r w:rsidRPr="001A1700">
        <w:t>Copy code</w:t>
      </w:r>
    </w:p>
    <w:p w14:paraId="59308D85" w14:textId="77777777" w:rsidR="001A1700" w:rsidRPr="001A1700" w:rsidRDefault="001A1700" w:rsidP="001A1700">
      <w:r w:rsidRPr="001A1700">
        <w:t>Author (1) --------- (M) Book</w:t>
      </w:r>
    </w:p>
    <w:p w14:paraId="36B21876" w14:textId="77777777" w:rsidR="001A1700" w:rsidRPr="001A1700" w:rsidRDefault="001A1700" w:rsidP="001A1700">
      <w:pPr>
        <w:rPr>
          <w:b/>
          <w:bCs/>
        </w:rPr>
      </w:pPr>
      <w:r w:rsidRPr="001A1700">
        <w:rPr>
          <w:b/>
          <w:bCs/>
        </w:rPr>
        <w:t>2. Book - Publisher (Many-to-One)</w:t>
      </w:r>
    </w:p>
    <w:p w14:paraId="696124FB" w14:textId="77777777" w:rsidR="001A1700" w:rsidRPr="001A1700" w:rsidRDefault="001A1700" w:rsidP="001A1700">
      <w:pPr>
        <w:numPr>
          <w:ilvl w:val="0"/>
          <w:numId w:val="26"/>
        </w:numPr>
      </w:pPr>
      <w:r w:rsidRPr="001A1700">
        <w:rPr>
          <w:b/>
          <w:bCs/>
        </w:rPr>
        <w:t>Relationship</w:t>
      </w:r>
      <w:r w:rsidRPr="001A1700">
        <w:t>: Each book is published by one publisher, but a publisher can publish multiple books.</w:t>
      </w:r>
    </w:p>
    <w:p w14:paraId="4ED4A147" w14:textId="77777777" w:rsidR="001A1700" w:rsidRPr="001A1700" w:rsidRDefault="001A1700" w:rsidP="001A1700">
      <w:pPr>
        <w:numPr>
          <w:ilvl w:val="0"/>
          <w:numId w:val="26"/>
        </w:numPr>
      </w:pPr>
      <w:r w:rsidRPr="001A1700">
        <w:rPr>
          <w:b/>
          <w:bCs/>
        </w:rPr>
        <w:t>Foreign Key</w:t>
      </w:r>
      <w:r w:rsidRPr="001A1700">
        <w:t xml:space="preserve">: </w:t>
      </w:r>
      <w:proofErr w:type="spellStart"/>
      <w:r w:rsidRPr="001A1700">
        <w:t>publisher_id</w:t>
      </w:r>
      <w:proofErr w:type="spellEnd"/>
      <w:r w:rsidRPr="001A1700">
        <w:t xml:space="preserve"> in the </w:t>
      </w:r>
      <w:r w:rsidRPr="001A1700">
        <w:rPr>
          <w:b/>
          <w:bCs/>
        </w:rPr>
        <w:t>Book</w:t>
      </w:r>
      <w:r w:rsidRPr="001A1700">
        <w:t xml:space="preserve"> table.</w:t>
      </w:r>
    </w:p>
    <w:p w14:paraId="4E3BF071" w14:textId="77777777" w:rsidR="001A1700" w:rsidRPr="001A1700" w:rsidRDefault="001A1700" w:rsidP="001A1700">
      <w:r w:rsidRPr="001A1700">
        <w:rPr>
          <w:b/>
          <w:bCs/>
        </w:rPr>
        <w:t>Type</w:t>
      </w:r>
      <w:r w:rsidRPr="001A1700">
        <w:t xml:space="preserve">: Many books → One </w:t>
      </w:r>
      <w:proofErr w:type="gramStart"/>
      <w:r w:rsidRPr="001A1700">
        <w:t>publisher</w:t>
      </w:r>
      <w:proofErr w:type="gramEnd"/>
      <w:r w:rsidRPr="001A1700">
        <w:t>.</w:t>
      </w:r>
    </w:p>
    <w:p w14:paraId="6C83FC1C" w14:textId="77777777" w:rsidR="001A1700" w:rsidRPr="001A1700" w:rsidRDefault="001A1700" w:rsidP="001A1700">
      <w:r w:rsidRPr="001A1700">
        <w:rPr>
          <w:b/>
          <w:bCs/>
        </w:rPr>
        <w:t>Diagram</w:t>
      </w:r>
      <w:r w:rsidRPr="001A1700">
        <w:t>:</w:t>
      </w:r>
    </w:p>
    <w:p w14:paraId="1E6BAEF1" w14:textId="77777777" w:rsidR="001A1700" w:rsidRPr="001A1700" w:rsidRDefault="001A1700" w:rsidP="001A1700">
      <w:proofErr w:type="spellStart"/>
      <w:r w:rsidRPr="001A1700">
        <w:t>scss</w:t>
      </w:r>
      <w:proofErr w:type="spellEnd"/>
    </w:p>
    <w:p w14:paraId="24231544" w14:textId="77777777" w:rsidR="001A1700" w:rsidRPr="001A1700" w:rsidRDefault="001A1700" w:rsidP="001A1700">
      <w:r w:rsidRPr="001A1700">
        <w:t>Copy code</w:t>
      </w:r>
    </w:p>
    <w:p w14:paraId="70F390A4" w14:textId="77777777" w:rsidR="001A1700" w:rsidRPr="001A1700" w:rsidRDefault="001A1700" w:rsidP="001A1700">
      <w:r w:rsidRPr="001A1700">
        <w:t>Publisher (1) --------- (M) Book</w:t>
      </w:r>
    </w:p>
    <w:p w14:paraId="4B00D398" w14:textId="77777777" w:rsidR="001A1700" w:rsidRPr="001A1700" w:rsidRDefault="001A1700" w:rsidP="001A1700">
      <w:pPr>
        <w:rPr>
          <w:b/>
          <w:bCs/>
        </w:rPr>
      </w:pPr>
      <w:r w:rsidRPr="001A1700">
        <w:rPr>
          <w:b/>
          <w:bCs/>
        </w:rPr>
        <w:t>3. Book - Category (Many-to-One)</w:t>
      </w:r>
    </w:p>
    <w:p w14:paraId="79C25D56" w14:textId="77777777" w:rsidR="001A1700" w:rsidRPr="001A1700" w:rsidRDefault="001A1700" w:rsidP="001A1700">
      <w:pPr>
        <w:numPr>
          <w:ilvl w:val="0"/>
          <w:numId w:val="27"/>
        </w:numPr>
      </w:pPr>
      <w:r w:rsidRPr="001A1700">
        <w:rPr>
          <w:b/>
          <w:bCs/>
        </w:rPr>
        <w:t>Relationship</w:t>
      </w:r>
      <w:r w:rsidRPr="001A1700">
        <w:t>: Each book belongs to one category, but a category can contain many books.</w:t>
      </w:r>
    </w:p>
    <w:p w14:paraId="30839465" w14:textId="77777777" w:rsidR="001A1700" w:rsidRPr="001A1700" w:rsidRDefault="001A1700" w:rsidP="001A1700">
      <w:pPr>
        <w:numPr>
          <w:ilvl w:val="0"/>
          <w:numId w:val="27"/>
        </w:numPr>
      </w:pPr>
      <w:r w:rsidRPr="001A1700">
        <w:rPr>
          <w:b/>
          <w:bCs/>
        </w:rPr>
        <w:t>Foreign Key</w:t>
      </w:r>
      <w:r w:rsidRPr="001A1700">
        <w:t xml:space="preserve">: </w:t>
      </w:r>
      <w:proofErr w:type="spellStart"/>
      <w:r w:rsidRPr="001A1700">
        <w:t>category_id</w:t>
      </w:r>
      <w:proofErr w:type="spellEnd"/>
      <w:r w:rsidRPr="001A1700">
        <w:t xml:space="preserve"> in the </w:t>
      </w:r>
      <w:r w:rsidRPr="001A1700">
        <w:rPr>
          <w:b/>
          <w:bCs/>
        </w:rPr>
        <w:t>Book</w:t>
      </w:r>
      <w:r w:rsidRPr="001A1700">
        <w:t xml:space="preserve"> table.</w:t>
      </w:r>
    </w:p>
    <w:p w14:paraId="42E0ACC0" w14:textId="77777777" w:rsidR="001A1700" w:rsidRPr="001A1700" w:rsidRDefault="001A1700" w:rsidP="001A1700">
      <w:r w:rsidRPr="001A1700">
        <w:rPr>
          <w:b/>
          <w:bCs/>
        </w:rPr>
        <w:t>Type</w:t>
      </w:r>
      <w:r w:rsidRPr="001A1700">
        <w:t xml:space="preserve">: Many books → One </w:t>
      </w:r>
      <w:proofErr w:type="gramStart"/>
      <w:r w:rsidRPr="001A1700">
        <w:t>category</w:t>
      </w:r>
      <w:proofErr w:type="gramEnd"/>
      <w:r w:rsidRPr="001A1700">
        <w:t>.</w:t>
      </w:r>
    </w:p>
    <w:p w14:paraId="40501538" w14:textId="77777777" w:rsidR="001A1700" w:rsidRPr="001A1700" w:rsidRDefault="001A1700" w:rsidP="001A1700">
      <w:r w:rsidRPr="001A1700">
        <w:rPr>
          <w:b/>
          <w:bCs/>
        </w:rPr>
        <w:t>Diagram</w:t>
      </w:r>
      <w:r w:rsidRPr="001A1700">
        <w:t>:</w:t>
      </w:r>
    </w:p>
    <w:p w14:paraId="5B4AEC85" w14:textId="77777777" w:rsidR="001A1700" w:rsidRPr="001A1700" w:rsidRDefault="001A1700" w:rsidP="001A1700">
      <w:proofErr w:type="spellStart"/>
      <w:r w:rsidRPr="001A1700">
        <w:t>scss</w:t>
      </w:r>
      <w:proofErr w:type="spellEnd"/>
    </w:p>
    <w:p w14:paraId="646088B9" w14:textId="77777777" w:rsidR="001A1700" w:rsidRPr="001A1700" w:rsidRDefault="001A1700" w:rsidP="001A1700">
      <w:r w:rsidRPr="001A1700">
        <w:t>Copy code</w:t>
      </w:r>
    </w:p>
    <w:p w14:paraId="666A1C50" w14:textId="77777777" w:rsidR="001A1700" w:rsidRPr="001A1700" w:rsidRDefault="001A1700" w:rsidP="001A1700">
      <w:r w:rsidRPr="001A1700">
        <w:t>Category (1) --------- (M) Book</w:t>
      </w:r>
    </w:p>
    <w:p w14:paraId="0FCD139D" w14:textId="77777777" w:rsidR="001A1700" w:rsidRPr="001A1700" w:rsidRDefault="001A1700" w:rsidP="001A1700">
      <w:pPr>
        <w:rPr>
          <w:b/>
          <w:bCs/>
        </w:rPr>
      </w:pPr>
      <w:r w:rsidRPr="001A1700">
        <w:rPr>
          <w:b/>
          <w:bCs/>
        </w:rPr>
        <w:t>4. Book - Shelf (Many-to-One)</w:t>
      </w:r>
    </w:p>
    <w:p w14:paraId="49762CC0" w14:textId="77777777" w:rsidR="001A1700" w:rsidRPr="001A1700" w:rsidRDefault="001A1700" w:rsidP="001A1700">
      <w:pPr>
        <w:numPr>
          <w:ilvl w:val="0"/>
          <w:numId w:val="28"/>
        </w:numPr>
      </w:pPr>
      <w:r w:rsidRPr="001A1700">
        <w:rPr>
          <w:b/>
          <w:bCs/>
        </w:rPr>
        <w:t>Relationship</w:t>
      </w:r>
      <w:r w:rsidRPr="001A1700">
        <w:t>: Each book is placed on one shelf, but a shelf can hold multiple books.</w:t>
      </w:r>
    </w:p>
    <w:p w14:paraId="559F9CDD" w14:textId="77777777" w:rsidR="001A1700" w:rsidRPr="001A1700" w:rsidRDefault="001A1700" w:rsidP="001A1700">
      <w:pPr>
        <w:numPr>
          <w:ilvl w:val="0"/>
          <w:numId w:val="28"/>
        </w:numPr>
      </w:pPr>
      <w:r w:rsidRPr="001A1700">
        <w:rPr>
          <w:b/>
          <w:bCs/>
        </w:rPr>
        <w:t>Foreign Key</w:t>
      </w:r>
      <w:r w:rsidRPr="001A1700">
        <w:t xml:space="preserve">: </w:t>
      </w:r>
      <w:proofErr w:type="spellStart"/>
      <w:r w:rsidRPr="001A1700">
        <w:t>shelf_id</w:t>
      </w:r>
      <w:proofErr w:type="spellEnd"/>
      <w:r w:rsidRPr="001A1700">
        <w:t xml:space="preserve"> in the </w:t>
      </w:r>
      <w:r w:rsidRPr="001A1700">
        <w:rPr>
          <w:b/>
          <w:bCs/>
        </w:rPr>
        <w:t>Book</w:t>
      </w:r>
      <w:r w:rsidRPr="001A1700">
        <w:t xml:space="preserve"> table.</w:t>
      </w:r>
    </w:p>
    <w:p w14:paraId="67519F54" w14:textId="77777777" w:rsidR="001A1700" w:rsidRPr="001A1700" w:rsidRDefault="001A1700" w:rsidP="001A1700">
      <w:r w:rsidRPr="001A1700">
        <w:rPr>
          <w:b/>
          <w:bCs/>
        </w:rPr>
        <w:t>Type</w:t>
      </w:r>
      <w:r w:rsidRPr="001A1700">
        <w:t xml:space="preserve">: Many books → One </w:t>
      </w:r>
      <w:proofErr w:type="gramStart"/>
      <w:r w:rsidRPr="001A1700">
        <w:t>shelf</w:t>
      </w:r>
      <w:proofErr w:type="gramEnd"/>
      <w:r w:rsidRPr="001A1700">
        <w:t>.</w:t>
      </w:r>
    </w:p>
    <w:p w14:paraId="415A3993" w14:textId="77777777" w:rsidR="001A1700" w:rsidRPr="001A1700" w:rsidRDefault="001A1700" w:rsidP="001A1700">
      <w:r w:rsidRPr="001A1700">
        <w:rPr>
          <w:b/>
          <w:bCs/>
        </w:rPr>
        <w:t>Diagram</w:t>
      </w:r>
      <w:r w:rsidRPr="001A1700">
        <w:t>:</w:t>
      </w:r>
    </w:p>
    <w:p w14:paraId="3D5F90FF" w14:textId="77777777" w:rsidR="001A1700" w:rsidRPr="001A1700" w:rsidRDefault="001A1700" w:rsidP="001A1700">
      <w:proofErr w:type="spellStart"/>
      <w:r w:rsidRPr="001A1700">
        <w:t>scss</w:t>
      </w:r>
      <w:proofErr w:type="spellEnd"/>
    </w:p>
    <w:p w14:paraId="164A6340" w14:textId="77777777" w:rsidR="001A1700" w:rsidRPr="001A1700" w:rsidRDefault="001A1700" w:rsidP="001A1700">
      <w:r w:rsidRPr="001A1700">
        <w:t>Copy code</w:t>
      </w:r>
    </w:p>
    <w:p w14:paraId="3ECE5535" w14:textId="77777777" w:rsidR="001A1700" w:rsidRPr="001A1700" w:rsidRDefault="001A1700" w:rsidP="001A1700">
      <w:r w:rsidRPr="001A1700">
        <w:t>Shelf (1) --------- (M) Book</w:t>
      </w:r>
    </w:p>
    <w:p w14:paraId="0CA7AC9F" w14:textId="77777777" w:rsidR="001A1700" w:rsidRPr="001A1700" w:rsidRDefault="001A1700" w:rsidP="001A1700">
      <w:pPr>
        <w:rPr>
          <w:b/>
          <w:bCs/>
        </w:rPr>
      </w:pPr>
      <w:r w:rsidRPr="001A1700">
        <w:rPr>
          <w:b/>
          <w:bCs/>
        </w:rPr>
        <w:t>5. Member - Reservation (One-to-Many)</w:t>
      </w:r>
    </w:p>
    <w:p w14:paraId="1796057D" w14:textId="77777777" w:rsidR="001A1700" w:rsidRPr="001A1700" w:rsidRDefault="001A1700" w:rsidP="001A1700">
      <w:pPr>
        <w:numPr>
          <w:ilvl w:val="0"/>
          <w:numId w:val="29"/>
        </w:numPr>
      </w:pPr>
      <w:r w:rsidRPr="001A1700">
        <w:rPr>
          <w:b/>
          <w:bCs/>
        </w:rPr>
        <w:t>Relationship</w:t>
      </w:r>
      <w:r w:rsidRPr="001A1700">
        <w:t>: Each member can reserve multiple books, but each reservation belongs to one member.</w:t>
      </w:r>
    </w:p>
    <w:p w14:paraId="715D48F3" w14:textId="77777777" w:rsidR="001A1700" w:rsidRPr="001A1700" w:rsidRDefault="001A1700" w:rsidP="001A1700">
      <w:pPr>
        <w:numPr>
          <w:ilvl w:val="0"/>
          <w:numId w:val="29"/>
        </w:numPr>
      </w:pPr>
      <w:r w:rsidRPr="001A1700">
        <w:rPr>
          <w:b/>
          <w:bCs/>
        </w:rPr>
        <w:lastRenderedPageBreak/>
        <w:t>Foreign Key</w:t>
      </w:r>
      <w:r w:rsidRPr="001A1700">
        <w:t xml:space="preserve">: </w:t>
      </w:r>
      <w:proofErr w:type="spellStart"/>
      <w:r w:rsidRPr="001A1700">
        <w:t>member_id</w:t>
      </w:r>
      <w:proofErr w:type="spellEnd"/>
      <w:r w:rsidRPr="001A1700">
        <w:t xml:space="preserve"> in the </w:t>
      </w:r>
      <w:r w:rsidRPr="001A1700">
        <w:rPr>
          <w:b/>
          <w:bCs/>
        </w:rPr>
        <w:t>Reservation</w:t>
      </w:r>
      <w:r w:rsidRPr="001A1700">
        <w:t xml:space="preserve"> table.</w:t>
      </w:r>
    </w:p>
    <w:p w14:paraId="22C4897E" w14:textId="77777777" w:rsidR="001A1700" w:rsidRPr="001A1700" w:rsidRDefault="001A1700" w:rsidP="001A1700">
      <w:r w:rsidRPr="001A1700">
        <w:rPr>
          <w:b/>
          <w:bCs/>
        </w:rPr>
        <w:t>Type</w:t>
      </w:r>
      <w:r w:rsidRPr="001A1700">
        <w:t>: One member → Many reservations.</w:t>
      </w:r>
    </w:p>
    <w:p w14:paraId="68DB59F3" w14:textId="77777777" w:rsidR="001A1700" w:rsidRPr="001A1700" w:rsidRDefault="001A1700" w:rsidP="001A1700">
      <w:r w:rsidRPr="001A1700">
        <w:rPr>
          <w:b/>
          <w:bCs/>
        </w:rPr>
        <w:t>Diagram</w:t>
      </w:r>
      <w:r w:rsidRPr="001A1700">
        <w:t>:</w:t>
      </w:r>
    </w:p>
    <w:p w14:paraId="42169B70" w14:textId="77777777" w:rsidR="001A1700" w:rsidRPr="001A1700" w:rsidRDefault="001A1700" w:rsidP="001A1700">
      <w:proofErr w:type="spellStart"/>
      <w:r w:rsidRPr="001A1700">
        <w:t>scss</w:t>
      </w:r>
      <w:proofErr w:type="spellEnd"/>
    </w:p>
    <w:p w14:paraId="7856018F" w14:textId="77777777" w:rsidR="001A1700" w:rsidRPr="001A1700" w:rsidRDefault="001A1700" w:rsidP="001A1700">
      <w:r w:rsidRPr="001A1700">
        <w:t>Copy code</w:t>
      </w:r>
    </w:p>
    <w:p w14:paraId="1686BE0B" w14:textId="77777777" w:rsidR="001A1700" w:rsidRPr="001A1700" w:rsidRDefault="001A1700" w:rsidP="001A1700">
      <w:r w:rsidRPr="001A1700">
        <w:t>Member (1) --------- (M) Reservation</w:t>
      </w:r>
    </w:p>
    <w:p w14:paraId="4A355F79" w14:textId="77777777" w:rsidR="001A1700" w:rsidRPr="001A1700" w:rsidRDefault="001A1700" w:rsidP="001A1700">
      <w:pPr>
        <w:rPr>
          <w:b/>
          <w:bCs/>
        </w:rPr>
      </w:pPr>
      <w:r w:rsidRPr="001A1700">
        <w:rPr>
          <w:b/>
          <w:bCs/>
        </w:rPr>
        <w:t>6. Book - Reservation (One-to-Many)</w:t>
      </w:r>
    </w:p>
    <w:p w14:paraId="7C9C76A0" w14:textId="77777777" w:rsidR="001A1700" w:rsidRPr="001A1700" w:rsidRDefault="001A1700" w:rsidP="001A1700">
      <w:pPr>
        <w:numPr>
          <w:ilvl w:val="0"/>
          <w:numId w:val="30"/>
        </w:numPr>
      </w:pPr>
      <w:r w:rsidRPr="001A1700">
        <w:rPr>
          <w:b/>
          <w:bCs/>
        </w:rPr>
        <w:t>Relationship</w:t>
      </w:r>
      <w:r w:rsidRPr="001A1700">
        <w:t>: Each book can be reserved multiple times, but each reservation is for one book.</w:t>
      </w:r>
    </w:p>
    <w:p w14:paraId="197FD7E1" w14:textId="77777777" w:rsidR="001A1700" w:rsidRPr="001A1700" w:rsidRDefault="001A1700" w:rsidP="001A1700">
      <w:pPr>
        <w:numPr>
          <w:ilvl w:val="0"/>
          <w:numId w:val="30"/>
        </w:numPr>
      </w:pPr>
      <w:r w:rsidRPr="001A1700">
        <w:rPr>
          <w:b/>
          <w:bCs/>
        </w:rPr>
        <w:t>Foreign Key</w:t>
      </w:r>
      <w:r w:rsidRPr="001A1700">
        <w:t xml:space="preserve">: </w:t>
      </w:r>
      <w:proofErr w:type="spellStart"/>
      <w:r w:rsidRPr="001A1700">
        <w:t>book_id</w:t>
      </w:r>
      <w:proofErr w:type="spellEnd"/>
      <w:r w:rsidRPr="001A1700">
        <w:t xml:space="preserve"> in the </w:t>
      </w:r>
      <w:r w:rsidRPr="001A1700">
        <w:rPr>
          <w:b/>
          <w:bCs/>
        </w:rPr>
        <w:t>Reservation</w:t>
      </w:r>
      <w:r w:rsidRPr="001A1700">
        <w:t xml:space="preserve"> table.</w:t>
      </w:r>
    </w:p>
    <w:p w14:paraId="5889A10A" w14:textId="77777777" w:rsidR="001A1700" w:rsidRPr="001A1700" w:rsidRDefault="001A1700" w:rsidP="001A1700">
      <w:r w:rsidRPr="001A1700">
        <w:rPr>
          <w:b/>
          <w:bCs/>
        </w:rPr>
        <w:t>Type</w:t>
      </w:r>
      <w:r w:rsidRPr="001A1700">
        <w:t>: One book → Many reservations.</w:t>
      </w:r>
    </w:p>
    <w:p w14:paraId="32F3CF5B" w14:textId="77777777" w:rsidR="001A1700" w:rsidRPr="001A1700" w:rsidRDefault="001A1700" w:rsidP="001A1700">
      <w:r w:rsidRPr="001A1700">
        <w:rPr>
          <w:b/>
          <w:bCs/>
        </w:rPr>
        <w:t>Diagram</w:t>
      </w:r>
      <w:r w:rsidRPr="001A1700">
        <w:t>:</w:t>
      </w:r>
    </w:p>
    <w:p w14:paraId="4E669DEA" w14:textId="77777777" w:rsidR="001A1700" w:rsidRPr="001A1700" w:rsidRDefault="001A1700" w:rsidP="001A1700">
      <w:proofErr w:type="spellStart"/>
      <w:r w:rsidRPr="001A1700">
        <w:t>scss</w:t>
      </w:r>
      <w:proofErr w:type="spellEnd"/>
    </w:p>
    <w:p w14:paraId="51C4FB44" w14:textId="77777777" w:rsidR="001A1700" w:rsidRPr="001A1700" w:rsidRDefault="001A1700" w:rsidP="001A1700">
      <w:r w:rsidRPr="001A1700">
        <w:t>Copy code</w:t>
      </w:r>
    </w:p>
    <w:p w14:paraId="0CE830B4" w14:textId="77777777" w:rsidR="001A1700" w:rsidRPr="001A1700" w:rsidRDefault="001A1700" w:rsidP="001A1700">
      <w:r w:rsidRPr="001A1700">
        <w:t>Book (1) --------- (M) Reservation</w:t>
      </w:r>
    </w:p>
    <w:p w14:paraId="42A12A6E" w14:textId="77777777" w:rsidR="001A1700" w:rsidRPr="001A1700" w:rsidRDefault="001A1700" w:rsidP="001A1700">
      <w:pPr>
        <w:rPr>
          <w:b/>
          <w:bCs/>
        </w:rPr>
      </w:pPr>
      <w:r w:rsidRPr="001A1700">
        <w:rPr>
          <w:b/>
          <w:bCs/>
        </w:rPr>
        <w:t>7. Member - Transaction (One-to-Many)</w:t>
      </w:r>
    </w:p>
    <w:p w14:paraId="3BE58AEA" w14:textId="77777777" w:rsidR="001A1700" w:rsidRPr="001A1700" w:rsidRDefault="001A1700" w:rsidP="001A1700">
      <w:pPr>
        <w:numPr>
          <w:ilvl w:val="0"/>
          <w:numId w:val="31"/>
        </w:numPr>
      </w:pPr>
      <w:r w:rsidRPr="001A1700">
        <w:rPr>
          <w:b/>
          <w:bCs/>
        </w:rPr>
        <w:t>Relationship</w:t>
      </w:r>
      <w:r w:rsidRPr="001A1700">
        <w:t>: Each member can perform multiple transactions (borrowing/returning books), but each transaction is tied to one member.</w:t>
      </w:r>
    </w:p>
    <w:p w14:paraId="700EFB63" w14:textId="77777777" w:rsidR="001A1700" w:rsidRPr="001A1700" w:rsidRDefault="001A1700" w:rsidP="001A1700">
      <w:pPr>
        <w:numPr>
          <w:ilvl w:val="0"/>
          <w:numId w:val="31"/>
        </w:numPr>
      </w:pPr>
      <w:r w:rsidRPr="001A1700">
        <w:rPr>
          <w:b/>
          <w:bCs/>
        </w:rPr>
        <w:t>Foreign Key</w:t>
      </w:r>
      <w:r w:rsidRPr="001A1700">
        <w:t xml:space="preserve">: </w:t>
      </w:r>
      <w:proofErr w:type="spellStart"/>
      <w:r w:rsidRPr="001A1700">
        <w:t>member_id</w:t>
      </w:r>
      <w:proofErr w:type="spellEnd"/>
      <w:r w:rsidRPr="001A1700">
        <w:t xml:space="preserve"> in the </w:t>
      </w:r>
      <w:r w:rsidRPr="001A1700">
        <w:rPr>
          <w:b/>
          <w:bCs/>
        </w:rPr>
        <w:t>Transaction</w:t>
      </w:r>
      <w:r w:rsidRPr="001A1700">
        <w:t xml:space="preserve"> table.</w:t>
      </w:r>
    </w:p>
    <w:p w14:paraId="09CEF0A4" w14:textId="77777777" w:rsidR="001A1700" w:rsidRPr="001A1700" w:rsidRDefault="001A1700" w:rsidP="001A1700">
      <w:r w:rsidRPr="001A1700">
        <w:rPr>
          <w:b/>
          <w:bCs/>
        </w:rPr>
        <w:t>Type</w:t>
      </w:r>
      <w:r w:rsidRPr="001A1700">
        <w:t>: One member → Many transactions.</w:t>
      </w:r>
    </w:p>
    <w:p w14:paraId="62F277CD" w14:textId="77777777" w:rsidR="001A1700" w:rsidRPr="001A1700" w:rsidRDefault="001A1700" w:rsidP="001A1700">
      <w:r w:rsidRPr="001A1700">
        <w:rPr>
          <w:b/>
          <w:bCs/>
        </w:rPr>
        <w:t>Diagram</w:t>
      </w:r>
      <w:r w:rsidRPr="001A1700">
        <w:t>:</w:t>
      </w:r>
    </w:p>
    <w:p w14:paraId="0AEAE478" w14:textId="77777777" w:rsidR="001A1700" w:rsidRPr="001A1700" w:rsidRDefault="001A1700" w:rsidP="001A1700">
      <w:proofErr w:type="spellStart"/>
      <w:r w:rsidRPr="001A1700">
        <w:t>scss</w:t>
      </w:r>
      <w:proofErr w:type="spellEnd"/>
    </w:p>
    <w:p w14:paraId="704B7FC5" w14:textId="77777777" w:rsidR="001A1700" w:rsidRPr="001A1700" w:rsidRDefault="001A1700" w:rsidP="001A1700">
      <w:r w:rsidRPr="001A1700">
        <w:t>Copy code</w:t>
      </w:r>
    </w:p>
    <w:p w14:paraId="1B71A0E7" w14:textId="77777777" w:rsidR="001A1700" w:rsidRPr="001A1700" w:rsidRDefault="001A1700" w:rsidP="001A1700">
      <w:r w:rsidRPr="001A1700">
        <w:t>Member (1) --------- (M) Transaction</w:t>
      </w:r>
    </w:p>
    <w:p w14:paraId="71368CF7" w14:textId="77777777" w:rsidR="001A1700" w:rsidRPr="001A1700" w:rsidRDefault="001A1700" w:rsidP="001A1700">
      <w:pPr>
        <w:rPr>
          <w:b/>
          <w:bCs/>
        </w:rPr>
      </w:pPr>
      <w:r w:rsidRPr="001A1700">
        <w:rPr>
          <w:b/>
          <w:bCs/>
        </w:rPr>
        <w:t>8. Book - Transaction (One-to-Many)</w:t>
      </w:r>
    </w:p>
    <w:p w14:paraId="54CAD1C5" w14:textId="77777777" w:rsidR="001A1700" w:rsidRPr="001A1700" w:rsidRDefault="001A1700" w:rsidP="001A1700">
      <w:pPr>
        <w:numPr>
          <w:ilvl w:val="0"/>
          <w:numId w:val="32"/>
        </w:numPr>
      </w:pPr>
      <w:r w:rsidRPr="001A1700">
        <w:rPr>
          <w:b/>
          <w:bCs/>
        </w:rPr>
        <w:t>Relationship</w:t>
      </w:r>
      <w:r w:rsidRPr="001A1700">
        <w:t>: Each book can be involved in multiple transactions, but each transaction involves one book.</w:t>
      </w:r>
    </w:p>
    <w:p w14:paraId="03DE5E18" w14:textId="77777777" w:rsidR="001A1700" w:rsidRPr="001A1700" w:rsidRDefault="001A1700" w:rsidP="001A1700">
      <w:pPr>
        <w:numPr>
          <w:ilvl w:val="0"/>
          <w:numId w:val="32"/>
        </w:numPr>
      </w:pPr>
      <w:r w:rsidRPr="001A1700">
        <w:rPr>
          <w:b/>
          <w:bCs/>
        </w:rPr>
        <w:t>Foreign Key</w:t>
      </w:r>
      <w:r w:rsidRPr="001A1700">
        <w:t xml:space="preserve">: </w:t>
      </w:r>
      <w:proofErr w:type="spellStart"/>
      <w:r w:rsidRPr="001A1700">
        <w:t>book_id</w:t>
      </w:r>
      <w:proofErr w:type="spellEnd"/>
      <w:r w:rsidRPr="001A1700">
        <w:t xml:space="preserve"> in the </w:t>
      </w:r>
      <w:r w:rsidRPr="001A1700">
        <w:rPr>
          <w:b/>
          <w:bCs/>
        </w:rPr>
        <w:t>Transaction</w:t>
      </w:r>
      <w:r w:rsidRPr="001A1700">
        <w:t xml:space="preserve"> table.</w:t>
      </w:r>
    </w:p>
    <w:p w14:paraId="04CC64F0" w14:textId="77777777" w:rsidR="001A1700" w:rsidRPr="001A1700" w:rsidRDefault="001A1700" w:rsidP="001A1700">
      <w:r w:rsidRPr="001A1700">
        <w:rPr>
          <w:b/>
          <w:bCs/>
        </w:rPr>
        <w:t>Type</w:t>
      </w:r>
      <w:r w:rsidRPr="001A1700">
        <w:t>: One book → Many transactions.</w:t>
      </w:r>
    </w:p>
    <w:p w14:paraId="3048F0BA" w14:textId="77777777" w:rsidR="001A1700" w:rsidRPr="001A1700" w:rsidRDefault="001A1700" w:rsidP="001A1700">
      <w:r w:rsidRPr="001A1700">
        <w:rPr>
          <w:b/>
          <w:bCs/>
        </w:rPr>
        <w:t>Diagram</w:t>
      </w:r>
      <w:r w:rsidRPr="001A1700">
        <w:t>:</w:t>
      </w:r>
    </w:p>
    <w:p w14:paraId="7947E97B" w14:textId="77777777" w:rsidR="001A1700" w:rsidRPr="001A1700" w:rsidRDefault="001A1700" w:rsidP="001A1700">
      <w:proofErr w:type="spellStart"/>
      <w:r w:rsidRPr="001A1700">
        <w:t>scss</w:t>
      </w:r>
      <w:proofErr w:type="spellEnd"/>
    </w:p>
    <w:p w14:paraId="56D512B0" w14:textId="77777777" w:rsidR="001A1700" w:rsidRPr="001A1700" w:rsidRDefault="001A1700" w:rsidP="001A1700">
      <w:r w:rsidRPr="001A1700">
        <w:t>Copy code</w:t>
      </w:r>
    </w:p>
    <w:p w14:paraId="473ABF48" w14:textId="77777777" w:rsidR="001A1700" w:rsidRPr="001A1700" w:rsidRDefault="001A1700" w:rsidP="001A1700">
      <w:r w:rsidRPr="001A1700">
        <w:t>Book (1) --------- (M) Transaction</w:t>
      </w:r>
    </w:p>
    <w:p w14:paraId="33C902BA" w14:textId="77777777" w:rsidR="001A1700" w:rsidRPr="001A1700" w:rsidRDefault="001A1700" w:rsidP="001A1700">
      <w:pPr>
        <w:rPr>
          <w:b/>
          <w:bCs/>
        </w:rPr>
      </w:pPr>
      <w:r w:rsidRPr="001A1700">
        <w:rPr>
          <w:b/>
          <w:bCs/>
        </w:rPr>
        <w:t>9. Transaction - Fine (One-to-One)</w:t>
      </w:r>
    </w:p>
    <w:p w14:paraId="417A5DAE" w14:textId="77777777" w:rsidR="001A1700" w:rsidRPr="001A1700" w:rsidRDefault="001A1700" w:rsidP="001A1700">
      <w:pPr>
        <w:numPr>
          <w:ilvl w:val="0"/>
          <w:numId w:val="33"/>
        </w:numPr>
      </w:pPr>
      <w:r w:rsidRPr="001A1700">
        <w:rPr>
          <w:b/>
          <w:bCs/>
        </w:rPr>
        <w:t>Relationship</w:t>
      </w:r>
      <w:r w:rsidRPr="001A1700">
        <w:t>: Each transaction can have one fine (if overdue), but a fine belongs to one transaction.</w:t>
      </w:r>
    </w:p>
    <w:p w14:paraId="0E68BA53" w14:textId="77777777" w:rsidR="001A1700" w:rsidRPr="001A1700" w:rsidRDefault="001A1700" w:rsidP="001A1700">
      <w:pPr>
        <w:numPr>
          <w:ilvl w:val="0"/>
          <w:numId w:val="33"/>
        </w:numPr>
      </w:pPr>
      <w:r w:rsidRPr="001A1700">
        <w:rPr>
          <w:b/>
          <w:bCs/>
        </w:rPr>
        <w:t>Foreign Key</w:t>
      </w:r>
      <w:r w:rsidRPr="001A1700">
        <w:t xml:space="preserve">: </w:t>
      </w:r>
      <w:proofErr w:type="spellStart"/>
      <w:r w:rsidRPr="001A1700">
        <w:t>transaction_id</w:t>
      </w:r>
      <w:proofErr w:type="spellEnd"/>
      <w:r w:rsidRPr="001A1700">
        <w:t xml:space="preserve"> in the </w:t>
      </w:r>
      <w:r w:rsidRPr="001A1700">
        <w:rPr>
          <w:b/>
          <w:bCs/>
        </w:rPr>
        <w:t>Fine</w:t>
      </w:r>
      <w:r w:rsidRPr="001A1700">
        <w:t xml:space="preserve"> table.</w:t>
      </w:r>
    </w:p>
    <w:p w14:paraId="62C0BB05" w14:textId="77777777" w:rsidR="001A1700" w:rsidRPr="001A1700" w:rsidRDefault="001A1700" w:rsidP="001A1700">
      <w:r w:rsidRPr="001A1700">
        <w:rPr>
          <w:b/>
          <w:bCs/>
        </w:rPr>
        <w:t>Type</w:t>
      </w:r>
      <w:r w:rsidRPr="001A1700">
        <w:t>: One transaction → One fine.</w:t>
      </w:r>
    </w:p>
    <w:p w14:paraId="16D3A9DA" w14:textId="77777777" w:rsidR="001A1700" w:rsidRPr="001A1700" w:rsidRDefault="001A1700" w:rsidP="001A1700">
      <w:r w:rsidRPr="001A1700">
        <w:rPr>
          <w:b/>
          <w:bCs/>
        </w:rPr>
        <w:lastRenderedPageBreak/>
        <w:t>Diagram</w:t>
      </w:r>
      <w:r w:rsidRPr="001A1700">
        <w:t>:</w:t>
      </w:r>
    </w:p>
    <w:p w14:paraId="5127CD69" w14:textId="77777777" w:rsidR="001A1700" w:rsidRPr="001A1700" w:rsidRDefault="001A1700" w:rsidP="001A1700">
      <w:proofErr w:type="spellStart"/>
      <w:r w:rsidRPr="001A1700">
        <w:t>scss</w:t>
      </w:r>
      <w:proofErr w:type="spellEnd"/>
    </w:p>
    <w:p w14:paraId="7F001E57" w14:textId="77777777" w:rsidR="001A1700" w:rsidRPr="001A1700" w:rsidRDefault="001A1700" w:rsidP="001A1700">
      <w:r w:rsidRPr="001A1700">
        <w:t>Copy code</w:t>
      </w:r>
    </w:p>
    <w:p w14:paraId="4298F0B5" w14:textId="77777777" w:rsidR="001A1700" w:rsidRPr="001A1700" w:rsidRDefault="001A1700" w:rsidP="001A1700">
      <w:r w:rsidRPr="001A1700">
        <w:t>Transaction (1) --------- (1) Fine</w:t>
      </w:r>
    </w:p>
    <w:p w14:paraId="00572866" w14:textId="77777777" w:rsidR="001A1700" w:rsidRPr="001A1700" w:rsidRDefault="001A1700" w:rsidP="001A1700">
      <w:pPr>
        <w:rPr>
          <w:b/>
          <w:bCs/>
        </w:rPr>
      </w:pPr>
      <w:r w:rsidRPr="001A1700">
        <w:rPr>
          <w:b/>
          <w:bCs/>
        </w:rPr>
        <w:t>10. Fine - Payment (One-to-One)</w:t>
      </w:r>
    </w:p>
    <w:p w14:paraId="2AB57FF6" w14:textId="77777777" w:rsidR="001A1700" w:rsidRPr="001A1700" w:rsidRDefault="001A1700" w:rsidP="001A1700">
      <w:pPr>
        <w:numPr>
          <w:ilvl w:val="0"/>
          <w:numId w:val="34"/>
        </w:numPr>
      </w:pPr>
      <w:r w:rsidRPr="001A1700">
        <w:rPr>
          <w:b/>
          <w:bCs/>
        </w:rPr>
        <w:t>Relationship</w:t>
      </w:r>
      <w:r w:rsidRPr="001A1700">
        <w:t>: Each fine can have one payment, and each payment belongs to one fine.</w:t>
      </w:r>
    </w:p>
    <w:p w14:paraId="0FFACEF9" w14:textId="77777777" w:rsidR="001A1700" w:rsidRPr="001A1700" w:rsidRDefault="001A1700" w:rsidP="001A1700">
      <w:pPr>
        <w:numPr>
          <w:ilvl w:val="0"/>
          <w:numId w:val="34"/>
        </w:numPr>
      </w:pPr>
      <w:r w:rsidRPr="001A1700">
        <w:rPr>
          <w:b/>
          <w:bCs/>
        </w:rPr>
        <w:t>Foreign Key</w:t>
      </w:r>
      <w:r w:rsidRPr="001A1700">
        <w:t xml:space="preserve">: </w:t>
      </w:r>
      <w:proofErr w:type="spellStart"/>
      <w:r w:rsidRPr="001A1700">
        <w:t>fine_id</w:t>
      </w:r>
      <w:proofErr w:type="spellEnd"/>
      <w:r w:rsidRPr="001A1700">
        <w:t xml:space="preserve"> in the </w:t>
      </w:r>
      <w:r w:rsidRPr="001A1700">
        <w:rPr>
          <w:b/>
          <w:bCs/>
        </w:rPr>
        <w:t>Payment</w:t>
      </w:r>
      <w:r w:rsidRPr="001A1700">
        <w:t xml:space="preserve"> table.</w:t>
      </w:r>
    </w:p>
    <w:p w14:paraId="23E2D6B7" w14:textId="77777777" w:rsidR="001A1700" w:rsidRPr="001A1700" w:rsidRDefault="001A1700" w:rsidP="001A1700">
      <w:r w:rsidRPr="001A1700">
        <w:rPr>
          <w:b/>
          <w:bCs/>
        </w:rPr>
        <w:t>Type</w:t>
      </w:r>
      <w:r w:rsidRPr="001A1700">
        <w:t>: One fine → One payment.</w:t>
      </w:r>
    </w:p>
    <w:p w14:paraId="5053DD0E" w14:textId="77777777" w:rsidR="001A1700" w:rsidRPr="001A1700" w:rsidRDefault="001A1700" w:rsidP="001A1700">
      <w:r w:rsidRPr="001A1700">
        <w:rPr>
          <w:b/>
          <w:bCs/>
        </w:rPr>
        <w:t>Diagram</w:t>
      </w:r>
      <w:r w:rsidRPr="001A1700">
        <w:t>:</w:t>
      </w:r>
    </w:p>
    <w:p w14:paraId="3C54533A" w14:textId="77777777" w:rsidR="001A1700" w:rsidRPr="001A1700" w:rsidRDefault="001A1700" w:rsidP="001A1700">
      <w:proofErr w:type="spellStart"/>
      <w:r w:rsidRPr="001A1700">
        <w:t>scss</w:t>
      </w:r>
      <w:proofErr w:type="spellEnd"/>
    </w:p>
    <w:p w14:paraId="0A09BC8E" w14:textId="77777777" w:rsidR="001A1700" w:rsidRPr="001A1700" w:rsidRDefault="001A1700" w:rsidP="001A1700">
      <w:r w:rsidRPr="001A1700">
        <w:t>Copy code</w:t>
      </w:r>
    </w:p>
    <w:p w14:paraId="329336F4" w14:textId="77777777" w:rsidR="001A1700" w:rsidRPr="001A1700" w:rsidRDefault="001A1700" w:rsidP="001A1700">
      <w:r w:rsidRPr="001A1700">
        <w:t>Fine (1) --------- (1) Payment</w:t>
      </w:r>
    </w:p>
    <w:p w14:paraId="54AFFE4A" w14:textId="77777777" w:rsidR="001A1700" w:rsidRPr="001A1700" w:rsidRDefault="001A1700" w:rsidP="001A1700">
      <w:pPr>
        <w:rPr>
          <w:b/>
          <w:bCs/>
        </w:rPr>
      </w:pPr>
      <w:r w:rsidRPr="001A1700">
        <w:rPr>
          <w:b/>
          <w:bCs/>
        </w:rPr>
        <w:t xml:space="preserve">11. Member - </w:t>
      </w:r>
      <w:proofErr w:type="spellStart"/>
      <w:r w:rsidRPr="001A1700">
        <w:rPr>
          <w:b/>
          <w:bCs/>
        </w:rPr>
        <w:t>BookReview</w:t>
      </w:r>
      <w:proofErr w:type="spellEnd"/>
      <w:r w:rsidRPr="001A1700">
        <w:rPr>
          <w:b/>
          <w:bCs/>
        </w:rPr>
        <w:t xml:space="preserve"> (One-to-Many)</w:t>
      </w:r>
    </w:p>
    <w:p w14:paraId="7EBB39F1" w14:textId="77777777" w:rsidR="001A1700" w:rsidRPr="001A1700" w:rsidRDefault="001A1700" w:rsidP="001A1700">
      <w:pPr>
        <w:numPr>
          <w:ilvl w:val="0"/>
          <w:numId w:val="35"/>
        </w:numPr>
      </w:pPr>
      <w:r w:rsidRPr="001A1700">
        <w:rPr>
          <w:b/>
          <w:bCs/>
        </w:rPr>
        <w:t>Relationship</w:t>
      </w:r>
      <w:r w:rsidRPr="001A1700">
        <w:t>: Each member can write multiple book reviews, but each review belongs to one member.</w:t>
      </w:r>
    </w:p>
    <w:p w14:paraId="6FAAC351" w14:textId="77777777" w:rsidR="001A1700" w:rsidRPr="001A1700" w:rsidRDefault="001A1700" w:rsidP="001A1700">
      <w:pPr>
        <w:numPr>
          <w:ilvl w:val="0"/>
          <w:numId w:val="35"/>
        </w:numPr>
      </w:pPr>
      <w:r w:rsidRPr="001A1700">
        <w:rPr>
          <w:b/>
          <w:bCs/>
        </w:rPr>
        <w:t>Foreign Key</w:t>
      </w:r>
      <w:r w:rsidRPr="001A1700">
        <w:t xml:space="preserve">: </w:t>
      </w:r>
      <w:proofErr w:type="spellStart"/>
      <w:r w:rsidRPr="001A1700">
        <w:t>member_id</w:t>
      </w:r>
      <w:proofErr w:type="spellEnd"/>
      <w:r w:rsidRPr="001A1700">
        <w:t xml:space="preserve"> in the </w:t>
      </w:r>
      <w:proofErr w:type="spellStart"/>
      <w:r w:rsidRPr="001A1700">
        <w:rPr>
          <w:b/>
          <w:bCs/>
        </w:rPr>
        <w:t>BookReview</w:t>
      </w:r>
      <w:proofErr w:type="spellEnd"/>
      <w:r w:rsidRPr="001A1700">
        <w:t xml:space="preserve"> table.</w:t>
      </w:r>
    </w:p>
    <w:p w14:paraId="0513E281" w14:textId="77777777" w:rsidR="001A1700" w:rsidRPr="001A1700" w:rsidRDefault="001A1700" w:rsidP="001A1700">
      <w:r w:rsidRPr="001A1700">
        <w:rPr>
          <w:b/>
          <w:bCs/>
        </w:rPr>
        <w:t>Type</w:t>
      </w:r>
      <w:r w:rsidRPr="001A1700">
        <w:t>: One member → Many reviews.</w:t>
      </w:r>
    </w:p>
    <w:p w14:paraId="66E52DE0" w14:textId="77777777" w:rsidR="001A1700" w:rsidRPr="001A1700" w:rsidRDefault="001A1700" w:rsidP="001A1700">
      <w:r w:rsidRPr="001A1700">
        <w:rPr>
          <w:b/>
          <w:bCs/>
        </w:rPr>
        <w:t>Diagram</w:t>
      </w:r>
      <w:r w:rsidRPr="001A1700">
        <w:t>:</w:t>
      </w:r>
    </w:p>
    <w:p w14:paraId="011DE15E" w14:textId="77777777" w:rsidR="001A1700" w:rsidRPr="001A1700" w:rsidRDefault="001A1700" w:rsidP="001A1700">
      <w:proofErr w:type="spellStart"/>
      <w:r w:rsidRPr="001A1700">
        <w:t>scss</w:t>
      </w:r>
      <w:proofErr w:type="spellEnd"/>
    </w:p>
    <w:p w14:paraId="725B7158" w14:textId="77777777" w:rsidR="001A1700" w:rsidRPr="001A1700" w:rsidRDefault="001A1700" w:rsidP="001A1700">
      <w:r w:rsidRPr="001A1700">
        <w:t>Copy code</w:t>
      </w:r>
    </w:p>
    <w:p w14:paraId="39181E87" w14:textId="77777777" w:rsidR="001A1700" w:rsidRPr="001A1700" w:rsidRDefault="001A1700" w:rsidP="001A1700">
      <w:r w:rsidRPr="001A1700">
        <w:t xml:space="preserve">Member (1) --------- (M) </w:t>
      </w:r>
      <w:proofErr w:type="spellStart"/>
      <w:r w:rsidRPr="001A1700">
        <w:t>BookReview</w:t>
      </w:r>
      <w:proofErr w:type="spellEnd"/>
    </w:p>
    <w:p w14:paraId="6D57F316" w14:textId="77777777" w:rsidR="001A1700" w:rsidRPr="001A1700" w:rsidRDefault="001A1700" w:rsidP="001A1700">
      <w:pPr>
        <w:rPr>
          <w:b/>
          <w:bCs/>
        </w:rPr>
      </w:pPr>
      <w:r w:rsidRPr="001A1700">
        <w:rPr>
          <w:b/>
          <w:bCs/>
        </w:rPr>
        <w:t xml:space="preserve">12. Book - </w:t>
      </w:r>
      <w:proofErr w:type="spellStart"/>
      <w:r w:rsidRPr="001A1700">
        <w:rPr>
          <w:b/>
          <w:bCs/>
        </w:rPr>
        <w:t>BookReview</w:t>
      </w:r>
      <w:proofErr w:type="spellEnd"/>
      <w:r w:rsidRPr="001A1700">
        <w:rPr>
          <w:b/>
          <w:bCs/>
        </w:rPr>
        <w:t xml:space="preserve"> (One-to-Many)</w:t>
      </w:r>
    </w:p>
    <w:p w14:paraId="62158F39" w14:textId="77777777" w:rsidR="001A1700" w:rsidRPr="001A1700" w:rsidRDefault="001A1700" w:rsidP="001A1700">
      <w:pPr>
        <w:numPr>
          <w:ilvl w:val="0"/>
          <w:numId w:val="36"/>
        </w:numPr>
      </w:pPr>
      <w:r w:rsidRPr="001A1700">
        <w:rPr>
          <w:b/>
          <w:bCs/>
        </w:rPr>
        <w:t>Relationship</w:t>
      </w:r>
      <w:r w:rsidRPr="001A1700">
        <w:t>: Each book can have multiple reviews, but each review is for one book.</w:t>
      </w:r>
    </w:p>
    <w:p w14:paraId="70245DD6" w14:textId="77777777" w:rsidR="001A1700" w:rsidRPr="001A1700" w:rsidRDefault="001A1700" w:rsidP="001A1700">
      <w:pPr>
        <w:numPr>
          <w:ilvl w:val="0"/>
          <w:numId w:val="36"/>
        </w:numPr>
      </w:pPr>
      <w:r w:rsidRPr="001A1700">
        <w:rPr>
          <w:b/>
          <w:bCs/>
        </w:rPr>
        <w:t>Foreign Key</w:t>
      </w:r>
      <w:r w:rsidRPr="001A1700">
        <w:t xml:space="preserve">: </w:t>
      </w:r>
      <w:proofErr w:type="spellStart"/>
      <w:r w:rsidRPr="001A1700">
        <w:t>book_id</w:t>
      </w:r>
      <w:proofErr w:type="spellEnd"/>
      <w:r w:rsidRPr="001A1700">
        <w:t xml:space="preserve"> in the </w:t>
      </w:r>
      <w:proofErr w:type="spellStart"/>
      <w:r w:rsidRPr="001A1700">
        <w:rPr>
          <w:b/>
          <w:bCs/>
        </w:rPr>
        <w:t>BookReview</w:t>
      </w:r>
      <w:proofErr w:type="spellEnd"/>
      <w:r w:rsidRPr="001A1700">
        <w:t xml:space="preserve"> table.</w:t>
      </w:r>
    </w:p>
    <w:p w14:paraId="3E30DCAB" w14:textId="77777777" w:rsidR="001A1700" w:rsidRPr="001A1700" w:rsidRDefault="001A1700" w:rsidP="001A1700">
      <w:r w:rsidRPr="001A1700">
        <w:rPr>
          <w:b/>
          <w:bCs/>
        </w:rPr>
        <w:t>Type</w:t>
      </w:r>
      <w:r w:rsidRPr="001A1700">
        <w:t>: One book → Many reviews.</w:t>
      </w:r>
    </w:p>
    <w:p w14:paraId="738E64C2" w14:textId="77777777" w:rsidR="001A1700" w:rsidRPr="001A1700" w:rsidRDefault="001A1700" w:rsidP="001A1700">
      <w:r w:rsidRPr="001A1700">
        <w:rPr>
          <w:b/>
          <w:bCs/>
        </w:rPr>
        <w:t>Diagram</w:t>
      </w:r>
      <w:r w:rsidRPr="001A1700">
        <w:t>:</w:t>
      </w:r>
    </w:p>
    <w:p w14:paraId="38BC621C" w14:textId="77777777" w:rsidR="001A1700" w:rsidRPr="001A1700" w:rsidRDefault="001A1700" w:rsidP="001A1700">
      <w:proofErr w:type="spellStart"/>
      <w:r w:rsidRPr="001A1700">
        <w:t>scss</w:t>
      </w:r>
      <w:proofErr w:type="spellEnd"/>
    </w:p>
    <w:p w14:paraId="2E0C9AEC" w14:textId="77777777" w:rsidR="001A1700" w:rsidRPr="001A1700" w:rsidRDefault="001A1700" w:rsidP="001A1700">
      <w:r w:rsidRPr="001A1700">
        <w:t>Copy code</w:t>
      </w:r>
    </w:p>
    <w:p w14:paraId="34A025E7" w14:textId="77777777" w:rsidR="001A1700" w:rsidRPr="001A1700" w:rsidRDefault="001A1700" w:rsidP="001A1700">
      <w:r w:rsidRPr="001A1700">
        <w:t xml:space="preserve">Book (1) --------- (M) </w:t>
      </w:r>
      <w:proofErr w:type="spellStart"/>
      <w:r w:rsidRPr="001A1700">
        <w:t>BookReview</w:t>
      </w:r>
      <w:proofErr w:type="spellEnd"/>
    </w:p>
    <w:p w14:paraId="7EDAE468" w14:textId="77777777" w:rsidR="001A1700" w:rsidRPr="001A1700" w:rsidRDefault="001A1700" w:rsidP="001A1700">
      <w:pPr>
        <w:rPr>
          <w:b/>
          <w:bCs/>
        </w:rPr>
      </w:pPr>
      <w:r w:rsidRPr="001A1700">
        <w:rPr>
          <w:b/>
          <w:bCs/>
        </w:rPr>
        <w:t>13. Member - Notification (One-to-Many)</w:t>
      </w:r>
    </w:p>
    <w:p w14:paraId="2E7973A7" w14:textId="77777777" w:rsidR="001A1700" w:rsidRPr="001A1700" w:rsidRDefault="001A1700" w:rsidP="001A1700">
      <w:pPr>
        <w:numPr>
          <w:ilvl w:val="0"/>
          <w:numId w:val="37"/>
        </w:numPr>
      </w:pPr>
      <w:r w:rsidRPr="001A1700">
        <w:rPr>
          <w:b/>
          <w:bCs/>
        </w:rPr>
        <w:t>Relationship</w:t>
      </w:r>
      <w:r w:rsidRPr="001A1700">
        <w:t>: Each member can receive multiple notifications, but each notification is sent to one member.</w:t>
      </w:r>
    </w:p>
    <w:p w14:paraId="0456898A" w14:textId="77777777" w:rsidR="001A1700" w:rsidRPr="001A1700" w:rsidRDefault="001A1700" w:rsidP="001A1700">
      <w:pPr>
        <w:numPr>
          <w:ilvl w:val="0"/>
          <w:numId w:val="37"/>
        </w:numPr>
      </w:pPr>
      <w:r w:rsidRPr="001A1700">
        <w:rPr>
          <w:b/>
          <w:bCs/>
        </w:rPr>
        <w:t>Foreign Key</w:t>
      </w:r>
      <w:r w:rsidRPr="001A1700">
        <w:t xml:space="preserve">: </w:t>
      </w:r>
      <w:proofErr w:type="spellStart"/>
      <w:r w:rsidRPr="001A1700">
        <w:t>member_id</w:t>
      </w:r>
      <w:proofErr w:type="spellEnd"/>
      <w:r w:rsidRPr="001A1700">
        <w:t xml:space="preserve"> in the </w:t>
      </w:r>
      <w:r w:rsidRPr="001A1700">
        <w:rPr>
          <w:b/>
          <w:bCs/>
        </w:rPr>
        <w:t>Notification</w:t>
      </w:r>
      <w:r w:rsidRPr="001A1700">
        <w:t xml:space="preserve"> table.</w:t>
      </w:r>
    </w:p>
    <w:p w14:paraId="06E72BA2" w14:textId="77777777" w:rsidR="001A1700" w:rsidRPr="001A1700" w:rsidRDefault="001A1700" w:rsidP="001A1700">
      <w:r w:rsidRPr="001A1700">
        <w:rPr>
          <w:b/>
          <w:bCs/>
        </w:rPr>
        <w:t>Type</w:t>
      </w:r>
      <w:r w:rsidRPr="001A1700">
        <w:t>: One member → Many notifications.</w:t>
      </w:r>
    </w:p>
    <w:p w14:paraId="6D8197AD" w14:textId="77777777" w:rsidR="001A1700" w:rsidRPr="001A1700" w:rsidRDefault="001A1700" w:rsidP="001A1700">
      <w:r w:rsidRPr="001A1700">
        <w:rPr>
          <w:b/>
          <w:bCs/>
        </w:rPr>
        <w:t>Diagram</w:t>
      </w:r>
      <w:r w:rsidRPr="001A1700">
        <w:t>:</w:t>
      </w:r>
    </w:p>
    <w:p w14:paraId="1FA4C009" w14:textId="77777777" w:rsidR="001A1700" w:rsidRPr="001A1700" w:rsidRDefault="001A1700" w:rsidP="001A1700">
      <w:proofErr w:type="spellStart"/>
      <w:r w:rsidRPr="001A1700">
        <w:t>scss</w:t>
      </w:r>
      <w:proofErr w:type="spellEnd"/>
    </w:p>
    <w:p w14:paraId="0E67DA3C" w14:textId="77777777" w:rsidR="001A1700" w:rsidRPr="001A1700" w:rsidRDefault="001A1700" w:rsidP="001A1700">
      <w:r w:rsidRPr="001A1700">
        <w:lastRenderedPageBreak/>
        <w:t>Copy code</w:t>
      </w:r>
    </w:p>
    <w:p w14:paraId="412BF5C8" w14:textId="77777777" w:rsidR="001A1700" w:rsidRPr="001A1700" w:rsidRDefault="001A1700" w:rsidP="001A1700">
      <w:r w:rsidRPr="001A1700">
        <w:t>Member (1) --------- (M) Notification</w:t>
      </w:r>
    </w:p>
    <w:p w14:paraId="4E80C628" w14:textId="77777777" w:rsidR="001A1700" w:rsidRPr="001A1700" w:rsidRDefault="001A1700" w:rsidP="001A1700">
      <w:pPr>
        <w:rPr>
          <w:b/>
          <w:bCs/>
        </w:rPr>
      </w:pPr>
      <w:r w:rsidRPr="001A1700">
        <w:rPr>
          <w:b/>
          <w:bCs/>
        </w:rPr>
        <w:t>14. Transaction - Issue (One-to-One)</w:t>
      </w:r>
    </w:p>
    <w:p w14:paraId="3D3ED7D4" w14:textId="77777777" w:rsidR="001A1700" w:rsidRPr="001A1700" w:rsidRDefault="001A1700" w:rsidP="001A1700">
      <w:pPr>
        <w:numPr>
          <w:ilvl w:val="0"/>
          <w:numId w:val="38"/>
        </w:numPr>
      </w:pPr>
      <w:r w:rsidRPr="001A1700">
        <w:rPr>
          <w:b/>
          <w:bCs/>
        </w:rPr>
        <w:t>Relationship</w:t>
      </w:r>
      <w:r w:rsidRPr="001A1700">
        <w:t>: Each transaction results in one issue record (for book borrowing).</w:t>
      </w:r>
    </w:p>
    <w:p w14:paraId="2EEABE0D" w14:textId="77777777" w:rsidR="001A1700" w:rsidRPr="001A1700" w:rsidRDefault="001A1700" w:rsidP="001A1700">
      <w:pPr>
        <w:numPr>
          <w:ilvl w:val="0"/>
          <w:numId w:val="38"/>
        </w:numPr>
      </w:pPr>
      <w:r w:rsidRPr="001A1700">
        <w:rPr>
          <w:b/>
          <w:bCs/>
        </w:rPr>
        <w:t>Foreign Key</w:t>
      </w:r>
      <w:r w:rsidRPr="001A1700">
        <w:t xml:space="preserve">: </w:t>
      </w:r>
      <w:proofErr w:type="spellStart"/>
      <w:r w:rsidRPr="001A1700">
        <w:t>transaction_id</w:t>
      </w:r>
      <w:proofErr w:type="spellEnd"/>
      <w:r w:rsidRPr="001A1700">
        <w:t xml:space="preserve"> in the </w:t>
      </w:r>
      <w:r w:rsidRPr="001A1700">
        <w:rPr>
          <w:b/>
          <w:bCs/>
        </w:rPr>
        <w:t>Issue</w:t>
      </w:r>
      <w:r w:rsidRPr="001A1700">
        <w:t xml:space="preserve"> table.</w:t>
      </w:r>
    </w:p>
    <w:p w14:paraId="7E89D0FC" w14:textId="77777777" w:rsidR="001A1700" w:rsidRPr="001A1700" w:rsidRDefault="001A1700" w:rsidP="001A1700">
      <w:r w:rsidRPr="001A1700">
        <w:rPr>
          <w:b/>
          <w:bCs/>
        </w:rPr>
        <w:t>Type</w:t>
      </w:r>
      <w:r w:rsidRPr="001A1700">
        <w:t>: One transaction → One issue record.</w:t>
      </w:r>
    </w:p>
    <w:p w14:paraId="082352B4" w14:textId="77777777" w:rsidR="001A1700" w:rsidRPr="001A1700" w:rsidRDefault="001A1700" w:rsidP="001A1700">
      <w:r w:rsidRPr="001A1700">
        <w:rPr>
          <w:b/>
          <w:bCs/>
        </w:rPr>
        <w:t>Diagram</w:t>
      </w:r>
      <w:r w:rsidRPr="001A1700">
        <w:t>:</w:t>
      </w:r>
    </w:p>
    <w:p w14:paraId="4E28804F" w14:textId="77777777" w:rsidR="001A1700" w:rsidRPr="001A1700" w:rsidRDefault="001A1700" w:rsidP="001A1700">
      <w:proofErr w:type="spellStart"/>
      <w:r w:rsidRPr="001A1700">
        <w:t>scss</w:t>
      </w:r>
      <w:proofErr w:type="spellEnd"/>
    </w:p>
    <w:p w14:paraId="02CF2407" w14:textId="77777777" w:rsidR="001A1700" w:rsidRPr="001A1700" w:rsidRDefault="001A1700" w:rsidP="001A1700">
      <w:r w:rsidRPr="001A1700">
        <w:t>Copy code</w:t>
      </w:r>
    </w:p>
    <w:p w14:paraId="5FA5E567" w14:textId="77777777" w:rsidR="001A1700" w:rsidRPr="001A1700" w:rsidRDefault="001A1700" w:rsidP="001A1700">
      <w:r w:rsidRPr="001A1700">
        <w:t>Transaction (1) --------- (1) Issue</w:t>
      </w:r>
    </w:p>
    <w:p w14:paraId="7A5E777C" w14:textId="77777777" w:rsidR="001A1700" w:rsidRPr="001A1700" w:rsidRDefault="001A1700" w:rsidP="001A1700">
      <w:pPr>
        <w:rPr>
          <w:b/>
          <w:bCs/>
        </w:rPr>
      </w:pPr>
      <w:r w:rsidRPr="001A1700">
        <w:rPr>
          <w:b/>
          <w:bCs/>
        </w:rPr>
        <w:t>15. Transaction - Return (One-to-One)</w:t>
      </w:r>
    </w:p>
    <w:p w14:paraId="151AC370" w14:textId="77777777" w:rsidR="001A1700" w:rsidRPr="001A1700" w:rsidRDefault="001A1700" w:rsidP="001A1700">
      <w:pPr>
        <w:numPr>
          <w:ilvl w:val="0"/>
          <w:numId w:val="39"/>
        </w:numPr>
      </w:pPr>
      <w:r w:rsidRPr="001A1700">
        <w:rPr>
          <w:b/>
          <w:bCs/>
        </w:rPr>
        <w:t>Relationship</w:t>
      </w:r>
      <w:r w:rsidRPr="001A1700">
        <w:t>: Each transaction results in one return record (for returning the book).</w:t>
      </w:r>
    </w:p>
    <w:p w14:paraId="3EC86F09" w14:textId="77777777" w:rsidR="001A1700" w:rsidRPr="001A1700" w:rsidRDefault="001A1700" w:rsidP="001A1700">
      <w:pPr>
        <w:numPr>
          <w:ilvl w:val="0"/>
          <w:numId w:val="39"/>
        </w:numPr>
      </w:pPr>
      <w:r w:rsidRPr="001A1700">
        <w:rPr>
          <w:b/>
          <w:bCs/>
        </w:rPr>
        <w:t>Foreign Key</w:t>
      </w:r>
      <w:r w:rsidRPr="001A1700">
        <w:t xml:space="preserve">: </w:t>
      </w:r>
      <w:proofErr w:type="spellStart"/>
      <w:r w:rsidRPr="001A1700">
        <w:t>transaction_id</w:t>
      </w:r>
      <w:proofErr w:type="spellEnd"/>
      <w:r w:rsidRPr="001A1700">
        <w:t xml:space="preserve"> in the </w:t>
      </w:r>
      <w:r w:rsidRPr="001A1700">
        <w:rPr>
          <w:b/>
          <w:bCs/>
        </w:rPr>
        <w:t>Return</w:t>
      </w:r>
      <w:r w:rsidRPr="001A1700">
        <w:t xml:space="preserve"> table.</w:t>
      </w:r>
    </w:p>
    <w:p w14:paraId="2A5893D2" w14:textId="77777777" w:rsidR="001A1700" w:rsidRPr="001A1700" w:rsidRDefault="001A1700" w:rsidP="001A1700">
      <w:r w:rsidRPr="001A1700">
        <w:rPr>
          <w:b/>
          <w:bCs/>
        </w:rPr>
        <w:t>Type</w:t>
      </w:r>
      <w:r w:rsidRPr="001A1700">
        <w:t>: One transaction → One return record.</w:t>
      </w:r>
    </w:p>
    <w:p w14:paraId="232BBA2E" w14:textId="77777777" w:rsidR="001A1700" w:rsidRPr="001A1700" w:rsidRDefault="001A1700" w:rsidP="001A1700">
      <w:r w:rsidRPr="001A1700">
        <w:rPr>
          <w:b/>
          <w:bCs/>
        </w:rPr>
        <w:t>Diagram</w:t>
      </w:r>
      <w:r w:rsidRPr="001A1700">
        <w:t>:</w:t>
      </w:r>
    </w:p>
    <w:p w14:paraId="5F9236D9" w14:textId="77777777" w:rsidR="001A1700" w:rsidRPr="001A1700" w:rsidRDefault="001A1700" w:rsidP="001A1700">
      <w:proofErr w:type="spellStart"/>
      <w:r w:rsidRPr="001A1700">
        <w:t>scss</w:t>
      </w:r>
      <w:proofErr w:type="spellEnd"/>
    </w:p>
    <w:p w14:paraId="074F0F42" w14:textId="77777777" w:rsidR="001A1700" w:rsidRPr="001A1700" w:rsidRDefault="001A1700" w:rsidP="001A1700">
      <w:r w:rsidRPr="001A1700">
        <w:t>Copy code</w:t>
      </w:r>
    </w:p>
    <w:p w14:paraId="7F090414" w14:textId="77777777" w:rsidR="001A1700" w:rsidRPr="001A1700" w:rsidRDefault="001A1700" w:rsidP="001A1700">
      <w:r w:rsidRPr="001A1700">
        <w:t>Transaction (1) --------- (1) Return</w:t>
      </w:r>
    </w:p>
    <w:p w14:paraId="17EE80CF" w14:textId="77777777" w:rsidR="001A1700" w:rsidRPr="001A1700" w:rsidRDefault="00000000" w:rsidP="001A1700">
      <w:r>
        <w:pict w14:anchorId="4E465F77">
          <v:rect id="_x0000_i1051" style="width:0;height:1.5pt" o:hralign="center" o:hrstd="t" o:hr="t" fillcolor="#a0a0a0" stroked="f"/>
        </w:pict>
      </w:r>
    </w:p>
    <w:p w14:paraId="33D03D52" w14:textId="77777777" w:rsidR="001A1700" w:rsidRPr="001A1700" w:rsidRDefault="001A1700" w:rsidP="001A1700">
      <w:pPr>
        <w:rPr>
          <w:b/>
          <w:bCs/>
        </w:rPr>
      </w:pPr>
      <w:r w:rsidRPr="001A1700">
        <w:rPr>
          <w:b/>
          <w:bCs/>
        </w:rPr>
        <w:t>Entity Relationship Diagram Summary</w:t>
      </w:r>
    </w:p>
    <w:p w14:paraId="56CD4E80" w14:textId="77777777" w:rsidR="001A1700" w:rsidRPr="001A1700" w:rsidRDefault="001A1700" w:rsidP="001A1700">
      <w:pPr>
        <w:numPr>
          <w:ilvl w:val="0"/>
          <w:numId w:val="40"/>
        </w:numPr>
      </w:pPr>
      <w:r w:rsidRPr="001A1700">
        <w:rPr>
          <w:b/>
          <w:bCs/>
        </w:rPr>
        <w:t>One-to-Many</w:t>
      </w:r>
      <w:r w:rsidRPr="001A1700">
        <w:t>:</w:t>
      </w:r>
    </w:p>
    <w:p w14:paraId="1D496AEE" w14:textId="77777777" w:rsidR="001A1700" w:rsidRPr="001A1700" w:rsidRDefault="001A1700" w:rsidP="001A1700">
      <w:pPr>
        <w:numPr>
          <w:ilvl w:val="1"/>
          <w:numId w:val="40"/>
        </w:numPr>
      </w:pPr>
      <w:r w:rsidRPr="001A1700">
        <w:rPr>
          <w:b/>
          <w:bCs/>
        </w:rPr>
        <w:t>Member</w:t>
      </w:r>
      <w:r w:rsidRPr="001A1700">
        <w:t xml:space="preserve"> ↔ </w:t>
      </w:r>
      <w:r w:rsidRPr="001A1700">
        <w:rPr>
          <w:b/>
          <w:bCs/>
        </w:rPr>
        <w:t>Reservation</w:t>
      </w:r>
      <w:r w:rsidRPr="001A1700">
        <w:t xml:space="preserve">, </w:t>
      </w:r>
      <w:r w:rsidRPr="001A1700">
        <w:rPr>
          <w:b/>
          <w:bCs/>
        </w:rPr>
        <w:t>Transaction</w:t>
      </w:r>
      <w:r w:rsidRPr="001A1700">
        <w:t xml:space="preserve">, </w:t>
      </w:r>
      <w:proofErr w:type="spellStart"/>
      <w:r w:rsidRPr="001A1700">
        <w:rPr>
          <w:b/>
          <w:bCs/>
        </w:rPr>
        <w:t>BookReview</w:t>
      </w:r>
      <w:proofErr w:type="spellEnd"/>
      <w:r w:rsidRPr="001A1700">
        <w:t xml:space="preserve">, </w:t>
      </w:r>
      <w:r w:rsidRPr="001A1700">
        <w:rPr>
          <w:b/>
          <w:bCs/>
        </w:rPr>
        <w:t>Notification</w:t>
      </w:r>
      <w:r w:rsidRPr="001A1700">
        <w:t>.</w:t>
      </w:r>
    </w:p>
    <w:p w14:paraId="2497EB8D" w14:textId="77777777" w:rsidR="001A1700" w:rsidRPr="001A1700" w:rsidRDefault="001A1700" w:rsidP="001A1700">
      <w:pPr>
        <w:numPr>
          <w:ilvl w:val="1"/>
          <w:numId w:val="40"/>
        </w:numPr>
      </w:pPr>
      <w:r w:rsidRPr="001A1700">
        <w:rPr>
          <w:b/>
          <w:bCs/>
        </w:rPr>
        <w:t>Book</w:t>
      </w:r>
      <w:r w:rsidRPr="001A1700">
        <w:t xml:space="preserve"> ↔ </w:t>
      </w:r>
      <w:r w:rsidRPr="001A1700">
        <w:rPr>
          <w:b/>
          <w:bCs/>
        </w:rPr>
        <w:t>Transaction</w:t>
      </w:r>
      <w:r w:rsidRPr="001A1700">
        <w:t xml:space="preserve">, </w:t>
      </w:r>
      <w:r w:rsidRPr="001A1700">
        <w:rPr>
          <w:b/>
          <w:bCs/>
        </w:rPr>
        <w:t>Reservation</w:t>
      </w:r>
      <w:r w:rsidRPr="001A1700">
        <w:t xml:space="preserve">, </w:t>
      </w:r>
      <w:proofErr w:type="spellStart"/>
      <w:r w:rsidRPr="001A1700">
        <w:rPr>
          <w:b/>
          <w:bCs/>
        </w:rPr>
        <w:t>BookReview</w:t>
      </w:r>
      <w:proofErr w:type="spellEnd"/>
      <w:r w:rsidRPr="001A1700">
        <w:t>.</w:t>
      </w:r>
    </w:p>
    <w:p w14:paraId="733457D0" w14:textId="77777777" w:rsidR="001A1700" w:rsidRPr="001A1700" w:rsidRDefault="001A1700" w:rsidP="001A1700">
      <w:pPr>
        <w:numPr>
          <w:ilvl w:val="1"/>
          <w:numId w:val="40"/>
        </w:numPr>
      </w:pPr>
      <w:r w:rsidRPr="001A1700">
        <w:rPr>
          <w:b/>
          <w:bCs/>
        </w:rPr>
        <w:t>Author</w:t>
      </w:r>
      <w:r w:rsidRPr="001A1700">
        <w:t xml:space="preserve">, </w:t>
      </w:r>
      <w:r w:rsidRPr="001A1700">
        <w:rPr>
          <w:b/>
          <w:bCs/>
        </w:rPr>
        <w:t>Publisher</w:t>
      </w:r>
      <w:r w:rsidRPr="001A1700">
        <w:t xml:space="preserve">, </w:t>
      </w:r>
      <w:r w:rsidRPr="001A1700">
        <w:rPr>
          <w:b/>
          <w:bCs/>
        </w:rPr>
        <w:t>Category</w:t>
      </w:r>
      <w:r w:rsidRPr="001A1700">
        <w:t xml:space="preserve">, </w:t>
      </w:r>
      <w:r w:rsidRPr="001A1700">
        <w:rPr>
          <w:b/>
          <w:bCs/>
        </w:rPr>
        <w:t>Shelf</w:t>
      </w:r>
      <w:r w:rsidRPr="001A1700">
        <w:t xml:space="preserve"> ↔ </w:t>
      </w:r>
      <w:r w:rsidRPr="001A1700">
        <w:rPr>
          <w:b/>
          <w:bCs/>
        </w:rPr>
        <w:t>Book</w:t>
      </w:r>
      <w:r w:rsidRPr="001A1700">
        <w:t>.</w:t>
      </w:r>
    </w:p>
    <w:p w14:paraId="3A19AD5D" w14:textId="77777777" w:rsidR="001A1700" w:rsidRPr="001A1700" w:rsidRDefault="001A1700" w:rsidP="001A1700">
      <w:pPr>
        <w:numPr>
          <w:ilvl w:val="0"/>
          <w:numId w:val="40"/>
        </w:numPr>
      </w:pPr>
      <w:r w:rsidRPr="001A1700">
        <w:rPr>
          <w:b/>
          <w:bCs/>
        </w:rPr>
        <w:t>One-to-One</w:t>
      </w:r>
      <w:r w:rsidRPr="001A1700">
        <w:t>:</w:t>
      </w:r>
    </w:p>
    <w:p w14:paraId="061CAAB8" w14:textId="77777777" w:rsidR="001A1700" w:rsidRPr="001A1700" w:rsidRDefault="001A1700" w:rsidP="001A1700">
      <w:pPr>
        <w:numPr>
          <w:ilvl w:val="1"/>
          <w:numId w:val="40"/>
        </w:numPr>
      </w:pPr>
      <w:r w:rsidRPr="001A1700">
        <w:rPr>
          <w:b/>
          <w:bCs/>
        </w:rPr>
        <w:t>Transaction</w:t>
      </w:r>
      <w:r w:rsidRPr="001A1700">
        <w:t xml:space="preserve"> ↔ </w:t>
      </w:r>
      <w:r w:rsidRPr="001A1700">
        <w:rPr>
          <w:b/>
          <w:bCs/>
        </w:rPr>
        <w:t>Fine</w:t>
      </w:r>
      <w:r w:rsidRPr="001A1700">
        <w:t xml:space="preserve">, </w:t>
      </w:r>
      <w:r w:rsidRPr="001A1700">
        <w:rPr>
          <w:b/>
          <w:bCs/>
        </w:rPr>
        <w:t>Issue</w:t>
      </w:r>
      <w:r w:rsidRPr="001A1700">
        <w:t xml:space="preserve">, </w:t>
      </w:r>
      <w:r w:rsidRPr="001A1700">
        <w:rPr>
          <w:b/>
          <w:bCs/>
        </w:rPr>
        <w:t>Return</w:t>
      </w:r>
      <w:r w:rsidRPr="001A1700">
        <w:t>.</w:t>
      </w:r>
    </w:p>
    <w:p w14:paraId="14CE17D5" w14:textId="77777777" w:rsidR="001A1700" w:rsidRPr="001A1700" w:rsidRDefault="001A1700" w:rsidP="001A1700">
      <w:pPr>
        <w:numPr>
          <w:ilvl w:val="1"/>
          <w:numId w:val="40"/>
        </w:numPr>
      </w:pPr>
      <w:r w:rsidRPr="001A1700">
        <w:rPr>
          <w:b/>
          <w:bCs/>
        </w:rPr>
        <w:t>Fine</w:t>
      </w:r>
      <w:r w:rsidRPr="001A1700">
        <w:t xml:space="preserve"> ↔ </w:t>
      </w:r>
      <w:r w:rsidRPr="001A1700">
        <w:rPr>
          <w:b/>
          <w:bCs/>
        </w:rPr>
        <w:t>Payment</w:t>
      </w:r>
      <w:r w:rsidRPr="001A1700">
        <w:t>.</w:t>
      </w:r>
    </w:p>
    <w:p w14:paraId="417508B1" w14:textId="77777777" w:rsidR="001A1700" w:rsidRPr="001A1700" w:rsidRDefault="001A1700" w:rsidP="001A1700">
      <w:r w:rsidRPr="001A1700">
        <w:t>These entity relationships will help in structuring the data interactions and integrity within the Library Management System, ensuring that each entity is properly linked according to its functional role in the system.</w:t>
      </w:r>
    </w:p>
    <w:p w14:paraId="04BB60D0" w14:textId="77777777" w:rsidR="00484B88" w:rsidRDefault="00484B88"/>
    <w:sectPr w:rsidR="00484B88" w:rsidSect="001A1700">
      <w:pgSz w:w="11906" w:h="16838"/>
      <w:pgMar w:top="567" w:right="707" w:bottom="568" w:left="709"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265D2"/>
    <w:multiLevelType w:val="multilevel"/>
    <w:tmpl w:val="EED85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3427E"/>
    <w:multiLevelType w:val="multilevel"/>
    <w:tmpl w:val="1F3A7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446DB"/>
    <w:multiLevelType w:val="multilevel"/>
    <w:tmpl w:val="FE0CDE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6572B3"/>
    <w:multiLevelType w:val="multilevel"/>
    <w:tmpl w:val="39085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916352"/>
    <w:multiLevelType w:val="multilevel"/>
    <w:tmpl w:val="0634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B1183"/>
    <w:multiLevelType w:val="multilevel"/>
    <w:tmpl w:val="E0467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A5E6A"/>
    <w:multiLevelType w:val="multilevel"/>
    <w:tmpl w:val="92043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579A0"/>
    <w:multiLevelType w:val="multilevel"/>
    <w:tmpl w:val="7282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C61013"/>
    <w:multiLevelType w:val="multilevel"/>
    <w:tmpl w:val="D23CF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D426CC"/>
    <w:multiLevelType w:val="multilevel"/>
    <w:tmpl w:val="57523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C46850"/>
    <w:multiLevelType w:val="multilevel"/>
    <w:tmpl w:val="20C4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24B7F"/>
    <w:multiLevelType w:val="multilevel"/>
    <w:tmpl w:val="F60A7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467DF"/>
    <w:multiLevelType w:val="multilevel"/>
    <w:tmpl w:val="5232A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684AF3"/>
    <w:multiLevelType w:val="multilevel"/>
    <w:tmpl w:val="1B9C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702732"/>
    <w:multiLevelType w:val="multilevel"/>
    <w:tmpl w:val="C03C3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F507AA"/>
    <w:multiLevelType w:val="multilevel"/>
    <w:tmpl w:val="5AEE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C10F58"/>
    <w:multiLevelType w:val="multilevel"/>
    <w:tmpl w:val="D0BE8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AA4A43"/>
    <w:multiLevelType w:val="multilevel"/>
    <w:tmpl w:val="66881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B75E2B"/>
    <w:multiLevelType w:val="multilevel"/>
    <w:tmpl w:val="BB682E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072BA7"/>
    <w:multiLevelType w:val="multilevel"/>
    <w:tmpl w:val="E0D87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A43EF8"/>
    <w:multiLevelType w:val="multilevel"/>
    <w:tmpl w:val="D1AA12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6956AD6"/>
    <w:multiLevelType w:val="multilevel"/>
    <w:tmpl w:val="A68484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210D7E"/>
    <w:multiLevelType w:val="multilevel"/>
    <w:tmpl w:val="881A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703B7E"/>
    <w:multiLevelType w:val="multilevel"/>
    <w:tmpl w:val="07AE0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7B6FA8"/>
    <w:multiLevelType w:val="multilevel"/>
    <w:tmpl w:val="BC5E17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E25070"/>
    <w:multiLevelType w:val="multilevel"/>
    <w:tmpl w:val="5262F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FC20FD"/>
    <w:multiLevelType w:val="multilevel"/>
    <w:tmpl w:val="79F4F4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186A3C"/>
    <w:multiLevelType w:val="multilevel"/>
    <w:tmpl w:val="8FF0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A454FD"/>
    <w:multiLevelType w:val="multilevel"/>
    <w:tmpl w:val="69684B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C20D00"/>
    <w:multiLevelType w:val="multilevel"/>
    <w:tmpl w:val="B3FAF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AA04D90"/>
    <w:multiLevelType w:val="multilevel"/>
    <w:tmpl w:val="BDD6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1D5E67"/>
    <w:multiLevelType w:val="multilevel"/>
    <w:tmpl w:val="E1DE7D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3D3E41"/>
    <w:multiLevelType w:val="multilevel"/>
    <w:tmpl w:val="04D478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02F7A3C"/>
    <w:multiLevelType w:val="multilevel"/>
    <w:tmpl w:val="567C2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D4FA5"/>
    <w:multiLevelType w:val="multilevel"/>
    <w:tmpl w:val="79821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67D71E4"/>
    <w:multiLevelType w:val="multilevel"/>
    <w:tmpl w:val="0666E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0F2CAE"/>
    <w:multiLevelType w:val="multilevel"/>
    <w:tmpl w:val="98DA8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88A17AB"/>
    <w:multiLevelType w:val="multilevel"/>
    <w:tmpl w:val="52A04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6266A3"/>
    <w:multiLevelType w:val="multilevel"/>
    <w:tmpl w:val="773CC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6C6D11"/>
    <w:multiLevelType w:val="multilevel"/>
    <w:tmpl w:val="0464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213841">
    <w:abstractNumId w:val="31"/>
  </w:num>
  <w:num w:numId="2" w16cid:durableId="955408405">
    <w:abstractNumId w:val="25"/>
  </w:num>
  <w:num w:numId="3" w16cid:durableId="1917474567">
    <w:abstractNumId w:val="26"/>
  </w:num>
  <w:num w:numId="4" w16cid:durableId="1426074115">
    <w:abstractNumId w:val="0"/>
  </w:num>
  <w:num w:numId="5" w16cid:durableId="1669937276">
    <w:abstractNumId w:val="29"/>
  </w:num>
  <w:num w:numId="6" w16cid:durableId="1080560438">
    <w:abstractNumId w:val="35"/>
  </w:num>
  <w:num w:numId="7" w16cid:durableId="1949386393">
    <w:abstractNumId w:val="12"/>
  </w:num>
  <w:num w:numId="8" w16cid:durableId="588931889">
    <w:abstractNumId w:val="10"/>
  </w:num>
  <w:num w:numId="9" w16cid:durableId="364991239">
    <w:abstractNumId w:val="9"/>
  </w:num>
  <w:num w:numId="10" w16cid:durableId="1858540172">
    <w:abstractNumId w:val="1"/>
  </w:num>
  <w:num w:numId="11" w16cid:durableId="544409678">
    <w:abstractNumId w:val="6"/>
  </w:num>
  <w:num w:numId="12" w16cid:durableId="1734500195">
    <w:abstractNumId w:val="14"/>
  </w:num>
  <w:num w:numId="13" w16cid:durableId="1822111565">
    <w:abstractNumId w:val="4"/>
  </w:num>
  <w:num w:numId="14" w16cid:durableId="1009524976">
    <w:abstractNumId w:val="19"/>
  </w:num>
  <w:num w:numId="15" w16cid:durableId="1276448704">
    <w:abstractNumId w:val="21"/>
  </w:num>
  <w:num w:numId="16" w16cid:durableId="734474406">
    <w:abstractNumId w:val="38"/>
  </w:num>
  <w:num w:numId="17" w16cid:durableId="241255750">
    <w:abstractNumId w:val="2"/>
  </w:num>
  <w:num w:numId="18" w16cid:durableId="79835227">
    <w:abstractNumId w:val="18"/>
  </w:num>
  <w:num w:numId="19" w16cid:durableId="1563174987">
    <w:abstractNumId w:val="20"/>
  </w:num>
  <w:num w:numId="20" w16cid:durableId="465927005">
    <w:abstractNumId w:val="36"/>
  </w:num>
  <w:num w:numId="21" w16cid:durableId="636109910">
    <w:abstractNumId w:val="34"/>
  </w:num>
  <w:num w:numId="22" w16cid:durableId="1430201224">
    <w:abstractNumId w:val="32"/>
  </w:num>
  <w:num w:numId="23" w16cid:durableId="642273194">
    <w:abstractNumId w:val="24"/>
  </w:num>
  <w:num w:numId="24" w16cid:durableId="326635100">
    <w:abstractNumId w:val="28"/>
  </w:num>
  <w:num w:numId="25" w16cid:durableId="529531458">
    <w:abstractNumId w:val="17"/>
  </w:num>
  <w:num w:numId="26" w16cid:durableId="1095591265">
    <w:abstractNumId w:val="39"/>
  </w:num>
  <w:num w:numId="27" w16cid:durableId="137960193">
    <w:abstractNumId w:val="23"/>
  </w:num>
  <w:num w:numId="28" w16cid:durableId="1886140496">
    <w:abstractNumId w:val="3"/>
  </w:num>
  <w:num w:numId="29" w16cid:durableId="657882915">
    <w:abstractNumId w:val="33"/>
  </w:num>
  <w:num w:numId="30" w16cid:durableId="779571826">
    <w:abstractNumId w:val="22"/>
  </w:num>
  <w:num w:numId="31" w16cid:durableId="643583851">
    <w:abstractNumId w:val="15"/>
  </w:num>
  <w:num w:numId="32" w16cid:durableId="143931101">
    <w:abstractNumId w:val="8"/>
  </w:num>
  <w:num w:numId="33" w16cid:durableId="818687907">
    <w:abstractNumId w:val="30"/>
  </w:num>
  <w:num w:numId="34" w16cid:durableId="1730882155">
    <w:abstractNumId w:val="27"/>
  </w:num>
  <w:num w:numId="35" w16cid:durableId="1283414631">
    <w:abstractNumId w:val="16"/>
  </w:num>
  <w:num w:numId="36" w16cid:durableId="1778601478">
    <w:abstractNumId w:val="37"/>
  </w:num>
  <w:num w:numId="37" w16cid:durableId="230117298">
    <w:abstractNumId w:val="13"/>
  </w:num>
  <w:num w:numId="38" w16cid:durableId="505218513">
    <w:abstractNumId w:val="11"/>
  </w:num>
  <w:num w:numId="39" w16cid:durableId="1940017904">
    <w:abstractNumId w:val="7"/>
  </w:num>
  <w:num w:numId="40" w16cid:durableId="741802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700"/>
    <w:rsid w:val="00072402"/>
    <w:rsid w:val="001A1700"/>
    <w:rsid w:val="002835D1"/>
    <w:rsid w:val="004717E2"/>
    <w:rsid w:val="00484B88"/>
    <w:rsid w:val="004E55C0"/>
    <w:rsid w:val="004E646D"/>
    <w:rsid w:val="00587D03"/>
    <w:rsid w:val="00707189"/>
    <w:rsid w:val="00831C48"/>
    <w:rsid w:val="009360E9"/>
    <w:rsid w:val="00AA59BD"/>
    <w:rsid w:val="00C308F3"/>
    <w:rsid w:val="00D14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BCD28"/>
  <w15:chartTrackingRefBased/>
  <w15:docId w15:val="{71B7220A-6035-4E31-B915-DCAB6ACD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7E2"/>
  </w:style>
  <w:style w:type="paragraph" w:styleId="Heading1">
    <w:name w:val="heading 1"/>
    <w:basedOn w:val="Normal"/>
    <w:next w:val="Normal"/>
    <w:link w:val="Heading1Char"/>
    <w:uiPriority w:val="9"/>
    <w:qFormat/>
    <w:rsid w:val="00D14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4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4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4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4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4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4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4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4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4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4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4B"/>
    <w:rPr>
      <w:rFonts w:eastAsiaTheme="majorEastAsia" w:cstheme="majorBidi"/>
      <w:color w:val="272727" w:themeColor="text1" w:themeTint="D8"/>
    </w:rPr>
  </w:style>
  <w:style w:type="paragraph" w:styleId="Title">
    <w:name w:val="Title"/>
    <w:basedOn w:val="Normal"/>
    <w:next w:val="Normal"/>
    <w:link w:val="TitleChar"/>
    <w:uiPriority w:val="10"/>
    <w:qFormat/>
    <w:rsid w:val="00D14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64B"/>
    <w:pPr>
      <w:spacing w:before="160"/>
      <w:jc w:val="center"/>
    </w:pPr>
    <w:rPr>
      <w:i/>
      <w:iCs/>
      <w:color w:val="404040" w:themeColor="text1" w:themeTint="BF"/>
    </w:rPr>
  </w:style>
  <w:style w:type="character" w:customStyle="1" w:styleId="QuoteChar">
    <w:name w:val="Quote Char"/>
    <w:basedOn w:val="DefaultParagraphFont"/>
    <w:link w:val="Quote"/>
    <w:uiPriority w:val="29"/>
    <w:rsid w:val="00D1464B"/>
    <w:rPr>
      <w:i/>
      <w:iCs/>
      <w:color w:val="404040" w:themeColor="text1" w:themeTint="BF"/>
    </w:rPr>
  </w:style>
  <w:style w:type="paragraph" w:styleId="ListParagraph">
    <w:name w:val="List Paragraph"/>
    <w:basedOn w:val="Normal"/>
    <w:uiPriority w:val="34"/>
    <w:qFormat/>
    <w:rsid w:val="00D1464B"/>
    <w:pPr>
      <w:ind w:left="720"/>
      <w:contextualSpacing/>
    </w:pPr>
  </w:style>
  <w:style w:type="character" w:styleId="IntenseEmphasis">
    <w:name w:val="Intense Emphasis"/>
    <w:basedOn w:val="DefaultParagraphFont"/>
    <w:uiPriority w:val="21"/>
    <w:qFormat/>
    <w:rsid w:val="00D1464B"/>
    <w:rPr>
      <w:i/>
      <w:iCs/>
      <w:color w:val="0F4761" w:themeColor="accent1" w:themeShade="BF"/>
    </w:rPr>
  </w:style>
  <w:style w:type="paragraph" w:styleId="IntenseQuote">
    <w:name w:val="Intense Quote"/>
    <w:basedOn w:val="Normal"/>
    <w:next w:val="Normal"/>
    <w:link w:val="IntenseQuoteChar"/>
    <w:uiPriority w:val="30"/>
    <w:qFormat/>
    <w:rsid w:val="00D14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464B"/>
    <w:rPr>
      <w:i/>
      <w:iCs/>
      <w:color w:val="0F4761" w:themeColor="accent1" w:themeShade="BF"/>
    </w:rPr>
  </w:style>
  <w:style w:type="character" w:styleId="IntenseReference">
    <w:name w:val="Intense Reference"/>
    <w:basedOn w:val="DefaultParagraphFont"/>
    <w:uiPriority w:val="32"/>
    <w:qFormat/>
    <w:rsid w:val="00D1464B"/>
    <w:rPr>
      <w:b/>
      <w:bCs/>
      <w:smallCaps/>
      <w:color w:val="0F4761" w:themeColor="accent1" w:themeShade="BF"/>
      <w:spacing w:val="5"/>
    </w:rPr>
  </w:style>
  <w:style w:type="table" w:styleId="TableGrid">
    <w:name w:val="Table Grid"/>
    <w:basedOn w:val="TableNormal"/>
    <w:uiPriority w:val="39"/>
    <w:rsid w:val="001A17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5821472">
      <w:bodyDiv w:val="1"/>
      <w:marLeft w:val="0"/>
      <w:marRight w:val="0"/>
      <w:marTop w:val="0"/>
      <w:marBottom w:val="0"/>
      <w:divBdr>
        <w:top w:val="none" w:sz="0" w:space="0" w:color="auto"/>
        <w:left w:val="none" w:sz="0" w:space="0" w:color="auto"/>
        <w:bottom w:val="none" w:sz="0" w:space="0" w:color="auto"/>
        <w:right w:val="none" w:sz="0" w:space="0" w:color="auto"/>
      </w:divBdr>
    </w:div>
    <w:div w:id="414791048">
      <w:bodyDiv w:val="1"/>
      <w:marLeft w:val="0"/>
      <w:marRight w:val="0"/>
      <w:marTop w:val="0"/>
      <w:marBottom w:val="0"/>
      <w:divBdr>
        <w:top w:val="none" w:sz="0" w:space="0" w:color="auto"/>
        <w:left w:val="none" w:sz="0" w:space="0" w:color="auto"/>
        <w:bottom w:val="none" w:sz="0" w:space="0" w:color="auto"/>
        <w:right w:val="none" w:sz="0" w:space="0" w:color="auto"/>
      </w:divBdr>
      <w:divsChild>
        <w:div w:id="1214082071">
          <w:marLeft w:val="0"/>
          <w:marRight w:val="0"/>
          <w:marTop w:val="0"/>
          <w:marBottom w:val="0"/>
          <w:divBdr>
            <w:top w:val="none" w:sz="0" w:space="0" w:color="auto"/>
            <w:left w:val="none" w:sz="0" w:space="0" w:color="auto"/>
            <w:bottom w:val="none" w:sz="0" w:space="0" w:color="auto"/>
            <w:right w:val="none" w:sz="0" w:space="0" w:color="auto"/>
          </w:divBdr>
          <w:divsChild>
            <w:div w:id="1395200248">
              <w:marLeft w:val="0"/>
              <w:marRight w:val="0"/>
              <w:marTop w:val="0"/>
              <w:marBottom w:val="0"/>
              <w:divBdr>
                <w:top w:val="none" w:sz="0" w:space="0" w:color="auto"/>
                <w:left w:val="none" w:sz="0" w:space="0" w:color="auto"/>
                <w:bottom w:val="none" w:sz="0" w:space="0" w:color="auto"/>
                <w:right w:val="none" w:sz="0" w:space="0" w:color="auto"/>
              </w:divBdr>
            </w:div>
            <w:div w:id="1259951477">
              <w:marLeft w:val="0"/>
              <w:marRight w:val="0"/>
              <w:marTop w:val="0"/>
              <w:marBottom w:val="0"/>
              <w:divBdr>
                <w:top w:val="none" w:sz="0" w:space="0" w:color="auto"/>
                <w:left w:val="none" w:sz="0" w:space="0" w:color="auto"/>
                <w:bottom w:val="none" w:sz="0" w:space="0" w:color="auto"/>
                <w:right w:val="none" w:sz="0" w:space="0" w:color="auto"/>
              </w:divBdr>
              <w:divsChild>
                <w:div w:id="1938903157">
                  <w:marLeft w:val="0"/>
                  <w:marRight w:val="0"/>
                  <w:marTop w:val="0"/>
                  <w:marBottom w:val="0"/>
                  <w:divBdr>
                    <w:top w:val="none" w:sz="0" w:space="0" w:color="auto"/>
                    <w:left w:val="none" w:sz="0" w:space="0" w:color="auto"/>
                    <w:bottom w:val="none" w:sz="0" w:space="0" w:color="auto"/>
                    <w:right w:val="none" w:sz="0" w:space="0" w:color="auto"/>
                  </w:divBdr>
                  <w:divsChild>
                    <w:div w:id="20946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272313">
              <w:marLeft w:val="0"/>
              <w:marRight w:val="0"/>
              <w:marTop w:val="0"/>
              <w:marBottom w:val="0"/>
              <w:divBdr>
                <w:top w:val="none" w:sz="0" w:space="0" w:color="auto"/>
                <w:left w:val="none" w:sz="0" w:space="0" w:color="auto"/>
                <w:bottom w:val="none" w:sz="0" w:space="0" w:color="auto"/>
                <w:right w:val="none" w:sz="0" w:space="0" w:color="auto"/>
              </w:divBdr>
            </w:div>
          </w:divsChild>
        </w:div>
        <w:div w:id="2077706110">
          <w:marLeft w:val="0"/>
          <w:marRight w:val="0"/>
          <w:marTop w:val="0"/>
          <w:marBottom w:val="0"/>
          <w:divBdr>
            <w:top w:val="none" w:sz="0" w:space="0" w:color="auto"/>
            <w:left w:val="none" w:sz="0" w:space="0" w:color="auto"/>
            <w:bottom w:val="none" w:sz="0" w:space="0" w:color="auto"/>
            <w:right w:val="none" w:sz="0" w:space="0" w:color="auto"/>
          </w:divBdr>
          <w:divsChild>
            <w:div w:id="1038093667">
              <w:marLeft w:val="0"/>
              <w:marRight w:val="0"/>
              <w:marTop w:val="0"/>
              <w:marBottom w:val="0"/>
              <w:divBdr>
                <w:top w:val="none" w:sz="0" w:space="0" w:color="auto"/>
                <w:left w:val="none" w:sz="0" w:space="0" w:color="auto"/>
                <w:bottom w:val="none" w:sz="0" w:space="0" w:color="auto"/>
                <w:right w:val="none" w:sz="0" w:space="0" w:color="auto"/>
              </w:divBdr>
            </w:div>
            <w:div w:id="928348889">
              <w:marLeft w:val="0"/>
              <w:marRight w:val="0"/>
              <w:marTop w:val="0"/>
              <w:marBottom w:val="0"/>
              <w:divBdr>
                <w:top w:val="none" w:sz="0" w:space="0" w:color="auto"/>
                <w:left w:val="none" w:sz="0" w:space="0" w:color="auto"/>
                <w:bottom w:val="none" w:sz="0" w:space="0" w:color="auto"/>
                <w:right w:val="none" w:sz="0" w:space="0" w:color="auto"/>
              </w:divBdr>
              <w:divsChild>
                <w:div w:id="1462455883">
                  <w:marLeft w:val="0"/>
                  <w:marRight w:val="0"/>
                  <w:marTop w:val="0"/>
                  <w:marBottom w:val="0"/>
                  <w:divBdr>
                    <w:top w:val="none" w:sz="0" w:space="0" w:color="auto"/>
                    <w:left w:val="none" w:sz="0" w:space="0" w:color="auto"/>
                    <w:bottom w:val="none" w:sz="0" w:space="0" w:color="auto"/>
                    <w:right w:val="none" w:sz="0" w:space="0" w:color="auto"/>
                  </w:divBdr>
                  <w:divsChild>
                    <w:div w:id="25579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09168">
              <w:marLeft w:val="0"/>
              <w:marRight w:val="0"/>
              <w:marTop w:val="0"/>
              <w:marBottom w:val="0"/>
              <w:divBdr>
                <w:top w:val="none" w:sz="0" w:space="0" w:color="auto"/>
                <w:left w:val="none" w:sz="0" w:space="0" w:color="auto"/>
                <w:bottom w:val="none" w:sz="0" w:space="0" w:color="auto"/>
                <w:right w:val="none" w:sz="0" w:space="0" w:color="auto"/>
              </w:divBdr>
            </w:div>
          </w:divsChild>
        </w:div>
        <w:div w:id="1658604475">
          <w:marLeft w:val="0"/>
          <w:marRight w:val="0"/>
          <w:marTop w:val="0"/>
          <w:marBottom w:val="0"/>
          <w:divBdr>
            <w:top w:val="none" w:sz="0" w:space="0" w:color="auto"/>
            <w:left w:val="none" w:sz="0" w:space="0" w:color="auto"/>
            <w:bottom w:val="none" w:sz="0" w:space="0" w:color="auto"/>
            <w:right w:val="none" w:sz="0" w:space="0" w:color="auto"/>
          </w:divBdr>
          <w:divsChild>
            <w:div w:id="1867938419">
              <w:marLeft w:val="0"/>
              <w:marRight w:val="0"/>
              <w:marTop w:val="0"/>
              <w:marBottom w:val="0"/>
              <w:divBdr>
                <w:top w:val="none" w:sz="0" w:space="0" w:color="auto"/>
                <w:left w:val="none" w:sz="0" w:space="0" w:color="auto"/>
                <w:bottom w:val="none" w:sz="0" w:space="0" w:color="auto"/>
                <w:right w:val="none" w:sz="0" w:space="0" w:color="auto"/>
              </w:divBdr>
            </w:div>
            <w:div w:id="1907109768">
              <w:marLeft w:val="0"/>
              <w:marRight w:val="0"/>
              <w:marTop w:val="0"/>
              <w:marBottom w:val="0"/>
              <w:divBdr>
                <w:top w:val="none" w:sz="0" w:space="0" w:color="auto"/>
                <w:left w:val="none" w:sz="0" w:space="0" w:color="auto"/>
                <w:bottom w:val="none" w:sz="0" w:space="0" w:color="auto"/>
                <w:right w:val="none" w:sz="0" w:space="0" w:color="auto"/>
              </w:divBdr>
              <w:divsChild>
                <w:div w:id="1685746582">
                  <w:marLeft w:val="0"/>
                  <w:marRight w:val="0"/>
                  <w:marTop w:val="0"/>
                  <w:marBottom w:val="0"/>
                  <w:divBdr>
                    <w:top w:val="none" w:sz="0" w:space="0" w:color="auto"/>
                    <w:left w:val="none" w:sz="0" w:space="0" w:color="auto"/>
                    <w:bottom w:val="none" w:sz="0" w:space="0" w:color="auto"/>
                    <w:right w:val="none" w:sz="0" w:space="0" w:color="auto"/>
                  </w:divBdr>
                  <w:divsChild>
                    <w:div w:id="95440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8156">
              <w:marLeft w:val="0"/>
              <w:marRight w:val="0"/>
              <w:marTop w:val="0"/>
              <w:marBottom w:val="0"/>
              <w:divBdr>
                <w:top w:val="none" w:sz="0" w:space="0" w:color="auto"/>
                <w:left w:val="none" w:sz="0" w:space="0" w:color="auto"/>
                <w:bottom w:val="none" w:sz="0" w:space="0" w:color="auto"/>
                <w:right w:val="none" w:sz="0" w:space="0" w:color="auto"/>
              </w:divBdr>
            </w:div>
          </w:divsChild>
        </w:div>
        <w:div w:id="445124757">
          <w:marLeft w:val="0"/>
          <w:marRight w:val="0"/>
          <w:marTop w:val="0"/>
          <w:marBottom w:val="0"/>
          <w:divBdr>
            <w:top w:val="none" w:sz="0" w:space="0" w:color="auto"/>
            <w:left w:val="none" w:sz="0" w:space="0" w:color="auto"/>
            <w:bottom w:val="none" w:sz="0" w:space="0" w:color="auto"/>
            <w:right w:val="none" w:sz="0" w:space="0" w:color="auto"/>
          </w:divBdr>
          <w:divsChild>
            <w:div w:id="1715496108">
              <w:marLeft w:val="0"/>
              <w:marRight w:val="0"/>
              <w:marTop w:val="0"/>
              <w:marBottom w:val="0"/>
              <w:divBdr>
                <w:top w:val="none" w:sz="0" w:space="0" w:color="auto"/>
                <w:left w:val="none" w:sz="0" w:space="0" w:color="auto"/>
                <w:bottom w:val="none" w:sz="0" w:space="0" w:color="auto"/>
                <w:right w:val="none" w:sz="0" w:space="0" w:color="auto"/>
              </w:divBdr>
            </w:div>
            <w:div w:id="1839072911">
              <w:marLeft w:val="0"/>
              <w:marRight w:val="0"/>
              <w:marTop w:val="0"/>
              <w:marBottom w:val="0"/>
              <w:divBdr>
                <w:top w:val="none" w:sz="0" w:space="0" w:color="auto"/>
                <w:left w:val="none" w:sz="0" w:space="0" w:color="auto"/>
                <w:bottom w:val="none" w:sz="0" w:space="0" w:color="auto"/>
                <w:right w:val="none" w:sz="0" w:space="0" w:color="auto"/>
              </w:divBdr>
              <w:divsChild>
                <w:div w:id="900753221">
                  <w:marLeft w:val="0"/>
                  <w:marRight w:val="0"/>
                  <w:marTop w:val="0"/>
                  <w:marBottom w:val="0"/>
                  <w:divBdr>
                    <w:top w:val="none" w:sz="0" w:space="0" w:color="auto"/>
                    <w:left w:val="none" w:sz="0" w:space="0" w:color="auto"/>
                    <w:bottom w:val="none" w:sz="0" w:space="0" w:color="auto"/>
                    <w:right w:val="none" w:sz="0" w:space="0" w:color="auto"/>
                  </w:divBdr>
                  <w:divsChild>
                    <w:div w:id="100809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73145">
              <w:marLeft w:val="0"/>
              <w:marRight w:val="0"/>
              <w:marTop w:val="0"/>
              <w:marBottom w:val="0"/>
              <w:divBdr>
                <w:top w:val="none" w:sz="0" w:space="0" w:color="auto"/>
                <w:left w:val="none" w:sz="0" w:space="0" w:color="auto"/>
                <w:bottom w:val="none" w:sz="0" w:space="0" w:color="auto"/>
                <w:right w:val="none" w:sz="0" w:space="0" w:color="auto"/>
              </w:divBdr>
            </w:div>
          </w:divsChild>
        </w:div>
        <w:div w:id="1916628378">
          <w:marLeft w:val="0"/>
          <w:marRight w:val="0"/>
          <w:marTop w:val="0"/>
          <w:marBottom w:val="0"/>
          <w:divBdr>
            <w:top w:val="none" w:sz="0" w:space="0" w:color="auto"/>
            <w:left w:val="none" w:sz="0" w:space="0" w:color="auto"/>
            <w:bottom w:val="none" w:sz="0" w:space="0" w:color="auto"/>
            <w:right w:val="none" w:sz="0" w:space="0" w:color="auto"/>
          </w:divBdr>
          <w:divsChild>
            <w:div w:id="1366321691">
              <w:marLeft w:val="0"/>
              <w:marRight w:val="0"/>
              <w:marTop w:val="0"/>
              <w:marBottom w:val="0"/>
              <w:divBdr>
                <w:top w:val="none" w:sz="0" w:space="0" w:color="auto"/>
                <w:left w:val="none" w:sz="0" w:space="0" w:color="auto"/>
                <w:bottom w:val="none" w:sz="0" w:space="0" w:color="auto"/>
                <w:right w:val="none" w:sz="0" w:space="0" w:color="auto"/>
              </w:divBdr>
            </w:div>
            <w:div w:id="22902430">
              <w:marLeft w:val="0"/>
              <w:marRight w:val="0"/>
              <w:marTop w:val="0"/>
              <w:marBottom w:val="0"/>
              <w:divBdr>
                <w:top w:val="none" w:sz="0" w:space="0" w:color="auto"/>
                <w:left w:val="none" w:sz="0" w:space="0" w:color="auto"/>
                <w:bottom w:val="none" w:sz="0" w:space="0" w:color="auto"/>
                <w:right w:val="none" w:sz="0" w:space="0" w:color="auto"/>
              </w:divBdr>
              <w:divsChild>
                <w:div w:id="947544644">
                  <w:marLeft w:val="0"/>
                  <w:marRight w:val="0"/>
                  <w:marTop w:val="0"/>
                  <w:marBottom w:val="0"/>
                  <w:divBdr>
                    <w:top w:val="none" w:sz="0" w:space="0" w:color="auto"/>
                    <w:left w:val="none" w:sz="0" w:space="0" w:color="auto"/>
                    <w:bottom w:val="none" w:sz="0" w:space="0" w:color="auto"/>
                    <w:right w:val="none" w:sz="0" w:space="0" w:color="auto"/>
                  </w:divBdr>
                  <w:divsChild>
                    <w:div w:id="8297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01941">
              <w:marLeft w:val="0"/>
              <w:marRight w:val="0"/>
              <w:marTop w:val="0"/>
              <w:marBottom w:val="0"/>
              <w:divBdr>
                <w:top w:val="none" w:sz="0" w:space="0" w:color="auto"/>
                <w:left w:val="none" w:sz="0" w:space="0" w:color="auto"/>
                <w:bottom w:val="none" w:sz="0" w:space="0" w:color="auto"/>
                <w:right w:val="none" w:sz="0" w:space="0" w:color="auto"/>
              </w:divBdr>
            </w:div>
          </w:divsChild>
        </w:div>
        <w:div w:id="475268504">
          <w:marLeft w:val="0"/>
          <w:marRight w:val="0"/>
          <w:marTop w:val="0"/>
          <w:marBottom w:val="0"/>
          <w:divBdr>
            <w:top w:val="none" w:sz="0" w:space="0" w:color="auto"/>
            <w:left w:val="none" w:sz="0" w:space="0" w:color="auto"/>
            <w:bottom w:val="none" w:sz="0" w:space="0" w:color="auto"/>
            <w:right w:val="none" w:sz="0" w:space="0" w:color="auto"/>
          </w:divBdr>
          <w:divsChild>
            <w:div w:id="1802840779">
              <w:marLeft w:val="0"/>
              <w:marRight w:val="0"/>
              <w:marTop w:val="0"/>
              <w:marBottom w:val="0"/>
              <w:divBdr>
                <w:top w:val="none" w:sz="0" w:space="0" w:color="auto"/>
                <w:left w:val="none" w:sz="0" w:space="0" w:color="auto"/>
                <w:bottom w:val="none" w:sz="0" w:space="0" w:color="auto"/>
                <w:right w:val="none" w:sz="0" w:space="0" w:color="auto"/>
              </w:divBdr>
            </w:div>
            <w:div w:id="2038040772">
              <w:marLeft w:val="0"/>
              <w:marRight w:val="0"/>
              <w:marTop w:val="0"/>
              <w:marBottom w:val="0"/>
              <w:divBdr>
                <w:top w:val="none" w:sz="0" w:space="0" w:color="auto"/>
                <w:left w:val="none" w:sz="0" w:space="0" w:color="auto"/>
                <w:bottom w:val="none" w:sz="0" w:space="0" w:color="auto"/>
                <w:right w:val="none" w:sz="0" w:space="0" w:color="auto"/>
              </w:divBdr>
              <w:divsChild>
                <w:div w:id="1478843321">
                  <w:marLeft w:val="0"/>
                  <w:marRight w:val="0"/>
                  <w:marTop w:val="0"/>
                  <w:marBottom w:val="0"/>
                  <w:divBdr>
                    <w:top w:val="none" w:sz="0" w:space="0" w:color="auto"/>
                    <w:left w:val="none" w:sz="0" w:space="0" w:color="auto"/>
                    <w:bottom w:val="none" w:sz="0" w:space="0" w:color="auto"/>
                    <w:right w:val="none" w:sz="0" w:space="0" w:color="auto"/>
                  </w:divBdr>
                  <w:divsChild>
                    <w:div w:id="1280911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99977">
              <w:marLeft w:val="0"/>
              <w:marRight w:val="0"/>
              <w:marTop w:val="0"/>
              <w:marBottom w:val="0"/>
              <w:divBdr>
                <w:top w:val="none" w:sz="0" w:space="0" w:color="auto"/>
                <w:left w:val="none" w:sz="0" w:space="0" w:color="auto"/>
                <w:bottom w:val="none" w:sz="0" w:space="0" w:color="auto"/>
                <w:right w:val="none" w:sz="0" w:space="0" w:color="auto"/>
              </w:divBdr>
            </w:div>
          </w:divsChild>
        </w:div>
        <w:div w:id="2003508283">
          <w:marLeft w:val="0"/>
          <w:marRight w:val="0"/>
          <w:marTop w:val="0"/>
          <w:marBottom w:val="0"/>
          <w:divBdr>
            <w:top w:val="none" w:sz="0" w:space="0" w:color="auto"/>
            <w:left w:val="none" w:sz="0" w:space="0" w:color="auto"/>
            <w:bottom w:val="none" w:sz="0" w:space="0" w:color="auto"/>
            <w:right w:val="none" w:sz="0" w:space="0" w:color="auto"/>
          </w:divBdr>
          <w:divsChild>
            <w:div w:id="1151406164">
              <w:marLeft w:val="0"/>
              <w:marRight w:val="0"/>
              <w:marTop w:val="0"/>
              <w:marBottom w:val="0"/>
              <w:divBdr>
                <w:top w:val="none" w:sz="0" w:space="0" w:color="auto"/>
                <w:left w:val="none" w:sz="0" w:space="0" w:color="auto"/>
                <w:bottom w:val="none" w:sz="0" w:space="0" w:color="auto"/>
                <w:right w:val="none" w:sz="0" w:space="0" w:color="auto"/>
              </w:divBdr>
            </w:div>
            <w:div w:id="465512540">
              <w:marLeft w:val="0"/>
              <w:marRight w:val="0"/>
              <w:marTop w:val="0"/>
              <w:marBottom w:val="0"/>
              <w:divBdr>
                <w:top w:val="none" w:sz="0" w:space="0" w:color="auto"/>
                <w:left w:val="none" w:sz="0" w:space="0" w:color="auto"/>
                <w:bottom w:val="none" w:sz="0" w:space="0" w:color="auto"/>
                <w:right w:val="none" w:sz="0" w:space="0" w:color="auto"/>
              </w:divBdr>
              <w:divsChild>
                <w:div w:id="616260832">
                  <w:marLeft w:val="0"/>
                  <w:marRight w:val="0"/>
                  <w:marTop w:val="0"/>
                  <w:marBottom w:val="0"/>
                  <w:divBdr>
                    <w:top w:val="none" w:sz="0" w:space="0" w:color="auto"/>
                    <w:left w:val="none" w:sz="0" w:space="0" w:color="auto"/>
                    <w:bottom w:val="none" w:sz="0" w:space="0" w:color="auto"/>
                    <w:right w:val="none" w:sz="0" w:space="0" w:color="auto"/>
                  </w:divBdr>
                  <w:divsChild>
                    <w:div w:id="21111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62423">
              <w:marLeft w:val="0"/>
              <w:marRight w:val="0"/>
              <w:marTop w:val="0"/>
              <w:marBottom w:val="0"/>
              <w:divBdr>
                <w:top w:val="none" w:sz="0" w:space="0" w:color="auto"/>
                <w:left w:val="none" w:sz="0" w:space="0" w:color="auto"/>
                <w:bottom w:val="none" w:sz="0" w:space="0" w:color="auto"/>
                <w:right w:val="none" w:sz="0" w:space="0" w:color="auto"/>
              </w:divBdr>
            </w:div>
          </w:divsChild>
        </w:div>
        <w:div w:id="1125390309">
          <w:marLeft w:val="0"/>
          <w:marRight w:val="0"/>
          <w:marTop w:val="0"/>
          <w:marBottom w:val="0"/>
          <w:divBdr>
            <w:top w:val="none" w:sz="0" w:space="0" w:color="auto"/>
            <w:left w:val="none" w:sz="0" w:space="0" w:color="auto"/>
            <w:bottom w:val="none" w:sz="0" w:space="0" w:color="auto"/>
            <w:right w:val="none" w:sz="0" w:space="0" w:color="auto"/>
          </w:divBdr>
          <w:divsChild>
            <w:div w:id="1939940815">
              <w:marLeft w:val="0"/>
              <w:marRight w:val="0"/>
              <w:marTop w:val="0"/>
              <w:marBottom w:val="0"/>
              <w:divBdr>
                <w:top w:val="none" w:sz="0" w:space="0" w:color="auto"/>
                <w:left w:val="none" w:sz="0" w:space="0" w:color="auto"/>
                <w:bottom w:val="none" w:sz="0" w:space="0" w:color="auto"/>
                <w:right w:val="none" w:sz="0" w:space="0" w:color="auto"/>
              </w:divBdr>
            </w:div>
            <w:div w:id="496043470">
              <w:marLeft w:val="0"/>
              <w:marRight w:val="0"/>
              <w:marTop w:val="0"/>
              <w:marBottom w:val="0"/>
              <w:divBdr>
                <w:top w:val="none" w:sz="0" w:space="0" w:color="auto"/>
                <w:left w:val="none" w:sz="0" w:space="0" w:color="auto"/>
                <w:bottom w:val="none" w:sz="0" w:space="0" w:color="auto"/>
                <w:right w:val="none" w:sz="0" w:space="0" w:color="auto"/>
              </w:divBdr>
              <w:divsChild>
                <w:div w:id="1504708412">
                  <w:marLeft w:val="0"/>
                  <w:marRight w:val="0"/>
                  <w:marTop w:val="0"/>
                  <w:marBottom w:val="0"/>
                  <w:divBdr>
                    <w:top w:val="none" w:sz="0" w:space="0" w:color="auto"/>
                    <w:left w:val="none" w:sz="0" w:space="0" w:color="auto"/>
                    <w:bottom w:val="none" w:sz="0" w:space="0" w:color="auto"/>
                    <w:right w:val="none" w:sz="0" w:space="0" w:color="auto"/>
                  </w:divBdr>
                  <w:divsChild>
                    <w:div w:id="23724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063944">
              <w:marLeft w:val="0"/>
              <w:marRight w:val="0"/>
              <w:marTop w:val="0"/>
              <w:marBottom w:val="0"/>
              <w:divBdr>
                <w:top w:val="none" w:sz="0" w:space="0" w:color="auto"/>
                <w:left w:val="none" w:sz="0" w:space="0" w:color="auto"/>
                <w:bottom w:val="none" w:sz="0" w:space="0" w:color="auto"/>
                <w:right w:val="none" w:sz="0" w:space="0" w:color="auto"/>
              </w:divBdr>
            </w:div>
          </w:divsChild>
        </w:div>
        <w:div w:id="1940523345">
          <w:marLeft w:val="0"/>
          <w:marRight w:val="0"/>
          <w:marTop w:val="0"/>
          <w:marBottom w:val="0"/>
          <w:divBdr>
            <w:top w:val="none" w:sz="0" w:space="0" w:color="auto"/>
            <w:left w:val="none" w:sz="0" w:space="0" w:color="auto"/>
            <w:bottom w:val="none" w:sz="0" w:space="0" w:color="auto"/>
            <w:right w:val="none" w:sz="0" w:space="0" w:color="auto"/>
          </w:divBdr>
          <w:divsChild>
            <w:div w:id="724068567">
              <w:marLeft w:val="0"/>
              <w:marRight w:val="0"/>
              <w:marTop w:val="0"/>
              <w:marBottom w:val="0"/>
              <w:divBdr>
                <w:top w:val="none" w:sz="0" w:space="0" w:color="auto"/>
                <w:left w:val="none" w:sz="0" w:space="0" w:color="auto"/>
                <w:bottom w:val="none" w:sz="0" w:space="0" w:color="auto"/>
                <w:right w:val="none" w:sz="0" w:space="0" w:color="auto"/>
              </w:divBdr>
            </w:div>
            <w:div w:id="144199082">
              <w:marLeft w:val="0"/>
              <w:marRight w:val="0"/>
              <w:marTop w:val="0"/>
              <w:marBottom w:val="0"/>
              <w:divBdr>
                <w:top w:val="none" w:sz="0" w:space="0" w:color="auto"/>
                <w:left w:val="none" w:sz="0" w:space="0" w:color="auto"/>
                <w:bottom w:val="none" w:sz="0" w:space="0" w:color="auto"/>
                <w:right w:val="none" w:sz="0" w:space="0" w:color="auto"/>
              </w:divBdr>
              <w:divsChild>
                <w:div w:id="1307122183">
                  <w:marLeft w:val="0"/>
                  <w:marRight w:val="0"/>
                  <w:marTop w:val="0"/>
                  <w:marBottom w:val="0"/>
                  <w:divBdr>
                    <w:top w:val="none" w:sz="0" w:space="0" w:color="auto"/>
                    <w:left w:val="none" w:sz="0" w:space="0" w:color="auto"/>
                    <w:bottom w:val="none" w:sz="0" w:space="0" w:color="auto"/>
                    <w:right w:val="none" w:sz="0" w:space="0" w:color="auto"/>
                  </w:divBdr>
                  <w:divsChild>
                    <w:div w:id="33970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787114">
              <w:marLeft w:val="0"/>
              <w:marRight w:val="0"/>
              <w:marTop w:val="0"/>
              <w:marBottom w:val="0"/>
              <w:divBdr>
                <w:top w:val="none" w:sz="0" w:space="0" w:color="auto"/>
                <w:left w:val="none" w:sz="0" w:space="0" w:color="auto"/>
                <w:bottom w:val="none" w:sz="0" w:space="0" w:color="auto"/>
                <w:right w:val="none" w:sz="0" w:space="0" w:color="auto"/>
              </w:divBdr>
            </w:div>
          </w:divsChild>
        </w:div>
        <w:div w:id="977152396">
          <w:marLeft w:val="0"/>
          <w:marRight w:val="0"/>
          <w:marTop w:val="0"/>
          <w:marBottom w:val="0"/>
          <w:divBdr>
            <w:top w:val="none" w:sz="0" w:space="0" w:color="auto"/>
            <w:left w:val="none" w:sz="0" w:space="0" w:color="auto"/>
            <w:bottom w:val="none" w:sz="0" w:space="0" w:color="auto"/>
            <w:right w:val="none" w:sz="0" w:space="0" w:color="auto"/>
          </w:divBdr>
          <w:divsChild>
            <w:div w:id="215360105">
              <w:marLeft w:val="0"/>
              <w:marRight w:val="0"/>
              <w:marTop w:val="0"/>
              <w:marBottom w:val="0"/>
              <w:divBdr>
                <w:top w:val="none" w:sz="0" w:space="0" w:color="auto"/>
                <w:left w:val="none" w:sz="0" w:space="0" w:color="auto"/>
                <w:bottom w:val="none" w:sz="0" w:space="0" w:color="auto"/>
                <w:right w:val="none" w:sz="0" w:space="0" w:color="auto"/>
              </w:divBdr>
            </w:div>
            <w:div w:id="1557887069">
              <w:marLeft w:val="0"/>
              <w:marRight w:val="0"/>
              <w:marTop w:val="0"/>
              <w:marBottom w:val="0"/>
              <w:divBdr>
                <w:top w:val="none" w:sz="0" w:space="0" w:color="auto"/>
                <w:left w:val="none" w:sz="0" w:space="0" w:color="auto"/>
                <w:bottom w:val="none" w:sz="0" w:space="0" w:color="auto"/>
                <w:right w:val="none" w:sz="0" w:space="0" w:color="auto"/>
              </w:divBdr>
              <w:divsChild>
                <w:div w:id="421222645">
                  <w:marLeft w:val="0"/>
                  <w:marRight w:val="0"/>
                  <w:marTop w:val="0"/>
                  <w:marBottom w:val="0"/>
                  <w:divBdr>
                    <w:top w:val="none" w:sz="0" w:space="0" w:color="auto"/>
                    <w:left w:val="none" w:sz="0" w:space="0" w:color="auto"/>
                    <w:bottom w:val="none" w:sz="0" w:space="0" w:color="auto"/>
                    <w:right w:val="none" w:sz="0" w:space="0" w:color="auto"/>
                  </w:divBdr>
                  <w:divsChild>
                    <w:div w:id="9224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544494">
              <w:marLeft w:val="0"/>
              <w:marRight w:val="0"/>
              <w:marTop w:val="0"/>
              <w:marBottom w:val="0"/>
              <w:divBdr>
                <w:top w:val="none" w:sz="0" w:space="0" w:color="auto"/>
                <w:left w:val="none" w:sz="0" w:space="0" w:color="auto"/>
                <w:bottom w:val="none" w:sz="0" w:space="0" w:color="auto"/>
                <w:right w:val="none" w:sz="0" w:space="0" w:color="auto"/>
              </w:divBdr>
            </w:div>
          </w:divsChild>
        </w:div>
        <w:div w:id="849105433">
          <w:marLeft w:val="0"/>
          <w:marRight w:val="0"/>
          <w:marTop w:val="0"/>
          <w:marBottom w:val="0"/>
          <w:divBdr>
            <w:top w:val="none" w:sz="0" w:space="0" w:color="auto"/>
            <w:left w:val="none" w:sz="0" w:space="0" w:color="auto"/>
            <w:bottom w:val="none" w:sz="0" w:space="0" w:color="auto"/>
            <w:right w:val="none" w:sz="0" w:space="0" w:color="auto"/>
          </w:divBdr>
          <w:divsChild>
            <w:div w:id="573664495">
              <w:marLeft w:val="0"/>
              <w:marRight w:val="0"/>
              <w:marTop w:val="0"/>
              <w:marBottom w:val="0"/>
              <w:divBdr>
                <w:top w:val="none" w:sz="0" w:space="0" w:color="auto"/>
                <w:left w:val="none" w:sz="0" w:space="0" w:color="auto"/>
                <w:bottom w:val="none" w:sz="0" w:space="0" w:color="auto"/>
                <w:right w:val="none" w:sz="0" w:space="0" w:color="auto"/>
              </w:divBdr>
            </w:div>
            <w:div w:id="1523006443">
              <w:marLeft w:val="0"/>
              <w:marRight w:val="0"/>
              <w:marTop w:val="0"/>
              <w:marBottom w:val="0"/>
              <w:divBdr>
                <w:top w:val="none" w:sz="0" w:space="0" w:color="auto"/>
                <w:left w:val="none" w:sz="0" w:space="0" w:color="auto"/>
                <w:bottom w:val="none" w:sz="0" w:space="0" w:color="auto"/>
                <w:right w:val="none" w:sz="0" w:space="0" w:color="auto"/>
              </w:divBdr>
              <w:divsChild>
                <w:div w:id="1531063018">
                  <w:marLeft w:val="0"/>
                  <w:marRight w:val="0"/>
                  <w:marTop w:val="0"/>
                  <w:marBottom w:val="0"/>
                  <w:divBdr>
                    <w:top w:val="none" w:sz="0" w:space="0" w:color="auto"/>
                    <w:left w:val="none" w:sz="0" w:space="0" w:color="auto"/>
                    <w:bottom w:val="none" w:sz="0" w:space="0" w:color="auto"/>
                    <w:right w:val="none" w:sz="0" w:space="0" w:color="auto"/>
                  </w:divBdr>
                  <w:divsChild>
                    <w:div w:id="91967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928277">
              <w:marLeft w:val="0"/>
              <w:marRight w:val="0"/>
              <w:marTop w:val="0"/>
              <w:marBottom w:val="0"/>
              <w:divBdr>
                <w:top w:val="none" w:sz="0" w:space="0" w:color="auto"/>
                <w:left w:val="none" w:sz="0" w:space="0" w:color="auto"/>
                <w:bottom w:val="none" w:sz="0" w:space="0" w:color="auto"/>
                <w:right w:val="none" w:sz="0" w:space="0" w:color="auto"/>
              </w:divBdr>
            </w:div>
          </w:divsChild>
        </w:div>
        <w:div w:id="1594972246">
          <w:marLeft w:val="0"/>
          <w:marRight w:val="0"/>
          <w:marTop w:val="0"/>
          <w:marBottom w:val="0"/>
          <w:divBdr>
            <w:top w:val="none" w:sz="0" w:space="0" w:color="auto"/>
            <w:left w:val="none" w:sz="0" w:space="0" w:color="auto"/>
            <w:bottom w:val="none" w:sz="0" w:space="0" w:color="auto"/>
            <w:right w:val="none" w:sz="0" w:space="0" w:color="auto"/>
          </w:divBdr>
          <w:divsChild>
            <w:div w:id="1500736280">
              <w:marLeft w:val="0"/>
              <w:marRight w:val="0"/>
              <w:marTop w:val="0"/>
              <w:marBottom w:val="0"/>
              <w:divBdr>
                <w:top w:val="none" w:sz="0" w:space="0" w:color="auto"/>
                <w:left w:val="none" w:sz="0" w:space="0" w:color="auto"/>
                <w:bottom w:val="none" w:sz="0" w:space="0" w:color="auto"/>
                <w:right w:val="none" w:sz="0" w:space="0" w:color="auto"/>
              </w:divBdr>
            </w:div>
            <w:div w:id="1042242550">
              <w:marLeft w:val="0"/>
              <w:marRight w:val="0"/>
              <w:marTop w:val="0"/>
              <w:marBottom w:val="0"/>
              <w:divBdr>
                <w:top w:val="none" w:sz="0" w:space="0" w:color="auto"/>
                <w:left w:val="none" w:sz="0" w:space="0" w:color="auto"/>
                <w:bottom w:val="none" w:sz="0" w:space="0" w:color="auto"/>
                <w:right w:val="none" w:sz="0" w:space="0" w:color="auto"/>
              </w:divBdr>
              <w:divsChild>
                <w:div w:id="548608931">
                  <w:marLeft w:val="0"/>
                  <w:marRight w:val="0"/>
                  <w:marTop w:val="0"/>
                  <w:marBottom w:val="0"/>
                  <w:divBdr>
                    <w:top w:val="none" w:sz="0" w:space="0" w:color="auto"/>
                    <w:left w:val="none" w:sz="0" w:space="0" w:color="auto"/>
                    <w:bottom w:val="none" w:sz="0" w:space="0" w:color="auto"/>
                    <w:right w:val="none" w:sz="0" w:space="0" w:color="auto"/>
                  </w:divBdr>
                  <w:divsChild>
                    <w:div w:id="29460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612240">
              <w:marLeft w:val="0"/>
              <w:marRight w:val="0"/>
              <w:marTop w:val="0"/>
              <w:marBottom w:val="0"/>
              <w:divBdr>
                <w:top w:val="none" w:sz="0" w:space="0" w:color="auto"/>
                <w:left w:val="none" w:sz="0" w:space="0" w:color="auto"/>
                <w:bottom w:val="none" w:sz="0" w:space="0" w:color="auto"/>
                <w:right w:val="none" w:sz="0" w:space="0" w:color="auto"/>
              </w:divBdr>
            </w:div>
          </w:divsChild>
        </w:div>
        <w:div w:id="1854418147">
          <w:marLeft w:val="0"/>
          <w:marRight w:val="0"/>
          <w:marTop w:val="0"/>
          <w:marBottom w:val="0"/>
          <w:divBdr>
            <w:top w:val="none" w:sz="0" w:space="0" w:color="auto"/>
            <w:left w:val="none" w:sz="0" w:space="0" w:color="auto"/>
            <w:bottom w:val="none" w:sz="0" w:space="0" w:color="auto"/>
            <w:right w:val="none" w:sz="0" w:space="0" w:color="auto"/>
          </w:divBdr>
          <w:divsChild>
            <w:div w:id="1139876908">
              <w:marLeft w:val="0"/>
              <w:marRight w:val="0"/>
              <w:marTop w:val="0"/>
              <w:marBottom w:val="0"/>
              <w:divBdr>
                <w:top w:val="none" w:sz="0" w:space="0" w:color="auto"/>
                <w:left w:val="none" w:sz="0" w:space="0" w:color="auto"/>
                <w:bottom w:val="none" w:sz="0" w:space="0" w:color="auto"/>
                <w:right w:val="none" w:sz="0" w:space="0" w:color="auto"/>
              </w:divBdr>
            </w:div>
            <w:div w:id="997538858">
              <w:marLeft w:val="0"/>
              <w:marRight w:val="0"/>
              <w:marTop w:val="0"/>
              <w:marBottom w:val="0"/>
              <w:divBdr>
                <w:top w:val="none" w:sz="0" w:space="0" w:color="auto"/>
                <w:left w:val="none" w:sz="0" w:space="0" w:color="auto"/>
                <w:bottom w:val="none" w:sz="0" w:space="0" w:color="auto"/>
                <w:right w:val="none" w:sz="0" w:space="0" w:color="auto"/>
              </w:divBdr>
              <w:divsChild>
                <w:div w:id="471796521">
                  <w:marLeft w:val="0"/>
                  <w:marRight w:val="0"/>
                  <w:marTop w:val="0"/>
                  <w:marBottom w:val="0"/>
                  <w:divBdr>
                    <w:top w:val="none" w:sz="0" w:space="0" w:color="auto"/>
                    <w:left w:val="none" w:sz="0" w:space="0" w:color="auto"/>
                    <w:bottom w:val="none" w:sz="0" w:space="0" w:color="auto"/>
                    <w:right w:val="none" w:sz="0" w:space="0" w:color="auto"/>
                  </w:divBdr>
                  <w:divsChild>
                    <w:div w:id="1051806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610418">
              <w:marLeft w:val="0"/>
              <w:marRight w:val="0"/>
              <w:marTop w:val="0"/>
              <w:marBottom w:val="0"/>
              <w:divBdr>
                <w:top w:val="none" w:sz="0" w:space="0" w:color="auto"/>
                <w:left w:val="none" w:sz="0" w:space="0" w:color="auto"/>
                <w:bottom w:val="none" w:sz="0" w:space="0" w:color="auto"/>
                <w:right w:val="none" w:sz="0" w:space="0" w:color="auto"/>
              </w:divBdr>
            </w:div>
          </w:divsChild>
        </w:div>
        <w:div w:id="1658918796">
          <w:marLeft w:val="0"/>
          <w:marRight w:val="0"/>
          <w:marTop w:val="0"/>
          <w:marBottom w:val="0"/>
          <w:divBdr>
            <w:top w:val="none" w:sz="0" w:space="0" w:color="auto"/>
            <w:left w:val="none" w:sz="0" w:space="0" w:color="auto"/>
            <w:bottom w:val="none" w:sz="0" w:space="0" w:color="auto"/>
            <w:right w:val="none" w:sz="0" w:space="0" w:color="auto"/>
          </w:divBdr>
          <w:divsChild>
            <w:div w:id="670526431">
              <w:marLeft w:val="0"/>
              <w:marRight w:val="0"/>
              <w:marTop w:val="0"/>
              <w:marBottom w:val="0"/>
              <w:divBdr>
                <w:top w:val="none" w:sz="0" w:space="0" w:color="auto"/>
                <w:left w:val="none" w:sz="0" w:space="0" w:color="auto"/>
                <w:bottom w:val="none" w:sz="0" w:space="0" w:color="auto"/>
                <w:right w:val="none" w:sz="0" w:space="0" w:color="auto"/>
              </w:divBdr>
            </w:div>
            <w:div w:id="1559127795">
              <w:marLeft w:val="0"/>
              <w:marRight w:val="0"/>
              <w:marTop w:val="0"/>
              <w:marBottom w:val="0"/>
              <w:divBdr>
                <w:top w:val="none" w:sz="0" w:space="0" w:color="auto"/>
                <w:left w:val="none" w:sz="0" w:space="0" w:color="auto"/>
                <w:bottom w:val="none" w:sz="0" w:space="0" w:color="auto"/>
                <w:right w:val="none" w:sz="0" w:space="0" w:color="auto"/>
              </w:divBdr>
              <w:divsChild>
                <w:div w:id="117653337">
                  <w:marLeft w:val="0"/>
                  <w:marRight w:val="0"/>
                  <w:marTop w:val="0"/>
                  <w:marBottom w:val="0"/>
                  <w:divBdr>
                    <w:top w:val="none" w:sz="0" w:space="0" w:color="auto"/>
                    <w:left w:val="none" w:sz="0" w:space="0" w:color="auto"/>
                    <w:bottom w:val="none" w:sz="0" w:space="0" w:color="auto"/>
                    <w:right w:val="none" w:sz="0" w:space="0" w:color="auto"/>
                  </w:divBdr>
                  <w:divsChild>
                    <w:div w:id="182288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955196">
              <w:marLeft w:val="0"/>
              <w:marRight w:val="0"/>
              <w:marTop w:val="0"/>
              <w:marBottom w:val="0"/>
              <w:divBdr>
                <w:top w:val="none" w:sz="0" w:space="0" w:color="auto"/>
                <w:left w:val="none" w:sz="0" w:space="0" w:color="auto"/>
                <w:bottom w:val="none" w:sz="0" w:space="0" w:color="auto"/>
                <w:right w:val="none" w:sz="0" w:space="0" w:color="auto"/>
              </w:divBdr>
            </w:div>
          </w:divsChild>
        </w:div>
        <w:div w:id="2114863756">
          <w:marLeft w:val="0"/>
          <w:marRight w:val="0"/>
          <w:marTop w:val="0"/>
          <w:marBottom w:val="0"/>
          <w:divBdr>
            <w:top w:val="none" w:sz="0" w:space="0" w:color="auto"/>
            <w:left w:val="none" w:sz="0" w:space="0" w:color="auto"/>
            <w:bottom w:val="none" w:sz="0" w:space="0" w:color="auto"/>
            <w:right w:val="none" w:sz="0" w:space="0" w:color="auto"/>
          </w:divBdr>
          <w:divsChild>
            <w:div w:id="2046786654">
              <w:marLeft w:val="0"/>
              <w:marRight w:val="0"/>
              <w:marTop w:val="0"/>
              <w:marBottom w:val="0"/>
              <w:divBdr>
                <w:top w:val="none" w:sz="0" w:space="0" w:color="auto"/>
                <w:left w:val="none" w:sz="0" w:space="0" w:color="auto"/>
                <w:bottom w:val="none" w:sz="0" w:space="0" w:color="auto"/>
                <w:right w:val="none" w:sz="0" w:space="0" w:color="auto"/>
              </w:divBdr>
            </w:div>
            <w:div w:id="1532456568">
              <w:marLeft w:val="0"/>
              <w:marRight w:val="0"/>
              <w:marTop w:val="0"/>
              <w:marBottom w:val="0"/>
              <w:divBdr>
                <w:top w:val="none" w:sz="0" w:space="0" w:color="auto"/>
                <w:left w:val="none" w:sz="0" w:space="0" w:color="auto"/>
                <w:bottom w:val="none" w:sz="0" w:space="0" w:color="auto"/>
                <w:right w:val="none" w:sz="0" w:space="0" w:color="auto"/>
              </w:divBdr>
              <w:divsChild>
                <w:div w:id="535587623">
                  <w:marLeft w:val="0"/>
                  <w:marRight w:val="0"/>
                  <w:marTop w:val="0"/>
                  <w:marBottom w:val="0"/>
                  <w:divBdr>
                    <w:top w:val="none" w:sz="0" w:space="0" w:color="auto"/>
                    <w:left w:val="none" w:sz="0" w:space="0" w:color="auto"/>
                    <w:bottom w:val="none" w:sz="0" w:space="0" w:color="auto"/>
                    <w:right w:val="none" w:sz="0" w:space="0" w:color="auto"/>
                  </w:divBdr>
                  <w:divsChild>
                    <w:div w:id="118451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04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8420">
      <w:bodyDiv w:val="1"/>
      <w:marLeft w:val="0"/>
      <w:marRight w:val="0"/>
      <w:marTop w:val="0"/>
      <w:marBottom w:val="0"/>
      <w:divBdr>
        <w:top w:val="none" w:sz="0" w:space="0" w:color="auto"/>
        <w:left w:val="none" w:sz="0" w:space="0" w:color="auto"/>
        <w:bottom w:val="none" w:sz="0" w:space="0" w:color="auto"/>
        <w:right w:val="none" w:sz="0" w:space="0" w:color="auto"/>
      </w:divBdr>
    </w:div>
    <w:div w:id="648826821">
      <w:bodyDiv w:val="1"/>
      <w:marLeft w:val="0"/>
      <w:marRight w:val="0"/>
      <w:marTop w:val="0"/>
      <w:marBottom w:val="0"/>
      <w:divBdr>
        <w:top w:val="none" w:sz="0" w:space="0" w:color="auto"/>
        <w:left w:val="none" w:sz="0" w:space="0" w:color="auto"/>
        <w:bottom w:val="none" w:sz="0" w:space="0" w:color="auto"/>
        <w:right w:val="none" w:sz="0" w:space="0" w:color="auto"/>
      </w:divBdr>
    </w:div>
    <w:div w:id="936475268">
      <w:bodyDiv w:val="1"/>
      <w:marLeft w:val="0"/>
      <w:marRight w:val="0"/>
      <w:marTop w:val="0"/>
      <w:marBottom w:val="0"/>
      <w:divBdr>
        <w:top w:val="none" w:sz="0" w:space="0" w:color="auto"/>
        <w:left w:val="none" w:sz="0" w:space="0" w:color="auto"/>
        <w:bottom w:val="none" w:sz="0" w:space="0" w:color="auto"/>
        <w:right w:val="none" w:sz="0" w:space="0" w:color="auto"/>
      </w:divBdr>
    </w:div>
    <w:div w:id="1003892197">
      <w:bodyDiv w:val="1"/>
      <w:marLeft w:val="0"/>
      <w:marRight w:val="0"/>
      <w:marTop w:val="0"/>
      <w:marBottom w:val="0"/>
      <w:divBdr>
        <w:top w:val="none" w:sz="0" w:space="0" w:color="auto"/>
        <w:left w:val="none" w:sz="0" w:space="0" w:color="auto"/>
        <w:bottom w:val="none" w:sz="0" w:space="0" w:color="auto"/>
        <w:right w:val="none" w:sz="0" w:space="0" w:color="auto"/>
      </w:divBdr>
    </w:div>
    <w:div w:id="1064109760">
      <w:bodyDiv w:val="1"/>
      <w:marLeft w:val="0"/>
      <w:marRight w:val="0"/>
      <w:marTop w:val="0"/>
      <w:marBottom w:val="0"/>
      <w:divBdr>
        <w:top w:val="none" w:sz="0" w:space="0" w:color="auto"/>
        <w:left w:val="none" w:sz="0" w:space="0" w:color="auto"/>
        <w:bottom w:val="none" w:sz="0" w:space="0" w:color="auto"/>
        <w:right w:val="none" w:sz="0" w:space="0" w:color="auto"/>
      </w:divBdr>
      <w:divsChild>
        <w:div w:id="1449854402">
          <w:marLeft w:val="0"/>
          <w:marRight w:val="0"/>
          <w:marTop w:val="0"/>
          <w:marBottom w:val="0"/>
          <w:divBdr>
            <w:top w:val="none" w:sz="0" w:space="0" w:color="auto"/>
            <w:left w:val="none" w:sz="0" w:space="0" w:color="auto"/>
            <w:bottom w:val="none" w:sz="0" w:space="0" w:color="auto"/>
            <w:right w:val="none" w:sz="0" w:space="0" w:color="auto"/>
          </w:divBdr>
          <w:divsChild>
            <w:div w:id="1233200806">
              <w:marLeft w:val="0"/>
              <w:marRight w:val="0"/>
              <w:marTop w:val="0"/>
              <w:marBottom w:val="0"/>
              <w:divBdr>
                <w:top w:val="none" w:sz="0" w:space="0" w:color="auto"/>
                <w:left w:val="none" w:sz="0" w:space="0" w:color="auto"/>
                <w:bottom w:val="none" w:sz="0" w:space="0" w:color="auto"/>
                <w:right w:val="none" w:sz="0" w:space="0" w:color="auto"/>
              </w:divBdr>
            </w:div>
            <w:div w:id="978261533">
              <w:marLeft w:val="0"/>
              <w:marRight w:val="0"/>
              <w:marTop w:val="0"/>
              <w:marBottom w:val="0"/>
              <w:divBdr>
                <w:top w:val="none" w:sz="0" w:space="0" w:color="auto"/>
                <w:left w:val="none" w:sz="0" w:space="0" w:color="auto"/>
                <w:bottom w:val="none" w:sz="0" w:space="0" w:color="auto"/>
                <w:right w:val="none" w:sz="0" w:space="0" w:color="auto"/>
              </w:divBdr>
              <w:divsChild>
                <w:div w:id="2049328204">
                  <w:marLeft w:val="0"/>
                  <w:marRight w:val="0"/>
                  <w:marTop w:val="0"/>
                  <w:marBottom w:val="0"/>
                  <w:divBdr>
                    <w:top w:val="none" w:sz="0" w:space="0" w:color="auto"/>
                    <w:left w:val="none" w:sz="0" w:space="0" w:color="auto"/>
                    <w:bottom w:val="none" w:sz="0" w:space="0" w:color="auto"/>
                    <w:right w:val="none" w:sz="0" w:space="0" w:color="auto"/>
                  </w:divBdr>
                  <w:divsChild>
                    <w:div w:id="139284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4869">
              <w:marLeft w:val="0"/>
              <w:marRight w:val="0"/>
              <w:marTop w:val="0"/>
              <w:marBottom w:val="0"/>
              <w:divBdr>
                <w:top w:val="none" w:sz="0" w:space="0" w:color="auto"/>
                <w:left w:val="none" w:sz="0" w:space="0" w:color="auto"/>
                <w:bottom w:val="none" w:sz="0" w:space="0" w:color="auto"/>
                <w:right w:val="none" w:sz="0" w:space="0" w:color="auto"/>
              </w:divBdr>
            </w:div>
          </w:divsChild>
        </w:div>
        <w:div w:id="347367710">
          <w:marLeft w:val="0"/>
          <w:marRight w:val="0"/>
          <w:marTop w:val="0"/>
          <w:marBottom w:val="0"/>
          <w:divBdr>
            <w:top w:val="none" w:sz="0" w:space="0" w:color="auto"/>
            <w:left w:val="none" w:sz="0" w:space="0" w:color="auto"/>
            <w:bottom w:val="none" w:sz="0" w:space="0" w:color="auto"/>
            <w:right w:val="none" w:sz="0" w:space="0" w:color="auto"/>
          </w:divBdr>
          <w:divsChild>
            <w:div w:id="100609713">
              <w:marLeft w:val="0"/>
              <w:marRight w:val="0"/>
              <w:marTop w:val="0"/>
              <w:marBottom w:val="0"/>
              <w:divBdr>
                <w:top w:val="none" w:sz="0" w:space="0" w:color="auto"/>
                <w:left w:val="none" w:sz="0" w:space="0" w:color="auto"/>
                <w:bottom w:val="none" w:sz="0" w:space="0" w:color="auto"/>
                <w:right w:val="none" w:sz="0" w:space="0" w:color="auto"/>
              </w:divBdr>
            </w:div>
            <w:div w:id="1218056626">
              <w:marLeft w:val="0"/>
              <w:marRight w:val="0"/>
              <w:marTop w:val="0"/>
              <w:marBottom w:val="0"/>
              <w:divBdr>
                <w:top w:val="none" w:sz="0" w:space="0" w:color="auto"/>
                <w:left w:val="none" w:sz="0" w:space="0" w:color="auto"/>
                <w:bottom w:val="none" w:sz="0" w:space="0" w:color="auto"/>
                <w:right w:val="none" w:sz="0" w:space="0" w:color="auto"/>
              </w:divBdr>
              <w:divsChild>
                <w:div w:id="271058853">
                  <w:marLeft w:val="0"/>
                  <w:marRight w:val="0"/>
                  <w:marTop w:val="0"/>
                  <w:marBottom w:val="0"/>
                  <w:divBdr>
                    <w:top w:val="none" w:sz="0" w:space="0" w:color="auto"/>
                    <w:left w:val="none" w:sz="0" w:space="0" w:color="auto"/>
                    <w:bottom w:val="none" w:sz="0" w:space="0" w:color="auto"/>
                    <w:right w:val="none" w:sz="0" w:space="0" w:color="auto"/>
                  </w:divBdr>
                  <w:divsChild>
                    <w:div w:id="123203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423">
              <w:marLeft w:val="0"/>
              <w:marRight w:val="0"/>
              <w:marTop w:val="0"/>
              <w:marBottom w:val="0"/>
              <w:divBdr>
                <w:top w:val="none" w:sz="0" w:space="0" w:color="auto"/>
                <w:left w:val="none" w:sz="0" w:space="0" w:color="auto"/>
                <w:bottom w:val="none" w:sz="0" w:space="0" w:color="auto"/>
                <w:right w:val="none" w:sz="0" w:space="0" w:color="auto"/>
              </w:divBdr>
            </w:div>
          </w:divsChild>
        </w:div>
        <w:div w:id="754982484">
          <w:marLeft w:val="0"/>
          <w:marRight w:val="0"/>
          <w:marTop w:val="0"/>
          <w:marBottom w:val="0"/>
          <w:divBdr>
            <w:top w:val="none" w:sz="0" w:space="0" w:color="auto"/>
            <w:left w:val="none" w:sz="0" w:space="0" w:color="auto"/>
            <w:bottom w:val="none" w:sz="0" w:space="0" w:color="auto"/>
            <w:right w:val="none" w:sz="0" w:space="0" w:color="auto"/>
          </w:divBdr>
          <w:divsChild>
            <w:div w:id="825782993">
              <w:marLeft w:val="0"/>
              <w:marRight w:val="0"/>
              <w:marTop w:val="0"/>
              <w:marBottom w:val="0"/>
              <w:divBdr>
                <w:top w:val="none" w:sz="0" w:space="0" w:color="auto"/>
                <w:left w:val="none" w:sz="0" w:space="0" w:color="auto"/>
                <w:bottom w:val="none" w:sz="0" w:space="0" w:color="auto"/>
                <w:right w:val="none" w:sz="0" w:space="0" w:color="auto"/>
              </w:divBdr>
            </w:div>
            <w:div w:id="1044911975">
              <w:marLeft w:val="0"/>
              <w:marRight w:val="0"/>
              <w:marTop w:val="0"/>
              <w:marBottom w:val="0"/>
              <w:divBdr>
                <w:top w:val="none" w:sz="0" w:space="0" w:color="auto"/>
                <w:left w:val="none" w:sz="0" w:space="0" w:color="auto"/>
                <w:bottom w:val="none" w:sz="0" w:space="0" w:color="auto"/>
                <w:right w:val="none" w:sz="0" w:space="0" w:color="auto"/>
              </w:divBdr>
              <w:divsChild>
                <w:div w:id="1410538069">
                  <w:marLeft w:val="0"/>
                  <w:marRight w:val="0"/>
                  <w:marTop w:val="0"/>
                  <w:marBottom w:val="0"/>
                  <w:divBdr>
                    <w:top w:val="none" w:sz="0" w:space="0" w:color="auto"/>
                    <w:left w:val="none" w:sz="0" w:space="0" w:color="auto"/>
                    <w:bottom w:val="none" w:sz="0" w:space="0" w:color="auto"/>
                    <w:right w:val="none" w:sz="0" w:space="0" w:color="auto"/>
                  </w:divBdr>
                  <w:divsChild>
                    <w:div w:id="1453552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327602">
              <w:marLeft w:val="0"/>
              <w:marRight w:val="0"/>
              <w:marTop w:val="0"/>
              <w:marBottom w:val="0"/>
              <w:divBdr>
                <w:top w:val="none" w:sz="0" w:space="0" w:color="auto"/>
                <w:left w:val="none" w:sz="0" w:space="0" w:color="auto"/>
                <w:bottom w:val="none" w:sz="0" w:space="0" w:color="auto"/>
                <w:right w:val="none" w:sz="0" w:space="0" w:color="auto"/>
              </w:divBdr>
            </w:div>
          </w:divsChild>
        </w:div>
        <w:div w:id="619074932">
          <w:marLeft w:val="0"/>
          <w:marRight w:val="0"/>
          <w:marTop w:val="0"/>
          <w:marBottom w:val="0"/>
          <w:divBdr>
            <w:top w:val="none" w:sz="0" w:space="0" w:color="auto"/>
            <w:left w:val="none" w:sz="0" w:space="0" w:color="auto"/>
            <w:bottom w:val="none" w:sz="0" w:space="0" w:color="auto"/>
            <w:right w:val="none" w:sz="0" w:space="0" w:color="auto"/>
          </w:divBdr>
          <w:divsChild>
            <w:div w:id="536628463">
              <w:marLeft w:val="0"/>
              <w:marRight w:val="0"/>
              <w:marTop w:val="0"/>
              <w:marBottom w:val="0"/>
              <w:divBdr>
                <w:top w:val="none" w:sz="0" w:space="0" w:color="auto"/>
                <w:left w:val="none" w:sz="0" w:space="0" w:color="auto"/>
                <w:bottom w:val="none" w:sz="0" w:space="0" w:color="auto"/>
                <w:right w:val="none" w:sz="0" w:space="0" w:color="auto"/>
              </w:divBdr>
            </w:div>
            <w:div w:id="231283489">
              <w:marLeft w:val="0"/>
              <w:marRight w:val="0"/>
              <w:marTop w:val="0"/>
              <w:marBottom w:val="0"/>
              <w:divBdr>
                <w:top w:val="none" w:sz="0" w:space="0" w:color="auto"/>
                <w:left w:val="none" w:sz="0" w:space="0" w:color="auto"/>
                <w:bottom w:val="none" w:sz="0" w:space="0" w:color="auto"/>
                <w:right w:val="none" w:sz="0" w:space="0" w:color="auto"/>
              </w:divBdr>
              <w:divsChild>
                <w:div w:id="1267956391">
                  <w:marLeft w:val="0"/>
                  <w:marRight w:val="0"/>
                  <w:marTop w:val="0"/>
                  <w:marBottom w:val="0"/>
                  <w:divBdr>
                    <w:top w:val="none" w:sz="0" w:space="0" w:color="auto"/>
                    <w:left w:val="none" w:sz="0" w:space="0" w:color="auto"/>
                    <w:bottom w:val="none" w:sz="0" w:space="0" w:color="auto"/>
                    <w:right w:val="none" w:sz="0" w:space="0" w:color="auto"/>
                  </w:divBdr>
                  <w:divsChild>
                    <w:div w:id="2949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5929">
              <w:marLeft w:val="0"/>
              <w:marRight w:val="0"/>
              <w:marTop w:val="0"/>
              <w:marBottom w:val="0"/>
              <w:divBdr>
                <w:top w:val="none" w:sz="0" w:space="0" w:color="auto"/>
                <w:left w:val="none" w:sz="0" w:space="0" w:color="auto"/>
                <w:bottom w:val="none" w:sz="0" w:space="0" w:color="auto"/>
                <w:right w:val="none" w:sz="0" w:space="0" w:color="auto"/>
              </w:divBdr>
            </w:div>
          </w:divsChild>
        </w:div>
        <w:div w:id="1871265051">
          <w:marLeft w:val="0"/>
          <w:marRight w:val="0"/>
          <w:marTop w:val="0"/>
          <w:marBottom w:val="0"/>
          <w:divBdr>
            <w:top w:val="none" w:sz="0" w:space="0" w:color="auto"/>
            <w:left w:val="none" w:sz="0" w:space="0" w:color="auto"/>
            <w:bottom w:val="none" w:sz="0" w:space="0" w:color="auto"/>
            <w:right w:val="none" w:sz="0" w:space="0" w:color="auto"/>
          </w:divBdr>
          <w:divsChild>
            <w:div w:id="816603849">
              <w:marLeft w:val="0"/>
              <w:marRight w:val="0"/>
              <w:marTop w:val="0"/>
              <w:marBottom w:val="0"/>
              <w:divBdr>
                <w:top w:val="none" w:sz="0" w:space="0" w:color="auto"/>
                <w:left w:val="none" w:sz="0" w:space="0" w:color="auto"/>
                <w:bottom w:val="none" w:sz="0" w:space="0" w:color="auto"/>
                <w:right w:val="none" w:sz="0" w:space="0" w:color="auto"/>
              </w:divBdr>
            </w:div>
            <w:div w:id="346759314">
              <w:marLeft w:val="0"/>
              <w:marRight w:val="0"/>
              <w:marTop w:val="0"/>
              <w:marBottom w:val="0"/>
              <w:divBdr>
                <w:top w:val="none" w:sz="0" w:space="0" w:color="auto"/>
                <w:left w:val="none" w:sz="0" w:space="0" w:color="auto"/>
                <w:bottom w:val="none" w:sz="0" w:space="0" w:color="auto"/>
                <w:right w:val="none" w:sz="0" w:space="0" w:color="auto"/>
              </w:divBdr>
              <w:divsChild>
                <w:div w:id="719597138">
                  <w:marLeft w:val="0"/>
                  <w:marRight w:val="0"/>
                  <w:marTop w:val="0"/>
                  <w:marBottom w:val="0"/>
                  <w:divBdr>
                    <w:top w:val="none" w:sz="0" w:space="0" w:color="auto"/>
                    <w:left w:val="none" w:sz="0" w:space="0" w:color="auto"/>
                    <w:bottom w:val="none" w:sz="0" w:space="0" w:color="auto"/>
                    <w:right w:val="none" w:sz="0" w:space="0" w:color="auto"/>
                  </w:divBdr>
                  <w:divsChild>
                    <w:div w:id="136964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8790">
              <w:marLeft w:val="0"/>
              <w:marRight w:val="0"/>
              <w:marTop w:val="0"/>
              <w:marBottom w:val="0"/>
              <w:divBdr>
                <w:top w:val="none" w:sz="0" w:space="0" w:color="auto"/>
                <w:left w:val="none" w:sz="0" w:space="0" w:color="auto"/>
                <w:bottom w:val="none" w:sz="0" w:space="0" w:color="auto"/>
                <w:right w:val="none" w:sz="0" w:space="0" w:color="auto"/>
              </w:divBdr>
            </w:div>
          </w:divsChild>
        </w:div>
        <w:div w:id="1329403417">
          <w:marLeft w:val="0"/>
          <w:marRight w:val="0"/>
          <w:marTop w:val="0"/>
          <w:marBottom w:val="0"/>
          <w:divBdr>
            <w:top w:val="none" w:sz="0" w:space="0" w:color="auto"/>
            <w:left w:val="none" w:sz="0" w:space="0" w:color="auto"/>
            <w:bottom w:val="none" w:sz="0" w:space="0" w:color="auto"/>
            <w:right w:val="none" w:sz="0" w:space="0" w:color="auto"/>
          </w:divBdr>
          <w:divsChild>
            <w:div w:id="578297615">
              <w:marLeft w:val="0"/>
              <w:marRight w:val="0"/>
              <w:marTop w:val="0"/>
              <w:marBottom w:val="0"/>
              <w:divBdr>
                <w:top w:val="none" w:sz="0" w:space="0" w:color="auto"/>
                <w:left w:val="none" w:sz="0" w:space="0" w:color="auto"/>
                <w:bottom w:val="none" w:sz="0" w:space="0" w:color="auto"/>
                <w:right w:val="none" w:sz="0" w:space="0" w:color="auto"/>
              </w:divBdr>
            </w:div>
            <w:div w:id="1512648345">
              <w:marLeft w:val="0"/>
              <w:marRight w:val="0"/>
              <w:marTop w:val="0"/>
              <w:marBottom w:val="0"/>
              <w:divBdr>
                <w:top w:val="none" w:sz="0" w:space="0" w:color="auto"/>
                <w:left w:val="none" w:sz="0" w:space="0" w:color="auto"/>
                <w:bottom w:val="none" w:sz="0" w:space="0" w:color="auto"/>
                <w:right w:val="none" w:sz="0" w:space="0" w:color="auto"/>
              </w:divBdr>
              <w:divsChild>
                <w:div w:id="480579307">
                  <w:marLeft w:val="0"/>
                  <w:marRight w:val="0"/>
                  <w:marTop w:val="0"/>
                  <w:marBottom w:val="0"/>
                  <w:divBdr>
                    <w:top w:val="none" w:sz="0" w:space="0" w:color="auto"/>
                    <w:left w:val="none" w:sz="0" w:space="0" w:color="auto"/>
                    <w:bottom w:val="none" w:sz="0" w:space="0" w:color="auto"/>
                    <w:right w:val="none" w:sz="0" w:space="0" w:color="auto"/>
                  </w:divBdr>
                  <w:divsChild>
                    <w:div w:id="322204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932342">
              <w:marLeft w:val="0"/>
              <w:marRight w:val="0"/>
              <w:marTop w:val="0"/>
              <w:marBottom w:val="0"/>
              <w:divBdr>
                <w:top w:val="none" w:sz="0" w:space="0" w:color="auto"/>
                <w:left w:val="none" w:sz="0" w:space="0" w:color="auto"/>
                <w:bottom w:val="none" w:sz="0" w:space="0" w:color="auto"/>
                <w:right w:val="none" w:sz="0" w:space="0" w:color="auto"/>
              </w:divBdr>
            </w:div>
          </w:divsChild>
        </w:div>
        <w:div w:id="1311639944">
          <w:marLeft w:val="0"/>
          <w:marRight w:val="0"/>
          <w:marTop w:val="0"/>
          <w:marBottom w:val="0"/>
          <w:divBdr>
            <w:top w:val="none" w:sz="0" w:space="0" w:color="auto"/>
            <w:left w:val="none" w:sz="0" w:space="0" w:color="auto"/>
            <w:bottom w:val="none" w:sz="0" w:space="0" w:color="auto"/>
            <w:right w:val="none" w:sz="0" w:space="0" w:color="auto"/>
          </w:divBdr>
          <w:divsChild>
            <w:div w:id="1897163973">
              <w:marLeft w:val="0"/>
              <w:marRight w:val="0"/>
              <w:marTop w:val="0"/>
              <w:marBottom w:val="0"/>
              <w:divBdr>
                <w:top w:val="none" w:sz="0" w:space="0" w:color="auto"/>
                <w:left w:val="none" w:sz="0" w:space="0" w:color="auto"/>
                <w:bottom w:val="none" w:sz="0" w:space="0" w:color="auto"/>
                <w:right w:val="none" w:sz="0" w:space="0" w:color="auto"/>
              </w:divBdr>
            </w:div>
            <w:div w:id="226427325">
              <w:marLeft w:val="0"/>
              <w:marRight w:val="0"/>
              <w:marTop w:val="0"/>
              <w:marBottom w:val="0"/>
              <w:divBdr>
                <w:top w:val="none" w:sz="0" w:space="0" w:color="auto"/>
                <w:left w:val="none" w:sz="0" w:space="0" w:color="auto"/>
                <w:bottom w:val="none" w:sz="0" w:space="0" w:color="auto"/>
                <w:right w:val="none" w:sz="0" w:space="0" w:color="auto"/>
              </w:divBdr>
              <w:divsChild>
                <w:div w:id="1591964914">
                  <w:marLeft w:val="0"/>
                  <w:marRight w:val="0"/>
                  <w:marTop w:val="0"/>
                  <w:marBottom w:val="0"/>
                  <w:divBdr>
                    <w:top w:val="none" w:sz="0" w:space="0" w:color="auto"/>
                    <w:left w:val="none" w:sz="0" w:space="0" w:color="auto"/>
                    <w:bottom w:val="none" w:sz="0" w:space="0" w:color="auto"/>
                    <w:right w:val="none" w:sz="0" w:space="0" w:color="auto"/>
                  </w:divBdr>
                  <w:divsChild>
                    <w:div w:id="209979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3624">
              <w:marLeft w:val="0"/>
              <w:marRight w:val="0"/>
              <w:marTop w:val="0"/>
              <w:marBottom w:val="0"/>
              <w:divBdr>
                <w:top w:val="none" w:sz="0" w:space="0" w:color="auto"/>
                <w:left w:val="none" w:sz="0" w:space="0" w:color="auto"/>
                <w:bottom w:val="none" w:sz="0" w:space="0" w:color="auto"/>
                <w:right w:val="none" w:sz="0" w:space="0" w:color="auto"/>
              </w:divBdr>
            </w:div>
          </w:divsChild>
        </w:div>
        <w:div w:id="1310671055">
          <w:marLeft w:val="0"/>
          <w:marRight w:val="0"/>
          <w:marTop w:val="0"/>
          <w:marBottom w:val="0"/>
          <w:divBdr>
            <w:top w:val="none" w:sz="0" w:space="0" w:color="auto"/>
            <w:left w:val="none" w:sz="0" w:space="0" w:color="auto"/>
            <w:bottom w:val="none" w:sz="0" w:space="0" w:color="auto"/>
            <w:right w:val="none" w:sz="0" w:space="0" w:color="auto"/>
          </w:divBdr>
          <w:divsChild>
            <w:div w:id="30494267">
              <w:marLeft w:val="0"/>
              <w:marRight w:val="0"/>
              <w:marTop w:val="0"/>
              <w:marBottom w:val="0"/>
              <w:divBdr>
                <w:top w:val="none" w:sz="0" w:space="0" w:color="auto"/>
                <w:left w:val="none" w:sz="0" w:space="0" w:color="auto"/>
                <w:bottom w:val="none" w:sz="0" w:space="0" w:color="auto"/>
                <w:right w:val="none" w:sz="0" w:space="0" w:color="auto"/>
              </w:divBdr>
            </w:div>
            <w:div w:id="1908490551">
              <w:marLeft w:val="0"/>
              <w:marRight w:val="0"/>
              <w:marTop w:val="0"/>
              <w:marBottom w:val="0"/>
              <w:divBdr>
                <w:top w:val="none" w:sz="0" w:space="0" w:color="auto"/>
                <w:left w:val="none" w:sz="0" w:space="0" w:color="auto"/>
                <w:bottom w:val="none" w:sz="0" w:space="0" w:color="auto"/>
                <w:right w:val="none" w:sz="0" w:space="0" w:color="auto"/>
              </w:divBdr>
              <w:divsChild>
                <w:div w:id="847789233">
                  <w:marLeft w:val="0"/>
                  <w:marRight w:val="0"/>
                  <w:marTop w:val="0"/>
                  <w:marBottom w:val="0"/>
                  <w:divBdr>
                    <w:top w:val="none" w:sz="0" w:space="0" w:color="auto"/>
                    <w:left w:val="none" w:sz="0" w:space="0" w:color="auto"/>
                    <w:bottom w:val="none" w:sz="0" w:space="0" w:color="auto"/>
                    <w:right w:val="none" w:sz="0" w:space="0" w:color="auto"/>
                  </w:divBdr>
                  <w:divsChild>
                    <w:div w:id="127875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068641">
              <w:marLeft w:val="0"/>
              <w:marRight w:val="0"/>
              <w:marTop w:val="0"/>
              <w:marBottom w:val="0"/>
              <w:divBdr>
                <w:top w:val="none" w:sz="0" w:space="0" w:color="auto"/>
                <w:left w:val="none" w:sz="0" w:space="0" w:color="auto"/>
                <w:bottom w:val="none" w:sz="0" w:space="0" w:color="auto"/>
                <w:right w:val="none" w:sz="0" w:space="0" w:color="auto"/>
              </w:divBdr>
            </w:div>
          </w:divsChild>
        </w:div>
        <w:div w:id="728962876">
          <w:marLeft w:val="0"/>
          <w:marRight w:val="0"/>
          <w:marTop w:val="0"/>
          <w:marBottom w:val="0"/>
          <w:divBdr>
            <w:top w:val="none" w:sz="0" w:space="0" w:color="auto"/>
            <w:left w:val="none" w:sz="0" w:space="0" w:color="auto"/>
            <w:bottom w:val="none" w:sz="0" w:space="0" w:color="auto"/>
            <w:right w:val="none" w:sz="0" w:space="0" w:color="auto"/>
          </w:divBdr>
          <w:divsChild>
            <w:div w:id="823207440">
              <w:marLeft w:val="0"/>
              <w:marRight w:val="0"/>
              <w:marTop w:val="0"/>
              <w:marBottom w:val="0"/>
              <w:divBdr>
                <w:top w:val="none" w:sz="0" w:space="0" w:color="auto"/>
                <w:left w:val="none" w:sz="0" w:space="0" w:color="auto"/>
                <w:bottom w:val="none" w:sz="0" w:space="0" w:color="auto"/>
                <w:right w:val="none" w:sz="0" w:space="0" w:color="auto"/>
              </w:divBdr>
            </w:div>
            <w:div w:id="497623915">
              <w:marLeft w:val="0"/>
              <w:marRight w:val="0"/>
              <w:marTop w:val="0"/>
              <w:marBottom w:val="0"/>
              <w:divBdr>
                <w:top w:val="none" w:sz="0" w:space="0" w:color="auto"/>
                <w:left w:val="none" w:sz="0" w:space="0" w:color="auto"/>
                <w:bottom w:val="none" w:sz="0" w:space="0" w:color="auto"/>
                <w:right w:val="none" w:sz="0" w:space="0" w:color="auto"/>
              </w:divBdr>
              <w:divsChild>
                <w:div w:id="234904106">
                  <w:marLeft w:val="0"/>
                  <w:marRight w:val="0"/>
                  <w:marTop w:val="0"/>
                  <w:marBottom w:val="0"/>
                  <w:divBdr>
                    <w:top w:val="none" w:sz="0" w:space="0" w:color="auto"/>
                    <w:left w:val="none" w:sz="0" w:space="0" w:color="auto"/>
                    <w:bottom w:val="none" w:sz="0" w:space="0" w:color="auto"/>
                    <w:right w:val="none" w:sz="0" w:space="0" w:color="auto"/>
                  </w:divBdr>
                  <w:divsChild>
                    <w:div w:id="89890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17294">
              <w:marLeft w:val="0"/>
              <w:marRight w:val="0"/>
              <w:marTop w:val="0"/>
              <w:marBottom w:val="0"/>
              <w:divBdr>
                <w:top w:val="none" w:sz="0" w:space="0" w:color="auto"/>
                <w:left w:val="none" w:sz="0" w:space="0" w:color="auto"/>
                <w:bottom w:val="none" w:sz="0" w:space="0" w:color="auto"/>
                <w:right w:val="none" w:sz="0" w:space="0" w:color="auto"/>
              </w:divBdr>
            </w:div>
          </w:divsChild>
        </w:div>
        <w:div w:id="504782526">
          <w:marLeft w:val="0"/>
          <w:marRight w:val="0"/>
          <w:marTop w:val="0"/>
          <w:marBottom w:val="0"/>
          <w:divBdr>
            <w:top w:val="none" w:sz="0" w:space="0" w:color="auto"/>
            <w:left w:val="none" w:sz="0" w:space="0" w:color="auto"/>
            <w:bottom w:val="none" w:sz="0" w:space="0" w:color="auto"/>
            <w:right w:val="none" w:sz="0" w:space="0" w:color="auto"/>
          </w:divBdr>
          <w:divsChild>
            <w:div w:id="2022124610">
              <w:marLeft w:val="0"/>
              <w:marRight w:val="0"/>
              <w:marTop w:val="0"/>
              <w:marBottom w:val="0"/>
              <w:divBdr>
                <w:top w:val="none" w:sz="0" w:space="0" w:color="auto"/>
                <w:left w:val="none" w:sz="0" w:space="0" w:color="auto"/>
                <w:bottom w:val="none" w:sz="0" w:space="0" w:color="auto"/>
                <w:right w:val="none" w:sz="0" w:space="0" w:color="auto"/>
              </w:divBdr>
            </w:div>
            <w:div w:id="1354266508">
              <w:marLeft w:val="0"/>
              <w:marRight w:val="0"/>
              <w:marTop w:val="0"/>
              <w:marBottom w:val="0"/>
              <w:divBdr>
                <w:top w:val="none" w:sz="0" w:space="0" w:color="auto"/>
                <w:left w:val="none" w:sz="0" w:space="0" w:color="auto"/>
                <w:bottom w:val="none" w:sz="0" w:space="0" w:color="auto"/>
                <w:right w:val="none" w:sz="0" w:space="0" w:color="auto"/>
              </w:divBdr>
              <w:divsChild>
                <w:div w:id="1107581860">
                  <w:marLeft w:val="0"/>
                  <w:marRight w:val="0"/>
                  <w:marTop w:val="0"/>
                  <w:marBottom w:val="0"/>
                  <w:divBdr>
                    <w:top w:val="none" w:sz="0" w:space="0" w:color="auto"/>
                    <w:left w:val="none" w:sz="0" w:space="0" w:color="auto"/>
                    <w:bottom w:val="none" w:sz="0" w:space="0" w:color="auto"/>
                    <w:right w:val="none" w:sz="0" w:space="0" w:color="auto"/>
                  </w:divBdr>
                  <w:divsChild>
                    <w:div w:id="191944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457725">
              <w:marLeft w:val="0"/>
              <w:marRight w:val="0"/>
              <w:marTop w:val="0"/>
              <w:marBottom w:val="0"/>
              <w:divBdr>
                <w:top w:val="none" w:sz="0" w:space="0" w:color="auto"/>
                <w:left w:val="none" w:sz="0" w:space="0" w:color="auto"/>
                <w:bottom w:val="none" w:sz="0" w:space="0" w:color="auto"/>
                <w:right w:val="none" w:sz="0" w:space="0" w:color="auto"/>
              </w:divBdr>
            </w:div>
          </w:divsChild>
        </w:div>
        <w:div w:id="120149962">
          <w:marLeft w:val="0"/>
          <w:marRight w:val="0"/>
          <w:marTop w:val="0"/>
          <w:marBottom w:val="0"/>
          <w:divBdr>
            <w:top w:val="none" w:sz="0" w:space="0" w:color="auto"/>
            <w:left w:val="none" w:sz="0" w:space="0" w:color="auto"/>
            <w:bottom w:val="none" w:sz="0" w:space="0" w:color="auto"/>
            <w:right w:val="none" w:sz="0" w:space="0" w:color="auto"/>
          </w:divBdr>
          <w:divsChild>
            <w:div w:id="1935435098">
              <w:marLeft w:val="0"/>
              <w:marRight w:val="0"/>
              <w:marTop w:val="0"/>
              <w:marBottom w:val="0"/>
              <w:divBdr>
                <w:top w:val="none" w:sz="0" w:space="0" w:color="auto"/>
                <w:left w:val="none" w:sz="0" w:space="0" w:color="auto"/>
                <w:bottom w:val="none" w:sz="0" w:space="0" w:color="auto"/>
                <w:right w:val="none" w:sz="0" w:space="0" w:color="auto"/>
              </w:divBdr>
            </w:div>
            <w:div w:id="1808627081">
              <w:marLeft w:val="0"/>
              <w:marRight w:val="0"/>
              <w:marTop w:val="0"/>
              <w:marBottom w:val="0"/>
              <w:divBdr>
                <w:top w:val="none" w:sz="0" w:space="0" w:color="auto"/>
                <w:left w:val="none" w:sz="0" w:space="0" w:color="auto"/>
                <w:bottom w:val="none" w:sz="0" w:space="0" w:color="auto"/>
                <w:right w:val="none" w:sz="0" w:space="0" w:color="auto"/>
              </w:divBdr>
              <w:divsChild>
                <w:div w:id="1659382283">
                  <w:marLeft w:val="0"/>
                  <w:marRight w:val="0"/>
                  <w:marTop w:val="0"/>
                  <w:marBottom w:val="0"/>
                  <w:divBdr>
                    <w:top w:val="none" w:sz="0" w:space="0" w:color="auto"/>
                    <w:left w:val="none" w:sz="0" w:space="0" w:color="auto"/>
                    <w:bottom w:val="none" w:sz="0" w:space="0" w:color="auto"/>
                    <w:right w:val="none" w:sz="0" w:space="0" w:color="auto"/>
                  </w:divBdr>
                  <w:divsChild>
                    <w:div w:id="110634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501905">
              <w:marLeft w:val="0"/>
              <w:marRight w:val="0"/>
              <w:marTop w:val="0"/>
              <w:marBottom w:val="0"/>
              <w:divBdr>
                <w:top w:val="none" w:sz="0" w:space="0" w:color="auto"/>
                <w:left w:val="none" w:sz="0" w:space="0" w:color="auto"/>
                <w:bottom w:val="none" w:sz="0" w:space="0" w:color="auto"/>
                <w:right w:val="none" w:sz="0" w:space="0" w:color="auto"/>
              </w:divBdr>
            </w:div>
          </w:divsChild>
        </w:div>
        <w:div w:id="453599978">
          <w:marLeft w:val="0"/>
          <w:marRight w:val="0"/>
          <w:marTop w:val="0"/>
          <w:marBottom w:val="0"/>
          <w:divBdr>
            <w:top w:val="none" w:sz="0" w:space="0" w:color="auto"/>
            <w:left w:val="none" w:sz="0" w:space="0" w:color="auto"/>
            <w:bottom w:val="none" w:sz="0" w:space="0" w:color="auto"/>
            <w:right w:val="none" w:sz="0" w:space="0" w:color="auto"/>
          </w:divBdr>
          <w:divsChild>
            <w:div w:id="2003118973">
              <w:marLeft w:val="0"/>
              <w:marRight w:val="0"/>
              <w:marTop w:val="0"/>
              <w:marBottom w:val="0"/>
              <w:divBdr>
                <w:top w:val="none" w:sz="0" w:space="0" w:color="auto"/>
                <w:left w:val="none" w:sz="0" w:space="0" w:color="auto"/>
                <w:bottom w:val="none" w:sz="0" w:space="0" w:color="auto"/>
                <w:right w:val="none" w:sz="0" w:space="0" w:color="auto"/>
              </w:divBdr>
            </w:div>
            <w:div w:id="264047306">
              <w:marLeft w:val="0"/>
              <w:marRight w:val="0"/>
              <w:marTop w:val="0"/>
              <w:marBottom w:val="0"/>
              <w:divBdr>
                <w:top w:val="none" w:sz="0" w:space="0" w:color="auto"/>
                <w:left w:val="none" w:sz="0" w:space="0" w:color="auto"/>
                <w:bottom w:val="none" w:sz="0" w:space="0" w:color="auto"/>
                <w:right w:val="none" w:sz="0" w:space="0" w:color="auto"/>
              </w:divBdr>
              <w:divsChild>
                <w:div w:id="1497574430">
                  <w:marLeft w:val="0"/>
                  <w:marRight w:val="0"/>
                  <w:marTop w:val="0"/>
                  <w:marBottom w:val="0"/>
                  <w:divBdr>
                    <w:top w:val="none" w:sz="0" w:space="0" w:color="auto"/>
                    <w:left w:val="none" w:sz="0" w:space="0" w:color="auto"/>
                    <w:bottom w:val="none" w:sz="0" w:space="0" w:color="auto"/>
                    <w:right w:val="none" w:sz="0" w:space="0" w:color="auto"/>
                  </w:divBdr>
                  <w:divsChild>
                    <w:div w:id="196052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282152">
              <w:marLeft w:val="0"/>
              <w:marRight w:val="0"/>
              <w:marTop w:val="0"/>
              <w:marBottom w:val="0"/>
              <w:divBdr>
                <w:top w:val="none" w:sz="0" w:space="0" w:color="auto"/>
                <w:left w:val="none" w:sz="0" w:space="0" w:color="auto"/>
                <w:bottom w:val="none" w:sz="0" w:space="0" w:color="auto"/>
                <w:right w:val="none" w:sz="0" w:space="0" w:color="auto"/>
              </w:divBdr>
            </w:div>
          </w:divsChild>
        </w:div>
        <w:div w:id="978800300">
          <w:marLeft w:val="0"/>
          <w:marRight w:val="0"/>
          <w:marTop w:val="0"/>
          <w:marBottom w:val="0"/>
          <w:divBdr>
            <w:top w:val="none" w:sz="0" w:space="0" w:color="auto"/>
            <w:left w:val="none" w:sz="0" w:space="0" w:color="auto"/>
            <w:bottom w:val="none" w:sz="0" w:space="0" w:color="auto"/>
            <w:right w:val="none" w:sz="0" w:space="0" w:color="auto"/>
          </w:divBdr>
          <w:divsChild>
            <w:div w:id="740755984">
              <w:marLeft w:val="0"/>
              <w:marRight w:val="0"/>
              <w:marTop w:val="0"/>
              <w:marBottom w:val="0"/>
              <w:divBdr>
                <w:top w:val="none" w:sz="0" w:space="0" w:color="auto"/>
                <w:left w:val="none" w:sz="0" w:space="0" w:color="auto"/>
                <w:bottom w:val="none" w:sz="0" w:space="0" w:color="auto"/>
                <w:right w:val="none" w:sz="0" w:space="0" w:color="auto"/>
              </w:divBdr>
            </w:div>
            <w:div w:id="1293290868">
              <w:marLeft w:val="0"/>
              <w:marRight w:val="0"/>
              <w:marTop w:val="0"/>
              <w:marBottom w:val="0"/>
              <w:divBdr>
                <w:top w:val="none" w:sz="0" w:space="0" w:color="auto"/>
                <w:left w:val="none" w:sz="0" w:space="0" w:color="auto"/>
                <w:bottom w:val="none" w:sz="0" w:space="0" w:color="auto"/>
                <w:right w:val="none" w:sz="0" w:space="0" w:color="auto"/>
              </w:divBdr>
              <w:divsChild>
                <w:div w:id="173689142">
                  <w:marLeft w:val="0"/>
                  <w:marRight w:val="0"/>
                  <w:marTop w:val="0"/>
                  <w:marBottom w:val="0"/>
                  <w:divBdr>
                    <w:top w:val="none" w:sz="0" w:space="0" w:color="auto"/>
                    <w:left w:val="none" w:sz="0" w:space="0" w:color="auto"/>
                    <w:bottom w:val="none" w:sz="0" w:space="0" w:color="auto"/>
                    <w:right w:val="none" w:sz="0" w:space="0" w:color="auto"/>
                  </w:divBdr>
                  <w:divsChild>
                    <w:div w:id="5581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778495">
              <w:marLeft w:val="0"/>
              <w:marRight w:val="0"/>
              <w:marTop w:val="0"/>
              <w:marBottom w:val="0"/>
              <w:divBdr>
                <w:top w:val="none" w:sz="0" w:space="0" w:color="auto"/>
                <w:left w:val="none" w:sz="0" w:space="0" w:color="auto"/>
                <w:bottom w:val="none" w:sz="0" w:space="0" w:color="auto"/>
                <w:right w:val="none" w:sz="0" w:space="0" w:color="auto"/>
              </w:divBdr>
            </w:div>
          </w:divsChild>
        </w:div>
        <w:div w:id="184826672">
          <w:marLeft w:val="0"/>
          <w:marRight w:val="0"/>
          <w:marTop w:val="0"/>
          <w:marBottom w:val="0"/>
          <w:divBdr>
            <w:top w:val="none" w:sz="0" w:space="0" w:color="auto"/>
            <w:left w:val="none" w:sz="0" w:space="0" w:color="auto"/>
            <w:bottom w:val="none" w:sz="0" w:space="0" w:color="auto"/>
            <w:right w:val="none" w:sz="0" w:space="0" w:color="auto"/>
          </w:divBdr>
          <w:divsChild>
            <w:div w:id="1502357110">
              <w:marLeft w:val="0"/>
              <w:marRight w:val="0"/>
              <w:marTop w:val="0"/>
              <w:marBottom w:val="0"/>
              <w:divBdr>
                <w:top w:val="none" w:sz="0" w:space="0" w:color="auto"/>
                <w:left w:val="none" w:sz="0" w:space="0" w:color="auto"/>
                <w:bottom w:val="none" w:sz="0" w:space="0" w:color="auto"/>
                <w:right w:val="none" w:sz="0" w:space="0" w:color="auto"/>
              </w:divBdr>
            </w:div>
            <w:div w:id="658575686">
              <w:marLeft w:val="0"/>
              <w:marRight w:val="0"/>
              <w:marTop w:val="0"/>
              <w:marBottom w:val="0"/>
              <w:divBdr>
                <w:top w:val="none" w:sz="0" w:space="0" w:color="auto"/>
                <w:left w:val="none" w:sz="0" w:space="0" w:color="auto"/>
                <w:bottom w:val="none" w:sz="0" w:space="0" w:color="auto"/>
                <w:right w:val="none" w:sz="0" w:space="0" w:color="auto"/>
              </w:divBdr>
              <w:divsChild>
                <w:div w:id="50278594">
                  <w:marLeft w:val="0"/>
                  <w:marRight w:val="0"/>
                  <w:marTop w:val="0"/>
                  <w:marBottom w:val="0"/>
                  <w:divBdr>
                    <w:top w:val="none" w:sz="0" w:space="0" w:color="auto"/>
                    <w:left w:val="none" w:sz="0" w:space="0" w:color="auto"/>
                    <w:bottom w:val="none" w:sz="0" w:space="0" w:color="auto"/>
                    <w:right w:val="none" w:sz="0" w:space="0" w:color="auto"/>
                  </w:divBdr>
                  <w:divsChild>
                    <w:div w:id="14944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03585">
              <w:marLeft w:val="0"/>
              <w:marRight w:val="0"/>
              <w:marTop w:val="0"/>
              <w:marBottom w:val="0"/>
              <w:divBdr>
                <w:top w:val="none" w:sz="0" w:space="0" w:color="auto"/>
                <w:left w:val="none" w:sz="0" w:space="0" w:color="auto"/>
                <w:bottom w:val="none" w:sz="0" w:space="0" w:color="auto"/>
                <w:right w:val="none" w:sz="0" w:space="0" w:color="auto"/>
              </w:divBdr>
            </w:div>
          </w:divsChild>
        </w:div>
        <w:div w:id="984359559">
          <w:marLeft w:val="0"/>
          <w:marRight w:val="0"/>
          <w:marTop w:val="0"/>
          <w:marBottom w:val="0"/>
          <w:divBdr>
            <w:top w:val="none" w:sz="0" w:space="0" w:color="auto"/>
            <w:left w:val="none" w:sz="0" w:space="0" w:color="auto"/>
            <w:bottom w:val="none" w:sz="0" w:space="0" w:color="auto"/>
            <w:right w:val="none" w:sz="0" w:space="0" w:color="auto"/>
          </w:divBdr>
          <w:divsChild>
            <w:div w:id="103817828">
              <w:marLeft w:val="0"/>
              <w:marRight w:val="0"/>
              <w:marTop w:val="0"/>
              <w:marBottom w:val="0"/>
              <w:divBdr>
                <w:top w:val="none" w:sz="0" w:space="0" w:color="auto"/>
                <w:left w:val="none" w:sz="0" w:space="0" w:color="auto"/>
                <w:bottom w:val="none" w:sz="0" w:space="0" w:color="auto"/>
                <w:right w:val="none" w:sz="0" w:space="0" w:color="auto"/>
              </w:divBdr>
            </w:div>
            <w:div w:id="1616671197">
              <w:marLeft w:val="0"/>
              <w:marRight w:val="0"/>
              <w:marTop w:val="0"/>
              <w:marBottom w:val="0"/>
              <w:divBdr>
                <w:top w:val="none" w:sz="0" w:space="0" w:color="auto"/>
                <w:left w:val="none" w:sz="0" w:space="0" w:color="auto"/>
                <w:bottom w:val="none" w:sz="0" w:space="0" w:color="auto"/>
                <w:right w:val="none" w:sz="0" w:space="0" w:color="auto"/>
              </w:divBdr>
              <w:divsChild>
                <w:div w:id="121535703">
                  <w:marLeft w:val="0"/>
                  <w:marRight w:val="0"/>
                  <w:marTop w:val="0"/>
                  <w:marBottom w:val="0"/>
                  <w:divBdr>
                    <w:top w:val="none" w:sz="0" w:space="0" w:color="auto"/>
                    <w:left w:val="none" w:sz="0" w:space="0" w:color="auto"/>
                    <w:bottom w:val="none" w:sz="0" w:space="0" w:color="auto"/>
                    <w:right w:val="none" w:sz="0" w:space="0" w:color="auto"/>
                  </w:divBdr>
                  <w:divsChild>
                    <w:div w:id="164727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375574">
      <w:bodyDiv w:val="1"/>
      <w:marLeft w:val="0"/>
      <w:marRight w:val="0"/>
      <w:marTop w:val="0"/>
      <w:marBottom w:val="0"/>
      <w:divBdr>
        <w:top w:val="none" w:sz="0" w:space="0" w:color="auto"/>
        <w:left w:val="none" w:sz="0" w:space="0" w:color="auto"/>
        <w:bottom w:val="none" w:sz="0" w:space="0" w:color="auto"/>
        <w:right w:val="none" w:sz="0" w:space="0" w:color="auto"/>
      </w:divBdr>
    </w:div>
    <w:div w:id="1450514774">
      <w:bodyDiv w:val="1"/>
      <w:marLeft w:val="0"/>
      <w:marRight w:val="0"/>
      <w:marTop w:val="0"/>
      <w:marBottom w:val="0"/>
      <w:divBdr>
        <w:top w:val="none" w:sz="0" w:space="0" w:color="auto"/>
        <w:left w:val="none" w:sz="0" w:space="0" w:color="auto"/>
        <w:bottom w:val="none" w:sz="0" w:space="0" w:color="auto"/>
        <w:right w:val="none" w:sz="0" w:space="0" w:color="auto"/>
      </w:divBdr>
    </w:div>
    <w:div w:id="1908149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udip\OneDrive%20-%20Anudip%20Foundation%20for%20Social%20Welfare\Documents\Custom%20Office%20Templates\Java%20tutoria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 dockstate="right" visibility="0" width="525"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F4CC829E-FFF9-48BA-A09A-7BB55C321170}">
  <we:reference id="wa200005502" version="1.0.0.11" store="en-IN" storeType="OMEX"/>
  <we:alternateReferences>
    <we:reference id="WA200005502" version="1.0.0.11" store="WA200005502" storeType="OMEX"/>
  </we:alternateReferences>
  <we:properties>
    <we:property name="docId" value="&quot;C478CEQd2Bs07o9-XN_UH&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573F2468-30EE-450E-9544-8E59684F49D3}">
  <we:reference id="wa104099688" version="1.7.0.0" store="en-US" storeType="OMEX"/>
  <we:alternateReferences>
    <we:reference id="WA104099688" version="1.7.0.0" store="WA10409968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Java tutorial</Template>
  <TotalTime>8</TotalTime>
  <Pages>18</Pages>
  <Words>3474</Words>
  <Characters>19808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Anudip</dc:creator>
  <cp:keywords/>
  <dc:description/>
  <cp:lastModifiedBy>Anuj Kumar</cp:lastModifiedBy>
  <cp:revision>3</cp:revision>
  <dcterms:created xsi:type="dcterms:W3CDTF">2024-10-11T16:57:00Z</dcterms:created>
  <dcterms:modified xsi:type="dcterms:W3CDTF">2024-10-23T07:37:00Z</dcterms:modified>
</cp:coreProperties>
</file>