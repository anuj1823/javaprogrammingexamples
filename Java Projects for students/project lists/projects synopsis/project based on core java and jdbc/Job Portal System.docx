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A95704" w14:textId="38B90220" w:rsidR="00C91873" w:rsidRPr="00E941F9" w:rsidRDefault="00C91873" w:rsidP="00C91873">
      <w:pPr>
        <w:rPr>
          <w:b/>
          <w:bCs/>
          <w:color w:val="FF0000"/>
          <w:sz w:val="96"/>
          <w:szCs w:val="96"/>
        </w:rPr>
      </w:pPr>
      <w:r w:rsidRPr="00E941F9">
        <w:rPr>
          <w:b/>
          <w:bCs/>
          <w:color w:val="FF0000"/>
          <w:sz w:val="96"/>
          <w:szCs w:val="96"/>
        </w:rPr>
        <w:t>Job Portal System</w:t>
      </w:r>
    </w:p>
    <w:p w14:paraId="28CE576D" w14:textId="0EFCC2CC" w:rsidR="00E941F9" w:rsidRPr="00C91873" w:rsidRDefault="00E941F9" w:rsidP="00C91873">
      <w:pPr>
        <w:rPr>
          <w:b/>
          <w:bCs/>
        </w:rPr>
      </w:pPr>
      <w:r w:rsidRPr="00C91873">
        <w:rPr>
          <w:b/>
          <w:bCs/>
        </w:rPr>
        <w:t>Requirement Analysis:</w:t>
      </w:r>
    </w:p>
    <w:p w14:paraId="657C1E40" w14:textId="77777777" w:rsidR="00C91873" w:rsidRPr="00C91873" w:rsidRDefault="00C91873" w:rsidP="00C91873">
      <w:r w:rsidRPr="00C91873">
        <w:rPr>
          <w:b/>
          <w:bCs/>
        </w:rPr>
        <w:t>Project Overview</w:t>
      </w:r>
      <w:r w:rsidRPr="00C91873">
        <w:t>:</w:t>
      </w:r>
      <w:r w:rsidRPr="00C91873">
        <w:br/>
        <w:t>The Job Portal System serves as a platform for job seekers and employers to connect and manage job applications. Job seekers can search and apply for jobs, while employers can post job openings, track applications, and manage the hiring process.</w:t>
      </w:r>
    </w:p>
    <w:p w14:paraId="65A1695F" w14:textId="77777777" w:rsidR="00C91873" w:rsidRPr="00C91873" w:rsidRDefault="00000000" w:rsidP="00C91873">
      <w:r>
        <w:pict w14:anchorId="7D50EABF">
          <v:rect id="_x0000_i1025" style="width:0;height:1.5pt" o:hralign="center" o:hrstd="t" o:hr="t" fillcolor="#a0a0a0" stroked="f"/>
        </w:pict>
      </w:r>
    </w:p>
    <w:p w14:paraId="7C543F78" w14:textId="77777777" w:rsidR="00C91873" w:rsidRPr="00C91873" w:rsidRDefault="00C91873" w:rsidP="00C91873">
      <w:pPr>
        <w:rPr>
          <w:b/>
          <w:bCs/>
        </w:rPr>
      </w:pPr>
      <w:r w:rsidRPr="00C91873">
        <w:rPr>
          <w:b/>
          <w:bCs/>
        </w:rPr>
        <w:t>Entities</w:t>
      </w:r>
    </w:p>
    <w:p w14:paraId="4713D641" w14:textId="77777777" w:rsidR="00C91873" w:rsidRPr="00C91873" w:rsidRDefault="00C91873" w:rsidP="00C91873">
      <w:pPr>
        <w:numPr>
          <w:ilvl w:val="0"/>
          <w:numId w:val="1"/>
        </w:numPr>
      </w:pPr>
      <w:proofErr w:type="spellStart"/>
      <w:r w:rsidRPr="00C91873">
        <w:rPr>
          <w:b/>
          <w:bCs/>
        </w:rPr>
        <w:t>JobSeeker</w:t>
      </w:r>
      <w:proofErr w:type="spellEnd"/>
    </w:p>
    <w:p w14:paraId="5F0F5899" w14:textId="77777777" w:rsidR="00C91873" w:rsidRPr="00C91873" w:rsidRDefault="00C91873" w:rsidP="00C91873">
      <w:pPr>
        <w:numPr>
          <w:ilvl w:val="1"/>
          <w:numId w:val="1"/>
        </w:numPr>
      </w:pPr>
      <w:r w:rsidRPr="00C91873">
        <w:rPr>
          <w:b/>
          <w:bCs/>
        </w:rPr>
        <w:t>Description</w:t>
      </w:r>
      <w:r w:rsidRPr="00C91873">
        <w:t>: Represents individuals seeking employment.</w:t>
      </w:r>
    </w:p>
    <w:p w14:paraId="6AC6CF61" w14:textId="77777777" w:rsidR="00C91873" w:rsidRPr="00C91873" w:rsidRDefault="00C91873" w:rsidP="00C91873">
      <w:pPr>
        <w:numPr>
          <w:ilvl w:val="1"/>
          <w:numId w:val="1"/>
        </w:numPr>
      </w:pPr>
      <w:r w:rsidRPr="00C91873">
        <w:rPr>
          <w:b/>
          <w:bCs/>
        </w:rPr>
        <w:t>Attributes</w:t>
      </w:r>
      <w:r w:rsidRPr="00C91873">
        <w:t xml:space="preserve">: </w:t>
      </w:r>
      <w:proofErr w:type="spellStart"/>
      <w:r w:rsidRPr="00C91873">
        <w:t>jobSeekerId</w:t>
      </w:r>
      <w:proofErr w:type="spellEnd"/>
      <w:r w:rsidRPr="00C91873">
        <w:t xml:space="preserve">, </w:t>
      </w:r>
      <w:proofErr w:type="spellStart"/>
      <w:r w:rsidRPr="00C91873">
        <w:t>firstName</w:t>
      </w:r>
      <w:proofErr w:type="spellEnd"/>
      <w:r w:rsidRPr="00C91873">
        <w:t xml:space="preserve">, </w:t>
      </w:r>
      <w:proofErr w:type="spellStart"/>
      <w:r w:rsidRPr="00C91873">
        <w:t>lastName</w:t>
      </w:r>
      <w:proofErr w:type="spellEnd"/>
      <w:r w:rsidRPr="00C91873">
        <w:t xml:space="preserve">, email, phone, address, </w:t>
      </w:r>
      <w:proofErr w:type="spellStart"/>
      <w:r w:rsidRPr="00C91873">
        <w:t>dateOfBirth</w:t>
      </w:r>
      <w:proofErr w:type="spellEnd"/>
      <w:r w:rsidRPr="00C91873">
        <w:t xml:space="preserve">, </w:t>
      </w:r>
      <w:proofErr w:type="spellStart"/>
      <w:r w:rsidRPr="00C91873">
        <w:t>profilePicture</w:t>
      </w:r>
      <w:proofErr w:type="spellEnd"/>
      <w:r w:rsidRPr="00C91873">
        <w:t xml:space="preserve">, </w:t>
      </w:r>
      <w:proofErr w:type="spellStart"/>
      <w:r w:rsidRPr="00C91873">
        <w:t>createdAt</w:t>
      </w:r>
      <w:proofErr w:type="spellEnd"/>
      <w:r w:rsidRPr="00C91873">
        <w:t xml:space="preserve">, </w:t>
      </w:r>
      <w:proofErr w:type="spellStart"/>
      <w:r w:rsidRPr="00C91873">
        <w:t>updatedAt</w:t>
      </w:r>
      <w:proofErr w:type="spellEnd"/>
      <w:r w:rsidRPr="00C91873">
        <w:t>.</w:t>
      </w:r>
    </w:p>
    <w:p w14:paraId="680EA85C" w14:textId="77777777" w:rsidR="00C91873" w:rsidRPr="00C91873" w:rsidRDefault="00C91873" w:rsidP="00C91873">
      <w:pPr>
        <w:numPr>
          <w:ilvl w:val="0"/>
          <w:numId w:val="1"/>
        </w:numPr>
      </w:pPr>
      <w:r w:rsidRPr="00C91873">
        <w:rPr>
          <w:b/>
          <w:bCs/>
        </w:rPr>
        <w:t>Employer</w:t>
      </w:r>
    </w:p>
    <w:p w14:paraId="155DAF76" w14:textId="77777777" w:rsidR="00C91873" w:rsidRPr="00C91873" w:rsidRDefault="00C91873" w:rsidP="00C91873">
      <w:pPr>
        <w:numPr>
          <w:ilvl w:val="1"/>
          <w:numId w:val="1"/>
        </w:numPr>
      </w:pPr>
      <w:r w:rsidRPr="00C91873">
        <w:rPr>
          <w:b/>
          <w:bCs/>
        </w:rPr>
        <w:t>Description</w:t>
      </w:r>
      <w:r w:rsidRPr="00C91873">
        <w:t>: Represents organizations or individuals posting job openings.</w:t>
      </w:r>
    </w:p>
    <w:p w14:paraId="4620F3C5" w14:textId="77777777" w:rsidR="00C91873" w:rsidRPr="00C91873" w:rsidRDefault="00C91873" w:rsidP="00C91873">
      <w:pPr>
        <w:numPr>
          <w:ilvl w:val="1"/>
          <w:numId w:val="1"/>
        </w:numPr>
      </w:pPr>
      <w:r w:rsidRPr="00C91873">
        <w:rPr>
          <w:b/>
          <w:bCs/>
        </w:rPr>
        <w:t>Attributes</w:t>
      </w:r>
      <w:r w:rsidRPr="00C91873">
        <w:t xml:space="preserve">: </w:t>
      </w:r>
      <w:proofErr w:type="spellStart"/>
      <w:r w:rsidRPr="00C91873">
        <w:t>employerId</w:t>
      </w:r>
      <w:proofErr w:type="spellEnd"/>
      <w:r w:rsidRPr="00C91873">
        <w:t xml:space="preserve">, </w:t>
      </w:r>
      <w:proofErr w:type="spellStart"/>
      <w:r w:rsidRPr="00C91873">
        <w:t>companyName</w:t>
      </w:r>
      <w:proofErr w:type="spellEnd"/>
      <w:r w:rsidRPr="00C91873">
        <w:t xml:space="preserve">, </w:t>
      </w:r>
      <w:proofErr w:type="spellStart"/>
      <w:r w:rsidRPr="00C91873">
        <w:t>contactPerson</w:t>
      </w:r>
      <w:proofErr w:type="spellEnd"/>
      <w:r w:rsidRPr="00C91873">
        <w:t xml:space="preserve">, email, phone, address, </w:t>
      </w:r>
      <w:proofErr w:type="spellStart"/>
      <w:r w:rsidRPr="00C91873">
        <w:t>createdAt</w:t>
      </w:r>
      <w:proofErr w:type="spellEnd"/>
      <w:r w:rsidRPr="00C91873">
        <w:t xml:space="preserve">, </w:t>
      </w:r>
      <w:proofErr w:type="spellStart"/>
      <w:r w:rsidRPr="00C91873">
        <w:t>updatedAt</w:t>
      </w:r>
      <w:proofErr w:type="spellEnd"/>
      <w:r w:rsidRPr="00C91873">
        <w:t>.</w:t>
      </w:r>
    </w:p>
    <w:p w14:paraId="7934A55A" w14:textId="77777777" w:rsidR="00C91873" w:rsidRPr="00C91873" w:rsidRDefault="00C91873" w:rsidP="00C91873">
      <w:pPr>
        <w:numPr>
          <w:ilvl w:val="0"/>
          <w:numId w:val="1"/>
        </w:numPr>
      </w:pPr>
      <w:proofErr w:type="spellStart"/>
      <w:r w:rsidRPr="00C91873">
        <w:rPr>
          <w:b/>
          <w:bCs/>
        </w:rPr>
        <w:t>JobPost</w:t>
      </w:r>
      <w:proofErr w:type="spellEnd"/>
    </w:p>
    <w:p w14:paraId="73B87743" w14:textId="77777777" w:rsidR="00C91873" w:rsidRPr="00C91873" w:rsidRDefault="00C91873" w:rsidP="00C91873">
      <w:pPr>
        <w:numPr>
          <w:ilvl w:val="1"/>
          <w:numId w:val="1"/>
        </w:numPr>
      </w:pPr>
      <w:r w:rsidRPr="00C91873">
        <w:rPr>
          <w:b/>
          <w:bCs/>
        </w:rPr>
        <w:t>Description</w:t>
      </w:r>
      <w:r w:rsidRPr="00C91873">
        <w:t>: Represents job listings posted by employers.</w:t>
      </w:r>
    </w:p>
    <w:p w14:paraId="06C43211" w14:textId="77777777" w:rsidR="00C91873" w:rsidRPr="00C91873" w:rsidRDefault="00C91873" w:rsidP="00C91873">
      <w:pPr>
        <w:numPr>
          <w:ilvl w:val="1"/>
          <w:numId w:val="1"/>
        </w:numPr>
      </w:pPr>
      <w:r w:rsidRPr="00C91873">
        <w:rPr>
          <w:b/>
          <w:bCs/>
        </w:rPr>
        <w:t>Attributes</w:t>
      </w:r>
      <w:r w:rsidRPr="00C91873">
        <w:t xml:space="preserve">: </w:t>
      </w:r>
      <w:proofErr w:type="spellStart"/>
      <w:r w:rsidRPr="00C91873">
        <w:t>jobPostId</w:t>
      </w:r>
      <w:proofErr w:type="spellEnd"/>
      <w:r w:rsidRPr="00C91873">
        <w:t xml:space="preserve">, </w:t>
      </w:r>
      <w:proofErr w:type="spellStart"/>
      <w:r w:rsidRPr="00C91873">
        <w:t>employerId</w:t>
      </w:r>
      <w:proofErr w:type="spellEnd"/>
      <w:r w:rsidRPr="00C91873">
        <w:t xml:space="preserve">, title, description, </w:t>
      </w:r>
      <w:proofErr w:type="spellStart"/>
      <w:r w:rsidRPr="00C91873">
        <w:t>categoryId</w:t>
      </w:r>
      <w:proofErr w:type="spellEnd"/>
      <w:r w:rsidRPr="00C91873">
        <w:t xml:space="preserve">, </w:t>
      </w:r>
      <w:proofErr w:type="spellStart"/>
      <w:r w:rsidRPr="00C91873">
        <w:t>jobTypeId</w:t>
      </w:r>
      <w:proofErr w:type="spellEnd"/>
      <w:r w:rsidRPr="00C91873">
        <w:t xml:space="preserve">, location, salary, </w:t>
      </w:r>
      <w:proofErr w:type="spellStart"/>
      <w:r w:rsidRPr="00C91873">
        <w:t>datePosted</w:t>
      </w:r>
      <w:proofErr w:type="spellEnd"/>
      <w:r w:rsidRPr="00C91873">
        <w:t xml:space="preserve">, status, </w:t>
      </w:r>
      <w:proofErr w:type="spellStart"/>
      <w:r w:rsidRPr="00C91873">
        <w:t>createdAt</w:t>
      </w:r>
      <w:proofErr w:type="spellEnd"/>
      <w:r w:rsidRPr="00C91873">
        <w:t xml:space="preserve">, </w:t>
      </w:r>
      <w:proofErr w:type="spellStart"/>
      <w:r w:rsidRPr="00C91873">
        <w:t>updatedAt</w:t>
      </w:r>
      <w:proofErr w:type="spellEnd"/>
      <w:r w:rsidRPr="00C91873">
        <w:t>.</w:t>
      </w:r>
    </w:p>
    <w:p w14:paraId="2FC158DE" w14:textId="77777777" w:rsidR="00C91873" w:rsidRPr="00C91873" w:rsidRDefault="00C91873" w:rsidP="00C91873">
      <w:pPr>
        <w:numPr>
          <w:ilvl w:val="0"/>
          <w:numId w:val="1"/>
        </w:numPr>
      </w:pPr>
      <w:r w:rsidRPr="00C91873">
        <w:rPr>
          <w:b/>
          <w:bCs/>
        </w:rPr>
        <w:t>Application</w:t>
      </w:r>
    </w:p>
    <w:p w14:paraId="277B1A50" w14:textId="77777777" w:rsidR="00C91873" w:rsidRPr="00C91873" w:rsidRDefault="00C91873" w:rsidP="00C91873">
      <w:pPr>
        <w:numPr>
          <w:ilvl w:val="1"/>
          <w:numId w:val="1"/>
        </w:numPr>
      </w:pPr>
      <w:r w:rsidRPr="00C91873">
        <w:rPr>
          <w:b/>
          <w:bCs/>
        </w:rPr>
        <w:t>Description</w:t>
      </w:r>
      <w:r w:rsidRPr="00C91873">
        <w:t>: Represents job applications submitted by job seekers.</w:t>
      </w:r>
    </w:p>
    <w:p w14:paraId="38AD247D" w14:textId="77777777" w:rsidR="00C91873" w:rsidRPr="00C91873" w:rsidRDefault="00C91873" w:rsidP="00C91873">
      <w:pPr>
        <w:numPr>
          <w:ilvl w:val="1"/>
          <w:numId w:val="1"/>
        </w:numPr>
      </w:pPr>
      <w:r w:rsidRPr="00C91873">
        <w:rPr>
          <w:b/>
          <w:bCs/>
        </w:rPr>
        <w:t>Attributes</w:t>
      </w:r>
      <w:r w:rsidRPr="00C91873">
        <w:t xml:space="preserve">: </w:t>
      </w:r>
      <w:proofErr w:type="spellStart"/>
      <w:r w:rsidRPr="00C91873">
        <w:t>applicationId</w:t>
      </w:r>
      <w:proofErr w:type="spellEnd"/>
      <w:r w:rsidRPr="00C91873">
        <w:t xml:space="preserve">, </w:t>
      </w:r>
      <w:proofErr w:type="spellStart"/>
      <w:r w:rsidRPr="00C91873">
        <w:t>jobPostId</w:t>
      </w:r>
      <w:proofErr w:type="spellEnd"/>
      <w:r w:rsidRPr="00C91873">
        <w:t xml:space="preserve">, </w:t>
      </w:r>
      <w:proofErr w:type="spellStart"/>
      <w:r w:rsidRPr="00C91873">
        <w:t>jobSeekerId</w:t>
      </w:r>
      <w:proofErr w:type="spellEnd"/>
      <w:r w:rsidRPr="00C91873">
        <w:t xml:space="preserve">, </w:t>
      </w:r>
      <w:proofErr w:type="spellStart"/>
      <w:r w:rsidRPr="00C91873">
        <w:t>resumeId</w:t>
      </w:r>
      <w:proofErr w:type="spellEnd"/>
      <w:r w:rsidRPr="00C91873">
        <w:t xml:space="preserve">, status, </w:t>
      </w:r>
      <w:proofErr w:type="spellStart"/>
      <w:r w:rsidRPr="00C91873">
        <w:t>dateApplied</w:t>
      </w:r>
      <w:proofErr w:type="spellEnd"/>
      <w:r w:rsidRPr="00C91873">
        <w:t xml:space="preserve">, </w:t>
      </w:r>
      <w:proofErr w:type="spellStart"/>
      <w:r w:rsidRPr="00C91873">
        <w:t>createdAt</w:t>
      </w:r>
      <w:proofErr w:type="spellEnd"/>
      <w:r w:rsidRPr="00C91873">
        <w:t xml:space="preserve">, </w:t>
      </w:r>
      <w:proofErr w:type="spellStart"/>
      <w:r w:rsidRPr="00C91873">
        <w:t>updatedAt</w:t>
      </w:r>
      <w:proofErr w:type="spellEnd"/>
      <w:r w:rsidRPr="00C91873">
        <w:t>.</w:t>
      </w:r>
    </w:p>
    <w:p w14:paraId="655D9671" w14:textId="77777777" w:rsidR="00C91873" w:rsidRPr="00C91873" w:rsidRDefault="00C91873" w:rsidP="00C91873">
      <w:pPr>
        <w:numPr>
          <w:ilvl w:val="0"/>
          <w:numId w:val="1"/>
        </w:numPr>
      </w:pPr>
      <w:r w:rsidRPr="00C91873">
        <w:rPr>
          <w:b/>
          <w:bCs/>
        </w:rPr>
        <w:t>Resume</w:t>
      </w:r>
    </w:p>
    <w:p w14:paraId="52614E62" w14:textId="77777777" w:rsidR="00C91873" w:rsidRPr="00C91873" w:rsidRDefault="00C91873" w:rsidP="00C91873">
      <w:pPr>
        <w:numPr>
          <w:ilvl w:val="1"/>
          <w:numId w:val="1"/>
        </w:numPr>
      </w:pPr>
      <w:r w:rsidRPr="00C91873">
        <w:rPr>
          <w:b/>
          <w:bCs/>
        </w:rPr>
        <w:t>Description</w:t>
      </w:r>
      <w:r w:rsidRPr="00C91873">
        <w:t>: Represents job seeker's resumes.</w:t>
      </w:r>
    </w:p>
    <w:p w14:paraId="7A08DD90" w14:textId="77777777" w:rsidR="00C91873" w:rsidRPr="00C91873" w:rsidRDefault="00C91873" w:rsidP="00C91873">
      <w:pPr>
        <w:numPr>
          <w:ilvl w:val="1"/>
          <w:numId w:val="1"/>
        </w:numPr>
      </w:pPr>
      <w:r w:rsidRPr="00C91873">
        <w:rPr>
          <w:b/>
          <w:bCs/>
        </w:rPr>
        <w:t>Attributes</w:t>
      </w:r>
      <w:r w:rsidRPr="00C91873">
        <w:t xml:space="preserve">: </w:t>
      </w:r>
      <w:proofErr w:type="spellStart"/>
      <w:r w:rsidRPr="00C91873">
        <w:t>resumeId</w:t>
      </w:r>
      <w:proofErr w:type="spellEnd"/>
      <w:r w:rsidRPr="00C91873">
        <w:t xml:space="preserve">, </w:t>
      </w:r>
      <w:proofErr w:type="spellStart"/>
      <w:r w:rsidRPr="00C91873">
        <w:t>jobSeekerId</w:t>
      </w:r>
      <w:proofErr w:type="spellEnd"/>
      <w:r w:rsidRPr="00C91873">
        <w:t xml:space="preserve">, </w:t>
      </w:r>
      <w:proofErr w:type="spellStart"/>
      <w:r w:rsidRPr="00C91873">
        <w:t>filePath</w:t>
      </w:r>
      <w:proofErr w:type="spellEnd"/>
      <w:r w:rsidRPr="00C91873">
        <w:t xml:space="preserve">, </w:t>
      </w:r>
      <w:proofErr w:type="spellStart"/>
      <w:r w:rsidRPr="00C91873">
        <w:t>createdAt</w:t>
      </w:r>
      <w:proofErr w:type="spellEnd"/>
      <w:r w:rsidRPr="00C91873">
        <w:t xml:space="preserve">, </w:t>
      </w:r>
      <w:proofErr w:type="spellStart"/>
      <w:r w:rsidRPr="00C91873">
        <w:t>updatedAt</w:t>
      </w:r>
      <w:proofErr w:type="spellEnd"/>
      <w:r w:rsidRPr="00C91873">
        <w:t>.</w:t>
      </w:r>
    </w:p>
    <w:p w14:paraId="4128E6F5" w14:textId="77777777" w:rsidR="00C91873" w:rsidRPr="00C91873" w:rsidRDefault="00C91873" w:rsidP="00C91873">
      <w:pPr>
        <w:numPr>
          <w:ilvl w:val="0"/>
          <w:numId w:val="1"/>
        </w:numPr>
      </w:pPr>
      <w:r w:rsidRPr="00C91873">
        <w:rPr>
          <w:b/>
          <w:bCs/>
        </w:rPr>
        <w:t>Interview</w:t>
      </w:r>
    </w:p>
    <w:p w14:paraId="59311267" w14:textId="77777777" w:rsidR="00C91873" w:rsidRPr="00C91873" w:rsidRDefault="00C91873" w:rsidP="00C91873">
      <w:pPr>
        <w:numPr>
          <w:ilvl w:val="1"/>
          <w:numId w:val="1"/>
        </w:numPr>
      </w:pPr>
      <w:r w:rsidRPr="00C91873">
        <w:rPr>
          <w:b/>
          <w:bCs/>
        </w:rPr>
        <w:t>Description</w:t>
      </w:r>
      <w:r w:rsidRPr="00C91873">
        <w:t>: Represents interviews scheduled for applicants.</w:t>
      </w:r>
    </w:p>
    <w:p w14:paraId="4A9BEB9C" w14:textId="77777777" w:rsidR="00C91873" w:rsidRPr="00C91873" w:rsidRDefault="00C91873" w:rsidP="00C91873">
      <w:pPr>
        <w:numPr>
          <w:ilvl w:val="1"/>
          <w:numId w:val="1"/>
        </w:numPr>
      </w:pPr>
      <w:r w:rsidRPr="00C91873">
        <w:rPr>
          <w:b/>
          <w:bCs/>
        </w:rPr>
        <w:t>Attributes</w:t>
      </w:r>
      <w:r w:rsidRPr="00C91873">
        <w:t xml:space="preserve">: </w:t>
      </w:r>
      <w:proofErr w:type="spellStart"/>
      <w:r w:rsidRPr="00C91873">
        <w:t>interviewId</w:t>
      </w:r>
      <w:proofErr w:type="spellEnd"/>
      <w:r w:rsidRPr="00C91873">
        <w:t xml:space="preserve">, </w:t>
      </w:r>
      <w:proofErr w:type="spellStart"/>
      <w:r w:rsidRPr="00C91873">
        <w:t>applicationId</w:t>
      </w:r>
      <w:proofErr w:type="spellEnd"/>
      <w:r w:rsidRPr="00C91873">
        <w:t xml:space="preserve">, date, time, location, status, </w:t>
      </w:r>
      <w:proofErr w:type="spellStart"/>
      <w:r w:rsidRPr="00C91873">
        <w:t>createdAt</w:t>
      </w:r>
      <w:proofErr w:type="spellEnd"/>
      <w:r w:rsidRPr="00C91873">
        <w:t xml:space="preserve">, </w:t>
      </w:r>
      <w:proofErr w:type="spellStart"/>
      <w:r w:rsidRPr="00C91873">
        <w:t>updatedAt</w:t>
      </w:r>
      <w:proofErr w:type="spellEnd"/>
      <w:r w:rsidRPr="00C91873">
        <w:t>.</w:t>
      </w:r>
    </w:p>
    <w:p w14:paraId="5AAA929E" w14:textId="77777777" w:rsidR="00C91873" w:rsidRPr="00C91873" w:rsidRDefault="00C91873" w:rsidP="00C91873">
      <w:pPr>
        <w:numPr>
          <w:ilvl w:val="0"/>
          <w:numId w:val="1"/>
        </w:numPr>
      </w:pPr>
      <w:r w:rsidRPr="00C91873">
        <w:rPr>
          <w:b/>
          <w:bCs/>
        </w:rPr>
        <w:t>Notification</w:t>
      </w:r>
    </w:p>
    <w:p w14:paraId="5CC79429" w14:textId="77777777" w:rsidR="00C91873" w:rsidRPr="00C91873" w:rsidRDefault="00C91873" w:rsidP="00C91873">
      <w:pPr>
        <w:numPr>
          <w:ilvl w:val="1"/>
          <w:numId w:val="1"/>
        </w:numPr>
      </w:pPr>
      <w:r w:rsidRPr="00C91873">
        <w:rPr>
          <w:b/>
          <w:bCs/>
        </w:rPr>
        <w:t>Description</w:t>
      </w:r>
      <w:r w:rsidRPr="00C91873">
        <w:t>: Represents alerts sent to users regarding job postings and application updates.</w:t>
      </w:r>
    </w:p>
    <w:p w14:paraId="6F8BBDC9" w14:textId="77777777" w:rsidR="00C91873" w:rsidRPr="00C91873" w:rsidRDefault="00C91873" w:rsidP="00C91873">
      <w:pPr>
        <w:numPr>
          <w:ilvl w:val="1"/>
          <w:numId w:val="1"/>
        </w:numPr>
      </w:pPr>
      <w:r w:rsidRPr="00C91873">
        <w:rPr>
          <w:b/>
          <w:bCs/>
        </w:rPr>
        <w:t>Attributes</w:t>
      </w:r>
      <w:r w:rsidRPr="00C91873">
        <w:t xml:space="preserve">: </w:t>
      </w:r>
      <w:proofErr w:type="spellStart"/>
      <w:r w:rsidRPr="00C91873">
        <w:t>notificationId</w:t>
      </w:r>
      <w:proofErr w:type="spellEnd"/>
      <w:r w:rsidRPr="00C91873">
        <w:t xml:space="preserve">, </w:t>
      </w:r>
      <w:proofErr w:type="spellStart"/>
      <w:r w:rsidRPr="00C91873">
        <w:t>userId</w:t>
      </w:r>
      <w:proofErr w:type="spellEnd"/>
      <w:r w:rsidRPr="00C91873">
        <w:t xml:space="preserve">, message, </w:t>
      </w:r>
      <w:proofErr w:type="spellStart"/>
      <w:r w:rsidRPr="00C91873">
        <w:t>isRead</w:t>
      </w:r>
      <w:proofErr w:type="spellEnd"/>
      <w:r w:rsidRPr="00C91873">
        <w:t xml:space="preserve">, </w:t>
      </w:r>
      <w:proofErr w:type="spellStart"/>
      <w:r w:rsidRPr="00C91873">
        <w:t>createdAt</w:t>
      </w:r>
      <w:proofErr w:type="spellEnd"/>
      <w:r w:rsidRPr="00C91873">
        <w:t>.</w:t>
      </w:r>
    </w:p>
    <w:p w14:paraId="5EFCC081" w14:textId="77777777" w:rsidR="00C91873" w:rsidRPr="00C91873" w:rsidRDefault="00C91873" w:rsidP="00C91873">
      <w:pPr>
        <w:numPr>
          <w:ilvl w:val="0"/>
          <w:numId w:val="1"/>
        </w:numPr>
      </w:pPr>
      <w:r w:rsidRPr="00C91873">
        <w:rPr>
          <w:b/>
          <w:bCs/>
        </w:rPr>
        <w:t>Category</w:t>
      </w:r>
    </w:p>
    <w:p w14:paraId="2171F1B4" w14:textId="77777777" w:rsidR="00C91873" w:rsidRPr="00C91873" w:rsidRDefault="00C91873" w:rsidP="00C91873">
      <w:pPr>
        <w:numPr>
          <w:ilvl w:val="1"/>
          <w:numId w:val="1"/>
        </w:numPr>
      </w:pPr>
      <w:r w:rsidRPr="00C91873">
        <w:rPr>
          <w:b/>
          <w:bCs/>
        </w:rPr>
        <w:t>Description</w:t>
      </w:r>
      <w:r w:rsidRPr="00C91873">
        <w:t>: Represents different job categories (e.g., IT, Finance).</w:t>
      </w:r>
    </w:p>
    <w:p w14:paraId="2B523BE4" w14:textId="77777777" w:rsidR="00C91873" w:rsidRPr="00C91873" w:rsidRDefault="00C91873" w:rsidP="00C91873">
      <w:pPr>
        <w:numPr>
          <w:ilvl w:val="1"/>
          <w:numId w:val="1"/>
        </w:numPr>
      </w:pPr>
      <w:r w:rsidRPr="00C91873">
        <w:rPr>
          <w:b/>
          <w:bCs/>
        </w:rPr>
        <w:lastRenderedPageBreak/>
        <w:t>Attributes</w:t>
      </w:r>
      <w:r w:rsidRPr="00C91873">
        <w:t xml:space="preserve">: </w:t>
      </w:r>
      <w:proofErr w:type="spellStart"/>
      <w:r w:rsidRPr="00C91873">
        <w:t>categoryId</w:t>
      </w:r>
      <w:proofErr w:type="spellEnd"/>
      <w:r w:rsidRPr="00C91873">
        <w:t xml:space="preserve">, name, </w:t>
      </w:r>
      <w:proofErr w:type="spellStart"/>
      <w:r w:rsidRPr="00C91873">
        <w:t>createdAt</w:t>
      </w:r>
      <w:proofErr w:type="spellEnd"/>
      <w:r w:rsidRPr="00C91873">
        <w:t xml:space="preserve">, </w:t>
      </w:r>
      <w:proofErr w:type="spellStart"/>
      <w:r w:rsidRPr="00C91873">
        <w:t>updatedAt</w:t>
      </w:r>
      <w:proofErr w:type="spellEnd"/>
      <w:r w:rsidRPr="00C91873">
        <w:t>.</w:t>
      </w:r>
    </w:p>
    <w:p w14:paraId="0CD067D5" w14:textId="77777777" w:rsidR="00C91873" w:rsidRPr="00C91873" w:rsidRDefault="00C91873" w:rsidP="00C91873">
      <w:pPr>
        <w:numPr>
          <w:ilvl w:val="0"/>
          <w:numId w:val="1"/>
        </w:numPr>
      </w:pPr>
      <w:r w:rsidRPr="00C91873">
        <w:rPr>
          <w:b/>
          <w:bCs/>
        </w:rPr>
        <w:t>Skill</w:t>
      </w:r>
    </w:p>
    <w:p w14:paraId="322C0D3A" w14:textId="77777777" w:rsidR="00C91873" w:rsidRPr="00C91873" w:rsidRDefault="00C91873" w:rsidP="00C91873">
      <w:pPr>
        <w:numPr>
          <w:ilvl w:val="1"/>
          <w:numId w:val="1"/>
        </w:numPr>
      </w:pPr>
      <w:r w:rsidRPr="00C91873">
        <w:rPr>
          <w:b/>
          <w:bCs/>
        </w:rPr>
        <w:t>Description</w:t>
      </w:r>
      <w:r w:rsidRPr="00C91873">
        <w:t>: Represents skills associated with job seekers and job postings.</w:t>
      </w:r>
    </w:p>
    <w:p w14:paraId="5F044269" w14:textId="77777777" w:rsidR="00C91873" w:rsidRPr="00C91873" w:rsidRDefault="00C91873" w:rsidP="00C91873">
      <w:pPr>
        <w:numPr>
          <w:ilvl w:val="1"/>
          <w:numId w:val="1"/>
        </w:numPr>
      </w:pPr>
      <w:r w:rsidRPr="00C91873">
        <w:rPr>
          <w:b/>
          <w:bCs/>
        </w:rPr>
        <w:t>Attributes</w:t>
      </w:r>
      <w:r w:rsidRPr="00C91873">
        <w:t xml:space="preserve">: </w:t>
      </w:r>
      <w:proofErr w:type="spellStart"/>
      <w:r w:rsidRPr="00C91873">
        <w:t>skillId</w:t>
      </w:r>
      <w:proofErr w:type="spellEnd"/>
      <w:r w:rsidRPr="00C91873">
        <w:t xml:space="preserve">, name, </w:t>
      </w:r>
      <w:proofErr w:type="spellStart"/>
      <w:r w:rsidRPr="00C91873">
        <w:t>createdAt</w:t>
      </w:r>
      <w:proofErr w:type="spellEnd"/>
      <w:r w:rsidRPr="00C91873">
        <w:t xml:space="preserve">, </w:t>
      </w:r>
      <w:proofErr w:type="spellStart"/>
      <w:r w:rsidRPr="00C91873">
        <w:t>updatedAt</w:t>
      </w:r>
      <w:proofErr w:type="spellEnd"/>
      <w:r w:rsidRPr="00C91873">
        <w:t>.</w:t>
      </w:r>
    </w:p>
    <w:p w14:paraId="417495E7" w14:textId="77777777" w:rsidR="00C91873" w:rsidRPr="00C91873" w:rsidRDefault="00C91873" w:rsidP="00C91873">
      <w:pPr>
        <w:numPr>
          <w:ilvl w:val="0"/>
          <w:numId w:val="1"/>
        </w:numPr>
      </w:pPr>
      <w:r w:rsidRPr="00C91873">
        <w:rPr>
          <w:b/>
          <w:bCs/>
        </w:rPr>
        <w:t>Payment</w:t>
      </w:r>
    </w:p>
    <w:p w14:paraId="30A79E01" w14:textId="77777777" w:rsidR="00C91873" w:rsidRPr="00C91873" w:rsidRDefault="00C91873" w:rsidP="00C91873">
      <w:pPr>
        <w:numPr>
          <w:ilvl w:val="1"/>
          <w:numId w:val="1"/>
        </w:numPr>
      </w:pPr>
      <w:r w:rsidRPr="00C91873">
        <w:rPr>
          <w:b/>
          <w:bCs/>
        </w:rPr>
        <w:t>Description</w:t>
      </w:r>
      <w:r w:rsidRPr="00C91873">
        <w:t>: Represents payment transactions for job postings or subscriptions.</w:t>
      </w:r>
    </w:p>
    <w:p w14:paraId="29655319" w14:textId="77777777" w:rsidR="00C91873" w:rsidRPr="00C91873" w:rsidRDefault="00C91873" w:rsidP="00C91873">
      <w:pPr>
        <w:numPr>
          <w:ilvl w:val="1"/>
          <w:numId w:val="1"/>
        </w:numPr>
      </w:pPr>
      <w:r w:rsidRPr="00C91873">
        <w:rPr>
          <w:b/>
          <w:bCs/>
        </w:rPr>
        <w:t>Attributes</w:t>
      </w:r>
      <w:r w:rsidRPr="00C91873">
        <w:t xml:space="preserve">: </w:t>
      </w:r>
      <w:proofErr w:type="spellStart"/>
      <w:r w:rsidRPr="00C91873">
        <w:t>paymentId</w:t>
      </w:r>
      <w:proofErr w:type="spellEnd"/>
      <w:r w:rsidRPr="00C91873">
        <w:t xml:space="preserve">, </w:t>
      </w:r>
      <w:proofErr w:type="spellStart"/>
      <w:r w:rsidRPr="00C91873">
        <w:t>userId</w:t>
      </w:r>
      <w:proofErr w:type="spellEnd"/>
      <w:r w:rsidRPr="00C91873">
        <w:t xml:space="preserve">, amount, date, status, </w:t>
      </w:r>
      <w:proofErr w:type="spellStart"/>
      <w:r w:rsidRPr="00C91873">
        <w:t>createdAt</w:t>
      </w:r>
      <w:proofErr w:type="spellEnd"/>
      <w:r w:rsidRPr="00C91873">
        <w:t>.</w:t>
      </w:r>
    </w:p>
    <w:p w14:paraId="2F31AB8B" w14:textId="77777777" w:rsidR="00C91873" w:rsidRPr="00C91873" w:rsidRDefault="00C91873" w:rsidP="00C91873">
      <w:pPr>
        <w:numPr>
          <w:ilvl w:val="0"/>
          <w:numId w:val="1"/>
        </w:numPr>
      </w:pPr>
      <w:r w:rsidRPr="00C91873">
        <w:rPr>
          <w:b/>
          <w:bCs/>
        </w:rPr>
        <w:t>Report</w:t>
      </w:r>
    </w:p>
    <w:p w14:paraId="1F8EB596" w14:textId="77777777" w:rsidR="00C91873" w:rsidRPr="00C91873" w:rsidRDefault="00C91873" w:rsidP="00C91873">
      <w:pPr>
        <w:numPr>
          <w:ilvl w:val="1"/>
          <w:numId w:val="1"/>
        </w:numPr>
      </w:pPr>
      <w:r w:rsidRPr="00C91873">
        <w:rPr>
          <w:b/>
          <w:bCs/>
        </w:rPr>
        <w:t>Description</w:t>
      </w:r>
      <w:r w:rsidRPr="00C91873">
        <w:t>: Represents reports on job application statistics and hiring trends.</w:t>
      </w:r>
    </w:p>
    <w:p w14:paraId="40D8F6E9" w14:textId="77777777" w:rsidR="00C91873" w:rsidRPr="00C91873" w:rsidRDefault="00C91873" w:rsidP="00C91873">
      <w:pPr>
        <w:numPr>
          <w:ilvl w:val="1"/>
          <w:numId w:val="1"/>
        </w:numPr>
      </w:pPr>
      <w:r w:rsidRPr="00C91873">
        <w:rPr>
          <w:b/>
          <w:bCs/>
        </w:rPr>
        <w:t>Attributes</w:t>
      </w:r>
      <w:r w:rsidRPr="00C91873">
        <w:t xml:space="preserve">: </w:t>
      </w:r>
      <w:proofErr w:type="spellStart"/>
      <w:r w:rsidRPr="00C91873">
        <w:t>reportId</w:t>
      </w:r>
      <w:proofErr w:type="spellEnd"/>
      <w:r w:rsidRPr="00C91873">
        <w:t xml:space="preserve">, </w:t>
      </w:r>
      <w:proofErr w:type="spellStart"/>
      <w:r w:rsidRPr="00C91873">
        <w:t>employerId</w:t>
      </w:r>
      <w:proofErr w:type="spellEnd"/>
      <w:r w:rsidRPr="00C91873">
        <w:t xml:space="preserve">, content, </w:t>
      </w:r>
      <w:proofErr w:type="spellStart"/>
      <w:r w:rsidRPr="00C91873">
        <w:t>generatedAt</w:t>
      </w:r>
      <w:proofErr w:type="spellEnd"/>
      <w:r w:rsidRPr="00C91873">
        <w:t>.</w:t>
      </w:r>
    </w:p>
    <w:p w14:paraId="5E85240E" w14:textId="77777777" w:rsidR="00C91873" w:rsidRPr="00C91873" w:rsidRDefault="00C91873" w:rsidP="00C91873">
      <w:pPr>
        <w:numPr>
          <w:ilvl w:val="0"/>
          <w:numId w:val="1"/>
        </w:numPr>
      </w:pPr>
      <w:r w:rsidRPr="00C91873">
        <w:rPr>
          <w:b/>
          <w:bCs/>
        </w:rPr>
        <w:t>Feedback</w:t>
      </w:r>
    </w:p>
    <w:p w14:paraId="34C51E01" w14:textId="77777777" w:rsidR="00C91873" w:rsidRPr="00C91873" w:rsidRDefault="00C91873" w:rsidP="00C91873">
      <w:pPr>
        <w:numPr>
          <w:ilvl w:val="1"/>
          <w:numId w:val="1"/>
        </w:numPr>
      </w:pPr>
      <w:r w:rsidRPr="00C91873">
        <w:rPr>
          <w:b/>
          <w:bCs/>
        </w:rPr>
        <w:t>Description</w:t>
      </w:r>
      <w:r w:rsidRPr="00C91873">
        <w:t>: Represents feedback provided by job seekers about the job portal.</w:t>
      </w:r>
    </w:p>
    <w:p w14:paraId="091CDBF1" w14:textId="77777777" w:rsidR="00C91873" w:rsidRPr="00C91873" w:rsidRDefault="00C91873" w:rsidP="00C91873">
      <w:pPr>
        <w:numPr>
          <w:ilvl w:val="1"/>
          <w:numId w:val="1"/>
        </w:numPr>
      </w:pPr>
      <w:r w:rsidRPr="00C91873">
        <w:rPr>
          <w:b/>
          <w:bCs/>
        </w:rPr>
        <w:t>Attributes</w:t>
      </w:r>
      <w:r w:rsidRPr="00C91873">
        <w:t xml:space="preserve">: </w:t>
      </w:r>
      <w:proofErr w:type="spellStart"/>
      <w:r w:rsidRPr="00C91873">
        <w:t>feedbackId</w:t>
      </w:r>
      <w:proofErr w:type="spellEnd"/>
      <w:r w:rsidRPr="00C91873">
        <w:t xml:space="preserve">, </w:t>
      </w:r>
      <w:proofErr w:type="spellStart"/>
      <w:r w:rsidRPr="00C91873">
        <w:t>userId</w:t>
      </w:r>
      <w:proofErr w:type="spellEnd"/>
      <w:r w:rsidRPr="00C91873">
        <w:t xml:space="preserve">, message, </w:t>
      </w:r>
      <w:proofErr w:type="spellStart"/>
      <w:r w:rsidRPr="00C91873">
        <w:t>createdAt</w:t>
      </w:r>
      <w:proofErr w:type="spellEnd"/>
      <w:r w:rsidRPr="00C91873">
        <w:t>.</w:t>
      </w:r>
    </w:p>
    <w:p w14:paraId="332E5C48" w14:textId="77777777" w:rsidR="00C91873" w:rsidRPr="00C91873" w:rsidRDefault="00C91873" w:rsidP="00C91873">
      <w:pPr>
        <w:numPr>
          <w:ilvl w:val="0"/>
          <w:numId w:val="1"/>
        </w:numPr>
      </w:pPr>
      <w:proofErr w:type="spellStart"/>
      <w:r w:rsidRPr="00C91873">
        <w:rPr>
          <w:b/>
          <w:bCs/>
        </w:rPr>
        <w:t>JobType</w:t>
      </w:r>
      <w:proofErr w:type="spellEnd"/>
    </w:p>
    <w:p w14:paraId="149704AF" w14:textId="77777777" w:rsidR="00C91873" w:rsidRPr="00C91873" w:rsidRDefault="00C91873" w:rsidP="00C91873">
      <w:pPr>
        <w:numPr>
          <w:ilvl w:val="1"/>
          <w:numId w:val="1"/>
        </w:numPr>
      </w:pPr>
      <w:r w:rsidRPr="00C91873">
        <w:rPr>
          <w:b/>
          <w:bCs/>
        </w:rPr>
        <w:t>Description</w:t>
      </w:r>
      <w:r w:rsidRPr="00C91873">
        <w:t>: Represents types of jobs (e.g., Full-time, Part-time, Freelance).</w:t>
      </w:r>
    </w:p>
    <w:p w14:paraId="009B6ED7" w14:textId="77777777" w:rsidR="00C91873" w:rsidRPr="00C91873" w:rsidRDefault="00C91873" w:rsidP="00C91873">
      <w:pPr>
        <w:numPr>
          <w:ilvl w:val="1"/>
          <w:numId w:val="1"/>
        </w:numPr>
      </w:pPr>
      <w:r w:rsidRPr="00C91873">
        <w:rPr>
          <w:b/>
          <w:bCs/>
        </w:rPr>
        <w:t>Attributes</w:t>
      </w:r>
      <w:r w:rsidRPr="00C91873">
        <w:t xml:space="preserve">: </w:t>
      </w:r>
      <w:proofErr w:type="spellStart"/>
      <w:r w:rsidRPr="00C91873">
        <w:t>jobTypeId</w:t>
      </w:r>
      <w:proofErr w:type="spellEnd"/>
      <w:r w:rsidRPr="00C91873">
        <w:t xml:space="preserve">, name, </w:t>
      </w:r>
      <w:proofErr w:type="spellStart"/>
      <w:r w:rsidRPr="00C91873">
        <w:t>createdAt</w:t>
      </w:r>
      <w:proofErr w:type="spellEnd"/>
      <w:r w:rsidRPr="00C91873">
        <w:t xml:space="preserve">, </w:t>
      </w:r>
      <w:proofErr w:type="spellStart"/>
      <w:r w:rsidRPr="00C91873">
        <w:t>updatedAt</w:t>
      </w:r>
      <w:proofErr w:type="spellEnd"/>
      <w:r w:rsidRPr="00C91873">
        <w:t>.</w:t>
      </w:r>
    </w:p>
    <w:p w14:paraId="65F7E999" w14:textId="77777777" w:rsidR="00C91873" w:rsidRPr="00C91873" w:rsidRDefault="00C91873" w:rsidP="00C91873">
      <w:pPr>
        <w:numPr>
          <w:ilvl w:val="0"/>
          <w:numId w:val="1"/>
        </w:numPr>
      </w:pPr>
      <w:r w:rsidRPr="00C91873">
        <w:rPr>
          <w:b/>
          <w:bCs/>
        </w:rPr>
        <w:t>Offer</w:t>
      </w:r>
    </w:p>
    <w:p w14:paraId="72C974F6" w14:textId="77777777" w:rsidR="00C91873" w:rsidRPr="00C91873" w:rsidRDefault="00C91873" w:rsidP="00C91873">
      <w:pPr>
        <w:numPr>
          <w:ilvl w:val="1"/>
          <w:numId w:val="1"/>
        </w:numPr>
      </w:pPr>
      <w:r w:rsidRPr="00C91873">
        <w:rPr>
          <w:b/>
          <w:bCs/>
        </w:rPr>
        <w:t>Description</w:t>
      </w:r>
      <w:r w:rsidRPr="00C91873">
        <w:t>: Represents job offers extended to job seekers.</w:t>
      </w:r>
    </w:p>
    <w:p w14:paraId="3598F9A1" w14:textId="77777777" w:rsidR="00C91873" w:rsidRPr="00C91873" w:rsidRDefault="00C91873" w:rsidP="00C91873">
      <w:pPr>
        <w:numPr>
          <w:ilvl w:val="1"/>
          <w:numId w:val="1"/>
        </w:numPr>
      </w:pPr>
      <w:r w:rsidRPr="00C91873">
        <w:rPr>
          <w:b/>
          <w:bCs/>
        </w:rPr>
        <w:t>Attributes</w:t>
      </w:r>
      <w:r w:rsidRPr="00C91873">
        <w:t xml:space="preserve">: </w:t>
      </w:r>
      <w:proofErr w:type="spellStart"/>
      <w:r w:rsidRPr="00C91873">
        <w:t>offerId</w:t>
      </w:r>
      <w:proofErr w:type="spellEnd"/>
      <w:r w:rsidRPr="00C91873">
        <w:t xml:space="preserve">, </w:t>
      </w:r>
      <w:proofErr w:type="spellStart"/>
      <w:r w:rsidRPr="00C91873">
        <w:t>applicationId</w:t>
      </w:r>
      <w:proofErr w:type="spellEnd"/>
      <w:r w:rsidRPr="00C91873">
        <w:t xml:space="preserve">, salary, </w:t>
      </w:r>
      <w:proofErr w:type="spellStart"/>
      <w:r w:rsidRPr="00C91873">
        <w:t>startDate</w:t>
      </w:r>
      <w:proofErr w:type="spellEnd"/>
      <w:r w:rsidRPr="00C91873">
        <w:t xml:space="preserve">, status, </w:t>
      </w:r>
      <w:proofErr w:type="spellStart"/>
      <w:r w:rsidRPr="00C91873">
        <w:t>createdAt</w:t>
      </w:r>
      <w:proofErr w:type="spellEnd"/>
      <w:r w:rsidRPr="00C91873">
        <w:t>.</w:t>
      </w:r>
    </w:p>
    <w:p w14:paraId="48AD5D7F" w14:textId="77777777" w:rsidR="00C91873" w:rsidRPr="00C91873" w:rsidRDefault="00C91873" w:rsidP="00C91873">
      <w:pPr>
        <w:numPr>
          <w:ilvl w:val="0"/>
          <w:numId w:val="1"/>
        </w:numPr>
      </w:pPr>
      <w:r w:rsidRPr="00C91873">
        <w:rPr>
          <w:b/>
          <w:bCs/>
        </w:rPr>
        <w:t>Role</w:t>
      </w:r>
    </w:p>
    <w:p w14:paraId="3DE899F8" w14:textId="77777777" w:rsidR="00C91873" w:rsidRPr="00C91873" w:rsidRDefault="00C91873" w:rsidP="00C91873">
      <w:pPr>
        <w:numPr>
          <w:ilvl w:val="1"/>
          <w:numId w:val="1"/>
        </w:numPr>
      </w:pPr>
      <w:r w:rsidRPr="00C91873">
        <w:rPr>
          <w:b/>
          <w:bCs/>
        </w:rPr>
        <w:t>Description</w:t>
      </w:r>
      <w:r w:rsidRPr="00C91873">
        <w:t>: Represents roles assigned to users (e.g., Job Seeker, Employer).</w:t>
      </w:r>
    </w:p>
    <w:p w14:paraId="1F6787DA" w14:textId="77777777" w:rsidR="00C91873" w:rsidRPr="00C91873" w:rsidRDefault="00C91873" w:rsidP="00C91873">
      <w:pPr>
        <w:numPr>
          <w:ilvl w:val="1"/>
          <w:numId w:val="1"/>
        </w:numPr>
      </w:pPr>
      <w:r w:rsidRPr="00C91873">
        <w:rPr>
          <w:b/>
          <w:bCs/>
        </w:rPr>
        <w:t>Attributes</w:t>
      </w:r>
      <w:r w:rsidRPr="00C91873">
        <w:t xml:space="preserve">: </w:t>
      </w:r>
      <w:proofErr w:type="spellStart"/>
      <w:r w:rsidRPr="00C91873">
        <w:t>roleId</w:t>
      </w:r>
      <w:proofErr w:type="spellEnd"/>
      <w:r w:rsidRPr="00C91873">
        <w:t xml:space="preserve">, name, </w:t>
      </w:r>
      <w:proofErr w:type="spellStart"/>
      <w:r w:rsidRPr="00C91873">
        <w:t>createdAt</w:t>
      </w:r>
      <w:proofErr w:type="spellEnd"/>
      <w:r w:rsidRPr="00C91873">
        <w:t xml:space="preserve">, </w:t>
      </w:r>
      <w:proofErr w:type="spellStart"/>
      <w:r w:rsidRPr="00C91873">
        <w:t>updatedAt</w:t>
      </w:r>
      <w:proofErr w:type="spellEnd"/>
      <w:r w:rsidRPr="00C91873">
        <w:t>.</w:t>
      </w:r>
    </w:p>
    <w:p w14:paraId="61D377FB" w14:textId="77777777" w:rsidR="00C91873" w:rsidRPr="00C91873" w:rsidRDefault="00000000" w:rsidP="00C91873">
      <w:r>
        <w:pict w14:anchorId="244A9E85">
          <v:rect id="_x0000_i1026" style="width:0;height:1.5pt" o:hralign="center" o:hrstd="t" o:hr="t" fillcolor="#a0a0a0" stroked="f"/>
        </w:pict>
      </w:r>
    </w:p>
    <w:p w14:paraId="08AEC475" w14:textId="77777777" w:rsidR="00C91873" w:rsidRPr="00C91873" w:rsidRDefault="00C91873" w:rsidP="00C91873">
      <w:pPr>
        <w:rPr>
          <w:b/>
          <w:bCs/>
        </w:rPr>
      </w:pPr>
      <w:r w:rsidRPr="00C91873">
        <w:rPr>
          <w:b/>
          <w:bCs/>
        </w:rPr>
        <w:t>Modules</w:t>
      </w:r>
    </w:p>
    <w:p w14:paraId="33B3820A" w14:textId="77777777" w:rsidR="00C91873" w:rsidRPr="00C91873" w:rsidRDefault="00C91873" w:rsidP="00C91873">
      <w:pPr>
        <w:numPr>
          <w:ilvl w:val="0"/>
          <w:numId w:val="2"/>
        </w:numPr>
      </w:pPr>
      <w:r w:rsidRPr="00C91873">
        <w:rPr>
          <w:b/>
          <w:bCs/>
        </w:rPr>
        <w:t>Job Posting</w:t>
      </w:r>
    </w:p>
    <w:p w14:paraId="089082B1" w14:textId="77777777" w:rsidR="00C91873" w:rsidRPr="00C91873" w:rsidRDefault="00C91873" w:rsidP="00C91873">
      <w:pPr>
        <w:numPr>
          <w:ilvl w:val="1"/>
          <w:numId w:val="2"/>
        </w:numPr>
      </w:pPr>
      <w:r w:rsidRPr="00C91873">
        <w:t>Employers can create, edit, and manage job postings.</w:t>
      </w:r>
    </w:p>
    <w:p w14:paraId="2AF27799" w14:textId="77777777" w:rsidR="00C91873" w:rsidRPr="00C91873" w:rsidRDefault="00C91873" w:rsidP="00C91873">
      <w:pPr>
        <w:numPr>
          <w:ilvl w:val="1"/>
          <w:numId w:val="2"/>
        </w:numPr>
      </w:pPr>
      <w:r w:rsidRPr="00C91873">
        <w:t>Features: Upload job details, set application deadlines, and manage job statuses.</w:t>
      </w:r>
    </w:p>
    <w:p w14:paraId="32E3045F" w14:textId="77777777" w:rsidR="00C91873" w:rsidRPr="00C91873" w:rsidRDefault="00C91873" w:rsidP="00C91873">
      <w:pPr>
        <w:numPr>
          <w:ilvl w:val="0"/>
          <w:numId w:val="2"/>
        </w:numPr>
      </w:pPr>
      <w:r w:rsidRPr="00C91873">
        <w:rPr>
          <w:b/>
          <w:bCs/>
        </w:rPr>
        <w:t>Resume Management</w:t>
      </w:r>
    </w:p>
    <w:p w14:paraId="4A2B778B" w14:textId="77777777" w:rsidR="00C91873" w:rsidRPr="00C91873" w:rsidRDefault="00C91873" w:rsidP="00C91873">
      <w:pPr>
        <w:numPr>
          <w:ilvl w:val="1"/>
          <w:numId w:val="2"/>
        </w:numPr>
      </w:pPr>
      <w:r w:rsidRPr="00C91873">
        <w:t>Job seekers can upload and manage their resumes.</w:t>
      </w:r>
    </w:p>
    <w:p w14:paraId="0095F0D5" w14:textId="77777777" w:rsidR="00C91873" w:rsidRPr="00C91873" w:rsidRDefault="00C91873" w:rsidP="00C91873">
      <w:pPr>
        <w:numPr>
          <w:ilvl w:val="1"/>
          <w:numId w:val="2"/>
        </w:numPr>
      </w:pPr>
      <w:r w:rsidRPr="00C91873">
        <w:t>Features: Create multiple resume versions, edit, and delete resumes.</w:t>
      </w:r>
    </w:p>
    <w:p w14:paraId="1344CCFC" w14:textId="77777777" w:rsidR="00C91873" w:rsidRPr="00C91873" w:rsidRDefault="00C91873" w:rsidP="00C91873">
      <w:pPr>
        <w:numPr>
          <w:ilvl w:val="0"/>
          <w:numId w:val="2"/>
        </w:numPr>
      </w:pPr>
      <w:r w:rsidRPr="00C91873">
        <w:rPr>
          <w:b/>
          <w:bCs/>
        </w:rPr>
        <w:t>Application Tracking</w:t>
      </w:r>
    </w:p>
    <w:p w14:paraId="51789C77" w14:textId="77777777" w:rsidR="00C91873" w:rsidRPr="00C91873" w:rsidRDefault="00C91873" w:rsidP="00C91873">
      <w:pPr>
        <w:numPr>
          <w:ilvl w:val="1"/>
          <w:numId w:val="2"/>
        </w:numPr>
      </w:pPr>
      <w:r w:rsidRPr="00C91873">
        <w:t>Employers can view and manage job applications.</w:t>
      </w:r>
    </w:p>
    <w:p w14:paraId="1B175A0F" w14:textId="77777777" w:rsidR="00C91873" w:rsidRPr="00C91873" w:rsidRDefault="00C91873" w:rsidP="00C91873">
      <w:pPr>
        <w:numPr>
          <w:ilvl w:val="1"/>
          <w:numId w:val="2"/>
        </w:numPr>
      </w:pPr>
      <w:r w:rsidRPr="00C91873">
        <w:t>Features: Filter applications by status, view applicant details, and manage interview scheduling.</w:t>
      </w:r>
    </w:p>
    <w:p w14:paraId="69E6C4EB" w14:textId="77777777" w:rsidR="00C91873" w:rsidRPr="00C91873" w:rsidRDefault="00C91873" w:rsidP="00C91873">
      <w:pPr>
        <w:numPr>
          <w:ilvl w:val="0"/>
          <w:numId w:val="2"/>
        </w:numPr>
      </w:pPr>
      <w:r w:rsidRPr="00C91873">
        <w:rPr>
          <w:b/>
          <w:bCs/>
        </w:rPr>
        <w:t>Interview Scheduling</w:t>
      </w:r>
    </w:p>
    <w:p w14:paraId="551D528C" w14:textId="77777777" w:rsidR="00C91873" w:rsidRPr="00C91873" w:rsidRDefault="00C91873" w:rsidP="00C91873">
      <w:pPr>
        <w:numPr>
          <w:ilvl w:val="1"/>
          <w:numId w:val="2"/>
        </w:numPr>
      </w:pPr>
      <w:r w:rsidRPr="00C91873">
        <w:t>Manage and schedule interviews for applicants.</w:t>
      </w:r>
    </w:p>
    <w:p w14:paraId="60F4A344" w14:textId="77777777" w:rsidR="00C91873" w:rsidRPr="00C91873" w:rsidRDefault="00C91873" w:rsidP="00C91873">
      <w:pPr>
        <w:numPr>
          <w:ilvl w:val="1"/>
          <w:numId w:val="2"/>
        </w:numPr>
      </w:pPr>
      <w:r w:rsidRPr="00C91873">
        <w:lastRenderedPageBreak/>
        <w:t>Features: Set interview dates and times, send notifications to applicants.</w:t>
      </w:r>
    </w:p>
    <w:p w14:paraId="242862D0" w14:textId="77777777" w:rsidR="00C91873" w:rsidRPr="00C91873" w:rsidRDefault="00C91873" w:rsidP="00C91873">
      <w:pPr>
        <w:numPr>
          <w:ilvl w:val="0"/>
          <w:numId w:val="2"/>
        </w:numPr>
      </w:pPr>
      <w:r w:rsidRPr="00C91873">
        <w:rPr>
          <w:b/>
          <w:bCs/>
        </w:rPr>
        <w:t>Payment Gateway</w:t>
      </w:r>
    </w:p>
    <w:p w14:paraId="3C6389BF" w14:textId="77777777" w:rsidR="00C91873" w:rsidRPr="00C91873" w:rsidRDefault="00C91873" w:rsidP="00C91873">
      <w:pPr>
        <w:numPr>
          <w:ilvl w:val="1"/>
          <w:numId w:val="2"/>
        </w:numPr>
      </w:pPr>
      <w:r w:rsidRPr="00C91873">
        <w:t>Manage payments for premium job postings and subscriptions.</w:t>
      </w:r>
    </w:p>
    <w:p w14:paraId="51A84977" w14:textId="77777777" w:rsidR="00C91873" w:rsidRPr="00C91873" w:rsidRDefault="00C91873" w:rsidP="00C91873">
      <w:pPr>
        <w:numPr>
          <w:ilvl w:val="1"/>
          <w:numId w:val="2"/>
        </w:numPr>
      </w:pPr>
      <w:r w:rsidRPr="00C91873">
        <w:t>Features: Process transactions, handle refunds, and generate payment reports.</w:t>
      </w:r>
    </w:p>
    <w:p w14:paraId="40173558" w14:textId="77777777" w:rsidR="00C91873" w:rsidRPr="00C91873" w:rsidRDefault="00C91873" w:rsidP="00C91873">
      <w:pPr>
        <w:numPr>
          <w:ilvl w:val="0"/>
          <w:numId w:val="2"/>
        </w:numPr>
      </w:pPr>
      <w:r w:rsidRPr="00C91873">
        <w:rPr>
          <w:b/>
          <w:bCs/>
        </w:rPr>
        <w:t>Notification System</w:t>
      </w:r>
    </w:p>
    <w:p w14:paraId="55664603" w14:textId="77777777" w:rsidR="00C91873" w:rsidRPr="00C91873" w:rsidRDefault="00C91873" w:rsidP="00C91873">
      <w:pPr>
        <w:numPr>
          <w:ilvl w:val="1"/>
          <w:numId w:val="2"/>
        </w:numPr>
      </w:pPr>
      <w:r w:rsidRPr="00C91873">
        <w:t>Alerts for new job postings and application status updates.</w:t>
      </w:r>
    </w:p>
    <w:p w14:paraId="4F98C126" w14:textId="77777777" w:rsidR="00C91873" w:rsidRPr="00C91873" w:rsidRDefault="00C91873" w:rsidP="00C91873">
      <w:pPr>
        <w:numPr>
          <w:ilvl w:val="1"/>
          <w:numId w:val="2"/>
        </w:numPr>
      </w:pPr>
      <w:r w:rsidRPr="00C91873">
        <w:t>Features: Send notifications via email or in-app alerts.</w:t>
      </w:r>
    </w:p>
    <w:p w14:paraId="3236A366" w14:textId="77777777" w:rsidR="00C91873" w:rsidRPr="00C91873" w:rsidRDefault="00C91873" w:rsidP="00C91873">
      <w:pPr>
        <w:numPr>
          <w:ilvl w:val="0"/>
          <w:numId w:val="2"/>
        </w:numPr>
      </w:pPr>
      <w:r w:rsidRPr="00C91873">
        <w:rPr>
          <w:b/>
          <w:bCs/>
        </w:rPr>
        <w:t>Reporting Module</w:t>
      </w:r>
    </w:p>
    <w:p w14:paraId="75275CAA" w14:textId="77777777" w:rsidR="00C91873" w:rsidRPr="00C91873" w:rsidRDefault="00C91873" w:rsidP="00C91873">
      <w:pPr>
        <w:numPr>
          <w:ilvl w:val="1"/>
          <w:numId w:val="2"/>
        </w:numPr>
      </w:pPr>
      <w:r w:rsidRPr="00C91873">
        <w:t>Generate reports on hiring trends and application statistics.</w:t>
      </w:r>
    </w:p>
    <w:p w14:paraId="021AD315" w14:textId="77777777" w:rsidR="00C91873" w:rsidRPr="00C91873" w:rsidRDefault="00C91873" w:rsidP="00C91873">
      <w:pPr>
        <w:numPr>
          <w:ilvl w:val="1"/>
          <w:numId w:val="2"/>
        </w:numPr>
      </w:pPr>
      <w:r w:rsidRPr="00C91873">
        <w:t>Features: Custom report generation based on various metrics.</w:t>
      </w:r>
    </w:p>
    <w:p w14:paraId="5A2080B4" w14:textId="77777777" w:rsidR="00C91873" w:rsidRPr="00C91873" w:rsidRDefault="00000000" w:rsidP="00C91873">
      <w:r>
        <w:pict w14:anchorId="5DB014FA">
          <v:rect id="_x0000_i1027" style="width:0;height:1.5pt" o:hralign="center" o:hrstd="t" o:hr="t" fillcolor="#a0a0a0" stroked="f"/>
        </w:pict>
      </w:r>
    </w:p>
    <w:p w14:paraId="2BF65C73" w14:textId="77777777" w:rsidR="00C91873" w:rsidRPr="00C91873" w:rsidRDefault="00C91873" w:rsidP="00C91873">
      <w:pPr>
        <w:rPr>
          <w:b/>
          <w:bCs/>
        </w:rPr>
      </w:pPr>
      <w:r w:rsidRPr="00C91873">
        <w:rPr>
          <w:b/>
          <w:bCs/>
        </w:rPr>
        <w:t>Workflow</w:t>
      </w:r>
    </w:p>
    <w:p w14:paraId="25457734" w14:textId="77777777" w:rsidR="00C91873" w:rsidRPr="00C91873" w:rsidRDefault="00C91873" w:rsidP="00C91873">
      <w:pPr>
        <w:numPr>
          <w:ilvl w:val="0"/>
          <w:numId w:val="3"/>
        </w:numPr>
      </w:pPr>
      <w:r w:rsidRPr="00C91873">
        <w:rPr>
          <w:b/>
          <w:bCs/>
        </w:rPr>
        <w:t>Job Seeker Flow</w:t>
      </w:r>
      <w:r w:rsidRPr="00C91873">
        <w:t>:</w:t>
      </w:r>
    </w:p>
    <w:p w14:paraId="74FACE0B" w14:textId="77777777" w:rsidR="00C91873" w:rsidRPr="00C91873" w:rsidRDefault="00C91873" w:rsidP="00C91873">
      <w:pPr>
        <w:numPr>
          <w:ilvl w:val="1"/>
          <w:numId w:val="3"/>
        </w:numPr>
      </w:pPr>
      <w:r w:rsidRPr="00C91873">
        <w:t>Register/Login.</w:t>
      </w:r>
    </w:p>
    <w:p w14:paraId="54BF7920" w14:textId="77777777" w:rsidR="00C91873" w:rsidRPr="00C91873" w:rsidRDefault="00C91873" w:rsidP="00C91873">
      <w:pPr>
        <w:numPr>
          <w:ilvl w:val="1"/>
          <w:numId w:val="3"/>
        </w:numPr>
      </w:pPr>
      <w:r w:rsidRPr="00C91873">
        <w:t>Create and upload resume.</w:t>
      </w:r>
    </w:p>
    <w:p w14:paraId="5096A7A7" w14:textId="77777777" w:rsidR="00C91873" w:rsidRPr="00C91873" w:rsidRDefault="00C91873" w:rsidP="00C91873">
      <w:pPr>
        <w:numPr>
          <w:ilvl w:val="1"/>
          <w:numId w:val="3"/>
        </w:numPr>
      </w:pPr>
      <w:r w:rsidRPr="00C91873">
        <w:t>Browse job postings by category or skill.</w:t>
      </w:r>
    </w:p>
    <w:p w14:paraId="3EAA8224" w14:textId="77777777" w:rsidR="00C91873" w:rsidRPr="00C91873" w:rsidRDefault="00C91873" w:rsidP="00C91873">
      <w:pPr>
        <w:numPr>
          <w:ilvl w:val="1"/>
          <w:numId w:val="3"/>
        </w:numPr>
      </w:pPr>
      <w:r w:rsidRPr="00C91873">
        <w:t>Apply for jobs by submitting applications and resumes.</w:t>
      </w:r>
    </w:p>
    <w:p w14:paraId="2E4F7C11" w14:textId="77777777" w:rsidR="00C91873" w:rsidRPr="00C91873" w:rsidRDefault="00C91873" w:rsidP="00C91873">
      <w:pPr>
        <w:numPr>
          <w:ilvl w:val="1"/>
          <w:numId w:val="3"/>
        </w:numPr>
      </w:pPr>
      <w:r w:rsidRPr="00C91873">
        <w:t>Receive notifications about application status and interview schedules.</w:t>
      </w:r>
    </w:p>
    <w:p w14:paraId="3A575B9D" w14:textId="77777777" w:rsidR="00C91873" w:rsidRPr="00C91873" w:rsidRDefault="00C91873" w:rsidP="00C91873">
      <w:pPr>
        <w:numPr>
          <w:ilvl w:val="0"/>
          <w:numId w:val="3"/>
        </w:numPr>
      </w:pPr>
      <w:r w:rsidRPr="00C91873">
        <w:rPr>
          <w:b/>
          <w:bCs/>
        </w:rPr>
        <w:t>Employer Flow</w:t>
      </w:r>
      <w:r w:rsidRPr="00C91873">
        <w:t>:</w:t>
      </w:r>
    </w:p>
    <w:p w14:paraId="44625BCB" w14:textId="77777777" w:rsidR="00C91873" w:rsidRPr="00C91873" w:rsidRDefault="00C91873" w:rsidP="00C91873">
      <w:pPr>
        <w:numPr>
          <w:ilvl w:val="1"/>
          <w:numId w:val="3"/>
        </w:numPr>
      </w:pPr>
      <w:r w:rsidRPr="00C91873">
        <w:t>Register/Login.</w:t>
      </w:r>
    </w:p>
    <w:p w14:paraId="0C6858B6" w14:textId="77777777" w:rsidR="00C91873" w:rsidRPr="00C91873" w:rsidRDefault="00C91873" w:rsidP="00C91873">
      <w:pPr>
        <w:numPr>
          <w:ilvl w:val="1"/>
          <w:numId w:val="3"/>
        </w:numPr>
      </w:pPr>
      <w:r w:rsidRPr="00C91873">
        <w:t>Post new job listings.</w:t>
      </w:r>
    </w:p>
    <w:p w14:paraId="1A1FE90E" w14:textId="77777777" w:rsidR="00C91873" w:rsidRPr="00C91873" w:rsidRDefault="00C91873" w:rsidP="00C91873">
      <w:pPr>
        <w:numPr>
          <w:ilvl w:val="1"/>
          <w:numId w:val="3"/>
        </w:numPr>
      </w:pPr>
      <w:r w:rsidRPr="00C91873">
        <w:t>Review applications and track their status.</w:t>
      </w:r>
    </w:p>
    <w:p w14:paraId="553C74A2" w14:textId="77777777" w:rsidR="00C91873" w:rsidRPr="00C91873" w:rsidRDefault="00C91873" w:rsidP="00C91873">
      <w:pPr>
        <w:numPr>
          <w:ilvl w:val="1"/>
          <w:numId w:val="3"/>
        </w:numPr>
      </w:pPr>
      <w:r w:rsidRPr="00C91873">
        <w:t>Schedule interviews with selected candidates.</w:t>
      </w:r>
    </w:p>
    <w:p w14:paraId="0B534DAF" w14:textId="77777777" w:rsidR="00C91873" w:rsidRPr="00C91873" w:rsidRDefault="00C91873" w:rsidP="00C91873">
      <w:pPr>
        <w:numPr>
          <w:ilvl w:val="1"/>
          <w:numId w:val="3"/>
        </w:numPr>
      </w:pPr>
      <w:r w:rsidRPr="00C91873">
        <w:t xml:space="preserve">Make job offers to </w:t>
      </w:r>
      <w:proofErr w:type="gramStart"/>
      <w:r w:rsidRPr="00C91873">
        <w:t>selected</w:t>
      </w:r>
      <w:proofErr w:type="gramEnd"/>
      <w:r w:rsidRPr="00C91873">
        <w:t xml:space="preserve"> candidates.</w:t>
      </w:r>
    </w:p>
    <w:p w14:paraId="15D7FC75" w14:textId="77777777" w:rsidR="00C91873" w:rsidRPr="00C91873" w:rsidRDefault="00C91873" w:rsidP="00C91873">
      <w:pPr>
        <w:numPr>
          <w:ilvl w:val="0"/>
          <w:numId w:val="3"/>
        </w:numPr>
      </w:pPr>
      <w:r w:rsidRPr="00C91873">
        <w:rPr>
          <w:b/>
          <w:bCs/>
        </w:rPr>
        <w:t>Payment Flow</w:t>
      </w:r>
      <w:r w:rsidRPr="00C91873">
        <w:t>:</w:t>
      </w:r>
    </w:p>
    <w:p w14:paraId="19FCCBBB" w14:textId="77777777" w:rsidR="00C91873" w:rsidRPr="00C91873" w:rsidRDefault="00C91873" w:rsidP="00C91873">
      <w:pPr>
        <w:numPr>
          <w:ilvl w:val="1"/>
          <w:numId w:val="3"/>
        </w:numPr>
      </w:pPr>
      <w:r w:rsidRPr="00C91873">
        <w:t>Employers can choose to post jobs for free or opt for premium features.</w:t>
      </w:r>
    </w:p>
    <w:p w14:paraId="12207364" w14:textId="77777777" w:rsidR="00C91873" w:rsidRPr="00C91873" w:rsidRDefault="00C91873" w:rsidP="00C91873">
      <w:pPr>
        <w:numPr>
          <w:ilvl w:val="1"/>
          <w:numId w:val="3"/>
        </w:numPr>
      </w:pPr>
      <w:r w:rsidRPr="00C91873">
        <w:t>Payment processing through a secure gateway.</w:t>
      </w:r>
    </w:p>
    <w:p w14:paraId="01F78E7C" w14:textId="77777777" w:rsidR="00C91873" w:rsidRPr="00C91873" w:rsidRDefault="00C91873" w:rsidP="00C91873">
      <w:pPr>
        <w:numPr>
          <w:ilvl w:val="1"/>
          <w:numId w:val="3"/>
        </w:numPr>
      </w:pPr>
      <w:r w:rsidRPr="00C91873">
        <w:t>Generation of payment receipts and invoices.</w:t>
      </w:r>
    </w:p>
    <w:p w14:paraId="1121E5A5" w14:textId="77777777" w:rsidR="00C91873" w:rsidRPr="00C91873" w:rsidRDefault="00C91873" w:rsidP="00C91873">
      <w:pPr>
        <w:numPr>
          <w:ilvl w:val="0"/>
          <w:numId w:val="3"/>
        </w:numPr>
      </w:pPr>
      <w:r w:rsidRPr="00C91873">
        <w:rPr>
          <w:b/>
          <w:bCs/>
        </w:rPr>
        <w:t>Notification Flow</w:t>
      </w:r>
      <w:r w:rsidRPr="00C91873">
        <w:t>:</w:t>
      </w:r>
    </w:p>
    <w:p w14:paraId="5C73A011" w14:textId="77777777" w:rsidR="00C91873" w:rsidRPr="00C91873" w:rsidRDefault="00C91873" w:rsidP="00C91873">
      <w:pPr>
        <w:numPr>
          <w:ilvl w:val="1"/>
          <w:numId w:val="3"/>
        </w:numPr>
      </w:pPr>
      <w:r w:rsidRPr="00C91873">
        <w:t>Users receive notifications for new job postings, application updates, and interview schedules.</w:t>
      </w:r>
    </w:p>
    <w:p w14:paraId="5AD094B3" w14:textId="77777777" w:rsidR="00C91873" w:rsidRPr="00C91873" w:rsidRDefault="00C91873" w:rsidP="00C91873">
      <w:pPr>
        <w:numPr>
          <w:ilvl w:val="1"/>
          <w:numId w:val="3"/>
        </w:numPr>
      </w:pPr>
      <w:r w:rsidRPr="00C91873">
        <w:t>Notifications are accessible in-app and can be sent via email.</w:t>
      </w:r>
    </w:p>
    <w:p w14:paraId="0EE57FC8" w14:textId="77777777" w:rsidR="00C91873" w:rsidRPr="00C91873" w:rsidRDefault="00000000" w:rsidP="00C91873">
      <w:r>
        <w:pict w14:anchorId="4721B1A8">
          <v:rect id="_x0000_i1028" style="width:0;height:1.5pt" o:hralign="center" o:hrstd="t" o:hr="t" fillcolor="#a0a0a0" stroked="f"/>
        </w:pict>
      </w:r>
    </w:p>
    <w:p w14:paraId="1563CC96" w14:textId="77777777" w:rsidR="00C91873" w:rsidRPr="00C91873" w:rsidRDefault="00C91873" w:rsidP="00C91873">
      <w:pPr>
        <w:rPr>
          <w:b/>
          <w:bCs/>
        </w:rPr>
      </w:pPr>
      <w:r w:rsidRPr="00C91873">
        <w:rPr>
          <w:b/>
          <w:bCs/>
        </w:rPr>
        <w:t>Conclusion</w:t>
      </w:r>
    </w:p>
    <w:p w14:paraId="30AC616C" w14:textId="77777777" w:rsidR="00C91873" w:rsidRPr="00C91873" w:rsidRDefault="00C91873" w:rsidP="00C91873">
      <w:r w:rsidRPr="00C91873">
        <w:t xml:space="preserve">This requirement analysis for the </w:t>
      </w:r>
      <w:r w:rsidRPr="00C91873">
        <w:rPr>
          <w:b/>
          <w:bCs/>
        </w:rPr>
        <w:t>Job Portal System</w:t>
      </w:r>
      <w:r w:rsidRPr="00C91873">
        <w:t xml:space="preserve"> outlines the essential components and functionalities needed to create a robust platform for job seekers and employers. With clearly defined entities and modules, you </w:t>
      </w:r>
      <w:r w:rsidRPr="00C91873">
        <w:lastRenderedPageBreak/>
        <w:t>can proceed to design the database structure and develop the application using Core Java, Collections, and Hibernate as the ORM tool.</w:t>
      </w:r>
    </w:p>
    <w:p w14:paraId="324A4E9C" w14:textId="77777777" w:rsidR="00072402" w:rsidRDefault="00072402"/>
    <w:p w14:paraId="67B69036" w14:textId="77777777" w:rsidR="00072402" w:rsidRDefault="00072402">
      <w:r>
        <w:br w:type="page"/>
      </w:r>
    </w:p>
    <w:p w14:paraId="49283F89" w14:textId="66BC125D" w:rsidR="00C91873" w:rsidRPr="00E941F9" w:rsidRDefault="00E941F9" w:rsidP="00C91873">
      <w:pPr>
        <w:rPr>
          <w:b/>
          <w:bCs/>
          <w:color w:val="FF0000"/>
          <w:sz w:val="44"/>
          <w:szCs w:val="44"/>
        </w:rPr>
      </w:pPr>
      <w:r w:rsidRPr="00E941F9">
        <w:rPr>
          <w:b/>
          <w:bCs/>
          <w:color w:val="FF0000"/>
          <w:sz w:val="44"/>
          <w:szCs w:val="44"/>
        </w:rPr>
        <w:lastRenderedPageBreak/>
        <w:t xml:space="preserve">Detailed </w:t>
      </w:r>
      <w:r w:rsidR="00C91873" w:rsidRPr="00E941F9">
        <w:rPr>
          <w:b/>
          <w:bCs/>
          <w:color w:val="FF0000"/>
          <w:sz w:val="44"/>
          <w:szCs w:val="44"/>
        </w:rPr>
        <w:t xml:space="preserve">Modules Description </w:t>
      </w:r>
    </w:p>
    <w:p w14:paraId="281A576B" w14:textId="77777777" w:rsidR="00C91873" w:rsidRPr="00C91873" w:rsidRDefault="00000000" w:rsidP="00C91873">
      <w:r>
        <w:pict w14:anchorId="70FD32A1">
          <v:rect id="_x0000_i1029" style="width:0;height:1.5pt" o:hralign="center" o:hrstd="t" o:hr="t" fillcolor="#a0a0a0" stroked="f"/>
        </w:pict>
      </w:r>
    </w:p>
    <w:p w14:paraId="159865E3" w14:textId="77777777" w:rsidR="00C91873" w:rsidRPr="00C91873" w:rsidRDefault="00C91873" w:rsidP="00C91873">
      <w:pPr>
        <w:rPr>
          <w:b/>
          <w:bCs/>
        </w:rPr>
      </w:pPr>
      <w:r w:rsidRPr="00C91873">
        <w:rPr>
          <w:b/>
          <w:bCs/>
        </w:rPr>
        <w:t>1. Job Posting Module</w:t>
      </w:r>
    </w:p>
    <w:p w14:paraId="128969EB" w14:textId="77777777" w:rsidR="00C91873" w:rsidRPr="00C91873" w:rsidRDefault="00C91873" w:rsidP="00C91873">
      <w:pPr>
        <w:numPr>
          <w:ilvl w:val="0"/>
          <w:numId w:val="4"/>
        </w:numPr>
      </w:pPr>
      <w:r w:rsidRPr="00C91873">
        <w:rPr>
          <w:b/>
          <w:bCs/>
        </w:rPr>
        <w:t>Purpose</w:t>
      </w:r>
      <w:r w:rsidRPr="00C91873">
        <w:t>: To enable employers to create, manage, and update job listings.</w:t>
      </w:r>
    </w:p>
    <w:p w14:paraId="3CB1158B" w14:textId="77777777" w:rsidR="00C91873" w:rsidRPr="00C91873" w:rsidRDefault="00C91873" w:rsidP="00C91873">
      <w:pPr>
        <w:numPr>
          <w:ilvl w:val="0"/>
          <w:numId w:val="4"/>
        </w:numPr>
      </w:pPr>
      <w:r w:rsidRPr="00C91873">
        <w:rPr>
          <w:b/>
          <w:bCs/>
        </w:rPr>
        <w:t>Key Features</w:t>
      </w:r>
      <w:r w:rsidRPr="00C91873">
        <w:t>:</w:t>
      </w:r>
    </w:p>
    <w:p w14:paraId="70943FAC" w14:textId="77777777" w:rsidR="00C91873" w:rsidRPr="00C91873" w:rsidRDefault="00C91873" w:rsidP="00C91873">
      <w:pPr>
        <w:numPr>
          <w:ilvl w:val="1"/>
          <w:numId w:val="4"/>
        </w:numPr>
      </w:pPr>
      <w:r w:rsidRPr="00C91873">
        <w:rPr>
          <w:b/>
          <w:bCs/>
        </w:rPr>
        <w:t>Create Job Post</w:t>
      </w:r>
      <w:r w:rsidRPr="00C91873">
        <w:t>: Employers can input job details such as title, description, requirements, salary, job type, and category.</w:t>
      </w:r>
    </w:p>
    <w:p w14:paraId="025BA2F2" w14:textId="77777777" w:rsidR="00C91873" w:rsidRPr="00C91873" w:rsidRDefault="00C91873" w:rsidP="00C91873">
      <w:pPr>
        <w:numPr>
          <w:ilvl w:val="1"/>
          <w:numId w:val="4"/>
        </w:numPr>
      </w:pPr>
      <w:r w:rsidRPr="00C91873">
        <w:rPr>
          <w:b/>
          <w:bCs/>
        </w:rPr>
        <w:t>Edit Job Post</w:t>
      </w:r>
      <w:r w:rsidRPr="00C91873">
        <w:t>: Employers can modify existing job listings.</w:t>
      </w:r>
    </w:p>
    <w:p w14:paraId="1086E254" w14:textId="77777777" w:rsidR="00C91873" w:rsidRPr="00C91873" w:rsidRDefault="00C91873" w:rsidP="00C91873">
      <w:pPr>
        <w:numPr>
          <w:ilvl w:val="1"/>
          <w:numId w:val="4"/>
        </w:numPr>
      </w:pPr>
      <w:r w:rsidRPr="00C91873">
        <w:rPr>
          <w:b/>
          <w:bCs/>
        </w:rPr>
        <w:t>Delete Job Post</w:t>
      </w:r>
      <w:r w:rsidRPr="00C91873">
        <w:t>: Employers can remove job postings when they are no longer needed.</w:t>
      </w:r>
    </w:p>
    <w:p w14:paraId="21A55DC7" w14:textId="77777777" w:rsidR="00C91873" w:rsidRPr="00C91873" w:rsidRDefault="00C91873" w:rsidP="00C91873">
      <w:pPr>
        <w:numPr>
          <w:ilvl w:val="1"/>
          <w:numId w:val="4"/>
        </w:numPr>
      </w:pPr>
      <w:r w:rsidRPr="00C91873">
        <w:rPr>
          <w:b/>
          <w:bCs/>
        </w:rPr>
        <w:t>Manage Applications</w:t>
      </w:r>
      <w:r w:rsidRPr="00C91873">
        <w:t>: View the number of applications received for each job post.</w:t>
      </w:r>
    </w:p>
    <w:p w14:paraId="600B5AAE" w14:textId="77777777" w:rsidR="00C91873" w:rsidRPr="00C91873" w:rsidRDefault="00C91873" w:rsidP="00C91873">
      <w:pPr>
        <w:numPr>
          <w:ilvl w:val="1"/>
          <w:numId w:val="4"/>
        </w:numPr>
      </w:pPr>
      <w:r w:rsidRPr="00C91873">
        <w:rPr>
          <w:b/>
          <w:bCs/>
        </w:rPr>
        <w:t>Job Status Management</w:t>
      </w:r>
      <w:r w:rsidRPr="00C91873">
        <w:t>: Set the job status (open, closed, filled) and update it as necessary.</w:t>
      </w:r>
    </w:p>
    <w:p w14:paraId="2EA2B8AD" w14:textId="77777777" w:rsidR="00C91873" w:rsidRPr="00C91873" w:rsidRDefault="00C91873" w:rsidP="00C91873">
      <w:pPr>
        <w:numPr>
          <w:ilvl w:val="1"/>
          <w:numId w:val="4"/>
        </w:numPr>
      </w:pPr>
      <w:r w:rsidRPr="00C91873">
        <w:rPr>
          <w:b/>
          <w:bCs/>
        </w:rPr>
        <w:t>Job Expiry Notification</w:t>
      </w:r>
      <w:r w:rsidRPr="00C91873">
        <w:t>: Notify employers when their job posts are about to expire.</w:t>
      </w:r>
    </w:p>
    <w:p w14:paraId="33939B2B" w14:textId="77777777" w:rsidR="00C91873" w:rsidRPr="00C91873" w:rsidRDefault="00000000" w:rsidP="00C91873">
      <w:r>
        <w:pict w14:anchorId="3C8C3E8E">
          <v:rect id="_x0000_i1030" style="width:0;height:1.5pt" o:hralign="center" o:hrstd="t" o:hr="t" fillcolor="#a0a0a0" stroked="f"/>
        </w:pict>
      </w:r>
    </w:p>
    <w:p w14:paraId="40B47DB0" w14:textId="77777777" w:rsidR="00C91873" w:rsidRPr="00C91873" w:rsidRDefault="00C91873" w:rsidP="00C91873">
      <w:pPr>
        <w:rPr>
          <w:b/>
          <w:bCs/>
        </w:rPr>
      </w:pPr>
      <w:r w:rsidRPr="00C91873">
        <w:rPr>
          <w:b/>
          <w:bCs/>
        </w:rPr>
        <w:t>2. Resume Management Module</w:t>
      </w:r>
    </w:p>
    <w:p w14:paraId="6746A433" w14:textId="77777777" w:rsidR="00C91873" w:rsidRPr="00C91873" w:rsidRDefault="00C91873" w:rsidP="00C91873">
      <w:pPr>
        <w:numPr>
          <w:ilvl w:val="0"/>
          <w:numId w:val="5"/>
        </w:numPr>
      </w:pPr>
      <w:r w:rsidRPr="00C91873">
        <w:rPr>
          <w:b/>
          <w:bCs/>
        </w:rPr>
        <w:t>Purpose</w:t>
      </w:r>
      <w:r w:rsidRPr="00C91873">
        <w:t>: To facilitate job seekers in managing their resumes effectively.</w:t>
      </w:r>
    </w:p>
    <w:p w14:paraId="1C161B83" w14:textId="77777777" w:rsidR="00C91873" w:rsidRPr="00C91873" w:rsidRDefault="00C91873" w:rsidP="00C91873">
      <w:pPr>
        <w:numPr>
          <w:ilvl w:val="0"/>
          <w:numId w:val="5"/>
        </w:numPr>
      </w:pPr>
      <w:r w:rsidRPr="00C91873">
        <w:rPr>
          <w:b/>
          <w:bCs/>
        </w:rPr>
        <w:t>Key Features</w:t>
      </w:r>
      <w:r w:rsidRPr="00C91873">
        <w:t>:</w:t>
      </w:r>
    </w:p>
    <w:p w14:paraId="172A220C" w14:textId="77777777" w:rsidR="00C91873" w:rsidRPr="00C91873" w:rsidRDefault="00C91873" w:rsidP="00C91873">
      <w:pPr>
        <w:numPr>
          <w:ilvl w:val="1"/>
          <w:numId w:val="5"/>
        </w:numPr>
      </w:pPr>
      <w:r w:rsidRPr="00C91873">
        <w:rPr>
          <w:b/>
          <w:bCs/>
        </w:rPr>
        <w:t>Upload Resume</w:t>
      </w:r>
      <w:r w:rsidRPr="00C91873">
        <w:t>: Allow job seekers to upload their resumes in various formats (PDF, DOCX).</w:t>
      </w:r>
    </w:p>
    <w:p w14:paraId="4668D557" w14:textId="77777777" w:rsidR="00C91873" w:rsidRPr="00C91873" w:rsidRDefault="00C91873" w:rsidP="00C91873">
      <w:pPr>
        <w:numPr>
          <w:ilvl w:val="1"/>
          <w:numId w:val="5"/>
        </w:numPr>
      </w:pPr>
      <w:r w:rsidRPr="00C91873">
        <w:rPr>
          <w:b/>
          <w:bCs/>
        </w:rPr>
        <w:t>Create Multiple Resumes</w:t>
      </w:r>
      <w:r w:rsidRPr="00C91873">
        <w:t>: Enable users to create and maintain multiple resume versions for different job applications.</w:t>
      </w:r>
    </w:p>
    <w:p w14:paraId="3ECD402D" w14:textId="77777777" w:rsidR="00C91873" w:rsidRPr="00C91873" w:rsidRDefault="00C91873" w:rsidP="00C91873">
      <w:pPr>
        <w:numPr>
          <w:ilvl w:val="1"/>
          <w:numId w:val="5"/>
        </w:numPr>
      </w:pPr>
      <w:r w:rsidRPr="00C91873">
        <w:rPr>
          <w:b/>
          <w:bCs/>
        </w:rPr>
        <w:t>Edit Resume</w:t>
      </w:r>
      <w:r w:rsidRPr="00C91873">
        <w:t>: Allow users to modify their existing resumes easily.</w:t>
      </w:r>
    </w:p>
    <w:p w14:paraId="6323C275" w14:textId="77777777" w:rsidR="00C91873" w:rsidRPr="00C91873" w:rsidRDefault="00C91873" w:rsidP="00C91873">
      <w:pPr>
        <w:numPr>
          <w:ilvl w:val="1"/>
          <w:numId w:val="5"/>
        </w:numPr>
      </w:pPr>
      <w:r w:rsidRPr="00C91873">
        <w:rPr>
          <w:b/>
          <w:bCs/>
        </w:rPr>
        <w:t>Delete Resume</w:t>
      </w:r>
      <w:r w:rsidRPr="00C91873">
        <w:t>: Users can remove resumes that they no longer wish to keep.</w:t>
      </w:r>
    </w:p>
    <w:p w14:paraId="6DE7E09D" w14:textId="77777777" w:rsidR="00C91873" w:rsidRPr="00C91873" w:rsidRDefault="00C91873" w:rsidP="00C91873">
      <w:pPr>
        <w:numPr>
          <w:ilvl w:val="1"/>
          <w:numId w:val="5"/>
        </w:numPr>
      </w:pPr>
      <w:r w:rsidRPr="00C91873">
        <w:rPr>
          <w:b/>
          <w:bCs/>
        </w:rPr>
        <w:t>Preview Resume</w:t>
      </w:r>
      <w:r w:rsidRPr="00C91873">
        <w:t>: Provide a preview option to view how the resume looks before submission.</w:t>
      </w:r>
    </w:p>
    <w:p w14:paraId="73A0C644" w14:textId="77777777" w:rsidR="00C91873" w:rsidRPr="00C91873" w:rsidRDefault="00000000" w:rsidP="00C91873">
      <w:r>
        <w:pict w14:anchorId="6B488EFF">
          <v:rect id="_x0000_i1031" style="width:0;height:1.5pt" o:hralign="center" o:hrstd="t" o:hr="t" fillcolor="#a0a0a0" stroked="f"/>
        </w:pict>
      </w:r>
    </w:p>
    <w:p w14:paraId="79E319CF" w14:textId="77777777" w:rsidR="00C91873" w:rsidRPr="00C91873" w:rsidRDefault="00C91873" w:rsidP="00C91873">
      <w:pPr>
        <w:rPr>
          <w:b/>
          <w:bCs/>
        </w:rPr>
      </w:pPr>
      <w:r w:rsidRPr="00C91873">
        <w:rPr>
          <w:b/>
          <w:bCs/>
        </w:rPr>
        <w:t>3. Application Tracking Module</w:t>
      </w:r>
    </w:p>
    <w:p w14:paraId="186204D3" w14:textId="77777777" w:rsidR="00C91873" w:rsidRPr="00C91873" w:rsidRDefault="00C91873" w:rsidP="00C91873">
      <w:pPr>
        <w:numPr>
          <w:ilvl w:val="0"/>
          <w:numId w:val="6"/>
        </w:numPr>
      </w:pPr>
      <w:r w:rsidRPr="00C91873">
        <w:rPr>
          <w:b/>
          <w:bCs/>
        </w:rPr>
        <w:t>Purpose</w:t>
      </w:r>
      <w:r w:rsidRPr="00C91873">
        <w:t>: To allow employers to manage and track job applications received for their postings.</w:t>
      </w:r>
    </w:p>
    <w:p w14:paraId="035FD86A" w14:textId="77777777" w:rsidR="00C91873" w:rsidRPr="00C91873" w:rsidRDefault="00C91873" w:rsidP="00C91873">
      <w:pPr>
        <w:numPr>
          <w:ilvl w:val="0"/>
          <w:numId w:val="6"/>
        </w:numPr>
      </w:pPr>
      <w:r w:rsidRPr="00C91873">
        <w:rPr>
          <w:b/>
          <w:bCs/>
        </w:rPr>
        <w:t>Key Features</w:t>
      </w:r>
      <w:r w:rsidRPr="00C91873">
        <w:t>:</w:t>
      </w:r>
    </w:p>
    <w:p w14:paraId="0EFE121C" w14:textId="77777777" w:rsidR="00C91873" w:rsidRPr="00C91873" w:rsidRDefault="00C91873" w:rsidP="00C91873">
      <w:pPr>
        <w:numPr>
          <w:ilvl w:val="1"/>
          <w:numId w:val="6"/>
        </w:numPr>
      </w:pPr>
      <w:r w:rsidRPr="00C91873">
        <w:rPr>
          <w:b/>
          <w:bCs/>
        </w:rPr>
        <w:t>View Applications</w:t>
      </w:r>
      <w:r w:rsidRPr="00C91873">
        <w:t>: Employers can see all applications for a specific job post.</w:t>
      </w:r>
    </w:p>
    <w:p w14:paraId="4409671B" w14:textId="77777777" w:rsidR="00C91873" w:rsidRPr="00C91873" w:rsidRDefault="00C91873" w:rsidP="00C91873">
      <w:pPr>
        <w:numPr>
          <w:ilvl w:val="1"/>
          <w:numId w:val="6"/>
        </w:numPr>
      </w:pPr>
      <w:r w:rsidRPr="00C91873">
        <w:rPr>
          <w:b/>
          <w:bCs/>
        </w:rPr>
        <w:t>Filter Applications</w:t>
      </w:r>
      <w:r w:rsidRPr="00C91873">
        <w:t>: Sort applications based on status (new, under review, interviewed, hired, rejected).</w:t>
      </w:r>
    </w:p>
    <w:p w14:paraId="37C553B8" w14:textId="77777777" w:rsidR="00C91873" w:rsidRPr="00C91873" w:rsidRDefault="00C91873" w:rsidP="00C91873">
      <w:pPr>
        <w:numPr>
          <w:ilvl w:val="1"/>
          <w:numId w:val="6"/>
        </w:numPr>
      </w:pPr>
      <w:r w:rsidRPr="00C91873">
        <w:rPr>
          <w:b/>
          <w:bCs/>
        </w:rPr>
        <w:t>Application Status Update</w:t>
      </w:r>
      <w:r w:rsidRPr="00C91873">
        <w:t>: Employers can update the status of applications based on the hiring process.</w:t>
      </w:r>
    </w:p>
    <w:p w14:paraId="28299CAD" w14:textId="77777777" w:rsidR="00C91873" w:rsidRPr="00C91873" w:rsidRDefault="00C91873" w:rsidP="00C91873">
      <w:pPr>
        <w:numPr>
          <w:ilvl w:val="1"/>
          <w:numId w:val="6"/>
        </w:numPr>
      </w:pPr>
      <w:r w:rsidRPr="00C91873">
        <w:rPr>
          <w:b/>
          <w:bCs/>
        </w:rPr>
        <w:t>Candidate Profiles</w:t>
      </w:r>
      <w:r w:rsidRPr="00C91873">
        <w:t>: View detailed candidate profiles, including resumes, skills, and cover letters.</w:t>
      </w:r>
    </w:p>
    <w:p w14:paraId="5F6C62BA" w14:textId="77777777" w:rsidR="00C91873" w:rsidRPr="00C91873" w:rsidRDefault="00000000" w:rsidP="00C91873">
      <w:r>
        <w:pict w14:anchorId="59A2BC6E">
          <v:rect id="_x0000_i1032" style="width:0;height:1.5pt" o:hralign="center" o:hrstd="t" o:hr="t" fillcolor="#a0a0a0" stroked="f"/>
        </w:pict>
      </w:r>
    </w:p>
    <w:p w14:paraId="5C145728" w14:textId="77777777" w:rsidR="00C91873" w:rsidRPr="00C91873" w:rsidRDefault="00C91873" w:rsidP="00C91873">
      <w:pPr>
        <w:rPr>
          <w:b/>
          <w:bCs/>
        </w:rPr>
      </w:pPr>
      <w:r w:rsidRPr="00C91873">
        <w:rPr>
          <w:b/>
          <w:bCs/>
        </w:rPr>
        <w:t>4. Interview Scheduling Module</w:t>
      </w:r>
    </w:p>
    <w:p w14:paraId="13606E5A" w14:textId="77777777" w:rsidR="00C91873" w:rsidRPr="00C91873" w:rsidRDefault="00C91873" w:rsidP="00C91873">
      <w:pPr>
        <w:numPr>
          <w:ilvl w:val="0"/>
          <w:numId w:val="7"/>
        </w:numPr>
      </w:pPr>
      <w:r w:rsidRPr="00C91873">
        <w:rPr>
          <w:b/>
          <w:bCs/>
        </w:rPr>
        <w:t>Purpose</w:t>
      </w:r>
      <w:r w:rsidRPr="00C91873">
        <w:t>: To manage the interview process for job applicants.</w:t>
      </w:r>
    </w:p>
    <w:p w14:paraId="75763DD8" w14:textId="77777777" w:rsidR="00C91873" w:rsidRPr="00C91873" w:rsidRDefault="00C91873" w:rsidP="00C91873">
      <w:pPr>
        <w:numPr>
          <w:ilvl w:val="0"/>
          <w:numId w:val="7"/>
        </w:numPr>
      </w:pPr>
      <w:r w:rsidRPr="00C91873">
        <w:rPr>
          <w:b/>
          <w:bCs/>
        </w:rPr>
        <w:t>Key Features</w:t>
      </w:r>
      <w:r w:rsidRPr="00C91873">
        <w:t>:</w:t>
      </w:r>
    </w:p>
    <w:p w14:paraId="542F8ECA" w14:textId="77777777" w:rsidR="00C91873" w:rsidRPr="00C91873" w:rsidRDefault="00C91873" w:rsidP="00C91873">
      <w:pPr>
        <w:numPr>
          <w:ilvl w:val="1"/>
          <w:numId w:val="7"/>
        </w:numPr>
      </w:pPr>
      <w:r w:rsidRPr="00C91873">
        <w:rPr>
          <w:b/>
          <w:bCs/>
        </w:rPr>
        <w:lastRenderedPageBreak/>
        <w:t>Schedule Interviews</w:t>
      </w:r>
      <w:r w:rsidRPr="00C91873">
        <w:t>: Employers can set date and time for interviews and invite candidates.</w:t>
      </w:r>
    </w:p>
    <w:p w14:paraId="3F85B705" w14:textId="77777777" w:rsidR="00C91873" w:rsidRPr="00C91873" w:rsidRDefault="00C91873" w:rsidP="00C91873">
      <w:pPr>
        <w:numPr>
          <w:ilvl w:val="1"/>
          <w:numId w:val="7"/>
        </w:numPr>
      </w:pPr>
      <w:r w:rsidRPr="00C91873">
        <w:rPr>
          <w:b/>
          <w:bCs/>
        </w:rPr>
        <w:t>Manage Interview Rounds</w:t>
      </w:r>
      <w:r w:rsidRPr="00C91873">
        <w:t>: Define multiple interview rounds and schedule them accordingly.</w:t>
      </w:r>
    </w:p>
    <w:p w14:paraId="07CB1A47" w14:textId="77777777" w:rsidR="00C91873" w:rsidRPr="00C91873" w:rsidRDefault="00C91873" w:rsidP="00C91873">
      <w:pPr>
        <w:numPr>
          <w:ilvl w:val="1"/>
          <w:numId w:val="7"/>
        </w:numPr>
      </w:pPr>
      <w:r w:rsidRPr="00C91873">
        <w:rPr>
          <w:b/>
          <w:bCs/>
        </w:rPr>
        <w:t>Send Notifications</w:t>
      </w:r>
      <w:r w:rsidRPr="00C91873">
        <w:t>: Automatically notify candidates about interview details through email or app notifications.</w:t>
      </w:r>
    </w:p>
    <w:p w14:paraId="15BBD902" w14:textId="77777777" w:rsidR="00C91873" w:rsidRPr="00C91873" w:rsidRDefault="00C91873" w:rsidP="00C91873">
      <w:pPr>
        <w:numPr>
          <w:ilvl w:val="1"/>
          <w:numId w:val="7"/>
        </w:numPr>
      </w:pPr>
      <w:r w:rsidRPr="00C91873">
        <w:rPr>
          <w:b/>
          <w:bCs/>
        </w:rPr>
        <w:t>Track Interview Feedback</w:t>
      </w:r>
      <w:r w:rsidRPr="00C91873">
        <w:t>: Employers can provide feedback after interviews and track candidate performance.</w:t>
      </w:r>
    </w:p>
    <w:p w14:paraId="6280D294" w14:textId="77777777" w:rsidR="00C91873" w:rsidRPr="00C91873" w:rsidRDefault="00000000" w:rsidP="00C91873">
      <w:r>
        <w:pict w14:anchorId="5323A219">
          <v:rect id="_x0000_i1033" style="width:0;height:1.5pt" o:hralign="center" o:hrstd="t" o:hr="t" fillcolor="#a0a0a0" stroked="f"/>
        </w:pict>
      </w:r>
    </w:p>
    <w:p w14:paraId="031B6218" w14:textId="77777777" w:rsidR="00C91873" w:rsidRPr="00C91873" w:rsidRDefault="00C91873" w:rsidP="00C91873">
      <w:pPr>
        <w:rPr>
          <w:b/>
          <w:bCs/>
        </w:rPr>
      </w:pPr>
      <w:r w:rsidRPr="00C91873">
        <w:rPr>
          <w:b/>
          <w:bCs/>
        </w:rPr>
        <w:t>5. Payment Gateway Module</w:t>
      </w:r>
    </w:p>
    <w:p w14:paraId="4C8EDC87" w14:textId="77777777" w:rsidR="00C91873" w:rsidRPr="00C91873" w:rsidRDefault="00C91873" w:rsidP="00C91873">
      <w:pPr>
        <w:numPr>
          <w:ilvl w:val="0"/>
          <w:numId w:val="8"/>
        </w:numPr>
      </w:pPr>
      <w:r w:rsidRPr="00C91873">
        <w:rPr>
          <w:b/>
          <w:bCs/>
        </w:rPr>
        <w:t>Purpose</w:t>
      </w:r>
      <w:r w:rsidRPr="00C91873">
        <w:t>: To handle all payment-related functionalities for employers and job seekers.</w:t>
      </w:r>
    </w:p>
    <w:p w14:paraId="1FAF0E86" w14:textId="77777777" w:rsidR="00C91873" w:rsidRPr="00C91873" w:rsidRDefault="00C91873" w:rsidP="00C91873">
      <w:pPr>
        <w:numPr>
          <w:ilvl w:val="0"/>
          <w:numId w:val="8"/>
        </w:numPr>
      </w:pPr>
      <w:r w:rsidRPr="00C91873">
        <w:rPr>
          <w:b/>
          <w:bCs/>
        </w:rPr>
        <w:t>Key Features</w:t>
      </w:r>
      <w:r w:rsidRPr="00C91873">
        <w:t>:</w:t>
      </w:r>
    </w:p>
    <w:p w14:paraId="19CCEF3E" w14:textId="77777777" w:rsidR="00C91873" w:rsidRPr="00C91873" w:rsidRDefault="00C91873" w:rsidP="00C91873">
      <w:pPr>
        <w:numPr>
          <w:ilvl w:val="1"/>
          <w:numId w:val="8"/>
        </w:numPr>
      </w:pPr>
      <w:r w:rsidRPr="00C91873">
        <w:rPr>
          <w:b/>
          <w:bCs/>
        </w:rPr>
        <w:t>Payment Processing</w:t>
      </w:r>
      <w:r w:rsidRPr="00C91873">
        <w:t>: Securely process payments for premium job postings and job seeker subscriptions.</w:t>
      </w:r>
    </w:p>
    <w:p w14:paraId="6602D8B7" w14:textId="77777777" w:rsidR="00C91873" w:rsidRPr="00C91873" w:rsidRDefault="00C91873" w:rsidP="00C91873">
      <w:pPr>
        <w:numPr>
          <w:ilvl w:val="1"/>
          <w:numId w:val="8"/>
        </w:numPr>
      </w:pPr>
      <w:r w:rsidRPr="00C91873">
        <w:rPr>
          <w:b/>
          <w:bCs/>
        </w:rPr>
        <w:t>Manage Transactions</w:t>
      </w:r>
      <w:r w:rsidRPr="00C91873">
        <w:t>: Keep records of all payment transactions, including amounts and dates.</w:t>
      </w:r>
    </w:p>
    <w:p w14:paraId="1640D15B" w14:textId="77777777" w:rsidR="00C91873" w:rsidRPr="00C91873" w:rsidRDefault="00C91873" w:rsidP="00C91873">
      <w:pPr>
        <w:numPr>
          <w:ilvl w:val="1"/>
          <w:numId w:val="8"/>
        </w:numPr>
      </w:pPr>
      <w:r w:rsidRPr="00C91873">
        <w:rPr>
          <w:b/>
          <w:bCs/>
        </w:rPr>
        <w:t>Refund Management</w:t>
      </w:r>
      <w:r w:rsidRPr="00C91873">
        <w:t>: Handle refund requests and processes.</w:t>
      </w:r>
    </w:p>
    <w:p w14:paraId="4FAC409D" w14:textId="77777777" w:rsidR="00C91873" w:rsidRPr="00C91873" w:rsidRDefault="00C91873" w:rsidP="00C91873">
      <w:pPr>
        <w:numPr>
          <w:ilvl w:val="1"/>
          <w:numId w:val="8"/>
        </w:numPr>
      </w:pPr>
      <w:r w:rsidRPr="00C91873">
        <w:rPr>
          <w:b/>
          <w:bCs/>
        </w:rPr>
        <w:t>Payment Reports</w:t>
      </w:r>
      <w:r w:rsidRPr="00C91873">
        <w:t>: Generate reports for payment activities, including income from job postings.</w:t>
      </w:r>
    </w:p>
    <w:p w14:paraId="1E37957D" w14:textId="77777777" w:rsidR="00C91873" w:rsidRPr="00C91873" w:rsidRDefault="00000000" w:rsidP="00C91873">
      <w:r>
        <w:pict w14:anchorId="190E86A1">
          <v:rect id="_x0000_i1034" style="width:0;height:1.5pt" o:hralign="center" o:hrstd="t" o:hr="t" fillcolor="#a0a0a0" stroked="f"/>
        </w:pict>
      </w:r>
    </w:p>
    <w:p w14:paraId="556E96B4" w14:textId="77777777" w:rsidR="00C91873" w:rsidRPr="00C91873" w:rsidRDefault="00C91873" w:rsidP="00C91873">
      <w:pPr>
        <w:rPr>
          <w:b/>
          <w:bCs/>
        </w:rPr>
      </w:pPr>
      <w:r w:rsidRPr="00C91873">
        <w:rPr>
          <w:b/>
          <w:bCs/>
        </w:rPr>
        <w:t>6. Notification System Module</w:t>
      </w:r>
    </w:p>
    <w:p w14:paraId="0E985D5F" w14:textId="77777777" w:rsidR="00C91873" w:rsidRPr="00C91873" w:rsidRDefault="00C91873" w:rsidP="00C91873">
      <w:pPr>
        <w:numPr>
          <w:ilvl w:val="0"/>
          <w:numId w:val="9"/>
        </w:numPr>
      </w:pPr>
      <w:r w:rsidRPr="00C91873">
        <w:rPr>
          <w:b/>
          <w:bCs/>
        </w:rPr>
        <w:t>Purpose</w:t>
      </w:r>
      <w:r w:rsidRPr="00C91873">
        <w:t>: To inform users about important events and updates within the system.</w:t>
      </w:r>
    </w:p>
    <w:p w14:paraId="0642C129" w14:textId="77777777" w:rsidR="00C91873" w:rsidRPr="00C91873" w:rsidRDefault="00C91873" w:rsidP="00C91873">
      <w:pPr>
        <w:numPr>
          <w:ilvl w:val="0"/>
          <w:numId w:val="9"/>
        </w:numPr>
      </w:pPr>
      <w:r w:rsidRPr="00C91873">
        <w:rPr>
          <w:b/>
          <w:bCs/>
        </w:rPr>
        <w:t>Key Features</w:t>
      </w:r>
      <w:r w:rsidRPr="00C91873">
        <w:t>:</w:t>
      </w:r>
    </w:p>
    <w:p w14:paraId="49F8E57C" w14:textId="77777777" w:rsidR="00C91873" w:rsidRPr="00C91873" w:rsidRDefault="00C91873" w:rsidP="00C91873">
      <w:pPr>
        <w:numPr>
          <w:ilvl w:val="1"/>
          <w:numId w:val="9"/>
        </w:numPr>
      </w:pPr>
      <w:r w:rsidRPr="00C91873">
        <w:rPr>
          <w:b/>
          <w:bCs/>
        </w:rPr>
        <w:t>Real-Time Notifications</w:t>
      </w:r>
      <w:r w:rsidRPr="00C91873">
        <w:t>: Notify users of new job postings, application status changes, and interview schedules.</w:t>
      </w:r>
    </w:p>
    <w:p w14:paraId="6C88AA99" w14:textId="77777777" w:rsidR="00C91873" w:rsidRPr="00C91873" w:rsidRDefault="00C91873" w:rsidP="00C91873">
      <w:pPr>
        <w:numPr>
          <w:ilvl w:val="1"/>
          <w:numId w:val="9"/>
        </w:numPr>
      </w:pPr>
      <w:r w:rsidRPr="00C91873">
        <w:rPr>
          <w:b/>
          <w:bCs/>
        </w:rPr>
        <w:t>Email Notifications</w:t>
      </w:r>
      <w:r w:rsidRPr="00C91873">
        <w:t>: Send email alerts for critical updates, ensuring users are informed even when not logged in.</w:t>
      </w:r>
    </w:p>
    <w:p w14:paraId="5205A6A4" w14:textId="77777777" w:rsidR="00C91873" w:rsidRPr="00C91873" w:rsidRDefault="00C91873" w:rsidP="00C91873">
      <w:pPr>
        <w:numPr>
          <w:ilvl w:val="1"/>
          <w:numId w:val="9"/>
        </w:numPr>
      </w:pPr>
      <w:r w:rsidRPr="00C91873">
        <w:rPr>
          <w:b/>
          <w:bCs/>
        </w:rPr>
        <w:t>In-App Notifications</w:t>
      </w:r>
      <w:r w:rsidRPr="00C91873">
        <w:t>: Provide an in-app notifications section for easy access to alerts.</w:t>
      </w:r>
    </w:p>
    <w:p w14:paraId="3DD6D38B" w14:textId="77777777" w:rsidR="00C91873" w:rsidRPr="00C91873" w:rsidRDefault="00C91873" w:rsidP="00C91873">
      <w:pPr>
        <w:numPr>
          <w:ilvl w:val="1"/>
          <w:numId w:val="9"/>
        </w:numPr>
      </w:pPr>
      <w:r w:rsidRPr="00C91873">
        <w:rPr>
          <w:b/>
          <w:bCs/>
        </w:rPr>
        <w:t>Notification Preferences</w:t>
      </w:r>
      <w:r w:rsidRPr="00C91873">
        <w:t>: Allow users to customize their notification preferences (e.g., frequency, types of alerts).</w:t>
      </w:r>
    </w:p>
    <w:p w14:paraId="757E5FE6" w14:textId="77777777" w:rsidR="00C91873" w:rsidRPr="00C91873" w:rsidRDefault="00000000" w:rsidP="00C91873">
      <w:r>
        <w:pict w14:anchorId="5D4F9764">
          <v:rect id="_x0000_i1035" style="width:0;height:1.5pt" o:hralign="center" o:hrstd="t" o:hr="t" fillcolor="#a0a0a0" stroked="f"/>
        </w:pict>
      </w:r>
    </w:p>
    <w:p w14:paraId="0C31E3AF" w14:textId="77777777" w:rsidR="00C91873" w:rsidRPr="00C91873" w:rsidRDefault="00C91873" w:rsidP="00C91873">
      <w:pPr>
        <w:rPr>
          <w:b/>
          <w:bCs/>
        </w:rPr>
      </w:pPr>
      <w:r w:rsidRPr="00C91873">
        <w:rPr>
          <w:b/>
          <w:bCs/>
        </w:rPr>
        <w:t>7. Reporting Module</w:t>
      </w:r>
    </w:p>
    <w:p w14:paraId="70F85E0E" w14:textId="77777777" w:rsidR="00C91873" w:rsidRPr="00C91873" w:rsidRDefault="00C91873" w:rsidP="00C91873">
      <w:pPr>
        <w:numPr>
          <w:ilvl w:val="0"/>
          <w:numId w:val="10"/>
        </w:numPr>
      </w:pPr>
      <w:r w:rsidRPr="00C91873">
        <w:rPr>
          <w:b/>
          <w:bCs/>
        </w:rPr>
        <w:t>Purpose</w:t>
      </w:r>
      <w:r w:rsidRPr="00C91873">
        <w:t>: To generate insights and reports for both employers and administrators.</w:t>
      </w:r>
    </w:p>
    <w:p w14:paraId="033D22BF" w14:textId="77777777" w:rsidR="00C91873" w:rsidRPr="00C91873" w:rsidRDefault="00C91873" w:rsidP="00C91873">
      <w:pPr>
        <w:numPr>
          <w:ilvl w:val="0"/>
          <w:numId w:val="10"/>
        </w:numPr>
      </w:pPr>
      <w:r w:rsidRPr="00C91873">
        <w:rPr>
          <w:b/>
          <w:bCs/>
        </w:rPr>
        <w:t>Key Features</w:t>
      </w:r>
      <w:r w:rsidRPr="00C91873">
        <w:t>:</w:t>
      </w:r>
    </w:p>
    <w:p w14:paraId="5B6A9CFA" w14:textId="77777777" w:rsidR="00C91873" w:rsidRPr="00C91873" w:rsidRDefault="00C91873" w:rsidP="00C91873">
      <w:pPr>
        <w:numPr>
          <w:ilvl w:val="1"/>
          <w:numId w:val="10"/>
        </w:numPr>
      </w:pPr>
      <w:r w:rsidRPr="00C91873">
        <w:rPr>
          <w:b/>
          <w:bCs/>
        </w:rPr>
        <w:t>Hiring Trends Reports</w:t>
      </w:r>
      <w:r w:rsidRPr="00C91873">
        <w:t>: Generate reports based on hiring trends over time, showcasing successful job posts.</w:t>
      </w:r>
    </w:p>
    <w:p w14:paraId="24150761" w14:textId="77777777" w:rsidR="00C91873" w:rsidRPr="00C91873" w:rsidRDefault="00C91873" w:rsidP="00C91873">
      <w:pPr>
        <w:numPr>
          <w:ilvl w:val="1"/>
          <w:numId w:val="10"/>
        </w:numPr>
      </w:pPr>
      <w:r w:rsidRPr="00C91873">
        <w:rPr>
          <w:b/>
          <w:bCs/>
        </w:rPr>
        <w:t>Job Application Statistics</w:t>
      </w:r>
      <w:r w:rsidRPr="00C91873">
        <w:t>: Provide detailed statistics on the number of applications received, accepted, and rejected.</w:t>
      </w:r>
    </w:p>
    <w:p w14:paraId="55C8D593" w14:textId="77777777" w:rsidR="00C91873" w:rsidRPr="00C91873" w:rsidRDefault="00C91873" w:rsidP="00C91873">
      <w:pPr>
        <w:numPr>
          <w:ilvl w:val="1"/>
          <w:numId w:val="10"/>
        </w:numPr>
      </w:pPr>
      <w:r w:rsidRPr="00C91873">
        <w:rPr>
          <w:b/>
          <w:bCs/>
        </w:rPr>
        <w:t>User Activity Reports</w:t>
      </w:r>
      <w:r w:rsidRPr="00C91873">
        <w:t>: Track user engagement with the platform (job seekers and employers).</w:t>
      </w:r>
    </w:p>
    <w:p w14:paraId="14B6513B" w14:textId="77777777" w:rsidR="00C91873" w:rsidRPr="00C91873" w:rsidRDefault="00C91873" w:rsidP="00C91873">
      <w:pPr>
        <w:numPr>
          <w:ilvl w:val="1"/>
          <w:numId w:val="10"/>
        </w:numPr>
      </w:pPr>
      <w:r w:rsidRPr="00C91873">
        <w:rPr>
          <w:b/>
          <w:bCs/>
        </w:rPr>
        <w:t>Export Reports</w:t>
      </w:r>
      <w:r w:rsidRPr="00C91873">
        <w:t>: Allow users to export reports in various formats (CSV, PDF) for offline analysis.</w:t>
      </w:r>
    </w:p>
    <w:p w14:paraId="3156FC55" w14:textId="77777777" w:rsidR="00C91873" w:rsidRPr="00C91873" w:rsidRDefault="00000000" w:rsidP="00C91873">
      <w:r>
        <w:pict w14:anchorId="516FCD6A">
          <v:rect id="_x0000_i1036" style="width:0;height:1.5pt" o:hralign="center" o:hrstd="t" o:hr="t" fillcolor="#a0a0a0" stroked="f"/>
        </w:pict>
      </w:r>
    </w:p>
    <w:p w14:paraId="711B0FAF" w14:textId="77777777" w:rsidR="00C91873" w:rsidRPr="00C91873" w:rsidRDefault="00C91873" w:rsidP="00C91873">
      <w:pPr>
        <w:rPr>
          <w:b/>
          <w:bCs/>
        </w:rPr>
      </w:pPr>
      <w:r w:rsidRPr="00C91873">
        <w:rPr>
          <w:b/>
          <w:bCs/>
        </w:rPr>
        <w:t>Conclusion</w:t>
      </w:r>
    </w:p>
    <w:p w14:paraId="36359F5E" w14:textId="77777777" w:rsidR="00C91873" w:rsidRPr="00C91873" w:rsidRDefault="00C91873" w:rsidP="00C91873">
      <w:r w:rsidRPr="00C91873">
        <w:lastRenderedPageBreak/>
        <w:t xml:space="preserve">These modules collectively create a comprehensive </w:t>
      </w:r>
      <w:r w:rsidRPr="00C91873">
        <w:rPr>
          <w:b/>
          <w:bCs/>
        </w:rPr>
        <w:t>Job Portal System</w:t>
      </w:r>
      <w:r w:rsidRPr="00C91873">
        <w:t xml:space="preserve"> that connects job seekers and employers while managing the complexities of job applications and postings. Each module has specific functionalities that contribute to a seamless user experience, making the platform efficient and user-friendly.</w:t>
      </w:r>
    </w:p>
    <w:p w14:paraId="61C743C7" w14:textId="77777777" w:rsidR="00072402" w:rsidRDefault="00072402"/>
    <w:p w14:paraId="3480132B" w14:textId="77777777" w:rsidR="00072402" w:rsidRDefault="00072402">
      <w:r>
        <w:br w:type="page"/>
      </w:r>
    </w:p>
    <w:p w14:paraId="30079610" w14:textId="7D5B4114" w:rsidR="00C91873" w:rsidRPr="00E941F9" w:rsidRDefault="00E941F9" w:rsidP="00C91873">
      <w:pPr>
        <w:rPr>
          <w:b/>
          <w:bCs/>
          <w:color w:val="FF0000"/>
          <w:sz w:val="48"/>
          <w:szCs w:val="48"/>
        </w:rPr>
      </w:pPr>
      <w:r w:rsidRPr="00E941F9">
        <w:rPr>
          <w:b/>
          <w:bCs/>
          <w:color w:val="FF0000"/>
          <w:sz w:val="48"/>
          <w:szCs w:val="48"/>
        </w:rPr>
        <w:lastRenderedPageBreak/>
        <w:t>Detailed</w:t>
      </w:r>
      <w:r w:rsidR="00C91873" w:rsidRPr="00E941F9">
        <w:rPr>
          <w:b/>
          <w:bCs/>
          <w:color w:val="FF0000"/>
          <w:sz w:val="48"/>
          <w:szCs w:val="48"/>
        </w:rPr>
        <w:t xml:space="preserve"> System Workflow</w:t>
      </w:r>
    </w:p>
    <w:p w14:paraId="2E14A839" w14:textId="77777777" w:rsidR="00C91873" w:rsidRPr="00C91873" w:rsidRDefault="00000000" w:rsidP="00C91873">
      <w:r>
        <w:pict w14:anchorId="6226B5C9">
          <v:rect id="_x0000_i1037" style="width:0;height:1.5pt" o:hralign="center" o:hrstd="t" o:hr="t" fillcolor="#a0a0a0" stroked="f"/>
        </w:pict>
      </w:r>
    </w:p>
    <w:p w14:paraId="69866653" w14:textId="77777777" w:rsidR="00C91873" w:rsidRPr="00C91873" w:rsidRDefault="00C91873" w:rsidP="00C91873">
      <w:pPr>
        <w:rPr>
          <w:b/>
          <w:bCs/>
        </w:rPr>
      </w:pPr>
      <w:r w:rsidRPr="00C91873">
        <w:rPr>
          <w:b/>
          <w:bCs/>
        </w:rPr>
        <w:t>1. User Registration and Profile Setup</w:t>
      </w:r>
    </w:p>
    <w:p w14:paraId="64107343" w14:textId="77777777" w:rsidR="00C91873" w:rsidRPr="00C91873" w:rsidRDefault="00C91873" w:rsidP="00C91873">
      <w:pPr>
        <w:numPr>
          <w:ilvl w:val="0"/>
          <w:numId w:val="11"/>
        </w:numPr>
      </w:pPr>
      <w:r w:rsidRPr="00C91873">
        <w:rPr>
          <w:b/>
          <w:bCs/>
        </w:rPr>
        <w:t>Job Seeker Registration</w:t>
      </w:r>
      <w:r w:rsidRPr="00C91873">
        <w:t>:</w:t>
      </w:r>
    </w:p>
    <w:p w14:paraId="6622CDDE" w14:textId="77777777" w:rsidR="00C91873" w:rsidRPr="00C91873" w:rsidRDefault="00C91873" w:rsidP="00C91873">
      <w:pPr>
        <w:numPr>
          <w:ilvl w:val="1"/>
          <w:numId w:val="11"/>
        </w:numPr>
      </w:pPr>
      <w:r w:rsidRPr="00C91873">
        <w:t>User visits the job portal.</w:t>
      </w:r>
    </w:p>
    <w:p w14:paraId="6040B981" w14:textId="77777777" w:rsidR="00C91873" w:rsidRPr="00C91873" w:rsidRDefault="00C91873" w:rsidP="00C91873">
      <w:pPr>
        <w:numPr>
          <w:ilvl w:val="1"/>
          <w:numId w:val="11"/>
        </w:numPr>
      </w:pPr>
      <w:r w:rsidRPr="00C91873">
        <w:t>Selects "Sign Up" and fills in the registration form (name, email, password).</w:t>
      </w:r>
    </w:p>
    <w:p w14:paraId="2E196D5F" w14:textId="77777777" w:rsidR="00C91873" w:rsidRPr="00C91873" w:rsidRDefault="00C91873" w:rsidP="00C91873">
      <w:pPr>
        <w:numPr>
          <w:ilvl w:val="1"/>
          <w:numId w:val="11"/>
        </w:numPr>
      </w:pPr>
      <w:r w:rsidRPr="00C91873">
        <w:t>Confirms email address through a verification link.</w:t>
      </w:r>
    </w:p>
    <w:p w14:paraId="20859162" w14:textId="77777777" w:rsidR="00C91873" w:rsidRPr="00C91873" w:rsidRDefault="00C91873" w:rsidP="00C91873">
      <w:pPr>
        <w:numPr>
          <w:ilvl w:val="1"/>
          <w:numId w:val="11"/>
        </w:numPr>
      </w:pPr>
      <w:r w:rsidRPr="00C91873">
        <w:t>Completes profile setup by adding personal details, skills, and uploading a resume.</w:t>
      </w:r>
    </w:p>
    <w:p w14:paraId="3F271519" w14:textId="77777777" w:rsidR="00C91873" w:rsidRPr="00C91873" w:rsidRDefault="00C91873" w:rsidP="00C91873">
      <w:pPr>
        <w:numPr>
          <w:ilvl w:val="0"/>
          <w:numId w:val="11"/>
        </w:numPr>
      </w:pPr>
      <w:r w:rsidRPr="00C91873">
        <w:rPr>
          <w:b/>
          <w:bCs/>
        </w:rPr>
        <w:t>Employer Registration</w:t>
      </w:r>
      <w:r w:rsidRPr="00C91873">
        <w:t>:</w:t>
      </w:r>
    </w:p>
    <w:p w14:paraId="59613845" w14:textId="77777777" w:rsidR="00C91873" w:rsidRPr="00C91873" w:rsidRDefault="00C91873" w:rsidP="00C91873">
      <w:pPr>
        <w:numPr>
          <w:ilvl w:val="1"/>
          <w:numId w:val="11"/>
        </w:numPr>
      </w:pPr>
      <w:r w:rsidRPr="00C91873">
        <w:t>User visits the job portal.</w:t>
      </w:r>
    </w:p>
    <w:p w14:paraId="01B8A741" w14:textId="77777777" w:rsidR="00C91873" w:rsidRPr="00C91873" w:rsidRDefault="00C91873" w:rsidP="00C91873">
      <w:pPr>
        <w:numPr>
          <w:ilvl w:val="1"/>
          <w:numId w:val="11"/>
        </w:numPr>
      </w:pPr>
      <w:r w:rsidRPr="00C91873">
        <w:t>Selects "Employer Sign Up" and fills in the registration form (company name, email, password).</w:t>
      </w:r>
    </w:p>
    <w:p w14:paraId="23F52994" w14:textId="77777777" w:rsidR="00C91873" w:rsidRPr="00C91873" w:rsidRDefault="00C91873" w:rsidP="00C91873">
      <w:pPr>
        <w:numPr>
          <w:ilvl w:val="1"/>
          <w:numId w:val="11"/>
        </w:numPr>
      </w:pPr>
      <w:r w:rsidRPr="00C91873">
        <w:t>Confirms email address through a verification link.</w:t>
      </w:r>
    </w:p>
    <w:p w14:paraId="0F48D8C1" w14:textId="77777777" w:rsidR="00C91873" w:rsidRPr="00C91873" w:rsidRDefault="00C91873" w:rsidP="00C91873">
      <w:pPr>
        <w:numPr>
          <w:ilvl w:val="1"/>
          <w:numId w:val="11"/>
        </w:numPr>
      </w:pPr>
      <w:r w:rsidRPr="00C91873">
        <w:t>Completes profile setup by providing company details and logo.</w:t>
      </w:r>
    </w:p>
    <w:p w14:paraId="78B02140" w14:textId="77777777" w:rsidR="00C91873" w:rsidRPr="00C91873" w:rsidRDefault="00000000" w:rsidP="00C91873">
      <w:r>
        <w:pict w14:anchorId="0218CE18">
          <v:rect id="_x0000_i1038" style="width:0;height:1.5pt" o:hralign="center" o:hrstd="t" o:hr="t" fillcolor="#a0a0a0" stroked="f"/>
        </w:pict>
      </w:r>
    </w:p>
    <w:p w14:paraId="17F89CD9" w14:textId="77777777" w:rsidR="00C91873" w:rsidRPr="00C91873" w:rsidRDefault="00C91873" w:rsidP="00C91873">
      <w:pPr>
        <w:rPr>
          <w:b/>
          <w:bCs/>
        </w:rPr>
      </w:pPr>
      <w:r w:rsidRPr="00C91873">
        <w:rPr>
          <w:b/>
          <w:bCs/>
        </w:rPr>
        <w:t>2. Job Posting by Employers</w:t>
      </w:r>
    </w:p>
    <w:p w14:paraId="37A5E967" w14:textId="77777777" w:rsidR="00C91873" w:rsidRPr="00C91873" w:rsidRDefault="00C91873" w:rsidP="00C91873">
      <w:pPr>
        <w:numPr>
          <w:ilvl w:val="0"/>
          <w:numId w:val="12"/>
        </w:numPr>
      </w:pPr>
      <w:r w:rsidRPr="00C91873">
        <w:t>Employer logs into the portal.</w:t>
      </w:r>
    </w:p>
    <w:p w14:paraId="72F7F393" w14:textId="77777777" w:rsidR="00C91873" w:rsidRPr="00C91873" w:rsidRDefault="00C91873" w:rsidP="00C91873">
      <w:pPr>
        <w:numPr>
          <w:ilvl w:val="0"/>
          <w:numId w:val="12"/>
        </w:numPr>
      </w:pPr>
      <w:r w:rsidRPr="00C91873">
        <w:t>Navigates to the "Job Posting" module.</w:t>
      </w:r>
    </w:p>
    <w:p w14:paraId="2D484278" w14:textId="77777777" w:rsidR="00C91873" w:rsidRPr="00C91873" w:rsidRDefault="00C91873" w:rsidP="00C91873">
      <w:pPr>
        <w:numPr>
          <w:ilvl w:val="0"/>
          <w:numId w:val="12"/>
        </w:numPr>
      </w:pPr>
      <w:r w:rsidRPr="00C91873">
        <w:t>Fills in job details:</w:t>
      </w:r>
    </w:p>
    <w:p w14:paraId="482AB702" w14:textId="77777777" w:rsidR="00C91873" w:rsidRPr="00C91873" w:rsidRDefault="00C91873" w:rsidP="00C91873">
      <w:pPr>
        <w:numPr>
          <w:ilvl w:val="1"/>
          <w:numId w:val="12"/>
        </w:numPr>
      </w:pPr>
      <w:r w:rsidRPr="00C91873">
        <w:t>Job title</w:t>
      </w:r>
    </w:p>
    <w:p w14:paraId="29BB9128" w14:textId="77777777" w:rsidR="00C91873" w:rsidRPr="00C91873" w:rsidRDefault="00C91873" w:rsidP="00C91873">
      <w:pPr>
        <w:numPr>
          <w:ilvl w:val="1"/>
          <w:numId w:val="12"/>
        </w:numPr>
      </w:pPr>
      <w:r w:rsidRPr="00C91873">
        <w:t>Description</w:t>
      </w:r>
    </w:p>
    <w:p w14:paraId="1BBC85AC" w14:textId="77777777" w:rsidR="00C91873" w:rsidRPr="00C91873" w:rsidRDefault="00C91873" w:rsidP="00C91873">
      <w:pPr>
        <w:numPr>
          <w:ilvl w:val="1"/>
          <w:numId w:val="12"/>
        </w:numPr>
      </w:pPr>
      <w:r w:rsidRPr="00C91873">
        <w:t>Requirements</w:t>
      </w:r>
    </w:p>
    <w:p w14:paraId="2A60DEAB" w14:textId="77777777" w:rsidR="00C91873" w:rsidRPr="00C91873" w:rsidRDefault="00C91873" w:rsidP="00C91873">
      <w:pPr>
        <w:numPr>
          <w:ilvl w:val="1"/>
          <w:numId w:val="12"/>
        </w:numPr>
      </w:pPr>
      <w:r w:rsidRPr="00C91873">
        <w:t>Category</w:t>
      </w:r>
    </w:p>
    <w:p w14:paraId="614B0F06" w14:textId="77777777" w:rsidR="00C91873" w:rsidRPr="00C91873" w:rsidRDefault="00C91873" w:rsidP="00C91873">
      <w:pPr>
        <w:numPr>
          <w:ilvl w:val="1"/>
          <w:numId w:val="12"/>
        </w:numPr>
      </w:pPr>
      <w:r w:rsidRPr="00C91873">
        <w:t>Salary range</w:t>
      </w:r>
    </w:p>
    <w:p w14:paraId="178C4F45" w14:textId="77777777" w:rsidR="00C91873" w:rsidRPr="00C91873" w:rsidRDefault="00C91873" w:rsidP="00C91873">
      <w:pPr>
        <w:numPr>
          <w:ilvl w:val="1"/>
          <w:numId w:val="12"/>
        </w:numPr>
      </w:pPr>
      <w:r w:rsidRPr="00C91873">
        <w:t>Job type (full-time, part-time, freelance)</w:t>
      </w:r>
    </w:p>
    <w:p w14:paraId="7CC9C7BB" w14:textId="77777777" w:rsidR="00C91873" w:rsidRPr="00C91873" w:rsidRDefault="00C91873" w:rsidP="00C91873">
      <w:pPr>
        <w:numPr>
          <w:ilvl w:val="0"/>
          <w:numId w:val="12"/>
        </w:numPr>
      </w:pPr>
      <w:r w:rsidRPr="00C91873">
        <w:t>Submits the job post for review or publishes it immediately.</w:t>
      </w:r>
    </w:p>
    <w:p w14:paraId="64003D94" w14:textId="77777777" w:rsidR="00C91873" w:rsidRPr="00C91873" w:rsidRDefault="00C91873" w:rsidP="00C91873">
      <w:pPr>
        <w:numPr>
          <w:ilvl w:val="0"/>
          <w:numId w:val="12"/>
        </w:numPr>
      </w:pPr>
      <w:r w:rsidRPr="00C91873">
        <w:t>Receives confirmation of the job post being live on the portal.</w:t>
      </w:r>
    </w:p>
    <w:p w14:paraId="78473F4A" w14:textId="77777777" w:rsidR="00C91873" w:rsidRPr="00C91873" w:rsidRDefault="00000000" w:rsidP="00C91873">
      <w:r>
        <w:pict w14:anchorId="0CA71BAE">
          <v:rect id="_x0000_i1039" style="width:0;height:1.5pt" o:hralign="center" o:hrstd="t" o:hr="t" fillcolor="#a0a0a0" stroked="f"/>
        </w:pict>
      </w:r>
    </w:p>
    <w:p w14:paraId="6053E2A2" w14:textId="77777777" w:rsidR="00C91873" w:rsidRPr="00C91873" w:rsidRDefault="00C91873" w:rsidP="00C91873">
      <w:pPr>
        <w:rPr>
          <w:b/>
          <w:bCs/>
        </w:rPr>
      </w:pPr>
      <w:r w:rsidRPr="00C91873">
        <w:rPr>
          <w:b/>
          <w:bCs/>
        </w:rPr>
        <w:t>3. Job Seeker Job Search and Application</w:t>
      </w:r>
    </w:p>
    <w:p w14:paraId="0D2A384C" w14:textId="77777777" w:rsidR="00C91873" w:rsidRPr="00C91873" w:rsidRDefault="00C91873" w:rsidP="00C91873">
      <w:pPr>
        <w:numPr>
          <w:ilvl w:val="0"/>
          <w:numId w:val="13"/>
        </w:numPr>
      </w:pPr>
      <w:r w:rsidRPr="00C91873">
        <w:t>Job seeker logs into the portal.</w:t>
      </w:r>
    </w:p>
    <w:p w14:paraId="27BE6E1D" w14:textId="77777777" w:rsidR="00C91873" w:rsidRPr="00C91873" w:rsidRDefault="00C91873" w:rsidP="00C91873">
      <w:pPr>
        <w:numPr>
          <w:ilvl w:val="0"/>
          <w:numId w:val="13"/>
        </w:numPr>
      </w:pPr>
      <w:r w:rsidRPr="00C91873">
        <w:t>Navigates to the "Job Search" section.</w:t>
      </w:r>
    </w:p>
    <w:p w14:paraId="4F931258" w14:textId="77777777" w:rsidR="00C91873" w:rsidRPr="00C91873" w:rsidRDefault="00C91873" w:rsidP="00C91873">
      <w:pPr>
        <w:numPr>
          <w:ilvl w:val="0"/>
          <w:numId w:val="13"/>
        </w:numPr>
      </w:pPr>
      <w:r w:rsidRPr="00C91873">
        <w:t>Uses filters (category, location, job type) to search for jobs.</w:t>
      </w:r>
    </w:p>
    <w:p w14:paraId="5833A291" w14:textId="77777777" w:rsidR="00C91873" w:rsidRPr="00C91873" w:rsidRDefault="00C91873" w:rsidP="00C91873">
      <w:pPr>
        <w:numPr>
          <w:ilvl w:val="0"/>
          <w:numId w:val="13"/>
        </w:numPr>
      </w:pPr>
      <w:r w:rsidRPr="00C91873">
        <w:t>Views job details and decides to apply for a selected job.</w:t>
      </w:r>
    </w:p>
    <w:p w14:paraId="4FF08465" w14:textId="77777777" w:rsidR="00C91873" w:rsidRPr="00C91873" w:rsidRDefault="00C91873" w:rsidP="00C91873">
      <w:pPr>
        <w:numPr>
          <w:ilvl w:val="0"/>
          <w:numId w:val="13"/>
        </w:numPr>
      </w:pPr>
      <w:r w:rsidRPr="00C91873">
        <w:t xml:space="preserve">Clicks "Apply Now" and </w:t>
      </w:r>
      <w:proofErr w:type="gramStart"/>
      <w:r w:rsidRPr="00C91873">
        <w:t>submits an application</w:t>
      </w:r>
      <w:proofErr w:type="gramEnd"/>
      <w:r w:rsidRPr="00C91873">
        <w:t>, which may include:</w:t>
      </w:r>
    </w:p>
    <w:p w14:paraId="5913E9DC" w14:textId="77777777" w:rsidR="00C91873" w:rsidRPr="00C91873" w:rsidRDefault="00C91873" w:rsidP="00C91873">
      <w:pPr>
        <w:numPr>
          <w:ilvl w:val="1"/>
          <w:numId w:val="13"/>
        </w:numPr>
      </w:pPr>
      <w:r w:rsidRPr="00C91873">
        <w:t>Resume (uploaded earlier or uploaded anew)</w:t>
      </w:r>
    </w:p>
    <w:p w14:paraId="6BFF8E96" w14:textId="77777777" w:rsidR="00C91873" w:rsidRPr="00C91873" w:rsidRDefault="00C91873" w:rsidP="00C91873">
      <w:pPr>
        <w:numPr>
          <w:ilvl w:val="1"/>
          <w:numId w:val="13"/>
        </w:numPr>
      </w:pPr>
      <w:r w:rsidRPr="00C91873">
        <w:lastRenderedPageBreak/>
        <w:t>Cover letter (optional)</w:t>
      </w:r>
    </w:p>
    <w:p w14:paraId="460DFF63" w14:textId="77777777" w:rsidR="00C91873" w:rsidRPr="00C91873" w:rsidRDefault="00C91873" w:rsidP="00C91873">
      <w:pPr>
        <w:numPr>
          <w:ilvl w:val="1"/>
          <w:numId w:val="13"/>
        </w:numPr>
      </w:pPr>
      <w:r w:rsidRPr="00C91873">
        <w:t>Additional information (questions specific to the job post)</w:t>
      </w:r>
    </w:p>
    <w:p w14:paraId="220B4C36" w14:textId="77777777" w:rsidR="00C91873" w:rsidRPr="00C91873" w:rsidRDefault="00C91873" w:rsidP="00C91873">
      <w:pPr>
        <w:numPr>
          <w:ilvl w:val="0"/>
          <w:numId w:val="13"/>
        </w:numPr>
      </w:pPr>
      <w:r w:rsidRPr="00C91873">
        <w:t>Receives confirmation of the application submission.</w:t>
      </w:r>
    </w:p>
    <w:p w14:paraId="267785E4" w14:textId="77777777" w:rsidR="00C91873" w:rsidRPr="00C91873" w:rsidRDefault="00000000" w:rsidP="00C91873">
      <w:r>
        <w:pict w14:anchorId="01DD9518">
          <v:rect id="_x0000_i1040" style="width:0;height:1.5pt" o:hralign="center" o:hrstd="t" o:hr="t" fillcolor="#a0a0a0" stroked="f"/>
        </w:pict>
      </w:r>
    </w:p>
    <w:p w14:paraId="5258403D" w14:textId="77777777" w:rsidR="00C91873" w:rsidRPr="00C91873" w:rsidRDefault="00C91873" w:rsidP="00C91873">
      <w:pPr>
        <w:rPr>
          <w:b/>
          <w:bCs/>
        </w:rPr>
      </w:pPr>
      <w:r w:rsidRPr="00C91873">
        <w:rPr>
          <w:b/>
          <w:bCs/>
        </w:rPr>
        <w:t>4. Application Tracking by Employers</w:t>
      </w:r>
    </w:p>
    <w:p w14:paraId="1EA537C8" w14:textId="77777777" w:rsidR="00C91873" w:rsidRPr="00C91873" w:rsidRDefault="00C91873" w:rsidP="00C91873">
      <w:pPr>
        <w:numPr>
          <w:ilvl w:val="0"/>
          <w:numId w:val="14"/>
        </w:numPr>
      </w:pPr>
      <w:r w:rsidRPr="00C91873">
        <w:t>Employer logs into the portal.</w:t>
      </w:r>
    </w:p>
    <w:p w14:paraId="4359C268" w14:textId="77777777" w:rsidR="00C91873" w:rsidRPr="00C91873" w:rsidRDefault="00C91873" w:rsidP="00C91873">
      <w:pPr>
        <w:numPr>
          <w:ilvl w:val="0"/>
          <w:numId w:val="14"/>
        </w:numPr>
      </w:pPr>
      <w:r w:rsidRPr="00C91873">
        <w:t>Navigates to the "Application Tracking" module.</w:t>
      </w:r>
    </w:p>
    <w:p w14:paraId="6583E5F2" w14:textId="77777777" w:rsidR="00C91873" w:rsidRPr="00C91873" w:rsidRDefault="00C91873" w:rsidP="00C91873">
      <w:pPr>
        <w:numPr>
          <w:ilvl w:val="0"/>
          <w:numId w:val="14"/>
        </w:numPr>
      </w:pPr>
      <w:r w:rsidRPr="00C91873">
        <w:t>Views all applications for the posted jobs.</w:t>
      </w:r>
    </w:p>
    <w:p w14:paraId="101970C6" w14:textId="77777777" w:rsidR="00C91873" w:rsidRPr="00C91873" w:rsidRDefault="00C91873" w:rsidP="00C91873">
      <w:pPr>
        <w:numPr>
          <w:ilvl w:val="0"/>
          <w:numId w:val="14"/>
        </w:numPr>
      </w:pPr>
      <w:r w:rsidRPr="00C91873">
        <w:t>Filters applications based on status (new, under review, interviewed).</w:t>
      </w:r>
    </w:p>
    <w:p w14:paraId="3B081912" w14:textId="77777777" w:rsidR="00C91873" w:rsidRPr="00C91873" w:rsidRDefault="00C91873" w:rsidP="00C91873">
      <w:pPr>
        <w:numPr>
          <w:ilvl w:val="0"/>
          <w:numId w:val="14"/>
        </w:numPr>
      </w:pPr>
      <w:r w:rsidRPr="00C91873">
        <w:t>Updates application status as needed (e.g., selects candidates for interviews).</w:t>
      </w:r>
    </w:p>
    <w:p w14:paraId="40B6A9C5" w14:textId="77777777" w:rsidR="00C91873" w:rsidRPr="00C91873" w:rsidRDefault="00C91873" w:rsidP="00C91873">
      <w:pPr>
        <w:numPr>
          <w:ilvl w:val="0"/>
          <w:numId w:val="14"/>
        </w:numPr>
      </w:pPr>
      <w:r w:rsidRPr="00C91873">
        <w:t>Sends notifications to candidates about their application status via email or in-app notifications.</w:t>
      </w:r>
    </w:p>
    <w:p w14:paraId="3A9BC96D" w14:textId="77777777" w:rsidR="00C91873" w:rsidRPr="00C91873" w:rsidRDefault="00000000" w:rsidP="00C91873">
      <w:r>
        <w:pict w14:anchorId="2CAD6AA4">
          <v:rect id="_x0000_i1041" style="width:0;height:1.5pt" o:hralign="center" o:hrstd="t" o:hr="t" fillcolor="#a0a0a0" stroked="f"/>
        </w:pict>
      </w:r>
    </w:p>
    <w:p w14:paraId="058B32CB" w14:textId="77777777" w:rsidR="00C91873" w:rsidRPr="00C91873" w:rsidRDefault="00C91873" w:rsidP="00C91873">
      <w:pPr>
        <w:rPr>
          <w:b/>
          <w:bCs/>
        </w:rPr>
      </w:pPr>
      <w:r w:rsidRPr="00C91873">
        <w:rPr>
          <w:b/>
          <w:bCs/>
        </w:rPr>
        <w:t>5. Interview Scheduling</w:t>
      </w:r>
    </w:p>
    <w:p w14:paraId="48284134" w14:textId="77777777" w:rsidR="00C91873" w:rsidRPr="00C91873" w:rsidRDefault="00C91873" w:rsidP="00C91873">
      <w:pPr>
        <w:numPr>
          <w:ilvl w:val="0"/>
          <w:numId w:val="15"/>
        </w:numPr>
      </w:pPr>
      <w:r w:rsidRPr="00C91873">
        <w:t>Employer selects a candidate for an interview.</w:t>
      </w:r>
    </w:p>
    <w:p w14:paraId="4B5A4F37" w14:textId="77777777" w:rsidR="00C91873" w:rsidRPr="00C91873" w:rsidRDefault="00C91873" w:rsidP="00C91873">
      <w:pPr>
        <w:numPr>
          <w:ilvl w:val="0"/>
          <w:numId w:val="15"/>
        </w:numPr>
      </w:pPr>
      <w:r w:rsidRPr="00C91873">
        <w:t>Navigates to the "Interview Scheduling" module.</w:t>
      </w:r>
    </w:p>
    <w:p w14:paraId="629DDD53" w14:textId="77777777" w:rsidR="00C91873" w:rsidRPr="00C91873" w:rsidRDefault="00C91873" w:rsidP="00C91873">
      <w:pPr>
        <w:numPr>
          <w:ilvl w:val="0"/>
          <w:numId w:val="15"/>
        </w:numPr>
      </w:pPr>
      <w:r w:rsidRPr="00C91873">
        <w:t>Chooses the interview date and time, and selects the interview format (in-person, virtual).</w:t>
      </w:r>
    </w:p>
    <w:p w14:paraId="5D40AC04" w14:textId="77777777" w:rsidR="00C91873" w:rsidRPr="00C91873" w:rsidRDefault="00C91873" w:rsidP="00C91873">
      <w:pPr>
        <w:numPr>
          <w:ilvl w:val="0"/>
          <w:numId w:val="15"/>
        </w:numPr>
      </w:pPr>
      <w:r w:rsidRPr="00C91873">
        <w:t>Sends an interview invitation to the candidate.</w:t>
      </w:r>
    </w:p>
    <w:p w14:paraId="151400C1" w14:textId="77777777" w:rsidR="00C91873" w:rsidRPr="00C91873" w:rsidRDefault="00C91873" w:rsidP="00C91873">
      <w:pPr>
        <w:numPr>
          <w:ilvl w:val="0"/>
          <w:numId w:val="15"/>
        </w:numPr>
      </w:pPr>
      <w:r w:rsidRPr="00C91873">
        <w:t>Candidate receives the interview notification and confirms their availability.</w:t>
      </w:r>
    </w:p>
    <w:p w14:paraId="3B6DA3C9" w14:textId="77777777" w:rsidR="00C91873" w:rsidRPr="00C91873" w:rsidRDefault="00C91873" w:rsidP="00C91873">
      <w:pPr>
        <w:numPr>
          <w:ilvl w:val="0"/>
          <w:numId w:val="15"/>
        </w:numPr>
      </w:pPr>
      <w:r w:rsidRPr="00C91873">
        <w:t>Both parties can access the scheduled interview details in their respective accounts.</w:t>
      </w:r>
    </w:p>
    <w:p w14:paraId="78312E48" w14:textId="77777777" w:rsidR="00C91873" w:rsidRPr="00C91873" w:rsidRDefault="00000000" w:rsidP="00C91873">
      <w:r>
        <w:pict w14:anchorId="13E0D141">
          <v:rect id="_x0000_i1042" style="width:0;height:1.5pt" o:hralign="center" o:hrstd="t" o:hr="t" fillcolor="#a0a0a0" stroked="f"/>
        </w:pict>
      </w:r>
    </w:p>
    <w:p w14:paraId="11C97F50" w14:textId="77777777" w:rsidR="00C91873" w:rsidRPr="00C91873" w:rsidRDefault="00C91873" w:rsidP="00C91873">
      <w:pPr>
        <w:rPr>
          <w:b/>
          <w:bCs/>
        </w:rPr>
      </w:pPr>
      <w:r w:rsidRPr="00C91873">
        <w:rPr>
          <w:b/>
          <w:bCs/>
        </w:rPr>
        <w:t>6. Feedback and Decision Making</w:t>
      </w:r>
    </w:p>
    <w:p w14:paraId="7A25DCFA" w14:textId="77777777" w:rsidR="00C91873" w:rsidRPr="00C91873" w:rsidRDefault="00C91873" w:rsidP="00C91873">
      <w:pPr>
        <w:numPr>
          <w:ilvl w:val="0"/>
          <w:numId w:val="16"/>
        </w:numPr>
      </w:pPr>
      <w:r w:rsidRPr="00C91873">
        <w:t>After the interview, the employer provides feedback on the candidate.</w:t>
      </w:r>
    </w:p>
    <w:p w14:paraId="199B5683" w14:textId="77777777" w:rsidR="00C91873" w:rsidRPr="00C91873" w:rsidRDefault="00C91873" w:rsidP="00C91873">
      <w:pPr>
        <w:numPr>
          <w:ilvl w:val="0"/>
          <w:numId w:val="16"/>
        </w:numPr>
      </w:pPr>
      <w:r w:rsidRPr="00C91873">
        <w:t>Updates the application status to "hired" or "rejected."</w:t>
      </w:r>
    </w:p>
    <w:p w14:paraId="7752A472" w14:textId="77777777" w:rsidR="00C91873" w:rsidRPr="00C91873" w:rsidRDefault="00C91873" w:rsidP="00C91873">
      <w:pPr>
        <w:numPr>
          <w:ilvl w:val="0"/>
          <w:numId w:val="16"/>
        </w:numPr>
      </w:pPr>
      <w:r w:rsidRPr="00C91873">
        <w:t>If hired, the employer can send a job offer to the candidate.</w:t>
      </w:r>
    </w:p>
    <w:p w14:paraId="387BA6D8" w14:textId="77777777" w:rsidR="00C91873" w:rsidRPr="00C91873" w:rsidRDefault="00C91873" w:rsidP="00C91873">
      <w:pPr>
        <w:numPr>
          <w:ilvl w:val="0"/>
          <w:numId w:val="16"/>
        </w:numPr>
      </w:pPr>
      <w:r w:rsidRPr="00C91873">
        <w:t>Candidate accepts or declines the offer, and both parties receive notifications.</w:t>
      </w:r>
    </w:p>
    <w:p w14:paraId="7ABC8900" w14:textId="77777777" w:rsidR="00C91873" w:rsidRPr="00C91873" w:rsidRDefault="00000000" w:rsidP="00C91873">
      <w:r>
        <w:pict w14:anchorId="32C86CA0">
          <v:rect id="_x0000_i1043" style="width:0;height:1.5pt" o:hralign="center" o:hrstd="t" o:hr="t" fillcolor="#a0a0a0" stroked="f"/>
        </w:pict>
      </w:r>
    </w:p>
    <w:p w14:paraId="2DE0D1B7" w14:textId="77777777" w:rsidR="00C91873" w:rsidRPr="00C91873" w:rsidRDefault="00C91873" w:rsidP="00C91873">
      <w:pPr>
        <w:rPr>
          <w:b/>
          <w:bCs/>
        </w:rPr>
      </w:pPr>
      <w:r w:rsidRPr="00C91873">
        <w:rPr>
          <w:b/>
          <w:bCs/>
        </w:rPr>
        <w:t>7. Payment Processing</w:t>
      </w:r>
    </w:p>
    <w:p w14:paraId="24DA381E" w14:textId="77777777" w:rsidR="00C91873" w:rsidRPr="00C91873" w:rsidRDefault="00C91873" w:rsidP="00C91873">
      <w:pPr>
        <w:numPr>
          <w:ilvl w:val="0"/>
          <w:numId w:val="17"/>
        </w:numPr>
      </w:pPr>
      <w:r w:rsidRPr="00C91873">
        <w:t>For premium job postings, the employer navigates to the "Payment Gateway" module.</w:t>
      </w:r>
    </w:p>
    <w:p w14:paraId="62A79A2F" w14:textId="77777777" w:rsidR="00C91873" w:rsidRPr="00C91873" w:rsidRDefault="00C91873" w:rsidP="00C91873">
      <w:pPr>
        <w:numPr>
          <w:ilvl w:val="0"/>
          <w:numId w:val="17"/>
        </w:numPr>
      </w:pPr>
      <w:r w:rsidRPr="00C91873">
        <w:t>Selects the desired payment plan (e.g., one-time, subscription).</w:t>
      </w:r>
    </w:p>
    <w:p w14:paraId="52D2DB42" w14:textId="77777777" w:rsidR="00C91873" w:rsidRPr="00C91873" w:rsidRDefault="00C91873" w:rsidP="00C91873">
      <w:pPr>
        <w:numPr>
          <w:ilvl w:val="0"/>
          <w:numId w:val="17"/>
        </w:numPr>
      </w:pPr>
      <w:r w:rsidRPr="00C91873">
        <w:t>Enters payment details and submits the payment.</w:t>
      </w:r>
    </w:p>
    <w:p w14:paraId="7E32592D" w14:textId="77777777" w:rsidR="00C91873" w:rsidRPr="00C91873" w:rsidRDefault="00C91873" w:rsidP="00C91873">
      <w:pPr>
        <w:numPr>
          <w:ilvl w:val="0"/>
          <w:numId w:val="17"/>
        </w:numPr>
      </w:pPr>
      <w:r w:rsidRPr="00C91873">
        <w:t>Receives confirmation of the payment and generates an invoice.</w:t>
      </w:r>
    </w:p>
    <w:p w14:paraId="6C940A42" w14:textId="77777777" w:rsidR="00C91873" w:rsidRPr="00C91873" w:rsidRDefault="00C91873" w:rsidP="00C91873">
      <w:pPr>
        <w:numPr>
          <w:ilvl w:val="0"/>
          <w:numId w:val="17"/>
        </w:numPr>
      </w:pPr>
      <w:r w:rsidRPr="00C91873">
        <w:t>The system records the transaction for future reference.</w:t>
      </w:r>
    </w:p>
    <w:p w14:paraId="065A6A02" w14:textId="77777777" w:rsidR="00C91873" w:rsidRPr="00C91873" w:rsidRDefault="00000000" w:rsidP="00C91873">
      <w:r>
        <w:pict w14:anchorId="4DFC10F0">
          <v:rect id="_x0000_i1044" style="width:0;height:1.5pt" o:hralign="center" o:hrstd="t" o:hr="t" fillcolor="#a0a0a0" stroked="f"/>
        </w:pict>
      </w:r>
    </w:p>
    <w:p w14:paraId="55A19515" w14:textId="77777777" w:rsidR="00C91873" w:rsidRPr="00C91873" w:rsidRDefault="00C91873" w:rsidP="00C91873">
      <w:pPr>
        <w:rPr>
          <w:b/>
          <w:bCs/>
        </w:rPr>
      </w:pPr>
      <w:r w:rsidRPr="00C91873">
        <w:rPr>
          <w:b/>
          <w:bCs/>
        </w:rPr>
        <w:t>8. Notification System</w:t>
      </w:r>
    </w:p>
    <w:p w14:paraId="32E135F9" w14:textId="77777777" w:rsidR="00C91873" w:rsidRPr="00C91873" w:rsidRDefault="00C91873" w:rsidP="00C91873">
      <w:pPr>
        <w:numPr>
          <w:ilvl w:val="0"/>
          <w:numId w:val="18"/>
        </w:numPr>
      </w:pPr>
      <w:r w:rsidRPr="00C91873">
        <w:t>Users receive real-time notifications for:</w:t>
      </w:r>
    </w:p>
    <w:p w14:paraId="04E06827" w14:textId="77777777" w:rsidR="00C91873" w:rsidRPr="00C91873" w:rsidRDefault="00C91873" w:rsidP="00C91873">
      <w:pPr>
        <w:numPr>
          <w:ilvl w:val="1"/>
          <w:numId w:val="18"/>
        </w:numPr>
      </w:pPr>
      <w:r w:rsidRPr="00C91873">
        <w:lastRenderedPageBreak/>
        <w:t>New job postings matching their profile</w:t>
      </w:r>
    </w:p>
    <w:p w14:paraId="300859B7" w14:textId="77777777" w:rsidR="00C91873" w:rsidRPr="00C91873" w:rsidRDefault="00C91873" w:rsidP="00C91873">
      <w:pPr>
        <w:numPr>
          <w:ilvl w:val="1"/>
          <w:numId w:val="18"/>
        </w:numPr>
      </w:pPr>
      <w:r w:rsidRPr="00C91873">
        <w:t>Updates on application statuses</w:t>
      </w:r>
    </w:p>
    <w:p w14:paraId="4B668823" w14:textId="77777777" w:rsidR="00C91873" w:rsidRPr="00C91873" w:rsidRDefault="00C91873" w:rsidP="00C91873">
      <w:pPr>
        <w:numPr>
          <w:ilvl w:val="1"/>
          <w:numId w:val="18"/>
        </w:numPr>
      </w:pPr>
      <w:r w:rsidRPr="00C91873">
        <w:t>Interview schedules and feedback</w:t>
      </w:r>
    </w:p>
    <w:p w14:paraId="37818B92" w14:textId="77777777" w:rsidR="00C91873" w:rsidRPr="00C91873" w:rsidRDefault="00C91873" w:rsidP="00C91873">
      <w:pPr>
        <w:numPr>
          <w:ilvl w:val="0"/>
          <w:numId w:val="18"/>
        </w:numPr>
      </w:pPr>
      <w:r w:rsidRPr="00C91873">
        <w:t>Users can manage their notification preferences (opt-in/opt-out).</w:t>
      </w:r>
    </w:p>
    <w:p w14:paraId="7FD4263E" w14:textId="77777777" w:rsidR="00C91873" w:rsidRPr="00C91873" w:rsidRDefault="00000000" w:rsidP="00C91873">
      <w:r>
        <w:pict w14:anchorId="5A22A6B8">
          <v:rect id="_x0000_i1045" style="width:0;height:1.5pt" o:hralign="center" o:hrstd="t" o:hr="t" fillcolor="#a0a0a0" stroked="f"/>
        </w:pict>
      </w:r>
    </w:p>
    <w:p w14:paraId="08CC204C" w14:textId="77777777" w:rsidR="00C91873" w:rsidRPr="00C91873" w:rsidRDefault="00C91873" w:rsidP="00C91873">
      <w:pPr>
        <w:rPr>
          <w:b/>
          <w:bCs/>
        </w:rPr>
      </w:pPr>
      <w:r w:rsidRPr="00C91873">
        <w:rPr>
          <w:b/>
          <w:bCs/>
        </w:rPr>
        <w:t>9. Reporting Module</w:t>
      </w:r>
    </w:p>
    <w:p w14:paraId="19FFBC2F" w14:textId="77777777" w:rsidR="00C91873" w:rsidRPr="00C91873" w:rsidRDefault="00C91873" w:rsidP="00C91873">
      <w:pPr>
        <w:numPr>
          <w:ilvl w:val="0"/>
          <w:numId w:val="19"/>
        </w:numPr>
      </w:pPr>
      <w:r w:rsidRPr="00C91873">
        <w:t>Administrators or employers can access the "Reporting Module."</w:t>
      </w:r>
    </w:p>
    <w:p w14:paraId="02E30FE0" w14:textId="77777777" w:rsidR="00C91873" w:rsidRPr="00C91873" w:rsidRDefault="00C91873" w:rsidP="00C91873">
      <w:pPr>
        <w:numPr>
          <w:ilvl w:val="0"/>
          <w:numId w:val="19"/>
        </w:numPr>
      </w:pPr>
      <w:r w:rsidRPr="00C91873">
        <w:t>Generates reports on:</w:t>
      </w:r>
    </w:p>
    <w:p w14:paraId="5BE4ABB6" w14:textId="77777777" w:rsidR="00C91873" w:rsidRPr="00C91873" w:rsidRDefault="00C91873" w:rsidP="00C91873">
      <w:pPr>
        <w:numPr>
          <w:ilvl w:val="1"/>
          <w:numId w:val="19"/>
        </w:numPr>
      </w:pPr>
      <w:r w:rsidRPr="00C91873">
        <w:t>Hiring trends (number of jobs posted, filled, and rejected)</w:t>
      </w:r>
    </w:p>
    <w:p w14:paraId="6E9C4CD1" w14:textId="77777777" w:rsidR="00C91873" w:rsidRPr="00C91873" w:rsidRDefault="00C91873" w:rsidP="00C91873">
      <w:pPr>
        <w:numPr>
          <w:ilvl w:val="1"/>
          <w:numId w:val="19"/>
        </w:numPr>
      </w:pPr>
      <w:r w:rsidRPr="00C91873">
        <w:t>Application statistics (applications per job, success rates)</w:t>
      </w:r>
    </w:p>
    <w:p w14:paraId="7D3BEDC0" w14:textId="77777777" w:rsidR="00C91873" w:rsidRPr="00C91873" w:rsidRDefault="00C91873" w:rsidP="00C91873">
      <w:pPr>
        <w:numPr>
          <w:ilvl w:val="1"/>
          <w:numId w:val="19"/>
        </w:numPr>
      </w:pPr>
      <w:r w:rsidRPr="00C91873">
        <w:t>User engagement metrics (job seeker activities)</w:t>
      </w:r>
    </w:p>
    <w:p w14:paraId="7F1CDA74" w14:textId="77777777" w:rsidR="00C91873" w:rsidRPr="00C91873" w:rsidRDefault="00C91873" w:rsidP="00C91873">
      <w:pPr>
        <w:numPr>
          <w:ilvl w:val="0"/>
          <w:numId w:val="19"/>
        </w:numPr>
      </w:pPr>
      <w:r w:rsidRPr="00C91873">
        <w:t>Users can export reports in CSV or PDF formats for offline analysis.</w:t>
      </w:r>
    </w:p>
    <w:p w14:paraId="10F59026" w14:textId="77777777" w:rsidR="00C91873" w:rsidRPr="00C91873" w:rsidRDefault="00000000" w:rsidP="00C91873">
      <w:r>
        <w:pict w14:anchorId="7E62D162">
          <v:rect id="_x0000_i1046" style="width:0;height:1.5pt" o:hralign="center" o:hrstd="t" o:hr="t" fillcolor="#a0a0a0" stroked="f"/>
        </w:pict>
      </w:r>
    </w:p>
    <w:p w14:paraId="37A7CCF5" w14:textId="77777777" w:rsidR="00C91873" w:rsidRPr="00C91873" w:rsidRDefault="00C91873" w:rsidP="00C91873">
      <w:pPr>
        <w:rPr>
          <w:b/>
          <w:bCs/>
        </w:rPr>
      </w:pPr>
      <w:r w:rsidRPr="00C91873">
        <w:rPr>
          <w:b/>
          <w:bCs/>
        </w:rPr>
        <w:t>Conclusion</w:t>
      </w:r>
    </w:p>
    <w:p w14:paraId="3B6EB3F6" w14:textId="77777777" w:rsidR="00C91873" w:rsidRPr="00C91873" w:rsidRDefault="00C91873" w:rsidP="00C91873">
      <w:r w:rsidRPr="00C91873">
        <w:t xml:space="preserve">This workflow provides a comprehensive overview of how users interact with the </w:t>
      </w:r>
      <w:r w:rsidRPr="00C91873">
        <w:rPr>
          <w:b/>
          <w:bCs/>
        </w:rPr>
        <w:t>Job Portal System</w:t>
      </w:r>
      <w:r w:rsidRPr="00C91873">
        <w:t>, highlighting the flow of actions from registration to job application tracking, interview scheduling, and payment processing. Each step ensures a seamless experience for both job seekers and employers, promoting effective communication and management of the hiring process.</w:t>
      </w:r>
    </w:p>
    <w:p w14:paraId="306C2559" w14:textId="77777777" w:rsidR="00072402" w:rsidRDefault="00072402"/>
    <w:p w14:paraId="3FE1A12C" w14:textId="77777777" w:rsidR="00072402" w:rsidRDefault="00072402">
      <w:r>
        <w:br w:type="page"/>
      </w:r>
    </w:p>
    <w:p w14:paraId="0FDC1E1F" w14:textId="2636D936" w:rsidR="00C91873" w:rsidRPr="00C91873" w:rsidRDefault="00C91873" w:rsidP="00C91873">
      <w:pPr>
        <w:rPr>
          <w:b/>
          <w:bCs/>
          <w:color w:val="FF0000"/>
          <w:sz w:val="52"/>
          <w:szCs w:val="52"/>
        </w:rPr>
      </w:pPr>
      <w:r w:rsidRPr="00C91873">
        <w:rPr>
          <w:b/>
          <w:bCs/>
          <w:color w:val="FF0000"/>
          <w:sz w:val="52"/>
          <w:szCs w:val="52"/>
        </w:rPr>
        <w:lastRenderedPageBreak/>
        <w:t xml:space="preserve">Database structure </w:t>
      </w:r>
    </w:p>
    <w:p w14:paraId="0A7C5080" w14:textId="77777777" w:rsidR="00C91873" w:rsidRPr="00C91873" w:rsidRDefault="00C91873" w:rsidP="00C91873">
      <w:pPr>
        <w:rPr>
          <w:b/>
          <w:bCs/>
        </w:rPr>
      </w:pPr>
      <w:r w:rsidRPr="00C91873">
        <w:rPr>
          <w:b/>
          <w:bCs/>
        </w:rPr>
        <w:t xml:space="preserve">1. </w:t>
      </w:r>
      <w:proofErr w:type="spellStart"/>
      <w:r w:rsidRPr="00C91873">
        <w:rPr>
          <w:b/>
          <w:bCs/>
        </w:rPr>
        <w:t>JobSeeker</w:t>
      </w:r>
      <w:proofErr w:type="spellEnd"/>
      <w:r w:rsidRPr="00C91873">
        <w:rPr>
          <w:b/>
          <w:bCs/>
        </w:rPr>
        <w:t xml:space="preserve"> Table</w:t>
      </w:r>
    </w:p>
    <w:tbl>
      <w:tblPr>
        <w:tblStyle w:val="TableGrid"/>
        <w:tblW w:w="0" w:type="auto"/>
        <w:tblLook w:val="04A0" w:firstRow="1" w:lastRow="0" w:firstColumn="1" w:lastColumn="0" w:noHBand="0" w:noVBand="1"/>
      </w:tblPr>
      <w:tblGrid>
        <w:gridCol w:w="1473"/>
        <w:gridCol w:w="1650"/>
        <w:gridCol w:w="4450"/>
        <w:gridCol w:w="3049"/>
      </w:tblGrid>
      <w:tr w:rsidR="00C91873" w:rsidRPr="00C91873" w14:paraId="7896C6CD" w14:textId="77777777" w:rsidTr="00C91873">
        <w:tc>
          <w:tcPr>
            <w:tcW w:w="0" w:type="auto"/>
            <w:hideMark/>
          </w:tcPr>
          <w:p w14:paraId="5E28EBAE" w14:textId="77777777" w:rsidR="00C91873" w:rsidRPr="00C91873" w:rsidRDefault="00C91873" w:rsidP="00C91873">
            <w:pPr>
              <w:spacing w:after="160" w:line="259" w:lineRule="auto"/>
              <w:rPr>
                <w:b/>
                <w:bCs/>
              </w:rPr>
            </w:pPr>
            <w:r w:rsidRPr="00C91873">
              <w:rPr>
                <w:b/>
                <w:bCs/>
              </w:rPr>
              <w:t>Column Name</w:t>
            </w:r>
          </w:p>
        </w:tc>
        <w:tc>
          <w:tcPr>
            <w:tcW w:w="0" w:type="auto"/>
            <w:hideMark/>
          </w:tcPr>
          <w:p w14:paraId="62E6605B" w14:textId="77777777" w:rsidR="00C91873" w:rsidRPr="00C91873" w:rsidRDefault="00C91873" w:rsidP="00C91873">
            <w:pPr>
              <w:spacing w:after="160" w:line="259" w:lineRule="auto"/>
              <w:rPr>
                <w:b/>
                <w:bCs/>
              </w:rPr>
            </w:pPr>
            <w:r w:rsidRPr="00C91873">
              <w:rPr>
                <w:b/>
                <w:bCs/>
              </w:rPr>
              <w:t>Data Type</w:t>
            </w:r>
          </w:p>
        </w:tc>
        <w:tc>
          <w:tcPr>
            <w:tcW w:w="0" w:type="auto"/>
            <w:hideMark/>
          </w:tcPr>
          <w:p w14:paraId="3B0B5D59" w14:textId="77777777" w:rsidR="00C91873" w:rsidRPr="00C91873" w:rsidRDefault="00C91873" w:rsidP="00C91873">
            <w:pPr>
              <w:spacing w:after="160" w:line="259" w:lineRule="auto"/>
              <w:rPr>
                <w:b/>
                <w:bCs/>
              </w:rPr>
            </w:pPr>
            <w:r w:rsidRPr="00C91873">
              <w:rPr>
                <w:b/>
                <w:bCs/>
              </w:rPr>
              <w:t>Constraints</w:t>
            </w:r>
          </w:p>
        </w:tc>
        <w:tc>
          <w:tcPr>
            <w:tcW w:w="0" w:type="auto"/>
            <w:hideMark/>
          </w:tcPr>
          <w:p w14:paraId="3E08F473" w14:textId="77777777" w:rsidR="00C91873" w:rsidRPr="00C91873" w:rsidRDefault="00C91873" w:rsidP="00C91873">
            <w:pPr>
              <w:spacing w:after="160" w:line="259" w:lineRule="auto"/>
              <w:rPr>
                <w:b/>
                <w:bCs/>
              </w:rPr>
            </w:pPr>
            <w:r w:rsidRPr="00C91873">
              <w:rPr>
                <w:b/>
                <w:bCs/>
              </w:rPr>
              <w:t>Description</w:t>
            </w:r>
          </w:p>
        </w:tc>
      </w:tr>
      <w:tr w:rsidR="00C91873" w:rsidRPr="00C91873" w14:paraId="45807438" w14:textId="77777777" w:rsidTr="00C91873">
        <w:tc>
          <w:tcPr>
            <w:tcW w:w="0" w:type="auto"/>
            <w:hideMark/>
          </w:tcPr>
          <w:p w14:paraId="4B559D4F" w14:textId="77777777" w:rsidR="00C91873" w:rsidRPr="00C91873" w:rsidRDefault="00C91873" w:rsidP="00C91873">
            <w:pPr>
              <w:spacing w:after="160" w:line="259" w:lineRule="auto"/>
            </w:pPr>
            <w:r w:rsidRPr="00C91873">
              <w:t>id</w:t>
            </w:r>
          </w:p>
        </w:tc>
        <w:tc>
          <w:tcPr>
            <w:tcW w:w="0" w:type="auto"/>
            <w:hideMark/>
          </w:tcPr>
          <w:p w14:paraId="2E80BCD6" w14:textId="77777777" w:rsidR="00C91873" w:rsidRPr="00C91873" w:rsidRDefault="00C91873" w:rsidP="00C91873">
            <w:pPr>
              <w:spacing w:after="160" w:line="259" w:lineRule="auto"/>
            </w:pPr>
            <w:r w:rsidRPr="00C91873">
              <w:t>INT</w:t>
            </w:r>
          </w:p>
        </w:tc>
        <w:tc>
          <w:tcPr>
            <w:tcW w:w="0" w:type="auto"/>
            <w:hideMark/>
          </w:tcPr>
          <w:p w14:paraId="1BD92F1E" w14:textId="77777777" w:rsidR="00C91873" w:rsidRPr="00C91873" w:rsidRDefault="00C91873" w:rsidP="00C91873">
            <w:pPr>
              <w:spacing w:after="160" w:line="259" w:lineRule="auto"/>
            </w:pPr>
            <w:r w:rsidRPr="00C91873">
              <w:t>PRIMARY KEY, AUTO_INCREMENT</w:t>
            </w:r>
          </w:p>
        </w:tc>
        <w:tc>
          <w:tcPr>
            <w:tcW w:w="0" w:type="auto"/>
            <w:hideMark/>
          </w:tcPr>
          <w:p w14:paraId="75F14F69" w14:textId="77777777" w:rsidR="00C91873" w:rsidRPr="00C91873" w:rsidRDefault="00C91873" w:rsidP="00C91873">
            <w:pPr>
              <w:spacing w:after="160" w:line="259" w:lineRule="auto"/>
            </w:pPr>
            <w:r w:rsidRPr="00C91873">
              <w:t>Unique identifier for the job seeker.</w:t>
            </w:r>
          </w:p>
        </w:tc>
      </w:tr>
      <w:tr w:rsidR="00C91873" w:rsidRPr="00C91873" w14:paraId="0D0A371A" w14:textId="77777777" w:rsidTr="00C91873">
        <w:tc>
          <w:tcPr>
            <w:tcW w:w="0" w:type="auto"/>
            <w:hideMark/>
          </w:tcPr>
          <w:p w14:paraId="6BF75298" w14:textId="77777777" w:rsidR="00C91873" w:rsidRPr="00C91873" w:rsidRDefault="00C91873" w:rsidP="00C91873">
            <w:pPr>
              <w:spacing w:after="160" w:line="259" w:lineRule="auto"/>
            </w:pPr>
            <w:r w:rsidRPr="00C91873">
              <w:t>name</w:t>
            </w:r>
          </w:p>
        </w:tc>
        <w:tc>
          <w:tcPr>
            <w:tcW w:w="0" w:type="auto"/>
            <w:hideMark/>
          </w:tcPr>
          <w:p w14:paraId="0A2891A6" w14:textId="77777777" w:rsidR="00C91873" w:rsidRPr="00C91873" w:rsidRDefault="00C91873" w:rsidP="00C91873">
            <w:pPr>
              <w:spacing w:after="160" w:line="259" w:lineRule="auto"/>
            </w:pPr>
            <w:proofErr w:type="gramStart"/>
            <w:r w:rsidRPr="00C91873">
              <w:t>VARCHAR(</w:t>
            </w:r>
            <w:proofErr w:type="gramEnd"/>
            <w:r w:rsidRPr="00C91873">
              <w:t>100)</w:t>
            </w:r>
          </w:p>
        </w:tc>
        <w:tc>
          <w:tcPr>
            <w:tcW w:w="0" w:type="auto"/>
            <w:hideMark/>
          </w:tcPr>
          <w:p w14:paraId="51684DAB" w14:textId="77777777" w:rsidR="00C91873" w:rsidRPr="00C91873" w:rsidRDefault="00C91873" w:rsidP="00C91873">
            <w:pPr>
              <w:spacing w:after="160" w:line="259" w:lineRule="auto"/>
            </w:pPr>
            <w:r w:rsidRPr="00C91873">
              <w:t>NOT NULL</w:t>
            </w:r>
          </w:p>
        </w:tc>
        <w:tc>
          <w:tcPr>
            <w:tcW w:w="0" w:type="auto"/>
            <w:hideMark/>
          </w:tcPr>
          <w:p w14:paraId="29787416" w14:textId="77777777" w:rsidR="00C91873" w:rsidRPr="00C91873" w:rsidRDefault="00C91873" w:rsidP="00C91873">
            <w:pPr>
              <w:spacing w:after="160" w:line="259" w:lineRule="auto"/>
            </w:pPr>
            <w:r w:rsidRPr="00C91873">
              <w:t>Full name of the job seeker.</w:t>
            </w:r>
          </w:p>
        </w:tc>
      </w:tr>
      <w:tr w:rsidR="00C91873" w:rsidRPr="00C91873" w14:paraId="0E036497" w14:textId="77777777" w:rsidTr="00C91873">
        <w:tc>
          <w:tcPr>
            <w:tcW w:w="0" w:type="auto"/>
            <w:hideMark/>
          </w:tcPr>
          <w:p w14:paraId="5BF0A261" w14:textId="77777777" w:rsidR="00C91873" w:rsidRPr="00C91873" w:rsidRDefault="00C91873" w:rsidP="00C91873">
            <w:pPr>
              <w:spacing w:after="160" w:line="259" w:lineRule="auto"/>
            </w:pPr>
            <w:r w:rsidRPr="00C91873">
              <w:t>email</w:t>
            </w:r>
          </w:p>
        </w:tc>
        <w:tc>
          <w:tcPr>
            <w:tcW w:w="0" w:type="auto"/>
            <w:hideMark/>
          </w:tcPr>
          <w:p w14:paraId="39925D72" w14:textId="77777777" w:rsidR="00C91873" w:rsidRPr="00C91873" w:rsidRDefault="00C91873" w:rsidP="00C91873">
            <w:pPr>
              <w:spacing w:after="160" w:line="259" w:lineRule="auto"/>
            </w:pPr>
            <w:proofErr w:type="gramStart"/>
            <w:r w:rsidRPr="00C91873">
              <w:t>VARCHAR(</w:t>
            </w:r>
            <w:proofErr w:type="gramEnd"/>
            <w:r w:rsidRPr="00C91873">
              <w:t>100)</w:t>
            </w:r>
          </w:p>
        </w:tc>
        <w:tc>
          <w:tcPr>
            <w:tcW w:w="0" w:type="auto"/>
            <w:hideMark/>
          </w:tcPr>
          <w:p w14:paraId="3F17C212" w14:textId="77777777" w:rsidR="00C91873" w:rsidRPr="00C91873" w:rsidRDefault="00C91873" w:rsidP="00C91873">
            <w:pPr>
              <w:spacing w:after="160" w:line="259" w:lineRule="auto"/>
            </w:pPr>
            <w:r w:rsidRPr="00C91873">
              <w:t>NOT NULL, UNIQUE</w:t>
            </w:r>
          </w:p>
        </w:tc>
        <w:tc>
          <w:tcPr>
            <w:tcW w:w="0" w:type="auto"/>
            <w:hideMark/>
          </w:tcPr>
          <w:p w14:paraId="0D7CF659" w14:textId="77777777" w:rsidR="00C91873" w:rsidRPr="00C91873" w:rsidRDefault="00C91873" w:rsidP="00C91873">
            <w:pPr>
              <w:spacing w:after="160" w:line="259" w:lineRule="auto"/>
            </w:pPr>
            <w:r w:rsidRPr="00C91873">
              <w:t>Email address of the job seeker.</w:t>
            </w:r>
          </w:p>
        </w:tc>
      </w:tr>
      <w:tr w:rsidR="00C91873" w:rsidRPr="00C91873" w14:paraId="4B43D6AA" w14:textId="77777777" w:rsidTr="00C91873">
        <w:tc>
          <w:tcPr>
            <w:tcW w:w="0" w:type="auto"/>
            <w:hideMark/>
          </w:tcPr>
          <w:p w14:paraId="3336A76F" w14:textId="77777777" w:rsidR="00C91873" w:rsidRPr="00C91873" w:rsidRDefault="00C91873" w:rsidP="00C91873">
            <w:pPr>
              <w:spacing w:after="160" w:line="259" w:lineRule="auto"/>
            </w:pPr>
            <w:r w:rsidRPr="00C91873">
              <w:t>password</w:t>
            </w:r>
          </w:p>
        </w:tc>
        <w:tc>
          <w:tcPr>
            <w:tcW w:w="0" w:type="auto"/>
            <w:hideMark/>
          </w:tcPr>
          <w:p w14:paraId="52C2181A" w14:textId="77777777" w:rsidR="00C91873" w:rsidRPr="00C91873" w:rsidRDefault="00C91873" w:rsidP="00C91873">
            <w:pPr>
              <w:spacing w:after="160" w:line="259" w:lineRule="auto"/>
            </w:pPr>
            <w:proofErr w:type="gramStart"/>
            <w:r w:rsidRPr="00C91873">
              <w:t>VARCHAR(</w:t>
            </w:r>
            <w:proofErr w:type="gramEnd"/>
            <w:r w:rsidRPr="00C91873">
              <w:t>255)</w:t>
            </w:r>
          </w:p>
        </w:tc>
        <w:tc>
          <w:tcPr>
            <w:tcW w:w="0" w:type="auto"/>
            <w:hideMark/>
          </w:tcPr>
          <w:p w14:paraId="7B2381EC" w14:textId="77777777" w:rsidR="00C91873" w:rsidRPr="00C91873" w:rsidRDefault="00C91873" w:rsidP="00C91873">
            <w:pPr>
              <w:spacing w:after="160" w:line="259" w:lineRule="auto"/>
            </w:pPr>
            <w:r w:rsidRPr="00C91873">
              <w:t>NOT NULL</w:t>
            </w:r>
          </w:p>
        </w:tc>
        <w:tc>
          <w:tcPr>
            <w:tcW w:w="0" w:type="auto"/>
            <w:hideMark/>
          </w:tcPr>
          <w:p w14:paraId="1C3C2AD4" w14:textId="77777777" w:rsidR="00C91873" w:rsidRPr="00C91873" w:rsidRDefault="00C91873" w:rsidP="00C91873">
            <w:pPr>
              <w:spacing w:after="160" w:line="259" w:lineRule="auto"/>
            </w:pPr>
            <w:r w:rsidRPr="00C91873">
              <w:t>Hashed password for authentication.</w:t>
            </w:r>
          </w:p>
        </w:tc>
      </w:tr>
      <w:tr w:rsidR="00C91873" w:rsidRPr="00C91873" w14:paraId="5DDA76DC" w14:textId="77777777" w:rsidTr="00C91873">
        <w:tc>
          <w:tcPr>
            <w:tcW w:w="0" w:type="auto"/>
            <w:hideMark/>
          </w:tcPr>
          <w:p w14:paraId="048F14D3" w14:textId="77777777" w:rsidR="00C91873" w:rsidRPr="00C91873" w:rsidRDefault="00C91873" w:rsidP="00C91873">
            <w:pPr>
              <w:spacing w:after="160" w:line="259" w:lineRule="auto"/>
            </w:pPr>
            <w:r w:rsidRPr="00C91873">
              <w:t>phone</w:t>
            </w:r>
          </w:p>
        </w:tc>
        <w:tc>
          <w:tcPr>
            <w:tcW w:w="0" w:type="auto"/>
            <w:hideMark/>
          </w:tcPr>
          <w:p w14:paraId="001E86B2" w14:textId="77777777" w:rsidR="00C91873" w:rsidRPr="00C91873" w:rsidRDefault="00C91873" w:rsidP="00C91873">
            <w:pPr>
              <w:spacing w:after="160" w:line="259" w:lineRule="auto"/>
            </w:pPr>
            <w:proofErr w:type="gramStart"/>
            <w:r w:rsidRPr="00C91873">
              <w:t>VARCHAR(</w:t>
            </w:r>
            <w:proofErr w:type="gramEnd"/>
            <w:r w:rsidRPr="00C91873">
              <w:t>15)</w:t>
            </w:r>
          </w:p>
        </w:tc>
        <w:tc>
          <w:tcPr>
            <w:tcW w:w="0" w:type="auto"/>
            <w:hideMark/>
          </w:tcPr>
          <w:p w14:paraId="2E221C4D" w14:textId="77777777" w:rsidR="00C91873" w:rsidRPr="00C91873" w:rsidRDefault="00C91873" w:rsidP="00C91873">
            <w:pPr>
              <w:spacing w:after="160" w:line="259" w:lineRule="auto"/>
            </w:pPr>
          </w:p>
        </w:tc>
        <w:tc>
          <w:tcPr>
            <w:tcW w:w="0" w:type="auto"/>
            <w:hideMark/>
          </w:tcPr>
          <w:p w14:paraId="6DA4944E" w14:textId="77777777" w:rsidR="00C91873" w:rsidRPr="00C91873" w:rsidRDefault="00C91873" w:rsidP="00C91873">
            <w:pPr>
              <w:spacing w:after="160" w:line="259" w:lineRule="auto"/>
            </w:pPr>
            <w:r w:rsidRPr="00C91873">
              <w:t>Contact number of the job seeker.</w:t>
            </w:r>
          </w:p>
        </w:tc>
      </w:tr>
      <w:tr w:rsidR="00C91873" w:rsidRPr="00C91873" w14:paraId="3F9EF99A" w14:textId="77777777" w:rsidTr="00C91873">
        <w:tc>
          <w:tcPr>
            <w:tcW w:w="0" w:type="auto"/>
            <w:hideMark/>
          </w:tcPr>
          <w:p w14:paraId="210EBFF3" w14:textId="77777777" w:rsidR="00C91873" w:rsidRPr="00C91873" w:rsidRDefault="00C91873" w:rsidP="00C91873">
            <w:pPr>
              <w:spacing w:after="160" w:line="259" w:lineRule="auto"/>
            </w:pPr>
            <w:r w:rsidRPr="00C91873">
              <w:t>address</w:t>
            </w:r>
          </w:p>
        </w:tc>
        <w:tc>
          <w:tcPr>
            <w:tcW w:w="0" w:type="auto"/>
            <w:hideMark/>
          </w:tcPr>
          <w:p w14:paraId="4DE68194" w14:textId="77777777" w:rsidR="00C91873" w:rsidRPr="00C91873" w:rsidRDefault="00C91873" w:rsidP="00C91873">
            <w:pPr>
              <w:spacing w:after="160" w:line="259" w:lineRule="auto"/>
            </w:pPr>
            <w:r w:rsidRPr="00C91873">
              <w:t>TEXT</w:t>
            </w:r>
          </w:p>
        </w:tc>
        <w:tc>
          <w:tcPr>
            <w:tcW w:w="0" w:type="auto"/>
            <w:hideMark/>
          </w:tcPr>
          <w:p w14:paraId="1F05DC5D" w14:textId="77777777" w:rsidR="00C91873" w:rsidRPr="00C91873" w:rsidRDefault="00C91873" w:rsidP="00C91873">
            <w:pPr>
              <w:spacing w:after="160" w:line="259" w:lineRule="auto"/>
            </w:pPr>
          </w:p>
        </w:tc>
        <w:tc>
          <w:tcPr>
            <w:tcW w:w="0" w:type="auto"/>
            <w:hideMark/>
          </w:tcPr>
          <w:p w14:paraId="3EE3AE35" w14:textId="77777777" w:rsidR="00C91873" w:rsidRPr="00C91873" w:rsidRDefault="00C91873" w:rsidP="00C91873">
            <w:pPr>
              <w:spacing w:after="160" w:line="259" w:lineRule="auto"/>
            </w:pPr>
            <w:r w:rsidRPr="00C91873">
              <w:t>Physical address of the job seeker.</w:t>
            </w:r>
          </w:p>
        </w:tc>
      </w:tr>
      <w:tr w:rsidR="00C91873" w:rsidRPr="00C91873" w14:paraId="16BB7595" w14:textId="77777777" w:rsidTr="00C91873">
        <w:tc>
          <w:tcPr>
            <w:tcW w:w="0" w:type="auto"/>
            <w:hideMark/>
          </w:tcPr>
          <w:p w14:paraId="50DA5453" w14:textId="77777777" w:rsidR="00C91873" w:rsidRPr="00C91873" w:rsidRDefault="00C91873" w:rsidP="00C91873">
            <w:pPr>
              <w:spacing w:after="160" w:line="259" w:lineRule="auto"/>
            </w:pPr>
            <w:r w:rsidRPr="00C91873">
              <w:t>resume</w:t>
            </w:r>
          </w:p>
        </w:tc>
        <w:tc>
          <w:tcPr>
            <w:tcW w:w="0" w:type="auto"/>
            <w:hideMark/>
          </w:tcPr>
          <w:p w14:paraId="62E1C3A6" w14:textId="77777777" w:rsidR="00C91873" w:rsidRPr="00C91873" w:rsidRDefault="00C91873" w:rsidP="00C91873">
            <w:pPr>
              <w:spacing w:after="160" w:line="259" w:lineRule="auto"/>
            </w:pPr>
            <w:proofErr w:type="gramStart"/>
            <w:r w:rsidRPr="00C91873">
              <w:t>VARCHAR(</w:t>
            </w:r>
            <w:proofErr w:type="gramEnd"/>
            <w:r w:rsidRPr="00C91873">
              <w:t>255)</w:t>
            </w:r>
          </w:p>
        </w:tc>
        <w:tc>
          <w:tcPr>
            <w:tcW w:w="0" w:type="auto"/>
            <w:hideMark/>
          </w:tcPr>
          <w:p w14:paraId="0A1BACCC" w14:textId="77777777" w:rsidR="00C91873" w:rsidRPr="00C91873" w:rsidRDefault="00C91873" w:rsidP="00C91873">
            <w:pPr>
              <w:spacing w:after="160" w:line="259" w:lineRule="auto"/>
            </w:pPr>
          </w:p>
        </w:tc>
        <w:tc>
          <w:tcPr>
            <w:tcW w:w="0" w:type="auto"/>
            <w:hideMark/>
          </w:tcPr>
          <w:p w14:paraId="62C0BA64" w14:textId="77777777" w:rsidR="00C91873" w:rsidRPr="00C91873" w:rsidRDefault="00C91873" w:rsidP="00C91873">
            <w:pPr>
              <w:spacing w:after="160" w:line="259" w:lineRule="auto"/>
            </w:pPr>
            <w:r w:rsidRPr="00C91873">
              <w:t>Path to the uploaded resume file.</w:t>
            </w:r>
          </w:p>
        </w:tc>
      </w:tr>
      <w:tr w:rsidR="00C91873" w:rsidRPr="00C91873" w14:paraId="6115C110" w14:textId="77777777" w:rsidTr="00C91873">
        <w:tc>
          <w:tcPr>
            <w:tcW w:w="0" w:type="auto"/>
            <w:hideMark/>
          </w:tcPr>
          <w:p w14:paraId="309A9425" w14:textId="77777777" w:rsidR="00C91873" w:rsidRPr="00C91873" w:rsidRDefault="00C91873" w:rsidP="00C91873">
            <w:pPr>
              <w:spacing w:after="160" w:line="259" w:lineRule="auto"/>
            </w:pPr>
            <w:proofErr w:type="spellStart"/>
            <w:r w:rsidRPr="00C91873">
              <w:t>created_at</w:t>
            </w:r>
            <w:proofErr w:type="spellEnd"/>
          </w:p>
        </w:tc>
        <w:tc>
          <w:tcPr>
            <w:tcW w:w="0" w:type="auto"/>
            <w:hideMark/>
          </w:tcPr>
          <w:p w14:paraId="35322011" w14:textId="77777777" w:rsidR="00C91873" w:rsidRPr="00C91873" w:rsidRDefault="00C91873" w:rsidP="00C91873">
            <w:pPr>
              <w:spacing w:after="160" w:line="259" w:lineRule="auto"/>
            </w:pPr>
            <w:r w:rsidRPr="00C91873">
              <w:t>DATETIME</w:t>
            </w:r>
          </w:p>
        </w:tc>
        <w:tc>
          <w:tcPr>
            <w:tcW w:w="0" w:type="auto"/>
            <w:hideMark/>
          </w:tcPr>
          <w:p w14:paraId="5F04F0BC" w14:textId="77777777" w:rsidR="00C91873" w:rsidRPr="00C91873" w:rsidRDefault="00C91873" w:rsidP="00C91873">
            <w:pPr>
              <w:spacing w:after="160" w:line="259" w:lineRule="auto"/>
            </w:pPr>
            <w:r w:rsidRPr="00C91873">
              <w:t>DEFAULT CURRENT_TIMESTAMP</w:t>
            </w:r>
          </w:p>
        </w:tc>
        <w:tc>
          <w:tcPr>
            <w:tcW w:w="0" w:type="auto"/>
            <w:hideMark/>
          </w:tcPr>
          <w:p w14:paraId="5B943DDA" w14:textId="77777777" w:rsidR="00C91873" w:rsidRPr="00C91873" w:rsidRDefault="00C91873" w:rsidP="00C91873">
            <w:pPr>
              <w:spacing w:after="160" w:line="259" w:lineRule="auto"/>
            </w:pPr>
            <w:r w:rsidRPr="00C91873">
              <w:t>Timestamp of when the account was created.</w:t>
            </w:r>
          </w:p>
        </w:tc>
      </w:tr>
      <w:tr w:rsidR="00C91873" w:rsidRPr="00C91873" w14:paraId="12D11D0A" w14:textId="77777777" w:rsidTr="00C91873">
        <w:tc>
          <w:tcPr>
            <w:tcW w:w="0" w:type="auto"/>
            <w:hideMark/>
          </w:tcPr>
          <w:p w14:paraId="1A9C8018" w14:textId="77777777" w:rsidR="00C91873" w:rsidRPr="00C91873" w:rsidRDefault="00C91873" w:rsidP="00C91873">
            <w:pPr>
              <w:spacing w:after="160" w:line="259" w:lineRule="auto"/>
            </w:pPr>
            <w:proofErr w:type="spellStart"/>
            <w:r w:rsidRPr="00C91873">
              <w:t>updated_at</w:t>
            </w:r>
            <w:proofErr w:type="spellEnd"/>
          </w:p>
        </w:tc>
        <w:tc>
          <w:tcPr>
            <w:tcW w:w="0" w:type="auto"/>
            <w:hideMark/>
          </w:tcPr>
          <w:p w14:paraId="00EAE72C" w14:textId="77777777" w:rsidR="00C91873" w:rsidRPr="00C91873" w:rsidRDefault="00C91873" w:rsidP="00C91873">
            <w:pPr>
              <w:spacing w:after="160" w:line="259" w:lineRule="auto"/>
            </w:pPr>
            <w:r w:rsidRPr="00C91873">
              <w:t>DATETIME</w:t>
            </w:r>
          </w:p>
        </w:tc>
        <w:tc>
          <w:tcPr>
            <w:tcW w:w="0" w:type="auto"/>
            <w:hideMark/>
          </w:tcPr>
          <w:p w14:paraId="4EB33D47" w14:textId="77777777" w:rsidR="00C91873" w:rsidRPr="00C91873" w:rsidRDefault="00C91873" w:rsidP="00C91873">
            <w:pPr>
              <w:spacing w:after="160" w:line="259" w:lineRule="auto"/>
            </w:pPr>
            <w:r w:rsidRPr="00C91873">
              <w:t>DEFAULT CURRENT_TIMESTAMP ON UPDATE CURRENT_TIMESTAMP</w:t>
            </w:r>
          </w:p>
        </w:tc>
        <w:tc>
          <w:tcPr>
            <w:tcW w:w="0" w:type="auto"/>
            <w:hideMark/>
          </w:tcPr>
          <w:p w14:paraId="4D42B2C5" w14:textId="77777777" w:rsidR="00C91873" w:rsidRPr="00C91873" w:rsidRDefault="00C91873" w:rsidP="00C91873">
            <w:pPr>
              <w:spacing w:after="160" w:line="259" w:lineRule="auto"/>
            </w:pPr>
            <w:r w:rsidRPr="00C91873">
              <w:t>Timestamp of the last update.</w:t>
            </w:r>
          </w:p>
        </w:tc>
      </w:tr>
    </w:tbl>
    <w:p w14:paraId="7B53CA91" w14:textId="77777777" w:rsidR="00C91873" w:rsidRPr="00C91873" w:rsidRDefault="00000000" w:rsidP="00C91873">
      <w:r>
        <w:pict w14:anchorId="2BEEE41C">
          <v:rect id="_x0000_i1047" style="width:0;height:1.5pt" o:hralign="center" o:hrstd="t" o:hr="t" fillcolor="#a0a0a0" stroked="f"/>
        </w:pict>
      </w:r>
    </w:p>
    <w:p w14:paraId="588F16E2" w14:textId="77777777" w:rsidR="00C91873" w:rsidRPr="00C91873" w:rsidRDefault="00C91873" w:rsidP="00C91873">
      <w:pPr>
        <w:rPr>
          <w:b/>
          <w:bCs/>
        </w:rPr>
      </w:pPr>
      <w:r w:rsidRPr="00C91873">
        <w:rPr>
          <w:b/>
          <w:bCs/>
        </w:rPr>
        <w:t>2. Employer Table</w:t>
      </w:r>
    </w:p>
    <w:tbl>
      <w:tblPr>
        <w:tblStyle w:val="TableGrid"/>
        <w:tblW w:w="0" w:type="auto"/>
        <w:tblLook w:val="04A0" w:firstRow="1" w:lastRow="0" w:firstColumn="1" w:lastColumn="0" w:noHBand="0" w:noVBand="1"/>
      </w:tblPr>
      <w:tblGrid>
        <w:gridCol w:w="1743"/>
        <w:gridCol w:w="1650"/>
        <w:gridCol w:w="4288"/>
        <w:gridCol w:w="2941"/>
      </w:tblGrid>
      <w:tr w:rsidR="00C91873" w:rsidRPr="00C91873" w14:paraId="1BA8E7AA" w14:textId="77777777" w:rsidTr="00C91873">
        <w:tc>
          <w:tcPr>
            <w:tcW w:w="0" w:type="auto"/>
            <w:hideMark/>
          </w:tcPr>
          <w:p w14:paraId="046DBFD6" w14:textId="77777777" w:rsidR="00C91873" w:rsidRPr="00C91873" w:rsidRDefault="00C91873" w:rsidP="00C91873">
            <w:pPr>
              <w:spacing w:after="160" w:line="259" w:lineRule="auto"/>
              <w:rPr>
                <w:b/>
                <w:bCs/>
              </w:rPr>
            </w:pPr>
            <w:r w:rsidRPr="00C91873">
              <w:rPr>
                <w:b/>
                <w:bCs/>
              </w:rPr>
              <w:t>Column Name</w:t>
            </w:r>
          </w:p>
        </w:tc>
        <w:tc>
          <w:tcPr>
            <w:tcW w:w="0" w:type="auto"/>
            <w:hideMark/>
          </w:tcPr>
          <w:p w14:paraId="01651F28" w14:textId="77777777" w:rsidR="00C91873" w:rsidRPr="00C91873" w:rsidRDefault="00C91873" w:rsidP="00C91873">
            <w:pPr>
              <w:spacing w:after="160" w:line="259" w:lineRule="auto"/>
              <w:rPr>
                <w:b/>
                <w:bCs/>
              </w:rPr>
            </w:pPr>
            <w:r w:rsidRPr="00C91873">
              <w:rPr>
                <w:b/>
                <w:bCs/>
              </w:rPr>
              <w:t>Data Type</w:t>
            </w:r>
          </w:p>
        </w:tc>
        <w:tc>
          <w:tcPr>
            <w:tcW w:w="0" w:type="auto"/>
            <w:hideMark/>
          </w:tcPr>
          <w:p w14:paraId="1F68EDAB" w14:textId="77777777" w:rsidR="00C91873" w:rsidRPr="00C91873" w:rsidRDefault="00C91873" w:rsidP="00C91873">
            <w:pPr>
              <w:spacing w:after="160" w:line="259" w:lineRule="auto"/>
              <w:rPr>
                <w:b/>
                <w:bCs/>
              </w:rPr>
            </w:pPr>
            <w:r w:rsidRPr="00C91873">
              <w:rPr>
                <w:b/>
                <w:bCs/>
              </w:rPr>
              <w:t>Constraints</w:t>
            </w:r>
          </w:p>
        </w:tc>
        <w:tc>
          <w:tcPr>
            <w:tcW w:w="0" w:type="auto"/>
            <w:hideMark/>
          </w:tcPr>
          <w:p w14:paraId="17726C14" w14:textId="77777777" w:rsidR="00C91873" w:rsidRPr="00C91873" w:rsidRDefault="00C91873" w:rsidP="00C91873">
            <w:pPr>
              <w:spacing w:after="160" w:line="259" w:lineRule="auto"/>
              <w:rPr>
                <w:b/>
                <w:bCs/>
              </w:rPr>
            </w:pPr>
            <w:r w:rsidRPr="00C91873">
              <w:rPr>
                <w:b/>
                <w:bCs/>
              </w:rPr>
              <w:t>Description</w:t>
            </w:r>
          </w:p>
        </w:tc>
      </w:tr>
      <w:tr w:rsidR="00C91873" w:rsidRPr="00C91873" w14:paraId="089C0532" w14:textId="77777777" w:rsidTr="00C91873">
        <w:tc>
          <w:tcPr>
            <w:tcW w:w="0" w:type="auto"/>
            <w:hideMark/>
          </w:tcPr>
          <w:p w14:paraId="39CC1CEB" w14:textId="77777777" w:rsidR="00C91873" w:rsidRPr="00C91873" w:rsidRDefault="00C91873" w:rsidP="00C91873">
            <w:pPr>
              <w:spacing w:after="160" w:line="259" w:lineRule="auto"/>
            </w:pPr>
            <w:r w:rsidRPr="00C91873">
              <w:t>id</w:t>
            </w:r>
          </w:p>
        </w:tc>
        <w:tc>
          <w:tcPr>
            <w:tcW w:w="0" w:type="auto"/>
            <w:hideMark/>
          </w:tcPr>
          <w:p w14:paraId="667E2F62" w14:textId="77777777" w:rsidR="00C91873" w:rsidRPr="00C91873" w:rsidRDefault="00C91873" w:rsidP="00C91873">
            <w:pPr>
              <w:spacing w:after="160" w:line="259" w:lineRule="auto"/>
            </w:pPr>
            <w:r w:rsidRPr="00C91873">
              <w:t>INT</w:t>
            </w:r>
          </w:p>
        </w:tc>
        <w:tc>
          <w:tcPr>
            <w:tcW w:w="0" w:type="auto"/>
            <w:hideMark/>
          </w:tcPr>
          <w:p w14:paraId="11ECBA31" w14:textId="77777777" w:rsidR="00C91873" w:rsidRPr="00C91873" w:rsidRDefault="00C91873" w:rsidP="00C91873">
            <w:pPr>
              <w:spacing w:after="160" w:line="259" w:lineRule="auto"/>
            </w:pPr>
            <w:r w:rsidRPr="00C91873">
              <w:t>PRIMARY KEY, AUTO_INCREMENT</w:t>
            </w:r>
          </w:p>
        </w:tc>
        <w:tc>
          <w:tcPr>
            <w:tcW w:w="0" w:type="auto"/>
            <w:hideMark/>
          </w:tcPr>
          <w:p w14:paraId="41AF9961" w14:textId="77777777" w:rsidR="00C91873" w:rsidRPr="00C91873" w:rsidRDefault="00C91873" w:rsidP="00C91873">
            <w:pPr>
              <w:spacing w:after="160" w:line="259" w:lineRule="auto"/>
            </w:pPr>
            <w:r w:rsidRPr="00C91873">
              <w:t>Unique identifier for the employer.</w:t>
            </w:r>
          </w:p>
        </w:tc>
      </w:tr>
      <w:tr w:rsidR="00C91873" w:rsidRPr="00C91873" w14:paraId="0F6F0C27" w14:textId="77777777" w:rsidTr="00C91873">
        <w:tc>
          <w:tcPr>
            <w:tcW w:w="0" w:type="auto"/>
            <w:hideMark/>
          </w:tcPr>
          <w:p w14:paraId="647FF24E" w14:textId="77777777" w:rsidR="00C91873" w:rsidRPr="00C91873" w:rsidRDefault="00C91873" w:rsidP="00C91873">
            <w:pPr>
              <w:spacing w:after="160" w:line="259" w:lineRule="auto"/>
            </w:pPr>
            <w:proofErr w:type="spellStart"/>
            <w:r w:rsidRPr="00C91873">
              <w:t>company_name</w:t>
            </w:r>
            <w:proofErr w:type="spellEnd"/>
          </w:p>
        </w:tc>
        <w:tc>
          <w:tcPr>
            <w:tcW w:w="0" w:type="auto"/>
            <w:hideMark/>
          </w:tcPr>
          <w:p w14:paraId="1B7F7B72" w14:textId="77777777" w:rsidR="00C91873" w:rsidRPr="00C91873" w:rsidRDefault="00C91873" w:rsidP="00C91873">
            <w:pPr>
              <w:spacing w:after="160" w:line="259" w:lineRule="auto"/>
            </w:pPr>
            <w:proofErr w:type="gramStart"/>
            <w:r w:rsidRPr="00C91873">
              <w:t>VARCHAR(</w:t>
            </w:r>
            <w:proofErr w:type="gramEnd"/>
            <w:r w:rsidRPr="00C91873">
              <w:t>100)</w:t>
            </w:r>
          </w:p>
        </w:tc>
        <w:tc>
          <w:tcPr>
            <w:tcW w:w="0" w:type="auto"/>
            <w:hideMark/>
          </w:tcPr>
          <w:p w14:paraId="04AF877B" w14:textId="77777777" w:rsidR="00C91873" w:rsidRPr="00C91873" w:rsidRDefault="00C91873" w:rsidP="00C91873">
            <w:pPr>
              <w:spacing w:after="160" w:line="259" w:lineRule="auto"/>
            </w:pPr>
            <w:r w:rsidRPr="00C91873">
              <w:t>NOT NULL</w:t>
            </w:r>
          </w:p>
        </w:tc>
        <w:tc>
          <w:tcPr>
            <w:tcW w:w="0" w:type="auto"/>
            <w:hideMark/>
          </w:tcPr>
          <w:p w14:paraId="5CED1C99" w14:textId="77777777" w:rsidR="00C91873" w:rsidRPr="00C91873" w:rsidRDefault="00C91873" w:rsidP="00C91873">
            <w:pPr>
              <w:spacing w:after="160" w:line="259" w:lineRule="auto"/>
            </w:pPr>
            <w:r w:rsidRPr="00C91873">
              <w:t>Name of the employer's company.</w:t>
            </w:r>
          </w:p>
        </w:tc>
      </w:tr>
      <w:tr w:rsidR="00C91873" w:rsidRPr="00C91873" w14:paraId="5510DF1D" w14:textId="77777777" w:rsidTr="00C91873">
        <w:tc>
          <w:tcPr>
            <w:tcW w:w="0" w:type="auto"/>
            <w:hideMark/>
          </w:tcPr>
          <w:p w14:paraId="3231DD3B" w14:textId="77777777" w:rsidR="00C91873" w:rsidRPr="00C91873" w:rsidRDefault="00C91873" w:rsidP="00C91873">
            <w:pPr>
              <w:spacing w:after="160" w:line="259" w:lineRule="auto"/>
            </w:pPr>
            <w:r w:rsidRPr="00C91873">
              <w:t>email</w:t>
            </w:r>
          </w:p>
        </w:tc>
        <w:tc>
          <w:tcPr>
            <w:tcW w:w="0" w:type="auto"/>
            <w:hideMark/>
          </w:tcPr>
          <w:p w14:paraId="3E00E897" w14:textId="77777777" w:rsidR="00C91873" w:rsidRPr="00C91873" w:rsidRDefault="00C91873" w:rsidP="00C91873">
            <w:pPr>
              <w:spacing w:after="160" w:line="259" w:lineRule="auto"/>
            </w:pPr>
            <w:proofErr w:type="gramStart"/>
            <w:r w:rsidRPr="00C91873">
              <w:t>VARCHAR(</w:t>
            </w:r>
            <w:proofErr w:type="gramEnd"/>
            <w:r w:rsidRPr="00C91873">
              <w:t>100)</w:t>
            </w:r>
          </w:p>
        </w:tc>
        <w:tc>
          <w:tcPr>
            <w:tcW w:w="0" w:type="auto"/>
            <w:hideMark/>
          </w:tcPr>
          <w:p w14:paraId="43E7BF9F" w14:textId="77777777" w:rsidR="00C91873" w:rsidRPr="00C91873" w:rsidRDefault="00C91873" w:rsidP="00C91873">
            <w:pPr>
              <w:spacing w:after="160" w:line="259" w:lineRule="auto"/>
            </w:pPr>
            <w:r w:rsidRPr="00C91873">
              <w:t>NOT NULL, UNIQUE</w:t>
            </w:r>
          </w:p>
        </w:tc>
        <w:tc>
          <w:tcPr>
            <w:tcW w:w="0" w:type="auto"/>
            <w:hideMark/>
          </w:tcPr>
          <w:p w14:paraId="2CAF1DA4" w14:textId="77777777" w:rsidR="00C91873" w:rsidRPr="00C91873" w:rsidRDefault="00C91873" w:rsidP="00C91873">
            <w:pPr>
              <w:spacing w:after="160" w:line="259" w:lineRule="auto"/>
            </w:pPr>
            <w:r w:rsidRPr="00C91873">
              <w:t>Email address of the employer.</w:t>
            </w:r>
          </w:p>
        </w:tc>
      </w:tr>
      <w:tr w:rsidR="00C91873" w:rsidRPr="00C91873" w14:paraId="49F7DA75" w14:textId="77777777" w:rsidTr="00C91873">
        <w:tc>
          <w:tcPr>
            <w:tcW w:w="0" w:type="auto"/>
            <w:hideMark/>
          </w:tcPr>
          <w:p w14:paraId="034C40C4" w14:textId="77777777" w:rsidR="00C91873" w:rsidRPr="00C91873" w:rsidRDefault="00C91873" w:rsidP="00C91873">
            <w:pPr>
              <w:spacing w:after="160" w:line="259" w:lineRule="auto"/>
            </w:pPr>
            <w:r w:rsidRPr="00C91873">
              <w:t>password</w:t>
            </w:r>
          </w:p>
        </w:tc>
        <w:tc>
          <w:tcPr>
            <w:tcW w:w="0" w:type="auto"/>
            <w:hideMark/>
          </w:tcPr>
          <w:p w14:paraId="1F5D61E4" w14:textId="77777777" w:rsidR="00C91873" w:rsidRPr="00C91873" w:rsidRDefault="00C91873" w:rsidP="00C91873">
            <w:pPr>
              <w:spacing w:after="160" w:line="259" w:lineRule="auto"/>
            </w:pPr>
            <w:proofErr w:type="gramStart"/>
            <w:r w:rsidRPr="00C91873">
              <w:t>VARCHAR(</w:t>
            </w:r>
            <w:proofErr w:type="gramEnd"/>
            <w:r w:rsidRPr="00C91873">
              <w:t>255)</w:t>
            </w:r>
          </w:p>
        </w:tc>
        <w:tc>
          <w:tcPr>
            <w:tcW w:w="0" w:type="auto"/>
            <w:hideMark/>
          </w:tcPr>
          <w:p w14:paraId="5C8134A1" w14:textId="77777777" w:rsidR="00C91873" w:rsidRPr="00C91873" w:rsidRDefault="00C91873" w:rsidP="00C91873">
            <w:pPr>
              <w:spacing w:after="160" w:line="259" w:lineRule="auto"/>
            </w:pPr>
            <w:r w:rsidRPr="00C91873">
              <w:t>NOT NULL</w:t>
            </w:r>
          </w:p>
        </w:tc>
        <w:tc>
          <w:tcPr>
            <w:tcW w:w="0" w:type="auto"/>
            <w:hideMark/>
          </w:tcPr>
          <w:p w14:paraId="63CCFC4C" w14:textId="77777777" w:rsidR="00C91873" w:rsidRPr="00C91873" w:rsidRDefault="00C91873" w:rsidP="00C91873">
            <w:pPr>
              <w:spacing w:after="160" w:line="259" w:lineRule="auto"/>
            </w:pPr>
            <w:r w:rsidRPr="00C91873">
              <w:t>Hashed password for authentication.</w:t>
            </w:r>
          </w:p>
        </w:tc>
      </w:tr>
      <w:tr w:rsidR="00C91873" w:rsidRPr="00C91873" w14:paraId="21893C3C" w14:textId="77777777" w:rsidTr="00C91873">
        <w:tc>
          <w:tcPr>
            <w:tcW w:w="0" w:type="auto"/>
            <w:hideMark/>
          </w:tcPr>
          <w:p w14:paraId="44849518" w14:textId="77777777" w:rsidR="00C91873" w:rsidRPr="00C91873" w:rsidRDefault="00C91873" w:rsidP="00C91873">
            <w:pPr>
              <w:spacing w:after="160" w:line="259" w:lineRule="auto"/>
            </w:pPr>
            <w:r w:rsidRPr="00C91873">
              <w:t>phone</w:t>
            </w:r>
          </w:p>
        </w:tc>
        <w:tc>
          <w:tcPr>
            <w:tcW w:w="0" w:type="auto"/>
            <w:hideMark/>
          </w:tcPr>
          <w:p w14:paraId="2D588459" w14:textId="77777777" w:rsidR="00C91873" w:rsidRPr="00C91873" w:rsidRDefault="00C91873" w:rsidP="00C91873">
            <w:pPr>
              <w:spacing w:after="160" w:line="259" w:lineRule="auto"/>
            </w:pPr>
            <w:proofErr w:type="gramStart"/>
            <w:r w:rsidRPr="00C91873">
              <w:t>VARCHAR(</w:t>
            </w:r>
            <w:proofErr w:type="gramEnd"/>
            <w:r w:rsidRPr="00C91873">
              <w:t>15)</w:t>
            </w:r>
          </w:p>
        </w:tc>
        <w:tc>
          <w:tcPr>
            <w:tcW w:w="0" w:type="auto"/>
            <w:hideMark/>
          </w:tcPr>
          <w:p w14:paraId="37DA20E0" w14:textId="77777777" w:rsidR="00C91873" w:rsidRPr="00C91873" w:rsidRDefault="00C91873" w:rsidP="00C91873">
            <w:pPr>
              <w:spacing w:after="160" w:line="259" w:lineRule="auto"/>
            </w:pPr>
          </w:p>
        </w:tc>
        <w:tc>
          <w:tcPr>
            <w:tcW w:w="0" w:type="auto"/>
            <w:hideMark/>
          </w:tcPr>
          <w:p w14:paraId="462C0359" w14:textId="77777777" w:rsidR="00C91873" w:rsidRPr="00C91873" w:rsidRDefault="00C91873" w:rsidP="00C91873">
            <w:pPr>
              <w:spacing w:after="160" w:line="259" w:lineRule="auto"/>
            </w:pPr>
            <w:r w:rsidRPr="00C91873">
              <w:t>Contact number of the employer.</w:t>
            </w:r>
          </w:p>
        </w:tc>
      </w:tr>
      <w:tr w:rsidR="00C91873" w:rsidRPr="00C91873" w14:paraId="7B4D0065" w14:textId="77777777" w:rsidTr="00C91873">
        <w:tc>
          <w:tcPr>
            <w:tcW w:w="0" w:type="auto"/>
            <w:hideMark/>
          </w:tcPr>
          <w:p w14:paraId="28D8878A" w14:textId="77777777" w:rsidR="00C91873" w:rsidRPr="00C91873" w:rsidRDefault="00C91873" w:rsidP="00C91873">
            <w:pPr>
              <w:spacing w:after="160" w:line="259" w:lineRule="auto"/>
            </w:pPr>
            <w:r w:rsidRPr="00C91873">
              <w:t>address</w:t>
            </w:r>
          </w:p>
        </w:tc>
        <w:tc>
          <w:tcPr>
            <w:tcW w:w="0" w:type="auto"/>
            <w:hideMark/>
          </w:tcPr>
          <w:p w14:paraId="15D48663" w14:textId="77777777" w:rsidR="00C91873" w:rsidRPr="00C91873" w:rsidRDefault="00C91873" w:rsidP="00C91873">
            <w:pPr>
              <w:spacing w:after="160" w:line="259" w:lineRule="auto"/>
            </w:pPr>
            <w:r w:rsidRPr="00C91873">
              <w:t>TEXT</w:t>
            </w:r>
          </w:p>
        </w:tc>
        <w:tc>
          <w:tcPr>
            <w:tcW w:w="0" w:type="auto"/>
            <w:hideMark/>
          </w:tcPr>
          <w:p w14:paraId="153441DC" w14:textId="77777777" w:rsidR="00C91873" w:rsidRPr="00C91873" w:rsidRDefault="00C91873" w:rsidP="00C91873">
            <w:pPr>
              <w:spacing w:after="160" w:line="259" w:lineRule="auto"/>
            </w:pPr>
          </w:p>
        </w:tc>
        <w:tc>
          <w:tcPr>
            <w:tcW w:w="0" w:type="auto"/>
            <w:hideMark/>
          </w:tcPr>
          <w:p w14:paraId="10CF49C0" w14:textId="77777777" w:rsidR="00C91873" w:rsidRPr="00C91873" w:rsidRDefault="00C91873" w:rsidP="00C91873">
            <w:pPr>
              <w:spacing w:after="160" w:line="259" w:lineRule="auto"/>
            </w:pPr>
            <w:r w:rsidRPr="00C91873">
              <w:t>Physical address of the employer.</w:t>
            </w:r>
          </w:p>
        </w:tc>
      </w:tr>
      <w:tr w:rsidR="00C91873" w:rsidRPr="00C91873" w14:paraId="4AA3CD30" w14:textId="77777777" w:rsidTr="00C91873">
        <w:tc>
          <w:tcPr>
            <w:tcW w:w="0" w:type="auto"/>
            <w:hideMark/>
          </w:tcPr>
          <w:p w14:paraId="541524FE" w14:textId="77777777" w:rsidR="00C91873" w:rsidRPr="00C91873" w:rsidRDefault="00C91873" w:rsidP="00C91873">
            <w:pPr>
              <w:spacing w:after="160" w:line="259" w:lineRule="auto"/>
            </w:pPr>
            <w:r w:rsidRPr="00C91873">
              <w:t>logo</w:t>
            </w:r>
          </w:p>
        </w:tc>
        <w:tc>
          <w:tcPr>
            <w:tcW w:w="0" w:type="auto"/>
            <w:hideMark/>
          </w:tcPr>
          <w:p w14:paraId="4A38F951" w14:textId="77777777" w:rsidR="00C91873" w:rsidRPr="00C91873" w:rsidRDefault="00C91873" w:rsidP="00C91873">
            <w:pPr>
              <w:spacing w:after="160" w:line="259" w:lineRule="auto"/>
            </w:pPr>
            <w:proofErr w:type="gramStart"/>
            <w:r w:rsidRPr="00C91873">
              <w:t>VARCHAR(</w:t>
            </w:r>
            <w:proofErr w:type="gramEnd"/>
            <w:r w:rsidRPr="00C91873">
              <w:t>255)</w:t>
            </w:r>
          </w:p>
        </w:tc>
        <w:tc>
          <w:tcPr>
            <w:tcW w:w="0" w:type="auto"/>
            <w:hideMark/>
          </w:tcPr>
          <w:p w14:paraId="06C1787D" w14:textId="77777777" w:rsidR="00C91873" w:rsidRPr="00C91873" w:rsidRDefault="00C91873" w:rsidP="00C91873">
            <w:pPr>
              <w:spacing w:after="160" w:line="259" w:lineRule="auto"/>
            </w:pPr>
          </w:p>
        </w:tc>
        <w:tc>
          <w:tcPr>
            <w:tcW w:w="0" w:type="auto"/>
            <w:hideMark/>
          </w:tcPr>
          <w:p w14:paraId="473801A4" w14:textId="77777777" w:rsidR="00C91873" w:rsidRPr="00C91873" w:rsidRDefault="00C91873" w:rsidP="00C91873">
            <w:pPr>
              <w:spacing w:after="160" w:line="259" w:lineRule="auto"/>
            </w:pPr>
            <w:r w:rsidRPr="00C91873">
              <w:t>Path to the company logo file.</w:t>
            </w:r>
          </w:p>
        </w:tc>
      </w:tr>
      <w:tr w:rsidR="00C91873" w:rsidRPr="00C91873" w14:paraId="76269999" w14:textId="77777777" w:rsidTr="00C91873">
        <w:tc>
          <w:tcPr>
            <w:tcW w:w="0" w:type="auto"/>
            <w:hideMark/>
          </w:tcPr>
          <w:p w14:paraId="090397C3" w14:textId="77777777" w:rsidR="00C91873" w:rsidRPr="00C91873" w:rsidRDefault="00C91873" w:rsidP="00C91873">
            <w:pPr>
              <w:spacing w:after="160" w:line="259" w:lineRule="auto"/>
            </w:pPr>
            <w:proofErr w:type="spellStart"/>
            <w:r w:rsidRPr="00C91873">
              <w:lastRenderedPageBreak/>
              <w:t>created_at</w:t>
            </w:r>
            <w:proofErr w:type="spellEnd"/>
          </w:p>
        </w:tc>
        <w:tc>
          <w:tcPr>
            <w:tcW w:w="0" w:type="auto"/>
            <w:hideMark/>
          </w:tcPr>
          <w:p w14:paraId="69E1C7D6" w14:textId="77777777" w:rsidR="00C91873" w:rsidRPr="00C91873" w:rsidRDefault="00C91873" w:rsidP="00C91873">
            <w:pPr>
              <w:spacing w:after="160" w:line="259" w:lineRule="auto"/>
            </w:pPr>
            <w:r w:rsidRPr="00C91873">
              <w:t>DATETIME</w:t>
            </w:r>
          </w:p>
        </w:tc>
        <w:tc>
          <w:tcPr>
            <w:tcW w:w="0" w:type="auto"/>
            <w:hideMark/>
          </w:tcPr>
          <w:p w14:paraId="15BC5F32" w14:textId="77777777" w:rsidR="00C91873" w:rsidRPr="00C91873" w:rsidRDefault="00C91873" w:rsidP="00C91873">
            <w:pPr>
              <w:spacing w:after="160" w:line="259" w:lineRule="auto"/>
            </w:pPr>
            <w:r w:rsidRPr="00C91873">
              <w:t>DEFAULT CURRENT_TIMESTAMP</w:t>
            </w:r>
          </w:p>
        </w:tc>
        <w:tc>
          <w:tcPr>
            <w:tcW w:w="0" w:type="auto"/>
            <w:hideMark/>
          </w:tcPr>
          <w:p w14:paraId="769CBDB4" w14:textId="77777777" w:rsidR="00C91873" w:rsidRPr="00C91873" w:rsidRDefault="00C91873" w:rsidP="00C91873">
            <w:pPr>
              <w:spacing w:after="160" w:line="259" w:lineRule="auto"/>
            </w:pPr>
            <w:r w:rsidRPr="00C91873">
              <w:t>Timestamp of when the account was created.</w:t>
            </w:r>
          </w:p>
        </w:tc>
      </w:tr>
      <w:tr w:rsidR="00C91873" w:rsidRPr="00C91873" w14:paraId="53D5E685" w14:textId="77777777" w:rsidTr="00C91873">
        <w:tc>
          <w:tcPr>
            <w:tcW w:w="0" w:type="auto"/>
            <w:hideMark/>
          </w:tcPr>
          <w:p w14:paraId="41DF827C" w14:textId="77777777" w:rsidR="00C91873" w:rsidRPr="00C91873" w:rsidRDefault="00C91873" w:rsidP="00C91873">
            <w:pPr>
              <w:spacing w:after="160" w:line="259" w:lineRule="auto"/>
            </w:pPr>
            <w:proofErr w:type="spellStart"/>
            <w:r w:rsidRPr="00C91873">
              <w:t>updated_at</w:t>
            </w:r>
            <w:proofErr w:type="spellEnd"/>
          </w:p>
        </w:tc>
        <w:tc>
          <w:tcPr>
            <w:tcW w:w="0" w:type="auto"/>
            <w:hideMark/>
          </w:tcPr>
          <w:p w14:paraId="369DAB49" w14:textId="77777777" w:rsidR="00C91873" w:rsidRPr="00C91873" w:rsidRDefault="00C91873" w:rsidP="00C91873">
            <w:pPr>
              <w:spacing w:after="160" w:line="259" w:lineRule="auto"/>
            </w:pPr>
            <w:r w:rsidRPr="00C91873">
              <w:t>DATETIME</w:t>
            </w:r>
          </w:p>
        </w:tc>
        <w:tc>
          <w:tcPr>
            <w:tcW w:w="0" w:type="auto"/>
            <w:hideMark/>
          </w:tcPr>
          <w:p w14:paraId="59C0D9FF" w14:textId="77777777" w:rsidR="00C91873" w:rsidRPr="00C91873" w:rsidRDefault="00C91873" w:rsidP="00C91873">
            <w:pPr>
              <w:spacing w:after="160" w:line="259" w:lineRule="auto"/>
            </w:pPr>
            <w:r w:rsidRPr="00C91873">
              <w:t>DEFAULT CURRENT_TIMESTAMP ON UPDATE CURRENT_TIMESTAMP</w:t>
            </w:r>
          </w:p>
        </w:tc>
        <w:tc>
          <w:tcPr>
            <w:tcW w:w="0" w:type="auto"/>
            <w:hideMark/>
          </w:tcPr>
          <w:p w14:paraId="5677FA9B" w14:textId="77777777" w:rsidR="00C91873" w:rsidRPr="00C91873" w:rsidRDefault="00C91873" w:rsidP="00C91873">
            <w:pPr>
              <w:spacing w:after="160" w:line="259" w:lineRule="auto"/>
            </w:pPr>
            <w:r w:rsidRPr="00C91873">
              <w:t>Timestamp of the last update.</w:t>
            </w:r>
          </w:p>
        </w:tc>
      </w:tr>
    </w:tbl>
    <w:p w14:paraId="4FF970D4" w14:textId="77777777" w:rsidR="00C91873" w:rsidRPr="00C91873" w:rsidRDefault="00000000" w:rsidP="00C91873">
      <w:r>
        <w:pict w14:anchorId="06B1DFB7">
          <v:rect id="_x0000_i1048" style="width:0;height:1.5pt" o:hralign="center" o:hrstd="t" o:hr="t" fillcolor="#a0a0a0" stroked="f"/>
        </w:pict>
      </w:r>
    </w:p>
    <w:p w14:paraId="2F6A602A" w14:textId="77777777" w:rsidR="00C91873" w:rsidRPr="00C91873" w:rsidRDefault="00C91873" w:rsidP="00C91873">
      <w:pPr>
        <w:rPr>
          <w:b/>
          <w:bCs/>
        </w:rPr>
      </w:pPr>
      <w:r w:rsidRPr="00C91873">
        <w:rPr>
          <w:b/>
          <w:bCs/>
        </w:rPr>
        <w:t xml:space="preserve">3. </w:t>
      </w:r>
      <w:proofErr w:type="spellStart"/>
      <w:r w:rsidRPr="00C91873">
        <w:rPr>
          <w:b/>
          <w:bCs/>
        </w:rPr>
        <w:t>JobPost</w:t>
      </w:r>
      <w:proofErr w:type="spellEnd"/>
      <w:r w:rsidRPr="00C91873">
        <w:rPr>
          <w:b/>
          <w:bCs/>
        </w:rPr>
        <w:t xml:space="preserve"> Table</w:t>
      </w:r>
    </w:p>
    <w:tbl>
      <w:tblPr>
        <w:tblStyle w:val="TableGrid"/>
        <w:tblW w:w="0" w:type="auto"/>
        <w:tblLook w:val="04A0" w:firstRow="1" w:lastRow="0" w:firstColumn="1" w:lastColumn="0" w:noHBand="0" w:noVBand="1"/>
      </w:tblPr>
      <w:tblGrid>
        <w:gridCol w:w="1569"/>
        <w:gridCol w:w="1655"/>
        <w:gridCol w:w="4400"/>
        <w:gridCol w:w="2998"/>
      </w:tblGrid>
      <w:tr w:rsidR="00C91873" w:rsidRPr="00C91873" w14:paraId="5CD02923" w14:textId="77777777" w:rsidTr="00C91873">
        <w:tc>
          <w:tcPr>
            <w:tcW w:w="0" w:type="auto"/>
            <w:hideMark/>
          </w:tcPr>
          <w:p w14:paraId="1EF7FB5C" w14:textId="77777777" w:rsidR="00C91873" w:rsidRPr="00C91873" w:rsidRDefault="00C91873" w:rsidP="00C91873">
            <w:pPr>
              <w:spacing w:after="160" w:line="259" w:lineRule="auto"/>
              <w:rPr>
                <w:b/>
                <w:bCs/>
              </w:rPr>
            </w:pPr>
            <w:r w:rsidRPr="00C91873">
              <w:rPr>
                <w:b/>
                <w:bCs/>
              </w:rPr>
              <w:t>Column Name</w:t>
            </w:r>
          </w:p>
        </w:tc>
        <w:tc>
          <w:tcPr>
            <w:tcW w:w="0" w:type="auto"/>
            <w:hideMark/>
          </w:tcPr>
          <w:p w14:paraId="2A72B291" w14:textId="77777777" w:rsidR="00C91873" w:rsidRPr="00C91873" w:rsidRDefault="00C91873" w:rsidP="00C91873">
            <w:pPr>
              <w:spacing w:after="160" w:line="259" w:lineRule="auto"/>
              <w:rPr>
                <w:b/>
                <w:bCs/>
              </w:rPr>
            </w:pPr>
            <w:r w:rsidRPr="00C91873">
              <w:rPr>
                <w:b/>
                <w:bCs/>
              </w:rPr>
              <w:t>Data Type</w:t>
            </w:r>
          </w:p>
        </w:tc>
        <w:tc>
          <w:tcPr>
            <w:tcW w:w="0" w:type="auto"/>
            <w:hideMark/>
          </w:tcPr>
          <w:p w14:paraId="0D393CB8" w14:textId="77777777" w:rsidR="00C91873" w:rsidRPr="00C91873" w:rsidRDefault="00C91873" w:rsidP="00C91873">
            <w:pPr>
              <w:spacing w:after="160" w:line="259" w:lineRule="auto"/>
              <w:rPr>
                <w:b/>
                <w:bCs/>
              </w:rPr>
            </w:pPr>
            <w:r w:rsidRPr="00C91873">
              <w:rPr>
                <w:b/>
                <w:bCs/>
              </w:rPr>
              <w:t>Constraints</w:t>
            </w:r>
          </w:p>
        </w:tc>
        <w:tc>
          <w:tcPr>
            <w:tcW w:w="0" w:type="auto"/>
            <w:hideMark/>
          </w:tcPr>
          <w:p w14:paraId="67DB22BA" w14:textId="77777777" w:rsidR="00C91873" w:rsidRPr="00C91873" w:rsidRDefault="00C91873" w:rsidP="00C91873">
            <w:pPr>
              <w:spacing w:after="160" w:line="259" w:lineRule="auto"/>
              <w:rPr>
                <w:b/>
                <w:bCs/>
              </w:rPr>
            </w:pPr>
            <w:r w:rsidRPr="00C91873">
              <w:rPr>
                <w:b/>
                <w:bCs/>
              </w:rPr>
              <w:t>Description</w:t>
            </w:r>
          </w:p>
        </w:tc>
      </w:tr>
      <w:tr w:rsidR="00C91873" w:rsidRPr="00C91873" w14:paraId="7674D414" w14:textId="77777777" w:rsidTr="00C91873">
        <w:tc>
          <w:tcPr>
            <w:tcW w:w="0" w:type="auto"/>
            <w:hideMark/>
          </w:tcPr>
          <w:p w14:paraId="38C70F50" w14:textId="77777777" w:rsidR="00C91873" w:rsidRPr="00C91873" w:rsidRDefault="00C91873" w:rsidP="00C91873">
            <w:pPr>
              <w:spacing w:after="160" w:line="259" w:lineRule="auto"/>
            </w:pPr>
            <w:r w:rsidRPr="00C91873">
              <w:t>id</w:t>
            </w:r>
          </w:p>
        </w:tc>
        <w:tc>
          <w:tcPr>
            <w:tcW w:w="0" w:type="auto"/>
            <w:hideMark/>
          </w:tcPr>
          <w:p w14:paraId="47A3439B" w14:textId="77777777" w:rsidR="00C91873" w:rsidRPr="00C91873" w:rsidRDefault="00C91873" w:rsidP="00C91873">
            <w:pPr>
              <w:spacing w:after="160" w:line="259" w:lineRule="auto"/>
            </w:pPr>
            <w:r w:rsidRPr="00C91873">
              <w:t>INT</w:t>
            </w:r>
          </w:p>
        </w:tc>
        <w:tc>
          <w:tcPr>
            <w:tcW w:w="0" w:type="auto"/>
            <w:hideMark/>
          </w:tcPr>
          <w:p w14:paraId="5D657F74" w14:textId="77777777" w:rsidR="00C91873" w:rsidRPr="00C91873" w:rsidRDefault="00C91873" w:rsidP="00C91873">
            <w:pPr>
              <w:spacing w:after="160" w:line="259" w:lineRule="auto"/>
            </w:pPr>
            <w:r w:rsidRPr="00C91873">
              <w:t>PRIMARY KEY, AUTO_INCREMENT</w:t>
            </w:r>
          </w:p>
        </w:tc>
        <w:tc>
          <w:tcPr>
            <w:tcW w:w="0" w:type="auto"/>
            <w:hideMark/>
          </w:tcPr>
          <w:p w14:paraId="19D75F6F" w14:textId="77777777" w:rsidR="00C91873" w:rsidRPr="00C91873" w:rsidRDefault="00C91873" w:rsidP="00C91873">
            <w:pPr>
              <w:spacing w:after="160" w:line="259" w:lineRule="auto"/>
            </w:pPr>
            <w:r w:rsidRPr="00C91873">
              <w:t>Unique identifier for the job post.</w:t>
            </w:r>
          </w:p>
        </w:tc>
      </w:tr>
      <w:tr w:rsidR="00C91873" w:rsidRPr="00C91873" w14:paraId="5F7D79ED" w14:textId="77777777" w:rsidTr="00C91873">
        <w:tc>
          <w:tcPr>
            <w:tcW w:w="0" w:type="auto"/>
            <w:hideMark/>
          </w:tcPr>
          <w:p w14:paraId="7AF8EA4A" w14:textId="77777777" w:rsidR="00C91873" w:rsidRPr="00C91873" w:rsidRDefault="00C91873" w:rsidP="00C91873">
            <w:pPr>
              <w:spacing w:after="160" w:line="259" w:lineRule="auto"/>
            </w:pPr>
            <w:proofErr w:type="spellStart"/>
            <w:r w:rsidRPr="00C91873">
              <w:t>employer_id</w:t>
            </w:r>
            <w:proofErr w:type="spellEnd"/>
          </w:p>
        </w:tc>
        <w:tc>
          <w:tcPr>
            <w:tcW w:w="0" w:type="auto"/>
            <w:hideMark/>
          </w:tcPr>
          <w:p w14:paraId="3A410FCB" w14:textId="77777777" w:rsidR="00C91873" w:rsidRPr="00C91873" w:rsidRDefault="00C91873" w:rsidP="00C91873">
            <w:pPr>
              <w:spacing w:after="160" w:line="259" w:lineRule="auto"/>
            </w:pPr>
            <w:r w:rsidRPr="00C91873">
              <w:t>INT</w:t>
            </w:r>
          </w:p>
        </w:tc>
        <w:tc>
          <w:tcPr>
            <w:tcW w:w="0" w:type="auto"/>
            <w:hideMark/>
          </w:tcPr>
          <w:p w14:paraId="6D07C2C6" w14:textId="77777777" w:rsidR="00C91873" w:rsidRPr="00C91873" w:rsidRDefault="00C91873" w:rsidP="00C91873">
            <w:pPr>
              <w:spacing w:after="160" w:line="259" w:lineRule="auto"/>
            </w:pPr>
            <w:r w:rsidRPr="00C91873">
              <w:t>FOREIGN KEY (Employer.id)</w:t>
            </w:r>
          </w:p>
        </w:tc>
        <w:tc>
          <w:tcPr>
            <w:tcW w:w="0" w:type="auto"/>
            <w:hideMark/>
          </w:tcPr>
          <w:p w14:paraId="5DC81293" w14:textId="77777777" w:rsidR="00C91873" w:rsidRPr="00C91873" w:rsidRDefault="00C91873" w:rsidP="00C91873">
            <w:pPr>
              <w:spacing w:after="160" w:line="259" w:lineRule="auto"/>
            </w:pPr>
            <w:r w:rsidRPr="00C91873">
              <w:t>Reference to the employer who posted the job.</w:t>
            </w:r>
          </w:p>
        </w:tc>
      </w:tr>
      <w:tr w:rsidR="00C91873" w:rsidRPr="00C91873" w14:paraId="5DEF68F5" w14:textId="77777777" w:rsidTr="00C91873">
        <w:tc>
          <w:tcPr>
            <w:tcW w:w="0" w:type="auto"/>
            <w:hideMark/>
          </w:tcPr>
          <w:p w14:paraId="6BBB61D8" w14:textId="77777777" w:rsidR="00C91873" w:rsidRPr="00C91873" w:rsidRDefault="00C91873" w:rsidP="00C91873">
            <w:pPr>
              <w:spacing w:after="160" w:line="259" w:lineRule="auto"/>
            </w:pPr>
            <w:r w:rsidRPr="00C91873">
              <w:t>title</w:t>
            </w:r>
          </w:p>
        </w:tc>
        <w:tc>
          <w:tcPr>
            <w:tcW w:w="0" w:type="auto"/>
            <w:hideMark/>
          </w:tcPr>
          <w:p w14:paraId="0EA59920" w14:textId="77777777" w:rsidR="00C91873" w:rsidRPr="00C91873" w:rsidRDefault="00C91873" w:rsidP="00C91873">
            <w:pPr>
              <w:spacing w:after="160" w:line="259" w:lineRule="auto"/>
            </w:pPr>
            <w:proofErr w:type="gramStart"/>
            <w:r w:rsidRPr="00C91873">
              <w:t>VARCHAR(</w:t>
            </w:r>
            <w:proofErr w:type="gramEnd"/>
            <w:r w:rsidRPr="00C91873">
              <w:t>100)</w:t>
            </w:r>
          </w:p>
        </w:tc>
        <w:tc>
          <w:tcPr>
            <w:tcW w:w="0" w:type="auto"/>
            <w:hideMark/>
          </w:tcPr>
          <w:p w14:paraId="01F02BA2" w14:textId="77777777" w:rsidR="00C91873" w:rsidRPr="00C91873" w:rsidRDefault="00C91873" w:rsidP="00C91873">
            <w:pPr>
              <w:spacing w:after="160" w:line="259" w:lineRule="auto"/>
            </w:pPr>
            <w:r w:rsidRPr="00C91873">
              <w:t>NOT NULL</w:t>
            </w:r>
          </w:p>
        </w:tc>
        <w:tc>
          <w:tcPr>
            <w:tcW w:w="0" w:type="auto"/>
            <w:hideMark/>
          </w:tcPr>
          <w:p w14:paraId="75C69282" w14:textId="77777777" w:rsidR="00C91873" w:rsidRPr="00C91873" w:rsidRDefault="00C91873" w:rsidP="00C91873">
            <w:pPr>
              <w:spacing w:after="160" w:line="259" w:lineRule="auto"/>
            </w:pPr>
            <w:r w:rsidRPr="00C91873">
              <w:t>Title of the job post.</w:t>
            </w:r>
          </w:p>
        </w:tc>
      </w:tr>
      <w:tr w:rsidR="00C91873" w:rsidRPr="00C91873" w14:paraId="53F5198B" w14:textId="77777777" w:rsidTr="00C91873">
        <w:tc>
          <w:tcPr>
            <w:tcW w:w="0" w:type="auto"/>
            <w:hideMark/>
          </w:tcPr>
          <w:p w14:paraId="449A66C8" w14:textId="77777777" w:rsidR="00C91873" w:rsidRPr="00C91873" w:rsidRDefault="00C91873" w:rsidP="00C91873">
            <w:pPr>
              <w:spacing w:after="160" w:line="259" w:lineRule="auto"/>
            </w:pPr>
            <w:r w:rsidRPr="00C91873">
              <w:t>description</w:t>
            </w:r>
          </w:p>
        </w:tc>
        <w:tc>
          <w:tcPr>
            <w:tcW w:w="0" w:type="auto"/>
            <w:hideMark/>
          </w:tcPr>
          <w:p w14:paraId="7265D015" w14:textId="77777777" w:rsidR="00C91873" w:rsidRPr="00C91873" w:rsidRDefault="00C91873" w:rsidP="00C91873">
            <w:pPr>
              <w:spacing w:after="160" w:line="259" w:lineRule="auto"/>
            </w:pPr>
            <w:r w:rsidRPr="00C91873">
              <w:t>TEXT</w:t>
            </w:r>
          </w:p>
        </w:tc>
        <w:tc>
          <w:tcPr>
            <w:tcW w:w="0" w:type="auto"/>
            <w:hideMark/>
          </w:tcPr>
          <w:p w14:paraId="46ECB621" w14:textId="77777777" w:rsidR="00C91873" w:rsidRPr="00C91873" w:rsidRDefault="00C91873" w:rsidP="00C91873">
            <w:pPr>
              <w:spacing w:after="160" w:line="259" w:lineRule="auto"/>
            </w:pPr>
            <w:r w:rsidRPr="00C91873">
              <w:t>NOT NULL</w:t>
            </w:r>
          </w:p>
        </w:tc>
        <w:tc>
          <w:tcPr>
            <w:tcW w:w="0" w:type="auto"/>
            <w:hideMark/>
          </w:tcPr>
          <w:p w14:paraId="0213FD9D" w14:textId="77777777" w:rsidR="00C91873" w:rsidRPr="00C91873" w:rsidRDefault="00C91873" w:rsidP="00C91873">
            <w:pPr>
              <w:spacing w:after="160" w:line="259" w:lineRule="auto"/>
            </w:pPr>
            <w:r w:rsidRPr="00C91873">
              <w:t>Detailed description of the job.</w:t>
            </w:r>
          </w:p>
        </w:tc>
      </w:tr>
      <w:tr w:rsidR="00C91873" w:rsidRPr="00C91873" w14:paraId="4918BEBC" w14:textId="77777777" w:rsidTr="00C91873">
        <w:tc>
          <w:tcPr>
            <w:tcW w:w="0" w:type="auto"/>
            <w:hideMark/>
          </w:tcPr>
          <w:p w14:paraId="7CE1DB76" w14:textId="77777777" w:rsidR="00C91873" w:rsidRPr="00C91873" w:rsidRDefault="00C91873" w:rsidP="00C91873">
            <w:pPr>
              <w:spacing w:after="160" w:line="259" w:lineRule="auto"/>
            </w:pPr>
            <w:r w:rsidRPr="00C91873">
              <w:t>requirements</w:t>
            </w:r>
          </w:p>
        </w:tc>
        <w:tc>
          <w:tcPr>
            <w:tcW w:w="0" w:type="auto"/>
            <w:hideMark/>
          </w:tcPr>
          <w:p w14:paraId="7FAD3945" w14:textId="77777777" w:rsidR="00C91873" w:rsidRPr="00C91873" w:rsidRDefault="00C91873" w:rsidP="00C91873">
            <w:pPr>
              <w:spacing w:after="160" w:line="259" w:lineRule="auto"/>
            </w:pPr>
            <w:r w:rsidRPr="00C91873">
              <w:t>TEXT</w:t>
            </w:r>
          </w:p>
        </w:tc>
        <w:tc>
          <w:tcPr>
            <w:tcW w:w="0" w:type="auto"/>
            <w:hideMark/>
          </w:tcPr>
          <w:p w14:paraId="337B1290" w14:textId="77777777" w:rsidR="00C91873" w:rsidRPr="00C91873" w:rsidRDefault="00C91873" w:rsidP="00C91873">
            <w:pPr>
              <w:spacing w:after="160" w:line="259" w:lineRule="auto"/>
            </w:pPr>
          </w:p>
        </w:tc>
        <w:tc>
          <w:tcPr>
            <w:tcW w:w="0" w:type="auto"/>
            <w:hideMark/>
          </w:tcPr>
          <w:p w14:paraId="1383F9F4" w14:textId="77777777" w:rsidR="00C91873" w:rsidRPr="00C91873" w:rsidRDefault="00C91873" w:rsidP="00C91873">
            <w:pPr>
              <w:spacing w:after="160" w:line="259" w:lineRule="auto"/>
            </w:pPr>
            <w:r w:rsidRPr="00C91873">
              <w:t>List of job requirements.</w:t>
            </w:r>
          </w:p>
        </w:tc>
      </w:tr>
      <w:tr w:rsidR="00C91873" w:rsidRPr="00C91873" w14:paraId="578DD7A1" w14:textId="77777777" w:rsidTr="00C91873">
        <w:tc>
          <w:tcPr>
            <w:tcW w:w="0" w:type="auto"/>
            <w:hideMark/>
          </w:tcPr>
          <w:p w14:paraId="555A1BDF" w14:textId="77777777" w:rsidR="00C91873" w:rsidRPr="00C91873" w:rsidRDefault="00C91873" w:rsidP="00C91873">
            <w:pPr>
              <w:spacing w:after="160" w:line="259" w:lineRule="auto"/>
            </w:pPr>
            <w:proofErr w:type="spellStart"/>
            <w:r w:rsidRPr="00C91873">
              <w:t>category_id</w:t>
            </w:r>
            <w:proofErr w:type="spellEnd"/>
          </w:p>
        </w:tc>
        <w:tc>
          <w:tcPr>
            <w:tcW w:w="0" w:type="auto"/>
            <w:hideMark/>
          </w:tcPr>
          <w:p w14:paraId="7CEC113A" w14:textId="77777777" w:rsidR="00C91873" w:rsidRPr="00C91873" w:rsidRDefault="00C91873" w:rsidP="00C91873">
            <w:pPr>
              <w:spacing w:after="160" w:line="259" w:lineRule="auto"/>
            </w:pPr>
            <w:r w:rsidRPr="00C91873">
              <w:t>INT</w:t>
            </w:r>
          </w:p>
        </w:tc>
        <w:tc>
          <w:tcPr>
            <w:tcW w:w="0" w:type="auto"/>
            <w:hideMark/>
          </w:tcPr>
          <w:p w14:paraId="075DC866" w14:textId="77777777" w:rsidR="00C91873" w:rsidRPr="00C91873" w:rsidRDefault="00C91873" w:rsidP="00C91873">
            <w:pPr>
              <w:spacing w:after="160" w:line="259" w:lineRule="auto"/>
            </w:pPr>
            <w:r w:rsidRPr="00C91873">
              <w:t>FOREIGN KEY (Category.id)</w:t>
            </w:r>
          </w:p>
        </w:tc>
        <w:tc>
          <w:tcPr>
            <w:tcW w:w="0" w:type="auto"/>
            <w:hideMark/>
          </w:tcPr>
          <w:p w14:paraId="33DD9AF1" w14:textId="77777777" w:rsidR="00C91873" w:rsidRPr="00C91873" w:rsidRDefault="00C91873" w:rsidP="00C91873">
            <w:pPr>
              <w:spacing w:after="160" w:line="259" w:lineRule="auto"/>
            </w:pPr>
            <w:r w:rsidRPr="00C91873">
              <w:t>Reference to the job category.</w:t>
            </w:r>
          </w:p>
        </w:tc>
      </w:tr>
      <w:tr w:rsidR="00C91873" w:rsidRPr="00C91873" w14:paraId="226E85C2" w14:textId="77777777" w:rsidTr="00C91873">
        <w:tc>
          <w:tcPr>
            <w:tcW w:w="0" w:type="auto"/>
            <w:hideMark/>
          </w:tcPr>
          <w:p w14:paraId="779631A6" w14:textId="77777777" w:rsidR="00C91873" w:rsidRPr="00C91873" w:rsidRDefault="00C91873" w:rsidP="00C91873">
            <w:pPr>
              <w:spacing w:after="160" w:line="259" w:lineRule="auto"/>
            </w:pPr>
            <w:r w:rsidRPr="00C91873">
              <w:t>salary</w:t>
            </w:r>
          </w:p>
        </w:tc>
        <w:tc>
          <w:tcPr>
            <w:tcW w:w="0" w:type="auto"/>
            <w:hideMark/>
          </w:tcPr>
          <w:p w14:paraId="57FB984D" w14:textId="77777777" w:rsidR="00C91873" w:rsidRPr="00C91873" w:rsidRDefault="00C91873" w:rsidP="00C91873">
            <w:pPr>
              <w:spacing w:after="160" w:line="259" w:lineRule="auto"/>
            </w:pPr>
            <w:proofErr w:type="gramStart"/>
            <w:r w:rsidRPr="00C91873">
              <w:t>DECIMAL(</w:t>
            </w:r>
            <w:proofErr w:type="gramEnd"/>
            <w:r w:rsidRPr="00C91873">
              <w:t>10,2)</w:t>
            </w:r>
          </w:p>
        </w:tc>
        <w:tc>
          <w:tcPr>
            <w:tcW w:w="0" w:type="auto"/>
            <w:hideMark/>
          </w:tcPr>
          <w:p w14:paraId="6A0EAA7F" w14:textId="77777777" w:rsidR="00C91873" w:rsidRPr="00C91873" w:rsidRDefault="00C91873" w:rsidP="00C91873">
            <w:pPr>
              <w:spacing w:after="160" w:line="259" w:lineRule="auto"/>
            </w:pPr>
          </w:p>
        </w:tc>
        <w:tc>
          <w:tcPr>
            <w:tcW w:w="0" w:type="auto"/>
            <w:hideMark/>
          </w:tcPr>
          <w:p w14:paraId="4FAFB2E3" w14:textId="77777777" w:rsidR="00C91873" w:rsidRPr="00C91873" w:rsidRDefault="00C91873" w:rsidP="00C91873">
            <w:pPr>
              <w:spacing w:after="160" w:line="259" w:lineRule="auto"/>
            </w:pPr>
            <w:r w:rsidRPr="00C91873">
              <w:t>Salary range for the job.</w:t>
            </w:r>
          </w:p>
        </w:tc>
      </w:tr>
      <w:tr w:rsidR="00C91873" w:rsidRPr="00C91873" w14:paraId="3F388A79" w14:textId="77777777" w:rsidTr="00C91873">
        <w:tc>
          <w:tcPr>
            <w:tcW w:w="0" w:type="auto"/>
            <w:hideMark/>
          </w:tcPr>
          <w:p w14:paraId="050E2E69" w14:textId="77777777" w:rsidR="00C91873" w:rsidRPr="00C91873" w:rsidRDefault="00C91873" w:rsidP="00C91873">
            <w:pPr>
              <w:spacing w:after="160" w:line="259" w:lineRule="auto"/>
            </w:pPr>
            <w:proofErr w:type="spellStart"/>
            <w:r w:rsidRPr="00C91873">
              <w:t>job_type</w:t>
            </w:r>
            <w:proofErr w:type="spellEnd"/>
          </w:p>
        </w:tc>
        <w:tc>
          <w:tcPr>
            <w:tcW w:w="0" w:type="auto"/>
            <w:hideMark/>
          </w:tcPr>
          <w:p w14:paraId="0C1717D6" w14:textId="77777777" w:rsidR="00C91873" w:rsidRPr="00C91873" w:rsidRDefault="00C91873" w:rsidP="00C91873">
            <w:pPr>
              <w:spacing w:after="160" w:line="259" w:lineRule="auto"/>
            </w:pPr>
            <w:proofErr w:type="gramStart"/>
            <w:r w:rsidRPr="00C91873">
              <w:t>VARCHAR(</w:t>
            </w:r>
            <w:proofErr w:type="gramEnd"/>
            <w:r w:rsidRPr="00C91873">
              <w:t>50)</w:t>
            </w:r>
          </w:p>
        </w:tc>
        <w:tc>
          <w:tcPr>
            <w:tcW w:w="0" w:type="auto"/>
            <w:hideMark/>
          </w:tcPr>
          <w:p w14:paraId="6CFA2E3A" w14:textId="77777777" w:rsidR="00C91873" w:rsidRPr="00C91873" w:rsidRDefault="00C91873" w:rsidP="00C91873">
            <w:pPr>
              <w:spacing w:after="160" w:line="259" w:lineRule="auto"/>
            </w:pPr>
          </w:p>
        </w:tc>
        <w:tc>
          <w:tcPr>
            <w:tcW w:w="0" w:type="auto"/>
            <w:hideMark/>
          </w:tcPr>
          <w:p w14:paraId="54CC5DD5" w14:textId="77777777" w:rsidR="00C91873" w:rsidRPr="00C91873" w:rsidRDefault="00C91873" w:rsidP="00C91873">
            <w:pPr>
              <w:spacing w:after="160" w:line="259" w:lineRule="auto"/>
            </w:pPr>
            <w:r w:rsidRPr="00C91873">
              <w:t>Type of job (full-time, part-time, etc.).</w:t>
            </w:r>
          </w:p>
        </w:tc>
      </w:tr>
      <w:tr w:rsidR="00C91873" w:rsidRPr="00C91873" w14:paraId="19861792" w14:textId="77777777" w:rsidTr="00C91873">
        <w:tc>
          <w:tcPr>
            <w:tcW w:w="0" w:type="auto"/>
            <w:hideMark/>
          </w:tcPr>
          <w:p w14:paraId="7725127B" w14:textId="77777777" w:rsidR="00C91873" w:rsidRPr="00C91873" w:rsidRDefault="00C91873" w:rsidP="00C91873">
            <w:pPr>
              <w:spacing w:after="160" w:line="259" w:lineRule="auto"/>
            </w:pPr>
            <w:r w:rsidRPr="00C91873">
              <w:t>status</w:t>
            </w:r>
          </w:p>
        </w:tc>
        <w:tc>
          <w:tcPr>
            <w:tcW w:w="0" w:type="auto"/>
            <w:hideMark/>
          </w:tcPr>
          <w:p w14:paraId="6442E04F" w14:textId="77777777" w:rsidR="00C91873" w:rsidRPr="00C91873" w:rsidRDefault="00C91873" w:rsidP="00C91873">
            <w:pPr>
              <w:spacing w:after="160" w:line="259" w:lineRule="auto"/>
            </w:pPr>
            <w:proofErr w:type="gramStart"/>
            <w:r w:rsidRPr="00C91873">
              <w:t>VARCHAR(</w:t>
            </w:r>
            <w:proofErr w:type="gramEnd"/>
            <w:r w:rsidRPr="00C91873">
              <w:t>20)</w:t>
            </w:r>
          </w:p>
        </w:tc>
        <w:tc>
          <w:tcPr>
            <w:tcW w:w="0" w:type="auto"/>
            <w:hideMark/>
          </w:tcPr>
          <w:p w14:paraId="74A418A1" w14:textId="77777777" w:rsidR="00C91873" w:rsidRPr="00C91873" w:rsidRDefault="00C91873" w:rsidP="00C91873">
            <w:pPr>
              <w:spacing w:after="160" w:line="259" w:lineRule="auto"/>
            </w:pPr>
            <w:r w:rsidRPr="00C91873">
              <w:t>DEFAULT 'open'</w:t>
            </w:r>
          </w:p>
        </w:tc>
        <w:tc>
          <w:tcPr>
            <w:tcW w:w="0" w:type="auto"/>
            <w:hideMark/>
          </w:tcPr>
          <w:p w14:paraId="5651C1D6" w14:textId="77777777" w:rsidR="00C91873" w:rsidRPr="00C91873" w:rsidRDefault="00C91873" w:rsidP="00C91873">
            <w:pPr>
              <w:spacing w:after="160" w:line="259" w:lineRule="auto"/>
            </w:pPr>
            <w:r w:rsidRPr="00C91873">
              <w:t>Status of the job post (open, closed, filled).</w:t>
            </w:r>
          </w:p>
        </w:tc>
      </w:tr>
      <w:tr w:rsidR="00C91873" w:rsidRPr="00C91873" w14:paraId="26E9983C" w14:textId="77777777" w:rsidTr="00C91873">
        <w:tc>
          <w:tcPr>
            <w:tcW w:w="0" w:type="auto"/>
            <w:hideMark/>
          </w:tcPr>
          <w:p w14:paraId="4842F3EF" w14:textId="77777777" w:rsidR="00C91873" w:rsidRPr="00C91873" w:rsidRDefault="00C91873" w:rsidP="00C91873">
            <w:pPr>
              <w:spacing w:after="160" w:line="259" w:lineRule="auto"/>
            </w:pPr>
            <w:proofErr w:type="spellStart"/>
            <w:r w:rsidRPr="00C91873">
              <w:t>created_at</w:t>
            </w:r>
            <w:proofErr w:type="spellEnd"/>
          </w:p>
        </w:tc>
        <w:tc>
          <w:tcPr>
            <w:tcW w:w="0" w:type="auto"/>
            <w:hideMark/>
          </w:tcPr>
          <w:p w14:paraId="4B9504FF" w14:textId="77777777" w:rsidR="00C91873" w:rsidRPr="00C91873" w:rsidRDefault="00C91873" w:rsidP="00C91873">
            <w:pPr>
              <w:spacing w:after="160" w:line="259" w:lineRule="auto"/>
            </w:pPr>
            <w:r w:rsidRPr="00C91873">
              <w:t>DATETIME</w:t>
            </w:r>
          </w:p>
        </w:tc>
        <w:tc>
          <w:tcPr>
            <w:tcW w:w="0" w:type="auto"/>
            <w:hideMark/>
          </w:tcPr>
          <w:p w14:paraId="2EED7711" w14:textId="77777777" w:rsidR="00C91873" w:rsidRPr="00C91873" w:rsidRDefault="00C91873" w:rsidP="00C91873">
            <w:pPr>
              <w:spacing w:after="160" w:line="259" w:lineRule="auto"/>
            </w:pPr>
            <w:r w:rsidRPr="00C91873">
              <w:t>DEFAULT CURRENT_TIMESTAMP</w:t>
            </w:r>
          </w:p>
        </w:tc>
        <w:tc>
          <w:tcPr>
            <w:tcW w:w="0" w:type="auto"/>
            <w:hideMark/>
          </w:tcPr>
          <w:p w14:paraId="66FD8524" w14:textId="77777777" w:rsidR="00C91873" w:rsidRPr="00C91873" w:rsidRDefault="00C91873" w:rsidP="00C91873">
            <w:pPr>
              <w:spacing w:after="160" w:line="259" w:lineRule="auto"/>
            </w:pPr>
            <w:r w:rsidRPr="00C91873">
              <w:t>Timestamp of when the job was posted.</w:t>
            </w:r>
          </w:p>
        </w:tc>
      </w:tr>
      <w:tr w:rsidR="00C91873" w:rsidRPr="00C91873" w14:paraId="4A57C82E" w14:textId="77777777" w:rsidTr="00C91873">
        <w:tc>
          <w:tcPr>
            <w:tcW w:w="0" w:type="auto"/>
            <w:hideMark/>
          </w:tcPr>
          <w:p w14:paraId="6A820DAF" w14:textId="77777777" w:rsidR="00C91873" w:rsidRPr="00C91873" w:rsidRDefault="00C91873" w:rsidP="00C91873">
            <w:pPr>
              <w:spacing w:after="160" w:line="259" w:lineRule="auto"/>
            </w:pPr>
            <w:proofErr w:type="spellStart"/>
            <w:r w:rsidRPr="00C91873">
              <w:t>updated_at</w:t>
            </w:r>
            <w:proofErr w:type="spellEnd"/>
          </w:p>
        </w:tc>
        <w:tc>
          <w:tcPr>
            <w:tcW w:w="0" w:type="auto"/>
            <w:hideMark/>
          </w:tcPr>
          <w:p w14:paraId="1A53F540" w14:textId="77777777" w:rsidR="00C91873" w:rsidRPr="00C91873" w:rsidRDefault="00C91873" w:rsidP="00C91873">
            <w:pPr>
              <w:spacing w:after="160" w:line="259" w:lineRule="auto"/>
            </w:pPr>
            <w:r w:rsidRPr="00C91873">
              <w:t>DATETIME</w:t>
            </w:r>
          </w:p>
        </w:tc>
        <w:tc>
          <w:tcPr>
            <w:tcW w:w="0" w:type="auto"/>
            <w:hideMark/>
          </w:tcPr>
          <w:p w14:paraId="21F469B3" w14:textId="77777777" w:rsidR="00C91873" w:rsidRPr="00C91873" w:rsidRDefault="00C91873" w:rsidP="00C91873">
            <w:pPr>
              <w:spacing w:after="160" w:line="259" w:lineRule="auto"/>
            </w:pPr>
            <w:r w:rsidRPr="00C91873">
              <w:t>DEFAULT CURRENT_TIMESTAMP ON UPDATE CURRENT_TIMESTAMP</w:t>
            </w:r>
          </w:p>
        </w:tc>
        <w:tc>
          <w:tcPr>
            <w:tcW w:w="0" w:type="auto"/>
            <w:hideMark/>
          </w:tcPr>
          <w:p w14:paraId="3887BC83" w14:textId="77777777" w:rsidR="00C91873" w:rsidRPr="00C91873" w:rsidRDefault="00C91873" w:rsidP="00C91873">
            <w:pPr>
              <w:spacing w:after="160" w:line="259" w:lineRule="auto"/>
            </w:pPr>
            <w:r w:rsidRPr="00C91873">
              <w:t>Timestamp of the last update.</w:t>
            </w:r>
          </w:p>
        </w:tc>
      </w:tr>
    </w:tbl>
    <w:p w14:paraId="24A75757" w14:textId="77777777" w:rsidR="00C91873" w:rsidRPr="00C91873" w:rsidRDefault="00000000" w:rsidP="00C91873">
      <w:r>
        <w:pict w14:anchorId="70E02547">
          <v:rect id="_x0000_i1049" style="width:0;height:1.5pt" o:hralign="center" o:hrstd="t" o:hr="t" fillcolor="#a0a0a0" stroked="f"/>
        </w:pict>
      </w:r>
    </w:p>
    <w:p w14:paraId="42CE7B26" w14:textId="77777777" w:rsidR="00C91873" w:rsidRPr="00C91873" w:rsidRDefault="00C91873" w:rsidP="00C91873">
      <w:pPr>
        <w:rPr>
          <w:b/>
          <w:bCs/>
        </w:rPr>
      </w:pPr>
      <w:r w:rsidRPr="00C91873">
        <w:rPr>
          <w:b/>
          <w:bCs/>
        </w:rPr>
        <w:t>4. Application Table</w:t>
      </w:r>
    </w:p>
    <w:tbl>
      <w:tblPr>
        <w:tblStyle w:val="TableGrid"/>
        <w:tblW w:w="0" w:type="auto"/>
        <w:tblLook w:val="04A0" w:firstRow="1" w:lastRow="0" w:firstColumn="1" w:lastColumn="0" w:noHBand="0" w:noVBand="1"/>
      </w:tblPr>
      <w:tblGrid>
        <w:gridCol w:w="1593"/>
        <w:gridCol w:w="1650"/>
        <w:gridCol w:w="2918"/>
        <w:gridCol w:w="4461"/>
      </w:tblGrid>
      <w:tr w:rsidR="00C91873" w:rsidRPr="00C91873" w14:paraId="4D4B3CBC" w14:textId="77777777" w:rsidTr="00C91873">
        <w:tc>
          <w:tcPr>
            <w:tcW w:w="0" w:type="auto"/>
            <w:hideMark/>
          </w:tcPr>
          <w:p w14:paraId="065732C8" w14:textId="77777777" w:rsidR="00C91873" w:rsidRPr="00C91873" w:rsidRDefault="00C91873" w:rsidP="00C91873">
            <w:pPr>
              <w:spacing w:after="160" w:line="259" w:lineRule="auto"/>
              <w:rPr>
                <w:b/>
                <w:bCs/>
              </w:rPr>
            </w:pPr>
            <w:r w:rsidRPr="00C91873">
              <w:rPr>
                <w:b/>
                <w:bCs/>
              </w:rPr>
              <w:t>Column Name</w:t>
            </w:r>
          </w:p>
        </w:tc>
        <w:tc>
          <w:tcPr>
            <w:tcW w:w="0" w:type="auto"/>
            <w:hideMark/>
          </w:tcPr>
          <w:p w14:paraId="5A43CB31" w14:textId="77777777" w:rsidR="00C91873" w:rsidRPr="00C91873" w:rsidRDefault="00C91873" w:rsidP="00C91873">
            <w:pPr>
              <w:spacing w:after="160" w:line="259" w:lineRule="auto"/>
              <w:rPr>
                <w:b/>
                <w:bCs/>
              </w:rPr>
            </w:pPr>
            <w:r w:rsidRPr="00C91873">
              <w:rPr>
                <w:b/>
                <w:bCs/>
              </w:rPr>
              <w:t>Data Type</w:t>
            </w:r>
          </w:p>
        </w:tc>
        <w:tc>
          <w:tcPr>
            <w:tcW w:w="0" w:type="auto"/>
            <w:hideMark/>
          </w:tcPr>
          <w:p w14:paraId="75D6FAE7" w14:textId="77777777" w:rsidR="00C91873" w:rsidRPr="00C91873" w:rsidRDefault="00C91873" w:rsidP="00C91873">
            <w:pPr>
              <w:spacing w:after="160" w:line="259" w:lineRule="auto"/>
              <w:rPr>
                <w:b/>
                <w:bCs/>
              </w:rPr>
            </w:pPr>
            <w:r w:rsidRPr="00C91873">
              <w:rPr>
                <w:b/>
                <w:bCs/>
              </w:rPr>
              <w:t>Constraints</w:t>
            </w:r>
          </w:p>
        </w:tc>
        <w:tc>
          <w:tcPr>
            <w:tcW w:w="0" w:type="auto"/>
            <w:hideMark/>
          </w:tcPr>
          <w:p w14:paraId="53646388" w14:textId="77777777" w:rsidR="00C91873" w:rsidRPr="00C91873" w:rsidRDefault="00C91873" w:rsidP="00C91873">
            <w:pPr>
              <w:spacing w:after="160" w:line="259" w:lineRule="auto"/>
              <w:rPr>
                <w:b/>
                <w:bCs/>
              </w:rPr>
            </w:pPr>
            <w:r w:rsidRPr="00C91873">
              <w:rPr>
                <w:b/>
                <w:bCs/>
              </w:rPr>
              <w:t>Description</w:t>
            </w:r>
          </w:p>
        </w:tc>
      </w:tr>
      <w:tr w:rsidR="00C91873" w:rsidRPr="00C91873" w14:paraId="629E543B" w14:textId="77777777" w:rsidTr="00C91873">
        <w:tc>
          <w:tcPr>
            <w:tcW w:w="0" w:type="auto"/>
            <w:hideMark/>
          </w:tcPr>
          <w:p w14:paraId="5A65DA74" w14:textId="77777777" w:rsidR="00C91873" w:rsidRPr="00C91873" w:rsidRDefault="00C91873" w:rsidP="00C91873">
            <w:pPr>
              <w:spacing w:after="160" w:line="259" w:lineRule="auto"/>
            </w:pPr>
            <w:r w:rsidRPr="00C91873">
              <w:t>id</w:t>
            </w:r>
          </w:p>
        </w:tc>
        <w:tc>
          <w:tcPr>
            <w:tcW w:w="0" w:type="auto"/>
            <w:hideMark/>
          </w:tcPr>
          <w:p w14:paraId="107A6C09" w14:textId="77777777" w:rsidR="00C91873" w:rsidRPr="00C91873" w:rsidRDefault="00C91873" w:rsidP="00C91873">
            <w:pPr>
              <w:spacing w:after="160" w:line="259" w:lineRule="auto"/>
            </w:pPr>
            <w:r w:rsidRPr="00C91873">
              <w:t>INT</w:t>
            </w:r>
          </w:p>
        </w:tc>
        <w:tc>
          <w:tcPr>
            <w:tcW w:w="0" w:type="auto"/>
            <w:hideMark/>
          </w:tcPr>
          <w:p w14:paraId="438F4B38" w14:textId="77777777" w:rsidR="00C91873" w:rsidRPr="00C91873" w:rsidRDefault="00C91873" w:rsidP="00C91873">
            <w:pPr>
              <w:spacing w:after="160" w:line="259" w:lineRule="auto"/>
            </w:pPr>
            <w:r w:rsidRPr="00C91873">
              <w:t>PRIMARY KEY, AUTO_INCREMENT</w:t>
            </w:r>
          </w:p>
        </w:tc>
        <w:tc>
          <w:tcPr>
            <w:tcW w:w="0" w:type="auto"/>
            <w:hideMark/>
          </w:tcPr>
          <w:p w14:paraId="6B4574CA" w14:textId="77777777" w:rsidR="00C91873" w:rsidRPr="00C91873" w:rsidRDefault="00C91873" w:rsidP="00C91873">
            <w:pPr>
              <w:spacing w:after="160" w:line="259" w:lineRule="auto"/>
            </w:pPr>
            <w:r w:rsidRPr="00C91873">
              <w:t>Unique identifier for the application.</w:t>
            </w:r>
          </w:p>
        </w:tc>
      </w:tr>
      <w:tr w:rsidR="00C91873" w:rsidRPr="00C91873" w14:paraId="2977E30F" w14:textId="77777777" w:rsidTr="00C91873">
        <w:tc>
          <w:tcPr>
            <w:tcW w:w="0" w:type="auto"/>
            <w:hideMark/>
          </w:tcPr>
          <w:p w14:paraId="6F12362B" w14:textId="77777777" w:rsidR="00C91873" w:rsidRPr="00C91873" w:rsidRDefault="00C91873" w:rsidP="00C91873">
            <w:pPr>
              <w:spacing w:after="160" w:line="259" w:lineRule="auto"/>
            </w:pPr>
            <w:proofErr w:type="spellStart"/>
            <w:r w:rsidRPr="00C91873">
              <w:t>job_post_id</w:t>
            </w:r>
            <w:proofErr w:type="spellEnd"/>
          </w:p>
        </w:tc>
        <w:tc>
          <w:tcPr>
            <w:tcW w:w="0" w:type="auto"/>
            <w:hideMark/>
          </w:tcPr>
          <w:p w14:paraId="28B50E8D" w14:textId="77777777" w:rsidR="00C91873" w:rsidRPr="00C91873" w:rsidRDefault="00C91873" w:rsidP="00C91873">
            <w:pPr>
              <w:spacing w:after="160" w:line="259" w:lineRule="auto"/>
            </w:pPr>
            <w:r w:rsidRPr="00C91873">
              <w:t>INT</w:t>
            </w:r>
          </w:p>
        </w:tc>
        <w:tc>
          <w:tcPr>
            <w:tcW w:w="0" w:type="auto"/>
            <w:hideMark/>
          </w:tcPr>
          <w:p w14:paraId="44FC05AC" w14:textId="77777777" w:rsidR="00C91873" w:rsidRPr="00C91873" w:rsidRDefault="00C91873" w:rsidP="00C91873">
            <w:pPr>
              <w:spacing w:after="160" w:line="259" w:lineRule="auto"/>
            </w:pPr>
            <w:r w:rsidRPr="00C91873">
              <w:t>FOREIGN KEY (JobPost.id)</w:t>
            </w:r>
          </w:p>
        </w:tc>
        <w:tc>
          <w:tcPr>
            <w:tcW w:w="0" w:type="auto"/>
            <w:hideMark/>
          </w:tcPr>
          <w:p w14:paraId="13727825" w14:textId="77777777" w:rsidR="00C91873" w:rsidRPr="00C91873" w:rsidRDefault="00C91873" w:rsidP="00C91873">
            <w:pPr>
              <w:spacing w:after="160" w:line="259" w:lineRule="auto"/>
            </w:pPr>
            <w:r w:rsidRPr="00C91873">
              <w:t>Reference to the job post.</w:t>
            </w:r>
          </w:p>
        </w:tc>
      </w:tr>
      <w:tr w:rsidR="00C91873" w:rsidRPr="00C91873" w14:paraId="40D9414C" w14:textId="77777777" w:rsidTr="00C91873">
        <w:tc>
          <w:tcPr>
            <w:tcW w:w="0" w:type="auto"/>
            <w:hideMark/>
          </w:tcPr>
          <w:p w14:paraId="774E7217" w14:textId="77777777" w:rsidR="00C91873" w:rsidRPr="00C91873" w:rsidRDefault="00C91873" w:rsidP="00C91873">
            <w:pPr>
              <w:spacing w:after="160" w:line="259" w:lineRule="auto"/>
            </w:pPr>
            <w:proofErr w:type="spellStart"/>
            <w:r w:rsidRPr="00C91873">
              <w:t>job_seeker_id</w:t>
            </w:r>
            <w:proofErr w:type="spellEnd"/>
          </w:p>
        </w:tc>
        <w:tc>
          <w:tcPr>
            <w:tcW w:w="0" w:type="auto"/>
            <w:hideMark/>
          </w:tcPr>
          <w:p w14:paraId="177BCCAD" w14:textId="77777777" w:rsidR="00C91873" w:rsidRPr="00C91873" w:rsidRDefault="00C91873" w:rsidP="00C91873">
            <w:pPr>
              <w:spacing w:after="160" w:line="259" w:lineRule="auto"/>
            </w:pPr>
            <w:r w:rsidRPr="00C91873">
              <w:t>INT</w:t>
            </w:r>
          </w:p>
        </w:tc>
        <w:tc>
          <w:tcPr>
            <w:tcW w:w="0" w:type="auto"/>
            <w:hideMark/>
          </w:tcPr>
          <w:p w14:paraId="0367C71E" w14:textId="77777777" w:rsidR="00C91873" w:rsidRPr="00C91873" w:rsidRDefault="00C91873" w:rsidP="00C91873">
            <w:pPr>
              <w:spacing w:after="160" w:line="259" w:lineRule="auto"/>
            </w:pPr>
            <w:r w:rsidRPr="00C91873">
              <w:t>FOREIGN KEY (JobSeeker.id)</w:t>
            </w:r>
          </w:p>
        </w:tc>
        <w:tc>
          <w:tcPr>
            <w:tcW w:w="0" w:type="auto"/>
            <w:hideMark/>
          </w:tcPr>
          <w:p w14:paraId="3F4E7B34" w14:textId="77777777" w:rsidR="00C91873" w:rsidRPr="00C91873" w:rsidRDefault="00C91873" w:rsidP="00C91873">
            <w:pPr>
              <w:spacing w:after="160" w:line="259" w:lineRule="auto"/>
            </w:pPr>
            <w:r w:rsidRPr="00C91873">
              <w:t>Reference to the job seeker.</w:t>
            </w:r>
          </w:p>
        </w:tc>
      </w:tr>
      <w:tr w:rsidR="00C91873" w:rsidRPr="00C91873" w14:paraId="51E18237" w14:textId="77777777" w:rsidTr="00C91873">
        <w:tc>
          <w:tcPr>
            <w:tcW w:w="0" w:type="auto"/>
            <w:hideMark/>
          </w:tcPr>
          <w:p w14:paraId="69AADE6B" w14:textId="77777777" w:rsidR="00C91873" w:rsidRPr="00C91873" w:rsidRDefault="00C91873" w:rsidP="00C91873">
            <w:pPr>
              <w:spacing w:after="160" w:line="259" w:lineRule="auto"/>
            </w:pPr>
            <w:r w:rsidRPr="00C91873">
              <w:t>resume</w:t>
            </w:r>
          </w:p>
        </w:tc>
        <w:tc>
          <w:tcPr>
            <w:tcW w:w="0" w:type="auto"/>
            <w:hideMark/>
          </w:tcPr>
          <w:p w14:paraId="5B239898" w14:textId="77777777" w:rsidR="00C91873" w:rsidRPr="00C91873" w:rsidRDefault="00C91873" w:rsidP="00C91873">
            <w:pPr>
              <w:spacing w:after="160" w:line="259" w:lineRule="auto"/>
            </w:pPr>
            <w:proofErr w:type="gramStart"/>
            <w:r w:rsidRPr="00C91873">
              <w:t>VARCHAR(</w:t>
            </w:r>
            <w:proofErr w:type="gramEnd"/>
            <w:r w:rsidRPr="00C91873">
              <w:t>255)</w:t>
            </w:r>
          </w:p>
        </w:tc>
        <w:tc>
          <w:tcPr>
            <w:tcW w:w="0" w:type="auto"/>
            <w:hideMark/>
          </w:tcPr>
          <w:p w14:paraId="7FA1E45E" w14:textId="77777777" w:rsidR="00C91873" w:rsidRPr="00C91873" w:rsidRDefault="00C91873" w:rsidP="00C91873">
            <w:pPr>
              <w:spacing w:after="160" w:line="259" w:lineRule="auto"/>
            </w:pPr>
          </w:p>
        </w:tc>
        <w:tc>
          <w:tcPr>
            <w:tcW w:w="0" w:type="auto"/>
            <w:hideMark/>
          </w:tcPr>
          <w:p w14:paraId="00C2F299" w14:textId="77777777" w:rsidR="00C91873" w:rsidRPr="00C91873" w:rsidRDefault="00C91873" w:rsidP="00C91873">
            <w:pPr>
              <w:spacing w:after="160" w:line="259" w:lineRule="auto"/>
            </w:pPr>
            <w:r w:rsidRPr="00C91873">
              <w:t>Path to the uploaded resume for the application.</w:t>
            </w:r>
          </w:p>
        </w:tc>
      </w:tr>
      <w:tr w:rsidR="00C91873" w:rsidRPr="00C91873" w14:paraId="39F3CE1B" w14:textId="77777777" w:rsidTr="00C91873">
        <w:tc>
          <w:tcPr>
            <w:tcW w:w="0" w:type="auto"/>
            <w:hideMark/>
          </w:tcPr>
          <w:p w14:paraId="534D5F62" w14:textId="77777777" w:rsidR="00C91873" w:rsidRPr="00C91873" w:rsidRDefault="00C91873" w:rsidP="00C91873">
            <w:pPr>
              <w:spacing w:after="160" w:line="259" w:lineRule="auto"/>
            </w:pPr>
            <w:proofErr w:type="spellStart"/>
            <w:r w:rsidRPr="00C91873">
              <w:t>cover_letter</w:t>
            </w:r>
            <w:proofErr w:type="spellEnd"/>
          </w:p>
        </w:tc>
        <w:tc>
          <w:tcPr>
            <w:tcW w:w="0" w:type="auto"/>
            <w:hideMark/>
          </w:tcPr>
          <w:p w14:paraId="5A510B04" w14:textId="77777777" w:rsidR="00C91873" w:rsidRPr="00C91873" w:rsidRDefault="00C91873" w:rsidP="00C91873">
            <w:pPr>
              <w:spacing w:after="160" w:line="259" w:lineRule="auto"/>
            </w:pPr>
            <w:r w:rsidRPr="00C91873">
              <w:t>TEXT</w:t>
            </w:r>
          </w:p>
        </w:tc>
        <w:tc>
          <w:tcPr>
            <w:tcW w:w="0" w:type="auto"/>
            <w:hideMark/>
          </w:tcPr>
          <w:p w14:paraId="72207F2D" w14:textId="77777777" w:rsidR="00C91873" w:rsidRPr="00C91873" w:rsidRDefault="00C91873" w:rsidP="00C91873">
            <w:pPr>
              <w:spacing w:after="160" w:line="259" w:lineRule="auto"/>
            </w:pPr>
          </w:p>
        </w:tc>
        <w:tc>
          <w:tcPr>
            <w:tcW w:w="0" w:type="auto"/>
            <w:hideMark/>
          </w:tcPr>
          <w:p w14:paraId="63BBE2AC" w14:textId="77777777" w:rsidR="00C91873" w:rsidRPr="00C91873" w:rsidRDefault="00C91873" w:rsidP="00C91873">
            <w:pPr>
              <w:spacing w:after="160" w:line="259" w:lineRule="auto"/>
            </w:pPr>
            <w:r w:rsidRPr="00C91873">
              <w:t>Cover letter text for the application.</w:t>
            </w:r>
          </w:p>
        </w:tc>
      </w:tr>
      <w:tr w:rsidR="00C91873" w:rsidRPr="00C91873" w14:paraId="61B36725" w14:textId="77777777" w:rsidTr="00C91873">
        <w:tc>
          <w:tcPr>
            <w:tcW w:w="0" w:type="auto"/>
            <w:hideMark/>
          </w:tcPr>
          <w:p w14:paraId="5936B1AE" w14:textId="77777777" w:rsidR="00C91873" w:rsidRPr="00C91873" w:rsidRDefault="00C91873" w:rsidP="00C91873">
            <w:pPr>
              <w:spacing w:after="160" w:line="259" w:lineRule="auto"/>
            </w:pPr>
            <w:r w:rsidRPr="00C91873">
              <w:lastRenderedPageBreak/>
              <w:t>status</w:t>
            </w:r>
          </w:p>
        </w:tc>
        <w:tc>
          <w:tcPr>
            <w:tcW w:w="0" w:type="auto"/>
            <w:hideMark/>
          </w:tcPr>
          <w:p w14:paraId="224B522E" w14:textId="77777777" w:rsidR="00C91873" w:rsidRPr="00C91873" w:rsidRDefault="00C91873" w:rsidP="00C91873">
            <w:pPr>
              <w:spacing w:after="160" w:line="259" w:lineRule="auto"/>
            </w:pPr>
            <w:proofErr w:type="gramStart"/>
            <w:r w:rsidRPr="00C91873">
              <w:t>VARCHAR(</w:t>
            </w:r>
            <w:proofErr w:type="gramEnd"/>
            <w:r w:rsidRPr="00C91873">
              <w:t>20)</w:t>
            </w:r>
          </w:p>
        </w:tc>
        <w:tc>
          <w:tcPr>
            <w:tcW w:w="0" w:type="auto"/>
            <w:hideMark/>
          </w:tcPr>
          <w:p w14:paraId="3E9C6CC1" w14:textId="77777777" w:rsidR="00C91873" w:rsidRPr="00C91873" w:rsidRDefault="00C91873" w:rsidP="00C91873">
            <w:pPr>
              <w:spacing w:after="160" w:line="259" w:lineRule="auto"/>
            </w:pPr>
            <w:r w:rsidRPr="00C91873">
              <w:t>DEFAULT 'new'</w:t>
            </w:r>
          </w:p>
        </w:tc>
        <w:tc>
          <w:tcPr>
            <w:tcW w:w="0" w:type="auto"/>
            <w:hideMark/>
          </w:tcPr>
          <w:p w14:paraId="1204EAE1" w14:textId="77777777" w:rsidR="00C91873" w:rsidRPr="00C91873" w:rsidRDefault="00C91873" w:rsidP="00C91873">
            <w:pPr>
              <w:spacing w:after="160" w:line="259" w:lineRule="auto"/>
            </w:pPr>
            <w:r w:rsidRPr="00C91873">
              <w:t>Status of the application (new, under review, interviewed, hired, rejected).</w:t>
            </w:r>
          </w:p>
        </w:tc>
      </w:tr>
      <w:tr w:rsidR="00C91873" w:rsidRPr="00C91873" w14:paraId="5EB349A6" w14:textId="77777777" w:rsidTr="00C91873">
        <w:tc>
          <w:tcPr>
            <w:tcW w:w="0" w:type="auto"/>
            <w:hideMark/>
          </w:tcPr>
          <w:p w14:paraId="3A88D321" w14:textId="77777777" w:rsidR="00C91873" w:rsidRPr="00C91873" w:rsidRDefault="00C91873" w:rsidP="00C91873">
            <w:pPr>
              <w:spacing w:after="160" w:line="259" w:lineRule="auto"/>
            </w:pPr>
            <w:proofErr w:type="spellStart"/>
            <w:r w:rsidRPr="00C91873">
              <w:t>applied_at</w:t>
            </w:r>
            <w:proofErr w:type="spellEnd"/>
          </w:p>
        </w:tc>
        <w:tc>
          <w:tcPr>
            <w:tcW w:w="0" w:type="auto"/>
            <w:hideMark/>
          </w:tcPr>
          <w:p w14:paraId="2E1866EA" w14:textId="77777777" w:rsidR="00C91873" w:rsidRPr="00C91873" w:rsidRDefault="00C91873" w:rsidP="00C91873">
            <w:pPr>
              <w:spacing w:after="160" w:line="259" w:lineRule="auto"/>
            </w:pPr>
            <w:r w:rsidRPr="00C91873">
              <w:t>DATETIME</w:t>
            </w:r>
          </w:p>
        </w:tc>
        <w:tc>
          <w:tcPr>
            <w:tcW w:w="0" w:type="auto"/>
            <w:hideMark/>
          </w:tcPr>
          <w:p w14:paraId="7930F53F" w14:textId="77777777" w:rsidR="00C91873" w:rsidRPr="00C91873" w:rsidRDefault="00C91873" w:rsidP="00C91873">
            <w:pPr>
              <w:spacing w:after="160" w:line="259" w:lineRule="auto"/>
            </w:pPr>
            <w:r w:rsidRPr="00C91873">
              <w:t>DEFAULT CURRENT_TIMESTAMP</w:t>
            </w:r>
          </w:p>
        </w:tc>
        <w:tc>
          <w:tcPr>
            <w:tcW w:w="0" w:type="auto"/>
            <w:hideMark/>
          </w:tcPr>
          <w:p w14:paraId="663D74B6" w14:textId="77777777" w:rsidR="00C91873" w:rsidRPr="00C91873" w:rsidRDefault="00C91873" w:rsidP="00C91873">
            <w:pPr>
              <w:spacing w:after="160" w:line="259" w:lineRule="auto"/>
            </w:pPr>
            <w:r w:rsidRPr="00C91873">
              <w:t>Timestamp of when the application was submitted.</w:t>
            </w:r>
          </w:p>
        </w:tc>
      </w:tr>
    </w:tbl>
    <w:p w14:paraId="1F1D55D9" w14:textId="77777777" w:rsidR="00C91873" w:rsidRPr="00C91873" w:rsidRDefault="00000000" w:rsidP="00C91873">
      <w:r>
        <w:pict w14:anchorId="6202FEAA">
          <v:rect id="_x0000_i1050" style="width:0;height:1.5pt" o:hralign="center" o:hrstd="t" o:hr="t" fillcolor="#a0a0a0" stroked="f"/>
        </w:pict>
      </w:r>
    </w:p>
    <w:p w14:paraId="437338ED" w14:textId="77777777" w:rsidR="00C91873" w:rsidRPr="00C91873" w:rsidRDefault="00C91873" w:rsidP="00C91873">
      <w:pPr>
        <w:rPr>
          <w:b/>
          <w:bCs/>
        </w:rPr>
      </w:pPr>
      <w:r w:rsidRPr="00C91873">
        <w:rPr>
          <w:b/>
          <w:bCs/>
        </w:rPr>
        <w:t>5. Resume Table</w:t>
      </w:r>
    </w:p>
    <w:tbl>
      <w:tblPr>
        <w:tblStyle w:val="TableGrid"/>
        <w:tblW w:w="0" w:type="auto"/>
        <w:tblLook w:val="04A0" w:firstRow="1" w:lastRow="0" w:firstColumn="1" w:lastColumn="0" w:noHBand="0" w:noVBand="1"/>
      </w:tblPr>
      <w:tblGrid>
        <w:gridCol w:w="1586"/>
        <w:gridCol w:w="1650"/>
        <w:gridCol w:w="4437"/>
        <w:gridCol w:w="2949"/>
      </w:tblGrid>
      <w:tr w:rsidR="00C91873" w:rsidRPr="00C91873" w14:paraId="70CA7166" w14:textId="77777777" w:rsidTr="00C91873">
        <w:tc>
          <w:tcPr>
            <w:tcW w:w="0" w:type="auto"/>
            <w:hideMark/>
          </w:tcPr>
          <w:p w14:paraId="365BC6CC" w14:textId="77777777" w:rsidR="00C91873" w:rsidRPr="00C91873" w:rsidRDefault="00C91873" w:rsidP="00C91873">
            <w:pPr>
              <w:spacing w:after="160" w:line="259" w:lineRule="auto"/>
              <w:rPr>
                <w:b/>
                <w:bCs/>
              </w:rPr>
            </w:pPr>
            <w:r w:rsidRPr="00C91873">
              <w:rPr>
                <w:b/>
                <w:bCs/>
              </w:rPr>
              <w:t>Column Name</w:t>
            </w:r>
          </w:p>
        </w:tc>
        <w:tc>
          <w:tcPr>
            <w:tcW w:w="0" w:type="auto"/>
            <w:hideMark/>
          </w:tcPr>
          <w:p w14:paraId="79E64CC2" w14:textId="77777777" w:rsidR="00C91873" w:rsidRPr="00C91873" w:rsidRDefault="00C91873" w:rsidP="00C91873">
            <w:pPr>
              <w:spacing w:after="160" w:line="259" w:lineRule="auto"/>
              <w:rPr>
                <w:b/>
                <w:bCs/>
              </w:rPr>
            </w:pPr>
            <w:r w:rsidRPr="00C91873">
              <w:rPr>
                <w:b/>
                <w:bCs/>
              </w:rPr>
              <w:t>Data Type</w:t>
            </w:r>
          </w:p>
        </w:tc>
        <w:tc>
          <w:tcPr>
            <w:tcW w:w="0" w:type="auto"/>
            <w:hideMark/>
          </w:tcPr>
          <w:p w14:paraId="131BA7B7" w14:textId="77777777" w:rsidR="00C91873" w:rsidRPr="00C91873" w:rsidRDefault="00C91873" w:rsidP="00C91873">
            <w:pPr>
              <w:spacing w:after="160" w:line="259" w:lineRule="auto"/>
              <w:rPr>
                <w:b/>
                <w:bCs/>
              </w:rPr>
            </w:pPr>
            <w:r w:rsidRPr="00C91873">
              <w:rPr>
                <w:b/>
                <w:bCs/>
              </w:rPr>
              <w:t>Constraints</w:t>
            </w:r>
          </w:p>
        </w:tc>
        <w:tc>
          <w:tcPr>
            <w:tcW w:w="0" w:type="auto"/>
            <w:hideMark/>
          </w:tcPr>
          <w:p w14:paraId="26FDC710" w14:textId="77777777" w:rsidR="00C91873" w:rsidRPr="00C91873" w:rsidRDefault="00C91873" w:rsidP="00C91873">
            <w:pPr>
              <w:spacing w:after="160" w:line="259" w:lineRule="auto"/>
              <w:rPr>
                <w:b/>
                <w:bCs/>
              </w:rPr>
            </w:pPr>
            <w:r w:rsidRPr="00C91873">
              <w:rPr>
                <w:b/>
                <w:bCs/>
              </w:rPr>
              <w:t>Description</w:t>
            </w:r>
          </w:p>
        </w:tc>
      </w:tr>
      <w:tr w:rsidR="00C91873" w:rsidRPr="00C91873" w14:paraId="5FE13257" w14:textId="77777777" w:rsidTr="00C91873">
        <w:tc>
          <w:tcPr>
            <w:tcW w:w="0" w:type="auto"/>
            <w:hideMark/>
          </w:tcPr>
          <w:p w14:paraId="216D45ED" w14:textId="77777777" w:rsidR="00C91873" w:rsidRPr="00C91873" w:rsidRDefault="00C91873" w:rsidP="00C91873">
            <w:pPr>
              <w:spacing w:after="160" w:line="259" w:lineRule="auto"/>
            </w:pPr>
            <w:r w:rsidRPr="00C91873">
              <w:t>id</w:t>
            </w:r>
          </w:p>
        </w:tc>
        <w:tc>
          <w:tcPr>
            <w:tcW w:w="0" w:type="auto"/>
            <w:hideMark/>
          </w:tcPr>
          <w:p w14:paraId="78204FEA" w14:textId="77777777" w:rsidR="00C91873" w:rsidRPr="00C91873" w:rsidRDefault="00C91873" w:rsidP="00C91873">
            <w:pPr>
              <w:spacing w:after="160" w:line="259" w:lineRule="auto"/>
            </w:pPr>
            <w:r w:rsidRPr="00C91873">
              <w:t>INT</w:t>
            </w:r>
          </w:p>
        </w:tc>
        <w:tc>
          <w:tcPr>
            <w:tcW w:w="0" w:type="auto"/>
            <w:hideMark/>
          </w:tcPr>
          <w:p w14:paraId="0AA6B467" w14:textId="77777777" w:rsidR="00C91873" w:rsidRPr="00C91873" w:rsidRDefault="00C91873" w:rsidP="00C91873">
            <w:pPr>
              <w:spacing w:after="160" w:line="259" w:lineRule="auto"/>
            </w:pPr>
            <w:r w:rsidRPr="00C91873">
              <w:t>PRIMARY KEY, AUTO_INCREMENT</w:t>
            </w:r>
          </w:p>
        </w:tc>
        <w:tc>
          <w:tcPr>
            <w:tcW w:w="0" w:type="auto"/>
            <w:hideMark/>
          </w:tcPr>
          <w:p w14:paraId="38639894" w14:textId="77777777" w:rsidR="00C91873" w:rsidRPr="00C91873" w:rsidRDefault="00C91873" w:rsidP="00C91873">
            <w:pPr>
              <w:spacing w:after="160" w:line="259" w:lineRule="auto"/>
            </w:pPr>
            <w:r w:rsidRPr="00C91873">
              <w:t>Unique identifier for the resume.</w:t>
            </w:r>
          </w:p>
        </w:tc>
      </w:tr>
      <w:tr w:rsidR="00C91873" w:rsidRPr="00C91873" w14:paraId="133F6910" w14:textId="77777777" w:rsidTr="00C91873">
        <w:tc>
          <w:tcPr>
            <w:tcW w:w="0" w:type="auto"/>
            <w:hideMark/>
          </w:tcPr>
          <w:p w14:paraId="5D5525DF" w14:textId="77777777" w:rsidR="00C91873" w:rsidRPr="00C91873" w:rsidRDefault="00C91873" w:rsidP="00C91873">
            <w:pPr>
              <w:spacing w:after="160" w:line="259" w:lineRule="auto"/>
            </w:pPr>
            <w:proofErr w:type="spellStart"/>
            <w:r w:rsidRPr="00C91873">
              <w:t>job_seeker_id</w:t>
            </w:r>
            <w:proofErr w:type="spellEnd"/>
          </w:p>
        </w:tc>
        <w:tc>
          <w:tcPr>
            <w:tcW w:w="0" w:type="auto"/>
            <w:hideMark/>
          </w:tcPr>
          <w:p w14:paraId="269AB5ED" w14:textId="77777777" w:rsidR="00C91873" w:rsidRPr="00C91873" w:rsidRDefault="00C91873" w:rsidP="00C91873">
            <w:pPr>
              <w:spacing w:after="160" w:line="259" w:lineRule="auto"/>
            </w:pPr>
            <w:r w:rsidRPr="00C91873">
              <w:t>INT</w:t>
            </w:r>
          </w:p>
        </w:tc>
        <w:tc>
          <w:tcPr>
            <w:tcW w:w="0" w:type="auto"/>
            <w:hideMark/>
          </w:tcPr>
          <w:p w14:paraId="18421DBE" w14:textId="77777777" w:rsidR="00C91873" w:rsidRPr="00C91873" w:rsidRDefault="00C91873" w:rsidP="00C91873">
            <w:pPr>
              <w:spacing w:after="160" w:line="259" w:lineRule="auto"/>
            </w:pPr>
            <w:r w:rsidRPr="00C91873">
              <w:t>FOREIGN KEY (JobSeeker.id)</w:t>
            </w:r>
          </w:p>
        </w:tc>
        <w:tc>
          <w:tcPr>
            <w:tcW w:w="0" w:type="auto"/>
            <w:hideMark/>
          </w:tcPr>
          <w:p w14:paraId="3B7BB0EE" w14:textId="77777777" w:rsidR="00C91873" w:rsidRPr="00C91873" w:rsidRDefault="00C91873" w:rsidP="00C91873">
            <w:pPr>
              <w:spacing w:after="160" w:line="259" w:lineRule="auto"/>
            </w:pPr>
            <w:r w:rsidRPr="00C91873">
              <w:t>Reference to the job seeker.</w:t>
            </w:r>
          </w:p>
        </w:tc>
      </w:tr>
      <w:tr w:rsidR="00C91873" w:rsidRPr="00C91873" w14:paraId="7963507D" w14:textId="77777777" w:rsidTr="00C91873">
        <w:tc>
          <w:tcPr>
            <w:tcW w:w="0" w:type="auto"/>
            <w:hideMark/>
          </w:tcPr>
          <w:p w14:paraId="02AE530C" w14:textId="77777777" w:rsidR="00C91873" w:rsidRPr="00C91873" w:rsidRDefault="00C91873" w:rsidP="00C91873">
            <w:pPr>
              <w:spacing w:after="160" w:line="259" w:lineRule="auto"/>
            </w:pPr>
            <w:proofErr w:type="spellStart"/>
            <w:r w:rsidRPr="00C91873">
              <w:t>file_path</w:t>
            </w:r>
            <w:proofErr w:type="spellEnd"/>
          </w:p>
        </w:tc>
        <w:tc>
          <w:tcPr>
            <w:tcW w:w="0" w:type="auto"/>
            <w:hideMark/>
          </w:tcPr>
          <w:p w14:paraId="74B4AABA" w14:textId="77777777" w:rsidR="00C91873" w:rsidRPr="00C91873" w:rsidRDefault="00C91873" w:rsidP="00C91873">
            <w:pPr>
              <w:spacing w:after="160" w:line="259" w:lineRule="auto"/>
            </w:pPr>
            <w:proofErr w:type="gramStart"/>
            <w:r w:rsidRPr="00C91873">
              <w:t>VARCHAR(</w:t>
            </w:r>
            <w:proofErr w:type="gramEnd"/>
            <w:r w:rsidRPr="00C91873">
              <w:t>255)</w:t>
            </w:r>
          </w:p>
        </w:tc>
        <w:tc>
          <w:tcPr>
            <w:tcW w:w="0" w:type="auto"/>
            <w:hideMark/>
          </w:tcPr>
          <w:p w14:paraId="5206AAB1" w14:textId="77777777" w:rsidR="00C91873" w:rsidRPr="00C91873" w:rsidRDefault="00C91873" w:rsidP="00C91873">
            <w:pPr>
              <w:spacing w:after="160" w:line="259" w:lineRule="auto"/>
            </w:pPr>
            <w:r w:rsidRPr="00C91873">
              <w:t>NOT NULL</w:t>
            </w:r>
          </w:p>
        </w:tc>
        <w:tc>
          <w:tcPr>
            <w:tcW w:w="0" w:type="auto"/>
            <w:hideMark/>
          </w:tcPr>
          <w:p w14:paraId="64CF224A" w14:textId="77777777" w:rsidR="00C91873" w:rsidRPr="00C91873" w:rsidRDefault="00C91873" w:rsidP="00C91873">
            <w:pPr>
              <w:spacing w:after="160" w:line="259" w:lineRule="auto"/>
            </w:pPr>
            <w:r w:rsidRPr="00C91873">
              <w:t>Path to the uploaded resume file.</w:t>
            </w:r>
          </w:p>
        </w:tc>
      </w:tr>
      <w:tr w:rsidR="00C91873" w:rsidRPr="00C91873" w14:paraId="243DB809" w14:textId="77777777" w:rsidTr="00C91873">
        <w:tc>
          <w:tcPr>
            <w:tcW w:w="0" w:type="auto"/>
            <w:hideMark/>
          </w:tcPr>
          <w:p w14:paraId="7213C2EB" w14:textId="77777777" w:rsidR="00C91873" w:rsidRPr="00C91873" w:rsidRDefault="00C91873" w:rsidP="00C91873">
            <w:pPr>
              <w:spacing w:after="160" w:line="259" w:lineRule="auto"/>
            </w:pPr>
            <w:proofErr w:type="spellStart"/>
            <w:r w:rsidRPr="00C91873">
              <w:t>created_at</w:t>
            </w:r>
            <w:proofErr w:type="spellEnd"/>
          </w:p>
        </w:tc>
        <w:tc>
          <w:tcPr>
            <w:tcW w:w="0" w:type="auto"/>
            <w:hideMark/>
          </w:tcPr>
          <w:p w14:paraId="7B29A6C8" w14:textId="77777777" w:rsidR="00C91873" w:rsidRPr="00C91873" w:rsidRDefault="00C91873" w:rsidP="00C91873">
            <w:pPr>
              <w:spacing w:after="160" w:line="259" w:lineRule="auto"/>
            </w:pPr>
            <w:r w:rsidRPr="00C91873">
              <w:t>DATETIME</w:t>
            </w:r>
          </w:p>
        </w:tc>
        <w:tc>
          <w:tcPr>
            <w:tcW w:w="0" w:type="auto"/>
            <w:hideMark/>
          </w:tcPr>
          <w:p w14:paraId="07F038C7" w14:textId="77777777" w:rsidR="00C91873" w:rsidRPr="00C91873" w:rsidRDefault="00C91873" w:rsidP="00C91873">
            <w:pPr>
              <w:spacing w:after="160" w:line="259" w:lineRule="auto"/>
            </w:pPr>
            <w:r w:rsidRPr="00C91873">
              <w:t>DEFAULT CURRENT_TIMESTAMP</w:t>
            </w:r>
          </w:p>
        </w:tc>
        <w:tc>
          <w:tcPr>
            <w:tcW w:w="0" w:type="auto"/>
            <w:hideMark/>
          </w:tcPr>
          <w:p w14:paraId="25BECFFC" w14:textId="77777777" w:rsidR="00C91873" w:rsidRPr="00C91873" w:rsidRDefault="00C91873" w:rsidP="00C91873">
            <w:pPr>
              <w:spacing w:after="160" w:line="259" w:lineRule="auto"/>
            </w:pPr>
            <w:r w:rsidRPr="00C91873">
              <w:t>Timestamp of when the resume was uploaded.</w:t>
            </w:r>
          </w:p>
        </w:tc>
      </w:tr>
      <w:tr w:rsidR="00C91873" w:rsidRPr="00C91873" w14:paraId="2C15A411" w14:textId="77777777" w:rsidTr="00C91873">
        <w:tc>
          <w:tcPr>
            <w:tcW w:w="0" w:type="auto"/>
            <w:hideMark/>
          </w:tcPr>
          <w:p w14:paraId="6ECA01AA" w14:textId="77777777" w:rsidR="00C91873" w:rsidRPr="00C91873" w:rsidRDefault="00C91873" w:rsidP="00C91873">
            <w:pPr>
              <w:spacing w:after="160" w:line="259" w:lineRule="auto"/>
            </w:pPr>
            <w:proofErr w:type="spellStart"/>
            <w:r w:rsidRPr="00C91873">
              <w:t>updated_at</w:t>
            </w:r>
            <w:proofErr w:type="spellEnd"/>
          </w:p>
        </w:tc>
        <w:tc>
          <w:tcPr>
            <w:tcW w:w="0" w:type="auto"/>
            <w:hideMark/>
          </w:tcPr>
          <w:p w14:paraId="56AED323" w14:textId="77777777" w:rsidR="00C91873" w:rsidRPr="00C91873" w:rsidRDefault="00C91873" w:rsidP="00C91873">
            <w:pPr>
              <w:spacing w:after="160" w:line="259" w:lineRule="auto"/>
            </w:pPr>
            <w:r w:rsidRPr="00C91873">
              <w:t>DATETIME</w:t>
            </w:r>
          </w:p>
        </w:tc>
        <w:tc>
          <w:tcPr>
            <w:tcW w:w="0" w:type="auto"/>
            <w:hideMark/>
          </w:tcPr>
          <w:p w14:paraId="0BE6D3A3" w14:textId="77777777" w:rsidR="00C91873" w:rsidRPr="00C91873" w:rsidRDefault="00C91873" w:rsidP="00C91873">
            <w:pPr>
              <w:spacing w:after="160" w:line="259" w:lineRule="auto"/>
            </w:pPr>
            <w:r w:rsidRPr="00C91873">
              <w:t>DEFAULT CURRENT_TIMESTAMP ON UPDATE CURRENT_TIMESTAMP</w:t>
            </w:r>
          </w:p>
        </w:tc>
        <w:tc>
          <w:tcPr>
            <w:tcW w:w="0" w:type="auto"/>
            <w:hideMark/>
          </w:tcPr>
          <w:p w14:paraId="3151D99A" w14:textId="77777777" w:rsidR="00C91873" w:rsidRPr="00C91873" w:rsidRDefault="00C91873" w:rsidP="00C91873">
            <w:pPr>
              <w:spacing w:after="160" w:line="259" w:lineRule="auto"/>
            </w:pPr>
            <w:r w:rsidRPr="00C91873">
              <w:t>Timestamp of the last update.</w:t>
            </w:r>
          </w:p>
        </w:tc>
      </w:tr>
    </w:tbl>
    <w:p w14:paraId="5543DFB7" w14:textId="77777777" w:rsidR="00C91873" w:rsidRPr="00C91873" w:rsidRDefault="00000000" w:rsidP="00C91873">
      <w:r>
        <w:pict w14:anchorId="27F0B2ED">
          <v:rect id="_x0000_i1051" style="width:0;height:1.5pt" o:hralign="center" o:hrstd="t" o:hr="t" fillcolor="#a0a0a0" stroked="f"/>
        </w:pict>
      </w:r>
    </w:p>
    <w:p w14:paraId="27EA4A85" w14:textId="77777777" w:rsidR="00C91873" w:rsidRPr="00C91873" w:rsidRDefault="00C91873" w:rsidP="00C91873">
      <w:pPr>
        <w:rPr>
          <w:b/>
          <w:bCs/>
        </w:rPr>
      </w:pPr>
      <w:r w:rsidRPr="00C91873">
        <w:rPr>
          <w:b/>
          <w:bCs/>
        </w:rPr>
        <w:t>6. Interview Table</w:t>
      </w:r>
    </w:p>
    <w:tbl>
      <w:tblPr>
        <w:tblStyle w:val="TableGrid"/>
        <w:tblW w:w="0" w:type="auto"/>
        <w:tblLook w:val="04A0" w:firstRow="1" w:lastRow="0" w:firstColumn="1" w:lastColumn="0" w:noHBand="0" w:noVBand="1"/>
      </w:tblPr>
      <w:tblGrid>
        <w:gridCol w:w="1647"/>
        <w:gridCol w:w="1532"/>
        <w:gridCol w:w="3207"/>
        <w:gridCol w:w="4236"/>
      </w:tblGrid>
      <w:tr w:rsidR="00C91873" w:rsidRPr="00C91873" w14:paraId="0D3A3C6D" w14:textId="77777777" w:rsidTr="00C91873">
        <w:tc>
          <w:tcPr>
            <w:tcW w:w="0" w:type="auto"/>
            <w:hideMark/>
          </w:tcPr>
          <w:p w14:paraId="62399E64" w14:textId="77777777" w:rsidR="00C91873" w:rsidRPr="00C91873" w:rsidRDefault="00C91873" w:rsidP="00C91873">
            <w:pPr>
              <w:spacing w:after="160" w:line="259" w:lineRule="auto"/>
              <w:rPr>
                <w:b/>
                <w:bCs/>
              </w:rPr>
            </w:pPr>
            <w:r w:rsidRPr="00C91873">
              <w:rPr>
                <w:b/>
                <w:bCs/>
              </w:rPr>
              <w:t>Column Name</w:t>
            </w:r>
          </w:p>
        </w:tc>
        <w:tc>
          <w:tcPr>
            <w:tcW w:w="0" w:type="auto"/>
            <w:hideMark/>
          </w:tcPr>
          <w:p w14:paraId="577E4682" w14:textId="77777777" w:rsidR="00C91873" w:rsidRPr="00C91873" w:rsidRDefault="00C91873" w:rsidP="00C91873">
            <w:pPr>
              <w:spacing w:after="160" w:line="259" w:lineRule="auto"/>
              <w:rPr>
                <w:b/>
                <w:bCs/>
              </w:rPr>
            </w:pPr>
            <w:r w:rsidRPr="00C91873">
              <w:rPr>
                <w:b/>
                <w:bCs/>
              </w:rPr>
              <w:t>Data Type</w:t>
            </w:r>
          </w:p>
        </w:tc>
        <w:tc>
          <w:tcPr>
            <w:tcW w:w="0" w:type="auto"/>
            <w:hideMark/>
          </w:tcPr>
          <w:p w14:paraId="2263BD73" w14:textId="77777777" w:rsidR="00C91873" w:rsidRPr="00C91873" w:rsidRDefault="00C91873" w:rsidP="00C91873">
            <w:pPr>
              <w:spacing w:after="160" w:line="259" w:lineRule="auto"/>
              <w:rPr>
                <w:b/>
                <w:bCs/>
              </w:rPr>
            </w:pPr>
            <w:r w:rsidRPr="00C91873">
              <w:rPr>
                <w:b/>
                <w:bCs/>
              </w:rPr>
              <w:t>Constraints</w:t>
            </w:r>
          </w:p>
        </w:tc>
        <w:tc>
          <w:tcPr>
            <w:tcW w:w="0" w:type="auto"/>
            <w:hideMark/>
          </w:tcPr>
          <w:p w14:paraId="67679E8C" w14:textId="77777777" w:rsidR="00C91873" w:rsidRPr="00C91873" w:rsidRDefault="00C91873" w:rsidP="00C91873">
            <w:pPr>
              <w:spacing w:after="160" w:line="259" w:lineRule="auto"/>
              <w:rPr>
                <w:b/>
                <w:bCs/>
              </w:rPr>
            </w:pPr>
            <w:r w:rsidRPr="00C91873">
              <w:rPr>
                <w:b/>
                <w:bCs/>
              </w:rPr>
              <w:t>Description</w:t>
            </w:r>
          </w:p>
        </w:tc>
      </w:tr>
      <w:tr w:rsidR="00C91873" w:rsidRPr="00C91873" w14:paraId="3939C392" w14:textId="77777777" w:rsidTr="00C91873">
        <w:tc>
          <w:tcPr>
            <w:tcW w:w="0" w:type="auto"/>
            <w:hideMark/>
          </w:tcPr>
          <w:p w14:paraId="0E2CD3BA" w14:textId="77777777" w:rsidR="00C91873" w:rsidRPr="00C91873" w:rsidRDefault="00C91873" w:rsidP="00C91873">
            <w:pPr>
              <w:spacing w:after="160" w:line="259" w:lineRule="auto"/>
            </w:pPr>
            <w:r w:rsidRPr="00C91873">
              <w:t>id</w:t>
            </w:r>
          </w:p>
        </w:tc>
        <w:tc>
          <w:tcPr>
            <w:tcW w:w="0" w:type="auto"/>
            <w:hideMark/>
          </w:tcPr>
          <w:p w14:paraId="68C34DE6" w14:textId="77777777" w:rsidR="00C91873" w:rsidRPr="00C91873" w:rsidRDefault="00C91873" w:rsidP="00C91873">
            <w:pPr>
              <w:spacing w:after="160" w:line="259" w:lineRule="auto"/>
            </w:pPr>
            <w:r w:rsidRPr="00C91873">
              <w:t>INT</w:t>
            </w:r>
          </w:p>
        </w:tc>
        <w:tc>
          <w:tcPr>
            <w:tcW w:w="0" w:type="auto"/>
            <w:hideMark/>
          </w:tcPr>
          <w:p w14:paraId="27906DC3" w14:textId="77777777" w:rsidR="00C91873" w:rsidRPr="00C91873" w:rsidRDefault="00C91873" w:rsidP="00C91873">
            <w:pPr>
              <w:spacing w:after="160" w:line="259" w:lineRule="auto"/>
            </w:pPr>
            <w:r w:rsidRPr="00C91873">
              <w:t>PRIMARY KEY, AUTO_INCREMENT</w:t>
            </w:r>
          </w:p>
        </w:tc>
        <w:tc>
          <w:tcPr>
            <w:tcW w:w="0" w:type="auto"/>
            <w:hideMark/>
          </w:tcPr>
          <w:p w14:paraId="6ACF9952" w14:textId="77777777" w:rsidR="00C91873" w:rsidRPr="00C91873" w:rsidRDefault="00C91873" w:rsidP="00C91873">
            <w:pPr>
              <w:spacing w:after="160" w:line="259" w:lineRule="auto"/>
            </w:pPr>
            <w:r w:rsidRPr="00C91873">
              <w:t>Unique identifier for the interview.</w:t>
            </w:r>
          </w:p>
        </w:tc>
      </w:tr>
      <w:tr w:rsidR="00C91873" w:rsidRPr="00C91873" w14:paraId="6AC31DC3" w14:textId="77777777" w:rsidTr="00C91873">
        <w:tc>
          <w:tcPr>
            <w:tcW w:w="0" w:type="auto"/>
            <w:hideMark/>
          </w:tcPr>
          <w:p w14:paraId="7810775A" w14:textId="77777777" w:rsidR="00C91873" w:rsidRPr="00C91873" w:rsidRDefault="00C91873" w:rsidP="00C91873">
            <w:pPr>
              <w:spacing w:after="160" w:line="259" w:lineRule="auto"/>
            </w:pPr>
            <w:proofErr w:type="spellStart"/>
            <w:r w:rsidRPr="00C91873">
              <w:t>application_id</w:t>
            </w:r>
            <w:proofErr w:type="spellEnd"/>
          </w:p>
        </w:tc>
        <w:tc>
          <w:tcPr>
            <w:tcW w:w="0" w:type="auto"/>
            <w:hideMark/>
          </w:tcPr>
          <w:p w14:paraId="2ABFA431" w14:textId="77777777" w:rsidR="00C91873" w:rsidRPr="00C91873" w:rsidRDefault="00C91873" w:rsidP="00C91873">
            <w:pPr>
              <w:spacing w:after="160" w:line="259" w:lineRule="auto"/>
            </w:pPr>
            <w:r w:rsidRPr="00C91873">
              <w:t>INT</w:t>
            </w:r>
          </w:p>
        </w:tc>
        <w:tc>
          <w:tcPr>
            <w:tcW w:w="0" w:type="auto"/>
            <w:hideMark/>
          </w:tcPr>
          <w:p w14:paraId="150AC63E" w14:textId="77777777" w:rsidR="00C91873" w:rsidRPr="00C91873" w:rsidRDefault="00C91873" w:rsidP="00C91873">
            <w:pPr>
              <w:spacing w:after="160" w:line="259" w:lineRule="auto"/>
            </w:pPr>
            <w:r w:rsidRPr="00C91873">
              <w:t>FOREIGN KEY (Application.id)</w:t>
            </w:r>
          </w:p>
        </w:tc>
        <w:tc>
          <w:tcPr>
            <w:tcW w:w="0" w:type="auto"/>
            <w:hideMark/>
          </w:tcPr>
          <w:p w14:paraId="5963F537" w14:textId="77777777" w:rsidR="00C91873" w:rsidRPr="00C91873" w:rsidRDefault="00C91873" w:rsidP="00C91873">
            <w:pPr>
              <w:spacing w:after="160" w:line="259" w:lineRule="auto"/>
            </w:pPr>
            <w:r w:rsidRPr="00C91873">
              <w:t>Reference to the application.</w:t>
            </w:r>
          </w:p>
        </w:tc>
      </w:tr>
      <w:tr w:rsidR="00C91873" w:rsidRPr="00C91873" w14:paraId="554D6751" w14:textId="77777777" w:rsidTr="00C91873">
        <w:tc>
          <w:tcPr>
            <w:tcW w:w="0" w:type="auto"/>
            <w:hideMark/>
          </w:tcPr>
          <w:p w14:paraId="5A59B96D" w14:textId="77777777" w:rsidR="00C91873" w:rsidRPr="00C91873" w:rsidRDefault="00C91873" w:rsidP="00C91873">
            <w:pPr>
              <w:spacing w:after="160" w:line="259" w:lineRule="auto"/>
            </w:pPr>
            <w:proofErr w:type="spellStart"/>
            <w:r w:rsidRPr="00C91873">
              <w:t>interview_date</w:t>
            </w:r>
            <w:proofErr w:type="spellEnd"/>
          </w:p>
        </w:tc>
        <w:tc>
          <w:tcPr>
            <w:tcW w:w="0" w:type="auto"/>
            <w:hideMark/>
          </w:tcPr>
          <w:p w14:paraId="3F2B608A" w14:textId="77777777" w:rsidR="00C91873" w:rsidRPr="00C91873" w:rsidRDefault="00C91873" w:rsidP="00C91873">
            <w:pPr>
              <w:spacing w:after="160" w:line="259" w:lineRule="auto"/>
            </w:pPr>
            <w:r w:rsidRPr="00C91873">
              <w:t>DATETIME</w:t>
            </w:r>
          </w:p>
        </w:tc>
        <w:tc>
          <w:tcPr>
            <w:tcW w:w="0" w:type="auto"/>
            <w:hideMark/>
          </w:tcPr>
          <w:p w14:paraId="7E237515" w14:textId="77777777" w:rsidR="00C91873" w:rsidRPr="00C91873" w:rsidRDefault="00C91873" w:rsidP="00C91873">
            <w:pPr>
              <w:spacing w:after="160" w:line="259" w:lineRule="auto"/>
            </w:pPr>
            <w:r w:rsidRPr="00C91873">
              <w:t>NOT NULL</w:t>
            </w:r>
          </w:p>
        </w:tc>
        <w:tc>
          <w:tcPr>
            <w:tcW w:w="0" w:type="auto"/>
            <w:hideMark/>
          </w:tcPr>
          <w:p w14:paraId="314F9680" w14:textId="77777777" w:rsidR="00C91873" w:rsidRPr="00C91873" w:rsidRDefault="00C91873" w:rsidP="00C91873">
            <w:pPr>
              <w:spacing w:after="160" w:line="259" w:lineRule="auto"/>
            </w:pPr>
            <w:r w:rsidRPr="00C91873">
              <w:t>Scheduled date and time of the interview.</w:t>
            </w:r>
          </w:p>
        </w:tc>
      </w:tr>
      <w:tr w:rsidR="00C91873" w:rsidRPr="00C91873" w14:paraId="158B0449" w14:textId="77777777" w:rsidTr="00C91873">
        <w:tc>
          <w:tcPr>
            <w:tcW w:w="0" w:type="auto"/>
            <w:hideMark/>
          </w:tcPr>
          <w:p w14:paraId="15817ED2" w14:textId="77777777" w:rsidR="00C91873" w:rsidRPr="00C91873" w:rsidRDefault="00C91873" w:rsidP="00C91873">
            <w:pPr>
              <w:spacing w:after="160" w:line="259" w:lineRule="auto"/>
            </w:pPr>
            <w:r w:rsidRPr="00C91873">
              <w:t>format</w:t>
            </w:r>
          </w:p>
        </w:tc>
        <w:tc>
          <w:tcPr>
            <w:tcW w:w="0" w:type="auto"/>
            <w:hideMark/>
          </w:tcPr>
          <w:p w14:paraId="23EB0373" w14:textId="77777777" w:rsidR="00C91873" w:rsidRPr="00C91873" w:rsidRDefault="00C91873" w:rsidP="00C91873">
            <w:pPr>
              <w:spacing w:after="160" w:line="259" w:lineRule="auto"/>
            </w:pPr>
            <w:proofErr w:type="gramStart"/>
            <w:r w:rsidRPr="00C91873">
              <w:t>VARCHAR(</w:t>
            </w:r>
            <w:proofErr w:type="gramEnd"/>
            <w:r w:rsidRPr="00C91873">
              <w:t>20)</w:t>
            </w:r>
          </w:p>
        </w:tc>
        <w:tc>
          <w:tcPr>
            <w:tcW w:w="0" w:type="auto"/>
            <w:hideMark/>
          </w:tcPr>
          <w:p w14:paraId="09F01F5C" w14:textId="77777777" w:rsidR="00C91873" w:rsidRPr="00C91873" w:rsidRDefault="00C91873" w:rsidP="00C91873">
            <w:pPr>
              <w:spacing w:after="160" w:line="259" w:lineRule="auto"/>
            </w:pPr>
          </w:p>
        </w:tc>
        <w:tc>
          <w:tcPr>
            <w:tcW w:w="0" w:type="auto"/>
            <w:hideMark/>
          </w:tcPr>
          <w:p w14:paraId="5BEFB1F6" w14:textId="77777777" w:rsidR="00C91873" w:rsidRPr="00C91873" w:rsidRDefault="00C91873" w:rsidP="00C91873">
            <w:pPr>
              <w:spacing w:after="160" w:line="259" w:lineRule="auto"/>
            </w:pPr>
            <w:r w:rsidRPr="00C91873">
              <w:t>Interview format (in-person, virtual, etc.).</w:t>
            </w:r>
          </w:p>
        </w:tc>
      </w:tr>
      <w:tr w:rsidR="00C91873" w:rsidRPr="00C91873" w14:paraId="7F94E8D8" w14:textId="77777777" w:rsidTr="00C91873">
        <w:tc>
          <w:tcPr>
            <w:tcW w:w="0" w:type="auto"/>
            <w:hideMark/>
          </w:tcPr>
          <w:p w14:paraId="113016CD" w14:textId="77777777" w:rsidR="00C91873" w:rsidRPr="00C91873" w:rsidRDefault="00C91873" w:rsidP="00C91873">
            <w:pPr>
              <w:spacing w:after="160" w:line="259" w:lineRule="auto"/>
            </w:pPr>
            <w:r w:rsidRPr="00C91873">
              <w:t>feedback</w:t>
            </w:r>
          </w:p>
        </w:tc>
        <w:tc>
          <w:tcPr>
            <w:tcW w:w="0" w:type="auto"/>
            <w:hideMark/>
          </w:tcPr>
          <w:p w14:paraId="7CE76560" w14:textId="77777777" w:rsidR="00C91873" w:rsidRPr="00C91873" w:rsidRDefault="00C91873" w:rsidP="00C91873">
            <w:pPr>
              <w:spacing w:after="160" w:line="259" w:lineRule="auto"/>
            </w:pPr>
            <w:r w:rsidRPr="00C91873">
              <w:t>TEXT</w:t>
            </w:r>
          </w:p>
        </w:tc>
        <w:tc>
          <w:tcPr>
            <w:tcW w:w="0" w:type="auto"/>
            <w:hideMark/>
          </w:tcPr>
          <w:p w14:paraId="542908D6" w14:textId="77777777" w:rsidR="00C91873" w:rsidRPr="00C91873" w:rsidRDefault="00C91873" w:rsidP="00C91873">
            <w:pPr>
              <w:spacing w:after="160" w:line="259" w:lineRule="auto"/>
            </w:pPr>
          </w:p>
        </w:tc>
        <w:tc>
          <w:tcPr>
            <w:tcW w:w="0" w:type="auto"/>
            <w:hideMark/>
          </w:tcPr>
          <w:p w14:paraId="4544E869" w14:textId="77777777" w:rsidR="00C91873" w:rsidRPr="00C91873" w:rsidRDefault="00C91873" w:rsidP="00C91873">
            <w:pPr>
              <w:spacing w:after="160" w:line="259" w:lineRule="auto"/>
            </w:pPr>
            <w:r w:rsidRPr="00C91873">
              <w:t>Feedback provided after the interview.</w:t>
            </w:r>
          </w:p>
        </w:tc>
      </w:tr>
      <w:tr w:rsidR="00C91873" w:rsidRPr="00C91873" w14:paraId="2FB2BCF1" w14:textId="77777777" w:rsidTr="00C91873">
        <w:tc>
          <w:tcPr>
            <w:tcW w:w="0" w:type="auto"/>
            <w:hideMark/>
          </w:tcPr>
          <w:p w14:paraId="0EB5AB78" w14:textId="77777777" w:rsidR="00C91873" w:rsidRPr="00C91873" w:rsidRDefault="00C91873" w:rsidP="00C91873">
            <w:pPr>
              <w:spacing w:after="160" w:line="259" w:lineRule="auto"/>
            </w:pPr>
            <w:proofErr w:type="spellStart"/>
            <w:r w:rsidRPr="00C91873">
              <w:t>created_at</w:t>
            </w:r>
            <w:proofErr w:type="spellEnd"/>
          </w:p>
        </w:tc>
        <w:tc>
          <w:tcPr>
            <w:tcW w:w="0" w:type="auto"/>
            <w:hideMark/>
          </w:tcPr>
          <w:p w14:paraId="6A7FDDF4" w14:textId="77777777" w:rsidR="00C91873" w:rsidRPr="00C91873" w:rsidRDefault="00C91873" w:rsidP="00C91873">
            <w:pPr>
              <w:spacing w:after="160" w:line="259" w:lineRule="auto"/>
            </w:pPr>
            <w:r w:rsidRPr="00C91873">
              <w:t>DATETIME</w:t>
            </w:r>
          </w:p>
        </w:tc>
        <w:tc>
          <w:tcPr>
            <w:tcW w:w="0" w:type="auto"/>
            <w:hideMark/>
          </w:tcPr>
          <w:p w14:paraId="4672BECB" w14:textId="77777777" w:rsidR="00C91873" w:rsidRPr="00C91873" w:rsidRDefault="00C91873" w:rsidP="00C91873">
            <w:pPr>
              <w:spacing w:after="160" w:line="259" w:lineRule="auto"/>
            </w:pPr>
            <w:r w:rsidRPr="00C91873">
              <w:t>DEFAULT CURRENT_TIMESTAMP</w:t>
            </w:r>
          </w:p>
        </w:tc>
        <w:tc>
          <w:tcPr>
            <w:tcW w:w="0" w:type="auto"/>
            <w:hideMark/>
          </w:tcPr>
          <w:p w14:paraId="3B0E53D4" w14:textId="77777777" w:rsidR="00C91873" w:rsidRPr="00C91873" w:rsidRDefault="00C91873" w:rsidP="00C91873">
            <w:pPr>
              <w:spacing w:after="160" w:line="259" w:lineRule="auto"/>
            </w:pPr>
            <w:r w:rsidRPr="00C91873">
              <w:t>Timestamp of when the interview was scheduled.</w:t>
            </w:r>
          </w:p>
        </w:tc>
      </w:tr>
    </w:tbl>
    <w:p w14:paraId="7707239E" w14:textId="77777777" w:rsidR="00C91873" w:rsidRPr="00C91873" w:rsidRDefault="00000000" w:rsidP="00C91873">
      <w:r>
        <w:pict w14:anchorId="580CE88A">
          <v:rect id="_x0000_i1052" style="width:0;height:1.5pt" o:hralign="center" o:hrstd="t" o:hr="t" fillcolor="#a0a0a0" stroked="f"/>
        </w:pict>
      </w:r>
    </w:p>
    <w:p w14:paraId="67EE5BD5" w14:textId="77777777" w:rsidR="00C91873" w:rsidRPr="00C91873" w:rsidRDefault="00C91873" w:rsidP="00C91873">
      <w:pPr>
        <w:rPr>
          <w:b/>
          <w:bCs/>
        </w:rPr>
      </w:pPr>
      <w:r w:rsidRPr="00C91873">
        <w:rPr>
          <w:b/>
          <w:bCs/>
        </w:rPr>
        <w:t>7. Notification Table</w:t>
      </w:r>
    </w:p>
    <w:tbl>
      <w:tblPr>
        <w:tblStyle w:val="TableGrid"/>
        <w:tblW w:w="0" w:type="auto"/>
        <w:tblLook w:val="04A0" w:firstRow="1" w:lastRow="0" w:firstColumn="1" w:lastColumn="0" w:noHBand="0" w:noVBand="1"/>
      </w:tblPr>
      <w:tblGrid>
        <w:gridCol w:w="1588"/>
        <w:gridCol w:w="1197"/>
        <w:gridCol w:w="3175"/>
        <w:gridCol w:w="4662"/>
      </w:tblGrid>
      <w:tr w:rsidR="00C91873" w:rsidRPr="00C91873" w14:paraId="18214A43" w14:textId="77777777" w:rsidTr="00C91873">
        <w:tc>
          <w:tcPr>
            <w:tcW w:w="0" w:type="auto"/>
            <w:hideMark/>
          </w:tcPr>
          <w:p w14:paraId="3E45E8E6" w14:textId="77777777" w:rsidR="00C91873" w:rsidRPr="00C91873" w:rsidRDefault="00C91873" w:rsidP="00C91873">
            <w:pPr>
              <w:spacing w:after="160" w:line="259" w:lineRule="auto"/>
              <w:rPr>
                <w:b/>
                <w:bCs/>
              </w:rPr>
            </w:pPr>
            <w:r w:rsidRPr="00C91873">
              <w:rPr>
                <w:b/>
                <w:bCs/>
              </w:rPr>
              <w:t>Column Name</w:t>
            </w:r>
          </w:p>
        </w:tc>
        <w:tc>
          <w:tcPr>
            <w:tcW w:w="0" w:type="auto"/>
            <w:hideMark/>
          </w:tcPr>
          <w:p w14:paraId="1B049653" w14:textId="77777777" w:rsidR="00C91873" w:rsidRPr="00C91873" w:rsidRDefault="00C91873" w:rsidP="00C91873">
            <w:pPr>
              <w:spacing w:after="160" w:line="259" w:lineRule="auto"/>
              <w:rPr>
                <w:b/>
                <w:bCs/>
              </w:rPr>
            </w:pPr>
            <w:r w:rsidRPr="00C91873">
              <w:rPr>
                <w:b/>
                <w:bCs/>
              </w:rPr>
              <w:t>Data Type</w:t>
            </w:r>
          </w:p>
        </w:tc>
        <w:tc>
          <w:tcPr>
            <w:tcW w:w="0" w:type="auto"/>
            <w:hideMark/>
          </w:tcPr>
          <w:p w14:paraId="1A07AEAB" w14:textId="77777777" w:rsidR="00C91873" w:rsidRPr="00C91873" w:rsidRDefault="00C91873" w:rsidP="00C91873">
            <w:pPr>
              <w:spacing w:after="160" w:line="259" w:lineRule="auto"/>
              <w:rPr>
                <w:b/>
                <w:bCs/>
              </w:rPr>
            </w:pPr>
            <w:r w:rsidRPr="00C91873">
              <w:rPr>
                <w:b/>
                <w:bCs/>
              </w:rPr>
              <w:t>Constraints</w:t>
            </w:r>
          </w:p>
        </w:tc>
        <w:tc>
          <w:tcPr>
            <w:tcW w:w="0" w:type="auto"/>
            <w:hideMark/>
          </w:tcPr>
          <w:p w14:paraId="33C498A9" w14:textId="77777777" w:rsidR="00C91873" w:rsidRPr="00C91873" w:rsidRDefault="00C91873" w:rsidP="00C91873">
            <w:pPr>
              <w:spacing w:after="160" w:line="259" w:lineRule="auto"/>
              <w:rPr>
                <w:b/>
                <w:bCs/>
              </w:rPr>
            </w:pPr>
            <w:r w:rsidRPr="00C91873">
              <w:rPr>
                <w:b/>
                <w:bCs/>
              </w:rPr>
              <w:t>Description</w:t>
            </w:r>
          </w:p>
        </w:tc>
      </w:tr>
      <w:tr w:rsidR="00C91873" w:rsidRPr="00C91873" w14:paraId="7598A73B" w14:textId="77777777" w:rsidTr="00C91873">
        <w:tc>
          <w:tcPr>
            <w:tcW w:w="0" w:type="auto"/>
            <w:hideMark/>
          </w:tcPr>
          <w:p w14:paraId="502AAF06" w14:textId="77777777" w:rsidR="00C91873" w:rsidRPr="00C91873" w:rsidRDefault="00C91873" w:rsidP="00C91873">
            <w:pPr>
              <w:spacing w:after="160" w:line="259" w:lineRule="auto"/>
            </w:pPr>
            <w:r w:rsidRPr="00C91873">
              <w:t>id</w:t>
            </w:r>
          </w:p>
        </w:tc>
        <w:tc>
          <w:tcPr>
            <w:tcW w:w="0" w:type="auto"/>
            <w:hideMark/>
          </w:tcPr>
          <w:p w14:paraId="10896C59" w14:textId="77777777" w:rsidR="00C91873" w:rsidRPr="00C91873" w:rsidRDefault="00C91873" w:rsidP="00C91873">
            <w:pPr>
              <w:spacing w:after="160" w:line="259" w:lineRule="auto"/>
            </w:pPr>
            <w:r w:rsidRPr="00C91873">
              <w:t>INT</w:t>
            </w:r>
          </w:p>
        </w:tc>
        <w:tc>
          <w:tcPr>
            <w:tcW w:w="0" w:type="auto"/>
            <w:hideMark/>
          </w:tcPr>
          <w:p w14:paraId="030E4CC8" w14:textId="77777777" w:rsidR="00C91873" w:rsidRPr="00C91873" w:rsidRDefault="00C91873" w:rsidP="00C91873">
            <w:pPr>
              <w:spacing w:after="160" w:line="259" w:lineRule="auto"/>
            </w:pPr>
            <w:r w:rsidRPr="00C91873">
              <w:t>PRIMARY KEY, AUTO_INCREMENT</w:t>
            </w:r>
          </w:p>
        </w:tc>
        <w:tc>
          <w:tcPr>
            <w:tcW w:w="0" w:type="auto"/>
            <w:hideMark/>
          </w:tcPr>
          <w:p w14:paraId="56A43BD8" w14:textId="77777777" w:rsidR="00C91873" w:rsidRPr="00C91873" w:rsidRDefault="00C91873" w:rsidP="00C91873">
            <w:pPr>
              <w:spacing w:after="160" w:line="259" w:lineRule="auto"/>
            </w:pPr>
            <w:r w:rsidRPr="00C91873">
              <w:t>Unique identifier for the notification.</w:t>
            </w:r>
          </w:p>
        </w:tc>
      </w:tr>
      <w:tr w:rsidR="00C91873" w:rsidRPr="00C91873" w14:paraId="36014A68" w14:textId="77777777" w:rsidTr="00C91873">
        <w:tc>
          <w:tcPr>
            <w:tcW w:w="0" w:type="auto"/>
            <w:hideMark/>
          </w:tcPr>
          <w:p w14:paraId="7C548A80" w14:textId="77777777" w:rsidR="00C91873" w:rsidRPr="00C91873" w:rsidRDefault="00C91873" w:rsidP="00C91873">
            <w:pPr>
              <w:spacing w:after="160" w:line="259" w:lineRule="auto"/>
            </w:pPr>
            <w:proofErr w:type="spellStart"/>
            <w:r w:rsidRPr="00C91873">
              <w:t>user_id</w:t>
            </w:r>
            <w:proofErr w:type="spellEnd"/>
          </w:p>
        </w:tc>
        <w:tc>
          <w:tcPr>
            <w:tcW w:w="0" w:type="auto"/>
            <w:hideMark/>
          </w:tcPr>
          <w:p w14:paraId="52524B4F" w14:textId="77777777" w:rsidR="00C91873" w:rsidRPr="00C91873" w:rsidRDefault="00C91873" w:rsidP="00C91873">
            <w:pPr>
              <w:spacing w:after="160" w:line="259" w:lineRule="auto"/>
            </w:pPr>
            <w:r w:rsidRPr="00C91873">
              <w:t>INT</w:t>
            </w:r>
          </w:p>
        </w:tc>
        <w:tc>
          <w:tcPr>
            <w:tcW w:w="0" w:type="auto"/>
            <w:hideMark/>
          </w:tcPr>
          <w:p w14:paraId="3A1FE473" w14:textId="77777777" w:rsidR="00C91873" w:rsidRPr="00C91873" w:rsidRDefault="00C91873" w:rsidP="00C91873">
            <w:pPr>
              <w:spacing w:after="160" w:line="259" w:lineRule="auto"/>
            </w:pPr>
            <w:r w:rsidRPr="00C91873">
              <w:t>FOREIGN KEY (User.id)</w:t>
            </w:r>
          </w:p>
        </w:tc>
        <w:tc>
          <w:tcPr>
            <w:tcW w:w="0" w:type="auto"/>
            <w:hideMark/>
          </w:tcPr>
          <w:p w14:paraId="748BE5F1" w14:textId="77777777" w:rsidR="00C91873" w:rsidRPr="00C91873" w:rsidRDefault="00C91873" w:rsidP="00C91873">
            <w:pPr>
              <w:spacing w:after="160" w:line="259" w:lineRule="auto"/>
            </w:pPr>
            <w:r w:rsidRPr="00C91873">
              <w:t>Reference to the user (job seeker or employer).</w:t>
            </w:r>
          </w:p>
        </w:tc>
      </w:tr>
      <w:tr w:rsidR="00C91873" w:rsidRPr="00C91873" w14:paraId="7A0B4879" w14:textId="77777777" w:rsidTr="00C91873">
        <w:tc>
          <w:tcPr>
            <w:tcW w:w="0" w:type="auto"/>
            <w:hideMark/>
          </w:tcPr>
          <w:p w14:paraId="6A905B5C" w14:textId="77777777" w:rsidR="00C91873" w:rsidRPr="00C91873" w:rsidRDefault="00C91873" w:rsidP="00C91873">
            <w:pPr>
              <w:spacing w:after="160" w:line="259" w:lineRule="auto"/>
            </w:pPr>
            <w:r w:rsidRPr="00C91873">
              <w:t>message</w:t>
            </w:r>
          </w:p>
        </w:tc>
        <w:tc>
          <w:tcPr>
            <w:tcW w:w="0" w:type="auto"/>
            <w:hideMark/>
          </w:tcPr>
          <w:p w14:paraId="3F0DC19F" w14:textId="77777777" w:rsidR="00C91873" w:rsidRPr="00C91873" w:rsidRDefault="00C91873" w:rsidP="00C91873">
            <w:pPr>
              <w:spacing w:after="160" w:line="259" w:lineRule="auto"/>
            </w:pPr>
            <w:r w:rsidRPr="00C91873">
              <w:t>TEXT</w:t>
            </w:r>
          </w:p>
        </w:tc>
        <w:tc>
          <w:tcPr>
            <w:tcW w:w="0" w:type="auto"/>
            <w:hideMark/>
          </w:tcPr>
          <w:p w14:paraId="0DC9CB81" w14:textId="77777777" w:rsidR="00C91873" w:rsidRPr="00C91873" w:rsidRDefault="00C91873" w:rsidP="00C91873">
            <w:pPr>
              <w:spacing w:after="160" w:line="259" w:lineRule="auto"/>
            </w:pPr>
            <w:r w:rsidRPr="00C91873">
              <w:t>NOT NULL</w:t>
            </w:r>
          </w:p>
        </w:tc>
        <w:tc>
          <w:tcPr>
            <w:tcW w:w="0" w:type="auto"/>
            <w:hideMark/>
          </w:tcPr>
          <w:p w14:paraId="1190C612" w14:textId="77777777" w:rsidR="00C91873" w:rsidRPr="00C91873" w:rsidRDefault="00C91873" w:rsidP="00C91873">
            <w:pPr>
              <w:spacing w:after="160" w:line="259" w:lineRule="auto"/>
            </w:pPr>
            <w:r w:rsidRPr="00C91873">
              <w:t>Notification message.</w:t>
            </w:r>
          </w:p>
        </w:tc>
      </w:tr>
      <w:tr w:rsidR="00C91873" w:rsidRPr="00C91873" w14:paraId="3CC52CDC" w14:textId="77777777" w:rsidTr="00C91873">
        <w:tc>
          <w:tcPr>
            <w:tcW w:w="0" w:type="auto"/>
            <w:hideMark/>
          </w:tcPr>
          <w:p w14:paraId="1DE8430B" w14:textId="77777777" w:rsidR="00C91873" w:rsidRPr="00C91873" w:rsidRDefault="00C91873" w:rsidP="00C91873">
            <w:pPr>
              <w:spacing w:after="160" w:line="259" w:lineRule="auto"/>
            </w:pPr>
            <w:proofErr w:type="spellStart"/>
            <w:r w:rsidRPr="00C91873">
              <w:t>read_status</w:t>
            </w:r>
            <w:proofErr w:type="spellEnd"/>
          </w:p>
        </w:tc>
        <w:tc>
          <w:tcPr>
            <w:tcW w:w="0" w:type="auto"/>
            <w:hideMark/>
          </w:tcPr>
          <w:p w14:paraId="7260C4D9" w14:textId="77777777" w:rsidR="00C91873" w:rsidRPr="00C91873" w:rsidRDefault="00C91873" w:rsidP="00C91873">
            <w:pPr>
              <w:spacing w:after="160" w:line="259" w:lineRule="auto"/>
            </w:pPr>
            <w:r w:rsidRPr="00C91873">
              <w:t>BOOLEAN</w:t>
            </w:r>
          </w:p>
        </w:tc>
        <w:tc>
          <w:tcPr>
            <w:tcW w:w="0" w:type="auto"/>
            <w:hideMark/>
          </w:tcPr>
          <w:p w14:paraId="056CC075" w14:textId="77777777" w:rsidR="00C91873" w:rsidRPr="00C91873" w:rsidRDefault="00C91873" w:rsidP="00C91873">
            <w:pPr>
              <w:spacing w:after="160" w:line="259" w:lineRule="auto"/>
            </w:pPr>
            <w:r w:rsidRPr="00C91873">
              <w:t>DEFAULT FALSE</w:t>
            </w:r>
          </w:p>
        </w:tc>
        <w:tc>
          <w:tcPr>
            <w:tcW w:w="0" w:type="auto"/>
            <w:hideMark/>
          </w:tcPr>
          <w:p w14:paraId="381FF34A" w14:textId="77777777" w:rsidR="00C91873" w:rsidRPr="00C91873" w:rsidRDefault="00C91873" w:rsidP="00C91873">
            <w:pPr>
              <w:spacing w:after="160" w:line="259" w:lineRule="auto"/>
            </w:pPr>
            <w:r w:rsidRPr="00C91873">
              <w:t>Status indicating whether the notification has been read.</w:t>
            </w:r>
          </w:p>
        </w:tc>
      </w:tr>
      <w:tr w:rsidR="00C91873" w:rsidRPr="00C91873" w14:paraId="4BAE81D7" w14:textId="77777777" w:rsidTr="00C91873">
        <w:tc>
          <w:tcPr>
            <w:tcW w:w="0" w:type="auto"/>
            <w:hideMark/>
          </w:tcPr>
          <w:p w14:paraId="7356B8A1" w14:textId="77777777" w:rsidR="00C91873" w:rsidRPr="00C91873" w:rsidRDefault="00C91873" w:rsidP="00C91873">
            <w:pPr>
              <w:spacing w:after="160" w:line="259" w:lineRule="auto"/>
            </w:pPr>
            <w:proofErr w:type="spellStart"/>
            <w:r w:rsidRPr="00C91873">
              <w:lastRenderedPageBreak/>
              <w:t>created_at</w:t>
            </w:r>
            <w:proofErr w:type="spellEnd"/>
          </w:p>
        </w:tc>
        <w:tc>
          <w:tcPr>
            <w:tcW w:w="0" w:type="auto"/>
            <w:hideMark/>
          </w:tcPr>
          <w:p w14:paraId="60F5E7FB" w14:textId="77777777" w:rsidR="00C91873" w:rsidRPr="00C91873" w:rsidRDefault="00C91873" w:rsidP="00C91873">
            <w:pPr>
              <w:spacing w:after="160" w:line="259" w:lineRule="auto"/>
            </w:pPr>
            <w:r w:rsidRPr="00C91873">
              <w:t>DATETIME</w:t>
            </w:r>
          </w:p>
        </w:tc>
        <w:tc>
          <w:tcPr>
            <w:tcW w:w="0" w:type="auto"/>
            <w:hideMark/>
          </w:tcPr>
          <w:p w14:paraId="54D16CD0" w14:textId="77777777" w:rsidR="00C91873" w:rsidRPr="00C91873" w:rsidRDefault="00C91873" w:rsidP="00C91873">
            <w:pPr>
              <w:spacing w:after="160" w:line="259" w:lineRule="auto"/>
            </w:pPr>
            <w:r w:rsidRPr="00C91873">
              <w:t>DEFAULT CURRENT_TIMESTAMP</w:t>
            </w:r>
          </w:p>
        </w:tc>
        <w:tc>
          <w:tcPr>
            <w:tcW w:w="0" w:type="auto"/>
            <w:hideMark/>
          </w:tcPr>
          <w:p w14:paraId="01483F3C" w14:textId="77777777" w:rsidR="00C91873" w:rsidRPr="00C91873" w:rsidRDefault="00C91873" w:rsidP="00C91873">
            <w:pPr>
              <w:spacing w:after="160" w:line="259" w:lineRule="auto"/>
            </w:pPr>
            <w:r w:rsidRPr="00C91873">
              <w:t>Timestamp of when the notification was created.</w:t>
            </w:r>
          </w:p>
        </w:tc>
      </w:tr>
    </w:tbl>
    <w:p w14:paraId="00B7F2EC" w14:textId="77777777" w:rsidR="00C91873" w:rsidRPr="00C91873" w:rsidRDefault="00000000" w:rsidP="00C91873">
      <w:r>
        <w:pict w14:anchorId="0241EA0D">
          <v:rect id="_x0000_i1053" style="width:0;height:1.5pt" o:hralign="center" o:hrstd="t" o:hr="t" fillcolor="#a0a0a0" stroked="f"/>
        </w:pict>
      </w:r>
    </w:p>
    <w:p w14:paraId="2BEEF032" w14:textId="77777777" w:rsidR="00C91873" w:rsidRPr="00C91873" w:rsidRDefault="00C91873" w:rsidP="00C91873">
      <w:pPr>
        <w:rPr>
          <w:b/>
          <w:bCs/>
        </w:rPr>
      </w:pPr>
      <w:r w:rsidRPr="00C91873">
        <w:rPr>
          <w:b/>
          <w:bCs/>
        </w:rPr>
        <w:t>8. Category Table</w:t>
      </w:r>
    </w:p>
    <w:tbl>
      <w:tblPr>
        <w:tblStyle w:val="TableGrid"/>
        <w:tblW w:w="0" w:type="auto"/>
        <w:tblLook w:val="04A0" w:firstRow="1" w:lastRow="0" w:firstColumn="1" w:lastColumn="0" w:noHBand="0" w:noVBand="1"/>
      </w:tblPr>
      <w:tblGrid>
        <w:gridCol w:w="1606"/>
        <w:gridCol w:w="1650"/>
        <w:gridCol w:w="3252"/>
        <w:gridCol w:w="4114"/>
      </w:tblGrid>
      <w:tr w:rsidR="00C91873" w:rsidRPr="00C91873" w14:paraId="265829AF" w14:textId="77777777" w:rsidTr="00C91873">
        <w:tc>
          <w:tcPr>
            <w:tcW w:w="0" w:type="auto"/>
            <w:hideMark/>
          </w:tcPr>
          <w:p w14:paraId="08818B4E" w14:textId="77777777" w:rsidR="00C91873" w:rsidRPr="00C91873" w:rsidRDefault="00C91873" w:rsidP="00C91873">
            <w:pPr>
              <w:spacing w:after="160" w:line="259" w:lineRule="auto"/>
              <w:rPr>
                <w:b/>
                <w:bCs/>
              </w:rPr>
            </w:pPr>
            <w:r w:rsidRPr="00C91873">
              <w:rPr>
                <w:b/>
                <w:bCs/>
              </w:rPr>
              <w:t>Column Name</w:t>
            </w:r>
          </w:p>
        </w:tc>
        <w:tc>
          <w:tcPr>
            <w:tcW w:w="0" w:type="auto"/>
            <w:hideMark/>
          </w:tcPr>
          <w:p w14:paraId="6CC9E5D8" w14:textId="77777777" w:rsidR="00C91873" w:rsidRPr="00C91873" w:rsidRDefault="00C91873" w:rsidP="00C91873">
            <w:pPr>
              <w:spacing w:after="160" w:line="259" w:lineRule="auto"/>
              <w:rPr>
                <w:b/>
                <w:bCs/>
              </w:rPr>
            </w:pPr>
            <w:r w:rsidRPr="00C91873">
              <w:rPr>
                <w:b/>
                <w:bCs/>
              </w:rPr>
              <w:t>Data Type</w:t>
            </w:r>
          </w:p>
        </w:tc>
        <w:tc>
          <w:tcPr>
            <w:tcW w:w="0" w:type="auto"/>
            <w:hideMark/>
          </w:tcPr>
          <w:p w14:paraId="18838200" w14:textId="77777777" w:rsidR="00C91873" w:rsidRPr="00C91873" w:rsidRDefault="00C91873" w:rsidP="00C91873">
            <w:pPr>
              <w:spacing w:after="160" w:line="259" w:lineRule="auto"/>
              <w:rPr>
                <w:b/>
                <w:bCs/>
              </w:rPr>
            </w:pPr>
            <w:r w:rsidRPr="00C91873">
              <w:rPr>
                <w:b/>
                <w:bCs/>
              </w:rPr>
              <w:t>Constraints</w:t>
            </w:r>
          </w:p>
        </w:tc>
        <w:tc>
          <w:tcPr>
            <w:tcW w:w="0" w:type="auto"/>
            <w:hideMark/>
          </w:tcPr>
          <w:p w14:paraId="081EF2E0" w14:textId="77777777" w:rsidR="00C91873" w:rsidRPr="00C91873" w:rsidRDefault="00C91873" w:rsidP="00C91873">
            <w:pPr>
              <w:spacing w:after="160" w:line="259" w:lineRule="auto"/>
              <w:rPr>
                <w:b/>
                <w:bCs/>
              </w:rPr>
            </w:pPr>
            <w:r w:rsidRPr="00C91873">
              <w:rPr>
                <w:b/>
                <w:bCs/>
              </w:rPr>
              <w:t>Description</w:t>
            </w:r>
          </w:p>
        </w:tc>
      </w:tr>
      <w:tr w:rsidR="00C91873" w:rsidRPr="00C91873" w14:paraId="4E03646E" w14:textId="77777777" w:rsidTr="00C91873">
        <w:tc>
          <w:tcPr>
            <w:tcW w:w="0" w:type="auto"/>
            <w:hideMark/>
          </w:tcPr>
          <w:p w14:paraId="1F43DBCB" w14:textId="77777777" w:rsidR="00C91873" w:rsidRPr="00C91873" w:rsidRDefault="00C91873" w:rsidP="00C91873">
            <w:pPr>
              <w:spacing w:after="160" w:line="259" w:lineRule="auto"/>
            </w:pPr>
            <w:r w:rsidRPr="00C91873">
              <w:t>id</w:t>
            </w:r>
          </w:p>
        </w:tc>
        <w:tc>
          <w:tcPr>
            <w:tcW w:w="0" w:type="auto"/>
            <w:hideMark/>
          </w:tcPr>
          <w:p w14:paraId="0953BD96" w14:textId="77777777" w:rsidR="00C91873" w:rsidRPr="00C91873" w:rsidRDefault="00C91873" w:rsidP="00C91873">
            <w:pPr>
              <w:spacing w:after="160" w:line="259" w:lineRule="auto"/>
            </w:pPr>
            <w:r w:rsidRPr="00C91873">
              <w:t>INT</w:t>
            </w:r>
          </w:p>
        </w:tc>
        <w:tc>
          <w:tcPr>
            <w:tcW w:w="0" w:type="auto"/>
            <w:hideMark/>
          </w:tcPr>
          <w:p w14:paraId="6C9CD7DD" w14:textId="77777777" w:rsidR="00C91873" w:rsidRPr="00C91873" w:rsidRDefault="00C91873" w:rsidP="00C91873">
            <w:pPr>
              <w:spacing w:after="160" w:line="259" w:lineRule="auto"/>
            </w:pPr>
            <w:r w:rsidRPr="00C91873">
              <w:t>PRIMARY KEY, AUTO_INCREMENT</w:t>
            </w:r>
          </w:p>
        </w:tc>
        <w:tc>
          <w:tcPr>
            <w:tcW w:w="0" w:type="auto"/>
            <w:hideMark/>
          </w:tcPr>
          <w:p w14:paraId="58123836" w14:textId="77777777" w:rsidR="00C91873" w:rsidRPr="00C91873" w:rsidRDefault="00C91873" w:rsidP="00C91873">
            <w:pPr>
              <w:spacing w:after="160" w:line="259" w:lineRule="auto"/>
            </w:pPr>
            <w:r w:rsidRPr="00C91873">
              <w:t>Unique identifier for the job category.</w:t>
            </w:r>
          </w:p>
        </w:tc>
      </w:tr>
      <w:tr w:rsidR="00C91873" w:rsidRPr="00C91873" w14:paraId="60F36287" w14:textId="77777777" w:rsidTr="00C91873">
        <w:tc>
          <w:tcPr>
            <w:tcW w:w="0" w:type="auto"/>
            <w:hideMark/>
          </w:tcPr>
          <w:p w14:paraId="7330B09E" w14:textId="77777777" w:rsidR="00C91873" w:rsidRPr="00C91873" w:rsidRDefault="00C91873" w:rsidP="00C91873">
            <w:pPr>
              <w:spacing w:after="160" w:line="259" w:lineRule="auto"/>
            </w:pPr>
            <w:r w:rsidRPr="00C91873">
              <w:t>name</w:t>
            </w:r>
          </w:p>
        </w:tc>
        <w:tc>
          <w:tcPr>
            <w:tcW w:w="0" w:type="auto"/>
            <w:hideMark/>
          </w:tcPr>
          <w:p w14:paraId="2DF48361" w14:textId="77777777" w:rsidR="00C91873" w:rsidRPr="00C91873" w:rsidRDefault="00C91873" w:rsidP="00C91873">
            <w:pPr>
              <w:spacing w:after="160" w:line="259" w:lineRule="auto"/>
            </w:pPr>
            <w:proofErr w:type="gramStart"/>
            <w:r w:rsidRPr="00C91873">
              <w:t>VARCHAR(</w:t>
            </w:r>
            <w:proofErr w:type="gramEnd"/>
            <w:r w:rsidRPr="00C91873">
              <w:t>100)</w:t>
            </w:r>
          </w:p>
        </w:tc>
        <w:tc>
          <w:tcPr>
            <w:tcW w:w="0" w:type="auto"/>
            <w:hideMark/>
          </w:tcPr>
          <w:p w14:paraId="1860DBF5" w14:textId="77777777" w:rsidR="00C91873" w:rsidRPr="00C91873" w:rsidRDefault="00C91873" w:rsidP="00C91873">
            <w:pPr>
              <w:spacing w:after="160" w:line="259" w:lineRule="auto"/>
            </w:pPr>
            <w:r w:rsidRPr="00C91873">
              <w:t>NOT NULL, UNIQUE</w:t>
            </w:r>
          </w:p>
        </w:tc>
        <w:tc>
          <w:tcPr>
            <w:tcW w:w="0" w:type="auto"/>
            <w:hideMark/>
          </w:tcPr>
          <w:p w14:paraId="56E316ED" w14:textId="77777777" w:rsidR="00C91873" w:rsidRPr="00C91873" w:rsidRDefault="00C91873" w:rsidP="00C91873">
            <w:pPr>
              <w:spacing w:after="160" w:line="259" w:lineRule="auto"/>
            </w:pPr>
            <w:r w:rsidRPr="00C91873">
              <w:t>Name of the job category.</w:t>
            </w:r>
          </w:p>
        </w:tc>
      </w:tr>
      <w:tr w:rsidR="00C91873" w:rsidRPr="00C91873" w14:paraId="14B9BBDA" w14:textId="77777777" w:rsidTr="00C91873">
        <w:tc>
          <w:tcPr>
            <w:tcW w:w="0" w:type="auto"/>
            <w:hideMark/>
          </w:tcPr>
          <w:p w14:paraId="7417CC7A" w14:textId="77777777" w:rsidR="00C91873" w:rsidRPr="00C91873" w:rsidRDefault="00C91873" w:rsidP="00C91873">
            <w:pPr>
              <w:spacing w:after="160" w:line="259" w:lineRule="auto"/>
            </w:pPr>
            <w:r w:rsidRPr="00C91873">
              <w:t>description</w:t>
            </w:r>
          </w:p>
        </w:tc>
        <w:tc>
          <w:tcPr>
            <w:tcW w:w="0" w:type="auto"/>
            <w:hideMark/>
          </w:tcPr>
          <w:p w14:paraId="500C52B0" w14:textId="77777777" w:rsidR="00C91873" w:rsidRPr="00C91873" w:rsidRDefault="00C91873" w:rsidP="00C91873">
            <w:pPr>
              <w:spacing w:after="160" w:line="259" w:lineRule="auto"/>
            </w:pPr>
            <w:r w:rsidRPr="00C91873">
              <w:t>TEXT</w:t>
            </w:r>
          </w:p>
        </w:tc>
        <w:tc>
          <w:tcPr>
            <w:tcW w:w="0" w:type="auto"/>
            <w:hideMark/>
          </w:tcPr>
          <w:p w14:paraId="03CD1936" w14:textId="77777777" w:rsidR="00C91873" w:rsidRPr="00C91873" w:rsidRDefault="00C91873" w:rsidP="00C91873">
            <w:pPr>
              <w:spacing w:after="160" w:line="259" w:lineRule="auto"/>
            </w:pPr>
          </w:p>
        </w:tc>
        <w:tc>
          <w:tcPr>
            <w:tcW w:w="0" w:type="auto"/>
            <w:hideMark/>
          </w:tcPr>
          <w:p w14:paraId="6E4CD5FA" w14:textId="77777777" w:rsidR="00C91873" w:rsidRPr="00C91873" w:rsidRDefault="00C91873" w:rsidP="00C91873">
            <w:pPr>
              <w:spacing w:after="160" w:line="259" w:lineRule="auto"/>
            </w:pPr>
            <w:r w:rsidRPr="00C91873">
              <w:t>Description of the job category.</w:t>
            </w:r>
          </w:p>
        </w:tc>
      </w:tr>
      <w:tr w:rsidR="00C91873" w:rsidRPr="00C91873" w14:paraId="128FED1C" w14:textId="77777777" w:rsidTr="00C91873">
        <w:tc>
          <w:tcPr>
            <w:tcW w:w="0" w:type="auto"/>
            <w:hideMark/>
          </w:tcPr>
          <w:p w14:paraId="3468608E" w14:textId="77777777" w:rsidR="00C91873" w:rsidRPr="00C91873" w:rsidRDefault="00C91873" w:rsidP="00C91873">
            <w:pPr>
              <w:spacing w:after="160" w:line="259" w:lineRule="auto"/>
            </w:pPr>
            <w:proofErr w:type="spellStart"/>
            <w:r w:rsidRPr="00C91873">
              <w:t>created_at</w:t>
            </w:r>
            <w:proofErr w:type="spellEnd"/>
          </w:p>
        </w:tc>
        <w:tc>
          <w:tcPr>
            <w:tcW w:w="0" w:type="auto"/>
            <w:hideMark/>
          </w:tcPr>
          <w:p w14:paraId="234CF091" w14:textId="77777777" w:rsidR="00C91873" w:rsidRPr="00C91873" w:rsidRDefault="00C91873" w:rsidP="00C91873">
            <w:pPr>
              <w:spacing w:after="160" w:line="259" w:lineRule="auto"/>
            </w:pPr>
            <w:r w:rsidRPr="00C91873">
              <w:t>DATETIME</w:t>
            </w:r>
          </w:p>
        </w:tc>
        <w:tc>
          <w:tcPr>
            <w:tcW w:w="0" w:type="auto"/>
            <w:hideMark/>
          </w:tcPr>
          <w:p w14:paraId="59B5C15E" w14:textId="77777777" w:rsidR="00C91873" w:rsidRPr="00C91873" w:rsidRDefault="00C91873" w:rsidP="00C91873">
            <w:pPr>
              <w:spacing w:after="160" w:line="259" w:lineRule="auto"/>
            </w:pPr>
            <w:r w:rsidRPr="00C91873">
              <w:t>DEFAULT CURRENT_TIMESTAMP</w:t>
            </w:r>
          </w:p>
        </w:tc>
        <w:tc>
          <w:tcPr>
            <w:tcW w:w="0" w:type="auto"/>
            <w:hideMark/>
          </w:tcPr>
          <w:p w14:paraId="2CC8130F" w14:textId="77777777" w:rsidR="00C91873" w:rsidRPr="00C91873" w:rsidRDefault="00C91873" w:rsidP="00C91873">
            <w:pPr>
              <w:spacing w:after="160" w:line="259" w:lineRule="auto"/>
            </w:pPr>
            <w:r w:rsidRPr="00C91873">
              <w:t>Timestamp of when the category was created.</w:t>
            </w:r>
          </w:p>
        </w:tc>
      </w:tr>
    </w:tbl>
    <w:p w14:paraId="368809AA" w14:textId="77777777" w:rsidR="00C91873" w:rsidRPr="00C91873" w:rsidRDefault="00000000" w:rsidP="00C91873">
      <w:r>
        <w:pict w14:anchorId="35BCA820">
          <v:rect id="_x0000_i1054" style="width:0;height:1.5pt" o:hralign="center" o:hrstd="t" o:hr="t" fillcolor="#a0a0a0" stroked="f"/>
        </w:pict>
      </w:r>
    </w:p>
    <w:p w14:paraId="1BE784F8" w14:textId="77777777" w:rsidR="00C91873" w:rsidRPr="00C91873" w:rsidRDefault="00C91873" w:rsidP="00C91873">
      <w:pPr>
        <w:rPr>
          <w:b/>
          <w:bCs/>
        </w:rPr>
      </w:pPr>
      <w:r w:rsidRPr="00C91873">
        <w:rPr>
          <w:b/>
          <w:bCs/>
        </w:rPr>
        <w:t>9. Skill Table</w:t>
      </w:r>
    </w:p>
    <w:tbl>
      <w:tblPr>
        <w:tblStyle w:val="TableGrid"/>
        <w:tblW w:w="0" w:type="auto"/>
        <w:tblLook w:val="04A0" w:firstRow="1" w:lastRow="0" w:firstColumn="1" w:lastColumn="0" w:noHBand="0" w:noVBand="1"/>
      </w:tblPr>
      <w:tblGrid>
        <w:gridCol w:w="1638"/>
        <w:gridCol w:w="1650"/>
        <w:gridCol w:w="3346"/>
        <w:gridCol w:w="3988"/>
      </w:tblGrid>
      <w:tr w:rsidR="00C91873" w:rsidRPr="00C91873" w14:paraId="3F2A1D29" w14:textId="77777777" w:rsidTr="00C91873">
        <w:tc>
          <w:tcPr>
            <w:tcW w:w="0" w:type="auto"/>
            <w:hideMark/>
          </w:tcPr>
          <w:p w14:paraId="1BE4D924" w14:textId="77777777" w:rsidR="00C91873" w:rsidRPr="00C91873" w:rsidRDefault="00C91873" w:rsidP="00C91873">
            <w:pPr>
              <w:spacing w:after="160" w:line="259" w:lineRule="auto"/>
              <w:rPr>
                <w:b/>
                <w:bCs/>
              </w:rPr>
            </w:pPr>
            <w:r w:rsidRPr="00C91873">
              <w:rPr>
                <w:b/>
                <w:bCs/>
              </w:rPr>
              <w:t>Column Name</w:t>
            </w:r>
          </w:p>
        </w:tc>
        <w:tc>
          <w:tcPr>
            <w:tcW w:w="0" w:type="auto"/>
            <w:hideMark/>
          </w:tcPr>
          <w:p w14:paraId="356AF2A6" w14:textId="77777777" w:rsidR="00C91873" w:rsidRPr="00C91873" w:rsidRDefault="00C91873" w:rsidP="00C91873">
            <w:pPr>
              <w:spacing w:after="160" w:line="259" w:lineRule="auto"/>
              <w:rPr>
                <w:b/>
                <w:bCs/>
              </w:rPr>
            </w:pPr>
            <w:r w:rsidRPr="00C91873">
              <w:rPr>
                <w:b/>
                <w:bCs/>
              </w:rPr>
              <w:t>Data Type</w:t>
            </w:r>
          </w:p>
        </w:tc>
        <w:tc>
          <w:tcPr>
            <w:tcW w:w="0" w:type="auto"/>
            <w:hideMark/>
          </w:tcPr>
          <w:p w14:paraId="62EBA976" w14:textId="77777777" w:rsidR="00C91873" w:rsidRPr="00C91873" w:rsidRDefault="00C91873" w:rsidP="00C91873">
            <w:pPr>
              <w:spacing w:after="160" w:line="259" w:lineRule="auto"/>
              <w:rPr>
                <w:b/>
                <w:bCs/>
              </w:rPr>
            </w:pPr>
            <w:r w:rsidRPr="00C91873">
              <w:rPr>
                <w:b/>
                <w:bCs/>
              </w:rPr>
              <w:t>Constraints</w:t>
            </w:r>
          </w:p>
        </w:tc>
        <w:tc>
          <w:tcPr>
            <w:tcW w:w="0" w:type="auto"/>
            <w:hideMark/>
          </w:tcPr>
          <w:p w14:paraId="05D107EF" w14:textId="77777777" w:rsidR="00C91873" w:rsidRPr="00C91873" w:rsidRDefault="00C91873" w:rsidP="00C91873">
            <w:pPr>
              <w:spacing w:after="160" w:line="259" w:lineRule="auto"/>
              <w:rPr>
                <w:b/>
                <w:bCs/>
              </w:rPr>
            </w:pPr>
            <w:r w:rsidRPr="00C91873">
              <w:rPr>
                <w:b/>
                <w:bCs/>
              </w:rPr>
              <w:t>Description</w:t>
            </w:r>
          </w:p>
        </w:tc>
      </w:tr>
      <w:tr w:rsidR="00C91873" w:rsidRPr="00C91873" w14:paraId="7FC504FA" w14:textId="77777777" w:rsidTr="00C91873">
        <w:tc>
          <w:tcPr>
            <w:tcW w:w="0" w:type="auto"/>
            <w:hideMark/>
          </w:tcPr>
          <w:p w14:paraId="4DAD96B8" w14:textId="77777777" w:rsidR="00C91873" w:rsidRPr="00C91873" w:rsidRDefault="00C91873" w:rsidP="00C91873">
            <w:pPr>
              <w:spacing w:after="160" w:line="259" w:lineRule="auto"/>
            </w:pPr>
            <w:r w:rsidRPr="00C91873">
              <w:t>id</w:t>
            </w:r>
          </w:p>
        </w:tc>
        <w:tc>
          <w:tcPr>
            <w:tcW w:w="0" w:type="auto"/>
            <w:hideMark/>
          </w:tcPr>
          <w:p w14:paraId="177BEF1B" w14:textId="77777777" w:rsidR="00C91873" w:rsidRPr="00C91873" w:rsidRDefault="00C91873" w:rsidP="00C91873">
            <w:pPr>
              <w:spacing w:after="160" w:line="259" w:lineRule="auto"/>
            </w:pPr>
            <w:r w:rsidRPr="00C91873">
              <w:t>INT</w:t>
            </w:r>
          </w:p>
        </w:tc>
        <w:tc>
          <w:tcPr>
            <w:tcW w:w="0" w:type="auto"/>
            <w:hideMark/>
          </w:tcPr>
          <w:p w14:paraId="0890A59F" w14:textId="77777777" w:rsidR="00C91873" w:rsidRPr="00C91873" w:rsidRDefault="00C91873" w:rsidP="00C91873">
            <w:pPr>
              <w:spacing w:after="160" w:line="259" w:lineRule="auto"/>
            </w:pPr>
            <w:r w:rsidRPr="00C91873">
              <w:t>PRIMARY KEY, AUTO_INCREMENT</w:t>
            </w:r>
          </w:p>
        </w:tc>
        <w:tc>
          <w:tcPr>
            <w:tcW w:w="0" w:type="auto"/>
            <w:hideMark/>
          </w:tcPr>
          <w:p w14:paraId="302E6AD4" w14:textId="77777777" w:rsidR="00C91873" w:rsidRPr="00C91873" w:rsidRDefault="00C91873" w:rsidP="00C91873">
            <w:pPr>
              <w:spacing w:after="160" w:line="259" w:lineRule="auto"/>
            </w:pPr>
            <w:r w:rsidRPr="00C91873">
              <w:t>Unique identifier for the skill.</w:t>
            </w:r>
          </w:p>
        </w:tc>
      </w:tr>
      <w:tr w:rsidR="00C91873" w:rsidRPr="00C91873" w14:paraId="2CD59AF6" w14:textId="77777777" w:rsidTr="00C91873">
        <w:tc>
          <w:tcPr>
            <w:tcW w:w="0" w:type="auto"/>
            <w:hideMark/>
          </w:tcPr>
          <w:p w14:paraId="445CF357" w14:textId="77777777" w:rsidR="00C91873" w:rsidRPr="00C91873" w:rsidRDefault="00C91873" w:rsidP="00C91873">
            <w:pPr>
              <w:spacing w:after="160" w:line="259" w:lineRule="auto"/>
            </w:pPr>
            <w:r w:rsidRPr="00C91873">
              <w:t>name</w:t>
            </w:r>
          </w:p>
        </w:tc>
        <w:tc>
          <w:tcPr>
            <w:tcW w:w="0" w:type="auto"/>
            <w:hideMark/>
          </w:tcPr>
          <w:p w14:paraId="3CF028A6" w14:textId="77777777" w:rsidR="00C91873" w:rsidRPr="00C91873" w:rsidRDefault="00C91873" w:rsidP="00C91873">
            <w:pPr>
              <w:spacing w:after="160" w:line="259" w:lineRule="auto"/>
            </w:pPr>
            <w:proofErr w:type="gramStart"/>
            <w:r w:rsidRPr="00C91873">
              <w:t>VARCHAR(</w:t>
            </w:r>
            <w:proofErr w:type="gramEnd"/>
            <w:r w:rsidRPr="00C91873">
              <w:t>100)</w:t>
            </w:r>
          </w:p>
        </w:tc>
        <w:tc>
          <w:tcPr>
            <w:tcW w:w="0" w:type="auto"/>
            <w:hideMark/>
          </w:tcPr>
          <w:p w14:paraId="64542C30" w14:textId="77777777" w:rsidR="00C91873" w:rsidRPr="00C91873" w:rsidRDefault="00C91873" w:rsidP="00C91873">
            <w:pPr>
              <w:spacing w:after="160" w:line="259" w:lineRule="auto"/>
            </w:pPr>
            <w:r w:rsidRPr="00C91873">
              <w:t>NOT NULL, UNIQUE</w:t>
            </w:r>
          </w:p>
        </w:tc>
        <w:tc>
          <w:tcPr>
            <w:tcW w:w="0" w:type="auto"/>
            <w:hideMark/>
          </w:tcPr>
          <w:p w14:paraId="0C301D02" w14:textId="77777777" w:rsidR="00C91873" w:rsidRPr="00C91873" w:rsidRDefault="00C91873" w:rsidP="00C91873">
            <w:pPr>
              <w:spacing w:after="160" w:line="259" w:lineRule="auto"/>
            </w:pPr>
            <w:r w:rsidRPr="00C91873">
              <w:t>Name of the skill.</w:t>
            </w:r>
          </w:p>
        </w:tc>
      </w:tr>
      <w:tr w:rsidR="00C91873" w:rsidRPr="00C91873" w14:paraId="2BD21AF9" w14:textId="77777777" w:rsidTr="00C91873">
        <w:tc>
          <w:tcPr>
            <w:tcW w:w="0" w:type="auto"/>
            <w:hideMark/>
          </w:tcPr>
          <w:p w14:paraId="19A6A2EA" w14:textId="77777777" w:rsidR="00C91873" w:rsidRPr="00C91873" w:rsidRDefault="00C91873" w:rsidP="00C91873">
            <w:pPr>
              <w:spacing w:after="160" w:line="259" w:lineRule="auto"/>
            </w:pPr>
            <w:proofErr w:type="spellStart"/>
            <w:r w:rsidRPr="00C91873">
              <w:t>created_at</w:t>
            </w:r>
            <w:proofErr w:type="spellEnd"/>
          </w:p>
        </w:tc>
        <w:tc>
          <w:tcPr>
            <w:tcW w:w="0" w:type="auto"/>
            <w:hideMark/>
          </w:tcPr>
          <w:p w14:paraId="28C4B2CA" w14:textId="77777777" w:rsidR="00C91873" w:rsidRPr="00C91873" w:rsidRDefault="00C91873" w:rsidP="00C91873">
            <w:pPr>
              <w:spacing w:after="160" w:line="259" w:lineRule="auto"/>
            </w:pPr>
            <w:r w:rsidRPr="00C91873">
              <w:t>DATETIME</w:t>
            </w:r>
          </w:p>
        </w:tc>
        <w:tc>
          <w:tcPr>
            <w:tcW w:w="0" w:type="auto"/>
            <w:hideMark/>
          </w:tcPr>
          <w:p w14:paraId="1D0BC9AD" w14:textId="77777777" w:rsidR="00C91873" w:rsidRPr="00C91873" w:rsidRDefault="00C91873" w:rsidP="00C91873">
            <w:pPr>
              <w:spacing w:after="160" w:line="259" w:lineRule="auto"/>
            </w:pPr>
            <w:r w:rsidRPr="00C91873">
              <w:t>DEFAULT CURRENT_TIMESTAMP</w:t>
            </w:r>
          </w:p>
        </w:tc>
        <w:tc>
          <w:tcPr>
            <w:tcW w:w="0" w:type="auto"/>
            <w:hideMark/>
          </w:tcPr>
          <w:p w14:paraId="6844A09A" w14:textId="77777777" w:rsidR="00C91873" w:rsidRPr="00C91873" w:rsidRDefault="00C91873" w:rsidP="00C91873">
            <w:pPr>
              <w:spacing w:after="160" w:line="259" w:lineRule="auto"/>
            </w:pPr>
            <w:r w:rsidRPr="00C91873">
              <w:t>Timestamp of when the skill was created.</w:t>
            </w:r>
          </w:p>
        </w:tc>
      </w:tr>
    </w:tbl>
    <w:p w14:paraId="366192EE" w14:textId="77777777" w:rsidR="00C91873" w:rsidRPr="00C91873" w:rsidRDefault="00000000" w:rsidP="00C91873">
      <w:r>
        <w:pict w14:anchorId="218A9E55">
          <v:rect id="_x0000_i1055" style="width:0;height:1.5pt" o:hralign="center" o:hrstd="t" o:hr="t" fillcolor="#a0a0a0" stroked="f"/>
        </w:pict>
      </w:r>
    </w:p>
    <w:p w14:paraId="584E9172" w14:textId="77777777" w:rsidR="00C91873" w:rsidRPr="00C91873" w:rsidRDefault="00C91873" w:rsidP="00C91873">
      <w:pPr>
        <w:rPr>
          <w:b/>
          <w:bCs/>
        </w:rPr>
      </w:pPr>
      <w:r w:rsidRPr="00C91873">
        <w:rPr>
          <w:b/>
          <w:bCs/>
        </w:rPr>
        <w:t>10. Payment Table</w:t>
      </w:r>
    </w:p>
    <w:tbl>
      <w:tblPr>
        <w:tblStyle w:val="TableGrid"/>
        <w:tblW w:w="0" w:type="auto"/>
        <w:tblLook w:val="04A0" w:firstRow="1" w:lastRow="0" w:firstColumn="1" w:lastColumn="0" w:noHBand="0" w:noVBand="1"/>
      </w:tblPr>
      <w:tblGrid>
        <w:gridCol w:w="1633"/>
        <w:gridCol w:w="1655"/>
        <w:gridCol w:w="3097"/>
        <w:gridCol w:w="4237"/>
      </w:tblGrid>
      <w:tr w:rsidR="00C91873" w:rsidRPr="00C91873" w14:paraId="74B8F819" w14:textId="77777777" w:rsidTr="00C91873">
        <w:tc>
          <w:tcPr>
            <w:tcW w:w="0" w:type="auto"/>
            <w:hideMark/>
          </w:tcPr>
          <w:p w14:paraId="592EAC36" w14:textId="77777777" w:rsidR="00C91873" w:rsidRPr="00C91873" w:rsidRDefault="00C91873" w:rsidP="00C91873">
            <w:pPr>
              <w:spacing w:after="160" w:line="259" w:lineRule="auto"/>
              <w:rPr>
                <w:b/>
                <w:bCs/>
              </w:rPr>
            </w:pPr>
            <w:r w:rsidRPr="00C91873">
              <w:rPr>
                <w:b/>
                <w:bCs/>
              </w:rPr>
              <w:t>Column Name</w:t>
            </w:r>
          </w:p>
        </w:tc>
        <w:tc>
          <w:tcPr>
            <w:tcW w:w="0" w:type="auto"/>
            <w:hideMark/>
          </w:tcPr>
          <w:p w14:paraId="6E917FBC" w14:textId="77777777" w:rsidR="00C91873" w:rsidRPr="00C91873" w:rsidRDefault="00C91873" w:rsidP="00C91873">
            <w:pPr>
              <w:spacing w:after="160" w:line="259" w:lineRule="auto"/>
              <w:rPr>
                <w:b/>
                <w:bCs/>
              </w:rPr>
            </w:pPr>
            <w:r w:rsidRPr="00C91873">
              <w:rPr>
                <w:b/>
                <w:bCs/>
              </w:rPr>
              <w:t>Data Type</w:t>
            </w:r>
          </w:p>
        </w:tc>
        <w:tc>
          <w:tcPr>
            <w:tcW w:w="0" w:type="auto"/>
            <w:hideMark/>
          </w:tcPr>
          <w:p w14:paraId="5EDE539E" w14:textId="77777777" w:rsidR="00C91873" w:rsidRPr="00C91873" w:rsidRDefault="00C91873" w:rsidP="00C91873">
            <w:pPr>
              <w:spacing w:after="160" w:line="259" w:lineRule="auto"/>
              <w:rPr>
                <w:b/>
                <w:bCs/>
              </w:rPr>
            </w:pPr>
            <w:r w:rsidRPr="00C91873">
              <w:rPr>
                <w:b/>
                <w:bCs/>
              </w:rPr>
              <w:t>Constraints</w:t>
            </w:r>
          </w:p>
        </w:tc>
        <w:tc>
          <w:tcPr>
            <w:tcW w:w="0" w:type="auto"/>
            <w:hideMark/>
          </w:tcPr>
          <w:p w14:paraId="123ACC36" w14:textId="77777777" w:rsidR="00C91873" w:rsidRPr="00C91873" w:rsidRDefault="00C91873" w:rsidP="00C91873">
            <w:pPr>
              <w:spacing w:after="160" w:line="259" w:lineRule="auto"/>
              <w:rPr>
                <w:b/>
                <w:bCs/>
              </w:rPr>
            </w:pPr>
            <w:r w:rsidRPr="00C91873">
              <w:rPr>
                <w:b/>
                <w:bCs/>
              </w:rPr>
              <w:t>Description</w:t>
            </w:r>
          </w:p>
        </w:tc>
      </w:tr>
      <w:tr w:rsidR="00C91873" w:rsidRPr="00C91873" w14:paraId="04CF9415" w14:textId="77777777" w:rsidTr="00C91873">
        <w:tc>
          <w:tcPr>
            <w:tcW w:w="0" w:type="auto"/>
            <w:hideMark/>
          </w:tcPr>
          <w:p w14:paraId="7712D808" w14:textId="77777777" w:rsidR="00C91873" w:rsidRPr="00C91873" w:rsidRDefault="00C91873" w:rsidP="00C91873">
            <w:pPr>
              <w:spacing w:after="160" w:line="259" w:lineRule="auto"/>
            </w:pPr>
            <w:r w:rsidRPr="00C91873">
              <w:t>id</w:t>
            </w:r>
          </w:p>
        </w:tc>
        <w:tc>
          <w:tcPr>
            <w:tcW w:w="0" w:type="auto"/>
            <w:hideMark/>
          </w:tcPr>
          <w:p w14:paraId="28F69BFA" w14:textId="77777777" w:rsidR="00C91873" w:rsidRPr="00C91873" w:rsidRDefault="00C91873" w:rsidP="00C91873">
            <w:pPr>
              <w:spacing w:after="160" w:line="259" w:lineRule="auto"/>
            </w:pPr>
            <w:r w:rsidRPr="00C91873">
              <w:t>INT</w:t>
            </w:r>
          </w:p>
        </w:tc>
        <w:tc>
          <w:tcPr>
            <w:tcW w:w="0" w:type="auto"/>
            <w:hideMark/>
          </w:tcPr>
          <w:p w14:paraId="17CA7D0C" w14:textId="77777777" w:rsidR="00C91873" w:rsidRPr="00C91873" w:rsidRDefault="00C91873" w:rsidP="00C91873">
            <w:pPr>
              <w:spacing w:after="160" w:line="259" w:lineRule="auto"/>
            </w:pPr>
            <w:r w:rsidRPr="00C91873">
              <w:t>PRIMARY KEY, AUTO_INCREMENT</w:t>
            </w:r>
          </w:p>
        </w:tc>
        <w:tc>
          <w:tcPr>
            <w:tcW w:w="0" w:type="auto"/>
            <w:hideMark/>
          </w:tcPr>
          <w:p w14:paraId="4E2BE3D0" w14:textId="77777777" w:rsidR="00C91873" w:rsidRPr="00C91873" w:rsidRDefault="00C91873" w:rsidP="00C91873">
            <w:pPr>
              <w:spacing w:after="160" w:line="259" w:lineRule="auto"/>
            </w:pPr>
            <w:r w:rsidRPr="00C91873">
              <w:t>Unique identifier for the payment.</w:t>
            </w:r>
          </w:p>
        </w:tc>
      </w:tr>
      <w:tr w:rsidR="00C91873" w:rsidRPr="00C91873" w14:paraId="440A5ADF" w14:textId="77777777" w:rsidTr="00C91873">
        <w:tc>
          <w:tcPr>
            <w:tcW w:w="0" w:type="auto"/>
            <w:hideMark/>
          </w:tcPr>
          <w:p w14:paraId="2A70A439" w14:textId="77777777" w:rsidR="00C91873" w:rsidRPr="00C91873" w:rsidRDefault="00C91873" w:rsidP="00C91873">
            <w:pPr>
              <w:spacing w:after="160" w:line="259" w:lineRule="auto"/>
            </w:pPr>
            <w:proofErr w:type="spellStart"/>
            <w:r w:rsidRPr="00C91873">
              <w:t>user_id</w:t>
            </w:r>
            <w:proofErr w:type="spellEnd"/>
          </w:p>
        </w:tc>
        <w:tc>
          <w:tcPr>
            <w:tcW w:w="0" w:type="auto"/>
            <w:hideMark/>
          </w:tcPr>
          <w:p w14:paraId="3E58FA32" w14:textId="77777777" w:rsidR="00C91873" w:rsidRPr="00C91873" w:rsidRDefault="00C91873" w:rsidP="00C91873">
            <w:pPr>
              <w:spacing w:after="160" w:line="259" w:lineRule="auto"/>
            </w:pPr>
            <w:r w:rsidRPr="00C91873">
              <w:t>INT</w:t>
            </w:r>
          </w:p>
        </w:tc>
        <w:tc>
          <w:tcPr>
            <w:tcW w:w="0" w:type="auto"/>
            <w:hideMark/>
          </w:tcPr>
          <w:p w14:paraId="768321AF" w14:textId="77777777" w:rsidR="00C91873" w:rsidRPr="00C91873" w:rsidRDefault="00C91873" w:rsidP="00C91873">
            <w:pPr>
              <w:spacing w:after="160" w:line="259" w:lineRule="auto"/>
            </w:pPr>
            <w:r w:rsidRPr="00C91873">
              <w:t>FOREIGN KEY (User.id)</w:t>
            </w:r>
          </w:p>
        </w:tc>
        <w:tc>
          <w:tcPr>
            <w:tcW w:w="0" w:type="auto"/>
            <w:hideMark/>
          </w:tcPr>
          <w:p w14:paraId="1FB02865" w14:textId="77777777" w:rsidR="00C91873" w:rsidRPr="00C91873" w:rsidRDefault="00C91873" w:rsidP="00C91873">
            <w:pPr>
              <w:spacing w:after="160" w:line="259" w:lineRule="auto"/>
            </w:pPr>
            <w:r w:rsidRPr="00C91873">
              <w:t>Reference to the user (job seeker or employer).</w:t>
            </w:r>
          </w:p>
        </w:tc>
      </w:tr>
      <w:tr w:rsidR="00C91873" w:rsidRPr="00C91873" w14:paraId="72C336ED" w14:textId="77777777" w:rsidTr="00C91873">
        <w:tc>
          <w:tcPr>
            <w:tcW w:w="0" w:type="auto"/>
            <w:hideMark/>
          </w:tcPr>
          <w:p w14:paraId="5C4CEEFB" w14:textId="77777777" w:rsidR="00C91873" w:rsidRPr="00C91873" w:rsidRDefault="00C91873" w:rsidP="00C91873">
            <w:pPr>
              <w:spacing w:after="160" w:line="259" w:lineRule="auto"/>
            </w:pPr>
            <w:r w:rsidRPr="00C91873">
              <w:t>amount</w:t>
            </w:r>
          </w:p>
        </w:tc>
        <w:tc>
          <w:tcPr>
            <w:tcW w:w="0" w:type="auto"/>
            <w:hideMark/>
          </w:tcPr>
          <w:p w14:paraId="0E790873" w14:textId="77777777" w:rsidR="00C91873" w:rsidRPr="00C91873" w:rsidRDefault="00C91873" w:rsidP="00C91873">
            <w:pPr>
              <w:spacing w:after="160" w:line="259" w:lineRule="auto"/>
            </w:pPr>
            <w:proofErr w:type="gramStart"/>
            <w:r w:rsidRPr="00C91873">
              <w:t>DECIMAL(</w:t>
            </w:r>
            <w:proofErr w:type="gramEnd"/>
            <w:r w:rsidRPr="00C91873">
              <w:t>10,2)</w:t>
            </w:r>
          </w:p>
        </w:tc>
        <w:tc>
          <w:tcPr>
            <w:tcW w:w="0" w:type="auto"/>
            <w:hideMark/>
          </w:tcPr>
          <w:p w14:paraId="5445E184" w14:textId="77777777" w:rsidR="00C91873" w:rsidRPr="00C91873" w:rsidRDefault="00C91873" w:rsidP="00C91873">
            <w:pPr>
              <w:spacing w:after="160" w:line="259" w:lineRule="auto"/>
            </w:pPr>
            <w:r w:rsidRPr="00C91873">
              <w:t>NOT NULL</w:t>
            </w:r>
          </w:p>
        </w:tc>
        <w:tc>
          <w:tcPr>
            <w:tcW w:w="0" w:type="auto"/>
            <w:hideMark/>
          </w:tcPr>
          <w:p w14:paraId="17E97892" w14:textId="77777777" w:rsidR="00C91873" w:rsidRPr="00C91873" w:rsidRDefault="00C91873" w:rsidP="00C91873">
            <w:pPr>
              <w:spacing w:after="160" w:line="259" w:lineRule="auto"/>
            </w:pPr>
            <w:r w:rsidRPr="00C91873">
              <w:t>Amount of the payment.</w:t>
            </w:r>
          </w:p>
        </w:tc>
      </w:tr>
      <w:tr w:rsidR="00C91873" w:rsidRPr="00C91873" w14:paraId="0947BF69" w14:textId="77777777" w:rsidTr="00C91873">
        <w:tc>
          <w:tcPr>
            <w:tcW w:w="0" w:type="auto"/>
            <w:hideMark/>
          </w:tcPr>
          <w:p w14:paraId="461F23A6" w14:textId="77777777" w:rsidR="00C91873" w:rsidRPr="00C91873" w:rsidRDefault="00C91873" w:rsidP="00C91873">
            <w:pPr>
              <w:spacing w:after="160" w:line="259" w:lineRule="auto"/>
            </w:pPr>
            <w:proofErr w:type="spellStart"/>
            <w:r w:rsidRPr="00C91873">
              <w:t>payment_date</w:t>
            </w:r>
            <w:proofErr w:type="spellEnd"/>
          </w:p>
        </w:tc>
        <w:tc>
          <w:tcPr>
            <w:tcW w:w="0" w:type="auto"/>
            <w:hideMark/>
          </w:tcPr>
          <w:p w14:paraId="33A77365" w14:textId="77777777" w:rsidR="00C91873" w:rsidRPr="00C91873" w:rsidRDefault="00C91873" w:rsidP="00C91873">
            <w:pPr>
              <w:spacing w:after="160" w:line="259" w:lineRule="auto"/>
            </w:pPr>
            <w:r w:rsidRPr="00C91873">
              <w:t>DATETIME</w:t>
            </w:r>
          </w:p>
        </w:tc>
        <w:tc>
          <w:tcPr>
            <w:tcW w:w="0" w:type="auto"/>
            <w:hideMark/>
          </w:tcPr>
          <w:p w14:paraId="3A02A63C" w14:textId="77777777" w:rsidR="00C91873" w:rsidRPr="00C91873" w:rsidRDefault="00C91873" w:rsidP="00C91873">
            <w:pPr>
              <w:spacing w:after="160" w:line="259" w:lineRule="auto"/>
            </w:pPr>
            <w:r w:rsidRPr="00C91873">
              <w:t>DEFAULT CURRENT_TIMESTAMP</w:t>
            </w:r>
          </w:p>
        </w:tc>
        <w:tc>
          <w:tcPr>
            <w:tcW w:w="0" w:type="auto"/>
            <w:hideMark/>
          </w:tcPr>
          <w:p w14:paraId="12B01CA6" w14:textId="77777777" w:rsidR="00C91873" w:rsidRPr="00C91873" w:rsidRDefault="00C91873" w:rsidP="00C91873">
            <w:pPr>
              <w:spacing w:after="160" w:line="259" w:lineRule="auto"/>
            </w:pPr>
            <w:r w:rsidRPr="00C91873">
              <w:t>Timestamp of when the payment was made.</w:t>
            </w:r>
          </w:p>
        </w:tc>
      </w:tr>
      <w:tr w:rsidR="00C91873" w:rsidRPr="00C91873" w14:paraId="5D92F293" w14:textId="77777777" w:rsidTr="00C91873">
        <w:tc>
          <w:tcPr>
            <w:tcW w:w="0" w:type="auto"/>
            <w:hideMark/>
          </w:tcPr>
          <w:p w14:paraId="2086CDFA" w14:textId="77777777" w:rsidR="00C91873" w:rsidRPr="00C91873" w:rsidRDefault="00C91873" w:rsidP="00C91873">
            <w:pPr>
              <w:spacing w:after="160" w:line="259" w:lineRule="auto"/>
            </w:pPr>
            <w:r w:rsidRPr="00C91873">
              <w:t>status</w:t>
            </w:r>
          </w:p>
        </w:tc>
        <w:tc>
          <w:tcPr>
            <w:tcW w:w="0" w:type="auto"/>
            <w:hideMark/>
          </w:tcPr>
          <w:p w14:paraId="6E98B773" w14:textId="77777777" w:rsidR="00C91873" w:rsidRPr="00C91873" w:rsidRDefault="00C91873" w:rsidP="00C91873">
            <w:pPr>
              <w:spacing w:after="160" w:line="259" w:lineRule="auto"/>
            </w:pPr>
            <w:proofErr w:type="gramStart"/>
            <w:r w:rsidRPr="00C91873">
              <w:t>VARCHAR(</w:t>
            </w:r>
            <w:proofErr w:type="gramEnd"/>
            <w:r w:rsidRPr="00C91873">
              <w:t>20)</w:t>
            </w:r>
          </w:p>
        </w:tc>
        <w:tc>
          <w:tcPr>
            <w:tcW w:w="0" w:type="auto"/>
            <w:hideMark/>
          </w:tcPr>
          <w:p w14:paraId="73C2A97D" w14:textId="77777777" w:rsidR="00C91873" w:rsidRPr="00C91873" w:rsidRDefault="00C91873" w:rsidP="00C91873">
            <w:pPr>
              <w:spacing w:after="160" w:line="259" w:lineRule="auto"/>
            </w:pPr>
            <w:r w:rsidRPr="00C91873">
              <w:t>DEFAULT 'completed'</w:t>
            </w:r>
          </w:p>
        </w:tc>
        <w:tc>
          <w:tcPr>
            <w:tcW w:w="0" w:type="auto"/>
            <w:hideMark/>
          </w:tcPr>
          <w:p w14:paraId="0DED2436" w14:textId="77777777" w:rsidR="00C91873" w:rsidRPr="00C91873" w:rsidRDefault="00C91873" w:rsidP="00C91873">
            <w:pPr>
              <w:spacing w:after="160" w:line="259" w:lineRule="auto"/>
            </w:pPr>
            <w:r w:rsidRPr="00C91873">
              <w:t>Status of the payment (completed, pending, refunded).</w:t>
            </w:r>
          </w:p>
        </w:tc>
      </w:tr>
    </w:tbl>
    <w:p w14:paraId="6970CBC3" w14:textId="77777777" w:rsidR="00C91873" w:rsidRPr="00C91873" w:rsidRDefault="00000000" w:rsidP="00C91873">
      <w:r>
        <w:pict w14:anchorId="5DE8F107">
          <v:rect id="_x0000_i1056" style="width:0;height:1.5pt" o:hralign="center" o:hrstd="t" o:hr="t" fillcolor="#a0a0a0" stroked="f"/>
        </w:pict>
      </w:r>
    </w:p>
    <w:p w14:paraId="2745FA4B" w14:textId="77777777" w:rsidR="00C91873" w:rsidRPr="00C91873" w:rsidRDefault="00C91873" w:rsidP="00C91873">
      <w:pPr>
        <w:rPr>
          <w:b/>
          <w:bCs/>
        </w:rPr>
      </w:pPr>
      <w:r w:rsidRPr="00C91873">
        <w:rPr>
          <w:b/>
          <w:bCs/>
        </w:rPr>
        <w:t>11. Report Table</w:t>
      </w:r>
    </w:p>
    <w:tbl>
      <w:tblPr>
        <w:tblStyle w:val="TableGrid"/>
        <w:tblW w:w="0" w:type="auto"/>
        <w:tblLook w:val="04A0" w:firstRow="1" w:lastRow="0" w:firstColumn="1" w:lastColumn="0" w:noHBand="0" w:noVBand="1"/>
      </w:tblPr>
      <w:tblGrid>
        <w:gridCol w:w="1565"/>
        <w:gridCol w:w="1532"/>
        <w:gridCol w:w="3125"/>
        <w:gridCol w:w="4400"/>
      </w:tblGrid>
      <w:tr w:rsidR="00C91873" w:rsidRPr="00C91873" w14:paraId="79C08261" w14:textId="77777777" w:rsidTr="00C91873">
        <w:tc>
          <w:tcPr>
            <w:tcW w:w="0" w:type="auto"/>
            <w:hideMark/>
          </w:tcPr>
          <w:p w14:paraId="429FCBCA" w14:textId="77777777" w:rsidR="00C91873" w:rsidRPr="00C91873" w:rsidRDefault="00C91873" w:rsidP="00C91873">
            <w:pPr>
              <w:spacing w:after="160" w:line="259" w:lineRule="auto"/>
              <w:rPr>
                <w:b/>
                <w:bCs/>
              </w:rPr>
            </w:pPr>
            <w:r w:rsidRPr="00C91873">
              <w:rPr>
                <w:b/>
                <w:bCs/>
              </w:rPr>
              <w:t>Column Name</w:t>
            </w:r>
          </w:p>
        </w:tc>
        <w:tc>
          <w:tcPr>
            <w:tcW w:w="0" w:type="auto"/>
            <w:hideMark/>
          </w:tcPr>
          <w:p w14:paraId="0759D53C" w14:textId="77777777" w:rsidR="00C91873" w:rsidRPr="00C91873" w:rsidRDefault="00C91873" w:rsidP="00C91873">
            <w:pPr>
              <w:spacing w:after="160" w:line="259" w:lineRule="auto"/>
              <w:rPr>
                <w:b/>
                <w:bCs/>
              </w:rPr>
            </w:pPr>
            <w:r w:rsidRPr="00C91873">
              <w:rPr>
                <w:b/>
                <w:bCs/>
              </w:rPr>
              <w:t>Data Type</w:t>
            </w:r>
          </w:p>
        </w:tc>
        <w:tc>
          <w:tcPr>
            <w:tcW w:w="0" w:type="auto"/>
            <w:hideMark/>
          </w:tcPr>
          <w:p w14:paraId="1C5611E7" w14:textId="77777777" w:rsidR="00C91873" w:rsidRPr="00C91873" w:rsidRDefault="00C91873" w:rsidP="00C91873">
            <w:pPr>
              <w:spacing w:after="160" w:line="259" w:lineRule="auto"/>
              <w:rPr>
                <w:b/>
                <w:bCs/>
              </w:rPr>
            </w:pPr>
            <w:r w:rsidRPr="00C91873">
              <w:rPr>
                <w:b/>
                <w:bCs/>
              </w:rPr>
              <w:t>Constraints</w:t>
            </w:r>
          </w:p>
        </w:tc>
        <w:tc>
          <w:tcPr>
            <w:tcW w:w="0" w:type="auto"/>
            <w:hideMark/>
          </w:tcPr>
          <w:p w14:paraId="2CF979C0" w14:textId="77777777" w:rsidR="00C91873" w:rsidRPr="00C91873" w:rsidRDefault="00C91873" w:rsidP="00C91873">
            <w:pPr>
              <w:spacing w:after="160" w:line="259" w:lineRule="auto"/>
              <w:rPr>
                <w:b/>
                <w:bCs/>
              </w:rPr>
            </w:pPr>
            <w:r w:rsidRPr="00C91873">
              <w:rPr>
                <w:b/>
                <w:bCs/>
              </w:rPr>
              <w:t>Description</w:t>
            </w:r>
          </w:p>
        </w:tc>
      </w:tr>
      <w:tr w:rsidR="00C91873" w:rsidRPr="00C91873" w14:paraId="21A136BD" w14:textId="77777777" w:rsidTr="00C91873">
        <w:tc>
          <w:tcPr>
            <w:tcW w:w="0" w:type="auto"/>
            <w:hideMark/>
          </w:tcPr>
          <w:p w14:paraId="6956B5F4" w14:textId="77777777" w:rsidR="00C91873" w:rsidRPr="00C91873" w:rsidRDefault="00C91873" w:rsidP="00C91873">
            <w:pPr>
              <w:spacing w:after="160" w:line="259" w:lineRule="auto"/>
            </w:pPr>
            <w:r w:rsidRPr="00C91873">
              <w:lastRenderedPageBreak/>
              <w:t>id</w:t>
            </w:r>
          </w:p>
        </w:tc>
        <w:tc>
          <w:tcPr>
            <w:tcW w:w="0" w:type="auto"/>
            <w:hideMark/>
          </w:tcPr>
          <w:p w14:paraId="3E8F2F14" w14:textId="77777777" w:rsidR="00C91873" w:rsidRPr="00C91873" w:rsidRDefault="00C91873" w:rsidP="00C91873">
            <w:pPr>
              <w:spacing w:after="160" w:line="259" w:lineRule="auto"/>
            </w:pPr>
            <w:r w:rsidRPr="00C91873">
              <w:t>INT</w:t>
            </w:r>
          </w:p>
        </w:tc>
        <w:tc>
          <w:tcPr>
            <w:tcW w:w="0" w:type="auto"/>
            <w:hideMark/>
          </w:tcPr>
          <w:p w14:paraId="160DD927" w14:textId="77777777" w:rsidR="00C91873" w:rsidRPr="00C91873" w:rsidRDefault="00C91873" w:rsidP="00C91873">
            <w:pPr>
              <w:spacing w:after="160" w:line="259" w:lineRule="auto"/>
            </w:pPr>
            <w:r w:rsidRPr="00C91873">
              <w:t>PRIMARY KEY, AUTO_INCREMENT</w:t>
            </w:r>
          </w:p>
        </w:tc>
        <w:tc>
          <w:tcPr>
            <w:tcW w:w="0" w:type="auto"/>
            <w:hideMark/>
          </w:tcPr>
          <w:p w14:paraId="2C505A34" w14:textId="77777777" w:rsidR="00C91873" w:rsidRPr="00C91873" w:rsidRDefault="00C91873" w:rsidP="00C91873">
            <w:pPr>
              <w:spacing w:after="160" w:line="259" w:lineRule="auto"/>
            </w:pPr>
            <w:r w:rsidRPr="00C91873">
              <w:t>Unique identifier for the report.</w:t>
            </w:r>
          </w:p>
        </w:tc>
      </w:tr>
      <w:tr w:rsidR="00C91873" w:rsidRPr="00C91873" w14:paraId="26F2FB14" w14:textId="77777777" w:rsidTr="00C91873">
        <w:tc>
          <w:tcPr>
            <w:tcW w:w="0" w:type="auto"/>
            <w:hideMark/>
          </w:tcPr>
          <w:p w14:paraId="40BDACD4" w14:textId="77777777" w:rsidR="00C91873" w:rsidRPr="00C91873" w:rsidRDefault="00C91873" w:rsidP="00C91873">
            <w:pPr>
              <w:spacing w:after="160" w:line="259" w:lineRule="auto"/>
            </w:pPr>
            <w:proofErr w:type="spellStart"/>
            <w:r w:rsidRPr="00C91873">
              <w:t>user_id</w:t>
            </w:r>
            <w:proofErr w:type="spellEnd"/>
          </w:p>
        </w:tc>
        <w:tc>
          <w:tcPr>
            <w:tcW w:w="0" w:type="auto"/>
            <w:hideMark/>
          </w:tcPr>
          <w:p w14:paraId="479C1562" w14:textId="77777777" w:rsidR="00C91873" w:rsidRPr="00C91873" w:rsidRDefault="00C91873" w:rsidP="00C91873">
            <w:pPr>
              <w:spacing w:after="160" w:line="259" w:lineRule="auto"/>
            </w:pPr>
            <w:r w:rsidRPr="00C91873">
              <w:t>INT</w:t>
            </w:r>
          </w:p>
        </w:tc>
        <w:tc>
          <w:tcPr>
            <w:tcW w:w="0" w:type="auto"/>
            <w:hideMark/>
          </w:tcPr>
          <w:p w14:paraId="49ED3EAC" w14:textId="77777777" w:rsidR="00C91873" w:rsidRPr="00C91873" w:rsidRDefault="00C91873" w:rsidP="00C91873">
            <w:pPr>
              <w:spacing w:after="160" w:line="259" w:lineRule="auto"/>
            </w:pPr>
            <w:r w:rsidRPr="00C91873">
              <w:t>FOREIGN KEY (User.id)</w:t>
            </w:r>
          </w:p>
        </w:tc>
        <w:tc>
          <w:tcPr>
            <w:tcW w:w="0" w:type="auto"/>
            <w:hideMark/>
          </w:tcPr>
          <w:p w14:paraId="2D8A1FCE" w14:textId="77777777" w:rsidR="00C91873" w:rsidRPr="00C91873" w:rsidRDefault="00C91873" w:rsidP="00C91873">
            <w:pPr>
              <w:spacing w:after="160" w:line="259" w:lineRule="auto"/>
            </w:pPr>
            <w:r w:rsidRPr="00C91873">
              <w:t>Reference to the user generating the report.</w:t>
            </w:r>
          </w:p>
        </w:tc>
      </w:tr>
      <w:tr w:rsidR="00C91873" w:rsidRPr="00C91873" w14:paraId="1685FFEB" w14:textId="77777777" w:rsidTr="00C91873">
        <w:tc>
          <w:tcPr>
            <w:tcW w:w="0" w:type="auto"/>
            <w:hideMark/>
          </w:tcPr>
          <w:p w14:paraId="5296EE8E" w14:textId="77777777" w:rsidR="00C91873" w:rsidRPr="00C91873" w:rsidRDefault="00C91873" w:rsidP="00C91873">
            <w:pPr>
              <w:spacing w:after="160" w:line="259" w:lineRule="auto"/>
            </w:pPr>
            <w:proofErr w:type="spellStart"/>
            <w:r w:rsidRPr="00C91873">
              <w:t>report_type</w:t>
            </w:r>
            <w:proofErr w:type="spellEnd"/>
          </w:p>
        </w:tc>
        <w:tc>
          <w:tcPr>
            <w:tcW w:w="0" w:type="auto"/>
            <w:hideMark/>
          </w:tcPr>
          <w:p w14:paraId="034A9196" w14:textId="77777777" w:rsidR="00C91873" w:rsidRPr="00C91873" w:rsidRDefault="00C91873" w:rsidP="00C91873">
            <w:pPr>
              <w:spacing w:after="160" w:line="259" w:lineRule="auto"/>
            </w:pPr>
            <w:proofErr w:type="gramStart"/>
            <w:r w:rsidRPr="00C91873">
              <w:t>VARCHAR(</w:t>
            </w:r>
            <w:proofErr w:type="gramEnd"/>
            <w:r w:rsidRPr="00C91873">
              <w:t>50)</w:t>
            </w:r>
          </w:p>
        </w:tc>
        <w:tc>
          <w:tcPr>
            <w:tcW w:w="0" w:type="auto"/>
            <w:hideMark/>
          </w:tcPr>
          <w:p w14:paraId="5EBFCC5B" w14:textId="77777777" w:rsidR="00C91873" w:rsidRPr="00C91873" w:rsidRDefault="00C91873" w:rsidP="00C91873">
            <w:pPr>
              <w:spacing w:after="160" w:line="259" w:lineRule="auto"/>
            </w:pPr>
            <w:r w:rsidRPr="00C91873">
              <w:t>NOT NULL</w:t>
            </w:r>
          </w:p>
        </w:tc>
        <w:tc>
          <w:tcPr>
            <w:tcW w:w="0" w:type="auto"/>
            <w:hideMark/>
          </w:tcPr>
          <w:p w14:paraId="7F0FA6FC" w14:textId="77777777" w:rsidR="00C91873" w:rsidRPr="00C91873" w:rsidRDefault="00C91873" w:rsidP="00C91873">
            <w:pPr>
              <w:spacing w:after="160" w:line="259" w:lineRule="auto"/>
            </w:pPr>
            <w:r w:rsidRPr="00C91873">
              <w:t>Type of report (application statistics, hiring trends, etc.).</w:t>
            </w:r>
          </w:p>
        </w:tc>
      </w:tr>
      <w:tr w:rsidR="00C91873" w:rsidRPr="00C91873" w14:paraId="3494E744" w14:textId="77777777" w:rsidTr="00C91873">
        <w:tc>
          <w:tcPr>
            <w:tcW w:w="0" w:type="auto"/>
            <w:hideMark/>
          </w:tcPr>
          <w:p w14:paraId="2DB7A347" w14:textId="77777777" w:rsidR="00C91873" w:rsidRPr="00C91873" w:rsidRDefault="00C91873" w:rsidP="00C91873">
            <w:pPr>
              <w:spacing w:after="160" w:line="259" w:lineRule="auto"/>
            </w:pPr>
            <w:proofErr w:type="spellStart"/>
            <w:r w:rsidRPr="00C91873">
              <w:t>created_at</w:t>
            </w:r>
            <w:proofErr w:type="spellEnd"/>
          </w:p>
        </w:tc>
        <w:tc>
          <w:tcPr>
            <w:tcW w:w="0" w:type="auto"/>
            <w:hideMark/>
          </w:tcPr>
          <w:p w14:paraId="78FFAA83" w14:textId="77777777" w:rsidR="00C91873" w:rsidRPr="00C91873" w:rsidRDefault="00C91873" w:rsidP="00C91873">
            <w:pPr>
              <w:spacing w:after="160" w:line="259" w:lineRule="auto"/>
            </w:pPr>
            <w:r w:rsidRPr="00C91873">
              <w:t>DATETIME</w:t>
            </w:r>
          </w:p>
        </w:tc>
        <w:tc>
          <w:tcPr>
            <w:tcW w:w="0" w:type="auto"/>
            <w:hideMark/>
          </w:tcPr>
          <w:p w14:paraId="033D6DFD" w14:textId="77777777" w:rsidR="00C91873" w:rsidRPr="00C91873" w:rsidRDefault="00C91873" w:rsidP="00C91873">
            <w:pPr>
              <w:spacing w:after="160" w:line="259" w:lineRule="auto"/>
            </w:pPr>
            <w:r w:rsidRPr="00C91873">
              <w:t>DEFAULT CURRENT_TIMESTAMP</w:t>
            </w:r>
          </w:p>
        </w:tc>
        <w:tc>
          <w:tcPr>
            <w:tcW w:w="0" w:type="auto"/>
            <w:hideMark/>
          </w:tcPr>
          <w:p w14:paraId="66B122E7" w14:textId="77777777" w:rsidR="00C91873" w:rsidRPr="00C91873" w:rsidRDefault="00C91873" w:rsidP="00C91873">
            <w:pPr>
              <w:spacing w:after="160" w:line="259" w:lineRule="auto"/>
            </w:pPr>
            <w:r w:rsidRPr="00C91873">
              <w:t>Timestamp of when the report was generated.</w:t>
            </w:r>
          </w:p>
        </w:tc>
      </w:tr>
    </w:tbl>
    <w:p w14:paraId="4F78E309" w14:textId="77777777" w:rsidR="00C91873" w:rsidRPr="00C91873" w:rsidRDefault="00000000" w:rsidP="00C91873">
      <w:r>
        <w:pict w14:anchorId="4C7384B1">
          <v:rect id="_x0000_i1057" style="width:0;height:1.5pt" o:hralign="center" o:hrstd="t" o:hr="t" fillcolor="#a0a0a0" stroked="f"/>
        </w:pict>
      </w:r>
    </w:p>
    <w:p w14:paraId="6BAAA71C" w14:textId="77777777" w:rsidR="00C91873" w:rsidRPr="00C91873" w:rsidRDefault="00C91873" w:rsidP="00C91873">
      <w:pPr>
        <w:rPr>
          <w:b/>
          <w:bCs/>
        </w:rPr>
      </w:pPr>
      <w:r w:rsidRPr="00C91873">
        <w:rPr>
          <w:b/>
          <w:bCs/>
        </w:rPr>
        <w:t>12. Feedback Table</w:t>
      </w:r>
    </w:p>
    <w:tbl>
      <w:tblPr>
        <w:tblStyle w:val="TableGrid"/>
        <w:tblW w:w="0" w:type="auto"/>
        <w:tblLook w:val="04A0" w:firstRow="1" w:lastRow="0" w:firstColumn="1" w:lastColumn="0" w:noHBand="0" w:noVBand="1"/>
      </w:tblPr>
      <w:tblGrid>
        <w:gridCol w:w="1629"/>
        <w:gridCol w:w="1190"/>
        <w:gridCol w:w="3127"/>
        <w:gridCol w:w="4676"/>
      </w:tblGrid>
      <w:tr w:rsidR="00C91873" w:rsidRPr="00C91873" w14:paraId="50EE2D13" w14:textId="77777777" w:rsidTr="00C91873">
        <w:tc>
          <w:tcPr>
            <w:tcW w:w="0" w:type="auto"/>
            <w:hideMark/>
          </w:tcPr>
          <w:p w14:paraId="0CD9CB05" w14:textId="77777777" w:rsidR="00C91873" w:rsidRPr="00C91873" w:rsidRDefault="00C91873" w:rsidP="00C91873">
            <w:pPr>
              <w:spacing w:after="160" w:line="259" w:lineRule="auto"/>
              <w:rPr>
                <w:b/>
                <w:bCs/>
              </w:rPr>
            </w:pPr>
            <w:r w:rsidRPr="00C91873">
              <w:rPr>
                <w:b/>
                <w:bCs/>
              </w:rPr>
              <w:t>Column Name</w:t>
            </w:r>
          </w:p>
        </w:tc>
        <w:tc>
          <w:tcPr>
            <w:tcW w:w="0" w:type="auto"/>
            <w:hideMark/>
          </w:tcPr>
          <w:p w14:paraId="1A4E3D62" w14:textId="77777777" w:rsidR="00C91873" w:rsidRPr="00C91873" w:rsidRDefault="00C91873" w:rsidP="00C91873">
            <w:pPr>
              <w:spacing w:after="160" w:line="259" w:lineRule="auto"/>
              <w:rPr>
                <w:b/>
                <w:bCs/>
              </w:rPr>
            </w:pPr>
            <w:r w:rsidRPr="00C91873">
              <w:rPr>
                <w:b/>
                <w:bCs/>
              </w:rPr>
              <w:t>Data Type</w:t>
            </w:r>
          </w:p>
        </w:tc>
        <w:tc>
          <w:tcPr>
            <w:tcW w:w="0" w:type="auto"/>
            <w:hideMark/>
          </w:tcPr>
          <w:p w14:paraId="4695A5C7" w14:textId="77777777" w:rsidR="00C91873" w:rsidRPr="00C91873" w:rsidRDefault="00C91873" w:rsidP="00C91873">
            <w:pPr>
              <w:spacing w:after="160" w:line="259" w:lineRule="auto"/>
              <w:rPr>
                <w:b/>
                <w:bCs/>
              </w:rPr>
            </w:pPr>
            <w:r w:rsidRPr="00C91873">
              <w:rPr>
                <w:b/>
                <w:bCs/>
              </w:rPr>
              <w:t>Constraints</w:t>
            </w:r>
          </w:p>
        </w:tc>
        <w:tc>
          <w:tcPr>
            <w:tcW w:w="0" w:type="auto"/>
            <w:hideMark/>
          </w:tcPr>
          <w:p w14:paraId="7605A093" w14:textId="77777777" w:rsidR="00C91873" w:rsidRPr="00C91873" w:rsidRDefault="00C91873" w:rsidP="00C91873">
            <w:pPr>
              <w:spacing w:after="160" w:line="259" w:lineRule="auto"/>
              <w:rPr>
                <w:b/>
                <w:bCs/>
              </w:rPr>
            </w:pPr>
            <w:r w:rsidRPr="00C91873">
              <w:rPr>
                <w:b/>
                <w:bCs/>
              </w:rPr>
              <w:t>Description</w:t>
            </w:r>
          </w:p>
        </w:tc>
      </w:tr>
      <w:tr w:rsidR="00C91873" w:rsidRPr="00C91873" w14:paraId="1A6F87AC" w14:textId="77777777" w:rsidTr="00C91873">
        <w:tc>
          <w:tcPr>
            <w:tcW w:w="0" w:type="auto"/>
            <w:hideMark/>
          </w:tcPr>
          <w:p w14:paraId="5C440D8A" w14:textId="77777777" w:rsidR="00C91873" w:rsidRPr="00C91873" w:rsidRDefault="00C91873" w:rsidP="00C91873">
            <w:pPr>
              <w:spacing w:after="160" w:line="259" w:lineRule="auto"/>
            </w:pPr>
            <w:r w:rsidRPr="00C91873">
              <w:t>id</w:t>
            </w:r>
          </w:p>
        </w:tc>
        <w:tc>
          <w:tcPr>
            <w:tcW w:w="0" w:type="auto"/>
            <w:hideMark/>
          </w:tcPr>
          <w:p w14:paraId="39C84698" w14:textId="77777777" w:rsidR="00C91873" w:rsidRPr="00C91873" w:rsidRDefault="00C91873" w:rsidP="00C91873">
            <w:pPr>
              <w:spacing w:after="160" w:line="259" w:lineRule="auto"/>
            </w:pPr>
            <w:r w:rsidRPr="00C91873">
              <w:t>INT</w:t>
            </w:r>
          </w:p>
        </w:tc>
        <w:tc>
          <w:tcPr>
            <w:tcW w:w="0" w:type="auto"/>
            <w:hideMark/>
          </w:tcPr>
          <w:p w14:paraId="5348F86E" w14:textId="77777777" w:rsidR="00C91873" w:rsidRPr="00C91873" w:rsidRDefault="00C91873" w:rsidP="00C91873">
            <w:pPr>
              <w:spacing w:after="160" w:line="259" w:lineRule="auto"/>
            </w:pPr>
            <w:r w:rsidRPr="00C91873">
              <w:t>PRIMARY KEY, AUTO_INCREMENT</w:t>
            </w:r>
          </w:p>
        </w:tc>
        <w:tc>
          <w:tcPr>
            <w:tcW w:w="0" w:type="auto"/>
            <w:hideMark/>
          </w:tcPr>
          <w:p w14:paraId="316F6B2E" w14:textId="77777777" w:rsidR="00C91873" w:rsidRPr="00C91873" w:rsidRDefault="00C91873" w:rsidP="00C91873">
            <w:pPr>
              <w:spacing w:after="160" w:line="259" w:lineRule="auto"/>
            </w:pPr>
            <w:r w:rsidRPr="00C91873">
              <w:t>Unique identifier for the feedback.</w:t>
            </w:r>
          </w:p>
        </w:tc>
      </w:tr>
      <w:tr w:rsidR="00C91873" w:rsidRPr="00C91873" w14:paraId="1C960BDD" w14:textId="77777777" w:rsidTr="00C91873">
        <w:tc>
          <w:tcPr>
            <w:tcW w:w="0" w:type="auto"/>
            <w:hideMark/>
          </w:tcPr>
          <w:p w14:paraId="43B4A1A8" w14:textId="77777777" w:rsidR="00C91873" w:rsidRPr="00C91873" w:rsidRDefault="00C91873" w:rsidP="00C91873">
            <w:pPr>
              <w:spacing w:after="160" w:line="259" w:lineRule="auto"/>
            </w:pPr>
            <w:proofErr w:type="spellStart"/>
            <w:r w:rsidRPr="00C91873">
              <w:t>application_id</w:t>
            </w:r>
            <w:proofErr w:type="spellEnd"/>
          </w:p>
        </w:tc>
        <w:tc>
          <w:tcPr>
            <w:tcW w:w="0" w:type="auto"/>
            <w:hideMark/>
          </w:tcPr>
          <w:p w14:paraId="03AA9183" w14:textId="77777777" w:rsidR="00C91873" w:rsidRPr="00C91873" w:rsidRDefault="00C91873" w:rsidP="00C91873">
            <w:pPr>
              <w:spacing w:after="160" w:line="259" w:lineRule="auto"/>
            </w:pPr>
            <w:r w:rsidRPr="00C91873">
              <w:t>INT</w:t>
            </w:r>
          </w:p>
        </w:tc>
        <w:tc>
          <w:tcPr>
            <w:tcW w:w="0" w:type="auto"/>
            <w:hideMark/>
          </w:tcPr>
          <w:p w14:paraId="419CFC25" w14:textId="77777777" w:rsidR="00C91873" w:rsidRPr="00C91873" w:rsidRDefault="00C91873" w:rsidP="00C91873">
            <w:pPr>
              <w:spacing w:after="160" w:line="259" w:lineRule="auto"/>
            </w:pPr>
            <w:r w:rsidRPr="00C91873">
              <w:t>FOREIGN KEY (Application.id)</w:t>
            </w:r>
          </w:p>
        </w:tc>
        <w:tc>
          <w:tcPr>
            <w:tcW w:w="0" w:type="auto"/>
            <w:hideMark/>
          </w:tcPr>
          <w:p w14:paraId="3E820211" w14:textId="77777777" w:rsidR="00C91873" w:rsidRPr="00C91873" w:rsidRDefault="00C91873" w:rsidP="00C91873">
            <w:pPr>
              <w:spacing w:after="160" w:line="259" w:lineRule="auto"/>
            </w:pPr>
            <w:r w:rsidRPr="00C91873">
              <w:t>Reference to the application being reviewed.</w:t>
            </w:r>
          </w:p>
        </w:tc>
      </w:tr>
      <w:tr w:rsidR="00C91873" w:rsidRPr="00C91873" w14:paraId="471E3AE0" w14:textId="77777777" w:rsidTr="00C91873">
        <w:tc>
          <w:tcPr>
            <w:tcW w:w="0" w:type="auto"/>
            <w:hideMark/>
          </w:tcPr>
          <w:p w14:paraId="4351CDEA" w14:textId="77777777" w:rsidR="00C91873" w:rsidRPr="00C91873" w:rsidRDefault="00C91873" w:rsidP="00C91873">
            <w:pPr>
              <w:spacing w:after="160" w:line="259" w:lineRule="auto"/>
            </w:pPr>
            <w:proofErr w:type="spellStart"/>
            <w:r w:rsidRPr="00C91873">
              <w:t>user_id</w:t>
            </w:r>
            <w:proofErr w:type="spellEnd"/>
          </w:p>
        </w:tc>
        <w:tc>
          <w:tcPr>
            <w:tcW w:w="0" w:type="auto"/>
            <w:hideMark/>
          </w:tcPr>
          <w:p w14:paraId="34555F6D" w14:textId="77777777" w:rsidR="00C91873" w:rsidRPr="00C91873" w:rsidRDefault="00C91873" w:rsidP="00C91873">
            <w:pPr>
              <w:spacing w:after="160" w:line="259" w:lineRule="auto"/>
            </w:pPr>
            <w:r w:rsidRPr="00C91873">
              <w:t>INT</w:t>
            </w:r>
          </w:p>
        </w:tc>
        <w:tc>
          <w:tcPr>
            <w:tcW w:w="0" w:type="auto"/>
            <w:hideMark/>
          </w:tcPr>
          <w:p w14:paraId="4A3AB522" w14:textId="77777777" w:rsidR="00C91873" w:rsidRPr="00C91873" w:rsidRDefault="00C91873" w:rsidP="00C91873">
            <w:pPr>
              <w:spacing w:after="160" w:line="259" w:lineRule="auto"/>
            </w:pPr>
            <w:r w:rsidRPr="00C91873">
              <w:t>FOREIGN KEY (User.id)</w:t>
            </w:r>
          </w:p>
        </w:tc>
        <w:tc>
          <w:tcPr>
            <w:tcW w:w="0" w:type="auto"/>
            <w:hideMark/>
          </w:tcPr>
          <w:p w14:paraId="4943BFB4" w14:textId="77777777" w:rsidR="00C91873" w:rsidRPr="00C91873" w:rsidRDefault="00C91873" w:rsidP="00C91873">
            <w:pPr>
              <w:spacing w:after="160" w:line="259" w:lineRule="auto"/>
            </w:pPr>
            <w:r w:rsidRPr="00C91873">
              <w:t>Reference to the user giving feedback.</w:t>
            </w:r>
          </w:p>
        </w:tc>
      </w:tr>
      <w:tr w:rsidR="00C91873" w:rsidRPr="00C91873" w14:paraId="324C1BB8" w14:textId="77777777" w:rsidTr="00C91873">
        <w:tc>
          <w:tcPr>
            <w:tcW w:w="0" w:type="auto"/>
            <w:hideMark/>
          </w:tcPr>
          <w:p w14:paraId="6DC57F16" w14:textId="77777777" w:rsidR="00C91873" w:rsidRPr="00C91873" w:rsidRDefault="00C91873" w:rsidP="00C91873">
            <w:pPr>
              <w:spacing w:after="160" w:line="259" w:lineRule="auto"/>
            </w:pPr>
            <w:r w:rsidRPr="00C91873">
              <w:t>rating</w:t>
            </w:r>
          </w:p>
        </w:tc>
        <w:tc>
          <w:tcPr>
            <w:tcW w:w="0" w:type="auto"/>
            <w:hideMark/>
          </w:tcPr>
          <w:p w14:paraId="4CA9556B" w14:textId="77777777" w:rsidR="00C91873" w:rsidRPr="00C91873" w:rsidRDefault="00C91873" w:rsidP="00C91873">
            <w:pPr>
              <w:spacing w:after="160" w:line="259" w:lineRule="auto"/>
            </w:pPr>
            <w:r w:rsidRPr="00C91873">
              <w:t>INT</w:t>
            </w:r>
          </w:p>
        </w:tc>
        <w:tc>
          <w:tcPr>
            <w:tcW w:w="0" w:type="auto"/>
            <w:hideMark/>
          </w:tcPr>
          <w:p w14:paraId="173ECF67" w14:textId="77777777" w:rsidR="00C91873" w:rsidRPr="00C91873" w:rsidRDefault="00C91873" w:rsidP="00C91873">
            <w:pPr>
              <w:spacing w:after="160" w:line="259" w:lineRule="auto"/>
            </w:pPr>
            <w:r w:rsidRPr="00C91873">
              <w:t>CHECK (rating BETWEEN 1 AND 5)</w:t>
            </w:r>
          </w:p>
        </w:tc>
        <w:tc>
          <w:tcPr>
            <w:tcW w:w="0" w:type="auto"/>
            <w:hideMark/>
          </w:tcPr>
          <w:p w14:paraId="5FA75A9D" w14:textId="77777777" w:rsidR="00C91873" w:rsidRPr="00C91873" w:rsidRDefault="00C91873" w:rsidP="00C91873">
            <w:pPr>
              <w:spacing w:after="160" w:line="259" w:lineRule="auto"/>
            </w:pPr>
            <w:r w:rsidRPr="00C91873">
              <w:t>Rating given (1-5 scale).</w:t>
            </w:r>
          </w:p>
        </w:tc>
      </w:tr>
      <w:tr w:rsidR="00C91873" w:rsidRPr="00C91873" w14:paraId="5F08C557" w14:textId="77777777" w:rsidTr="00C91873">
        <w:tc>
          <w:tcPr>
            <w:tcW w:w="0" w:type="auto"/>
            <w:hideMark/>
          </w:tcPr>
          <w:p w14:paraId="2CD01DCA" w14:textId="77777777" w:rsidR="00C91873" w:rsidRPr="00C91873" w:rsidRDefault="00C91873" w:rsidP="00C91873">
            <w:pPr>
              <w:spacing w:after="160" w:line="259" w:lineRule="auto"/>
            </w:pPr>
            <w:r w:rsidRPr="00C91873">
              <w:t>comments</w:t>
            </w:r>
          </w:p>
        </w:tc>
        <w:tc>
          <w:tcPr>
            <w:tcW w:w="0" w:type="auto"/>
            <w:hideMark/>
          </w:tcPr>
          <w:p w14:paraId="47138DD9" w14:textId="77777777" w:rsidR="00C91873" w:rsidRPr="00C91873" w:rsidRDefault="00C91873" w:rsidP="00C91873">
            <w:pPr>
              <w:spacing w:after="160" w:line="259" w:lineRule="auto"/>
            </w:pPr>
            <w:r w:rsidRPr="00C91873">
              <w:t>TEXT</w:t>
            </w:r>
          </w:p>
        </w:tc>
        <w:tc>
          <w:tcPr>
            <w:tcW w:w="0" w:type="auto"/>
            <w:hideMark/>
          </w:tcPr>
          <w:p w14:paraId="543591E7" w14:textId="77777777" w:rsidR="00C91873" w:rsidRPr="00C91873" w:rsidRDefault="00C91873" w:rsidP="00C91873">
            <w:pPr>
              <w:spacing w:after="160" w:line="259" w:lineRule="auto"/>
            </w:pPr>
          </w:p>
        </w:tc>
        <w:tc>
          <w:tcPr>
            <w:tcW w:w="0" w:type="auto"/>
            <w:hideMark/>
          </w:tcPr>
          <w:p w14:paraId="262B1D1E" w14:textId="77777777" w:rsidR="00C91873" w:rsidRPr="00C91873" w:rsidRDefault="00C91873" w:rsidP="00C91873">
            <w:pPr>
              <w:spacing w:after="160" w:line="259" w:lineRule="auto"/>
            </w:pPr>
            <w:r w:rsidRPr="00C91873">
              <w:t>Comments regarding the application or the interview process.</w:t>
            </w:r>
          </w:p>
        </w:tc>
      </w:tr>
      <w:tr w:rsidR="00C91873" w:rsidRPr="00C91873" w14:paraId="76F98337" w14:textId="77777777" w:rsidTr="00C91873">
        <w:tc>
          <w:tcPr>
            <w:tcW w:w="0" w:type="auto"/>
            <w:hideMark/>
          </w:tcPr>
          <w:p w14:paraId="6E877258" w14:textId="77777777" w:rsidR="00C91873" w:rsidRPr="00C91873" w:rsidRDefault="00C91873" w:rsidP="00C91873">
            <w:pPr>
              <w:spacing w:after="160" w:line="259" w:lineRule="auto"/>
            </w:pPr>
            <w:proofErr w:type="spellStart"/>
            <w:r w:rsidRPr="00C91873">
              <w:t>created_at</w:t>
            </w:r>
            <w:proofErr w:type="spellEnd"/>
          </w:p>
        </w:tc>
        <w:tc>
          <w:tcPr>
            <w:tcW w:w="0" w:type="auto"/>
            <w:hideMark/>
          </w:tcPr>
          <w:p w14:paraId="5D3A8EB5" w14:textId="77777777" w:rsidR="00C91873" w:rsidRPr="00C91873" w:rsidRDefault="00C91873" w:rsidP="00C91873">
            <w:pPr>
              <w:spacing w:after="160" w:line="259" w:lineRule="auto"/>
            </w:pPr>
            <w:r w:rsidRPr="00C91873">
              <w:t>DATETIME</w:t>
            </w:r>
          </w:p>
        </w:tc>
        <w:tc>
          <w:tcPr>
            <w:tcW w:w="0" w:type="auto"/>
            <w:hideMark/>
          </w:tcPr>
          <w:p w14:paraId="2A818F98" w14:textId="77777777" w:rsidR="00C91873" w:rsidRPr="00C91873" w:rsidRDefault="00C91873" w:rsidP="00C91873">
            <w:pPr>
              <w:spacing w:after="160" w:line="259" w:lineRule="auto"/>
            </w:pPr>
            <w:r w:rsidRPr="00C91873">
              <w:t>DEFAULT CURRENT_TIMESTAMP</w:t>
            </w:r>
          </w:p>
        </w:tc>
        <w:tc>
          <w:tcPr>
            <w:tcW w:w="0" w:type="auto"/>
            <w:hideMark/>
          </w:tcPr>
          <w:p w14:paraId="476E8BE4" w14:textId="77777777" w:rsidR="00C91873" w:rsidRPr="00C91873" w:rsidRDefault="00C91873" w:rsidP="00C91873">
            <w:pPr>
              <w:spacing w:after="160" w:line="259" w:lineRule="auto"/>
            </w:pPr>
            <w:r w:rsidRPr="00C91873">
              <w:t>Timestamp of when the feedback was submitted.</w:t>
            </w:r>
          </w:p>
        </w:tc>
      </w:tr>
    </w:tbl>
    <w:p w14:paraId="5D2BC991" w14:textId="77777777" w:rsidR="00C91873" w:rsidRPr="00C91873" w:rsidRDefault="00000000" w:rsidP="00C91873">
      <w:r>
        <w:pict w14:anchorId="06B64A67">
          <v:rect id="_x0000_i1058" style="width:0;height:1.5pt" o:hralign="center" o:hrstd="t" o:hr="t" fillcolor="#a0a0a0" stroked="f"/>
        </w:pict>
      </w:r>
    </w:p>
    <w:p w14:paraId="73E0B1CA" w14:textId="77777777" w:rsidR="00C91873" w:rsidRPr="00C91873" w:rsidRDefault="00C91873" w:rsidP="00C91873">
      <w:pPr>
        <w:rPr>
          <w:b/>
          <w:bCs/>
        </w:rPr>
      </w:pPr>
      <w:r w:rsidRPr="00C91873">
        <w:rPr>
          <w:b/>
          <w:bCs/>
        </w:rPr>
        <w:t>13. User Table</w:t>
      </w:r>
    </w:p>
    <w:tbl>
      <w:tblPr>
        <w:tblStyle w:val="TableGrid"/>
        <w:tblW w:w="0" w:type="auto"/>
        <w:tblLook w:val="04A0" w:firstRow="1" w:lastRow="0" w:firstColumn="1" w:lastColumn="0" w:noHBand="0" w:noVBand="1"/>
      </w:tblPr>
      <w:tblGrid>
        <w:gridCol w:w="1483"/>
        <w:gridCol w:w="1532"/>
        <w:gridCol w:w="4579"/>
        <w:gridCol w:w="3028"/>
      </w:tblGrid>
      <w:tr w:rsidR="00C91873" w:rsidRPr="00C91873" w14:paraId="18C45261" w14:textId="77777777" w:rsidTr="00C91873">
        <w:tc>
          <w:tcPr>
            <w:tcW w:w="0" w:type="auto"/>
            <w:hideMark/>
          </w:tcPr>
          <w:p w14:paraId="0E1184BA" w14:textId="77777777" w:rsidR="00C91873" w:rsidRPr="00C91873" w:rsidRDefault="00C91873" w:rsidP="00C91873">
            <w:pPr>
              <w:spacing w:after="160" w:line="259" w:lineRule="auto"/>
              <w:rPr>
                <w:b/>
                <w:bCs/>
              </w:rPr>
            </w:pPr>
            <w:r w:rsidRPr="00C91873">
              <w:rPr>
                <w:b/>
                <w:bCs/>
              </w:rPr>
              <w:t>Column Name</w:t>
            </w:r>
          </w:p>
        </w:tc>
        <w:tc>
          <w:tcPr>
            <w:tcW w:w="0" w:type="auto"/>
            <w:hideMark/>
          </w:tcPr>
          <w:p w14:paraId="511D8E3D" w14:textId="77777777" w:rsidR="00C91873" w:rsidRPr="00C91873" w:rsidRDefault="00C91873" w:rsidP="00C91873">
            <w:pPr>
              <w:spacing w:after="160" w:line="259" w:lineRule="auto"/>
              <w:rPr>
                <w:b/>
                <w:bCs/>
              </w:rPr>
            </w:pPr>
            <w:r w:rsidRPr="00C91873">
              <w:rPr>
                <w:b/>
                <w:bCs/>
              </w:rPr>
              <w:t>Data Type</w:t>
            </w:r>
          </w:p>
        </w:tc>
        <w:tc>
          <w:tcPr>
            <w:tcW w:w="0" w:type="auto"/>
            <w:hideMark/>
          </w:tcPr>
          <w:p w14:paraId="75E69C9D" w14:textId="77777777" w:rsidR="00C91873" w:rsidRPr="00C91873" w:rsidRDefault="00C91873" w:rsidP="00C91873">
            <w:pPr>
              <w:spacing w:after="160" w:line="259" w:lineRule="auto"/>
              <w:rPr>
                <w:b/>
                <w:bCs/>
              </w:rPr>
            </w:pPr>
            <w:r w:rsidRPr="00C91873">
              <w:rPr>
                <w:b/>
                <w:bCs/>
              </w:rPr>
              <w:t>Constraints</w:t>
            </w:r>
          </w:p>
        </w:tc>
        <w:tc>
          <w:tcPr>
            <w:tcW w:w="0" w:type="auto"/>
            <w:hideMark/>
          </w:tcPr>
          <w:p w14:paraId="2B1326CD" w14:textId="77777777" w:rsidR="00C91873" w:rsidRPr="00C91873" w:rsidRDefault="00C91873" w:rsidP="00C91873">
            <w:pPr>
              <w:spacing w:after="160" w:line="259" w:lineRule="auto"/>
              <w:rPr>
                <w:b/>
                <w:bCs/>
              </w:rPr>
            </w:pPr>
            <w:r w:rsidRPr="00C91873">
              <w:rPr>
                <w:b/>
                <w:bCs/>
              </w:rPr>
              <w:t>Description</w:t>
            </w:r>
          </w:p>
        </w:tc>
      </w:tr>
      <w:tr w:rsidR="00C91873" w:rsidRPr="00C91873" w14:paraId="2DF7428C" w14:textId="77777777" w:rsidTr="00C91873">
        <w:tc>
          <w:tcPr>
            <w:tcW w:w="0" w:type="auto"/>
            <w:hideMark/>
          </w:tcPr>
          <w:p w14:paraId="3E9906CA" w14:textId="77777777" w:rsidR="00C91873" w:rsidRPr="00C91873" w:rsidRDefault="00C91873" w:rsidP="00C91873">
            <w:pPr>
              <w:spacing w:after="160" w:line="259" w:lineRule="auto"/>
            </w:pPr>
            <w:r w:rsidRPr="00C91873">
              <w:t>id</w:t>
            </w:r>
          </w:p>
        </w:tc>
        <w:tc>
          <w:tcPr>
            <w:tcW w:w="0" w:type="auto"/>
            <w:hideMark/>
          </w:tcPr>
          <w:p w14:paraId="0FA64C07" w14:textId="77777777" w:rsidR="00C91873" w:rsidRPr="00C91873" w:rsidRDefault="00C91873" w:rsidP="00C91873">
            <w:pPr>
              <w:spacing w:after="160" w:line="259" w:lineRule="auto"/>
            </w:pPr>
            <w:r w:rsidRPr="00C91873">
              <w:t>INT</w:t>
            </w:r>
          </w:p>
        </w:tc>
        <w:tc>
          <w:tcPr>
            <w:tcW w:w="0" w:type="auto"/>
            <w:hideMark/>
          </w:tcPr>
          <w:p w14:paraId="79BF5772" w14:textId="77777777" w:rsidR="00C91873" w:rsidRPr="00C91873" w:rsidRDefault="00C91873" w:rsidP="00C91873">
            <w:pPr>
              <w:spacing w:after="160" w:line="259" w:lineRule="auto"/>
            </w:pPr>
            <w:r w:rsidRPr="00C91873">
              <w:t>PRIMARY KEY, AUTO_INCREMENT</w:t>
            </w:r>
          </w:p>
        </w:tc>
        <w:tc>
          <w:tcPr>
            <w:tcW w:w="0" w:type="auto"/>
            <w:hideMark/>
          </w:tcPr>
          <w:p w14:paraId="3C8AA561" w14:textId="77777777" w:rsidR="00C91873" w:rsidRPr="00C91873" w:rsidRDefault="00C91873" w:rsidP="00C91873">
            <w:pPr>
              <w:spacing w:after="160" w:line="259" w:lineRule="auto"/>
            </w:pPr>
            <w:r w:rsidRPr="00C91873">
              <w:t>Unique identifier for the user.</w:t>
            </w:r>
          </w:p>
        </w:tc>
      </w:tr>
      <w:tr w:rsidR="00C91873" w:rsidRPr="00C91873" w14:paraId="1CA4CBB6" w14:textId="77777777" w:rsidTr="00C91873">
        <w:tc>
          <w:tcPr>
            <w:tcW w:w="0" w:type="auto"/>
            <w:hideMark/>
          </w:tcPr>
          <w:p w14:paraId="01C0B334" w14:textId="77777777" w:rsidR="00C91873" w:rsidRPr="00C91873" w:rsidRDefault="00C91873" w:rsidP="00C91873">
            <w:pPr>
              <w:spacing w:after="160" w:line="259" w:lineRule="auto"/>
            </w:pPr>
            <w:r w:rsidRPr="00C91873">
              <w:t>role</w:t>
            </w:r>
          </w:p>
        </w:tc>
        <w:tc>
          <w:tcPr>
            <w:tcW w:w="0" w:type="auto"/>
            <w:hideMark/>
          </w:tcPr>
          <w:p w14:paraId="58A78A29" w14:textId="77777777" w:rsidR="00C91873" w:rsidRPr="00C91873" w:rsidRDefault="00C91873" w:rsidP="00C91873">
            <w:pPr>
              <w:spacing w:after="160" w:line="259" w:lineRule="auto"/>
            </w:pPr>
            <w:proofErr w:type="gramStart"/>
            <w:r w:rsidRPr="00C91873">
              <w:t>VARCHAR(</w:t>
            </w:r>
            <w:proofErr w:type="gramEnd"/>
            <w:r w:rsidRPr="00C91873">
              <w:t>20)</w:t>
            </w:r>
          </w:p>
        </w:tc>
        <w:tc>
          <w:tcPr>
            <w:tcW w:w="0" w:type="auto"/>
            <w:hideMark/>
          </w:tcPr>
          <w:p w14:paraId="2E6C308C" w14:textId="77777777" w:rsidR="00C91873" w:rsidRPr="00C91873" w:rsidRDefault="00C91873" w:rsidP="00C91873">
            <w:pPr>
              <w:spacing w:after="160" w:line="259" w:lineRule="auto"/>
            </w:pPr>
            <w:r w:rsidRPr="00C91873">
              <w:t>NOT NULL</w:t>
            </w:r>
          </w:p>
        </w:tc>
        <w:tc>
          <w:tcPr>
            <w:tcW w:w="0" w:type="auto"/>
            <w:hideMark/>
          </w:tcPr>
          <w:p w14:paraId="078F39B0" w14:textId="77777777" w:rsidR="00C91873" w:rsidRPr="00C91873" w:rsidRDefault="00C91873" w:rsidP="00C91873">
            <w:pPr>
              <w:spacing w:after="160" w:line="259" w:lineRule="auto"/>
            </w:pPr>
            <w:r w:rsidRPr="00C91873">
              <w:t>Role of the user (job seeker, employer, admin).</w:t>
            </w:r>
          </w:p>
        </w:tc>
      </w:tr>
      <w:tr w:rsidR="00C91873" w:rsidRPr="00C91873" w14:paraId="66FD40E9" w14:textId="77777777" w:rsidTr="00C91873">
        <w:tc>
          <w:tcPr>
            <w:tcW w:w="0" w:type="auto"/>
            <w:hideMark/>
          </w:tcPr>
          <w:p w14:paraId="7927D67C" w14:textId="77777777" w:rsidR="00C91873" w:rsidRPr="00C91873" w:rsidRDefault="00C91873" w:rsidP="00C91873">
            <w:pPr>
              <w:spacing w:after="160" w:line="259" w:lineRule="auto"/>
            </w:pPr>
            <w:proofErr w:type="spellStart"/>
            <w:r w:rsidRPr="00C91873">
              <w:t>created_at</w:t>
            </w:r>
            <w:proofErr w:type="spellEnd"/>
          </w:p>
        </w:tc>
        <w:tc>
          <w:tcPr>
            <w:tcW w:w="0" w:type="auto"/>
            <w:hideMark/>
          </w:tcPr>
          <w:p w14:paraId="085C5D4B" w14:textId="77777777" w:rsidR="00C91873" w:rsidRPr="00C91873" w:rsidRDefault="00C91873" w:rsidP="00C91873">
            <w:pPr>
              <w:spacing w:after="160" w:line="259" w:lineRule="auto"/>
            </w:pPr>
            <w:r w:rsidRPr="00C91873">
              <w:t>DATETIME</w:t>
            </w:r>
          </w:p>
        </w:tc>
        <w:tc>
          <w:tcPr>
            <w:tcW w:w="0" w:type="auto"/>
            <w:hideMark/>
          </w:tcPr>
          <w:p w14:paraId="5A73BEAA" w14:textId="77777777" w:rsidR="00C91873" w:rsidRPr="00C91873" w:rsidRDefault="00C91873" w:rsidP="00C91873">
            <w:pPr>
              <w:spacing w:after="160" w:line="259" w:lineRule="auto"/>
            </w:pPr>
            <w:r w:rsidRPr="00C91873">
              <w:t>DEFAULT CURRENT_TIMESTAMP</w:t>
            </w:r>
          </w:p>
        </w:tc>
        <w:tc>
          <w:tcPr>
            <w:tcW w:w="0" w:type="auto"/>
            <w:hideMark/>
          </w:tcPr>
          <w:p w14:paraId="25667758" w14:textId="77777777" w:rsidR="00C91873" w:rsidRPr="00C91873" w:rsidRDefault="00C91873" w:rsidP="00C91873">
            <w:pPr>
              <w:spacing w:after="160" w:line="259" w:lineRule="auto"/>
            </w:pPr>
            <w:r w:rsidRPr="00C91873">
              <w:t>Timestamp of when the user was created.</w:t>
            </w:r>
          </w:p>
        </w:tc>
      </w:tr>
      <w:tr w:rsidR="00C91873" w:rsidRPr="00C91873" w14:paraId="53491595" w14:textId="77777777" w:rsidTr="00C91873">
        <w:tc>
          <w:tcPr>
            <w:tcW w:w="0" w:type="auto"/>
            <w:hideMark/>
          </w:tcPr>
          <w:p w14:paraId="1CB01199" w14:textId="77777777" w:rsidR="00C91873" w:rsidRPr="00C91873" w:rsidRDefault="00C91873" w:rsidP="00C91873">
            <w:pPr>
              <w:spacing w:after="160" w:line="259" w:lineRule="auto"/>
            </w:pPr>
            <w:proofErr w:type="spellStart"/>
            <w:r w:rsidRPr="00C91873">
              <w:t>updated_at</w:t>
            </w:r>
            <w:proofErr w:type="spellEnd"/>
          </w:p>
        </w:tc>
        <w:tc>
          <w:tcPr>
            <w:tcW w:w="0" w:type="auto"/>
            <w:hideMark/>
          </w:tcPr>
          <w:p w14:paraId="299FE417" w14:textId="77777777" w:rsidR="00C91873" w:rsidRPr="00C91873" w:rsidRDefault="00C91873" w:rsidP="00C91873">
            <w:pPr>
              <w:spacing w:after="160" w:line="259" w:lineRule="auto"/>
            </w:pPr>
            <w:r w:rsidRPr="00C91873">
              <w:t>DATETIME</w:t>
            </w:r>
          </w:p>
        </w:tc>
        <w:tc>
          <w:tcPr>
            <w:tcW w:w="0" w:type="auto"/>
            <w:hideMark/>
          </w:tcPr>
          <w:p w14:paraId="75FE0119" w14:textId="77777777" w:rsidR="00C91873" w:rsidRPr="00C91873" w:rsidRDefault="00C91873" w:rsidP="00C91873">
            <w:pPr>
              <w:spacing w:after="160" w:line="259" w:lineRule="auto"/>
            </w:pPr>
            <w:r w:rsidRPr="00C91873">
              <w:t>DEFAULT CURRENT_TIMESTAMP ON UPDATE CURRENT_TIMESTAMP</w:t>
            </w:r>
          </w:p>
        </w:tc>
        <w:tc>
          <w:tcPr>
            <w:tcW w:w="0" w:type="auto"/>
            <w:hideMark/>
          </w:tcPr>
          <w:p w14:paraId="2C7D0582" w14:textId="77777777" w:rsidR="00C91873" w:rsidRPr="00C91873" w:rsidRDefault="00C91873" w:rsidP="00C91873">
            <w:pPr>
              <w:spacing w:after="160" w:line="259" w:lineRule="auto"/>
            </w:pPr>
            <w:r w:rsidRPr="00C91873">
              <w:t>Timestamp of the last update.</w:t>
            </w:r>
          </w:p>
        </w:tc>
      </w:tr>
    </w:tbl>
    <w:p w14:paraId="35CDC84D" w14:textId="77777777" w:rsidR="00C91873" w:rsidRPr="00C91873" w:rsidRDefault="00000000" w:rsidP="00C91873">
      <w:r>
        <w:pict w14:anchorId="1A510B91">
          <v:rect id="_x0000_i1059" style="width:0;height:1.5pt" o:hralign="center" o:hrstd="t" o:hr="t" fillcolor="#a0a0a0" stroked="f"/>
        </w:pict>
      </w:r>
    </w:p>
    <w:p w14:paraId="3289FD47" w14:textId="77777777" w:rsidR="00C91873" w:rsidRPr="00C91873" w:rsidRDefault="00C91873" w:rsidP="00C91873">
      <w:pPr>
        <w:rPr>
          <w:b/>
          <w:bCs/>
        </w:rPr>
      </w:pPr>
      <w:r w:rsidRPr="00C91873">
        <w:rPr>
          <w:b/>
          <w:bCs/>
        </w:rPr>
        <w:t xml:space="preserve">14. </w:t>
      </w:r>
      <w:proofErr w:type="spellStart"/>
      <w:r w:rsidRPr="00C91873">
        <w:rPr>
          <w:b/>
          <w:bCs/>
        </w:rPr>
        <w:t>JobType</w:t>
      </w:r>
      <w:proofErr w:type="spellEnd"/>
      <w:r w:rsidRPr="00C91873">
        <w:rPr>
          <w:b/>
          <w:bCs/>
        </w:rPr>
        <w:t xml:space="preserve"> Table</w:t>
      </w:r>
    </w:p>
    <w:tbl>
      <w:tblPr>
        <w:tblStyle w:val="TableGrid"/>
        <w:tblW w:w="0" w:type="auto"/>
        <w:tblLook w:val="04A0" w:firstRow="1" w:lastRow="0" w:firstColumn="1" w:lastColumn="0" w:noHBand="0" w:noVBand="1"/>
      </w:tblPr>
      <w:tblGrid>
        <w:gridCol w:w="1489"/>
        <w:gridCol w:w="1532"/>
        <w:gridCol w:w="2990"/>
        <w:gridCol w:w="4611"/>
      </w:tblGrid>
      <w:tr w:rsidR="00C91873" w:rsidRPr="00C91873" w14:paraId="6FFD5A9B" w14:textId="77777777" w:rsidTr="00C91873">
        <w:tc>
          <w:tcPr>
            <w:tcW w:w="0" w:type="auto"/>
            <w:hideMark/>
          </w:tcPr>
          <w:p w14:paraId="72C65552" w14:textId="77777777" w:rsidR="00C91873" w:rsidRPr="00C91873" w:rsidRDefault="00C91873" w:rsidP="00C91873">
            <w:pPr>
              <w:spacing w:after="160" w:line="259" w:lineRule="auto"/>
              <w:rPr>
                <w:b/>
                <w:bCs/>
              </w:rPr>
            </w:pPr>
            <w:r w:rsidRPr="00C91873">
              <w:rPr>
                <w:b/>
                <w:bCs/>
              </w:rPr>
              <w:t>Column Name</w:t>
            </w:r>
          </w:p>
        </w:tc>
        <w:tc>
          <w:tcPr>
            <w:tcW w:w="0" w:type="auto"/>
            <w:hideMark/>
          </w:tcPr>
          <w:p w14:paraId="3DC42466" w14:textId="77777777" w:rsidR="00C91873" w:rsidRPr="00C91873" w:rsidRDefault="00C91873" w:rsidP="00C91873">
            <w:pPr>
              <w:spacing w:after="160" w:line="259" w:lineRule="auto"/>
              <w:rPr>
                <w:b/>
                <w:bCs/>
              </w:rPr>
            </w:pPr>
            <w:r w:rsidRPr="00C91873">
              <w:rPr>
                <w:b/>
                <w:bCs/>
              </w:rPr>
              <w:t>Data Type</w:t>
            </w:r>
          </w:p>
        </w:tc>
        <w:tc>
          <w:tcPr>
            <w:tcW w:w="0" w:type="auto"/>
            <w:hideMark/>
          </w:tcPr>
          <w:p w14:paraId="28B52F67" w14:textId="77777777" w:rsidR="00C91873" w:rsidRPr="00C91873" w:rsidRDefault="00C91873" w:rsidP="00C91873">
            <w:pPr>
              <w:spacing w:after="160" w:line="259" w:lineRule="auto"/>
              <w:rPr>
                <w:b/>
                <w:bCs/>
              </w:rPr>
            </w:pPr>
            <w:r w:rsidRPr="00C91873">
              <w:rPr>
                <w:b/>
                <w:bCs/>
              </w:rPr>
              <w:t>Constraints</w:t>
            </w:r>
          </w:p>
        </w:tc>
        <w:tc>
          <w:tcPr>
            <w:tcW w:w="0" w:type="auto"/>
            <w:hideMark/>
          </w:tcPr>
          <w:p w14:paraId="49E84DCC" w14:textId="77777777" w:rsidR="00C91873" w:rsidRPr="00C91873" w:rsidRDefault="00C91873" w:rsidP="00C91873">
            <w:pPr>
              <w:spacing w:after="160" w:line="259" w:lineRule="auto"/>
              <w:rPr>
                <w:b/>
                <w:bCs/>
              </w:rPr>
            </w:pPr>
            <w:r w:rsidRPr="00C91873">
              <w:rPr>
                <w:b/>
                <w:bCs/>
              </w:rPr>
              <w:t>Description</w:t>
            </w:r>
          </w:p>
        </w:tc>
      </w:tr>
      <w:tr w:rsidR="00C91873" w:rsidRPr="00C91873" w14:paraId="6A248C9F" w14:textId="77777777" w:rsidTr="00C91873">
        <w:tc>
          <w:tcPr>
            <w:tcW w:w="0" w:type="auto"/>
            <w:hideMark/>
          </w:tcPr>
          <w:p w14:paraId="6589E1CB" w14:textId="77777777" w:rsidR="00C91873" w:rsidRPr="00C91873" w:rsidRDefault="00C91873" w:rsidP="00C91873">
            <w:pPr>
              <w:spacing w:after="160" w:line="259" w:lineRule="auto"/>
            </w:pPr>
            <w:r w:rsidRPr="00C91873">
              <w:t>id</w:t>
            </w:r>
          </w:p>
        </w:tc>
        <w:tc>
          <w:tcPr>
            <w:tcW w:w="0" w:type="auto"/>
            <w:hideMark/>
          </w:tcPr>
          <w:p w14:paraId="75A821C1" w14:textId="77777777" w:rsidR="00C91873" w:rsidRPr="00C91873" w:rsidRDefault="00C91873" w:rsidP="00C91873">
            <w:pPr>
              <w:spacing w:after="160" w:line="259" w:lineRule="auto"/>
            </w:pPr>
            <w:r w:rsidRPr="00C91873">
              <w:t>INT</w:t>
            </w:r>
          </w:p>
        </w:tc>
        <w:tc>
          <w:tcPr>
            <w:tcW w:w="0" w:type="auto"/>
            <w:hideMark/>
          </w:tcPr>
          <w:p w14:paraId="4E23D05D" w14:textId="77777777" w:rsidR="00C91873" w:rsidRPr="00C91873" w:rsidRDefault="00C91873" w:rsidP="00C91873">
            <w:pPr>
              <w:spacing w:after="160" w:line="259" w:lineRule="auto"/>
            </w:pPr>
            <w:r w:rsidRPr="00C91873">
              <w:t>PRIMARY KEY, AUTO_INCREMENT</w:t>
            </w:r>
          </w:p>
        </w:tc>
        <w:tc>
          <w:tcPr>
            <w:tcW w:w="0" w:type="auto"/>
            <w:hideMark/>
          </w:tcPr>
          <w:p w14:paraId="4EFD6550" w14:textId="77777777" w:rsidR="00C91873" w:rsidRPr="00C91873" w:rsidRDefault="00C91873" w:rsidP="00C91873">
            <w:pPr>
              <w:spacing w:after="160" w:line="259" w:lineRule="auto"/>
            </w:pPr>
            <w:r w:rsidRPr="00C91873">
              <w:t>Unique identifier for the job type.</w:t>
            </w:r>
          </w:p>
        </w:tc>
      </w:tr>
      <w:tr w:rsidR="00C91873" w:rsidRPr="00C91873" w14:paraId="4C27E0F7" w14:textId="77777777" w:rsidTr="00C91873">
        <w:tc>
          <w:tcPr>
            <w:tcW w:w="0" w:type="auto"/>
            <w:hideMark/>
          </w:tcPr>
          <w:p w14:paraId="17339272" w14:textId="77777777" w:rsidR="00C91873" w:rsidRPr="00C91873" w:rsidRDefault="00C91873" w:rsidP="00C91873">
            <w:pPr>
              <w:spacing w:after="160" w:line="259" w:lineRule="auto"/>
            </w:pPr>
            <w:r w:rsidRPr="00C91873">
              <w:lastRenderedPageBreak/>
              <w:t>type</w:t>
            </w:r>
          </w:p>
        </w:tc>
        <w:tc>
          <w:tcPr>
            <w:tcW w:w="0" w:type="auto"/>
            <w:hideMark/>
          </w:tcPr>
          <w:p w14:paraId="3085DB5C" w14:textId="77777777" w:rsidR="00C91873" w:rsidRPr="00C91873" w:rsidRDefault="00C91873" w:rsidP="00C91873">
            <w:pPr>
              <w:spacing w:after="160" w:line="259" w:lineRule="auto"/>
            </w:pPr>
            <w:proofErr w:type="gramStart"/>
            <w:r w:rsidRPr="00C91873">
              <w:t>VARCHAR(</w:t>
            </w:r>
            <w:proofErr w:type="gramEnd"/>
            <w:r w:rsidRPr="00C91873">
              <w:t>50)</w:t>
            </w:r>
          </w:p>
        </w:tc>
        <w:tc>
          <w:tcPr>
            <w:tcW w:w="0" w:type="auto"/>
            <w:hideMark/>
          </w:tcPr>
          <w:p w14:paraId="1A3D17E4" w14:textId="77777777" w:rsidR="00C91873" w:rsidRPr="00C91873" w:rsidRDefault="00C91873" w:rsidP="00C91873">
            <w:pPr>
              <w:spacing w:after="160" w:line="259" w:lineRule="auto"/>
            </w:pPr>
            <w:r w:rsidRPr="00C91873">
              <w:t>NOT NULL, UNIQUE</w:t>
            </w:r>
          </w:p>
        </w:tc>
        <w:tc>
          <w:tcPr>
            <w:tcW w:w="0" w:type="auto"/>
            <w:hideMark/>
          </w:tcPr>
          <w:p w14:paraId="34CA3389" w14:textId="77777777" w:rsidR="00C91873" w:rsidRPr="00C91873" w:rsidRDefault="00C91873" w:rsidP="00C91873">
            <w:pPr>
              <w:spacing w:after="160" w:line="259" w:lineRule="auto"/>
            </w:pPr>
            <w:r w:rsidRPr="00C91873">
              <w:t>Name of the job type (full-time, part-time, freelance, internship, etc.).</w:t>
            </w:r>
          </w:p>
        </w:tc>
      </w:tr>
      <w:tr w:rsidR="00C91873" w:rsidRPr="00C91873" w14:paraId="0A6A34F9" w14:textId="77777777" w:rsidTr="00C91873">
        <w:tc>
          <w:tcPr>
            <w:tcW w:w="0" w:type="auto"/>
            <w:hideMark/>
          </w:tcPr>
          <w:p w14:paraId="30EE4789" w14:textId="77777777" w:rsidR="00C91873" w:rsidRPr="00C91873" w:rsidRDefault="00C91873" w:rsidP="00C91873">
            <w:pPr>
              <w:spacing w:after="160" w:line="259" w:lineRule="auto"/>
            </w:pPr>
            <w:proofErr w:type="spellStart"/>
            <w:r w:rsidRPr="00C91873">
              <w:t>created_at</w:t>
            </w:r>
            <w:proofErr w:type="spellEnd"/>
          </w:p>
        </w:tc>
        <w:tc>
          <w:tcPr>
            <w:tcW w:w="0" w:type="auto"/>
            <w:hideMark/>
          </w:tcPr>
          <w:p w14:paraId="403B2A83" w14:textId="77777777" w:rsidR="00C91873" w:rsidRPr="00C91873" w:rsidRDefault="00C91873" w:rsidP="00C91873">
            <w:pPr>
              <w:spacing w:after="160" w:line="259" w:lineRule="auto"/>
            </w:pPr>
            <w:r w:rsidRPr="00C91873">
              <w:t>DATETIME</w:t>
            </w:r>
          </w:p>
        </w:tc>
        <w:tc>
          <w:tcPr>
            <w:tcW w:w="0" w:type="auto"/>
            <w:hideMark/>
          </w:tcPr>
          <w:p w14:paraId="38DAB1F7" w14:textId="77777777" w:rsidR="00C91873" w:rsidRPr="00C91873" w:rsidRDefault="00C91873" w:rsidP="00C91873">
            <w:pPr>
              <w:spacing w:after="160" w:line="259" w:lineRule="auto"/>
            </w:pPr>
            <w:r w:rsidRPr="00C91873">
              <w:t>DEFAULT CURRENT_TIMESTAMP</w:t>
            </w:r>
          </w:p>
        </w:tc>
        <w:tc>
          <w:tcPr>
            <w:tcW w:w="0" w:type="auto"/>
            <w:hideMark/>
          </w:tcPr>
          <w:p w14:paraId="38EA2A6C" w14:textId="77777777" w:rsidR="00C91873" w:rsidRPr="00C91873" w:rsidRDefault="00C91873" w:rsidP="00C91873">
            <w:pPr>
              <w:spacing w:after="160" w:line="259" w:lineRule="auto"/>
            </w:pPr>
            <w:r w:rsidRPr="00C91873">
              <w:t>Timestamp of when the job type was created.</w:t>
            </w:r>
          </w:p>
        </w:tc>
      </w:tr>
    </w:tbl>
    <w:p w14:paraId="277EEFBA" w14:textId="77777777" w:rsidR="00C91873" w:rsidRPr="00C91873" w:rsidRDefault="00000000" w:rsidP="00C91873">
      <w:r>
        <w:pict w14:anchorId="32356B5B">
          <v:rect id="_x0000_i1060" style="width:0;height:1.5pt" o:hralign="center" o:hrstd="t" o:hr="t" fillcolor="#a0a0a0" stroked="f"/>
        </w:pict>
      </w:r>
    </w:p>
    <w:p w14:paraId="4BBF800C" w14:textId="77777777" w:rsidR="00C91873" w:rsidRPr="00C91873" w:rsidRDefault="00C91873" w:rsidP="00C91873">
      <w:pPr>
        <w:rPr>
          <w:b/>
          <w:bCs/>
        </w:rPr>
      </w:pPr>
      <w:r w:rsidRPr="00C91873">
        <w:rPr>
          <w:b/>
          <w:bCs/>
        </w:rPr>
        <w:t>15. Location Table</w:t>
      </w:r>
    </w:p>
    <w:tbl>
      <w:tblPr>
        <w:tblStyle w:val="TableGrid"/>
        <w:tblW w:w="0" w:type="auto"/>
        <w:tblLook w:val="04A0" w:firstRow="1" w:lastRow="0" w:firstColumn="1" w:lastColumn="0" w:noHBand="0" w:noVBand="1"/>
      </w:tblPr>
      <w:tblGrid>
        <w:gridCol w:w="1602"/>
        <w:gridCol w:w="1650"/>
        <w:gridCol w:w="3262"/>
        <w:gridCol w:w="4108"/>
      </w:tblGrid>
      <w:tr w:rsidR="00C91873" w:rsidRPr="00C91873" w14:paraId="1745CE99" w14:textId="77777777" w:rsidTr="00C91873">
        <w:tc>
          <w:tcPr>
            <w:tcW w:w="0" w:type="auto"/>
            <w:hideMark/>
          </w:tcPr>
          <w:p w14:paraId="0CA01F29" w14:textId="77777777" w:rsidR="00C91873" w:rsidRPr="00C91873" w:rsidRDefault="00C91873" w:rsidP="00C91873">
            <w:pPr>
              <w:spacing w:after="160" w:line="259" w:lineRule="auto"/>
              <w:rPr>
                <w:b/>
                <w:bCs/>
              </w:rPr>
            </w:pPr>
            <w:r w:rsidRPr="00C91873">
              <w:rPr>
                <w:b/>
                <w:bCs/>
              </w:rPr>
              <w:t>Column Name</w:t>
            </w:r>
          </w:p>
        </w:tc>
        <w:tc>
          <w:tcPr>
            <w:tcW w:w="0" w:type="auto"/>
            <w:hideMark/>
          </w:tcPr>
          <w:p w14:paraId="75D8105A" w14:textId="77777777" w:rsidR="00C91873" w:rsidRPr="00C91873" w:rsidRDefault="00C91873" w:rsidP="00C91873">
            <w:pPr>
              <w:spacing w:after="160" w:line="259" w:lineRule="auto"/>
              <w:rPr>
                <w:b/>
                <w:bCs/>
              </w:rPr>
            </w:pPr>
            <w:r w:rsidRPr="00C91873">
              <w:rPr>
                <w:b/>
                <w:bCs/>
              </w:rPr>
              <w:t>Data Type</w:t>
            </w:r>
          </w:p>
        </w:tc>
        <w:tc>
          <w:tcPr>
            <w:tcW w:w="0" w:type="auto"/>
            <w:hideMark/>
          </w:tcPr>
          <w:p w14:paraId="7CF85031" w14:textId="77777777" w:rsidR="00C91873" w:rsidRPr="00C91873" w:rsidRDefault="00C91873" w:rsidP="00C91873">
            <w:pPr>
              <w:spacing w:after="160" w:line="259" w:lineRule="auto"/>
              <w:rPr>
                <w:b/>
                <w:bCs/>
              </w:rPr>
            </w:pPr>
            <w:r w:rsidRPr="00C91873">
              <w:rPr>
                <w:b/>
                <w:bCs/>
              </w:rPr>
              <w:t>Constraints</w:t>
            </w:r>
          </w:p>
        </w:tc>
        <w:tc>
          <w:tcPr>
            <w:tcW w:w="0" w:type="auto"/>
            <w:hideMark/>
          </w:tcPr>
          <w:p w14:paraId="5D295F9C" w14:textId="77777777" w:rsidR="00C91873" w:rsidRPr="00C91873" w:rsidRDefault="00C91873" w:rsidP="00C91873">
            <w:pPr>
              <w:spacing w:after="160" w:line="259" w:lineRule="auto"/>
              <w:rPr>
                <w:b/>
                <w:bCs/>
              </w:rPr>
            </w:pPr>
            <w:r w:rsidRPr="00C91873">
              <w:rPr>
                <w:b/>
                <w:bCs/>
              </w:rPr>
              <w:t>Description</w:t>
            </w:r>
          </w:p>
        </w:tc>
      </w:tr>
      <w:tr w:rsidR="00C91873" w:rsidRPr="00C91873" w14:paraId="1B7C9BD8" w14:textId="77777777" w:rsidTr="00C91873">
        <w:tc>
          <w:tcPr>
            <w:tcW w:w="0" w:type="auto"/>
            <w:hideMark/>
          </w:tcPr>
          <w:p w14:paraId="6C137EC6" w14:textId="77777777" w:rsidR="00C91873" w:rsidRPr="00C91873" w:rsidRDefault="00C91873" w:rsidP="00C91873">
            <w:pPr>
              <w:spacing w:after="160" w:line="259" w:lineRule="auto"/>
            </w:pPr>
            <w:r w:rsidRPr="00C91873">
              <w:t>id</w:t>
            </w:r>
          </w:p>
        </w:tc>
        <w:tc>
          <w:tcPr>
            <w:tcW w:w="0" w:type="auto"/>
            <w:hideMark/>
          </w:tcPr>
          <w:p w14:paraId="42F35ECD" w14:textId="77777777" w:rsidR="00C91873" w:rsidRPr="00C91873" w:rsidRDefault="00C91873" w:rsidP="00C91873">
            <w:pPr>
              <w:spacing w:after="160" w:line="259" w:lineRule="auto"/>
            </w:pPr>
            <w:r w:rsidRPr="00C91873">
              <w:t>INT</w:t>
            </w:r>
          </w:p>
        </w:tc>
        <w:tc>
          <w:tcPr>
            <w:tcW w:w="0" w:type="auto"/>
            <w:hideMark/>
          </w:tcPr>
          <w:p w14:paraId="0D88B578" w14:textId="77777777" w:rsidR="00C91873" w:rsidRPr="00C91873" w:rsidRDefault="00C91873" w:rsidP="00C91873">
            <w:pPr>
              <w:spacing w:after="160" w:line="259" w:lineRule="auto"/>
            </w:pPr>
            <w:r w:rsidRPr="00C91873">
              <w:t>PRIMARY KEY, AUTO_INCREMENT</w:t>
            </w:r>
          </w:p>
        </w:tc>
        <w:tc>
          <w:tcPr>
            <w:tcW w:w="0" w:type="auto"/>
            <w:hideMark/>
          </w:tcPr>
          <w:p w14:paraId="50A66BA6" w14:textId="77777777" w:rsidR="00C91873" w:rsidRPr="00C91873" w:rsidRDefault="00C91873" w:rsidP="00C91873">
            <w:pPr>
              <w:spacing w:after="160" w:line="259" w:lineRule="auto"/>
            </w:pPr>
            <w:r w:rsidRPr="00C91873">
              <w:t>Unique identifier for the location.</w:t>
            </w:r>
          </w:p>
        </w:tc>
      </w:tr>
      <w:tr w:rsidR="00C91873" w:rsidRPr="00C91873" w14:paraId="7AB450E3" w14:textId="77777777" w:rsidTr="00C91873">
        <w:tc>
          <w:tcPr>
            <w:tcW w:w="0" w:type="auto"/>
            <w:hideMark/>
          </w:tcPr>
          <w:p w14:paraId="16736D76" w14:textId="77777777" w:rsidR="00C91873" w:rsidRPr="00C91873" w:rsidRDefault="00C91873" w:rsidP="00C91873">
            <w:pPr>
              <w:spacing w:after="160" w:line="259" w:lineRule="auto"/>
            </w:pPr>
            <w:r w:rsidRPr="00C91873">
              <w:t>name</w:t>
            </w:r>
          </w:p>
        </w:tc>
        <w:tc>
          <w:tcPr>
            <w:tcW w:w="0" w:type="auto"/>
            <w:hideMark/>
          </w:tcPr>
          <w:p w14:paraId="653AFFFD" w14:textId="77777777" w:rsidR="00C91873" w:rsidRPr="00C91873" w:rsidRDefault="00C91873" w:rsidP="00C91873">
            <w:pPr>
              <w:spacing w:after="160" w:line="259" w:lineRule="auto"/>
            </w:pPr>
            <w:proofErr w:type="gramStart"/>
            <w:r w:rsidRPr="00C91873">
              <w:t>VARCHAR(</w:t>
            </w:r>
            <w:proofErr w:type="gramEnd"/>
            <w:r w:rsidRPr="00C91873">
              <w:t>100)</w:t>
            </w:r>
          </w:p>
        </w:tc>
        <w:tc>
          <w:tcPr>
            <w:tcW w:w="0" w:type="auto"/>
            <w:hideMark/>
          </w:tcPr>
          <w:p w14:paraId="237B68A0" w14:textId="77777777" w:rsidR="00C91873" w:rsidRPr="00C91873" w:rsidRDefault="00C91873" w:rsidP="00C91873">
            <w:pPr>
              <w:spacing w:after="160" w:line="259" w:lineRule="auto"/>
            </w:pPr>
            <w:r w:rsidRPr="00C91873">
              <w:t>NOT NULL, UNIQUE</w:t>
            </w:r>
          </w:p>
        </w:tc>
        <w:tc>
          <w:tcPr>
            <w:tcW w:w="0" w:type="auto"/>
            <w:hideMark/>
          </w:tcPr>
          <w:p w14:paraId="50698230" w14:textId="77777777" w:rsidR="00C91873" w:rsidRPr="00C91873" w:rsidRDefault="00C91873" w:rsidP="00C91873">
            <w:pPr>
              <w:spacing w:after="160" w:line="259" w:lineRule="auto"/>
            </w:pPr>
            <w:r w:rsidRPr="00C91873">
              <w:t>Name of the location (city, state, etc.).</w:t>
            </w:r>
          </w:p>
        </w:tc>
      </w:tr>
      <w:tr w:rsidR="00C91873" w:rsidRPr="00C91873" w14:paraId="3DDF7854" w14:textId="77777777" w:rsidTr="00C91873">
        <w:tc>
          <w:tcPr>
            <w:tcW w:w="0" w:type="auto"/>
            <w:hideMark/>
          </w:tcPr>
          <w:p w14:paraId="7290126B" w14:textId="77777777" w:rsidR="00C91873" w:rsidRPr="00C91873" w:rsidRDefault="00C91873" w:rsidP="00C91873">
            <w:pPr>
              <w:spacing w:after="160" w:line="259" w:lineRule="auto"/>
            </w:pPr>
            <w:proofErr w:type="spellStart"/>
            <w:r w:rsidRPr="00C91873">
              <w:t>created_at</w:t>
            </w:r>
            <w:proofErr w:type="spellEnd"/>
          </w:p>
        </w:tc>
        <w:tc>
          <w:tcPr>
            <w:tcW w:w="0" w:type="auto"/>
            <w:hideMark/>
          </w:tcPr>
          <w:p w14:paraId="1C1F79C0" w14:textId="77777777" w:rsidR="00C91873" w:rsidRPr="00C91873" w:rsidRDefault="00C91873" w:rsidP="00C91873">
            <w:pPr>
              <w:spacing w:after="160" w:line="259" w:lineRule="auto"/>
            </w:pPr>
            <w:r w:rsidRPr="00C91873">
              <w:t>DATETIME</w:t>
            </w:r>
          </w:p>
        </w:tc>
        <w:tc>
          <w:tcPr>
            <w:tcW w:w="0" w:type="auto"/>
            <w:hideMark/>
          </w:tcPr>
          <w:p w14:paraId="7E8E7D5C" w14:textId="77777777" w:rsidR="00C91873" w:rsidRPr="00C91873" w:rsidRDefault="00C91873" w:rsidP="00C91873">
            <w:pPr>
              <w:spacing w:after="160" w:line="259" w:lineRule="auto"/>
            </w:pPr>
            <w:r w:rsidRPr="00C91873">
              <w:t>DEFAULT CURRENT_TIMESTAMP</w:t>
            </w:r>
          </w:p>
        </w:tc>
        <w:tc>
          <w:tcPr>
            <w:tcW w:w="0" w:type="auto"/>
            <w:hideMark/>
          </w:tcPr>
          <w:p w14:paraId="3B6C1E9E" w14:textId="77777777" w:rsidR="00C91873" w:rsidRPr="00C91873" w:rsidRDefault="00C91873" w:rsidP="00C91873">
            <w:pPr>
              <w:spacing w:after="160" w:line="259" w:lineRule="auto"/>
            </w:pPr>
            <w:r w:rsidRPr="00C91873">
              <w:t>Timestamp of when the location was created.</w:t>
            </w:r>
          </w:p>
        </w:tc>
      </w:tr>
    </w:tbl>
    <w:p w14:paraId="4117FBB1" w14:textId="77777777" w:rsidR="00C91873" w:rsidRPr="00C91873" w:rsidRDefault="00000000" w:rsidP="00C91873">
      <w:r>
        <w:pict w14:anchorId="466445F2">
          <v:rect id="_x0000_i1061" style="width:0;height:1.5pt" o:hralign="center" o:hrstd="t" o:hr="t" fillcolor="#a0a0a0" stroked="f"/>
        </w:pict>
      </w:r>
    </w:p>
    <w:p w14:paraId="501F9296" w14:textId="77777777" w:rsidR="00C91873" w:rsidRPr="00C91873" w:rsidRDefault="00C91873" w:rsidP="00C91873">
      <w:r w:rsidRPr="00C91873">
        <w:t>This structure provides a comprehensive overview of the entities involved in the Job Portal System, covering relationships, constraints, and attributes essential for the functionality of the system.</w:t>
      </w:r>
    </w:p>
    <w:p w14:paraId="4DF0E6A8" w14:textId="77777777" w:rsidR="00072402" w:rsidRDefault="00072402"/>
    <w:p w14:paraId="2DCD946C" w14:textId="77777777" w:rsidR="00072402" w:rsidRDefault="00072402">
      <w:r>
        <w:br w:type="page"/>
      </w:r>
    </w:p>
    <w:p w14:paraId="03111419" w14:textId="77777777" w:rsidR="00C91873" w:rsidRPr="00C91873" w:rsidRDefault="00C91873" w:rsidP="00C91873">
      <w:pPr>
        <w:rPr>
          <w:b/>
          <w:bCs/>
        </w:rPr>
      </w:pPr>
      <w:r w:rsidRPr="00C91873">
        <w:rPr>
          <w:b/>
          <w:bCs/>
        </w:rPr>
        <w:lastRenderedPageBreak/>
        <w:t>Entity Relationships</w:t>
      </w:r>
    </w:p>
    <w:p w14:paraId="413CB6EF" w14:textId="77777777" w:rsidR="00C91873" w:rsidRPr="00C91873" w:rsidRDefault="00C91873" w:rsidP="00C91873">
      <w:pPr>
        <w:numPr>
          <w:ilvl w:val="0"/>
          <w:numId w:val="20"/>
        </w:numPr>
      </w:pPr>
      <w:proofErr w:type="spellStart"/>
      <w:r w:rsidRPr="00C91873">
        <w:rPr>
          <w:b/>
          <w:bCs/>
        </w:rPr>
        <w:t>JobSeeker</w:t>
      </w:r>
      <w:proofErr w:type="spellEnd"/>
    </w:p>
    <w:p w14:paraId="5142BCFA" w14:textId="77777777" w:rsidR="00C91873" w:rsidRPr="00C91873" w:rsidRDefault="00C91873" w:rsidP="00C91873">
      <w:pPr>
        <w:numPr>
          <w:ilvl w:val="1"/>
          <w:numId w:val="20"/>
        </w:numPr>
      </w:pPr>
      <w:r w:rsidRPr="00C91873">
        <w:rPr>
          <w:b/>
          <w:bCs/>
        </w:rPr>
        <w:t>PK:</w:t>
      </w:r>
      <w:r w:rsidRPr="00C91873">
        <w:t xml:space="preserve"> id</w:t>
      </w:r>
    </w:p>
    <w:p w14:paraId="08589E9C" w14:textId="77777777" w:rsidR="00C91873" w:rsidRPr="00C91873" w:rsidRDefault="00C91873" w:rsidP="00C91873">
      <w:pPr>
        <w:numPr>
          <w:ilvl w:val="1"/>
          <w:numId w:val="20"/>
        </w:numPr>
      </w:pPr>
      <w:r w:rsidRPr="00C91873">
        <w:rPr>
          <w:b/>
          <w:bCs/>
        </w:rPr>
        <w:t>Relationships:</w:t>
      </w:r>
    </w:p>
    <w:p w14:paraId="4AC98DB4" w14:textId="77777777" w:rsidR="00C91873" w:rsidRPr="00C91873" w:rsidRDefault="00C91873" w:rsidP="00C91873">
      <w:pPr>
        <w:numPr>
          <w:ilvl w:val="2"/>
          <w:numId w:val="20"/>
        </w:numPr>
      </w:pPr>
      <w:r w:rsidRPr="00C91873">
        <w:t xml:space="preserve">One-to-Many with </w:t>
      </w:r>
      <w:r w:rsidRPr="00C91873">
        <w:rPr>
          <w:b/>
          <w:bCs/>
        </w:rPr>
        <w:t>Application</w:t>
      </w:r>
    </w:p>
    <w:p w14:paraId="314E13B9" w14:textId="77777777" w:rsidR="00C91873" w:rsidRPr="00C91873" w:rsidRDefault="00C91873" w:rsidP="00C91873">
      <w:pPr>
        <w:numPr>
          <w:ilvl w:val="3"/>
          <w:numId w:val="20"/>
        </w:numPr>
      </w:pPr>
      <w:r w:rsidRPr="00C91873">
        <w:t>A job seeker can submit multiple applications.</w:t>
      </w:r>
    </w:p>
    <w:p w14:paraId="1B57782D" w14:textId="77777777" w:rsidR="00C91873" w:rsidRPr="00C91873" w:rsidRDefault="00C91873" w:rsidP="00C91873">
      <w:pPr>
        <w:numPr>
          <w:ilvl w:val="2"/>
          <w:numId w:val="20"/>
        </w:numPr>
      </w:pPr>
      <w:r w:rsidRPr="00C91873">
        <w:t xml:space="preserve">One-to-Many with </w:t>
      </w:r>
      <w:r w:rsidRPr="00C91873">
        <w:rPr>
          <w:b/>
          <w:bCs/>
        </w:rPr>
        <w:t>Resume</w:t>
      </w:r>
    </w:p>
    <w:p w14:paraId="05AA1345" w14:textId="77777777" w:rsidR="00C91873" w:rsidRPr="00C91873" w:rsidRDefault="00C91873" w:rsidP="00C91873">
      <w:pPr>
        <w:numPr>
          <w:ilvl w:val="3"/>
          <w:numId w:val="20"/>
        </w:numPr>
      </w:pPr>
      <w:r w:rsidRPr="00C91873">
        <w:t>A job seeker can upload multiple resumes.</w:t>
      </w:r>
    </w:p>
    <w:p w14:paraId="68B1E507" w14:textId="77777777" w:rsidR="00C91873" w:rsidRPr="00C91873" w:rsidRDefault="00C91873" w:rsidP="00C91873">
      <w:pPr>
        <w:numPr>
          <w:ilvl w:val="2"/>
          <w:numId w:val="20"/>
        </w:numPr>
      </w:pPr>
      <w:r w:rsidRPr="00C91873">
        <w:t xml:space="preserve">One-to-Many with </w:t>
      </w:r>
      <w:r w:rsidRPr="00C91873">
        <w:rPr>
          <w:b/>
          <w:bCs/>
        </w:rPr>
        <w:t>Notification</w:t>
      </w:r>
    </w:p>
    <w:p w14:paraId="0BAC28C5" w14:textId="77777777" w:rsidR="00C91873" w:rsidRPr="00C91873" w:rsidRDefault="00C91873" w:rsidP="00C91873">
      <w:pPr>
        <w:numPr>
          <w:ilvl w:val="3"/>
          <w:numId w:val="20"/>
        </w:numPr>
      </w:pPr>
      <w:r w:rsidRPr="00C91873">
        <w:t>A job seeker can receive multiple notifications.</w:t>
      </w:r>
    </w:p>
    <w:p w14:paraId="66A4BE45" w14:textId="77777777" w:rsidR="00C91873" w:rsidRPr="00C91873" w:rsidRDefault="00C91873" w:rsidP="00C91873">
      <w:pPr>
        <w:numPr>
          <w:ilvl w:val="2"/>
          <w:numId w:val="20"/>
        </w:numPr>
      </w:pPr>
      <w:r w:rsidRPr="00C91873">
        <w:t xml:space="preserve">Many-to-Many with </w:t>
      </w:r>
      <w:r w:rsidRPr="00C91873">
        <w:rPr>
          <w:b/>
          <w:bCs/>
        </w:rPr>
        <w:t>Skill</w:t>
      </w:r>
      <w:r w:rsidRPr="00C91873">
        <w:t xml:space="preserve"> (through a junction table)</w:t>
      </w:r>
    </w:p>
    <w:p w14:paraId="59243974" w14:textId="77777777" w:rsidR="00C91873" w:rsidRPr="00C91873" w:rsidRDefault="00C91873" w:rsidP="00C91873">
      <w:pPr>
        <w:numPr>
          <w:ilvl w:val="3"/>
          <w:numId w:val="20"/>
        </w:numPr>
      </w:pPr>
      <w:r w:rsidRPr="00C91873">
        <w:t>A job seeker can have multiple skills, and each skill can belong to multiple job seekers.</w:t>
      </w:r>
    </w:p>
    <w:p w14:paraId="5DBCEF8E" w14:textId="77777777" w:rsidR="00C91873" w:rsidRPr="00C91873" w:rsidRDefault="00C91873" w:rsidP="00C91873">
      <w:pPr>
        <w:numPr>
          <w:ilvl w:val="0"/>
          <w:numId w:val="20"/>
        </w:numPr>
      </w:pPr>
      <w:r w:rsidRPr="00C91873">
        <w:rPr>
          <w:b/>
          <w:bCs/>
        </w:rPr>
        <w:t>Employer</w:t>
      </w:r>
    </w:p>
    <w:p w14:paraId="343F0150" w14:textId="77777777" w:rsidR="00C91873" w:rsidRPr="00C91873" w:rsidRDefault="00C91873" w:rsidP="00C91873">
      <w:pPr>
        <w:numPr>
          <w:ilvl w:val="1"/>
          <w:numId w:val="20"/>
        </w:numPr>
      </w:pPr>
      <w:r w:rsidRPr="00C91873">
        <w:rPr>
          <w:b/>
          <w:bCs/>
        </w:rPr>
        <w:t>PK:</w:t>
      </w:r>
      <w:r w:rsidRPr="00C91873">
        <w:t xml:space="preserve"> id</w:t>
      </w:r>
    </w:p>
    <w:p w14:paraId="70223506" w14:textId="77777777" w:rsidR="00C91873" w:rsidRPr="00C91873" w:rsidRDefault="00C91873" w:rsidP="00C91873">
      <w:pPr>
        <w:numPr>
          <w:ilvl w:val="1"/>
          <w:numId w:val="20"/>
        </w:numPr>
      </w:pPr>
      <w:r w:rsidRPr="00C91873">
        <w:rPr>
          <w:b/>
          <w:bCs/>
        </w:rPr>
        <w:t>Relationships:</w:t>
      </w:r>
    </w:p>
    <w:p w14:paraId="6B5914A6" w14:textId="77777777" w:rsidR="00C91873" w:rsidRPr="00C91873" w:rsidRDefault="00C91873" w:rsidP="00C91873">
      <w:pPr>
        <w:numPr>
          <w:ilvl w:val="2"/>
          <w:numId w:val="20"/>
        </w:numPr>
      </w:pPr>
      <w:r w:rsidRPr="00C91873">
        <w:t xml:space="preserve">One-to-Many with </w:t>
      </w:r>
      <w:proofErr w:type="spellStart"/>
      <w:r w:rsidRPr="00C91873">
        <w:rPr>
          <w:b/>
          <w:bCs/>
        </w:rPr>
        <w:t>JobPost</w:t>
      </w:r>
      <w:proofErr w:type="spellEnd"/>
    </w:p>
    <w:p w14:paraId="537A0CAE" w14:textId="77777777" w:rsidR="00C91873" w:rsidRPr="00C91873" w:rsidRDefault="00C91873" w:rsidP="00C91873">
      <w:pPr>
        <w:numPr>
          <w:ilvl w:val="3"/>
          <w:numId w:val="20"/>
        </w:numPr>
      </w:pPr>
      <w:r w:rsidRPr="00C91873">
        <w:t>An employer can post multiple job listings.</w:t>
      </w:r>
    </w:p>
    <w:p w14:paraId="0C454A1A" w14:textId="77777777" w:rsidR="00C91873" w:rsidRPr="00C91873" w:rsidRDefault="00C91873" w:rsidP="00C91873">
      <w:pPr>
        <w:numPr>
          <w:ilvl w:val="2"/>
          <w:numId w:val="20"/>
        </w:numPr>
      </w:pPr>
      <w:r w:rsidRPr="00C91873">
        <w:t xml:space="preserve">One-to-Many with </w:t>
      </w:r>
      <w:r w:rsidRPr="00C91873">
        <w:rPr>
          <w:b/>
          <w:bCs/>
        </w:rPr>
        <w:t>Notification</w:t>
      </w:r>
    </w:p>
    <w:p w14:paraId="59388795" w14:textId="77777777" w:rsidR="00C91873" w:rsidRPr="00C91873" w:rsidRDefault="00C91873" w:rsidP="00C91873">
      <w:pPr>
        <w:numPr>
          <w:ilvl w:val="3"/>
          <w:numId w:val="20"/>
        </w:numPr>
      </w:pPr>
      <w:r w:rsidRPr="00C91873">
        <w:t>An employer can receive multiple notifications related to applications and activities.</w:t>
      </w:r>
    </w:p>
    <w:p w14:paraId="68B64B8C" w14:textId="77777777" w:rsidR="00C91873" w:rsidRPr="00C91873" w:rsidRDefault="00C91873" w:rsidP="00C91873">
      <w:pPr>
        <w:numPr>
          <w:ilvl w:val="2"/>
          <w:numId w:val="20"/>
        </w:numPr>
      </w:pPr>
      <w:r w:rsidRPr="00C91873">
        <w:t xml:space="preserve">One-to-Many with </w:t>
      </w:r>
      <w:r w:rsidRPr="00C91873">
        <w:rPr>
          <w:b/>
          <w:bCs/>
        </w:rPr>
        <w:t>Feedback</w:t>
      </w:r>
    </w:p>
    <w:p w14:paraId="347D33B2" w14:textId="77777777" w:rsidR="00C91873" w:rsidRPr="00C91873" w:rsidRDefault="00C91873" w:rsidP="00C91873">
      <w:pPr>
        <w:numPr>
          <w:ilvl w:val="3"/>
          <w:numId w:val="20"/>
        </w:numPr>
      </w:pPr>
      <w:r w:rsidRPr="00C91873">
        <w:t>An employer can provide feedback for multiple applications.</w:t>
      </w:r>
    </w:p>
    <w:p w14:paraId="4234F47A" w14:textId="77777777" w:rsidR="00C91873" w:rsidRPr="00C91873" w:rsidRDefault="00C91873" w:rsidP="00C91873">
      <w:pPr>
        <w:numPr>
          <w:ilvl w:val="2"/>
          <w:numId w:val="20"/>
        </w:numPr>
      </w:pPr>
      <w:r w:rsidRPr="00C91873">
        <w:t xml:space="preserve">Many-to-Many with </w:t>
      </w:r>
      <w:r w:rsidRPr="00C91873">
        <w:rPr>
          <w:b/>
          <w:bCs/>
        </w:rPr>
        <w:t>Skill</w:t>
      </w:r>
      <w:r w:rsidRPr="00C91873">
        <w:t xml:space="preserve"> (through a junction table)</w:t>
      </w:r>
    </w:p>
    <w:p w14:paraId="0493CABC" w14:textId="77777777" w:rsidR="00C91873" w:rsidRPr="00C91873" w:rsidRDefault="00C91873" w:rsidP="00C91873">
      <w:pPr>
        <w:numPr>
          <w:ilvl w:val="3"/>
          <w:numId w:val="20"/>
        </w:numPr>
      </w:pPr>
      <w:r w:rsidRPr="00C91873">
        <w:t>An employer can require multiple skills for job postings, and each skill can relate to multiple job postings.</w:t>
      </w:r>
    </w:p>
    <w:p w14:paraId="34D53CAE" w14:textId="77777777" w:rsidR="00C91873" w:rsidRPr="00C91873" w:rsidRDefault="00C91873" w:rsidP="00C91873">
      <w:pPr>
        <w:numPr>
          <w:ilvl w:val="0"/>
          <w:numId w:val="20"/>
        </w:numPr>
      </w:pPr>
      <w:proofErr w:type="spellStart"/>
      <w:r w:rsidRPr="00C91873">
        <w:rPr>
          <w:b/>
          <w:bCs/>
        </w:rPr>
        <w:t>JobPost</w:t>
      </w:r>
      <w:proofErr w:type="spellEnd"/>
    </w:p>
    <w:p w14:paraId="7385A365" w14:textId="77777777" w:rsidR="00C91873" w:rsidRPr="00C91873" w:rsidRDefault="00C91873" w:rsidP="00C91873">
      <w:pPr>
        <w:numPr>
          <w:ilvl w:val="1"/>
          <w:numId w:val="20"/>
        </w:numPr>
      </w:pPr>
      <w:r w:rsidRPr="00C91873">
        <w:rPr>
          <w:b/>
          <w:bCs/>
        </w:rPr>
        <w:t>PK:</w:t>
      </w:r>
      <w:r w:rsidRPr="00C91873">
        <w:t xml:space="preserve"> id</w:t>
      </w:r>
    </w:p>
    <w:p w14:paraId="68DA3EC4" w14:textId="77777777" w:rsidR="00C91873" w:rsidRPr="00C91873" w:rsidRDefault="00C91873" w:rsidP="00C91873">
      <w:pPr>
        <w:numPr>
          <w:ilvl w:val="1"/>
          <w:numId w:val="20"/>
        </w:numPr>
      </w:pPr>
      <w:r w:rsidRPr="00C91873">
        <w:rPr>
          <w:b/>
          <w:bCs/>
        </w:rPr>
        <w:t>FK:</w:t>
      </w:r>
      <w:r w:rsidRPr="00C91873">
        <w:t xml:space="preserve"> </w:t>
      </w:r>
      <w:proofErr w:type="spellStart"/>
      <w:r w:rsidRPr="00C91873">
        <w:t>employer_id</w:t>
      </w:r>
      <w:proofErr w:type="spellEnd"/>
      <w:r w:rsidRPr="00C91873">
        <w:t xml:space="preserve"> (references Employer)</w:t>
      </w:r>
    </w:p>
    <w:p w14:paraId="17A6E6C2" w14:textId="77777777" w:rsidR="00C91873" w:rsidRPr="00C91873" w:rsidRDefault="00C91873" w:rsidP="00C91873">
      <w:pPr>
        <w:numPr>
          <w:ilvl w:val="1"/>
          <w:numId w:val="20"/>
        </w:numPr>
      </w:pPr>
      <w:r w:rsidRPr="00C91873">
        <w:rPr>
          <w:b/>
          <w:bCs/>
        </w:rPr>
        <w:t>FK:</w:t>
      </w:r>
      <w:r w:rsidRPr="00C91873">
        <w:t xml:space="preserve"> </w:t>
      </w:r>
      <w:proofErr w:type="spellStart"/>
      <w:r w:rsidRPr="00C91873">
        <w:t>category_id</w:t>
      </w:r>
      <w:proofErr w:type="spellEnd"/>
      <w:r w:rsidRPr="00C91873">
        <w:t xml:space="preserve"> (references Category)</w:t>
      </w:r>
    </w:p>
    <w:p w14:paraId="78EF561F" w14:textId="77777777" w:rsidR="00C91873" w:rsidRPr="00C91873" w:rsidRDefault="00C91873" w:rsidP="00C91873">
      <w:pPr>
        <w:numPr>
          <w:ilvl w:val="1"/>
          <w:numId w:val="20"/>
        </w:numPr>
      </w:pPr>
      <w:r w:rsidRPr="00C91873">
        <w:rPr>
          <w:b/>
          <w:bCs/>
        </w:rPr>
        <w:t>Relationships:</w:t>
      </w:r>
    </w:p>
    <w:p w14:paraId="10C7E591" w14:textId="77777777" w:rsidR="00C91873" w:rsidRPr="00C91873" w:rsidRDefault="00C91873" w:rsidP="00C91873">
      <w:pPr>
        <w:numPr>
          <w:ilvl w:val="2"/>
          <w:numId w:val="20"/>
        </w:numPr>
      </w:pPr>
      <w:r w:rsidRPr="00C91873">
        <w:t xml:space="preserve">One-to-Many with </w:t>
      </w:r>
      <w:r w:rsidRPr="00C91873">
        <w:rPr>
          <w:b/>
          <w:bCs/>
        </w:rPr>
        <w:t>Application</w:t>
      </w:r>
    </w:p>
    <w:p w14:paraId="5FBE9A5B" w14:textId="77777777" w:rsidR="00C91873" w:rsidRPr="00C91873" w:rsidRDefault="00C91873" w:rsidP="00C91873">
      <w:pPr>
        <w:numPr>
          <w:ilvl w:val="3"/>
          <w:numId w:val="20"/>
        </w:numPr>
      </w:pPr>
      <w:r w:rsidRPr="00C91873">
        <w:t>A job post can have multiple applications.</w:t>
      </w:r>
    </w:p>
    <w:p w14:paraId="2E34751E" w14:textId="77777777" w:rsidR="00C91873" w:rsidRPr="00C91873" w:rsidRDefault="00C91873" w:rsidP="00C91873">
      <w:pPr>
        <w:numPr>
          <w:ilvl w:val="2"/>
          <w:numId w:val="20"/>
        </w:numPr>
      </w:pPr>
      <w:r w:rsidRPr="00C91873">
        <w:t xml:space="preserve">One-to-Many with </w:t>
      </w:r>
      <w:r w:rsidRPr="00C91873">
        <w:rPr>
          <w:b/>
          <w:bCs/>
        </w:rPr>
        <w:t>Interview</w:t>
      </w:r>
    </w:p>
    <w:p w14:paraId="2D7DD47E" w14:textId="77777777" w:rsidR="00C91873" w:rsidRPr="00C91873" w:rsidRDefault="00C91873" w:rsidP="00C91873">
      <w:pPr>
        <w:numPr>
          <w:ilvl w:val="3"/>
          <w:numId w:val="20"/>
        </w:numPr>
      </w:pPr>
      <w:r w:rsidRPr="00C91873">
        <w:t>A job post can have multiple interviews scheduled for applicants.</w:t>
      </w:r>
    </w:p>
    <w:p w14:paraId="4F4DC262" w14:textId="77777777" w:rsidR="00C91873" w:rsidRPr="00C91873" w:rsidRDefault="00C91873" w:rsidP="00C91873">
      <w:pPr>
        <w:numPr>
          <w:ilvl w:val="2"/>
          <w:numId w:val="20"/>
        </w:numPr>
      </w:pPr>
      <w:r w:rsidRPr="00C91873">
        <w:t xml:space="preserve">One-to-Many with </w:t>
      </w:r>
      <w:r w:rsidRPr="00C91873">
        <w:rPr>
          <w:b/>
          <w:bCs/>
        </w:rPr>
        <w:t>Feedback</w:t>
      </w:r>
    </w:p>
    <w:p w14:paraId="752716EB" w14:textId="77777777" w:rsidR="00C91873" w:rsidRPr="00C91873" w:rsidRDefault="00C91873" w:rsidP="00C91873">
      <w:pPr>
        <w:numPr>
          <w:ilvl w:val="3"/>
          <w:numId w:val="20"/>
        </w:numPr>
      </w:pPr>
      <w:r w:rsidRPr="00C91873">
        <w:lastRenderedPageBreak/>
        <w:t>A job post can receive multiple feedback entries related to its applications.</w:t>
      </w:r>
    </w:p>
    <w:p w14:paraId="77A73618" w14:textId="77777777" w:rsidR="00C91873" w:rsidRPr="00C91873" w:rsidRDefault="00C91873" w:rsidP="00C91873">
      <w:pPr>
        <w:numPr>
          <w:ilvl w:val="0"/>
          <w:numId w:val="20"/>
        </w:numPr>
      </w:pPr>
      <w:r w:rsidRPr="00C91873">
        <w:rPr>
          <w:b/>
          <w:bCs/>
        </w:rPr>
        <w:t>Application</w:t>
      </w:r>
    </w:p>
    <w:p w14:paraId="64D33951" w14:textId="77777777" w:rsidR="00C91873" w:rsidRPr="00C91873" w:rsidRDefault="00C91873" w:rsidP="00C91873">
      <w:pPr>
        <w:numPr>
          <w:ilvl w:val="1"/>
          <w:numId w:val="20"/>
        </w:numPr>
      </w:pPr>
      <w:r w:rsidRPr="00C91873">
        <w:rPr>
          <w:b/>
          <w:bCs/>
        </w:rPr>
        <w:t>PK:</w:t>
      </w:r>
      <w:r w:rsidRPr="00C91873">
        <w:t xml:space="preserve"> id</w:t>
      </w:r>
    </w:p>
    <w:p w14:paraId="164AC958" w14:textId="77777777" w:rsidR="00C91873" w:rsidRPr="00C91873" w:rsidRDefault="00C91873" w:rsidP="00C91873">
      <w:pPr>
        <w:numPr>
          <w:ilvl w:val="1"/>
          <w:numId w:val="20"/>
        </w:numPr>
      </w:pPr>
      <w:r w:rsidRPr="00C91873">
        <w:rPr>
          <w:b/>
          <w:bCs/>
        </w:rPr>
        <w:t>FK:</w:t>
      </w:r>
      <w:r w:rsidRPr="00C91873">
        <w:t xml:space="preserve"> </w:t>
      </w:r>
      <w:proofErr w:type="spellStart"/>
      <w:r w:rsidRPr="00C91873">
        <w:t>job_post_id</w:t>
      </w:r>
      <w:proofErr w:type="spellEnd"/>
      <w:r w:rsidRPr="00C91873">
        <w:t xml:space="preserve"> (references </w:t>
      </w:r>
      <w:proofErr w:type="spellStart"/>
      <w:r w:rsidRPr="00C91873">
        <w:t>JobPost</w:t>
      </w:r>
      <w:proofErr w:type="spellEnd"/>
      <w:r w:rsidRPr="00C91873">
        <w:t>)</w:t>
      </w:r>
    </w:p>
    <w:p w14:paraId="4E1B048B" w14:textId="77777777" w:rsidR="00C91873" w:rsidRPr="00C91873" w:rsidRDefault="00C91873" w:rsidP="00C91873">
      <w:pPr>
        <w:numPr>
          <w:ilvl w:val="1"/>
          <w:numId w:val="20"/>
        </w:numPr>
      </w:pPr>
      <w:r w:rsidRPr="00C91873">
        <w:rPr>
          <w:b/>
          <w:bCs/>
        </w:rPr>
        <w:t>FK:</w:t>
      </w:r>
      <w:r w:rsidRPr="00C91873">
        <w:t xml:space="preserve"> </w:t>
      </w:r>
      <w:proofErr w:type="spellStart"/>
      <w:r w:rsidRPr="00C91873">
        <w:t>job_seeker_id</w:t>
      </w:r>
      <w:proofErr w:type="spellEnd"/>
      <w:r w:rsidRPr="00C91873">
        <w:t xml:space="preserve"> (references </w:t>
      </w:r>
      <w:proofErr w:type="spellStart"/>
      <w:r w:rsidRPr="00C91873">
        <w:t>JobSeeker</w:t>
      </w:r>
      <w:proofErr w:type="spellEnd"/>
      <w:r w:rsidRPr="00C91873">
        <w:t>)</w:t>
      </w:r>
    </w:p>
    <w:p w14:paraId="7D8A1E96" w14:textId="77777777" w:rsidR="00C91873" w:rsidRPr="00C91873" w:rsidRDefault="00C91873" w:rsidP="00C91873">
      <w:pPr>
        <w:numPr>
          <w:ilvl w:val="1"/>
          <w:numId w:val="20"/>
        </w:numPr>
      </w:pPr>
      <w:r w:rsidRPr="00C91873">
        <w:rPr>
          <w:b/>
          <w:bCs/>
        </w:rPr>
        <w:t>Relationships:</w:t>
      </w:r>
    </w:p>
    <w:p w14:paraId="36C45562" w14:textId="77777777" w:rsidR="00C91873" w:rsidRPr="00C91873" w:rsidRDefault="00C91873" w:rsidP="00C91873">
      <w:pPr>
        <w:numPr>
          <w:ilvl w:val="2"/>
          <w:numId w:val="20"/>
        </w:numPr>
      </w:pPr>
      <w:r w:rsidRPr="00C91873">
        <w:t xml:space="preserve">One-to-One with </w:t>
      </w:r>
      <w:r w:rsidRPr="00C91873">
        <w:rPr>
          <w:b/>
          <w:bCs/>
        </w:rPr>
        <w:t>Interview</w:t>
      </w:r>
    </w:p>
    <w:p w14:paraId="250C51DE" w14:textId="77777777" w:rsidR="00C91873" w:rsidRPr="00C91873" w:rsidRDefault="00C91873" w:rsidP="00C91873">
      <w:pPr>
        <w:numPr>
          <w:ilvl w:val="3"/>
          <w:numId w:val="20"/>
        </w:numPr>
      </w:pPr>
      <w:r w:rsidRPr="00C91873">
        <w:t>Each application can have one interview scheduled.</w:t>
      </w:r>
    </w:p>
    <w:p w14:paraId="64AD6D24" w14:textId="77777777" w:rsidR="00C91873" w:rsidRPr="00C91873" w:rsidRDefault="00C91873" w:rsidP="00C91873">
      <w:pPr>
        <w:numPr>
          <w:ilvl w:val="2"/>
          <w:numId w:val="20"/>
        </w:numPr>
      </w:pPr>
      <w:r w:rsidRPr="00C91873">
        <w:t xml:space="preserve">One-to-Many with </w:t>
      </w:r>
      <w:r w:rsidRPr="00C91873">
        <w:rPr>
          <w:b/>
          <w:bCs/>
        </w:rPr>
        <w:t>Feedback</w:t>
      </w:r>
    </w:p>
    <w:p w14:paraId="6C40E075" w14:textId="77777777" w:rsidR="00C91873" w:rsidRPr="00C91873" w:rsidRDefault="00C91873" w:rsidP="00C91873">
      <w:pPr>
        <w:numPr>
          <w:ilvl w:val="3"/>
          <w:numId w:val="20"/>
        </w:numPr>
      </w:pPr>
      <w:r w:rsidRPr="00C91873">
        <w:t>Each application can receive multiple feedback entries.</w:t>
      </w:r>
    </w:p>
    <w:p w14:paraId="0FEFD54E" w14:textId="77777777" w:rsidR="00C91873" w:rsidRPr="00C91873" w:rsidRDefault="00C91873" w:rsidP="00C91873">
      <w:pPr>
        <w:numPr>
          <w:ilvl w:val="0"/>
          <w:numId w:val="20"/>
        </w:numPr>
      </w:pPr>
      <w:r w:rsidRPr="00C91873">
        <w:rPr>
          <w:b/>
          <w:bCs/>
        </w:rPr>
        <w:t>Resume</w:t>
      </w:r>
    </w:p>
    <w:p w14:paraId="7ED6BAEB" w14:textId="77777777" w:rsidR="00C91873" w:rsidRPr="00C91873" w:rsidRDefault="00C91873" w:rsidP="00C91873">
      <w:pPr>
        <w:numPr>
          <w:ilvl w:val="1"/>
          <w:numId w:val="20"/>
        </w:numPr>
      </w:pPr>
      <w:r w:rsidRPr="00C91873">
        <w:rPr>
          <w:b/>
          <w:bCs/>
        </w:rPr>
        <w:t>PK:</w:t>
      </w:r>
      <w:r w:rsidRPr="00C91873">
        <w:t xml:space="preserve"> id</w:t>
      </w:r>
    </w:p>
    <w:p w14:paraId="0ECDC24F" w14:textId="77777777" w:rsidR="00C91873" w:rsidRPr="00C91873" w:rsidRDefault="00C91873" w:rsidP="00C91873">
      <w:pPr>
        <w:numPr>
          <w:ilvl w:val="1"/>
          <w:numId w:val="20"/>
        </w:numPr>
      </w:pPr>
      <w:r w:rsidRPr="00C91873">
        <w:rPr>
          <w:b/>
          <w:bCs/>
        </w:rPr>
        <w:t>FK:</w:t>
      </w:r>
      <w:r w:rsidRPr="00C91873">
        <w:t xml:space="preserve"> </w:t>
      </w:r>
      <w:proofErr w:type="spellStart"/>
      <w:r w:rsidRPr="00C91873">
        <w:t>job_seeker_id</w:t>
      </w:r>
      <w:proofErr w:type="spellEnd"/>
      <w:r w:rsidRPr="00C91873">
        <w:t xml:space="preserve"> (references </w:t>
      </w:r>
      <w:proofErr w:type="spellStart"/>
      <w:r w:rsidRPr="00C91873">
        <w:t>JobSeeker</w:t>
      </w:r>
      <w:proofErr w:type="spellEnd"/>
      <w:r w:rsidRPr="00C91873">
        <w:t>)</w:t>
      </w:r>
    </w:p>
    <w:p w14:paraId="06A40AC6" w14:textId="77777777" w:rsidR="00C91873" w:rsidRPr="00C91873" w:rsidRDefault="00C91873" w:rsidP="00C91873">
      <w:pPr>
        <w:numPr>
          <w:ilvl w:val="1"/>
          <w:numId w:val="20"/>
        </w:numPr>
      </w:pPr>
      <w:r w:rsidRPr="00C91873">
        <w:rPr>
          <w:b/>
          <w:bCs/>
        </w:rPr>
        <w:t>Relationships:</w:t>
      </w:r>
    </w:p>
    <w:p w14:paraId="5E3DF8A3" w14:textId="77777777" w:rsidR="00C91873" w:rsidRPr="00C91873" w:rsidRDefault="00C91873" w:rsidP="00C91873">
      <w:pPr>
        <w:numPr>
          <w:ilvl w:val="2"/>
          <w:numId w:val="20"/>
        </w:numPr>
      </w:pPr>
      <w:r w:rsidRPr="00C91873">
        <w:t xml:space="preserve">One-to-One with </w:t>
      </w:r>
      <w:r w:rsidRPr="00C91873">
        <w:rPr>
          <w:b/>
          <w:bCs/>
        </w:rPr>
        <w:t>Application</w:t>
      </w:r>
    </w:p>
    <w:p w14:paraId="0A787396" w14:textId="77777777" w:rsidR="00C91873" w:rsidRPr="00C91873" w:rsidRDefault="00C91873" w:rsidP="00C91873">
      <w:pPr>
        <w:numPr>
          <w:ilvl w:val="3"/>
          <w:numId w:val="20"/>
        </w:numPr>
      </w:pPr>
      <w:r w:rsidRPr="00C91873">
        <w:t>Each resume can be linked to a single application.</w:t>
      </w:r>
    </w:p>
    <w:p w14:paraId="49F70A52" w14:textId="77777777" w:rsidR="00C91873" w:rsidRPr="00C91873" w:rsidRDefault="00C91873" w:rsidP="00C91873">
      <w:pPr>
        <w:numPr>
          <w:ilvl w:val="0"/>
          <w:numId w:val="20"/>
        </w:numPr>
      </w:pPr>
      <w:r w:rsidRPr="00C91873">
        <w:rPr>
          <w:b/>
          <w:bCs/>
        </w:rPr>
        <w:t>Interview</w:t>
      </w:r>
    </w:p>
    <w:p w14:paraId="2553DAE9" w14:textId="77777777" w:rsidR="00C91873" w:rsidRPr="00C91873" w:rsidRDefault="00C91873" w:rsidP="00C91873">
      <w:pPr>
        <w:numPr>
          <w:ilvl w:val="1"/>
          <w:numId w:val="20"/>
        </w:numPr>
      </w:pPr>
      <w:r w:rsidRPr="00C91873">
        <w:rPr>
          <w:b/>
          <w:bCs/>
        </w:rPr>
        <w:t>PK:</w:t>
      </w:r>
      <w:r w:rsidRPr="00C91873">
        <w:t xml:space="preserve"> id</w:t>
      </w:r>
    </w:p>
    <w:p w14:paraId="1D01DE6F" w14:textId="77777777" w:rsidR="00C91873" w:rsidRPr="00C91873" w:rsidRDefault="00C91873" w:rsidP="00C91873">
      <w:pPr>
        <w:numPr>
          <w:ilvl w:val="1"/>
          <w:numId w:val="20"/>
        </w:numPr>
      </w:pPr>
      <w:r w:rsidRPr="00C91873">
        <w:rPr>
          <w:b/>
          <w:bCs/>
        </w:rPr>
        <w:t>FK:</w:t>
      </w:r>
      <w:r w:rsidRPr="00C91873">
        <w:t xml:space="preserve"> </w:t>
      </w:r>
      <w:proofErr w:type="spellStart"/>
      <w:r w:rsidRPr="00C91873">
        <w:t>application_id</w:t>
      </w:r>
      <w:proofErr w:type="spellEnd"/>
      <w:r w:rsidRPr="00C91873">
        <w:t xml:space="preserve"> (references Application)</w:t>
      </w:r>
    </w:p>
    <w:p w14:paraId="6BBF0E3B" w14:textId="77777777" w:rsidR="00C91873" w:rsidRPr="00C91873" w:rsidRDefault="00C91873" w:rsidP="00C91873">
      <w:pPr>
        <w:numPr>
          <w:ilvl w:val="1"/>
          <w:numId w:val="20"/>
        </w:numPr>
      </w:pPr>
      <w:r w:rsidRPr="00C91873">
        <w:rPr>
          <w:b/>
          <w:bCs/>
        </w:rPr>
        <w:t>Relationships:</w:t>
      </w:r>
    </w:p>
    <w:p w14:paraId="1B91D955" w14:textId="77777777" w:rsidR="00C91873" w:rsidRPr="00C91873" w:rsidRDefault="00C91873" w:rsidP="00C91873">
      <w:pPr>
        <w:numPr>
          <w:ilvl w:val="2"/>
          <w:numId w:val="20"/>
        </w:numPr>
      </w:pPr>
      <w:r w:rsidRPr="00C91873">
        <w:t xml:space="preserve">One-to-Many with </w:t>
      </w:r>
      <w:r w:rsidRPr="00C91873">
        <w:rPr>
          <w:b/>
          <w:bCs/>
        </w:rPr>
        <w:t>Feedback</w:t>
      </w:r>
    </w:p>
    <w:p w14:paraId="454B5AEF" w14:textId="77777777" w:rsidR="00C91873" w:rsidRPr="00C91873" w:rsidRDefault="00C91873" w:rsidP="00C91873">
      <w:pPr>
        <w:numPr>
          <w:ilvl w:val="3"/>
          <w:numId w:val="20"/>
        </w:numPr>
      </w:pPr>
      <w:r w:rsidRPr="00C91873">
        <w:t>Each interview can receive multiple feedback entries.</w:t>
      </w:r>
    </w:p>
    <w:p w14:paraId="76EC607B" w14:textId="77777777" w:rsidR="00C91873" w:rsidRPr="00C91873" w:rsidRDefault="00C91873" w:rsidP="00C91873">
      <w:pPr>
        <w:numPr>
          <w:ilvl w:val="0"/>
          <w:numId w:val="20"/>
        </w:numPr>
      </w:pPr>
      <w:r w:rsidRPr="00C91873">
        <w:rPr>
          <w:b/>
          <w:bCs/>
        </w:rPr>
        <w:t>Notification</w:t>
      </w:r>
    </w:p>
    <w:p w14:paraId="653E50D5" w14:textId="77777777" w:rsidR="00C91873" w:rsidRPr="00C91873" w:rsidRDefault="00C91873" w:rsidP="00C91873">
      <w:pPr>
        <w:numPr>
          <w:ilvl w:val="1"/>
          <w:numId w:val="20"/>
        </w:numPr>
      </w:pPr>
      <w:r w:rsidRPr="00C91873">
        <w:rPr>
          <w:b/>
          <w:bCs/>
        </w:rPr>
        <w:t>PK:</w:t>
      </w:r>
      <w:r w:rsidRPr="00C91873">
        <w:t xml:space="preserve"> id</w:t>
      </w:r>
    </w:p>
    <w:p w14:paraId="22AFE8DA" w14:textId="77777777" w:rsidR="00C91873" w:rsidRPr="00C91873" w:rsidRDefault="00C91873" w:rsidP="00C91873">
      <w:pPr>
        <w:numPr>
          <w:ilvl w:val="1"/>
          <w:numId w:val="20"/>
        </w:numPr>
      </w:pPr>
      <w:r w:rsidRPr="00C91873">
        <w:rPr>
          <w:b/>
          <w:bCs/>
        </w:rPr>
        <w:t>FK:</w:t>
      </w:r>
      <w:r w:rsidRPr="00C91873">
        <w:t xml:space="preserve"> </w:t>
      </w:r>
      <w:proofErr w:type="spellStart"/>
      <w:r w:rsidRPr="00C91873">
        <w:t>user_id</w:t>
      </w:r>
      <w:proofErr w:type="spellEnd"/>
      <w:r w:rsidRPr="00C91873">
        <w:t xml:space="preserve"> (references User)</w:t>
      </w:r>
    </w:p>
    <w:p w14:paraId="5184B522" w14:textId="77777777" w:rsidR="00C91873" w:rsidRPr="00C91873" w:rsidRDefault="00C91873" w:rsidP="00C91873">
      <w:pPr>
        <w:numPr>
          <w:ilvl w:val="1"/>
          <w:numId w:val="20"/>
        </w:numPr>
      </w:pPr>
      <w:r w:rsidRPr="00C91873">
        <w:rPr>
          <w:b/>
          <w:bCs/>
        </w:rPr>
        <w:t>Relationships:</w:t>
      </w:r>
    </w:p>
    <w:p w14:paraId="6B25AD32" w14:textId="77777777" w:rsidR="00C91873" w:rsidRPr="00C91873" w:rsidRDefault="00C91873" w:rsidP="00C91873">
      <w:pPr>
        <w:numPr>
          <w:ilvl w:val="2"/>
          <w:numId w:val="20"/>
        </w:numPr>
      </w:pPr>
      <w:r w:rsidRPr="00C91873">
        <w:t xml:space="preserve">One-to-One with </w:t>
      </w:r>
      <w:proofErr w:type="spellStart"/>
      <w:r w:rsidRPr="00C91873">
        <w:rPr>
          <w:b/>
          <w:bCs/>
        </w:rPr>
        <w:t>JobPost</w:t>
      </w:r>
      <w:proofErr w:type="spellEnd"/>
    </w:p>
    <w:p w14:paraId="1F723AD2" w14:textId="77777777" w:rsidR="00C91873" w:rsidRPr="00C91873" w:rsidRDefault="00C91873" w:rsidP="00C91873">
      <w:pPr>
        <w:numPr>
          <w:ilvl w:val="3"/>
          <w:numId w:val="20"/>
        </w:numPr>
      </w:pPr>
      <w:r w:rsidRPr="00C91873">
        <w:t>Notifications can be linked to specific job posts.</w:t>
      </w:r>
    </w:p>
    <w:p w14:paraId="7C47543D" w14:textId="77777777" w:rsidR="00C91873" w:rsidRPr="00C91873" w:rsidRDefault="00C91873" w:rsidP="00C91873">
      <w:pPr>
        <w:numPr>
          <w:ilvl w:val="0"/>
          <w:numId w:val="20"/>
        </w:numPr>
      </w:pPr>
      <w:r w:rsidRPr="00C91873">
        <w:rPr>
          <w:b/>
          <w:bCs/>
        </w:rPr>
        <w:t>Category</w:t>
      </w:r>
    </w:p>
    <w:p w14:paraId="5777B313" w14:textId="77777777" w:rsidR="00C91873" w:rsidRPr="00C91873" w:rsidRDefault="00C91873" w:rsidP="00C91873">
      <w:pPr>
        <w:numPr>
          <w:ilvl w:val="1"/>
          <w:numId w:val="20"/>
        </w:numPr>
      </w:pPr>
      <w:r w:rsidRPr="00C91873">
        <w:rPr>
          <w:b/>
          <w:bCs/>
        </w:rPr>
        <w:t>PK:</w:t>
      </w:r>
      <w:r w:rsidRPr="00C91873">
        <w:t xml:space="preserve"> id</w:t>
      </w:r>
    </w:p>
    <w:p w14:paraId="261DD71D" w14:textId="77777777" w:rsidR="00C91873" w:rsidRPr="00C91873" w:rsidRDefault="00C91873" w:rsidP="00C91873">
      <w:pPr>
        <w:numPr>
          <w:ilvl w:val="1"/>
          <w:numId w:val="20"/>
        </w:numPr>
      </w:pPr>
      <w:r w:rsidRPr="00C91873">
        <w:rPr>
          <w:b/>
          <w:bCs/>
        </w:rPr>
        <w:t>Relationships:</w:t>
      </w:r>
    </w:p>
    <w:p w14:paraId="61D24CFF" w14:textId="77777777" w:rsidR="00C91873" w:rsidRPr="00C91873" w:rsidRDefault="00C91873" w:rsidP="00C91873">
      <w:pPr>
        <w:numPr>
          <w:ilvl w:val="2"/>
          <w:numId w:val="20"/>
        </w:numPr>
      </w:pPr>
      <w:r w:rsidRPr="00C91873">
        <w:t xml:space="preserve">One-to-Many with </w:t>
      </w:r>
      <w:proofErr w:type="spellStart"/>
      <w:r w:rsidRPr="00C91873">
        <w:rPr>
          <w:b/>
          <w:bCs/>
        </w:rPr>
        <w:t>JobPost</w:t>
      </w:r>
      <w:proofErr w:type="spellEnd"/>
    </w:p>
    <w:p w14:paraId="5BE0CE31" w14:textId="77777777" w:rsidR="00C91873" w:rsidRPr="00C91873" w:rsidRDefault="00C91873" w:rsidP="00C91873">
      <w:pPr>
        <w:numPr>
          <w:ilvl w:val="3"/>
          <w:numId w:val="20"/>
        </w:numPr>
      </w:pPr>
      <w:r w:rsidRPr="00C91873">
        <w:t>A category can contain multiple job posts.</w:t>
      </w:r>
    </w:p>
    <w:p w14:paraId="5A531BCB" w14:textId="77777777" w:rsidR="00C91873" w:rsidRPr="00C91873" w:rsidRDefault="00C91873" w:rsidP="00C91873">
      <w:pPr>
        <w:numPr>
          <w:ilvl w:val="0"/>
          <w:numId w:val="20"/>
        </w:numPr>
      </w:pPr>
      <w:r w:rsidRPr="00C91873">
        <w:rPr>
          <w:b/>
          <w:bCs/>
        </w:rPr>
        <w:t>Skill</w:t>
      </w:r>
    </w:p>
    <w:p w14:paraId="415E2D76" w14:textId="77777777" w:rsidR="00C91873" w:rsidRPr="00C91873" w:rsidRDefault="00C91873" w:rsidP="00C91873">
      <w:pPr>
        <w:numPr>
          <w:ilvl w:val="1"/>
          <w:numId w:val="20"/>
        </w:numPr>
      </w:pPr>
      <w:r w:rsidRPr="00C91873">
        <w:rPr>
          <w:b/>
          <w:bCs/>
        </w:rPr>
        <w:t>PK:</w:t>
      </w:r>
      <w:r w:rsidRPr="00C91873">
        <w:t xml:space="preserve"> id</w:t>
      </w:r>
    </w:p>
    <w:p w14:paraId="5502E53A" w14:textId="77777777" w:rsidR="00C91873" w:rsidRPr="00C91873" w:rsidRDefault="00C91873" w:rsidP="00C91873">
      <w:pPr>
        <w:numPr>
          <w:ilvl w:val="1"/>
          <w:numId w:val="20"/>
        </w:numPr>
      </w:pPr>
      <w:r w:rsidRPr="00C91873">
        <w:rPr>
          <w:b/>
          <w:bCs/>
        </w:rPr>
        <w:lastRenderedPageBreak/>
        <w:t>Relationships:</w:t>
      </w:r>
    </w:p>
    <w:p w14:paraId="6B20C858" w14:textId="77777777" w:rsidR="00C91873" w:rsidRPr="00C91873" w:rsidRDefault="00C91873" w:rsidP="00C91873">
      <w:pPr>
        <w:numPr>
          <w:ilvl w:val="2"/>
          <w:numId w:val="20"/>
        </w:numPr>
      </w:pPr>
      <w:r w:rsidRPr="00C91873">
        <w:t xml:space="preserve">Many-to-Many with </w:t>
      </w:r>
      <w:proofErr w:type="spellStart"/>
      <w:r w:rsidRPr="00C91873">
        <w:rPr>
          <w:b/>
          <w:bCs/>
        </w:rPr>
        <w:t>JobSeeker</w:t>
      </w:r>
      <w:proofErr w:type="spellEnd"/>
      <w:r w:rsidRPr="00C91873">
        <w:t xml:space="preserve"> (through </w:t>
      </w:r>
      <w:proofErr w:type="spellStart"/>
      <w:r w:rsidRPr="00C91873">
        <w:t>JobSeekerSkill</w:t>
      </w:r>
      <w:proofErr w:type="spellEnd"/>
      <w:r w:rsidRPr="00C91873">
        <w:t>)</w:t>
      </w:r>
    </w:p>
    <w:p w14:paraId="63B2D5D9" w14:textId="77777777" w:rsidR="00C91873" w:rsidRPr="00C91873" w:rsidRDefault="00C91873" w:rsidP="00C91873">
      <w:pPr>
        <w:numPr>
          <w:ilvl w:val="3"/>
          <w:numId w:val="20"/>
        </w:numPr>
      </w:pPr>
      <w:r w:rsidRPr="00C91873">
        <w:t>Job seekers can possess multiple skills.</w:t>
      </w:r>
    </w:p>
    <w:p w14:paraId="5EC2C5AA" w14:textId="77777777" w:rsidR="00C91873" w:rsidRPr="00C91873" w:rsidRDefault="00C91873" w:rsidP="00C91873">
      <w:pPr>
        <w:numPr>
          <w:ilvl w:val="2"/>
          <w:numId w:val="20"/>
        </w:numPr>
      </w:pPr>
      <w:r w:rsidRPr="00C91873">
        <w:t xml:space="preserve">Many-to-Many with </w:t>
      </w:r>
      <w:proofErr w:type="spellStart"/>
      <w:r w:rsidRPr="00C91873">
        <w:rPr>
          <w:b/>
          <w:bCs/>
        </w:rPr>
        <w:t>JobPost</w:t>
      </w:r>
      <w:proofErr w:type="spellEnd"/>
      <w:r w:rsidRPr="00C91873">
        <w:t xml:space="preserve"> (through </w:t>
      </w:r>
      <w:proofErr w:type="spellStart"/>
      <w:r w:rsidRPr="00C91873">
        <w:t>JobPostSkill</w:t>
      </w:r>
      <w:proofErr w:type="spellEnd"/>
      <w:r w:rsidRPr="00C91873">
        <w:t>)</w:t>
      </w:r>
    </w:p>
    <w:p w14:paraId="7125F0CF" w14:textId="77777777" w:rsidR="00C91873" w:rsidRPr="00C91873" w:rsidRDefault="00C91873" w:rsidP="00C91873">
      <w:pPr>
        <w:numPr>
          <w:ilvl w:val="3"/>
          <w:numId w:val="20"/>
        </w:numPr>
      </w:pPr>
      <w:r w:rsidRPr="00C91873">
        <w:t>Job posts can require multiple skills.</w:t>
      </w:r>
    </w:p>
    <w:p w14:paraId="57941E2C" w14:textId="77777777" w:rsidR="00C91873" w:rsidRPr="00C91873" w:rsidRDefault="00C91873" w:rsidP="00C91873">
      <w:pPr>
        <w:numPr>
          <w:ilvl w:val="0"/>
          <w:numId w:val="20"/>
        </w:numPr>
      </w:pPr>
      <w:r w:rsidRPr="00C91873">
        <w:rPr>
          <w:b/>
          <w:bCs/>
        </w:rPr>
        <w:t>Payment</w:t>
      </w:r>
    </w:p>
    <w:p w14:paraId="68566A41" w14:textId="77777777" w:rsidR="00C91873" w:rsidRPr="00C91873" w:rsidRDefault="00C91873" w:rsidP="00C91873">
      <w:pPr>
        <w:numPr>
          <w:ilvl w:val="1"/>
          <w:numId w:val="20"/>
        </w:numPr>
      </w:pPr>
      <w:r w:rsidRPr="00C91873">
        <w:rPr>
          <w:b/>
          <w:bCs/>
        </w:rPr>
        <w:t>PK:</w:t>
      </w:r>
      <w:r w:rsidRPr="00C91873">
        <w:t xml:space="preserve"> id</w:t>
      </w:r>
    </w:p>
    <w:p w14:paraId="56372B82" w14:textId="77777777" w:rsidR="00C91873" w:rsidRPr="00C91873" w:rsidRDefault="00C91873" w:rsidP="00C91873">
      <w:pPr>
        <w:numPr>
          <w:ilvl w:val="1"/>
          <w:numId w:val="20"/>
        </w:numPr>
      </w:pPr>
      <w:r w:rsidRPr="00C91873">
        <w:rPr>
          <w:b/>
          <w:bCs/>
        </w:rPr>
        <w:t>FK:</w:t>
      </w:r>
      <w:r w:rsidRPr="00C91873">
        <w:t xml:space="preserve"> </w:t>
      </w:r>
      <w:proofErr w:type="spellStart"/>
      <w:r w:rsidRPr="00C91873">
        <w:t>user_id</w:t>
      </w:r>
      <w:proofErr w:type="spellEnd"/>
      <w:r w:rsidRPr="00C91873">
        <w:t xml:space="preserve"> (references User)</w:t>
      </w:r>
    </w:p>
    <w:p w14:paraId="1D8D09A6" w14:textId="77777777" w:rsidR="00C91873" w:rsidRPr="00C91873" w:rsidRDefault="00C91873" w:rsidP="00C91873">
      <w:pPr>
        <w:numPr>
          <w:ilvl w:val="1"/>
          <w:numId w:val="20"/>
        </w:numPr>
      </w:pPr>
      <w:r w:rsidRPr="00C91873">
        <w:rPr>
          <w:b/>
          <w:bCs/>
        </w:rPr>
        <w:t>Relationships:</w:t>
      </w:r>
    </w:p>
    <w:p w14:paraId="46B7DC9A" w14:textId="77777777" w:rsidR="00C91873" w:rsidRPr="00C91873" w:rsidRDefault="00C91873" w:rsidP="00C91873">
      <w:pPr>
        <w:numPr>
          <w:ilvl w:val="2"/>
          <w:numId w:val="20"/>
        </w:numPr>
      </w:pPr>
      <w:r w:rsidRPr="00C91873">
        <w:t xml:space="preserve">One-to-Many with </w:t>
      </w:r>
      <w:proofErr w:type="spellStart"/>
      <w:r w:rsidRPr="00C91873">
        <w:rPr>
          <w:b/>
          <w:bCs/>
        </w:rPr>
        <w:t>JobPost</w:t>
      </w:r>
      <w:proofErr w:type="spellEnd"/>
    </w:p>
    <w:p w14:paraId="1696DBBC" w14:textId="77777777" w:rsidR="00C91873" w:rsidRPr="00C91873" w:rsidRDefault="00C91873" w:rsidP="00C91873">
      <w:pPr>
        <w:numPr>
          <w:ilvl w:val="3"/>
          <w:numId w:val="20"/>
        </w:numPr>
      </w:pPr>
      <w:r w:rsidRPr="00C91873">
        <w:t>Payments can be linked to job posts for premium listings.</w:t>
      </w:r>
    </w:p>
    <w:p w14:paraId="34788254" w14:textId="77777777" w:rsidR="00C91873" w:rsidRPr="00C91873" w:rsidRDefault="00C91873" w:rsidP="00C91873">
      <w:pPr>
        <w:numPr>
          <w:ilvl w:val="0"/>
          <w:numId w:val="20"/>
        </w:numPr>
      </w:pPr>
      <w:r w:rsidRPr="00C91873">
        <w:rPr>
          <w:b/>
          <w:bCs/>
        </w:rPr>
        <w:t>Report</w:t>
      </w:r>
    </w:p>
    <w:p w14:paraId="0E2CB1DA" w14:textId="77777777" w:rsidR="00C91873" w:rsidRPr="00C91873" w:rsidRDefault="00C91873" w:rsidP="00C91873">
      <w:pPr>
        <w:numPr>
          <w:ilvl w:val="1"/>
          <w:numId w:val="20"/>
        </w:numPr>
      </w:pPr>
      <w:r w:rsidRPr="00C91873">
        <w:rPr>
          <w:b/>
          <w:bCs/>
        </w:rPr>
        <w:t>PK:</w:t>
      </w:r>
      <w:r w:rsidRPr="00C91873">
        <w:t xml:space="preserve"> id</w:t>
      </w:r>
    </w:p>
    <w:p w14:paraId="63AFA9CC" w14:textId="77777777" w:rsidR="00C91873" w:rsidRPr="00C91873" w:rsidRDefault="00C91873" w:rsidP="00C91873">
      <w:pPr>
        <w:numPr>
          <w:ilvl w:val="1"/>
          <w:numId w:val="20"/>
        </w:numPr>
      </w:pPr>
      <w:r w:rsidRPr="00C91873">
        <w:rPr>
          <w:b/>
          <w:bCs/>
        </w:rPr>
        <w:t>FK:</w:t>
      </w:r>
      <w:r w:rsidRPr="00C91873">
        <w:t xml:space="preserve"> </w:t>
      </w:r>
      <w:proofErr w:type="spellStart"/>
      <w:r w:rsidRPr="00C91873">
        <w:t>user_id</w:t>
      </w:r>
      <w:proofErr w:type="spellEnd"/>
      <w:r w:rsidRPr="00C91873">
        <w:t xml:space="preserve"> (references User)</w:t>
      </w:r>
    </w:p>
    <w:p w14:paraId="6511DA63" w14:textId="77777777" w:rsidR="00C91873" w:rsidRPr="00C91873" w:rsidRDefault="00C91873" w:rsidP="00C91873">
      <w:pPr>
        <w:numPr>
          <w:ilvl w:val="1"/>
          <w:numId w:val="20"/>
        </w:numPr>
      </w:pPr>
      <w:r w:rsidRPr="00C91873">
        <w:rPr>
          <w:b/>
          <w:bCs/>
        </w:rPr>
        <w:t>Relationships:</w:t>
      </w:r>
    </w:p>
    <w:p w14:paraId="78F3FBA7" w14:textId="77777777" w:rsidR="00C91873" w:rsidRPr="00C91873" w:rsidRDefault="00C91873" w:rsidP="00C91873">
      <w:pPr>
        <w:numPr>
          <w:ilvl w:val="2"/>
          <w:numId w:val="20"/>
        </w:numPr>
      </w:pPr>
      <w:r w:rsidRPr="00C91873">
        <w:t>A report can be generated for multiple job postings.</w:t>
      </w:r>
    </w:p>
    <w:p w14:paraId="430A20E4" w14:textId="77777777" w:rsidR="00C91873" w:rsidRPr="00C91873" w:rsidRDefault="00C91873" w:rsidP="00C91873">
      <w:pPr>
        <w:numPr>
          <w:ilvl w:val="0"/>
          <w:numId w:val="20"/>
        </w:numPr>
      </w:pPr>
      <w:r w:rsidRPr="00C91873">
        <w:rPr>
          <w:b/>
          <w:bCs/>
        </w:rPr>
        <w:t>Feedback</w:t>
      </w:r>
    </w:p>
    <w:p w14:paraId="769CA1F7" w14:textId="77777777" w:rsidR="00C91873" w:rsidRPr="00C91873" w:rsidRDefault="00C91873" w:rsidP="00C91873">
      <w:pPr>
        <w:numPr>
          <w:ilvl w:val="1"/>
          <w:numId w:val="20"/>
        </w:numPr>
      </w:pPr>
      <w:r w:rsidRPr="00C91873">
        <w:rPr>
          <w:b/>
          <w:bCs/>
        </w:rPr>
        <w:t>PK:</w:t>
      </w:r>
      <w:r w:rsidRPr="00C91873">
        <w:t xml:space="preserve"> id</w:t>
      </w:r>
    </w:p>
    <w:p w14:paraId="71FE8A72" w14:textId="77777777" w:rsidR="00C91873" w:rsidRPr="00C91873" w:rsidRDefault="00C91873" w:rsidP="00C91873">
      <w:pPr>
        <w:numPr>
          <w:ilvl w:val="1"/>
          <w:numId w:val="20"/>
        </w:numPr>
      </w:pPr>
      <w:r w:rsidRPr="00C91873">
        <w:rPr>
          <w:b/>
          <w:bCs/>
        </w:rPr>
        <w:t>FK:</w:t>
      </w:r>
      <w:r w:rsidRPr="00C91873">
        <w:t xml:space="preserve"> </w:t>
      </w:r>
      <w:proofErr w:type="spellStart"/>
      <w:r w:rsidRPr="00C91873">
        <w:t>application_id</w:t>
      </w:r>
      <w:proofErr w:type="spellEnd"/>
      <w:r w:rsidRPr="00C91873">
        <w:t xml:space="preserve"> (references Application)</w:t>
      </w:r>
    </w:p>
    <w:p w14:paraId="4D123239" w14:textId="77777777" w:rsidR="00C91873" w:rsidRPr="00C91873" w:rsidRDefault="00C91873" w:rsidP="00C91873">
      <w:pPr>
        <w:numPr>
          <w:ilvl w:val="1"/>
          <w:numId w:val="20"/>
        </w:numPr>
      </w:pPr>
      <w:r w:rsidRPr="00C91873">
        <w:rPr>
          <w:b/>
          <w:bCs/>
        </w:rPr>
        <w:t>FK:</w:t>
      </w:r>
      <w:r w:rsidRPr="00C91873">
        <w:t xml:space="preserve"> </w:t>
      </w:r>
      <w:proofErr w:type="spellStart"/>
      <w:r w:rsidRPr="00C91873">
        <w:t>user_id</w:t>
      </w:r>
      <w:proofErr w:type="spellEnd"/>
      <w:r w:rsidRPr="00C91873">
        <w:t xml:space="preserve"> (references User)</w:t>
      </w:r>
    </w:p>
    <w:p w14:paraId="4E1D8375" w14:textId="77777777" w:rsidR="00C91873" w:rsidRPr="00C91873" w:rsidRDefault="00C91873" w:rsidP="00C91873">
      <w:pPr>
        <w:numPr>
          <w:ilvl w:val="1"/>
          <w:numId w:val="20"/>
        </w:numPr>
      </w:pPr>
      <w:r w:rsidRPr="00C91873">
        <w:rPr>
          <w:b/>
          <w:bCs/>
        </w:rPr>
        <w:t>Relationships:</w:t>
      </w:r>
    </w:p>
    <w:p w14:paraId="5D48F5AC" w14:textId="77777777" w:rsidR="00C91873" w:rsidRPr="00C91873" w:rsidRDefault="00C91873" w:rsidP="00C91873">
      <w:pPr>
        <w:numPr>
          <w:ilvl w:val="2"/>
          <w:numId w:val="20"/>
        </w:numPr>
      </w:pPr>
      <w:r w:rsidRPr="00C91873">
        <w:t>Feedback is associated with both applications and users (job seekers or employers).</w:t>
      </w:r>
    </w:p>
    <w:p w14:paraId="53059CFA" w14:textId="77777777" w:rsidR="00C91873" w:rsidRPr="00C91873" w:rsidRDefault="00C91873" w:rsidP="00C91873">
      <w:pPr>
        <w:numPr>
          <w:ilvl w:val="0"/>
          <w:numId w:val="20"/>
        </w:numPr>
      </w:pPr>
      <w:proofErr w:type="spellStart"/>
      <w:r w:rsidRPr="00C91873">
        <w:rPr>
          <w:b/>
          <w:bCs/>
        </w:rPr>
        <w:t>JobType</w:t>
      </w:r>
      <w:proofErr w:type="spellEnd"/>
    </w:p>
    <w:p w14:paraId="19640654" w14:textId="77777777" w:rsidR="00C91873" w:rsidRPr="00C91873" w:rsidRDefault="00C91873" w:rsidP="00C91873">
      <w:pPr>
        <w:numPr>
          <w:ilvl w:val="1"/>
          <w:numId w:val="20"/>
        </w:numPr>
      </w:pPr>
      <w:r w:rsidRPr="00C91873">
        <w:rPr>
          <w:b/>
          <w:bCs/>
        </w:rPr>
        <w:t>PK:</w:t>
      </w:r>
      <w:r w:rsidRPr="00C91873">
        <w:t xml:space="preserve"> id</w:t>
      </w:r>
    </w:p>
    <w:p w14:paraId="2D538063" w14:textId="77777777" w:rsidR="00C91873" w:rsidRPr="00C91873" w:rsidRDefault="00C91873" w:rsidP="00C91873">
      <w:pPr>
        <w:numPr>
          <w:ilvl w:val="1"/>
          <w:numId w:val="20"/>
        </w:numPr>
      </w:pPr>
      <w:r w:rsidRPr="00C91873">
        <w:rPr>
          <w:b/>
          <w:bCs/>
        </w:rPr>
        <w:t>Relationships:</w:t>
      </w:r>
    </w:p>
    <w:p w14:paraId="77710E75" w14:textId="77777777" w:rsidR="00C91873" w:rsidRPr="00C91873" w:rsidRDefault="00C91873" w:rsidP="00C91873">
      <w:pPr>
        <w:numPr>
          <w:ilvl w:val="2"/>
          <w:numId w:val="20"/>
        </w:numPr>
      </w:pPr>
      <w:r w:rsidRPr="00C91873">
        <w:t xml:space="preserve">One-to-Many with </w:t>
      </w:r>
      <w:proofErr w:type="spellStart"/>
      <w:r w:rsidRPr="00C91873">
        <w:rPr>
          <w:b/>
          <w:bCs/>
        </w:rPr>
        <w:t>JobPost</w:t>
      </w:r>
      <w:proofErr w:type="spellEnd"/>
    </w:p>
    <w:p w14:paraId="47449D0F" w14:textId="77777777" w:rsidR="00C91873" w:rsidRPr="00C91873" w:rsidRDefault="00C91873" w:rsidP="00C91873">
      <w:pPr>
        <w:numPr>
          <w:ilvl w:val="3"/>
          <w:numId w:val="20"/>
        </w:numPr>
      </w:pPr>
      <w:r w:rsidRPr="00C91873">
        <w:t>A job type can categorize multiple job posts.</w:t>
      </w:r>
    </w:p>
    <w:p w14:paraId="2E4A1A59" w14:textId="77777777" w:rsidR="00C91873" w:rsidRPr="00C91873" w:rsidRDefault="00C91873" w:rsidP="00C91873">
      <w:pPr>
        <w:numPr>
          <w:ilvl w:val="0"/>
          <w:numId w:val="20"/>
        </w:numPr>
      </w:pPr>
      <w:r w:rsidRPr="00C91873">
        <w:rPr>
          <w:b/>
          <w:bCs/>
        </w:rPr>
        <w:t>Location</w:t>
      </w:r>
    </w:p>
    <w:p w14:paraId="6BE19043" w14:textId="77777777" w:rsidR="00C91873" w:rsidRPr="00C91873" w:rsidRDefault="00C91873" w:rsidP="00C91873">
      <w:pPr>
        <w:numPr>
          <w:ilvl w:val="1"/>
          <w:numId w:val="20"/>
        </w:numPr>
      </w:pPr>
      <w:r w:rsidRPr="00C91873">
        <w:rPr>
          <w:b/>
          <w:bCs/>
        </w:rPr>
        <w:t>PK:</w:t>
      </w:r>
      <w:r w:rsidRPr="00C91873">
        <w:t xml:space="preserve"> id</w:t>
      </w:r>
    </w:p>
    <w:p w14:paraId="47684291" w14:textId="77777777" w:rsidR="00C91873" w:rsidRPr="00C91873" w:rsidRDefault="00C91873" w:rsidP="00C91873">
      <w:pPr>
        <w:numPr>
          <w:ilvl w:val="1"/>
          <w:numId w:val="20"/>
        </w:numPr>
      </w:pPr>
      <w:r w:rsidRPr="00C91873">
        <w:rPr>
          <w:b/>
          <w:bCs/>
        </w:rPr>
        <w:t>Relationships:</w:t>
      </w:r>
    </w:p>
    <w:p w14:paraId="05CE81A2" w14:textId="77777777" w:rsidR="00C91873" w:rsidRPr="00C91873" w:rsidRDefault="00C91873" w:rsidP="00C91873">
      <w:pPr>
        <w:numPr>
          <w:ilvl w:val="2"/>
          <w:numId w:val="20"/>
        </w:numPr>
      </w:pPr>
      <w:r w:rsidRPr="00C91873">
        <w:t xml:space="preserve">One-to-Many with </w:t>
      </w:r>
      <w:proofErr w:type="spellStart"/>
      <w:r w:rsidRPr="00C91873">
        <w:rPr>
          <w:b/>
          <w:bCs/>
        </w:rPr>
        <w:t>JobPost</w:t>
      </w:r>
      <w:proofErr w:type="spellEnd"/>
    </w:p>
    <w:p w14:paraId="5E4FC5DE" w14:textId="77777777" w:rsidR="00C91873" w:rsidRPr="00C91873" w:rsidRDefault="00C91873" w:rsidP="00C91873">
      <w:pPr>
        <w:numPr>
          <w:ilvl w:val="3"/>
          <w:numId w:val="20"/>
        </w:numPr>
      </w:pPr>
      <w:r w:rsidRPr="00C91873">
        <w:t>A location can be associated with multiple job posts.</w:t>
      </w:r>
    </w:p>
    <w:p w14:paraId="3566C152" w14:textId="77777777" w:rsidR="00C91873" w:rsidRPr="00C91873" w:rsidRDefault="00C91873" w:rsidP="00C91873">
      <w:pPr>
        <w:rPr>
          <w:b/>
          <w:bCs/>
        </w:rPr>
      </w:pPr>
      <w:r w:rsidRPr="00C91873">
        <w:rPr>
          <w:b/>
          <w:bCs/>
        </w:rPr>
        <w:t>Summary of Relationships</w:t>
      </w:r>
    </w:p>
    <w:p w14:paraId="4213414D" w14:textId="77777777" w:rsidR="00C91873" w:rsidRPr="00C91873" w:rsidRDefault="00C91873" w:rsidP="00C91873">
      <w:pPr>
        <w:numPr>
          <w:ilvl w:val="0"/>
          <w:numId w:val="21"/>
        </w:numPr>
      </w:pPr>
      <w:proofErr w:type="spellStart"/>
      <w:r w:rsidRPr="00C91873">
        <w:rPr>
          <w:b/>
          <w:bCs/>
        </w:rPr>
        <w:t>JobSeeker</w:t>
      </w:r>
      <w:proofErr w:type="spellEnd"/>
      <w:r w:rsidRPr="00C91873">
        <w:t xml:space="preserve">: Can apply for multiple </w:t>
      </w:r>
      <w:proofErr w:type="spellStart"/>
      <w:r w:rsidRPr="00C91873">
        <w:rPr>
          <w:b/>
          <w:bCs/>
        </w:rPr>
        <w:t>JobPosts</w:t>
      </w:r>
      <w:proofErr w:type="spellEnd"/>
      <w:r w:rsidRPr="00C91873">
        <w:t xml:space="preserve">, have multiple </w:t>
      </w:r>
      <w:r w:rsidRPr="00C91873">
        <w:rPr>
          <w:b/>
          <w:bCs/>
        </w:rPr>
        <w:t>Resumes</w:t>
      </w:r>
      <w:r w:rsidRPr="00C91873">
        <w:t xml:space="preserve">, receive multiple </w:t>
      </w:r>
      <w:r w:rsidRPr="00C91873">
        <w:rPr>
          <w:b/>
          <w:bCs/>
        </w:rPr>
        <w:t>Notifications</w:t>
      </w:r>
      <w:r w:rsidRPr="00C91873">
        <w:t xml:space="preserve">, and possess multiple </w:t>
      </w:r>
      <w:r w:rsidRPr="00C91873">
        <w:rPr>
          <w:b/>
          <w:bCs/>
        </w:rPr>
        <w:t>Skills</w:t>
      </w:r>
      <w:r w:rsidRPr="00C91873">
        <w:t>.</w:t>
      </w:r>
    </w:p>
    <w:p w14:paraId="77BD10FE" w14:textId="77777777" w:rsidR="00C91873" w:rsidRPr="00C91873" w:rsidRDefault="00C91873" w:rsidP="00C91873">
      <w:pPr>
        <w:numPr>
          <w:ilvl w:val="0"/>
          <w:numId w:val="21"/>
        </w:numPr>
      </w:pPr>
      <w:r w:rsidRPr="00C91873">
        <w:rPr>
          <w:b/>
          <w:bCs/>
        </w:rPr>
        <w:lastRenderedPageBreak/>
        <w:t>Employer</w:t>
      </w:r>
      <w:r w:rsidRPr="00C91873">
        <w:t xml:space="preserve">: Can post multiple </w:t>
      </w:r>
      <w:proofErr w:type="spellStart"/>
      <w:r w:rsidRPr="00C91873">
        <w:rPr>
          <w:b/>
          <w:bCs/>
        </w:rPr>
        <w:t>JobPosts</w:t>
      </w:r>
      <w:proofErr w:type="spellEnd"/>
      <w:r w:rsidRPr="00C91873">
        <w:t xml:space="preserve">, receive multiple </w:t>
      </w:r>
      <w:r w:rsidRPr="00C91873">
        <w:rPr>
          <w:b/>
          <w:bCs/>
        </w:rPr>
        <w:t>Notifications</w:t>
      </w:r>
      <w:r w:rsidRPr="00C91873">
        <w:t xml:space="preserve">, provide feedback for </w:t>
      </w:r>
      <w:r w:rsidRPr="00C91873">
        <w:rPr>
          <w:b/>
          <w:bCs/>
        </w:rPr>
        <w:t>Applications</w:t>
      </w:r>
      <w:r w:rsidRPr="00C91873">
        <w:t xml:space="preserve">, and require multiple </w:t>
      </w:r>
      <w:r w:rsidRPr="00C91873">
        <w:rPr>
          <w:b/>
          <w:bCs/>
        </w:rPr>
        <w:t>Skills</w:t>
      </w:r>
      <w:r w:rsidRPr="00C91873">
        <w:t xml:space="preserve"> in their job postings.</w:t>
      </w:r>
    </w:p>
    <w:p w14:paraId="2B41E14D" w14:textId="77777777" w:rsidR="00C91873" w:rsidRPr="00C91873" w:rsidRDefault="00C91873" w:rsidP="00C91873">
      <w:pPr>
        <w:numPr>
          <w:ilvl w:val="0"/>
          <w:numId w:val="21"/>
        </w:numPr>
      </w:pPr>
      <w:proofErr w:type="spellStart"/>
      <w:r w:rsidRPr="00C91873">
        <w:rPr>
          <w:b/>
          <w:bCs/>
        </w:rPr>
        <w:t>JobPost</w:t>
      </w:r>
      <w:proofErr w:type="spellEnd"/>
      <w:r w:rsidRPr="00C91873">
        <w:t xml:space="preserve">: Can have multiple </w:t>
      </w:r>
      <w:r w:rsidRPr="00C91873">
        <w:rPr>
          <w:b/>
          <w:bCs/>
        </w:rPr>
        <w:t>Applications</w:t>
      </w:r>
      <w:r w:rsidRPr="00C91873">
        <w:t xml:space="preserve">, </w:t>
      </w:r>
      <w:r w:rsidRPr="00C91873">
        <w:rPr>
          <w:b/>
          <w:bCs/>
        </w:rPr>
        <w:t>Interviews</w:t>
      </w:r>
      <w:r w:rsidRPr="00C91873">
        <w:t xml:space="preserve">, and belong to a specific </w:t>
      </w:r>
      <w:r w:rsidRPr="00C91873">
        <w:rPr>
          <w:b/>
          <w:bCs/>
        </w:rPr>
        <w:t>Category</w:t>
      </w:r>
      <w:r w:rsidRPr="00C91873">
        <w:t>.</w:t>
      </w:r>
    </w:p>
    <w:p w14:paraId="196D18B9" w14:textId="77777777" w:rsidR="00C91873" w:rsidRPr="00C91873" w:rsidRDefault="00C91873" w:rsidP="00C91873">
      <w:pPr>
        <w:numPr>
          <w:ilvl w:val="0"/>
          <w:numId w:val="21"/>
        </w:numPr>
      </w:pPr>
      <w:r w:rsidRPr="00C91873">
        <w:rPr>
          <w:b/>
          <w:bCs/>
        </w:rPr>
        <w:t>Application</w:t>
      </w:r>
      <w:r w:rsidRPr="00C91873">
        <w:t xml:space="preserve">: Can lead to one </w:t>
      </w:r>
      <w:r w:rsidRPr="00C91873">
        <w:rPr>
          <w:b/>
          <w:bCs/>
        </w:rPr>
        <w:t>Interview</w:t>
      </w:r>
      <w:r w:rsidRPr="00C91873">
        <w:t xml:space="preserve"> and receive multiple feedback entries.</w:t>
      </w:r>
    </w:p>
    <w:p w14:paraId="095A2B35" w14:textId="77777777" w:rsidR="00C91873" w:rsidRPr="00C91873" w:rsidRDefault="00C91873" w:rsidP="00C91873">
      <w:pPr>
        <w:numPr>
          <w:ilvl w:val="0"/>
          <w:numId w:val="21"/>
        </w:numPr>
      </w:pPr>
      <w:r w:rsidRPr="00C91873">
        <w:rPr>
          <w:b/>
          <w:bCs/>
        </w:rPr>
        <w:t>Resume</w:t>
      </w:r>
      <w:r w:rsidRPr="00C91873">
        <w:t xml:space="preserve">: Linked to a single </w:t>
      </w:r>
      <w:proofErr w:type="spellStart"/>
      <w:r w:rsidRPr="00C91873">
        <w:rPr>
          <w:b/>
          <w:bCs/>
        </w:rPr>
        <w:t>JobSeeker</w:t>
      </w:r>
      <w:proofErr w:type="spellEnd"/>
      <w:r w:rsidRPr="00C91873">
        <w:t xml:space="preserve"> and can be associated with one </w:t>
      </w:r>
      <w:r w:rsidRPr="00C91873">
        <w:rPr>
          <w:b/>
          <w:bCs/>
        </w:rPr>
        <w:t>Application</w:t>
      </w:r>
      <w:r w:rsidRPr="00C91873">
        <w:t>.</w:t>
      </w:r>
    </w:p>
    <w:p w14:paraId="633833FE" w14:textId="77777777" w:rsidR="00C91873" w:rsidRPr="00C91873" w:rsidRDefault="00C91873" w:rsidP="00C91873">
      <w:pPr>
        <w:numPr>
          <w:ilvl w:val="0"/>
          <w:numId w:val="21"/>
        </w:numPr>
      </w:pPr>
      <w:r w:rsidRPr="00C91873">
        <w:rPr>
          <w:b/>
          <w:bCs/>
        </w:rPr>
        <w:t>Interview</w:t>
      </w:r>
      <w:r w:rsidRPr="00C91873">
        <w:t xml:space="preserve">: Associated with one </w:t>
      </w:r>
      <w:r w:rsidRPr="00C91873">
        <w:rPr>
          <w:b/>
          <w:bCs/>
        </w:rPr>
        <w:t>Application</w:t>
      </w:r>
      <w:r w:rsidRPr="00C91873">
        <w:t xml:space="preserve"> and can have multiple feedback entries.</w:t>
      </w:r>
    </w:p>
    <w:p w14:paraId="7E2F89C3" w14:textId="77777777" w:rsidR="00C91873" w:rsidRPr="00C91873" w:rsidRDefault="00C91873" w:rsidP="00C91873">
      <w:pPr>
        <w:numPr>
          <w:ilvl w:val="0"/>
          <w:numId w:val="21"/>
        </w:numPr>
      </w:pPr>
      <w:r w:rsidRPr="00C91873">
        <w:rPr>
          <w:b/>
          <w:bCs/>
        </w:rPr>
        <w:t>Notification</w:t>
      </w:r>
      <w:r w:rsidRPr="00C91873">
        <w:t xml:space="preserve">: Can be linked to either </w:t>
      </w:r>
      <w:proofErr w:type="spellStart"/>
      <w:r w:rsidRPr="00C91873">
        <w:rPr>
          <w:b/>
          <w:bCs/>
        </w:rPr>
        <w:t>JobSeeker</w:t>
      </w:r>
      <w:proofErr w:type="spellEnd"/>
      <w:r w:rsidRPr="00C91873">
        <w:t xml:space="preserve"> or </w:t>
      </w:r>
      <w:r w:rsidRPr="00C91873">
        <w:rPr>
          <w:b/>
          <w:bCs/>
        </w:rPr>
        <w:t>Employer</w:t>
      </w:r>
      <w:r w:rsidRPr="00C91873">
        <w:t>.</w:t>
      </w:r>
    </w:p>
    <w:p w14:paraId="00C4ECAA" w14:textId="77777777" w:rsidR="00C91873" w:rsidRPr="00C91873" w:rsidRDefault="00C91873" w:rsidP="00C91873">
      <w:pPr>
        <w:numPr>
          <w:ilvl w:val="0"/>
          <w:numId w:val="21"/>
        </w:numPr>
      </w:pPr>
      <w:r w:rsidRPr="00C91873">
        <w:rPr>
          <w:b/>
          <w:bCs/>
        </w:rPr>
        <w:t>Feedback</w:t>
      </w:r>
      <w:r w:rsidRPr="00C91873">
        <w:t xml:space="preserve">: Associated with both </w:t>
      </w:r>
      <w:r w:rsidRPr="00C91873">
        <w:rPr>
          <w:b/>
          <w:bCs/>
        </w:rPr>
        <w:t>Application</w:t>
      </w:r>
      <w:r w:rsidRPr="00C91873">
        <w:t xml:space="preserve"> and </w:t>
      </w:r>
      <w:r w:rsidRPr="00C91873">
        <w:rPr>
          <w:b/>
          <w:bCs/>
        </w:rPr>
        <w:t>User</w:t>
      </w:r>
      <w:r w:rsidRPr="00C91873">
        <w:t>.</w:t>
      </w:r>
    </w:p>
    <w:p w14:paraId="1DB7DBC0" w14:textId="77777777" w:rsidR="00C91873" w:rsidRPr="00C91873" w:rsidRDefault="00C91873" w:rsidP="00C91873">
      <w:pPr>
        <w:numPr>
          <w:ilvl w:val="0"/>
          <w:numId w:val="21"/>
        </w:numPr>
      </w:pPr>
      <w:r w:rsidRPr="00C91873">
        <w:rPr>
          <w:b/>
          <w:bCs/>
        </w:rPr>
        <w:t>Skill</w:t>
      </w:r>
      <w:r w:rsidRPr="00C91873">
        <w:t xml:space="preserve">: Can relate to multiple </w:t>
      </w:r>
      <w:proofErr w:type="spellStart"/>
      <w:r w:rsidRPr="00C91873">
        <w:rPr>
          <w:b/>
          <w:bCs/>
        </w:rPr>
        <w:t>JobSeekers</w:t>
      </w:r>
      <w:proofErr w:type="spellEnd"/>
      <w:r w:rsidRPr="00C91873">
        <w:t xml:space="preserve"> and </w:t>
      </w:r>
      <w:proofErr w:type="spellStart"/>
      <w:r w:rsidRPr="00C91873">
        <w:rPr>
          <w:b/>
          <w:bCs/>
        </w:rPr>
        <w:t>JobPosts</w:t>
      </w:r>
      <w:proofErr w:type="spellEnd"/>
      <w:r w:rsidRPr="00C91873">
        <w:t>.</w:t>
      </w:r>
    </w:p>
    <w:p w14:paraId="31760BC0" w14:textId="77777777" w:rsidR="00C91873" w:rsidRPr="00C91873" w:rsidRDefault="00C91873" w:rsidP="00C91873">
      <w:pPr>
        <w:numPr>
          <w:ilvl w:val="0"/>
          <w:numId w:val="21"/>
        </w:numPr>
      </w:pPr>
      <w:r w:rsidRPr="00C91873">
        <w:rPr>
          <w:b/>
          <w:bCs/>
        </w:rPr>
        <w:t>Payment</w:t>
      </w:r>
      <w:r w:rsidRPr="00C91873">
        <w:t xml:space="preserve">: Can be linked to </w:t>
      </w:r>
      <w:proofErr w:type="spellStart"/>
      <w:r w:rsidRPr="00C91873">
        <w:rPr>
          <w:b/>
          <w:bCs/>
        </w:rPr>
        <w:t>JobPosts</w:t>
      </w:r>
      <w:proofErr w:type="spellEnd"/>
      <w:r w:rsidRPr="00C91873">
        <w:t xml:space="preserve"> for premium services.</w:t>
      </w:r>
    </w:p>
    <w:p w14:paraId="18AD902B" w14:textId="77777777" w:rsidR="00C91873" w:rsidRPr="00C91873" w:rsidRDefault="00C91873" w:rsidP="00C91873">
      <w:pPr>
        <w:numPr>
          <w:ilvl w:val="0"/>
          <w:numId w:val="21"/>
        </w:numPr>
      </w:pPr>
      <w:r w:rsidRPr="00C91873">
        <w:rPr>
          <w:b/>
          <w:bCs/>
        </w:rPr>
        <w:t>Report</w:t>
      </w:r>
      <w:r w:rsidRPr="00C91873">
        <w:t xml:space="preserve">: Generated by </w:t>
      </w:r>
      <w:r w:rsidRPr="00C91873">
        <w:rPr>
          <w:b/>
          <w:bCs/>
        </w:rPr>
        <w:t>Users</w:t>
      </w:r>
      <w:r w:rsidRPr="00C91873">
        <w:t xml:space="preserve"> for statistical purposes.</w:t>
      </w:r>
    </w:p>
    <w:p w14:paraId="5580816C" w14:textId="77777777" w:rsidR="00C91873" w:rsidRPr="00C91873" w:rsidRDefault="00C91873" w:rsidP="00C91873">
      <w:pPr>
        <w:numPr>
          <w:ilvl w:val="0"/>
          <w:numId w:val="21"/>
        </w:numPr>
      </w:pPr>
      <w:proofErr w:type="spellStart"/>
      <w:r w:rsidRPr="00C91873">
        <w:rPr>
          <w:b/>
          <w:bCs/>
        </w:rPr>
        <w:t>JobType</w:t>
      </w:r>
      <w:proofErr w:type="spellEnd"/>
      <w:r w:rsidRPr="00C91873">
        <w:t xml:space="preserve">: Categorizes multiple </w:t>
      </w:r>
      <w:proofErr w:type="spellStart"/>
      <w:r w:rsidRPr="00C91873">
        <w:rPr>
          <w:b/>
          <w:bCs/>
        </w:rPr>
        <w:t>JobPosts</w:t>
      </w:r>
      <w:proofErr w:type="spellEnd"/>
      <w:r w:rsidRPr="00C91873">
        <w:t>.</w:t>
      </w:r>
    </w:p>
    <w:p w14:paraId="3DF1EC7B" w14:textId="77777777" w:rsidR="00C91873" w:rsidRPr="00C91873" w:rsidRDefault="00C91873" w:rsidP="00C91873">
      <w:pPr>
        <w:numPr>
          <w:ilvl w:val="0"/>
          <w:numId w:val="21"/>
        </w:numPr>
      </w:pPr>
      <w:r w:rsidRPr="00C91873">
        <w:rPr>
          <w:b/>
          <w:bCs/>
        </w:rPr>
        <w:t>Location</w:t>
      </w:r>
      <w:r w:rsidRPr="00C91873">
        <w:t xml:space="preserve">: Specifies where the job is located and can be associated with multiple </w:t>
      </w:r>
      <w:proofErr w:type="spellStart"/>
      <w:r w:rsidRPr="00C91873">
        <w:rPr>
          <w:b/>
          <w:bCs/>
        </w:rPr>
        <w:t>JobPosts</w:t>
      </w:r>
      <w:proofErr w:type="spellEnd"/>
      <w:r w:rsidRPr="00C91873">
        <w:t>.</w:t>
      </w:r>
    </w:p>
    <w:p w14:paraId="42C3C176" w14:textId="77777777" w:rsidR="00072402" w:rsidRDefault="00072402"/>
    <w:p w14:paraId="6AE1979E" w14:textId="77777777" w:rsidR="00072402" w:rsidRDefault="00072402">
      <w:r>
        <w:br w:type="page"/>
      </w:r>
    </w:p>
    <w:p w14:paraId="6B827ABD" w14:textId="77777777" w:rsidR="00072402" w:rsidRDefault="00072402"/>
    <w:p w14:paraId="07AB85B2" w14:textId="77777777" w:rsidR="00072402" w:rsidRDefault="00072402">
      <w:r>
        <w:br w:type="page"/>
      </w:r>
    </w:p>
    <w:p w14:paraId="5A34B9D5" w14:textId="77777777" w:rsidR="00072402" w:rsidRDefault="00072402"/>
    <w:p w14:paraId="33C9F4C0" w14:textId="77777777" w:rsidR="00072402" w:rsidRDefault="00072402">
      <w:r>
        <w:br w:type="page"/>
      </w:r>
    </w:p>
    <w:p w14:paraId="65BF3174" w14:textId="77777777" w:rsidR="00072402" w:rsidRDefault="00072402"/>
    <w:p w14:paraId="72D928D2" w14:textId="77777777" w:rsidR="00072402" w:rsidRDefault="00072402">
      <w:r>
        <w:br w:type="page"/>
      </w:r>
    </w:p>
    <w:p w14:paraId="0FFFFFE5" w14:textId="77777777" w:rsidR="00072402" w:rsidRDefault="00072402"/>
    <w:p w14:paraId="6B08B48D" w14:textId="77777777" w:rsidR="00072402" w:rsidRDefault="00072402">
      <w:r>
        <w:br w:type="page"/>
      </w:r>
    </w:p>
    <w:p w14:paraId="4803868C" w14:textId="77777777" w:rsidR="00484B88" w:rsidRDefault="00484B88"/>
    <w:sectPr w:rsidR="00484B88" w:rsidSect="00C91873">
      <w:pgSz w:w="11906" w:h="16838"/>
      <w:pgMar w:top="567" w:right="707" w:bottom="568" w:left="567"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C3302"/>
    <w:multiLevelType w:val="multilevel"/>
    <w:tmpl w:val="3BFA4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444DC"/>
    <w:multiLevelType w:val="multilevel"/>
    <w:tmpl w:val="F1C25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024158"/>
    <w:multiLevelType w:val="multilevel"/>
    <w:tmpl w:val="1C007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F0B79"/>
    <w:multiLevelType w:val="multilevel"/>
    <w:tmpl w:val="8BDCF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2261BC"/>
    <w:multiLevelType w:val="multilevel"/>
    <w:tmpl w:val="633EB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D03A90"/>
    <w:multiLevelType w:val="multilevel"/>
    <w:tmpl w:val="CE90F6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310A49"/>
    <w:multiLevelType w:val="multilevel"/>
    <w:tmpl w:val="7F9E6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A27354"/>
    <w:multiLevelType w:val="multilevel"/>
    <w:tmpl w:val="4F164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D25148"/>
    <w:multiLevelType w:val="multilevel"/>
    <w:tmpl w:val="0E981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38398E"/>
    <w:multiLevelType w:val="multilevel"/>
    <w:tmpl w:val="6330AC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F42C5E"/>
    <w:multiLevelType w:val="multilevel"/>
    <w:tmpl w:val="C0983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5708D8"/>
    <w:multiLevelType w:val="multilevel"/>
    <w:tmpl w:val="10FAB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B5B0843"/>
    <w:multiLevelType w:val="multilevel"/>
    <w:tmpl w:val="26446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311508C"/>
    <w:multiLevelType w:val="multilevel"/>
    <w:tmpl w:val="A5984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2F2794"/>
    <w:multiLevelType w:val="multilevel"/>
    <w:tmpl w:val="44085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1EA5E62"/>
    <w:multiLevelType w:val="multilevel"/>
    <w:tmpl w:val="474EF9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07387C"/>
    <w:multiLevelType w:val="multilevel"/>
    <w:tmpl w:val="7BFE5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5B7041"/>
    <w:multiLevelType w:val="multilevel"/>
    <w:tmpl w:val="9894C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AD29FD"/>
    <w:multiLevelType w:val="multilevel"/>
    <w:tmpl w:val="EE048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E16B55"/>
    <w:multiLevelType w:val="multilevel"/>
    <w:tmpl w:val="D2A0E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52469E"/>
    <w:multiLevelType w:val="multilevel"/>
    <w:tmpl w:val="CFD0D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974949">
    <w:abstractNumId w:val="6"/>
  </w:num>
  <w:num w:numId="2" w16cid:durableId="1224221397">
    <w:abstractNumId w:val="14"/>
  </w:num>
  <w:num w:numId="3" w16cid:durableId="417942866">
    <w:abstractNumId w:val="18"/>
  </w:num>
  <w:num w:numId="4" w16cid:durableId="1997419892">
    <w:abstractNumId w:val="13"/>
  </w:num>
  <w:num w:numId="5" w16cid:durableId="1613855085">
    <w:abstractNumId w:val="16"/>
  </w:num>
  <w:num w:numId="6" w16cid:durableId="922566191">
    <w:abstractNumId w:val="3"/>
  </w:num>
  <w:num w:numId="7" w16cid:durableId="729302347">
    <w:abstractNumId w:val="10"/>
  </w:num>
  <w:num w:numId="8" w16cid:durableId="1433889692">
    <w:abstractNumId w:val="0"/>
  </w:num>
  <w:num w:numId="9" w16cid:durableId="1041514243">
    <w:abstractNumId w:val="1"/>
  </w:num>
  <w:num w:numId="10" w16cid:durableId="499780090">
    <w:abstractNumId w:val="2"/>
  </w:num>
  <w:num w:numId="11" w16cid:durableId="284776813">
    <w:abstractNumId w:val="5"/>
  </w:num>
  <w:num w:numId="12" w16cid:durableId="620574511">
    <w:abstractNumId w:val="15"/>
  </w:num>
  <w:num w:numId="13" w16cid:durableId="918102294">
    <w:abstractNumId w:val="8"/>
  </w:num>
  <w:num w:numId="14" w16cid:durableId="480196345">
    <w:abstractNumId w:val="19"/>
  </w:num>
  <w:num w:numId="15" w16cid:durableId="602538211">
    <w:abstractNumId w:val="4"/>
  </w:num>
  <w:num w:numId="16" w16cid:durableId="1269699931">
    <w:abstractNumId w:val="7"/>
  </w:num>
  <w:num w:numId="17" w16cid:durableId="1141002287">
    <w:abstractNumId w:val="17"/>
  </w:num>
  <w:num w:numId="18" w16cid:durableId="298809047">
    <w:abstractNumId w:val="11"/>
  </w:num>
  <w:num w:numId="19" w16cid:durableId="1619600153">
    <w:abstractNumId w:val="12"/>
  </w:num>
  <w:num w:numId="20" w16cid:durableId="520822628">
    <w:abstractNumId w:val="9"/>
  </w:num>
  <w:num w:numId="21" w16cid:durableId="101622728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873"/>
    <w:rsid w:val="00072402"/>
    <w:rsid w:val="004717E2"/>
    <w:rsid w:val="00484B88"/>
    <w:rsid w:val="00497D9E"/>
    <w:rsid w:val="00587D03"/>
    <w:rsid w:val="00707189"/>
    <w:rsid w:val="008408EB"/>
    <w:rsid w:val="009360E9"/>
    <w:rsid w:val="00AA59BD"/>
    <w:rsid w:val="00C308F3"/>
    <w:rsid w:val="00C91873"/>
    <w:rsid w:val="00D1464B"/>
    <w:rsid w:val="00E941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8858E"/>
  <w15:chartTrackingRefBased/>
  <w15:docId w15:val="{6BEEC11A-A0EB-438C-86B1-C16917582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7E2"/>
  </w:style>
  <w:style w:type="paragraph" w:styleId="Heading1">
    <w:name w:val="heading 1"/>
    <w:basedOn w:val="Normal"/>
    <w:next w:val="Normal"/>
    <w:link w:val="Heading1Char"/>
    <w:uiPriority w:val="9"/>
    <w:qFormat/>
    <w:rsid w:val="00D1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4B"/>
    <w:rPr>
      <w:rFonts w:eastAsiaTheme="majorEastAsia" w:cstheme="majorBidi"/>
      <w:color w:val="272727" w:themeColor="text1" w:themeTint="D8"/>
    </w:rPr>
  </w:style>
  <w:style w:type="paragraph" w:styleId="Title">
    <w:name w:val="Title"/>
    <w:basedOn w:val="Normal"/>
    <w:next w:val="Normal"/>
    <w:link w:val="TitleChar"/>
    <w:uiPriority w:val="10"/>
    <w:qFormat/>
    <w:rsid w:val="00D1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64B"/>
    <w:pPr>
      <w:spacing w:before="160"/>
      <w:jc w:val="center"/>
    </w:pPr>
    <w:rPr>
      <w:i/>
      <w:iCs/>
      <w:color w:val="404040" w:themeColor="text1" w:themeTint="BF"/>
    </w:rPr>
  </w:style>
  <w:style w:type="character" w:customStyle="1" w:styleId="QuoteChar">
    <w:name w:val="Quote Char"/>
    <w:basedOn w:val="DefaultParagraphFont"/>
    <w:link w:val="Quote"/>
    <w:uiPriority w:val="29"/>
    <w:rsid w:val="00D1464B"/>
    <w:rPr>
      <w:i/>
      <w:iCs/>
      <w:color w:val="404040" w:themeColor="text1" w:themeTint="BF"/>
    </w:rPr>
  </w:style>
  <w:style w:type="paragraph" w:styleId="ListParagraph">
    <w:name w:val="List Paragraph"/>
    <w:basedOn w:val="Normal"/>
    <w:uiPriority w:val="34"/>
    <w:qFormat/>
    <w:rsid w:val="00D1464B"/>
    <w:pPr>
      <w:ind w:left="720"/>
      <w:contextualSpacing/>
    </w:pPr>
  </w:style>
  <w:style w:type="character" w:styleId="IntenseEmphasis">
    <w:name w:val="Intense Emphasis"/>
    <w:basedOn w:val="DefaultParagraphFont"/>
    <w:uiPriority w:val="21"/>
    <w:qFormat/>
    <w:rsid w:val="00D1464B"/>
    <w:rPr>
      <w:i/>
      <w:iCs/>
      <w:color w:val="0F4761" w:themeColor="accent1" w:themeShade="BF"/>
    </w:rPr>
  </w:style>
  <w:style w:type="paragraph" w:styleId="IntenseQuote">
    <w:name w:val="Intense Quote"/>
    <w:basedOn w:val="Normal"/>
    <w:next w:val="Normal"/>
    <w:link w:val="IntenseQuoteChar"/>
    <w:uiPriority w:val="30"/>
    <w:qFormat/>
    <w:rsid w:val="00D1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64B"/>
    <w:rPr>
      <w:i/>
      <w:iCs/>
      <w:color w:val="0F4761" w:themeColor="accent1" w:themeShade="BF"/>
    </w:rPr>
  </w:style>
  <w:style w:type="character" w:styleId="IntenseReference">
    <w:name w:val="Intense Reference"/>
    <w:basedOn w:val="DefaultParagraphFont"/>
    <w:uiPriority w:val="32"/>
    <w:qFormat/>
    <w:rsid w:val="00D1464B"/>
    <w:rPr>
      <w:b/>
      <w:bCs/>
      <w:smallCaps/>
      <w:color w:val="0F4761" w:themeColor="accent1" w:themeShade="BF"/>
      <w:spacing w:val="5"/>
    </w:rPr>
  </w:style>
  <w:style w:type="table" w:styleId="TableGrid">
    <w:name w:val="Table Grid"/>
    <w:basedOn w:val="TableNormal"/>
    <w:uiPriority w:val="39"/>
    <w:rsid w:val="00C91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669487">
      <w:bodyDiv w:val="1"/>
      <w:marLeft w:val="0"/>
      <w:marRight w:val="0"/>
      <w:marTop w:val="0"/>
      <w:marBottom w:val="0"/>
      <w:divBdr>
        <w:top w:val="none" w:sz="0" w:space="0" w:color="auto"/>
        <w:left w:val="none" w:sz="0" w:space="0" w:color="auto"/>
        <w:bottom w:val="none" w:sz="0" w:space="0" w:color="auto"/>
        <w:right w:val="none" w:sz="0" w:space="0" w:color="auto"/>
      </w:divBdr>
    </w:div>
    <w:div w:id="342434247">
      <w:bodyDiv w:val="1"/>
      <w:marLeft w:val="0"/>
      <w:marRight w:val="0"/>
      <w:marTop w:val="0"/>
      <w:marBottom w:val="0"/>
      <w:divBdr>
        <w:top w:val="none" w:sz="0" w:space="0" w:color="auto"/>
        <w:left w:val="none" w:sz="0" w:space="0" w:color="auto"/>
        <w:bottom w:val="none" w:sz="0" w:space="0" w:color="auto"/>
        <w:right w:val="none" w:sz="0" w:space="0" w:color="auto"/>
      </w:divBdr>
    </w:div>
    <w:div w:id="505437928">
      <w:bodyDiv w:val="1"/>
      <w:marLeft w:val="0"/>
      <w:marRight w:val="0"/>
      <w:marTop w:val="0"/>
      <w:marBottom w:val="0"/>
      <w:divBdr>
        <w:top w:val="none" w:sz="0" w:space="0" w:color="auto"/>
        <w:left w:val="none" w:sz="0" w:space="0" w:color="auto"/>
        <w:bottom w:val="none" w:sz="0" w:space="0" w:color="auto"/>
        <w:right w:val="none" w:sz="0" w:space="0" w:color="auto"/>
      </w:divBdr>
    </w:div>
    <w:div w:id="909459259">
      <w:bodyDiv w:val="1"/>
      <w:marLeft w:val="0"/>
      <w:marRight w:val="0"/>
      <w:marTop w:val="0"/>
      <w:marBottom w:val="0"/>
      <w:divBdr>
        <w:top w:val="none" w:sz="0" w:space="0" w:color="auto"/>
        <w:left w:val="none" w:sz="0" w:space="0" w:color="auto"/>
        <w:bottom w:val="none" w:sz="0" w:space="0" w:color="auto"/>
        <w:right w:val="none" w:sz="0" w:space="0" w:color="auto"/>
      </w:divBdr>
    </w:div>
    <w:div w:id="1200124245">
      <w:bodyDiv w:val="1"/>
      <w:marLeft w:val="0"/>
      <w:marRight w:val="0"/>
      <w:marTop w:val="0"/>
      <w:marBottom w:val="0"/>
      <w:divBdr>
        <w:top w:val="none" w:sz="0" w:space="0" w:color="auto"/>
        <w:left w:val="none" w:sz="0" w:space="0" w:color="auto"/>
        <w:bottom w:val="none" w:sz="0" w:space="0" w:color="auto"/>
        <w:right w:val="none" w:sz="0" w:space="0" w:color="auto"/>
      </w:divBdr>
    </w:div>
    <w:div w:id="1223718101">
      <w:bodyDiv w:val="1"/>
      <w:marLeft w:val="0"/>
      <w:marRight w:val="0"/>
      <w:marTop w:val="0"/>
      <w:marBottom w:val="0"/>
      <w:divBdr>
        <w:top w:val="none" w:sz="0" w:space="0" w:color="auto"/>
        <w:left w:val="none" w:sz="0" w:space="0" w:color="auto"/>
        <w:bottom w:val="none" w:sz="0" w:space="0" w:color="auto"/>
        <w:right w:val="none" w:sz="0" w:space="0" w:color="auto"/>
      </w:divBdr>
    </w:div>
    <w:div w:id="1800488999">
      <w:bodyDiv w:val="1"/>
      <w:marLeft w:val="0"/>
      <w:marRight w:val="0"/>
      <w:marTop w:val="0"/>
      <w:marBottom w:val="0"/>
      <w:divBdr>
        <w:top w:val="none" w:sz="0" w:space="0" w:color="auto"/>
        <w:left w:val="none" w:sz="0" w:space="0" w:color="auto"/>
        <w:bottom w:val="none" w:sz="0" w:space="0" w:color="auto"/>
        <w:right w:val="none" w:sz="0" w:space="0" w:color="auto"/>
      </w:divBdr>
    </w:div>
    <w:div w:id="1865630357">
      <w:bodyDiv w:val="1"/>
      <w:marLeft w:val="0"/>
      <w:marRight w:val="0"/>
      <w:marTop w:val="0"/>
      <w:marBottom w:val="0"/>
      <w:divBdr>
        <w:top w:val="none" w:sz="0" w:space="0" w:color="auto"/>
        <w:left w:val="none" w:sz="0" w:space="0" w:color="auto"/>
        <w:bottom w:val="none" w:sz="0" w:space="0" w:color="auto"/>
        <w:right w:val="none" w:sz="0" w:space="0" w:color="auto"/>
      </w:divBdr>
    </w:div>
    <w:div w:id="1990133754">
      <w:bodyDiv w:val="1"/>
      <w:marLeft w:val="0"/>
      <w:marRight w:val="0"/>
      <w:marTop w:val="0"/>
      <w:marBottom w:val="0"/>
      <w:divBdr>
        <w:top w:val="none" w:sz="0" w:space="0" w:color="auto"/>
        <w:left w:val="none" w:sz="0" w:space="0" w:color="auto"/>
        <w:bottom w:val="none" w:sz="0" w:space="0" w:color="auto"/>
        <w:right w:val="none" w:sz="0" w:space="0" w:color="auto"/>
      </w:divBdr>
    </w:div>
    <w:div w:id="2032490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dip\OneDrive%20-%20Anudip%20Foundation%20for%20Social%20Welfare\Documents\Custom%20Office%20Templates\Java%20tuto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CC829E-FFF9-48BA-A09A-7BB55C321170}">
  <we:reference id="wa200005502" version="1.0.0.11" store="en-IN" storeType="OMEX"/>
  <we:alternateReferences>
    <we:reference id="WA200005502" version="1.0.0.11" store="WA200005502" storeType="OMEX"/>
  </we:alternateReferences>
  <we:properties>
    <we:property name="docId" value="&quot;C478CEQd2Bs07o9-XN_UH&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73F2468-30EE-450E-9544-8E59684F49D3}">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Java tutorial</Template>
  <TotalTime>7</TotalTime>
  <Pages>25</Pages>
  <Words>3647</Words>
  <Characters>20788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Anuj Kumar</cp:lastModifiedBy>
  <cp:revision>2</cp:revision>
  <dcterms:created xsi:type="dcterms:W3CDTF">2024-10-12T18:19:00Z</dcterms:created>
  <dcterms:modified xsi:type="dcterms:W3CDTF">2024-10-23T07:33:00Z</dcterms:modified>
</cp:coreProperties>
</file>