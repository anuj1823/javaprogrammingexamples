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28E57" w14:textId="089125F3" w:rsidR="00790174" w:rsidRPr="00790174" w:rsidRDefault="00790174" w:rsidP="00790174">
      <w:pPr>
        <w:rPr>
          <w:b/>
          <w:bCs/>
        </w:rPr>
      </w:pPr>
      <w:r w:rsidRPr="004725D9">
        <w:rPr>
          <w:b/>
          <w:bCs/>
          <w:color w:val="FF0000"/>
          <w:sz w:val="48"/>
          <w:szCs w:val="48"/>
        </w:rPr>
        <w:t>Healthcare Management System (HMS)</w:t>
      </w:r>
    </w:p>
    <w:p w14:paraId="243B4D04" w14:textId="77777777" w:rsidR="00790174" w:rsidRPr="00790174" w:rsidRDefault="00790174" w:rsidP="00790174">
      <w:r w:rsidRPr="00790174">
        <w:rPr>
          <w:b/>
          <w:bCs/>
        </w:rPr>
        <w:t>Objective</w:t>
      </w:r>
      <w:r w:rsidRPr="00790174">
        <w:t>: The Healthcare Management System (HMS) aims to streamline hospital workflows, manage patient care, appointments, billing, and inventory effectively.</w:t>
      </w:r>
    </w:p>
    <w:p w14:paraId="120648C7" w14:textId="77777777" w:rsidR="00790174" w:rsidRPr="00790174" w:rsidRDefault="00000000" w:rsidP="00790174">
      <w:r>
        <w:pict w14:anchorId="6A4C4CCE">
          <v:rect id="_x0000_i1025" style="width:0;height:1.5pt" o:hralign="center" o:hrstd="t" o:hr="t" fillcolor="#a0a0a0" stroked="f"/>
        </w:pict>
      </w:r>
    </w:p>
    <w:p w14:paraId="1622C839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1. Entities</w:t>
      </w:r>
    </w:p>
    <w:p w14:paraId="4F67E296" w14:textId="77777777" w:rsidR="00790174" w:rsidRPr="00790174" w:rsidRDefault="00790174" w:rsidP="00790174">
      <w:pPr>
        <w:numPr>
          <w:ilvl w:val="0"/>
          <w:numId w:val="1"/>
        </w:numPr>
      </w:pPr>
      <w:r w:rsidRPr="00790174">
        <w:rPr>
          <w:b/>
          <w:bCs/>
        </w:rPr>
        <w:t>Patient</w:t>
      </w:r>
      <w:r w:rsidRPr="00790174">
        <w:t>: Stores patient details (ID, name, contact, address, history).</w:t>
      </w:r>
    </w:p>
    <w:p w14:paraId="5F6C70F4" w14:textId="77777777" w:rsidR="00790174" w:rsidRPr="00790174" w:rsidRDefault="00790174" w:rsidP="00790174">
      <w:pPr>
        <w:numPr>
          <w:ilvl w:val="0"/>
          <w:numId w:val="1"/>
        </w:numPr>
      </w:pPr>
      <w:r w:rsidRPr="00790174">
        <w:rPr>
          <w:b/>
          <w:bCs/>
        </w:rPr>
        <w:t>Doctor</w:t>
      </w:r>
      <w:r w:rsidRPr="00790174">
        <w:t>: Stores doctor profiles (ID, name, specialization, contact).</w:t>
      </w:r>
    </w:p>
    <w:p w14:paraId="5E362006" w14:textId="77777777" w:rsidR="00790174" w:rsidRPr="00790174" w:rsidRDefault="00790174" w:rsidP="00790174">
      <w:pPr>
        <w:numPr>
          <w:ilvl w:val="0"/>
          <w:numId w:val="1"/>
        </w:numPr>
      </w:pPr>
      <w:r w:rsidRPr="00790174">
        <w:rPr>
          <w:b/>
          <w:bCs/>
        </w:rPr>
        <w:t>Nurse</w:t>
      </w:r>
      <w:r w:rsidRPr="00790174">
        <w:t>: Stores nurse details (ID, name, contact, assigned department).</w:t>
      </w:r>
    </w:p>
    <w:p w14:paraId="5D7768C9" w14:textId="77777777" w:rsidR="00790174" w:rsidRPr="00790174" w:rsidRDefault="00790174" w:rsidP="00790174">
      <w:pPr>
        <w:numPr>
          <w:ilvl w:val="0"/>
          <w:numId w:val="1"/>
        </w:numPr>
      </w:pPr>
      <w:r w:rsidRPr="00790174">
        <w:rPr>
          <w:b/>
          <w:bCs/>
        </w:rPr>
        <w:t>Receptionist</w:t>
      </w:r>
      <w:r w:rsidRPr="00790174">
        <w:t>: Manages appointments, patient registrations.</w:t>
      </w:r>
    </w:p>
    <w:p w14:paraId="48FBC25B" w14:textId="77777777" w:rsidR="00790174" w:rsidRPr="00790174" w:rsidRDefault="00790174" w:rsidP="00790174">
      <w:pPr>
        <w:numPr>
          <w:ilvl w:val="0"/>
          <w:numId w:val="1"/>
        </w:numPr>
      </w:pPr>
      <w:r w:rsidRPr="00790174">
        <w:rPr>
          <w:b/>
          <w:bCs/>
        </w:rPr>
        <w:t>Appointment</w:t>
      </w:r>
      <w:r w:rsidRPr="00790174">
        <w:t xml:space="preserve">: Manages doctor-patient appointments (appointment ID, patient ID, </w:t>
      </w:r>
      <w:proofErr w:type="gramStart"/>
      <w:r w:rsidRPr="00790174">
        <w:t>doctor</w:t>
      </w:r>
      <w:proofErr w:type="gramEnd"/>
      <w:r w:rsidRPr="00790174">
        <w:t xml:space="preserve"> ID, date/time).</w:t>
      </w:r>
    </w:p>
    <w:p w14:paraId="7D5C0701" w14:textId="77777777" w:rsidR="00790174" w:rsidRPr="00790174" w:rsidRDefault="00790174" w:rsidP="00790174">
      <w:pPr>
        <w:numPr>
          <w:ilvl w:val="0"/>
          <w:numId w:val="1"/>
        </w:numPr>
      </w:pPr>
      <w:r w:rsidRPr="00790174">
        <w:rPr>
          <w:b/>
          <w:bCs/>
        </w:rPr>
        <w:t>Prescription</w:t>
      </w:r>
      <w:r w:rsidRPr="00790174">
        <w:t>: Contains details of medicines prescribed by doctors.</w:t>
      </w:r>
    </w:p>
    <w:p w14:paraId="4E85AB6C" w14:textId="77777777" w:rsidR="00790174" w:rsidRPr="00790174" w:rsidRDefault="00790174" w:rsidP="00790174">
      <w:pPr>
        <w:numPr>
          <w:ilvl w:val="0"/>
          <w:numId w:val="1"/>
        </w:numPr>
      </w:pPr>
      <w:r w:rsidRPr="00790174">
        <w:rPr>
          <w:b/>
          <w:bCs/>
        </w:rPr>
        <w:t>Medicine</w:t>
      </w:r>
      <w:r w:rsidRPr="00790174">
        <w:t>: Tracks hospital pharmacy stock.</w:t>
      </w:r>
    </w:p>
    <w:p w14:paraId="790E2406" w14:textId="77777777" w:rsidR="00790174" w:rsidRPr="00790174" w:rsidRDefault="00790174" w:rsidP="00790174">
      <w:pPr>
        <w:numPr>
          <w:ilvl w:val="0"/>
          <w:numId w:val="1"/>
        </w:numPr>
      </w:pPr>
      <w:r w:rsidRPr="00790174">
        <w:rPr>
          <w:b/>
          <w:bCs/>
        </w:rPr>
        <w:t>Diagnosis</w:t>
      </w:r>
      <w:r w:rsidRPr="00790174">
        <w:t>: Details of patient diagnoses (diagnosis ID, patient ID, description).</w:t>
      </w:r>
    </w:p>
    <w:p w14:paraId="2E88F98F" w14:textId="77777777" w:rsidR="00790174" w:rsidRPr="00790174" w:rsidRDefault="00790174" w:rsidP="00790174">
      <w:pPr>
        <w:numPr>
          <w:ilvl w:val="0"/>
          <w:numId w:val="1"/>
        </w:numPr>
      </w:pPr>
      <w:proofErr w:type="spellStart"/>
      <w:r w:rsidRPr="00790174">
        <w:rPr>
          <w:b/>
          <w:bCs/>
        </w:rPr>
        <w:t>LabTest</w:t>
      </w:r>
      <w:proofErr w:type="spellEnd"/>
      <w:r w:rsidRPr="00790174">
        <w:t>: Manages patient lab tests (test ID, patient ID, test type, result).</w:t>
      </w:r>
    </w:p>
    <w:p w14:paraId="57DAB4B2" w14:textId="77777777" w:rsidR="00790174" w:rsidRPr="00790174" w:rsidRDefault="00790174" w:rsidP="00790174">
      <w:pPr>
        <w:numPr>
          <w:ilvl w:val="0"/>
          <w:numId w:val="1"/>
        </w:numPr>
      </w:pPr>
      <w:r w:rsidRPr="00790174">
        <w:rPr>
          <w:b/>
          <w:bCs/>
        </w:rPr>
        <w:t>Billing</w:t>
      </w:r>
      <w:r w:rsidRPr="00790174">
        <w:t>: Generates bills for services provided (billing ID, patient ID, amount, date).</w:t>
      </w:r>
    </w:p>
    <w:p w14:paraId="7C52F105" w14:textId="77777777" w:rsidR="00790174" w:rsidRPr="00790174" w:rsidRDefault="00790174" w:rsidP="00790174">
      <w:pPr>
        <w:numPr>
          <w:ilvl w:val="0"/>
          <w:numId w:val="1"/>
        </w:numPr>
      </w:pPr>
      <w:r w:rsidRPr="00790174">
        <w:rPr>
          <w:b/>
          <w:bCs/>
        </w:rPr>
        <w:t>Payment</w:t>
      </w:r>
      <w:r w:rsidRPr="00790174">
        <w:t>: Tracks payments (payment ID, billing ID, payment method, amount paid).</w:t>
      </w:r>
    </w:p>
    <w:p w14:paraId="14F53D49" w14:textId="77777777" w:rsidR="00790174" w:rsidRPr="00790174" w:rsidRDefault="00790174" w:rsidP="00790174">
      <w:pPr>
        <w:numPr>
          <w:ilvl w:val="0"/>
          <w:numId w:val="1"/>
        </w:numPr>
      </w:pPr>
      <w:r w:rsidRPr="00790174">
        <w:rPr>
          <w:b/>
          <w:bCs/>
        </w:rPr>
        <w:t>Room</w:t>
      </w:r>
      <w:r w:rsidRPr="00790174">
        <w:t>: Manages room allocation to patients (room ID, type, availability).</w:t>
      </w:r>
    </w:p>
    <w:p w14:paraId="1F3CE5B9" w14:textId="77777777" w:rsidR="00790174" w:rsidRPr="00790174" w:rsidRDefault="00790174" w:rsidP="00790174">
      <w:pPr>
        <w:numPr>
          <w:ilvl w:val="0"/>
          <w:numId w:val="1"/>
        </w:numPr>
      </w:pPr>
      <w:r w:rsidRPr="00790174">
        <w:rPr>
          <w:b/>
          <w:bCs/>
        </w:rPr>
        <w:t>Department</w:t>
      </w:r>
      <w:r w:rsidRPr="00790174">
        <w:t>: Stores information on hospital departments (department ID, name, head doctor).</w:t>
      </w:r>
    </w:p>
    <w:p w14:paraId="7E45B9A1" w14:textId="77777777" w:rsidR="00790174" w:rsidRPr="00790174" w:rsidRDefault="00790174" w:rsidP="00790174">
      <w:pPr>
        <w:numPr>
          <w:ilvl w:val="0"/>
          <w:numId w:val="1"/>
        </w:numPr>
      </w:pPr>
      <w:proofErr w:type="spellStart"/>
      <w:r w:rsidRPr="00790174">
        <w:rPr>
          <w:b/>
          <w:bCs/>
        </w:rPr>
        <w:t>TreatmentPlan</w:t>
      </w:r>
      <w:proofErr w:type="spellEnd"/>
      <w:r w:rsidRPr="00790174">
        <w:t>: Customized treatment for patients (plan ID, patient ID, description).</w:t>
      </w:r>
    </w:p>
    <w:p w14:paraId="53EF4402" w14:textId="77777777" w:rsidR="00790174" w:rsidRPr="00790174" w:rsidRDefault="00790174" w:rsidP="00790174">
      <w:pPr>
        <w:numPr>
          <w:ilvl w:val="0"/>
          <w:numId w:val="1"/>
        </w:numPr>
      </w:pPr>
      <w:r w:rsidRPr="00790174">
        <w:rPr>
          <w:b/>
          <w:bCs/>
        </w:rPr>
        <w:t>Insurance</w:t>
      </w:r>
      <w:r w:rsidRPr="00790174">
        <w:t>: Manages insurance details (insurance ID, patient ID, company, policy number).</w:t>
      </w:r>
    </w:p>
    <w:p w14:paraId="1D10D792" w14:textId="77777777" w:rsidR="00790174" w:rsidRPr="00790174" w:rsidRDefault="00000000" w:rsidP="00790174">
      <w:r>
        <w:pict w14:anchorId="0C2B61B7">
          <v:rect id="_x0000_i1026" style="width:0;height:1.5pt" o:hralign="center" o:hrstd="t" o:hr="t" fillcolor="#a0a0a0" stroked="f"/>
        </w:pict>
      </w:r>
    </w:p>
    <w:p w14:paraId="2A2AC386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2. Modules</w:t>
      </w:r>
    </w:p>
    <w:p w14:paraId="459BAA18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2.1 Patient Management</w:t>
      </w:r>
    </w:p>
    <w:p w14:paraId="7FD94051" w14:textId="77777777" w:rsidR="00790174" w:rsidRPr="00790174" w:rsidRDefault="00790174" w:rsidP="00790174">
      <w:pPr>
        <w:numPr>
          <w:ilvl w:val="0"/>
          <w:numId w:val="2"/>
        </w:numPr>
      </w:pPr>
      <w:r w:rsidRPr="00790174">
        <w:rPr>
          <w:b/>
          <w:bCs/>
        </w:rPr>
        <w:t>Functionalities</w:t>
      </w:r>
      <w:r w:rsidRPr="00790174">
        <w:t>:</w:t>
      </w:r>
    </w:p>
    <w:p w14:paraId="4C856F51" w14:textId="77777777" w:rsidR="00790174" w:rsidRPr="00790174" w:rsidRDefault="00790174" w:rsidP="00790174">
      <w:pPr>
        <w:numPr>
          <w:ilvl w:val="1"/>
          <w:numId w:val="2"/>
        </w:numPr>
      </w:pPr>
      <w:r w:rsidRPr="00790174">
        <w:t>Patient registration (store name, contact, address, history).</w:t>
      </w:r>
    </w:p>
    <w:p w14:paraId="360C5510" w14:textId="77777777" w:rsidR="00790174" w:rsidRPr="00790174" w:rsidRDefault="00790174" w:rsidP="00790174">
      <w:pPr>
        <w:numPr>
          <w:ilvl w:val="1"/>
          <w:numId w:val="2"/>
        </w:numPr>
      </w:pPr>
      <w:r w:rsidRPr="00790174">
        <w:t>Manage patient history, including visits, diagnoses, treatments.</w:t>
      </w:r>
    </w:p>
    <w:p w14:paraId="12280A1A" w14:textId="77777777" w:rsidR="00790174" w:rsidRPr="00790174" w:rsidRDefault="00790174" w:rsidP="00790174">
      <w:pPr>
        <w:numPr>
          <w:ilvl w:val="1"/>
          <w:numId w:val="2"/>
        </w:numPr>
      </w:pPr>
      <w:r w:rsidRPr="00790174">
        <w:t>Manage prescriptions (link prescriptions to patient records).</w:t>
      </w:r>
    </w:p>
    <w:p w14:paraId="25183F45" w14:textId="77777777" w:rsidR="00790174" w:rsidRPr="00790174" w:rsidRDefault="00790174" w:rsidP="00790174">
      <w:pPr>
        <w:numPr>
          <w:ilvl w:val="1"/>
          <w:numId w:val="2"/>
        </w:numPr>
      </w:pPr>
      <w:r w:rsidRPr="00790174">
        <w:t>Manage lab tests (link tests to patient records, store results).</w:t>
      </w:r>
    </w:p>
    <w:p w14:paraId="2E3FF9E8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2.2 Appointment Scheduling</w:t>
      </w:r>
    </w:p>
    <w:p w14:paraId="676309D4" w14:textId="77777777" w:rsidR="00790174" w:rsidRPr="00790174" w:rsidRDefault="00790174" w:rsidP="00790174">
      <w:pPr>
        <w:numPr>
          <w:ilvl w:val="0"/>
          <w:numId w:val="3"/>
        </w:numPr>
      </w:pPr>
      <w:r w:rsidRPr="00790174">
        <w:rPr>
          <w:b/>
          <w:bCs/>
        </w:rPr>
        <w:t>Functionalities</w:t>
      </w:r>
      <w:r w:rsidRPr="00790174">
        <w:t>:</w:t>
      </w:r>
    </w:p>
    <w:p w14:paraId="5D7CEDF8" w14:textId="77777777" w:rsidR="00790174" w:rsidRPr="00790174" w:rsidRDefault="00790174" w:rsidP="00790174">
      <w:pPr>
        <w:numPr>
          <w:ilvl w:val="1"/>
          <w:numId w:val="3"/>
        </w:numPr>
      </w:pPr>
      <w:r w:rsidRPr="00790174">
        <w:t>Schedule appointments with doctors based on availability.</w:t>
      </w:r>
    </w:p>
    <w:p w14:paraId="1CC228C6" w14:textId="77777777" w:rsidR="00790174" w:rsidRPr="00790174" w:rsidRDefault="00790174" w:rsidP="00790174">
      <w:pPr>
        <w:numPr>
          <w:ilvl w:val="1"/>
          <w:numId w:val="3"/>
        </w:numPr>
      </w:pPr>
      <w:r w:rsidRPr="00790174">
        <w:t>Modify or cancel appointments.</w:t>
      </w:r>
    </w:p>
    <w:p w14:paraId="5FA2FA10" w14:textId="77777777" w:rsidR="00790174" w:rsidRPr="00790174" w:rsidRDefault="00790174" w:rsidP="00790174">
      <w:pPr>
        <w:numPr>
          <w:ilvl w:val="1"/>
          <w:numId w:val="3"/>
        </w:numPr>
      </w:pPr>
      <w:r w:rsidRPr="00790174">
        <w:t>Notify patients and doctors about upcoming appointments.</w:t>
      </w:r>
    </w:p>
    <w:p w14:paraId="0A601241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2.3 Billing and Insurance</w:t>
      </w:r>
    </w:p>
    <w:p w14:paraId="22A9044F" w14:textId="77777777" w:rsidR="00790174" w:rsidRPr="00790174" w:rsidRDefault="00790174" w:rsidP="00790174">
      <w:pPr>
        <w:numPr>
          <w:ilvl w:val="0"/>
          <w:numId w:val="4"/>
        </w:numPr>
      </w:pPr>
      <w:r w:rsidRPr="00790174">
        <w:rPr>
          <w:b/>
          <w:bCs/>
        </w:rPr>
        <w:lastRenderedPageBreak/>
        <w:t>Functionalities</w:t>
      </w:r>
      <w:r w:rsidRPr="00790174">
        <w:t>:</w:t>
      </w:r>
    </w:p>
    <w:p w14:paraId="4917031F" w14:textId="77777777" w:rsidR="00790174" w:rsidRPr="00790174" w:rsidRDefault="00790174" w:rsidP="00790174">
      <w:pPr>
        <w:numPr>
          <w:ilvl w:val="1"/>
          <w:numId w:val="4"/>
        </w:numPr>
      </w:pPr>
      <w:r w:rsidRPr="00790174">
        <w:t>Generate bills based on services provided (lab tests, room charges, consultations).</w:t>
      </w:r>
    </w:p>
    <w:p w14:paraId="12DF8D7D" w14:textId="77777777" w:rsidR="00790174" w:rsidRPr="00790174" w:rsidRDefault="00790174" w:rsidP="00790174">
      <w:pPr>
        <w:numPr>
          <w:ilvl w:val="1"/>
          <w:numId w:val="4"/>
        </w:numPr>
      </w:pPr>
      <w:r w:rsidRPr="00790174">
        <w:t>Integrate insurance policies and coverage.</w:t>
      </w:r>
    </w:p>
    <w:p w14:paraId="2543A3FE" w14:textId="77777777" w:rsidR="00790174" w:rsidRPr="00790174" w:rsidRDefault="00790174" w:rsidP="00790174">
      <w:pPr>
        <w:numPr>
          <w:ilvl w:val="1"/>
          <w:numId w:val="4"/>
        </w:numPr>
      </w:pPr>
      <w:r w:rsidRPr="00790174">
        <w:t>Track payments and outstanding balances.</w:t>
      </w:r>
    </w:p>
    <w:p w14:paraId="2EF707DD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2.4 Medicine Inventory Management</w:t>
      </w:r>
    </w:p>
    <w:p w14:paraId="55F572CA" w14:textId="77777777" w:rsidR="00790174" w:rsidRPr="00790174" w:rsidRDefault="00790174" w:rsidP="00790174">
      <w:pPr>
        <w:numPr>
          <w:ilvl w:val="0"/>
          <w:numId w:val="5"/>
        </w:numPr>
      </w:pPr>
      <w:r w:rsidRPr="00790174">
        <w:rPr>
          <w:b/>
          <w:bCs/>
        </w:rPr>
        <w:t>Functionalities</w:t>
      </w:r>
      <w:r w:rsidRPr="00790174">
        <w:t>:</w:t>
      </w:r>
    </w:p>
    <w:p w14:paraId="4441907D" w14:textId="77777777" w:rsidR="00790174" w:rsidRPr="00790174" w:rsidRDefault="00790174" w:rsidP="00790174">
      <w:pPr>
        <w:numPr>
          <w:ilvl w:val="1"/>
          <w:numId w:val="5"/>
        </w:numPr>
      </w:pPr>
      <w:r w:rsidRPr="00790174">
        <w:t>Track stock levels of medicines.</w:t>
      </w:r>
    </w:p>
    <w:p w14:paraId="2250F4D6" w14:textId="77777777" w:rsidR="00790174" w:rsidRPr="00790174" w:rsidRDefault="00790174" w:rsidP="00790174">
      <w:pPr>
        <w:numPr>
          <w:ilvl w:val="1"/>
          <w:numId w:val="5"/>
        </w:numPr>
      </w:pPr>
      <w:r w:rsidRPr="00790174">
        <w:t>Update stock when new medicine is received or issued.</w:t>
      </w:r>
    </w:p>
    <w:p w14:paraId="16CD7F06" w14:textId="77777777" w:rsidR="00790174" w:rsidRPr="00790174" w:rsidRDefault="00790174" w:rsidP="00790174">
      <w:pPr>
        <w:numPr>
          <w:ilvl w:val="1"/>
          <w:numId w:val="5"/>
        </w:numPr>
      </w:pPr>
      <w:r w:rsidRPr="00790174">
        <w:t>Notify about low stock levels and expired medicines.</w:t>
      </w:r>
    </w:p>
    <w:p w14:paraId="648ED561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2.5 Doctor Management</w:t>
      </w:r>
    </w:p>
    <w:p w14:paraId="569CE006" w14:textId="77777777" w:rsidR="00790174" w:rsidRPr="00790174" w:rsidRDefault="00790174" w:rsidP="00790174">
      <w:pPr>
        <w:numPr>
          <w:ilvl w:val="0"/>
          <w:numId w:val="6"/>
        </w:numPr>
      </w:pPr>
      <w:r w:rsidRPr="00790174">
        <w:rPr>
          <w:b/>
          <w:bCs/>
        </w:rPr>
        <w:t>Functionalities</w:t>
      </w:r>
      <w:r w:rsidRPr="00790174">
        <w:t>:</w:t>
      </w:r>
    </w:p>
    <w:p w14:paraId="5B4B34B3" w14:textId="77777777" w:rsidR="00790174" w:rsidRPr="00790174" w:rsidRDefault="00790174" w:rsidP="00790174">
      <w:pPr>
        <w:numPr>
          <w:ilvl w:val="1"/>
          <w:numId w:val="6"/>
        </w:numPr>
      </w:pPr>
      <w:r w:rsidRPr="00790174">
        <w:t>Manage doctor profiles (contact, specialization, availability).</w:t>
      </w:r>
    </w:p>
    <w:p w14:paraId="6F318DCB" w14:textId="77777777" w:rsidR="00790174" w:rsidRPr="00790174" w:rsidRDefault="00790174" w:rsidP="00790174">
      <w:pPr>
        <w:numPr>
          <w:ilvl w:val="1"/>
          <w:numId w:val="6"/>
        </w:numPr>
      </w:pPr>
      <w:r w:rsidRPr="00790174">
        <w:t>Track patient appointments assigned to doctors.</w:t>
      </w:r>
    </w:p>
    <w:p w14:paraId="5B198B9F" w14:textId="77777777" w:rsidR="00790174" w:rsidRPr="00790174" w:rsidRDefault="00790174" w:rsidP="00790174">
      <w:pPr>
        <w:numPr>
          <w:ilvl w:val="1"/>
          <w:numId w:val="6"/>
        </w:numPr>
      </w:pPr>
      <w:r w:rsidRPr="00790174">
        <w:t>Record and update doctor's diagnosis, prescriptions for patients.</w:t>
      </w:r>
    </w:p>
    <w:p w14:paraId="7E0E3BBC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2.6 Room Management</w:t>
      </w:r>
    </w:p>
    <w:p w14:paraId="0316877F" w14:textId="77777777" w:rsidR="00790174" w:rsidRPr="00790174" w:rsidRDefault="00790174" w:rsidP="00790174">
      <w:pPr>
        <w:numPr>
          <w:ilvl w:val="0"/>
          <w:numId w:val="7"/>
        </w:numPr>
      </w:pPr>
      <w:r w:rsidRPr="00790174">
        <w:rPr>
          <w:b/>
          <w:bCs/>
        </w:rPr>
        <w:t>Functionalities</w:t>
      </w:r>
      <w:r w:rsidRPr="00790174">
        <w:t>:</w:t>
      </w:r>
    </w:p>
    <w:p w14:paraId="1258D1B4" w14:textId="77777777" w:rsidR="00790174" w:rsidRPr="00790174" w:rsidRDefault="00790174" w:rsidP="00790174">
      <w:pPr>
        <w:numPr>
          <w:ilvl w:val="1"/>
          <w:numId w:val="7"/>
        </w:numPr>
      </w:pPr>
      <w:r w:rsidRPr="00790174">
        <w:t>Track available and occupied rooms.</w:t>
      </w:r>
    </w:p>
    <w:p w14:paraId="7471B391" w14:textId="77777777" w:rsidR="00790174" w:rsidRPr="00790174" w:rsidRDefault="00790174" w:rsidP="00790174">
      <w:pPr>
        <w:numPr>
          <w:ilvl w:val="1"/>
          <w:numId w:val="7"/>
        </w:numPr>
      </w:pPr>
      <w:r w:rsidRPr="00790174">
        <w:t>Assign rooms to admitted patients.</w:t>
      </w:r>
    </w:p>
    <w:p w14:paraId="4902B5F7" w14:textId="77777777" w:rsidR="00790174" w:rsidRPr="00790174" w:rsidRDefault="00790174" w:rsidP="00790174">
      <w:pPr>
        <w:numPr>
          <w:ilvl w:val="1"/>
          <w:numId w:val="7"/>
        </w:numPr>
      </w:pPr>
      <w:r w:rsidRPr="00790174">
        <w:t>Update room status (cleaning, under maintenance).</w:t>
      </w:r>
    </w:p>
    <w:p w14:paraId="080B9AFA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2.7 Reporting Module</w:t>
      </w:r>
    </w:p>
    <w:p w14:paraId="40451EEB" w14:textId="77777777" w:rsidR="00790174" w:rsidRPr="00790174" w:rsidRDefault="00790174" w:rsidP="00790174">
      <w:pPr>
        <w:numPr>
          <w:ilvl w:val="0"/>
          <w:numId w:val="8"/>
        </w:numPr>
      </w:pPr>
      <w:r w:rsidRPr="00790174">
        <w:rPr>
          <w:b/>
          <w:bCs/>
        </w:rPr>
        <w:t>Functionalities</w:t>
      </w:r>
      <w:r w:rsidRPr="00790174">
        <w:t>:</w:t>
      </w:r>
    </w:p>
    <w:p w14:paraId="36BFFCC1" w14:textId="77777777" w:rsidR="00790174" w:rsidRPr="00790174" w:rsidRDefault="00790174" w:rsidP="00790174">
      <w:pPr>
        <w:numPr>
          <w:ilvl w:val="1"/>
          <w:numId w:val="8"/>
        </w:numPr>
      </w:pPr>
      <w:r w:rsidRPr="00790174">
        <w:t>Generate reports on hospital operations (number of patients treated, appointments, revenue).</w:t>
      </w:r>
    </w:p>
    <w:p w14:paraId="7E505AB7" w14:textId="77777777" w:rsidR="00790174" w:rsidRPr="00790174" w:rsidRDefault="00790174" w:rsidP="00790174">
      <w:pPr>
        <w:numPr>
          <w:ilvl w:val="1"/>
          <w:numId w:val="8"/>
        </w:numPr>
      </w:pPr>
      <w:r w:rsidRPr="00790174">
        <w:t>Generate patient health reports (lab test history, treatment plans).</w:t>
      </w:r>
    </w:p>
    <w:p w14:paraId="6BB5202E" w14:textId="77777777" w:rsidR="00790174" w:rsidRPr="00790174" w:rsidRDefault="00790174" w:rsidP="00790174">
      <w:pPr>
        <w:numPr>
          <w:ilvl w:val="1"/>
          <w:numId w:val="8"/>
        </w:numPr>
      </w:pPr>
      <w:r w:rsidRPr="00790174">
        <w:t>Inventory reports (medicine stock levels, room usage).</w:t>
      </w:r>
    </w:p>
    <w:p w14:paraId="1EA06EBD" w14:textId="77777777" w:rsidR="00790174" w:rsidRPr="00790174" w:rsidRDefault="00000000" w:rsidP="00790174">
      <w:r>
        <w:pict w14:anchorId="77506C04">
          <v:rect id="_x0000_i1027" style="width:0;height:1.5pt" o:hralign="center" o:hrstd="t" o:hr="t" fillcolor="#a0a0a0" stroked="f"/>
        </w:pict>
      </w:r>
    </w:p>
    <w:p w14:paraId="0BC4FD0A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3. Technologies and Tools</w:t>
      </w:r>
    </w:p>
    <w:p w14:paraId="1F2C1AD6" w14:textId="77777777" w:rsidR="00790174" w:rsidRPr="00790174" w:rsidRDefault="00790174" w:rsidP="00790174">
      <w:pPr>
        <w:numPr>
          <w:ilvl w:val="0"/>
          <w:numId w:val="9"/>
        </w:numPr>
      </w:pPr>
      <w:r w:rsidRPr="00790174">
        <w:rPr>
          <w:b/>
          <w:bCs/>
        </w:rPr>
        <w:t>Core Java</w:t>
      </w:r>
      <w:r w:rsidRPr="00790174">
        <w:t>: To build the core application logic.</w:t>
      </w:r>
    </w:p>
    <w:p w14:paraId="7A0E520A" w14:textId="77777777" w:rsidR="00790174" w:rsidRPr="00790174" w:rsidRDefault="00790174" w:rsidP="00790174">
      <w:pPr>
        <w:numPr>
          <w:ilvl w:val="0"/>
          <w:numId w:val="9"/>
        </w:numPr>
      </w:pPr>
      <w:r w:rsidRPr="00790174">
        <w:rPr>
          <w:b/>
          <w:bCs/>
        </w:rPr>
        <w:t>Collections</w:t>
      </w:r>
      <w:r w:rsidRPr="00790174">
        <w:t>: To efficiently manage lists (e.g., patients, appointments), maps (e.g., room assignments), and sets (e.g., unique medicine stock).</w:t>
      </w:r>
    </w:p>
    <w:p w14:paraId="126E42B8" w14:textId="77777777" w:rsidR="00790174" w:rsidRPr="00790174" w:rsidRDefault="00790174" w:rsidP="00790174">
      <w:pPr>
        <w:numPr>
          <w:ilvl w:val="0"/>
          <w:numId w:val="9"/>
        </w:numPr>
      </w:pPr>
      <w:r w:rsidRPr="00790174">
        <w:rPr>
          <w:b/>
          <w:bCs/>
        </w:rPr>
        <w:t>Hibernate (ORM)</w:t>
      </w:r>
      <w:r w:rsidRPr="00790174">
        <w:t>: For data persistence and database operations (CRUD for all entities).</w:t>
      </w:r>
    </w:p>
    <w:p w14:paraId="2B0254B4" w14:textId="77777777" w:rsidR="00790174" w:rsidRPr="00790174" w:rsidRDefault="00790174" w:rsidP="00790174">
      <w:pPr>
        <w:numPr>
          <w:ilvl w:val="0"/>
          <w:numId w:val="9"/>
        </w:numPr>
      </w:pPr>
      <w:r w:rsidRPr="00790174">
        <w:rPr>
          <w:b/>
          <w:bCs/>
        </w:rPr>
        <w:t>Database</w:t>
      </w:r>
      <w:r w:rsidRPr="00790174">
        <w:t>: MySQL or any relational database to store information.</w:t>
      </w:r>
    </w:p>
    <w:p w14:paraId="1378384A" w14:textId="77777777" w:rsidR="00790174" w:rsidRPr="00790174" w:rsidRDefault="00790174" w:rsidP="00790174">
      <w:pPr>
        <w:numPr>
          <w:ilvl w:val="0"/>
          <w:numId w:val="9"/>
        </w:numPr>
      </w:pPr>
      <w:r w:rsidRPr="00790174">
        <w:rPr>
          <w:b/>
          <w:bCs/>
        </w:rPr>
        <w:t>Maven</w:t>
      </w:r>
      <w:r w:rsidRPr="00790174">
        <w:t>: Dependency management and project structure.</w:t>
      </w:r>
    </w:p>
    <w:p w14:paraId="06141985" w14:textId="77777777" w:rsidR="00790174" w:rsidRPr="00790174" w:rsidRDefault="00000000" w:rsidP="00790174">
      <w:r>
        <w:pict w14:anchorId="634CBAAE">
          <v:rect id="_x0000_i1028" style="width:0;height:1.5pt" o:hralign="center" o:hrstd="t" o:hr="t" fillcolor="#a0a0a0" stroked="f"/>
        </w:pict>
      </w:r>
    </w:p>
    <w:p w14:paraId="4C23C45B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4. Additional Considerations</w:t>
      </w:r>
    </w:p>
    <w:p w14:paraId="1330A403" w14:textId="77777777" w:rsidR="00790174" w:rsidRPr="00790174" w:rsidRDefault="00790174" w:rsidP="00790174">
      <w:pPr>
        <w:numPr>
          <w:ilvl w:val="0"/>
          <w:numId w:val="10"/>
        </w:numPr>
      </w:pPr>
      <w:r w:rsidRPr="00790174">
        <w:rPr>
          <w:b/>
          <w:bCs/>
        </w:rPr>
        <w:t>Security</w:t>
      </w:r>
      <w:r w:rsidRPr="00790174">
        <w:t>: Implement role-based access control (e.g., Admin, Doctor, Receptionist, Nurse).</w:t>
      </w:r>
    </w:p>
    <w:p w14:paraId="4C10CF78" w14:textId="77777777" w:rsidR="00790174" w:rsidRPr="00790174" w:rsidRDefault="00790174" w:rsidP="00790174">
      <w:pPr>
        <w:numPr>
          <w:ilvl w:val="0"/>
          <w:numId w:val="10"/>
        </w:numPr>
      </w:pPr>
      <w:r w:rsidRPr="00790174">
        <w:rPr>
          <w:b/>
          <w:bCs/>
        </w:rPr>
        <w:lastRenderedPageBreak/>
        <w:t>Scalability</w:t>
      </w:r>
      <w:r w:rsidRPr="00790174">
        <w:t>: The system should handle large volumes of data as the hospital grows.</w:t>
      </w:r>
    </w:p>
    <w:p w14:paraId="3BF41A44" w14:textId="77777777" w:rsidR="00790174" w:rsidRPr="00790174" w:rsidRDefault="00790174" w:rsidP="00790174">
      <w:pPr>
        <w:numPr>
          <w:ilvl w:val="0"/>
          <w:numId w:val="10"/>
        </w:numPr>
      </w:pPr>
      <w:r w:rsidRPr="00790174">
        <w:rPr>
          <w:b/>
          <w:bCs/>
        </w:rPr>
        <w:t>Usability</w:t>
      </w:r>
      <w:r w:rsidRPr="00790174">
        <w:t>: User-friendly interface for receptionists, doctors, and other staff.</w:t>
      </w:r>
    </w:p>
    <w:p w14:paraId="1EA07D38" w14:textId="77777777" w:rsidR="00790174" w:rsidRPr="00790174" w:rsidRDefault="00790174" w:rsidP="00790174">
      <w:pPr>
        <w:numPr>
          <w:ilvl w:val="0"/>
          <w:numId w:val="10"/>
        </w:numPr>
      </w:pPr>
      <w:r w:rsidRPr="00790174">
        <w:rPr>
          <w:b/>
          <w:bCs/>
        </w:rPr>
        <w:t>Performance</w:t>
      </w:r>
      <w:r w:rsidRPr="00790174">
        <w:t>: The system should be optimized for performance, ensuring quick load times for appointment scheduling and patient record retrieval.</w:t>
      </w:r>
    </w:p>
    <w:p w14:paraId="261BAAC3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Detailed Module Descriptions for Healthcare Management System (HMS)</w:t>
      </w:r>
    </w:p>
    <w:p w14:paraId="0E72CFD0" w14:textId="77777777" w:rsidR="00790174" w:rsidRPr="00790174" w:rsidRDefault="00000000" w:rsidP="00790174">
      <w:r>
        <w:pict w14:anchorId="6AE023E1">
          <v:rect id="_x0000_i1029" style="width:0;height:1.5pt" o:hralign="center" o:hrstd="t" o:hr="t" fillcolor="#a0a0a0" stroked="f"/>
        </w:pict>
      </w:r>
    </w:p>
    <w:p w14:paraId="659B1149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1. Patient Management Module</w:t>
      </w:r>
    </w:p>
    <w:p w14:paraId="08F31C9A" w14:textId="77777777" w:rsidR="00790174" w:rsidRPr="00790174" w:rsidRDefault="00790174" w:rsidP="00790174">
      <w:r w:rsidRPr="00790174">
        <w:t>This module is responsible for handling all activities related to patients, from registration to managing their health records.</w:t>
      </w:r>
    </w:p>
    <w:p w14:paraId="719CF5D1" w14:textId="77777777" w:rsidR="00790174" w:rsidRPr="00790174" w:rsidRDefault="00790174" w:rsidP="00790174">
      <w:pPr>
        <w:numPr>
          <w:ilvl w:val="0"/>
          <w:numId w:val="11"/>
        </w:numPr>
      </w:pPr>
      <w:r w:rsidRPr="00790174">
        <w:rPr>
          <w:b/>
          <w:bCs/>
        </w:rPr>
        <w:t>Features</w:t>
      </w:r>
      <w:r w:rsidRPr="00790174">
        <w:t>:</w:t>
      </w:r>
    </w:p>
    <w:p w14:paraId="2D8F43C5" w14:textId="77777777" w:rsidR="00790174" w:rsidRPr="00790174" w:rsidRDefault="00790174" w:rsidP="00790174">
      <w:pPr>
        <w:numPr>
          <w:ilvl w:val="1"/>
          <w:numId w:val="11"/>
        </w:numPr>
      </w:pPr>
      <w:r w:rsidRPr="00790174">
        <w:rPr>
          <w:b/>
          <w:bCs/>
        </w:rPr>
        <w:t>Patient Registration</w:t>
      </w:r>
      <w:r w:rsidRPr="00790174">
        <w:t>:</w:t>
      </w:r>
    </w:p>
    <w:p w14:paraId="6C27A552" w14:textId="77777777" w:rsidR="00790174" w:rsidRPr="00790174" w:rsidRDefault="00790174" w:rsidP="00790174">
      <w:pPr>
        <w:numPr>
          <w:ilvl w:val="2"/>
          <w:numId w:val="11"/>
        </w:numPr>
      </w:pPr>
      <w:r w:rsidRPr="00790174">
        <w:t>Input: Patient's personal details (name, age, gender, contact, address).</w:t>
      </w:r>
    </w:p>
    <w:p w14:paraId="47FE22F0" w14:textId="77777777" w:rsidR="00790174" w:rsidRPr="00790174" w:rsidRDefault="00790174" w:rsidP="00790174">
      <w:pPr>
        <w:numPr>
          <w:ilvl w:val="2"/>
          <w:numId w:val="11"/>
        </w:numPr>
      </w:pPr>
      <w:r w:rsidRPr="00790174">
        <w:t>Functionality: Registers new patients into the system with a unique patient ID.</w:t>
      </w:r>
    </w:p>
    <w:p w14:paraId="7B8F3D9B" w14:textId="77777777" w:rsidR="00790174" w:rsidRPr="00790174" w:rsidRDefault="00790174" w:rsidP="00790174">
      <w:pPr>
        <w:numPr>
          <w:ilvl w:val="2"/>
          <w:numId w:val="11"/>
        </w:numPr>
      </w:pPr>
      <w:r w:rsidRPr="00790174">
        <w:t>Output: Success message, Patient ID.</w:t>
      </w:r>
    </w:p>
    <w:p w14:paraId="413B5D24" w14:textId="77777777" w:rsidR="00790174" w:rsidRPr="00790174" w:rsidRDefault="00790174" w:rsidP="00790174">
      <w:pPr>
        <w:numPr>
          <w:ilvl w:val="1"/>
          <w:numId w:val="11"/>
        </w:numPr>
      </w:pPr>
      <w:r w:rsidRPr="00790174">
        <w:rPr>
          <w:b/>
          <w:bCs/>
        </w:rPr>
        <w:t>Manage Patient History</w:t>
      </w:r>
      <w:r w:rsidRPr="00790174">
        <w:t>:</w:t>
      </w:r>
    </w:p>
    <w:p w14:paraId="1D711568" w14:textId="77777777" w:rsidR="00790174" w:rsidRPr="00790174" w:rsidRDefault="00790174" w:rsidP="00790174">
      <w:pPr>
        <w:numPr>
          <w:ilvl w:val="2"/>
          <w:numId w:val="11"/>
        </w:numPr>
      </w:pPr>
      <w:r w:rsidRPr="00790174">
        <w:t>Input: Patient's visit history, including previous diagnoses, treatments, prescriptions.</w:t>
      </w:r>
    </w:p>
    <w:p w14:paraId="164EFCC4" w14:textId="77777777" w:rsidR="00790174" w:rsidRPr="00790174" w:rsidRDefault="00790174" w:rsidP="00790174">
      <w:pPr>
        <w:numPr>
          <w:ilvl w:val="2"/>
          <w:numId w:val="11"/>
        </w:numPr>
      </w:pPr>
      <w:r w:rsidRPr="00790174">
        <w:t>Functionality: Stores and retrieves comprehensive records of the patient's medical history.</w:t>
      </w:r>
    </w:p>
    <w:p w14:paraId="6F43B7B4" w14:textId="77777777" w:rsidR="00790174" w:rsidRPr="00790174" w:rsidRDefault="00790174" w:rsidP="00790174">
      <w:pPr>
        <w:numPr>
          <w:ilvl w:val="2"/>
          <w:numId w:val="11"/>
        </w:numPr>
      </w:pPr>
      <w:r w:rsidRPr="00790174">
        <w:t>Output: Patient history details.</w:t>
      </w:r>
    </w:p>
    <w:p w14:paraId="13EB5FB1" w14:textId="77777777" w:rsidR="00790174" w:rsidRPr="00790174" w:rsidRDefault="00790174" w:rsidP="00790174">
      <w:pPr>
        <w:numPr>
          <w:ilvl w:val="1"/>
          <w:numId w:val="11"/>
        </w:numPr>
      </w:pPr>
      <w:r w:rsidRPr="00790174">
        <w:rPr>
          <w:b/>
          <w:bCs/>
        </w:rPr>
        <w:t>Prescriptions</w:t>
      </w:r>
      <w:r w:rsidRPr="00790174">
        <w:t>:</w:t>
      </w:r>
    </w:p>
    <w:p w14:paraId="47C2C0F9" w14:textId="77777777" w:rsidR="00790174" w:rsidRPr="00790174" w:rsidRDefault="00790174" w:rsidP="00790174">
      <w:pPr>
        <w:numPr>
          <w:ilvl w:val="2"/>
          <w:numId w:val="11"/>
        </w:numPr>
      </w:pPr>
      <w:r w:rsidRPr="00790174">
        <w:t>Input: Doctor's prescription for the patient (medicine name, dosage, duration).</w:t>
      </w:r>
    </w:p>
    <w:p w14:paraId="1571E8BA" w14:textId="77777777" w:rsidR="00790174" w:rsidRPr="00790174" w:rsidRDefault="00790174" w:rsidP="00790174">
      <w:pPr>
        <w:numPr>
          <w:ilvl w:val="2"/>
          <w:numId w:val="11"/>
        </w:numPr>
      </w:pPr>
      <w:r w:rsidRPr="00790174">
        <w:t>Functionality: Links the prescription to the patient's record for future reference.</w:t>
      </w:r>
    </w:p>
    <w:p w14:paraId="4DF9D9FF" w14:textId="77777777" w:rsidR="00790174" w:rsidRPr="00790174" w:rsidRDefault="00790174" w:rsidP="00790174">
      <w:pPr>
        <w:numPr>
          <w:ilvl w:val="2"/>
          <w:numId w:val="11"/>
        </w:numPr>
      </w:pPr>
      <w:r w:rsidRPr="00790174">
        <w:t>Output: Prescription saved with timestamps for future retrieval.</w:t>
      </w:r>
    </w:p>
    <w:p w14:paraId="052CEED8" w14:textId="77777777" w:rsidR="00790174" w:rsidRPr="00790174" w:rsidRDefault="00790174" w:rsidP="00790174">
      <w:pPr>
        <w:numPr>
          <w:ilvl w:val="1"/>
          <w:numId w:val="11"/>
        </w:numPr>
      </w:pPr>
      <w:r w:rsidRPr="00790174">
        <w:rPr>
          <w:b/>
          <w:bCs/>
        </w:rPr>
        <w:t>Lab Tests Management</w:t>
      </w:r>
      <w:r w:rsidRPr="00790174">
        <w:t>:</w:t>
      </w:r>
    </w:p>
    <w:p w14:paraId="27D39AD4" w14:textId="77777777" w:rsidR="00790174" w:rsidRPr="00790174" w:rsidRDefault="00790174" w:rsidP="00790174">
      <w:pPr>
        <w:numPr>
          <w:ilvl w:val="2"/>
          <w:numId w:val="11"/>
        </w:numPr>
      </w:pPr>
      <w:r w:rsidRPr="00790174">
        <w:t>Input: Lab test orders and results (test type, result).</w:t>
      </w:r>
    </w:p>
    <w:p w14:paraId="7BE77FFE" w14:textId="77777777" w:rsidR="00790174" w:rsidRPr="00790174" w:rsidRDefault="00790174" w:rsidP="00790174">
      <w:pPr>
        <w:numPr>
          <w:ilvl w:val="2"/>
          <w:numId w:val="11"/>
        </w:numPr>
      </w:pPr>
      <w:r w:rsidRPr="00790174">
        <w:t>Functionality: Manages lab test requests, records results, and links them to the patient profile.</w:t>
      </w:r>
    </w:p>
    <w:p w14:paraId="7B263053" w14:textId="77777777" w:rsidR="00790174" w:rsidRPr="00790174" w:rsidRDefault="00790174" w:rsidP="00790174">
      <w:pPr>
        <w:numPr>
          <w:ilvl w:val="2"/>
          <w:numId w:val="11"/>
        </w:numPr>
      </w:pPr>
      <w:r w:rsidRPr="00790174">
        <w:t>Output: Lab test details associated with the patient.</w:t>
      </w:r>
    </w:p>
    <w:p w14:paraId="0318E681" w14:textId="77777777" w:rsidR="00790174" w:rsidRPr="00790174" w:rsidRDefault="00790174" w:rsidP="00790174">
      <w:pPr>
        <w:numPr>
          <w:ilvl w:val="1"/>
          <w:numId w:val="11"/>
        </w:numPr>
      </w:pPr>
      <w:r w:rsidRPr="00790174">
        <w:rPr>
          <w:b/>
          <w:bCs/>
        </w:rPr>
        <w:t>Patient Search</w:t>
      </w:r>
      <w:r w:rsidRPr="00790174">
        <w:t>:</w:t>
      </w:r>
    </w:p>
    <w:p w14:paraId="6D4F8A33" w14:textId="77777777" w:rsidR="00790174" w:rsidRPr="00790174" w:rsidRDefault="00790174" w:rsidP="00790174">
      <w:pPr>
        <w:numPr>
          <w:ilvl w:val="2"/>
          <w:numId w:val="11"/>
        </w:numPr>
      </w:pPr>
      <w:r w:rsidRPr="00790174">
        <w:t>Input: Patient ID or name.</w:t>
      </w:r>
    </w:p>
    <w:p w14:paraId="1F75AE3C" w14:textId="77777777" w:rsidR="00790174" w:rsidRPr="00790174" w:rsidRDefault="00790174" w:rsidP="00790174">
      <w:pPr>
        <w:numPr>
          <w:ilvl w:val="2"/>
          <w:numId w:val="11"/>
        </w:numPr>
      </w:pPr>
      <w:r w:rsidRPr="00790174">
        <w:t>Functionality: Searches for a specific patient using ID or name to retrieve their details.</w:t>
      </w:r>
    </w:p>
    <w:p w14:paraId="00A9E6FA" w14:textId="77777777" w:rsidR="00790174" w:rsidRPr="00790174" w:rsidRDefault="00790174" w:rsidP="00790174">
      <w:pPr>
        <w:numPr>
          <w:ilvl w:val="2"/>
          <w:numId w:val="11"/>
        </w:numPr>
      </w:pPr>
      <w:r w:rsidRPr="00790174">
        <w:t>Output: Patient’s profile, medical history, and recent activity.</w:t>
      </w:r>
    </w:p>
    <w:p w14:paraId="110EBA9F" w14:textId="77777777" w:rsidR="00790174" w:rsidRPr="00790174" w:rsidRDefault="00000000" w:rsidP="00790174">
      <w:r>
        <w:pict w14:anchorId="33CD705E">
          <v:rect id="_x0000_i1030" style="width:0;height:1.5pt" o:hralign="center" o:hrstd="t" o:hr="t" fillcolor="#a0a0a0" stroked="f"/>
        </w:pict>
      </w:r>
    </w:p>
    <w:p w14:paraId="7D1A2945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2. Appointment Scheduling Module</w:t>
      </w:r>
    </w:p>
    <w:p w14:paraId="6FAE3AA8" w14:textId="77777777" w:rsidR="00790174" w:rsidRPr="00790174" w:rsidRDefault="00790174" w:rsidP="00790174">
      <w:r w:rsidRPr="00790174">
        <w:t>This module manages all aspects of booking, modifying, and tracking appointments between patients and doctors.</w:t>
      </w:r>
    </w:p>
    <w:p w14:paraId="0A0D278F" w14:textId="77777777" w:rsidR="00790174" w:rsidRPr="00790174" w:rsidRDefault="00790174" w:rsidP="00790174">
      <w:pPr>
        <w:numPr>
          <w:ilvl w:val="0"/>
          <w:numId w:val="12"/>
        </w:numPr>
      </w:pPr>
      <w:r w:rsidRPr="00790174">
        <w:rPr>
          <w:b/>
          <w:bCs/>
        </w:rPr>
        <w:t>Features</w:t>
      </w:r>
      <w:r w:rsidRPr="00790174">
        <w:t>:</w:t>
      </w:r>
    </w:p>
    <w:p w14:paraId="35B35B69" w14:textId="77777777" w:rsidR="00790174" w:rsidRPr="00790174" w:rsidRDefault="00790174" w:rsidP="00790174">
      <w:pPr>
        <w:numPr>
          <w:ilvl w:val="1"/>
          <w:numId w:val="12"/>
        </w:numPr>
      </w:pPr>
      <w:r w:rsidRPr="00790174">
        <w:rPr>
          <w:b/>
          <w:bCs/>
        </w:rPr>
        <w:lastRenderedPageBreak/>
        <w:t>Appointment Booking</w:t>
      </w:r>
      <w:r w:rsidRPr="00790174">
        <w:t>:</w:t>
      </w:r>
    </w:p>
    <w:p w14:paraId="3CC6A968" w14:textId="77777777" w:rsidR="00790174" w:rsidRPr="00790174" w:rsidRDefault="00790174" w:rsidP="00790174">
      <w:pPr>
        <w:numPr>
          <w:ilvl w:val="2"/>
          <w:numId w:val="12"/>
        </w:numPr>
      </w:pPr>
      <w:r w:rsidRPr="00790174">
        <w:t>Input: Patient ID, Doctor ID, desired date/time.</w:t>
      </w:r>
    </w:p>
    <w:p w14:paraId="2C5DC197" w14:textId="77777777" w:rsidR="00790174" w:rsidRPr="00790174" w:rsidRDefault="00790174" w:rsidP="00790174">
      <w:pPr>
        <w:numPr>
          <w:ilvl w:val="2"/>
          <w:numId w:val="12"/>
        </w:numPr>
      </w:pPr>
      <w:r w:rsidRPr="00790174">
        <w:t>Functionality: Schedules appointments based on doctor availability.</w:t>
      </w:r>
    </w:p>
    <w:p w14:paraId="23D88A49" w14:textId="77777777" w:rsidR="00790174" w:rsidRPr="00790174" w:rsidRDefault="00790174" w:rsidP="00790174">
      <w:pPr>
        <w:numPr>
          <w:ilvl w:val="2"/>
          <w:numId w:val="12"/>
        </w:numPr>
      </w:pPr>
      <w:r w:rsidRPr="00790174">
        <w:t>Output: Confirmation of the scheduled appointment with appointment ID.</w:t>
      </w:r>
    </w:p>
    <w:p w14:paraId="453DD07C" w14:textId="77777777" w:rsidR="00790174" w:rsidRPr="00790174" w:rsidRDefault="00790174" w:rsidP="00790174">
      <w:pPr>
        <w:numPr>
          <w:ilvl w:val="1"/>
          <w:numId w:val="12"/>
        </w:numPr>
      </w:pPr>
      <w:r w:rsidRPr="00790174">
        <w:rPr>
          <w:b/>
          <w:bCs/>
        </w:rPr>
        <w:t>Modify/Cancel Appointments</w:t>
      </w:r>
      <w:r w:rsidRPr="00790174">
        <w:t>:</w:t>
      </w:r>
    </w:p>
    <w:p w14:paraId="6F740733" w14:textId="77777777" w:rsidR="00790174" w:rsidRPr="00790174" w:rsidRDefault="00790174" w:rsidP="00790174">
      <w:pPr>
        <w:numPr>
          <w:ilvl w:val="2"/>
          <w:numId w:val="12"/>
        </w:numPr>
      </w:pPr>
      <w:r w:rsidRPr="00790174">
        <w:t>Input: Appointment ID, new date/time (for modification).</w:t>
      </w:r>
    </w:p>
    <w:p w14:paraId="51452DC8" w14:textId="77777777" w:rsidR="00790174" w:rsidRPr="00790174" w:rsidRDefault="00790174" w:rsidP="00790174">
      <w:pPr>
        <w:numPr>
          <w:ilvl w:val="2"/>
          <w:numId w:val="12"/>
        </w:numPr>
      </w:pPr>
      <w:r w:rsidRPr="00790174">
        <w:t>Functionality: Allows patients or staff to reschedule or cancel appointments.</w:t>
      </w:r>
    </w:p>
    <w:p w14:paraId="65FA2E0A" w14:textId="77777777" w:rsidR="00790174" w:rsidRPr="00790174" w:rsidRDefault="00790174" w:rsidP="00790174">
      <w:pPr>
        <w:numPr>
          <w:ilvl w:val="2"/>
          <w:numId w:val="12"/>
        </w:numPr>
      </w:pPr>
      <w:r w:rsidRPr="00790174">
        <w:t>Output: Updated appointment status or cancellation confirmation.</w:t>
      </w:r>
    </w:p>
    <w:p w14:paraId="49C53469" w14:textId="77777777" w:rsidR="00790174" w:rsidRPr="00790174" w:rsidRDefault="00790174" w:rsidP="00790174">
      <w:pPr>
        <w:numPr>
          <w:ilvl w:val="1"/>
          <w:numId w:val="12"/>
        </w:numPr>
      </w:pPr>
      <w:r w:rsidRPr="00790174">
        <w:rPr>
          <w:b/>
          <w:bCs/>
        </w:rPr>
        <w:t>Appointment Notifications</w:t>
      </w:r>
      <w:r w:rsidRPr="00790174">
        <w:t>:</w:t>
      </w:r>
    </w:p>
    <w:p w14:paraId="2D7886DF" w14:textId="77777777" w:rsidR="00790174" w:rsidRPr="00790174" w:rsidRDefault="00790174" w:rsidP="00790174">
      <w:pPr>
        <w:numPr>
          <w:ilvl w:val="2"/>
          <w:numId w:val="12"/>
        </w:numPr>
      </w:pPr>
      <w:r w:rsidRPr="00790174">
        <w:t>Input: Appointment details (date, time, patient, doctor).</w:t>
      </w:r>
    </w:p>
    <w:p w14:paraId="03DAF3FB" w14:textId="77777777" w:rsidR="00790174" w:rsidRPr="00790174" w:rsidRDefault="00790174" w:rsidP="00790174">
      <w:pPr>
        <w:numPr>
          <w:ilvl w:val="2"/>
          <w:numId w:val="12"/>
        </w:numPr>
      </w:pPr>
      <w:r w:rsidRPr="00790174">
        <w:t>Functionality: Sends reminders to patients and doctors about upcoming appointments.</w:t>
      </w:r>
    </w:p>
    <w:p w14:paraId="01CE84EE" w14:textId="77777777" w:rsidR="00790174" w:rsidRPr="00790174" w:rsidRDefault="00790174" w:rsidP="00790174">
      <w:pPr>
        <w:numPr>
          <w:ilvl w:val="2"/>
          <w:numId w:val="12"/>
        </w:numPr>
      </w:pPr>
      <w:r w:rsidRPr="00790174">
        <w:t>Output: Notifications sent (via SMS, email, or in-system alerts).</w:t>
      </w:r>
    </w:p>
    <w:p w14:paraId="6ACE6065" w14:textId="77777777" w:rsidR="00790174" w:rsidRPr="00790174" w:rsidRDefault="00790174" w:rsidP="00790174">
      <w:pPr>
        <w:numPr>
          <w:ilvl w:val="1"/>
          <w:numId w:val="12"/>
        </w:numPr>
      </w:pPr>
      <w:r w:rsidRPr="00790174">
        <w:rPr>
          <w:b/>
          <w:bCs/>
        </w:rPr>
        <w:t>Appointment History</w:t>
      </w:r>
      <w:r w:rsidRPr="00790174">
        <w:t>:</w:t>
      </w:r>
    </w:p>
    <w:p w14:paraId="0A54FCE8" w14:textId="77777777" w:rsidR="00790174" w:rsidRPr="00790174" w:rsidRDefault="00790174" w:rsidP="00790174">
      <w:pPr>
        <w:numPr>
          <w:ilvl w:val="2"/>
          <w:numId w:val="12"/>
        </w:numPr>
      </w:pPr>
      <w:r w:rsidRPr="00790174">
        <w:t>Input: Patient ID, Doctor ID.</w:t>
      </w:r>
    </w:p>
    <w:p w14:paraId="7976FE36" w14:textId="77777777" w:rsidR="00790174" w:rsidRPr="00790174" w:rsidRDefault="00790174" w:rsidP="00790174">
      <w:pPr>
        <w:numPr>
          <w:ilvl w:val="2"/>
          <w:numId w:val="12"/>
        </w:numPr>
      </w:pPr>
      <w:r w:rsidRPr="00790174">
        <w:t>Functionality: Retrieves past appointment details, including the doctor consulted, date, and prescriptions provided.</w:t>
      </w:r>
    </w:p>
    <w:p w14:paraId="650344B7" w14:textId="77777777" w:rsidR="00790174" w:rsidRPr="00790174" w:rsidRDefault="00790174" w:rsidP="00790174">
      <w:pPr>
        <w:numPr>
          <w:ilvl w:val="2"/>
          <w:numId w:val="12"/>
        </w:numPr>
      </w:pPr>
      <w:r w:rsidRPr="00790174">
        <w:t>Output: Appointment history records.</w:t>
      </w:r>
    </w:p>
    <w:p w14:paraId="49701E49" w14:textId="77777777" w:rsidR="00790174" w:rsidRPr="00790174" w:rsidRDefault="00000000" w:rsidP="00790174">
      <w:r>
        <w:pict w14:anchorId="6B5C82EA">
          <v:rect id="_x0000_i1031" style="width:0;height:1.5pt" o:hralign="center" o:hrstd="t" o:hr="t" fillcolor="#a0a0a0" stroked="f"/>
        </w:pict>
      </w:r>
    </w:p>
    <w:p w14:paraId="6D46AF62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3. Billing and Insurance Module</w:t>
      </w:r>
    </w:p>
    <w:p w14:paraId="4BC32CC6" w14:textId="77777777" w:rsidR="00790174" w:rsidRPr="00790174" w:rsidRDefault="00790174" w:rsidP="00790174">
      <w:r w:rsidRPr="00790174">
        <w:t>This module handles patient billing for services rendered and integrates insurance claims and payments.</w:t>
      </w:r>
    </w:p>
    <w:p w14:paraId="1999909B" w14:textId="77777777" w:rsidR="00790174" w:rsidRPr="00790174" w:rsidRDefault="00790174" w:rsidP="00790174">
      <w:pPr>
        <w:numPr>
          <w:ilvl w:val="0"/>
          <w:numId w:val="13"/>
        </w:numPr>
      </w:pPr>
      <w:r w:rsidRPr="00790174">
        <w:rPr>
          <w:b/>
          <w:bCs/>
        </w:rPr>
        <w:t>Features</w:t>
      </w:r>
      <w:r w:rsidRPr="00790174">
        <w:t>:</w:t>
      </w:r>
    </w:p>
    <w:p w14:paraId="334D5AA2" w14:textId="77777777" w:rsidR="00790174" w:rsidRPr="00790174" w:rsidRDefault="00790174" w:rsidP="00790174">
      <w:pPr>
        <w:numPr>
          <w:ilvl w:val="1"/>
          <w:numId w:val="13"/>
        </w:numPr>
      </w:pPr>
      <w:r w:rsidRPr="00790174">
        <w:rPr>
          <w:b/>
          <w:bCs/>
        </w:rPr>
        <w:t>Bill Generation</w:t>
      </w:r>
      <w:r w:rsidRPr="00790174">
        <w:t>:</w:t>
      </w:r>
    </w:p>
    <w:p w14:paraId="399AC7E7" w14:textId="77777777" w:rsidR="00790174" w:rsidRPr="00790174" w:rsidRDefault="00790174" w:rsidP="00790174">
      <w:pPr>
        <w:numPr>
          <w:ilvl w:val="2"/>
          <w:numId w:val="13"/>
        </w:numPr>
      </w:pPr>
      <w:r w:rsidRPr="00790174">
        <w:t>Input: Patient ID, service details (consultation fee, lab tests, room charges).</w:t>
      </w:r>
    </w:p>
    <w:p w14:paraId="01F3B49A" w14:textId="77777777" w:rsidR="00790174" w:rsidRPr="00790174" w:rsidRDefault="00790174" w:rsidP="00790174">
      <w:pPr>
        <w:numPr>
          <w:ilvl w:val="2"/>
          <w:numId w:val="13"/>
        </w:numPr>
      </w:pPr>
      <w:r w:rsidRPr="00790174">
        <w:t>Functionality: Calculates and generates the bill based on the services provided.</w:t>
      </w:r>
    </w:p>
    <w:p w14:paraId="7D641696" w14:textId="77777777" w:rsidR="00790174" w:rsidRPr="00790174" w:rsidRDefault="00790174" w:rsidP="00790174">
      <w:pPr>
        <w:numPr>
          <w:ilvl w:val="2"/>
          <w:numId w:val="13"/>
        </w:numPr>
      </w:pPr>
      <w:r w:rsidRPr="00790174">
        <w:t>Output: Generated bill with total amount, itemized charges.</w:t>
      </w:r>
    </w:p>
    <w:p w14:paraId="03C383DD" w14:textId="77777777" w:rsidR="00790174" w:rsidRPr="00790174" w:rsidRDefault="00790174" w:rsidP="00790174">
      <w:pPr>
        <w:numPr>
          <w:ilvl w:val="1"/>
          <w:numId w:val="13"/>
        </w:numPr>
      </w:pPr>
      <w:r w:rsidRPr="00790174">
        <w:rPr>
          <w:b/>
          <w:bCs/>
        </w:rPr>
        <w:t>Insurance Integration</w:t>
      </w:r>
      <w:r w:rsidRPr="00790174">
        <w:t>:</w:t>
      </w:r>
    </w:p>
    <w:p w14:paraId="7EA67A24" w14:textId="77777777" w:rsidR="00790174" w:rsidRPr="00790174" w:rsidRDefault="00790174" w:rsidP="00790174">
      <w:pPr>
        <w:numPr>
          <w:ilvl w:val="2"/>
          <w:numId w:val="13"/>
        </w:numPr>
      </w:pPr>
      <w:r w:rsidRPr="00790174">
        <w:t>Input: Insurance details (policy number, coverage, insurance company).</w:t>
      </w:r>
    </w:p>
    <w:p w14:paraId="53A8B482" w14:textId="77777777" w:rsidR="00790174" w:rsidRPr="00790174" w:rsidRDefault="00790174" w:rsidP="00790174">
      <w:pPr>
        <w:numPr>
          <w:ilvl w:val="2"/>
          <w:numId w:val="13"/>
        </w:numPr>
      </w:pPr>
      <w:r w:rsidRPr="00790174">
        <w:t>Functionality: Applies insurance coverage to the patient's bill and submits claims to insurance companies.</w:t>
      </w:r>
    </w:p>
    <w:p w14:paraId="0A21BBC4" w14:textId="77777777" w:rsidR="00790174" w:rsidRPr="00790174" w:rsidRDefault="00790174" w:rsidP="00790174">
      <w:pPr>
        <w:numPr>
          <w:ilvl w:val="2"/>
          <w:numId w:val="13"/>
        </w:numPr>
      </w:pPr>
      <w:r w:rsidRPr="00790174">
        <w:t>Output: Updated bill with insurance deductions.</w:t>
      </w:r>
    </w:p>
    <w:p w14:paraId="4B2D0E31" w14:textId="77777777" w:rsidR="00790174" w:rsidRPr="00790174" w:rsidRDefault="00790174" w:rsidP="00790174">
      <w:pPr>
        <w:numPr>
          <w:ilvl w:val="1"/>
          <w:numId w:val="13"/>
        </w:numPr>
      </w:pPr>
      <w:r w:rsidRPr="00790174">
        <w:rPr>
          <w:b/>
          <w:bCs/>
        </w:rPr>
        <w:t>Payment Tracking</w:t>
      </w:r>
      <w:r w:rsidRPr="00790174">
        <w:t>:</w:t>
      </w:r>
    </w:p>
    <w:p w14:paraId="1A864C4A" w14:textId="77777777" w:rsidR="00790174" w:rsidRPr="00790174" w:rsidRDefault="00790174" w:rsidP="00790174">
      <w:pPr>
        <w:numPr>
          <w:ilvl w:val="2"/>
          <w:numId w:val="13"/>
        </w:numPr>
      </w:pPr>
      <w:r w:rsidRPr="00790174">
        <w:t>Input: Payment details (billing ID, payment method, amount paid).</w:t>
      </w:r>
    </w:p>
    <w:p w14:paraId="2D29683C" w14:textId="77777777" w:rsidR="00790174" w:rsidRPr="00790174" w:rsidRDefault="00790174" w:rsidP="00790174">
      <w:pPr>
        <w:numPr>
          <w:ilvl w:val="2"/>
          <w:numId w:val="13"/>
        </w:numPr>
      </w:pPr>
      <w:r w:rsidRPr="00790174">
        <w:t>Functionality: Tracks all payments (partial or full) and maintains a record of pending balances.</w:t>
      </w:r>
    </w:p>
    <w:p w14:paraId="289085DD" w14:textId="77777777" w:rsidR="00790174" w:rsidRPr="00790174" w:rsidRDefault="00790174" w:rsidP="00790174">
      <w:pPr>
        <w:numPr>
          <w:ilvl w:val="2"/>
          <w:numId w:val="13"/>
        </w:numPr>
      </w:pPr>
      <w:r w:rsidRPr="00790174">
        <w:t>Output: Payment confirmation, outstanding balance (if any).</w:t>
      </w:r>
    </w:p>
    <w:p w14:paraId="4B6C2E60" w14:textId="77777777" w:rsidR="00790174" w:rsidRPr="00790174" w:rsidRDefault="00790174" w:rsidP="00790174">
      <w:pPr>
        <w:numPr>
          <w:ilvl w:val="1"/>
          <w:numId w:val="13"/>
        </w:numPr>
      </w:pPr>
      <w:r w:rsidRPr="00790174">
        <w:rPr>
          <w:b/>
          <w:bCs/>
        </w:rPr>
        <w:t>Billing History</w:t>
      </w:r>
      <w:r w:rsidRPr="00790174">
        <w:t>:</w:t>
      </w:r>
    </w:p>
    <w:p w14:paraId="103BF078" w14:textId="77777777" w:rsidR="00790174" w:rsidRPr="00790174" w:rsidRDefault="00790174" w:rsidP="00790174">
      <w:pPr>
        <w:numPr>
          <w:ilvl w:val="2"/>
          <w:numId w:val="13"/>
        </w:numPr>
      </w:pPr>
      <w:r w:rsidRPr="00790174">
        <w:lastRenderedPageBreak/>
        <w:t>Input: Patient ID.</w:t>
      </w:r>
    </w:p>
    <w:p w14:paraId="6684EC08" w14:textId="77777777" w:rsidR="00790174" w:rsidRPr="00790174" w:rsidRDefault="00790174" w:rsidP="00790174">
      <w:pPr>
        <w:numPr>
          <w:ilvl w:val="2"/>
          <w:numId w:val="13"/>
        </w:numPr>
      </w:pPr>
      <w:r w:rsidRPr="00790174">
        <w:t>Functionality: Retrieves previous billing and payment records for the patient.</w:t>
      </w:r>
    </w:p>
    <w:p w14:paraId="145FD0D7" w14:textId="77777777" w:rsidR="00790174" w:rsidRPr="00790174" w:rsidRDefault="00790174" w:rsidP="00790174">
      <w:pPr>
        <w:numPr>
          <w:ilvl w:val="2"/>
          <w:numId w:val="13"/>
        </w:numPr>
      </w:pPr>
      <w:r w:rsidRPr="00790174">
        <w:t>Output: Historical billing data.</w:t>
      </w:r>
    </w:p>
    <w:p w14:paraId="3ADB8B18" w14:textId="77777777" w:rsidR="00790174" w:rsidRPr="00790174" w:rsidRDefault="00000000" w:rsidP="00790174">
      <w:r>
        <w:pict w14:anchorId="571730C2">
          <v:rect id="_x0000_i1032" style="width:0;height:1.5pt" o:hralign="center" o:hrstd="t" o:hr="t" fillcolor="#a0a0a0" stroked="f"/>
        </w:pict>
      </w:r>
    </w:p>
    <w:p w14:paraId="1373DA09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4. Medicine Inventory Management Module</w:t>
      </w:r>
    </w:p>
    <w:p w14:paraId="5E80353A" w14:textId="77777777" w:rsidR="00790174" w:rsidRPr="00790174" w:rsidRDefault="00790174" w:rsidP="00790174">
      <w:r w:rsidRPr="00790174">
        <w:t>This module tracks the stock of medicines in the hospital's pharmacy.</w:t>
      </w:r>
    </w:p>
    <w:p w14:paraId="7786E77B" w14:textId="77777777" w:rsidR="00790174" w:rsidRPr="00790174" w:rsidRDefault="00790174" w:rsidP="00790174">
      <w:pPr>
        <w:numPr>
          <w:ilvl w:val="0"/>
          <w:numId w:val="14"/>
        </w:numPr>
      </w:pPr>
      <w:r w:rsidRPr="00790174">
        <w:rPr>
          <w:b/>
          <w:bCs/>
        </w:rPr>
        <w:t>Features</w:t>
      </w:r>
      <w:r w:rsidRPr="00790174">
        <w:t>:</w:t>
      </w:r>
    </w:p>
    <w:p w14:paraId="0D6B4BBA" w14:textId="77777777" w:rsidR="00790174" w:rsidRPr="00790174" w:rsidRDefault="00790174" w:rsidP="00790174">
      <w:pPr>
        <w:numPr>
          <w:ilvl w:val="1"/>
          <w:numId w:val="14"/>
        </w:numPr>
      </w:pPr>
      <w:r w:rsidRPr="00790174">
        <w:rPr>
          <w:b/>
          <w:bCs/>
        </w:rPr>
        <w:t>Inventory Tracking</w:t>
      </w:r>
      <w:r w:rsidRPr="00790174">
        <w:t>:</w:t>
      </w:r>
    </w:p>
    <w:p w14:paraId="6844E3BA" w14:textId="77777777" w:rsidR="00790174" w:rsidRPr="00790174" w:rsidRDefault="00790174" w:rsidP="00790174">
      <w:pPr>
        <w:numPr>
          <w:ilvl w:val="2"/>
          <w:numId w:val="14"/>
        </w:numPr>
      </w:pPr>
      <w:r w:rsidRPr="00790174">
        <w:t>Input: Medicine details (name, batch number, quantity).</w:t>
      </w:r>
    </w:p>
    <w:p w14:paraId="35E14983" w14:textId="77777777" w:rsidR="00790174" w:rsidRPr="00790174" w:rsidRDefault="00790174" w:rsidP="00790174">
      <w:pPr>
        <w:numPr>
          <w:ilvl w:val="2"/>
          <w:numId w:val="14"/>
        </w:numPr>
      </w:pPr>
      <w:r w:rsidRPr="00790174">
        <w:t>Functionality: Manages the current stock of medicines, including additions when new stock arrives.</w:t>
      </w:r>
    </w:p>
    <w:p w14:paraId="1ECDF27F" w14:textId="77777777" w:rsidR="00790174" w:rsidRPr="00790174" w:rsidRDefault="00790174" w:rsidP="00790174">
      <w:pPr>
        <w:numPr>
          <w:ilvl w:val="2"/>
          <w:numId w:val="14"/>
        </w:numPr>
      </w:pPr>
      <w:r w:rsidRPr="00790174">
        <w:t>Output: Current stock level for each medicine.</w:t>
      </w:r>
    </w:p>
    <w:p w14:paraId="5DDCA5B0" w14:textId="77777777" w:rsidR="00790174" w:rsidRPr="00790174" w:rsidRDefault="00790174" w:rsidP="00790174">
      <w:pPr>
        <w:numPr>
          <w:ilvl w:val="1"/>
          <w:numId w:val="14"/>
        </w:numPr>
      </w:pPr>
      <w:r w:rsidRPr="00790174">
        <w:rPr>
          <w:b/>
          <w:bCs/>
        </w:rPr>
        <w:t>Stock Updates</w:t>
      </w:r>
      <w:r w:rsidRPr="00790174">
        <w:t>:</w:t>
      </w:r>
    </w:p>
    <w:p w14:paraId="74CD2993" w14:textId="77777777" w:rsidR="00790174" w:rsidRPr="00790174" w:rsidRDefault="00790174" w:rsidP="00790174">
      <w:pPr>
        <w:numPr>
          <w:ilvl w:val="2"/>
          <w:numId w:val="14"/>
        </w:numPr>
      </w:pPr>
      <w:r w:rsidRPr="00790174">
        <w:t>Input: Medicine issuance to patients or replenishment orders.</w:t>
      </w:r>
    </w:p>
    <w:p w14:paraId="7DC0E808" w14:textId="77777777" w:rsidR="00790174" w:rsidRPr="00790174" w:rsidRDefault="00790174" w:rsidP="00790174">
      <w:pPr>
        <w:numPr>
          <w:ilvl w:val="2"/>
          <w:numId w:val="14"/>
        </w:numPr>
      </w:pPr>
      <w:r w:rsidRPr="00790174">
        <w:t xml:space="preserve">Functionality: Updates stock levels when medicines are </w:t>
      </w:r>
      <w:proofErr w:type="gramStart"/>
      <w:r w:rsidRPr="00790174">
        <w:t>dispensed</w:t>
      </w:r>
      <w:proofErr w:type="gramEnd"/>
      <w:r w:rsidRPr="00790174">
        <w:t xml:space="preserve"> or new stock arrives.</w:t>
      </w:r>
    </w:p>
    <w:p w14:paraId="6C927004" w14:textId="77777777" w:rsidR="00790174" w:rsidRPr="00790174" w:rsidRDefault="00790174" w:rsidP="00790174">
      <w:pPr>
        <w:numPr>
          <w:ilvl w:val="2"/>
          <w:numId w:val="14"/>
        </w:numPr>
      </w:pPr>
      <w:r w:rsidRPr="00790174">
        <w:t>Output: Updated stock levels.</w:t>
      </w:r>
    </w:p>
    <w:p w14:paraId="48E0460F" w14:textId="77777777" w:rsidR="00790174" w:rsidRPr="00790174" w:rsidRDefault="00790174" w:rsidP="00790174">
      <w:pPr>
        <w:numPr>
          <w:ilvl w:val="1"/>
          <w:numId w:val="14"/>
        </w:numPr>
      </w:pPr>
      <w:r w:rsidRPr="00790174">
        <w:rPr>
          <w:b/>
          <w:bCs/>
        </w:rPr>
        <w:t>Low Stock Notifications</w:t>
      </w:r>
      <w:r w:rsidRPr="00790174">
        <w:t>:</w:t>
      </w:r>
    </w:p>
    <w:p w14:paraId="5EEC89FC" w14:textId="77777777" w:rsidR="00790174" w:rsidRPr="00790174" w:rsidRDefault="00790174" w:rsidP="00790174">
      <w:pPr>
        <w:numPr>
          <w:ilvl w:val="2"/>
          <w:numId w:val="14"/>
        </w:numPr>
      </w:pPr>
      <w:r w:rsidRPr="00790174">
        <w:t>Input: Threshold level for each medicine.</w:t>
      </w:r>
    </w:p>
    <w:p w14:paraId="33766EE6" w14:textId="77777777" w:rsidR="00790174" w:rsidRPr="00790174" w:rsidRDefault="00790174" w:rsidP="00790174">
      <w:pPr>
        <w:numPr>
          <w:ilvl w:val="2"/>
          <w:numId w:val="14"/>
        </w:numPr>
      </w:pPr>
      <w:r w:rsidRPr="00790174">
        <w:t>Functionality: Alerts the pharmacy staff when stock levels fall below the threshold.</w:t>
      </w:r>
    </w:p>
    <w:p w14:paraId="61894C0A" w14:textId="77777777" w:rsidR="00790174" w:rsidRPr="00790174" w:rsidRDefault="00790174" w:rsidP="00790174">
      <w:pPr>
        <w:numPr>
          <w:ilvl w:val="2"/>
          <w:numId w:val="14"/>
        </w:numPr>
      </w:pPr>
      <w:r w:rsidRPr="00790174">
        <w:t>Output: Notification alert for low stock.</w:t>
      </w:r>
    </w:p>
    <w:p w14:paraId="6B36F758" w14:textId="77777777" w:rsidR="00790174" w:rsidRPr="00790174" w:rsidRDefault="00790174" w:rsidP="00790174">
      <w:pPr>
        <w:numPr>
          <w:ilvl w:val="1"/>
          <w:numId w:val="14"/>
        </w:numPr>
      </w:pPr>
      <w:r w:rsidRPr="00790174">
        <w:rPr>
          <w:b/>
          <w:bCs/>
        </w:rPr>
        <w:t>Expired Medicine Alerts</w:t>
      </w:r>
      <w:r w:rsidRPr="00790174">
        <w:t>:</w:t>
      </w:r>
    </w:p>
    <w:p w14:paraId="36BBD166" w14:textId="77777777" w:rsidR="00790174" w:rsidRPr="00790174" w:rsidRDefault="00790174" w:rsidP="00790174">
      <w:pPr>
        <w:numPr>
          <w:ilvl w:val="2"/>
          <w:numId w:val="14"/>
        </w:numPr>
      </w:pPr>
      <w:r w:rsidRPr="00790174">
        <w:t>Input: Expiry dates for each batch of medicine.</w:t>
      </w:r>
    </w:p>
    <w:p w14:paraId="5E5CF538" w14:textId="77777777" w:rsidR="00790174" w:rsidRPr="00790174" w:rsidRDefault="00790174" w:rsidP="00790174">
      <w:pPr>
        <w:numPr>
          <w:ilvl w:val="2"/>
          <w:numId w:val="14"/>
        </w:numPr>
      </w:pPr>
      <w:r w:rsidRPr="00790174">
        <w:t>Functionality: Tracks and notifies the pharmacy about medicines that are close to or have already expired.</w:t>
      </w:r>
    </w:p>
    <w:p w14:paraId="2F3843E8" w14:textId="77777777" w:rsidR="00790174" w:rsidRPr="00790174" w:rsidRDefault="00790174" w:rsidP="00790174">
      <w:pPr>
        <w:numPr>
          <w:ilvl w:val="2"/>
          <w:numId w:val="14"/>
        </w:numPr>
      </w:pPr>
      <w:r w:rsidRPr="00790174">
        <w:t>Output: Expiry alerts.</w:t>
      </w:r>
    </w:p>
    <w:p w14:paraId="1C91D79A" w14:textId="77777777" w:rsidR="00790174" w:rsidRPr="00790174" w:rsidRDefault="00000000" w:rsidP="00790174">
      <w:r>
        <w:pict w14:anchorId="2FB67618">
          <v:rect id="_x0000_i1033" style="width:0;height:1.5pt" o:hralign="center" o:hrstd="t" o:hr="t" fillcolor="#a0a0a0" stroked="f"/>
        </w:pict>
      </w:r>
    </w:p>
    <w:p w14:paraId="2208EAE4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5. Doctor Management Module</w:t>
      </w:r>
    </w:p>
    <w:p w14:paraId="4B27EC4B" w14:textId="77777777" w:rsidR="00790174" w:rsidRPr="00790174" w:rsidRDefault="00790174" w:rsidP="00790174">
      <w:r w:rsidRPr="00790174">
        <w:t>This module manages doctor profiles, their specialties, and schedules.</w:t>
      </w:r>
    </w:p>
    <w:p w14:paraId="55A0CD51" w14:textId="77777777" w:rsidR="00790174" w:rsidRPr="00790174" w:rsidRDefault="00790174" w:rsidP="00790174">
      <w:pPr>
        <w:numPr>
          <w:ilvl w:val="0"/>
          <w:numId w:val="15"/>
        </w:numPr>
      </w:pPr>
      <w:r w:rsidRPr="00790174">
        <w:rPr>
          <w:b/>
          <w:bCs/>
        </w:rPr>
        <w:t>Features</w:t>
      </w:r>
      <w:r w:rsidRPr="00790174">
        <w:t>:</w:t>
      </w:r>
    </w:p>
    <w:p w14:paraId="14F16EA0" w14:textId="77777777" w:rsidR="00790174" w:rsidRPr="00790174" w:rsidRDefault="00790174" w:rsidP="00790174">
      <w:pPr>
        <w:numPr>
          <w:ilvl w:val="1"/>
          <w:numId w:val="15"/>
        </w:numPr>
      </w:pPr>
      <w:r w:rsidRPr="00790174">
        <w:rPr>
          <w:b/>
          <w:bCs/>
        </w:rPr>
        <w:t>Doctor Profiles</w:t>
      </w:r>
      <w:r w:rsidRPr="00790174">
        <w:t>:</w:t>
      </w:r>
    </w:p>
    <w:p w14:paraId="0D2DAD92" w14:textId="77777777" w:rsidR="00790174" w:rsidRPr="00790174" w:rsidRDefault="00790174" w:rsidP="00790174">
      <w:pPr>
        <w:numPr>
          <w:ilvl w:val="2"/>
          <w:numId w:val="15"/>
        </w:numPr>
      </w:pPr>
      <w:r w:rsidRPr="00790174">
        <w:t>Input: Doctor's personal details (name, contact), specialization.</w:t>
      </w:r>
    </w:p>
    <w:p w14:paraId="2C686B6B" w14:textId="77777777" w:rsidR="00790174" w:rsidRPr="00790174" w:rsidRDefault="00790174" w:rsidP="00790174">
      <w:pPr>
        <w:numPr>
          <w:ilvl w:val="2"/>
          <w:numId w:val="15"/>
        </w:numPr>
      </w:pPr>
      <w:r w:rsidRPr="00790174">
        <w:t>Functionality: Stores and manages doctor information.</w:t>
      </w:r>
    </w:p>
    <w:p w14:paraId="3CEDB63F" w14:textId="77777777" w:rsidR="00790174" w:rsidRPr="00790174" w:rsidRDefault="00790174" w:rsidP="00790174">
      <w:pPr>
        <w:numPr>
          <w:ilvl w:val="2"/>
          <w:numId w:val="15"/>
        </w:numPr>
      </w:pPr>
      <w:r w:rsidRPr="00790174">
        <w:t>Output: Doctor profile with specialty.</w:t>
      </w:r>
    </w:p>
    <w:p w14:paraId="06756894" w14:textId="77777777" w:rsidR="00790174" w:rsidRPr="00790174" w:rsidRDefault="00790174" w:rsidP="00790174">
      <w:pPr>
        <w:numPr>
          <w:ilvl w:val="1"/>
          <w:numId w:val="15"/>
        </w:numPr>
      </w:pPr>
      <w:r w:rsidRPr="00790174">
        <w:rPr>
          <w:b/>
          <w:bCs/>
        </w:rPr>
        <w:t>Doctor Availability</w:t>
      </w:r>
      <w:r w:rsidRPr="00790174">
        <w:t>:</w:t>
      </w:r>
    </w:p>
    <w:p w14:paraId="6139B980" w14:textId="77777777" w:rsidR="00790174" w:rsidRPr="00790174" w:rsidRDefault="00790174" w:rsidP="00790174">
      <w:pPr>
        <w:numPr>
          <w:ilvl w:val="2"/>
          <w:numId w:val="15"/>
        </w:numPr>
      </w:pPr>
      <w:r w:rsidRPr="00790174">
        <w:t>Input: Doctor ID, availability schedule.</w:t>
      </w:r>
    </w:p>
    <w:p w14:paraId="7E8E4521" w14:textId="77777777" w:rsidR="00790174" w:rsidRPr="00790174" w:rsidRDefault="00790174" w:rsidP="00790174">
      <w:pPr>
        <w:numPr>
          <w:ilvl w:val="2"/>
          <w:numId w:val="15"/>
        </w:numPr>
      </w:pPr>
      <w:r w:rsidRPr="00790174">
        <w:t>Functionality: Tracks doctor availability for appointments and consultations.</w:t>
      </w:r>
    </w:p>
    <w:p w14:paraId="32FEF6D4" w14:textId="77777777" w:rsidR="00790174" w:rsidRPr="00790174" w:rsidRDefault="00790174" w:rsidP="00790174">
      <w:pPr>
        <w:numPr>
          <w:ilvl w:val="2"/>
          <w:numId w:val="15"/>
        </w:numPr>
      </w:pPr>
      <w:r w:rsidRPr="00790174">
        <w:lastRenderedPageBreak/>
        <w:t>Output: Doctor's available time slots.</w:t>
      </w:r>
    </w:p>
    <w:p w14:paraId="7A4FF5F5" w14:textId="77777777" w:rsidR="00790174" w:rsidRPr="00790174" w:rsidRDefault="00790174" w:rsidP="00790174">
      <w:pPr>
        <w:numPr>
          <w:ilvl w:val="1"/>
          <w:numId w:val="15"/>
        </w:numPr>
      </w:pPr>
      <w:r w:rsidRPr="00790174">
        <w:rPr>
          <w:b/>
          <w:bCs/>
        </w:rPr>
        <w:t>Appointment Tracking</w:t>
      </w:r>
      <w:r w:rsidRPr="00790174">
        <w:t>:</w:t>
      </w:r>
    </w:p>
    <w:p w14:paraId="689BBB20" w14:textId="77777777" w:rsidR="00790174" w:rsidRPr="00790174" w:rsidRDefault="00790174" w:rsidP="00790174">
      <w:pPr>
        <w:numPr>
          <w:ilvl w:val="2"/>
          <w:numId w:val="15"/>
        </w:numPr>
      </w:pPr>
      <w:r w:rsidRPr="00790174">
        <w:t>Input: Doctor ID.</w:t>
      </w:r>
    </w:p>
    <w:p w14:paraId="3966B608" w14:textId="77777777" w:rsidR="00790174" w:rsidRPr="00790174" w:rsidRDefault="00790174" w:rsidP="00790174">
      <w:pPr>
        <w:numPr>
          <w:ilvl w:val="2"/>
          <w:numId w:val="15"/>
        </w:numPr>
      </w:pPr>
      <w:r w:rsidRPr="00790174">
        <w:t>Functionality: Retrieves all appointments scheduled for a specific doctor.</w:t>
      </w:r>
    </w:p>
    <w:p w14:paraId="346230F7" w14:textId="77777777" w:rsidR="00790174" w:rsidRPr="00790174" w:rsidRDefault="00790174" w:rsidP="00790174">
      <w:pPr>
        <w:numPr>
          <w:ilvl w:val="2"/>
          <w:numId w:val="15"/>
        </w:numPr>
      </w:pPr>
      <w:r w:rsidRPr="00790174">
        <w:t>Output: List of appointments, patient details.</w:t>
      </w:r>
    </w:p>
    <w:p w14:paraId="35FD4853" w14:textId="77777777" w:rsidR="00790174" w:rsidRPr="00790174" w:rsidRDefault="00000000" w:rsidP="00790174">
      <w:r>
        <w:pict w14:anchorId="05DD349D">
          <v:rect id="_x0000_i1034" style="width:0;height:1.5pt" o:hralign="center" o:hrstd="t" o:hr="t" fillcolor="#a0a0a0" stroked="f"/>
        </w:pict>
      </w:r>
    </w:p>
    <w:p w14:paraId="50CC74C3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6. Room Management Module</w:t>
      </w:r>
    </w:p>
    <w:p w14:paraId="4EA84A29" w14:textId="77777777" w:rsidR="00790174" w:rsidRPr="00790174" w:rsidRDefault="00790174" w:rsidP="00790174">
      <w:r w:rsidRPr="00790174">
        <w:t>This module tracks and manages the allocation and availability of rooms in the hospital.</w:t>
      </w:r>
    </w:p>
    <w:p w14:paraId="2931E143" w14:textId="77777777" w:rsidR="00790174" w:rsidRPr="00790174" w:rsidRDefault="00790174" w:rsidP="00790174">
      <w:pPr>
        <w:numPr>
          <w:ilvl w:val="0"/>
          <w:numId w:val="16"/>
        </w:numPr>
      </w:pPr>
      <w:r w:rsidRPr="00790174">
        <w:rPr>
          <w:b/>
          <w:bCs/>
        </w:rPr>
        <w:t>Features</w:t>
      </w:r>
      <w:r w:rsidRPr="00790174">
        <w:t>:</w:t>
      </w:r>
    </w:p>
    <w:p w14:paraId="799B7D0F" w14:textId="77777777" w:rsidR="00790174" w:rsidRPr="00790174" w:rsidRDefault="00790174" w:rsidP="00790174">
      <w:pPr>
        <w:numPr>
          <w:ilvl w:val="1"/>
          <w:numId w:val="16"/>
        </w:numPr>
      </w:pPr>
      <w:r w:rsidRPr="00790174">
        <w:rPr>
          <w:b/>
          <w:bCs/>
        </w:rPr>
        <w:t>Room Allocation</w:t>
      </w:r>
      <w:r w:rsidRPr="00790174">
        <w:t>:</w:t>
      </w:r>
    </w:p>
    <w:p w14:paraId="5D19B1B7" w14:textId="77777777" w:rsidR="00790174" w:rsidRPr="00790174" w:rsidRDefault="00790174" w:rsidP="00790174">
      <w:pPr>
        <w:numPr>
          <w:ilvl w:val="2"/>
          <w:numId w:val="16"/>
        </w:numPr>
      </w:pPr>
      <w:r w:rsidRPr="00790174">
        <w:t>Input: Room ID, patient ID.</w:t>
      </w:r>
    </w:p>
    <w:p w14:paraId="3DC3B0B1" w14:textId="77777777" w:rsidR="00790174" w:rsidRPr="00790174" w:rsidRDefault="00790174" w:rsidP="00790174">
      <w:pPr>
        <w:numPr>
          <w:ilvl w:val="2"/>
          <w:numId w:val="16"/>
        </w:numPr>
      </w:pPr>
      <w:r w:rsidRPr="00790174">
        <w:t>Functionality: Assigns available rooms to admitted patients.</w:t>
      </w:r>
    </w:p>
    <w:p w14:paraId="175E4FC5" w14:textId="77777777" w:rsidR="00790174" w:rsidRPr="00790174" w:rsidRDefault="00790174" w:rsidP="00790174">
      <w:pPr>
        <w:numPr>
          <w:ilvl w:val="2"/>
          <w:numId w:val="16"/>
        </w:numPr>
      </w:pPr>
      <w:r w:rsidRPr="00790174">
        <w:t>Output: Confirmation of room assignment.</w:t>
      </w:r>
    </w:p>
    <w:p w14:paraId="1826E766" w14:textId="77777777" w:rsidR="00790174" w:rsidRPr="00790174" w:rsidRDefault="00790174" w:rsidP="00790174">
      <w:pPr>
        <w:numPr>
          <w:ilvl w:val="1"/>
          <w:numId w:val="16"/>
        </w:numPr>
      </w:pPr>
      <w:r w:rsidRPr="00790174">
        <w:rPr>
          <w:b/>
          <w:bCs/>
        </w:rPr>
        <w:t>Room Availability</w:t>
      </w:r>
      <w:r w:rsidRPr="00790174">
        <w:t>:</w:t>
      </w:r>
    </w:p>
    <w:p w14:paraId="2787FBB0" w14:textId="77777777" w:rsidR="00790174" w:rsidRPr="00790174" w:rsidRDefault="00790174" w:rsidP="00790174">
      <w:pPr>
        <w:numPr>
          <w:ilvl w:val="2"/>
          <w:numId w:val="16"/>
        </w:numPr>
      </w:pPr>
      <w:r w:rsidRPr="00790174">
        <w:t>Input: Room type (general, ICU, etc.).</w:t>
      </w:r>
    </w:p>
    <w:p w14:paraId="26CF5B4B" w14:textId="77777777" w:rsidR="00790174" w:rsidRPr="00790174" w:rsidRDefault="00790174" w:rsidP="00790174">
      <w:pPr>
        <w:numPr>
          <w:ilvl w:val="2"/>
          <w:numId w:val="16"/>
        </w:numPr>
      </w:pPr>
      <w:r w:rsidRPr="00790174">
        <w:t xml:space="preserve">Functionality: Tracks availability of rooms and their </w:t>
      </w:r>
      <w:proofErr w:type="gramStart"/>
      <w:r w:rsidRPr="00790174">
        <w:t>current status</w:t>
      </w:r>
      <w:proofErr w:type="gramEnd"/>
      <w:r w:rsidRPr="00790174">
        <w:t xml:space="preserve"> (vacant, occupied, under maintenance).</w:t>
      </w:r>
    </w:p>
    <w:p w14:paraId="7BEE033D" w14:textId="77777777" w:rsidR="00790174" w:rsidRPr="00790174" w:rsidRDefault="00790174" w:rsidP="00790174">
      <w:pPr>
        <w:numPr>
          <w:ilvl w:val="2"/>
          <w:numId w:val="16"/>
        </w:numPr>
      </w:pPr>
      <w:r w:rsidRPr="00790174">
        <w:t>Output: Available room details.</w:t>
      </w:r>
    </w:p>
    <w:p w14:paraId="74FF47CC" w14:textId="77777777" w:rsidR="00790174" w:rsidRPr="00790174" w:rsidRDefault="00790174" w:rsidP="00790174">
      <w:pPr>
        <w:numPr>
          <w:ilvl w:val="1"/>
          <w:numId w:val="16"/>
        </w:numPr>
      </w:pPr>
      <w:r w:rsidRPr="00790174">
        <w:rPr>
          <w:b/>
          <w:bCs/>
        </w:rPr>
        <w:t>Room Status Updates</w:t>
      </w:r>
      <w:r w:rsidRPr="00790174">
        <w:t>:</w:t>
      </w:r>
    </w:p>
    <w:p w14:paraId="00725B11" w14:textId="77777777" w:rsidR="00790174" w:rsidRPr="00790174" w:rsidRDefault="00790174" w:rsidP="00790174">
      <w:pPr>
        <w:numPr>
          <w:ilvl w:val="2"/>
          <w:numId w:val="16"/>
        </w:numPr>
      </w:pPr>
      <w:r w:rsidRPr="00790174">
        <w:t>Input: Room ID, new status (vacant, occupied, cleaning).</w:t>
      </w:r>
    </w:p>
    <w:p w14:paraId="3E1C5BB1" w14:textId="77777777" w:rsidR="00790174" w:rsidRPr="00790174" w:rsidRDefault="00790174" w:rsidP="00790174">
      <w:pPr>
        <w:numPr>
          <w:ilvl w:val="2"/>
          <w:numId w:val="16"/>
        </w:numPr>
      </w:pPr>
      <w:r w:rsidRPr="00790174">
        <w:t>Functionality: Updates the status of rooms as they become available or occupied.</w:t>
      </w:r>
    </w:p>
    <w:p w14:paraId="60F657D6" w14:textId="77777777" w:rsidR="00790174" w:rsidRPr="00790174" w:rsidRDefault="00790174" w:rsidP="00790174">
      <w:pPr>
        <w:numPr>
          <w:ilvl w:val="2"/>
          <w:numId w:val="16"/>
        </w:numPr>
      </w:pPr>
      <w:r w:rsidRPr="00790174">
        <w:t>Output: Updated room status.</w:t>
      </w:r>
    </w:p>
    <w:p w14:paraId="65949D6F" w14:textId="77777777" w:rsidR="00790174" w:rsidRPr="00790174" w:rsidRDefault="00000000" w:rsidP="00790174">
      <w:r>
        <w:pict w14:anchorId="12381FDD">
          <v:rect id="_x0000_i1035" style="width:0;height:1.5pt" o:hralign="center" o:hrstd="t" o:hr="t" fillcolor="#a0a0a0" stroked="f"/>
        </w:pict>
      </w:r>
    </w:p>
    <w:p w14:paraId="11688C5C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7. Reporting Module</w:t>
      </w:r>
    </w:p>
    <w:p w14:paraId="72DD6183" w14:textId="77777777" w:rsidR="00790174" w:rsidRPr="00790174" w:rsidRDefault="00790174" w:rsidP="00790174">
      <w:r w:rsidRPr="00790174">
        <w:t>This module generates reports on various aspects of the hospital's operations and patient health.</w:t>
      </w:r>
    </w:p>
    <w:p w14:paraId="31F2D25B" w14:textId="77777777" w:rsidR="00790174" w:rsidRPr="00790174" w:rsidRDefault="00790174" w:rsidP="00790174">
      <w:pPr>
        <w:numPr>
          <w:ilvl w:val="0"/>
          <w:numId w:val="17"/>
        </w:numPr>
      </w:pPr>
      <w:r w:rsidRPr="00790174">
        <w:rPr>
          <w:b/>
          <w:bCs/>
        </w:rPr>
        <w:t>Features</w:t>
      </w:r>
      <w:r w:rsidRPr="00790174">
        <w:t>:</w:t>
      </w:r>
    </w:p>
    <w:p w14:paraId="4B7CB8F6" w14:textId="77777777" w:rsidR="00790174" w:rsidRPr="00790174" w:rsidRDefault="00790174" w:rsidP="00790174">
      <w:pPr>
        <w:numPr>
          <w:ilvl w:val="1"/>
          <w:numId w:val="17"/>
        </w:numPr>
      </w:pPr>
      <w:r w:rsidRPr="00790174">
        <w:rPr>
          <w:b/>
          <w:bCs/>
        </w:rPr>
        <w:t>Patient Health Reports</w:t>
      </w:r>
      <w:r w:rsidRPr="00790174">
        <w:t>:</w:t>
      </w:r>
    </w:p>
    <w:p w14:paraId="0AD08F49" w14:textId="77777777" w:rsidR="00790174" w:rsidRPr="00790174" w:rsidRDefault="00790174" w:rsidP="00790174">
      <w:pPr>
        <w:numPr>
          <w:ilvl w:val="2"/>
          <w:numId w:val="17"/>
        </w:numPr>
      </w:pPr>
      <w:r w:rsidRPr="00790174">
        <w:t>Input: Patient ID.</w:t>
      </w:r>
    </w:p>
    <w:p w14:paraId="7E1595CB" w14:textId="77777777" w:rsidR="00790174" w:rsidRPr="00790174" w:rsidRDefault="00790174" w:rsidP="00790174">
      <w:pPr>
        <w:numPr>
          <w:ilvl w:val="2"/>
          <w:numId w:val="17"/>
        </w:numPr>
      </w:pPr>
      <w:r w:rsidRPr="00790174">
        <w:t>Functionality: Generates reports on the patient's health, lab tests, diagnoses, and treatments.</w:t>
      </w:r>
    </w:p>
    <w:p w14:paraId="1D208861" w14:textId="77777777" w:rsidR="00790174" w:rsidRPr="00790174" w:rsidRDefault="00790174" w:rsidP="00790174">
      <w:pPr>
        <w:numPr>
          <w:ilvl w:val="2"/>
          <w:numId w:val="17"/>
        </w:numPr>
      </w:pPr>
      <w:r w:rsidRPr="00790174">
        <w:t>Output: Comprehensive patient health report.</w:t>
      </w:r>
    </w:p>
    <w:p w14:paraId="041CBFFE" w14:textId="77777777" w:rsidR="00790174" w:rsidRPr="00790174" w:rsidRDefault="00790174" w:rsidP="00790174">
      <w:pPr>
        <w:numPr>
          <w:ilvl w:val="1"/>
          <w:numId w:val="17"/>
        </w:numPr>
      </w:pPr>
      <w:r w:rsidRPr="00790174">
        <w:rPr>
          <w:b/>
          <w:bCs/>
        </w:rPr>
        <w:t>Hospital Operations Reports</w:t>
      </w:r>
      <w:r w:rsidRPr="00790174">
        <w:t>:</w:t>
      </w:r>
    </w:p>
    <w:p w14:paraId="5DFE2314" w14:textId="77777777" w:rsidR="00790174" w:rsidRPr="00790174" w:rsidRDefault="00790174" w:rsidP="00790174">
      <w:pPr>
        <w:numPr>
          <w:ilvl w:val="2"/>
          <w:numId w:val="17"/>
        </w:numPr>
      </w:pPr>
      <w:r w:rsidRPr="00790174">
        <w:t>Input: Time period or specific data points.</w:t>
      </w:r>
    </w:p>
    <w:p w14:paraId="79948BC1" w14:textId="77777777" w:rsidR="00790174" w:rsidRPr="00790174" w:rsidRDefault="00790174" w:rsidP="00790174">
      <w:pPr>
        <w:numPr>
          <w:ilvl w:val="2"/>
          <w:numId w:val="17"/>
        </w:numPr>
      </w:pPr>
      <w:r w:rsidRPr="00790174">
        <w:t>Functionality: Generates reports on hospital performance, including patient volumes, doctor workloads, and financial summaries.</w:t>
      </w:r>
    </w:p>
    <w:p w14:paraId="52C274FB" w14:textId="77777777" w:rsidR="00790174" w:rsidRPr="00790174" w:rsidRDefault="00790174" w:rsidP="00790174">
      <w:pPr>
        <w:numPr>
          <w:ilvl w:val="2"/>
          <w:numId w:val="17"/>
        </w:numPr>
      </w:pPr>
      <w:r w:rsidRPr="00790174">
        <w:t>Output: Operational report for management.</w:t>
      </w:r>
    </w:p>
    <w:p w14:paraId="090EA36B" w14:textId="77777777" w:rsidR="00790174" w:rsidRPr="00790174" w:rsidRDefault="00790174" w:rsidP="00790174">
      <w:pPr>
        <w:numPr>
          <w:ilvl w:val="1"/>
          <w:numId w:val="17"/>
        </w:numPr>
      </w:pPr>
      <w:r w:rsidRPr="00790174">
        <w:rPr>
          <w:b/>
          <w:bCs/>
        </w:rPr>
        <w:lastRenderedPageBreak/>
        <w:t>Inventory Reports</w:t>
      </w:r>
      <w:r w:rsidRPr="00790174">
        <w:t>:</w:t>
      </w:r>
    </w:p>
    <w:p w14:paraId="119FF85F" w14:textId="77777777" w:rsidR="00790174" w:rsidRPr="00790174" w:rsidRDefault="00790174" w:rsidP="00790174">
      <w:pPr>
        <w:numPr>
          <w:ilvl w:val="2"/>
          <w:numId w:val="17"/>
        </w:numPr>
      </w:pPr>
      <w:r w:rsidRPr="00790174">
        <w:t>Input: Time period or specific medicine.</w:t>
      </w:r>
    </w:p>
    <w:p w14:paraId="41080657" w14:textId="77777777" w:rsidR="00790174" w:rsidRPr="00790174" w:rsidRDefault="00790174" w:rsidP="00790174">
      <w:pPr>
        <w:numPr>
          <w:ilvl w:val="2"/>
          <w:numId w:val="17"/>
        </w:numPr>
      </w:pPr>
      <w:r w:rsidRPr="00790174">
        <w:t>Functionality: Generates reports on medicine stock levels, usage, and reorder needs.</w:t>
      </w:r>
    </w:p>
    <w:p w14:paraId="6BE8096D" w14:textId="77777777" w:rsidR="00790174" w:rsidRPr="00790174" w:rsidRDefault="00790174" w:rsidP="00790174">
      <w:pPr>
        <w:numPr>
          <w:ilvl w:val="2"/>
          <w:numId w:val="17"/>
        </w:numPr>
      </w:pPr>
      <w:r w:rsidRPr="00790174">
        <w:t>Output: Inventory report.</w:t>
      </w:r>
    </w:p>
    <w:p w14:paraId="3FBE81ED" w14:textId="77777777" w:rsidR="00790174" w:rsidRPr="00790174" w:rsidRDefault="00790174" w:rsidP="00790174">
      <w:pPr>
        <w:numPr>
          <w:ilvl w:val="1"/>
          <w:numId w:val="17"/>
        </w:numPr>
      </w:pPr>
      <w:r w:rsidRPr="00790174">
        <w:rPr>
          <w:b/>
          <w:bCs/>
        </w:rPr>
        <w:t>Financial Reports</w:t>
      </w:r>
      <w:r w:rsidRPr="00790174">
        <w:t>:</w:t>
      </w:r>
    </w:p>
    <w:p w14:paraId="0A8B2729" w14:textId="77777777" w:rsidR="00790174" w:rsidRPr="00790174" w:rsidRDefault="00790174" w:rsidP="00790174">
      <w:pPr>
        <w:numPr>
          <w:ilvl w:val="2"/>
          <w:numId w:val="17"/>
        </w:numPr>
      </w:pPr>
      <w:r w:rsidRPr="00790174">
        <w:t>Input: Billing and payment data.</w:t>
      </w:r>
    </w:p>
    <w:p w14:paraId="1769FD01" w14:textId="77777777" w:rsidR="00790174" w:rsidRPr="00790174" w:rsidRDefault="00790174" w:rsidP="00790174">
      <w:pPr>
        <w:numPr>
          <w:ilvl w:val="2"/>
          <w:numId w:val="17"/>
        </w:numPr>
      </w:pPr>
      <w:r w:rsidRPr="00790174">
        <w:t>Functionality: Summarizes financial performance, including revenue from patients, outstanding payments, and insurance claims.</w:t>
      </w:r>
    </w:p>
    <w:p w14:paraId="581BD02D" w14:textId="77777777" w:rsidR="00790174" w:rsidRPr="00790174" w:rsidRDefault="00790174" w:rsidP="00790174">
      <w:pPr>
        <w:numPr>
          <w:ilvl w:val="2"/>
          <w:numId w:val="17"/>
        </w:numPr>
      </w:pPr>
      <w:r w:rsidRPr="00790174">
        <w:t>Output: Financial report.</w:t>
      </w:r>
    </w:p>
    <w:p w14:paraId="3E0E2CC2" w14:textId="77777777" w:rsidR="00790174" w:rsidRPr="00790174" w:rsidRDefault="00000000" w:rsidP="00790174">
      <w:r>
        <w:pict w14:anchorId="0E2B16F0">
          <v:rect id="_x0000_i1036" style="width:0;height:1.5pt" o:hralign="center" o:hrstd="t" o:hr="t" fillcolor="#a0a0a0" stroked="f"/>
        </w:pict>
      </w:r>
    </w:p>
    <w:p w14:paraId="40D7E339" w14:textId="77777777" w:rsidR="00790174" w:rsidRDefault="00790174" w:rsidP="00790174">
      <w:r w:rsidRPr="00790174">
        <w:t>These detailed modules will help build a comprehensive Healthcare Management System that efficiently manages all aspects of hospital operations while maintaining a smooth user experience for staff and patients.</w:t>
      </w:r>
    </w:p>
    <w:p w14:paraId="44962846" w14:textId="4F93EFAD" w:rsidR="004725D9" w:rsidRDefault="004725D9">
      <w:r>
        <w:br w:type="page"/>
      </w:r>
    </w:p>
    <w:p w14:paraId="5588A7D7" w14:textId="00AE5137" w:rsidR="00790174" w:rsidRPr="004725D9" w:rsidRDefault="004725D9" w:rsidP="00790174">
      <w:pPr>
        <w:rPr>
          <w:color w:val="FF0000"/>
          <w:sz w:val="40"/>
          <w:szCs w:val="40"/>
        </w:rPr>
      </w:pPr>
      <w:r w:rsidRPr="004725D9">
        <w:rPr>
          <w:b/>
          <w:bCs/>
          <w:color w:val="FF0000"/>
          <w:sz w:val="40"/>
          <w:szCs w:val="40"/>
        </w:rPr>
        <w:lastRenderedPageBreak/>
        <w:t>Database design</w:t>
      </w:r>
      <w:r w:rsidR="00790174" w:rsidRPr="004725D9">
        <w:rPr>
          <w:color w:val="FF0000"/>
          <w:sz w:val="40"/>
          <w:szCs w:val="40"/>
        </w:rPr>
        <w:t xml:space="preserve"> </w:t>
      </w:r>
    </w:p>
    <w:p w14:paraId="769BCFD3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1. Patient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650"/>
        <w:gridCol w:w="3392"/>
      </w:tblGrid>
      <w:tr w:rsidR="00790174" w:rsidRPr="00790174" w14:paraId="489FC309" w14:textId="77777777" w:rsidTr="00790174">
        <w:tc>
          <w:tcPr>
            <w:tcW w:w="0" w:type="auto"/>
            <w:hideMark/>
          </w:tcPr>
          <w:p w14:paraId="5280C0FF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3078CD7B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56FAF2B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Constraints</w:t>
            </w:r>
          </w:p>
        </w:tc>
      </w:tr>
      <w:tr w:rsidR="00790174" w:rsidRPr="00790174" w14:paraId="5D267DFB" w14:textId="77777777" w:rsidTr="00790174">
        <w:tc>
          <w:tcPr>
            <w:tcW w:w="0" w:type="auto"/>
            <w:hideMark/>
          </w:tcPr>
          <w:p w14:paraId="340A15E0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01F5F18B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534019B1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PRIMARY KEY, AUTO_INCREMENT</w:t>
            </w:r>
          </w:p>
        </w:tc>
      </w:tr>
      <w:tr w:rsidR="00790174" w:rsidRPr="00790174" w14:paraId="3F02E0E1" w14:textId="77777777" w:rsidTr="00790174">
        <w:tc>
          <w:tcPr>
            <w:tcW w:w="0" w:type="auto"/>
            <w:hideMark/>
          </w:tcPr>
          <w:p w14:paraId="28BBFF7F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4F456189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50)</w:t>
            </w:r>
          </w:p>
        </w:tc>
        <w:tc>
          <w:tcPr>
            <w:tcW w:w="0" w:type="auto"/>
            <w:hideMark/>
          </w:tcPr>
          <w:p w14:paraId="33BB99AA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4A38DB58" w14:textId="77777777" w:rsidTr="00790174">
        <w:tc>
          <w:tcPr>
            <w:tcW w:w="0" w:type="auto"/>
            <w:hideMark/>
          </w:tcPr>
          <w:p w14:paraId="6C79F492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1DA88744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50)</w:t>
            </w:r>
          </w:p>
        </w:tc>
        <w:tc>
          <w:tcPr>
            <w:tcW w:w="0" w:type="auto"/>
            <w:hideMark/>
          </w:tcPr>
          <w:p w14:paraId="655A09DA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2ABD4C4A" w14:textId="77777777" w:rsidTr="00790174">
        <w:tc>
          <w:tcPr>
            <w:tcW w:w="0" w:type="auto"/>
            <w:hideMark/>
          </w:tcPr>
          <w:p w14:paraId="02438F12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dob</w:t>
            </w:r>
          </w:p>
        </w:tc>
        <w:tc>
          <w:tcPr>
            <w:tcW w:w="0" w:type="auto"/>
            <w:hideMark/>
          </w:tcPr>
          <w:p w14:paraId="74D45FAE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DATE</w:t>
            </w:r>
          </w:p>
        </w:tc>
        <w:tc>
          <w:tcPr>
            <w:tcW w:w="0" w:type="auto"/>
            <w:hideMark/>
          </w:tcPr>
          <w:p w14:paraId="1267949F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49100DAA" w14:textId="77777777" w:rsidTr="00790174">
        <w:tc>
          <w:tcPr>
            <w:tcW w:w="0" w:type="auto"/>
            <w:hideMark/>
          </w:tcPr>
          <w:p w14:paraId="3B247306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gender</w:t>
            </w:r>
          </w:p>
        </w:tc>
        <w:tc>
          <w:tcPr>
            <w:tcW w:w="0" w:type="auto"/>
            <w:hideMark/>
          </w:tcPr>
          <w:p w14:paraId="005D733E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10)</w:t>
            </w:r>
          </w:p>
        </w:tc>
        <w:tc>
          <w:tcPr>
            <w:tcW w:w="0" w:type="auto"/>
            <w:hideMark/>
          </w:tcPr>
          <w:p w14:paraId="1C1ABEA2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601845E3" w14:textId="77777777" w:rsidTr="00790174">
        <w:tc>
          <w:tcPr>
            <w:tcW w:w="0" w:type="auto"/>
            <w:hideMark/>
          </w:tcPr>
          <w:p w14:paraId="07E91F8F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contact_number</w:t>
            </w:r>
            <w:proofErr w:type="spellEnd"/>
          </w:p>
        </w:tc>
        <w:tc>
          <w:tcPr>
            <w:tcW w:w="0" w:type="auto"/>
            <w:hideMark/>
          </w:tcPr>
          <w:p w14:paraId="156C5A8A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15)</w:t>
            </w:r>
          </w:p>
        </w:tc>
        <w:tc>
          <w:tcPr>
            <w:tcW w:w="0" w:type="auto"/>
            <w:hideMark/>
          </w:tcPr>
          <w:p w14:paraId="78DA0C56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6A3BA2B4" w14:textId="77777777" w:rsidTr="00790174">
        <w:tc>
          <w:tcPr>
            <w:tcW w:w="0" w:type="auto"/>
            <w:hideMark/>
          </w:tcPr>
          <w:p w14:paraId="1E3DFF0B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address</w:t>
            </w:r>
          </w:p>
        </w:tc>
        <w:tc>
          <w:tcPr>
            <w:tcW w:w="0" w:type="auto"/>
            <w:hideMark/>
          </w:tcPr>
          <w:p w14:paraId="4B6DF9D9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255)</w:t>
            </w:r>
          </w:p>
        </w:tc>
        <w:tc>
          <w:tcPr>
            <w:tcW w:w="0" w:type="auto"/>
            <w:hideMark/>
          </w:tcPr>
          <w:p w14:paraId="5516E428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29B9BAA8" w14:textId="77777777" w:rsidTr="00790174">
        <w:tc>
          <w:tcPr>
            <w:tcW w:w="0" w:type="auto"/>
            <w:hideMark/>
          </w:tcPr>
          <w:p w14:paraId="0CDDBADF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medical_history</w:t>
            </w:r>
            <w:proofErr w:type="spellEnd"/>
          </w:p>
        </w:tc>
        <w:tc>
          <w:tcPr>
            <w:tcW w:w="0" w:type="auto"/>
            <w:hideMark/>
          </w:tcPr>
          <w:p w14:paraId="3156AA92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TEXT</w:t>
            </w:r>
          </w:p>
        </w:tc>
        <w:tc>
          <w:tcPr>
            <w:tcW w:w="0" w:type="auto"/>
            <w:hideMark/>
          </w:tcPr>
          <w:p w14:paraId="64DA674C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NULL</w:t>
            </w:r>
          </w:p>
        </w:tc>
      </w:tr>
    </w:tbl>
    <w:p w14:paraId="553A9606" w14:textId="77777777" w:rsidR="00790174" w:rsidRPr="00790174" w:rsidRDefault="00000000" w:rsidP="00790174">
      <w:r>
        <w:pict w14:anchorId="076704F9">
          <v:rect id="_x0000_i1037" style="width:0;height:1.5pt" o:hralign="center" o:hrstd="t" o:hr="t" fillcolor="#a0a0a0" stroked="f"/>
        </w:pict>
      </w:r>
    </w:p>
    <w:p w14:paraId="439A3999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2. Doctor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650"/>
        <w:gridCol w:w="5563"/>
      </w:tblGrid>
      <w:tr w:rsidR="00790174" w:rsidRPr="00790174" w14:paraId="14435103" w14:textId="77777777" w:rsidTr="00790174">
        <w:tc>
          <w:tcPr>
            <w:tcW w:w="0" w:type="auto"/>
            <w:hideMark/>
          </w:tcPr>
          <w:p w14:paraId="0EA07F1F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3E398840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02CDDBC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Constraints</w:t>
            </w:r>
          </w:p>
        </w:tc>
      </w:tr>
      <w:tr w:rsidR="00790174" w:rsidRPr="00790174" w14:paraId="23B9C751" w14:textId="77777777" w:rsidTr="00790174">
        <w:tc>
          <w:tcPr>
            <w:tcW w:w="0" w:type="auto"/>
            <w:hideMark/>
          </w:tcPr>
          <w:p w14:paraId="7587A027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doctor_id</w:t>
            </w:r>
            <w:proofErr w:type="spellEnd"/>
          </w:p>
        </w:tc>
        <w:tc>
          <w:tcPr>
            <w:tcW w:w="0" w:type="auto"/>
            <w:hideMark/>
          </w:tcPr>
          <w:p w14:paraId="6F17DD9E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019DF482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PRIMARY KEY, AUTO_INCREMENT</w:t>
            </w:r>
          </w:p>
        </w:tc>
      </w:tr>
      <w:tr w:rsidR="00790174" w:rsidRPr="00790174" w14:paraId="4F085DBE" w14:textId="77777777" w:rsidTr="00790174">
        <w:tc>
          <w:tcPr>
            <w:tcW w:w="0" w:type="auto"/>
            <w:hideMark/>
          </w:tcPr>
          <w:p w14:paraId="292028B9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51C70C52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50)</w:t>
            </w:r>
          </w:p>
        </w:tc>
        <w:tc>
          <w:tcPr>
            <w:tcW w:w="0" w:type="auto"/>
            <w:hideMark/>
          </w:tcPr>
          <w:p w14:paraId="5C309671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0EBC8263" w14:textId="77777777" w:rsidTr="00790174">
        <w:tc>
          <w:tcPr>
            <w:tcW w:w="0" w:type="auto"/>
            <w:hideMark/>
          </w:tcPr>
          <w:p w14:paraId="0F01230F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39AAB28B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50)</w:t>
            </w:r>
          </w:p>
        </w:tc>
        <w:tc>
          <w:tcPr>
            <w:tcW w:w="0" w:type="auto"/>
            <w:hideMark/>
          </w:tcPr>
          <w:p w14:paraId="64904BE5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660741E4" w14:textId="77777777" w:rsidTr="00790174">
        <w:tc>
          <w:tcPr>
            <w:tcW w:w="0" w:type="auto"/>
            <w:hideMark/>
          </w:tcPr>
          <w:p w14:paraId="70E2BC8B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specialization</w:t>
            </w:r>
          </w:p>
        </w:tc>
        <w:tc>
          <w:tcPr>
            <w:tcW w:w="0" w:type="auto"/>
            <w:hideMark/>
          </w:tcPr>
          <w:p w14:paraId="4568239F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100)</w:t>
            </w:r>
          </w:p>
        </w:tc>
        <w:tc>
          <w:tcPr>
            <w:tcW w:w="0" w:type="auto"/>
            <w:hideMark/>
          </w:tcPr>
          <w:p w14:paraId="472B5FCE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7F8475A2" w14:textId="77777777" w:rsidTr="00790174">
        <w:tc>
          <w:tcPr>
            <w:tcW w:w="0" w:type="auto"/>
            <w:hideMark/>
          </w:tcPr>
          <w:p w14:paraId="3F77C2C9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contact_number</w:t>
            </w:r>
            <w:proofErr w:type="spellEnd"/>
          </w:p>
        </w:tc>
        <w:tc>
          <w:tcPr>
            <w:tcW w:w="0" w:type="auto"/>
            <w:hideMark/>
          </w:tcPr>
          <w:p w14:paraId="707875A1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15)</w:t>
            </w:r>
          </w:p>
        </w:tc>
        <w:tc>
          <w:tcPr>
            <w:tcW w:w="0" w:type="auto"/>
            <w:hideMark/>
          </w:tcPr>
          <w:p w14:paraId="58458ECF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2E627099" w14:textId="77777777" w:rsidTr="00790174">
        <w:tc>
          <w:tcPr>
            <w:tcW w:w="0" w:type="auto"/>
            <w:hideMark/>
          </w:tcPr>
          <w:p w14:paraId="17A1D146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35E62300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58D99628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FOREIGN KEY REFERENCES department(</w:t>
            </w:r>
            <w:proofErr w:type="spellStart"/>
            <w:r w:rsidRPr="00790174">
              <w:t>department_id</w:t>
            </w:r>
            <w:proofErr w:type="spellEnd"/>
            <w:r w:rsidRPr="00790174">
              <w:t>)</w:t>
            </w:r>
          </w:p>
        </w:tc>
      </w:tr>
    </w:tbl>
    <w:p w14:paraId="11865EEC" w14:textId="77777777" w:rsidR="00790174" w:rsidRPr="00790174" w:rsidRDefault="00000000" w:rsidP="00790174">
      <w:r>
        <w:pict w14:anchorId="16366B59">
          <v:rect id="_x0000_i1038" style="width:0;height:1.5pt" o:hralign="center" o:hrstd="t" o:hr="t" fillcolor="#a0a0a0" stroked="f"/>
        </w:pict>
      </w:r>
    </w:p>
    <w:p w14:paraId="6AF44632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3. Nurse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532"/>
        <w:gridCol w:w="5563"/>
      </w:tblGrid>
      <w:tr w:rsidR="00790174" w:rsidRPr="00790174" w14:paraId="4FE1315E" w14:textId="77777777" w:rsidTr="00790174">
        <w:tc>
          <w:tcPr>
            <w:tcW w:w="0" w:type="auto"/>
            <w:hideMark/>
          </w:tcPr>
          <w:p w14:paraId="3835CA6D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02A37E8F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53AE7F3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Constraints</w:t>
            </w:r>
          </w:p>
        </w:tc>
      </w:tr>
      <w:tr w:rsidR="00790174" w:rsidRPr="00790174" w14:paraId="6F3E4395" w14:textId="77777777" w:rsidTr="00790174">
        <w:tc>
          <w:tcPr>
            <w:tcW w:w="0" w:type="auto"/>
            <w:hideMark/>
          </w:tcPr>
          <w:p w14:paraId="0D2FB6B2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nurse_id</w:t>
            </w:r>
            <w:proofErr w:type="spellEnd"/>
          </w:p>
        </w:tc>
        <w:tc>
          <w:tcPr>
            <w:tcW w:w="0" w:type="auto"/>
            <w:hideMark/>
          </w:tcPr>
          <w:p w14:paraId="7A809271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317EF9B4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PRIMARY KEY, AUTO_INCREMENT</w:t>
            </w:r>
          </w:p>
        </w:tc>
      </w:tr>
      <w:tr w:rsidR="00790174" w:rsidRPr="00790174" w14:paraId="1328DB24" w14:textId="77777777" w:rsidTr="00790174">
        <w:tc>
          <w:tcPr>
            <w:tcW w:w="0" w:type="auto"/>
            <w:hideMark/>
          </w:tcPr>
          <w:p w14:paraId="42B39920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7F062CF9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50)</w:t>
            </w:r>
          </w:p>
        </w:tc>
        <w:tc>
          <w:tcPr>
            <w:tcW w:w="0" w:type="auto"/>
            <w:hideMark/>
          </w:tcPr>
          <w:p w14:paraId="2AF8502F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596D00CD" w14:textId="77777777" w:rsidTr="00790174">
        <w:tc>
          <w:tcPr>
            <w:tcW w:w="0" w:type="auto"/>
            <w:hideMark/>
          </w:tcPr>
          <w:p w14:paraId="216BB32C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3BC55036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50)</w:t>
            </w:r>
          </w:p>
        </w:tc>
        <w:tc>
          <w:tcPr>
            <w:tcW w:w="0" w:type="auto"/>
            <w:hideMark/>
          </w:tcPr>
          <w:p w14:paraId="1BA30E6C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47F77123" w14:textId="77777777" w:rsidTr="00790174">
        <w:tc>
          <w:tcPr>
            <w:tcW w:w="0" w:type="auto"/>
            <w:hideMark/>
          </w:tcPr>
          <w:p w14:paraId="45C4A1D2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contact_number</w:t>
            </w:r>
            <w:proofErr w:type="spellEnd"/>
          </w:p>
        </w:tc>
        <w:tc>
          <w:tcPr>
            <w:tcW w:w="0" w:type="auto"/>
            <w:hideMark/>
          </w:tcPr>
          <w:p w14:paraId="2380DDF7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15)</w:t>
            </w:r>
          </w:p>
        </w:tc>
        <w:tc>
          <w:tcPr>
            <w:tcW w:w="0" w:type="auto"/>
            <w:hideMark/>
          </w:tcPr>
          <w:p w14:paraId="21D01D0E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65E690EB" w14:textId="77777777" w:rsidTr="00790174">
        <w:tc>
          <w:tcPr>
            <w:tcW w:w="0" w:type="auto"/>
            <w:hideMark/>
          </w:tcPr>
          <w:p w14:paraId="7ABC1764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1CDA42B4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7C3DB21A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FOREIGN KEY REFERENCES department(</w:t>
            </w:r>
            <w:proofErr w:type="spellStart"/>
            <w:r w:rsidRPr="00790174">
              <w:t>department_id</w:t>
            </w:r>
            <w:proofErr w:type="spellEnd"/>
            <w:r w:rsidRPr="00790174">
              <w:t>)</w:t>
            </w:r>
          </w:p>
        </w:tc>
      </w:tr>
    </w:tbl>
    <w:p w14:paraId="595282C7" w14:textId="77777777" w:rsidR="00790174" w:rsidRPr="00790174" w:rsidRDefault="00000000" w:rsidP="00790174">
      <w:r>
        <w:pict w14:anchorId="40C0F339">
          <v:rect id="_x0000_i1039" style="width:0;height:1.5pt" o:hralign="center" o:hrstd="t" o:hr="t" fillcolor="#a0a0a0" stroked="f"/>
        </w:pict>
      </w:r>
    </w:p>
    <w:p w14:paraId="4D6FEC5A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4. Receptionist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532"/>
        <w:gridCol w:w="3392"/>
      </w:tblGrid>
      <w:tr w:rsidR="00790174" w:rsidRPr="00790174" w14:paraId="09ACB216" w14:textId="77777777" w:rsidTr="00790174">
        <w:tc>
          <w:tcPr>
            <w:tcW w:w="0" w:type="auto"/>
            <w:hideMark/>
          </w:tcPr>
          <w:p w14:paraId="59CB0D4A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DC9AC7E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CEB4B19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Constraints</w:t>
            </w:r>
          </w:p>
        </w:tc>
      </w:tr>
      <w:tr w:rsidR="00790174" w:rsidRPr="00790174" w14:paraId="1187B108" w14:textId="77777777" w:rsidTr="00790174">
        <w:tc>
          <w:tcPr>
            <w:tcW w:w="0" w:type="auto"/>
            <w:hideMark/>
          </w:tcPr>
          <w:p w14:paraId="4138ABB7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receptionist_id</w:t>
            </w:r>
            <w:proofErr w:type="spellEnd"/>
          </w:p>
        </w:tc>
        <w:tc>
          <w:tcPr>
            <w:tcW w:w="0" w:type="auto"/>
            <w:hideMark/>
          </w:tcPr>
          <w:p w14:paraId="36206E63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15379CD1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PRIMARY KEY, AUTO_INCREMENT</w:t>
            </w:r>
          </w:p>
        </w:tc>
      </w:tr>
      <w:tr w:rsidR="00790174" w:rsidRPr="00790174" w14:paraId="6FB86004" w14:textId="77777777" w:rsidTr="00790174">
        <w:tc>
          <w:tcPr>
            <w:tcW w:w="0" w:type="auto"/>
            <w:hideMark/>
          </w:tcPr>
          <w:p w14:paraId="1D9F2EBD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7ED0D04A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50)</w:t>
            </w:r>
          </w:p>
        </w:tc>
        <w:tc>
          <w:tcPr>
            <w:tcW w:w="0" w:type="auto"/>
            <w:hideMark/>
          </w:tcPr>
          <w:p w14:paraId="2BD39999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013C6C5E" w14:textId="77777777" w:rsidTr="00790174">
        <w:tc>
          <w:tcPr>
            <w:tcW w:w="0" w:type="auto"/>
            <w:hideMark/>
          </w:tcPr>
          <w:p w14:paraId="0F4866B4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lastRenderedPageBreak/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6798B492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50)</w:t>
            </w:r>
          </w:p>
        </w:tc>
        <w:tc>
          <w:tcPr>
            <w:tcW w:w="0" w:type="auto"/>
            <w:hideMark/>
          </w:tcPr>
          <w:p w14:paraId="6854332E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7DD1A91C" w14:textId="77777777" w:rsidTr="00790174">
        <w:tc>
          <w:tcPr>
            <w:tcW w:w="0" w:type="auto"/>
            <w:hideMark/>
          </w:tcPr>
          <w:p w14:paraId="061600E8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contact_number</w:t>
            </w:r>
            <w:proofErr w:type="spellEnd"/>
          </w:p>
        </w:tc>
        <w:tc>
          <w:tcPr>
            <w:tcW w:w="0" w:type="auto"/>
            <w:hideMark/>
          </w:tcPr>
          <w:p w14:paraId="152D84F3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15)</w:t>
            </w:r>
          </w:p>
        </w:tc>
        <w:tc>
          <w:tcPr>
            <w:tcW w:w="0" w:type="auto"/>
            <w:hideMark/>
          </w:tcPr>
          <w:p w14:paraId="0E5213E3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</w:tbl>
    <w:p w14:paraId="6F518BAA" w14:textId="77777777" w:rsidR="00790174" w:rsidRPr="00790174" w:rsidRDefault="00000000" w:rsidP="00790174">
      <w:r>
        <w:pict w14:anchorId="453FACE5">
          <v:rect id="_x0000_i1040" style="width:0;height:1.5pt" o:hralign="center" o:hrstd="t" o:hr="t" fillcolor="#a0a0a0" stroked="f"/>
        </w:pict>
      </w:r>
    </w:p>
    <w:p w14:paraId="2667EBC6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5. Appointment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1532"/>
        <w:gridCol w:w="4664"/>
      </w:tblGrid>
      <w:tr w:rsidR="00790174" w:rsidRPr="00790174" w14:paraId="6EDF889B" w14:textId="77777777" w:rsidTr="00790174">
        <w:tc>
          <w:tcPr>
            <w:tcW w:w="0" w:type="auto"/>
            <w:hideMark/>
          </w:tcPr>
          <w:p w14:paraId="7BCCDDDF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7D68B722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5468EC2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Constraints</w:t>
            </w:r>
          </w:p>
        </w:tc>
      </w:tr>
      <w:tr w:rsidR="00790174" w:rsidRPr="00790174" w14:paraId="262FC89B" w14:textId="77777777" w:rsidTr="00790174">
        <w:tc>
          <w:tcPr>
            <w:tcW w:w="0" w:type="auto"/>
            <w:hideMark/>
          </w:tcPr>
          <w:p w14:paraId="1088A43D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appointment_id</w:t>
            </w:r>
            <w:proofErr w:type="spellEnd"/>
          </w:p>
        </w:tc>
        <w:tc>
          <w:tcPr>
            <w:tcW w:w="0" w:type="auto"/>
            <w:hideMark/>
          </w:tcPr>
          <w:p w14:paraId="65116A6F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682D1FF4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PRIMARY KEY, AUTO_INCREMENT</w:t>
            </w:r>
          </w:p>
        </w:tc>
      </w:tr>
      <w:tr w:rsidR="00790174" w:rsidRPr="00790174" w14:paraId="505DF8B1" w14:textId="77777777" w:rsidTr="00790174">
        <w:tc>
          <w:tcPr>
            <w:tcW w:w="0" w:type="auto"/>
            <w:hideMark/>
          </w:tcPr>
          <w:p w14:paraId="122FAA8B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49AE4DDE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3EEE2068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FOREIGN KEY REFERENCES patient(</w:t>
            </w:r>
            <w:proofErr w:type="spellStart"/>
            <w:r w:rsidRPr="00790174">
              <w:t>patient_id</w:t>
            </w:r>
            <w:proofErr w:type="spellEnd"/>
            <w:r w:rsidRPr="00790174">
              <w:t>)</w:t>
            </w:r>
          </w:p>
        </w:tc>
      </w:tr>
      <w:tr w:rsidR="00790174" w:rsidRPr="00790174" w14:paraId="54869998" w14:textId="77777777" w:rsidTr="00790174">
        <w:tc>
          <w:tcPr>
            <w:tcW w:w="0" w:type="auto"/>
            <w:hideMark/>
          </w:tcPr>
          <w:p w14:paraId="401A8002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doctor_id</w:t>
            </w:r>
            <w:proofErr w:type="spellEnd"/>
          </w:p>
        </w:tc>
        <w:tc>
          <w:tcPr>
            <w:tcW w:w="0" w:type="auto"/>
            <w:hideMark/>
          </w:tcPr>
          <w:p w14:paraId="53ADA12B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470CE3A9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FOREIGN KEY REFERENCES doctor(</w:t>
            </w:r>
            <w:proofErr w:type="spellStart"/>
            <w:r w:rsidRPr="00790174">
              <w:t>doctor_id</w:t>
            </w:r>
            <w:proofErr w:type="spellEnd"/>
            <w:r w:rsidRPr="00790174">
              <w:t>)</w:t>
            </w:r>
          </w:p>
        </w:tc>
      </w:tr>
      <w:tr w:rsidR="00790174" w:rsidRPr="00790174" w14:paraId="669D1148" w14:textId="77777777" w:rsidTr="00790174">
        <w:tc>
          <w:tcPr>
            <w:tcW w:w="0" w:type="auto"/>
            <w:hideMark/>
          </w:tcPr>
          <w:p w14:paraId="4ABF35D5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appointment_date</w:t>
            </w:r>
            <w:proofErr w:type="spellEnd"/>
          </w:p>
        </w:tc>
        <w:tc>
          <w:tcPr>
            <w:tcW w:w="0" w:type="auto"/>
            <w:hideMark/>
          </w:tcPr>
          <w:p w14:paraId="24810F83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DATETIME</w:t>
            </w:r>
          </w:p>
        </w:tc>
        <w:tc>
          <w:tcPr>
            <w:tcW w:w="0" w:type="auto"/>
            <w:hideMark/>
          </w:tcPr>
          <w:p w14:paraId="063CD3FC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0A9F36DF" w14:textId="77777777" w:rsidTr="00790174">
        <w:tc>
          <w:tcPr>
            <w:tcW w:w="0" w:type="auto"/>
            <w:hideMark/>
          </w:tcPr>
          <w:p w14:paraId="32ACF3D7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status</w:t>
            </w:r>
          </w:p>
        </w:tc>
        <w:tc>
          <w:tcPr>
            <w:tcW w:w="0" w:type="auto"/>
            <w:hideMark/>
          </w:tcPr>
          <w:p w14:paraId="30133C2C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20)</w:t>
            </w:r>
          </w:p>
        </w:tc>
        <w:tc>
          <w:tcPr>
            <w:tcW w:w="0" w:type="auto"/>
            <w:hideMark/>
          </w:tcPr>
          <w:p w14:paraId="6CF83F3F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DEFAULT 'Scheduled'</w:t>
            </w:r>
          </w:p>
        </w:tc>
      </w:tr>
    </w:tbl>
    <w:p w14:paraId="1908BA8B" w14:textId="77777777" w:rsidR="00790174" w:rsidRPr="00790174" w:rsidRDefault="00000000" w:rsidP="00790174">
      <w:r>
        <w:pict w14:anchorId="36D8A934">
          <v:rect id="_x0000_i1041" style="width:0;height:1.5pt" o:hralign="center" o:hrstd="t" o:hr="t" fillcolor="#a0a0a0" stroked="f"/>
        </w:pict>
      </w:r>
    </w:p>
    <w:p w14:paraId="7EE91C71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6. Prescription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1199"/>
        <w:gridCol w:w="4664"/>
      </w:tblGrid>
      <w:tr w:rsidR="00790174" w:rsidRPr="00790174" w14:paraId="62B7DF0C" w14:textId="77777777" w:rsidTr="00790174">
        <w:tc>
          <w:tcPr>
            <w:tcW w:w="0" w:type="auto"/>
            <w:hideMark/>
          </w:tcPr>
          <w:p w14:paraId="4FF512DC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07E16CD9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E197C06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Constraints</w:t>
            </w:r>
          </w:p>
        </w:tc>
      </w:tr>
      <w:tr w:rsidR="00790174" w:rsidRPr="00790174" w14:paraId="3D79E1B5" w14:textId="77777777" w:rsidTr="00790174">
        <w:tc>
          <w:tcPr>
            <w:tcW w:w="0" w:type="auto"/>
            <w:hideMark/>
          </w:tcPr>
          <w:p w14:paraId="42F4CCB7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prescription_id</w:t>
            </w:r>
            <w:proofErr w:type="spellEnd"/>
          </w:p>
        </w:tc>
        <w:tc>
          <w:tcPr>
            <w:tcW w:w="0" w:type="auto"/>
            <w:hideMark/>
          </w:tcPr>
          <w:p w14:paraId="445E5DE6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73451D17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PRIMARY KEY, AUTO_INCREMENT</w:t>
            </w:r>
          </w:p>
        </w:tc>
      </w:tr>
      <w:tr w:rsidR="00790174" w:rsidRPr="00790174" w14:paraId="1E57998C" w14:textId="77777777" w:rsidTr="00790174">
        <w:tc>
          <w:tcPr>
            <w:tcW w:w="0" w:type="auto"/>
            <w:hideMark/>
          </w:tcPr>
          <w:p w14:paraId="07D4BB64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0725AE9E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4BA89B38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FOREIGN KEY REFERENCES patient(</w:t>
            </w:r>
            <w:proofErr w:type="spellStart"/>
            <w:r w:rsidRPr="00790174">
              <w:t>patient_id</w:t>
            </w:r>
            <w:proofErr w:type="spellEnd"/>
            <w:r w:rsidRPr="00790174">
              <w:t>)</w:t>
            </w:r>
          </w:p>
        </w:tc>
      </w:tr>
      <w:tr w:rsidR="00790174" w:rsidRPr="00790174" w14:paraId="0AA74AF5" w14:textId="77777777" w:rsidTr="00790174">
        <w:tc>
          <w:tcPr>
            <w:tcW w:w="0" w:type="auto"/>
            <w:hideMark/>
          </w:tcPr>
          <w:p w14:paraId="21AA6069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doctor_id</w:t>
            </w:r>
            <w:proofErr w:type="spellEnd"/>
          </w:p>
        </w:tc>
        <w:tc>
          <w:tcPr>
            <w:tcW w:w="0" w:type="auto"/>
            <w:hideMark/>
          </w:tcPr>
          <w:p w14:paraId="204159BD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061C66FA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FOREIGN KEY REFERENCES doctor(</w:t>
            </w:r>
            <w:proofErr w:type="spellStart"/>
            <w:r w:rsidRPr="00790174">
              <w:t>doctor_id</w:t>
            </w:r>
            <w:proofErr w:type="spellEnd"/>
            <w:r w:rsidRPr="00790174">
              <w:t>)</w:t>
            </w:r>
          </w:p>
        </w:tc>
      </w:tr>
      <w:tr w:rsidR="00790174" w:rsidRPr="00790174" w14:paraId="5C7153A0" w14:textId="77777777" w:rsidTr="00790174">
        <w:tc>
          <w:tcPr>
            <w:tcW w:w="0" w:type="auto"/>
            <w:hideMark/>
          </w:tcPr>
          <w:p w14:paraId="4EF34D14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prescription_date</w:t>
            </w:r>
            <w:proofErr w:type="spellEnd"/>
          </w:p>
        </w:tc>
        <w:tc>
          <w:tcPr>
            <w:tcW w:w="0" w:type="auto"/>
            <w:hideMark/>
          </w:tcPr>
          <w:p w14:paraId="66E0DB52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DATE</w:t>
            </w:r>
          </w:p>
        </w:tc>
        <w:tc>
          <w:tcPr>
            <w:tcW w:w="0" w:type="auto"/>
            <w:hideMark/>
          </w:tcPr>
          <w:p w14:paraId="5B4AB792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317CE6E2" w14:textId="77777777" w:rsidTr="00790174">
        <w:tc>
          <w:tcPr>
            <w:tcW w:w="0" w:type="auto"/>
            <w:hideMark/>
          </w:tcPr>
          <w:p w14:paraId="02A1F712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prescription_details</w:t>
            </w:r>
            <w:proofErr w:type="spellEnd"/>
          </w:p>
        </w:tc>
        <w:tc>
          <w:tcPr>
            <w:tcW w:w="0" w:type="auto"/>
            <w:hideMark/>
          </w:tcPr>
          <w:p w14:paraId="1A902E21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TEXT</w:t>
            </w:r>
          </w:p>
        </w:tc>
        <w:tc>
          <w:tcPr>
            <w:tcW w:w="0" w:type="auto"/>
            <w:hideMark/>
          </w:tcPr>
          <w:p w14:paraId="2846717F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</w:tbl>
    <w:p w14:paraId="1FB24C76" w14:textId="77777777" w:rsidR="00790174" w:rsidRPr="00790174" w:rsidRDefault="00000000" w:rsidP="00790174">
      <w:r>
        <w:pict w14:anchorId="30E00BD4">
          <v:rect id="_x0000_i1042" style="width:0;height:1.5pt" o:hralign="center" o:hrstd="t" o:hr="t" fillcolor="#a0a0a0" stroked="f"/>
        </w:pict>
      </w:r>
    </w:p>
    <w:p w14:paraId="162C14F9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7. Medicine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4"/>
        <w:gridCol w:w="1650"/>
        <w:gridCol w:w="3392"/>
      </w:tblGrid>
      <w:tr w:rsidR="00790174" w:rsidRPr="00790174" w14:paraId="76526DFA" w14:textId="77777777" w:rsidTr="00790174">
        <w:tc>
          <w:tcPr>
            <w:tcW w:w="0" w:type="auto"/>
            <w:hideMark/>
          </w:tcPr>
          <w:p w14:paraId="342D6096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4BDF22F3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A4C908E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Constraints</w:t>
            </w:r>
          </w:p>
        </w:tc>
      </w:tr>
      <w:tr w:rsidR="00790174" w:rsidRPr="00790174" w14:paraId="507F10B6" w14:textId="77777777" w:rsidTr="00790174">
        <w:tc>
          <w:tcPr>
            <w:tcW w:w="0" w:type="auto"/>
            <w:hideMark/>
          </w:tcPr>
          <w:p w14:paraId="5351FA38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medicine_id</w:t>
            </w:r>
            <w:proofErr w:type="spellEnd"/>
          </w:p>
        </w:tc>
        <w:tc>
          <w:tcPr>
            <w:tcW w:w="0" w:type="auto"/>
            <w:hideMark/>
          </w:tcPr>
          <w:p w14:paraId="0AF90D7D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0F873168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PRIMARY KEY, AUTO_INCREMENT</w:t>
            </w:r>
          </w:p>
        </w:tc>
      </w:tr>
      <w:tr w:rsidR="00790174" w:rsidRPr="00790174" w14:paraId="28CBC747" w14:textId="77777777" w:rsidTr="00790174">
        <w:tc>
          <w:tcPr>
            <w:tcW w:w="0" w:type="auto"/>
            <w:hideMark/>
          </w:tcPr>
          <w:p w14:paraId="35B0FD38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medicine_name</w:t>
            </w:r>
            <w:proofErr w:type="spellEnd"/>
          </w:p>
        </w:tc>
        <w:tc>
          <w:tcPr>
            <w:tcW w:w="0" w:type="auto"/>
            <w:hideMark/>
          </w:tcPr>
          <w:p w14:paraId="61EF24C9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100)</w:t>
            </w:r>
          </w:p>
        </w:tc>
        <w:tc>
          <w:tcPr>
            <w:tcW w:w="0" w:type="auto"/>
            <w:hideMark/>
          </w:tcPr>
          <w:p w14:paraId="2E630BE3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78D706E4" w14:textId="77777777" w:rsidTr="00790174">
        <w:tc>
          <w:tcPr>
            <w:tcW w:w="0" w:type="auto"/>
            <w:hideMark/>
          </w:tcPr>
          <w:p w14:paraId="2CA8B108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batch_number</w:t>
            </w:r>
            <w:proofErr w:type="spellEnd"/>
          </w:p>
        </w:tc>
        <w:tc>
          <w:tcPr>
            <w:tcW w:w="0" w:type="auto"/>
            <w:hideMark/>
          </w:tcPr>
          <w:p w14:paraId="5E9C4942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50)</w:t>
            </w:r>
          </w:p>
        </w:tc>
        <w:tc>
          <w:tcPr>
            <w:tcW w:w="0" w:type="auto"/>
            <w:hideMark/>
          </w:tcPr>
          <w:p w14:paraId="2CB36283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006BB9CB" w14:textId="77777777" w:rsidTr="00790174">
        <w:tc>
          <w:tcPr>
            <w:tcW w:w="0" w:type="auto"/>
            <w:hideMark/>
          </w:tcPr>
          <w:p w14:paraId="6C3047B8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expiry_date</w:t>
            </w:r>
            <w:proofErr w:type="spellEnd"/>
          </w:p>
        </w:tc>
        <w:tc>
          <w:tcPr>
            <w:tcW w:w="0" w:type="auto"/>
            <w:hideMark/>
          </w:tcPr>
          <w:p w14:paraId="133C5775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DATE</w:t>
            </w:r>
          </w:p>
        </w:tc>
        <w:tc>
          <w:tcPr>
            <w:tcW w:w="0" w:type="auto"/>
            <w:hideMark/>
          </w:tcPr>
          <w:p w14:paraId="0CF3CF7E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0059F8F3" w14:textId="77777777" w:rsidTr="00790174">
        <w:tc>
          <w:tcPr>
            <w:tcW w:w="0" w:type="auto"/>
            <w:hideMark/>
          </w:tcPr>
          <w:p w14:paraId="3FC349E2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quantity</w:t>
            </w:r>
          </w:p>
        </w:tc>
        <w:tc>
          <w:tcPr>
            <w:tcW w:w="0" w:type="auto"/>
            <w:hideMark/>
          </w:tcPr>
          <w:p w14:paraId="41F6323A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1CF1B92F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</w:tbl>
    <w:p w14:paraId="16B03096" w14:textId="77777777" w:rsidR="00790174" w:rsidRPr="00790174" w:rsidRDefault="00000000" w:rsidP="00790174">
      <w:r>
        <w:pict w14:anchorId="1E3298FD">
          <v:rect id="_x0000_i1043" style="width:0;height:1.5pt" o:hralign="center" o:hrstd="t" o:hr="t" fillcolor="#a0a0a0" stroked="f"/>
        </w:pict>
      </w:r>
    </w:p>
    <w:p w14:paraId="0044A7B7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8. Diagnosis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7"/>
        <w:gridCol w:w="1199"/>
        <w:gridCol w:w="4664"/>
      </w:tblGrid>
      <w:tr w:rsidR="00790174" w:rsidRPr="00790174" w14:paraId="27271E28" w14:textId="77777777" w:rsidTr="00790174">
        <w:tc>
          <w:tcPr>
            <w:tcW w:w="0" w:type="auto"/>
            <w:hideMark/>
          </w:tcPr>
          <w:p w14:paraId="64E2C252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6A45A194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C54AABF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Constraints</w:t>
            </w:r>
          </w:p>
        </w:tc>
      </w:tr>
      <w:tr w:rsidR="00790174" w:rsidRPr="00790174" w14:paraId="48A993E1" w14:textId="77777777" w:rsidTr="00790174">
        <w:tc>
          <w:tcPr>
            <w:tcW w:w="0" w:type="auto"/>
            <w:hideMark/>
          </w:tcPr>
          <w:p w14:paraId="22BCA3EC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diagnosis_id</w:t>
            </w:r>
            <w:proofErr w:type="spellEnd"/>
          </w:p>
        </w:tc>
        <w:tc>
          <w:tcPr>
            <w:tcW w:w="0" w:type="auto"/>
            <w:hideMark/>
          </w:tcPr>
          <w:p w14:paraId="39E961D6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495B250F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PRIMARY KEY, AUTO_INCREMENT</w:t>
            </w:r>
          </w:p>
        </w:tc>
      </w:tr>
      <w:tr w:rsidR="00790174" w:rsidRPr="00790174" w14:paraId="580DAA58" w14:textId="77777777" w:rsidTr="00790174">
        <w:tc>
          <w:tcPr>
            <w:tcW w:w="0" w:type="auto"/>
            <w:hideMark/>
          </w:tcPr>
          <w:p w14:paraId="2C9AFA01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5075B4FB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4EACD900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FOREIGN KEY REFERENCES patient(</w:t>
            </w:r>
            <w:proofErr w:type="spellStart"/>
            <w:r w:rsidRPr="00790174">
              <w:t>patient_id</w:t>
            </w:r>
            <w:proofErr w:type="spellEnd"/>
            <w:r w:rsidRPr="00790174">
              <w:t>)</w:t>
            </w:r>
          </w:p>
        </w:tc>
      </w:tr>
      <w:tr w:rsidR="00790174" w:rsidRPr="00790174" w14:paraId="65861315" w14:textId="77777777" w:rsidTr="00790174">
        <w:tc>
          <w:tcPr>
            <w:tcW w:w="0" w:type="auto"/>
            <w:hideMark/>
          </w:tcPr>
          <w:p w14:paraId="1F4CC78A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doctor_id</w:t>
            </w:r>
            <w:proofErr w:type="spellEnd"/>
          </w:p>
        </w:tc>
        <w:tc>
          <w:tcPr>
            <w:tcW w:w="0" w:type="auto"/>
            <w:hideMark/>
          </w:tcPr>
          <w:p w14:paraId="5F8FBD3E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285BD1A3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FOREIGN KEY REFERENCES doctor(</w:t>
            </w:r>
            <w:proofErr w:type="spellStart"/>
            <w:r w:rsidRPr="00790174">
              <w:t>doctor_id</w:t>
            </w:r>
            <w:proofErr w:type="spellEnd"/>
            <w:r w:rsidRPr="00790174">
              <w:t>)</w:t>
            </w:r>
          </w:p>
        </w:tc>
      </w:tr>
      <w:tr w:rsidR="00790174" w:rsidRPr="00790174" w14:paraId="762445C4" w14:textId="77777777" w:rsidTr="00790174">
        <w:tc>
          <w:tcPr>
            <w:tcW w:w="0" w:type="auto"/>
            <w:hideMark/>
          </w:tcPr>
          <w:p w14:paraId="639707A9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diagnosis_date</w:t>
            </w:r>
            <w:proofErr w:type="spellEnd"/>
          </w:p>
        </w:tc>
        <w:tc>
          <w:tcPr>
            <w:tcW w:w="0" w:type="auto"/>
            <w:hideMark/>
          </w:tcPr>
          <w:p w14:paraId="340DC1FA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DATE</w:t>
            </w:r>
          </w:p>
        </w:tc>
        <w:tc>
          <w:tcPr>
            <w:tcW w:w="0" w:type="auto"/>
            <w:hideMark/>
          </w:tcPr>
          <w:p w14:paraId="0ED756A9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4B1D2DF7" w14:textId="77777777" w:rsidTr="00790174">
        <w:tc>
          <w:tcPr>
            <w:tcW w:w="0" w:type="auto"/>
            <w:hideMark/>
          </w:tcPr>
          <w:p w14:paraId="68956F21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diagnosis_details</w:t>
            </w:r>
            <w:proofErr w:type="spellEnd"/>
          </w:p>
        </w:tc>
        <w:tc>
          <w:tcPr>
            <w:tcW w:w="0" w:type="auto"/>
            <w:hideMark/>
          </w:tcPr>
          <w:p w14:paraId="47D539CD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TEXT</w:t>
            </w:r>
          </w:p>
        </w:tc>
        <w:tc>
          <w:tcPr>
            <w:tcW w:w="0" w:type="auto"/>
            <w:hideMark/>
          </w:tcPr>
          <w:p w14:paraId="5A174E21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</w:tbl>
    <w:p w14:paraId="39793EBD" w14:textId="77777777" w:rsidR="00790174" w:rsidRPr="00790174" w:rsidRDefault="00000000" w:rsidP="00790174">
      <w:r>
        <w:lastRenderedPageBreak/>
        <w:pict w14:anchorId="1623D4A4">
          <v:rect id="_x0000_i1044" style="width:0;height:1.5pt" o:hralign="center" o:hrstd="t" o:hr="t" fillcolor="#a0a0a0" stroked="f"/>
        </w:pict>
      </w:r>
    </w:p>
    <w:p w14:paraId="7B68A29C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 xml:space="preserve">9. </w:t>
      </w:r>
      <w:proofErr w:type="spellStart"/>
      <w:r w:rsidRPr="00790174">
        <w:rPr>
          <w:b/>
          <w:bCs/>
        </w:rPr>
        <w:t>LabTest</w:t>
      </w:r>
      <w:proofErr w:type="spellEnd"/>
      <w:r w:rsidRPr="00790174">
        <w:rPr>
          <w:b/>
          <w:bCs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650"/>
        <w:gridCol w:w="4664"/>
      </w:tblGrid>
      <w:tr w:rsidR="00790174" w:rsidRPr="00790174" w14:paraId="6FFCE29F" w14:textId="77777777" w:rsidTr="00790174">
        <w:tc>
          <w:tcPr>
            <w:tcW w:w="0" w:type="auto"/>
            <w:hideMark/>
          </w:tcPr>
          <w:p w14:paraId="78334596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620182B4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F000CED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Constraints</w:t>
            </w:r>
          </w:p>
        </w:tc>
      </w:tr>
      <w:tr w:rsidR="00790174" w:rsidRPr="00790174" w14:paraId="767F874B" w14:textId="77777777" w:rsidTr="00790174">
        <w:tc>
          <w:tcPr>
            <w:tcW w:w="0" w:type="auto"/>
            <w:hideMark/>
          </w:tcPr>
          <w:p w14:paraId="538ED7C9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labtest_id</w:t>
            </w:r>
            <w:proofErr w:type="spellEnd"/>
          </w:p>
        </w:tc>
        <w:tc>
          <w:tcPr>
            <w:tcW w:w="0" w:type="auto"/>
            <w:hideMark/>
          </w:tcPr>
          <w:p w14:paraId="29F914C2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539E2F0A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PRIMARY KEY, AUTO_INCREMENT</w:t>
            </w:r>
          </w:p>
        </w:tc>
      </w:tr>
      <w:tr w:rsidR="00790174" w:rsidRPr="00790174" w14:paraId="0B8DBABD" w14:textId="77777777" w:rsidTr="00790174">
        <w:tc>
          <w:tcPr>
            <w:tcW w:w="0" w:type="auto"/>
            <w:hideMark/>
          </w:tcPr>
          <w:p w14:paraId="15764155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74B521BB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63DC0A8D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FOREIGN KEY REFERENCES patient(</w:t>
            </w:r>
            <w:proofErr w:type="spellStart"/>
            <w:r w:rsidRPr="00790174">
              <w:t>patient_id</w:t>
            </w:r>
            <w:proofErr w:type="spellEnd"/>
            <w:r w:rsidRPr="00790174">
              <w:t>)</w:t>
            </w:r>
          </w:p>
        </w:tc>
      </w:tr>
      <w:tr w:rsidR="00790174" w:rsidRPr="00790174" w14:paraId="73F01EE1" w14:textId="77777777" w:rsidTr="00790174">
        <w:tc>
          <w:tcPr>
            <w:tcW w:w="0" w:type="auto"/>
            <w:hideMark/>
          </w:tcPr>
          <w:p w14:paraId="57418D45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test_type</w:t>
            </w:r>
            <w:proofErr w:type="spellEnd"/>
          </w:p>
        </w:tc>
        <w:tc>
          <w:tcPr>
            <w:tcW w:w="0" w:type="auto"/>
            <w:hideMark/>
          </w:tcPr>
          <w:p w14:paraId="08D57B25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100)</w:t>
            </w:r>
          </w:p>
        </w:tc>
        <w:tc>
          <w:tcPr>
            <w:tcW w:w="0" w:type="auto"/>
            <w:hideMark/>
          </w:tcPr>
          <w:p w14:paraId="00E1DD36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3F3F3697" w14:textId="77777777" w:rsidTr="00790174">
        <w:tc>
          <w:tcPr>
            <w:tcW w:w="0" w:type="auto"/>
            <w:hideMark/>
          </w:tcPr>
          <w:p w14:paraId="5DDD9BC4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test_result</w:t>
            </w:r>
            <w:proofErr w:type="spellEnd"/>
          </w:p>
        </w:tc>
        <w:tc>
          <w:tcPr>
            <w:tcW w:w="0" w:type="auto"/>
            <w:hideMark/>
          </w:tcPr>
          <w:p w14:paraId="19ADA784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TEXT</w:t>
            </w:r>
          </w:p>
        </w:tc>
        <w:tc>
          <w:tcPr>
            <w:tcW w:w="0" w:type="auto"/>
            <w:hideMark/>
          </w:tcPr>
          <w:p w14:paraId="3600295A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0C136211" w14:textId="77777777" w:rsidTr="00790174">
        <w:tc>
          <w:tcPr>
            <w:tcW w:w="0" w:type="auto"/>
            <w:hideMark/>
          </w:tcPr>
          <w:p w14:paraId="771E10F9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test_date</w:t>
            </w:r>
            <w:proofErr w:type="spellEnd"/>
          </w:p>
        </w:tc>
        <w:tc>
          <w:tcPr>
            <w:tcW w:w="0" w:type="auto"/>
            <w:hideMark/>
          </w:tcPr>
          <w:p w14:paraId="577E23A8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DATE</w:t>
            </w:r>
          </w:p>
        </w:tc>
        <w:tc>
          <w:tcPr>
            <w:tcW w:w="0" w:type="auto"/>
            <w:hideMark/>
          </w:tcPr>
          <w:p w14:paraId="1D2ABFF9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</w:tbl>
    <w:p w14:paraId="5EA5D8E7" w14:textId="77777777" w:rsidR="00790174" w:rsidRPr="00790174" w:rsidRDefault="00000000" w:rsidP="00790174">
      <w:r>
        <w:pict w14:anchorId="77A149ED">
          <v:rect id="_x0000_i1045" style="width:0;height:1.5pt" o:hralign="center" o:hrstd="t" o:hr="t" fillcolor="#a0a0a0" stroked="f"/>
        </w:pict>
      </w:r>
    </w:p>
    <w:p w14:paraId="1B7EEEA3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10. Billing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700"/>
        <w:gridCol w:w="4664"/>
      </w:tblGrid>
      <w:tr w:rsidR="00790174" w:rsidRPr="00790174" w14:paraId="4B463B49" w14:textId="77777777" w:rsidTr="00790174">
        <w:tc>
          <w:tcPr>
            <w:tcW w:w="0" w:type="auto"/>
            <w:hideMark/>
          </w:tcPr>
          <w:p w14:paraId="6F959916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91ED1D5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E64C780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Constraints</w:t>
            </w:r>
          </w:p>
        </w:tc>
      </w:tr>
      <w:tr w:rsidR="00790174" w:rsidRPr="00790174" w14:paraId="4EF84C5A" w14:textId="77777777" w:rsidTr="00790174">
        <w:tc>
          <w:tcPr>
            <w:tcW w:w="0" w:type="auto"/>
            <w:hideMark/>
          </w:tcPr>
          <w:p w14:paraId="605D4BCA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billing_id</w:t>
            </w:r>
            <w:proofErr w:type="spellEnd"/>
          </w:p>
        </w:tc>
        <w:tc>
          <w:tcPr>
            <w:tcW w:w="0" w:type="auto"/>
            <w:hideMark/>
          </w:tcPr>
          <w:p w14:paraId="76317047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61AD4336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PRIMARY KEY, AUTO_INCREMENT</w:t>
            </w:r>
          </w:p>
        </w:tc>
      </w:tr>
      <w:tr w:rsidR="00790174" w:rsidRPr="00790174" w14:paraId="17FA4868" w14:textId="77777777" w:rsidTr="00790174">
        <w:tc>
          <w:tcPr>
            <w:tcW w:w="0" w:type="auto"/>
            <w:hideMark/>
          </w:tcPr>
          <w:p w14:paraId="2695FB74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62DC540D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3991586E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FOREIGN KEY REFERENCES patient(</w:t>
            </w:r>
            <w:proofErr w:type="spellStart"/>
            <w:r w:rsidRPr="00790174">
              <w:t>patient_id</w:t>
            </w:r>
            <w:proofErr w:type="spellEnd"/>
            <w:r w:rsidRPr="00790174">
              <w:t>)</w:t>
            </w:r>
          </w:p>
        </w:tc>
      </w:tr>
      <w:tr w:rsidR="00790174" w:rsidRPr="00790174" w14:paraId="63E19B70" w14:textId="77777777" w:rsidTr="00790174">
        <w:tc>
          <w:tcPr>
            <w:tcW w:w="0" w:type="auto"/>
            <w:hideMark/>
          </w:tcPr>
          <w:p w14:paraId="77B88C74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billing_date</w:t>
            </w:r>
            <w:proofErr w:type="spellEnd"/>
          </w:p>
        </w:tc>
        <w:tc>
          <w:tcPr>
            <w:tcW w:w="0" w:type="auto"/>
            <w:hideMark/>
          </w:tcPr>
          <w:p w14:paraId="7DF133B3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DATE</w:t>
            </w:r>
          </w:p>
        </w:tc>
        <w:tc>
          <w:tcPr>
            <w:tcW w:w="0" w:type="auto"/>
            <w:hideMark/>
          </w:tcPr>
          <w:p w14:paraId="29595A15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08462356" w14:textId="77777777" w:rsidTr="00790174">
        <w:tc>
          <w:tcPr>
            <w:tcW w:w="0" w:type="auto"/>
            <w:hideMark/>
          </w:tcPr>
          <w:p w14:paraId="61150049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7DB8E03C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DECIMAL(</w:t>
            </w:r>
            <w:proofErr w:type="gramEnd"/>
            <w:r w:rsidRPr="00790174">
              <w:t>10, 2)</w:t>
            </w:r>
          </w:p>
        </w:tc>
        <w:tc>
          <w:tcPr>
            <w:tcW w:w="0" w:type="auto"/>
            <w:hideMark/>
          </w:tcPr>
          <w:p w14:paraId="387F5755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7A026711" w14:textId="77777777" w:rsidTr="00790174">
        <w:tc>
          <w:tcPr>
            <w:tcW w:w="0" w:type="auto"/>
            <w:hideMark/>
          </w:tcPr>
          <w:p w14:paraId="05C64A5A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status</w:t>
            </w:r>
          </w:p>
        </w:tc>
        <w:tc>
          <w:tcPr>
            <w:tcW w:w="0" w:type="auto"/>
            <w:hideMark/>
          </w:tcPr>
          <w:p w14:paraId="231F0356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20)</w:t>
            </w:r>
          </w:p>
        </w:tc>
        <w:tc>
          <w:tcPr>
            <w:tcW w:w="0" w:type="auto"/>
            <w:hideMark/>
          </w:tcPr>
          <w:p w14:paraId="77CFCD42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DEFAULT 'Unpaid'</w:t>
            </w:r>
          </w:p>
        </w:tc>
      </w:tr>
    </w:tbl>
    <w:p w14:paraId="4938EE63" w14:textId="77777777" w:rsidR="00790174" w:rsidRPr="00790174" w:rsidRDefault="00000000" w:rsidP="00790174">
      <w:r>
        <w:pict w14:anchorId="019E0BB4">
          <v:rect id="_x0000_i1046" style="width:0;height:1.5pt" o:hralign="center" o:hrstd="t" o:hr="t" fillcolor="#a0a0a0" stroked="f"/>
        </w:pict>
      </w:r>
    </w:p>
    <w:p w14:paraId="281E2582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11. Payment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3"/>
        <w:gridCol w:w="1700"/>
        <w:gridCol w:w="4463"/>
      </w:tblGrid>
      <w:tr w:rsidR="00790174" w:rsidRPr="00790174" w14:paraId="5863B066" w14:textId="77777777" w:rsidTr="00790174">
        <w:tc>
          <w:tcPr>
            <w:tcW w:w="0" w:type="auto"/>
            <w:hideMark/>
          </w:tcPr>
          <w:p w14:paraId="2791A207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1901AA0E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FE5A7CF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Constraints</w:t>
            </w:r>
          </w:p>
        </w:tc>
      </w:tr>
      <w:tr w:rsidR="00790174" w:rsidRPr="00790174" w14:paraId="515D1411" w14:textId="77777777" w:rsidTr="00790174">
        <w:tc>
          <w:tcPr>
            <w:tcW w:w="0" w:type="auto"/>
            <w:hideMark/>
          </w:tcPr>
          <w:p w14:paraId="0373312B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payment_id</w:t>
            </w:r>
            <w:proofErr w:type="spellEnd"/>
          </w:p>
        </w:tc>
        <w:tc>
          <w:tcPr>
            <w:tcW w:w="0" w:type="auto"/>
            <w:hideMark/>
          </w:tcPr>
          <w:p w14:paraId="7531F89D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191B8F81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PRIMARY KEY, AUTO_INCREMENT</w:t>
            </w:r>
          </w:p>
        </w:tc>
      </w:tr>
      <w:tr w:rsidR="00790174" w:rsidRPr="00790174" w14:paraId="4016015D" w14:textId="77777777" w:rsidTr="00790174">
        <w:tc>
          <w:tcPr>
            <w:tcW w:w="0" w:type="auto"/>
            <w:hideMark/>
          </w:tcPr>
          <w:p w14:paraId="7AD79F99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billing_id</w:t>
            </w:r>
            <w:proofErr w:type="spellEnd"/>
          </w:p>
        </w:tc>
        <w:tc>
          <w:tcPr>
            <w:tcW w:w="0" w:type="auto"/>
            <w:hideMark/>
          </w:tcPr>
          <w:p w14:paraId="3D129F1A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0E6E7F4A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FOREIGN KEY REFERENCES billing(</w:t>
            </w:r>
            <w:proofErr w:type="spellStart"/>
            <w:r w:rsidRPr="00790174">
              <w:t>billing_id</w:t>
            </w:r>
            <w:proofErr w:type="spellEnd"/>
            <w:r w:rsidRPr="00790174">
              <w:t>)</w:t>
            </w:r>
          </w:p>
        </w:tc>
      </w:tr>
      <w:tr w:rsidR="00790174" w:rsidRPr="00790174" w14:paraId="27FBBA55" w14:textId="77777777" w:rsidTr="00790174">
        <w:tc>
          <w:tcPr>
            <w:tcW w:w="0" w:type="auto"/>
            <w:hideMark/>
          </w:tcPr>
          <w:p w14:paraId="273F3191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payment_date</w:t>
            </w:r>
            <w:proofErr w:type="spellEnd"/>
          </w:p>
        </w:tc>
        <w:tc>
          <w:tcPr>
            <w:tcW w:w="0" w:type="auto"/>
            <w:hideMark/>
          </w:tcPr>
          <w:p w14:paraId="3E5D46EA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DATE</w:t>
            </w:r>
          </w:p>
        </w:tc>
        <w:tc>
          <w:tcPr>
            <w:tcW w:w="0" w:type="auto"/>
            <w:hideMark/>
          </w:tcPr>
          <w:p w14:paraId="1B76648A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4DFA574E" w14:textId="77777777" w:rsidTr="00790174">
        <w:tc>
          <w:tcPr>
            <w:tcW w:w="0" w:type="auto"/>
            <w:hideMark/>
          </w:tcPr>
          <w:p w14:paraId="7F280B31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3E425F78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20)</w:t>
            </w:r>
          </w:p>
        </w:tc>
        <w:tc>
          <w:tcPr>
            <w:tcW w:w="0" w:type="auto"/>
            <w:hideMark/>
          </w:tcPr>
          <w:p w14:paraId="1355646D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7AAC28CB" w14:textId="77777777" w:rsidTr="00790174">
        <w:tc>
          <w:tcPr>
            <w:tcW w:w="0" w:type="auto"/>
            <w:hideMark/>
          </w:tcPr>
          <w:p w14:paraId="17F41D89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amount_paid</w:t>
            </w:r>
            <w:proofErr w:type="spellEnd"/>
          </w:p>
        </w:tc>
        <w:tc>
          <w:tcPr>
            <w:tcW w:w="0" w:type="auto"/>
            <w:hideMark/>
          </w:tcPr>
          <w:p w14:paraId="0B1DCE37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DECIMAL(</w:t>
            </w:r>
            <w:proofErr w:type="gramEnd"/>
            <w:r w:rsidRPr="00790174">
              <w:t>10, 2)</w:t>
            </w:r>
          </w:p>
        </w:tc>
        <w:tc>
          <w:tcPr>
            <w:tcW w:w="0" w:type="auto"/>
            <w:hideMark/>
          </w:tcPr>
          <w:p w14:paraId="117CC55D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</w:tbl>
    <w:p w14:paraId="39A5F3CD" w14:textId="77777777" w:rsidR="00790174" w:rsidRPr="00790174" w:rsidRDefault="00000000" w:rsidP="00790174">
      <w:r>
        <w:pict w14:anchorId="27339C95">
          <v:rect id="_x0000_i1047" style="width:0;height:1.5pt" o:hralign="center" o:hrstd="t" o:hr="t" fillcolor="#a0a0a0" stroked="f"/>
        </w:pict>
      </w:r>
    </w:p>
    <w:p w14:paraId="2E86C349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12. Room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532"/>
        <w:gridCol w:w="5794"/>
      </w:tblGrid>
      <w:tr w:rsidR="00790174" w:rsidRPr="00790174" w14:paraId="1323A99B" w14:textId="77777777" w:rsidTr="00790174">
        <w:tc>
          <w:tcPr>
            <w:tcW w:w="0" w:type="auto"/>
            <w:hideMark/>
          </w:tcPr>
          <w:p w14:paraId="02FE89C3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79F7A0D4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BE1DE8E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Constraints</w:t>
            </w:r>
          </w:p>
        </w:tc>
      </w:tr>
      <w:tr w:rsidR="00790174" w:rsidRPr="00790174" w14:paraId="33D824D4" w14:textId="77777777" w:rsidTr="00790174">
        <w:tc>
          <w:tcPr>
            <w:tcW w:w="0" w:type="auto"/>
            <w:hideMark/>
          </w:tcPr>
          <w:p w14:paraId="5A2E65BD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room_id</w:t>
            </w:r>
            <w:proofErr w:type="spellEnd"/>
          </w:p>
        </w:tc>
        <w:tc>
          <w:tcPr>
            <w:tcW w:w="0" w:type="auto"/>
            <w:hideMark/>
          </w:tcPr>
          <w:p w14:paraId="4101F9F9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03DF9808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PRIMARY KEY, AUTO_INCREMENT</w:t>
            </w:r>
          </w:p>
        </w:tc>
      </w:tr>
      <w:tr w:rsidR="00790174" w:rsidRPr="00790174" w14:paraId="4F46E470" w14:textId="77777777" w:rsidTr="00790174">
        <w:tc>
          <w:tcPr>
            <w:tcW w:w="0" w:type="auto"/>
            <w:hideMark/>
          </w:tcPr>
          <w:p w14:paraId="06099C28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room_type</w:t>
            </w:r>
            <w:proofErr w:type="spellEnd"/>
          </w:p>
        </w:tc>
        <w:tc>
          <w:tcPr>
            <w:tcW w:w="0" w:type="auto"/>
            <w:hideMark/>
          </w:tcPr>
          <w:p w14:paraId="39B8546B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50)</w:t>
            </w:r>
          </w:p>
        </w:tc>
        <w:tc>
          <w:tcPr>
            <w:tcW w:w="0" w:type="auto"/>
            <w:hideMark/>
          </w:tcPr>
          <w:p w14:paraId="6F8B54F3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032C12E1" w14:textId="77777777" w:rsidTr="00790174">
        <w:tc>
          <w:tcPr>
            <w:tcW w:w="0" w:type="auto"/>
            <w:hideMark/>
          </w:tcPr>
          <w:p w14:paraId="6DB687C2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availability</w:t>
            </w:r>
          </w:p>
        </w:tc>
        <w:tc>
          <w:tcPr>
            <w:tcW w:w="0" w:type="auto"/>
            <w:hideMark/>
          </w:tcPr>
          <w:p w14:paraId="0E830CF9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10)</w:t>
            </w:r>
          </w:p>
        </w:tc>
        <w:tc>
          <w:tcPr>
            <w:tcW w:w="0" w:type="auto"/>
            <w:hideMark/>
          </w:tcPr>
          <w:p w14:paraId="54956AB9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7E836416" w14:textId="77777777" w:rsidTr="00790174">
        <w:tc>
          <w:tcPr>
            <w:tcW w:w="0" w:type="auto"/>
            <w:hideMark/>
          </w:tcPr>
          <w:p w14:paraId="4CDCE2C8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50F4F078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5FBA05F5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FOREIGN KEY REFERENCES patient(</w:t>
            </w:r>
            <w:proofErr w:type="spellStart"/>
            <w:r w:rsidRPr="00790174">
              <w:t>patient_id</w:t>
            </w:r>
            <w:proofErr w:type="spellEnd"/>
            <w:r w:rsidRPr="00790174">
              <w:t>), NULLABLE</w:t>
            </w:r>
          </w:p>
        </w:tc>
      </w:tr>
    </w:tbl>
    <w:p w14:paraId="11A3A944" w14:textId="77777777" w:rsidR="00790174" w:rsidRPr="00790174" w:rsidRDefault="00000000" w:rsidP="00790174">
      <w:r>
        <w:pict w14:anchorId="020ACFB5">
          <v:rect id="_x0000_i1048" style="width:0;height:1.5pt" o:hralign="center" o:hrstd="t" o:hr="t" fillcolor="#a0a0a0" stroked="f"/>
        </w:pict>
      </w:r>
    </w:p>
    <w:p w14:paraId="4EA14030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13. Department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1650"/>
        <w:gridCol w:w="4576"/>
      </w:tblGrid>
      <w:tr w:rsidR="00790174" w:rsidRPr="00790174" w14:paraId="27CD9AFA" w14:textId="77777777" w:rsidTr="00790174">
        <w:tc>
          <w:tcPr>
            <w:tcW w:w="0" w:type="auto"/>
            <w:hideMark/>
          </w:tcPr>
          <w:p w14:paraId="1B284AE8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73CE551C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DA4012B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Constraints</w:t>
            </w:r>
          </w:p>
        </w:tc>
      </w:tr>
      <w:tr w:rsidR="00790174" w:rsidRPr="00790174" w14:paraId="0EAAE29E" w14:textId="77777777" w:rsidTr="00790174">
        <w:tc>
          <w:tcPr>
            <w:tcW w:w="0" w:type="auto"/>
            <w:hideMark/>
          </w:tcPr>
          <w:p w14:paraId="15BF1FD2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lastRenderedPageBreak/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60347B34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58675168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PRIMARY KEY, AUTO_INCREMENT</w:t>
            </w:r>
          </w:p>
        </w:tc>
      </w:tr>
      <w:tr w:rsidR="00790174" w:rsidRPr="00790174" w14:paraId="3639B307" w14:textId="77777777" w:rsidTr="00790174">
        <w:tc>
          <w:tcPr>
            <w:tcW w:w="0" w:type="auto"/>
            <w:hideMark/>
          </w:tcPr>
          <w:p w14:paraId="4CC48716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department_name</w:t>
            </w:r>
            <w:proofErr w:type="spellEnd"/>
          </w:p>
        </w:tc>
        <w:tc>
          <w:tcPr>
            <w:tcW w:w="0" w:type="auto"/>
            <w:hideMark/>
          </w:tcPr>
          <w:p w14:paraId="2A7F3FF8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100)</w:t>
            </w:r>
          </w:p>
        </w:tc>
        <w:tc>
          <w:tcPr>
            <w:tcW w:w="0" w:type="auto"/>
            <w:hideMark/>
          </w:tcPr>
          <w:p w14:paraId="6EC5D2ED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6640CC73" w14:textId="77777777" w:rsidTr="00790174">
        <w:tc>
          <w:tcPr>
            <w:tcW w:w="0" w:type="auto"/>
            <w:hideMark/>
          </w:tcPr>
          <w:p w14:paraId="5E95E0CB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head_doctor_id</w:t>
            </w:r>
            <w:proofErr w:type="spellEnd"/>
          </w:p>
        </w:tc>
        <w:tc>
          <w:tcPr>
            <w:tcW w:w="0" w:type="auto"/>
            <w:hideMark/>
          </w:tcPr>
          <w:p w14:paraId="36DDB000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71B5CB2F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FOREIGN KEY REFERENCES doctor(</w:t>
            </w:r>
            <w:proofErr w:type="spellStart"/>
            <w:r w:rsidRPr="00790174">
              <w:t>doctor_id</w:t>
            </w:r>
            <w:proofErr w:type="spellEnd"/>
            <w:r w:rsidRPr="00790174">
              <w:t>)</w:t>
            </w:r>
          </w:p>
        </w:tc>
      </w:tr>
    </w:tbl>
    <w:p w14:paraId="5EF033B6" w14:textId="77777777" w:rsidR="00790174" w:rsidRPr="00790174" w:rsidRDefault="00000000" w:rsidP="00790174">
      <w:r>
        <w:pict w14:anchorId="73CF0DFB">
          <v:rect id="_x0000_i1049" style="width:0;height:1.5pt" o:hralign="center" o:hrstd="t" o:hr="t" fillcolor="#a0a0a0" stroked="f"/>
        </w:pict>
      </w:r>
    </w:p>
    <w:p w14:paraId="3FFCC873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 xml:space="preserve">14. </w:t>
      </w:r>
      <w:proofErr w:type="spellStart"/>
      <w:r w:rsidRPr="00790174">
        <w:rPr>
          <w:b/>
          <w:bCs/>
        </w:rPr>
        <w:t>TreatmentPlan</w:t>
      </w:r>
      <w:proofErr w:type="spellEnd"/>
      <w:r w:rsidRPr="00790174">
        <w:rPr>
          <w:b/>
          <w:bCs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4"/>
        <w:gridCol w:w="1199"/>
        <w:gridCol w:w="4664"/>
      </w:tblGrid>
      <w:tr w:rsidR="00790174" w:rsidRPr="00790174" w14:paraId="68BD3DA8" w14:textId="77777777" w:rsidTr="00790174">
        <w:tc>
          <w:tcPr>
            <w:tcW w:w="0" w:type="auto"/>
            <w:hideMark/>
          </w:tcPr>
          <w:p w14:paraId="5FA2BCDE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0134695E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2BAF105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Constraints</w:t>
            </w:r>
          </w:p>
        </w:tc>
      </w:tr>
      <w:tr w:rsidR="00790174" w:rsidRPr="00790174" w14:paraId="11CCAB2A" w14:textId="77777777" w:rsidTr="00790174">
        <w:tc>
          <w:tcPr>
            <w:tcW w:w="0" w:type="auto"/>
            <w:hideMark/>
          </w:tcPr>
          <w:p w14:paraId="3EF35077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treatment_plan_id</w:t>
            </w:r>
            <w:proofErr w:type="spellEnd"/>
          </w:p>
        </w:tc>
        <w:tc>
          <w:tcPr>
            <w:tcW w:w="0" w:type="auto"/>
            <w:hideMark/>
          </w:tcPr>
          <w:p w14:paraId="1762B76E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4123B467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PRIMARY KEY, AUTO_INCREMENT</w:t>
            </w:r>
          </w:p>
        </w:tc>
      </w:tr>
      <w:tr w:rsidR="00790174" w:rsidRPr="00790174" w14:paraId="41CEA11F" w14:textId="77777777" w:rsidTr="00790174">
        <w:tc>
          <w:tcPr>
            <w:tcW w:w="0" w:type="auto"/>
            <w:hideMark/>
          </w:tcPr>
          <w:p w14:paraId="73CF1244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69FCBAC1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1F95684A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FOREIGN KEY REFERENCES patient(</w:t>
            </w:r>
            <w:proofErr w:type="spellStart"/>
            <w:r w:rsidRPr="00790174">
              <w:t>patient_id</w:t>
            </w:r>
            <w:proofErr w:type="spellEnd"/>
            <w:r w:rsidRPr="00790174">
              <w:t>)</w:t>
            </w:r>
          </w:p>
        </w:tc>
      </w:tr>
      <w:tr w:rsidR="00790174" w:rsidRPr="00790174" w14:paraId="2A228B80" w14:textId="77777777" w:rsidTr="00790174">
        <w:tc>
          <w:tcPr>
            <w:tcW w:w="0" w:type="auto"/>
            <w:hideMark/>
          </w:tcPr>
          <w:p w14:paraId="2F07EB9E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plan_details</w:t>
            </w:r>
            <w:proofErr w:type="spellEnd"/>
          </w:p>
        </w:tc>
        <w:tc>
          <w:tcPr>
            <w:tcW w:w="0" w:type="auto"/>
            <w:hideMark/>
          </w:tcPr>
          <w:p w14:paraId="5DE6DF91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TEXT</w:t>
            </w:r>
          </w:p>
        </w:tc>
        <w:tc>
          <w:tcPr>
            <w:tcW w:w="0" w:type="auto"/>
            <w:hideMark/>
          </w:tcPr>
          <w:p w14:paraId="7D1BAF57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61EB4675" w14:textId="77777777" w:rsidTr="00790174">
        <w:tc>
          <w:tcPr>
            <w:tcW w:w="0" w:type="auto"/>
            <w:hideMark/>
          </w:tcPr>
          <w:p w14:paraId="0A4E80C0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00ADF1AA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DATE</w:t>
            </w:r>
          </w:p>
        </w:tc>
        <w:tc>
          <w:tcPr>
            <w:tcW w:w="0" w:type="auto"/>
            <w:hideMark/>
          </w:tcPr>
          <w:p w14:paraId="2C1CA4CE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2CA6FB62" w14:textId="77777777" w:rsidTr="00790174">
        <w:tc>
          <w:tcPr>
            <w:tcW w:w="0" w:type="auto"/>
            <w:hideMark/>
          </w:tcPr>
          <w:p w14:paraId="19FAD0C2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462760F7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DATE</w:t>
            </w:r>
          </w:p>
        </w:tc>
        <w:tc>
          <w:tcPr>
            <w:tcW w:w="0" w:type="auto"/>
            <w:hideMark/>
          </w:tcPr>
          <w:p w14:paraId="6FBFD04D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NULL</w:t>
            </w:r>
          </w:p>
        </w:tc>
      </w:tr>
    </w:tbl>
    <w:p w14:paraId="1D06972D" w14:textId="77777777" w:rsidR="00790174" w:rsidRPr="00790174" w:rsidRDefault="00000000" w:rsidP="00790174">
      <w:r>
        <w:pict w14:anchorId="695859B8">
          <v:rect id="_x0000_i1050" style="width:0;height:1.5pt" o:hralign="center" o:hrstd="t" o:hr="t" fillcolor="#a0a0a0" stroked="f"/>
        </w:pict>
      </w:r>
    </w:p>
    <w:p w14:paraId="20E25225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15. Insurance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1700"/>
        <w:gridCol w:w="4664"/>
      </w:tblGrid>
      <w:tr w:rsidR="00790174" w:rsidRPr="00790174" w14:paraId="2879A729" w14:textId="77777777" w:rsidTr="00790174">
        <w:tc>
          <w:tcPr>
            <w:tcW w:w="0" w:type="auto"/>
            <w:hideMark/>
          </w:tcPr>
          <w:p w14:paraId="25762325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402F03C7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6B0D21E" w14:textId="77777777" w:rsidR="00790174" w:rsidRPr="00790174" w:rsidRDefault="00790174" w:rsidP="00790174">
            <w:pPr>
              <w:spacing w:after="160" w:line="259" w:lineRule="auto"/>
              <w:rPr>
                <w:b/>
                <w:bCs/>
              </w:rPr>
            </w:pPr>
            <w:r w:rsidRPr="00790174">
              <w:rPr>
                <w:b/>
                <w:bCs/>
              </w:rPr>
              <w:t>Constraints</w:t>
            </w:r>
          </w:p>
        </w:tc>
      </w:tr>
      <w:tr w:rsidR="00790174" w:rsidRPr="00790174" w14:paraId="114DD8D9" w14:textId="77777777" w:rsidTr="00790174">
        <w:tc>
          <w:tcPr>
            <w:tcW w:w="0" w:type="auto"/>
            <w:hideMark/>
          </w:tcPr>
          <w:p w14:paraId="5E0E96B3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insurance_id</w:t>
            </w:r>
            <w:proofErr w:type="spellEnd"/>
          </w:p>
        </w:tc>
        <w:tc>
          <w:tcPr>
            <w:tcW w:w="0" w:type="auto"/>
            <w:hideMark/>
          </w:tcPr>
          <w:p w14:paraId="70B843D1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680E8D41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PRIMARY KEY, AUTO_INCREMENT</w:t>
            </w:r>
          </w:p>
        </w:tc>
      </w:tr>
      <w:tr w:rsidR="00790174" w:rsidRPr="00790174" w14:paraId="1E9B429A" w14:textId="77777777" w:rsidTr="00790174">
        <w:tc>
          <w:tcPr>
            <w:tcW w:w="0" w:type="auto"/>
            <w:hideMark/>
          </w:tcPr>
          <w:p w14:paraId="7284B553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682D2FB4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INT</w:t>
            </w:r>
          </w:p>
        </w:tc>
        <w:tc>
          <w:tcPr>
            <w:tcW w:w="0" w:type="auto"/>
            <w:hideMark/>
          </w:tcPr>
          <w:p w14:paraId="288C04A7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FOREIGN KEY REFERENCES patient(</w:t>
            </w:r>
            <w:proofErr w:type="spellStart"/>
            <w:r w:rsidRPr="00790174">
              <w:t>patient_id</w:t>
            </w:r>
            <w:proofErr w:type="spellEnd"/>
            <w:r w:rsidRPr="00790174">
              <w:t>)</w:t>
            </w:r>
          </w:p>
        </w:tc>
      </w:tr>
      <w:tr w:rsidR="00790174" w:rsidRPr="00790174" w14:paraId="6D3B89A3" w14:textId="77777777" w:rsidTr="00790174">
        <w:tc>
          <w:tcPr>
            <w:tcW w:w="0" w:type="auto"/>
            <w:hideMark/>
          </w:tcPr>
          <w:p w14:paraId="4556CFCF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insurance_company</w:t>
            </w:r>
            <w:proofErr w:type="spellEnd"/>
          </w:p>
        </w:tc>
        <w:tc>
          <w:tcPr>
            <w:tcW w:w="0" w:type="auto"/>
            <w:hideMark/>
          </w:tcPr>
          <w:p w14:paraId="2E6F0514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100)</w:t>
            </w:r>
          </w:p>
        </w:tc>
        <w:tc>
          <w:tcPr>
            <w:tcW w:w="0" w:type="auto"/>
            <w:hideMark/>
          </w:tcPr>
          <w:p w14:paraId="742291AD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0BC67A8C" w14:textId="77777777" w:rsidTr="00790174">
        <w:tc>
          <w:tcPr>
            <w:tcW w:w="0" w:type="auto"/>
            <w:hideMark/>
          </w:tcPr>
          <w:p w14:paraId="201C32B8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policy_number</w:t>
            </w:r>
            <w:proofErr w:type="spellEnd"/>
          </w:p>
        </w:tc>
        <w:tc>
          <w:tcPr>
            <w:tcW w:w="0" w:type="auto"/>
            <w:hideMark/>
          </w:tcPr>
          <w:p w14:paraId="74D28419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VARCHAR(</w:t>
            </w:r>
            <w:proofErr w:type="gramEnd"/>
            <w:r w:rsidRPr="00790174">
              <w:t>50)</w:t>
            </w:r>
          </w:p>
        </w:tc>
        <w:tc>
          <w:tcPr>
            <w:tcW w:w="0" w:type="auto"/>
            <w:hideMark/>
          </w:tcPr>
          <w:p w14:paraId="4B22A952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  <w:tr w:rsidR="00790174" w:rsidRPr="00790174" w14:paraId="3CE477C5" w14:textId="77777777" w:rsidTr="00790174">
        <w:tc>
          <w:tcPr>
            <w:tcW w:w="0" w:type="auto"/>
            <w:hideMark/>
          </w:tcPr>
          <w:p w14:paraId="5857F279" w14:textId="77777777" w:rsidR="00790174" w:rsidRPr="00790174" w:rsidRDefault="00790174" w:rsidP="00790174">
            <w:pPr>
              <w:spacing w:after="160" w:line="259" w:lineRule="auto"/>
            </w:pPr>
            <w:proofErr w:type="spellStart"/>
            <w:r w:rsidRPr="00790174">
              <w:t>coverage_amount</w:t>
            </w:r>
            <w:proofErr w:type="spellEnd"/>
          </w:p>
        </w:tc>
        <w:tc>
          <w:tcPr>
            <w:tcW w:w="0" w:type="auto"/>
            <w:hideMark/>
          </w:tcPr>
          <w:p w14:paraId="40FDECD7" w14:textId="77777777" w:rsidR="00790174" w:rsidRPr="00790174" w:rsidRDefault="00790174" w:rsidP="00790174">
            <w:pPr>
              <w:spacing w:after="160" w:line="259" w:lineRule="auto"/>
            </w:pPr>
            <w:proofErr w:type="gramStart"/>
            <w:r w:rsidRPr="00790174">
              <w:t>DECIMAL(</w:t>
            </w:r>
            <w:proofErr w:type="gramEnd"/>
            <w:r w:rsidRPr="00790174">
              <w:t>10, 2)</w:t>
            </w:r>
          </w:p>
        </w:tc>
        <w:tc>
          <w:tcPr>
            <w:tcW w:w="0" w:type="auto"/>
            <w:hideMark/>
          </w:tcPr>
          <w:p w14:paraId="6873C89F" w14:textId="77777777" w:rsidR="00790174" w:rsidRPr="00790174" w:rsidRDefault="00790174" w:rsidP="00790174">
            <w:pPr>
              <w:spacing w:after="160" w:line="259" w:lineRule="auto"/>
            </w:pPr>
            <w:r w:rsidRPr="00790174">
              <w:t>NOT NULL</w:t>
            </w:r>
          </w:p>
        </w:tc>
      </w:tr>
    </w:tbl>
    <w:p w14:paraId="23D38BA6" w14:textId="77777777" w:rsidR="00790174" w:rsidRPr="00790174" w:rsidRDefault="00000000" w:rsidP="00790174">
      <w:r>
        <w:pict w14:anchorId="7D76E6FE">
          <v:rect id="_x0000_i1051" style="width:0;height:1.5pt" o:hralign="center" o:hrstd="t" o:hr="t" fillcolor="#a0a0a0" stroked="f"/>
        </w:pict>
      </w:r>
    </w:p>
    <w:p w14:paraId="05A112EF" w14:textId="77777777" w:rsidR="00790174" w:rsidRPr="00790174" w:rsidRDefault="00790174" w:rsidP="00790174">
      <w:r w:rsidRPr="00790174">
        <w:t>This database design will allow the system to efficiently manage data for patients, doctors, appointments, billing, prescriptions, and inventory in a hospital environment.</w:t>
      </w:r>
    </w:p>
    <w:p w14:paraId="4733517C" w14:textId="77777777" w:rsidR="00790174" w:rsidRPr="00790174" w:rsidRDefault="00790174" w:rsidP="00790174">
      <w:pPr>
        <w:rPr>
          <w:b/>
          <w:bCs/>
          <w:sz w:val="28"/>
          <w:szCs w:val="28"/>
        </w:rPr>
      </w:pPr>
      <w:r w:rsidRPr="00790174">
        <w:rPr>
          <w:b/>
          <w:bCs/>
          <w:sz w:val="28"/>
          <w:szCs w:val="28"/>
        </w:rPr>
        <w:t>Entities and Their Relationships</w:t>
      </w:r>
    </w:p>
    <w:p w14:paraId="16C9CA81" w14:textId="77777777" w:rsidR="00790174" w:rsidRPr="00790174" w:rsidRDefault="00790174" w:rsidP="00790174">
      <w:pPr>
        <w:numPr>
          <w:ilvl w:val="0"/>
          <w:numId w:val="18"/>
        </w:numPr>
      </w:pPr>
      <w:r w:rsidRPr="00790174">
        <w:rPr>
          <w:b/>
          <w:bCs/>
        </w:rPr>
        <w:t>Patient</w:t>
      </w:r>
      <w:r w:rsidRPr="00790174">
        <w:t xml:space="preserve"> ↔ </w:t>
      </w:r>
      <w:r w:rsidRPr="00790174">
        <w:rPr>
          <w:b/>
          <w:bCs/>
        </w:rPr>
        <w:t>Appointment</w:t>
      </w:r>
      <w:r w:rsidRPr="00790174">
        <w:t>:</w:t>
      </w:r>
    </w:p>
    <w:p w14:paraId="566A8324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Relationship</w:t>
      </w:r>
      <w:r w:rsidRPr="00790174">
        <w:t>: One-to-Many (One patient can have many appointments).</w:t>
      </w:r>
    </w:p>
    <w:p w14:paraId="4F35D278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Description</w:t>
      </w:r>
      <w:r w:rsidRPr="00790174">
        <w:t>: A patient can schedule multiple appointments with doctors, but each appointment is for a single patient.</w:t>
      </w:r>
    </w:p>
    <w:p w14:paraId="5ED82FFE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Key</w:t>
      </w:r>
      <w:r w:rsidRPr="00790174">
        <w:t xml:space="preserve">: </w:t>
      </w:r>
      <w:proofErr w:type="spellStart"/>
      <w:r w:rsidRPr="00790174">
        <w:t>patient_id</w:t>
      </w:r>
      <w:proofErr w:type="spellEnd"/>
      <w:r w:rsidRPr="00790174">
        <w:t xml:space="preserve"> is a foreign key in the Appointment table.</w:t>
      </w:r>
    </w:p>
    <w:p w14:paraId="26B5FA6B" w14:textId="77777777" w:rsidR="00790174" w:rsidRPr="00790174" w:rsidRDefault="00790174" w:rsidP="00790174">
      <w:pPr>
        <w:numPr>
          <w:ilvl w:val="0"/>
          <w:numId w:val="18"/>
        </w:numPr>
      </w:pPr>
      <w:r w:rsidRPr="00790174">
        <w:rPr>
          <w:b/>
          <w:bCs/>
        </w:rPr>
        <w:t>Doctor</w:t>
      </w:r>
      <w:r w:rsidRPr="00790174">
        <w:t xml:space="preserve"> ↔ </w:t>
      </w:r>
      <w:r w:rsidRPr="00790174">
        <w:rPr>
          <w:b/>
          <w:bCs/>
        </w:rPr>
        <w:t>Appointment</w:t>
      </w:r>
      <w:r w:rsidRPr="00790174">
        <w:t>:</w:t>
      </w:r>
    </w:p>
    <w:p w14:paraId="2E5497DD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Relationship</w:t>
      </w:r>
      <w:r w:rsidRPr="00790174">
        <w:t>: One-to-Many (One doctor can have many appointments).</w:t>
      </w:r>
    </w:p>
    <w:p w14:paraId="7E52CD93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Description</w:t>
      </w:r>
      <w:r w:rsidRPr="00790174">
        <w:t>: A doctor can attend many appointments, but each appointment is with a single doctor.</w:t>
      </w:r>
    </w:p>
    <w:p w14:paraId="49A58DDE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Key</w:t>
      </w:r>
      <w:r w:rsidRPr="00790174">
        <w:t xml:space="preserve">: </w:t>
      </w:r>
      <w:proofErr w:type="spellStart"/>
      <w:r w:rsidRPr="00790174">
        <w:t>doctor_id</w:t>
      </w:r>
      <w:proofErr w:type="spellEnd"/>
      <w:r w:rsidRPr="00790174">
        <w:t xml:space="preserve"> is a foreign key in the Appointment table.</w:t>
      </w:r>
    </w:p>
    <w:p w14:paraId="6F405516" w14:textId="77777777" w:rsidR="00790174" w:rsidRPr="00790174" w:rsidRDefault="00790174" w:rsidP="00790174">
      <w:pPr>
        <w:numPr>
          <w:ilvl w:val="0"/>
          <w:numId w:val="18"/>
        </w:numPr>
      </w:pPr>
      <w:r w:rsidRPr="00790174">
        <w:rPr>
          <w:b/>
          <w:bCs/>
        </w:rPr>
        <w:t>Patient</w:t>
      </w:r>
      <w:r w:rsidRPr="00790174">
        <w:t xml:space="preserve"> ↔ </w:t>
      </w:r>
      <w:r w:rsidRPr="00790174">
        <w:rPr>
          <w:b/>
          <w:bCs/>
        </w:rPr>
        <w:t>Prescription</w:t>
      </w:r>
      <w:r w:rsidRPr="00790174">
        <w:t>:</w:t>
      </w:r>
    </w:p>
    <w:p w14:paraId="120D2C39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Relationship</w:t>
      </w:r>
      <w:r w:rsidRPr="00790174">
        <w:t>: One-to-Many (One patient can have many prescriptions).</w:t>
      </w:r>
    </w:p>
    <w:p w14:paraId="1E664AAB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lastRenderedPageBreak/>
        <w:t>Description</w:t>
      </w:r>
      <w:r w:rsidRPr="00790174">
        <w:t>: A patient can have multiple prescriptions over time, each linked to their medical history.</w:t>
      </w:r>
    </w:p>
    <w:p w14:paraId="554B524B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Key</w:t>
      </w:r>
      <w:r w:rsidRPr="00790174">
        <w:t xml:space="preserve">: </w:t>
      </w:r>
      <w:proofErr w:type="spellStart"/>
      <w:r w:rsidRPr="00790174">
        <w:t>patient_id</w:t>
      </w:r>
      <w:proofErr w:type="spellEnd"/>
      <w:r w:rsidRPr="00790174">
        <w:t xml:space="preserve"> is a foreign key in the Prescription table.</w:t>
      </w:r>
    </w:p>
    <w:p w14:paraId="45A0EEB9" w14:textId="77777777" w:rsidR="00790174" w:rsidRPr="00790174" w:rsidRDefault="00790174" w:rsidP="00790174">
      <w:pPr>
        <w:numPr>
          <w:ilvl w:val="0"/>
          <w:numId w:val="18"/>
        </w:numPr>
      </w:pPr>
      <w:r w:rsidRPr="00790174">
        <w:rPr>
          <w:b/>
          <w:bCs/>
        </w:rPr>
        <w:t>Doctor</w:t>
      </w:r>
      <w:r w:rsidRPr="00790174">
        <w:t xml:space="preserve"> ↔ </w:t>
      </w:r>
      <w:r w:rsidRPr="00790174">
        <w:rPr>
          <w:b/>
          <w:bCs/>
        </w:rPr>
        <w:t>Prescription</w:t>
      </w:r>
      <w:r w:rsidRPr="00790174">
        <w:t>:</w:t>
      </w:r>
    </w:p>
    <w:p w14:paraId="49F30320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Relationship</w:t>
      </w:r>
      <w:r w:rsidRPr="00790174">
        <w:t>: One-to-Many (One doctor can prescribe multiple prescriptions).</w:t>
      </w:r>
    </w:p>
    <w:p w14:paraId="0ACBCD40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Description</w:t>
      </w:r>
      <w:r w:rsidRPr="00790174">
        <w:t>: Each prescription is associated with one doctor, and doctors can issue multiple prescriptions to different patients.</w:t>
      </w:r>
    </w:p>
    <w:p w14:paraId="478DD5EF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Key</w:t>
      </w:r>
      <w:r w:rsidRPr="00790174">
        <w:t xml:space="preserve">: </w:t>
      </w:r>
      <w:proofErr w:type="spellStart"/>
      <w:r w:rsidRPr="00790174">
        <w:t>doctor_id</w:t>
      </w:r>
      <w:proofErr w:type="spellEnd"/>
      <w:r w:rsidRPr="00790174">
        <w:t xml:space="preserve"> is a foreign key in the Prescription table.</w:t>
      </w:r>
    </w:p>
    <w:p w14:paraId="275508D1" w14:textId="77777777" w:rsidR="00790174" w:rsidRPr="00790174" w:rsidRDefault="00790174" w:rsidP="00790174">
      <w:pPr>
        <w:numPr>
          <w:ilvl w:val="0"/>
          <w:numId w:val="18"/>
        </w:numPr>
      </w:pPr>
      <w:r w:rsidRPr="00790174">
        <w:rPr>
          <w:b/>
          <w:bCs/>
        </w:rPr>
        <w:t>Patient</w:t>
      </w:r>
      <w:r w:rsidRPr="00790174">
        <w:t xml:space="preserve"> ↔ </w:t>
      </w:r>
      <w:r w:rsidRPr="00790174">
        <w:rPr>
          <w:b/>
          <w:bCs/>
        </w:rPr>
        <w:t>Diagnosis</w:t>
      </w:r>
      <w:r w:rsidRPr="00790174">
        <w:t>:</w:t>
      </w:r>
    </w:p>
    <w:p w14:paraId="04400F59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Relationship</w:t>
      </w:r>
      <w:r w:rsidRPr="00790174">
        <w:t>: One-to-Many (One patient can have many diagnoses).</w:t>
      </w:r>
    </w:p>
    <w:p w14:paraId="28997F82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Description</w:t>
      </w:r>
      <w:r w:rsidRPr="00790174">
        <w:t>: A patient may undergo several diagnoses over time, each entered by a doctor.</w:t>
      </w:r>
    </w:p>
    <w:p w14:paraId="23BD5E38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Key</w:t>
      </w:r>
      <w:r w:rsidRPr="00790174">
        <w:t xml:space="preserve">: </w:t>
      </w:r>
      <w:proofErr w:type="spellStart"/>
      <w:r w:rsidRPr="00790174">
        <w:t>patient_id</w:t>
      </w:r>
      <w:proofErr w:type="spellEnd"/>
      <w:r w:rsidRPr="00790174">
        <w:t xml:space="preserve"> is a foreign key in the </w:t>
      </w:r>
      <w:proofErr w:type="gramStart"/>
      <w:r w:rsidRPr="00790174">
        <w:t>Diagnosis</w:t>
      </w:r>
      <w:proofErr w:type="gramEnd"/>
      <w:r w:rsidRPr="00790174">
        <w:t xml:space="preserve"> table.</w:t>
      </w:r>
    </w:p>
    <w:p w14:paraId="32D44277" w14:textId="77777777" w:rsidR="00790174" w:rsidRPr="00790174" w:rsidRDefault="00790174" w:rsidP="00790174">
      <w:pPr>
        <w:numPr>
          <w:ilvl w:val="0"/>
          <w:numId w:val="18"/>
        </w:numPr>
      </w:pPr>
      <w:r w:rsidRPr="00790174">
        <w:rPr>
          <w:b/>
          <w:bCs/>
        </w:rPr>
        <w:t>Doctor</w:t>
      </w:r>
      <w:r w:rsidRPr="00790174">
        <w:t xml:space="preserve"> ↔ </w:t>
      </w:r>
      <w:r w:rsidRPr="00790174">
        <w:rPr>
          <w:b/>
          <w:bCs/>
        </w:rPr>
        <w:t>Diagnosis</w:t>
      </w:r>
      <w:r w:rsidRPr="00790174">
        <w:t>:</w:t>
      </w:r>
    </w:p>
    <w:p w14:paraId="1406AAF2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Relationship</w:t>
      </w:r>
      <w:r w:rsidRPr="00790174">
        <w:t>: One-to-Many (One doctor can give many diagnoses).</w:t>
      </w:r>
    </w:p>
    <w:p w14:paraId="5ED8C5FA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Description</w:t>
      </w:r>
      <w:r w:rsidRPr="00790174">
        <w:t>: Each diagnosis is performed by one doctor, and doctors can diagnose multiple patients.</w:t>
      </w:r>
    </w:p>
    <w:p w14:paraId="3D2FED46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Key</w:t>
      </w:r>
      <w:r w:rsidRPr="00790174">
        <w:t xml:space="preserve">: </w:t>
      </w:r>
      <w:proofErr w:type="spellStart"/>
      <w:r w:rsidRPr="00790174">
        <w:t>doctor_id</w:t>
      </w:r>
      <w:proofErr w:type="spellEnd"/>
      <w:r w:rsidRPr="00790174">
        <w:t xml:space="preserve"> is a foreign key in the </w:t>
      </w:r>
      <w:proofErr w:type="gramStart"/>
      <w:r w:rsidRPr="00790174">
        <w:t>Diagnosis</w:t>
      </w:r>
      <w:proofErr w:type="gramEnd"/>
      <w:r w:rsidRPr="00790174">
        <w:t xml:space="preserve"> table.</w:t>
      </w:r>
    </w:p>
    <w:p w14:paraId="72AE6E05" w14:textId="77777777" w:rsidR="00790174" w:rsidRPr="00790174" w:rsidRDefault="00790174" w:rsidP="00790174">
      <w:pPr>
        <w:numPr>
          <w:ilvl w:val="0"/>
          <w:numId w:val="18"/>
        </w:numPr>
      </w:pPr>
      <w:r w:rsidRPr="00790174">
        <w:rPr>
          <w:b/>
          <w:bCs/>
        </w:rPr>
        <w:t>Patient</w:t>
      </w:r>
      <w:r w:rsidRPr="00790174">
        <w:t xml:space="preserve"> ↔ </w:t>
      </w:r>
      <w:proofErr w:type="spellStart"/>
      <w:r w:rsidRPr="00790174">
        <w:rPr>
          <w:b/>
          <w:bCs/>
        </w:rPr>
        <w:t>LabTest</w:t>
      </w:r>
      <w:proofErr w:type="spellEnd"/>
      <w:r w:rsidRPr="00790174">
        <w:t>:</w:t>
      </w:r>
    </w:p>
    <w:p w14:paraId="28BF9C9F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Relationship</w:t>
      </w:r>
      <w:r w:rsidRPr="00790174">
        <w:t>: One-to-Many (One patient can have multiple lab tests).</w:t>
      </w:r>
    </w:p>
    <w:p w14:paraId="59E83B54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Description</w:t>
      </w:r>
      <w:r w:rsidRPr="00790174">
        <w:t>: A patient can have multiple lab tests recorded in the system.</w:t>
      </w:r>
    </w:p>
    <w:p w14:paraId="3D38EEDE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Key</w:t>
      </w:r>
      <w:r w:rsidRPr="00790174">
        <w:t xml:space="preserve">: </w:t>
      </w:r>
      <w:proofErr w:type="spellStart"/>
      <w:r w:rsidRPr="00790174">
        <w:t>patient_id</w:t>
      </w:r>
      <w:proofErr w:type="spellEnd"/>
      <w:r w:rsidRPr="00790174">
        <w:t xml:space="preserve"> is a foreign key in the </w:t>
      </w:r>
      <w:proofErr w:type="spellStart"/>
      <w:r w:rsidRPr="00790174">
        <w:t>LabTest</w:t>
      </w:r>
      <w:proofErr w:type="spellEnd"/>
      <w:r w:rsidRPr="00790174">
        <w:t xml:space="preserve"> table.</w:t>
      </w:r>
    </w:p>
    <w:p w14:paraId="4C307CF6" w14:textId="77777777" w:rsidR="00790174" w:rsidRPr="00790174" w:rsidRDefault="00790174" w:rsidP="00790174">
      <w:pPr>
        <w:numPr>
          <w:ilvl w:val="0"/>
          <w:numId w:val="18"/>
        </w:numPr>
      </w:pPr>
      <w:r w:rsidRPr="00790174">
        <w:rPr>
          <w:b/>
          <w:bCs/>
        </w:rPr>
        <w:t>Patient</w:t>
      </w:r>
      <w:r w:rsidRPr="00790174">
        <w:t xml:space="preserve"> ↔ </w:t>
      </w:r>
      <w:r w:rsidRPr="00790174">
        <w:rPr>
          <w:b/>
          <w:bCs/>
        </w:rPr>
        <w:t>Billing</w:t>
      </w:r>
      <w:r w:rsidRPr="00790174">
        <w:t>:</w:t>
      </w:r>
    </w:p>
    <w:p w14:paraId="7B36B9B0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Relationship</w:t>
      </w:r>
      <w:r w:rsidRPr="00790174">
        <w:t>: One-to-Many (One patient can have multiple bills).</w:t>
      </w:r>
    </w:p>
    <w:p w14:paraId="7D7E8A59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Description</w:t>
      </w:r>
      <w:r w:rsidRPr="00790174">
        <w:t>: A patient can generate multiple bills, one for each hospital visit or service.</w:t>
      </w:r>
    </w:p>
    <w:p w14:paraId="7A8E6A72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Key</w:t>
      </w:r>
      <w:r w:rsidRPr="00790174">
        <w:t xml:space="preserve">: </w:t>
      </w:r>
      <w:proofErr w:type="spellStart"/>
      <w:r w:rsidRPr="00790174">
        <w:t>patient_id</w:t>
      </w:r>
      <w:proofErr w:type="spellEnd"/>
      <w:r w:rsidRPr="00790174">
        <w:t xml:space="preserve"> is a foreign key in the Billing table.</w:t>
      </w:r>
    </w:p>
    <w:p w14:paraId="449689D4" w14:textId="77777777" w:rsidR="00790174" w:rsidRPr="00790174" w:rsidRDefault="00790174" w:rsidP="00790174">
      <w:pPr>
        <w:numPr>
          <w:ilvl w:val="0"/>
          <w:numId w:val="18"/>
        </w:numPr>
      </w:pPr>
      <w:r w:rsidRPr="00790174">
        <w:rPr>
          <w:b/>
          <w:bCs/>
        </w:rPr>
        <w:t>Billing</w:t>
      </w:r>
      <w:r w:rsidRPr="00790174">
        <w:t xml:space="preserve"> ↔ </w:t>
      </w:r>
      <w:r w:rsidRPr="00790174">
        <w:rPr>
          <w:b/>
          <w:bCs/>
        </w:rPr>
        <w:t>Payment</w:t>
      </w:r>
      <w:r w:rsidRPr="00790174">
        <w:t>:</w:t>
      </w:r>
    </w:p>
    <w:p w14:paraId="5E3271F1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Relationship</w:t>
      </w:r>
      <w:r w:rsidRPr="00790174">
        <w:t>: One-to-Many (One bill can have multiple payments).</w:t>
      </w:r>
    </w:p>
    <w:p w14:paraId="504A01EB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Description</w:t>
      </w:r>
      <w:r w:rsidRPr="00790174">
        <w:t>: A patient can make multiple payments toward a single bill.</w:t>
      </w:r>
    </w:p>
    <w:p w14:paraId="42386645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Key</w:t>
      </w:r>
      <w:r w:rsidRPr="00790174">
        <w:t xml:space="preserve">: </w:t>
      </w:r>
      <w:proofErr w:type="spellStart"/>
      <w:r w:rsidRPr="00790174">
        <w:t>billing_id</w:t>
      </w:r>
      <w:proofErr w:type="spellEnd"/>
      <w:r w:rsidRPr="00790174">
        <w:t xml:space="preserve"> is a foreign key in the Payment table.</w:t>
      </w:r>
    </w:p>
    <w:p w14:paraId="08B82D00" w14:textId="77777777" w:rsidR="00790174" w:rsidRPr="00790174" w:rsidRDefault="00790174" w:rsidP="00790174">
      <w:pPr>
        <w:numPr>
          <w:ilvl w:val="0"/>
          <w:numId w:val="18"/>
        </w:numPr>
      </w:pPr>
      <w:r w:rsidRPr="00790174">
        <w:rPr>
          <w:b/>
          <w:bCs/>
        </w:rPr>
        <w:t>Patient</w:t>
      </w:r>
      <w:r w:rsidRPr="00790174">
        <w:t xml:space="preserve"> ↔ </w:t>
      </w:r>
      <w:r w:rsidRPr="00790174">
        <w:rPr>
          <w:b/>
          <w:bCs/>
        </w:rPr>
        <w:t>Room</w:t>
      </w:r>
      <w:r w:rsidRPr="00790174">
        <w:t>:</w:t>
      </w:r>
    </w:p>
    <w:p w14:paraId="1CA31ADD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Relationship</w:t>
      </w:r>
      <w:r w:rsidRPr="00790174">
        <w:t>: One-to-One (One patient is assigned one room at a time).</w:t>
      </w:r>
    </w:p>
    <w:p w14:paraId="384A5D2A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Description</w:t>
      </w:r>
      <w:r w:rsidRPr="00790174">
        <w:t>: A patient can be admitted to one room at a time, though the same room can be reassigned to different patients over time.</w:t>
      </w:r>
    </w:p>
    <w:p w14:paraId="17E4D5AC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Key</w:t>
      </w:r>
      <w:r w:rsidRPr="00790174">
        <w:t xml:space="preserve">: </w:t>
      </w:r>
      <w:proofErr w:type="spellStart"/>
      <w:r w:rsidRPr="00790174">
        <w:t>patient_id</w:t>
      </w:r>
      <w:proofErr w:type="spellEnd"/>
      <w:r w:rsidRPr="00790174">
        <w:t xml:space="preserve"> is a foreign key in the Room table (nullable when the room is unoccupied).</w:t>
      </w:r>
    </w:p>
    <w:p w14:paraId="40E5F0EA" w14:textId="77777777" w:rsidR="00790174" w:rsidRPr="00790174" w:rsidRDefault="00790174" w:rsidP="00790174">
      <w:pPr>
        <w:numPr>
          <w:ilvl w:val="0"/>
          <w:numId w:val="18"/>
        </w:numPr>
      </w:pPr>
      <w:r w:rsidRPr="00790174">
        <w:rPr>
          <w:b/>
          <w:bCs/>
        </w:rPr>
        <w:t>Department</w:t>
      </w:r>
      <w:r w:rsidRPr="00790174">
        <w:t xml:space="preserve"> ↔ </w:t>
      </w:r>
      <w:r w:rsidRPr="00790174">
        <w:rPr>
          <w:b/>
          <w:bCs/>
        </w:rPr>
        <w:t>Doctor</w:t>
      </w:r>
      <w:r w:rsidRPr="00790174">
        <w:t>:</w:t>
      </w:r>
    </w:p>
    <w:p w14:paraId="50581B25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Relationship</w:t>
      </w:r>
      <w:r w:rsidRPr="00790174">
        <w:t>: One-to-Many (One department can have many doctors).</w:t>
      </w:r>
    </w:p>
    <w:p w14:paraId="5F1647FC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lastRenderedPageBreak/>
        <w:t>Description</w:t>
      </w:r>
      <w:r w:rsidRPr="00790174">
        <w:t>: Each department may have multiple doctors assigned, but each doctor is linked to one department.</w:t>
      </w:r>
    </w:p>
    <w:p w14:paraId="74D47DD0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Key</w:t>
      </w:r>
      <w:r w:rsidRPr="00790174">
        <w:t xml:space="preserve">: </w:t>
      </w:r>
      <w:proofErr w:type="spellStart"/>
      <w:r w:rsidRPr="00790174">
        <w:t>department_id</w:t>
      </w:r>
      <w:proofErr w:type="spellEnd"/>
      <w:r w:rsidRPr="00790174">
        <w:t xml:space="preserve"> is a foreign key in the Doctor table.</w:t>
      </w:r>
    </w:p>
    <w:p w14:paraId="16EB8AA7" w14:textId="77777777" w:rsidR="00790174" w:rsidRPr="00790174" w:rsidRDefault="00790174" w:rsidP="00790174">
      <w:pPr>
        <w:numPr>
          <w:ilvl w:val="0"/>
          <w:numId w:val="18"/>
        </w:numPr>
      </w:pPr>
      <w:r w:rsidRPr="00790174">
        <w:rPr>
          <w:b/>
          <w:bCs/>
        </w:rPr>
        <w:t>Nurse</w:t>
      </w:r>
      <w:r w:rsidRPr="00790174">
        <w:t xml:space="preserve"> ↔ </w:t>
      </w:r>
      <w:r w:rsidRPr="00790174">
        <w:rPr>
          <w:b/>
          <w:bCs/>
        </w:rPr>
        <w:t>Department</w:t>
      </w:r>
      <w:r w:rsidRPr="00790174">
        <w:t>:</w:t>
      </w:r>
    </w:p>
    <w:p w14:paraId="6532E655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Relationship</w:t>
      </w:r>
      <w:r w:rsidRPr="00790174">
        <w:t>: One-to-Many (One department can have many nurses).</w:t>
      </w:r>
    </w:p>
    <w:p w14:paraId="6CBB3786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Description</w:t>
      </w:r>
      <w:r w:rsidRPr="00790174">
        <w:t>: Each department may have multiple nurses, and each nurse belongs to one department.</w:t>
      </w:r>
    </w:p>
    <w:p w14:paraId="654DF80E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Key</w:t>
      </w:r>
      <w:r w:rsidRPr="00790174">
        <w:t xml:space="preserve">: </w:t>
      </w:r>
      <w:proofErr w:type="spellStart"/>
      <w:r w:rsidRPr="00790174">
        <w:t>department_id</w:t>
      </w:r>
      <w:proofErr w:type="spellEnd"/>
      <w:r w:rsidRPr="00790174">
        <w:t xml:space="preserve"> is a foreign key in the Nurse table.</w:t>
      </w:r>
    </w:p>
    <w:p w14:paraId="7B320BF8" w14:textId="77777777" w:rsidR="00790174" w:rsidRPr="00790174" w:rsidRDefault="00790174" w:rsidP="00790174">
      <w:pPr>
        <w:numPr>
          <w:ilvl w:val="0"/>
          <w:numId w:val="18"/>
        </w:numPr>
      </w:pPr>
      <w:r w:rsidRPr="00790174">
        <w:rPr>
          <w:b/>
          <w:bCs/>
        </w:rPr>
        <w:t>Patient</w:t>
      </w:r>
      <w:r w:rsidRPr="00790174">
        <w:t xml:space="preserve"> ↔ </w:t>
      </w:r>
      <w:proofErr w:type="spellStart"/>
      <w:r w:rsidRPr="00790174">
        <w:rPr>
          <w:b/>
          <w:bCs/>
        </w:rPr>
        <w:t>TreatmentPlan</w:t>
      </w:r>
      <w:proofErr w:type="spellEnd"/>
      <w:r w:rsidRPr="00790174">
        <w:t>:</w:t>
      </w:r>
    </w:p>
    <w:p w14:paraId="4A0235F5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Relationship</w:t>
      </w:r>
      <w:r w:rsidRPr="00790174">
        <w:t>: One-to-One (One patient can have one active treatment plan at a time).</w:t>
      </w:r>
    </w:p>
    <w:p w14:paraId="51DCE46D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Description</w:t>
      </w:r>
      <w:r w:rsidRPr="00790174">
        <w:t>: Each patient can be assigned a treatment plan by their doctor.</w:t>
      </w:r>
    </w:p>
    <w:p w14:paraId="2233FD12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Key</w:t>
      </w:r>
      <w:r w:rsidRPr="00790174">
        <w:t xml:space="preserve">: </w:t>
      </w:r>
      <w:proofErr w:type="spellStart"/>
      <w:r w:rsidRPr="00790174">
        <w:t>patient_id</w:t>
      </w:r>
      <w:proofErr w:type="spellEnd"/>
      <w:r w:rsidRPr="00790174">
        <w:t xml:space="preserve"> is a foreign key in the </w:t>
      </w:r>
      <w:proofErr w:type="spellStart"/>
      <w:r w:rsidRPr="00790174">
        <w:t>TreatmentPlan</w:t>
      </w:r>
      <w:proofErr w:type="spellEnd"/>
      <w:r w:rsidRPr="00790174">
        <w:t xml:space="preserve"> table.</w:t>
      </w:r>
    </w:p>
    <w:p w14:paraId="3F805C5A" w14:textId="77777777" w:rsidR="00790174" w:rsidRPr="00790174" w:rsidRDefault="00790174" w:rsidP="00790174">
      <w:pPr>
        <w:numPr>
          <w:ilvl w:val="0"/>
          <w:numId w:val="18"/>
        </w:numPr>
      </w:pPr>
      <w:r w:rsidRPr="00790174">
        <w:rPr>
          <w:b/>
          <w:bCs/>
        </w:rPr>
        <w:t>Patient</w:t>
      </w:r>
      <w:r w:rsidRPr="00790174">
        <w:t xml:space="preserve"> ↔ </w:t>
      </w:r>
      <w:r w:rsidRPr="00790174">
        <w:rPr>
          <w:b/>
          <w:bCs/>
        </w:rPr>
        <w:t>Insurance</w:t>
      </w:r>
      <w:r w:rsidRPr="00790174">
        <w:t>:</w:t>
      </w:r>
    </w:p>
    <w:p w14:paraId="3A63C71B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Relationship</w:t>
      </w:r>
      <w:r w:rsidRPr="00790174">
        <w:t>: One-to-One (One patient can have one insurance policy).</w:t>
      </w:r>
    </w:p>
    <w:p w14:paraId="20DA2B8E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Description</w:t>
      </w:r>
      <w:r w:rsidRPr="00790174">
        <w:t>: A patient can have one insurance policy linked to their hospital record.</w:t>
      </w:r>
    </w:p>
    <w:p w14:paraId="6CC5AAC5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Key</w:t>
      </w:r>
      <w:r w:rsidRPr="00790174">
        <w:t xml:space="preserve">: </w:t>
      </w:r>
      <w:proofErr w:type="spellStart"/>
      <w:r w:rsidRPr="00790174">
        <w:t>patient_id</w:t>
      </w:r>
      <w:proofErr w:type="spellEnd"/>
      <w:r w:rsidRPr="00790174">
        <w:t xml:space="preserve"> is a foreign key in the Insurance table.</w:t>
      </w:r>
    </w:p>
    <w:p w14:paraId="76352CA4" w14:textId="77777777" w:rsidR="00790174" w:rsidRPr="00790174" w:rsidRDefault="00790174" w:rsidP="00790174">
      <w:pPr>
        <w:numPr>
          <w:ilvl w:val="0"/>
          <w:numId w:val="18"/>
        </w:numPr>
      </w:pPr>
      <w:r w:rsidRPr="00790174">
        <w:rPr>
          <w:b/>
          <w:bCs/>
        </w:rPr>
        <w:t>Medicine</w:t>
      </w:r>
      <w:r w:rsidRPr="00790174">
        <w:t xml:space="preserve"> ↔ </w:t>
      </w:r>
      <w:r w:rsidRPr="00790174">
        <w:rPr>
          <w:b/>
          <w:bCs/>
        </w:rPr>
        <w:t>Prescription</w:t>
      </w:r>
      <w:r w:rsidRPr="00790174">
        <w:t>:</w:t>
      </w:r>
    </w:p>
    <w:p w14:paraId="70FE9120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Relationship</w:t>
      </w:r>
      <w:r w:rsidRPr="00790174">
        <w:t>: Many-to-Many (A prescription can have many medicines, and a medicine can be included in multiple prescriptions).</w:t>
      </w:r>
    </w:p>
    <w:p w14:paraId="71127B13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Description</w:t>
      </w:r>
      <w:r w:rsidRPr="00790174">
        <w:t>: Medicines prescribed to patients are associated with their prescriptions.</w:t>
      </w:r>
    </w:p>
    <w:p w14:paraId="6D086AE1" w14:textId="77777777" w:rsidR="00790174" w:rsidRPr="00790174" w:rsidRDefault="00790174" w:rsidP="00790174">
      <w:pPr>
        <w:numPr>
          <w:ilvl w:val="1"/>
          <w:numId w:val="18"/>
        </w:numPr>
      </w:pPr>
      <w:r w:rsidRPr="00790174">
        <w:rPr>
          <w:b/>
          <w:bCs/>
        </w:rPr>
        <w:t>Key</w:t>
      </w:r>
      <w:r w:rsidRPr="00790174">
        <w:t xml:space="preserve">: A bridge table can be created (e.g., </w:t>
      </w:r>
      <w:proofErr w:type="spellStart"/>
      <w:r w:rsidRPr="00790174">
        <w:t>Prescription_Medicine</w:t>
      </w:r>
      <w:proofErr w:type="spellEnd"/>
      <w:r w:rsidRPr="00790174">
        <w:t xml:space="preserve">) with </w:t>
      </w:r>
      <w:proofErr w:type="spellStart"/>
      <w:r w:rsidRPr="00790174">
        <w:t>prescription_id</w:t>
      </w:r>
      <w:proofErr w:type="spellEnd"/>
      <w:r w:rsidRPr="00790174">
        <w:t xml:space="preserve"> and </w:t>
      </w:r>
      <w:proofErr w:type="spellStart"/>
      <w:r w:rsidRPr="00790174">
        <w:t>medicine_id</w:t>
      </w:r>
      <w:proofErr w:type="spellEnd"/>
      <w:r w:rsidRPr="00790174">
        <w:t>.</w:t>
      </w:r>
    </w:p>
    <w:p w14:paraId="76F937FD" w14:textId="77777777" w:rsidR="00790174" w:rsidRPr="00790174" w:rsidRDefault="00000000" w:rsidP="00790174">
      <w:r>
        <w:pict w14:anchorId="37F82F17">
          <v:rect id="_x0000_i1052" style="width:0;height:1.5pt" o:hralign="center" o:hrstd="t" o:hr="t" fillcolor="#a0a0a0" stroked="f"/>
        </w:pict>
      </w:r>
    </w:p>
    <w:p w14:paraId="51E5E7A9" w14:textId="77777777" w:rsidR="00790174" w:rsidRPr="00790174" w:rsidRDefault="00790174" w:rsidP="00790174">
      <w:pPr>
        <w:rPr>
          <w:b/>
          <w:bCs/>
        </w:rPr>
      </w:pPr>
      <w:r w:rsidRPr="00790174">
        <w:rPr>
          <w:b/>
          <w:bCs/>
        </w:rPr>
        <w:t>Key Relationships Summary:</w:t>
      </w:r>
    </w:p>
    <w:p w14:paraId="7BF516E2" w14:textId="77777777" w:rsidR="00790174" w:rsidRPr="00790174" w:rsidRDefault="00790174" w:rsidP="00790174">
      <w:pPr>
        <w:numPr>
          <w:ilvl w:val="0"/>
          <w:numId w:val="19"/>
        </w:numPr>
      </w:pPr>
      <w:r w:rsidRPr="00790174">
        <w:rPr>
          <w:b/>
          <w:bCs/>
        </w:rPr>
        <w:t>One-to-Many Relationships</w:t>
      </w:r>
      <w:r w:rsidRPr="00790174">
        <w:t>:</w:t>
      </w:r>
    </w:p>
    <w:p w14:paraId="047BC9CD" w14:textId="77777777" w:rsidR="00790174" w:rsidRPr="00790174" w:rsidRDefault="00790174" w:rsidP="00790174">
      <w:pPr>
        <w:numPr>
          <w:ilvl w:val="1"/>
          <w:numId w:val="19"/>
        </w:numPr>
      </w:pPr>
      <w:r w:rsidRPr="00790174">
        <w:rPr>
          <w:b/>
          <w:bCs/>
        </w:rPr>
        <w:t>Patient ↔ Appointment</w:t>
      </w:r>
      <w:r w:rsidRPr="00790174">
        <w:t>: A patient can have multiple appointments.</w:t>
      </w:r>
    </w:p>
    <w:p w14:paraId="1BF96DF4" w14:textId="77777777" w:rsidR="00790174" w:rsidRPr="00790174" w:rsidRDefault="00790174" w:rsidP="00790174">
      <w:pPr>
        <w:numPr>
          <w:ilvl w:val="1"/>
          <w:numId w:val="19"/>
        </w:numPr>
      </w:pPr>
      <w:r w:rsidRPr="00790174">
        <w:rPr>
          <w:b/>
          <w:bCs/>
        </w:rPr>
        <w:t>Doctor ↔ Appointment</w:t>
      </w:r>
      <w:r w:rsidRPr="00790174">
        <w:t>: A doctor can handle multiple appointments.</w:t>
      </w:r>
    </w:p>
    <w:p w14:paraId="4AFBF11F" w14:textId="77777777" w:rsidR="00790174" w:rsidRPr="00790174" w:rsidRDefault="00790174" w:rsidP="00790174">
      <w:pPr>
        <w:numPr>
          <w:ilvl w:val="1"/>
          <w:numId w:val="19"/>
        </w:numPr>
      </w:pPr>
      <w:r w:rsidRPr="00790174">
        <w:rPr>
          <w:b/>
          <w:bCs/>
        </w:rPr>
        <w:t>Patient ↔ Prescription</w:t>
      </w:r>
      <w:r w:rsidRPr="00790174">
        <w:t>: A patient can receive multiple prescriptions.</w:t>
      </w:r>
    </w:p>
    <w:p w14:paraId="3E5E170A" w14:textId="77777777" w:rsidR="00790174" w:rsidRPr="00790174" w:rsidRDefault="00790174" w:rsidP="00790174">
      <w:pPr>
        <w:numPr>
          <w:ilvl w:val="1"/>
          <w:numId w:val="19"/>
        </w:numPr>
      </w:pPr>
      <w:r w:rsidRPr="00790174">
        <w:rPr>
          <w:b/>
          <w:bCs/>
        </w:rPr>
        <w:t>Doctor ↔ Prescription</w:t>
      </w:r>
      <w:r w:rsidRPr="00790174">
        <w:t>: A doctor can write multiple prescriptions.</w:t>
      </w:r>
    </w:p>
    <w:p w14:paraId="3AA6C03C" w14:textId="77777777" w:rsidR="00790174" w:rsidRPr="00790174" w:rsidRDefault="00790174" w:rsidP="00790174">
      <w:pPr>
        <w:numPr>
          <w:ilvl w:val="1"/>
          <w:numId w:val="19"/>
        </w:numPr>
      </w:pPr>
      <w:r w:rsidRPr="00790174">
        <w:rPr>
          <w:b/>
          <w:bCs/>
        </w:rPr>
        <w:t>Patient ↔ Diagnosis</w:t>
      </w:r>
      <w:r w:rsidRPr="00790174">
        <w:t>: A patient can have multiple diagnoses.</w:t>
      </w:r>
    </w:p>
    <w:p w14:paraId="2A29A354" w14:textId="77777777" w:rsidR="00790174" w:rsidRPr="00790174" w:rsidRDefault="00790174" w:rsidP="00790174">
      <w:pPr>
        <w:numPr>
          <w:ilvl w:val="1"/>
          <w:numId w:val="19"/>
        </w:numPr>
      </w:pPr>
      <w:r w:rsidRPr="00790174">
        <w:rPr>
          <w:b/>
          <w:bCs/>
        </w:rPr>
        <w:t>Doctor ↔ Diagnosis</w:t>
      </w:r>
      <w:r w:rsidRPr="00790174">
        <w:t>: A doctor can provide multiple diagnoses.</w:t>
      </w:r>
    </w:p>
    <w:p w14:paraId="1A6B85B7" w14:textId="77777777" w:rsidR="00790174" w:rsidRPr="00790174" w:rsidRDefault="00790174" w:rsidP="00790174">
      <w:pPr>
        <w:numPr>
          <w:ilvl w:val="1"/>
          <w:numId w:val="19"/>
        </w:numPr>
      </w:pPr>
      <w:r w:rsidRPr="00790174">
        <w:rPr>
          <w:b/>
          <w:bCs/>
        </w:rPr>
        <w:t xml:space="preserve">Patient ↔ </w:t>
      </w:r>
      <w:proofErr w:type="spellStart"/>
      <w:r w:rsidRPr="00790174">
        <w:rPr>
          <w:b/>
          <w:bCs/>
        </w:rPr>
        <w:t>LabTest</w:t>
      </w:r>
      <w:proofErr w:type="spellEnd"/>
      <w:r w:rsidRPr="00790174">
        <w:t>: A patient can undergo multiple lab tests.</w:t>
      </w:r>
    </w:p>
    <w:p w14:paraId="29F579CD" w14:textId="77777777" w:rsidR="00790174" w:rsidRPr="00790174" w:rsidRDefault="00790174" w:rsidP="00790174">
      <w:pPr>
        <w:numPr>
          <w:ilvl w:val="1"/>
          <w:numId w:val="19"/>
        </w:numPr>
      </w:pPr>
      <w:r w:rsidRPr="00790174">
        <w:rPr>
          <w:b/>
          <w:bCs/>
        </w:rPr>
        <w:t>Patient ↔ Billing</w:t>
      </w:r>
      <w:r w:rsidRPr="00790174">
        <w:t>: A patient can generate multiple bills.</w:t>
      </w:r>
    </w:p>
    <w:p w14:paraId="494E696A" w14:textId="77777777" w:rsidR="00790174" w:rsidRPr="00790174" w:rsidRDefault="00790174" w:rsidP="00790174">
      <w:pPr>
        <w:numPr>
          <w:ilvl w:val="1"/>
          <w:numId w:val="19"/>
        </w:numPr>
      </w:pPr>
      <w:r w:rsidRPr="00790174">
        <w:rPr>
          <w:b/>
          <w:bCs/>
        </w:rPr>
        <w:t>Billing ↔ Payment</w:t>
      </w:r>
      <w:r w:rsidRPr="00790174">
        <w:t>: A bill can receive multiple payments.</w:t>
      </w:r>
    </w:p>
    <w:p w14:paraId="602EED55" w14:textId="77777777" w:rsidR="00790174" w:rsidRPr="00790174" w:rsidRDefault="00790174" w:rsidP="00790174">
      <w:pPr>
        <w:numPr>
          <w:ilvl w:val="1"/>
          <w:numId w:val="19"/>
        </w:numPr>
      </w:pPr>
      <w:r w:rsidRPr="00790174">
        <w:rPr>
          <w:b/>
          <w:bCs/>
        </w:rPr>
        <w:t>Department ↔ Doctor</w:t>
      </w:r>
      <w:r w:rsidRPr="00790174">
        <w:t>: A department can have multiple doctors.</w:t>
      </w:r>
    </w:p>
    <w:p w14:paraId="0353D051" w14:textId="77777777" w:rsidR="00790174" w:rsidRPr="00790174" w:rsidRDefault="00790174" w:rsidP="00790174">
      <w:pPr>
        <w:numPr>
          <w:ilvl w:val="1"/>
          <w:numId w:val="19"/>
        </w:numPr>
      </w:pPr>
      <w:r w:rsidRPr="00790174">
        <w:rPr>
          <w:b/>
          <w:bCs/>
        </w:rPr>
        <w:t>Department ↔ Nurse</w:t>
      </w:r>
      <w:r w:rsidRPr="00790174">
        <w:t>: A department can have multiple nurses.</w:t>
      </w:r>
    </w:p>
    <w:p w14:paraId="416B5F42" w14:textId="77777777" w:rsidR="00790174" w:rsidRPr="00790174" w:rsidRDefault="00790174" w:rsidP="00790174">
      <w:pPr>
        <w:numPr>
          <w:ilvl w:val="0"/>
          <w:numId w:val="19"/>
        </w:numPr>
      </w:pPr>
      <w:r w:rsidRPr="00790174">
        <w:rPr>
          <w:b/>
          <w:bCs/>
        </w:rPr>
        <w:lastRenderedPageBreak/>
        <w:t>One-to-One Relationships</w:t>
      </w:r>
      <w:r w:rsidRPr="00790174">
        <w:t>:</w:t>
      </w:r>
    </w:p>
    <w:p w14:paraId="4F324AC8" w14:textId="77777777" w:rsidR="00790174" w:rsidRPr="00790174" w:rsidRDefault="00790174" w:rsidP="00790174">
      <w:pPr>
        <w:numPr>
          <w:ilvl w:val="1"/>
          <w:numId w:val="19"/>
        </w:numPr>
      </w:pPr>
      <w:r w:rsidRPr="00790174">
        <w:rPr>
          <w:b/>
          <w:bCs/>
        </w:rPr>
        <w:t>Patient ↔ Room</w:t>
      </w:r>
      <w:r w:rsidRPr="00790174">
        <w:t>: A patient is assigned one room during their stay.</w:t>
      </w:r>
    </w:p>
    <w:p w14:paraId="576BC966" w14:textId="77777777" w:rsidR="00790174" w:rsidRPr="00790174" w:rsidRDefault="00790174" w:rsidP="00790174">
      <w:pPr>
        <w:numPr>
          <w:ilvl w:val="1"/>
          <w:numId w:val="19"/>
        </w:numPr>
      </w:pPr>
      <w:r w:rsidRPr="00790174">
        <w:rPr>
          <w:b/>
          <w:bCs/>
        </w:rPr>
        <w:t xml:space="preserve">Patient ↔ </w:t>
      </w:r>
      <w:proofErr w:type="spellStart"/>
      <w:r w:rsidRPr="00790174">
        <w:rPr>
          <w:b/>
          <w:bCs/>
        </w:rPr>
        <w:t>TreatmentPlan</w:t>
      </w:r>
      <w:proofErr w:type="spellEnd"/>
      <w:r w:rsidRPr="00790174">
        <w:t>: Each patient can have one active treatment plan.</w:t>
      </w:r>
    </w:p>
    <w:p w14:paraId="5D1A39BA" w14:textId="77777777" w:rsidR="00790174" w:rsidRPr="00790174" w:rsidRDefault="00790174" w:rsidP="00790174">
      <w:pPr>
        <w:numPr>
          <w:ilvl w:val="1"/>
          <w:numId w:val="19"/>
        </w:numPr>
      </w:pPr>
      <w:r w:rsidRPr="00790174">
        <w:rPr>
          <w:b/>
          <w:bCs/>
        </w:rPr>
        <w:t>Patient ↔ Insurance</w:t>
      </w:r>
      <w:r w:rsidRPr="00790174">
        <w:t>: A patient has one insurance policy.</w:t>
      </w:r>
    </w:p>
    <w:p w14:paraId="52256F15" w14:textId="77777777" w:rsidR="00790174" w:rsidRPr="00790174" w:rsidRDefault="00790174" w:rsidP="00790174">
      <w:pPr>
        <w:numPr>
          <w:ilvl w:val="0"/>
          <w:numId w:val="19"/>
        </w:numPr>
      </w:pPr>
      <w:r w:rsidRPr="00790174">
        <w:rPr>
          <w:b/>
          <w:bCs/>
        </w:rPr>
        <w:t>Many-to-Many Relationships</w:t>
      </w:r>
      <w:r w:rsidRPr="00790174">
        <w:t>:</w:t>
      </w:r>
    </w:p>
    <w:p w14:paraId="012362A8" w14:textId="77777777" w:rsidR="00790174" w:rsidRPr="00790174" w:rsidRDefault="00790174" w:rsidP="00790174">
      <w:pPr>
        <w:numPr>
          <w:ilvl w:val="1"/>
          <w:numId w:val="19"/>
        </w:numPr>
      </w:pPr>
      <w:r w:rsidRPr="00790174">
        <w:rPr>
          <w:b/>
          <w:bCs/>
        </w:rPr>
        <w:t>Medicine ↔ Prescription</w:t>
      </w:r>
      <w:r w:rsidRPr="00790174">
        <w:t>: Medicines are linked to prescriptions through a bridge table (</w:t>
      </w:r>
      <w:proofErr w:type="spellStart"/>
      <w:r w:rsidRPr="00790174">
        <w:t>Prescription_Medicine</w:t>
      </w:r>
      <w:proofErr w:type="spellEnd"/>
      <w:r w:rsidRPr="00790174">
        <w:t>).</w:t>
      </w:r>
    </w:p>
    <w:p w14:paraId="6356822D" w14:textId="06CE6ADF" w:rsidR="00072402" w:rsidRDefault="00790174" w:rsidP="00790174">
      <w:r w:rsidRPr="00790174">
        <w:t>This ER design ensures a clear and structured relationship between the entities in the HMS, supporting efficient operations and management of healthcare data.</w:t>
      </w:r>
    </w:p>
    <w:p w14:paraId="08CCEEAA" w14:textId="77777777" w:rsidR="00484B88" w:rsidRDefault="00484B88"/>
    <w:sectPr w:rsidR="00484B88" w:rsidSect="001667B2">
      <w:pgSz w:w="11906" w:h="16838"/>
      <w:pgMar w:top="568" w:right="707" w:bottom="568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103C8"/>
    <w:multiLevelType w:val="multilevel"/>
    <w:tmpl w:val="6C84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636A2"/>
    <w:multiLevelType w:val="multilevel"/>
    <w:tmpl w:val="6C10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38A8"/>
    <w:multiLevelType w:val="multilevel"/>
    <w:tmpl w:val="7D5A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11CA"/>
    <w:multiLevelType w:val="multilevel"/>
    <w:tmpl w:val="561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95D05"/>
    <w:multiLevelType w:val="multilevel"/>
    <w:tmpl w:val="834E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86D93"/>
    <w:multiLevelType w:val="multilevel"/>
    <w:tmpl w:val="E5A8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30D15"/>
    <w:multiLevelType w:val="multilevel"/>
    <w:tmpl w:val="2CC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41204"/>
    <w:multiLevelType w:val="multilevel"/>
    <w:tmpl w:val="92B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748CD"/>
    <w:multiLevelType w:val="multilevel"/>
    <w:tmpl w:val="2C1E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24BA6"/>
    <w:multiLevelType w:val="multilevel"/>
    <w:tmpl w:val="CB8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A71FA"/>
    <w:multiLevelType w:val="multilevel"/>
    <w:tmpl w:val="9CFE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244EF"/>
    <w:multiLevelType w:val="multilevel"/>
    <w:tmpl w:val="801A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B35D8"/>
    <w:multiLevelType w:val="multilevel"/>
    <w:tmpl w:val="992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A11DA"/>
    <w:multiLevelType w:val="multilevel"/>
    <w:tmpl w:val="2F70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E3B51"/>
    <w:multiLevelType w:val="multilevel"/>
    <w:tmpl w:val="ADDE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B0501"/>
    <w:multiLevelType w:val="multilevel"/>
    <w:tmpl w:val="3646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251FA"/>
    <w:multiLevelType w:val="multilevel"/>
    <w:tmpl w:val="3EA6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E3AD9"/>
    <w:multiLevelType w:val="multilevel"/>
    <w:tmpl w:val="99EE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93FE0"/>
    <w:multiLevelType w:val="multilevel"/>
    <w:tmpl w:val="8AF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084304">
    <w:abstractNumId w:val="3"/>
  </w:num>
  <w:num w:numId="2" w16cid:durableId="420641722">
    <w:abstractNumId w:val="4"/>
  </w:num>
  <w:num w:numId="3" w16cid:durableId="1403411668">
    <w:abstractNumId w:val="16"/>
  </w:num>
  <w:num w:numId="4" w16cid:durableId="592203862">
    <w:abstractNumId w:val="2"/>
  </w:num>
  <w:num w:numId="5" w16cid:durableId="1554192048">
    <w:abstractNumId w:val="12"/>
  </w:num>
  <w:num w:numId="6" w16cid:durableId="1648508842">
    <w:abstractNumId w:val="1"/>
  </w:num>
  <w:num w:numId="7" w16cid:durableId="1718550662">
    <w:abstractNumId w:val="6"/>
  </w:num>
  <w:num w:numId="8" w16cid:durableId="1456825781">
    <w:abstractNumId w:val="11"/>
  </w:num>
  <w:num w:numId="9" w16cid:durableId="565527804">
    <w:abstractNumId w:val="7"/>
  </w:num>
  <w:num w:numId="10" w16cid:durableId="151333545">
    <w:abstractNumId w:val="8"/>
  </w:num>
  <w:num w:numId="11" w16cid:durableId="685064009">
    <w:abstractNumId w:val="9"/>
  </w:num>
  <w:num w:numId="12" w16cid:durableId="1926104920">
    <w:abstractNumId w:val="5"/>
  </w:num>
  <w:num w:numId="13" w16cid:durableId="1451431342">
    <w:abstractNumId w:val="17"/>
  </w:num>
  <w:num w:numId="14" w16cid:durableId="63644122">
    <w:abstractNumId w:val="15"/>
  </w:num>
  <w:num w:numId="15" w16cid:durableId="602767136">
    <w:abstractNumId w:val="13"/>
  </w:num>
  <w:num w:numId="16" w16cid:durableId="1664360195">
    <w:abstractNumId w:val="10"/>
  </w:num>
  <w:num w:numId="17" w16cid:durableId="1437940639">
    <w:abstractNumId w:val="14"/>
  </w:num>
  <w:num w:numId="18" w16cid:durableId="254366468">
    <w:abstractNumId w:val="0"/>
  </w:num>
  <w:num w:numId="19" w16cid:durableId="1469410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B2"/>
    <w:rsid w:val="00072402"/>
    <w:rsid w:val="001175E6"/>
    <w:rsid w:val="001667B2"/>
    <w:rsid w:val="004717E2"/>
    <w:rsid w:val="004725D9"/>
    <w:rsid w:val="00484B88"/>
    <w:rsid w:val="00587D03"/>
    <w:rsid w:val="00707189"/>
    <w:rsid w:val="00790174"/>
    <w:rsid w:val="009360E9"/>
    <w:rsid w:val="00994FAF"/>
    <w:rsid w:val="00AA59BD"/>
    <w:rsid w:val="00C308F3"/>
    <w:rsid w:val="00D1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9E396"/>
  <w15:chartTrackingRefBased/>
  <w15:docId w15:val="{5506E686-1C01-4E60-B5AF-DFD98384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7E2"/>
  </w:style>
  <w:style w:type="paragraph" w:styleId="Heading1">
    <w:name w:val="heading 1"/>
    <w:basedOn w:val="Normal"/>
    <w:next w:val="Normal"/>
    <w:link w:val="Heading1Char"/>
    <w:uiPriority w:val="9"/>
    <w:qFormat/>
    <w:rsid w:val="00D1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0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0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udip\OneDrive%20-%20Anudip%20Foundation%20for%20Social%20Welfare\Documents\Custom%20Office%20Templates\Java%20tuto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4CC829E-FFF9-48BA-A09A-7BB55C321170}">
  <we:reference id="wa200005502" version="1.0.0.11" store="en-IN" storeType="OMEX"/>
  <we:alternateReferences>
    <we:reference id="WA200005502" version="1.0.0.11" store="WA200005502" storeType="OMEX"/>
  </we:alternateReferences>
  <we:properties>
    <we:property name="docId" value="&quot;C478CEQd2Bs07o9-XN_UH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73F2468-30EE-450E-9544-8E59684F49D3}">
  <we:reference id="wa104099688" version="1.7.0.0" store="en-US" storeType="OMEX"/>
  <we:alternateReferences>
    <we:reference id="WA104099688" version="1.7.0.0" store="WA10409968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Java tutorial</Template>
  <TotalTime>14</TotalTime>
  <Pages>14</Pages>
  <Words>2942</Words>
  <Characters>16776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Anuj Kumar</cp:lastModifiedBy>
  <cp:revision>2</cp:revision>
  <dcterms:created xsi:type="dcterms:W3CDTF">2024-10-08T05:45:00Z</dcterms:created>
  <dcterms:modified xsi:type="dcterms:W3CDTF">2024-10-23T07:25:00Z</dcterms:modified>
</cp:coreProperties>
</file>