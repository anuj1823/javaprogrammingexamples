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629136" w14:textId="35B30573" w:rsidR="004E492E" w:rsidRPr="004E492E" w:rsidRDefault="004F0AAD" w:rsidP="004F0AAD">
      <w:pPr>
        <w:rPr>
          <w:b/>
          <w:bCs/>
          <w:color w:val="FF0000"/>
          <w:sz w:val="52"/>
          <w:szCs w:val="52"/>
        </w:rPr>
      </w:pPr>
      <w:r w:rsidRPr="004E492E">
        <w:rPr>
          <w:b/>
          <w:bCs/>
          <w:color w:val="FF0000"/>
          <w:sz w:val="52"/>
          <w:szCs w:val="52"/>
        </w:rPr>
        <w:t>University Management System</w:t>
      </w:r>
    </w:p>
    <w:p w14:paraId="7A33FFC1" w14:textId="43AE93A2" w:rsidR="004F0AAD" w:rsidRPr="004F0AAD" w:rsidRDefault="004F0AAD" w:rsidP="004F0AAD">
      <w:pPr>
        <w:rPr>
          <w:b/>
          <w:bCs/>
        </w:rPr>
      </w:pPr>
      <w:r w:rsidRPr="004F0AAD">
        <w:rPr>
          <w:b/>
          <w:bCs/>
        </w:rPr>
        <w:t xml:space="preserve"> Requirement Analysis</w:t>
      </w:r>
    </w:p>
    <w:p w14:paraId="37E77684" w14:textId="77777777" w:rsidR="004F0AAD" w:rsidRPr="004F0AAD" w:rsidRDefault="004E492E" w:rsidP="004F0AAD">
      <w:r>
        <w:pict w14:anchorId="3BB9B0B8">
          <v:rect id="_x0000_i1025" style="width:0;height:1.5pt" o:hralign="center" o:hrstd="t" o:hr="t" fillcolor="#a0a0a0" stroked="f"/>
        </w:pict>
      </w:r>
    </w:p>
    <w:p w14:paraId="45BA72E8" w14:textId="77777777" w:rsidR="004F0AAD" w:rsidRPr="004F0AAD" w:rsidRDefault="004F0AAD" w:rsidP="004F0AAD">
      <w:pPr>
        <w:rPr>
          <w:b/>
          <w:bCs/>
        </w:rPr>
      </w:pPr>
      <w:r w:rsidRPr="004F0AAD">
        <w:rPr>
          <w:b/>
          <w:bCs/>
        </w:rPr>
        <w:t>Overview</w:t>
      </w:r>
    </w:p>
    <w:p w14:paraId="1CD6F6AA" w14:textId="77777777" w:rsidR="004F0AAD" w:rsidRPr="004F0AAD" w:rsidRDefault="004F0AAD" w:rsidP="004F0AAD">
      <w:r w:rsidRPr="004F0AAD">
        <w:t xml:space="preserve">The </w:t>
      </w:r>
      <w:r w:rsidRPr="004F0AAD">
        <w:rPr>
          <w:b/>
          <w:bCs/>
        </w:rPr>
        <w:t>University Management System</w:t>
      </w:r>
      <w:r w:rsidRPr="004F0AAD">
        <w:t xml:space="preserve"> is designed to manage both academic and administrative functions efficiently. The system aims to provide a seamless experience for students, faculty, and administrative staff while ensuring easy access to information and services.</w:t>
      </w:r>
    </w:p>
    <w:p w14:paraId="7DC19D10" w14:textId="77777777" w:rsidR="004F0AAD" w:rsidRPr="004F0AAD" w:rsidRDefault="004E492E" w:rsidP="004F0AAD">
      <w:r>
        <w:pict w14:anchorId="5DBD5590">
          <v:rect id="_x0000_i1026" style="width:0;height:1.5pt" o:hralign="center" o:hrstd="t" o:hr="t" fillcolor="#a0a0a0" stroked="f"/>
        </w:pict>
      </w:r>
    </w:p>
    <w:p w14:paraId="07B36FB1" w14:textId="77777777" w:rsidR="004F0AAD" w:rsidRPr="004F0AAD" w:rsidRDefault="004F0AAD" w:rsidP="004F0AAD">
      <w:pPr>
        <w:rPr>
          <w:b/>
          <w:bCs/>
        </w:rPr>
      </w:pPr>
      <w:r w:rsidRPr="004F0AAD">
        <w:rPr>
          <w:b/>
          <w:bCs/>
        </w:rPr>
        <w:t>Entities</w:t>
      </w:r>
    </w:p>
    <w:p w14:paraId="09D09CF7" w14:textId="77777777" w:rsidR="004F0AAD" w:rsidRPr="004F0AAD" w:rsidRDefault="004F0AAD" w:rsidP="004F0AAD">
      <w:pPr>
        <w:numPr>
          <w:ilvl w:val="0"/>
          <w:numId w:val="1"/>
        </w:numPr>
      </w:pPr>
      <w:r w:rsidRPr="004F0AAD">
        <w:rPr>
          <w:b/>
          <w:bCs/>
        </w:rPr>
        <w:t>Student</w:t>
      </w:r>
    </w:p>
    <w:p w14:paraId="23226408" w14:textId="77777777" w:rsidR="004F0AAD" w:rsidRPr="004F0AAD" w:rsidRDefault="004F0AAD" w:rsidP="004F0AAD">
      <w:pPr>
        <w:numPr>
          <w:ilvl w:val="1"/>
          <w:numId w:val="1"/>
        </w:numPr>
      </w:pPr>
      <w:r w:rsidRPr="004F0AAD">
        <w:t xml:space="preserve">Attributes: </w:t>
      </w:r>
      <w:proofErr w:type="spellStart"/>
      <w:r w:rsidRPr="004F0AAD">
        <w:t>studentId</w:t>
      </w:r>
      <w:proofErr w:type="spellEnd"/>
      <w:r w:rsidRPr="004F0AAD">
        <w:t xml:space="preserve">, </w:t>
      </w:r>
      <w:proofErr w:type="spellStart"/>
      <w:r w:rsidRPr="004F0AAD">
        <w:t>firstName</w:t>
      </w:r>
      <w:proofErr w:type="spellEnd"/>
      <w:r w:rsidRPr="004F0AAD">
        <w:t xml:space="preserve">, </w:t>
      </w:r>
      <w:proofErr w:type="spellStart"/>
      <w:r w:rsidRPr="004F0AAD">
        <w:t>lastName</w:t>
      </w:r>
      <w:proofErr w:type="spellEnd"/>
      <w:r w:rsidRPr="004F0AAD">
        <w:t xml:space="preserve">, dob, gender, email, phone, address, </w:t>
      </w:r>
      <w:proofErr w:type="spellStart"/>
      <w:r w:rsidRPr="004F0AAD">
        <w:t>enrollmentDate</w:t>
      </w:r>
      <w:proofErr w:type="spellEnd"/>
      <w:r w:rsidRPr="004F0AAD">
        <w:t xml:space="preserve">, </w:t>
      </w:r>
      <w:proofErr w:type="spellStart"/>
      <w:r w:rsidRPr="004F0AAD">
        <w:t>departmentId</w:t>
      </w:r>
      <w:proofErr w:type="spellEnd"/>
    </w:p>
    <w:p w14:paraId="79645880" w14:textId="77777777" w:rsidR="004F0AAD" w:rsidRPr="004F0AAD" w:rsidRDefault="004F0AAD" w:rsidP="004F0AAD">
      <w:pPr>
        <w:numPr>
          <w:ilvl w:val="1"/>
          <w:numId w:val="1"/>
        </w:numPr>
      </w:pPr>
      <w:r w:rsidRPr="004F0AAD">
        <w:t>Description: Represents a university student with personal and academic information.</w:t>
      </w:r>
    </w:p>
    <w:p w14:paraId="19A41F49" w14:textId="77777777" w:rsidR="004F0AAD" w:rsidRPr="004F0AAD" w:rsidRDefault="004F0AAD" w:rsidP="004F0AAD">
      <w:pPr>
        <w:numPr>
          <w:ilvl w:val="0"/>
          <w:numId w:val="1"/>
        </w:numPr>
      </w:pPr>
      <w:r w:rsidRPr="004F0AAD">
        <w:rPr>
          <w:b/>
          <w:bCs/>
        </w:rPr>
        <w:t>Faculty</w:t>
      </w:r>
    </w:p>
    <w:p w14:paraId="485105DE" w14:textId="77777777" w:rsidR="004F0AAD" w:rsidRPr="004F0AAD" w:rsidRDefault="004F0AAD" w:rsidP="004F0AAD">
      <w:pPr>
        <w:numPr>
          <w:ilvl w:val="1"/>
          <w:numId w:val="1"/>
        </w:numPr>
      </w:pPr>
      <w:r w:rsidRPr="004F0AAD">
        <w:t xml:space="preserve">Attributes: </w:t>
      </w:r>
      <w:proofErr w:type="spellStart"/>
      <w:r w:rsidRPr="004F0AAD">
        <w:t>facultyId</w:t>
      </w:r>
      <w:proofErr w:type="spellEnd"/>
      <w:r w:rsidRPr="004F0AAD">
        <w:t xml:space="preserve">, </w:t>
      </w:r>
      <w:proofErr w:type="spellStart"/>
      <w:r w:rsidRPr="004F0AAD">
        <w:t>firstName</w:t>
      </w:r>
      <w:proofErr w:type="spellEnd"/>
      <w:r w:rsidRPr="004F0AAD">
        <w:t xml:space="preserve">, </w:t>
      </w:r>
      <w:proofErr w:type="spellStart"/>
      <w:r w:rsidRPr="004F0AAD">
        <w:t>lastName</w:t>
      </w:r>
      <w:proofErr w:type="spellEnd"/>
      <w:r w:rsidRPr="004F0AAD">
        <w:t xml:space="preserve">, email, phone, address, </w:t>
      </w:r>
      <w:proofErr w:type="spellStart"/>
      <w:r w:rsidRPr="004F0AAD">
        <w:t>departmentId</w:t>
      </w:r>
      <w:proofErr w:type="spellEnd"/>
      <w:r w:rsidRPr="004F0AAD">
        <w:t xml:space="preserve">, </w:t>
      </w:r>
      <w:proofErr w:type="spellStart"/>
      <w:r w:rsidRPr="004F0AAD">
        <w:t>hireDate</w:t>
      </w:r>
      <w:proofErr w:type="spellEnd"/>
      <w:r w:rsidRPr="004F0AAD">
        <w:t>, role</w:t>
      </w:r>
    </w:p>
    <w:p w14:paraId="675AE106" w14:textId="77777777" w:rsidR="004F0AAD" w:rsidRPr="004F0AAD" w:rsidRDefault="004F0AAD" w:rsidP="004F0AAD">
      <w:pPr>
        <w:numPr>
          <w:ilvl w:val="1"/>
          <w:numId w:val="1"/>
        </w:numPr>
      </w:pPr>
      <w:r w:rsidRPr="004F0AAD">
        <w:t>Description: Represents a faculty member, including their personal and professional details.</w:t>
      </w:r>
    </w:p>
    <w:p w14:paraId="2477990B" w14:textId="77777777" w:rsidR="004F0AAD" w:rsidRPr="004F0AAD" w:rsidRDefault="004F0AAD" w:rsidP="004F0AAD">
      <w:pPr>
        <w:numPr>
          <w:ilvl w:val="0"/>
          <w:numId w:val="1"/>
        </w:numPr>
      </w:pPr>
      <w:r w:rsidRPr="004F0AAD">
        <w:rPr>
          <w:b/>
          <w:bCs/>
        </w:rPr>
        <w:t>Course</w:t>
      </w:r>
    </w:p>
    <w:p w14:paraId="1B370A1F" w14:textId="77777777" w:rsidR="004F0AAD" w:rsidRPr="004F0AAD" w:rsidRDefault="004F0AAD" w:rsidP="004F0AAD">
      <w:pPr>
        <w:numPr>
          <w:ilvl w:val="1"/>
          <w:numId w:val="1"/>
        </w:numPr>
      </w:pPr>
      <w:r w:rsidRPr="004F0AAD">
        <w:t xml:space="preserve">Attributes: </w:t>
      </w:r>
      <w:proofErr w:type="spellStart"/>
      <w:r w:rsidRPr="004F0AAD">
        <w:t>courseId</w:t>
      </w:r>
      <w:proofErr w:type="spellEnd"/>
      <w:r w:rsidRPr="004F0AAD">
        <w:t xml:space="preserve">, </w:t>
      </w:r>
      <w:proofErr w:type="spellStart"/>
      <w:r w:rsidRPr="004F0AAD">
        <w:t>courseName</w:t>
      </w:r>
      <w:proofErr w:type="spellEnd"/>
      <w:r w:rsidRPr="004F0AAD">
        <w:t xml:space="preserve">, </w:t>
      </w:r>
      <w:proofErr w:type="spellStart"/>
      <w:r w:rsidRPr="004F0AAD">
        <w:t>courseCode</w:t>
      </w:r>
      <w:proofErr w:type="spellEnd"/>
      <w:r w:rsidRPr="004F0AAD">
        <w:t xml:space="preserve">, credits, </w:t>
      </w:r>
      <w:proofErr w:type="spellStart"/>
      <w:r w:rsidRPr="004F0AAD">
        <w:t>departmentId</w:t>
      </w:r>
      <w:proofErr w:type="spellEnd"/>
    </w:p>
    <w:p w14:paraId="298C19E9" w14:textId="77777777" w:rsidR="004F0AAD" w:rsidRPr="004F0AAD" w:rsidRDefault="004F0AAD" w:rsidP="004F0AAD">
      <w:pPr>
        <w:numPr>
          <w:ilvl w:val="1"/>
          <w:numId w:val="1"/>
        </w:numPr>
      </w:pPr>
      <w:r w:rsidRPr="004F0AAD">
        <w:t>Description: Represents the courses offered by the university.</w:t>
      </w:r>
    </w:p>
    <w:p w14:paraId="7ECAC087" w14:textId="77777777" w:rsidR="004F0AAD" w:rsidRPr="004F0AAD" w:rsidRDefault="004F0AAD" w:rsidP="004F0AAD">
      <w:pPr>
        <w:numPr>
          <w:ilvl w:val="0"/>
          <w:numId w:val="1"/>
        </w:numPr>
      </w:pPr>
      <w:r w:rsidRPr="004F0AAD">
        <w:rPr>
          <w:b/>
          <w:bCs/>
        </w:rPr>
        <w:t>Department</w:t>
      </w:r>
    </w:p>
    <w:p w14:paraId="434906C9" w14:textId="77777777" w:rsidR="004F0AAD" w:rsidRPr="004F0AAD" w:rsidRDefault="004F0AAD" w:rsidP="004F0AAD">
      <w:pPr>
        <w:numPr>
          <w:ilvl w:val="1"/>
          <w:numId w:val="1"/>
        </w:numPr>
      </w:pPr>
      <w:r w:rsidRPr="004F0AAD">
        <w:t xml:space="preserve">Attributes: </w:t>
      </w:r>
      <w:proofErr w:type="spellStart"/>
      <w:r w:rsidRPr="004F0AAD">
        <w:t>departmentId</w:t>
      </w:r>
      <w:proofErr w:type="spellEnd"/>
      <w:r w:rsidRPr="004F0AAD">
        <w:t xml:space="preserve">, </w:t>
      </w:r>
      <w:proofErr w:type="spellStart"/>
      <w:r w:rsidRPr="004F0AAD">
        <w:t>departmentName</w:t>
      </w:r>
      <w:proofErr w:type="spellEnd"/>
      <w:r w:rsidRPr="004F0AAD">
        <w:t xml:space="preserve">, </w:t>
      </w:r>
      <w:proofErr w:type="spellStart"/>
      <w:r w:rsidRPr="004F0AAD">
        <w:t>headOfDepartment</w:t>
      </w:r>
      <w:proofErr w:type="spellEnd"/>
      <w:r w:rsidRPr="004F0AAD">
        <w:t>, location</w:t>
      </w:r>
    </w:p>
    <w:p w14:paraId="63961DB7" w14:textId="77777777" w:rsidR="004F0AAD" w:rsidRPr="004F0AAD" w:rsidRDefault="004F0AAD" w:rsidP="004F0AAD">
      <w:pPr>
        <w:numPr>
          <w:ilvl w:val="1"/>
          <w:numId w:val="1"/>
        </w:numPr>
      </w:pPr>
      <w:r w:rsidRPr="004F0AAD">
        <w:t>Description: Represents different departments within the university.</w:t>
      </w:r>
    </w:p>
    <w:p w14:paraId="10FEE760" w14:textId="77777777" w:rsidR="004F0AAD" w:rsidRPr="004F0AAD" w:rsidRDefault="004F0AAD" w:rsidP="004F0AAD">
      <w:pPr>
        <w:numPr>
          <w:ilvl w:val="0"/>
          <w:numId w:val="1"/>
        </w:numPr>
      </w:pPr>
      <w:proofErr w:type="spellStart"/>
      <w:r w:rsidRPr="004F0AAD">
        <w:rPr>
          <w:b/>
          <w:bCs/>
        </w:rPr>
        <w:t>Enrollment</w:t>
      </w:r>
      <w:proofErr w:type="spellEnd"/>
    </w:p>
    <w:p w14:paraId="1DFF04F3" w14:textId="77777777" w:rsidR="004F0AAD" w:rsidRPr="004F0AAD" w:rsidRDefault="004F0AAD" w:rsidP="004F0AAD">
      <w:pPr>
        <w:numPr>
          <w:ilvl w:val="1"/>
          <w:numId w:val="1"/>
        </w:numPr>
      </w:pPr>
      <w:r w:rsidRPr="004F0AAD">
        <w:t xml:space="preserve">Attributes: </w:t>
      </w:r>
      <w:proofErr w:type="spellStart"/>
      <w:r w:rsidRPr="004F0AAD">
        <w:t>enrollmentId</w:t>
      </w:r>
      <w:proofErr w:type="spellEnd"/>
      <w:r w:rsidRPr="004F0AAD">
        <w:t xml:space="preserve">, </w:t>
      </w:r>
      <w:proofErr w:type="spellStart"/>
      <w:r w:rsidRPr="004F0AAD">
        <w:t>studentId</w:t>
      </w:r>
      <w:proofErr w:type="spellEnd"/>
      <w:r w:rsidRPr="004F0AAD">
        <w:t xml:space="preserve">, </w:t>
      </w:r>
      <w:proofErr w:type="spellStart"/>
      <w:r w:rsidRPr="004F0AAD">
        <w:t>courseId</w:t>
      </w:r>
      <w:proofErr w:type="spellEnd"/>
      <w:r w:rsidRPr="004F0AAD">
        <w:t>, semester, year, status</w:t>
      </w:r>
    </w:p>
    <w:p w14:paraId="5B6DA528" w14:textId="77777777" w:rsidR="004F0AAD" w:rsidRPr="004F0AAD" w:rsidRDefault="004F0AAD" w:rsidP="004F0AAD">
      <w:pPr>
        <w:numPr>
          <w:ilvl w:val="1"/>
          <w:numId w:val="1"/>
        </w:numPr>
      </w:pPr>
      <w:r w:rsidRPr="004F0AAD">
        <w:t xml:space="preserve">Description: Represents the </w:t>
      </w:r>
      <w:proofErr w:type="spellStart"/>
      <w:r w:rsidRPr="004F0AAD">
        <w:t>enrollment</w:t>
      </w:r>
      <w:proofErr w:type="spellEnd"/>
      <w:r w:rsidRPr="004F0AAD">
        <w:t xml:space="preserve"> of students in courses.</w:t>
      </w:r>
    </w:p>
    <w:p w14:paraId="1865E94B" w14:textId="77777777" w:rsidR="004F0AAD" w:rsidRPr="004F0AAD" w:rsidRDefault="004F0AAD" w:rsidP="004F0AAD">
      <w:pPr>
        <w:numPr>
          <w:ilvl w:val="0"/>
          <w:numId w:val="1"/>
        </w:numPr>
      </w:pPr>
      <w:r w:rsidRPr="004F0AAD">
        <w:rPr>
          <w:b/>
          <w:bCs/>
        </w:rPr>
        <w:t>Grade</w:t>
      </w:r>
    </w:p>
    <w:p w14:paraId="18B39C18" w14:textId="77777777" w:rsidR="004F0AAD" w:rsidRPr="004F0AAD" w:rsidRDefault="004F0AAD" w:rsidP="004F0AAD">
      <w:pPr>
        <w:numPr>
          <w:ilvl w:val="1"/>
          <w:numId w:val="1"/>
        </w:numPr>
      </w:pPr>
      <w:r w:rsidRPr="004F0AAD">
        <w:t xml:space="preserve">Attributes: </w:t>
      </w:r>
      <w:proofErr w:type="spellStart"/>
      <w:r w:rsidRPr="004F0AAD">
        <w:t>gradeId</w:t>
      </w:r>
      <w:proofErr w:type="spellEnd"/>
      <w:r w:rsidRPr="004F0AAD">
        <w:t xml:space="preserve">, </w:t>
      </w:r>
      <w:proofErr w:type="spellStart"/>
      <w:r w:rsidRPr="004F0AAD">
        <w:t>studentId</w:t>
      </w:r>
      <w:proofErr w:type="spellEnd"/>
      <w:r w:rsidRPr="004F0AAD">
        <w:t xml:space="preserve">, </w:t>
      </w:r>
      <w:proofErr w:type="spellStart"/>
      <w:r w:rsidRPr="004F0AAD">
        <w:t>courseId</w:t>
      </w:r>
      <w:proofErr w:type="spellEnd"/>
      <w:r w:rsidRPr="004F0AAD">
        <w:t>, semester, year, grade</w:t>
      </w:r>
    </w:p>
    <w:p w14:paraId="3D7800E3" w14:textId="77777777" w:rsidR="004F0AAD" w:rsidRPr="004F0AAD" w:rsidRDefault="004F0AAD" w:rsidP="004F0AAD">
      <w:pPr>
        <w:numPr>
          <w:ilvl w:val="1"/>
          <w:numId w:val="1"/>
        </w:numPr>
      </w:pPr>
      <w:r w:rsidRPr="004F0AAD">
        <w:t>Description: Represents the grades awarded to students for their courses.</w:t>
      </w:r>
    </w:p>
    <w:p w14:paraId="3FC6D8D6" w14:textId="77777777" w:rsidR="004F0AAD" w:rsidRPr="004F0AAD" w:rsidRDefault="004F0AAD" w:rsidP="004F0AAD">
      <w:pPr>
        <w:numPr>
          <w:ilvl w:val="0"/>
          <w:numId w:val="1"/>
        </w:numPr>
      </w:pPr>
      <w:r w:rsidRPr="004F0AAD">
        <w:rPr>
          <w:b/>
          <w:bCs/>
        </w:rPr>
        <w:t>Schedule</w:t>
      </w:r>
    </w:p>
    <w:p w14:paraId="4A795173" w14:textId="77777777" w:rsidR="004F0AAD" w:rsidRPr="004F0AAD" w:rsidRDefault="004F0AAD" w:rsidP="004F0AAD">
      <w:pPr>
        <w:numPr>
          <w:ilvl w:val="1"/>
          <w:numId w:val="1"/>
        </w:numPr>
      </w:pPr>
      <w:r w:rsidRPr="004F0AAD">
        <w:t xml:space="preserve">Attributes: </w:t>
      </w:r>
      <w:proofErr w:type="spellStart"/>
      <w:r w:rsidRPr="004F0AAD">
        <w:t>scheduleId</w:t>
      </w:r>
      <w:proofErr w:type="spellEnd"/>
      <w:r w:rsidRPr="004F0AAD">
        <w:t xml:space="preserve">, </w:t>
      </w:r>
      <w:proofErr w:type="spellStart"/>
      <w:r w:rsidRPr="004F0AAD">
        <w:t>courseId</w:t>
      </w:r>
      <w:proofErr w:type="spellEnd"/>
      <w:r w:rsidRPr="004F0AAD">
        <w:t xml:space="preserve">, </w:t>
      </w:r>
      <w:proofErr w:type="spellStart"/>
      <w:r w:rsidRPr="004F0AAD">
        <w:t>facultyId</w:t>
      </w:r>
      <w:proofErr w:type="spellEnd"/>
      <w:r w:rsidRPr="004F0AAD">
        <w:t xml:space="preserve">, day, </w:t>
      </w:r>
      <w:proofErr w:type="spellStart"/>
      <w:r w:rsidRPr="004F0AAD">
        <w:t>startTime</w:t>
      </w:r>
      <w:proofErr w:type="spellEnd"/>
      <w:r w:rsidRPr="004F0AAD">
        <w:t xml:space="preserve">, </w:t>
      </w:r>
      <w:proofErr w:type="spellStart"/>
      <w:r w:rsidRPr="004F0AAD">
        <w:t>endTime</w:t>
      </w:r>
      <w:proofErr w:type="spellEnd"/>
      <w:r w:rsidRPr="004F0AAD">
        <w:t>, location</w:t>
      </w:r>
    </w:p>
    <w:p w14:paraId="2B367C19" w14:textId="77777777" w:rsidR="004F0AAD" w:rsidRPr="004F0AAD" w:rsidRDefault="004F0AAD" w:rsidP="004F0AAD">
      <w:pPr>
        <w:numPr>
          <w:ilvl w:val="1"/>
          <w:numId w:val="1"/>
        </w:numPr>
      </w:pPr>
      <w:r w:rsidRPr="004F0AAD">
        <w:t>Description: Represents the schedule for classes.</w:t>
      </w:r>
    </w:p>
    <w:p w14:paraId="6443A452" w14:textId="77777777" w:rsidR="004F0AAD" w:rsidRPr="004F0AAD" w:rsidRDefault="004F0AAD" w:rsidP="004F0AAD">
      <w:pPr>
        <w:numPr>
          <w:ilvl w:val="0"/>
          <w:numId w:val="1"/>
        </w:numPr>
      </w:pPr>
      <w:r w:rsidRPr="004F0AAD">
        <w:rPr>
          <w:b/>
          <w:bCs/>
        </w:rPr>
        <w:t>Assignment</w:t>
      </w:r>
    </w:p>
    <w:p w14:paraId="1203C472" w14:textId="77777777" w:rsidR="004F0AAD" w:rsidRPr="004F0AAD" w:rsidRDefault="004F0AAD" w:rsidP="004F0AAD">
      <w:pPr>
        <w:numPr>
          <w:ilvl w:val="1"/>
          <w:numId w:val="1"/>
        </w:numPr>
      </w:pPr>
      <w:r w:rsidRPr="004F0AAD">
        <w:t xml:space="preserve">Attributes: </w:t>
      </w:r>
      <w:proofErr w:type="spellStart"/>
      <w:r w:rsidRPr="004F0AAD">
        <w:t>assignmentId</w:t>
      </w:r>
      <w:proofErr w:type="spellEnd"/>
      <w:r w:rsidRPr="004F0AAD">
        <w:t xml:space="preserve">, </w:t>
      </w:r>
      <w:proofErr w:type="spellStart"/>
      <w:r w:rsidRPr="004F0AAD">
        <w:t>courseId</w:t>
      </w:r>
      <w:proofErr w:type="spellEnd"/>
      <w:r w:rsidRPr="004F0AAD">
        <w:t xml:space="preserve">, title, description, </w:t>
      </w:r>
      <w:proofErr w:type="spellStart"/>
      <w:r w:rsidRPr="004F0AAD">
        <w:t>dueDate</w:t>
      </w:r>
      <w:proofErr w:type="spellEnd"/>
    </w:p>
    <w:p w14:paraId="3593F70C" w14:textId="77777777" w:rsidR="004F0AAD" w:rsidRPr="004F0AAD" w:rsidRDefault="004F0AAD" w:rsidP="004F0AAD">
      <w:pPr>
        <w:numPr>
          <w:ilvl w:val="1"/>
          <w:numId w:val="1"/>
        </w:numPr>
      </w:pPr>
      <w:r w:rsidRPr="004F0AAD">
        <w:t>Description: Represents assignments given to students for courses.</w:t>
      </w:r>
    </w:p>
    <w:p w14:paraId="08795297" w14:textId="77777777" w:rsidR="004F0AAD" w:rsidRPr="004F0AAD" w:rsidRDefault="004F0AAD" w:rsidP="004F0AAD">
      <w:pPr>
        <w:numPr>
          <w:ilvl w:val="0"/>
          <w:numId w:val="1"/>
        </w:numPr>
      </w:pPr>
      <w:r w:rsidRPr="004F0AAD">
        <w:rPr>
          <w:b/>
          <w:bCs/>
        </w:rPr>
        <w:t>Exam</w:t>
      </w:r>
    </w:p>
    <w:p w14:paraId="31622C6B" w14:textId="77777777" w:rsidR="004F0AAD" w:rsidRPr="004F0AAD" w:rsidRDefault="004F0AAD" w:rsidP="004F0AAD">
      <w:pPr>
        <w:numPr>
          <w:ilvl w:val="1"/>
          <w:numId w:val="1"/>
        </w:numPr>
      </w:pPr>
      <w:r w:rsidRPr="004F0AAD">
        <w:lastRenderedPageBreak/>
        <w:t xml:space="preserve">Attributes: </w:t>
      </w:r>
      <w:proofErr w:type="spellStart"/>
      <w:r w:rsidRPr="004F0AAD">
        <w:t>examId</w:t>
      </w:r>
      <w:proofErr w:type="spellEnd"/>
      <w:r w:rsidRPr="004F0AAD">
        <w:t xml:space="preserve">, </w:t>
      </w:r>
      <w:proofErr w:type="spellStart"/>
      <w:r w:rsidRPr="004F0AAD">
        <w:t>courseId</w:t>
      </w:r>
      <w:proofErr w:type="spellEnd"/>
      <w:r w:rsidRPr="004F0AAD">
        <w:t xml:space="preserve">, </w:t>
      </w:r>
      <w:proofErr w:type="spellStart"/>
      <w:r w:rsidRPr="004F0AAD">
        <w:t>examDate</w:t>
      </w:r>
      <w:proofErr w:type="spellEnd"/>
      <w:r w:rsidRPr="004F0AAD">
        <w:t>, duration, type</w:t>
      </w:r>
    </w:p>
    <w:p w14:paraId="1E4EDC3D" w14:textId="77777777" w:rsidR="004F0AAD" w:rsidRPr="004F0AAD" w:rsidRDefault="004F0AAD" w:rsidP="004F0AAD">
      <w:pPr>
        <w:numPr>
          <w:ilvl w:val="1"/>
          <w:numId w:val="1"/>
        </w:numPr>
      </w:pPr>
      <w:r w:rsidRPr="004F0AAD">
        <w:t>Description: Represents exams scheduled for courses.</w:t>
      </w:r>
    </w:p>
    <w:p w14:paraId="5263E20E" w14:textId="77777777" w:rsidR="004F0AAD" w:rsidRPr="004F0AAD" w:rsidRDefault="004F0AAD" w:rsidP="004F0AAD">
      <w:pPr>
        <w:numPr>
          <w:ilvl w:val="0"/>
          <w:numId w:val="1"/>
        </w:numPr>
      </w:pPr>
      <w:r w:rsidRPr="004F0AAD">
        <w:rPr>
          <w:b/>
          <w:bCs/>
        </w:rPr>
        <w:t>Fee</w:t>
      </w:r>
    </w:p>
    <w:p w14:paraId="5CE42161" w14:textId="77777777" w:rsidR="004F0AAD" w:rsidRPr="004F0AAD" w:rsidRDefault="004F0AAD" w:rsidP="004F0AAD">
      <w:pPr>
        <w:numPr>
          <w:ilvl w:val="1"/>
          <w:numId w:val="1"/>
        </w:numPr>
      </w:pPr>
      <w:r w:rsidRPr="004F0AAD">
        <w:t xml:space="preserve">Attributes: </w:t>
      </w:r>
      <w:proofErr w:type="spellStart"/>
      <w:r w:rsidRPr="004F0AAD">
        <w:t>feeId</w:t>
      </w:r>
      <w:proofErr w:type="spellEnd"/>
      <w:r w:rsidRPr="004F0AAD">
        <w:t xml:space="preserve">, </w:t>
      </w:r>
      <w:proofErr w:type="spellStart"/>
      <w:r w:rsidRPr="004F0AAD">
        <w:t>studentId</w:t>
      </w:r>
      <w:proofErr w:type="spellEnd"/>
      <w:r w:rsidRPr="004F0AAD">
        <w:t xml:space="preserve">, amount, </w:t>
      </w:r>
      <w:proofErr w:type="spellStart"/>
      <w:r w:rsidRPr="004F0AAD">
        <w:t>dueDate</w:t>
      </w:r>
      <w:proofErr w:type="spellEnd"/>
      <w:r w:rsidRPr="004F0AAD">
        <w:t>, status</w:t>
      </w:r>
    </w:p>
    <w:p w14:paraId="36E16E77" w14:textId="77777777" w:rsidR="004F0AAD" w:rsidRPr="004F0AAD" w:rsidRDefault="004F0AAD" w:rsidP="004F0AAD">
      <w:pPr>
        <w:numPr>
          <w:ilvl w:val="1"/>
          <w:numId w:val="1"/>
        </w:numPr>
      </w:pPr>
      <w:r w:rsidRPr="004F0AAD">
        <w:t>Description: Represents the fees applicable to students.</w:t>
      </w:r>
    </w:p>
    <w:p w14:paraId="0157981C" w14:textId="77777777" w:rsidR="004F0AAD" w:rsidRPr="004F0AAD" w:rsidRDefault="004F0AAD" w:rsidP="004F0AAD">
      <w:pPr>
        <w:numPr>
          <w:ilvl w:val="0"/>
          <w:numId w:val="1"/>
        </w:numPr>
      </w:pPr>
      <w:r w:rsidRPr="004F0AAD">
        <w:rPr>
          <w:b/>
          <w:bCs/>
        </w:rPr>
        <w:t>Payment</w:t>
      </w:r>
    </w:p>
    <w:p w14:paraId="18732B96" w14:textId="77777777" w:rsidR="004F0AAD" w:rsidRPr="004F0AAD" w:rsidRDefault="004F0AAD" w:rsidP="004F0AAD">
      <w:pPr>
        <w:numPr>
          <w:ilvl w:val="1"/>
          <w:numId w:val="1"/>
        </w:numPr>
      </w:pPr>
      <w:r w:rsidRPr="004F0AAD">
        <w:t xml:space="preserve">Attributes: </w:t>
      </w:r>
      <w:proofErr w:type="spellStart"/>
      <w:r w:rsidRPr="004F0AAD">
        <w:t>paymentId</w:t>
      </w:r>
      <w:proofErr w:type="spellEnd"/>
      <w:r w:rsidRPr="004F0AAD">
        <w:t xml:space="preserve">, </w:t>
      </w:r>
      <w:proofErr w:type="spellStart"/>
      <w:r w:rsidRPr="004F0AAD">
        <w:t>feeId</w:t>
      </w:r>
      <w:proofErr w:type="spellEnd"/>
      <w:r w:rsidRPr="004F0AAD">
        <w:t xml:space="preserve">, </w:t>
      </w:r>
      <w:proofErr w:type="spellStart"/>
      <w:r w:rsidRPr="004F0AAD">
        <w:t>paymentDate</w:t>
      </w:r>
      <w:proofErr w:type="spellEnd"/>
      <w:r w:rsidRPr="004F0AAD">
        <w:t xml:space="preserve">, amount, </w:t>
      </w:r>
      <w:proofErr w:type="spellStart"/>
      <w:r w:rsidRPr="004F0AAD">
        <w:t>paymentMethod</w:t>
      </w:r>
      <w:proofErr w:type="spellEnd"/>
      <w:r w:rsidRPr="004F0AAD">
        <w:t>, status</w:t>
      </w:r>
    </w:p>
    <w:p w14:paraId="155BE2ED" w14:textId="77777777" w:rsidR="004F0AAD" w:rsidRPr="004F0AAD" w:rsidRDefault="004F0AAD" w:rsidP="004F0AAD">
      <w:pPr>
        <w:numPr>
          <w:ilvl w:val="1"/>
          <w:numId w:val="1"/>
        </w:numPr>
      </w:pPr>
      <w:r w:rsidRPr="004F0AAD">
        <w:t>Description: Represents payments made by students for their fees.</w:t>
      </w:r>
    </w:p>
    <w:p w14:paraId="011D5D61" w14:textId="77777777" w:rsidR="004F0AAD" w:rsidRPr="004F0AAD" w:rsidRDefault="004F0AAD" w:rsidP="004F0AAD">
      <w:pPr>
        <w:numPr>
          <w:ilvl w:val="0"/>
          <w:numId w:val="1"/>
        </w:numPr>
      </w:pPr>
      <w:r w:rsidRPr="004F0AAD">
        <w:rPr>
          <w:b/>
          <w:bCs/>
        </w:rPr>
        <w:t>Event</w:t>
      </w:r>
    </w:p>
    <w:p w14:paraId="5E9401B4" w14:textId="77777777" w:rsidR="004F0AAD" w:rsidRPr="004F0AAD" w:rsidRDefault="004F0AAD" w:rsidP="004F0AAD">
      <w:pPr>
        <w:numPr>
          <w:ilvl w:val="1"/>
          <w:numId w:val="1"/>
        </w:numPr>
      </w:pPr>
      <w:r w:rsidRPr="004F0AAD">
        <w:t xml:space="preserve">Attributes: </w:t>
      </w:r>
      <w:proofErr w:type="spellStart"/>
      <w:r w:rsidRPr="004F0AAD">
        <w:t>eventId</w:t>
      </w:r>
      <w:proofErr w:type="spellEnd"/>
      <w:r w:rsidRPr="004F0AAD">
        <w:t xml:space="preserve">, </w:t>
      </w:r>
      <w:proofErr w:type="spellStart"/>
      <w:r w:rsidRPr="004F0AAD">
        <w:t>eventName</w:t>
      </w:r>
      <w:proofErr w:type="spellEnd"/>
      <w:r w:rsidRPr="004F0AAD">
        <w:t xml:space="preserve">, </w:t>
      </w:r>
      <w:proofErr w:type="spellStart"/>
      <w:r w:rsidRPr="004F0AAD">
        <w:t>eventDate</w:t>
      </w:r>
      <w:proofErr w:type="spellEnd"/>
      <w:r w:rsidRPr="004F0AAD">
        <w:t>, location, description</w:t>
      </w:r>
    </w:p>
    <w:p w14:paraId="6F124612" w14:textId="77777777" w:rsidR="004F0AAD" w:rsidRPr="004F0AAD" w:rsidRDefault="004F0AAD" w:rsidP="004F0AAD">
      <w:pPr>
        <w:numPr>
          <w:ilvl w:val="1"/>
          <w:numId w:val="1"/>
        </w:numPr>
      </w:pPr>
      <w:r w:rsidRPr="004F0AAD">
        <w:t>Description: Represents events organized by the university.</w:t>
      </w:r>
    </w:p>
    <w:p w14:paraId="2B170EE9" w14:textId="77777777" w:rsidR="004F0AAD" w:rsidRPr="004F0AAD" w:rsidRDefault="004F0AAD" w:rsidP="004F0AAD">
      <w:pPr>
        <w:numPr>
          <w:ilvl w:val="0"/>
          <w:numId w:val="1"/>
        </w:numPr>
      </w:pPr>
      <w:proofErr w:type="spellStart"/>
      <w:r w:rsidRPr="004F0AAD">
        <w:rPr>
          <w:b/>
          <w:bCs/>
        </w:rPr>
        <w:t>LibraryBook</w:t>
      </w:r>
      <w:proofErr w:type="spellEnd"/>
    </w:p>
    <w:p w14:paraId="2EA3C98D" w14:textId="77777777" w:rsidR="004F0AAD" w:rsidRPr="004F0AAD" w:rsidRDefault="004F0AAD" w:rsidP="004F0AAD">
      <w:pPr>
        <w:numPr>
          <w:ilvl w:val="1"/>
          <w:numId w:val="1"/>
        </w:numPr>
      </w:pPr>
      <w:r w:rsidRPr="004F0AAD">
        <w:t xml:space="preserve">Attributes: </w:t>
      </w:r>
      <w:proofErr w:type="spellStart"/>
      <w:r w:rsidRPr="004F0AAD">
        <w:t>bookId</w:t>
      </w:r>
      <w:proofErr w:type="spellEnd"/>
      <w:r w:rsidRPr="004F0AAD">
        <w:t xml:space="preserve">, title, author, </w:t>
      </w:r>
      <w:proofErr w:type="spellStart"/>
      <w:r w:rsidRPr="004F0AAD">
        <w:t>isbn</w:t>
      </w:r>
      <w:proofErr w:type="spellEnd"/>
      <w:r w:rsidRPr="004F0AAD">
        <w:t xml:space="preserve">, </w:t>
      </w:r>
      <w:proofErr w:type="spellStart"/>
      <w:r w:rsidRPr="004F0AAD">
        <w:t>publicationYear</w:t>
      </w:r>
      <w:proofErr w:type="spellEnd"/>
      <w:r w:rsidRPr="004F0AAD">
        <w:t xml:space="preserve">, </w:t>
      </w:r>
      <w:proofErr w:type="spellStart"/>
      <w:r w:rsidRPr="004F0AAD">
        <w:t>availableCopies</w:t>
      </w:r>
      <w:proofErr w:type="spellEnd"/>
    </w:p>
    <w:p w14:paraId="5C77F5F2" w14:textId="77777777" w:rsidR="004F0AAD" w:rsidRPr="004F0AAD" w:rsidRDefault="004F0AAD" w:rsidP="004F0AAD">
      <w:pPr>
        <w:numPr>
          <w:ilvl w:val="1"/>
          <w:numId w:val="1"/>
        </w:numPr>
      </w:pPr>
      <w:r w:rsidRPr="004F0AAD">
        <w:t>Description: Represents books available in the university library.</w:t>
      </w:r>
    </w:p>
    <w:p w14:paraId="012328F3" w14:textId="77777777" w:rsidR="004F0AAD" w:rsidRPr="004F0AAD" w:rsidRDefault="004F0AAD" w:rsidP="004F0AAD">
      <w:pPr>
        <w:numPr>
          <w:ilvl w:val="0"/>
          <w:numId w:val="1"/>
        </w:numPr>
      </w:pPr>
      <w:r w:rsidRPr="004F0AAD">
        <w:rPr>
          <w:b/>
          <w:bCs/>
        </w:rPr>
        <w:t>Attendance</w:t>
      </w:r>
    </w:p>
    <w:p w14:paraId="3CE69233" w14:textId="77777777" w:rsidR="004F0AAD" w:rsidRPr="004F0AAD" w:rsidRDefault="004F0AAD" w:rsidP="004F0AAD">
      <w:pPr>
        <w:numPr>
          <w:ilvl w:val="1"/>
          <w:numId w:val="1"/>
        </w:numPr>
      </w:pPr>
      <w:r w:rsidRPr="004F0AAD">
        <w:t xml:space="preserve">Attributes: </w:t>
      </w:r>
      <w:proofErr w:type="spellStart"/>
      <w:r w:rsidRPr="004F0AAD">
        <w:t>attendanceId</w:t>
      </w:r>
      <w:proofErr w:type="spellEnd"/>
      <w:r w:rsidRPr="004F0AAD">
        <w:t xml:space="preserve">, </w:t>
      </w:r>
      <w:proofErr w:type="spellStart"/>
      <w:r w:rsidRPr="004F0AAD">
        <w:t>studentId</w:t>
      </w:r>
      <w:proofErr w:type="spellEnd"/>
      <w:r w:rsidRPr="004F0AAD">
        <w:t xml:space="preserve">, </w:t>
      </w:r>
      <w:proofErr w:type="spellStart"/>
      <w:r w:rsidRPr="004F0AAD">
        <w:t>courseId</w:t>
      </w:r>
      <w:proofErr w:type="spellEnd"/>
      <w:r w:rsidRPr="004F0AAD">
        <w:t>, date, status</w:t>
      </w:r>
    </w:p>
    <w:p w14:paraId="7483708A" w14:textId="77777777" w:rsidR="004F0AAD" w:rsidRPr="004F0AAD" w:rsidRDefault="004F0AAD" w:rsidP="004F0AAD">
      <w:pPr>
        <w:numPr>
          <w:ilvl w:val="1"/>
          <w:numId w:val="1"/>
        </w:numPr>
      </w:pPr>
      <w:r w:rsidRPr="004F0AAD">
        <w:t>Description: Represents attendance records for students in classes.</w:t>
      </w:r>
    </w:p>
    <w:p w14:paraId="71814468" w14:textId="77777777" w:rsidR="004F0AAD" w:rsidRPr="004F0AAD" w:rsidRDefault="004F0AAD" w:rsidP="004F0AAD">
      <w:pPr>
        <w:numPr>
          <w:ilvl w:val="0"/>
          <w:numId w:val="1"/>
        </w:numPr>
      </w:pPr>
      <w:r w:rsidRPr="004F0AAD">
        <w:rPr>
          <w:b/>
          <w:bCs/>
        </w:rPr>
        <w:t>Result</w:t>
      </w:r>
    </w:p>
    <w:p w14:paraId="072A47BD" w14:textId="77777777" w:rsidR="004F0AAD" w:rsidRPr="004F0AAD" w:rsidRDefault="004F0AAD" w:rsidP="004F0AAD">
      <w:pPr>
        <w:numPr>
          <w:ilvl w:val="1"/>
          <w:numId w:val="1"/>
        </w:numPr>
      </w:pPr>
      <w:r w:rsidRPr="004F0AAD">
        <w:t xml:space="preserve">Attributes: </w:t>
      </w:r>
      <w:proofErr w:type="spellStart"/>
      <w:r w:rsidRPr="004F0AAD">
        <w:t>resultId</w:t>
      </w:r>
      <w:proofErr w:type="spellEnd"/>
      <w:r w:rsidRPr="004F0AAD">
        <w:t xml:space="preserve">, </w:t>
      </w:r>
      <w:proofErr w:type="spellStart"/>
      <w:r w:rsidRPr="004F0AAD">
        <w:t>studentId</w:t>
      </w:r>
      <w:proofErr w:type="spellEnd"/>
      <w:r w:rsidRPr="004F0AAD">
        <w:t xml:space="preserve">, semester, year, </w:t>
      </w:r>
      <w:proofErr w:type="spellStart"/>
      <w:r w:rsidRPr="004F0AAD">
        <w:t>gpa</w:t>
      </w:r>
      <w:proofErr w:type="spellEnd"/>
      <w:r w:rsidRPr="004F0AAD">
        <w:t>, status</w:t>
      </w:r>
    </w:p>
    <w:p w14:paraId="7C0EDE2C" w14:textId="77777777" w:rsidR="004F0AAD" w:rsidRPr="004F0AAD" w:rsidRDefault="004F0AAD" w:rsidP="004F0AAD">
      <w:pPr>
        <w:numPr>
          <w:ilvl w:val="1"/>
          <w:numId w:val="1"/>
        </w:numPr>
      </w:pPr>
      <w:r w:rsidRPr="004F0AAD">
        <w:t>Description: Represents the overall academic results of students.</w:t>
      </w:r>
    </w:p>
    <w:p w14:paraId="616E26E2" w14:textId="77777777" w:rsidR="004F0AAD" w:rsidRPr="004F0AAD" w:rsidRDefault="004E492E" w:rsidP="004F0AAD">
      <w:r>
        <w:pict w14:anchorId="43886388">
          <v:rect id="_x0000_i1027" style="width:0;height:1.5pt" o:hralign="center" o:hrstd="t" o:hr="t" fillcolor="#a0a0a0" stroked="f"/>
        </w:pict>
      </w:r>
    </w:p>
    <w:p w14:paraId="59D69154" w14:textId="77777777" w:rsidR="004F0AAD" w:rsidRPr="004F0AAD" w:rsidRDefault="004F0AAD" w:rsidP="004F0AAD">
      <w:pPr>
        <w:rPr>
          <w:b/>
          <w:bCs/>
        </w:rPr>
      </w:pPr>
      <w:r w:rsidRPr="004F0AAD">
        <w:rPr>
          <w:b/>
          <w:bCs/>
        </w:rPr>
        <w:t>Modules</w:t>
      </w:r>
    </w:p>
    <w:p w14:paraId="17922C91" w14:textId="77777777" w:rsidR="004F0AAD" w:rsidRPr="004F0AAD" w:rsidRDefault="004F0AAD" w:rsidP="004F0AAD">
      <w:pPr>
        <w:numPr>
          <w:ilvl w:val="0"/>
          <w:numId w:val="2"/>
        </w:numPr>
      </w:pPr>
      <w:r w:rsidRPr="004F0AAD">
        <w:rPr>
          <w:b/>
          <w:bCs/>
        </w:rPr>
        <w:t>Student Management</w:t>
      </w:r>
    </w:p>
    <w:p w14:paraId="5DC4837A" w14:textId="77777777" w:rsidR="004F0AAD" w:rsidRPr="004F0AAD" w:rsidRDefault="004F0AAD" w:rsidP="004F0AAD">
      <w:pPr>
        <w:numPr>
          <w:ilvl w:val="1"/>
          <w:numId w:val="2"/>
        </w:numPr>
      </w:pPr>
      <w:r w:rsidRPr="004F0AAD">
        <w:rPr>
          <w:b/>
          <w:bCs/>
        </w:rPr>
        <w:t>Functionality</w:t>
      </w:r>
      <w:r w:rsidRPr="004F0AAD">
        <w:t>:</w:t>
      </w:r>
    </w:p>
    <w:p w14:paraId="56F4C020" w14:textId="77777777" w:rsidR="004F0AAD" w:rsidRPr="004F0AAD" w:rsidRDefault="004F0AAD" w:rsidP="004F0AAD">
      <w:pPr>
        <w:numPr>
          <w:ilvl w:val="2"/>
          <w:numId w:val="2"/>
        </w:numPr>
      </w:pPr>
      <w:r w:rsidRPr="004F0AAD">
        <w:t>Manage student admission, including personal and academic details.</w:t>
      </w:r>
    </w:p>
    <w:p w14:paraId="067B7F8B" w14:textId="77777777" w:rsidR="004F0AAD" w:rsidRPr="004F0AAD" w:rsidRDefault="004F0AAD" w:rsidP="004F0AAD">
      <w:pPr>
        <w:numPr>
          <w:ilvl w:val="2"/>
          <w:numId w:val="2"/>
        </w:numPr>
      </w:pPr>
      <w:r w:rsidRPr="004F0AAD">
        <w:t xml:space="preserve">Handle course registration and </w:t>
      </w:r>
      <w:proofErr w:type="spellStart"/>
      <w:r w:rsidRPr="004F0AAD">
        <w:t>enrollment</w:t>
      </w:r>
      <w:proofErr w:type="spellEnd"/>
      <w:r w:rsidRPr="004F0AAD">
        <w:t xml:space="preserve"> processes.</w:t>
      </w:r>
    </w:p>
    <w:p w14:paraId="4AD8AAE6" w14:textId="77777777" w:rsidR="004F0AAD" w:rsidRPr="004F0AAD" w:rsidRDefault="004F0AAD" w:rsidP="004F0AAD">
      <w:pPr>
        <w:numPr>
          <w:ilvl w:val="2"/>
          <w:numId w:val="2"/>
        </w:numPr>
      </w:pPr>
      <w:r w:rsidRPr="004F0AAD">
        <w:t>Track attendance for each course.</w:t>
      </w:r>
    </w:p>
    <w:p w14:paraId="75210441" w14:textId="77777777" w:rsidR="004F0AAD" w:rsidRPr="004F0AAD" w:rsidRDefault="004F0AAD" w:rsidP="004F0AAD">
      <w:pPr>
        <w:numPr>
          <w:ilvl w:val="1"/>
          <w:numId w:val="2"/>
        </w:numPr>
      </w:pPr>
      <w:r w:rsidRPr="004F0AAD">
        <w:rPr>
          <w:b/>
          <w:bCs/>
        </w:rPr>
        <w:t>Key Features</w:t>
      </w:r>
      <w:r w:rsidRPr="004F0AAD">
        <w:t>:</w:t>
      </w:r>
    </w:p>
    <w:p w14:paraId="0EAD357E" w14:textId="77777777" w:rsidR="004F0AAD" w:rsidRPr="004F0AAD" w:rsidRDefault="004F0AAD" w:rsidP="004F0AAD">
      <w:pPr>
        <w:numPr>
          <w:ilvl w:val="2"/>
          <w:numId w:val="2"/>
        </w:numPr>
      </w:pPr>
      <w:r w:rsidRPr="004F0AAD">
        <w:t>Search and filter student records.</w:t>
      </w:r>
    </w:p>
    <w:p w14:paraId="25E9CA43" w14:textId="77777777" w:rsidR="004F0AAD" w:rsidRPr="004F0AAD" w:rsidRDefault="004F0AAD" w:rsidP="004F0AAD">
      <w:pPr>
        <w:numPr>
          <w:ilvl w:val="2"/>
          <w:numId w:val="2"/>
        </w:numPr>
      </w:pPr>
      <w:r w:rsidRPr="004F0AAD">
        <w:t>Notifications for important deadlines.</w:t>
      </w:r>
    </w:p>
    <w:p w14:paraId="15013B9E" w14:textId="77777777" w:rsidR="004F0AAD" w:rsidRPr="004F0AAD" w:rsidRDefault="004F0AAD" w:rsidP="004F0AAD">
      <w:pPr>
        <w:numPr>
          <w:ilvl w:val="0"/>
          <w:numId w:val="2"/>
        </w:numPr>
      </w:pPr>
      <w:r w:rsidRPr="004F0AAD">
        <w:rPr>
          <w:b/>
          <w:bCs/>
        </w:rPr>
        <w:t>Course and Faculty Management</w:t>
      </w:r>
    </w:p>
    <w:p w14:paraId="6B58D69E" w14:textId="77777777" w:rsidR="004F0AAD" w:rsidRPr="004F0AAD" w:rsidRDefault="004F0AAD" w:rsidP="004F0AAD">
      <w:pPr>
        <w:numPr>
          <w:ilvl w:val="1"/>
          <w:numId w:val="2"/>
        </w:numPr>
      </w:pPr>
      <w:r w:rsidRPr="004F0AAD">
        <w:rPr>
          <w:b/>
          <w:bCs/>
        </w:rPr>
        <w:t>Functionality</w:t>
      </w:r>
      <w:r w:rsidRPr="004F0AAD">
        <w:t>:</w:t>
      </w:r>
    </w:p>
    <w:p w14:paraId="4A2E4A68" w14:textId="77777777" w:rsidR="004F0AAD" w:rsidRPr="004F0AAD" w:rsidRDefault="004F0AAD" w:rsidP="004F0AAD">
      <w:pPr>
        <w:numPr>
          <w:ilvl w:val="2"/>
          <w:numId w:val="2"/>
        </w:numPr>
      </w:pPr>
      <w:r w:rsidRPr="004F0AAD">
        <w:t>Create and manage courses, including details like course code and credits.</w:t>
      </w:r>
    </w:p>
    <w:p w14:paraId="6CE95DE8" w14:textId="77777777" w:rsidR="004F0AAD" w:rsidRPr="004F0AAD" w:rsidRDefault="004F0AAD" w:rsidP="004F0AAD">
      <w:pPr>
        <w:numPr>
          <w:ilvl w:val="2"/>
          <w:numId w:val="2"/>
        </w:numPr>
      </w:pPr>
      <w:r w:rsidRPr="004F0AAD">
        <w:t>Manage faculty assignments and schedules for each course.</w:t>
      </w:r>
    </w:p>
    <w:p w14:paraId="4FC47D39" w14:textId="77777777" w:rsidR="004F0AAD" w:rsidRPr="004F0AAD" w:rsidRDefault="004F0AAD" w:rsidP="004F0AAD">
      <w:pPr>
        <w:numPr>
          <w:ilvl w:val="2"/>
          <w:numId w:val="2"/>
        </w:numPr>
      </w:pPr>
      <w:r w:rsidRPr="004F0AAD">
        <w:t>Track grading for each course.</w:t>
      </w:r>
    </w:p>
    <w:p w14:paraId="4004DBEF" w14:textId="77777777" w:rsidR="004F0AAD" w:rsidRPr="004F0AAD" w:rsidRDefault="004F0AAD" w:rsidP="004F0AAD">
      <w:pPr>
        <w:numPr>
          <w:ilvl w:val="1"/>
          <w:numId w:val="2"/>
        </w:numPr>
      </w:pPr>
      <w:r w:rsidRPr="004F0AAD">
        <w:rPr>
          <w:b/>
          <w:bCs/>
        </w:rPr>
        <w:lastRenderedPageBreak/>
        <w:t>Key Features</w:t>
      </w:r>
      <w:r w:rsidRPr="004F0AAD">
        <w:t>:</w:t>
      </w:r>
    </w:p>
    <w:p w14:paraId="15762CB4" w14:textId="77777777" w:rsidR="004F0AAD" w:rsidRPr="004F0AAD" w:rsidRDefault="004F0AAD" w:rsidP="004F0AAD">
      <w:pPr>
        <w:numPr>
          <w:ilvl w:val="2"/>
          <w:numId w:val="2"/>
        </w:numPr>
      </w:pPr>
      <w:r w:rsidRPr="004F0AAD">
        <w:t xml:space="preserve">Integration with </w:t>
      </w:r>
      <w:proofErr w:type="spellStart"/>
      <w:r w:rsidRPr="004F0AAD">
        <w:t>enrollment</w:t>
      </w:r>
      <w:proofErr w:type="spellEnd"/>
      <w:r w:rsidRPr="004F0AAD">
        <w:t xml:space="preserve"> and attendance modules.</w:t>
      </w:r>
    </w:p>
    <w:p w14:paraId="719DB6CD" w14:textId="77777777" w:rsidR="004F0AAD" w:rsidRPr="004F0AAD" w:rsidRDefault="004F0AAD" w:rsidP="004F0AAD">
      <w:pPr>
        <w:numPr>
          <w:ilvl w:val="0"/>
          <w:numId w:val="2"/>
        </w:numPr>
      </w:pPr>
      <w:r w:rsidRPr="004F0AAD">
        <w:rPr>
          <w:b/>
          <w:bCs/>
        </w:rPr>
        <w:t>Fee Management</w:t>
      </w:r>
    </w:p>
    <w:p w14:paraId="4A7AC644" w14:textId="77777777" w:rsidR="004F0AAD" w:rsidRPr="004F0AAD" w:rsidRDefault="004F0AAD" w:rsidP="004F0AAD">
      <w:pPr>
        <w:numPr>
          <w:ilvl w:val="1"/>
          <w:numId w:val="2"/>
        </w:numPr>
      </w:pPr>
      <w:r w:rsidRPr="004F0AAD">
        <w:rPr>
          <w:b/>
          <w:bCs/>
        </w:rPr>
        <w:t>Functionality</w:t>
      </w:r>
      <w:r w:rsidRPr="004F0AAD">
        <w:t>:</w:t>
      </w:r>
    </w:p>
    <w:p w14:paraId="6314F8D7" w14:textId="77777777" w:rsidR="004F0AAD" w:rsidRPr="004F0AAD" w:rsidRDefault="004F0AAD" w:rsidP="004F0AAD">
      <w:pPr>
        <w:numPr>
          <w:ilvl w:val="2"/>
          <w:numId w:val="2"/>
        </w:numPr>
      </w:pPr>
      <w:r w:rsidRPr="004F0AAD">
        <w:t>Track fee structures for various courses and departments.</w:t>
      </w:r>
    </w:p>
    <w:p w14:paraId="369B3DA7" w14:textId="77777777" w:rsidR="004F0AAD" w:rsidRPr="004F0AAD" w:rsidRDefault="004F0AAD" w:rsidP="004F0AAD">
      <w:pPr>
        <w:numPr>
          <w:ilvl w:val="2"/>
          <w:numId w:val="2"/>
        </w:numPr>
      </w:pPr>
      <w:r w:rsidRPr="004F0AAD">
        <w:t>Generate invoices for students.</w:t>
      </w:r>
    </w:p>
    <w:p w14:paraId="7C98F892" w14:textId="77777777" w:rsidR="004F0AAD" w:rsidRPr="004F0AAD" w:rsidRDefault="004F0AAD" w:rsidP="004F0AAD">
      <w:pPr>
        <w:numPr>
          <w:ilvl w:val="2"/>
          <w:numId w:val="2"/>
        </w:numPr>
      </w:pPr>
      <w:r w:rsidRPr="004F0AAD">
        <w:t>Manage payment status and history.</w:t>
      </w:r>
    </w:p>
    <w:p w14:paraId="1384EF21" w14:textId="77777777" w:rsidR="004F0AAD" w:rsidRPr="004F0AAD" w:rsidRDefault="004F0AAD" w:rsidP="004F0AAD">
      <w:pPr>
        <w:numPr>
          <w:ilvl w:val="1"/>
          <w:numId w:val="2"/>
        </w:numPr>
      </w:pPr>
      <w:r w:rsidRPr="004F0AAD">
        <w:rPr>
          <w:b/>
          <w:bCs/>
        </w:rPr>
        <w:t>Key Features</w:t>
      </w:r>
      <w:r w:rsidRPr="004F0AAD">
        <w:t>:</w:t>
      </w:r>
    </w:p>
    <w:p w14:paraId="6DD682A7" w14:textId="77777777" w:rsidR="004F0AAD" w:rsidRPr="004F0AAD" w:rsidRDefault="004F0AAD" w:rsidP="004F0AAD">
      <w:pPr>
        <w:numPr>
          <w:ilvl w:val="2"/>
          <w:numId w:val="2"/>
        </w:numPr>
      </w:pPr>
      <w:r w:rsidRPr="004F0AAD">
        <w:t>Automated reminders for due fees.</w:t>
      </w:r>
    </w:p>
    <w:p w14:paraId="595F2D50" w14:textId="77777777" w:rsidR="004F0AAD" w:rsidRPr="004F0AAD" w:rsidRDefault="004F0AAD" w:rsidP="004F0AAD">
      <w:pPr>
        <w:numPr>
          <w:ilvl w:val="0"/>
          <w:numId w:val="2"/>
        </w:numPr>
      </w:pPr>
      <w:r w:rsidRPr="004F0AAD">
        <w:rPr>
          <w:b/>
          <w:bCs/>
        </w:rPr>
        <w:t>Exam and Grading</w:t>
      </w:r>
    </w:p>
    <w:p w14:paraId="335A3E97" w14:textId="77777777" w:rsidR="004F0AAD" w:rsidRPr="004F0AAD" w:rsidRDefault="004F0AAD" w:rsidP="004F0AAD">
      <w:pPr>
        <w:numPr>
          <w:ilvl w:val="1"/>
          <w:numId w:val="2"/>
        </w:numPr>
      </w:pPr>
      <w:r w:rsidRPr="004F0AAD">
        <w:rPr>
          <w:b/>
          <w:bCs/>
        </w:rPr>
        <w:t>Functionality</w:t>
      </w:r>
      <w:r w:rsidRPr="004F0AAD">
        <w:t>:</w:t>
      </w:r>
    </w:p>
    <w:p w14:paraId="281FE93E" w14:textId="77777777" w:rsidR="004F0AAD" w:rsidRPr="004F0AAD" w:rsidRDefault="004F0AAD" w:rsidP="004F0AAD">
      <w:pPr>
        <w:numPr>
          <w:ilvl w:val="2"/>
          <w:numId w:val="2"/>
        </w:numPr>
      </w:pPr>
      <w:r w:rsidRPr="004F0AAD">
        <w:t>Schedule exams for courses.</w:t>
      </w:r>
    </w:p>
    <w:p w14:paraId="6B43C6D0" w14:textId="77777777" w:rsidR="004F0AAD" w:rsidRPr="004F0AAD" w:rsidRDefault="004F0AAD" w:rsidP="004F0AAD">
      <w:pPr>
        <w:numPr>
          <w:ilvl w:val="2"/>
          <w:numId w:val="2"/>
        </w:numPr>
      </w:pPr>
      <w:r w:rsidRPr="004F0AAD">
        <w:t>Manage assignment submissions and grading.</w:t>
      </w:r>
    </w:p>
    <w:p w14:paraId="222F0ADB" w14:textId="77777777" w:rsidR="004F0AAD" w:rsidRPr="004F0AAD" w:rsidRDefault="004F0AAD" w:rsidP="004F0AAD">
      <w:pPr>
        <w:numPr>
          <w:ilvl w:val="2"/>
          <w:numId w:val="2"/>
        </w:numPr>
      </w:pPr>
      <w:r w:rsidRPr="004F0AAD">
        <w:t>Track student grades and generate reports.</w:t>
      </w:r>
    </w:p>
    <w:p w14:paraId="01C03F9D" w14:textId="77777777" w:rsidR="004F0AAD" w:rsidRPr="004F0AAD" w:rsidRDefault="004F0AAD" w:rsidP="004F0AAD">
      <w:pPr>
        <w:numPr>
          <w:ilvl w:val="1"/>
          <w:numId w:val="2"/>
        </w:numPr>
      </w:pPr>
      <w:r w:rsidRPr="004F0AAD">
        <w:rPr>
          <w:b/>
          <w:bCs/>
        </w:rPr>
        <w:t>Key Features</w:t>
      </w:r>
      <w:r w:rsidRPr="004F0AAD">
        <w:t>:</w:t>
      </w:r>
    </w:p>
    <w:p w14:paraId="47552B86" w14:textId="77777777" w:rsidR="004F0AAD" w:rsidRPr="004F0AAD" w:rsidRDefault="004F0AAD" w:rsidP="004F0AAD">
      <w:pPr>
        <w:numPr>
          <w:ilvl w:val="2"/>
          <w:numId w:val="2"/>
        </w:numPr>
      </w:pPr>
      <w:r w:rsidRPr="004F0AAD">
        <w:t>Notifications for upcoming exams and assignment deadlines.</w:t>
      </w:r>
    </w:p>
    <w:p w14:paraId="29738415" w14:textId="77777777" w:rsidR="004F0AAD" w:rsidRPr="004F0AAD" w:rsidRDefault="004F0AAD" w:rsidP="004F0AAD">
      <w:pPr>
        <w:numPr>
          <w:ilvl w:val="0"/>
          <w:numId w:val="2"/>
        </w:numPr>
      </w:pPr>
      <w:r w:rsidRPr="004F0AAD">
        <w:rPr>
          <w:b/>
          <w:bCs/>
        </w:rPr>
        <w:t>Event Management</w:t>
      </w:r>
    </w:p>
    <w:p w14:paraId="4F9EE049" w14:textId="77777777" w:rsidR="004F0AAD" w:rsidRPr="004F0AAD" w:rsidRDefault="004F0AAD" w:rsidP="004F0AAD">
      <w:pPr>
        <w:numPr>
          <w:ilvl w:val="1"/>
          <w:numId w:val="2"/>
        </w:numPr>
      </w:pPr>
      <w:r w:rsidRPr="004F0AAD">
        <w:rPr>
          <w:b/>
          <w:bCs/>
        </w:rPr>
        <w:t>Functionality</w:t>
      </w:r>
      <w:r w:rsidRPr="004F0AAD">
        <w:t>:</w:t>
      </w:r>
    </w:p>
    <w:p w14:paraId="1D0F3560" w14:textId="77777777" w:rsidR="004F0AAD" w:rsidRPr="004F0AAD" w:rsidRDefault="004F0AAD" w:rsidP="004F0AAD">
      <w:pPr>
        <w:numPr>
          <w:ilvl w:val="2"/>
          <w:numId w:val="2"/>
        </w:numPr>
      </w:pPr>
      <w:r w:rsidRPr="004F0AAD">
        <w:t>Organize university events, including academic and cultural activities.</w:t>
      </w:r>
    </w:p>
    <w:p w14:paraId="6B7F6A15" w14:textId="77777777" w:rsidR="004F0AAD" w:rsidRPr="004F0AAD" w:rsidRDefault="004F0AAD" w:rsidP="004F0AAD">
      <w:pPr>
        <w:numPr>
          <w:ilvl w:val="2"/>
          <w:numId w:val="2"/>
        </w:numPr>
      </w:pPr>
      <w:r w:rsidRPr="004F0AAD">
        <w:t>Manage registrations and participation for events.</w:t>
      </w:r>
    </w:p>
    <w:p w14:paraId="1215890A" w14:textId="77777777" w:rsidR="004F0AAD" w:rsidRPr="004F0AAD" w:rsidRDefault="004F0AAD" w:rsidP="004F0AAD">
      <w:pPr>
        <w:numPr>
          <w:ilvl w:val="1"/>
          <w:numId w:val="2"/>
        </w:numPr>
      </w:pPr>
      <w:r w:rsidRPr="004F0AAD">
        <w:rPr>
          <w:b/>
          <w:bCs/>
        </w:rPr>
        <w:t>Key Features</w:t>
      </w:r>
      <w:r w:rsidRPr="004F0AAD">
        <w:t>:</w:t>
      </w:r>
    </w:p>
    <w:p w14:paraId="5F36FD34" w14:textId="77777777" w:rsidR="004F0AAD" w:rsidRPr="004F0AAD" w:rsidRDefault="004F0AAD" w:rsidP="004F0AAD">
      <w:pPr>
        <w:numPr>
          <w:ilvl w:val="2"/>
          <w:numId w:val="2"/>
        </w:numPr>
      </w:pPr>
      <w:r w:rsidRPr="004F0AAD">
        <w:t>Calendar view of upcoming events.</w:t>
      </w:r>
    </w:p>
    <w:p w14:paraId="5B9C930C" w14:textId="77777777" w:rsidR="004F0AAD" w:rsidRPr="004F0AAD" w:rsidRDefault="004F0AAD" w:rsidP="004F0AAD">
      <w:pPr>
        <w:numPr>
          <w:ilvl w:val="0"/>
          <w:numId w:val="2"/>
        </w:numPr>
      </w:pPr>
      <w:r w:rsidRPr="004F0AAD">
        <w:rPr>
          <w:b/>
          <w:bCs/>
        </w:rPr>
        <w:t>Library Management</w:t>
      </w:r>
    </w:p>
    <w:p w14:paraId="20C2276D" w14:textId="77777777" w:rsidR="004F0AAD" w:rsidRPr="004F0AAD" w:rsidRDefault="004F0AAD" w:rsidP="004F0AAD">
      <w:pPr>
        <w:numPr>
          <w:ilvl w:val="1"/>
          <w:numId w:val="2"/>
        </w:numPr>
      </w:pPr>
      <w:r w:rsidRPr="004F0AAD">
        <w:rPr>
          <w:b/>
          <w:bCs/>
        </w:rPr>
        <w:t>Functionality</w:t>
      </w:r>
      <w:r w:rsidRPr="004F0AAD">
        <w:t>:</w:t>
      </w:r>
    </w:p>
    <w:p w14:paraId="536F41EF" w14:textId="77777777" w:rsidR="004F0AAD" w:rsidRPr="004F0AAD" w:rsidRDefault="004F0AAD" w:rsidP="004F0AAD">
      <w:pPr>
        <w:numPr>
          <w:ilvl w:val="2"/>
          <w:numId w:val="2"/>
        </w:numPr>
      </w:pPr>
      <w:r w:rsidRPr="004F0AAD">
        <w:t>Track library books, including availability and borrowing transactions.</w:t>
      </w:r>
    </w:p>
    <w:p w14:paraId="6E4156A5" w14:textId="77777777" w:rsidR="004F0AAD" w:rsidRPr="004F0AAD" w:rsidRDefault="004F0AAD" w:rsidP="004F0AAD">
      <w:pPr>
        <w:numPr>
          <w:ilvl w:val="2"/>
          <w:numId w:val="2"/>
        </w:numPr>
      </w:pPr>
      <w:r w:rsidRPr="004F0AAD">
        <w:t>Manage issuing and returning of books by students and faculty.</w:t>
      </w:r>
    </w:p>
    <w:p w14:paraId="5BA5FC90" w14:textId="77777777" w:rsidR="004F0AAD" w:rsidRPr="004F0AAD" w:rsidRDefault="004F0AAD" w:rsidP="004F0AAD">
      <w:pPr>
        <w:numPr>
          <w:ilvl w:val="1"/>
          <w:numId w:val="2"/>
        </w:numPr>
      </w:pPr>
      <w:r w:rsidRPr="004F0AAD">
        <w:rPr>
          <w:b/>
          <w:bCs/>
        </w:rPr>
        <w:t>Key Features</w:t>
      </w:r>
      <w:r w:rsidRPr="004F0AAD">
        <w:t>:</w:t>
      </w:r>
    </w:p>
    <w:p w14:paraId="09D70DA3" w14:textId="77777777" w:rsidR="004F0AAD" w:rsidRPr="004F0AAD" w:rsidRDefault="004F0AAD" w:rsidP="004F0AAD">
      <w:pPr>
        <w:numPr>
          <w:ilvl w:val="2"/>
          <w:numId w:val="2"/>
        </w:numPr>
      </w:pPr>
      <w:r w:rsidRPr="004F0AAD">
        <w:t>Search functionality for books and authors.</w:t>
      </w:r>
    </w:p>
    <w:p w14:paraId="1A32DA38" w14:textId="77777777" w:rsidR="004F0AAD" w:rsidRPr="004F0AAD" w:rsidRDefault="004F0AAD" w:rsidP="004F0AAD">
      <w:pPr>
        <w:numPr>
          <w:ilvl w:val="0"/>
          <w:numId w:val="2"/>
        </w:numPr>
      </w:pPr>
      <w:r w:rsidRPr="004F0AAD">
        <w:rPr>
          <w:b/>
          <w:bCs/>
        </w:rPr>
        <w:t>Reporting Module</w:t>
      </w:r>
    </w:p>
    <w:p w14:paraId="2BEA4C12" w14:textId="77777777" w:rsidR="004F0AAD" w:rsidRPr="004F0AAD" w:rsidRDefault="004F0AAD" w:rsidP="004F0AAD">
      <w:pPr>
        <w:numPr>
          <w:ilvl w:val="1"/>
          <w:numId w:val="2"/>
        </w:numPr>
      </w:pPr>
      <w:r w:rsidRPr="004F0AAD">
        <w:rPr>
          <w:b/>
          <w:bCs/>
        </w:rPr>
        <w:t>Functionality</w:t>
      </w:r>
      <w:r w:rsidRPr="004F0AAD">
        <w:t>:</w:t>
      </w:r>
    </w:p>
    <w:p w14:paraId="56750B15" w14:textId="77777777" w:rsidR="004F0AAD" w:rsidRPr="004F0AAD" w:rsidRDefault="004F0AAD" w:rsidP="004F0AAD">
      <w:pPr>
        <w:numPr>
          <w:ilvl w:val="2"/>
          <w:numId w:val="2"/>
        </w:numPr>
      </w:pPr>
      <w:r w:rsidRPr="004F0AAD">
        <w:t>Generate reports on academic performance, fee collection, and attendance.</w:t>
      </w:r>
    </w:p>
    <w:p w14:paraId="6336F57A" w14:textId="77777777" w:rsidR="004F0AAD" w:rsidRPr="004F0AAD" w:rsidRDefault="004F0AAD" w:rsidP="004F0AAD">
      <w:pPr>
        <w:numPr>
          <w:ilvl w:val="2"/>
          <w:numId w:val="2"/>
        </w:numPr>
      </w:pPr>
      <w:r w:rsidRPr="004F0AAD">
        <w:t>Provide insights for faculty and administration.</w:t>
      </w:r>
    </w:p>
    <w:p w14:paraId="4E7422C9" w14:textId="77777777" w:rsidR="004F0AAD" w:rsidRPr="004F0AAD" w:rsidRDefault="004F0AAD" w:rsidP="004F0AAD">
      <w:pPr>
        <w:numPr>
          <w:ilvl w:val="1"/>
          <w:numId w:val="2"/>
        </w:numPr>
      </w:pPr>
      <w:r w:rsidRPr="004F0AAD">
        <w:rPr>
          <w:b/>
          <w:bCs/>
        </w:rPr>
        <w:t>Key Features</w:t>
      </w:r>
      <w:r w:rsidRPr="004F0AAD">
        <w:t>:</w:t>
      </w:r>
    </w:p>
    <w:p w14:paraId="58674E36" w14:textId="77777777" w:rsidR="004F0AAD" w:rsidRPr="004F0AAD" w:rsidRDefault="004F0AAD" w:rsidP="004F0AAD">
      <w:pPr>
        <w:numPr>
          <w:ilvl w:val="2"/>
          <w:numId w:val="2"/>
        </w:numPr>
      </w:pPr>
      <w:r w:rsidRPr="004F0AAD">
        <w:t>Custom report generation based on parameters (date range, department, etc.).</w:t>
      </w:r>
    </w:p>
    <w:p w14:paraId="0E305B9E" w14:textId="77777777" w:rsidR="004F0AAD" w:rsidRPr="004F0AAD" w:rsidRDefault="004E492E" w:rsidP="004F0AAD">
      <w:r>
        <w:pict w14:anchorId="625F39A9">
          <v:rect id="_x0000_i1028" style="width:0;height:1.5pt" o:hralign="center" o:hrstd="t" o:hr="t" fillcolor="#a0a0a0" stroked="f"/>
        </w:pict>
      </w:r>
    </w:p>
    <w:p w14:paraId="70376262" w14:textId="77777777" w:rsidR="004F0AAD" w:rsidRPr="004F0AAD" w:rsidRDefault="004F0AAD" w:rsidP="004F0AAD">
      <w:pPr>
        <w:rPr>
          <w:b/>
          <w:bCs/>
        </w:rPr>
      </w:pPr>
      <w:r w:rsidRPr="004F0AAD">
        <w:rPr>
          <w:b/>
          <w:bCs/>
        </w:rPr>
        <w:lastRenderedPageBreak/>
        <w:t>Conclusion</w:t>
      </w:r>
    </w:p>
    <w:p w14:paraId="17C64D54" w14:textId="77777777" w:rsidR="004F0AAD" w:rsidRPr="004F0AAD" w:rsidRDefault="004F0AAD" w:rsidP="004F0AAD">
      <w:r w:rsidRPr="004F0AAD">
        <w:t xml:space="preserve">The </w:t>
      </w:r>
      <w:r w:rsidRPr="004F0AAD">
        <w:rPr>
          <w:b/>
          <w:bCs/>
        </w:rPr>
        <w:t>University Management System</w:t>
      </w:r>
      <w:r w:rsidRPr="004F0AAD">
        <w:t xml:space="preserve"> aims to streamline various functions within the university, enhancing the academic and administrative experience for all stakeholders. By implementing the outlined entities and modules, the system will ensure efficient management of resources and information flow.</w:t>
      </w:r>
    </w:p>
    <w:p w14:paraId="41895F42" w14:textId="77777777" w:rsidR="00072402" w:rsidRDefault="00072402"/>
    <w:p w14:paraId="4E184DA1" w14:textId="77777777" w:rsidR="00072402" w:rsidRDefault="00072402">
      <w:r>
        <w:br w:type="page"/>
      </w:r>
    </w:p>
    <w:p w14:paraId="3BD134C6" w14:textId="77777777" w:rsidR="004F0AAD" w:rsidRPr="004E492E" w:rsidRDefault="004F0AAD" w:rsidP="004F0AAD">
      <w:pPr>
        <w:rPr>
          <w:b/>
          <w:bCs/>
          <w:color w:val="FF0000"/>
          <w:sz w:val="48"/>
          <w:szCs w:val="48"/>
        </w:rPr>
      </w:pPr>
      <w:r w:rsidRPr="004E492E">
        <w:rPr>
          <w:b/>
          <w:bCs/>
          <w:color w:val="FF0000"/>
          <w:sz w:val="48"/>
          <w:szCs w:val="48"/>
        </w:rPr>
        <w:lastRenderedPageBreak/>
        <w:t>Modules Description</w:t>
      </w:r>
    </w:p>
    <w:p w14:paraId="63E26DAA" w14:textId="77777777" w:rsidR="004F0AAD" w:rsidRPr="004F0AAD" w:rsidRDefault="004F0AAD" w:rsidP="004F0AAD">
      <w:pPr>
        <w:numPr>
          <w:ilvl w:val="0"/>
          <w:numId w:val="5"/>
        </w:numPr>
      </w:pPr>
      <w:r w:rsidRPr="004F0AAD">
        <w:rPr>
          <w:b/>
          <w:bCs/>
        </w:rPr>
        <w:t>Student Management</w:t>
      </w:r>
    </w:p>
    <w:p w14:paraId="0095F584" w14:textId="77777777" w:rsidR="004F0AAD" w:rsidRPr="004F0AAD" w:rsidRDefault="004F0AAD" w:rsidP="004F0AAD">
      <w:pPr>
        <w:numPr>
          <w:ilvl w:val="1"/>
          <w:numId w:val="5"/>
        </w:numPr>
      </w:pPr>
      <w:r w:rsidRPr="004F0AAD">
        <w:rPr>
          <w:b/>
          <w:bCs/>
        </w:rPr>
        <w:t>Purpose</w:t>
      </w:r>
      <w:r w:rsidRPr="004F0AAD">
        <w:t xml:space="preserve">: To manage all aspects of student information and </w:t>
      </w:r>
      <w:proofErr w:type="spellStart"/>
      <w:r w:rsidRPr="004F0AAD">
        <w:t>enrollment</w:t>
      </w:r>
      <w:proofErr w:type="spellEnd"/>
      <w:r w:rsidRPr="004F0AAD">
        <w:t>.</w:t>
      </w:r>
    </w:p>
    <w:p w14:paraId="13F88BDE" w14:textId="77777777" w:rsidR="004F0AAD" w:rsidRPr="004F0AAD" w:rsidRDefault="004F0AAD" w:rsidP="004F0AAD">
      <w:pPr>
        <w:numPr>
          <w:ilvl w:val="1"/>
          <w:numId w:val="5"/>
        </w:numPr>
      </w:pPr>
      <w:r w:rsidRPr="004F0AAD">
        <w:rPr>
          <w:b/>
          <w:bCs/>
        </w:rPr>
        <w:t>Key Features</w:t>
      </w:r>
      <w:r w:rsidRPr="004F0AAD">
        <w:t>:</w:t>
      </w:r>
    </w:p>
    <w:p w14:paraId="411A7EFE" w14:textId="77777777" w:rsidR="004F0AAD" w:rsidRPr="004F0AAD" w:rsidRDefault="004F0AAD" w:rsidP="004F0AAD">
      <w:pPr>
        <w:numPr>
          <w:ilvl w:val="2"/>
          <w:numId w:val="5"/>
        </w:numPr>
      </w:pPr>
      <w:r w:rsidRPr="004F0AAD">
        <w:rPr>
          <w:b/>
          <w:bCs/>
        </w:rPr>
        <w:t>Admission Process</w:t>
      </w:r>
      <w:r w:rsidRPr="004F0AAD">
        <w:t>: Handle new student applications, verify documents, and approve admissions.</w:t>
      </w:r>
    </w:p>
    <w:p w14:paraId="3086B638" w14:textId="77777777" w:rsidR="004F0AAD" w:rsidRPr="004F0AAD" w:rsidRDefault="004F0AAD" w:rsidP="004F0AAD">
      <w:pPr>
        <w:numPr>
          <w:ilvl w:val="2"/>
          <w:numId w:val="5"/>
        </w:numPr>
      </w:pPr>
      <w:proofErr w:type="spellStart"/>
      <w:r w:rsidRPr="004F0AAD">
        <w:rPr>
          <w:b/>
          <w:bCs/>
        </w:rPr>
        <w:t>Enrollment</w:t>
      </w:r>
      <w:proofErr w:type="spellEnd"/>
      <w:r w:rsidRPr="004F0AAD">
        <w:rPr>
          <w:b/>
          <w:bCs/>
        </w:rPr>
        <w:t xml:space="preserve"> Management</w:t>
      </w:r>
      <w:r w:rsidRPr="004F0AAD">
        <w:t xml:space="preserve">: Enable students to </w:t>
      </w:r>
      <w:proofErr w:type="spellStart"/>
      <w:r w:rsidRPr="004F0AAD">
        <w:t>enroll</w:t>
      </w:r>
      <w:proofErr w:type="spellEnd"/>
      <w:r w:rsidRPr="004F0AAD">
        <w:t xml:space="preserve"> in courses for each semester, track </w:t>
      </w:r>
      <w:proofErr w:type="spellStart"/>
      <w:r w:rsidRPr="004F0AAD">
        <w:t>enrollment</w:t>
      </w:r>
      <w:proofErr w:type="spellEnd"/>
      <w:r w:rsidRPr="004F0AAD">
        <w:t xml:space="preserve"> status, and manage course registration.</w:t>
      </w:r>
    </w:p>
    <w:p w14:paraId="3B095FB4" w14:textId="77777777" w:rsidR="004F0AAD" w:rsidRPr="004F0AAD" w:rsidRDefault="004F0AAD" w:rsidP="004F0AAD">
      <w:pPr>
        <w:numPr>
          <w:ilvl w:val="2"/>
          <w:numId w:val="5"/>
        </w:numPr>
      </w:pPr>
      <w:r w:rsidRPr="004F0AAD">
        <w:rPr>
          <w:b/>
          <w:bCs/>
        </w:rPr>
        <w:t>Attendance Tracking</w:t>
      </w:r>
      <w:r w:rsidRPr="004F0AAD">
        <w:t>: Monitor student attendance for each course, generate attendance reports, and manage absences.</w:t>
      </w:r>
    </w:p>
    <w:p w14:paraId="71A962AA" w14:textId="77777777" w:rsidR="004F0AAD" w:rsidRPr="004F0AAD" w:rsidRDefault="004F0AAD" w:rsidP="004F0AAD">
      <w:pPr>
        <w:numPr>
          <w:ilvl w:val="2"/>
          <w:numId w:val="5"/>
        </w:numPr>
      </w:pPr>
      <w:r w:rsidRPr="004F0AAD">
        <w:rPr>
          <w:b/>
          <w:bCs/>
        </w:rPr>
        <w:t>Profile Management</w:t>
      </w:r>
      <w:r w:rsidRPr="004F0AAD">
        <w:t>: Allow students to view and update their personal information, contact details, and academic records.</w:t>
      </w:r>
    </w:p>
    <w:p w14:paraId="0A3B11A4" w14:textId="77777777" w:rsidR="004F0AAD" w:rsidRPr="004F0AAD" w:rsidRDefault="004F0AAD" w:rsidP="004F0AAD">
      <w:pPr>
        <w:numPr>
          <w:ilvl w:val="0"/>
          <w:numId w:val="5"/>
        </w:numPr>
      </w:pPr>
      <w:r w:rsidRPr="004F0AAD">
        <w:rPr>
          <w:b/>
          <w:bCs/>
        </w:rPr>
        <w:t>Course and Faculty Management</w:t>
      </w:r>
    </w:p>
    <w:p w14:paraId="17207A0D" w14:textId="77777777" w:rsidR="004F0AAD" w:rsidRPr="004F0AAD" w:rsidRDefault="004F0AAD" w:rsidP="004F0AAD">
      <w:pPr>
        <w:numPr>
          <w:ilvl w:val="1"/>
          <w:numId w:val="5"/>
        </w:numPr>
      </w:pPr>
      <w:r w:rsidRPr="004F0AAD">
        <w:rPr>
          <w:b/>
          <w:bCs/>
        </w:rPr>
        <w:t>Purpose</w:t>
      </w:r>
      <w:r w:rsidRPr="004F0AAD">
        <w:t>: To manage courses and faculty assignments efficiently.</w:t>
      </w:r>
    </w:p>
    <w:p w14:paraId="53F70469" w14:textId="77777777" w:rsidR="004F0AAD" w:rsidRPr="004F0AAD" w:rsidRDefault="004F0AAD" w:rsidP="004F0AAD">
      <w:pPr>
        <w:numPr>
          <w:ilvl w:val="1"/>
          <w:numId w:val="5"/>
        </w:numPr>
      </w:pPr>
      <w:r w:rsidRPr="004F0AAD">
        <w:rPr>
          <w:b/>
          <w:bCs/>
        </w:rPr>
        <w:t>Key Features</w:t>
      </w:r>
      <w:r w:rsidRPr="004F0AAD">
        <w:t>:</w:t>
      </w:r>
    </w:p>
    <w:p w14:paraId="4671191E" w14:textId="77777777" w:rsidR="004F0AAD" w:rsidRPr="004F0AAD" w:rsidRDefault="004F0AAD" w:rsidP="004F0AAD">
      <w:pPr>
        <w:numPr>
          <w:ilvl w:val="2"/>
          <w:numId w:val="5"/>
        </w:numPr>
      </w:pPr>
      <w:r w:rsidRPr="004F0AAD">
        <w:rPr>
          <w:b/>
          <w:bCs/>
        </w:rPr>
        <w:t>Course Creation</w:t>
      </w:r>
      <w:r w:rsidRPr="004F0AAD">
        <w:t>: Enable faculty and administrators to create and manage courses, including course codes, descriptions, and credits.</w:t>
      </w:r>
    </w:p>
    <w:p w14:paraId="7BDD8017" w14:textId="77777777" w:rsidR="004F0AAD" w:rsidRPr="004F0AAD" w:rsidRDefault="004F0AAD" w:rsidP="004F0AAD">
      <w:pPr>
        <w:numPr>
          <w:ilvl w:val="2"/>
          <w:numId w:val="5"/>
        </w:numPr>
      </w:pPr>
      <w:r w:rsidRPr="004F0AAD">
        <w:rPr>
          <w:b/>
          <w:bCs/>
        </w:rPr>
        <w:t>Faculty Assignment</w:t>
      </w:r>
      <w:r w:rsidRPr="004F0AAD">
        <w:t>: Assign faculty members to teach specific courses and manage their schedules.</w:t>
      </w:r>
    </w:p>
    <w:p w14:paraId="7B87FDA5" w14:textId="77777777" w:rsidR="004F0AAD" w:rsidRPr="004F0AAD" w:rsidRDefault="004F0AAD" w:rsidP="004F0AAD">
      <w:pPr>
        <w:numPr>
          <w:ilvl w:val="2"/>
          <w:numId w:val="5"/>
        </w:numPr>
      </w:pPr>
      <w:r w:rsidRPr="004F0AAD">
        <w:rPr>
          <w:b/>
          <w:bCs/>
        </w:rPr>
        <w:t>Course Schedules</w:t>
      </w:r>
      <w:r w:rsidRPr="004F0AAD">
        <w:t>: Create and manage schedules for each course, including class timings and locations.</w:t>
      </w:r>
    </w:p>
    <w:p w14:paraId="2B1A968F" w14:textId="77777777" w:rsidR="004F0AAD" w:rsidRPr="004F0AAD" w:rsidRDefault="004F0AAD" w:rsidP="004F0AAD">
      <w:pPr>
        <w:numPr>
          <w:ilvl w:val="2"/>
          <w:numId w:val="5"/>
        </w:numPr>
      </w:pPr>
      <w:r w:rsidRPr="004F0AAD">
        <w:rPr>
          <w:b/>
          <w:bCs/>
        </w:rPr>
        <w:t>Grading System</w:t>
      </w:r>
      <w:r w:rsidRPr="004F0AAD">
        <w:t>: Set up grading criteria for courses and track faculty grading submissions.</w:t>
      </w:r>
    </w:p>
    <w:p w14:paraId="360EA9EA" w14:textId="77777777" w:rsidR="004F0AAD" w:rsidRPr="004F0AAD" w:rsidRDefault="004F0AAD" w:rsidP="004F0AAD">
      <w:pPr>
        <w:numPr>
          <w:ilvl w:val="0"/>
          <w:numId w:val="5"/>
        </w:numPr>
      </w:pPr>
      <w:r w:rsidRPr="004F0AAD">
        <w:rPr>
          <w:b/>
          <w:bCs/>
        </w:rPr>
        <w:t>Fee Management</w:t>
      </w:r>
    </w:p>
    <w:p w14:paraId="6B995829" w14:textId="77777777" w:rsidR="004F0AAD" w:rsidRPr="004F0AAD" w:rsidRDefault="004F0AAD" w:rsidP="004F0AAD">
      <w:pPr>
        <w:numPr>
          <w:ilvl w:val="1"/>
          <w:numId w:val="5"/>
        </w:numPr>
      </w:pPr>
      <w:r w:rsidRPr="004F0AAD">
        <w:rPr>
          <w:b/>
          <w:bCs/>
        </w:rPr>
        <w:t>Purpose</w:t>
      </w:r>
      <w:r w:rsidRPr="004F0AAD">
        <w:t>: To manage student fees and payments seamlessly.</w:t>
      </w:r>
    </w:p>
    <w:p w14:paraId="74D81B25" w14:textId="77777777" w:rsidR="004F0AAD" w:rsidRPr="004F0AAD" w:rsidRDefault="004F0AAD" w:rsidP="004F0AAD">
      <w:pPr>
        <w:numPr>
          <w:ilvl w:val="1"/>
          <w:numId w:val="5"/>
        </w:numPr>
      </w:pPr>
      <w:r w:rsidRPr="004F0AAD">
        <w:rPr>
          <w:b/>
          <w:bCs/>
        </w:rPr>
        <w:t>Key Features</w:t>
      </w:r>
      <w:r w:rsidRPr="004F0AAD">
        <w:t>:</w:t>
      </w:r>
    </w:p>
    <w:p w14:paraId="21965D32" w14:textId="77777777" w:rsidR="004F0AAD" w:rsidRPr="004F0AAD" w:rsidRDefault="004F0AAD" w:rsidP="004F0AAD">
      <w:pPr>
        <w:numPr>
          <w:ilvl w:val="2"/>
          <w:numId w:val="5"/>
        </w:numPr>
      </w:pPr>
      <w:r w:rsidRPr="004F0AAD">
        <w:rPr>
          <w:b/>
          <w:bCs/>
        </w:rPr>
        <w:t>Fee Structure</w:t>
      </w:r>
      <w:r w:rsidRPr="004F0AAD">
        <w:t>: Define the fee structure for different programs and courses.</w:t>
      </w:r>
    </w:p>
    <w:p w14:paraId="2081F94B" w14:textId="77777777" w:rsidR="004F0AAD" w:rsidRPr="004F0AAD" w:rsidRDefault="004F0AAD" w:rsidP="004F0AAD">
      <w:pPr>
        <w:numPr>
          <w:ilvl w:val="2"/>
          <w:numId w:val="5"/>
        </w:numPr>
      </w:pPr>
      <w:r w:rsidRPr="004F0AAD">
        <w:rPr>
          <w:b/>
          <w:bCs/>
        </w:rPr>
        <w:t>Payment Processing</w:t>
      </w:r>
      <w:r w:rsidRPr="004F0AAD">
        <w:t>: Facilitate online and offline payment options, track payment status, and generate payment receipts.</w:t>
      </w:r>
    </w:p>
    <w:p w14:paraId="35457994" w14:textId="77777777" w:rsidR="004F0AAD" w:rsidRPr="004F0AAD" w:rsidRDefault="004F0AAD" w:rsidP="004F0AAD">
      <w:pPr>
        <w:numPr>
          <w:ilvl w:val="2"/>
          <w:numId w:val="5"/>
        </w:numPr>
      </w:pPr>
      <w:r w:rsidRPr="004F0AAD">
        <w:rPr>
          <w:b/>
          <w:bCs/>
        </w:rPr>
        <w:t>Invoice Generation</w:t>
      </w:r>
      <w:r w:rsidRPr="004F0AAD">
        <w:t>: Automatically generate invoices for due fees and send reminders to students.</w:t>
      </w:r>
    </w:p>
    <w:p w14:paraId="4555F99C" w14:textId="77777777" w:rsidR="004F0AAD" w:rsidRPr="004F0AAD" w:rsidRDefault="004F0AAD" w:rsidP="004F0AAD">
      <w:pPr>
        <w:numPr>
          <w:ilvl w:val="2"/>
          <w:numId w:val="5"/>
        </w:numPr>
      </w:pPr>
      <w:r w:rsidRPr="004F0AAD">
        <w:rPr>
          <w:b/>
          <w:bCs/>
        </w:rPr>
        <w:t>Financial Reports</w:t>
      </w:r>
      <w:r w:rsidRPr="004F0AAD">
        <w:t>: Generate reports on fee collection, outstanding dues, and payment history.</w:t>
      </w:r>
    </w:p>
    <w:p w14:paraId="0E559D28" w14:textId="77777777" w:rsidR="004F0AAD" w:rsidRPr="004F0AAD" w:rsidRDefault="004F0AAD" w:rsidP="004F0AAD">
      <w:pPr>
        <w:numPr>
          <w:ilvl w:val="0"/>
          <w:numId w:val="5"/>
        </w:numPr>
      </w:pPr>
      <w:r w:rsidRPr="004F0AAD">
        <w:rPr>
          <w:b/>
          <w:bCs/>
        </w:rPr>
        <w:t>Exam and Grading</w:t>
      </w:r>
    </w:p>
    <w:p w14:paraId="057AC5F3" w14:textId="77777777" w:rsidR="004F0AAD" w:rsidRPr="004F0AAD" w:rsidRDefault="004F0AAD" w:rsidP="004F0AAD">
      <w:pPr>
        <w:numPr>
          <w:ilvl w:val="1"/>
          <w:numId w:val="5"/>
        </w:numPr>
      </w:pPr>
      <w:r w:rsidRPr="004F0AAD">
        <w:rPr>
          <w:b/>
          <w:bCs/>
        </w:rPr>
        <w:t>Purpose</w:t>
      </w:r>
      <w:r w:rsidRPr="004F0AAD">
        <w:t>: To manage the examination process and track student grades.</w:t>
      </w:r>
    </w:p>
    <w:p w14:paraId="5208BA84" w14:textId="77777777" w:rsidR="004F0AAD" w:rsidRPr="004F0AAD" w:rsidRDefault="004F0AAD" w:rsidP="004F0AAD">
      <w:pPr>
        <w:numPr>
          <w:ilvl w:val="1"/>
          <w:numId w:val="5"/>
        </w:numPr>
      </w:pPr>
      <w:r w:rsidRPr="004F0AAD">
        <w:rPr>
          <w:b/>
          <w:bCs/>
        </w:rPr>
        <w:t>Key Features</w:t>
      </w:r>
      <w:r w:rsidRPr="004F0AAD">
        <w:t>:</w:t>
      </w:r>
    </w:p>
    <w:p w14:paraId="33E83F7B" w14:textId="77777777" w:rsidR="004F0AAD" w:rsidRPr="004F0AAD" w:rsidRDefault="004F0AAD" w:rsidP="004F0AAD">
      <w:pPr>
        <w:numPr>
          <w:ilvl w:val="2"/>
          <w:numId w:val="5"/>
        </w:numPr>
      </w:pPr>
      <w:r w:rsidRPr="004F0AAD">
        <w:rPr>
          <w:b/>
          <w:bCs/>
        </w:rPr>
        <w:t>Exam Scheduling</w:t>
      </w:r>
      <w:r w:rsidRPr="004F0AAD">
        <w:t>: Create and manage exam schedules, including exam dates, locations, and timings.</w:t>
      </w:r>
    </w:p>
    <w:p w14:paraId="6FD8303E" w14:textId="77777777" w:rsidR="004F0AAD" w:rsidRPr="004F0AAD" w:rsidRDefault="004F0AAD" w:rsidP="004F0AAD">
      <w:pPr>
        <w:numPr>
          <w:ilvl w:val="2"/>
          <w:numId w:val="5"/>
        </w:numPr>
      </w:pPr>
      <w:r w:rsidRPr="004F0AAD">
        <w:rPr>
          <w:b/>
          <w:bCs/>
        </w:rPr>
        <w:lastRenderedPageBreak/>
        <w:t>Result Tracking</w:t>
      </w:r>
      <w:r w:rsidRPr="004F0AAD">
        <w:t>: Record and maintain exam results for each student and course.</w:t>
      </w:r>
    </w:p>
    <w:p w14:paraId="53BF9D34" w14:textId="77777777" w:rsidR="004F0AAD" w:rsidRPr="004F0AAD" w:rsidRDefault="004F0AAD" w:rsidP="004F0AAD">
      <w:pPr>
        <w:numPr>
          <w:ilvl w:val="2"/>
          <w:numId w:val="5"/>
        </w:numPr>
      </w:pPr>
      <w:r w:rsidRPr="004F0AAD">
        <w:rPr>
          <w:b/>
          <w:bCs/>
        </w:rPr>
        <w:t>Assignment Management</w:t>
      </w:r>
      <w:r w:rsidRPr="004F0AAD">
        <w:t>: Manage assignments submitted by students, including due dates and grading.</w:t>
      </w:r>
    </w:p>
    <w:p w14:paraId="78FEB645" w14:textId="77777777" w:rsidR="004F0AAD" w:rsidRPr="004F0AAD" w:rsidRDefault="004F0AAD" w:rsidP="004F0AAD">
      <w:pPr>
        <w:numPr>
          <w:ilvl w:val="2"/>
          <w:numId w:val="5"/>
        </w:numPr>
      </w:pPr>
      <w:r w:rsidRPr="004F0AAD">
        <w:rPr>
          <w:b/>
          <w:bCs/>
        </w:rPr>
        <w:t>Grade Reporting</w:t>
      </w:r>
      <w:r w:rsidRPr="004F0AAD">
        <w:t>: Generate grade reports for individual students and classes.</w:t>
      </w:r>
    </w:p>
    <w:p w14:paraId="5EA361DC" w14:textId="77777777" w:rsidR="004F0AAD" w:rsidRPr="004F0AAD" w:rsidRDefault="004F0AAD" w:rsidP="004F0AAD">
      <w:pPr>
        <w:numPr>
          <w:ilvl w:val="0"/>
          <w:numId w:val="5"/>
        </w:numPr>
      </w:pPr>
      <w:r w:rsidRPr="004F0AAD">
        <w:rPr>
          <w:b/>
          <w:bCs/>
        </w:rPr>
        <w:t>Event Management</w:t>
      </w:r>
    </w:p>
    <w:p w14:paraId="3CEE2B3C" w14:textId="77777777" w:rsidR="004F0AAD" w:rsidRPr="004F0AAD" w:rsidRDefault="004F0AAD" w:rsidP="004F0AAD">
      <w:pPr>
        <w:numPr>
          <w:ilvl w:val="1"/>
          <w:numId w:val="5"/>
        </w:numPr>
      </w:pPr>
      <w:r w:rsidRPr="004F0AAD">
        <w:rPr>
          <w:b/>
          <w:bCs/>
        </w:rPr>
        <w:t>Purpose</w:t>
      </w:r>
      <w:r w:rsidRPr="004F0AAD">
        <w:t>: To organize and manage university events.</w:t>
      </w:r>
    </w:p>
    <w:p w14:paraId="17FD6F5F" w14:textId="77777777" w:rsidR="004F0AAD" w:rsidRPr="004F0AAD" w:rsidRDefault="004F0AAD" w:rsidP="004F0AAD">
      <w:pPr>
        <w:numPr>
          <w:ilvl w:val="1"/>
          <w:numId w:val="5"/>
        </w:numPr>
      </w:pPr>
      <w:r w:rsidRPr="004F0AAD">
        <w:rPr>
          <w:b/>
          <w:bCs/>
        </w:rPr>
        <w:t>Key Features</w:t>
      </w:r>
      <w:r w:rsidRPr="004F0AAD">
        <w:t>:</w:t>
      </w:r>
    </w:p>
    <w:p w14:paraId="70A6496E" w14:textId="77777777" w:rsidR="004F0AAD" w:rsidRPr="004F0AAD" w:rsidRDefault="004F0AAD" w:rsidP="004F0AAD">
      <w:pPr>
        <w:numPr>
          <w:ilvl w:val="2"/>
          <w:numId w:val="5"/>
        </w:numPr>
      </w:pPr>
      <w:r w:rsidRPr="004F0AAD">
        <w:rPr>
          <w:b/>
          <w:bCs/>
        </w:rPr>
        <w:t>Event Creation</w:t>
      </w:r>
      <w:r w:rsidRPr="004F0AAD">
        <w:t>: Allow departments to create and manage events such as workshops, seminars, and conferences.</w:t>
      </w:r>
    </w:p>
    <w:p w14:paraId="365BEA76" w14:textId="77777777" w:rsidR="004F0AAD" w:rsidRPr="004F0AAD" w:rsidRDefault="004F0AAD" w:rsidP="004F0AAD">
      <w:pPr>
        <w:numPr>
          <w:ilvl w:val="2"/>
          <w:numId w:val="5"/>
        </w:numPr>
      </w:pPr>
      <w:r w:rsidRPr="004F0AAD">
        <w:rPr>
          <w:b/>
          <w:bCs/>
        </w:rPr>
        <w:t>Registration Management</w:t>
      </w:r>
      <w:r w:rsidRPr="004F0AAD">
        <w:t>: Enable students and faculty to register for events and track attendance.</w:t>
      </w:r>
    </w:p>
    <w:p w14:paraId="7F3E811D" w14:textId="77777777" w:rsidR="004F0AAD" w:rsidRPr="004F0AAD" w:rsidRDefault="004F0AAD" w:rsidP="004F0AAD">
      <w:pPr>
        <w:numPr>
          <w:ilvl w:val="2"/>
          <w:numId w:val="5"/>
        </w:numPr>
      </w:pPr>
      <w:r w:rsidRPr="004F0AAD">
        <w:rPr>
          <w:b/>
          <w:bCs/>
        </w:rPr>
        <w:t>Event Promotion</w:t>
      </w:r>
      <w:r w:rsidRPr="004F0AAD">
        <w:t>: Promote events through notifications and announcements on the university portal.</w:t>
      </w:r>
    </w:p>
    <w:p w14:paraId="1BEC23FB" w14:textId="77777777" w:rsidR="004F0AAD" w:rsidRPr="004F0AAD" w:rsidRDefault="004F0AAD" w:rsidP="004F0AAD">
      <w:pPr>
        <w:numPr>
          <w:ilvl w:val="2"/>
          <w:numId w:val="5"/>
        </w:numPr>
      </w:pPr>
      <w:r w:rsidRPr="004F0AAD">
        <w:rPr>
          <w:b/>
          <w:bCs/>
        </w:rPr>
        <w:t>Feedback Collection</w:t>
      </w:r>
      <w:r w:rsidRPr="004F0AAD">
        <w:t>: Gather feedback from participants after events for future improvements.</w:t>
      </w:r>
    </w:p>
    <w:p w14:paraId="4D2D2422" w14:textId="77777777" w:rsidR="004F0AAD" w:rsidRPr="004F0AAD" w:rsidRDefault="004F0AAD" w:rsidP="004F0AAD">
      <w:pPr>
        <w:numPr>
          <w:ilvl w:val="0"/>
          <w:numId w:val="5"/>
        </w:numPr>
      </w:pPr>
      <w:r w:rsidRPr="004F0AAD">
        <w:rPr>
          <w:b/>
          <w:bCs/>
        </w:rPr>
        <w:t>Library Management</w:t>
      </w:r>
    </w:p>
    <w:p w14:paraId="57CFFEEC" w14:textId="77777777" w:rsidR="004F0AAD" w:rsidRPr="004F0AAD" w:rsidRDefault="004F0AAD" w:rsidP="004F0AAD">
      <w:pPr>
        <w:numPr>
          <w:ilvl w:val="1"/>
          <w:numId w:val="5"/>
        </w:numPr>
      </w:pPr>
      <w:r w:rsidRPr="004F0AAD">
        <w:rPr>
          <w:b/>
          <w:bCs/>
        </w:rPr>
        <w:t>Purpose</w:t>
      </w:r>
      <w:r w:rsidRPr="004F0AAD">
        <w:t>: To manage library resources and transactions efficiently.</w:t>
      </w:r>
    </w:p>
    <w:p w14:paraId="61738404" w14:textId="77777777" w:rsidR="004F0AAD" w:rsidRPr="004F0AAD" w:rsidRDefault="004F0AAD" w:rsidP="004F0AAD">
      <w:pPr>
        <w:numPr>
          <w:ilvl w:val="1"/>
          <w:numId w:val="5"/>
        </w:numPr>
      </w:pPr>
      <w:r w:rsidRPr="004F0AAD">
        <w:rPr>
          <w:b/>
          <w:bCs/>
        </w:rPr>
        <w:t>Key Features</w:t>
      </w:r>
      <w:r w:rsidRPr="004F0AAD">
        <w:t>:</w:t>
      </w:r>
    </w:p>
    <w:p w14:paraId="279C76F4" w14:textId="77777777" w:rsidR="004F0AAD" w:rsidRPr="004F0AAD" w:rsidRDefault="004F0AAD" w:rsidP="004F0AAD">
      <w:pPr>
        <w:numPr>
          <w:ilvl w:val="2"/>
          <w:numId w:val="5"/>
        </w:numPr>
      </w:pPr>
      <w:r w:rsidRPr="004F0AAD">
        <w:rPr>
          <w:b/>
          <w:bCs/>
        </w:rPr>
        <w:t xml:space="preserve">Book </w:t>
      </w:r>
      <w:proofErr w:type="spellStart"/>
      <w:r w:rsidRPr="004F0AAD">
        <w:rPr>
          <w:b/>
          <w:bCs/>
        </w:rPr>
        <w:t>Cataloging</w:t>
      </w:r>
      <w:proofErr w:type="spellEnd"/>
      <w:r w:rsidRPr="004F0AAD">
        <w:t xml:space="preserve">: Maintain a </w:t>
      </w:r>
      <w:proofErr w:type="spellStart"/>
      <w:r w:rsidRPr="004F0AAD">
        <w:t>catalog</w:t>
      </w:r>
      <w:proofErr w:type="spellEnd"/>
      <w:r w:rsidRPr="004F0AAD">
        <w:t xml:space="preserve"> of all library books, including details like title, author, ISBN, and publication year.</w:t>
      </w:r>
    </w:p>
    <w:p w14:paraId="388C3EE4" w14:textId="77777777" w:rsidR="004F0AAD" w:rsidRPr="004F0AAD" w:rsidRDefault="004F0AAD" w:rsidP="004F0AAD">
      <w:pPr>
        <w:numPr>
          <w:ilvl w:val="2"/>
          <w:numId w:val="5"/>
        </w:numPr>
      </w:pPr>
      <w:r w:rsidRPr="004F0AAD">
        <w:rPr>
          <w:b/>
          <w:bCs/>
        </w:rPr>
        <w:t>Issue and Return Transactions</w:t>
      </w:r>
      <w:r w:rsidRPr="004F0AAD">
        <w:t>: Track the issuance and return of library books by students and faculty.</w:t>
      </w:r>
    </w:p>
    <w:p w14:paraId="775578E8" w14:textId="77777777" w:rsidR="004F0AAD" w:rsidRPr="004F0AAD" w:rsidRDefault="004F0AAD" w:rsidP="004F0AAD">
      <w:pPr>
        <w:numPr>
          <w:ilvl w:val="2"/>
          <w:numId w:val="5"/>
        </w:numPr>
      </w:pPr>
      <w:r w:rsidRPr="004F0AAD">
        <w:rPr>
          <w:b/>
          <w:bCs/>
        </w:rPr>
        <w:t>Availability Status</w:t>
      </w:r>
      <w:r w:rsidRPr="004F0AAD">
        <w:t>: Monitor the availability of books in the library and manage reservations.</w:t>
      </w:r>
    </w:p>
    <w:p w14:paraId="250C5272" w14:textId="77777777" w:rsidR="004F0AAD" w:rsidRPr="004F0AAD" w:rsidRDefault="004F0AAD" w:rsidP="004F0AAD">
      <w:pPr>
        <w:numPr>
          <w:ilvl w:val="2"/>
          <w:numId w:val="5"/>
        </w:numPr>
      </w:pPr>
      <w:r w:rsidRPr="004F0AAD">
        <w:rPr>
          <w:b/>
          <w:bCs/>
        </w:rPr>
        <w:t>Fine Management</w:t>
      </w:r>
      <w:r w:rsidRPr="004F0AAD">
        <w:t>: Calculate and manage fines for late returns and generate payment receipts.</w:t>
      </w:r>
    </w:p>
    <w:p w14:paraId="64C3A41F" w14:textId="77777777" w:rsidR="004F0AAD" w:rsidRPr="004F0AAD" w:rsidRDefault="004F0AAD" w:rsidP="004F0AAD">
      <w:pPr>
        <w:numPr>
          <w:ilvl w:val="0"/>
          <w:numId w:val="5"/>
        </w:numPr>
      </w:pPr>
      <w:r w:rsidRPr="004F0AAD">
        <w:rPr>
          <w:b/>
          <w:bCs/>
        </w:rPr>
        <w:t>Reporting Module</w:t>
      </w:r>
    </w:p>
    <w:p w14:paraId="407C28C1" w14:textId="77777777" w:rsidR="004F0AAD" w:rsidRPr="004F0AAD" w:rsidRDefault="004F0AAD" w:rsidP="004F0AAD">
      <w:pPr>
        <w:numPr>
          <w:ilvl w:val="1"/>
          <w:numId w:val="5"/>
        </w:numPr>
      </w:pPr>
      <w:r w:rsidRPr="004F0AAD">
        <w:rPr>
          <w:b/>
          <w:bCs/>
        </w:rPr>
        <w:t>Purpose</w:t>
      </w:r>
      <w:r w:rsidRPr="004F0AAD">
        <w:t>: To provide comprehensive reporting and analytics for academic and administrative functions.</w:t>
      </w:r>
    </w:p>
    <w:p w14:paraId="763458BD" w14:textId="77777777" w:rsidR="004F0AAD" w:rsidRPr="004F0AAD" w:rsidRDefault="004F0AAD" w:rsidP="004F0AAD">
      <w:pPr>
        <w:numPr>
          <w:ilvl w:val="1"/>
          <w:numId w:val="5"/>
        </w:numPr>
      </w:pPr>
      <w:r w:rsidRPr="004F0AAD">
        <w:rPr>
          <w:b/>
          <w:bCs/>
        </w:rPr>
        <w:t>Key Features</w:t>
      </w:r>
      <w:r w:rsidRPr="004F0AAD">
        <w:t>:</w:t>
      </w:r>
    </w:p>
    <w:p w14:paraId="513D48B0" w14:textId="77777777" w:rsidR="004F0AAD" w:rsidRPr="004F0AAD" w:rsidRDefault="004F0AAD" w:rsidP="004F0AAD">
      <w:pPr>
        <w:numPr>
          <w:ilvl w:val="2"/>
          <w:numId w:val="5"/>
        </w:numPr>
      </w:pPr>
      <w:r w:rsidRPr="004F0AAD">
        <w:rPr>
          <w:b/>
          <w:bCs/>
        </w:rPr>
        <w:t>Academic Performance Reports</w:t>
      </w:r>
      <w:r w:rsidRPr="004F0AAD">
        <w:t>: Generate reports on student performance, course grades, and attendance.</w:t>
      </w:r>
    </w:p>
    <w:p w14:paraId="371A75DC" w14:textId="77777777" w:rsidR="004F0AAD" w:rsidRPr="004F0AAD" w:rsidRDefault="004F0AAD" w:rsidP="004F0AAD">
      <w:pPr>
        <w:numPr>
          <w:ilvl w:val="2"/>
          <w:numId w:val="5"/>
        </w:numPr>
      </w:pPr>
      <w:r w:rsidRPr="004F0AAD">
        <w:rPr>
          <w:b/>
          <w:bCs/>
        </w:rPr>
        <w:t>Financial Reports</w:t>
      </w:r>
      <w:r w:rsidRPr="004F0AAD">
        <w:t>: Create reports on fee collections, outstanding dues, and payment history.</w:t>
      </w:r>
    </w:p>
    <w:p w14:paraId="0D283E4F" w14:textId="77777777" w:rsidR="004F0AAD" w:rsidRPr="004F0AAD" w:rsidRDefault="004F0AAD" w:rsidP="004F0AAD">
      <w:pPr>
        <w:numPr>
          <w:ilvl w:val="2"/>
          <w:numId w:val="5"/>
        </w:numPr>
      </w:pPr>
      <w:r w:rsidRPr="004F0AAD">
        <w:rPr>
          <w:b/>
          <w:bCs/>
        </w:rPr>
        <w:t>Event Reports</w:t>
      </w:r>
      <w:r w:rsidRPr="004F0AAD">
        <w:t>: Summarize event participation, feedback, and outcomes for future reference.</w:t>
      </w:r>
    </w:p>
    <w:p w14:paraId="5BEB17D1" w14:textId="77777777" w:rsidR="004F0AAD" w:rsidRPr="004F0AAD" w:rsidRDefault="004F0AAD" w:rsidP="004F0AAD">
      <w:pPr>
        <w:numPr>
          <w:ilvl w:val="2"/>
          <w:numId w:val="5"/>
        </w:numPr>
      </w:pPr>
      <w:r w:rsidRPr="004F0AAD">
        <w:rPr>
          <w:b/>
          <w:bCs/>
        </w:rPr>
        <w:t>Custom Reports</w:t>
      </w:r>
      <w:r w:rsidRPr="004F0AAD">
        <w:t>: Allow users to generate custom reports based on various criteria for decision-making.</w:t>
      </w:r>
    </w:p>
    <w:p w14:paraId="64FD92D4" w14:textId="77777777" w:rsidR="004F0AAD" w:rsidRPr="004F0AAD" w:rsidRDefault="004F0AAD" w:rsidP="004F0AAD">
      <w:pPr>
        <w:rPr>
          <w:b/>
          <w:bCs/>
        </w:rPr>
      </w:pPr>
      <w:r w:rsidRPr="004F0AAD">
        <w:rPr>
          <w:b/>
          <w:bCs/>
        </w:rPr>
        <w:t>Summary</w:t>
      </w:r>
    </w:p>
    <w:p w14:paraId="6EF6AA0D" w14:textId="77777777" w:rsidR="004F0AAD" w:rsidRPr="004F0AAD" w:rsidRDefault="004F0AAD" w:rsidP="004F0AAD">
      <w:r w:rsidRPr="004F0AAD">
        <w:lastRenderedPageBreak/>
        <w:t xml:space="preserve">The </w:t>
      </w:r>
      <w:r w:rsidRPr="004F0AAD">
        <w:rPr>
          <w:b/>
          <w:bCs/>
        </w:rPr>
        <w:t>University Management System</w:t>
      </w:r>
      <w:r w:rsidRPr="004F0AAD">
        <w:t xml:space="preserve"> is designed to streamline academic and administrative processes within a university setting. Each module is interconnected, allowing for seamless data flow and enhanced user experience. By implementing these modules, the system aims to improve efficiency, reduce manual work, and provide valuable insights into the university's operations.</w:t>
      </w:r>
    </w:p>
    <w:p w14:paraId="3B865A5B" w14:textId="77777777" w:rsidR="00072402" w:rsidRDefault="00072402"/>
    <w:p w14:paraId="2C452C6D" w14:textId="77777777" w:rsidR="00072402" w:rsidRDefault="00072402">
      <w:r>
        <w:br w:type="page"/>
      </w:r>
    </w:p>
    <w:p w14:paraId="20FDEA6D" w14:textId="77777777" w:rsidR="004F0AAD" w:rsidRPr="004E492E" w:rsidRDefault="004F0AAD" w:rsidP="004F0AAD">
      <w:pPr>
        <w:rPr>
          <w:b/>
          <w:bCs/>
          <w:color w:val="FF0000"/>
          <w:sz w:val="40"/>
          <w:szCs w:val="40"/>
        </w:rPr>
      </w:pPr>
      <w:r w:rsidRPr="004E492E">
        <w:rPr>
          <w:b/>
          <w:bCs/>
          <w:color w:val="FF0000"/>
          <w:sz w:val="40"/>
          <w:szCs w:val="40"/>
        </w:rPr>
        <w:lastRenderedPageBreak/>
        <w:t>Workflow for University Management System</w:t>
      </w:r>
    </w:p>
    <w:p w14:paraId="48172E4A" w14:textId="77777777" w:rsidR="004F0AAD" w:rsidRPr="004F0AAD" w:rsidRDefault="004F0AAD" w:rsidP="004F0AAD">
      <w:pPr>
        <w:numPr>
          <w:ilvl w:val="0"/>
          <w:numId w:val="6"/>
        </w:numPr>
      </w:pPr>
      <w:r w:rsidRPr="004F0AAD">
        <w:rPr>
          <w:b/>
          <w:bCs/>
        </w:rPr>
        <w:t>Student Management Workflow</w:t>
      </w:r>
    </w:p>
    <w:p w14:paraId="3C57ACCB" w14:textId="77777777" w:rsidR="004F0AAD" w:rsidRPr="004F0AAD" w:rsidRDefault="004F0AAD" w:rsidP="004F0AAD">
      <w:pPr>
        <w:numPr>
          <w:ilvl w:val="1"/>
          <w:numId w:val="6"/>
        </w:numPr>
      </w:pPr>
      <w:r w:rsidRPr="004F0AAD">
        <w:rPr>
          <w:b/>
          <w:bCs/>
        </w:rPr>
        <w:t>Admission Process</w:t>
      </w:r>
      <w:r w:rsidRPr="004F0AAD">
        <w:t>:</w:t>
      </w:r>
    </w:p>
    <w:p w14:paraId="0A8CAE68" w14:textId="77777777" w:rsidR="004F0AAD" w:rsidRPr="004F0AAD" w:rsidRDefault="004F0AAD" w:rsidP="004F0AAD">
      <w:pPr>
        <w:numPr>
          <w:ilvl w:val="2"/>
          <w:numId w:val="6"/>
        </w:numPr>
      </w:pPr>
      <w:r w:rsidRPr="004F0AAD">
        <w:t>Student submits an online application form.</w:t>
      </w:r>
    </w:p>
    <w:p w14:paraId="520B8A45" w14:textId="77777777" w:rsidR="004F0AAD" w:rsidRPr="004F0AAD" w:rsidRDefault="004F0AAD" w:rsidP="004F0AAD">
      <w:pPr>
        <w:numPr>
          <w:ilvl w:val="2"/>
          <w:numId w:val="6"/>
        </w:numPr>
      </w:pPr>
      <w:r w:rsidRPr="004F0AAD">
        <w:t>Admissions committee reviews applications and documents.</w:t>
      </w:r>
    </w:p>
    <w:p w14:paraId="1FC465A4" w14:textId="77777777" w:rsidR="004F0AAD" w:rsidRPr="004F0AAD" w:rsidRDefault="004F0AAD" w:rsidP="004F0AAD">
      <w:pPr>
        <w:numPr>
          <w:ilvl w:val="2"/>
          <w:numId w:val="6"/>
        </w:numPr>
      </w:pPr>
      <w:r w:rsidRPr="004F0AAD">
        <w:t>Notifications sent to students regarding admission status (approved/rejected).</w:t>
      </w:r>
    </w:p>
    <w:p w14:paraId="4C7BFF9F" w14:textId="77777777" w:rsidR="004F0AAD" w:rsidRPr="004F0AAD" w:rsidRDefault="004F0AAD" w:rsidP="004F0AAD">
      <w:pPr>
        <w:numPr>
          <w:ilvl w:val="2"/>
          <w:numId w:val="6"/>
        </w:numPr>
      </w:pPr>
      <w:r w:rsidRPr="004F0AAD">
        <w:t>Approved students can view their admission confirmation.</w:t>
      </w:r>
    </w:p>
    <w:p w14:paraId="4C0A55B2" w14:textId="77777777" w:rsidR="004F0AAD" w:rsidRPr="004F0AAD" w:rsidRDefault="004F0AAD" w:rsidP="004F0AAD">
      <w:pPr>
        <w:numPr>
          <w:ilvl w:val="1"/>
          <w:numId w:val="6"/>
        </w:numPr>
      </w:pPr>
      <w:proofErr w:type="spellStart"/>
      <w:r w:rsidRPr="004F0AAD">
        <w:rPr>
          <w:b/>
          <w:bCs/>
        </w:rPr>
        <w:t>Enrollment</w:t>
      </w:r>
      <w:proofErr w:type="spellEnd"/>
      <w:r w:rsidRPr="004F0AAD">
        <w:rPr>
          <w:b/>
          <w:bCs/>
        </w:rPr>
        <w:t xml:space="preserve"> Management</w:t>
      </w:r>
      <w:r w:rsidRPr="004F0AAD">
        <w:t>:</w:t>
      </w:r>
    </w:p>
    <w:p w14:paraId="43866CD3" w14:textId="77777777" w:rsidR="004F0AAD" w:rsidRPr="004F0AAD" w:rsidRDefault="004F0AAD" w:rsidP="004F0AAD">
      <w:pPr>
        <w:numPr>
          <w:ilvl w:val="2"/>
          <w:numId w:val="6"/>
        </w:numPr>
      </w:pPr>
      <w:r w:rsidRPr="004F0AAD">
        <w:t>Students log in to the portal to select courses for the semester.</w:t>
      </w:r>
    </w:p>
    <w:p w14:paraId="1709A85B" w14:textId="77777777" w:rsidR="004F0AAD" w:rsidRPr="004F0AAD" w:rsidRDefault="004F0AAD" w:rsidP="004F0AAD">
      <w:pPr>
        <w:numPr>
          <w:ilvl w:val="2"/>
          <w:numId w:val="6"/>
        </w:numPr>
      </w:pPr>
      <w:r w:rsidRPr="004F0AAD">
        <w:t>System checks for course prerequisites and availability.</w:t>
      </w:r>
    </w:p>
    <w:p w14:paraId="688C6C65" w14:textId="77777777" w:rsidR="004F0AAD" w:rsidRPr="004F0AAD" w:rsidRDefault="004F0AAD" w:rsidP="004F0AAD">
      <w:pPr>
        <w:numPr>
          <w:ilvl w:val="2"/>
          <w:numId w:val="6"/>
        </w:numPr>
      </w:pPr>
      <w:r w:rsidRPr="004F0AAD">
        <w:t>Students submit their course selections.</w:t>
      </w:r>
    </w:p>
    <w:p w14:paraId="6E274783" w14:textId="77777777" w:rsidR="004F0AAD" w:rsidRPr="004F0AAD" w:rsidRDefault="004F0AAD" w:rsidP="004F0AAD">
      <w:pPr>
        <w:numPr>
          <w:ilvl w:val="2"/>
          <w:numId w:val="6"/>
        </w:numPr>
      </w:pPr>
      <w:proofErr w:type="spellStart"/>
      <w:r w:rsidRPr="004F0AAD">
        <w:t>Enrollment</w:t>
      </w:r>
      <w:proofErr w:type="spellEnd"/>
      <w:r w:rsidRPr="004F0AAD">
        <w:t xml:space="preserve"> confirmation is sent to students.</w:t>
      </w:r>
    </w:p>
    <w:p w14:paraId="73EF7136" w14:textId="77777777" w:rsidR="004F0AAD" w:rsidRPr="004F0AAD" w:rsidRDefault="004F0AAD" w:rsidP="004F0AAD">
      <w:pPr>
        <w:numPr>
          <w:ilvl w:val="1"/>
          <w:numId w:val="6"/>
        </w:numPr>
      </w:pPr>
      <w:r w:rsidRPr="004F0AAD">
        <w:rPr>
          <w:b/>
          <w:bCs/>
        </w:rPr>
        <w:t>Attendance Tracking</w:t>
      </w:r>
      <w:r w:rsidRPr="004F0AAD">
        <w:t>:</w:t>
      </w:r>
    </w:p>
    <w:p w14:paraId="43D711F0" w14:textId="77777777" w:rsidR="004F0AAD" w:rsidRPr="004F0AAD" w:rsidRDefault="004F0AAD" w:rsidP="004F0AAD">
      <w:pPr>
        <w:numPr>
          <w:ilvl w:val="2"/>
          <w:numId w:val="6"/>
        </w:numPr>
      </w:pPr>
      <w:r w:rsidRPr="004F0AAD">
        <w:t>Faculty marks attendance during class.</w:t>
      </w:r>
    </w:p>
    <w:p w14:paraId="2CD7FEA1" w14:textId="77777777" w:rsidR="004F0AAD" w:rsidRPr="004F0AAD" w:rsidRDefault="004F0AAD" w:rsidP="004F0AAD">
      <w:pPr>
        <w:numPr>
          <w:ilvl w:val="2"/>
          <w:numId w:val="6"/>
        </w:numPr>
      </w:pPr>
      <w:r w:rsidRPr="004F0AAD">
        <w:t>Attendance data is updated in the system.</w:t>
      </w:r>
    </w:p>
    <w:p w14:paraId="7550232D" w14:textId="77777777" w:rsidR="004F0AAD" w:rsidRPr="004F0AAD" w:rsidRDefault="004F0AAD" w:rsidP="004F0AAD">
      <w:pPr>
        <w:numPr>
          <w:ilvl w:val="2"/>
          <w:numId w:val="6"/>
        </w:numPr>
      </w:pPr>
      <w:r w:rsidRPr="004F0AAD">
        <w:t>Students can view their attendance records online.</w:t>
      </w:r>
    </w:p>
    <w:p w14:paraId="1E627A7F" w14:textId="77777777" w:rsidR="004F0AAD" w:rsidRPr="004F0AAD" w:rsidRDefault="004F0AAD" w:rsidP="004F0AAD">
      <w:pPr>
        <w:numPr>
          <w:ilvl w:val="2"/>
          <w:numId w:val="6"/>
        </w:numPr>
      </w:pPr>
      <w:r w:rsidRPr="004F0AAD">
        <w:t>Notifications sent for excessive absences.</w:t>
      </w:r>
    </w:p>
    <w:p w14:paraId="43022B6F" w14:textId="77777777" w:rsidR="004F0AAD" w:rsidRPr="004F0AAD" w:rsidRDefault="004F0AAD" w:rsidP="004F0AAD">
      <w:pPr>
        <w:numPr>
          <w:ilvl w:val="0"/>
          <w:numId w:val="6"/>
        </w:numPr>
      </w:pPr>
      <w:r w:rsidRPr="004F0AAD">
        <w:rPr>
          <w:b/>
          <w:bCs/>
        </w:rPr>
        <w:t>Course and Faculty Management Workflow</w:t>
      </w:r>
    </w:p>
    <w:p w14:paraId="45491E3C" w14:textId="77777777" w:rsidR="004F0AAD" w:rsidRPr="004F0AAD" w:rsidRDefault="004F0AAD" w:rsidP="004F0AAD">
      <w:pPr>
        <w:numPr>
          <w:ilvl w:val="1"/>
          <w:numId w:val="6"/>
        </w:numPr>
      </w:pPr>
      <w:r w:rsidRPr="004F0AAD">
        <w:rPr>
          <w:b/>
          <w:bCs/>
        </w:rPr>
        <w:t>Course Creation</w:t>
      </w:r>
      <w:r w:rsidRPr="004F0AAD">
        <w:t>:</w:t>
      </w:r>
    </w:p>
    <w:p w14:paraId="2119C6A1" w14:textId="77777777" w:rsidR="004F0AAD" w:rsidRPr="004F0AAD" w:rsidRDefault="004F0AAD" w:rsidP="004F0AAD">
      <w:pPr>
        <w:numPr>
          <w:ilvl w:val="2"/>
          <w:numId w:val="6"/>
        </w:numPr>
      </w:pPr>
      <w:r w:rsidRPr="004F0AAD">
        <w:t>Faculty or administrators log in to create new courses.</w:t>
      </w:r>
    </w:p>
    <w:p w14:paraId="74E5D85D" w14:textId="77777777" w:rsidR="004F0AAD" w:rsidRPr="004F0AAD" w:rsidRDefault="004F0AAD" w:rsidP="004F0AAD">
      <w:pPr>
        <w:numPr>
          <w:ilvl w:val="2"/>
          <w:numId w:val="6"/>
        </w:numPr>
      </w:pPr>
      <w:r w:rsidRPr="004F0AAD">
        <w:t>Course details (name, code, credits) are entered and saved.</w:t>
      </w:r>
    </w:p>
    <w:p w14:paraId="30AA6BBC" w14:textId="77777777" w:rsidR="004F0AAD" w:rsidRPr="004F0AAD" w:rsidRDefault="004F0AAD" w:rsidP="004F0AAD">
      <w:pPr>
        <w:numPr>
          <w:ilvl w:val="2"/>
          <w:numId w:val="6"/>
        </w:numPr>
      </w:pPr>
      <w:r w:rsidRPr="004F0AAD">
        <w:t xml:space="preserve">Courses are made available for </w:t>
      </w:r>
      <w:proofErr w:type="spellStart"/>
      <w:r w:rsidRPr="004F0AAD">
        <w:t>enrollment</w:t>
      </w:r>
      <w:proofErr w:type="spellEnd"/>
      <w:r w:rsidRPr="004F0AAD">
        <w:t>.</w:t>
      </w:r>
    </w:p>
    <w:p w14:paraId="14F3E032" w14:textId="77777777" w:rsidR="004F0AAD" w:rsidRPr="004F0AAD" w:rsidRDefault="004F0AAD" w:rsidP="004F0AAD">
      <w:pPr>
        <w:numPr>
          <w:ilvl w:val="1"/>
          <w:numId w:val="6"/>
        </w:numPr>
      </w:pPr>
      <w:r w:rsidRPr="004F0AAD">
        <w:rPr>
          <w:b/>
          <w:bCs/>
        </w:rPr>
        <w:t>Faculty Assignment</w:t>
      </w:r>
      <w:r w:rsidRPr="004F0AAD">
        <w:t>:</w:t>
      </w:r>
    </w:p>
    <w:p w14:paraId="6AEC89EB" w14:textId="77777777" w:rsidR="004F0AAD" w:rsidRPr="004F0AAD" w:rsidRDefault="004F0AAD" w:rsidP="004F0AAD">
      <w:pPr>
        <w:numPr>
          <w:ilvl w:val="2"/>
          <w:numId w:val="6"/>
        </w:numPr>
      </w:pPr>
      <w:r w:rsidRPr="004F0AAD">
        <w:t>Admin assigns faculty members to courses.</w:t>
      </w:r>
    </w:p>
    <w:p w14:paraId="0F73FF93" w14:textId="77777777" w:rsidR="004F0AAD" w:rsidRPr="004F0AAD" w:rsidRDefault="004F0AAD" w:rsidP="004F0AAD">
      <w:pPr>
        <w:numPr>
          <w:ilvl w:val="2"/>
          <w:numId w:val="6"/>
        </w:numPr>
      </w:pPr>
      <w:r w:rsidRPr="004F0AAD">
        <w:t>Faculty schedules are generated based on course assignments.</w:t>
      </w:r>
    </w:p>
    <w:p w14:paraId="70205FF9" w14:textId="77777777" w:rsidR="004F0AAD" w:rsidRPr="004F0AAD" w:rsidRDefault="004F0AAD" w:rsidP="004F0AAD">
      <w:pPr>
        <w:numPr>
          <w:ilvl w:val="2"/>
          <w:numId w:val="6"/>
        </w:numPr>
      </w:pPr>
      <w:r w:rsidRPr="004F0AAD">
        <w:t>Faculty can view their schedules and update availability.</w:t>
      </w:r>
    </w:p>
    <w:p w14:paraId="250ECECA" w14:textId="77777777" w:rsidR="004F0AAD" w:rsidRPr="004F0AAD" w:rsidRDefault="004F0AAD" w:rsidP="004F0AAD">
      <w:pPr>
        <w:numPr>
          <w:ilvl w:val="1"/>
          <w:numId w:val="6"/>
        </w:numPr>
      </w:pPr>
      <w:r w:rsidRPr="004F0AAD">
        <w:rPr>
          <w:b/>
          <w:bCs/>
        </w:rPr>
        <w:t>Grading System</w:t>
      </w:r>
      <w:r w:rsidRPr="004F0AAD">
        <w:t>:</w:t>
      </w:r>
    </w:p>
    <w:p w14:paraId="441FF49F" w14:textId="77777777" w:rsidR="004F0AAD" w:rsidRPr="004F0AAD" w:rsidRDefault="004F0AAD" w:rsidP="004F0AAD">
      <w:pPr>
        <w:numPr>
          <w:ilvl w:val="2"/>
          <w:numId w:val="6"/>
        </w:numPr>
      </w:pPr>
      <w:r w:rsidRPr="004F0AAD">
        <w:t>Faculty grades assignments and exams online.</w:t>
      </w:r>
    </w:p>
    <w:p w14:paraId="18F85E6B" w14:textId="77777777" w:rsidR="004F0AAD" w:rsidRPr="004F0AAD" w:rsidRDefault="004F0AAD" w:rsidP="004F0AAD">
      <w:pPr>
        <w:numPr>
          <w:ilvl w:val="2"/>
          <w:numId w:val="6"/>
        </w:numPr>
      </w:pPr>
      <w:r w:rsidRPr="004F0AAD">
        <w:t>Grades are submitted to the system for each student.</w:t>
      </w:r>
    </w:p>
    <w:p w14:paraId="0B4ADC82" w14:textId="77777777" w:rsidR="004F0AAD" w:rsidRPr="004F0AAD" w:rsidRDefault="004F0AAD" w:rsidP="004F0AAD">
      <w:pPr>
        <w:numPr>
          <w:ilvl w:val="2"/>
          <w:numId w:val="6"/>
        </w:numPr>
      </w:pPr>
      <w:r w:rsidRPr="004F0AAD">
        <w:t>Students can view their grades and feedback.</w:t>
      </w:r>
    </w:p>
    <w:p w14:paraId="51FA0C17" w14:textId="77777777" w:rsidR="004F0AAD" w:rsidRPr="004F0AAD" w:rsidRDefault="004F0AAD" w:rsidP="004F0AAD">
      <w:pPr>
        <w:numPr>
          <w:ilvl w:val="0"/>
          <w:numId w:val="6"/>
        </w:numPr>
      </w:pPr>
      <w:r w:rsidRPr="004F0AAD">
        <w:rPr>
          <w:b/>
          <w:bCs/>
        </w:rPr>
        <w:t>Fee Management Workflow</w:t>
      </w:r>
    </w:p>
    <w:p w14:paraId="00AEB649" w14:textId="77777777" w:rsidR="004F0AAD" w:rsidRPr="004F0AAD" w:rsidRDefault="004F0AAD" w:rsidP="004F0AAD">
      <w:pPr>
        <w:numPr>
          <w:ilvl w:val="1"/>
          <w:numId w:val="6"/>
        </w:numPr>
      </w:pPr>
      <w:r w:rsidRPr="004F0AAD">
        <w:rPr>
          <w:b/>
          <w:bCs/>
        </w:rPr>
        <w:t>Fee Structure</w:t>
      </w:r>
      <w:r w:rsidRPr="004F0AAD">
        <w:t>:</w:t>
      </w:r>
    </w:p>
    <w:p w14:paraId="4993BF86" w14:textId="77777777" w:rsidR="004F0AAD" w:rsidRPr="004F0AAD" w:rsidRDefault="004F0AAD" w:rsidP="004F0AAD">
      <w:pPr>
        <w:numPr>
          <w:ilvl w:val="2"/>
          <w:numId w:val="6"/>
        </w:numPr>
      </w:pPr>
      <w:r w:rsidRPr="004F0AAD">
        <w:t>Admin defines fee structures for different courses and programs.</w:t>
      </w:r>
    </w:p>
    <w:p w14:paraId="44274994" w14:textId="77777777" w:rsidR="004F0AAD" w:rsidRPr="004F0AAD" w:rsidRDefault="004F0AAD" w:rsidP="004F0AAD">
      <w:pPr>
        <w:numPr>
          <w:ilvl w:val="2"/>
          <w:numId w:val="6"/>
        </w:numPr>
      </w:pPr>
      <w:r w:rsidRPr="004F0AAD">
        <w:t>Fee details are published in the student portal.</w:t>
      </w:r>
    </w:p>
    <w:p w14:paraId="323E8629" w14:textId="77777777" w:rsidR="004F0AAD" w:rsidRPr="004F0AAD" w:rsidRDefault="004F0AAD" w:rsidP="004F0AAD">
      <w:pPr>
        <w:numPr>
          <w:ilvl w:val="1"/>
          <w:numId w:val="6"/>
        </w:numPr>
      </w:pPr>
      <w:r w:rsidRPr="004F0AAD">
        <w:rPr>
          <w:b/>
          <w:bCs/>
        </w:rPr>
        <w:lastRenderedPageBreak/>
        <w:t>Payment Processing</w:t>
      </w:r>
      <w:r w:rsidRPr="004F0AAD">
        <w:t>:</w:t>
      </w:r>
    </w:p>
    <w:p w14:paraId="23ADB31B" w14:textId="77777777" w:rsidR="004F0AAD" w:rsidRPr="004F0AAD" w:rsidRDefault="004F0AAD" w:rsidP="004F0AAD">
      <w:pPr>
        <w:numPr>
          <w:ilvl w:val="2"/>
          <w:numId w:val="6"/>
        </w:numPr>
      </w:pPr>
      <w:r w:rsidRPr="004F0AAD">
        <w:t>Students log in to view their fee details.</w:t>
      </w:r>
    </w:p>
    <w:p w14:paraId="59BCCEFA" w14:textId="77777777" w:rsidR="004F0AAD" w:rsidRPr="004F0AAD" w:rsidRDefault="004F0AAD" w:rsidP="004F0AAD">
      <w:pPr>
        <w:numPr>
          <w:ilvl w:val="2"/>
          <w:numId w:val="6"/>
        </w:numPr>
      </w:pPr>
      <w:r w:rsidRPr="004F0AAD">
        <w:t>Students can select payment methods (online/offline).</w:t>
      </w:r>
    </w:p>
    <w:p w14:paraId="3B5D2131" w14:textId="77777777" w:rsidR="004F0AAD" w:rsidRPr="004F0AAD" w:rsidRDefault="004F0AAD" w:rsidP="004F0AAD">
      <w:pPr>
        <w:numPr>
          <w:ilvl w:val="2"/>
          <w:numId w:val="6"/>
        </w:numPr>
      </w:pPr>
      <w:r w:rsidRPr="004F0AAD">
        <w:t>System processes payments and updates the fee status.</w:t>
      </w:r>
    </w:p>
    <w:p w14:paraId="7ECF1C81" w14:textId="77777777" w:rsidR="004F0AAD" w:rsidRPr="004F0AAD" w:rsidRDefault="004F0AAD" w:rsidP="004F0AAD">
      <w:pPr>
        <w:numPr>
          <w:ilvl w:val="2"/>
          <w:numId w:val="6"/>
        </w:numPr>
      </w:pPr>
      <w:r w:rsidRPr="004F0AAD">
        <w:t>Payment receipts are generated and sent to students.</w:t>
      </w:r>
    </w:p>
    <w:p w14:paraId="6A857A8B" w14:textId="77777777" w:rsidR="004F0AAD" w:rsidRPr="004F0AAD" w:rsidRDefault="004F0AAD" w:rsidP="004F0AAD">
      <w:pPr>
        <w:numPr>
          <w:ilvl w:val="1"/>
          <w:numId w:val="6"/>
        </w:numPr>
      </w:pPr>
      <w:r w:rsidRPr="004F0AAD">
        <w:rPr>
          <w:b/>
          <w:bCs/>
        </w:rPr>
        <w:t>Invoice Generation</w:t>
      </w:r>
      <w:r w:rsidRPr="004F0AAD">
        <w:t>:</w:t>
      </w:r>
    </w:p>
    <w:p w14:paraId="1DBB261A" w14:textId="77777777" w:rsidR="004F0AAD" w:rsidRPr="004F0AAD" w:rsidRDefault="004F0AAD" w:rsidP="004F0AAD">
      <w:pPr>
        <w:numPr>
          <w:ilvl w:val="2"/>
          <w:numId w:val="6"/>
        </w:numPr>
      </w:pPr>
      <w:r w:rsidRPr="004F0AAD">
        <w:t>Invoices are automatically generated based on the fee structure.</w:t>
      </w:r>
    </w:p>
    <w:p w14:paraId="2FB173BC" w14:textId="77777777" w:rsidR="004F0AAD" w:rsidRPr="004F0AAD" w:rsidRDefault="004F0AAD" w:rsidP="004F0AAD">
      <w:pPr>
        <w:numPr>
          <w:ilvl w:val="2"/>
          <w:numId w:val="6"/>
        </w:numPr>
      </w:pPr>
      <w:r w:rsidRPr="004F0AAD">
        <w:t>Notifications sent for upcoming payment due dates.</w:t>
      </w:r>
    </w:p>
    <w:p w14:paraId="45B1C74B" w14:textId="77777777" w:rsidR="004F0AAD" w:rsidRPr="004F0AAD" w:rsidRDefault="004F0AAD" w:rsidP="004F0AAD">
      <w:pPr>
        <w:numPr>
          <w:ilvl w:val="0"/>
          <w:numId w:val="6"/>
        </w:numPr>
      </w:pPr>
      <w:r w:rsidRPr="004F0AAD">
        <w:rPr>
          <w:b/>
          <w:bCs/>
        </w:rPr>
        <w:t>Exam and Grading Workflow</w:t>
      </w:r>
    </w:p>
    <w:p w14:paraId="50375379" w14:textId="77777777" w:rsidR="004F0AAD" w:rsidRPr="004F0AAD" w:rsidRDefault="004F0AAD" w:rsidP="004F0AAD">
      <w:pPr>
        <w:numPr>
          <w:ilvl w:val="1"/>
          <w:numId w:val="6"/>
        </w:numPr>
      </w:pPr>
      <w:r w:rsidRPr="004F0AAD">
        <w:rPr>
          <w:b/>
          <w:bCs/>
        </w:rPr>
        <w:t>Exam Scheduling</w:t>
      </w:r>
      <w:r w:rsidRPr="004F0AAD">
        <w:t>:</w:t>
      </w:r>
    </w:p>
    <w:p w14:paraId="758A30E1" w14:textId="77777777" w:rsidR="004F0AAD" w:rsidRPr="004F0AAD" w:rsidRDefault="004F0AAD" w:rsidP="004F0AAD">
      <w:pPr>
        <w:numPr>
          <w:ilvl w:val="2"/>
          <w:numId w:val="6"/>
        </w:numPr>
      </w:pPr>
      <w:r w:rsidRPr="004F0AAD">
        <w:t>Admin creates exam schedules with dates, times, and venues.</w:t>
      </w:r>
    </w:p>
    <w:p w14:paraId="51822578" w14:textId="77777777" w:rsidR="004F0AAD" w:rsidRPr="004F0AAD" w:rsidRDefault="004F0AAD" w:rsidP="004F0AAD">
      <w:pPr>
        <w:numPr>
          <w:ilvl w:val="2"/>
          <w:numId w:val="6"/>
        </w:numPr>
      </w:pPr>
      <w:r w:rsidRPr="004F0AAD">
        <w:t>Exam details are published for students and faculty.</w:t>
      </w:r>
    </w:p>
    <w:p w14:paraId="08E43EA5" w14:textId="77777777" w:rsidR="004F0AAD" w:rsidRPr="004F0AAD" w:rsidRDefault="004F0AAD" w:rsidP="004F0AAD">
      <w:pPr>
        <w:numPr>
          <w:ilvl w:val="1"/>
          <w:numId w:val="6"/>
        </w:numPr>
      </w:pPr>
      <w:r w:rsidRPr="004F0AAD">
        <w:rPr>
          <w:b/>
          <w:bCs/>
        </w:rPr>
        <w:t>Result Tracking</w:t>
      </w:r>
      <w:r w:rsidRPr="004F0AAD">
        <w:t>:</w:t>
      </w:r>
    </w:p>
    <w:p w14:paraId="3743EF72" w14:textId="77777777" w:rsidR="004F0AAD" w:rsidRPr="004F0AAD" w:rsidRDefault="004F0AAD" w:rsidP="004F0AAD">
      <w:pPr>
        <w:numPr>
          <w:ilvl w:val="2"/>
          <w:numId w:val="6"/>
        </w:numPr>
      </w:pPr>
      <w:r w:rsidRPr="004F0AAD">
        <w:t>Faculty input exam results into the system.</w:t>
      </w:r>
    </w:p>
    <w:p w14:paraId="4445C866" w14:textId="77777777" w:rsidR="004F0AAD" w:rsidRPr="004F0AAD" w:rsidRDefault="004F0AAD" w:rsidP="004F0AAD">
      <w:pPr>
        <w:numPr>
          <w:ilvl w:val="2"/>
          <w:numId w:val="6"/>
        </w:numPr>
      </w:pPr>
      <w:r w:rsidRPr="004F0AAD">
        <w:t>Results are compiled and made available for students.</w:t>
      </w:r>
    </w:p>
    <w:p w14:paraId="4425BEAE" w14:textId="77777777" w:rsidR="004F0AAD" w:rsidRPr="004F0AAD" w:rsidRDefault="004F0AAD" w:rsidP="004F0AAD">
      <w:pPr>
        <w:numPr>
          <w:ilvl w:val="2"/>
          <w:numId w:val="6"/>
        </w:numPr>
      </w:pPr>
      <w:r w:rsidRPr="004F0AAD">
        <w:t>Notifications sent to students about result announcements.</w:t>
      </w:r>
    </w:p>
    <w:p w14:paraId="7710F9F1" w14:textId="77777777" w:rsidR="004F0AAD" w:rsidRPr="004F0AAD" w:rsidRDefault="004F0AAD" w:rsidP="004F0AAD">
      <w:pPr>
        <w:numPr>
          <w:ilvl w:val="1"/>
          <w:numId w:val="6"/>
        </w:numPr>
      </w:pPr>
      <w:r w:rsidRPr="004F0AAD">
        <w:rPr>
          <w:b/>
          <w:bCs/>
        </w:rPr>
        <w:t>Assignment Management</w:t>
      </w:r>
      <w:r w:rsidRPr="004F0AAD">
        <w:t>:</w:t>
      </w:r>
    </w:p>
    <w:p w14:paraId="61517F7F" w14:textId="77777777" w:rsidR="004F0AAD" w:rsidRPr="004F0AAD" w:rsidRDefault="004F0AAD" w:rsidP="004F0AAD">
      <w:pPr>
        <w:numPr>
          <w:ilvl w:val="2"/>
          <w:numId w:val="6"/>
        </w:numPr>
      </w:pPr>
      <w:r w:rsidRPr="004F0AAD">
        <w:t>Faculty upload assignments with due dates.</w:t>
      </w:r>
    </w:p>
    <w:p w14:paraId="0E95092D" w14:textId="77777777" w:rsidR="004F0AAD" w:rsidRPr="004F0AAD" w:rsidRDefault="004F0AAD" w:rsidP="004F0AAD">
      <w:pPr>
        <w:numPr>
          <w:ilvl w:val="2"/>
          <w:numId w:val="6"/>
        </w:numPr>
      </w:pPr>
      <w:r w:rsidRPr="004F0AAD">
        <w:t>Students submit assignments through the portal.</w:t>
      </w:r>
    </w:p>
    <w:p w14:paraId="068DB541" w14:textId="77777777" w:rsidR="004F0AAD" w:rsidRPr="004F0AAD" w:rsidRDefault="004F0AAD" w:rsidP="004F0AAD">
      <w:pPr>
        <w:numPr>
          <w:ilvl w:val="2"/>
          <w:numId w:val="6"/>
        </w:numPr>
      </w:pPr>
      <w:r w:rsidRPr="004F0AAD">
        <w:t>Faculty grades assignments and provides feedback.</w:t>
      </w:r>
    </w:p>
    <w:p w14:paraId="056F310B" w14:textId="77777777" w:rsidR="004F0AAD" w:rsidRPr="004F0AAD" w:rsidRDefault="004F0AAD" w:rsidP="004F0AAD">
      <w:pPr>
        <w:numPr>
          <w:ilvl w:val="0"/>
          <w:numId w:val="6"/>
        </w:numPr>
      </w:pPr>
      <w:r w:rsidRPr="004F0AAD">
        <w:rPr>
          <w:b/>
          <w:bCs/>
        </w:rPr>
        <w:t>Event Management Workflow</w:t>
      </w:r>
    </w:p>
    <w:p w14:paraId="15B92FD7" w14:textId="77777777" w:rsidR="004F0AAD" w:rsidRPr="004F0AAD" w:rsidRDefault="004F0AAD" w:rsidP="004F0AAD">
      <w:pPr>
        <w:numPr>
          <w:ilvl w:val="1"/>
          <w:numId w:val="6"/>
        </w:numPr>
      </w:pPr>
      <w:r w:rsidRPr="004F0AAD">
        <w:rPr>
          <w:b/>
          <w:bCs/>
        </w:rPr>
        <w:t>Event Creation</w:t>
      </w:r>
      <w:r w:rsidRPr="004F0AAD">
        <w:t>:</w:t>
      </w:r>
    </w:p>
    <w:p w14:paraId="7C6D1176" w14:textId="77777777" w:rsidR="004F0AAD" w:rsidRPr="004F0AAD" w:rsidRDefault="004F0AAD" w:rsidP="004F0AAD">
      <w:pPr>
        <w:numPr>
          <w:ilvl w:val="2"/>
          <w:numId w:val="6"/>
        </w:numPr>
      </w:pPr>
      <w:r w:rsidRPr="004F0AAD">
        <w:t>Departments create and submit event proposals.</w:t>
      </w:r>
    </w:p>
    <w:p w14:paraId="7F43CB35" w14:textId="77777777" w:rsidR="004F0AAD" w:rsidRPr="004F0AAD" w:rsidRDefault="004F0AAD" w:rsidP="004F0AAD">
      <w:pPr>
        <w:numPr>
          <w:ilvl w:val="2"/>
          <w:numId w:val="6"/>
        </w:numPr>
      </w:pPr>
      <w:r w:rsidRPr="004F0AAD">
        <w:t>Admin reviews and approves events.</w:t>
      </w:r>
    </w:p>
    <w:p w14:paraId="66D7AD75" w14:textId="77777777" w:rsidR="004F0AAD" w:rsidRPr="004F0AAD" w:rsidRDefault="004F0AAD" w:rsidP="004F0AAD">
      <w:pPr>
        <w:numPr>
          <w:ilvl w:val="2"/>
          <w:numId w:val="6"/>
        </w:numPr>
      </w:pPr>
      <w:r w:rsidRPr="004F0AAD">
        <w:t>Events are published on the university portal.</w:t>
      </w:r>
    </w:p>
    <w:p w14:paraId="7B264F6C" w14:textId="77777777" w:rsidR="004F0AAD" w:rsidRPr="004F0AAD" w:rsidRDefault="004F0AAD" w:rsidP="004F0AAD">
      <w:pPr>
        <w:numPr>
          <w:ilvl w:val="1"/>
          <w:numId w:val="6"/>
        </w:numPr>
      </w:pPr>
      <w:r w:rsidRPr="004F0AAD">
        <w:rPr>
          <w:b/>
          <w:bCs/>
        </w:rPr>
        <w:t>Registration Management</w:t>
      </w:r>
      <w:r w:rsidRPr="004F0AAD">
        <w:t>:</w:t>
      </w:r>
    </w:p>
    <w:p w14:paraId="07C1CDFC" w14:textId="77777777" w:rsidR="004F0AAD" w:rsidRPr="004F0AAD" w:rsidRDefault="004F0AAD" w:rsidP="004F0AAD">
      <w:pPr>
        <w:numPr>
          <w:ilvl w:val="2"/>
          <w:numId w:val="6"/>
        </w:numPr>
      </w:pPr>
      <w:r w:rsidRPr="004F0AAD">
        <w:t>Students and faculty register for events through the portal.</w:t>
      </w:r>
    </w:p>
    <w:p w14:paraId="3107F7D1" w14:textId="77777777" w:rsidR="004F0AAD" w:rsidRPr="004F0AAD" w:rsidRDefault="004F0AAD" w:rsidP="004F0AAD">
      <w:pPr>
        <w:numPr>
          <w:ilvl w:val="2"/>
          <w:numId w:val="6"/>
        </w:numPr>
      </w:pPr>
      <w:r w:rsidRPr="004F0AAD">
        <w:t>Registration confirmations are sent to participants.</w:t>
      </w:r>
    </w:p>
    <w:p w14:paraId="19BADA68" w14:textId="77777777" w:rsidR="004F0AAD" w:rsidRPr="004F0AAD" w:rsidRDefault="004F0AAD" w:rsidP="004F0AAD">
      <w:pPr>
        <w:numPr>
          <w:ilvl w:val="2"/>
          <w:numId w:val="6"/>
        </w:numPr>
      </w:pPr>
      <w:r w:rsidRPr="004F0AAD">
        <w:t>Event reminders are sent via notifications.</w:t>
      </w:r>
    </w:p>
    <w:p w14:paraId="30597437" w14:textId="77777777" w:rsidR="004F0AAD" w:rsidRPr="004F0AAD" w:rsidRDefault="004F0AAD" w:rsidP="004F0AAD">
      <w:pPr>
        <w:numPr>
          <w:ilvl w:val="1"/>
          <w:numId w:val="6"/>
        </w:numPr>
      </w:pPr>
      <w:r w:rsidRPr="004F0AAD">
        <w:rPr>
          <w:b/>
          <w:bCs/>
        </w:rPr>
        <w:t>Feedback Collection</w:t>
      </w:r>
      <w:r w:rsidRPr="004F0AAD">
        <w:t>:</w:t>
      </w:r>
    </w:p>
    <w:p w14:paraId="72CC30CD" w14:textId="77777777" w:rsidR="004F0AAD" w:rsidRPr="004F0AAD" w:rsidRDefault="004F0AAD" w:rsidP="004F0AAD">
      <w:pPr>
        <w:numPr>
          <w:ilvl w:val="2"/>
          <w:numId w:val="6"/>
        </w:numPr>
      </w:pPr>
      <w:r w:rsidRPr="004F0AAD">
        <w:t>After events, participants can provide feedback through a form.</w:t>
      </w:r>
    </w:p>
    <w:p w14:paraId="1E792BF9" w14:textId="77777777" w:rsidR="004F0AAD" w:rsidRPr="004F0AAD" w:rsidRDefault="004F0AAD" w:rsidP="004F0AAD">
      <w:pPr>
        <w:numPr>
          <w:ilvl w:val="2"/>
          <w:numId w:val="6"/>
        </w:numPr>
      </w:pPr>
      <w:r w:rsidRPr="004F0AAD">
        <w:t>Feedback data is collected for analysis.</w:t>
      </w:r>
    </w:p>
    <w:p w14:paraId="2998C0E8" w14:textId="77777777" w:rsidR="004F0AAD" w:rsidRPr="004F0AAD" w:rsidRDefault="004F0AAD" w:rsidP="004F0AAD">
      <w:pPr>
        <w:numPr>
          <w:ilvl w:val="0"/>
          <w:numId w:val="6"/>
        </w:numPr>
      </w:pPr>
      <w:r w:rsidRPr="004F0AAD">
        <w:rPr>
          <w:b/>
          <w:bCs/>
        </w:rPr>
        <w:t>Library Management Workflow</w:t>
      </w:r>
    </w:p>
    <w:p w14:paraId="642D48C4" w14:textId="77777777" w:rsidR="004F0AAD" w:rsidRPr="004F0AAD" w:rsidRDefault="004F0AAD" w:rsidP="004F0AAD">
      <w:pPr>
        <w:numPr>
          <w:ilvl w:val="1"/>
          <w:numId w:val="6"/>
        </w:numPr>
      </w:pPr>
      <w:r w:rsidRPr="004F0AAD">
        <w:rPr>
          <w:b/>
          <w:bCs/>
        </w:rPr>
        <w:t xml:space="preserve">Book </w:t>
      </w:r>
      <w:proofErr w:type="spellStart"/>
      <w:r w:rsidRPr="004F0AAD">
        <w:rPr>
          <w:b/>
          <w:bCs/>
        </w:rPr>
        <w:t>Cataloging</w:t>
      </w:r>
      <w:proofErr w:type="spellEnd"/>
      <w:r w:rsidRPr="004F0AAD">
        <w:t>:</w:t>
      </w:r>
    </w:p>
    <w:p w14:paraId="384D61CB" w14:textId="77777777" w:rsidR="004F0AAD" w:rsidRPr="004F0AAD" w:rsidRDefault="004F0AAD" w:rsidP="004F0AAD">
      <w:pPr>
        <w:numPr>
          <w:ilvl w:val="2"/>
          <w:numId w:val="6"/>
        </w:numPr>
      </w:pPr>
      <w:r w:rsidRPr="004F0AAD">
        <w:t>Librarians add new books to the library database.</w:t>
      </w:r>
    </w:p>
    <w:p w14:paraId="0BAD7361" w14:textId="77777777" w:rsidR="004F0AAD" w:rsidRPr="004F0AAD" w:rsidRDefault="004F0AAD" w:rsidP="004F0AAD">
      <w:pPr>
        <w:numPr>
          <w:ilvl w:val="2"/>
          <w:numId w:val="6"/>
        </w:numPr>
      </w:pPr>
      <w:r w:rsidRPr="004F0AAD">
        <w:lastRenderedPageBreak/>
        <w:t>Book details are updated regularly.</w:t>
      </w:r>
    </w:p>
    <w:p w14:paraId="1830006C" w14:textId="77777777" w:rsidR="004F0AAD" w:rsidRPr="004F0AAD" w:rsidRDefault="004F0AAD" w:rsidP="004F0AAD">
      <w:pPr>
        <w:numPr>
          <w:ilvl w:val="1"/>
          <w:numId w:val="6"/>
        </w:numPr>
      </w:pPr>
      <w:r w:rsidRPr="004F0AAD">
        <w:rPr>
          <w:b/>
          <w:bCs/>
        </w:rPr>
        <w:t>Issue and Return Transactions</w:t>
      </w:r>
      <w:r w:rsidRPr="004F0AAD">
        <w:t>:</w:t>
      </w:r>
    </w:p>
    <w:p w14:paraId="048CDAD9" w14:textId="77777777" w:rsidR="004F0AAD" w:rsidRPr="004F0AAD" w:rsidRDefault="004F0AAD" w:rsidP="004F0AAD">
      <w:pPr>
        <w:numPr>
          <w:ilvl w:val="2"/>
          <w:numId w:val="6"/>
        </w:numPr>
      </w:pPr>
      <w:r w:rsidRPr="004F0AAD">
        <w:t>Students log in to search for books.</w:t>
      </w:r>
    </w:p>
    <w:p w14:paraId="2AB45F5F" w14:textId="77777777" w:rsidR="004F0AAD" w:rsidRPr="004F0AAD" w:rsidRDefault="004F0AAD" w:rsidP="004F0AAD">
      <w:pPr>
        <w:numPr>
          <w:ilvl w:val="2"/>
          <w:numId w:val="6"/>
        </w:numPr>
      </w:pPr>
      <w:r w:rsidRPr="004F0AAD">
        <w:t>Students request to borrow books online.</w:t>
      </w:r>
    </w:p>
    <w:p w14:paraId="64BB7D40" w14:textId="77777777" w:rsidR="004F0AAD" w:rsidRPr="004F0AAD" w:rsidRDefault="004F0AAD" w:rsidP="004F0AAD">
      <w:pPr>
        <w:numPr>
          <w:ilvl w:val="2"/>
          <w:numId w:val="6"/>
        </w:numPr>
      </w:pPr>
      <w:r w:rsidRPr="004F0AAD">
        <w:t>Librarians approve or reject requests based on availability.</w:t>
      </w:r>
    </w:p>
    <w:p w14:paraId="07C0F3DE" w14:textId="77777777" w:rsidR="004F0AAD" w:rsidRPr="004F0AAD" w:rsidRDefault="004F0AAD" w:rsidP="004F0AAD">
      <w:pPr>
        <w:numPr>
          <w:ilvl w:val="2"/>
          <w:numId w:val="6"/>
        </w:numPr>
      </w:pPr>
      <w:r w:rsidRPr="004F0AAD">
        <w:t>Return transactions are logged, and fines are calculated if applicable.</w:t>
      </w:r>
    </w:p>
    <w:p w14:paraId="1058498B" w14:textId="77777777" w:rsidR="004F0AAD" w:rsidRPr="004F0AAD" w:rsidRDefault="004F0AAD" w:rsidP="004F0AAD">
      <w:pPr>
        <w:numPr>
          <w:ilvl w:val="1"/>
          <w:numId w:val="6"/>
        </w:numPr>
      </w:pPr>
      <w:r w:rsidRPr="004F0AAD">
        <w:rPr>
          <w:b/>
          <w:bCs/>
        </w:rPr>
        <w:t>Fine Management</w:t>
      </w:r>
      <w:r w:rsidRPr="004F0AAD">
        <w:t>:</w:t>
      </w:r>
    </w:p>
    <w:p w14:paraId="260A0E53" w14:textId="77777777" w:rsidR="004F0AAD" w:rsidRPr="004F0AAD" w:rsidRDefault="004F0AAD" w:rsidP="004F0AAD">
      <w:pPr>
        <w:numPr>
          <w:ilvl w:val="2"/>
          <w:numId w:val="6"/>
        </w:numPr>
      </w:pPr>
      <w:r w:rsidRPr="004F0AAD">
        <w:t>System tracks due dates for borrowed books.</w:t>
      </w:r>
    </w:p>
    <w:p w14:paraId="6AD43BCC" w14:textId="77777777" w:rsidR="004F0AAD" w:rsidRPr="004F0AAD" w:rsidRDefault="004F0AAD" w:rsidP="004F0AAD">
      <w:pPr>
        <w:numPr>
          <w:ilvl w:val="2"/>
          <w:numId w:val="6"/>
        </w:numPr>
      </w:pPr>
      <w:r w:rsidRPr="004F0AAD">
        <w:t>Notifications sent to students for overdue books.</w:t>
      </w:r>
    </w:p>
    <w:p w14:paraId="6B070368" w14:textId="77777777" w:rsidR="004F0AAD" w:rsidRPr="004F0AAD" w:rsidRDefault="004F0AAD" w:rsidP="004F0AAD">
      <w:pPr>
        <w:numPr>
          <w:ilvl w:val="2"/>
          <w:numId w:val="6"/>
        </w:numPr>
      </w:pPr>
      <w:r w:rsidRPr="004F0AAD">
        <w:t>Students can pay fines through the portal.</w:t>
      </w:r>
    </w:p>
    <w:p w14:paraId="071AA831" w14:textId="77777777" w:rsidR="004F0AAD" w:rsidRPr="004F0AAD" w:rsidRDefault="004F0AAD" w:rsidP="004F0AAD">
      <w:pPr>
        <w:numPr>
          <w:ilvl w:val="0"/>
          <w:numId w:val="6"/>
        </w:numPr>
      </w:pPr>
      <w:r w:rsidRPr="004F0AAD">
        <w:rPr>
          <w:b/>
          <w:bCs/>
        </w:rPr>
        <w:t>Reporting Module Workflow</w:t>
      </w:r>
    </w:p>
    <w:p w14:paraId="24B31993" w14:textId="77777777" w:rsidR="004F0AAD" w:rsidRPr="004F0AAD" w:rsidRDefault="004F0AAD" w:rsidP="004F0AAD">
      <w:pPr>
        <w:numPr>
          <w:ilvl w:val="1"/>
          <w:numId w:val="6"/>
        </w:numPr>
      </w:pPr>
      <w:r w:rsidRPr="004F0AAD">
        <w:rPr>
          <w:b/>
          <w:bCs/>
        </w:rPr>
        <w:t>Academic Performance Reports</w:t>
      </w:r>
      <w:r w:rsidRPr="004F0AAD">
        <w:t>:</w:t>
      </w:r>
    </w:p>
    <w:p w14:paraId="05E8D19B" w14:textId="77777777" w:rsidR="004F0AAD" w:rsidRPr="004F0AAD" w:rsidRDefault="004F0AAD" w:rsidP="004F0AAD">
      <w:pPr>
        <w:numPr>
          <w:ilvl w:val="2"/>
          <w:numId w:val="6"/>
        </w:numPr>
      </w:pPr>
      <w:r w:rsidRPr="004F0AAD">
        <w:t>Admin selects criteria for generating reports (e.g., semester performance).</w:t>
      </w:r>
    </w:p>
    <w:p w14:paraId="4FBDD96F" w14:textId="77777777" w:rsidR="004F0AAD" w:rsidRPr="004F0AAD" w:rsidRDefault="004F0AAD" w:rsidP="004F0AAD">
      <w:pPr>
        <w:numPr>
          <w:ilvl w:val="2"/>
          <w:numId w:val="6"/>
        </w:numPr>
      </w:pPr>
      <w:r w:rsidRPr="004F0AAD">
        <w:t>Reports are generated and can be viewed/downloaded.</w:t>
      </w:r>
    </w:p>
    <w:p w14:paraId="414B6505" w14:textId="77777777" w:rsidR="004F0AAD" w:rsidRPr="004F0AAD" w:rsidRDefault="004F0AAD" w:rsidP="004F0AAD">
      <w:pPr>
        <w:numPr>
          <w:ilvl w:val="1"/>
          <w:numId w:val="6"/>
        </w:numPr>
      </w:pPr>
      <w:r w:rsidRPr="004F0AAD">
        <w:rPr>
          <w:b/>
          <w:bCs/>
        </w:rPr>
        <w:t>Financial Reports</w:t>
      </w:r>
      <w:r w:rsidRPr="004F0AAD">
        <w:t>:</w:t>
      </w:r>
    </w:p>
    <w:p w14:paraId="046F47AA" w14:textId="77777777" w:rsidR="004F0AAD" w:rsidRPr="004F0AAD" w:rsidRDefault="004F0AAD" w:rsidP="004F0AAD">
      <w:pPr>
        <w:numPr>
          <w:ilvl w:val="2"/>
          <w:numId w:val="6"/>
        </w:numPr>
      </w:pPr>
      <w:r w:rsidRPr="004F0AAD">
        <w:t>Admin generates reports on fee collection and outstanding dues.</w:t>
      </w:r>
    </w:p>
    <w:p w14:paraId="3C1CE5E0" w14:textId="77777777" w:rsidR="004F0AAD" w:rsidRPr="004F0AAD" w:rsidRDefault="004F0AAD" w:rsidP="004F0AAD">
      <w:pPr>
        <w:numPr>
          <w:ilvl w:val="2"/>
          <w:numId w:val="6"/>
        </w:numPr>
      </w:pPr>
      <w:r w:rsidRPr="004F0AAD">
        <w:t>Reports are used for financial analysis and planning.</w:t>
      </w:r>
    </w:p>
    <w:p w14:paraId="3BABA727" w14:textId="77777777" w:rsidR="004F0AAD" w:rsidRPr="004F0AAD" w:rsidRDefault="004F0AAD" w:rsidP="004F0AAD">
      <w:pPr>
        <w:numPr>
          <w:ilvl w:val="1"/>
          <w:numId w:val="6"/>
        </w:numPr>
      </w:pPr>
      <w:r w:rsidRPr="004F0AAD">
        <w:rPr>
          <w:b/>
          <w:bCs/>
        </w:rPr>
        <w:t>Event Reports</w:t>
      </w:r>
      <w:r w:rsidRPr="004F0AAD">
        <w:t>:</w:t>
      </w:r>
    </w:p>
    <w:p w14:paraId="433868C5" w14:textId="77777777" w:rsidR="004F0AAD" w:rsidRPr="004F0AAD" w:rsidRDefault="004F0AAD" w:rsidP="004F0AAD">
      <w:pPr>
        <w:numPr>
          <w:ilvl w:val="2"/>
          <w:numId w:val="6"/>
        </w:numPr>
      </w:pPr>
      <w:r w:rsidRPr="004F0AAD">
        <w:t>Admin collects data on event participation and feedback.</w:t>
      </w:r>
    </w:p>
    <w:p w14:paraId="66183318" w14:textId="77777777" w:rsidR="004F0AAD" w:rsidRPr="004F0AAD" w:rsidRDefault="004F0AAD" w:rsidP="004F0AAD">
      <w:pPr>
        <w:numPr>
          <w:ilvl w:val="2"/>
          <w:numId w:val="6"/>
        </w:numPr>
      </w:pPr>
      <w:r w:rsidRPr="004F0AAD">
        <w:t>Reports are generated to assess event success.</w:t>
      </w:r>
    </w:p>
    <w:p w14:paraId="496CFE47" w14:textId="77777777" w:rsidR="004F0AAD" w:rsidRPr="004F0AAD" w:rsidRDefault="004F0AAD" w:rsidP="004F0AAD">
      <w:pPr>
        <w:numPr>
          <w:ilvl w:val="1"/>
          <w:numId w:val="6"/>
        </w:numPr>
      </w:pPr>
      <w:r w:rsidRPr="004F0AAD">
        <w:rPr>
          <w:b/>
          <w:bCs/>
        </w:rPr>
        <w:t>Custom Reports</w:t>
      </w:r>
      <w:r w:rsidRPr="004F0AAD">
        <w:t>:</w:t>
      </w:r>
    </w:p>
    <w:p w14:paraId="7563CC78" w14:textId="77777777" w:rsidR="004F0AAD" w:rsidRPr="004F0AAD" w:rsidRDefault="004F0AAD" w:rsidP="004F0AAD">
      <w:pPr>
        <w:numPr>
          <w:ilvl w:val="2"/>
          <w:numId w:val="6"/>
        </w:numPr>
      </w:pPr>
      <w:r w:rsidRPr="004F0AAD">
        <w:t>Users can define parameters for custom reports.</w:t>
      </w:r>
    </w:p>
    <w:p w14:paraId="10A82044" w14:textId="77777777" w:rsidR="004F0AAD" w:rsidRPr="004F0AAD" w:rsidRDefault="004F0AAD" w:rsidP="004F0AAD">
      <w:pPr>
        <w:numPr>
          <w:ilvl w:val="2"/>
          <w:numId w:val="6"/>
        </w:numPr>
      </w:pPr>
      <w:r w:rsidRPr="004F0AAD">
        <w:t>Reports are generated based on user-defined criteria.</w:t>
      </w:r>
    </w:p>
    <w:p w14:paraId="1CEA902B" w14:textId="77777777" w:rsidR="004F0AAD" w:rsidRPr="004F0AAD" w:rsidRDefault="004F0AAD" w:rsidP="004F0AAD">
      <w:pPr>
        <w:rPr>
          <w:b/>
          <w:bCs/>
        </w:rPr>
      </w:pPr>
      <w:r w:rsidRPr="004F0AAD">
        <w:rPr>
          <w:b/>
          <w:bCs/>
        </w:rPr>
        <w:t>Summary</w:t>
      </w:r>
    </w:p>
    <w:p w14:paraId="6DA995B0" w14:textId="77777777" w:rsidR="004F0AAD" w:rsidRPr="004F0AAD" w:rsidRDefault="004F0AAD" w:rsidP="004F0AAD">
      <w:r w:rsidRPr="004F0AAD">
        <w:t xml:space="preserve">The workflow for the </w:t>
      </w:r>
      <w:r w:rsidRPr="004F0AAD">
        <w:rPr>
          <w:b/>
          <w:bCs/>
        </w:rPr>
        <w:t>University Management System</w:t>
      </w:r>
      <w:r w:rsidRPr="004F0AAD">
        <w:t xml:space="preserve"> facilitates the efficient management of academic and administrative tasks. Each module is designed to streamline processes, enhance communication, and improve overall user experience. By integrating these workflows, the system aims to provide a comprehensive solution for university management, ensuring that all stakeholders can access the information and services they need efficiently.</w:t>
      </w:r>
    </w:p>
    <w:p w14:paraId="6E5AAA48" w14:textId="22B1C761" w:rsidR="004E492E" w:rsidRDefault="004E492E">
      <w:r>
        <w:br w:type="page"/>
      </w:r>
    </w:p>
    <w:p w14:paraId="73027CA2" w14:textId="77777777" w:rsidR="004E492E" w:rsidRPr="004F0AAD" w:rsidRDefault="004E492E" w:rsidP="004E492E">
      <w:pPr>
        <w:rPr>
          <w:b/>
          <w:bCs/>
          <w:color w:val="FF0000"/>
          <w:sz w:val="48"/>
          <w:szCs w:val="48"/>
        </w:rPr>
      </w:pPr>
      <w:r w:rsidRPr="004F0AAD">
        <w:rPr>
          <w:b/>
          <w:bCs/>
          <w:color w:val="FF0000"/>
          <w:sz w:val="48"/>
          <w:szCs w:val="48"/>
        </w:rPr>
        <w:lastRenderedPageBreak/>
        <w:t xml:space="preserve">Detailed database structure </w:t>
      </w:r>
    </w:p>
    <w:p w14:paraId="41743A1A" w14:textId="77777777" w:rsidR="004E492E" w:rsidRPr="004F0AAD" w:rsidRDefault="004E492E" w:rsidP="004E492E">
      <w:pPr>
        <w:rPr>
          <w:b/>
          <w:bCs/>
        </w:rPr>
      </w:pPr>
      <w:r w:rsidRPr="004F0AAD">
        <w:rPr>
          <w:b/>
          <w:bCs/>
        </w:rPr>
        <w:t>1. Student Table</w:t>
      </w:r>
    </w:p>
    <w:tbl>
      <w:tblPr>
        <w:tblStyle w:val="TableGrid"/>
        <w:tblW w:w="0" w:type="auto"/>
        <w:tblLook w:val="04A0" w:firstRow="1" w:lastRow="0" w:firstColumn="1" w:lastColumn="0" w:noHBand="0" w:noVBand="1"/>
      </w:tblPr>
      <w:tblGrid>
        <w:gridCol w:w="1707"/>
        <w:gridCol w:w="2035"/>
        <w:gridCol w:w="4222"/>
        <w:gridCol w:w="2516"/>
      </w:tblGrid>
      <w:tr w:rsidR="004E492E" w:rsidRPr="004F0AAD" w14:paraId="44CBC7DC" w14:textId="77777777" w:rsidTr="00E47A86">
        <w:tc>
          <w:tcPr>
            <w:tcW w:w="0" w:type="auto"/>
            <w:hideMark/>
          </w:tcPr>
          <w:p w14:paraId="22E5DCFA" w14:textId="77777777" w:rsidR="004E492E" w:rsidRPr="004F0AAD" w:rsidRDefault="004E492E" w:rsidP="00E47A86">
            <w:pPr>
              <w:spacing w:after="160" w:line="259" w:lineRule="auto"/>
              <w:rPr>
                <w:b/>
                <w:bCs/>
              </w:rPr>
            </w:pPr>
            <w:r w:rsidRPr="004F0AAD">
              <w:rPr>
                <w:b/>
                <w:bCs/>
              </w:rPr>
              <w:t>Attribute</w:t>
            </w:r>
          </w:p>
        </w:tc>
        <w:tc>
          <w:tcPr>
            <w:tcW w:w="0" w:type="auto"/>
            <w:hideMark/>
          </w:tcPr>
          <w:p w14:paraId="675B1B04" w14:textId="77777777" w:rsidR="004E492E" w:rsidRPr="004F0AAD" w:rsidRDefault="004E492E" w:rsidP="00E47A86">
            <w:pPr>
              <w:spacing w:after="160" w:line="259" w:lineRule="auto"/>
              <w:rPr>
                <w:b/>
                <w:bCs/>
              </w:rPr>
            </w:pPr>
            <w:r w:rsidRPr="004F0AAD">
              <w:rPr>
                <w:b/>
                <w:bCs/>
              </w:rPr>
              <w:t>Data Type</w:t>
            </w:r>
          </w:p>
        </w:tc>
        <w:tc>
          <w:tcPr>
            <w:tcW w:w="0" w:type="auto"/>
            <w:hideMark/>
          </w:tcPr>
          <w:p w14:paraId="2D284B23" w14:textId="77777777" w:rsidR="004E492E" w:rsidRPr="004F0AAD" w:rsidRDefault="004E492E" w:rsidP="00E47A86">
            <w:pPr>
              <w:spacing w:after="160" w:line="259" w:lineRule="auto"/>
              <w:rPr>
                <w:b/>
                <w:bCs/>
              </w:rPr>
            </w:pPr>
            <w:r w:rsidRPr="004F0AAD">
              <w:rPr>
                <w:b/>
                <w:bCs/>
              </w:rPr>
              <w:t>Constraints</w:t>
            </w:r>
          </w:p>
        </w:tc>
        <w:tc>
          <w:tcPr>
            <w:tcW w:w="0" w:type="auto"/>
            <w:hideMark/>
          </w:tcPr>
          <w:p w14:paraId="7DD739A7" w14:textId="77777777" w:rsidR="004E492E" w:rsidRPr="004F0AAD" w:rsidRDefault="004E492E" w:rsidP="00E47A86">
            <w:pPr>
              <w:spacing w:after="160" w:line="259" w:lineRule="auto"/>
              <w:rPr>
                <w:b/>
                <w:bCs/>
              </w:rPr>
            </w:pPr>
            <w:r w:rsidRPr="004F0AAD">
              <w:rPr>
                <w:b/>
                <w:bCs/>
              </w:rPr>
              <w:t>Description</w:t>
            </w:r>
          </w:p>
        </w:tc>
      </w:tr>
      <w:tr w:rsidR="004E492E" w:rsidRPr="004F0AAD" w14:paraId="430D4EDA" w14:textId="77777777" w:rsidTr="00E47A86">
        <w:tc>
          <w:tcPr>
            <w:tcW w:w="0" w:type="auto"/>
            <w:hideMark/>
          </w:tcPr>
          <w:p w14:paraId="58BF1711" w14:textId="77777777" w:rsidR="004E492E" w:rsidRPr="004F0AAD" w:rsidRDefault="004E492E" w:rsidP="00E47A86">
            <w:pPr>
              <w:spacing w:after="160" w:line="259" w:lineRule="auto"/>
            </w:pPr>
            <w:proofErr w:type="spellStart"/>
            <w:r w:rsidRPr="004F0AAD">
              <w:t>studentId</w:t>
            </w:r>
            <w:proofErr w:type="spellEnd"/>
          </w:p>
        </w:tc>
        <w:tc>
          <w:tcPr>
            <w:tcW w:w="0" w:type="auto"/>
            <w:hideMark/>
          </w:tcPr>
          <w:p w14:paraId="35E4C057" w14:textId="77777777" w:rsidR="004E492E" w:rsidRPr="004F0AAD" w:rsidRDefault="004E492E" w:rsidP="00E47A86">
            <w:pPr>
              <w:spacing w:after="160" w:line="259" w:lineRule="auto"/>
            </w:pPr>
            <w:r w:rsidRPr="004F0AAD">
              <w:t>INT</w:t>
            </w:r>
          </w:p>
        </w:tc>
        <w:tc>
          <w:tcPr>
            <w:tcW w:w="0" w:type="auto"/>
            <w:hideMark/>
          </w:tcPr>
          <w:p w14:paraId="23B3A94A" w14:textId="77777777" w:rsidR="004E492E" w:rsidRPr="004F0AAD" w:rsidRDefault="004E492E" w:rsidP="00E47A86">
            <w:pPr>
              <w:spacing w:after="160" w:line="259" w:lineRule="auto"/>
            </w:pPr>
            <w:r w:rsidRPr="004F0AAD">
              <w:t>PRIMARY KEY, AUTO_INCREMENT</w:t>
            </w:r>
          </w:p>
        </w:tc>
        <w:tc>
          <w:tcPr>
            <w:tcW w:w="0" w:type="auto"/>
            <w:hideMark/>
          </w:tcPr>
          <w:p w14:paraId="3E725400" w14:textId="77777777" w:rsidR="004E492E" w:rsidRPr="004F0AAD" w:rsidRDefault="004E492E" w:rsidP="00E47A86">
            <w:pPr>
              <w:spacing w:after="160" w:line="259" w:lineRule="auto"/>
            </w:pPr>
            <w:r w:rsidRPr="004F0AAD">
              <w:t>Unique identifier for each student</w:t>
            </w:r>
          </w:p>
        </w:tc>
      </w:tr>
      <w:tr w:rsidR="004E492E" w:rsidRPr="004F0AAD" w14:paraId="7F29DDA6" w14:textId="77777777" w:rsidTr="00E47A86">
        <w:tc>
          <w:tcPr>
            <w:tcW w:w="0" w:type="auto"/>
            <w:hideMark/>
          </w:tcPr>
          <w:p w14:paraId="7096ECA4" w14:textId="77777777" w:rsidR="004E492E" w:rsidRPr="004F0AAD" w:rsidRDefault="004E492E" w:rsidP="00E47A86">
            <w:pPr>
              <w:spacing w:after="160" w:line="259" w:lineRule="auto"/>
            </w:pPr>
            <w:proofErr w:type="spellStart"/>
            <w:r w:rsidRPr="004F0AAD">
              <w:t>firstName</w:t>
            </w:r>
            <w:proofErr w:type="spellEnd"/>
          </w:p>
        </w:tc>
        <w:tc>
          <w:tcPr>
            <w:tcW w:w="0" w:type="auto"/>
            <w:hideMark/>
          </w:tcPr>
          <w:p w14:paraId="69013B8C" w14:textId="77777777" w:rsidR="004E492E" w:rsidRPr="004F0AAD" w:rsidRDefault="004E492E" w:rsidP="00E47A86">
            <w:pPr>
              <w:spacing w:after="160" w:line="259" w:lineRule="auto"/>
            </w:pPr>
            <w:proofErr w:type="gramStart"/>
            <w:r w:rsidRPr="004F0AAD">
              <w:t>VARCHAR(</w:t>
            </w:r>
            <w:proofErr w:type="gramEnd"/>
            <w:r w:rsidRPr="004F0AAD">
              <w:t>50)</w:t>
            </w:r>
          </w:p>
        </w:tc>
        <w:tc>
          <w:tcPr>
            <w:tcW w:w="0" w:type="auto"/>
            <w:hideMark/>
          </w:tcPr>
          <w:p w14:paraId="6F566052" w14:textId="77777777" w:rsidR="004E492E" w:rsidRPr="004F0AAD" w:rsidRDefault="004E492E" w:rsidP="00E47A86">
            <w:pPr>
              <w:spacing w:after="160" w:line="259" w:lineRule="auto"/>
            </w:pPr>
            <w:r w:rsidRPr="004F0AAD">
              <w:t>NOT NULL</w:t>
            </w:r>
          </w:p>
        </w:tc>
        <w:tc>
          <w:tcPr>
            <w:tcW w:w="0" w:type="auto"/>
            <w:hideMark/>
          </w:tcPr>
          <w:p w14:paraId="5FBA0A4C" w14:textId="77777777" w:rsidR="004E492E" w:rsidRPr="004F0AAD" w:rsidRDefault="004E492E" w:rsidP="00E47A86">
            <w:pPr>
              <w:spacing w:after="160" w:line="259" w:lineRule="auto"/>
            </w:pPr>
            <w:r w:rsidRPr="004F0AAD">
              <w:t>Student's first name</w:t>
            </w:r>
          </w:p>
        </w:tc>
      </w:tr>
      <w:tr w:rsidR="004E492E" w:rsidRPr="004F0AAD" w14:paraId="2764A11F" w14:textId="77777777" w:rsidTr="00E47A86">
        <w:tc>
          <w:tcPr>
            <w:tcW w:w="0" w:type="auto"/>
            <w:hideMark/>
          </w:tcPr>
          <w:p w14:paraId="0429138F" w14:textId="77777777" w:rsidR="004E492E" w:rsidRPr="004F0AAD" w:rsidRDefault="004E492E" w:rsidP="00E47A86">
            <w:pPr>
              <w:spacing w:after="160" w:line="259" w:lineRule="auto"/>
            </w:pPr>
            <w:proofErr w:type="spellStart"/>
            <w:r w:rsidRPr="004F0AAD">
              <w:t>lastName</w:t>
            </w:r>
            <w:proofErr w:type="spellEnd"/>
          </w:p>
        </w:tc>
        <w:tc>
          <w:tcPr>
            <w:tcW w:w="0" w:type="auto"/>
            <w:hideMark/>
          </w:tcPr>
          <w:p w14:paraId="36DFF7F1" w14:textId="77777777" w:rsidR="004E492E" w:rsidRPr="004F0AAD" w:rsidRDefault="004E492E" w:rsidP="00E47A86">
            <w:pPr>
              <w:spacing w:after="160" w:line="259" w:lineRule="auto"/>
            </w:pPr>
            <w:proofErr w:type="gramStart"/>
            <w:r w:rsidRPr="004F0AAD">
              <w:t>VARCHAR(</w:t>
            </w:r>
            <w:proofErr w:type="gramEnd"/>
            <w:r w:rsidRPr="004F0AAD">
              <w:t>50)</w:t>
            </w:r>
          </w:p>
        </w:tc>
        <w:tc>
          <w:tcPr>
            <w:tcW w:w="0" w:type="auto"/>
            <w:hideMark/>
          </w:tcPr>
          <w:p w14:paraId="4937ABB9" w14:textId="77777777" w:rsidR="004E492E" w:rsidRPr="004F0AAD" w:rsidRDefault="004E492E" w:rsidP="00E47A86">
            <w:pPr>
              <w:spacing w:after="160" w:line="259" w:lineRule="auto"/>
            </w:pPr>
            <w:r w:rsidRPr="004F0AAD">
              <w:t>NOT NULL</w:t>
            </w:r>
          </w:p>
        </w:tc>
        <w:tc>
          <w:tcPr>
            <w:tcW w:w="0" w:type="auto"/>
            <w:hideMark/>
          </w:tcPr>
          <w:p w14:paraId="77C3A382" w14:textId="77777777" w:rsidR="004E492E" w:rsidRPr="004F0AAD" w:rsidRDefault="004E492E" w:rsidP="00E47A86">
            <w:pPr>
              <w:spacing w:after="160" w:line="259" w:lineRule="auto"/>
            </w:pPr>
            <w:r w:rsidRPr="004F0AAD">
              <w:t>Student's last name</w:t>
            </w:r>
          </w:p>
        </w:tc>
      </w:tr>
      <w:tr w:rsidR="004E492E" w:rsidRPr="004F0AAD" w14:paraId="291B8D74" w14:textId="77777777" w:rsidTr="00E47A86">
        <w:tc>
          <w:tcPr>
            <w:tcW w:w="0" w:type="auto"/>
            <w:hideMark/>
          </w:tcPr>
          <w:p w14:paraId="5A85F581" w14:textId="77777777" w:rsidR="004E492E" w:rsidRPr="004F0AAD" w:rsidRDefault="004E492E" w:rsidP="00E47A86">
            <w:pPr>
              <w:spacing w:after="160" w:line="259" w:lineRule="auto"/>
            </w:pPr>
            <w:r w:rsidRPr="004F0AAD">
              <w:t>dob</w:t>
            </w:r>
          </w:p>
        </w:tc>
        <w:tc>
          <w:tcPr>
            <w:tcW w:w="0" w:type="auto"/>
            <w:hideMark/>
          </w:tcPr>
          <w:p w14:paraId="60284E7F" w14:textId="77777777" w:rsidR="004E492E" w:rsidRPr="004F0AAD" w:rsidRDefault="004E492E" w:rsidP="00E47A86">
            <w:pPr>
              <w:spacing w:after="160" w:line="259" w:lineRule="auto"/>
            </w:pPr>
            <w:r w:rsidRPr="004F0AAD">
              <w:t>DATE</w:t>
            </w:r>
          </w:p>
        </w:tc>
        <w:tc>
          <w:tcPr>
            <w:tcW w:w="0" w:type="auto"/>
            <w:hideMark/>
          </w:tcPr>
          <w:p w14:paraId="055848EA" w14:textId="77777777" w:rsidR="004E492E" w:rsidRPr="004F0AAD" w:rsidRDefault="004E492E" w:rsidP="00E47A86">
            <w:pPr>
              <w:spacing w:after="160" w:line="259" w:lineRule="auto"/>
            </w:pPr>
            <w:r w:rsidRPr="004F0AAD">
              <w:t>NOT NULL</w:t>
            </w:r>
          </w:p>
        </w:tc>
        <w:tc>
          <w:tcPr>
            <w:tcW w:w="0" w:type="auto"/>
            <w:hideMark/>
          </w:tcPr>
          <w:p w14:paraId="26F1E644" w14:textId="77777777" w:rsidR="004E492E" w:rsidRPr="004F0AAD" w:rsidRDefault="004E492E" w:rsidP="00E47A86">
            <w:pPr>
              <w:spacing w:after="160" w:line="259" w:lineRule="auto"/>
            </w:pPr>
            <w:r w:rsidRPr="004F0AAD">
              <w:t>Date of birth</w:t>
            </w:r>
          </w:p>
        </w:tc>
      </w:tr>
      <w:tr w:rsidR="004E492E" w:rsidRPr="004F0AAD" w14:paraId="4E499389" w14:textId="77777777" w:rsidTr="00E47A86">
        <w:tc>
          <w:tcPr>
            <w:tcW w:w="0" w:type="auto"/>
            <w:hideMark/>
          </w:tcPr>
          <w:p w14:paraId="210E714F" w14:textId="77777777" w:rsidR="004E492E" w:rsidRPr="004F0AAD" w:rsidRDefault="004E492E" w:rsidP="00E47A86">
            <w:pPr>
              <w:spacing w:after="160" w:line="259" w:lineRule="auto"/>
            </w:pPr>
            <w:r w:rsidRPr="004F0AAD">
              <w:t>gender</w:t>
            </w:r>
          </w:p>
        </w:tc>
        <w:tc>
          <w:tcPr>
            <w:tcW w:w="0" w:type="auto"/>
            <w:hideMark/>
          </w:tcPr>
          <w:p w14:paraId="421DB931" w14:textId="77777777" w:rsidR="004E492E" w:rsidRPr="004F0AAD" w:rsidRDefault="004E492E" w:rsidP="00E47A86">
            <w:pPr>
              <w:spacing w:after="160" w:line="259" w:lineRule="auto"/>
            </w:pPr>
            <w:proofErr w:type="gramStart"/>
            <w:r w:rsidRPr="004F0AAD">
              <w:t>ENUM(</w:t>
            </w:r>
            <w:proofErr w:type="gramEnd"/>
            <w:r w:rsidRPr="004F0AAD">
              <w:t>'Male', 'Female')</w:t>
            </w:r>
          </w:p>
        </w:tc>
        <w:tc>
          <w:tcPr>
            <w:tcW w:w="0" w:type="auto"/>
            <w:hideMark/>
          </w:tcPr>
          <w:p w14:paraId="0956704F" w14:textId="77777777" w:rsidR="004E492E" w:rsidRPr="004F0AAD" w:rsidRDefault="004E492E" w:rsidP="00E47A86">
            <w:pPr>
              <w:spacing w:after="160" w:line="259" w:lineRule="auto"/>
            </w:pPr>
            <w:r w:rsidRPr="004F0AAD">
              <w:t>NOT NULL</w:t>
            </w:r>
          </w:p>
        </w:tc>
        <w:tc>
          <w:tcPr>
            <w:tcW w:w="0" w:type="auto"/>
            <w:hideMark/>
          </w:tcPr>
          <w:p w14:paraId="541F4291" w14:textId="77777777" w:rsidR="004E492E" w:rsidRPr="004F0AAD" w:rsidRDefault="004E492E" w:rsidP="00E47A86">
            <w:pPr>
              <w:spacing w:after="160" w:line="259" w:lineRule="auto"/>
            </w:pPr>
            <w:r w:rsidRPr="004F0AAD">
              <w:t>Gender of the student</w:t>
            </w:r>
          </w:p>
        </w:tc>
      </w:tr>
      <w:tr w:rsidR="004E492E" w:rsidRPr="004F0AAD" w14:paraId="309957F1" w14:textId="77777777" w:rsidTr="00E47A86">
        <w:tc>
          <w:tcPr>
            <w:tcW w:w="0" w:type="auto"/>
            <w:hideMark/>
          </w:tcPr>
          <w:p w14:paraId="77ADC6F5" w14:textId="77777777" w:rsidR="004E492E" w:rsidRPr="004F0AAD" w:rsidRDefault="004E492E" w:rsidP="00E47A86">
            <w:pPr>
              <w:spacing w:after="160" w:line="259" w:lineRule="auto"/>
            </w:pPr>
            <w:r w:rsidRPr="004F0AAD">
              <w:t>email</w:t>
            </w:r>
          </w:p>
        </w:tc>
        <w:tc>
          <w:tcPr>
            <w:tcW w:w="0" w:type="auto"/>
            <w:hideMark/>
          </w:tcPr>
          <w:p w14:paraId="60B69D30" w14:textId="77777777" w:rsidR="004E492E" w:rsidRPr="004F0AAD" w:rsidRDefault="004E492E" w:rsidP="00E47A86">
            <w:pPr>
              <w:spacing w:after="160" w:line="259" w:lineRule="auto"/>
            </w:pPr>
            <w:proofErr w:type="gramStart"/>
            <w:r w:rsidRPr="004F0AAD">
              <w:t>VARCHAR(</w:t>
            </w:r>
            <w:proofErr w:type="gramEnd"/>
            <w:r w:rsidRPr="004F0AAD">
              <w:t>100)</w:t>
            </w:r>
          </w:p>
        </w:tc>
        <w:tc>
          <w:tcPr>
            <w:tcW w:w="0" w:type="auto"/>
            <w:hideMark/>
          </w:tcPr>
          <w:p w14:paraId="58B921C3" w14:textId="77777777" w:rsidR="004E492E" w:rsidRPr="004F0AAD" w:rsidRDefault="004E492E" w:rsidP="00E47A86">
            <w:pPr>
              <w:spacing w:after="160" w:line="259" w:lineRule="auto"/>
            </w:pPr>
            <w:r w:rsidRPr="004F0AAD">
              <w:t>UNIQUE, NOT NULL</w:t>
            </w:r>
          </w:p>
        </w:tc>
        <w:tc>
          <w:tcPr>
            <w:tcW w:w="0" w:type="auto"/>
            <w:hideMark/>
          </w:tcPr>
          <w:p w14:paraId="5151222F" w14:textId="77777777" w:rsidR="004E492E" w:rsidRPr="004F0AAD" w:rsidRDefault="004E492E" w:rsidP="00E47A86">
            <w:pPr>
              <w:spacing w:after="160" w:line="259" w:lineRule="auto"/>
            </w:pPr>
            <w:r w:rsidRPr="004F0AAD">
              <w:t>Email address of the student</w:t>
            </w:r>
          </w:p>
        </w:tc>
      </w:tr>
      <w:tr w:rsidR="004E492E" w:rsidRPr="004F0AAD" w14:paraId="07E65664" w14:textId="77777777" w:rsidTr="00E47A86">
        <w:tc>
          <w:tcPr>
            <w:tcW w:w="0" w:type="auto"/>
            <w:hideMark/>
          </w:tcPr>
          <w:p w14:paraId="05CF7D7D" w14:textId="77777777" w:rsidR="004E492E" w:rsidRPr="004F0AAD" w:rsidRDefault="004E492E" w:rsidP="00E47A86">
            <w:pPr>
              <w:spacing w:after="160" w:line="259" w:lineRule="auto"/>
            </w:pPr>
            <w:r w:rsidRPr="004F0AAD">
              <w:t>phone</w:t>
            </w:r>
          </w:p>
        </w:tc>
        <w:tc>
          <w:tcPr>
            <w:tcW w:w="0" w:type="auto"/>
            <w:hideMark/>
          </w:tcPr>
          <w:p w14:paraId="040DDC16" w14:textId="77777777" w:rsidR="004E492E" w:rsidRPr="004F0AAD" w:rsidRDefault="004E492E" w:rsidP="00E47A86">
            <w:pPr>
              <w:spacing w:after="160" w:line="259" w:lineRule="auto"/>
            </w:pPr>
            <w:proofErr w:type="gramStart"/>
            <w:r w:rsidRPr="004F0AAD">
              <w:t>VARCHAR(</w:t>
            </w:r>
            <w:proofErr w:type="gramEnd"/>
            <w:r w:rsidRPr="004F0AAD">
              <w:t>15)</w:t>
            </w:r>
          </w:p>
        </w:tc>
        <w:tc>
          <w:tcPr>
            <w:tcW w:w="0" w:type="auto"/>
            <w:hideMark/>
          </w:tcPr>
          <w:p w14:paraId="22C0E9E6" w14:textId="77777777" w:rsidR="004E492E" w:rsidRPr="004F0AAD" w:rsidRDefault="004E492E" w:rsidP="00E47A86">
            <w:pPr>
              <w:spacing w:after="160" w:line="259" w:lineRule="auto"/>
            </w:pPr>
            <w:r w:rsidRPr="004F0AAD">
              <w:t>UNIQUE</w:t>
            </w:r>
          </w:p>
        </w:tc>
        <w:tc>
          <w:tcPr>
            <w:tcW w:w="0" w:type="auto"/>
            <w:hideMark/>
          </w:tcPr>
          <w:p w14:paraId="5DD9CEFB" w14:textId="77777777" w:rsidR="004E492E" w:rsidRPr="004F0AAD" w:rsidRDefault="004E492E" w:rsidP="00E47A86">
            <w:pPr>
              <w:spacing w:after="160" w:line="259" w:lineRule="auto"/>
            </w:pPr>
            <w:r w:rsidRPr="004F0AAD">
              <w:t>Phone number</w:t>
            </w:r>
          </w:p>
        </w:tc>
      </w:tr>
      <w:tr w:rsidR="004E492E" w:rsidRPr="004F0AAD" w14:paraId="082736BD" w14:textId="77777777" w:rsidTr="00E47A86">
        <w:tc>
          <w:tcPr>
            <w:tcW w:w="0" w:type="auto"/>
            <w:hideMark/>
          </w:tcPr>
          <w:p w14:paraId="2A8D00B0" w14:textId="77777777" w:rsidR="004E492E" w:rsidRPr="004F0AAD" w:rsidRDefault="004E492E" w:rsidP="00E47A86">
            <w:pPr>
              <w:spacing w:after="160" w:line="259" w:lineRule="auto"/>
            </w:pPr>
            <w:r w:rsidRPr="004F0AAD">
              <w:t>address</w:t>
            </w:r>
          </w:p>
        </w:tc>
        <w:tc>
          <w:tcPr>
            <w:tcW w:w="0" w:type="auto"/>
            <w:hideMark/>
          </w:tcPr>
          <w:p w14:paraId="7E6028EA" w14:textId="77777777" w:rsidR="004E492E" w:rsidRPr="004F0AAD" w:rsidRDefault="004E492E" w:rsidP="00E47A86">
            <w:pPr>
              <w:spacing w:after="160" w:line="259" w:lineRule="auto"/>
            </w:pPr>
            <w:r w:rsidRPr="004F0AAD">
              <w:t>TEXT</w:t>
            </w:r>
          </w:p>
        </w:tc>
        <w:tc>
          <w:tcPr>
            <w:tcW w:w="0" w:type="auto"/>
            <w:hideMark/>
          </w:tcPr>
          <w:p w14:paraId="4A0E9610" w14:textId="77777777" w:rsidR="004E492E" w:rsidRPr="004F0AAD" w:rsidRDefault="004E492E" w:rsidP="00E47A86">
            <w:pPr>
              <w:spacing w:after="160" w:line="259" w:lineRule="auto"/>
            </w:pPr>
            <w:r w:rsidRPr="004F0AAD">
              <w:t>NULL</w:t>
            </w:r>
          </w:p>
        </w:tc>
        <w:tc>
          <w:tcPr>
            <w:tcW w:w="0" w:type="auto"/>
            <w:hideMark/>
          </w:tcPr>
          <w:p w14:paraId="2C9FC3CC" w14:textId="77777777" w:rsidR="004E492E" w:rsidRPr="004F0AAD" w:rsidRDefault="004E492E" w:rsidP="00E47A86">
            <w:pPr>
              <w:spacing w:after="160" w:line="259" w:lineRule="auto"/>
            </w:pPr>
            <w:r w:rsidRPr="004F0AAD">
              <w:t>Home address</w:t>
            </w:r>
          </w:p>
        </w:tc>
      </w:tr>
      <w:tr w:rsidR="004E492E" w:rsidRPr="004F0AAD" w14:paraId="59ECCA38" w14:textId="77777777" w:rsidTr="00E47A86">
        <w:tc>
          <w:tcPr>
            <w:tcW w:w="0" w:type="auto"/>
            <w:hideMark/>
          </w:tcPr>
          <w:p w14:paraId="636BAB07" w14:textId="77777777" w:rsidR="004E492E" w:rsidRPr="004F0AAD" w:rsidRDefault="004E492E" w:rsidP="00E47A86">
            <w:pPr>
              <w:spacing w:after="160" w:line="259" w:lineRule="auto"/>
            </w:pPr>
            <w:proofErr w:type="spellStart"/>
            <w:r w:rsidRPr="004F0AAD">
              <w:t>enrollmentDate</w:t>
            </w:r>
            <w:proofErr w:type="spellEnd"/>
          </w:p>
        </w:tc>
        <w:tc>
          <w:tcPr>
            <w:tcW w:w="0" w:type="auto"/>
            <w:hideMark/>
          </w:tcPr>
          <w:p w14:paraId="348D187D" w14:textId="77777777" w:rsidR="004E492E" w:rsidRPr="004F0AAD" w:rsidRDefault="004E492E" w:rsidP="00E47A86">
            <w:pPr>
              <w:spacing w:after="160" w:line="259" w:lineRule="auto"/>
            </w:pPr>
            <w:r w:rsidRPr="004F0AAD">
              <w:t>DATE</w:t>
            </w:r>
          </w:p>
        </w:tc>
        <w:tc>
          <w:tcPr>
            <w:tcW w:w="0" w:type="auto"/>
            <w:hideMark/>
          </w:tcPr>
          <w:p w14:paraId="23F1514C" w14:textId="77777777" w:rsidR="004E492E" w:rsidRPr="004F0AAD" w:rsidRDefault="004E492E" w:rsidP="00E47A86">
            <w:pPr>
              <w:spacing w:after="160" w:line="259" w:lineRule="auto"/>
            </w:pPr>
            <w:r w:rsidRPr="004F0AAD">
              <w:t>NOT NULL</w:t>
            </w:r>
          </w:p>
        </w:tc>
        <w:tc>
          <w:tcPr>
            <w:tcW w:w="0" w:type="auto"/>
            <w:hideMark/>
          </w:tcPr>
          <w:p w14:paraId="7BC89AEF" w14:textId="77777777" w:rsidR="004E492E" w:rsidRPr="004F0AAD" w:rsidRDefault="004E492E" w:rsidP="00E47A86">
            <w:pPr>
              <w:spacing w:after="160" w:line="259" w:lineRule="auto"/>
            </w:pPr>
            <w:r w:rsidRPr="004F0AAD">
              <w:t xml:space="preserve">Date of </w:t>
            </w:r>
            <w:proofErr w:type="spellStart"/>
            <w:r w:rsidRPr="004F0AAD">
              <w:t>enrollment</w:t>
            </w:r>
            <w:proofErr w:type="spellEnd"/>
          </w:p>
        </w:tc>
      </w:tr>
      <w:tr w:rsidR="004E492E" w:rsidRPr="004F0AAD" w14:paraId="5C0E68A7" w14:textId="77777777" w:rsidTr="00E47A86">
        <w:tc>
          <w:tcPr>
            <w:tcW w:w="0" w:type="auto"/>
            <w:hideMark/>
          </w:tcPr>
          <w:p w14:paraId="6C16A8DF" w14:textId="77777777" w:rsidR="004E492E" w:rsidRPr="004F0AAD" w:rsidRDefault="004E492E" w:rsidP="00E47A86">
            <w:pPr>
              <w:spacing w:after="160" w:line="259" w:lineRule="auto"/>
            </w:pPr>
            <w:proofErr w:type="spellStart"/>
            <w:r w:rsidRPr="004F0AAD">
              <w:t>departmentId</w:t>
            </w:r>
            <w:proofErr w:type="spellEnd"/>
          </w:p>
        </w:tc>
        <w:tc>
          <w:tcPr>
            <w:tcW w:w="0" w:type="auto"/>
            <w:hideMark/>
          </w:tcPr>
          <w:p w14:paraId="3C596DBF" w14:textId="77777777" w:rsidR="004E492E" w:rsidRPr="004F0AAD" w:rsidRDefault="004E492E" w:rsidP="00E47A86">
            <w:pPr>
              <w:spacing w:after="160" w:line="259" w:lineRule="auto"/>
            </w:pPr>
            <w:r w:rsidRPr="004F0AAD">
              <w:t>INT</w:t>
            </w:r>
          </w:p>
        </w:tc>
        <w:tc>
          <w:tcPr>
            <w:tcW w:w="0" w:type="auto"/>
            <w:hideMark/>
          </w:tcPr>
          <w:p w14:paraId="4DD4003E" w14:textId="77777777" w:rsidR="004E492E" w:rsidRPr="004F0AAD" w:rsidRDefault="004E492E" w:rsidP="00E47A86">
            <w:pPr>
              <w:spacing w:after="160" w:line="259" w:lineRule="auto"/>
            </w:pPr>
            <w:r w:rsidRPr="004F0AAD">
              <w:t>FOREIGN KEY REFERENCES Department(</w:t>
            </w:r>
            <w:proofErr w:type="spellStart"/>
            <w:r w:rsidRPr="004F0AAD">
              <w:t>departmentId</w:t>
            </w:r>
            <w:proofErr w:type="spellEnd"/>
            <w:r w:rsidRPr="004F0AAD">
              <w:t>)</w:t>
            </w:r>
          </w:p>
        </w:tc>
        <w:tc>
          <w:tcPr>
            <w:tcW w:w="0" w:type="auto"/>
            <w:hideMark/>
          </w:tcPr>
          <w:p w14:paraId="591A2BC7" w14:textId="77777777" w:rsidR="004E492E" w:rsidRPr="004F0AAD" w:rsidRDefault="004E492E" w:rsidP="00E47A86">
            <w:pPr>
              <w:spacing w:after="160" w:line="259" w:lineRule="auto"/>
            </w:pPr>
            <w:r w:rsidRPr="004F0AAD">
              <w:t>Department the student belongs to</w:t>
            </w:r>
          </w:p>
        </w:tc>
      </w:tr>
    </w:tbl>
    <w:p w14:paraId="2FD1B612" w14:textId="77777777" w:rsidR="004E492E" w:rsidRPr="004F0AAD" w:rsidRDefault="004E492E" w:rsidP="004E492E">
      <w:r>
        <w:pict w14:anchorId="76723DC5">
          <v:rect id="_x0000_i1059" style="width:0;height:1.5pt" o:hralign="center" o:hrstd="t" o:hr="t" fillcolor="#a0a0a0" stroked="f"/>
        </w:pict>
      </w:r>
    </w:p>
    <w:p w14:paraId="1B429D7E" w14:textId="77777777" w:rsidR="004E492E" w:rsidRPr="004F0AAD" w:rsidRDefault="004E492E" w:rsidP="004E492E">
      <w:pPr>
        <w:rPr>
          <w:b/>
          <w:bCs/>
        </w:rPr>
      </w:pPr>
      <w:r w:rsidRPr="004F0AAD">
        <w:rPr>
          <w:b/>
          <w:bCs/>
        </w:rPr>
        <w:t>2. Faculty Table</w:t>
      </w:r>
    </w:p>
    <w:tbl>
      <w:tblPr>
        <w:tblStyle w:val="TableGrid"/>
        <w:tblW w:w="0" w:type="auto"/>
        <w:tblLook w:val="04A0" w:firstRow="1" w:lastRow="0" w:firstColumn="1" w:lastColumn="0" w:noHBand="0" w:noVBand="1"/>
      </w:tblPr>
      <w:tblGrid>
        <w:gridCol w:w="1516"/>
        <w:gridCol w:w="1650"/>
        <w:gridCol w:w="4097"/>
        <w:gridCol w:w="3217"/>
      </w:tblGrid>
      <w:tr w:rsidR="004E492E" w:rsidRPr="004F0AAD" w14:paraId="596BF8E5" w14:textId="77777777" w:rsidTr="00E47A86">
        <w:tc>
          <w:tcPr>
            <w:tcW w:w="0" w:type="auto"/>
            <w:hideMark/>
          </w:tcPr>
          <w:p w14:paraId="65A0B327" w14:textId="77777777" w:rsidR="004E492E" w:rsidRPr="004F0AAD" w:rsidRDefault="004E492E" w:rsidP="00E47A86">
            <w:pPr>
              <w:spacing w:after="160" w:line="259" w:lineRule="auto"/>
              <w:rPr>
                <w:b/>
                <w:bCs/>
              </w:rPr>
            </w:pPr>
            <w:r w:rsidRPr="004F0AAD">
              <w:rPr>
                <w:b/>
                <w:bCs/>
              </w:rPr>
              <w:t>Attribute</w:t>
            </w:r>
          </w:p>
        </w:tc>
        <w:tc>
          <w:tcPr>
            <w:tcW w:w="0" w:type="auto"/>
            <w:hideMark/>
          </w:tcPr>
          <w:p w14:paraId="6105CAD7" w14:textId="77777777" w:rsidR="004E492E" w:rsidRPr="004F0AAD" w:rsidRDefault="004E492E" w:rsidP="00E47A86">
            <w:pPr>
              <w:spacing w:after="160" w:line="259" w:lineRule="auto"/>
              <w:rPr>
                <w:b/>
                <w:bCs/>
              </w:rPr>
            </w:pPr>
            <w:r w:rsidRPr="004F0AAD">
              <w:rPr>
                <w:b/>
                <w:bCs/>
              </w:rPr>
              <w:t>Data Type</w:t>
            </w:r>
          </w:p>
        </w:tc>
        <w:tc>
          <w:tcPr>
            <w:tcW w:w="0" w:type="auto"/>
            <w:hideMark/>
          </w:tcPr>
          <w:p w14:paraId="3643749F" w14:textId="77777777" w:rsidR="004E492E" w:rsidRPr="004F0AAD" w:rsidRDefault="004E492E" w:rsidP="00E47A86">
            <w:pPr>
              <w:spacing w:after="160" w:line="259" w:lineRule="auto"/>
              <w:rPr>
                <w:b/>
                <w:bCs/>
              </w:rPr>
            </w:pPr>
            <w:r w:rsidRPr="004F0AAD">
              <w:rPr>
                <w:b/>
                <w:bCs/>
              </w:rPr>
              <w:t>Constraints</w:t>
            </w:r>
          </w:p>
        </w:tc>
        <w:tc>
          <w:tcPr>
            <w:tcW w:w="0" w:type="auto"/>
            <w:hideMark/>
          </w:tcPr>
          <w:p w14:paraId="54DDBB6C" w14:textId="77777777" w:rsidR="004E492E" w:rsidRPr="004F0AAD" w:rsidRDefault="004E492E" w:rsidP="00E47A86">
            <w:pPr>
              <w:spacing w:after="160" w:line="259" w:lineRule="auto"/>
              <w:rPr>
                <w:b/>
                <w:bCs/>
              </w:rPr>
            </w:pPr>
            <w:r w:rsidRPr="004F0AAD">
              <w:rPr>
                <w:b/>
                <w:bCs/>
              </w:rPr>
              <w:t>Description</w:t>
            </w:r>
          </w:p>
        </w:tc>
      </w:tr>
      <w:tr w:rsidR="004E492E" w:rsidRPr="004F0AAD" w14:paraId="7CD05282" w14:textId="77777777" w:rsidTr="00E47A86">
        <w:tc>
          <w:tcPr>
            <w:tcW w:w="0" w:type="auto"/>
            <w:hideMark/>
          </w:tcPr>
          <w:p w14:paraId="1E386127" w14:textId="77777777" w:rsidR="004E492E" w:rsidRPr="004F0AAD" w:rsidRDefault="004E492E" w:rsidP="00E47A86">
            <w:pPr>
              <w:spacing w:after="160" w:line="259" w:lineRule="auto"/>
            </w:pPr>
            <w:proofErr w:type="spellStart"/>
            <w:r w:rsidRPr="004F0AAD">
              <w:t>facultyId</w:t>
            </w:r>
            <w:proofErr w:type="spellEnd"/>
          </w:p>
        </w:tc>
        <w:tc>
          <w:tcPr>
            <w:tcW w:w="0" w:type="auto"/>
            <w:hideMark/>
          </w:tcPr>
          <w:p w14:paraId="73F3E796" w14:textId="77777777" w:rsidR="004E492E" w:rsidRPr="004F0AAD" w:rsidRDefault="004E492E" w:rsidP="00E47A86">
            <w:pPr>
              <w:spacing w:after="160" w:line="259" w:lineRule="auto"/>
            </w:pPr>
            <w:r w:rsidRPr="004F0AAD">
              <w:t>INT</w:t>
            </w:r>
          </w:p>
        </w:tc>
        <w:tc>
          <w:tcPr>
            <w:tcW w:w="0" w:type="auto"/>
            <w:hideMark/>
          </w:tcPr>
          <w:p w14:paraId="6F085E33" w14:textId="77777777" w:rsidR="004E492E" w:rsidRPr="004F0AAD" w:rsidRDefault="004E492E" w:rsidP="00E47A86">
            <w:pPr>
              <w:spacing w:after="160" w:line="259" w:lineRule="auto"/>
            </w:pPr>
            <w:r w:rsidRPr="004F0AAD">
              <w:t>PRIMARY KEY, AUTO_INCREMENT</w:t>
            </w:r>
          </w:p>
        </w:tc>
        <w:tc>
          <w:tcPr>
            <w:tcW w:w="0" w:type="auto"/>
            <w:hideMark/>
          </w:tcPr>
          <w:p w14:paraId="2F12BC58" w14:textId="77777777" w:rsidR="004E492E" w:rsidRPr="004F0AAD" w:rsidRDefault="004E492E" w:rsidP="00E47A86">
            <w:pPr>
              <w:spacing w:after="160" w:line="259" w:lineRule="auto"/>
            </w:pPr>
            <w:r w:rsidRPr="004F0AAD">
              <w:t>Unique identifier for each faculty member</w:t>
            </w:r>
          </w:p>
        </w:tc>
      </w:tr>
      <w:tr w:rsidR="004E492E" w:rsidRPr="004F0AAD" w14:paraId="5FF68A29" w14:textId="77777777" w:rsidTr="00E47A86">
        <w:tc>
          <w:tcPr>
            <w:tcW w:w="0" w:type="auto"/>
            <w:hideMark/>
          </w:tcPr>
          <w:p w14:paraId="5EFA3D8F" w14:textId="77777777" w:rsidR="004E492E" w:rsidRPr="004F0AAD" w:rsidRDefault="004E492E" w:rsidP="00E47A86">
            <w:pPr>
              <w:spacing w:after="160" w:line="259" w:lineRule="auto"/>
            </w:pPr>
            <w:proofErr w:type="spellStart"/>
            <w:r w:rsidRPr="004F0AAD">
              <w:t>firstName</w:t>
            </w:r>
            <w:proofErr w:type="spellEnd"/>
          </w:p>
        </w:tc>
        <w:tc>
          <w:tcPr>
            <w:tcW w:w="0" w:type="auto"/>
            <w:hideMark/>
          </w:tcPr>
          <w:p w14:paraId="41188C5D" w14:textId="77777777" w:rsidR="004E492E" w:rsidRPr="004F0AAD" w:rsidRDefault="004E492E" w:rsidP="00E47A86">
            <w:pPr>
              <w:spacing w:after="160" w:line="259" w:lineRule="auto"/>
            </w:pPr>
            <w:proofErr w:type="gramStart"/>
            <w:r w:rsidRPr="004F0AAD">
              <w:t>VARCHAR(</w:t>
            </w:r>
            <w:proofErr w:type="gramEnd"/>
            <w:r w:rsidRPr="004F0AAD">
              <w:t>50)</w:t>
            </w:r>
          </w:p>
        </w:tc>
        <w:tc>
          <w:tcPr>
            <w:tcW w:w="0" w:type="auto"/>
            <w:hideMark/>
          </w:tcPr>
          <w:p w14:paraId="65CD9776" w14:textId="77777777" w:rsidR="004E492E" w:rsidRPr="004F0AAD" w:rsidRDefault="004E492E" w:rsidP="00E47A86">
            <w:pPr>
              <w:spacing w:after="160" w:line="259" w:lineRule="auto"/>
            </w:pPr>
            <w:r w:rsidRPr="004F0AAD">
              <w:t>NOT NULL</w:t>
            </w:r>
          </w:p>
        </w:tc>
        <w:tc>
          <w:tcPr>
            <w:tcW w:w="0" w:type="auto"/>
            <w:hideMark/>
          </w:tcPr>
          <w:p w14:paraId="1B38753E" w14:textId="77777777" w:rsidR="004E492E" w:rsidRPr="004F0AAD" w:rsidRDefault="004E492E" w:rsidP="00E47A86">
            <w:pPr>
              <w:spacing w:after="160" w:line="259" w:lineRule="auto"/>
            </w:pPr>
            <w:r w:rsidRPr="004F0AAD">
              <w:t>Faculty member's first name</w:t>
            </w:r>
          </w:p>
        </w:tc>
      </w:tr>
      <w:tr w:rsidR="004E492E" w:rsidRPr="004F0AAD" w14:paraId="2F587911" w14:textId="77777777" w:rsidTr="00E47A86">
        <w:tc>
          <w:tcPr>
            <w:tcW w:w="0" w:type="auto"/>
            <w:hideMark/>
          </w:tcPr>
          <w:p w14:paraId="101F4168" w14:textId="77777777" w:rsidR="004E492E" w:rsidRPr="004F0AAD" w:rsidRDefault="004E492E" w:rsidP="00E47A86">
            <w:pPr>
              <w:spacing w:after="160" w:line="259" w:lineRule="auto"/>
            </w:pPr>
            <w:proofErr w:type="spellStart"/>
            <w:r w:rsidRPr="004F0AAD">
              <w:t>lastName</w:t>
            </w:r>
            <w:proofErr w:type="spellEnd"/>
          </w:p>
        </w:tc>
        <w:tc>
          <w:tcPr>
            <w:tcW w:w="0" w:type="auto"/>
            <w:hideMark/>
          </w:tcPr>
          <w:p w14:paraId="1A1CE596" w14:textId="77777777" w:rsidR="004E492E" w:rsidRPr="004F0AAD" w:rsidRDefault="004E492E" w:rsidP="00E47A86">
            <w:pPr>
              <w:spacing w:after="160" w:line="259" w:lineRule="auto"/>
            </w:pPr>
            <w:proofErr w:type="gramStart"/>
            <w:r w:rsidRPr="004F0AAD">
              <w:t>VARCHAR(</w:t>
            </w:r>
            <w:proofErr w:type="gramEnd"/>
            <w:r w:rsidRPr="004F0AAD">
              <w:t>50)</w:t>
            </w:r>
          </w:p>
        </w:tc>
        <w:tc>
          <w:tcPr>
            <w:tcW w:w="0" w:type="auto"/>
            <w:hideMark/>
          </w:tcPr>
          <w:p w14:paraId="61A064D0" w14:textId="77777777" w:rsidR="004E492E" w:rsidRPr="004F0AAD" w:rsidRDefault="004E492E" w:rsidP="00E47A86">
            <w:pPr>
              <w:spacing w:after="160" w:line="259" w:lineRule="auto"/>
            </w:pPr>
            <w:r w:rsidRPr="004F0AAD">
              <w:t>NOT NULL</w:t>
            </w:r>
          </w:p>
        </w:tc>
        <w:tc>
          <w:tcPr>
            <w:tcW w:w="0" w:type="auto"/>
            <w:hideMark/>
          </w:tcPr>
          <w:p w14:paraId="614857AD" w14:textId="77777777" w:rsidR="004E492E" w:rsidRPr="004F0AAD" w:rsidRDefault="004E492E" w:rsidP="00E47A86">
            <w:pPr>
              <w:spacing w:after="160" w:line="259" w:lineRule="auto"/>
            </w:pPr>
            <w:r w:rsidRPr="004F0AAD">
              <w:t>Faculty member's last name</w:t>
            </w:r>
          </w:p>
        </w:tc>
      </w:tr>
      <w:tr w:rsidR="004E492E" w:rsidRPr="004F0AAD" w14:paraId="5A767983" w14:textId="77777777" w:rsidTr="00E47A86">
        <w:tc>
          <w:tcPr>
            <w:tcW w:w="0" w:type="auto"/>
            <w:hideMark/>
          </w:tcPr>
          <w:p w14:paraId="70294642" w14:textId="77777777" w:rsidR="004E492E" w:rsidRPr="004F0AAD" w:rsidRDefault="004E492E" w:rsidP="00E47A86">
            <w:pPr>
              <w:spacing w:after="160" w:line="259" w:lineRule="auto"/>
            </w:pPr>
            <w:r w:rsidRPr="004F0AAD">
              <w:t>email</w:t>
            </w:r>
          </w:p>
        </w:tc>
        <w:tc>
          <w:tcPr>
            <w:tcW w:w="0" w:type="auto"/>
            <w:hideMark/>
          </w:tcPr>
          <w:p w14:paraId="7A793DF2" w14:textId="77777777" w:rsidR="004E492E" w:rsidRPr="004F0AAD" w:rsidRDefault="004E492E" w:rsidP="00E47A86">
            <w:pPr>
              <w:spacing w:after="160" w:line="259" w:lineRule="auto"/>
            </w:pPr>
            <w:proofErr w:type="gramStart"/>
            <w:r w:rsidRPr="004F0AAD">
              <w:t>VARCHAR(</w:t>
            </w:r>
            <w:proofErr w:type="gramEnd"/>
            <w:r w:rsidRPr="004F0AAD">
              <w:t>100)</w:t>
            </w:r>
          </w:p>
        </w:tc>
        <w:tc>
          <w:tcPr>
            <w:tcW w:w="0" w:type="auto"/>
            <w:hideMark/>
          </w:tcPr>
          <w:p w14:paraId="184A6361" w14:textId="77777777" w:rsidR="004E492E" w:rsidRPr="004F0AAD" w:rsidRDefault="004E492E" w:rsidP="00E47A86">
            <w:pPr>
              <w:spacing w:after="160" w:line="259" w:lineRule="auto"/>
            </w:pPr>
            <w:r w:rsidRPr="004F0AAD">
              <w:t>UNIQUE, NOT NULL</w:t>
            </w:r>
          </w:p>
        </w:tc>
        <w:tc>
          <w:tcPr>
            <w:tcW w:w="0" w:type="auto"/>
            <w:hideMark/>
          </w:tcPr>
          <w:p w14:paraId="78D33A74" w14:textId="77777777" w:rsidR="004E492E" w:rsidRPr="004F0AAD" w:rsidRDefault="004E492E" w:rsidP="00E47A86">
            <w:pPr>
              <w:spacing w:after="160" w:line="259" w:lineRule="auto"/>
            </w:pPr>
            <w:r w:rsidRPr="004F0AAD">
              <w:t>Email address of the faculty member</w:t>
            </w:r>
          </w:p>
        </w:tc>
      </w:tr>
      <w:tr w:rsidR="004E492E" w:rsidRPr="004F0AAD" w14:paraId="09D65305" w14:textId="77777777" w:rsidTr="00E47A86">
        <w:tc>
          <w:tcPr>
            <w:tcW w:w="0" w:type="auto"/>
            <w:hideMark/>
          </w:tcPr>
          <w:p w14:paraId="0E207CB8" w14:textId="77777777" w:rsidR="004E492E" w:rsidRPr="004F0AAD" w:rsidRDefault="004E492E" w:rsidP="00E47A86">
            <w:pPr>
              <w:spacing w:after="160" w:line="259" w:lineRule="auto"/>
            </w:pPr>
            <w:r w:rsidRPr="004F0AAD">
              <w:t>phone</w:t>
            </w:r>
          </w:p>
        </w:tc>
        <w:tc>
          <w:tcPr>
            <w:tcW w:w="0" w:type="auto"/>
            <w:hideMark/>
          </w:tcPr>
          <w:p w14:paraId="0F5D686D" w14:textId="77777777" w:rsidR="004E492E" w:rsidRPr="004F0AAD" w:rsidRDefault="004E492E" w:rsidP="00E47A86">
            <w:pPr>
              <w:spacing w:after="160" w:line="259" w:lineRule="auto"/>
            </w:pPr>
            <w:proofErr w:type="gramStart"/>
            <w:r w:rsidRPr="004F0AAD">
              <w:t>VARCHAR(</w:t>
            </w:r>
            <w:proofErr w:type="gramEnd"/>
            <w:r w:rsidRPr="004F0AAD">
              <w:t>15)</w:t>
            </w:r>
          </w:p>
        </w:tc>
        <w:tc>
          <w:tcPr>
            <w:tcW w:w="0" w:type="auto"/>
            <w:hideMark/>
          </w:tcPr>
          <w:p w14:paraId="0D7BDF50" w14:textId="77777777" w:rsidR="004E492E" w:rsidRPr="004F0AAD" w:rsidRDefault="004E492E" w:rsidP="00E47A86">
            <w:pPr>
              <w:spacing w:after="160" w:line="259" w:lineRule="auto"/>
            </w:pPr>
            <w:r w:rsidRPr="004F0AAD">
              <w:t>UNIQUE</w:t>
            </w:r>
          </w:p>
        </w:tc>
        <w:tc>
          <w:tcPr>
            <w:tcW w:w="0" w:type="auto"/>
            <w:hideMark/>
          </w:tcPr>
          <w:p w14:paraId="6432BF00" w14:textId="77777777" w:rsidR="004E492E" w:rsidRPr="004F0AAD" w:rsidRDefault="004E492E" w:rsidP="00E47A86">
            <w:pPr>
              <w:spacing w:after="160" w:line="259" w:lineRule="auto"/>
            </w:pPr>
            <w:r w:rsidRPr="004F0AAD">
              <w:t>Phone number</w:t>
            </w:r>
          </w:p>
        </w:tc>
      </w:tr>
      <w:tr w:rsidR="004E492E" w:rsidRPr="004F0AAD" w14:paraId="6305F23E" w14:textId="77777777" w:rsidTr="00E47A86">
        <w:tc>
          <w:tcPr>
            <w:tcW w:w="0" w:type="auto"/>
            <w:hideMark/>
          </w:tcPr>
          <w:p w14:paraId="7E3BAF7E" w14:textId="77777777" w:rsidR="004E492E" w:rsidRPr="004F0AAD" w:rsidRDefault="004E492E" w:rsidP="00E47A86">
            <w:pPr>
              <w:spacing w:after="160" w:line="259" w:lineRule="auto"/>
            </w:pPr>
            <w:r w:rsidRPr="004F0AAD">
              <w:t>address</w:t>
            </w:r>
          </w:p>
        </w:tc>
        <w:tc>
          <w:tcPr>
            <w:tcW w:w="0" w:type="auto"/>
            <w:hideMark/>
          </w:tcPr>
          <w:p w14:paraId="52C87C51" w14:textId="77777777" w:rsidR="004E492E" w:rsidRPr="004F0AAD" w:rsidRDefault="004E492E" w:rsidP="00E47A86">
            <w:pPr>
              <w:spacing w:after="160" w:line="259" w:lineRule="auto"/>
            </w:pPr>
            <w:r w:rsidRPr="004F0AAD">
              <w:t>TEXT</w:t>
            </w:r>
          </w:p>
        </w:tc>
        <w:tc>
          <w:tcPr>
            <w:tcW w:w="0" w:type="auto"/>
            <w:hideMark/>
          </w:tcPr>
          <w:p w14:paraId="70561FE4" w14:textId="77777777" w:rsidR="004E492E" w:rsidRPr="004F0AAD" w:rsidRDefault="004E492E" w:rsidP="00E47A86">
            <w:pPr>
              <w:spacing w:after="160" w:line="259" w:lineRule="auto"/>
            </w:pPr>
            <w:r w:rsidRPr="004F0AAD">
              <w:t>NULL</w:t>
            </w:r>
          </w:p>
        </w:tc>
        <w:tc>
          <w:tcPr>
            <w:tcW w:w="0" w:type="auto"/>
            <w:hideMark/>
          </w:tcPr>
          <w:p w14:paraId="33126052" w14:textId="77777777" w:rsidR="004E492E" w:rsidRPr="004F0AAD" w:rsidRDefault="004E492E" w:rsidP="00E47A86">
            <w:pPr>
              <w:spacing w:after="160" w:line="259" w:lineRule="auto"/>
            </w:pPr>
            <w:r w:rsidRPr="004F0AAD">
              <w:t>Home address</w:t>
            </w:r>
          </w:p>
        </w:tc>
      </w:tr>
      <w:tr w:rsidR="004E492E" w:rsidRPr="004F0AAD" w14:paraId="1EA23486" w14:textId="77777777" w:rsidTr="00E47A86">
        <w:tc>
          <w:tcPr>
            <w:tcW w:w="0" w:type="auto"/>
            <w:hideMark/>
          </w:tcPr>
          <w:p w14:paraId="762B2729" w14:textId="77777777" w:rsidR="004E492E" w:rsidRPr="004F0AAD" w:rsidRDefault="004E492E" w:rsidP="00E47A86">
            <w:pPr>
              <w:spacing w:after="160" w:line="259" w:lineRule="auto"/>
            </w:pPr>
            <w:proofErr w:type="spellStart"/>
            <w:r w:rsidRPr="004F0AAD">
              <w:t>departmentId</w:t>
            </w:r>
            <w:proofErr w:type="spellEnd"/>
          </w:p>
        </w:tc>
        <w:tc>
          <w:tcPr>
            <w:tcW w:w="0" w:type="auto"/>
            <w:hideMark/>
          </w:tcPr>
          <w:p w14:paraId="708A4CA6" w14:textId="77777777" w:rsidR="004E492E" w:rsidRPr="004F0AAD" w:rsidRDefault="004E492E" w:rsidP="00E47A86">
            <w:pPr>
              <w:spacing w:after="160" w:line="259" w:lineRule="auto"/>
            </w:pPr>
            <w:r w:rsidRPr="004F0AAD">
              <w:t>INT</w:t>
            </w:r>
          </w:p>
        </w:tc>
        <w:tc>
          <w:tcPr>
            <w:tcW w:w="0" w:type="auto"/>
            <w:hideMark/>
          </w:tcPr>
          <w:p w14:paraId="04AB66C8" w14:textId="77777777" w:rsidR="004E492E" w:rsidRPr="004F0AAD" w:rsidRDefault="004E492E" w:rsidP="00E47A86">
            <w:pPr>
              <w:spacing w:after="160" w:line="259" w:lineRule="auto"/>
            </w:pPr>
            <w:r w:rsidRPr="004F0AAD">
              <w:t>FOREIGN KEY REFERENCES Department(</w:t>
            </w:r>
            <w:proofErr w:type="spellStart"/>
            <w:r w:rsidRPr="004F0AAD">
              <w:t>departmentId</w:t>
            </w:r>
            <w:proofErr w:type="spellEnd"/>
            <w:r w:rsidRPr="004F0AAD">
              <w:t>)</w:t>
            </w:r>
          </w:p>
        </w:tc>
        <w:tc>
          <w:tcPr>
            <w:tcW w:w="0" w:type="auto"/>
            <w:hideMark/>
          </w:tcPr>
          <w:p w14:paraId="3E92BE7A" w14:textId="77777777" w:rsidR="004E492E" w:rsidRPr="004F0AAD" w:rsidRDefault="004E492E" w:rsidP="00E47A86">
            <w:pPr>
              <w:spacing w:after="160" w:line="259" w:lineRule="auto"/>
            </w:pPr>
            <w:r w:rsidRPr="004F0AAD">
              <w:t>Department the faculty belongs to</w:t>
            </w:r>
          </w:p>
        </w:tc>
      </w:tr>
      <w:tr w:rsidR="004E492E" w:rsidRPr="004F0AAD" w14:paraId="2DC33E66" w14:textId="77777777" w:rsidTr="00E47A86">
        <w:tc>
          <w:tcPr>
            <w:tcW w:w="0" w:type="auto"/>
            <w:hideMark/>
          </w:tcPr>
          <w:p w14:paraId="4FC5C93A" w14:textId="77777777" w:rsidR="004E492E" w:rsidRPr="004F0AAD" w:rsidRDefault="004E492E" w:rsidP="00E47A86">
            <w:pPr>
              <w:spacing w:after="160" w:line="259" w:lineRule="auto"/>
            </w:pPr>
            <w:proofErr w:type="spellStart"/>
            <w:r w:rsidRPr="004F0AAD">
              <w:t>hireDate</w:t>
            </w:r>
            <w:proofErr w:type="spellEnd"/>
          </w:p>
        </w:tc>
        <w:tc>
          <w:tcPr>
            <w:tcW w:w="0" w:type="auto"/>
            <w:hideMark/>
          </w:tcPr>
          <w:p w14:paraId="71C59A06" w14:textId="77777777" w:rsidR="004E492E" w:rsidRPr="004F0AAD" w:rsidRDefault="004E492E" w:rsidP="00E47A86">
            <w:pPr>
              <w:spacing w:after="160" w:line="259" w:lineRule="auto"/>
            </w:pPr>
            <w:r w:rsidRPr="004F0AAD">
              <w:t>DATE</w:t>
            </w:r>
          </w:p>
        </w:tc>
        <w:tc>
          <w:tcPr>
            <w:tcW w:w="0" w:type="auto"/>
            <w:hideMark/>
          </w:tcPr>
          <w:p w14:paraId="44B2BDDC" w14:textId="77777777" w:rsidR="004E492E" w:rsidRPr="004F0AAD" w:rsidRDefault="004E492E" w:rsidP="00E47A86">
            <w:pPr>
              <w:spacing w:after="160" w:line="259" w:lineRule="auto"/>
            </w:pPr>
            <w:r w:rsidRPr="004F0AAD">
              <w:t>NOT NULL</w:t>
            </w:r>
          </w:p>
        </w:tc>
        <w:tc>
          <w:tcPr>
            <w:tcW w:w="0" w:type="auto"/>
            <w:hideMark/>
          </w:tcPr>
          <w:p w14:paraId="182A6722" w14:textId="77777777" w:rsidR="004E492E" w:rsidRPr="004F0AAD" w:rsidRDefault="004E492E" w:rsidP="00E47A86">
            <w:pPr>
              <w:spacing w:after="160" w:line="259" w:lineRule="auto"/>
            </w:pPr>
            <w:r w:rsidRPr="004F0AAD">
              <w:t>Date of hiring</w:t>
            </w:r>
          </w:p>
        </w:tc>
      </w:tr>
      <w:tr w:rsidR="004E492E" w:rsidRPr="004F0AAD" w14:paraId="3FCCACB1" w14:textId="77777777" w:rsidTr="00E47A86">
        <w:tc>
          <w:tcPr>
            <w:tcW w:w="0" w:type="auto"/>
            <w:hideMark/>
          </w:tcPr>
          <w:p w14:paraId="363D87A0" w14:textId="77777777" w:rsidR="004E492E" w:rsidRPr="004F0AAD" w:rsidRDefault="004E492E" w:rsidP="00E47A86">
            <w:pPr>
              <w:spacing w:after="160" w:line="259" w:lineRule="auto"/>
            </w:pPr>
            <w:r w:rsidRPr="004F0AAD">
              <w:t>role</w:t>
            </w:r>
          </w:p>
        </w:tc>
        <w:tc>
          <w:tcPr>
            <w:tcW w:w="0" w:type="auto"/>
            <w:hideMark/>
          </w:tcPr>
          <w:p w14:paraId="7188E448" w14:textId="77777777" w:rsidR="004E492E" w:rsidRPr="004F0AAD" w:rsidRDefault="004E492E" w:rsidP="00E47A86">
            <w:pPr>
              <w:spacing w:after="160" w:line="259" w:lineRule="auto"/>
            </w:pPr>
            <w:proofErr w:type="gramStart"/>
            <w:r w:rsidRPr="004F0AAD">
              <w:t>VARCHAR(</w:t>
            </w:r>
            <w:proofErr w:type="gramEnd"/>
            <w:r w:rsidRPr="004F0AAD">
              <w:t>50)</w:t>
            </w:r>
          </w:p>
        </w:tc>
        <w:tc>
          <w:tcPr>
            <w:tcW w:w="0" w:type="auto"/>
            <w:hideMark/>
          </w:tcPr>
          <w:p w14:paraId="2BAA9239" w14:textId="77777777" w:rsidR="004E492E" w:rsidRPr="004F0AAD" w:rsidRDefault="004E492E" w:rsidP="00E47A86">
            <w:pPr>
              <w:spacing w:after="160" w:line="259" w:lineRule="auto"/>
            </w:pPr>
            <w:r w:rsidRPr="004F0AAD">
              <w:t>NOT NULL</w:t>
            </w:r>
          </w:p>
        </w:tc>
        <w:tc>
          <w:tcPr>
            <w:tcW w:w="0" w:type="auto"/>
            <w:hideMark/>
          </w:tcPr>
          <w:p w14:paraId="49B8561F" w14:textId="77777777" w:rsidR="004E492E" w:rsidRPr="004F0AAD" w:rsidRDefault="004E492E" w:rsidP="00E47A86">
            <w:pPr>
              <w:spacing w:after="160" w:line="259" w:lineRule="auto"/>
            </w:pPr>
            <w:r w:rsidRPr="004F0AAD">
              <w:t>Role of the faculty member (e.g., Professor, Lecturer)</w:t>
            </w:r>
          </w:p>
        </w:tc>
      </w:tr>
    </w:tbl>
    <w:p w14:paraId="2A09DC71" w14:textId="77777777" w:rsidR="004E492E" w:rsidRPr="004F0AAD" w:rsidRDefault="004E492E" w:rsidP="004E492E">
      <w:r>
        <w:pict w14:anchorId="17B89CF0">
          <v:rect id="_x0000_i1060" style="width:0;height:1.5pt" o:hralign="center" o:hrstd="t" o:hr="t" fillcolor="#a0a0a0" stroked="f"/>
        </w:pict>
      </w:r>
    </w:p>
    <w:p w14:paraId="575AA23B" w14:textId="77777777" w:rsidR="004E492E" w:rsidRPr="004F0AAD" w:rsidRDefault="004E492E" w:rsidP="004E492E">
      <w:pPr>
        <w:rPr>
          <w:b/>
          <w:bCs/>
        </w:rPr>
      </w:pPr>
      <w:r w:rsidRPr="004F0AAD">
        <w:rPr>
          <w:b/>
          <w:bCs/>
        </w:rPr>
        <w:t>3. Course Table</w:t>
      </w:r>
    </w:p>
    <w:tbl>
      <w:tblPr>
        <w:tblStyle w:val="TableGrid"/>
        <w:tblW w:w="0" w:type="auto"/>
        <w:tblLook w:val="04A0" w:firstRow="1" w:lastRow="0" w:firstColumn="1" w:lastColumn="0" w:noHBand="0" w:noVBand="1"/>
      </w:tblPr>
      <w:tblGrid>
        <w:gridCol w:w="1516"/>
        <w:gridCol w:w="1650"/>
        <w:gridCol w:w="4626"/>
        <w:gridCol w:w="2688"/>
      </w:tblGrid>
      <w:tr w:rsidR="004E492E" w:rsidRPr="004F0AAD" w14:paraId="44ADC887" w14:textId="77777777" w:rsidTr="00E47A86">
        <w:tc>
          <w:tcPr>
            <w:tcW w:w="0" w:type="auto"/>
            <w:hideMark/>
          </w:tcPr>
          <w:p w14:paraId="4B0EA0B4" w14:textId="77777777" w:rsidR="004E492E" w:rsidRPr="004F0AAD" w:rsidRDefault="004E492E" w:rsidP="00E47A86">
            <w:pPr>
              <w:spacing w:after="160" w:line="259" w:lineRule="auto"/>
              <w:rPr>
                <w:b/>
                <w:bCs/>
              </w:rPr>
            </w:pPr>
            <w:r w:rsidRPr="004F0AAD">
              <w:rPr>
                <w:b/>
                <w:bCs/>
              </w:rPr>
              <w:t>Attribute</w:t>
            </w:r>
          </w:p>
        </w:tc>
        <w:tc>
          <w:tcPr>
            <w:tcW w:w="0" w:type="auto"/>
            <w:hideMark/>
          </w:tcPr>
          <w:p w14:paraId="0B37E91E" w14:textId="77777777" w:rsidR="004E492E" w:rsidRPr="004F0AAD" w:rsidRDefault="004E492E" w:rsidP="00E47A86">
            <w:pPr>
              <w:spacing w:after="160" w:line="259" w:lineRule="auto"/>
              <w:rPr>
                <w:b/>
                <w:bCs/>
              </w:rPr>
            </w:pPr>
            <w:r w:rsidRPr="004F0AAD">
              <w:rPr>
                <w:b/>
                <w:bCs/>
              </w:rPr>
              <w:t>Data Type</w:t>
            </w:r>
          </w:p>
        </w:tc>
        <w:tc>
          <w:tcPr>
            <w:tcW w:w="0" w:type="auto"/>
            <w:hideMark/>
          </w:tcPr>
          <w:p w14:paraId="7AF6E190" w14:textId="77777777" w:rsidR="004E492E" w:rsidRPr="004F0AAD" w:rsidRDefault="004E492E" w:rsidP="00E47A86">
            <w:pPr>
              <w:spacing w:after="160" w:line="259" w:lineRule="auto"/>
              <w:rPr>
                <w:b/>
                <w:bCs/>
              </w:rPr>
            </w:pPr>
            <w:r w:rsidRPr="004F0AAD">
              <w:rPr>
                <w:b/>
                <w:bCs/>
              </w:rPr>
              <w:t>Constraints</w:t>
            </w:r>
          </w:p>
        </w:tc>
        <w:tc>
          <w:tcPr>
            <w:tcW w:w="0" w:type="auto"/>
            <w:hideMark/>
          </w:tcPr>
          <w:p w14:paraId="6C383DF5" w14:textId="77777777" w:rsidR="004E492E" w:rsidRPr="004F0AAD" w:rsidRDefault="004E492E" w:rsidP="00E47A86">
            <w:pPr>
              <w:spacing w:after="160" w:line="259" w:lineRule="auto"/>
              <w:rPr>
                <w:b/>
                <w:bCs/>
              </w:rPr>
            </w:pPr>
            <w:r w:rsidRPr="004F0AAD">
              <w:rPr>
                <w:b/>
                <w:bCs/>
              </w:rPr>
              <w:t>Description</w:t>
            </w:r>
          </w:p>
        </w:tc>
      </w:tr>
      <w:tr w:rsidR="004E492E" w:rsidRPr="004F0AAD" w14:paraId="2467B302" w14:textId="77777777" w:rsidTr="00E47A86">
        <w:tc>
          <w:tcPr>
            <w:tcW w:w="0" w:type="auto"/>
            <w:hideMark/>
          </w:tcPr>
          <w:p w14:paraId="59F2CBDE" w14:textId="77777777" w:rsidR="004E492E" w:rsidRPr="004F0AAD" w:rsidRDefault="004E492E" w:rsidP="00E47A86">
            <w:pPr>
              <w:spacing w:after="160" w:line="259" w:lineRule="auto"/>
            </w:pPr>
            <w:proofErr w:type="spellStart"/>
            <w:r w:rsidRPr="004F0AAD">
              <w:lastRenderedPageBreak/>
              <w:t>courseId</w:t>
            </w:r>
            <w:proofErr w:type="spellEnd"/>
          </w:p>
        </w:tc>
        <w:tc>
          <w:tcPr>
            <w:tcW w:w="0" w:type="auto"/>
            <w:hideMark/>
          </w:tcPr>
          <w:p w14:paraId="5283E1E8" w14:textId="77777777" w:rsidR="004E492E" w:rsidRPr="004F0AAD" w:rsidRDefault="004E492E" w:rsidP="00E47A86">
            <w:pPr>
              <w:spacing w:after="160" w:line="259" w:lineRule="auto"/>
            </w:pPr>
            <w:r w:rsidRPr="004F0AAD">
              <w:t>INT</w:t>
            </w:r>
          </w:p>
        </w:tc>
        <w:tc>
          <w:tcPr>
            <w:tcW w:w="0" w:type="auto"/>
            <w:hideMark/>
          </w:tcPr>
          <w:p w14:paraId="287E6E74" w14:textId="77777777" w:rsidR="004E492E" w:rsidRPr="004F0AAD" w:rsidRDefault="004E492E" w:rsidP="00E47A86">
            <w:pPr>
              <w:spacing w:after="160" w:line="259" w:lineRule="auto"/>
            </w:pPr>
            <w:r w:rsidRPr="004F0AAD">
              <w:t>PRIMARY KEY, AUTO_INCREMENT</w:t>
            </w:r>
          </w:p>
        </w:tc>
        <w:tc>
          <w:tcPr>
            <w:tcW w:w="0" w:type="auto"/>
            <w:hideMark/>
          </w:tcPr>
          <w:p w14:paraId="15602492" w14:textId="77777777" w:rsidR="004E492E" w:rsidRPr="004F0AAD" w:rsidRDefault="004E492E" w:rsidP="00E47A86">
            <w:pPr>
              <w:spacing w:after="160" w:line="259" w:lineRule="auto"/>
            </w:pPr>
            <w:r w:rsidRPr="004F0AAD">
              <w:t>Unique identifier for each course</w:t>
            </w:r>
          </w:p>
        </w:tc>
      </w:tr>
      <w:tr w:rsidR="004E492E" w:rsidRPr="004F0AAD" w14:paraId="56B87E1C" w14:textId="77777777" w:rsidTr="00E47A86">
        <w:tc>
          <w:tcPr>
            <w:tcW w:w="0" w:type="auto"/>
            <w:hideMark/>
          </w:tcPr>
          <w:p w14:paraId="394B0F85" w14:textId="77777777" w:rsidR="004E492E" w:rsidRPr="004F0AAD" w:rsidRDefault="004E492E" w:rsidP="00E47A86">
            <w:pPr>
              <w:spacing w:after="160" w:line="259" w:lineRule="auto"/>
            </w:pPr>
            <w:proofErr w:type="spellStart"/>
            <w:r w:rsidRPr="004F0AAD">
              <w:t>courseName</w:t>
            </w:r>
            <w:proofErr w:type="spellEnd"/>
          </w:p>
        </w:tc>
        <w:tc>
          <w:tcPr>
            <w:tcW w:w="0" w:type="auto"/>
            <w:hideMark/>
          </w:tcPr>
          <w:p w14:paraId="0F9F3936" w14:textId="77777777" w:rsidR="004E492E" w:rsidRPr="004F0AAD" w:rsidRDefault="004E492E" w:rsidP="00E47A86">
            <w:pPr>
              <w:spacing w:after="160" w:line="259" w:lineRule="auto"/>
            </w:pPr>
            <w:proofErr w:type="gramStart"/>
            <w:r w:rsidRPr="004F0AAD">
              <w:t>VARCHAR(</w:t>
            </w:r>
            <w:proofErr w:type="gramEnd"/>
            <w:r w:rsidRPr="004F0AAD">
              <w:t>100)</w:t>
            </w:r>
          </w:p>
        </w:tc>
        <w:tc>
          <w:tcPr>
            <w:tcW w:w="0" w:type="auto"/>
            <w:hideMark/>
          </w:tcPr>
          <w:p w14:paraId="6A628290" w14:textId="77777777" w:rsidR="004E492E" w:rsidRPr="004F0AAD" w:rsidRDefault="004E492E" w:rsidP="00E47A86">
            <w:pPr>
              <w:spacing w:after="160" w:line="259" w:lineRule="auto"/>
            </w:pPr>
            <w:r w:rsidRPr="004F0AAD">
              <w:t>NOT NULL</w:t>
            </w:r>
          </w:p>
        </w:tc>
        <w:tc>
          <w:tcPr>
            <w:tcW w:w="0" w:type="auto"/>
            <w:hideMark/>
          </w:tcPr>
          <w:p w14:paraId="6037C61F" w14:textId="77777777" w:rsidR="004E492E" w:rsidRPr="004F0AAD" w:rsidRDefault="004E492E" w:rsidP="00E47A86">
            <w:pPr>
              <w:spacing w:after="160" w:line="259" w:lineRule="auto"/>
            </w:pPr>
            <w:r w:rsidRPr="004F0AAD">
              <w:t>Name of the course</w:t>
            </w:r>
          </w:p>
        </w:tc>
      </w:tr>
      <w:tr w:rsidR="004E492E" w:rsidRPr="004F0AAD" w14:paraId="0A9161D7" w14:textId="77777777" w:rsidTr="00E47A86">
        <w:tc>
          <w:tcPr>
            <w:tcW w:w="0" w:type="auto"/>
            <w:hideMark/>
          </w:tcPr>
          <w:p w14:paraId="7ECAD2C2" w14:textId="77777777" w:rsidR="004E492E" w:rsidRPr="004F0AAD" w:rsidRDefault="004E492E" w:rsidP="00E47A86">
            <w:pPr>
              <w:spacing w:after="160" w:line="259" w:lineRule="auto"/>
            </w:pPr>
            <w:proofErr w:type="spellStart"/>
            <w:r w:rsidRPr="004F0AAD">
              <w:t>courseCode</w:t>
            </w:r>
            <w:proofErr w:type="spellEnd"/>
          </w:p>
        </w:tc>
        <w:tc>
          <w:tcPr>
            <w:tcW w:w="0" w:type="auto"/>
            <w:hideMark/>
          </w:tcPr>
          <w:p w14:paraId="46044D78" w14:textId="77777777" w:rsidR="004E492E" w:rsidRPr="004F0AAD" w:rsidRDefault="004E492E" w:rsidP="00E47A86">
            <w:pPr>
              <w:spacing w:after="160" w:line="259" w:lineRule="auto"/>
            </w:pPr>
            <w:proofErr w:type="gramStart"/>
            <w:r w:rsidRPr="004F0AAD">
              <w:t>VARCHAR(</w:t>
            </w:r>
            <w:proofErr w:type="gramEnd"/>
            <w:r w:rsidRPr="004F0AAD">
              <w:t>10)</w:t>
            </w:r>
          </w:p>
        </w:tc>
        <w:tc>
          <w:tcPr>
            <w:tcW w:w="0" w:type="auto"/>
            <w:hideMark/>
          </w:tcPr>
          <w:p w14:paraId="2E1CCB23" w14:textId="77777777" w:rsidR="004E492E" w:rsidRPr="004F0AAD" w:rsidRDefault="004E492E" w:rsidP="00E47A86">
            <w:pPr>
              <w:spacing w:after="160" w:line="259" w:lineRule="auto"/>
            </w:pPr>
            <w:r w:rsidRPr="004F0AAD">
              <w:t>UNIQUE, NOT NULL</w:t>
            </w:r>
          </w:p>
        </w:tc>
        <w:tc>
          <w:tcPr>
            <w:tcW w:w="0" w:type="auto"/>
            <w:hideMark/>
          </w:tcPr>
          <w:p w14:paraId="21A9CFB0" w14:textId="77777777" w:rsidR="004E492E" w:rsidRPr="004F0AAD" w:rsidRDefault="004E492E" w:rsidP="00E47A86">
            <w:pPr>
              <w:spacing w:after="160" w:line="259" w:lineRule="auto"/>
            </w:pPr>
            <w:r w:rsidRPr="004F0AAD">
              <w:t>Unique code for the course</w:t>
            </w:r>
          </w:p>
        </w:tc>
      </w:tr>
      <w:tr w:rsidR="004E492E" w:rsidRPr="004F0AAD" w14:paraId="1DCFA4E6" w14:textId="77777777" w:rsidTr="00E47A86">
        <w:tc>
          <w:tcPr>
            <w:tcW w:w="0" w:type="auto"/>
            <w:hideMark/>
          </w:tcPr>
          <w:p w14:paraId="066332DA" w14:textId="77777777" w:rsidR="004E492E" w:rsidRPr="004F0AAD" w:rsidRDefault="004E492E" w:rsidP="00E47A86">
            <w:pPr>
              <w:spacing w:after="160" w:line="259" w:lineRule="auto"/>
            </w:pPr>
            <w:r w:rsidRPr="004F0AAD">
              <w:t>credits</w:t>
            </w:r>
          </w:p>
        </w:tc>
        <w:tc>
          <w:tcPr>
            <w:tcW w:w="0" w:type="auto"/>
            <w:hideMark/>
          </w:tcPr>
          <w:p w14:paraId="26A27C16" w14:textId="77777777" w:rsidR="004E492E" w:rsidRPr="004F0AAD" w:rsidRDefault="004E492E" w:rsidP="00E47A86">
            <w:pPr>
              <w:spacing w:after="160" w:line="259" w:lineRule="auto"/>
            </w:pPr>
            <w:r w:rsidRPr="004F0AAD">
              <w:t>INT</w:t>
            </w:r>
          </w:p>
        </w:tc>
        <w:tc>
          <w:tcPr>
            <w:tcW w:w="0" w:type="auto"/>
            <w:hideMark/>
          </w:tcPr>
          <w:p w14:paraId="427F15E2" w14:textId="77777777" w:rsidR="004E492E" w:rsidRPr="004F0AAD" w:rsidRDefault="004E492E" w:rsidP="00E47A86">
            <w:pPr>
              <w:spacing w:after="160" w:line="259" w:lineRule="auto"/>
            </w:pPr>
            <w:r w:rsidRPr="004F0AAD">
              <w:t>NOT NULL</w:t>
            </w:r>
          </w:p>
        </w:tc>
        <w:tc>
          <w:tcPr>
            <w:tcW w:w="0" w:type="auto"/>
            <w:hideMark/>
          </w:tcPr>
          <w:p w14:paraId="20775A4B" w14:textId="77777777" w:rsidR="004E492E" w:rsidRPr="004F0AAD" w:rsidRDefault="004E492E" w:rsidP="00E47A86">
            <w:pPr>
              <w:spacing w:after="160" w:line="259" w:lineRule="auto"/>
            </w:pPr>
            <w:r w:rsidRPr="004F0AAD">
              <w:t>Number of credits for the course</w:t>
            </w:r>
          </w:p>
        </w:tc>
      </w:tr>
      <w:tr w:rsidR="004E492E" w:rsidRPr="004F0AAD" w14:paraId="38690A90" w14:textId="77777777" w:rsidTr="00E47A86">
        <w:tc>
          <w:tcPr>
            <w:tcW w:w="0" w:type="auto"/>
            <w:hideMark/>
          </w:tcPr>
          <w:p w14:paraId="41F5C121" w14:textId="77777777" w:rsidR="004E492E" w:rsidRPr="004F0AAD" w:rsidRDefault="004E492E" w:rsidP="00E47A86">
            <w:pPr>
              <w:spacing w:after="160" w:line="259" w:lineRule="auto"/>
            </w:pPr>
            <w:proofErr w:type="spellStart"/>
            <w:r w:rsidRPr="004F0AAD">
              <w:t>departmentId</w:t>
            </w:r>
            <w:proofErr w:type="spellEnd"/>
          </w:p>
        </w:tc>
        <w:tc>
          <w:tcPr>
            <w:tcW w:w="0" w:type="auto"/>
            <w:hideMark/>
          </w:tcPr>
          <w:p w14:paraId="0BFEE3F6" w14:textId="77777777" w:rsidR="004E492E" w:rsidRPr="004F0AAD" w:rsidRDefault="004E492E" w:rsidP="00E47A86">
            <w:pPr>
              <w:spacing w:after="160" w:line="259" w:lineRule="auto"/>
            </w:pPr>
            <w:r w:rsidRPr="004F0AAD">
              <w:t>INT</w:t>
            </w:r>
          </w:p>
        </w:tc>
        <w:tc>
          <w:tcPr>
            <w:tcW w:w="0" w:type="auto"/>
            <w:hideMark/>
          </w:tcPr>
          <w:p w14:paraId="4C7C0718" w14:textId="77777777" w:rsidR="004E492E" w:rsidRPr="004F0AAD" w:rsidRDefault="004E492E" w:rsidP="00E47A86">
            <w:pPr>
              <w:spacing w:after="160" w:line="259" w:lineRule="auto"/>
            </w:pPr>
            <w:r w:rsidRPr="004F0AAD">
              <w:t>FOREIGN KEY REFERENCES Department(</w:t>
            </w:r>
            <w:proofErr w:type="spellStart"/>
            <w:r w:rsidRPr="004F0AAD">
              <w:t>departmentId</w:t>
            </w:r>
            <w:proofErr w:type="spellEnd"/>
            <w:r w:rsidRPr="004F0AAD">
              <w:t>)</w:t>
            </w:r>
          </w:p>
        </w:tc>
        <w:tc>
          <w:tcPr>
            <w:tcW w:w="0" w:type="auto"/>
            <w:hideMark/>
          </w:tcPr>
          <w:p w14:paraId="4D28FC6F" w14:textId="77777777" w:rsidR="004E492E" w:rsidRPr="004F0AAD" w:rsidRDefault="004E492E" w:rsidP="00E47A86">
            <w:pPr>
              <w:spacing w:after="160" w:line="259" w:lineRule="auto"/>
            </w:pPr>
            <w:r w:rsidRPr="004F0AAD">
              <w:t>Department offering the course</w:t>
            </w:r>
          </w:p>
        </w:tc>
      </w:tr>
    </w:tbl>
    <w:p w14:paraId="30C700CB" w14:textId="77777777" w:rsidR="004E492E" w:rsidRPr="004F0AAD" w:rsidRDefault="004E492E" w:rsidP="004E492E">
      <w:r>
        <w:pict w14:anchorId="20696C18">
          <v:rect id="_x0000_i1061" style="width:0;height:1.5pt" o:hralign="center" o:hrstd="t" o:hr="t" fillcolor="#a0a0a0" stroked="f"/>
        </w:pict>
      </w:r>
    </w:p>
    <w:p w14:paraId="5D76345A" w14:textId="77777777" w:rsidR="004E492E" w:rsidRPr="004F0AAD" w:rsidRDefault="004E492E" w:rsidP="004E492E">
      <w:pPr>
        <w:rPr>
          <w:b/>
          <w:bCs/>
        </w:rPr>
      </w:pPr>
      <w:r w:rsidRPr="004F0AAD">
        <w:rPr>
          <w:b/>
          <w:bCs/>
        </w:rPr>
        <w:t>4. Department Table</w:t>
      </w:r>
    </w:p>
    <w:tbl>
      <w:tblPr>
        <w:tblStyle w:val="TableGrid"/>
        <w:tblW w:w="0" w:type="auto"/>
        <w:tblLook w:val="04A0" w:firstRow="1" w:lastRow="0" w:firstColumn="1" w:lastColumn="0" w:noHBand="0" w:noVBand="1"/>
      </w:tblPr>
      <w:tblGrid>
        <w:gridCol w:w="2068"/>
        <w:gridCol w:w="1650"/>
        <w:gridCol w:w="3753"/>
        <w:gridCol w:w="3009"/>
      </w:tblGrid>
      <w:tr w:rsidR="004E492E" w:rsidRPr="004F0AAD" w14:paraId="15086C78" w14:textId="77777777" w:rsidTr="00E47A86">
        <w:tc>
          <w:tcPr>
            <w:tcW w:w="0" w:type="auto"/>
            <w:hideMark/>
          </w:tcPr>
          <w:p w14:paraId="1AC33AE9" w14:textId="77777777" w:rsidR="004E492E" w:rsidRPr="004F0AAD" w:rsidRDefault="004E492E" w:rsidP="00E47A86">
            <w:pPr>
              <w:spacing w:after="160" w:line="259" w:lineRule="auto"/>
              <w:rPr>
                <w:b/>
                <w:bCs/>
              </w:rPr>
            </w:pPr>
            <w:r w:rsidRPr="004F0AAD">
              <w:rPr>
                <w:b/>
                <w:bCs/>
              </w:rPr>
              <w:t>Attribute</w:t>
            </w:r>
          </w:p>
        </w:tc>
        <w:tc>
          <w:tcPr>
            <w:tcW w:w="0" w:type="auto"/>
            <w:hideMark/>
          </w:tcPr>
          <w:p w14:paraId="4EB7CACB" w14:textId="77777777" w:rsidR="004E492E" w:rsidRPr="004F0AAD" w:rsidRDefault="004E492E" w:rsidP="00E47A86">
            <w:pPr>
              <w:spacing w:after="160" w:line="259" w:lineRule="auto"/>
              <w:rPr>
                <w:b/>
                <w:bCs/>
              </w:rPr>
            </w:pPr>
            <w:r w:rsidRPr="004F0AAD">
              <w:rPr>
                <w:b/>
                <w:bCs/>
              </w:rPr>
              <w:t>Data Type</w:t>
            </w:r>
          </w:p>
        </w:tc>
        <w:tc>
          <w:tcPr>
            <w:tcW w:w="0" w:type="auto"/>
            <w:hideMark/>
          </w:tcPr>
          <w:p w14:paraId="7BEBB8E4" w14:textId="77777777" w:rsidR="004E492E" w:rsidRPr="004F0AAD" w:rsidRDefault="004E492E" w:rsidP="00E47A86">
            <w:pPr>
              <w:spacing w:after="160" w:line="259" w:lineRule="auto"/>
              <w:rPr>
                <w:b/>
                <w:bCs/>
              </w:rPr>
            </w:pPr>
            <w:r w:rsidRPr="004F0AAD">
              <w:rPr>
                <w:b/>
                <w:bCs/>
              </w:rPr>
              <w:t>Constraints</w:t>
            </w:r>
          </w:p>
        </w:tc>
        <w:tc>
          <w:tcPr>
            <w:tcW w:w="0" w:type="auto"/>
            <w:hideMark/>
          </w:tcPr>
          <w:p w14:paraId="1D20F94B" w14:textId="77777777" w:rsidR="004E492E" w:rsidRPr="004F0AAD" w:rsidRDefault="004E492E" w:rsidP="00E47A86">
            <w:pPr>
              <w:spacing w:after="160" w:line="259" w:lineRule="auto"/>
              <w:rPr>
                <w:b/>
                <w:bCs/>
              </w:rPr>
            </w:pPr>
            <w:r w:rsidRPr="004F0AAD">
              <w:rPr>
                <w:b/>
                <w:bCs/>
              </w:rPr>
              <w:t>Description</w:t>
            </w:r>
          </w:p>
        </w:tc>
      </w:tr>
      <w:tr w:rsidR="004E492E" w:rsidRPr="004F0AAD" w14:paraId="7FCDECE4" w14:textId="77777777" w:rsidTr="00E47A86">
        <w:tc>
          <w:tcPr>
            <w:tcW w:w="0" w:type="auto"/>
            <w:hideMark/>
          </w:tcPr>
          <w:p w14:paraId="7F35F03C" w14:textId="77777777" w:rsidR="004E492E" w:rsidRPr="004F0AAD" w:rsidRDefault="004E492E" w:rsidP="00E47A86">
            <w:pPr>
              <w:spacing w:after="160" w:line="259" w:lineRule="auto"/>
            </w:pPr>
            <w:proofErr w:type="spellStart"/>
            <w:r w:rsidRPr="004F0AAD">
              <w:t>departmentId</w:t>
            </w:r>
            <w:proofErr w:type="spellEnd"/>
          </w:p>
        </w:tc>
        <w:tc>
          <w:tcPr>
            <w:tcW w:w="0" w:type="auto"/>
            <w:hideMark/>
          </w:tcPr>
          <w:p w14:paraId="534E3A49" w14:textId="77777777" w:rsidR="004E492E" w:rsidRPr="004F0AAD" w:rsidRDefault="004E492E" w:rsidP="00E47A86">
            <w:pPr>
              <w:spacing w:after="160" w:line="259" w:lineRule="auto"/>
            </w:pPr>
            <w:r w:rsidRPr="004F0AAD">
              <w:t>INT</w:t>
            </w:r>
          </w:p>
        </w:tc>
        <w:tc>
          <w:tcPr>
            <w:tcW w:w="0" w:type="auto"/>
            <w:hideMark/>
          </w:tcPr>
          <w:p w14:paraId="7B1EF289" w14:textId="77777777" w:rsidR="004E492E" w:rsidRPr="004F0AAD" w:rsidRDefault="004E492E" w:rsidP="00E47A86">
            <w:pPr>
              <w:spacing w:after="160" w:line="259" w:lineRule="auto"/>
            </w:pPr>
            <w:r w:rsidRPr="004F0AAD">
              <w:t>PRIMARY KEY, AUTO_INCREMENT</w:t>
            </w:r>
          </w:p>
        </w:tc>
        <w:tc>
          <w:tcPr>
            <w:tcW w:w="0" w:type="auto"/>
            <w:hideMark/>
          </w:tcPr>
          <w:p w14:paraId="6D4B60D0" w14:textId="77777777" w:rsidR="004E492E" w:rsidRPr="004F0AAD" w:rsidRDefault="004E492E" w:rsidP="00E47A86">
            <w:pPr>
              <w:spacing w:after="160" w:line="259" w:lineRule="auto"/>
            </w:pPr>
            <w:r w:rsidRPr="004F0AAD">
              <w:t>Unique identifier for each department</w:t>
            </w:r>
          </w:p>
        </w:tc>
      </w:tr>
      <w:tr w:rsidR="004E492E" w:rsidRPr="004F0AAD" w14:paraId="48580351" w14:textId="77777777" w:rsidTr="00E47A86">
        <w:tc>
          <w:tcPr>
            <w:tcW w:w="0" w:type="auto"/>
            <w:hideMark/>
          </w:tcPr>
          <w:p w14:paraId="1A05E53C" w14:textId="77777777" w:rsidR="004E492E" w:rsidRPr="004F0AAD" w:rsidRDefault="004E492E" w:rsidP="00E47A86">
            <w:pPr>
              <w:spacing w:after="160" w:line="259" w:lineRule="auto"/>
            </w:pPr>
            <w:proofErr w:type="spellStart"/>
            <w:r w:rsidRPr="004F0AAD">
              <w:t>departmentName</w:t>
            </w:r>
            <w:proofErr w:type="spellEnd"/>
          </w:p>
        </w:tc>
        <w:tc>
          <w:tcPr>
            <w:tcW w:w="0" w:type="auto"/>
            <w:hideMark/>
          </w:tcPr>
          <w:p w14:paraId="6F37F2C1" w14:textId="77777777" w:rsidR="004E492E" w:rsidRPr="004F0AAD" w:rsidRDefault="004E492E" w:rsidP="00E47A86">
            <w:pPr>
              <w:spacing w:after="160" w:line="259" w:lineRule="auto"/>
            </w:pPr>
            <w:proofErr w:type="gramStart"/>
            <w:r w:rsidRPr="004F0AAD">
              <w:t>VARCHAR(</w:t>
            </w:r>
            <w:proofErr w:type="gramEnd"/>
            <w:r w:rsidRPr="004F0AAD">
              <w:t>100)</w:t>
            </w:r>
          </w:p>
        </w:tc>
        <w:tc>
          <w:tcPr>
            <w:tcW w:w="0" w:type="auto"/>
            <w:hideMark/>
          </w:tcPr>
          <w:p w14:paraId="5068CCA6" w14:textId="77777777" w:rsidR="004E492E" w:rsidRPr="004F0AAD" w:rsidRDefault="004E492E" w:rsidP="00E47A86">
            <w:pPr>
              <w:spacing w:after="160" w:line="259" w:lineRule="auto"/>
            </w:pPr>
            <w:r w:rsidRPr="004F0AAD">
              <w:t>NOT NULL</w:t>
            </w:r>
          </w:p>
        </w:tc>
        <w:tc>
          <w:tcPr>
            <w:tcW w:w="0" w:type="auto"/>
            <w:hideMark/>
          </w:tcPr>
          <w:p w14:paraId="5F7FE3EE" w14:textId="77777777" w:rsidR="004E492E" w:rsidRPr="004F0AAD" w:rsidRDefault="004E492E" w:rsidP="00E47A86">
            <w:pPr>
              <w:spacing w:after="160" w:line="259" w:lineRule="auto"/>
            </w:pPr>
            <w:r w:rsidRPr="004F0AAD">
              <w:t>Name of the department</w:t>
            </w:r>
          </w:p>
        </w:tc>
      </w:tr>
      <w:tr w:rsidR="004E492E" w:rsidRPr="004F0AAD" w14:paraId="11701E48" w14:textId="77777777" w:rsidTr="00E47A86">
        <w:tc>
          <w:tcPr>
            <w:tcW w:w="0" w:type="auto"/>
            <w:hideMark/>
          </w:tcPr>
          <w:p w14:paraId="73841CCE" w14:textId="77777777" w:rsidR="004E492E" w:rsidRPr="004F0AAD" w:rsidRDefault="004E492E" w:rsidP="00E47A86">
            <w:pPr>
              <w:spacing w:after="160" w:line="259" w:lineRule="auto"/>
            </w:pPr>
            <w:proofErr w:type="spellStart"/>
            <w:r w:rsidRPr="004F0AAD">
              <w:t>headOfDepartment</w:t>
            </w:r>
            <w:proofErr w:type="spellEnd"/>
          </w:p>
        </w:tc>
        <w:tc>
          <w:tcPr>
            <w:tcW w:w="0" w:type="auto"/>
            <w:hideMark/>
          </w:tcPr>
          <w:p w14:paraId="2E51F7A2" w14:textId="77777777" w:rsidR="004E492E" w:rsidRPr="004F0AAD" w:rsidRDefault="004E492E" w:rsidP="00E47A86">
            <w:pPr>
              <w:spacing w:after="160" w:line="259" w:lineRule="auto"/>
            </w:pPr>
            <w:r w:rsidRPr="004F0AAD">
              <w:t>INT</w:t>
            </w:r>
          </w:p>
        </w:tc>
        <w:tc>
          <w:tcPr>
            <w:tcW w:w="0" w:type="auto"/>
            <w:hideMark/>
          </w:tcPr>
          <w:p w14:paraId="1995D1CD" w14:textId="77777777" w:rsidR="004E492E" w:rsidRPr="004F0AAD" w:rsidRDefault="004E492E" w:rsidP="00E47A86">
            <w:pPr>
              <w:spacing w:after="160" w:line="259" w:lineRule="auto"/>
            </w:pPr>
            <w:r w:rsidRPr="004F0AAD">
              <w:t>FOREIGN KEY REFERENCES Faculty(</w:t>
            </w:r>
            <w:proofErr w:type="spellStart"/>
            <w:r w:rsidRPr="004F0AAD">
              <w:t>facultyId</w:t>
            </w:r>
            <w:proofErr w:type="spellEnd"/>
            <w:r w:rsidRPr="004F0AAD">
              <w:t>)</w:t>
            </w:r>
          </w:p>
        </w:tc>
        <w:tc>
          <w:tcPr>
            <w:tcW w:w="0" w:type="auto"/>
            <w:hideMark/>
          </w:tcPr>
          <w:p w14:paraId="239E780C" w14:textId="77777777" w:rsidR="004E492E" w:rsidRPr="004F0AAD" w:rsidRDefault="004E492E" w:rsidP="00E47A86">
            <w:pPr>
              <w:spacing w:after="160" w:line="259" w:lineRule="auto"/>
            </w:pPr>
            <w:r w:rsidRPr="004F0AAD">
              <w:t>Faculty head of the department</w:t>
            </w:r>
          </w:p>
        </w:tc>
      </w:tr>
      <w:tr w:rsidR="004E492E" w:rsidRPr="004F0AAD" w14:paraId="2F71A814" w14:textId="77777777" w:rsidTr="00E47A86">
        <w:tc>
          <w:tcPr>
            <w:tcW w:w="0" w:type="auto"/>
            <w:hideMark/>
          </w:tcPr>
          <w:p w14:paraId="1546734C" w14:textId="77777777" w:rsidR="004E492E" w:rsidRPr="004F0AAD" w:rsidRDefault="004E492E" w:rsidP="00E47A86">
            <w:pPr>
              <w:spacing w:after="160" w:line="259" w:lineRule="auto"/>
            </w:pPr>
            <w:r w:rsidRPr="004F0AAD">
              <w:t>location</w:t>
            </w:r>
          </w:p>
        </w:tc>
        <w:tc>
          <w:tcPr>
            <w:tcW w:w="0" w:type="auto"/>
            <w:hideMark/>
          </w:tcPr>
          <w:p w14:paraId="4AC1D47E" w14:textId="77777777" w:rsidR="004E492E" w:rsidRPr="004F0AAD" w:rsidRDefault="004E492E" w:rsidP="00E47A86">
            <w:pPr>
              <w:spacing w:after="160" w:line="259" w:lineRule="auto"/>
            </w:pPr>
            <w:proofErr w:type="gramStart"/>
            <w:r w:rsidRPr="004F0AAD">
              <w:t>VARCHAR(</w:t>
            </w:r>
            <w:proofErr w:type="gramEnd"/>
            <w:r w:rsidRPr="004F0AAD">
              <w:t>100)</w:t>
            </w:r>
          </w:p>
        </w:tc>
        <w:tc>
          <w:tcPr>
            <w:tcW w:w="0" w:type="auto"/>
            <w:hideMark/>
          </w:tcPr>
          <w:p w14:paraId="0901D439" w14:textId="77777777" w:rsidR="004E492E" w:rsidRPr="004F0AAD" w:rsidRDefault="004E492E" w:rsidP="00E47A86">
            <w:pPr>
              <w:spacing w:after="160" w:line="259" w:lineRule="auto"/>
            </w:pPr>
            <w:r w:rsidRPr="004F0AAD">
              <w:t>NULL</w:t>
            </w:r>
          </w:p>
        </w:tc>
        <w:tc>
          <w:tcPr>
            <w:tcW w:w="0" w:type="auto"/>
            <w:hideMark/>
          </w:tcPr>
          <w:p w14:paraId="26373825" w14:textId="77777777" w:rsidR="004E492E" w:rsidRPr="004F0AAD" w:rsidRDefault="004E492E" w:rsidP="00E47A86">
            <w:pPr>
              <w:spacing w:after="160" w:line="259" w:lineRule="auto"/>
            </w:pPr>
            <w:r w:rsidRPr="004F0AAD">
              <w:t>Physical location of the department</w:t>
            </w:r>
          </w:p>
        </w:tc>
      </w:tr>
    </w:tbl>
    <w:p w14:paraId="3649C96E" w14:textId="77777777" w:rsidR="004E492E" w:rsidRPr="004F0AAD" w:rsidRDefault="004E492E" w:rsidP="004E492E">
      <w:r>
        <w:pict w14:anchorId="0764A472">
          <v:rect id="_x0000_i1062" style="width:0;height:1.5pt" o:hralign="center" o:hrstd="t" o:hr="t" fillcolor="#a0a0a0" stroked="f"/>
        </w:pict>
      </w:r>
    </w:p>
    <w:p w14:paraId="47C14359" w14:textId="77777777" w:rsidR="004E492E" w:rsidRPr="004F0AAD" w:rsidRDefault="004E492E" w:rsidP="004E492E">
      <w:pPr>
        <w:rPr>
          <w:b/>
          <w:bCs/>
        </w:rPr>
      </w:pPr>
      <w:r w:rsidRPr="004F0AAD">
        <w:rPr>
          <w:b/>
          <w:bCs/>
        </w:rPr>
        <w:t xml:space="preserve">5. </w:t>
      </w:r>
      <w:proofErr w:type="spellStart"/>
      <w:r w:rsidRPr="004F0AAD">
        <w:rPr>
          <w:b/>
          <w:bCs/>
        </w:rPr>
        <w:t>Enrollment</w:t>
      </w:r>
      <w:proofErr w:type="spellEnd"/>
      <w:r w:rsidRPr="004F0AAD">
        <w:rPr>
          <w:b/>
          <w:bCs/>
        </w:rPr>
        <w:t xml:space="preserve"> Table</w:t>
      </w:r>
    </w:p>
    <w:tbl>
      <w:tblPr>
        <w:tblStyle w:val="TableGrid"/>
        <w:tblW w:w="0" w:type="auto"/>
        <w:tblLook w:val="04A0" w:firstRow="1" w:lastRow="0" w:firstColumn="1" w:lastColumn="0" w:noHBand="0" w:noVBand="1"/>
      </w:tblPr>
      <w:tblGrid>
        <w:gridCol w:w="1435"/>
        <w:gridCol w:w="2844"/>
        <w:gridCol w:w="3527"/>
        <w:gridCol w:w="2674"/>
      </w:tblGrid>
      <w:tr w:rsidR="004E492E" w:rsidRPr="004F0AAD" w14:paraId="0959C314" w14:textId="77777777" w:rsidTr="00E47A86">
        <w:tc>
          <w:tcPr>
            <w:tcW w:w="0" w:type="auto"/>
            <w:hideMark/>
          </w:tcPr>
          <w:p w14:paraId="5C41849F" w14:textId="77777777" w:rsidR="004E492E" w:rsidRPr="004F0AAD" w:rsidRDefault="004E492E" w:rsidP="00E47A86">
            <w:pPr>
              <w:spacing w:after="160" w:line="259" w:lineRule="auto"/>
              <w:rPr>
                <w:b/>
                <w:bCs/>
              </w:rPr>
            </w:pPr>
            <w:r w:rsidRPr="004F0AAD">
              <w:rPr>
                <w:b/>
                <w:bCs/>
              </w:rPr>
              <w:t>Attribute</w:t>
            </w:r>
          </w:p>
        </w:tc>
        <w:tc>
          <w:tcPr>
            <w:tcW w:w="0" w:type="auto"/>
            <w:hideMark/>
          </w:tcPr>
          <w:p w14:paraId="5889B90D" w14:textId="77777777" w:rsidR="004E492E" w:rsidRPr="004F0AAD" w:rsidRDefault="004E492E" w:rsidP="00E47A86">
            <w:pPr>
              <w:spacing w:after="160" w:line="259" w:lineRule="auto"/>
              <w:rPr>
                <w:b/>
                <w:bCs/>
              </w:rPr>
            </w:pPr>
            <w:r w:rsidRPr="004F0AAD">
              <w:rPr>
                <w:b/>
                <w:bCs/>
              </w:rPr>
              <w:t>Data Type</w:t>
            </w:r>
          </w:p>
        </w:tc>
        <w:tc>
          <w:tcPr>
            <w:tcW w:w="0" w:type="auto"/>
            <w:hideMark/>
          </w:tcPr>
          <w:p w14:paraId="368D1A24" w14:textId="77777777" w:rsidR="004E492E" w:rsidRPr="004F0AAD" w:rsidRDefault="004E492E" w:rsidP="00E47A86">
            <w:pPr>
              <w:spacing w:after="160" w:line="259" w:lineRule="auto"/>
              <w:rPr>
                <w:b/>
                <w:bCs/>
              </w:rPr>
            </w:pPr>
            <w:r w:rsidRPr="004F0AAD">
              <w:rPr>
                <w:b/>
                <w:bCs/>
              </w:rPr>
              <w:t>Constraints</w:t>
            </w:r>
          </w:p>
        </w:tc>
        <w:tc>
          <w:tcPr>
            <w:tcW w:w="0" w:type="auto"/>
            <w:hideMark/>
          </w:tcPr>
          <w:p w14:paraId="5E309890" w14:textId="77777777" w:rsidR="004E492E" w:rsidRPr="004F0AAD" w:rsidRDefault="004E492E" w:rsidP="00E47A86">
            <w:pPr>
              <w:spacing w:after="160" w:line="259" w:lineRule="auto"/>
              <w:rPr>
                <w:b/>
                <w:bCs/>
              </w:rPr>
            </w:pPr>
            <w:r w:rsidRPr="004F0AAD">
              <w:rPr>
                <w:b/>
                <w:bCs/>
              </w:rPr>
              <w:t>Description</w:t>
            </w:r>
          </w:p>
        </w:tc>
      </w:tr>
      <w:tr w:rsidR="004E492E" w:rsidRPr="004F0AAD" w14:paraId="5B124CFF" w14:textId="77777777" w:rsidTr="00E47A86">
        <w:tc>
          <w:tcPr>
            <w:tcW w:w="0" w:type="auto"/>
            <w:hideMark/>
          </w:tcPr>
          <w:p w14:paraId="539D85EB" w14:textId="77777777" w:rsidR="004E492E" w:rsidRPr="004F0AAD" w:rsidRDefault="004E492E" w:rsidP="00E47A86">
            <w:pPr>
              <w:spacing w:after="160" w:line="259" w:lineRule="auto"/>
            </w:pPr>
            <w:proofErr w:type="spellStart"/>
            <w:r w:rsidRPr="004F0AAD">
              <w:t>enrollmentId</w:t>
            </w:r>
            <w:proofErr w:type="spellEnd"/>
          </w:p>
        </w:tc>
        <w:tc>
          <w:tcPr>
            <w:tcW w:w="0" w:type="auto"/>
            <w:hideMark/>
          </w:tcPr>
          <w:p w14:paraId="5D27764A" w14:textId="77777777" w:rsidR="004E492E" w:rsidRPr="004F0AAD" w:rsidRDefault="004E492E" w:rsidP="00E47A86">
            <w:pPr>
              <w:spacing w:after="160" w:line="259" w:lineRule="auto"/>
            </w:pPr>
            <w:r w:rsidRPr="004F0AAD">
              <w:t>INT</w:t>
            </w:r>
          </w:p>
        </w:tc>
        <w:tc>
          <w:tcPr>
            <w:tcW w:w="0" w:type="auto"/>
            <w:hideMark/>
          </w:tcPr>
          <w:p w14:paraId="4DF1E0A1" w14:textId="77777777" w:rsidR="004E492E" w:rsidRPr="004F0AAD" w:rsidRDefault="004E492E" w:rsidP="00E47A86">
            <w:pPr>
              <w:spacing w:after="160" w:line="259" w:lineRule="auto"/>
            </w:pPr>
            <w:r w:rsidRPr="004F0AAD">
              <w:t>PRIMARY KEY, AUTO_INCREMENT</w:t>
            </w:r>
          </w:p>
        </w:tc>
        <w:tc>
          <w:tcPr>
            <w:tcW w:w="0" w:type="auto"/>
            <w:hideMark/>
          </w:tcPr>
          <w:p w14:paraId="534361F8" w14:textId="77777777" w:rsidR="004E492E" w:rsidRPr="004F0AAD" w:rsidRDefault="004E492E" w:rsidP="00E47A86">
            <w:pPr>
              <w:spacing w:after="160" w:line="259" w:lineRule="auto"/>
            </w:pPr>
            <w:r w:rsidRPr="004F0AAD">
              <w:t xml:space="preserve">Unique identifier for each </w:t>
            </w:r>
            <w:proofErr w:type="spellStart"/>
            <w:r w:rsidRPr="004F0AAD">
              <w:t>enrollment</w:t>
            </w:r>
            <w:proofErr w:type="spellEnd"/>
          </w:p>
        </w:tc>
      </w:tr>
      <w:tr w:rsidR="004E492E" w:rsidRPr="004F0AAD" w14:paraId="6EB3AA33" w14:textId="77777777" w:rsidTr="00E47A86">
        <w:tc>
          <w:tcPr>
            <w:tcW w:w="0" w:type="auto"/>
            <w:hideMark/>
          </w:tcPr>
          <w:p w14:paraId="6820ADAC" w14:textId="77777777" w:rsidR="004E492E" w:rsidRPr="004F0AAD" w:rsidRDefault="004E492E" w:rsidP="00E47A86">
            <w:pPr>
              <w:spacing w:after="160" w:line="259" w:lineRule="auto"/>
            </w:pPr>
            <w:proofErr w:type="spellStart"/>
            <w:r w:rsidRPr="004F0AAD">
              <w:t>studentId</w:t>
            </w:r>
            <w:proofErr w:type="spellEnd"/>
          </w:p>
        </w:tc>
        <w:tc>
          <w:tcPr>
            <w:tcW w:w="0" w:type="auto"/>
            <w:hideMark/>
          </w:tcPr>
          <w:p w14:paraId="48B393EC" w14:textId="77777777" w:rsidR="004E492E" w:rsidRPr="004F0AAD" w:rsidRDefault="004E492E" w:rsidP="00E47A86">
            <w:pPr>
              <w:spacing w:after="160" w:line="259" w:lineRule="auto"/>
            </w:pPr>
            <w:r w:rsidRPr="004F0AAD">
              <w:t>INT</w:t>
            </w:r>
          </w:p>
        </w:tc>
        <w:tc>
          <w:tcPr>
            <w:tcW w:w="0" w:type="auto"/>
            <w:hideMark/>
          </w:tcPr>
          <w:p w14:paraId="2C3EA8EA" w14:textId="77777777" w:rsidR="004E492E" w:rsidRPr="004F0AAD" w:rsidRDefault="004E492E" w:rsidP="00E47A86">
            <w:pPr>
              <w:spacing w:after="160" w:line="259" w:lineRule="auto"/>
            </w:pPr>
            <w:r w:rsidRPr="004F0AAD">
              <w:t>FOREIGN KEY REFERENCES Student(</w:t>
            </w:r>
            <w:proofErr w:type="spellStart"/>
            <w:r w:rsidRPr="004F0AAD">
              <w:t>studentId</w:t>
            </w:r>
            <w:proofErr w:type="spellEnd"/>
            <w:r w:rsidRPr="004F0AAD">
              <w:t>)</w:t>
            </w:r>
          </w:p>
        </w:tc>
        <w:tc>
          <w:tcPr>
            <w:tcW w:w="0" w:type="auto"/>
            <w:hideMark/>
          </w:tcPr>
          <w:p w14:paraId="7AE2ED39" w14:textId="77777777" w:rsidR="004E492E" w:rsidRPr="004F0AAD" w:rsidRDefault="004E492E" w:rsidP="00E47A86">
            <w:pPr>
              <w:spacing w:after="160" w:line="259" w:lineRule="auto"/>
            </w:pPr>
            <w:r w:rsidRPr="004F0AAD">
              <w:t>ID of the enrolled student</w:t>
            </w:r>
          </w:p>
        </w:tc>
      </w:tr>
      <w:tr w:rsidR="004E492E" w:rsidRPr="004F0AAD" w14:paraId="11295551" w14:textId="77777777" w:rsidTr="00E47A86">
        <w:tc>
          <w:tcPr>
            <w:tcW w:w="0" w:type="auto"/>
            <w:hideMark/>
          </w:tcPr>
          <w:p w14:paraId="7D956886" w14:textId="77777777" w:rsidR="004E492E" w:rsidRPr="004F0AAD" w:rsidRDefault="004E492E" w:rsidP="00E47A86">
            <w:pPr>
              <w:spacing w:after="160" w:line="259" w:lineRule="auto"/>
            </w:pPr>
            <w:proofErr w:type="spellStart"/>
            <w:r w:rsidRPr="004F0AAD">
              <w:t>courseId</w:t>
            </w:r>
            <w:proofErr w:type="spellEnd"/>
          </w:p>
        </w:tc>
        <w:tc>
          <w:tcPr>
            <w:tcW w:w="0" w:type="auto"/>
            <w:hideMark/>
          </w:tcPr>
          <w:p w14:paraId="67D7E293" w14:textId="77777777" w:rsidR="004E492E" w:rsidRPr="004F0AAD" w:rsidRDefault="004E492E" w:rsidP="00E47A86">
            <w:pPr>
              <w:spacing w:after="160" w:line="259" w:lineRule="auto"/>
            </w:pPr>
            <w:r w:rsidRPr="004F0AAD">
              <w:t>INT</w:t>
            </w:r>
          </w:p>
        </w:tc>
        <w:tc>
          <w:tcPr>
            <w:tcW w:w="0" w:type="auto"/>
            <w:hideMark/>
          </w:tcPr>
          <w:p w14:paraId="601C1205" w14:textId="77777777" w:rsidR="004E492E" w:rsidRPr="004F0AAD" w:rsidRDefault="004E492E" w:rsidP="00E47A86">
            <w:pPr>
              <w:spacing w:after="160" w:line="259" w:lineRule="auto"/>
            </w:pPr>
            <w:r w:rsidRPr="004F0AAD">
              <w:t>FOREIGN KEY REFERENCES Course(</w:t>
            </w:r>
            <w:proofErr w:type="spellStart"/>
            <w:r w:rsidRPr="004F0AAD">
              <w:t>courseId</w:t>
            </w:r>
            <w:proofErr w:type="spellEnd"/>
            <w:r w:rsidRPr="004F0AAD">
              <w:t>)</w:t>
            </w:r>
          </w:p>
        </w:tc>
        <w:tc>
          <w:tcPr>
            <w:tcW w:w="0" w:type="auto"/>
            <w:hideMark/>
          </w:tcPr>
          <w:p w14:paraId="2FEC23E2" w14:textId="77777777" w:rsidR="004E492E" w:rsidRPr="004F0AAD" w:rsidRDefault="004E492E" w:rsidP="00E47A86">
            <w:pPr>
              <w:spacing w:after="160" w:line="259" w:lineRule="auto"/>
            </w:pPr>
            <w:r w:rsidRPr="004F0AAD">
              <w:t>ID of the enrolled course</w:t>
            </w:r>
          </w:p>
        </w:tc>
      </w:tr>
      <w:tr w:rsidR="004E492E" w:rsidRPr="004F0AAD" w14:paraId="7CA7AE01" w14:textId="77777777" w:rsidTr="00E47A86">
        <w:tc>
          <w:tcPr>
            <w:tcW w:w="0" w:type="auto"/>
            <w:hideMark/>
          </w:tcPr>
          <w:p w14:paraId="79BAD173" w14:textId="77777777" w:rsidR="004E492E" w:rsidRPr="004F0AAD" w:rsidRDefault="004E492E" w:rsidP="00E47A86">
            <w:pPr>
              <w:spacing w:after="160" w:line="259" w:lineRule="auto"/>
            </w:pPr>
            <w:r w:rsidRPr="004F0AAD">
              <w:t>semester</w:t>
            </w:r>
          </w:p>
        </w:tc>
        <w:tc>
          <w:tcPr>
            <w:tcW w:w="0" w:type="auto"/>
            <w:hideMark/>
          </w:tcPr>
          <w:p w14:paraId="0F021E7E" w14:textId="77777777" w:rsidR="004E492E" w:rsidRPr="004F0AAD" w:rsidRDefault="004E492E" w:rsidP="00E47A86">
            <w:pPr>
              <w:spacing w:after="160" w:line="259" w:lineRule="auto"/>
            </w:pPr>
            <w:proofErr w:type="gramStart"/>
            <w:r w:rsidRPr="004F0AAD">
              <w:t>VARCHAR(</w:t>
            </w:r>
            <w:proofErr w:type="gramEnd"/>
            <w:r w:rsidRPr="004F0AAD">
              <w:t>10)</w:t>
            </w:r>
          </w:p>
        </w:tc>
        <w:tc>
          <w:tcPr>
            <w:tcW w:w="0" w:type="auto"/>
            <w:hideMark/>
          </w:tcPr>
          <w:p w14:paraId="5F588909" w14:textId="77777777" w:rsidR="004E492E" w:rsidRPr="004F0AAD" w:rsidRDefault="004E492E" w:rsidP="00E47A86">
            <w:pPr>
              <w:spacing w:after="160" w:line="259" w:lineRule="auto"/>
            </w:pPr>
            <w:r w:rsidRPr="004F0AAD">
              <w:t>NOT NULL</w:t>
            </w:r>
          </w:p>
        </w:tc>
        <w:tc>
          <w:tcPr>
            <w:tcW w:w="0" w:type="auto"/>
            <w:hideMark/>
          </w:tcPr>
          <w:p w14:paraId="628E0020" w14:textId="77777777" w:rsidR="004E492E" w:rsidRPr="004F0AAD" w:rsidRDefault="004E492E" w:rsidP="00E47A86">
            <w:pPr>
              <w:spacing w:after="160" w:line="259" w:lineRule="auto"/>
            </w:pPr>
            <w:r w:rsidRPr="004F0AAD">
              <w:t xml:space="preserve">Semester of </w:t>
            </w:r>
            <w:proofErr w:type="spellStart"/>
            <w:r w:rsidRPr="004F0AAD">
              <w:t>enrollment</w:t>
            </w:r>
            <w:proofErr w:type="spellEnd"/>
          </w:p>
        </w:tc>
      </w:tr>
      <w:tr w:rsidR="004E492E" w:rsidRPr="004F0AAD" w14:paraId="4D7F5382" w14:textId="77777777" w:rsidTr="00E47A86">
        <w:tc>
          <w:tcPr>
            <w:tcW w:w="0" w:type="auto"/>
            <w:hideMark/>
          </w:tcPr>
          <w:p w14:paraId="47CB4929" w14:textId="77777777" w:rsidR="004E492E" w:rsidRPr="004F0AAD" w:rsidRDefault="004E492E" w:rsidP="00E47A86">
            <w:pPr>
              <w:spacing w:after="160" w:line="259" w:lineRule="auto"/>
            </w:pPr>
            <w:r w:rsidRPr="004F0AAD">
              <w:t>year</w:t>
            </w:r>
          </w:p>
        </w:tc>
        <w:tc>
          <w:tcPr>
            <w:tcW w:w="0" w:type="auto"/>
            <w:hideMark/>
          </w:tcPr>
          <w:p w14:paraId="5CC279D7" w14:textId="77777777" w:rsidR="004E492E" w:rsidRPr="004F0AAD" w:rsidRDefault="004E492E" w:rsidP="00E47A86">
            <w:pPr>
              <w:spacing w:after="160" w:line="259" w:lineRule="auto"/>
            </w:pPr>
            <w:r w:rsidRPr="004F0AAD">
              <w:t>INT</w:t>
            </w:r>
          </w:p>
        </w:tc>
        <w:tc>
          <w:tcPr>
            <w:tcW w:w="0" w:type="auto"/>
            <w:hideMark/>
          </w:tcPr>
          <w:p w14:paraId="2BC9260B" w14:textId="77777777" w:rsidR="004E492E" w:rsidRPr="004F0AAD" w:rsidRDefault="004E492E" w:rsidP="00E47A86">
            <w:pPr>
              <w:spacing w:after="160" w:line="259" w:lineRule="auto"/>
            </w:pPr>
            <w:r w:rsidRPr="004F0AAD">
              <w:t>NOT NULL</w:t>
            </w:r>
          </w:p>
        </w:tc>
        <w:tc>
          <w:tcPr>
            <w:tcW w:w="0" w:type="auto"/>
            <w:hideMark/>
          </w:tcPr>
          <w:p w14:paraId="5EC52DEA" w14:textId="77777777" w:rsidR="004E492E" w:rsidRPr="004F0AAD" w:rsidRDefault="004E492E" w:rsidP="00E47A86">
            <w:pPr>
              <w:spacing w:after="160" w:line="259" w:lineRule="auto"/>
            </w:pPr>
            <w:r w:rsidRPr="004F0AAD">
              <w:t xml:space="preserve">Year of </w:t>
            </w:r>
            <w:proofErr w:type="spellStart"/>
            <w:r w:rsidRPr="004F0AAD">
              <w:t>enrollment</w:t>
            </w:r>
            <w:proofErr w:type="spellEnd"/>
          </w:p>
        </w:tc>
      </w:tr>
      <w:tr w:rsidR="004E492E" w:rsidRPr="004F0AAD" w14:paraId="63FBC058" w14:textId="77777777" w:rsidTr="00E47A86">
        <w:tc>
          <w:tcPr>
            <w:tcW w:w="0" w:type="auto"/>
            <w:hideMark/>
          </w:tcPr>
          <w:p w14:paraId="28B3727A" w14:textId="77777777" w:rsidR="004E492E" w:rsidRPr="004F0AAD" w:rsidRDefault="004E492E" w:rsidP="00E47A86">
            <w:pPr>
              <w:spacing w:after="160" w:line="259" w:lineRule="auto"/>
            </w:pPr>
            <w:r w:rsidRPr="004F0AAD">
              <w:t>status</w:t>
            </w:r>
          </w:p>
        </w:tc>
        <w:tc>
          <w:tcPr>
            <w:tcW w:w="0" w:type="auto"/>
            <w:hideMark/>
          </w:tcPr>
          <w:p w14:paraId="073B7A68" w14:textId="77777777" w:rsidR="004E492E" w:rsidRPr="004F0AAD" w:rsidRDefault="004E492E" w:rsidP="00E47A86">
            <w:pPr>
              <w:spacing w:after="160" w:line="259" w:lineRule="auto"/>
            </w:pPr>
            <w:proofErr w:type="gramStart"/>
            <w:r w:rsidRPr="004F0AAD">
              <w:t>ENUM(</w:t>
            </w:r>
            <w:proofErr w:type="gramEnd"/>
            <w:r w:rsidRPr="004F0AAD">
              <w:t>'Active', 'Completed', 'Dropped')</w:t>
            </w:r>
          </w:p>
        </w:tc>
        <w:tc>
          <w:tcPr>
            <w:tcW w:w="0" w:type="auto"/>
            <w:hideMark/>
          </w:tcPr>
          <w:p w14:paraId="0FD39138" w14:textId="77777777" w:rsidR="004E492E" w:rsidRPr="004F0AAD" w:rsidRDefault="004E492E" w:rsidP="00E47A86">
            <w:pPr>
              <w:spacing w:after="160" w:line="259" w:lineRule="auto"/>
            </w:pPr>
            <w:r w:rsidRPr="004F0AAD">
              <w:t>NOT NULL</w:t>
            </w:r>
          </w:p>
        </w:tc>
        <w:tc>
          <w:tcPr>
            <w:tcW w:w="0" w:type="auto"/>
            <w:hideMark/>
          </w:tcPr>
          <w:p w14:paraId="4276D5FA" w14:textId="77777777" w:rsidR="004E492E" w:rsidRPr="004F0AAD" w:rsidRDefault="004E492E" w:rsidP="00E47A86">
            <w:pPr>
              <w:spacing w:after="160" w:line="259" w:lineRule="auto"/>
            </w:pPr>
            <w:r w:rsidRPr="004F0AAD">
              <w:t xml:space="preserve">Status of the </w:t>
            </w:r>
            <w:proofErr w:type="spellStart"/>
            <w:r w:rsidRPr="004F0AAD">
              <w:t>enrollment</w:t>
            </w:r>
            <w:proofErr w:type="spellEnd"/>
          </w:p>
        </w:tc>
      </w:tr>
    </w:tbl>
    <w:p w14:paraId="4C0ED8B8" w14:textId="77777777" w:rsidR="004E492E" w:rsidRPr="004F0AAD" w:rsidRDefault="004E492E" w:rsidP="004E492E">
      <w:r>
        <w:pict w14:anchorId="3B056715">
          <v:rect id="_x0000_i1063" style="width:0;height:1.5pt" o:hralign="center" o:hrstd="t" o:hr="t" fillcolor="#a0a0a0" stroked="f"/>
        </w:pict>
      </w:r>
    </w:p>
    <w:p w14:paraId="709CE222" w14:textId="77777777" w:rsidR="004E492E" w:rsidRPr="004F0AAD" w:rsidRDefault="004E492E" w:rsidP="004E492E">
      <w:pPr>
        <w:rPr>
          <w:b/>
          <w:bCs/>
        </w:rPr>
      </w:pPr>
      <w:r w:rsidRPr="004F0AAD">
        <w:rPr>
          <w:b/>
          <w:bCs/>
        </w:rPr>
        <w:t>6. Grade Table</w:t>
      </w:r>
    </w:p>
    <w:tbl>
      <w:tblPr>
        <w:tblStyle w:val="TableGrid"/>
        <w:tblW w:w="0" w:type="auto"/>
        <w:tblLook w:val="04A0" w:firstRow="1" w:lastRow="0" w:firstColumn="1" w:lastColumn="0" w:noHBand="0" w:noVBand="1"/>
      </w:tblPr>
      <w:tblGrid>
        <w:gridCol w:w="1128"/>
        <w:gridCol w:w="1571"/>
        <w:gridCol w:w="4124"/>
        <w:gridCol w:w="3657"/>
      </w:tblGrid>
      <w:tr w:rsidR="004E492E" w:rsidRPr="004F0AAD" w14:paraId="16EF0BF1" w14:textId="77777777" w:rsidTr="00E47A86">
        <w:tc>
          <w:tcPr>
            <w:tcW w:w="0" w:type="auto"/>
            <w:hideMark/>
          </w:tcPr>
          <w:p w14:paraId="4D9C23A5" w14:textId="77777777" w:rsidR="004E492E" w:rsidRPr="004F0AAD" w:rsidRDefault="004E492E" w:rsidP="00E47A86">
            <w:pPr>
              <w:spacing w:after="160" w:line="259" w:lineRule="auto"/>
              <w:rPr>
                <w:b/>
                <w:bCs/>
              </w:rPr>
            </w:pPr>
            <w:r w:rsidRPr="004F0AAD">
              <w:rPr>
                <w:b/>
                <w:bCs/>
              </w:rPr>
              <w:t>Attribute</w:t>
            </w:r>
          </w:p>
        </w:tc>
        <w:tc>
          <w:tcPr>
            <w:tcW w:w="0" w:type="auto"/>
            <w:hideMark/>
          </w:tcPr>
          <w:p w14:paraId="7A103CFE" w14:textId="77777777" w:rsidR="004E492E" w:rsidRPr="004F0AAD" w:rsidRDefault="004E492E" w:rsidP="00E47A86">
            <w:pPr>
              <w:spacing w:after="160" w:line="259" w:lineRule="auto"/>
              <w:rPr>
                <w:b/>
                <w:bCs/>
              </w:rPr>
            </w:pPr>
            <w:r w:rsidRPr="004F0AAD">
              <w:rPr>
                <w:b/>
                <w:bCs/>
              </w:rPr>
              <w:t>Data Type</w:t>
            </w:r>
          </w:p>
        </w:tc>
        <w:tc>
          <w:tcPr>
            <w:tcW w:w="0" w:type="auto"/>
            <w:hideMark/>
          </w:tcPr>
          <w:p w14:paraId="5C00C41F" w14:textId="77777777" w:rsidR="004E492E" w:rsidRPr="004F0AAD" w:rsidRDefault="004E492E" w:rsidP="00E47A86">
            <w:pPr>
              <w:spacing w:after="160" w:line="259" w:lineRule="auto"/>
              <w:rPr>
                <w:b/>
                <w:bCs/>
              </w:rPr>
            </w:pPr>
            <w:r w:rsidRPr="004F0AAD">
              <w:rPr>
                <w:b/>
                <w:bCs/>
              </w:rPr>
              <w:t>Constraints</w:t>
            </w:r>
          </w:p>
        </w:tc>
        <w:tc>
          <w:tcPr>
            <w:tcW w:w="0" w:type="auto"/>
            <w:hideMark/>
          </w:tcPr>
          <w:p w14:paraId="2470D02D" w14:textId="77777777" w:rsidR="004E492E" w:rsidRPr="004F0AAD" w:rsidRDefault="004E492E" w:rsidP="00E47A86">
            <w:pPr>
              <w:spacing w:after="160" w:line="259" w:lineRule="auto"/>
              <w:rPr>
                <w:b/>
                <w:bCs/>
              </w:rPr>
            </w:pPr>
            <w:r w:rsidRPr="004F0AAD">
              <w:rPr>
                <w:b/>
                <w:bCs/>
              </w:rPr>
              <w:t>Description</w:t>
            </w:r>
          </w:p>
        </w:tc>
      </w:tr>
      <w:tr w:rsidR="004E492E" w:rsidRPr="004F0AAD" w14:paraId="1C51C196" w14:textId="77777777" w:rsidTr="00E47A86">
        <w:tc>
          <w:tcPr>
            <w:tcW w:w="0" w:type="auto"/>
            <w:hideMark/>
          </w:tcPr>
          <w:p w14:paraId="6BA9DBDD" w14:textId="77777777" w:rsidR="004E492E" w:rsidRPr="004F0AAD" w:rsidRDefault="004E492E" w:rsidP="00E47A86">
            <w:pPr>
              <w:spacing w:after="160" w:line="259" w:lineRule="auto"/>
            </w:pPr>
            <w:proofErr w:type="spellStart"/>
            <w:r w:rsidRPr="004F0AAD">
              <w:t>gradeId</w:t>
            </w:r>
            <w:proofErr w:type="spellEnd"/>
          </w:p>
        </w:tc>
        <w:tc>
          <w:tcPr>
            <w:tcW w:w="0" w:type="auto"/>
            <w:hideMark/>
          </w:tcPr>
          <w:p w14:paraId="6E6499C7" w14:textId="77777777" w:rsidR="004E492E" w:rsidRPr="004F0AAD" w:rsidRDefault="004E492E" w:rsidP="00E47A86">
            <w:pPr>
              <w:spacing w:after="160" w:line="259" w:lineRule="auto"/>
            </w:pPr>
            <w:r w:rsidRPr="004F0AAD">
              <w:t>INT</w:t>
            </w:r>
          </w:p>
        </w:tc>
        <w:tc>
          <w:tcPr>
            <w:tcW w:w="0" w:type="auto"/>
            <w:hideMark/>
          </w:tcPr>
          <w:p w14:paraId="246C6819" w14:textId="77777777" w:rsidR="004E492E" w:rsidRPr="004F0AAD" w:rsidRDefault="004E492E" w:rsidP="00E47A86">
            <w:pPr>
              <w:spacing w:after="160" w:line="259" w:lineRule="auto"/>
            </w:pPr>
            <w:r w:rsidRPr="004F0AAD">
              <w:t>PRIMARY KEY, AUTO_INCREMENT</w:t>
            </w:r>
          </w:p>
        </w:tc>
        <w:tc>
          <w:tcPr>
            <w:tcW w:w="0" w:type="auto"/>
            <w:hideMark/>
          </w:tcPr>
          <w:p w14:paraId="6DE243D9" w14:textId="77777777" w:rsidR="004E492E" w:rsidRPr="004F0AAD" w:rsidRDefault="004E492E" w:rsidP="00E47A86">
            <w:pPr>
              <w:spacing w:after="160" w:line="259" w:lineRule="auto"/>
            </w:pPr>
            <w:r w:rsidRPr="004F0AAD">
              <w:t>Unique identifier for each grade</w:t>
            </w:r>
          </w:p>
        </w:tc>
      </w:tr>
      <w:tr w:rsidR="004E492E" w:rsidRPr="004F0AAD" w14:paraId="4218B21A" w14:textId="77777777" w:rsidTr="00E47A86">
        <w:tc>
          <w:tcPr>
            <w:tcW w:w="0" w:type="auto"/>
            <w:hideMark/>
          </w:tcPr>
          <w:p w14:paraId="077C64BF" w14:textId="77777777" w:rsidR="004E492E" w:rsidRPr="004F0AAD" w:rsidRDefault="004E492E" w:rsidP="00E47A86">
            <w:pPr>
              <w:spacing w:after="160" w:line="259" w:lineRule="auto"/>
            </w:pPr>
            <w:proofErr w:type="spellStart"/>
            <w:r w:rsidRPr="004F0AAD">
              <w:t>studentId</w:t>
            </w:r>
            <w:proofErr w:type="spellEnd"/>
          </w:p>
        </w:tc>
        <w:tc>
          <w:tcPr>
            <w:tcW w:w="0" w:type="auto"/>
            <w:hideMark/>
          </w:tcPr>
          <w:p w14:paraId="4A31B147" w14:textId="77777777" w:rsidR="004E492E" w:rsidRPr="004F0AAD" w:rsidRDefault="004E492E" w:rsidP="00E47A86">
            <w:pPr>
              <w:spacing w:after="160" w:line="259" w:lineRule="auto"/>
            </w:pPr>
            <w:r w:rsidRPr="004F0AAD">
              <w:t>INT</w:t>
            </w:r>
          </w:p>
        </w:tc>
        <w:tc>
          <w:tcPr>
            <w:tcW w:w="0" w:type="auto"/>
            <w:hideMark/>
          </w:tcPr>
          <w:p w14:paraId="6F6ACBFA" w14:textId="77777777" w:rsidR="004E492E" w:rsidRPr="004F0AAD" w:rsidRDefault="004E492E" w:rsidP="00E47A86">
            <w:pPr>
              <w:spacing w:after="160" w:line="259" w:lineRule="auto"/>
            </w:pPr>
            <w:r w:rsidRPr="004F0AAD">
              <w:t>FOREIGN KEY REFERENCES Student(</w:t>
            </w:r>
            <w:proofErr w:type="spellStart"/>
            <w:r w:rsidRPr="004F0AAD">
              <w:t>studentId</w:t>
            </w:r>
            <w:proofErr w:type="spellEnd"/>
            <w:r w:rsidRPr="004F0AAD">
              <w:t>)</w:t>
            </w:r>
          </w:p>
        </w:tc>
        <w:tc>
          <w:tcPr>
            <w:tcW w:w="0" w:type="auto"/>
            <w:hideMark/>
          </w:tcPr>
          <w:p w14:paraId="6F203831" w14:textId="77777777" w:rsidR="004E492E" w:rsidRPr="004F0AAD" w:rsidRDefault="004E492E" w:rsidP="00E47A86">
            <w:pPr>
              <w:spacing w:after="160" w:line="259" w:lineRule="auto"/>
            </w:pPr>
            <w:r w:rsidRPr="004F0AAD">
              <w:t>ID of the student receiving the grade</w:t>
            </w:r>
          </w:p>
        </w:tc>
      </w:tr>
      <w:tr w:rsidR="004E492E" w:rsidRPr="004F0AAD" w14:paraId="02F5CAAF" w14:textId="77777777" w:rsidTr="00E47A86">
        <w:tc>
          <w:tcPr>
            <w:tcW w:w="0" w:type="auto"/>
            <w:hideMark/>
          </w:tcPr>
          <w:p w14:paraId="4875647D" w14:textId="77777777" w:rsidR="004E492E" w:rsidRPr="004F0AAD" w:rsidRDefault="004E492E" w:rsidP="00E47A86">
            <w:pPr>
              <w:spacing w:after="160" w:line="259" w:lineRule="auto"/>
            </w:pPr>
            <w:proofErr w:type="spellStart"/>
            <w:r w:rsidRPr="004F0AAD">
              <w:lastRenderedPageBreak/>
              <w:t>courseId</w:t>
            </w:r>
            <w:proofErr w:type="spellEnd"/>
          </w:p>
        </w:tc>
        <w:tc>
          <w:tcPr>
            <w:tcW w:w="0" w:type="auto"/>
            <w:hideMark/>
          </w:tcPr>
          <w:p w14:paraId="5A9CEF78" w14:textId="77777777" w:rsidR="004E492E" w:rsidRPr="004F0AAD" w:rsidRDefault="004E492E" w:rsidP="00E47A86">
            <w:pPr>
              <w:spacing w:after="160" w:line="259" w:lineRule="auto"/>
            </w:pPr>
            <w:r w:rsidRPr="004F0AAD">
              <w:t>INT</w:t>
            </w:r>
          </w:p>
        </w:tc>
        <w:tc>
          <w:tcPr>
            <w:tcW w:w="0" w:type="auto"/>
            <w:hideMark/>
          </w:tcPr>
          <w:p w14:paraId="519BA330" w14:textId="77777777" w:rsidR="004E492E" w:rsidRPr="004F0AAD" w:rsidRDefault="004E492E" w:rsidP="00E47A86">
            <w:pPr>
              <w:spacing w:after="160" w:line="259" w:lineRule="auto"/>
            </w:pPr>
            <w:r w:rsidRPr="004F0AAD">
              <w:t>FOREIGN KEY REFERENCES Course(</w:t>
            </w:r>
            <w:proofErr w:type="spellStart"/>
            <w:r w:rsidRPr="004F0AAD">
              <w:t>courseId</w:t>
            </w:r>
            <w:proofErr w:type="spellEnd"/>
            <w:r w:rsidRPr="004F0AAD">
              <w:t>)</w:t>
            </w:r>
          </w:p>
        </w:tc>
        <w:tc>
          <w:tcPr>
            <w:tcW w:w="0" w:type="auto"/>
            <w:hideMark/>
          </w:tcPr>
          <w:p w14:paraId="5AD0450C" w14:textId="77777777" w:rsidR="004E492E" w:rsidRPr="004F0AAD" w:rsidRDefault="004E492E" w:rsidP="00E47A86">
            <w:pPr>
              <w:spacing w:after="160" w:line="259" w:lineRule="auto"/>
            </w:pPr>
            <w:r w:rsidRPr="004F0AAD">
              <w:t>ID of the course for which the grade is given</w:t>
            </w:r>
          </w:p>
        </w:tc>
      </w:tr>
      <w:tr w:rsidR="004E492E" w:rsidRPr="004F0AAD" w14:paraId="4B56F354" w14:textId="77777777" w:rsidTr="00E47A86">
        <w:tc>
          <w:tcPr>
            <w:tcW w:w="0" w:type="auto"/>
            <w:hideMark/>
          </w:tcPr>
          <w:p w14:paraId="2A6D4F93" w14:textId="77777777" w:rsidR="004E492E" w:rsidRPr="004F0AAD" w:rsidRDefault="004E492E" w:rsidP="00E47A86">
            <w:pPr>
              <w:spacing w:after="160" w:line="259" w:lineRule="auto"/>
            </w:pPr>
            <w:r w:rsidRPr="004F0AAD">
              <w:t>semester</w:t>
            </w:r>
          </w:p>
        </w:tc>
        <w:tc>
          <w:tcPr>
            <w:tcW w:w="0" w:type="auto"/>
            <w:hideMark/>
          </w:tcPr>
          <w:p w14:paraId="3E92967E" w14:textId="77777777" w:rsidR="004E492E" w:rsidRPr="004F0AAD" w:rsidRDefault="004E492E" w:rsidP="00E47A86">
            <w:pPr>
              <w:spacing w:after="160" w:line="259" w:lineRule="auto"/>
            </w:pPr>
            <w:proofErr w:type="gramStart"/>
            <w:r w:rsidRPr="004F0AAD">
              <w:t>VARCHAR(</w:t>
            </w:r>
            <w:proofErr w:type="gramEnd"/>
            <w:r w:rsidRPr="004F0AAD">
              <w:t>10)</w:t>
            </w:r>
          </w:p>
        </w:tc>
        <w:tc>
          <w:tcPr>
            <w:tcW w:w="0" w:type="auto"/>
            <w:hideMark/>
          </w:tcPr>
          <w:p w14:paraId="18A43352" w14:textId="77777777" w:rsidR="004E492E" w:rsidRPr="004F0AAD" w:rsidRDefault="004E492E" w:rsidP="00E47A86">
            <w:pPr>
              <w:spacing w:after="160" w:line="259" w:lineRule="auto"/>
            </w:pPr>
            <w:r w:rsidRPr="004F0AAD">
              <w:t>NOT NULL</w:t>
            </w:r>
          </w:p>
        </w:tc>
        <w:tc>
          <w:tcPr>
            <w:tcW w:w="0" w:type="auto"/>
            <w:hideMark/>
          </w:tcPr>
          <w:p w14:paraId="6E519891" w14:textId="77777777" w:rsidR="004E492E" w:rsidRPr="004F0AAD" w:rsidRDefault="004E492E" w:rsidP="00E47A86">
            <w:pPr>
              <w:spacing w:after="160" w:line="259" w:lineRule="auto"/>
            </w:pPr>
            <w:r w:rsidRPr="004F0AAD">
              <w:t>Semester in which the grade is awarded</w:t>
            </w:r>
          </w:p>
        </w:tc>
      </w:tr>
      <w:tr w:rsidR="004E492E" w:rsidRPr="004F0AAD" w14:paraId="662C7443" w14:textId="77777777" w:rsidTr="00E47A86">
        <w:tc>
          <w:tcPr>
            <w:tcW w:w="0" w:type="auto"/>
            <w:hideMark/>
          </w:tcPr>
          <w:p w14:paraId="61C1B2B5" w14:textId="77777777" w:rsidR="004E492E" w:rsidRPr="004F0AAD" w:rsidRDefault="004E492E" w:rsidP="00E47A86">
            <w:pPr>
              <w:spacing w:after="160" w:line="259" w:lineRule="auto"/>
            </w:pPr>
            <w:r w:rsidRPr="004F0AAD">
              <w:t>year</w:t>
            </w:r>
          </w:p>
        </w:tc>
        <w:tc>
          <w:tcPr>
            <w:tcW w:w="0" w:type="auto"/>
            <w:hideMark/>
          </w:tcPr>
          <w:p w14:paraId="5EF1B7BF" w14:textId="77777777" w:rsidR="004E492E" w:rsidRPr="004F0AAD" w:rsidRDefault="004E492E" w:rsidP="00E47A86">
            <w:pPr>
              <w:spacing w:after="160" w:line="259" w:lineRule="auto"/>
            </w:pPr>
            <w:r w:rsidRPr="004F0AAD">
              <w:t>INT</w:t>
            </w:r>
          </w:p>
        </w:tc>
        <w:tc>
          <w:tcPr>
            <w:tcW w:w="0" w:type="auto"/>
            <w:hideMark/>
          </w:tcPr>
          <w:p w14:paraId="7A230D19" w14:textId="77777777" w:rsidR="004E492E" w:rsidRPr="004F0AAD" w:rsidRDefault="004E492E" w:rsidP="00E47A86">
            <w:pPr>
              <w:spacing w:after="160" w:line="259" w:lineRule="auto"/>
            </w:pPr>
            <w:r w:rsidRPr="004F0AAD">
              <w:t>NOT NULL</w:t>
            </w:r>
          </w:p>
        </w:tc>
        <w:tc>
          <w:tcPr>
            <w:tcW w:w="0" w:type="auto"/>
            <w:hideMark/>
          </w:tcPr>
          <w:p w14:paraId="2DBA7BCF" w14:textId="77777777" w:rsidR="004E492E" w:rsidRPr="004F0AAD" w:rsidRDefault="004E492E" w:rsidP="00E47A86">
            <w:pPr>
              <w:spacing w:after="160" w:line="259" w:lineRule="auto"/>
            </w:pPr>
            <w:r w:rsidRPr="004F0AAD">
              <w:t>Year in which the grade is awarded</w:t>
            </w:r>
          </w:p>
        </w:tc>
      </w:tr>
      <w:tr w:rsidR="004E492E" w:rsidRPr="004F0AAD" w14:paraId="784CE472" w14:textId="77777777" w:rsidTr="00E47A86">
        <w:tc>
          <w:tcPr>
            <w:tcW w:w="0" w:type="auto"/>
            <w:hideMark/>
          </w:tcPr>
          <w:p w14:paraId="527513CB" w14:textId="77777777" w:rsidR="004E492E" w:rsidRPr="004F0AAD" w:rsidRDefault="004E492E" w:rsidP="00E47A86">
            <w:pPr>
              <w:spacing w:after="160" w:line="259" w:lineRule="auto"/>
            </w:pPr>
            <w:r w:rsidRPr="004F0AAD">
              <w:t>grade</w:t>
            </w:r>
          </w:p>
        </w:tc>
        <w:tc>
          <w:tcPr>
            <w:tcW w:w="0" w:type="auto"/>
            <w:hideMark/>
          </w:tcPr>
          <w:p w14:paraId="70852A56" w14:textId="77777777" w:rsidR="004E492E" w:rsidRPr="004F0AAD" w:rsidRDefault="004E492E" w:rsidP="00E47A86">
            <w:pPr>
              <w:spacing w:after="160" w:line="259" w:lineRule="auto"/>
            </w:pPr>
            <w:proofErr w:type="gramStart"/>
            <w:r w:rsidRPr="004F0AAD">
              <w:t>DECIMAL(</w:t>
            </w:r>
            <w:proofErr w:type="gramEnd"/>
            <w:r w:rsidRPr="004F0AAD">
              <w:t>3, 2)</w:t>
            </w:r>
          </w:p>
        </w:tc>
        <w:tc>
          <w:tcPr>
            <w:tcW w:w="0" w:type="auto"/>
            <w:hideMark/>
          </w:tcPr>
          <w:p w14:paraId="3FB60C0B" w14:textId="77777777" w:rsidR="004E492E" w:rsidRPr="004F0AAD" w:rsidRDefault="004E492E" w:rsidP="00E47A86">
            <w:pPr>
              <w:spacing w:after="160" w:line="259" w:lineRule="auto"/>
            </w:pPr>
            <w:r w:rsidRPr="004F0AAD">
              <w:t>NOT NULL</w:t>
            </w:r>
          </w:p>
        </w:tc>
        <w:tc>
          <w:tcPr>
            <w:tcW w:w="0" w:type="auto"/>
            <w:hideMark/>
          </w:tcPr>
          <w:p w14:paraId="45F8E3ED" w14:textId="77777777" w:rsidR="004E492E" w:rsidRPr="004F0AAD" w:rsidRDefault="004E492E" w:rsidP="00E47A86">
            <w:pPr>
              <w:spacing w:after="160" w:line="259" w:lineRule="auto"/>
            </w:pPr>
            <w:r w:rsidRPr="004F0AAD">
              <w:t>Grade awarded to the student</w:t>
            </w:r>
          </w:p>
        </w:tc>
      </w:tr>
    </w:tbl>
    <w:p w14:paraId="38E4D217" w14:textId="77777777" w:rsidR="004E492E" w:rsidRPr="004F0AAD" w:rsidRDefault="004E492E" w:rsidP="004E492E">
      <w:r>
        <w:pict w14:anchorId="595056E9">
          <v:rect id="_x0000_i1064" style="width:0;height:1.5pt" o:hralign="center" o:hrstd="t" o:hr="t" fillcolor="#a0a0a0" stroked="f"/>
        </w:pict>
      </w:r>
    </w:p>
    <w:p w14:paraId="3D5C8CC1" w14:textId="77777777" w:rsidR="004E492E" w:rsidRPr="004F0AAD" w:rsidRDefault="004E492E" w:rsidP="004E492E">
      <w:pPr>
        <w:rPr>
          <w:b/>
          <w:bCs/>
        </w:rPr>
      </w:pPr>
      <w:r w:rsidRPr="004F0AAD">
        <w:rPr>
          <w:b/>
          <w:bCs/>
        </w:rPr>
        <w:t>7. Schedule Table</w:t>
      </w:r>
    </w:p>
    <w:tbl>
      <w:tblPr>
        <w:tblStyle w:val="TableGrid"/>
        <w:tblW w:w="0" w:type="auto"/>
        <w:tblLook w:val="04A0" w:firstRow="1" w:lastRow="0" w:firstColumn="1" w:lastColumn="0" w:noHBand="0" w:noVBand="1"/>
      </w:tblPr>
      <w:tblGrid>
        <w:gridCol w:w="1275"/>
        <w:gridCol w:w="3640"/>
        <w:gridCol w:w="3195"/>
        <w:gridCol w:w="2370"/>
      </w:tblGrid>
      <w:tr w:rsidR="004E492E" w:rsidRPr="004F0AAD" w14:paraId="5006CB15" w14:textId="77777777" w:rsidTr="00E47A86">
        <w:tc>
          <w:tcPr>
            <w:tcW w:w="0" w:type="auto"/>
            <w:hideMark/>
          </w:tcPr>
          <w:p w14:paraId="22909E22" w14:textId="77777777" w:rsidR="004E492E" w:rsidRPr="004F0AAD" w:rsidRDefault="004E492E" w:rsidP="00E47A86">
            <w:pPr>
              <w:spacing w:after="160" w:line="259" w:lineRule="auto"/>
              <w:rPr>
                <w:b/>
                <w:bCs/>
              </w:rPr>
            </w:pPr>
            <w:r w:rsidRPr="004F0AAD">
              <w:rPr>
                <w:b/>
                <w:bCs/>
              </w:rPr>
              <w:t>Attribute</w:t>
            </w:r>
          </w:p>
        </w:tc>
        <w:tc>
          <w:tcPr>
            <w:tcW w:w="0" w:type="auto"/>
            <w:hideMark/>
          </w:tcPr>
          <w:p w14:paraId="210F45E9" w14:textId="77777777" w:rsidR="004E492E" w:rsidRPr="004F0AAD" w:rsidRDefault="004E492E" w:rsidP="00E47A86">
            <w:pPr>
              <w:spacing w:after="160" w:line="259" w:lineRule="auto"/>
              <w:rPr>
                <w:b/>
                <w:bCs/>
              </w:rPr>
            </w:pPr>
            <w:r w:rsidRPr="004F0AAD">
              <w:rPr>
                <w:b/>
                <w:bCs/>
              </w:rPr>
              <w:t>Data Type</w:t>
            </w:r>
          </w:p>
        </w:tc>
        <w:tc>
          <w:tcPr>
            <w:tcW w:w="0" w:type="auto"/>
            <w:hideMark/>
          </w:tcPr>
          <w:p w14:paraId="61F9C107" w14:textId="77777777" w:rsidR="004E492E" w:rsidRPr="004F0AAD" w:rsidRDefault="004E492E" w:rsidP="00E47A86">
            <w:pPr>
              <w:spacing w:after="160" w:line="259" w:lineRule="auto"/>
              <w:rPr>
                <w:b/>
                <w:bCs/>
              </w:rPr>
            </w:pPr>
            <w:r w:rsidRPr="004F0AAD">
              <w:rPr>
                <w:b/>
                <w:bCs/>
              </w:rPr>
              <w:t>Constraints</w:t>
            </w:r>
          </w:p>
        </w:tc>
        <w:tc>
          <w:tcPr>
            <w:tcW w:w="0" w:type="auto"/>
            <w:hideMark/>
          </w:tcPr>
          <w:p w14:paraId="456F0B06" w14:textId="77777777" w:rsidR="004E492E" w:rsidRPr="004F0AAD" w:rsidRDefault="004E492E" w:rsidP="00E47A86">
            <w:pPr>
              <w:spacing w:after="160" w:line="259" w:lineRule="auto"/>
              <w:rPr>
                <w:b/>
                <w:bCs/>
              </w:rPr>
            </w:pPr>
            <w:r w:rsidRPr="004F0AAD">
              <w:rPr>
                <w:b/>
                <w:bCs/>
              </w:rPr>
              <w:t>Description</w:t>
            </w:r>
          </w:p>
        </w:tc>
      </w:tr>
      <w:tr w:rsidR="004E492E" w:rsidRPr="004F0AAD" w14:paraId="0A988C93" w14:textId="77777777" w:rsidTr="00E47A86">
        <w:tc>
          <w:tcPr>
            <w:tcW w:w="0" w:type="auto"/>
            <w:hideMark/>
          </w:tcPr>
          <w:p w14:paraId="2FA9BFAB" w14:textId="77777777" w:rsidR="004E492E" w:rsidRPr="004F0AAD" w:rsidRDefault="004E492E" w:rsidP="00E47A86">
            <w:pPr>
              <w:spacing w:after="160" w:line="259" w:lineRule="auto"/>
            </w:pPr>
            <w:proofErr w:type="spellStart"/>
            <w:r w:rsidRPr="004F0AAD">
              <w:t>scheduleId</w:t>
            </w:r>
            <w:proofErr w:type="spellEnd"/>
          </w:p>
        </w:tc>
        <w:tc>
          <w:tcPr>
            <w:tcW w:w="0" w:type="auto"/>
            <w:hideMark/>
          </w:tcPr>
          <w:p w14:paraId="1E2AD133" w14:textId="77777777" w:rsidR="004E492E" w:rsidRPr="004F0AAD" w:rsidRDefault="004E492E" w:rsidP="00E47A86">
            <w:pPr>
              <w:spacing w:after="160" w:line="259" w:lineRule="auto"/>
            </w:pPr>
            <w:r w:rsidRPr="004F0AAD">
              <w:t>INT</w:t>
            </w:r>
          </w:p>
        </w:tc>
        <w:tc>
          <w:tcPr>
            <w:tcW w:w="0" w:type="auto"/>
            <w:hideMark/>
          </w:tcPr>
          <w:p w14:paraId="6BA84F57" w14:textId="77777777" w:rsidR="004E492E" w:rsidRPr="004F0AAD" w:rsidRDefault="004E492E" w:rsidP="00E47A86">
            <w:pPr>
              <w:spacing w:after="160" w:line="259" w:lineRule="auto"/>
            </w:pPr>
            <w:r w:rsidRPr="004F0AAD">
              <w:t>PRIMARY KEY, AUTO_INCREMENT</w:t>
            </w:r>
          </w:p>
        </w:tc>
        <w:tc>
          <w:tcPr>
            <w:tcW w:w="0" w:type="auto"/>
            <w:hideMark/>
          </w:tcPr>
          <w:p w14:paraId="32F8B730" w14:textId="77777777" w:rsidR="004E492E" w:rsidRPr="004F0AAD" w:rsidRDefault="004E492E" w:rsidP="00E47A86">
            <w:pPr>
              <w:spacing w:after="160" w:line="259" w:lineRule="auto"/>
            </w:pPr>
            <w:r w:rsidRPr="004F0AAD">
              <w:t>Unique identifier for each schedule</w:t>
            </w:r>
          </w:p>
        </w:tc>
      </w:tr>
      <w:tr w:rsidR="004E492E" w:rsidRPr="004F0AAD" w14:paraId="3BFC5CE0" w14:textId="77777777" w:rsidTr="00E47A86">
        <w:tc>
          <w:tcPr>
            <w:tcW w:w="0" w:type="auto"/>
            <w:hideMark/>
          </w:tcPr>
          <w:p w14:paraId="1955989B" w14:textId="77777777" w:rsidR="004E492E" w:rsidRPr="004F0AAD" w:rsidRDefault="004E492E" w:rsidP="00E47A86">
            <w:pPr>
              <w:spacing w:after="160" w:line="259" w:lineRule="auto"/>
            </w:pPr>
            <w:proofErr w:type="spellStart"/>
            <w:r w:rsidRPr="004F0AAD">
              <w:t>courseId</w:t>
            </w:r>
            <w:proofErr w:type="spellEnd"/>
          </w:p>
        </w:tc>
        <w:tc>
          <w:tcPr>
            <w:tcW w:w="0" w:type="auto"/>
            <w:hideMark/>
          </w:tcPr>
          <w:p w14:paraId="03CC2471" w14:textId="77777777" w:rsidR="004E492E" w:rsidRPr="004F0AAD" w:rsidRDefault="004E492E" w:rsidP="00E47A86">
            <w:pPr>
              <w:spacing w:after="160" w:line="259" w:lineRule="auto"/>
            </w:pPr>
            <w:r w:rsidRPr="004F0AAD">
              <w:t>INT</w:t>
            </w:r>
          </w:p>
        </w:tc>
        <w:tc>
          <w:tcPr>
            <w:tcW w:w="0" w:type="auto"/>
            <w:hideMark/>
          </w:tcPr>
          <w:p w14:paraId="499EA405" w14:textId="77777777" w:rsidR="004E492E" w:rsidRPr="004F0AAD" w:rsidRDefault="004E492E" w:rsidP="00E47A86">
            <w:pPr>
              <w:spacing w:after="160" w:line="259" w:lineRule="auto"/>
            </w:pPr>
            <w:r w:rsidRPr="004F0AAD">
              <w:t>FOREIGN KEY REFERENCES Course(</w:t>
            </w:r>
            <w:proofErr w:type="spellStart"/>
            <w:r w:rsidRPr="004F0AAD">
              <w:t>courseId</w:t>
            </w:r>
            <w:proofErr w:type="spellEnd"/>
            <w:r w:rsidRPr="004F0AAD">
              <w:t>)</w:t>
            </w:r>
          </w:p>
        </w:tc>
        <w:tc>
          <w:tcPr>
            <w:tcW w:w="0" w:type="auto"/>
            <w:hideMark/>
          </w:tcPr>
          <w:p w14:paraId="66072AA8" w14:textId="77777777" w:rsidR="004E492E" w:rsidRPr="004F0AAD" w:rsidRDefault="004E492E" w:rsidP="00E47A86">
            <w:pPr>
              <w:spacing w:after="160" w:line="259" w:lineRule="auto"/>
            </w:pPr>
            <w:r w:rsidRPr="004F0AAD">
              <w:t>ID of the course scheduled</w:t>
            </w:r>
          </w:p>
        </w:tc>
      </w:tr>
      <w:tr w:rsidR="004E492E" w:rsidRPr="004F0AAD" w14:paraId="54ABD758" w14:textId="77777777" w:rsidTr="00E47A86">
        <w:tc>
          <w:tcPr>
            <w:tcW w:w="0" w:type="auto"/>
            <w:hideMark/>
          </w:tcPr>
          <w:p w14:paraId="5B83E227" w14:textId="77777777" w:rsidR="004E492E" w:rsidRPr="004F0AAD" w:rsidRDefault="004E492E" w:rsidP="00E47A86">
            <w:pPr>
              <w:spacing w:after="160" w:line="259" w:lineRule="auto"/>
            </w:pPr>
            <w:proofErr w:type="spellStart"/>
            <w:r w:rsidRPr="004F0AAD">
              <w:t>facultyId</w:t>
            </w:r>
            <w:proofErr w:type="spellEnd"/>
          </w:p>
        </w:tc>
        <w:tc>
          <w:tcPr>
            <w:tcW w:w="0" w:type="auto"/>
            <w:hideMark/>
          </w:tcPr>
          <w:p w14:paraId="6D87D7C5" w14:textId="77777777" w:rsidR="004E492E" w:rsidRPr="004F0AAD" w:rsidRDefault="004E492E" w:rsidP="00E47A86">
            <w:pPr>
              <w:spacing w:after="160" w:line="259" w:lineRule="auto"/>
            </w:pPr>
            <w:r w:rsidRPr="004F0AAD">
              <w:t>INT</w:t>
            </w:r>
          </w:p>
        </w:tc>
        <w:tc>
          <w:tcPr>
            <w:tcW w:w="0" w:type="auto"/>
            <w:hideMark/>
          </w:tcPr>
          <w:p w14:paraId="0F6D8619" w14:textId="77777777" w:rsidR="004E492E" w:rsidRPr="004F0AAD" w:rsidRDefault="004E492E" w:rsidP="00E47A86">
            <w:pPr>
              <w:spacing w:after="160" w:line="259" w:lineRule="auto"/>
            </w:pPr>
            <w:r w:rsidRPr="004F0AAD">
              <w:t>FOREIGN KEY REFERENCES Faculty(</w:t>
            </w:r>
            <w:proofErr w:type="spellStart"/>
            <w:r w:rsidRPr="004F0AAD">
              <w:t>facultyId</w:t>
            </w:r>
            <w:proofErr w:type="spellEnd"/>
            <w:r w:rsidRPr="004F0AAD">
              <w:t>)</w:t>
            </w:r>
          </w:p>
        </w:tc>
        <w:tc>
          <w:tcPr>
            <w:tcW w:w="0" w:type="auto"/>
            <w:hideMark/>
          </w:tcPr>
          <w:p w14:paraId="77BE255A" w14:textId="77777777" w:rsidR="004E492E" w:rsidRPr="004F0AAD" w:rsidRDefault="004E492E" w:rsidP="00E47A86">
            <w:pPr>
              <w:spacing w:after="160" w:line="259" w:lineRule="auto"/>
            </w:pPr>
            <w:r w:rsidRPr="004F0AAD">
              <w:t>ID of the faculty member assigned</w:t>
            </w:r>
          </w:p>
        </w:tc>
      </w:tr>
      <w:tr w:rsidR="004E492E" w:rsidRPr="004F0AAD" w14:paraId="08951ED6" w14:textId="77777777" w:rsidTr="00E47A86">
        <w:tc>
          <w:tcPr>
            <w:tcW w:w="0" w:type="auto"/>
            <w:hideMark/>
          </w:tcPr>
          <w:p w14:paraId="5F71294D" w14:textId="77777777" w:rsidR="004E492E" w:rsidRPr="004F0AAD" w:rsidRDefault="004E492E" w:rsidP="00E47A86">
            <w:pPr>
              <w:spacing w:after="160" w:line="259" w:lineRule="auto"/>
            </w:pPr>
            <w:r w:rsidRPr="004F0AAD">
              <w:t>day</w:t>
            </w:r>
          </w:p>
        </w:tc>
        <w:tc>
          <w:tcPr>
            <w:tcW w:w="0" w:type="auto"/>
            <w:hideMark/>
          </w:tcPr>
          <w:p w14:paraId="134A631D" w14:textId="77777777" w:rsidR="004E492E" w:rsidRPr="004F0AAD" w:rsidRDefault="004E492E" w:rsidP="00E47A86">
            <w:pPr>
              <w:spacing w:after="160" w:line="259" w:lineRule="auto"/>
            </w:pPr>
            <w:proofErr w:type="gramStart"/>
            <w:r w:rsidRPr="004F0AAD">
              <w:t>ENUM(</w:t>
            </w:r>
            <w:proofErr w:type="gramEnd"/>
            <w:r w:rsidRPr="004F0AAD">
              <w:t>'Monday', 'Tuesday', 'Wednesday', 'Thursday', 'Friday')</w:t>
            </w:r>
          </w:p>
        </w:tc>
        <w:tc>
          <w:tcPr>
            <w:tcW w:w="0" w:type="auto"/>
            <w:hideMark/>
          </w:tcPr>
          <w:p w14:paraId="27C917D8" w14:textId="77777777" w:rsidR="004E492E" w:rsidRPr="004F0AAD" w:rsidRDefault="004E492E" w:rsidP="00E47A86">
            <w:pPr>
              <w:spacing w:after="160" w:line="259" w:lineRule="auto"/>
            </w:pPr>
            <w:r w:rsidRPr="004F0AAD">
              <w:t>NOT NULL</w:t>
            </w:r>
          </w:p>
        </w:tc>
        <w:tc>
          <w:tcPr>
            <w:tcW w:w="0" w:type="auto"/>
            <w:hideMark/>
          </w:tcPr>
          <w:p w14:paraId="68A477CF" w14:textId="77777777" w:rsidR="004E492E" w:rsidRPr="004F0AAD" w:rsidRDefault="004E492E" w:rsidP="00E47A86">
            <w:pPr>
              <w:spacing w:after="160" w:line="259" w:lineRule="auto"/>
            </w:pPr>
            <w:r w:rsidRPr="004F0AAD">
              <w:t>Day of the week</w:t>
            </w:r>
          </w:p>
        </w:tc>
      </w:tr>
      <w:tr w:rsidR="004E492E" w:rsidRPr="004F0AAD" w14:paraId="24E12247" w14:textId="77777777" w:rsidTr="00E47A86">
        <w:tc>
          <w:tcPr>
            <w:tcW w:w="0" w:type="auto"/>
            <w:hideMark/>
          </w:tcPr>
          <w:p w14:paraId="5BCCBB07" w14:textId="77777777" w:rsidR="004E492E" w:rsidRPr="004F0AAD" w:rsidRDefault="004E492E" w:rsidP="00E47A86">
            <w:pPr>
              <w:spacing w:after="160" w:line="259" w:lineRule="auto"/>
            </w:pPr>
            <w:proofErr w:type="spellStart"/>
            <w:r w:rsidRPr="004F0AAD">
              <w:t>startTime</w:t>
            </w:r>
            <w:proofErr w:type="spellEnd"/>
          </w:p>
        </w:tc>
        <w:tc>
          <w:tcPr>
            <w:tcW w:w="0" w:type="auto"/>
            <w:hideMark/>
          </w:tcPr>
          <w:p w14:paraId="582FD9BA" w14:textId="77777777" w:rsidR="004E492E" w:rsidRPr="004F0AAD" w:rsidRDefault="004E492E" w:rsidP="00E47A86">
            <w:pPr>
              <w:spacing w:after="160" w:line="259" w:lineRule="auto"/>
            </w:pPr>
            <w:r w:rsidRPr="004F0AAD">
              <w:t>TIME</w:t>
            </w:r>
          </w:p>
        </w:tc>
        <w:tc>
          <w:tcPr>
            <w:tcW w:w="0" w:type="auto"/>
            <w:hideMark/>
          </w:tcPr>
          <w:p w14:paraId="3EC09AC6" w14:textId="77777777" w:rsidR="004E492E" w:rsidRPr="004F0AAD" w:rsidRDefault="004E492E" w:rsidP="00E47A86">
            <w:pPr>
              <w:spacing w:after="160" w:line="259" w:lineRule="auto"/>
            </w:pPr>
            <w:r w:rsidRPr="004F0AAD">
              <w:t>NOT NULL</w:t>
            </w:r>
          </w:p>
        </w:tc>
        <w:tc>
          <w:tcPr>
            <w:tcW w:w="0" w:type="auto"/>
            <w:hideMark/>
          </w:tcPr>
          <w:p w14:paraId="7DFE6E79" w14:textId="77777777" w:rsidR="004E492E" w:rsidRPr="004F0AAD" w:rsidRDefault="004E492E" w:rsidP="00E47A86">
            <w:pPr>
              <w:spacing w:after="160" w:line="259" w:lineRule="auto"/>
            </w:pPr>
            <w:r w:rsidRPr="004F0AAD">
              <w:t>Class start time</w:t>
            </w:r>
          </w:p>
        </w:tc>
      </w:tr>
      <w:tr w:rsidR="004E492E" w:rsidRPr="004F0AAD" w14:paraId="3C1A19B9" w14:textId="77777777" w:rsidTr="00E47A86">
        <w:tc>
          <w:tcPr>
            <w:tcW w:w="0" w:type="auto"/>
            <w:hideMark/>
          </w:tcPr>
          <w:p w14:paraId="6BECBD41" w14:textId="77777777" w:rsidR="004E492E" w:rsidRPr="004F0AAD" w:rsidRDefault="004E492E" w:rsidP="00E47A86">
            <w:pPr>
              <w:spacing w:after="160" w:line="259" w:lineRule="auto"/>
            </w:pPr>
            <w:proofErr w:type="spellStart"/>
            <w:r w:rsidRPr="004F0AAD">
              <w:t>endTime</w:t>
            </w:r>
            <w:proofErr w:type="spellEnd"/>
          </w:p>
        </w:tc>
        <w:tc>
          <w:tcPr>
            <w:tcW w:w="0" w:type="auto"/>
            <w:hideMark/>
          </w:tcPr>
          <w:p w14:paraId="7425610B" w14:textId="77777777" w:rsidR="004E492E" w:rsidRPr="004F0AAD" w:rsidRDefault="004E492E" w:rsidP="00E47A86">
            <w:pPr>
              <w:spacing w:after="160" w:line="259" w:lineRule="auto"/>
            </w:pPr>
            <w:r w:rsidRPr="004F0AAD">
              <w:t>TIME</w:t>
            </w:r>
          </w:p>
        </w:tc>
        <w:tc>
          <w:tcPr>
            <w:tcW w:w="0" w:type="auto"/>
            <w:hideMark/>
          </w:tcPr>
          <w:p w14:paraId="5908DBB4" w14:textId="77777777" w:rsidR="004E492E" w:rsidRPr="004F0AAD" w:rsidRDefault="004E492E" w:rsidP="00E47A86">
            <w:pPr>
              <w:spacing w:after="160" w:line="259" w:lineRule="auto"/>
            </w:pPr>
            <w:r w:rsidRPr="004F0AAD">
              <w:t>NOT NULL</w:t>
            </w:r>
          </w:p>
        </w:tc>
        <w:tc>
          <w:tcPr>
            <w:tcW w:w="0" w:type="auto"/>
            <w:hideMark/>
          </w:tcPr>
          <w:p w14:paraId="43E17A35" w14:textId="77777777" w:rsidR="004E492E" w:rsidRPr="004F0AAD" w:rsidRDefault="004E492E" w:rsidP="00E47A86">
            <w:pPr>
              <w:spacing w:after="160" w:line="259" w:lineRule="auto"/>
            </w:pPr>
            <w:r w:rsidRPr="004F0AAD">
              <w:t>Class end time</w:t>
            </w:r>
          </w:p>
        </w:tc>
      </w:tr>
      <w:tr w:rsidR="004E492E" w:rsidRPr="004F0AAD" w14:paraId="533CC195" w14:textId="77777777" w:rsidTr="00E47A86">
        <w:tc>
          <w:tcPr>
            <w:tcW w:w="0" w:type="auto"/>
            <w:hideMark/>
          </w:tcPr>
          <w:p w14:paraId="50599936" w14:textId="77777777" w:rsidR="004E492E" w:rsidRPr="004F0AAD" w:rsidRDefault="004E492E" w:rsidP="00E47A86">
            <w:pPr>
              <w:spacing w:after="160" w:line="259" w:lineRule="auto"/>
            </w:pPr>
            <w:r w:rsidRPr="004F0AAD">
              <w:t>location</w:t>
            </w:r>
          </w:p>
        </w:tc>
        <w:tc>
          <w:tcPr>
            <w:tcW w:w="0" w:type="auto"/>
            <w:hideMark/>
          </w:tcPr>
          <w:p w14:paraId="18577FA4" w14:textId="77777777" w:rsidR="004E492E" w:rsidRPr="004F0AAD" w:rsidRDefault="004E492E" w:rsidP="00E47A86">
            <w:pPr>
              <w:spacing w:after="160" w:line="259" w:lineRule="auto"/>
            </w:pPr>
            <w:proofErr w:type="gramStart"/>
            <w:r w:rsidRPr="004F0AAD">
              <w:t>VARCHAR(</w:t>
            </w:r>
            <w:proofErr w:type="gramEnd"/>
            <w:r w:rsidRPr="004F0AAD">
              <w:t>100)</w:t>
            </w:r>
          </w:p>
        </w:tc>
        <w:tc>
          <w:tcPr>
            <w:tcW w:w="0" w:type="auto"/>
            <w:hideMark/>
          </w:tcPr>
          <w:p w14:paraId="6FC873F1" w14:textId="77777777" w:rsidR="004E492E" w:rsidRPr="004F0AAD" w:rsidRDefault="004E492E" w:rsidP="00E47A86">
            <w:pPr>
              <w:spacing w:after="160" w:line="259" w:lineRule="auto"/>
            </w:pPr>
            <w:r w:rsidRPr="004F0AAD">
              <w:t>NULL</w:t>
            </w:r>
          </w:p>
        </w:tc>
        <w:tc>
          <w:tcPr>
            <w:tcW w:w="0" w:type="auto"/>
            <w:hideMark/>
          </w:tcPr>
          <w:p w14:paraId="7814DBAF" w14:textId="77777777" w:rsidR="004E492E" w:rsidRPr="004F0AAD" w:rsidRDefault="004E492E" w:rsidP="00E47A86">
            <w:pPr>
              <w:spacing w:after="160" w:line="259" w:lineRule="auto"/>
            </w:pPr>
            <w:r w:rsidRPr="004F0AAD">
              <w:t>Class location</w:t>
            </w:r>
          </w:p>
        </w:tc>
      </w:tr>
    </w:tbl>
    <w:p w14:paraId="5CDB5874" w14:textId="77777777" w:rsidR="004E492E" w:rsidRPr="004F0AAD" w:rsidRDefault="004E492E" w:rsidP="004E492E">
      <w:r>
        <w:pict w14:anchorId="7A231104">
          <v:rect id="_x0000_i1065" style="width:0;height:1.5pt" o:hralign="center" o:hrstd="t" o:hr="t" fillcolor="#a0a0a0" stroked="f"/>
        </w:pict>
      </w:r>
    </w:p>
    <w:p w14:paraId="65DD467C" w14:textId="77777777" w:rsidR="004E492E" w:rsidRPr="004F0AAD" w:rsidRDefault="004E492E" w:rsidP="004E492E">
      <w:pPr>
        <w:rPr>
          <w:b/>
          <w:bCs/>
        </w:rPr>
      </w:pPr>
      <w:r w:rsidRPr="004F0AAD">
        <w:rPr>
          <w:b/>
          <w:bCs/>
        </w:rPr>
        <w:t>8. Assignment Table</w:t>
      </w:r>
    </w:p>
    <w:tbl>
      <w:tblPr>
        <w:tblStyle w:val="TableGrid"/>
        <w:tblW w:w="0" w:type="auto"/>
        <w:tblLook w:val="04A0" w:firstRow="1" w:lastRow="0" w:firstColumn="1" w:lastColumn="0" w:noHBand="0" w:noVBand="1"/>
      </w:tblPr>
      <w:tblGrid>
        <w:gridCol w:w="1501"/>
        <w:gridCol w:w="1650"/>
        <w:gridCol w:w="3901"/>
        <w:gridCol w:w="3428"/>
      </w:tblGrid>
      <w:tr w:rsidR="004E492E" w:rsidRPr="004F0AAD" w14:paraId="0795F66C" w14:textId="77777777" w:rsidTr="00E47A86">
        <w:tc>
          <w:tcPr>
            <w:tcW w:w="0" w:type="auto"/>
            <w:hideMark/>
          </w:tcPr>
          <w:p w14:paraId="74E5F5E9" w14:textId="77777777" w:rsidR="004E492E" w:rsidRPr="004F0AAD" w:rsidRDefault="004E492E" w:rsidP="00E47A86">
            <w:pPr>
              <w:spacing w:after="160" w:line="259" w:lineRule="auto"/>
              <w:rPr>
                <w:b/>
                <w:bCs/>
              </w:rPr>
            </w:pPr>
            <w:r w:rsidRPr="004F0AAD">
              <w:rPr>
                <w:b/>
                <w:bCs/>
              </w:rPr>
              <w:t>Attribute</w:t>
            </w:r>
          </w:p>
        </w:tc>
        <w:tc>
          <w:tcPr>
            <w:tcW w:w="0" w:type="auto"/>
            <w:hideMark/>
          </w:tcPr>
          <w:p w14:paraId="3517D6F1" w14:textId="77777777" w:rsidR="004E492E" w:rsidRPr="004F0AAD" w:rsidRDefault="004E492E" w:rsidP="00E47A86">
            <w:pPr>
              <w:spacing w:after="160" w:line="259" w:lineRule="auto"/>
              <w:rPr>
                <w:b/>
                <w:bCs/>
              </w:rPr>
            </w:pPr>
            <w:r w:rsidRPr="004F0AAD">
              <w:rPr>
                <w:b/>
                <w:bCs/>
              </w:rPr>
              <w:t>Data Type</w:t>
            </w:r>
          </w:p>
        </w:tc>
        <w:tc>
          <w:tcPr>
            <w:tcW w:w="0" w:type="auto"/>
            <w:hideMark/>
          </w:tcPr>
          <w:p w14:paraId="6E9DB995" w14:textId="77777777" w:rsidR="004E492E" w:rsidRPr="004F0AAD" w:rsidRDefault="004E492E" w:rsidP="00E47A86">
            <w:pPr>
              <w:spacing w:after="160" w:line="259" w:lineRule="auto"/>
              <w:rPr>
                <w:b/>
                <w:bCs/>
              </w:rPr>
            </w:pPr>
            <w:r w:rsidRPr="004F0AAD">
              <w:rPr>
                <w:b/>
                <w:bCs/>
              </w:rPr>
              <w:t>Constraints</w:t>
            </w:r>
          </w:p>
        </w:tc>
        <w:tc>
          <w:tcPr>
            <w:tcW w:w="0" w:type="auto"/>
            <w:hideMark/>
          </w:tcPr>
          <w:p w14:paraId="33E587C2" w14:textId="77777777" w:rsidR="004E492E" w:rsidRPr="004F0AAD" w:rsidRDefault="004E492E" w:rsidP="00E47A86">
            <w:pPr>
              <w:spacing w:after="160" w:line="259" w:lineRule="auto"/>
              <w:rPr>
                <w:b/>
                <w:bCs/>
              </w:rPr>
            </w:pPr>
            <w:r w:rsidRPr="004F0AAD">
              <w:rPr>
                <w:b/>
                <w:bCs/>
              </w:rPr>
              <w:t>Description</w:t>
            </w:r>
          </w:p>
        </w:tc>
      </w:tr>
      <w:tr w:rsidR="004E492E" w:rsidRPr="004F0AAD" w14:paraId="4A14441E" w14:textId="77777777" w:rsidTr="00E47A86">
        <w:tc>
          <w:tcPr>
            <w:tcW w:w="0" w:type="auto"/>
            <w:hideMark/>
          </w:tcPr>
          <w:p w14:paraId="1F1B31A7" w14:textId="77777777" w:rsidR="004E492E" w:rsidRPr="004F0AAD" w:rsidRDefault="004E492E" w:rsidP="00E47A86">
            <w:pPr>
              <w:spacing w:after="160" w:line="259" w:lineRule="auto"/>
            </w:pPr>
            <w:proofErr w:type="spellStart"/>
            <w:r w:rsidRPr="004F0AAD">
              <w:t>assignmentId</w:t>
            </w:r>
            <w:proofErr w:type="spellEnd"/>
          </w:p>
        </w:tc>
        <w:tc>
          <w:tcPr>
            <w:tcW w:w="0" w:type="auto"/>
            <w:hideMark/>
          </w:tcPr>
          <w:p w14:paraId="714C91C8" w14:textId="77777777" w:rsidR="004E492E" w:rsidRPr="004F0AAD" w:rsidRDefault="004E492E" w:rsidP="00E47A86">
            <w:pPr>
              <w:spacing w:after="160" w:line="259" w:lineRule="auto"/>
            </w:pPr>
            <w:r w:rsidRPr="004F0AAD">
              <w:t>INT</w:t>
            </w:r>
          </w:p>
        </w:tc>
        <w:tc>
          <w:tcPr>
            <w:tcW w:w="0" w:type="auto"/>
            <w:hideMark/>
          </w:tcPr>
          <w:p w14:paraId="218195C0" w14:textId="77777777" w:rsidR="004E492E" w:rsidRPr="004F0AAD" w:rsidRDefault="004E492E" w:rsidP="00E47A86">
            <w:pPr>
              <w:spacing w:after="160" w:line="259" w:lineRule="auto"/>
            </w:pPr>
            <w:r w:rsidRPr="004F0AAD">
              <w:t>PRIMARY KEY, AUTO_INCREMENT</w:t>
            </w:r>
          </w:p>
        </w:tc>
        <w:tc>
          <w:tcPr>
            <w:tcW w:w="0" w:type="auto"/>
            <w:hideMark/>
          </w:tcPr>
          <w:p w14:paraId="035AB667" w14:textId="77777777" w:rsidR="004E492E" w:rsidRPr="004F0AAD" w:rsidRDefault="004E492E" w:rsidP="00E47A86">
            <w:pPr>
              <w:spacing w:after="160" w:line="259" w:lineRule="auto"/>
            </w:pPr>
            <w:r w:rsidRPr="004F0AAD">
              <w:t>Unique identifier for each assignment</w:t>
            </w:r>
          </w:p>
        </w:tc>
      </w:tr>
      <w:tr w:rsidR="004E492E" w:rsidRPr="004F0AAD" w14:paraId="3B9771FC" w14:textId="77777777" w:rsidTr="00E47A86">
        <w:tc>
          <w:tcPr>
            <w:tcW w:w="0" w:type="auto"/>
            <w:hideMark/>
          </w:tcPr>
          <w:p w14:paraId="0685FD4E" w14:textId="77777777" w:rsidR="004E492E" w:rsidRPr="004F0AAD" w:rsidRDefault="004E492E" w:rsidP="00E47A86">
            <w:pPr>
              <w:spacing w:after="160" w:line="259" w:lineRule="auto"/>
            </w:pPr>
            <w:proofErr w:type="spellStart"/>
            <w:r w:rsidRPr="004F0AAD">
              <w:t>courseId</w:t>
            </w:r>
            <w:proofErr w:type="spellEnd"/>
          </w:p>
        </w:tc>
        <w:tc>
          <w:tcPr>
            <w:tcW w:w="0" w:type="auto"/>
            <w:hideMark/>
          </w:tcPr>
          <w:p w14:paraId="5D535AF9" w14:textId="77777777" w:rsidR="004E492E" w:rsidRPr="004F0AAD" w:rsidRDefault="004E492E" w:rsidP="00E47A86">
            <w:pPr>
              <w:spacing w:after="160" w:line="259" w:lineRule="auto"/>
            </w:pPr>
            <w:r w:rsidRPr="004F0AAD">
              <w:t>INT</w:t>
            </w:r>
          </w:p>
        </w:tc>
        <w:tc>
          <w:tcPr>
            <w:tcW w:w="0" w:type="auto"/>
            <w:hideMark/>
          </w:tcPr>
          <w:p w14:paraId="61D5E0CA" w14:textId="77777777" w:rsidR="004E492E" w:rsidRPr="004F0AAD" w:rsidRDefault="004E492E" w:rsidP="00E47A86">
            <w:pPr>
              <w:spacing w:after="160" w:line="259" w:lineRule="auto"/>
            </w:pPr>
            <w:r w:rsidRPr="004F0AAD">
              <w:t>FOREIGN KEY REFERENCES Course(</w:t>
            </w:r>
            <w:proofErr w:type="spellStart"/>
            <w:r w:rsidRPr="004F0AAD">
              <w:t>courseId</w:t>
            </w:r>
            <w:proofErr w:type="spellEnd"/>
            <w:r w:rsidRPr="004F0AAD">
              <w:t>)</w:t>
            </w:r>
          </w:p>
        </w:tc>
        <w:tc>
          <w:tcPr>
            <w:tcW w:w="0" w:type="auto"/>
            <w:hideMark/>
          </w:tcPr>
          <w:p w14:paraId="651D9985" w14:textId="77777777" w:rsidR="004E492E" w:rsidRPr="004F0AAD" w:rsidRDefault="004E492E" w:rsidP="00E47A86">
            <w:pPr>
              <w:spacing w:after="160" w:line="259" w:lineRule="auto"/>
            </w:pPr>
            <w:r w:rsidRPr="004F0AAD">
              <w:t>ID of the course related to the assignment</w:t>
            </w:r>
          </w:p>
        </w:tc>
      </w:tr>
      <w:tr w:rsidR="004E492E" w:rsidRPr="004F0AAD" w14:paraId="49233B1A" w14:textId="77777777" w:rsidTr="00E47A86">
        <w:tc>
          <w:tcPr>
            <w:tcW w:w="0" w:type="auto"/>
            <w:hideMark/>
          </w:tcPr>
          <w:p w14:paraId="3BFCB540" w14:textId="77777777" w:rsidR="004E492E" w:rsidRPr="004F0AAD" w:rsidRDefault="004E492E" w:rsidP="00E47A86">
            <w:pPr>
              <w:spacing w:after="160" w:line="259" w:lineRule="auto"/>
            </w:pPr>
            <w:r w:rsidRPr="004F0AAD">
              <w:t>title</w:t>
            </w:r>
          </w:p>
        </w:tc>
        <w:tc>
          <w:tcPr>
            <w:tcW w:w="0" w:type="auto"/>
            <w:hideMark/>
          </w:tcPr>
          <w:p w14:paraId="68C236E2" w14:textId="77777777" w:rsidR="004E492E" w:rsidRPr="004F0AAD" w:rsidRDefault="004E492E" w:rsidP="00E47A86">
            <w:pPr>
              <w:spacing w:after="160" w:line="259" w:lineRule="auto"/>
            </w:pPr>
            <w:proofErr w:type="gramStart"/>
            <w:r w:rsidRPr="004F0AAD">
              <w:t>VARCHAR(</w:t>
            </w:r>
            <w:proofErr w:type="gramEnd"/>
            <w:r w:rsidRPr="004F0AAD">
              <w:t>100)</w:t>
            </w:r>
          </w:p>
        </w:tc>
        <w:tc>
          <w:tcPr>
            <w:tcW w:w="0" w:type="auto"/>
            <w:hideMark/>
          </w:tcPr>
          <w:p w14:paraId="7DC065BF" w14:textId="77777777" w:rsidR="004E492E" w:rsidRPr="004F0AAD" w:rsidRDefault="004E492E" w:rsidP="00E47A86">
            <w:pPr>
              <w:spacing w:after="160" w:line="259" w:lineRule="auto"/>
            </w:pPr>
            <w:r w:rsidRPr="004F0AAD">
              <w:t>NOT NULL</w:t>
            </w:r>
          </w:p>
        </w:tc>
        <w:tc>
          <w:tcPr>
            <w:tcW w:w="0" w:type="auto"/>
            <w:hideMark/>
          </w:tcPr>
          <w:p w14:paraId="590C54EF" w14:textId="77777777" w:rsidR="004E492E" w:rsidRPr="004F0AAD" w:rsidRDefault="004E492E" w:rsidP="00E47A86">
            <w:pPr>
              <w:spacing w:after="160" w:line="259" w:lineRule="auto"/>
            </w:pPr>
            <w:r w:rsidRPr="004F0AAD">
              <w:t>Title of the assignment</w:t>
            </w:r>
          </w:p>
        </w:tc>
      </w:tr>
      <w:tr w:rsidR="004E492E" w:rsidRPr="004F0AAD" w14:paraId="3D0E62DB" w14:textId="77777777" w:rsidTr="00E47A86">
        <w:tc>
          <w:tcPr>
            <w:tcW w:w="0" w:type="auto"/>
            <w:hideMark/>
          </w:tcPr>
          <w:p w14:paraId="679F2BF6" w14:textId="77777777" w:rsidR="004E492E" w:rsidRPr="004F0AAD" w:rsidRDefault="004E492E" w:rsidP="00E47A86">
            <w:pPr>
              <w:spacing w:after="160" w:line="259" w:lineRule="auto"/>
            </w:pPr>
            <w:r w:rsidRPr="004F0AAD">
              <w:t>description</w:t>
            </w:r>
          </w:p>
        </w:tc>
        <w:tc>
          <w:tcPr>
            <w:tcW w:w="0" w:type="auto"/>
            <w:hideMark/>
          </w:tcPr>
          <w:p w14:paraId="60665C33" w14:textId="77777777" w:rsidR="004E492E" w:rsidRPr="004F0AAD" w:rsidRDefault="004E492E" w:rsidP="00E47A86">
            <w:pPr>
              <w:spacing w:after="160" w:line="259" w:lineRule="auto"/>
            </w:pPr>
            <w:r w:rsidRPr="004F0AAD">
              <w:t>TEXT</w:t>
            </w:r>
          </w:p>
        </w:tc>
        <w:tc>
          <w:tcPr>
            <w:tcW w:w="0" w:type="auto"/>
            <w:hideMark/>
          </w:tcPr>
          <w:p w14:paraId="51EBF694" w14:textId="77777777" w:rsidR="004E492E" w:rsidRPr="004F0AAD" w:rsidRDefault="004E492E" w:rsidP="00E47A86">
            <w:pPr>
              <w:spacing w:after="160" w:line="259" w:lineRule="auto"/>
            </w:pPr>
            <w:r w:rsidRPr="004F0AAD">
              <w:t>NULL</w:t>
            </w:r>
          </w:p>
        </w:tc>
        <w:tc>
          <w:tcPr>
            <w:tcW w:w="0" w:type="auto"/>
            <w:hideMark/>
          </w:tcPr>
          <w:p w14:paraId="645F74BD" w14:textId="77777777" w:rsidR="004E492E" w:rsidRPr="004F0AAD" w:rsidRDefault="004E492E" w:rsidP="00E47A86">
            <w:pPr>
              <w:spacing w:after="160" w:line="259" w:lineRule="auto"/>
            </w:pPr>
            <w:r w:rsidRPr="004F0AAD">
              <w:t>Description of the assignment</w:t>
            </w:r>
          </w:p>
        </w:tc>
      </w:tr>
      <w:tr w:rsidR="004E492E" w:rsidRPr="004F0AAD" w14:paraId="4428373C" w14:textId="77777777" w:rsidTr="00E47A86">
        <w:tc>
          <w:tcPr>
            <w:tcW w:w="0" w:type="auto"/>
            <w:hideMark/>
          </w:tcPr>
          <w:p w14:paraId="6BF3507C" w14:textId="77777777" w:rsidR="004E492E" w:rsidRPr="004F0AAD" w:rsidRDefault="004E492E" w:rsidP="00E47A86">
            <w:pPr>
              <w:spacing w:after="160" w:line="259" w:lineRule="auto"/>
            </w:pPr>
            <w:proofErr w:type="spellStart"/>
            <w:r w:rsidRPr="004F0AAD">
              <w:t>dueDate</w:t>
            </w:r>
            <w:proofErr w:type="spellEnd"/>
          </w:p>
        </w:tc>
        <w:tc>
          <w:tcPr>
            <w:tcW w:w="0" w:type="auto"/>
            <w:hideMark/>
          </w:tcPr>
          <w:p w14:paraId="70639895" w14:textId="77777777" w:rsidR="004E492E" w:rsidRPr="004F0AAD" w:rsidRDefault="004E492E" w:rsidP="00E47A86">
            <w:pPr>
              <w:spacing w:after="160" w:line="259" w:lineRule="auto"/>
            </w:pPr>
            <w:r w:rsidRPr="004F0AAD">
              <w:t>DATE</w:t>
            </w:r>
          </w:p>
        </w:tc>
        <w:tc>
          <w:tcPr>
            <w:tcW w:w="0" w:type="auto"/>
            <w:hideMark/>
          </w:tcPr>
          <w:p w14:paraId="37E18FEE" w14:textId="77777777" w:rsidR="004E492E" w:rsidRPr="004F0AAD" w:rsidRDefault="004E492E" w:rsidP="00E47A86">
            <w:pPr>
              <w:spacing w:after="160" w:line="259" w:lineRule="auto"/>
            </w:pPr>
            <w:r w:rsidRPr="004F0AAD">
              <w:t>NOT NULL</w:t>
            </w:r>
          </w:p>
        </w:tc>
        <w:tc>
          <w:tcPr>
            <w:tcW w:w="0" w:type="auto"/>
            <w:hideMark/>
          </w:tcPr>
          <w:p w14:paraId="635B646B" w14:textId="77777777" w:rsidR="004E492E" w:rsidRPr="004F0AAD" w:rsidRDefault="004E492E" w:rsidP="00E47A86">
            <w:pPr>
              <w:spacing w:after="160" w:line="259" w:lineRule="auto"/>
            </w:pPr>
            <w:r w:rsidRPr="004F0AAD">
              <w:t>Due date for submission</w:t>
            </w:r>
          </w:p>
        </w:tc>
      </w:tr>
    </w:tbl>
    <w:p w14:paraId="55DBD4E2" w14:textId="77777777" w:rsidR="004E492E" w:rsidRPr="004F0AAD" w:rsidRDefault="004E492E" w:rsidP="004E492E">
      <w:r>
        <w:pict w14:anchorId="2E50C7A2">
          <v:rect id="_x0000_i1066" style="width:0;height:1.5pt" o:hralign="center" o:hrstd="t" o:hr="t" fillcolor="#a0a0a0" stroked="f"/>
        </w:pict>
      </w:r>
    </w:p>
    <w:p w14:paraId="6D82C501" w14:textId="77777777" w:rsidR="004E492E" w:rsidRPr="004F0AAD" w:rsidRDefault="004E492E" w:rsidP="004E492E">
      <w:pPr>
        <w:rPr>
          <w:b/>
          <w:bCs/>
        </w:rPr>
      </w:pPr>
      <w:r w:rsidRPr="004F0AAD">
        <w:rPr>
          <w:b/>
          <w:bCs/>
        </w:rPr>
        <w:t>9. Exam Table</w:t>
      </w:r>
    </w:p>
    <w:tbl>
      <w:tblPr>
        <w:tblStyle w:val="TableGrid"/>
        <w:tblW w:w="0" w:type="auto"/>
        <w:tblLook w:val="04A0" w:firstRow="1" w:lastRow="0" w:firstColumn="1" w:lastColumn="0" w:noHBand="0" w:noVBand="1"/>
      </w:tblPr>
      <w:tblGrid>
        <w:gridCol w:w="1182"/>
        <w:gridCol w:w="2309"/>
        <w:gridCol w:w="3952"/>
        <w:gridCol w:w="3037"/>
      </w:tblGrid>
      <w:tr w:rsidR="004E492E" w:rsidRPr="004F0AAD" w14:paraId="6BD8DEFF" w14:textId="77777777" w:rsidTr="00E47A86">
        <w:tc>
          <w:tcPr>
            <w:tcW w:w="0" w:type="auto"/>
            <w:hideMark/>
          </w:tcPr>
          <w:p w14:paraId="4CCCAE93" w14:textId="77777777" w:rsidR="004E492E" w:rsidRPr="004F0AAD" w:rsidRDefault="004E492E" w:rsidP="00E47A86">
            <w:pPr>
              <w:spacing w:after="160" w:line="259" w:lineRule="auto"/>
              <w:rPr>
                <w:b/>
                <w:bCs/>
              </w:rPr>
            </w:pPr>
            <w:r w:rsidRPr="004F0AAD">
              <w:rPr>
                <w:b/>
                <w:bCs/>
              </w:rPr>
              <w:t>Attribute</w:t>
            </w:r>
          </w:p>
        </w:tc>
        <w:tc>
          <w:tcPr>
            <w:tcW w:w="0" w:type="auto"/>
            <w:hideMark/>
          </w:tcPr>
          <w:p w14:paraId="635216F1" w14:textId="77777777" w:rsidR="004E492E" w:rsidRPr="004F0AAD" w:rsidRDefault="004E492E" w:rsidP="00E47A86">
            <w:pPr>
              <w:spacing w:after="160" w:line="259" w:lineRule="auto"/>
              <w:rPr>
                <w:b/>
                <w:bCs/>
              </w:rPr>
            </w:pPr>
            <w:r w:rsidRPr="004F0AAD">
              <w:rPr>
                <w:b/>
                <w:bCs/>
              </w:rPr>
              <w:t>Data Type</w:t>
            </w:r>
          </w:p>
        </w:tc>
        <w:tc>
          <w:tcPr>
            <w:tcW w:w="0" w:type="auto"/>
            <w:hideMark/>
          </w:tcPr>
          <w:p w14:paraId="5F46F7B6" w14:textId="77777777" w:rsidR="004E492E" w:rsidRPr="004F0AAD" w:rsidRDefault="004E492E" w:rsidP="00E47A86">
            <w:pPr>
              <w:spacing w:after="160" w:line="259" w:lineRule="auto"/>
              <w:rPr>
                <w:b/>
                <w:bCs/>
              </w:rPr>
            </w:pPr>
            <w:r w:rsidRPr="004F0AAD">
              <w:rPr>
                <w:b/>
                <w:bCs/>
              </w:rPr>
              <w:t>Constraints</w:t>
            </w:r>
          </w:p>
        </w:tc>
        <w:tc>
          <w:tcPr>
            <w:tcW w:w="0" w:type="auto"/>
            <w:hideMark/>
          </w:tcPr>
          <w:p w14:paraId="4099EAFE" w14:textId="77777777" w:rsidR="004E492E" w:rsidRPr="004F0AAD" w:rsidRDefault="004E492E" w:rsidP="00E47A86">
            <w:pPr>
              <w:spacing w:after="160" w:line="259" w:lineRule="auto"/>
              <w:rPr>
                <w:b/>
                <w:bCs/>
              </w:rPr>
            </w:pPr>
            <w:r w:rsidRPr="004F0AAD">
              <w:rPr>
                <w:b/>
                <w:bCs/>
              </w:rPr>
              <w:t>Description</w:t>
            </w:r>
          </w:p>
        </w:tc>
      </w:tr>
      <w:tr w:rsidR="004E492E" w:rsidRPr="004F0AAD" w14:paraId="4EF4EC52" w14:textId="77777777" w:rsidTr="00E47A86">
        <w:tc>
          <w:tcPr>
            <w:tcW w:w="0" w:type="auto"/>
            <w:hideMark/>
          </w:tcPr>
          <w:p w14:paraId="79EFDCD6" w14:textId="77777777" w:rsidR="004E492E" w:rsidRPr="004F0AAD" w:rsidRDefault="004E492E" w:rsidP="00E47A86">
            <w:pPr>
              <w:spacing w:after="160" w:line="259" w:lineRule="auto"/>
            </w:pPr>
            <w:proofErr w:type="spellStart"/>
            <w:r w:rsidRPr="004F0AAD">
              <w:t>examId</w:t>
            </w:r>
            <w:proofErr w:type="spellEnd"/>
          </w:p>
        </w:tc>
        <w:tc>
          <w:tcPr>
            <w:tcW w:w="0" w:type="auto"/>
            <w:hideMark/>
          </w:tcPr>
          <w:p w14:paraId="01F7F5DB" w14:textId="77777777" w:rsidR="004E492E" w:rsidRPr="004F0AAD" w:rsidRDefault="004E492E" w:rsidP="00E47A86">
            <w:pPr>
              <w:spacing w:after="160" w:line="259" w:lineRule="auto"/>
            </w:pPr>
            <w:r w:rsidRPr="004F0AAD">
              <w:t>INT</w:t>
            </w:r>
          </w:p>
        </w:tc>
        <w:tc>
          <w:tcPr>
            <w:tcW w:w="0" w:type="auto"/>
            <w:hideMark/>
          </w:tcPr>
          <w:p w14:paraId="209F8CA1" w14:textId="77777777" w:rsidR="004E492E" w:rsidRPr="004F0AAD" w:rsidRDefault="004E492E" w:rsidP="00E47A86">
            <w:pPr>
              <w:spacing w:after="160" w:line="259" w:lineRule="auto"/>
            </w:pPr>
            <w:r w:rsidRPr="004F0AAD">
              <w:t>PRIMARY KEY, AUTO_INCREMENT</w:t>
            </w:r>
          </w:p>
        </w:tc>
        <w:tc>
          <w:tcPr>
            <w:tcW w:w="0" w:type="auto"/>
            <w:hideMark/>
          </w:tcPr>
          <w:p w14:paraId="23E2CD91" w14:textId="77777777" w:rsidR="004E492E" w:rsidRPr="004F0AAD" w:rsidRDefault="004E492E" w:rsidP="00E47A86">
            <w:pPr>
              <w:spacing w:after="160" w:line="259" w:lineRule="auto"/>
            </w:pPr>
            <w:r w:rsidRPr="004F0AAD">
              <w:t>Unique identifier for each exam</w:t>
            </w:r>
          </w:p>
        </w:tc>
      </w:tr>
      <w:tr w:rsidR="004E492E" w:rsidRPr="004F0AAD" w14:paraId="56E8A0A7" w14:textId="77777777" w:rsidTr="00E47A86">
        <w:tc>
          <w:tcPr>
            <w:tcW w:w="0" w:type="auto"/>
            <w:hideMark/>
          </w:tcPr>
          <w:p w14:paraId="251AEBEB" w14:textId="77777777" w:rsidR="004E492E" w:rsidRPr="004F0AAD" w:rsidRDefault="004E492E" w:rsidP="00E47A86">
            <w:pPr>
              <w:spacing w:after="160" w:line="259" w:lineRule="auto"/>
            </w:pPr>
            <w:proofErr w:type="spellStart"/>
            <w:r w:rsidRPr="004F0AAD">
              <w:t>courseId</w:t>
            </w:r>
            <w:proofErr w:type="spellEnd"/>
          </w:p>
        </w:tc>
        <w:tc>
          <w:tcPr>
            <w:tcW w:w="0" w:type="auto"/>
            <w:hideMark/>
          </w:tcPr>
          <w:p w14:paraId="14D95FF4" w14:textId="77777777" w:rsidR="004E492E" w:rsidRPr="004F0AAD" w:rsidRDefault="004E492E" w:rsidP="00E47A86">
            <w:pPr>
              <w:spacing w:after="160" w:line="259" w:lineRule="auto"/>
            </w:pPr>
            <w:r w:rsidRPr="004F0AAD">
              <w:t>INT</w:t>
            </w:r>
          </w:p>
        </w:tc>
        <w:tc>
          <w:tcPr>
            <w:tcW w:w="0" w:type="auto"/>
            <w:hideMark/>
          </w:tcPr>
          <w:p w14:paraId="7242D55A" w14:textId="77777777" w:rsidR="004E492E" w:rsidRPr="004F0AAD" w:rsidRDefault="004E492E" w:rsidP="00E47A86">
            <w:pPr>
              <w:spacing w:after="160" w:line="259" w:lineRule="auto"/>
            </w:pPr>
            <w:r w:rsidRPr="004F0AAD">
              <w:t>FOREIGN KEY REFERENCES Course(</w:t>
            </w:r>
            <w:proofErr w:type="spellStart"/>
            <w:r w:rsidRPr="004F0AAD">
              <w:t>courseId</w:t>
            </w:r>
            <w:proofErr w:type="spellEnd"/>
            <w:r w:rsidRPr="004F0AAD">
              <w:t>)</w:t>
            </w:r>
          </w:p>
        </w:tc>
        <w:tc>
          <w:tcPr>
            <w:tcW w:w="0" w:type="auto"/>
            <w:hideMark/>
          </w:tcPr>
          <w:p w14:paraId="08FFC301" w14:textId="77777777" w:rsidR="004E492E" w:rsidRPr="004F0AAD" w:rsidRDefault="004E492E" w:rsidP="00E47A86">
            <w:pPr>
              <w:spacing w:after="160" w:line="259" w:lineRule="auto"/>
            </w:pPr>
            <w:r w:rsidRPr="004F0AAD">
              <w:t>ID of the course related to the exam</w:t>
            </w:r>
          </w:p>
        </w:tc>
      </w:tr>
      <w:tr w:rsidR="004E492E" w:rsidRPr="004F0AAD" w14:paraId="677F1C41" w14:textId="77777777" w:rsidTr="00E47A86">
        <w:tc>
          <w:tcPr>
            <w:tcW w:w="0" w:type="auto"/>
            <w:hideMark/>
          </w:tcPr>
          <w:p w14:paraId="356815B6" w14:textId="77777777" w:rsidR="004E492E" w:rsidRPr="004F0AAD" w:rsidRDefault="004E492E" w:rsidP="00E47A86">
            <w:pPr>
              <w:spacing w:after="160" w:line="259" w:lineRule="auto"/>
            </w:pPr>
            <w:proofErr w:type="spellStart"/>
            <w:r w:rsidRPr="004F0AAD">
              <w:lastRenderedPageBreak/>
              <w:t>examDate</w:t>
            </w:r>
            <w:proofErr w:type="spellEnd"/>
          </w:p>
        </w:tc>
        <w:tc>
          <w:tcPr>
            <w:tcW w:w="0" w:type="auto"/>
            <w:hideMark/>
          </w:tcPr>
          <w:p w14:paraId="7515C84C" w14:textId="77777777" w:rsidR="004E492E" w:rsidRPr="004F0AAD" w:rsidRDefault="004E492E" w:rsidP="00E47A86">
            <w:pPr>
              <w:spacing w:after="160" w:line="259" w:lineRule="auto"/>
            </w:pPr>
            <w:r w:rsidRPr="004F0AAD">
              <w:t>DATE</w:t>
            </w:r>
          </w:p>
        </w:tc>
        <w:tc>
          <w:tcPr>
            <w:tcW w:w="0" w:type="auto"/>
            <w:hideMark/>
          </w:tcPr>
          <w:p w14:paraId="5FB1FC00" w14:textId="77777777" w:rsidR="004E492E" w:rsidRPr="004F0AAD" w:rsidRDefault="004E492E" w:rsidP="00E47A86">
            <w:pPr>
              <w:spacing w:after="160" w:line="259" w:lineRule="auto"/>
            </w:pPr>
            <w:r w:rsidRPr="004F0AAD">
              <w:t>NOT NULL</w:t>
            </w:r>
          </w:p>
        </w:tc>
        <w:tc>
          <w:tcPr>
            <w:tcW w:w="0" w:type="auto"/>
            <w:hideMark/>
          </w:tcPr>
          <w:p w14:paraId="4A1D7786" w14:textId="77777777" w:rsidR="004E492E" w:rsidRPr="004F0AAD" w:rsidRDefault="004E492E" w:rsidP="00E47A86">
            <w:pPr>
              <w:spacing w:after="160" w:line="259" w:lineRule="auto"/>
            </w:pPr>
            <w:r w:rsidRPr="004F0AAD">
              <w:t>Date of the exam</w:t>
            </w:r>
          </w:p>
        </w:tc>
      </w:tr>
      <w:tr w:rsidR="004E492E" w:rsidRPr="004F0AAD" w14:paraId="7F44CEB1" w14:textId="77777777" w:rsidTr="00E47A86">
        <w:tc>
          <w:tcPr>
            <w:tcW w:w="0" w:type="auto"/>
            <w:hideMark/>
          </w:tcPr>
          <w:p w14:paraId="126BDBE2" w14:textId="77777777" w:rsidR="004E492E" w:rsidRPr="004F0AAD" w:rsidRDefault="004E492E" w:rsidP="00E47A86">
            <w:pPr>
              <w:spacing w:after="160" w:line="259" w:lineRule="auto"/>
            </w:pPr>
            <w:r w:rsidRPr="004F0AAD">
              <w:t>duration</w:t>
            </w:r>
          </w:p>
        </w:tc>
        <w:tc>
          <w:tcPr>
            <w:tcW w:w="0" w:type="auto"/>
            <w:hideMark/>
          </w:tcPr>
          <w:p w14:paraId="4EDF20A7" w14:textId="77777777" w:rsidR="004E492E" w:rsidRPr="004F0AAD" w:rsidRDefault="004E492E" w:rsidP="00E47A86">
            <w:pPr>
              <w:spacing w:after="160" w:line="259" w:lineRule="auto"/>
            </w:pPr>
            <w:r w:rsidRPr="004F0AAD">
              <w:t>INT</w:t>
            </w:r>
          </w:p>
        </w:tc>
        <w:tc>
          <w:tcPr>
            <w:tcW w:w="0" w:type="auto"/>
            <w:hideMark/>
          </w:tcPr>
          <w:p w14:paraId="60F47F4E" w14:textId="77777777" w:rsidR="004E492E" w:rsidRPr="004F0AAD" w:rsidRDefault="004E492E" w:rsidP="00E47A86">
            <w:pPr>
              <w:spacing w:after="160" w:line="259" w:lineRule="auto"/>
            </w:pPr>
            <w:r w:rsidRPr="004F0AAD">
              <w:t>NOT NULL</w:t>
            </w:r>
          </w:p>
        </w:tc>
        <w:tc>
          <w:tcPr>
            <w:tcW w:w="0" w:type="auto"/>
            <w:hideMark/>
          </w:tcPr>
          <w:p w14:paraId="1EC4CEF8" w14:textId="77777777" w:rsidR="004E492E" w:rsidRPr="004F0AAD" w:rsidRDefault="004E492E" w:rsidP="00E47A86">
            <w:pPr>
              <w:spacing w:after="160" w:line="259" w:lineRule="auto"/>
            </w:pPr>
            <w:r w:rsidRPr="004F0AAD">
              <w:t>Duration of the exam in minutes</w:t>
            </w:r>
          </w:p>
        </w:tc>
      </w:tr>
      <w:tr w:rsidR="004E492E" w:rsidRPr="004F0AAD" w14:paraId="23AC074E" w14:textId="77777777" w:rsidTr="00E47A86">
        <w:tc>
          <w:tcPr>
            <w:tcW w:w="0" w:type="auto"/>
            <w:hideMark/>
          </w:tcPr>
          <w:p w14:paraId="0DBA4AE6" w14:textId="77777777" w:rsidR="004E492E" w:rsidRPr="004F0AAD" w:rsidRDefault="004E492E" w:rsidP="00E47A86">
            <w:pPr>
              <w:spacing w:after="160" w:line="259" w:lineRule="auto"/>
            </w:pPr>
            <w:r w:rsidRPr="004F0AAD">
              <w:t>type</w:t>
            </w:r>
          </w:p>
        </w:tc>
        <w:tc>
          <w:tcPr>
            <w:tcW w:w="0" w:type="auto"/>
            <w:hideMark/>
          </w:tcPr>
          <w:p w14:paraId="3ED810ED" w14:textId="77777777" w:rsidR="004E492E" w:rsidRPr="004F0AAD" w:rsidRDefault="004E492E" w:rsidP="00E47A86">
            <w:pPr>
              <w:spacing w:after="160" w:line="259" w:lineRule="auto"/>
            </w:pPr>
            <w:proofErr w:type="gramStart"/>
            <w:r w:rsidRPr="004F0AAD">
              <w:t>ENUM(</w:t>
            </w:r>
            <w:proofErr w:type="gramEnd"/>
            <w:r w:rsidRPr="004F0AAD">
              <w:t>'Midterm', 'Final')</w:t>
            </w:r>
          </w:p>
        </w:tc>
        <w:tc>
          <w:tcPr>
            <w:tcW w:w="0" w:type="auto"/>
            <w:hideMark/>
          </w:tcPr>
          <w:p w14:paraId="020E36DB" w14:textId="77777777" w:rsidR="004E492E" w:rsidRPr="004F0AAD" w:rsidRDefault="004E492E" w:rsidP="00E47A86">
            <w:pPr>
              <w:spacing w:after="160" w:line="259" w:lineRule="auto"/>
            </w:pPr>
            <w:r w:rsidRPr="004F0AAD">
              <w:t>NOT NULL</w:t>
            </w:r>
          </w:p>
        </w:tc>
        <w:tc>
          <w:tcPr>
            <w:tcW w:w="0" w:type="auto"/>
            <w:hideMark/>
          </w:tcPr>
          <w:p w14:paraId="765B3277" w14:textId="77777777" w:rsidR="004E492E" w:rsidRPr="004F0AAD" w:rsidRDefault="004E492E" w:rsidP="00E47A86">
            <w:pPr>
              <w:spacing w:after="160" w:line="259" w:lineRule="auto"/>
            </w:pPr>
            <w:r w:rsidRPr="004F0AAD">
              <w:t>Type of exam (Midterm or Final)</w:t>
            </w:r>
          </w:p>
        </w:tc>
      </w:tr>
    </w:tbl>
    <w:p w14:paraId="19A1007F" w14:textId="77777777" w:rsidR="004E492E" w:rsidRPr="004F0AAD" w:rsidRDefault="004E492E" w:rsidP="004E492E">
      <w:r>
        <w:pict w14:anchorId="6C074B05">
          <v:rect id="_x0000_i1067" style="width:0;height:1.5pt" o:hralign="center" o:hrstd="t" o:hr="t" fillcolor="#a0a0a0" stroked="f"/>
        </w:pict>
      </w:r>
    </w:p>
    <w:p w14:paraId="509CD4B6" w14:textId="77777777" w:rsidR="004E492E" w:rsidRPr="004F0AAD" w:rsidRDefault="004E492E" w:rsidP="004E492E">
      <w:pPr>
        <w:rPr>
          <w:b/>
          <w:bCs/>
        </w:rPr>
      </w:pPr>
      <w:r w:rsidRPr="004F0AAD">
        <w:rPr>
          <w:b/>
          <w:bCs/>
        </w:rPr>
        <w:t>10. Fee Table</w:t>
      </w:r>
    </w:p>
    <w:tbl>
      <w:tblPr>
        <w:tblStyle w:val="TableGrid"/>
        <w:tblW w:w="0" w:type="auto"/>
        <w:tblLook w:val="04A0" w:firstRow="1" w:lastRow="0" w:firstColumn="1" w:lastColumn="0" w:noHBand="0" w:noVBand="1"/>
      </w:tblPr>
      <w:tblGrid>
        <w:gridCol w:w="1128"/>
        <w:gridCol w:w="2206"/>
        <w:gridCol w:w="3915"/>
        <w:gridCol w:w="3231"/>
      </w:tblGrid>
      <w:tr w:rsidR="004E492E" w:rsidRPr="004F0AAD" w14:paraId="37C47F03" w14:textId="77777777" w:rsidTr="00E47A86">
        <w:tc>
          <w:tcPr>
            <w:tcW w:w="0" w:type="auto"/>
            <w:hideMark/>
          </w:tcPr>
          <w:p w14:paraId="2B993C62" w14:textId="77777777" w:rsidR="004E492E" w:rsidRPr="004F0AAD" w:rsidRDefault="004E492E" w:rsidP="00E47A86">
            <w:pPr>
              <w:spacing w:after="160" w:line="259" w:lineRule="auto"/>
              <w:rPr>
                <w:b/>
                <w:bCs/>
              </w:rPr>
            </w:pPr>
            <w:r w:rsidRPr="004F0AAD">
              <w:rPr>
                <w:b/>
                <w:bCs/>
              </w:rPr>
              <w:t>Attribute</w:t>
            </w:r>
          </w:p>
        </w:tc>
        <w:tc>
          <w:tcPr>
            <w:tcW w:w="0" w:type="auto"/>
            <w:hideMark/>
          </w:tcPr>
          <w:p w14:paraId="30AE5584" w14:textId="77777777" w:rsidR="004E492E" w:rsidRPr="004F0AAD" w:rsidRDefault="004E492E" w:rsidP="00E47A86">
            <w:pPr>
              <w:spacing w:after="160" w:line="259" w:lineRule="auto"/>
              <w:rPr>
                <w:b/>
                <w:bCs/>
              </w:rPr>
            </w:pPr>
            <w:r w:rsidRPr="004F0AAD">
              <w:rPr>
                <w:b/>
                <w:bCs/>
              </w:rPr>
              <w:t>Data Type</w:t>
            </w:r>
          </w:p>
        </w:tc>
        <w:tc>
          <w:tcPr>
            <w:tcW w:w="0" w:type="auto"/>
            <w:hideMark/>
          </w:tcPr>
          <w:p w14:paraId="2B138198" w14:textId="77777777" w:rsidR="004E492E" w:rsidRPr="004F0AAD" w:rsidRDefault="004E492E" w:rsidP="00E47A86">
            <w:pPr>
              <w:spacing w:after="160" w:line="259" w:lineRule="auto"/>
              <w:rPr>
                <w:b/>
                <w:bCs/>
              </w:rPr>
            </w:pPr>
            <w:r w:rsidRPr="004F0AAD">
              <w:rPr>
                <w:b/>
                <w:bCs/>
              </w:rPr>
              <w:t>Constraints</w:t>
            </w:r>
          </w:p>
        </w:tc>
        <w:tc>
          <w:tcPr>
            <w:tcW w:w="0" w:type="auto"/>
            <w:hideMark/>
          </w:tcPr>
          <w:p w14:paraId="265F797D" w14:textId="77777777" w:rsidR="004E492E" w:rsidRPr="004F0AAD" w:rsidRDefault="004E492E" w:rsidP="00E47A86">
            <w:pPr>
              <w:spacing w:after="160" w:line="259" w:lineRule="auto"/>
              <w:rPr>
                <w:b/>
                <w:bCs/>
              </w:rPr>
            </w:pPr>
            <w:r w:rsidRPr="004F0AAD">
              <w:rPr>
                <w:b/>
                <w:bCs/>
              </w:rPr>
              <w:t>Description</w:t>
            </w:r>
          </w:p>
        </w:tc>
      </w:tr>
      <w:tr w:rsidR="004E492E" w:rsidRPr="004F0AAD" w14:paraId="1F6BD54B" w14:textId="77777777" w:rsidTr="00E47A86">
        <w:tc>
          <w:tcPr>
            <w:tcW w:w="0" w:type="auto"/>
            <w:hideMark/>
          </w:tcPr>
          <w:p w14:paraId="08495E53" w14:textId="77777777" w:rsidR="004E492E" w:rsidRPr="004F0AAD" w:rsidRDefault="004E492E" w:rsidP="00E47A86">
            <w:pPr>
              <w:spacing w:after="160" w:line="259" w:lineRule="auto"/>
            </w:pPr>
            <w:proofErr w:type="spellStart"/>
            <w:r w:rsidRPr="004F0AAD">
              <w:t>feeId</w:t>
            </w:r>
            <w:proofErr w:type="spellEnd"/>
          </w:p>
        </w:tc>
        <w:tc>
          <w:tcPr>
            <w:tcW w:w="0" w:type="auto"/>
            <w:hideMark/>
          </w:tcPr>
          <w:p w14:paraId="01B44D87" w14:textId="77777777" w:rsidR="004E492E" w:rsidRPr="004F0AAD" w:rsidRDefault="004E492E" w:rsidP="00E47A86">
            <w:pPr>
              <w:spacing w:after="160" w:line="259" w:lineRule="auto"/>
            </w:pPr>
            <w:r w:rsidRPr="004F0AAD">
              <w:t>INT</w:t>
            </w:r>
          </w:p>
        </w:tc>
        <w:tc>
          <w:tcPr>
            <w:tcW w:w="0" w:type="auto"/>
            <w:hideMark/>
          </w:tcPr>
          <w:p w14:paraId="7D0EF06F" w14:textId="77777777" w:rsidR="004E492E" w:rsidRPr="004F0AAD" w:rsidRDefault="004E492E" w:rsidP="00E47A86">
            <w:pPr>
              <w:spacing w:after="160" w:line="259" w:lineRule="auto"/>
            </w:pPr>
            <w:r w:rsidRPr="004F0AAD">
              <w:t>PRIMARY KEY, AUTO_INCREMENT</w:t>
            </w:r>
          </w:p>
        </w:tc>
        <w:tc>
          <w:tcPr>
            <w:tcW w:w="0" w:type="auto"/>
            <w:hideMark/>
          </w:tcPr>
          <w:p w14:paraId="412ABB9A" w14:textId="77777777" w:rsidR="004E492E" w:rsidRPr="004F0AAD" w:rsidRDefault="004E492E" w:rsidP="00E47A86">
            <w:pPr>
              <w:spacing w:after="160" w:line="259" w:lineRule="auto"/>
            </w:pPr>
            <w:r w:rsidRPr="004F0AAD">
              <w:t>Unique identifier for each fee</w:t>
            </w:r>
          </w:p>
        </w:tc>
      </w:tr>
      <w:tr w:rsidR="004E492E" w:rsidRPr="004F0AAD" w14:paraId="7C06D470" w14:textId="77777777" w:rsidTr="00E47A86">
        <w:tc>
          <w:tcPr>
            <w:tcW w:w="0" w:type="auto"/>
            <w:hideMark/>
          </w:tcPr>
          <w:p w14:paraId="06E269A1" w14:textId="77777777" w:rsidR="004E492E" w:rsidRPr="004F0AAD" w:rsidRDefault="004E492E" w:rsidP="00E47A86">
            <w:pPr>
              <w:spacing w:after="160" w:line="259" w:lineRule="auto"/>
            </w:pPr>
            <w:proofErr w:type="spellStart"/>
            <w:r w:rsidRPr="004F0AAD">
              <w:t>studentId</w:t>
            </w:r>
            <w:proofErr w:type="spellEnd"/>
          </w:p>
        </w:tc>
        <w:tc>
          <w:tcPr>
            <w:tcW w:w="0" w:type="auto"/>
            <w:hideMark/>
          </w:tcPr>
          <w:p w14:paraId="36FAEEA0" w14:textId="77777777" w:rsidR="004E492E" w:rsidRPr="004F0AAD" w:rsidRDefault="004E492E" w:rsidP="00E47A86">
            <w:pPr>
              <w:spacing w:after="160" w:line="259" w:lineRule="auto"/>
            </w:pPr>
            <w:r w:rsidRPr="004F0AAD">
              <w:t>INT</w:t>
            </w:r>
          </w:p>
        </w:tc>
        <w:tc>
          <w:tcPr>
            <w:tcW w:w="0" w:type="auto"/>
            <w:hideMark/>
          </w:tcPr>
          <w:p w14:paraId="53A13F40" w14:textId="77777777" w:rsidR="004E492E" w:rsidRPr="004F0AAD" w:rsidRDefault="004E492E" w:rsidP="00E47A86">
            <w:pPr>
              <w:spacing w:after="160" w:line="259" w:lineRule="auto"/>
            </w:pPr>
            <w:r w:rsidRPr="004F0AAD">
              <w:t>FOREIGN KEY REFERENCES Student(</w:t>
            </w:r>
            <w:proofErr w:type="spellStart"/>
            <w:r w:rsidRPr="004F0AAD">
              <w:t>studentId</w:t>
            </w:r>
            <w:proofErr w:type="spellEnd"/>
            <w:r w:rsidRPr="004F0AAD">
              <w:t>)</w:t>
            </w:r>
          </w:p>
        </w:tc>
        <w:tc>
          <w:tcPr>
            <w:tcW w:w="0" w:type="auto"/>
            <w:hideMark/>
          </w:tcPr>
          <w:p w14:paraId="6C044CE5" w14:textId="77777777" w:rsidR="004E492E" w:rsidRPr="004F0AAD" w:rsidRDefault="004E492E" w:rsidP="00E47A86">
            <w:pPr>
              <w:spacing w:after="160" w:line="259" w:lineRule="auto"/>
            </w:pPr>
            <w:r w:rsidRPr="004F0AAD">
              <w:t>ID of the student associated with the fee</w:t>
            </w:r>
          </w:p>
        </w:tc>
      </w:tr>
      <w:tr w:rsidR="004E492E" w:rsidRPr="004F0AAD" w14:paraId="29509E59" w14:textId="77777777" w:rsidTr="00E47A86">
        <w:tc>
          <w:tcPr>
            <w:tcW w:w="0" w:type="auto"/>
            <w:hideMark/>
          </w:tcPr>
          <w:p w14:paraId="2D10D895" w14:textId="77777777" w:rsidR="004E492E" w:rsidRPr="004F0AAD" w:rsidRDefault="004E492E" w:rsidP="00E47A86">
            <w:pPr>
              <w:spacing w:after="160" w:line="259" w:lineRule="auto"/>
            </w:pPr>
            <w:r w:rsidRPr="004F0AAD">
              <w:t>amount</w:t>
            </w:r>
          </w:p>
        </w:tc>
        <w:tc>
          <w:tcPr>
            <w:tcW w:w="0" w:type="auto"/>
            <w:hideMark/>
          </w:tcPr>
          <w:p w14:paraId="7A518466" w14:textId="77777777" w:rsidR="004E492E" w:rsidRPr="004F0AAD" w:rsidRDefault="004E492E" w:rsidP="00E47A86">
            <w:pPr>
              <w:spacing w:after="160" w:line="259" w:lineRule="auto"/>
            </w:pPr>
            <w:proofErr w:type="gramStart"/>
            <w:r w:rsidRPr="004F0AAD">
              <w:t>DECIMAL(</w:t>
            </w:r>
            <w:proofErr w:type="gramEnd"/>
            <w:r w:rsidRPr="004F0AAD">
              <w:t>10, 2)</w:t>
            </w:r>
          </w:p>
        </w:tc>
        <w:tc>
          <w:tcPr>
            <w:tcW w:w="0" w:type="auto"/>
            <w:hideMark/>
          </w:tcPr>
          <w:p w14:paraId="245126B5" w14:textId="77777777" w:rsidR="004E492E" w:rsidRPr="004F0AAD" w:rsidRDefault="004E492E" w:rsidP="00E47A86">
            <w:pPr>
              <w:spacing w:after="160" w:line="259" w:lineRule="auto"/>
            </w:pPr>
            <w:r w:rsidRPr="004F0AAD">
              <w:t>NOT NULL</w:t>
            </w:r>
          </w:p>
        </w:tc>
        <w:tc>
          <w:tcPr>
            <w:tcW w:w="0" w:type="auto"/>
            <w:hideMark/>
          </w:tcPr>
          <w:p w14:paraId="5846A5B9" w14:textId="77777777" w:rsidR="004E492E" w:rsidRPr="004F0AAD" w:rsidRDefault="004E492E" w:rsidP="00E47A86">
            <w:pPr>
              <w:spacing w:after="160" w:line="259" w:lineRule="auto"/>
            </w:pPr>
            <w:r w:rsidRPr="004F0AAD">
              <w:t>Amount of the fee</w:t>
            </w:r>
          </w:p>
        </w:tc>
      </w:tr>
      <w:tr w:rsidR="004E492E" w:rsidRPr="004F0AAD" w14:paraId="4E3CC06D" w14:textId="77777777" w:rsidTr="00E47A86">
        <w:tc>
          <w:tcPr>
            <w:tcW w:w="0" w:type="auto"/>
            <w:hideMark/>
          </w:tcPr>
          <w:p w14:paraId="14D784A4" w14:textId="77777777" w:rsidR="004E492E" w:rsidRPr="004F0AAD" w:rsidRDefault="004E492E" w:rsidP="00E47A86">
            <w:pPr>
              <w:spacing w:after="160" w:line="259" w:lineRule="auto"/>
            </w:pPr>
            <w:proofErr w:type="spellStart"/>
            <w:r w:rsidRPr="004F0AAD">
              <w:t>dueDate</w:t>
            </w:r>
            <w:proofErr w:type="spellEnd"/>
          </w:p>
        </w:tc>
        <w:tc>
          <w:tcPr>
            <w:tcW w:w="0" w:type="auto"/>
            <w:hideMark/>
          </w:tcPr>
          <w:p w14:paraId="2B0845EC" w14:textId="77777777" w:rsidR="004E492E" w:rsidRPr="004F0AAD" w:rsidRDefault="004E492E" w:rsidP="00E47A86">
            <w:pPr>
              <w:spacing w:after="160" w:line="259" w:lineRule="auto"/>
            </w:pPr>
            <w:r w:rsidRPr="004F0AAD">
              <w:t>DATE</w:t>
            </w:r>
          </w:p>
        </w:tc>
        <w:tc>
          <w:tcPr>
            <w:tcW w:w="0" w:type="auto"/>
            <w:hideMark/>
          </w:tcPr>
          <w:p w14:paraId="776F2701" w14:textId="77777777" w:rsidR="004E492E" w:rsidRPr="004F0AAD" w:rsidRDefault="004E492E" w:rsidP="00E47A86">
            <w:pPr>
              <w:spacing w:after="160" w:line="259" w:lineRule="auto"/>
            </w:pPr>
            <w:r w:rsidRPr="004F0AAD">
              <w:t>NOT NULL</w:t>
            </w:r>
          </w:p>
        </w:tc>
        <w:tc>
          <w:tcPr>
            <w:tcW w:w="0" w:type="auto"/>
            <w:hideMark/>
          </w:tcPr>
          <w:p w14:paraId="7E383B02" w14:textId="77777777" w:rsidR="004E492E" w:rsidRPr="004F0AAD" w:rsidRDefault="004E492E" w:rsidP="00E47A86">
            <w:pPr>
              <w:spacing w:after="160" w:line="259" w:lineRule="auto"/>
            </w:pPr>
            <w:r w:rsidRPr="004F0AAD">
              <w:t>Due date for fee payment</w:t>
            </w:r>
          </w:p>
        </w:tc>
      </w:tr>
      <w:tr w:rsidR="004E492E" w:rsidRPr="004F0AAD" w14:paraId="0DF53E19" w14:textId="77777777" w:rsidTr="00E47A86">
        <w:tc>
          <w:tcPr>
            <w:tcW w:w="0" w:type="auto"/>
            <w:hideMark/>
          </w:tcPr>
          <w:p w14:paraId="0BAEE374" w14:textId="77777777" w:rsidR="004E492E" w:rsidRPr="004F0AAD" w:rsidRDefault="004E492E" w:rsidP="00E47A86">
            <w:pPr>
              <w:spacing w:after="160" w:line="259" w:lineRule="auto"/>
            </w:pPr>
            <w:r w:rsidRPr="004F0AAD">
              <w:t>status</w:t>
            </w:r>
          </w:p>
        </w:tc>
        <w:tc>
          <w:tcPr>
            <w:tcW w:w="0" w:type="auto"/>
            <w:hideMark/>
          </w:tcPr>
          <w:p w14:paraId="4F58820D" w14:textId="77777777" w:rsidR="004E492E" w:rsidRPr="004F0AAD" w:rsidRDefault="004E492E" w:rsidP="00E47A86">
            <w:pPr>
              <w:spacing w:after="160" w:line="259" w:lineRule="auto"/>
            </w:pPr>
            <w:proofErr w:type="gramStart"/>
            <w:r w:rsidRPr="004F0AAD">
              <w:t>ENUM(</w:t>
            </w:r>
            <w:proofErr w:type="gramEnd"/>
            <w:r w:rsidRPr="004F0AAD">
              <w:t>'Pending', 'Paid')</w:t>
            </w:r>
          </w:p>
        </w:tc>
        <w:tc>
          <w:tcPr>
            <w:tcW w:w="0" w:type="auto"/>
            <w:hideMark/>
          </w:tcPr>
          <w:p w14:paraId="11820D4F" w14:textId="77777777" w:rsidR="004E492E" w:rsidRPr="004F0AAD" w:rsidRDefault="004E492E" w:rsidP="00E47A86">
            <w:pPr>
              <w:spacing w:after="160" w:line="259" w:lineRule="auto"/>
            </w:pPr>
            <w:r w:rsidRPr="004F0AAD">
              <w:t>NOT NULL</w:t>
            </w:r>
          </w:p>
        </w:tc>
        <w:tc>
          <w:tcPr>
            <w:tcW w:w="0" w:type="auto"/>
            <w:hideMark/>
          </w:tcPr>
          <w:p w14:paraId="45454858" w14:textId="77777777" w:rsidR="004E492E" w:rsidRPr="004F0AAD" w:rsidRDefault="004E492E" w:rsidP="00E47A86">
            <w:pPr>
              <w:spacing w:after="160" w:line="259" w:lineRule="auto"/>
            </w:pPr>
            <w:r w:rsidRPr="004F0AAD">
              <w:t>Status of the fee payment</w:t>
            </w:r>
          </w:p>
        </w:tc>
      </w:tr>
    </w:tbl>
    <w:p w14:paraId="145C0EAA" w14:textId="77777777" w:rsidR="004E492E" w:rsidRPr="004F0AAD" w:rsidRDefault="004E492E" w:rsidP="004E492E">
      <w:r>
        <w:pict w14:anchorId="6ED5EF5B">
          <v:rect id="_x0000_i1068" style="width:0;height:1.5pt" o:hralign="center" o:hrstd="t" o:hr="t" fillcolor="#a0a0a0" stroked="f"/>
        </w:pict>
      </w:r>
    </w:p>
    <w:p w14:paraId="2AAB5179" w14:textId="77777777" w:rsidR="004E492E" w:rsidRPr="004F0AAD" w:rsidRDefault="004E492E" w:rsidP="004E492E">
      <w:pPr>
        <w:rPr>
          <w:b/>
          <w:bCs/>
        </w:rPr>
      </w:pPr>
      <w:r w:rsidRPr="004F0AAD">
        <w:rPr>
          <w:b/>
          <w:bCs/>
        </w:rPr>
        <w:t>11. Payment Table</w:t>
      </w:r>
    </w:p>
    <w:tbl>
      <w:tblPr>
        <w:tblStyle w:val="TableGrid"/>
        <w:tblW w:w="0" w:type="auto"/>
        <w:tblLook w:val="04A0" w:firstRow="1" w:lastRow="0" w:firstColumn="1" w:lastColumn="0" w:noHBand="0" w:noVBand="1"/>
      </w:tblPr>
      <w:tblGrid>
        <w:gridCol w:w="1778"/>
        <w:gridCol w:w="3216"/>
        <w:gridCol w:w="2996"/>
        <w:gridCol w:w="2490"/>
      </w:tblGrid>
      <w:tr w:rsidR="004E492E" w:rsidRPr="004F0AAD" w14:paraId="4DFCAB84" w14:textId="77777777" w:rsidTr="00E47A86">
        <w:tc>
          <w:tcPr>
            <w:tcW w:w="0" w:type="auto"/>
            <w:hideMark/>
          </w:tcPr>
          <w:p w14:paraId="09614DE7" w14:textId="77777777" w:rsidR="004E492E" w:rsidRPr="004F0AAD" w:rsidRDefault="004E492E" w:rsidP="00E47A86">
            <w:pPr>
              <w:spacing w:after="160" w:line="259" w:lineRule="auto"/>
              <w:rPr>
                <w:b/>
                <w:bCs/>
              </w:rPr>
            </w:pPr>
            <w:r w:rsidRPr="004F0AAD">
              <w:rPr>
                <w:b/>
                <w:bCs/>
              </w:rPr>
              <w:t>Attribute</w:t>
            </w:r>
          </w:p>
        </w:tc>
        <w:tc>
          <w:tcPr>
            <w:tcW w:w="0" w:type="auto"/>
            <w:hideMark/>
          </w:tcPr>
          <w:p w14:paraId="74F63A35" w14:textId="77777777" w:rsidR="004E492E" w:rsidRPr="004F0AAD" w:rsidRDefault="004E492E" w:rsidP="00E47A86">
            <w:pPr>
              <w:spacing w:after="160" w:line="259" w:lineRule="auto"/>
              <w:rPr>
                <w:b/>
                <w:bCs/>
              </w:rPr>
            </w:pPr>
            <w:r w:rsidRPr="004F0AAD">
              <w:rPr>
                <w:b/>
                <w:bCs/>
              </w:rPr>
              <w:t>Data Type</w:t>
            </w:r>
          </w:p>
        </w:tc>
        <w:tc>
          <w:tcPr>
            <w:tcW w:w="0" w:type="auto"/>
            <w:hideMark/>
          </w:tcPr>
          <w:p w14:paraId="2523F24D" w14:textId="77777777" w:rsidR="004E492E" w:rsidRPr="004F0AAD" w:rsidRDefault="004E492E" w:rsidP="00E47A86">
            <w:pPr>
              <w:spacing w:after="160" w:line="259" w:lineRule="auto"/>
              <w:rPr>
                <w:b/>
                <w:bCs/>
              </w:rPr>
            </w:pPr>
            <w:r w:rsidRPr="004F0AAD">
              <w:rPr>
                <w:b/>
                <w:bCs/>
              </w:rPr>
              <w:t>Constraints</w:t>
            </w:r>
          </w:p>
        </w:tc>
        <w:tc>
          <w:tcPr>
            <w:tcW w:w="0" w:type="auto"/>
            <w:hideMark/>
          </w:tcPr>
          <w:p w14:paraId="6F132EF0" w14:textId="77777777" w:rsidR="004E492E" w:rsidRPr="004F0AAD" w:rsidRDefault="004E492E" w:rsidP="00E47A86">
            <w:pPr>
              <w:spacing w:after="160" w:line="259" w:lineRule="auto"/>
              <w:rPr>
                <w:b/>
                <w:bCs/>
              </w:rPr>
            </w:pPr>
            <w:r w:rsidRPr="004F0AAD">
              <w:rPr>
                <w:b/>
                <w:bCs/>
              </w:rPr>
              <w:t>Description</w:t>
            </w:r>
          </w:p>
        </w:tc>
      </w:tr>
      <w:tr w:rsidR="004E492E" w:rsidRPr="004F0AAD" w14:paraId="3567E471" w14:textId="77777777" w:rsidTr="00E47A86">
        <w:tc>
          <w:tcPr>
            <w:tcW w:w="0" w:type="auto"/>
            <w:hideMark/>
          </w:tcPr>
          <w:p w14:paraId="714CCA61" w14:textId="77777777" w:rsidR="004E492E" w:rsidRPr="004F0AAD" w:rsidRDefault="004E492E" w:rsidP="00E47A86">
            <w:pPr>
              <w:spacing w:after="160" w:line="259" w:lineRule="auto"/>
            </w:pPr>
            <w:proofErr w:type="spellStart"/>
            <w:r w:rsidRPr="004F0AAD">
              <w:t>paymentId</w:t>
            </w:r>
            <w:proofErr w:type="spellEnd"/>
          </w:p>
        </w:tc>
        <w:tc>
          <w:tcPr>
            <w:tcW w:w="0" w:type="auto"/>
            <w:hideMark/>
          </w:tcPr>
          <w:p w14:paraId="29FCECDE" w14:textId="77777777" w:rsidR="004E492E" w:rsidRPr="004F0AAD" w:rsidRDefault="004E492E" w:rsidP="00E47A86">
            <w:pPr>
              <w:spacing w:after="160" w:line="259" w:lineRule="auto"/>
            </w:pPr>
            <w:r w:rsidRPr="004F0AAD">
              <w:t>INT</w:t>
            </w:r>
          </w:p>
        </w:tc>
        <w:tc>
          <w:tcPr>
            <w:tcW w:w="0" w:type="auto"/>
            <w:hideMark/>
          </w:tcPr>
          <w:p w14:paraId="6717BD6A" w14:textId="77777777" w:rsidR="004E492E" w:rsidRPr="004F0AAD" w:rsidRDefault="004E492E" w:rsidP="00E47A86">
            <w:pPr>
              <w:spacing w:after="160" w:line="259" w:lineRule="auto"/>
            </w:pPr>
            <w:r w:rsidRPr="004F0AAD">
              <w:t>PRIMARY KEY, AUTO_INCREMENT</w:t>
            </w:r>
          </w:p>
        </w:tc>
        <w:tc>
          <w:tcPr>
            <w:tcW w:w="0" w:type="auto"/>
            <w:hideMark/>
          </w:tcPr>
          <w:p w14:paraId="14CA7143" w14:textId="77777777" w:rsidR="004E492E" w:rsidRPr="004F0AAD" w:rsidRDefault="004E492E" w:rsidP="00E47A86">
            <w:pPr>
              <w:spacing w:after="160" w:line="259" w:lineRule="auto"/>
            </w:pPr>
            <w:r w:rsidRPr="004F0AAD">
              <w:t>Unique identifier for each payment</w:t>
            </w:r>
          </w:p>
        </w:tc>
      </w:tr>
      <w:tr w:rsidR="004E492E" w:rsidRPr="004F0AAD" w14:paraId="19560064" w14:textId="77777777" w:rsidTr="00E47A86">
        <w:tc>
          <w:tcPr>
            <w:tcW w:w="0" w:type="auto"/>
            <w:hideMark/>
          </w:tcPr>
          <w:p w14:paraId="6DB3995E" w14:textId="77777777" w:rsidR="004E492E" w:rsidRPr="004F0AAD" w:rsidRDefault="004E492E" w:rsidP="00E47A86">
            <w:pPr>
              <w:spacing w:after="160" w:line="259" w:lineRule="auto"/>
            </w:pPr>
            <w:proofErr w:type="spellStart"/>
            <w:r w:rsidRPr="004F0AAD">
              <w:t>feeId</w:t>
            </w:r>
            <w:proofErr w:type="spellEnd"/>
          </w:p>
        </w:tc>
        <w:tc>
          <w:tcPr>
            <w:tcW w:w="0" w:type="auto"/>
            <w:hideMark/>
          </w:tcPr>
          <w:p w14:paraId="1E0F8E95" w14:textId="77777777" w:rsidR="004E492E" w:rsidRPr="004F0AAD" w:rsidRDefault="004E492E" w:rsidP="00E47A86">
            <w:pPr>
              <w:spacing w:after="160" w:line="259" w:lineRule="auto"/>
            </w:pPr>
            <w:r w:rsidRPr="004F0AAD">
              <w:t>INT</w:t>
            </w:r>
          </w:p>
        </w:tc>
        <w:tc>
          <w:tcPr>
            <w:tcW w:w="0" w:type="auto"/>
            <w:hideMark/>
          </w:tcPr>
          <w:p w14:paraId="55DD9F1A" w14:textId="77777777" w:rsidR="004E492E" w:rsidRPr="004F0AAD" w:rsidRDefault="004E492E" w:rsidP="00E47A86">
            <w:pPr>
              <w:spacing w:after="160" w:line="259" w:lineRule="auto"/>
            </w:pPr>
            <w:r w:rsidRPr="004F0AAD">
              <w:t>FOREIGN KEY REFERENCES Fee(</w:t>
            </w:r>
            <w:proofErr w:type="spellStart"/>
            <w:r w:rsidRPr="004F0AAD">
              <w:t>feeId</w:t>
            </w:r>
            <w:proofErr w:type="spellEnd"/>
            <w:r w:rsidRPr="004F0AAD">
              <w:t>)</w:t>
            </w:r>
          </w:p>
        </w:tc>
        <w:tc>
          <w:tcPr>
            <w:tcW w:w="0" w:type="auto"/>
            <w:hideMark/>
          </w:tcPr>
          <w:p w14:paraId="322D9265" w14:textId="77777777" w:rsidR="004E492E" w:rsidRPr="004F0AAD" w:rsidRDefault="004E492E" w:rsidP="00E47A86">
            <w:pPr>
              <w:spacing w:after="160" w:line="259" w:lineRule="auto"/>
            </w:pPr>
            <w:r w:rsidRPr="004F0AAD">
              <w:t>ID of the fee being paid</w:t>
            </w:r>
          </w:p>
        </w:tc>
      </w:tr>
      <w:tr w:rsidR="004E492E" w:rsidRPr="004F0AAD" w14:paraId="46803253" w14:textId="77777777" w:rsidTr="00E47A86">
        <w:tc>
          <w:tcPr>
            <w:tcW w:w="0" w:type="auto"/>
            <w:hideMark/>
          </w:tcPr>
          <w:p w14:paraId="1359ABB0" w14:textId="77777777" w:rsidR="004E492E" w:rsidRPr="004F0AAD" w:rsidRDefault="004E492E" w:rsidP="00E47A86">
            <w:pPr>
              <w:spacing w:after="160" w:line="259" w:lineRule="auto"/>
            </w:pPr>
            <w:proofErr w:type="spellStart"/>
            <w:r w:rsidRPr="004F0AAD">
              <w:t>paymentDate</w:t>
            </w:r>
            <w:proofErr w:type="spellEnd"/>
          </w:p>
        </w:tc>
        <w:tc>
          <w:tcPr>
            <w:tcW w:w="0" w:type="auto"/>
            <w:hideMark/>
          </w:tcPr>
          <w:p w14:paraId="721C2A9E" w14:textId="77777777" w:rsidR="004E492E" w:rsidRPr="004F0AAD" w:rsidRDefault="004E492E" w:rsidP="00E47A86">
            <w:pPr>
              <w:spacing w:after="160" w:line="259" w:lineRule="auto"/>
            </w:pPr>
            <w:r w:rsidRPr="004F0AAD">
              <w:t>DATE</w:t>
            </w:r>
          </w:p>
        </w:tc>
        <w:tc>
          <w:tcPr>
            <w:tcW w:w="0" w:type="auto"/>
            <w:hideMark/>
          </w:tcPr>
          <w:p w14:paraId="3D9BEBA1" w14:textId="77777777" w:rsidR="004E492E" w:rsidRPr="004F0AAD" w:rsidRDefault="004E492E" w:rsidP="00E47A86">
            <w:pPr>
              <w:spacing w:after="160" w:line="259" w:lineRule="auto"/>
            </w:pPr>
            <w:r w:rsidRPr="004F0AAD">
              <w:t>NOT NULL</w:t>
            </w:r>
          </w:p>
        </w:tc>
        <w:tc>
          <w:tcPr>
            <w:tcW w:w="0" w:type="auto"/>
            <w:hideMark/>
          </w:tcPr>
          <w:p w14:paraId="21AB5FA0" w14:textId="77777777" w:rsidR="004E492E" w:rsidRPr="004F0AAD" w:rsidRDefault="004E492E" w:rsidP="00E47A86">
            <w:pPr>
              <w:spacing w:after="160" w:line="259" w:lineRule="auto"/>
            </w:pPr>
            <w:r w:rsidRPr="004F0AAD">
              <w:t>Date of payment</w:t>
            </w:r>
          </w:p>
        </w:tc>
      </w:tr>
      <w:tr w:rsidR="004E492E" w:rsidRPr="004F0AAD" w14:paraId="699619F6" w14:textId="77777777" w:rsidTr="00E47A86">
        <w:tc>
          <w:tcPr>
            <w:tcW w:w="0" w:type="auto"/>
            <w:hideMark/>
          </w:tcPr>
          <w:p w14:paraId="3F1772A5" w14:textId="77777777" w:rsidR="004E492E" w:rsidRPr="004F0AAD" w:rsidRDefault="004E492E" w:rsidP="00E47A86">
            <w:pPr>
              <w:spacing w:after="160" w:line="259" w:lineRule="auto"/>
            </w:pPr>
            <w:r w:rsidRPr="004F0AAD">
              <w:t>amount</w:t>
            </w:r>
          </w:p>
        </w:tc>
        <w:tc>
          <w:tcPr>
            <w:tcW w:w="0" w:type="auto"/>
            <w:hideMark/>
          </w:tcPr>
          <w:p w14:paraId="0195EB47" w14:textId="77777777" w:rsidR="004E492E" w:rsidRPr="004F0AAD" w:rsidRDefault="004E492E" w:rsidP="00E47A86">
            <w:pPr>
              <w:spacing w:after="160" w:line="259" w:lineRule="auto"/>
            </w:pPr>
            <w:proofErr w:type="gramStart"/>
            <w:r w:rsidRPr="004F0AAD">
              <w:t>DECIMAL(</w:t>
            </w:r>
            <w:proofErr w:type="gramEnd"/>
            <w:r w:rsidRPr="004F0AAD">
              <w:t>10, 2)</w:t>
            </w:r>
          </w:p>
        </w:tc>
        <w:tc>
          <w:tcPr>
            <w:tcW w:w="0" w:type="auto"/>
            <w:hideMark/>
          </w:tcPr>
          <w:p w14:paraId="6F6FB345" w14:textId="77777777" w:rsidR="004E492E" w:rsidRPr="004F0AAD" w:rsidRDefault="004E492E" w:rsidP="00E47A86">
            <w:pPr>
              <w:spacing w:after="160" w:line="259" w:lineRule="auto"/>
            </w:pPr>
            <w:r w:rsidRPr="004F0AAD">
              <w:t>NOT NULL</w:t>
            </w:r>
          </w:p>
        </w:tc>
        <w:tc>
          <w:tcPr>
            <w:tcW w:w="0" w:type="auto"/>
            <w:hideMark/>
          </w:tcPr>
          <w:p w14:paraId="2B3D4BEA" w14:textId="77777777" w:rsidR="004E492E" w:rsidRPr="004F0AAD" w:rsidRDefault="004E492E" w:rsidP="00E47A86">
            <w:pPr>
              <w:spacing w:after="160" w:line="259" w:lineRule="auto"/>
            </w:pPr>
            <w:r w:rsidRPr="004F0AAD">
              <w:t>Amount paid</w:t>
            </w:r>
          </w:p>
        </w:tc>
      </w:tr>
      <w:tr w:rsidR="004E492E" w:rsidRPr="004F0AAD" w14:paraId="79EAA6BB" w14:textId="77777777" w:rsidTr="00E47A86">
        <w:tc>
          <w:tcPr>
            <w:tcW w:w="0" w:type="auto"/>
            <w:hideMark/>
          </w:tcPr>
          <w:p w14:paraId="3E6ED6EC" w14:textId="77777777" w:rsidR="004E492E" w:rsidRPr="004F0AAD" w:rsidRDefault="004E492E" w:rsidP="00E47A86">
            <w:pPr>
              <w:spacing w:after="160" w:line="259" w:lineRule="auto"/>
            </w:pPr>
            <w:proofErr w:type="spellStart"/>
            <w:r w:rsidRPr="004F0AAD">
              <w:t>paymentMethod</w:t>
            </w:r>
            <w:proofErr w:type="spellEnd"/>
          </w:p>
        </w:tc>
        <w:tc>
          <w:tcPr>
            <w:tcW w:w="0" w:type="auto"/>
            <w:hideMark/>
          </w:tcPr>
          <w:p w14:paraId="3D37EC6F" w14:textId="77777777" w:rsidR="004E492E" w:rsidRPr="004F0AAD" w:rsidRDefault="004E492E" w:rsidP="00E47A86">
            <w:pPr>
              <w:spacing w:after="160" w:line="259" w:lineRule="auto"/>
            </w:pPr>
            <w:proofErr w:type="gramStart"/>
            <w:r w:rsidRPr="004F0AAD">
              <w:t>ENUM(</w:t>
            </w:r>
            <w:proofErr w:type="gramEnd"/>
            <w:r w:rsidRPr="004F0AAD">
              <w:t>'Cash', 'Credit Card', 'Bank Transfer')</w:t>
            </w:r>
          </w:p>
        </w:tc>
        <w:tc>
          <w:tcPr>
            <w:tcW w:w="0" w:type="auto"/>
            <w:hideMark/>
          </w:tcPr>
          <w:p w14:paraId="257629DB" w14:textId="77777777" w:rsidR="004E492E" w:rsidRPr="004F0AAD" w:rsidRDefault="004E492E" w:rsidP="00E47A86">
            <w:pPr>
              <w:spacing w:after="160" w:line="259" w:lineRule="auto"/>
            </w:pPr>
            <w:r w:rsidRPr="004F0AAD">
              <w:t>NOT NULL</w:t>
            </w:r>
          </w:p>
        </w:tc>
        <w:tc>
          <w:tcPr>
            <w:tcW w:w="0" w:type="auto"/>
            <w:hideMark/>
          </w:tcPr>
          <w:p w14:paraId="41306DA2" w14:textId="77777777" w:rsidR="004E492E" w:rsidRPr="004F0AAD" w:rsidRDefault="004E492E" w:rsidP="00E47A86">
            <w:pPr>
              <w:spacing w:after="160" w:line="259" w:lineRule="auto"/>
            </w:pPr>
            <w:r w:rsidRPr="004F0AAD">
              <w:t>Method of payment</w:t>
            </w:r>
          </w:p>
        </w:tc>
      </w:tr>
      <w:tr w:rsidR="004E492E" w:rsidRPr="004F0AAD" w14:paraId="39920ABE" w14:textId="77777777" w:rsidTr="00E47A86">
        <w:tc>
          <w:tcPr>
            <w:tcW w:w="0" w:type="auto"/>
            <w:hideMark/>
          </w:tcPr>
          <w:p w14:paraId="3A0B4DB1" w14:textId="77777777" w:rsidR="004E492E" w:rsidRPr="004F0AAD" w:rsidRDefault="004E492E" w:rsidP="00E47A86">
            <w:pPr>
              <w:spacing w:after="160" w:line="259" w:lineRule="auto"/>
            </w:pPr>
            <w:r w:rsidRPr="004F0AAD">
              <w:t>status</w:t>
            </w:r>
          </w:p>
        </w:tc>
        <w:tc>
          <w:tcPr>
            <w:tcW w:w="0" w:type="auto"/>
            <w:hideMark/>
          </w:tcPr>
          <w:p w14:paraId="5EB05F95" w14:textId="77777777" w:rsidR="004E492E" w:rsidRPr="004F0AAD" w:rsidRDefault="004E492E" w:rsidP="00E47A86">
            <w:pPr>
              <w:spacing w:after="160" w:line="259" w:lineRule="auto"/>
            </w:pPr>
            <w:proofErr w:type="gramStart"/>
            <w:r w:rsidRPr="004F0AAD">
              <w:t>ENUM(</w:t>
            </w:r>
            <w:proofErr w:type="gramEnd"/>
            <w:r w:rsidRPr="004F0AAD">
              <w:t>'Successful', 'Failed')</w:t>
            </w:r>
          </w:p>
        </w:tc>
        <w:tc>
          <w:tcPr>
            <w:tcW w:w="0" w:type="auto"/>
            <w:hideMark/>
          </w:tcPr>
          <w:p w14:paraId="2F4FC0A1" w14:textId="77777777" w:rsidR="004E492E" w:rsidRPr="004F0AAD" w:rsidRDefault="004E492E" w:rsidP="00E47A86">
            <w:pPr>
              <w:spacing w:after="160" w:line="259" w:lineRule="auto"/>
            </w:pPr>
            <w:r w:rsidRPr="004F0AAD">
              <w:t>NOT NULL</w:t>
            </w:r>
          </w:p>
        </w:tc>
        <w:tc>
          <w:tcPr>
            <w:tcW w:w="0" w:type="auto"/>
            <w:hideMark/>
          </w:tcPr>
          <w:p w14:paraId="219DB0BD" w14:textId="77777777" w:rsidR="004E492E" w:rsidRPr="004F0AAD" w:rsidRDefault="004E492E" w:rsidP="00E47A86">
            <w:pPr>
              <w:spacing w:after="160" w:line="259" w:lineRule="auto"/>
            </w:pPr>
            <w:r w:rsidRPr="004F0AAD">
              <w:t>Status of the payment</w:t>
            </w:r>
          </w:p>
        </w:tc>
      </w:tr>
    </w:tbl>
    <w:p w14:paraId="32B2EAD3" w14:textId="77777777" w:rsidR="004E492E" w:rsidRPr="004F0AAD" w:rsidRDefault="004E492E" w:rsidP="004E492E">
      <w:r>
        <w:pict w14:anchorId="204C6FAB">
          <v:rect id="_x0000_i1069" style="width:0;height:1.5pt" o:hralign="center" o:hrstd="t" o:hr="t" fillcolor="#a0a0a0" stroked="f"/>
        </w:pict>
      </w:r>
    </w:p>
    <w:p w14:paraId="14E7654A" w14:textId="77777777" w:rsidR="004E492E" w:rsidRPr="004F0AAD" w:rsidRDefault="004E492E" w:rsidP="004E492E">
      <w:pPr>
        <w:rPr>
          <w:b/>
          <w:bCs/>
        </w:rPr>
      </w:pPr>
      <w:r w:rsidRPr="004F0AAD">
        <w:rPr>
          <w:b/>
          <w:bCs/>
        </w:rPr>
        <w:t>12. Event Table</w:t>
      </w:r>
    </w:p>
    <w:tbl>
      <w:tblPr>
        <w:tblStyle w:val="TableGrid"/>
        <w:tblW w:w="0" w:type="auto"/>
        <w:tblLook w:val="04A0" w:firstRow="1" w:lastRow="0" w:firstColumn="1" w:lastColumn="0" w:noHBand="0" w:noVBand="1"/>
      </w:tblPr>
      <w:tblGrid>
        <w:gridCol w:w="1292"/>
        <w:gridCol w:w="1650"/>
        <w:gridCol w:w="3392"/>
        <w:gridCol w:w="3175"/>
      </w:tblGrid>
      <w:tr w:rsidR="004E492E" w:rsidRPr="004F0AAD" w14:paraId="6C34ED21" w14:textId="77777777" w:rsidTr="00E47A86">
        <w:tc>
          <w:tcPr>
            <w:tcW w:w="0" w:type="auto"/>
            <w:hideMark/>
          </w:tcPr>
          <w:p w14:paraId="0C258A0C" w14:textId="77777777" w:rsidR="004E492E" w:rsidRPr="004F0AAD" w:rsidRDefault="004E492E" w:rsidP="00E47A86">
            <w:pPr>
              <w:spacing w:after="160" w:line="259" w:lineRule="auto"/>
              <w:rPr>
                <w:b/>
                <w:bCs/>
              </w:rPr>
            </w:pPr>
            <w:r w:rsidRPr="004F0AAD">
              <w:rPr>
                <w:b/>
                <w:bCs/>
              </w:rPr>
              <w:t>Attribute</w:t>
            </w:r>
          </w:p>
        </w:tc>
        <w:tc>
          <w:tcPr>
            <w:tcW w:w="0" w:type="auto"/>
            <w:hideMark/>
          </w:tcPr>
          <w:p w14:paraId="172DB0C0" w14:textId="77777777" w:rsidR="004E492E" w:rsidRPr="004F0AAD" w:rsidRDefault="004E492E" w:rsidP="00E47A86">
            <w:pPr>
              <w:spacing w:after="160" w:line="259" w:lineRule="auto"/>
              <w:rPr>
                <w:b/>
                <w:bCs/>
              </w:rPr>
            </w:pPr>
            <w:r w:rsidRPr="004F0AAD">
              <w:rPr>
                <w:b/>
                <w:bCs/>
              </w:rPr>
              <w:t>Data Type</w:t>
            </w:r>
          </w:p>
        </w:tc>
        <w:tc>
          <w:tcPr>
            <w:tcW w:w="0" w:type="auto"/>
            <w:hideMark/>
          </w:tcPr>
          <w:p w14:paraId="4EE266AD" w14:textId="77777777" w:rsidR="004E492E" w:rsidRPr="004F0AAD" w:rsidRDefault="004E492E" w:rsidP="00E47A86">
            <w:pPr>
              <w:spacing w:after="160" w:line="259" w:lineRule="auto"/>
              <w:rPr>
                <w:b/>
                <w:bCs/>
              </w:rPr>
            </w:pPr>
            <w:r w:rsidRPr="004F0AAD">
              <w:rPr>
                <w:b/>
                <w:bCs/>
              </w:rPr>
              <w:t>Constraints</w:t>
            </w:r>
          </w:p>
        </w:tc>
        <w:tc>
          <w:tcPr>
            <w:tcW w:w="0" w:type="auto"/>
            <w:hideMark/>
          </w:tcPr>
          <w:p w14:paraId="5E89EC23" w14:textId="77777777" w:rsidR="004E492E" w:rsidRPr="004F0AAD" w:rsidRDefault="004E492E" w:rsidP="00E47A86">
            <w:pPr>
              <w:spacing w:after="160" w:line="259" w:lineRule="auto"/>
              <w:rPr>
                <w:b/>
                <w:bCs/>
              </w:rPr>
            </w:pPr>
            <w:r w:rsidRPr="004F0AAD">
              <w:rPr>
                <w:b/>
                <w:bCs/>
              </w:rPr>
              <w:t>Description</w:t>
            </w:r>
          </w:p>
        </w:tc>
      </w:tr>
      <w:tr w:rsidR="004E492E" w:rsidRPr="004F0AAD" w14:paraId="26851DED" w14:textId="77777777" w:rsidTr="00E47A86">
        <w:tc>
          <w:tcPr>
            <w:tcW w:w="0" w:type="auto"/>
            <w:hideMark/>
          </w:tcPr>
          <w:p w14:paraId="4579F2D7" w14:textId="77777777" w:rsidR="004E492E" w:rsidRPr="004F0AAD" w:rsidRDefault="004E492E" w:rsidP="00E47A86">
            <w:pPr>
              <w:spacing w:after="160" w:line="259" w:lineRule="auto"/>
            </w:pPr>
            <w:proofErr w:type="spellStart"/>
            <w:r w:rsidRPr="004F0AAD">
              <w:t>eventId</w:t>
            </w:r>
            <w:proofErr w:type="spellEnd"/>
          </w:p>
        </w:tc>
        <w:tc>
          <w:tcPr>
            <w:tcW w:w="0" w:type="auto"/>
            <w:hideMark/>
          </w:tcPr>
          <w:p w14:paraId="7265F2A7" w14:textId="77777777" w:rsidR="004E492E" w:rsidRPr="004F0AAD" w:rsidRDefault="004E492E" w:rsidP="00E47A86">
            <w:pPr>
              <w:spacing w:after="160" w:line="259" w:lineRule="auto"/>
            </w:pPr>
            <w:r w:rsidRPr="004F0AAD">
              <w:t>INT</w:t>
            </w:r>
          </w:p>
        </w:tc>
        <w:tc>
          <w:tcPr>
            <w:tcW w:w="0" w:type="auto"/>
            <w:hideMark/>
          </w:tcPr>
          <w:p w14:paraId="4C1AD49F" w14:textId="77777777" w:rsidR="004E492E" w:rsidRPr="004F0AAD" w:rsidRDefault="004E492E" w:rsidP="00E47A86">
            <w:pPr>
              <w:spacing w:after="160" w:line="259" w:lineRule="auto"/>
            </w:pPr>
            <w:r w:rsidRPr="004F0AAD">
              <w:t>PRIMARY KEY, AUTO_INCREMENT</w:t>
            </w:r>
          </w:p>
        </w:tc>
        <w:tc>
          <w:tcPr>
            <w:tcW w:w="0" w:type="auto"/>
            <w:hideMark/>
          </w:tcPr>
          <w:p w14:paraId="3C5BBD97" w14:textId="77777777" w:rsidR="004E492E" w:rsidRPr="004F0AAD" w:rsidRDefault="004E492E" w:rsidP="00E47A86">
            <w:pPr>
              <w:spacing w:after="160" w:line="259" w:lineRule="auto"/>
            </w:pPr>
            <w:r w:rsidRPr="004F0AAD">
              <w:t>Unique identifier for each event</w:t>
            </w:r>
          </w:p>
        </w:tc>
      </w:tr>
      <w:tr w:rsidR="004E492E" w:rsidRPr="004F0AAD" w14:paraId="7B0E98FF" w14:textId="77777777" w:rsidTr="00E47A86">
        <w:tc>
          <w:tcPr>
            <w:tcW w:w="0" w:type="auto"/>
            <w:hideMark/>
          </w:tcPr>
          <w:p w14:paraId="5BD9DF4B" w14:textId="77777777" w:rsidR="004E492E" w:rsidRPr="004F0AAD" w:rsidRDefault="004E492E" w:rsidP="00E47A86">
            <w:pPr>
              <w:spacing w:after="160" w:line="259" w:lineRule="auto"/>
            </w:pPr>
            <w:r w:rsidRPr="004F0AAD">
              <w:t>title</w:t>
            </w:r>
          </w:p>
        </w:tc>
        <w:tc>
          <w:tcPr>
            <w:tcW w:w="0" w:type="auto"/>
            <w:hideMark/>
          </w:tcPr>
          <w:p w14:paraId="5058240D" w14:textId="77777777" w:rsidR="004E492E" w:rsidRPr="004F0AAD" w:rsidRDefault="004E492E" w:rsidP="00E47A86">
            <w:pPr>
              <w:spacing w:after="160" w:line="259" w:lineRule="auto"/>
            </w:pPr>
            <w:proofErr w:type="gramStart"/>
            <w:r w:rsidRPr="004F0AAD">
              <w:t>VARCHAR(</w:t>
            </w:r>
            <w:proofErr w:type="gramEnd"/>
            <w:r w:rsidRPr="004F0AAD">
              <w:t>100)</w:t>
            </w:r>
          </w:p>
        </w:tc>
        <w:tc>
          <w:tcPr>
            <w:tcW w:w="0" w:type="auto"/>
            <w:hideMark/>
          </w:tcPr>
          <w:p w14:paraId="606BDE76" w14:textId="77777777" w:rsidR="004E492E" w:rsidRPr="004F0AAD" w:rsidRDefault="004E492E" w:rsidP="00E47A86">
            <w:pPr>
              <w:spacing w:after="160" w:line="259" w:lineRule="auto"/>
            </w:pPr>
            <w:r w:rsidRPr="004F0AAD">
              <w:t>NOT NULL</w:t>
            </w:r>
          </w:p>
        </w:tc>
        <w:tc>
          <w:tcPr>
            <w:tcW w:w="0" w:type="auto"/>
            <w:hideMark/>
          </w:tcPr>
          <w:p w14:paraId="2542499B" w14:textId="77777777" w:rsidR="004E492E" w:rsidRPr="004F0AAD" w:rsidRDefault="004E492E" w:rsidP="00E47A86">
            <w:pPr>
              <w:spacing w:after="160" w:line="259" w:lineRule="auto"/>
            </w:pPr>
            <w:r w:rsidRPr="004F0AAD">
              <w:t>Title of the event</w:t>
            </w:r>
          </w:p>
        </w:tc>
      </w:tr>
      <w:tr w:rsidR="004E492E" w:rsidRPr="004F0AAD" w14:paraId="1DA58944" w14:textId="77777777" w:rsidTr="00E47A86">
        <w:tc>
          <w:tcPr>
            <w:tcW w:w="0" w:type="auto"/>
            <w:hideMark/>
          </w:tcPr>
          <w:p w14:paraId="7A1058BB" w14:textId="77777777" w:rsidR="004E492E" w:rsidRPr="004F0AAD" w:rsidRDefault="004E492E" w:rsidP="00E47A86">
            <w:pPr>
              <w:spacing w:after="160" w:line="259" w:lineRule="auto"/>
            </w:pPr>
            <w:r w:rsidRPr="004F0AAD">
              <w:t>description</w:t>
            </w:r>
          </w:p>
        </w:tc>
        <w:tc>
          <w:tcPr>
            <w:tcW w:w="0" w:type="auto"/>
            <w:hideMark/>
          </w:tcPr>
          <w:p w14:paraId="602905ED" w14:textId="77777777" w:rsidR="004E492E" w:rsidRPr="004F0AAD" w:rsidRDefault="004E492E" w:rsidP="00E47A86">
            <w:pPr>
              <w:spacing w:after="160" w:line="259" w:lineRule="auto"/>
            </w:pPr>
            <w:r w:rsidRPr="004F0AAD">
              <w:t>TEXT</w:t>
            </w:r>
          </w:p>
        </w:tc>
        <w:tc>
          <w:tcPr>
            <w:tcW w:w="0" w:type="auto"/>
            <w:hideMark/>
          </w:tcPr>
          <w:p w14:paraId="20D54904" w14:textId="77777777" w:rsidR="004E492E" w:rsidRPr="004F0AAD" w:rsidRDefault="004E492E" w:rsidP="00E47A86">
            <w:pPr>
              <w:spacing w:after="160" w:line="259" w:lineRule="auto"/>
            </w:pPr>
            <w:r w:rsidRPr="004F0AAD">
              <w:t>NULL</w:t>
            </w:r>
          </w:p>
        </w:tc>
        <w:tc>
          <w:tcPr>
            <w:tcW w:w="0" w:type="auto"/>
            <w:hideMark/>
          </w:tcPr>
          <w:p w14:paraId="315ED1DB" w14:textId="77777777" w:rsidR="004E492E" w:rsidRPr="004F0AAD" w:rsidRDefault="004E492E" w:rsidP="00E47A86">
            <w:pPr>
              <w:spacing w:after="160" w:line="259" w:lineRule="auto"/>
            </w:pPr>
            <w:r w:rsidRPr="004F0AAD">
              <w:t>Description of the event</w:t>
            </w:r>
          </w:p>
        </w:tc>
      </w:tr>
      <w:tr w:rsidR="004E492E" w:rsidRPr="004F0AAD" w14:paraId="347E923A" w14:textId="77777777" w:rsidTr="00E47A86">
        <w:tc>
          <w:tcPr>
            <w:tcW w:w="0" w:type="auto"/>
            <w:hideMark/>
          </w:tcPr>
          <w:p w14:paraId="728FACD9" w14:textId="77777777" w:rsidR="004E492E" w:rsidRPr="004F0AAD" w:rsidRDefault="004E492E" w:rsidP="00E47A86">
            <w:pPr>
              <w:spacing w:after="160" w:line="259" w:lineRule="auto"/>
            </w:pPr>
            <w:proofErr w:type="spellStart"/>
            <w:r w:rsidRPr="004F0AAD">
              <w:t>eventDate</w:t>
            </w:r>
            <w:proofErr w:type="spellEnd"/>
          </w:p>
        </w:tc>
        <w:tc>
          <w:tcPr>
            <w:tcW w:w="0" w:type="auto"/>
            <w:hideMark/>
          </w:tcPr>
          <w:p w14:paraId="0CE6F50D" w14:textId="77777777" w:rsidR="004E492E" w:rsidRPr="004F0AAD" w:rsidRDefault="004E492E" w:rsidP="00E47A86">
            <w:pPr>
              <w:spacing w:after="160" w:line="259" w:lineRule="auto"/>
            </w:pPr>
            <w:r w:rsidRPr="004F0AAD">
              <w:t>DATE</w:t>
            </w:r>
          </w:p>
        </w:tc>
        <w:tc>
          <w:tcPr>
            <w:tcW w:w="0" w:type="auto"/>
            <w:hideMark/>
          </w:tcPr>
          <w:p w14:paraId="13539CB6" w14:textId="77777777" w:rsidR="004E492E" w:rsidRPr="004F0AAD" w:rsidRDefault="004E492E" w:rsidP="00E47A86">
            <w:pPr>
              <w:spacing w:after="160" w:line="259" w:lineRule="auto"/>
            </w:pPr>
            <w:r w:rsidRPr="004F0AAD">
              <w:t>NOT NULL</w:t>
            </w:r>
          </w:p>
        </w:tc>
        <w:tc>
          <w:tcPr>
            <w:tcW w:w="0" w:type="auto"/>
            <w:hideMark/>
          </w:tcPr>
          <w:p w14:paraId="09AFB34F" w14:textId="77777777" w:rsidR="004E492E" w:rsidRPr="004F0AAD" w:rsidRDefault="004E492E" w:rsidP="00E47A86">
            <w:pPr>
              <w:spacing w:after="160" w:line="259" w:lineRule="auto"/>
            </w:pPr>
            <w:r w:rsidRPr="004F0AAD">
              <w:t>Date of the event</w:t>
            </w:r>
          </w:p>
        </w:tc>
      </w:tr>
      <w:tr w:rsidR="004E492E" w:rsidRPr="004F0AAD" w14:paraId="66997A3E" w14:textId="77777777" w:rsidTr="00E47A86">
        <w:tc>
          <w:tcPr>
            <w:tcW w:w="0" w:type="auto"/>
            <w:hideMark/>
          </w:tcPr>
          <w:p w14:paraId="76BC7B35" w14:textId="77777777" w:rsidR="004E492E" w:rsidRPr="004F0AAD" w:rsidRDefault="004E492E" w:rsidP="00E47A86">
            <w:pPr>
              <w:spacing w:after="160" w:line="259" w:lineRule="auto"/>
            </w:pPr>
            <w:r w:rsidRPr="004F0AAD">
              <w:t>location</w:t>
            </w:r>
          </w:p>
        </w:tc>
        <w:tc>
          <w:tcPr>
            <w:tcW w:w="0" w:type="auto"/>
            <w:hideMark/>
          </w:tcPr>
          <w:p w14:paraId="37CF8CAD" w14:textId="77777777" w:rsidR="004E492E" w:rsidRPr="004F0AAD" w:rsidRDefault="004E492E" w:rsidP="00E47A86">
            <w:pPr>
              <w:spacing w:after="160" w:line="259" w:lineRule="auto"/>
            </w:pPr>
            <w:proofErr w:type="gramStart"/>
            <w:r w:rsidRPr="004F0AAD">
              <w:t>VARCHAR(</w:t>
            </w:r>
            <w:proofErr w:type="gramEnd"/>
            <w:r w:rsidRPr="004F0AAD">
              <w:t>100)</w:t>
            </w:r>
          </w:p>
        </w:tc>
        <w:tc>
          <w:tcPr>
            <w:tcW w:w="0" w:type="auto"/>
            <w:hideMark/>
          </w:tcPr>
          <w:p w14:paraId="30549C65" w14:textId="77777777" w:rsidR="004E492E" w:rsidRPr="004F0AAD" w:rsidRDefault="004E492E" w:rsidP="00E47A86">
            <w:pPr>
              <w:spacing w:after="160" w:line="259" w:lineRule="auto"/>
            </w:pPr>
            <w:r w:rsidRPr="004F0AAD">
              <w:t>NULL</w:t>
            </w:r>
          </w:p>
        </w:tc>
        <w:tc>
          <w:tcPr>
            <w:tcW w:w="0" w:type="auto"/>
            <w:hideMark/>
          </w:tcPr>
          <w:p w14:paraId="39009679" w14:textId="77777777" w:rsidR="004E492E" w:rsidRPr="004F0AAD" w:rsidRDefault="004E492E" w:rsidP="00E47A86">
            <w:pPr>
              <w:spacing w:after="160" w:line="259" w:lineRule="auto"/>
            </w:pPr>
            <w:r w:rsidRPr="004F0AAD">
              <w:t>Location of the event</w:t>
            </w:r>
          </w:p>
        </w:tc>
      </w:tr>
      <w:tr w:rsidR="004E492E" w:rsidRPr="004F0AAD" w14:paraId="55F1184D" w14:textId="77777777" w:rsidTr="00E47A86">
        <w:tc>
          <w:tcPr>
            <w:tcW w:w="0" w:type="auto"/>
            <w:hideMark/>
          </w:tcPr>
          <w:p w14:paraId="28F39802" w14:textId="77777777" w:rsidR="004E492E" w:rsidRPr="004F0AAD" w:rsidRDefault="004E492E" w:rsidP="00E47A86">
            <w:pPr>
              <w:spacing w:after="160" w:line="259" w:lineRule="auto"/>
            </w:pPr>
            <w:r w:rsidRPr="004F0AAD">
              <w:t>organizer</w:t>
            </w:r>
          </w:p>
        </w:tc>
        <w:tc>
          <w:tcPr>
            <w:tcW w:w="0" w:type="auto"/>
            <w:hideMark/>
          </w:tcPr>
          <w:p w14:paraId="241B4564" w14:textId="77777777" w:rsidR="004E492E" w:rsidRPr="004F0AAD" w:rsidRDefault="004E492E" w:rsidP="00E47A86">
            <w:pPr>
              <w:spacing w:after="160" w:line="259" w:lineRule="auto"/>
            </w:pPr>
            <w:proofErr w:type="gramStart"/>
            <w:r w:rsidRPr="004F0AAD">
              <w:t>VARCHAR(</w:t>
            </w:r>
            <w:proofErr w:type="gramEnd"/>
            <w:r w:rsidRPr="004F0AAD">
              <w:t>100)</w:t>
            </w:r>
          </w:p>
        </w:tc>
        <w:tc>
          <w:tcPr>
            <w:tcW w:w="0" w:type="auto"/>
            <w:hideMark/>
          </w:tcPr>
          <w:p w14:paraId="4541DDCD" w14:textId="77777777" w:rsidR="004E492E" w:rsidRPr="004F0AAD" w:rsidRDefault="004E492E" w:rsidP="00E47A86">
            <w:pPr>
              <w:spacing w:after="160" w:line="259" w:lineRule="auto"/>
            </w:pPr>
            <w:r w:rsidRPr="004F0AAD">
              <w:t>NULL</w:t>
            </w:r>
          </w:p>
        </w:tc>
        <w:tc>
          <w:tcPr>
            <w:tcW w:w="0" w:type="auto"/>
            <w:hideMark/>
          </w:tcPr>
          <w:p w14:paraId="0AE6DE76" w14:textId="77777777" w:rsidR="004E492E" w:rsidRPr="004F0AAD" w:rsidRDefault="004E492E" w:rsidP="00E47A86">
            <w:pPr>
              <w:spacing w:after="160" w:line="259" w:lineRule="auto"/>
            </w:pPr>
            <w:r w:rsidRPr="004F0AAD">
              <w:t>Organizer of the event</w:t>
            </w:r>
          </w:p>
        </w:tc>
      </w:tr>
    </w:tbl>
    <w:p w14:paraId="1D3E2E19" w14:textId="77777777" w:rsidR="004E492E" w:rsidRPr="004F0AAD" w:rsidRDefault="004E492E" w:rsidP="004E492E">
      <w:r>
        <w:pict w14:anchorId="2F64C578">
          <v:rect id="_x0000_i1070" style="width:0;height:1.5pt" o:hralign="center" o:hrstd="t" o:hr="t" fillcolor="#a0a0a0" stroked="f"/>
        </w:pict>
      </w:r>
    </w:p>
    <w:p w14:paraId="757B2CAD" w14:textId="77777777" w:rsidR="004E492E" w:rsidRPr="004F0AAD" w:rsidRDefault="004E492E" w:rsidP="004E492E">
      <w:pPr>
        <w:rPr>
          <w:b/>
          <w:bCs/>
        </w:rPr>
      </w:pPr>
      <w:r w:rsidRPr="004F0AAD">
        <w:rPr>
          <w:b/>
          <w:bCs/>
        </w:rPr>
        <w:lastRenderedPageBreak/>
        <w:t>13. Library Table</w:t>
      </w:r>
    </w:p>
    <w:tbl>
      <w:tblPr>
        <w:tblStyle w:val="TableGrid"/>
        <w:tblW w:w="0" w:type="auto"/>
        <w:tblLook w:val="04A0" w:firstRow="1" w:lastRow="0" w:firstColumn="1" w:lastColumn="0" w:noHBand="0" w:noVBand="1"/>
      </w:tblPr>
      <w:tblGrid>
        <w:gridCol w:w="1744"/>
        <w:gridCol w:w="1650"/>
        <w:gridCol w:w="3317"/>
        <w:gridCol w:w="3769"/>
      </w:tblGrid>
      <w:tr w:rsidR="004E492E" w:rsidRPr="004F0AAD" w14:paraId="03A03574" w14:textId="77777777" w:rsidTr="00E47A86">
        <w:tc>
          <w:tcPr>
            <w:tcW w:w="0" w:type="auto"/>
            <w:hideMark/>
          </w:tcPr>
          <w:p w14:paraId="116DE083" w14:textId="77777777" w:rsidR="004E492E" w:rsidRPr="004F0AAD" w:rsidRDefault="004E492E" w:rsidP="00E47A86">
            <w:pPr>
              <w:spacing w:after="160" w:line="259" w:lineRule="auto"/>
              <w:rPr>
                <w:b/>
                <w:bCs/>
              </w:rPr>
            </w:pPr>
            <w:r w:rsidRPr="004F0AAD">
              <w:rPr>
                <w:b/>
                <w:bCs/>
              </w:rPr>
              <w:t>Attribute</w:t>
            </w:r>
          </w:p>
        </w:tc>
        <w:tc>
          <w:tcPr>
            <w:tcW w:w="0" w:type="auto"/>
            <w:hideMark/>
          </w:tcPr>
          <w:p w14:paraId="3F4AB837" w14:textId="77777777" w:rsidR="004E492E" w:rsidRPr="004F0AAD" w:rsidRDefault="004E492E" w:rsidP="00E47A86">
            <w:pPr>
              <w:spacing w:after="160" w:line="259" w:lineRule="auto"/>
              <w:rPr>
                <w:b/>
                <w:bCs/>
              </w:rPr>
            </w:pPr>
            <w:r w:rsidRPr="004F0AAD">
              <w:rPr>
                <w:b/>
                <w:bCs/>
              </w:rPr>
              <w:t>Data Type</w:t>
            </w:r>
          </w:p>
        </w:tc>
        <w:tc>
          <w:tcPr>
            <w:tcW w:w="0" w:type="auto"/>
            <w:hideMark/>
          </w:tcPr>
          <w:p w14:paraId="3089D96B" w14:textId="77777777" w:rsidR="004E492E" w:rsidRPr="004F0AAD" w:rsidRDefault="004E492E" w:rsidP="00E47A86">
            <w:pPr>
              <w:spacing w:after="160" w:line="259" w:lineRule="auto"/>
              <w:rPr>
                <w:b/>
                <w:bCs/>
              </w:rPr>
            </w:pPr>
            <w:r w:rsidRPr="004F0AAD">
              <w:rPr>
                <w:b/>
                <w:bCs/>
              </w:rPr>
              <w:t>Constraints</w:t>
            </w:r>
          </w:p>
        </w:tc>
        <w:tc>
          <w:tcPr>
            <w:tcW w:w="0" w:type="auto"/>
            <w:hideMark/>
          </w:tcPr>
          <w:p w14:paraId="3366A3A1" w14:textId="77777777" w:rsidR="004E492E" w:rsidRPr="004F0AAD" w:rsidRDefault="004E492E" w:rsidP="00E47A86">
            <w:pPr>
              <w:spacing w:after="160" w:line="259" w:lineRule="auto"/>
              <w:rPr>
                <w:b/>
                <w:bCs/>
              </w:rPr>
            </w:pPr>
            <w:r w:rsidRPr="004F0AAD">
              <w:rPr>
                <w:b/>
                <w:bCs/>
              </w:rPr>
              <w:t>Description</w:t>
            </w:r>
          </w:p>
        </w:tc>
      </w:tr>
      <w:tr w:rsidR="004E492E" w:rsidRPr="004F0AAD" w14:paraId="45F3AFA0" w14:textId="77777777" w:rsidTr="00E47A86">
        <w:tc>
          <w:tcPr>
            <w:tcW w:w="0" w:type="auto"/>
            <w:hideMark/>
          </w:tcPr>
          <w:p w14:paraId="342F4E13" w14:textId="77777777" w:rsidR="004E492E" w:rsidRPr="004F0AAD" w:rsidRDefault="004E492E" w:rsidP="00E47A86">
            <w:pPr>
              <w:spacing w:after="160" w:line="259" w:lineRule="auto"/>
            </w:pPr>
            <w:proofErr w:type="spellStart"/>
            <w:r w:rsidRPr="004F0AAD">
              <w:t>libraryId</w:t>
            </w:r>
            <w:proofErr w:type="spellEnd"/>
          </w:p>
        </w:tc>
        <w:tc>
          <w:tcPr>
            <w:tcW w:w="0" w:type="auto"/>
            <w:hideMark/>
          </w:tcPr>
          <w:p w14:paraId="15D30BD1" w14:textId="77777777" w:rsidR="004E492E" w:rsidRPr="004F0AAD" w:rsidRDefault="004E492E" w:rsidP="00E47A86">
            <w:pPr>
              <w:spacing w:after="160" w:line="259" w:lineRule="auto"/>
            </w:pPr>
            <w:r w:rsidRPr="004F0AAD">
              <w:t>INT</w:t>
            </w:r>
          </w:p>
        </w:tc>
        <w:tc>
          <w:tcPr>
            <w:tcW w:w="0" w:type="auto"/>
            <w:hideMark/>
          </w:tcPr>
          <w:p w14:paraId="5C790D64" w14:textId="77777777" w:rsidR="004E492E" w:rsidRPr="004F0AAD" w:rsidRDefault="004E492E" w:rsidP="00E47A86">
            <w:pPr>
              <w:spacing w:after="160" w:line="259" w:lineRule="auto"/>
            </w:pPr>
            <w:r w:rsidRPr="004F0AAD">
              <w:t>PRIMARY KEY, AUTO_INCREMENT</w:t>
            </w:r>
          </w:p>
        </w:tc>
        <w:tc>
          <w:tcPr>
            <w:tcW w:w="0" w:type="auto"/>
            <w:hideMark/>
          </w:tcPr>
          <w:p w14:paraId="2B03A593" w14:textId="77777777" w:rsidR="004E492E" w:rsidRPr="004F0AAD" w:rsidRDefault="004E492E" w:rsidP="00E47A86">
            <w:pPr>
              <w:spacing w:after="160" w:line="259" w:lineRule="auto"/>
            </w:pPr>
            <w:r w:rsidRPr="004F0AAD">
              <w:t>Unique identifier for each library record</w:t>
            </w:r>
          </w:p>
        </w:tc>
      </w:tr>
      <w:tr w:rsidR="004E492E" w:rsidRPr="004F0AAD" w14:paraId="2A1261B4" w14:textId="77777777" w:rsidTr="00E47A86">
        <w:tc>
          <w:tcPr>
            <w:tcW w:w="0" w:type="auto"/>
            <w:hideMark/>
          </w:tcPr>
          <w:p w14:paraId="30A561F2" w14:textId="77777777" w:rsidR="004E492E" w:rsidRPr="004F0AAD" w:rsidRDefault="004E492E" w:rsidP="00E47A86">
            <w:pPr>
              <w:spacing w:after="160" w:line="259" w:lineRule="auto"/>
            </w:pPr>
            <w:proofErr w:type="spellStart"/>
            <w:r w:rsidRPr="004F0AAD">
              <w:t>bookTitle</w:t>
            </w:r>
            <w:proofErr w:type="spellEnd"/>
          </w:p>
        </w:tc>
        <w:tc>
          <w:tcPr>
            <w:tcW w:w="0" w:type="auto"/>
            <w:hideMark/>
          </w:tcPr>
          <w:p w14:paraId="53AB4C11" w14:textId="77777777" w:rsidR="004E492E" w:rsidRPr="004F0AAD" w:rsidRDefault="004E492E" w:rsidP="00E47A86">
            <w:pPr>
              <w:spacing w:after="160" w:line="259" w:lineRule="auto"/>
            </w:pPr>
            <w:proofErr w:type="gramStart"/>
            <w:r w:rsidRPr="004F0AAD">
              <w:t>VARCHAR(</w:t>
            </w:r>
            <w:proofErr w:type="gramEnd"/>
            <w:r w:rsidRPr="004F0AAD">
              <w:t>100)</w:t>
            </w:r>
          </w:p>
        </w:tc>
        <w:tc>
          <w:tcPr>
            <w:tcW w:w="0" w:type="auto"/>
            <w:hideMark/>
          </w:tcPr>
          <w:p w14:paraId="6D920921" w14:textId="77777777" w:rsidR="004E492E" w:rsidRPr="004F0AAD" w:rsidRDefault="004E492E" w:rsidP="00E47A86">
            <w:pPr>
              <w:spacing w:after="160" w:line="259" w:lineRule="auto"/>
            </w:pPr>
            <w:r w:rsidRPr="004F0AAD">
              <w:t>NOT NULL</w:t>
            </w:r>
          </w:p>
        </w:tc>
        <w:tc>
          <w:tcPr>
            <w:tcW w:w="0" w:type="auto"/>
            <w:hideMark/>
          </w:tcPr>
          <w:p w14:paraId="167538D8" w14:textId="77777777" w:rsidR="004E492E" w:rsidRPr="004F0AAD" w:rsidRDefault="004E492E" w:rsidP="00E47A86">
            <w:pPr>
              <w:spacing w:after="160" w:line="259" w:lineRule="auto"/>
            </w:pPr>
            <w:r w:rsidRPr="004F0AAD">
              <w:t>Title of the book</w:t>
            </w:r>
          </w:p>
        </w:tc>
      </w:tr>
      <w:tr w:rsidR="004E492E" w:rsidRPr="004F0AAD" w14:paraId="2EC10256" w14:textId="77777777" w:rsidTr="00E47A86">
        <w:tc>
          <w:tcPr>
            <w:tcW w:w="0" w:type="auto"/>
            <w:hideMark/>
          </w:tcPr>
          <w:p w14:paraId="1E3B08D0" w14:textId="77777777" w:rsidR="004E492E" w:rsidRPr="004F0AAD" w:rsidRDefault="004E492E" w:rsidP="00E47A86">
            <w:pPr>
              <w:spacing w:after="160" w:line="259" w:lineRule="auto"/>
            </w:pPr>
            <w:r w:rsidRPr="004F0AAD">
              <w:t>author</w:t>
            </w:r>
          </w:p>
        </w:tc>
        <w:tc>
          <w:tcPr>
            <w:tcW w:w="0" w:type="auto"/>
            <w:hideMark/>
          </w:tcPr>
          <w:p w14:paraId="59CDE5E8" w14:textId="77777777" w:rsidR="004E492E" w:rsidRPr="004F0AAD" w:rsidRDefault="004E492E" w:rsidP="00E47A86">
            <w:pPr>
              <w:spacing w:after="160" w:line="259" w:lineRule="auto"/>
            </w:pPr>
            <w:proofErr w:type="gramStart"/>
            <w:r w:rsidRPr="004F0AAD">
              <w:t>VARCHAR(</w:t>
            </w:r>
            <w:proofErr w:type="gramEnd"/>
            <w:r w:rsidRPr="004F0AAD">
              <w:t>100)</w:t>
            </w:r>
          </w:p>
        </w:tc>
        <w:tc>
          <w:tcPr>
            <w:tcW w:w="0" w:type="auto"/>
            <w:hideMark/>
          </w:tcPr>
          <w:p w14:paraId="4AF9E706" w14:textId="77777777" w:rsidR="004E492E" w:rsidRPr="004F0AAD" w:rsidRDefault="004E492E" w:rsidP="00E47A86">
            <w:pPr>
              <w:spacing w:after="160" w:line="259" w:lineRule="auto"/>
            </w:pPr>
            <w:r w:rsidRPr="004F0AAD">
              <w:t>NOT NULL</w:t>
            </w:r>
          </w:p>
        </w:tc>
        <w:tc>
          <w:tcPr>
            <w:tcW w:w="0" w:type="auto"/>
            <w:hideMark/>
          </w:tcPr>
          <w:p w14:paraId="7020A0AD" w14:textId="77777777" w:rsidR="004E492E" w:rsidRPr="004F0AAD" w:rsidRDefault="004E492E" w:rsidP="00E47A86">
            <w:pPr>
              <w:spacing w:after="160" w:line="259" w:lineRule="auto"/>
            </w:pPr>
            <w:r w:rsidRPr="004F0AAD">
              <w:t>Author of the book</w:t>
            </w:r>
          </w:p>
        </w:tc>
      </w:tr>
      <w:tr w:rsidR="004E492E" w:rsidRPr="004F0AAD" w14:paraId="2664164B" w14:textId="77777777" w:rsidTr="00E47A86">
        <w:tc>
          <w:tcPr>
            <w:tcW w:w="0" w:type="auto"/>
            <w:hideMark/>
          </w:tcPr>
          <w:p w14:paraId="3D836FE3" w14:textId="77777777" w:rsidR="004E492E" w:rsidRPr="004F0AAD" w:rsidRDefault="004E492E" w:rsidP="00E47A86">
            <w:pPr>
              <w:spacing w:after="160" w:line="259" w:lineRule="auto"/>
            </w:pPr>
            <w:proofErr w:type="spellStart"/>
            <w:r w:rsidRPr="004F0AAD">
              <w:t>isbn</w:t>
            </w:r>
            <w:proofErr w:type="spellEnd"/>
          </w:p>
        </w:tc>
        <w:tc>
          <w:tcPr>
            <w:tcW w:w="0" w:type="auto"/>
            <w:hideMark/>
          </w:tcPr>
          <w:p w14:paraId="76683EB7" w14:textId="77777777" w:rsidR="004E492E" w:rsidRPr="004F0AAD" w:rsidRDefault="004E492E" w:rsidP="00E47A86">
            <w:pPr>
              <w:spacing w:after="160" w:line="259" w:lineRule="auto"/>
            </w:pPr>
            <w:proofErr w:type="gramStart"/>
            <w:r w:rsidRPr="004F0AAD">
              <w:t>VARCHAR(</w:t>
            </w:r>
            <w:proofErr w:type="gramEnd"/>
            <w:r w:rsidRPr="004F0AAD">
              <w:t>20)</w:t>
            </w:r>
          </w:p>
        </w:tc>
        <w:tc>
          <w:tcPr>
            <w:tcW w:w="0" w:type="auto"/>
            <w:hideMark/>
          </w:tcPr>
          <w:p w14:paraId="183AD7DC" w14:textId="77777777" w:rsidR="004E492E" w:rsidRPr="004F0AAD" w:rsidRDefault="004E492E" w:rsidP="00E47A86">
            <w:pPr>
              <w:spacing w:after="160" w:line="259" w:lineRule="auto"/>
            </w:pPr>
            <w:r w:rsidRPr="004F0AAD">
              <w:t>UNIQUE, NOT NULL</w:t>
            </w:r>
          </w:p>
        </w:tc>
        <w:tc>
          <w:tcPr>
            <w:tcW w:w="0" w:type="auto"/>
            <w:hideMark/>
          </w:tcPr>
          <w:p w14:paraId="2477E39F" w14:textId="77777777" w:rsidR="004E492E" w:rsidRPr="004F0AAD" w:rsidRDefault="004E492E" w:rsidP="00E47A86">
            <w:pPr>
              <w:spacing w:after="160" w:line="259" w:lineRule="auto"/>
            </w:pPr>
            <w:r w:rsidRPr="004F0AAD">
              <w:t>ISBN number of the book</w:t>
            </w:r>
          </w:p>
        </w:tc>
      </w:tr>
      <w:tr w:rsidR="004E492E" w:rsidRPr="004F0AAD" w14:paraId="6955E450" w14:textId="77777777" w:rsidTr="00E47A86">
        <w:tc>
          <w:tcPr>
            <w:tcW w:w="0" w:type="auto"/>
            <w:hideMark/>
          </w:tcPr>
          <w:p w14:paraId="68B7F251" w14:textId="77777777" w:rsidR="004E492E" w:rsidRPr="004F0AAD" w:rsidRDefault="004E492E" w:rsidP="00E47A86">
            <w:pPr>
              <w:spacing w:after="160" w:line="259" w:lineRule="auto"/>
            </w:pPr>
            <w:proofErr w:type="spellStart"/>
            <w:r w:rsidRPr="004F0AAD">
              <w:t>publicationYear</w:t>
            </w:r>
            <w:proofErr w:type="spellEnd"/>
          </w:p>
        </w:tc>
        <w:tc>
          <w:tcPr>
            <w:tcW w:w="0" w:type="auto"/>
            <w:hideMark/>
          </w:tcPr>
          <w:p w14:paraId="73D7FAAB" w14:textId="77777777" w:rsidR="004E492E" w:rsidRPr="004F0AAD" w:rsidRDefault="004E492E" w:rsidP="00E47A86">
            <w:pPr>
              <w:spacing w:after="160" w:line="259" w:lineRule="auto"/>
            </w:pPr>
            <w:r w:rsidRPr="004F0AAD">
              <w:t>INT</w:t>
            </w:r>
          </w:p>
        </w:tc>
        <w:tc>
          <w:tcPr>
            <w:tcW w:w="0" w:type="auto"/>
            <w:hideMark/>
          </w:tcPr>
          <w:p w14:paraId="3FB86BE1" w14:textId="77777777" w:rsidR="004E492E" w:rsidRPr="004F0AAD" w:rsidRDefault="004E492E" w:rsidP="00E47A86">
            <w:pPr>
              <w:spacing w:after="160" w:line="259" w:lineRule="auto"/>
            </w:pPr>
            <w:r w:rsidRPr="004F0AAD">
              <w:t>NOT NULL</w:t>
            </w:r>
          </w:p>
        </w:tc>
        <w:tc>
          <w:tcPr>
            <w:tcW w:w="0" w:type="auto"/>
            <w:hideMark/>
          </w:tcPr>
          <w:p w14:paraId="210F7706" w14:textId="77777777" w:rsidR="004E492E" w:rsidRPr="004F0AAD" w:rsidRDefault="004E492E" w:rsidP="00E47A86">
            <w:pPr>
              <w:spacing w:after="160" w:line="259" w:lineRule="auto"/>
            </w:pPr>
            <w:r w:rsidRPr="004F0AAD">
              <w:t>Year of publication</w:t>
            </w:r>
          </w:p>
        </w:tc>
      </w:tr>
      <w:tr w:rsidR="004E492E" w:rsidRPr="004F0AAD" w14:paraId="37A9D3FC" w14:textId="77777777" w:rsidTr="00E47A86">
        <w:tc>
          <w:tcPr>
            <w:tcW w:w="0" w:type="auto"/>
            <w:hideMark/>
          </w:tcPr>
          <w:p w14:paraId="1F24C7AD" w14:textId="77777777" w:rsidR="004E492E" w:rsidRPr="004F0AAD" w:rsidRDefault="004E492E" w:rsidP="00E47A86">
            <w:pPr>
              <w:spacing w:after="160" w:line="259" w:lineRule="auto"/>
            </w:pPr>
            <w:proofErr w:type="spellStart"/>
            <w:r w:rsidRPr="004F0AAD">
              <w:t>availableCopies</w:t>
            </w:r>
            <w:proofErr w:type="spellEnd"/>
          </w:p>
        </w:tc>
        <w:tc>
          <w:tcPr>
            <w:tcW w:w="0" w:type="auto"/>
            <w:hideMark/>
          </w:tcPr>
          <w:p w14:paraId="610CFFED" w14:textId="77777777" w:rsidR="004E492E" w:rsidRPr="004F0AAD" w:rsidRDefault="004E492E" w:rsidP="00E47A86">
            <w:pPr>
              <w:spacing w:after="160" w:line="259" w:lineRule="auto"/>
            </w:pPr>
            <w:r w:rsidRPr="004F0AAD">
              <w:t>INT</w:t>
            </w:r>
          </w:p>
        </w:tc>
        <w:tc>
          <w:tcPr>
            <w:tcW w:w="0" w:type="auto"/>
            <w:hideMark/>
          </w:tcPr>
          <w:p w14:paraId="4AC31D42" w14:textId="77777777" w:rsidR="004E492E" w:rsidRPr="004F0AAD" w:rsidRDefault="004E492E" w:rsidP="00E47A86">
            <w:pPr>
              <w:spacing w:after="160" w:line="259" w:lineRule="auto"/>
            </w:pPr>
            <w:r w:rsidRPr="004F0AAD">
              <w:t>NOT NULL</w:t>
            </w:r>
          </w:p>
        </w:tc>
        <w:tc>
          <w:tcPr>
            <w:tcW w:w="0" w:type="auto"/>
            <w:hideMark/>
          </w:tcPr>
          <w:p w14:paraId="3A4657FA" w14:textId="77777777" w:rsidR="004E492E" w:rsidRPr="004F0AAD" w:rsidRDefault="004E492E" w:rsidP="00E47A86">
            <w:pPr>
              <w:spacing w:after="160" w:line="259" w:lineRule="auto"/>
            </w:pPr>
            <w:r w:rsidRPr="004F0AAD">
              <w:t>Number of copies available</w:t>
            </w:r>
          </w:p>
        </w:tc>
      </w:tr>
    </w:tbl>
    <w:p w14:paraId="09362CF0" w14:textId="77777777" w:rsidR="004E492E" w:rsidRPr="004F0AAD" w:rsidRDefault="004E492E" w:rsidP="004E492E">
      <w:r>
        <w:pict w14:anchorId="47F857F9">
          <v:rect id="_x0000_i1071" style="width:0;height:1.5pt" o:hralign="center" o:hrstd="t" o:hr="t" fillcolor="#a0a0a0" stroked="f"/>
        </w:pict>
      </w:r>
    </w:p>
    <w:p w14:paraId="7E66A41D" w14:textId="77777777" w:rsidR="004E492E" w:rsidRPr="004F0AAD" w:rsidRDefault="004E492E" w:rsidP="004E492E">
      <w:pPr>
        <w:rPr>
          <w:b/>
          <w:bCs/>
        </w:rPr>
      </w:pPr>
      <w:r w:rsidRPr="004F0AAD">
        <w:rPr>
          <w:b/>
          <w:bCs/>
        </w:rPr>
        <w:t>14. Attendance Table</w:t>
      </w:r>
    </w:p>
    <w:tbl>
      <w:tblPr>
        <w:tblStyle w:val="TableGrid"/>
        <w:tblW w:w="0" w:type="auto"/>
        <w:tblLook w:val="04A0" w:firstRow="1" w:lastRow="0" w:firstColumn="1" w:lastColumn="0" w:noHBand="0" w:noVBand="1"/>
      </w:tblPr>
      <w:tblGrid>
        <w:gridCol w:w="1483"/>
        <w:gridCol w:w="2512"/>
        <w:gridCol w:w="3474"/>
        <w:gridCol w:w="3011"/>
      </w:tblGrid>
      <w:tr w:rsidR="004E492E" w:rsidRPr="004F0AAD" w14:paraId="18C03592" w14:textId="77777777" w:rsidTr="00E47A86">
        <w:tc>
          <w:tcPr>
            <w:tcW w:w="0" w:type="auto"/>
            <w:hideMark/>
          </w:tcPr>
          <w:p w14:paraId="42B2DDD4" w14:textId="77777777" w:rsidR="004E492E" w:rsidRPr="004F0AAD" w:rsidRDefault="004E492E" w:rsidP="00E47A86">
            <w:pPr>
              <w:spacing w:after="160" w:line="259" w:lineRule="auto"/>
              <w:rPr>
                <w:b/>
                <w:bCs/>
              </w:rPr>
            </w:pPr>
            <w:r w:rsidRPr="004F0AAD">
              <w:rPr>
                <w:b/>
                <w:bCs/>
              </w:rPr>
              <w:t>Attribute</w:t>
            </w:r>
          </w:p>
        </w:tc>
        <w:tc>
          <w:tcPr>
            <w:tcW w:w="0" w:type="auto"/>
            <w:hideMark/>
          </w:tcPr>
          <w:p w14:paraId="62F4DA11" w14:textId="77777777" w:rsidR="004E492E" w:rsidRPr="004F0AAD" w:rsidRDefault="004E492E" w:rsidP="00E47A86">
            <w:pPr>
              <w:spacing w:after="160" w:line="259" w:lineRule="auto"/>
              <w:rPr>
                <w:b/>
                <w:bCs/>
              </w:rPr>
            </w:pPr>
            <w:r w:rsidRPr="004F0AAD">
              <w:rPr>
                <w:b/>
                <w:bCs/>
              </w:rPr>
              <w:t>Data Type</w:t>
            </w:r>
          </w:p>
        </w:tc>
        <w:tc>
          <w:tcPr>
            <w:tcW w:w="0" w:type="auto"/>
            <w:hideMark/>
          </w:tcPr>
          <w:p w14:paraId="665EA606" w14:textId="77777777" w:rsidR="004E492E" w:rsidRPr="004F0AAD" w:rsidRDefault="004E492E" w:rsidP="00E47A86">
            <w:pPr>
              <w:spacing w:after="160" w:line="259" w:lineRule="auto"/>
              <w:rPr>
                <w:b/>
                <w:bCs/>
              </w:rPr>
            </w:pPr>
            <w:r w:rsidRPr="004F0AAD">
              <w:rPr>
                <w:b/>
                <w:bCs/>
              </w:rPr>
              <w:t>Constraints</w:t>
            </w:r>
          </w:p>
        </w:tc>
        <w:tc>
          <w:tcPr>
            <w:tcW w:w="0" w:type="auto"/>
            <w:hideMark/>
          </w:tcPr>
          <w:p w14:paraId="58142AF1" w14:textId="77777777" w:rsidR="004E492E" w:rsidRPr="004F0AAD" w:rsidRDefault="004E492E" w:rsidP="00E47A86">
            <w:pPr>
              <w:spacing w:after="160" w:line="259" w:lineRule="auto"/>
              <w:rPr>
                <w:b/>
                <w:bCs/>
              </w:rPr>
            </w:pPr>
            <w:r w:rsidRPr="004F0AAD">
              <w:rPr>
                <w:b/>
                <w:bCs/>
              </w:rPr>
              <w:t>Description</w:t>
            </w:r>
          </w:p>
        </w:tc>
      </w:tr>
      <w:tr w:rsidR="004E492E" w:rsidRPr="004F0AAD" w14:paraId="6B121239" w14:textId="77777777" w:rsidTr="00E47A86">
        <w:tc>
          <w:tcPr>
            <w:tcW w:w="0" w:type="auto"/>
            <w:hideMark/>
          </w:tcPr>
          <w:p w14:paraId="20D3E999" w14:textId="77777777" w:rsidR="004E492E" w:rsidRPr="004F0AAD" w:rsidRDefault="004E492E" w:rsidP="00E47A86">
            <w:pPr>
              <w:spacing w:after="160" w:line="259" w:lineRule="auto"/>
            </w:pPr>
            <w:proofErr w:type="spellStart"/>
            <w:r w:rsidRPr="004F0AAD">
              <w:t>attendanceId</w:t>
            </w:r>
            <w:proofErr w:type="spellEnd"/>
          </w:p>
        </w:tc>
        <w:tc>
          <w:tcPr>
            <w:tcW w:w="0" w:type="auto"/>
            <w:hideMark/>
          </w:tcPr>
          <w:p w14:paraId="7CB557F6" w14:textId="77777777" w:rsidR="004E492E" w:rsidRPr="004F0AAD" w:rsidRDefault="004E492E" w:rsidP="00E47A86">
            <w:pPr>
              <w:spacing w:after="160" w:line="259" w:lineRule="auto"/>
            </w:pPr>
            <w:r w:rsidRPr="004F0AAD">
              <w:t>INT</w:t>
            </w:r>
          </w:p>
        </w:tc>
        <w:tc>
          <w:tcPr>
            <w:tcW w:w="0" w:type="auto"/>
            <w:hideMark/>
          </w:tcPr>
          <w:p w14:paraId="53FC8036" w14:textId="77777777" w:rsidR="004E492E" w:rsidRPr="004F0AAD" w:rsidRDefault="004E492E" w:rsidP="00E47A86">
            <w:pPr>
              <w:spacing w:after="160" w:line="259" w:lineRule="auto"/>
            </w:pPr>
            <w:r w:rsidRPr="004F0AAD">
              <w:t>PRIMARY KEY, AUTO_INCREMENT</w:t>
            </w:r>
          </w:p>
        </w:tc>
        <w:tc>
          <w:tcPr>
            <w:tcW w:w="0" w:type="auto"/>
            <w:hideMark/>
          </w:tcPr>
          <w:p w14:paraId="18CF7D99" w14:textId="77777777" w:rsidR="004E492E" w:rsidRPr="004F0AAD" w:rsidRDefault="004E492E" w:rsidP="00E47A86">
            <w:pPr>
              <w:spacing w:after="160" w:line="259" w:lineRule="auto"/>
            </w:pPr>
            <w:r w:rsidRPr="004F0AAD">
              <w:t>Unique identifier for each attendance record</w:t>
            </w:r>
          </w:p>
        </w:tc>
      </w:tr>
      <w:tr w:rsidR="004E492E" w:rsidRPr="004F0AAD" w14:paraId="3880D5B7" w14:textId="77777777" w:rsidTr="00E47A86">
        <w:tc>
          <w:tcPr>
            <w:tcW w:w="0" w:type="auto"/>
            <w:hideMark/>
          </w:tcPr>
          <w:p w14:paraId="2F520507" w14:textId="77777777" w:rsidR="004E492E" w:rsidRPr="004F0AAD" w:rsidRDefault="004E492E" w:rsidP="00E47A86">
            <w:pPr>
              <w:spacing w:after="160" w:line="259" w:lineRule="auto"/>
            </w:pPr>
            <w:proofErr w:type="spellStart"/>
            <w:r w:rsidRPr="004F0AAD">
              <w:t>studentId</w:t>
            </w:r>
            <w:proofErr w:type="spellEnd"/>
          </w:p>
        </w:tc>
        <w:tc>
          <w:tcPr>
            <w:tcW w:w="0" w:type="auto"/>
            <w:hideMark/>
          </w:tcPr>
          <w:p w14:paraId="78979BCE" w14:textId="77777777" w:rsidR="004E492E" w:rsidRPr="004F0AAD" w:rsidRDefault="004E492E" w:rsidP="00E47A86">
            <w:pPr>
              <w:spacing w:after="160" w:line="259" w:lineRule="auto"/>
            </w:pPr>
            <w:r w:rsidRPr="004F0AAD">
              <w:t>INT</w:t>
            </w:r>
          </w:p>
        </w:tc>
        <w:tc>
          <w:tcPr>
            <w:tcW w:w="0" w:type="auto"/>
            <w:hideMark/>
          </w:tcPr>
          <w:p w14:paraId="6B412BDD" w14:textId="77777777" w:rsidR="004E492E" w:rsidRPr="004F0AAD" w:rsidRDefault="004E492E" w:rsidP="00E47A86">
            <w:pPr>
              <w:spacing w:after="160" w:line="259" w:lineRule="auto"/>
            </w:pPr>
            <w:r w:rsidRPr="004F0AAD">
              <w:t>FOREIGN KEY REFERENCES Student(</w:t>
            </w:r>
            <w:proofErr w:type="spellStart"/>
            <w:r w:rsidRPr="004F0AAD">
              <w:t>studentId</w:t>
            </w:r>
            <w:proofErr w:type="spellEnd"/>
            <w:r w:rsidRPr="004F0AAD">
              <w:t>)</w:t>
            </w:r>
          </w:p>
        </w:tc>
        <w:tc>
          <w:tcPr>
            <w:tcW w:w="0" w:type="auto"/>
            <w:hideMark/>
          </w:tcPr>
          <w:p w14:paraId="3E3CAB35" w14:textId="77777777" w:rsidR="004E492E" w:rsidRPr="004F0AAD" w:rsidRDefault="004E492E" w:rsidP="00E47A86">
            <w:pPr>
              <w:spacing w:after="160" w:line="259" w:lineRule="auto"/>
            </w:pPr>
            <w:r w:rsidRPr="004F0AAD">
              <w:t>ID of the student attending</w:t>
            </w:r>
          </w:p>
        </w:tc>
      </w:tr>
      <w:tr w:rsidR="004E492E" w:rsidRPr="004F0AAD" w14:paraId="204736AC" w14:textId="77777777" w:rsidTr="00E47A86">
        <w:tc>
          <w:tcPr>
            <w:tcW w:w="0" w:type="auto"/>
            <w:hideMark/>
          </w:tcPr>
          <w:p w14:paraId="41938F91" w14:textId="77777777" w:rsidR="004E492E" w:rsidRPr="004F0AAD" w:rsidRDefault="004E492E" w:rsidP="00E47A86">
            <w:pPr>
              <w:spacing w:after="160" w:line="259" w:lineRule="auto"/>
            </w:pPr>
            <w:proofErr w:type="spellStart"/>
            <w:r w:rsidRPr="004F0AAD">
              <w:t>courseId</w:t>
            </w:r>
            <w:proofErr w:type="spellEnd"/>
          </w:p>
        </w:tc>
        <w:tc>
          <w:tcPr>
            <w:tcW w:w="0" w:type="auto"/>
            <w:hideMark/>
          </w:tcPr>
          <w:p w14:paraId="54F78F75" w14:textId="77777777" w:rsidR="004E492E" w:rsidRPr="004F0AAD" w:rsidRDefault="004E492E" w:rsidP="00E47A86">
            <w:pPr>
              <w:spacing w:after="160" w:line="259" w:lineRule="auto"/>
            </w:pPr>
            <w:r w:rsidRPr="004F0AAD">
              <w:t>INT</w:t>
            </w:r>
          </w:p>
        </w:tc>
        <w:tc>
          <w:tcPr>
            <w:tcW w:w="0" w:type="auto"/>
            <w:hideMark/>
          </w:tcPr>
          <w:p w14:paraId="384756EB" w14:textId="77777777" w:rsidR="004E492E" w:rsidRPr="004F0AAD" w:rsidRDefault="004E492E" w:rsidP="00E47A86">
            <w:pPr>
              <w:spacing w:after="160" w:line="259" w:lineRule="auto"/>
            </w:pPr>
            <w:r w:rsidRPr="004F0AAD">
              <w:t>FOREIGN KEY REFERENCES Course(</w:t>
            </w:r>
            <w:proofErr w:type="spellStart"/>
            <w:r w:rsidRPr="004F0AAD">
              <w:t>courseId</w:t>
            </w:r>
            <w:proofErr w:type="spellEnd"/>
            <w:r w:rsidRPr="004F0AAD">
              <w:t>)</w:t>
            </w:r>
          </w:p>
        </w:tc>
        <w:tc>
          <w:tcPr>
            <w:tcW w:w="0" w:type="auto"/>
            <w:hideMark/>
          </w:tcPr>
          <w:p w14:paraId="23DE3FED" w14:textId="77777777" w:rsidR="004E492E" w:rsidRPr="004F0AAD" w:rsidRDefault="004E492E" w:rsidP="00E47A86">
            <w:pPr>
              <w:spacing w:after="160" w:line="259" w:lineRule="auto"/>
            </w:pPr>
            <w:r w:rsidRPr="004F0AAD">
              <w:t>ID of the course attended</w:t>
            </w:r>
          </w:p>
        </w:tc>
      </w:tr>
      <w:tr w:rsidR="004E492E" w:rsidRPr="004F0AAD" w14:paraId="67698502" w14:textId="77777777" w:rsidTr="00E47A86">
        <w:tc>
          <w:tcPr>
            <w:tcW w:w="0" w:type="auto"/>
            <w:hideMark/>
          </w:tcPr>
          <w:p w14:paraId="67093A93" w14:textId="77777777" w:rsidR="004E492E" w:rsidRPr="004F0AAD" w:rsidRDefault="004E492E" w:rsidP="00E47A86">
            <w:pPr>
              <w:spacing w:after="160" w:line="259" w:lineRule="auto"/>
            </w:pPr>
            <w:r w:rsidRPr="004F0AAD">
              <w:t>date</w:t>
            </w:r>
          </w:p>
        </w:tc>
        <w:tc>
          <w:tcPr>
            <w:tcW w:w="0" w:type="auto"/>
            <w:hideMark/>
          </w:tcPr>
          <w:p w14:paraId="68190E4A" w14:textId="77777777" w:rsidR="004E492E" w:rsidRPr="004F0AAD" w:rsidRDefault="004E492E" w:rsidP="00E47A86">
            <w:pPr>
              <w:spacing w:after="160" w:line="259" w:lineRule="auto"/>
            </w:pPr>
            <w:r w:rsidRPr="004F0AAD">
              <w:t>DATE</w:t>
            </w:r>
          </w:p>
        </w:tc>
        <w:tc>
          <w:tcPr>
            <w:tcW w:w="0" w:type="auto"/>
            <w:hideMark/>
          </w:tcPr>
          <w:p w14:paraId="24461483" w14:textId="77777777" w:rsidR="004E492E" w:rsidRPr="004F0AAD" w:rsidRDefault="004E492E" w:rsidP="00E47A86">
            <w:pPr>
              <w:spacing w:after="160" w:line="259" w:lineRule="auto"/>
            </w:pPr>
            <w:r w:rsidRPr="004F0AAD">
              <w:t>NOT NULL</w:t>
            </w:r>
          </w:p>
        </w:tc>
        <w:tc>
          <w:tcPr>
            <w:tcW w:w="0" w:type="auto"/>
            <w:hideMark/>
          </w:tcPr>
          <w:p w14:paraId="2F8DA116" w14:textId="77777777" w:rsidR="004E492E" w:rsidRPr="004F0AAD" w:rsidRDefault="004E492E" w:rsidP="00E47A86">
            <w:pPr>
              <w:spacing w:after="160" w:line="259" w:lineRule="auto"/>
            </w:pPr>
            <w:r w:rsidRPr="004F0AAD">
              <w:t>Date of attendance</w:t>
            </w:r>
          </w:p>
        </w:tc>
      </w:tr>
      <w:tr w:rsidR="004E492E" w:rsidRPr="004F0AAD" w14:paraId="60861B82" w14:textId="77777777" w:rsidTr="00E47A86">
        <w:tc>
          <w:tcPr>
            <w:tcW w:w="0" w:type="auto"/>
            <w:hideMark/>
          </w:tcPr>
          <w:p w14:paraId="56208A85" w14:textId="77777777" w:rsidR="004E492E" w:rsidRPr="004F0AAD" w:rsidRDefault="004E492E" w:rsidP="00E47A86">
            <w:pPr>
              <w:spacing w:after="160" w:line="259" w:lineRule="auto"/>
            </w:pPr>
            <w:r w:rsidRPr="004F0AAD">
              <w:t>status</w:t>
            </w:r>
          </w:p>
        </w:tc>
        <w:tc>
          <w:tcPr>
            <w:tcW w:w="0" w:type="auto"/>
            <w:hideMark/>
          </w:tcPr>
          <w:p w14:paraId="396F06A1" w14:textId="77777777" w:rsidR="004E492E" w:rsidRPr="004F0AAD" w:rsidRDefault="004E492E" w:rsidP="00E47A86">
            <w:pPr>
              <w:spacing w:after="160" w:line="259" w:lineRule="auto"/>
            </w:pPr>
            <w:proofErr w:type="gramStart"/>
            <w:r w:rsidRPr="004F0AAD">
              <w:t>ENUM(</w:t>
            </w:r>
            <w:proofErr w:type="gramEnd"/>
            <w:r w:rsidRPr="004F0AAD">
              <w:t>'Present', 'Absent', 'Late')</w:t>
            </w:r>
          </w:p>
        </w:tc>
        <w:tc>
          <w:tcPr>
            <w:tcW w:w="0" w:type="auto"/>
            <w:hideMark/>
          </w:tcPr>
          <w:p w14:paraId="735E210E" w14:textId="77777777" w:rsidR="004E492E" w:rsidRPr="004F0AAD" w:rsidRDefault="004E492E" w:rsidP="00E47A86">
            <w:pPr>
              <w:spacing w:after="160" w:line="259" w:lineRule="auto"/>
            </w:pPr>
            <w:r w:rsidRPr="004F0AAD">
              <w:t>NOT NULL</w:t>
            </w:r>
          </w:p>
        </w:tc>
        <w:tc>
          <w:tcPr>
            <w:tcW w:w="0" w:type="auto"/>
            <w:hideMark/>
          </w:tcPr>
          <w:p w14:paraId="7D271CBB" w14:textId="77777777" w:rsidR="004E492E" w:rsidRPr="004F0AAD" w:rsidRDefault="004E492E" w:rsidP="00E47A86">
            <w:pPr>
              <w:spacing w:after="160" w:line="259" w:lineRule="auto"/>
            </w:pPr>
            <w:r w:rsidRPr="004F0AAD">
              <w:t>Attendance status</w:t>
            </w:r>
          </w:p>
        </w:tc>
      </w:tr>
    </w:tbl>
    <w:p w14:paraId="13DA2185" w14:textId="77777777" w:rsidR="004E492E" w:rsidRPr="004F0AAD" w:rsidRDefault="004E492E" w:rsidP="004E492E">
      <w:r>
        <w:pict w14:anchorId="1D53BAF5">
          <v:rect id="_x0000_i1072" style="width:0;height:1.5pt" o:hralign="center" o:hrstd="t" o:hr="t" fillcolor="#a0a0a0" stroked="f"/>
        </w:pict>
      </w:r>
    </w:p>
    <w:p w14:paraId="3244B63F" w14:textId="77777777" w:rsidR="004E492E" w:rsidRPr="004F0AAD" w:rsidRDefault="004E492E" w:rsidP="004E492E">
      <w:pPr>
        <w:rPr>
          <w:b/>
          <w:bCs/>
        </w:rPr>
      </w:pPr>
      <w:r w:rsidRPr="004F0AAD">
        <w:rPr>
          <w:b/>
          <w:bCs/>
        </w:rPr>
        <w:t>15. Feedback Table</w:t>
      </w:r>
    </w:p>
    <w:tbl>
      <w:tblPr>
        <w:tblStyle w:val="TableGrid"/>
        <w:tblW w:w="0" w:type="auto"/>
        <w:tblLook w:val="04A0" w:firstRow="1" w:lastRow="0" w:firstColumn="1" w:lastColumn="0" w:noHBand="0" w:noVBand="1"/>
      </w:tblPr>
      <w:tblGrid>
        <w:gridCol w:w="1549"/>
        <w:gridCol w:w="1103"/>
        <w:gridCol w:w="4184"/>
        <w:gridCol w:w="3644"/>
      </w:tblGrid>
      <w:tr w:rsidR="004E492E" w:rsidRPr="004F0AAD" w14:paraId="4981D8A7" w14:textId="77777777" w:rsidTr="00E47A86">
        <w:tc>
          <w:tcPr>
            <w:tcW w:w="0" w:type="auto"/>
            <w:hideMark/>
          </w:tcPr>
          <w:p w14:paraId="11105AF1" w14:textId="77777777" w:rsidR="004E492E" w:rsidRPr="004F0AAD" w:rsidRDefault="004E492E" w:rsidP="00E47A86">
            <w:pPr>
              <w:spacing w:after="160" w:line="259" w:lineRule="auto"/>
              <w:rPr>
                <w:b/>
                <w:bCs/>
              </w:rPr>
            </w:pPr>
            <w:r w:rsidRPr="004F0AAD">
              <w:rPr>
                <w:b/>
                <w:bCs/>
              </w:rPr>
              <w:t>Attribute</w:t>
            </w:r>
          </w:p>
        </w:tc>
        <w:tc>
          <w:tcPr>
            <w:tcW w:w="0" w:type="auto"/>
            <w:hideMark/>
          </w:tcPr>
          <w:p w14:paraId="3B7D910A" w14:textId="77777777" w:rsidR="004E492E" w:rsidRPr="004F0AAD" w:rsidRDefault="004E492E" w:rsidP="00E47A86">
            <w:pPr>
              <w:spacing w:after="160" w:line="259" w:lineRule="auto"/>
              <w:rPr>
                <w:b/>
                <w:bCs/>
              </w:rPr>
            </w:pPr>
            <w:r w:rsidRPr="004F0AAD">
              <w:rPr>
                <w:b/>
                <w:bCs/>
              </w:rPr>
              <w:t>Data Type</w:t>
            </w:r>
          </w:p>
        </w:tc>
        <w:tc>
          <w:tcPr>
            <w:tcW w:w="0" w:type="auto"/>
            <w:hideMark/>
          </w:tcPr>
          <w:p w14:paraId="5B31FD08" w14:textId="77777777" w:rsidR="004E492E" w:rsidRPr="004F0AAD" w:rsidRDefault="004E492E" w:rsidP="00E47A86">
            <w:pPr>
              <w:spacing w:after="160" w:line="259" w:lineRule="auto"/>
              <w:rPr>
                <w:b/>
                <w:bCs/>
              </w:rPr>
            </w:pPr>
            <w:r w:rsidRPr="004F0AAD">
              <w:rPr>
                <w:b/>
                <w:bCs/>
              </w:rPr>
              <w:t>Constraints</w:t>
            </w:r>
          </w:p>
        </w:tc>
        <w:tc>
          <w:tcPr>
            <w:tcW w:w="0" w:type="auto"/>
            <w:hideMark/>
          </w:tcPr>
          <w:p w14:paraId="27C4F1ED" w14:textId="77777777" w:rsidR="004E492E" w:rsidRPr="004F0AAD" w:rsidRDefault="004E492E" w:rsidP="00E47A86">
            <w:pPr>
              <w:spacing w:after="160" w:line="259" w:lineRule="auto"/>
              <w:rPr>
                <w:b/>
                <w:bCs/>
              </w:rPr>
            </w:pPr>
            <w:r w:rsidRPr="004F0AAD">
              <w:rPr>
                <w:b/>
                <w:bCs/>
              </w:rPr>
              <w:t>Description</w:t>
            </w:r>
          </w:p>
        </w:tc>
      </w:tr>
      <w:tr w:rsidR="004E492E" w:rsidRPr="004F0AAD" w14:paraId="70D2F005" w14:textId="77777777" w:rsidTr="00E47A86">
        <w:tc>
          <w:tcPr>
            <w:tcW w:w="0" w:type="auto"/>
            <w:hideMark/>
          </w:tcPr>
          <w:p w14:paraId="15616A6B" w14:textId="77777777" w:rsidR="004E492E" w:rsidRPr="004F0AAD" w:rsidRDefault="004E492E" w:rsidP="00E47A86">
            <w:pPr>
              <w:spacing w:after="160" w:line="259" w:lineRule="auto"/>
            </w:pPr>
            <w:proofErr w:type="spellStart"/>
            <w:r w:rsidRPr="004F0AAD">
              <w:t>feedbackId</w:t>
            </w:r>
            <w:proofErr w:type="spellEnd"/>
          </w:p>
        </w:tc>
        <w:tc>
          <w:tcPr>
            <w:tcW w:w="0" w:type="auto"/>
            <w:hideMark/>
          </w:tcPr>
          <w:p w14:paraId="553C45FD" w14:textId="77777777" w:rsidR="004E492E" w:rsidRPr="004F0AAD" w:rsidRDefault="004E492E" w:rsidP="00E47A86">
            <w:pPr>
              <w:spacing w:after="160" w:line="259" w:lineRule="auto"/>
            </w:pPr>
            <w:r w:rsidRPr="004F0AAD">
              <w:t>INT</w:t>
            </w:r>
          </w:p>
        </w:tc>
        <w:tc>
          <w:tcPr>
            <w:tcW w:w="0" w:type="auto"/>
            <w:hideMark/>
          </w:tcPr>
          <w:p w14:paraId="0455E0D1" w14:textId="77777777" w:rsidR="004E492E" w:rsidRPr="004F0AAD" w:rsidRDefault="004E492E" w:rsidP="00E47A86">
            <w:pPr>
              <w:spacing w:after="160" w:line="259" w:lineRule="auto"/>
            </w:pPr>
            <w:r w:rsidRPr="004F0AAD">
              <w:t>PRIMARY KEY, AUTO_INCREMENT</w:t>
            </w:r>
          </w:p>
        </w:tc>
        <w:tc>
          <w:tcPr>
            <w:tcW w:w="0" w:type="auto"/>
            <w:hideMark/>
          </w:tcPr>
          <w:p w14:paraId="6D9E6699" w14:textId="77777777" w:rsidR="004E492E" w:rsidRPr="004F0AAD" w:rsidRDefault="004E492E" w:rsidP="00E47A86">
            <w:pPr>
              <w:spacing w:after="160" w:line="259" w:lineRule="auto"/>
            </w:pPr>
            <w:r w:rsidRPr="004F0AAD">
              <w:t>Unique identifier for each feedback record</w:t>
            </w:r>
          </w:p>
        </w:tc>
      </w:tr>
      <w:tr w:rsidR="004E492E" w:rsidRPr="004F0AAD" w14:paraId="170BA0B8" w14:textId="77777777" w:rsidTr="00E47A86">
        <w:tc>
          <w:tcPr>
            <w:tcW w:w="0" w:type="auto"/>
            <w:hideMark/>
          </w:tcPr>
          <w:p w14:paraId="674ED425" w14:textId="77777777" w:rsidR="004E492E" w:rsidRPr="004F0AAD" w:rsidRDefault="004E492E" w:rsidP="00E47A86">
            <w:pPr>
              <w:spacing w:after="160" w:line="259" w:lineRule="auto"/>
            </w:pPr>
            <w:proofErr w:type="spellStart"/>
            <w:r w:rsidRPr="004F0AAD">
              <w:t>studentId</w:t>
            </w:r>
            <w:proofErr w:type="spellEnd"/>
          </w:p>
        </w:tc>
        <w:tc>
          <w:tcPr>
            <w:tcW w:w="0" w:type="auto"/>
            <w:hideMark/>
          </w:tcPr>
          <w:p w14:paraId="562D71AC" w14:textId="77777777" w:rsidR="004E492E" w:rsidRPr="004F0AAD" w:rsidRDefault="004E492E" w:rsidP="00E47A86">
            <w:pPr>
              <w:spacing w:after="160" w:line="259" w:lineRule="auto"/>
            </w:pPr>
            <w:r w:rsidRPr="004F0AAD">
              <w:t>INT</w:t>
            </w:r>
          </w:p>
        </w:tc>
        <w:tc>
          <w:tcPr>
            <w:tcW w:w="0" w:type="auto"/>
            <w:hideMark/>
          </w:tcPr>
          <w:p w14:paraId="286EB258" w14:textId="77777777" w:rsidR="004E492E" w:rsidRPr="004F0AAD" w:rsidRDefault="004E492E" w:rsidP="00E47A86">
            <w:pPr>
              <w:spacing w:after="160" w:line="259" w:lineRule="auto"/>
            </w:pPr>
            <w:r w:rsidRPr="004F0AAD">
              <w:t>FOREIGN KEY REFERENCES Student(</w:t>
            </w:r>
            <w:proofErr w:type="spellStart"/>
            <w:r w:rsidRPr="004F0AAD">
              <w:t>studentId</w:t>
            </w:r>
            <w:proofErr w:type="spellEnd"/>
            <w:r w:rsidRPr="004F0AAD">
              <w:t>)</w:t>
            </w:r>
          </w:p>
        </w:tc>
        <w:tc>
          <w:tcPr>
            <w:tcW w:w="0" w:type="auto"/>
            <w:hideMark/>
          </w:tcPr>
          <w:p w14:paraId="39BCB229" w14:textId="77777777" w:rsidR="004E492E" w:rsidRPr="004F0AAD" w:rsidRDefault="004E492E" w:rsidP="00E47A86">
            <w:pPr>
              <w:spacing w:after="160" w:line="259" w:lineRule="auto"/>
            </w:pPr>
            <w:r w:rsidRPr="004F0AAD">
              <w:t>ID of the student providing feedback</w:t>
            </w:r>
          </w:p>
        </w:tc>
      </w:tr>
      <w:tr w:rsidR="004E492E" w:rsidRPr="004F0AAD" w14:paraId="6C1B5B10" w14:textId="77777777" w:rsidTr="00E47A86">
        <w:tc>
          <w:tcPr>
            <w:tcW w:w="0" w:type="auto"/>
            <w:hideMark/>
          </w:tcPr>
          <w:p w14:paraId="342173CF" w14:textId="77777777" w:rsidR="004E492E" w:rsidRPr="004F0AAD" w:rsidRDefault="004E492E" w:rsidP="00E47A86">
            <w:pPr>
              <w:spacing w:after="160" w:line="259" w:lineRule="auto"/>
            </w:pPr>
            <w:proofErr w:type="spellStart"/>
            <w:r w:rsidRPr="004F0AAD">
              <w:t>courseId</w:t>
            </w:r>
            <w:proofErr w:type="spellEnd"/>
          </w:p>
        </w:tc>
        <w:tc>
          <w:tcPr>
            <w:tcW w:w="0" w:type="auto"/>
            <w:hideMark/>
          </w:tcPr>
          <w:p w14:paraId="02649230" w14:textId="77777777" w:rsidR="004E492E" w:rsidRPr="004F0AAD" w:rsidRDefault="004E492E" w:rsidP="00E47A86">
            <w:pPr>
              <w:spacing w:after="160" w:line="259" w:lineRule="auto"/>
            </w:pPr>
            <w:r w:rsidRPr="004F0AAD">
              <w:t>INT</w:t>
            </w:r>
          </w:p>
        </w:tc>
        <w:tc>
          <w:tcPr>
            <w:tcW w:w="0" w:type="auto"/>
            <w:hideMark/>
          </w:tcPr>
          <w:p w14:paraId="6748E193" w14:textId="77777777" w:rsidR="004E492E" w:rsidRPr="004F0AAD" w:rsidRDefault="004E492E" w:rsidP="00E47A86">
            <w:pPr>
              <w:spacing w:after="160" w:line="259" w:lineRule="auto"/>
            </w:pPr>
            <w:r w:rsidRPr="004F0AAD">
              <w:t>FOREIGN KEY REFERENCES Course(</w:t>
            </w:r>
            <w:proofErr w:type="spellStart"/>
            <w:r w:rsidRPr="004F0AAD">
              <w:t>courseId</w:t>
            </w:r>
            <w:proofErr w:type="spellEnd"/>
            <w:r w:rsidRPr="004F0AAD">
              <w:t>)</w:t>
            </w:r>
          </w:p>
        </w:tc>
        <w:tc>
          <w:tcPr>
            <w:tcW w:w="0" w:type="auto"/>
            <w:hideMark/>
          </w:tcPr>
          <w:p w14:paraId="7202AFB3" w14:textId="77777777" w:rsidR="004E492E" w:rsidRPr="004F0AAD" w:rsidRDefault="004E492E" w:rsidP="00E47A86">
            <w:pPr>
              <w:spacing w:after="160" w:line="259" w:lineRule="auto"/>
            </w:pPr>
            <w:r w:rsidRPr="004F0AAD">
              <w:t>ID of the course related to the feedback</w:t>
            </w:r>
          </w:p>
        </w:tc>
      </w:tr>
      <w:tr w:rsidR="004E492E" w:rsidRPr="004F0AAD" w14:paraId="64366565" w14:textId="77777777" w:rsidTr="00E47A86">
        <w:tc>
          <w:tcPr>
            <w:tcW w:w="0" w:type="auto"/>
            <w:hideMark/>
          </w:tcPr>
          <w:p w14:paraId="70816A86" w14:textId="77777777" w:rsidR="004E492E" w:rsidRPr="004F0AAD" w:rsidRDefault="004E492E" w:rsidP="00E47A86">
            <w:pPr>
              <w:spacing w:after="160" w:line="259" w:lineRule="auto"/>
            </w:pPr>
            <w:proofErr w:type="spellStart"/>
            <w:r w:rsidRPr="004F0AAD">
              <w:t>feedbackDate</w:t>
            </w:r>
            <w:proofErr w:type="spellEnd"/>
          </w:p>
        </w:tc>
        <w:tc>
          <w:tcPr>
            <w:tcW w:w="0" w:type="auto"/>
            <w:hideMark/>
          </w:tcPr>
          <w:p w14:paraId="2FE07E4F" w14:textId="77777777" w:rsidR="004E492E" w:rsidRPr="004F0AAD" w:rsidRDefault="004E492E" w:rsidP="00E47A86">
            <w:pPr>
              <w:spacing w:after="160" w:line="259" w:lineRule="auto"/>
            </w:pPr>
            <w:r w:rsidRPr="004F0AAD">
              <w:t>DATE</w:t>
            </w:r>
          </w:p>
        </w:tc>
        <w:tc>
          <w:tcPr>
            <w:tcW w:w="0" w:type="auto"/>
            <w:hideMark/>
          </w:tcPr>
          <w:p w14:paraId="525A5844" w14:textId="77777777" w:rsidR="004E492E" w:rsidRPr="004F0AAD" w:rsidRDefault="004E492E" w:rsidP="00E47A86">
            <w:pPr>
              <w:spacing w:after="160" w:line="259" w:lineRule="auto"/>
            </w:pPr>
            <w:r w:rsidRPr="004F0AAD">
              <w:t>NOT NULL</w:t>
            </w:r>
          </w:p>
        </w:tc>
        <w:tc>
          <w:tcPr>
            <w:tcW w:w="0" w:type="auto"/>
            <w:hideMark/>
          </w:tcPr>
          <w:p w14:paraId="6EF9120D" w14:textId="77777777" w:rsidR="004E492E" w:rsidRPr="004F0AAD" w:rsidRDefault="004E492E" w:rsidP="00E47A86">
            <w:pPr>
              <w:spacing w:after="160" w:line="259" w:lineRule="auto"/>
            </w:pPr>
            <w:r w:rsidRPr="004F0AAD">
              <w:t>Date feedback was provided</w:t>
            </w:r>
          </w:p>
        </w:tc>
      </w:tr>
      <w:tr w:rsidR="004E492E" w:rsidRPr="004F0AAD" w14:paraId="76D46F29" w14:textId="77777777" w:rsidTr="00E47A86">
        <w:tc>
          <w:tcPr>
            <w:tcW w:w="0" w:type="auto"/>
            <w:hideMark/>
          </w:tcPr>
          <w:p w14:paraId="15DCCA75" w14:textId="77777777" w:rsidR="004E492E" w:rsidRPr="004F0AAD" w:rsidRDefault="004E492E" w:rsidP="00E47A86">
            <w:pPr>
              <w:spacing w:after="160" w:line="259" w:lineRule="auto"/>
            </w:pPr>
            <w:r w:rsidRPr="004F0AAD">
              <w:t>comments</w:t>
            </w:r>
          </w:p>
        </w:tc>
        <w:tc>
          <w:tcPr>
            <w:tcW w:w="0" w:type="auto"/>
            <w:hideMark/>
          </w:tcPr>
          <w:p w14:paraId="524F9A28" w14:textId="77777777" w:rsidR="004E492E" w:rsidRPr="004F0AAD" w:rsidRDefault="004E492E" w:rsidP="00E47A86">
            <w:pPr>
              <w:spacing w:after="160" w:line="259" w:lineRule="auto"/>
            </w:pPr>
            <w:r w:rsidRPr="004F0AAD">
              <w:t>TEXT</w:t>
            </w:r>
          </w:p>
        </w:tc>
        <w:tc>
          <w:tcPr>
            <w:tcW w:w="0" w:type="auto"/>
            <w:hideMark/>
          </w:tcPr>
          <w:p w14:paraId="52D9DE73" w14:textId="77777777" w:rsidR="004E492E" w:rsidRPr="004F0AAD" w:rsidRDefault="004E492E" w:rsidP="00E47A86">
            <w:pPr>
              <w:spacing w:after="160" w:line="259" w:lineRule="auto"/>
            </w:pPr>
            <w:r w:rsidRPr="004F0AAD">
              <w:t>NULL</w:t>
            </w:r>
          </w:p>
        </w:tc>
        <w:tc>
          <w:tcPr>
            <w:tcW w:w="0" w:type="auto"/>
            <w:hideMark/>
          </w:tcPr>
          <w:p w14:paraId="0B37CD87" w14:textId="77777777" w:rsidR="004E492E" w:rsidRPr="004F0AAD" w:rsidRDefault="004E492E" w:rsidP="00E47A86">
            <w:pPr>
              <w:spacing w:after="160" w:line="259" w:lineRule="auto"/>
            </w:pPr>
            <w:r w:rsidRPr="004F0AAD">
              <w:t>Comments provided in the feedback</w:t>
            </w:r>
          </w:p>
        </w:tc>
      </w:tr>
      <w:tr w:rsidR="004E492E" w:rsidRPr="004F0AAD" w14:paraId="562A1FAA" w14:textId="77777777" w:rsidTr="00E47A86">
        <w:tc>
          <w:tcPr>
            <w:tcW w:w="0" w:type="auto"/>
            <w:hideMark/>
          </w:tcPr>
          <w:p w14:paraId="4EB95DCC" w14:textId="77777777" w:rsidR="004E492E" w:rsidRPr="004F0AAD" w:rsidRDefault="004E492E" w:rsidP="00E47A86">
            <w:pPr>
              <w:spacing w:after="160" w:line="259" w:lineRule="auto"/>
            </w:pPr>
            <w:r w:rsidRPr="004F0AAD">
              <w:t>rating</w:t>
            </w:r>
          </w:p>
        </w:tc>
        <w:tc>
          <w:tcPr>
            <w:tcW w:w="0" w:type="auto"/>
            <w:hideMark/>
          </w:tcPr>
          <w:p w14:paraId="38503626" w14:textId="77777777" w:rsidR="004E492E" w:rsidRPr="004F0AAD" w:rsidRDefault="004E492E" w:rsidP="00E47A86">
            <w:pPr>
              <w:spacing w:after="160" w:line="259" w:lineRule="auto"/>
            </w:pPr>
            <w:r w:rsidRPr="004F0AAD">
              <w:t>INT</w:t>
            </w:r>
          </w:p>
        </w:tc>
        <w:tc>
          <w:tcPr>
            <w:tcW w:w="0" w:type="auto"/>
            <w:hideMark/>
          </w:tcPr>
          <w:p w14:paraId="783A1DE0" w14:textId="77777777" w:rsidR="004E492E" w:rsidRPr="004F0AAD" w:rsidRDefault="004E492E" w:rsidP="00E47A86">
            <w:pPr>
              <w:spacing w:after="160" w:line="259" w:lineRule="auto"/>
            </w:pPr>
            <w:r w:rsidRPr="004F0AAD">
              <w:t>CHECK (rating BETWEEN 1 AND 5)</w:t>
            </w:r>
          </w:p>
        </w:tc>
        <w:tc>
          <w:tcPr>
            <w:tcW w:w="0" w:type="auto"/>
            <w:hideMark/>
          </w:tcPr>
          <w:p w14:paraId="689924EA" w14:textId="77777777" w:rsidR="004E492E" w:rsidRPr="004F0AAD" w:rsidRDefault="004E492E" w:rsidP="00E47A86">
            <w:pPr>
              <w:spacing w:after="160" w:line="259" w:lineRule="auto"/>
            </w:pPr>
            <w:r w:rsidRPr="004F0AAD">
              <w:t>Rating given (1 to 5)</w:t>
            </w:r>
          </w:p>
        </w:tc>
      </w:tr>
    </w:tbl>
    <w:p w14:paraId="290DA3DC" w14:textId="77777777" w:rsidR="004E492E" w:rsidRPr="004F0AAD" w:rsidRDefault="004E492E" w:rsidP="004E492E">
      <w:r>
        <w:pict w14:anchorId="30381821">
          <v:rect id="_x0000_i1073" style="width:0;height:1.5pt" o:hralign="center" o:hrstd="t" o:hr="t" fillcolor="#a0a0a0" stroked="f"/>
        </w:pict>
      </w:r>
    </w:p>
    <w:p w14:paraId="0B54065E" w14:textId="77777777" w:rsidR="004E492E" w:rsidRPr="004F0AAD" w:rsidRDefault="004E492E" w:rsidP="004E492E">
      <w:r w:rsidRPr="004F0AAD">
        <w:t>This structure provides a comprehensive overview of the database design for the University Management System, ensuring relationships between entities are maintained with foreign key constraints.</w:t>
      </w:r>
    </w:p>
    <w:p w14:paraId="3184F6A7" w14:textId="77777777" w:rsidR="004E492E" w:rsidRPr="004F0AAD" w:rsidRDefault="004E492E" w:rsidP="004E492E">
      <w:pPr>
        <w:rPr>
          <w:b/>
          <w:bCs/>
        </w:rPr>
      </w:pPr>
      <w:r w:rsidRPr="004F0AAD">
        <w:rPr>
          <w:b/>
          <w:bCs/>
        </w:rPr>
        <w:lastRenderedPageBreak/>
        <w:t>Entity Descriptions and Relationships</w:t>
      </w:r>
    </w:p>
    <w:p w14:paraId="54F7287A" w14:textId="77777777" w:rsidR="004E492E" w:rsidRPr="004F0AAD" w:rsidRDefault="004E492E" w:rsidP="004E492E">
      <w:pPr>
        <w:numPr>
          <w:ilvl w:val="0"/>
          <w:numId w:val="3"/>
        </w:numPr>
      </w:pPr>
      <w:r w:rsidRPr="004F0AAD">
        <w:rPr>
          <w:b/>
          <w:bCs/>
        </w:rPr>
        <w:t>Student</w:t>
      </w:r>
    </w:p>
    <w:p w14:paraId="28D8B8EC" w14:textId="77777777" w:rsidR="004E492E" w:rsidRPr="004F0AAD" w:rsidRDefault="004E492E" w:rsidP="004E492E">
      <w:pPr>
        <w:numPr>
          <w:ilvl w:val="1"/>
          <w:numId w:val="3"/>
        </w:numPr>
      </w:pPr>
      <w:r w:rsidRPr="004F0AAD">
        <w:rPr>
          <w:b/>
          <w:bCs/>
        </w:rPr>
        <w:t>Attributes</w:t>
      </w:r>
      <w:r w:rsidRPr="004F0AAD">
        <w:t xml:space="preserve">: </w:t>
      </w:r>
      <w:proofErr w:type="spellStart"/>
      <w:r w:rsidRPr="004F0AAD">
        <w:t>studentId</w:t>
      </w:r>
      <w:proofErr w:type="spellEnd"/>
      <w:r w:rsidRPr="004F0AAD">
        <w:t xml:space="preserve">, </w:t>
      </w:r>
      <w:proofErr w:type="spellStart"/>
      <w:r w:rsidRPr="004F0AAD">
        <w:t>firstName</w:t>
      </w:r>
      <w:proofErr w:type="spellEnd"/>
      <w:r w:rsidRPr="004F0AAD">
        <w:t xml:space="preserve">, </w:t>
      </w:r>
      <w:proofErr w:type="spellStart"/>
      <w:r w:rsidRPr="004F0AAD">
        <w:t>lastName</w:t>
      </w:r>
      <w:proofErr w:type="spellEnd"/>
      <w:r w:rsidRPr="004F0AAD">
        <w:t xml:space="preserve">, dob, gender, email, phone, address, </w:t>
      </w:r>
      <w:proofErr w:type="spellStart"/>
      <w:r w:rsidRPr="004F0AAD">
        <w:t>enrollmentDate</w:t>
      </w:r>
      <w:proofErr w:type="spellEnd"/>
      <w:r w:rsidRPr="004F0AAD">
        <w:t xml:space="preserve">, </w:t>
      </w:r>
      <w:proofErr w:type="spellStart"/>
      <w:r w:rsidRPr="004F0AAD">
        <w:t>departmentId</w:t>
      </w:r>
      <w:proofErr w:type="spellEnd"/>
    </w:p>
    <w:p w14:paraId="1D3AFF17" w14:textId="77777777" w:rsidR="004E492E" w:rsidRPr="004F0AAD" w:rsidRDefault="004E492E" w:rsidP="004E492E">
      <w:pPr>
        <w:numPr>
          <w:ilvl w:val="1"/>
          <w:numId w:val="3"/>
        </w:numPr>
      </w:pPr>
      <w:r w:rsidRPr="004F0AAD">
        <w:rPr>
          <w:b/>
          <w:bCs/>
        </w:rPr>
        <w:t>Relationships</w:t>
      </w:r>
      <w:r w:rsidRPr="004F0AAD">
        <w:t>:</w:t>
      </w:r>
    </w:p>
    <w:p w14:paraId="7B58E886" w14:textId="77777777" w:rsidR="004E492E" w:rsidRPr="004F0AAD" w:rsidRDefault="004E492E" w:rsidP="004E492E">
      <w:pPr>
        <w:numPr>
          <w:ilvl w:val="2"/>
          <w:numId w:val="3"/>
        </w:numPr>
      </w:pPr>
      <w:r w:rsidRPr="004F0AAD">
        <w:rPr>
          <w:b/>
          <w:bCs/>
        </w:rPr>
        <w:t>1 to N</w:t>
      </w:r>
      <w:r w:rsidRPr="004F0AAD">
        <w:t xml:space="preserve"> with </w:t>
      </w:r>
      <w:proofErr w:type="spellStart"/>
      <w:r w:rsidRPr="004F0AAD">
        <w:rPr>
          <w:b/>
          <w:bCs/>
        </w:rPr>
        <w:t>Enrollment</w:t>
      </w:r>
      <w:proofErr w:type="spellEnd"/>
      <w:r w:rsidRPr="004F0AAD">
        <w:t xml:space="preserve">: A student can </w:t>
      </w:r>
      <w:proofErr w:type="spellStart"/>
      <w:r w:rsidRPr="004F0AAD">
        <w:t>enroll</w:t>
      </w:r>
      <w:proofErr w:type="spellEnd"/>
      <w:r w:rsidRPr="004F0AAD">
        <w:t xml:space="preserve"> in multiple courses.</w:t>
      </w:r>
    </w:p>
    <w:p w14:paraId="1CDD4E59" w14:textId="77777777" w:rsidR="004E492E" w:rsidRPr="004F0AAD" w:rsidRDefault="004E492E" w:rsidP="004E492E">
      <w:pPr>
        <w:numPr>
          <w:ilvl w:val="2"/>
          <w:numId w:val="3"/>
        </w:numPr>
      </w:pPr>
      <w:r w:rsidRPr="004F0AAD">
        <w:rPr>
          <w:b/>
          <w:bCs/>
        </w:rPr>
        <w:t>1 to N</w:t>
      </w:r>
      <w:r w:rsidRPr="004F0AAD">
        <w:t xml:space="preserve"> with </w:t>
      </w:r>
      <w:r w:rsidRPr="004F0AAD">
        <w:rPr>
          <w:b/>
          <w:bCs/>
        </w:rPr>
        <w:t>Grade</w:t>
      </w:r>
      <w:r w:rsidRPr="004F0AAD">
        <w:t>: A student can have multiple grades for different courses.</w:t>
      </w:r>
    </w:p>
    <w:p w14:paraId="711374EF" w14:textId="77777777" w:rsidR="004E492E" w:rsidRPr="004F0AAD" w:rsidRDefault="004E492E" w:rsidP="004E492E">
      <w:pPr>
        <w:numPr>
          <w:ilvl w:val="2"/>
          <w:numId w:val="3"/>
        </w:numPr>
      </w:pPr>
      <w:r w:rsidRPr="004F0AAD">
        <w:rPr>
          <w:b/>
          <w:bCs/>
        </w:rPr>
        <w:t>1 to N</w:t>
      </w:r>
      <w:r w:rsidRPr="004F0AAD">
        <w:t xml:space="preserve"> with </w:t>
      </w:r>
      <w:r w:rsidRPr="004F0AAD">
        <w:rPr>
          <w:b/>
          <w:bCs/>
        </w:rPr>
        <w:t>Attendance</w:t>
      </w:r>
      <w:r w:rsidRPr="004F0AAD">
        <w:t>: A student can have attendance records for different courses.</w:t>
      </w:r>
    </w:p>
    <w:p w14:paraId="1279F567" w14:textId="77777777" w:rsidR="004E492E" w:rsidRPr="004F0AAD" w:rsidRDefault="004E492E" w:rsidP="004E492E">
      <w:pPr>
        <w:numPr>
          <w:ilvl w:val="2"/>
          <w:numId w:val="3"/>
        </w:numPr>
      </w:pPr>
      <w:r w:rsidRPr="004F0AAD">
        <w:rPr>
          <w:b/>
          <w:bCs/>
        </w:rPr>
        <w:t>N to 1</w:t>
      </w:r>
      <w:r w:rsidRPr="004F0AAD">
        <w:t xml:space="preserve"> with </w:t>
      </w:r>
      <w:r w:rsidRPr="004F0AAD">
        <w:rPr>
          <w:b/>
          <w:bCs/>
        </w:rPr>
        <w:t>Department</w:t>
      </w:r>
      <w:r w:rsidRPr="004F0AAD">
        <w:t>: A student belongs to one department.</w:t>
      </w:r>
    </w:p>
    <w:p w14:paraId="6BC83E91" w14:textId="77777777" w:rsidR="004E492E" w:rsidRPr="004F0AAD" w:rsidRDefault="004E492E" w:rsidP="004E492E">
      <w:pPr>
        <w:numPr>
          <w:ilvl w:val="0"/>
          <w:numId w:val="3"/>
        </w:numPr>
      </w:pPr>
      <w:r w:rsidRPr="004F0AAD">
        <w:rPr>
          <w:b/>
          <w:bCs/>
        </w:rPr>
        <w:t>Faculty</w:t>
      </w:r>
    </w:p>
    <w:p w14:paraId="7C152BD2" w14:textId="77777777" w:rsidR="004E492E" w:rsidRPr="004F0AAD" w:rsidRDefault="004E492E" w:rsidP="004E492E">
      <w:pPr>
        <w:numPr>
          <w:ilvl w:val="1"/>
          <w:numId w:val="3"/>
        </w:numPr>
      </w:pPr>
      <w:r w:rsidRPr="004F0AAD">
        <w:rPr>
          <w:b/>
          <w:bCs/>
        </w:rPr>
        <w:t>Attributes</w:t>
      </w:r>
      <w:r w:rsidRPr="004F0AAD">
        <w:t xml:space="preserve">: </w:t>
      </w:r>
      <w:proofErr w:type="spellStart"/>
      <w:r w:rsidRPr="004F0AAD">
        <w:t>facultyId</w:t>
      </w:r>
      <w:proofErr w:type="spellEnd"/>
      <w:r w:rsidRPr="004F0AAD">
        <w:t xml:space="preserve">, </w:t>
      </w:r>
      <w:proofErr w:type="spellStart"/>
      <w:r w:rsidRPr="004F0AAD">
        <w:t>firstName</w:t>
      </w:r>
      <w:proofErr w:type="spellEnd"/>
      <w:r w:rsidRPr="004F0AAD">
        <w:t xml:space="preserve">, </w:t>
      </w:r>
      <w:proofErr w:type="spellStart"/>
      <w:r w:rsidRPr="004F0AAD">
        <w:t>lastName</w:t>
      </w:r>
      <w:proofErr w:type="spellEnd"/>
      <w:r w:rsidRPr="004F0AAD">
        <w:t xml:space="preserve">, email, phone, address, </w:t>
      </w:r>
      <w:proofErr w:type="spellStart"/>
      <w:r w:rsidRPr="004F0AAD">
        <w:t>departmentId</w:t>
      </w:r>
      <w:proofErr w:type="spellEnd"/>
      <w:r w:rsidRPr="004F0AAD">
        <w:t xml:space="preserve">, </w:t>
      </w:r>
      <w:proofErr w:type="spellStart"/>
      <w:r w:rsidRPr="004F0AAD">
        <w:t>hireDate</w:t>
      </w:r>
      <w:proofErr w:type="spellEnd"/>
      <w:r w:rsidRPr="004F0AAD">
        <w:t>, role</w:t>
      </w:r>
    </w:p>
    <w:p w14:paraId="533F0DE6" w14:textId="77777777" w:rsidR="004E492E" w:rsidRPr="004F0AAD" w:rsidRDefault="004E492E" w:rsidP="004E492E">
      <w:pPr>
        <w:numPr>
          <w:ilvl w:val="1"/>
          <w:numId w:val="3"/>
        </w:numPr>
      </w:pPr>
      <w:r w:rsidRPr="004F0AAD">
        <w:rPr>
          <w:b/>
          <w:bCs/>
        </w:rPr>
        <w:t>Relationships</w:t>
      </w:r>
      <w:r w:rsidRPr="004F0AAD">
        <w:t>:</w:t>
      </w:r>
    </w:p>
    <w:p w14:paraId="35051F13" w14:textId="77777777" w:rsidR="004E492E" w:rsidRPr="004F0AAD" w:rsidRDefault="004E492E" w:rsidP="004E492E">
      <w:pPr>
        <w:numPr>
          <w:ilvl w:val="2"/>
          <w:numId w:val="3"/>
        </w:numPr>
      </w:pPr>
      <w:r w:rsidRPr="004F0AAD">
        <w:rPr>
          <w:b/>
          <w:bCs/>
        </w:rPr>
        <w:t>1 to N</w:t>
      </w:r>
      <w:r w:rsidRPr="004F0AAD">
        <w:t xml:space="preserve"> with </w:t>
      </w:r>
      <w:r w:rsidRPr="004F0AAD">
        <w:rPr>
          <w:b/>
          <w:bCs/>
        </w:rPr>
        <w:t>Schedule</w:t>
      </w:r>
      <w:r w:rsidRPr="004F0AAD">
        <w:t>: A faculty member can have multiple schedules for different courses.</w:t>
      </w:r>
    </w:p>
    <w:p w14:paraId="2085F2AC" w14:textId="77777777" w:rsidR="004E492E" w:rsidRPr="004F0AAD" w:rsidRDefault="004E492E" w:rsidP="004E492E">
      <w:pPr>
        <w:numPr>
          <w:ilvl w:val="2"/>
          <w:numId w:val="3"/>
        </w:numPr>
      </w:pPr>
      <w:r w:rsidRPr="004F0AAD">
        <w:rPr>
          <w:b/>
          <w:bCs/>
        </w:rPr>
        <w:t>N to 1</w:t>
      </w:r>
      <w:r w:rsidRPr="004F0AAD">
        <w:t xml:space="preserve"> with </w:t>
      </w:r>
      <w:r w:rsidRPr="004F0AAD">
        <w:rPr>
          <w:b/>
          <w:bCs/>
        </w:rPr>
        <w:t>Department</w:t>
      </w:r>
      <w:r w:rsidRPr="004F0AAD">
        <w:t>: A faculty belongs to one department.</w:t>
      </w:r>
    </w:p>
    <w:p w14:paraId="4DBB70FF" w14:textId="77777777" w:rsidR="004E492E" w:rsidRPr="004F0AAD" w:rsidRDefault="004E492E" w:rsidP="004E492E">
      <w:pPr>
        <w:numPr>
          <w:ilvl w:val="2"/>
          <w:numId w:val="3"/>
        </w:numPr>
      </w:pPr>
      <w:r w:rsidRPr="004F0AAD">
        <w:rPr>
          <w:b/>
          <w:bCs/>
        </w:rPr>
        <w:t>1 to N</w:t>
      </w:r>
      <w:r w:rsidRPr="004F0AAD">
        <w:t xml:space="preserve"> with </w:t>
      </w:r>
      <w:r w:rsidRPr="004F0AAD">
        <w:rPr>
          <w:b/>
          <w:bCs/>
        </w:rPr>
        <w:t>Course</w:t>
      </w:r>
      <w:r w:rsidRPr="004F0AAD">
        <w:t>: A faculty can teach multiple courses.</w:t>
      </w:r>
    </w:p>
    <w:p w14:paraId="2AEACF8A" w14:textId="77777777" w:rsidR="004E492E" w:rsidRPr="004F0AAD" w:rsidRDefault="004E492E" w:rsidP="004E492E">
      <w:pPr>
        <w:numPr>
          <w:ilvl w:val="0"/>
          <w:numId w:val="3"/>
        </w:numPr>
      </w:pPr>
      <w:r w:rsidRPr="004F0AAD">
        <w:rPr>
          <w:b/>
          <w:bCs/>
        </w:rPr>
        <w:t>Course</w:t>
      </w:r>
    </w:p>
    <w:p w14:paraId="0D28A000" w14:textId="77777777" w:rsidR="004E492E" w:rsidRPr="004F0AAD" w:rsidRDefault="004E492E" w:rsidP="004E492E">
      <w:pPr>
        <w:numPr>
          <w:ilvl w:val="1"/>
          <w:numId w:val="3"/>
        </w:numPr>
      </w:pPr>
      <w:r w:rsidRPr="004F0AAD">
        <w:rPr>
          <w:b/>
          <w:bCs/>
        </w:rPr>
        <w:t>Attributes</w:t>
      </w:r>
      <w:r w:rsidRPr="004F0AAD">
        <w:t xml:space="preserve">: </w:t>
      </w:r>
      <w:proofErr w:type="spellStart"/>
      <w:r w:rsidRPr="004F0AAD">
        <w:t>courseId</w:t>
      </w:r>
      <w:proofErr w:type="spellEnd"/>
      <w:r w:rsidRPr="004F0AAD">
        <w:t xml:space="preserve">, </w:t>
      </w:r>
      <w:proofErr w:type="spellStart"/>
      <w:r w:rsidRPr="004F0AAD">
        <w:t>courseName</w:t>
      </w:r>
      <w:proofErr w:type="spellEnd"/>
      <w:r w:rsidRPr="004F0AAD">
        <w:t xml:space="preserve">, </w:t>
      </w:r>
      <w:proofErr w:type="spellStart"/>
      <w:r w:rsidRPr="004F0AAD">
        <w:t>courseCode</w:t>
      </w:r>
      <w:proofErr w:type="spellEnd"/>
      <w:r w:rsidRPr="004F0AAD">
        <w:t xml:space="preserve">, credits, </w:t>
      </w:r>
      <w:proofErr w:type="spellStart"/>
      <w:r w:rsidRPr="004F0AAD">
        <w:t>departmentId</w:t>
      </w:r>
      <w:proofErr w:type="spellEnd"/>
    </w:p>
    <w:p w14:paraId="6A8EE2AF" w14:textId="77777777" w:rsidR="004E492E" w:rsidRPr="004F0AAD" w:rsidRDefault="004E492E" w:rsidP="004E492E">
      <w:pPr>
        <w:numPr>
          <w:ilvl w:val="1"/>
          <w:numId w:val="3"/>
        </w:numPr>
      </w:pPr>
      <w:r w:rsidRPr="004F0AAD">
        <w:rPr>
          <w:b/>
          <w:bCs/>
        </w:rPr>
        <w:t>Relationships</w:t>
      </w:r>
      <w:r w:rsidRPr="004F0AAD">
        <w:t>:</w:t>
      </w:r>
    </w:p>
    <w:p w14:paraId="069B46BE" w14:textId="77777777" w:rsidR="004E492E" w:rsidRPr="004F0AAD" w:rsidRDefault="004E492E" w:rsidP="004E492E">
      <w:pPr>
        <w:numPr>
          <w:ilvl w:val="2"/>
          <w:numId w:val="3"/>
        </w:numPr>
      </w:pPr>
      <w:r w:rsidRPr="004F0AAD">
        <w:rPr>
          <w:b/>
          <w:bCs/>
        </w:rPr>
        <w:t>1 to N</w:t>
      </w:r>
      <w:r w:rsidRPr="004F0AAD">
        <w:t xml:space="preserve"> with </w:t>
      </w:r>
      <w:proofErr w:type="spellStart"/>
      <w:r w:rsidRPr="004F0AAD">
        <w:rPr>
          <w:b/>
          <w:bCs/>
        </w:rPr>
        <w:t>Enrollment</w:t>
      </w:r>
      <w:proofErr w:type="spellEnd"/>
      <w:r w:rsidRPr="004F0AAD">
        <w:t>: A course can have multiple students enrolled.</w:t>
      </w:r>
    </w:p>
    <w:p w14:paraId="0DF5A179" w14:textId="77777777" w:rsidR="004E492E" w:rsidRPr="004F0AAD" w:rsidRDefault="004E492E" w:rsidP="004E492E">
      <w:pPr>
        <w:numPr>
          <w:ilvl w:val="2"/>
          <w:numId w:val="3"/>
        </w:numPr>
      </w:pPr>
      <w:r w:rsidRPr="004F0AAD">
        <w:rPr>
          <w:b/>
          <w:bCs/>
        </w:rPr>
        <w:t>N to 1</w:t>
      </w:r>
      <w:r w:rsidRPr="004F0AAD">
        <w:t xml:space="preserve"> with </w:t>
      </w:r>
      <w:r w:rsidRPr="004F0AAD">
        <w:rPr>
          <w:b/>
          <w:bCs/>
        </w:rPr>
        <w:t>Department</w:t>
      </w:r>
      <w:r w:rsidRPr="004F0AAD">
        <w:t>: A course belongs to one department.</w:t>
      </w:r>
    </w:p>
    <w:p w14:paraId="23404626" w14:textId="77777777" w:rsidR="004E492E" w:rsidRPr="004F0AAD" w:rsidRDefault="004E492E" w:rsidP="004E492E">
      <w:pPr>
        <w:numPr>
          <w:ilvl w:val="2"/>
          <w:numId w:val="3"/>
        </w:numPr>
      </w:pPr>
      <w:r w:rsidRPr="004F0AAD">
        <w:rPr>
          <w:b/>
          <w:bCs/>
        </w:rPr>
        <w:t>1 to N</w:t>
      </w:r>
      <w:r w:rsidRPr="004F0AAD">
        <w:t xml:space="preserve"> with </w:t>
      </w:r>
      <w:r w:rsidRPr="004F0AAD">
        <w:rPr>
          <w:b/>
          <w:bCs/>
        </w:rPr>
        <w:t>Assignment</w:t>
      </w:r>
      <w:r w:rsidRPr="004F0AAD">
        <w:t>: A course can have multiple assignments.</w:t>
      </w:r>
    </w:p>
    <w:p w14:paraId="73CFD334" w14:textId="77777777" w:rsidR="004E492E" w:rsidRPr="004F0AAD" w:rsidRDefault="004E492E" w:rsidP="004E492E">
      <w:pPr>
        <w:numPr>
          <w:ilvl w:val="2"/>
          <w:numId w:val="3"/>
        </w:numPr>
      </w:pPr>
      <w:r w:rsidRPr="004F0AAD">
        <w:rPr>
          <w:b/>
          <w:bCs/>
        </w:rPr>
        <w:t>1 to N</w:t>
      </w:r>
      <w:r w:rsidRPr="004F0AAD">
        <w:t xml:space="preserve"> with </w:t>
      </w:r>
      <w:r w:rsidRPr="004F0AAD">
        <w:rPr>
          <w:b/>
          <w:bCs/>
        </w:rPr>
        <w:t>Exam</w:t>
      </w:r>
      <w:r w:rsidRPr="004F0AAD">
        <w:t>: A course can have multiple exams.</w:t>
      </w:r>
    </w:p>
    <w:p w14:paraId="06E662F6" w14:textId="77777777" w:rsidR="004E492E" w:rsidRPr="004F0AAD" w:rsidRDefault="004E492E" w:rsidP="004E492E">
      <w:pPr>
        <w:numPr>
          <w:ilvl w:val="2"/>
          <w:numId w:val="3"/>
        </w:numPr>
      </w:pPr>
      <w:r w:rsidRPr="004F0AAD">
        <w:rPr>
          <w:b/>
          <w:bCs/>
        </w:rPr>
        <w:t>1 to N</w:t>
      </w:r>
      <w:r w:rsidRPr="004F0AAD">
        <w:t xml:space="preserve"> with </w:t>
      </w:r>
      <w:r w:rsidRPr="004F0AAD">
        <w:rPr>
          <w:b/>
          <w:bCs/>
        </w:rPr>
        <w:t>Schedule</w:t>
      </w:r>
      <w:r w:rsidRPr="004F0AAD">
        <w:t>: A course can have multiple schedules.</w:t>
      </w:r>
    </w:p>
    <w:p w14:paraId="4F6F2E97" w14:textId="77777777" w:rsidR="004E492E" w:rsidRPr="004F0AAD" w:rsidRDefault="004E492E" w:rsidP="004E492E">
      <w:pPr>
        <w:numPr>
          <w:ilvl w:val="0"/>
          <w:numId w:val="3"/>
        </w:numPr>
      </w:pPr>
      <w:r w:rsidRPr="004F0AAD">
        <w:rPr>
          <w:b/>
          <w:bCs/>
        </w:rPr>
        <w:t>Department</w:t>
      </w:r>
    </w:p>
    <w:p w14:paraId="775B2BAC" w14:textId="77777777" w:rsidR="004E492E" w:rsidRPr="004F0AAD" w:rsidRDefault="004E492E" w:rsidP="004E492E">
      <w:pPr>
        <w:numPr>
          <w:ilvl w:val="1"/>
          <w:numId w:val="3"/>
        </w:numPr>
      </w:pPr>
      <w:r w:rsidRPr="004F0AAD">
        <w:rPr>
          <w:b/>
          <w:bCs/>
        </w:rPr>
        <w:t>Attributes</w:t>
      </w:r>
      <w:r w:rsidRPr="004F0AAD">
        <w:t xml:space="preserve">: </w:t>
      </w:r>
      <w:proofErr w:type="spellStart"/>
      <w:r w:rsidRPr="004F0AAD">
        <w:t>departmentId</w:t>
      </w:r>
      <w:proofErr w:type="spellEnd"/>
      <w:r w:rsidRPr="004F0AAD">
        <w:t xml:space="preserve">, </w:t>
      </w:r>
      <w:proofErr w:type="spellStart"/>
      <w:r w:rsidRPr="004F0AAD">
        <w:t>departmentName</w:t>
      </w:r>
      <w:proofErr w:type="spellEnd"/>
      <w:r w:rsidRPr="004F0AAD">
        <w:t xml:space="preserve">, </w:t>
      </w:r>
      <w:proofErr w:type="spellStart"/>
      <w:r w:rsidRPr="004F0AAD">
        <w:t>headOfDepartment</w:t>
      </w:r>
      <w:proofErr w:type="spellEnd"/>
      <w:r w:rsidRPr="004F0AAD">
        <w:t>, location</w:t>
      </w:r>
    </w:p>
    <w:p w14:paraId="7FA756FF" w14:textId="77777777" w:rsidR="004E492E" w:rsidRPr="004F0AAD" w:rsidRDefault="004E492E" w:rsidP="004E492E">
      <w:pPr>
        <w:numPr>
          <w:ilvl w:val="1"/>
          <w:numId w:val="3"/>
        </w:numPr>
      </w:pPr>
      <w:r w:rsidRPr="004F0AAD">
        <w:rPr>
          <w:b/>
          <w:bCs/>
        </w:rPr>
        <w:t>Relationships</w:t>
      </w:r>
      <w:r w:rsidRPr="004F0AAD">
        <w:t>:</w:t>
      </w:r>
    </w:p>
    <w:p w14:paraId="51C17C08" w14:textId="77777777" w:rsidR="004E492E" w:rsidRPr="004F0AAD" w:rsidRDefault="004E492E" w:rsidP="004E492E">
      <w:pPr>
        <w:numPr>
          <w:ilvl w:val="2"/>
          <w:numId w:val="3"/>
        </w:numPr>
      </w:pPr>
      <w:r w:rsidRPr="004F0AAD">
        <w:rPr>
          <w:b/>
          <w:bCs/>
        </w:rPr>
        <w:t>1 to N</w:t>
      </w:r>
      <w:r w:rsidRPr="004F0AAD">
        <w:t xml:space="preserve"> with </w:t>
      </w:r>
      <w:r w:rsidRPr="004F0AAD">
        <w:rPr>
          <w:b/>
          <w:bCs/>
        </w:rPr>
        <w:t>Faculty</w:t>
      </w:r>
      <w:r w:rsidRPr="004F0AAD">
        <w:t>: A department can have multiple faculty members.</w:t>
      </w:r>
    </w:p>
    <w:p w14:paraId="06C02171" w14:textId="77777777" w:rsidR="004E492E" w:rsidRPr="004F0AAD" w:rsidRDefault="004E492E" w:rsidP="004E492E">
      <w:pPr>
        <w:numPr>
          <w:ilvl w:val="2"/>
          <w:numId w:val="3"/>
        </w:numPr>
      </w:pPr>
      <w:r w:rsidRPr="004F0AAD">
        <w:rPr>
          <w:b/>
          <w:bCs/>
        </w:rPr>
        <w:t>1 to N</w:t>
      </w:r>
      <w:r w:rsidRPr="004F0AAD">
        <w:t xml:space="preserve"> with </w:t>
      </w:r>
      <w:r w:rsidRPr="004F0AAD">
        <w:rPr>
          <w:b/>
          <w:bCs/>
        </w:rPr>
        <w:t>Course</w:t>
      </w:r>
      <w:r w:rsidRPr="004F0AAD">
        <w:t>: A department can offer multiple courses.</w:t>
      </w:r>
    </w:p>
    <w:p w14:paraId="13CF9A0F" w14:textId="77777777" w:rsidR="004E492E" w:rsidRPr="004F0AAD" w:rsidRDefault="004E492E" w:rsidP="004E492E">
      <w:pPr>
        <w:numPr>
          <w:ilvl w:val="2"/>
          <w:numId w:val="3"/>
        </w:numPr>
      </w:pPr>
      <w:r w:rsidRPr="004F0AAD">
        <w:rPr>
          <w:b/>
          <w:bCs/>
        </w:rPr>
        <w:t>1 to N</w:t>
      </w:r>
      <w:r w:rsidRPr="004F0AAD">
        <w:t xml:space="preserve"> with </w:t>
      </w:r>
      <w:r w:rsidRPr="004F0AAD">
        <w:rPr>
          <w:b/>
          <w:bCs/>
        </w:rPr>
        <w:t>Student</w:t>
      </w:r>
      <w:r w:rsidRPr="004F0AAD">
        <w:t>: A department can have multiple students.</w:t>
      </w:r>
    </w:p>
    <w:p w14:paraId="1E55F928" w14:textId="77777777" w:rsidR="004E492E" w:rsidRPr="004F0AAD" w:rsidRDefault="004E492E" w:rsidP="004E492E">
      <w:pPr>
        <w:numPr>
          <w:ilvl w:val="2"/>
          <w:numId w:val="3"/>
        </w:numPr>
      </w:pPr>
      <w:r w:rsidRPr="004F0AAD">
        <w:rPr>
          <w:b/>
          <w:bCs/>
        </w:rPr>
        <w:t>1 to N</w:t>
      </w:r>
      <w:r w:rsidRPr="004F0AAD">
        <w:t xml:space="preserve"> with </w:t>
      </w:r>
      <w:r w:rsidRPr="004F0AAD">
        <w:rPr>
          <w:b/>
          <w:bCs/>
        </w:rPr>
        <w:t>Event</w:t>
      </w:r>
      <w:r w:rsidRPr="004F0AAD">
        <w:t>: A department can organize multiple events.</w:t>
      </w:r>
    </w:p>
    <w:p w14:paraId="634446DA" w14:textId="77777777" w:rsidR="004E492E" w:rsidRPr="004F0AAD" w:rsidRDefault="004E492E" w:rsidP="004E492E">
      <w:pPr>
        <w:numPr>
          <w:ilvl w:val="0"/>
          <w:numId w:val="3"/>
        </w:numPr>
      </w:pPr>
      <w:proofErr w:type="spellStart"/>
      <w:r w:rsidRPr="004F0AAD">
        <w:rPr>
          <w:b/>
          <w:bCs/>
        </w:rPr>
        <w:t>Enrollment</w:t>
      </w:r>
      <w:proofErr w:type="spellEnd"/>
    </w:p>
    <w:p w14:paraId="4D5EF26F" w14:textId="77777777" w:rsidR="004E492E" w:rsidRPr="004F0AAD" w:rsidRDefault="004E492E" w:rsidP="004E492E">
      <w:pPr>
        <w:numPr>
          <w:ilvl w:val="1"/>
          <w:numId w:val="3"/>
        </w:numPr>
      </w:pPr>
      <w:r w:rsidRPr="004F0AAD">
        <w:rPr>
          <w:b/>
          <w:bCs/>
        </w:rPr>
        <w:t>Attributes</w:t>
      </w:r>
      <w:r w:rsidRPr="004F0AAD">
        <w:t xml:space="preserve">: </w:t>
      </w:r>
      <w:proofErr w:type="spellStart"/>
      <w:r w:rsidRPr="004F0AAD">
        <w:t>enrollmentId</w:t>
      </w:r>
      <w:proofErr w:type="spellEnd"/>
      <w:r w:rsidRPr="004F0AAD">
        <w:t xml:space="preserve">, </w:t>
      </w:r>
      <w:proofErr w:type="spellStart"/>
      <w:r w:rsidRPr="004F0AAD">
        <w:t>studentId</w:t>
      </w:r>
      <w:proofErr w:type="spellEnd"/>
      <w:r w:rsidRPr="004F0AAD">
        <w:t xml:space="preserve">, </w:t>
      </w:r>
      <w:proofErr w:type="spellStart"/>
      <w:r w:rsidRPr="004F0AAD">
        <w:t>courseId</w:t>
      </w:r>
      <w:proofErr w:type="spellEnd"/>
      <w:r w:rsidRPr="004F0AAD">
        <w:t>, semester, year, status</w:t>
      </w:r>
    </w:p>
    <w:p w14:paraId="4E8772FA" w14:textId="77777777" w:rsidR="004E492E" w:rsidRPr="004F0AAD" w:rsidRDefault="004E492E" w:rsidP="004E492E">
      <w:pPr>
        <w:numPr>
          <w:ilvl w:val="1"/>
          <w:numId w:val="3"/>
        </w:numPr>
      </w:pPr>
      <w:r w:rsidRPr="004F0AAD">
        <w:rPr>
          <w:b/>
          <w:bCs/>
        </w:rPr>
        <w:t>Relationships</w:t>
      </w:r>
      <w:r w:rsidRPr="004F0AAD">
        <w:t>:</w:t>
      </w:r>
    </w:p>
    <w:p w14:paraId="3D52B4D1" w14:textId="77777777" w:rsidR="004E492E" w:rsidRPr="004F0AAD" w:rsidRDefault="004E492E" w:rsidP="004E492E">
      <w:pPr>
        <w:numPr>
          <w:ilvl w:val="2"/>
          <w:numId w:val="3"/>
        </w:numPr>
      </w:pPr>
      <w:r w:rsidRPr="004F0AAD">
        <w:rPr>
          <w:b/>
          <w:bCs/>
        </w:rPr>
        <w:t>N to 1</w:t>
      </w:r>
      <w:r w:rsidRPr="004F0AAD">
        <w:t xml:space="preserve"> with </w:t>
      </w:r>
      <w:r w:rsidRPr="004F0AAD">
        <w:rPr>
          <w:b/>
          <w:bCs/>
        </w:rPr>
        <w:t>Student</w:t>
      </w:r>
      <w:r w:rsidRPr="004F0AAD">
        <w:t xml:space="preserve">: An </w:t>
      </w:r>
      <w:proofErr w:type="spellStart"/>
      <w:r w:rsidRPr="004F0AAD">
        <w:t>enrollment</w:t>
      </w:r>
      <w:proofErr w:type="spellEnd"/>
      <w:r w:rsidRPr="004F0AAD">
        <w:t xml:space="preserve"> record is associated with one student.</w:t>
      </w:r>
    </w:p>
    <w:p w14:paraId="28EF8128" w14:textId="77777777" w:rsidR="004E492E" w:rsidRPr="004F0AAD" w:rsidRDefault="004E492E" w:rsidP="004E492E">
      <w:pPr>
        <w:numPr>
          <w:ilvl w:val="2"/>
          <w:numId w:val="3"/>
        </w:numPr>
      </w:pPr>
      <w:r w:rsidRPr="004F0AAD">
        <w:rPr>
          <w:b/>
          <w:bCs/>
        </w:rPr>
        <w:t>N to 1</w:t>
      </w:r>
      <w:r w:rsidRPr="004F0AAD">
        <w:t xml:space="preserve"> with </w:t>
      </w:r>
      <w:r w:rsidRPr="004F0AAD">
        <w:rPr>
          <w:b/>
          <w:bCs/>
        </w:rPr>
        <w:t>Course</w:t>
      </w:r>
      <w:r w:rsidRPr="004F0AAD">
        <w:t xml:space="preserve">: An </w:t>
      </w:r>
      <w:proofErr w:type="spellStart"/>
      <w:r w:rsidRPr="004F0AAD">
        <w:t>enrollment</w:t>
      </w:r>
      <w:proofErr w:type="spellEnd"/>
      <w:r w:rsidRPr="004F0AAD">
        <w:t xml:space="preserve"> record is associated with one course.</w:t>
      </w:r>
    </w:p>
    <w:p w14:paraId="073A9D19" w14:textId="77777777" w:rsidR="004E492E" w:rsidRPr="004F0AAD" w:rsidRDefault="004E492E" w:rsidP="004E492E">
      <w:pPr>
        <w:numPr>
          <w:ilvl w:val="0"/>
          <w:numId w:val="3"/>
        </w:numPr>
      </w:pPr>
      <w:r w:rsidRPr="004F0AAD">
        <w:rPr>
          <w:b/>
          <w:bCs/>
        </w:rPr>
        <w:lastRenderedPageBreak/>
        <w:t>Grade</w:t>
      </w:r>
    </w:p>
    <w:p w14:paraId="6EA97915" w14:textId="77777777" w:rsidR="004E492E" w:rsidRPr="004F0AAD" w:rsidRDefault="004E492E" w:rsidP="004E492E">
      <w:pPr>
        <w:numPr>
          <w:ilvl w:val="1"/>
          <w:numId w:val="3"/>
        </w:numPr>
      </w:pPr>
      <w:r w:rsidRPr="004F0AAD">
        <w:rPr>
          <w:b/>
          <w:bCs/>
        </w:rPr>
        <w:t>Attributes</w:t>
      </w:r>
      <w:r w:rsidRPr="004F0AAD">
        <w:t xml:space="preserve">: </w:t>
      </w:r>
      <w:proofErr w:type="spellStart"/>
      <w:r w:rsidRPr="004F0AAD">
        <w:t>gradeId</w:t>
      </w:r>
      <w:proofErr w:type="spellEnd"/>
      <w:r w:rsidRPr="004F0AAD">
        <w:t xml:space="preserve">, </w:t>
      </w:r>
      <w:proofErr w:type="spellStart"/>
      <w:r w:rsidRPr="004F0AAD">
        <w:t>studentId</w:t>
      </w:r>
      <w:proofErr w:type="spellEnd"/>
      <w:r w:rsidRPr="004F0AAD">
        <w:t xml:space="preserve">, </w:t>
      </w:r>
      <w:proofErr w:type="spellStart"/>
      <w:r w:rsidRPr="004F0AAD">
        <w:t>courseId</w:t>
      </w:r>
      <w:proofErr w:type="spellEnd"/>
      <w:r w:rsidRPr="004F0AAD">
        <w:t>, semester, year, grade</w:t>
      </w:r>
    </w:p>
    <w:p w14:paraId="769712E3" w14:textId="77777777" w:rsidR="004E492E" w:rsidRPr="004F0AAD" w:rsidRDefault="004E492E" w:rsidP="004E492E">
      <w:pPr>
        <w:numPr>
          <w:ilvl w:val="1"/>
          <w:numId w:val="3"/>
        </w:numPr>
      </w:pPr>
      <w:r w:rsidRPr="004F0AAD">
        <w:rPr>
          <w:b/>
          <w:bCs/>
        </w:rPr>
        <w:t>Relationships</w:t>
      </w:r>
      <w:r w:rsidRPr="004F0AAD">
        <w:t>:</w:t>
      </w:r>
    </w:p>
    <w:p w14:paraId="1CBC7CD6" w14:textId="77777777" w:rsidR="004E492E" w:rsidRPr="004F0AAD" w:rsidRDefault="004E492E" w:rsidP="004E492E">
      <w:pPr>
        <w:numPr>
          <w:ilvl w:val="2"/>
          <w:numId w:val="3"/>
        </w:numPr>
      </w:pPr>
      <w:r w:rsidRPr="004F0AAD">
        <w:rPr>
          <w:b/>
          <w:bCs/>
        </w:rPr>
        <w:t>N to 1</w:t>
      </w:r>
      <w:r w:rsidRPr="004F0AAD">
        <w:t xml:space="preserve"> with </w:t>
      </w:r>
      <w:r w:rsidRPr="004F0AAD">
        <w:rPr>
          <w:b/>
          <w:bCs/>
        </w:rPr>
        <w:t>Student</w:t>
      </w:r>
      <w:r w:rsidRPr="004F0AAD">
        <w:t>: A grade record is associated with one student.</w:t>
      </w:r>
    </w:p>
    <w:p w14:paraId="060DE6A7" w14:textId="77777777" w:rsidR="004E492E" w:rsidRPr="004F0AAD" w:rsidRDefault="004E492E" w:rsidP="004E492E">
      <w:pPr>
        <w:numPr>
          <w:ilvl w:val="2"/>
          <w:numId w:val="3"/>
        </w:numPr>
      </w:pPr>
      <w:r w:rsidRPr="004F0AAD">
        <w:rPr>
          <w:b/>
          <w:bCs/>
        </w:rPr>
        <w:t>N to 1</w:t>
      </w:r>
      <w:r w:rsidRPr="004F0AAD">
        <w:t xml:space="preserve"> with </w:t>
      </w:r>
      <w:r w:rsidRPr="004F0AAD">
        <w:rPr>
          <w:b/>
          <w:bCs/>
        </w:rPr>
        <w:t>Course</w:t>
      </w:r>
      <w:r w:rsidRPr="004F0AAD">
        <w:t>: A grade record is associated with one course.</w:t>
      </w:r>
    </w:p>
    <w:p w14:paraId="5E563E07" w14:textId="77777777" w:rsidR="004E492E" w:rsidRPr="004F0AAD" w:rsidRDefault="004E492E" w:rsidP="004E492E">
      <w:pPr>
        <w:numPr>
          <w:ilvl w:val="0"/>
          <w:numId w:val="3"/>
        </w:numPr>
      </w:pPr>
      <w:r w:rsidRPr="004F0AAD">
        <w:rPr>
          <w:b/>
          <w:bCs/>
        </w:rPr>
        <w:t>Schedule</w:t>
      </w:r>
    </w:p>
    <w:p w14:paraId="2D967693" w14:textId="77777777" w:rsidR="004E492E" w:rsidRPr="004F0AAD" w:rsidRDefault="004E492E" w:rsidP="004E492E">
      <w:pPr>
        <w:numPr>
          <w:ilvl w:val="1"/>
          <w:numId w:val="3"/>
        </w:numPr>
      </w:pPr>
      <w:r w:rsidRPr="004F0AAD">
        <w:rPr>
          <w:b/>
          <w:bCs/>
        </w:rPr>
        <w:t>Attributes</w:t>
      </w:r>
      <w:r w:rsidRPr="004F0AAD">
        <w:t xml:space="preserve">: </w:t>
      </w:r>
      <w:proofErr w:type="spellStart"/>
      <w:r w:rsidRPr="004F0AAD">
        <w:t>scheduleId</w:t>
      </w:r>
      <w:proofErr w:type="spellEnd"/>
      <w:r w:rsidRPr="004F0AAD">
        <w:t xml:space="preserve">, </w:t>
      </w:r>
      <w:proofErr w:type="spellStart"/>
      <w:r w:rsidRPr="004F0AAD">
        <w:t>courseId</w:t>
      </w:r>
      <w:proofErr w:type="spellEnd"/>
      <w:r w:rsidRPr="004F0AAD">
        <w:t xml:space="preserve">, </w:t>
      </w:r>
      <w:proofErr w:type="spellStart"/>
      <w:r w:rsidRPr="004F0AAD">
        <w:t>facultyId</w:t>
      </w:r>
      <w:proofErr w:type="spellEnd"/>
      <w:r w:rsidRPr="004F0AAD">
        <w:t xml:space="preserve">, day, </w:t>
      </w:r>
      <w:proofErr w:type="spellStart"/>
      <w:r w:rsidRPr="004F0AAD">
        <w:t>startTime</w:t>
      </w:r>
      <w:proofErr w:type="spellEnd"/>
      <w:r w:rsidRPr="004F0AAD">
        <w:t xml:space="preserve">, </w:t>
      </w:r>
      <w:proofErr w:type="spellStart"/>
      <w:r w:rsidRPr="004F0AAD">
        <w:t>endTime</w:t>
      </w:r>
      <w:proofErr w:type="spellEnd"/>
      <w:r w:rsidRPr="004F0AAD">
        <w:t>, location</w:t>
      </w:r>
    </w:p>
    <w:p w14:paraId="004FABB0" w14:textId="77777777" w:rsidR="004E492E" w:rsidRPr="004F0AAD" w:rsidRDefault="004E492E" w:rsidP="004E492E">
      <w:pPr>
        <w:numPr>
          <w:ilvl w:val="1"/>
          <w:numId w:val="3"/>
        </w:numPr>
      </w:pPr>
      <w:r w:rsidRPr="004F0AAD">
        <w:rPr>
          <w:b/>
          <w:bCs/>
        </w:rPr>
        <w:t>Relationships</w:t>
      </w:r>
      <w:r w:rsidRPr="004F0AAD">
        <w:t>:</w:t>
      </w:r>
    </w:p>
    <w:p w14:paraId="0B7A40F4" w14:textId="77777777" w:rsidR="004E492E" w:rsidRPr="004F0AAD" w:rsidRDefault="004E492E" w:rsidP="004E492E">
      <w:pPr>
        <w:numPr>
          <w:ilvl w:val="2"/>
          <w:numId w:val="3"/>
        </w:numPr>
      </w:pPr>
      <w:r w:rsidRPr="004F0AAD">
        <w:rPr>
          <w:b/>
          <w:bCs/>
        </w:rPr>
        <w:t>N to 1</w:t>
      </w:r>
      <w:r w:rsidRPr="004F0AAD">
        <w:t xml:space="preserve"> with </w:t>
      </w:r>
      <w:r w:rsidRPr="004F0AAD">
        <w:rPr>
          <w:b/>
          <w:bCs/>
        </w:rPr>
        <w:t>Course</w:t>
      </w:r>
      <w:r w:rsidRPr="004F0AAD">
        <w:t>: A schedule is associated with one course.</w:t>
      </w:r>
    </w:p>
    <w:p w14:paraId="6C1A8517" w14:textId="77777777" w:rsidR="004E492E" w:rsidRPr="004F0AAD" w:rsidRDefault="004E492E" w:rsidP="004E492E">
      <w:pPr>
        <w:numPr>
          <w:ilvl w:val="2"/>
          <w:numId w:val="3"/>
        </w:numPr>
      </w:pPr>
      <w:r w:rsidRPr="004F0AAD">
        <w:rPr>
          <w:b/>
          <w:bCs/>
        </w:rPr>
        <w:t>N to 1</w:t>
      </w:r>
      <w:r w:rsidRPr="004F0AAD">
        <w:t xml:space="preserve"> with </w:t>
      </w:r>
      <w:r w:rsidRPr="004F0AAD">
        <w:rPr>
          <w:b/>
          <w:bCs/>
        </w:rPr>
        <w:t>Faculty</w:t>
      </w:r>
      <w:r w:rsidRPr="004F0AAD">
        <w:t>: A schedule is assigned to one faculty member.</w:t>
      </w:r>
    </w:p>
    <w:p w14:paraId="5070B144" w14:textId="77777777" w:rsidR="004E492E" w:rsidRPr="004F0AAD" w:rsidRDefault="004E492E" w:rsidP="004E492E">
      <w:pPr>
        <w:numPr>
          <w:ilvl w:val="0"/>
          <w:numId w:val="3"/>
        </w:numPr>
      </w:pPr>
      <w:r w:rsidRPr="004F0AAD">
        <w:rPr>
          <w:b/>
          <w:bCs/>
        </w:rPr>
        <w:t>Assignment</w:t>
      </w:r>
    </w:p>
    <w:p w14:paraId="0E4D5A3E" w14:textId="77777777" w:rsidR="004E492E" w:rsidRPr="004F0AAD" w:rsidRDefault="004E492E" w:rsidP="004E492E">
      <w:pPr>
        <w:numPr>
          <w:ilvl w:val="1"/>
          <w:numId w:val="3"/>
        </w:numPr>
      </w:pPr>
      <w:r w:rsidRPr="004F0AAD">
        <w:rPr>
          <w:b/>
          <w:bCs/>
        </w:rPr>
        <w:t>Attributes</w:t>
      </w:r>
      <w:r w:rsidRPr="004F0AAD">
        <w:t xml:space="preserve">: </w:t>
      </w:r>
      <w:proofErr w:type="spellStart"/>
      <w:r w:rsidRPr="004F0AAD">
        <w:t>assignmentId</w:t>
      </w:r>
      <w:proofErr w:type="spellEnd"/>
      <w:r w:rsidRPr="004F0AAD">
        <w:t xml:space="preserve">, </w:t>
      </w:r>
      <w:proofErr w:type="spellStart"/>
      <w:r w:rsidRPr="004F0AAD">
        <w:t>courseId</w:t>
      </w:r>
      <w:proofErr w:type="spellEnd"/>
      <w:r w:rsidRPr="004F0AAD">
        <w:t xml:space="preserve">, title, description, </w:t>
      </w:r>
      <w:proofErr w:type="spellStart"/>
      <w:r w:rsidRPr="004F0AAD">
        <w:t>dueDate</w:t>
      </w:r>
      <w:proofErr w:type="spellEnd"/>
    </w:p>
    <w:p w14:paraId="488BBC83" w14:textId="77777777" w:rsidR="004E492E" w:rsidRPr="004F0AAD" w:rsidRDefault="004E492E" w:rsidP="004E492E">
      <w:pPr>
        <w:numPr>
          <w:ilvl w:val="1"/>
          <w:numId w:val="3"/>
        </w:numPr>
      </w:pPr>
      <w:r w:rsidRPr="004F0AAD">
        <w:rPr>
          <w:b/>
          <w:bCs/>
        </w:rPr>
        <w:t>Relationships</w:t>
      </w:r>
      <w:r w:rsidRPr="004F0AAD">
        <w:t>:</w:t>
      </w:r>
    </w:p>
    <w:p w14:paraId="33CBCC13" w14:textId="77777777" w:rsidR="004E492E" w:rsidRPr="004F0AAD" w:rsidRDefault="004E492E" w:rsidP="004E492E">
      <w:pPr>
        <w:numPr>
          <w:ilvl w:val="2"/>
          <w:numId w:val="3"/>
        </w:numPr>
      </w:pPr>
      <w:r w:rsidRPr="004F0AAD">
        <w:rPr>
          <w:b/>
          <w:bCs/>
        </w:rPr>
        <w:t>N to 1</w:t>
      </w:r>
      <w:r w:rsidRPr="004F0AAD">
        <w:t xml:space="preserve"> with </w:t>
      </w:r>
      <w:r w:rsidRPr="004F0AAD">
        <w:rPr>
          <w:b/>
          <w:bCs/>
        </w:rPr>
        <w:t>Course</w:t>
      </w:r>
      <w:r w:rsidRPr="004F0AAD">
        <w:t>: An assignment is associated with one course.</w:t>
      </w:r>
    </w:p>
    <w:p w14:paraId="2C60D09E" w14:textId="77777777" w:rsidR="004E492E" w:rsidRPr="004F0AAD" w:rsidRDefault="004E492E" w:rsidP="004E492E">
      <w:pPr>
        <w:numPr>
          <w:ilvl w:val="0"/>
          <w:numId w:val="3"/>
        </w:numPr>
      </w:pPr>
      <w:r w:rsidRPr="004F0AAD">
        <w:rPr>
          <w:b/>
          <w:bCs/>
        </w:rPr>
        <w:t>Exam</w:t>
      </w:r>
    </w:p>
    <w:p w14:paraId="192FFD77" w14:textId="77777777" w:rsidR="004E492E" w:rsidRPr="004F0AAD" w:rsidRDefault="004E492E" w:rsidP="004E492E">
      <w:pPr>
        <w:numPr>
          <w:ilvl w:val="1"/>
          <w:numId w:val="3"/>
        </w:numPr>
      </w:pPr>
      <w:r w:rsidRPr="004F0AAD">
        <w:rPr>
          <w:b/>
          <w:bCs/>
        </w:rPr>
        <w:t>Attributes</w:t>
      </w:r>
      <w:r w:rsidRPr="004F0AAD">
        <w:t xml:space="preserve">: </w:t>
      </w:r>
      <w:proofErr w:type="spellStart"/>
      <w:r w:rsidRPr="004F0AAD">
        <w:t>examId</w:t>
      </w:r>
      <w:proofErr w:type="spellEnd"/>
      <w:r w:rsidRPr="004F0AAD">
        <w:t xml:space="preserve">, </w:t>
      </w:r>
      <w:proofErr w:type="spellStart"/>
      <w:r w:rsidRPr="004F0AAD">
        <w:t>courseId</w:t>
      </w:r>
      <w:proofErr w:type="spellEnd"/>
      <w:r w:rsidRPr="004F0AAD">
        <w:t xml:space="preserve">, </w:t>
      </w:r>
      <w:proofErr w:type="spellStart"/>
      <w:r w:rsidRPr="004F0AAD">
        <w:t>examDate</w:t>
      </w:r>
      <w:proofErr w:type="spellEnd"/>
      <w:r w:rsidRPr="004F0AAD">
        <w:t>, duration, type</w:t>
      </w:r>
    </w:p>
    <w:p w14:paraId="611B7D52" w14:textId="77777777" w:rsidR="004E492E" w:rsidRPr="004F0AAD" w:rsidRDefault="004E492E" w:rsidP="004E492E">
      <w:pPr>
        <w:numPr>
          <w:ilvl w:val="1"/>
          <w:numId w:val="3"/>
        </w:numPr>
      </w:pPr>
      <w:r w:rsidRPr="004F0AAD">
        <w:rPr>
          <w:b/>
          <w:bCs/>
        </w:rPr>
        <w:t>Relationships</w:t>
      </w:r>
      <w:r w:rsidRPr="004F0AAD">
        <w:t>:</w:t>
      </w:r>
    </w:p>
    <w:p w14:paraId="76A38A61" w14:textId="77777777" w:rsidR="004E492E" w:rsidRPr="004F0AAD" w:rsidRDefault="004E492E" w:rsidP="004E492E">
      <w:pPr>
        <w:numPr>
          <w:ilvl w:val="2"/>
          <w:numId w:val="3"/>
        </w:numPr>
      </w:pPr>
      <w:r w:rsidRPr="004F0AAD">
        <w:rPr>
          <w:b/>
          <w:bCs/>
        </w:rPr>
        <w:t>N to 1</w:t>
      </w:r>
      <w:r w:rsidRPr="004F0AAD">
        <w:t xml:space="preserve"> with </w:t>
      </w:r>
      <w:r w:rsidRPr="004F0AAD">
        <w:rPr>
          <w:b/>
          <w:bCs/>
        </w:rPr>
        <w:t>Course</w:t>
      </w:r>
      <w:r w:rsidRPr="004F0AAD">
        <w:t>: An exam is associated with one course.</w:t>
      </w:r>
    </w:p>
    <w:p w14:paraId="7B009209" w14:textId="77777777" w:rsidR="004E492E" w:rsidRPr="004F0AAD" w:rsidRDefault="004E492E" w:rsidP="004E492E">
      <w:pPr>
        <w:numPr>
          <w:ilvl w:val="0"/>
          <w:numId w:val="3"/>
        </w:numPr>
      </w:pPr>
      <w:r w:rsidRPr="004F0AAD">
        <w:rPr>
          <w:b/>
          <w:bCs/>
        </w:rPr>
        <w:t>Fee</w:t>
      </w:r>
    </w:p>
    <w:p w14:paraId="5FEF6B90" w14:textId="77777777" w:rsidR="004E492E" w:rsidRPr="004F0AAD" w:rsidRDefault="004E492E" w:rsidP="004E492E">
      <w:pPr>
        <w:numPr>
          <w:ilvl w:val="1"/>
          <w:numId w:val="3"/>
        </w:numPr>
      </w:pPr>
      <w:r w:rsidRPr="004F0AAD">
        <w:rPr>
          <w:b/>
          <w:bCs/>
        </w:rPr>
        <w:t>Attributes</w:t>
      </w:r>
      <w:r w:rsidRPr="004F0AAD">
        <w:t xml:space="preserve">: </w:t>
      </w:r>
      <w:proofErr w:type="spellStart"/>
      <w:r w:rsidRPr="004F0AAD">
        <w:t>feeId</w:t>
      </w:r>
      <w:proofErr w:type="spellEnd"/>
      <w:r w:rsidRPr="004F0AAD">
        <w:t xml:space="preserve">, </w:t>
      </w:r>
      <w:proofErr w:type="spellStart"/>
      <w:r w:rsidRPr="004F0AAD">
        <w:t>studentId</w:t>
      </w:r>
      <w:proofErr w:type="spellEnd"/>
      <w:r w:rsidRPr="004F0AAD">
        <w:t xml:space="preserve">, amount, </w:t>
      </w:r>
      <w:proofErr w:type="spellStart"/>
      <w:r w:rsidRPr="004F0AAD">
        <w:t>dueDate</w:t>
      </w:r>
      <w:proofErr w:type="spellEnd"/>
      <w:r w:rsidRPr="004F0AAD">
        <w:t>, status</w:t>
      </w:r>
    </w:p>
    <w:p w14:paraId="7EFE5CBC" w14:textId="77777777" w:rsidR="004E492E" w:rsidRPr="004F0AAD" w:rsidRDefault="004E492E" w:rsidP="004E492E">
      <w:pPr>
        <w:numPr>
          <w:ilvl w:val="1"/>
          <w:numId w:val="3"/>
        </w:numPr>
      </w:pPr>
      <w:r w:rsidRPr="004F0AAD">
        <w:rPr>
          <w:b/>
          <w:bCs/>
        </w:rPr>
        <w:t>Relationships</w:t>
      </w:r>
      <w:r w:rsidRPr="004F0AAD">
        <w:t>:</w:t>
      </w:r>
    </w:p>
    <w:p w14:paraId="7F3887F0" w14:textId="77777777" w:rsidR="004E492E" w:rsidRPr="004F0AAD" w:rsidRDefault="004E492E" w:rsidP="004E492E">
      <w:pPr>
        <w:numPr>
          <w:ilvl w:val="2"/>
          <w:numId w:val="3"/>
        </w:numPr>
      </w:pPr>
      <w:r w:rsidRPr="004F0AAD">
        <w:rPr>
          <w:b/>
          <w:bCs/>
        </w:rPr>
        <w:t>N to 1</w:t>
      </w:r>
      <w:r w:rsidRPr="004F0AAD">
        <w:t xml:space="preserve"> with </w:t>
      </w:r>
      <w:r w:rsidRPr="004F0AAD">
        <w:rPr>
          <w:b/>
          <w:bCs/>
        </w:rPr>
        <w:t>Student</w:t>
      </w:r>
      <w:r w:rsidRPr="004F0AAD">
        <w:t>: A fee record is associated with one student.</w:t>
      </w:r>
    </w:p>
    <w:p w14:paraId="36C3F4E7" w14:textId="77777777" w:rsidR="004E492E" w:rsidRPr="004F0AAD" w:rsidRDefault="004E492E" w:rsidP="004E492E">
      <w:pPr>
        <w:numPr>
          <w:ilvl w:val="2"/>
          <w:numId w:val="3"/>
        </w:numPr>
      </w:pPr>
      <w:r w:rsidRPr="004F0AAD">
        <w:rPr>
          <w:b/>
          <w:bCs/>
        </w:rPr>
        <w:t>1 to N</w:t>
      </w:r>
      <w:r w:rsidRPr="004F0AAD">
        <w:t xml:space="preserve"> with </w:t>
      </w:r>
      <w:r w:rsidRPr="004F0AAD">
        <w:rPr>
          <w:b/>
          <w:bCs/>
        </w:rPr>
        <w:t>Payment</w:t>
      </w:r>
      <w:r w:rsidRPr="004F0AAD">
        <w:t>: A fee can have multiple payments.</w:t>
      </w:r>
    </w:p>
    <w:p w14:paraId="16971F5B" w14:textId="77777777" w:rsidR="004E492E" w:rsidRPr="004F0AAD" w:rsidRDefault="004E492E" w:rsidP="004E492E">
      <w:pPr>
        <w:numPr>
          <w:ilvl w:val="0"/>
          <w:numId w:val="3"/>
        </w:numPr>
      </w:pPr>
      <w:r w:rsidRPr="004F0AAD">
        <w:rPr>
          <w:b/>
          <w:bCs/>
        </w:rPr>
        <w:t>Payment</w:t>
      </w:r>
    </w:p>
    <w:p w14:paraId="3E9AACF1" w14:textId="77777777" w:rsidR="004E492E" w:rsidRPr="004F0AAD" w:rsidRDefault="004E492E" w:rsidP="004E492E">
      <w:pPr>
        <w:numPr>
          <w:ilvl w:val="1"/>
          <w:numId w:val="3"/>
        </w:numPr>
      </w:pPr>
      <w:r w:rsidRPr="004F0AAD">
        <w:rPr>
          <w:b/>
          <w:bCs/>
        </w:rPr>
        <w:t>Attributes</w:t>
      </w:r>
      <w:r w:rsidRPr="004F0AAD">
        <w:t xml:space="preserve">: </w:t>
      </w:r>
      <w:proofErr w:type="spellStart"/>
      <w:r w:rsidRPr="004F0AAD">
        <w:t>paymentId</w:t>
      </w:r>
      <w:proofErr w:type="spellEnd"/>
      <w:r w:rsidRPr="004F0AAD">
        <w:t xml:space="preserve">, </w:t>
      </w:r>
      <w:proofErr w:type="spellStart"/>
      <w:r w:rsidRPr="004F0AAD">
        <w:t>feeId</w:t>
      </w:r>
      <w:proofErr w:type="spellEnd"/>
      <w:r w:rsidRPr="004F0AAD">
        <w:t xml:space="preserve">, </w:t>
      </w:r>
      <w:proofErr w:type="spellStart"/>
      <w:r w:rsidRPr="004F0AAD">
        <w:t>paymentDate</w:t>
      </w:r>
      <w:proofErr w:type="spellEnd"/>
      <w:r w:rsidRPr="004F0AAD">
        <w:t xml:space="preserve">, amount, </w:t>
      </w:r>
      <w:proofErr w:type="spellStart"/>
      <w:r w:rsidRPr="004F0AAD">
        <w:t>paymentMethod</w:t>
      </w:r>
      <w:proofErr w:type="spellEnd"/>
      <w:r w:rsidRPr="004F0AAD">
        <w:t>, status</w:t>
      </w:r>
    </w:p>
    <w:p w14:paraId="4EE96CF2" w14:textId="77777777" w:rsidR="004E492E" w:rsidRPr="004F0AAD" w:rsidRDefault="004E492E" w:rsidP="004E492E">
      <w:pPr>
        <w:numPr>
          <w:ilvl w:val="1"/>
          <w:numId w:val="3"/>
        </w:numPr>
      </w:pPr>
      <w:r w:rsidRPr="004F0AAD">
        <w:rPr>
          <w:b/>
          <w:bCs/>
        </w:rPr>
        <w:t>Relationships</w:t>
      </w:r>
      <w:r w:rsidRPr="004F0AAD">
        <w:t>:</w:t>
      </w:r>
    </w:p>
    <w:p w14:paraId="6C05601F" w14:textId="77777777" w:rsidR="004E492E" w:rsidRPr="004F0AAD" w:rsidRDefault="004E492E" w:rsidP="004E492E">
      <w:pPr>
        <w:numPr>
          <w:ilvl w:val="2"/>
          <w:numId w:val="3"/>
        </w:numPr>
      </w:pPr>
      <w:r w:rsidRPr="004F0AAD">
        <w:rPr>
          <w:b/>
          <w:bCs/>
        </w:rPr>
        <w:t>N to 1</w:t>
      </w:r>
      <w:r w:rsidRPr="004F0AAD">
        <w:t xml:space="preserve"> with </w:t>
      </w:r>
      <w:r w:rsidRPr="004F0AAD">
        <w:rPr>
          <w:b/>
          <w:bCs/>
        </w:rPr>
        <w:t>Fee</w:t>
      </w:r>
      <w:r w:rsidRPr="004F0AAD">
        <w:t>: A payment is associated with one fee.</w:t>
      </w:r>
    </w:p>
    <w:p w14:paraId="254567CB" w14:textId="77777777" w:rsidR="004E492E" w:rsidRPr="004F0AAD" w:rsidRDefault="004E492E" w:rsidP="004E492E">
      <w:pPr>
        <w:numPr>
          <w:ilvl w:val="0"/>
          <w:numId w:val="3"/>
        </w:numPr>
      </w:pPr>
      <w:r w:rsidRPr="004F0AAD">
        <w:rPr>
          <w:b/>
          <w:bCs/>
        </w:rPr>
        <w:t>Event</w:t>
      </w:r>
    </w:p>
    <w:p w14:paraId="72ABAB30" w14:textId="77777777" w:rsidR="004E492E" w:rsidRPr="004F0AAD" w:rsidRDefault="004E492E" w:rsidP="004E492E">
      <w:pPr>
        <w:numPr>
          <w:ilvl w:val="1"/>
          <w:numId w:val="3"/>
        </w:numPr>
      </w:pPr>
      <w:r w:rsidRPr="004F0AAD">
        <w:rPr>
          <w:b/>
          <w:bCs/>
        </w:rPr>
        <w:t>Attributes</w:t>
      </w:r>
      <w:r w:rsidRPr="004F0AAD">
        <w:t xml:space="preserve">: </w:t>
      </w:r>
      <w:proofErr w:type="spellStart"/>
      <w:r w:rsidRPr="004F0AAD">
        <w:t>eventId</w:t>
      </w:r>
      <w:proofErr w:type="spellEnd"/>
      <w:r w:rsidRPr="004F0AAD">
        <w:t xml:space="preserve">, title, description, </w:t>
      </w:r>
      <w:proofErr w:type="spellStart"/>
      <w:r w:rsidRPr="004F0AAD">
        <w:t>eventDate</w:t>
      </w:r>
      <w:proofErr w:type="spellEnd"/>
      <w:r w:rsidRPr="004F0AAD">
        <w:t>, location, organizer</w:t>
      </w:r>
    </w:p>
    <w:p w14:paraId="3ED3457A" w14:textId="77777777" w:rsidR="004E492E" w:rsidRPr="004F0AAD" w:rsidRDefault="004E492E" w:rsidP="004E492E">
      <w:pPr>
        <w:numPr>
          <w:ilvl w:val="1"/>
          <w:numId w:val="3"/>
        </w:numPr>
      </w:pPr>
      <w:r w:rsidRPr="004F0AAD">
        <w:rPr>
          <w:b/>
          <w:bCs/>
        </w:rPr>
        <w:t>Relationships</w:t>
      </w:r>
      <w:r w:rsidRPr="004F0AAD">
        <w:t>:</w:t>
      </w:r>
    </w:p>
    <w:p w14:paraId="4A1D28AB" w14:textId="77777777" w:rsidR="004E492E" w:rsidRPr="004F0AAD" w:rsidRDefault="004E492E" w:rsidP="004E492E">
      <w:pPr>
        <w:numPr>
          <w:ilvl w:val="2"/>
          <w:numId w:val="3"/>
        </w:numPr>
      </w:pPr>
      <w:r w:rsidRPr="004F0AAD">
        <w:rPr>
          <w:b/>
          <w:bCs/>
        </w:rPr>
        <w:t>N to 1</w:t>
      </w:r>
      <w:r w:rsidRPr="004F0AAD">
        <w:t xml:space="preserve"> with </w:t>
      </w:r>
      <w:r w:rsidRPr="004F0AAD">
        <w:rPr>
          <w:b/>
          <w:bCs/>
        </w:rPr>
        <w:t>Department</w:t>
      </w:r>
      <w:r w:rsidRPr="004F0AAD">
        <w:t>: An event is organized by one department.</w:t>
      </w:r>
    </w:p>
    <w:p w14:paraId="5BAE0FAC" w14:textId="77777777" w:rsidR="004E492E" w:rsidRPr="004F0AAD" w:rsidRDefault="004E492E" w:rsidP="004E492E">
      <w:pPr>
        <w:numPr>
          <w:ilvl w:val="0"/>
          <w:numId w:val="3"/>
        </w:numPr>
      </w:pPr>
      <w:proofErr w:type="spellStart"/>
      <w:r w:rsidRPr="004F0AAD">
        <w:rPr>
          <w:b/>
          <w:bCs/>
        </w:rPr>
        <w:t>LibraryBook</w:t>
      </w:r>
      <w:proofErr w:type="spellEnd"/>
    </w:p>
    <w:p w14:paraId="3F9C145F" w14:textId="77777777" w:rsidR="004E492E" w:rsidRPr="004F0AAD" w:rsidRDefault="004E492E" w:rsidP="004E492E">
      <w:pPr>
        <w:numPr>
          <w:ilvl w:val="1"/>
          <w:numId w:val="3"/>
        </w:numPr>
      </w:pPr>
      <w:r w:rsidRPr="004F0AAD">
        <w:rPr>
          <w:b/>
          <w:bCs/>
        </w:rPr>
        <w:t>Attributes</w:t>
      </w:r>
      <w:r w:rsidRPr="004F0AAD">
        <w:t xml:space="preserve">: </w:t>
      </w:r>
      <w:proofErr w:type="spellStart"/>
      <w:r w:rsidRPr="004F0AAD">
        <w:t>libraryId</w:t>
      </w:r>
      <w:proofErr w:type="spellEnd"/>
      <w:r w:rsidRPr="004F0AAD">
        <w:t xml:space="preserve">, </w:t>
      </w:r>
      <w:proofErr w:type="spellStart"/>
      <w:r w:rsidRPr="004F0AAD">
        <w:t>bookTitle</w:t>
      </w:r>
      <w:proofErr w:type="spellEnd"/>
      <w:r w:rsidRPr="004F0AAD">
        <w:t xml:space="preserve">, author, </w:t>
      </w:r>
      <w:proofErr w:type="spellStart"/>
      <w:r w:rsidRPr="004F0AAD">
        <w:t>isbn</w:t>
      </w:r>
      <w:proofErr w:type="spellEnd"/>
      <w:r w:rsidRPr="004F0AAD">
        <w:t xml:space="preserve">, </w:t>
      </w:r>
      <w:proofErr w:type="spellStart"/>
      <w:r w:rsidRPr="004F0AAD">
        <w:t>publicationYear</w:t>
      </w:r>
      <w:proofErr w:type="spellEnd"/>
      <w:r w:rsidRPr="004F0AAD">
        <w:t xml:space="preserve">, </w:t>
      </w:r>
      <w:proofErr w:type="spellStart"/>
      <w:r w:rsidRPr="004F0AAD">
        <w:t>availableCopies</w:t>
      </w:r>
      <w:proofErr w:type="spellEnd"/>
    </w:p>
    <w:p w14:paraId="61C66703" w14:textId="77777777" w:rsidR="004E492E" w:rsidRPr="004F0AAD" w:rsidRDefault="004E492E" w:rsidP="004E492E">
      <w:pPr>
        <w:numPr>
          <w:ilvl w:val="1"/>
          <w:numId w:val="3"/>
        </w:numPr>
      </w:pPr>
      <w:r w:rsidRPr="004F0AAD">
        <w:rPr>
          <w:b/>
          <w:bCs/>
        </w:rPr>
        <w:t>Relationships</w:t>
      </w:r>
      <w:r w:rsidRPr="004F0AAD">
        <w:t>:</w:t>
      </w:r>
    </w:p>
    <w:p w14:paraId="136ACA84" w14:textId="77777777" w:rsidR="004E492E" w:rsidRPr="004F0AAD" w:rsidRDefault="004E492E" w:rsidP="004E492E">
      <w:pPr>
        <w:numPr>
          <w:ilvl w:val="2"/>
          <w:numId w:val="3"/>
        </w:numPr>
      </w:pPr>
      <w:r w:rsidRPr="004F0AAD">
        <w:rPr>
          <w:b/>
          <w:bCs/>
        </w:rPr>
        <w:t>1 to N</w:t>
      </w:r>
      <w:r w:rsidRPr="004F0AAD">
        <w:t xml:space="preserve"> with </w:t>
      </w:r>
      <w:r w:rsidRPr="004F0AAD">
        <w:rPr>
          <w:b/>
          <w:bCs/>
        </w:rPr>
        <w:t>Event</w:t>
      </w:r>
      <w:r w:rsidRPr="004F0AAD">
        <w:t>: Books can be associated with multiple events (e.g., book launches).</w:t>
      </w:r>
    </w:p>
    <w:p w14:paraId="02E7D710" w14:textId="77777777" w:rsidR="004E492E" w:rsidRPr="004F0AAD" w:rsidRDefault="004E492E" w:rsidP="004E492E">
      <w:pPr>
        <w:numPr>
          <w:ilvl w:val="0"/>
          <w:numId w:val="3"/>
        </w:numPr>
      </w:pPr>
      <w:r w:rsidRPr="004F0AAD">
        <w:rPr>
          <w:b/>
          <w:bCs/>
        </w:rPr>
        <w:lastRenderedPageBreak/>
        <w:t>Attendance</w:t>
      </w:r>
    </w:p>
    <w:p w14:paraId="133241A1" w14:textId="77777777" w:rsidR="004E492E" w:rsidRPr="004F0AAD" w:rsidRDefault="004E492E" w:rsidP="004E492E">
      <w:pPr>
        <w:numPr>
          <w:ilvl w:val="1"/>
          <w:numId w:val="3"/>
        </w:numPr>
      </w:pPr>
      <w:r w:rsidRPr="004F0AAD">
        <w:rPr>
          <w:b/>
          <w:bCs/>
        </w:rPr>
        <w:t>Attributes</w:t>
      </w:r>
      <w:r w:rsidRPr="004F0AAD">
        <w:t xml:space="preserve">: </w:t>
      </w:r>
      <w:proofErr w:type="spellStart"/>
      <w:r w:rsidRPr="004F0AAD">
        <w:t>attendanceId</w:t>
      </w:r>
      <w:proofErr w:type="spellEnd"/>
      <w:r w:rsidRPr="004F0AAD">
        <w:t xml:space="preserve">, </w:t>
      </w:r>
      <w:proofErr w:type="spellStart"/>
      <w:r w:rsidRPr="004F0AAD">
        <w:t>studentId</w:t>
      </w:r>
      <w:proofErr w:type="spellEnd"/>
      <w:r w:rsidRPr="004F0AAD">
        <w:t xml:space="preserve">, </w:t>
      </w:r>
      <w:proofErr w:type="spellStart"/>
      <w:r w:rsidRPr="004F0AAD">
        <w:t>courseId</w:t>
      </w:r>
      <w:proofErr w:type="spellEnd"/>
      <w:r w:rsidRPr="004F0AAD">
        <w:t>, date, status</w:t>
      </w:r>
    </w:p>
    <w:p w14:paraId="0A0C758A" w14:textId="77777777" w:rsidR="004E492E" w:rsidRPr="004F0AAD" w:rsidRDefault="004E492E" w:rsidP="004E492E">
      <w:pPr>
        <w:numPr>
          <w:ilvl w:val="1"/>
          <w:numId w:val="3"/>
        </w:numPr>
      </w:pPr>
      <w:r w:rsidRPr="004F0AAD">
        <w:rPr>
          <w:b/>
          <w:bCs/>
        </w:rPr>
        <w:t>Relationships</w:t>
      </w:r>
      <w:r w:rsidRPr="004F0AAD">
        <w:t>:</w:t>
      </w:r>
    </w:p>
    <w:p w14:paraId="1B05F485" w14:textId="77777777" w:rsidR="004E492E" w:rsidRPr="004F0AAD" w:rsidRDefault="004E492E" w:rsidP="004E492E">
      <w:pPr>
        <w:numPr>
          <w:ilvl w:val="2"/>
          <w:numId w:val="3"/>
        </w:numPr>
      </w:pPr>
      <w:r w:rsidRPr="004F0AAD">
        <w:rPr>
          <w:b/>
          <w:bCs/>
        </w:rPr>
        <w:t>N to 1</w:t>
      </w:r>
      <w:r w:rsidRPr="004F0AAD">
        <w:t xml:space="preserve"> with </w:t>
      </w:r>
      <w:r w:rsidRPr="004F0AAD">
        <w:rPr>
          <w:b/>
          <w:bCs/>
        </w:rPr>
        <w:t>Student</w:t>
      </w:r>
      <w:r w:rsidRPr="004F0AAD">
        <w:t>: An attendance record is associated with one student.</w:t>
      </w:r>
    </w:p>
    <w:p w14:paraId="4E824D6F" w14:textId="77777777" w:rsidR="004E492E" w:rsidRPr="004F0AAD" w:rsidRDefault="004E492E" w:rsidP="004E492E">
      <w:pPr>
        <w:numPr>
          <w:ilvl w:val="2"/>
          <w:numId w:val="3"/>
        </w:numPr>
      </w:pPr>
      <w:r w:rsidRPr="004F0AAD">
        <w:rPr>
          <w:b/>
          <w:bCs/>
        </w:rPr>
        <w:t>N to 1</w:t>
      </w:r>
      <w:r w:rsidRPr="004F0AAD">
        <w:t xml:space="preserve"> with </w:t>
      </w:r>
      <w:r w:rsidRPr="004F0AAD">
        <w:rPr>
          <w:b/>
          <w:bCs/>
        </w:rPr>
        <w:t>Course</w:t>
      </w:r>
      <w:r w:rsidRPr="004F0AAD">
        <w:t>: An attendance record is associated with one course.</w:t>
      </w:r>
    </w:p>
    <w:p w14:paraId="77E18139" w14:textId="77777777" w:rsidR="004E492E" w:rsidRPr="004F0AAD" w:rsidRDefault="004E492E" w:rsidP="004E492E">
      <w:pPr>
        <w:numPr>
          <w:ilvl w:val="0"/>
          <w:numId w:val="3"/>
        </w:numPr>
      </w:pPr>
      <w:r w:rsidRPr="004F0AAD">
        <w:rPr>
          <w:b/>
          <w:bCs/>
        </w:rPr>
        <w:t>Feedback</w:t>
      </w:r>
    </w:p>
    <w:p w14:paraId="2127691C" w14:textId="77777777" w:rsidR="004E492E" w:rsidRPr="004F0AAD" w:rsidRDefault="004E492E" w:rsidP="004E492E">
      <w:pPr>
        <w:numPr>
          <w:ilvl w:val="1"/>
          <w:numId w:val="3"/>
        </w:numPr>
      </w:pPr>
      <w:r w:rsidRPr="004F0AAD">
        <w:rPr>
          <w:b/>
          <w:bCs/>
        </w:rPr>
        <w:t>Attributes</w:t>
      </w:r>
      <w:r w:rsidRPr="004F0AAD">
        <w:t xml:space="preserve">: </w:t>
      </w:r>
      <w:proofErr w:type="spellStart"/>
      <w:r w:rsidRPr="004F0AAD">
        <w:t>feedbackId</w:t>
      </w:r>
      <w:proofErr w:type="spellEnd"/>
      <w:r w:rsidRPr="004F0AAD">
        <w:t xml:space="preserve">, </w:t>
      </w:r>
      <w:proofErr w:type="spellStart"/>
      <w:r w:rsidRPr="004F0AAD">
        <w:t>studentId</w:t>
      </w:r>
      <w:proofErr w:type="spellEnd"/>
      <w:r w:rsidRPr="004F0AAD">
        <w:t xml:space="preserve">, </w:t>
      </w:r>
      <w:proofErr w:type="spellStart"/>
      <w:r w:rsidRPr="004F0AAD">
        <w:t>courseId</w:t>
      </w:r>
      <w:proofErr w:type="spellEnd"/>
      <w:r w:rsidRPr="004F0AAD">
        <w:t xml:space="preserve">, </w:t>
      </w:r>
      <w:proofErr w:type="spellStart"/>
      <w:r w:rsidRPr="004F0AAD">
        <w:t>feedbackDate</w:t>
      </w:r>
      <w:proofErr w:type="spellEnd"/>
      <w:r w:rsidRPr="004F0AAD">
        <w:t>, comments, rating</w:t>
      </w:r>
    </w:p>
    <w:p w14:paraId="7FF82552" w14:textId="77777777" w:rsidR="004E492E" w:rsidRPr="004F0AAD" w:rsidRDefault="004E492E" w:rsidP="004E492E">
      <w:pPr>
        <w:numPr>
          <w:ilvl w:val="1"/>
          <w:numId w:val="3"/>
        </w:numPr>
      </w:pPr>
      <w:r w:rsidRPr="004F0AAD">
        <w:rPr>
          <w:b/>
          <w:bCs/>
        </w:rPr>
        <w:t>Relationships</w:t>
      </w:r>
      <w:r w:rsidRPr="004F0AAD">
        <w:t>:</w:t>
      </w:r>
    </w:p>
    <w:p w14:paraId="6DBCA5EF" w14:textId="77777777" w:rsidR="004E492E" w:rsidRPr="004F0AAD" w:rsidRDefault="004E492E" w:rsidP="004E492E">
      <w:pPr>
        <w:numPr>
          <w:ilvl w:val="2"/>
          <w:numId w:val="3"/>
        </w:numPr>
      </w:pPr>
      <w:r w:rsidRPr="004F0AAD">
        <w:rPr>
          <w:b/>
          <w:bCs/>
        </w:rPr>
        <w:t>N to 1</w:t>
      </w:r>
      <w:r w:rsidRPr="004F0AAD">
        <w:t xml:space="preserve"> with </w:t>
      </w:r>
      <w:r w:rsidRPr="004F0AAD">
        <w:rPr>
          <w:b/>
          <w:bCs/>
        </w:rPr>
        <w:t>Student</w:t>
      </w:r>
      <w:r w:rsidRPr="004F0AAD">
        <w:t>: A feedback record is associated with one student.</w:t>
      </w:r>
    </w:p>
    <w:p w14:paraId="7936B86F" w14:textId="77777777" w:rsidR="004E492E" w:rsidRPr="004F0AAD" w:rsidRDefault="004E492E" w:rsidP="004E492E">
      <w:pPr>
        <w:numPr>
          <w:ilvl w:val="2"/>
          <w:numId w:val="3"/>
        </w:numPr>
      </w:pPr>
      <w:r w:rsidRPr="004F0AAD">
        <w:rPr>
          <w:b/>
          <w:bCs/>
        </w:rPr>
        <w:t>N to 1</w:t>
      </w:r>
      <w:r w:rsidRPr="004F0AAD">
        <w:t xml:space="preserve"> with </w:t>
      </w:r>
      <w:r w:rsidRPr="004F0AAD">
        <w:rPr>
          <w:b/>
          <w:bCs/>
        </w:rPr>
        <w:t>Course</w:t>
      </w:r>
      <w:r w:rsidRPr="004F0AAD">
        <w:t>: A feedback record is associated with one course.</w:t>
      </w:r>
    </w:p>
    <w:p w14:paraId="434E68D8" w14:textId="77777777" w:rsidR="004E492E" w:rsidRPr="004F0AAD" w:rsidRDefault="004E492E" w:rsidP="004E492E">
      <w:r w:rsidRPr="004F0AAD">
        <w:t xml:space="preserve">This detailed entity relationship structure helps in understanding how different entities interact within the </w:t>
      </w:r>
      <w:r w:rsidRPr="004F0AAD">
        <w:rPr>
          <w:b/>
          <w:bCs/>
        </w:rPr>
        <w:t>University Management System</w:t>
      </w:r>
      <w:r w:rsidRPr="004F0AAD">
        <w:t>, ensuring a well-structured database design.</w:t>
      </w:r>
    </w:p>
    <w:p w14:paraId="3218FD50" w14:textId="77777777" w:rsidR="004E492E" w:rsidRDefault="004E492E" w:rsidP="004E492E"/>
    <w:p w14:paraId="193A8E4F" w14:textId="2BA09247" w:rsidR="00484B88" w:rsidRDefault="00484B88" w:rsidP="004E492E"/>
    <w:sectPr w:rsidR="00484B88" w:rsidSect="004F0AAD">
      <w:pgSz w:w="11906" w:h="16838"/>
      <w:pgMar w:top="567" w:right="707" w:bottom="568" w:left="709"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916F8A"/>
    <w:multiLevelType w:val="multilevel"/>
    <w:tmpl w:val="C7242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CE60F3"/>
    <w:multiLevelType w:val="multilevel"/>
    <w:tmpl w:val="37425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9E3ED3"/>
    <w:multiLevelType w:val="multilevel"/>
    <w:tmpl w:val="E9BC98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416A8A"/>
    <w:multiLevelType w:val="multilevel"/>
    <w:tmpl w:val="0BAC1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20089"/>
    <w:multiLevelType w:val="multilevel"/>
    <w:tmpl w:val="6FACA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EB2F79"/>
    <w:multiLevelType w:val="multilevel"/>
    <w:tmpl w:val="D7DCD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5379037">
    <w:abstractNumId w:val="0"/>
  </w:num>
  <w:num w:numId="2" w16cid:durableId="1258100692">
    <w:abstractNumId w:val="1"/>
  </w:num>
  <w:num w:numId="3" w16cid:durableId="1386837242">
    <w:abstractNumId w:val="5"/>
  </w:num>
  <w:num w:numId="4" w16cid:durableId="740903308">
    <w:abstractNumId w:val="3"/>
  </w:num>
  <w:num w:numId="5" w16cid:durableId="1830750489">
    <w:abstractNumId w:val="4"/>
  </w:num>
  <w:num w:numId="6" w16cid:durableId="94598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AAD"/>
    <w:rsid w:val="00072402"/>
    <w:rsid w:val="00382647"/>
    <w:rsid w:val="00466C66"/>
    <w:rsid w:val="004717E2"/>
    <w:rsid w:val="00484B88"/>
    <w:rsid w:val="004E492E"/>
    <w:rsid w:val="004F0AAD"/>
    <w:rsid w:val="00587D03"/>
    <w:rsid w:val="00707189"/>
    <w:rsid w:val="009360E9"/>
    <w:rsid w:val="00AA59BD"/>
    <w:rsid w:val="00C308F3"/>
    <w:rsid w:val="00D14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7448FB2B"/>
  <w15:chartTrackingRefBased/>
  <w15:docId w15:val="{E1F7792D-4DA4-4A66-B01C-618D5B155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E2"/>
  </w:style>
  <w:style w:type="paragraph" w:styleId="Heading1">
    <w:name w:val="heading 1"/>
    <w:basedOn w:val="Normal"/>
    <w:next w:val="Normal"/>
    <w:link w:val="Heading1Char"/>
    <w:uiPriority w:val="9"/>
    <w:qFormat/>
    <w:rsid w:val="00D1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4B"/>
    <w:rPr>
      <w:rFonts w:eastAsiaTheme="majorEastAsia" w:cstheme="majorBidi"/>
      <w:color w:val="272727" w:themeColor="text1" w:themeTint="D8"/>
    </w:rPr>
  </w:style>
  <w:style w:type="paragraph" w:styleId="Title">
    <w:name w:val="Title"/>
    <w:basedOn w:val="Normal"/>
    <w:next w:val="Normal"/>
    <w:link w:val="TitleChar"/>
    <w:uiPriority w:val="10"/>
    <w:qFormat/>
    <w:rsid w:val="00D1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4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4B"/>
    <w:rPr>
      <w:i/>
      <w:iCs/>
      <w:color w:val="404040" w:themeColor="text1" w:themeTint="BF"/>
    </w:rPr>
  </w:style>
  <w:style w:type="paragraph" w:styleId="ListParagraph">
    <w:name w:val="List Paragraph"/>
    <w:basedOn w:val="Normal"/>
    <w:uiPriority w:val="34"/>
    <w:qFormat/>
    <w:rsid w:val="00D1464B"/>
    <w:pPr>
      <w:ind w:left="720"/>
      <w:contextualSpacing/>
    </w:pPr>
  </w:style>
  <w:style w:type="character" w:styleId="IntenseEmphasis">
    <w:name w:val="Intense Emphasis"/>
    <w:basedOn w:val="DefaultParagraphFont"/>
    <w:uiPriority w:val="21"/>
    <w:qFormat/>
    <w:rsid w:val="00D1464B"/>
    <w:rPr>
      <w:i/>
      <w:iCs/>
      <w:color w:val="0F4761" w:themeColor="accent1" w:themeShade="BF"/>
    </w:rPr>
  </w:style>
  <w:style w:type="paragraph" w:styleId="IntenseQuote">
    <w:name w:val="Intense Quote"/>
    <w:basedOn w:val="Normal"/>
    <w:next w:val="Normal"/>
    <w:link w:val="IntenseQuoteChar"/>
    <w:uiPriority w:val="30"/>
    <w:qFormat/>
    <w:rsid w:val="00D1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4B"/>
    <w:rPr>
      <w:i/>
      <w:iCs/>
      <w:color w:val="0F4761" w:themeColor="accent1" w:themeShade="BF"/>
    </w:rPr>
  </w:style>
  <w:style w:type="character" w:styleId="IntenseReference">
    <w:name w:val="Intense Reference"/>
    <w:basedOn w:val="DefaultParagraphFont"/>
    <w:uiPriority w:val="32"/>
    <w:qFormat/>
    <w:rsid w:val="00D1464B"/>
    <w:rPr>
      <w:b/>
      <w:bCs/>
      <w:smallCaps/>
      <w:color w:val="0F4761" w:themeColor="accent1" w:themeShade="BF"/>
      <w:spacing w:val="5"/>
    </w:rPr>
  </w:style>
  <w:style w:type="table" w:styleId="TableGrid">
    <w:name w:val="Table Grid"/>
    <w:basedOn w:val="TableNormal"/>
    <w:uiPriority w:val="39"/>
    <w:rsid w:val="004F0A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4254967">
      <w:bodyDiv w:val="1"/>
      <w:marLeft w:val="0"/>
      <w:marRight w:val="0"/>
      <w:marTop w:val="0"/>
      <w:marBottom w:val="0"/>
      <w:divBdr>
        <w:top w:val="none" w:sz="0" w:space="0" w:color="auto"/>
        <w:left w:val="none" w:sz="0" w:space="0" w:color="auto"/>
        <w:bottom w:val="none" w:sz="0" w:space="0" w:color="auto"/>
        <w:right w:val="none" w:sz="0" w:space="0" w:color="auto"/>
      </w:divBdr>
    </w:div>
    <w:div w:id="466163925">
      <w:bodyDiv w:val="1"/>
      <w:marLeft w:val="0"/>
      <w:marRight w:val="0"/>
      <w:marTop w:val="0"/>
      <w:marBottom w:val="0"/>
      <w:divBdr>
        <w:top w:val="none" w:sz="0" w:space="0" w:color="auto"/>
        <w:left w:val="none" w:sz="0" w:space="0" w:color="auto"/>
        <w:bottom w:val="none" w:sz="0" w:space="0" w:color="auto"/>
        <w:right w:val="none" w:sz="0" w:space="0" w:color="auto"/>
      </w:divBdr>
    </w:div>
    <w:div w:id="612829652">
      <w:bodyDiv w:val="1"/>
      <w:marLeft w:val="0"/>
      <w:marRight w:val="0"/>
      <w:marTop w:val="0"/>
      <w:marBottom w:val="0"/>
      <w:divBdr>
        <w:top w:val="none" w:sz="0" w:space="0" w:color="auto"/>
        <w:left w:val="none" w:sz="0" w:space="0" w:color="auto"/>
        <w:bottom w:val="none" w:sz="0" w:space="0" w:color="auto"/>
        <w:right w:val="none" w:sz="0" w:space="0" w:color="auto"/>
      </w:divBdr>
    </w:div>
    <w:div w:id="783884232">
      <w:bodyDiv w:val="1"/>
      <w:marLeft w:val="0"/>
      <w:marRight w:val="0"/>
      <w:marTop w:val="0"/>
      <w:marBottom w:val="0"/>
      <w:divBdr>
        <w:top w:val="none" w:sz="0" w:space="0" w:color="auto"/>
        <w:left w:val="none" w:sz="0" w:space="0" w:color="auto"/>
        <w:bottom w:val="none" w:sz="0" w:space="0" w:color="auto"/>
        <w:right w:val="none" w:sz="0" w:space="0" w:color="auto"/>
      </w:divBdr>
    </w:div>
    <w:div w:id="827289053">
      <w:bodyDiv w:val="1"/>
      <w:marLeft w:val="0"/>
      <w:marRight w:val="0"/>
      <w:marTop w:val="0"/>
      <w:marBottom w:val="0"/>
      <w:divBdr>
        <w:top w:val="none" w:sz="0" w:space="0" w:color="auto"/>
        <w:left w:val="none" w:sz="0" w:space="0" w:color="auto"/>
        <w:bottom w:val="none" w:sz="0" w:space="0" w:color="auto"/>
        <w:right w:val="none" w:sz="0" w:space="0" w:color="auto"/>
      </w:divBdr>
    </w:div>
    <w:div w:id="1026760308">
      <w:bodyDiv w:val="1"/>
      <w:marLeft w:val="0"/>
      <w:marRight w:val="0"/>
      <w:marTop w:val="0"/>
      <w:marBottom w:val="0"/>
      <w:divBdr>
        <w:top w:val="none" w:sz="0" w:space="0" w:color="auto"/>
        <w:left w:val="none" w:sz="0" w:space="0" w:color="auto"/>
        <w:bottom w:val="none" w:sz="0" w:space="0" w:color="auto"/>
        <w:right w:val="none" w:sz="0" w:space="0" w:color="auto"/>
      </w:divBdr>
    </w:div>
    <w:div w:id="1177692762">
      <w:bodyDiv w:val="1"/>
      <w:marLeft w:val="0"/>
      <w:marRight w:val="0"/>
      <w:marTop w:val="0"/>
      <w:marBottom w:val="0"/>
      <w:divBdr>
        <w:top w:val="none" w:sz="0" w:space="0" w:color="auto"/>
        <w:left w:val="none" w:sz="0" w:space="0" w:color="auto"/>
        <w:bottom w:val="none" w:sz="0" w:space="0" w:color="auto"/>
        <w:right w:val="none" w:sz="0" w:space="0" w:color="auto"/>
      </w:divBdr>
    </w:div>
    <w:div w:id="1287854764">
      <w:bodyDiv w:val="1"/>
      <w:marLeft w:val="0"/>
      <w:marRight w:val="0"/>
      <w:marTop w:val="0"/>
      <w:marBottom w:val="0"/>
      <w:divBdr>
        <w:top w:val="none" w:sz="0" w:space="0" w:color="auto"/>
        <w:left w:val="none" w:sz="0" w:space="0" w:color="auto"/>
        <w:bottom w:val="none" w:sz="0" w:space="0" w:color="auto"/>
        <w:right w:val="none" w:sz="0" w:space="0" w:color="auto"/>
      </w:divBdr>
    </w:div>
    <w:div w:id="1659068044">
      <w:bodyDiv w:val="1"/>
      <w:marLeft w:val="0"/>
      <w:marRight w:val="0"/>
      <w:marTop w:val="0"/>
      <w:marBottom w:val="0"/>
      <w:divBdr>
        <w:top w:val="none" w:sz="0" w:space="0" w:color="auto"/>
        <w:left w:val="none" w:sz="0" w:space="0" w:color="auto"/>
        <w:bottom w:val="none" w:sz="0" w:space="0" w:color="auto"/>
        <w:right w:val="none" w:sz="0" w:space="0" w:color="auto"/>
      </w:divBdr>
    </w:div>
    <w:div w:id="2109109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dip\OneDrive%20-%20Anudip%20Foundation%20for%20Social%20Welfare\Documents\Custom%20Office%20Templates\Java%20tu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CC829E-FFF9-48BA-A09A-7BB55C321170}">
  <we:reference id="wa200005502" version="1.0.0.11" store="en-IN" storeType="OMEX"/>
  <we:alternateReferences>
    <we:reference id="WA200005502" version="1.0.0.11" store="WA200005502" storeType="OMEX"/>
  </we:alternateReferences>
  <we:properties>
    <we:property name="docId" value="&quot;C478CEQd2Bs07o9-XN_U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73F2468-30EE-450E-9544-8E59684F49D3}">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Java tutorial</Template>
  <TotalTime>7</TotalTime>
  <Pages>18</Pages>
  <Words>3555</Words>
  <Characters>20265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Anuj Kumar</cp:lastModifiedBy>
  <cp:revision>2</cp:revision>
  <dcterms:created xsi:type="dcterms:W3CDTF">2024-10-10T17:16:00Z</dcterms:created>
  <dcterms:modified xsi:type="dcterms:W3CDTF">2024-10-23T07:54:00Z</dcterms:modified>
</cp:coreProperties>
</file>