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8E8F" w14:textId="4A731703" w:rsidR="00072402" w:rsidRPr="00C87105" w:rsidRDefault="00D73D89">
      <w:pPr>
        <w:rPr>
          <w:b/>
          <w:bCs/>
          <w:sz w:val="44"/>
          <w:szCs w:val="44"/>
        </w:rPr>
      </w:pPr>
      <w:r w:rsidRPr="00C87105">
        <w:rPr>
          <w:b/>
          <w:bCs/>
          <w:sz w:val="44"/>
          <w:szCs w:val="44"/>
        </w:rPr>
        <w:t>Smart City Management System</w:t>
      </w:r>
    </w:p>
    <w:p w14:paraId="4F916A3B" w14:textId="77777777" w:rsidR="00D73D89" w:rsidRPr="00D73D89" w:rsidRDefault="00D73D89" w:rsidP="00D73D89">
      <w:r w:rsidRPr="00D73D89">
        <w:t>This system will manage various operations within a smart city, such as waste management, energy supply, water supply, public safety, citizen services, and analytics. The goal is to optimize services, improve citizen satisfaction, and automate administrative tasks.</w:t>
      </w:r>
    </w:p>
    <w:p w14:paraId="18A5367F" w14:textId="77777777" w:rsidR="00D73D89" w:rsidRPr="00D73D89" w:rsidRDefault="00000000" w:rsidP="00D73D89">
      <w:r>
        <w:pict w14:anchorId="5D73C72F">
          <v:rect id="_x0000_i1025" style="width:0;height:1.5pt" o:hralign="center" o:hrstd="t" o:hr="t" fillcolor="#a0a0a0" stroked="f"/>
        </w:pict>
      </w:r>
    </w:p>
    <w:p w14:paraId="1528708B" w14:textId="77777777" w:rsidR="00D73D89" w:rsidRPr="00D73D89" w:rsidRDefault="00D73D89" w:rsidP="00D73D89">
      <w:pPr>
        <w:rPr>
          <w:b/>
          <w:bCs/>
        </w:rPr>
      </w:pPr>
      <w:r w:rsidRPr="00D73D89">
        <w:rPr>
          <w:b/>
          <w:bCs/>
        </w:rPr>
        <w:t>Entities:</w:t>
      </w:r>
    </w:p>
    <w:p w14:paraId="4B724622" w14:textId="77777777" w:rsidR="00D73D89" w:rsidRPr="00D73D89" w:rsidRDefault="00D73D89" w:rsidP="00D73D89">
      <w:pPr>
        <w:numPr>
          <w:ilvl w:val="0"/>
          <w:numId w:val="1"/>
        </w:numPr>
      </w:pPr>
      <w:r w:rsidRPr="00D73D89">
        <w:rPr>
          <w:b/>
          <w:bCs/>
        </w:rPr>
        <w:t>Citizen</w:t>
      </w:r>
      <w:r w:rsidRPr="00D73D89">
        <w:t>: Represents city residents, including registration and details.</w:t>
      </w:r>
    </w:p>
    <w:p w14:paraId="79F964AF" w14:textId="77777777" w:rsidR="00D73D89" w:rsidRPr="00D73D89" w:rsidRDefault="00D73D89" w:rsidP="00D73D89">
      <w:pPr>
        <w:numPr>
          <w:ilvl w:val="0"/>
          <w:numId w:val="1"/>
        </w:numPr>
      </w:pPr>
      <w:r w:rsidRPr="00D73D89">
        <w:rPr>
          <w:b/>
          <w:bCs/>
        </w:rPr>
        <w:t>Complaint</w:t>
      </w:r>
      <w:r w:rsidRPr="00D73D89">
        <w:t>: Stores citizen complaints related to services (waste collection, energy, water, etc.).</w:t>
      </w:r>
    </w:p>
    <w:p w14:paraId="6F9881B6" w14:textId="77777777" w:rsidR="00D73D89" w:rsidRPr="00D73D89" w:rsidRDefault="00D73D89" w:rsidP="00D73D89">
      <w:pPr>
        <w:numPr>
          <w:ilvl w:val="0"/>
          <w:numId w:val="1"/>
        </w:numPr>
      </w:pPr>
      <w:r w:rsidRPr="00D73D89">
        <w:rPr>
          <w:b/>
          <w:bCs/>
        </w:rPr>
        <w:t>WasteCollection</w:t>
      </w:r>
      <w:r w:rsidRPr="00D73D89">
        <w:t>: Manages the schedules, routes, and completion status of waste collection.</w:t>
      </w:r>
    </w:p>
    <w:p w14:paraId="48B511F0" w14:textId="77777777" w:rsidR="00D73D89" w:rsidRPr="00D73D89" w:rsidRDefault="00D73D89" w:rsidP="00D73D89">
      <w:pPr>
        <w:numPr>
          <w:ilvl w:val="0"/>
          <w:numId w:val="1"/>
        </w:numPr>
      </w:pPr>
      <w:r w:rsidRPr="00D73D89">
        <w:rPr>
          <w:b/>
          <w:bCs/>
        </w:rPr>
        <w:t>EnergySupply</w:t>
      </w:r>
      <w:r w:rsidRPr="00D73D89">
        <w:t>: Tracks energy distribution, service outages, consumption, and billing.</w:t>
      </w:r>
    </w:p>
    <w:p w14:paraId="657DF08A" w14:textId="77777777" w:rsidR="00D73D89" w:rsidRPr="00D73D89" w:rsidRDefault="00D73D89" w:rsidP="00D73D89">
      <w:pPr>
        <w:numPr>
          <w:ilvl w:val="0"/>
          <w:numId w:val="1"/>
        </w:numPr>
      </w:pPr>
      <w:r w:rsidRPr="00D73D89">
        <w:rPr>
          <w:b/>
          <w:bCs/>
        </w:rPr>
        <w:t>WaterSupply</w:t>
      </w:r>
      <w:r w:rsidRPr="00D73D89">
        <w:t>: Manages water distribution, consumption, and billing.</w:t>
      </w:r>
    </w:p>
    <w:p w14:paraId="2B81BB7F" w14:textId="77777777" w:rsidR="00D73D89" w:rsidRPr="00D73D89" w:rsidRDefault="00D73D89" w:rsidP="00D73D89">
      <w:pPr>
        <w:numPr>
          <w:ilvl w:val="0"/>
          <w:numId w:val="1"/>
        </w:numPr>
      </w:pPr>
      <w:r w:rsidRPr="00D73D89">
        <w:rPr>
          <w:b/>
          <w:bCs/>
        </w:rPr>
        <w:t>Maintenance</w:t>
      </w:r>
      <w:r w:rsidRPr="00D73D89">
        <w:t>: Tracks scheduled maintenance services for infrastructure.</w:t>
      </w:r>
    </w:p>
    <w:p w14:paraId="2B02B70D" w14:textId="77777777" w:rsidR="00D73D89" w:rsidRPr="00D73D89" w:rsidRDefault="00D73D89" w:rsidP="00D73D89">
      <w:pPr>
        <w:numPr>
          <w:ilvl w:val="0"/>
          <w:numId w:val="1"/>
        </w:numPr>
      </w:pPr>
      <w:r w:rsidRPr="00D73D89">
        <w:rPr>
          <w:b/>
          <w:bCs/>
        </w:rPr>
        <w:t>Worker</w:t>
      </w:r>
      <w:r w:rsidRPr="00D73D89">
        <w:t>: Represents city workers responsible for services like waste collection and maintenance.</w:t>
      </w:r>
    </w:p>
    <w:p w14:paraId="2235453E" w14:textId="77777777" w:rsidR="00D73D89" w:rsidRPr="00D73D89" w:rsidRDefault="00D73D89" w:rsidP="00D73D89">
      <w:pPr>
        <w:numPr>
          <w:ilvl w:val="0"/>
          <w:numId w:val="1"/>
        </w:numPr>
      </w:pPr>
      <w:r w:rsidRPr="00D73D89">
        <w:rPr>
          <w:b/>
          <w:bCs/>
        </w:rPr>
        <w:t>Vehicle</w:t>
      </w:r>
      <w:r w:rsidRPr="00D73D89">
        <w:t>: Tracks vehicles involved in services like waste collection or maintenance.</w:t>
      </w:r>
    </w:p>
    <w:p w14:paraId="70AE14FE" w14:textId="77777777" w:rsidR="00D73D89" w:rsidRPr="00D73D89" w:rsidRDefault="00D73D89" w:rsidP="00D73D89">
      <w:pPr>
        <w:numPr>
          <w:ilvl w:val="0"/>
          <w:numId w:val="1"/>
        </w:numPr>
      </w:pPr>
      <w:r w:rsidRPr="00D73D89">
        <w:rPr>
          <w:b/>
          <w:bCs/>
        </w:rPr>
        <w:t>Contractor</w:t>
      </w:r>
      <w:r w:rsidRPr="00D73D89">
        <w:t>: Represents external contractors for specific tasks like maintenance or repairs.</w:t>
      </w:r>
    </w:p>
    <w:p w14:paraId="61683A53" w14:textId="77777777" w:rsidR="00D73D89" w:rsidRPr="00D73D89" w:rsidRDefault="00D73D89" w:rsidP="00D73D89">
      <w:pPr>
        <w:numPr>
          <w:ilvl w:val="0"/>
          <w:numId w:val="1"/>
        </w:numPr>
      </w:pPr>
      <w:r w:rsidRPr="00D73D89">
        <w:rPr>
          <w:b/>
          <w:bCs/>
        </w:rPr>
        <w:t>Incident</w:t>
      </w:r>
      <w:r w:rsidRPr="00D73D89">
        <w:t>: Stores details of public safety incidents (accidents, hazards).</w:t>
      </w:r>
    </w:p>
    <w:p w14:paraId="76926B46" w14:textId="77777777" w:rsidR="00D73D89" w:rsidRPr="00D73D89" w:rsidRDefault="00D73D89" w:rsidP="00D73D89">
      <w:pPr>
        <w:numPr>
          <w:ilvl w:val="0"/>
          <w:numId w:val="1"/>
        </w:numPr>
      </w:pPr>
      <w:r w:rsidRPr="00D73D89">
        <w:rPr>
          <w:b/>
          <w:bCs/>
        </w:rPr>
        <w:t>Report</w:t>
      </w:r>
      <w:r w:rsidRPr="00D73D89">
        <w:t>: Manages reports generated from various services (e.g., usage, feedback).</w:t>
      </w:r>
    </w:p>
    <w:p w14:paraId="6A2A5690" w14:textId="77777777" w:rsidR="00D73D89" w:rsidRPr="00D73D89" w:rsidRDefault="00D73D89" w:rsidP="00D73D89">
      <w:pPr>
        <w:numPr>
          <w:ilvl w:val="0"/>
          <w:numId w:val="1"/>
        </w:numPr>
      </w:pPr>
      <w:r w:rsidRPr="00D73D89">
        <w:rPr>
          <w:b/>
          <w:bCs/>
        </w:rPr>
        <w:t>Payment</w:t>
      </w:r>
      <w:r w:rsidRPr="00D73D89">
        <w:t>: Records payments made for services like energy and water billing.</w:t>
      </w:r>
    </w:p>
    <w:p w14:paraId="7547AF25" w14:textId="77777777" w:rsidR="00D73D89" w:rsidRPr="00D73D89" w:rsidRDefault="00D73D89" w:rsidP="00D73D89">
      <w:pPr>
        <w:numPr>
          <w:ilvl w:val="0"/>
          <w:numId w:val="1"/>
        </w:numPr>
      </w:pPr>
      <w:r w:rsidRPr="00D73D89">
        <w:rPr>
          <w:b/>
          <w:bCs/>
        </w:rPr>
        <w:t>Notification</w:t>
      </w:r>
      <w:r w:rsidRPr="00D73D89">
        <w:t>: Stores notifications sent to citizens for service updates, outages, or emergencies.</w:t>
      </w:r>
    </w:p>
    <w:p w14:paraId="5A1720AA" w14:textId="77777777" w:rsidR="00D73D89" w:rsidRPr="00D73D89" w:rsidRDefault="00D73D89" w:rsidP="00D73D89">
      <w:pPr>
        <w:numPr>
          <w:ilvl w:val="0"/>
          <w:numId w:val="1"/>
        </w:numPr>
      </w:pPr>
      <w:r w:rsidRPr="00D73D89">
        <w:rPr>
          <w:b/>
          <w:bCs/>
        </w:rPr>
        <w:t>PublicService</w:t>
      </w:r>
      <w:r w:rsidRPr="00D73D89">
        <w:t>: Represents different city services (Waste Management, Energy, Water Supply).</w:t>
      </w:r>
    </w:p>
    <w:p w14:paraId="444D0E45" w14:textId="77777777" w:rsidR="00D73D89" w:rsidRPr="00D73D89" w:rsidRDefault="00D73D89" w:rsidP="00D73D89">
      <w:pPr>
        <w:numPr>
          <w:ilvl w:val="0"/>
          <w:numId w:val="1"/>
        </w:numPr>
      </w:pPr>
      <w:r w:rsidRPr="00D73D89">
        <w:rPr>
          <w:b/>
          <w:bCs/>
        </w:rPr>
        <w:t>Department</w:t>
      </w:r>
      <w:r w:rsidRPr="00D73D89">
        <w:t>: Represents city departments handling public services (Waste Department, Energy Department).</w:t>
      </w:r>
    </w:p>
    <w:p w14:paraId="5B295836" w14:textId="77777777" w:rsidR="00D73D89" w:rsidRPr="00D73D89" w:rsidRDefault="00000000" w:rsidP="00D73D89">
      <w:r>
        <w:pict w14:anchorId="3DAD4737">
          <v:rect id="_x0000_i1026" style="width:0;height:1.5pt" o:hralign="center" o:hrstd="t" o:hr="t" fillcolor="#a0a0a0" stroked="f"/>
        </w:pict>
      </w:r>
    </w:p>
    <w:p w14:paraId="5C2A0614" w14:textId="77777777" w:rsidR="00D73D89" w:rsidRPr="00D73D89" w:rsidRDefault="00D73D89" w:rsidP="00D73D89">
      <w:pPr>
        <w:rPr>
          <w:b/>
          <w:bCs/>
        </w:rPr>
      </w:pPr>
      <w:r w:rsidRPr="00D73D89">
        <w:rPr>
          <w:b/>
          <w:bCs/>
        </w:rPr>
        <w:t>Modules:</w:t>
      </w:r>
    </w:p>
    <w:p w14:paraId="53380DC6" w14:textId="77777777" w:rsidR="00D73D89" w:rsidRPr="00D73D89" w:rsidRDefault="00D73D89" w:rsidP="00D73D89">
      <w:pPr>
        <w:rPr>
          <w:b/>
          <w:bCs/>
        </w:rPr>
      </w:pPr>
      <w:r w:rsidRPr="00D73D89">
        <w:rPr>
          <w:b/>
          <w:bCs/>
        </w:rPr>
        <w:t>1. Waste Management:</w:t>
      </w:r>
    </w:p>
    <w:p w14:paraId="28753CF9" w14:textId="77777777" w:rsidR="00D73D89" w:rsidRPr="00D73D89" w:rsidRDefault="00D73D89" w:rsidP="00D73D89">
      <w:pPr>
        <w:numPr>
          <w:ilvl w:val="0"/>
          <w:numId w:val="2"/>
        </w:numPr>
      </w:pPr>
      <w:r w:rsidRPr="00D73D89">
        <w:rPr>
          <w:b/>
          <w:bCs/>
        </w:rPr>
        <w:t>Functionality</w:t>
      </w:r>
      <w:r w:rsidRPr="00D73D89">
        <w:t>: Track waste collection schedules, routes, and manage citizen service requests related to waste collection.</w:t>
      </w:r>
    </w:p>
    <w:p w14:paraId="34B0E058" w14:textId="77777777" w:rsidR="00D73D89" w:rsidRPr="00D73D89" w:rsidRDefault="00D73D89" w:rsidP="00D73D89">
      <w:pPr>
        <w:numPr>
          <w:ilvl w:val="0"/>
          <w:numId w:val="2"/>
        </w:numPr>
      </w:pPr>
      <w:r w:rsidRPr="00D73D89">
        <w:rPr>
          <w:b/>
          <w:bCs/>
        </w:rPr>
        <w:t>Entities</w:t>
      </w:r>
      <w:r w:rsidRPr="00D73D89">
        <w:t>: WasteCollection, Citizen, Worker, Vehicle, Complaint, Department, PublicService</w:t>
      </w:r>
    </w:p>
    <w:p w14:paraId="009B592E" w14:textId="77777777" w:rsidR="00D73D89" w:rsidRPr="00D73D89" w:rsidRDefault="00D73D89" w:rsidP="00D73D89">
      <w:pPr>
        <w:numPr>
          <w:ilvl w:val="0"/>
          <w:numId w:val="2"/>
        </w:numPr>
      </w:pPr>
      <w:r w:rsidRPr="00D73D89">
        <w:rPr>
          <w:b/>
          <w:bCs/>
        </w:rPr>
        <w:t>Key Features</w:t>
      </w:r>
      <w:r w:rsidRPr="00D73D89">
        <w:t>:</w:t>
      </w:r>
    </w:p>
    <w:p w14:paraId="62B8D894" w14:textId="77777777" w:rsidR="00D73D89" w:rsidRPr="00D73D89" w:rsidRDefault="00D73D89" w:rsidP="00D73D89">
      <w:pPr>
        <w:numPr>
          <w:ilvl w:val="1"/>
          <w:numId w:val="2"/>
        </w:numPr>
      </w:pPr>
      <w:r w:rsidRPr="00D73D89">
        <w:t>Scheduling waste collection for different areas.</w:t>
      </w:r>
    </w:p>
    <w:p w14:paraId="68599FAC" w14:textId="77777777" w:rsidR="00D73D89" w:rsidRPr="00D73D89" w:rsidRDefault="00D73D89" w:rsidP="00D73D89">
      <w:pPr>
        <w:numPr>
          <w:ilvl w:val="1"/>
          <w:numId w:val="2"/>
        </w:numPr>
      </w:pPr>
      <w:r w:rsidRPr="00D73D89">
        <w:t>Optimizing waste collection routes.</w:t>
      </w:r>
    </w:p>
    <w:p w14:paraId="514F8318" w14:textId="77777777" w:rsidR="00D73D89" w:rsidRPr="00D73D89" w:rsidRDefault="00D73D89" w:rsidP="00D73D89">
      <w:pPr>
        <w:numPr>
          <w:ilvl w:val="1"/>
          <w:numId w:val="2"/>
        </w:numPr>
      </w:pPr>
      <w:r w:rsidRPr="00D73D89">
        <w:t>Citizens can request additional services or report issues (e.g., missed collections).</w:t>
      </w:r>
    </w:p>
    <w:p w14:paraId="726501FD" w14:textId="77777777" w:rsidR="00D73D89" w:rsidRPr="00D73D89" w:rsidRDefault="00D73D89" w:rsidP="00D73D89">
      <w:pPr>
        <w:numPr>
          <w:ilvl w:val="1"/>
          <w:numId w:val="2"/>
        </w:numPr>
      </w:pPr>
      <w:r w:rsidRPr="00D73D89">
        <w:t>Workers assigned to specific routes, and vehicles are tracked for each route.</w:t>
      </w:r>
    </w:p>
    <w:p w14:paraId="280A31AF" w14:textId="77777777" w:rsidR="00D73D89" w:rsidRPr="00D73D89" w:rsidRDefault="00D73D89" w:rsidP="00D73D89">
      <w:pPr>
        <w:rPr>
          <w:b/>
          <w:bCs/>
        </w:rPr>
      </w:pPr>
      <w:r w:rsidRPr="00D73D89">
        <w:rPr>
          <w:b/>
          <w:bCs/>
        </w:rPr>
        <w:t>2. Energy Management:</w:t>
      </w:r>
    </w:p>
    <w:p w14:paraId="2A20DA45" w14:textId="77777777" w:rsidR="00D73D89" w:rsidRPr="00D73D89" w:rsidRDefault="00D73D89" w:rsidP="00D73D89">
      <w:pPr>
        <w:numPr>
          <w:ilvl w:val="0"/>
          <w:numId w:val="3"/>
        </w:numPr>
      </w:pPr>
      <w:r w:rsidRPr="00D73D89">
        <w:rPr>
          <w:b/>
          <w:bCs/>
        </w:rPr>
        <w:t>Functionality</w:t>
      </w:r>
      <w:r w:rsidRPr="00D73D89">
        <w:t>: Monitor energy usage, report outages, and manage billing for city residents.</w:t>
      </w:r>
    </w:p>
    <w:p w14:paraId="49625EC9" w14:textId="77777777" w:rsidR="00D73D89" w:rsidRPr="00D73D89" w:rsidRDefault="00D73D89" w:rsidP="00D73D89">
      <w:pPr>
        <w:numPr>
          <w:ilvl w:val="0"/>
          <w:numId w:val="3"/>
        </w:numPr>
      </w:pPr>
      <w:r w:rsidRPr="00D73D89">
        <w:rPr>
          <w:b/>
          <w:bCs/>
        </w:rPr>
        <w:lastRenderedPageBreak/>
        <w:t>Entities</w:t>
      </w:r>
      <w:r w:rsidRPr="00D73D89">
        <w:t>: EnergySupply, Citizen, Complaint, Payment, Department, PublicService</w:t>
      </w:r>
    </w:p>
    <w:p w14:paraId="5DDB1711" w14:textId="77777777" w:rsidR="00D73D89" w:rsidRPr="00D73D89" w:rsidRDefault="00D73D89" w:rsidP="00D73D89">
      <w:pPr>
        <w:numPr>
          <w:ilvl w:val="0"/>
          <w:numId w:val="3"/>
        </w:numPr>
      </w:pPr>
      <w:r w:rsidRPr="00D73D89">
        <w:rPr>
          <w:b/>
          <w:bCs/>
        </w:rPr>
        <w:t>Key Features</w:t>
      </w:r>
      <w:r w:rsidRPr="00D73D89">
        <w:t>:</w:t>
      </w:r>
    </w:p>
    <w:p w14:paraId="3910BD0B" w14:textId="77777777" w:rsidR="00D73D89" w:rsidRPr="00D73D89" w:rsidRDefault="00D73D89" w:rsidP="00D73D89">
      <w:pPr>
        <w:numPr>
          <w:ilvl w:val="1"/>
          <w:numId w:val="3"/>
        </w:numPr>
      </w:pPr>
      <w:r w:rsidRPr="00D73D89">
        <w:t>Track energy consumption for each registered household.</w:t>
      </w:r>
    </w:p>
    <w:p w14:paraId="52312EFA" w14:textId="77777777" w:rsidR="00D73D89" w:rsidRPr="00D73D89" w:rsidRDefault="00D73D89" w:rsidP="00D73D89">
      <w:pPr>
        <w:numPr>
          <w:ilvl w:val="1"/>
          <w:numId w:val="3"/>
        </w:numPr>
      </w:pPr>
      <w:r w:rsidRPr="00D73D89">
        <w:t>Generate and manage energy bills.</w:t>
      </w:r>
    </w:p>
    <w:p w14:paraId="43E420CF" w14:textId="77777777" w:rsidR="00D73D89" w:rsidRPr="00D73D89" w:rsidRDefault="00D73D89" w:rsidP="00D73D89">
      <w:pPr>
        <w:numPr>
          <w:ilvl w:val="1"/>
          <w:numId w:val="3"/>
        </w:numPr>
      </w:pPr>
      <w:r w:rsidRPr="00D73D89">
        <w:t>Handle citizen complaints regarding energy outages.</w:t>
      </w:r>
    </w:p>
    <w:p w14:paraId="21CB85EF" w14:textId="77777777" w:rsidR="00D73D89" w:rsidRPr="00D73D89" w:rsidRDefault="00D73D89" w:rsidP="00D73D89">
      <w:pPr>
        <w:numPr>
          <w:ilvl w:val="1"/>
          <w:numId w:val="3"/>
        </w:numPr>
      </w:pPr>
      <w:r w:rsidRPr="00D73D89">
        <w:t>Analyze energy consumption patterns and predict demand.</w:t>
      </w:r>
    </w:p>
    <w:p w14:paraId="17DDE869" w14:textId="77777777" w:rsidR="00D73D89" w:rsidRPr="00D73D89" w:rsidRDefault="00D73D89" w:rsidP="00D73D89">
      <w:pPr>
        <w:rPr>
          <w:b/>
          <w:bCs/>
        </w:rPr>
      </w:pPr>
      <w:r w:rsidRPr="00D73D89">
        <w:rPr>
          <w:b/>
          <w:bCs/>
        </w:rPr>
        <w:t>3. Water Supply Management:</w:t>
      </w:r>
    </w:p>
    <w:p w14:paraId="3729BBAB" w14:textId="77777777" w:rsidR="00D73D89" w:rsidRPr="00D73D89" w:rsidRDefault="00D73D89" w:rsidP="00D73D89">
      <w:pPr>
        <w:numPr>
          <w:ilvl w:val="0"/>
          <w:numId w:val="4"/>
        </w:numPr>
      </w:pPr>
      <w:r w:rsidRPr="00D73D89">
        <w:rPr>
          <w:b/>
          <w:bCs/>
        </w:rPr>
        <w:t>Functionality</w:t>
      </w:r>
      <w:r w:rsidRPr="00D73D89">
        <w:t>: Manage water distribution and consumption, track usage, and handle billing.</w:t>
      </w:r>
    </w:p>
    <w:p w14:paraId="57115973" w14:textId="77777777" w:rsidR="00D73D89" w:rsidRPr="00D73D89" w:rsidRDefault="00D73D89" w:rsidP="00D73D89">
      <w:pPr>
        <w:numPr>
          <w:ilvl w:val="0"/>
          <w:numId w:val="4"/>
        </w:numPr>
      </w:pPr>
      <w:r w:rsidRPr="00D73D89">
        <w:rPr>
          <w:b/>
          <w:bCs/>
        </w:rPr>
        <w:t>Entities</w:t>
      </w:r>
      <w:r w:rsidRPr="00D73D89">
        <w:t>: WaterSupply, Citizen, Payment, Complaint, Department, PublicService</w:t>
      </w:r>
    </w:p>
    <w:p w14:paraId="4FA171CF" w14:textId="77777777" w:rsidR="00D73D89" w:rsidRPr="00D73D89" w:rsidRDefault="00D73D89" w:rsidP="00D73D89">
      <w:pPr>
        <w:numPr>
          <w:ilvl w:val="0"/>
          <w:numId w:val="4"/>
        </w:numPr>
      </w:pPr>
      <w:r w:rsidRPr="00D73D89">
        <w:rPr>
          <w:b/>
          <w:bCs/>
        </w:rPr>
        <w:t>Key Features</w:t>
      </w:r>
      <w:r w:rsidRPr="00D73D89">
        <w:t>:</w:t>
      </w:r>
    </w:p>
    <w:p w14:paraId="7F97F4A7" w14:textId="77777777" w:rsidR="00D73D89" w:rsidRPr="00D73D89" w:rsidRDefault="00D73D89" w:rsidP="00D73D89">
      <w:pPr>
        <w:numPr>
          <w:ilvl w:val="1"/>
          <w:numId w:val="4"/>
        </w:numPr>
      </w:pPr>
      <w:r w:rsidRPr="00D73D89">
        <w:t>Monitor water consumption and generate bills.</w:t>
      </w:r>
    </w:p>
    <w:p w14:paraId="03919E70" w14:textId="77777777" w:rsidR="00D73D89" w:rsidRPr="00D73D89" w:rsidRDefault="00D73D89" w:rsidP="00D73D89">
      <w:pPr>
        <w:numPr>
          <w:ilvl w:val="1"/>
          <w:numId w:val="4"/>
        </w:numPr>
      </w:pPr>
      <w:r w:rsidRPr="00D73D89">
        <w:t>Handle citizen complaints related to water supply (e.g., low pressure, supply issues).</w:t>
      </w:r>
    </w:p>
    <w:p w14:paraId="0477D43B" w14:textId="77777777" w:rsidR="00D73D89" w:rsidRPr="00D73D89" w:rsidRDefault="00D73D89" w:rsidP="00D73D89">
      <w:pPr>
        <w:numPr>
          <w:ilvl w:val="1"/>
          <w:numId w:val="4"/>
        </w:numPr>
      </w:pPr>
      <w:r w:rsidRPr="00D73D89">
        <w:t>Analyze water usage trends for efficient management.</w:t>
      </w:r>
    </w:p>
    <w:p w14:paraId="04158EFD" w14:textId="77777777" w:rsidR="00D73D89" w:rsidRPr="00D73D89" w:rsidRDefault="00D73D89" w:rsidP="00D73D89">
      <w:pPr>
        <w:rPr>
          <w:b/>
          <w:bCs/>
        </w:rPr>
      </w:pPr>
      <w:r w:rsidRPr="00D73D89">
        <w:rPr>
          <w:b/>
          <w:bCs/>
        </w:rPr>
        <w:t>4. Public Safety:</w:t>
      </w:r>
    </w:p>
    <w:p w14:paraId="4A1B3230" w14:textId="77777777" w:rsidR="00D73D89" w:rsidRPr="00D73D89" w:rsidRDefault="00D73D89" w:rsidP="00D73D89">
      <w:pPr>
        <w:numPr>
          <w:ilvl w:val="0"/>
          <w:numId w:val="5"/>
        </w:numPr>
      </w:pPr>
      <w:r w:rsidRPr="00D73D89">
        <w:rPr>
          <w:b/>
          <w:bCs/>
        </w:rPr>
        <w:t>Functionality</w:t>
      </w:r>
      <w:r w:rsidRPr="00D73D89">
        <w:t>: Citizens can report incidents (accidents, safety hazards) and track the resolution process.</w:t>
      </w:r>
    </w:p>
    <w:p w14:paraId="106130B6" w14:textId="77777777" w:rsidR="00D73D89" w:rsidRPr="00D73D89" w:rsidRDefault="00D73D89" w:rsidP="00D73D89">
      <w:pPr>
        <w:numPr>
          <w:ilvl w:val="0"/>
          <w:numId w:val="5"/>
        </w:numPr>
      </w:pPr>
      <w:r w:rsidRPr="00D73D89">
        <w:rPr>
          <w:b/>
          <w:bCs/>
        </w:rPr>
        <w:t>Entities</w:t>
      </w:r>
      <w:r w:rsidRPr="00D73D89">
        <w:t>: Incident, Citizen, Worker, Contractor, Complaint, Department, PublicService</w:t>
      </w:r>
    </w:p>
    <w:p w14:paraId="7B965E5A" w14:textId="77777777" w:rsidR="00D73D89" w:rsidRPr="00D73D89" w:rsidRDefault="00D73D89" w:rsidP="00D73D89">
      <w:pPr>
        <w:numPr>
          <w:ilvl w:val="0"/>
          <w:numId w:val="5"/>
        </w:numPr>
      </w:pPr>
      <w:r w:rsidRPr="00D73D89">
        <w:rPr>
          <w:b/>
          <w:bCs/>
        </w:rPr>
        <w:t>Key Features</w:t>
      </w:r>
      <w:r w:rsidRPr="00D73D89">
        <w:t>:</w:t>
      </w:r>
    </w:p>
    <w:p w14:paraId="52AE914A" w14:textId="77777777" w:rsidR="00D73D89" w:rsidRPr="00D73D89" w:rsidRDefault="00D73D89" w:rsidP="00D73D89">
      <w:pPr>
        <w:numPr>
          <w:ilvl w:val="1"/>
          <w:numId w:val="5"/>
        </w:numPr>
      </w:pPr>
      <w:r w:rsidRPr="00D73D89">
        <w:t>Allow citizens to report public safety incidents.</w:t>
      </w:r>
    </w:p>
    <w:p w14:paraId="0E08A19F" w14:textId="77777777" w:rsidR="00D73D89" w:rsidRPr="00D73D89" w:rsidRDefault="00D73D89" w:rsidP="00D73D89">
      <w:pPr>
        <w:numPr>
          <w:ilvl w:val="1"/>
          <w:numId w:val="5"/>
        </w:numPr>
      </w:pPr>
      <w:r w:rsidRPr="00D73D89">
        <w:t>Assign workers or contractors to resolve incidents.</w:t>
      </w:r>
    </w:p>
    <w:p w14:paraId="7C2D0D27" w14:textId="77777777" w:rsidR="00D73D89" w:rsidRPr="00D73D89" w:rsidRDefault="00D73D89" w:rsidP="00D73D89">
      <w:pPr>
        <w:numPr>
          <w:ilvl w:val="1"/>
          <w:numId w:val="5"/>
        </w:numPr>
      </w:pPr>
      <w:r w:rsidRPr="00D73D89">
        <w:t>Track the status and completion of each incident report.</w:t>
      </w:r>
    </w:p>
    <w:p w14:paraId="675E7A71" w14:textId="77777777" w:rsidR="00D73D89" w:rsidRPr="00D73D89" w:rsidRDefault="00D73D89" w:rsidP="00D73D89">
      <w:pPr>
        <w:numPr>
          <w:ilvl w:val="1"/>
          <w:numId w:val="5"/>
        </w:numPr>
      </w:pPr>
      <w:r w:rsidRPr="00D73D89">
        <w:t>Generate reports on the frequency and types of incidents.</w:t>
      </w:r>
    </w:p>
    <w:p w14:paraId="2E8C22D5" w14:textId="77777777" w:rsidR="00D73D89" w:rsidRPr="00D73D89" w:rsidRDefault="00D73D89" w:rsidP="00D73D89">
      <w:pPr>
        <w:rPr>
          <w:b/>
          <w:bCs/>
        </w:rPr>
      </w:pPr>
      <w:r w:rsidRPr="00D73D89">
        <w:rPr>
          <w:b/>
          <w:bCs/>
        </w:rPr>
        <w:t>5. Service Scheduling:</w:t>
      </w:r>
    </w:p>
    <w:p w14:paraId="512120CA" w14:textId="77777777" w:rsidR="00D73D89" w:rsidRPr="00D73D89" w:rsidRDefault="00D73D89" w:rsidP="00D73D89">
      <w:pPr>
        <w:numPr>
          <w:ilvl w:val="0"/>
          <w:numId w:val="6"/>
        </w:numPr>
      </w:pPr>
      <w:r w:rsidRPr="00D73D89">
        <w:rPr>
          <w:b/>
          <w:bCs/>
        </w:rPr>
        <w:t>Functionality</w:t>
      </w:r>
      <w:r w:rsidRPr="00D73D89">
        <w:t>: Manage schedules for maintenance workers and contractors, and track their task completion status.</w:t>
      </w:r>
    </w:p>
    <w:p w14:paraId="7EF3D64C" w14:textId="77777777" w:rsidR="00D73D89" w:rsidRPr="00D73D89" w:rsidRDefault="00D73D89" w:rsidP="00D73D89">
      <w:pPr>
        <w:numPr>
          <w:ilvl w:val="0"/>
          <w:numId w:val="6"/>
        </w:numPr>
      </w:pPr>
      <w:r w:rsidRPr="00D73D89">
        <w:rPr>
          <w:b/>
          <w:bCs/>
        </w:rPr>
        <w:t>Entities</w:t>
      </w:r>
      <w:r w:rsidRPr="00D73D89">
        <w:t>: Maintenance, Worker, Contractor, Vehicle, Department</w:t>
      </w:r>
    </w:p>
    <w:p w14:paraId="6B71178B" w14:textId="77777777" w:rsidR="00D73D89" w:rsidRPr="00D73D89" w:rsidRDefault="00D73D89" w:rsidP="00D73D89">
      <w:pPr>
        <w:numPr>
          <w:ilvl w:val="0"/>
          <w:numId w:val="6"/>
        </w:numPr>
      </w:pPr>
      <w:r w:rsidRPr="00D73D89">
        <w:rPr>
          <w:b/>
          <w:bCs/>
        </w:rPr>
        <w:t>Key Features</w:t>
      </w:r>
      <w:r w:rsidRPr="00D73D89">
        <w:t>:</w:t>
      </w:r>
    </w:p>
    <w:p w14:paraId="6CA12C19" w14:textId="77777777" w:rsidR="00D73D89" w:rsidRPr="00D73D89" w:rsidRDefault="00D73D89" w:rsidP="00D73D89">
      <w:pPr>
        <w:numPr>
          <w:ilvl w:val="1"/>
          <w:numId w:val="6"/>
        </w:numPr>
      </w:pPr>
      <w:r w:rsidRPr="00D73D89">
        <w:t>Assign maintenance or inspection tasks to workers or contractors.</w:t>
      </w:r>
    </w:p>
    <w:p w14:paraId="7E25BDFA" w14:textId="77777777" w:rsidR="00D73D89" w:rsidRPr="00D73D89" w:rsidRDefault="00D73D89" w:rsidP="00D73D89">
      <w:pPr>
        <w:numPr>
          <w:ilvl w:val="1"/>
          <w:numId w:val="6"/>
        </w:numPr>
      </w:pPr>
      <w:r w:rsidRPr="00D73D89">
        <w:t>Track the schedules and tasks assigned to each worker.</w:t>
      </w:r>
    </w:p>
    <w:p w14:paraId="08F62C9D" w14:textId="77777777" w:rsidR="00D73D89" w:rsidRPr="00D73D89" w:rsidRDefault="00D73D89" w:rsidP="00D73D89">
      <w:pPr>
        <w:numPr>
          <w:ilvl w:val="1"/>
          <w:numId w:val="6"/>
        </w:numPr>
      </w:pPr>
      <w:r w:rsidRPr="00D73D89">
        <w:t>Monitor the availability and task history of city vehicles involved in maintenance.</w:t>
      </w:r>
    </w:p>
    <w:p w14:paraId="671A4233" w14:textId="77777777" w:rsidR="00D73D89" w:rsidRPr="00D73D89" w:rsidRDefault="00D73D89" w:rsidP="00D73D89">
      <w:pPr>
        <w:rPr>
          <w:b/>
          <w:bCs/>
        </w:rPr>
      </w:pPr>
      <w:r w:rsidRPr="00D73D89">
        <w:rPr>
          <w:b/>
          <w:bCs/>
        </w:rPr>
        <w:t>6. Citizen Management:</w:t>
      </w:r>
    </w:p>
    <w:p w14:paraId="756A7D15" w14:textId="77777777" w:rsidR="00D73D89" w:rsidRPr="00D73D89" w:rsidRDefault="00D73D89" w:rsidP="00D73D89">
      <w:pPr>
        <w:numPr>
          <w:ilvl w:val="0"/>
          <w:numId w:val="7"/>
        </w:numPr>
      </w:pPr>
      <w:r w:rsidRPr="00D73D89">
        <w:rPr>
          <w:b/>
          <w:bCs/>
        </w:rPr>
        <w:t>Functionality</w:t>
      </w:r>
      <w:r w:rsidRPr="00D73D89">
        <w:t>: Handle citizen registration, manage complaints, and send notifications.</w:t>
      </w:r>
    </w:p>
    <w:p w14:paraId="114D97AD" w14:textId="77777777" w:rsidR="00D73D89" w:rsidRPr="00D73D89" w:rsidRDefault="00D73D89" w:rsidP="00D73D89">
      <w:pPr>
        <w:numPr>
          <w:ilvl w:val="0"/>
          <w:numId w:val="7"/>
        </w:numPr>
      </w:pPr>
      <w:r w:rsidRPr="00D73D89">
        <w:rPr>
          <w:b/>
          <w:bCs/>
        </w:rPr>
        <w:t>Entities</w:t>
      </w:r>
      <w:r w:rsidRPr="00D73D89">
        <w:t>: Citizen, Complaint, Notification, PublicService</w:t>
      </w:r>
    </w:p>
    <w:p w14:paraId="68C083DD" w14:textId="77777777" w:rsidR="00D73D89" w:rsidRPr="00D73D89" w:rsidRDefault="00D73D89" w:rsidP="00D73D89">
      <w:pPr>
        <w:numPr>
          <w:ilvl w:val="0"/>
          <w:numId w:val="7"/>
        </w:numPr>
      </w:pPr>
      <w:r w:rsidRPr="00D73D89">
        <w:rPr>
          <w:b/>
          <w:bCs/>
        </w:rPr>
        <w:t>Key Features</w:t>
      </w:r>
      <w:r w:rsidRPr="00D73D89">
        <w:t>:</w:t>
      </w:r>
    </w:p>
    <w:p w14:paraId="3C8FA215" w14:textId="77777777" w:rsidR="00D73D89" w:rsidRPr="00D73D89" w:rsidRDefault="00D73D89" w:rsidP="00D73D89">
      <w:pPr>
        <w:numPr>
          <w:ilvl w:val="1"/>
          <w:numId w:val="7"/>
        </w:numPr>
      </w:pPr>
      <w:r w:rsidRPr="00D73D89">
        <w:t>Citizens can register and update their details in the system.</w:t>
      </w:r>
    </w:p>
    <w:p w14:paraId="6D49CF93" w14:textId="77777777" w:rsidR="00D73D89" w:rsidRPr="00D73D89" w:rsidRDefault="00D73D89" w:rsidP="00D73D89">
      <w:pPr>
        <w:numPr>
          <w:ilvl w:val="1"/>
          <w:numId w:val="7"/>
        </w:numPr>
      </w:pPr>
      <w:r w:rsidRPr="00D73D89">
        <w:lastRenderedPageBreak/>
        <w:t>Complaints regarding public services can be lodged and tracked.</w:t>
      </w:r>
    </w:p>
    <w:p w14:paraId="43AD3356" w14:textId="77777777" w:rsidR="00D73D89" w:rsidRPr="00D73D89" w:rsidRDefault="00D73D89" w:rsidP="00D73D89">
      <w:pPr>
        <w:numPr>
          <w:ilvl w:val="1"/>
          <w:numId w:val="7"/>
        </w:numPr>
      </w:pPr>
      <w:r w:rsidRPr="00D73D89">
        <w:t>Send notifications to citizens regarding service outages, updates, or emergencies.</w:t>
      </w:r>
    </w:p>
    <w:p w14:paraId="66974AAC" w14:textId="77777777" w:rsidR="00D73D89" w:rsidRPr="00D73D89" w:rsidRDefault="00D73D89" w:rsidP="00D73D89">
      <w:pPr>
        <w:rPr>
          <w:b/>
          <w:bCs/>
        </w:rPr>
      </w:pPr>
      <w:r w:rsidRPr="00D73D89">
        <w:rPr>
          <w:b/>
          <w:bCs/>
        </w:rPr>
        <w:t>7. Analytics Module:</w:t>
      </w:r>
    </w:p>
    <w:p w14:paraId="55189FEB" w14:textId="77777777" w:rsidR="00D73D89" w:rsidRPr="00D73D89" w:rsidRDefault="00D73D89" w:rsidP="00D73D89">
      <w:pPr>
        <w:numPr>
          <w:ilvl w:val="0"/>
          <w:numId w:val="8"/>
        </w:numPr>
      </w:pPr>
      <w:r w:rsidRPr="00D73D89">
        <w:rPr>
          <w:b/>
          <w:bCs/>
        </w:rPr>
        <w:t>Functionality</w:t>
      </w:r>
      <w:r w:rsidRPr="00D73D89">
        <w:t>: Generate reports and insights on city services like energy consumption, water usage, waste disposal, and citizen feedback.</w:t>
      </w:r>
    </w:p>
    <w:p w14:paraId="2CBBE8BE" w14:textId="77777777" w:rsidR="00D73D89" w:rsidRPr="00D73D89" w:rsidRDefault="00D73D89" w:rsidP="00D73D89">
      <w:pPr>
        <w:numPr>
          <w:ilvl w:val="0"/>
          <w:numId w:val="8"/>
        </w:numPr>
      </w:pPr>
      <w:r w:rsidRPr="00D73D89">
        <w:rPr>
          <w:b/>
          <w:bCs/>
        </w:rPr>
        <w:t>Entities</w:t>
      </w:r>
      <w:r w:rsidRPr="00D73D89">
        <w:t>: Report, PublicService, Department, Citizen, Complaint</w:t>
      </w:r>
    </w:p>
    <w:p w14:paraId="3FDC89DB" w14:textId="77777777" w:rsidR="00D73D89" w:rsidRPr="00D73D89" w:rsidRDefault="00D73D89" w:rsidP="00D73D89">
      <w:pPr>
        <w:numPr>
          <w:ilvl w:val="0"/>
          <w:numId w:val="8"/>
        </w:numPr>
      </w:pPr>
      <w:r w:rsidRPr="00D73D89">
        <w:rPr>
          <w:b/>
          <w:bCs/>
        </w:rPr>
        <w:t>Key Features</w:t>
      </w:r>
      <w:r w:rsidRPr="00D73D89">
        <w:t>:</w:t>
      </w:r>
    </w:p>
    <w:p w14:paraId="0AA15F51" w14:textId="77777777" w:rsidR="00D73D89" w:rsidRPr="00D73D89" w:rsidRDefault="00D73D89" w:rsidP="00D73D89">
      <w:pPr>
        <w:numPr>
          <w:ilvl w:val="1"/>
          <w:numId w:val="8"/>
        </w:numPr>
      </w:pPr>
      <w:r w:rsidRPr="00D73D89">
        <w:t>Analyze data related to energy usage, water supply, and waste management.</w:t>
      </w:r>
    </w:p>
    <w:p w14:paraId="6BD26836" w14:textId="77777777" w:rsidR="00D73D89" w:rsidRPr="00D73D89" w:rsidRDefault="00D73D89" w:rsidP="00D73D89">
      <w:pPr>
        <w:numPr>
          <w:ilvl w:val="1"/>
          <w:numId w:val="8"/>
        </w:numPr>
      </w:pPr>
      <w:r w:rsidRPr="00D73D89">
        <w:t>Generate insights on citizen feedback, complaint resolutions, and service performance.</w:t>
      </w:r>
    </w:p>
    <w:p w14:paraId="01F4CBE5" w14:textId="77777777" w:rsidR="00D73D89" w:rsidRPr="00D73D89" w:rsidRDefault="00D73D89" w:rsidP="00D73D89">
      <w:pPr>
        <w:numPr>
          <w:ilvl w:val="1"/>
          <w:numId w:val="8"/>
        </w:numPr>
      </w:pPr>
      <w:r w:rsidRPr="00D73D89">
        <w:t>Provide department-level analytics to improve service efficiency and planning.</w:t>
      </w:r>
    </w:p>
    <w:p w14:paraId="273EAF70" w14:textId="77777777" w:rsidR="00D73D89" w:rsidRPr="00D73D89" w:rsidRDefault="00000000" w:rsidP="00D73D89">
      <w:r>
        <w:pict w14:anchorId="3B91ED76">
          <v:rect id="_x0000_i1027" style="width:0;height:1.5pt" o:hralign="center" o:hrstd="t" o:hr="t" fillcolor="#a0a0a0" stroked="f"/>
        </w:pict>
      </w:r>
    </w:p>
    <w:p w14:paraId="691FEDB8" w14:textId="77777777" w:rsidR="00D67D09" w:rsidRDefault="00D67D09">
      <w:r>
        <w:br w:type="page"/>
      </w:r>
    </w:p>
    <w:p w14:paraId="1355B53A" w14:textId="008B8CFD" w:rsidR="00D73D89" w:rsidRPr="00D14929" w:rsidRDefault="00D67D09" w:rsidP="00D73D89">
      <w:pPr>
        <w:rPr>
          <w:b/>
          <w:bCs/>
          <w:color w:val="FF0000"/>
          <w:sz w:val="40"/>
          <w:szCs w:val="40"/>
        </w:rPr>
      </w:pPr>
      <w:r w:rsidRPr="00D14929">
        <w:rPr>
          <w:b/>
          <w:bCs/>
          <w:color w:val="FF0000"/>
          <w:sz w:val="40"/>
          <w:szCs w:val="40"/>
        </w:rPr>
        <w:lastRenderedPageBreak/>
        <w:t>Detailed Modules Description:</w:t>
      </w:r>
    </w:p>
    <w:p w14:paraId="5A161F8D" w14:textId="77777777" w:rsidR="00D73D89" w:rsidRPr="00D73D89" w:rsidRDefault="00D73D89" w:rsidP="00D73D89">
      <w:pPr>
        <w:rPr>
          <w:b/>
          <w:bCs/>
        </w:rPr>
      </w:pPr>
      <w:r w:rsidRPr="00D73D89">
        <w:rPr>
          <w:b/>
          <w:bCs/>
        </w:rPr>
        <w:t>1. Waste Management</w:t>
      </w:r>
    </w:p>
    <w:p w14:paraId="1DC547E1" w14:textId="77777777" w:rsidR="00D73D89" w:rsidRPr="00D73D89" w:rsidRDefault="00D73D89" w:rsidP="00D73D89">
      <w:pPr>
        <w:numPr>
          <w:ilvl w:val="0"/>
          <w:numId w:val="29"/>
        </w:numPr>
      </w:pPr>
      <w:r w:rsidRPr="00D73D89">
        <w:rPr>
          <w:b/>
          <w:bCs/>
        </w:rPr>
        <w:t>Description</w:t>
      </w:r>
      <w:r w:rsidRPr="00D73D89">
        <w:t>: This module manages the waste collection processes within the smart city. It tracks waste collection schedules, assigns workers to specific routes, and ensures that vehicles are dispatched for waste pickup. It also handles citizen service requests related to waste collection.</w:t>
      </w:r>
    </w:p>
    <w:p w14:paraId="34634C8B" w14:textId="77777777" w:rsidR="00D73D89" w:rsidRPr="00D73D89" w:rsidRDefault="00D73D89" w:rsidP="00D73D89">
      <w:pPr>
        <w:numPr>
          <w:ilvl w:val="0"/>
          <w:numId w:val="29"/>
        </w:numPr>
      </w:pPr>
      <w:r w:rsidRPr="00D73D89">
        <w:rPr>
          <w:b/>
          <w:bCs/>
        </w:rPr>
        <w:t>Key Functions</w:t>
      </w:r>
      <w:r w:rsidRPr="00D73D89">
        <w:t>:</w:t>
      </w:r>
    </w:p>
    <w:p w14:paraId="607C471D" w14:textId="77777777" w:rsidR="00D73D89" w:rsidRPr="00D73D89" w:rsidRDefault="00D73D89" w:rsidP="00D73D89">
      <w:pPr>
        <w:numPr>
          <w:ilvl w:val="1"/>
          <w:numId w:val="29"/>
        </w:numPr>
      </w:pPr>
      <w:r w:rsidRPr="00D73D89">
        <w:t>Assign workers and vehicles to waste collection routes.</w:t>
      </w:r>
    </w:p>
    <w:p w14:paraId="1AC0FC7A" w14:textId="77777777" w:rsidR="00D73D89" w:rsidRPr="00D73D89" w:rsidRDefault="00D73D89" w:rsidP="00D73D89">
      <w:pPr>
        <w:numPr>
          <w:ilvl w:val="1"/>
          <w:numId w:val="29"/>
        </w:numPr>
      </w:pPr>
      <w:r w:rsidRPr="00D73D89">
        <w:t>Maintain and track waste collection schedules.</w:t>
      </w:r>
    </w:p>
    <w:p w14:paraId="78A29F18" w14:textId="77777777" w:rsidR="00D73D89" w:rsidRPr="00D73D89" w:rsidRDefault="00D73D89" w:rsidP="00D73D89">
      <w:pPr>
        <w:numPr>
          <w:ilvl w:val="1"/>
          <w:numId w:val="29"/>
        </w:numPr>
      </w:pPr>
      <w:r w:rsidRPr="00D73D89">
        <w:t>Record and resolve citizen waste-related complaints.</w:t>
      </w:r>
    </w:p>
    <w:p w14:paraId="11BE6690" w14:textId="77777777" w:rsidR="00D73D89" w:rsidRPr="00D73D89" w:rsidRDefault="00D73D89" w:rsidP="00D73D89">
      <w:pPr>
        <w:numPr>
          <w:ilvl w:val="1"/>
          <w:numId w:val="29"/>
        </w:numPr>
      </w:pPr>
      <w:r w:rsidRPr="00D73D89">
        <w:t>Manage vehicle usage for waste collection.</w:t>
      </w:r>
    </w:p>
    <w:p w14:paraId="50716C1E" w14:textId="77777777" w:rsidR="00D73D89" w:rsidRPr="00D73D89" w:rsidRDefault="00D73D89" w:rsidP="00D73D89">
      <w:pPr>
        <w:numPr>
          <w:ilvl w:val="0"/>
          <w:numId w:val="29"/>
        </w:numPr>
      </w:pPr>
      <w:r w:rsidRPr="00D73D89">
        <w:rPr>
          <w:b/>
          <w:bCs/>
        </w:rPr>
        <w:t>Entities</w:t>
      </w:r>
      <w:r w:rsidRPr="00D73D89">
        <w:t xml:space="preserve"> Involved:</w:t>
      </w:r>
    </w:p>
    <w:p w14:paraId="2A4D9184" w14:textId="77777777" w:rsidR="00D73D89" w:rsidRPr="00D73D89" w:rsidRDefault="00D73D89" w:rsidP="00D73D89">
      <w:pPr>
        <w:numPr>
          <w:ilvl w:val="1"/>
          <w:numId w:val="29"/>
        </w:numPr>
      </w:pPr>
      <w:r w:rsidRPr="00D73D89">
        <w:t>WasteCollection, Worker, Vehicle, Complaint</w:t>
      </w:r>
    </w:p>
    <w:p w14:paraId="7CD44DE4" w14:textId="77777777" w:rsidR="00D73D89" w:rsidRPr="00D73D89" w:rsidRDefault="00000000" w:rsidP="00D73D89">
      <w:r>
        <w:pict w14:anchorId="7F1EA951">
          <v:rect id="_x0000_i1028" style="width:0;height:1.5pt" o:hralign="center" o:hrstd="t" o:hr="t" fillcolor="#a0a0a0" stroked="f"/>
        </w:pict>
      </w:r>
    </w:p>
    <w:p w14:paraId="77BD14F7" w14:textId="77777777" w:rsidR="00D73D89" w:rsidRPr="00D73D89" w:rsidRDefault="00D73D89" w:rsidP="00D73D89">
      <w:pPr>
        <w:rPr>
          <w:b/>
          <w:bCs/>
        </w:rPr>
      </w:pPr>
      <w:r w:rsidRPr="00D73D89">
        <w:rPr>
          <w:b/>
          <w:bCs/>
        </w:rPr>
        <w:t>2. Energy Management</w:t>
      </w:r>
    </w:p>
    <w:p w14:paraId="2BDA52B9" w14:textId="77777777" w:rsidR="00D73D89" w:rsidRPr="00D73D89" w:rsidRDefault="00D73D89" w:rsidP="00D73D89">
      <w:pPr>
        <w:numPr>
          <w:ilvl w:val="0"/>
          <w:numId w:val="30"/>
        </w:numPr>
      </w:pPr>
      <w:r w:rsidRPr="00D73D89">
        <w:rPr>
          <w:b/>
          <w:bCs/>
        </w:rPr>
        <w:t>Description</w:t>
      </w:r>
      <w:r w:rsidRPr="00D73D89">
        <w:t>: This module handles the monitoring and billing of energy usage across the city. It tracks energy consumption by citizens, manages billing processes, and logs any service outages. Citizens can view their energy usage and make payments through this module.</w:t>
      </w:r>
    </w:p>
    <w:p w14:paraId="71A45AF2" w14:textId="77777777" w:rsidR="00D73D89" w:rsidRPr="00D73D89" w:rsidRDefault="00D73D89" w:rsidP="00D73D89">
      <w:pPr>
        <w:numPr>
          <w:ilvl w:val="0"/>
          <w:numId w:val="30"/>
        </w:numPr>
      </w:pPr>
      <w:r w:rsidRPr="00D73D89">
        <w:rPr>
          <w:b/>
          <w:bCs/>
        </w:rPr>
        <w:t>Key Functions</w:t>
      </w:r>
      <w:r w:rsidRPr="00D73D89">
        <w:t>:</w:t>
      </w:r>
    </w:p>
    <w:p w14:paraId="4941EAA7" w14:textId="77777777" w:rsidR="00D73D89" w:rsidRPr="00D73D89" w:rsidRDefault="00D73D89" w:rsidP="00D73D89">
      <w:pPr>
        <w:numPr>
          <w:ilvl w:val="1"/>
          <w:numId w:val="30"/>
        </w:numPr>
      </w:pPr>
      <w:r w:rsidRPr="00D73D89">
        <w:t>Monitor energy consumption for each citizen.</w:t>
      </w:r>
    </w:p>
    <w:p w14:paraId="00D3E283" w14:textId="77777777" w:rsidR="00D73D89" w:rsidRPr="00D73D89" w:rsidRDefault="00D73D89" w:rsidP="00D73D89">
      <w:pPr>
        <w:numPr>
          <w:ilvl w:val="1"/>
          <w:numId w:val="30"/>
        </w:numPr>
      </w:pPr>
      <w:r w:rsidRPr="00D73D89">
        <w:t>Generate and manage bills based on energy usage.</w:t>
      </w:r>
    </w:p>
    <w:p w14:paraId="5BA566E6" w14:textId="77777777" w:rsidR="00D73D89" w:rsidRPr="00D73D89" w:rsidRDefault="00D73D89" w:rsidP="00D73D89">
      <w:pPr>
        <w:numPr>
          <w:ilvl w:val="1"/>
          <w:numId w:val="30"/>
        </w:numPr>
      </w:pPr>
      <w:r w:rsidRPr="00D73D89">
        <w:t>Log energy outages and incidents.</w:t>
      </w:r>
    </w:p>
    <w:p w14:paraId="73695EF1" w14:textId="77777777" w:rsidR="00D73D89" w:rsidRPr="00D73D89" w:rsidRDefault="00D73D89" w:rsidP="00D73D89">
      <w:pPr>
        <w:numPr>
          <w:ilvl w:val="1"/>
          <w:numId w:val="30"/>
        </w:numPr>
      </w:pPr>
      <w:r w:rsidRPr="00D73D89">
        <w:t>Provide citizens with the ability to view energy usage and pay bills.</w:t>
      </w:r>
    </w:p>
    <w:p w14:paraId="2C6C439B" w14:textId="77777777" w:rsidR="00D73D89" w:rsidRPr="00D73D89" w:rsidRDefault="00D73D89" w:rsidP="00D73D89">
      <w:pPr>
        <w:numPr>
          <w:ilvl w:val="0"/>
          <w:numId w:val="30"/>
        </w:numPr>
      </w:pPr>
      <w:r w:rsidRPr="00D73D89">
        <w:rPr>
          <w:b/>
          <w:bCs/>
        </w:rPr>
        <w:t>Entities</w:t>
      </w:r>
      <w:r w:rsidRPr="00D73D89">
        <w:t xml:space="preserve"> Involved:</w:t>
      </w:r>
    </w:p>
    <w:p w14:paraId="506A551E" w14:textId="77777777" w:rsidR="00D73D89" w:rsidRPr="00D73D89" w:rsidRDefault="00D73D89" w:rsidP="00D73D89">
      <w:pPr>
        <w:numPr>
          <w:ilvl w:val="1"/>
          <w:numId w:val="30"/>
        </w:numPr>
      </w:pPr>
      <w:r w:rsidRPr="00D73D89">
        <w:t>EnergySupply, Citizen, Payment, Incident</w:t>
      </w:r>
    </w:p>
    <w:p w14:paraId="1A504880" w14:textId="77777777" w:rsidR="00D73D89" w:rsidRPr="00D73D89" w:rsidRDefault="00000000" w:rsidP="00D73D89">
      <w:r>
        <w:pict w14:anchorId="56528508">
          <v:rect id="_x0000_i1029" style="width:0;height:1.5pt" o:hralign="center" o:hrstd="t" o:hr="t" fillcolor="#a0a0a0" stroked="f"/>
        </w:pict>
      </w:r>
    </w:p>
    <w:p w14:paraId="14FA1FDC" w14:textId="77777777" w:rsidR="00D73D89" w:rsidRPr="00D73D89" w:rsidRDefault="00D73D89" w:rsidP="00D73D89">
      <w:pPr>
        <w:rPr>
          <w:b/>
          <w:bCs/>
        </w:rPr>
      </w:pPr>
      <w:r w:rsidRPr="00D73D89">
        <w:rPr>
          <w:b/>
          <w:bCs/>
        </w:rPr>
        <w:t>3. Water Supply Management</w:t>
      </w:r>
    </w:p>
    <w:p w14:paraId="5AA4E7BA" w14:textId="77777777" w:rsidR="00D73D89" w:rsidRPr="00D73D89" w:rsidRDefault="00D73D89" w:rsidP="00D73D89">
      <w:pPr>
        <w:numPr>
          <w:ilvl w:val="0"/>
          <w:numId w:val="31"/>
        </w:numPr>
      </w:pPr>
      <w:r w:rsidRPr="00D73D89">
        <w:rPr>
          <w:b/>
          <w:bCs/>
        </w:rPr>
        <w:t>Description</w:t>
      </w:r>
      <w:r w:rsidRPr="00D73D89">
        <w:t>: This module ensures the smooth distribution of water across the city and tracks water consumption by citizens. It also manages billing for water usage and records any complaints related to water supply, such as leakages or disruptions.</w:t>
      </w:r>
    </w:p>
    <w:p w14:paraId="035ABC3E" w14:textId="77777777" w:rsidR="00D73D89" w:rsidRPr="00D73D89" w:rsidRDefault="00D73D89" w:rsidP="00D73D89">
      <w:pPr>
        <w:numPr>
          <w:ilvl w:val="0"/>
          <w:numId w:val="31"/>
        </w:numPr>
      </w:pPr>
      <w:r w:rsidRPr="00D73D89">
        <w:rPr>
          <w:b/>
          <w:bCs/>
        </w:rPr>
        <w:t>Key Functions</w:t>
      </w:r>
      <w:r w:rsidRPr="00D73D89">
        <w:t>:</w:t>
      </w:r>
    </w:p>
    <w:p w14:paraId="4AF438B1" w14:textId="77777777" w:rsidR="00D73D89" w:rsidRPr="00D73D89" w:rsidRDefault="00D73D89" w:rsidP="00D73D89">
      <w:pPr>
        <w:numPr>
          <w:ilvl w:val="1"/>
          <w:numId w:val="31"/>
        </w:numPr>
      </w:pPr>
      <w:r w:rsidRPr="00D73D89">
        <w:t>Track and monitor water distribution and consumption.</w:t>
      </w:r>
    </w:p>
    <w:p w14:paraId="162FB18D" w14:textId="77777777" w:rsidR="00D73D89" w:rsidRPr="00D73D89" w:rsidRDefault="00D73D89" w:rsidP="00D73D89">
      <w:pPr>
        <w:numPr>
          <w:ilvl w:val="1"/>
          <w:numId w:val="31"/>
        </w:numPr>
      </w:pPr>
      <w:r w:rsidRPr="00D73D89">
        <w:t>Generate bills based on water usage.</w:t>
      </w:r>
    </w:p>
    <w:p w14:paraId="3EBB1A22" w14:textId="77777777" w:rsidR="00D73D89" w:rsidRPr="00D73D89" w:rsidRDefault="00D73D89" w:rsidP="00D73D89">
      <w:pPr>
        <w:numPr>
          <w:ilvl w:val="1"/>
          <w:numId w:val="31"/>
        </w:numPr>
      </w:pPr>
      <w:r w:rsidRPr="00D73D89">
        <w:t>Manage citizen complaints related to water supply issues.</w:t>
      </w:r>
    </w:p>
    <w:p w14:paraId="2AE64EC3" w14:textId="77777777" w:rsidR="00D73D89" w:rsidRPr="00D73D89" w:rsidRDefault="00D73D89" w:rsidP="00D73D89">
      <w:pPr>
        <w:numPr>
          <w:ilvl w:val="1"/>
          <w:numId w:val="31"/>
        </w:numPr>
      </w:pPr>
      <w:r w:rsidRPr="00D73D89">
        <w:t>Log and resolve water supply outages or incidents.</w:t>
      </w:r>
    </w:p>
    <w:p w14:paraId="60686275" w14:textId="77777777" w:rsidR="00D73D89" w:rsidRPr="00D73D89" w:rsidRDefault="00D73D89" w:rsidP="00D73D89">
      <w:pPr>
        <w:numPr>
          <w:ilvl w:val="0"/>
          <w:numId w:val="31"/>
        </w:numPr>
      </w:pPr>
      <w:r w:rsidRPr="00D73D89">
        <w:rPr>
          <w:b/>
          <w:bCs/>
        </w:rPr>
        <w:t>Entities</w:t>
      </w:r>
      <w:r w:rsidRPr="00D73D89">
        <w:t xml:space="preserve"> Involved:</w:t>
      </w:r>
    </w:p>
    <w:p w14:paraId="1F96179E" w14:textId="77777777" w:rsidR="00D73D89" w:rsidRPr="00D73D89" w:rsidRDefault="00D73D89" w:rsidP="00D73D89">
      <w:pPr>
        <w:numPr>
          <w:ilvl w:val="1"/>
          <w:numId w:val="31"/>
        </w:numPr>
      </w:pPr>
      <w:r w:rsidRPr="00D73D89">
        <w:t>WaterSupply, Citizen, Complaint, Incident, Payment</w:t>
      </w:r>
    </w:p>
    <w:p w14:paraId="5C14DE91" w14:textId="77777777" w:rsidR="00D73D89" w:rsidRPr="00D73D89" w:rsidRDefault="00000000" w:rsidP="00D73D89">
      <w:r>
        <w:lastRenderedPageBreak/>
        <w:pict w14:anchorId="36C66072">
          <v:rect id="_x0000_i1030" style="width:0;height:1.5pt" o:hralign="center" o:hrstd="t" o:hr="t" fillcolor="#a0a0a0" stroked="f"/>
        </w:pict>
      </w:r>
    </w:p>
    <w:p w14:paraId="27AB362C" w14:textId="77777777" w:rsidR="00D73D89" w:rsidRPr="00D73D89" w:rsidRDefault="00D73D89" w:rsidP="00D73D89">
      <w:pPr>
        <w:rPr>
          <w:b/>
          <w:bCs/>
        </w:rPr>
      </w:pPr>
      <w:r w:rsidRPr="00D73D89">
        <w:rPr>
          <w:b/>
          <w:bCs/>
        </w:rPr>
        <w:t>4. Public Safety</w:t>
      </w:r>
    </w:p>
    <w:p w14:paraId="6E49F320" w14:textId="77777777" w:rsidR="00D73D89" w:rsidRPr="00D73D89" w:rsidRDefault="00D73D89" w:rsidP="00D73D89">
      <w:pPr>
        <w:numPr>
          <w:ilvl w:val="0"/>
          <w:numId w:val="32"/>
        </w:numPr>
      </w:pPr>
      <w:r w:rsidRPr="00D73D89">
        <w:rPr>
          <w:b/>
          <w:bCs/>
        </w:rPr>
        <w:t>Description</w:t>
      </w:r>
      <w:r w:rsidRPr="00D73D89">
        <w:t>: This module allows citizens to report safety-related incidents, such as accidents, crime, or hazardous conditions. The system tracks the resolution of these complaints and manages the workforce assigned to address the incidents.</w:t>
      </w:r>
    </w:p>
    <w:p w14:paraId="2600F4DC" w14:textId="77777777" w:rsidR="00D73D89" w:rsidRPr="00D73D89" w:rsidRDefault="00D73D89" w:rsidP="00D73D89">
      <w:pPr>
        <w:numPr>
          <w:ilvl w:val="0"/>
          <w:numId w:val="32"/>
        </w:numPr>
      </w:pPr>
      <w:r w:rsidRPr="00D73D89">
        <w:rPr>
          <w:b/>
          <w:bCs/>
        </w:rPr>
        <w:t>Key Functions</w:t>
      </w:r>
      <w:r w:rsidRPr="00D73D89">
        <w:t>:</w:t>
      </w:r>
    </w:p>
    <w:p w14:paraId="0DBE547F" w14:textId="77777777" w:rsidR="00D73D89" w:rsidRPr="00D73D89" w:rsidRDefault="00D73D89" w:rsidP="00D73D89">
      <w:pPr>
        <w:numPr>
          <w:ilvl w:val="1"/>
          <w:numId w:val="32"/>
        </w:numPr>
      </w:pPr>
      <w:r w:rsidRPr="00D73D89">
        <w:t>Citizens can report safety-related incidents.</w:t>
      </w:r>
    </w:p>
    <w:p w14:paraId="59BC44EE" w14:textId="77777777" w:rsidR="00D73D89" w:rsidRPr="00D73D89" w:rsidRDefault="00D73D89" w:rsidP="00D73D89">
      <w:pPr>
        <w:numPr>
          <w:ilvl w:val="1"/>
          <w:numId w:val="32"/>
        </w:numPr>
      </w:pPr>
      <w:r w:rsidRPr="00D73D89">
        <w:t>Assign workers to resolve public safety complaints.</w:t>
      </w:r>
    </w:p>
    <w:p w14:paraId="26AD5287" w14:textId="77777777" w:rsidR="00D73D89" w:rsidRPr="00D73D89" w:rsidRDefault="00D73D89" w:rsidP="00D73D89">
      <w:pPr>
        <w:numPr>
          <w:ilvl w:val="1"/>
          <w:numId w:val="32"/>
        </w:numPr>
      </w:pPr>
      <w:r w:rsidRPr="00D73D89">
        <w:t>Track the status and resolution of incidents.</w:t>
      </w:r>
    </w:p>
    <w:p w14:paraId="6243C661" w14:textId="77777777" w:rsidR="00D73D89" w:rsidRPr="00D73D89" w:rsidRDefault="00D73D89" w:rsidP="00D73D89">
      <w:pPr>
        <w:numPr>
          <w:ilvl w:val="1"/>
          <w:numId w:val="32"/>
        </w:numPr>
      </w:pPr>
      <w:r w:rsidRPr="00D73D89">
        <w:t>Notify citizens of the status of their complaints.</w:t>
      </w:r>
    </w:p>
    <w:p w14:paraId="5D1E6010" w14:textId="77777777" w:rsidR="00D73D89" w:rsidRPr="00D73D89" w:rsidRDefault="00D73D89" w:rsidP="00D73D89">
      <w:pPr>
        <w:numPr>
          <w:ilvl w:val="0"/>
          <w:numId w:val="32"/>
        </w:numPr>
      </w:pPr>
      <w:r w:rsidRPr="00D73D89">
        <w:rPr>
          <w:b/>
          <w:bCs/>
        </w:rPr>
        <w:t>Entities</w:t>
      </w:r>
      <w:r w:rsidRPr="00D73D89">
        <w:t xml:space="preserve"> Involved**:</w:t>
      </w:r>
    </w:p>
    <w:p w14:paraId="71582412" w14:textId="77777777" w:rsidR="00D73D89" w:rsidRPr="00D73D89" w:rsidRDefault="00D73D89" w:rsidP="00D73D89">
      <w:pPr>
        <w:numPr>
          <w:ilvl w:val="1"/>
          <w:numId w:val="32"/>
        </w:numPr>
      </w:pPr>
      <w:r w:rsidRPr="00D73D89">
        <w:t>Incident, Worker, Citizen, Complaint, Notification</w:t>
      </w:r>
    </w:p>
    <w:p w14:paraId="5D6CB3B5" w14:textId="77777777" w:rsidR="00D73D89" w:rsidRPr="00D73D89" w:rsidRDefault="00000000" w:rsidP="00D73D89">
      <w:r>
        <w:pict w14:anchorId="736EB566">
          <v:rect id="_x0000_i1031" style="width:0;height:1.5pt" o:hralign="center" o:hrstd="t" o:hr="t" fillcolor="#a0a0a0" stroked="f"/>
        </w:pict>
      </w:r>
    </w:p>
    <w:p w14:paraId="2E37199F" w14:textId="77777777" w:rsidR="00D73D89" w:rsidRPr="00D73D89" w:rsidRDefault="00D73D89" w:rsidP="00D73D89">
      <w:pPr>
        <w:rPr>
          <w:b/>
          <w:bCs/>
        </w:rPr>
      </w:pPr>
      <w:r w:rsidRPr="00D73D89">
        <w:rPr>
          <w:b/>
          <w:bCs/>
        </w:rPr>
        <w:t>5. Service Scheduling</w:t>
      </w:r>
    </w:p>
    <w:p w14:paraId="12DEADB3" w14:textId="77777777" w:rsidR="00D73D89" w:rsidRPr="00D73D89" w:rsidRDefault="00D73D89" w:rsidP="00D73D89">
      <w:pPr>
        <w:numPr>
          <w:ilvl w:val="0"/>
          <w:numId w:val="33"/>
        </w:numPr>
      </w:pPr>
      <w:r w:rsidRPr="00D73D89">
        <w:rPr>
          <w:b/>
          <w:bCs/>
        </w:rPr>
        <w:t>Description</w:t>
      </w:r>
      <w:r w:rsidRPr="00D73D89">
        <w:t>: This module manages the scheduling of maintenance tasks and public service activities. It tracks the schedules of workers and contractors and ensures that maintenance tasks like repairing infrastructure or addressing complaints are handled promptly.</w:t>
      </w:r>
    </w:p>
    <w:p w14:paraId="03BA63B4" w14:textId="77777777" w:rsidR="00D73D89" w:rsidRPr="00D73D89" w:rsidRDefault="00D73D89" w:rsidP="00D73D89">
      <w:pPr>
        <w:numPr>
          <w:ilvl w:val="0"/>
          <w:numId w:val="33"/>
        </w:numPr>
      </w:pPr>
      <w:r w:rsidRPr="00D73D89">
        <w:rPr>
          <w:b/>
          <w:bCs/>
        </w:rPr>
        <w:t>Key Functions</w:t>
      </w:r>
      <w:r w:rsidRPr="00D73D89">
        <w:t>:</w:t>
      </w:r>
    </w:p>
    <w:p w14:paraId="208FA24C" w14:textId="77777777" w:rsidR="00D73D89" w:rsidRPr="00D73D89" w:rsidRDefault="00D73D89" w:rsidP="00D73D89">
      <w:pPr>
        <w:numPr>
          <w:ilvl w:val="1"/>
          <w:numId w:val="33"/>
        </w:numPr>
      </w:pPr>
      <w:r w:rsidRPr="00D73D89">
        <w:t>Schedule maintenance tasks and services.</w:t>
      </w:r>
    </w:p>
    <w:p w14:paraId="4151F009" w14:textId="77777777" w:rsidR="00D73D89" w:rsidRPr="00D73D89" w:rsidRDefault="00D73D89" w:rsidP="00D73D89">
      <w:pPr>
        <w:numPr>
          <w:ilvl w:val="1"/>
          <w:numId w:val="33"/>
        </w:numPr>
      </w:pPr>
      <w:r w:rsidRPr="00D73D89">
        <w:t>Assign contractors and workers to specific jobs.</w:t>
      </w:r>
    </w:p>
    <w:p w14:paraId="7F726C79" w14:textId="77777777" w:rsidR="00D73D89" w:rsidRPr="00D73D89" w:rsidRDefault="00D73D89" w:rsidP="00D73D89">
      <w:pPr>
        <w:numPr>
          <w:ilvl w:val="1"/>
          <w:numId w:val="33"/>
        </w:numPr>
      </w:pPr>
      <w:r w:rsidRPr="00D73D89">
        <w:t>Track completion of maintenance tasks.</w:t>
      </w:r>
    </w:p>
    <w:p w14:paraId="63B84AAD" w14:textId="77777777" w:rsidR="00D73D89" w:rsidRPr="00D73D89" w:rsidRDefault="00D73D89" w:rsidP="00D73D89">
      <w:pPr>
        <w:numPr>
          <w:ilvl w:val="1"/>
          <w:numId w:val="33"/>
        </w:numPr>
      </w:pPr>
      <w:r w:rsidRPr="00D73D89">
        <w:t>Manage the availability of workers and contractors.</w:t>
      </w:r>
    </w:p>
    <w:p w14:paraId="3015BE44" w14:textId="77777777" w:rsidR="00D73D89" w:rsidRPr="00D73D89" w:rsidRDefault="00D73D89" w:rsidP="00D73D89">
      <w:pPr>
        <w:numPr>
          <w:ilvl w:val="0"/>
          <w:numId w:val="33"/>
        </w:numPr>
      </w:pPr>
      <w:r w:rsidRPr="00D73D89">
        <w:rPr>
          <w:b/>
          <w:bCs/>
        </w:rPr>
        <w:t>Entities Involved</w:t>
      </w:r>
      <w:r w:rsidRPr="00D73D89">
        <w:t>:</w:t>
      </w:r>
    </w:p>
    <w:p w14:paraId="4D31145D" w14:textId="77777777" w:rsidR="00D73D89" w:rsidRPr="00D73D89" w:rsidRDefault="00D73D89" w:rsidP="00D73D89">
      <w:pPr>
        <w:numPr>
          <w:ilvl w:val="1"/>
          <w:numId w:val="33"/>
        </w:numPr>
      </w:pPr>
      <w:r w:rsidRPr="00D73D89">
        <w:t>Maintenance, Worker, Contractor, Department</w:t>
      </w:r>
    </w:p>
    <w:p w14:paraId="6EE70F92" w14:textId="77777777" w:rsidR="00D73D89" w:rsidRPr="00D73D89" w:rsidRDefault="00000000" w:rsidP="00D73D89">
      <w:r>
        <w:pict w14:anchorId="79320EE6">
          <v:rect id="_x0000_i1032" style="width:0;height:1.5pt" o:hralign="center" o:hrstd="t" o:hr="t" fillcolor="#a0a0a0" stroked="f"/>
        </w:pict>
      </w:r>
    </w:p>
    <w:p w14:paraId="314D4170" w14:textId="77777777" w:rsidR="00D73D89" w:rsidRPr="00D73D89" w:rsidRDefault="00D73D89" w:rsidP="00D73D89">
      <w:pPr>
        <w:rPr>
          <w:b/>
          <w:bCs/>
        </w:rPr>
      </w:pPr>
      <w:r w:rsidRPr="00D73D89">
        <w:rPr>
          <w:b/>
          <w:bCs/>
        </w:rPr>
        <w:t>6. Citizen Management</w:t>
      </w:r>
    </w:p>
    <w:p w14:paraId="7BD420A7" w14:textId="77777777" w:rsidR="00D73D89" w:rsidRPr="00D73D89" w:rsidRDefault="00D73D89" w:rsidP="00D73D89">
      <w:pPr>
        <w:numPr>
          <w:ilvl w:val="0"/>
          <w:numId w:val="34"/>
        </w:numPr>
      </w:pPr>
      <w:r w:rsidRPr="00D73D89">
        <w:rPr>
          <w:b/>
          <w:bCs/>
        </w:rPr>
        <w:t>Description</w:t>
      </w:r>
      <w:r w:rsidRPr="00D73D89">
        <w:t>: This module focuses on the management of citizen information and their interactions with the city’s services. It handles citizen registration, complaint management, and notifications related to various services like billing, maintenance, or public safety.</w:t>
      </w:r>
    </w:p>
    <w:p w14:paraId="13F5A500" w14:textId="77777777" w:rsidR="00D73D89" w:rsidRPr="00D73D89" w:rsidRDefault="00D73D89" w:rsidP="00D73D89">
      <w:pPr>
        <w:numPr>
          <w:ilvl w:val="0"/>
          <w:numId w:val="34"/>
        </w:numPr>
      </w:pPr>
      <w:r w:rsidRPr="00D73D89">
        <w:rPr>
          <w:b/>
          <w:bCs/>
        </w:rPr>
        <w:t>Key Functions</w:t>
      </w:r>
      <w:r w:rsidRPr="00D73D89">
        <w:t>:</w:t>
      </w:r>
    </w:p>
    <w:p w14:paraId="51C7AE11" w14:textId="77777777" w:rsidR="00D73D89" w:rsidRPr="00D73D89" w:rsidRDefault="00D73D89" w:rsidP="00D73D89">
      <w:pPr>
        <w:numPr>
          <w:ilvl w:val="1"/>
          <w:numId w:val="34"/>
        </w:numPr>
      </w:pPr>
      <w:r w:rsidRPr="00D73D89">
        <w:t>Register citizens in the system.</w:t>
      </w:r>
    </w:p>
    <w:p w14:paraId="746D9D70" w14:textId="77777777" w:rsidR="00D73D89" w:rsidRPr="00D73D89" w:rsidRDefault="00D73D89" w:rsidP="00D73D89">
      <w:pPr>
        <w:numPr>
          <w:ilvl w:val="1"/>
          <w:numId w:val="34"/>
        </w:numPr>
      </w:pPr>
      <w:r w:rsidRPr="00D73D89">
        <w:t>Handle citizen complaints related to public services.</w:t>
      </w:r>
    </w:p>
    <w:p w14:paraId="2C3DB4AB" w14:textId="77777777" w:rsidR="00D73D89" w:rsidRPr="00D73D89" w:rsidRDefault="00D73D89" w:rsidP="00D73D89">
      <w:pPr>
        <w:numPr>
          <w:ilvl w:val="1"/>
          <w:numId w:val="34"/>
        </w:numPr>
      </w:pPr>
      <w:r w:rsidRPr="00D73D89">
        <w:t>Send notifications to citizens regarding service updates.</w:t>
      </w:r>
    </w:p>
    <w:p w14:paraId="5648DC03" w14:textId="77777777" w:rsidR="00D73D89" w:rsidRPr="00D73D89" w:rsidRDefault="00D73D89" w:rsidP="00D73D89">
      <w:pPr>
        <w:numPr>
          <w:ilvl w:val="1"/>
          <w:numId w:val="34"/>
        </w:numPr>
      </w:pPr>
      <w:r w:rsidRPr="00D73D89">
        <w:t>Track citizen usage of public services like energy, water, and waste management.</w:t>
      </w:r>
    </w:p>
    <w:p w14:paraId="442D3B67" w14:textId="77777777" w:rsidR="00D73D89" w:rsidRPr="00D73D89" w:rsidRDefault="00D73D89" w:rsidP="00D73D89">
      <w:pPr>
        <w:numPr>
          <w:ilvl w:val="0"/>
          <w:numId w:val="34"/>
        </w:numPr>
      </w:pPr>
      <w:r w:rsidRPr="00D73D89">
        <w:rPr>
          <w:b/>
          <w:bCs/>
        </w:rPr>
        <w:t>Entities Involved</w:t>
      </w:r>
      <w:r w:rsidRPr="00D73D89">
        <w:t>:</w:t>
      </w:r>
    </w:p>
    <w:p w14:paraId="164CAFDE" w14:textId="77777777" w:rsidR="00D73D89" w:rsidRPr="00D73D89" w:rsidRDefault="00D73D89" w:rsidP="00D73D89">
      <w:pPr>
        <w:numPr>
          <w:ilvl w:val="1"/>
          <w:numId w:val="34"/>
        </w:numPr>
      </w:pPr>
      <w:r w:rsidRPr="00D73D89">
        <w:t>Citizen, Complaint, Notification</w:t>
      </w:r>
    </w:p>
    <w:p w14:paraId="17039C23" w14:textId="77777777" w:rsidR="00D73D89" w:rsidRPr="00D73D89" w:rsidRDefault="00000000" w:rsidP="00D73D89">
      <w:r>
        <w:pict w14:anchorId="10728FB5">
          <v:rect id="_x0000_i1033" style="width:0;height:1.5pt" o:hralign="center" o:hrstd="t" o:hr="t" fillcolor="#a0a0a0" stroked="f"/>
        </w:pict>
      </w:r>
    </w:p>
    <w:p w14:paraId="00899EF2" w14:textId="77777777" w:rsidR="00D73D89" w:rsidRPr="00D73D89" w:rsidRDefault="00D73D89" w:rsidP="00D73D89">
      <w:pPr>
        <w:rPr>
          <w:b/>
          <w:bCs/>
        </w:rPr>
      </w:pPr>
      <w:r w:rsidRPr="00D73D89">
        <w:rPr>
          <w:b/>
          <w:bCs/>
        </w:rPr>
        <w:lastRenderedPageBreak/>
        <w:t>7. Analytics Module</w:t>
      </w:r>
    </w:p>
    <w:p w14:paraId="3AA34E2E" w14:textId="77777777" w:rsidR="00D73D89" w:rsidRPr="00D73D89" w:rsidRDefault="00D73D89" w:rsidP="00D73D89">
      <w:pPr>
        <w:numPr>
          <w:ilvl w:val="0"/>
          <w:numId w:val="35"/>
        </w:numPr>
      </w:pPr>
      <w:r w:rsidRPr="00D73D89">
        <w:rPr>
          <w:b/>
          <w:bCs/>
        </w:rPr>
        <w:t>Description</w:t>
      </w:r>
      <w:r w:rsidRPr="00D73D89">
        <w:t>: The analytics module provides data-driven insights into the city's operations. It generates reports based on data from energy consumption, water supply, waste management, and citizen feedback. The analytics help the administration in decision-making and improving service efficiency.</w:t>
      </w:r>
    </w:p>
    <w:p w14:paraId="25FB1142" w14:textId="77777777" w:rsidR="00D73D89" w:rsidRPr="00D73D89" w:rsidRDefault="00D73D89" w:rsidP="00D73D89">
      <w:pPr>
        <w:numPr>
          <w:ilvl w:val="0"/>
          <w:numId w:val="35"/>
        </w:numPr>
      </w:pPr>
      <w:r w:rsidRPr="00D73D89">
        <w:rPr>
          <w:b/>
          <w:bCs/>
        </w:rPr>
        <w:t>Key Functions</w:t>
      </w:r>
      <w:r w:rsidRPr="00D73D89">
        <w:t>:</w:t>
      </w:r>
    </w:p>
    <w:p w14:paraId="2BD1C80D" w14:textId="77777777" w:rsidR="00D73D89" w:rsidRPr="00D73D89" w:rsidRDefault="00D73D89" w:rsidP="00D73D89">
      <w:pPr>
        <w:numPr>
          <w:ilvl w:val="1"/>
          <w:numId w:val="35"/>
        </w:numPr>
      </w:pPr>
      <w:r w:rsidRPr="00D73D89">
        <w:t>Generate reports on energy usage, water consumption, waste collection, and incident resolutions.</w:t>
      </w:r>
    </w:p>
    <w:p w14:paraId="29F4619B" w14:textId="77777777" w:rsidR="00D73D89" w:rsidRPr="00D73D89" w:rsidRDefault="00D73D89" w:rsidP="00D73D89">
      <w:pPr>
        <w:numPr>
          <w:ilvl w:val="1"/>
          <w:numId w:val="35"/>
        </w:numPr>
      </w:pPr>
      <w:r w:rsidRPr="00D73D89">
        <w:t>Provide insights based on citizen feedback.</w:t>
      </w:r>
    </w:p>
    <w:p w14:paraId="1F514AB5" w14:textId="77777777" w:rsidR="00D73D89" w:rsidRPr="00D73D89" w:rsidRDefault="00D73D89" w:rsidP="00D73D89">
      <w:pPr>
        <w:numPr>
          <w:ilvl w:val="1"/>
          <w:numId w:val="35"/>
        </w:numPr>
      </w:pPr>
      <w:r w:rsidRPr="00D73D89">
        <w:t>Analyze data for performance tracking of services.</w:t>
      </w:r>
    </w:p>
    <w:p w14:paraId="0CABBB9A" w14:textId="77777777" w:rsidR="00D73D89" w:rsidRPr="00D73D89" w:rsidRDefault="00D73D89" w:rsidP="00D73D89">
      <w:pPr>
        <w:numPr>
          <w:ilvl w:val="1"/>
          <w:numId w:val="35"/>
        </w:numPr>
      </w:pPr>
      <w:r w:rsidRPr="00D73D89">
        <w:t>Assist in strategic planning by offering data insights for city officials.</w:t>
      </w:r>
    </w:p>
    <w:p w14:paraId="3348BF1D" w14:textId="77777777" w:rsidR="00D73D89" w:rsidRPr="00D73D89" w:rsidRDefault="00D73D89" w:rsidP="00D73D89">
      <w:pPr>
        <w:numPr>
          <w:ilvl w:val="0"/>
          <w:numId w:val="35"/>
        </w:numPr>
      </w:pPr>
      <w:r w:rsidRPr="00D73D89">
        <w:rPr>
          <w:b/>
          <w:bCs/>
        </w:rPr>
        <w:t>Entities Involved</w:t>
      </w:r>
      <w:r w:rsidRPr="00D73D89">
        <w:t>:</w:t>
      </w:r>
    </w:p>
    <w:p w14:paraId="08D88FE8" w14:textId="77777777" w:rsidR="00D73D89" w:rsidRPr="00D73D89" w:rsidRDefault="00D73D89" w:rsidP="00D73D89">
      <w:pPr>
        <w:numPr>
          <w:ilvl w:val="1"/>
          <w:numId w:val="35"/>
        </w:numPr>
      </w:pPr>
      <w:r w:rsidRPr="00D73D89">
        <w:t>Report, Citizen, PublicService, Department</w:t>
      </w:r>
    </w:p>
    <w:p w14:paraId="77157EFC" w14:textId="77777777" w:rsidR="00D73D89" w:rsidRPr="00D73D89" w:rsidRDefault="00000000" w:rsidP="00D73D89">
      <w:r>
        <w:pict w14:anchorId="15FFD9DD">
          <v:rect id="_x0000_i1034" style="width:0;height:1.5pt" o:hralign="center" o:hrstd="t" o:hr="t" fillcolor="#a0a0a0" stroked="f"/>
        </w:pict>
      </w:r>
    </w:p>
    <w:p w14:paraId="0EB5833C" w14:textId="77777777" w:rsidR="00D73D89" w:rsidRPr="00D73D89" w:rsidRDefault="00D73D89" w:rsidP="00D73D89">
      <w:pPr>
        <w:rPr>
          <w:b/>
          <w:bCs/>
        </w:rPr>
      </w:pPr>
      <w:r w:rsidRPr="00D73D89">
        <w:rPr>
          <w:b/>
          <w:bCs/>
        </w:rPr>
        <w:t>Summary of Modules:</w:t>
      </w:r>
    </w:p>
    <w:p w14:paraId="647847AC" w14:textId="77777777" w:rsidR="00D73D89" w:rsidRPr="00D73D89" w:rsidRDefault="00D73D89" w:rsidP="00D73D89">
      <w:pPr>
        <w:numPr>
          <w:ilvl w:val="0"/>
          <w:numId w:val="36"/>
        </w:numPr>
      </w:pPr>
      <w:r w:rsidRPr="00D73D89">
        <w:rPr>
          <w:b/>
          <w:bCs/>
        </w:rPr>
        <w:t>Waste Management</w:t>
      </w:r>
      <w:r w:rsidRPr="00D73D89">
        <w:t>: Handles waste collection schedules, routes, and worker assignments.</w:t>
      </w:r>
    </w:p>
    <w:p w14:paraId="75627822" w14:textId="77777777" w:rsidR="00D73D89" w:rsidRPr="00D73D89" w:rsidRDefault="00D73D89" w:rsidP="00D73D89">
      <w:pPr>
        <w:numPr>
          <w:ilvl w:val="0"/>
          <w:numId w:val="36"/>
        </w:numPr>
      </w:pPr>
      <w:r w:rsidRPr="00D73D89">
        <w:rPr>
          <w:b/>
          <w:bCs/>
        </w:rPr>
        <w:t>Energy Management</w:t>
      </w:r>
      <w:r w:rsidRPr="00D73D89">
        <w:t>: Monitors energy consumption and billing.</w:t>
      </w:r>
    </w:p>
    <w:p w14:paraId="5DA7AAB5" w14:textId="77777777" w:rsidR="00D73D89" w:rsidRPr="00D73D89" w:rsidRDefault="00D73D89" w:rsidP="00D73D89">
      <w:pPr>
        <w:numPr>
          <w:ilvl w:val="0"/>
          <w:numId w:val="36"/>
        </w:numPr>
      </w:pPr>
      <w:r w:rsidRPr="00D73D89">
        <w:rPr>
          <w:b/>
          <w:bCs/>
        </w:rPr>
        <w:t>Water Supply Management</w:t>
      </w:r>
      <w:r w:rsidRPr="00D73D89">
        <w:t>: Tracks water distribution, consumption, and billing.</w:t>
      </w:r>
    </w:p>
    <w:p w14:paraId="044CD36D" w14:textId="77777777" w:rsidR="00D73D89" w:rsidRPr="00D73D89" w:rsidRDefault="00D73D89" w:rsidP="00D73D89">
      <w:pPr>
        <w:numPr>
          <w:ilvl w:val="0"/>
          <w:numId w:val="36"/>
        </w:numPr>
      </w:pPr>
      <w:r w:rsidRPr="00D73D89">
        <w:rPr>
          <w:b/>
          <w:bCs/>
        </w:rPr>
        <w:t>Public Safety</w:t>
      </w:r>
      <w:r w:rsidRPr="00D73D89">
        <w:t>: Reports incidents and tracks their resolution.</w:t>
      </w:r>
    </w:p>
    <w:p w14:paraId="12579EC5" w14:textId="77777777" w:rsidR="00D73D89" w:rsidRPr="00D73D89" w:rsidRDefault="00D73D89" w:rsidP="00D73D89">
      <w:pPr>
        <w:numPr>
          <w:ilvl w:val="0"/>
          <w:numId w:val="36"/>
        </w:numPr>
      </w:pPr>
      <w:r w:rsidRPr="00D73D89">
        <w:rPr>
          <w:b/>
          <w:bCs/>
        </w:rPr>
        <w:t>Service Scheduling</w:t>
      </w:r>
      <w:r w:rsidRPr="00D73D89">
        <w:t>: Manages schedules for maintenance workers and contractors.</w:t>
      </w:r>
    </w:p>
    <w:p w14:paraId="46729873" w14:textId="77777777" w:rsidR="00D73D89" w:rsidRPr="00D73D89" w:rsidRDefault="00D73D89" w:rsidP="00D73D89">
      <w:pPr>
        <w:numPr>
          <w:ilvl w:val="0"/>
          <w:numId w:val="36"/>
        </w:numPr>
      </w:pPr>
      <w:r w:rsidRPr="00D73D89">
        <w:rPr>
          <w:b/>
          <w:bCs/>
        </w:rPr>
        <w:t>Citizen Management</w:t>
      </w:r>
      <w:r w:rsidRPr="00D73D89">
        <w:t>: Handles citizen registration, complaints, and notifications.</w:t>
      </w:r>
    </w:p>
    <w:p w14:paraId="354F460D" w14:textId="77777777" w:rsidR="00D73D89" w:rsidRPr="00D73D89" w:rsidRDefault="00D73D89" w:rsidP="00D73D89">
      <w:pPr>
        <w:numPr>
          <w:ilvl w:val="0"/>
          <w:numId w:val="36"/>
        </w:numPr>
      </w:pPr>
      <w:r w:rsidRPr="00D73D89">
        <w:rPr>
          <w:b/>
          <w:bCs/>
        </w:rPr>
        <w:t>Analytics Module</w:t>
      </w:r>
      <w:r w:rsidRPr="00D73D89">
        <w:t>: Provides data insights on energy/water usage, waste collection, and public feedback.</w:t>
      </w:r>
    </w:p>
    <w:p w14:paraId="674EFA7E" w14:textId="77777777" w:rsidR="00072402" w:rsidRDefault="00072402"/>
    <w:p w14:paraId="5BEC9BC6" w14:textId="77777777" w:rsidR="00072402" w:rsidRDefault="00072402">
      <w:r>
        <w:br w:type="page"/>
      </w:r>
    </w:p>
    <w:p w14:paraId="446DD881" w14:textId="77777777" w:rsidR="00D14929" w:rsidRPr="00D14929" w:rsidRDefault="00D14929" w:rsidP="00D14929">
      <w:pPr>
        <w:rPr>
          <w:b/>
          <w:bCs/>
          <w:color w:val="FF0000"/>
          <w:sz w:val="44"/>
          <w:szCs w:val="44"/>
        </w:rPr>
      </w:pPr>
      <w:r w:rsidRPr="00D14929">
        <w:rPr>
          <w:b/>
          <w:bCs/>
          <w:color w:val="FF0000"/>
          <w:sz w:val="44"/>
          <w:szCs w:val="44"/>
        </w:rPr>
        <w:lastRenderedPageBreak/>
        <w:t>Database Design (High-Level)</w:t>
      </w:r>
    </w:p>
    <w:p w14:paraId="45179BC3" w14:textId="77777777" w:rsidR="00D14929" w:rsidRPr="00D73D89" w:rsidRDefault="00D14929" w:rsidP="00D14929">
      <w:pPr>
        <w:rPr>
          <w:b/>
          <w:bCs/>
        </w:rPr>
      </w:pPr>
      <w:r w:rsidRPr="00D73D89">
        <w:rPr>
          <w:b/>
          <w:bCs/>
        </w:rPr>
        <w:t>1. Citizen</w:t>
      </w:r>
    </w:p>
    <w:tbl>
      <w:tblPr>
        <w:tblStyle w:val="TableGrid"/>
        <w:tblW w:w="0" w:type="auto"/>
        <w:tblLook w:val="04A0" w:firstRow="1" w:lastRow="0" w:firstColumn="1" w:lastColumn="0" w:noHBand="0" w:noVBand="1"/>
      </w:tblPr>
      <w:tblGrid>
        <w:gridCol w:w="1666"/>
        <w:gridCol w:w="1650"/>
        <w:gridCol w:w="2240"/>
      </w:tblGrid>
      <w:tr w:rsidR="00D14929" w:rsidRPr="00D73D89" w14:paraId="557AFFC7" w14:textId="77777777" w:rsidTr="00F83BD3">
        <w:tc>
          <w:tcPr>
            <w:tcW w:w="0" w:type="auto"/>
            <w:hideMark/>
          </w:tcPr>
          <w:p w14:paraId="35BF6BF2" w14:textId="77777777" w:rsidR="00D14929" w:rsidRPr="00D73D89" w:rsidRDefault="00D14929" w:rsidP="00F83BD3">
            <w:pPr>
              <w:spacing w:after="160" w:line="259" w:lineRule="auto"/>
              <w:rPr>
                <w:b/>
                <w:bCs/>
              </w:rPr>
            </w:pPr>
            <w:r w:rsidRPr="00D73D89">
              <w:rPr>
                <w:b/>
                <w:bCs/>
              </w:rPr>
              <w:t>Field</w:t>
            </w:r>
          </w:p>
        </w:tc>
        <w:tc>
          <w:tcPr>
            <w:tcW w:w="0" w:type="auto"/>
            <w:hideMark/>
          </w:tcPr>
          <w:p w14:paraId="0B9CF02B" w14:textId="77777777" w:rsidR="00D14929" w:rsidRPr="00D73D89" w:rsidRDefault="00D14929" w:rsidP="00F83BD3">
            <w:pPr>
              <w:spacing w:after="160" w:line="259" w:lineRule="auto"/>
              <w:rPr>
                <w:b/>
                <w:bCs/>
              </w:rPr>
            </w:pPr>
            <w:r w:rsidRPr="00D73D89">
              <w:rPr>
                <w:b/>
                <w:bCs/>
              </w:rPr>
              <w:t>Data Type</w:t>
            </w:r>
          </w:p>
        </w:tc>
        <w:tc>
          <w:tcPr>
            <w:tcW w:w="0" w:type="auto"/>
            <w:hideMark/>
          </w:tcPr>
          <w:p w14:paraId="1EB65F84" w14:textId="77777777" w:rsidR="00D14929" w:rsidRPr="00D73D89" w:rsidRDefault="00D14929" w:rsidP="00F83BD3">
            <w:pPr>
              <w:spacing w:after="160" w:line="259" w:lineRule="auto"/>
              <w:rPr>
                <w:b/>
                <w:bCs/>
              </w:rPr>
            </w:pPr>
            <w:r w:rsidRPr="00D73D89">
              <w:rPr>
                <w:b/>
                <w:bCs/>
              </w:rPr>
              <w:t>Description</w:t>
            </w:r>
          </w:p>
        </w:tc>
      </w:tr>
      <w:tr w:rsidR="00D14929" w:rsidRPr="00D73D89" w14:paraId="322B6D4C" w14:textId="77777777" w:rsidTr="00F83BD3">
        <w:tc>
          <w:tcPr>
            <w:tcW w:w="0" w:type="auto"/>
            <w:hideMark/>
          </w:tcPr>
          <w:p w14:paraId="6AB3514D" w14:textId="77777777" w:rsidR="00D14929" w:rsidRPr="00D73D89" w:rsidRDefault="00D14929" w:rsidP="00F83BD3">
            <w:pPr>
              <w:spacing w:after="160" w:line="259" w:lineRule="auto"/>
            </w:pPr>
            <w:r w:rsidRPr="00D73D89">
              <w:t>citizen_id</w:t>
            </w:r>
          </w:p>
        </w:tc>
        <w:tc>
          <w:tcPr>
            <w:tcW w:w="0" w:type="auto"/>
            <w:hideMark/>
          </w:tcPr>
          <w:p w14:paraId="7C42F945" w14:textId="77777777" w:rsidR="00D14929" w:rsidRPr="00D73D89" w:rsidRDefault="00D14929" w:rsidP="00F83BD3">
            <w:pPr>
              <w:spacing w:after="160" w:line="259" w:lineRule="auto"/>
            </w:pPr>
            <w:r w:rsidRPr="00D73D89">
              <w:t>INT</w:t>
            </w:r>
          </w:p>
        </w:tc>
        <w:tc>
          <w:tcPr>
            <w:tcW w:w="0" w:type="auto"/>
            <w:hideMark/>
          </w:tcPr>
          <w:p w14:paraId="3061C766" w14:textId="77777777" w:rsidR="00D14929" w:rsidRPr="00D73D89" w:rsidRDefault="00D14929" w:rsidP="00F83BD3">
            <w:pPr>
              <w:spacing w:after="160" w:line="259" w:lineRule="auto"/>
            </w:pPr>
            <w:r w:rsidRPr="00D73D89">
              <w:t>Primary Key</w:t>
            </w:r>
          </w:p>
        </w:tc>
      </w:tr>
      <w:tr w:rsidR="00D14929" w:rsidRPr="00D73D89" w14:paraId="01196EB5" w14:textId="77777777" w:rsidTr="00F83BD3">
        <w:tc>
          <w:tcPr>
            <w:tcW w:w="0" w:type="auto"/>
            <w:hideMark/>
          </w:tcPr>
          <w:p w14:paraId="470CBCE6" w14:textId="77777777" w:rsidR="00D14929" w:rsidRPr="00D73D89" w:rsidRDefault="00D14929" w:rsidP="00F83BD3">
            <w:pPr>
              <w:spacing w:after="160" w:line="259" w:lineRule="auto"/>
            </w:pPr>
            <w:r w:rsidRPr="00D73D89">
              <w:t>name</w:t>
            </w:r>
          </w:p>
        </w:tc>
        <w:tc>
          <w:tcPr>
            <w:tcW w:w="0" w:type="auto"/>
            <w:hideMark/>
          </w:tcPr>
          <w:p w14:paraId="4EB7978C" w14:textId="77777777" w:rsidR="00D14929" w:rsidRPr="00D73D89" w:rsidRDefault="00D14929" w:rsidP="00F83BD3">
            <w:pPr>
              <w:spacing w:after="160" w:line="259" w:lineRule="auto"/>
            </w:pPr>
            <w:r w:rsidRPr="00D73D89">
              <w:t>VARCHAR(100)</w:t>
            </w:r>
          </w:p>
        </w:tc>
        <w:tc>
          <w:tcPr>
            <w:tcW w:w="0" w:type="auto"/>
            <w:hideMark/>
          </w:tcPr>
          <w:p w14:paraId="743DC773" w14:textId="77777777" w:rsidR="00D14929" w:rsidRPr="00D73D89" w:rsidRDefault="00D14929" w:rsidP="00F83BD3">
            <w:pPr>
              <w:spacing w:after="160" w:line="259" w:lineRule="auto"/>
            </w:pPr>
            <w:r w:rsidRPr="00D73D89">
              <w:t>Citizen name</w:t>
            </w:r>
          </w:p>
        </w:tc>
      </w:tr>
      <w:tr w:rsidR="00D14929" w:rsidRPr="00D73D89" w14:paraId="51CE077A" w14:textId="77777777" w:rsidTr="00F83BD3">
        <w:tc>
          <w:tcPr>
            <w:tcW w:w="0" w:type="auto"/>
            <w:hideMark/>
          </w:tcPr>
          <w:p w14:paraId="47B8C6D5" w14:textId="77777777" w:rsidR="00D14929" w:rsidRPr="00D73D89" w:rsidRDefault="00D14929" w:rsidP="00F83BD3">
            <w:pPr>
              <w:spacing w:after="160" w:line="259" w:lineRule="auto"/>
            </w:pPr>
            <w:r w:rsidRPr="00D73D89">
              <w:t>address</w:t>
            </w:r>
          </w:p>
        </w:tc>
        <w:tc>
          <w:tcPr>
            <w:tcW w:w="0" w:type="auto"/>
            <w:hideMark/>
          </w:tcPr>
          <w:p w14:paraId="16B0B23F" w14:textId="77777777" w:rsidR="00D14929" w:rsidRPr="00D73D89" w:rsidRDefault="00D14929" w:rsidP="00F83BD3">
            <w:pPr>
              <w:spacing w:after="160" w:line="259" w:lineRule="auto"/>
            </w:pPr>
            <w:r w:rsidRPr="00D73D89">
              <w:t>VARCHAR(255)</w:t>
            </w:r>
          </w:p>
        </w:tc>
        <w:tc>
          <w:tcPr>
            <w:tcW w:w="0" w:type="auto"/>
            <w:hideMark/>
          </w:tcPr>
          <w:p w14:paraId="13B2EA2A" w14:textId="77777777" w:rsidR="00D14929" w:rsidRPr="00D73D89" w:rsidRDefault="00D14929" w:rsidP="00F83BD3">
            <w:pPr>
              <w:spacing w:after="160" w:line="259" w:lineRule="auto"/>
            </w:pPr>
            <w:r w:rsidRPr="00D73D89">
              <w:t>Address of the citizen</w:t>
            </w:r>
          </w:p>
        </w:tc>
      </w:tr>
      <w:tr w:rsidR="00D14929" w:rsidRPr="00D73D89" w14:paraId="35DA4365" w14:textId="77777777" w:rsidTr="00F83BD3">
        <w:tc>
          <w:tcPr>
            <w:tcW w:w="0" w:type="auto"/>
            <w:hideMark/>
          </w:tcPr>
          <w:p w14:paraId="6801B254" w14:textId="77777777" w:rsidR="00D14929" w:rsidRPr="00D73D89" w:rsidRDefault="00D14929" w:rsidP="00F83BD3">
            <w:pPr>
              <w:spacing w:after="160" w:line="259" w:lineRule="auto"/>
            </w:pPr>
            <w:r w:rsidRPr="00D73D89">
              <w:t>email</w:t>
            </w:r>
          </w:p>
        </w:tc>
        <w:tc>
          <w:tcPr>
            <w:tcW w:w="0" w:type="auto"/>
            <w:hideMark/>
          </w:tcPr>
          <w:p w14:paraId="242326A5" w14:textId="77777777" w:rsidR="00D14929" w:rsidRPr="00D73D89" w:rsidRDefault="00D14929" w:rsidP="00F83BD3">
            <w:pPr>
              <w:spacing w:after="160" w:line="259" w:lineRule="auto"/>
            </w:pPr>
            <w:r w:rsidRPr="00D73D89">
              <w:t>VARCHAR(100)</w:t>
            </w:r>
          </w:p>
        </w:tc>
        <w:tc>
          <w:tcPr>
            <w:tcW w:w="0" w:type="auto"/>
            <w:hideMark/>
          </w:tcPr>
          <w:p w14:paraId="738E5185" w14:textId="77777777" w:rsidR="00D14929" w:rsidRPr="00D73D89" w:rsidRDefault="00D14929" w:rsidP="00F83BD3">
            <w:pPr>
              <w:spacing w:after="160" w:line="259" w:lineRule="auto"/>
            </w:pPr>
            <w:r w:rsidRPr="00D73D89">
              <w:t>Citizen's email</w:t>
            </w:r>
          </w:p>
        </w:tc>
      </w:tr>
      <w:tr w:rsidR="00D14929" w:rsidRPr="00D73D89" w14:paraId="4A88F4AB" w14:textId="77777777" w:rsidTr="00F83BD3">
        <w:tc>
          <w:tcPr>
            <w:tcW w:w="0" w:type="auto"/>
            <w:hideMark/>
          </w:tcPr>
          <w:p w14:paraId="115838B6" w14:textId="77777777" w:rsidR="00D14929" w:rsidRPr="00D73D89" w:rsidRDefault="00D14929" w:rsidP="00F83BD3">
            <w:pPr>
              <w:spacing w:after="160" w:line="259" w:lineRule="auto"/>
            </w:pPr>
            <w:r w:rsidRPr="00D73D89">
              <w:t>phone_number</w:t>
            </w:r>
          </w:p>
        </w:tc>
        <w:tc>
          <w:tcPr>
            <w:tcW w:w="0" w:type="auto"/>
            <w:hideMark/>
          </w:tcPr>
          <w:p w14:paraId="00844862" w14:textId="77777777" w:rsidR="00D14929" w:rsidRPr="00D73D89" w:rsidRDefault="00D14929" w:rsidP="00F83BD3">
            <w:pPr>
              <w:spacing w:after="160" w:line="259" w:lineRule="auto"/>
            </w:pPr>
            <w:r w:rsidRPr="00D73D89">
              <w:t>VARCHAR(15)</w:t>
            </w:r>
          </w:p>
        </w:tc>
        <w:tc>
          <w:tcPr>
            <w:tcW w:w="0" w:type="auto"/>
            <w:hideMark/>
          </w:tcPr>
          <w:p w14:paraId="6DD975CC" w14:textId="77777777" w:rsidR="00D14929" w:rsidRPr="00D73D89" w:rsidRDefault="00D14929" w:rsidP="00F83BD3">
            <w:pPr>
              <w:spacing w:after="160" w:line="259" w:lineRule="auto"/>
            </w:pPr>
            <w:r w:rsidRPr="00D73D89">
              <w:t>Contact number</w:t>
            </w:r>
          </w:p>
        </w:tc>
      </w:tr>
    </w:tbl>
    <w:p w14:paraId="031F162C" w14:textId="77777777" w:rsidR="00D14929" w:rsidRDefault="00000000" w:rsidP="00D14929">
      <w:r>
        <w:pict w14:anchorId="43C2EE0D">
          <v:rect id="_x0000_i1068" style="width:0;height:1.5pt" o:hralign="center" o:bullet="t" o:hrstd="t" o:hr="t" fillcolor="#a0a0a0" stroked="f"/>
        </w:pict>
      </w:r>
    </w:p>
    <w:p w14:paraId="42B8EEF6" w14:textId="043AF973" w:rsidR="003C488F" w:rsidRPr="00D73D89" w:rsidRDefault="003C488F" w:rsidP="003C488F">
      <w:pPr>
        <w:rPr>
          <w:b/>
          <w:bCs/>
        </w:rPr>
      </w:pPr>
      <w:r>
        <w:rPr>
          <w:b/>
          <w:bCs/>
        </w:rPr>
        <w:t>2</w:t>
      </w:r>
      <w:r w:rsidRPr="00D73D89">
        <w:rPr>
          <w:b/>
          <w:bCs/>
        </w:rPr>
        <w:t>. Department</w:t>
      </w:r>
    </w:p>
    <w:tbl>
      <w:tblPr>
        <w:tblStyle w:val="TableGrid"/>
        <w:tblW w:w="0" w:type="auto"/>
        <w:tblLook w:val="04A0" w:firstRow="1" w:lastRow="0" w:firstColumn="1" w:lastColumn="0" w:noHBand="0" w:noVBand="1"/>
      </w:tblPr>
      <w:tblGrid>
        <w:gridCol w:w="1613"/>
        <w:gridCol w:w="1650"/>
        <w:gridCol w:w="2483"/>
      </w:tblGrid>
      <w:tr w:rsidR="003C488F" w:rsidRPr="00D73D89" w14:paraId="76C10072" w14:textId="77777777" w:rsidTr="00587FD7">
        <w:tc>
          <w:tcPr>
            <w:tcW w:w="0" w:type="auto"/>
            <w:hideMark/>
          </w:tcPr>
          <w:p w14:paraId="4BB42C9C" w14:textId="77777777" w:rsidR="003C488F" w:rsidRPr="00D73D89" w:rsidRDefault="003C488F" w:rsidP="00587FD7">
            <w:pPr>
              <w:spacing w:after="160" w:line="259" w:lineRule="auto"/>
              <w:rPr>
                <w:b/>
                <w:bCs/>
              </w:rPr>
            </w:pPr>
            <w:r w:rsidRPr="00D73D89">
              <w:rPr>
                <w:b/>
                <w:bCs/>
              </w:rPr>
              <w:t>Field</w:t>
            </w:r>
          </w:p>
        </w:tc>
        <w:tc>
          <w:tcPr>
            <w:tcW w:w="0" w:type="auto"/>
            <w:hideMark/>
          </w:tcPr>
          <w:p w14:paraId="5A2033F6" w14:textId="77777777" w:rsidR="003C488F" w:rsidRPr="00D73D89" w:rsidRDefault="003C488F" w:rsidP="00587FD7">
            <w:pPr>
              <w:spacing w:after="160" w:line="259" w:lineRule="auto"/>
              <w:rPr>
                <w:b/>
                <w:bCs/>
              </w:rPr>
            </w:pPr>
            <w:r w:rsidRPr="00D73D89">
              <w:rPr>
                <w:b/>
                <w:bCs/>
              </w:rPr>
              <w:t>Data Type</w:t>
            </w:r>
          </w:p>
        </w:tc>
        <w:tc>
          <w:tcPr>
            <w:tcW w:w="0" w:type="auto"/>
            <w:hideMark/>
          </w:tcPr>
          <w:p w14:paraId="207655A9" w14:textId="77777777" w:rsidR="003C488F" w:rsidRPr="00D73D89" w:rsidRDefault="003C488F" w:rsidP="00587FD7">
            <w:pPr>
              <w:spacing w:after="160" w:line="259" w:lineRule="auto"/>
              <w:rPr>
                <w:b/>
                <w:bCs/>
              </w:rPr>
            </w:pPr>
            <w:r w:rsidRPr="00D73D89">
              <w:rPr>
                <w:b/>
                <w:bCs/>
              </w:rPr>
              <w:t>Description</w:t>
            </w:r>
          </w:p>
        </w:tc>
      </w:tr>
      <w:tr w:rsidR="003C488F" w:rsidRPr="00D73D89" w14:paraId="5F1D1991" w14:textId="77777777" w:rsidTr="00587FD7">
        <w:tc>
          <w:tcPr>
            <w:tcW w:w="0" w:type="auto"/>
            <w:hideMark/>
          </w:tcPr>
          <w:p w14:paraId="653AFD43" w14:textId="77777777" w:rsidR="003C488F" w:rsidRPr="00D73D89" w:rsidRDefault="003C488F" w:rsidP="00587FD7">
            <w:pPr>
              <w:spacing w:after="160" w:line="259" w:lineRule="auto"/>
            </w:pPr>
            <w:r w:rsidRPr="00D73D89">
              <w:t>department_id</w:t>
            </w:r>
          </w:p>
        </w:tc>
        <w:tc>
          <w:tcPr>
            <w:tcW w:w="0" w:type="auto"/>
            <w:hideMark/>
          </w:tcPr>
          <w:p w14:paraId="2312EA41" w14:textId="77777777" w:rsidR="003C488F" w:rsidRPr="00D73D89" w:rsidRDefault="003C488F" w:rsidP="00587FD7">
            <w:pPr>
              <w:spacing w:after="160" w:line="259" w:lineRule="auto"/>
            </w:pPr>
            <w:r w:rsidRPr="00D73D89">
              <w:t>INT</w:t>
            </w:r>
          </w:p>
        </w:tc>
        <w:tc>
          <w:tcPr>
            <w:tcW w:w="0" w:type="auto"/>
            <w:hideMark/>
          </w:tcPr>
          <w:p w14:paraId="27B17D35" w14:textId="77777777" w:rsidR="003C488F" w:rsidRPr="00D73D89" w:rsidRDefault="003C488F" w:rsidP="00587FD7">
            <w:pPr>
              <w:spacing w:after="160" w:line="259" w:lineRule="auto"/>
            </w:pPr>
            <w:r w:rsidRPr="00D73D89">
              <w:t>Primary Key</w:t>
            </w:r>
          </w:p>
        </w:tc>
      </w:tr>
      <w:tr w:rsidR="003C488F" w:rsidRPr="00D73D89" w14:paraId="2BBA8D9D" w14:textId="77777777" w:rsidTr="00587FD7">
        <w:tc>
          <w:tcPr>
            <w:tcW w:w="0" w:type="auto"/>
            <w:hideMark/>
          </w:tcPr>
          <w:p w14:paraId="7A6ABC2B" w14:textId="77777777" w:rsidR="003C488F" w:rsidRPr="00D73D89" w:rsidRDefault="003C488F" w:rsidP="00587FD7">
            <w:pPr>
              <w:spacing w:after="160" w:line="259" w:lineRule="auto"/>
            </w:pPr>
            <w:r w:rsidRPr="00D73D89">
              <w:t>name</w:t>
            </w:r>
          </w:p>
        </w:tc>
        <w:tc>
          <w:tcPr>
            <w:tcW w:w="0" w:type="auto"/>
            <w:hideMark/>
          </w:tcPr>
          <w:p w14:paraId="6BC1BE6C" w14:textId="77777777" w:rsidR="003C488F" w:rsidRPr="00D73D89" w:rsidRDefault="003C488F" w:rsidP="00587FD7">
            <w:pPr>
              <w:spacing w:after="160" w:line="259" w:lineRule="auto"/>
            </w:pPr>
            <w:r w:rsidRPr="00D73D89">
              <w:t>VARCHAR(100)</w:t>
            </w:r>
          </w:p>
        </w:tc>
        <w:tc>
          <w:tcPr>
            <w:tcW w:w="0" w:type="auto"/>
            <w:hideMark/>
          </w:tcPr>
          <w:p w14:paraId="02B3185E" w14:textId="77777777" w:rsidR="003C488F" w:rsidRPr="00D73D89" w:rsidRDefault="003C488F" w:rsidP="00587FD7">
            <w:pPr>
              <w:spacing w:after="160" w:line="259" w:lineRule="auto"/>
            </w:pPr>
            <w:r w:rsidRPr="00D73D89">
              <w:t>Department name</w:t>
            </w:r>
          </w:p>
        </w:tc>
      </w:tr>
      <w:tr w:rsidR="003C488F" w:rsidRPr="00D73D89" w14:paraId="44B719CC" w14:textId="77777777" w:rsidTr="00587FD7">
        <w:tc>
          <w:tcPr>
            <w:tcW w:w="0" w:type="auto"/>
            <w:hideMark/>
          </w:tcPr>
          <w:p w14:paraId="2ED7941C" w14:textId="77777777" w:rsidR="003C488F" w:rsidRPr="00D73D89" w:rsidRDefault="003C488F" w:rsidP="00587FD7">
            <w:pPr>
              <w:spacing w:after="160" w:line="259" w:lineRule="auto"/>
            </w:pPr>
            <w:r w:rsidRPr="00D73D89">
              <w:t>description</w:t>
            </w:r>
          </w:p>
        </w:tc>
        <w:tc>
          <w:tcPr>
            <w:tcW w:w="0" w:type="auto"/>
            <w:hideMark/>
          </w:tcPr>
          <w:p w14:paraId="1F59B903" w14:textId="77777777" w:rsidR="003C488F" w:rsidRPr="00D73D89" w:rsidRDefault="003C488F" w:rsidP="00587FD7">
            <w:pPr>
              <w:spacing w:after="160" w:line="259" w:lineRule="auto"/>
            </w:pPr>
            <w:r w:rsidRPr="00D73D89">
              <w:t>TEXT</w:t>
            </w:r>
          </w:p>
        </w:tc>
        <w:tc>
          <w:tcPr>
            <w:tcW w:w="0" w:type="auto"/>
            <w:hideMark/>
          </w:tcPr>
          <w:p w14:paraId="501B5C77" w14:textId="77777777" w:rsidR="003C488F" w:rsidRPr="00D73D89" w:rsidRDefault="003C488F" w:rsidP="00587FD7">
            <w:pPr>
              <w:spacing w:after="160" w:line="259" w:lineRule="auto"/>
            </w:pPr>
            <w:r w:rsidRPr="00D73D89">
              <w:t>Department description</w:t>
            </w:r>
          </w:p>
        </w:tc>
      </w:tr>
    </w:tbl>
    <w:p w14:paraId="597B6E81" w14:textId="77777777" w:rsidR="003C488F" w:rsidRPr="00D73D89" w:rsidRDefault="003C488F" w:rsidP="00D14929"/>
    <w:p w14:paraId="5AA2457D" w14:textId="0B6D2DF3" w:rsidR="00D14929" w:rsidRPr="00D73D89" w:rsidRDefault="003C488F" w:rsidP="00D14929">
      <w:pPr>
        <w:rPr>
          <w:b/>
          <w:bCs/>
        </w:rPr>
      </w:pPr>
      <w:r>
        <w:rPr>
          <w:b/>
          <w:bCs/>
        </w:rPr>
        <w:t>3</w:t>
      </w:r>
      <w:r w:rsidR="00D14929" w:rsidRPr="00D73D89">
        <w:rPr>
          <w:b/>
          <w:bCs/>
        </w:rPr>
        <w:t>. Complaint</w:t>
      </w:r>
    </w:p>
    <w:tbl>
      <w:tblPr>
        <w:tblStyle w:val="TableGrid"/>
        <w:tblW w:w="0" w:type="auto"/>
        <w:tblLook w:val="04A0" w:firstRow="1" w:lastRow="0" w:firstColumn="1" w:lastColumn="0" w:noHBand="0" w:noVBand="1"/>
      </w:tblPr>
      <w:tblGrid>
        <w:gridCol w:w="1613"/>
        <w:gridCol w:w="1532"/>
        <w:gridCol w:w="3674"/>
      </w:tblGrid>
      <w:tr w:rsidR="00D14929" w:rsidRPr="00D73D89" w14:paraId="434527E9" w14:textId="77777777" w:rsidTr="00F83BD3">
        <w:tc>
          <w:tcPr>
            <w:tcW w:w="0" w:type="auto"/>
            <w:hideMark/>
          </w:tcPr>
          <w:p w14:paraId="1E50AC66" w14:textId="77777777" w:rsidR="00D14929" w:rsidRPr="00D73D89" w:rsidRDefault="00D14929" w:rsidP="00F83BD3">
            <w:pPr>
              <w:spacing w:after="160" w:line="259" w:lineRule="auto"/>
              <w:rPr>
                <w:b/>
                <w:bCs/>
              </w:rPr>
            </w:pPr>
            <w:r w:rsidRPr="00D73D89">
              <w:rPr>
                <w:b/>
                <w:bCs/>
              </w:rPr>
              <w:t>Field</w:t>
            </w:r>
          </w:p>
        </w:tc>
        <w:tc>
          <w:tcPr>
            <w:tcW w:w="0" w:type="auto"/>
            <w:hideMark/>
          </w:tcPr>
          <w:p w14:paraId="17F28353" w14:textId="77777777" w:rsidR="00D14929" w:rsidRPr="00D73D89" w:rsidRDefault="00D14929" w:rsidP="00F83BD3">
            <w:pPr>
              <w:spacing w:after="160" w:line="259" w:lineRule="auto"/>
              <w:rPr>
                <w:b/>
                <w:bCs/>
              </w:rPr>
            </w:pPr>
            <w:r w:rsidRPr="00D73D89">
              <w:rPr>
                <w:b/>
                <w:bCs/>
              </w:rPr>
              <w:t>Data Type</w:t>
            </w:r>
          </w:p>
        </w:tc>
        <w:tc>
          <w:tcPr>
            <w:tcW w:w="0" w:type="auto"/>
            <w:hideMark/>
          </w:tcPr>
          <w:p w14:paraId="4DA4B874" w14:textId="77777777" w:rsidR="00D14929" w:rsidRPr="00D73D89" w:rsidRDefault="00D14929" w:rsidP="00F83BD3">
            <w:pPr>
              <w:spacing w:after="160" w:line="259" w:lineRule="auto"/>
              <w:rPr>
                <w:b/>
                <w:bCs/>
              </w:rPr>
            </w:pPr>
            <w:r w:rsidRPr="00D73D89">
              <w:rPr>
                <w:b/>
                <w:bCs/>
              </w:rPr>
              <w:t>Description</w:t>
            </w:r>
          </w:p>
        </w:tc>
      </w:tr>
      <w:tr w:rsidR="00D14929" w:rsidRPr="00D73D89" w14:paraId="3EC363C5" w14:textId="77777777" w:rsidTr="00F83BD3">
        <w:tc>
          <w:tcPr>
            <w:tcW w:w="0" w:type="auto"/>
            <w:hideMark/>
          </w:tcPr>
          <w:p w14:paraId="4F18F374" w14:textId="77777777" w:rsidR="00D14929" w:rsidRPr="00D73D89" w:rsidRDefault="00D14929" w:rsidP="00F83BD3">
            <w:pPr>
              <w:spacing w:after="160" w:line="259" w:lineRule="auto"/>
            </w:pPr>
            <w:r w:rsidRPr="00D73D89">
              <w:t>complaint_id</w:t>
            </w:r>
          </w:p>
        </w:tc>
        <w:tc>
          <w:tcPr>
            <w:tcW w:w="0" w:type="auto"/>
            <w:hideMark/>
          </w:tcPr>
          <w:p w14:paraId="0B4092DE" w14:textId="77777777" w:rsidR="00D14929" w:rsidRPr="00D73D89" w:rsidRDefault="00D14929" w:rsidP="00F83BD3">
            <w:pPr>
              <w:spacing w:after="160" w:line="259" w:lineRule="auto"/>
            </w:pPr>
            <w:r w:rsidRPr="00D73D89">
              <w:t>INT</w:t>
            </w:r>
          </w:p>
        </w:tc>
        <w:tc>
          <w:tcPr>
            <w:tcW w:w="0" w:type="auto"/>
            <w:hideMark/>
          </w:tcPr>
          <w:p w14:paraId="474F0D70" w14:textId="77777777" w:rsidR="00D14929" w:rsidRPr="00D73D89" w:rsidRDefault="00D14929" w:rsidP="00F83BD3">
            <w:pPr>
              <w:spacing w:after="160" w:line="259" w:lineRule="auto"/>
            </w:pPr>
            <w:r w:rsidRPr="00D73D89">
              <w:t>Primary Key</w:t>
            </w:r>
          </w:p>
        </w:tc>
      </w:tr>
      <w:tr w:rsidR="00D14929" w:rsidRPr="00D73D89" w14:paraId="2D21E381" w14:textId="77777777" w:rsidTr="00F83BD3">
        <w:tc>
          <w:tcPr>
            <w:tcW w:w="0" w:type="auto"/>
            <w:hideMark/>
          </w:tcPr>
          <w:p w14:paraId="68D74D7D" w14:textId="77777777" w:rsidR="00D14929" w:rsidRPr="00D73D89" w:rsidRDefault="00D14929" w:rsidP="00F83BD3">
            <w:pPr>
              <w:spacing w:after="160" w:line="259" w:lineRule="auto"/>
            </w:pPr>
            <w:r w:rsidRPr="00D73D89">
              <w:t>citizen_id</w:t>
            </w:r>
          </w:p>
        </w:tc>
        <w:tc>
          <w:tcPr>
            <w:tcW w:w="0" w:type="auto"/>
            <w:hideMark/>
          </w:tcPr>
          <w:p w14:paraId="26C494D8" w14:textId="77777777" w:rsidR="00D14929" w:rsidRPr="00D73D89" w:rsidRDefault="00D14929" w:rsidP="00F83BD3">
            <w:pPr>
              <w:spacing w:after="160" w:line="259" w:lineRule="auto"/>
            </w:pPr>
            <w:r w:rsidRPr="00D73D89">
              <w:t>INT</w:t>
            </w:r>
          </w:p>
        </w:tc>
        <w:tc>
          <w:tcPr>
            <w:tcW w:w="0" w:type="auto"/>
            <w:hideMark/>
          </w:tcPr>
          <w:p w14:paraId="5E8EF38A" w14:textId="77777777" w:rsidR="00D14929" w:rsidRPr="00D73D89" w:rsidRDefault="00D14929" w:rsidP="00F83BD3">
            <w:pPr>
              <w:spacing w:after="160" w:line="259" w:lineRule="auto"/>
            </w:pPr>
            <w:r w:rsidRPr="00D73D89">
              <w:t>Foreign Key (references Citizen)</w:t>
            </w:r>
          </w:p>
        </w:tc>
      </w:tr>
      <w:tr w:rsidR="00D14929" w:rsidRPr="00D73D89" w14:paraId="5EFAFA16" w14:textId="77777777" w:rsidTr="00F83BD3">
        <w:tc>
          <w:tcPr>
            <w:tcW w:w="0" w:type="auto"/>
            <w:hideMark/>
          </w:tcPr>
          <w:p w14:paraId="082194B3" w14:textId="77777777" w:rsidR="00D14929" w:rsidRPr="00D73D89" w:rsidRDefault="00D14929" w:rsidP="00F83BD3">
            <w:pPr>
              <w:spacing w:after="160" w:line="259" w:lineRule="auto"/>
            </w:pPr>
            <w:r w:rsidRPr="00D73D89">
              <w:t>department_id</w:t>
            </w:r>
          </w:p>
        </w:tc>
        <w:tc>
          <w:tcPr>
            <w:tcW w:w="0" w:type="auto"/>
            <w:hideMark/>
          </w:tcPr>
          <w:p w14:paraId="0B52396C" w14:textId="77777777" w:rsidR="00D14929" w:rsidRPr="00D73D89" w:rsidRDefault="00D14929" w:rsidP="00F83BD3">
            <w:pPr>
              <w:spacing w:after="160" w:line="259" w:lineRule="auto"/>
            </w:pPr>
            <w:r w:rsidRPr="00D73D89">
              <w:t>INT</w:t>
            </w:r>
          </w:p>
        </w:tc>
        <w:tc>
          <w:tcPr>
            <w:tcW w:w="0" w:type="auto"/>
            <w:hideMark/>
          </w:tcPr>
          <w:p w14:paraId="6C71A605" w14:textId="77777777" w:rsidR="00D14929" w:rsidRPr="00D73D89" w:rsidRDefault="00D14929" w:rsidP="00F83BD3">
            <w:pPr>
              <w:spacing w:after="160" w:line="259" w:lineRule="auto"/>
            </w:pPr>
            <w:r w:rsidRPr="00D73D89">
              <w:t>Foreign Key (references Department)</w:t>
            </w:r>
          </w:p>
        </w:tc>
      </w:tr>
      <w:tr w:rsidR="00D14929" w:rsidRPr="00D73D89" w14:paraId="093B4BD5" w14:textId="77777777" w:rsidTr="00F83BD3">
        <w:tc>
          <w:tcPr>
            <w:tcW w:w="0" w:type="auto"/>
            <w:hideMark/>
          </w:tcPr>
          <w:p w14:paraId="5D5909F6" w14:textId="77777777" w:rsidR="00D14929" w:rsidRPr="00D73D89" w:rsidRDefault="00D14929" w:rsidP="00F83BD3">
            <w:pPr>
              <w:spacing w:after="160" w:line="259" w:lineRule="auto"/>
            </w:pPr>
            <w:r w:rsidRPr="00D73D89">
              <w:t>description</w:t>
            </w:r>
          </w:p>
        </w:tc>
        <w:tc>
          <w:tcPr>
            <w:tcW w:w="0" w:type="auto"/>
            <w:hideMark/>
          </w:tcPr>
          <w:p w14:paraId="3BE018C1" w14:textId="77777777" w:rsidR="00D14929" w:rsidRPr="00D73D89" w:rsidRDefault="00D14929" w:rsidP="00F83BD3">
            <w:pPr>
              <w:spacing w:after="160" w:line="259" w:lineRule="auto"/>
            </w:pPr>
            <w:r w:rsidRPr="00D73D89">
              <w:t>TEXT</w:t>
            </w:r>
          </w:p>
        </w:tc>
        <w:tc>
          <w:tcPr>
            <w:tcW w:w="0" w:type="auto"/>
            <w:hideMark/>
          </w:tcPr>
          <w:p w14:paraId="1F227DA8" w14:textId="77777777" w:rsidR="00D14929" w:rsidRPr="00D73D89" w:rsidRDefault="00D14929" w:rsidP="00F83BD3">
            <w:pPr>
              <w:spacing w:after="160" w:line="259" w:lineRule="auto"/>
            </w:pPr>
            <w:r w:rsidRPr="00D73D89">
              <w:t>Complaint description</w:t>
            </w:r>
          </w:p>
        </w:tc>
      </w:tr>
      <w:tr w:rsidR="00D14929" w:rsidRPr="00D73D89" w14:paraId="7308B444" w14:textId="77777777" w:rsidTr="00F83BD3">
        <w:tc>
          <w:tcPr>
            <w:tcW w:w="0" w:type="auto"/>
            <w:hideMark/>
          </w:tcPr>
          <w:p w14:paraId="42D8EDE4" w14:textId="77777777" w:rsidR="00D14929" w:rsidRPr="00D73D89" w:rsidRDefault="00D14929" w:rsidP="00F83BD3">
            <w:pPr>
              <w:spacing w:after="160" w:line="259" w:lineRule="auto"/>
            </w:pPr>
            <w:r w:rsidRPr="00D73D89">
              <w:t>status</w:t>
            </w:r>
          </w:p>
        </w:tc>
        <w:tc>
          <w:tcPr>
            <w:tcW w:w="0" w:type="auto"/>
            <w:hideMark/>
          </w:tcPr>
          <w:p w14:paraId="172B108F" w14:textId="77777777" w:rsidR="00D14929" w:rsidRPr="00D73D89" w:rsidRDefault="00D14929" w:rsidP="00F83BD3">
            <w:pPr>
              <w:spacing w:after="160" w:line="259" w:lineRule="auto"/>
            </w:pPr>
            <w:r w:rsidRPr="00D73D89">
              <w:t>VARCHAR(50)</w:t>
            </w:r>
          </w:p>
        </w:tc>
        <w:tc>
          <w:tcPr>
            <w:tcW w:w="0" w:type="auto"/>
            <w:hideMark/>
          </w:tcPr>
          <w:p w14:paraId="6A26F16C" w14:textId="77777777" w:rsidR="00D14929" w:rsidRPr="00D73D89" w:rsidRDefault="00D14929" w:rsidP="00F83BD3">
            <w:pPr>
              <w:spacing w:after="160" w:line="259" w:lineRule="auto"/>
            </w:pPr>
            <w:r w:rsidRPr="00D73D89">
              <w:t>Status of the complaint</w:t>
            </w:r>
          </w:p>
        </w:tc>
      </w:tr>
      <w:tr w:rsidR="00D14929" w:rsidRPr="00D73D89" w14:paraId="7011ECCE" w14:textId="77777777" w:rsidTr="00F83BD3">
        <w:tc>
          <w:tcPr>
            <w:tcW w:w="0" w:type="auto"/>
            <w:hideMark/>
          </w:tcPr>
          <w:p w14:paraId="2FF89475" w14:textId="77777777" w:rsidR="00D14929" w:rsidRPr="00D73D89" w:rsidRDefault="00D14929" w:rsidP="00F83BD3">
            <w:pPr>
              <w:spacing w:after="160" w:line="259" w:lineRule="auto"/>
            </w:pPr>
            <w:r w:rsidRPr="00D73D89">
              <w:t>date_filed</w:t>
            </w:r>
          </w:p>
        </w:tc>
        <w:tc>
          <w:tcPr>
            <w:tcW w:w="0" w:type="auto"/>
            <w:hideMark/>
          </w:tcPr>
          <w:p w14:paraId="6E641ACD" w14:textId="77777777" w:rsidR="00D14929" w:rsidRPr="00D73D89" w:rsidRDefault="00D14929" w:rsidP="00F83BD3">
            <w:pPr>
              <w:spacing w:after="160" w:line="259" w:lineRule="auto"/>
            </w:pPr>
            <w:r w:rsidRPr="00D73D89">
              <w:t>DATE</w:t>
            </w:r>
          </w:p>
        </w:tc>
        <w:tc>
          <w:tcPr>
            <w:tcW w:w="0" w:type="auto"/>
            <w:hideMark/>
          </w:tcPr>
          <w:p w14:paraId="1165238F" w14:textId="77777777" w:rsidR="00D14929" w:rsidRPr="00D73D89" w:rsidRDefault="00D14929" w:rsidP="00F83BD3">
            <w:pPr>
              <w:spacing w:after="160" w:line="259" w:lineRule="auto"/>
            </w:pPr>
            <w:r w:rsidRPr="00D73D89">
              <w:t>Date of filing the complaint</w:t>
            </w:r>
          </w:p>
        </w:tc>
      </w:tr>
    </w:tbl>
    <w:p w14:paraId="7AB67C17" w14:textId="77777777" w:rsidR="00D14929" w:rsidRPr="00D73D89" w:rsidRDefault="00000000" w:rsidP="00D14929">
      <w:r>
        <w:pict w14:anchorId="28334D94">
          <v:rect id="_x0000_i1036" style="width:0;height:1.5pt" o:hralign="center" o:hrstd="t" o:hr="t" fillcolor="#a0a0a0" stroked="f"/>
        </w:pict>
      </w:r>
    </w:p>
    <w:p w14:paraId="09F65DEE" w14:textId="4B9489F7" w:rsidR="003C488F" w:rsidRPr="00D73D89" w:rsidRDefault="003C488F" w:rsidP="003C488F">
      <w:pPr>
        <w:rPr>
          <w:b/>
          <w:bCs/>
        </w:rPr>
      </w:pPr>
      <w:r>
        <w:rPr>
          <w:b/>
          <w:bCs/>
        </w:rPr>
        <w:t>4</w:t>
      </w:r>
      <w:r w:rsidRPr="00D73D89">
        <w:rPr>
          <w:b/>
          <w:bCs/>
        </w:rPr>
        <w:t>. Worker</w:t>
      </w:r>
    </w:p>
    <w:tbl>
      <w:tblPr>
        <w:tblStyle w:val="TableGrid"/>
        <w:tblW w:w="0" w:type="auto"/>
        <w:tblLook w:val="04A0" w:firstRow="1" w:lastRow="0" w:firstColumn="1" w:lastColumn="0" w:noHBand="0" w:noVBand="1"/>
      </w:tblPr>
      <w:tblGrid>
        <w:gridCol w:w="1666"/>
        <w:gridCol w:w="1650"/>
        <w:gridCol w:w="3674"/>
      </w:tblGrid>
      <w:tr w:rsidR="003C488F" w:rsidRPr="00D73D89" w14:paraId="30124E74" w14:textId="77777777" w:rsidTr="00587FD7">
        <w:tc>
          <w:tcPr>
            <w:tcW w:w="0" w:type="auto"/>
            <w:hideMark/>
          </w:tcPr>
          <w:p w14:paraId="4B7E1B2C" w14:textId="77777777" w:rsidR="003C488F" w:rsidRPr="00D73D89" w:rsidRDefault="003C488F" w:rsidP="00587FD7">
            <w:pPr>
              <w:spacing w:after="160" w:line="259" w:lineRule="auto"/>
              <w:rPr>
                <w:b/>
                <w:bCs/>
              </w:rPr>
            </w:pPr>
            <w:r w:rsidRPr="00D73D89">
              <w:rPr>
                <w:b/>
                <w:bCs/>
              </w:rPr>
              <w:t>Field</w:t>
            </w:r>
          </w:p>
        </w:tc>
        <w:tc>
          <w:tcPr>
            <w:tcW w:w="0" w:type="auto"/>
            <w:hideMark/>
          </w:tcPr>
          <w:p w14:paraId="3FE54B2A" w14:textId="77777777" w:rsidR="003C488F" w:rsidRPr="00D73D89" w:rsidRDefault="003C488F" w:rsidP="00587FD7">
            <w:pPr>
              <w:spacing w:after="160" w:line="259" w:lineRule="auto"/>
              <w:rPr>
                <w:b/>
                <w:bCs/>
              </w:rPr>
            </w:pPr>
            <w:r w:rsidRPr="00D73D89">
              <w:rPr>
                <w:b/>
                <w:bCs/>
              </w:rPr>
              <w:t>Data Type</w:t>
            </w:r>
          </w:p>
        </w:tc>
        <w:tc>
          <w:tcPr>
            <w:tcW w:w="0" w:type="auto"/>
            <w:hideMark/>
          </w:tcPr>
          <w:p w14:paraId="5A815E7A" w14:textId="77777777" w:rsidR="003C488F" w:rsidRPr="00D73D89" w:rsidRDefault="003C488F" w:rsidP="00587FD7">
            <w:pPr>
              <w:spacing w:after="160" w:line="259" w:lineRule="auto"/>
              <w:rPr>
                <w:b/>
                <w:bCs/>
              </w:rPr>
            </w:pPr>
            <w:r w:rsidRPr="00D73D89">
              <w:rPr>
                <w:b/>
                <w:bCs/>
              </w:rPr>
              <w:t>Description</w:t>
            </w:r>
          </w:p>
        </w:tc>
      </w:tr>
      <w:tr w:rsidR="003C488F" w:rsidRPr="00D73D89" w14:paraId="58B0622A" w14:textId="77777777" w:rsidTr="00587FD7">
        <w:tc>
          <w:tcPr>
            <w:tcW w:w="0" w:type="auto"/>
            <w:hideMark/>
          </w:tcPr>
          <w:p w14:paraId="495893B4" w14:textId="77777777" w:rsidR="003C488F" w:rsidRPr="00D73D89" w:rsidRDefault="003C488F" w:rsidP="00587FD7">
            <w:pPr>
              <w:spacing w:after="160" w:line="259" w:lineRule="auto"/>
            </w:pPr>
            <w:r w:rsidRPr="00D73D89">
              <w:t>worker_id</w:t>
            </w:r>
          </w:p>
        </w:tc>
        <w:tc>
          <w:tcPr>
            <w:tcW w:w="0" w:type="auto"/>
            <w:hideMark/>
          </w:tcPr>
          <w:p w14:paraId="662738E1" w14:textId="77777777" w:rsidR="003C488F" w:rsidRPr="00D73D89" w:rsidRDefault="003C488F" w:rsidP="00587FD7">
            <w:pPr>
              <w:spacing w:after="160" w:line="259" w:lineRule="auto"/>
            </w:pPr>
            <w:r w:rsidRPr="00D73D89">
              <w:t>INT</w:t>
            </w:r>
          </w:p>
        </w:tc>
        <w:tc>
          <w:tcPr>
            <w:tcW w:w="0" w:type="auto"/>
            <w:hideMark/>
          </w:tcPr>
          <w:p w14:paraId="09BDFD70" w14:textId="77777777" w:rsidR="003C488F" w:rsidRPr="00D73D89" w:rsidRDefault="003C488F" w:rsidP="00587FD7">
            <w:pPr>
              <w:spacing w:after="160" w:line="259" w:lineRule="auto"/>
            </w:pPr>
            <w:r w:rsidRPr="00D73D89">
              <w:t>Primary Key</w:t>
            </w:r>
          </w:p>
        </w:tc>
      </w:tr>
      <w:tr w:rsidR="003C488F" w:rsidRPr="00D73D89" w14:paraId="22293C3B" w14:textId="77777777" w:rsidTr="00587FD7">
        <w:tc>
          <w:tcPr>
            <w:tcW w:w="0" w:type="auto"/>
            <w:hideMark/>
          </w:tcPr>
          <w:p w14:paraId="01B2D31B" w14:textId="77777777" w:rsidR="003C488F" w:rsidRPr="00D73D89" w:rsidRDefault="003C488F" w:rsidP="00587FD7">
            <w:pPr>
              <w:spacing w:after="160" w:line="259" w:lineRule="auto"/>
            </w:pPr>
            <w:r w:rsidRPr="00D73D89">
              <w:t>name</w:t>
            </w:r>
          </w:p>
        </w:tc>
        <w:tc>
          <w:tcPr>
            <w:tcW w:w="0" w:type="auto"/>
            <w:hideMark/>
          </w:tcPr>
          <w:p w14:paraId="44597139" w14:textId="77777777" w:rsidR="003C488F" w:rsidRPr="00D73D89" w:rsidRDefault="003C488F" w:rsidP="00587FD7">
            <w:pPr>
              <w:spacing w:after="160" w:line="259" w:lineRule="auto"/>
            </w:pPr>
            <w:r w:rsidRPr="00D73D89">
              <w:t>VARCHAR(100)</w:t>
            </w:r>
          </w:p>
        </w:tc>
        <w:tc>
          <w:tcPr>
            <w:tcW w:w="0" w:type="auto"/>
            <w:hideMark/>
          </w:tcPr>
          <w:p w14:paraId="36597D50" w14:textId="77777777" w:rsidR="003C488F" w:rsidRPr="00D73D89" w:rsidRDefault="003C488F" w:rsidP="00587FD7">
            <w:pPr>
              <w:spacing w:after="160" w:line="259" w:lineRule="auto"/>
            </w:pPr>
            <w:r w:rsidRPr="00D73D89">
              <w:t>Worker name</w:t>
            </w:r>
          </w:p>
        </w:tc>
      </w:tr>
      <w:tr w:rsidR="003C488F" w:rsidRPr="00D73D89" w14:paraId="704E3234" w14:textId="77777777" w:rsidTr="00587FD7">
        <w:tc>
          <w:tcPr>
            <w:tcW w:w="0" w:type="auto"/>
            <w:hideMark/>
          </w:tcPr>
          <w:p w14:paraId="22F878EE" w14:textId="77777777" w:rsidR="003C488F" w:rsidRPr="00D73D89" w:rsidRDefault="003C488F" w:rsidP="00587FD7">
            <w:pPr>
              <w:spacing w:after="160" w:line="259" w:lineRule="auto"/>
            </w:pPr>
            <w:r w:rsidRPr="00D73D89">
              <w:t>position</w:t>
            </w:r>
          </w:p>
        </w:tc>
        <w:tc>
          <w:tcPr>
            <w:tcW w:w="0" w:type="auto"/>
            <w:hideMark/>
          </w:tcPr>
          <w:p w14:paraId="3143FF9B" w14:textId="77777777" w:rsidR="003C488F" w:rsidRPr="00D73D89" w:rsidRDefault="003C488F" w:rsidP="00587FD7">
            <w:pPr>
              <w:spacing w:after="160" w:line="259" w:lineRule="auto"/>
            </w:pPr>
            <w:r w:rsidRPr="00D73D89">
              <w:t>VARCHAR(50)</w:t>
            </w:r>
          </w:p>
        </w:tc>
        <w:tc>
          <w:tcPr>
            <w:tcW w:w="0" w:type="auto"/>
            <w:hideMark/>
          </w:tcPr>
          <w:p w14:paraId="18B1992E" w14:textId="77777777" w:rsidR="003C488F" w:rsidRPr="00D73D89" w:rsidRDefault="003C488F" w:rsidP="00587FD7">
            <w:pPr>
              <w:spacing w:after="160" w:line="259" w:lineRule="auto"/>
            </w:pPr>
            <w:r w:rsidRPr="00D73D89">
              <w:t>Job title</w:t>
            </w:r>
          </w:p>
        </w:tc>
      </w:tr>
      <w:tr w:rsidR="003C488F" w:rsidRPr="00D73D89" w14:paraId="2CB46181" w14:textId="77777777" w:rsidTr="00587FD7">
        <w:tc>
          <w:tcPr>
            <w:tcW w:w="0" w:type="auto"/>
            <w:hideMark/>
          </w:tcPr>
          <w:p w14:paraId="02E8F373" w14:textId="77777777" w:rsidR="003C488F" w:rsidRPr="00D73D89" w:rsidRDefault="003C488F" w:rsidP="00587FD7">
            <w:pPr>
              <w:spacing w:after="160" w:line="259" w:lineRule="auto"/>
            </w:pPr>
            <w:r w:rsidRPr="00D73D89">
              <w:t>department_id</w:t>
            </w:r>
          </w:p>
        </w:tc>
        <w:tc>
          <w:tcPr>
            <w:tcW w:w="0" w:type="auto"/>
            <w:hideMark/>
          </w:tcPr>
          <w:p w14:paraId="3DD02E50" w14:textId="77777777" w:rsidR="003C488F" w:rsidRPr="00D73D89" w:rsidRDefault="003C488F" w:rsidP="00587FD7">
            <w:pPr>
              <w:spacing w:after="160" w:line="259" w:lineRule="auto"/>
            </w:pPr>
            <w:r w:rsidRPr="00D73D89">
              <w:t>INT</w:t>
            </w:r>
          </w:p>
        </w:tc>
        <w:tc>
          <w:tcPr>
            <w:tcW w:w="0" w:type="auto"/>
            <w:hideMark/>
          </w:tcPr>
          <w:p w14:paraId="768D7AFE" w14:textId="77777777" w:rsidR="003C488F" w:rsidRPr="00D73D89" w:rsidRDefault="003C488F" w:rsidP="00587FD7">
            <w:pPr>
              <w:spacing w:after="160" w:line="259" w:lineRule="auto"/>
            </w:pPr>
            <w:r w:rsidRPr="00D73D89">
              <w:t>Foreign Key (references Department)</w:t>
            </w:r>
          </w:p>
        </w:tc>
      </w:tr>
      <w:tr w:rsidR="003C488F" w:rsidRPr="00D73D89" w14:paraId="5FE57AE8" w14:textId="77777777" w:rsidTr="00587FD7">
        <w:tc>
          <w:tcPr>
            <w:tcW w:w="0" w:type="auto"/>
            <w:hideMark/>
          </w:tcPr>
          <w:p w14:paraId="1F0D55D3" w14:textId="77777777" w:rsidR="003C488F" w:rsidRPr="00D73D89" w:rsidRDefault="003C488F" w:rsidP="00587FD7">
            <w:pPr>
              <w:spacing w:after="160" w:line="259" w:lineRule="auto"/>
            </w:pPr>
            <w:r w:rsidRPr="00D73D89">
              <w:t>phone_number</w:t>
            </w:r>
          </w:p>
        </w:tc>
        <w:tc>
          <w:tcPr>
            <w:tcW w:w="0" w:type="auto"/>
            <w:hideMark/>
          </w:tcPr>
          <w:p w14:paraId="5DA24FD3" w14:textId="77777777" w:rsidR="003C488F" w:rsidRPr="00D73D89" w:rsidRDefault="003C488F" w:rsidP="00587FD7">
            <w:pPr>
              <w:spacing w:after="160" w:line="259" w:lineRule="auto"/>
            </w:pPr>
            <w:r w:rsidRPr="00D73D89">
              <w:t>VARCHAR(15)</w:t>
            </w:r>
          </w:p>
        </w:tc>
        <w:tc>
          <w:tcPr>
            <w:tcW w:w="0" w:type="auto"/>
            <w:hideMark/>
          </w:tcPr>
          <w:p w14:paraId="36DD3921" w14:textId="77777777" w:rsidR="003C488F" w:rsidRPr="00D73D89" w:rsidRDefault="003C488F" w:rsidP="00587FD7">
            <w:pPr>
              <w:spacing w:after="160" w:line="259" w:lineRule="auto"/>
            </w:pPr>
            <w:r w:rsidRPr="00D73D89">
              <w:t>Contact number</w:t>
            </w:r>
          </w:p>
        </w:tc>
      </w:tr>
    </w:tbl>
    <w:p w14:paraId="5DFB3A3F" w14:textId="77777777" w:rsidR="003C488F" w:rsidRDefault="003C488F" w:rsidP="00D14929">
      <w:pPr>
        <w:rPr>
          <w:b/>
          <w:bCs/>
        </w:rPr>
      </w:pPr>
    </w:p>
    <w:p w14:paraId="382C820C" w14:textId="4A91EE03" w:rsidR="003C488F" w:rsidRPr="00D73D89" w:rsidRDefault="003C488F" w:rsidP="003C488F">
      <w:pPr>
        <w:rPr>
          <w:b/>
          <w:bCs/>
        </w:rPr>
      </w:pPr>
      <w:r>
        <w:rPr>
          <w:b/>
          <w:bCs/>
        </w:rPr>
        <w:t>5</w:t>
      </w:r>
      <w:r w:rsidRPr="00D73D89">
        <w:rPr>
          <w:b/>
          <w:bCs/>
        </w:rPr>
        <w:t>. Vehicle</w:t>
      </w:r>
    </w:p>
    <w:tbl>
      <w:tblPr>
        <w:tblStyle w:val="TableGrid"/>
        <w:tblW w:w="0" w:type="auto"/>
        <w:tblLook w:val="04A0" w:firstRow="1" w:lastRow="0" w:firstColumn="1" w:lastColumn="0" w:noHBand="0" w:noVBand="1"/>
      </w:tblPr>
      <w:tblGrid>
        <w:gridCol w:w="1484"/>
        <w:gridCol w:w="1532"/>
        <w:gridCol w:w="2520"/>
      </w:tblGrid>
      <w:tr w:rsidR="003C488F" w:rsidRPr="00D73D89" w14:paraId="67800806" w14:textId="77777777" w:rsidTr="00587FD7">
        <w:tc>
          <w:tcPr>
            <w:tcW w:w="0" w:type="auto"/>
            <w:hideMark/>
          </w:tcPr>
          <w:p w14:paraId="1E85DB8E" w14:textId="77777777" w:rsidR="003C488F" w:rsidRPr="00D73D89" w:rsidRDefault="003C488F" w:rsidP="00587FD7">
            <w:pPr>
              <w:spacing w:after="160" w:line="259" w:lineRule="auto"/>
              <w:rPr>
                <w:b/>
                <w:bCs/>
              </w:rPr>
            </w:pPr>
            <w:r w:rsidRPr="00D73D89">
              <w:rPr>
                <w:b/>
                <w:bCs/>
              </w:rPr>
              <w:lastRenderedPageBreak/>
              <w:t>Field</w:t>
            </w:r>
          </w:p>
        </w:tc>
        <w:tc>
          <w:tcPr>
            <w:tcW w:w="0" w:type="auto"/>
            <w:hideMark/>
          </w:tcPr>
          <w:p w14:paraId="10449E38" w14:textId="77777777" w:rsidR="003C488F" w:rsidRPr="00D73D89" w:rsidRDefault="003C488F" w:rsidP="00587FD7">
            <w:pPr>
              <w:spacing w:after="160" w:line="259" w:lineRule="auto"/>
              <w:rPr>
                <w:b/>
                <w:bCs/>
              </w:rPr>
            </w:pPr>
            <w:r w:rsidRPr="00D73D89">
              <w:rPr>
                <w:b/>
                <w:bCs/>
              </w:rPr>
              <w:t>Data Type</w:t>
            </w:r>
          </w:p>
        </w:tc>
        <w:tc>
          <w:tcPr>
            <w:tcW w:w="0" w:type="auto"/>
            <w:hideMark/>
          </w:tcPr>
          <w:p w14:paraId="337696B2" w14:textId="77777777" w:rsidR="003C488F" w:rsidRPr="00D73D89" w:rsidRDefault="003C488F" w:rsidP="00587FD7">
            <w:pPr>
              <w:spacing w:after="160" w:line="259" w:lineRule="auto"/>
              <w:rPr>
                <w:b/>
                <w:bCs/>
              </w:rPr>
            </w:pPr>
            <w:r w:rsidRPr="00D73D89">
              <w:rPr>
                <w:b/>
                <w:bCs/>
              </w:rPr>
              <w:t>Description</w:t>
            </w:r>
          </w:p>
        </w:tc>
      </w:tr>
      <w:tr w:rsidR="003C488F" w:rsidRPr="00D73D89" w14:paraId="41CF6D5B" w14:textId="77777777" w:rsidTr="00587FD7">
        <w:tc>
          <w:tcPr>
            <w:tcW w:w="0" w:type="auto"/>
            <w:hideMark/>
          </w:tcPr>
          <w:p w14:paraId="35C0B475" w14:textId="77777777" w:rsidR="003C488F" w:rsidRPr="00D73D89" w:rsidRDefault="003C488F" w:rsidP="00587FD7">
            <w:pPr>
              <w:spacing w:after="160" w:line="259" w:lineRule="auto"/>
            </w:pPr>
            <w:r w:rsidRPr="00D73D89">
              <w:t>vehicle_id</w:t>
            </w:r>
          </w:p>
        </w:tc>
        <w:tc>
          <w:tcPr>
            <w:tcW w:w="0" w:type="auto"/>
            <w:hideMark/>
          </w:tcPr>
          <w:p w14:paraId="3CD7C405" w14:textId="77777777" w:rsidR="003C488F" w:rsidRPr="00D73D89" w:rsidRDefault="003C488F" w:rsidP="00587FD7">
            <w:pPr>
              <w:spacing w:after="160" w:line="259" w:lineRule="auto"/>
            </w:pPr>
            <w:r w:rsidRPr="00D73D89">
              <w:t>INT</w:t>
            </w:r>
          </w:p>
        </w:tc>
        <w:tc>
          <w:tcPr>
            <w:tcW w:w="0" w:type="auto"/>
            <w:hideMark/>
          </w:tcPr>
          <w:p w14:paraId="3C87D3A6" w14:textId="77777777" w:rsidR="003C488F" w:rsidRPr="00D73D89" w:rsidRDefault="003C488F" w:rsidP="00587FD7">
            <w:pPr>
              <w:spacing w:after="160" w:line="259" w:lineRule="auto"/>
            </w:pPr>
            <w:r w:rsidRPr="00D73D89">
              <w:t>Primary Key</w:t>
            </w:r>
          </w:p>
        </w:tc>
      </w:tr>
      <w:tr w:rsidR="003C488F" w:rsidRPr="00D73D89" w14:paraId="3241A20D" w14:textId="77777777" w:rsidTr="00587FD7">
        <w:tc>
          <w:tcPr>
            <w:tcW w:w="0" w:type="auto"/>
            <w:hideMark/>
          </w:tcPr>
          <w:p w14:paraId="4DA32508" w14:textId="77777777" w:rsidR="003C488F" w:rsidRPr="00D73D89" w:rsidRDefault="003C488F" w:rsidP="00587FD7">
            <w:pPr>
              <w:spacing w:after="160" w:line="259" w:lineRule="auto"/>
            </w:pPr>
            <w:r w:rsidRPr="00D73D89">
              <w:t>type</w:t>
            </w:r>
          </w:p>
        </w:tc>
        <w:tc>
          <w:tcPr>
            <w:tcW w:w="0" w:type="auto"/>
            <w:hideMark/>
          </w:tcPr>
          <w:p w14:paraId="06D0901B" w14:textId="77777777" w:rsidR="003C488F" w:rsidRPr="00D73D89" w:rsidRDefault="003C488F" w:rsidP="00587FD7">
            <w:pPr>
              <w:spacing w:after="160" w:line="259" w:lineRule="auto"/>
            </w:pPr>
            <w:r w:rsidRPr="00D73D89">
              <w:t>VARCHAR(50)</w:t>
            </w:r>
          </w:p>
        </w:tc>
        <w:tc>
          <w:tcPr>
            <w:tcW w:w="0" w:type="auto"/>
            <w:hideMark/>
          </w:tcPr>
          <w:p w14:paraId="0A351A61" w14:textId="77777777" w:rsidR="003C488F" w:rsidRPr="00D73D89" w:rsidRDefault="003C488F" w:rsidP="00587FD7">
            <w:pPr>
              <w:spacing w:after="160" w:line="259" w:lineRule="auto"/>
            </w:pPr>
            <w:r w:rsidRPr="00D73D89">
              <w:t>Vehicle type (Truck, etc.)</w:t>
            </w:r>
          </w:p>
        </w:tc>
      </w:tr>
      <w:tr w:rsidR="003C488F" w:rsidRPr="00D73D89" w14:paraId="0F7165BE" w14:textId="77777777" w:rsidTr="00587FD7">
        <w:tc>
          <w:tcPr>
            <w:tcW w:w="0" w:type="auto"/>
            <w:hideMark/>
          </w:tcPr>
          <w:p w14:paraId="1AF2AA03" w14:textId="77777777" w:rsidR="003C488F" w:rsidRPr="00D73D89" w:rsidRDefault="003C488F" w:rsidP="00587FD7">
            <w:pPr>
              <w:spacing w:after="160" w:line="259" w:lineRule="auto"/>
            </w:pPr>
            <w:r w:rsidRPr="00D73D89">
              <w:t>license_plate</w:t>
            </w:r>
          </w:p>
        </w:tc>
        <w:tc>
          <w:tcPr>
            <w:tcW w:w="0" w:type="auto"/>
            <w:hideMark/>
          </w:tcPr>
          <w:p w14:paraId="6A70EE08" w14:textId="77777777" w:rsidR="003C488F" w:rsidRPr="00D73D89" w:rsidRDefault="003C488F" w:rsidP="00587FD7">
            <w:pPr>
              <w:spacing w:after="160" w:line="259" w:lineRule="auto"/>
            </w:pPr>
            <w:r w:rsidRPr="00D73D89">
              <w:t>VARCHAR(20)</w:t>
            </w:r>
          </w:p>
        </w:tc>
        <w:tc>
          <w:tcPr>
            <w:tcW w:w="0" w:type="auto"/>
            <w:hideMark/>
          </w:tcPr>
          <w:p w14:paraId="0968AAE9" w14:textId="77777777" w:rsidR="003C488F" w:rsidRPr="00D73D89" w:rsidRDefault="003C488F" w:rsidP="00587FD7">
            <w:pPr>
              <w:spacing w:after="160" w:line="259" w:lineRule="auto"/>
            </w:pPr>
            <w:r w:rsidRPr="00D73D89">
              <w:t>License plate number</w:t>
            </w:r>
          </w:p>
        </w:tc>
      </w:tr>
    </w:tbl>
    <w:p w14:paraId="2DC9F799" w14:textId="77777777" w:rsidR="003C488F" w:rsidRDefault="003C488F" w:rsidP="00D14929">
      <w:pPr>
        <w:rPr>
          <w:b/>
          <w:bCs/>
        </w:rPr>
      </w:pPr>
    </w:p>
    <w:p w14:paraId="45C375DE" w14:textId="460F59AE" w:rsidR="00D14929" w:rsidRPr="00D73D89" w:rsidRDefault="003C488F" w:rsidP="00D14929">
      <w:pPr>
        <w:rPr>
          <w:b/>
          <w:bCs/>
        </w:rPr>
      </w:pPr>
      <w:r>
        <w:rPr>
          <w:b/>
          <w:bCs/>
        </w:rPr>
        <w:t>6</w:t>
      </w:r>
      <w:r w:rsidR="00D14929" w:rsidRPr="00D73D89">
        <w:rPr>
          <w:b/>
          <w:bCs/>
        </w:rPr>
        <w:t>. WasteCollection</w:t>
      </w:r>
    </w:p>
    <w:tbl>
      <w:tblPr>
        <w:tblStyle w:val="TableGrid"/>
        <w:tblW w:w="0" w:type="auto"/>
        <w:tblLook w:val="04A0" w:firstRow="1" w:lastRow="0" w:firstColumn="1" w:lastColumn="0" w:noHBand="0" w:noVBand="1"/>
      </w:tblPr>
      <w:tblGrid>
        <w:gridCol w:w="1441"/>
        <w:gridCol w:w="1650"/>
        <w:gridCol w:w="3223"/>
      </w:tblGrid>
      <w:tr w:rsidR="00D14929" w:rsidRPr="00D73D89" w14:paraId="40AAA396" w14:textId="77777777" w:rsidTr="00F83BD3">
        <w:tc>
          <w:tcPr>
            <w:tcW w:w="0" w:type="auto"/>
            <w:hideMark/>
          </w:tcPr>
          <w:p w14:paraId="768D94B2" w14:textId="77777777" w:rsidR="00D14929" w:rsidRPr="00D73D89" w:rsidRDefault="00D14929" w:rsidP="00F83BD3">
            <w:pPr>
              <w:spacing w:after="160" w:line="259" w:lineRule="auto"/>
              <w:rPr>
                <w:b/>
                <w:bCs/>
              </w:rPr>
            </w:pPr>
            <w:r w:rsidRPr="00D73D89">
              <w:rPr>
                <w:b/>
                <w:bCs/>
              </w:rPr>
              <w:t>Field</w:t>
            </w:r>
          </w:p>
        </w:tc>
        <w:tc>
          <w:tcPr>
            <w:tcW w:w="0" w:type="auto"/>
            <w:hideMark/>
          </w:tcPr>
          <w:p w14:paraId="308E62B5" w14:textId="77777777" w:rsidR="00D14929" w:rsidRPr="00D73D89" w:rsidRDefault="00D14929" w:rsidP="00F83BD3">
            <w:pPr>
              <w:spacing w:after="160" w:line="259" w:lineRule="auto"/>
              <w:rPr>
                <w:b/>
                <w:bCs/>
              </w:rPr>
            </w:pPr>
            <w:r w:rsidRPr="00D73D89">
              <w:rPr>
                <w:b/>
                <w:bCs/>
              </w:rPr>
              <w:t>Data Type</w:t>
            </w:r>
          </w:p>
        </w:tc>
        <w:tc>
          <w:tcPr>
            <w:tcW w:w="0" w:type="auto"/>
            <w:hideMark/>
          </w:tcPr>
          <w:p w14:paraId="616D7EE9" w14:textId="77777777" w:rsidR="00D14929" w:rsidRPr="00D73D89" w:rsidRDefault="00D14929" w:rsidP="00F83BD3">
            <w:pPr>
              <w:spacing w:after="160" w:line="259" w:lineRule="auto"/>
              <w:rPr>
                <w:b/>
                <w:bCs/>
              </w:rPr>
            </w:pPr>
            <w:r w:rsidRPr="00D73D89">
              <w:rPr>
                <w:b/>
                <w:bCs/>
              </w:rPr>
              <w:t>Description</w:t>
            </w:r>
          </w:p>
        </w:tc>
      </w:tr>
      <w:tr w:rsidR="00D14929" w:rsidRPr="00D73D89" w14:paraId="6341168B" w14:textId="77777777" w:rsidTr="00F83BD3">
        <w:tc>
          <w:tcPr>
            <w:tcW w:w="0" w:type="auto"/>
            <w:hideMark/>
          </w:tcPr>
          <w:p w14:paraId="6D527D64" w14:textId="77777777" w:rsidR="00D14929" w:rsidRPr="00D73D89" w:rsidRDefault="00D14929" w:rsidP="00F83BD3">
            <w:pPr>
              <w:spacing w:after="160" w:line="259" w:lineRule="auto"/>
            </w:pPr>
            <w:r w:rsidRPr="00D73D89">
              <w:t>collection_id</w:t>
            </w:r>
          </w:p>
        </w:tc>
        <w:tc>
          <w:tcPr>
            <w:tcW w:w="0" w:type="auto"/>
            <w:hideMark/>
          </w:tcPr>
          <w:p w14:paraId="10A1659C" w14:textId="77777777" w:rsidR="00D14929" w:rsidRPr="00D73D89" w:rsidRDefault="00D14929" w:rsidP="00F83BD3">
            <w:pPr>
              <w:spacing w:after="160" w:line="259" w:lineRule="auto"/>
            </w:pPr>
            <w:r w:rsidRPr="00D73D89">
              <w:t>INT</w:t>
            </w:r>
          </w:p>
        </w:tc>
        <w:tc>
          <w:tcPr>
            <w:tcW w:w="0" w:type="auto"/>
            <w:hideMark/>
          </w:tcPr>
          <w:p w14:paraId="1AC3C3F4" w14:textId="77777777" w:rsidR="00D14929" w:rsidRPr="00D73D89" w:rsidRDefault="00D14929" w:rsidP="00F83BD3">
            <w:pPr>
              <w:spacing w:after="160" w:line="259" w:lineRule="auto"/>
            </w:pPr>
            <w:r w:rsidRPr="00D73D89">
              <w:t>Primary Key</w:t>
            </w:r>
          </w:p>
        </w:tc>
      </w:tr>
      <w:tr w:rsidR="00D14929" w:rsidRPr="00D73D89" w14:paraId="08D132AF" w14:textId="77777777" w:rsidTr="00F83BD3">
        <w:tc>
          <w:tcPr>
            <w:tcW w:w="0" w:type="auto"/>
            <w:hideMark/>
          </w:tcPr>
          <w:p w14:paraId="530AC775" w14:textId="77777777" w:rsidR="00D14929" w:rsidRPr="00D73D89" w:rsidRDefault="00D14929" w:rsidP="00F83BD3">
            <w:pPr>
              <w:spacing w:after="160" w:line="259" w:lineRule="auto"/>
            </w:pPr>
            <w:r w:rsidRPr="00D73D89">
              <w:t>worker_id</w:t>
            </w:r>
          </w:p>
        </w:tc>
        <w:tc>
          <w:tcPr>
            <w:tcW w:w="0" w:type="auto"/>
            <w:hideMark/>
          </w:tcPr>
          <w:p w14:paraId="5F92C219" w14:textId="77777777" w:rsidR="00D14929" w:rsidRPr="00D73D89" w:rsidRDefault="00D14929" w:rsidP="00F83BD3">
            <w:pPr>
              <w:spacing w:after="160" w:line="259" w:lineRule="auto"/>
            </w:pPr>
            <w:r w:rsidRPr="00D73D89">
              <w:t>INT</w:t>
            </w:r>
          </w:p>
        </w:tc>
        <w:tc>
          <w:tcPr>
            <w:tcW w:w="0" w:type="auto"/>
            <w:hideMark/>
          </w:tcPr>
          <w:p w14:paraId="1C2D16D2" w14:textId="77777777" w:rsidR="00D14929" w:rsidRPr="00D73D89" w:rsidRDefault="00D14929" w:rsidP="00F83BD3">
            <w:pPr>
              <w:spacing w:after="160" w:line="259" w:lineRule="auto"/>
            </w:pPr>
            <w:r w:rsidRPr="00D73D89">
              <w:t>Foreign Key (references Worker)</w:t>
            </w:r>
          </w:p>
        </w:tc>
      </w:tr>
      <w:tr w:rsidR="00D14929" w:rsidRPr="00D73D89" w14:paraId="0A2960B4" w14:textId="77777777" w:rsidTr="00F83BD3">
        <w:tc>
          <w:tcPr>
            <w:tcW w:w="0" w:type="auto"/>
            <w:hideMark/>
          </w:tcPr>
          <w:p w14:paraId="5C92267C" w14:textId="77777777" w:rsidR="00D14929" w:rsidRPr="00D73D89" w:rsidRDefault="00D14929" w:rsidP="00F83BD3">
            <w:pPr>
              <w:spacing w:after="160" w:line="259" w:lineRule="auto"/>
            </w:pPr>
            <w:r w:rsidRPr="00D73D89">
              <w:t>vehicle_id</w:t>
            </w:r>
          </w:p>
        </w:tc>
        <w:tc>
          <w:tcPr>
            <w:tcW w:w="0" w:type="auto"/>
            <w:hideMark/>
          </w:tcPr>
          <w:p w14:paraId="6DDB44C0" w14:textId="77777777" w:rsidR="00D14929" w:rsidRPr="00D73D89" w:rsidRDefault="00D14929" w:rsidP="00F83BD3">
            <w:pPr>
              <w:spacing w:after="160" w:line="259" w:lineRule="auto"/>
            </w:pPr>
            <w:r w:rsidRPr="00D73D89">
              <w:t>INT</w:t>
            </w:r>
          </w:p>
        </w:tc>
        <w:tc>
          <w:tcPr>
            <w:tcW w:w="0" w:type="auto"/>
            <w:hideMark/>
          </w:tcPr>
          <w:p w14:paraId="0FE97490" w14:textId="77777777" w:rsidR="00D14929" w:rsidRPr="00D73D89" w:rsidRDefault="00D14929" w:rsidP="00F83BD3">
            <w:pPr>
              <w:spacing w:after="160" w:line="259" w:lineRule="auto"/>
            </w:pPr>
            <w:r w:rsidRPr="00D73D89">
              <w:t>Foreign Key (references Vehicle)</w:t>
            </w:r>
          </w:p>
        </w:tc>
      </w:tr>
      <w:tr w:rsidR="00D14929" w:rsidRPr="00D73D89" w14:paraId="0FC9F1E0" w14:textId="77777777" w:rsidTr="00F83BD3">
        <w:tc>
          <w:tcPr>
            <w:tcW w:w="0" w:type="auto"/>
            <w:hideMark/>
          </w:tcPr>
          <w:p w14:paraId="706F8931" w14:textId="77777777" w:rsidR="00D14929" w:rsidRPr="00D73D89" w:rsidRDefault="00D14929" w:rsidP="00F83BD3">
            <w:pPr>
              <w:spacing w:after="160" w:line="259" w:lineRule="auto"/>
            </w:pPr>
            <w:r w:rsidRPr="00D73D89">
              <w:t>route</w:t>
            </w:r>
          </w:p>
        </w:tc>
        <w:tc>
          <w:tcPr>
            <w:tcW w:w="0" w:type="auto"/>
            <w:hideMark/>
          </w:tcPr>
          <w:p w14:paraId="01EF18A9" w14:textId="77777777" w:rsidR="00D14929" w:rsidRPr="00D73D89" w:rsidRDefault="00D14929" w:rsidP="00F83BD3">
            <w:pPr>
              <w:spacing w:after="160" w:line="259" w:lineRule="auto"/>
            </w:pPr>
            <w:r w:rsidRPr="00D73D89">
              <w:t>VARCHAR(255)</w:t>
            </w:r>
          </w:p>
        </w:tc>
        <w:tc>
          <w:tcPr>
            <w:tcW w:w="0" w:type="auto"/>
            <w:hideMark/>
          </w:tcPr>
          <w:p w14:paraId="4C91C89C" w14:textId="77777777" w:rsidR="00D14929" w:rsidRPr="00D73D89" w:rsidRDefault="00D14929" w:rsidP="00F83BD3">
            <w:pPr>
              <w:spacing w:after="160" w:line="259" w:lineRule="auto"/>
            </w:pPr>
            <w:r w:rsidRPr="00D73D89">
              <w:t>Waste collection route</w:t>
            </w:r>
          </w:p>
        </w:tc>
      </w:tr>
      <w:tr w:rsidR="00D14929" w:rsidRPr="00D73D89" w14:paraId="5B79958A" w14:textId="77777777" w:rsidTr="00F83BD3">
        <w:tc>
          <w:tcPr>
            <w:tcW w:w="0" w:type="auto"/>
            <w:hideMark/>
          </w:tcPr>
          <w:p w14:paraId="5150E9C1" w14:textId="77777777" w:rsidR="00D14929" w:rsidRPr="00D73D89" w:rsidRDefault="00D14929" w:rsidP="00F83BD3">
            <w:pPr>
              <w:spacing w:after="160" w:line="259" w:lineRule="auto"/>
            </w:pPr>
            <w:r w:rsidRPr="00D73D89">
              <w:t>date</w:t>
            </w:r>
          </w:p>
        </w:tc>
        <w:tc>
          <w:tcPr>
            <w:tcW w:w="0" w:type="auto"/>
            <w:hideMark/>
          </w:tcPr>
          <w:p w14:paraId="2824609D" w14:textId="77777777" w:rsidR="00D14929" w:rsidRPr="00D73D89" w:rsidRDefault="00D14929" w:rsidP="00F83BD3">
            <w:pPr>
              <w:spacing w:after="160" w:line="259" w:lineRule="auto"/>
            </w:pPr>
            <w:r w:rsidRPr="00D73D89">
              <w:t>DATE</w:t>
            </w:r>
          </w:p>
        </w:tc>
        <w:tc>
          <w:tcPr>
            <w:tcW w:w="0" w:type="auto"/>
            <w:hideMark/>
          </w:tcPr>
          <w:p w14:paraId="169B362A" w14:textId="77777777" w:rsidR="00D14929" w:rsidRPr="00D73D89" w:rsidRDefault="00D14929" w:rsidP="00F83BD3">
            <w:pPr>
              <w:spacing w:after="160" w:line="259" w:lineRule="auto"/>
            </w:pPr>
            <w:r w:rsidRPr="00D73D89">
              <w:t>Date of collection</w:t>
            </w:r>
          </w:p>
        </w:tc>
      </w:tr>
    </w:tbl>
    <w:p w14:paraId="626AB662" w14:textId="77777777" w:rsidR="00D14929" w:rsidRPr="00D73D89" w:rsidRDefault="00000000" w:rsidP="00D14929">
      <w:r>
        <w:pict w14:anchorId="5333ECF9">
          <v:rect id="_x0000_i1037" style="width:0;height:1.5pt" o:hralign="center" o:hrstd="t" o:hr="t" fillcolor="#a0a0a0" stroked="f"/>
        </w:pict>
      </w:r>
    </w:p>
    <w:p w14:paraId="32E3B2FB" w14:textId="7F2DE6DB" w:rsidR="00D14929" w:rsidRPr="00D73D89" w:rsidRDefault="003C488F" w:rsidP="00D14929">
      <w:pPr>
        <w:rPr>
          <w:b/>
          <w:bCs/>
        </w:rPr>
      </w:pPr>
      <w:r>
        <w:rPr>
          <w:b/>
          <w:bCs/>
        </w:rPr>
        <w:t>7</w:t>
      </w:r>
      <w:r w:rsidR="00D14929" w:rsidRPr="00D73D89">
        <w:rPr>
          <w:b/>
          <w:bCs/>
        </w:rPr>
        <w:t>. EnergySupply</w:t>
      </w:r>
    </w:p>
    <w:tbl>
      <w:tblPr>
        <w:tblStyle w:val="TableGrid"/>
        <w:tblW w:w="0" w:type="auto"/>
        <w:tblLook w:val="04A0" w:firstRow="1" w:lastRow="0" w:firstColumn="1" w:lastColumn="0" w:noHBand="0" w:noVBand="1"/>
      </w:tblPr>
      <w:tblGrid>
        <w:gridCol w:w="1627"/>
        <w:gridCol w:w="1655"/>
        <w:gridCol w:w="3185"/>
      </w:tblGrid>
      <w:tr w:rsidR="00D14929" w:rsidRPr="00D73D89" w14:paraId="7FF007C6" w14:textId="77777777" w:rsidTr="00F83BD3">
        <w:tc>
          <w:tcPr>
            <w:tcW w:w="0" w:type="auto"/>
            <w:hideMark/>
          </w:tcPr>
          <w:p w14:paraId="645617CE" w14:textId="77777777" w:rsidR="00D14929" w:rsidRPr="00D73D89" w:rsidRDefault="00D14929" w:rsidP="00F83BD3">
            <w:pPr>
              <w:spacing w:after="160" w:line="259" w:lineRule="auto"/>
              <w:rPr>
                <w:b/>
                <w:bCs/>
              </w:rPr>
            </w:pPr>
            <w:r w:rsidRPr="00D73D89">
              <w:rPr>
                <w:b/>
                <w:bCs/>
              </w:rPr>
              <w:t>Field</w:t>
            </w:r>
          </w:p>
        </w:tc>
        <w:tc>
          <w:tcPr>
            <w:tcW w:w="0" w:type="auto"/>
            <w:hideMark/>
          </w:tcPr>
          <w:p w14:paraId="55DC24C2" w14:textId="77777777" w:rsidR="00D14929" w:rsidRPr="00D73D89" w:rsidRDefault="00D14929" w:rsidP="00F83BD3">
            <w:pPr>
              <w:spacing w:after="160" w:line="259" w:lineRule="auto"/>
              <w:rPr>
                <w:b/>
                <w:bCs/>
              </w:rPr>
            </w:pPr>
            <w:r w:rsidRPr="00D73D89">
              <w:rPr>
                <w:b/>
                <w:bCs/>
              </w:rPr>
              <w:t>Data Type</w:t>
            </w:r>
          </w:p>
        </w:tc>
        <w:tc>
          <w:tcPr>
            <w:tcW w:w="0" w:type="auto"/>
            <w:hideMark/>
          </w:tcPr>
          <w:p w14:paraId="797B0808" w14:textId="77777777" w:rsidR="00D14929" w:rsidRPr="00D73D89" w:rsidRDefault="00D14929" w:rsidP="00F83BD3">
            <w:pPr>
              <w:spacing w:after="160" w:line="259" w:lineRule="auto"/>
              <w:rPr>
                <w:b/>
                <w:bCs/>
              </w:rPr>
            </w:pPr>
            <w:r w:rsidRPr="00D73D89">
              <w:rPr>
                <w:b/>
                <w:bCs/>
              </w:rPr>
              <w:t>Description</w:t>
            </w:r>
          </w:p>
        </w:tc>
      </w:tr>
      <w:tr w:rsidR="00D14929" w:rsidRPr="00D73D89" w14:paraId="033C6174" w14:textId="77777777" w:rsidTr="00F83BD3">
        <w:tc>
          <w:tcPr>
            <w:tcW w:w="0" w:type="auto"/>
            <w:hideMark/>
          </w:tcPr>
          <w:p w14:paraId="36673449" w14:textId="77777777" w:rsidR="00D14929" w:rsidRPr="00D73D89" w:rsidRDefault="00D14929" w:rsidP="00F83BD3">
            <w:pPr>
              <w:spacing w:after="160" w:line="259" w:lineRule="auto"/>
            </w:pPr>
            <w:r w:rsidRPr="00D73D89">
              <w:t>energy_id</w:t>
            </w:r>
          </w:p>
        </w:tc>
        <w:tc>
          <w:tcPr>
            <w:tcW w:w="0" w:type="auto"/>
            <w:hideMark/>
          </w:tcPr>
          <w:p w14:paraId="304DAA04" w14:textId="77777777" w:rsidR="00D14929" w:rsidRPr="00D73D89" w:rsidRDefault="00D14929" w:rsidP="00F83BD3">
            <w:pPr>
              <w:spacing w:after="160" w:line="259" w:lineRule="auto"/>
            </w:pPr>
            <w:r w:rsidRPr="00D73D89">
              <w:t>INT</w:t>
            </w:r>
          </w:p>
        </w:tc>
        <w:tc>
          <w:tcPr>
            <w:tcW w:w="0" w:type="auto"/>
            <w:hideMark/>
          </w:tcPr>
          <w:p w14:paraId="2E801899" w14:textId="77777777" w:rsidR="00D14929" w:rsidRPr="00D73D89" w:rsidRDefault="00D14929" w:rsidP="00F83BD3">
            <w:pPr>
              <w:spacing w:after="160" w:line="259" w:lineRule="auto"/>
            </w:pPr>
            <w:r w:rsidRPr="00D73D89">
              <w:t>Primary Key</w:t>
            </w:r>
          </w:p>
        </w:tc>
      </w:tr>
      <w:tr w:rsidR="00D14929" w:rsidRPr="00D73D89" w14:paraId="079EBE92" w14:textId="77777777" w:rsidTr="00F83BD3">
        <w:tc>
          <w:tcPr>
            <w:tcW w:w="0" w:type="auto"/>
            <w:hideMark/>
          </w:tcPr>
          <w:p w14:paraId="3E7357A3" w14:textId="77777777" w:rsidR="00D14929" w:rsidRPr="00D73D89" w:rsidRDefault="00D14929" w:rsidP="00F83BD3">
            <w:pPr>
              <w:spacing w:after="160" w:line="259" w:lineRule="auto"/>
            </w:pPr>
            <w:r w:rsidRPr="00D73D89">
              <w:t>citizen_id</w:t>
            </w:r>
          </w:p>
        </w:tc>
        <w:tc>
          <w:tcPr>
            <w:tcW w:w="0" w:type="auto"/>
            <w:hideMark/>
          </w:tcPr>
          <w:p w14:paraId="69F5E068" w14:textId="77777777" w:rsidR="00D14929" w:rsidRPr="00D73D89" w:rsidRDefault="00D14929" w:rsidP="00F83BD3">
            <w:pPr>
              <w:spacing w:after="160" w:line="259" w:lineRule="auto"/>
            </w:pPr>
            <w:r w:rsidRPr="00D73D89">
              <w:t>INT</w:t>
            </w:r>
          </w:p>
        </w:tc>
        <w:tc>
          <w:tcPr>
            <w:tcW w:w="0" w:type="auto"/>
            <w:hideMark/>
          </w:tcPr>
          <w:p w14:paraId="18AEDE9C" w14:textId="77777777" w:rsidR="00D14929" w:rsidRPr="00D73D89" w:rsidRDefault="00D14929" w:rsidP="00F83BD3">
            <w:pPr>
              <w:spacing w:after="160" w:line="259" w:lineRule="auto"/>
            </w:pPr>
            <w:r w:rsidRPr="00D73D89">
              <w:t>Foreign Key (references Citizen)</w:t>
            </w:r>
          </w:p>
        </w:tc>
      </w:tr>
      <w:tr w:rsidR="00D14929" w:rsidRPr="00D73D89" w14:paraId="24A1347E" w14:textId="77777777" w:rsidTr="00F83BD3">
        <w:tc>
          <w:tcPr>
            <w:tcW w:w="0" w:type="auto"/>
            <w:hideMark/>
          </w:tcPr>
          <w:p w14:paraId="7001ADD8" w14:textId="77777777" w:rsidR="00D14929" w:rsidRPr="00D73D89" w:rsidRDefault="00D14929" w:rsidP="00F83BD3">
            <w:pPr>
              <w:spacing w:after="160" w:line="259" w:lineRule="auto"/>
            </w:pPr>
            <w:r w:rsidRPr="00D73D89">
              <w:t>consumption</w:t>
            </w:r>
          </w:p>
        </w:tc>
        <w:tc>
          <w:tcPr>
            <w:tcW w:w="0" w:type="auto"/>
            <w:hideMark/>
          </w:tcPr>
          <w:p w14:paraId="0B772A43" w14:textId="77777777" w:rsidR="00D14929" w:rsidRPr="00D73D89" w:rsidRDefault="00D14929" w:rsidP="00F83BD3">
            <w:pPr>
              <w:spacing w:after="160" w:line="259" w:lineRule="auto"/>
            </w:pPr>
            <w:r w:rsidRPr="00D73D89">
              <w:t>DECIMAL(10,2)</w:t>
            </w:r>
          </w:p>
        </w:tc>
        <w:tc>
          <w:tcPr>
            <w:tcW w:w="0" w:type="auto"/>
            <w:hideMark/>
          </w:tcPr>
          <w:p w14:paraId="759D0A4D" w14:textId="77777777" w:rsidR="00D14929" w:rsidRPr="00D73D89" w:rsidRDefault="00D14929" w:rsidP="00F83BD3">
            <w:pPr>
              <w:spacing w:after="160" w:line="259" w:lineRule="auto"/>
            </w:pPr>
            <w:r w:rsidRPr="00D73D89">
              <w:t>Energy consumption (kWh)</w:t>
            </w:r>
          </w:p>
        </w:tc>
      </w:tr>
      <w:tr w:rsidR="00D14929" w:rsidRPr="00D73D89" w14:paraId="1B257CCD" w14:textId="77777777" w:rsidTr="00F83BD3">
        <w:tc>
          <w:tcPr>
            <w:tcW w:w="0" w:type="auto"/>
            <w:hideMark/>
          </w:tcPr>
          <w:p w14:paraId="57679DD0" w14:textId="77777777" w:rsidR="00D14929" w:rsidRPr="00D73D89" w:rsidRDefault="00D14929" w:rsidP="00F83BD3">
            <w:pPr>
              <w:spacing w:after="160" w:line="259" w:lineRule="auto"/>
            </w:pPr>
            <w:r w:rsidRPr="00D73D89">
              <w:t>billing_amount</w:t>
            </w:r>
          </w:p>
        </w:tc>
        <w:tc>
          <w:tcPr>
            <w:tcW w:w="0" w:type="auto"/>
            <w:hideMark/>
          </w:tcPr>
          <w:p w14:paraId="3D1E1ED0" w14:textId="77777777" w:rsidR="00D14929" w:rsidRPr="00D73D89" w:rsidRDefault="00D14929" w:rsidP="00F83BD3">
            <w:pPr>
              <w:spacing w:after="160" w:line="259" w:lineRule="auto"/>
            </w:pPr>
            <w:r w:rsidRPr="00D73D89">
              <w:t>DECIMAL(10,2)</w:t>
            </w:r>
          </w:p>
        </w:tc>
        <w:tc>
          <w:tcPr>
            <w:tcW w:w="0" w:type="auto"/>
            <w:hideMark/>
          </w:tcPr>
          <w:p w14:paraId="4790DAC4" w14:textId="77777777" w:rsidR="00D14929" w:rsidRPr="00D73D89" w:rsidRDefault="00D14929" w:rsidP="00F83BD3">
            <w:pPr>
              <w:spacing w:after="160" w:line="259" w:lineRule="auto"/>
            </w:pPr>
            <w:r w:rsidRPr="00D73D89">
              <w:t>Amount billed</w:t>
            </w:r>
          </w:p>
        </w:tc>
      </w:tr>
      <w:tr w:rsidR="00D14929" w:rsidRPr="00D73D89" w14:paraId="69B98234" w14:textId="77777777" w:rsidTr="00F83BD3">
        <w:tc>
          <w:tcPr>
            <w:tcW w:w="0" w:type="auto"/>
            <w:hideMark/>
          </w:tcPr>
          <w:p w14:paraId="08319805" w14:textId="77777777" w:rsidR="00D14929" w:rsidRPr="00D73D89" w:rsidRDefault="00D14929" w:rsidP="00F83BD3">
            <w:pPr>
              <w:spacing w:after="160" w:line="259" w:lineRule="auto"/>
            </w:pPr>
            <w:r w:rsidRPr="00D73D89">
              <w:t>billing_date</w:t>
            </w:r>
          </w:p>
        </w:tc>
        <w:tc>
          <w:tcPr>
            <w:tcW w:w="0" w:type="auto"/>
            <w:hideMark/>
          </w:tcPr>
          <w:p w14:paraId="71A1BF98" w14:textId="77777777" w:rsidR="00D14929" w:rsidRPr="00D73D89" w:rsidRDefault="00D14929" w:rsidP="00F83BD3">
            <w:pPr>
              <w:spacing w:after="160" w:line="259" w:lineRule="auto"/>
            </w:pPr>
            <w:r w:rsidRPr="00D73D89">
              <w:t>DATE</w:t>
            </w:r>
          </w:p>
        </w:tc>
        <w:tc>
          <w:tcPr>
            <w:tcW w:w="0" w:type="auto"/>
            <w:hideMark/>
          </w:tcPr>
          <w:p w14:paraId="65402ADE" w14:textId="77777777" w:rsidR="00D14929" w:rsidRPr="00D73D89" w:rsidRDefault="00D14929" w:rsidP="00F83BD3">
            <w:pPr>
              <w:spacing w:after="160" w:line="259" w:lineRule="auto"/>
            </w:pPr>
            <w:r w:rsidRPr="00D73D89">
              <w:t>Billing date</w:t>
            </w:r>
          </w:p>
        </w:tc>
      </w:tr>
    </w:tbl>
    <w:p w14:paraId="0CC4F2E4" w14:textId="77777777" w:rsidR="00D14929" w:rsidRPr="00D73D89" w:rsidRDefault="00000000" w:rsidP="00D14929">
      <w:r>
        <w:pict w14:anchorId="0A16EDDE">
          <v:rect id="_x0000_i1038" style="width:0;height:1.5pt" o:hralign="center" o:hrstd="t" o:hr="t" fillcolor="#a0a0a0" stroked="f"/>
        </w:pict>
      </w:r>
    </w:p>
    <w:p w14:paraId="7AA6BAD0" w14:textId="1C70B2D6" w:rsidR="00D14929" w:rsidRPr="00D73D89" w:rsidRDefault="003C488F" w:rsidP="00D14929">
      <w:pPr>
        <w:rPr>
          <w:b/>
          <w:bCs/>
        </w:rPr>
      </w:pPr>
      <w:r>
        <w:rPr>
          <w:b/>
          <w:bCs/>
        </w:rPr>
        <w:t>8</w:t>
      </w:r>
      <w:r w:rsidR="00D14929" w:rsidRPr="00D73D89">
        <w:rPr>
          <w:b/>
          <w:bCs/>
        </w:rPr>
        <w:t>. WaterSupply</w:t>
      </w:r>
    </w:p>
    <w:tbl>
      <w:tblPr>
        <w:tblStyle w:val="TableGrid"/>
        <w:tblW w:w="0" w:type="auto"/>
        <w:tblLook w:val="04A0" w:firstRow="1" w:lastRow="0" w:firstColumn="1" w:lastColumn="0" w:noHBand="0" w:noVBand="1"/>
      </w:tblPr>
      <w:tblGrid>
        <w:gridCol w:w="1627"/>
        <w:gridCol w:w="1655"/>
        <w:gridCol w:w="3185"/>
      </w:tblGrid>
      <w:tr w:rsidR="00D14929" w:rsidRPr="00D73D89" w14:paraId="114A9DBE" w14:textId="77777777" w:rsidTr="00F83BD3">
        <w:tc>
          <w:tcPr>
            <w:tcW w:w="0" w:type="auto"/>
            <w:hideMark/>
          </w:tcPr>
          <w:p w14:paraId="6959C149" w14:textId="77777777" w:rsidR="00D14929" w:rsidRPr="00D73D89" w:rsidRDefault="00D14929" w:rsidP="00F83BD3">
            <w:pPr>
              <w:spacing w:after="160" w:line="259" w:lineRule="auto"/>
              <w:rPr>
                <w:b/>
                <w:bCs/>
              </w:rPr>
            </w:pPr>
            <w:r w:rsidRPr="00D73D89">
              <w:rPr>
                <w:b/>
                <w:bCs/>
              </w:rPr>
              <w:t>Field</w:t>
            </w:r>
          </w:p>
        </w:tc>
        <w:tc>
          <w:tcPr>
            <w:tcW w:w="0" w:type="auto"/>
            <w:hideMark/>
          </w:tcPr>
          <w:p w14:paraId="3358F3F3" w14:textId="77777777" w:rsidR="00D14929" w:rsidRPr="00D73D89" w:rsidRDefault="00D14929" w:rsidP="00F83BD3">
            <w:pPr>
              <w:spacing w:after="160" w:line="259" w:lineRule="auto"/>
              <w:rPr>
                <w:b/>
                <w:bCs/>
              </w:rPr>
            </w:pPr>
            <w:r w:rsidRPr="00D73D89">
              <w:rPr>
                <w:b/>
                <w:bCs/>
              </w:rPr>
              <w:t>Data Type</w:t>
            </w:r>
          </w:p>
        </w:tc>
        <w:tc>
          <w:tcPr>
            <w:tcW w:w="0" w:type="auto"/>
            <w:hideMark/>
          </w:tcPr>
          <w:p w14:paraId="7693705D" w14:textId="77777777" w:rsidR="00D14929" w:rsidRPr="00D73D89" w:rsidRDefault="00D14929" w:rsidP="00F83BD3">
            <w:pPr>
              <w:spacing w:after="160" w:line="259" w:lineRule="auto"/>
              <w:rPr>
                <w:b/>
                <w:bCs/>
              </w:rPr>
            </w:pPr>
            <w:r w:rsidRPr="00D73D89">
              <w:rPr>
                <w:b/>
                <w:bCs/>
              </w:rPr>
              <w:t>Description</w:t>
            </w:r>
          </w:p>
        </w:tc>
      </w:tr>
      <w:tr w:rsidR="00D14929" w:rsidRPr="00D73D89" w14:paraId="3732CA62" w14:textId="77777777" w:rsidTr="00F83BD3">
        <w:tc>
          <w:tcPr>
            <w:tcW w:w="0" w:type="auto"/>
            <w:hideMark/>
          </w:tcPr>
          <w:p w14:paraId="76924289" w14:textId="77777777" w:rsidR="00D14929" w:rsidRPr="00D73D89" w:rsidRDefault="00D14929" w:rsidP="00F83BD3">
            <w:pPr>
              <w:spacing w:after="160" w:line="259" w:lineRule="auto"/>
            </w:pPr>
            <w:r w:rsidRPr="00D73D89">
              <w:t>water_id</w:t>
            </w:r>
          </w:p>
        </w:tc>
        <w:tc>
          <w:tcPr>
            <w:tcW w:w="0" w:type="auto"/>
            <w:hideMark/>
          </w:tcPr>
          <w:p w14:paraId="640F6AAB" w14:textId="77777777" w:rsidR="00D14929" w:rsidRPr="00D73D89" w:rsidRDefault="00D14929" w:rsidP="00F83BD3">
            <w:pPr>
              <w:spacing w:after="160" w:line="259" w:lineRule="auto"/>
            </w:pPr>
            <w:r w:rsidRPr="00D73D89">
              <w:t>INT</w:t>
            </w:r>
          </w:p>
        </w:tc>
        <w:tc>
          <w:tcPr>
            <w:tcW w:w="0" w:type="auto"/>
            <w:hideMark/>
          </w:tcPr>
          <w:p w14:paraId="3E7C075A" w14:textId="77777777" w:rsidR="00D14929" w:rsidRPr="00D73D89" w:rsidRDefault="00D14929" w:rsidP="00F83BD3">
            <w:pPr>
              <w:spacing w:after="160" w:line="259" w:lineRule="auto"/>
            </w:pPr>
            <w:r w:rsidRPr="00D73D89">
              <w:t>Primary Key</w:t>
            </w:r>
          </w:p>
        </w:tc>
      </w:tr>
      <w:tr w:rsidR="00D14929" w:rsidRPr="00D73D89" w14:paraId="77189986" w14:textId="77777777" w:rsidTr="00F83BD3">
        <w:tc>
          <w:tcPr>
            <w:tcW w:w="0" w:type="auto"/>
            <w:hideMark/>
          </w:tcPr>
          <w:p w14:paraId="328ADE67" w14:textId="77777777" w:rsidR="00D14929" w:rsidRPr="00D73D89" w:rsidRDefault="00D14929" w:rsidP="00F83BD3">
            <w:pPr>
              <w:spacing w:after="160" w:line="259" w:lineRule="auto"/>
            </w:pPr>
            <w:r w:rsidRPr="00D73D89">
              <w:t>citizen_id</w:t>
            </w:r>
          </w:p>
        </w:tc>
        <w:tc>
          <w:tcPr>
            <w:tcW w:w="0" w:type="auto"/>
            <w:hideMark/>
          </w:tcPr>
          <w:p w14:paraId="1482F63A" w14:textId="77777777" w:rsidR="00D14929" w:rsidRPr="00D73D89" w:rsidRDefault="00D14929" w:rsidP="00F83BD3">
            <w:pPr>
              <w:spacing w:after="160" w:line="259" w:lineRule="auto"/>
            </w:pPr>
            <w:r w:rsidRPr="00D73D89">
              <w:t>INT</w:t>
            </w:r>
          </w:p>
        </w:tc>
        <w:tc>
          <w:tcPr>
            <w:tcW w:w="0" w:type="auto"/>
            <w:hideMark/>
          </w:tcPr>
          <w:p w14:paraId="7F2CDC9E" w14:textId="77777777" w:rsidR="00D14929" w:rsidRPr="00D73D89" w:rsidRDefault="00D14929" w:rsidP="00F83BD3">
            <w:pPr>
              <w:spacing w:after="160" w:line="259" w:lineRule="auto"/>
            </w:pPr>
            <w:r w:rsidRPr="00D73D89">
              <w:t>Foreign Key (references Citizen)</w:t>
            </w:r>
          </w:p>
        </w:tc>
      </w:tr>
      <w:tr w:rsidR="00D14929" w:rsidRPr="00D73D89" w14:paraId="1FB4DE5B" w14:textId="77777777" w:rsidTr="00F83BD3">
        <w:tc>
          <w:tcPr>
            <w:tcW w:w="0" w:type="auto"/>
            <w:hideMark/>
          </w:tcPr>
          <w:p w14:paraId="05C69AE6" w14:textId="77777777" w:rsidR="00D14929" w:rsidRPr="00D73D89" w:rsidRDefault="00D14929" w:rsidP="00F83BD3">
            <w:pPr>
              <w:spacing w:after="160" w:line="259" w:lineRule="auto"/>
            </w:pPr>
            <w:r w:rsidRPr="00D73D89">
              <w:t>consumption</w:t>
            </w:r>
          </w:p>
        </w:tc>
        <w:tc>
          <w:tcPr>
            <w:tcW w:w="0" w:type="auto"/>
            <w:hideMark/>
          </w:tcPr>
          <w:p w14:paraId="2F312EB7" w14:textId="77777777" w:rsidR="00D14929" w:rsidRPr="00D73D89" w:rsidRDefault="00D14929" w:rsidP="00F83BD3">
            <w:pPr>
              <w:spacing w:after="160" w:line="259" w:lineRule="auto"/>
            </w:pPr>
            <w:r w:rsidRPr="00D73D89">
              <w:t>DECIMAL(10,2)</w:t>
            </w:r>
          </w:p>
        </w:tc>
        <w:tc>
          <w:tcPr>
            <w:tcW w:w="0" w:type="auto"/>
            <w:hideMark/>
          </w:tcPr>
          <w:p w14:paraId="0CD9EF10" w14:textId="77777777" w:rsidR="00D14929" w:rsidRPr="00D73D89" w:rsidRDefault="00D14929" w:rsidP="00F83BD3">
            <w:pPr>
              <w:spacing w:after="160" w:line="259" w:lineRule="auto"/>
            </w:pPr>
            <w:r w:rsidRPr="00D73D89">
              <w:t>Water consumption (liters)</w:t>
            </w:r>
          </w:p>
        </w:tc>
      </w:tr>
      <w:tr w:rsidR="00D14929" w:rsidRPr="00D73D89" w14:paraId="1B81626D" w14:textId="77777777" w:rsidTr="00F83BD3">
        <w:tc>
          <w:tcPr>
            <w:tcW w:w="0" w:type="auto"/>
            <w:hideMark/>
          </w:tcPr>
          <w:p w14:paraId="78C2FC9B" w14:textId="77777777" w:rsidR="00D14929" w:rsidRPr="00D73D89" w:rsidRDefault="00D14929" w:rsidP="00F83BD3">
            <w:pPr>
              <w:spacing w:after="160" w:line="259" w:lineRule="auto"/>
            </w:pPr>
            <w:r w:rsidRPr="00D73D89">
              <w:t>billing_amount</w:t>
            </w:r>
          </w:p>
        </w:tc>
        <w:tc>
          <w:tcPr>
            <w:tcW w:w="0" w:type="auto"/>
            <w:hideMark/>
          </w:tcPr>
          <w:p w14:paraId="6B61C54F" w14:textId="77777777" w:rsidR="00D14929" w:rsidRPr="00D73D89" w:rsidRDefault="00D14929" w:rsidP="00F83BD3">
            <w:pPr>
              <w:spacing w:after="160" w:line="259" w:lineRule="auto"/>
            </w:pPr>
            <w:r w:rsidRPr="00D73D89">
              <w:t>DECIMAL(10,2)</w:t>
            </w:r>
          </w:p>
        </w:tc>
        <w:tc>
          <w:tcPr>
            <w:tcW w:w="0" w:type="auto"/>
            <w:hideMark/>
          </w:tcPr>
          <w:p w14:paraId="20DB6368" w14:textId="77777777" w:rsidR="00D14929" w:rsidRPr="00D73D89" w:rsidRDefault="00D14929" w:rsidP="00F83BD3">
            <w:pPr>
              <w:spacing w:after="160" w:line="259" w:lineRule="auto"/>
            </w:pPr>
            <w:r w:rsidRPr="00D73D89">
              <w:t>Amount billed</w:t>
            </w:r>
          </w:p>
        </w:tc>
      </w:tr>
      <w:tr w:rsidR="00D14929" w:rsidRPr="00D73D89" w14:paraId="3D73F2D8" w14:textId="77777777" w:rsidTr="00F83BD3">
        <w:tc>
          <w:tcPr>
            <w:tcW w:w="0" w:type="auto"/>
            <w:hideMark/>
          </w:tcPr>
          <w:p w14:paraId="4DA9BAAD" w14:textId="77777777" w:rsidR="00D14929" w:rsidRPr="00D73D89" w:rsidRDefault="00D14929" w:rsidP="00F83BD3">
            <w:pPr>
              <w:spacing w:after="160" w:line="259" w:lineRule="auto"/>
            </w:pPr>
            <w:r w:rsidRPr="00D73D89">
              <w:t>billing_date</w:t>
            </w:r>
          </w:p>
        </w:tc>
        <w:tc>
          <w:tcPr>
            <w:tcW w:w="0" w:type="auto"/>
            <w:hideMark/>
          </w:tcPr>
          <w:p w14:paraId="036B58D7" w14:textId="77777777" w:rsidR="00D14929" w:rsidRPr="00D73D89" w:rsidRDefault="00D14929" w:rsidP="00F83BD3">
            <w:pPr>
              <w:spacing w:after="160" w:line="259" w:lineRule="auto"/>
            </w:pPr>
            <w:r w:rsidRPr="00D73D89">
              <w:t>DATE</w:t>
            </w:r>
          </w:p>
        </w:tc>
        <w:tc>
          <w:tcPr>
            <w:tcW w:w="0" w:type="auto"/>
            <w:hideMark/>
          </w:tcPr>
          <w:p w14:paraId="483BE95A" w14:textId="77777777" w:rsidR="00D14929" w:rsidRPr="00D73D89" w:rsidRDefault="00D14929" w:rsidP="00F83BD3">
            <w:pPr>
              <w:spacing w:after="160" w:line="259" w:lineRule="auto"/>
            </w:pPr>
            <w:r w:rsidRPr="00D73D89">
              <w:t>Billing date</w:t>
            </w:r>
          </w:p>
        </w:tc>
      </w:tr>
    </w:tbl>
    <w:p w14:paraId="24381772" w14:textId="77777777" w:rsidR="00D14929" w:rsidRPr="00D73D89" w:rsidRDefault="00000000" w:rsidP="00D14929">
      <w:r>
        <w:pict w14:anchorId="2CB01639">
          <v:rect id="_x0000_i1039" style="width:0;height:1.5pt" o:hralign="center" o:hrstd="t" o:hr="t" fillcolor="#a0a0a0" stroked="f"/>
        </w:pict>
      </w:r>
    </w:p>
    <w:p w14:paraId="16E83520" w14:textId="761AA1E6" w:rsidR="00D14929" w:rsidRPr="00D73D89" w:rsidRDefault="003C488F" w:rsidP="00D14929">
      <w:pPr>
        <w:rPr>
          <w:b/>
          <w:bCs/>
        </w:rPr>
      </w:pPr>
      <w:r>
        <w:rPr>
          <w:b/>
          <w:bCs/>
        </w:rPr>
        <w:t>9</w:t>
      </w:r>
      <w:r w:rsidR="00D14929" w:rsidRPr="00D73D89">
        <w:rPr>
          <w:b/>
          <w:bCs/>
        </w:rPr>
        <w:t>. Incident</w:t>
      </w:r>
    </w:p>
    <w:tbl>
      <w:tblPr>
        <w:tblStyle w:val="TableGrid"/>
        <w:tblW w:w="0" w:type="auto"/>
        <w:tblLook w:val="04A0" w:firstRow="1" w:lastRow="0" w:firstColumn="1" w:lastColumn="0" w:noHBand="0" w:noVBand="1"/>
      </w:tblPr>
      <w:tblGrid>
        <w:gridCol w:w="1556"/>
        <w:gridCol w:w="1532"/>
        <w:gridCol w:w="3204"/>
      </w:tblGrid>
      <w:tr w:rsidR="00D14929" w:rsidRPr="00D73D89" w14:paraId="7D4BD6B5" w14:textId="77777777" w:rsidTr="00F83BD3">
        <w:tc>
          <w:tcPr>
            <w:tcW w:w="0" w:type="auto"/>
            <w:hideMark/>
          </w:tcPr>
          <w:p w14:paraId="654AD5C1" w14:textId="77777777" w:rsidR="00D14929" w:rsidRPr="00D73D89" w:rsidRDefault="00D14929" w:rsidP="00F83BD3">
            <w:pPr>
              <w:spacing w:after="160" w:line="259" w:lineRule="auto"/>
              <w:rPr>
                <w:b/>
                <w:bCs/>
              </w:rPr>
            </w:pPr>
            <w:r w:rsidRPr="00D73D89">
              <w:rPr>
                <w:b/>
                <w:bCs/>
              </w:rPr>
              <w:t>Field</w:t>
            </w:r>
          </w:p>
        </w:tc>
        <w:tc>
          <w:tcPr>
            <w:tcW w:w="0" w:type="auto"/>
            <w:hideMark/>
          </w:tcPr>
          <w:p w14:paraId="02F731BF" w14:textId="77777777" w:rsidR="00D14929" w:rsidRPr="00D73D89" w:rsidRDefault="00D14929" w:rsidP="00F83BD3">
            <w:pPr>
              <w:spacing w:after="160" w:line="259" w:lineRule="auto"/>
              <w:rPr>
                <w:b/>
                <w:bCs/>
              </w:rPr>
            </w:pPr>
            <w:r w:rsidRPr="00D73D89">
              <w:rPr>
                <w:b/>
                <w:bCs/>
              </w:rPr>
              <w:t>Data Type</w:t>
            </w:r>
          </w:p>
        </w:tc>
        <w:tc>
          <w:tcPr>
            <w:tcW w:w="0" w:type="auto"/>
            <w:hideMark/>
          </w:tcPr>
          <w:p w14:paraId="603C1DB0" w14:textId="77777777" w:rsidR="00D14929" w:rsidRPr="00D73D89" w:rsidRDefault="00D14929" w:rsidP="00F83BD3">
            <w:pPr>
              <w:spacing w:after="160" w:line="259" w:lineRule="auto"/>
              <w:rPr>
                <w:b/>
                <w:bCs/>
              </w:rPr>
            </w:pPr>
            <w:r w:rsidRPr="00D73D89">
              <w:rPr>
                <w:b/>
                <w:bCs/>
              </w:rPr>
              <w:t>Description</w:t>
            </w:r>
          </w:p>
        </w:tc>
      </w:tr>
      <w:tr w:rsidR="00D14929" w:rsidRPr="00D73D89" w14:paraId="10D6C49C" w14:textId="77777777" w:rsidTr="00F83BD3">
        <w:tc>
          <w:tcPr>
            <w:tcW w:w="0" w:type="auto"/>
            <w:hideMark/>
          </w:tcPr>
          <w:p w14:paraId="6178D291" w14:textId="77777777" w:rsidR="00D14929" w:rsidRPr="00D73D89" w:rsidRDefault="00D14929" w:rsidP="00F83BD3">
            <w:pPr>
              <w:spacing w:after="160" w:line="259" w:lineRule="auto"/>
            </w:pPr>
            <w:r w:rsidRPr="00D73D89">
              <w:t>incident_id</w:t>
            </w:r>
          </w:p>
        </w:tc>
        <w:tc>
          <w:tcPr>
            <w:tcW w:w="0" w:type="auto"/>
            <w:hideMark/>
          </w:tcPr>
          <w:p w14:paraId="7332E568" w14:textId="77777777" w:rsidR="00D14929" w:rsidRPr="00D73D89" w:rsidRDefault="00D14929" w:rsidP="00F83BD3">
            <w:pPr>
              <w:spacing w:after="160" w:line="259" w:lineRule="auto"/>
            </w:pPr>
            <w:r w:rsidRPr="00D73D89">
              <w:t>INT</w:t>
            </w:r>
          </w:p>
        </w:tc>
        <w:tc>
          <w:tcPr>
            <w:tcW w:w="0" w:type="auto"/>
            <w:hideMark/>
          </w:tcPr>
          <w:p w14:paraId="0297B3BB" w14:textId="77777777" w:rsidR="00D14929" w:rsidRPr="00D73D89" w:rsidRDefault="00D14929" w:rsidP="00F83BD3">
            <w:pPr>
              <w:spacing w:after="160" w:line="259" w:lineRule="auto"/>
            </w:pPr>
            <w:r w:rsidRPr="00D73D89">
              <w:t>Primary Key</w:t>
            </w:r>
          </w:p>
        </w:tc>
      </w:tr>
      <w:tr w:rsidR="00D14929" w:rsidRPr="00D73D89" w14:paraId="1251BC85" w14:textId="77777777" w:rsidTr="00F83BD3">
        <w:tc>
          <w:tcPr>
            <w:tcW w:w="0" w:type="auto"/>
            <w:hideMark/>
          </w:tcPr>
          <w:p w14:paraId="1A414694" w14:textId="77777777" w:rsidR="00D14929" w:rsidRPr="00D73D89" w:rsidRDefault="00D14929" w:rsidP="00F83BD3">
            <w:pPr>
              <w:spacing w:after="160" w:line="259" w:lineRule="auto"/>
            </w:pPr>
            <w:r w:rsidRPr="00D73D89">
              <w:t>citizen_id</w:t>
            </w:r>
          </w:p>
        </w:tc>
        <w:tc>
          <w:tcPr>
            <w:tcW w:w="0" w:type="auto"/>
            <w:hideMark/>
          </w:tcPr>
          <w:p w14:paraId="553D6532" w14:textId="77777777" w:rsidR="00D14929" w:rsidRPr="00D73D89" w:rsidRDefault="00D14929" w:rsidP="00F83BD3">
            <w:pPr>
              <w:spacing w:after="160" w:line="259" w:lineRule="auto"/>
            </w:pPr>
            <w:r w:rsidRPr="00D73D89">
              <w:t>INT</w:t>
            </w:r>
          </w:p>
        </w:tc>
        <w:tc>
          <w:tcPr>
            <w:tcW w:w="0" w:type="auto"/>
            <w:hideMark/>
          </w:tcPr>
          <w:p w14:paraId="2F60094E" w14:textId="77777777" w:rsidR="00D14929" w:rsidRPr="00D73D89" w:rsidRDefault="00D14929" w:rsidP="00F83BD3">
            <w:pPr>
              <w:spacing w:after="160" w:line="259" w:lineRule="auto"/>
            </w:pPr>
            <w:r w:rsidRPr="00D73D89">
              <w:t>Foreign Key (references Citizen)</w:t>
            </w:r>
          </w:p>
        </w:tc>
      </w:tr>
      <w:tr w:rsidR="00D14929" w:rsidRPr="00D73D89" w14:paraId="4128128E" w14:textId="77777777" w:rsidTr="00F83BD3">
        <w:tc>
          <w:tcPr>
            <w:tcW w:w="0" w:type="auto"/>
            <w:hideMark/>
          </w:tcPr>
          <w:p w14:paraId="64BA0338" w14:textId="77777777" w:rsidR="00D14929" w:rsidRPr="00D73D89" w:rsidRDefault="00D14929" w:rsidP="00F83BD3">
            <w:pPr>
              <w:spacing w:after="160" w:line="259" w:lineRule="auto"/>
            </w:pPr>
            <w:r w:rsidRPr="00D73D89">
              <w:lastRenderedPageBreak/>
              <w:t>description</w:t>
            </w:r>
          </w:p>
        </w:tc>
        <w:tc>
          <w:tcPr>
            <w:tcW w:w="0" w:type="auto"/>
            <w:hideMark/>
          </w:tcPr>
          <w:p w14:paraId="4F1A716E" w14:textId="77777777" w:rsidR="00D14929" w:rsidRPr="00D73D89" w:rsidRDefault="00D14929" w:rsidP="00F83BD3">
            <w:pPr>
              <w:spacing w:after="160" w:line="259" w:lineRule="auto"/>
            </w:pPr>
            <w:r w:rsidRPr="00D73D89">
              <w:t>TEXT</w:t>
            </w:r>
          </w:p>
        </w:tc>
        <w:tc>
          <w:tcPr>
            <w:tcW w:w="0" w:type="auto"/>
            <w:hideMark/>
          </w:tcPr>
          <w:p w14:paraId="447E6CFE" w14:textId="77777777" w:rsidR="00D14929" w:rsidRPr="00D73D89" w:rsidRDefault="00D14929" w:rsidP="00F83BD3">
            <w:pPr>
              <w:spacing w:after="160" w:line="259" w:lineRule="auto"/>
            </w:pPr>
            <w:r w:rsidRPr="00D73D89">
              <w:t>Incident description</w:t>
            </w:r>
          </w:p>
        </w:tc>
      </w:tr>
      <w:tr w:rsidR="00D14929" w:rsidRPr="00D73D89" w14:paraId="41958411" w14:textId="77777777" w:rsidTr="00F83BD3">
        <w:tc>
          <w:tcPr>
            <w:tcW w:w="0" w:type="auto"/>
            <w:hideMark/>
          </w:tcPr>
          <w:p w14:paraId="395CB9F6" w14:textId="77777777" w:rsidR="00D14929" w:rsidRPr="00D73D89" w:rsidRDefault="00D14929" w:rsidP="00F83BD3">
            <w:pPr>
              <w:spacing w:after="160" w:line="259" w:lineRule="auto"/>
            </w:pPr>
            <w:r w:rsidRPr="00D73D89">
              <w:t>worker_id</w:t>
            </w:r>
          </w:p>
        </w:tc>
        <w:tc>
          <w:tcPr>
            <w:tcW w:w="0" w:type="auto"/>
            <w:hideMark/>
          </w:tcPr>
          <w:p w14:paraId="3556ED2E" w14:textId="77777777" w:rsidR="00D14929" w:rsidRPr="00D73D89" w:rsidRDefault="00D14929" w:rsidP="00F83BD3">
            <w:pPr>
              <w:spacing w:after="160" w:line="259" w:lineRule="auto"/>
            </w:pPr>
            <w:r w:rsidRPr="00D73D89">
              <w:t>INT</w:t>
            </w:r>
          </w:p>
        </w:tc>
        <w:tc>
          <w:tcPr>
            <w:tcW w:w="0" w:type="auto"/>
            <w:hideMark/>
          </w:tcPr>
          <w:p w14:paraId="62D5DD3E" w14:textId="77777777" w:rsidR="00D14929" w:rsidRPr="00D73D89" w:rsidRDefault="00D14929" w:rsidP="00F83BD3">
            <w:pPr>
              <w:spacing w:after="160" w:line="259" w:lineRule="auto"/>
            </w:pPr>
            <w:r w:rsidRPr="00D73D89">
              <w:t>Foreign Key (references Worker)</w:t>
            </w:r>
          </w:p>
        </w:tc>
      </w:tr>
      <w:tr w:rsidR="00D14929" w:rsidRPr="00D73D89" w14:paraId="34D1EB6E" w14:textId="77777777" w:rsidTr="00F83BD3">
        <w:tc>
          <w:tcPr>
            <w:tcW w:w="0" w:type="auto"/>
            <w:hideMark/>
          </w:tcPr>
          <w:p w14:paraId="1FF85346" w14:textId="77777777" w:rsidR="00D14929" w:rsidRPr="00D73D89" w:rsidRDefault="00D14929" w:rsidP="00F83BD3">
            <w:pPr>
              <w:spacing w:after="160" w:line="259" w:lineRule="auto"/>
            </w:pPr>
            <w:r w:rsidRPr="00D73D89">
              <w:t>status</w:t>
            </w:r>
          </w:p>
        </w:tc>
        <w:tc>
          <w:tcPr>
            <w:tcW w:w="0" w:type="auto"/>
            <w:hideMark/>
          </w:tcPr>
          <w:p w14:paraId="149F68C4" w14:textId="77777777" w:rsidR="00D14929" w:rsidRPr="00D73D89" w:rsidRDefault="00D14929" w:rsidP="00F83BD3">
            <w:pPr>
              <w:spacing w:after="160" w:line="259" w:lineRule="auto"/>
            </w:pPr>
            <w:r w:rsidRPr="00D73D89">
              <w:t>VARCHAR(50)</w:t>
            </w:r>
          </w:p>
        </w:tc>
        <w:tc>
          <w:tcPr>
            <w:tcW w:w="0" w:type="auto"/>
            <w:hideMark/>
          </w:tcPr>
          <w:p w14:paraId="4282F3DB" w14:textId="77777777" w:rsidR="00D14929" w:rsidRPr="00D73D89" w:rsidRDefault="00D14929" w:rsidP="00F83BD3">
            <w:pPr>
              <w:spacing w:after="160" w:line="259" w:lineRule="auto"/>
            </w:pPr>
            <w:r w:rsidRPr="00D73D89">
              <w:t>Incident resolution status</w:t>
            </w:r>
          </w:p>
        </w:tc>
      </w:tr>
      <w:tr w:rsidR="00D14929" w:rsidRPr="00D73D89" w14:paraId="5F9400A7" w14:textId="77777777" w:rsidTr="00F83BD3">
        <w:tc>
          <w:tcPr>
            <w:tcW w:w="0" w:type="auto"/>
            <w:hideMark/>
          </w:tcPr>
          <w:p w14:paraId="7441B0C0" w14:textId="77777777" w:rsidR="00D14929" w:rsidRPr="00D73D89" w:rsidRDefault="00D14929" w:rsidP="00F83BD3">
            <w:pPr>
              <w:spacing w:after="160" w:line="259" w:lineRule="auto"/>
            </w:pPr>
            <w:r w:rsidRPr="00D73D89">
              <w:t>date_reported</w:t>
            </w:r>
          </w:p>
        </w:tc>
        <w:tc>
          <w:tcPr>
            <w:tcW w:w="0" w:type="auto"/>
            <w:hideMark/>
          </w:tcPr>
          <w:p w14:paraId="1726B522" w14:textId="77777777" w:rsidR="00D14929" w:rsidRPr="00D73D89" w:rsidRDefault="00D14929" w:rsidP="00F83BD3">
            <w:pPr>
              <w:spacing w:after="160" w:line="259" w:lineRule="auto"/>
            </w:pPr>
            <w:r w:rsidRPr="00D73D89">
              <w:t>DATE</w:t>
            </w:r>
          </w:p>
        </w:tc>
        <w:tc>
          <w:tcPr>
            <w:tcW w:w="0" w:type="auto"/>
            <w:hideMark/>
          </w:tcPr>
          <w:p w14:paraId="42FF84BC" w14:textId="77777777" w:rsidR="00D14929" w:rsidRPr="00D73D89" w:rsidRDefault="00D14929" w:rsidP="00F83BD3">
            <w:pPr>
              <w:spacing w:after="160" w:line="259" w:lineRule="auto"/>
            </w:pPr>
            <w:r w:rsidRPr="00D73D89">
              <w:t>Date reported</w:t>
            </w:r>
          </w:p>
        </w:tc>
      </w:tr>
    </w:tbl>
    <w:p w14:paraId="4BE9F723" w14:textId="77777777" w:rsidR="00D14929" w:rsidRPr="00D73D89" w:rsidRDefault="00000000" w:rsidP="00D14929">
      <w:r>
        <w:pict w14:anchorId="7A514180">
          <v:rect id="_x0000_i1040" style="width:0;height:1.5pt" o:hralign="center" o:hrstd="t" o:hr="t" fillcolor="#a0a0a0" stroked="f"/>
        </w:pict>
      </w:r>
    </w:p>
    <w:p w14:paraId="3D59AF6E" w14:textId="77777777" w:rsidR="00D14929" w:rsidRPr="00D73D89" w:rsidRDefault="00000000" w:rsidP="00D14929">
      <w:r>
        <w:pict w14:anchorId="1A4ABF91">
          <v:rect id="_x0000_i1041" style="width:0;height:1.5pt" o:hralign="center" o:hrstd="t" o:hr="t" fillcolor="#a0a0a0" stroked="f"/>
        </w:pict>
      </w:r>
    </w:p>
    <w:p w14:paraId="49D41319" w14:textId="77777777" w:rsidR="00D14929" w:rsidRPr="00D73D89" w:rsidRDefault="00000000" w:rsidP="00D14929">
      <w:r>
        <w:pict w14:anchorId="40A3DF17">
          <v:rect id="_x0000_i1042" style="width:0;height:1.5pt" o:hralign="center" o:hrstd="t" o:hr="t" fillcolor="#a0a0a0" stroked="f"/>
        </w:pict>
      </w:r>
    </w:p>
    <w:p w14:paraId="67ED9187" w14:textId="2D915C73" w:rsidR="00D14929" w:rsidRPr="00D73D89" w:rsidRDefault="003C488F" w:rsidP="00D14929">
      <w:pPr>
        <w:rPr>
          <w:b/>
          <w:bCs/>
        </w:rPr>
      </w:pPr>
      <w:r>
        <w:rPr>
          <w:b/>
          <w:bCs/>
        </w:rPr>
        <w:t>10</w:t>
      </w:r>
      <w:r w:rsidR="00D14929" w:rsidRPr="00D73D89">
        <w:rPr>
          <w:b/>
          <w:bCs/>
        </w:rPr>
        <w:t>. Contractor</w:t>
      </w:r>
    </w:p>
    <w:tbl>
      <w:tblPr>
        <w:tblStyle w:val="TableGrid"/>
        <w:tblW w:w="0" w:type="auto"/>
        <w:tblLook w:val="04A0" w:firstRow="1" w:lastRow="0" w:firstColumn="1" w:lastColumn="0" w:noHBand="0" w:noVBand="1"/>
      </w:tblPr>
      <w:tblGrid>
        <w:gridCol w:w="1487"/>
        <w:gridCol w:w="1650"/>
        <w:gridCol w:w="2484"/>
      </w:tblGrid>
      <w:tr w:rsidR="00D14929" w:rsidRPr="00D73D89" w14:paraId="30D76616" w14:textId="77777777" w:rsidTr="00F83BD3">
        <w:tc>
          <w:tcPr>
            <w:tcW w:w="0" w:type="auto"/>
            <w:hideMark/>
          </w:tcPr>
          <w:p w14:paraId="1FF4D404" w14:textId="77777777" w:rsidR="00D14929" w:rsidRPr="00D73D89" w:rsidRDefault="00D14929" w:rsidP="00F83BD3">
            <w:pPr>
              <w:spacing w:after="160" w:line="259" w:lineRule="auto"/>
              <w:rPr>
                <w:b/>
                <w:bCs/>
              </w:rPr>
            </w:pPr>
            <w:r w:rsidRPr="00D73D89">
              <w:rPr>
                <w:b/>
                <w:bCs/>
              </w:rPr>
              <w:t>Field</w:t>
            </w:r>
          </w:p>
        </w:tc>
        <w:tc>
          <w:tcPr>
            <w:tcW w:w="0" w:type="auto"/>
            <w:hideMark/>
          </w:tcPr>
          <w:p w14:paraId="0E766D7B" w14:textId="77777777" w:rsidR="00D14929" w:rsidRPr="00D73D89" w:rsidRDefault="00D14929" w:rsidP="00F83BD3">
            <w:pPr>
              <w:spacing w:after="160" w:line="259" w:lineRule="auto"/>
              <w:rPr>
                <w:b/>
                <w:bCs/>
              </w:rPr>
            </w:pPr>
            <w:r w:rsidRPr="00D73D89">
              <w:rPr>
                <w:b/>
                <w:bCs/>
              </w:rPr>
              <w:t>Data Type</w:t>
            </w:r>
          </w:p>
        </w:tc>
        <w:tc>
          <w:tcPr>
            <w:tcW w:w="0" w:type="auto"/>
            <w:hideMark/>
          </w:tcPr>
          <w:p w14:paraId="7052BADB" w14:textId="77777777" w:rsidR="00D14929" w:rsidRPr="00D73D89" w:rsidRDefault="00D14929" w:rsidP="00F83BD3">
            <w:pPr>
              <w:spacing w:after="160" w:line="259" w:lineRule="auto"/>
              <w:rPr>
                <w:b/>
                <w:bCs/>
              </w:rPr>
            </w:pPr>
            <w:r w:rsidRPr="00D73D89">
              <w:rPr>
                <w:b/>
                <w:bCs/>
              </w:rPr>
              <w:t>Description</w:t>
            </w:r>
          </w:p>
        </w:tc>
      </w:tr>
      <w:tr w:rsidR="00D14929" w:rsidRPr="00D73D89" w14:paraId="1F42EABE" w14:textId="77777777" w:rsidTr="00F83BD3">
        <w:tc>
          <w:tcPr>
            <w:tcW w:w="0" w:type="auto"/>
            <w:hideMark/>
          </w:tcPr>
          <w:p w14:paraId="52741DA7" w14:textId="77777777" w:rsidR="00D14929" w:rsidRPr="00D73D89" w:rsidRDefault="00D14929" w:rsidP="00F83BD3">
            <w:pPr>
              <w:spacing w:after="160" w:line="259" w:lineRule="auto"/>
            </w:pPr>
            <w:r w:rsidRPr="00D73D89">
              <w:t>contractor_id</w:t>
            </w:r>
          </w:p>
        </w:tc>
        <w:tc>
          <w:tcPr>
            <w:tcW w:w="0" w:type="auto"/>
            <w:hideMark/>
          </w:tcPr>
          <w:p w14:paraId="4BA26A55" w14:textId="77777777" w:rsidR="00D14929" w:rsidRPr="00D73D89" w:rsidRDefault="00D14929" w:rsidP="00F83BD3">
            <w:pPr>
              <w:spacing w:after="160" w:line="259" w:lineRule="auto"/>
            </w:pPr>
            <w:r w:rsidRPr="00D73D89">
              <w:t>INT</w:t>
            </w:r>
          </w:p>
        </w:tc>
        <w:tc>
          <w:tcPr>
            <w:tcW w:w="0" w:type="auto"/>
            <w:hideMark/>
          </w:tcPr>
          <w:p w14:paraId="30D6107A" w14:textId="77777777" w:rsidR="00D14929" w:rsidRPr="00D73D89" w:rsidRDefault="00D14929" w:rsidP="00F83BD3">
            <w:pPr>
              <w:spacing w:after="160" w:line="259" w:lineRule="auto"/>
            </w:pPr>
            <w:r w:rsidRPr="00D73D89">
              <w:t>Primary Key</w:t>
            </w:r>
          </w:p>
        </w:tc>
      </w:tr>
      <w:tr w:rsidR="00D14929" w:rsidRPr="00D73D89" w14:paraId="36D737A4" w14:textId="77777777" w:rsidTr="00F83BD3">
        <w:tc>
          <w:tcPr>
            <w:tcW w:w="0" w:type="auto"/>
            <w:hideMark/>
          </w:tcPr>
          <w:p w14:paraId="65344D5E" w14:textId="77777777" w:rsidR="00D14929" w:rsidRPr="00D73D89" w:rsidRDefault="00D14929" w:rsidP="00F83BD3">
            <w:pPr>
              <w:spacing w:after="160" w:line="259" w:lineRule="auto"/>
            </w:pPr>
            <w:r w:rsidRPr="00D73D89">
              <w:t>name</w:t>
            </w:r>
          </w:p>
        </w:tc>
        <w:tc>
          <w:tcPr>
            <w:tcW w:w="0" w:type="auto"/>
            <w:hideMark/>
          </w:tcPr>
          <w:p w14:paraId="228900E4" w14:textId="77777777" w:rsidR="00D14929" w:rsidRPr="00D73D89" w:rsidRDefault="00D14929" w:rsidP="00F83BD3">
            <w:pPr>
              <w:spacing w:after="160" w:line="259" w:lineRule="auto"/>
            </w:pPr>
            <w:r w:rsidRPr="00D73D89">
              <w:t>VARCHAR(100)</w:t>
            </w:r>
          </w:p>
        </w:tc>
        <w:tc>
          <w:tcPr>
            <w:tcW w:w="0" w:type="auto"/>
            <w:hideMark/>
          </w:tcPr>
          <w:p w14:paraId="7CF3FA53" w14:textId="77777777" w:rsidR="00D14929" w:rsidRPr="00D73D89" w:rsidRDefault="00D14929" w:rsidP="00F83BD3">
            <w:pPr>
              <w:spacing w:after="160" w:line="259" w:lineRule="auto"/>
            </w:pPr>
            <w:r w:rsidRPr="00D73D89">
              <w:t>Contractor name</w:t>
            </w:r>
          </w:p>
        </w:tc>
      </w:tr>
      <w:tr w:rsidR="00D14929" w:rsidRPr="00D73D89" w14:paraId="4ED189F7" w14:textId="77777777" w:rsidTr="00F83BD3">
        <w:tc>
          <w:tcPr>
            <w:tcW w:w="0" w:type="auto"/>
            <w:hideMark/>
          </w:tcPr>
          <w:p w14:paraId="797E6139" w14:textId="77777777" w:rsidR="00D14929" w:rsidRPr="00D73D89" w:rsidRDefault="00D14929" w:rsidP="00F83BD3">
            <w:pPr>
              <w:spacing w:after="160" w:line="259" w:lineRule="auto"/>
            </w:pPr>
            <w:r w:rsidRPr="00D73D89">
              <w:t>service_type</w:t>
            </w:r>
          </w:p>
        </w:tc>
        <w:tc>
          <w:tcPr>
            <w:tcW w:w="0" w:type="auto"/>
            <w:hideMark/>
          </w:tcPr>
          <w:p w14:paraId="0064AEF6" w14:textId="77777777" w:rsidR="00D14929" w:rsidRPr="00D73D89" w:rsidRDefault="00D14929" w:rsidP="00F83BD3">
            <w:pPr>
              <w:spacing w:after="160" w:line="259" w:lineRule="auto"/>
            </w:pPr>
            <w:r w:rsidRPr="00D73D89">
              <w:t>VARCHAR(100)</w:t>
            </w:r>
          </w:p>
        </w:tc>
        <w:tc>
          <w:tcPr>
            <w:tcW w:w="0" w:type="auto"/>
            <w:hideMark/>
          </w:tcPr>
          <w:p w14:paraId="3198D288" w14:textId="77777777" w:rsidR="00D14929" w:rsidRPr="00D73D89" w:rsidRDefault="00D14929" w:rsidP="00F83BD3">
            <w:pPr>
              <w:spacing w:after="160" w:line="259" w:lineRule="auto"/>
            </w:pPr>
            <w:r w:rsidRPr="00D73D89">
              <w:t>Type of service provided</w:t>
            </w:r>
          </w:p>
        </w:tc>
      </w:tr>
      <w:tr w:rsidR="00D14929" w:rsidRPr="00D73D89" w14:paraId="102F9750" w14:textId="77777777" w:rsidTr="00F83BD3">
        <w:tc>
          <w:tcPr>
            <w:tcW w:w="0" w:type="auto"/>
            <w:hideMark/>
          </w:tcPr>
          <w:p w14:paraId="57A6B9CC" w14:textId="77777777" w:rsidR="00D14929" w:rsidRPr="00D73D89" w:rsidRDefault="00D14929" w:rsidP="00F83BD3">
            <w:pPr>
              <w:spacing w:after="160" w:line="259" w:lineRule="auto"/>
            </w:pPr>
            <w:r w:rsidRPr="00D73D89">
              <w:t>contact_info</w:t>
            </w:r>
          </w:p>
        </w:tc>
        <w:tc>
          <w:tcPr>
            <w:tcW w:w="0" w:type="auto"/>
            <w:hideMark/>
          </w:tcPr>
          <w:p w14:paraId="3232A49F" w14:textId="77777777" w:rsidR="00D14929" w:rsidRPr="00D73D89" w:rsidRDefault="00D14929" w:rsidP="00F83BD3">
            <w:pPr>
              <w:spacing w:after="160" w:line="259" w:lineRule="auto"/>
            </w:pPr>
            <w:r w:rsidRPr="00D73D89">
              <w:t>VARCHAR(255)</w:t>
            </w:r>
          </w:p>
        </w:tc>
        <w:tc>
          <w:tcPr>
            <w:tcW w:w="0" w:type="auto"/>
            <w:hideMark/>
          </w:tcPr>
          <w:p w14:paraId="5BE2359C" w14:textId="77777777" w:rsidR="00D14929" w:rsidRPr="00D73D89" w:rsidRDefault="00D14929" w:rsidP="00F83BD3">
            <w:pPr>
              <w:spacing w:after="160" w:line="259" w:lineRule="auto"/>
            </w:pPr>
            <w:r w:rsidRPr="00D73D89">
              <w:t>Contact information</w:t>
            </w:r>
          </w:p>
        </w:tc>
      </w:tr>
    </w:tbl>
    <w:p w14:paraId="0CCC9249" w14:textId="77777777" w:rsidR="00D14929" w:rsidRPr="00D73D89" w:rsidRDefault="00000000" w:rsidP="00D14929">
      <w:r>
        <w:pict w14:anchorId="69B23EC8">
          <v:rect id="_x0000_i1043" style="width:0;height:1.5pt" o:hralign="center" o:hrstd="t" o:hr="t" fillcolor="#a0a0a0" stroked="f"/>
        </w:pict>
      </w:r>
    </w:p>
    <w:p w14:paraId="1F14B32B" w14:textId="24214B68" w:rsidR="00D14929" w:rsidRPr="00D73D89" w:rsidRDefault="00D14929" w:rsidP="00D14929">
      <w:pPr>
        <w:rPr>
          <w:b/>
          <w:bCs/>
        </w:rPr>
      </w:pPr>
      <w:r w:rsidRPr="00D73D89">
        <w:rPr>
          <w:b/>
          <w:bCs/>
        </w:rPr>
        <w:t>1</w:t>
      </w:r>
      <w:r w:rsidR="003C488F">
        <w:rPr>
          <w:b/>
          <w:bCs/>
        </w:rPr>
        <w:t>1</w:t>
      </w:r>
      <w:r w:rsidRPr="00D73D89">
        <w:rPr>
          <w:b/>
          <w:bCs/>
        </w:rPr>
        <w:t>. Maintenance</w:t>
      </w:r>
    </w:p>
    <w:tbl>
      <w:tblPr>
        <w:tblStyle w:val="TableGrid"/>
        <w:tblW w:w="0" w:type="auto"/>
        <w:tblLook w:val="04A0" w:firstRow="1" w:lastRow="0" w:firstColumn="1" w:lastColumn="0" w:noHBand="0" w:noVBand="1"/>
      </w:tblPr>
      <w:tblGrid>
        <w:gridCol w:w="1749"/>
        <w:gridCol w:w="1199"/>
        <w:gridCol w:w="3558"/>
      </w:tblGrid>
      <w:tr w:rsidR="00D14929" w:rsidRPr="00D73D89" w14:paraId="42F7C115" w14:textId="77777777" w:rsidTr="00F83BD3">
        <w:tc>
          <w:tcPr>
            <w:tcW w:w="0" w:type="auto"/>
            <w:hideMark/>
          </w:tcPr>
          <w:p w14:paraId="782A3862" w14:textId="77777777" w:rsidR="00D14929" w:rsidRPr="00D73D89" w:rsidRDefault="00D14929" w:rsidP="00F83BD3">
            <w:pPr>
              <w:spacing w:after="160" w:line="259" w:lineRule="auto"/>
              <w:rPr>
                <w:b/>
                <w:bCs/>
              </w:rPr>
            </w:pPr>
            <w:r w:rsidRPr="00D73D89">
              <w:rPr>
                <w:b/>
                <w:bCs/>
              </w:rPr>
              <w:t>Field</w:t>
            </w:r>
          </w:p>
        </w:tc>
        <w:tc>
          <w:tcPr>
            <w:tcW w:w="0" w:type="auto"/>
            <w:hideMark/>
          </w:tcPr>
          <w:p w14:paraId="06C1F78C" w14:textId="77777777" w:rsidR="00D14929" w:rsidRPr="00D73D89" w:rsidRDefault="00D14929" w:rsidP="00F83BD3">
            <w:pPr>
              <w:spacing w:after="160" w:line="259" w:lineRule="auto"/>
              <w:rPr>
                <w:b/>
                <w:bCs/>
              </w:rPr>
            </w:pPr>
            <w:r w:rsidRPr="00D73D89">
              <w:rPr>
                <w:b/>
                <w:bCs/>
              </w:rPr>
              <w:t>Data Type</w:t>
            </w:r>
          </w:p>
        </w:tc>
        <w:tc>
          <w:tcPr>
            <w:tcW w:w="0" w:type="auto"/>
            <w:hideMark/>
          </w:tcPr>
          <w:p w14:paraId="5A4277B8" w14:textId="77777777" w:rsidR="00D14929" w:rsidRPr="00D73D89" w:rsidRDefault="00D14929" w:rsidP="00F83BD3">
            <w:pPr>
              <w:spacing w:after="160" w:line="259" w:lineRule="auto"/>
              <w:rPr>
                <w:b/>
                <w:bCs/>
              </w:rPr>
            </w:pPr>
            <w:r w:rsidRPr="00D73D89">
              <w:rPr>
                <w:b/>
                <w:bCs/>
              </w:rPr>
              <w:t>Description</w:t>
            </w:r>
          </w:p>
        </w:tc>
      </w:tr>
      <w:tr w:rsidR="00D14929" w:rsidRPr="00D73D89" w14:paraId="6D58CFA8" w14:textId="77777777" w:rsidTr="00F83BD3">
        <w:tc>
          <w:tcPr>
            <w:tcW w:w="0" w:type="auto"/>
            <w:hideMark/>
          </w:tcPr>
          <w:p w14:paraId="35B72A68" w14:textId="77777777" w:rsidR="00D14929" w:rsidRPr="00D73D89" w:rsidRDefault="00D14929" w:rsidP="00F83BD3">
            <w:pPr>
              <w:spacing w:after="160" w:line="259" w:lineRule="auto"/>
            </w:pPr>
            <w:r w:rsidRPr="00D73D89">
              <w:t>maintenance_id</w:t>
            </w:r>
          </w:p>
        </w:tc>
        <w:tc>
          <w:tcPr>
            <w:tcW w:w="0" w:type="auto"/>
            <w:hideMark/>
          </w:tcPr>
          <w:p w14:paraId="4EE2A136" w14:textId="77777777" w:rsidR="00D14929" w:rsidRPr="00D73D89" w:rsidRDefault="00D14929" w:rsidP="00F83BD3">
            <w:pPr>
              <w:spacing w:after="160" w:line="259" w:lineRule="auto"/>
            </w:pPr>
            <w:r w:rsidRPr="00D73D89">
              <w:t>INT</w:t>
            </w:r>
          </w:p>
        </w:tc>
        <w:tc>
          <w:tcPr>
            <w:tcW w:w="0" w:type="auto"/>
            <w:hideMark/>
          </w:tcPr>
          <w:p w14:paraId="674F6EC1" w14:textId="77777777" w:rsidR="00D14929" w:rsidRPr="00D73D89" w:rsidRDefault="00D14929" w:rsidP="00F83BD3">
            <w:pPr>
              <w:spacing w:after="160" w:line="259" w:lineRule="auto"/>
            </w:pPr>
            <w:r w:rsidRPr="00D73D89">
              <w:t>Primary Key</w:t>
            </w:r>
          </w:p>
        </w:tc>
      </w:tr>
      <w:tr w:rsidR="00D14929" w:rsidRPr="00D73D89" w14:paraId="2F68AFEB" w14:textId="77777777" w:rsidTr="00F83BD3">
        <w:tc>
          <w:tcPr>
            <w:tcW w:w="0" w:type="auto"/>
            <w:hideMark/>
          </w:tcPr>
          <w:p w14:paraId="03234F4E" w14:textId="77777777" w:rsidR="00D14929" w:rsidRPr="00D73D89" w:rsidRDefault="00D14929" w:rsidP="00F83BD3">
            <w:pPr>
              <w:spacing w:after="160" w:line="259" w:lineRule="auto"/>
            </w:pPr>
            <w:r w:rsidRPr="00D73D89">
              <w:t>description</w:t>
            </w:r>
          </w:p>
        </w:tc>
        <w:tc>
          <w:tcPr>
            <w:tcW w:w="0" w:type="auto"/>
            <w:hideMark/>
          </w:tcPr>
          <w:p w14:paraId="7CA60CC5" w14:textId="77777777" w:rsidR="00D14929" w:rsidRPr="00D73D89" w:rsidRDefault="00D14929" w:rsidP="00F83BD3">
            <w:pPr>
              <w:spacing w:after="160" w:line="259" w:lineRule="auto"/>
            </w:pPr>
            <w:r w:rsidRPr="00D73D89">
              <w:t>TEXT</w:t>
            </w:r>
          </w:p>
        </w:tc>
        <w:tc>
          <w:tcPr>
            <w:tcW w:w="0" w:type="auto"/>
            <w:hideMark/>
          </w:tcPr>
          <w:p w14:paraId="0944CC92" w14:textId="77777777" w:rsidR="00D14929" w:rsidRPr="00D73D89" w:rsidRDefault="00D14929" w:rsidP="00F83BD3">
            <w:pPr>
              <w:spacing w:after="160" w:line="259" w:lineRule="auto"/>
            </w:pPr>
            <w:r w:rsidRPr="00D73D89">
              <w:t>Maintenance task description</w:t>
            </w:r>
          </w:p>
        </w:tc>
      </w:tr>
      <w:tr w:rsidR="00D14929" w:rsidRPr="00D73D89" w14:paraId="714ACB82" w14:textId="77777777" w:rsidTr="00F83BD3">
        <w:tc>
          <w:tcPr>
            <w:tcW w:w="0" w:type="auto"/>
            <w:hideMark/>
          </w:tcPr>
          <w:p w14:paraId="5E318AA8" w14:textId="77777777" w:rsidR="00D14929" w:rsidRPr="00D73D89" w:rsidRDefault="00D14929" w:rsidP="00F83BD3">
            <w:pPr>
              <w:spacing w:after="160" w:line="259" w:lineRule="auto"/>
            </w:pPr>
            <w:r w:rsidRPr="00D73D89">
              <w:t>worker_id</w:t>
            </w:r>
          </w:p>
        </w:tc>
        <w:tc>
          <w:tcPr>
            <w:tcW w:w="0" w:type="auto"/>
            <w:hideMark/>
          </w:tcPr>
          <w:p w14:paraId="2DA14964" w14:textId="77777777" w:rsidR="00D14929" w:rsidRPr="00D73D89" w:rsidRDefault="00D14929" w:rsidP="00F83BD3">
            <w:pPr>
              <w:spacing w:after="160" w:line="259" w:lineRule="auto"/>
            </w:pPr>
            <w:r w:rsidRPr="00D73D89">
              <w:t>INT</w:t>
            </w:r>
          </w:p>
        </w:tc>
        <w:tc>
          <w:tcPr>
            <w:tcW w:w="0" w:type="auto"/>
            <w:hideMark/>
          </w:tcPr>
          <w:p w14:paraId="1F894C8F" w14:textId="77777777" w:rsidR="00D14929" w:rsidRPr="00D73D89" w:rsidRDefault="00D14929" w:rsidP="00F83BD3">
            <w:pPr>
              <w:spacing w:after="160" w:line="259" w:lineRule="auto"/>
            </w:pPr>
            <w:r w:rsidRPr="00D73D89">
              <w:t>Foreign Key (references Worker)</w:t>
            </w:r>
          </w:p>
        </w:tc>
      </w:tr>
      <w:tr w:rsidR="00D14929" w:rsidRPr="00D73D89" w14:paraId="075ACCD8" w14:textId="77777777" w:rsidTr="00F83BD3">
        <w:tc>
          <w:tcPr>
            <w:tcW w:w="0" w:type="auto"/>
            <w:hideMark/>
          </w:tcPr>
          <w:p w14:paraId="5D6E37F4" w14:textId="77777777" w:rsidR="00D14929" w:rsidRPr="00D73D89" w:rsidRDefault="00D14929" w:rsidP="00F83BD3">
            <w:pPr>
              <w:spacing w:after="160" w:line="259" w:lineRule="auto"/>
            </w:pPr>
            <w:r w:rsidRPr="00D73D89">
              <w:t>contractor_id</w:t>
            </w:r>
          </w:p>
        </w:tc>
        <w:tc>
          <w:tcPr>
            <w:tcW w:w="0" w:type="auto"/>
            <w:hideMark/>
          </w:tcPr>
          <w:p w14:paraId="6865840C" w14:textId="77777777" w:rsidR="00D14929" w:rsidRPr="00D73D89" w:rsidRDefault="00D14929" w:rsidP="00F83BD3">
            <w:pPr>
              <w:spacing w:after="160" w:line="259" w:lineRule="auto"/>
            </w:pPr>
            <w:r w:rsidRPr="00D73D89">
              <w:t>INT</w:t>
            </w:r>
          </w:p>
        </w:tc>
        <w:tc>
          <w:tcPr>
            <w:tcW w:w="0" w:type="auto"/>
            <w:hideMark/>
          </w:tcPr>
          <w:p w14:paraId="1987BC98" w14:textId="77777777" w:rsidR="00D14929" w:rsidRPr="00D73D89" w:rsidRDefault="00D14929" w:rsidP="00F83BD3">
            <w:pPr>
              <w:spacing w:after="160" w:line="259" w:lineRule="auto"/>
            </w:pPr>
            <w:r w:rsidRPr="00D73D89">
              <w:t>Foreign Key (references Contractor)</w:t>
            </w:r>
          </w:p>
        </w:tc>
      </w:tr>
      <w:tr w:rsidR="00D14929" w:rsidRPr="00D73D89" w14:paraId="26272047" w14:textId="77777777" w:rsidTr="00F83BD3">
        <w:tc>
          <w:tcPr>
            <w:tcW w:w="0" w:type="auto"/>
            <w:hideMark/>
          </w:tcPr>
          <w:p w14:paraId="417121BB" w14:textId="77777777" w:rsidR="00D14929" w:rsidRPr="00D73D89" w:rsidRDefault="00D14929" w:rsidP="00F83BD3">
            <w:pPr>
              <w:spacing w:after="160" w:line="259" w:lineRule="auto"/>
            </w:pPr>
            <w:r w:rsidRPr="00D73D89">
              <w:t>scheduled_date</w:t>
            </w:r>
          </w:p>
        </w:tc>
        <w:tc>
          <w:tcPr>
            <w:tcW w:w="0" w:type="auto"/>
            <w:hideMark/>
          </w:tcPr>
          <w:p w14:paraId="2C27E3AB" w14:textId="77777777" w:rsidR="00D14929" w:rsidRPr="00D73D89" w:rsidRDefault="00D14929" w:rsidP="00F83BD3">
            <w:pPr>
              <w:spacing w:after="160" w:line="259" w:lineRule="auto"/>
            </w:pPr>
            <w:r w:rsidRPr="00D73D89">
              <w:t>DATE</w:t>
            </w:r>
          </w:p>
        </w:tc>
        <w:tc>
          <w:tcPr>
            <w:tcW w:w="0" w:type="auto"/>
            <w:hideMark/>
          </w:tcPr>
          <w:p w14:paraId="1155DDB5" w14:textId="77777777" w:rsidR="00D14929" w:rsidRPr="00D73D89" w:rsidRDefault="00D14929" w:rsidP="00F83BD3">
            <w:pPr>
              <w:spacing w:after="160" w:line="259" w:lineRule="auto"/>
            </w:pPr>
            <w:r w:rsidRPr="00D73D89">
              <w:t>Scheduled maintenance date</w:t>
            </w:r>
          </w:p>
        </w:tc>
      </w:tr>
    </w:tbl>
    <w:p w14:paraId="460E0E1F" w14:textId="77777777" w:rsidR="00D14929" w:rsidRPr="00D73D89" w:rsidRDefault="00000000" w:rsidP="00D14929">
      <w:r>
        <w:pict w14:anchorId="761F7F28">
          <v:rect id="_x0000_i1044" style="width:0;height:1.5pt" o:hralign="center" o:hrstd="t" o:hr="t" fillcolor="#a0a0a0" stroked="f"/>
        </w:pict>
      </w:r>
    </w:p>
    <w:p w14:paraId="394CCE16" w14:textId="77777777" w:rsidR="00D14929" w:rsidRPr="00D73D89" w:rsidRDefault="00000000" w:rsidP="00D14929">
      <w:r>
        <w:pict w14:anchorId="315E0F14">
          <v:rect id="_x0000_i1045" style="width:0;height:1.5pt" o:hralign="center" o:hrstd="t" o:hr="t" fillcolor="#a0a0a0" stroked="f"/>
        </w:pict>
      </w:r>
    </w:p>
    <w:p w14:paraId="528AF35D" w14:textId="77777777" w:rsidR="00D14929" w:rsidRPr="00D73D89" w:rsidRDefault="00D14929" w:rsidP="00D14929">
      <w:pPr>
        <w:rPr>
          <w:b/>
          <w:bCs/>
        </w:rPr>
      </w:pPr>
      <w:r w:rsidRPr="00D73D89">
        <w:rPr>
          <w:b/>
          <w:bCs/>
        </w:rPr>
        <w:t>12. PublicService</w:t>
      </w:r>
    </w:p>
    <w:tbl>
      <w:tblPr>
        <w:tblStyle w:val="TableGrid"/>
        <w:tblW w:w="0" w:type="auto"/>
        <w:tblLook w:val="04A0" w:firstRow="1" w:lastRow="0" w:firstColumn="1" w:lastColumn="0" w:noHBand="0" w:noVBand="1"/>
      </w:tblPr>
      <w:tblGrid>
        <w:gridCol w:w="1613"/>
        <w:gridCol w:w="1650"/>
        <w:gridCol w:w="3674"/>
      </w:tblGrid>
      <w:tr w:rsidR="00D14929" w:rsidRPr="00D73D89" w14:paraId="5F3F89E5" w14:textId="77777777" w:rsidTr="00F83BD3">
        <w:tc>
          <w:tcPr>
            <w:tcW w:w="0" w:type="auto"/>
            <w:hideMark/>
          </w:tcPr>
          <w:p w14:paraId="37A71AAA" w14:textId="77777777" w:rsidR="00D14929" w:rsidRPr="00D73D89" w:rsidRDefault="00D14929" w:rsidP="00F83BD3">
            <w:pPr>
              <w:spacing w:after="160" w:line="259" w:lineRule="auto"/>
              <w:rPr>
                <w:b/>
                <w:bCs/>
              </w:rPr>
            </w:pPr>
            <w:r w:rsidRPr="00D73D89">
              <w:rPr>
                <w:b/>
                <w:bCs/>
              </w:rPr>
              <w:t>Field</w:t>
            </w:r>
          </w:p>
        </w:tc>
        <w:tc>
          <w:tcPr>
            <w:tcW w:w="0" w:type="auto"/>
            <w:hideMark/>
          </w:tcPr>
          <w:p w14:paraId="20B6CA78" w14:textId="77777777" w:rsidR="00D14929" w:rsidRPr="00D73D89" w:rsidRDefault="00D14929" w:rsidP="00F83BD3">
            <w:pPr>
              <w:spacing w:after="160" w:line="259" w:lineRule="auto"/>
              <w:rPr>
                <w:b/>
                <w:bCs/>
              </w:rPr>
            </w:pPr>
            <w:r w:rsidRPr="00D73D89">
              <w:rPr>
                <w:b/>
                <w:bCs/>
              </w:rPr>
              <w:t>Data Type</w:t>
            </w:r>
          </w:p>
        </w:tc>
        <w:tc>
          <w:tcPr>
            <w:tcW w:w="0" w:type="auto"/>
            <w:hideMark/>
          </w:tcPr>
          <w:p w14:paraId="1F8227DA" w14:textId="77777777" w:rsidR="00D14929" w:rsidRPr="00D73D89" w:rsidRDefault="00D14929" w:rsidP="00F83BD3">
            <w:pPr>
              <w:spacing w:after="160" w:line="259" w:lineRule="auto"/>
              <w:rPr>
                <w:b/>
                <w:bCs/>
              </w:rPr>
            </w:pPr>
            <w:r w:rsidRPr="00D73D89">
              <w:rPr>
                <w:b/>
                <w:bCs/>
              </w:rPr>
              <w:t>Description</w:t>
            </w:r>
          </w:p>
        </w:tc>
      </w:tr>
      <w:tr w:rsidR="00D14929" w:rsidRPr="00D73D89" w14:paraId="32FA6E3A" w14:textId="77777777" w:rsidTr="00F83BD3">
        <w:tc>
          <w:tcPr>
            <w:tcW w:w="0" w:type="auto"/>
            <w:hideMark/>
          </w:tcPr>
          <w:p w14:paraId="2399FCC5" w14:textId="77777777" w:rsidR="00D14929" w:rsidRPr="00D73D89" w:rsidRDefault="00D14929" w:rsidP="00F83BD3">
            <w:pPr>
              <w:spacing w:after="160" w:line="259" w:lineRule="auto"/>
            </w:pPr>
            <w:r w:rsidRPr="00D73D89">
              <w:t>service_id</w:t>
            </w:r>
          </w:p>
        </w:tc>
        <w:tc>
          <w:tcPr>
            <w:tcW w:w="0" w:type="auto"/>
            <w:hideMark/>
          </w:tcPr>
          <w:p w14:paraId="6582DE97" w14:textId="77777777" w:rsidR="00D14929" w:rsidRPr="00D73D89" w:rsidRDefault="00D14929" w:rsidP="00F83BD3">
            <w:pPr>
              <w:spacing w:after="160" w:line="259" w:lineRule="auto"/>
            </w:pPr>
            <w:r w:rsidRPr="00D73D89">
              <w:t>INT</w:t>
            </w:r>
          </w:p>
        </w:tc>
        <w:tc>
          <w:tcPr>
            <w:tcW w:w="0" w:type="auto"/>
            <w:hideMark/>
          </w:tcPr>
          <w:p w14:paraId="68A23C91" w14:textId="77777777" w:rsidR="00D14929" w:rsidRPr="00D73D89" w:rsidRDefault="00D14929" w:rsidP="00F83BD3">
            <w:pPr>
              <w:spacing w:after="160" w:line="259" w:lineRule="auto"/>
            </w:pPr>
            <w:r w:rsidRPr="00D73D89">
              <w:t>Primary Key</w:t>
            </w:r>
          </w:p>
        </w:tc>
      </w:tr>
      <w:tr w:rsidR="00D14929" w:rsidRPr="00D73D89" w14:paraId="6B0C2AFD" w14:textId="77777777" w:rsidTr="00F83BD3">
        <w:tc>
          <w:tcPr>
            <w:tcW w:w="0" w:type="auto"/>
            <w:hideMark/>
          </w:tcPr>
          <w:p w14:paraId="4C6381F5" w14:textId="77777777" w:rsidR="00D14929" w:rsidRPr="00D73D89" w:rsidRDefault="00D14929" w:rsidP="00F83BD3">
            <w:pPr>
              <w:spacing w:after="160" w:line="259" w:lineRule="auto"/>
            </w:pPr>
            <w:r w:rsidRPr="00D73D89">
              <w:t>name</w:t>
            </w:r>
          </w:p>
        </w:tc>
        <w:tc>
          <w:tcPr>
            <w:tcW w:w="0" w:type="auto"/>
            <w:hideMark/>
          </w:tcPr>
          <w:p w14:paraId="207D7A82" w14:textId="77777777" w:rsidR="00D14929" w:rsidRPr="00D73D89" w:rsidRDefault="00D14929" w:rsidP="00F83BD3">
            <w:pPr>
              <w:spacing w:after="160" w:line="259" w:lineRule="auto"/>
            </w:pPr>
            <w:r w:rsidRPr="00D73D89">
              <w:t>VARCHAR(100)</w:t>
            </w:r>
          </w:p>
        </w:tc>
        <w:tc>
          <w:tcPr>
            <w:tcW w:w="0" w:type="auto"/>
            <w:hideMark/>
          </w:tcPr>
          <w:p w14:paraId="08D1934A" w14:textId="77777777" w:rsidR="00D14929" w:rsidRPr="00D73D89" w:rsidRDefault="00D14929" w:rsidP="00F83BD3">
            <w:pPr>
              <w:spacing w:after="160" w:line="259" w:lineRule="auto"/>
            </w:pPr>
            <w:r w:rsidRPr="00D73D89">
              <w:t>Service name</w:t>
            </w:r>
          </w:p>
        </w:tc>
      </w:tr>
      <w:tr w:rsidR="00D14929" w:rsidRPr="00D73D89" w14:paraId="21838656" w14:textId="77777777" w:rsidTr="00F83BD3">
        <w:tc>
          <w:tcPr>
            <w:tcW w:w="0" w:type="auto"/>
            <w:hideMark/>
          </w:tcPr>
          <w:p w14:paraId="4CDA1316" w14:textId="77777777" w:rsidR="00D14929" w:rsidRPr="00D73D89" w:rsidRDefault="00D14929" w:rsidP="00F83BD3">
            <w:pPr>
              <w:spacing w:after="160" w:line="259" w:lineRule="auto"/>
            </w:pPr>
            <w:r w:rsidRPr="00D73D89">
              <w:t>description</w:t>
            </w:r>
          </w:p>
        </w:tc>
        <w:tc>
          <w:tcPr>
            <w:tcW w:w="0" w:type="auto"/>
            <w:hideMark/>
          </w:tcPr>
          <w:p w14:paraId="651B117A" w14:textId="77777777" w:rsidR="00D14929" w:rsidRPr="00D73D89" w:rsidRDefault="00D14929" w:rsidP="00F83BD3">
            <w:pPr>
              <w:spacing w:after="160" w:line="259" w:lineRule="auto"/>
            </w:pPr>
            <w:r w:rsidRPr="00D73D89">
              <w:t>TEXT</w:t>
            </w:r>
          </w:p>
        </w:tc>
        <w:tc>
          <w:tcPr>
            <w:tcW w:w="0" w:type="auto"/>
            <w:hideMark/>
          </w:tcPr>
          <w:p w14:paraId="5A7A5108" w14:textId="77777777" w:rsidR="00D14929" w:rsidRPr="00D73D89" w:rsidRDefault="00D14929" w:rsidP="00F83BD3">
            <w:pPr>
              <w:spacing w:after="160" w:line="259" w:lineRule="auto"/>
            </w:pPr>
            <w:r w:rsidRPr="00D73D89">
              <w:t>Service description</w:t>
            </w:r>
          </w:p>
        </w:tc>
      </w:tr>
      <w:tr w:rsidR="00D14929" w:rsidRPr="00D73D89" w14:paraId="3B93E2A0" w14:textId="77777777" w:rsidTr="00F83BD3">
        <w:tc>
          <w:tcPr>
            <w:tcW w:w="0" w:type="auto"/>
            <w:hideMark/>
          </w:tcPr>
          <w:p w14:paraId="4DC55055" w14:textId="77777777" w:rsidR="00D14929" w:rsidRPr="00D73D89" w:rsidRDefault="00D14929" w:rsidP="00F83BD3">
            <w:pPr>
              <w:spacing w:after="160" w:line="259" w:lineRule="auto"/>
            </w:pPr>
            <w:r w:rsidRPr="00D73D89">
              <w:t>department_id</w:t>
            </w:r>
          </w:p>
        </w:tc>
        <w:tc>
          <w:tcPr>
            <w:tcW w:w="0" w:type="auto"/>
            <w:hideMark/>
          </w:tcPr>
          <w:p w14:paraId="25A7A479" w14:textId="77777777" w:rsidR="00D14929" w:rsidRPr="00D73D89" w:rsidRDefault="00D14929" w:rsidP="00F83BD3">
            <w:pPr>
              <w:spacing w:after="160" w:line="259" w:lineRule="auto"/>
            </w:pPr>
            <w:r w:rsidRPr="00D73D89">
              <w:t>INT</w:t>
            </w:r>
          </w:p>
        </w:tc>
        <w:tc>
          <w:tcPr>
            <w:tcW w:w="0" w:type="auto"/>
            <w:hideMark/>
          </w:tcPr>
          <w:p w14:paraId="2B5D7666" w14:textId="77777777" w:rsidR="00D14929" w:rsidRPr="00D73D89" w:rsidRDefault="00D14929" w:rsidP="00F83BD3">
            <w:pPr>
              <w:spacing w:after="160" w:line="259" w:lineRule="auto"/>
            </w:pPr>
            <w:r w:rsidRPr="00D73D89">
              <w:t>Foreign Key (references Department)</w:t>
            </w:r>
          </w:p>
        </w:tc>
      </w:tr>
    </w:tbl>
    <w:p w14:paraId="3369D71D" w14:textId="77777777" w:rsidR="00D14929" w:rsidRPr="00D73D89" w:rsidRDefault="00000000" w:rsidP="00D14929">
      <w:r>
        <w:pict w14:anchorId="00753B53">
          <v:rect id="_x0000_i1046" style="width:0;height:1.5pt" o:hralign="center" o:hrstd="t" o:hr="t" fillcolor="#a0a0a0" stroked="f"/>
        </w:pict>
      </w:r>
    </w:p>
    <w:p w14:paraId="7E6E35D8" w14:textId="77777777" w:rsidR="00D14929" w:rsidRPr="00D73D89" w:rsidRDefault="00D14929" w:rsidP="00D14929">
      <w:pPr>
        <w:rPr>
          <w:b/>
          <w:bCs/>
        </w:rPr>
      </w:pPr>
      <w:r w:rsidRPr="00D73D89">
        <w:rPr>
          <w:b/>
          <w:bCs/>
        </w:rPr>
        <w:t>13. Report</w:t>
      </w:r>
    </w:p>
    <w:tbl>
      <w:tblPr>
        <w:tblStyle w:val="TableGrid"/>
        <w:tblW w:w="0" w:type="auto"/>
        <w:tblLook w:val="04A0" w:firstRow="1" w:lastRow="0" w:firstColumn="1" w:lastColumn="0" w:noHBand="0" w:noVBand="1"/>
      </w:tblPr>
      <w:tblGrid>
        <w:gridCol w:w="1691"/>
        <w:gridCol w:w="1199"/>
        <w:gridCol w:w="3674"/>
      </w:tblGrid>
      <w:tr w:rsidR="00D14929" w:rsidRPr="00D73D89" w14:paraId="743AF035" w14:textId="77777777" w:rsidTr="00F83BD3">
        <w:tc>
          <w:tcPr>
            <w:tcW w:w="0" w:type="auto"/>
            <w:hideMark/>
          </w:tcPr>
          <w:p w14:paraId="65149627" w14:textId="77777777" w:rsidR="00D14929" w:rsidRPr="00D73D89" w:rsidRDefault="00D14929" w:rsidP="00F83BD3">
            <w:pPr>
              <w:spacing w:after="160" w:line="259" w:lineRule="auto"/>
              <w:rPr>
                <w:b/>
                <w:bCs/>
              </w:rPr>
            </w:pPr>
            <w:r w:rsidRPr="00D73D89">
              <w:rPr>
                <w:b/>
                <w:bCs/>
              </w:rPr>
              <w:t>Field</w:t>
            </w:r>
          </w:p>
        </w:tc>
        <w:tc>
          <w:tcPr>
            <w:tcW w:w="0" w:type="auto"/>
            <w:hideMark/>
          </w:tcPr>
          <w:p w14:paraId="61D14B94" w14:textId="77777777" w:rsidR="00D14929" w:rsidRPr="00D73D89" w:rsidRDefault="00D14929" w:rsidP="00F83BD3">
            <w:pPr>
              <w:spacing w:after="160" w:line="259" w:lineRule="auto"/>
              <w:rPr>
                <w:b/>
                <w:bCs/>
              </w:rPr>
            </w:pPr>
            <w:r w:rsidRPr="00D73D89">
              <w:rPr>
                <w:b/>
                <w:bCs/>
              </w:rPr>
              <w:t>Data Type</w:t>
            </w:r>
          </w:p>
        </w:tc>
        <w:tc>
          <w:tcPr>
            <w:tcW w:w="0" w:type="auto"/>
            <w:hideMark/>
          </w:tcPr>
          <w:p w14:paraId="354D5ECF" w14:textId="77777777" w:rsidR="00D14929" w:rsidRPr="00D73D89" w:rsidRDefault="00D14929" w:rsidP="00F83BD3">
            <w:pPr>
              <w:spacing w:after="160" w:line="259" w:lineRule="auto"/>
              <w:rPr>
                <w:b/>
                <w:bCs/>
              </w:rPr>
            </w:pPr>
            <w:r w:rsidRPr="00D73D89">
              <w:rPr>
                <w:b/>
                <w:bCs/>
              </w:rPr>
              <w:t>Description</w:t>
            </w:r>
          </w:p>
        </w:tc>
      </w:tr>
      <w:tr w:rsidR="00D14929" w:rsidRPr="00D73D89" w14:paraId="27209148" w14:textId="77777777" w:rsidTr="00F83BD3">
        <w:tc>
          <w:tcPr>
            <w:tcW w:w="0" w:type="auto"/>
            <w:hideMark/>
          </w:tcPr>
          <w:p w14:paraId="141E0643" w14:textId="77777777" w:rsidR="00D14929" w:rsidRPr="00D73D89" w:rsidRDefault="00D14929" w:rsidP="00F83BD3">
            <w:pPr>
              <w:spacing w:after="160" w:line="259" w:lineRule="auto"/>
            </w:pPr>
            <w:r w:rsidRPr="00D73D89">
              <w:t>report_id</w:t>
            </w:r>
          </w:p>
        </w:tc>
        <w:tc>
          <w:tcPr>
            <w:tcW w:w="0" w:type="auto"/>
            <w:hideMark/>
          </w:tcPr>
          <w:p w14:paraId="5EE2E61F" w14:textId="77777777" w:rsidR="00D14929" w:rsidRPr="00D73D89" w:rsidRDefault="00D14929" w:rsidP="00F83BD3">
            <w:pPr>
              <w:spacing w:after="160" w:line="259" w:lineRule="auto"/>
            </w:pPr>
            <w:r w:rsidRPr="00D73D89">
              <w:t>INT</w:t>
            </w:r>
          </w:p>
        </w:tc>
        <w:tc>
          <w:tcPr>
            <w:tcW w:w="0" w:type="auto"/>
            <w:hideMark/>
          </w:tcPr>
          <w:p w14:paraId="41A30C6D" w14:textId="77777777" w:rsidR="00D14929" w:rsidRPr="00D73D89" w:rsidRDefault="00D14929" w:rsidP="00F83BD3">
            <w:pPr>
              <w:spacing w:after="160" w:line="259" w:lineRule="auto"/>
            </w:pPr>
            <w:r w:rsidRPr="00D73D89">
              <w:t>Primary Key</w:t>
            </w:r>
          </w:p>
        </w:tc>
      </w:tr>
      <w:tr w:rsidR="00D14929" w:rsidRPr="00D73D89" w14:paraId="5501D3EB" w14:textId="77777777" w:rsidTr="00F83BD3">
        <w:tc>
          <w:tcPr>
            <w:tcW w:w="0" w:type="auto"/>
            <w:hideMark/>
          </w:tcPr>
          <w:p w14:paraId="27724F46" w14:textId="77777777" w:rsidR="00D14929" w:rsidRPr="00D73D89" w:rsidRDefault="00D14929" w:rsidP="00F83BD3">
            <w:pPr>
              <w:spacing w:after="160" w:line="259" w:lineRule="auto"/>
            </w:pPr>
            <w:r w:rsidRPr="00D73D89">
              <w:lastRenderedPageBreak/>
              <w:t>department_id</w:t>
            </w:r>
          </w:p>
        </w:tc>
        <w:tc>
          <w:tcPr>
            <w:tcW w:w="0" w:type="auto"/>
            <w:hideMark/>
          </w:tcPr>
          <w:p w14:paraId="6757FB48" w14:textId="77777777" w:rsidR="00D14929" w:rsidRPr="00D73D89" w:rsidRDefault="00D14929" w:rsidP="00F83BD3">
            <w:pPr>
              <w:spacing w:after="160" w:line="259" w:lineRule="auto"/>
            </w:pPr>
            <w:r w:rsidRPr="00D73D89">
              <w:t>INT</w:t>
            </w:r>
          </w:p>
        </w:tc>
        <w:tc>
          <w:tcPr>
            <w:tcW w:w="0" w:type="auto"/>
            <w:hideMark/>
          </w:tcPr>
          <w:p w14:paraId="354FE49B" w14:textId="77777777" w:rsidR="00D14929" w:rsidRPr="00D73D89" w:rsidRDefault="00D14929" w:rsidP="00F83BD3">
            <w:pPr>
              <w:spacing w:after="160" w:line="259" w:lineRule="auto"/>
            </w:pPr>
            <w:r w:rsidRPr="00D73D89">
              <w:t>Foreign Key (references Department)</w:t>
            </w:r>
          </w:p>
        </w:tc>
      </w:tr>
      <w:tr w:rsidR="00D14929" w:rsidRPr="00D73D89" w14:paraId="7566FA17" w14:textId="77777777" w:rsidTr="00F83BD3">
        <w:tc>
          <w:tcPr>
            <w:tcW w:w="0" w:type="auto"/>
            <w:hideMark/>
          </w:tcPr>
          <w:p w14:paraId="422BAE65" w14:textId="77777777" w:rsidR="00D14929" w:rsidRPr="00D73D89" w:rsidRDefault="00D14929" w:rsidP="00F83BD3">
            <w:pPr>
              <w:spacing w:after="160" w:line="259" w:lineRule="auto"/>
            </w:pPr>
            <w:r w:rsidRPr="00D73D89">
              <w:t>report_data</w:t>
            </w:r>
          </w:p>
        </w:tc>
        <w:tc>
          <w:tcPr>
            <w:tcW w:w="0" w:type="auto"/>
            <w:hideMark/>
          </w:tcPr>
          <w:p w14:paraId="20CE323C" w14:textId="77777777" w:rsidR="00D14929" w:rsidRPr="00D73D89" w:rsidRDefault="00D14929" w:rsidP="00F83BD3">
            <w:pPr>
              <w:spacing w:after="160" w:line="259" w:lineRule="auto"/>
            </w:pPr>
            <w:r w:rsidRPr="00D73D89">
              <w:t>TEXT</w:t>
            </w:r>
          </w:p>
        </w:tc>
        <w:tc>
          <w:tcPr>
            <w:tcW w:w="0" w:type="auto"/>
            <w:hideMark/>
          </w:tcPr>
          <w:p w14:paraId="2169DD99" w14:textId="77777777" w:rsidR="00D14929" w:rsidRPr="00D73D89" w:rsidRDefault="00D14929" w:rsidP="00F83BD3">
            <w:pPr>
              <w:spacing w:after="160" w:line="259" w:lineRule="auto"/>
            </w:pPr>
            <w:r w:rsidRPr="00D73D89">
              <w:t>Detailed report information</w:t>
            </w:r>
          </w:p>
        </w:tc>
      </w:tr>
      <w:tr w:rsidR="00D14929" w:rsidRPr="00D73D89" w14:paraId="1D5976E9" w14:textId="77777777" w:rsidTr="00F83BD3">
        <w:tc>
          <w:tcPr>
            <w:tcW w:w="0" w:type="auto"/>
            <w:hideMark/>
          </w:tcPr>
          <w:p w14:paraId="0A953773" w14:textId="77777777" w:rsidR="00D14929" w:rsidRPr="00D73D89" w:rsidRDefault="00D14929" w:rsidP="00F83BD3">
            <w:pPr>
              <w:spacing w:after="160" w:line="259" w:lineRule="auto"/>
            </w:pPr>
            <w:r w:rsidRPr="00D73D89">
              <w:t>generated_date</w:t>
            </w:r>
          </w:p>
        </w:tc>
        <w:tc>
          <w:tcPr>
            <w:tcW w:w="0" w:type="auto"/>
            <w:hideMark/>
          </w:tcPr>
          <w:p w14:paraId="197CEA41" w14:textId="77777777" w:rsidR="00D14929" w:rsidRPr="00D73D89" w:rsidRDefault="00D14929" w:rsidP="00F83BD3">
            <w:pPr>
              <w:spacing w:after="160" w:line="259" w:lineRule="auto"/>
            </w:pPr>
            <w:r w:rsidRPr="00D73D89">
              <w:t>DATE</w:t>
            </w:r>
          </w:p>
        </w:tc>
        <w:tc>
          <w:tcPr>
            <w:tcW w:w="0" w:type="auto"/>
            <w:hideMark/>
          </w:tcPr>
          <w:p w14:paraId="68339148" w14:textId="77777777" w:rsidR="00D14929" w:rsidRPr="00D73D89" w:rsidRDefault="00D14929" w:rsidP="00F83BD3">
            <w:pPr>
              <w:spacing w:after="160" w:line="259" w:lineRule="auto"/>
            </w:pPr>
            <w:r w:rsidRPr="00D73D89">
              <w:t>Date report was generated</w:t>
            </w:r>
          </w:p>
        </w:tc>
      </w:tr>
    </w:tbl>
    <w:p w14:paraId="0C3396E0" w14:textId="77777777" w:rsidR="00D14929" w:rsidRPr="00D73D89" w:rsidRDefault="00000000" w:rsidP="00D14929">
      <w:r>
        <w:pict w14:anchorId="2C719673">
          <v:rect id="_x0000_i1047" style="width:0;height:1.5pt" o:hralign="center" o:hrstd="t" o:hr="t" fillcolor="#a0a0a0" stroked="f"/>
        </w:pict>
      </w:r>
    </w:p>
    <w:p w14:paraId="322FB4C4" w14:textId="77777777" w:rsidR="00D14929" w:rsidRPr="00D73D89" w:rsidRDefault="00D14929" w:rsidP="00D14929">
      <w:pPr>
        <w:rPr>
          <w:b/>
          <w:bCs/>
        </w:rPr>
      </w:pPr>
      <w:r w:rsidRPr="00D73D89">
        <w:rPr>
          <w:b/>
          <w:bCs/>
        </w:rPr>
        <w:t>14. Payment</w:t>
      </w:r>
    </w:p>
    <w:tbl>
      <w:tblPr>
        <w:tblStyle w:val="TableGrid"/>
        <w:tblW w:w="0" w:type="auto"/>
        <w:tblLook w:val="04A0" w:firstRow="1" w:lastRow="0" w:firstColumn="1" w:lastColumn="0" w:noHBand="0" w:noVBand="1"/>
      </w:tblPr>
      <w:tblGrid>
        <w:gridCol w:w="1576"/>
        <w:gridCol w:w="1655"/>
        <w:gridCol w:w="3185"/>
      </w:tblGrid>
      <w:tr w:rsidR="00D14929" w:rsidRPr="00D73D89" w14:paraId="2ADCCF2D" w14:textId="77777777" w:rsidTr="00F83BD3">
        <w:tc>
          <w:tcPr>
            <w:tcW w:w="0" w:type="auto"/>
            <w:hideMark/>
          </w:tcPr>
          <w:p w14:paraId="6B368F2E" w14:textId="77777777" w:rsidR="00D14929" w:rsidRPr="00D73D89" w:rsidRDefault="00D14929" w:rsidP="00F83BD3">
            <w:pPr>
              <w:spacing w:after="160" w:line="259" w:lineRule="auto"/>
              <w:rPr>
                <w:b/>
                <w:bCs/>
              </w:rPr>
            </w:pPr>
            <w:r w:rsidRPr="00D73D89">
              <w:rPr>
                <w:b/>
                <w:bCs/>
              </w:rPr>
              <w:t>Field</w:t>
            </w:r>
          </w:p>
        </w:tc>
        <w:tc>
          <w:tcPr>
            <w:tcW w:w="0" w:type="auto"/>
            <w:hideMark/>
          </w:tcPr>
          <w:p w14:paraId="271FB898" w14:textId="77777777" w:rsidR="00D14929" w:rsidRPr="00D73D89" w:rsidRDefault="00D14929" w:rsidP="00F83BD3">
            <w:pPr>
              <w:spacing w:after="160" w:line="259" w:lineRule="auto"/>
              <w:rPr>
                <w:b/>
                <w:bCs/>
              </w:rPr>
            </w:pPr>
            <w:r w:rsidRPr="00D73D89">
              <w:rPr>
                <w:b/>
                <w:bCs/>
              </w:rPr>
              <w:t>Data Type</w:t>
            </w:r>
          </w:p>
        </w:tc>
        <w:tc>
          <w:tcPr>
            <w:tcW w:w="0" w:type="auto"/>
            <w:hideMark/>
          </w:tcPr>
          <w:p w14:paraId="06F973D1" w14:textId="77777777" w:rsidR="00D14929" w:rsidRPr="00D73D89" w:rsidRDefault="00D14929" w:rsidP="00F83BD3">
            <w:pPr>
              <w:spacing w:after="160" w:line="259" w:lineRule="auto"/>
              <w:rPr>
                <w:b/>
                <w:bCs/>
              </w:rPr>
            </w:pPr>
            <w:r w:rsidRPr="00D73D89">
              <w:rPr>
                <w:b/>
                <w:bCs/>
              </w:rPr>
              <w:t>Description</w:t>
            </w:r>
          </w:p>
        </w:tc>
      </w:tr>
      <w:tr w:rsidR="00D14929" w:rsidRPr="00D73D89" w14:paraId="52798042" w14:textId="77777777" w:rsidTr="00F83BD3">
        <w:tc>
          <w:tcPr>
            <w:tcW w:w="0" w:type="auto"/>
            <w:hideMark/>
          </w:tcPr>
          <w:p w14:paraId="7404B84D" w14:textId="77777777" w:rsidR="00D14929" w:rsidRPr="00D73D89" w:rsidRDefault="00D14929" w:rsidP="00F83BD3">
            <w:pPr>
              <w:spacing w:after="160" w:line="259" w:lineRule="auto"/>
            </w:pPr>
            <w:r w:rsidRPr="00D73D89">
              <w:t>payment_id</w:t>
            </w:r>
          </w:p>
        </w:tc>
        <w:tc>
          <w:tcPr>
            <w:tcW w:w="0" w:type="auto"/>
            <w:hideMark/>
          </w:tcPr>
          <w:p w14:paraId="741F62B2" w14:textId="77777777" w:rsidR="00D14929" w:rsidRPr="00D73D89" w:rsidRDefault="00D14929" w:rsidP="00F83BD3">
            <w:pPr>
              <w:spacing w:after="160" w:line="259" w:lineRule="auto"/>
            </w:pPr>
            <w:r w:rsidRPr="00D73D89">
              <w:t>INT</w:t>
            </w:r>
          </w:p>
        </w:tc>
        <w:tc>
          <w:tcPr>
            <w:tcW w:w="0" w:type="auto"/>
            <w:hideMark/>
          </w:tcPr>
          <w:p w14:paraId="731A4943" w14:textId="77777777" w:rsidR="00D14929" w:rsidRPr="00D73D89" w:rsidRDefault="00D14929" w:rsidP="00F83BD3">
            <w:pPr>
              <w:spacing w:after="160" w:line="259" w:lineRule="auto"/>
            </w:pPr>
            <w:r w:rsidRPr="00D73D89">
              <w:t>Primary Key</w:t>
            </w:r>
          </w:p>
        </w:tc>
      </w:tr>
      <w:tr w:rsidR="00D14929" w:rsidRPr="00D73D89" w14:paraId="58541D1B" w14:textId="77777777" w:rsidTr="00F83BD3">
        <w:tc>
          <w:tcPr>
            <w:tcW w:w="0" w:type="auto"/>
            <w:hideMark/>
          </w:tcPr>
          <w:p w14:paraId="1A3A33A1" w14:textId="77777777" w:rsidR="00D14929" w:rsidRPr="00D73D89" w:rsidRDefault="00D14929" w:rsidP="00F83BD3">
            <w:pPr>
              <w:spacing w:after="160" w:line="259" w:lineRule="auto"/>
            </w:pPr>
            <w:r w:rsidRPr="00D73D89">
              <w:t>citizen_id</w:t>
            </w:r>
          </w:p>
        </w:tc>
        <w:tc>
          <w:tcPr>
            <w:tcW w:w="0" w:type="auto"/>
            <w:hideMark/>
          </w:tcPr>
          <w:p w14:paraId="45DB5E30" w14:textId="77777777" w:rsidR="00D14929" w:rsidRPr="00D73D89" w:rsidRDefault="00D14929" w:rsidP="00F83BD3">
            <w:pPr>
              <w:spacing w:after="160" w:line="259" w:lineRule="auto"/>
            </w:pPr>
            <w:r w:rsidRPr="00D73D89">
              <w:t>INT</w:t>
            </w:r>
          </w:p>
        </w:tc>
        <w:tc>
          <w:tcPr>
            <w:tcW w:w="0" w:type="auto"/>
            <w:hideMark/>
          </w:tcPr>
          <w:p w14:paraId="0BB921D8" w14:textId="77777777" w:rsidR="00D14929" w:rsidRPr="00D73D89" w:rsidRDefault="00D14929" w:rsidP="00F83BD3">
            <w:pPr>
              <w:spacing w:after="160" w:line="259" w:lineRule="auto"/>
            </w:pPr>
            <w:r w:rsidRPr="00D73D89">
              <w:t>Foreign Key (references Citizen)</w:t>
            </w:r>
          </w:p>
        </w:tc>
      </w:tr>
      <w:tr w:rsidR="00D14929" w:rsidRPr="00D73D89" w14:paraId="7AF6E101" w14:textId="77777777" w:rsidTr="00F83BD3">
        <w:tc>
          <w:tcPr>
            <w:tcW w:w="0" w:type="auto"/>
            <w:hideMark/>
          </w:tcPr>
          <w:p w14:paraId="2DED7325" w14:textId="77777777" w:rsidR="00D14929" w:rsidRPr="00D73D89" w:rsidRDefault="00D14929" w:rsidP="00F83BD3">
            <w:pPr>
              <w:spacing w:after="160" w:line="259" w:lineRule="auto"/>
            </w:pPr>
            <w:r w:rsidRPr="00D73D89">
              <w:t>amount</w:t>
            </w:r>
          </w:p>
        </w:tc>
        <w:tc>
          <w:tcPr>
            <w:tcW w:w="0" w:type="auto"/>
            <w:hideMark/>
          </w:tcPr>
          <w:p w14:paraId="09672038" w14:textId="77777777" w:rsidR="00D14929" w:rsidRPr="00D73D89" w:rsidRDefault="00D14929" w:rsidP="00F83BD3">
            <w:pPr>
              <w:spacing w:after="160" w:line="259" w:lineRule="auto"/>
            </w:pPr>
            <w:r w:rsidRPr="00D73D89">
              <w:t>DECIMAL(10,2)</w:t>
            </w:r>
          </w:p>
        </w:tc>
        <w:tc>
          <w:tcPr>
            <w:tcW w:w="0" w:type="auto"/>
            <w:hideMark/>
          </w:tcPr>
          <w:p w14:paraId="544BCCA6" w14:textId="77777777" w:rsidR="00D14929" w:rsidRPr="00D73D89" w:rsidRDefault="00D14929" w:rsidP="00F83BD3">
            <w:pPr>
              <w:spacing w:after="160" w:line="259" w:lineRule="auto"/>
            </w:pPr>
            <w:r w:rsidRPr="00D73D89">
              <w:t>Payment amount</w:t>
            </w:r>
          </w:p>
        </w:tc>
      </w:tr>
      <w:tr w:rsidR="00D14929" w:rsidRPr="00D73D89" w14:paraId="52854C2B" w14:textId="77777777" w:rsidTr="00F83BD3">
        <w:tc>
          <w:tcPr>
            <w:tcW w:w="0" w:type="auto"/>
            <w:hideMark/>
          </w:tcPr>
          <w:p w14:paraId="6C22E85C" w14:textId="77777777" w:rsidR="00D14929" w:rsidRPr="00D73D89" w:rsidRDefault="00D14929" w:rsidP="00F83BD3">
            <w:pPr>
              <w:spacing w:after="160" w:line="259" w:lineRule="auto"/>
            </w:pPr>
            <w:r w:rsidRPr="00D73D89">
              <w:t>payment_date</w:t>
            </w:r>
          </w:p>
        </w:tc>
        <w:tc>
          <w:tcPr>
            <w:tcW w:w="0" w:type="auto"/>
            <w:hideMark/>
          </w:tcPr>
          <w:p w14:paraId="1238FB26" w14:textId="77777777" w:rsidR="00D14929" w:rsidRPr="00D73D89" w:rsidRDefault="00D14929" w:rsidP="00F83BD3">
            <w:pPr>
              <w:spacing w:after="160" w:line="259" w:lineRule="auto"/>
            </w:pPr>
            <w:r w:rsidRPr="00D73D89">
              <w:t>DATE</w:t>
            </w:r>
          </w:p>
        </w:tc>
        <w:tc>
          <w:tcPr>
            <w:tcW w:w="0" w:type="auto"/>
            <w:hideMark/>
          </w:tcPr>
          <w:p w14:paraId="2F079FAC" w14:textId="77777777" w:rsidR="00D14929" w:rsidRPr="00D73D89" w:rsidRDefault="00D14929" w:rsidP="00F83BD3">
            <w:pPr>
              <w:spacing w:after="160" w:line="259" w:lineRule="auto"/>
            </w:pPr>
            <w:r w:rsidRPr="00D73D89">
              <w:t>Date of payment</w:t>
            </w:r>
          </w:p>
        </w:tc>
      </w:tr>
      <w:tr w:rsidR="00D14929" w:rsidRPr="00D73D89" w14:paraId="05ECD572" w14:textId="77777777" w:rsidTr="00F83BD3">
        <w:tc>
          <w:tcPr>
            <w:tcW w:w="0" w:type="auto"/>
            <w:hideMark/>
          </w:tcPr>
          <w:p w14:paraId="5EC800C9" w14:textId="77777777" w:rsidR="00D14929" w:rsidRPr="00D73D89" w:rsidRDefault="00D14929" w:rsidP="00F83BD3">
            <w:pPr>
              <w:spacing w:after="160" w:line="259" w:lineRule="auto"/>
            </w:pPr>
            <w:r w:rsidRPr="00D73D89">
              <w:t>service_type</w:t>
            </w:r>
          </w:p>
        </w:tc>
        <w:tc>
          <w:tcPr>
            <w:tcW w:w="0" w:type="auto"/>
            <w:hideMark/>
          </w:tcPr>
          <w:p w14:paraId="39D2FFD4" w14:textId="77777777" w:rsidR="00D14929" w:rsidRPr="00D73D89" w:rsidRDefault="00D14929" w:rsidP="00F83BD3">
            <w:pPr>
              <w:spacing w:after="160" w:line="259" w:lineRule="auto"/>
            </w:pPr>
            <w:r w:rsidRPr="00D73D89">
              <w:t>VARCHAR(100)</w:t>
            </w:r>
          </w:p>
        </w:tc>
        <w:tc>
          <w:tcPr>
            <w:tcW w:w="0" w:type="auto"/>
            <w:hideMark/>
          </w:tcPr>
          <w:p w14:paraId="6EAD3590" w14:textId="77777777" w:rsidR="00D14929" w:rsidRPr="00D73D89" w:rsidRDefault="00D14929" w:rsidP="00F83BD3">
            <w:pPr>
              <w:spacing w:after="160" w:line="259" w:lineRule="auto"/>
            </w:pPr>
            <w:r w:rsidRPr="00D73D89">
              <w:t>Service type (Energy/Water)</w:t>
            </w:r>
          </w:p>
        </w:tc>
      </w:tr>
    </w:tbl>
    <w:p w14:paraId="69C51AE7" w14:textId="77777777" w:rsidR="00D14929" w:rsidRPr="00D73D89" w:rsidRDefault="00000000" w:rsidP="00D14929">
      <w:r>
        <w:pict w14:anchorId="1CA59591">
          <v:rect id="_x0000_i1048" style="width:0;height:1.5pt" o:hralign="center" o:hrstd="t" o:hr="t" fillcolor="#a0a0a0" stroked="f"/>
        </w:pict>
      </w:r>
    </w:p>
    <w:p w14:paraId="49A5FB5D" w14:textId="77777777" w:rsidR="00D14929" w:rsidRPr="00D73D89" w:rsidRDefault="00D14929" w:rsidP="00D14929">
      <w:pPr>
        <w:rPr>
          <w:b/>
          <w:bCs/>
        </w:rPr>
      </w:pPr>
      <w:r w:rsidRPr="00D73D89">
        <w:rPr>
          <w:b/>
          <w:bCs/>
        </w:rPr>
        <w:t>15. Notification</w:t>
      </w:r>
    </w:p>
    <w:tbl>
      <w:tblPr>
        <w:tblStyle w:val="TableGrid"/>
        <w:tblW w:w="0" w:type="auto"/>
        <w:tblLook w:val="04A0" w:firstRow="1" w:lastRow="0" w:firstColumn="1" w:lastColumn="0" w:noHBand="0" w:noVBand="1"/>
      </w:tblPr>
      <w:tblGrid>
        <w:gridCol w:w="1574"/>
        <w:gridCol w:w="1199"/>
        <w:gridCol w:w="3185"/>
      </w:tblGrid>
      <w:tr w:rsidR="00D14929" w:rsidRPr="00D73D89" w14:paraId="60BAE7CB" w14:textId="77777777" w:rsidTr="00F83BD3">
        <w:tc>
          <w:tcPr>
            <w:tcW w:w="0" w:type="auto"/>
            <w:hideMark/>
          </w:tcPr>
          <w:p w14:paraId="7FA90AC1" w14:textId="77777777" w:rsidR="00D14929" w:rsidRPr="00D73D89" w:rsidRDefault="00D14929" w:rsidP="00F83BD3">
            <w:pPr>
              <w:spacing w:after="160" w:line="259" w:lineRule="auto"/>
              <w:rPr>
                <w:b/>
                <w:bCs/>
              </w:rPr>
            </w:pPr>
            <w:r w:rsidRPr="00D73D89">
              <w:rPr>
                <w:b/>
                <w:bCs/>
              </w:rPr>
              <w:t>Field</w:t>
            </w:r>
          </w:p>
        </w:tc>
        <w:tc>
          <w:tcPr>
            <w:tcW w:w="0" w:type="auto"/>
            <w:hideMark/>
          </w:tcPr>
          <w:p w14:paraId="130E8481" w14:textId="77777777" w:rsidR="00D14929" w:rsidRPr="00D73D89" w:rsidRDefault="00D14929" w:rsidP="00F83BD3">
            <w:pPr>
              <w:spacing w:after="160" w:line="259" w:lineRule="auto"/>
              <w:rPr>
                <w:b/>
                <w:bCs/>
              </w:rPr>
            </w:pPr>
            <w:r w:rsidRPr="00D73D89">
              <w:rPr>
                <w:b/>
                <w:bCs/>
              </w:rPr>
              <w:t>Data Type</w:t>
            </w:r>
          </w:p>
        </w:tc>
        <w:tc>
          <w:tcPr>
            <w:tcW w:w="0" w:type="auto"/>
            <w:hideMark/>
          </w:tcPr>
          <w:p w14:paraId="2EFDFC0A" w14:textId="77777777" w:rsidR="00D14929" w:rsidRPr="00D73D89" w:rsidRDefault="00D14929" w:rsidP="00F83BD3">
            <w:pPr>
              <w:spacing w:after="160" w:line="259" w:lineRule="auto"/>
              <w:rPr>
                <w:b/>
                <w:bCs/>
              </w:rPr>
            </w:pPr>
            <w:r w:rsidRPr="00D73D89">
              <w:rPr>
                <w:b/>
                <w:bCs/>
              </w:rPr>
              <w:t>Description</w:t>
            </w:r>
          </w:p>
        </w:tc>
      </w:tr>
      <w:tr w:rsidR="00D14929" w:rsidRPr="00D73D89" w14:paraId="5C5769EC" w14:textId="77777777" w:rsidTr="00F83BD3">
        <w:tc>
          <w:tcPr>
            <w:tcW w:w="0" w:type="auto"/>
            <w:hideMark/>
          </w:tcPr>
          <w:p w14:paraId="7D5B409E" w14:textId="77777777" w:rsidR="00D14929" w:rsidRPr="00D73D89" w:rsidRDefault="00D14929" w:rsidP="00F83BD3">
            <w:pPr>
              <w:spacing w:after="160" w:line="259" w:lineRule="auto"/>
            </w:pPr>
            <w:r w:rsidRPr="00D73D89">
              <w:t>notification_id</w:t>
            </w:r>
          </w:p>
        </w:tc>
        <w:tc>
          <w:tcPr>
            <w:tcW w:w="0" w:type="auto"/>
            <w:hideMark/>
          </w:tcPr>
          <w:p w14:paraId="30CAE07D" w14:textId="77777777" w:rsidR="00D14929" w:rsidRPr="00D73D89" w:rsidRDefault="00D14929" w:rsidP="00F83BD3">
            <w:pPr>
              <w:spacing w:after="160" w:line="259" w:lineRule="auto"/>
            </w:pPr>
            <w:r w:rsidRPr="00D73D89">
              <w:t>INT</w:t>
            </w:r>
          </w:p>
        </w:tc>
        <w:tc>
          <w:tcPr>
            <w:tcW w:w="0" w:type="auto"/>
            <w:hideMark/>
          </w:tcPr>
          <w:p w14:paraId="7212F53F" w14:textId="77777777" w:rsidR="00D14929" w:rsidRPr="00D73D89" w:rsidRDefault="00D14929" w:rsidP="00F83BD3">
            <w:pPr>
              <w:spacing w:after="160" w:line="259" w:lineRule="auto"/>
            </w:pPr>
            <w:r w:rsidRPr="00D73D89">
              <w:t>Primary Key</w:t>
            </w:r>
          </w:p>
        </w:tc>
      </w:tr>
      <w:tr w:rsidR="00D14929" w:rsidRPr="00D73D89" w14:paraId="5D1CA1A9" w14:textId="77777777" w:rsidTr="00F83BD3">
        <w:tc>
          <w:tcPr>
            <w:tcW w:w="0" w:type="auto"/>
            <w:hideMark/>
          </w:tcPr>
          <w:p w14:paraId="20875C47" w14:textId="77777777" w:rsidR="00D14929" w:rsidRPr="00D73D89" w:rsidRDefault="00D14929" w:rsidP="00F83BD3">
            <w:pPr>
              <w:spacing w:after="160" w:line="259" w:lineRule="auto"/>
            </w:pPr>
            <w:r w:rsidRPr="00D73D89">
              <w:t>citizen_id</w:t>
            </w:r>
          </w:p>
        </w:tc>
        <w:tc>
          <w:tcPr>
            <w:tcW w:w="0" w:type="auto"/>
            <w:hideMark/>
          </w:tcPr>
          <w:p w14:paraId="03EBC598" w14:textId="77777777" w:rsidR="00D14929" w:rsidRPr="00D73D89" w:rsidRDefault="00D14929" w:rsidP="00F83BD3">
            <w:pPr>
              <w:spacing w:after="160" w:line="259" w:lineRule="auto"/>
            </w:pPr>
            <w:r w:rsidRPr="00D73D89">
              <w:t>INT</w:t>
            </w:r>
          </w:p>
        </w:tc>
        <w:tc>
          <w:tcPr>
            <w:tcW w:w="0" w:type="auto"/>
            <w:hideMark/>
          </w:tcPr>
          <w:p w14:paraId="07081BBC" w14:textId="77777777" w:rsidR="00D14929" w:rsidRPr="00D73D89" w:rsidRDefault="00D14929" w:rsidP="00F83BD3">
            <w:pPr>
              <w:spacing w:after="160" w:line="259" w:lineRule="auto"/>
            </w:pPr>
            <w:r w:rsidRPr="00D73D89">
              <w:t>Foreign Key (references Citizen)</w:t>
            </w:r>
          </w:p>
        </w:tc>
      </w:tr>
      <w:tr w:rsidR="00D14929" w:rsidRPr="00D73D89" w14:paraId="72DD6ED8" w14:textId="77777777" w:rsidTr="00F83BD3">
        <w:tc>
          <w:tcPr>
            <w:tcW w:w="0" w:type="auto"/>
            <w:hideMark/>
          </w:tcPr>
          <w:p w14:paraId="2E72AA3C" w14:textId="77777777" w:rsidR="00D14929" w:rsidRPr="00D73D89" w:rsidRDefault="00D14929" w:rsidP="00F83BD3">
            <w:pPr>
              <w:spacing w:after="160" w:line="259" w:lineRule="auto"/>
            </w:pPr>
            <w:r w:rsidRPr="00D73D89">
              <w:t>message</w:t>
            </w:r>
          </w:p>
        </w:tc>
        <w:tc>
          <w:tcPr>
            <w:tcW w:w="0" w:type="auto"/>
            <w:hideMark/>
          </w:tcPr>
          <w:p w14:paraId="7FF99177" w14:textId="77777777" w:rsidR="00D14929" w:rsidRPr="00D73D89" w:rsidRDefault="00D14929" w:rsidP="00F83BD3">
            <w:pPr>
              <w:spacing w:after="160" w:line="259" w:lineRule="auto"/>
            </w:pPr>
            <w:r w:rsidRPr="00D73D89">
              <w:t>TEXT</w:t>
            </w:r>
          </w:p>
        </w:tc>
        <w:tc>
          <w:tcPr>
            <w:tcW w:w="0" w:type="auto"/>
            <w:hideMark/>
          </w:tcPr>
          <w:p w14:paraId="244E81FC" w14:textId="77777777" w:rsidR="00D14929" w:rsidRPr="00D73D89" w:rsidRDefault="00D14929" w:rsidP="00F83BD3">
            <w:pPr>
              <w:spacing w:after="160" w:line="259" w:lineRule="auto"/>
            </w:pPr>
            <w:r w:rsidRPr="00D73D89">
              <w:t>Notification message</w:t>
            </w:r>
          </w:p>
        </w:tc>
      </w:tr>
      <w:tr w:rsidR="00D14929" w:rsidRPr="00D73D89" w14:paraId="4C817FD9" w14:textId="77777777" w:rsidTr="00F83BD3">
        <w:tc>
          <w:tcPr>
            <w:tcW w:w="0" w:type="auto"/>
            <w:hideMark/>
          </w:tcPr>
          <w:p w14:paraId="33F24D8E" w14:textId="77777777" w:rsidR="00D14929" w:rsidRPr="00D73D89" w:rsidRDefault="00D14929" w:rsidP="00F83BD3">
            <w:pPr>
              <w:spacing w:after="160" w:line="259" w:lineRule="auto"/>
            </w:pPr>
            <w:r w:rsidRPr="00D73D89">
              <w:t>date_sent</w:t>
            </w:r>
          </w:p>
        </w:tc>
        <w:tc>
          <w:tcPr>
            <w:tcW w:w="0" w:type="auto"/>
            <w:hideMark/>
          </w:tcPr>
          <w:p w14:paraId="71960871" w14:textId="77777777" w:rsidR="00D14929" w:rsidRPr="00D73D89" w:rsidRDefault="00D14929" w:rsidP="00F83BD3">
            <w:pPr>
              <w:spacing w:after="160" w:line="259" w:lineRule="auto"/>
            </w:pPr>
            <w:r w:rsidRPr="00D73D89">
              <w:t>DATE</w:t>
            </w:r>
          </w:p>
        </w:tc>
        <w:tc>
          <w:tcPr>
            <w:tcW w:w="0" w:type="auto"/>
            <w:hideMark/>
          </w:tcPr>
          <w:p w14:paraId="23CEB84F" w14:textId="77777777" w:rsidR="00D14929" w:rsidRPr="00D73D89" w:rsidRDefault="00D14929" w:rsidP="00F83BD3">
            <w:pPr>
              <w:spacing w:after="160" w:line="259" w:lineRule="auto"/>
            </w:pPr>
            <w:r w:rsidRPr="00D73D89">
              <w:t>Date of notification</w:t>
            </w:r>
          </w:p>
        </w:tc>
      </w:tr>
    </w:tbl>
    <w:p w14:paraId="1F1276CF" w14:textId="77777777" w:rsidR="00D14929" w:rsidRDefault="00D14929" w:rsidP="00D14929">
      <w:r>
        <w:br w:type="page"/>
      </w:r>
    </w:p>
    <w:p w14:paraId="2264A7E9" w14:textId="77777777" w:rsidR="00D14929" w:rsidRPr="00D73D89" w:rsidRDefault="00D14929" w:rsidP="00D14929">
      <w:pPr>
        <w:rPr>
          <w:b/>
          <w:bCs/>
        </w:rPr>
      </w:pPr>
      <w:r w:rsidRPr="00D73D89">
        <w:rPr>
          <w:b/>
          <w:bCs/>
        </w:rPr>
        <w:lastRenderedPageBreak/>
        <w:t>Entity Relationships:</w:t>
      </w:r>
    </w:p>
    <w:p w14:paraId="0A8A5EC7" w14:textId="77777777" w:rsidR="00D14929" w:rsidRPr="00D73D89" w:rsidRDefault="00000000" w:rsidP="00D14929">
      <w:r>
        <w:pict w14:anchorId="1767AE36">
          <v:rect id="_x0000_i1049" style="width:0;height:1.5pt" o:hralign="center" o:hrstd="t" o:hr="t" fillcolor="#a0a0a0" stroked="f"/>
        </w:pict>
      </w:r>
    </w:p>
    <w:p w14:paraId="7962B68E" w14:textId="77777777" w:rsidR="00D14929" w:rsidRPr="00D73D89" w:rsidRDefault="00D14929" w:rsidP="00D14929">
      <w:pPr>
        <w:rPr>
          <w:b/>
          <w:bCs/>
        </w:rPr>
      </w:pPr>
      <w:r w:rsidRPr="00D73D89">
        <w:rPr>
          <w:b/>
          <w:bCs/>
        </w:rPr>
        <w:t>1. Citizen ↔ Complaint</w:t>
      </w:r>
    </w:p>
    <w:p w14:paraId="5B02639D" w14:textId="77777777" w:rsidR="00D14929" w:rsidRPr="00D73D89" w:rsidRDefault="00D14929" w:rsidP="00D14929">
      <w:pPr>
        <w:numPr>
          <w:ilvl w:val="0"/>
          <w:numId w:val="12"/>
        </w:numPr>
      </w:pPr>
      <w:r w:rsidRPr="00D73D89">
        <w:rPr>
          <w:b/>
          <w:bCs/>
        </w:rPr>
        <w:t>One-to-Many Relationship</w:t>
      </w:r>
      <w:r w:rsidRPr="00D73D89">
        <w:t>: A citizen can file multiple complaints, but each complaint is associated with only one citizen.</w:t>
      </w:r>
    </w:p>
    <w:p w14:paraId="05B46BF5" w14:textId="77777777" w:rsidR="00D14929" w:rsidRPr="00D73D89" w:rsidRDefault="00D14929" w:rsidP="00D14929">
      <w:pPr>
        <w:numPr>
          <w:ilvl w:val="0"/>
          <w:numId w:val="12"/>
        </w:numPr>
      </w:pPr>
      <w:r w:rsidRPr="00D73D89">
        <w:rPr>
          <w:b/>
          <w:bCs/>
        </w:rPr>
        <w:t>Relationship</w:t>
      </w:r>
      <w:r w:rsidRPr="00D73D89">
        <w:t>: citizen_id (foreign key in Complaint referencing Citizen).</w:t>
      </w:r>
    </w:p>
    <w:p w14:paraId="759E5B62" w14:textId="77777777" w:rsidR="00D14929" w:rsidRPr="00D73D89" w:rsidRDefault="00000000" w:rsidP="00D14929">
      <w:r>
        <w:pict w14:anchorId="7F93173B">
          <v:rect id="_x0000_i1050" style="width:0;height:1.5pt" o:hralign="center" o:hrstd="t" o:hr="t" fillcolor="#a0a0a0" stroked="f"/>
        </w:pict>
      </w:r>
    </w:p>
    <w:p w14:paraId="5724C672" w14:textId="77777777" w:rsidR="00D14929" w:rsidRPr="00D73D89" w:rsidRDefault="00D14929" w:rsidP="00D14929">
      <w:pPr>
        <w:rPr>
          <w:b/>
          <w:bCs/>
        </w:rPr>
      </w:pPr>
      <w:r w:rsidRPr="00D73D89">
        <w:rPr>
          <w:b/>
          <w:bCs/>
        </w:rPr>
        <w:t>2. Citizen ↔ WaterSupply</w:t>
      </w:r>
    </w:p>
    <w:p w14:paraId="38DDE964" w14:textId="77777777" w:rsidR="00D14929" w:rsidRPr="00D73D89" w:rsidRDefault="00D14929" w:rsidP="00D14929">
      <w:pPr>
        <w:numPr>
          <w:ilvl w:val="0"/>
          <w:numId w:val="13"/>
        </w:numPr>
      </w:pPr>
      <w:r w:rsidRPr="00D73D89">
        <w:rPr>
          <w:b/>
          <w:bCs/>
        </w:rPr>
        <w:t>One-to-Many Relationship</w:t>
      </w:r>
      <w:r w:rsidRPr="00D73D89">
        <w:t>: A citizen can have multiple water supply connections, but each connection belongs to one citizen.</w:t>
      </w:r>
    </w:p>
    <w:p w14:paraId="344F8356" w14:textId="77777777" w:rsidR="00D14929" w:rsidRPr="00D73D89" w:rsidRDefault="00D14929" w:rsidP="00D14929">
      <w:pPr>
        <w:numPr>
          <w:ilvl w:val="0"/>
          <w:numId w:val="13"/>
        </w:numPr>
      </w:pPr>
      <w:r w:rsidRPr="00D73D89">
        <w:rPr>
          <w:b/>
          <w:bCs/>
        </w:rPr>
        <w:t>Relationship</w:t>
      </w:r>
      <w:r w:rsidRPr="00D73D89">
        <w:t>: citizen_id (foreign key in WaterSupply referencing Citizen).</w:t>
      </w:r>
    </w:p>
    <w:p w14:paraId="696E4432" w14:textId="77777777" w:rsidR="00D14929" w:rsidRPr="00D73D89" w:rsidRDefault="00000000" w:rsidP="00D14929">
      <w:r>
        <w:pict w14:anchorId="48EF312D">
          <v:rect id="_x0000_i1051" style="width:0;height:1.5pt" o:hralign="center" o:hrstd="t" o:hr="t" fillcolor="#a0a0a0" stroked="f"/>
        </w:pict>
      </w:r>
    </w:p>
    <w:p w14:paraId="463B16B8" w14:textId="77777777" w:rsidR="00D14929" w:rsidRPr="00D73D89" w:rsidRDefault="00D14929" w:rsidP="00D14929">
      <w:pPr>
        <w:rPr>
          <w:b/>
          <w:bCs/>
        </w:rPr>
      </w:pPr>
      <w:r w:rsidRPr="00D73D89">
        <w:rPr>
          <w:b/>
          <w:bCs/>
        </w:rPr>
        <w:t>3. Citizen ↔ EnergySupply</w:t>
      </w:r>
    </w:p>
    <w:p w14:paraId="63E3618A" w14:textId="77777777" w:rsidR="00D14929" w:rsidRPr="00D73D89" w:rsidRDefault="00D14929" w:rsidP="00D14929">
      <w:pPr>
        <w:numPr>
          <w:ilvl w:val="0"/>
          <w:numId w:val="14"/>
        </w:numPr>
      </w:pPr>
      <w:r w:rsidRPr="00D73D89">
        <w:rPr>
          <w:b/>
          <w:bCs/>
        </w:rPr>
        <w:t>One-to-Many Relationship</w:t>
      </w:r>
      <w:r w:rsidRPr="00D73D89">
        <w:t>: A citizen can have multiple energy supply connections, but each connection belongs to one citizen.</w:t>
      </w:r>
    </w:p>
    <w:p w14:paraId="2521DD07" w14:textId="77777777" w:rsidR="00D14929" w:rsidRPr="00D73D89" w:rsidRDefault="00D14929" w:rsidP="00D14929">
      <w:pPr>
        <w:numPr>
          <w:ilvl w:val="0"/>
          <w:numId w:val="14"/>
        </w:numPr>
      </w:pPr>
      <w:r w:rsidRPr="00D73D89">
        <w:rPr>
          <w:b/>
          <w:bCs/>
        </w:rPr>
        <w:t>Relationship</w:t>
      </w:r>
      <w:r w:rsidRPr="00D73D89">
        <w:t>: citizen_id (foreign key in EnergySupply referencing Citizen).</w:t>
      </w:r>
    </w:p>
    <w:p w14:paraId="1F290C9E" w14:textId="77777777" w:rsidR="00D14929" w:rsidRPr="00D73D89" w:rsidRDefault="00000000" w:rsidP="00D14929">
      <w:r>
        <w:pict w14:anchorId="1B3E5B73">
          <v:rect id="_x0000_i1052" style="width:0;height:1.5pt" o:hralign="center" o:hrstd="t" o:hr="t" fillcolor="#a0a0a0" stroked="f"/>
        </w:pict>
      </w:r>
    </w:p>
    <w:p w14:paraId="04D5D049" w14:textId="77777777" w:rsidR="00D14929" w:rsidRPr="00D73D89" w:rsidRDefault="00D14929" w:rsidP="00D14929">
      <w:pPr>
        <w:rPr>
          <w:b/>
          <w:bCs/>
        </w:rPr>
      </w:pPr>
      <w:r w:rsidRPr="00D73D89">
        <w:rPr>
          <w:b/>
          <w:bCs/>
        </w:rPr>
        <w:t>4. Citizen ↔ Incident</w:t>
      </w:r>
    </w:p>
    <w:p w14:paraId="19A42D8E" w14:textId="77777777" w:rsidR="00D14929" w:rsidRPr="00D73D89" w:rsidRDefault="00D14929" w:rsidP="00D14929">
      <w:pPr>
        <w:numPr>
          <w:ilvl w:val="0"/>
          <w:numId w:val="15"/>
        </w:numPr>
      </w:pPr>
      <w:r w:rsidRPr="00D73D89">
        <w:rPr>
          <w:b/>
          <w:bCs/>
        </w:rPr>
        <w:t>One-to-Many Relationship</w:t>
      </w:r>
      <w:r w:rsidRPr="00D73D89">
        <w:t>: A citizen can report multiple incidents, but each incident is reported by only one citizen.</w:t>
      </w:r>
    </w:p>
    <w:p w14:paraId="4A745A6E" w14:textId="77777777" w:rsidR="00D14929" w:rsidRPr="00D73D89" w:rsidRDefault="00D14929" w:rsidP="00D14929">
      <w:pPr>
        <w:numPr>
          <w:ilvl w:val="0"/>
          <w:numId w:val="15"/>
        </w:numPr>
      </w:pPr>
      <w:r w:rsidRPr="00D73D89">
        <w:rPr>
          <w:b/>
          <w:bCs/>
        </w:rPr>
        <w:t>Relationship</w:t>
      </w:r>
      <w:r w:rsidRPr="00D73D89">
        <w:t>: citizen_id (foreign key in Incident referencing Citizen).</w:t>
      </w:r>
    </w:p>
    <w:p w14:paraId="6CBE107D" w14:textId="77777777" w:rsidR="00D14929" w:rsidRPr="00D73D89" w:rsidRDefault="00000000" w:rsidP="00D14929">
      <w:r>
        <w:pict w14:anchorId="424704EC">
          <v:rect id="_x0000_i1053" style="width:0;height:1.5pt" o:hralign="center" o:hrstd="t" o:hr="t" fillcolor="#a0a0a0" stroked="f"/>
        </w:pict>
      </w:r>
    </w:p>
    <w:p w14:paraId="528B8624" w14:textId="77777777" w:rsidR="00D14929" w:rsidRPr="00D73D89" w:rsidRDefault="00D14929" w:rsidP="00D14929">
      <w:pPr>
        <w:rPr>
          <w:b/>
          <w:bCs/>
        </w:rPr>
      </w:pPr>
      <w:r w:rsidRPr="00D73D89">
        <w:rPr>
          <w:b/>
          <w:bCs/>
        </w:rPr>
        <w:t>5. Citizen ↔ Payment</w:t>
      </w:r>
    </w:p>
    <w:p w14:paraId="4DA6014C" w14:textId="77777777" w:rsidR="00D14929" w:rsidRPr="00D73D89" w:rsidRDefault="00D14929" w:rsidP="00D14929">
      <w:pPr>
        <w:numPr>
          <w:ilvl w:val="0"/>
          <w:numId w:val="16"/>
        </w:numPr>
      </w:pPr>
      <w:r w:rsidRPr="00D73D89">
        <w:rPr>
          <w:b/>
          <w:bCs/>
        </w:rPr>
        <w:t>One-to-Many Relationship</w:t>
      </w:r>
      <w:r w:rsidRPr="00D73D89">
        <w:t>: A citizen can make multiple payments for different services, but each payment is made by one citizen.</w:t>
      </w:r>
    </w:p>
    <w:p w14:paraId="748CA1DD" w14:textId="77777777" w:rsidR="00D14929" w:rsidRPr="00D73D89" w:rsidRDefault="00D14929" w:rsidP="00D14929">
      <w:pPr>
        <w:numPr>
          <w:ilvl w:val="0"/>
          <w:numId w:val="16"/>
        </w:numPr>
      </w:pPr>
      <w:r w:rsidRPr="00D73D89">
        <w:rPr>
          <w:b/>
          <w:bCs/>
        </w:rPr>
        <w:t>Relationship</w:t>
      </w:r>
      <w:r w:rsidRPr="00D73D89">
        <w:t>: citizen_id (foreign key in Payment referencing Citizen).</w:t>
      </w:r>
    </w:p>
    <w:p w14:paraId="522A92A5" w14:textId="77777777" w:rsidR="00D14929" w:rsidRPr="00D73D89" w:rsidRDefault="00000000" w:rsidP="00D14929">
      <w:r>
        <w:pict w14:anchorId="3994A9C7">
          <v:rect id="_x0000_i1054" style="width:0;height:1.5pt" o:hralign="center" o:hrstd="t" o:hr="t" fillcolor="#a0a0a0" stroked="f"/>
        </w:pict>
      </w:r>
    </w:p>
    <w:p w14:paraId="4648AB6B" w14:textId="77777777" w:rsidR="00D14929" w:rsidRPr="00D73D89" w:rsidRDefault="00D14929" w:rsidP="00D14929">
      <w:pPr>
        <w:rPr>
          <w:b/>
          <w:bCs/>
        </w:rPr>
      </w:pPr>
      <w:r w:rsidRPr="00D73D89">
        <w:rPr>
          <w:b/>
          <w:bCs/>
        </w:rPr>
        <w:t>6. Citizen ↔ Notification</w:t>
      </w:r>
    </w:p>
    <w:p w14:paraId="6CE4FBCA" w14:textId="77777777" w:rsidR="00D14929" w:rsidRPr="00D73D89" w:rsidRDefault="00D14929" w:rsidP="00D14929">
      <w:pPr>
        <w:numPr>
          <w:ilvl w:val="0"/>
          <w:numId w:val="17"/>
        </w:numPr>
      </w:pPr>
      <w:r w:rsidRPr="00D73D89">
        <w:rPr>
          <w:b/>
          <w:bCs/>
        </w:rPr>
        <w:t>One-to-Many Relationship</w:t>
      </w:r>
      <w:r w:rsidRPr="00D73D89">
        <w:t>: A citizen can receive multiple notifications, but each notification is sent to only one citizen.</w:t>
      </w:r>
    </w:p>
    <w:p w14:paraId="279C5F02" w14:textId="77777777" w:rsidR="00D14929" w:rsidRPr="00D73D89" w:rsidRDefault="00D14929" w:rsidP="00D14929">
      <w:pPr>
        <w:numPr>
          <w:ilvl w:val="0"/>
          <w:numId w:val="17"/>
        </w:numPr>
      </w:pPr>
      <w:r w:rsidRPr="00D73D89">
        <w:rPr>
          <w:b/>
          <w:bCs/>
        </w:rPr>
        <w:t>Relationship</w:t>
      </w:r>
      <w:r w:rsidRPr="00D73D89">
        <w:t>: citizen_id (foreign key in Notification referencing Citizen).</w:t>
      </w:r>
    </w:p>
    <w:p w14:paraId="34F5957C" w14:textId="77777777" w:rsidR="00D14929" w:rsidRPr="00D73D89" w:rsidRDefault="00000000" w:rsidP="00D14929">
      <w:r>
        <w:pict w14:anchorId="1741FB2E">
          <v:rect id="_x0000_i1055" style="width:0;height:1.5pt" o:hralign="center" o:hrstd="t" o:hr="t" fillcolor="#a0a0a0" stroked="f"/>
        </w:pict>
      </w:r>
    </w:p>
    <w:p w14:paraId="4C749402" w14:textId="77777777" w:rsidR="00D14929" w:rsidRPr="00D73D89" w:rsidRDefault="00D14929" w:rsidP="00D14929">
      <w:pPr>
        <w:rPr>
          <w:b/>
          <w:bCs/>
        </w:rPr>
      </w:pPr>
      <w:r w:rsidRPr="00D73D89">
        <w:rPr>
          <w:b/>
          <w:bCs/>
        </w:rPr>
        <w:t>7. Worker ↔ WasteCollection</w:t>
      </w:r>
    </w:p>
    <w:p w14:paraId="2F5EE206" w14:textId="77777777" w:rsidR="00D14929" w:rsidRPr="00D73D89" w:rsidRDefault="00D14929" w:rsidP="00D14929">
      <w:pPr>
        <w:numPr>
          <w:ilvl w:val="0"/>
          <w:numId w:val="18"/>
        </w:numPr>
      </w:pPr>
      <w:r w:rsidRPr="00D73D89">
        <w:rPr>
          <w:b/>
          <w:bCs/>
        </w:rPr>
        <w:t>One-to-Many Relationship</w:t>
      </w:r>
      <w:r w:rsidRPr="00D73D89">
        <w:t>: A worker can be assigned to multiple waste collection jobs, but each waste collection job is handled by only one worker.</w:t>
      </w:r>
    </w:p>
    <w:p w14:paraId="6611DD17" w14:textId="77777777" w:rsidR="00D14929" w:rsidRPr="00D73D89" w:rsidRDefault="00D14929" w:rsidP="00D14929">
      <w:pPr>
        <w:numPr>
          <w:ilvl w:val="0"/>
          <w:numId w:val="18"/>
        </w:numPr>
      </w:pPr>
      <w:r w:rsidRPr="00D73D89">
        <w:rPr>
          <w:b/>
          <w:bCs/>
        </w:rPr>
        <w:t>Relationship</w:t>
      </w:r>
      <w:r w:rsidRPr="00D73D89">
        <w:t>: worker_id (foreign key in WasteCollection referencing Worker).</w:t>
      </w:r>
    </w:p>
    <w:p w14:paraId="565B9E2F" w14:textId="77777777" w:rsidR="00D14929" w:rsidRPr="00D73D89" w:rsidRDefault="00000000" w:rsidP="00D14929">
      <w:r>
        <w:pict w14:anchorId="594DDCEA">
          <v:rect id="_x0000_i1056" style="width:0;height:1.5pt" o:hralign="center" o:hrstd="t" o:hr="t" fillcolor="#a0a0a0" stroked="f"/>
        </w:pict>
      </w:r>
    </w:p>
    <w:p w14:paraId="13D06152" w14:textId="77777777" w:rsidR="00D14929" w:rsidRPr="00D73D89" w:rsidRDefault="00D14929" w:rsidP="00D14929">
      <w:pPr>
        <w:rPr>
          <w:b/>
          <w:bCs/>
        </w:rPr>
      </w:pPr>
      <w:r w:rsidRPr="00D73D89">
        <w:rPr>
          <w:b/>
          <w:bCs/>
        </w:rPr>
        <w:lastRenderedPageBreak/>
        <w:t>8. Worker ↔ Incident</w:t>
      </w:r>
    </w:p>
    <w:p w14:paraId="3C323E03" w14:textId="77777777" w:rsidR="00D14929" w:rsidRPr="00D73D89" w:rsidRDefault="00D14929" w:rsidP="00D14929">
      <w:pPr>
        <w:numPr>
          <w:ilvl w:val="0"/>
          <w:numId w:val="19"/>
        </w:numPr>
      </w:pPr>
      <w:r w:rsidRPr="00D73D89">
        <w:rPr>
          <w:b/>
          <w:bCs/>
        </w:rPr>
        <w:t>One-to-Many Relationship</w:t>
      </w:r>
      <w:r w:rsidRPr="00D73D89">
        <w:t>: A worker can resolve multiple incidents, but each incident is resolved by one worker.</w:t>
      </w:r>
    </w:p>
    <w:p w14:paraId="6E81CDE8" w14:textId="77777777" w:rsidR="00D14929" w:rsidRPr="00D73D89" w:rsidRDefault="00D14929" w:rsidP="00D14929">
      <w:pPr>
        <w:numPr>
          <w:ilvl w:val="0"/>
          <w:numId w:val="19"/>
        </w:numPr>
      </w:pPr>
      <w:r w:rsidRPr="00D73D89">
        <w:rPr>
          <w:b/>
          <w:bCs/>
        </w:rPr>
        <w:t>Relationship</w:t>
      </w:r>
      <w:r w:rsidRPr="00D73D89">
        <w:t>: worker_id (foreign key in Incident referencing Worker).</w:t>
      </w:r>
    </w:p>
    <w:p w14:paraId="04C52ECD" w14:textId="77777777" w:rsidR="00D14929" w:rsidRPr="00D73D89" w:rsidRDefault="00000000" w:rsidP="00D14929">
      <w:r>
        <w:pict w14:anchorId="1B20E89B">
          <v:rect id="_x0000_i1057" style="width:0;height:1.5pt" o:hralign="center" o:hrstd="t" o:hr="t" fillcolor="#a0a0a0" stroked="f"/>
        </w:pict>
      </w:r>
    </w:p>
    <w:p w14:paraId="1BA12925" w14:textId="77777777" w:rsidR="00D14929" w:rsidRPr="00D73D89" w:rsidRDefault="00D14929" w:rsidP="00D14929">
      <w:pPr>
        <w:rPr>
          <w:b/>
          <w:bCs/>
        </w:rPr>
      </w:pPr>
      <w:r w:rsidRPr="00D73D89">
        <w:rPr>
          <w:b/>
          <w:bCs/>
        </w:rPr>
        <w:t>9. Worker ↔ Maintenance</w:t>
      </w:r>
    </w:p>
    <w:p w14:paraId="10B42C8A" w14:textId="77777777" w:rsidR="00D14929" w:rsidRPr="00D73D89" w:rsidRDefault="00D14929" w:rsidP="00D14929">
      <w:pPr>
        <w:numPr>
          <w:ilvl w:val="0"/>
          <w:numId w:val="20"/>
        </w:numPr>
      </w:pPr>
      <w:r w:rsidRPr="00D73D89">
        <w:rPr>
          <w:b/>
          <w:bCs/>
        </w:rPr>
        <w:t>One-to-Many Relationship</w:t>
      </w:r>
      <w:r w:rsidRPr="00D73D89">
        <w:t>: A worker can handle multiple maintenance jobs, but each maintenance job is handled by one worker.</w:t>
      </w:r>
    </w:p>
    <w:p w14:paraId="6B1D512B" w14:textId="77777777" w:rsidR="00D14929" w:rsidRPr="00D73D89" w:rsidRDefault="00D14929" w:rsidP="00D14929">
      <w:pPr>
        <w:numPr>
          <w:ilvl w:val="0"/>
          <w:numId w:val="20"/>
        </w:numPr>
      </w:pPr>
      <w:r w:rsidRPr="00D73D89">
        <w:rPr>
          <w:b/>
          <w:bCs/>
        </w:rPr>
        <w:t>Relationship</w:t>
      </w:r>
      <w:r w:rsidRPr="00D73D89">
        <w:t>: worker_id (foreign key in Maintenance referencing Worker).</w:t>
      </w:r>
    </w:p>
    <w:p w14:paraId="5EBFD0CF" w14:textId="77777777" w:rsidR="00D14929" w:rsidRPr="00D73D89" w:rsidRDefault="00000000" w:rsidP="00D14929">
      <w:r>
        <w:pict w14:anchorId="588855DA">
          <v:rect id="_x0000_i1058" style="width:0;height:1.5pt" o:hralign="center" o:hrstd="t" o:hr="t" fillcolor="#a0a0a0" stroked="f"/>
        </w:pict>
      </w:r>
    </w:p>
    <w:p w14:paraId="7FBA8E81" w14:textId="77777777" w:rsidR="00D14929" w:rsidRPr="00D73D89" w:rsidRDefault="00D14929" w:rsidP="00D14929">
      <w:pPr>
        <w:rPr>
          <w:b/>
          <w:bCs/>
        </w:rPr>
      </w:pPr>
      <w:r w:rsidRPr="00D73D89">
        <w:rPr>
          <w:b/>
          <w:bCs/>
        </w:rPr>
        <w:t>10. Vehicle ↔ WasteCollection</w:t>
      </w:r>
    </w:p>
    <w:p w14:paraId="32F9EDFD" w14:textId="77777777" w:rsidR="00D14929" w:rsidRPr="00D73D89" w:rsidRDefault="00D14929" w:rsidP="00D14929">
      <w:pPr>
        <w:numPr>
          <w:ilvl w:val="0"/>
          <w:numId w:val="21"/>
        </w:numPr>
      </w:pPr>
      <w:r w:rsidRPr="00D73D89">
        <w:rPr>
          <w:b/>
          <w:bCs/>
        </w:rPr>
        <w:t>One-to-Many Relationship</w:t>
      </w:r>
      <w:r w:rsidRPr="00D73D89">
        <w:t>: A vehicle can be used for multiple waste collection tasks, but each task uses only one vehicle.</w:t>
      </w:r>
    </w:p>
    <w:p w14:paraId="392BD7F4" w14:textId="77777777" w:rsidR="00D14929" w:rsidRPr="00D73D89" w:rsidRDefault="00D14929" w:rsidP="00D14929">
      <w:pPr>
        <w:numPr>
          <w:ilvl w:val="0"/>
          <w:numId w:val="21"/>
        </w:numPr>
      </w:pPr>
      <w:r w:rsidRPr="00D73D89">
        <w:rPr>
          <w:b/>
          <w:bCs/>
        </w:rPr>
        <w:t>Relationship</w:t>
      </w:r>
      <w:r w:rsidRPr="00D73D89">
        <w:t>: vehicle_id (foreign key in WasteCollection referencing Vehicle).</w:t>
      </w:r>
    </w:p>
    <w:p w14:paraId="62088BB2" w14:textId="77777777" w:rsidR="00D14929" w:rsidRPr="00D73D89" w:rsidRDefault="00000000" w:rsidP="00D14929">
      <w:r>
        <w:pict w14:anchorId="01527A58">
          <v:rect id="_x0000_i1059" style="width:0;height:1.5pt" o:hralign="center" o:hrstd="t" o:hr="t" fillcolor="#a0a0a0" stroked="f"/>
        </w:pict>
      </w:r>
    </w:p>
    <w:p w14:paraId="7CE4269E" w14:textId="77777777" w:rsidR="00D14929" w:rsidRPr="00D73D89" w:rsidRDefault="00D14929" w:rsidP="00D14929">
      <w:pPr>
        <w:rPr>
          <w:b/>
          <w:bCs/>
        </w:rPr>
      </w:pPr>
      <w:r w:rsidRPr="00D73D89">
        <w:rPr>
          <w:b/>
          <w:bCs/>
        </w:rPr>
        <w:t>11. Contractor ↔ Maintenance</w:t>
      </w:r>
    </w:p>
    <w:p w14:paraId="57AA7E5F" w14:textId="77777777" w:rsidR="00D14929" w:rsidRPr="00D73D89" w:rsidRDefault="00D14929" w:rsidP="00D14929">
      <w:pPr>
        <w:numPr>
          <w:ilvl w:val="0"/>
          <w:numId w:val="22"/>
        </w:numPr>
      </w:pPr>
      <w:r w:rsidRPr="00D73D89">
        <w:rPr>
          <w:b/>
          <w:bCs/>
        </w:rPr>
        <w:t>One-to-Many Relationship</w:t>
      </w:r>
      <w:r w:rsidRPr="00D73D89">
        <w:t>: A contractor can be assigned to multiple maintenance jobs, but each job is performed by one contractor.</w:t>
      </w:r>
    </w:p>
    <w:p w14:paraId="42BEEFD5" w14:textId="77777777" w:rsidR="00D14929" w:rsidRPr="00D73D89" w:rsidRDefault="00D14929" w:rsidP="00D14929">
      <w:pPr>
        <w:numPr>
          <w:ilvl w:val="0"/>
          <w:numId w:val="22"/>
        </w:numPr>
      </w:pPr>
      <w:r w:rsidRPr="00D73D89">
        <w:rPr>
          <w:b/>
          <w:bCs/>
        </w:rPr>
        <w:t>Relationship</w:t>
      </w:r>
      <w:r w:rsidRPr="00D73D89">
        <w:t>: contractor_id (foreign key in Maintenance referencing Contractor).</w:t>
      </w:r>
    </w:p>
    <w:p w14:paraId="320398BE" w14:textId="77777777" w:rsidR="00D14929" w:rsidRPr="00D73D89" w:rsidRDefault="00000000" w:rsidP="00D14929">
      <w:r>
        <w:pict w14:anchorId="542C35E5">
          <v:rect id="_x0000_i1060" style="width:0;height:1.5pt" o:hralign="center" o:hrstd="t" o:hr="t" fillcolor="#a0a0a0" stroked="f"/>
        </w:pict>
      </w:r>
    </w:p>
    <w:p w14:paraId="4F078D1C" w14:textId="77777777" w:rsidR="00D14929" w:rsidRPr="00D73D89" w:rsidRDefault="00D14929" w:rsidP="00D14929">
      <w:pPr>
        <w:rPr>
          <w:b/>
          <w:bCs/>
        </w:rPr>
      </w:pPr>
      <w:r w:rsidRPr="00D73D89">
        <w:rPr>
          <w:b/>
          <w:bCs/>
        </w:rPr>
        <w:t>12. Department ↔ Complaint</w:t>
      </w:r>
    </w:p>
    <w:p w14:paraId="6FBD4E13" w14:textId="77777777" w:rsidR="00D14929" w:rsidRPr="00D73D89" w:rsidRDefault="00D14929" w:rsidP="00D14929">
      <w:pPr>
        <w:numPr>
          <w:ilvl w:val="0"/>
          <w:numId w:val="23"/>
        </w:numPr>
      </w:pPr>
      <w:r w:rsidRPr="00D73D89">
        <w:rPr>
          <w:b/>
          <w:bCs/>
        </w:rPr>
        <w:t>One-to-Many Relationship</w:t>
      </w:r>
      <w:r w:rsidRPr="00D73D89">
        <w:t>: A department handles multiple complaints, but each complaint is addressed by one department.</w:t>
      </w:r>
    </w:p>
    <w:p w14:paraId="4C69261D" w14:textId="77777777" w:rsidR="00D14929" w:rsidRPr="00D73D89" w:rsidRDefault="00D14929" w:rsidP="00D14929">
      <w:pPr>
        <w:numPr>
          <w:ilvl w:val="0"/>
          <w:numId w:val="23"/>
        </w:numPr>
      </w:pPr>
      <w:r w:rsidRPr="00D73D89">
        <w:rPr>
          <w:b/>
          <w:bCs/>
        </w:rPr>
        <w:t>Relationship</w:t>
      </w:r>
      <w:r w:rsidRPr="00D73D89">
        <w:t>: department_id (foreign key in Complaint referencing Department).</w:t>
      </w:r>
    </w:p>
    <w:p w14:paraId="78E80012" w14:textId="77777777" w:rsidR="00D14929" w:rsidRPr="00D73D89" w:rsidRDefault="00000000" w:rsidP="00D14929">
      <w:r>
        <w:pict w14:anchorId="3F1C6750">
          <v:rect id="_x0000_i1061" style="width:0;height:1.5pt" o:hralign="center" o:hrstd="t" o:hr="t" fillcolor="#a0a0a0" stroked="f"/>
        </w:pict>
      </w:r>
    </w:p>
    <w:p w14:paraId="7757B510" w14:textId="77777777" w:rsidR="00D14929" w:rsidRPr="00D73D89" w:rsidRDefault="00D14929" w:rsidP="00D14929">
      <w:pPr>
        <w:rPr>
          <w:b/>
          <w:bCs/>
        </w:rPr>
      </w:pPr>
      <w:r w:rsidRPr="00D73D89">
        <w:rPr>
          <w:b/>
          <w:bCs/>
        </w:rPr>
        <w:t>13. Department ↔ Worker</w:t>
      </w:r>
    </w:p>
    <w:p w14:paraId="7ACA10D5" w14:textId="77777777" w:rsidR="00D14929" w:rsidRPr="00D73D89" w:rsidRDefault="00D14929" w:rsidP="00D14929">
      <w:pPr>
        <w:numPr>
          <w:ilvl w:val="0"/>
          <w:numId w:val="24"/>
        </w:numPr>
      </w:pPr>
      <w:r w:rsidRPr="00D73D89">
        <w:rPr>
          <w:b/>
          <w:bCs/>
        </w:rPr>
        <w:t>One-to-Many Relationship</w:t>
      </w:r>
      <w:r w:rsidRPr="00D73D89">
        <w:t>: A department can have multiple workers, but each worker belongs to one department.</w:t>
      </w:r>
    </w:p>
    <w:p w14:paraId="34F4BC7B" w14:textId="77777777" w:rsidR="00D14929" w:rsidRPr="00D73D89" w:rsidRDefault="00D14929" w:rsidP="00D14929">
      <w:pPr>
        <w:numPr>
          <w:ilvl w:val="0"/>
          <w:numId w:val="24"/>
        </w:numPr>
      </w:pPr>
      <w:r w:rsidRPr="00D73D89">
        <w:rPr>
          <w:b/>
          <w:bCs/>
        </w:rPr>
        <w:t>Relationship</w:t>
      </w:r>
      <w:r w:rsidRPr="00D73D89">
        <w:t>: department_id (foreign key in Worker referencing Department).</w:t>
      </w:r>
    </w:p>
    <w:p w14:paraId="2BEF9353" w14:textId="77777777" w:rsidR="00D14929" w:rsidRPr="00D73D89" w:rsidRDefault="00000000" w:rsidP="00D14929">
      <w:r>
        <w:pict w14:anchorId="3FB43431">
          <v:rect id="_x0000_i1062" style="width:0;height:1.5pt" o:hralign="center" o:hrstd="t" o:hr="t" fillcolor="#a0a0a0" stroked="f"/>
        </w:pict>
      </w:r>
    </w:p>
    <w:p w14:paraId="20F3AC6C" w14:textId="77777777" w:rsidR="00D14929" w:rsidRPr="00D73D89" w:rsidRDefault="00D14929" w:rsidP="00D14929">
      <w:pPr>
        <w:rPr>
          <w:b/>
          <w:bCs/>
        </w:rPr>
      </w:pPr>
      <w:r w:rsidRPr="00D73D89">
        <w:rPr>
          <w:b/>
          <w:bCs/>
        </w:rPr>
        <w:t>14. Department ↔ Report</w:t>
      </w:r>
    </w:p>
    <w:p w14:paraId="3F2A79D6" w14:textId="77777777" w:rsidR="00D14929" w:rsidRPr="00D73D89" w:rsidRDefault="00D14929" w:rsidP="00D14929">
      <w:pPr>
        <w:numPr>
          <w:ilvl w:val="0"/>
          <w:numId w:val="25"/>
        </w:numPr>
      </w:pPr>
      <w:r w:rsidRPr="00D73D89">
        <w:rPr>
          <w:b/>
          <w:bCs/>
        </w:rPr>
        <w:t>One-to-Many Relationship</w:t>
      </w:r>
      <w:r w:rsidRPr="00D73D89">
        <w:t>: A department can generate multiple reports, but each report is associated with only one department.</w:t>
      </w:r>
    </w:p>
    <w:p w14:paraId="5B90CEF9" w14:textId="77777777" w:rsidR="00D14929" w:rsidRPr="00D73D89" w:rsidRDefault="00D14929" w:rsidP="00D14929">
      <w:pPr>
        <w:numPr>
          <w:ilvl w:val="0"/>
          <w:numId w:val="25"/>
        </w:numPr>
      </w:pPr>
      <w:r w:rsidRPr="00D73D89">
        <w:rPr>
          <w:b/>
          <w:bCs/>
        </w:rPr>
        <w:t>Relationship</w:t>
      </w:r>
      <w:r w:rsidRPr="00D73D89">
        <w:t>: department_id (foreign key in Report referencing Department).</w:t>
      </w:r>
    </w:p>
    <w:p w14:paraId="5D610431" w14:textId="77777777" w:rsidR="00D14929" w:rsidRPr="00D73D89" w:rsidRDefault="00000000" w:rsidP="00D14929">
      <w:r>
        <w:pict w14:anchorId="7F430441">
          <v:rect id="_x0000_i1063" style="width:0;height:1.5pt" o:hralign="center" o:hrstd="t" o:hr="t" fillcolor="#a0a0a0" stroked="f"/>
        </w:pict>
      </w:r>
    </w:p>
    <w:p w14:paraId="6DEAAE8E" w14:textId="77777777" w:rsidR="00D14929" w:rsidRPr="00D73D89" w:rsidRDefault="00D14929" w:rsidP="00D14929">
      <w:pPr>
        <w:rPr>
          <w:b/>
          <w:bCs/>
        </w:rPr>
      </w:pPr>
      <w:r w:rsidRPr="00D73D89">
        <w:rPr>
          <w:b/>
          <w:bCs/>
        </w:rPr>
        <w:t>15. Department ↔ PublicService</w:t>
      </w:r>
    </w:p>
    <w:p w14:paraId="5F3766DC" w14:textId="77777777" w:rsidR="00D14929" w:rsidRPr="00D73D89" w:rsidRDefault="00D14929" w:rsidP="00D14929">
      <w:pPr>
        <w:numPr>
          <w:ilvl w:val="0"/>
          <w:numId w:val="26"/>
        </w:numPr>
      </w:pPr>
      <w:r w:rsidRPr="00D73D89">
        <w:rPr>
          <w:b/>
          <w:bCs/>
        </w:rPr>
        <w:lastRenderedPageBreak/>
        <w:t>One-to-Many Relationship</w:t>
      </w:r>
      <w:r w:rsidRPr="00D73D89">
        <w:t>: A department can provide multiple public services, but each public service is managed by one department.</w:t>
      </w:r>
    </w:p>
    <w:p w14:paraId="6B71E7B3" w14:textId="77777777" w:rsidR="00D14929" w:rsidRPr="00D73D89" w:rsidRDefault="00D14929" w:rsidP="00D14929">
      <w:pPr>
        <w:numPr>
          <w:ilvl w:val="0"/>
          <w:numId w:val="26"/>
        </w:numPr>
      </w:pPr>
      <w:r w:rsidRPr="00D73D89">
        <w:rPr>
          <w:b/>
          <w:bCs/>
        </w:rPr>
        <w:t>Relationship</w:t>
      </w:r>
      <w:r w:rsidRPr="00D73D89">
        <w:t>: department_id (foreign key in PublicService referencing Department).</w:t>
      </w:r>
    </w:p>
    <w:p w14:paraId="0BD2BFCF" w14:textId="77777777" w:rsidR="00D14929" w:rsidRPr="00D73D89" w:rsidRDefault="00000000" w:rsidP="00D14929">
      <w:r>
        <w:pict w14:anchorId="49072441">
          <v:rect id="_x0000_i1064" style="width:0;height:1.5pt" o:hralign="center" o:hrstd="t" o:hr="t" fillcolor="#a0a0a0" stroked="f"/>
        </w:pict>
      </w:r>
    </w:p>
    <w:p w14:paraId="2F150C64" w14:textId="77777777" w:rsidR="00D14929" w:rsidRPr="00D73D89" w:rsidRDefault="00D14929" w:rsidP="00D14929">
      <w:pPr>
        <w:rPr>
          <w:b/>
          <w:bCs/>
        </w:rPr>
      </w:pPr>
      <w:r w:rsidRPr="00D73D89">
        <w:rPr>
          <w:b/>
          <w:bCs/>
        </w:rPr>
        <w:t>16. PublicService ↔ Report</w:t>
      </w:r>
    </w:p>
    <w:p w14:paraId="558927E7" w14:textId="77777777" w:rsidR="00D14929" w:rsidRPr="00D73D89" w:rsidRDefault="00D14929" w:rsidP="00D14929">
      <w:pPr>
        <w:numPr>
          <w:ilvl w:val="0"/>
          <w:numId w:val="27"/>
        </w:numPr>
      </w:pPr>
      <w:r w:rsidRPr="00D73D89">
        <w:rPr>
          <w:b/>
          <w:bCs/>
        </w:rPr>
        <w:t>One-to-Many Relationship</w:t>
      </w:r>
      <w:r w:rsidRPr="00D73D89">
        <w:t>: A public service can generate multiple reports, but each report corresponds to one public service.</w:t>
      </w:r>
    </w:p>
    <w:p w14:paraId="09CC9F04" w14:textId="77777777" w:rsidR="00D14929" w:rsidRPr="00D73D89" w:rsidRDefault="00D14929" w:rsidP="00D14929">
      <w:pPr>
        <w:numPr>
          <w:ilvl w:val="0"/>
          <w:numId w:val="27"/>
        </w:numPr>
      </w:pPr>
      <w:r w:rsidRPr="00D73D89">
        <w:rPr>
          <w:b/>
          <w:bCs/>
        </w:rPr>
        <w:t>Relationship</w:t>
      </w:r>
      <w:r w:rsidRPr="00D73D89">
        <w:t>: service_id (foreign key in Report referencing PublicService).</w:t>
      </w:r>
    </w:p>
    <w:p w14:paraId="09FD049E" w14:textId="77777777" w:rsidR="00D14929" w:rsidRPr="00D73D89" w:rsidRDefault="00000000" w:rsidP="00D14929">
      <w:r>
        <w:pict w14:anchorId="3206A828">
          <v:rect id="_x0000_i1065" style="width:0;height:1.5pt" o:hralign="center" o:hrstd="t" o:hr="t" fillcolor="#a0a0a0" stroked="f"/>
        </w:pict>
      </w:r>
    </w:p>
    <w:p w14:paraId="4AA6E2A9" w14:textId="77777777" w:rsidR="00D14929" w:rsidRPr="00D73D89" w:rsidRDefault="00D14929" w:rsidP="00D14929">
      <w:pPr>
        <w:rPr>
          <w:b/>
          <w:bCs/>
        </w:rPr>
      </w:pPr>
      <w:r w:rsidRPr="00D73D89">
        <w:rPr>
          <w:b/>
          <w:bCs/>
        </w:rPr>
        <w:t>Summary of Key Relationships:</w:t>
      </w:r>
    </w:p>
    <w:p w14:paraId="7F524F3F" w14:textId="77777777" w:rsidR="00D14929" w:rsidRPr="00D73D89" w:rsidRDefault="00D14929" w:rsidP="00D14929">
      <w:pPr>
        <w:numPr>
          <w:ilvl w:val="0"/>
          <w:numId w:val="28"/>
        </w:numPr>
      </w:pPr>
      <w:r w:rsidRPr="00D73D89">
        <w:rPr>
          <w:b/>
          <w:bCs/>
        </w:rPr>
        <w:t>One-to-Many</w:t>
      </w:r>
      <w:r w:rsidRPr="00D73D89">
        <w:t>:</w:t>
      </w:r>
    </w:p>
    <w:p w14:paraId="13B72CA2" w14:textId="77777777" w:rsidR="00D14929" w:rsidRPr="00D73D89" w:rsidRDefault="00D14929" w:rsidP="00D14929">
      <w:pPr>
        <w:numPr>
          <w:ilvl w:val="1"/>
          <w:numId w:val="28"/>
        </w:numPr>
      </w:pPr>
      <w:r w:rsidRPr="00D73D89">
        <w:t>Citizen ↔ Complaint, WaterSupply, EnergySupply, Incident, Payment, Notification</w:t>
      </w:r>
    </w:p>
    <w:p w14:paraId="7538095B" w14:textId="77777777" w:rsidR="00D14929" w:rsidRPr="00D73D89" w:rsidRDefault="00D14929" w:rsidP="00D14929">
      <w:pPr>
        <w:numPr>
          <w:ilvl w:val="1"/>
          <w:numId w:val="28"/>
        </w:numPr>
      </w:pPr>
      <w:r w:rsidRPr="00D73D89">
        <w:t>Worker ↔ WasteCollection, Incident, Maintenance</w:t>
      </w:r>
    </w:p>
    <w:p w14:paraId="01CBE558" w14:textId="77777777" w:rsidR="00D14929" w:rsidRPr="00D73D89" w:rsidRDefault="00D14929" w:rsidP="00D14929">
      <w:pPr>
        <w:numPr>
          <w:ilvl w:val="1"/>
          <w:numId w:val="28"/>
        </w:numPr>
      </w:pPr>
      <w:r w:rsidRPr="00D73D89">
        <w:t>Vehicle ↔ WasteCollection</w:t>
      </w:r>
    </w:p>
    <w:p w14:paraId="062A090F" w14:textId="77777777" w:rsidR="00D14929" w:rsidRPr="00D73D89" w:rsidRDefault="00D14929" w:rsidP="00D14929">
      <w:pPr>
        <w:numPr>
          <w:ilvl w:val="1"/>
          <w:numId w:val="28"/>
        </w:numPr>
      </w:pPr>
      <w:r w:rsidRPr="00D73D89">
        <w:t>Contractor ↔ Maintenance</w:t>
      </w:r>
    </w:p>
    <w:p w14:paraId="15AA3EC0" w14:textId="77777777" w:rsidR="00D14929" w:rsidRPr="00D73D89" w:rsidRDefault="00D14929" w:rsidP="00D14929">
      <w:pPr>
        <w:numPr>
          <w:ilvl w:val="1"/>
          <w:numId w:val="28"/>
        </w:numPr>
      </w:pPr>
      <w:r w:rsidRPr="00D73D89">
        <w:t>Department ↔ Complaint, Worker, Report, PublicService</w:t>
      </w:r>
    </w:p>
    <w:p w14:paraId="3F35FBFF" w14:textId="77777777" w:rsidR="00D14929" w:rsidRPr="00D73D89" w:rsidRDefault="00D14929" w:rsidP="00D14929">
      <w:pPr>
        <w:numPr>
          <w:ilvl w:val="1"/>
          <w:numId w:val="28"/>
        </w:numPr>
      </w:pPr>
      <w:r w:rsidRPr="00D73D89">
        <w:t>PublicService ↔ Report</w:t>
      </w:r>
    </w:p>
    <w:p w14:paraId="1F20D944" w14:textId="77777777" w:rsidR="00072402" w:rsidRDefault="00072402"/>
    <w:p w14:paraId="52E57078" w14:textId="77777777" w:rsidR="00484B88" w:rsidRDefault="00484B88"/>
    <w:sectPr w:rsidR="00484B88" w:rsidSect="00366FD8">
      <w:pgSz w:w="11906" w:h="16838"/>
      <w:pgMar w:top="567" w:right="707"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00B55875"/>
    <w:multiLevelType w:val="multilevel"/>
    <w:tmpl w:val="B79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7A9"/>
    <w:multiLevelType w:val="multilevel"/>
    <w:tmpl w:val="85C4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7A8A"/>
    <w:multiLevelType w:val="multilevel"/>
    <w:tmpl w:val="C9F2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B3522"/>
    <w:multiLevelType w:val="multilevel"/>
    <w:tmpl w:val="37A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7E9C"/>
    <w:multiLevelType w:val="multilevel"/>
    <w:tmpl w:val="04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83F56"/>
    <w:multiLevelType w:val="multilevel"/>
    <w:tmpl w:val="ED36B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51520"/>
    <w:multiLevelType w:val="multilevel"/>
    <w:tmpl w:val="6638F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B2CA3"/>
    <w:multiLevelType w:val="multilevel"/>
    <w:tmpl w:val="380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188F"/>
    <w:multiLevelType w:val="multilevel"/>
    <w:tmpl w:val="B1E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7A7C"/>
    <w:multiLevelType w:val="multilevel"/>
    <w:tmpl w:val="6F1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54BA7"/>
    <w:multiLevelType w:val="multilevel"/>
    <w:tmpl w:val="FEB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7429"/>
    <w:multiLevelType w:val="multilevel"/>
    <w:tmpl w:val="3D86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616C2"/>
    <w:multiLevelType w:val="multilevel"/>
    <w:tmpl w:val="A82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C5D87"/>
    <w:multiLevelType w:val="multilevel"/>
    <w:tmpl w:val="B36E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057B4"/>
    <w:multiLevelType w:val="multilevel"/>
    <w:tmpl w:val="C3F2C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9465A"/>
    <w:multiLevelType w:val="multilevel"/>
    <w:tmpl w:val="4A90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31BD1"/>
    <w:multiLevelType w:val="multilevel"/>
    <w:tmpl w:val="C4F0D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31B7E"/>
    <w:multiLevelType w:val="multilevel"/>
    <w:tmpl w:val="A83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A3C18"/>
    <w:multiLevelType w:val="multilevel"/>
    <w:tmpl w:val="382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E3D78"/>
    <w:multiLevelType w:val="multilevel"/>
    <w:tmpl w:val="EA8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5787E"/>
    <w:multiLevelType w:val="multilevel"/>
    <w:tmpl w:val="AB00A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E3D5D"/>
    <w:multiLevelType w:val="multilevel"/>
    <w:tmpl w:val="D7F0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92B05"/>
    <w:multiLevelType w:val="multilevel"/>
    <w:tmpl w:val="4952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10677"/>
    <w:multiLevelType w:val="multilevel"/>
    <w:tmpl w:val="462EC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F236A"/>
    <w:multiLevelType w:val="multilevel"/>
    <w:tmpl w:val="80F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B58CB"/>
    <w:multiLevelType w:val="multilevel"/>
    <w:tmpl w:val="657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3505B"/>
    <w:multiLevelType w:val="multilevel"/>
    <w:tmpl w:val="12965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C30D8"/>
    <w:multiLevelType w:val="multilevel"/>
    <w:tmpl w:val="118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95593"/>
    <w:multiLevelType w:val="multilevel"/>
    <w:tmpl w:val="55B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04319"/>
    <w:multiLevelType w:val="multilevel"/>
    <w:tmpl w:val="B49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51553"/>
    <w:multiLevelType w:val="multilevel"/>
    <w:tmpl w:val="7358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40CB4"/>
    <w:multiLevelType w:val="multilevel"/>
    <w:tmpl w:val="2228B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C2C61"/>
    <w:multiLevelType w:val="multilevel"/>
    <w:tmpl w:val="93166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0469F"/>
    <w:multiLevelType w:val="multilevel"/>
    <w:tmpl w:val="E66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E7EBE"/>
    <w:multiLevelType w:val="multilevel"/>
    <w:tmpl w:val="319E0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30E92"/>
    <w:multiLevelType w:val="multilevel"/>
    <w:tmpl w:val="46FE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781710">
    <w:abstractNumId w:val="2"/>
  </w:num>
  <w:num w:numId="2" w16cid:durableId="1457794714">
    <w:abstractNumId w:val="13"/>
  </w:num>
  <w:num w:numId="3" w16cid:durableId="1175412891">
    <w:abstractNumId w:val="34"/>
  </w:num>
  <w:num w:numId="4" w16cid:durableId="8339783">
    <w:abstractNumId w:val="32"/>
  </w:num>
  <w:num w:numId="5" w16cid:durableId="1685664167">
    <w:abstractNumId w:val="1"/>
  </w:num>
  <w:num w:numId="6" w16cid:durableId="1374573678">
    <w:abstractNumId w:val="11"/>
  </w:num>
  <w:num w:numId="7" w16cid:durableId="784271045">
    <w:abstractNumId w:val="20"/>
  </w:num>
  <w:num w:numId="8" w16cid:durableId="1462963116">
    <w:abstractNumId w:val="23"/>
  </w:num>
  <w:num w:numId="9" w16cid:durableId="258606884">
    <w:abstractNumId w:val="24"/>
  </w:num>
  <w:num w:numId="10" w16cid:durableId="36980450">
    <w:abstractNumId w:val="22"/>
  </w:num>
  <w:num w:numId="11" w16cid:durableId="923415536">
    <w:abstractNumId w:val="5"/>
  </w:num>
  <w:num w:numId="12" w16cid:durableId="730616429">
    <w:abstractNumId w:val="12"/>
  </w:num>
  <w:num w:numId="13" w16cid:durableId="637151590">
    <w:abstractNumId w:val="25"/>
  </w:num>
  <w:num w:numId="14" w16cid:durableId="1350065708">
    <w:abstractNumId w:val="28"/>
  </w:num>
  <w:num w:numId="15" w16cid:durableId="436679514">
    <w:abstractNumId w:val="3"/>
  </w:num>
  <w:num w:numId="16" w16cid:durableId="507599273">
    <w:abstractNumId w:val="17"/>
  </w:num>
  <w:num w:numId="17" w16cid:durableId="1191333626">
    <w:abstractNumId w:val="33"/>
  </w:num>
  <w:num w:numId="18" w16cid:durableId="104082578">
    <w:abstractNumId w:val="7"/>
  </w:num>
  <w:num w:numId="19" w16cid:durableId="701982306">
    <w:abstractNumId w:val="9"/>
  </w:num>
  <w:num w:numId="20" w16cid:durableId="1984044532">
    <w:abstractNumId w:val="8"/>
  </w:num>
  <w:num w:numId="21" w16cid:durableId="1088385037">
    <w:abstractNumId w:val="19"/>
  </w:num>
  <w:num w:numId="22" w16cid:durableId="297420290">
    <w:abstractNumId w:val="29"/>
  </w:num>
  <w:num w:numId="23" w16cid:durableId="407002757">
    <w:abstractNumId w:val="4"/>
  </w:num>
  <w:num w:numId="24" w16cid:durableId="471484143">
    <w:abstractNumId w:val="27"/>
  </w:num>
  <w:num w:numId="25" w16cid:durableId="1065101484">
    <w:abstractNumId w:val="30"/>
  </w:num>
  <w:num w:numId="26" w16cid:durableId="1172375452">
    <w:abstractNumId w:val="0"/>
  </w:num>
  <w:num w:numId="27" w16cid:durableId="1273168830">
    <w:abstractNumId w:val="10"/>
  </w:num>
  <w:num w:numId="28" w16cid:durableId="2114935091">
    <w:abstractNumId w:val="16"/>
  </w:num>
  <w:num w:numId="29" w16cid:durableId="1416515665">
    <w:abstractNumId w:val="35"/>
  </w:num>
  <w:num w:numId="30" w16cid:durableId="1373193161">
    <w:abstractNumId w:val="26"/>
  </w:num>
  <w:num w:numId="31" w16cid:durableId="1350835942">
    <w:abstractNumId w:val="15"/>
  </w:num>
  <w:num w:numId="32" w16cid:durableId="529487700">
    <w:abstractNumId w:val="6"/>
  </w:num>
  <w:num w:numId="33" w16cid:durableId="118651336">
    <w:abstractNumId w:val="31"/>
  </w:num>
  <w:num w:numId="34" w16cid:durableId="1688018169">
    <w:abstractNumId w:val="21"/>
  </w:num>
  <w:num w:numId="35" w16cid:durableId="336663271">
    <w:abstractNumId w:val="14"/>
  </w:num>
  <w:num w:numId="36" w16cid:durableId="118063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D8"/>
    <w:rsid w:val="00072402"/>
    <w:rsid w:val="00366FD8"/>
    <w:rsid w:val="003C488F"/>
    <w:rsid w:val="004717E2"/>
    <w:rsid w:val="00484B88"/>
    <w:rsid w:val="00587D03"/>
    <w:rsid w:val="005F10DD"/>
    <w:rsid w:val="00707189"/>
    <w:rsid w:val="008550B4"/>
    <w:rsid w:val="009360E9"/>
    <w:rsid w:val="00994FAF"/>
    <w:rsid w:val="00AA59BD"/>
    <w:rsid w:val="00C308F3"/>
    <w:rsid w:val="00C87105"/>
    <w:rsid w:val="00D1464B"/>
    <w:rsid w:val="00D14929"/>
    <w:rsid w:val="00D67D09"/>
    <w:rsid w:val="00D73D89"/>
    <w:rsid w:val="00D95A78"/>
    <w:rsid w:val="00F35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9807A"/>
  <w15:chartTrackingRefBased/>
  <w15:docId w15:val="{939F46DA-1AE6-45A7-B3C5-98AC7B3A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D73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55050">
      <w:bodyDiv w:val="1"/>
      <w:marLeft w:val="0"/>
      <w:marRight w:val="0"/>
      <w:marTop w:val="0"/>
      <w:marBottom w:val="0"/>
      <w:divBdr>
        <w:top w:val="none" w:sz="0" w:space="0" w:color="auto"/>
        <w:left w:val="none" w:sz="0" w:space="0" w:color="auto"/>
        <w:bottom w:val="none" w:sz="0" w:space="0" w:color="auto"/>
        <w:right w:val="none" w:sz="0" w:space="0" w:color="auto"/>
      </w:divBdr>
    </w:div>
    <w:div w:id="81877801">
      <w:bodyDiv w:val="1"/>
      <w:marLeft w:val="0"/>
      <w:marRight w:val="0"/>
      <w:marTop w:val="0"/>
      <w:marBottom w:val="0"/>
      <w:divBdr>
        <w:top w:val="none" w:sz="0" w:space="0" w:color="auto"/>
        <w:left w:val="none" w:sz="0" w:space="0" w:color="auto"/>
        <w:bottom w:val="none" w:sz="0" w:space="0" w:color="auto"/>
        <w:right w:val="none" w:sz="0" w:space="0" w:color="auto"/>
      </w:divBdr>
    </w:div>
    <w:div w:id="409885528">
      <w:bodyDiv w:val="1"/>
      <w:marLeft w:val="0"/>
      <w:marRight w:val="0"/>
      <w:marTop w:val="0"/>
      <w:marBottom w:val="0"/>
      <w:divBdr>
        <w:top w:val="none" w:sz="0" w:space="0" w:color="auto"/>
        <w:left w:val="none" w:sz="0" w:space="0" w:color="auto"/>
        <w:bottom w:val="none" w:sz="0" w:space="0" w:color="auto"/>
        <w:right w:val="none" w:sz="0" w:space="0" w:color="auto"/>
      </w:divBdr>
    </w:div>
    <w:div w:id="530579818">
      <w:bodyDiv w:val="1"/>
      <w:marLeft w:val="0"/>
      <w:marRight w:val="0"/>
      <w:marTop w:val="0"/>
      <w:marBottom w:val="0"/>
      <w:divBdr>
        <w:top w:val="none" w:sz="0" w:space="0" w:color="auto"/>
        <w:left w:val="none" w:sz="0" w:space="0" w:color="auto"/>
        <w:bottom w:val="none" w:sz="0" w:space="0" w:color="auto"/>
        <w:right w:val="none" w:sz="0" w:space="0" w:color="auto"/>
      </w:divBdr>
    </w:div>
    <w:div w:id="749692141">
      <w:bodyDiv w:val="1"/>
      <w:marLeft w:val="0"/>
      <w:marRight w:val="0"/>
      <w:marTop w:val="0"/>
      <w:marBottom w:val="0"/>
      <w:divBdr>
        <w:top w:val="none" w:sz="0" w:space="0" w:color="auto"/>
        <w:left w:val="none" w:sz="0" w:space="0" w:color="auto"/>
        <w:bottom w:val="none" w:sz="0" w:space="0" w:color="auto"/>
        <w:right w:val="none" w:sz="0" w:space="0" w:color="auto"/>
      </w:divBdr>
    </w:div>
    <w:div w:id="755243850">
      <w:bodyDiv w:val="1"/>
      <w:marLeft w:val="0"/>
      <w:marRight w:val="0"/>
      <w:marTop w:val="0"/>
      <w:marBottom w:val="0"/>
      <w:divBdr>
        <w:top w:val="none" w:sz="0" w:space="0" w:color="auto"/>
        <w:left w:val="none" w:sz="0" w:space="0" w:color="auto"/>
        <w:bottom w:val="none" w:sz="0" w:space="0" w:color="auto"/>
        <w:right w:val="none" w:sz="0" w:space="0" w:color="auto"/>
      </w:divBdr>
    </w:div>
    <w:div w:id="969436866">
      <w:bodyDiv w:val="1"/>
      <w:marLeft w:val="0"/>
      <w:marRight w:val="0"/>
      <w:marTop w:val="0"/>
      <w:marBottom w:val="0"/>
      <w:divBdr>
        <w:top w:val="none" w:sz="0" w:space="0" w:color="auto"/>
        <w:left w:val="none" w:sz="0" w:space="0" w:color="auto"/>
        <w:bottom w:val="none" w:sz="0" w:space="0" w:color="auto"/>
        <w:right w:val="none" w:sz="0" w:space="0" w:color="auto"/>
      </w:divBdr>
    </w:div>
    <w:div w:id="1065953476">
      <w:bodyDiv w:val="1"/>
      <w:marLeft w:val="0"/>
      <w:marRight w:val="0"/>
      <w:marTop w:val="0"/>
      <w:marBottom w:val="0"/>
      <w:divBdr>
        <w:top w:val="none" w:sz="0" w:space="0" w:color="auto"/>
        <w:left w:val="none" w:sz="0" w:space="0" w:color="auto"/>
        <w:bottom w:val="none" w:sz="0" w:space="0" w:color="auto"/>
        <w:right w:val="none" w:sz="0" w:space="0" w:color="auto"/>
      </w:divBdr>
    </w:div>
    <w:div w:id="1660185615">
      <w:bodyDiv w:val="1"/>
      <w:marLeft w:val="0"/>
      <w:marRight w:val="0"/>
      <w:marTop w:val="0"/>
      <w:marBottom w:val="0"/>
      <w:divBdr>
        <w:top w:val="none" w:sz="0" w:space="0" w:color="auto"/>
        <w:left w:val="none" w:sz="0" w:space="0" w:color="auto"/>
        <w:bottom w:val="none" w:sz="0" w:space="0" w:color="auto"/>
        <w:right w:val="none" w:sz="0" w:space="0" w:color="auto"/>
      </w:divBdr>
    </w:div>
    <w:div w:id="196314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205</TotalTime>
  <Pages>13</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6</cp:revision>
  <dcterms:created xsi:type="dcterms:W3CDTF">2024-10-08T06:20:00Z</dcterms:created>
  <dcterms:modified xsi:type="dcterms:W3CDTF">2025-01-16T13:01:00Z</dcterms:modified>
</cp:coreProperties>
</file>