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E14D3" w14:textId="5DCFB90A" w:rsidR="00A06899" w:rsidRPr="00A06899" w:rsidRDefault="00A06899" w:rsidP="00A06899">
      <w:pPr>
        <w:rPr>
          <w:b/>
          <w:bCs/>
          <w:color w:val="FF0000"/>
          <w:sz w:val="44"/>
          <w:szCs w:val="44"/>
        </w:rPr>
      </w:pPr>
      <w:r w:rsidRPr="00A06899">
        <w:rPr>
          <w:b/>
          <w:bCs/>
          <w:color w:val="FF0000"/>
          <w:sz w:val="44"/>
          <w:szCs w:val="44"/>
        </w:rPr>
        <w:t xml:space="preserve">Online Movie Ticket Booking System </w:t>
      </w:r>
    </w:p>
    <w:p w14:paraId="7BD3834C" w14:textId="0C962961" w:rsidR="00A06899" w:rsidRPr="00A06899" w:rsidRDefault="00A06899" w:rsidP="00A06899">
      <w:pPr>
        <w:rPr>
          <w:b/>
          <w:bCs/>
        </w:rPr>
      </w:pPr>
      <w:r w:rsidRPr="00A06899">
        <w:rPr>
          <w:b/>
          <w:bCs/>
        </w:rPr>
        <w:t>Requirement Analysis</w:t>
      </w:r>
    </w:p>
    <w:p w14:paraId="7C60F51D" w14:textId="77777777" w:rsidR="00A06899" w:rsidRPr="00A06899" w:rsidRDefault="00A06899" w:rsidP="00A06899">
      <w:pPr>
        <w:rPr>
          <w:b/>
          <w:bCs/>
        </w:rPr>
      </w:pPr>
      <w:r w:rsidRPr="00A06899">
        <w:rPr>
          <w:b/>
          <w:bCs/>
        </w:rPr>
        <w:t>Introduction:</w:t>
      </w:r>
    </w:p>
    <w:p w14:paraId="2EA85924" w14:textId="77777777" w:rsidR="00A06899" w:rsidRPr="00A06899" w:rsidRDefault="00A06899" w:rsidP="00A06899">
      <w:r w:rsidRPr="00A06899">
        <w:t xml:space="preserve">The Online Movie Ticket Booking System is designed to enable users to book movie tickets conveniently through an online platform. The system manages various aspects such as </w:t>
      </w:r>
      <w:proofErr w:type="spellStart"/>
      <w:r w:rsidRPr="00A06899">
        <w:t>theaters</w:t>
      </w:r>
      <w:proofErr w:type="spellEnd"/>
      <w:r w:rsidRPr="00A06899">
        <w:t>, movie listings, shows, bookings, payments, and user reviews, while also providing alerts and generating reports.</w:t>
      </w:r>
    </w:p>
    <w:p w14:paraId="0B707A72" w14:textId="77777777" w:rsidR="00A06899" w:rsidRPr="00A06899" w:rsidRDefault="00A06899" w:rsidP="00A06899">
      <w:r w:rsidRPr="00A06899">
        <w:pict w14:anchorId="12BA3F55">
          <v:rect id="_x0000_i1061" style="width:0;height:1.5pt" o:hralign="center" o:hrstd="t" o:hr="t" fillcolor="#a0a0a0" stroked="f"/>
        </w:pict>
      </w:r>
    </w:p>
    <w:p w14:paraId="75161C03" w14:textId="77777777" w:rsidR="00A06899" w:rsidRPr="00A06899" w:rsidRDefault="00A06899" w:rsidP="00A06899">
      <w:pPr>
        <w:rPr>
          <w:b/>
          <w:bCs/>
        </w:rPr>
      </w:pPr>
      <w:r w:rsidRPr="00A06899">
        <w:rPr>
          <w:b/>
          <w:bCs/>
        </w:rPr>
        <w:t>Key Features:</w:t>
      </w:r>
    </w:p>
    <w:p w14:paraId="6C3D8C8F" w14:textId="77777777" w:rsidR="00A06899" w:rsidRPr="00A06899" w:rsidRDefault="00A06899" w:rsidP="00A06899">
      <w:pPr>
        <w:numPr>
          <w:ilvl w:val="0"/>
          <w:numId w:val="1"/>
        </w:numPr>
      </w:pPr>
      <w:r w:rsidRPr="00A06899">
        <w:rPr>
          <w:b/>
          <w:bCs/>
        </w:rPr>
        <w:t>User-friendly interface</w:t>
      </w:r>
      <w:r w:rsidRPr="00A06899">
        <w:t xml:space="preserve"> for customers to browse movies and book tickets.</w:t>
      </w:r>
    </w:p>
    <w:p w14:paraId="10463254" w14:textId="77777777" w:rsidR="00A06899" w:rsidRPr="00A06899" w:rsidRDefault="00A06899" w:rsidP="00A06899">
      <w:pPr>
        <w:numPr>
          <w:ilvl w:val="0"/>
          <w:numId w:val="1"/>
        </w:numPr>
      </w:pPr>
      <w:r w:rsidRPr="00A06899">
        <w:rPr>
          <w:b/>
          <w:bCs/>
        </w:rPr>
        <w:t>Secure payment gateway</w:t>
      </w:r>
      <w:r w:rsidRPr="00A06899">
        <w:t xml:space="preserve"> with discounts and refund handling.</w:t>
      </w:r>
    </w:p>
    <w:p w14:paraId="7005750A" w14:textId="77777777" w:rsidR="00A06899" w:rsidRPr="00A06899" w:rsidRDefault="00A06899" w:rsidP="00A06899">
      <w:pPr>
        <w:numPr>
          <w:ilvl w:val="0"/>
          <w:numId w:val="1"/>
        </w:numPr>
      </w:pPr>
      <w:proofErr w:type="spellStart"/>
      <w:r w:rsidRPr="00A06899">
        <w:rPr>
          <w:b/>
          <w:bCs/>
        </w:rPr>
        <w:t>Theater</w:t>
      </w:r>
      <w:proofErr w:type="spellEnd"/>
      <w:r w:rsidRPr="00A06899">
        <w:rPr>
          <w:b/>
          <w:bCs/>
        </w:rPr>
        <w:t xml:space="preserve"> management</w:t>
      </w:r>
      <w:r w:rsidRPr="00A06899">
        <w:t xml:space="preserve"> for owners to update movie schedules and seat availability.</w:t>
      </w:r>
    </w:p>
    <w:p w14:paraId="1C67E723" w14:textId="77777777" w:rsidR="00A06899" w:rsidRPr="00A06899" w:rsidRDefault="00A06899" w:rsidP="00A06899">
      <w:pPr>
        <w:numPr>
          <w:ilvl w:val="0"/>
          <w:numId w:val="1"/>
        </w:numPr>
      </w:pPr>
      <w:r w:rsidRPr="00A06899">
        <w:rPr>
          <w:b/>
          <w:bCs/>
        </w:rPr>
        <w:t>Review and feedback system</w:t>
      </w:r>
      <w:r w:rsidRPr="00A06899">
        <w:t xml:space="preserve"> to gather user opinions.</w:t>
      </w:r>
    </w:p>
    <w:p w14:paraId="591AEFC6" w14:textId="77777777" w:rsidR="00A06899" w:rsidRPr="00A06899" w:rsidRDefault="00A06899" w:rsidP="00A06899">
      <w:pPr>
        <w:numPr>
          <w:ilvl w:val="0"/>
          <w:numId w:val="1"/>
        </w:numPr>
      </w:pPr>
      <w:r w:rsidRPr="00A06899">
        <w:rPr>
          <w:b/>
          <w:bCs/>
        </w:rPr>
        <w:t>Real-time notifications</w:t>
      </w:r>
      <w:r w:rsidRPr="00A06899">
        <w:t xml:space="preserve"> for booking confirmations, cancellations, and upcoming shows.</w:t>
      </w:r>
    </w:p>
    <w:p w14:paraId="796D5266" w14:textId="77777777" w:rsidR="00A06899" w:rsidRPr="00A06899" w:rsidRDefault="00A06899" w:rsidP="00A06899">
      <w:pPr>
        <w:numPr>
          <w:ilvl w:val="0"/>
          <w:numId w:val="1"/>
        </w:numPr>
      </w:pPr>
      <w:r w:rsidRPr="00A06899">
        <w:rPr>
          <w:b/>
          <w:bCs/>
        </w:rPr>
        <w:t>Comprehensive reporting</w:t>
      </w:r>
      <w:r w:rsidRPr="00A06899">
        <w:t xml:space="preserve"> for </w:t>
      </w:r>
      <w:proofErr w:type="spellStart"/>
      <w:r w:rsidRPr="00A06899">
        <w:t>analyzing</w:t>
      </w:r>
      <w:proofErr w:type="spellEnd"/>
      <w:r w:rsidRPr="00A06899">
        <w:t xml:space="preserve"> ticket sales, popular movies, and </w:t>
      </w:r>
      <w:proofErr w:type="spellStart"/>
      <w:r w:rsidRPr="00A06899">
        <w:t>theater</w:t>
      </w:r>
      <w:proofErr w:type="spellEnd"/>
      <w:r w:rsidRPr="00A06899">
        <w:t xml:space="preserve"> performance.</w:t>
      </w:r>
    </w:p>
    <w:p w14:paraId="71FEFA3A" w14:textId="77777777" w:rsidR="00A06899" w:rsidRPr="00A06899" w:rsidRDefault="00A06899" w:rsidP="00A06899">
      <w:r w:rsidRPr="00A06899">
        <w:pict w14:anchorId="0E1C6258">
          <v:rect id="_x0000_i1062" style="width:0;height:1.5pt" o:hralign="center" o:hrstd="t" o:hr="t" fillcolor="#a0a0a0" stroked="f"/>
        </w:pict>
      </w:r>
    </w:p>
    <w:p w14:paraId="5DD287EB" w14:textId="77777777" w:rsidR="00A06899" w:rsidRPr="00A06899" w:rsidRDefault="00A06899" w:rsidP="00A06899">
      <w:pPr>
        <w:rPr>
          <w:b/>
          <w:bCs/>
        </w:rPr>
      </w:pPr>
      <w:r w:rsidRPr="00A06899">
        <w:rPr>
          <w:b/>
          <w:bCs/>
        </w:rPr>
        <w:t>Entities and Attributes:</w:t>
      </w:r>
    </w:p>
    <w:p w14:paraId="70B51E28" w14:textId="77777777" w:rsidR="00A06899" w:rsidRPr="00A06899" w:rsidRDefault="00A06899" w:rsidP="00A06899">
      <w:pPr>
        <w:numPr>
          <w:ilvl w:val="0"/>
          <w:numId w:val="2"/>
        </w:numPr>
      </w:pPr>
      <w:r w:rsidRPr="00A06899">
        <w:rPr>
          <w:b/>
          <w:bCs/>
        </w:rPr>
        <w:t>User:</w:t>
      </w:r>
    </w:p>
    <w:p w14:paraId="6F52D1ED" w14:textId="77777777" w:rsidR="00A06899" w:rsidRPr="00A06899" w:rsidRDefault="00A06899" w:rsidP="00A06899">
      <w:pPr>
        <w:numPr>
          <w:ilvl w:val="1"/>
          <w:numId w:val="2"/>
        </w:numPr>
      </w:pPr>
      <w:r w:rsidRPr="00A06899">
        <w:t xml:space="preserve">Attributes: </w:t>
      </w:r>
      <w:proofErr w:type="spellStart"/>
      <w:r w:rsidRPr="00A06899">
        <w:t>userId</w:t>
      </w:r>
      <w:proofErr w:type="spellEnd"/>
      <w:r w:rsidRPr="00A06899">
        <w:t>, username, email, password, phone, role, address</w:t>
      </w:r>
    </w:p>
    <w:p w14:paraId="574C526E" w14:textId="77777777" w:rsidR="00A06899" w:rsidRPr="00A06899" w:rsidRDefault="00A06899" w:rsidP="00A06899">
      <w:pPr>
        <w:numPr>
          <w:ilvl w:val="1"/>
          <w:numId w:val="2"/>
        </w:numPr>
      </w:pPr>
      <w:r w:rsidRPr="00A06899">
        <w:t xml:space="preserve">Role-based access (e.g., Customer, </w:t>
      </w:r>
      <w:proofErr w:type="spellStart"/>
      <w:r w:rsidRPr="00A06899">
        <w:t>TheaterOwner</w:t>
      </w:r>
      <w:proofErr w:type="spellEnd"/>
      <w:r w:rsidRPr="00A06899">
        <w:t>, Admin)</w:t>
      </w:r>
    </w:p>
    <w:p w14:paraId="26031E01" w14:textId="77777777" w:rsidR="00A06899" w:rsidRPr="00A06899" w:rsidRDefault="00A06899" w:rsidP="00A06899">
      <w:pPr>
        <w:numPr>
          <w:ilvl w:val="1"/>
          <w:numId w:val="2"/>
        </w:numPr>
      </w:pPr>
      <w:r w:rsidRPr="00A06899">
        <w:t>Actions: Register, login, update profile, view booking history</w:t>
      </w:r>
    </w:p>
    <w:p w14:paraId="60A2D03F" w14:textId="77777777" w:rsidR="00A06899" w:rsidRPr="00A06899" w:rsidRDefault="00A06899" w:rsidP="00A06899">
      <w:pPr>
        <w:numPr>
          <w:ilvl w:val="0"/>
          <w:numId w:val="2"/>
        </w:numPr>
      </w:pPr>
      <w:r w:rsidRPr="00A06899">
        <w:rPr>
          <w:b/>
          <w:bCs/>
        </w:rPr>
        <w:t>Movie:</w:t>
      </w:r>
    </w:p>
    <w:p w14:paraId="611BF074" w14:textId="77777777" w:rsidR="00A06899" w:rsidRPr="00A06899" w:rsidRDefault="00A06899" w:rsidP="00A06899">
      <w:pPr>
        <w:numPr>
          <w:ilvl w:val="1"/>
          <w:numId w:val="2"/>
        </w:numPr>
      </w:pPr>
      <w:r w:rsidRPr="00A06899">
        <w:t xml:space="preserve">Attributes: </w:t>
      </w:r>
      <w:proofErr w:type="spellStart"/>
      <w:r w:rsidRPr="00A06899">
        <w:t>movieId</w:t>
      </w:r>
      <w:proofErr w:type="spellEnd"/>
      <w:r w:rsidRPr="00A06899">
        <w:t xml:space="preserve">, title, genre, director, cast, </w:t>
      </w:r>
      <w:proofErr w:type="spellStart"/>
      <w:r w:rsidRPr="00A06899">
        <w:t>releaseDate</w:t>
      </w:r>
      <w:proofErr w:type="spellEnd"/>
      <w:r w:rsidRPr="00A06899">
        <w:t>, duration, language, rating</w:t>
      </w:r>
    </w:p>
    <w:p w14:paraId="07E47DBE" w14:textId="77777777" w:rsidR="00A06899" w:rsidRPr="00A06899" w:rsidRDefault="00A06899" w:rsidP="00A06899">
      <w:pPr>
        <w:numPr>
          <w:ilvl w:val="1"/>
          <w:numId w:val="2"/>
        </w:numPr>
      </w:pPr>
      <w:r w:rsidRPr="00A06899">
        <w:t>Actions: Add, edit, delete movie details (</w:t>
      </w:r>
      <w:proofErr w:type="spellStart"/>
      <w:r w:rsidRPr="00A06899">
        <w:t>TheaterOwner</w:t>
      </w:r>
      <w:proofErr w:type="spellEnd"/>
      <w:r w:rsidRPr="00A06899">
        <w:t>/Admin only)</w:t>
      </w:r>
    </w:p>
    <w:p w14:paraId="63B88F34" w14:textId="77777777" w:rsidR="00A06899" w:rsidRPr="00A06899" w:rsidRDefault="00A06899" w:rsidP="00A06899">
      <w:pPr>
        <w:numPr>
          <w:ilvl w:val="0"/>
          <w:numId w:val="2"/>
        </w:numPr>
      </w:pPr>
      <w:proofErr w:type="spellStart"/>
      <w:r w:rsidRPr="00A06899">
        <w:rPr>
          <w:b/>
          <w:bCs/>
        </w:rPr>
        <w:t>Theater</w:t>
      </w:r>
      <w:proofErr w:type="spellEnd"/>
      <w:r w:rsidRPr="00A06899">
        <w:rPr>
          <w:b/>
          <w:bCs/>
        </w:rPr>
        <w:t>:</w:t>
      </w:r>
    </w:p>
    <w:p w14:paraId="3A5AAC09" w14:textId="77777777" w:rsidR="00A06899" w:rsidRPr="00A06899" w:rsidRDefault="00A06899" w:rsidP="00A06899">
      <w:pPr>
        <w:numPr>
          <w:ilvl w:val="1"/>
          <w:numId w:val="2"/>
        </w:numPr>
      </w:pPr>
      <w:r w:rsidRPr="00A06899">
        <w:t xml:space="preserve">Attributes: </w:t>
      </w:r>
      <w:proofErr w:type="spellStart"/>
      <w:r w:rsidRPr="00A06899">
        <w:t>theaterId</w:t>
      </w:r>
      <w:proofErr w:type="spellEnd"/>
      <w:r w:rsidRPr="00A06899">
        <w:t xml:space="preserve">, name, location, </w:t>
      </w:r>
      <w:proofErr w:type="spellStart"/>
      <w:r w:rsidRPr="00A06899">
        <w:t>ownerId</w:t>
      </w:r>
      <w:proofErr w:type="spellEnd"/>
      <w:r w:rsidRPr="00A06899">
        <w:t xml:space="preserve">, </w:t>
      </w:r>
      <w:proofErr w:type="spellStart"/>
      <w:r w:rsidRPr="00A06899">
        <w:t>totalScreens</w:t>
      </w:r>
      <w:proofErr w:type="spellEnd"/>
    </w:p>
    <w:p w14:paraId="4386AF8F" w14:textId="77777777" w:rsidR="00A06899" w:rsidRPr="00A06899" w:rsidRDefault="00A06899" w:rsidP="00A06899">
      <w:pPr>
        <w:numPr>
          <w:ilvl w:val="1"/>
          <w:numId w:val="2"/>
        </w:numPr>
      </w:pPr>
      <w:r w:rsidRPr="00A06899">
        <w:t xml:space="preserve">Actions: Add, edit, delete </w:t>
      </w:r>
      <w:proofErr w:type="spellStart"/>
      <w:r w:rsidRPr="00A06899">
        <w:t>theater</w:t>
      </w:r>
      <w:proofErr w:type="spellEnd"/>
      <w:r w:rsidRPr="00A06899">
        <w:t xml:space="preserve"> details (</w:t>
      </w:r>
      <w:proofErr w:type="spellStart"/>
      <w:r w:rsidRPr="00A06899">
        <w:t>TheaterOwner</w:t>
      </w:r>
      <w:proofErr w:type="spellEnd"/>
      <w:r w:rsidRPr="00A06899">
        <w:t>/Admin only)</w:t>
      </w:r>
    </w:p>
    <w:p w14:paraId="2109D612" w14:textId="77777777" w:rsidR="00A06899" w:rsidRPr="00A06899" w:rsidRDefault="00A06899" w:rsidP="00A06899">
      <w:pPr>
        <w:numPr>
          <w:ilvl w:val="0"/>
          <w:numId w:val="2"/>
        </w:numPr>
      </w:pPr>
      <w:r w:rsidRPr="00A06899">
        <w:rPr>
          <w:b/>
          <w:bCs/>
        </w:rPr>
        <w:t>Show:</w:t>
      </w:r>
    </w:p>
    <w:p w14:paraId="11663135" w14:textId="77777777" w:rsidR="00A06899" w:rsidRPr="00A06899" w:rsidRDefault="00A06899" w:rsidP="00A06899">
      <w:pPr>
        <w:numPr>
          <w:ilvl w:val="1"/>
          <w:numId w:val="2"/>
        </w:numPr>
      </w:pPr>
      <w:r w:rsidRPr="00A06899">
        <w:t xml:space="preserve">Attributes: </w:t>
      </w:r>
      <w:proofErr w:type="spellStart"/>
      <w:r w:rsidRPr="00A06899">
        <w:t>showId</w:t>
      </w:r>
      <w:proofErr w:type="spellEnd"/>
      <w:r w:rsidRPr="00A06899">
        <w:t xml:space="preserve">, </w:t>
      </w:r>
      <w:proofErr w:type="spellStart"/>
      <w:r w:rsidRPr="00A06899">
        <w:t>movieId</w:t>
      </w:r>
      <w:proofErr w:type="spellEnd"/>
      <w:r w:rsidRPr="00A06899">
        <w:t xml:space="preserve">, </w:t>
      </w:r>
      <w:proofErr w:type="spellStart"/>
      <w:r w:rsidRPr="00A06899">
        <w:t>theaterId</w:t>
      </w:r>
      <w:proofErr w:type="spellEnd"/>
      <w:r w:rsidRPr="00A06899">
        <w:t xml:space="preserve">, </w:t>
      </w:r>
      <w:proofErr w:type="spellStart"/>
      <w:r w:rsidRPr="00A06899">
        <w:t>showTime</w:t>
      </w:r>
      <w:proofErr w:type="spellEnd"/>
      <w:r w:rsidRPr="00A06899">
        <w:t xml:space="preserve">, date, </w:t>
      </w:r>
      <w:proofErr w:type="spellStart"/>
      <w:r w:rsidRPr="00A06899">
        <w:t>availableSeats</w:t>
      </w:r>
      <w:proofErr w:type="spellEnd"/>
      <w:r w:rsidRPr="00A06899">
        <w:t xml:space="preserve">, </w:t>
      </w:r>
      <w:proofErr w:type="spellStart"/>
      <w:r w:rsidRPr="00A06899">
        <w:t>pricePerSeat</w:t>
      </w:r>
      <w:proofErr w:type="spellEnd"/>
    </w:p>
    <w:p w14:paraId="187A685E" w14:textId="77777777" w:rsidR="00A06899" w:rsidRPr="00A06899" w:rsidRDefault="00A06899" w:rsidP="00A06899">
      <w:pPr>
        <w:numPr>
          <w:ilvl w:val="1"/>
          <w:numId w:val="2"/>
        </w:numPr>
      </w:pPr>
      <w:r w:rsidRPr="00A06899">
        <w:t xml:space="preserve">Actions: Schedule shows for specific movies and </w:t>
      </w:r>
      <w:proofErr w:type="spellStart"/>
      <w:r w:rsidRPr="00A06899">
        <w:t>theaters</w:t>
      </w:r>
      <w:proofErr w:type="spellEnd"/>
    </w:p>
    <w:p w14:paraId="2B0294C6" w14:textId="77777777" w:rsidR="00A06899" w:rsidRPr="00A06899" w:rsidRDefault="00A06899" w:rsidP="00A06899">
      <w:pPr>
        <w:numPr>
          <w:ilvl w:val="0"/>
          <w:numId w:val="2"/>
        </w:numPr>
      </w:pPr>
      <w:r w:rsidRPr="00A06899">
        <w:rPr>
          <w:b/>
          <w:bCs/>
        </w:rPr>
        <w:t>Seat:</w:t>
      </w:r>
    </w:p>
    <w:p w14:paraId="1D12335E" w14:textId="77777777" w:rsidR="00A06899" w:rsidRPr="00A06899" w:rsidRDefault="00A06899" w:rsidP="00A06899">
      <w:pPr>
        <w:numPr>
          <w:ilvl w:val="1"/>
          <w:numId w:val="2"/>
        </w:numPr>
      </w:pPr>
      <w:r w:rsidRPr="00A06899">
        <w:t xml:space="preserve">Attributes: </w:t>
      </w:r>
      <w:proofErr w:type="spellStart"/>
      <w:r w:rsidRPr="00A06899">
        <w:t>seatId</w:t>
      </w:r>
      <w:proofErr w:type="spellEnd"/>
      <w:r w:rsidRPr="00A06899">
        <w:t xml:space="preserve">, </w:t>
      </w:r>
      <w:proofErr w:type="spellStart"/>
      <w:r w:rsidRPr="00A06899">
        <w:t>showId</w:t>
      </w:r>
      <w:proofErr w:type="spellEnd"/>
      <w:r w:rsidRPr="00A06899">
        <w:t xml:space="preserve">, </w:t>
      </w:r>
      <w:proofErr w:type="spellStart"/>
      <w:r w:rsidRPr="00A06899">
        <w:t>seatNumber</w:t>
      </w:r>
      <w:proofErr w:type="spellEnd"/>
      <w:r w:rsidRPr="00A06899">
        <w:t>, status (Available, Booked, Blocked)</w:t>
      </w:r>
    </w:p>
    <w:p w14:paraId="5E4962E8" w14:textId="77777777" w:rsidR="00A06899" w:rsidRPr="00A06899" w:rsidRDefault="00A06899" w:rsidP="00A06899">
      <w:pPr>
        <w:numPr>
          <w:ilvl w:val="1"/>
          <w:numId w:val="2"/>
        </w:numPr>
      </w:pPr>
      <w:r w:rsidRPr="00A06899">
        <w:t>Actions: View available seats, block/book seat</w:t>
      </w:r>
    </w:p>
    <w:p w14:paraId="40643C3E" w14:textId="77777777" w:rsidR="00A06899" w:rsidRPr="00A06899" w:rsidRDefault="00A06899" w:rsidP="00A06899">
      <w:pPr>
        <w:numPr>
          <w:ilvl w:val="0"/>
          <w:numId w:val="2"/>
        </w:numPr>
      </w:pPr>
      <w:r w:rsidRPr="00A06899">
        <w:rPr>
          <w:b/>
          <w:bCs/>
        </w:rPr>
        <w:t>Booking:</w:t>
      </w:r>
    </w:p>
    <w:p w14:paraId="6067E7D2" w14:textId="77777777" w:rsidR="00A06899" w:rsidRPr="00A06899" w:rsidRDefault="00A06899" w:rsidP="00A06899">
      <w:pPr>
        <w:numPr>
          <w:ilvl w:val="1"/>
          <w:numId w:val="2"/>
        </w:numPr>
      </w:pPr>
      <w:r w:rsidRPr="00A06899">
        <w:t xml:space="preserve">Attributes: </w:t>
      </w:r>
      <w:proofErr w:type="spellStart"/>
      <w:r w:rsidRPr="00A06899">
        <w:t>bookingId</w:t>
      </w:r>
      <w:proofErr w:type="spellEnd"/>
      <w:r w:rsidRPr="00A06899">
        <w:t xml:space="preserve">, </w:t>
      </w:r>
      <w:proofErr w:type="spellStart"/>
      <w:r w:rsidRPr="00A06899">
        <w:t>userId</w:t>
      </w:r>
      <w:proofErr w:type="spellEnd"/>
      <w:r w:rsidRPr="00A06899">
        <w:t xml:space="preserve">, </w:t>
      </w:r>
      <w:proofErr w:type="spellStart"/>
      <w:r w:rsidRPr="00A06899">
        <w:t>showId</w:t>
      </w:r>
      <w:proofErr w:type="spellEnd"/>
      <w:r w:rsidRPr="00A06899">
        <w:t xml:space="preserve">, </w:t>
      </w:r>
      <w:proofErr w:type="spellStart"/>
      <w:proofErr w:type="gramStart"/>
      <w:r w:rsidRPr="00A06899">
        <w:t>seatNumbers</w:t>
      </w:r>
      <w:proofErr w:type="spellEnd"/>
      <w:r w:rsidRPr="00A06899">
        <w:t>[</w:t>
      </w:r>
      <w:proofErr w:type="gramEnd"/>
      <w:r w:rsidRPr="00A06899">
        <w:t xml:space="preserve">], </w:t>
      </w:r>
      <w:proofErr w:type="spellStart"/>
      <w:r w:rsidRPr="00A06899">
        <w:t>bookingStatus</w:t>
      </w:r>
      <w:proofErr w:type="spellEnd"/>
      <w:r w:rsidRPr="00A06899">
        <w:t xml:space="preserve"> (Confirmed, </w:t>
      </w:r>
      <w:proofErr w:type="spellStart"/>
      <w:r w:rsidRPr="00A06899">
        <w:t>Canceled</w:t>
      </w:r>
      <w:proofErr w:type="spellEnd"/>
      <w:r w:rsidRPr="00A06899">
        <w:t xml:space="preserve">), </w:t>
      </w:r>
      <w:proofErr w:type="spellStart"/>
      <w:r w:rsidRPr="00A06899">
        <w:t>bookingDate</w:t>
      </w:r>
      <w:proofErr w:type="spellEnd"/>
      <w:r w:rsidRPr="00A06899">
        <w:t xml:space="preserve">, </w:t>
      </w:r>
      <w:proofErr w:type="spellStart"/>
      <w:r w:rsidRPr="00A06899">
        <w:t>totalAmount</w:t>
      </w:r>
      <w:proofErr w:type="spellEnd"/>
    </w:p>
    <w:p w14:paraId="0D354034" w14:textId="77777777" w:rsidR="00A06899" w:rsidRPr="00A06899" w:rsidRDefault="00A06899" w:rsidP="00A06899">
      <w:pPr>
        <w:numPr>
          <w:ilvl w:val="1"/>
          <w:numId w:val="2"/>
        </w:numPr>
      </w:pPr>
      <w:r w:rsidRPr="00A06899">
        <w:lastRenderedPageBreak/>
        <w:t>Actions: Book, view, cancel booking</w:t>
      </w:r>
    </w:p>
    <w:p w14:paraId="4EECC75B" w14:textId="77777777" w:rsidR="00A06899" w:rsidRPr="00A06899" w:rsidRDefault="00A06899" w:rsidP="00A06899">
      <w:pPr>
        <w:numPr>
          <w:ilvl w:val="0"/>
          <w:numId w:val="2"/>
        </w:numPr>
      </w:pPr>
      <w:r w:rsidRPr="00A06899">
        <w:rPr>
          <w:b/>
          <w:bCs/>
        </w:rPr>
        <w:t>Payment:</w:t>
      </w:r>
    </w:p>
    <w:p w14:paraId="6CA8DE4C" w14:textId="77777777" w:rsidR="00A06899" w:rsidRPr="00A06899" w:rsidRDefault="00A06899" w:rsidP="00A06899">
      <w:pPr>
        <w:numPr>
          <w:ilvl w:val="1"/>
          <w:numId w:val="2"/>
        </w:numPr>
      </w:pPr>
      <w:r w:rsidRPr="00A06899">
        <w:t xml:space="preserve">Attributes: </w:t>
      </w:r>
      <w:proofErr w:type="spellStart"/>
      <w:r w:rsidRPr="00A06899">
        <w:t>paymentId</w:t>
      </w:r>
      <w:proofErr w:type="spellEnd"/>
      <w:r w:rsidRPr="00A06899">
        <w:t xml:space="preserve">, </w:t>
      </w:r>
      <w:proofErr w:type="spellStart"/>
      <w:r w:rsidRPr="00A06899">
        <w:t>bookingId</w:t>
      </w:r>
      <w:proofErr w:type="spellEnd"/>
      <w:r w:rsidRPr="00A06899">
        <w:t xml:space="preserve">, </w:t>
      </w:r>
      <w:proofErr w:type="spellStart"/>
      <w:r w:rsidRPr="00A06899">
        <w:t>userId</w:t>
      </w:r>
      <w:proofErr w:type="spellEnd"/>
      <w:r w:rsidRPr="00A06899">
        <w:t xml:space="preserve">, amount, </w:t>
      </w:r>
      <w:proofErr w:type="spellStart"/>
      <w:r w:rsidRPr="00A06899">
        <w:t>paymentMethod</w:t>
      </w:r>
      <w:proofErr w:type="spellEnd"/>
      <w:r w:rsidRPr="00A06899">
        <w:t xml:space="preserve"> (Credit Card, Debit Card, Net Banking, UPI), </w:t>
      </w:r>
      <w:proofErr w:type="spellStart"/>
      <w:r w:rsidRPr="00A06899">
        <w:t>paymentStatus</w:t>
      </w:r>
      <w:proofErr w:type="spellEnd"/>
      <w:r w:rsidRPr="00A06899">
        <w:t xml:space="preserve">, </w:t>
      </w:r>
      <w:proofErr w:type="spellStart"/>
      <w:r w:rsidRPr="00A06899">
        <w:t>transactionDate</w:t>
      </w:r>
      <w:proofErr w:type="spellEnd"/>
    </w:p>
    <w:p w14:paraId="25650D8F" w14:textId="77777777" w:rsidR="00A06899" w:rsidRPr="00A06899" w:rsidRDefault="00A06899" w:rsidP="00A06899">
      <w:pPr>
        <w:numPr>
          <w:ilvl w:val="1"/>
          <w:numId w:val="2"/>
        </w:numPr>
      </w:pPr>
      <w:r w:rsidRPr="00A06899">
        <w:t>Actions: Process payments and refunds</w:t>
      </w:r>
    </w:p>
    <w:p w14:paraId="30C5FBD8" w14:textId="77777777" w:rsidR="00A06899" w:rsidRPr="00A06899" w:rsidRDefault="00A06899" w:rsidP="00A06899">
      <w:pPr>
        <w:numPr>
          <w:ilvl w:val="0"/>
          <w:numId w:val="2"/>
        </w:numPr>
      </w:pPr>
      <w:r w:rsidRPr="00A06899">
        <w:rPr>
          <w:b/>
          <w:bCs/>
        </w:rPr>
        <w:t>Review:</w:t>
      </w:r>
    </w:p>
    <w:p w14:paraId="365B5F97" w14:textId="77777777" w:rsidR="00A06899" w:rsidRPr="00A06899" w:rsidRDefault="00A06899" w:rsidP="00A06899">
      <w:pPr>
        <w:numPr>
          <w:ilvl w:val="1"/>
          <w:numId w:val="2"/>
        </w:numPr>
      </w:pPr>
      <w:r w:rsidRPr="00A06899">
        <w:t xml:space="preserve">Attributes: </w:t>
      </w:r>
      <w:proofErr w:type="spellStart"/>
      <w:r w:rsidRPr="00A06899">
        <w:t>reviewId</w:t>
      </w:r>
      <w:proofErr w:type="spellEnd"/>
      <w:r w:rsidRPr="00A06899">
        <w:t xml:space="preserve">, </w:t>
      </w:r>
      <w:proofErr w:type="spellStart"/>
      <w:r w:rsidRPr="00A06899">
        <w:t>userId</w:t>
      </w:r>
      <w:proofErr w:type="spellEnd"/>
      <w:r w:rsidRPr="00A06899">
        <w:t xml:space="preserve">, </w:t>
      </w:r>
      <w:proofErr w:type="spellStart"/>
      <w:r w:rsidRPr="00A06899">
        <w:t>movieId</w:t>
      </w:r>
      <w:proofErr w:type="spellEnd"/>
      <w:r w:rsidRPr="00A06899">
        <w:t xml:space="preserve">, rating, comments, </w:t>
      </w:r>
      <w:proofErr w:type="spellStart"/>
      <w:r w:rsidRPr="00A06899">
        <w:t>reviewDate</w:t>
      </w:r>
      <w:proofErr w:type="spellEnd"/>
    </w:p>
    <w:p w14:paraId="6A6F00B0" w14:textId="77777777" w:rsidR="00A06899" w:rsidRPr="00A06899" w:rsidRDefault="00A06899" w:rsidP="00A06899">
      <w:pPr>
        <w:numPr>
          <w:ilvl w:val="1"/>
          <w:numId w:val="2"/>
        </w:numPr>
      </w:pPr>
      <w:r w:rsidRPr="00A06899">
        <w:t>Actions: Submit reviews for movies</w:t>
      </w:r>
    </w:p>
    <w:p w14:paraId="3F7A622A" w14:textId="77777777" w:rsidR="00A06899" w:rsidRPr="00A06899" w:rsidRDefault="00A06899" w:rsidP="00A06899">
      <w:pPr>
        <w:numPr>
          <w:ilvl w:val="0"/>
          <w:numId w:val="2"/>
        </w:numPr>
      </w:pPr>
      <w:r w:rsidRPr="00A06899">
        <w:rPr>
          <w:b/>
          <w:bCs/>
        </w:rPr>
        <w:t>Notification:</w:t>
      </w:r>
    </w:p>
    <w:p w14:paraId="5514B342" w14:textId="77777777" w:rsidR="00A06899" w:rsidRPr="00A06899" w:rsidRDefault="00A06899" w:rsidP="00A06899">
      <w:pPr>
        <w:numPr>
          <w:ilvl w:val="1"/>
          <w:numId w:val="2"/>
        </w:numPr>
      </w:pPr>
      <w:r w:rsidRPr="00A06899">
        <w:t xml:space="preserve">Attributes: </w:t>
      </w:r>
      <w:proofErr w:type="spellStart"/>
      <w:r w:rsidRPr="00A06899">
        <w:t>notificationId</w:t>
      </w:r>
      <w:proofErr w:type="spellEnd"/>
      <w:r w:rsidRPr="00A06899">
        <w:t xml:space="preserve">, </w:t>
      </w:r>
      <w:proofErr w:type="spellStart"/>
      <w:r w:rsidRPr="00A06899">
        <w:t>userId</w:t>
      </w:r>
      <w:proofErr w:type="spellEnd"/>
      <w:r w:rsidRPr="00A06899">
        <w:t xml:space="preserve">, message, </w:t>
      </w:r>
      <w:proofErr w:type="spellStart"/>
      <w:r w:rsidRPr="00A06899">
        <w:t>notificationType</w:t>
      </w:r>
      <w:proofErr w:type="spellEnd"/>
      <w:r w:rsidRPr="00A06899">
        <w:t xml:space="preserve"> (Booking Confirmation, Upcoming Show Reminder, Cancellation)</w:t>
      </w:r>
    </w:p>
    <w:p w14:paraId="162DC831" w14:textId="77777777" w:rsidR="00A06899" w:rsidRPr="00A06899" w:rsidRDefault="00A06899" w:rsidP="00A06899">
      <w:pPr>
        <w:numPr>
          <w:ilvl w:val="1"/>
          <w:numId w:val="2"/>
        </w:numPr>
      </w:pPr>
      <w:r w:rsidRPr="00A06899">
        <w:t>Actions: Send notifications for different events</w:t>
      </w:r>
    </w:p>
    <w:p w14:paraId="7565B1C6" w14:textId="77777777" w:rsidR="00A06899" w:rsidRPr="00A06899" w:rsidRDefault="00A06899" w:rsidP="00A06899">
      <w:pPr>
        <w:numPr>
          <w:ilvl w:val="0"/>
          <w:numId w:val="2"/>
        </w:numPr>
      </w:pPr>
      <w:r w:rsidRPr="00A06899">
        <w:rPr>
          <w:b/>
          <w:bCs/>
        </w:rPr>
        <w:t>Invoice:</w:t>
      </w:r>
    </w:p>
    <w:p w14:paraId="5961FF0D" w14:textId="77777777" w:rsidR="00A06899" w:rsidRPr="00A06899" w:rsidRDefault="00A06899" w:rsidP="00A06899">
      <w:pPr>
        <w:numPr>
          <w:ilvl w:val="1"/>
          <w:numId w:val="2"/>
        </w:numPr>
      </w:pPr>
      <w:r w:rsidRPr="00A06899">
        <w:t xml:space="preserve">Attributes: </w:t>
      </w:r>
      <w:proofErr w:type="spellStart"/>
      <w:r w:rsidRPr="00A06899">
        <w:t>invoiceId</w:t>
      </w:r>
      <w:proofErr w:type="spellEnd"/>
      <w:r w:rsidRPr="00A06899">
        <w:t xml:space="preserve">, </w:t>
      </w:r>
      <w:proofErr w:type="spellStart"/>
      <w:r w:rsidRPr="00A06899">
        <w:t>bookingId</w:t>
      </w:r>
      <w:proofErr w:type="spellEnd"/>
      <w:r w:rsidRPr="00A06899">
        <w:t xml:space="preserve">, </w:t>
      </w:r>
      <w:proofErr w:type="spellStart"/>
      <w:r w:rsidRPr="00A06899">
        <w:t>userId</w:t>
      </w:r>
      <w:proofErr w:type="spellEnd"/>
      <w:r w:rsidRPr="00A06899">
        <w:t xml:space="preserve">, amount, </w:t>
      </w:r>
      <w:proofErr w:type="spellStart"/>
      <w:r w:rsidRPr="00A06899">
        <w:t>invoiceDate</w:t>
      </w:r>
      <w:proofErr w:type="spellEnd"/>
    </w:p>
    <w:p w14:paraId="1F8274F5" w14:textId="77777777" w:rsidR="00A06899" w:rsidRPr="00A06899" w:rsidRDefault="00A06899" w:rsidP="00A06899">
      <w:pPr>
        <w:numPr>
          <w:ilvl w:val="1"/>
          <w:numId w:val="2"/>
        </w:numPr>
      </w:pPr>
      <w:r w:rsidRPr="00A06899">
        <w:t>Actions: Generate and view invoices for completed bookings</w:t>
      </w:r>
    </w:p>
    <w:p w14:paraId="6ACDAFAC" w14:textId="77777777" w:rsidR="00A06899" w:rsidRPr="00A06899" w:rsidRDefault="00A06899" w:rsidP="00A06899">
      <w:pPr>
        <w:numPr>
          <w:ilvl w:val="0"/>
          <w:numId w:val="2"/>
        </w:numPr>
      </w:pPr>
      <w:r w:rsidRPr="00A06899">
        <w:rPr>
          <w:b/>
          <w:bCs/>
        </w:rPr>
        <w:t>Feedback:</w:t>
      </w:r>
    </w:p>
    <w:p w14:paraId="6FD93D10" w14:textId="77777777" w:rsidR="00A06899" w:rsidRPr="00A06899" w:rsidRDefault="00A06899" w:rsidP="00A06899">
      <w:pPr>
        <w:numPr>
          <w:ilvl w:val="1"/>
          <w:numId w:val="2"/>
        </w:numPr>
      </w:pPr>
      <w:r w:rsidRPr="00A06899">
        <w:t xml:space="preserve">Attributes: </w:t>
      </w:r>
      <w:proofErr w:type="spellStart"/>
      <w:r w:rsidRPr="00A06899">
        <w:t>feedbackId</w:t>
      </w:r>
      <w:proofErr w:type="spellEnd"/>
      <w:r w:rsidRPr="00A06899">
        <w:t xml:space="preserve">, </w:t>
      </w:r>
      <w:proofErr w:type="spellStart"/>
      <w:r w:rsidRPr="00A06899">
        <w:t>userId</w:t>
      </w:r>
      <w:proofErr w:type="spellEnd"/>
      <w:r w:rsidRPr="00A06899">
        <w:t xml:space="preserve">, </w:t>
      </w:r>
      <w:proofErr w:type="spellStart"/>
      <w:r w:rsidRPr="00A06899">
        <w:t>feedbackContent</w:t>
      </w:r>
      <w:proofErr w:type="spellEnd"/>
      <w:r w:rsidRPr="00A06899">
        <w:t xml:space="preserve">, </w:t>
      </w:r>
      <w:proofErr w:type="spellStart"/>
      <w:r w:rsidRPr="00A06899">
        <w:t>feedbackDate</w:t>
      </w:r>
      <w:proofErr w:type="spellEnd"/>
    </w:p>
    <w:p w14:paraId="7C087815" w14:textId="77777777" w:rsidR="00A06899" w:rsidRPr="00A06899" w:rsidRDefault="00A06899" w:rsidP="00A06899">
      <w:pPr>
        <w:numPr>
          <w:ilvl w:val="1"/>
          <w:numId w:val="2"/>
        </w:numPr>
      </w:pPr>
      <w:r w:rsidRPr="00A06899">
        <w:t>Actions: Submit feedback about the platform or service</w:t>
      </w:r>
    </w:p>
    <w:p w14:paraId="6BF3C5C5" w14:textId="77777777" w:rsidR="00A06899" w:rsidRPr="00A06899" w:rsidRDefault="00A06899" w:rsidP="00A06899">
      <w:pPr>
        <w:numPr>
          <w:ilvl w:val="0"/>
          <w:numId w:val="2"/>
        </w:numPr>
      </w:pPr>
      <w:r w:rsidRPr="00A06899">
        <w:rPr>
          <w:b/>
          <w:bCs/>
        </w:rPr>
        <w:t>Discount:</w:t>
      </w:r>
    </w:p>
    <w:p w14:paraId="01F7186C" w14:textId="77777777" w:rsidR="00A06899" w:rsidRPr="00A06899" w:rsidRDefault="00A06899" w:rsidP="00A06899">
      <w:pPr>
        <w:numPr>
          <w:ilvl w:val="1"/>
          <w:numId w:val="2"/>
        </w:numPr>
      </w:pPr>
      <w:r w:rsidRPr="00A06899">
        <w:t xml:space="preserve">Attributes: </w:t>
      </w:r>
      <w:proofErr w:type="spellStart"/>
      <w:r w:rsidRPr="00A06899">
        <w:t>discountId</w:t>
      </w:r>
      <w:proofErr w:type="spellEnd"/>
      <w:r w:rsidRPr="00A06899">
        <w:t xml:space="preserve">, code, description, </w:t>
      </w:r>
      <w:proofErr w:type="spellStart"/>
      <w:r w:rsidRPr="00A06899">
        <w:t>discountPercentage</w:t>
      </w:r>
      <w:proofErr w:type="spellEnd"/>
      <w:r w:rsidRPr="00A06899">
        <w:t xml:space="preserve">, </w:t>
      </w:r>
      <w:proofErr w:type="spellStart"/>
      <w:r w:rsidRPr="00A06899">
        <w:t>validFrom</w:t>
      </w:r>
      <w:proofErr w:type="spellEnd"/>
      <w:r w:rsidRPr="00A06899">
        <w:t xml:space="preserve">, </w:t>
      </w:r>
      <w:proofErr w:type="spellStart"/>
      <w:r w:rsidRPr="00A06899">
        <w:t>validTo</w:t>
      </w:r>
      <w:proofErr w:type="spellEnd"/>
      <w:r w:rsidRPr="00A06899">
        <w:t xml:space="preserve">, </w:t>
      </w:r>
      <w:proofErr w:type="spellStart"/>
      <w:r w:rsidRPr="00A06899">
        <w:t>minimumPurchaseAmount</w:t>
      </w:r>
      <w:proofErr w:type="spellEnd"/>
    </w:p>
    <w:p w14:paraId="7F709277" w14:textId="77777777" w:rsidR="00A06899" w:rsidRPr="00A06899" w:rsidRDefault="00A06899" w:rsidP="00A06899">
      <w:pPr>
        <w:numPr>
          <w:ilvl w:val="1"/>
          <w:numId w:val="2"/>
        </w:numPr>
      </w:pPr>
      <w:r w:rsidRPr="00A06899">
        <w:t>Actions: Apply discounts during payment</w:t>
      </w:r>
    </w:p>
    <w:p w14:paraId="1CAFD805" w14:textId="77777777" w:rsidR="00A06899" w:rsidRPr="00A06899" w:rsidRDefault="00A06899" w:rsidP="00A06899">
      <w:pPr>
        <w:numPr>
          <w:ilvl w:val="0"/>
          <w:numId w:val="2"/>
        </w:numPr>
      </w:pPr>
      <w:proofErr w:type="spellStart"/>
      <w:r w:rsidRPr="00A06899">
        <w:rPr>
          <w:b/>
          <w:bCs/>
        </w:rPr>
        <w:t>TheaterOwner</w:t>
      </w:r>
      <w:proofErr w:type="spellEnd"/>
      <w:r w:rsidRPr="00A06899">
        <w:rPr>
          <w:b/>
          <w:bCs/>
        </w:rPr>
        <w:t>:</w:t>
      </w:r>
    </w:p>
    <w:p w14:paraId="20FEFAE1" w14:textId="77777777" w:rsidR="00A06899" w:rsidRPr="00A06899" w:rsidRDefault="00A06899" w:rsidP="00A06899">
      <w:pPr>
        <w:numPr>
          <w:ilvl w:val="1"/>
          <w:numId w:val="2"/>
        </w:numPr>
      </w:pPr>
      <w:r w:rsidRPr="00A06899">
        <w:t xml:space="preserve">Attributes: </w:t>
      </w:r>
      <w:proofErr w:type="spellStart"/>
      <w:r w:rsidRPr="00A06899">
        <w:t>ownerId</w:t>
      </w:r>
      <w:proofErr w:type="spellEnd"/>
      <w:r w:rsidRPr="00A06899">
        <w:t xml:space="preserve">, </w:t>
      </w:r>
      <w:proofErr w:type="spellStart"/>
      <w:r w:rsidRPr="00A06899">
        <w:t>theaterId</w:t>
      </w:r>
      <w:proofErr w:type="spellEnd"/>
      <w:r w:rsidRPr="00A06899">
        <w:t>, name, email, contact</w:t>
      </w:r>
    </w:p>
    <w:p w14:paraId="70EB5304" w14:textId="77777777" w:rsidR="00A06899" w:rsidRPr="00A06899" w:rsidRDefault="00A06899" w:rsidP="00A06899">
      <w:pPr>
        <w:numPr>
          <w:ilvl w:val="1"/>
          <w:numId w:val="2"/>
        </w:numPr>
      </w:pPr>
      <w:r w:rsidRPr="00A06899">
        <w:t xml:space="preserve">Actions: Manage </w:t>
      </w:r>
      <w:proofErr w:type="spellStart"/>
      <w:r w:rsidRPr="00A06899">
        <w:t>theaters</w:t>
      </w:r>
      <w:proofErr w:type="spellEnd"/>
      <w:r w:rsidRPr="00A06899">
        <w:t xml:space="preserve"> and movie schedules</w:t>
      </w:r>
    </w:p>
    <w:p w14:paraId="0EDCB306" w14:textId="77777777" w:rsidR="00A06899" w:rsidRPr="00A06899" w:rsidRDefault="00A06899" w:rsidP="00A06899">
      <w:pPr>
        <w:numPr>
          <w:ilvl w:val="0"/>
          <w:numId w:val="2"/>
        </w:numPr>
      </w:pPr>
      <w:r w:rsidRPr="00A06899">
        <w:rPr>
          <w:b/>
          <w:bCs/>
        </w:rPr>
        <w:t>Schedule:</w:t>
      </w:r>
    </w:p>
    <w:p w14:paraId="43CC9651" w14:textId="77777777" w:rsidR="00A06899" w:rsidRPr="00A06899" w:rsidRDefault="00A06899" w:rsidP="00A06899">
      <w:pPr>
        <w:numPr>
          <w:ilvl w:val="1"/>
          <w:numId w:val="2"/>
        </w:numPr>
      </w:pPr>
      <w:r w:rsidRPr="00A06899">
        <w:t xml:space="preserve">Attributes: </w:t>
      </w:r>
      <w:proofErr w:type="spellStart"/>
      <w:r w:rsidRPr="00A06899">
        <w:t>scheduleId</w:t>
      </w:r>
      <w:proofErr w:type="spellEnd"/>
      <w:r w:rsidRPr="00A06899">
        <w:t xml:space="preserve">, </w:t>
      </w:r>
      <w:proofErr w:type="spellStart"/>
      <w:r w:rsidRPr="00A06899">
        <w:t>theaterId</w:t>
      </w:r>
      <w:proofErr w:type="spellEnd"/>
      <w:r w:rsidRPr="00A06899">
        <w:t xml:space="preserve">, </w:t>
      </w:r>
      <w:proofErr w:type="spellStart"/>
      <w:r w:rsidRPr="00A06899">
        <w:t>movieId</w:t>
      </w:r>
      <w:proofErr w:type="spellEnd"/>
      <w:r w:rsidRPr="00A06899">
        <w:t xml:space="preserve">, </w:t>
      </w:r>
      <w:proofErr w:type="spellStart"/>
      <w:r w:rsidRPr="00A06899">
        <w:t>showTime</w:t>
      </w:r>
      <w:proofErr w:type="spellEnd"/>
      <w:r w:rsidRPr="00A06899">
        <w:t>, date</w:t>
      </w:r>
    </w:p>
    <w:p w14:paraId="1AAF708D" w14:textId="77777777" w:rsidR="00A06899" w:rsidRPr="00A06899" w:rsidRDefault="00A06899" w:rsidP="00A06899">
      <w:pPr>
        <w:numPr>
          <w:ilvl w:val="1"/>
          <w:numId w:val="2"/>
        </w:numPr>
      </w:pPr>
      <w:r w:rsidRPr="00A06899">
        <w:t xml:space="preserve">Actions: Schedule movies for specific </w:t>
      </w:r>
      <w:proofErr w:type="spellStart"/>
      <w:r w:rsidRPr="00A06899">
        <w:t>theaters</w:t>
      </w:r>
      <w:proofErr w:type="spellEnd"/>
    </w:p>
    <w:p w14:paraId="577DA3DE" w14:textId="77777777" w:rsidR="00A06899" w:rsidRPr="00A06899" w:rsidRDefault="00A06899" w:rsidP="00A06899">
      <w:pPr>
        <w:numPr>
          <w:ilvl w:val="0"/>
          <w:numId w:val="2"/>
        </w:numPr>
      </w:pPr>
      <w:r w:rsidRPr="00A06899">
        <w:rPr>
          <w:b/>
          <w:bCs/>
        </w:rPr>
        <w:t>Role:</w:t>
      </w:r>
    </w:p>
    <w:p w14:paraId="0A0462E7" w14:textId="77777777" w:rsidR="00A06899" w:rsidRPr="00A06899" w:rsidRDefault="00A06899" w:rsidP="00A06899">
      <w:pPr>
        <w:numPr>
          <w:ilvl w:val="1"/>
          <w:numId w:val="2"/>
        </w:numPr>
      </w:pPr>
      <w:r w:rsidRPr="00A06899">
        <w:t xml:space="preserve">Attributes: </w:t>
      </w:r>
      <w:proofErr w:type="spellStart"/>
      <w:r w:rsidRPr="00A06899">
        <w:t>roleId</w:t>
      </w:r>
      <w:proofErr w:type="spellEnd"/>
      <w:r w:rsidRPr="00A06899">
        <w:t xml:space="preserve">, </w:t>
      </w:r>
      <w:proofErr w:type="spellStart"/>
      <w:r w:rsidRPr="00A06899">
        <w:t>roleName</w:t>
      </w:r>
      <w:proofErr w:type="spellEnd"/>
      <w:r w:rsidRPr="00A06899">
        <w:t xml:space="preserve"> (Admin, </w:t>
      </w:r>
      <w:proofErr w:type="spellStart"/>
      <w:r w:rsidRPr="00A06899">
        <w:t>TheaterOwner</w:t>
      </w:r>
      <w:proofErr w:type="spellEnd"/>
      <w:r w:rsidRPr="00A06899">
        <w:t>, Customer)</w:t>
      </w:r>
    </w:p>
    <w:p w14:paraId="6552F6EE" w14:textId="77777777" w:rsidR="00A06899" w:rsidRPr="00A06899" w:rsidRDefault="00A06899" w:rsidP="00A06899">
      <w:pPr>
        <w:numPr>
          <w:ilvl w:val="1"/>
          <w:numId w:val="2"/>
        </w:numPr>
      </w:pPr>
      <w:r w:rsidRPr="00A06899">
        <w:t>Actions: Manage roles and permissions for users</w:t>
      </w:r>
    </w:p>
    <w:p w14:paraId="3AD7FF73" w14:textId="77777777" w:rsidR="00A06899" w:rsidRPr="00A06899" w:rsidRDefault="00A06899" w:rsidP="00A06899">
      <w:r w:rsidRPr="00A06899">
        <w:pict w14:anchorId="71F581DD">
          <v:rect id="_x0000_i1063" style="width:0;height:1.5pt" o:hralign="center" o:hrstd="t" o:hr="t" fillcolor="#a0a0a0" stroked="f"/>
        </w:pict>
      </w:r>
    </w:p>
    <w:p w14:paraId="0B6FA357" w14:textId="77777777" w:rsidR="00A06899" w:rsidRPr="00A06899" w:rsidRDefault="00A06899" w:rsidP="00A06899">
      <w:pPr>
        <w:rPr>
          <w:b/>
          <w:bCs/>
        </w:rPr>
      </w:pPr>
      <w:r w:rsidRPr="00A06899">
        <w:rPr>
          <w:b/>
          <w:bCs/>
        </w:rPr>
        <w:t>Modules and Functionality:</w:t>
      </w:r>
    </w:p>
    <w:p w14:paraId="54D9FBCC" w14:textId="77777777" w:rsidR="00A06899" w:rsidRPr="00A06899" w:rsidRDefault="00A06899" w:rsidP="00A06899">
      <w:pPr>
        <w:rPr>
          <w:b/>
          <w:bCs/>
        </w:rPr>
      </w:pPr>
      <w:r w:rsidRPr="00A06899">
        <w:rPr>
          <w:b/>
          <w:bCs/>
        </w:rPr>
        <w:t xml:space="preserve">1. Movie and </w:t>
      </w:r>
      <w:proofErr w:type="spellStart"/>
      <w:r w:rsidRPr="00A06899">
        <w:rPr>
          <w:b/>
          <w:bCs/>
        </w:rPr>
        <w:t>Theater</w:t>
      </w:r>
      <w:proofErr w:type="spellEnd"/>
      <w:r w:rsidRPr="00A06899">
        <w:rPr>
          <w:b/>
          <w:bCs/>
        </w:rPr>
        <w:t xml:space="preserve"> Management:</w:t>
      </w:r>
    </w:p>
    <w:p w14:paraId="499DADFB" w14:textId="77777777" w:rsidR="00A06899" w:rsidRPr="00A06899" w:rsidRDefault="00A06899" w:rsidP="00A06899">
      <w:pPr>
        <w:numPr>
          <w:ilvl w:val="0"/>
          <w:numId w:val="3"/>
        </w:numPr>
      </w:pPr>
      <w:r w:rsidRPr="00A06899">
        <w:rPr>
          <w:b/>
          <w:bCs/>
        </w:rPr>
        <w:t>Admin/</w:t>
      </w:r>
      <w:proofErr w:type="spellStart"/>
      <w:r w:rsidRPr="00A06899">
        <w:rPr>
          <w:b/>
          <w:bCs/>
        </w:rPr>
        <w:t>TheaterOwner</w:t>
      </w:r>
      <w:proofErr w:type="spellEnd"/>
      <w:r w:rsidRPr="00A06899">
        <w:rPr>
          <w:b/>
          <w:bCs/>
        </w:rPr>
        <w:t>:</w:t>
      </w:r>
    </w:p>
    <w:p w14:paraId="41284D1A" w14:textId="77777777" w:rsidR="00A06899" w:rsidRPr="00A06899" w:rsidRDefault="00A06899" w:rsidP="00A06899">
      <w:pPr>
        <w:numPr>
          <w:ilvl w:val="1"/>
          <w:numId w:val="3"/>
        </w:numPr>
      </w:pPr>
      <w:r w:rsidRPr="00A06899">
        <w:t xml:space="preserve">Add, edit, or delete movie and </w:t>
      </w:r>
      <w:proofErr w:type="spellStart"/>
      <w:r w:rsidRPr="00A06899">
        <w:t>theater</w:t>
      </w:r>
      <w:proofErr w:type="spellEnd"/>
      <w:r w:rsidRPr="00A06899">
        <w:t xml:space="preserve"> information.</w:t>
      </w:r>
    </w:p>
    <w:p w14:paraId="4222ACE5" w14:textId="77777777" w:rsidR="00A06899" w:rsidRPr="00A06899" w:rsidRDefault="00A06899" w:rsidP="00A06899">
      <w:pPr>
        <w:numPr>
          <w:ilvl w:val="1"/>
          <w:numId w:val="3"/>
        </w:numPr>
      </w:pPr>
      <w:r w:rsidRPr="00A06899">
        <w:lastRenderedPageBreak/>
        <w:t>Manage show schedules, movie details, and assign showtimes.</w:t>
      </w:r>
    </w:p>
    <w:p w14:paraId="474FADD9" w14:textId="77777777" w:rsidR="00A06899" w:rsidRPr="00A06899" w:rsidRDefault="00A06899" w:rsidP="00A06899">
      <w:pPr>
        <w:numPr>
          <w:ilvl w:val="1"/>
          <w:numId w:val="3"/>
        </w:numPr>
      </w:pPr>
      <w:r w:rsidRPr="00A06899">
        <w:t>Monitor seat availability and update when needed.</w:t>
      </w:r>
    </w:p>
    <w:p w14:paraId="56CD43CF" w14:textId="77777777" w:rsidR="00A06899" w:rsidRPr="00A06899" w:rsidRDefault="00A06899" w:rsidP="00A06899">
      <w:pPr>
        <w:numPr>
          <w:ilvl w:val="0"/>
          <w:numId w:val="3"/>
        </w:numPr>
      </w:pPr>
      <w:r w:rsidRPr="00A06899">
        <w:rPr>
          <w:b/>
          <w:bCs/>
        </w:rPr>
        <w:t>User:</w:t>
      </w:r>
    </w:p>
    <w:p w14:paraId="1BAF3E35" w14:textId="77777777" w:rsidR="00A06899" w:rsidRPr="00A06899" w:rsidRDefault="00A06899" w:rsidP="00A06899">
      <w:pPr>
        <w:numPr>
          <w:ilvl w:val="1"/>
          <w:numId w:val="3"/>
        </w:numPr>
      </w:pPr>
      <w:r w:rsidRPr="00A06899">
        <w:t>View movie details, check showtimes, and view available seats.</w:t>
      </w:r>
    </w:p>
    <w:p w14:paraId="2CF24136" w14:textId="77777777" w:rsidR="00A06899" w:rsidRPr="00A06899" w:rsidRDefault="00A06899" w:rsidP="00A06899">
      <w:pPr>
        <w:rPr>
          <w:b/>
          <w:bCs/>
        </w:rPr>
      </w:pPr>
      <w:r w:rsidRPr="00A06899">
        <w:rPr>
          <w:b/>
          <w:bCs/>
        </w:rPr>
        <w:t>2. Booking System:</w:t>
      </w:r>
    </w:p>
    <w:p w14:paraId="64BC72CE" w14:textId="77777777" w:rsidR="00A06899" w:rsidRPr="00A06899" w:rsidRDefault="00A06899" w:rsidP="00A06899">
      <w:pPr>
        <w:numPr>
          <w:ilvl w:val="0"/>
          <w:numId w:val="4"/>
        </w:numPr>
      </w:pPr>
      <w:r w:rsidRPr="00A06899">
        <w:rPr>
          <w:b/>
          <w:bCs/>
        </w:rPr>
        <w:t>Customer:</w:t>
      </w:r>
    </w:p>
    <w:p w14:paraId="2C8D3FE6" w14:textId="77777777" w:rsidR="00A06899" w:rsidRPr="00A06899" w:rsidRDefault="00A06899" w:rsidP="00A06899">
      <w:pPr>
        <w:numPr>
          <w:ilvl w:val="1"/>
          <w:numId w:val="4"/>
        </w:numPr>
      </w:pPr>
      <w:r w:rsidRPr="00A06899">
        <w:t>Browse movie schedules and select preferred showtimes.</w:t>
      </w:r>
    </w:p>
    <w:p w14:paraId="41D92615" w14:textId="77777777" w:rsidR="00A06899" w:rsidRPr="00A06899" w:rsidRDefault="00A06899" w:rsidP="00A06899">
      <w:pPr>
        <w:numPr>
          <w:ilvl w:val="1"/>
          <w:numId w:val="4"/>
        </w:numPr>
      </w:pPr>
      <w:r w:rsidRPr="00A06899">
        <w:t>Select available seats and proceed to booking.</w:t>
      </w:r>
    </w:p>
    <w:p w14:paraId="4296D111" w14:textId="77777777" w:rsidR="00A06899" w:rsidRPr="00A06899" w:rsidRDefault="00A06899" w:rsidP="00A06899">
      <w:pPr>
        <w:numPr>
          <w:ilvl w:val="1"/>
          <w:numId w:val="4"/>
        </w:numPr>
      </w:pPr>
      <w:r w:rsidRPr="00A06899">
        <w:t>View and manage bookings (cancel if necessary).</w:t>
      </w:r>
    </w:p>
    <w:p w14:paraId="2EDF400F" w14:textId="77777777" w:rsidR="00A06899" w:rsidRPr="00A06899" w:rsidRDefault="00A06899" w:rsidP="00A06899">
      <w:pPr>
        <w:numPr>
          <w:ilvl w:val="0"/>
          <w:numId w:val="4"/>
        </w:numPr>
      </w:pPr>
      <w:r w:rsidRPr="00A06899">
        <w:rPr>
          <w:b/>
          <w:bCs/>
        </w:rPr>
        <w:t>System:</w:t>
      </w:r>
    </w:p>
    <w:p w14:paraId="45A952D8" w14:textId="77777777" w:rsidR="00A06899" w:rsidRPr="00A06899" w:rsidRDefault="00A06899" w:rsidP="00A06899">
      <w:pPr>
        <w:numPr>
          <w:ilvl w:val="1"/>
          <w:numId w:val="4"/>
        </w:numPr>
      </w:pPr>
      <w:r w:rsidRPr="00A06899">
        <w:t>Check seat availability in real time.</w:t>
      </w:r>
    </w:p>
    <w:p w14:paraId="0BDC08AE" w14:textId="77777777" w:rsidR="00A06899" w:rsidRPr="00A06899" w:rsidRDefault="00A06899" w:rsidP="00A06899">
      <w:pPr>
        <w:numPr>
          <w:ilvl w:val="1"/>
          <w:numId w:val="4"/>
        </w:numPr>
      </w:pPr>
      <w:r w:rsidRPr="00A06899">
        <w:t xml:space="preserve">Automatically update seat status when booked or </w:t>
      </w:r>
      <w:proofErr w:type="spellStart"/>
      <w:r w:rsidRPr="00A06899">
        <w:t>canceled</w:t>
      </w:r>
      <w:proofErr w:type="spellEnd"/>
      <w:r w:rsidRPr="00A06899">
        <w:t>.</w:t>
      </w:r>
    </w:p>
    <w:p w14:paraId="1345B762" w14:textId="77777777" w:rsidR="00A06899" w:rsidRPr="00A06899" w:rsidRDefault="00A06899" w:rsidP="00A06899">
      <w:pPr>
        <w:rPr>
          <w:b/>
          <w:bCs/>
        </w:rPr>
      </w:pPr>
      <w:r w:rsidRPr="00A06899">
        <w:rPr>
          <w:b/>
          <w:bCs/>
        </w:rPr>
        <w:t>3. Payment Gateway:</w:t>
      </w:r>
    </w:p>
    <w:p w14:paraId="7498D89B" w14:textId="77777777" w:rsidR="00A06899" w:rsidRPr="00A06899" w:rsidRDefault="00A06899" w:rsidP="00A06899">
      <w:pPr>
        <w:numPr>
          <w:ilvl w:val="0"/>
          <w:numId w:val="5"/>
        </w:numPr>
      </w:pPr>
      <w:r w:rsidRPr="00A06899">
        <w:rPr>
          <w:b/>
          <w:bCs/>
        </w:rPr>
        <w:t>Customer:</w:t>
      </w:r>
    </w:p>
    <w:p w14:paraId="26BAA061" w14:textId="77777777" w:rsidR="00A06899" w:rsidRPr="00A06899" w:rsidRDefault="00A06899" w:rsidP="00A06899">
      <w:pPr>
        <w:numPr>
          <w:ilvl w:val="1"/>
          <w:numId w:val="5"/>
        </w:numPr>
      </w:pPr>
      <w:r w:rsidRPr="00A06899">
        <w:t>Make payments for bookings using multiple methods (Credit/Debit Cards, Net Banking, UPI).</w:t>
      </w:r>
    </w:p>
    <w:p w14:paraId="60A77CA2" w14:textId="77777777" w:rsidR="00A06899" w:rsidRPr="00A06899" w:rsidRDefault="00A06899" w:rsidP="00A06899">
      <w:pPr>
        <w:numPr>
          <w:ilvl w:val="1"/>
          <w:numId w:val="5"/>
        </w:numPr>
      </w:pPr>
      <w:r w:rsidRPr="00A06899">
        <w:t>Apply discount codes during checkout.</w:t>
      </w:r>
    </w:p>
    <w:p w14:paraId="14653310" w14:textId="77777777" w:rsidR="00A06899" w:rsidRPr="00A06899" w:rsidRDefault="00A06899" w:rsidP="00A06899">
      <w:pPr>
        <w:numPr>
          <w:ilvl w:val="1"/>
          <w:numId w:val="5"/>
        </w:numPr>
      </w:pPr>
      <w:r w:rsidRPr="00A06899">
        <w:t xml:space="preserve">View payment history and request refunds for </w:t>
      </w:r>
      <w:proofErr w:type="spellStart"/>
      <w:r w:rsidRPr="00A06899">
        <w:t>canceled</w:t>
      </w:r>
      <w:proofErr w:type="spellEnd"/>
      <w:r w:rsidRPr="00A06899">
        <w:t xml:space="preserve"> bookings.</w:t>
      </w:r>
    </w:p>
    <w:p w14:paraId="0964A8FC" w14:textId="77777777" w:rsidR="00A06899" w:rsidRPr="00A06899" w:rsidRDefault="00A06899" w:rsidP="00A06899">
      <w:pPr>
        <w:numPr>
          <w:ilvl w:val="0"/>
          <w:numId w:val="5"/>
        </w:numPr>
      </w:pPr>
      <w:r w:rsidRPr="00A06899">
        <w:rPr>
          <w:b/>
          <w:bCs/>
        </w:rPr>
        <w:t>System:</w:t>
      </w:r>
    </w:p>
    <w:p w14:paraId="75B3798D" w14:textId="77777777" w:rsidR="00A06899" w:rsidRPr="00A06899" w:rsidRDefault="00A06899" w:rsidP="00A06899">
      <w:pPr>
        <w:numPr>
          <w:ilvl w:val="1"/>
          <w:numId w:val="5"/>
        </w:numPr>
      </w:pPr>
      <w:r w:rsidRPr="00A06899">
        <w:t>Handle transactions securely and generate invoices for successful payments.</w:t>
      </w:r>
    </w:p>
    <w:p w14:paraId="014B044C" w14:textId="77777777" w:rsidR="00A06899" w:rsidRPr="00A06899" w:rsidRDefault="00A06899" w:rsidP="00A06899">
      <w:pPr>
        <w:numPr>
          <w:ilvl w:val="1"/>
          <w:numId w:val="5"/>
        </w:numPr>
      </w:pPr>
      <w:r w:rsidRPr="00A06899">
        <w:t xml:space="preserve">Manage refund processes for </w:t>
      </w:r>
      <w:proofErr w:type="spellStart"/>
      <w:r w:rsidRPr="00A06899">
        <w:t>canceled</w:t>
      </w:r>
      <w:proofErr w:type="spellEnd"/>
      <w:r w:rsidRPr="00A06899">
        <w:t xml:space="preserve"> bookings.</w:t>
      </w:r>
    </w:p>
    <w:p w14:paraId="35F084A4" w14:textId="77777777" w:rsidR="00A06899" w:rsidRPr="00A06899" w:rsidRDefault="00A06899" w:rsidP="00A06899">
      <w:pPr>
        <w:rPr>
          <w:b/>
          <w:bCs/>
        </w:rPr>
      </w:pPr>
      <w:r w:rsidRPr="00A06899">
        <w:rPr>
          <w:b/>
          <w:bCs/>
        </w:rPr>
        <w:t>4. Review System:</w:t>
      </w:r>
    </w:p>
    <w:p w14:paraId="671D67C9" w14:textId="77777777" w:rsidR="00A06899" w:rsidRPr="00A06899" w:rsidRDefault="00A06899" w:rsidP="00A06899">
      <w:pPr>
        <w:numPr>
          <w:ilvl w:val="0"/>
          <w:numId w:val="6"/>
        </w:numPr>
      </w:pPr>
      <w:r w:rsidRPr="00A06899">
        <w:rPr>
          <w:b/>
          <w:bCs/>
        </w:rPr>
        <w:t>Customer:</w:t>
      </w:r>
    </w:p>
    <w:p w14:paraId="6E237803" w14:textId="77777777" w:rsidR="00A06899" w:rsidRPr="00A06899" w:rsidRDefault="00A06899" w:rsidP="00A06899">
      <w:pPr>
        <w:numPr>
          <w:ilvl w:val="1"/>
          <w:numId w:val="6"/>
        </w:numPr>
      </w:pPr>
      <w:r w:rsidRPr="00A06899">
        <w:t>Submit reviews for movies after watching them.</w:t>
      </w:r>
    </w:p>
    <w:p w14:paraId="61BFFDCE" w14:textId="77777777" w:rsidR="00A06899" w:rsidRPr="00A06899" w:rsidRDefault="00A06899" w:rsidP="00A06899">
      <w:pPr>
        <w:numPr>
          <w:ilvl w:val="1"/>
          <w:numId w:val="6"/>
        </w:numPr>
      </w:pPr>
      <w:r w:rsidRPr="00A06899">
        <w:t xml:space="preserve">Provide ratings and comments about the </w:t>
      </w:r>
      <w:proofErr w:type="spellStart"/>
      <w:r w:rsidRPr="00A06899">
        <w:t>theater's</w:t>
      </w:r>
      <w:proofErr w:type="spellEnd"/>
      <w:r w:rsidRPr="00A06899">
        <w:t xml:space="preserve"> experience.</w:t>
      </w:r>
    </w:p>
    <w:p w14:paraId="1D78A546" w14:textId="77777777" w:rsidR="00A06899" w:rsidRPr="00A06899" w:rsidRDefault="00A06899" w:rsidP="00A06899">
      <w:pPr>
        <w:numPr>
          <w:ilvl w:val="0"/>
          <w:numId w:val="6"/>
        </w:numPr>
      </w:pPr>
      <w:r w:rsidRPr="00A06899">
        <w:rPr>
          <w:b/>
          <w:bCs/>
        </w:rPr>
        <w:t>System:</w:t>
      </w:r>
    </w:p>
    <w:p w14:paraId="38693550" w14:textId="77777777" w:rsidR="00A06899" w:rsidRPr="00A06899" w:rsidRDefault="00A06899" w:rsidP="00A06899">
      <w:pPr>
        <w:numPr>
          <w:ilvl w:val="1"/>
          <w:numId w:val="6"/>
        </w:numPr>
      </w:pPr>
      <w:r w:rsidRPr="00A06899">
        <w:t>Display reviews and ratings on movie details pages.</w:t>
      </w:r>
    </w:p>
    <w:p w14:paraId="372F1175" w14:textId="77777777" w:rsidR="00A06899" w:rsidRPr="00A06899" w:rsidRDefault="00A06899" w:rsidP="00A06899">
      <w:pPr>
        <w:numPr>
          <w:ilvl w:val="1"/>
          <w:numId w:val="6"/>
        </w:numPr>
      </w:pPr>
      <w:r w:rsidRPr="00A06899">
        <w:t xml:space="preserve">Aggregate reviews to calculate the average rating for movies and </w:t>
      </w:r>
      <w:proofErr w:type="spellStart"/>
      <w:r w:rsidRPr="00A06899">
        <w:t>theaters</w:t>
      </w:r>
      <w:proofErr w:type="spellEnd"/>
      <w:r w:rsidRPr="00A06899">
        <w:t>.</w:t>
      </w:r>
    </w:p>
    <w:p w14:paraId="23BD95B7" w14:textId="77777777" w:rsidR="00A06899" w:rsidRPr="00A06899" w:rsidRDefault="00A06899" w:rsidP="00A06899">
      <w:pPr>
        <w:rPr>
          <w:b/>
          <w:bCs/>
        </w:rPr>
      </w:pPr>
      <w:r w:rsidRPr="00A06899">
        <w:rPr>
          <w:b/>
          <w:bCs/>
        </w:rPr>
        <w:t>5. Notification System:</w:t>
      </w:r>
    </w:p>
    <w:p w14:paraId="3B2549A6" w14:textId="77777777" w:rsidR="00A06899" w:rsidRPr="00A06899" w:rsidRDefault="00A06899" w:rsidP="00A06899">
      <w:pPr>
        <w:numPr>
          <w:ilvl w:val="0"/>
          <w:numId w:val="7"/>
        </w:numPr>
      </w:pPr>
      <w:r w:rsidRPr="00A06899">
        <w:rPr>
          <w:b/>
          <w:bCs/>
        </w:rPr>
        <w:t>System:</w:t>
      </w:r>
    </w:p>
    <w:p w14:paraId="208739AD" w14:textId="77777777" w:rsidR="00A06899" w:rsidRPr="00A06899" w:rsidRDefault="00A06899" w:rsidP="00A06899">
      <w:pPr>
        <w:numPr>
          <w:ilvl w:val="1"/>
          <w:numId w:val="7"/>
        </w:numPr>
      </w:pPr>
      <w:r w:rsidRPr="00A06899">
        <w:t>Send notifications for upcoming shows, booking confirmations, and cancellations.</w:t>
      </w:r>
    </w:p>
    <w:p w14:paraId="7EBC698D" w14:textId="77777777" w:rsidR="00A06899" w:rsidRPr="00A06899" w:rsidRDefault="00A06899" w:rsidP="00A06899">
      <w:pPr>
        <w:numPr>
          <w:ilvl w:val="1"/>
          <w:numId w:val="7"/>
        </w:numPr>
      </w:pPr>
      <w:r w:rsidRPr="00A06899">
        <w:t xml:space="preserve">Alert users of new movies added to their preferred </w:t>
      </w:r>
      <w:proofErr w:type="spellStart"/>
      <w:r w:rsidRPr="00A06899">
        <w:t>theaters</w:t>
      </w:r>
      <w:proofErr w:type="spellEnd"/>
      <w:r w:rsidRPr="00A06899">
        <w:t>.</w:t>
      </w:r>
    </w:p>
    <w:p w14:paraId="1D2A3FE9" w14:textId="77777777" w:rsidR="00A06899" w:rsidRPr="00A06899" w:rsidRDefault="00A06899" w:rsidP="00A06899">
      <w:pPr>
        <w:numPr>
          <w:ilvl w:val="1"/>
          <w:numId w:val="7"/>
        </w:numPr>
      </w:pPr>
      <w:r w:rsidRPr="00A06899">
        <w:t>Notify users about applied discounts or promotions.</w:t>
      </w:r>
    </w:p>
    <w:p w14:paraId="78E28085" w14:textId="77777777" w:rsidR="00A06899" w:rsidRPr="00A06899" w:rsidRDefault="00A06899" w:rsidP="00A06899">
      <w:pPr>
        <w:rPr>
          <w:b/>
          <w:bCs/>
        </w:rPr>
      </w:pPr>
      <w:r w:rsidRPr="00A06899">
        <w:rPr>
          <w:b/>
          <w:bCs/>
        </w:rPr>
        <w:t>6. Reporting Module:</w:t>
      </w:r>
    </w:p>
    <w:p w14:paraId="246954F8" w14:textId="77777777" w:rsidR="00A06899" w:rsidRPr="00A06899" w:rsidRDefault="00A06899" w:rsidP="00A06899">
      <w:pPr>
        <w:numPr>
          <w:ilvl w:val="0"/>
          <w:numId w:val="8"/>
        </w:numPr>
      </w:pPr>
      <w:r w:rsidRPr="00A06899">
        <w:rPr>
          <w:b/>
          <w:bCs/>
        </w:rPr>
        <w:t>Admin/</w:t>
      </w:r>
      <w:proofErr w:type="spellStart"/>
      <w:r w:rsidRPr="00A06899">
        <w:rPr>
          <w:b/>
          <w:bCs/>
        </w:rPr>
        <w:t>TheaterOwner</w:t>
      </w:r>
      <w:proofErr w:type="spellEnd"/>
      <w:r w:rsidRPr="00A06899">
        <w:rPr>
          <w:b/>
          <w:bCs/>
        </w:rPr>
        <w:t>:</w:t>
      </w:r>
    </w:p>
    <w:p w14:paraId="77ED823C" w14:textId="77777777" w:rsidR="00A06899" w:rsidRPr="00A06899" w:rsidRDefault="00A06899" w:rsidP="00A06899">
      <w:pPr>
        <w:numPr>
          <w:ilvl w:val="1"/>
          <w:numId w:val="8"/>
        </w:numPr>
      </w:pPr>
      <w:r w:rsidRPr="00A06899">
        <w:lastRenderedPageBreak/>
        <w:t xml:space="preserve">Generate reports on total ticket sales, movie popularity, and </w:t>
      </w:r>
      <w:proofErr w:type="spellStart"/>
      <w:r w:rsidRPr="00A06899">
        <w:t>theater</w:t>
      </w:r>
      <w:proofErr w:type="spellEnd"/>
      <w:r w:rsidRPr="00A06899">
        <w:t xml:space="preserve"> performance.</w:t>
      </w:r>
    </w:p>
    <w:p w14:paraId="6DAA3753" w14:textId="77777777" w:rsidR="00A06899" w:rsidRPr="00A06899" w:rsidRDefault="00A06899" w:rsidP="00A06899">
      <w:pPr>
        <w:numPr>
          <w:ilvl w:val="1"/>
          <w:numId w:val="8"/>
        </w:numPr>
      </w:pPr>
      <w:proofErr w:type="spellStart"/>
      <w:r w:rsidRPr="00A06899">
        <w:t>Analyze</w:t>
      </w:r>
      <w:proofErr w:type="spellEnd"/>
      <w:r w:rsidRPr="00A06899">
        <w:t xml:space="preserve"> seat occupancy rates and trends for specific movies or times.</w:t>
      </w:r>
    </w:p>
    <w:p w14:paraId="36194AFD" w14:textId="77777777" w:rsidR="00A06899" w:rsidRPr="00A06899" w:rsidRDefault="00A06899" w:rsidP="00A06899">
      <w:pPr>
        <w:numPr>
          <w:ilvl w:val="0"/>
          <w:numId w:val="8"/>
        </w:numPr>
      </w:pPr>
      <w:r w:rsidRPr="00A06899">
        <w:rPr>
          <w:b/>
          <w:bCs/>
        </w:rPr>
        <w:t>System:</w:t>
      </w:r>
    </w:p>
    <w:p w14:paraId="035E8BAE" w14:textId="77777777" w:rsidR="00A06899" w:rsidRPr="00A06899" w:rsidRDefault="00A06899" w:rsidP="00A06899">
      <w:pPr>
        <w:numPr>
          <w:ilvl w:val="1"/>
          <w:numId w:val="8"/>
        </w:numPr>
      </w:pPr>
      <w:r w:rsidRPr="00A06899">
        <w:t>Provide automated reports for business insights and decision-making.</w:t>
      </w:r>
    </w:p>
    <w:p w14:paraId="5D21356D" w14:textId="77777777" w:rsidR="00A06899" w:rsidRPr="00A06899" w:rsidRDefault="00A06899" w:rsidP="00A06899">
      <w:r w:rsidRPr="00A06899">
        <w:pict w14:anchorId="7283E874">
          <v:rect id="_x0000_i1064" style="width:0;height:1.5pt" o:hralign="center" o:hrstd="t" o:hr="t" fillcolor="#a0a0a0" stroked="f"/>
        </w:pict>
      </w:r>
    </w:p>
    <w:p w14:paraId="5E0B7EAC" w14:textId="77777777" w:rsidR="00A06899" w:rsidRPr="00A06899" w:rsidRDefault="00A06899" w:rsidP="00A06899">
      <w:pPr>
        <w:rPr>
          <w:b/>
          <w:bCs/>
        </w:rPr>
      </w:pPr>
      <w:r w:rsidRPr="00A06899">
        <w:rPr>
          <w:b/>
          <w:bCs/>
        </w:rPr>
        <w:t>Technical Requirements:</w:t>
      </w:r>
    </w:p>
    <w:p w14:paraId="7A0771C9" w14:textId="77777777" w:rsidR="00A06899" w:rsidRPr="00A06899" w:rsidRDefault="00A06899" w:rsidP="00A06899">
      <w:pPr>
        <w:rPr>
          <w:b/>
          <w:bCs/>
        </w:rPr>
      </w:pPr>
      <w:r w:rsidRPr="00A06899">
        <w:rPr>
          <w:b/>
          <w:bCs/>
        </w:rPr>
        <w:t>Core Technologies:</w:t>
      </w:r>
    </w:p>
    <w:p w14:paraId="0AA51C0A" w14:textId="77777777" w:rsidR="00A06899" w:rsidRPr="00A06899" w:rsidRDefault="00A06899" w:rsidP="00A06899">
      <w:pPr>
        <w:numPr>
          <w:ilvl w:val="0"/>
          <w:numId w:val="9"/>
        </w:numPr>
      </w:pPr>
      <w:r w:rsidRPr="00A06899">
        <w:rPr>
          <w:b/>
          <w:bCs/>
        </w:rPr>
        <w:t>Backend:</w:t>
      </w:r>
      <w:r w:rsidRPr="00A06899">
        <w:t xml:space="preserve"> Core Java, Hibernate ORM for database interactions</w:t>
      </w:r>
    </w:p>
    <w:p w14:paraId="7B317463" w14:textId="77777777" w:rsidR="00A06899" w:rsidRPr="00A06899" w:rsidRDefault="00A06899" w:rsidP="00A06899">
      <w:pPr>
        <w:numPr>
          <w:ilvl w:val="0"/>
          <w:numId w:val="9"/>
        </w:numPr>
      </w:pPr>
      <w:r w:rsidRPr="00A06899">
        <w:rPr>
          <w:b/>
          <w:bCs/>
        </w:rPr>
        <w:t>Frontend:</w:t>
      </w:r>
      <w:r w:rsidRPr="00A06899">
        <w:t xml:space="preserve"> JSP/Servlet or Spring MVC for user interface</w:t>
      </w:r>
    </w:p>
    <w:p w14:paraId="334AE21E" w14:textId="77777777" w:rsidR="00A06899" w:rsidRPr="00A06899" w:rsidRDefault="00A06899" w:rsidP="00A06899">
      <w:pPr>
        <w:numPr>
          <w:ilvl w:val="0"/>
          <w:numId w:val="9"/>
        </w:numPr>
      </w:pPr>
      <w:r w:rsidRPr="00A06899">
        <w:rPr>
          <w:b/>
          <w:bCs/>
        </w:rPr>
        <w:t>Database:</w:t>
      </w:r>
      <w:r w:rsidRPr="00A06899">
        <w:t xml:space="preserve"> MySQL/PostgreSQL to store and manage all entities</w:t>
      </w:r>
    </w:p>
    <w:p w14:paraId="5AD15EF5" w14:textId="77777777" w:rsidR="00A06899" w:rsidRPr="00A06899" w:rsidRDefault="00A06899" w:rsidP="00A06899">
      <w:pPr>
        <w:numPr>
          <w:ilvl w:val="0"/>
          <w:numId w:val="9"/>
        </w:numPr>
      </w:pPr>
      <w:r w:rsidRPr="00A06899">
        <w:rPr>
          <w:b/>
          <w:bCs/>
        </w:rPr>
        <w:t>Payment Gateway:</w:t>
      </w:r>
      <w:r w:rsidRPr="00A06899">
        <w:t xml:space="preserve"> Integration with third-party services (e.g., PayPal, Stripe)</w:t>
      </w:r>
    </w:p>
    <w:p w14:paraId="2D34B07A" w14:textId="77777777" w:rsidR="00A06899" w:rsidRPr="00A06899" w:rsidRDefault="00A06899" w:rsidP="00A06899">
      <w:pPr>
        <w:numPr>
          <w:ilvl w:val="0"/>
          <w:numId w:val="9"/>
        </w:numPr>
      </w:pPr>
      <w:r w:rsidRPr="00A06899">
        <w:rPr>
          <w:b/>
          <w:bCs/>
        </w:rPr>
        <w:t>Notifications:</w:t>
      </w:r>
      <w:r w:rsidRPr="00A06899">
        <w:t xml:space="preserve"> Integration with email/SMS services for real-time alerts</w:t>
      </w:r>
    </w:p>
    <w:p w14:paraId="5962F922" w14:textId="77777777" w:rsidR="00A06899" w:rsidRPr="00A06899" w:rsidRDefault="00A06899" w:rsidP="00A06899">
      <w:pPr>
        <w:rPr>
          <w:b/>
          <w:bCs/>
        </w:rPr>
      </w:pPr>
      <w:r w:rsidRPr="00A06899">
        <w:rPr>
          <w:b/>
          <w:bCs/>
        </w:rPr>
        <w:t>Tools and Frameworks:</w:t>
      </w:r>
    </w:p>
    <w:p w14:paraId="44FC6BC3" w14:textId="77777777" w:rsidR="00A06899" w:rsidRPr="00A06899" w:rsidRDefault="00A06899" w:rsidP="00A06899">
      <w:pPr>
        <w:numPr>
          <w:ilvl w:val="0"/>
          <w:numId w:val="10"/>
        </w:numPr>
      </w:pPr>
      <w:r w:rsidRPr="00A06899">
        <w:rPr>
          <w:b/>
          <w:bCs/>
        </w:rPr>
        <w:t>Hibernate (ORM Tool):</w:t>
      </w:r>
      <w:r w:rsidRPr="00A06899">
        <w:t xml:space="preserve"> Manage object-relational mapping for all entities.</w:t>
      </w:r>
    </w:p>
    <w:p w14:paraId="22BEEC96" w14:textId="77777777" w:rsidR="00A06899" w:rsidRPr="00A06899" w:rsidRDefault="00A06899" w:rsidP="00A06899">
      <w:pPr>
        <w:numPr>
          <w:ilvl w:val="0"/>
          <w:numId w:val="10"/>
        </w:numPr>
      </w:pPr>
      <w:r w:rsidRPr="00A06899">
        <w:rPr>
          <w:b/>
          <w:bCs/>
        </w:rPr>
        <w:t>Collections API (Java):</w:t>
      </w:r>
      <w:r w:rsidRPr="00A06899">
        <w:t xml:space="preserve"> Manage collections like lists for seat bookings, show schedules, etc.</w:t>
      </w:r>
    </w:p>
    <w:p w14:paraId="1186FAAE" w14:textId="77777777" w:rsidR="00A06899" w:rsidRPr="00A06899" w:rsidRDefault="00A06899" w:rsidP="00A06899">
      <w:pPr>
        <w:numPr>
          <w:ilvl w:val="0"/>
          <w:numId w:val="10"/>
        </w:numPr>
      </w:pPr>
      <w:r w:rsidRPr="00A06899">
        <w:rPr>
          <w:b/>
          <w:bCs/>
        </w:rPr>
        <w:t>JPA Annotations:</w:t>
      </w:r>
      <w:r w:rsidRPr="00A06899">
        <w:t xml:space="preserve"> For mapping Java objects to database tables.</w:t>
      </w:r>
    </w:p>
    <w:p w14:paraId="024BA3EE" w14:textId="77777777" w:rsidR="00A06899" w:rsidRPr="00A06899" w:rsidRDefault="00A06899" w:rsidP="00A06899">
      <w:pPr>
        <w:numPr>
          <w:ilvl w:val="0"/>
          <w:numId w:val="10"/>
        </w:numPr>
      </w:pPr>
      <w:r w:rsidRPr="00A06899">
        <w:rPr>
          <w:b/>
          <w:bCs/>
        </w:rPr>
        <w:t>Maven/Gradle:</w:t>
      </w:r>
      <w:r w:rsidRPr="00A06899">
        <w:t xml:space="preserve"> For project management and dependency handling.</w:t>
      </w:r>
    </w:p>
    <w:p w14:paraId="2ADC9636" w14:textId="77777777" w:rsidR="00A06899" w:rsidRPr="00A06899" w:rsidRDefault="00A06899" w:rsidP="00A06899">
      <w:pPr>
        <w:rPr>
          <w:b/>
          <w:bCs/>
        </w:rPr>
      </w:pPr>
      <w:r w:rsidRPr="00A06899">
        <w:rPr>
          <w:b/>
          <w:bCs/>
        </w:rPr>
        <w:t>Security Features:</w:t>
      </w:r>
    </w:p>
    <w:p w14:paraId="6B7B6AA9" w14:textId="77777777" w:rsidR="00A06899" w:rsidRPr="00A06899" w:rsidRDefault="00A06899" w:rsidP="00A06899">
      <w:pPr>
        <w:numPr>
          <w:ilvl w:val="0"/>
          <w:numId w:val="11"/>
        </w:numPr>
      </w:pPr>
      <w:r w:rsidRPr="00A06899">
        <w:t xml:space="preserve">Role-based access control (Admin, Customer, </w:t>
      </w:r>
      <w:proofErr w:type="spellStart"/>
      <w:r w:rsidRPr="00A06899">
        <w:t>TheaterOwner</w:t>
      </w:r>
      <w:proofErr w:type="spellEnd"/>
      <w:r w:rsidRPr="00A06899">
        <w:t>).</w:t>
      </w:r>
    </w:p>
    <w:p w14:paraId="78B7CC74" w14:textId="77777777" w:rsidR="00A06899" w:rsidRPr="00A06899" w:rsidRDefault="00A06899" w:rsidP="00A06899">
      <w:pPr>
        <w:numPr>
          <w:ilvl w:val="0"/>
          <w:numId w:val="11"/>
        </w:numPr>
      </w:pPr>
      <w:r w:rsidRPr="00A06899">
        <w:t>Encryption of sensitive user data (e.g., passwords, payment details).</w:t>
      </w:r>
    </w:p>
    <w:p w14:paraId="3E2B701B" w14:textId="77777777" w:rsidR="00A06899" w:rsidRPr="00A06899" w:rsidRDefault="00A06899" w:rsidP="00A06899">
      <w:pPr>
        <w:numPr>
          <w:ilvl w:val="0"/>
          <w:numId w:val="11"/>
        </w:numPr>
      </w:pPr>
      <w:r w:rsidRPr="00A06899">
        <w:t>Input validation and SQL injection prevention.</w:t>
      </w:r>
    </w:p>
    <w:p w14:paraId="2378A04A" w14:textId="77777777" w:rsidR="00A06899" w:rsidRPr="00A06899" w:rsidRDefault="00A06899" w:rsidP="00A06899">
      <w:r w:rsidRPr="00A06899">
        <w:pict w14:anchorId="49799D01">
          <v:rect id="_x0000_i1065" style="width:0;height:1.5pt" o:hralign="center" o:hrstd="t" o:hr="t" fillcolor="#a0a0a0" stroked="f"/>
        </w:pict>
      </w:r>
    </w:p>
    <w:p w14:paraId="65AA009C" w14:textId="77777777" w:rsidR="00A06899" w:rsidRPr="00A06899" w:rsidRDefault="00A06899" w:rsidP="00A06899">
      <w:pPr>
        <w:rPr>
          <w:b/>
          <w:bCs/>
        </w:rPr>
      </w:pPr>
      <w:r w:rsidRPr="00A06899">
        <w:rPr>
          <w:b/>
          <w:bCs/>
        </w:rPr>
        <w:t>Non-Functional Requirements:</w:t>
      </w:r>
    </w:p>
    <w:p w14:paraId="45E656AF" w14:textId="77777777" w:rsidR="00A06899" w:rsidRPr="00A06899" w:rsidRDefault="00A06899" w:rsidP="00A06899">
      <w:pPr>
        <w:numPr>
          <w:ilvl w:val="0"/>
          <w:numId w:val="12"/>
        </w:numPr>
      </w:pPr>
      <w:r w:rsidRPr="00A06899">
        <w:rPr>
          <w:b/>
          <w:bCs/>
        </w:rPr>
        <w:t>Scalability:</w:t>
      </w:r>
      <w:r w:rsidRPr="00A06899">
        <w:t xml:space="preserve"> The system should handle increasing users and </w:t>
      </w:r>
      <w:proofErr w:type="spellStart"/>
      <w:r w:rsidRPr="00A06899">
        <w:t>theaters</w:t>
      </w:r>
      <w:proofErr w:type="spellEnd"/>
      <w:r w:rsidRPr="00A06899">
        <w:t xml:space="preserve"> across multiple cities.</w:t>
      </w:r>
    </w:p>
    <w:p w14:paraId="309854A3" w14:textId="77777777" w:rsidR="00A06899" w:rsidRPr="00A06899" w:rsidRDefault="00A06899" w:rsidP="00A06899">
      <w:pPr>
        <w:numPr>
          <w:ilvl w:val="0"/>
          <w:numId w:val="12"/>
        </w:numPr>
      </w:pPr>
      <w:r w:rsidRPr="00A06899">
        <w:rPr>
          <w:b/>
          <w:bCs/>
        </w:rPr>
        <w:t>Performance:</w:t>
      </w:r>
      <w:r w:rsidRPr="00A06899">
        <w:t xml:space="preserve"> Ensure fast booking and payment processing with minimal delays.</w:t>
      </w:r>
    </w:p>
    <w:p w14:paraId="5EF3BB9E" w14:textId="77777777" w:rsidR="00A06899" w:rsidRPr="00A06899" w:rsidRDefault="00A06899" w:rsidP="00A06899">
      <w:pPr>
        <w:numPr>
          <w:ilvl w:val="0"/>
          <w:numId w:val="12"/>
        </w:numPr>
      </w:pPr>
      <w:r w:rsidRPr="00A06899">
        <w:rPr>
          <w:b/>
          <w:bCs/>
        </w:rPr>
        <w:t>Reliability:</w:t>
      </w:r>
      <w:r w:rsidRPr="00A06899">
        <w:t xml:space="preserve"> System should be available 24/7 without downtime.</w:t>
      </w:r>
    </w:p>
    <w:p w14:paraId="47718466" w14:textId="77777777" w:rsidR="00A06899" w:rsidRPr="00A06899" w:rsidRDefault="00A06899" w:rsidP="00A06899">
      <w:pPr>
        <w:numPr>
          <w:ilvl w:val="0"/>
          <w:numId w:val="12"/>
        </w:numPr>
      </w:pPr>
      <w:r w:rsidRPr="00A06899">
        <w:rPr>
          <w:b/>
          <w:bCs/>
        </w:rPr>
        <w:t>User Experience:</w:t>
      </w:r>
      <w:r w:rsidRPr="00A06899">
        <w:t xml:space="preserve"> Simplified and intuitive interface for ease of use.</w:t>
      </w:r>
    </w:p>
    <w:p w14:paraId="68F11B63" w14:textId="77777777" w:rsidR="00A06899" w:rsidRPr="00A06899" w:rsidRDefault="00A06899" w:rsidP="00A06899">
      <w:r w:rsidRPr="00A06899">
        <w:pict w14:anchorId="59891ABC">
          <v:rect id="_x0000_i1066" style="width:0;height:1.5pt" o:hralign="center" o:hrstd="t" o:hr="t" fillcolor="#a0a0a0" stroked="f"/>
        </w:pict>
      </w:r>
    </w:p>
    <w:p w14:paraId="04B4991C" w14:textId="77777777" w:rsidR="00A06899" w:rsidRPr="00A06899" w:rsidRDefault="00A06899" w:rsidP="00A06899">
      <w:r w:rsidRPr="00A06899">
        <w:t>This detailed requirement analysis forms the foundation for designing and developing the Online Movie Ticket Booking System, ensuring the system is feature-rich, scalable, and user-friendly.</w:t>
      </w:r>
    </w:p>
    <w:p w14:paraId="7311E3BE" w14:textId="77777777" w:rsidR="00072402" w:rsidRDefault="00072402"/>
    <w:p w14:paraId="105ADA6D" w14:textId="77777777" w:rsidR="00072402" w:rsidRDefault="00072402">
      <w:r>
        <w:br w:type="page"/>
      </w:r>
    </w:p>
    <w:p w14:paraId="5121833C" w14:textId="025DF561" w:rsidR="00A06899" w:rsidRPr="00A06899" w:rsidRDefault="00A06899" w:rsidP="00A06899">
      <w:pPr>
        <w:rPr>
          <w:b/>
          <w:bCs/>
          <w:color w:val="FF0000"/>
          <w:sz w:val="40"/>
          <w:szCs w:val="40"/>
        </w:rPr>
      </w:pPr>
      <w:r w:rsidRPr="00A06899">
        <w:rPr>
          <w:b/>
          <w:bCs/>
          <w:color w:val="FF0000"/>
          <w:sz w:val="40"/>
          <w:szCs w:val="40"/>
        </w:rPr>
        <w:lastRenderedPageBreak/>
        <w:t>Detailed Modules Description</w:t>
      </w:r>
    </w:p>
    <w:p w14:paraId="0DB46C04" w14:textId="77777777" w:rsidR="00A06899" w:rsidRPr="00A06899" w:rsidRDefault="00A06899" w:rsidP="00A06899">
      <w:r w:rsidRPr="00A06899">
        <w:t xml:space="preserve">The project consists of several key modules that define the core functionality of the system. Each module will handle specific aspects of the platform, from managing movies and </w:t>
      </w:r>
      <w:proofErr w:type="spellStart"/>
      <w:r w:rsidRPr="00A06899">
        <w:t>theaters</w:t>
      </w:r>
      <w:proofErr w:type="spellEnd"/>
      <w:r w:rsidRPr="00A06899">
        <w:t xml:space="preserve"> to booking tickets, processing payments, and sending notifications. Here's a detailed description of each module:</w:t>
      </w:r>
    </w:p>
    <w:p w14:paraId="5DA09969" w14:textId="77777777" w:rsidR="00A06899" w:rsidRPr="00A06899" w:rsidRDefault="00A06899" w:rsidP="00A06899">
      <w:r w:rsidRPr="00A06899">
        <w:pict w14:anchorId="4BA41EB4">
          <v:rect id="_x0000_i1139" style="width:0;height:1.5pt" o:hralign="center" o:hrstd="t" o:hr="t" fillcolor="#a0a0a0" stroked="f"/>
        </w:pict>
      </w:r>
    </w:p>
    <w:p w14:paraId="752A47AE" w14:textId="77777777" w:rsidR="00A06899" w:rsidRPr="00A06899" w:rsidRDefault="00A06899" w:rsidP="00A06899">
      <w:pPr>
        <w:rPr>
          <w:b/>
          <w:bCs/>
        </w:rPr>
      </w:pPr>
      <w:r w:rsidRPr="00A06899">
        <w:rPr>
          <w:b/>
          <w:bCs/>
        </w:rPr>
        <w:t xml:space="preserve">1. Movie and </w:t>
      </w:r>
      <w:proofErr w:type="spellStart"/>
      <w:r w:rsidRPr="00A06899">
        <w:rPr>
          <w:b/>
          <w:bCs/>
        </w:rPr>
        <w:t>Theater</w:t>
      </w:r>
      <w:proofErr w:type="spellEnd"/>
      <w:r w:rsidRPr="00A06899">
        <w:rPr>
          <w:b/>
          <w:bCs/>
        </w:rPr>
        <w:t xml:space="preserve"> Management Module</w:t>
      </w:r>
    </w:p>
    <w:p w14:paraId="720CC5AF" w14:textId="77777777" w:rsidR="00A06899" w:rsidRPr="00A06899" w:rsidRDefault="00A06899" w:rsidP="00A06899">
      <w:r w:rsidRPr="00A06899">
        <w:t xml:space="preserve">This module is responsible for managing all aspects related to movies, </w:t>
      </w:r>
      <w:proofErr w:type="spellStart"/>
      <w:r w:rsidRPr="00A06899">
        <w:t>theaters</w:t>
      </w:r>
      <w:proofErr w:type="spellEnd"/>
      <w:r w:rsidRPr="00A06899">
        <w:t>, and their schedules.</w:t>
      </w:r>
    </w:p>
    <w:p w14:paraId="6F08C4EE" w14:textId="77777777" w:rsidR="00A06899" w:rsidRPr="00A06899" w:rsidRDefault="00A06899" w:rsidP="00A06899">
      <w:pPr>
        <w:rPr>
          <w:b/>
          <w:bCs/>
        </w:rPr>
      </w:pPr>
      <w:r w:rsidRPr="00A06899">
        <w:rPr>
          <w:b/>
          <w:bCs/>
        </w:rPr>
        <w:t>Key Features:</w:t>
      </w:r>
    </w:p>
    <w:p w14:paraId="3E77D021" w14:textId="77777777" w:rsidR="00A06899" w:rsidRPr="00A06899" w:rsidRDefault="00A06899" w:rsidP="00A06899">
      <w:pPr>
        <w:numPr>
          <w:ilvl w:val="0"/>
          <w:numId w:val="13"/>
        </w:numPr>
      </w:pPr>
      <w:r w:rsidRPr="00A06899">
        <w:rPr>
          <w:b/>
          <w:bCs/>
        </w:rPr>
        <w:t>Movie Management:</w:t>
      </w:r>
      <w:r w:rsidRPr="00A06899">
        <w:t xml:space="preserve"> Admins and </w:t>
      </w:r>
      <w:proofErr w:type="spellStart"/>
      <w:r w:rsidRPr="00A06899">
        <w:t>Theater</w:t>
      </w:r>
      <w:proofErr w:type="spellEnd"/>
      <w:r w:rsidRPr="00A06899">
        <w:t xml:space="preserve"> Owners can add, update, or remove movie details such as title, genre, cast, director, release date, and duration.</w:t>
      </w:r>
    </w:p>
    <w:p w14:paraId="15784A99" w14:textId="77777777" w:rsidR="00A06899" w:rsidRPr="00A06899" w:rsidRDefault="00A06899" w:rsidP="00A06899">
      <w:pPr>
        <w:numPr>
          <w:ilvl w:val="0"/>
          <w:numId w:val="13"/>
        </w:numPr>
      </w:pPr>
      <w:proofErr w:type="spellStart"/>
      <w:r w:rsidRPr="00A06899">
        <w:rPr>
          <w:b/>
          <w:bCs/>
        </w:rPr>
        <w:t>Theater</w:t>
      </w:r>
      <w:proofErr w:type="spellEnd"/>
      <w:r w:rsidRPr="00A06899">
        <w:rPr>
          <w:b/>
          <w:bCs/>
        </w:rPr>
        <w:t xml:space="preserve"> Management:</w:t>
      </w:r>
      <w:r w:rsidRPr="00A06899">
        <w:t xml:space="preserve"> </w:t>
      </w:r>
      <w:proofErr w:type="spellStart"/>
      <w:r w:rsidRPr="00A06899">
        <w:t>Theaters</w:t>
      </w:r>
      <w:proofErr w:type="spellEnd"/>
      <w:r w:rsidRPr="00A06899">
        <w:t xml:space="preserve"> can be added, modified, or removed. Each </w:t>
      </w:r>
      <w:proofErr w:type="spellStart"/>
      <w:r w:rsidRPr="00A06899">
        <w:t>theater</w:t>
      </w:r>
      <w:proofErr w:type="spellEnd"/>
      <w:r w:rsidRPr="00A06899">
        <w:t xml:space="preserve"> will have multiple screens, and the seating arrangement for each screen can be defined.</w:t>
      </w:r>
    </w:p>
    <w:p w14:paraId="42D2836F" w14:textId="77777777" w:rsidR="00A06899" w:rsidRPr="00A06899" w:rsidRDefault="00A06899" w:rsidP="00A06899">
      <w:pPr>
        <w:numPr>
          <w:ilvl w:val="0"/>
          <w:numId w:val="13"/>
        </w:numPr>
      </w:pPr>
      <w:r w:rsidRPr="00A06899">
        <w:rPr>
          <w:b/>
          <w:bCs/>
        </w:rPr>
        <w:t>Schedule Management:</w:t>
      </w:r>
      <w:r w:rsidRPr="00A06899">
        <w:t xml:space="preserve"> Show schedules for different </w:t>
      </w:r>
      <w:proofErr w:type="spellStart"/>
      <w:r w:rsidRPr="00A06899">
        <w:t>theaters</w:t>
      </w:r>
      <w:proofErr w:type="spellEnd"/>
      <w:r w:rsidRPr="00A06899">
        <w:t xml:space="preserve"> can be created and managed. Admins or </w:t>
      </w:r>
      <w:proofErr w:type="spellStart"/>
      <w:r w:rsidRPr="00A06899">
        <w:t>Theater</w:t>
      </w:r>
      <w:proofErr w:type="spellEnd"/>
      <w:r w:rsidRPr="00A06899">
        <w:t xml:space="preserve"> Owners can assign movies to specific time slots in a </w:t>
      </w:r>
      <w:proofErr w:type="spellStart"/>
      <w:r w:rsidRPr="00A06899">
        <w:t>theater</w:t>
      </w:r>
      <w:proofErr w:type="spellEnd"/>
      <w:r w:rsidRPr="00A06899">
        <w:t>.</w:t>
      </w:r>
    </w:p>
    <w:p w14:paraId="2109077A" w14:textId="77777777" w:rsidR="00A06899" w:rsidRPr="00A06899" w:rsidRDefault="00A06899" w:rsidP="00A06899">
      <w:pPr>
        <w:numPr>
          <w:ilvl w:val="0"/>
          <w:numId w:val="13"/>
        </w:numPr>
      </w:pPr>
      <w:r w:rsidRPr="00A06899">
        <w:rPr>
          <w:b/>
          <w:bCs/>
        </w:rPr>
        <w:t>Seat Availability:</w:t>
      </w:r>
      <w:r w:rsidRPr="00A06899">
        <w:t xml:space="preserve"> The system will track seat availability in real-time. Once a seat is booked, it is marked as unavailable for others.</w:t>
      </w:r>
    </w:p>
    <w:p w14:paraId="7270981A" w14:textId="77777777" w:rsidR="00A06899" w:rsidRPr="00A06899" w:rsidRDefault="00A06899" w:rsidP="00A06899">
      <w:pPr>
        <w:numPr>
          <w:ilvl w:val="0"/>
          <w:numId w:val="13"/>
        </w:numPr>
      </w:pPr>
      <w:r w:rsidRPr="00A06899">
        <w:rPr>
          <w:b/>
          <w:bCs/>
        </w:rPr>
        <w:t>Showtimes and Schedules:</w:t>
      </w:r>
      <w:r w:rsidRPr="00A06899">
        <w:t xml:space="preserve"> Customers can view movie showtimes for different </w:t>
      </w:r>
      <w:proofErr w:type="spellStart"/>
      <w:r w:rsidRPr="00A06899">
        <w:t>theaters</w:t>
      </w:r>
      <w:proofErr w:type="spellEnd"/>
      <w:r w:rsidRPr="00A06899">
        <w:t xml:space="preserve"> and filter by date, time, and movie preference.</w:t>
      </w:r>
    </w:p>
    <w:p w14:paraId="648813E8" w14:textId="77777777" w:rsidR="00A06899" w:rsidRPr="00A06899" w:rsidRDefault="00A06899" w:rsidP="00A06899">
      <w:pPr>
        <w:rPr>
          <w:b/>
          <w:bCs/>
        </w:rPr>
      </w:pPr>
      <w:r w:rsidRPr="00A06899">
        <w:rPr>
          <w:b/>
          <w:bCs/>
        </w:rPr>
        <w:t>Actions:</w:t>
      </w:r>
    </w:p>
    <w:p w14:paraId="53708BDD" w14:textId="77777777" w:rsidR="00A06899" w:rsidRPr="00A06899" w:rsidRDefault="00A06899" w:rsidP="00A06899">
      <w:pPr>
        <w:numPr>
          <w:ilvl w:val="0"/>
          <w:numId w:val="14"/>
        </w:numPr>
      </w:pPr>
      <w:r w:rsidRPr="00A06899">
        <w:t>Add, edit, and delete movies.</w:t>
      </w:r>
    </w:p>
    <w:p w14:paraId="1FB27C4C" w14:textId="77777777" w:rsidR="00A06899" w:rsidRPr="00A06899" w:rsidRDefault="00A06899" w:rsidP="00A06899">
      <w:pPr>
        <w:numPr>
          <w:ilvl w:val="0"/>
          <w:numId w:val="14"/>
        </w:numPr>
      </w:pPr>
      <w:r w:rsidRPr="00A06899">
        <w:t xml:space="preserve">Add, edit, and delete </w:t>
      </w:r>
      <w:proofErr w:type="spellStart"/>
      <w:r w:rsidRPr="00A06899">
        <w:t>theater</w:t>
      </w:r>
      <w:proofErr w:type="spellEnd"/>
      <w:r w:rsidRPr="00A06899">
        <w:t xml:space="preserve"> information.</w:t>
      </w:r>
    </w:p>
    <w:p w14:paraId="1D572F60" w14:textId="77777777" w:rsidR="00A06899" w:rsidRPr="00A06899" w:rsidRDefault="00A06899" w:rsidP="00A06899">
      <w:pPr>
        <w:numPr>
          <w:ilvl w:val="0"/>
          <w:numId w:val="14"/>
        </w:numPr>
      </w:pPr>
      <w:r w:rsidRPr="00A06899">
        <w:t xml:space="preserve">Schedule movie shows in different </w:t>
      </w:r>
      <w:proofErr w:type="spellStart"/>
      <w:r w:rsidRPr="00A06899">
        <w:t>theaters</w:t>
      </w:r>
      <w:proofErr w:type="spellEnd"/>
      <w:r w:rsidRPr="00A06899">
        <w:t>.</w:t>
      </w:r>
    </w:p>
    <w:p w14:paraId="34C13F75" w14:textId="77777777" w:rsidR="00A06899" w:rsidRPr="00A06899" w:rsidRDefault="00A06899" w:rsidP="00A06899">
      <w:pPr>
        <w:numPr>
          <w:ilvl w:val="0"/>
          <w:numId w:val="14"/>
        </w:numPr>
      </w:pPr>
      <w:r w:rsidRPr="00A06899">
        <w:t>View seating arrangements and seat availability for each show.</w:t>
      </w:r>
    </w:p>
    <w:p w14:paraId="74AC2D37" w14:textId="77777777" w:rsidR="00A06899" w:rsidRPr="00A06899" w:rsidRDefault="00A06899" w:rsidP="00A06899">
      <w:r w:rsidRPr="00A06899">
        <w:pict w14:anchorId="723AB7E1">
          <v:rect id="_x0000_i1140" style="width:0;height:1.5pt" o:hralign="center" o:hrstd="t" o:hr="t" fillcolor="#a0a0a0" stroked="f"/>
        </w:pict>
      </w:r>
    </w:p>
    <w:p w14:paraId="0C4F7C49" w14:textId="77777777" w:rsidR="00A06899" w:rsidRPr="00A06899" w:rsidRDefault="00A06899" w:rsidP="00A06899">
      <w:pPr>
        <w:rPr>
          <w:b/>
          <w:bCs/>
        </w:rPr>
      </w:pPr>
      <w:r w:rsidRPr="00A06899">
        <w:rPr>
          <w:b/>
          <w:bCs/>
        </w:rPr>
        <w:t>2. Booking System Module</w:t>
      </w:r>
    </w:p>
    <w:p w14:paraId="605FC62C" w14:textId="77777777" w:rsidR="00A06899" w:rsidRPr="00A06899" w:rsidRDefault="00A06899" w:rsidP="00A06899">
      <w:r w:rsidRPr="00A06899">
        <w:t>The Booking System Module allows users to book movie tickets, choose seats, and manage their bookings.</w:t>
      </w:r>
    </w:p>
    <w:p w14:paraId="55427507" w14:textId="77777777" w:rsidR="00A06899" w:rsidRPr="00A06899" w:rsidRDefault="00A06899" w:rsidP="00A06899">
      <w:pPr>
        <w:rPr>
          <w:b/>
          <w:bCs/>
        </w:rPr>
      </w:pPr>
      <w:r w:rsidRPr="00A06899">
        <w:rPr>
          <w:b/>
          <w:bCs/>
        </w:rPr>
        <w:t>Key Features:</w:t>
      </w:r>
    </w:p>
    <w:p w14:paraId="71906EB9" w14:textId="77777777" w:rsidR="00A06899" w:rsidRPr="00A06899" w:rsidRDefault="00A06899" w:rsidP="00A06899">
      <w:pPr>
        <w:numPr>
          <w:ilvl w:val="0"/>
          <w:numId w:val="15"/>
        </w:numPr>
      </w:pPr>
      <w:r w:rsidRPr="00A06899">
        <w:rPr>
          <w:b/>
          <w:bCs/>
        </w:rPr>
        <w:t>Seat Selection:</w:t>
      </w:r>
      <w:r w:rsidRPr="00A06899">
        <w:t xml:space="preserve"> Customers can view available seats for a particular show in a </w:t>
      </w:r>
      <w:proofErr w:type="spellStart"/>
      <w:r w:rsidRPr="00A06899">
        <w:t>theater</w:t>
      </w:r>
      <w:proofErr w:type="spellEnd"/>
      <w:r w:rsidRPr="00A06899">
        <w:t xml:space="preserve"> and select their preferred seats for booking.</w:t>
      </w:r>
    </w:p>
    <w:p w14:paraId="4CF49F99" w14:textId="77777777" w:rsidR="00A06899" w:rsidRPr="00A06899" w:rsidRDefault="00A06899" w:rsidP="00A06899">
      <w:pPr>
        <w:numPr>
          <w:ilvl w:val="0"/>
          <w:numId w:val="15"/>
        </w:numPr>
      </w:pPr>
      <w:r w:rsidRPr="00A06899">
        <w:rPr>
          <w:b/>
          <w:bCs/>
        </w:rPr>
        <w:t>Booking Confirmation:</w:t>
      </w:r>
      <w:r w:rsidRPr="00A06899">
        <w:t xml:space="preserve"> After selecting seats, customers can proceed to confirm their booking, making sure the selected seats are reserved for them.</w:t>
      </w:r>
    </w:p>
    <w:p w14:paraId="5F9B9C1A" w14:textId="77777777" w:rsidR="00A06899" w:rsidRPr="00A06899" w:rsidRDefault="00A06899" w:rsidP="00A06899">
      <w:pPr>
        <w:numPr>
          <w:ilvl w:val="0"/>
          <w:numId w:val="15"/>
        </w:numPr>
      </w:pPr>
      <w:r w:rsidRPr="00A06899">
        <w:rPr>
          <w:b/>
          <w:bCs/>
        </w:rPr>
        <w:t>View and Manage Bookings:</w:t>
      </w:r>
      <w:r w:rsidRPr="00A06899">
        <w:t xml:space="preserve"> Users can view their past and current bookings. They can also cancel bookings if needed, as per the cancellation policy.</w:t>
      </w:r>
    </w:p>
    <w:p w14:paraId="6FC08462" w14:textId="77777777" w:rsidR="00A06899" w:rsidRPr="00A06899" w:rsidRDefault="00A06899" w:rsidP="00A06899">
      <w:pPr>
        <w:numPr>
          <w:ilvl w:val="0"/>
          <w:numId w:val="15"/>
        </w:numPr>
      </w:pPr>
      <w:r w:rsidRPr="00A06899">
        <w:rPr>
          <w:b/>
          <w:bCs/>
        </w:rPr>
        <w:t>Seat Status Update:</w:t>
      </w:r>
      <w:r w:rsidRPr="00A06899">
        <w:t xml:space="preserve"> Once a seat is booked, the system will update its status to "Booked" or "Unavailable" for others.</w:t>
      </w:r>
    </w:p>
    <w:p w14:paraId="47A395DE" w14:textId="77777777" w:rsidR="00A06899" w:rsidRPr="00A06899" w:rsidRDefault="00A06899" w:rsidP="00A06899">
      <w:pPr>
        <w:rPr>
          <w:b/>
          <w:bCs/>
        </w:rPr>
      </w:pPr>
      <w:r w:rsidRPr="00A06899">
        <w:rPr>
          <w:b/>
          <w:bCs/>
        </w:rPr>
        <w:t>Actions:</w:t>
      </w:r>
    </w:p>
    <w:p w14:paraId="69B93FA3" w14:textId="77777777" w:rsidR="00A06899" w:rsidRPr="00A06899" w:rsidRDefault="00A06899" w:rsidP="00A06899">
      <w:pPr>
        <w:numPr>
          <w:ilvl w:val="0"/>
          <w:numId w:val="16"/>
        </w:numPr>
      </w:pPr>
      <w:r w:rsidRPr="00A06899">
        <w:t xml:space="preserve">Browse and select movies and shows by date, time, and </w:t>
      </w:r>
      <w:proofErr w:type="spellStart"/>
      <w:r w:rsidRPr="00A06899">
        <w:t>theater</w:t>
      </w:r>
      <w:proofErr w:type="spellEnd"/>
      <w:r w:rsidRPr="00A06899">
        <w:t>.</w:t>
      </w:r>
    </w:p>
    <w:p w14:paraId="02CB2FD4" w14:textId="77777777" w:rsidR="00A06899" w:rsidRPr="00A06899" w:rsidRDefault="00A06899" w:rsidP="00A06899">
      <w:pPr>
        <w:numPr>
          <w:ilvl w:val="0"/>
          <w:numId w:val="16"/>
        </w:numPr>
      </w:pPr>
      <w:r w:rsidRPr="00A06899">
        <w:t>View seating arrangements for each show and select seats.</w:t>
      </w:r>
    </w:p>
    <w:p w14:paraId="47F682CD" w14:textId="77777777" w:rsidR="00A06899" w:rsidRPr="00A06899" w:rsidRDefault="00A06899" w:rsidP="00A06899">
      <w:pPr>
        <w:numPr>
          <w:ilvl w:val="0"/>
          <w:numId w:val="16"/>
        </w:numPr>
      </w:pPr>
      <w:r w:rsidRPr="00A06899">
        <w:lastRenderedPageBreak/>
        <w:t>Confirm booking after seat selection.</w:t>
      </w:r>
    </w:p>
    <w:p w14:paraId="5704C173" w14:textId="77777777" w:rsidR="00A06899" w:rsidRPr="00A06899" w:rsidRDefault="00A06899" w:rsidP="00A06899">
      <w:pPr>
        <w:numPr>
          <w:ilvl w:val="0"/>
          <w:numId w:val="16"/>
        </w:numPr>
      </w:pPr>
      <w:r w:rsidRPr="00A06899">
        <w:t>Cancel bookings (if allowed by the system's policies).</w:t>
      </w:r>
    </w:p>
    <w:p w14:paraId="6C7E347D" w14:textId="77777777" w:rsidR="00A06899" w:rsidRPr="00A06899" w:rsidRDefault="00A06899" w:rsidP="00A06899">
      <w:pPr>
        <w:numPr>
          <w:ilvl w:val="0"/>
          <w:numId w:val="16"/>
        </w:numPr>
      </w:pPr>
      <w:r w:rsidRPr="00A06899">
        <w:t>View booking history and details.</w:t>
      </w:r>
    </w:p>
    <w:p w14:paraId="40B085D6" w14:textId="77777777" w:rsidR="00A06899" w:rsidRPr="00A06899" w:rsidRDefault="00A06899" w:rsidP="00A06899">
      <w:r w:rsidRPr="00A06899">
        <w:pict w14:anchorId="51AD206F">
          <v:rect id="_x0000_i1141" style="width:0;height:1.5pt" o:hralign="center" o:hrstd="t" o:hr="t" fillcolor="#a0a0a0" stroked="f"/>
        </w:pict>
      </w:r>
    </w:p>
    <w:p w14:paraId="4F0B4845" w14:textId="77777777" w:rsidR="00A06899" w:rsidRPr="00A06899" w:rsidRDefault="00A06899" w:rsidP="00A06899">
      <w:pPr>
        <w:rPr>
          <w:b/>
          <w:bCs/>
        </w:rPr>
      </w:pPr>
      <w:r w:rsidRPr="00A06899">
        <w:rPr>
          <w:b/>
          <w:bCs/>
        </w:rPr>
        <w:t>3. Payment Gateway Module</w:t>
      </w:r>
    </w:p>
    <w:p w14:paraId="7EE05D9F" w14:textId="77777777" w:rsidR="00A06899" w:rsidRPr="00A06899" w:rsidRDefault="00A06899" w:rsidP="00A06899">
      <w:r w:rsidRPr="00A06899">
        <w:t>This module handles all the financial transactions related to booking, cancellations, and refunds.</w:t>
      </w:r>
    </w:p>
    <w:p w14:paraId="0074A5CF" w14:textId="77777777" w:rsidR="00A06899" w:rsidRPr="00A06899" w:rsidRDefault="00A06899" w:rsidP="00A06899">
      <w:pPr>
        <w:rPr>
          <w:b/>
          <w:bCs/>
        </w:rPr>
      </w:pPr>
      <w:r w:rsidRPr="00A06899">
        <w:rPr>
          <w:b/>
          <w:bCs/>
        </w:rPr>
        <w:t>Key Features:</w:t>
      </w:r>
    </w:p>
    <w:p w14:paraId="1609B238" w14:textId="77777777" w:rsidR="00A06899" w:rsidRPr="00A06899" w:rsidRDefault="00A06899" w:rsidP="00A06899">
      <w:pPr>
        <w:numPr>
          <w:ilvl w:val="0"/>
          <w:numId w:val="17"/>
        </w:numPr>
      </w:pPr>
      <w:r w:rsidRPr="00A06899">
        <w:rPr>
          <w:b/>
          <w:bCs/>
        </w:rPr>
        <w:t>Multiple Payment Methods:</w:t>
      </w:r>
      <w:r w:rsidRPr="00A06899">
        <w:t xml:space="preserve"> Customers can pay for their bookings using a variety of payment methods such as Credit/Debit Cards, UPI, Net Banking, and Digital Wallets.</w:t>
      </w:r>
    </w:p>
    <w:p w14:paraId="0D06D4C8" w14:textId="77777777" w:rsidR="00A06899" w:rsidRPr="00A06899" w:rsidRDefault="00A06899" w:rsidP="00A06899">
      <w:pPr>
        <w:numPr>
          <w:ilvl w:val="0"/>
          <w:numId w:val="17"/>
        </w:numPr>
      </w:pPr>
      <w:r w:rsidRPr="00A06899">
        <w:rPr>
          <w:b/>
          <w:bCs/>
        </w:rPr>
        <w:t>Discount Management:</w:t>
      </w:r>
      <w:r w:rsidRPr="00A06899">
        <w:t xml:space="preserve"> During checkout, customers can apply discount codes, which will be validated and applied to the final payment.</w:t>
      </w:r>
    </w:p>
    <w:p w14:paraId="5A1DB1BE" w14:textId="77777777" w:rsidR="00A06899" w:rsidRPr="00A06899" w:rsidRDefault="00A06899" w:rsidP="00A06899">
      <w:pPr>
        <w:numPr>
          <w:ilvl w:val="0"/>
          <w:numId w:val="17"/>
        </w:numPr>
      </w:pPr>
      <w:r w:rsidRPr="00A06899">
        <w:rPr>
          <w:b/>
          <w:bCs/>
        </w:rPr>
        <w:t>Refund Management:</w:t>
      </w:r>
      <w:r w:rsidRPr="00A06899">
        <w:t xml:space="preserve"> In the case of booking cancellations, the system can process refunds according to the booking and cancellation policies.</w:t>
      </w:r>
    </w:p>
    <w:p w14:paraId="4038A73E" w14:textId="77777777" w:rsidR="00A06899" w:rsidRPr="00A06899" w:rsidRDefault="00A06899" w:rsidP="00A06899">
      <w:pPr>
        <w:numPr>
          <w:ilvl w:val="0"/>
          <w:numId w:val="17"/>
        </w:numPr>
      </w:pPr>
      <w:r w:rsidRPr="00A06899">
        <w:rPr>
          <w:b/>
          <w:bCs/>
        </w:rPr>
        <w:t>Invoice Generation:</w:t>
      </w:r>
      <w:r w:rsidRPr="00A06899">
        <w:t xml:space="preserve"> Once the payment is successfully completed, the system generates an invoice for the transaction, which can be viewed by the user.</w:t>
      </w:r>
    </w:p>
    <w:p w14:paraId="5874D62E" w14:textId="77777777" w:rsidR="00A06899" w:rsidRPr="00A06899" w:rsidRDefault="00A06899" w:rsidP="00A06899">
      <w:pPr>
        <w:rPr>
          <w:b/>
          <w:bCs/>
        </w:rPr>
      </w:pPr>
      <w:r w:rsidRPr="00A06899">
        <w:rPr>
          <w:b/>
          <w:bCs/>
        </w:rPr>
        <w:t>Actions:</w:t>
      </w:r>
    </w:p>
    <w:p w14:paraId="154988B1" w14:textId="77777777" w:rsidR="00A06899" w:rsidRPr="00A06899" w:rsidRDefault="00A06899" w:rsidP="00A06899">
      <w:pPr>
        <w:numPr>
          <w:ilvl w:val="0"/>
          <w:numId w:val="18"/>
        </w:numPr>
      </w:pPr>
      <w:r w:rsidRPr="00A06899">
        <w:t>Secure processing of payments.</w:t>
      </w:r>
    </w:p>
    <w:p w14:paraId="410DA9F2" w14:textId="77777777" w:rsidR="00A06899" w:rsidRPr="00A06899" w:rsidRDefault="00A06899" w:rsidP="00A06899">
      <w:pPr>
        <w:numPr>
          <w:ilvl w:val="0"/>
          <w:numId w:val="18"/>
        </w:numPr>
      </w:pPr>
      <w:r w:rsidRPr="00A06899">
        <w:t>Validate and apply discount codes.</w:t>
      </w:r>
    </w:p>
    <w:p w14:paraId="443D72DE" w14:textId="77777777" w:rsidR="00A06899" w:rsidRPr="00A06899" w:rsidRDefault="00A06899" w:rsidP="00A06899">
      <w:pPr>
        <w:numPr>
          <w:ilvl w:val="0"/>
          <w:numId w:val="18"/>
        </w:numPr>
      </w:pPr>
      <w:r w:rsidRPr="00A06899">
        <w:t>Generate and send invoices after successful payments.</w:t>
      </w:r>
    </w:p>
    <w:p w14:paraId="046C9335" w14:textId="77777777" w:rsidR="00A06899" w:rsidRPr="00A06899" w:rsidRDefault="00A06899" w:rsidP="00A06899">
      <w:pPr>
        <w:numPr>
          <w:ilvl w:val="0"/>
          <w:numId w:val="18"/>
        </w:numPr>
      </w:pPr>
      <w:r w:rsidRPr="00A06899">
        <w:t xml:space="preserve">Process refunds for </w:t>
      </w:r>
      <w:proofErr w:type="spellStart"/>
      <w:r w:rsidRPr="00A06899">
        <w:t>canceled</w:t>
      </w:r>
      <w:proofErr w:type="spellEnd"/>
      <w:r w:rsidRPr="00A06899">
        <w:t xml:space="preserve"> bookings.</w:t>
      </w:r>
    </w:p>
    <w:p w14:paraId="54580296" w14:textId="77777777" w:rsidR="00A06899" w:rsidRPr="00A06899" w:rsidRDefault="00A06899" w:rsidP="00A06899">
      <w:r w:rsidRPr="00A06899">
        <w:pict w14:anchorId="79C2192A">
          <v:rect id="_x0000_i1142" style="width:0;height:1.5pt" o:hralign="center" o:hrstd="t" o:hr="t" fillcolor="#a0a0a0" stroked="f"/>
        </w:pict>
      </w:r>
    </w:p>
    <w:p w14:paraId="4F682662" w14:textId="77777777" w:rsidR="00A06899" w:rsidRPr="00A06899" w:rsidRDefault="00A06899" w:rsidP="00A06899">
      <w:pPr>
        <w:rPr>
          <w:b/>
          <w:bCs/>
        </w:rPr>
      </w:pPr>
      <w:r w:rsidRPr="00A06899">
        <w:rPr>
          <w:b/>
          <w:bCs/>
        </w:rPr>
        <w:t>4. Review System Module</w:t>
      </w:r>
    </w:p>
    <w:p w14:paraId="69955B09" w14:textId="77777777" w:rsidR="00A06899" w:rsidRPr="00A06899" w:rsidRDefault="00A06899" w:rsidP="00A06899">
      <w:r w:rsidRPr="00A06899">
        <w:t xml:space="preserve">This module allows customers to share their reviews and ratings about the movies they’ve watched and the </w:t>
      </w:r>
      <w:proofErr w:type="spellStart"/>
      <w:r w:rsidRPr="00A06899">
        <w:t>theaters</w:t>
      </w:r>
      <w:proofErr w:type="spellEnd"/>
      <w:r w:rsidRPr="00A06899">
        <w:t xml:space="preserve"> they visited.</w:t>
      </w:r>
    </w:p>
    <w:p w14:paraId="21D25584" w14:textId="77777777" w:rsidR="00A06899" w:rsidRPr="00A06899" w:rsidRDefault="00A06899" w:rsidP="00A06899">
      <w:pPr>
        <w:rPr>
          <w:b/>
          <w:bCs/>
        </w:rPr>
      </w:pPr>
      <w:r w:rsidRPr="00A06899">
        <w:rPr>
          <w:b/>
          <w:bCs/>
        </w:rPr>
        <w:t>Key Features:</w:t>
      </w:r>
    </w:p>
    <w:p w14:paraId="1D277C5A" w14:textId="77777777" w:rsidR="00A06899" w:rsidRPr="00A06899" w:rsidRDefault="00A06899" w:rsidP="00A06899">
      <w:pPr>
        <w:numPr>
          <w:ilvl w:val="0"/>
          <w:numId w:val="19"/>
        </w:numPr>
      </w:pPr>
      <w:r w:rsidRPr="00A06899">
        <w:rPr>
          <w:b/>
          <w:bCs/>
        </w:rPr>
        <w:t>Submit Reviews and Ratings:</w:t>
      </w:r>
      <w:r w:rsidRPr="00A06899">
        <w:t xml:space="preserve"> Customers can provide feedback for movies by giving a rating (1 to 5 stars) and writing comments about their experience.</w:t>
      </w:r>
    </w:p>
    <w:p w14:paraId="0EDA428B" w14:textId="77777777" w:rsidR="00A06899" w:rsidRPr="00A06899" w:rsidRDefault="00A06899" w:rsidP="00A06899">
      <w:pPr>
        <w:numPr>
          <w:ilvl w:val="0"/>
          <w:numId w:val="19"/>
        </w:numPr>
      </w:pPr>
      <w:r w:rsidRPr="00A06899">
        <w:rPr>
          <w:b/>
          <w:bCs/>
        </w:rPr>
        <w:t>View Reviews:</w:t>
      </w:r>
      <w:r w:rsidRPr="00A06899">
        <w:t xml:space="preserve"> Other customers can view the reviews and ratings left by previous users to make informed decisions about which movies or </w:t>
      </w:r>
      <w:proofErr w:type="spellStart"/>
      <w:r w:rsidRPr="00A06899">
        <w:t>theaters</w:t>
      </w:r>
      <w:proofErr w:type="spellEnd"/>
      <w:r w:rsidRPr="00A06899">
        <w:t xml:space="preserve"> to choose.</w:t>
      </w:r>
    </w:p>
    <w:p w14:paraId="66378AA9" w14:textId="77777777" w:rsidR="00A06899" w:rsidRPr="00A06899" w:rsidRDefault="00A06899" w:rsidP="00A06899">
      <w:pPr>
        <w:numPr>
          <w:ilvl w:val="0"/>
          <w:numId w:val="19"/>
        </w:numPr>
      </w:pPr>
      <w:proofErr w:type="spellStart"/>
      <w:r w:rsidRPr="00A06899">
        <w:rPr>
          <w:b/>
          <w:bCs/>
        </w:rPr>
        <w:t>Theater</w:t>
      </w:r>
      <w:proofErr w:type="spellEnd"/>
      <w:r w:rsidRPr="00A06899">
        <w:rPr>
          <w:b/>
          <w:bCs/>
        </w:rPr>
        <w:t xml:space="preserve"> Reviews:</w:t>
      </w:r>
      <w:r w:rsidRPr="00A06899">
        <w:t xml:space="preserve"> In addition to movie reviews, customers can rate and review the </w:t>
      </w:r>
      <w:proofErr w:type="spellStart"/>
      <w:r w:rsidRPr="00A06899">
        <w:t>theaters</w:t>
      </w:r>
      <w:proofErr w:type="spellEnd"/>
      <w:r w:rsidRPr="00A06899">
        <w:t xml:space="preserve"> they visited, commenting on aspects such as cleanliness, service, and seating comfort.</w:t>
      </w:r>
    </w:p>
    <w:p w14:paraId="7BCF7020" w14:textId="77777777" w:rsidR="00A06899" w:rsidRPr="00A06899" w:rsidRDefault="00A06899" w:rsidP="00A06899">
      <w:pPr>
        <w:rPr>
          <w:b/>
          <w:bCs/>
        </w:rPr>
      </w:pPr>
      <w:r w:rsidRPr="00A06899">
        <w:rPr>
          <w:b/>
          <w:bCs/>
        </w:rPr>
        <w:t>Actions:</w:t>
      </w:r>
    </w:p>
    <w:p w14:paraId="600D69B1" w14:textId="77777777" w:rsidR="00A06899" w:rsidRPr="00A06899" w:rsidRDefault="00A06899" w:rsidP="00A06899">
      <w:pPr>
        <w:numPr>
          <w:ilvl w:val="0"/>
          <w:numId w:val="20"/>
        </w:numPr>
      </w:pPr>
      <w:r w:rsidRPr="00A06899">
        <w:t>Submit reviews for movies after watching.</w:t>
      </w:r>
    </w:p>
    <w:p w14:paraId="7D9CA50E" w14:textId="77777777" w:rsidR="00A06899" w:rsidRPr="00A06899" w:rsidRDefault="00A06899" w:rsidP="00A06899">
      <w:pPr>
        <w:numPr>
          <w:ilvl w:val="0"/>
          <w:numId w:val="20"/>
        </w:numPr>
      </w:pPr>
      <w:r w:rsidRPr="00A06899">
        <w:t xml:space="preserve">Rate </w:t>
      </w:r>
      <w:proofErr w:type="spellStart"/>
      <w:r w:rsidRPr="00A06899">
        <w:t>theaters</w:t>
      </w:r>
      <w:proofErr w:type="spellEnd"/>
      <w:r w:rsidRPr="00A06899">
        <w:t xml:space="preserve"> based on user experience.</w:t>
      </w:r>
    </w:p>
    <w:p w14:paraId="7D7510A7" w14:textId="77777777" w:rsidR="00A06899" w:rsidRPr="00A06899" w:rsidRDefault="00A06899" w:rsidP="00A06899">
      <w:pPr>
        <w:numPr>
          <w:ilvl w:val="0"/>
          <w:numId w:val="20"/>
        </w:numPr>
      </w:pPr>
      <w:r w:rsidRPr="00A06899">
        <w:t>View reviews and ratings by other users.</w:t>
      </w:r>
    </w:p>
    <w:p w14:paraId="0F0CDF91" w14:textId="77777777" w:rsidR="00A06899" w:rsidRPr="00A06899" w:rsidRDefault="00A06899" w:rsidP="00A06899">
      <w:r w:rsidRPr="00A06899">
        <w:pict w14:anchorId="264C4E1B">
          <v:rect id="_x0000_i1143" style="width:0;height:1.5pt" o:hralign="center" o:hrstd="t" o:hr="t" fillcolor="#a0a0a0" stroked="f"/>
        </w:pict>
      </w:r>
    </w:p>
    <w:p w14:paraId="7BE96BC1" w14:textId="77777777" w:rsidR="00A06899" w:rsidRPr="00A06899" w:rsidRDefault="00A06899" w:rsidP="00A06899">
      <w:pPr>
        <w:rPr>
          <w:b/>
          <w:bCs/>
        </w:rPr>
      </w:pPr>
      <w:r w:rsidRPr="00A06899">
        <w:rPr>
          <w:b/>
          <w:bCs/>
        </w:rPr>
        <w:t>5. Notification System Module</w:t>
      </w:r>
    </w:p>
    <w:p w14:paraId="44D7C027" w14:textId="77777777" w:rsidR="00A06899" w:rsidRPr="00A06899" w:rsidRDefault="00A06899" w:rsidP="00A06899">
      <w:r w:rsidRPr="00A06899">
        <w:lastRenderedPageBreak/>
        <w:t>The Notification System Module keeps users updated about their bookings, upcoming shows, offers, and any changes related to the system.</w:t>
      </w:r>
    </w:p>
    <w:p w14:paraId="23F36785" w14:textId="77777777" w:rsidR="00A06899" w:rsidRPr="00A06899" w:rsidRDefault="00A06899" w:rsidP="00A06899">
      <w:pPr>
        <w:rPr>
          <w:b/>
          <w:bCs/>
        </w:rPr>
      </w:pPr>
      <w:r w:rsidRPr="00A06899">
        <w:rPr>
          <w:b/>
          <w:bCs/>
        </w:rPr>
        <w:t>Key Features:</w:t>
      </w:r>
    </w:p>
    <w:p w14:paraId="4BD71A81" w14:textId="77777777" w:rsidR="00A06899" w:rsidRPr="00A06899" w:rsidRDefault="00A06899" w:rsidP="00A06899">
      <w:pPr>
        <w:numPr>
          <w:ilvl w:val="0"/>
          <w:numId w:val="21"/>
        </w:numPr>
      </w:pPr>
      <w:r w:rsidRPr="00A06899">
        <w:rPr>
          <w:b/>
          <w:bCs/>
        </w:rPr>
        <w:t>Booking Confirmation:</w:t>
      </w:r>
      <w:r w:rsidRPr="00A06899">
        <w:t xml:space="preserve"> Once a booking is successfully made, the system sends an immediate notification (via email/SMS) to confirm the ticket reservation.</w:t>
      </w:r>
    </w:p>
    <w:p w14:paraId="1620A1C1" w14:textId="77777777" w:rsidR="00A06899" w:rsidRPr="00A06899" w:rsidRDefault="00A06899" w:rsidP="00A06899">
      <w:pPr>
        <w:numPr>
          <w:ilvl w:val="0"/>
          <w:numId w:val="21"/>
        </w:numPr>
      </w:pPr>
      <w:r w:rsidRPr="00A06899">
        <w:rPr>
          <w:b/>
          <w:bCs/>
        </w:rPr>
        <w:t>Upcoming Show Reminders:</w:t>
      </w:r>
      <w:r w:rsidRPr="00A06899">
        <w:t xml:space="preserve"> The system sends reminders to customers a few hours before their scheduled movie showtime to ensure they don't miss it.</w:t>
      </w:r>
    </w:p>
    <w:p w14:paraId="7CEA2940" w14:textId="77777777" w:rsidR="00A06899" w:rsidRPr="00A06899" w:rsidRDefault="00A06899" w:rsidP="00A06899">
      <w:pPr>
        <w:numPr>
          <w:ilvl w:val="0"/>
          <w:numId w:val="21"/>
        </w:numPr>
      </w:pPr>
      <w:r w:rsidRPr="00A06899">
        <w:rPr>
          <w:b/>
          <w:bCs/>
        </w:rPr>
        <w:t>Cancellation Alerts:</w:t>
      </w:r>
      <w:r w:rsidRPr="00A06899">
        <w:t xml:space="preserve"> If a customer cancels a booking or a show gets </w:t>
      </w:r>
      <w:proofErr w:type="spellStart"/>
      <w:r w:rsidRPr="00A06899">
        <w:t>canceled</w:t>
      </w:r>
      <w:proofErr w:type="spellEnd"/>
      <w:r w:rsidRPr="00A06899">
        <w:t>, notifications will be sent to inform the customer about the changes.</w:t>
      </w:r>
    </w:p>
    <w:p w14:paraId="3E3D68AC" w14:textId="77777777" w:rsidR="00A06899" w:rsidRPr="00A06899" w:rsidRDefault="00A06899" w:rsidP="00A06899">
      <w:pPr>
        <w:numPr>
          <w:ilvl w:val="0"/>
          <w:numId w:val="21"/>
        </w:numPr>
      </w:pPr>
      <w:r w:rsidRPr="00A06899">
        <w:rPr>
          <w:b/>
          <w:bCs/>
        </w:rPr>
        <w:t>Promotions and Offers:</w:t>
      </w:r>
      <w:r w:rsidRPr="00A06899">
        <w:t xml:space="preserve"> Users can be notified about special offers, discounts, or new movie releases via the notification system.</w:t>
      </w:r>
    </w:p>
    <w:p w14:paraId="54E56207" w14:textId="77777777" w:rsidR="00A06899" w:rsidRPr="00A06899" w:rsidRDefault="00A06899" w:rsidP="00A06899">
      <w:pPr>
        <w:rPr>
          <w:b/>
          <w:bCs/>
        </w:rPr>
      </w:pPr>
      <w:r w:rsidRPr="00A06899">
        <w:rPr>
          <w:b/>
          <w:bCs/>
        </w:rPr>
        <w:t>Actions:</w:t>
      </w:r>
    </w:p>
    <w:p w14:paraId="7EEE94AF" w14:textId="77777777" w:rsidR="00A06899" w:rsidRPr="00A06899" w:rsidRDefault="00A06899" w:rsidP="00A06899">
      <w:pPr>
        <w:numPr>
          <w:ilvl w:val="0"/>
          <w:numId w:val="22"/>
        </w:numPr>
      </w:pPr>
      <w:r w:rsidRPr="00A06899">
        <w:t>Send notifications for booking confirmations, cancellations, and show reminders.</w:t>
      </w:r>
    </w:p>
    <w:p w14:paraId="21CAFE3A" w14:textId="77777777" w:rsidR="00A06899" w:rsidRPr="00A06899" w:rsidRDefault="00A06899" w:rsidP="00A06899">
      <w:pPr>
        <w:numPr>
          <w:ilvl w:val="0"/>
          <w:numId w:val="22"/>
        </w:numPr>
      </w:pPr>
      <w:r w:rsidRPr="00A06899">
        <w:t>Send alerts for upcoming movie releases or new promotions.</w:t>
      </w:r>
    </w:p>
    <w:p w14:paraId="0387CC45" w14:textId="77777777" w:rsidR="00A06899" w:rsidRPr="00A06899" w:rsidRDefault="00A06899" w:rsidP="00A06899">
      <w:r w:rsidRPr="00A06899">
        <w:pict w14:anchorId="585D205F">
          <v:rect id="_x0000_i1144" style="width:0;height:1.5pt" o:hralign="center" o:hrstd="t" o:hr="t" fillcolor="#a0a0a0" stroked="f"/>
        </w:pict>
      </w:r>
    </w:p>
    <w:p w14:paraId="0BB41457" w14:textId="77777777" w:rsidR="00A06899" w:rsidRPr="00A06899" w:rsidRDefault="00A06899" w:rsidP="00A06899">
      <w:pPr>
        <w:rPr>
          <w:b/>
          <w:bCs/>
        </w:rPr>
      </w:pPr>
      <w:r w:rsidRPr="00A06899">
        <w:rPr>
          <w:b/>
          <w:bCs/>
        </w:rPr>
        <w:t>6. Reporting Module</w:t>
      </w:r>
    </w:p>
    <w:p w14:paraId="167CF399" w14:textId="77777777" w:rsidR="00A06899" w:rsidRPr="00A06899" w:rsidRDefault="00A06899" w:rsidP="00A06899">
      <w:r w:rsidRPr="00A06899">
        <w:t>The Reporting Module is designed to provide business insights by generating reports based on various aspects of the movie booking system.</w:t>
      </w:r>
    </w:p>
    <w:p w14:paraId="5299EB94" w14:textId="77777777" w:rsidR="00A06899" w:rsidRPr="00A06899" w:rsidRDefault="00A06899" w:rsidP="00A06899">
      <w:pPr>
        <w:rPr>
          <w:b/>
          <w:bCs/>
        </w:rPr>
      </w:pPr>
      <w:r w:rsidRPr="00A06899">
        <w:rPr>
          <w:b/>
          <w:bCs/>
        </w:rPr>
        <w:t>Key Features:</w:t>
      </w:r>
    </w:p>
    <w:p w14:paraId="75EF730A" w14:textId="77777777" w:rsidR="00A06899" w:rsidRPr="00A06899" w:rsidRDefault="00A06899" w:rsidP="00A06899">
      <w:pPr>
        <w:numPr>
          <w:ilvl w:val="0"/>
          <w:numId w:val="23"/>
        </w:numPr>
      </w:pPr>
      <w:r w:rsidRPr="00A06899">
        <w:rPr>
          <w:b/>
          <w:bCs/>
        </w:rPr>
        <w:t>Ticket Sales Reports:</w:t>
      </w:r>
      <w:r w:rsidRPr="00A06899">
        <w:t xml:space="preserve"> Generate reports on the total number of tickets sold for specific movies, </w:t>
      </w:r>
      <w:proofErr w:type="spellStart"/>
      <w:r w:rsidRPr="00A06899">
        <w:t>theaters</w:t>
      </w:r>
      <w:proofErr w:type="spellEnd"/>
      <w:r w:rsidRPr="00A06899">
        <w:t>, or time periods.</w:t>
      </w:r>
    </w:p>
    <w:p w14:paraId="7E1D4482" w14:textId="77777777" w:rsidR="00A06899" w:rsidRPr="00A06899" w:rsidRDefault="00A06899" w:rsidP="00A06899">
      <w:pPr>
        <w:numPr>
          <w:ilvl w:val="0"/>
          <w:numId w:val="23"/>
        </w:numPr>
      </w:pPr>
      <w:r w:rsidRPr="00A06899">
        <w:rPr>
          <w:b/>
          <w:bCs/>
        </w:rPr>
        <w:t>Revenue Reports:</w:t>
      </w:r>
      <w:r w:rsidRPr="00A06899">
        <w:t xml:space="preserve"> </w:t>
      </w:r>
      <w:proofErr w:type="spellStart"/>
      <w:r w:rsidRPr="00A06899">
        <w:t>Analyze</w:t>
      </w:r>
      <w:proofErr w:type="spellEnd"/>
      <w:r w:rsidRPr="00A06899">
        <w:t xml:space="preserve"> the total revenue generated from ticket sales, including details of payments, discounts applied, and refunds processed.</w:t>
      </w:r>
    </w:p>
    <w:p w14:paraId="43DA356C" w14:textId="77777777" w:rsidR="00A06899" w:rsidRPr="00A06899" w:rsidRDefault="00A06899" w:rsidP="00A06899">
      <w:pPr>
        <w:numPr>
          <w:ilvl w:val="0"/>
          <w:numId w:val="23"/>
        </w:numPr>
      </w:pPr>
      <w:r w:rsidRPr="00A06899">
        <w:rPr>
          <w:b/>
          <w:bCs/>
        </w:rPr>
        <w:t>Popular Movies:</w:t>
      </w:r>
      <w:r w:rsidRPr="00A06899">
        <w:t xml:space="preserve"> Generate reports that show which movies are the most popular among customers based on booking history and ratings.</w:t>
      </w:r>
    </w:p>
    <w:p w14:paraId="2540565D" w14:textId="77777777" w:rsidR="00A06899" w:rsidRPr="00A06899" w:rsidRDefault="00A06899" w:rsidP="00A06899">
      <w:pPr>
        <w:numPr>
          <w:ilvl w:val="0"/>
          <w:numId w:val="23"/>
        </w:numPr>
      </w:pPr>
      <w:proofErr w:type="spellStart"/>
      <w:r w:rsidRPr="00A06899">
        <w:rPr>
          <w:b/>
          <w:bCs/>
        </w:rPr>
        <w:t>Theater</w:t>
      </w:r>
      <w:proofErr w:type="spellEnd"/>
      <w:r w:rsidRPr="00A06899">
        <w:rPr>
          <w:b/>
          <w:bCs/>
        </w:rPr>
        <w:t xml:space="preserve"> Performance:</w:t>
      </w:r>
      <w:r w:rsidRPr="00A06899">
        <w:t xml:space="preserve"> Reports on how well each </w:t>
      </w:r>
      <w:proofErr w:type="spellStart"/>
      <w:r w:rsidRPr="00A06899">
        <w:t>theater</w:t>
      </w:r>
      <w:proofErr w:type="spellEnd"/>
      <w:r w:rsidRPr="00A06899">
        <w:t xml:space="preserve"> is performing in terms of occupancy rates, number of bookings, and customer reviews.</w:t>
      </w:r>
    </w:p>
    <w:p w14:paraId="303DF75E" w14:textId="77777777" w:rsidR="00A06899" w:rsidRPr="00A06899" w:rsidRDefault="00A06899" w:rsidP="00A06899">
      <w:pPr>
        <w:rPr>
          <w:b/>
          <w:bCs/>
        </w:rPr>
      </w:pPr>
      <w:r w:rsidRPr="00A06899">
        <w:rPr>
          <w:b/>
          <w:bCs/>
        </w:rPr>
        <w:t>Actions:</w:t>
      </w:r>
    </w:p>
    <w:p w14:paraId="544792DC" w14:textId="77777777" w:rsidR="00A06899" w:rsidRPr="00A06899" w:rsidRDefault="00A06899" w:rsidP="00A06899">
      <w:pPr>
        <w:numPr>
          <w:ilvl w:val="0"/>
          <w:numId w:val="24"/>
        </w:numPr>
      </w:pPr>
      <w:r w:rsidRPr="00A06899">
        <w:t xml:space="preserve">Generate ticket sales reports for movies, </w:t>
      </w:r>
      <w:proofErr w:type="spellStart"/>
      <w:r w:rsidRPr="00A06899">
        <w:t>theaters</w:t>
      </w:r>
      <w:proofErr w:type="spellEnd"/>
      <w:r w:rsidRPr="00A06899">
        <w:t>, or specific time frames.</w:t>
      </w:r>
    </w:p>
    <w:p w14:paraId="58D9E739" w14:textId="77777777" w:rsidR="00A06899" w:rsidRPr="00A06899" w:rsidRDefault="00A06899" w:rsidP="00A06899">
      <w:pPr>
        <w:numPr>
          <w:ilvl w:val="0"/>
          <w:numId w:val="24"/>
        </w:numPr>
      </w:pPr>
      <w:r w:rsidRPr="00A06899">
        <w:t>Create revenue reports with breakdowns of payments, discounts, and refunds.</w:t>
      </w:r>
    </w:p>
    <w:p w14:paraId="3A8865BA" w14:textId="77777777" w:rsidR="00A06899" w:rsidRPr="00A06899" w:rsidRDefault="00A06899" w:rsidP="00A06899">
      <w:pPr>
        <w:numPr>
          <w:ilvl w:val="0"/>
          <w:numId w:val="24"/>
        </w:numPr>
      </w:pPr>
      <w:proofErr w:type="spellStart"/>
      <w:r w:rsidRPr="00A06899">
        <w:t>Analyze</w:t>
      </w:r>
      <w:proofErr w:type="spellEnd"/>
      <w:r w:rsidRPr="00A06899">
        <w:t xml:space="preserve"> popular movies and trends.</w:t>
      </w:r>
    </w:p>
    <w:p w14:paraId="1DB35941" w14:textId="77777777" w:rsidR="00A06899" w:rsidRPr="00A06899" w:rsidRDefault="00A06899" w:rsidP="00A06899">
      <w:pPr>
        <w:numPr>
          <w:ilvl w:val="0"/>
          <w:numId w:val="24"/>
        </w:numPr>
      </w:pPr>
      <w:r w:rsidRPr="00A06899">
        <w:t xml:space="preserve">Evaluate the performance of </w:t>
      </w:r>
      <w:proofErr w:type="spellStart"/>
      <w:r w:rsidRPr="00A06899">
        <w:t>theaters</w:t>
      </w:r>
      <w:proofErr w:type="spellEnd"/>
      <w:r w:rsidRPr="00A06899">
        <w:t xml:space="preserve"> based on user reviews and occupancy rates.</w:t>
      </w:r>
    </w:p>
    <w:p w14:paraId="0473CD70" w14:textId="77777777" w:rsidR="00A06899" w:rsidRPr="00A06899" w:rsidRDefault="00A06899" w:rsidP="00A06899">
      <w:r w:rsidRPr="00A06899">
        <w:pict w14:anchorId="07AFD00E">
          <v:rect id="_x0000_i1145" style="width:0;height:1.5pt" o:hralign="center" o:hrstd="t" o:hr="t" fillcolor="#a0a0a0" stroked="f"/>
        </w:pict>
      </w:r>
    </w:p>
    <w:p w14:paraId="699CE55A" w14:textId="77777777" w:rsidR="00A06899" w:rsidRPr="00A06899" w:rsidRDefault="00A06899" w:rsidP="00A06899">
      <w:pPr>
        <w:rPr>
          <w:b/>
          <w:bCs/>
        </w:rPr>
      </w:pPr>
      <w:r w:rsidRPr="00A06899">
        <w:rPr>
          <w:b/>
          <w:bCs/>
        </w:rPr>
        <w:t>7. User Management Module</w:t>
      </w:r>
    </w:p>
    <w:p w14:paraId="43179938" w14:textId="77777777" w:rsidR="00A06899" w:rsidRPr="00A06899" w:rsidRDefault="00A06899" w:rsidP="00A06899">
      <w:r w:rsidRPr="00A06899">
        <w:t>The User Management Module handles all user-related functionalities, including registration, authentication, and profile management.</w:t>
      </w:r>
    </w:p>
    <w:p w14:paraId="7B5DC5EB" w14:textId="77777777" w:rsidR="00A06899" w:rsidRPr="00A06899" w:rsidRDefault="00A06899" w:rsidP="00A06899">
      <w:pPr>
        <w:rPr>
          <w:b/>
          <w:bCs/>
        </w:rPr>
      </w:pPr>
      <w:r w:rsidRPr="00A06899">
        <w:rPr>
          <w:b/>
          <w:bCs/>
        </w:rPr>
        <w:t>Key Features:</w:t>
      </w:r>
    </w:p>
    <w:p w14:paraId="577EBAA3" w14:textId="77777777" w:rsidR="00A06899" w:rsidRPr="00A06899" w:rsidRDefault="00A06899" w:rsidP="00A06899">
      <w:pPr>
        <w:numPr>
          <w:ilvl w:val="0"/>
          <w:numId w:val="25"/>
        </w:numPr>
      </w:pPr>
      <w:r w:rsidRPr="00A06899">
        <w:rPr>
          <w:b/>
          <w:bCs/>
        </w:rPr>
        <w:t>User Registration:</w:t>
      </w:r>
      <w:r w:rsidRPr="00A06899">
        <w:t xml:space="preserve"> New users can sign up by providing basic details such as name, email, phone number, and password. The system verifies the user and allows them to access the platform.</w:t>
      </w:r>
    </w:p>
    <w:p w14:paraId="33CAD934" w14:textId="77777777" w:rsidR="00A06899" w:rsidRPr="00A06899" w:rsidRDefault="00A06899" w:rsidP="00A06899">
      <w:pPr>
        <w:numPr>
          <w:ilvl w:val="0"/>
          <w:numId w:val="25"/>
        </w:numPr>
      </w:pPr>
      <w:r w:rsidRPr="00A06899">
        <w:rPr>
          <w:b/>
          <w:bCs/>
        </w:rPr>
        <w:lastRenderedPageBreak/>
        <w:t>User Login and Authentication:</w:t>
      </w:r>
      <w:r w:rsidRPr="00A06899">
        <w:t xml:space="preserve"> Users can log in using their credentials. Secure authentication ensures that only registered users can book tickets or perform other actions.</w:t>
      </w:r>
    </w:p>
    <w:p w14:paraId="07FB7F81" w14:textId="77777777" w:rsidR="00A06899" w:rsidRPr="00A06899" w:rsidRDefault="00A06899" w:rsidP="00A06899">
      <w:pPr>
        <w:numPr>
          <w:ilvl w:val="0"/>
          <w:numId w:val="25"/>
        </w:numPr>
      </w:pPr>
      <w:r w:rsidRPr="00A06899">
        <w:rPr>
          <w:b/>
          <w:bCs/>
        </w:rPr>
        <w:t>Role-Based Access Control:</w:t>
      </w:r>
      <w:r w:rsidRPr="00A06899">
        <w:t xml:space="preserve"> Depending on the user’s role (Customer, Admin, </w:t>
      </w:r>
      <w:proofErr w:type="spellStart"/>
      <w:r w:rsidRPr="00A06899">
        <w:t>Theater</w:t>
      </w:r>
      <w:proofErr w:type="spellEnd"/>
      <w:r w:rsidRPr="00A06899">
        <w:t xml:space="preserve"> Owner), access to different functionalities will be restricted accordingly. Admins have full control, </w:t>
      </w:r>
      <w:proofErr w:type="spellStart"/>
      <w:r w:rsidRPr="00A06899">
        <w:t>Theater</w:t>
      </w:r>
      <w:proofErr w:type="spellEnd"/>
      <w:r w:rsidRPr="00A06899">
        <w:t xml:space="preserve"> Owners can manage their </w:t>
      </w:r>
      <w:proofErr w:type="spellStart"/>
      <w:r w:rsidRPr="00A06899">
        <w:t>theaters</w:t>
      </w:r>
      <w:proofErr w:type="spellEnd"/>
      <w:r w:rsidRPr="00A06899">
        <w:t>, and Customers can book tickets and manage their profiles.</w:t>
      </w:r>
    </w:p>
    <w:p w14:paraId="565722A5" w14:textId="77777777" w:rsidR="00A06899" w:rsidRPr="00A06899" w:rsidRDefault="00A06899" w:rsidP="00A06899">
      <w:pPr>
        <w:numPr>
          <w:ilvl w:val="0"/>
          <w:numId w:val="25"/>
        </w:numPr>
      </w:pPr>
      <w:r w:rsidRPr="00A06899">
        <w:rPr>
          <w:b/>
          <w:bCs/>
        </w:rPr>
        <w:t>Profile Management:</w:t>
      </w:r>
      <w:r w:rsidRPr="00A06899">
        <w:t xml:space="preserve"> Users can update their personal information, such as email, phone number, and password.</w:t>
      </w:r>
    </w:p>
    <w:p w14:paraId="67D90947" w14:textId="77777777" w:rsidR="00A06899" w:rsidRPr="00A06899" w:rsidRDefault="00A06899" w:rsidP="00A06899">
      <w:pPr>
        <w:rPr>
          <w:b/>
          <w:bCs/>
        </w:rPr>
      </w:pPr>
      <w:r w:rsidRPr="00A06899">
        <w:rPr>
          <w:b/>
          <w:bCs/>
        </w:rPr>
        <w:t>Actions:</w:t>
      </w:r>
    </w:p>
    <w:p w14:paraId="0C45D3DE" w14:textId="77777777" w:rsidR="00A06899" w:rsidRPr="00A06899" w:rsidRDefault="00A06899" w:rsidP="00A06899">
      <w:pPr>
        <w:numPr>
          <w:ilvl w:val="0"/>
          <w:numId w:val="26"/>
        </w:numPr>
      </w:pPr>
      <w:r w:rsidRPr="00A06899">
        <w:t>User registration, login, and logout.</w:t>
      </w:r>
    </w:p>
    <w:p w14:paraId="6DDDB4C7" w14:textId="77777777" w:rsidR="00A06899" w:rsidRPr="00A06899" w:rsidRDefault="00A06899" w:rsidP="00A06899">
      <w:pPr>
        <w:numPr>
          <w:ilvl w:val="0"/>
          <w:numId w:val="26"/>
        </w:numPr>
      </w:pPr>
      <w:r w:rsidRPr="00A06899">
        <w:t xml:space="preserve">Role-based access to features (Admin, </w:t>
      </w:r>
      <w:proofErr w:type="spellStart"/>
      <w:r w:rsidRPr="00A06899">
        <w:t>Theater</w:t>
      </w:r>
      <w:proofErr w:type="spellEnd"/>
      <w:r w:rsidRPr="00A06899">
        <w:t xml:space="preserve"> Owner, Customer).</w:t>
      </w:r>
    </w:p>
    <w:p w14:paraId="6D6D1AEB" w14:textId="77777777" w:rsidR="00A06899" w:rsidRPr="00A06899" w:rsidRDefault="00A06899" w:rsidP="00A06899">
      <w:pPr>
        <w:numPr>
          <w:ilvl w:val="0"/>
          <w:numId w:val="26"/>
        </w:numPr>
      </w:pPr>
      <w:r w:rsidRPr="00A06899">
        <w:t>Update user profile information.</w:t>
      </w:r>
    </w:p>
    <w:p w14:paraId="0DAEA77B" w14:textId="77777777" w:rsidR="00A06899" w:rsidRPr="00A06899" w:rsidRDefault="00A06899" w:rsidP="00A06899">
      <w:r w:rsidRPr="00A06899">
        <w:pict w14:anchorId="7ECD6001">
          <v:rect id="_x0000_i1146" style="width:0;height:1.5pt" o:hralign="center" o:hrstd="t" o:hr="t" fillcolor="#a0a0a0" stroked="f"/>
        </w:pict>
      </w:r>
    </w:p>
    <w:p w14:paraId="005BC1C6" w14:textId="77777777" w:rsidR="00A06899" w:rsidRPr="00A06899" w:rsidRDefault="00A06899" w:rsidP="00A06899">
      <w:pPr>
        <w:rPr>
          <w:b/>
          <w:bCs/>
        </w:rPr>
      </w:pPr>
      <w:r w:rsidRPr="00A06899">
        <w:rPr>
          <w:b/>
          <w:bCs/>
        </w:rPr>
        <w:t>8. Discount and Coupon Management Module</w:t>
      </w:r>
    </w:p>
    <w:p w14:paraId="5B258339" w14:textId="77777777" w:rsidR="00A06899" w:rsidRPr="00A06899" w:rsidRDefault="00A06899" w:rsidP="00A06899">
      <w:r w:rsidRPr="00A06899">
        <w:t>This module manages discount offers and coupons that users can apply to their bookings.</w:t>
      </w:r>
    </w:p>
    <w:p w14:paraId="492807B0" w14:textId="77777777" w:rsidR="00A06899" w:rsidRPr="00A06899" w:rsidRDefault="00A06899" w:rsidP="00A06899">
      <w:pPr>
        <w:rPr>
          <w:b/>
          <w:bCs/>
        </w:rPr>
      </w:pPr>
      <w:r w:rsidRPr="00A06899">
        <w:rPr>
          <w:b/>
          <w:bCs/>
        </w:rPr>
        <w:t>Key Features:</w:t>
      </w:r>
    </w:p>
    <w:p w14:paraId="1FBBB4F8" w14:textId="77777777" w:rsidR="00A06899" w:rsidRPr="00A06899" w:rsidRDefault="00A06899" w:rsidP="00A06899">
      <w:pPr>
        <w:numPr>
          <w:ilvl w:val="0"/>
          <w:numId w:val="27"/>
        </w:numPr>
      </w:pPr>
      <w:r w:rsidRPr="00A06899">
        <w:rPr>
          <w:b/>
          <w:bCs/>
        </w:rPr>
        <w:t>Create Discount Codes:</w:t>
      </w:r>
      <w:r w:rsidRPr="00A06899">
        <w:t xml:space="preserve"> Admins can create discount codes with a specific percentage off or a fixed amount off the ticket price.</w:t>
      </w:r>
    </w:p>
    <w:p w14:paraId="7F1A5340" w14:textId="77777777" w:rsidR="00A06899" w:rsidRPr="00A06899" w:rsidRDefault="00A06899" w:rsidP="00A06899">
      <w:pPr>
        <w:numPr>
          <w:ilvl w:val="0"/>
          <w:numId w:val="27"/>
        </w:numPr>
      </w:pPr>
      <w:r w:rsidRPr="00A06899">
        <w:rPr>
          <w:b/>
          <w:bCs/>
        </w:rPr>
        <w:t>Discount Validation:</w:t>
      </w:r>
      <w:r w:rsidRPr="00A06899">
        <w:t xml:space="preserve"> The system validates the discount codes entered by users to ensure they are still valid and applicable for the specific booking.</w:t>
      </w:r>
    </w:p>
    <w:p w14:paraId="2FF8B131" w14:textId="77777777" w:rsidR="00A06899" w:rsidRPr="00A06899" w:rsidRDefault="00A06899" w:rsidP="00A06899">
      <w:pPr>
        <w:numPr>
          <w:ilvl w:val="0"/>
          <w:numId w:val="27"/>
        </w:numPr>
      </w:pPr>
      <w:r w:rsidRPr="00A06899">
        <w:rPr>
          <w:b/>
          <w:bCs/>
        </w:rPr>
        <w:t>Apply Discounts:</w:t>
      </w:r>
      <w:r w:rsidRPr="00A06899">
        <w:t xml:space="preserve"> Discounts are applied during checkout, reducing the total booking amount.</w:t>
      </w:r>
    </w:p>
    <w:p w14:paraId="72B270DA" w14:textId="77777777" w:rsidR="00A06899" w:rsidRPr="00A06899" w:rsidRDefault="00A06899" w:rsidP="00A06899">
      <w:pPr>
        <w:numPr>
          <w:ilvl w:val="0"/>
          <w:numId w:val="27"/>
        </w:numPr>
      </w:pPr>
      <w:r w:rsidRPr="00A06899">
        <w:rPr>
          <w:b/>
          <w:bCs/>
        </w:rPr>
        <w:t>Expiry Management:</w:t>
      </w:r>
      <w:r w:rsidRPr="00A06899">
        <w:t xml:space="preserve"> The system tracks the validity period of discount codes, automatically disabling expired codes.</w:t>
      </w:r>
    </w:p>
    <w:p w14:paraId="42A0430C" w14:textId="77777777" w:rsidR="00A06899" w:rsidRPr="00A06899" w:rsidRDefault="00A06899" w:rsidP="00A06899">
      <w:pPr>
        <w:rPr>
          <w:b/>
          <w:bCs/>
        </w:rPr>
      </w:pPr>
      <w:r w:rsidRPr="00A06899">
        <w:rPr>
          <w:b/>
          <w:bCs/>
        </w:rPr>
        <w:t>Actions:</w:t>
      </w:r>
    </w:p>
    <w:p w14:paraId="1938F3E9" w14:textId="77777777" w:rsidR="00A06899" w:rsidRPr="00A06899" w:rsidRDefault="00A06899" w:rsidP="00A06899">
      <w:pPr>
        <w:numPr>
          <w:ilvl w:val="0"/>
          <w:numId w:val="28"/>
        </w:numPr>
      </w:pPr>
      <w:r w:rsidRPr="00A06899">
        <w:t>Admins create and manage discount codes.</w:t>
      </w:r>
    </w:p>
    <w:p w14:paraId="38F1EF3D" w14:textId="77777777" w:rsidR="00A06899" w:rsidRPr="00A06899" w:rsidRDefault="00A06899" w:rsidP="00A06899">
      <w:pPr>
        <w:numPr>
          <w:ilvl w:val="0"/>
          <w:numId w:val="28"/>
        </w:numPr>
      </w:pPr>
      <w:r w:rsidRPr="00A06899">
        <w:t>Validate and apply discounts during payment.</w:t>
      </w:r>
    </w:p>
    <w:p w14:paraId="3473B67A" w14:textId="77777777" w:rsidR="00A06899" w:rsidRPr="00A06899" w:rsidRDefault="00A06899" w:rsidP="00A06899">
      <w:pPr>
        <w:numPr>
          <w:ilvl w:val="0"/>
          <w:numId w:val="28"/>
        </w:numPr>
      </w:pPr>
      <w:r w:rsidRPr="00A06899">
        <w:t>Track discount usage and effectiveness.</w:t>
      </w:r>
    </w:p>
    <w:p w14:paraId="562C2C74" w14:textId="77777777" w:rsidR="00A06899" w:rsidRPr="00A06899" w:rsidRDefault="00A06899" w:rsidP="00A06899">
      <w:r w:rsidRPr="00A06899">
        <w:pict w14:anchorId="27E90C0A">
          <v:rect id="_x0000_i1147" style="width:0;height:1.5pt" o:hralign="center" o:hrstd="t" o:hr="t" fillcolor="#a0a0a0" stroked="f"/>
        </w:pict>
      </w:r>
    </w:p>
    <w:p w14:paraId="77B23893" w14:textId="77777777" w:rsidR="00A06899" w:rsidRPr="00A06899" w:rsidRDefault="00A06899" w:rsidP="00A06899">
      <w:pPr>
        <w:rPr>
          <w:b/>
          <w:bCs/>
        </w:rPr>
      </w:pPr>
      <w:r w:rsidRPr="00A06899">
        <w:rPr>
          <w:b/>
          <w:bCs/>
        </w:rPr>
        <w:t>9. Feedback and Support Module</w:t>
      </w:r>
    </w:p>
    <w:p w14:paraId="0B3168D3" w14:textId="77777777" w:rsidR="00A06899" w:rsidRPr="00A06899" w:rsidRDefault="00A06899" w:rsidP="00A06899">
      <w:r w:rsidRPr="00A06899">
        <w:t>This module collects feedback from users and allows them to reach out to support for assistance.</w:t>
      </w:r>
    </w:p>
    <w:p w14:paraId="018F1F3A" w14:textId="77777777" w:rsidR="00A06899" w:rsidRPr="00A06899" w:rsidRDefault="00A06899" w:rsidP="00A06899">
      <w:pPr>
        <w:rPr>
          <w:b/>
          <w:bCs/>
        </w:rPr>
      </w:pPr>
      <w:r w:rsidRPr="00A06899">
        <w:rPr>
          <w:b/>
          <w:bCs/>
        </w:rPr>
        <w:t>Key Features:</w:t>
      </w:r>
    </w:p>
    <w:p w14:paraId="6AADACDD" w14:textId="77777777" w:rsidR="00A06899" w:rsidRPr="00A06899" w:rsidRDefault="00A06899" w:rsidP="00A06899">
      <w:pPr>
        <w:numPr>
          <w:ilvl w:val="0"/>
          <w:numId w:val="29"/>
        </w:numPr>
      </w:pPr>
      <w:r w:rsidRPr="00A06899">
        <w:rPr>
          <w:b/>
          <w:bCs/>
        </w:rPr>
        <w:t>Submit Feedback:</w:t>
      </w:r>
      <w:r w:rsidRPr="00A06899">
        <w:t xml:space="preserve"> Users can provide general feedback about the platform, suggesting improvements or highlighting any issues they faced.</w:t>
      </w:r>
    </w:p>
    <w:p w14:paraId="23CD8E5A" w14:textId="77777777" w:rsidR="00A06899" w:rsidRPr="00A06899" w:rsidRDefault="00A06899" w:rsidP="00A06899">
      <w:pPr>
        <w:numPr>
          <w:ilvl w:val="0"/>
          <w:numId w:val="29"/>
        </w:numPr>
      </w:pPr>
      <w:r w:rsidRPr="00A06899">
        <w:rPr>
          <w:b/>
          <w:bCs/>
        </w:rPr>
        <w:t>Customer Support:</w:t>
      </w:r>
      <w:r w:rsidRPr="00A06899">
        <w:t xml:space="preserve"> Users can reach out to the support team for help with bookings, payments, or any other system-related issues.</w:t>
      </w:r>
    </w:p>
    <w:p w14:paraId="1FDADF80" w14:textId="77777777" w:rsidR="00A06899" w:rsidRPr="00A06899" w:rsidRDefault="00A06899" w:rsidP="00A06899">
      <w:pPr>
        <w:numPr>
          <w:ilvl w:val="0"/>
          <w:numId w:val="29"/>
        </w:numPr>
      </w:pPr>
      <w:r w:rsidRPr="00A06899">
        <w:rPr>
          <w:b/>
          <w:bCs/>
        </w:rPr>
        <w:t>Feedback Analysis:</w:t>
      </w:r>
      <w:r w:rsidRPr="00A06899">
        <w:t xml:space="preserve"> The system collects feedback and helps the admin evaluate common issues or areas for improvement.</w:t>
      </w:r>
    </w:p>
    <w:p w14:paraId="2ABCEBF2" w14:textId="77777777" w:rsidR="00A06899" w:rsidRPr="00A06899" w:rsidRDefault="00A06899" w:rsidP="00A06899">
      <w:pPr>
        <w:rPr>
          <w:b/>
          <w:bCs/>
        </w:rPr>
      </w:pPr>
      <w:r w:rsidRPr="00A06899">
        <w:rPr>
          <w:b/>
          <w:bCs/>
        </w:rPr>
        <w:t>Actions:</w:t>
      </w:r>
    </w:p>
    <w:p w14:paraId="2CB47077" w14:textId="77777777" w:rsidR="00A06899" w:rsidRPr="00A06899" w:rsidRDefault="00A06899" w:rsidP="00A06899">
      <w:pPr>
        <w:numPr>
          <w:ilvl w:val="0"/>
          <w:numId w:val="30"/>
        </w:numPr>
      </w:pPr>
      <w:r w:rsidRPr="00A06899">
        <w:t>Submit platform feedback.</w:t>
      </w:r>
    </w:p>
    <w:p w14:paraId="214B5EFF" w14:textId="77777777" w:rsidR="00A06899" w:rsidRPr="00A06899" w:rsidRDefault="00A06899" w:rsidP="00A06899">
      <w:pPr>
        <w:numPr>
          <w:ilvl w:val="0"/>
          <w:numId w:val="30"/>
        </w:numPr>
      </w:pPr>
      <w:r w:rsidRPr="00A06899">
        <w:lastRenderedPageBreak/>
        <w:t>Provide customer support and respond to user queries.</w:t>
      </w:r>
    </w:p>
    <w:p w14:paraId="63882757" w14:textId="77777777" w:rsidR="00A06899" w:rsidRPr="00A06899" w:rsidRDefault="00A06899" w:rsidP="00A06899">
      <w:r w:rsidRPr="00A06899">
        <w:pict w14:anchorId="327F90E8">
          <v:rect id="_x0000_i1148" style="width:0;height:1.5pt" o:hralign="center" o:hrstd="t" o:hr="t" fillcolor="#a0a0a0" stroked="f"/>
        </w:pict>
      </w:r>
    </w:p>
    <w:p w14:paraId="795A121D" w14:textId="77777777" w:rsidR="00A06899" w:rsidRPr="00A06899" w:rsidRDefault="00A06899" w:rsidP="00A06899">
      <w:pPr>
        <w:rPr>
          <w:b/>
          <w:bCs/>
        </w:rPr>
      </w:pPr>
      <w:r w:rsidRPr="00A06899">
        <w:rPr>
          <w:b/>
          <w:bCs/>
        </w:rPr>
        <w:t>10. Admin Dashboard Module</w:t>
      </w:r>
    </w:p>
    <w:p w14:paraId="0F75D6C1" w14:textId="77777777" w:rsidR="00A06899" w:rsidRPr="00A06899" w:rsidRDefault="00A06899" w:rsidP="00A06899">
      <w:r w:rsidRPr="00A06899">
        <w:t xml:space="preserve">The Admin Dashboard provides an interface for the system administrator to manage the overall platform, including users, movies, </w:t>
      </w:r>
      <w:proofErr w:type="spellStart"/>
      <w:r w:rsidRPr="00A06899">
        <w:t>theaters</w:t>
      </w:r>
      <w:proofErr w:type="spellEnd"/>
      <w:r w:rsidRPr="00A06899">
        <w:t>, and reports.</w:t>
      </w:r>
    </w:p>
    <w:p w14:paraId="36BC531A" w14:textId="77777777" w:rsidR="00A06899" w:rsidRPr="00A06899" w:rsidRDefault="00A06899" w:rsidP="00A06899">
      <w:pPr>
        <w:rPr>
          <w:b/>
          <w:bCs/>
        </w:rPr>
      </w:pPr>
      <w:r w:rsidRPr="00A06899">
        <w:rPr>
          <w:b/>
          <w:bCs/>
        </w:rPr>
        <w:t>Key Features:</w:t>
      </w:r>
    </w:p>
    <w:p w14:paraId="71CCCDA1" w14:textId="77777777" w:rsidR="00A06899" w:rsidRPr="00A06899" w:rsidRDefault="00A06899" w:rsidP="00A06899">
      <w:pPr>
        <w:numPr>
          <w:ilvl w:val="0"/>
          <w:numId w:val="31"/>
        </w:numPr>
      </w:pPr>
      <w:r w:rsidRPr="00A06899">
        <w:rPr>
          <w:b/>
          <w:bCs/>
        </w:rPr>
        <w:t>User Management:</w:t>
      </w:r>
      <w:r w:rsidRPr="00A06899">
        <w:t xml:space="preserve"> Admins can view all users and manage their roles, block or unblock users, and reset passwords if needed.</w:t>
      </w:r>
    </w:p>
    <w:p w14:paraId="58F99ABD" w14:textId="77777777" w:rsidR="00A06899" w:rsidRPr="00A06899" w:rsidRDefault="00A06899" w:rsidP="00A06899">
      <w:pPr>
        <w:numPr>
          <w:ilvl w:val="0"/>
          <w:numId w:val="31"/>
        </w:numPr>
      </w:pPr>
      <w:proofErr w:type="spellStart"/>
      <w:r w:rsidRPr="00A06899">
        <w:rPr>
          <w:b/>
          <w:bCs/>
        </w:rPr>
        <w:t>Theater</w:t>
      </w:r>
      <w:proofErr w:type="spellEnd"/>
      <w:r w:rsidRPr="00A06899">
        <w:rPr>
          <w:b/>
          <w:bCs/>
        </w:rPr>
        <w:t xml:space="preserve"> and Movie Management:</w:t>
      </w:r>
      <w:r w:rsidRPr="00A06899">
        <w:t xml:space="preserve"> Admins can view and manage all </w:t>
      </w:r>
      <w:proofErr w:type="spellStart"/>
      <w:r w:rsidRPr="00A06899">
        <w:t>theaters</w:t>
      </w:r>
      <w:proofErr w:type="spellEnd"/>
      <w:r w:rsidRPr="00A06899">
        <w:t xml:space="preserve"> and movies listed on the platform.</w:t>
      </w:r>
    </w:p>
    <w:p w14:paraId="7AB22B3C" w14:textId="77777777" w:rsidR="00A06899" w:rsidRPr="00A06899" w:rsidRDefault="00A06899" w:rsidP="00A06899">
      <w:pPr>
        <w:numPr>
          <w:ilvl w:val="0"/>
          <w:numId w:val="31"/>
        </w:numPr>
      </w:pPr>
      <w:r w:rsidRPr="00A06899">
        <w:rPr>
          <w:b/>
          <w:bCs/>
        </w:rPr>
        <w:t>Report Generation:</w:t>
      </w:r>
      <w:r w:rsidRPr="00A06899">
        <w:t xml:space="preserve"> Admins can access reports generated by the reporting module for business insights.</w:t>
      </w:r>
    </w:p>
    <w:p w14:paraId="20319030" w14:textId="77777777" w:rsidR="00A06899" w:rsidRPr="00A06899" w:rsidRDefault="00A06899" w:rsidP="00A06899">
      <w:pPr>
        <w:numPr>
          <w:ilvl w:val="0"/>
          <w:numId w:val="31"/>
        </w:numPr>
      </w:pPr>
      <w:r w:rsidRPr="00A06899">
        <w:rPr>
          <w:b/>
          <w:bCs/>
        </w:rPr>
        <w:t>Discount Management:</w:t>
      </w:r>
      <w:r w:rsidRPr="00A06899">
        <w:t xml:space="preserve"> Admins can create and monitor discount campaigns and coupons.</w:t>
      </w:r>
    </w:p>
    <w:p w14:paraId="287550CA" w14:textId="77777777" w:rsidR="00A06899" w:rsidRPr="00A06899" w:rsidRDefault="00A06899" w:rsidP="00A06899">
      <w:pPr>
        <w:rPr>
          <w:b/>
          <w:bCs/>
        </w:rPr>
      </w:pPr>
      <w:r w:rsidRPr="00A06899">
        <w:rPr>
          <w:b/>
          <w:bCs/>
        </w:rPr>
        <w:t>Actions:</w:t>
      </w:r>
    </w:p>
    <w:p w14:paraId="37A91692" w14:textId="77777777" w:rsidR="00A06899" w:rsidRPr="00A06899" w:rsidRDefault="00A06899" w:rsidP="00A06899">
      <w:pPr>
        <w:numPr>
          <w:ilvl w:val="0"/>
          <w:numId w:val="32"/>
        </w:numPr>
      </w:pPr>
      <w:r w:rsidRPr="00A06899">
        <w:t xml:space="preserve">Manage users, movies, </w:t>
      </w:r>
      <w:proofErr w:type="spellStart"/>
      <w:r w:rsidRPr="00A06899">
        <w:t>theaters</w:t>
      </w:r>
      <w:proofErr w:type="spellEnd"/>
      <w:r w:rsidRPr="00A06899">
        <w:t>, and schedules.</w:t>
      </w:r>
    </w:p>
    <w:p w14:paraId="6CD3B9ED" w14:textId="77777777" w:rsidR="00A06899" w:rsidRPr="00A06899" w:rsidRDefault="00A06899" w:rsidP="00A06899">
      <w:pPr>
        <w:numPr>
          <w:ilvl w:val="0"/>
          <w:numId w:val="32"/>
        </w:numPr>
      </w:pPr>
      <w:r w:rsidRPr="00A06899">
        <w:t>Generate and view reports.</w:t>
      </w:r>
    </w:p>
    <w:p w14:paraId="11909F9A" w14:textId="77777777" w:rsidR="00A06899" w:rsidRPr="00A06899" w:rsidRDefault="00A06899" w:rsidP="00A06899">
      <w:pPr>
        <w:numPr>
          <w:ilvl w:val="0"/>
          <w:numId w:val="32"/>
        </w:numPr>
      </w:pPr>
      <w:r w:rsidRPr="00A06899">
        <w:t>Manage discount campaigns.</w:t>
      </w:r>
    </w:p>
    <w:p w14:paraId="74479D00" w14:textId="77777777" w:rsidR="00A06899" w:rsidRPr="00A06899" w:rsidRDefault="00A06899" w:rsidP="00A06899">
      <w:r w:rsidRPr="00A06899">
        <w:pict w14:anchorId="62E6F3BD">
          <v:rect id="_x0000_i1149" style="width:0;height:1.5pt" o:hralign="center" o:hrstd="t" o:hr="t" fillcolor="#a0a0a0" stroked="f"/>
        </w:pict>
      </w:r>
    </w:p>
    <w:p w14:paraId="7A5F02D5" w14:textId="77777777" w:rsidR="00A06899" w:rsidRPr="00A06899" w:rsidRDefault="00A06899" w:rsidP="00A06899">
      <w:r w:rsidRPr="00A06899">
        <w:t>These modules together form a comprehensive system to manage online movie ticket bookings, providing both customers and administrators with the tools they need to make the process smooth, efficient, and secure.</w:t>
      </w:r>
    </w:p>
    <w:p w14:paraId="087A3861" w14:textId="77777777" w:rsidR="00072402" w:rsidRDefault="00072402"/>
    <w:p w14:paraId="53D19E3B" w14:textId="77777777" w:rsidR="00072402" w:rsidRDefault="00072402">
      <w:r>
        <w:br w:type="page"/>
      </w:r>
    </w:p>
    <w:p w14:paraId="22B34552" w14:textId="428A922A" w:rsidR="00A06899" w:rsidRPr="00A06899" w:rsidRDefault="00A06899" w:rsidP="00A06899">
      <w:pPr>
        <w:rPr>
          <w:b/>
          <w:bCs/>
          <w:color w:val="FF0000"/>
          <w:sz w:val="44"/>
          <w:szCs w:val="44"/>
        </w:rPr>
      </w:pPr>
      <w:r w:rsidRPr="00A06899">
        <w:rPr>
          <w:b/>
          <w:bCs/>
          <w:color w:val="FF0000"/>
          <w:sz w:val="44"/>
          <w:szCs w:val="44"/>
        </w:rPr>
        <w:lastRenderedPageBreak/>
        <w:t>Detailed Workflow</w:t>
      </w:r>
    </w:p>
    <w:p w14:paraId="52772BF0" w14:textId="77777777" w:rsidR="00A06899" w:rsidRPr="00A06899" w:rsidRDefault="00A06899" w:rsidP="00A06899">
      <w:r w:rsidRPr="00A06899">
        <w:t xml:space="preserve">The </w:t>
      </w:r>
      <w:r w:rsidRPr="00A06899">
        <w:rPr>
          <w:b/>
          <w:bCs/>
        </w:rPr>
        <w:t>Online Movie Ticket Booking System</w:t>
      </w:r>
      <w:r w:rsidRPr="00A06899">
        <w:t xml:space="preserve"> will involve a seamless flow of activities across multiple modules, ensuring smooth user interactions and system operations. Below is a detailed workflow covering various aspects, from user actions to backend processing and administrative tasks.</w:t>
      </w:r>
    </w:p>
    <w:p w14:paraId="40DD652A" w14:textId="77777777" w:rsidR="00A06899" w:rsidRPr="00A06899" w:rsidRDefault="00A06899" w:rsidP="00A06899">
      <w:r w:rsidRPr="00A06899">
        <w:pict w14:anchorId="4619FB87">
          <v:rect id="_x0000_i1215" style="width:0;height:1.5pt" o:hralign="center" o:hrstd="t" o:hr="t" fillcolor="#a0a0a0" stroked="f"/>
        </w:pict>
      </w:r>
    </w:p>
    <w:p w14:paraId="087EC0F9" w14:textId="77777777" w:rsidR="00A06899" w:rsidRPr="00A06899" w:rsidRDefault="00A06899" w:rsidP="00A06899">
      <w:pPr>
        <w:rPr>
          <w:b/>
          <w:bCs/>
        </w:rPr>
      </w:pPr>
      <w:r w:rsidRPr="00A06899">
        <w:rPr>
          <w:b/>
          <w:bCs/>
        </w:rPr>
        <w:t>1. User Registration and Authentication Workflow</w:t>
      </w:r>
    </w:p>
    <w:p w14:paraId="01BDB33A" w14:textId="77777777" w:rsidR="00A06899" w:rsidRPr="00A06899" w:rsidRDefault="00A06899" w:rsidP="00A06899">
      <w:pPr>
        <w:rPr>
          <w:b/>
          <w:bCs/>
        </w:rPr>
      </w:pPr>
      <w:r w:rsidRPr="00A06899">
        <w:rPr>
          <w:b/>
          <w:bCs/>
        </w:rPr>
        <w:t>Actors:</w:t>
      </w:r>
    </w:p>
    <w:p w14:paraId="65917655" w14:textId="77777777" w:rsidR="00A06899" w:rsidRPr="00A06899" w:rsidRDefault="00A06899" w:rsidP="00A06899">
      <w:pPr>
        <w:numPr>
          <w:ilvl w:val="0"/>
          <w:numId w:val="33"/>
        </w:numPr>
      </w:pPr>
      <w:r w:rsidRPr="00A06899">
        <w:t xml:space="preserve">User (Customer, </w:t>
      </w:r>
      <w:proofErr w:type="spellStart"/>
      <w:r w:rsidRPr="00A06899">
        <w:t>Theater</w:t>
      </w:r>
      <w:proofErr w:type="spellEnd"/>
      <w:r w:rsidRPr="00A06899">
        <w:t xml:space="preserve"> Owner, Admin)</w:t>
      </w:r>
    </w:p>
    <w:p w14:paraId="187598EA" w14:textId="77777777" w:rsidR="00A06899" w:rsidRPr="00A06899" w:rsidRDefault="00A06899" w:rsidP="00A06899">
      <w:pPr>
        <w:numPr>
          <w:ilvl w:val="0"/>
          <w:numId w:val="33"/>
        </w:numPr>
      </w:pPr>
      <w:r w:rsidRPr="00A06899">
        <w:t>System</w:t>
      </w:r>
    </w:p>
    <w:p w14:paraId="7278010D" w14:textId="77777777" w:rsidR="00A06899" w:rsidRPr="00A06899" w:rsidRDefault="00A06899" w:rsidP="00A06899">
      <w:pPr>
        <w:rPr>
          <w:b/>
          <w:bCs/>
        </w:rPr>
      </w:pPr>
      <w:r w:rsidRPr="00A06899">
        <w:rPr>
          <w:b/>
          <w:bCs/>
        </w:rPr>
        <w:t>Steps:</w:t>
      </w:r>
    </w:p>
    <w:p w14:paraId="00CD4AD6" w14:textId="77777777" w:rsidR="00A06899" w:rsidRPr="00A06899" w:rsidRDefault="00A06899" w:rsidP="00A06899">
      <w:pPr>
        <w:numPr>
          <w:ilvl w:val="0"/>
          <w:numId w:val="34"/>
        </w:numPr>
      </w:pPr>
      <w:r w:rsidRPr="00A06899">
        <w:rPr>
          <w:b/>
          <w:bCs/>
        </w:rPr>
        <w:t>User Registration:</w:t>
      </w:r>
    </w:p>
    <w:p w14:paraId="5EBC91A3" w14:textId="77777777" w:rsidR="00A06899" w:rsidRPr="00A06899" w:rsidRDefault="00A06899" w:rsidP="00A06899">
      <w:pPr>
        <w:numPr>
          <w:ilvl w:val="1"/>
          <w:numId w:val="34"/>
        </w:numPr>
      </w:pPr>
      <w:r w:rsidRPr="00A06899">
        <w:t>A new user accesses the registration page.</w:t>
      </w:r>
    </w:p>
    <w:p w14:paraId="032C0644" w14:textId="77777777" w:rsidR="00A06899" w:rsidRPr="00A06899" w:rsidRDefault="00A06899" w:rsidP="00A06899">
      <w:pPr>
        <w:numPr>
          <w:ilvl w:val="1"/>
          <w:numId w:val="34"/>
        </w:numPr>
      </w:pPr>
      <w:r w:rsidRPr="00A06899">
        <w:t>The user fills in details (Name, Email, Password, Phone Number, etc.).</w:t>
      </w:r>
    </w:p>
    <w:p w14:paraId="4AF91ACC" w14:textId="77777777" w:rsidR="00A06899" w:rsidRPr="00A06899" w:rsidRDefault="00A06899" w:rsidP="00A06899">
      <w:pPr>
        <w:numPr>
          <w:ilvl w:val="1"/>
          <w:numId w:val="34"/>
        </w:numPr>
      </w:pPr>
      <w:r w:rsidRPr="00A06899">
        <w:t>The system validates the input and creates a new account for the user.</w:t>
      </w:r>
    </w:p>
    <w:p w14:paraId="5185D183" w14:textId="77777777" w:rsidR="00A06899" w:rsidRPr="00A06899" w:rsidRDefault="00A06899" w:rsidP="00A06899">
      <w:pPr>
        <w:numPr>
          <w:ilvl w:val="1"/>
          <w:numId w:val="34"/>
        </w:numPr>
      </w:pPr>
      <w:r w:rsidRPr="00A06899">
        <w:t>Confirmation email/SMS is sent for account verification.</w:t>
      </w:r>
    </w:p>
    <w:p w14:paraId="15C3716C" w14:textId="77777777" w:rsidR="00A06899" w:rsidRPr="00A06899" w:rsidRDefault="00A06899" w:rsidP="00A06899">
      <w:pPr>
        <w:numPr>
          <w:ilvl w:val="0"/>
          <w:numId w:val="34"/>
        </w:numPr>
      </w:pPr>
      <w:r w:rsidRPr="00A06899">
        <w:rPr>
          <w:b/>
          <w:bCs/>
        </w:rPr>
        <w:t>Login:</w:t>
      </w:r>
    </w:p>
    <w:p w14:paraId="05E3061E" w14:textId="77777777" w:rsidR="00A06899" w:rsidRPr="00A06899" w:rsidRDefault="00A06899" w:rsidP="00A06899">
      <w:pPr>
        <w:numPr>
          <w:ilvl w:val="1"/>
          <w:numId w:val="34"/>
        </w:numPr>
      </w:pPr>
      <w:r w:rsidRPr="00A06899">
        <w:t>The user enters credentials (email/phone and password).</w:t>
      </w:r>
    </w:p>
    <w:p w14:paraId="716E641E" w14:textId="77777777" w:rsidR="00A06899" w:rsidRPr="00A06899" w:rsidRDefault="00A06899" w:rsidP="00A06899">
      <w:pPr>
        <w:numPr>
          <w:ilvl w:val="1"/>
          <w:numId w:val="34"/>
        </w:numPr>
      </w:pPr>
      <w:r w:rsidRPr="00A06899">
        <w:t>The system validates the credentials.</w:t>
      </w:r>
    </w:p>
    <w:p w14:paraId="3303CE15" w14:textId="77777777" w:rsidR="00A06899" w:rsidRPr="00A06899" w:rsidRDefault="00A06899" w:rsidP="00A06899">
      <w:pPr>
        <w:numPr>
          <w:ilvl w:val="1"/>
          <w:numId w:val="34"/>
        </w:numPr>
      </w:pPr>
      <w:r w:rsidRPr="00A06899">
        <w:t>If valid, the user is granted access to their dashboard.</w:t>
      </w:r>
    </w:p>
    <w:p w14:paraId="3405C6C8" w14:textId="77777777" w:rsidR="00A06899" w:rsidRPr="00A06899" w:rsidRDefault="00A06899" w:rsidP="00A06899">
      <w:pPr>
        <w:numPr>
          <w:ilvl w:val="1"/>
          <w:numId w:val="34"/>
        </w:numPr>
      </w:pPr>
      <w:r w:rsidRPr="00A06899">
        <w:t xml:space="preserve">Depending on the role (Admin, </w:t>
      </w:r>
      <w:proofErr w:type="spellStart"/>
      <w:r w:rsidRPr="00A06899">
        <w:t>Theater</w:t>
      </w:r>
      <w:proofErr w:type="spellEnd"/>
      <w:r w:rsidRPr="00A06899">
        <w:t xml:space="preserve"> Owner, Customer), the system redirects the user to the relevant dashboard.</w:t>
      </w:r>
    </w:p>
    <w:p w14:paraId="5CA7C79D" w14:textId="77777777" w:rsidR="00A06899" w:rsidRPr="00A06899" w:rsidRDefault="00A06899" w:rsidP="00A06899">
      <w:pPr>
        <w:numPr>
          <w:ilvl w:val="0"/>
          <w:numId w:val="34"/>
        </w:numPr>
      </w:pPr>
      <w:r w:rsidRPr="00A06899">
        <w:rPr>
          <w:b/>
          <w:bCs/>
        </w:rPr>
        <w:t>Profile Management:</w:t>
      </w:r>
    </w:p>
    <w:p w14:paraId="2BA1AD86" w14:textId="77777777" w:rsidR="00A06899" w:rsidRPr="00A06899" w:rsidRDefault="00A06899" w:rsidP="00A06899">
      <w:pPr>
        <w:numPr>
          <w:ilvl w:val="1"/>
          <w:numId w:val="34"/>
        </w:numPr>
      </w:pPr>
      <w:r w:rsidRPr="00A06899">
        <w:t>The user can view and update their profile information (e.g., change email, phone number, or password).</w:t>
      </w:r>
    </w:p>
    <w:p w14:paraId="748ABF33" w14:textId="77777777" w:rsidR="00A06899" w:rsidRPr="00A06899" w:rsidRDefault="00A06899" w:rsidP="00A06899">
      <w:pPr>
        <w:numPr>
          <w:ilvl w:val="1"/>
          <w:numId w:val="34"/>
        </w:numPr>
      </w:pPr>
      <w:r w:rsidRPr="00A06899">
        <w:t>System updates the user’s data in the database.</w:t>
      </w:r>
    </w:p>
    <w:p w14:paraId="09D5F959" w14:textId="77777777" w:rsidR="00A06899" w:rsidRPr="00A06899" w:rsidRDefault="00A06899" w:rsidP="00A06899">
      <w:r w:rsidRPr="00A06899">
        <w:pict w14:anchorId="6DD34886">
          <v:rect id="_x0000_i1216" style="width:0;height:1.5pt" o:hralign="center" o:hrstd="t" o:hr="t" fillcolor="#a0a0a0" stroked="f"/>
        </w:pict>
      </w:r>
    </w:p>
    <w:p w14:paraId="70CB7B82" w14:textId="77777777" w:rsidR="00A06899" w:rsidRPr="00A06899" w:rsidRDefault="00A06899" w:rsidP="00A06899">
      <w:pPr>
        <w:rPr>
          <w:b/>
          <w:bCs/>
        </w:rPr>
      </w:pPr>
      <w:r w:rsidRPr="00A06899">
        <w:rPr>
          <w:b/>
          <w:bCs/>
        </w:rPr>
        <w:t xml:space="preserve">2. Movie and </w:t>
      </w:r>
      <w:proofErr w:type="spellStart"/>
      <w:r w:rsidRPr="00A06899">
        <w:rPr>
          <w:b/>
          <w:bCs/>
        </w:rPr>
        <w:t>Theater</w:t>
      </w:r>
      <w:proofErr w:type="spellEnd"/>
      <w:r w:rsidRPr="00A06899">
        <w:rPr>
          <w:b/>
          <w:bCs/>
        </w:rPr>
        <w:t xml:space="preserve"> Management Workflow (Admin/</w:t>
      </w:r>
      <w:proofErr w:type="spellStart"/>
      <w:r w:rsidRPr="00A06899">
        <w:rPr>
          <w:b/>
          <w:bCs/>
        </w:rPr>
        <w:t>Theater</w:t>
      </w:r>
      <w:proofErr w:type="spellEnd"/>
      <w:r w:rsidRPr="00A06899">
        <w:rPr>
          <w:b/>
          <w:bCs/>
        </w:rPr>
        <w:t xml:space="preserve"> Owner)</w:t>
      </w:r>
    </w:p>
    <w:p w14:paraId="494E2290" w14:textId="77777777" w:rsidR="00A06899" w:rsidRPr="00A06899" w:rsidRDefault="00A06899" w:rsidP="00A06899">
      <w:pPr>
        <w:rPr>
          <w:b/>
          <w:bCs/>
        </w:rPr>
      </w:pPr>
      <w:r w:rsidRPr="00A06899">
        <w:rPr>
          <w:b/>
          <w:bCs/>
        </w:rPr>
        <w:t>Actors:</w:t>
      </w:r>
    </w:p>
    <w:p w14:paraId="5590BD5C" w14:textId="77777777" w:rsidR="00A06899" w:rsidRPr="00A06899" w:rsidRDefault="00A06899" w:rsidP="00A06899">
      <w:pPr>
        <w:numPr>
          <w:ilvl w:val="0"/>
          <w:numId w:val="35"/>
        </w:numPr>
      </w:pPr>
      <w:r w:rsidRPr="00A06899">
        <w:t>Admin/</w:t>
      </w:r>
      <w:proofErr w:type="spellStart"/>
      <w:r w:rsidRPr="00A06899">
        <w:t>Theater</w:t>
      </w:r>
      <w:proofErr w:type="spellEnd"/>
      <w:r w:rsidRPr="00A06899">
        <w:t xml:space="preserve"> Owner</w:t>
      </w:r>
    </w:p>
    <w:p w14:paraId="2CBD6477" w14:textId="77777777" w:rsidR="00A06899" w:rsidRPr="00A06899" w:rsidRDefault="00A06899" w:rsidP="00A06899">
      <w:pPr>
        <w:numPr>
          <w:ilvl w:val="0"/>
          <w:numId w:val="35"/>
        </w:numPr>
      </w:pPr>
      <w:r w:rsidRPr="00A06899">
        <w:t>System</w:t>
      </w:r>
    </w:p>
    <w:p w14:paraId="78C3EE3C" w14:textId="77777777" w:rsidR="00A06899" w:rsidRPr="00A06899" w:rsidRDefault="00A06899" w:rsidP="00A06899">
      <w:pPr>
        <w:rPr>
          <w:b/>
          <w:bCs/>
        </w:rPr>
      </w:pPr>
      <w:r w:rsidRPr="00A06899">
        <w:rPr>
          <w:b/>
          <w:bCs/>
        </w:rPr>
        <w:t>Steps:</w:t>
      </w:r>
    </w:p>
    <w:p w14:paraId="0F977F2B" w14:textId="77777777" w:rsidR="00A06899" w:rsidRPr="00A06899" w:rsidRDefault="00A06899" w:rsidP="00A06899">
      <w:pPr>
        <w:numPr>
          <w:ilvl w:val="0"/>
          <w:numId w:val="36"/>
        </w:numPr>
      </w:pPr>
      <w:r w:rsidRPr="00A06899">
        <w:rPr>
          <w:b/>
          <w:bCs/>
        </w:rPr>
        <w:t>Add Movie:</w:t>
      </w:r>
    </w:p>
    <w:p w14:paraId="41F64267" w14:textId="77777777" w:rsidR="00A06899" w:rsidRPr="00A06899" w:rsidRDefault="00A06899" w:rsidP="00A06899">
      <w:pPr>
        <w:numPr>
          <w:ilvl w:val="1"/>
          <w:numId w:val="36"/>
        </w:numPr>
      </w:pPr>
      <w:r w:rsidRPr="00A06899">
        <w:t xml:space="preserve">Admin or </w:t>
      </w:r>
      <w:proofErr w:type="spellStart"/>
      <w:r w:rsidRPr="00A06899">
        <w:t>Theater</w:t>
      </w:r>
      <w:proofErr w:type="spellEnd"/>
      <w:r w:rsidRPr="00A06899">
        <w:t xml:space="preserve"> Owner accesses the movie management section.</w:t>
      </w:r>
    </w:p>
    <w:p w14:paraId="1F5E4296" w14:textId="77777777" w:rsidR="00A06899" w:rsidRPr="00A06899" w:rsidRDefault="00A06899" w:rsidP="00A06899">
      <w:pPr>
        <w:numPr>
          <w:ilvl w:val="1"/>
          <w:numId w:val="36"/>
        </w:numPr>
      </w:pPr>
      <w:r w:rsidRPr="00A06899">
        <w:t>They enter the movie’s details (Title, Genre, Cast, Duration, Release Date, Poster).</w:t>
      </w:r>
    </w:p>
    <w:p w14:paraId="7E2D2DCF" w14:textId="77777777" w:rsidR="00A06899" w:rsidRPr="00A06899" w:rsidRDefault="00A06899" w:rsidP="00A06899">
      <w:pPr>
        <w:numPr>
          <w:ilvl w:val="1"/>
          <w:numId w:val="36"/>
        </w:numPr>
      </w:pPr>
      <w:r w:rsidRPr="00A06899">
        <w:t>The system validates and saves the movie details in the database.</w:t>
      </w:r>
    </w:p>
    <w:p w14:paraId="26435CAE" w14:textId="77777777" w:rsidR="00A06899" w:rsidRPr="00A06899" w:rsidRDefault="00A06899" w:rsidP="00A06899">
      <w:pPr>
        <w:numPr>
          <w:ilvl w:val="0"/>
          <w:numId w:val="36"/>
        </w:numPr>
      </w:pPr>
      <w:r w:rsidRPr="00A06899">
        <w:rPr>
          <w:b/>
          <w:bCs/>
        </w:rPr>
        <w:lastRenderedPageBreak/>
        <w:t xml:space="preserve">Add </w:t>
      </w:r>
      <w:proofErr w:type="spellStart"/>
      <w:r w:rsidRPr="00A06899">
        <w:rPr>
          <w:b/>
          <w:bCs/>
        </w:rPr>
        <w:t>Theater</w:t>
      </w:r>
      <w:proofErr w:type="spellEnd"/>
      <w:r w:rsidRPr="00A06899">
        <w:rPr>
          <w:b/>
          <w:bCs/>
        </w:rPr>
        <w:t>:</w:t>
      </w:r>
    </w:p>
    <w:p w14:paraId="01474A12" w14:textId="77777777" w:rsidR="00A06899" w:rsidRPr="00A06899" w:rsidRDefault="00A06899" w:rsidP="00A06899">
      <w:pPr>
        <w:numPr>
          <w:ilvl w:val="1"/>
          <w:numId w:val="36"/>
        </w:numPr>
      </w:pPr>
      <w:r w:rsidRPr="00A06899">
        <w:t>Admin/</w:t>
      </w:r>
      <w:proofErr w:type="spellStart"/>
      <w:r w:rsidRPr="00A06899">
        <w:t>Theater</w:t>
      </w:r>
      <w:proofErr w:type="spellEnd"/>
      <w:r w:rsidRPr="00A06899">
        <w:t xml:space="preserve"> Owner enters </w:t>
      </w:r>
      <w:proofErr w:type="spellStart"/>
      <w:r w:rsidRPr="00A06899">
        <w:t>theater</w:t>
      </w:r>
      <w:proofErr w:type="spellEnd"/>
      <w:r w:rsidRPr="00A06899">
        <w:t xml:space="preserve"> details (Name, Location, Number of Screens, Seating Capacity for each screen).</w:t>
      </w:r>
    </w:p>
    <w:p w14:paraId="26F13343" w14:textId="77777777" w:rsidR="00A06899" w:rsidRPr="00A06899" w:rsidRDefault="00A06899" w:rsidP="00A06899">
      <w:pPr>
        <w:numPr>
          <w:ilvl w:val="1"/>
          <w:numId w:val="36"/>
        </w:numPr>
      </w:pPr>
      <w:r w:rsidRPr="00A06899">
        <w:t xml:space="preserve">The system saves </w:t>
      </w:r>
      <w:proofErr w:type="spellStart"/>
      <w:r w:rsidRPr="00A06899">
        <w:t>theater</w:t>
      </w:r>
      <w:proofErr w:type="spellEnd"/>
      <w:r w:rsidRPr="00A06899">
        <w:t xml:space="preserve"> information in the database.</w:t>
      </w:r>
    </w:p>
    <w:p w14:paraId="0E4856F4" w14:textId="77777777" w:rsidR="00A06899" w:rsidRPr="00A06899" w:rsidRDefault="00A06899" w:rsidP="00A06899">
      <w:pPr>
        <w:numPr>
          <w:ilvl w:val="0"/>
          <w:numId w:val="36"/>
        </w:numPr>
      </w:pPr>
      <w:r w:rsidRPr="00A06899">
        <w:rPr>
          <w:b/>
          <w:bCs/>
        </w:rPr>
        <w:t>Create Show Schedule:</w:t>
      </w:r>
    </w:p>
    <w:p w14:paraId="083C83CE" w14:textId="77777777" w:rsidR="00A06899" w:rsidRPr="00A06899" w:rsidRDefault="00A06899" w:rsidP="00A06899">
      <w:pPr>
        <w:numPr>
          <w:ilvl w:val="1"/>
          <w:numId w:val="36"/>
        </w:numPr>
      </w:pPr>
      <w:r w:rsidRPr="00A06899">
        <w:t>Admin/</w:t>
      </w:r>
      <w:proofErr w:type="spellStart"/>
      <w:r w:rsidRPr="00A06899">
        <w:t>Theater</w:t>
      </w:r>
      <w:proofErr w:type="spellEnd"/>
      <w:r w:rsidRPr="00A06899">
        <w:t xml:space="preserve"> Owner selects a </w:t>
      </w:r>
      <w:proofErr w:type="spellStart"/>
      <w:r w:rsidRPr="00A06899">
        <w:t>theater</w:t>
      </w:r>
      <w:proofErr w:type="spellEnd"/>
      <w:r w:rsidRPr="00A06899">
        <w:t>, movie, and screen.</w:t>
      </w:r>
    </w:p>
    <w:p w14:paraId="149937AA" w14:textId="77777777" w:rsidR="00A06899" w:rsidRPr="00A06899" w:rsidRDefault="00A06899" w:rsidP="00A06899">
      <w:pPr>
        <w:numPr>
          <w:ilvl w:val="1"/>
          <w:numId w:val="36"/>
        </w:numPr>
      </w:pPr>
      <w:r w:rsidRPr="00A06899">
        <w:t>They select a date, time, and duration for the show.</w:t>
      </w:r>
    </w:p>
    <w:p w14:paraId="54F92AF8" w14:textId="77777777" w:rsidR="00A06899" w:rsidRPr="00A06899" w:rsidRDefault="00A06899" w:rsidP="00A06899">
      <w:pPr>
        <w:numPr>
          <w:ilvl w:val="1"/>
          <w:numId w:val="36"/>
        </w:numPr>
      </w:pPr>
      <w:r w:rsidRPr="00A06899">
        <w:t>The system checks for conflicts (e.g., overlapping shows) and creates the schedule if valid.</w:t>
      </w:r>
    </w:p>
    <w:p w14:paraId="75F242BF" w14:textId="77777777" w:rsidR="00A06899" w:rsidRPr="00A06899" w:rsidRDefault="00A06899" w:rsidP="00A06899">
      <w:pPr>
        <w:numPr>
          <w:ilvl w:val="0"/>
          <w:numId w:val="36"/>
        </w:numPr>
      </w:pPr>
      <w:r w:rsidRPr="00A06899">
        <w:rPr>
          <w:b/>
          <w:bCs/>
        </w:rPr>
        <w:t>View and Edit Schedules:</w:t>
      </w:r>
    </w:p>
    <w:p w14:paraId="69F78907" w14:textId="77777777" w:rsidR="00A06899" w:rsidRPr="00A06899" w:rsidRDefault="00A06899" w:rsidP="00A06899">
      <w:pPr>
        <w:numPr>
          <w:ilvl w:val="1"/>
          <w:numId w:val="36"/>
        </w:numPr>
      </w:pPr>
      <w:r w:rsidRPr="00A06899">
        <w:t>Admin/</w:t>
      </w:r>
      <w:proofErr w:type="spellStart"/>
      <w:r w:rsidRPr="00A06899">
        <w:t>Theater</w:t>
      </w:r>
      <w:proofErr w:type="spellEnd"/>
      <w:r w:rsidRPr="00A06899">
        <w:t xml:space="preserve"> Owner can view all upcoming show schedules and modify them as needed (change time or movie).</w:t>
      </w:r>
    </w:p>
    <w:p w14:paraId="5850C442" w14:textId="77777777" w:rsidR="00A06899" w:rsidRPr="00A06899" w:rsidRDefault="00A06899" w:rsidP="00A06899">
      <w:pPr>
        <w:numPr>
          <w:ilvl w:val="1"/>
          <w:numId w:val="36"/>
        </w:numPr>
      </w:pPr>
      <w:r w:rsidRPr="00A06899">
        <w:t>The system updates the schedule and notifies users if any changes affect existing bookings.</w:t>
      </w:r>
    </w:p>
    <w:p w14:paraId="2D85F557" w14:textId="77777777" w:rsidR="00A06899" w:rsidRPr="00A06899" w:rsidRDefault="00A06899" w:rsidP="00A06899">
      <w:r w:rsidRPr="00A06899">
        <w:pict w14:anchorId="5D923EC1">
          <v:rect id="_x0000_i1217" style="width:0;height:1.5pt" o:hralign="center" o:hrstd="t" o:hr="t" fillcolor="#a0a0a0" stroked="f"/>
        </w:pict>
      </w:r>
    </w:p>
    <w:p w14:paraId="0721CA86" w14:textId="77777777" w:rsidR="00A06899" w:rsidRPr="00A06899" w:rsidRDefault="00A06899" w:rsidP="00A06899">
      <w:pPr>
        <w:rPr>
          <w:b/>
          <w:bCs/>
        </w:rPr>
      </w:pPr>
      <w:r w:rsidRPr="00A06899">
        <w:rPr>
          <w:b/>
          <w:bCs/>
        </w:rPr>
        <w:t>3. Booking Workflow</w:t>
      </w:r>
    </w:p>
    <w:p w14:paraId="366327D5" w14:textId="77777777" w:rsidR="00A06899" w:rsidRPr="00A06899" w:rsidRDefault="00A06899" w:rsidP="00A06899">
      <w:pPr>
        <w:rPr>
          <w:b/>
          <w:bCs/>
        </w:rPr>
      </w:pPr>
      <w:r w:rsidRPr="00A06899">
        <w:rPr>
          <w:b/>
          <w:bCs/>
        </w:rPr>
        <w:t>Actors:</w:t>
      </w:r>
    </w:p>
    <w:p w14:paraId="14FBF637" w14:textId="77777777" w:rsidR="00A06899" w:rsidRPr="00A06899" w:rsidRDefault="00A06899" w:rsidP="00A06899">
      <w:pPr>
        <w:numPr>
          <w:ilvl w:val="0"/>
          <w:numId w:val="37"/>
        </w:numPr>
      </w:pPr>
      <w:r w:rsidRPr="00A06899">
        <w:t>Customer</w:t>
      </w:r>
    </w:p>
    <w:p w14:paraId="21215BAC" w14:textId="77777777" w:rsidR="00A06899" w:rsidRPr="00A06899" w:rsidRDefault="00A06899" w:rsidP="00A06899">
      <w:pPr>
        <w:numPr>
          <w:ilvl w:val="0"/>
          <w:numId w:val="37"/>
        </w:numPr>
      </w:pPr>
      <w:r w:rsidRPr="00A06899">
        <w:t>System</w:t>
      </w:r>
    </w:p>
    <w:p w14:paraId="17C69819" w14:textId="77777777" w:rsidR="00A06899" w:rsidRPr="00A06899" w:rsidRDefault="00A06899" w:rsidP="00A06899">
      <w:pPr>
        <w:rPr>
          <w:b/>
          <w:bCs/>
        </w:rPr>
      </w:pPr>
      <w:r w:rsidRPr="00A06899">
        <w:rPr>
          <w:b/>
          <w:bCs/>
        </w:rPr>
        <w:t>Steps:</w:t>
      </w:r>
    </w:p>
    <w:p w14:paraId="38C5BCEA" w14:textId="77777777" w:rsidR="00A06899" w:rsidRPr="00A06899" w:rsidRDefault="00A06899" w:rsidP="00A06899">
      <w:pPr>
        <w:numPr>
          <w:ilvl w:val="0"/>
          <w:numId w:val="38"/>
        </w:numPr>
      </w:pPr>
      <w:r w:rsidRPr="00A06899">
        <w:rPr>
          <w:b/>
          <w:bCs/>
        </w:rPr>
        <w:t>Browse Movies:</w:t>
      </w:r>
    </w:p>
    <w:p w14:paraId="14ED41F0" w14:textId="77777777" w:rsidR="00A06899" w:rsidRPr="00A06899" w:rsidRDefault="00A06899" w:rsidP="00A06899">
      <w:pPr>
        <w:numPr>
          <w:ilvl w:val="1"/>
          <w:numId w:val="38"/>
        </w:numPr>
      </w:pPr>
      <w:r w:rsidRPr="00A06899">
        <w:t xml:space="preserve">The customer accesses the home page, where all available movies and </w:t>
      </w:r>
      <w:proofErr w:type="spellStart"/>
      <w:r w:rsidRPr="00A06899">
        <w:t>theaters</w:t>
      </w:r>
      <w:proofErr w:type="spellEnd"/>
      <w:r w:rsidRPr="00A06899">
        <w:t xml:space="preserve"> are listed.</w:t>
      </w:r>
    </w:p>
    <w:p w14:paraId="6D07615C" w14:textId="77777777" w:rsidR="00A06899" w:rsidRPr="00A06899" w:rsidRDefault="00A06899" w:rsidP="00A06899">
      <w:pPr>
        <w:numPr>
          <w:ilvl w:val="1"/>
          <w:numId w:val="38"/>
        </w:numPr>
      </w:pPr>
      <w:r w:rsidRPr="00A06899">
        <w:t xml:space="preserve">The user selects a movie to view details (Showtimes, </w:t>
      </w:r>
      <w:proofErr w:type="spellStart"/>
      <w:r w:rsidRPr="00A06899">
        <w:t>Theaters</w:t>
      </w:r>
      <w:proofErr w:type="spellEnd"/>
      <w:r w:rsidRPr="00A06899">
        <w:t>, Ratings).</w:t>
      </w:r>
    </w:p>
    <w:p w14:paraId="4F2F0A12" w14:textId="77777777" w:rsidR="00A06899" w:rsidRPr="00A06899" w:rsidRDefault="00A06899" w:rsidP="00A06899">
      <w:pPr>
        <w:numPr>
          <w:ilvl w:val="0"/>
          <w:numId w:val="38"/>
        </w:numPr>
      </w:pPr>
      <w:r w:rsidRPr="00A06899">
        <w:rPr>
          <w:b/>
          <w:bCs/>
        </w:rPr>
        <w:t xml:space="preserve">Select </w:t>
      </w:r>
      <w:proofErr w:type="spellStart"/>
      <w:r w:rsidRPr="00A06899">
        <w:rPr>
          <w:b/>
          <w:bCs/>
        </w:rPr>
        <w:t>Theater</w:t>
      </w:r>
      <w:proofErr w:type="spellEnd"/>
      <w:r w:rsidRPr="00A06899">
        <w:rPr>
          <w:b/>
          <w:bCs/>
        </w:rPr>
        <w:t xml:space="preserve"> and Showtime:</w:t>
      </w:r>
    </w:p>
    <w:p w14:paraId="5AA233EC" w14:textId="77777777" w:rsidR="00A06899" w:rsidRPr="00A06899" w:rsidRDefault="00A06899" w:rsidP="00A06899">
      <w:pPr>
        <w:numPr>
          <w:ilvl w:val="1"/>
          <w:numId w:val="38"/>
        </w:numPr>
      </w:pPr>
      <w:r w:rsidRPr="00A06899">
        <w:t xml:space="preserve">The customer selects a </w:t>
      </w:r>
      <w:proofErr w:type="spellStart"/>
      <w:r w:rsidRPr="00A06899">
        <w:t>theater</w:t>
      </w:r>
      <w:proofErr w:type="spellEnd"/>
      <w:r w:rsidRPr="00A06899">
        <w:t xml:space="preserve"> and a preferred showtime.</w:t>
      </w:r>
    </w:p>
    <w:p w14:paraId="1BAEC758" w14:textId="77777777" w:rsidR="00A06899" w:rsidRPr="00A06899" w:rsidRDefault="00A06899" w:rsidP="00A06899">
      <w:pPr>
        <w:numPr>
          <w:ilvl w:val="1"/>
          <w:numId w:val="38"/>
        </w:numPr>
      </w:pPr>
      <w:r w:rsidRPr="00A06899">
        <w:t>The system retrieves seat availability and displays a seat map for the selected show.</w:t>
      </w:r>
    </w:p>
    <w:p w14:paraId="1B222FF2" w14:textId="77777777" w:rsidR="00A06899" w:rsidRPr="00A06899" w:rsidRDefault="00A06899" w:rsidP="00A06899">
      <w:pPr>
        <w:numPr>
          <w:ilvl w:val="0"/>
          <w:numId w:val="38"/>
        </w:numPr>
      </w:pPr>
      <w:r w:rsidRPr="00A06899">
        <w:rPr>
          <w:b/>
          <w:bCs/>
        </w:rPr>
        <w:t>Seat Selection:</w:t>
      </w:r>
    </w:p>
    <w:p w14:paraId="09961A81" w14:textId="77777777" w:rsidR="00A06899" w:rsidRPr="00A06899" w:rsidRDefault="00A06899" w:rsidP="00A06899">
      <w:pPr>
        <w:numPr>
          <w:ilvl w:val="1"/>
          <w:numId w:val="38"/>
        </w:numPr>
      </w:pPr>
      <w:r w:rsidRPr="00A06899">
        <w:t>The customer selects one or more available seats from the seat map.</w:t>
      </w:r>
    </w:p>
    <w:p w14:paraId="5E837432" w14:textId="77777777" w:rsidR="00A06899" w:rsidRPr="00A06899" w:rsidRDefault="00A06899" w:rsidP="00A06899">
      <w:pPr>
        <w:numPr>
          <w:ilvl w:val="1"/>
          <w:numId w:val="38"/>
        </w:numPr>
      </w:pPr>
      <w:r w:rsidRPr="00A06899">
        <w:t>The system temporarily locks these seats (reserving them for a limited time) to prevent double bookings.</w:t>
      </w:r>
    </w:p>
    <w:p w14:paraId="740D77E1" w14:textId="77777777" w:rsidR="00A06899" w:rsidRPr="00A06899" w:rsidRDefault="00A06899" w:rsidP="00A06899">
      <w:pPr>
        <w:numPr>
          <w:ilvl w:val="0"/>
          <w:numId w:val="38"/>
        </w:numPr>
      </w:pPr>
      <w:r w:rsidRPr="00A06899">
        <w:rPr>
          <w:b/>
          <w:bCs/>
        </w:rPr>
        <w:t>Proceed to Payment:</w:t>
      </w:r>
    </w:p>
    <w:p w14:paraId="43BCEB26" w14:textId="77777777" w:rsidR="00A06899" w:rsidRPr="00A06899" w:rsidRDefault="00A06899" w:rsidP="00A06899">
      <w:pPr>
        <w:numPr>
          <w:ilvl w:val="1"/>
          <w:numId w:val="38"/>
        </w:numPr>
      </w:pPr>
      <w:r w:rsidRPr="00A06899">
        <w:t>The customer confirms the seat selection and proceeds to payment.</w:t>
      </w:r>
    </w:p>
    <w:p w14:paraId="4195E6BF" w14:textId="77777777" w:rsidR="00A06899" w:rsidRPr="00A06899" w:rsidRDefault="00A06899" w:rsidP="00A06899">
      <w:pPr>
        <w:numPr>
          <w:ilvl w:val="1"/>
          <w:numId w:val="38"/>
        </w:numPr>
      </w:pPr>
      <w:r w:rsidRPr="00A06899">
        <w:t>The system calculates the total price (with applicable taxes and fees) and allows the customer to enter any discount codes.</w:t>
      </w:r>
    </w:p>
    <w:p w14:paraId="2EC21457" w14:textId="77777777" w:rsidR="00A06899" w:rsidRPr="00A06899" w:rsidRDefault="00A06899" w:rsidP="00A06899">
      <w:pPr>
        <w:numPr>
          <w:ilvl w:val="0"/>
          <w:numId w:val="38"/>
        </w:numPr>
      </w:pPr>
      <w:r w:rsidRPr="00A06899">
        <w:rPr>
          <w:b/>
          <w:bCs/>
        </w:rPr>
        <w:t>Payment Processing:</w:t>
      </w:r>
    </w:p>
    <w:p w14:paraId="6693171C" w14:textId="77777777" w:rsidR="00A06899" w:rsidRPr="00A06899" w:rsidRDefault="00A06899" w:rsidP="00A06899">
      <w:pPr>
        <w:numPr>
          <w:ilvl w:val="1"/>
          <w:numId w:val="38"/>
        </w:numPr>
      </w:pPr>
      <w:r w:rsidRPr="00A06899">
        <w:t>The customer selects a payment method (Credit/Debit card, UPI, Net Banking, Wallet).</w:t>
      </w:r>
    </w:p>
    <w:p w14:paraId="33EA6E48" w14:textId="77777777" w:rsidR="00A06899" w:rsidRPr="00A06899" w:rsidRDefault="00A06899" w:rsidP="00A06899">
      <w:pPr>
        <w:numPr>
          <w:ilvl w:val="1"/>
          <w:numId w:val="38"/>
        </w:numPr>
      </w:pPr>
      <w:r w:rsidRPr="00A06899">
        <w:t>The system redirects to the secure payment gateway.</w:t>
      </w:r>
    </w:p>
    <w:p w14:paraId="43958338" w14:textId="77777777" w:rsidR="00A06899" w:rsidRPr="00A06899" w:rsidRDefault="00A06899" w:rsidP="00A06899">
      <w:pPr>
        <w:numPr>
          <w:ilvl w:val="1"/>
          <w:numId w:val="38"/>
        </w:numPr>
      </w:pPr>
      <w:r w:rsidRPr="00A06899">
        <w:lastRenderedPageBreak/>
        <w:t>Upon successful payment, the system confirms the booking and unlocks the reserved seats for the user.</w:t>
      </w:r>
    </w:p>
    <w:p w14:paraId="59D7C49F" w14:textId="77777777" w:rsidR="00A06899" w:rsidRPr="00A06899" w:rsidRDefault="00A06899" w:rsidP="00A06899">
      <w:pPr>
        <w:numPr>
          <w:ilvl w:val="0"/>
          <w:numId w:val="38"/>
        </w:numPr>
      </w:pPr>
      <w:r w:rsidRPr="00A06899">
        <w:rPr>
          <w:b/>
          <w:bCs/>
        </w:rPr>
        <w:t>Booking Confirmation:</w:t>
      </w:r>
    </w:p>
    <w:p w14:paraId="459EFA54" w14:textId="77777777" w:rsidR="00A06899" w:rsidRPr="00A06899" w:rsidRDefault="00A06899" w:rsidP="00A06899">
      <w:pPr>
        <w:numPr>
          <w:ilvl w:val="1"/>
          <w:numId w:val="38"/>
        </w:numPr>
      </w:pPr>
      <w:r w:rsidRPr="00A06899">
        <w:t xml:space="preserve">The system generates a booking confirmation, showing the details (Booking ID, Movie, </w:t>
      </w:r>
      <w:proofErr w:type="spellStart"/>
      <w:r w:rsidRPr="00A06899">
        <w:t>Theater</w:t>
      </w:r>
      <w:proofErr w:type="spellEnd"/>
      <w:r w:rsidRPr="00A06899">
        <w:t>, Seat Number, Date/Time).</w:t>
      </w:r>
    </w:p>
    <w:p w14:paraId="7EF637F0" w14:textId="77777777" w:rsidR="00A06899" w:rsidRPr="00A06899" w:rsidRDefault="00A06899" w:rsidP="00A06899">
      <w:pPr>
        <w:numPr>
          <w:ilvl w:val="1"/>
          <w:numId w:val="38"/>
        </w:numPr>
      </w:pPr>
      <w:r w:rsidRPr="00A06899">
        <w:t>An invoice is generated, and notifications are sent via email/SMS to the customer.</w:t>
      </w:r>
    </w:p>
    <w:p w14:paraId="46CCE0B5" w14:textId="77777777" w:rsidR="00A06899" w:rsidRPr="00A06899" w:rsidRDefault="00A06899" w:rsidP="00A06899">
      <w:pPr>
        <w:numPr>
          <w:ilvl w:val="0"/>
          <w:numId w:val="38"/>
        </w:numPr>
      </w:pPr>
      <w:r w:rsidRPr="00A06899">
        <w:rPr>
          <w:b/>
          <w:bCs/>
        </w:rPr>
        <w:t>Seat Status Update:</w:t>
      </w:r>
    </w:p>
    <w:p w14:paraId="3CD55699" w14:textId="77777777" w:rsidR="00A06899" w:rsidRPr="00A06899" w:rsidRDefault="00A06899" w:rsidP="00A06899">
      <w:pPr>
        <w:numPr>
          <w:ilvl w:val="1"/>
          <w:numId w:val="38"/>
        </w:numPr>
      </w:pPr>
      <w:r w:rsidRPr="00A06899">
        <w:t>The system marks the booked seats as “Unavailable” in the seat map.</w:t>
      </w:r>
    </w:p>
    <w:p w14:paraId="5F67F310" w14:textId="77777777" w:rsidR="00A06899" w:rsidRPr="00A06899" w:rsidRDefault="00A06899" w:rsidP="00A06899">
      <w:pPr>
        <w:numPr>
          <w:ilvl w:val="0"/>
          <w:numId w:val="38"/>
        </w:numPr>
      </w:pPr>
      <w:r w:rsidRPr="00A06899">
        <w:rPr>
          <w:b/>
          <w:bCs/>
        </w:rPr>
        <w:t>View/Manage Bookings:</w:t>
      </w:r>
    </w:p>
    <w:p w14:paraId="31E49198" w14:textId="77777777" w:rsidR="00A06899" w:rsidRPr="00A06899" w:rsidRDefault="00A06899" w:rsidP="00A06899">
      <w:pPr>
        <w:numPr>
          <w:ilvl w:val="1"/>
          <w:numId w:val="38"/>
        </w:numPr>
      </w:pPr>
      <w:r w:rsidRPr="00A06899">
        <w:t>The customer can view all current and past bookings in their account.</w:t>
      </w:r>
    </w:p>
    <w:p w14:paraId="28B23376" w14:textId="77777777" w:rsidR="00A06899" w:rsidRPr="00A06899" w:rsidRDefault="00A06899" w:rsidP="00A06899">
      <w:pPr>
        <w:numPr>
          <w:ilvl w:val="1"/>
          <w:numId w:val="38"/>
        </w:numPr>
      </w:pPr>
      <w:r w:rsidRPr="00A06899">
        <w:t xml:space="preserve">The customer can cancel a booking (if allowed by the </w:t>
      </w:r>
      <w:proofErr w:type="spellStart"/>
      <w:r w:rsidRPr="00A06899">
        <w:t>theater</w:t>
      </w:r>
      <w:proofErr w:type="spellEnd"/>
      <w:r w:rsidRPr="00A06899">
        <w:t xml:space="preserve"> policy). If </w:t>
      </w:r>
      <w:proofErr w:type="spellStart"/>
      <w:r w:rsidRPr="00A06899">
        <w:t>canceled</w:t>
      </w:r>
      <w:proofErr w:type="spellEnd"/>
      <w:r w:rsidRPr="00A06899">
        <w:t>, the system processes a refund and updates seat availability.</w:t>
      </w:r>
    </w:p>
    <w:p w14:paraId="576CF508" w14:textId="77777777" w:rsidR="00A06899" w:rsidRPr="00A06899" w:rsidRDefault="00A06899" w:rsidP="00A06899">
      <w:r w:rsidRPr="00A06899">
        <w:pict w14:anchorId="4E7E588A">
          <v:rect id="_x0000_i1218" style="width:0;height:1.5pt" o:hralign="center" o:hrstd="t" o:hr="t" fillcolor="#a0a0a0" stroked="f"/>
        </w:pict>
      </w:r>
    </w:p>
    <w:p w14:paraId="0A011278" w14:textId="77777777" w:rsidR="00A06899" w:rsidRPr="00A06899" w:rsidRDefault="00A06899" w:rsidP="00A06899">
      <w:pPr>
        <w:rPr>
          <w:b/>
          <w:bCs/>
        </w:rPr>
      </w:pPr>
      <w:r w:rsidRPr="00A06899">
        <w:rPr>
          <w:b/>
          <w:bCs/>
        </w:rPr>
        <w:t>4. Payment and Invoice Workflow</w:t>
      </w:r>
    </w:p>
    <w:p w14:paraId="662E41E9" w14:textId="77777777" w:rsidR="00A06899" w:rsidRPr="00A06899" w:rsidRDefault="00A06899" w:rsidP="00A06899">
      <w:pPr>
        <w:rPr>
          <w:b/>
          <w:bCs/>
        </w:rPr>
      </w:pPr>
      <w:r w:rsidRPr="00A06899">
        <w:rPr>
          <w:b/>
          <w:bCs/>
        </w:rPr>
        <w:t>Actors:</w:t>
      </w:r>
    </w:p>
    <w:p w14:paraId="17A369F4" w14:textId="77777777" w:rsidR="00A06899" w:rsidRPr="00A06899" w:rsidRDefault="00A06899" w:rsidP="00A06899">
      <w:pPr>
        <w:numPr>
          <w:ilvl w:val="0"/>
          <w:numId w:val="39"/>
        </w:numPr>
      </w:pPr>
      <w:r w:rsidRPr="00A06899">
        <w:t>Customer</w:t>
      </w:r>
    </w:p>
    <w:p w14:paraId="7324751A" w14:textId="77777777" w:rsidR="00A06899" w:rsidRPr="00A06899" w:rsidRDefault="00A06899" w:rsidP="00A06899">
      <w:pPr>
        <w:numPr>
          <w:ilvl w:val="0"/>
          <w:numId w:val="39"/>
        </w:numPr>
      </w:pPr>
      <w:r w:rsidRPr="00A06899">
        <w:t>System</w:t>
      </w:r>
    </w:p>
    <w:p w14:paraId="58AD60E1" w14:textId="77777777" w:rsidR="00A06899" w:rsidRPr="00A06899" w:rsidRDefault="00A06899" w:rsidP="00A06899">
      <w:pPr>
        <w:numPr>
          <w:ilvl w:val="0"/>
          <w:numId w:val="39"/>
        </w:numPr>
      </w:pPr>
      <w:r w:rsidRPr="00A06899">
        <w:t>Payment Gateway</w:t>
      </w:r>
    </w:p>
    <w:p w14:paraId="0E6A6A16" w14:textId="77777777" w:rsidR="00A06899" w:rsidRPr="00A06899" w:rsidRDefault="00A06899" w:rsidP="00A06899">
      <w:pPr>
        <w:rPr>
          <w:b/>
          <w:bCs/>
        </w:rPr>
      </w:pPr>
      <w:r w:rsidRPr="00A06899">
        <w:rPr>
          <w:b/>
          <w:bCs/>
        </w:rPr>
        <w:t>Steps:</w:t>
      </w:r>
    </w:p>
    <w:p w14:paraId="2374995F" w14:textId="77777777" w:rsidR="00A06899" w:rsidRPr="00A06899" w:rsidRDefault="00A06899" w:rsidP="00A06899">
      <w:pPr>
        <w:numPr>
          <w:ilvl w:val="0"/>
          <w:numId w:val="40"/>
        </w:numPr>
      </w:pPr>
      <w:r w:rsidRPr="00A06899">
        <w:rPr>
          <w:b/>
          <w:bCs/>
        </w:rPr>
        <w:t>Payment Initialization:</w:t>
      </w:r>
    </w:p>
    <w:p w14:paraId="4B2CA103" w14:textId="77777777" w:rsidR="00A06899" w:rsidRPr="00A06899" w:rsidRDefault="00A06899" w:rsidP="00A06899">
      <w:pPr>
        <w:numPr>
          <w:ilvl w:val="1"/>
          <w:numId w:val="40"/>
        </w:numPr>
      </w:pPr>
      <w:r w:rsidRPr="00A06899">
        <w:t>After seat selection, the customer proceeds to payment.</w:t>
      </w:r>
    </w:p>
    <w:p w14:paraId="0A29BF38" w14:textId="77777777" w:rsidR="00A06899" w:rsidRPr="00A06899" w:rsidRDefault="00A06899" w:rsidP="00A06899">
      <w:pPr>
        <w:numPr>
          <w:ilvl w:val="1"/>
          <w:numId w:val="40"/>
        </w:numPr>
      </w:pPr>
      <w:r w:rsidRPr="00A06899">
        <w:t>The system calculates the total price and applies any available discounts.</w:t>
      </w:r>
    </w:p>
    <w:p w14:paraId="7E99739F" w14:textId="77777777" w:rsidR="00A06899" w:rsidRPr="00A06899" w:rsidRDefault="00A06899" w:rsidP="00A06899">
      <w:pPr>
        <w:numPr>
          <w:ilvl w:val="0"/>
          <w:numId w:val="40"/>
        </w:numPr>
      </w:pPr>
      <w:r w:rsidRPr="00A06899">
        <w:rPr>
          <w:b/>
          <w:bCs/>
        </w:rPr>
        <w:t>Payment Gateway Redirection:</w:t>
      </w:r>
    </w:p>
    <w:p w14:paraId="5FF5A860" w14:textId="77777777" w:rsidR="00A06899" w:rsidRPr="00A06899" w:rsidRDefault="00A06899" w:rsidP="00A06899">
      <w:pPr>
        <w:numPr>
          <w:ilvl w:val="1"/>
          <w:numId w:val="40"/>
        </w:numPr>
      </w:pPr>
      <w:r w:rsidRPr="00A06899">
        <w:t>The customer selects a payment method.</w:t>
      </w:r>
    </w:p>
    <w:p w14:paraId="6E495066" w14:textId="77777777" w:rsidR="00A06899" w:rsidRPr="00A06899" w:rsidRDefault="00A06899" w:rsidP="00A06899">
      <w:pPr>
        <w:numPr>
          <w:ilvl w:val="1"/>
          <w:numId w:val="40"/>
        </w:numPr>
      </w:pPr>
      <w:r w:rsidRPr="00A06899">
        <w:t>The system sends the payment request to the payment gateway (Credit/Debit card, UPI, Net Banking, etc.).</w:t>
      </w:r>
    </w:p>
    <w:p w14:paraId="0D9E5DFB" w14:textId="77777777" w:rsidR="00A06899" w:rsidRPr="00A06899" w:rsidRDefault="00A06899" w:rsidP="00A06899">
      <w:pPr>
        <w:numPr>
          <w:ilvl w:val="1"/>
          <w:numId w:val="40"/>
        </w:numPr>
      </w:pPr>
      <w:r w:rsidRPr="00A06899">
        <w:t>The gateway processes the payment and returns the result (success/failure).</w:t>
      </w:r>
    </w:p>
    <w:p w14:paraId="0F8822A7" w14:textId="77777777" w:rsidR="00A06899" w:rsidRPr="00A06899" w:rsidRDefault="00A06899" w:rsidP="00A06899">
      <w:pPr>
        <w:numPr>
          <w:ilvl w:val="0"/>
          <w:numId w:val="40"/>
        </w:numPr>
      </w:pPr>
      <w:r w:rsidRPr="00A06899">
        <w:rPr>
          <w:b/>
          <w:bCs/>
        </w:rPr>
        <w:t>Invoice Generation:</w:t>
      </w:r>
    </w:p>
    <w:p w14:paraId="74A62A8B" w14:textId="77777777" w:rsidR="00A06899" w:rsidRPr="00A06899" w:rsidRDefault="00A06899" w:rsidP="00A06899">
      <w:pPr>
        <w:numPr>
          <w:ilvl w:val="1"/>
          <w:numId w:val="40"/>
        </w:numPr>
      </w:pPr>
      <w:r w:rsidRPr="00A06899">
        <w:t>Upon successful payment, the system generates an invoice with payment details (Amount Paid, Transaction ID, Payment Date).</w:t>
      </w:r>
    </w:p>
    <w:p w14:paraId="25BB1A72" w14:textId="77777777" w:rsidR="00A06899" w:rsidRPr="00A06899" w:rsidRDefault="00A06899" w:rsidP="00A06899">
      <w:pPr>
        <w:numPr>
          <w:ilvl w:val="1"/>
          <w:numId w:val="40"/>
        </w:numPr>
      </w:pPr>
      <w:r w:rsidRPr="00A06899">
        <w:t>The invoice is sent to the customer via email and is available for download from their profile.</w:t>
      </w:r>
    </w:p>
    <w:p w14:paraId="15F25C50" w14:textId="77777777" w:rsidR="00A06899" w:rsidRPr="00A06899" w:rsidRDefault="00A06899" w:rsidP="00A06899">
      <w:pPr>
        <w:numPr>
          <w:ilvl w:val="0"/>
          <w:numId w:val="40"/>
        </w:numPr>
      </w:pPr>
      <w:r w:rsidRPr="00A06899">
        <w:rPr>
          <w:b/>
          <w:bCs/>
        </w:rPr>
        <w:t>Refund Processing:</w:t>
      </w:r>
    </w:p>
    <w:p w14:paraId="0DCC14D3" w14:textId="77777777" w:rsidR="00A06899" w:rsidRPr="00A06899" w:rsidRDefault="00A06899" w:rsidP="00A06899">
      <w:pPr>
        <w:numPr>
          <w:ilvl w:val="1"/>
          <w:numId w:val="40"/>
        </w:numPr>
      </w:pPr>
      <w:r w:rsidRPr="00A06899">
        <w:t>In case of cancellations, the system calculates the refund amount according to the policy.</w:t>
      </w:r>
    </w:p>
    <w:p w14:paraId="6947991F" w14:textId="77777777" w:rsidR="00A06899" w:rsidRPr="00A06899" w:rsidRDefault="00A06899" w:rsidP="00A06899">
      <w:pPr>
        <w:numPr>
          <w:ilvl w:val="1"/>
          <w:numId w:val="40"/>
        </w:numPr>
      </w:pPr>
      <w:r w:rsidRPr="00A06899">
        <w:t>The refund request is sent to the payment gateway, and the customer is notified once the refund is processed.</w:t>
      </w:r>
    </w:p>
    <w:p w14:paraId="7ACA3C7C" w14:textId="77777777" w:rsidR="00A06899" w:rsidRPr="00A06899" w:rsidRDefault="00A06899" w:rsidP="00A06899">
      <w:r w:rsidRPr="00A06899">
        <w:pict w14:anchorId="60178B96">
          <v:rect id="_x0000_i1219" style="width:0;height:1.5pt" o:hralign="center" o:hrstd="t" o:hr="t" fillcolor="#a0a0a0" stroked="f"/>
        </w:pict>
      </w:r>
    </w:p>
    <w:p w14:paraId="3B7F5569" w14:textId="77777777" w:rsidR="00A06899" w:rsidRPr="00A06899" w:rsidRDefault="00A06899" w:rsidP="00A06899">
      <w:pPr>
        <w:rPr>
          <w:b/>
          <w:bCs/>
        </w:rPr>
      </w:pPr>
      <w:r w:rsidRPr="00A06899">
        <w:rPr>
          <w:b/>
          <w:bCs/>
        </w:rPr>
        <w:t>5. Review System Workflow</w:t>
      </w:r>
    </w:p>
    <w:p w14:paraId="1EFC7A6F" w14:textId="77777777" w:rsidR="00A06899" w:rsidRPr="00A06899" w:rsidRDefault="00A06899" w:rsidP="00A06899">
      <w:pPr>
        <w:rPr>
          <w:b/>
          <w:bCs/>
        </w:rPr>
      </w:pPr>
      <w:r w:rsidRPr="00A06899">
        <w:rPr>
          <w:b/>
          <w:bCs/>
        </w:rPr>
        <w:lastRenderedPageBreak/>
        <w:t>Actors:</w:t>
      </w:r>
    </w:p>
    <w:p w14:paraId="56F1AD45" w14:textId="77777777" w:rsidR="00A06899" w:rsidRPr="00A06899" w:rsidRDefault="00A06899" w:rsidP="00A06899">
      <w:pPr>
        <w:numPr>
          <w:ilvl w:val="0"/>
          <w:numId w:val="41"/>
        </w:numPr>
      </w:pPr>
      <w:r w:rsidRPr="00A06899">
        <w:t>Customer</w:t>
      </w:r>
    </w:p>
    <w:p w14:paraId="10910BB5" w14:textId="77777777" w:rsidR="00A06899" w:rsidRPr="00A06899" w:rsidRDefault="00A06899" w:rsidP="00A06899">
      <w:pPr>
        <w:numPr>
          <w:ilvl w:val="0"/>
          <w:numId w:val="41"/>
        </w:numPr>
      </w:pPr>
      <w:r w:rsidRPr="00A06899">
        <w:t>System</w:t>
      </w:r>
    </w:p>
    <w:p w14:paraId="277AD7DA" w14:textId="77777777" w:rsidR="00A06899" w:rsidRPr="00A06899" w:rsidRDefault="00A06899" w:rsidP="00A06899">
      <w:pPr>
        <w:rPr>
          <w:b/>
          <w:bCs/>
        </w:rPr>
      </w:pPr>
      <w:r w:rsidRPr="00A06899">
        <w:rPr>
          <w:b/>
          <w:bCs/>
        </w:rPr>
        <w:t>Steps:</w:t>
      </w:r>
    </w:p>
    <w:p w14:paraId="2EB78968" w14:textId="77777777" w:rsidR="00A06899" w:rsidRPr="00A06899" w:rsidRDefault="00A06899" w:rsidP="00A06899">
      <w:pPr>
        <w:numPr>
          <w:ilvl w:val="0"/>
          <w:numId w:val="42"/>
        </w:numPr>
      </w:pPr>
      <w:r w:rsidRPr="00A06899">
        <w:rPr>
          <w:b/>
          <w:bCs/>
        </w:rPr>
        <w:t>Submit Movie/Show Review:</w:t>
      </w:r>
    </w:p>
    <w:p w14:paraId="521F31FF" w14:textId="77777777" w:rsidR="00A06899" w:rsidRPr="00A06899" w:rsidRDefault="00A06899" w:rsidP="00A06899">
      <w:pPr>
        <w:numPr>
          <w:ilvl w:val="1"/>
          <w:numId w:val="42"/>
        </w:numPr>
      </w:pPr>
      <w:r w:rsidRPr="00A06899">
        <w:t xml:space="preserve">After attending a show, the customer can submit a review for the movie and the </w:t>
      </w:r>
      <w:proofErr w:type="spellStart"/>
      <w:r w:rsidRPr="00A06899">
        <w:t>theater</w:t>
      </w:r>
      <w:proofErr w:type="spellEnd"/>
      <w:r w:rsidRPr="00A06899">
        <w:t>.</w:t>
      </w:r>
    </w:p>
    <w:p w14:paraId="11CDEDF7" w14:textId="77777777" w:rsidR="00A06899" w:rsidRPr="00A06899" w:rsidRDefault="00A06899" w:rsidP="00A06899">
      <w:pPr>
        <w:numPr>
          <w:ilvl w:val="1"/>
          <w:numId w:val="42"/>
        </w:numPr>
      </w:pPr>
      <w:r w:rsidRPr="00A06899">
        <w:t>The system prompts the customer to rate the movie (1-5 stars) and provide written feedback.</w:t>
      </w:r>
    </w:p>
    <w:p w14:paraId="242EC68B" w14:textId="77777777" w:rsidR="00A06899" w:rsidRPr="00A06899" w:rsidRDefault="00A06899" w:rsidP="00A06899">
      <w:pPr>
        <w:numPr>
          <w:ilvl w:val="0"/>
          <w:numId w:val="42"/>
        </w:numPr>
      </w:pPr>
      <w:r w:rsidRPr="00A06899">
        <w:rPr>
          <w:b/>
          <w:bCs/>
        </w:rPr>
        <w:t xml:space="preserve">Submit </w:t>
      </w:r>
      <w:proofErr w:type="spellStart"/>
      <w:r w:rsidRPr="00A06899">
        <w:rPr>
          <w:b/>
          <w:bCs/>
        </w:rPr>
        <w:t>Theater</w:t>
      </w:r>
      <w:proofErr w:type="spellEnd"/>
      <w:r w:rsidRPr="00A06899">
        <w:rPr>
          <w:b/>
          <w:bCs/>
        </w:rPr>
        <w:t xml:space="preserve"> Review:</w:t>
      </w:r>
    </w:p>
    <w:p w14:paraId="3183839C" w14:textId="77777777" w:rsidR="00A06899" w:rsidRPr="00A06899" w:rsidRDefault="00A06899" w:rsidP="00A06899">
      <w:pPr>
        <w:numPr>
          <w:ilvl w:val="1"/>
          <w:numId w:val="42"/>
        </w:numPr>
      </w:pPr>
      <w:r w:rsidRPr="00A06899">
        <w:t xml:space="preserve">The customer can also provide a separate rating for the </w:t>
      </w:r>
      <w:proofErr w:type="spellStart"/>
      <w:r w:rsidRPr="00A06899">
        <w:t>theater</w:t>
      </w:r>
      <w:proofErr w:type="spellEnd"/>
      <w:r w:rsidRPr="00A06899">
        <w:t xml:space="preserve"> based on cleanliness, service, and seating comfort.</w:t>
      </w:r>
    </w:p>
    <w:p w14:paraId="1D5CCB98" w14:textId="77777777" w:rsidR="00A06899" w:rsidRPr="00A06899" w:rsidRDefault="00A06899" w:rsidP="00A06899">
      <w:pPr>
        <w:numPr>
          <w:ilvl w:val="1"/>
          <w:numId w:val="42"/>
        </w:numPr>
      </w:pPr>
      <w:r w:rsidRPr="00A06899">
        <w:t>The review is saved in the database and made visible to other users.</w:t>
      </w:r>
    </w:p>
    <w:p w14:paraId="0BFB4A7B" w14:textId="77777777" w:rsidR="00A06899" w:rsidRPr="00A06899" w:rsidRDefault="00A06899" w:rsidP="00A06899">
      <w:pPr>
        <w:numPr>
          <w:ilvl w:val="0"/>
          <w:numId w:val="42"/>
        </w:numPr>
      </w:pPr>
      <w:r w:rsidRPr="00A06899">
        <w:rPr>
          <w:b/>
          <w:bCs/>
        </w:rPr>
        <w:t>View Reviews:</w:t>
      </w:r>
    </w:p>
    <w:p w14:paraId="4265165E" w14:textId="77777777" w:rsidR="00A06899" w:rsidRPr="00A06899" w:rsidRDefault="00A06899" w:rsidP="00A06899">
      <w:pPr>
        <w:numPr>
          <w:ilvl w:val="1"/>
          <w:numId w:val="42"/>
        </w:numPr>
      </w:pPr>
      <w:r w:rsidRPr="00A06899">
        <w:t xml:space="preserve">Customers can view all existing reviews for a movie or </w:t>
      </w:r>
      <w:proofErr w:type="spellStart"/>
      <w:r w:rsidRPr="00A06899">
        <w:t>theater</w:t>
      </w:r>
      <w:proofErr w:type="spellEnd"/>
      <w:r w:rsidRPr="00A06899">
        <w:t xml:space="preserve"> before making a booking decision.</w:t>
      </w:r>
    </w:p>
    <w:p w14:paraId="3B17EB24" w14:textId="77777777" w:rsidR="00A06899" w:rsidRPr="00A06899" w:rsidRDefault="00A06899" w:rsidP="00A06899">
      <w:pPr>
        <w:numPr>
          <w:ilvl w:val="1"/>
          <w:numId w:val="42"/>
        </w:numPr>
      </w:pPr>
      <w:r w:rsidRPr="00A06899">
        <w:t>The system displays the average rating and individual reviews.</w:t>
      </w:r>
    </w:p>
    <w:p w14:paraId="1FA49980" w14:textId="77777777" w:rsidR="00A06899" w:rsidRPr="00A06899" w:rsidRDefault="00A06899" w:rsidP="00A06899">
      <w:r w:rsidRPr="00A06899">
        <w:pict w14:anchorId="0252D116">
          <v:rect id="_x0000_i1220" style="width:0;height:1.5pt" o:hralign="center" o:hrstd="t" o:hr="t" fillcolor="#a0a0a0" stroked="f"/>
        </w:pict>
      </w:r>
    </w:p>
    <w:p w14:paraId="08A179AD" w14:textId="77777777" w:rsidR="00A06899" w:rsidRPr="00A06899" w:rsidRDefault="00A06899" w:rsidP="00A06899">
      <w:pPr>
        <w:rPr>
          <w:b/>
          <w:bCs/>
        </w:rPr>
      </w:pPr>
      <w:r w:rsidRPr="00A06899">
        <w:rPr>
          <w:b/>
          <w:bCs/>
        </w:rPr>
        <w:t>6. Notification System Workflow</w:t>
      </w:r>
    </w:p>
    <w:p w14:paraId="35C5A1D6" w14:textId="77777777" w:rsidR="00A06899" w:rsidRPr="00A06899" w:rsidRDefault="00A06899" w:rsidP="00A06899">
      <w:pPr>
        <w:rPr>
          <w:b/>
          <w:bCs/>
        </w:rPr>
      </w:pPr>
      <w:r w:rsidRPr="00A06899">
        <w:rPr>
          <w:b/>
          <w:bCs/>
        </w:rPr>
        <w:t>Actors:</w:t>
      </w:r>
    </w:p>
    <w:p w14:paraId="79DE6D39" w14:textId="77777777" w:rsidR="00A06899" w:rsidRPr="00A06899" w:rsidRDefault="00A06899" w:rsidP="00A06899">
      <w:pPr>
        <w:numPr>
          <w:ilvl w:val="0"/>
          <w:numId w:val="43"/>
        </w:numPr>
      </w:pPr>
      <w:r w:rsidRPr="00A06899">
        <w:t>System</w:t>
      </w:r>
    </w:p>
    <w:p w14:paraId="651125C8" w14:textId="77777777" w:rsidR="00A06899" w:rsidRPr="00A06899" w:rsidRDefault="00A06899" w:rsidP="00A06899">
      <w:pPr>
        <w:numPr>
          <w:ilvl w:val="0"/>
          <w:numId w:val="43"/>
        </w:numPr>
      </w:pPr>
      <w:r w:rsidRPr="00A06899">
        <w:t>Customer</w:t>
      </w:r>
    </w:p>
    <w:p w14:paraId="5DE35015" w14:textId="77777777" w:rsidR="00A06899" w:rsidRPr="00A06899" w:rsidRDefault="00A06899" w:rsidP="00A06899">
      <w:pPr>
        <w:rPr>
          <w:b/>
          <w:bCs/>
        </w:rPr>
      </w:pPr>
      <w:r w:rsidRPr="00A06899">
        <w:rPr>
          <w:b/>
          <w:bCs/>
        </w:rPr>
        <w:t>Steps:</w:t>
      </w:r>
    </w:p>
    <w:p w14:paraId="74841B14" w14:textId="77777777" w:rsidR="00A06899" w:rsidRPr="00A06899" w:rsidRDefault="00A06899" w:rsidP="00A06899">
      <w:pPr>
        <w:numPr>
          <w:ilvl w:val="0"/>
          <w:numId w:val="44"/>
        </w:numPr>
      </w:pPr>
      <w:r w:rsidRPr="00A06899">
        <w:rPr>
          <w:b/>
          <w:bCs/>
        </w:rPr>
        <w:t>Booking Confirmation:</w:t>
      </w:r>
    </w:p>
    <w:p w14:paraId="0B0FCC39" w14:textId="77777777" w:rsidR="00A06899" w:rsidRPr="00A06899" w:rsidRDefault="00A06899" w:rsidP="00A06899">
      <w:pPr>
        <w:numPr>
          <w:ilvl w:val="1"/>
          <w:numId w:val="44"/>
        </w:numPr>
      </w:pPr>
      <w:r w:rsidRPr="00A06899">
        <w:t>After a successful booking, the system sends a confirmation notification to the customer (via email/SMS).</w:t>
      </w:r>
    </w:p>
    <w:p w14:paraId="781A6738" w14:textId="77777777" w:rsidR="00A06899" w:rsidRPr="00A06899" w:rsidRDefault="00A06899" w:rsidP="00A06899">
      <w:pPr>
        <w:numPr>
          <w:ilvl w:val="0"/>
          <w:numId w:val="44"/>
        </w:numPr>
      </w:pPr>
      <w:r w:rsidRPr="00A06899">
        <w:rPr>
          <w:b/>
          <w:bCs/>
        </w:rPr>
        <w:t>Upcoming Show Reminder:</w:t>
      </w:r>
    </w:p>
    <w:p w14:paraId="27F6B83F" w14:textId="77777777" w:rsidR="00A06899" w:rsidRPr="00A06899" w:rsidRDefault="00A06899" w:rsidP="00A06899">
      <w:pPr>
        <w:numPr>
          <w:ilvl w:val="1"/>
          <w:numId w:val="44"/>
        </w:numPr>
      </w:pPr>
      <w:r w:rsidRPr="00A06899">
        <w:t>The system sends reminders to customers a few hours before their scheduled showtime.</w:t>
      </w:r>
    </w:p>
    <w:p w14:paraId="3F0707C0" w14:textId="77777777" w:rsidR="00A06899" w:rsidRPr="00A06899" w:rsidRDefault="00A06899" w:rsidP="00A06899">
      <w:pPr>
        <w:numPr>
          <w:ilvl w:val="0"/>
          <w:numId w:val="44"/>
        </w:numPr>
      </w:pPr>
      <w:r w:rsidRPr="00A06899">
        <w:rPr>
          <w:b/>
          <w:bCs/>
        </w:rPr>
        <w:t>Show Cancellation:</w:t>
      </w:r>
    </w:p>
    <w:p w14:paraId="0BC139CE" w14:textId="77777777" w:rsidR="00A06899" w:rsidRPr="00A06899" w:rsidRDefault="00A06899" w:rsidP="00A06899">
      <w:pPr>
        <w:numPr>
          <w:ilvl w:val="1"/>
          <w:numId w:val="44"/>
        </w:numPr>
      </w:pPr>
      <w:r w:rsidRPr="00A06899">
        <w:t xml:space="preserve">If a scheduled show is </w:t>
      </w:r>
      <w:proofErr w:type="spellStart"/>
      <w:r w:rsidRPr="00A06899">
        <w:t>canceled</w:t>
      </w:r>
      <w:proofErr w:type="spellEnd"/>
      <w:r w:rsidRPr="00A06899">
        <w:t xml:space="preserve"> or rescheduled, the system notifies all customers with booked seats, informing them of the change.</w:t>
      </w:r>
    </w:p>
    <w:p w14:paraId="0ED33A47" w14:textId="77777777" w:rsidR="00A06899" w:rsidRPr="00A06899" w:rsidRDefault="00A06899" w:rsidP="00A06899">
      <w:pPr>
        <w:numPr>
          <w:ilvl w:val="0"/>
          <w:numId w:val="44"/>
        </w:numPr>
      </w:pPr>
      <w:r w:rsidRPr="00A06899">
        <w:rPr>
          <w:b/>
          <w:bCs/>
        </w:rPr>
        <w:t>Promotions and Offers:</w:t>
      </w:r>
    </w:p>
    <w:p w14:paraId="586F703C" w14:textId="77777777" w:rsidR="00A06899" w:rsidRPr="00A06899" w:rsidRDefault="00A06899" w:rsidP="00A06899">
      <w:pPr>
        <w:numPr>
          <w:ilvl w:val="1"/>
          <w:numId w:val="44"/>
        </w:numPr>
      </w:pPr>
      <w:r w:rsidRPr="00A06899">
        <w:t>Customers receive notifications about ongoing promotions, discount codes, and upcoming movies.</w:t>
      </w:r>
    </w:p>
    <w:p w14:paraId="4631A1B6" w14:textId="77777777" w:rsidR="00A06899" w:rsidRPr="00A06899" w:rsidRDefault="00A06899" w:rsidP="00A06899">
      <w:r w:rsidRPr="00A06899">
        <w:pict w14:anchorId="3E2BF96E">
          <v:rect id="_x0000_i1221" style="width:0;height:1.5pt" o:hralign="center" o:hrstd="t" o:hr="t" fillcolor="#a0a0a0" stroked="f"/>
        </w:pict>
      </w:r>
    </w:p>
    <w:p w14:paraId="79159CE1" w14:textId="77777777" w:rsidR="00A06899" w:rsidRPr="00A06899" w:rsidRDefault="00A06899" w:rsidP="00A06899">
      <w:pPr>
        <w:rPr>
          <w:b/>
          <w:bCs/>
        </w:rPr>
      </w:pPr>
      <w:r w:rsidRPr="00A06899">
        <w:rPr>
          <w:b/>
          <w:bCs/>
        </w:rPr>
        <w:t>7. Reporting and Analytics Workflow</w:t>
      </w:r>
    </w:p>
    <w:p w14:paraId="4D3054CE" w14:textId="77777777" w:rsidR="00A06899" w:rsidRPr="00A06899" w:rsidRDefault="00A06899" w:rsidP="00A06899">
      <w:pPr>
        <w:rPr>
          <w:b/>
          <w:bCs/>
        </w:rPr>
      </w:pPr>
      <w:r w:rsidRPr="00A06899">
        <w:rPr>
          <w:b/>
          <w:bCs/>
        </w:rPr>
        <w:t>Actors:</w:t>
      </w:r>
    </w:p>
    <w:p w14:paraId="5232406C" w14:textId="77777777" w:rsidR="00A06899" w:rsidRPr="00A06899" w:rsidRDefault="00A06899" w:rsidP="00A06899">
      <w:pPr>
        <w:numPr>
          <w:ilvl w:val="0"/>
          <w:numId w:val="45"/>
        </w:numPr>
      </w:pPr>
      <w:r w:rsidRPr="00A06899">
        <w:t>Admin</w:t>
      </w:r>
    </w:p>
    <w:p w14:paraId="6CDE440D" w14:textId="77777777" w:rsidR="00A06899" w:rsidRPr="00A06899" w:rsidRDefault="00A06899" w:rsidP="00A06899">
      <w:pPr>
        <w:numPr>
          <w:ilvl w:val="0"/>
          <w:numId w:val="45"/>
        </w:numPr>
      </w:pPr>
      <w:r w:rsidRPr="00A06899">
        <w:t>System</w:t>
      </w:r>
    </w:p>
    <w:p w14:paraId="25E5983E" w14:textId="77777777" w:rsidR="00A06899" w:rsidRPr="00A06899" w:rsidRDefault="00A06899" w:rsidP="00A06899">
      <w:pPr>
        <w:rPr>
          <w:b/>
          <w:bCs/>
        </w:rPr>
      </w:pPr>
      <w:r w:rsidRPr="00A06899">
        <w:rPr>
          <w:b/>
          <w:bCs/>
        </w:rPr>
        <w:lastRenderedPageBreak/>
        <w:t>Steps:</w:t>
      </w:r>
    </w:p>
    <w:p w14:paraId="740E3D30" w14:textId="77777777" w:rsidR="00A06899" w:rsidRPr="00A06899" w:rsidRDefault="00A06899" w:rsidP="00A06899">
      <w:pPr>
        <w:numPr>
          <w:ilvl w:val="0"/>
          <w:numId w:val="46"/>
        </w:numPr>
      </w:pPr>
      <w:r w:rsidRPr="00A06899">
        <w:rPr>
          <w:b/>
          <w:bCs/>
        </w:rPr>
        <w:t>Generate Ticket Sales Reports:</w:t>
      </w:r>
    </w:p>
    <w:p w14:paraId="614E6341" w14:textId="77777777" w:rsidR="00A06899" w:rsidRPr="00A06899" w:rsidRDefault="00A06899" w:rsidP="00A06899">
      <w:pPr>
        <w:numPr>
          <w:ilvl w:val="1"/>
          <w:numId w:val="46"/>
        </w:numPr>
      </w:pPr>
      <w:r w:rsidRPr="00A06899">
        <w:t xml:space="preserve">Admins can select a date range and generate reports on ticket sales, broken down by movie, </w:t>
      </w:r>
      <w:proofErr w:type="spellStart"/>
      <w:r w:rsidRPr="00A06899">
        <w:t>theater</w:t>
      </w:r>
      <w:proofErr w:type="spellEnd"/>
      <w:r w:rsidRPr="00A06899">
        <w:t>, or showtime.</w:t>
      </w:r>
    </w:p>
    <w:p w14:paraId="1742A888" w14:textId="77777777" w:rsidR="00A06899" w:rsidRPr="00A06899" w:rsidRDefault="00A06899" w:rsidP="00A06899">
      <w:pPr>
        <w:numPr>
          <w:ilvl w:val="1"/>
          <w:numId w:val="46"/>
        </w:numPr>
      </w:pPr>
      <w:r w:rsidRPr="00A06899">
        <w:t>The system pulls data from the booking module and generates a visual report.</w:t>
      </w:r>
    </w:p>
    <w:p w14:paraId="73481CCE" w14:textId="77777777" w:rsidR="00A06899" w:rsidRPr="00A06899" w:rsidRDefault="00A06899" w:rsidP="00A06899">
      <w:pPr>
        <w:numPr>
          <w:ilvl w:val="0"/>
          <w:numId w:val="46"/>
        </w:numPr>
      </w:pPr>
      <w:r w:rsidRPr="00A06899">
        <w:rPr>
          <w:b/>
          <w:bCs/>
        </w:rPr>
        <w:t>Revenue and Refund Reports:</w:t>
      </w:r>
    </w:p>
    <w:p w14:paraId="3085FBE7" w14:textId="77777777" w:rsidR="00A06899" w:rsidRPr="00A06899" w:rsidRDefault="00A06899" w:rsidP="00A06899">
      <w:pPr>
        <w:numPr>
          <w:ilvl w:val="1"/>
          <w:numId w:val="46"/>
        </w:numPr>
      </w:pPr>
      <w:r w:rsidRPr="00A06899">
        <w:t>Admins can generate detailed reports on total revenue earned, discount usage, and refunds processed.</w:t>
      </w:r>
    </w:p>
    <w:p w14:paraId="1F1DAA81" w14:textId="77777777" w:rsidR="00A06899" w:rsidRPr="00A06899" w:rsidRDefault="00A06899" w:rsidP="00A06899">
      <w:pPr>
        <w:numPr>
          <w:ilvl w:val="0"/>
          <w:numId w:val="46"/>
        </w:numPr>
      </w:pPr>
      <w:r w:rsidRPr="00A06899">
        <w:rPr>
          <w:b/>
          <w:bCs/>
        </w:rPr>
        <w:t xml:space="preserve">Movie and </w:t>
      </w:r>
      <w:proofErr w:type="spellStart"/>
      <w:r w:rsidRPr="00A06899">
        <w:rPr>
          <w:b/>
          <w:bCs/>
        </w:rPr>
        <w:t>Theater</w:t>
      </w:r>
      <w:proofErr w:type="spellEnd"/>
      <w:r w:rsidRPr="00A06899">
        <w:rPr>
          <w:b/>
          <w:bCs/>
        </w:rPr>
        <w:t xml:space="preserve"> Performance:</w:t>
      </w:r>
    </w:p>
    <w:p w14:paraId="5022EBAE" w14:textId="77777777" w:rsidR="00A06899" w:rsidRPr="00A06899" w:rsidRDefault="00A06899" w:rsidP="00A06899">
      <w:pPr>
        <w:numPr>
          <w:ilvl w:val="1"/>
          <w:numId w:val="46"/>
        </w:numPr>
      </w:pPr>
      <w:r w:rsidRPr="00A06899">
        <w:t xml:space="preserve">Reports on the popularity of movies and the performance of </w:t>
      </w:r>
      <w:proofErr w:type="spellStart"/>
      <w:r w:rsidRPr="00A06899">
        <w:t>theaters</w:t>
      </w:r>
      <w:proofErr w:type="spellEnd"/>
      <w:r w:rsidRPr="00A06899">
        <w:t xml:space="preserve"> (number of bookings, average occupancy rate, user ratings) are generated.</w:t>
      </w:r>
    </w:p>
    <w:p w14:paraId="66B863BA" w14:textId="77777777" w:rsidR="00A06899" w:rsidRPr="00A06899" w:rsidRDefault="00A06899" w:rsidP="00A06899">
      <w:pPr>
        <w:numPr>
          <w:ilvl w:val="0"/>
          <w:numId w:val="46"/>
        </w:numPr>
      </w:pPr>
      <w:r w:rsidRPr="00A06899">
        <w:rPr>
          <w:b/>
          <w:bCs/>
        </w:rPr>
        <w:t>Export and Save Reports:</w:t>
      </w:r>
    </w:p>
    <w:p w14:paraId="4AD6B787" w14:textId="77777777" w:rsidR="00A06899" w:rsidRPr="00A06899" w:rsidRDefault="00A06899" w:rsidP="00A06899">
      <w:pPr>
        <w:numPr>
          <w:ilvl w:val="1"/>
          <w:numId w:val="46"/>
        </w:numPr>
      </w:pPr>
      <w:r w:rsidRPr="00A06899">
        <w:t>Admins can export reports in various formats (PDF, Excel, CSV) for further analysis or record-keeping.</w:t>
      </w:r>
    </w:p>
    <w:p w14:paraId="2A4B9188" w14:textId="77777777" w:rsidR="00A06899" w:rsidRPr="00A06899" w:rsidRDefault="00A06899" w:rsidP="00A06899">
      <w:r w:rsidRPr="00A06899">
        <w:pict w14:anchorId="380CD2E5">
          <v:rect id="_x0000_i1222" style="width:0;height:1.5pt" o:hralign="center" o:hrstd="t" o:hr="t" fillcolor="#a0a0a0" stroked="f"/>
        </w:pict>
      </w:r>
    </w:p>
    <w:p w14:paraId="301ADFEE" w14:textId="77777777" w:rsidR="00A06899" w:rsidRPr="00A06899" w:rsidRDefault="00A06899" w:rsidP="00A06899">
      <w:pPr>
        <w:rPr>
          <w:b/>
          <w:bCs/>
        </w:rPr>
      </w:pPr>
      <w:r w:rsidRPr="00A06899">
        <w:rPr>
          <w:b/>
          <w:bCs/>
        </w:rPr>
        <w:t xml:space="preserve">8. Admin and </w:t>
      </w:r>
      <w:proofErr w:type="spellStart"/>
      <w:r w:rsidRPr="00A06899">
        <w:rPr>
          <w:b/>
          <w:bCs/>
        </w:rPr>
        <w:t>Theater</w:t>
      </w:r>
      <w:proofErr w:type="spellEnd"/>
      <w:r w:rsidRPr="00A06899">
        <w:rPr>
          <w:b/>
          <w:bCs/>
        </w:rPr>
        <w:t xml:space="preserve"> Owner Workflow</w:t>
      </w:r>
    </w:p>
    <w:p w14:paraId="120D78EB" w14:textId="77777777" w:rsidR="00A06899" w:rsidRPr="00A06899" w:rsidRDefault="00A06899" w:rsidP="00A06899">
      <w:pPr>
        <w:rPr>
          <w:b/>
          <w:bCs/>
        </w:rPr>
      </w:pPr>
      <w:r w:rsidRPr="00A06899">
        <w:rPr>
          <w:b/>
          <w:bCs/>
        </w:rPr>
        <w:t>Actors:</w:t>
      </w:r>
    </w:p>
    <w:p w14:paraId="29E47F7A" w14:textId="77777777" w:rsidR="00A06899" w:rsidRPr="00A06899" w:rsidRDefault="00A06899" w:rsidP="00A06899">
      <w:pPr>
        <w:numPr>
          <w:ilvl w:val="0"/>
          <w:numId w:val="47"/>
        </w:numPr>
      </w:pPr>
      <w:r w:rsidRPr="00A06899">
        <w:t>Admin</w:t>
      </w:r>
    </w:p>
    <w:p w14:paraId="3DFB3653" w14:textId="77777777" w:rsidR="00A06899" w:rsidRPr="00A06899" w:rsidRDefault="00A06899" w:rsidP="00A06899">
      <w:pPr>
        <w:numPr>
          <w:ilvl w:val="0"/>
          <w:numId w:val="47"/>
        </w:numPr>
      </w:pPr>
      <w:proofErr w:type="spellStart"/>
      <w:r w:rsidRPr="00A06899">
        <w:t>Theater</w:t>
      </w:r>
      <w:proofErr w:type="spellEnd"/>
      <w:r w:rsidRPr="00A06899">
        <w:t xml:space="preserve"> Owner</w:t>
      </w:r>
    </w:p>
    <w:p w14:paraId="695FE12C" w14:textId="77777777" w:rsidR="00A06899" w:rsidRPr="00A06899" w:rsidRDefault="00A06899" w:rsidP="00A06899">
      <w:pPr>
        <w:numPr>
          <w:ilvl w:val="0"/>
          <w:numId w:val="47"/>
        </w:numPr>
      </w:pPr>
      <w:r w:rsidRPr="00A06899">
        <w:t>System</w:t>
      </w:r>
    </w:p>
    <w:p w14:paraId="1E4E38B7" w14:textId="77777777" w:rsidR="00A06899" w:rsidRPr="00A06899" w:rsidRDefault="00A06899" w:rsidP="00A06899">
      <w:pPr>
        <w:rPr>
          <w:b/>
          <w:bCs/>
        </w:rPr>
      </w:pPr>
      <w:r w:rsidRPr="00A06899">
        <w:rPr>
          <w:b/>
          <w:bCs/>
        </w:rPr>
        <w:t>Steps:</w:t>
      </w:r>
    </w:p>
    <w:p w14:paraId="39E29541" w14:textId="77777777" w:rsidR="00A06899" w:rsidRPr="00A06899" w:rsidRDefault="00A06899" w:rsidP="00A06899">
      <w:pPr>
        <w:numPr>
          <w:ilvl w:val="0"/>
          <w:numId w:val="48"/>
        </w:numPr>
      </w:pPr>
      <w:r w:rsidRPr="00A06899">
        <w:rPr>
          <w:b/>
          <w:bCs/>
        </w:rPr>
        <w:t>User Management (Admin):</w:t>
      </w:r>
    </w:p>
    <w:p w14:paraId="4484B11C" w14:textId="77777777" w:rsidR="00A06899" w:rsidRPr="00A06899" w:rsidRDefault="00A06899" w:rsidP="00A06899">
      <w:pPr>
        <w:numPr>
          <w:ilvl w:val="1"/>
          <w:numId w:val="48"/>
        </w:numPr>
      </w:pPr>
      <w:r w:rsidRPr="00A06899">
        <w:t>Admins can manage user accounts, including assigning roles, suspending accounts, or resetting passwords.</w:t>
      </w:r>
    </w:p>
    <w:p w14:paraId="318B587D" w14:textId="77777777" w:rsidR="00A06899" w:rsidRPr="00A06899" w:rsidRDefault="00A06899" w:rsidP="00A06899">
      <w:pPr>
        <w:numPr>
          <w:ilvl w:val="0"/>
          <w:numId w:val="48"/>
        </w:numPr>
      </w:pPr>
      <w:proofErr w:type="spellStart"/>
      <w:r w:rsidRPr="00A06899">
        <w:rPr>
          <w:b/>
          <w:bCs/>
        </w:rPr>
        <w:t>Theater</w:t>
      </w:r>
      <w:proofErr w:type="spellEnd"/>
      <w:r w:rsidRPr="00A06899">
        <w:rPr>
          <w:b/>
          <w:bCs/>
        </w:rPr>
        <w:t xml:space="preserve"> and Movie Management (Admin/</w:t>
      </w:r>
      <w:proofErr w:type="spellStart"/>
      <w:r w:rsidRPr="00A06899">
        <w:rPr>
          <w:b/>
          <w:bCs/>
        </w:rPr>
        <w:t>Theater</w:t>
      </w:r>
      <w:proofErr w:type="spellEnd"/>
      <w:r w:rsidRPr="00A06899">
        <w:rPr>
          <w:b/>
          <w:bCs/>
        </w:rPr>
        <w:t xml:space="preserve"> Owner):</w:t>
      </w:r>
    </w:p>
    <w:p w14:paraId="49CE7AAB" w14:textId="77777777" w:rsidR="00A06899" w:rsidRPr="00A06899" w:rsidRDefault="00A06899" w:rsidP="00A06899">
      <w:pPr>
        <w:numPr>
          <w:ilvl w:val="1"/>
          <w:numId w:val="48"/>
        </w:numPr>
      </w:pPr>
      <w:r w:rsidRPr="00A06899">
        <w:t xml:space="preserve">Admins and </w:t>
      </w:r>
      <w:proofErr w:type="spellStart"/>
      <w:r w:rsidRPr="00A06899">
        <w:t>Theater</w:t>
      </w:r>
      <w:proofErr w:type="spellEnd"/>
      <w:r w:rsidRPr="00A06899">
        <w:t xml:space="preserve"> Owners can add, update, or delete movies, </w:t>
      </w:r>
      <w:proofErr w:type="spellStart"/>
      <w:r w:rsidRPr="00A06899">
        <w:t>theaters</w:t>
      </w:r>
      <w:proofErr w:type="spellEnd"/>
      <w:r w:rsidRPr="00A06899">
        <w:t>, and show schedules.</w:t>
      </w:r>
    </w:p>
    <w:p w14:paraId="1144C1FF" w14:textId="77777777" w:rsidR="00A06899" w:rsidRPr="00A06899" w:rsidRDefault="00A06899" w:rsidP="00A06899">
      <w:pPr>
        <w:numPr>
          <w:ilvl w:val="0"/>
          <w:numId w:val="48"/>
        </w:numPr>
      </w:pPr>
      <w:r w:rsidRPr="00A06899">
        <w:rPr>
          <w:b/>
          <w:bCs/>
        </w:rPr>
        <w:t>Discount Management:</w:t>
      </w:r>
    </w:p>
    <w:p w14:paraId="15D31F3E" w14:textId="77777777" w:rsidR="00A06899" w:rsidRPr="00A06899" w:rsidRDefault="00A06899" w:rsidP="00A06899">
      <w:pPr>
        <w:numPr>
          <w:ilvl w:val="1"/>
          <w:numId w:val="48"/>
        </w:numPr>
      </w:pPr>
      <w:r w:rsidRPr="00A06899">
        <w:t xml:space="preserve">Admins can create discount codes and promotional campaigns that apply to specific </w:t>
      </w:r>
      <w:proofErr w:type="spellStart"/>
      <w:r w:rsidRPr="00A06899">
        <w:t>theaters</w:t>
      </w:r>
      <w:proofErr w:type="spellEnd"/>
      <w:r w:rsidRPr="00A06899">
        <w:t>, movies, or showtimes.</w:t>
      </w:r>
    </w:p>
    <w:p w14:paraId="5F624B90" w14:textId="77777777" w:rsidR="00A06899" w:rsidRPr="00A06899" w:rsidRDefault="00A06899" w:rsidP="00A06899">
      <w:pPr>
        <w:numPr>
          <w:ilvl w:val="0"/>
          <w:numId w:val="48"/>
        </w:numPr>
      </w:pPr>
      <w:r w:rsidRPr="00A06899">
        <w:rPr>
          <w:b/>
          <w:bCs/>
        </w:rPr>
        <w:t>Performance Monitoring:</w:t>
      </w:r>
    </w:p>
    <w:p w14:paraId="58F9BC70" w14:textId="77777777" w:rsidR="00A06899" w:rsidRPr="00A06899" w:rsidRDefault="00A06899" w:rsidP="00A06899">
      <w:pPr>
        <w:numPr>
          <w:ilvl w:val="1"/>
          <w:numId w:val="48"/>
        </w:numPr>
      </w:pPr>
      <w:proofErr w:type="spellStart"/>
      <w:r w:rsidRPr="00A06899">
        <w:t>Theater</w:t>
      </w:r>
      <w:proofErr w:type="spellEnd"/>
      <w:r w:rsidRPr="00A06899">
        <w:t xml:space="preserve"> Owners can monitor the performance of their </w:t>
      </w:r>
      <w:proofErr w:type="spellStart"/>
      <w:r w:rsidRPr="00A06899">
        <w:t>theaters</w:t>
      </w:r>
      <w:proofErr w:type="spellEnd"/>
      <w:r w:rsidRPr="00A06899">
        <w:t xml:space="preserve"> (occupancy, reviews, revenue) using the reports generated by the system.</w:t>
      </w:r>
    </w:p>
    <w:p w14:paraId="7FBEE874" w14:textId="77777777" w:rsidR="00A06899" w:rsidRPr="00A06899" w:rsidRDefault="00A06899" w:rsidP="00A06899">
      <w:r w:rsidRPr="00A06899">
        <w:pict w14:anchorId="5F03752E">
          <v:rect id="_x0000_i1223" style="width:0;height:1.5pt" o:hralign="center" o:hrstd="t" o:hr="t" fillcolor="#a0a0a0" stroked="f"/>
        </w:pict>
      </w:r>
    </w:p>
    <w:p w14:paraId="59E8AD30" w14:textId="77777777" w:rsidR="00A06899" w:rsidRPr="00A06899" w:rsidRDefault="00A06899" w:rsidP="00A06899">
      <w:r w:rsidRPr="00A06899">
        <w:t xml:space="preserve">This detailed workflow outlines the step-by-step operations within the </w:t>
      </w:r>
      <w:r w:rsidRPr="00A06899">
        <w:rPr>
          <w:b/>
          <w:bCs/>
        </w:rPr>
        <w:t>Online Movie Ticket Booking System</w:t>
      </w:r>
      <w:r w:rsidRPr="00A06899">
        <w:t xml:space="preserve">, ensuring a smooth, user-friendly experience for customers while providing comprehensive management capabilities for admins and </w:t>
      </w:r>
      <w:proofErr w:type="spellStart"/>
      <w:r w:rsidRPr="00A06899">
        <w:t>theater</w:t>
      </w:r>
      <w:proofErr w:type="spellEnd"/>
      <w:r w:rsidRPr="00A06899">
        <w:t xml:space="preserve"> owners.</w:t>
      </w:r>
    </w:p>
    <w:p w14:paraId="2BB011BB" w14:textId="77777777" w:rsidR="00072402" w:rsidRDefault="00072402"/>
    <w:p w14:paraId="1CA4F3AD" w14:textId="77777777" w:rsidR="00072402" w:rsidRDefault="00072402">
      <w:r>
        <w:br w:type="page"/>
      </w:r>
    </w:p>
    <w:p w14:paraId="1CAB9837" w14:textId="1FE63607" w:rsidR="00A06899" w:rsidRPr="00A06899" w:rsidRDefault="00930292" w:rsidP="00A06899">
      <w:pPr>
        <w:rPr>
          <w:b/>
          <w:bCs/>
          <w:color w:val="FF0000"/>
          <w:sz w:val="56"/>
          <w:szCs w:val="56"/>
        </w:rPr>
      </w:pPr>
      <w:r w:rsidRPr="00930292">
        <w:rPr>
          <w:b/>
          <w:bCs/>
          <w:color w:val="FF0000"/>
          <w:sz w:val="56"/>
          <w:szCs w:val="56"/>
        </w:rPr>
        <w:lastRenderedPageBreak/>
        <w:t>Detailed database structure</w:t>
      </w:r>
    </w:p>
    <w:p w14:paraId="7DFB3165" w14:textId="77777777" w:rsidR="00A06899" w:rsidRPr="00A06899" w:rsidRDefault="00A06899" w:rsidP="00A06899">
      <w:pPr>
        <w:rPr>
          <w:b/>
          <w:bCs/>
        </w:rPr>
      </w:pPr>
      <w:r w:rsidRPr="00A06899">
        <w:rPr>
          <w:b/>
          <w:bCs/>
        </w:rPr>
        <w:t>1. User Table</w:t>
      </w:r>
    </w:p>
    <w:tbl>
      <w:tblPr>
        <w:tblStyle w:val="TableGrid"/>
        <w:tblW w:w="0" w:type="auto"/>
        <w:tblLook w:val="04A0" w:firstRow="1" w:lastRow="0" w:firstColumn="1" w:lastColumn="0" w:noHBand="0" w:noVBand="1"/>
      </w:tblPr>
      <w:tblGrid>
        <w:gridCol w:w="1666"/>
        <w:gridCol w:w="1650"/>
        <w:gridCol w:w="3624"/>
        <w:gridCol w:w="3540"/>
      </w:tblGrid>
      <w:tr w:rsidR="00A06899" w:rsidRPr="00A06899" w14:paraId="4E30F667" w14:textId="77777777" w:rsidTr="00A06899">
        <w:tc>
          <w:tcPr>
            <w:tcW w:w="0" w:type="auto"/>
            <w:hideMark/>
          </w:tcPr>
          <w:p w14:paraId="28A2F178" w14:textId="77777777" w:rsidR="00A06899" w:rsidRPr="00A06899" w:rsidRDefault="00A06899" w:rsidP="00A06899">
            <w:pPr>
              <w:spacing w:after="160" w:line="259" w:lineRule="auto"/>
              <w:rPr>
                <w:b/>
                <w:bCs/>
              </w:rPr>
            </w:pPr>
            <w:r w:rsidRPr="00A06899">
              <w:rPr>
                <w:b/>
                <w:bCs/>
              </w:rPr>
              <w:t>Column Name</w:t>
            </w:r>
          </w:p>
        </w:tc>
        <w:tc>
          <w:tcPr>
            <w:tcW w:w="0" w:type="auto"/>
            <w:hideMark/>
          </w:tcPr>
          <w:p w14:paraId="0E165327" w14:textId="77777777" w:rsidR="00A06899" w:rsidRPr="00A06899" w:rsidRDefault="00A06899" w:rsidP="00A06899">
            <w:pPr>
              <w:spacing w:after="160" w:line="259" w:lineRule="auto"/>
              <w:rPr>
                <w:b/>
                <w:bCs/>
              </w:rPr>
            </w:pPr>
            <w:r w:rsidRPr="00A06899">
              <w:rPr>
                <w:b/>
                <w:bCs/>
              </w:rPr>
              <w:t>Data Type</w:t>
            </w:r>
          </w:p>
        </w:tc>
        <w:tc>
          <w:tcPr>
            <w:tcW w:w="0" w:type="auto"/>
            <w:hideMark/>
          </w:tcPr>
          <w:p w14:paraId="0980A862" w14:textId="77777777" w:rsidR="00A06899" w:rsidRPr="00A06899" w:rsidRDefault="00A06899" w:rsidP="00A06899">
            <w:pPr>
              <w:spacing w:after="160" w:line="259" w:lineRule="auto"/>
              <w:rPr>
                <w:b/>
                <w:bCs/>
              </w:rPr>
            </w:pPr>
            <w:r w:rsidRPr="00A06899">
              <w:rPr>
                <w:b/>
                <w:bCs/>
              </w:rPr>
              <w:t>Constraints</w:t>
            </w:r>
          </w:p>
        </w:tc>
        <w:tc>
          <w:tcPr>
            <w:tcW w:w="0" w:type="auto"/>
            <w:hideMark/>
          </w:tcPr>
          <w:p w14:paraId="27C86755" w14:textId="77777777" w:rsidR="00A06899" w:rsidRPr="00A06899" w:rsidRDefault="00A06899" w:rsidP="00A06899">
            <w:pPr>
              <w:spacing w:after="160" w:line="259" w:lineRule="auto"/>
              <w:rPr>
                <w:b/>
                <w:bCs/>
              </w:rPr>
            </w:pPr>
            <w:r w:rsidRPr="00A06899">
              <w:rPr>
                <w:b/>
                <w:bCs/>
              </w:rPr>
              <w:t>Description</w:t>
            </w:r>
          </w:p>
        </w:tc>
      </w:tr>
      <w:tr w:rsidR="00A06899" w:rsidRPr="00A06899" w14:paraId="6CBC3579" w14:textId="77777777" w:rsidTr="00A06899">
        <w:tc>
          <w:tcPr>
            <w:tcW w:w="0" w:type="auto"/>
            <w:hideMark/>
          </w:tcPr>
          <w:p w14:paraId="4769B50B"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3D5348DA" w14:textId="77777777" w:rsidR="00A06899" w:rsidRPr="00A06899" w:rsidRDefault="00A06899" w:rsidP="00A06899">
            <w:pPr>
              <w:spacing w:after="160" w:line="259" w:lineRule="auto"/>
            </w:pPr>
            <w:r w:rsidRPr="00A06899">
              <w:t>INT</w:t>
            </w:r>
          </w:p>
        </w:tc>
        <w:tc>
          <w:tcPr>
            <w:tcW w:w="0" w:type="auto"/>
            <w:hideMark/>
          </w:tcPr>
          <w:p w14:paraId="3F1EB594" w14:textId="77777777" w:rsidR="00A06899" w:rsidRPr="00A06899" w:rsidRDefault="00A06899" w:rsidP="00A06899">
            <w:pPr>
              <w:spacing w:after="160" w:line="259" w:lineRule="auto"/>
            </w:pPr>
            <w:r w:rsidRPr="00A06899">
              <w:t>PRIMARY KEY, AUTO_INCREMENT</w:t>
            </w:r>
          </w:p>
        </w:tc>
        <w:tc>
          <w:tcPr>
            <w:tcW w:w="0" w:type="auto"/>
            <w:hideMark/>
          </w:tcPr>
          <w:p w14:paraId="1828B533" w14:textId="77777777" w:rsidR="00A06899" w:rsidRPr="00A06899" w:rsidRDefault="00A06899" w:rsidP="00A06899">
            <w:pPr>
              <w:spacing w:after="160" w:line="259" w:lineRule="auto"/>
            </w:pPr>
            <w:r w:rsidRPr="00A06899">
              <w:t>Unique identifier for the user</w:t>
            </w:r>
          </w:p>
        </w:tc>
      </w:tr>
      <w:tr w:rsidR="00A06899" w:rsidRPr="00A06899" w14:paraId="67F38799" w14:textId="77777777" w:rsidTr="00A06899">
        <w:tc>
          <w:tcPr>
            <w:tcW w:w="0" w:type="auto"/>
            <w:hideMark/>
          </w:tcPr>
          <w:p w14:paraId="0B5C5BE5" w14:textId="77777777" w:rsidR="00A06899" w:rsidRPr="00A06899" w:rsidRDefault="00A06899" w:rsidP="00A06899">
            <w:pPr>
              <w:spacing w:after="160" w:line="259" w:lineRule="auto"/>
            </w:pPr>
            <w:r w:rsidRPr="00A06899">
              <w:t>name</w:t>
            </w:r>
          </w:p>
        </w:tc>
        <w:tc>
          <w:tcPr>
            <w:tcW w:w="0" w:type="auto"/>
            <w:hideMark/>
          </w:tcPr>
          <w:p w14:paraId="713E1A42" w14:textId="77777777" w:rsidR="00A06899" w:rsidRPr="00A06899" w:rsidRDefault="00A06899" w:rsidP="00A06899">
            <w:pPr>
              <w:spacing w:after="160" w:line="259" w:lineRule="auto"/>
            </w:pPr>
            <w:proofErr w:type="gramStart"/>
            <w:r w:rsidRPr="00A06899">
              <w:t>VARCHAR(</w:t>
            </w:r>
            <w:proofErr w:type="gramEnd"/>
            <w:r w:rsidRPr="00A06899">
              <w:t>100)</w:t>
            </w:r>
          </w:p>
        </w:tc>
        <w:tc>
          <w:tcPr>
            <w:tcW w:w="0" w:type="auto"/>
            <w:hideMark/>
          </w:tcPr>
          <w:p w14:paraId="76824D69" w14:textId="77777777" w:rsidR="00A06899" w:rsidRPr="00A06899" w:rsidRDefault="00A06899" w:rsidP="00A06899">
            <w:pPr>
              <w:spacing w:after="160" w:line="259" w:lineRule="auto"/>
            </w:pPr>
            <w:r w:rsidRPr="00A06899">
              <w:t>NOT NULL</w:t>
            </w:r>
          </w:p>
        </w:tc>
        <w:tc>
          <w:tcPr>
            <w:tcW w:w="0" w:type="auto"/>
            <w:hideMark/>
          </w:tcPr>
          <w:p w14:paraId="7FE0A3A9" w14:textId="77777777" w:rsidR="00A06899" w:rsidRPr="00A06899" w:rsidRDefault="00A06899" w:rsidP="00A06899">
            <w:pPr>
              <w:spacing w:after="160" w:line="259" w:lineRule="auto"/>
            </w:pPr>
            <w:r w:rsidRPr="00A06899">
              <w:t>Name of the user</w:t>
            </w:r>
          </w:p>
        </w:tc>
      </w:tr>
      <w:tr w:rsidR="00A06899" w:rsidRPr="00A06899" w14:paraId="3742E3B5" w14:textId="77777777" w:rsidTr="00A06899">
        <w:tc>
          <w:tcPr>
            <w:tcW w:w="0" w:type="auto"/>
            <w:hideMark/>
          </w:tcPr>
          <w:p w14:paraId="04A5E681" w14:textId="77777777" w:rsidR="00A06899" w:rsidRPr="00A06899" w:rsidRDefault="00A06899" w:rsidP="00A06899">
            <w:pPr>
              <w:spacing w:after="160" w:line="259" w:lineRule="auto"/>
            </w:pPr>
            <w:r w:rsidRPr="00A06899">
              <w:t>email</w:t>
            </w:r>
          </w:p>
        </w:tc>
        <w:tc>
          <w:tcPr>
            <w:tcW w:w="0" w:type="auto"/>
            <w:hideMark/>
          </w:tcPr>
          <w:p w14:paraId="6B88A83F" w14:textId="77777777" w:rsidR="00A06899" w:rsidRPr="00A06899" w:rsidRDefault="00A06899" w:rsidP="00A06899">
            <w:pPr>
              <w:spacing w:after="160" w:line="259" w:lineRule="auto"/>
            </w:pPr>
            <w:proofErr w:type="gramStart"/>
            <w:r w:rsidRPr="00A06899">
              <w:t>VARCHAR(</w:t>
            </w:r>
            <w:proofErr w:type="gramEnd"/>
            <w:r w:rsidRPr="00A06899">
              <w:t>100)</w:t>
            </w:r>
          </w:p>
        </w:tc>
        <w:tc>
          <w:tcPr>
            <w:tcW w:w="0" w:type="auto"/>
            <w:hideMark/>
          </w:tcPr>
          <w:p w14:paraId="74AB5A5E" w14:textId="77777777" w:rsidR="00A06899" w:rsidRPr="00A06899" w:rsidRDefault="00A06899" w:rsidP="00A06899">
            <w:pPr>
              <w:spacing w:after="160" w:line="259" w:lineRule="auto"/>
            </w:pPr>
            <w:r w:rsidRPr="00A06899">
              <w:t>UNIQUE, NOT NULL</w:t>
            </w:r>
          </w:p>
        </w:tc>
        <w:tc>
          <w:tcPr>
            <w:tcW w:w="0" w:type="auto"/>
            <w:hideMark/>
          </w:tcPr>
          <w:p w14:paraId="6CB6AE20" w14:textId="77777777" w:rsidR="00A06899" w:rsidRPr="00A06899" w:rsidRDefault="00A06899" w:rsidP="00A06899">
            <w:pPr>
              <w:spacing w:after="160" w:line="259" w:lineRule="auto"/>
            </w:pPr>
            <w:r w:rsidRPr="00A06899">
              <w:t>User's email address</w:t>
            </w:r>
          </w:p>
        </w:tc>
      </w:tr>
      <w:tr w:rsidR="00A06899" w:rsidRPr="00A06899" w14:paraId="23E01D67" w14:textId="77777777" w:rsidTr="00A06899">
        <w:tc>
          <w:tcPr>
            <w:tcW w:w="0" w:type="auto"/>
            <w:hideMark/>
          </w:tcPr>
          <w:p w14:paraId="1C2667C1" w14:textId="77777777" w:rsidR="00A06899" w:rsidRPr="00A06899" w:rsidRDefault="00A06899" w:rsidP="00A06899">
            <w:pPr>
              <w:spacing w:after="160" w:line="259" w:lineRule="auto"/>
            </w:pPr>
            <w:r w:rsidRPr="00A06899">
              <w:t>password</w:t>
            </w:r>
          </w:p>
        </w:tc>
        <w:tc>
          <w:tcPr>
            <w:tcW w:w="0" w:type="auto"/>
            <w:hideMark/>
          </w:tcPr>
          <w:p w14:paraId="08671828" w14:textId="77777777" w:rsidR="00A06899" w:rsidRPr="00A06899" w:rsidRDefault="00A06899" w:rsidP="00A06899">
            <w:pPr>
              <w:spacing w:after="160" w:line="259" w:lineRule="auto"/>
            </w:pPr>
            <w:proofErr w:type="gramStart"/>
            <w:r w:rsidRPr="00A06899">
              <w:t>VARCHAR(</w:t>
            </w:r>
            <w:proofErr w:type="gramEnd"/>
            <w:r w:rsidRPr="00A06899">
              <w:t>255)</w:t>
            </w:r>
          </w:p>
        </w:tc>
        <w:tc>
          <w:tcPr>
            <w:tcW w:w="0" w:type="auto"/>
            <w:hideMark/>
          </w:tcPr>
          <w:p w14:paraId="76165D1E" w14:textId="77777777" w:rsidR="00A06899" w:rsidRPr="00A06899" w:rsidRDefault="00A06899" w:rsidP="00A06899">
            <w:pPr>
              <w:spacing w:after="160" w:line="259" w:lineRule="auto"/>
            </w:pPr>
            <w:r w:rsidRPr="00A06899">
              <w:t>NOT NULL</w:t>
            </w:r>
          </w:p>
        </w:tc>
        <w:tc>
          <w:tcPr>
            <w:tcW w:w="0" w:type="auto"/>
            <w:hideMark/>
          </w:tcPr>
          <w:p w14:paraId="52FF36A4" w14:textId="77777777" w:rsidR="00A06899" w:rsidRPr="00A06899" w:rsidRDefault="00A06899" w:rsidP="00A06899">
            <w:pPr>
              <w:spacing w:after="160" w:line="259" w:lineRule="auto"/>
            </w:pPr>
            <w:r w:rsidRPr="00A06899">
              <w:t>Encrypted password</w:t>
            </w:r>
          </w:p>
        </w:tc>
      </w:tr>
      <w:tr w:rsidR="00A06899" w:rsidRPr="00A06899" w14:paraId="69C1D49B" w14:textId="77777777" w:rsidTr="00A06899">
        <w:tc>
          <w:tcPr>
            <w:tcW w:w="0" w:type="auto"/>
            <w:hideMark/>
          </w:tcPr>
          <w:p w14:paraId="67D4BA81" w14:textId="77777777" w:rsidR="00A06899" w:rsidRPr="00A06899" w:rsidRDefault="00A06899" w:rsidP="00A06899">
            <w:pPr>
              <w:spacing w:after="160" w:line="259" w:lineRule="auto"/>
            </w:pPr>
            <w:proofErr w:type="spellStart"/>
            <w:r w:rsidRPr="00A06899">
              <w:t>phone_number</w:t>
            </w:r>
            <w:proofErr w:type="spellEnd"/>
          </w:p>
        </w:tc>
        <w:tc>
          <w:tcPr>
            <w:tcW w:w="0" w:type="auto"/>
            <w:hideMark/>
          </w:tcPr>
          <w:p w14:paraId="6703C8A5" w14:textId="77777777" w:rsidR="00A06899" w:rsidRPr="00A06899" w:rsidRDefault="00A06899" w:rsidP="00A06899">
            <w:pPr>
              <w:spacing w:after="160" w:line="259" w:lineRule="auto"/>
            </w:pPr>
            <w:proofErr w:type="gramStart"/>
            <w:r w:rsidRPr="00A06899">
              <w:t>VARCHAR(</w:t>
            </w:r>
            <w:proofErr w:type="gramEnd"/>
            <w:r w:rsidRPr="00A06899">
              <w:t>15)</w:t>
            </w:r>
          </w:p>
        </w:tc>
        <w:tc>
          <w:tcPr>
            <w:tcW w:w="0" w:type="auto"/>
            <w:hideMark/>
          </w:tcPr>
          <w:p w14:paraId="17353D5B" w14:textId="77777777" w:rsidR="00A06899" w:rsidRPr="00A06899" w:rsidRDefault="00A06899" w:rsidP="00A06899">
            <w:pPr>
              <w:spacing w:after="160" w:line="259" w:lineRule="auto"/>
            </w:pPr>
            <w:r w:rsidRPr="00A06899">
              <w:t>UNIQUE</w:t>
            </w:r>
          </w:p>
        </w:tc>
        <w:tc>
          <w:tcPr>
            <w:tcW w:w="0" w:type="auto"/>
            <w:hideMark/>
          </w:tcPr>
          <w:p w14:paraId="707F969C" w14:textId="77777777" w:rsidR="00A06899" w:rsidRPr="00A06899" w:rsidRDefault="00A06899" w:rsidP="00A06899">
            <w:pPr>
              <w:spacing w:after="160" w:line="259" w:lineRule="auto"/>
            </w:pPr>
            <w:r w:rsidRPr="00A06899">
              <w:t>User's contact number</w:t>
            </w:r>
          </w:p>
        </w:tc>
      </w:tr>
      <w:tr w:rsidR="00A06899" w:rsidRPr="00A06899" w14:paraId="504BAAEF" w14:textId="77777777" w:rsidTr="00A06899">
        <w:tc>
          <w:tcPr>
            <w:tcW w:w="0" w:type="auto"/>
            <w:hideMark/>
          </w:tcPr>
          <w:p w14:paraId="4C063AEA" w14:textId="77777777" w:rsidR="00A06899" w:rsidRPr="00A06899" w:rsidRDefault="00A06899" w:rsidP="00A06899">
            <w:pPr>
              <w:spacing w:after="160" w:line="259" w:lineRule="auto"/>
            </w:pPr>
            <w:proofErr w:type="spellStart"/>
            <w:r w:rsidRPr="00A06899">
              <w:t>role_id</w:t>
            </w:r>
            <w:proofErr w:type="spellEnd"/>
          </w:p>
        </w:tc>
        <w:tc>
          <w:tcPr>
            <w:tcW w:w="0" w:type="auto"/>
            <w:hideMark/>
          </w:tcPr>
          <w:p w14:paraId="260EFF79" w14:textId="77777777" w:rsidR="00A06899" w:rsidRPr="00A06899" w:rsidRDefault="00A06899" w:rsidP="00A06899">
            <w:pPr>
              <w:spacing w:after="160" w:line="259" w:lineRule="auto"/>
            </w:pPr>
            <w:r w:rsidRPr="00A06899">
              <w:t>INT</w:t>
            </w:r>
          </w:p>
        </w:tc>
        <w:tc>
          <w:tcPr>
            <w:tcW w:w="0" w:type="auto"/>
            <w:hideMark/>
          </w:tcPr>
          <w:p w14:paraId="286B7DFB" w14:textId="77777777" w:rsidR="00A06899" w:rsidRPr="00A06899" w:rsidRDefault="00A06899" w:rsidP="00A06899">
            <w:pPr>
              <w:spacing w:after="160" w:line="259" w:lineRule="auto"/>
            </w:pPr>
            <w:r w:rsidRPr="00A06899">
              <w:t xml:space="preserve">FOREIGN KEY (references </w:t>
            </w:r>
            <w:proofErr w:type="spellStart"/>
            <w:r w:rsidRPr="00A06899">
              <w:t>Role.role_id</w:t>
            </w:r>
            <w:proofErr w:type="spellEnd"/>
            <w:r w:rsidRPr="00A06899">
              <w:t>)</w:t>
            </w:r>
          </w:p>
        </w:tc>
        <w:tc>
          <w:tcPr>
            <w:tcW w:w="0" w:type="auto"/>
            <w:hideMark/>
          </w:tcPr>
          <w:p w14:paraId="3ECCC26D" w14:textId="77777777" w:rsidR="00A06899" w:rsidRPr="00A06899" w:rsidRDefault="00A06899" w:rsidP="00A06899">
            <w:pPr>
              <w:spacing w:after="160" w:line="259" w:lineRule="auto"/>
            </w:pPr>
            <w:r w:rsidRPr="00A06899">
              <w:t>Role of the user (Customer, Admin, etc.)</w:t>
            </w:r>
          </w:p>
        </w:tc>
      </w:tr>
      <w:tr w:rsidR="00A06899" w:rsidRPr="00A06899" w14:paraId="0968A3FE" w14:textId="77777777" w:rsidTr="00A06899">
        <w:tc>
          <w:tcPr>
            <w:tcW w:w="0" w:type="auto"/>
            <w:hideMark/>
          </w:tcPr>
          <w:p w14:paraId="01E97CC7"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75648B9F" w14:textId="77777777" w:rsidR="00A06899" w:rsidRPr="00A06899" w:rsidRDefault="00A06899" w:rsidP="00A06899">
            <w:pPr>
              <w:spacing w:after="160" w:line="259" w:lineRule="auto"/>
            </w:pPr>
            <w:r w:rsidRPr="00A06899">
              <w:t>TIMESTAMP</w:t>
            </w:r>
          </w:p>
        </w:tc>
        <w:tc>
          <w:tcPr>
            <w:tcW w:w="0" w:type="auto"/>
            <w:hideMark/>
          </w:tcPr>
          <w:p w14:paraId="2D4D4ED9" w14:textId="77777777" w:rsidR="00A06899" w:rsidRPr="00A06899" w:rsidRDefault="00A06899" w:rsidP="00A06899">
            <w:pPr>
              <w:spacing w:after="160" w:line="259" w:lineRule="auto"/>
            </w:pPr>
            <w:r w:rsidRPr="00A06899">
              <w:t>DEFAULT CURRENT_TIMESTAMP</w:t>
            </w:r>
          </w:p>
        </w:tc>
        <w:tc>
          <w:tcPr>
            <w:tcW w:w="0" w:type="auto"/>
            <w:hideMark/>
          </w:tcPr>
          <w:p w14:paraId="09D69D99" w14:textId="77777777" w:rsidR="00A06899" w:rsidRPr="00A06899" w:rsidRDefault="00A06899" w:rsidP="00A06899">
            <w:pPr>
              <w:spacing w:after="160" w:line="259" w:lineRule="auto"/>
            </w:pPr>
            <w:r w:rsidRPr="00A06899">
              <w:t>Account creation timestamp</w:t>
            </w:r>
          </w:p>
        </w:tc>
      </w:tr>
      <w:tr w:rsidR="00A06899" w:rsidRPr="00A06899" w14:paraId="6CFB3D78" w14:textId="77777777" w:rsidTr="00A06899">
        <w:tc>
          <w:tcPr>
            <w:tcW w:w="0" w:type="auto"/>
            <w:hideMark/>
          </w:tcPr>
          <w:p w14:paraId="0E67FD9A" w14:textId="77777777" w:rsidR="00A06899" w:rsidRPr="00A06899" w:rsidRDefault="00A06899" w:rsidP="00A06899">
            <w:pPr>
              <w:spacing w:after="160" w:line="259" w:lineRule="auto"/>
            </w:pPr>
            <w:proofErr w:type="spellStart"/>
            <w:r w:rsidRPr="00A06899">
              <w:t>updated_at</w:t>
            </w:r>
            <w:proofErr w:type="spellEnd"/>
          </w:p>
        </w:tc>
        <w:tc>
          <w:tcPr>
            <w:tcW w:w="0" w:type="auto"/>
            <w:hideMark/>
          </w:tcPr>
          <w:p w14:paraId="4678A482" w14:textId="77777777" w:rsidR="00A06899" w:rsidRPr="00A06899" w:rsidRDefault="00A06899" w:rsidP="00A06899">
            <w:pPr>
              <w:spacing w:after="160" w:line="259" w:lineRule="auto"/>
            </w:pPr>
            <w:r w:rsidRPr="00A06899">
              <w:t>TIMESTAMP</w:t>
            </w:r>
          </w:p>
        </w:tc>
        <w:tc>
          <w:tcPr>
            <w:tcW w:w="0" w:type="auto"/>
            <w:hideMark/>
          </w:tcPr>
          <w:p w14:paraId="1D4BE579" w14:textId="77777777" w:rsidR="00A06899" w:rsidRPr="00A06899" w:rsidRDefault="00A06899" w:rsidP="00A06899">
            <w:pPr>
              <w:spacing w:after="160" w:line="259" w:lineRule="auto"/>
            </w:pPr>
            <w:r w:rsidRPr="00A06899">
              <w:t>ON UPDATE CURRENT_TIMESTAMP</w:t>
            </w:r>
          </w:p>
        </w:tc>
        <w:tc>
          <w:tcPr>
            <w:tcW w:w="0" w:type="auto"/>
            <w:hideMark/>
          </w:tcPr>
          <w:p w14:paraId="03AF090F" w14:textId="77777777" w:rsidR="00A06899" w:rsidRPr="00A06899" w:rsidRDefault="00A06899" w:rsidP="00A06899">
            <w:pPr>
              <w:spacing w:after="160" w:line="259" w:lineRule="auto"/>
            </w:pPr>
            <w:r w:rsidRPr="00A06899">
              <w:t>Last profile update timestamp</w:t>
            </w:r>
          </w:p>
        </w:tc>
      </w:tr>
    </w:tbl>
    <w:p w14:paraId="7D720732" w14:textId="77777777" w:rsidR="00A06899" w:rsidRPr="00A06899" w:rsidRDefault="00A06899" w:rsidP="00A06899">
      <w:r w:rsidRPr="00A06899">
        <w:pict w14:anchorId="633B90DE">
          <v:rect id="_x0000_i1323" style="width:0;height:1.5pt" o:hralign="center" o:hrstd="t" o:hr="t" fillcolor="#a0a0a0" stroked="f"/>
        </w:pict>
      </w:r>
    </w:p>
    <w:p w14:paraId="1A8B0ADE" w14:textId="77777777" w:rsidR="00A06899" w:rsidRPr="00A06899" w:rsidRDefault="00A06899" w:rsidP="00A06899">
      <w:pPr>
        <w:rPr>
          <w:b/>
          <w:bCs/>
        </w:rPr>
      </w:pPr>
      <w:r w:rsidRPr="00A06899">
        <w:rPr>
          <w:b/>
          <w:bCs/>
        </w:rPr>
        <w:t>2. Movie Table</w:t>
      </w:r>
    </w:p>
    <w:tbl>
      <w:tblPr>
        <w:tblStyle w:val="TableGrid"/>
        <w:tblW w:w="0" w:type="auto"/>
        <w:tblLook w:val="04A0" w:firstRow="1" w:lastRow="0" w:firstColumn="1" w:lastColumn="0" w:noHBand="0" w:noVBand="1"/>
      </w:tblPr>
      <w:tblGrid>
        <w:gridCol w:w="1650"/>
        <w:gridCol w:w="1650"/>
        <w:gridCol w:w="3363"/>
        <w:gridCol w:w="3817"/>
      </w:tblGrid>
      <w:tr w:rsidR="00A06899" w:rsidRPr="00A06899" w14:paraId="7576BA86" w14:textId="77777777" w:rsidTr="00A06899">
        <w:tc>
          <w:tcPr>
            <w:tcW w:w="0" w:type="auto"/>
            <w:hideMark/>
          </w:tcPr>
          <w:p w14:paraId="632CAA4F" w14:textId="77777777" w:rsidR="00A06899" w:rsidRPr="00A06899" w:rsidRDefault="00A06899" w:rsidP="00A06899">
            <w:pPr>
              <w:spacing w:after="160" w:line="259" w:lineRule="auto"/>
              <w:rPr>
                <w:b/>
                <w:bCs/>
              </w:rPr>
            </w:pPr>
            <w:r w:rsidRPr="00A06899">
              <w:rPr>
                <w:b/>
                <w:bCs/>
              </w:rPr>
              <w:t>Column Name</w:t>
            </w:r>
          </w:p>
        </w:tc>
        <w:tc>
          <w:tcPr>
            <w:tcW w:w="0" w:type="auto"/>
            <w:hideMark/>
          </w:tcPr>
          <w:p w14:paraId="438E735D" w14:textId="77777777" w:rsidR="00A06899" w:rsidRPr="00A06899" w:rsidRDefault="00A06899" w:rsidP="00A06899">
            <w:pPr>
              <w:spacing w:after="160" w:line="259" w:lineRule="auto"/>
              <w:rPr>
                <w:b/>
                <w:bCs/>
              </w:rPr>
            </w:pPr>
            <w:r w:rsidRPr="00A06899">
              <w:rPr>
                <w:b/>
                <w:bCs/>
              </w:rPr>
              <w:t>Data Type</w:t>
            </w:r>
          </w:p>
        </w:tc>
        <w:tc>
          <w:tcPr>
            <w:tcW w:w="0" w:type="auto"/>
            <w:hideMark/>
          </w:tcPr>
          <w:p w14:paraId="4AEC8862" w14:textId="77777777" w:rsidR="00A06899" w:rsidRPr="00A06899" w:rsidRDefault="00A06899" w:rsidP="00A06899">
            <w:pPr>
              <w:spacing w:after="160" w:line="259" w:lineRule="auto"/>
              <w:rPr>
                <w:b/>
                <w:bCs/>
              </w:rPr>
            </w:pPr>
            <w:r w:rsidRPr="00A06899">
              <w:rPr>
                <w:b/>
                <w:bCs/>
              </w:rPr>
              <w:t>Constraints</w:t>
            </w:r>
          </w:p>
        </w:tc>
        <w:tc>
          <w:tcPr>
            <w:tcW w:w="0" w:type="auto"/>
            <w:hideMark/>
          </w:tcPr>
          <w:p w14:paraId="6F38EA05" w14:textId="77777777" w:rsidR="00A06899" w:rsidRPr="00A06899" w:rsidRDefault="00A06899" w:rsidP="00A06899">
            <w:pPr>
              <w:spacing w:after="160" w:line="259" w:lineRule="auto"/>
              <w:rPr>
                <w:b/>
                <w:bCs/>
              </w:rPr>
            </w:pPr>
            <w:r w:rsidRPr="00A06899">
              <w:rPr>
                <w:b/>
                <w:bCs/>
              </w:rPr>
              <w:t>Description</w:t>
            </w:r>
          </w:p>
        </w:tc>
      </w:tr>
      <w:tr w:rsidR="00A06899" w:rsidRPr="00A06899" w14:paraId="392A4490" w14:textId="77777777" w:rsidTr="00A06899">
        <w:tc>
          <w:tcPr>
            <w:tcW w:w="0" w:type="auto"/>
            <w:hideMark/>
          </w:tcPr>
          <w:p w14:paraId="66DE987E" w14:textId="77777777" w:rsidR="00A06899" w:rsidRPr="00A06899" w:rsidRDefault="00A06899" w:rsidP="00A06899">
            <w:pPr>
              <w:spacing w:after="160" w:line="259" w:lineRule="auto"/>
            </w:pPr>
            <w:proofErr w:type="spellStart"/>
            <w:r w:rsidRPr="00A06899">
              <w:t>movie_id</w:t>
            </w:r>
            <w:proofErr w:type="spellEnd"/>
          </w:p>
        </w:tc>
        <w:tc>
          <w:tcPr>
            <w:tcW w:w="0" w:type="auto"/>
            <w:hideMark/>
          </w:tcPr>
          <w:p w14:paraId="048D16AF" w14:textId="77777777" w:rsidR="00A06899" w:rsidRPr="00A06899" w:rsidRDefault="00A06899" w:rsidP="00A06899">
            <w:pPr>
              <w:spacing w:after="160" w:line="259" w:lineRule="auto"/>
            </w:pPr>
            <w:r w:rsidRPr="00A06899">
              <w:t>INT</w:t>
            </w:r>
          </w:p>
        </w:tc>
        <w:tc>
          <w:tcPr>
            <w:tcW w:w="0" w:type="auto"/>
            <w:hideMark/>
          </w:tcPr>
          <w:p w14:paraId="33ABE32F" w14:textId="77777777" w:rsidR="00A06899" w:rsidRPr="00A06899" w:rsidRDefault="00A06899" w:rsidP="00A06899">
            <w:pPr>
              <w:spacing w:after="160" w:line="259" w:lineRule="auto"/>
            </w:pPr>
            <w:r w:rsidRPr="00A06899">
              <w:t>PRIMARY KEY, AUTO_INCREMENT</w:t>
            </w:r>
          </w:p>
        </w:tc>
        <w:tc>
          <w:tcPr>
            <w:tcW w:w="0" w:type="auto"/>
            <w:hideMark/>
          </w:tcPr>
          <w:p w14:paraId="643750F9" w14:textId="77777777" w:rsidR="00A06899" w:rsidRPr="00A06899" w:rsidRDefault="00A06899" w:rsidP="00A06899">
            <w:pPr>
              <w:spacing w:after="160" w:line="259" w:lineRule="auto"/>
            </w:pPr>
            <w:r w:rsidRPr="00A06899">
              <w:t>Unique identifier for the movie</w:t>
            </w:r>
          </w:p>
        </w:tc>
      </w:tr>
      <w:tr w:rsidR="00A06899" w:rsidRPr="00A06899" w14:paraId="76A58B8B" w14:textId="77777777" w:rsidTr="00A06899">
        <w:tc>
          <w:tcPr>
            <w:tcW w:w="0" w:type="auto"/>
            <w:hideMark/>
          </w:tcPr>
          <w:p w14:paraId="25951591" w14:textId="77777777" w:rsidR="00A06899" w:rsidRPr="00A06899" w:rsidRDefault="00A06899" w:rsidP="00A06899">
            <w:pPr>
              <w:spacing w:after="160" w:line="259" w:lineRule="auto"/>
            </w:pPr>
            <w:r w:rsidRPr="00A06899">
              <w:t>title</w:t>
            </w:r>
          </w:p>
        </w:tc>
        <w:tc>
          <w:tcPr>
            <w:tcW w:w="0" w:type="auto"/>
            <w:hideMark/>
          </w:tcPr>
          <w:p w14:paraId="63691991" w14:textId="77777777" w:rsidR="00A06899" w:rsidRPr="00A06899" w:rsidRDefault="00A06899" w:rsidP="00A06899">
            <w:pPr>
              <w:spacing w:after="160" w:line="259" w:lineRule="auto"/>
            </w:pPr>
            <w:proofErr w:type="gramStart"/>
            <w:r w:rsidRPr="00A06899">
              <w:t>VARCHAR(</w:t>
            </w:r>
            <w:proofErr w:type="gramEnd"/>
            <w:r w:rsidRPr="00A06899">
              <w:t>255)</w:t>
            </w:r>
          </w:p>
        </w:tc>
        <w:tc>
          <w:tcPr>
            <w:tcW w:w="0" w:type="auto"/>
            <w:hideMark/>
          </w:tcPr>
          <w:p w14:paraId="5206AADD" w14:textId="77777777" w:rsidR="00A06899" w:rsidRPr="00A06899" w:rsidRDefault="00A06899" w:rsidP="00A06899">
            <w:pPr>
              <w:spacing w:after="160" w:line="259" w:lineRule="auto"/>
            </w:pPr>
            <w:r w:rsidRPr="00A06899">
              <w:t>NOT NULL</w:t>
            </w:r>
          </w:p>
        </w:tc>
        <w:tc>
          <w:tcPr>
            <w:tcW w:w="0" w:type="auto"/>
            <w:hideMark/>
          </w:tcPr>
          <w:p w14:paraId="64D5BC4C" w14:textId="77777777" w:rsidR="00A06899" w:rsidRPr="00A06899" w:rsidRDefault="00A06899" w:rsidP="00A06899">
            <w:pPr>
              <w:spacing w:after="160" w:line="259" w:lineRule="auto"/>
            </w:pPr>
            <w:r w:rsidRPr="00A06899">
              <w:t>Movie title</w:t>
            </w:r>
          </w:p>
        </w:tc>
      </w:tr>
      <w:tr w:rsidR="00A06899" w:rsidRPr="00A06899" w14:paraId="567E9A41" w14:textId="77777777" w:rsidTr="00A06899">
        <w:tc>
          <w:tcPr>
            <w:tcW w:w="0" w:type="auto"/>
            <w:hideMark/>
          </w:tcPr>
          <w:p w14:paraId="47E74ED4" w14:textId="77777777" w:rsidR="00A06899" w:rsidRPr="00A06899" w:rsidRDefault="00A06899" w:rsidP="00A06899">
            <w:pPr>
              <w:spacing w:after="160" w:line="259" w:lineRule="auto"/>
            </w:pPr>
            <w:r w:rsidRPr="00A06899">
              <w:t>genre</w:t>
            </w:r>
          </w:p>
        </w:tc>
        <w:tc>
          <w:tcPr>
            <w:tcW w:w="0" w:type="auto"/>
            <w:hideMark/>
          </w:tcPr>
          <w:p w14:paraId="0FC7F442" w14:textId="77777777" w:rsidR="00A06899" w:rsidRPr="00A06899" w:rsidRDefault="00A06899" w:rsidP="00A06899">
            <w:pPr>
              <w:spacing w:after="160" w:line="259" w:lineRule="auto"/>
            </w:pPr>
            <w:proofErr w:type="gramStart"/>
            <w:r w:rsidRPr="00A06899">
              <w:t>VARCHAR(</w:t>
            </w:r>
            <w:proofErr w:type="gramEnd"/>
            <w:r w:rsidRPr="00A06899">
              <w:t>50)</w:t>
            </w:r>
          </w:p>
        </w:tc>
        <w:tc>
          <w:tcPr>
            <w:tcW w:w="0" w:type="auto"/>
            <w:hideMark/>
          </w:tcPr>
          <w:p w14:paraId="04F24845" w14:textId="77777777" w:rsidR="00A06899" w:rsidRPr="00A06899" w:rsidRDefault="00A06899" w:rsidP="00A06899">
            <w:pPr>
              <w:spacing w:after="160" w:line="259" w:lineRule="auto"/>
            </w:pPr>
            <w:r w:rsidRPr="00A06899">
              <w:t>NOT NULL</w:t>
            </w:r>
          </w:p>
        </w:tc>
        <w:tc>
          <w:tcPr>
            <w:tcW w:w="0" w:type="auto"/>
            <w:hideMark/>
          </w:tcPr>
          <w:p w14:paraId="5DCB2CB2" w14:textId="77777777" w:rsidR="00A06899" w:rsidRPr="00A06899" w:rsidRDefault="00A06899" w:rsidP="00A06899">
            <w:pPr>
              <w:spacing w:after="160" w:line="259" w:lineRule="auto"/>
            </w:pPr>
            <w:r w:rsidRPr="00A06899">
              <w:t>Genre of the movie</w:t>
            </w:r>
          </w:p>
        </w:tc>
      </w:tr>
      <w:tr w:rsidR="00A06899" w:rsidRPr="00A06899" w14:paraId="73A05BC5" w14:textId="77777777" w:rsidTr="00A06899">
        <w:tc>
          <w:tcPr>
            <w:tcW w:w="0" w:type="auto"/>
            <w:hideMark/>
          </w:tcPr>
          <w:p w14:paraId="51F0978A" w14:textId="77777777" w:rsidR="00A06899" w:rsidRPr="00A06899" w:rsidRDefault="00A06899" w:rsidP="00A06899">
            <w:pPr>
              <w:spacing w:after="160" w:line="259" w:lineRule="auto"/>
            </w:pPr>
            <w:r w:rsidRPr="00A06899">
              <w:t>duration</w:t>
            </w:r>
          </w:p>
        </w:tc>
        <w:tc>
          <w:tcPr>
            <w:tcW w:w="0" w:type="auto"/>
            <w:hideMark/>
          </w:tcPr>
          <w:p w14:paraId="15F26081" w14:textId="77777777" w:rsidR="00A06899" w:rsidRPr="00A06899" w:rsidRDefault="00A06899" w:rsidP="00A06899">
            <w:pPr>
              <w:spacing w:after="160" w:line="259" w:lineRule="auto"/>
            </w:pPr>
            <w:r w:rsidRPr="00A06899">
              <w:t>TIME</w:t>
            </w:r>
          </w:p>
        </w:tc>
        <w:tc>
          <w:tcPr>
            <w:tcW w:w="0" w:type="auto"/>
            <w:hideMark/>
          </w:tcPr>
          <w:p w14:paraId="0E6CE066" w14:textId="77777777" w:rsidR="00A06899" w:rsidRPr="00A06899" w:rsidRDefault="00A06899" w:rsidP="00A06899">
            <w:pPr>
              <w:spacing w:after="160" w:line="259" w:lineRule="auto"/>
            </w:pPr>
            <w:r w:rsidRPr="00A06899">
              <w:t>NOT NULL</w:t>
            </w:r>
          </w:p>
        </w:tc>
        <w:tc>
          <w:tcPr>
            <w:tcW w:w="0" w:type="auto"/>
            <w:hideMark/>
          </w:tcPr>
          <w:p w14:paraId="01E970FD" w14:textId="77777777" w:rsidR="00A06899" w:rsidRPr="00A06899" w:rsidRDefault="00A06899" w:rsidP="00A06899">
            <w:pPr>
              <w:spacing w:after="160" w:line="259" w:lineRule="auto"/>
            </w:pPr>
            <w:r w:rsidRPr="00A06899">
              <w:t>Duration of the movie</w:t>
            </w:r>
          </w:p>
        </w:tc>
      </w:tr>
      <w:tr w:rsidR="00A06899" w:rsidRPr="00A06899" w14:paraId="2264FA26" w14:textId="77777777" w:rsidTr="00A06899">
        <w:tc>
          <w:tcPr>
            <w:tcW w:w="0" w:type="auto"/>
            <w:hideMark/>
          </w:tcPr>
          <w:p w14:paraId="69ED87CE" w14:textId="77777777" w:rsidR="00A06899" w:rsidRPr="00A06899" w:rsidRDefault="00A06899" w:rsidP="00A06899">
            <w:pPr>
              <w:spacing w:after="160" w:line="259" w:lineRule="auto"/>
            </w:pPr>
            <w:proofErr w:type="spellStart"/>
            <w:r w:rsidRPr="00A06899">
              <w:t>release_date</w:t>
            </w:r>
            <w:proofErr w:type="spellEnd"/>
          </w:p>
        </w:tc>
        <w:tc>
          <w:tcPr>
            <w:tcW w:w="0" w:type="auto"/>
            <w:hideMark/>
          </w:tcPr>
          <w:p w14:paraId="587FE8B0" w14:textId="77777777" w:rsidR="00A06899" w:rsidRPr="00A06899" w:rsidRDefault="00A06899" w:rsidP="00A06899">
            <w:pPr>
              <w:spacing w:after="160" w:line="259" w:lineRule="auto"/>
            </w:pPr>
            <w:r w:rsidRPr="00A06899">
              <w:t>DATE</w:t>
            </w:r>
          </w:p>
        </w:tc>
        <w:tc>
          <w:tcPr>
            <w:tcW w:w="0" w:type="auto"/>
            <w:hideMark/>
          </w:tcPr>
          <w:p w14:paraId="3E0E95A2" w14:textId="77777777" w:rsidR="00A06899" w:rsidRPr="00A06899" w:rsidRDefault="00A06899" w:rsidP="00A06899">
            <w:pPr>
              <w:spacing w:after="160" w:line="259" w:lineRule="auto"/>
            </w:pPr>
            <w:r w:rsidRPr="00A06899">
              <w:t>NOT NULL</w:t>
            </w:r>
          </w:p>
        </w:tc>
        <w:tc>
          <w:tcPr>
            <w:tcW w:w="0" w:type="auto"/>
            <w:hideMark/>
          </w:tcPr>
          <w:p w14:paraId="508F3EB1" w14:textId="77777777" w:rsidR="00A06899" w:rsidRPr="00A06899" w:rsidRDefault="00A06899" w:rsidP="00A06899">
            <w:pPr>
              <w:spacing w:after="160" w:line="259" w:lineRule="auto"/>
            </w:pPr>
            <w:r w:rsidRPr="00A06899">
              <w:t>Release date of the movie</w:t>
            </w:r>
          </w:p>
        </w:tc>
      </w:tr>
      <w:tr w:rsidR="00A06899" w:rsidRPr="00A06899" w14:paraId="60E73C5A" w14:textId="77777777" w:rsidTr="00A06899">
        <w:tc>
          <w:tcPr>
            <w:tcW w:w="0" w:type="auto"/>
            <w:hideMark/>
          </w:tcPr>
          <w:p w14:paraId="16DD4239" w14:textId="77777777" w:rsidR="00A06899" w:rsidRPr="00A06899" w:rsidRDefault="00A06899" w:rsidP="00A06899">
            <w:pPr>
              <w:spacing w:after="160" w:line="259" w:lineRule="auto"/>
            </w:pPr>
            <w:r w:rsidRPr="00A06899">
              <w:t>cast</w:t>
            </w:r>
          </w:p>
        </w:tc>
        <w:tc>
          <w:tcPr>
            <w:tcW w:w="0" w:type="auto"/>
            <w:hideMark/>
          </w:tcPr>
          <w:p w14:paraId="414243F2" w14:textId="77777777" w:rsidR="00A06899" w:rsidRPr="00A06899" w:rsidRDefault="00A06899" w:rsidP="00A06899">
            <w:pPr>
              <w:spacing w:after="160" w:line="259" w:lineRule="auto"/>
            </w:pPr>
            <w:r w:rsidRPr="00A06899">
              <w:t>TEXT</w:t>
            </w:r>
          </w:p>
        </w:tc>
        <w:tc>
          <w:tcPr>
            <w:tcW w:w="0" w:type="auto"/>
            <w:hideMark/>
          </w:tcPr>
          <w:p w14:paraId="26358072" w14:textId="77777777" w:rsidR="00A06899" w:rsidRPr="00A06899" w:rsidRDefault="00A06899" w:rsidP="00A06899">
            <w:pPr>
              <w:spacing w:after="160" w:line="259" w:lineRule="auto"/>
            </w:pPr>
          </w:p>
        </w:tc>
        <w:tc>
          <w:tcPr>
            <w:tcW w:w="0" w:type="auto"/>
            <w:hideMark/>
          </w:tcPr>
          <w:p w14:paraId="6D8D4D9C" w14:textId="77777777" w:rsidR="00A06899" w:rsidRPr="00A06899" w:rsidRDefault="00A06899" w:rsidP="00A06899">
            <w:pPr>
              <w:spacing w:after="160" w:line="259" w:lineRule="auto"/>
            </w:pPr>
            <w:r w:rsidRPr="00A06899">
              <w:t>Cast information</w:t>
            </w:r>
          </w:p>
        </w:tc>
      </w:tr>
      <w:tr w:rsidR="00A06899" w:rsidRPr="00A06899" w14:paraId="090B677C" w14:textId="77777777" w:rsidTr="00A06899">
        <w:tc>
          <w:tcPr>
            <w:tcW w:w="0" w:type="auto"/>
            <w:hideMark/>
          </w:tcPr>
          <w:p w14:paraId="22032B14" w14:textId="77777777" w:rsidR="00A06899" w:rsidRPr="00A06899" w:rsidRDefault="00A06899" w:rsidP="00A06899">
            <w:pPr>
              <w:spacing w:after="160" w:line="259" w:lineRule="auto"/>
            </w:pPr>
            <w:r w:rsidRPr="00A06899">
              <w:t>rating</w:t>
            </w:r>
          </w:p>
        </w:tc>
        <w:tc>
          <w:tcPr>
            <w:tcW w:w="0" w:type="auto"/>
            <w:hideMark/>
          </w:tcPr>
          <w:p w14:paraId="6E9864B2" w14:textId="77777777" w:rsidR="00A06899" w:rsidRPr="00A06899" w:rsidRDefault="00A06899" w:rsidP="00A06899">
            <w:pPr>
              <w:spacing w:after="160" w:line="259" w:lineRule="auto"/>
            </w:pPr>
            <w:proofErr w:type="gramStart"/>
            <w:r w:rsidRPr="00A06899">
              <w:t>DECIMAL(</w:t>
            </w:r>
            <w:proofErr w:type="gramEnd"/>
            <w:r w:rsidRPr="00A06899">
              <w:t>2, 1)</w:t>
            </w:r>
          </w:p>
        </w:tc>
        <w:tc>
          <w:tcPr>
            <w:tcW w:w="0" w:type="auto"/>
            <w:hideMark/>
          </w:tcPr>
          <w:p w14:paraId="675BF6F9" w14:textId="77777777" w:rsidR="00A06899" w:rsidRPr="00A06899" w:rsidRDefault="00A06899" w:rsidP="00A06899">
            <w:pPr>
              <w:spacing w:after="160" w:line="259" w:lineRule="auto"/>
            </w:pPr>
            <w:r w:rsidRPr="00A06899">
              <w:t>DEFAULT 0.0</w:t>
            </w:r>
          </w:p>
        </w:tc>
        <w:tc>
          <w:tcPr>
            <w:tcW w:w="0" w:type="auto"/>
            <w:hideMark/>
          </w:tcPr>
          <w:p w14:paraId="4E1EA777" w14:textId="77777777" w:rsidR="00A06899" w:rsidRPr="00A06899" w:rsidRDefault="00A06899" w:rsidP="00A06899">
            <w:pPr>
              <w:spacing w:after="160" w:line="259" w:lineRule="auto"/>
            </w:pPr>
            <w:r w:rsidRPr="00A06899">
              <w:t>Average rating (1-5 scale)</w:t>
            </w:r>
          </w:p>
        </w:tc>
      </w:tr>
      <w:tr w:rsidR="00A06899" w:rsidRPr="00A06899" w14:paraId="7CC337CA" w14:textId="77777777" w:rsidTr="00A06899">
        <w:tc>
          <w:tcPr>
            <w:tcW w:w="0" w:type="auto"/>
            <w:hideMark/>
          </w:tcPr>
          <w:p w14:paraId="158DBF11" w14:textId="77777777" w:rsidR="00A06899" w:rsidRPr="00A06899" w:rsidRDefault="00A06899" w:rsidP="00A06899">
            <w:pPr>
              <w:spacing w:after="160" w:line="259" w:lineRule="auto"/>
            </w:pPr>
            <w:r w:rsidRPr="00A06899">
              <w:t>description</w:t>
            </w:r>
          </w:p>
        </w:tc>
        <w:tc>
          <w:tcPr>
            <w:tcW w:w="0" w:type="auto"/>
            <w:hideMark/>
          </w:tcPr>
          <w:p w14:paraId="79E7996F" w14:textId="77777777" w:rsidR="00A06899" w:rsidRPr="00A06899" w:rsidRDefault="00A06899" w:rsidP="00A06899">
            <w:pPr>
              <w:spacing w:after="160" w:line="259" w:lineRule="auto"/>
            </w:pPr>
            <w:r w:rsidRPr="00A06899">
              <w:t>TEXT</w:t>
            </w:r>
          </w:p>
        </w:tc>
        <w:tc>
          <w:tcPr>
            <w:tcW w:w="0" w:type="auto"/>
            <w:hideMark/>
          </w:tcPr>
          <w:p w14:paraId="44F6223F" w14:textId="77777777" w:rsidR="00A06899" w:rsidRPr="00A06899" w:rsidRDefault="00A06899" w:rsidP="00A06899">
            <w:pPr>
              <w:spacing w:after="160" w:line="259" w:lineRule="auto"/>
            </w:pPr>
          </w:p>
        </w:tc>
        <w:tc>
          <w:tcPr>
            <w:tcW w:w="0" w:type="auto"/>
            <w:hideMark/>
          </w:tcPr>
          <w:p w14:paraId="318CAC85" w14:textId="77777777" w:rsidR="00A06899" w:rsidRPr="00A06899" w:rsidRDefault="00A06899" w:rsidP="00A06899">
            <w:pPr>
              <w:spacing w:after="160" w:line="259" w:lineRule="auto"/>
            </w:pPr>
            <w:r w:rsidRPr="00A06899">
              <w:t>Brief description of the movie</w:t>
            </w:r>
          </w:p>
        </w:tc>
      </w:tr>
      <w:tr w:rsidR="00A06899" w:rsidRPr="00A06899" w14:paraId="18C2B5AE" w14:textId="77777777" w:rsidTr="00A06899">
        <w:tc>
          <w:tcPr>
            <w:tcW w:w="0" w:type="auto"/>
            <w:hideMark/>
          </w:tcPr>
          <w:p w14:paraId="6840398A"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02EC5866" w14:textId="77777777" w:rsidR="00A06899" w:rsidRPr="00A06899" w:rsidRDefault="00A06899" w:rsidP="00A06899">
            <w:pPr>
              <w:spacing w:after="160" w:line="259" w:lineRule="auto"/>
            </w:pPr>
            <w:r w:rsidRPr="00A06899">
              <w:t>TIMESTAMP</w:t>
            </w:r>
          </w:p>
        </w:tc>
        <w:tc>
          <w:tcPr>
            <w:tcW w:w="0" w:type="auto"/>
            <w:hideMark/>
          </w:tcPr>
          <w:p w14:paraId="4007FECC" w14:textId="77777777" w:rsidR="00A06899" w:rsidRPr="00A06899" w:rsidRDefault="00A06899" w:rsidP="00A06899">
            <w:pPr>
              <w:spacing w:after="160" w:line="259" w:lineRule="auto"/>
            </w:pPr>
            <w:r w:rsidRPr="00A06899">
              <w:t>DEFAULT CURRENT_TIMESTAMP</w:t>
            </w:r>
          </w:p>
        </w:tc>
        <w:tc>
          <w:tcPr>
            <w:tcW w:w="0" w:type="auto"/>
            <w:hideMark/>
          </w:tcPr>
          <w:p w14:paraId="0DC6A55E" w14:textId="77777777" w:rsidR="00A06899" w:rsidRPr="00A06899" w:rsidRDefault="00A06899" w:rsidP="00A06899">
            <w:pPr>
              <w:spacing w:after="160" w:line="259" w:lineRule="auto"/>
            </w:pPr>
            <w:r w:rsidRPr="00A06899">
              <w:t>Timestamp when the movie was added</w:t>
            </w:r>
          </w:p>
        </w:tc>
      </w:tr>
    </w:tbl>
    <w:p w14:paraId="00C0A656" w14:textId="77777777" w:rsidR="00A06899" w:rsidRPr="00A06899" w:rsidRDefault="00A06899" w:rsidP="00A06899">
      <w:r w:rsidRPr="00A06899">
        <w:pict w14:anchorId="7F316DCF">
          <v:rect id="_x0000_i1324" style="width:0;height:1.5pt" o:hralign="center" o:hrstd="t" o:hr="t" fillcolor="#a0a0a0" stroked="f"/>
        </w:pict>
      </w:r>
    </w:p>
    <w:p w14:paraId="79B9E7B6" w14:textId="77777777" w:rsidR="00A06899" w:rsidRPr="00A06899" w:rsidRDefault="00A06899" w:rsidP="00A06899">
      <w:pPr>
        <w:rPr>
          <w:b/>
          <w:bCs/>
        </w:rPr>
      </w:pPr>
      <w:r w:rsidRPr="00A06899">
        <w:rPr>
          <w:b/>
          <w:bCs/>
        </w:rPr>
        <w:t xml:space="preserve">3. </w:t>
      </w:r>
      <w:proofErr w:type="spellStart"/>
      <w:r w:rsidRPr="00A06899">
        <w:rPr>
          <w:b/>
          <w:bCs/>
        </w:rPr>
        <w:t>Theater</w:t>
      </w:r>
      <w:proofErr w:type="spellEnd"/>
      <w:r w:rsidRPr="00A06899">
        <w:rPr>
          <w:b/>
          <w:bCs/>
        </w:rPr>
        <w:t xml:space="preserve"> Table</w:t>
      </w:r>
    </w:p>
    <w:tbl>
      <w:tblPr>
        <w:tblStyle w:val="TableGrid"/>
        <w:tblW w:w="0" w:type="auto"/>
        <w:tblLook w:val="04A0" w:firstRow="1" w:lastRow="0" w:firstColumn="1" w:lastColumn="0" w:noHBand="0" w:noVBand="1"/>
      </w:tblPr>
      <w:tblGrid>
        <w:gridCol w:w="2103"/>
        <w:gridCol w:w="1650"/>
        <w:gridCol w:w="3586"/>
        <w:gridCol w:w="3141"/>
      </w:tblGrid>
      <w:tr w:rsidR="00A06899" w:rsidRPr="00A06899" w14:paraId="79A4F0B8" w14:textId="77777777" w:rsidTr="00A06899">
        <w:tc>
          <w:tcPr>
            <w:tcW w:w="0" w:type="auto"/>
            <w:hideMark/>
          </w:tcPr>
          <w:p w14:paraId="6BFB3357" w14:textId="77777777" w:rsidR="00A06899" w:rsidRPr="00A06899" w:rsidRDefault="00A06899" w:rsidP="00A06899">
            <w:pPr>
              <w:spacing w:after="160" w:line="259" w:lineRule="auto"/>
              <w:rPr>
                <w:b/>
                <w:bCs/>
              </w:rPr>
            </w:pPr>
            <w:r w:rsidRPr="00A06899">
              <w:rPr>
                <w:b/>
                <w:bCs/>
              </w:rPr>
              <w:t>Column Name</w:t>
            </w:r>
          </w:p>
        </w:tc>
        <w:tc>
          <w:tcPr>
            <w:tcW w:w="0" w:type="auto"/>
            <w:hideMark/>
          </w:tcPr>
          <w:p w14:paraId="1EED9083" w14:textId="77777777" w:rsidR="00A06899" w:rsidRPr="00A06899" w:rsidRDefault="00A06899" w:rsidP="00A06899">
            <w:pPr>
              <w:spacing w:after="160" w:line="259" w:lineRule="auto"/>
              <w:rPr>
                <w:b/>
                <w:bCs/>
              </w:rPr>
            </w:pPr>
            <w:r w:rsidRPr="00A06899">
              <w:rPr>
                <w:b/>
                <w:bCs/>
              </w:rPr>
              <w:t>Data Type</w:t>
            </w:r>
          </w:p>
        </w:tc>
        <w:tc>
          <w:tcPr>
            <w:tcW w:w="0" w:type="auto"/>
            <w:hideMark/>
          </w:tcPr>
          <w:p w14:paraId="1ACDA777" w14:textId="77777777" w:rsidR="00A06899" w:rsidRPr="00A06899" w:rsidRDefault="00A06899" w:rsidP="00A06899">
            <w:pPr>
              <w:spacing w:after="160" w:line="259" w:lineRule="auto"/>
              <w:rPr>
                <w:b/>
                <w:bCs/>
              </w:rPr>
            </w:pPr>
            <w:r w:rsidRPr="00A06899">
              <w:rPr>
                <w:b/>
                <w:bCs/>
              </w:rPr>
              <w:t>Constraints</w:t>
            </w:r>
          </w:p>
        </w:tc>
        <w:tc>
          <w:tcPr>
            <w:tcW w:w="0" w:type="auto"/>
            <w:hideMark/>
          </w:tcPr>
          <w:p w14:paraId="5E9E4AB5" w14:textId="77777777" w:rsidR="00A06899" w:rsidRPr="00A06899" w:rsidRDefault="00A06899" w:rsidP="00A06899">
            <w:pPr>
              <w:spacing w:after="160" w:line="259" w:lineRule="auto"/>
              <w:rPr>
                <w:b/>
                <w:bCs/>
              </w:rPr>
            </w:pPr>
            <w:r w:rsidRPr="00A06899">
              <w:rPr>
                <w:b/>
                <w:bCs/>
              </w:rPr>
              <w:t>Description</w:t>
            </w:r>
          </w:p>
        </w:tc>
      </w:tr>
      <w:tr w:rsidR="00A06899" w:rsidRPr="00A06899" w14:paraId="26349457" w14:textId="77777777" w:rsidTr="00A06899">
        <w:tc>
          <w:tcPr>
            <w:tcW w:w="0" w:type="auto"/>
            <w:hideMark/>
          </w:tcPr>
          <w:p w14:paraId="47B3C36C" w14:textId="77777777" w:rsidR="00A06899" w:rsidRPr="00A06899" w:rsidRDefault="00A06899" w:rsidP="00A06899">
            <w:pPr>
              <w:spacing w:after="160" w:line="259" w:lineRule="auto"/>
            </w:pPr>
            <w:proofErr w:type="spellStart"/>
            <w:r w:rsidRPr="00A06899">
              <w:t>theater_id</w:t>
            </w:r>
            <w:proofErr w:type="spellEnd"/>
          </w:p>
        </w:tc>
        <w:tc>
          <w:tcPr>
            <w:tcW w:w="0" w:type="auto"/>
            <w:hideMark/>
          </w:tcPr>
          <w:p w14:paraId="565CD462" w14:textId="77777777" w:rsidR="00A06899" w:rsidRPr="00A06899" w:rsidRDefault="00A06899" w:rsidP="00A06899">
            <w:pPr>
              <w:spacing w:after="160" w:line="259" w:lineRule="auto"/>
            </w:pPr>
            <w:r w:rsidRPr="00A06899">
              <w:t>INT</w:t>
            </w:r>
          </w:p>
        </w:tc>
        <w:tc>
          <w:tcPr>
            <w:tcW w:w="0" w:type="auto"/>
            <w:hideMark/>
          </w:tcPr>
          <w:p w14:paraId="424C9EC0" w14:textId="77777777" w:rsidR="00A06899" w:rsidRPr="00A06899" w:rsidRDefault="00A06899" w:rsidP="00A06899">
            <w:pPr>
              <w:spacing w:after="160" w:line="259" w:lineRule="auto"/>
            </w:pPr>
            <w:r w:rsidRPr="00A06899">
              <w:t>PRIMARY KEY, AUTO_INCREMENT</w:t>
            </w:r>
          </w:p>
        </w:tc>
        <w:tc>
          <w:tcPr>
            <w:tcW w:w="0" w:type="auto"/>
            <w:hideMark/>
          </w:tcPr>
          <w:p w14:paraId="1072FBDA" w14:textId="77777777" w:rsidR="00A06899" w:rsidRPr="00A06899" w:rsidRDefault="00A06899" w:rsidP="00A06899">
            <w:pPr>
              <w:spacing w:after="160" w:line="259" w:lineRule="auto"/>
            </w:pPr>
            <w:r w:rsidRPr="00A06899">
              <w:t xml:space="preserve">Unique identifier for the </w:t>
            </w:r>
            <w:proofErr w:type="spellStart"/>
            <w:r w:rsidRPr="00A06899">
              <w:t>theater</w:t>
            </w:r>
            <w:proofErr w:type="spellEnd"/>
          </w:p>
        </w:tc>
      </w:tr>
      <w:tr w:rsidR="00A06899" w:rsidRPr="00A06899" w14:paraId="7682AFE9" w14:textId="77777777" w:rsidTr="00A06899">
        <w:tc>
          <w:tcPr>
            <w:tcW w:w="0" w:type="auto"/>
            <w:hideMark/>
          </w:tcPr>
          <w:p w14:paraId="4A2BA5A5" w14:textId="77777777" w:rsidR="00A06899" w:rsidRPr="00A06899" w:rsidRDefault="00A06899" w:rsidP="00A06899">
            <w:pPr>
              <w:spacing w:after="160" w:line="259" w:lineRule="auto"/>
            </w:pPr>
            <w:r w:rsidRPr="00A06899">
              <w:t>name</w:t>
            </w:r>
          </w:p>
        </w:tc>
        <w:tc>
          <w:tcPr>
            <w:tcW w:w="0" w:type="auto"/>
            <w:hideMark/>
          </w:tcPr>
          <w:p w14:paraId="077E9532" w14:textId="77777777" w:rsidR="00A06899" w:rsidRPr="00A06899" w:rsidRDefault="00A06899" w:rsidP="00A06899">
            <w:pPr>
              <w:spacing w:after="160" w:line="259" w:lineRule="auto"/>
            </w:pPr>
            <w:proofErr w:type="gramStart"/>
            <w:r w:rsidRPr="00A06899">
              <w:t>VARCHAR(</w:t>
            </w:r>
            <w:proofErr w:type="gramEnd"/>
            <w:r w:rsidRPr="00A06899">
              <w:t>255)</w:t>
            </w:r>
          </w:p>
        </w:tc>
        <w:tc>
          <w:tcPr>
            <w:tcW w:w="0" w:type="auto"/>
            <w:hideMark/>
          </w:tcPr>
          <w:p w14:paraId="1E2E4202" w14:textId="77777777" w:rsidR="00A06899" w:rsidRPr="00A06899" w:rsidRDefault="00A06899" w:rsidP="00A06899">
            <w:pPr>
              <w:spacing w:after="160" w:line="259" w:lineRule="auto"/>
            </w:pPr>
            <w:r w:rsidRPr="00A06899">
              <w:t>NOT NULL</w:t>
            </w:r>
          </w:p>
        </w:tc>
        <w:tc>
          <w:tcPr>
            <w:tcW w:w="0" w:type="auto"/>
            <w:hideMark/>
          </w:tcPr>
          <w:p w14:paraId="6FA70BF5" w14:textId="77777777" w:rsidR="00A06899" w:rsidRPr="00A06899" w:rsidRDefault="00A06899" w:rsidP="00A06899">
            <w:pPr>
              <w:spacing w:after="160" w:line="259" w:lineRule="auto"/>
            </w:pPr>
            <w:proofErr w:type="spellStart"/>
            <w:r w:rsidRPr="00A06899">
              <w:t>Theater</w:t>
            </w:r>
            <w:proofErr w:type="spellEnd"/>
            <w:r w:rsidRPr="00A06899">
              <w:t xml:space="preserve"> name</w:t>
            </w:r>
          </w:p>
        </w:tc>
      </w:tr>
      <w:tr w:rsidR="00A06899" w:rsidRPr="00A06899" w14:paraId="2792C381" w14:textId="77777777" w:rsidTr="00A06899">
        <w:tc>
          <w:tcPr>
            <w:tcW w:w="0" w:type="auto"/>
            <w:hideMark/>
          </w:tcPr>
          <w:p w14:paraId="0EA36BDE" w14:textId="77777777" w:rsidR="00A06899" w:rsidRPr="00A06899" w:rsidRDefault="00A06899" w:rsidP="00A06899">
            <w:pPr>
              <w:spacing w:after="160" w:line="259" w:lineRule="auto"/>
            </w:pPr>
            <w:r w:rsidRPr="00A06899">
              <w:t>location</w:t>
            </w:r>
          </w:p>
        </w:tc>
        <w:tc>
          <w:tcPr>
            <w:tcW w:w="0" w:type="auto"/>
            <w:hideMark/>
          </w:tcPr>
          <w:p w14:paraId="2E6DDE9E" w14:textId="77777777" w:rsidR="00A06899" w:rsidRPr="00A06899" w:rsidRDefault="00A06899" w:rsidP="00A06899">
            <w:pPr>
              <w:spacing w:after="160" w:line="259" w:lineRule="auto"/>
            </w:pPr>
            <w:proofErr w:type="gramStart"/>
            <w:r w:rsidRPr="00A06899">
              <w:t>VARCHAR(</w:t>
            </w:r>
            <w:proofErr w:type="gramEnd"/>
            <w:r w:rsidRPr="00A06899">
              <w:t>255)</w:t>
            </w:r>
          </w:p>
        </w:tc>
        <w:tc>
          <w:tcPr>
            <w:tcW w:w="0" w:type="auto"/>
            <w:hideMark/>
          </w:tcPr>
          <w:p w14:paraId="48022B5D" w14:textId="77777777" w:rsidR="00A06899" w:rsidRPr="00A06899" w:rsidRDefault="00A06899" w:rsidP="00A06899">
            <w:pPr>
              <w:spacing w:after="160" w:line="259" w:lineRule="auto"/>
            </w:pPr>
            <w:r w:rsidRPr="00A06899">
              <w:t>NOT NULL</w:t>
            </w:r>
          </w:p>
        </w:tc>
        <w:tc>
          <w:tcPr>
            <w:tcW w:w="0" w:type="auto"/>
            <w:hideMark/>
          </w:tcPr>
          <w:p w14:paraId="16467211" w14:textId="77777777" w:rsidR="00A06899" w:rsidRPr="00A06899" w:rsidRDefault="00A06899" w:rsidP="00A06899">
            <w:pPr>
              <w:spacing w:after="160" w:line="259" w:lineRule="auto"/>
            </w:pPr>
            <w:proofErr w:type="spellStart"/>
            <w:r w:rsidRPr="00A06899">
              <w:t>Theater's</w:t>
            </w:r>
            <w:proofErr w:type="spellEnd"/>
            <w:r w:rsidRPr="00A06899">
              <w:t xml:space="preserve"> address</w:t>
            </w:r>
          </w:p>
        </w:tc>
      </w:tr>
      <w:tr w:rsidR="00A06899" w:rsidRPr="00A06899" w14:paraId="7D0BD354" w14:textId="77777777" w:rsidTr="00A06899">
        <w:tc>
          <w:tcPr>
            <w:tcW w:w="0" w:type="auto"/>
            <w:hideMark/>
          </w:tcPr>
          <w:p w14:paraId="4462F0B9" w14:textId="77777777" w:rsidR="00A06899" w:rsidRPr="00A06899" w:rsidRDefault="00A06899" w:rsidP="00A06899">
            <w:pPr>
              <w:spacing w:after="160" w:line="259" w:lineRule="auto"/>
            </w:pPr>
            <w:proofErr w:type="spellStart"/>
            <w:r w:rsidRPr="00A06899">
              <w:t>number_of_screens</w:t>
            </w:r>
            <w:proofErr w:type="spellEnd"/>
          </w:p>
        </w:tc>
        <w:tc>
          <w:tcPr>
            <w:tcW w:w="0" w:type="auto"/>
            <w:hideMark/>
          </w:tcPr>
          <w:p w14:paraId="22B9C047" w14:textId="77777777" w:rsidR="00A06899" w:rsidRPr="00A06899" w:rsidRDefault="00A06899" w:rsidP="00A06899">
            <w:pPr>
              <w:spacing w:after="160" w:line="259" w:lineRule="auto"/>
            </w:pPr>
            <w:r w:rsidRPr="00A06899">
              <w:t>INT</w:t>
            </w:r>
          </w:p>
        </w:tc>
        <w:tc>
          <w:tcPr>
            <w:tcW w:w="0" w:type="auto"/>
            <w:hideMark/>
          </w:tcPr>
          <w:p w14:paraId="4B1219D1" w14:textId="77777777" w:rsidR="00A06899" w:rsidRPr="00A06899" w:rsidRDefault="00A06899" w:rsidP="00A06899">
            <w:pPr>
              <w:spacing w:after="160" w:line="259" w:lineRule="auto"/>
            </w:pPr>
            <w:r w:rsidRPr="00A06899">
              <w:t>NOT NULL</w:t>
            </w:r>
          </w:p>
        </w:tc>
        <w:tc>
          <w:tcPr>
            <w:tcW w:w="0" w:type="auto"/>
            <w:hideMark/>
          </w:tcPr>
          <w:p w14:paraId="10753F58" w14:textId="77777777" w:rsidR="00A06899" w:rsidRPr="00A06899" w:rsidRDefault="00A06899" w:rsidP="00A06899">
            <w:pPr>
              <w:spacing w:after="160" w:line="259" w:lineRule="auto"/>
            </w:pPr>
            <w:r w:rsidRPr="00A06899">
              <w:t xml:space="preserve">Number of screens in the </w:t>
            </w:r>
            <w:proofErr w:type="spellStart"/>
            <w:r w:rsidRPr="00A06899">
              <w:t>theater</w:t>
            </w:r>
            <w:proofErr w:type="spellEnd"/>
          </w:p>
        </w:tc>
      </w:tr>
      <w:tr w:rsidR="00A06899" w:rsidRPr="00A06899" w14:paraId="45C7F8DB" w14:textId="77777777" w:rsidTr="00A06899">
        <w:tc>
          <w:tcPr>
            <w:tcW w:w="0" w:type="auto"/>
            <w:hideMark/>
          </w:tcPr>
          <w:p w14:paraId="49B73ED7" w14:textId="77777777" w:rsidR="00A06899" w:rsidRPr="00A06899" w:rsidRDefault="00A06899" w:rsidP="00A06899">
            <w:pPr>
              <w:spacing w:after="160" w:line="259" w:lineRule="auto"/>
            </w:pPr>
            <w:proofErr w:type="spellStart"/>
            <w:r w:rsidRPr="00A06899">
              <w:t>seating_capacity</w:t>
            </w:r>
            <w:proofErr w:type="spellEnd"/>
          </w:p>
        </w:tc>
        <w:tc>
          <w:tcPr>
            <w:tcW w:w="0" w:type="auto"/>
            <w:hideMark/>
          </w:tcPr>
          <w:p w14:paraId="15F2ABBA" w14:textId="77777777" w:rsidR="00A06899" w:rsidRPr="00A06899" w:rsidRDefault="00A06899" w:rsidP="00A06899">
            <w:pPr>
              <w:spacing w:after="160" w:line="259" w:lineRule="auto"/>
            </w:pPr>
            <w:r w:rsidRPr="00A06899">
              <w:t>INT</w:t>
            </w:r>
          </w:p>
        </w:tc>
        <w:tc>
          <w:tcPr>
            <w:tcW w:w="0" w:type="auto"/>
            <w:hideMark/>
          </w:tcPr>
          <w:p w14:paraId="19B2CE72" w14:textId="77777777" w:rsidR="00A06899" w:rsidRPr="00A06899" w:rsidRDefault="00A06899" w:rsidP="00A06899">
            <w:pPr>
              <w:spacing w:after="160" w:line="259" w:lineRule="auto"/>
            </w:pPr>
            <w:r w:rsidRPr="00A06899">
              <w:t>NOT NULL</w:t>
            </w:r>
          </w:p>
        </w:tc>
        <w:tc>
          <w:tcPr>
            <w:tcW w:w="0" w:type="auto"/>
            <w:hideMark/>
          </w:tcPr>
          <w:p w14:paraId="7BA6B703" w14:textId="77777777" w:rsidR="00A06899" w:rsidRPr="00A06899" w:rsidRDefault="00A06899" w:rsidP="00A06899">
            <w:pPr>
              <w:spacing w:after="160" w:line="259" w:lineRule="auto"/>
            </w:pPr>
            <w:r w:rsidRPr="00A06899">
              <w:t>Total seating capacity</w:t>
            </w:r>
          </w:p>
        </w:tc>
      </w:tr>
      <w:tr w:rsidR="00A06899" w:rsidRPr="00A06899" w14:paraId="2CBF7E3F" w14:textId="77777777" w:rsidTr="00A06899">
        <w:tc>
          <w:tcPr>
            <w:tcW w:w="0" w:type="auto"/>
            <w:hideMark/>
          </w:tcPr>
          <w:p w14:paraId="23A2D2AF" w14:textId="77777777" w:rsidR="00A06899" w:rsidRPr="00A06899" w:rsidRDefault="00A06899" w:rsidP="00A06899">
            <w:pPr>
              <w:spacing w:after="160" w:line="259" w:lineRule="auto"/>
            </w:pPr>
            <w:proofErr w:type="spellStart"/>
            <w:r w:rsidRPr="00A06899">
              <w:t>owner_id</w:t>
            </w:r>
            <w:proofErr w:type="spellEnd"/>
          </w:p>
        </w:tc>
        <w:tc>
          <w:tcPr>
            <w:tcW w:w="0" w:type="auto"/>
            <w:hideMark/>
          </w:tcPr>
          <w:p w14:paraId="38795758" w14:textId="77777777" w:rsidR="00A06899" w:rsidRPr="00A06899" w:rsidRDefault="00A06899" w:rsidP="00A06899">
            <w:pPr>
              <w:spacing w:after="160" w:line="259" w:lineRule="auto"/>
            </w:pPr>
            <w:r w:rsidRPr="00A06899">
              <w:t>INT</w:t>
            </w:r>
          </w:p>
        </w:tc>
        <w:tc>
          <w:tcPr>
            <w:tcW w:w="0" w:type="auto"/>
            <w:hideMark/>
          </w:tcPr>
          <w:p w14:paraId="2218A7A8"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26E4A5F5" w14:textId="77777777" w:rsidR="00A06899" w:rsidRPr="00A06899" w:rsidRDefault="00A06899" w:rsidP="00A06899">
            <w:pPr>
              <w:spacing w:after="160" w:line="259" w:lineRule="auto"/>
            </w:pPr>
            <w:proofErr w:type="spellStart"/>
            <w:r w:rsidRPr="00A06899">
              <w:t>Theater</w:t>
            </w:r>
            <w:proofErr w:type="spellEnd"/>
            <w:r w:rsidRPr="00A06899">
              <w:t xml:space="preserve"> owner's user ID</w:t>
            </w:r>
          </w:p>
        </w:tc>
      </w:tr>
      <w:tr w:rsidR="00A06899" w:rsidRPr="00A06899" w14:paraId="73A53E76" w14:textId="77777777" w:rsidTr="00A06899">
        <w:tc>
          <w:tcPr>
            <w:tcW w:w="0" w:type="auto"/>
            <w:hideMark/>
          </w:tcPr>
          <w:p w14:paraId="495B1359"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46021CB7" w14:textId="77777777" w:rsidR="00A06899" w:rsidRPr="00A06899" w:rsidRDefault="00A06899" w:rsidP="00A06899">
            <w:pPr>
              <w:spacing w:after="160" w:line="259" w:lineRule="auto"/>
            </w:pPr>
            <w:r w:rsidRPr="00A06899">
              <w:t>TIMESTAMP</w:t>
            </w:r>
          </w:p>
        </w:tc>
        <w:tc>
          <w:tcPr>
            <w:tcW w:w="0" w:type="auto"/>
            <w:hideMark/>
          </w:tcPr>
          <w:p w14:paraId="5A147B16" w14:textId="77777777" w:rsidR="00A06899" w:rsidRPr="00A06899" w:rsidRDefault="00A06899" w:rsidP="00A06899">
            <w:pPr>
              <w:spacing w:after="160" w:line="259" w:lineRule="auto"/>
            </w:pPr>
            <w:r w:rsidRPr="00A06899">
              <w:t>DEFAULT CURRENT_TIMESTAMP</w:t>
            </w:r>
          </w:p>
        </w:tc>
        <w:tc>
          <w:tcPr>
            <w:tcW w:w="0" w:type="auto"/>
            <w:hideMark/>
          </w:tcPr>
          <w:p w14:paraId="5EC2D654" w14:textId="77777777" w:rsidR="00A06899" w:rsidRPr="00A06899" w:rsidRDefault="00A06899" w:rsidP="00A06899">
            <w:pPr>
              <w:spacing w:after="160" w:line="259" w:lineRule="auto"/>
            </w:pPr>
            <w:r w:rsidRPr="00A06899">
              <w:t xml:space="preserve">Timestamp when </w:t>
            </w:r>
            <w:proofErr w:type="spellStart"/>
            <w:r w:rsidRPr="00A06899">
              <w:t>theater</w:t>
            </w:r>
            <w:proofErr w:type="spellEnd"/>
            <w:r w:rsidRPr="00A06899">
              <w:t xml:space="preserve"> was added</w:t>
            </w:r>
          </w:p>
        </w:tc>
      </w:tr>
    </w:tbl>
    <w:p w14:paraId="255A2EED" w14:textId="77777777" w:rsidR="00A06899" w:rsidRPr="00A06899" w:rsidRDefault="00A06899" w:rsidP="00A06899">
      <w:r w:rsidRPr="00A06899">
        <w:pict w14:anchorId="264EA43F">
          <v:rect id="_x0000_i1325" style="width:0;height:1.5pt" o:hralign="center" o:hrstd="t" o:hr="t" fillcolor="#a0a0a0" stroked="f"/>
        </w:pict>
      </w:r>
    </w:p>
    <w:p w14:paraId="0FC70FE5" w14:textId="77777777" w:rsidR="00A06899" w:rsidRPr="00A06899" w:rsidRDefault="00A06899" w:rsidP="00A06899">
      <w:pPr>
        <w:rPr>
          <w:b/>
          <w:bCs/>
        </w:rPr>
      </w:pPr>
      <w:r w:rsidRPr="00A06899">
        <w:rPr>
          <w:b/>
          <w:bCs/>
        </w:rPr>
        <w:t>4. Show Table</w:t>
      </w:r>
    </w:p>
    <w:tbl>
      <w:tblPr>
        <w:tblStyle w:val="TableGrid"/>
        <w:tblW w:w="0" w:type="auto"/>
        <w:tblLook w:val="04A0" w:firstRow="1" w:lastRow="0" w:firstColumn="1" w:lastColumn="0" w:noHBand="0" w:noVBand="1"/>
      </w:tblPr>
      <w:tblGrid>
        <w:gridCol w:w="1707"/>
        <w:gridCol w:w="1321"/>
        <w:gridCol w:w="4081"/>
        <w:gridCol w:w="3371"/>
      </w:tblGrid>
      <w:tr w:rsidR="00A06899" w:rsidRPr="00A06899" w14:paraId="62DB9AE1" w14:textId="77777777" w:rsidTr="00A06899">
        <w:tc>
          <w:tcPr>
            <w:tcW w:w="0" w:type="auto"/>
            <w:hideMark/>
          </w:tcPr>
          <w:p w14:paraId="62B976D7" w14:textId="77777777" w:rsidR="00A06899" w:rsidRPr="00A06899" w:rsidRDefault="00A06899" w:rsidP="00A06899">
            <w:pPr>
              <w:spacing w:after="160" w:line="259" w:lineRule="auto"/>
              <w:rPr>
                <w:b/>
                <w:bCs/>
              </w:rPr>
            </w:pPr>
            <w:r w:rsidRPr="00A06899">
              <w:rPr>
                <w:b/>
                <w:bCs/>
              </w:rPr>
              <w:t>Column Name</w:t>
            </w:r>
          </w:p>
        </w:tc>
        <w:tc>
          <w:tcPr>
            <w:tcW w:w="0" w:type="auto"/>
            <w:hideMark/>
          </w:tcPr>
          <w:p w14:paraId="00110E38" w14:textId="77777777" w:rsidR="00A06899" w:rsidRPr="00A06899" w:rsidRDefault="00A06899" w:rsidP="00A06899">
            <w:pPr>
              <w:spacing w:after="160" w:line="259" w:lineRule="auto"/>
              <w:rPr>
                <w:b/>
                <w:bCs/>
              </w:rPr>
            </w:pPr>
            <w:r w:rsidRPr="00A06899">
              <w:rPr>
                <w:b/>
                <w:bCs/>
              </w:rPr>
              <w:t>Data Type</w:t>
            </w:r>
          </w:p>
        </w:tc>
        <w:tc>
          <w:tcPr>
            <w:tcW w:w="0" w:type="auto"/>
            <w:hideMark/>
          </w:tcPr>
          <w:p w14:paraId="295B3457" w14:textId="77777777" w:rsidR="00A06899" w:rsidRPr="00A06899" w:rsidRDefault="00A06899" w:rsidP="00A06899">
            <w:pPr>
              <w:spacing w:after="160" w:line="259" w:lineRule="auto"/>
              <w:rPr>
                <w:b/>
                <w:bCs/>
              </w:rPr>
            </w:pPr>
            <w:r w:rsidRPr="00A06899">
              <w:rPr>
                <w:b/>
                <w:bCs/>
              </w:rPr>
              <w:t>Constraints</w:t>
            </w:r>
          </w:p>
        </w:tc>
        <w:tc>
          <w:tcPr>
            <w:tcW w:w="0" w:type="auto"/>
            <w:hideMark/>
          </w:tcPr>
          <w:p w14:paraId="2AF3B7B6" w14:textId="77777777" w:rsidR="00A06899" w:rsidRPr="00A06899" w:rsidRDefault="00A06899" w:rsidP="00A06899">
            <w:pPr>
              <w:spacing w:after="160" w:line="259" w:lineRule="auto"/>
              <w:rPr>
                <w:b/>
                <w:bCs/>
              </w:rPr>
            </w:pPr>
            <w:r w:rsidRPr="00A06899">
              <w:rPr>
                <w:b/>
                <w:bCs/>
              </w:rPr>
              <w:t>Description</w:t>
            </w:r>
          </w:p>
        </w:tc>
      </w:tr>
      <w:tr w:rsidR="00A06899" w:rsidRPr="00A06899" w14:paraId="679612EA" w14:textId="77777777" w:rsidTr="00A06899">
        <w:tc>
          <w:tcPr>
            <w:tcW w:w="0" w:type="auto"/>
            <w:hideMark/>
          </w:tcPr>
          <w:p w14:paraId="1DD19ACF" w14:textId="77777777" w:rsidR="00A06899" w:rsidRPr="00A06899" w:rsidRDefault="00A06899" w:rsidP="00A06899">
            <w:pPr>
              <w:spacing w:after="160" w:line="259" w:lineRule="auto"/>
            </w:pPr>
            <w:proofErr w:type="spellStart"/>
            <w:r w:rsidRPr="00A06899">
              <w:t>show_id</w:t>
            </w:r>
            <w:proofErr w:type="spellEnd"/>
          </w:p>
        </w:tc>
        <w:tc>
          <w:tcPr>
            <w:tcW w:w="0" w:type="auto"/>
            <w:hideMark/>
          </w:tcPr>
          <w:p w14:paraId="0D2CAE5A" w14:textId="77777777" w:rsidR="00A06899" w:rsidRPr="00A06899" w:rsidRDefault="00A06899" w:rsidP="00A06899">
            <w:pPr>
              <w:spacing w:after="160" w:line="259" w:lineRule="auto"/>
            </w:pPr>
            <w:r w:rsidRPr="00A06899">
              <w:t>INT</w:t>
            </w:r>
          </w:p>
        </w:tc>
        <w:tc>
          <w:tcPr>
            <w:tcW w:w="0" w:type="auto"/>
            <w:hideMark/>
          </w:tcPr>
          <w:p w14:paraId="06295A30" w14:textId="77777777" w:rsidR="00A06899" w:rsidRPr="00A06899" w:rsidRDefault="00A06899" w:rsidP="00A06899">
            <w:pPr>
              <w:spacing w:after="160" w:line="259" w:lineRule="auto"/>
            </w:pPr>
            <w:r w:rsidRPr="00A06899">
              <w:t>PRIMARY KEY, AUTO_INCREMENT</w:t>
            </w:r>
          </w:p>
        </w:tc>
        <w:tc>
          <w:tcPr>
            <w:tcW w:w="0" w:type="auto"/>
            <w:hideMark/>
          </w:tcPr>
          <w:p w14:paraId="7B758C58" w14:textId="77777777" w:rsidR="00A06899" w:rsidRPr="00A06899" w:rsidRDefault="00A06899" w:rsidP="00A06899">
            <w:pPr>
              <w:spacing w:after="160" w:line="259" w:lineRule="auto"/>
            </w:pPr>
            <w:r w:rsidRPr="00A06899">
              <w:t>Unique identifier for the show</w:t>
            </w:r>
          </w:p>
        </w:tc>
      </w:tr>
      <w:tr w:rsidR="00A06899" w:rsidRPr="00A06899" w14:paraId="60B1E6B0" w14:textId="77777777" w:rsidTr="00A06899">
        <w:tc>
          <w:tcPr>
            <w:tcW w:w="0" w:type="auto"/>
            <w:hideMark/>
          </w:tcPr>
          <w:p w14:paraId="03607A19" w14:textId="77777777" w:rsidR="00A06899" w:rsidRPr="00A06899" w:rsidRDefault="00A06899" w:rsidP="00A06899">
            <w:pPr>
              <w:spacing w:after="160" w:line="259" w:lineRule="auto"/>
            </w:pPr>
            <w:proofErr w:type="spellStart"/>
            <w:r w:rsidRPr="00A06899">
              <w:t>theater_id</w:t>
            </w:r>
            <w:proofErr w:type="spellEnd"/>
          </w:p>
        </w:tc>
        <w:tc>
          <w:tcPr>
            <w:tcW w:w="0" w:type="auto"/>
            <w:hideMark/>
          </w:tcPr>
          <w:p w14:paraId="2738B174" w14:textId="77777777" w:rsidR="00A06899" w:rsidRPr="00A06899" w:rsidRDefault="00A06899" w:rsidP="00A06899">
            <w:pPr>
              <w:spacing w:after="160" w:line="259" w:lineRule="auto"/>
            </w:pPr>
            <w:r w:rsidRPr="00A06899">
              <w:t>INT</w:t>
            </w:r>
          </w:p>
        </w:tc>
        <w:tc>
          <w:tcPr>
            <w:tcW w:w="0" w:type="auto"/>
            <w:hideMark/>
          </w:tcPr>
          <w:p w14:paraId="44FC7499" w14:textId="77777777" w:rsidR="00A06899" w:rsidRPr="00A06899" w:rsidRDefault="00A06899" w:rsidP="00A06899">
            <w:pPr>
              <w:spacing w:after="160" w:line="259" w:lineRule="auto"/>
            </w:pPr>
            <w:r w:rsidRPr="00A06899">
              <w:t xml:space="preserve">FOREIGN KEY (references </w:t>
            </w:r>
            <w:proofErr w:type="spellStart"/>
            <w:r w:rsidRPr="00A06899">
              <w:t>Theater.theater_id</w:t>
            </w:r>
            <w:proofErr w:type="spellEnd"/>
            <w:r w:rsidRPr="00A06899">
              <w:t>)</w:t>
            </w:r>
          </w:p>
        </w:tc>
        <w:tc>
          <w:tcPr>
            <w:tcW w:w="0" w:type="auto"/>
            <w:hideMark/>
          </w:tcPr>
          <w:p w14:paraId="2411FA09" w14:textId="77777777" w:rsidR="00A06899" w:rsidRPr="00A06899" w:rsidRDefault="00A06899" w:rsidP="00A06899">
            <w:pPr>
              <w:spacing w:after="160" w:line="259" w:lineRule="auto"/>
            </w:pPr>
            <w:proofErr w:type="spellStart"/>
            <w:r w:rsidRPr="00A06899">
              <w:t>Theater</w:t>
            </w:r>
            <w:proofErr w:type="spellEnd"/>
            <w:r w:rsidRPr="00A06899">
              <w:t xml:space="preserve"> in which the show is held</w:t>
            </w:r>
          </w:p>
        </w:tc>
      </w:tr>
      <w:tr w:rsidR="00A06899" w:rsidRPr="00A06899" w14:paraId="60C523E9" w14:textId="77777777" w:rsidTr="00A06899">
        <w:tc>
          <w:tcPr>
            <w:tcW w:w="0" w:type="auto"/>
            <w:hideMark/>
          </w:tcPr>
          <w:p w14:paraId="23EBC95A" w14:textId="77777777" w:rsidR="00A06899" w:rsidRPr="00A06899" w:rsidRDefault="00A06899" w:rsidP="00A06899">
            <w:pPr>
              <w:spacing w:after="160" w:line="259" w:lineRule="auto"/>
            </w:pPr>
            <w:proofErr w:type="spellStart"/>
            <w:r w:rsidRPr="00A06899">
              <w:t>movie_id</w:t>
            </w:r>
            <w:proofErr w:type="spellEnd"/>
          </w:p>
        </w:tc>
        <w:tc>
          <w:tcPr>
            <w:tcW w:w="0" w:type="auto"/>
            <w:hideMark/>
          </w:tcPr>
          <w:p w14:paraId="27984C40" w14:textId="77777777" w:rsidR="00A06899" w:rsidRPr="00A06899" w:rsidRDefault="00A06899" w:rsidP="00A06899">
            <w:pPr>
              <w:spacing w:after="160" w:line="259" w:lineRule="auto"/>
            </w:pPr>
            <w:r w:rsidRPr="00A06899">
              <w:t>INT</w:t>
            </w:r>
          </w:p>
        </w:tc>
        <w:tc>
          <w:tcPr>
            <w:tcW w:w="0" w:type="auto"/>
            <w:hideMark/>
          </w:tcPr>
          <w:p w14:paraId="18B202D4" w14:textId="77777777" w:rsidR="00A06899" w:rsidRPr="00A06899" w:rsidRDefault="00A06899" w:rsidP="00A06899">
            <w:pPr>
              <w:spacing w:after="160" w:line="259" w:lineRule="auto"/>
            </w:pPr>
            <w:r w:rsidRPr="00A06899">
              <w:t xml:space="preserve">FOREIGN KEY (references </w:t>
            </w:r>
            <w:proofErr w:type="spellStart"/>
            <w:r w:rsidRPr="00A06899">
              <w:t>Movie.movie_id</w:t>
            </w:r>
            <w:proofErr w:type="spellEnd"/>
            <w:r w:rsidRPr="00A06899">
              <w:t>)</w:t>
            </w:r>
          </w:p>
        </w:tc>
        <w:tc>
          <w:tcPr>
            <w:tcW w:w="0" w:type="auto"/>
            <w:hideMark/>
          </w:tcPr>
          <w:p w14:paraId="00232EC0" w14:textId="77777777" w:rsidR="00A06899" w:rsidRPr="00A06899" w:rsidRDefault="00A06899" w:rsidP="00A06899">
            <w:pPr>
              <w:spacing w:after="160" w:line="259" w:lineRule="auto"/>
            </w:pPr>
            <w:r w:rsidRPr="00A06899">
              <w:t>Movie being shown</w:t>
            </w:r>
          </w:p>
        </w:tc>
      </w:tr>
      <w:tr w:rsidR="00A06899" w:rsidRPr="00A06899" w14:paraId="5AEDF5C2" w14:textId="77777777" w:rsidTr="00A06899">
        <w:tc>
          <w:tcPr>
            <w:tcW w:w="0" w:type="auto"/>
            <w:hideMark/>
          </w:tcPr>
          <w:p w14:paraId="05FF8947" w14:textId="77777777" w:rsidR="00A06899" w:rsidRPr="00A06899" w:rsidRDefault="00A06899" w:rsidP="00A06899">
            <w:pPr>
              <w:spacing w:after="160" w:line="259" w:lineRule="auto"/>
            </w:pPr>
            <w:proofErr w:type="spellStart"/>
            <w:r w:rsidRPr="00A06899">
              <w:t>show_date</w:t>
            </w:r>
            <w:proofErr w:type="spellEnd"/>
          </w:p>
        </w:tc>
        <w:tc>
          <w:tcPr>
            <w:tcW w:w="0" w:type="auto"/>
            <w:hideMark/>
          </w:tcPr>
          <w:p w14:paraId="37420C4F" w14:textId="77777777" w:rsidR="00A06899" w:rsidRPr="00A06899" w:rsidRDefault="00A06899" w:rsidP="00A06899">
            <w:pPr>
              <w:spacing w:after="160" w:line="259" w:lineRule="auto"/>
            </w:pPr>
            <w:r w:rsidRPr="00A06899">
              <w:t>DATE</w:t>
            </w:r>
          </w:p>
        </w:tc>
        <w:tc>
          <w:tcPr>
            <w:tcW w:w="0" w:type="auto"/>
            <w:hideMark/>
          </w:tcPr>
          <w:p w14:paraId="7BDF1048" w14:textId="77777777" w:rsidR="00A06899" w:rsidRPr="00A06899" w:rsidRDefault="00A06899" w:rsidP="00A06899">
            <w:pPr>
              <w:spacing w:after="160" w:line="259" w:lineRule="auto"/>
            </w:pPr>
            <w:r w:rsidRPr="00A06899">
              <w:t>NOT NULL</w:t>
            </w:r>
          </w:p>
        </w:tc>
        <w:tc>
          <w:tcPr>
            <w:tcW w:w="0" w:type="auto"/>
            <w:hideMark/>
          </w:tcPr>
          <w:p w14:paraId="37809557" w14:textId="77777777" w:rsidR="00A06899" w:rsidRPr="00A06899" w:rsidRDefault="00A06899" w:rsidP="00A06899">
            <w:pPr>
              <w:spacing w:after="160" w:line="259" w:lineRule="auto"/>
            </w:pPr>
            <w:r w:rsidRPr="00A06899">
              <w:t>Date of the show</w:t>
            </w:r>
          </w:p>
        </w:tc>
      </w:tr>
      <w:tr w:rsidR="00A06899" w:rsidRPr="00A06899" w14:paraId="4E70FAC5" w14:textId="77777777" w:rsidTr="00A06899">
        <w:tc>
          <w:tcPr>
            <w:tcW w:w="0" w:type="auto"/>
            <w:hideMark/>
          </w:tcPr>
          <w:p w14:paraId="75F9F46E" w14:textId="77777777" w:rsidR="00A06899" w:rsidRPr="00A06899" w:rsidRDefault="00A06899" w:rsidP="00A06899">
            <w:pPr>
              <w:spacing w:after="160" w:line="259" w:lineRule="auto"/>
            </w:pPr>
            <w:proofErr w:type="spellStart"/>
            <w:r w:rsidRPr="00A06899">
              <w:t>show_time</w:t>
            </w:r>
            <w:proofErr w:type="spellEnd"/>
          </w:p>
        </w:tc>
        <w:tc>
          <w:tcPr>
            <w:tcW w:w="0" w:type="auto"/>
            <w:hideMark/>
          </w:tcPr>
          <w:p w14:paraId="112321D1" w14:textId="77777777" w:rsidR="00A06899" w:rsidRPr="00A06899" w:rsidRDefault="00A06899" w:rsidP="00A06899">
            <w:pPr>
              <w:spacing w:after="160" w:line="259" w:lineRule="auto"/>
            </w:pPr>
            <w:r w:rsidRPr="00A06899">
              <w:t>TIME</w:t>
            </w:r>
          </w:p>
        </w:tc>
        <w:tc>
          <w:tcPr>
            <w:tcW w:w="0" w:type="auto"/>
            <w:hideMark/>
          </w:tcPr>
          <w:p w14:paraId="0BD4FA2A" w14:textId="77777777" w:rsidR="00A06899" w:rsidRPr="00A06899" w:rsidRDefault="00A06899" w:rsidP="00A06899">
            <w:pPr>
              <w:spacing w:after="160" w:line="259" w:lineRule="auto"/>
            </w:pPr>
            <w:r w:rsidRPr="00A06899">
              <w:t>NOT NULL</w:t>
            </w:r>
          </w:p>
        </w:tc>
        <w:tc>
          <w:tcPr>
            <w:tcW w:w="0" w:type="auto"/>
            <w:hideMark/>
          </w:tcPr>
          <w:p w14:paraId="048DC952" w14:textId="77777777" w:rsidR="00A06899" w:rsidRPr="00A06899" w:rsidRDefault="00A06899" w:rsidP="00A06899">
            <w:pPr>
              <w:spacing w:after="160" w:line="259" w:lineRule="auto"/>
            </w:pPr>
            <w:r w:rsidRPr="00A06899">
              <w:t>Time of the show</w:t>
            </w:r>
          </w:p>
        </w:tc>
      </w:tr>
      <w:tr w:rsidR="00A06899" w:rsidRPr="00A06899" w14:paraId="7FEADB63" w14:textId="77777777" w:rsidTr="00A06899">
        <w:tc>
          <w:tcPr>
            <w:tcW w:w="0" w:type="auto"/>
            <w:hideMark/>
          </w:tcPr>
          <w:p w14:paraId="5F51494E" w14:textId="77777777" w:rsidR="00A06899" w:rsidRPr="00A06899" w:rsidRDefault="00A06899" w:rsidP="00A06899">
            <w:pPr>
              <w:spacing w:after="160" w:line="259" w:lineRule="auto"/>
            </w:pPr>
            <w:proofErr w:type="spellStart"/>
            <w:r w:rsidRPr="00A06899">
              <w:t>screen_number</w:t>
            </w:r>
            <w:proofErr w:type="spellEnd"/>
          </w:p>
        </w:tc>
        <w:tc>
          <w:tcPr>
            <w:tcW w:w="0" w:type="auto"/>
            <w:hideMark/>
          </w:tcPr>
          <w:p w14:paraId="4C762B33" w14:textId="77777777" w:rsidR="00A06899" w:rsidRPr="00A06899" w:rsidRDefault="00A06899" w:rsidP="00A06899">
            <w:pPr>
              <w:spacing w:after="160" w:line="259" w:lineRule="auto"/>
            </w:pPr>
            <w:r w:rsidRPr="00A06899">
              <w:t>INT</w:t>
            </w:r>
          </w:p>
        </w:tc>
        <w:tc>
          <w:tcPr>
            <w:tcW w:w="0" w:type="auto"/>
            <w:hideMark/>
          </w:tcPr>
          <w:p w14:paraId="6C6412A6" w14:textId="77777777" w:rsidR="00A06899" w:rsidRPr="00A06899" w:rsidRDefault="00A06899" w:rsidP="00A06899">
            <w:pPr>
              <w:spacing w:after="160" w:line="259" w:lineRule="auto"/>
            </w:pPr>
            <w:r w:rsidRPr="00A06899">
              <w:t>NOT NULL</w:t>
            </w:r>
          </w:p>
        </w:tc>
        <w:tc>
          <w:tcPr>
            <w:tcW w:w="0" w:type="auto"/>
            <w:hideMark/>
          </w:tcPr>
          <w:p w14:paraId="562C6350" w14:textId="77777777" w:rsidR="00A06899" w:rsidRPr="00A06899" w:rsidRDefault="00A06899" w:rsidP="00A06899">
            <w:pPr>
              <w:spacing w:after="160" w:line="259" w:lineRule="auto"/>
            </w:pPr>
            <w:r w:rsidRPr="00A06899">
              <w:t>Screen where the show is played</w:t>
            </w:r>
          </w:p>
        </w:tc>
      </w:tr>
      <w:tr w:rsidR="00A06899" w:rsidRPr="00A06899" w14:paraId="2FBA4D51" w14:textId="77777777" w:rsidTr="00A06899">
        <w:tc>
          <w:tcPr>
            <w:tcW w:w="0" w:type="auto"/>
            <w:hideMark/>
          </w:tcPr>
          <w:p w14:paraId="6FEF514F"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4B0F36B7" w14:textId="77777777" w:rsidR="00A06899" w:rsidRPr="00A06899" w:rsidRDefault="00A06899" w:rsidP="00A06899">
            <w:pPr>
              <w:spacing w:after="160" w:line="259" w:lineRule="auto"/>
            </w:pPr>
            <w:r w:rsidRPr="00A06899">
              <w:t>TIMESTAMP</w:t>
            </w:r>
          </w:p>
        </w:tc>
        <w:tc>
          <w:tcPr>
            <w:tcW w:w="0" w:type="auto"/>
            <w:hideMark/>
          </w:tcPr>
          <w:p w14:paraId="21B2DD6E" w14:textId="77777777" w:rsidR="00A06899" w:rsidRPr="00A06899" w:rsidRDefault="00A06899" w:rsidP="00A06899">
            <w:pPr>
              <w:spacing w:after="160" w:line="259" w:lineRule="auto"/>
            </w:pPr>
            <w:r w:rsidRPr="00A06899">
              <w:t>DEFAULT CURRENT_TIMESTAMP</w:t>
            </w:r>
          </w:p>
        </w:tc>
        <w:tc>
          <w:tcPr>
            <w:tcW w:w="0" w:type="auto"/>
            <w:hideMark/>
          </w:tcPr>
          <w:p w14:paraId="65E57B5B" w14:textId="77777777" w:rsidR="00A06899" w:rsidRPr="00A06899" w:rsidRDefault="00A06899" w:rsidP="00A06899">
            <w:pPr>
              <w:spacing w:after="160" w:line="259" w:lineRule="auto"/>
            </w:pPr>
            <w:r w:rsidRPr="00A06899">
              <w:t>Timestamp when the show was added</w:t>
            </w:r>
          </w:p>
        </w:tc>
      </w:tr>
    </w:tbl>
    <w:p w14:paraId="1934EE8D" w14:textId="77777777" w:rsidR="00A06899" w:rsidRPr="00A06899" w:rsidRDefault="00A06899" w:rsidP="00A06899">
      <w:r w:rsidRPr="00A06899">
        <w:pict w14:anchorId="31FFDD14">
          <v:rect id="_x0000_i1326" style="width:0;height:1.5pt" o:hralign="center" o:hrstd="t" o:hr="t" fillcolor="#a0a0a0" stroked="f"/>
        </w:pict>
      </w:r>
    </w:p>
    <w:p w14:paraId="1EB04DB3" w14:textId="77777777" w:rsidR="00A06899" w:rsidRPr="00A06899" w:rsidRDefault="00A06899" w:rsidP="00A06899">
      <w:pPr>
        <w:rPr>
          <w:b/>
          <w:bCs/>
        </w:rPr>
      </w:pPr>
      <w:r w:rsidRPr="00A06899">
        <w:rPr>
          <w:b/>
          <w:bCs/>
        </w:rPr>
        <w:t>5. Seat Table</w:t>
      </w:r>
    </w:p>
    <w:tbl>
      <w:tblPr>
        <w:tblStyle w:val="TableGrid"/>
        <w:tblW w:w="0" w:type="auto"/>
        <w:tblLook w:val="04A0" w:firstRow="1" w:lastRow="0" w:firstColumn="1" w:lastColumn="0" w:noHBand="0" w:noVBand="1"/>
      </w:tblPr>
      <w:tblGrid>
        <w:gridCol w:w="1597"/>
        <w:gridCol w:w="2484"/>
        <w:gridCol w:w="3689"/>
        <w:gridCol w:w="2710"/>
      </w:tblGrid>
      <w:tr w:rsidR="00A06899" w:rsidRPr="00A06899" w14:paraId="34576EDE" w14:textId="77777777" w:rsidTr="00A06899">
        <w:tc>
          <w:tcPr>
            <w:tcW w:w="0" w:type="auto"/>
            <w:hideMark/>
          </w:tcPr>
          <w:p w14:paraId="6CA18186" w14:textId="77777777" w:rsidR="00A06899" w:rsidRPr="00A06899" w:rsidRDefault="00A06899" w:rsidP="00A06899">
            <w:pPr>
              <w:spacing w:after="160" w:line="259" w:lineRule="auto"/>
              <w:rPr>
                <w:b/>
                <w:bCs/>
              </w:rPr>
            </w:pPr>
            <w:r w:rsidRPr="00A06899">
              <w:rPr>
                <w:b/>
                <w:bCs/>
              </w:rPr>
              <w:t>Column Name</w:t>
            </w:r>
          </w:p>
        </w:tc>
        <w:tc>
          <w:tcPr>
            <w:tcW w:w="0" w:type="auto"/>
            <w:hideMark/>
          </w:tcPr>
          <w:p w14:paraId="0AF2E60C" w14:textId="77777777" w:rsidR="00A06899" w:rsidRPr="00A06899" w:rsidRDefault="00A06899" w:rsidP="00A06899">
            <w:pPr>
              <w:spacing w:after="160" w:line="259" w:lineRule="auto"/>
              <w:rPr>
                <w:b/>
                <w:bCs/>
              </w:rPr>
            </w:pPr>
            <w:r w:rsidRPr="00A06899">
              <w:rPr>
                <w:b/>
                <w:bCs/>
              </w:rPr>
              <w:t>Data Type</w:t>
            </w:r>
          </w:p>
        </w:tc>
        <w:tc>
          <w:tcPr>
            <w:tcW w:w="0" w:type="auto"/>
            <w:hideMark/>
          </w:tcPr>
          <w:p w14:paraId="23701149" w14:textId="77777777" w:rsidR="00A06899" w:rsidRPr="00A06899" w:rsidRDefault="00A06899" w:rsidP="00A06899">
            <w:pPr>
              <w:spacing w:after="160" w:line="259" w:lineRule="auto"/>
              <w:rPr>
                <w:b/>
                <w:bCs/>
              </w:rPr>
            </w:pPr>
            <w:r w:rsidRPr="00A06899">
              <w:rPr>
                <w:b/>
                <w:bCs/>
              </w:rPr>
              <w:t>Constraints</w:t>
            </w:r>
          </w:p>
        </w:tc>
        <w:tc>
          <w:tcPr>
            <w:tcW w:w="0" w:type="auto"/>
            <w:hideMark/>
          </w:tcPr>
          <w:p w14:paraId="1D53D678" w14:textId="77777777" w:rsidR="00A06899" w:rsidRPr="00A06899" w:rsidRDefault="00A06899" w:rsidP="00A06899">
            <w:pPr>
              <w:spacing w:after="160" w:line="259" w:lineRule="auto"/>
              <w:rPr>
                <w:b/>
                <w:bCs/>
              </w:rPr>
            </w:pPr>
            <w:r w:rsidRPr="00A06899">
              <w:rPr>
                <w:b/>
                <w:bCs/>
              </w:rPr>
              <w:t>Description</w:t>
            </w:r>
          </w:p>
        </w:tc>
      </w:tr>
      <w:tr w:rsidR="00A06899" w:rsidRPr="00A06899" w14:paraId="04376C6D" w14:textId="77777777" w:rsidTr="00A06899">
        <w:tc>
          <w:tcPr>
            <w:tcW w:w="0" w:type="auto"/>
            <w:hideMark/>
          </w:tcPr>
          <w:p w14:paraId="19451A1C" w14:textId="77777777" w:rsidR="00A06899" w:rsidRPr="00A06899" w:rsidRDefault="00A06899" w:rsidP="00A06899">
            <w:pPr>
              <w:spacing w:after="160" w:line="259" w:lineRule="auto"/>
            </w:pPr>
            <w:proofErr w:type="spellStart"/>
            <w:r w:rsidRPr="00A06899">
              <w:t>seat_id</w:t>
            </w:r>
            <w:proofErr w:type="spellEnd"/>
          </w:p>
        </w:tc>
        <w:tc>
          <w:tcPr>
            <w:tcW w:w="0" w:type="auto"/>
            <w:hideMark/>
          </w:tcPr>
          <w:p w14:paraId="0B076763" w14:textId="77777777" w:rsidR="00A06899" w:rsidRPr="00A06899" w:rsidRDefault="00A06899" w:rsidP="00A06899">
            <w:pPr>
              <w:spacing w:after="160" w:line="259" w:lineRule="auto"/>
            </w:pPr>
            <w:r w:rsidRPr="00A06899">
              <w:t>INT</w:t>
            </w:r>
          </w:p>
        </w:tc>
        <w:tc>
          <w:tcPr>
            <w:tcW w:w="0" w:type="auto"/>
            <w:hideMark/>
          </w:tcPr>
          <w:p w14:paraId="3615F1D2" w14:textId="77777777" w:rsidR="00A06899" w:rsidRPr="00A06899" w:rsidRDefault="00A06899" w:rsidP="00A06899">
            <w:pPr>
              <w:spacing w:after="160" w:line="259" w:lineRule="auto"/>
            </w:pPr>
            <w:r w:rsidRPr="00A06899">
              <w:t>PRIMARY KEY, AUTO_INCREMENT</w:t>
            </w:r>
          </w:p>
        </w:tc>
        <w:tc>
          <w:tcPr>
            <w:tcW w:w="0" w:type="auto"/>
            <w:hideMark/>
          </w:tcPr>
          <w:p w14:paraId="02EAC941" w14:textId="77777777" w:rsidR="00A06899" w:rsidRPr="00A06899" w:rsidRDefault="00A06899" w:rsidP="00A06899">
            <w:pPr>
              <w:spacing w:after="160" w:line="259" w:lineRule="auto"/>
            </w:pPr>
            <w:r w:rsidRPr="00A06899">
              <w:t>Unique identifier for the seat</w:t>
            </w:r>
          </w:p>
        </w:tc>
      </w:tr>
      <w:tr w:rsidR="00A06899" w:rsidRPr="00A06899" w14:paraId="1947B1E3" w14:textId="77777777" w:rsidTr="00A06899">
        <w:tc>
          <w:tcPr>
            <w:tcW w:w="0" w:type="auto"/>
            <w:hideMark/>
          </w:tcPr>
          <w:p w14:paraId="5D4752B6" w14:textId="77777777" w:rsidR="00A06899" w:rsidRPr="00A06899" w:rsidRDefault="00A06899" w:rsidP="00A06899">
            <w:pPr>
              <w:spacing w:after="160" w:line="259" w:lineRule="auto"/>
            </w:pPr>
            <w:proofErr w:type="spellStart"/>
            <w:r w:rsidRPr="00A06899">
              <w:t>theater_id</w:t>
            </w:r>
            <w:proofErr w:type="spellEnd"/>
          </w:p>
        </w:tc>
        <w:tc>
          <w:tcPr>
            <w:tcW w:w="0" w:type="auto"/>
            <w:hideMark/>
          </w:tcPr>
          <w:p w14:paraId="143CFB09" w14:textId="77777777" w:rsidR="00A06899" w:rsidRPr="00A06899" w:rsidRDefault="00A06899" w:rsidP="00A06899">
            <w:pPr>
              <w:spacing w:after="160" w:line="259" w:lineRule="auto"/>
            </w:pPr>
            <w:r w:rsidRPr="00A06899">
              <w:t>INT</w:t>
            </w:r>
          </w:p>
        </w:tc>
        <w:tc>
          <w:tcPr>
            <w:tcW w:w="0" w:type="auto"/>
            <w:hideMark/>
          </w:tcPr>
          <w:p w14:paraId="0277342E" w14:textId="77777777" w:rsidR="00A06899" w:rsidRPr="00A06899" w:rsidRDefault="00A06899" w:rsidP="00A06899">
            <w:pPr>
              <w:spacing w:after="160" w:line="259" w:lineRule="auto"/>
            </w:pPr>
            <w:r w:rsidRPr="00A06899">
              <w:t xml:space="preserve">FOREIGN KEY (references </w:t>
            </w:r>
            <w:proofErr w:type="spellStart"/>
            <w:r w:rsidRPr="00A06899">
              <w:t>Theater.theater_id</w:t>
            </w:r>
            <w:proofErr w:type="spellEnd"/>
            <w:r w:rsidRPr="00A06899">
              <w:t>)</w:t>
            </w:r>
          </w:p>
        </w:tc>
        <w:tc>
          <w:tcPr>
            <w:tcW w:w="0" w:type="auto"/>
            <w:hideMark/>
          </w:tcPr>
          <w:p w14:paraId="32198D1F" w14:textId="77777777" w:rsidR="00A06899" w:rsidRPr="00A06899" w:rsidRDefault="00A06899" w:rsidP="00A06899">
            <w:pPr>
              <w:spacing w:after="160" w:line="259" w:lineRule="auto"/>
            </w:pPr>
            <w:proofErr w:type="spellStart"/>
            <w:r w:rsidRPr="00A06899">
              <w:t>Theater</w:t>
            </w:r>
            <w:proofErr w:type="spellEnd"/>
            <w:r w:rsidRPr="00A06899">
              <w:t xml:space="preserve"> where the seat is located</w:t>
            </w:r>
          </w:p>
        </w:tc>
      </w:tr>
      <w:tr w:rsidR="00A06899" w:rsidRPr="00A06899" w14:paraId="13A17C04" w14:textId="77777777" w:rsidTr="00A06899">
        <w:tc>
          <w:tcPr>
            <w:tcW w:w="0" w:type="auto"/>
            <w:hideMark/>
          </w:tcPr>
          <w:p w14:paraId="6E8010DA" w14:textId="77777777" w:rsidR="00A06899" w:rsidRPr="00A06899" w:rsidRDefault="00A06899" w:rsidP="00A06899">
            <w:pPr>
              <w:spacing w:after="160" w:line="259" w:lineRule="auto"/>
            </w:pPr>
            <w:proofErr w:type="spellStart"/>
            <w:r w:rsidRPr="00A06899">
              <w:t>show_id</w:t>
            </w:r>
            <w:proofErr w:type="spellEnd"/>
          </w:p>
        </w:tc>
        <w:tc>
          <w:tcPr>
            <w:tcW w:w="0" w:type="auto"/>
            <w:hideMark/>
          </w:tcPr>
          <w:p w14:paraId="42136EA9" w14:textId="77777777" w:rsidR="00A06899" w:rsidRPr="00A06899" w:rsidRDefault="00A06899" w:rsidP="00A06899">
            <w:pPr>
              <w:spacing w:after="160" w:line="259" w:lineRule="auto"/>
            </w:pPr>
            <w:r w:rsidRPr="00A06899">
              <w:t>INT</w:t>
            </w:r>
          </w:p>
        </w:tc>
        <w:tc>
          <w:tcPr>
            <w:tcW w:w="0" w:type="auto"/>
            <w:hideMark/>
          </w:tcPr>
          <w:p w14:paraId="7E891FC9" w14:textId="77777777" w:rsidR="00A06899" w:rsidRPr="00A06899" w:rsidRDefault="00A06899" w:rsidP="00A06899">
            <w:pPr>
              <w:spacing w:after="160" w:line="259" w:lineRule="auto"/>
            </w:pPr>
            <w:r w:rsidRPr="00A06899">
              <w:t xml:space="preserve">FOREIGN KEY (references </w:t>
            </w:r>
            <w:proofErr w:type="spellStart"/>
            <w:r w:rsidRPr="00A06899">
              <w:t>Show.show_id</w:t>
            </w:r>
            <w:proofErr w:type="spellEnd"/>
            <w:r w:rsidRPr="00A06899">
              <w:t>)</w:t>
            </w:r>
          </w:p>
        </w:tc>
        <w:tc>
          <w:tcPr>
            <w:tcW w:w="0" w:type="auto"/>
            <w:hideMark/>
          </w:tcPr>
          <w:p w14:paraId="6D954C6A" w14:textId="77777777" w:rsidR="00A06899" w:rsidRPr="00A06899" w:rsidRDefault="00A06899" w:rsidP="00A06899">
            <w:pPr>
              <w:spacing w:after="160" w:line="259" w:lineRule="auto"/>
            </w:pPr>
            <w:r w:rsidRPr="00A06899">
              <w:t>Show for which seat is allocated</w:t>
            </w:r>
          </w:p>
        </w:tc>
      </w:tr>
      <w:tr w:rsidR="00A06899" w:rsidRPr="00A06899" w14:paraId="50DF5A3C" w14:textId="77777777" w:rsidTr="00A06899">
        <w:tc>
          <w:tcPr>
            <w:tcW w:w="0" w:type="auto"/>
            <w:hideMark/>
          </w:tcPr>
          <w:p w14:paraId="351F6285" w14:textId="77777777" w:rsidR="00A06899" w:rsidRPr="00A06899" w:rsidRDefault="00A06899" w:rsidP="00A06899">
            <w:pPr>
              <w:spacing w:after="160" w:line="259" w:lineRule="auto"/>
            </w:pPr>
            <w:proofErr w:type="spellStart"/>
            <w:r w:rsidRPr="00A06899">
              <w:t>row_number</w:t>
            </w:r>
            <w:proofErr w:type="spellEnd"/>
          </w:p>
        </w:tc>
        <w:tc>
          <w:tcPr>
            <w:tcW w:w="0" w:type="auto"/>
            <w:hideMark/>
          </w:tcPr>
          <w:p w14:paraId="10136395" w14:textId="77777777" w:rsidR="00A06899" w:rsidRPr="00A06899" w:rsidRDefault="00A06899" w:rsidP="00A06899">
            <w:pPr>
              <w:spacing w:after="160" w:line="259" w:lineRule="auto"/>
            </w:pPr>
            <w:proofErr w:type="gramStart"/>
            <w:r w:rsidRPr="00A06899">
              <w:t>CHAR(</w:t>
            </w:r>
            <w:proofErr w:type="gramEnd"/>
            <w:r w:rsidRPr="00A06899">
              <w:t>1)</w:t>
            </w:r>
          </w:p>
        </w:tc>
        <w:tc>
          <w:tcPr>
            <w:tcW w:w="0" w:type="auto"/>
            <w:hideMark/>
          </w:tcPr>
          <w:p w14:paraId="52E007BF" w14:textId="77777777" w:rsidR="00A06899" w:rsidRPr="00A06899" w:rsidRDefault="00A06899" w:rsidP="00A06899">
            <w:pPr>
              <w:spacing w:after="160" w:line="259" w:lineRule="auto"/>
            </w:pPr>
            <w:r w:rsidRPr="00A06899">
              <w:t>NOT NULL</w:t>
            </w:r>
          </w:p>
        </w:tc>
        <w:tc>
          <w:tcPr>
            <w:tcW w:w="0" w:type="auto"/>
            <w:hideMark/>
          </w:tcPr>
          <w:p w14:paraId="77960233" w14:textId="77777777" w:rsidR="00A06899" w:rsidRPr="00A06899" w:rsidRDefault="00A06899" w:rsidP="00A06899">
            <w:pPr>
              <w:spacing w:after="160" w:line="259" w:lineRule="auto"/>
            </w:pPr>
            <w:r w:rsidRPr="00A06899">
              <w:t>Row of the seat (A, B, C, etc.)</w:t>
            </w:r>
          </w:p>
        </w:tc>
      </w:tr>
      <w:tr w:rsidR="00A06899" w:rsidRPr="00A06899" w14:paraId="327B251C" w14:textId="77777777" w:rsidTr="00A06899">
        <w:tc>
          <w:tcPr>
            <w:tcW w:w="0" w:type="auto"/>
            <w:hideMark/>
          </w:tcPr>
          <w:p w14:paraId="23958571" w14:textId="77777777" w:rsidR="00A06899" w:rsidRPr="00A06899" w:rsidRDefault="00A06899" w:rsidP="00A06899">
            <w:pPr>
              <w:spacing w:after="160" w:line="259" w:lineRule="auto"/>
            </w:pPr>
            <w:proofErr w:type="spellStart"/>
            <w:r w:rsidRPr="00A06899">
              <w:t>seat_number</w:t>
            </w:r>
            <w:proofErr w:type="spellEnd"/>
          </w:p>
        </w:tc>
        <w:tc>
          <w:tcPr>
            <w:tcW w:w="0" w:type="auto"/>
            <w:hideMark/>
          </w:tcPr>
          <w:p w14:paraId="3A2D0B21" w14:textId="77777777" w:rsidR="00A06899" w:rsidRPr="00A06899" w:rsidRDefault="00A06899" w:rsidP="00A06899">
            <w:pPr>
              <w:spacing w:after="160" w:line="259" w:lineRule="auto"/>
            </w:pPr>
            <w:r w:rsidRPr="00A06899">
              <w:t>INT</w:t>
            </w:r>
          </w:p>
        </w:tc>
        <w:tc>
          <w:tcPr>
            <w:tcW w:w="0" w:type="auto"/>
            <w:hideMark/>
          </w:tcPr>
          <w:p w14:paraId="6D10CAFA" w14:textId="77777777" w:rsidR="00A06899" w:rsidRPr="00A06899" w:rsidRDefault="00A06899" w:rsidP="00A06899">
            <w:pPr>
              <w:spacing w:after="160" w:line="259" w:lineRule="auto"/>
            </w:pPr>
            <w:r w:rsidRPr="00A06899">
              <w:t>NOT NULL</w:t>
            </w:r>
          </w:p>
        </w:tc>
        <w:tc>
          <w:tcPr>
            <w:tcW w:w="0" w:type="auto"/>
            <w:hideMark/>
          </w:tcPr>
          <w:p w14:paraId="3847B86E" w14:textId="77777777" w:rsidR="00A06899" w:rsidRPr="00A06899" w:rsidRDefault="00A06899" w:rsidP="00A06899">
            <w:pPr>
              <w:spacing w:after="160" w:line="259" w:lineRule="auto"/>
            </w:pPr>
            <w:r w:rsidRPr="00A06899">
              <w:t>Seat number</w:t>
            </w:r>
          </w:p>
        </w:tc>
      </w:tr>
      <w:tr w:rsidR="00A06899" w:rsidRPr="00A06899" w14:paraId="6F0796B7" w14:textId="77777777" w:rsidTr="00A06899">
        <w:tc>
          <w:tcPr>
            <w:tcW w:w="0" w:type="auto"/>
            <w:hideMark/>
          </w:tcPr>
          <w:p w14:paraId="394B7226" w14:textId="77777777" w:rsidR="00A06899" w:rsidRPr="00A06899" w:rsidRDefault="00A06899" w:rsidP="00A06899">
            <w:pPr>
              <w:spacing w:after="160" w:line="259" w:lineRule="auto"/>
            </w:pPr>
            <w:r w:rsidRPr="00A06899">
              <w:t>status</w:t>
            </w:r>
          </w:p>
        </w:tc>
        <w:tc>
          <w:tcPr>
            <w:tcW w:w="0" w:type="auto"/>
            <w:hideMark/>
          </w:tcPr>
          <w:p w14:paraId="1E66E084" w14:textId="77777777" w:rsidR="00A06899" w:rsidRPr="00A06899" w:rsidRDefault="00A06899" w:rsidP="00A06899">
            <w:pPr>
              <w:spacing w:after="160" w:line="259" w:lineRule="auto"/>
            </w:pPr>
            <w:proofErr w:type="gramStart"/>
            <w:r w:rsidRPr="00A06899">
              <w:t>ENUM(</w:t>
            </w:r>
            <w:proofErr w:type="gramEnd"/>
            <w:r w:rsidRPr="00A06899">
              <w:t>'available', 'booked')</w:t>
            </w:r>
          </w:p>
        </w:tc>
        <w:tc>
          <w:tcPr>
            <w:tcW w:w="0" w:type="auto"/>
            <w:hideMark/>
          </w:tcPr>
          <w:p w14:paraId="6BBFF115" w14:textId="77777777" w:rsidR="00A06899" w:rsidRPr="00A06899" w:rsidRDefault="00A06899" w:rsidP="00A06899">
            <w:pPr>
              <w:spacing w:after="160" w:line="259" w:lineRule="auto"/>
            </w:pPr>
            <w:r w:rsidRPr="00A06899">
              <w:t>DEFAULT 'available'</w:t>
            </w:r>
          </w:p>
        </w:tc>
        <w:tc>
          <w:tcPr>
            <w:tcW w:w="0" w:type="auto"/>
            <w:hideMark/>
          </w:tcPr>
          <w:p w14:paraId="3D909742" w14:textId="77777777" w:rsidR="00A06899" w:rsidRPr="00A06899" w:rsidRDefault="00A06899" w:rsidP="00A06899">
            <w:pPr>
              <w:spacing w:after="160" w:line="259" w:lineRule="auto"/>
            </w:pPr>
            <w:r w:rsidRPr="00A06899">
              <w:t>Seat availability status</w:t>
            </w:r>
          </w:p>
        </w:tc>
      </w:tr>
    </w:tbl>
    <w:p w14:paraId="112DDF39" w14:textId="77777777" w:rsidR="00A06899" w:rsidRPr="00A06899" w:rsidRDefault="00A06899" w:rsidP="00A06899">
      <w:r w:rsidRPr="00A06899">
        <w:pict w14:anchorId="3FD11A16">
          <v:rect id="_x0000_i1327" style="width:0;height:1.5pt" o:hralign="center" o:hrstd="t" o:hr="t" fillcolor="#a0a0a0" stroked="f"/>
        </w:pict>
      </w:r>
    </w:p>
    <w:p w14:paraId="27D9412F" w14:textId="77777777" w:rsidR="00A06899" w:rsidRPr="00A06899" w:rsidRDefault="00A06899" w:rsidP="00A06899">
      <w:pPr>
        <w:rPr>
          <w:b/>
          <w:bCs/>
        </w:rPr>
      </w:pPr>
      <w:r w:rsidRPr="00A06899">
        <w:rPr>
          <w:b/>
          <w:bCs/>
        </w:rPr>
        <w:t>6. Booking Table</w:t>
      </w:r>
    </w:p>
    <w:tbl>
      <w:tblPr>
        <w:tblStyle w:val="TableGrid"/>
        <w:tblW w:w="0" w:type="auto"/>
        <w:tblLook w:val="04A0" w:firstRow="1" w:lastRow="0" w:firstColumn="1" w:lastColumn="0" w:noHBand="0" w:noVBand="1"/>
      </w:tblPr>
      <w:tblGrid>
        <w:gridCol w:w="1744"/>
        <w:gridCol w:w="2871"/>
        <w:gridCol w:w="3212"/>
        <w:gridCol w:w="2653"/>
      </w:tblGrid>
      <w:tr w:rsidR="00A06899" w:rsidRPr="00A06899" w14:paraId="0A4DD185" w14:textId="77777777" w:rsidTr="00A06899">
        <w:tc>
          <w:tcPr>
            <w:tcW w:w="0" w:type="auto"/>
            <w:hideMark/>
          </w:tcPr>
          <w:p w14:paraId="54A679BF" w14:textId="77777777" w:rsidR="00A06899" w:rsidRPr="00A06899" w:rsidRDefault="00A06899" w:rsidP="00A06899">
            <w:pPr>
              <w:spacing w:after="160" w:line="259" w:lineRule="auto"/>
              <w:rPr>
                <w:b/>
                <w:bCs/>
              </w:rPr>
            </w:pPr>
            <w:r w:rsidRPr="00A06899">
              <w:rPr>
                <w:b/>
                <w:bCs/>
              </w:rPr>
              <w:t>Column Name</w:t>
            </w:r>
          </w:p>
        </w:tc>
        <w:tc>
          <w:tcPr>
            <w:tcW w:w="0" w:type="auto"/>
            <w:hideMark/>
          </w:tcPr>
          <w:p w14:paraId="11996DC8" w14:textId="77777777" w:rsidR="00A06899" w:rsidRPr="00A06899" w:rsidRDefault="00A06899" w:rsidP="00A06899">
            <w:pPr>
              <w:spacing w:after="160" w:line="259" w:lineRule="auto"/>
              <w:rPr>
                <w:b/>
                <w:bCs/>
              </w:rPr>
            </w:pPr>
            <w:r w:rsidRPr="00A06899">
              <w:rPr>
                <w:b/>
                <w:bCs/>
              </w:rPr>
              <w:t>Data Type</w:t>
            </w:r>
          </w:p>
        </w:tc>
        <w:tc>
          <w:tcPr>
            <w:tcW w:w="0" w:type="auto"/>
            <w:hideMark/>
          </w:tcPr>
          <w:p w14:paraId="46153985" w14:textId="77777777" w:rsidR="00A06899" w:rsidRPr="00A06899" w:rsidRDefault="00A06899" w:rsidP="00A06899">
            <w:pPr>
              <w:spacing w:after="160" w:line="259" w:lineRule="auto"/>
              <w:rPr>
                <w:b/>
                <w:bCs/>
              </w:rPr>
            </w:pPr>
            <w:r w:rsidRPr="00A06899">
              <w:rPr>
                <w:b/>
                <w:bCs/>
              </w:rPr>
              <w:t>Constraints</w:t>
            </w:r>
          </w:p>
        </w:tc>
        <w:tc>
          <w:tcPr>
            <w:tcW w:w="0" w:type="auto"/>
            <w:hideMark/>
          </w:tcPr>
          <w:p w14:paraId="374C6F12" w14:textId="77777777" w:rsidR="00A06899" w:rsidRPr="00A06899" w:rsidRDefault="00A06899" w:rsidP="00A06899">
            <w:pPr>
              <w:spacing w:after="160" w:line="259" w:lineRule="auto"/>
              <w:rPr>
                <w:b/>
                <w:bCs/>
              </w:rPr>
            </w:pPr>
            <w:r w:rsidRPr="00A06899">
              <w:rPr>
                <w:b/>
                <w:bCs/>
              </w:rPr>
              <w:t>Description</w:t>
            </w:r>
          </w:p>
        </w:tc>
      </w:tr>
      <w:tr w:rsidR="00A06899" w:rsidRPr="00A06899" w14:paraId="3A86A41D" w14:textId="77777777" w:rsidTr="00A06899">
        <w:tc>
          <w:tcPr>
            <w:tcW w:w="0" w:type="auto"/>
            <w:hideMark/>
          </w:tcPr>
          <w:p w14:paraId="666B95D5" w14:textId="77777777" w:rsidR="00A06899" w:rsidRPr="00A06899" w:rsidRDefault="00A06899" w:rsidP="00A06899">
            <w:pPr>
              <w:spacing w:after="160" w:line="259" w:lineRule="auto"/>
            </w:pPr>
            <w:proofErr w:type="spellStart"/>
            <w:r w:rsidRPr="00A06899">
              <w:t>booking_id</w:t>
            </w:r>
            <w:proofErr w:type="spellEnd"/>
          </w:p>
        </w:tc>
        <w:tc>
          <w:tcPr>
            <w:tcW w:w="0" w:type="auto"/>
            <w:hideMark/>
          </w:tcPr>
          <w:p w14:paraId="48600743" w14:textId="77777777" w:rsidR="00A06899" w:rsidRPr="00A06899" w:rsidRDefault="00A06899" w:rsidP="00A06899">
            <w:pPr>
              <w:spacing w:after="160" w:line="259" w:lineRule="auto"/>
            </w:pPr>
            <w:r w:rsidRPr="00A06899">
              <w:t>INT</w:t>
            </w:r>
          </w:p>
        </w:tc>
        <w:tc>
          <w:tcPr>
            <w:tcW w:w="0" w:type="auto"/>
            <w:hideMark/>
          </w:tcPr>
          <w:p w14:paraId="27036AFC" w14:textId="77777777" w:rsidR="00A06899" w:rsidRPr="00A06899" w:rsidRDefault="00A06899" w:rsidP="00A06899">
            <w:pPr>
              <w:spacing w:after="160" w:line="259" w:lineRule="auto"/>
            </w:pPr>
            <w:r w:rsidRPr="00A06899">
              <w:t>PRIMARY KEY, AUTO_INCREMENT</w:t>
            </w:r>
          </w:p>
        </w:tc>
        <w:tc>
          <w:tcPr>
            <w:tcW w:w="0" w:type="auto"/>
            <w:hideMark/>
          </w:tcPr>
          <w:p w14:paraId="492C10A0" w14:textId="77777777" w:rsidR="00A06899" w:rsidRPr="00A06899" w:rsidRDefault="00A06899" w:rsidP="00A06899">
            <w:pPr>
              <w:spacing w:after="160" w:line="259" w:lineRule="auto"/>
            </w:pPr>
            <w:r w:rsidRPr="00A06899">
              <w:t>Unique identifier for the booking</w:t>
            </w:r>
          </w:p>
        </w:tc>
      </w:tr>
      <w:tr w:rsidR="00A06899" w:rsidRPr="00A06899" w14:paraId="2619AA7D" w14:textId="77777777" w:rsidTr="00A06899">
        <w:tc>
          <w:tcPr>
            <w:tcW w:w="0" w:type="auto"/>
            <w:hideMark/>
          </w:tcPr>
          <w:p w14:paraId="5A52CC24"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356E7897" w14:textId="77777777" w:rsidR="00A06899" w:rsidRPr="00A06899" w:rsidRDefault="00A06899" w:rsidP="00A06899">
            <w:pPr>
              <w:spacing w:after="160" w:line="259" w:lineRule="auto"/>
            </w:pPr>
            <w:r w:rsidRPr="00A06899">
              <w:t>INT</w:t>
            </w:r>
          </w:p>
        </w:tc>
        <w:tc>
          <w:tcPr>
            <w:tcW w:w="0" w:type="auto"/>
            <w:hideMark/>
          </w:tcPr>
          <w:p w14:paraId="6A1507D4"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43DA3B17" w14:textId="77777777" w:rsidR="00A06899" w:rsidRPr="00A06899" w:rsidRDefault="00A06899" w:rsidP="00A06899">
            <w:pPr>
              <w:spacing w:after="160" w:line="259" w:lineRule="auto"/>
            </w:pPr>
            <w:r w:rsidRPr="00A06899">
              <w:t>User who made the booking</w:t>
            </w:r>
          </w:p>
        </w:tc>
      </w:tr>
      <w:tr w:rsidR="00A06899" w:rsidRPr="00A06899" w14:paraId="658EB228" w14:textId="77777777" w:rsidTr="00A06899">
        <w:tc>
          <w:tcPr>
            <w:tcW w:w="0" w:type="auto"/>
            <w:hideMark/>
          </w:tcPr>
          <w:p w14:paraId="41AE3BAD" w14:textId="77777777" w:rsidR="00A06899" w:rsidRPr="00A06899" w:rsidRDefault="00A06899" w:rsidP="00A06899">
            <w:pPr>
              <w:spacing w:after="160" w:line="259" w:lineRule="auto"/>
            </w:pPr>
            <w:proofErr w:type="spellStart"/>
            <w:r w:rsidRPr="00A06899">
              <w:t>show_id</w:t>
            </w:r>
            <w:proofErr w:type="spellEnd"/>
          </w:p>
        </w:tc>
        <w:tc>
          <w:tcPr>
            <w:tcW w:w="0" w:type="auto"/>
            <w:hideMark/>
          </w:tcPr>
          <w:p w14:paraId="54343383" w14:textId="77777777" w:rsidR="00A06899" w:rsidRPr="00A06899" w:rsidRDefault="00A06899" w:rsidP="00A06899">
            <w:pPr>
              <w:spacing w:after="160" w:line="259" w:lineRule="auto"/>
            </w:pPr>
            <w:r w:rsidRPr="00A06899">
              <w:t>INT</w:t>
            </w:r>
          </w:p>
        </w:tc>
        <w:tc>
          <w:tcPr>
            <w:tcW w:w="0" w:type="auto"/>
            <w:hideMark/>
          </w:tcPr>
          <w:p w14:paraId="71A9165B" w14:textId="77777777" w:rsidR="00A06899" w:rsidRPr="00A06899" w:rsidRDefault="00A06899" w:rsidP="00A06899">
            <w:pPr>
              <w:spacing w:after="160" w:line="259" w:lineRule="auto"/>
            </w:pPr>
            <w:r w:rsidRPr="00A06899">
              <w:t xml:space="preserve">FOREIGN KEY (references </w:t>
            </w:r>
            <w:proofErr w:type="spellStart"/>
            <w:r w:rsidRPr="00A06899">
              <w:t>Show.show_id</w:t>
            </w:r>
            <w:proofErr w:type="spellEnd"/>
            <w:r w:rsidRPr="00A06899">
              <w:t>)</w:t>
            </w:r>
          </w:p>
        </w:tc>
        <w:tc>
          <w:tcPr>
            <w:tcW w:w="0" w:type="auto"/>
            <w:hideMark/>
          </w:tcPr>
          <w:p w14:paraId="7ECBA53B" w14:textId="77777777" w:rsidR="00A06899" w:rsidRPr="00A06899" w:rsidRDefault="00A06899" w:rsidP="00A06899">
            <w:pPr>
              <w:spacing w:after="160" w:line="259" w:lineRule="auto"/>
            </w:pPr>
            <w:r w:rsidRPr="00A06899">
              <w:t>Show that was booked</w:t>
            </w:r>
          </w:p>
        </w:tc>
      </w:tr>
      <w:tr w:rsidR="00A06899" w:rsidRPr="00A06899" w14:paraId="2E77D758" w14:textId="77777777" w:rsidTr="00A06899">
        <w:tc>
          <w:tcPr>
            <w:tcW w:w="0" w:type="auto"/>
            <w:hideMark/>
          </w:tcPr>
          <w:p w14:paraId="2E558DC3" w14:textId="77777777" w:rsidR="00A06899" w:rsidRPr="00A06899" w:rsidRDefault="00A06899" w:rsidP="00A06899">
            <w:pPr>
              <w:spacing w:after="160" w:line="259" w:lineRule="auto"/>
            </w:pPr>
            <w:proofErr w:type="spellStart"/>
            <w:r w:rsidRPr="00A06899">
              <w:t>seat_id</w:t>
            </w:r>
            <w:proofErr w:type="spellEnd"/>
          </w:p>
        </w:tc>
        <w:tc>
          <w:tcPr>
            <w:tcW w:w="0" w:type="auto"/>
            <w:hideMark/>
          </w:tcPr>
          <w:p w14:paraId="232C3487" w14:textId="77777777" w:rsidR="00A06899" w:rsidRPr="00A06899" w:rsidRDefault="00A06899" w:rsidP="00A06899">
            <w:pPr>
              <w:spacing w:after="160" w:line="259" w:lineRule="auto"/>
            </w:pPr>
            <w:r w:rsidRPr="00A06899">
              <w:t>INT</w:t>
            </w:r>
          </w:p>
        </w:tc>
        <w:tc>
          <w:tcPr>
            <w:tcW w:w="0" w:type="auto"/>
            <w:hideMark/>
          </w:tcPr>
          <w:p w14:paraId="71E7EBD7" w14:textId="77777777" w:rsidR="00A06899" w:rsidRPr="00A06899" w:rsidRDefault="00A06899" w:rsidP="00A06899">
            <w:pPr>
              <w:spacing w:after="160" w:line="259" w:lineRule="auto"/>
            </w:pPr>
            <w:r w:rsidRPr="00A06899">
              <w:t xml:space="preserve">FOREIGN KEY (references </w:t>
            </w:r>
            <w:proofErr w:type="spellStart"/>
            <w:r w:rsidRPr="00A06899">
              <w:t>Seat.seat_id</w:t>
            </w:r>
            <w:proofErr w:type="spellEnd"/>
            <w:r w:rsidRPr="00A06899">
              <w:t>)</w:t>
            </w:r>
          </w:p>
        </w:tc>
        <w:tc>
          <w:tcPr>
            <w:tcW w:w="0" w:type="auto"/>
            <w:hideMark/>
          </w:tcPr>
          <w:p w14:paraId="694F9E46" w14:textId="77777777" w:rsidR="00A06899" w:rsidRPr="00A06899" w:rsidRDefault="00A06899" w:rsidP="00A06899">
            <w:pPr>
              <w:spacing w:after="160" w:line="259" w:lineRule="auto"/>
            </w:pPr>
            <w:r w:rsidRPr="00A06899">
              <w:t>Seat that was booked</w:t>
            </w:r>
          </w:p>
        </w:tc>
      </w:tr>
      <w:tr w:rsidR="00A06899" w:rsidRPr="00A06899" w14:paraId="661DCD53" w14:textId="77777777" w:rsidTr="00A06899">
        <w:tc>
          <w:tcPr>
            <w:tcW w:w="0" w:type="auto"/>
            <w:hideMark/>
          </w:tcPr>
          <w:p w14:paraId="468D24BC" w14:textId="77777777" w:rsidR="00A06899" w:rsidRPr="00A06899" w:rsidRDefault="00A06899" w:rsidP="00A06899">
            <w:pPr>
              <w:spacing w:after="160" w:line="259" w:lineRule="auto"/>
            </w:pPr>
            <w:proofErr w:type="spellStart"/>
            <w:r w:rsidRPr="00A06899">
              <w:t>total_price</w:t>
            </w:r>
            <w:proofErr w:type="spellEnd"/>
          </w:p>
        </w:tc>
        <w:tc>
          <w:tcPr>
            <w:tcW w:w="0" w:type="auto"/>
            <w:hideMark/>
          </w:tcPr>
          <w:p w14:paraId="2FC70B00" w14:textId="77777777" w:rsidR="00A06899" w:rsidRPr="00A06899" w:rsidRDefault="00A06899" w:rsidP="00A06899">
            <w:pPr>
              <w:spacing w:after="160" w:line="259" w:lineRule="auto"/>
            </w:pPr>
            <w:proofErr w:type="gramStart"/>
            <w:r w:rsidRPr="00A06899">
              <w:t>DECIMAL(</w:t>
            </w:r>
            <w:proofErr w:type="gramEnd"/>
            <w:r w:rsidRPr="00A06899">
              <w:t>8, 2)</w:t>
            </w:r>
          </w:p>
        </w:tc>
        <w:tc>
          <w:tcPr>
            <w:tcW w:w="0" w:type="auto"/>
            <w:hideMark/>
          </w:tcPr>
          <w:p w14:paraId="01FDDC84" w14:textId="77777777" w:rsidR="00A06899" w:rsidRPr="00A06899" w:rsidRDefault="00A06899" w:rsidP="00A06899">
            <w:pPr>
              <w:spacing w:after="160" w:line="259" w:lineRule="auto"/>
            </w:pPr>
            <w:r w:rsidRPr="00A06899">
              <w:t>NOT NULL</w:t>
            </w:r>
          </w:p>
        </w:tc>
        <w:tc>
          <w:tcPr>
            <w:tcW w:w="0" w:type="auto"/>
            <w:hideMark/>
          </w:tcPr>
          <w:p w14:paraId="03015B72" w14:textId="77777777" w:rsidR="00A06899" w:rsidRPr="00A06899" w:rsidRDefault="00A06899" w:rsidP="00A06899">
            <w:pPr>
              <w:spacing w:after="160" w:line="259" w:lineRule="auto"/>
            </w:pPr>
            <w:r w:rsidRPr="00A06899">
              <w:t>Total price of the booking</w:t>
            </w:r>
          </w:p>
        </w:tc>
      </w:tr>
      <w:tr w:rsidR="00A06899" w:rsidRPr="00A06899" w14:paraId="1C07530F" w14:textId="77777777" w:rsidTr="00A06899">
        <w:tc>
          <w:tcPr>
            <w:tcW w:w="0" w:type="auto"/>
            <w:hideMark/>
          </w:tcPr>
          <w:p w14:paraId="205AE0BC" w14:textId="77777777" w:rsidR="00A06899" w:rsidRPr="00A06899" w:rsidRDefault="00A06899" w:rsidP="00A06899">
            <w:pPr>
              <w:spacing w:after="160" w:line="259" w:lineRule="auto"/>
            </w:pPr>
            <w:proofErr w:type="spellStart"/>
            <w:r w:rsidRPr="00A06899">
              <w:t>payment_status</w:t>
            </w:r>
            <w:proofErr w:type="spellEnd"/>
          </w:p>
        </w:tc>
        <w:tc>
          <w:tcPr>
            <w:tcW w:w="0" w:type="auto"/>
            <w:hideMark/>
          </w:tcPr>
          <w:p w14:paraId="596C5A99" w14:textId="77777777" w:rsidR="00A06899" w:rsidRPr="00A06899" w:rsidRDefault="00A06899" w:rsidP="00A06899">
            <w:pPr>
              <w:spacing w:after="160" w:line="259" w:lineRule="auto"/>
            </w:pPr>
            <w:proofErr w:type="gramStart"/>
            <w:r w:rsidRPr="00A06899">
              <w:t>ENUM(</w:t>
            </w:r>
            <w:proofErr w:type="gramEnd"/>
            <w:r w:rsidRPr="00A06899">
              <w:t>'pending', 'completed', 'refunded')</w:t>
            </w:r>
          </w:p>
        </w:tc>
        <w:tc>
          <w:tcPr>
            <w:tcW w:w="0" w:type="auto"/>
            <w:hideMark/>
          </w:tcPr>
          <w:p w14:paraId="2CDC724E" w14:textId="77777777" w:rsidR="00A06899" w:rsidRPr="00A06899" w:rsidRDefault="00A06899" w:rsidP="00A06899">
            <w:pPr>
              <w:spacing w:after="160" w:line="259" w:lineRule="auto"/>
            </w:pPr>
            <w:r w:rsidRPr="00A06899">
              <w:t>DEFAULT 'pending'</w:t>
            </w:r>
          </w:p>
        </w:tc>
        <w:tc>
          <w:tcPr>
            <w:tcW w:w="0" w:type="auto"/>
            <w:hideMark/>
          </w:tcPr>
          <w:p w14:paraId="2019E232" w14:textId="77777777" w:rsidR="00A06899" w:rsidRPr="00A06899" w:rsidRDefault="00A06899" w:rsidP="00A06899">
            <w:pPr>
              <w:spacing w:after="160" w:line="259" w:lineRule="auto"/>
            </w:pPr>
            <w:r w:rsidRPr="00A06899">
              <w:t>Payment status of the booking</w:t>
            </w:r>
          </w:p>
        </w:tc>
      </w:tr>
      <w:tr w:rsidR="00A06899" w:rsidRPr="00A06899" w14:paraId="38AD6293" w14:textId="77777777" w:rsidTr="00A06899">
        <w:tc>
          <w:tcPr>
            <w:tcW w:w="0" w:type="auto"/>
            <w:hideMark/>
          </w:tcPr>
          <w:p w14:paraId="600A3772" w14:textId="77777777" w:rsidR="00A06899" w:rsidRPr="00A06899" w:rsidRDefault="00A06899" w:rsidP="00A06899">
            <w:pPr>
              <w:spacing w:after="160" w:line="259" w:lineRule="auto"/>
            </w:pPr>
            <w:proofErr w:type="spellStart"/>
            <w:r w:rsidRPr="00A06899">
              <w:t>booking_date</w:t>
            </w:r>
            <w:proofErr w:type="spellEnd"/>
          </w:p>
        </w:tc>
        <w:tc>
          <w:tcPr>
            <w:tcW w:w="0" w:type="auto"/>
            <w:hideMark/>
          </w:tcPr>
          <w:p w14:paraId="02FDF7D2" w14:textId="77777777" w:rsidR="00A06899" w:rsidRPr="00A06899" w:rsidRDefault="00A06899" w:rsidP="00A06899">
            <w:pPr>
              <w:spacing w:after="160" w:line="259" w:lineRule="auto"/>
            </w:pPr>
            <w:r w:rsidRPr="00A06899">
              <w:t>TIMESTAMP</w:t>
            </w:r>
          </w:p>
        </w:tc>
        <w:tc>
          <w:tcPr>
            <w:tcW w:w="0" w:type="auto"/>
            <w:hideMark/>
          </w:tcPr>
          <w:p w14:paraId="6418D9E0" w14:textId="77777777" w:rsidR="00A06899" w:rsidRPr="00A06899" w:rsidRDefault="00A06899" w:rsidP="00A06899">
            <w:pPr>
              <w:spacing w:after="160" w:line="259" w:lineRule="auto"/>
            </w:pPr>
            <w:r w:rsidRPr="00A06899">
              <w:t>DEFAULT CURRENT_TIMESTAMP</w:t>
            </w:r>
          </w:p>
        </w:tc>
        <w:tc>
          <w:tcPr>
            <w:tcW w:w="0" w:type="auto"/>
            <w:hideMark/>
          </w:tcPr>
          <w:p w14:paraId="286B5520" w14:textId="77777777" w:rsidR="00A06899" w:rsidRPr="00A06899" w:rsidRDefault="00A06899" w:rsidP="00A06899">
            <w:pPr>
              <w:spacing w:after="160" w:line="259" w:lineRule="auto"/>
            </w:pPr>
            <w:r w:rsidRPr="00A06899">
              <w:t>Timestamp when the booking was made</w:t>
            </w:r>
          </w:p>
        </w:tc>
      </w:tr>
    </w:tbl>
    <w:p w14:paraId="6EAB72D9" w14:textId="77777777" w:rsidR="00A06899" w:rsidRPr="00A06899" w:rsidRDefault="00A06899" w:rsidP="00A06899">
      <w:r w:rsidRPr="00A06899">
        <w:pict w14:anchorId="53E2A551">
          <v:rect id="_x0000_i1328" style="width:0;height:1.5pt" o:hralign="center" o:hrstd="t" o:hr="t" fillcolor="#a0a0a0" stroked="f"/>
        </w:pict>
      </w:r>
    </w:p>
    <w:p w14:paraId="4261D9AE" w14:textId="77777777" w:rsidR="00A06899" w:rsidRPr="00A06899" w:rsidRDefault="00A06899" w:rsidP="00A06899">
      <w:pPr>
        <w:rPr>
          <w:b/>
          <w:bCs/>
        </w:rPr>
      </w:pPr>
      <w:r w:rsidRPr="00A06899">
        <w:rPr>
          <w:b/>
          <w:bCs/>
        </w:rPr>
        <w:t>7. Payment Table</w:t>
      </w:r>
    </w:p>
    <w:tbl>
      <w:tblPr>
        <w:tblStyle w:val="TableGrid"/>
        <w:tblW w:w="0" w:type="auto"/>
        <w:tblLook w:val="04A0" w:firstRow="1" w:lastRow="0" w:firstColumn="1" w:lastColumn="0" w:noHBand="0" w:noVBand="1"/>
      </w:tblPr>
      <w:tblGrid>
        <w:gridCol w:w="1893"/>
        <w:gridCol w:w="1650"/>
        <w:gridCol w:w="3698"/>
        <w:gridCol w:w="3239"/>
      </w:tblGrid>
      <w:tr w:rsidR="00A06899" w:rsidRPr="00A06899" w14:paraId="721825BD" w14:textId="77777777" w:rsidTr="00A06899">
        <w:tc>
          <w:tcPr>
            <w:tcW w:w="0" w:type="auto"/>
            <w:hideMark/>
          </w:tcPr>
          <w:p w14:paraId="3EE8C2F3" w14:textId="77777777" w:rsidR="00A06899" w:rsidRPr="00A06899" w:rsidRDefault="00A06899" w:rsidP="00A06899">
            <w:pPr>
              <w:spacing w:after="160" w:line="259" w:lineRule="auto"/>
              <w:rPr>
                <w:b/>
                <w:bCs/>
              </w:rPr>
            </w:pPr>
            <w:r w:rsidRPr="00A06899">
              <w:rPr>
                <w:b/>
                <w:bCs/>
              </w:rPr>
              <w:t>Column Name</w:t>
            </w:r>
          </w:p>
        </w:tc>
        <w:tc>
          <w:tcPr>
            <w:tcW w:w="0" w:type="auto"/>
            <w:hideMark/>
          </w:tcPr>
          <w:p w14:paraId="028BBCD9" w14:textId="77777777" w:rsidR="00A06899" w:rsidRPr="00A06899" w:rsidRDefault="00A06899" w:rsidP="00A06899">
            <w:pPr>
              <w:spacing w:after="160" w:line="259" w:lineRule="auto"/>
              <w:rPr>
                <w:b/>
                <w:bCs/>
              </w:rPr>
            </w:pPr>
            <w:r w:rsidRPr="00A06899">
              <w:rPr>
                <w:b/>
                <w:bCs/>
              </w:rPr>
              <w:t>Data Type</w:t>
            </w:r>
          </w:p>
        </w:tc>
        <w:tc>
          <w:tcPr>
            <w:tcW w:w="0" w:type="auto"/>
            <w:hideMark/>
          </w:tcPr>
          <w:p w14:paraId="45D878C5" w14:textId="77777777" w:rsidR="00A06899" w:rsidRPr="00A06899" w:rsidRDefault="00A06899" w:rsidP="00A06899">
            <w:pPr>
              <w:spacing w:after="160" w:line="259" w:lineRule="auto"/>
              <w:rPr>
                <w:b/>
                <w:bCs/>
              </w:rPr>
            </w:pPr>
            <w:r w:rsidRPr="00A06899">
              <w:rPr>
                <w:b/>
                <w:bCs/>
              </w:rPr>
              <w:t>Constraints</w:t>
            </w:r>
          </w:p>
        </w:tc>
        <w:tc>
          <w:tcPr>
            <w:tcW w:w="0" w:type="auto"/>
            <w:hideMark/>
          </w:tcPr>
          <w:p w14:paraId="1C9DF04B" w14:textId="77777777" w:rsidR="00A06899" w:rsidRPr="00A06899" w:rsidRDefault="00A06899" w:rsidP="00A06899">
            <w:pPr>
              <w:spacing w:after="160" w:line="259" w:lineRule="auto"/>
              <w:rPr>
                <w:b/>
                <w:bCs/>
              </w:rPr>
            </w:pPr>
            <w:r w:rsidRPr="00A06899">
              <w:rPr>
                <w:b/>
                <w:bCs/>
              </w:rPr>
              <w:t>Description</w:t>
            </w:r>
          </w:p>
        </w:tc>
      </w:tr>
      <w:tr w:rsidR="00A06899" w:rsidRPr="00A06899" w14:paraId="6287EF48" w14:textId="77777777" w:rsidTr="00A06899">
        <w:tc>
          <w:tcPr>
            <w:tcW w:w="0" w:type="auto"/>
            <w:hideMark/>
          </w:tcPr>
          <w:p w14:paraId="236CC237" w14:textId="77777777" w:rsidR="00A06899" w:rsidRPr="00A06899" w:rsidRDefault="00A06899" w:rsidP="00A06899">
            <w:pPr>
              <w:spacing w:after="160" w:line="259" w:lineRule="auto"/>
            </w:pPr>
            <w:proofErr w:type="spellStart"/>
            <w:r w:rsidRPr="00A06899">
              <w:t>payment_id</w:t>
            </w:r>
            <w:proofErr w:type="spellEnd"/>
          </w:p>
        </w:tc>
        <w:tc>
          <w:tcPr>
            <w:tcW w:w="0" w:type="auto"/>
            <w:hideMark/>
          </w:tcPr>
          <w:p w14:paraId="1E6389E1" w14:textId="77777777" w:rsidR="00A06899" w:rsidRPr="00A06899" w:rsidRDefault="00A06899" w:rsidP="00A06899">
            <w:pPr>
              <w:spacing w:after="160" w:line="259" w:lineRule="auto"/>
            </w:pPr>
            <w:r w:rsidRPr="00A06899">
              <w:t>INT</w:t>
            </w:r>
          </w:p>
        </w:tc>
        <w:tc>
          <w:tcPr>
            <w:tcW w:w="0" w:type="auto"/>
            <w:hideMark/>
          </w:tcPr>
          <w:p w14:paraId="6BAD44AB" w14:textId="77777777" w:rsidR="00A06899" w:rsidRPr="00A06899" w:rsidRDefault="00A06899" w:rsidP="00A06899">
            <w:pPr>
              <w:spacing w:after="160" w:line="259" w:lineRule="auto"/>
            </w:pPr>
            <w:r w:rsidRPr="00A06899">
              <w:t>PRIMARY KEY, AUTO_INCREMENT</w:t>
            </w:r>
          </w:p>
        </w:tc>
        <w:tc>
          <w:tcPr>
            <w:tcW w:w="0" w:type="auto"/>
            <w:hideMark/>
          </w:tcPr>
          <w:p w14:paraId="71303C58" w14:textId="77777777" w:rsidR="00A06899" w:rsidRPr="00A06899" w:rsidRDefault="00A06899" w:rsidP="00A06899">
            <w:pPr>
              <w:spacing w:after="160" w:line="259" w:lineRule="auto"/>
            </w:pPr>
            <w:r w:rsidRPr="00A06899">
              <w:t>Unique identifier for the payment</w:t>
            </w:r>
          </w:p>
        </w:tc>
      </w:tr>
      <w:tr w:rsidR="00A06899" w:rsidRPr="00A06899" w14:paraId="6644A8B3" w14:textId="77777777" w:rsidTr="00A06899">
        <w:tc>
          <w:tcPr>
            <w:tcW w:w="0" w:type="auto"/>
            <w:hideMark/>
          </w:tcPr>
          <w:p w14:paraId="13F38BFA" w14:textId="77777777" w:rsidR="00A06899" w:rsidRPr="00A06899" w:rsidRDefault="00A06899" w:rsidP="00A06899">
            <w:pPr>
              <w:spacing w:after="160" w:line="259" w:lineRule="auto"/>
            </w:pPr>
            <w:proofErr w:type="spellStart"/>
            <w:r w:rsidRPr="00A06899">
              <w:t>booking_id</w:t>
            </w:r>
            <w:proofErr w:type="spellEnd"/>
          </w:p>
        </w:tc>
        <w:tc>
          <w:tcPr>
            <w:tcW w:w="0" w:type="auto"/>
            <w:hideMark/>
          </w:tcPr>
          <w:p w14:paraId="014DC21A" w14:textId="77777777" w:rsidR="00A06899" w:rsidRPr="00A06899" w:rsidRDefault="00A06899" w:rsidP="00A06899">
            <w:pPr>
              <w:spacing w:after="160" w:line="259" w:lineRule="auto"/>
            </w:pPr>
            <w:r w:rsidRPr="00A06899">
              <w:t>INT</w:t>
            </w:r>
          </w:p>
        </w:tc>
        <w:tc>
          <w:tcPr>
            <w:tcW w:w="0" w:type="auto"/>
            <w:hideMark/>
          </w:tcPr>
          <w:p w14:paraId="1F1C0F7A" w14:textId="77777777" w:rsidR="00A06899" w:rsidRPr="00A06899" w:rsidRDefault="00A06899" w:rsidP="00A06899">
            <w:pPr>
              <w:spacing w:after="160" w:line="259" w:lineRule="auto"/>
            </w:pPr>
            <w:r w:rsidRPr="00A06899">
              <w:t xml:space="preserve">FOREIGN KEY (references </w:t>
            </w:r>
            <w:proofErr w:type="spellStart"/>
            <w:r w:rsidRPr="00A06899">
              <w:t>Booking.booking_id</w:t>
            </w:r>
            <w:proofErr w:type="spellEnd"/>
            <w:r w:rsidRPr="00A06899">
              <w:t>)</w:t>
            </w:r>
          </w:p>
        </w:tc>
        <w:tc>
          <w:tcPr>
            <w:tcW w:w="0" w:type="auto"/>
            <w:hideMark/>
          </w:tcPr>
          <w:p w14:paraId="128A7F5C" w14:textId="77777777" w:rsidR="00A06899" w:rsidRPr="00A06899" w:rsidRDefault="00A06899" w:rsidP="00A06899">
            <w:pPr>
              <w:spacing w:after="160" w:line="259" w:lineRule="auto"/>
            </w:pPr>
            <w:r w:rsidRPr="00A06899">
              <w:t>Related booking ID</w:t>
            </w:r>
          </w:p>
        </w:tc>
      </w:tr>
      <w:tr w:rsidR="00A06899" w:rsidRPr="00A06899" w14:paraId="5A7B461F" w14:textId="77777777" w:rsidTr="00A06899">
        <w:tc>
          <w:tcPr>
            <w:tcW w:w="0" w:type="auto"/>
            <w:hideMark/>
          </w:tcPr>
          <w:p w14:paraId="7308CD07" w14:textId="77777777" w:rsidR="00A06899" w:rsidRPr="00A06899" w:rsidRDefault="00A06899" w:rsidP="00A06899">
            <w:pPr>
              <w:spacing w:after="160" w:line="259" w:lineRule="auto"/>
            </w:pPr>
            <w:r w:rsidRPr="00A06899">
              <w:t>amount</w:t>
            </w:r>
          </w:p>
        </w:tc>
        <w:tc>
          <w:tcPr>
            <w:tcW w:w="0" w:type="auto"/>
            <w:hideMark/>
          </w:tcPr>
          <w:p w14:paraId="33AE8094" w14:textId="77777777" w:rsidR="00A06899" w:rsidRPr="00A06899" w:rsidRDefault="00A06899" w:rsidP="00A06899">
            <w:pPr>
              <w:spacing w:after="160" w:line="259" w:lineRule="auto"/>
            </w:pPr>
            <w:proofErr w:type="gramStart"/>
            <w:r w:rsidRPr="00A06899">
              <w:t>DECIMAL(</w:t>
            </w:r>
            <w:proofErr w:type="gramEnd"/>
            <w:r w:rsidRPr="00A06899">
              <w:t>8, 2)</w:t>
            </w:r>
          </w:p>
        </w:tc>
        <w:tc>
          <w:tcPr>
            <w:tcW w:w="0" w:type="auto"/>
            <w:hideMark/>
          </w:tcPr>
          <w:p w14:paraId="48876B22" w14:textId="77777777" w:rsidR="00A06899" w:rsidRPr="00A06899" w:rsidRDefault="00A06899" w:rsidP="00A06899">
            <w:pPr>
              <w:spacing w:after="160" w:line="259" w:lineRule="auto"/>
            </w:pPr>
            <w:r w:rsidRPr="00A06899">
              <w:t>NOT NULL</w:t>
            </w:r>
          </w:p>
        </w:tc>
        <w:tc>
          <w:tcPr>
            <w:tcW w:w="0" w:type="auto"/>
            <w:hideMark/>
          </w:tcPr>
          <w:p w14:paraId="0E25C821" w14:textId="77777777" w:rsidR="00A06899" w:rsidRPr="00A06899" w:rsidRDefault="00A06899" w:rsidP="00A06899">
            <w:pPr>
              <w:spacing w:after="160" w:line="259" w:lineRule="auto"/>
            </w:pPr>
            <w:r w:rsidRPr="00A06899">
              <w:t>Amount paid for the booking</w:t>
            </w:r>
          </w:p>
        </w:tc>
      </w:tr>
      <w:tr w:rsidR="00A06899" w:rsidRPr="00A06899" w14:paraId="55227357" w14:textId="77777777" w:rsidTr="00A06899">
        <w:tc>
          <w:tcPr>
            <w:tcW w:w="0" w:type="auto"/>
            <w:hideMark/>
          </w:tcPr>
          <w:p w14:paraId="463DEC94" w14:textId="77777777" w:rsidR="00A06899" w:rsidRPr="00A06899" w:rsidRDefault="00A06899" w:rsidP="00A06899">
            <w:pPr>
              <w:spacing w:after="160" w:line="259" w:lineRule="auto"/>
            </w:pPr>
            <w:proofErr w:type="spellStart"/>
            <w:r w:rsidRPr="00A06899">
              <w:t>payment_method</w:t>
            </w:r>
            <w:proofErr w:type="spellEnd"/>
          </w:p>
        </w:tc>
        <w:tc>
          <w:tcPr>
            <w:tcW w:w="0" w:type="auto"/>
            <w:hideMark/>
          </w:tcPr>
          <w:p w14:paraId="50A9B106" w14:textId="77777777" w:rsidR="00A06899" w:rsidRPr="00A06899" w:rsidRDefault="00A06899" w:rsidP="00A06899">
            <w:pPr>
              <w:spacing w:after="160" w:line="259" w:lineRule="auto"/>
            </w:pPr>
            <w:proofErr w:type="gramStart"/>
            <w:r w:rsidRPr="00A06899">
              <w:t>VARCHAR(</w:t>
            </w:r>
            <w:proofErr w:type="gramEnd"/>
            <w:r w:rsidRPr="00A06899">
              <w:t>50)</w:t>
            </w:r>
          </w:p>
        </w:tc>
        <w:tc>
          <w:tcPr>
            <w:tcW w:w="0" w:type="auto"/>
            <w:hideMark/>
          </w:tcPr>
          <w:p w14:paraId="18F9030E" w14:textId="77777777" w:rsidR="00A06899" w:rsidRPr="00A06899" w:rsidRDefault="00A06899" w:rsidP="00A06899">
            <w:pPr>
              <w:spacing w:after="160" w:line="259" w:lineRule="auto"/>
            </w:pPr>
            <w:r w:rsidRPr="00A06899">
              <w:t>NOT NULL</w:t>
            </w:r>
          </w:p>
        </w:tc>
        <w:tc>
          <w:tcPr>
            <w:tcW w:w="0" w:type="auto"/>
            <w:hideMark/>
          </w:tcPr>
          <w:p w14:paraId="23F6FBB1" w14:textId="77777777" w:rsidR="00A06899" w:rsidRPr="00A06899" w:rsidRDefault="00A06899" w:rsidP="00A06899">
            <w:pPr>
              <w:spacing w:after="160" w:line="259" w:lineRule="auto"/>
            </w:pPr>
            <w:r w:rsidRPr="00A06899">
              <w:t>Payment method used (Credit Card, UPI, etc.)</w:t>
            </w:r>
          </w:p>
        </w:tc>
      </w:tr>
      <w:tr w:rsidR="00A06899" w:rsidRPr="00A06899" w14:paraId="11BDF30C" w14:textId="77777777" w:rsidTr="00A06899">
        <w:tc>
          <w:tcPr>
            <w:tcW w:w="0" w:type="auto"/>
            <w:hideMark/>
          </w:tcPr>
          <w:p w14:paraId="25AFB9BB" w14:textId="77777777" w:rsidR="00A06899" w:rsidRPr="00A06899" w:rsidRDefault="00A06899" w:rsidP="00A06899">
            <w:pPr>
              <w:spacing w:after="160" w:line="259" w:lineRule="auto"/>
            </w:pPr>
            <w:proofErr w:type="spellStart"/>
            <w:r w:rsidRPr="00A06899">
              <w:t>transaction_id</w:t>
            </w:r>
            <w:proofErr w:type="spellEnd"/>
          </w:p>
        </w:tc>
        <w:tc>
          <w:tcPr>
            <w:tcW w:w="0" w:type="auto"/>
            <w:hideMark/>
          </w:tcPr>
          <w:p w14:paraId="61750EB4" w14:textId="77777777" w:rsidR="00A06899" w:rsidRPr="00A06899" w:rsidRDefault="00A06899" w:rsidP="00A06899">
            <w:pPr>
              <w:spacing w:after="160" w:line="259" w:lineRule="auto"/>
            </w:pPr>
            <w:proofErr w:type="gramStart"/>
            <w:r w:rsidRPr="00A06899">
              <w:t>VARCHAR(</w:t>
            </w:r>
            <w:proofErr w:type="gramEnd"/>
            <w:r w:rsidRPr="00A06899">
              <w:t>100)</w:t>
            </w:r>
          </w:p>
        </w:tc>
        <w:tc>
          <w:tcPr>
            <w:tcW w:w="0" w:type="auto"/>
            <w:hideMark/>
          </w:tcPr>
          <w:p w14:paraId="62C1EC13" w14:textId="77777777" w:rsidR="00A06899" w:rsidRPr="00A06899" w:rsidRDefault="00A06899" w:rsidP="00A06899">
            <w:pPr>
              <w:spacing w:after="160" w:line="259" w:lineRule="auto"/>
            </w:pPr>
            <w:r w:rsidRPr="00A06899">
              <w:t>UNIQUE</w:t>
            </w:r>
          </w:p>
        </w:tc>
        <w:tc>
          <w:tcPr>
            <w:tcW w:w="0" w:type="auto"/>
            <w:hideMark/>
          </w:tcPr>
          <w:p w14:paraId="448A8931" w14:textId="77777777" w:rsidR="00A06899" w:rsidRPr="00A06899" w:rsidRDefault="00A06899" w:rsidP="00A06899">
            <w:pPr>
              <w:spacing w:after="160" w:line="259" w:lineRule="auto"/>
            </w:pPr>
            <w:r w:rsidRPr="00A06899">
              <w:t>Transaction identifier from payment gateway</w:t>
            </w:r>
          </w:p>
        </w:tc>
      </w:tr>
      <w:tr w:rsidR="00A06899" w:rsidRPr="00A06899" w14:paraId="7FA52F65" w14:textId="77777777" w:rsidTr="00A06899">
        <w:tc>
          <w:tcPr>
            <w:tcW w:w="0" w:type="auto"/>
            <w:hideMark/>
          </w:tcPr>
          <w:p w14:paraId="3F21C975" w14:textId="77777777" w:rsidR="00A06899" w:rsidRPr="00A06899" w:rsidRDefault="00A06899" w:rsidP="00A06899">
            <w:pPr>
              <w:spacing w:after="160" w:line="259" w:lineRule="auto"/>
            </w:pPr>
            <w:proofErr w:type="spellStart"/>
            <w:r w:rsidRPr="00A06899">
              <w:t>payment_date</w:t>
            </w:r>
            <w:proofErr w:type="spellEnd"/>
          </w:p>
        </w:tc>
        <w:tc>
          <w:tcPr>
            <w:tcW w:w="0" w:type="auto"/>
            <w:hideMark/>
          </w:tcPr>
          <w:p w14:paraId="0E3A6CE4" w14:textId="77777777" w:rsidR="00A06899" w:rsidRPr="00A06899" w:rsidRDefault="00A06899" w:rsidP="00A06899">
            <w:pPr>
              <w:spacing w:after="160" w:line="259" w:lineRule="auto"/>
            </w:pPr>
            <w:r w:rsidRPr="00A06899">
              <w:t>TIMESTAMP</w:t>
            </w:r>
          </w:p>
        </w:tc>
        <w:tc>
          <w:tcPr>
            <w:tcW w:w="0" w:type="auto"/>
            <w:hideMark/>
          </w:tcPr>
          <w:p w14:paraId="72702311" w14:textId="77777777" w:rsidR="00A06899" w:rsidRPr="00A06899" w:rsidRDefault="00A06899" w:rsidP="00A06899">
            <w:pPr>
              <w:spacing w:after="160" w:line="259" w:lineRule="auto"/>
            </w:pPr>
            <w:r w:rsidRPr="00A06899">
              <w:t>DEFAULT CURRENT_TIMESTAMP</w:t>
            </w:r>
          </w:p>
        </w:tc>
        <w:tc>
          <w:tcPr>
            <w:tcW w:w="0" w:type="auto"/>
            <w:hideMark/>
          </w:tcPr>
          <w:p w14:paraId="52FE44E0" w14:textId="77777777" w:rsidR="00A06899" w:rsidRPr="00A06899" w:rsidRDefault="00A06899" w:rsidP="00A06899">
            <w:pPr>
              <w:spacing w:after="160" w:line="259" w:lineRule="auto"/>
            </w:pPr>
            <w:r w:rsidRPr="00A06899">
              <w:t>Timestamp when payment was made</w:t>
            </w:r>
          </w:p>
        </w:tc>
      </w:tr>
    </w:tbl>
    <w:p w14:paraId="7F1836B7" w14:textId="77777777" w:rsidR="00A06899" w:rsidRPr="00A06899" w:rsidRDefault="00A06899" w:rsidP="00A06899">
      <w:r w:rsidRPr="00A06899">
        <w:pict w14:anchorId="38ED00C6">
          <v:rect id="_x0000_i1329" style="width:0;height:1.5pt" o:hralign="center" o:hrstd="t" o:hr="t" fillcolor="#a0a0a0" stroked="f"/>
        </w:pict>
      </w:r>
    </w:p>
    <w:p w14:paraId="5EF80297" w14:textId="77777777" w:rsidR="00A06899" w:rsidRPr="00A06899" w:rsidRDefault="00A06899" w:rsidP="00A06899">
      <w:pPr>
        <w:rPr>
          <w:b/>
          <w:bCs/>
        </w:rPr>
      </w:pPr>
      <w:r w:rsidRPr="00A06899">
        <w:rPr>
          <w:b/>
          <w:bCs/>
        </w:rPr>
        <w:t>8. Review Table</w:t>
      </w:r>
    </w:p>
    <w:tbl>
      <w:tblPr>
        <w:tblStyle w:val="TableGrid"/>
        <w:tblW w:w="0" w:type="auto"/>
        <w:tblLook w:val="04A0" w:firstRow="1" w:lastRow="0" w:firstColumn="1" w:lastColumn="0" w:noHBand="0" w:noVBand="1"/>
      </w:tblPr>
      <w:tblGrid>
        <w:gridCol w:w="1617"/>
        <w:gridCol w:w="1552"/>
        <w:gridCol w:w="3979"/>
        <w:gridCol w:w="3332"/>
      </w:tblGrid>
      <w:tr w:rsidR="00A06899" w:rsidRPr="00A06899" w14:paraId="7AD1CE45" w14:textId="77777777" w:rsidTr="00A06899">
        <w:tc>
          <w:tcPr>
            <w:tcW w:w="0" w:type="auto"/>
            <w:hideMark/>
          </w:tcPr>
          <w:p w14:paraId="6B883B49" w14:textId="77777777" w:rsidR="00A06899" w:rsidRPr="00A06899" w:rsidRDefault="00A06899" w:rsidP="00A06899">
            <w:pPr>
              <w:spacing w:after="160" w:line="259" w:lineRule="auto"/>
              <w:rPr>
                <w:b/>
                <w:bCs/>
              </w:rPr>
            </w:pPr>
            <w:r w:rsidRPr="00A06899">
              <w:rPr>
                <w:b/>
                <w:bCs/>
              </w:rPr>
              <w:t>Column Name</w:t>
            </w:r>
          </w:p>
        </w:tc>
        <w:tc>
          <w:tcPr>
            <w:tcW w:w="0" w:type="auto"/>
            <w:hideMark/>
          </w:tcPr>
          <w:p w14:paraId="645756F4" w14:textId="77777777" w:rsidR="00A06899" w:rsidRPr="00A06899" w:rsidRDefault="00A06899" w:rsidP="00A06899">
            <w:pPr>
              <w:spacing w:after="160" w:line="259" w:lineRule="auto"/>
              <w:rPr>
                <w:b/>
                <w:bCs/>
              </w:rPr>
            </w:pPr>
            <w:r w:rsidRPr="00A06899">
              <w:rPr>
                <w:b/>
                <w:bCs/>
              </w:rPr>
              <w:t>Data Type</w:t>
            </w:r>
          </w:p>
        </w:tc>
        <w:tc>
          <w:tcPr>
            <w:tcW w:w="0" w:type="auto"/>
            <w:hideMark/>
          </w:tcPr>
          <w:p w14:paraId="05AFBD2A" w14:textId="77777777" w:rsidR="00A06899" w:rsidRPr="00A06899" w:rsidRDefault="00A06899" w:rsidP="00A06899">
            <w:pPr>
              <w:spacing w:after="160" w:line="259" w:lineRule="auto"/>
              <w:rPr>
                <w:b/>
                <w:bCs/>
              </w:rPr>
            </w:pPr>
            <w:r w:rsidRPr="00A06899">
              <w:rPr>
                <w:b/>
                <w:bCs/>
              </w:rPr>
              <w:t>Constraints</w:t>
            </w:r>
          </w:p>
        </w:tc>
        <w:tc>
          <w:tcPr>
            <w:tcW w:w="0" w:type="auto"/>
            <w:hideMark/>
          </w:tcPr>
          <w:p w14:paraId="41F8A4A9" w14:textId="77777777" w:rsidR="00A06899" w:rsidRPr="00A06899" w:rsidRDefault="00A06899" w:rsidP="00A06899">
            <w:pPr>
              <w:spacing w:after="160" w:line="259" w:lineRule="auto"/>
              <w:rPr>
                <w:b/>
                <w:bCs/>
              </w:rPr>
            </w:pPr>
            <w:r w:rsidRPr="00A06899">
              <w:rPr>
                <w:b/>
                <w:bCs/>
              </w:rPr>
              <w:t>Description</w:t>
            </w:r>
          </w:p>
        </w:tc>
      </w:tr>
      <w:tr w:rsidR="00A06899" w:rsidRPr="00A06899" w14:paraId="63C32316" w14:textId="77777777" w:rsidTr="00A06899">
        <w:tc>
          <w:tcPr>
            <w:tcW w:w="0" w:type="auto"/>
            <w:hideMark/>
          </w:tcPr>
          <w:p w14:paraId="5DE315F7" w14:textId="77777777" w:rsidR="00A06899" w:rsidRPr="00A06899" w:rsidRDefault="00A06899" w:rsidP="00A06899">
            <w:pPr>
              <w:spacing w:after="160" w:line="259" w:lineRule="auto"/>
            </w:pPr>
            <w:proofErr w:type="spellStart"/>
            <w:r w:rsidRPr="00A06899">
              <w:t>review_id</w:t>
            </w:r>
            <w:proofErr w:type="spellEnd"/>
          </w:p>
        </w:tc>
        <w:tc>
          <w:tcPr>
            <w:tcW w:w="0" w:type="auto"/>
            <w:hideMark/>
          </w:tcPr>
          <w:p w14:paraId="6BCE89F5" w14:textId="77777777" w:rsidR="00A06899" w:rsidRPr="00A06899" w:rsidRDefault="00A06899" w:rsidP="00A06899">
            <w:pPr>
              <w:spacing w:after="160" w:line="259" w:lineRule="auto"/>
            </w:pPr>
            <w:r w:rsidRPr="00A06899">
              <w:t>INT</w:t>
            </w:r>
          </w:p>
        </w:tc>
        <w:tc>
          <w:tcPr>
            <w:tcW w:w="0" w:type="auto"/>
            <w:hideMark/>
          </w:tcPr>
          <w:p w14:paraId="6D8F650D" w14:textId="77777777" w:rsidR="00A06899" w:rsidRPr="00A06899" w:rsidRDefault="00A06899" w:rsidP="00A06899">
            <w:pPr>
              <w:spacing w:after="160" w:line="259" w:lineRule="auto"/>
            </w:pPr>
            <w:r w:rsidRPr="00A06899">
              <w:t>PRIMARY KEY, AUTO_INCREMENT</w:t>
            </w:r>
          </w:p>
        </w:tc>
        <w:tc>
          <w:tcPr>
            <w:tcW w:w="0" w:type="auto"/>
            <w:hideMark/>
          </w:tcPr>
          <w:p w14:paraId="3124970A" w14:textId="77777777" w:rsidR="00A06899" w:rsidRPr="00A06899" w:rsidRDefault="00A06899" w:rsidP="00A06899">
            <w:pPr>
              <w:spacing w:after="160" w:line="259" w:lineRule="auto"/>
            </w:pPr>
            <w:r w:rsidRPr="00A06899">
              <w:t>Unique identifier for the review</w:t>
            </w:r>
          </w:p>
        </w:tc>
      </w:tr>
      <w:tr w:rsidR="00A06899" w:rsidRPr="00A06899" w14:paraId="5A2DC2BB" w14:textId="77777777" w:rsidTr="00A06899">
        <w:tc>
          <w:tcPr>
            <w:tcW w:w="0" w:type="auto"/>
            <w:hideMark/>
          </w:tcPr>
          <w:p w14:paraId="5025F5A2"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5B4D1E3E" w14:textId="77777777" w:rsidR="00A06899" w:rsidRPr="00A06899" w:rsidRDefault="00A06899" w:rsidP="00A06899">
            <w:pPr>
              <w:spacing w:after="160" w:line="259" w:lineRule="auto"/>
            </w:pPr>
            <w:r w:rsidRPr="00A06899">
              <w:t>INT</w:t>
            </w:r>
          </w:p>
        </w:tc>
        <w:tc>
          <w:tcPr>
            <w:tcW w:w="0" w:type="auto"/>
            <w:hideMark/>
          </w:tcPr>
          <w:p w14:paraId="388E1AEC"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3EABA6E0" w14:textId="77777777" w:rsidR="00A06899" w:rsidRPr="00A06899" w:rsidRDefault="00A06899" w:rsidP="00A06899">
            <w:pPr>
              <w:spacing w:after="160" w:line="259" w:lineRule="auto"/>
            </w:pPr>
            <w:r w:rsidRPr="00A06899">
              <w:t>User who posted the review</w:t>
            </w:r>
          </w:p>
        </w:tc>
      </w:tr>
      <w:tr w:rsidR="00A06899" w:rsidRPr="00A06899" w14:paraId="32D2020B" w14:textId="77777777" w:rsidTr="00A06899">
        <w:tc>
          <w:tcPr>
            <w:tcW w:w="0" w:type="auto"/>
            <w:hideMark/>
          </w:tcPr>
          <w:p w14:paraId="2894543B" w14:textId="77777777" w:rsidR="00A06899" w:rsidRPr="00A06899" w:rsidRDefault="00A06899" w:rsidP="00A06899">
            <w:pPr>
              <w:spacing w:after="160" w:line="259" w:lineRule="auto"/>
            </w:pPr>
            <w:proofErr w:type="spellStart"/>
            <w:r w:rsidRPr="00A06899">
              <w:t>movie_id</w:t>
            </w:r>
            <w:proofErr w:type="spellEnd"/>
          </w:p>
        </w:tc>
        <w:tc>
          <w:tcPr>
            <w:tcW w:w="0" w:type="auto"/>
            <w:hideMark/>
          </w:tcPr>
          <w:p w14:paraId="5D701C2C" w14:textId="77777777" w:rsidR="00A06899" w:rsidRPr="00A06899" w:rsidRDefault="00A06899" w:rsidP="00A06899">
            <w:pPr>
              <w:spacing w:after="160" w:line="259" w:lineRule="auto"/>
            </w:pPr>
            <w:r w:rsidRPr="00A06899">
              <w:t>INT</w:t>
            </w:r>
          </w:p>
        </w:tc>
        <w:tc>
          <w:tcPr>
            <w:tcW w:w="0" w:type="auto"/>
            <w:hideMark/>
          </w:tcPr>
          <w:p w14:paraId="30F59B6D" w14:textId="77777777" w:rsidR="00A06899" w:rsidRPr="00A06899" w:rsidRDefault="00A06899" w:rsidP="00A06899">
            <w:pPr>
              <w:spacing w:after="160" w:line="259" w:lineRule="auto"/>
            </w:pPr>
            <w:r w:rsidRPr="00A06899">
              <w:t xml:space="preserve">FOREIGN KEY (references </w:t>
            </w:r>
            <w:proofErr w:type="spellStart"/>
            <w:r w:rsidRPr="00A06899">
              <w:t>Movie.movie_id</w:t>
            </w:r>
            <w:proofErr w:type="spellEnd"/>
            <w:r w:rsidRPr="00A06899">
              <w:t>)</w:t>
            </w:r>
          </w:p>
        </w:tc>
        <w:tc>
          <w:tcPr>
            <w:tcW w:w="0" w:type="auto"/>
            <w:hideMark/>
          </w:tcPr>
          <w:p w14:paraId="59587D76" w14:textId="77777777" w:rsidR="00A06899" w:rsidRPr="00A06899" w:rsidRDefault="00A06899" w:rsidP="00A06899">
            <w:pPr>
              <w:spacing w:after="160" w:line="259" w:lineRule="auto"/>
            </w:pPr>
            <w:r w:rsidRPr="00A06899">
              <w:t>Movie being reviewed</w:t>
            </w:r>
          </w:p>
        </w:tc>
      </w:tr>
      <w:tr w:rsidR="00A06899" w:rsidRPr="00A06899" w14:paraId="7C54B62D" w14:textId="77777777" w:rsidTr="00A06899">
        <w:tc>
          <w:tcPr>
            <w:tcW w:w="0" w:type="auto"/>
            <w:hideMark/>
          </w:tcPr>
          <w:p w14:paraId="3DA5223C" w14:textId="77777777" w:rsidR="00A06899" w:rsidRPr="00A06899" w:rsidRDefault="00A06899" w:rsidP="00A06899">
            <w:pPr>
              <w:spacing w:after="160" w:line="259" w:lineRule="auto"/>
            </w:pPr>
            <w:r w:rsidRPr="00A06899">
              <w:t>rating</w:t>
            </w:r>
          </w:p>
        </w:tc>
        <w:tc>
          <w:tcPr>
            <w:tcW w:w="0" w:type="auto"/>
            <w:hideMark/>
          </w:tcPr>
          <w:p w14:paraId="031F2128" w14:textId="77777777" w:rsidR="00A06899" w:rsidRPr="00A06899" w:rsidRDefault="00A06899" w:rsidP="00A06899">
            <w:pPr>
              <w:spacing w:after="160" w:line="259" w:lineRule="auto"/>
            </w:pPr>
            <w:proofErr w:type="gramStart"/>
            <w:r w:rsidRPr="00A06899">
              <w:t>DECIMAL(</w:t>
            </w:r>
            <w:proofErr w:type="gramEnd"/>
            <w:r w:rsidRPr="00A06899">
              <w:t>2, 1)</w:t>
            </w:r>
          </w:p>
        </w:tc>
        <w:tc>
          <w:tcPr>
            <w:tcW w:w="0" w:type="auto"/>
            <w:hideMark/>
          </w:tcPr>
          <w:p w14:paraId="5C47A856" w14:textId="77777777" w:rsidR="00A06899" w:rsidRPr="00A06899" w:rsidRDefault="00A06899" w:rsidP="00A06899">
            <w:pPr>
              <w:spacing w:after="160" w:line="259" w:lineRule="auto"/>
            </w:pPr>
            <w:r w:rsidRPr="00A06899">
              <w:t>NOT NULL</w:t>
            </w:r>
          </w:p>
        </w:tc>
        <w:tc>
          <w:tcPr>
            <w:tcW w:w="0" w:type="auto"/>
            <w:hideMark/>
          </w:tcPr>
          <w:p w14:paraId="4411DCE9" w14:textId="77777777" w:rsidR="00A06899" w:rsidRPr="00A06899" w:rsidRDefault="00A06899" w:rsidP="00A06899">
            <w:pPr>
              <w:spacing w:after="160" w:line="259" w:lineRule="auto"/>
            </w:pPr>
            <w:r w:rsidRPr="00A06899">
              <w:t>Rating given to the movie</w:t>
            </w:r>
          </w:p>
        </w:tc>
      </w:tr>
      <w:tr w:rsidR="00A06899" w:rsidRPr="00A06899" w14:paraId="1E9AE519" w14:textId="77777777" w:rsidTr="00A06899">
        <w:tc>
          <w:tcPr>
            <w:tcW w:w="0" w:type="auto"/>
            <w:hideMark/>
          </w:tcPr>
          <w:p w14:paraId="58DDCCE4" w14:textId="77777777" w:rsidR="00A06899" w:rsidRPr="00A06899" w:rsidRDefault="00A06899" w:rsidP="00A06899">
            <w:pPr>
              <w:spacing w:after="160" w:line="259" w:lineRule="auto"/>
            </w:pPr>
            <w:r w:rsidRPr="00A06899">
              <w:t>comments</w:t>
            </w:r>
          </w:p>
        </w:tc>
        <w:tc>
          <w:tcPr>
            <w:tcW w:w="0" w:type="auto"/>
            <w:hideMark/>
          </w:tcPr>
          <w:p w14:paraId="500A1A13" w14:textId="77777777" w:rsidR="00A06899" w:rsidRPr="00A06899" w:rsidRDefault="00A06899" w:rsidP="00A06899">
            <w:pPr>
              <w:spacing w:after="160" w:line="259" w:lineRule="auto"/>
            </w:pPr>
            <w:r w:rsidRPr="00A06899">
              <w:t>TEXT</w:t>
            </w:r>
          </w:p>
        </w:tc>
        <w:tc>
          <w:tcPr>
            <w:tcW w:w="0" w:type="auto"/>
            <w:hideMark/>
          </w:tcPr>
          <w:p w14:paraId="2E971D2D" w14:textId="77777777" w:rsidR="00A06899" w:rsidRPr="00A06899" w:rsidRDefault="00A06899" w:rsidP="00A06899">
            <w:pPr>
              <w:spacing w:after="160" w:line="259" w:lineRule="auto"/>
            </w:pPr>
          </w:p>
        </w:tc>
        <w:tc>
          <w:tcPr>
            <w:tcW w:w="0" w:type="auto"/>
            <w:hideMark/>
          </w:tcPr>
          <w:p w14:paraId="76470BC1" w14:textId="77777777" w:rsidR="00A06899" w:rsidRPr="00A06899" w:rsidRDefault="00A06899" w:rsidP="00A06899">
            <w:pPr>
              <w:spacing w:after="160" w:line="259" w:lineRule="auto"/>
            </w:pPr>
            <w:r w:rsidRPr="00A06899">
              <w:t>Review comments</w:t>
            </w:r>
          </w:p>
        </w:tc>
      </w:tr>
      <w:tr w:rsidR="00A06899" w:rsidRPr="00A06899" w14:paraId="007D99C3" w14:textId="77777777" w:rsidTr="00A06899">
        <w:tc>
          <w:tcPr>
            <w:tcW w:w="0" w:type="auto"/>
            <w:hideMark/>
          </w:tcPr>
          <w:p w14:paraId="3753BED5" w14:textId="77777777" w:rsidR="00A06899" w:rsidRPr="00A06899" w:rsidRDefault="00A06899" w:rsidP="00A06899">
            <w:pPr>
              <w:spacing w:after="160" w:line="259" w:lineRule="auto"/>
            </w:pPr>
            <w:proofErr w:type="spellStart"/>
            <w:r w:rsidRPr="00A06899">
              <w:t>review_date</w:t>
            </w:r>
            <w:proofErr w:type="spellEnd"/>
          </w:p>
        </w:tc>
        <w:tc>
          <w:tcPr>
            <w:tcW w:w="0" w:type="auto"/>
            <w:hideMark/>
          </w:tcPr>
          <w:p w14:paraId="22CCC78C" w14:textId="77777777" w:rsidR="00A06899" w:rsidRPr="00A06899" w:rsidRDefault="00A06899" w:rsidP="00A06899">
            <w:pPr>
              <w:spacing w:after="160" w:line="259" w:lineRule="auto"/>
            </w:pPr>
            <w:r w:rsidRPr="00A06899">
              <w:t>TIMESTAMP</w:t>
            </w:r>
          </w:p>
        </w:tc>
        <w:tc>
          <w:tcPr>
            <w:tcW w:w="0" w:type="auto"/>
            <w:hideMark/>
          </w:tcPr>
          <w:p w14:paraId="25101B5B" w14:textId="77777777" w:rsidR="00A06899" w:rsidRPr="00A06899" w:rsidRDefault="00A06899" w:rsidP="00A06899">
            <w:pPr>
              <w:spacing w:after="160" w:line="259" w:lineRule="auto"/>
            </w:pPr>
            <w:r w:rsidRPr="00A06899">
              <w:t>DEFAULT CURRENT_TIMESTAMP</w:t>
            </w:r>
          </w:p>
        </w:tc>
        <w:tc>
          <w:tcPr>
            <w:tcW w:w="0" w:type="auto"/>
            <w:hideMark/>
          </w:tcPr>
          <w:p w14:paraId="75F62F32" w14:textId="77777777" w:rsidR="00A06899" w:rsidRPr="00A06899" w:rsidRDefault="00A06899" w:rsidP="00A06899">
            <w:pPr>
              <w:spacing w:after="160" w:line="259" w:lineRule="auto"/>
            </w:pPr>
            <w:r w:rsidRPr="00A06899">
              <w:t>Timestamp when review was posted</w:t>
            </w:r>
          </w:p>
        </w:tc>
      </w:tr>
    </w:tbl>
    <w:p w14:paraId="6D808669" w14:textId="77777777" w:rsidR="00A06899" w:rsidRPr="00A06899" w:rsidRDefault="00A06899" w:rsidP="00A06899">
      <w:r w:rsidRPr="00A06899">
        <w:pict w14:anchorId="7743786E">
          <v:rect id="_x0000_i1330" style="width:0;height:1.5pt" o:hralign="center" o:hrstd="t" o:hr="t" fillcolor="#a0a0a0" stroked="f"/>
        </w:pict>
      </w:r>
    </w:p>
    <w:p w14:paraId="76B1494D" w14:textId="77777777" w:rsidR="00A06899" w:rsidRPr="00A06899" w:rsidRDefault="00A06899" w:rsidP="00A06899">
      <w:pPr>
        <w:rPr>
          <w:b/>
          <w:bCs/>
        </w:rPr>
      </w:pPr>
      <w:r w:rsidRPr="00A06899">
        <w:rPr>
          <w:b/>
          <w:bCs/>
        </w:rPr>
        <w:t>9. Notification Table</w:t>
      </w:r>
    </w:p>
    <w:tbl>
      <w:tblPr>
        <w:tblStyle w:val="TableGrid"/>
        <w:tblW w:w="0" w:type="auto"/>
        <w:tblLook w:val="04A0" w:firstRow="1" w:lastRow="0" w:firstColumn="1" w:lastColumn="0" w:noHBand="0" w:noVBand="1"/>
      </w:tblPr>
      <w:tblGrid>
        <w:gridCol w:w="1631"/>
        <w:gridCol w:w="2113"/>
        <w:gridCol w:w="3444"/>
        <w:gridCol w:w="3292"/>
      </w:tblGrid>
      <w:tr w:rsidR="00A06899" w:rsidRPr="00A06899" w14:paraId="331762B0" w14:textId="77777777" w:rsidTr="00A06899">
        <w:tc>
          <w:tcPr>
            <w:tcW w:w="0" w:type="auto"/>
            <w:hideMark/>
          </w:tcPr>
          <w:p w14:paraId="0A560E94" w14:textId="77777777" w:rsidR="00A06899" w:rsidRPr="00A06899" w:rsidRDefault="00A06899" w:rsidP="00A06899">
            <w:pPr>
              <w:spacing w:after="160" w:line="259" w:lineRule="auto"/>
              <w:rPr>
                <w:b/>
                <w:bCs/>
              </w:rPr>
            </w:pPr>
            <w:r w:rsidRPr="00A06899">
              <w:rPr>
                <w:b/>
                <w:bCs/>
              </w:rPr>
              <w:t>Column Name</w:t>
            </w:r>
          </w:p>
        </w:tc>
        <w:tc>
          <w:tcPr>
            <w:tcW w:w="0" w:type="auto"/>
            <w:hideMark/>
          </w:tcPr>
          <w:p w14:paraId="227A0422" w14:textId="77777777" w:rsidR="00A06899" w:rsidRPr="00A06899" w:rsidRDefault="00A06899" w:rsidP="00A06899">
            <w:pPr>
              <w:spacing w:after="160" w:line="259" w:lineRule="auto"/>
              <w:rPr>
                <w:b/>
                <w:bCs/>
              </w:rPr>
            </w:pPr>
            <w:r w:rsidRPr="00A06899">
              <w:rPr>
                <w:b/>
                <w:bCs/>
              </w:rPr>
              <w:t>Data Type</w:t>
            </w:r>
          </w:p>
        </w:tc>
        <w:tc>
          <w:tcPr>
            <w:tcW w:w="0" w:type="auto"/>
            <w:hideMark/>
          </w:tcPr>
          <w:p w14:paraId="3DFD40F4" w14:textId="77777777" w:rsidR="00A06899" w:rsidRPr="00A06899" w:rsidRDefault="00A06899" w:rsidP="00A06899">
            <w:pPr>
              <w:spacing w:after="160" w:line="259" w:lineRule="auto"/>
              <w:rPr>
                <w:b/>
                <w:bCs/>
              </w:rPr>
            </w:pPr>
            <w:r w:rsidRPr="00A06899">
              <w:rPr>
                <w:b/>
                <w:bCs/>
              </w:rPr>
              <w:t>Constraints</w:t>
            </w:r>
          </w:p>
        </w:tc>
        <w:tc>
          <w:tcPr>
            <w:tcW w:w="0" w:type="auto"/>
            <w:hideMark/>
          </w:tcPr>
          <w:p w14:paraId="37B197C0" w14:textId="77777777" w:rsidR="00A06899" w:rsidRPr="00A06899" w:rsidRDefault="00A06899" w:rsidP="00A06899">
            <w:pPr>
              <w:spacing w:after="160" w:line="259" w:lineRule="auto"/>
              <w:rPr>
                <w:b/>
                <w:bCs/>
              </w:rPr>
            </w:pPr>
            <w:r w:rsidRPr="00A06899">
              <w:rPr>
                <w:b/>
                <w:bCs/>
              </w:rPr>
              <w:t>Description</w:t>
            </w:r>
          </w:p>
        </w:tc>
      </w:tr>
      <w:tr w:rsidR="00A06899" w:rsidRPr="00A06899" w14:paraId="5A53F7A4" w14:textId="77777777" w:rsidTr="00A06899">
        <w:tc>
          <w:tcPr>
            <w:tcW w:w="0" w:type="auto"/>
            <w:hideMark/>
          </w:tcPr>
          <w:p w14:paraId="2331CDC9" w14:textId="77777777" w:rsidR="00A06899" w:rsidRPr="00A06899" w:rsidRDefault="00A06899" w:rsidP="00A06899">
            <w:pPr>
              <w:spacing w:after="160" w:line="259" w:lineRule="auto"/>
            </w:pPr>
            <w:proofErr w:type="spellStart"/>
            <w:r w:rsidRPr="00A06899">
              <w:t>notification_id</w:t>
            </w:r>
            <w:proofErr w:type="spellEnd"/>
          </w:p>
        </w:tc>
        <w:tc>
          <w:tcPr>
            <w:tcW w:w="0" w:type="auto"/>
            <w:hideMark/>
          </w:tcPr>
          <w:p w14:paraId="48B05550" w14:textId="77777777" w:rsidR="00A06899" w:rsidRPr="00A06899" w:rsidRDefault="00A06899" w:rsidP="00A06899">
            <w:pPr>
              <w:spacing w:after="160" w:line="259" w:lineRule="auto"/>
            </w:pPr>
            <w:r w:rsidRPr="00A06899">
              <w:t>INT</w:t>
            </w:r>
          </w:p>
        </w:tc>
        <w:tc>
          <w:tcPr>
            <w:tcW w:w="0" w:type="auto"/>
            <w:hideMark/>
          </w:tcPr>
          <w:p w14:paraId="2FC5A7DE" w14:textId="77777777" w:rsidR="00A06899" w:rsidRPr="00A06899" w:rsidRDefault="00A06899" w:rsidP="00A06899">
            <w:pPr>
              <w:spacing w:after="160" w:line="259" w:lineRule="auto"/>
            </w:pPr>
            <w:r w:rsidRPr="00A06899">
              <w:t>PRIMARY KEY, AUTO_INCREMENT</w:t>
            </w:r>
          </w:p>
        </w:tc>
        <w:tc>
          <w:tcPr>
            <w:tcW w:w="0" w:type="auto"/>
            <w:hideMark/>
          </w:tcPr>
          <w:p w14:paraId="4CC5C644" w14:textId="77777777" w:rsidR="00A06899" w:rsidRPr="00A06899" w:rsidRDefault="00A06899" w:rsidP="00A06899">
            <w:pPr>
              <w:spacing w:after="160" w:line="259" w:lineRule="auto"/>
            </w:pPr>
            <w:r w:rsidRPr="00A06899">
              <w:t>Unique identifier for the notification</w:t>
            </w:r>
          </w:p>
        </w:tc>
      </w:tr>
      <w:tr w:rsidR="00A06899" w:rsidRPr="00A06899" w14:paraId="7C4DFEE2" w14:textId="77777777" w:rsidTr="00A06899">
        <w:tc>
          <w:tcPr>
            <w:tcW w:w="0" w:type="auto"/>
            <w:hideMark/>
          </w:tcPr>
          <w:p w14:paraId="62503FB8"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3BA95A53" w14:textId="77777777" w:rsidR="00A06899" w:rsidRPr="00A06899" w:rsidRDefault="00A06899" w:rsidP="00A06899">
            <w:pPr>
              <w:spacing w:after="160" w:line="259" w:lineRule="auto"/>
            </w:pPr>
            <w:r w:rsidRPr="00A06899">
              <w:t>INT</w:t>
            </w:r>
          </w:p>
        </w:tc>
        <w:tc>
          <w:tcPr>
            <w:tcW w:w="0" w:type="auto"/>
            <w:hideMark/>
          </w:tcPr>
          <w:p w14:paraId="6AFAEBE1"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37380CC0" w14:textId="77777777" w:rsidR="00A06899" w:rsidRPr="00A06899" w:rsidRDefault="00A06899" w:rsidP="00A06899">
            <w:pPr>
              <w:spacing w:after="160" w:line="259" w:lineRule="auto"/>
            </w:pPr>
            <w:r w:rsidRPr="00A06899">
              <w:t>User receiving the notification</w:t>
            </w:r>
          </w:p>
        </w:tc>
      </w:tr>
      <w:tr w:rsidR="00A06899" w:rsidRPr="00A06899" w14:paraId="061EE417" w14:textId="77777777" w:rsidTr="00A06899">
        <w:tc>
          <w:tcPr>
            <w:tcW w:w="0" w:type="auto"/>
            <w:hideMark/>
          </w:tcPr>
          <w:p w14:paraId="57381BD6" w14:textId="77777777" w:rsidR="00A06899" w:rsidRPr="00A06899" w:rsidRDefault="00A06899" w:rsidP="00A06899">
            <w:pPr>
              <w:spacing w:after="160" w:line="259" w:lineRule="auto"/>
            </w:pPr>
            <w:r w:rsidRPr="00A06899">
              <w:t>message</w:t>
            </w:r>
          </w:p>
        </w:tc>
        <w:tc>
          <w:tcPr>
            <w:tcW w:w="0" w:type="auto"/>
            <w:hideMark/>
          </w:tcPr>
          <w:p w14:paraId="1E90C4C6" w14:textId="77777777" w:rsidR="00A06899" w:rsidRPr="00A06899" w:rsidRDefault="00A06899" w:rsidP="00A06899">
            <w:pPr>
              <w:spacing w:after="160" w:line="259" w:lineRule="auto"/>
            </w:pPr>
            <w:r w:rsidRPr="00A06899">
              <w:t>TEXT</w:t>
            </w:r>
          </w:p>
        </w:tc>
        <w:tc>
          <w:tcPr>
            <w:tcW w:w="0" w:type="auto"/>
            <w:hideMark/>
          </w:tcPr>
          <w:p w14:paraId="32D9A637" w14:textId="77777777" w:rsidR="00A06899" w:rsidRPr="00A06899" w:rsidRDefault="00A06899" w:rsidP="00A06899">
            <w:pPr>
              <w:spacing w:after="160" w:line="259" w:lineRule="auto"/>
            </w:pPr>
            <w:r w:rsidRPr="00A06899">
              <w:t>NOT NULL</w:t>
            </w:r>
          </w:p>
        </w:tc>
        <w:tc>
          <w:tcPr>
            <w:tcW w:w="0" w:type="auto"/>
            <w:hideMark/>
          </w:tcPr>
          <w:p w14:paraId="62CA4DFE" w14:textId="77777777" w:rsidR="00A06899" w:rsidRPr="00A06899" w:rsidRDefault="00A06899" w:rsidP="00A06899">
            <w:pPr>
              <w:spacing w:after="160" w:line="259" w:lineRule="auto"/>
            </w:pPr>
            <w:r w:rsidRPr="00A06899">
              <w:t>Notification message</w:t>
            </w:r>
          </w:p>
        </w:tc>
      </w:tr>
      <w:tr w:rsidR="00A06899" w:rsidRPr="00A06899" w14:paraId="1EA4E8A3" w14:textId="77777777" w:rsidTr="00A06899">
        <w:tc>
          <w:tcPr>
            <w:tcW w:w="0" w:type="auto"/>
            <w:hideMark/>
          </w:tcPr>
          <w:p w14:paraId="6A20FF86" w14:textId="77777777" w:rsidR="00A06899" w:rsidRPr="00A06899" w:rsidRDefault="00A06899" w:rsidP="00A06899">
            <w:pPr>
              <w:spacing w:after="160" w:line="259" w:lineRule="auto"/>
            </w:pPr>
            <w:r w:rsidRPr="00A06899">
              <w:t>status</w:t>
            </w:r>
          </w:p>
        </w:tc>
        <w:tc>
          <w:tcPr>
            <w:tcW w:w="0" w:type="auto"/>
            <w:hideMark/>
          </w:tcPr>
          <w:p w14:paraId="0EF7A83A" w14:textId="77777777" w:rsidR="00A06899" w:rsidRPr="00A06899" w:rsidRDefault="00A06899" w:rsidP="00A06899">
            <w:pPr>
              <w:spacing w:after="160" w:line="259" w:lineRule="auto"/>
            </w:pPr>
            <w:proofErr w:type="gramStart"/>
            <w:r w:rsidRPr="00A06899">
              <w:t>ENUM(</w:t>
            </w:r>
            <w:proofErr w:type="gramEnd"/>
            <w:r w:rsidRPr="00A06899">
              <w:t>'unread', 'read')</w:t>
            </w:r>
          </w:p>
        </w:tc>
        <w:tc>
          <w:tcPr>
            <w:tcW w:w="0" w:type="auto"/>
            <w:hideMark/>
          </w:tcPr>
          <w:p w14:paraId="4DFD65CD" w14:textId="77777777" w:rsidR="00A06899" w:rsidRPr="00A06899" w:rsidRDefault="00A06899" w:rsidP="00A06899">
            <w:pPr>
              <w:spacing w:after="160" w:line="259" w:lineRule="auto"/>
            </w:pPr>
            <w:r w:rsidRPr="00A06899">
              <w:t>DEFAULT 'unread'</w:t>
            </w:r>
          </w:p>
        </w:tc>
        <w:tc>
          <w:tcPr>
            <w:tcW w:w="0" w:type="auto"/>
            <w:hideMark/>
          </w:tcPr>
          <w:p w14:paraId="0D37542D" w14:textId="77777777" w:rsidR="00A06899" w:rsidRPr="00A06899" w:rsidRDefault="00A06899" w:rsidP="00A06899">
            <w:pPr>
              <w:spacing w:after="160" w:line="259" w:lineRule="auto"/>
            </w:pPr>
            <w:r w:rsidRPr="00A06899">
              <w:t>Status of the notification</w:t>
            </w:r>
          </w:p>
        </w:tc>
      </w:tr>
      <w:tr w:rsidR="00A06899" w:rsidRPr="00A06899" w14:paraId="42B67DD0" w14:textId="77777777" w:rsidTr="00A06899">
        <w:tc>
          <w:tcPr>
            <w:tcW w:w="0" w:type="auto"/>
            <w:hideMark/>
          </w:tcPr>
          <w:p w14:paraId="377D8816"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65DA89C8" w14:textId="77777777" w:rsidR="00A06899" w:rsidRPr="00A06899" w:rsidRDefault="00A06899" w:rsidP="00A06899">
            <w:pPr>
              <w:spacing w:after="160" w:line="259" w:lineRule="auto"/>
            </w:pPr>
            <w:r w:rsidRPr="00A06899">
              <w:t>TIMESTAMP</w:t>
            </w:r>
          </w:p>
        </w:tc>
        <w:tc>
          <w:tcPr>
            <w:tcW w:w="0" w:type="auto"/>
            <w:hideMark/>
          </w:tcPr>
          <w:p w14:paraId="0BE4BD0A" w14:textId="77777777" w:rsidR="00A06899" w:rsidRPr="00A06899" w:rsidRDefault="00A06899" w:rsidP="00A06899">
            <w:pPr>
              <w:spacing w:after="160" w:line="259" w:lineRule="auto"/>
            </w:pPr>
            <w:r w:rsidRPr="00A06899">
              <w:t>DEFAULT CURRENT_TIMESTAMP</w:t>
            </w:r>
          </w:p>
        </w:tc>
        <w:tc>
          <w:tcPr>
            <w:tcW w:w="0" w:type="auto"/>
            <w:hideMark/>
          </w:tcPr>
          <w:p w14:paraId="6134D404" w14:textId="77777777" w:rsidR="00A06899" w:rsidRPr="00A06899" w:rsidRDefault="00A06899" w:rsidP="00A06899">
            <w:pPr>
              <w:spacing w:after="160" w:line="259" w:lineRule="auto"/>
            </w:pPr>
            <w:r w:rsidRPr="00A06899">
              <w:t>Timestamp when notification was created</w:t>
            </w:r>
          </w:p>
        </w:tc>
      </w:tr>
    </w:tbl>
    <w:p w14:paraId="6E055EAA" w14:textId="77777777" w:rsidR="00A06899" w:rsidRPr="00A06899" w:rsidRDefault="00A06899" w:rsidP="00A06899">
      <w:r w:rsidRPr="00A06899">
        <w:pict w14:anchorId="726FFF41">
          <v:rect id="_x0000_i1331" style="width:0;height:1.5pt" o:hralign="center" o:hrstd="t" o:hr="t" fillcolor="#a0a0a0" stroked="f"/>
        </w:pict>
      </w:r>
    </w:p>
    <w:p w14:paraId="5F0D923F" w14:textId="77777777" w:rsidR="00A06899" w:rsidRPr="00A06899" w:rsidRDefault="00A06899" w:rsidP="00A06899">
      <w:pPr>
        <w:rPr>
          <w:b/>
          <w:bCs/>
        </w:rPr>
      </w:pPr>
      <w:r w:rsidRPr="00A06899">
        <w:rPr>
          <w:b/>
          <w:bCs/>
        </w:rPr>
        <w:t>10. Invoice Table</w:t>
      </w:r>
    </w:p>
    <w:tbl>
      <w:tblPr>
        <w:tblStyle w:val="TableGrid"/>
        <w:tblW w:w="0" w:type="auto"/>
        <w:tblLook w:val="04A0" w:firstRow="1" w:lastRow="0" w:firstColumn="1" w:lastColumn="0" w:noHBand="0" w:noVBand="1"/>
      </w:tblPr>
      <w:tblGrid>
        <w:gridCol w:w="1585"/>
        <w:gridCol w:w="1513"/>
        <w:gridCol w:w="3937"/>
        <w:gridCol w:w="3445"/>
      </w:tblGrid>
      <w:tr w:rsidR="00A06899" w:rsidRPr="00A06899" w14:paraId="4C8BDFDE" w14:textId="77777777" w:rsidTr="00A06899">
        <w:tc>
          <w:tcPr>
            <w:tcW w:w="0" w:type="auto"/>
            <w:hideMark/>
          </w:tcPr>
          <w:p w14:paraId="26B069B5" w14:textId="77777777" w:rsidR="00A06899" w:rsidRPr="00A06899" w:rsidRDefault="00A06899" w:rsidP="00A06899">
            <w:pPr>
              <w:spacing w:after="160" w:line="259" w:lineRule="auto"/>
              <w:rPr>
                <w:b/>
                <w:bCs/>
              </w:rPr>
            </w:pPr>
            <w:r w:rsidRPr="00A06899">
              <w:rPr>
                <w:b/>
                <w:bCs/>
              </w:rPr>
              <w:t>Column Name</w:t>
            </w:r>
          </w:p>
        </w:tc>
        <w:tc>
          <w:tcPr>
            <w:tcW w:w="0" w:type="auto"/>
            <w:hideMark/>
          </w:tcPr>
          <w:p w14:paraId="58D41108" w14:textId="77777777" w:rsidR="00A06899" w:rsidRPr="00A06899" w:rsidRDefault="00A06899" w:rsidP="00A06899">
            <w:pPr>
              <w:spacing w:after="160" w:line="259" w:lineRule="auto"/>
              <w:rPr>
                <w:b/>
                <w:bCs/>
              </w:rPr>
            </w:pPr>
            <w:r w:rsidRPr="00A06899">
              <w:rPr>
                <w:b/>
                <w:bCs/>
              </w:rPr>
              <w:t>Data Type</w:t>
            </w:r>
          </w:p>
        </w:tc>
        <w:tc>
          <w:tcPr>
            <w:tcW w:w="0" w:type="auto"/>
            <w:hideMark/>
          </w:tcPr>
          <w:p w14:paraId="5A9E364C" w14:textId="77777777" w:rsidR="00A06899" w:rsidRPr="00A06899" w:rsidRDefault="00A06899" w:rsidP="00A06899">
            <w:pPr>
              <w:spacing w:after="160" w:line="259" w:lineRule="auto"/>
              <w:rPr>
                <w:b/>
                <w:bCs/>
              </w:rPr>
            </w:pPr>
            <w:r w:rsidRPr="00A06899">
              <w:rPr>
                <w:b/>
                <w:bCs/>
              </w:rPr>
              <w:t>Constraints</w:t>
            </w:r>
          </w:p>
        </w:tc>
        <w:tc>
          <w:tcPr>
            <w:tcW w:w="0" w:type="auto"/>
            <w:hideMark/>
          </w:tcPr>
          <w:p w14:paraId="0295EC03" w14:textId="77777777" w:rsidR="00A06899" w:rsidRPr="00A06899" w:rsidRDefault="00A06899" w:rsidP="00A06899">
            <w:pPr>
              <w:spacing w:after="160" w:line="259" w:lineRule="auto"/>
              <w:rPr>
                <w:b/>
                <w:bCs/>
              </w:rPr>
            </w:pPr>
            <w:r w:rsidRPr="00A06899">
              <w:rPr>
                <w:b/>
                <w:bCs/>
              </w:rPr>
              <w:t>Description</w:t>
            </w:r>
          </w:p>
        </w:tc>
      </w:tr>
      <w:tr w:rsidR="00A06899" w:rsidRPr="00A06899" w14:paraId="0AEFF6DD" w14:textId="77777777" w:rsidTr="00A06899">
        <w:tc>
          <w:tcPr>
            <w:tcW w:w="0" w:type="auto"/>
            <w:hideMark/>
          </w:tcPr>
          <w:p w14:paraId="2D182B02" w14:textId="77777777" w:rsidR="00A06899" w:rsidRPr="00A06899" w:rsidRDefault="00A06899" w:rsidP="00A06899">
            <w:pPr>
              <w:spacing w:after="160" w:line="259" w:lineRule="auto"/>
            </w:pPr>
            <w:proofErr w:type="spellStart"/>
            <w:r w:rsidRPr="00A06899">
              <w:t>invoice_id</w:t>
            </w:r>
            <w:proofErr w:type="spellEnd"/>
          </w:p>
        </w:tc>
        <w:tc>
          <w:tcPr>
            <w:tcW w:w="0" w:type="auto"/>
            <w:hideMark/>
          </w:tcPr>
          <w:p w14:paraId="1336B0AA" w14:textId="77777777" w:rsidR="00A06899" w:rsidRPr="00A06899" w:rsidRDefault="00A06899" w:rsidP="00A06899">
            <w:pPr>
              <w:spacing w:after="160" w:line="259" w:lineRule="auto"/>
            </w:pPr>
            <w:r w:rsidRPr="00A06899">
              <w:t>INT</w:t>
            </w:r>
          </w:p>
        </w:tc>
        <w:tc>
          <w:tcPr>
            <w:tcW w:w="0" w:type="auto"/>
            <w:hideMark/>
          </w:tcPr>
          <w:p w14:paraId="3424216E" w14:textId="77777777" w:rsidR="00A06899" w:rsidRPr="00A06899" w:rsidRDefault="00A06899" w:rsidP="00A06899">
            <w:pPr>
              <w:spacing w:after="160" w:line="259" w:lineRule="auto"/>
            </w:pPr>
            <w:r w:rsidRPr="00A06899">
              <w:t>PRIMARY KEY, AUTO_INCREMENT</w:t>
            </w:r>
          </w:p>
        </w:tc>
        <w:tc>
          <w:tcPr>
            <w:tcW w:w="0" w:type="auto"/>
            <w:hideMark/>
          </w:tcPr>
          <w:p w14:paraId="69235139" w14:textId="77777777" w:rsidR="00A06899" w:rsidRPr="00A06899" w:rsidRDefault="00A06899" w:rsidP="00A06899">
            <w:pPr>
              <w:spacing w:after="160" w:line="259" w:lineRule="auto"/>
            </w:pPr>
            <w:r w:rsidRPr="00A06899">
              <w:t>Unique identifier for the invoice</w:t>
            </w:r>
          </w:p>
        </w:tc>
      </w:tr>
      <w:tr w:rsidR="00A06899" w:rsidRPr="00A06899" w14:paraId="6B59EB05" w14:textId="77777777" w:rsidTr="00A06899">
        <w:tc>
          <w:tcPr>
            <w:tcW w:w="0" w:type="auto"/>
            <w:hideMark/>
          </w:tcPr>
          <w:p w14:paraId="32DE3921" w14:textId="77777777" w:rsidR="00A06899" w:rsidRPr="00A06899" w:rsidRDefault="00A06899" w:rsidP="00A06899">
            <w:pPr>
              <w:spacing w:after="160" w:line="259" w:lineRule="auto"/>
            </w:pPr>
            <w:proofErr w:type="spellStart"/>
            <w:r w:rsidRPr="00A06899">
              <w:t>booking_id</w:t>
            </w:r>
            <w:proofErr w:type="spellEnd"/>
          </w:p>
        </w:tc>
        <w:tc>
          <w:tcPr>
            <w:tcW w:w="0" w:type="auto"/>
            <w:hideMark/>
          </w:tcPr>
          <w:p w14:paraId="12426D59" w14:textId="77777777" w:rsidR="00A06899" w:rsidRPr="00A06899" w:rsidRDefault="00A06899" w:rsidP="00A06899">
            <w:pPr>
              <w:spacing w:after="160" w:line="259" w:lineRule="auto"/>
            </w:pPr>
            <w:r w:rsidRPr="00A06899">
              <w:t>INT</w:t>
            </w:r>
          </w:p>
        </w:tc>
        <w:tc>
          <w:tcPr>
            <w:tcW w:w="0" w:type="auto"/>
            <w:hideMark/>
          </w:tcPr>
          <w:p w14:paraId="1969B851" w14:textId="77777777" w:rsidR="00A06899" w:rsidRPr="00A06899" w:rsidRDefault="00A06899" w:rsidP="00A06899">
            <w:pPr>
              <w:spacing w:after="160" w:line="259" w:lineRule="auto"/>
            </w:pPr>
            <w:r w:rsidRPr="00A06899">
              <w:t xml:space="preserve">FOREIGN KEY (references </w:t>
            </w:r>
            <w:proofErr w:type="spellStart"/>
            <w:r w:rsidRPr="00A06899">
              <w:t>Booking.booking_id</w:t>
            </w:r>
            <w:proofErr w:type="spellEnd"/>
            <w:r w:rsidRPr="00A06899">
              <w:t>)</w:t>
            </w:r>
          </w:p>
        </w:tc>
        <w:tc>
          <w:tcPr>
            <w:tcW w:w="0" w:type="auto"/>
            <w:hideMark/>
          </w:tcPr>
          <w:p w14:paraId="07D0ABC2" w14:textId="77777777" w:rsidR="00A06899" w:rsidRPr="00A06899" w:rsidRDefault="00A06899" w:rsidP="00A06899">
            <w:pPr>
              <w:spacing w:after="160" w:line="259" w:lineRule="auto"/>
            </w:pPr>
            <w:r w:rsidRPr="00A06899">
              <w:t>Related booking ID</w:t>
            </w:r>
          </w:p>
        </w:tc>
      </w:tr>
      <w:tr w:rsidR="00A06899" w:rsidRPr="00A06899" w14:paraId="2F80E048" w14:textId="77777777" w:rsidTr="00A06899">
        <w:tc>
          <w:tcPr>
            <w:tcW w:w="0" w:type="auto"/>
            <w:hideMark/>
          </w:tcPr>
          <w:p w14:paraId="739A0BD6" w14:textId="77777777" w:rsidR="00A06899" w:rsidRPr="00A06899" w:rsidRDefault="00A06899" w:rsidP="00A06899">
            <w:pPr>
              <w:spacing w:after="160" w:line="259" w:lineRule="auto"/>
            </w:pPr>
            <w:r w:rsidRPr="00A06899">
              <w:t>amount</w:t>
            </w:r>
          </w:p>
        </w:tc>
        <w:tc>
          <w:tcPr>
            <w:tcW w:w="0" w:type="auto"/>
            <w:hideMark/>
          </w:tcPr>
          <w:p w14:paraId="77C4F5AB" w14:textId="77777777" w:rsidR="00A06899" w:rsidRPr="00A06899" w:rsidRDefault="00A06899" w:rsidP="00A06899">
            <w:pPr>
              <w:spacing w:after="160" w:line="259" w:lineRule="auto"/>
            </w:pPr>
            <w:proofErr w:type="gramStart"/>
            <w:r w:rsidRPr="00A06899">
              <w:t>DECIMAL(</w:t>
            </w:r>
            <w:proofErr w:type="gramEnd"/>
            <w:r w:rsidRPr="00A06899">
              <w:t>8, 2)</w:t>
            </w:r>
          </w:p>
        </w:tc>
        <w:tc>
          <w:tcPr>
            <w:tcW w:w="0" w:type="auto"/>
            <w:hideMark/>
          </w:tcPr>
          <w:p w14:paraId="5A1194BC" w14:textId="77777777" w:rsidR="00A06899" w:rsidRPr="00A06899" w:rsidRDefault="00A06899" w:rsidP="00A06899">
            <w:pPr>
              <w:spacing w:after="160" w:line="259" w:lineRule="auto"/>
            </w:pPr>
            <w:r w:rsidRPr="00A06899">
              <w:t>NOT NULL</w:t>
            </w:r>
          </w:p>
        </w:tc>
        <w:tc>
          <w:tcPr>
            <w:tcW w:w="0" w:type="auto"/>
            <w:hideMark/>
          </w:tcPr>
          <w:p w14:paraId="6F83D4A0" w14:textId="77777777" w:rsidR="00A06899" w:rsidRPr="00A06899" w:rsidRDefault="00A06899" w:rsidP="00A06899">
            <w:pPr>
              <w:spacing w:after="160" w:line="259" w:lineRule="auto"/>
            </w:pPr>
            <w:r w:rsidRPr="00A06899">
              <w:t>Total amount billed</w:t>
            </w:r>
          </w:p>
        </w:tc>
      </w:tr>
      <w:tr w:rsidR="00A06899" w:rsidRPr="00A06899" w14:paraId="4544CDCF" w14:textId="77777777" w:rsidTr="00A06899">
        <w:tc>
          <w:tcPr>
            <w:tcW w:w="0" w:type="auto"/>
            <w:hideMark/>
          </w:tcPr>
          <w:p w14:paraId="7E290232" w14:textId="77777777" w:rsidR="00A06899" w:rsidRPr="00A06899" w:rsidRDefault="00A06899" w:rsidP="00A06899">
            <w:pPr>
              <w:spacing w:after="160" w:line="259" w:lineRule="auto"/>
            </w:pPr>
            <w:proofErr w:type="spellStart"/>
            <w:r w:rsidRPr="00A06899">
              <w:t>invoice_date</w:t>
            </w:r>
            <w:proofErr w:type="spellEnd"/>
          </w:p>
        </w:tc>
        <w:tc>
          <w:tcPr>
            <w:tcW w:w="0" w:type="auto"/>
            <w:hideMark/>
          </w:tcPr>
          <w:p w14:paraId="0646226B" w14:textId="77777777" w:rsidR="00A06899" w:rsidRPr="00A06899" w:rsidRDefault="00A06899" w:rsidP="00A06899">
            <w:pPr>
              <w:spacing w:after="160" w:line="259" w:lineRule="auto"/>
            </w:pPr>
            <w:r w:rsidRPr="00A06899">
              <w:t>TIMESTAMP</w:t>
            </w:r>
          </w:p>
        </w:tc>
        <w:tc>
          <w:tcPr>
            <w:tcW w:w="0" w:type="auto"/>
            <w:hideMark/>
          </w:tcPr>
          <w:p w14:paraId="4BA305DD" w14:textId="77777777" w:rsidR="00A06899" w:rsidRPr="00A06899" w:rsidRDefault="00A06899" w:rsidP="00A06899">
            <w:pPr>
              <w:spacing w:after="160" w:line="259" w:lineRule="auto"/>
            </w:pPr>
            <w:r w:rsidRPr="00A06899">
              <w:t>DEFAULT CURRENT_TIMESTAMP</w:t>
            </w:r>
          </w:p>
        </w:tc>
        <w:tc>
          <w:tcPr>
            <w:tcW w:w="0" w:type="auto"/>
            <w:hideMark/>
          </w:tcPr>
          <w:p w14:paraId="4824C275" w14:textId="77777777" w:rsidR="00A06899" w:rsidRPr="00A06899" w:rsidRDefault="00A06899" w:rsidP="00A06899">
            <w:pPr>
              <w:spacing w:after="160" w:line="259" w:lineRule="auto"/>
            </w:pPr>
            <w:r w:rsidRPr="00A06899">
              <w:t>Timestamp when the invoice was generated</w:t>
            </w:r>
          </w:p>
        </w:tc>
      </w:tr>
    </w:tbl>
    <w:p w14:paraId="7B9846BA" w14:textId="77777777" w:rsidR="00A06899" w:rsidRPr="00A06899" w:rsidRDefault="00A06899" w:rsidP="00A06899">
      <w:r w:rsidRPr="00A06899">
        <w:pict w14:anchorId="4DA06503">
          <v:rect id="_x0000_i1332" style="width:0;height:1.5pt" o:hralign="center" o:hrstd="t" o:hr="t" fillcolor="#a0a0a0" stroked="f"/>
        </w:pict>
      </w:r>
    </w:p>
    <w:p w14:paraId="1BDE472E" w14:textId="77777777" w:rsidR="00A06899" w:rsidRPr="00A06899" w:rsidRDefault="00A06899" w:rsidP="00A06899">
      <w:pPr>
        <w:rPr>
          <w:b/>
          <w:bCs/>
        </w:rPr>
      </w:pPr>
      <w:r w:rsidRPr="00A06899">
        <w:rPr>
          <w:b/>
          <w:bCs/>
        </w:rPr>
        <w:t>11. Feedback Table</w:t>
      </w:r>
    </w:p>
    <w:tbl>
      <w:tblPr>
        <w:tblStyle w:val="TableGrid"/>
        <w:tblW w:w="0" w:type="auto"/>
        <w:tblLook w:val="04A0" w:firstRow="1" w:lastRow="0" w:firstColumn="1" w:lastColumn="0" w:noHBand="0" w:noVBand="1"/>
      </w:tblPr>
      <w:tblGrid>
        <w:gridCol w:w="1593"/>
        <w:gridCol w:w="1321"/>
        <w:gridCol w:w="3994"/>
        <w:gridCol w:w="3572"/>
      </w:tblGrid>
      <w:tr w:rsidR="00A06899" w:rsidRPr="00A06899" w14:paraId="315534EA" w14:textId="77777777" w:rsidTr="00A06899">
        <w:tc>
          <w:tcPr>
            <w:tcW w:w="0" w:type="auto"/>
            <w:hideMark/>
          </w:tcPr>
          <w:p w14:paraId="395D820F" w14:textId="77777777" w:rsidR="00A06899" w:rsidRPr="00A06899" w:rsidRDefault="00A06899" w:rsidP="00A06899">
            <w:pPr>
              <w:spacing w:after="160" w:line="259" w:lineRule="auto"/>
              <w:rPr>
                <w:b/>
                <w:bCs/>
              </w:rPr>
            </w:pPr>
            <w:r w:rsidRPr="00A06899">
              <w:rPr>
                <w:b/>
                <w:bCs/>
              </w:rPr>
              <w:t>Column Name</w:t>
            </w:r>
          </w:p>
        </w:tc>
        <w:tc>
          <w:tcPr>
            <w:tcW w:w="0" w:type="auto"/>
            <w:hideMark/>
          </w:tcPr>
          <w:p w14:paraId="535344D4" w14:textId="77777777" w:rsidR="00A06899" w:rsidRPr="00A06899" w:rsidRDefault="00A06899" w:rsidP="00A06899">
            <w:pPr>
              <w:spacing w:after="160" w:line="259" w:lineRule="auto"/>
              <w:rPr>
                <w:b/>
                <w:bCs/>
              </w:rPr>
            </w:pPr>
            <w:r w:rsidRPr="00A06899">
              <w:rPr>
                <w:b/>
                <w:bCs/>
              </w:rPr>
              <w:t>Data Type</w:t>
            </w:r>
          </w:p>
        </w:tc>
        <w:tc>
          <w:tcPr>
            <w:tcW w:w="0" w:type="auto"/>
            <w:hideMark/>
          </w:tcPr>
          <w:p w14:paraId="3C844884" w14:textId="77777777" w:rsidR="00A06899" w:rsidRPr="00A06899" w:rsidRDefault="00A06899" w:rsidP="00A06899">
            <w:pPr>
              <w:spacing w:after="160" w:line="259" w:lineRule="auto"/>
              <w:rPr>
                <w:b/>
                <w:bCs/>
              </w:rPr>
            </w:pPr>
            <w:r w:rsidRPr="00A06899">
              <w:rPr>
                <w:b/>
                <w:bCs/>
              </w:rPr>
              <w:t>Constraints</w:t>
            </w:r>
          </w:p>
        </w:tc>
        <w:tc>
          <w:tcPr>
            <w:tcW w:w="0" w:type="auto"/>
            <w:hideMark/>
          </w:tcPr>
          <w:p w14:paraId="39DEBF14" w14:textId="77777777" w:rsidR="00A06899" w:rsidRPr="00A06899" w:rsidRDefault="00A06899" w:rsidP="00A06899">
            <w:pPr>
              <w:spacing w:after="160" w:line="259" w:lineRule="auto"/>
              <w:rPr>
                <w:b/>
                <w:bCs/>
              </w:rPr>
            </w:pPr>
            <w:r w:rsidRPr="00A06899">
              <w:rPr>
                <w:b/>
                <w:bCs/>
              </w:rPr>
              <w:t>Description</w:t>
            </w:r>
          </w:p>
        </w:tc>
      </w:tr>
      <w:tr w:rsidR="00A06899" w:rsidRPr="00A06899" w14:paraId="3069570F" w14:textId="77777777" w:rsidTr="00A06899">
        <w:tc>
          <w:tcPr>
            <w:tcW w:w="0" w:type="auto"/>
            <w:hideMark/>
          </w:tcPr>
          <w:p w14:paraId="2CDBB5E6" w14:textId="77777777" w:rsidR="00A06899" w:rsidRPr="00A06899" w:rsidRDefault="00A06899" w:rsidP="00A06899">
            <w:pPr>
              <w:spacing w:after="160" w:line="259" w:lineRule="auto"/>
            </w:pPr>
            <w:proofErr w:type="spellStart"/>
            <w:r w:rsidRPr="00A06899">
              <w:t>feedback_id</w:t>
            </w:r>
            <w:proofErr w:type="spellEnd"/>
          </w:p>
        </w:tc>
        <w:tc>
          <w:tcPr>
            <w:tcW w:w="0" w:type="auto"/>
            <w:hideMark/>
          </w:tcPr>
          <w:p w14:paraId="03DDF793" w14:textId="77777777" w:rsidR="00A06899" w:rsidRPr="00A06899" w:rsidRDefault="00A06899" w:rsidP="00A06899">
            <w:pPr>
              <w:spacing w:after="160" w:line="259" w:lineRule="auto"/>
            </w:pPr>
            <w:r w:rsidRPr="00A06899">
              <w:t>INT</w:t>
            </w:r>
          </w:p>
        </w:tc>
        <w:tc>
          <w:tcPr>
            <w:tcW w:w="0" w:type="auto"/>
            <w:hideMark/>
          </w:tcPr>
          <w:p w14:paraId="756F6CA9" w14:textId="77777777" w:rsidR="00A06899" w:rsidRPr="00A06899" w:rsidRDefault="00A06899" w:rsidP="00A06899">
            <w:pPr>
              <w:spacing w:after="160" w:line="259" w:lineRule="auto"/>
            </w:pPr>
            <w:r w:rsidRPr="00A06899">
              <w:t>PRIMARY KEY, AUTO_INCREMENT</w:t>
            </w:r>
          </w:p>
        </w:tc>
        <w:tc>
          <w:tcPr>
            <w:tcW w:w="0" w:type="auto"/>
            <w:hideMark/>
          </w:tcPr>
          <w:p w14:paraId="4EA87A51" w14:textId="77777777" w:rsidR="00A06899" w:rsidRPr="00A06899" w:rsidRDefault="00A06899" w:rsidP="00A06899">
            <w:pPr>
              <w:spacing w:after="160" w:line="259" w:lineRule="auto"/>
            </w:pPr>
            <w:r w:rsidRPr="00A06899">
              <w:t>Unique identifier for the feedback</w:t>
            </w:r>
          </w:p>
        </w:tc>
      </w:tr>
      <w:tr w:rsidR="00A06899" w:rsidRPr="00A06899" w14:paraId="12D3753B" w14:textId="77777777" w:rsidTr="00A06899">
        <w:tc>
          <w:tcPr>
            <w:tcW w:w="0" w:type="auto"/>
            <w:hideMark/>
          </w:tcPr>
          <w:p w14:paraId="543DA7ED"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5C6001E4" w14:textId="77777777" w:rsidR="00A06899" w:rsidRPr="00A06899" w:rsidRDefault="00A06899" w:rsidP="00A06899">
            <w:pPr>
              <w:spacing w:after="160" w:line="259" w:lineRule="auto"/>
            </w:pPr>
            <w:r w:rsidRPr="00A06899">
              <w:t>INT</w:t>
            </w:r>
          </w:p>
        </w:tc>
        <w:tc>
          <w:tcPr>
            <w:tcW w:w="0" w:type="auto"/>
            <w:hideMark/>
          </w:tcPr>
          <w:p w14:paraId="6A357D04"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2109DF97" w14:textId="77777777" w:rsidR="00A06899" w:rsidRPr="00A06899" w:rsidRDefault="00A06899" w:rsidP="00A06899">
            <w:pPr>
              <w:spacing w:after="160" w:line="259" w:lineRule="auto"/>
            </w:pPr>
            <w:r w:rsidRPr="00A06899">
              <w:t>User providing the feedback</w:t>
            </w:r>
          </w:p>
        </w:tc>
      </w:tr>
      <w:tr w:rsidR="00A06899" w:rsidRPr="00A06899" w14:paraId="474E8284" w14:textId="77777777" w:rsidTr="00A06899">
        <w:tc>
          <w:tcPr>
            <w:tcW w:w="0" w:type="auto"/>
            <w:hideMark/>
          </w:tcPr>
          <w:p w14:paraId="554515F3" w14:textId="77777777" w:rsidR="00A06899" w:rsidRPr="00A06899" w:rsidRDefault="00A06899" w:rsidP="00A06899">
            <w:pPr>
              <w:spacing w:after="160" w:line="259" w:lineRule="auto"/>
            </w:pPr>
            <w:proofErr w:type="spellStart"/>
            <w:r w:rsidRPr="00A06899">
              <w:t>theater_id</w:t>
            </w:r>
            <w:proofErr w:type="spellEnd"/>
          </w:p>
        </w:tc>
        <w:tc>
          <w:tcPr>
            <w:tcW w:w="0" w:type="auto"/>
            <w:hideMark/>
          </w:tcPr>
          <w:p w14:paraId="5667E9FC" w14:textId="77777777" w:rsidR="00A06899" w:rsidRPr="00A06899" w:rsidRDefault="00A06899" w:rsidP="00A06899">
            <w:pPr>
              <w:spacing w:after="160" w:line="259" w:lineRule="auto"/>
            </w:pPr>
            <w:r w:rsidRPr="00A06899">
              <w:t>INT</w:t>
            </w:r>
          </w:p>
        </w:tc>
        <w:tc>
          <w:tcPr>
            <w:tcW w:w="0" w:type="auto"/>
            <w:hideMark/>
          </w:tcPr>
          <w:p w14:paraId="6B885929" w14:textId="77777777" w:rsidR="00A06899" w:rsidRPr="00A06899" w:rsidRDefault="00A06899" w:rsidP="00A06899">
            <w:pPr>
              <w:spacing w:after="160" w:line="259" w:lineRule="auto"/>
            </w:pPr>
            <w:r w:rsidRPr="00A06899">
              <w:t xml:space="preserve">FOREIGN KEY (references </w:t>
            </w:r>
            <w:proofErr w:type="spellStart"/>
            <w:r w:rsidRPr="00A06899">
              <w:t>Theater.theater_id</w:t>
            </w:r>
            <w:proofErr w:type="spellEnd"/>
            <w:r w:rsidRPr="00A06899">
              <w:t>)</w:t>
            </w:r>
          </w:p>
        </w:tc>
        <w:tc>
          <w:tcPr>
            <w:tcW w:w="0" w:type="auto"/>
            <w:hideMark/>
          </w:tcPr>
          <w:p w14:paraId="68D17A52" w14:textId="77777777" w:rsidR="00A06899" w:rsidRPr="00A06899" w:rsidRDefault="00A06899" w:rsidP="00A06899">
            <w:pPr>
              <w:spacing w:after="160" w:line="259" w:lineRule="auto"/>
            </w:pPr>
            <w:proofErr w:type="spellStart"/>
            <w:r w:rsidRPr="00A06899">
              <w:t>Theater</w:t>
            </w:r>
            <w:proofErr w:type="spellEnd"/>
            <w:r w:rsidRPr="00A06899">
              <w:t xml:space="preserve"> being reviewed</w:t>
            </w:r>
          </w:p>
        </w:tc>
      </w:tr>
      <w:tr w:rsidR="00A06899" w:rsidRPr="00A06899" w14:paraId="78840AF6" w14:textId="77777777" w:rsidTr="00A06899">
        <w:tc>
          <w:tcPr>
            <w:tcW w:w="0" w:type="auto"/>
            <w:hideMark/>
          </w:tcPr>
          <w:p w14:paraId="29F1DCEB" w14:textId="77777777" w:rsidR="00A06899" w:rsidRPr="00A06899" w:rsidRDefault="00A06899" w:rsidP="00A06899">
            <w:pPr>
              <w:spacing w:after="160" w:line="259" w:lineRule="auto"/>
            </w:pPr>
            <w:r w:rsidRPr="00A06899">
              <w:t>comments</w:t>
            </w:r>
          </w:p>
        </w:tc>
        <w:tc>
          <w:tcPr>
            <w:tcW w:w="0" w:type="auto"/>
            <w:hideMark/>
          </w:tcPr>
          <w:p w14:paraId="3EB4EA7A" w14:textId="77777777" w:rsidR="00A06899" w:rsidRPr="00A06899" w:rsidRDefault="00A06899" w:rsidP="00A06899">
            <w:pPr>
              <w:spacing w:after="160" w:line="259" w:lineRule="auto"/>
            </w:pPr>
            <w:r w:rsidRPr="00A06899">
              <w:t>TEXT</w:t>
            </w:r>
          </w:p>
        </w:tc>
        <w:tc>
          <w:tcPr>
            <w:tcW w:w="0" w:type="auto"/>
            <w:hideMark/>
          </w:tcPr>
          <w:p w14:paraId="3D94329F" w14:textId="77777777" w:rsidR="00A06899" w:rsidRPr="00A06899" w:rsidRDefault="00A06899" w:rsidP="00A06899">
            <w:pPr>
              <w:spacing w:after="160" w:line="259" w:lineRule="auto"/>
            </w:pPr>
          </w:p>
        </w:tc>
        <w:tc>
          <w:tcPr>
            <w:tcW w:w="0" w:type="auto"/>
            <w:hideMark/>
          </w:tcPr>
          <w:p w14:paraId="7966D19A" w14:textId="77777777" w:rsidR="00A06899" w:rsidRPr="00A06899" w:rsidRDefault="00A06899" w:rsidP="00A06899">
            <w:pPr>
              <w:spacing w:after="160" w:line="259" w:lineRule="auto"/>
            </w:pPr>
            <w:r w:rsidRPr="00A06899">
              <w:t>Feedback comments</w:t>
            </w:r>
          </w:p>
        </w:tc>
      </w:tr>
      <w:tr w:rsidR="00A06899" w:rsidRPr="00A06899" w14:paraId="596872A1" w14:textId="77777777" w:rsidTr="00A06899">
        <w:tc>
          <w:tcPr>
            <w:tcW w:w="0" w:type="auto"/>
            <w:hideMark/>
          </w:tcPr>
          <w:p w14:paraId="7CA56FAE" w14:textId="77777777" w:rsidR="00A06899" w:rsidRPr="00A06899" w:rsidRDefault="00A06899" w:rsidP="00A06899">
            <w:pPr>
              <w:spacing w:after="160" w:line="259" w:lineRule="auto"/>
            </w:pPr>
            <w:proofErr w:type="spellStart"/>
            <w:r w:rsidRPr="00A06899">
              <w:t>created_at</w:t>
            </w:r>
            <w:proofErr w:type="spellEnd"/>
          </w:p>
        </w:tc>
        <w:tc>
          <w:tcPr>
            <w:tcW w:w="0" w:type="auto"/>
            <w:hideMark/>
          </w:tcPr>
          <w:p w14:paraId="71BA7133" w14:textId="77777777" w:rsidR="00A06899" w:rsidRPr="00A06899" w:rsidRDefault="00A06899" w:rsidP="00A06899">
            <w:pPr>
              <w:spacing w:after="160" w:line="259" w:lineRule="auto"/>
            </w:pPr>
            <w:r w:rsidRPr="00A06899">
              <w:t>TIMESTAMP</w:t>
            </w:r>
          </w:p>
        </w:tc>
        <w:tc>
          <w:tcPr>
            <w:tcW w:w="0" w:type="auto"/>
            <w:hideMark/>
          </w:tcPr>
          <w:p w14:paraId="1895AFA2" w14:textId="77777777" w:rsidR="00A06899" w:rsidRPr="00A06899" w:rsidRDefault="00A06899" w:rsidP="00A06899">
            <w:pPr>
              <w:spacing w:after="160" w:line="259" w:lineRule="auto"/>
            </w:pPr>
            <w:r w:rsidRPr="00A06899">
              <w:t>DEFAULT CURRENT_TIMESTAMP</w:t>
            </w:r>
          </w:p>
        </w:tc>
        <w:tc>
          <w:tcPr>
            <w:tcW w:w="0" w:type="auto"/>
            <w:hideMark/>
          </w:tcPr>
          <w:p w14:paraId="417FA84D" w14:textId="77777777" w:rsidR="00A06899" w:rsidRPr="00A06899" w:rsidRDefault="00A06899" w:rsidP="00A06899">
            <w:pPr>
              <w:spacing w:after="160" w:line="259" w:lineRule="auto"/>
            </w:pPr>
            <w:r w:rsidRPr="00A06899">
              <w:t>Timestamp when feedback was submitted</w:t>
            </w:r>
          </w:p>
        </w:tc>
      </w:tr>
    </w:tbl>
    <w:p w14:paraId="17027078" w14:textId="77777777" w:rsidR="00A06899" w:rsidRPr="00A06899" w:rsidRDefault="00A06899" w:rsidP="00A06899">
      <w:r w:rsidRPr="00A06899">
        <w:pict w14:anchorId="1D4FFC6F">
          <v:rect id="_x0000_i1333" style="width:0;height:1.5pt" o:hralign="center" o:hrstd="t" o:hr="t" fillcolor="#a0a0a0" stroked="f"/>
        </w:pict>
      </w:r>
    </w:p>
    <w:p w14:paraId="53A1673C" w14:textId="77777777" w:rsidR="00A06899" w:rsidRPr="00A06899" w:rsidRDefault="00A06899" w:rsidP="00A06899">
      <w:pPr>
        <w:rPr>
          <w:b/>
          <w:bCs/>
        </w:rPr>
      </w:pPr>
      <w:r w:rsidRPr="00A06899">
        <w:rPr>
          <w:b/>
          <w:bCs/>
        </w:rPr>
        <w:t>12. Discount Table</w:t>
      </w:r>
    </w:p>
    <w:tbl>
      <w:tblPr>
        <w:tblStyle w:val="TableGrid"/>
        <w:tblW w:w="0" w:type="auto"/>
        <w:tblLook w:val="04A0" w:firstRow="1" w:lastRow="0" w:firstColumn="1" w:lastColumn="0" w:noHBand="0" w:noVBand="1"/>
      </w:tblPr>
      <w:tblGrid>
        <w:gridCol w:w="1657"/>
        <w:gridCol w:w="1582"/>
        <w:gridCol w:w="3392"/>
        <w:gridCol w:w="3325"/>
      </w:tblGrid>
      <w:tr w:rsidR="00A06899" w:rsidRPr="00A06899" w14:paraId="2BE58141" w14:textId="77777777" w:rsidTr="00A06899">
        <w:tc>
          <w:tcPr>
            <w:tcW w:w="0" w:type="auto"/>
            <w:hideMark/>
          </w:tcPr>
          <w:p w14:paraId="7202591D" w14:textId="77777777" w:rsidR="00A06899" w:rsidRPr="00A06899" w:rsidRDefault="00A06899" w:rsidP="00A06899">
            <w:pPr>
              <w:spacing w:after="160" w:line="259" w:lineRule="auto"/>
              <w:rPr>
                <w:b/>
                <w:bCs/>
              </w:rPr>
            </w:pPr>
            <w:r w:rsidRPr="00A06899">
              <w:rPr>
                <w:b/>
                <w:bCs/>
              </w:rPr>
              <w:t>Column Name</w:t>
            </w:r>
          </w:p>
        </w:tc>
        <w:tc>
          <w:tcPr>
            <w:tcW w:w="0" w:type="auto"/>
            <w:hideMark/>
          </w:tcPr>
          <w:p w14:paraId="5F219216" w14:textId="77777777" w:rsidR="00A06899" w:rsidRPr="00A06899" w:rsidRDefault="00A06899" w:rsidP="00A06899">
            <w:pPr>
              <w:spacing w:after="160" w:line="259" w:lineRule="auto"/>
              <w:rPr>
                <w:b/>
                <w:bCs/>
              </w:rPr>
            </w:pPr>
            <w:r w:rsidRPr="00A06899">
              <w:rPr>
                <w:b/>
                <w:bCs/>
              </w:rPr>
              <w:t>Data Type</w:t>
            </w:r>
          </w:p>
        </w:tc>
        <w:tc>
          <w:tcPr>
            <w:tcW w:w="0" w:type="auto"/>
            <w:hideMark/>
          </w:tcPr>
          <w:p w14:paraId="25EE4D34" w14:textId="77777777" w:rsidR="00A06899" w:rsidRPr="00A06899" w:rsidRDefault="00A06899" w:rsidP="00A06899">
            <w:pPr>
              <w:spacing w:after="160" w:line="259" w:lineRule="auto"/>
              <w:rPr>
                <w:b/>
                <w:bCs/>
              </w:rPr>
            </w:pPr>
            <w:r w:rsidRPr="00A06899">
              <w:rPr>
                <w:b/>
                <w:bCs/>
              </w:rPr>
              <w:t>Constraints</w:t>
            </w:r>
          </w:p>
        </w:tc>
        <w:tc>
          <w:tcPr>
            <w:tcW w:w="0" w:type="auto"/>
            <w:hideMark/>
          </w:tcPr>
          <w:p w14:paraId="42149D5B" w14:textId="77777777" w:rsidR="00A06899" w:rsidRPr="00A06899" w:rsidRDefault="00A06899" w:rsidP="00A06899">
            <w:pPr>
              <w:spacing w:after="160" w:line="259" w:lineRule="auto"/>
              <w:rPr>
                <w:b/>
                <w:bCs/>
              </w:rPr>
            </w:pPr>
            <w:r w:rsidRPr="00A06899">
              <w:rPr>
                <w:b/>
                <w:bCs/>
              </w:rPr>
              <w:t>Description</w:t>
            </w:r>
          </w:p>
        </w:tc>
      </w:tr>
      <w:tr w:rsidR="00A06899" w:rsidRPr="00A06899" w14:paraId="6EC35E79" w14:textId="77777777" w:rsidTr="00A06899">
        <w:tc>
          <w:tcPr>
            <w:tcW w:w="0" w:type="auto"/>
            <w:hideMark/>
          </w:tcPr>
          <w:p w14:paraId="1E9C623F" w14:textId="77777777" w:rsidR="00A06899" w:rsidRPr="00A06899" w:rsidRDefault="00A06899" w:rsidP="00A06899">
            <w:pPr>
              <w:spacing w:after="160" w:line="259" w:lineRule="auto"/>
            </w:pPr>
            <w:proofErr w:type="spellStart"/>
            <w:r w:rsidRPr="00A06899">
              <w:t>discount_id</w:t>
            </w:r>
            <w:proofErr w:type="spellEnd"/>
          </w:p>
        </w:tc>
        <w:tc>
          <w:tcPr>
            <w:tcW w:w="0" w:type="auto"/>
            <w:hideMark/>
          </w:tcPr>
          <w:p w14:paraId="7071D73C" w14:textId="77777777" w:rsidR="00A06899" w:rsidRPr="00A06899" w:rsidRDefault="00A06899" w:rsidP="00A06899">
            <w:pPr>
              <w:spacing w:after="160" w:line="259" w:lineRule="auto"/>
            </w:pPr>
            <w:r w:rsidRPr="00A06899">
              <w:t>INT</w:t>
            </w:r>
          </w:p>
        </w:tc>
        <w:tc>
          <w:tcPr>
            <w:tcW w:w="0" w:type="auto"/>
            <w:hideMark/>
          </w:tcPr>
          <w:p w14:paraId="5A5B1C85" w14:textId="77777777" w:rsidR="00A06899" w:rsidRPr="00A06899" w:rsidRDefault="00A06899" w:rsidP="00A06899">
            <w:pPr>
              <w:spacing w:after="160" w:line="259" w:lineRule="auto"/>
            </w:pPr>
            <w:r w:rsidRPr="00A06899">
              <w:t>PRIMARY KEY, AUTO_INCREMENT</w:t>
            </w:r>
          </w:p>
        </w:tc>
        <w:tc>
          <w:tcPr>
            <w:tcW w:w="0" w:type="auto"/>
            <w:hideMark/>
          </w:tcPr>
          <w:p w14:paraId="746200BE" w14:textId="77777777" w:rsidR="00A06899" w:rsidRPr="00A06899" w:rsidRDefault="00A06899" w:rsidP="00A06899">
            <w:pPr>
              <w:spacing w:after="160" w:line="259" w:lineRule="auto"/>
            </w:pPr>
            <w:r w:rsidRPr="00A06899">
              <w:t>Unique identifier for the discount</w:t>
            </w:r>
          </w:p>
        </w:tc>
      </w:tr>
      <w:tr w:rsidR="00A06899" w:rsidRPr="00A06899" w14:paraId="2EB8790B" w14:textId="77777777" w:rsidTr="00A06899">
        <w:tc>
          <w:tcPr>
            <w:tcW w:w="0" w:type="auto"/>
            <w:hideMark/>
          </w:tcPr>
          <w:p w14:paraId="580C460F" w14:textId="77777777" w:rsidR="00A06899" w:rsidRPr="00A06899" w:rsidRDefault="00A06899" w:rsidP="00A06899">
            <w:pPr>
              <w:spacing w:after="160" w:line="259" w:lineRule="auto"/>
            </w:pPr>
            <w:r w:rsidRPr="00A06899">
              <w:t>code</w:t>
            </w:r>
          </w:p>
        </w:tc>
        <w:tc>
          <w:tcPr>
            <w:tcW w:w="0" w:type="auto"/>
            <w:hideMark/>
          </w:tcPr>
          <w:p w14:paraId="69E8A243" w14:textId="77777777" w:rsidR="00A06899" w:rsidRPr="00A06899" w:rsidRDefault="00A06899" w:rsidP="00A06899">
            <w:pPr>
              <w:spacing w:after="160" w:line="259" w:lineRule="auto"/>
            </w:pPr>
            <w:proofErr w:type="gramStart"/>
            <w:r w:rsidRPr="00A06899">
              <w:t>VARCHAR(</w:t>
            </w:r>
            <w:proofErr w:type="gramEnd"/>
            <w:r w:rsidRPr="00A06899">
              <w:t>20)</w:t>
            </w:r>
          </w:p>
        </w:tc>
        <w:tc>
          <w:tcPr>
            <w:tcW w:w="0" w:type="auto"/>
            <w:hideMark/>
          </w:tcPr>
          <w:p w14:paraId="1CA5C500" w14:textId="77777777" w:rsidR="00A06899" w:rsidRPr="00A06899" w:rsidRDefault="00A06899" w:rsidP="00A06899">
            <w:pPr>
              <w:spacing w:after="160" w:line="259" w:lineRule="auto"/>
            </w:pPr>
            <w:r w:rsidRPr="00A06899">
              <w:t>UNIQUE, NOT NULL</w:t>
            </w:r>
          </w:p>
        </w:tc>
        <w:tc>
          <w:tcPr>
            <w:tcW w:w="0" w:type="auto"/>
            <w:hideMark/>
          </w:tcPr>
          <w:p w14:paraId="1E83509E" w14:textId="77777777" w:rsidR="00A06899" w:rsidRPr="00A06899" w:rsidRDefault="00A06899" w:rsidP="00A06899">
            <w:pPr>
              <w:spacing w:after="160" w:line="259" w:lineRule="auto"/>
            </w:pPr>
            <w:r w:rsidRPr="00A06899">
              <w:t>Discount code</w:t>
            </w:r>
          </w:p>
        </w:tc>
      </w:tr>
      <w:tr w:rsidR="00A06899" w:rsidRPr="00A06899" w14:paraId="595844F6" w14:textId="77777777" w:rsidTr="00A06899">
        <w:tc>
          <w:tcPr>
            <w:tcW w:w="0" w:type="auto"/>
            <w:hideMark/>
          </w:tcPr>
          <w:p w14:paraId="760864F3" w14:textId="77777777" w:rsidR="00A06899" w:rsidRPr="00A06899" w:rsidRDefault="00A06899" w:rsidP="00A06899">
            <w:pPr>
              <w:spacing w:after="160" w:line="259" w:lineRule="auto"/>
            </w:pPr>
            <w:r w:rsidRPr="00A06899">
              <w:t>percentage</w:t>
            </w:r>
          </w:p>
        </w:tc>
        <w:tc>
          <w:tcPr>
            <w:tcW w:w="0" w:type="auto"/>
            <w:hideMark/>
          </w:tcPr>
          <w:p w14:paraId="3B15A2D5" w14:textId="77777777" w:rsidR="00A06899" w:rsidRPr="00A06899" w:rsidRDefault="00A06899" w:rsidP="00A06899">
            <w:pPr>
              <w:spacing w:after="160" w:line="259" w:lineRule="auto"/>
            </w:pPr>
            <w:proofErr w:type="gramStart"/>
            <w:r w:rsidRPr="00A06899">
              <w:t>DECIMAL(</w:t>
            </w:r>
            <w:proofErr w:type="gramEnd"/>
            <w:r w:rsidRPr="00A06899">
              <w:t>5, 2)</w:t>
            </w:r>
          </w:p>
        </w:tc>
        <w:tc>
          <w:tcPr>
            <w:tcW w:w="0" w:type="auto"/>
            <w:hideMark/>
          </w:tcPr>
          <w:p w14:paraId="4814963A" w14:textId="77777777" w:rsidR="00A06899" w:rsidRPr="00A06899" w:rsidRDefault="00A06899" w:rsidP="00A06899">
            <w:pPr>
              <w:spacing w:after="160" w:line="259" w:lineRule="auto"/>
            </w:pPr>
            <w:r w:rsidRPr="00A06899">
              <w:t>NOT NULL</w:t>
            </w:r>
          </w:p>
        </w:tc>
        <w:tc>
          <w:tcPr>
            <w:tcW w:w="0" w:type="auto"/>
            <w:hideMark/>
          </w:tcPr>
          <w:p w14:paraId="58D40889" w14:textId="77777777" w:rsidR="00A06899" w:rsidRPr="00A06899" w:rsidRDefault="00A06899" w:rsidP="00A06899">
            <w:pPr>
              <w:spacing w:after="160" w:line="259" w:lineRule="auto"/>
            </w:pPr>
            <w:r w:rsidRPr="00A06899">
              <w:t>Discount percentage</w:t>
            </w:r>
          </w:p>
        </w:tc>
      </w:tr>
      <w:tr w:rsidR="00A06899" w:rsidRPr="00A06899" w14:paraId="057035F9" w14:textId="77777777" w:rsidTr="00A06899">
        <w:tc>
          <w:tcPr>
            <w:tcW w:w="0" w:type="auto"/>
            <w:hideMark/>
          </w:tcPr>
          <w:p w14:paraId="2A5A7F5D" w14:textId="77777777" w:rsidR="00A06899" w:rsidRPr="00A06899" w:rsidRDefault="00A06899" w:rsidP="00A06899">
            <w:pPr>
              <w:spacing w:after="160" w:line="259" w:lineRule="auto"/>
            </w:pPr>
            <w:proofErr w:type="spellStart"/>
            <w:r w:rsidRPr="00A06899">
              <w:t>valid_from</w:t>
            </w:r>
            <w:proofErr w:type="spellEnd"/>
          </w:p>
        </w:tc>
        <w:tc>
          <w:tcPr>
            <w:tcW w:w="0" w:type="auto"/>
            <w:hideMark/>
          </w:tcPr>
          <w:p w14:paraId="6CD4DF22" w14:textId="77777777" w:rsidR="00A06899" w:rsidRPr="00A06899" w:rsidRDefault="00A06899" w:rsidP="00A06899">
            <w:pPr>
              <w:spacing w:after="160" w:line="259" w:lineRule="auto"/>
            </w:pPr>
            <w:r w:rsidRPr="00A06899">
              <w:t>DATE</w:t>
            </w:r>
          </w:p>
        </w:tc>
        <w:tc>
          <w:tcPr>
            <w:tcW w:w="0" w:type="auto"/>
            <w:hideMark/>
          </w:tcPr>
          <w:p w14:paraId="3D811F13" w14:textId="77777777" w:rsidR="00A06899" w:rsidRPr="00A06899" w:rsidRDefault="00A06899" w:rsidP="00A06899">
            <w:pPr>
              <w:spacing w:after="160" w:line="259" w:lineRule="auto"/>
            </w:pPr>
            <w:r w:rsidRPr="00A06899">
              <w:t>NOT NULL</w:t>
            </w:r>
          </w:p>
        </w:tc>
        <w:tc>
          <w:tcPr>
            <w:tcW w:w="0" w:type="auto"/>
            <w:hideMark/>
          </w:tcPr>
          <w:p w14:paraId="1D920255" w14:textId="77777777" w:rsidR="00A06899" w:rsidRPr="00A06899" w:rsidRDefault="00A06899" w:rsidP="00A06899">
            <w:pPr>
              <w:spacing w:after="160" w:line="259" w:lineRule="auto"/>
            </w:pPr>
            <w:r w:rsidRPr="00A06899">
              <w:t>Start date of the discount validity</w:t>
            </w:r>
          </w:p>
        </w:tc>
      </w:tr>
      <w:tr w:rsidR="00A06899" w:rsidRPr="00A06899" w14:paraId="001281C1" w14:textId="77777777" w:rsidTr="00A06899">
        <w:tc>
          <w:tcPr>
            <w:tcW w:w="0" w:type="auto"/>
            <w:hideMark/>
          </w:tcPr>
          <w:p w14:paraId="3CD342AF" w14:textId="77777777" w:rsidR="00A06899" w:rsidRPr="00A06899" w:rsidRDefault="00A06899" w:rsidP="00A06899">
            <w:pPr>
              <w:spacing w:after="160" w:line="259" w:lineRule="auto"/>
            </w:pPr>
            <w:proofErr w:type="spellStart"/>
            <w:r w:rsidRPr="00A06899">
              <w:t>valid_to</w:t>
            </w:r>
            <w:proofErr w:type="spellEnd"/>
          </w:p>
        </w:tc>
        <w:tc>
          <w:tcPr>
            <w:tcW w:w="0" w:type="auto"/>
            <w:hideMark/>
          </w:tcPr>
          <w:p w14:paraId="0FB21A61" w14:textId="77777777" w:rsidR="00A06899" w:rsidRPr="00A06899" w:rsidRDefault="00A06899" w:rsidP="00A06899">
            <w:pPr>
              <w:spacing w:after="160" w:line="259" w:lineRule="auto"/>
            </w:pPr>
            <w:r w:rsidRPr="00A06899">
              <w:t>DATE</w:t>
            </w:r>
          </w:p>
        </w:tc>
        <w:tc>
          <w:tcPr>
            <w:tcW w:w="0" w:type="auto"/>
            <w:hideMark/>
          </w:tcPr>
          <w:p w14:paraId="3EAAB6CF" w14:textId="77777777" w:rsidR="00A06899" w:rsidRPr="00A06899" w:rsidRDefault="00A06899" w:rsidP="00A06899">
            <w:pPr>
              <w:spacing w:after="160" w:line="259" w:lineRule="auto"/>
            </w:pPr>
            <w:r w:rsidRPr="00A06899">
              <w:t>NOT NULL</w:t>
            </w:r>
          </w:p>
        </w:tc>
        <w:tc>
          <w:tcPr>
            <w:tcW w:w="0" w:type="auto"/>
            <w:hideMark/>
          </w:tcPr>
          <w:p w14:paraId="3633E630" w14:textId="77777777" w:rsidR="00A06899" w:rsidRPr="00A06899" w:rsidRDefault="00A06899" w:rsidP="00A06899">
            <w:pPr>
              <w:spacing w:after="160" w:line="259" w:lineRule="auto"/>
            </w:pPr>
            <w:r w:rsidRPr="00A06899">
              <w:t>End date of the discount validity</w:t>
            </w:r>
          </w:p>
        </w:tc>
      </w:tr>
    </w:tbl>
    <w:p w14:paraId="61087312" w14:textId="77777777" w:rsidR="00A06899" w:rsidRPr="00A06899" w:rsidRDefault="00A06899" w:rsidP="00A06899">
      <w:r w:rsidRPr="00A06899">
        <w:pict w14:anchorId="2093E7B9">
          <v:rect id="_x0000_i1334" style="width:0;height:1.5pt" o:hralign="center" o:hrstd="t" o:hr="t" fillcolor="#a0a0a0" stroked="f"/>
        </w:pict>
      </w:r>
    </w:p>
    <w:p w14:paraId="1C336EF5" w14:textId="77777777" w:rsidR="00A06899" w:rsidRPr="00A06899" w:rsidRDefault="00A06899" w:rsidP="00A06899">
      <w:pPr>
        <w:rPr>
          <w:b/>
          <w:bCs/>
        </w:rPr>
      </w:pPr>
      <w:r w:rsidRPr="00A06899">
        <w:rPr>
          <w:b/>
          <w:bCs/>
        </w:rPr>
        <w:t xml:space="preserve">13. </w:t>
      </w:r>
      <w:proofErr w:type="spellStart"/>
      <w:r w:rsidRPr="00A06899">
        <w:rPr>
          <w:b/>
          <w:bCs/>
        </w:rPr>
        <w:t>TheaterOwner</w:t>
      </w:r>
      <w:proofErr w:type="spellEnd"/>
      <w:r w:rsidRPr="00A06899">
        <w:rPr>
          <w:b/>
          <w:bCs/>
        </w:rPr>
        <w:t xml:space="preserve"> Table</w:t>
      </w:r>
    </w:p>
    <w:tbl>
      <w:tblPr>
        <w:tblStyle w:val="TableGrid"/>
        <w:tblW w:w="0" w:type="auto"/>
        <w:tblLook w:val="04A0" w:firstRow="1" w:lastRow="0" w:firstColumn="1" w:lastColumn="0" w:noHBand="0" w:noVBand="1"/>
      </w:tblPr>
      <w:tblGrid>
        <w:gridCol w:w="1604"/>
        <w:gridCol w:w="1142"/>
        <w:gridCol w:w="4196"/>
        <w:gridCol w:w="3538"/>
      </w:tblGrid>
      <w:tr w:rsidR="00A06899" w:rsidRPr="00A06899" w14:paraId="2EA924D0" w14:textId="77777777" w:rsidTr="00A06899">
        <w:tc>
          <w:tcPr>
            <w:tcW w:w="0" w:type="auto"/>
            <w:hideMark/>
          </w:tcPr>
          <w:p w14:paraId="7C345FF4" w14:textId="77777777" w:rsidR="00A06899" w:rsidRPr="00A06899" w:rsidRDefault="00A06899" w:rsidP="00A06899">
            <w:pPr>
              <w:spacing w:after="160" w:line="259" w:lineRule="auto"/>
              <w:rPr>
                <w:b/>
                <w:bCs/>
              </w:rPr>
            </w:pPr>
            <w:r w:rsidRPr="00A06899">
              <w:rPr>
                <w:b/>
                <w:bCs/>
              </w:rPr>
              <w:t>Column Name</w:t>
            </w:r>
          </w:p>
        </w:tc>
        <w:tc>
          <w:tcPr>
            <w:tcW w:w="0" w:type="auto"/>
            <w:hideMark/>
          </w:tcPr>
          <w:p w14:paraId="00520144" w14:textId="77777777" w:rsidR="00A06899" w:rsidRPr="00A06899" w:rsidRDefault="00A06899" w:rsidP="00A06899">
            <w:pPr>
              <w:spacing w:after="160" w:line="259" w:lineRule="auto"/>
              <w:rPr>
                <w:b/>
                <w:bCs/>
              </w:rPr>
            </w:pPr>
            <w:r w:rsidRPr="00A06899">
              <w:rPr>
                <w:b/>
                <w:bCs/>
              </w:rPr>
              <w:t>Data Type</w:t>
            </w:r>
          </w:p>
        </w:tc>
        <w:tc>
          <w:tcPr>
            <w:tcW w:w="0" w:type="auto"/>
            <w:hideMark/>
          </w:tcPr>
          <w:p w14:paraId="65073749" w14:textId="77777777" w:rsidR="00A06899" w:rsidRPr="00A06899" w:rsidRDefault="00A06899" w:rsidP="00A06899">
            <w:pPr>
              <w:spacing w:after="160" w:line="259" w:lineRule="auto"/>
              <w:rPr>
                <w:b/>
                <w:bCs/>
              </w:rPr>
            </w:pPr>
            <w:r w:rsidRPr="00A06899">
              <w:rPr>
                <w:b/>
                <w:bCs/>
              </w:rPr>
              <w:t>Constraints</w:t>
            </w:r>
          </w:p>
        </w:tc>
        <w:tc>
          <w:tcPr>
            <w:tcW w:w="0" w:type="auto"/>
            <w:hideMark/>
          </w:tcPr>
          <w:p w14:paraId="60E0E474" w14:textId="77777777" w:rsidR="00A06899" w:rsidRPr="00A06899" w:rsidRDefault="00A06899" w:rsidP="00A06899">
            <w:pPr>
              <w:spacing w:after="160" w:line="259" w:lineRule="auto"/>
              <w:rPr>
                <w:b/>
                <w:bCs/>
              </w:rPr>
            </w:pPr>
            <w:r w:rsidRPr="00A06899">
              <w:rPr>
                <w:b/>
                <w:bCs/>
              </w:rPr>
              <w:t>Description</w:t>
            </w:r>
          </w:p>
        </w:tc>
      </w:tr>
      <w:tr w:rsidR="00A06899" w:rsidRPr="00A06899" w14:paraId="6E42BC5D" w14:textId="77777777" w:rsidTr="00A06899">
        <w:tc>
          <w:tcPr>
            <w:tcW w:w="0" w:type="auto"/>
            <w:hideMark/>
          </w:tcPr>
          <w:p w14:paraId="29F5FDE8" w14:textId="77777777" w:rsidR="00A06899" w:rsidRPr="00A06899" w:rsidRDefault="00A06899" w:rsidP="00A06899">
            <w:pPr>
              <w:spacing w:after="160" w:line="259" w:lineRule="auto"/>
            </w:pPr>
            <w:proofErr w:type="spellStart"/>
            <w:r w:rsidRPr="00A06899">
              <w:t>owner_id</w:t>
            </w:r>
            <w:proofErr w:type="spellEnd"/>
          </w:p>
        </w:tc>
        <w:tc>
          <w:tcPr>
            <w:tcW w:w="0" w:type="auto"/>
            <w:hideMark/>
          </w:tcPr>
          <w:p w14:paraId="5D1A658D" w14:textId="77777777" w:rsidR="00A06899" w:rsidRPr="00A06899" w:rsidRDefault="00A06899" w:rsidP="00A06899">
            <w:pPr>
              <w:spacing w:after="160" w:line="259" w:lineRule="auto"/>
            </w:pPr>
            <w:r w:rsidRPr="00A06899">
              <w:t>INT</w:t>
            </w:r>
          </w:p>
        </w:tc>
        <w:tc>
          <w:tcPr>
            <w:tcW w:w="0" w:type="auto"/>
            <w:hideMark/>
          </w:tcPr>
          <w:p w14:paraId="58B6BBDF" w14:textId="77777777" w:rsidR="00A06899" w:rsidRPr="00A06899" w:rsidRDefault="00A06899" w:rsidP="00A06899">
            <w:pPr>
              <w:spacing w:after="160" w:line="259" w:lineRule="auto"/>
            </w:pPr>
            <w:r w:rsidRPr="00A06899">
              <w:t>PRIMARY KEY, AUTO_INCREMENT</w:t>
            </w:r>
          </w:p>
        </w:tc>
        <w:tc>
          <w:tcPr>
            <w:tcW w:w="0" w:type="auto"/>
            <w:hideMark/>
          </w:tcPr>
          <w:p w14:paraId="75523832" w14:textId="77777777" w:rsidR="00A06899" w:rsidRPr="00A06899" w:rsidRDefault="00A06899" w:rsidP="00A06899">
            <w:pPr>
              <w:spacing w:after="160" w:line="259" w:lineRule="auto"/>
            </w:pPr>
            <w:r w:rsidRPr="00A06899">
              <w:t xml:space="preserve">Unique identifier for the </w:t>
            </w:r>
            <w:proofErr w:type="spellStart"/>
            <w:r w:rsidRPr="00A06899">
              <w:t>theater</w:t>
            </w:r>
            <w:proofErr w:type="spellEnd"/>
            <w:r w:rsidRPr="00A06899">
              <w:t xml:space="preserve"> owner</w:t>
            </w:r>
          </w:p>
        </w:tc>
      </w:tr>
      <w:tr w:rsidR="00A06899" w:rsidRPr="00A06899" w14:paraId="793D11B1" w14:textId="77777777" w:rsidTr="00A06899">
        <w:tc>
          <w:tcPr>
            <w:tcW w:w="0" w:type="auto"/>
            <w:hideMark/>
          </w:tcPr>
          <w:p w14:paraId="114132B3" w14:textId="77777777" w:rsidR="00A06899" w:rsidRPr="00A06899" w:rsidRDefault="00A06899" w:rsidP="00A06899">
            <w:pPr>
              <w:spacing w:after="160" w:line="259" w:lineRule="auto"/>
            </w:pPr>
            <w:proofErr w:type="spellStart"/>
            <w:r w:rsidRPr="00A06899">
              <w:t>user_id</w:t>
            </w:r>
            <w:proofErr w:type="spellEnd"/>
          </w:p>
        </w:tc>
        <w:tc>
          <w:tcPr>
            <w:tcW w:w="0" w:type="auto"/>
            <w:hideMark/>
          </w:tcPr>
          <w:p w14:paraId="0D42BAB2" w14:textId="77777777" w:rsidR="00A06899" w:rsidRPr="00A06899" w:rsidRDefault="00A06899" w:rsidP="00A06899">
            <w:pPr>
              <w:spacing w:after="160" w:line="259" w:lineRule="auto"/>
            </w:pPr>
            <w:r w:rsidRPr="00A06899">
              <w:t>INT</w:t>
            </w:r>
          </w:p>
        </w:tc>
        <w:tc>
          <w:tcPr>
            <w:tcW w:w="0" w:type="auto"/>
            <w:hideMark/>
          </w:tcPr>
          <w:p w14:paraId="540104F2" w14:textId="77777777" w:rsidR="00A06899" w:rsidRPr="00A06899" w:rsidRDefault="00A06899" w:rsidP="00A06899">
            <w:pPr>
              <w:spacing w:after="160" w:line="259" w:lineRule="auto"/>
            </w:pPr>
            <w:r w:rsidRPr="00A06899">
              <w:t xml:space="preserve">FOREIGN KEY (references </w:t>
            </w:r>
            <w:proofErr w:type="spellStart"/>
            <w:r w:rsidRPr="00A06899">
              <w:t>User.user_id</w:t>
            </w:r>
            <w:proofErr w:type="spellEnd"/>
            <w:r w:rsidRPr="00A06899">
              <w:t>)</w:t>
            </w:r>
          </w:p>
        </w:tc>
        <w:tc>
          <w:tcPr>
            <w:tcW w:w="0" w:type="auto"/>
            <w:hideMark/>
          </w:tcPr>
          <w:p w14:paraId="4627A04A" w14:textId="77777777" w:rsidR="00A06899" w:rsidRPr="00A06899" w:rsidRDefault="00A06899" w:rsidP="00A06899">
            <w:pPr>
              <w:spacing w:after="160" w:line="259" w:lineRule="auto"/>
            </w:pPr>
            <w:r w:rsidRPr="00A06899">
              <w:t>Reference to the User table</w:t>
            </w:r>
          </w:p>
        </w:tc>
      </w:tr>
      <w:tr w:rsidR="00A06899" w:rsidRPr="00A06899" w14:paraId="7A680242" w14:textId="77777777" w:rsidTr="00A06899">
        <w:tc>
          <w:tcPr>
            <w:tcW w:w="0" w:type="auto"/>
            <w:hideMark/>
          </w:tcPr>
          <w:p w14:paraId="36DCB933" w14:textId="77777777" w:rsidR="00A06899" w:rsidRPr="00A06899" w:rsidRDefault="00A06899" w:rsidP="00A06899">
            <w:pPr>
              <w:spacing w:after="160" w:line="259" w:lineRule="auto"/>
            </w:pPr>
            <w:proofErr w:type="spellStart"/>
            <w:r w:rsidRPr="00A06899">
              <w:t>theater_id</w:t>
            </w:r>
            <w:proofErr w:type="spellEnd"/>
          </w:p>
        </w:tc>
        <w:tc>
          <w:tcPr>
            <w:tcW w:w="0" w:type="auto"/>
            <w:hideMark/>
          </w:tcPr>
          <w:p w14:paraId="4CB9A3C8" w14:textId="77777777" w:rsidR="00A06899" w:rsidRPr="00A06899" w:rsidRDefault="00A06899" w:rsidP="00A06899">
            <w:pPr>
              <w:spacing w:after="160" w:line="259" w:lineRule="auto"/>
            </w:pPr>
            <w:r w:rsidRPr="00A06899">
              <w:t>INT</w:t>
            </w:r>
          </w:p>
        </w:tc>
        <w:tc>
          <w:tcPr>
            <w:tcW w:w="0" w:type="auto"/>
            <w:hideMark/>
          </w:tcPr>
          <w:p w14:paraId="08CD09B9" w14:textId="77777777" w:rsidR="00A06899" w:rsidRPr="00A06899" w:rsidRDefault="00A06899" w:rsidP="00A06899">
            <w:pPr>
              <w:spacing w:after="160" w:line="259" w:lineRule="auto"/>
            </w:pPr>
            <w:r w:rsidRPr="00A06899">
              <w:t xml:space="preserve">FOREIGN KEY (references </w:t>
            </w:r>
            <w:proofErr w:type="spellStart"/>
            <w:r w:rsidRPr="00A06899">
              <w:t>Theater.theater_id</w:t>
            </w:r>
            <w:proofErr w:type="spellEnd"/>
            <w:r w:rsidRPr="00A06899">
              <w:t>)</w:t>
            </w:r>
          </w:p>
        </w:tc>
        <w:tc>
          <w:tcPr>
            <w:tcW w:w="0" w:type="auto"/>
            <w:hideMark/>
          </w:tcPr>
          <w:p w14:paraId="3CFABE6C" w14:textId="77777777" w:rsidR="00A06899" w:rsidRPr="00A06899" w:rsidRDefault="00A06899" w:rsidP="00A06899">
            <w:pPr>
              <w:spacing w:after="160" w:line="259" w:lineRule="auto"/>
            </w:pPr>
            <w:r w:rsidRPr="00A06899">
              <w:t xml:space="preserve">Reference to the </w:t>
            </w:r>
            <w:proofErr w:type="spellStart"/>
            <w:r w:rsidRPr="00A06899">
              <w:t>Theater</w:t>
            </w:r>
            <w:proofErr w:type="spellEnd"/>
            <w:r w:rsidRPr="00A06899">
              <w:t xml:space="preserve"> table</w:t>
            </w:r>
          </w:p>
        </w:tc>
      </w:tr>
    </w:tbl>
    <w:p w14:paraId="032B93B1" w14:textId="77777777" w:rsidR="00A06899" w:rsidRPr="00A06899" w:rsidRDefault="00A06899" w:rsidP="00A06899">
      <w:r w:rsidRPr="00A06899">
        <w:pict w14:anchorId="652D5CED">
          <v:rect id="_x0000_i1335" style="width:0;height:1.5pt" o:hralign="center" o:hrstd="t" o:hr="t" fillcolor="#a0a0a0" stroked="f"/>
        </w:pict>
      </w:r>
    </w:p>
    <w:p w14:paraId="39CDAE90" w14:textId="77777777" w:rsidR="00A06899" w:rsidRPr="00A06899" w:rsidRDefault="00A06899" w:rsidP="00A06899">
      <w:pPr>
        <w:rPr>
          <w:b/>
          <w:bCs/>
        </w:rPr>
      </w:pPr>
      <w:r w:rsidRPr="00A06899">
        <w:rPr>
          <w:b/>
          <w:bCs/>
        </w:rPr>
        <w:t>14. Role Table</w:t>
      </w:r>
    </w:p>
    <w:tbl>
      <w:tblPr>
        <w:tblStyle w:val="TableGrid"/>
        <w:tblW w:w="0" w:type="auto"/>
        <w:tblLook w:val="04A0" w:firstRow="1" w:lastRow="0" w:firstColumn="1" w:lastColumn="0" w:noHBand="0" w:noVBand="1"/>
      </w:tblPr>
      <w:tblGrid>
        <w:gridCol w:w="1644"/>
        <w:gridCol w:w="1532"/>
        <w:gridCol w:w="3340"/>
        <w:gridCol w:w="3964"/>
      </w:tblGrid>
      <w:tr w:rsidR="00A06899" w:rsidRPr="00A06899" w14:paraId="2F123645" w14:textId="77777777" w:rsidTr="00A06899">
        <w:tc>
          <w:tcPr>
            <w:tcW w:w="0" w:type="auto"/>
            <w:hideMark/>
          </w:tcPr>
          <w:p w14:paraId="22AEAC2C" w14:textId="77777777" w:rsidR="00A06899" w:rsidRPr="00A06899" w:rsidRDefault="00A06899" w:rsidP="00A06899">
            <w:pPr>
              <w:spacing w:after="160" w:line="259" w:lineRule="auto"/>
              <w:rPr>
                <w:b/>
                <w:bCs/>
              </w:rPr>
            </w:pPr>
            <w:r w:rsidRPr="00A06899">
              <w:rPr>
                <w:b/>
                <w:bCs/>
              </w:rPr>
              <w:t>Column Name</w:t>
            </w:r>
          </w:p>
        </w:tc>
        <w:tc>
          <w:tcPr>
            <w:tcW w:w="0" w:type="auto"/>
            <w:hideMark/>
          </w:tcPr>
          <w:p w14:paraId="220FE702" w14:textId="77777777" w:rsidR="00A06899" w:rsidRPr="00A06899" w:rsidRDefault="00A06899" w:rsidP="00A06899">
            <w:pPr>
              <w:spacing w:after="160" w:line="259" w:lineRule="auto"/>
              <w:rPr>
                <w:b/>
                <w:bCs/>
              </w:rPr>
            </w:pPr>
            <w:r w:rsidRPr="00A06899">
              <w:rPr>
                <w:b/>
                <w:bCs/>
              </w:rPr>
              <w:t>Data Type</w:t>
            </w:r>
          </w:p>
        </w:tc>
        <w:tc>
          <w:tcPr>
            <w:tcW w:w="0" w:type="auto"/>
            <w:hideMark/>
          </w:tcPr>
          <w:p w14:paraId="571DF517" w14:textId="77777777" w:rsidR="00A06899" w:rsidRPr="00A06899" w:rsidRDefault="00A06899" w:rsidP="00A06899">
            <w:pPr>
              <w:spacing w:after="160" w:line="259" w:lineRule="auto"/>
              <w:rPr>
                <w:b/>
                <w:bCs/>
              </w:rPr>
            </w:pPr>
            <w:r w:rsidRPr="00A06899">
              <w:rPr>
                <w:b/>
                <w:bCs/>
              </w:rPr>
              <w:t>Constraints</w:t>
            </w:r>
          </w:p>
        </w:tc>
        <w:tc>
          <w:tcPr>
            <w:tcW w:w="0" w:type="auto"/>
            <w:hideMark/>
          </w:tcPr>
          <w:p w14:paraId="33506A7E" w14:textId="77777777" w:rsidR="00A06899" w:rsidRPr="00A06899" w:rsidRDefault="00A06899" w:rsidP="00A06899">
            <w:pPr>
              <w:spacing w:after="160" w:line="259" w:lineRule="auto"/>
              <w:rPr>
                <w:b/>
                <w:bCs/>
              </w:rPr>
            </w:pPr>
            <w:r w:rsidRPr="00A06899">
              <w:rPr>
                <w:b/>
                <w:bCs/>
              </w:rPr>
              <w:t>Description</w:t>
            </w:r>
          </w:p>
        </w:tc>
      </w:tr>
      <w:tr w:rsidR="00A06899" w:rsidRPr="00A06899" w14:paraId="5D0EAE85" w14:textId="77777777" w:rsidTr="00A06899">
        <w:tc>
          <w:tcPr>
            <w:tcW w:w="0" w:type="auto"/>
            <w:hideMark/>
          </w:tcPr>
          <w:p w14:paraId="68B8CE61" w14:textId="77777777" w:rsidR="00A06899" w:rsidRPr="00A06899" w:rsidRDefault="00A06899" w:rsidP="00A06899">
            <w:pPr>
              <w:spacing w:after="160" w:line="259" w:lineRule="auto"/>
            </w:pPr>
            <w:proofErr w:type="spellStart"/>
            <w:r w:rsidRPr="00A06899">
              <w:t>role_id</w:t>
            </w:r>
            <w:proofErr w:type="spellEnd"/>
          </w:p>
        </w:tc>
        <w:tc>
          <w:tcPr>
            <w:tcW w:w="0" w:type="auto"/>
            <w:hideMark/>
          </w:tcPr>
          <w:p w14:paraId="14D24CDD" w14:textId="77777777" w:rsidR="00A06899" w:rsidRPr="00A06899" w:rsidRDefault="00A06899" w:rsidP="00A06899">
            <w:pPr>
              <w:spacing w:after="160" w:line="259" w:lineRule="auto"/>
            </w:pPr>
            <w:r w:rsidRPr="00A06899">
              <w:t>INT</w:t>
            </w:r>
          </w:p>
        </w:tc>
        <w:tc>
          <w:tcPr>
            <w:tcW w:w="0" w:type="auto"/>
            <w:hideMark/>
          </w:tcPr>
          <w:p w14:paraId="62DB63CB" w14:textId="77777777" w:rsidR="00A06899" w:rsidRPr="00A06899" w:rsidRDefault="00A06899" w:rsidP="00A06899">
            <w:pPr>
              <w:spacing w:after="160" w:line="259" w:lineRule="auto"/>
            </w:pPr>
            <w:r w:rsidRPr="00A06899">
              <w:t>PRIMARY KEY, AUTO_INCREMENT</w:t>
            </w:r>
          </w:p>
        </w:tc>
        <w:tc>
          <w:tcPr>
            <w:tcW w:w="0" w:type="auto"/>
            <w:hideMark/>
          </w:tcPr>
          <w:p w14:paraId="159054B7" w14:textId="77777777" w:rsidR="00A06899" w:rsidRPr="00A06899" w:rsidRDefault="00A06899" w:rsidP="00A06899">
            <w:pPr>
              <w:spacing w:after="160" w:line="259" w:lineRule="auto"/>
            </w:pPr>
            <w:r w:rsidRPr="00A06899">
              <w:t>Unique identifier for the role</w:t>
            </w:r>
          </w:p>
        </w:tc>
      </w:tr>
      <w:tr w:rsidR="00A06899" w:rsidRPr="00A06899" w14:paraId="4A2A84A1" w14:textId="77777777" w:rsidTr="00A06899">
        <w:tc>
          <w:tcPr>
            <w:tcW w:w="0" w:type="auto"/>
            <w:hideMark/>
          </w:tcPr>
          <w:p w14:paraId="174A0D72" w14:textId="77777777" w:rsidR="00A06899" w:rsidRPr="00A06899" w:rsidRDefault="00A06899" w:rsidP="00A06899">
            <w:pPr>
              <w:spacing w:after="160" w:line="259" w:lineRule="auto"/>
            </w:pPr>
            <w:proofErr w:type="spellStart"/>
            <w:r w:rsidRPr="00A06899">
              <w:t>role_name</w:t>
            </w:r>
            <w:proofErr w:type="spellEnd"/>
          </w:p>
        </w:tc>
        <w:tc>
          <w:tcPr>
            <w:tcW w:w="0" w:type="auto"/>
            <w:hideMark/>
          </w:tcPr>
          <w:p w14:paraId="0EF27BD3" w14:textId="77777777" w:rsidR="00A06899" w:rsidRPr="00A06899" w:rsidRDefault="00A06899" w:rsidP="00A06899">
            <w:pPr>
              <w:spacing w:after="160" w:line="259" w:lineRule="auto"/>
            </w:pPr>
            <w:proofErr w:type="gramStart"/>
            <w:r w:rsidRPr="00A06899">
              <w:t>VARCHAR(</w:t>
            </w:r>
            <w:proofErr w:type="gramEnd"/>
            <w:r w:rsidRPr="00A06899">
              <w:t>50)</w:t>
            </w:r>
          </w:p>
        </w:tc>
        <w:tc>
          <w:tcPr>
            <w:tcW w:w="0" w:type="auto"/>
            <w:hideMark/>
          </w:tcPr>
          <w:p w14:paraId="078503FB" w14:textId="77777777" w:rsidR="00A06899" w:rsidRPr="00A06899" w:rsidRDefault="00A06899" w:rsidP="00A06899">
            <w:pPr>
              <w:spacing w:after="160" w:line="259" w:lineRule="auto"/>
            </w:pPr>
            <w:r w:rsidRPr="00A06899">
              <w:t>NOT NULL</w:t>
            </w:r>
          </w:p>
        </w:tc>
        <w:tc>
          <w:tcPr>
            <w:tcW w:w="0" w:type="auto"/>
            <w:hideMark/>
          </w:tcPr>
          <w:p w14:paraId="14F65BC0" w14:textId="77777777" w:rsidR="00A06899" w:rsidRPr="00A06899" w:rsidRDefault="00A06899" w:rsidP="00A06899">
            <w:pPr>
              <w:spacing w:after="160" w:line="259" w:lineRule="auto"/>
            </w:pPr>
            <w:r w:rsidRPr="00A06899">
              <w:t>Name of the role (e.g., Customer, Admin)</w:t>
            </w:r>
          </w:p>
        </w:tc>
      </w:tr>
      <w:tr w:rsidR="00A06899" w:rsidRPr="00A06899" w14:paraId="01061F32" w14:textId="77777777" w:rsidTr="00A06899">
        <w:tc>
          <w:tcPr>
            <w:tcW w:w="0" w:type="auto"/>
            <w:hideMark/>
          </w:tcPr>
          <w:p w14:paraId="5C2EF0F3" w14:textId="77777777" w:rsidR="00A06899" w:rsidRPr="00A06899" w:rsidRDefault="00A06899" w:rsidP="00A06899">
            <w:pPr>
              <w:spacing w:after="160" w:line="259" w:lineRule="auto"/>
            </w:pPr>
            <w:r w:rsidRPr="00A06899">
              <w:t>description</w:t>
            </w:r>
          </w:p>
        </w:tc>
        <w:tc>
          <w:tcPr>
            <w:tcW w:w="0" w:type="auto"/>
            <w:hideMark/>
          </w:tcPr>
          <w:p w14:paraId="0FDE79AA" w14:textId="77777777" w:rsidR="00A06899" w:rsidRPr="00A06899" w:rsidRDefault="00A06899" w:rsidP="00A06899">
            <w:pPr>
              <w:spacing w:after="160" w:line="259" w:lineRule="auto"/>
            </w:pPr>
            <w:r w:rsidRPr="00A06899">
              <w:t>TEXT</w:t>
            </w:r>
          </w:p>
        </w:tc>
        <w:tc>
          <w:tcPr>
            <w:tcW w:w="0" w:type="auto"/>
            <w:hideMark/>
          </w:tcPr>
          <w:p w14:paraId="64EE2B00" w14:textId="77777777" w:rsidR="00A06899" w:rsidRPr="00A06899" w:rsidRDefault="00A06899" w:rsidP="00A06899">
            <w:pPr>
              <w:spacing w:after="160" w:line="259" w:lineRule="auto"/>
            </w:pPr>
          </w:p>
        </w:tc>
        <w:tc>
          <w:tcPr>
            <w:tcW w:w="0" w:type="auto"/>
            <w:hideMark/>
          </w:tcPr>
          <w:p w14:paraId="1FF47A57" w14:textId="77777777" w:rsidR="00A06899" w:rsidRPr="00A06899" w:rsidRDefault="00A06899" w:rsidP="00A06899">
            <w:pPr>
              <w:spacing w:after="160" w:line="259" w:lineRule="auto"/>
            </w:pPr>
            <w:r w:rsidRPr="00A06899">
              <w:t>Description of the role</w:t>
            </w:r>
          </w:p>
        </w:tc>
      </w:tr>
    </w:tbl>
    <w:p w14:paraId="62E76E7E" w14:textId="77777777" w:rsidR="00A06899" w:rsidRPr="00A06899" w:rsidRDefault="00A06899" w:rsidP="00A06899">
      <w:r w:rsidRPr="00A06899">
        <w:pict w14:anchorId="1852DD32">
          <v:rect id="_x0000_i1336" style="width:0;height:1.5pt" o:hralign="center" o:hrstd="t" o:hr="t" fillcolor="#a0a0a0" stroked="f"/>
        </w:pict>
      </w:r>
    </w:p>
    <w:p w14:paraId="6386D3DB" w14:textId="77777777" w:rsidR="00A06899" w:rsidRPr="00A06899" w:rsidRDefault="00A06899" w:rsidP="00A06899">
      <w:pPr>
        <w:rPr>
          <w:b/>
          <w:bCs/>
        </w:rPr>
      </w:pPr>
      <w:r w:rsidRPr="00A06899">
        <w:rPr>
          <w:b/>
          <w:bCs/>
        </w:rPr>
        <w:t>15. Ticket Table</w:t>
      </w:r>
    </w:p>
    <w:tbl>
      <w:tblPr>
        <w:tblStyle w:val="TableGrid"/>
        <w:tblW w:w="0" w:type="auto"/>
        <w:tblLook w:val="04A0" w:firstRow="1" w:lastRow="0" w:firstColumn="1" w:lastColumn="0" w:noHBand="0" w:noVBand="1"/>
      </w:tblPr>
      <w:tblGrid>
        <w:gridCol w:w="1580"/>
        <w:gridCol w:w="1321"/>
        <w:gridCol w:w="4187"/>
        <w:gridCol w:w="3392"/>
      </w:tblGrid>
      <w:tr w:rsidR="00A06899" w:rsidRPr="00A06899" w14:paraId="35E1D70E" w14:textId="77777777" w:rsidTr="00A06899">
        <w:tc>
          <w:tcPr>
            <w:tcW w:w="0" w:type="auto"/>
            <w:hideMark/>
          </w:tcPr>
          <w:p w14:paraId="467A5612" w14:textId="77777777" w:rsidR="00A06899" w:rsidRPr="00A06899" w:rsidRDefault="00A06899" w:rsidP="00A06899">
            <w:pPr>
              <w:spacing w:after="160" w:line="259" w:lineRule="auto"/>
              <w:rPr>
                <w:b/>
                <w:bCs/>
              </w:rPr>
            </w:pPr>
            <w:r w:rsidRPr="00A06899">
              <w:rPr>
                <w:b/>
                <w:bCs/>
              </w:rPr>
              <w:t>Column Name</w:t>
            </w:r>
          </w:p>
        </w:tc>
        <w:tc>
          <w:tcPr>
            <w:tcW w:w="0" w:type="auto"/>
            <w:hideMark/>
          </w:tcPr>
          <w:p w14:paraId="5E44BE63" w14:textId="77777777" w:rsidR="00A06899" w:rsidRPr="00A06899" w:rsidRDefault="00A06899" w:rsidP="00A06899">
            <w:pPr>
              <w:spacing w:after="160" w:line="259" w:lineRule="auto"/>
              <w:rPr>
                <w:b/>
                <w:bCs/>
              </w:rPr>
            </w:pPr>
            <w:r w:rsidRPr="00A06899">
              <w:rPr>
                <w:b/>
                <w:bCs/>
              </w:rPr>
              <w:t>Data Type</w:t>
            </w:r>
          </w:p>
        </w:tc>
        <w:tc>
          <w:tcPr>
            <w:tcW w:w="0" w:type="auto"/>
            <w:hideMark/>
          </w:tcPr>
          <w:p w14:paraId="0E48D19B" w14:textId="77777777" w:rsidR="00A06899" w:rsidRPr="00A06899" w:rsidRDefault="00A06899" w:rsidP="00A06899">
            <w:pPr>
              <w:spacing w:after="160" w:line="259" w:lineRule="auto"/>
              <w:rPr>
                <w:b/>
                <w:bCs/>
              </w:rPr>
            </w:pPr>
            <w:r w:rsidRPr="00A06899">
              <w:rPr>
                <w:b/>
                <w:bCs/>
              </w:rPr>
              <w:t>Constraints</w:t>
            </w:r>
          </w:p>
        </w:tc>
        <w:tc>
          <w:tcPr>
            <w:tcW w:w="0" w:type="auto"/>
            <w:hideMark/>
          </w:tcPr>
          <w:p w14:paraId="1A9DE188" w14:textId="77777777" w:rsidR="00A06899" w:rsidRPr="00A06899" w:rsidRDefault="00A06899" w:rsidP="00A06899">
            <w:pPr>
              <w:spacing w:after="160" w:line="259" w:lineRule="auto"/>
              <w:rPr>
                <w:b/>
                <w:bCs/>
              </w:rPr>
            </w:pPr>
            <w:r w:rsidRPr="00A06899">
              <w:rPr>
                <w:b/>
                <w:bCs/>
              </w:rPr>
              <w:t>Description</w:t>
            </w:r>
          </w:p>
        </w:tc>
      </w:tr>
      <w:tr w:rsidR="00A06899" w:rsidRPr="00A06899" w14:paraId="22B943C7" w14:textId="77777777" w:rsidTr="00A06899">
        <w:tc>
          <w:tcPr>
            <w:tcW w:w="0" w:type="auto"/>
            <w:hideMark/>
          </w:tcPr>
          <w:p w14:paraId="3403F3DA" w14:textId="77777777" w:rsidR="00A06899" w:rsidRPr="00A06899" w:rsidRDefault="00A06899" w:rsidP="00A06899">
            <w:pPr>
              <w:spacing w:after="160" w:line="259" w:lineRule="auto"/>
            </w:pPr>
            <w:proofErr w:type="spellStart"/>
            <w:r w:rsidRPr="00A06899">
              <w:t>ticket_id</w:t>
            </w:r>
            <w:proofErr w:type="spellEnd"/>
          </w:p>
        </w:tc>
        <w:tc>
          <w:tcPr>
            <w:tcW w:w="0" w:type="auto"/>
            <w:hideMark/>
          </w:tcPr>
          <w:p w14:paraId="16AEBBC7" w14:textId="77777777" w:rsidR="00A06899" w:rsidRPr="00A06899" w:rsidRDefault="00A06899" w:rsidP="00A06899">
            <w:pPr>
              <w:spacing w:after="160" w:line="259" w:lineRule="auto"/>
            </w:pPr>
            <w:r w:rsidRPr="00A06899">
              <w:t>INT</w:t>
            </w:r>
          </w:p>
        </w:tc>
        <w:tc>
          <w:tcPr>
            <w:tcW w:w="0" w:type="auto"/>
            <w:hideMark/>
          </w:tcPr>
          <w:p w14:paraId="48668301" w14:textId="77777777" w:rsidR="00A06899" w:rsidRPr="00A06899" w:rsidRDefault="00A06899" w:rsidP="00A06899">
            <w:pPr>
              <w:spacing w:after="160" w:line="259" w:lineRule="auto"/>
            </w:pPr>
            <w:r w:rsidRPr="00A06899">
              <w:t>PRIMARY KEY, AUTO_INCREMENT</w:t>
            </w:r>
          </w:p>
        </w:tc>
        <w:tc>
          <w:tcPr>
            <w:tcW w:w="0" w:type="auto"/>
            <w:hideMark/>
          </w:tcPr>
          <w:p w14:paraId="1FBCA2AB" w14:textId="77777777" w:rsidR="00A06899" w:rsidRPr="00A06899" w:rsidRDefault="00A06899" w:rsidP="00A06899">
            <w:pPr>
              <w:spacing w:after="160" w:line="259" w:lineRule="auto"/>
            </w:pPr>
            <w:r w:rsidRPr="00A06899">
              <w:t>Unique identifier for the ticket</w:t>
            </w:r>
          </w:p>
        </w:tc>
      </w:tr>
      <w:tr w:rsidR="00A06899" w:rsidRPr="00A06899" w14:paraId="0D82E3F6" w14:textId="77777777" w:rsidTr="00A06899">
        <w:tc>
          <w:tcPr>
            <w:tcW w:w="0" w:type="auto"/>
            <w:hideMark/>
          </w:tcPr>
          <w:p w14:paraId="3869F1F9" w14:textId="77777777" w:rsidR="00A06899" w:rsidRPr="00A06899" w:rsidRDefault="00A06899" w:rsidP="00A06899">
            <w:pPr>
              <w:spacing w:after="160" w:line="259" w:lineRule="auto"/>
            </w:pPr>
            <w:proofErr w:type="spellStart"/>
            <w:r w:rsidRPr="00A06899">
              <w:t>booking_id</w:t>
            </w:r>
            <w:proofErr w:type="spellEnd"/>
          </w:p>
        </w:tc>
        <w:tc>
          <w:tcPr>
            <w:tcW w:w="0" w:type="auto"/>
            <w:hideMark/>
          </w:tcPr>
          <w:p w14:paraId="5374BEA3" w14:textId="77777777" w:rsidR="00A06899" w:rsidRPr="00A06899" w:rsidRDefault="00A06899" w:rsidP="00A06899">
            <w:pPr>
              <w:spacing w:after="160" w:line="259" w:lineRule="auto"/>
            </w:pPr>
            <w:r w:rsidRPr="00A06899">
              <w:t>INT</w:t>
            </w:r>
          </w:p>
        </w:tc>
        <w:tc>
          <w:tcPr>
            <w:tcW w:w="0" w:type="auto"/>
            <w:hideMark/>
          </w:tcPr>
          <w:p w14:paraId="40C2639C" w14:textId="77777777" w:rsidR="00A06899" w:rsidRPr="00A06899" w:rsidRDefault="00A06899" w:rsidP="00A06899">
            <w:pPr>
              <w:spacing w:after="160" w:line="259" w:lineRule="auto"/>
            </w:pPr>
            <w:r w:rsidRPr="00A06899">
              <w:t xml:space="preserve">FOREIGN KEY (references </w:t>
            </w:r>
            <w:proofErr w:type="spellStart"/>
            <w:r w:rsidRPr="00A06899">
              <w:t>Booking.booking_id</w:t>
            </w:r>
            <w:proofErr w:type="spellEnd"/>
            <w:r w:rsidRPr="00A06899">
              <w:t>)</w:t>
            </w:r>
          </w:p>
        </w:tc>
        <w:tc>
          <w:tcPr>
            <w:tcW w:w="0" w:type="auto"/>
            <w:hideMark/>
          </w:tcPr>
          <w:p w14:paraId="7C741CD4" w14:textId="77777777" w:rsidR="00A06899" w:rsidRPr="00A06899" w:rsidRDefault="00A06899" w:rsidP="00A06899">
            <w:pPr>
              <w:spacing w:after="160" w:line="259" w:lineRule="auto"/>
            </w:pPr>
            <w:r w:rsidRPr="00A06899">
              <w:t>Booking ID related to the ticket</w:t>
            </w:r>
          </w:p>
        </w:tc>
      </w:tr>
      <w:tr w:rsidR="00A06899" w:rsidRPr="00A06899" w14:paraId="0FE785E0" w14:textId="77777777" w:rsidTr="00A06899">
        <w:tc>
          <w:tcPr>
            <w:tcW w:w="0" w:type="auto"/>
            <w:hideMark/>
          </w:tcPr>
          <w:p w14:paraId="716FFA0E" w14:textId="77777777" w:rsidR="00A06899" w:rsidRPr="00A06899" w:rsidRDefault="00A06899" w:rsidP="00A06899">
            <w:pPr>
              <w:spacing w:after="160" w:line="259" w:lineRule="auto"/>
            </w:pPr>
            <w:proofErr w:type="spellStart"/>
            <w:r w:rsidRPr="00A06899">
              <w:t>seat_id</w:t>
            </w:r>
            <w:proofErr w:type="spellEnd"/>
          </w:p>
        </w:tc>
        <w:tc>
          <w:tcPr>
            <w:tcW w:w="0" w:type="auto"/>
            <w:hideMark/>
          </w:tcPr>
          <w:p w14:paraId="6FD8D2EF" w14:textId="77777777" w:rsidR="00A06899" w:rsidRPr="00A06899" w:rsidRDefault="00A06899" w:rsidP="00A06899">
            <w:pPr>
              <w:spacing w:after="160" w:line="259" w:lineRule="auto"/>
            </w:pPr>
            <w:r w:rsidRPr="00A06899">
              <w:t>INT</w:t>
            </w:r>
          </w:p>
        </w:tc>
        <w:tc>
          <w:tcPr>
            <w:tcW w:w="0" w:type="auto"/>
            <w:hideMark/>
          </w:tcPr>
          <w:p w14:paraId="6C2111BC" w14:textId="77777777" w:rsidR="00A06899" w:rsidRPr="00A06899" w:rsidRDefault="00A06899" w:rsidP="00A06899">
            <w:pPr>
              <w:spacing w:after="160" w:line="259" w:lineRule="auto"/>
            </w:pPr>
            <w:r w:rsidRPr="00A06899">
              <w:t xml:space="preserve">FOREIGN KEY (references </w:t>
            </w:r>
            <w:proofErr w:type="spellStart"/>
            <w:r w:rsidRPr="00A06899">
              <w:t>Seat.seat_id</w:t>
            </w:r>
            <w:proofErr w:type="spellEnd"/>
            <w:r w:rsidRPr="00A06899">
              <w:t>)</w:t>
            </w:r>
          </w:p>
        </w:tc>
        <w:tc>
          <w:tcPr>
            <w:tcW w:w="0" w:type="auto"/>
            <w:hideMark/>
          </w:tcPr>
          <w:p w14:paraId="4BB23D53" w14:textId="77777777" w:rsidR="00A06899" w:rsidRPr="00A06899" w:rsidRDefault="00A06899" w:rsidP="00A06899">
            <w:pPr>
              <w:spacing w:after="160" w:line="259" w:lineRule="auto"/>
            </w:pPr>
            <w:r w:rsidRPr="00A06899">
              <w:t>Seat assigned to the ticket</w:t>
            </w:r>
          </w:p>
        </w:tc>
      </w:tr>
      <w:tr w:rsidR="00A06899" w:rsidRPr="00A06899" w14:paraId="7A61DA09" w14:textId="77777777" w:rsidTr="00A06899">
        <w:tc>
          <w:tcPr>
            <w:tcW w:w="0" w:type="auto"/>
            <w:hideMark/>
          </w:tcPr>
          <w:p w14:paraId="4007AB5B" w14:textId="77777777" w:rsidR="00A06899" w:rsidRPr="00A06899" w:rsidRDefault="00A06899" w:rsidP="00A06899">
            <w:pPr>
              <w:spacing w:after="160" w:line="259" w:lineRule="auto"/>
            </w:pPr>
            <w:proofErr w:type="spellStart"/>
            <w:r w:rsidRPr="00A06899">
              <w:t>issued_at</w:t>
            </w:r>
            <w:proofErr w:type="spellEnd"/>
          </w:p>
        </w:tc>
        <w:tc>
          <w:tcPr>
            <w:tcW w:w="0" w:type="auto"/>
            <w:hideMark/>
          </w:tcPr>
          <w:p w14:paraId="014598C1" w14:textId="77777777" w:rsidR="00A06899" w:rsidRPr="00A06899" w:rsidRDefault="00A06899" w:rsidP="00A06899">
            <w:pPr>
              <w:spacing w:after="160" w:line="259" w:lineRule="auto"/>
            </w:pPr>
            <w:r w:rsidRPr="00A06899">
              <w:t>TIMESTAMP</w:t>
            </w:r>
          </w:p>
        </w:tc>
        <w:tc>
          <w:tcPr>
            <w:tcW w:w="0" w:type="auto"/>
            <w:hideMark/>
          </w:tcPr>
          <w:p w14:paraId="6601DDA8" w14:textId="77777777" w:rsidR="00A06899" w:rsidRPr="00A06899" w:rsidRDefault="00A06899" w:rsidP="00A06899">
            <w:pPr>
              <w:spacing w:after="160" w:line="259" w:lineRule="auto"/>
            </w:pPr>
            <w:r w:rsidRPr="00A06899">
              <w:t>DEFAULT CURRENT_TIMESTAMP</w:t>
            </w:r>
          </w:p>
        </w:tc>
        <w:tc>
          <w:tcPr>
            <w:tcW w:w="0" w:type="auto"/>
            <w:hideMark/>
          </w:tcPr>
          <w:p w14:paraId="70A1630D" w14:textId="77777777" w:rsidR="00A06899" w:rsidRPr="00A06899" w:rsidRDefault="00A06899" w:rsidP="00A06899">
            <w:pPr>
              <w:spacing w:after="160" w:line="259" w:lineRule="auto"/>
            </w:pPr>
            <w:r w:rsidRPr="00A06899">
              <w:t>Timestamp when the ticket was issued</w:t>
            </w:r>
          </w:p>
        </w:tc>
      </w:tr>
    </w:tbl>
    <w:p w14:paraId="16F69644" w14:textId="77777777" w:rsidR="00A06899" w:rsidRPr="00A06899" w:rsidRDefault="00A06899" w:rsidP="00A06899">
      <w:r w:rsidRPr="00A06899">
        <w:pict w14:anchorId="3DFC8C9F">
          <v:rect id="_x0000_i1337" style="width:0;height:1.5pt" o:hralign="center" o:hrstd="t" o:hr="t" fillcolor="#a0a0a0" stroked="f"/>
        </w:pict>
      </w:r>
    </w:p>
    <w:p w14:paraId="0CEF6016" w14:textId="77777777" w:rsidR="00A06899" w:rsidRPr="00A06899" w:rsidRDefault="00A06899" w:rsidP="00A06899">
      <w:r w:rsidRPr="00A06899">
        <w:t xml:space="preserve">This database structure outlines all the necessary entities and their relationships for the </w:t>
      </w:r>
      <w:r w:rsidRPr="00A06899">
        <w:rPr>
          <w:b/>
          <w:bCs/>
        </w:rPr>
        <w:t>Online Movie Ticket Booking System</w:t>
      </w:r>
      <w:r w:rsidRPr="00A06899">
        <w:t>.</w:t>
      </w:r>
    </w:p>
    <w:p w14:paraId="7F24E4EC" w14:textId="77777777" w:rsidR="00072402" w:rsidRDefault="00072402"/>
    <w:p w14:paraId="3E32F36A" w14:textId="3733C95D" w:rsidR="00930292" w:rsidRPr="00930292" w:rsidRDefault="00930292" w:rsidP="00930292">
      <w:pPr>
        <w:rPr>
          <w:b/>
          <w:bCs/>
          <w:color w:val="FF0000"/>
          <w:sz w:val="72"/>
          <w:szCs w:val="72"/>
        </w:rPr>
      </w:pPr>
      <w:r w:rsidRPr="00930292">
        <w:rPr>
          <w:b/>
          <w:bCs/>
          <w:color w:val="FF0000"/>
          <w:sz w:val="72"/>
          <w:szCs w:val="72"/>
        </w:rPr>
        <w:t>Entity relationships</w:t>
      </w:r>
    </w:p>
    <w:p w14:paraId="43B1067E" w14:textId="77777777" w:rsidR="00930292" w:rsidRPr="00930292" w:rsidRDefault="00930292" w:rsidP="00930292">
      <w:pPr>
        <w:rPr>
          <w:b/>
          <w:bCs/>
        </w:rPr>
      </w:pPr>
      <w:r w:rsidRPr="00930292">
        <w:rPr>
          <w:b/>
          <w:bCs/>
        </w:rPr>
        <w:t>1. User ↔ Role (Many-to-One)</w:t>
      </w:r>
    </w:p>
    <w:p w14:paraId="7952F992" w14:textId="77777777" w:rsidR="00930292" w:rsidRPr="00930292" w:rsidRDefault="00930292" w:rsidP="00930292">
      <w:pPr>
        <w:numPr>
          <w:ilvl w:val="0"/>
          <w:numId w:val="49"/>
        </w:numPr>
      </w:pPr>
      <w:r w:rsidRPr="00930292">
        <w:rPr>
          <w:b/>
          <w:bCs/>
        </w:rPr>
        <w:t>Description:</w:t>
      </w:r>
      <w:r w:rsidRPr="00930292">
        <w:t xml:space="preserve"> Each user has one role, but a role can be assigned to multiple users.</w:t>
      </w:r>
    </w:p>
    <w:p w14:paraId="7F3D4228" w14:textId="77777777" w:rsidR="00930292" w:rsidRPr="00930292" w:rsidRDefault="00930292" w:rsidP="00930292">
      <w:pPr>
        <w:numPr>
          <w:ilvl w:val="0"/>
          <w:numId w:val="49"/>
        </w:numPr>
      </w:pPr>
      <w:r w:rsidRPr="00930292">
        <w:rPr>
          <w:b/>
          <w:bCs/>
        </w:rPr>
        <w:t>Relationship:</w:t>
      </w:r>
      <w:r w:rsidRPr="00930292">
        <w:t xml:space="preserve"> Many Users can have the same Role.</w:t>
      </w:r>
    </w:p>
    <w:p w14:paraId="6C1FFCED" w14:textId="77777777" w:rsidR="00930292" w:rsidRPr="00930292" w:rsidRDefault="00930292" w:rsidP="00930292">
      <w:pPr>
        <w:numPr>
          <w:ilvl w:val="0"/>
          <w:numId w:val="49"/>
        </w:numPr>
      </w:pPr>
      <w:r w:rsidRPr="00930292">
        <w:rPr>
          <w:b/>
          <w:bCs/>
        </w:rPr>
        <w:t>Foreign Key:</w:t>
      </w:r>
      <w:r w:rsidRPr="00930292">
        <w:t xml:space="preserve"> </w:t>
      </w:r>
      <w:proofErr w:type="spellStart"/>
      <w:r w:rsidRPr="00930292">
        <w:t>role_id</w:t>
      </w:r>
      <w:proofErr w:type="spellEnd"/>
      <w:r w:rsidRPr="00930292">
        <w:t xml:space="preserve"> in the </w:t>
      </w:r>
      <w:r w:rsidRPr="00930292">
        <w:rPr>
          <w:b/>
          <w:bCs/>
        </w:rPr>
        <w:t>User</w:t>
      </w:r>
      <w:r w:rsidRPr="00930292">
        <w:t xml:space="preserve"> table refers to the </w:t>
      </w:r>
      <w:r w:rsidRPr="00930292">
        <w:rPr>
          <w:b/>
          <w:bCs/>
        </w:rPr>
        <w:t>Role</w:t>
      </w:r>
      <w:r w:rsidRPr="00930292">
        <w:t xml:space="preserve"> table.</w:t>
      </w:r>
    </w:p>
    <w:p w14:paraId="22370ECE" w14:textId="77777777" w:rsidR="00930292" w:rsidRPr="00930292" w:rsidRDefault="00930292" w:rsidP="00930292">
      <w:pPr>
        <w:rPr>
          <w:b/>
          <w:bCs/>
        </w:rPr>
      </w:pPr>
      <w:r w:rsidRPr="00930292">
        <w:rPr>
          <w:b/>
          <w:bCs/>
        </w:rPr>
        <w:t>2. Movie ↔ Review (One-to-Many)</w:t>
      </w:r>
    </w:p>
    <w:p w14:paraId="353FAE4F" w14:textId="77777777" w:rsidR="00930292" w:rsidRPr="00930292" w:rsidRDefault="00930292" w:rsidP="00930292">
      <w:pPr>
        <w:numPr>
          <w:ilvl w:val="0"/>
          <w:numId w:val="50"/>
        </w:numPr>
      </w:pPr>
      <w:r w:rsidRPr="00930292">
        <w:rPr>
          <w:b/>
          <w:bCs/>
        </w:rPr>
        <w:t>Description:</w:t>
      </w:r>
      <w:r w:rsidRPr="00930292">
        <w:t xml:space="preserve"> A movie can have multiple reviews, but each review is associated with only one movie.</w:t>
      </w:r>
    </w:p>
    <w:p w14:paraId="670ECC63" w14:textId="77777777" w:rsidR="00930292" w:rsidRPr="00930292" w:rsidRDefault="00930292" w:rsidP="00930292">
      <w:pPr>
        <w:numPr>
          <w:ilvl w:val="0"/>
          <w:numId w:val="50"/>
        </w:numPr>
      </w:pPr>
      <w:r w:rsidRPr="00930292">
        <w:rPr>
          <w:b/>
          <w:bCs/>
        </w:rPr>
        <w:t>Relationship:</w:t>
      </w:r>
      <w:r w:rsidRPr="00930292">
        <w:t xml:space="preserve"> One Movie has Many Reviews.</w:t>
      </w:r>
    </w:p>
    <w:p w14:paraId="3DC3DAF1" w14:textId="77777777" w:rsidR="00930292" w:rsidRPr="00930292" w:rsidRDefault="00930292" w:rsidP="00930292">
      <w:pPr>
        <w:numPr>
          <w:ilvl w:val="0"/>
          <w:numId w:val="50"/>
        </w:numPr>
      </w:pPr>
      <w:r w:rsidRPr="00930292">
        <w:rPr>
          <w:b/>
          <w:bCs/>
        </w:rPr>
        <w:t>Foreign Key:</w:t>
      </w:r>
      <w:r w:rsidRPr="00930292">
        <w:t xml:space="preserve"> </w:t>
      </w:r>
      <w:proofErr w:type="spellStart"/>
      <w:r w:rsidRPr="00930292">
        <w:t>movie_id</w:t>
      </w:r>
      <w:proofErr w:type="spellEnd"/>
      <w:r w:rsidRPr="00930292">
        <w:t xml:space="preserve"> in the </w:t>
      </w:r>
      <w:r w:rsidRPr="00930292">
        <w:rPr>
          <w:b/>
          <w:bCs/>
        </w:rPr>
        <w:t>Review</w:t>
      </w:r>
      <w:r w:rsidRPr="00930292">
        <w:t xml:space="preserve"> table refers to the </w:t>
      </w:r>
      <w:r w:rsidRPr="00930292">
        <w:rPr>
          <w:b/>
          <w:bCs/>
        </w:rPr>
        <w:t>Movie</w:t>
      </w:r>
      <w:r w:rsidRPr="00930292">
        <w:t xml:space="preserve"> table.</w:t>
      </w:r>
    </w:p>
    <w:p w14:paraId="1DB31563" w14:textId="77777777" w:rsidR="00930292" w:rsidRPr="00930292" w:rsidRDefault="00930292" w:rsidP="00930292">
      <w:pPr>
        <w:rPr>
          <w:b/>
          <w:bCs/>
        </w:rPr>
      </w:pPr>
      <w:r w:rsidRPr="00930292">
        <w:rPr>
          <w:b/>
          <w:bCs/>
        </w:rPr>
        <w:t xml:space="preserve">3. </w:t>
      </w:r>
      <w:proofErr w:type="spellStart"/>
      <w:r w:rsidRPr="00930292">
        <w:rPr>
          <w:b/>
          <w:bCs/>
        </w:rPr>
        <w:t>Theater</w:t>
      </w:r>
      <w:proofErr w:type="spellEnd"/>
      <w:r w:rsidRPr="00930292">
        <w:rPr>
          <w:b/>
          <w:bCs/>
        </w:rPr>
        <w:t xml:space="preserve"> ↔ </w:t>
      </w:r>
      <w:proofErr w:type="spellStart"/>
      <w:r w:rsidRPr="00930292">
        <w:rPr>
          <w:b/>
          <w:bCs/>
        </w:rPr>
        <w:t>TheaterOwner</w:t>
      </w:r>
      <w:proofErr w:type="spellEnd"/>
      <w:r w:rsidRPr="00930292">
        <w:rPr>
          <w:b/>
          <w:bCs/>
        </w:rPr>
        <w:t xml:space="preserve"> (One-to-One)</w:t>
      </w:r>
    </w:p>
    <w:p w14:paraId="7A483587" w14:textId="77777777" w:rsidR="00930292" w:rsidRPr="00930292" w:rsidRDefault="00930292" w:rsidP="00930292">
      <w:pPr>
        <w:numPr>
          <w:ilvl w:val="0"/>
          <w:numId w:val="51"/>
        </w:numPr>
      </w:pPr>
      <w:r w:rsidRPr="00930292">
        <w:rPr>
          <w:b/>
          <w:bCs/>
        </w:rPr>
        <w:t>Description:</w:t>
      </w:r>
      <w:r w:rsidRPr="00930292">
        <w:t xml:space="preserve"> Each </w:t>
      </w:r>
      <w:proofErr w:type="spellStart"/>
      <w:r w:rsidRPr="00930292">
        <w:t>theater</w:t>
      </w:r>
      <w:proofErr w:type="spellEnd"/>
      <w:r w:rsidRPr="00930292">
        <w:t xml:space="preserve"> has one </w:t>
      </w:r>
      <w:proofErr w:type="spellStart"/>
      <w:r w:rsidRPr="00930292">
        <w:t>theater</w:t>
      </w:r>
      <w:proofErr w:type="spellEnd"/>
      <w:r w:rsidRPr="00930292">
        <w:t xml:space="preserve"> owner, and each </w:t>
      </w:r>
      <w:proofErr w:type="spellStart"/>
      <w:r w:rsidRPr="00930292">
        <w:t>theater</w:t>
      </w:r>
      <w:proofErr w:type="spellEnd"/>
      <w:r w:rsidRPr="00930292">
        <w:t xml:space="preserve"> owner can own only one </w:t>
      </w:r>
      <w:proofErr w:type="spellStart"/>
      <w:r w:rsidRPr="00930292">
        <w:t>theater</w:t>
      </w:r>
      <w:proofErr w:type="spellEnd"/>
      <w:r w:rsidRPr="00930292">
        <w:t>.</w:t>
      </w:r>
    </w:p>
    <w:p w14:paraId="3F3A6F95" w14:textId="77777777" w:rsidR="00930292" w:rsidRPr="00930292" w:rsidRDefault="00930292" w:rsidP="00930292">
      <w:pPr>
        <w:numPr>
          <w:ilvl w:val="0"/>
          <w:numId w:val="51"/>
        </w:numPr>
      </w:pPr>
      <w:r w:rsidRPr="00930292">
        <w:rPr>
          <w:b/>
          <w:bCs/>
        </w:rPr>
        <w:t>Relationship:</w:t>
      </w:r>
      <w:r w:rsidRPr="00930292">
        <w:t xml:space="preserve"> One </w:t>
      </w:r>
      <w:proofErr w:type="spellStart"/>
      <w:r w:rsidRPr="00930292">
        <w:t>Theater</w:t>
      </w:r>
      <w:proofErr w:type="spellEnd"/>
      <w:r w:rsidRPr="00930292">
        <w:t xml:space="preserve"> has one </w:t>
      </w:r>
      <w:proofErr w:type="spellStart"/>
      <w:r w:rsidRPr="00930292">
        <w:t>TheaterOwner</w:t>
      </w:r>
      <w:proofErr w:type="spellEnd"/>
      <w:r w:rsidRPr="00930292">
        <w:t>.</w:t>
      </w:r>
    </w:p>
    <w:p w14:paraId="3FD78491" w14:textId="77777777" w:rsidR="00930292" w:rsidRPr="00930292" w:rsidRDefault="00930292" w:rsidP="00930292">
      <w:pPr>
        <w:numPr>
          <w:ilvl w:val="0"/>
          <w:numId w:val="51"/>
        </w:numPr>
      </w:pPr>
      <w:r w:rsidRPr="00930292">
        <w:rPr>
          <w:b/>
          <w:bCs/>
        </w:rPr>
        <w:t>Foreign Key:</w:t>
      </w:r>
      <w:r w:rsidRPr="00930292">
        <w:t xml:space="preserve"> </w:t>
      </w:r>
      <w:proofErr w:type="spellStart"/>
      <w:r w:rsidRPr="00930292">
        <w:t>theater_id</w:t>
      </w:r>
      <w:proofErr w:type="spellEnd"/>
      <w:r w:rsidRPr="00930292">
        <w:t xml:space="preserve"> in the </w:t>
      </w:r>
      <w:proofErr w:type="spellStart"/>
      <w:r w:rsidRPr="00930292">
        <w:rPr>
          <w:b/>
          <w:bCs/>
        </w:rPr>
        <w:t>TheaterOwner</w:t>
      </w:r>
      <w:proofErr w:type="spellEnd"/>
      <w:r w:rsidRPr="00930292">
        <w:t xml:space="preserve"> table refers to the </w:t>
      </w:r>
      <w:proofErr w:type="spellStart"/>
      <w:r w:rsidRPr="00930292">
        <w:rPr>
          <w:b/>
          <w:bCs/>
        </w:rPr>
        <w:t>Theater</w:t>
      </w:r>
      <w:proofErr w:type="spellEnd"/>
      <w:r w:rsidRPr="00930292">
        <w:t xml:space="preserve"> table.</w:t>
      </w:r>
    </w:p>
    <w:p w14:paraId="4A05758F" w14:textId="77777777" w:rsidR="00930292" w:rsidRPr="00930292" w:rsidRDefault="00930292" w:rsidP="00930292">
      <w:pPr>
        <w:rPr>
          <w:b/>
          <w:bCs/>
        </w:rPr>
      </w:pPr>
      <w:r w:rsidRPr="00930292">
        <w:rPr>
          <w:b/>
          <w:bCs/>
        </w:rPr>
        <w:t xml:space="preserve">4. </w:t>
      </w:r>
      <w:proofErr w:type="spellStart"/>
      <w:r w:rsidRPr="00930292">
        <w:rPr>
          <w:b/>
          <w:bCs/>
        </w:rPr>
        <w:t>Theater</w:t>
      </w:r>
      <w:proofErr w:type="spellEnd"/>
      <w:r w:rsidRPr="00930292">
        <w:rPr>
          <w:b/>
          <w:bCs/>
        </w:rPr>
        <w:t xml:space="preserve"> ↔ Show (One-to-Many)</w:t>
      </w:r>
    </w:p>
    <w:p w14:paraId="4E7BC258" w14:textId="77777777" w:rsidR="00930292" w:rsidRPr="00930292" w:rsidRDefault="00930292" w:rsidP="00930292">
      <w:pPr>
        <w:numPr>
          <w:ilvl w:val="0"/>
          <w:numId w:val="52"/>
        </w:numPr>
      </w:pPr>
      <w:r w:rsidRPr="00930292">
        <w:rPr>
          <w:b/>
          <w:bCs/>
        </w:rPr>
        <w:t>Description:</w:t>
      </w:r>
      <w:r w:rsidRPr="00930292">
        <w:t xml:space="preserve"> A </w:t>
      </w:r>
      <w:proofErr w:type="spellStart"/>
      <w:r w:rsidRPr="00930292">
        <w:t>theater</w:t>
      </w:r>
      <w:proofErr w:type="spellEnd"/>
      <w:r w:rsidRPr="00930292">
        <w:t xml:space="preserve"> can have multiple shows, but a show is held in one </w:t>
      </w:r>
      <w:proofErr w:type="spellStart"/>
      <w:r w:rsidRPr="00930292">
        <w:t>theater</w:t>
      </w:r>
      <w:proofErr w:type="spellEnd"/>
      <w:r w:rsidRPr="00930292">
        <w:t>.</w:t>
      </w:r>
    </w:p>
    <w:p w14:paraId="7CDB8A2C" w14:textId="77777777" w:rsidR="00930292" w:rsidRPr="00930292" w:rsidRDefault="00930292" w:rsidP="00930292">
      <w:pPr>
        <w:numPr>
          <w:ilvl w:val="0"/>
          <w:numId w:val="52"/>
        </w:numPr>
      </w:pPr>
      <w:r w:rsidRPr="00930292">
        <w:rPr>
          <w:b/>
          <w:bCs/>
        </w:rPr>
        <w:t>Relationship:</w:t>
      </w:r>
      <w:r w:rsidRPr="00930292">
        <w:t xml:space="preserve"> One </w:t>
      </w:r>
      <w:proofErr w:type="spellStart"/>
      <w:r w:rsidRPr="00930292">
        <w:t>Theater</w:t>
      </w:r>
      <w:proofErr w:type="spellEnd"/>
      <w:r w:rsidRPr="00930292">
        <w:t xml:space="preserve"> has Many Shows.</w:t>
      </w:r>
    </w:p>
    <w:p w14:paraId="0D50C2E2" w14:textId="77777777" w:rsidR="00930292" w:rsidRPr="00930292" w:rsidRDefault="00930292" w:rsidP="00930292">
      <w:pPr>
        <w:numPr>
          <w:ilvl w:val="0"/>
          <w:numId w:val="52"/>
        </w:numPr>
      </w:pPr>
      <w:r w:rsidRPr="00930292">
        <w:rPr>
          <w:b/>
          <w:bCs/>
        </w:rPr>
        <w:t>Foreign Key:</w:t>
      </w:r>
      <w:r w:rsidRPr="00930292">
        <w:t xml:space="preserve"> </w:t>
      </w:r>
      <w:proofErr w:type="spellStart"/>
      <w:r w:rsidRPr="00930292">
        <w:t>theater_id</w:t>
      </w:r>
      <w:proofErr w:type="spellEnd"/>
      <w:r w:rsidRPr="00930292">
        <w:t xml:space="preserve"> in the </w:t>
      </w:r>
      <w:r w:rsidRPr="00930292">
        <w:rPr>
          <w:b/>
          <w:bCs/>
        </w:rPr>
        <w:t>Show</w:t>
      </w:r>
      <w:r w:rsidRPr="00930292">
        <w:t xml:space="preserve"> table refers to the </w:t>
      </w:r>
      <w:proofErr w:type="spellStart"/>
      <w:r w:rsidRPr="00930292">
        <w:rPr>
          <w:b/>
          <w:bCs/>
        </w:rPr>
        <w:t>Theater</w:t>
      </w:r>
      <w:proofErr w:type="spellEnd"/>
      <w:r w:rsidRPr="00930292">
        <w:t xml:space="preserve"> table.</w:t>
      </w:r>
    </w:p>
    <w:p w14:paraId="6E51062E" w14:textId="77777777" w:rsidR="00930292" w:rsidRPr="00930292" w:rsidRDefault="00930292" w:rsidP="00930292">
      <w:pPr>
        <w:rPr>
          <w:b/>
          <w:bCs/>
        </w:rPr>
      </w:pPr>
      <w:r w:rsidRPr="00930292">
        <w:rPr>
          <w:b/>
          <w:bCs/>
        </w:rPr>
        <w:t>5. Movie ↔ Show (One-to-Many)</w:t>
      </w:r>
    </w:p>
    <w:p w14:paraId="356707C0" w14:textId="77777777" w:rsidR="00930292" w:rsidRPr="00930292" w:rsidRDefault="00930292" w:rsidP="00930292">
      <w:pPr>
        <w:numPr>
          <w:ilvl w:val="0"/>
          <w:numId w:val="53"/>
        </w:numPr>
      </w:pPr>
      <w:r w:rsidRPr="00930292">
        <w:rPr>
          <w:b/>
          <w:bCs/>
        </w:rPr>
        <w:t>Description:</w:t>
      </w:r>
      <w:r w:rsidRPr="00930292">
        <w:t xml:space="preserve"> A movie can be scheduled for multiple shows, but each show is for one movie.</w:t>
      </w:r>
    </w:p>
    <w:p w14:paraId="4CA12019" w14:textId="77777777" w:rsidR="00930292" w:rsidRPr="00930292" w:rsidRDefault="00930292" w:rsidP="00930292">
      <w:pPr>
        <w:numPr>
          <w:ilvl w:val="0"/>
          <w:numId w:val="53"/>
        </w:numPr>
      </w:pPr>
      <w:r w:rsidRPr="00930292">
        <w:rPr>
          <w:b/>
          <w:bCs/>
        </w:rPr>
        <w:t>Relationship:</w:t>
      </w:r>
      <w:r w:rsidRPr="00930292">
        <w:t xml:space="preserve"> One Movie has Many Shows.</w:t>
      </w:r>
    </w:p>
    <w:p w14:paraId="5C5946A2" w14:textId="77777777" w:rsidR="00930292" w:rsidRPr="00930292" w:rsidRDefault="00930292" w:rsidP="00930292">
      <w:pPr>
        <w:numPr>
          <w:ilvl w:val="0"/>
          <w:numId w:val="53"/>
        </w:numPr>
      </w:pPr>
      <w:r w:rsidRPr="00930292">
        <w:rPr>
          <w:b/>
          <w:bCs/>
        </w:rPr>
        <w:t>Foreign Key:</w:t>
      </w:r>
      <w:r w:rsidRPr="00930292">
        <w:t xml:space="preserve"> </w:t>
      </w:r>
      <w:proofErr w:type="spellStart"/>
      <w:r w:rsidRPr="00930292">
        <w:t>movie_id</w:t>
      </w:r>
      <w:proofErr w:type="spellEnd"/>
      <w:r w:rsidRPr="00930292">
        <w:t xml:space="preserve"> in the </w:t>
      </w:r>
      <w:r w:rsidRPr="00930292">
        <w:rPr>
          <w:b/>
          <w:bCs/>
        </w:rPr>
        <w:t>Show</w:t>
      </w:r>
      <w:r w:rsidRPr="00930292">
        <w:t xml:space="preserve"> table refers to the </w:t>
      </w:r>
      <w:r w:rsidRPr="00930292">
        <w:rPr>
          <w:b/>
          <w:bCs/>
        </w:rPr>
        <w:t>Movie</w:t>
      </w:r>
      <w:r w:rsidRPr="00930292">
        <w:t xml:space="preserve"> table.</w:t>
      </w:r>
    </w:p>
    <w:p w14:paraId="67F78FBD" w14:textId="77777777" w:rsidR="00930292" w:rsidRPr="00930292" w:rsidRDefault="00930292" w:rsidP="00930292">
      <w:pPr>
        <w:rPr>
          <w:b/>
          <w:bCs/>
        </w:rPr>
      </w:pPr>
      <w:r w:rsidRPr="00930292">
        <w:rPr>
          <w:b/>
          <w:bCs/>
        </w:rPr>
        <w:t>6. Show ↔ Seat (One-to-Many)</w:t>
      </w:r>
    </w:p>
    <w:p w14:paraId="1F522C2A" w14:textId="77777777" w:rsidR="00930292" w:rsidRPr="00930292" w:rsidRDefault="00930292" w:rsidP="00930292">
      <w:pPr>
        <w:numPr>
          <w:ilvl w:val="0"/>
          <w:numId w:val="54"/>
        </w:numPr>
      </w:pPr>
      <w:r w:rsidRPr="00930292">
        <w:rPr>
          <w:b/>
          <w:bCs/>
        </w:rPr>
        <w:t>Description:</w:t>
      </w:r>
      <w:r w:rsidRPr="00930292">
        <w:t xml:space="preserve"> A show has multiple seats available for booking, but each seat is assigned to only one show at a time.</w:t>
      </w:r>
    </w:p>
    <w:p w14:paraId="2E750D51" w14:textId="77777777" w:rsidR="00930292" w:rsidRPr="00930292" w:rsidRDefault="00930292" w:rsidP="00930292">
      <w:pPr>
        <w:numPr>
          <w:ilvl w:val="0"/>
          <w:numId w:val="54"/>
        </w:numPr>
      </w:pPr>
      <w:r w:rsidRPr="00930292">
        <w:rPr>
          <w:b/>
          <w:bCs/>
        </w:rPr>
        <w:t>Relationship:</w:t>
      </w:r>
      <w:r w:rsidRPr="00930292">
        <w:t xml:space="preserve"> One Show has Many Seats.</w:t>
      </w:r>
    </w:p>
    <w:p w14:paraId="5B8CAFE5" w14:textId="77777777" w:rsidR="00930292" w:rsidRPr="00930292" w:rsidRDefault="00930292" w:rsidP="00930292">
      <w:pPr>
        <w:numPr>
          <w:ilvl w:val="0"/>
          <w:numId w:val="54"/>
        </w:numPr>
      </w:pPr>
      <w:r w:rsidRPr="00930292">
        <w:rPr>
          <w:b/>
          <w:bCs/>
        </w:rPr>
        <w:t>Foreign Key:</w:t>
      </w:r>
      <w:r w:rsidRPr="00930292">
        <w:t xml:space="preserve"> </w:t>
      </w:r>
      <w:proofErr w:type="spellStart"/>
      <w:r w:rsidRPr="00930292">
        <w:t>show_id</w:t>
      </w:r>
      <w:proofErr w:type="spellEnd"/>
      <w:r w:rsidRPr="00930292">
        <w:t xml:space="preserve"> in the </w:t>
      </w:r>
      <w:r w:rsidRPr="00930292">
        <w:rPr>
          <w:b/>
          <w:bCs/>
        </w:rPr>
        <w:t>Seat</w:t>
      </w:r>
      <w:r w:rsidRPr="00930292">
        <w:t xml:space="preserve"> table refers to the </w:t>
      </w:r>
      <w:r w:rsidRPr="00930292">
        <w:rPr>
          <w:b/>
          <w:bCs/>
        </w:rPr>
        <w:t>Show</w:t>
      </w:r>
      <w:r w:rsidRPr="00930292">
        <w:t xml:space="preserve"> table.</w:t>
      </w:r>
    </w:p>
    <w:p w14:paraId="3F44CB5E" w14:textId="77777777" w:rsidR="00930292" w:rsidRPr="00930292" w:rsidRDefault="00930292" w:rsidP="00930292">
      <w:pPr>
        <w:rPr>
          <w:b/>
          <w:bCs/>
        </w:rPr>
      </w:pPr>
      <w:r w:rsidRPr="00930292">
        <w:rPr>
          <w:b/>
          <w:bCs/>
        </w:rPr>
        <w:t>7. Seat ↔ Booking (One-to-One)</w:t>
      </w:r>
    </w:p>
    <w:p w14:paraId="4D3AB38F" w14:textId="77777777" w:rsidR="00930292" w:rsidRPr="00930292" w:rsidRDefault="00930292" w:rsidP="00930292">
      <w:pPr>
        <w:numPr>
          <w:ilvl w:val="0"/>
          <w:numId w:val="55"/>
        </w:numPr>
      </w:pPr>
      <w:r w:rsidRPr="00930292">
        <w:rPr>
          <w:b/>
          <w:bCs/>
        </w:rPr>
        <w:t>Description:</w:t>
      </w:r>
      <w:r w:rsidRPr="00930292">
        <w:t xml:space="preserve"> Each seat can be booked once for a specific show.</w:t>
      </w:r>
    </w:p>
    <w:p w14:paraId="600749B1" w14:textId="77777777" w:rsidR="00930292" w:rsidRPr="00930292" w:rsidRDefault="00930292" w:rsidP="00930292">
      <w:pPr>
        <w:numPr>
          <w:ilvl w:val="0"/>
          <w:numId w:val="55"/>
        </w:numPr>
      </w:pPr>
      <w:r w:rsidRPr="00930292">
        <w:rPr>
          <w:b/>
          <w:bCs/>
        </w:rPr>
        <w:t>Relationship:</w:t>
      </w:r>
      <w:r w:rsidRPr="00930292">
        <w:t xml:space="preserve"> One Seat can have only One Booking for a particular show.</w:t>
      </w:r>
    </w:p>
    <w:p w14:paraId="12A2F5DA" w14:textId="77777777" w:rsidR="00930292" w:rsidRPr="00930292" w:rsidRDefault="00930292" w:rsidP="00930292">
      <w:pPr>
        <w:numPr>
          <w:ilvl w:val="0"/>
          <w:numId w:val="55"/>
        </w:numPr>
      </w:pPr>
      <w:r w:rsidRPr="00930292">
        <w:rPr>
          <w:b/>
          <w:bCs/>
        </w:rPr>
        <w:t>Foreign Key:</w:t>
      </w:r>
      <w:r w:rsidRPr="00930292">
        <w:t xml:space="preserve"> </w:t>
      </w:r>
      <w:proofErr w:type="spellStart"/>
      <w:r w:rsidRPr="00930292">
        <w:t>seat_id</w:t>
      </w:r>
      <w:proofErr w:type="spellEnd"/>
      <w:r w:rsidRPr="00930292">
        <w:t xml:space="preserve"> in the </w:t>
      </w:r>
      <w:r w:rsidRPr="00930292">
        <w:rPr>
          <w:b/>
          <w:bCs/>
        </w:rPr>
        <w:t>Booking</w:t>
      </w:r>
      <w:r w:rsidRPr="00930292">
        <w:t xml:space="preserve"> table refers to the </w:t>
      </w:r>
      <w:r w:rsidRPr="00930292">
        <w:rPr>
          <w:b/>
          <w:bCs/>
        </w:rPr>
        <w:t>Seat</w:t>
      </w:r>
      <w:r w:rsidRPr="00930292">
        <w:t xml:space="preserve"> table.</w:t>
      </w:r>
    </w:p>
    <w:p w14:paraId="10BE6AEA" w14:textId="77777777" w:rsidR="00930292" w:rsidRPr="00930292" w:rsidRDefault="00930292" w:rsidP="00930292">
      <w:pPr>
        <w:rPr>
          <w:b/>
          <w:bCs/>
        </w:rPr>
      </w:pPr>
      <w:r w:rsidRPr="00930292">
        <w:rPr>
          <w:b/>
          <w:bCs/>
        </w:rPr>
        <w:t>8. User ↔ Booking (One-to-Many)</w:t>
      </w:r>
    </w:p>
    <w:p w14:paraId="741847C1" w14:textId="77777777" w:rsidR="00930292" w:rsidRPr="00930292" w:rsidRDefault="00930292" w:rsidP="00930292">
      <w:pPr>
        <w:numPr>
          <w:ilvl w:val="0"/>
          <w:numId w:val="56"/>
        </w:numPr>
      </w:pPr>
      <w:r w:rsidRPr="00930292">
        <w:rPr>
          <w:b/>
          <w:bCs/>
        </w:rPr>
        <w:t>Description:</w:t>
      </w:r>
      <w:r w:rsidRPr="00930292">
        <w:t xml:space="preserve"> A user can make multiple bookings, but each booking is associated with one user.</w:t>
      </w:r>
    </w:p>
    <w:p w14:paraId="6285B285" w14:textId="77777777" w:rsidR="00930292" w:rsidRPr="00930292" w:rsidRDefault="00930292" w:rsidP="00930292">
      <w:pPr>
        <w:numPr>
          <w:ilvl w:val="0"/>
          <w:numId w:val="56"/>
        </w:numPr>
      </w:pPr>
      <w:r w:rsidRPr="00930292">
        <w:rPr>
          <w:b/>
          <w:bCs/>
        </w:rPr>
        <w:t>Relationship:</w:t>
      </w:r>
      <w:r w:rsidRPr="00930292">
        <w:t xml:space="preserve"> One User can have Many Bookings.</w:t>
      </w:r>
    </w:p>
    <w:p w14:paraId="3E1E7873" w14:textId="77777777" w:rsidR="00930292" w:rsidRPr="00930292" w:rsidRDefault="00930292" w:rsidP="00930292">
      <w:pPr>
        <w:numPr>
          <w:ilvl w:val="0"/>
          <w:numId w:val="56"/>
        </w:numPr>
      </w:pPr>
      <w:r w:rsidRPr="00930292">
        <w:rPr>
          <w:b/>
          <w:bCs/>
        </w:rPr>
        <w:t>Foreign Key:</w:t>
      </w:r>
      <w:r w:rsidRPr="00930292">
        <w:t xml:space="preserve"> </w:t>
      </w:r>
      <w:proofErr w:type="spellStart"/>
      <w:r w:rsidRPr="00930292">
        <w:t>user_id</w:t>
      </w:r>
      <w:proofErr w:type="spellEnd"/>
      <w:r w:rsidRPr="00930292">
        <w:t xml:space="preserve"> in the </w:t>
      </w:r>
      <w:r w:rsidRPr="00930292">
        <w:rPr>
          <w:b/>
          <w:bCs/>
        </w:rPr>
        <w:t>Booking</w:t>
      </w:r>
      <w:r w:rsidRPr="00930292">
        <w:t xml:space="preserve"> table refers to the </w:t>
      </w:r>
      <w:r w:rsidRPr="00930292">
        <w:rPr>
          <w:b/>
          <w:bCs/>
        </w:rPr>
        <w:t>User</w:t>
      </w:r>
      <w:r w:rsidRPr="00930292">
        <w:t xml:space="preserve"> table.</w:t>
      </w:r>
    </w:p>
    <w:p w14:paraId="31FFAF57" w14:textId="77777777" w:rsidR="00930292" w:rsidRPr="00930292" w:rsidRDefault="00930292" w:rsidP="00930292">
      <w:pPr>
        <w:rPr>
          <w:b/>
          <w:bCs/>
        </w:rPr>
      </w:pPr>
      <w:r w:rsidRPr="00930292">
        <w:rPr>
          <w:b/>
          <w:bCs/>
        </w:rPr>
        <w:t>9. Show ↔ Booking (One-to-Many)</w:t>
      </w:r>
    </w:p>
    <w:p w14:paraId="38F67519" w14:textId="77777777" w:rsidR="00930292" w:rsidRPr="00930292" w:rsidRDefault="00930292" w:rsidP="00930292">
      <w:pPr>
        <w:numPr>
          <w:ilvl w:val="0"/>
          <w:numId w:val="57"/>
        </w:numPr>
      </w:pPr>
      <w:r w:rsidRPr="00930292">
        <w:rPr>
          <w:b/>
          <w:bCs/>
        </w:rPr>
        <w:t>Description:</w:t>
      </w:r>
      <w:r w:rsidRPr="00930292">
        <w:t xml:space="preserve"> A show can have multiple bookings, but each booking is associated with only one show.</w:t>
      </w:r>
    </w:p>
    <w:p w14:paraId="61F70769" w14:textId="77777777" w:rsidR="00930292" w:rsidRPr="00930292" w:rsidRDefault="00930292" w:rsidP="00930292">
      <w:pPr>
        <w:numPr>
          <w:ilvl w:val="0"/>
          <w:numId w:val="57"/>
        </w:numPr>
      </w:pPr>
      <w:r w:rsidRPr="00930292">
        <w:rPr>
          <w:b/>
          <w:bCs/>
        </w:rPr>
        <w:t>Relationship:</w:t>
      </w:r>
      <w:r w:rsidRPr="00930292">
        <w:t xml:space="preserve"> One Show has Many Bookings.</w:t>
      </w:r>
    </w:p>
    <w:p w14:paraId="5CE44459" w14:textId="77777777" w:rsidR="00930292" w:rsidRPr="00930292" w:rsidRDefault="00930292" w:rsidP="00930292">
      <w:pPr>
        <w:numPr>
          <w:ilvl w:val="0"/>
          <w:numId w:val="57"/>
        </w:numPr>
      </w:pPr>
      <w:r w:rsidRPr="00930292">
        <w:rPr>
          <w:b/>
          <w:bCs/>
        </w:rPr>
        <w:t>Foreign Key:</w:t>
      </w:r>
      <w:r w:rsidRPr="00930292">
        <w:t xml:space="preserve"> </w:t>
      </w:r>
      <w:proofErr w:type="spellStart"/>
      <w:r w:rsidRPr="00930292">
        <w:t>show_id</w:t>
      </w:r>
      <w:proofErr w:type="spellEnd"/>
      <w:r w:rsidRPr="00930292">
        <w:t xml:space="preserve"> in the </w:t>
      </w:r>
      <w:r w:rsidRPr="00930292">
        <w:rPr>
          <w:b/>
          <w:bCs/>
        </w:rPr>
        <w:t>Booking</w:t>
      </w:r>
      <w:r w:rsidRPr="00930292">
        <w:t xml:space="preserve"> table refers to the </w:t>
      </w:r>
      <w:r w:rsidRPr="00930292">
        <w:rPr>
          <w:b/>
          <w:bCs/>
        </w:rPr>
        <w:t>Show</w:t>
      </w:r>
      <w:r w:rsidRPr="00930292">
        <w:t xml:space="preserve"> table.</w:t>
      </w:r>
    </w:p>
    <w:p w14:paraId="3C1EF82D" w14:textId="77777777" w:rsidR="00930292" w:rsidRPr="00930292" w:rsidRDefault="00930292" w:rsidP="00930292">
      <w:pPr>
        <w:rPr>
          <w:b/>
          <w:bCs/>
        </w:rPr>
      </w:pPr>
      <w:r w:rsidRPr="00930292">
        <w:rPr>
          <w:b/>
          <w:bCs/>
        </w:rPr>
        <w:t>10. Booking ↔ Payment (One-to-One)</w:t>
      </w:r>
    </w:p>
    <w:p w14:paraId="0B23BB21" w14:textId="77777777" w:rsidR="00930292" w:rsidRPr="00930292" w:rsidRDefault="00930292" w:rsidP="00930292">
      <w:pPr>
        <w:numPr>
          <w:ilvl w:val="0"/>
          <w:numId w:val="58"/>
        </w:numPr>
      </w:pPr>
      <w:r w:rsidRPr="00930292">
        <w:rPr>
          <w:b/>
          <w:bCs/>
        </w:rPr>
        <w:t>Description:</w:t>
      </w:r>
      <w:r w:rsidRPr="00930292">
        <w:t xml:space="preserve"> Each booking has one corresponding payment, and a payment is tied to only one booking.</w:t>
      </w:r>
    </w:p>
    <w:p w14:paraId="74CEA03A" w14:textId="77777777" w:rsidR="00930292" w:rsidRPr="00930292" w:rsidRDefault="00930292" w:rsidP="00930292">
      <w:pPr>
        <w:numPr>
          <w:ilvl w:val="0"/>
          <w:numId w:val="58"/>
        </w:numPr>
      </w:pPr>
      <w:r w:rsidRPr="00930292">
        <w:rPr>
          <w:b/>
          <w:bCs/>
        </w:rPr>
        <w:t>Relationship:</w:t>
      </w:r>
      <w:r w:rsidRPr="00930292">
        <w:t xml:space="preserve"> One Booking has One Payment.</w:t>
      </w:r>
    </w:p>
    <w:p w14:paraId="35E5B699" w14:textId="77777777" w:rsidR="00930292" w:rsidRPr="00930292" w:rsidRDefault="00930292" w:rsidP="00930292">
      <w:pPr>
        <w:numPr>
          <w:ilvl w:val="0"/>
          <w:numId w:val="58"/>
        </w:numPr>
      </w:pPr>
      <w:r w:rsidRPr="00930292">
        <w:rPr>
          <w:b/>
          <w:bCs/>
        </w:rPr>
        <w:t>Foreign Key:</w:t>
      </w:r>
      <w:r w:rsidRPr="00930292">
        <w:t xml:space="preserve"> </w:t>
      </w:r>
      <w:proofErr w:type="spellStart"/>
      <w:r w:rsidRPr="00930292">
        <w:t>booking_id</w:t>
      </w:r>
      <w:proofErr w:type="spellEnd"/>
      <w:r w:rsidRPr="00930292">
        <w:t xml:space="preserve"> in the </w:t>
      </w:r>
      <w:r w:rsidRPr="00930292">
        <w:rPr>
          <w:b/>
          <w:bCs/>
        </w:rPr>
        <w:t>Payment</w:t>
      </w:r>
      <w:r w:rsidRPr="00930292">
        <w:t xml:space="preserve"> table refers to the </w:t>
      </w:r>
      <w:r w:rsidRPr="00930292">
        <w:rPr>
          <w:b/>
          <w:bCs/>
        </w:rPr>
        <w:t>Booking</w:t>
      </w:r>
      <w:r w:rsidRPr="00930292">
        <w:t xml:space="preserve"> table.</w:t>
      </w:r>
    </w:p>
    <w:p w14:paraId="489AEA37" w14:textId="77777777" w:rsidR="00930292" w:rsidRPr="00930292" w:rsidRDefault="00930292" w:rsidP="00930292">
      <w:pPr>
        <w:rPr>
          <w:b/>
          <w:bCs/>
        </w:rPr>
      </w:pPr>
      <w:r w:rsidRPr="00930292">
        <w:rPr>
          <w:b/>
          <w:bCs/>
        </w:rPr>
        <w:t>11. Booking ↔ Invoice (One-to-One)</w:t>
      </w:r>
    </w:p>
    <w:p w14:paraId="7A1829A0" w14:textId="77777777" w:rsidR="00930292" w:rsidRPr="00930292" w:rsidRDefault="00930292" w:rsidP="00930292">
      <w:pPr>
        <w:numPr>
          <w:ilvl w:val="0"/>
          <w:numId w:val="59"/>
        </w:numPr>
      </w:pPr>
      <w:r w:rsidRPr="00930292">
        <w:rPr>
          <w:b/>
          <w:bCs/>
        </w:rPr>
        <w:t>Description:</w:t>
      </w:r>
      <w:r w:rsidRPr="00930292">
        <w:t xml:space="preserve"> An invoice is generated for each booking, and one booking can only have one invoice.</w:t>
      </w:r>
    </w:p>
    <w:p w14:paraId="0C01E3AD" w14:textId="77777777" w:rsidR="00930292" w:rsidRPr="00930292" w:rsidRDefault="00930292" w:rsidP="00930292">
      <w:pPr>
        <w:numPr>
          <w:ilvl w:val="0"/>
          <w:numId w:val="59"/>
        </w:numPr>
      </w:pPr>
      <w:r w:rsidRPr="00930292">
        <w:rPr>
          <w:b/>
          <w:bCs/>
        </w:rPr>
        <w:t>Relationship:</w:t>
      </w:r>
      <w:r w:rsidRPr="00930292">
        <w:t xml:space="preserve"> One Booking has One Invoice.</w:t>
      </w:r>
    </w:p>
    <w:p w14:paraId="3F8823C3" w14:textId="77777777" w:rsidR="00930292" w:rsidRPr="00930292" w:rsidRDefault="00930292" w:rsidP="00930292">
      <w:pPr>
        <w:numPr>
          <w:ilvl w:val="0"/>
          <w:numId w:val="59"/>
        </w:numPr>
      </w:pPr>
      <w:r w:rsidRPr="00930292">
        <w:rPr>
          <w:b/>
          <w:bCs/>
        </w:rPr>
        <w:t>Foreign Key:</w:t>
      </w:r>
      <w:r w:rsidRPr="00930292">
        <w:t xml:space="preserve"> </w:t>
      </w:r>
      <w:proofErr w:type="spellStart"/>
      <w:r w:rsidRPr="00930292">
        <w:t>booking_id</w:t>
      </w:r>
      <w:proofErr w:type="spellEnd"/>
      <w:r w:rsidRPr="00930292">
        <w:t xml:space="preserve"> in the </w:t>
      </w:r>
      <w:r w:rsidRPr="00930292">
        <w:rPr>
          <w:b/>
          <w:bCs/>
        </w:rPr>
        <w:t>Invoice</w:t>
      </w:r>
      <w:r w:rsidRPr="00930292">
        <w:t xml:space="preserve"> table refers to the </w:t>
      </w:r>
      <w:r w:rsidRPr="00930292">
        <w:rPr>
          <w:b/>
          <w:bCs/>
        </w:rPr>
        <w:t>Booking</w:t>
      </w:r>
      <w:r w:rsidRPr="00930292">
        <w:t xml:space="preserve"> table.</w:t>
      </w:r>
    </w:p>
    <w:p w14:paraId="64D0C75B" w14:textId="77777777" w:rsidR="00930292" w:rsidRPr="00930292" w:rsidRDefault="00930292" w:rsidP="00930292">
      <w:pPr>
        <w:rPr>
          <w:b/>
          <w:bCs/>
        </w:rPr>
      </w:pPr>
      <w:r w:rsidRPr="00930292">
        <w:rPr>
          <w:b/>
          <w:bCs/>
        </w:rPr>
        <w:t>12. User ↔ Review (One-to-Many)</w:t>
      </w:r>
    </w:p>
    <w:p w14:paraId="387CCDE5" w14:textId="77777777" w:rsidR="00930292" w:rsidRPr="00930292" w:rsidRDefault="00930292" w:rsidP="00930292">
      <w:pPr>
        <w:numPr>
          <w:ilvl w:val="0"/>
          <w:numId w:val="60"/>
        </w:numPr>
      </w:pPr>
      <w:r w:rsidRPr="00930292">
        <w:rPr>
          <w:b/>
          <w:bCs/>
        </w:rPr>
        <w:t>Description:</w:t>
      </w:r>
      <w:r w:rsidRPr="00930292">
        <w:t xml:space="preserve"> A user can post multiple reviews, but each review is written by one user.</w:t>
      </w:r>
    </w:p>
    <w:p w14:paraId="26F389E2" w14:textId="77777777" w:rsidR="00930292" w:rsidRPr="00930292" w:rsidRDefault="00930292" w:rsidP="00930292">
      <w:pPr>
        <w:numPr>
          <w:ilvl w:val="0"/>
          <w:numId w:val="60"/>
        </w:numPr>
      </w:pPr>
      <w:r w:rsidRPr="00930292">
        <w:rPr>
          <w:b/>
          <w:bCs/>
        </w:rPr>
        <w:t>Relationship:</w:t>
      </w:r>
      <w:r w:rsidRPr="00930292">
        <w:t xml:space="preserve"> One User can have Many Reviews.</w:t>
      </w:r>
    </w:p>
    <w:p w14:paraId="67FD65B6" w14:textId="77777777" w:rsidR="00930292" w:rsidRPr="00930292" w:rsidRDefault="00930292" w:rsidP="00930292">
      <w:pPr>
        <w:numPr>
          <w:ilvl w:val="0"/>
          <w:numId w:val="60"/>
        </w:numPr>
      </w:pPr>
      <w:r w:rsidRPr="00930292">
        <w:rPr>
          <w:b/>
          <w:bCs/>
        </w:rPr>
        <w:t>Foreign Key:</w:t>
      </w:r>
      <w:r w:rsidRPr="00930292">
        <w:t xml:space="preserve"> </w:t>
      </w:r>
      <w:proofErr w:type="spellStart"/>
      <w:r w:rsidRPr="00930292">
        <w:t>user_id</w:t>
      </w:r>
      <w:proofErr w:type="spellEnd"/>
      <w:r w:rsidRPr="00930292">
        <w:t xml:space="preserve"> in the </w:t>
      </w:r>
      <w:r w:rsidRPr="00930292">
        <w:rPr>
          <w:b/>
          <w:bCs/>
        </w:rPr>
        <w:t>Review</w:t>
      </w:r>
      <w:r w:rsidRPr="00930292">
        <w:t xml:space="preserve"> table refers to the </w:t>
      </w:r>
      <w:r w:rsidRPr="00930292">
        <w:rPr>
          <w:b/>
          <w:bCs/>
        </w:rPr>
        <w:t>User</w:t>
      </w:r>
      <w:r w:rsidRPr="00930292">
        <w:t xml:space="preserve"> table.</w:t>
      </w:r>
    </w:p>
    <w:p w14:paraId="7F33E34F" w14:textId="77777777" w:rsidR="00930292" w:rsidRPr="00930292" w:rsidRDefault="00930292" w:rsidP="00930292">
      <w:pPr>
        <w:rPr>
          <w:b/>
          <w:bCs/>
        </w:rPr>
      </w:pPr>
      <w:r w:rsidRPr="00930292">
        <w:rPr>
          <w:b/>
          <w:bCs/>
        </w:rPr>
        <w:t>13. User ↔ Notification (One-to-Many)</w:t>
      </w:r>
    </w:p>
    <w:p w14:paraId="04A458FF" w14:textId="77777777" w:rsidR="00930292" w:rsidRPr="00930292" w:rsidRDefault="00930292" w:rsidP="00930292">
      <w:pPr>
        <w:numPr>
          <w:ilvl w:val="0"/>
          <w:numId w:val="61"/>
        </w:numPr>
      </w:pPr>
      <w:r w:rsidRPr="00930292">
        <w:rPr>
          <w:b/>
          <w:bCs/>
        </w:rPr>
        <w:t>Description:</w:t>
      </w:r>
      <w:r w:rsidRPr="00930292">
        <w:t xml:space="preserve"> A user can receive multiple notifications, but each notification is sent to one user.</w:t>
      </w:r>
    </w:p>
    <w:p w14:paraId="2FF6D587" w14:textId="77777777" w:rsidR="00930292" w:rsidRPr="00930292" w:rsidRDefault="00930292" w:rsidP="00930292">
      <w:pPr>
        <w:numPr>
          <w:ilvl w:val="0"/>
          <w:numId w:val="61"/>
        </w:numPr>
      </w:pPr>
      <w:r w:rsidRPr="00930292">
        <w:rPr>
          <w:b/>
          <w:bCs/>
        </w:rPr>
        <w:t>Relationship:</w:t>
      </w:r>
      <w:r w:rsidRPr="00930292">
        <w:t xml:space="preserve"> One User can have Many Notifications.</w:t>
      </w:r>
    </w:p>
    <w:p w14:paraId="2B6A59EF" w14:textId="77777777" w:rsidR="00930292" w:rsidRPr="00930292" w:rsidRDefault="00930292" w:rsidP="00930292">
      <w:pPr>
        <w:numPr>
          <w:ilvl w:val="0"/>
          <w:numId w:val="61"/>
        </w:numPr>
      </w:pPr>
      <w:r w:rsidRPr="00930292">
        <w:rPr>
          <w:b/>
          <w:bCs/>
        </w:rPr>
        <w:t>Foreign Key:</w:t>
      </w:r>
      <w:r w:rsidRPr="00930292">
        <w:t xml:space="preserve"> </w:t>
      </w:r>
      <w:proofErr w:type="spellStart"/>
      <w:r w:rsidRPr="00930292">
        <w:t>user_id</w:t>
      </w:r>
      <w:proofErr w:type="spellEnd"/>
      <w:r w:rsidRPr="00930292">
        <w:t xml:space="preserve"> in the </w:t>
      </w:r>
      <w:r w:rsidRPr="00930292">
        <w:rPr>
          <w:b/>
          <w:bCs/>
        </w:rPr>
        <w:t>Notification</w:t>
      </w:r>
      <w:r w:rsidRPr="00930292">
        <w:t xml:space="preserve"> table refers to the </w:t>
      </w:r>
      <w:r w:rsidRPr="00930292">
        <w:rPr>
          <w:b/>
          <w:bCs/>
        </w:rPr>
        <w:t>User</w:t>
      </w:r>
      <w:r w:rsidRPr="00930292">
        <w:t xml:space="preserve"> table.</w:t>
      </w:r>
    </w:p>
    <w:p w14:paraId="2A090103" w14:textId="77777777" w:rsidR="00930292" w:rsidRPr="00930292" w:rsidRDefault="00930292" w:rsidP="00930292">
      <w:pPr>
        <w:rPr>
          <w:b/>
          <w:bCs/>
        </w:rPr>
      </w:pPr>
      <w:r w:rsidRPr="00930292">
        <w:rPr>
          <w:b/>
          <w:bCs/>
        </w:rPr>
        <w:t xml:space="preserve">14. </w:t>
      </w:r>
      <w:proofErr w:type="spellStart"/>
      <w:r w:rsidRPr="00930292">
        <w:rPr>
          <w:b/>
          <w:bCs/>
        </w:rPr>
        <w:t>Theater</w:t>
      </w:r>
      <w:proofErr w:type="spellEnd"/>
      <w:r w:rsidRPr="00930292">
        <w:rPr>
          <w:b/>
          <w:bCs/>
        </w:rPr>
        <w:t xml:space="preserve"> ↔ Feedback (One-to-Many)</w:t>
      </w:r>
    </w:p>
    <w:p w14:paraId="3678AC1A" w14:textId="77777777" w:rsidR="00930292" w:rsidRPr="00930292" w:rsidRDefault="00930292" w:rsidP="00930292">
      <w:pPr>
        <w:numPr>
          <w:ilvl w:val="0"/>
          <w:numId w:val="62"/>
        </w:numPr>
      </w:pPr>
      <w:r w:rsidRPr="00930292">
        <w:rPr>
          <w:b/>
          <w:bCs/>
        </w:rPr>
        <w:t>Description:</w:t>
      </w:r>
      <w:r w:rsidRPr="00930292">
        <w:t xml:space="preserve"> A </w:t>
      </w:r>
      <w:proofErr w:type="spellStart"/>
      <w:r w:rsidRPr="00930292">
        <w:t>theater</w:t>
      </w:r>
      <w:proofErr w:type="spellEnd"/>
      <w:r w:rsidRPr="00930292">
        <w:t xml:space="preserve"> can receive multiple feedback entries, but each feedback is related to one </w:t>
      </w:r>
      <w:proofErr w:type="spellStart"/>
      <w:r w:rsidRPr="00930292">
        <w:t>theater</w:t>
      </w:r>
      <w:proofErr w:type="spellEnd"/>
      <w:r w:rsidRPr="00930292">
        <w:t>.</w:t>
      </w:r>
    </w:p>
    <w:p w14:paraId="4E6F3D62" w14:textId="77777777" w:rsidR="00930292" w:rsidRPr="00930292" w:rsidRDefault="00930292" w:rsidP="00930292">
      <w:pPr>
        <w:numPr>
          <w:ilvl w:val="0"/>
          <w:numId w:val="62"/>
        </w:numPr>
      </w:pPr>
      <w:r w:rsidRPr="00930292">
        <w:rPr>
          <w:b/>
          <w:bCs/>
        </w:rPr>
        <w:t>Relationship:</w:t>
      </w:r>
      <w:r w:rsidRPr="00930292">
        <w:t xml:space="preserve"> One </w:t>
      </w:r>
      <w:proofErr w:type="spellStart"/>
      <w:r w:rsidRPr="00930292">
        <w:t>Theater</w:t>
      </w:r>
      <w:proofErr w:type="spellEnd"/>
      <w:r w:rsidRPr="00930292">
        <w:t xml:space="preserve"> has Many </w:t>
      </w:r>
      <w:proofErr w:type="gramStart"/>
      <w:r w:rsidRPr="00930292">
        <w:t>Feedbacks</w:t>
      </w:r>
      <w:proofErr w:type="gramEnd"/>
      <w:r w:rsidRPr="00930292">
        <w:t>.</w:t>
      </w:r>
    </w:p>
    <w:p w14:paraId="1C92AD93" w14:textId="77777777" w:rsidR="00930292" w:rsidRPr="00930292" w:rsidRDefault="00930292" w:rsidP="00930292">
      <w:pPr>
        <w:numPr>
          <w:ilvl w:val="0"/>
          <w:numId w:val="62"/>
        </w:numPr>
      </w:pPr>
      <w:r w:rsidRPr="00930292">
        <w:rPr>
          <w:b/>
          <w:bCs/>
        </w:rPr>
        <w:t>Foreign Key:</w:t>
      </w:r>
      <w:r w:rsidRPr="00930292">
        <w:t xml:space="preserve"> </w:t>
      </w:r>
      <w:proofErr w:type="spellStart"/>
      <w:r w:rsidRPr="00930292">
        <w:t>theater_id</w:t>
      </w:r>
      <w:proofErr w:type="spellEnd"/>
      <w:r w:rsidRPr="00930292">
        <w:t xml:space="preserve"> in the </w:t>
      </w:r>
      <w:r w:rsidRPr="00930292">
        <w:rPr>
          <w:b/>
          <w:bCs/>
        </w:rPr>
        <w:t>Feedback</w:t>
      </w:r>
      <w:r w:rsidRPr="00930292">
        <w:t xml:space="preserve"> table refers to the </w:t>
      </w:r>
      <w:proofErr w:type="spellStart"/>
      <w:r w:rsidRPr="00930292">
        <w:rPr>
          <w:b/>
          <w:bCs/>
        </w:rPr>
        <w:t>Theater</w:t>
      </w:r>
      <w:proofErr w:type="spellEnd"/>
      <w:r w:rsidRPr="00930292">
        <w:t xml:space="preserve"> table.</w:t>
      </w:r>
    </w:p>
    <w:p w14:paraId="42199321" w14:textId="77777777" w:rsidR="00930292" w:rsidRPr="00930292" w:rsidRDefault="00930292" w:rsidP="00930292">
      <w:pPr>
        <w:rPr>
          <w:b/>
          <w:bCs/>
        </w:rPr>
      </w:pPr>
      <w:r w:rsidRPr="00930292">
        <w:rPr>
          <w:b/>
          <w:bCs/>
        </w:rPr>
        <w:t>15. User ↔ Feedback (One-to-Many)</w:t>
      </w:r>
    </w:p>
    <w:p w14:paraId="6A2E31B3" w14:textId="77777777" w:rsidR="00930292" w:rsidRPr="00930292" w:rsidRDefault="00930292" w:rsidP="00930292">
      <w:pPr>
        <w:numPr>
          <w:ilvl w:val="0"/>
          <w:numId w:val="63"/>
        </w:numPr>
      </w:pPr>
      <w:r w:rsidRPr="00930292">
        <w:rPr>
          <w:b/>
          <w:bCs/>
        </w:rPr>
        <w:t>Description:</w:t>
      </w:r>
      <w:r w:rsidRPr="00930292">
        <w:t xml:space="preserve"> A user can provide multiple feedback entries, but each feedback is provided by one user.</w:t>
      </w:r>
    </w:p>
    <w:p w14:paraId="0935A2A2" w14:textId="77777777" w:rsidR="00930292" w:rsidRPr="00930292" w:rsidRDefault="00930292" w:rsidP="00930292">
      <w:pPr>
        <w:numPr>
          <w:ilvl w:val="0"/>
          <w:numId w:val="63"/>
        </w:numPr>
      </w:pPr>
      <w:r w:rsidRPr="00930292">
        <w:rPr>
          <w:b/>
          <w:bCs/>
        </w:rPr>
        <w:t>Relationship:</w:t>
      </w:r>
      <w:r w:rsidRPr="00930292">
        <w:t xml:space="preserve"> One User can give Many </w:t>
      </w:r>
      <w:proofErr w:type="gramStart"/>
      <w:r w:rsidRPr="00930292">
        <w:t>Feedbacks</w:t>
      </w:r>
      <w:proofErr w:type="gramEnd"/>
      <w:r w:rsidRPr="00930292">
        <w:t>.</w:t>
      </w:r>
    </w:p>
    <w:p w14:paraId="69ACC4F7" w14:textId="77777777" w:rsidR="00930292" w:rsidRPr="00930292" w:rsidRDefault="00930292" w:rsidP="00930292">
      <w:pPr>
        <w:numPr>
          <w:ilvl w:val="0"/>
          <w:numId w:val="63"/>
        </w:numPr>
      </w:pPr>
      <w:r w:rsidRPr="00930292">
        <w:rPr>
          <w:b/>
          <w:bCs/>
        </w:rPr>
        <w:t>Foreign Key:</w:t>
      </w:r>
      <w:r w:rsidRPr="00930292">
        <w:t xml:space="preserve"> </w:t>
      </w:r>
      <w:proofErr w:type="spellStart"/>
      <w:r w:rsidRPr="00930292">
        <w:t>user_id</w:t>
      </w:r>
      <w:proofErr w:type="spellEnd"/>
      <w:r w:rsidRPr="00930292">
        <w:t xml:space="preserve"> in the </w:t>
      </w:r>
      <w:r w:rsidRPr="00930292">
        <w:rPr>
          <w:b/>
          <w:bCs/>
        </w:rPr>
        <w:t>Feedback</w:t>
      </w:r>
      <w:r w:rsidRPr="00930292">
        <w:t xml:space="preserve"> table refers to the </w:t>
      </w:r>
      <w:r w:rsidRPr="00930292">
        <w:rPr>
          <w:b/>
          <w:bCs/>
        </w:rPr>
        <w:t>User</w:t>
      </w:r>
      <w:r w:rsidRPr="00930292">
        <w:t xml:space="preserve"> table.</w:t>
      </w:r>
    </w:p>
    <w:p w14:paraId="240D26B4" w14:textId="77777777" w:rsidR="00930292" w:rsidRPr="00930292" w:rsidRDefault="00930292" w:rsidP="00930292">
      <w:pPr>
        <w:rPr>
          <w:b/>
          <w:bCs/>
        </w:rPr>
      </w:pPr>
      <w:r w:rsidRPr="00930292">
        <w:rPr>
          <w:b/>
          <w:bCs/>
        </w:rPr>
        <w:t>16. Discount ↔ Booking (One-to-Many)</w:t>
      </w:r>
    </w:p>
    <w:p w14:paraId="27927B3E" w14:textId="77777777" w:rsidR="00930292" w:rsidRPr="00930292" w:rsidRDefault="00930292" w:rsidP="00930292">
      <w:pPr>
        <w:numPr>
          <w:ilvl w:val="0"/>
          <w:numId w:val="64"/>
        </w:numPr>
      </w:pPr>
      <w:r w:rsidRPr="00930292">
        <w:rPr>
          <w:b/>
          <w:bCs/>
        </w:rPr>
        <w:t>Description:</w:t>
      </w:r>
      <w:r w:rsidRPr="00930292">
        <w:t xml:space="preserve"> A discount can be applied to multiple bookings, but each booking can have only one discount.</w:t>
      </w:r>
    </w:p>
    <w:p w14:paraId="398EC7AD" w14:textId="77777777" w:rsidR="00930292" w:rsidRPr="00930292" w:rsidRDefault="00930292" w:rsidP="00930292">
      <w:pPr>
        <w:numPr>
          <w:ilvl w:val="0"/>
          <w:numId w:val="64"/>
        </w:numPr>
      </w:pPr>
      <w:r w:rsidRPr="00930292">
        <w:rPr>
          <w:b/>
          <w:bCs/>
        </w:rPr>
        <w:t>Relationship:</w:t>
      </w:r>
      <w:r w:rsidRPr="00930292">
        <w:t xml:space="preserve"> One Discount can be applied to Many Bookings.</w:t>
      </w:r>
    </w:p>
    <w:p w14:paraId="358EFCA2" w14:textId="77777777" w:rsidR="00930292" w:rsidRPr="00930292" w:rsidRDefault="00930292" w:rsidP="00930292">
      <w:pPr>
        <w:numPr>
          <w:ilvl w:val="0"/>
          <w:numId w:val="64"/>
        </w:numPr>
      </w:pPr>
      <w:r w:rsidRPr="00930292">
        <w:rPr>
          <w:b/>
          <w:bCs/>
        </w:rPr>
        <w:t>Foreign Key:</w:t>
      </w:r>
      <w:r w:rsidRPr="00930292">
        <w:t xml:space="preserve"> </w:t>
      </w:r>
      <w:proofErr w:type="spellStart"/>
      <w:r w:rsidRPr="00930292">
        <w:t>discount_id</w:t>
      </w:r>
      <w:proofErr w:type="spellEnd"/>
      <w:r w:rsidRPr="00930292">
        <w:t xml:space="preserve"> in the </w:t>
      </w:r>
      <w:r w:rsidRPr="00930292">
        <w:rPr>
          <w:b/>
          <w:bCs/>
        </w:rPr>
        <w:t>Booking</w:t>
      </w:r>
      <w:r w:rsidRPr="00930292">
        <w:t xml:space="preserve"> table refers to the </w:t>
      </w:r>
      <w:r w:rsidRPr="00930292">
        <w:rPr>
          <w:b/>
          <w:bCs/>
        </w:rPr>
        <w:t>Discount</w:t>
      </w:r>
      <w:r w:rsidRPr="00930292">
        <w:t xml:space="preserve"> table (optional).</w:t>
      </w:r>
    </w:p>
    <w:p w14:paraId="497EA2F3" w14:textId="77777777" w:rsidR="00930292" w:rsidRPr="00930292" w:rsidRDefault="00930292" w:rsidP="00930292">
      <w:pPr>
        <w:rPr>
          <w:b/>
          <w:bCs/>
        </w:rPr>
      </w:pPr>
      <w:r w:rsidRPr="00930292">
        <w:rPr>
          <w:b/>
          <w:bCs/>
        </w:rPr>
        <w:t>17. Ticket ↔ Booking (One-to-One)</w:t>
      </w:r>
    </w:p>
    <w:p w14:paraId="1A3E24CA" w14:textId="77777777" w:rsidR="00930292" w:rsidRPr="00930292" w:rsidRDefault="00930292" w:rsidP="00930292">
      <w:pPr>
        <w:numPr>
          <w:ilvl w:val="0"/>
          <w:numId w:val="65"/>
        </w:numPr>
      </w:pPr>
      <w:r w:rsidRPr="00930292">
        <w:rPr>
          <w:b/>
          <w:bCs/>
        </w:rPr>
        <w:t>Description:</w:t>
      </w:r>
      <w:r w:rsidRPr="00930292">
        <w:t xml:space="preserve"> Each booking generates one ticket, and a ticket is tied to one booking.</w:t>
      </w:r>
    </w:p>
    <w:p w14:paraId="5D160B0F" w14:textId="77777777" w:rsidR="00930292" w:rsidRPr="00930292" w:rsidRDefault="00930292" w:rsidP="00930292">
      <w:pPr>
        <w:numPr>
          <w:ilvl w:val="0"/>
          <w:numId w:val="65"/>
        </w:numPr>
      </w:pPr>
      <w:r w:rsidRPr="00930292">
        <w:rPr>
          <w:b/>
          <w:bCs/>
        </w:rPr>
        <w:t>Relationship:</w:t>
      </w:r>
      <w:r w:rsidRPr="00930292">
        <w:t xml:space="preserve"> One Booking has One Ticket.</w:t>
      </w:r>
    </w:p>
    <w:p w14:paraId="31B328B3" w14:textId="77777777" w:rsidR="00930292" w:rsidRPr="00930292" w:rsidRDefault="00930292" w:rsidP="00930292">
      <w:pPr>
        <w:numPr>
          <w:ilvl w:val="0"/>
          <w:numId w:val="65"/>
        </w:numPr>
      </w:pPr>
      <w:r w:rsidRPr="00930292">
        <w:rPr>
          <w:b/>
          <w:bCs/>
        </w:rPr>
        <w:t>Foreign Key:</w:t>
      </w:r>
      <w:r w:rsidRPr="00930292">
        <w:t xml:space="preserve"> </w:t>
      </w:r>
      <w:proofErr w:type="spellStart"/>
      <w:r w:rsidRPr="00930292">
        <w:t>booking_id</w:t>
      </w:r>
      <w:proofErr w:type="spellEnd"/>
      <w:r w:rsidRPr="00930292">
        <w:t xml:space="preserve"> in the </w:t>
      </w:r>
      <w:r w:rsidRPr="00930292">
        <w:rPr>
          <w:b/>
          <w:bCs/>
        </w:rPr>
        <w:t>Ticket</w:t>
      </w:r>
      <w:r w:rsidRPr="00930292">
        <w:t xml:space="preserve"> table refers to the </w:t>
      </w:r>
      <w:r w:rsidRPr="00930292">
        <w:rPr>
          <w:b/>
          <w:bCs/>
        </w:rPr>
        <w:t>Booking</w:t>
      </w:r>
      <w:r w:rsidRPr="00930292">
        <w:t xml:space="preserve"> table.</w:t>
      </w:r>
    </w:p>
    <w:p w14:paraId="412D243C" w14:textId="77777777" w:rsidR="00930292" w:rsidRPr="00930292" w:rsidRDefault="00930292" w:rsidP="00930292">
      <w:r w:rsidRPr="00930292">
        <w:pict w14:anchorId="4FC58B36">
          <v:rect id="_x0000_i1365" style="width:0;height:1.5pt" o:hralign="center" o:hrstd="t" o:hr="t" fillcolor="#a0a0a0" stroked="f"/>
        </w:pict>
      </w:r>
    </w:p>
    <w:p w14:paraId="7BD3D707" w14:textId="77777777" w:rsidR="00930292" w:rsidRPr="00930292" w:rsidRDefault="00930292" w:rsidP="00930292">
      <w:pPr>
        <w:rPr>
          <w:b/>
          <w:bCs/>
        </w:rPr>
      </w:pPr>
      <w:r w:rsidRPr="00930292">
        <w:rPr>
          <w:b/>
          <w:bCs/>
        </w:rPr>
        <w:t>Summary of Entity Relationships:</w:t>
      </w:r>
    </w:p>
    <w:p w14:paraId="08ED2174" w14:textId="77777777" w:rsidR="00930292" w:rsidRPr="00930292" w:rsidRDefault="00930292" w:rsidP="00930292">
      <w:pPr>
        <w:numPr>
          <w:ilvl w:val="0"/>
          <w:numId w:val="66"/>
        </w:numPr>
      </w:pPr>
      <w:r w:rsidRPr="00930292">
        <w:rPr>
          <w:b/>
          <w:bCs/>
        </w:rPr>
        <w:t>One-to-One:</w:t>
      </w:r>
    </w:p>
    <w:p w14:paraId="0C292700" w14:textId="77777777" w:rsidR="00930292" w:rsidRPr="00930292" w:rsidRDefault="00930292" w:rsidP="00930292">
      <w:pPr>
        <w:numPr>
          <w:ilvl w:val="1"/>
          <w:numId w:val="66"/>
        </w:numPr>
      </w:pPr>
      <w:proofErr w:type="spellStart"/>
      <w:r w:rsidRPr="00930292">
        <w:t>Theater</w:t>
      </w:r>
      <w:proofErr w:type="spellEnd"/>
      <w:r w:rsidRPr="00930292">
        <w:t xml:space="preserve"> ↔ </w:t>
      </w:r>
      <w:proofErr w:type="spellStart"/>
      <w:r w:rsidRPr="00930292">
        <w:t>TheaterOwner</w:t>
      </w:r>
      <w:proofErr w:type="spellEnd"/>
    </w:p>
    <w:p w14:paraId="21C9E5E5" w14:textId="77777777" w:rsidR="00930292" w:rsidRPr="00930292" w:rsidRDefault="00930292" w:rsidP="00930292">
      <w:pPr>
        <w:numPr>
          <w:ilvl w:val="1"/>
          <w:numId w:val="66"/>
        </w:numPr>
      </w:pPr>
      <w:r w:rsidRPr="00930292">
        <w:t>Booking ↔ Payment</w:t>
      </w:r>
    </w:p>
    <w:p w14:paraId="59855330" w14:textId="77777777" w:rsidR="00930292" w:rsidRPr="00930292" w:rsidRDefault="00930292" w:rsidP="00930292">
      <w:pPr>
        <w:numPr>
          <w:ilvl w:val="1"/>
          <w:numId w:val="66"/>
        </w:numPr>
      </w:pPr>
      <w:r w:rsidRPr="00930292">
        <w:t>Booking ↔ Invoice</w:t>
      </w:r>
    </w:p>
    <w:p w14:paraId="6AD53FD6" w14:textId="77777777" w:rsidR="00930292" w:rsidRPr="00930292" w:rsidRDefault="00930292" w:rsidP="00930292">
      <w:pPr>
        <w:numPr>
          <w:ilvl w:val="1"/>
          <w:numId w:val="66"/>
        </w:numPr>
      </w:pPr>
      <w:r w:rsidRPr="00930292">
        <w:t>Seat ↔ Booking</w:t>
      </w:r>
    </w:p>
    <w:p w14:paraId="11FEE80F" w14:textId="77777777" w:rsidR="00930292" w:rsidRPr="00930292" w:rsidRDefault="00930292" w:rsidP="00930292">
      <w:pPr>
        <w:numPr>
          <w:ilvl w:val="1"/>
          <w:numId w:val="66"/>
        </w:numPr>
      </w:pPr>
      <w:r w:rsidRPr="00930292">
        <w:t>Booking ↔ Ticket</w:t>
      </w:r>
    </w:p>
    <w:p w14:paraId="7B194FE7" w14:textId="77777777" w:rsidR="00930292" w:rsidRPr="00930292" w:rsidRDefault="00930292" w:rsidP="00930292">
      <w:pPr>
        <w:numPr>
          <w:ilvl w:val="0"/>
          <w:numId w:val="66"/>
        </w:numPr>
      </w:pPr>
      <w:r w:rsidRPr="00930292">
        <w:rPr>
          <w:b/>
          <w:bCs/>
        </w:rPr>
        <w:t>One-to-Many:</w:t>
      </w:r>
    </w:p>
    <w:p w14:paraId="151B4390" w14:textId="77777777" w:rsidR="00930292" w:rsidRPr="00930292" w:rsidRDefault="00930292" w:rsidP="00930292">
      <w:pPr>
        <w:numPr>
          <w:ilvl w:val="1"/>
          <w:numId w:val="66"/>
        </w:numPr>
      </w:pPr>
      <w:r w:rsidRPr="00930292">
        <w:t>User ↔ Booking</w:t>
      </w:r>
    </w:p>
    <w:p w14:paraId="51FB9B7E" w14:textId="77777777" w:rsidR="00930292" w:rsidRPr="00930292" w:rsidRDefault="00930292" w:rsidP="00930292">
      <w:pPr>
        <w:numPr>
          <w:ilvl w:val="1"/>
          <w:numId w:val="66"/>
        </w:numPr>
      </w:pPr>
      <w:r w:rsidRPr="00930292">
        <w:t>User ↔ Review</w:t>
      </w:r>
    </w:p>
    <w:p w14:paraId="3C8902BF" w14:textId="77777777" w:rsidR="00930292" w:rsidRPr="00930292" w:rsidRDefault="00930292" w:rsidP="00930292">
      <w:pPr>
        <w:numPr>
          <w:ilvl w:val="1"/>
          <w:numId w:val="66"/>
        </w:numPr>
      </w:pPr>
      <w:r w:rsidRPr="00930292">
        <w:t>User ↔ Notification</w:t>
      </w:r>
    </w:p>
    <w:p w14:paraId="6F3B2849" w14:textId="77777777" w:rsidR="00930292" w:rsidRPr="00930292" w:rsidRDefault="00930292" w:rsidP="00930292">
      <w:pPr>
        <w:numPr>
          <w:ilvl w:val="1"/>
          <w:numId w:val="66"/>
        </w:numPr>
      </w:pPr>
      <w:r w:rsidRPr="00930292">
        <w:t>User ↔ Feedback</w:t>
      </w:r>
    </w:p>
    <w:p w14:paraId="4B855CA0" w14:textId="77777777" w:rsidR="00930292" w:rsidRPr="00930292" w:rsidRDefault="00930292" w:rsidP="00930292">
      <w:pPr>
        <w:numPr>
          <w:ilvl w:val="1"/>
          <w:numId w:val="66"/>
        </w:numPr>
      </w:pPr>
      <w:r w:rsidRPr="00930292">
        <w:t>Movie ↔ Review</w:t>
      </w:r>
    </w:p>
    <w:p w14:paraId="563F3360" w14:textId="77777777" w:rsidR="00930292" w:rsidRPr="00930292" w:rsidRDefault="00930292" w:rsidP="00930292">
      <w:pPr>
        <w:numPr>
          <w:ilvl w:val="1"/>
          <w:numId w:val="66"/>
        </w:numPr>
      </w:pPr>
      <w:r w:rsidRPr="00930292">
        <w:t>Movie ↔ Show</w:t>
      </w:r>
    </w:p>
    <w:p w14:paraId="51A2CE21" w14:textId="77777777" w:rsidR="00930292" w:rsidRPr="00930292" w:rsidRDefault="00930292" w:rsidP="00930292">
      <w:pPr>
        <w:numPr>
          <w:ilvl w:val="1"/>
          <w:numId w:val="66"/>
        </w:numPr>
      </w:pPr>
      <w:proofErr w:type="spellStart"/>
      <w:r w:rsidRPr="00930292">
        <w:t>Theater</w:t>
      </w:r>
      <w:proofErr w:type="spellEnd"/>
      <w:r w:rsidRPr="00930292">
        <w:t xml:space="preserve"> ↔ Show</w:t>
      </w:r>
    </w:p>
    <w:p w14:paraId="6DCAA32C" w14:textId="77777777" w:rsidR="00930292" w:rsidRPr="00930292" w:rsidRDefault="00930292" w:rsidP="00930292">
      <w:pPr>
        <w:numPr>
          <w:ilvl w:val="1"/>
          <w:numId w:val="66"/>
        </w:numPr>
      </w:pPr>
      <w:proofErr w:type="spellStart"/>
      <w:r w:rsidRPr="00930292">
        <w:t>Theater</w:t>
      </w:r>
      <w:proofErr w:type="spellEnd"/>
      <w:r w:rsidRPr="00930292">
        <w:t xml:space="preserve"> ↔ Feedback</w:t>
      </w:r>
    </w:p>
    <w:p w14:paraId="11E2D15D" w14:textId="77777777" w:rsidR="00930292" w:rsidRPr="00930292" w:rsidRDefault="00930292" w:rsidP="00930292">
      <w:pPr>
        <w:numPr>
          <w:ilvl w:val="1"/>
          <w:numId w:val="66"/>
        </w:numPr>
      </w:pPr>
      <w:r w:rsidRPr="00930292">
        <w:t>Show ↔ Seat</w:t>
      </w:r>
    </w:p>
    <w:p w14:paraId="4586925C" w14:textId="77777777" w:rsidR="00930292" w:rsidRPr="00930292" w:rsidRDefault="00930292" w:rsidP="00930292">
      <w:pPr>
        <w:numPr>
          <w:ilvl w:val="1"/>
          <w:numId w:val="66"/>
        </w:numPr>
      </w:pPr>
      <w:r w:rsidRPr="00930292">
        <w:t>Show ↔ Booking</w:t>
      </w:r>
    </w:p>
    <w:p w14:paraId="56A9A864" w14:textId="77777777" w:rsidR="00930292" w:rsidRPr="00930292" w:rsidRDefault="00930292" w:rsidP="00930292">
      <w:pPr>
        <w:numPr>
          <w:ilvl w:val="1"/>
          <w:numId w:val="66"/>
        </w:numPr>
      </w:pPr>
      <w:r w:rsidRPr="00930292">
        <w:t>Booking ↔ Discount (optional)</w:t>
      </w:r>
    </w:p>
    <w:p w14:paraId="45ADDD6B" w14:textId="77777777" w:rsidR="00930292" w:rsidRPr="00930292" w:rsidRDefault="00930292" w:rsidP="00930292">
      <w:pPr>
        <w:numPr>
          <w:ilvl w:val="0"/>
          <w:numId w:val="66"/>
        </w:numPr>
      </w:pPr>
      <w:r w:rsidRPr="00930292">
        <w:rPr>
          <w:b/>
          <w:bCs/>
        </w:rPr>
        <w:t>Many-to-One:</w:t>
      </w:r>
    </w:p>
    <w:p w14:paraId="3A142A96" w14:textId="77777777" w:rsidR="00930292" w:rsidRPr="00930292" w:rsidRDefault="00930292" w:rsidP="00930292">
      <w:pPr>
        <w:numPr>
          <w:ilvl w:val="1"/>
          <w:numId w:val="66"/>
        </w:numPr>
      </w:pPr>
      <w:r w:rsidRPr="00930292">
        <w:t>Booking ↔ Show</w:t>
      </w:r>
    </w:p>
    <w:p w14:paraId="32B298BB" w14:textId="77777777" w:rsidR="00930292" w:rsidRPr="00930292" w:rsidRDefault="00930292" w:rsidP="00930292">
      <w:pPr>
        <w:numPr>
          <w:ilvl w:val="1"/>
          <w:numId w:val="66"/>
        </w:numPr>
      </w:pPr>
      <w:r w:rsidRPr="00930292">
        <w:t>Booking ↔ User</w:t>
      </w:r>
    </w:p>
    <w:p w14:paraId="089A086B" w14:textId="77777777" w:rsidR="00930292" w:rsidRPr="00930292" w:rsidRDefault="00930292" w:rsidP="00930292">
      <w:pPr>
        <w:numPr>
          <w:ilvl w:val="1"/>
          <w:numId w:val="66"/>
        </w:numPr>
      </w:pPr>
      <w:r w:rsidRPr="00930292">
        <w:t xml:space="preserve">Feedback ↔ </w:t>
      </w:r>
      <w:proofErr w:type="spellStart"/>
      <w:r w:rsidRPr="00930292">
        <w:t>Theater</w:t>
      </w:r>
      <w:proofErr w:type="spellEnd"/>
    </w:p>
    <w:p w14:paraId="1841931E" w14:textId="77777777" w:rsidR="00930292" w:rsidRPr="00930292" w:rsidRDefault="00930292" w:rsidP="00930292">
      <w:pPr>
        <w:numPr>
          <w:ilvl w:val="1"/>
          <w:numId w:val="66"/>
        </w:numPr>
      </w:pPr>
      <w:r w:rsidRPr="00930292">
        <w:t>Feedback ↔ User</w:t>
      </w:r>
    </w:p>
    <w:p w14:paraId="26B599C0" w14:textId="77777777" w:rsidR="00930292" w:rsidRPr="00930292" w:rsidRDefault="00930292" w:rsidP="00930292">
      <w:r w:rsidRPr="00930292">
        <w:pict w14:anchorId="687A7DA4">
          <v:rect id="_x0000_i1366" style="width:0;height:1.5pt" o:hralign="center" o:hrstd="t" o:hr="t" fillcolor="#a0a0a0" stroked="f"/>
        </w:pict>
      </w:r>
    </w:p>
    <w:p w14:paraId="1FD828E7" w14:textId="77777777" w:rsidR="00930292" w:rsidRPr="00930292" w:rsidRDefault="00930292" w:rsidP="00930292">
      <w:r w:rsidRPr="00930292">
        <w:t>These entity relationships define how the different entities interact with each other, ensuring that the system adheres to proper relational database design principles. The relationships cover various operations, such as booking tickets, managing reviews, handling payments, and generating reports.</w:t>
      </w:r>
    </w:p>
    <w:p w14:paraId="7CD5D8B8" w14:textId="77777777" w:rsidR="00484B88" w:rsidRDefault="00484B88"/>
    <w:sectPr w:rsidR="00484B88" w:rsidSect="00A06899">
      <w:pgSz w:w="11906" w:h="16838"/>
      <w:pgMar w:top="709"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150B3"/>
    <w:multiLevelType w:val="multilevel"/>
    <w:tmpl w:val="555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26C"/>
    <w:multiLevelType w:val="multilevel"/>
    <w:tmpl w:val="DB8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7D7F"/>
    <w:multiLevelType w:val="multilevel"/>
    <w:tmpl w:val="A0CAE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749D0"/>
    <w:multiLevelType w:val="multilevel"/>
    <w:tmpl w:val="FC3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33FD"/>
    <w:multiLevelType w:val="multilevel"/>
    <w:tmpl w:val="40E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48FE"/>
    <w:multiLevelType w:val="multilevel"/>
    <w:tmpl w:val="167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328F5"/>
    <w:multiLevelType w:val="multilevel"/>
    <w:tmpl w:val="DC6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42DA9"/>
    <w:multiLevelType w:val="multilevel"/>
    <w:tmpl w:val="D6B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92AEE"/>
    <w:multiLevelType w:val="multilevel"/>
    <w:tmpl w:val="6158F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A228A"/>
    <w:multiLevelType w:val="multilevel"/>
    <w:tmpl w:val="6F0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D292C"/>
    <w:multiLevelType w:val="multilevel"/>
    <w:tmpl w:val="5E509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8523C"/>
    <w:multiLevelType w:val="multilevel"/>
    <w:tmpl w:val="1F0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32FEB"/>
    <w:multiLevelType w:val="multilevel"/>
    <w:tmpl w:val="244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86D72"/>
    <w:multiLevelType w:val="multilevel"/>
    <w:tmpl w:val="FB1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06173"/>
    <w:multiLevelType w:val="multilevel"/>
    <w:tmpl w:val="8568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97B8E"/>
    <w:multiLevelType w:val="multilevel"/>
    <w:tmpl w:val="817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87F81"/>
    <w:multiLevelType w:val="multilevel"/>
    <w:tmpl w:val="82324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83B72"/>
    <w:multiLevelType w:val="multilevel"/>
    <w:tmpl w:val="771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30044"/>
    <w:multiLevelType w:val="multilevel"/>
    <w:tmpl w:val="9BD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625AD"/>
    <w:multiLevelType w:val="multilevel"/>
    <w:tmpl w:val="48A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D0521"/>
    <w:multiLevelType w:val="multilevel"/>
    <w:tmpl w:val="0AF6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848E0"/>
    <w:multiLevelType w:val="multilevel"/>
    <w:tmpl w:val="08B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4563F"/>
    <w:multiLevelType w:val="multilevel"/>
    <w:tmpl w:val="0C6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16811"/>
    <w:multiLevelType w:val="multilevel"/>
    <w:tmpl w:val="1CE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258C1"/>
    <w:multiLevelType w:val="multilevel"/>
    <w:tmpl w:val="713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D14FF"/>
    <w:multiLevelType w:val="multilevel"/>
    <w:tmpl w:val="5F96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E6E97"/>
    <w:multiLevelType w:val="multilevel"/>
    <w:tmpl w:val="D5FC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6140F"/>
    <w:multiLevelType w:val="multilevel"/>
    <w:tmpl w:val="588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F47D9"/>
    <w:multiLevelType w:val="multilevel"/>
    <w:tmpl w:val="31F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D3B04"/>
    <w:multiLevelType w:val="multilevel"/>
    <w:tmpl w:val="A44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87602"/>
    <w:multiLevelType w:val="multilevel"/>
    <w:tmpl w:val="1E22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C04AA"/>
    <w:multiLevelType w:val="multilevel"/>
    <w:tmpl w:val="354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06C9B"/>
    <w:multiLevelType w:val="multilevel"/>
    <w:tmpl w:val="83061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161ACC"/>
    <w:multiLevelType w:val="multilevel"/>
    <w:tmpl w:val="67C8F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D51D4E"/>
    <w:multiLevelType w:val="multilevel"/>
    <w:tmpl w:val="0658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F300B5"/>
    <w:multiLevelType w:val="multilevel"/>
    <w:tmpl w:val="B2088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A068AF"/>
    <w:multiLevelType w:val="multilevel"/>
    <w:tmpl w:val="BCD6C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1F5794"/>
    <w:multiLevelType w:val="multilevel"/>
    <w:tmpl w:val="35EAD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47F1F"/>
    <w:multiLevelType w:val="multilevel"/>
    <w:tmpl w:val="587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CE7CA5"/>
    <w:multiLevelType w:val="multilevel"/>
    <w:tmpl w:val="46EA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2387F"/>
    <w:multiLevelType w:val="multilevel"/>
    <w:tmpl w:val="2CA2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80CAD"/>
    <w:multiLevelType w:val="multilevel"/>
    <w:tmpl w:val="F0A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90695"/>
    <w:multiLevelType w:val="multilevel"/>
    <w:tmpl w:val="7CC6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55415"/>
    <w:multiLevelType w:val="multilevel"/>
    <w:tmpl w:val="E73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F5115C"/>
    <w:multiLevelType w:val="multilevel"/>
    <w:tmpl w:val="3CC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E5628"/>
    <w:multiLevelType w:val="multilevel"/>
    <w:tmpl w:val="FAD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EF1431"/>
    <w:multiLevelType w:val="multilevel"/>
    <w:tmpl w:val="A18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B7382"/>
    <w:multiLevelType w:val="multilevel"/>
    <w:tmpl w:val="2AAE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39129C"/>
    <w:multiLevelType w:val="multilevel"/>
    <w:tmpl w:val="448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5685D"/>
    <w:multiLevelType w:val="multilevel"/>
    <w:tmpl w:val="FD067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AC34EF"/>
    <w:multiLevelType w:val="multilevel"/>
    <w:tmpl w:val="DFD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E78D2"/>
    <w:multiLevelType w:val="multilevel"/>
    <w:tmpl w:val="9F1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82132"/>
    <w:multiLevelType w:val="multilevel"/>
    <w:tmpl w:val="644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138C8"/>
    <w:multiLevelType w:val="multilevel"/>
    <w:tmpl w:val="408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A76D2"/>
    <w:multiLevelType w:val="multilevel"/>
    <w:tmpl w:val="6F3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97BDD"/>
    <w:multiLevelType w:val="multilevel"/>
    <w:tmpl w:val="30F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3F4181"/>
    <w:multiLevelType w:val="multilevel"/>
    <w:tmpl w:val="64E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60475D"/>
    <w:multiLevelType w:val="multilevel"/>
    <w:tmpl w:val="22509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FA2362"/>
    <w:multiLevelType w:val="multilevel"/>
    <w:tmpl w:val="5BA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5698F"/>
    <w:multiLevelType w:val="multilevel"/>
    <w:tmpl w:val="BE9C0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8A757D"/>
    <w:multiLevelType w:val="multilevel"/>
    <w:tmpl w:val="0F5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B2896"/>
    <w:multiLevelType w:val="multilevel"/>
    <w:tmpl w:val="8FE0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503DFB"/>
    <w:multiLevelType w:val="multilevel"/>
    <w:tmpl w:val="1BC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96AD2"/>
    <w:multiLevelType w:val="multilevel"/>
    <w:tmpl w:val="906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72CE6"/>
    <w:multiLevelType w:val="multilevel"/>
    <w:tmpl w:val="4456E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6068FE"/>
    <w:multiLevelType w:val="multilevel"/>
    <w:tmpl w:val="45A8A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794932">
    <w:abstractNumId w:val="39"/>
  </w:num>
  <w:num w:numId="2" w16cid:durableId="820344216">
    <w:abstractNumId w:val="64"/>
  </w:num>
  <w:num w:numId="3" w16cid:durableId="1445467212">
    <w:abstractNumId w:val="10"/>
  </w:num>
  <w:num w:numId="4" w16cid:durableId="2102144922">
    <w:abstractNumId w:val="47"/>
  </w:num>
  <w:num w:numId="5" w16cid:durableId="1482696193">
    <w:abstractNumId w:val="57"/>
  </w:num>
  <w:num w:numId="6" w16cid:durableId="911307018">
    <w:abstractNumId w:val="16"/>
  </w:num>
  <w:num w:numId="7" w16cid:durableId="8798182">
    <w:abstractNumId w:val="37"/>
  </w:num>
  <w:num w:numId="8" w16cid:durableId="1445999368">
    <w:abstractNumId w:val="20"/>
  </w:num>
  <w:num w:numId="9" w16cid:durableId="2090691414">
    <w:abstractNumId w:val="51"/>
  </w:num>
  <w:num w:numId="10" w16cid:durableId="43874296">
    <w:abstractNumId w:val="12"/>
  </w:num>
  <w:num w:numId="11" w16cid:durableId="1204173587">
    <w:abstractNumId w:val="34"/>
  </w:num>
  <w:num w:numId="12" w16cid:durableId="1257134388">
    <w:abstractNumId w:val="0"/>
  </w:num>
  <w:num w:numId="13" w16cid:durableId="1227910131">
    <w:abstractNumId w:val="52"/>
  </w:num>
  <w:num w:numId="14" w16cid:durableId="720132649">
    <w:abstractNumId w:val="9"/>
  </w:num>
  <w:num w:numId="15" w16cid:durableId="1870098775">
    <w:abstractNumId w:val="19"/>
  </w:num>
  <w:num w:numId="16" w16cid:durableId="1807510331">
    <w:abstractNumId w:val="41"/>
  </w:num>
  <w:num w:numId="17" w16cid:durableId="2097825435">
    <w:abstractNumId w:val="58"/>
  </w:num>
  <w:num w:numId="18" w16cid:durableId="1113597517">
    <w:abstractNumId w:val="45"/>
  </w:num>
  <w:num w:numId="19" w16cid:durableId="1928730081">
    <w:abstractNumId w:val="1"/>
  </w:num>
  <w:num w:numId="20" w16cid:durableId="435751208">
    <w:abstractNumId w:val="7"/>
  </w:num>
  <w:num w:numId="21" w16cid:durableId="1643076264">
    <w:abstractNumId w:val="54"/>
  </w:num>
  <w:num w:numId="22" w16cid:durableId="356933234">
    <w:abstractNumId w:val="13"/>
  </w:num>
  <w:num w:numId="23" w16cid:durableId="136191033">
    <w:abstractNumId w:val="5"/>
  </w:num>
  <w:num w:numId="24" w16cid:durableId="1005479281">
    <w:abstractNumId w:val="48"/>
  </w:num>
  <w:num w:numId="25" w16cid:durableId="1673334005">
    <w:abstractNumId w:val="43"/>
  </w:num>
  <w:num w:numId="26" w16cid:durableId="1665890329">
    <w:abstractNumId w:val="27"/>
  </w:num>
  <w:num w:numId="27" w16cid:durableId="1474907340">
    <w:abstractNumId w:val="24"/>
  </w:num>
  <w:num w:numId="28" w16cid:durableId="1712224610">
    <w:abstractNumId w:val="60"/>
  </w:num>
  <w:num w:numId="29" w16cid:durableId="373385634">
    <w:abstractNumId w:val="62"/>
  </w:num>
  <w:num w:numId="30" w16cid:durableId="1592541481">
    <w:abstractNumId w:val="25"/>
  </w:num>
  <w:num w:numId="31" w16cid:durableId="718555737">
    <w:abstractNumId w:val="6"/>
  </w:num>
  <w:num w:numId="32" w16cid:durableId="1511332943">
    <w:abstractNumId w:val="63"/>
  </w:num>
  <w:num w:numId="33" w16cid:durableId="950169910">
    <w:abstractNumId w:val="46"/>
  </w:num>
  <w:num w:numId="34" w16cid:durableId="2083748247">
    <w:abstractNumId w:val="65"/>
  </w:num>
  <w:num w:numId="35" w16cid:durableId="1818914963">
    <w:abstractNumId w:val="42"/>
  </w:num>
  <w:num w:numId="36" w16cid:durableId="1342664106">
    <w:abstractNumId w:val="2"/>
  </w:num>
  <w:num w:numId="37" w16cid:durableId="1469586616">
    <w:abstractNumId w:val="53"/>
  </w:num>
  <w:num w:numId="38" w16cid:durableId="764349868">
    <w:abstractNumId w:val="59"/>
  </w:num>
  <w:num w:numId="39" w16cid:durableId="467478884">
    <w:abstractNumId w:val="23"/>
  </w:num>
  <w:num w:numId="40" w16cid:durableId="1064524811">
    <w:abstractNumId w:val="8"/>
  </w:num>
  <w:num w:numId="41" w16cid:durableId="326637176">
    <w:abstractNumId w:val="44"/>
  </w:num>
  <w:num w:numId="42" w16cid:durableId="2061860743">
    <w:abstractNumId w:val="32"/>
  </w:num>
  <w:num w:numId="43" w16cid:durableId="1685327400">
    <w:abstractNumId w:val="31"/>
  </w:num>
  <w:num w:numId="44" w16cid:durableId="1696880498">
    <w:abstractNumId w:val="36"/>
  </w:num>
  <w:num w:numId="45" w16cid:durableId="532110954">
    <w:abstractNumId w:val="3"/>
  </w:num>
  <w:num w:numId="46" w16cid:durableId="1644771949">
    <w:abstractNumId w:val="33"/>
  </w:num>
  <w:num w:numId="47" w16cid:durableId="831990251">
    <w:abstractNumId w:val="15"/>
  </w:num>
  <w:num w:numId="48" w16cid:durableId="1618415996">
    <w:abstractNumId w:val="49"/>
  </w:num>
  <w:num w:numId="49" w16cid:durableId="875970481">
    <w:abstractNumId w:val="11"/>
  </w:num>
  <w:num w:numId="50" w16cid:durableId="1996060517">
    <w:abstractNumId w:val="30"/>
  </w:num>
  <w:num w:numId="51" w16cid:durableId="990672398">
    <w:abstractNumId w:val="21"/>
  </w:num>
  <w:num w:numId="52" w16cid:durableId="1830903560">
    <w:abstractNumId w:val="29"/>
  </w:num>
  <w:num w:numId="53" w16cid:durableId="314799591">
    <w:abstractNumId w:val="4"/>
  </w:num>
  <w:num w:numId="54" w16cid:durableId="984428368">
    <w:abstractNumId w:val="56"/>
  </w:num>
  <w:num w:numId="55" w16cid:durableId="370880791">
    <w:abstractNumId w:val="40"/>
  </w:num>
  <w:num w:numId="56" w16cid:durableId="795375401">
    <w:abstractNumId w:val="50"/>
  </w:num>
  <w:num w:numId="57" w16cid:durableId="1297374045">
    <w:abstractNumId w:val="22"/>
  </w:num>
  <w:num w:numId="58" w16cid:durableId="847251476">
    <w:abstractNumId w:val="38"/>
  </w:num>
  <w:num w:numId="59" w16cid:durableId="2116900323">
    <w:abstractNumId w:val="14"/>
  </w:num>
  <w:num w:numId="60" w16cid:durableId="810907438">
    <w:abstractNumId w:val="17"/>
  </w:num>
  <w:num w:numId="61" w16cid:durableId="1731154360">
    <w:abstractNumId w:val="61"/>
  </w:num>
  <w:num w:numId="62" w16cid:durableId="26564077">
    <w:abstractNumId w:val="28"/>
  </w:num>
  <w:num w:numId="63" w16cid:durableId="6257828">
    <w:abstractNumId w:val="26"/>
  </w:num>
  <w:num w:numId="64" w16cid:durableId="1413818124">
    <w:abstractNumId w:val="55"/>
  </w:num>
  <w:num w:numId="65" w16cid:durableId="308755808">
    <w:abstractNumId w:val="18"/>
  </w:num>
  <w:num w:numId="66" w16cid:durableId="12490783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99"/>
    <w:rsid w:val="00026A8E"/>
    <w:rsid w:val="00072402"/>
    <w:rsid w:val="004717E2"/>
    <w:rsid w:val="00484B88"/>
    <w:rsid w:val="00587D03"/>
    <w:rsid w:val="00707189"/>
    <w:rsid w:val="00930292"/>
    <w:rsid w:val="009360E9"/>
    <w:rsid w:val="00A0689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1F0B"/>
  <w15:chartTrackingRefBased/>
  <w15:docId w15:val="{C31448EC-BFC0-4D6E-8F57-86F0D1D6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A06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6332">
      <w:bodyDiv w:val="1"/>
      <w:marLeft w:val="0"/>
      <w:marRight w:val="0"/>
      <w:marTop w:val="0"/>
      <w:marBottom w:val="0"/>
      <w:divBdr>
        <w:top w:val="none" w:sz="0" w:space="0" w:color="auto"/>
        <w:left w:val="none" w:sz="0" w:space="0" w:color="auto"/>
        <w:bottom w:val="none" w:sz="0" w:space="0" w:color="auto"/>
        <w:right w:val="none" w:sz="0" w:space="0" w:color="auto"/>
      </w:divBdr>
    </w:div>
    <w:div w:id="205678591">
      <w:bodyDiv w:val="1"/>
      <w:marLeft w:val="0"/>
      <w:marRight w:val="0"/>
      <w:marTop w:val="0"/>
      <w:marBottom w:val="0"/>
      <w:divBdr>
        <w:top w:val="none" w:sz="0" w:space="0" w:color="auto"/>
        <w:left w:val="none" w:sz="0" w:space="0" w:color="auto"/>
        <w:bottom w:val="none" w:sz="0" w:space="0" w:color="auto"/>
        <w:right w:val="none" w:sz="0" w:space="0" w:color="auto"/>
      </w:divBdr>
    </w:div>
    <w:div w:id="339433540">
      <w:bodyDiv w:val="1"/>
      <w:marLeft w:val="0"/>
      <w:marRight w:val="0"/>
      <w:marTop w:val="0"/>
      <w:marBottom w:val="0"/>
      <w:divBdr>
        <w:top w:val="none" w:sz="0" w:space="0" w:color="auto"/>
        <w:left w:val="none" w:sz="0" w:space="0" w:color="auto"/>
        <w:bottom w:val="none" w:sz="0" w:space="0" w:color="auto"/>
        <w:right w:val="none" w:sz="0" w:space="0" w:color="auto"/>
      </w:divBdr>
    </w:div>
    <w:div w:id="742532548">
      <w:bodyDiv w:val="1"/>
      <w:marLeft w:val="0"/>
      <w:marRight w:val="0"/>
      <w:marTop w:val="0"/>
      <w:marBottom w:val="0"/>
      <w:divBdr>
        <w:top w:val="none" w:sz="0" w:space="0" w:color="auto"/>
        <w:left w:val="none" w:sz="0" w:space="0" w:color="auto"/>
        <w:bottom w:val="none" w:sz="0" w:space="0" w:color="auto"/>
        <w:right w:val="none" w:sz="0" w:space="0" w:color="auto"/>
      </w:divBdr>
    </w:div>
    <w:div w:id="769356768">
      <w:bodyDiv w:val="1"/>
      <w:marLeft w:val="0"/>
      <w:marRight w:val="0"/>
      <w:marTop w:val="0"/>
      <w:marBottom w:val="0"/>
      <w:divBdr>
        <w:top w:val="none" w:sz="0" w:space="0" w:color="auto"/>
        <w:left w:val="none" w:sz="0" w:space="0" w:color="auto"/>
        <w:bottom w:val="none" w:sz="0" w:space="0" w:color="auto"/>
        <w:right w:val="none" w:sz="0" w:space="0" w:color="auto"/>
      </w:divBdr>
    </w:div>
    <w:div w:id="773935843">
      <w:bodyDiv w:val="1"/>
      <w:marLeft w:val="0"/>
      <w:marRight w:val="0"/>
      <w:marTop w:val="0"/>
      <w:marBottom w:val="0"/>
      <w:divBdr>
        <w:top w:val="none" w:sz="0" w:space="0" w:color="auto"/>
        <w:left w:val="none" w:sz="0" w:space="0" w:color="auto"/>
        <w:bottom w:val="none" w:sz="0" w:space="0" w:color="auto"/>
        <w:right w:val="none" w:sz="0" w:space="0" w:color="auto"/>
      </w:divBdr>
    </w:div>
    <w:div w:id="949818896">
      <w:bodyDiv w:val="1"/>
      <w:marLeft w:val="0"/>
      <w:marRight w:val="0"/>
      <w:marTop w:val="0"/>
      <w:marBottom w:val="0"/>
      <w:divBdr>
        <w:top w:val="none" w:sz="0" w:space="0" w:color="auto"/>
        <w:left w:val="none" w:sz="0" w:space="0" w:color="auto"/>
        <w:bottom w:val="none" w:sz="0" w:space="0" w:color="auto"/>
        <w:right w:val="none" w:sz="0" w:space="0" w:color="auto"/>
      </w:divBdr>
    </w:div>
    <w:div w:id="1446536121">
      <w:bodyDiv w:val="1"/>
      <w:marLeft w:val="0"/>
      <w:marRight w:val="0"/>
      <w:marTop w:val="0"/>
      <w:marBottom w:val="0"/>
      <w:divBdr>
        <w:top w:val="none" w:sz="0" w:space="0" w:color="auto"/>
        <w:left w:val="none" w:sz="0" w:space="0" w:color="auto"/>
        <w:bottom w:val="none" w:sz="0" w:space="0" w:color="auto"/>
        <w:right w:val="none" w:sz="0" w:space="0" w:color="auto"/>
      </w:divBdr>
    </w:div>
    <w:div w:id="1904442369">
      <w:bodyDiv w:val="1"/>
      <w:marLeft w:val="0"/>
      <w:marRight w:val="0"/>
      <w:marTop w:val="0"/>
      <w:marBottom w:val="0"/>
      <w:divBdr>
        <w:top w:val="none" w:sz="0" w:space="0" w:color="auto"/>
        <w:left w:val="none" w:sz="0" w:space="0" w:color="auto"/>
        <w:bottom w:val="none" w:sz="0" w:space="0" w:color="auto"/>
        <w:right w:val="none" w:sz="0" w:space="0" w:color="auto"/>
      </w:divBdr>
    </w:div>
    <w:div w:id="196060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12</TotalTime>
  <Pages>22</Pages>
  <Words>5207</Words>
  <Characters>29684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1</cp:revision>
  <cp:lastPrinted>2024-10-23T08:05:00Z</cp:lastPrinted>
  <dcterms:created xsi:type="dcterms:W3CDTF">2024-10-23T07:57:00Z</dcterms:created>
  <dcterms:modified xsi:type="dcterms:W3CDTF">2024-10-23T08:09:00Z</dcterms:modified>
</cp:coreProperties>
</file>