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21CCBA" w14:textId="04C4D8A3" w:rsidR="00674EC8" w:rsidRPr="00145BA2" w:rsidRDefault="00674EC8" w:rsidP="00674EC8">
      <w:pPr>
        <w:rPr>
          <w:b/>
          <w:bCs/>
          <w:color w:val="FF0000"/>
          <w:sz w:val="52"/>
          <w:szCs w:val="52"/>
        </w:rPr>
      </w:pPr>
      <w:r w:rsidRPr="00145BA2">
        <w:rPr>
          <w:b/>
          <w:bCs/>
          <w:color w:val="FF0000"/>
          <w:sz w:val="52"/>
          <w:szCs w:val="52"/>
        </w:rPr>
        <w:t>Online Auction System</w:t>
      </w:r>
    </w:p>
    <w:p w14:paraId="7CBFD91A" w14:textId="631DAEB9" w:rsidR="00145BA2" w:rsidRPr="00674EC8" w:rsidRDefault="00145BA2" w:rsidP="00674EC8">
      <w:pPr>
        <w:rPr>
          <w:b/>
          <w:bCs/>
        </w:rPr>
      </w:pPr>
      <w:r w:rsidRPr="00674EC8">
        <w:rPr>
          <w:b/>
          <w:bCs/>
        </w:rPr>
        <w:t xml:space="preserve">Requirement </w:t>
      </w:r>
      <w:proofErr w:type="gramStart"/>
      <w:r w:rsidRPr="00674EC8">
        <w:rPr>
          <w:b/>
          <w:bCs/>
        </w:rPr>
        <w:t>Analysis</w:t>
      </w:r>
      <w:r>
        <w:rPr>
          <w:b/>
          <w:bCs/>
        </w:rPr>
        <w:t>:-</w:t>
      </w:r>
      <w:proofErr w:type="gramEnd"/>
    </w:p>
    <w:p w14:paraId="6CB7DA0D" w14:textId="77777777" w:rsidR="00674EC8" w:rsidRPr="00674EC8" w:rsidRDefault="00674EC8" w:rsidP="00674EC8">
      <w:pPr>
        <w:rPr>
          <w:b/>
          <w:bCs/>
        </w:rPr>
      </w:pPr>
      <w:r w:rsidRPr="00674EC8">
        <w:rPr>
          <w:b/>
          <w:bCs/>
        </w:rPr>
        <w:t>Project Description:</w:t>
      </w:r>
    </w:p>
    <w:p w14:paraId="643526CC" w14:textId="77777777" w:rsidR="00674EC8" w:rsidRPr="00674EC8" w:rsidRDefault="00674EC8" w:rsidP="00674EC8">
      <w:r w:rsidRPr="00674EC8">
        <w:t xml:space="preserve">The </w:t>
      </w:r>
      <w:r w:rsidRPr="00674EC8">
        <w:rPr>
          <w:b/>
          <w:bCs/>
        </w:rPr>
        <w:t>Online Auction System</w:t>
      </w:r>
      <w:r w:rsidRPr="00674EC8">
        <w:t xml:space="preserve"> is designed to allow users to auction off items and bid in real-time. Users can list items, participate in auctions, place bids, and track their activities. The system will include features for managing user accounts, processing payments, handling auction items, and generating reports.</w:t>
      </w:r>
    </w:p>
    <w:p w14:paraId="661E4689" w14:textId="77777777" w:rsidR="00674EC8" w:rsidRPr="00674EC8" w:rsidRDefault="00000000" w:rsidP="00674EC8">
      <w:r>
        <w:pict w14:anchorId="488381CD">
          <v:rect id="_x0000_i1025" style="width:0;height:1.5pt" o:hralign="center" o:hrstd="t" o:hr="t" fillcolor="#a0a0a0" stroked="f"/>
        </w:pict>
      </w:r>
    </w:p>
    <w:p w14:paraId="3284DB39" w14:textId="77777777" w:rsidR="00674EC8" w:rsidRPr="00674EC8" w:rsidRDefault="00674EC8" w:rsidP="00674EC8">
      <w:pPr>
        <w:rPr>
          <w:b/>
          <w:bCs/>
        </w:rPr>
      </w:pPr>
      <w:r w:rsidRPr="00674EC8">
        <w:rPr>
          <w:b/>
          <w:bCs/>
        </w:rPr>
        <w:t>Entities and Attributes:</w:t>
      </w:r>
    </w:p>
    <w:p w14:paraId="2DDAF14D" w14:textId="77777777" w:rsidR="00674EC8" w:rsidRPr="00674EC8" w:rsidRDefault="00674EC8" w:rsidP="00674EC8">
      <w:pPr>
        <w:numPr>
          <w:ilvl w:val="0"/>
          <w:numId w:val="1"/>
        </w:numPr>
      </w:pPr>
      <w:r w:rsidRPr="00674EC8">
        <w:rPr>
          <w:b/>
          <w:bCs/>
        </w:rPr>
        <w:t>User</w:t>
      </w:r>
      <w:r w:rsidRPr="00674EC8">
        <w:t>:</w:t>
      </w:r>
    </w:p>
    <w:p w14:paraId="4367D769" w14:textId="77777777" w:rsidR="00674EC8" w:rsidRPr="00674EC8" w:rsidRDefault="00674EC8" w:rsidP="00674EC8">
      <w:pPr>
        <w:numPr>
          <w:ilvl w:val="1"/>
          <w:numId w:val="1"/>
        </w:numPr>
      </w:pPr>
      <w:proofErr w:type="spellStart"/>
      <w:r w:rsidRPr="00674EC8">
        <w:t>user_id</w:t>
      </w:r>
      <w:proofErr w:type="spellEnd"/>
      <w:r w:rsidRPr="00674EC8">
        <w:t>: Integer (Primary Key)</w:t>
      </w:r>
    </w:p>
    <w:p w14:paraId="01BFB914" w14:textId="77777777" w:rsidR="00674EC8" w:rsidRPr="00674EC8" w:rsidRDefault="00674EC8" w:rsidP="00674EC8">
      <w:pPr>
        <w:numPr>
          <w:ilvl w:val="1"/>
          <w:numId w:val="1"/>
        </w:numPr>
      </w:pPr>
      <w:r w:rsidRPr="00674EC8">
        <w:t>username: String</w:t>
      </w:r>
    </w:p>
    <w:p w14:paraId="332BF741" w14:textId="77777777" w:rsidR="00674EC8" w:rsidRPr="00674EC8" w:rsidRDefault="00674EC8" w:rsidP="00674EC8">
      <w:pPr>
        <w:numPr>
          <w:ilvl w:val="1"/>
          <w:numId w:val="1"/>
        </w:numPr>
      </w:pPr>
      <w:r w:rsidRPr="00674EC8">
        <w:t>password: String</w:t>
      </w:r>
    </w:p>
    <w:p w14:paraId="38B93AEE" w14:textId="77777777" w:rsidR="00674EC8" w:rsidRPr="00674EC8" w:rsidRDefault="00674EC8" w:rsidP="00674EC8">
      <w:pPr>
        <w:numPr>
          <w:ilvl w:val="1"/>
          <w:numId w:val="1"/>
        </w:numPr>
      </w:pPr>
      <w:r w:rsidRPr="00674EC8">
        <w:t>email: String</w:t>
      </w:r>
    </w:p>
    <w:p w14:paraId="35167D6D" w14:textId="77777777" w:rsidR="00674EC8" w:rsidRPr="00674EC8" w:rsidRDefault="00674EC8" w:rsidP="00674EC8">
      <w:pPr>
        <w:numPr>
          <w:ilvl w:val="1"/>
          <w:numId w:val="1"/>
        </w:numPr>
      </w:pPr>
      <w:r w:rsidRPr="00674EC8">
        <w:t>phone: String</w:t>
      </w:r>
    </w:p>
    <w:p w14:paraId="3AD68495" w14:textId="77777777" w:rsidR="00674EC8" w:rsidRPr="00674EC8" w:rsidRDefault="00674EC8" w:rsidP="00674EC8">
      <w:pPr>
        <w:numPr>
          <w:ilvl w:val="1"/>
          <w:numId w:val="1"/>
        </w:numPr>
      </w:pPr>
      <w:r w:rsidRPr="00674EC8">
        <w:t>address: String</w:t>
      </w:r>
    </w:p>
    <w:p w14:paraId="52A914A1" w14:textId="77777777" w:rsidR="00674EC8" w:rsidRPr="00674EC8" w:rsidRDefault="00674EC8" w:rsidP="00674EC8">
      <w:pPr>
        <w:numPr>
          <w:ilvl w:val="1"/>
          <w:numId w:val="1"/>
        </w:numPr>
      </w:pPr>
      <w:r w:rsidRPr="00674EC8">
        <w:t xml:space="preserve">role: </w:t>
      </w:r>
      <w:proofErr w:type="spellStart"/>
      <w:r w:rsidRPr="00674EC8">
        <w:t>UserRole</w:t>
      </w:r>
      <w:proofErr w:type="spellEnd"/>
      <w:r w:rsidRPr="00674EC8">
        <w:t xml:space="preserve"> (Foreign Key)</w:t>
      </w:r>
    </w:p>
    <w:p w14:paraId="3B894FC9" w14:textId="77777777" w:rsidR="00674EC8" w:rsidRPr="00674EC8" w:rsidRDefault="00674EC8" w:rsidP="00674EC8">
      <w:pPr>
        <w:numPr>
          <w:ilvl w:val="1"/>
          <w:numId w:val="1"/>
        </w:numPr>
      </w:pPr>
      <w:r w:rsidRPr="00674EC8">
        <w:t>watchlist: List of Watchlist (Bidirectional relationship)</w:t>
      </w:r>
    </w:p>
    <w:p w14:paraId="1DC6B00F" w14:textId="77777777" w:rsidR="00674EC8" w:rsidRPr="00674EC8" w:rsidRDefault="00674EC8" w:rsidP="00674EC8">
      <w:pPr>
        <w:numPr>
          <w:ilvl w:val="1"/>
          <w:numId w:val="1"/>
        </w:numPr>
      </w:pPr>
      <w:r w:rsidRPr="00674EC8">
        <w:t>feedback: List of Feedback (One-to-Many)</w:t>
      </w:r>
    </w:p>
    <w:p w14:paraId="6A5CE159" w14:textId="77777777" w:rsidR="00674EC8" w:rsidRPr="00674EC8" w:rsidRDefault="00674EC8" w:rsidP="00674EC8">
      <w:pPr>
        <w:numPr>
          <w:ilvl w:val="0"/>
          <w:numId w:val="1"/>
        </w:numPr>
      </w:pPr>
      <w:proofErr w:type="spellStart"/>
      <w:r w:rsidRPr="00674EC8">
        <w:rPr>
          <w:b/>
          <w:bCs/>
        </w:rPr>
        <w:t>AuctionItem</w:t>
      </w:r>
      <w:proofErr w:type="spellEnd"/>
      <w:r w:rsidRPr="00674EC8">
        <w:t>:</w:t>
      </w:r>
    </w:p>
    <w:p w14:paraId="083E127D" w14:textId="77777777" w:rsidR="00674EC8" w:rsidRPr="00674EC8" w:rsidRDefault="00674EC8" w:rsidP="00674EC8">
      <w:pPr>
        <w:numPr>
          <w:ilvl w:val="1"/>
          <w:numId w:val="1"/>
        </w:numPr>
      </w:pPr>
      <w:proofErr w:type="spellStart"/>
      <w:r w:rsidRPr="00674EC8">
        <w:t>item_id</w:t>
      </w:r>
      <w:proofErr w:type="spellEnd"/>
      <w:r w:rsidRPr="00674EC8">
        <w:t>: Integer (Primary Key)</w:t>
      </w:r>
    </w:p>
    <w:p w14:paraId="50580240" w14:textId="77777777" w:rsidR="00674EC8" w:rsidRPr="00674EC8" w:rsidRDefault="00674EC8" w:rsidP="00674EC8">
      <w:pPr>
        <w:numPr>
          <w:ilvl w:val="1"/>
          <w:numId w:val="1"/>
        </w:numPr>
      </w:pPr>
      <w:r w:rsidRPr="00674EC8">
        <w:t>name: String</w:t>
      </w:r>
    </w:p>
    <w:p w14:paraId="5B5B3DF8" w14:textId="77777777" w:rsidR="00674EC8" w:rsidRPr="00674EC8" w:rsidRDefault="00674EC8" w:rsidP="00674EC8">
      <w:pPr>
        <w:numPr>
          <w:ilvl w:val="1"/>
          <w:numId w:val="1"/>
        </w:numPr>
      </w:pPr>
      <w:r w:rsidRPr="00674EC8">
        <w:t>description: String</w:t>
      </w:r>
    </w:p>
    <w:p w14:paraId="56654270" w14:textId="77777777" w:rsidR="00674EC8" w:rsidRPr="00674EC8" w:rsidRDefault="00674EC8" w:rsidP="00674EC8">
      <w:pPr>
        <w:numPr>
          <w:ilvl w:val="1"/>
          <w:numId w:val="1"/>
        </w:numPr>
      </w:pPr>
      <w:proofErr w:type="spellStart"/>
      <w:r w:rsidRPr="00674EC8">
        <w:t>starting_price</w:t>
      </w:r>
      <w:proofErr w:type="spellEnd"/>
      <w:r w:rsidRPr="00674EC8">
        <w:t>: Double</w:t>
      </w:r>
    </w:p>
    <w:p w14:paraId="05B29962" w14:textId="77777777" w:rsidR="00674EC8" w:rsidRPr="00674EC8" w:rsidRDefault="00674EC8" w:rsidP="00674EC8">
      <w:pPr>
        <w:numPr>
          <w:ilvl w:val="1"/>
          <w:numId w:val="1"/>
        </w:numPr>
      </w:pPr>
      <w:proofErr w:type="spellStart"/>
      <w:r w:rsidRPr="00674EC8">
        <w:t>current_price</w:t>
      </w:r>
      <w:proofErr w:type="spellEnd"/>
      <w:r w:rsidRPr="00674EC8">
        <w:t>: Double</w:t>
      </w:r>
    </w:p>
    <w:p w14:paraId="2FB2FE26" w14:textId="77777777" w:rsidR="00674EC8" w:rsidRPr="00674EC8" w:rsidRDefault="00674EC8" w:rsidP="00674EC8">
      <w:pPr>
        <w:numPr>
          <w:ilvl w:val="1"/>
          <w:numId w:val="1"/>
        </w:numPr>
      </w:pPr>
      <w:proofErr w:type="spellStart"/>
      <w:r w:rsidRPr="00674EC8">
        <w:t>start_time</w:t>
      </w:r>
      <w:proofErr w:type="spellEnd"/>
      <w:r w:rsidRPr="00674EC8">
        <w:t xml:space="preserve">: </w:t>
      </w:r>
      <w:proofErr w:type="spellStart"/>
      <w:r w:rsidRPr="00674EC8">
        <w:t>DateTime</w:t>
      </w:r>
      <w:proofErr w:type="spellEnd"/>
    </w:p>
    <w:p w14:paraId="00CCBE77" w14:textId="77777777" w:rsidR="00674EC8" w:rsidRPr="00674EC8" w:rsidRDefault="00674EC8" w:rsidP="00674EC8">
      <w:pPr>
        <w:numPr>
          <w:ilvl w:val="1"/>
          <w:numId w:val="1"/>
        </w:numPr>
      </w:pPr>
      <w:proofErr w:type="spellStart"/>
      <w:r w:rsidRPr="00674EC8">
        <w:t>end_time</w:t>
      </w:r>
      <w:proofErr w:type="spellEnd"/>
      <w:r w:rsidRPr="00674EC8">
        <w:t xml:space="preserve">: </w:t>
      </w:r>
      <w:proofErr w:type="spellStart"/>
      <w:r w:rsidRPr="00674EC8">
        <w:t>DateTime</w:t>
      </w:r>
      <w:proofErr w:type="spellEnd"/>
    </w:p>
    <w:p w14:paraId="49B399B8" w14:textId="77777777" w:rsidR="00674EC8" w:rsidRPr="00674EC8" w:rsidRDefault="00674EC8" w:rsidP="00674EC8">
      <w:pPr>
        <w:numPr>
          <w:ilvl w:val="1"/>
          <w:numId w:val="1"/>
        </w:numPr>
      </w:pPr>
      <w:r w:rsidRPr="00674EC8">
        <w:t>category: Category (Foreign Key)</w:t>
      </w:r>
    </w:p>
    <w:p w14:paraId="0A1D146B" w14:textId="77777777" w:rsidR="00674EC8" w:rsidRPr="00674EC8" w:rsidRDefault="00674EC8" w:rsidP="00674EC8">
      <w:pPr>
        <w:numPr>
          <w:ilvl w:val="1"/>
          <w:numId w:val="1"/>
        </w:numPr>
      </w:pPr>
      <w:proofErr w:type="spellStart"/>
      <w:r w:rsidRPr="00674EC8">
        <w:t>auction_house</w:t>
      </w:r>
      <w:proofErr w:type="spellEnd"/>
      <w:r w:rsidRPr="00674EC8">
        <w:t xml:space="preserve">: </w:t>
      </w:r>
      <w:proofErr w:type="spellStart"/>
      <w:r w:rsidRPr="00674EC8">
        <w:t>AuctionHouse</w:t>
      </w:r>
      <w:proofErr w:type="spellEnd"/>
      <w:r w:rsidRPr="00674EC8">
        <w:t xml:space="preserve"> (Foreign Key)</w:t>
      </w:r>
    </w:p>
    <w:p w14:paraId="18A51362" w14:textId="77777777" w:rsidR="00674EC8" w:rsidRPr="00674EC8" w:rsidRDefault="00674EC8" w:rsidP="00674EC8">
      <w:pPr>
        <w:numPr>
          <w:ilvl w:val="1"/>
          <w:numId w:val="1"/>
        </w:numPr>
      </w:pPr>
      <w:r w:rsidRPr="00674EC8">
        <w:t>bids: List of Bid (One-to-Many)</w:t>
      </w:r>
    </w:p>
    <w:p w14:paraId="0FE54729" w14:textId="77777777" w:rsidR="00674EC8" w:rsidRPr="00674EC8" w:rsidRDefault="00674EC8" w:rsidP="00674EC8">
      <w:pPr>
        <w:numPr>
          <w:ilvl w:val="1"/>
          <w:numId w:val="1"/>
        </w:numPr>
      </w:pPr>
      <w:r w:rsidRPr="00674EC8">
        <w:t>status: Enum (Active/Closed)</w:t>
      </w:r>
    </w:p>
    <w:p w14:paraId="69E797FB" w14:textId="77777777" w:rsidR="00674EC8" w:rsidRPr="00674EC8" w:rsidRDefault="00674EC8" w:rsidP="00674EC8">
      <w:pPr>
        <w:numPr>
          <w:ilvl w:val="1"/>
          <w:numId w:val="1"/>
        </w:numPr>
      </w:pPr>
      <w:r w:rsidRPr="00674EC8">
        <w:t>owner: User (Foreign Key, One-to-One)</w:t>
      </w:r>
    </w:p>
    <w:p w14:paraId="74BE58D7" w14:textId="77777777" w:rsidR="00674EC8" w:rsidRPr="00674EC8" w:rsidRDefault="00674EC8" w:rsidP="00674EC8">
      <w:pPr>
        <w:numPr>
          <w:ilvl w:val="0"/>
          <w:numId w:val="1"/>
        </w:numPr>
      </w:pPr>
      <w:r w:rsidRPr="00674EC8">
        <w:rPr>
          <w:b/>
          <w:bCs/>
        </w:rPr>
        <w:t>Bid</w:t>
      </w:r>
      <w:r w:rsidRPr="00674EC8">
        <w:t>:</w:t>
      </w:r>
    </w:p>
    <w:p w14:paraId="45631615" w14:textId="77777777" w:rsidR="00674EC8" w:rsidRPr="00674EC8" w:rsidRDefault="00674EC8" w:rsidP="00674EC8">
      <w:pPr>
        <w:numPr>
          <w:ilvl w:val="1"/>
          <w:numId w:val="1"/>
        </w:numPr>
      </w:pPr>
      <w:proofErr w:type="spellStart"/>
      <w:r w:rsidRPr="00674EC8">
        <w:t>bid_id</w:t>
      </w:r>
      <w:proofErr w:type="spellEnd"/>
      <w:r w:rsidRPr="00674EC8">
        <w:t>: Integer (Primary Key)</w:t>
      </w:r>
    </w:p>
    <w:p w14:paraId="055305B7" w14:textId="77777777" w:rsidR="00674EC8" w:rsidRPr="00674EC8" w:rsidRDefault="00674EC8" w:rsidP="00674EC8">
      <w:pPr>
        <w:numPr>
          <w:ilvl w:val="1"/>
          <w:numId w:val="1"/>
        </w:numPr>
      </w:pPr>
      <w:proofErr w:type="spellStart"/>
      <w:r w:rsidRPr="00674EC8">
        <w:t>bid_amount</w:t>
      </w:r>
      <w:proofErr w:type="spellEnd"/>
      <w:r w:rsidRPr="00674EC8">
        <w:t>: Double</w:t>
      </w:r>
    </w:p>
    <w:p w14:paraId="5D0EE80A" w14:textId="77777777" w:rsidR="00674EC8" w:rsidRPr="00674EC8" w:rsidRDefault="00674EC8" w:rsidP="00674EC8">
      <w:pPr>
        <w:numPr>
          <w:ilvl w:val="1"/>
          <w:numId w:val="1"/>
        </w:numPr>
      </w:pPr>
      <w:proofErr w:type="spellStart"/>
      <w:r w:rsidRPr="00674EC8">
        <w:lastRenderedPageBreak/>
        <w:t>bid_time</w:t>
      </w:r>
      <w:proofErr w:type="spellEnd"/>
      <w:r w:rsidRPr="00674EC8">
        <w:t xml:space="preserve">: </w:t>
      </w:r>
      <w:proofErr w:type="spellStart"/>
      <w:r w:rsidRPr="00674EC8">
        <w:t>DateTime</w:t>
      </w:r>
      <w:proofErr w:type="spellEnd"/>
    </w:p>
    <w:p w14:paraId="1FE8A811" w14:textId="77777777" w:rsidR="00674EC8" w:rsidRPr="00674EC8" w:rsidRDefault="00674EC8" w:rsidP="00674EC8">
      <w:pPr>
        <w:numPr>
          <w:ilvl w:val="1"/>
          <w:numId w:val="1"/>
        </w:numPr>
      </w:pPr>
      <w:r w:rsidRPr="00674EC8">
        <w:t>user: User (Foreign Key)</w:t>
      </w:r>
    </w:p>
    <w:p w14:paraId="3B846540" w14:textId="77777777" w:rsidR="00674EC8" w:rsidRPr="00674EC8" w:rsidRDefault="00674EC8" w:rsidP="00674EC8">
      <w:pPr>
        <w:numPr>
          <w:ilvl w:val="1"/>
          <w:numId w:val="1"/>
        </w:numPr>
      </w:pPr>
      <w:proofErr w:type="spellStart"/>
      <w:r w:rsidRPr="00674EC8">
        <w:t>auction_item</w:t>
      </w:r>
      <w:proofErr w:type="spellEnd"/>
      <w:r w:rsidRPr="00674EC8">
        <w:t xml:space="preserve">: </w:t>
      </w:r>
      <w:proofErr w:type="spellStart"/>
      <w:r w:rsidRPr="00674EC8">
        <w:t>AuctionItem</w:t>
      </w:r>
      <w:proofErr w:type="spellEnd"/>
      <w:r w:rsidRPr="00674EC8">
        <w:t xml:space="preserve"> (Foreign Key)</w:t>
      </w:r>
    </w:p>
    <w:p w14:paraId="612D1041" w14:textId="77777777" w:rsidR="00674EC8" w:rsidRPr="00674EC8" w:rsidRDefault="00674EC8" w:rsidP="00674EC8">
      <w:pPr>
        <w:numPr>
          <w:ilvl w:val="1"/>
          <w:numId w:val="1"/>
        </w:numPr>
      </w:pPr>
      <w:r w:rsidRPr="00674EC8">
        <w:t>status: Enum (Accepted/Rejected)</w:t>
      </w:r>
    </w:p>
    <w:p w14:paraId="18D57CCF" w14:textId="77777777" w:rsidR="00674EC8" w:rsidRPr="00674EC8" w:rsidRDefault="00674EC8" w:rsidP="00674EC8">
      <w:pPr>
        <w:numPr>
          <w:ilvl w:val="0"/>
          <w:numId w:val="1"/>
        </w:numPr>
      </w:pPr>
      <w:r w:rsidRPr="00674EC8">
        <w:rPr>
          <w:b/>
          <w:bCs/>
        </w:rPr>
        <w:t>Category</w:t>
      </w:r>
      <w:r w:rsidRPr="00674EC8">
        <w:t>:</w:t>
      </w:r>
    </w:p>
    <w:p w14:paraId="5121D9F4" w14:textId="77777777" w:rsidR="00674EC8" w:rsidRPr="00674EC8" w:rsidRDefault="00674EC8" w:rsidP="00674EC8">
      <w:pPr>
        <w:numPr>
          <w:ilvl w:val="1"/>
          <w:numId w:val="1"/>
        </w:numPr>
      </w:pPr>
      <w:proofErr w:type="spellStart"/>
      <w:r w:rsidRPr="00674EC8">
        <w:t>category_id</w:t>
      </w:r>
      <w:proofErr w:type="spellEnd"/>
      <w:r w:rsidRPr="00674EC8">
        <w:t>: Integer (Primary Key)</w:t>
      </w:r>
    </w:p>
    <w:p w14:paraId="1AB34DCB" w14:textId="77777777" w:rsidR="00674EC8" w:rsidRPr="00674EC8" w:rsidRDefault="00674EC8" w:rsidP="00674EC8">
      <w:pPr>
        <w:numPr>
          <w:ilvl w:val="1"/>
          <w:numId w:val="1"/>
        </w:numPr>
      </w:pPr>
      <w:r w:rsidRPr="00674EC8">
        <w:t>name: String</w:t>
      </w:r>
    </w:p>
    <w:p w14:paraId="6BBC2AA7" w14:textId="77777777" w:rsidR="00674EC8" w:rsidRPr="00674EC8" w:rsidRDefault="00674EC8" w:rsidP="00674EC8">
      <w:pPr>
        <w:numPr>
          <w:ilvl w:val="1"/>
          <w:numId w:val="1"/>
        </w:numPr>
      </w:pPr>
      <w:r w:rsidRPr="00674EC8">
        <w:t>description: String</w:t>
      </w:r>
    </w:p>
    <w:p w14:paraId="2CBD3491" w14:textId="77777777" w:rsidR="00674EC8" w:rsidRPr="00674EC8" w:rsidRDefault="00674EC8" w:rsidP="00674EC8">
      <w:pPr>
        <w:numPr>
          <w:ilvl w:val="1"/>
          <w:numId w:val="1"/>
        </w:numPr>
      </w:pPr>
      <w:proofErr w:type="spellStart"/>
      <w:r w:rsidRPr="00674EC8">
        <w:t>auction_items</w:t>
      </w:r>
      <w:proofErr w:type="spellEnd"/>
      <w:r w:rsidRPr="00674EC8">
        <w:t xml:space="preserve">: List of </w:t>
      </w:r>
      <w:proofErr w:type="spellStart"/>
      <w:r w:rsidRPr="00674EC8">
        <w:t>AuctionItem</w:t>
      </w:r>
      <w:proofErr w:type="spellEnd"/>
      <w:r w:rsidRPr="00674EC8">
        <w:t xml:space="preserve"> (One-to-Many)</w:t>
      </w:r>
    </w:p>
    <w:p w14:paraId="719667BA" w14:textId="77777777" w:rsidR="00674EC8" w:rsidRPr="00674EC8" w:rsidRDefault="00674EC8" w:rsidP="00674EC8">
      <w:pPr>
        <w:numPr>
          <w:ilvl w:val="0"/>
          <w:numId w:val="1"/>
        </w:numPr>
      </w:pPr>
      <w:r w:rsidRPr="00674EC8">
        <w:rPr>
          <w:b/>
          <w:bCs/>
        </w:rPr>
        <w:t>Payment</w:t>
      </w:r>
      <w:r w:rsidRPr="00674EC8">
        <w:t>:</w:t>
      </w:r>
    </w:p>
    <w:p w14:paraId="32164E98" w14:textId="77777777" w:rsidR="00674EC8" w:rsidRPr="00674EC8" w:rsidRDefault="00674EC8" w:rsidP="00674EC8">
      <w:pPr>
        <w:numPr>
          <w:ilvl w:val="1"/>
          <w:numId w:val="1"/>
        </w:numPr>
      </w:pPr>
      <w:proofErr w:type="spellStart"/>
      <w:r w:rsidRPr="00674EC8">
        <w:t>payment_id</w:t>
      </w:r>
      <w:proofErr w:type="spellEnd"/>
      <w:r w:rsidRPr="00674EC8">
        <w:t>: Integer (Primary Key)</w:t>
      </w:r>
    </w:p>
    <w:p w14:paraId="1CD1F929" w14:textId="77777777" w:rsidR="00674EC8" w:rsidRPr="00674EC8" w:rsidRDefault="00674EC8" w:rsidP="00674EC8">
      <w:pPr>
        <w:numPr>
          <w:ilvl w:val="1"/>
          <w:numId w:val="1"/>
        </w:numPr>
      </w:pPr>
      <w:r w:rsidRPr="00674EC8">
        <w:t>amount: Double</w:t>
      </w:r>
    </w:p>
    <w:p w14:paraId="3E504880" w14:textId="77777777" w:rsidR="00674EC8" w:rsidRPr="00674EC8" w:rsidRDefault="00674EC8" w:rsidP="00674EC8">
      <w:pPr>
        <w:numPr>
          <w:ilvl w:val="1"/>
          <w:numId w:val="1"/>
        </w:numPr>
      </w:pPr>
      <w:proofErr w:type="spellStart"/>
      <w:r w:rsidRPr="00674EC8">
        <w:t>payment_date</w:t>
      </w:r>
      <w:proofErr w:type="spellEnd"/>
      <w:r w:rsidRPr="00674EC8">
        <w:t xml:space="preserve">: </w:t>
      </w:r>
      <w:proofErr w:type="spellStart"/>
      <w:r w:rsidRPr="00674EC8">
        <w:t>DateTime</w:t>
      </w:r>
      <w:proofErr w:type="spellEnd"/>
    </w:p>
    <w:p w14:paraId="28FA2F97" w14:textId="77777777" w:rsidR="00674EC8" w:rsidRPr="00674EC8" w:rsidRDefault="00674EC8" w:rsidP="00674EC8">
      <w:pPr>
        <w:numPr>
          <w:ilvl w:val="1"/>
          <w:numId w:val="1"/>
        </w:numPr>
      </w:pPr>
      <w:proofErr w:type="spellStart"/>
      <w:r w:rsidRPr="00674EC8">
        <w:t>payment_method</w:t>
      </w:r>
      <w:proofErr w:type="spellEnd"/>
      <w:r w:rsidRPr="00674EC8">
        <w:t>: Enum (</w:t>
      </w:r>
      <w:proofErr w:type="spellStart"/>
      <w:r w:rsidRPr="00674EC8">
        <w:t>CreditCard</w:t>
      </w:r>
      <w:proofErr w:type="spellEnd"/>
      <w:r w:rsidRPr="00674EC8">
        <w:t>, PayPal, etc.)</w:t>
      </w:r>
    </w:p>
    <w:p w14:paraId="21008C93" w14:textId="77777777" w:rsidR="00674EC8" w:rsidRPr="00674EC8" w:rsidRDefault="00674EC8" w:rsidP="00674EC8">
      <w:pPr>
        <w:numPr>
          <w:ilvl w:val="1"/>
          <w:numId w:val="1"/>
        </w:numPr>
      </w:pPr>
      <w:r w:rsidRPr="00674EC8">
        <w:t>user: User (Foreign Key)</w:t>
      </w:r>
    </w:p>
    <w:p w14:paraId="2D1D9947" w14:textId="77777777" w:rsidR="00674EC8" w:rsidRPr="00674EC8" w:rsidRDefault="00674EC8" w:rsidP="00674EC8">
      <w:pPr>
        <w:numPr>
          <w:ilvl w:val="1"/>
          <w:numId w:val="1"/>
        </w:numPr>
      </w:pPr>
      <w:r w:rsidRPr="00674EC8">
        <w:t>invoice: Invoice (One-to-One)</w:t>
      </w:r>
    </w:p>
    <w:p w14:paraId="638E0345" w14:textId="77777777" w:rsidR="00674EC8" w:rsidRPr="00674EC8" w:rsidRDefault="00674EC8" w:rsidP="00674EC8">
      <w:pPr>
        <w:numPr>
          <w:ilvl w:val="0"/>
          <w:numId w:val="1"/>
        </w:numPr>
      </w:pPr>
      <w:r w:rsidRPr="00674EC8">
        <w:rPr>
          <w:b/>
          <w:bCs/>
        </w:rPr>
        <w:t>Invoice</w:t>
      </w:r>
      <w:r w:rsidRPr="00674EC8">
        <w:t>:</w:t>
      </w:r>
    </w:p>
    <w:p w14:paraId="5A205D09" w14:textId="77777777" w:rsidR="00674EC8" w:rsidRPr="00674EC8" w:rsidRDefault="00674EC8" w:rsidP="00674EC8">
      <w:pPr>
        <w:numPr>
          <w:ilvl w:val="1"/>
          <w:numId w:val="1"/>
        </w:numPr>
      </w:pPr>
      <w:proofErr w:type="spellStart"/>
      <w:r w:rsidRPr="00674EC8">
        <w:t>invoice_id</w:t>
      </w:r>
      <w:proofErr w:type="spellEnd"/>
      <w:r w:rsidRPr="00674EC8">
        <w:t>: Integer (Primary Key)</w:t>
      </w:r>
    </w:p>
    <w:p w14:paraId="269DFC7C" w14:textId="77777777" w:rsidR="00674EC8" w:rsidRPr="00674EC8" w:rsidRDefault="00674EC8" w:rsidP="00674EC8">
      <w:pPr>
        <w:numPr>
          <w:ilvl w:val="1"/>
          <w:numId w:val="1"/>
        </w:numPr>
      </w:pPr>
      <w:r w:rsidRPr="00674EC8">
        <w:t>amount: Double</w:t>
      </w:r>
    </w:p>
    <w:p w14:paraId="15EBEF33" w14:textId="77777777" w:rsidR="00674EC8" w:rsidRPr="00674EC8" w:rsidRDefault="00674EC8" w:rsidP="00674EC8">
      <w:pPr>
        <w:numPr>
          <w:ilvl w:val="1"/>
          <w:numId w:val="1"/>
        </w:numPr>
      </w:pPr>
      <w:r w:rsidRPr="00674EC8">
        <w:t xml:space="preserve">date: </w:t>
      </w:r>
      <w:proofErr w:type="spellStart"/>
      <w:r w:rsidRPr="00674EC8">
        <w:t>DateTime</w:t>
      </w:r>
      <w:proofErr w:type="spellEnd"/>
    </w:p>
    <w:p w14:paraId="17443C50" w14:textId="77777777" w:rsidR="00674EC8" w:rsidRPr="00674EC8" w:rsidRDefault="00674EC8" w:rsidP="00674EC8">
      <w:pPr>
        <w:numPr>
          <w:ilvl w:val="1"/>
          <w:numId w:val="1"/>
        </w:numPr>
      </w:pPr>
      <w:proofErr w:type="spellStart"/>
      <w:r w:rsidRPr="00674EC8">
        <w:t>auction_item</w:t>
      </w:r>
      <w:proofErr w:type="spellEnd"/>
      <w:r w:rsidRPr="00674EC8">
        <w:t xml:space="preserve">: </w:t>
      </w:r>
      <w:proofErr w:type="spellStart"/>
      <w:r w:rsidRPr="00674EC8">
        <w:t>AuctionItem</w:t>
      </w:r>
      <w:proofErr w:type="spellEnd"/>
      <w:r w:rsidRPr="00674EC8">
        <w:t xml:space="preserve"> (Foreign Key)</w:t>
      </w:r>
    </w:p>
    <w:p w14:paraId="2FCA992A" w14:textId="77777777" w:rsidR="00674EC8" w:rsidRPr="00674EC8" w:rsidRDefault="00674EC8" w:rsidP="00674EC8">
      <w:pPr>
        <w:numPr>
          <w:ilvl w:val="1"/>
          <w:numId w:val="1"/>
        </w:numPr>
      </w:pPr>
      <w:r w:rsidRPr="00674EC8">
        <w:t>user: User (Foreign Key)</w:t>
      </w:r>
    </w:p>
    <w:p w14:paraId="0A629A68" w14:textId="77777777" w:rsidR="00674EC8" w:rsidRPr="00674EC8" w:rsidRDefault="00674EC8" w:rsidP="00674EC8">
      <w:pPr>
        <w:numPr>
          <w:ilvl w:val="1"/>
          <w:numId w:val="1"/>
        </w:numPr>
      </w:pPr>
      <w:r w:rsidRPr="00674EC8">
        <w:t>payment: Payment (Foreign Key)</w:t>
      </w:r>
    </w:p>
    <w:p w14:paraId="03CA3976" w14:textId="77777777" w:rsidR="00674EC8" w:rsidRPr="00674EC8" w:rsidRDefault="00674EC8" w:rsidP="00674EC8">
      <w:pPr>
        <w:numPr>
          <w:ilvl w:val="0"/>
          <w:numId w:val="1"/>
        </w:numPr>
      </w:pPr>
      <w:r w:rsidRPr="00674EC8">
        <w:rPr>
          <w:b/>
          <w:bCs/>
        </w:rPr>
        <w:t>Feedback</w:t>
      </w:r>
      <w:r w:rsidRPr="00674EC8">
        <w:t>:</w:t>
      </w:r>
    </w:p>
    <w:p w14:paraId="000B27C2" w14:textId="77777777" w:rsidR="00674EC8" w:rsidRPr="00674EC8" w:rsidRDefault="00674EC8" w:rsidP="00674EC8">
      <w:pPr>
        <w:numPr>
          <w:ilvl w:val="1"/>
          <w:numId w:val="1"/>
        </w:numPr>
      </w:pPr>
      <w:proofErr w:type="spellStart"/>
      <w:r w:rsidRPr="00674EC8">
        <w:t>feedback_id</w:t>
      </w:r>
      <w:proofErr w:type="spellEnd"/>
      <w:r w:rsidRPr="00674EC8">
        <w:t>: Integer (Primary Key)</w:t>
      </w:r>
    </w:p>
    <w:p w14:paraId="4700E051" w14:textId="77777777" w:rsidR="00674EC8" w:rsidRPr="00674EC8" w:rsidRDefault="00674EC8" w:rsidP="00674EC8">
      <w:pPr>
        <w:numPr>
          <w:ilvl w:val="1"/>
          <w:numId w:val="1"/>
        </w:numPr>
      </w:pPr>
      <w:r w:rsidRPr="00674EC8">
        <w:t>rating: Integer</w:t>
      </w:r>
    </w:p>
    <w:p w14:paraId="07AA6F07" w14:textId="77777777" w:rsidR="00674EC8" w:rsidRPr="00674EC8" w:rsidRDefault="00674EC8" w:rsidP="00674EC8">
      <w:pPr>
        <w:numPr>
          <w:ilvl w:val="1"/>
          <w:numId w:val="1"/>
        </w:numPr>
      </w:pPr>
      <w:r w:rsidRPr="00674EC8">
        <w:t>comments: String</w:t>
      </w:r>
    </w:p>
    <w:p w14:paraId="30721A5D" w14:textId="77777777" w:rsidR="00674EC8" w:rsidRPr="00674EC8" w:rsidRDefault="00674EC8" w:rsidP="00674EC8">
      <w:pPr>
        <w:numPr>
          <w:ilvl w:val="1"/>
          <w:numId w:val="1"/>
        </w:numPr>
      </w:pPr>
      <w:r w:rsidRPr="00674EC8">
        <w:t>user: User (Foreign Key)</w:t>
      </w:r>
    </w:p>
    <w:p w14:paraId="246A2BD1" w14:textId="77777777" w:rsidR="00674EC8" w:rsidRPr="00674EC8" w:rsidRDefault="00674EC8" w:rsidP="00674EC8">
      <w:pPr>
        <w:numPr>
          <w:ilvl w:val="1"/>
          <w:numId w:val="1"/>
        </w:numPr>
      </w:pPr>
      <w:proofErr w:type="spellStart"/>
      <w:r w:rsidRPr="00674EC8">
        <w:t>auction_item</w:t>
      </w:r>
      <w:proofErr w:type="spellEnd"/>
      <w:r w:rsidRPr="00674EC8">
        <w:t xml:space="preserve">: </w:t>
      </w:r>
      <w:proofErr w:type="spellStart"/>
      <w:r w:rsidRPr="00674EC8">
        <w:t>AuctionItem</w:t>
      </w:r>
      <w:proofErr w:type="spellEnd"/>
      <w:r w:rsidRPr="00674EC8">
        <w:t xml:space="preserve"> (Foreign Key)</w:t>
      </w:r>
    </w:p>
    <w:p w14:paraId="181FB616" w14:textId="77777777" w:rsidR="00674EC8" w:rsidRPr="00674EC8" w:rsidRDefault="00674EC8" w:rsidP="00674EC8">
      <w:pPr>
        <w:numPr>
          <w:ilvl w:val="0"/>
          <w:numId w:val="1"/>
        </w:numPr>
      </w:pPr>
      <w:r w:rsidRPr="00674EC8">
        <w:rPr>
          <w:b/>
          <w:bCs/>
        </w:rPr>
        <w:t>Notification</w:t>
      </w:r>
      <w:r w:rsidRPr="00674EC8">
        <w:t>:</w:t>
      </w:r>
    </w:p>
    <w:p w14:paraId="13993692" w14:textId="77777777" w:rsidR="00674EC8" w:rsidRPr="00674EC8" w:rsidRDefault="00674EC8" w:rsidP="00674EC8">
      <w:pPr>
        <w:numPr>
          <w:ilvl w:val="1"/>
          <w:numId w:val="1"/>
        </w:numPr>
      </w:pPr>
      <w:proofErr w:type="spellStart"/>
      <w:r w:rsidRPr="00674EC8">
        <w:t>notification_id</w:t>
      </w:r>
      <w:proofErr w:type="spellEnd"/>
      <w:r w:rsidRPr="00674EC8">
        <w:t>: Integer (Primary Key)</w:t>
      </w:r>
    </w:p>
    <w:p w14:paraId="77CF4AF0" w14:textId="77777777" w:rsidR="00674EC8" w:rsidRPr="00674EC8" w:rsidRDefault="00674EC8" w:rsidP="00674EC8">
      <w:pPr>
        <w:numPr>
          <w:ilvl w:val="1"/>
          <w:numId w:val="1"/>
        </w:numPr>
      </w:pPr>
      <w:r w:rsidRPr="00674EC8">
        <w:t>message: String</w:t>
      </w:r>
    </w:p>
    <w:p w14:paraId="667AD976" w14:textId="77777777" w:rsidR="00674EC8" w:rsidRPr="00674EC8" w:rsidRDefault="00674EC8" w:rsidP="00674EC8">
      <w:pPr>
        <w:numPr>
          <w:ilvl w:val="1"/>
          <w:numId w:val="1"/>
        </w:numPr>
      </w:pPr>
      <w:r w:rsidRPr="00674EC8">
        <w:t xml:space="preserve">date: </w:t>
      </w:r>
      <w:proofErr w:type="spellStart"/>
      <w:r w:rsidRPr="00674EC8">
        <w:t>DateTime</w:t>
      </w:r>
      <w:proofErr w:type="spellEnd"/>
    </w:p>
    <w:p w14:paraId="11F582E0" w14:textId="77777777" w:rsidR="00674EC8" w:rsidRPr="00674EC8" w:rsidRDefault="00674EC8" w:rsidP="00674EC8">
      <w:pPr>
        <w:numPr>
          <w:ilvl w:val="1"/>
          <w:numId w:val="1"/>
        </w:numPr>
      </w:pPr>
      <w:r w:rsidRPr="00674EC8">
        <w:t>user: User (Foreign Key)</w:t>
      </w:r>
    </w:p>
    <w:p w14:paraId="12AA7A49" w14:textId="77777777" w:rsidR="00674EC8" w:rsidRPr="00674EC8" w:rsidRDefault="00674EC8" w:rsidP="00674EC8">
      <w:pPr>
        <w:numPr>
          <w:ilvl w:val="0"/>
          <w:numId w:val="1"/>
        </w:numPr>
      </w:pPr>
      <w:proofErr w:type="spellStart"/>
      <w:r w:rsidRPr="00674EC8">
        <w:rPr>
          <w:b/>
          <w:bCs/>
        </w:rPr>
        <w:lastRenderedPageBreak/>
        <w:t>AuctionHouse</w:t>
      </w:r>
      <w:proofErr w:type="spellEnd"/>
      <w:r w:rsidRPr="00674EC8">
        <w:t>:</w:t>
      </w:r>
    </w:p>
    <w:p w14:paraId="3121EAC2" w14:textId="77777777" w:rsidR="00674EC8" w:rsidRPr="00674EC8" w:rsidRDefault="00674EC8" w:rsidP="00674EC8">
      <w:pPr>
        <w:numPr>
          <w:ilvl w:val="1"/>
          <w:numId w:val="1"/>
        </w:numPr>
      </w:pPr>
      <w:proofErr w:type="spellStart"/>
      <w:r w:rsidRPr="00674EC8">
        <w:t>auction_house_id</w:t>
      </w:r>
      <w:proofErr w:type="spellEnd"/>
      <w:r w:rsidRPr="00674EC8">
        <w:t>: Integer (Primary Key)</w:t>
      </w:r>
    </w:p>
    <w:p w14:paraId="7D37DCB4" w14:textId="77777777" w:rsidR="00674EC8" w:rsidRPr="00674EC8" w:rsidRDefault="00674EC8" w:rsidP="00674EC8">
      <w:pPr>
        <w:numPr>
          <w:ilvl w:val="1"/>
          <w:numId w:val="1"/>
        </w:numPr>
      </w:pPr>
      <w:r w:rsidRPr="00674EC8">
        <w:t>name: String</w:t>
      </w:r>
    </w:p>
    <w:p w14:paraId="631AE97D" w14:textId="77777777" w:rsidR="00674EC8" w:rsidRPr="00674EC8" w:rsidRDefault="00674EC8" w:rsidP="00674EC8">
      <w:pPr>
        <w:numPr>
          <w:ilvl w:val="1"/>
          <w:numId w:val="1"/>
        </w:numPr>
      </w:pPr>
      <w:r w:rsidRPr="00674EC8">
        <w:t>location: String</w:t>
      </w:r>
    </w:p>
    <w:p w14:paraId="1A7C433E" w14:textId="77777777" w:rsidR="00674EC8" w:rsidRPr="00674EC8" w:rsidRDefault="00674EC8" w:rsidP="00674EC8">
      <w:pPr>
        <w:numPr>
          <w:ilvl w:val="1"/>
          <w:numId w:val="1"/>
        </w:numPr>
      </w:pPr>
      <w:proofErr w:type="spellStart"/>
      <w:r w:rsidRPr="00674EC8">
        <w:t>auction_items</w:t>
      </w:r>
      <w:proofErr w:type="spellEnd"/>
      <w:r w:rsidRPr="00674EC8">
        <w:t xml:space="preserve">: List of </w:t>
      </w:r>
      <w:proofErr w:type="spellStart"/>
      <w:r w:rsidRPr="00674EC8">
        <w:t>AuctionItem</w:t>
      </w:r>
      <w:proofErr w:type="spellEnd"/>
      <w:r w:rsidRPr="00674EC8">
        <w:t xml:space="preserve"> (One-to-Many)</w:t>
      </w:r>
    </w:p>
    <w:p w14:paraId="2C2C6B67" w14:textId="77777777" w:rsidR="00674EC8" w:rsidRPr="00674EC8" w:rsidRDefault="00674EC8" w:rsidP="00674EC8">
      <w:pPr>
        <w:numPr>
          <w:ilvl w:val="0"/>
          <w:numId w:val="1"/>
        </w:numPr>
      </w:pPr>
      <w:r w:rsidRPr="00674EC8">
        <w:rPr>
          <w:b/>
          <w:bCs/>
        </w:rPr>
        <w:t>Comment</w:t>
      </w:r>
      <w:r w:rsidRPr="00674EC8">
        <w:t>:</w:t>
      </w:r>
    </w:p>
    <w:p w14:paraId="3F212C01" w14:textId="77777777" w:rsidR="00674EC8" w:rsidRPr="00674EC8" w:rsidRDefault="00674EC8" w:rsidP="00674EC8">
      <w:pPr>
        <w:numPr>
          <w:ilvl w:val="1"/>
          <w:numId w:val="1"/>
        </w:numPr>
      </w:pPr>
      <w:proofErr w:type="spellStart"/>
      <w:r w:rsidRPr="00674EC8">
        <w:t>comment_id</w:t>
      </w:r>
      <w:proofErr w:type="spellEnd"/>
      <w:r w:rsidRPr="00674EC8">
        <w:t>: Integer (Primary Key)</w:t>
      </w:r>
    </w:p>
    <w:p w14:paraId="76A1F72E" w14:textId="77777777" w:rsidR="00674EC8" w:rsidRPr="00674EC8" w:rsidRDefault="00674EC8" w:rsidP="00674EC8">
      <w:pPr>
        <w:numPr>
          <w:ilvl w:val="1"/>
          <w:numId w:val="1"/>
        </w:numPr>
      </w:pPr>
      <w:r w:rsidRPr="00674EC8">
        <w:t>content: String</w:t>
      </w:r>
    </w:p>
    <w:p w14:paraId="3E94913A" w14:textId="77777777" w:rsidR="00674EC8" w:rsidRPr="00674EC8" w:rsidRDefault="00674EC8" w:rsidP="00674EC8">
      <w:pPr>
        <w:numPr>
          <w:ilvl w:val="1"/>
          <w:numId w:val="1"/>
        </w:numPr>
      </w:pPr>
      <w:r w:rsidRPr="00674EC8">
        <w:t>user: User (Foreign Key)</w:t>
      </w:r>
    </w:p>
    <w:p w14:paraId="64943F1A" w14:textId="77777777" w:rsidR="00674EC8" w:rsidRPr="00674EC8" w:rsidRDefault="00674EC8" w:rsidP="00674EC8">
      <w:pPr>
        <w:numPr>
          <w:ilvl w:val="1"/>
          <w:numId w:val="1"/>
        </w:numPr>
      </w:pPr>
      <w:proofErr w:type="spellStart"/>
      <w:r w:rsidRPr="00674EC8">
        <w:t>auction_item</w:t>
      </w:r>
      <w:proofErr w:type="spellEnd"/>
      <w:r w:rsidRPr="00674EC8">
        <w:t xml:space="preserve">: </w:t>
      </w:r>
      <w:proofErr w:type="spellStart"/>
      <w:r w:rsidRPr="00674EC8">
        <w:t>AuctionItem</w:t>
      </w:r>
      <w:proofErr w:type="spellEnd"/>
      <w:r w:rsidRPr="00674EC8">
        <w:t xml:space="preserve"> (Foreign Key)</w:t>
      </w:r>
    </w:p>
    <w:p w14:paraId="2645AAE7" w14:textId="77777777" w:rsidR="00674EC8" w:rsidRPr="00674EC8" w:rsidRDefault="00674EC8" w:rsidP="00674EC8">
      <w:pPr>
        <w:numPr>
          <w:ilvl w:val="1"/>
          <w:numId w:val="1"/>
        </w:numPr>
      </w:pPr>
      <w:r w:rsidRPr="00674EC8">
        <w:t xml:space="preserve">timestamp: </w:t>
      </w:r>
      <w:proofErr w:type="spellStart"/>
      <w:r w:rsidRPr="00674EC8">
        <w:t>DateTime</w:t>
      </w:r>
      <w:proofErr w:type="spellEnd"/>
    </w:p>
    <w:p w14:paraId="59BA2D51" w14:textId="77777777" w:rsidR="00674EC8" w:rsidRPr="00674EC8" w:rsidRDefault="00674EC8" w:rsidP="00674EC8">
      <w:pPr>
        <w:numPr>
          <w:ilvl w:val="0"/>
          <w:numId w:val="1"/>
        </w:numPr>
      </w:pPr>
      <w:proofErr w:type="spellStart"/>
      <w:r w:rsidRPr="00674EC8">
        <w:rPr>
          <w:b/>
          <w:bCs/>
        </w:rPr>
        <w:t>UserRole</w:t>
      </w:r>
      <w:proofErr w:type="spellEnd"/>
      <w:r w:rsidRPr="00674EC8">
        <w:t>:</w:t>
      </w:r>
    </w:p>
    <w:p w14:paraId="56696E9E" w14:textId="77777777" w:rsidR="00674EC8" w:rsidRPr="00674EC8" w:rsidRDefault="00674EC8" w:rsidP="00674EC8">
      <w:pPr>
        <w:numPr>
          <w:ilvl w:val="1"/>
          <w:numId w:val="1"/>
        </w:numPr>
      </w:pPr>
      <w:proofErr w:type="spellStart"/>
      <w:r w:rsidRPr="00674EC8">
        <w:t>role_id</w:t>
      </w:r>
      <w:proofErr w:type="spellEnd"/>
      <w:r w:rsidRPr="00674EC8">
        <w:t>: Integer (Primary Key)</w:t>
      </w:r>
    </w:p>
    <w:p w14:paraId="25C57659" w14:textId="77777777" w:rsidR="00674EC8" w:rsidRPr="00674EC8" w:rsidRDefault="00674EC8" w:rsidP="00674EC8">
      <w:pPr>
        <w:numPr>
          <w:ilvl w:val="1"/>
          <w:numId w:val="1"/>
        </w:numPr>
      </w:pPr>
      <w:proofErr w:type="spellStart"/>
      <w:r w:rsidRPr="00674EC8">
        <w:t>role_name</w:t>
      </w:r>
      <w:proofErr w:type="spellEnd"/>
      <w:r w:rsidRPr="00674EC8">
        <w:t>: String</w:t>
      </w:r>
    </w:p>
    <w:p w14:paraId="2359EABB" w14:textId="77777777" w:rsidR="00674EC8" w:rsidRPr="00674EC8" w:rsidRDefault="00674EC8" w:rsidP="00674EC8">
      <w:pPr>
        <w:numPr>
          <w:ilvl w:val="1"/>
          <w:numId w:val="1"/>
        </w:numPr>
      </w:pPr>
      <w:r w:rsidRPr="00674EC8">
        <w:t>users: List of User (One-to-Many)</w:t>
      </w:r>
    </w:p>
    <w:p w14:paraId="4B8EDCD4" w14:textId="77777777" w:rsidR="00674EC8" w:rsidRPr="00674EC8" w:rsidRDefault="00674EC8" w:rsidP="00674EC8">
      <w:pPr>
        <w:numPr>
          <w:ilvl w:val="0"/>
          <w:numId w:val="1"/>
        </w:numPr>
      </w:pPr>
      <w:r w:rsidRPr="00674EC8">
        <w:rPr>
          <w:b/>
          <w:bCs/>
        </w:rPr>
        <w:t>Watchlist</w:t>
      </w:r>
      <w:r w:rsidRPr="00674EC8">
        <w:t>:</w:t>
      </w:r>
    </w:p>
    <w:p w14:paraId="42BA8323" w14:textId="77777777" w:rsidR="00674EC8" w:rsidRPr="00674EC8" w:rsidRDefault="00674EC8" w:rsidP="00674EC8">
      <w:pPr>
        <w:numPr>
          <w:ilvl w:val="1"/>
          <w:numId w:val="1"/>
        </w:numPr>
      </w:pPr>
      <w:proofErr w:type="spellStart"/>
      <w:r w:rsidRPr="00674EC8">
        <w:t>watchlist_id</w:t>
      </w:r>
      <w:proofErr w:type="spellEnd"/>
      <w:r w:rsidRPr="00674EC8">
        <w:t>: Integer (Primary Key)</w:t>
      </w:r>
    </w:p>
    <w:p w14:paraId="0845B28E" w14:textId="77777777" w:rsidR="00674EC8" w:rsidRPr="00674EC8" w:rsidRDefault="00674EC8" w:rsidP="00674EC8">
      <w:pPr>
        <w:numPr>
          <w:ilvl w:val="1"/>
          <w:numId w:val="1"/>
        </w:numPr>
      </w:pPr>
      <w:r w:rsidRPr="00674EC8">
        <w:t>user: User (Foreign Key)</w:t>
      </w:r>
    </w:p>
    <w:p w14:paraId="74DFA715" w14:textId="77777777" w:rsidR="00674EC8" w:rsidRPr="00674EC8" w:rsidRDefault="00674EC8" w:rsidP="00674EC8">
      <w:pPr>
        <w:numPr>
          <w:ilvl w:val="1"/>
          <w:numId w:val="1"/>
        </w:numPr>
      </w:pPr>
      <w:proofErr w:type="spellStart"/>
      <w:r w:rsidRPr="00674EC8">
        <w:t>auction_items</w:t>
      </w:r>
      <w:proofErr w:type="spellEnd"/>
      <w:r w:rsidRPr="00674EC8">
        <w:t xml:space="preserve">: List of </w:t>
      </w:r>
      <w:proofErr w:type="spellStart"/>
      <w:r w:rsidRPr="00674EC8">
        <w:t>AuctionItem</w:t>
      </w:r>
      <w:proofErr w:type="spellEnd"/>
      <w:r w:rsidRPr="00674EC8">
        <w:t xml:space="preserve"> (Many-to-Many)</w:t>
      </w:r>
    </w:p>
    <w:p w14:paraId="4319C4FE" w14:textId="77777777" w:rsidR="00674EC8" w:rsidRPr="00674EC8" w:rsidRDefault="00674EC8" w:rsidP="00674EC8">
      <w:pPr>
        <w:numPr>
          <w:ilvl w:val="0"/>
          <w:numId w:val="1"/>
        </w:numPr>
      </w:pPr>
      <w:r w:rsidRPr="00674EC8">
        <w:rPr>
          <w:b/>
          <w:bCs/>
        </w:rPr>
        <w:t>Transaction</w:t>
      </w:r>
      <w:r w:rsidRPr="00674EC8">
        <w:t>:</w:t>
      </w:r>
    </w:p>
    <w:p w14:paraId="4EA7218F" w14:textId="77777777" w:rsidR="00674EC8" w:rsidRPr="00674EC8" w:rsidRDefault="00674EC8" w:rsidP="00674EC8">
      <w:pPr>
        <w:numPr>
          <w:ilvl w:val="1"/>
          <w:numId w:val="1"/>
        </w:numPr>
      </w:pPr>
      <w:proofErr w:type="spellStart"/>
      <w:r w:rsidRPr="00674EC8">
        <w:t>transaction_id</w:t>
      </w:r>
      <w:proofErr w:type="spellEnd"/>
      <w:r w:rsidRPr="00674EC8">
        <w:t>: Integer (Primary Key)</w:t>
      </w:r>
    </w:p>
    <w:p w14:paraId="7CBF4A41" w14:textId="77777777" w:rsidR="00674EC8" w:rsidRPr="00674EC8" w:rsidRDefault="00674EC8" w:rsidP="00674EC8">
      <w:pPr>
        <w:numPr>
          <w:ilvl w:val="1"/>
          <w:numId w:val="1"/>
        </w:numPr>
      </w:pPr>
      <w:proofErr w:type="spellStart"/>
      <w:r w:rsidRPr="00674EC8">
        <w:t>transaction_date</w:t>
      </w:r>
      <w:proofErr w:type="spellEnd"/>
      <w:r w:rsidRPr="00674EC8">
        <w:t xml:space="preserve">: </w:t>
      </w:r>
      <w:proofErr w:type="spellStart"/>
      <w:r w:rsidRPr="00674EC8">
        <w:t>DateTime</w:t>
      </w:r>
      <w:proofErr w:type="spellEnd"/>
    </w:p>
    <w:p w14:paraId="5190A19D" w14:textId="77777777" w:rsidR="00674EC8" w:rsidRPr="00674EC8" w:rsidRDefault="00674EC8" w:rsidP="00674EC8">
      <w:pPr>
        <w:numPr>
          <w:ilvl w:val="1"/>
          <w:numId w:val="1"/>
        </w:numPr>
      </w:pPr>
      <w:r w:rsidRPr="00674EC8">
        <w:t>user: User (Foreign Key)</w:t>
      </w:r>
    </w:p>
    <w:p w14:paraId="3494E392" w14:textId="77777777" w:rsidR="00674EC8" w:rsidRPr="00674EC8" w:rsidRDefault="00674EC8" w:rsidP="00674EC8">
      <w:pPr>
        <w:numPr>
          <w:ilvl w:val="1"/>
          <w:numId w:val="1"/>
        </w:numPr>
      </w:pPr>
      <w:proofErr w:type="spellStart"/>
      <w:r w:rsidRPr="00674EC8">
        <w:t>auction_item</w:t>
      </w:r>
      <w:proofErr w:type="spellEnd"/>
      <w:r w:rsidRPr="00674EC8">
        <w:t xml:space="preserve">: </w:t>
      </w:r>
      <w:proofErr w:type="spellStart"/>
      <w:r w:rsidRPr="00674EC8">
        <w:t>AuctionItem</w:t>
      </w:r>
      <w:proofErr w:type="spellEnd"/>
      <w:r w:rsidRPr="00674EC8">
        <w:t xml:space="preserve"> (Foreign Key)</w:t>
      </w:r>
    </w:p>
    <w:p w14:paraId="4EEB2238" w14:textId="77777777" w:rsidR="00674EC8" w:rsidRPr="00674EC8" w:rsidRDefault="00674EC8" w:rsidP="00674EC8">
      <w:pPr>
        <w:numPr>
          <w:ilvl w:val="1"/>
          <w:numId w:val="1"/>
        </w:numPr>
      </w:pPr>
      <w:r w:rsidRPr="00674EC8">
        <w:t>amount: Double</w:t>
      </w:r>
    </w:p>
    <w:p w14:paraId="2D8C9171" w14:textId="77777777" w:rsidR="00674EC8" w:rsidRPr="00674EC8" w:rsidRDefault="00674EC8" w:rsidP="00674EC8">
      <w:pPr>
        <w:numPr>
          <w:ilvl w:val="0"/>
          <w:numId w:val="1"/>
        </w:numPr>
      </w:pPr>
      <w:r w:rsidRPr="00674EC8">
        <w:rPr>
          <w:b/>
          <w:bCs/>
        </w:rPr>
        <w:t>Delivery</w:t>
      </w:r>
      <w:r w:rsidRPr="00674EC8">
        <w:t>:</w:t>
      </w:r>
    </w:p>
    <w:p w14:paraId="04B46064" w14:textId="77777777" w:rsidR="00674EC8" w:rsidRPr="00674EC8" w:rsidRDefault="00674EC8" w:rsidP="00674EC8">
      <w:pPr>
        <w:numPr>
          <w:ilvl w:val="1"/>
          <w:numId w:val="1"/>
        </w:numPr>
      </w:pPr>
      <w:proofErr w:type="spellStart"/>
      <w:r w:rsidRPr="00674EC8">
        <w:t>delivery_id</w:t>
      </w:r>
      <w:proofErr w:type="spellEnd"/>
      <w:r w:rsidRPr="00674EC8">
        <w:t>: Integer (Primary Key)</w:t>
      </w:r>
    </w:p>
    <w:p w14:paraId="16E2829F" w14:textId="77777777" w:rsidR="00674EC8" w:rsidRPr="00674EC8" w:rsidRDefault="00674EC8" w:rsidP="00674EC8">
      <w:pPr>
        <w:numPr>
          <w:ilvl w:val="1"/>
          <w:numId w:val="1"/>
        </w:numPr>
      </w:pPr>
      <w:r w:rsidRPr="00674EC8">
        <w:t>address: String</w:t>
      </w:r>
    </w:p>
    <w:p w14:paraId="0AB9BA46" w14:textId="77777777" w:rsidR="00674EC8" w:rsidRPr="00674EC8" w:rsidRDefault="00674EC8" w:rsidP="00674EC8">
      <w:pPr>
        <w:numPr>
          <w:ilvl w:val="1"/>
          <w:numId w:val="1"/>
        </w:numPr>
      </w:pPr>
      <w:r w:rsidRPr="00674EC8">
        <w:t>user: User (Foreign Key)</w:t>
      </w:r>
    </w:p>
    <w:p w14:paraId="122BBEDD" w14:textId="77777777" w:rsidR="00674EC8" w:rsidRPr="00674EC8" w:rsidRDefault="00674EC8" w:rsidP="00674EC8">
      <w:pPr>
        <w:numPr>
          <w:ilvl w:val="1"/>
          <w:numId w:val="1"/>
        </w:numPr>
      </w:pPr>
      <w:proofErr w:type="spellStart"/>
      <w:r w:rsidRPr="00674EC8">
        <w:t>auction_item</w:t>
      </w:r>
      <w:proofErr w:type="spellEnd"/>
      <w:r w:rsidRPr="00674EC8">
        <w:t xml:space="preserve">: </w:t>
      </w:r>
      <w:proofErr w:type="spellStart"/>
      <w:r w:rsidRPr="00674EC8">
        <w:t>AuctionItem</w:t>
      </w:r>
      <w:proofErr w:type="spellEnd"/>
      <w:r w:rsidRPr="00674EC8">
        <w:t xml:space="preserve"> (Foreign Key)</w:t>
      </w:r>
    </w:p>
    <w:p w14:paraId="3345D6F0" w14:textId="77777777" w:rsidR="00674EC8" w:rsidRPr="00674EC8" w:rsidRDefault="00674EC8" w:rsidP="00674EC8">
      <w:pPr>
        <w:numPr>
          <w:ilvl w:val="1"/>
          <w:numId w:val="1"/>
        </w:numPr>
      </w:pPr>
      <w:proofErr w:type="spellStart"/>
      <w:r w:rsidRPr="00674EC8">
        <w:t>delivery_status</w:t>
      </w:r>
      <w:proofErr w:type="spellEnd"/>
      <w:r w:rsidRPr="00674EC8">
        <w:t>: Enum (Shipped/Delivered)</w:t>
      </w:r>
    </w:p>
    <w:p w14:paraId="195386F0" w14:textId="77777777" w:rsidR="00674EC8" w:rsidRPr="00674EC8" w:rsidRDefault="00674EC8" w:rsidP="00674EC8">
      <w:pPr>
        <w:numPr>
          <w:ilvl w:val="0"/>
          <w:numId w:val="1"/>
        </w:numPr>
      </w:pPr>
      <w:r w:rsidRPr="00674EC8">
        <w:rPr>
          <w:b/>
          <w:bCs/>
        </w:rPr>
        <w:t>Review</w:t>
      </w:r>
      <w:r w:rsidRPr="00674EC8">
        <w:t>:</w:t>
      </w:r>
    </w:p>
    <w:p w14:paraId="346C5F2F" w14:textId="77777777" w:rsidR="00674EC8" w:rsidRPr="00674EC8" w:rsidRDefault="00674EC8" w:rsidP="00674EC8">
      <w:pPr>
        <w:numPr>
          <w:ilvl w:val="1"/>
          <w:numId w:val="1"/>
        </w:numPr>
      </w:pPr>
      <w:proofErr w:type="spellStart"/>
      <w:r w:rsidRPr="00674EC8">
        <w:t>review_id</w:t>
      </w:r>
      <w:proofErr w:type="spellEnd"/>
      <w:r w:rsidRPr="00674EC8">
        <w:t>: Integer (Primary Key)</w:t>
      </w:r>
    </w:p>
    <w:p w14:paraId="3C8C582E" w14:textId="77777777" w:rsidR="00674EC8" w:rsidRPr="00674EC8" w:rsidRDefault="00674EC8" w:rsidP="00674EC8">
      <w:pPr>
        <w:numPr>
          <w:ilvl w:val="1"/>
          <w:numId w:val="1"/>
        </w:numPr>
      </w:pPr>
      <w:proofErr w:type="spellStart"/>
      <w:r w:rsidRPr="00674EC8">
        <w:t>review_text</w:t>
      </w:r>
      <w:proofErr w:type="spellEnd"/>
      <w:r w:rsidRPr="00674EC8">
        <w:t>: String</w:t>
      </w:r>
    </w:p>
    <w:p w14:paraId="6F1FA8D6" w14:textId="77777777" w:rsidR="00674EC8" w:rsidRPr="00674EC8" w:rsidRDefault="00674EC8" w:rsidP="00674EC8">
      <w:pPr>
        <w:numPr>
          <w:ilvl w:val="1"/>
          <w:numId w:val="1"/>
        </w:numPr>
      </w:pPr>
      <w:r w:rsidRPr="00674EC8">
        <w:lastRenderedPageBreak/>
        <w:t>user: User (Foreign Key)</w:t>
      </w:r>
    </w:p>
    <w:p w14:paraId="2C9D0890" w14:textId="77777777" w:rsidR="00674EC8" w:rsidRPr="00674EC8" w:rsidRDefault="00674EC8" w:rsidP="00674EC8">
      <w:pPr>
        <w:numPr>
          <w:ilvl w:val="1"/>
          <w:numId w:val="1"/>
        </w:numPr>
      </w:pPr>
      <w:proofErr w:type="spellStart"/>
      <w:r w:rsidRPr="00674EC8">
        <w:t>auction_item</w:t>
      </w:r>
      <w:proofErr w:type="spellEnd"/>
      <w:r w:rsidRPr="00674EC8">
        <w:t xml:space="preserve">: </w:t>
      </w:r>
      <w:proofErr w:type="spellStart"/>
      <w:r w:rsidRPr="00674EC8">
        <w:t>AuctionItem</w:t>
      </w:r>
      <w:proofErr w:type="spellEnd"/>
      <w:r w:rsidRPr="00674EC8">
        <w:t xml:space="preserve"> (Foreign Key)</w:t>
      </w:r>
    </w:p>
    <w:p w14:paraId="1F5E48AB" w14:textId="77777777" w:rsidR="00674EC8" w:rsidRPr="00674EC8" w:rsidRDefault="00674EC8" w:rsidP="00674EC8">
      <w:pPr>
        <w:numPr>
          <w:ilvl w:val="1"/>
          <w:numId w:val="1"/>
        </w:numPr>
      </w:pPr>
      <w:r w:rsidRPr="00674EC8">
        <w:t>rating: Integer</w:t>
      </w:r>
    </w:p>
    <w:p w14:paraId="7F167F1D" w14:textId="77777777" w:rsidR="00674EC8" w:rsidRPr="00674EC8" w:rsidRDefault="00000000" w:rsidP="00674EC8">
      <w:r>
        <w:pict w14:anchorId="781768F1">
          <v:rect id="_x0000_i1026" style="width:0;height:1.5pt" o:hralign="center" o:hrstd="t" o:hr="t" fillcolor="#a0a0a0" stroked="f"/>
        </w:pict>
      </w:r>
    </w:p>
    <w:p w14:paraId="1D17882E" w14:textId="77777777" w:rsidR="00674EC8" w:rsidRPr="00674EC8" w:rsidRDefault="00674EC8" w:rsidP="00674EC8">
      <w:pPr>
        <w:rPr>
          <w:b/>
          <w:bCs/>
        </w:rPr>
      </w:pPr>
      <w:r w:rsidRPr="00674EC8">
        <w:rPr>
          <w:b/>
          <w:bCs/>
        </w:rPr>
        <w:t>Modules and Descriptions:</w:t>
      </w:r>
    </w:p>
    <w:p w14:paraId="2ACFFDF1" w14:textId="77777777" w:rsidR="00674EC8" w:rsidRPr="00674EC8" w:rsidRDefault="00674EC8" w:rsidP="00674EC8">
      <w:pPr>
        <w:numPr>
          <w:ilvl w:val="0"/>
          <w:numId w:val="2"/>
        </w:numPr>
      </w:pPr>
      <w:r w:rsidRPr="00674EC8">
        <w:rPr>
          <w:b/>
          <w:bCs/>
        </w:rPr>
        <w:t>Auction Management</w:t>
      </w:r>
      <w:r w:rsidRPr="00674EC8">
        <w:t>:</w:t>
      </w:r>
    </w:p>
    <w:p w14:paraId="084DC6FE" w14:textId="77777777" w:rsidR="00674EC8" w:rsidRPr="00674EC8" w:rsidRDefault="00674EC8" w:rsidP="00674EC8">
      <w:pPr>
        <w:numPr>
          <w:ilvl w:val="1"/>
          <w:numId w:val="2"/>
        </w:numPr>
      </w:pPr>
      <w:r w:rsidRPr="00674EC8">
        <w:t>Vendors can create, manage, and schedule auctions.</w:t>
      </w:r>
    </w:p>
    <w:p w14:paraId="2AD7B9D8" w14:textId="77777777" w:rsidR="00674EC8" w:rsidRPr="00674EC8" w:rsidRDefault="00674EC8" w:rsidP="00674EC8">
      <w:pPr>
        <w:numPr>
          <w:ilvl w:val="1"/>
          <w:numId w:val="2"/>
        </w:numPr>
      </w:pPr>
      <w:r w:rsidRPr="00674EC8">
        <w:t>Items can be assigned categories, starting prices, and time durations.</w:t>
      </w:r>
    </w:p>
    <w:p w14:paraId="31015675" w14:textId="77777777" w:rsidR="00674EC8" w:rsidRPr="00674EC8" w:rsidRDefault="00674EC8" w:rsidP="00674EC8">
      <w:pPr>
        <w:numPr>
          <w:ilvl w:val="1"/>
          <w:numId w:val="2"/>
        </w:numPr>
      </w:pPr>
      <w:r w:rsidRPr="00674EC8">
        <w:t xml:space="preserve">Auction items can be updated, extended, or </w:t>
      </w:r>
      <w:proofErr w:type="spellStart"/>
      <w:r w:rsidRPr="00674EC8">
        <w:t>canceled</w:t>
      </w:r>
      <w:proofErr w:type="spellEnd"/>
      <w:r w:rsidRPr="00674EC8">
        <w:t xml:space="preserve"> if necessary.</w:t>
      </w:r>
    </w:p>
    <w:p w14:paraId="1B5E88D1" w14:textId="77777777" w:rsidR="00674EC8" w:rsidRPr="00674EC8" w:rsidRDefault="00674EC8" w:rsidP="00674EC8">
      <w:pPr>
        <w:numPr>
          <w:ilvl w:val="1"/>
          <w:numId w:val="2"/>
        </w:numPr>
      </w:pPr>
      <w:r w:rsidRPr="00674EC8">
        <w:t>Status tracking (active/closed) for each auction.</w:t>
      </w:r>
    </w:p>
    <w:p w14:paraId="14B38A40" w14:textId="77777777" w:rsidR="00674EC8" w:rsidRPr="00674EC8" w:rsidRDefault="00674EC8" w:rsidP="00674EC8">
      <w:pPr>
        <w:numPr>
          <w:ilvl w:val="0"/>
          <w:numId w:val="2"/>
        </w:numPr>
      </w:pPr>
      <w:r w:rsidRPr="00674EC8">
        <w:rPr>
          <w:b/>
          <w:bCs/>
        </w:rPr>
        <w:t>Bidding System</w:t>
      </w:r>
      <w:r w:rsidRPr="00674EC8">
        <w:t>:</w:t>
      </w:r>
    </w:p>
    <w:p w14:paraId="46CB884D" w14:textId="77777777" w:rsidR="00674EC8" w:rsidRPr="00674EC8" w:rsidRDefault="00674EC8" w:rsidP="00674EC8">
      <w:pPr>
        <w:numPr>
          <w:ilvl w:val="1"/>
          <w:numId w:val="2"/>
        </w:numPr>
      </w:pPr>
      <w:r w:rsidRPr="00674EC8">
        <w:t>Users place bids on auction items in real-time.</w:t>
      </w:r>
    </w:p>
    <w:p w14:paraId="0938BDA7" w14:textId="77777777" w:rsidR="00674EC8" w:rsidRPr="00674EC8" w:rsidRDefault="00674EC8" w:rsidP="00674EC8">
      <w:pPr>
        <w:numPr>
          <w:ilvl w:val="1"/>
          <w:numId w:val="2"/>
        </w:numPr>
      </w:pPr>
      <w:r w:rsidRPr="00674EC8">
        <w:t>The system tracks bid increments, highest bids, and closing times.</w:t>
      </w:r>
    </w:p>
    <w:p w14:paraId="60D074AD" w14:textId="77777777" w:rsidR="00674EC8" w:rsidRPr="00674EC8" w:rsidRDefault="00674EC8" w:rsidP="00674EC8">
      <w:pPr>
        <w:numPr>
          <w:ilvl w:val="1"/>
          <w:numId w:val="2"/>
        </w:numPr>
      </w:pPr>
      <w:r w:rsidRPr="00674EC8">
        <w:t>Auctions close automatically once the end time is reached, and the highest bidder wins.</w:t>
      </w:r>
    </w:p>
    <w:p w14:paraId="3818F5DA" w14:textId="77777777" w:rsidR="00674EC8" w:rsidRPr="00674EC8" w:rsidRDefault="00674EC8" w:rsidP="00674EC8">
      <w:pPr>
        <w:numPr>
          <w:ilvl w:val="1"/>
          <w:numId w:val="2"/>
        </w:numPr>
      </w:pPr>
      <w:r w:rsidRPr="00674EC8">
        <w:t>Notifications for bids and winning/losing updates.</w:t>
      </w:r>
    </w:p>
    <w:p w14:paraId="309C8057" w14:textId="77777777" w:rsidR="00674EC8" w:rsidRPr="00674EC8" w:rsidRDefault="00674EC8" w:rsidP="00674EC8">
      <w:pPr>
        <w:numPr>
          <w:ilvl w:val="0"/>
          <w:numId w:val="2"/>
        </w:numPr>
      </w:pPr>
      <w:r w:rsidRPr="00674EC8">
        <w:rPr>
          <w:b/>
          <w:bCs/>
        </w:rPr>
        <w:t>Payment Gateway</w:t>
      </w:r>
      <w:r w:rsidRPr="00674EC8">
        <w:t>:</w:t>
      </w:r>
    </w:p>
    <w:p w14:paraId="7EF462C4" w14:textId="77777777" w:rsidR="00674EC8" w:rsidRPr="00674EC8" w:rsidRDefault="00674EC8" w:rsidP="00674EC8">
      <w:pPr>
        <w:numPr>
          <w:ilvl w:val="1"/>
          <w:numId w:val="2"/>
        </w:numPr>
      </w:pPr>
      <w:r w:rsidRPr="00674EC8">
        <w:t>Integration of secure payment options (credit card, PayPal).</w:t>
      </w:r>
    </w:p>
    <w:p w14:paraId="007DFF41" w14:textId="77777777" w:rsidR="00674EC8" w:rsidRPr="00674EC8" w:rsidRDefault="00674EC8" w:rsidP="00674EC8">
      <w:pPr>
        <w:numPr>
          <w:ilvl w:val="1"/>
          <w:numId w:val="2"/>
        </w:numPr>
      </w:pPr>
      <w:r w:rsidRPr="00674EC8">
        <w:t>Users can pay for won auctions and receive an invoice.</w:t>
      </w:r>
    </w:p>
    <w:p w14:paraId="7CB61270" w14:textId="77777777" w:rsidR="00674EC8" w:rsidRPr="00674EC8" w:rsidRDefault="00674EC8" w:rsidP="00674EC8">
      <w:pPr>
        <w:numPr>
          <w:ilvl w:val="1"/>
          <w:numId w:val="2"/>
        </w:numPr>
      </w:pPr>
      <w:r w:rsidRPr="00674EC8">
        <w:t xml:space="preserve">Refund processing for </w:t>
      </w:r>
      <w:proofErr w:type="spellStart"/>
      <w:r w:rsidRPr="00674EC8">
        <w:t>canceled</w:t>
      </w:r>
      <w:proofErr w:type="spellEnd"/>
      <w:r w:rsidRPr="00674EC8">
        <w:t xml:space="preserve"> orders or returned items.</w:t>
      </w:r>
    </w:p>
    <w:p w14:paraId="6FEE4ADF" w14:textId="77777777" w:rsidR="00674EC8" w:rsidRPr="00674EC8" w:rsidRDefault="00674EC8" w:rsidP="00674EC8">
      <w:pPr>
        <w:numPr>
          <w:ilvl w:val="1"/>
          <w:numId w:val="2"/>
        </w:numPr>
      </w:pPr>
      <w:r w:rsidRPr="00674EC8">
        <w:t>Transactions are securely stored and accessible for both admin and users.</w:t>
      </w:r>
    </w:p>
    <w:p w14:paraId="23BB3FE1" w14:textId="77777777" w:rsidR="00674EC8" w:rsidRPr="00674EC8" w:rsidRDefault="00674EC8" w:rsidP="00674EC8">
      <w:pPr>
        <w:numPr>
          <w:ilvl w:val="0"/>
          <w:numId w:val="2"/>
        </w:numPr>
      </w:pPr>
      <w:r w:rsidRPr="00674EC8">
        <w:rPr>
          <w:b/>
          <w:bCs/>
        </w:rPr>
        <w:t>Notification System</w:t>
      </w:r>
      <w:r w:rsidRPr="00674EC8">
        <w:t>:</w:t>
      </w:r>
    </w:p>
    <w:p w14:paraId="618E5FBF" w14:textId="77777777" w:rsidR="00674EC8" w:rsidRPr="00674EC8" w:rsidRDefault="00674EC8" w:rsidP="00674EC8">
      <w:pPr>
        <w:numPr>
          <w:ilvl w:val="1"/>
          <w:numId w:val="2"/>
        </w:numPr>
      </w:pPr>
      <w:r w:rsidRPr="00674EC8">
        <w:t>Alerts are sent for bids, auctions won or lost, and upcoming auctions.</w:t>
      </w:r>
    </w:p>
    <w:p w14:paraId="2DFC0764" w14:textId="77777777" w:rsidR="00674EC8" w:rsidRPr="00674EC8" w:rsidRDefault="00674EC8" w:rsidP="00674EC8">
      <w:pPr>
        <w:numPr>
          <w:ilvl w:val="1"/>
          <w:numId w:val="2"/>
        </w:numPr>
      </w:pPr>
      <w:r w:rsidRPr="00674EC8">
        <w:t>Real-time updates are provided on the bidding process and auction results.</w:t>
      </w:r>
    </w:p>
    <w:p w14:paraId="38B45B79" w14:textId="77777777" w:rsidR="00674EC8" w:rsidRPr="00674EC8" w:rsidRDefault="00674EC8" w:rsidP="00674EC8">
      <w:pPr>
        <w:numPr>
          <w:ilvl w:val="0"/>
          <w:numId w:val="2"/>
        </w:numPr>
      </w:pPr>
      <w:r w:rsidRPr="00674EC8">
        <w:rPr>
          <w:b/>
          <w:bCs/>
        </w:rPr>
        <w:t>User Profile and Feedback</w:t>
      </w:r>
      <w:r w:rsidRPr="00674EC8">
        <w:t>:</w:t>
      </w:r>
    </w:p>
    <w:p w14:paraId="7A260A1E" w14:textId="77777777" w:rsidR="00674EC8" w:rsidRPr="00674EC8" w:rsidRDefault="00674EC8" w:rsidP="00674EC8">
      <w:pPr>
        <w:numPr>
          <w:ilvl w:val="1"/>
          <w:numId w:val="2"/>
        </w:numPr>
      </w:pPr>
      <w:r w:rsidRPr="00674EC8">
        <w:t>Users can create and manage profiles, including contact information and payment methods.</w:t>
      </w:r>
    </w:p>
    <w:p w14:paraId="205F26F3" w14:textId="77777777" w:rsidR="00674EC8" w:rsidRPr="00674EC8" w:rsidRDefault="00674EC8" w:rsidP="00674EC8">
      <w:pPr>
        <w:numPr>
          <w:ilvl w:val="1"/>
          <w:numId w:val="2"/>
        </w:numPr>
      </w:pPr>
      <w:r w:rsidRPr="00674EC8">
        <w:t>Feedback and rating system for items and sellers.</w:t>
      </w:r>
    </w:p>
    <w:p w14:paraId="7D65EA1A" w14:textId="77777777" w:rsidR="00674EC8" w:rsidRPr="00674EC8" w:rsidRDefault="00674EC8" w:rsidP="00674EC8">
      <w:pPr>
        <w:numPr>
          <w:ilvl w:val="1"/>
          <w:numId w:val="2"/>
        </w:numPr>
      </w:pPr>
      <w:r w:rsidRPr="00674EC8">
        <w:t>Sellers can view the performance of their items through reviews.</w:t>
      </w:r>
    </w:p>
    <w:p w14:paraId="49D2DFA1" w14:textId="77777777" w:rsidR="00674EC8" w:rsidRPr="00674EC8" w:rsidRDefault="00674EC8" w:rsidP="00674EC8">
      <w:pPr>
        <w:numPr>
          <w:ilvl w:val="0"/>
          <w:numId w:val="2"/>
        </w:numPr>
      </w:pPr>
      <w:r w:rsidRPr="00674EC8">
        <w:rPr>
          <w:b/>
          <w:bCs/>
        </w:rPr>
        <w:t>Watchlist</w:t>
      </w:r>
      <w:r w:rsidRPr="00674EC8">
        <w:t>:</w:t>
      </w:r>
    </w:p>
    <w:p w14:paraId="39DA0AD1" w14:textId="77777777" w:rsidR="00674EC8" w:rsidRPr="00674EC8" w:rsidRDefault="00674EC8" w:rsidP="00674EC8">
      <w:pPr>
        <w:numPr>
          <w:ilvl w:val="1"/>
          <w:numId w:val="2"/>
        </w:numPr>
      </w:pPr>
      <w:r w:rsidRPr="00674EC8">
        <w:t>Users can add items to their watchlist for easy tracking.</w:t>
      </w:r>
    </w:p>
    <w:p w14:paraId="7CDDB9E8" w14:textId="77777777" w:rsidR="00674EC8" w:rsidRPr="00674EC8" w:rsidRDefault="00674EC8" w:rsidP="00674EC8">
      <w:pPr>
        <w:numPr>
          <w:ilvl w:val="1"/>
          <w:numId w:val="2"/>
        </w:numPr>
      </w:pPr>
      <w:r w:rsidRPr="00674EC8">
        <w:t>Notifications are sent for important updates on watched items, such as new bids or auction closures.</w:t>
      </w:r>
    </w:p>
    <w:p w14:paraId="6131EC25" w14:textId="77777777" w:rsidR="00674EC8" w:rsidRPr="00674EC8" w:rsidRDefault="00674EC8" w:rsidP="00674EC8">
      <w:pPr>
        <w:numPr>
          <w:ilvl w:val="0"/>
          <w:numId w:val="2"/>
        </w:numPr>
      </w:pPr>
      <w:r w:rsidRPr="00674EC8">
        <w:rPr>
          <w:b/>
          <w:bCs/>
        </w:rPr>
        <w:t>Reporting Module</w:t>
      </w:r>
      <w:r w:rsidRPr="00674EC8">
        <w:t>:</w:t>
      </w:r>
    </w:p>
    <w:p w14:paraId="533D32D0" w14:textId="77777777" w:rsidR="00674EC8" w:rsidRPr="00674EC8" w:rsidRDefault="00674EC8" w:rsidP="00674EC8">
      <w:pPr>
        <w:numPr>
          <w:ilvl w:val="1"/>
          <w:numId w:val="2"/>
        </w:numPr>
      </w:pPr>
      <w:r w:rsidRPr="00674EC8">
        <w:t>Admins and vendors can generate reports based on auction performance.</w:t>
      </w:r>
    </w:p>
    <w:p w14:paraId="6DD33A90" w14:textId="77777777" w:rsidR="00674EC8" w:rsidRPr="00674EC8" w:rsidRDefault="00674EC8" w:rsidP="00674EC8">
      <w:pPr>
        <w:numPr>
          <w:ilvl w:val="1"/>
          <w:numId w:val="2"/>
        </w:numPr>
      </w:pPr>
      <w:r w:rsidRPr="00674EC8">
        <w:t>User participation, total bids, and sales are tracked and displayed visually.</w:t>
      </w:r>
    </w:p>
    <w:p w14:paraId="5B7AA0D2" w14:textId="77777777" w:rsidR="00674EC8" w:rsidRPr="00674EC8" w:rsidRDefault="00674EC8" w:rsidP="00674EC8">
      <w:pPr>
        <w:numPr>
          <w:ilvl w:val="1"/>
          <w:numId w:val="2"/>
        </w:numPr>
      </w:pPr>
      <w:r w:rsidRPr="00674EC8">
        <w:t>Financial tracking of all transactions, including total sales and fees collected.</w:t>
      </w:r>
    </w:p>
    <w:p w14:paraId="49DE08D4" w14:textId="77777777" w:rsidR="00674EC8" w:rsidRPr="00674EC8" w:rsidRDefault="00674EC8" w:rsidP="00674EC8">
      <w:pPr>
        <w:rPr>
          <w:b/>
          <w:bCs/>
        </w:rPr>
      </w:pPr>
      <w:r w:rsidRPr="00674EC8">
        <w:rPr>
          <w:b/>
          <w:bCs/>
        </w:rPr>
        <w:lastRenderedPageBreak/>
        <w:t>Workflows:</w:t>
      </w:r>
    </w:p>
    <w:p w14:paraId="6605814F" w14:textId="77777777" w:rsidR="00674EC8" w:rsidRPr="00674EC8" w:rsidRDefault="00674EC8" w:rsidP="00674EC8">
      <w:pPr>
        <w:rPr>
          <w:b/>
          <w:bCs/>
        </w:rPr>
      </w:pPr>
      <w:r w:rsidRPr="00674EC8">
        <w:rPr>
          <w:b/>
          <w:bCs/>
        </w:rPr>
        <w:t>1. Auction Creation Workflow:</w:t>
      </w:r>
    </w:p>
    <w:p w14:paraId="7C3E9ACC" w14:textId="77777777" w:rsidR="00674EC8" w:rsidRPr="00674EC8" w:rsidRDefault="00674EC8" w:rsidP="00674EC8">
      <w:pPr>
        <w:numPr>
          <w:ilvl w:val="0"/>
          <w:numId w:val="3"/>
        </w:numPr>
      </w:pPr>
      <w:r w:rsidRPr="00674EC8">
        <w:rPr>
          <w:b/>
          <w:bCs/>
        </w:rPr>
        <w:t>Vendor</w:t>
      </w:r>
      <w:r w:rsidRPr="00674EC8">
        <w:t xml:space="preserve"> logs in and navigates to the "Create Auction" page.</w:t>
      </w:r>
    </w:p>
    <w:p w14:paraId="08C581EB" w14:textId="77777777" w:rsidR="00674EC8" w:rsidRPr="00674EC8" w:rsidRDefault="00674EC8" w:rsidP="00674EC8">
      <w:pPr>
        <w:numPr>
          <w:ilvl w:val="0"/>
          <w:numId w:val="3"/>
        </w:numPr>
      </w:pPr>
      <w:r w:rsidRPr="00674EC8">
        <w:t>Vendor fills in details like item name, starting price, category, description, and auction duration.</w:t>
      </w:r>
    </w:p>
    <w:p w14:paraId="1C15C6F3" w14:textId="77777777" w:rsidR="00674EC8" w:rsidRPr="00674EC8" w:rsidRDefault="00674EC8" w:rsidP="00674EC8">
      <w:pPr>
        <w:numPr>
          <w:ilvl w:val="0"/>
          <w:numId w:val="3"/>
        </w:numPr>
      </w:pPr>
      <w:r w:rsidRPr="00674EC8">
        <w:t>The system stores the auction data in the database and marks the auction as "Active."</w:t>
      </w:r>
    </w:p>
    <w:p w14:paraId="0A7E230F" w14:textId="77777777" w:rsidR="00674EC8" w:rsidRPr="00674EC8" w:rsidRDefault="00674EC8" w:rsidP="00674EC8">
      <w:pPr>
        <w:numPr>
          <w:ilvl w:val="0"/>
          <w:numId w:val="3"/>
        </w:numPr>
      </w:pPr>
      <w:r w:rsidRPr="00674EC8">
        <w:t>The auction is listed for users to view and bid on.</w:t>
      </w:r>
    </w:p>
    <w:p w14:paraId="2413B491" w14:textId="77777777" w:rsidR="00674EC8" w:rsidRPr="00674EC8" w:rsidRDefault="00674EC8" w:rsidP="00674EC8">
      <w:pPr>
        <w:rPr>
          <w:b/>
          <w:bCs/>
        </w:rPr>
      </w:pPr>
      <w:r w:rsidRPr="00674EC8">
        <w:rPr>
          <w:b/>
          <w:bCs/>
        </w:rPr>
        <w:t>2. Bidding Workflow:</w:t>
      </w:r>
    </w:p>
    <w:p w14:paraId="2302E868" w14:textId="77777777" w:rsidR="00674EC8" w:rsidRPr="00674EC8" w:rsidRDefault="00674EC8" w:rsidP="00674EC8">
      <w:pPr>
        <w:numPr>
          <w:ilvl w:val="0"/>
          <w:numId w:val="4"/>
        </w:numPr>
      </w:pPr>
      <w:r w:rsidRPr="00674EC8">
        <w:rPr>
          <w:b/>
          <w:bCs/>
        </w:rPr>
        <w:t>User</w:t>
      </w:r>
      <w:r w:rsidRPr="00674EC8">
        <w:t xml:space="preserve"> logs in and selects an auction item to bid on.</w:t>
      </w:r>
    </w:p>
    <w:p w14:paraId="419AAD6E" w14:textId="77777777" w:rsidR="00674EC8" w:rsidRPr="00674EC8" w:rsidRDefault="00674EC8" w:rsidP="00674EC8">
      <w:pPr>
        <w:numPr>
          <w:ilvl w:val="0"/>
          <w:numId w:val="4"/>
        </w:numPr>
      </w:pPr>
      <w:r w:rsidRPr="00674EC8">
        <w:t>User enters the bid amount and confirms the bid.</w:t>
      </w:r>
    </w:p>
    <w:p w14:paraId="65FC3205" w14:textId="77777777" w:rsidR="00674EC8" w:rsidRPr="00674EC8" w:rsidRDefault="00674EC8" w:rsidP="00674EC8">
      <w:pPr>
        <w:numPr>
          <w:ilvl w:val="0"/>
          <w:numId w:val="4"/>
        </w:numPr>
      </w:pPr>
      <w:r w:rsidRPr="00674EC8">
        <w:t>The system checks if the bid is higher than the current highest bid.</w:t>
      </w:r>
    </w:p>
    <w:p w14:paraId="1717DA96" w14:textId="77777777" w:rsidR="00674EC8" w:rsidRPr="00674EC8" w:rsidRDefault="00674EC8" w:rsidP="00674EC8">
      <w:pPr>
        <w:numPr>
          <w:ilvl w:val="0"/>
          <w:numId w:val="4"/>
        </w:numPr>
      </w:pPr>
      <w:r w:rsidRPr="00674EC8">
        <w:t>If valid, the system stores the bid and notifies the previous highest bidder.</w:t>
      </w:r>
    </w:p>
    <w:p w14:paraId="09296E22" w14:textId="77777777" w:rsidR="00674EC8" w:rsidRPr="00674EC8" w:rsidRDefault="00674EC8" w:rsidP="00674EC8">
      <w:pPr>
        <w:numPr>
          <w:ilvl w:val="0"/>
          <w:numId w:val="4"/>
        </w:numPr>
      </w:pPr>
      <w:r w:rsidRPr="00674EC8">
        <w:t>When the auction ends, the highest bidder is marked as the winner.</w:t>
      </w:r>
    </w:p>
    <w:p w14:paraId="1572C653" w14:textId="77777777" w:rsidR="00674EC8" w:rsidRPr="00674EC8" w:rsidRDefault="00674EC8" w:rsidP="00674EC8">
      <w:pPr>
        <w:rPr>
          <w:b/>
          <w:bCs/>
        </w:rPr>
      </w:pPr>
      <w:r w:rsidRPr="00674EC8">
        <w:rPr>
          <w:b/>
          <w:bCs/>
        </w:rPr>
        <w:t>3. Payment and Invoice Workflow:</w:t>
      </w:r>
    </w:p>
    <w:p w14:paraId="6F2F2BED" w14:textId="77777777" w:rsidR="00674EC8" w:rsidRPr="00674EC8" w:rsidRDefault="00674EC8" w:rsidP="00674EC8">
      <w:pPr>
        <w:numPr>
          <w:ilvl w:val="0"/>
          <w:numId w:val="5"/>
        </w:numPr>
      </w:pPr>
      <w:r w:rsidRPr="00674EC8">
        <w:rPr>
          <w:b/>
          <w:bCs/>
        </w:rPr>
        <w:t>Winning bidder</w:t>
      </w:r>
      <w:r w:rsidRPr="00674EC8">
        <w:t xml:space="preserve"> receives a notification with a link to pay.</w:t>
      </w:r>
    </w:p>
    <w:p w14:paraId="7FB511C3" w14:textId="77777777" w:rsidR="00674EC8" w:rsidRPr="00674EC8" w:rsidRDefault="00674EC8" w:rsidP="00674EC8">
      <w:pPr>
        <w:numPr>
          <w:ilvl w:val="0"/>
          <w:numId w:val="5"/>
        </w:numPr>
      </w:pPr>
      <w:r w:rsidRPr="00674EC8">
        <w:t>The user selects a payment method and processes the payment through the secure gateway.</w:t>
      </w:r>
    </w:p>
    <w:p w14:paraId="607770FB" w14:textId="77777777" w:rsidR="00674EC8" w:rsidRPr="00674EC8" w:rsidRDefault="00674EC8" w:rsidP="00674EC8">
      <w:pPr>
        <w:numPr>
          <w:ilvl w:val="0"/>
          <w:numId w:val="5"/>
        </w:numPr>
      </w:pPr>
      <w:r w:rsidRPr="00674EC8">
        <w:t>The system generates an invoice and sends it to the user.</w:t>
      </w:r>
    </w:p>
    <w:p w14:paraId="613632DC" w14:textId="77777777" w:rsidR="00674EC8" w:rsidRPr="00674EC8" w:rsidRDefault="00674EC8" w:rsidP="00674EC8">
      <w:pPr>
        <w:numPr>
          <w:ilvl w:val="0"/>
          <w:numId w:val="5"/>
        </w:numPr>
      </w:pPr>
      <w:r w:rsidRPr="00674EC8">
        <w:t>The invoice is stored in the database and linked to the user's profile.</w:t>
      </w:r>
    </w:p>
    <w:p w14:paraId="774A0E6A" w14:textId="77777777" w:rsidR="00674EC8" w:rsidRPr="00674EC8" w:rsidRDefault="00674EC8" w:rsidP="00674EC8">
      <w:pPr>
        <w:rPr>
          <w:b/>
          <w:bCs/>
        </w:rPr>
      </w:pPr>
      <w:r w:rsidRPr="00674EC8">
        <w:rPr>
          <w:b/>
          <w:bCs/>
        </w:rPr>
        <w:t>4. Delivery Workflow:</w:t>
      </w:r>
    </w:p>
    <w:p w14:paraId="6F17F94F" w14:textId="77777777" w:rsidR="00674EC8" w:rsidRPr="00674EC8" w:rsidRDefault="00674EC8" w:rsidP="00674EC8">
      <w:pPr>
        <w:numPr>
          <w:ilvl w:val="0"/>
          <w:numId w:val="6"/>
        </w:numPr>
      </w:pPr>
      <w:r w:rsidRPr="00674EC8">
        <w:t>After payment, the auction item is marked as "Ready for Delivery."</w:t>
      </w:r>
    </w:p>
    <w:p w14:paraId="05C42ED5" w14:textId="77777777" w:rsidR="00674EC8" w:rsidRPr="00674EC8" w:rsidRDefault="00674EC8" w:rsidP="00674EC8">
      <w:pPr>
        <w:numPr>
          <w:ilvl w:val="0"/>
          <w:numId w:val="6"/>
        </w:numPr>
      </w:pPr>
      <w:r w:rsidRPr="00674EC8">
        <w:t>The vendor arranges shipment and updates the delivery status.</w:t>
      </w:r>
    </w:p>
    <w:p w14:paraId="524560D8" w14:textId="77777777" w:rsidR="00674EC8" w:rsidRPr="00674EC8" w:rsidRDefault="00674EC8" w:rsidP="00674EC8">
      <w:pPr>
        <w:numPr>
          <w:ilvl w:val="0"/>
          <w:numId w:val="6"/>
        </w:numPr>
      </w:pPr>
      <w:r w:rsidRPr="00674EC8">
        <w:t>The system notifies the user when the item is shipped and provides tracking details.</w:t>
      </w:r>
    </w:p>
    <w:p w14:paraId="4AA1128A" w14:textId="77777777" w:rsidR="00674EC8" w:rsidRPr="00674EC8" w:rsidRDefault="00674EC8" w:rsidP="00674EC8">
      <w:pPr>
        <w:numPr>
          <w:ilvl w:val="0"/>
          <w:numId w:val="6"/>
        </w:numPr>
      </w:pPr>
      <w:r w:rsidRPr="00674EC8">
        <w:t>Once the item is delivered, the system updates the status to "Delivered."</w:t>
      </w:r>
    </w:p>
    <w:p w14:paraId="20510A55" w14:textId="77777777" w:rsidR="00674EC8" w:rsidRPr="00674EC8" w:rsidRDefault="00674EC8" w:rsidP="00674EC8">
      <w:pPr>
        <w:rPr>
          <w:b/>
          <w:bCs/>
        </w:rPr>
      </w:pPr>
      <w:r w:rsidRPr="00674EC8">
        <w:rPr>
          <w:b/>
          <w:bCs/>
        </w:rPr>
        <w:t>5. Feedback Workflow:</w:t>
      </w:r>
    </w:p>
    <w:p w14:paraId="60061C52" w14:textId="77777777" w:rsidR="00674EC8" w:rsidRPr="00674EC8" w:rsidRDefault="00674EC8" w:rsidP="00674EC8">
      <w:pPr>
        <w:numPr>
          <w:ilvl w:val="0"/>
          <w:numId w:val="7"/>
        </w:numPr>
      </w:pPr>
      <w:r w:rsidRPr="00674EC8">
        <w:t>After receiving the item, the user can submit feedback on the auction experience.</w:t>
      </w:r>
    </w:p>
    <w:p w14:paraId="65794D87" w14:textId="77777777" w:rsidR="00674EC8" w:rsidRPr="00674EC8" w:rsidRDefault="00674EC8" w:rsidP="00674EC8">
      <w:pPr>
        <w:numPr>
          <w:ilvl w:val="0"/>
          <w:numId w:val="7"/>
        </w:numPr>
      </w:pPr>
      <w:r w:rsidRPr="00674EC8">
        <w:t>The system stores the feedback and rating, which is visible on the auction item's page.</w:t>
      </w:r>
    </w:p>
    <w:p w14:paraId="79A028C7" w14:textId="77777777" w:rsidR="00674EC8" w:rsidRPr="00674EC8" w:rsidRDefault="00674EC8" w:rsidP="00674EC8">
      <w:pPr>
        <w:numPr>
          <w:ilvl w:val="0"/>
          <w:numId w:val="7"/>
        </w:numPr>
      </w:pPr>
      <w:r w:rsidRPr="00674EC8">
        <w:t>Vendors can view feedback to improve their services.</w:t>
      </w:r>
    </w:p>
    <w:p w14:paraId="4D0B5ED5" w14:textId="77777777" w:rsidR="00072402" w:rsidRDefault="00072402">
      <w:r>
        <w:br w:type="page"/>
      </w:r>
    </w:p>
    <w:p w14:paraId="168B0CDD" w14:textId="5D29F7FC" w:rsidR="00F9615C" w:rsidRPr="00F9615C" w:rsidRDefault="00F9615C" w:rsidP="00F9615C">
      <w:pPr>
        <w:rPr>
          <w:color w:val="FF0000"/>
          <w:sz w:val="48"/>
          <w:szCs w:val="48"/>
        </w:rPr>
      </w:pPr>
      <w:r w:rsidRPr="00F9615C">
        <w:rPr>
          <w:b/>
          <w:bCs/>
          <w:color w:val="FF0000"/>
          <w:sz w:val="48"/>
          <w:szCs w:val="48"/>
        </w:rPr>
        <w:lastRenderedPageBreak/>
        <w:t>Detailed module description</w:t>
      </w:r>
      <w:r w:rsidRPr="00F9615C">
        <w:rPr>
          <w:color w:val="FF0000"/>
          <w:sz w:val="48"/>
          <w:szCs w:val="48"/>
        </w:rPr>
        <w:t xml:space="preserve"> </w:t>
      </w:r>
    </w:p>
    <w:p w14:paraId="6F7944B0" w14:textId="77777777" w:rsidR="00F9615C" w:rsidRPr="00F9615C" w:rsidRDefault="00F9615C" w:rsidP="00F9615C">
      <w:pPr>
        <w:rPr>
          <w:b/>
          <w:bCs/>
        </w:rPr>
      </w:pPr>
      <w:r w:rsidRPr="00F9615C">
        <w:rPr>
          <w:b/>
          <w:bCs/>
        </w:rPr>
        <w:t>1. Auction Management Module</w:t>
      </w:r>
    </w:p>
    <w:p w14:paraId="1A4CFBF1" w14:textId="77777777" w:rsidR="00F9615C" w:rsidRPr="00F9615C" w:rsidRDefault="00F9615C" w:rsidP="00F9615C">
      <w:r w:rsidRPr="00F9615C">
        <w:t>This module handles the creation, scheduling, and management of auction events and items.</w:t>
      </w:r>
    </w:p>
    <w:p w14:paraId="166A0486" w14:textId="77777777" w:rsidR="00F9615C" w:rsidRPr="00F9615C" w:rsidRDefault="00F9615C" w:rsidP="00F9615C">
      <w:pPr>
        <w:numPr>
          <w:ilvl w:val="0"/>
          <w:numId w:val="31"/>
        </w:numPr>
      </w:pPr>
      <w:r w:rsidRPr="00F9615C">
        <w:rPr>
          <w:b/>
          <w:bCs/>
        </w:rPr>
        <w:t>Features:</w:t>
      </w:r>
    </w:p>
    <w:p w14:paraId="7C3C5674" w14:textId="77777777" w:rsidR="00F9615C" w:rsidRPr="00F9615C" w:rsidRDefault="00F9615C" w:rsidP="00F9615C">
      <w:pPr>
        <w:numPr>
          <w:ilvl w:val="1"/>
          <w:numId w:val="31"/>
        </w:numPr>
      </w:pPr>
      <w:r w:rsidRPr="00F9615C">
        <w:t>Auction creation: Admins or Auction Houses can create auctions with details like start date, end date, item listings, and bidding rules.</w:t>
      </w:r>
    </w:p>
    <w:p w14:paraId="31CD8ED0" w14:textId="77777777" w:rsidR="00F9615C" w:rsidRPr="00F9615C" w:rsidRDefault="00F9615C" w:rsidP="00F9615C">
      <w:pPr>
        <w:numPr>
          <w:ilvl w:val="1"/>
          <w:numId w:val="31"/>
        </w:numPr>
      </w:pPr>
      <w:r w:rsidRPr="00F9615C">
        <w:t>Auction Item Management: Manage the auction items, including adding, editing, and removing items before the auction starts.</w:t>
      </w:r>
    </w:p>
    <w:p w14:paraId="35EC7FFB" w14:textId="77777777" w:rsidR="00F9615C" w:rsidRPr="00F9615C" w:rsidRDefault="00F9615C" w:rsidP="00F9615C">
      <w:pPr>
        <w:numPr>
          <w:ilvl w:val="1"/>
          <w:numId w:val="31"/>
        </w:numPr>
      </w:pPr>
      <w:r w:rsidRPr="00F9615C">
        <w:t>Schedule Auctions: Set auction timelines and manage upcoming, ongoing, and completed auctions.</w:t>
      </w:r>
    </w:p>
    <w:p w14:paraId="4CF67F6C" w14:textId="77777777" w:rsidR="00F9615C" w:rsidRPr="00F9615C" w:rsidRDefault="00F9615C" w:rsidP="00F9615C">
      <w:pPr>
        <w:numPr>
          <w:ilvl w:val="1"/>
          <w:numId w:val="31"/>
        </w:numPr>
      </w:pPr>
      <w:r w:rsidRPr="00F9615C">
        <w:t>Set bidding rules: Define the minimum starting price, bid increments, and reserve price.</w:t>
      </w:r>
    </w:p>
    <w:p w14:paraId="278337C4" w14:textId="77777777" w:rsidR="00F9615C" w:rsidRPr="00F9615C" w:rsidRDefault="00F9615C" w:rsidP="00F9615C">
      <w:pPr>
        <w:numPr>
          <w:ilvl w:val="1"/>
          <w:numId w:val="31"/>
        </w:numPr>
      </w:pPr>
      <w:r w:rsidRPr="00F9615C">
        <w:t xml:space="preserve">Status updates: Change the status of auctions (active, closed, </w:t>
      </w:r>
      <w:proofErr w:type="spellStart"/>
      <w:r w:rsidRPr="00F9615C">
        <w:t>canceled</w:t>
      </w:r>
      <w:proofErr w:type="spellEnd"/>
      <w:r w:rsidRPr="00F9615C">
        <w:t>).</w:t>
      </w:r>
    </w:p>
    <w:p w14:paraId="6FFF1266" w14:textId="77777777" w:rsidR="00F9615C" w:rsidRPr="00F9615C" w:rsidRDefault="00F9615C" w:rsidP="00F9615C">
      <w:pPr>
        <w:numPr>
          <w:ilvl w:val="1"/>
          <w:numId w:val="31"/>
        </w:numPr>
      </w:pPr>
      <w:r w:rsidRPr="00F9615C">
        <w:t>Auction types: Support different auction types (English auction, Dutch auction, etc.).</w:t>
      </w:r>
    </w:p>
    <w:p w14:paraId="2771B5BD" w14:textId="77777777" w:rsidR="00F9615C" w:rsidRPr="00F9615C" w:rsidRDefault="00F9615C" w:rsidP="00F9615C">
      <w:pPr>
        <w:numPr>
          <w:ilvl w:val="0"/>
          <w:numId w:val="31"/>
        </w:numPr>
      </w:pPr>
      <w:r w:rsidRPr="00F9615C">
        <w:rPr>
          <w:b/>
          <w:bCs/>
        </w:rPr>
        <w:t>User Interactions:</w:t>
      </w:r>
    </w:p>
    <w:p w14:paraId="5055CFAD" w14:textId="77777777" w:rsidR="00F9615C" w:rsidRPr="00F9615C" w:rsidRDefault="00F9615C" w:rsidP="00F9615C">
      <w:pPr>
        <w:numPr>
          <w:ilvl w:val="1"/>
          <w:numId w:val="31"/>
        </w:numPr>
      </w:pPr>
      <w:r w:rsidRPr="00F9615C">
        <w:t>Auction Houses or Admins create auctions, and users participate by bidding on items.</w:t>
      </w:r>
    </w:p>
    <w:p w14:paraId="070D0CA6" w14:textId="77777777" w:rsidR="00F9615C" w:rsidRPr="00F9615C" w:rsidRDefault="00000000" w:rsidP="00F9615C">
      <w:r>
        <w:pict w14:anchorId="58BA73CE">
          <v:rect id="_x0000_i1065" style="width:0;height:1.5pt" o:hralign="center" o:hrstd="t" o:hr="t" fillcolor="#a0a0a0" stroked="f"/>
        </w:pict>
      </w:r>
    </w:p>
    <w:p w14:paraId="1AAAE5E4" w14:textId="77777777" w:rsidR="00F9615C" w:rsidRPr="00F9615C" w:rsidRDefault="00F9615C" w:rsidP="00F9615C">
      <w:pPr>
        <w:rPr>
          <w:b/>
          <w:bCs/>
        </w:rPr>
      </w:pPr>
      <w:r w:rsidRPr="00F9615C">
        <w:rPr>
          <w:b/>
          <w:bCs/>
        </w:rPr>
        <w:t>2. Bidding System Module</w:t>
      </w:r>
    </w:p>
    <w:p w14:paraId="29422E67" w14:textId="77777777" w:rsidR="00F9615C" w:rsidRPr="00F9615C" w:rsidRDefault="00F9615C" w:rsidP="00F9615C">
      <w:r w:rsidRPr="00F9615C">
        <w:t>The core of the system that allows users to place bids on auction items and track real-time bidding activity.</w:t>
      </w:r>
    </w:p>
    <w:p w14:paraId="6AFADF56" w14:textId="77777777" w:rsidR="00F9615C" w:rsidRPr="00F9615C" w:rsidRDefault="00F9615C" w:rsidP="00F9615C">
      <w:pPr>
        <w:numPr>
          <w:ilvl w:val="0"/>
          <w:numId w:val="32"/>
        </w:numPr>
      </w:pPr>
      <w:r w:rsidRPr="00F9615C">
        <w:rPr>
          <w:b/>
          <w:bCs/>
        </w:rPr>
        <w:t>Features:</w:t>
      </w:r>
    </w:p>
    <w:p w14:paraId="3556CFBE" w14:textId="77777777" w:rsidR="00F9615C" w:rsidRPr="00F9615C" w:rsidRDefault="00F9615C" w:rsidP="00F9615C">
      <w:pPr>
        <w:numPr>
          <w:ilvl w:val="1"/>
          <w:numId w:val="32"/>
        </w:numPr>
      </w:pPr>
      <w:r w:rsidRPr="00F9615C">
        <w:t>Real-time bidding: Users can place bids on live auction items, and bids are processed instantly.</w:t>
      </w:r>
    </w:p>
    <w:p w14:paraId="5E6C7C45" w14:textId="77777777" w:rsidR="00F9615C" w:rsidRPr="00F9615C" w:rsidRDefault="00F9615C" w:rsidP="00F9615C">
      <w:pPr>
        <w:numPr>
          <w:ilvl w:val="1"/>
          <w:numId w:val="32"/>
        </w:numPr>
      </w:pPr>
      <w:r w:rsidRPr="00F9615C">
        <w:t>Bid history: View the complete bid history for each auction item, showing user details and bid amounts.</w:t>
      </w:r>
    </w:p>
    <w:p w14:paraId="02E85184" w14:textId="77777777" w:rsidR="00F9615C" w:rsidRPr="00F9615C" w:rsidRDefault="00F9615C" w:rsidP="00F9615C">
      <w:pPr>
        <w:numPr>
          <w:ilvl w:val="1"/>
          <w:numId w:val="32"/>
        </w:numPr>
      </w:pPr>
      <w:r w:rsidRPr="00F9615C">
        <w:t>Auto-bidding: Implement auto-bidding where users can set a maximum bid, and the system automatically bids on their behalf.</w:t>
      </w:r>
    </w:p>
    <w:p w14:paraId="258BDE64" w14:textId="77777777" w:rsidR="00F9615C" w:rsidRPr="00F9615C" w:rsidRDefault="00F9615C" w:rsidP="00F9615C">
      <w:pPr>
        <w:numPr>
          <w:ilvl w:val="1"/>
          <w:numId w:val="32"/>
        </w:numPr>
      </w:pPr>
      <w:r w:rsidRPr="00F9615C">
        <w:t>Bid increments: Enforce minimum bid increments to ensure valid bidding.</w:t>
      </w:r>
    </w:p>
    <w:p w14:paraId="01DF66F8" w14:textId="77777777" w:rsidR="00F9615C" w:rsidRPr="00F9615C" w:rsidRDefault="00F9615C" w:rsidP="00F9615C">
      <w:pPr>
        <w:numPr>
          <w:ilvl w:val="1"/>
          <w:numId w:val="32"/>
        </w:numPr>
      </w:pPr>
      <w:r w:rsidRPr="00F9615C">
        <w:t>Auction closure: Automatically close auctions when time expires, selecting the highest bidder as the winner.</w:t>
      </w:r>
    </w:p>
    <w:p w14:paraId="727DEAE4" w14:textId="77777777" w:rsidR="00F9615C" w:rsidRPr="00F9615C" w:rsidRDefault="00F9615C" w:rsidP="00F9615C">
      <w:pPr>
        <w:numPr>
          <w:ilvl w:val="1"/>
          <w:numId w:val="32"/>
        </w:numPr>
      </w:pPr>
      <w:r w:rsidRPr="00F9615C">
        <w:t>Bid notifications: Notify users of higher bids, outbids, and winning notifications.</w:t>
      </w:r>
    </w:p>
    <w:p w14:paraId="63A932E0" w14:textId="77777777" w:rsidR="00F9615C" w:rsidRPr="00F9615C" w:rsidRDefault="00F9615C" w:rsidP="00F9615C">
      <w:pPr>
        <w:numPr>
          <w:ilvl w:val="0"/>
          <w:numId w:val="32"/>
        </w:numPr>
      </w:pPr>
      <w:r w:rsidRPr="00F9615C">
        <w:rPr>
          <w:b/>
          <w:bCs/>
        </w:rPr>
        <w:t>User Interactions:</w:t>
      </w:r>
    </w:p>
    <w:p w14:paraId="6D11AA7E" w14:textId="77777777" w:rsidR="00F9615C" w:rsidRPr="00F9615C" w:rsidRDefault="00F9615C" w:rsidP="00F9615C">
      <w:pPr>
        <w:numPr>
          <w:ilvl w:val="1"/>
          <w:numId w:val="32"/>
        </w:numPr>
      </w:pPr>
      <w:r w:rsidRPr="00F9615C">
        <w:t>Users can place, track, and adjust their bids during live auctions.</w:t>
      </w:r>
    </w:p>
    <w:p w14:paraId="59C68BEC" w14:textId="77777777" w:rsidR="00F9615C" w:rsidRPr="00F9615C" w:rsidRDefault="00000000" w:rsidP="00F9615C">
      <w:r>
        <w:pict w14:anchorId="03F97EA1">
          <v:rect id="_x0000_i1066" style="width:0;height:1.5pt" o:hralign="center" o:hrstd="t" o:hr="t" fillcolor="#a0a0a0" stroked="f"/>
        </w:pict>
      </w:r>
    </w:p>
    <w:p w14:paraId="30F2C928" w14:textId="77777777" w:rsidR="00F9615C" w:rsidRPr="00F9615C" w:rsidRDefault="00F9615C" w:rsidP="00F9615C">
      <w:pPr>
        <w:rPr>
          <w:b/>
          <w:bCs/>
        </w:rPr>
      </w:pPr>
      <w:r w:rsidRPr="00F9615C">
        <w:rPr>
          <w:b/>
          <w:bCs/>
        </w:rPr>
        <w:t>3. Payment Gateway Module</w:t>
      </w:r>
    </w:p>
    <w:p w14:paraId="6D1BD700" w14:textId="77777777" w:rsidR="00F9615C" w:rsidRPr="00F9615C" w:rsidRDefault="00F9615C" w:rsidP="00F9615C">
      <w:r w:rsidRPr="00F9615C">
        <w:t>This module handles the financial transactions of the auction system, ensuring secure payment processing and refund handling.</w:t>
      </w:r>
    </w:p>
    <w:p w14:paraId="6014022D" w14:textId="77777777" w:rsidR="00F9615C" w:rsidRPr="00F9615C" w:rsidRDefault="00F9615C" w:rsidP="00F9615C">
      <w:pPr>
        <w:numPr>
          <w:ilvl w:val="0"/>
          <w:numId w:val="33"/>
        </w:numPr>
      </w:pPr>
      <w:r w:rsidRPr="00F9615C">
        <w:rPr>
          <w:b/>
          <w:bCs/>
        </w:rPr>
        <w:t>Features:</w:t>
      </w:r>
    </w:p>
    <w:p w14:paraId="7AA456D4" w14:textId="77777777" w:rsidR="00F9615C" w:rsidRPr="00F9615C" w:rsidRDefault="00F9615C" w:rsidP="00F9615C">
      <w:pPr>
        <w:numPr>
          <w:ilvl w:val="1"/>
          <w:numId w:val="33"/>
        </w:numPr>
      </w:pPr>
      <w:r w:rsidRPr="00F9615C">
        <w:t>Payment processing: Secure payment transactions for successful bids using various payment methods (credit card, bank transfer, etc.).</w:t>
      </w:r>
    </w:p>
    <w:p w14:paraId="0DA40518" w14:textId="77777777" w:rsidR="00F9615C" w:rsidRPr="00F9615C" w:rsidRDefault="00F9615C" w:rsidP="00F9615C">
      <w:pPr>
        <w:numPr>
          <w:ilvl w:val="1"/>
          <w:numId w:val="33"/>
        </w:numPr>
      </w:pPr>
      <w:r w:rsidRPr="00F9615C">
        <w:lastRenderedPageBreak/>
        <w:t>Invoicing: Automatically generate and send invoices to winning bidders once the auction is closed.</w:t>
      </w:r>
    </w:p>
    <w:p w14:paraId="686429C8" w14:textId="77777777" w:rsidR="00F9615C" w:rsidRPr="00F9615C" w:rsidRDefault="00F9615C" w:rsidP="00F9615C">
      <w:pPr>
        <w:numPr>
          <w:ilvl w:val="1"/>
          <w:numId w:val="33"/>
        </w:numPr>
      </w:pPr>
      <w:r w:rsidRPr="00F9615C">
        <w:t>Refund management: Handle refunds in cases of auction cancellations, user withdrawals, or rejected bids.</w:t>
      </w:r>
    </w:p>
    <w:p w14:paraId="65A3C31B" w14:textId="77777777" w:rsidR="00F9615C" w:rsidRPr="00F9615C" w:rsidRDefault="00F9615C" w:rsidP="00F9615C">
      <w:pPr>
        <w:numPr>
          <w:ilvl w:val="1"/>
          <w:numId w:val="33"/>
        </w:numPr>
      </w:pPr>
      <w:r w:rsidRPr="00F9615C">
        <w:t>Payment status tracking: Track payments and send payment confirmations to users.</w:t>
      </w:r>
    </w:p>
    <w:p w14:paraId="5680E0C3" w14:textId="77777777" w:rsidR="00F9615C" w:rsidRPr="00F9615C" w:rsidRDefault="00F9615C" w:rsidP="00F9615C">
      <w:pPr>
        <w:numPr>
          <w:ilvl w:val="1"/>
          <w:numId w:val="33"/>
        </w:numPr>
      </w:pPr>
      <w:r w:rsidRPr="00F9615C">
        <w:t>Security: Ensure the encryption and security of payment information through integration with third-party payment providers.</w:t>
      </w:r>
    </w:p>
    <w:p w14:paraId="293B7FA5" w14:textId="77777777" w:rsidR="00F9615C" w:rsidRPr="00F9615C" w:rsidRDefault="00F9615C" w:rsidP="00F9615C">
      <w:pPr>
        <w:numPr>
          <w:ilvl w:val="0"/>
          <w:numId w:val="33"/>
        </w:numPr>
      </w:pPr>
      <w:r w:rsidRPr="00F9615C">
        <w:rPr>
          <w:b/>
          <w:bCs/>
        </w:rPr>
        <w:t>User Interactions:</w:t>
      </w:r>
    </w:p>
    <w:p w14:paraId="6A9C9882" w14:textId="77777777" w:rsidR="00F9615C" w:rsidRPr="00F9615C" w:rsidRDefault="00F9615C" w:rsidP="00F9615C">
      <w:pPr>
        <w:numPr>
          <w:ilvl w:val="1"/>
          <w:numId w:val="33"/>
        </w:numPr>
      </w:pPr>
      <w:r w:rsidRPr="00F9615C">
        <w:t>Winning users make payments for their auctioned items. They can view invoices, process payments, and request refunds if necessary.</w:t>
      </w:r>
    </w:p>
    <w:p w14:paraId="14939C94" w14:textId="77777777" w:rsidR="00F9615C" w:rsidRPr="00F9615C" w:rsidRDefault="00000000" w:rsidP="00F9615C">
      <w:r>
        <w:pict w14:anchorId="157BA355">
          <v:rect id="_x0000_i1067" style="width:0;height:1.5pt" o:hralign="center" o:hrstd="t" o:hr="t" fillcolor="#a0a0a0" stroked="f"/>
        </w:pict>
      </w:r>
    </w:p>
    <w:p w14:paraId="7DEA9C13" w14:textId="77777777" w:rsidR="00F9615C" w:rsidRPr="00F9615C" w:rsidRDefault="00F9615C" w:rsidP="00F9615C">
      <w:pPr>
        <w:rPr>
          <w:b/>
          <w:bCs/>
        </w:rPr>
      </w:pPr>
      <w:r w:rsidRPr="00F9615C">
        <w:rPr>
          <w:b/>
          <w:bCs/>
        </w:rPr>
        <w:t>4. Notification System Module</w:t>
      </w:r>
    </w:p>
    <w:p w14:paraId="2C727B97" w14:textId="77777777" w:rsidR="00F9615C" w:rsidRPr="00F9615C" w:rsidRDefault="00F9615C" w:rsidP="00F9615C">
      <w:r w:rsidRPr="00F9615C">
        <w:t>The notification system ensures users receive timely updates about their bidding activity, auction statuses, and account updates.</w:t>
      </w:r>
    </w:p>
    <w:p w14:paraId="3EFC1EE8" w14:textId="77777777" w:rsidR="00F9615C" w:rsidRPr="00F9615C" w:rsidRDefault="00F9615C" w:rsidP="00F9615C">
      <w:pPr>
        <w:numPr>
          <w:ilvl w:val="0"/>
          <w:numId w:val="34"/>
        </w:numPr>
      </w:pPr>
      <w:r w:rsidRPr="00F9615C">
        <w:rPr>
          <w:b/>
          <w:bCs/>
        </w:rPr>
        <w:t>Features:</w:t>
      </w:r>
    </w:p>
    <w:p w14:paraId="693A75F5" w14:textId="77777777" w:rsidR="00F9615C" w:rsidRPr="00F9615C" w:rsidRDefault="00F9615C" w:rsidP="00F9615C">
      <w:pPr>
        <w:numPr>
          <w:ilvl w:val="1"/>
          <w:numId w:val="34"/>
        </w:numPr>
      </w:pPr>
      <w:r w:rsidRPr="00F9615C">
        <w:t>Bid alerts: Notify users when they are outbid or if they are the highest bidder.</w:t>
      </w:r>
    </w:p>
    <w:p w14:paraId="02CC2361" w14:textId="77777777" w:rsidR="00F9615C" w:rsidRPr="00F9615C" w:rsidRDefault="00F9615C" w:rsidP="00F9615C">
      <w:pPr>
        <w:numPr>
          <w:ilvl w:val="1"/>
          <w:numId w:val="34"/>
        </w:numPr>
      </w:pPr>
      <w:r w:rsidRPr="00F9615C">
        <w:t>Auction notifications: Inform users about upcoming auctions, auctions they are participating in, and auction results (won/lost).</w:t>
      </w:r>
    </w:p>
    <w:p w14:paraId="6C75FEE0" w14:textId="77777777" w:rsidR="00F9615C" w:rsidRPr="00F9615C" w:rsidRDefault="00F9615C" w:rsidP="00F9615C">
      <w:pPr>
        <w:numPr>
          <w:ilvl w:val="1"/>
          <w:numId w:val="34"/>
        </w:numPr>
      </w:pPr>
      <w:r w:rsidRPr="00F9615C">
        <w:t>Payment reminders: Remind users to make payments for won auctions.</w:t>
      </w:r>
    </w:p>
    <w:p w14:paraId="05BFD1E4" w14:textId="77777777" w:rsidR="00F9615C" w:rsidRPr="00F9615C" w:rsidRDefault="00F9615C" w:rsidP="00F9615C">
      <w:pPr>
        <w:numPr>
          <w:ilvl w:val="1"/>
          <w:numId w:val="34"/>
        </w:numPr>
      </w:pPr>
      <w:r w:rsidRPr="00F9615C">
        <w:t>System alerts: Send system-generated alerts for account activity (e.g., login attempts, password changes).</w:t>
      </w:r>
    </w:p>
    <w:p w14:paraId="2AE3BB45" w14:textId="77777777" w:rsidR="00F9615C" w:rsidRPr="00F9615C" w:rsidRDefault="00F9615C" w:rsidP="00F9615C">
      <w:pPr>
        <w:numPr>
          <w:ilvl w:val="1"/>
          <w:numId w:val="34"/>
        </w:numPr>
      </w:pPr>
      <w:r w:rsidRPr="00F9615C">
        <w:t>Configurable settings: Users can customize their notification preferences (email, SMS, push notifications).</w:t>
      </w:r>
    </w:p>
    <w:p w14:paraId="7D941CAE" w14:textId="77777777" w:rsidR="00F9615C" w:rsidRPr="00F9615C" w:rsidRDefault="00F9615C" w:rsidP="00F9615C">
      <w:pPr>
        <w:numPr>
          <w:ilvl w:val="0"/>
          <w:numId w:val="34"/>
        </w:numPr>
      </w:pPr>
      <w:r w:rsidRPr="00F9615C">
        <w:rPr>
          <w:b/>
          <w:bCs/>
        </w:rPr>
        <w:t>User Interactions:</w:t>
      </w:r>
    </w:p>
    <w:p w14:paraId="361D3E84" w14:textId="77777777" w:rsidR="00F9615C" w:rsidRPr="00F9615C" w:rsidRDefault="00F9615C" w:rsidP="00F9615C">
      <w:pPr>
        <w:numPr>
          <w:ilvl w:val="1"/>
          <w:numId w:val="34"/>
        </w:numPr>
      </w:pPr>
      <w:r w:rsidRPr="00F9615C">
        <w:t>Users receive alerts and reminders related to their auction participation and account activity.</w:t>
      </w:r>
    </w:p>
    <w:p w14:paraId="1AF418CF" w14:textId="77777777" w:rsidR="00F9615C" w:rsidRPr="00F9615C" w:rsidRDefault="00000000" w:rsidP="00F9615C">
      <w:r>
        <w:pict w14:anchorId="4335BA3D">
          <v:rect id="_x0000_i1068" style="width:0;height:1.5pt" o:hralign="center" o:hrstd="t" o:hr="t" fillcolor="#a0a0a0" stroked="f"/>
        </w:pict>
      </w:r>
    </w:p>
    <w:p w14:paraId="21688249" w14:textId="77777777" w:rsidR="00F9615C" w:rsidRPr="00F9615C" w:rsidRDefault="00F9615C" w:rsidP="00F9615C">
      <w:pPr>
        <w:rPr>
          <w:b/>
          <w:bCs/>
        </w:rPr>
      </w:pPr>
      <w:r w:rsidRPr="00F9615C">
        <w:rPr>
          <w:b/>
          <w:bCs/>
        </w:rPr>
        <w:t>5. User Profile and Feedback Module</w:t>
      </w:r>
    </w:p>
    <w:p w14:paraId="415AF021" w14:textId="77777777" w:rsidR="00F9615C" w:rsidRPr="00F9615C" w:rsidRDefault="00F9615C" w:rsidP="00F9615C">
      <w:r w:rsidRPr="00F9615C">
        <w:t>This module manages user accounts and allows users to view and manage their auction history, feedback, and ratings.</w:t>
      </w:r>
    </w:p>
    <w:p w14:paraId="58BAF203" w14:textId="77777777" w:rsidR="00F9615C" w:rsidRPr="00F9615C" w:rsidRDefault="00F9615C" w:rsidP="00F9615C">
      <w:pPr>
        <w:numPr>
          <w:ilvl w:val="0"/>
          <w:numId w:val="35"/>
        </w:numPr>
      </w:pPr>
      <w:r w:rsidRPr="00F9615C">
        <w:rPr>
          <w:b/>
          <w:bCs/>
        </w:rPr>
        <w:t>Features:</w:t>
      </w:r>
    </w:p>
    <w:p w14:paraId="16E336A2" w14:textId="77777777" w:rsidR="00F9615C" w:rsidRPr="00F9615C" w:rsidRDefault="00F9615C" w:rsidP="00F9615C">
      <w:pPr>
        <w:numPr>
          <w:ilvl w:val="1"/>
          <w:numId w:val="35"/>
        </w:numPr>
      </w:pPr>
      <w:r w:rsidRPr="00F9615C">
        <w:t>User registration and login: Allow users to create accounts, log in, and manage their profiles.</w:t>
      </w:r>
    </w:p>
    <w:p w14:paraId="25B39AA7" w14:textId="77777777" w:rsidR="00F9615C" w:rsidRPr="00F9615C" w:rsidRDefault="00F9615C" w:rsidP="00F9615C">
      <w:pPr>
        <w:numPr>
          <w:ilvl w:val="1"/>
          <w:numId w:val="35"/>
        </w:numPr>
      </w:pPr>
      <w:r w:rsidRPr="00F9615C">
        <w:t>Feedback system: Users can leave feedback and ratings for sellers and items after auctions close.</w:t>
      </w:r>
    </w:p>
    <w:p w14:paraId="7640BC2D" w14:textId="77777777" w:rsidR="00F9615C" w:rsidRPr="00F9615C" w:rsidRDefault="00F9615C" w:rsidP="00F9615C">
      <w:pPr>
        <w:numPr>
          <w:ilvl w:val="1"/>
          <w:numId w:val="35"/>
        </w:numPr>
      </w:pPr>
      <w:r w:rsidRPr="00F9615C">
        <w:t>Auction history: View past participation in auctions, including bid history, items won, and payments made.</w:t>
      </w:r>
    </w:p>
    <w:p w14:paraId="2C7FFD70" w14:textId="77777777" w:rsidR="00F9615C" w:rsidRPr="00F9615C" w:rsidRDefault="00F9615C" w:rsidP="00F9615C">
      <w:pPr>
        <w:numPr>
          <w:ilvl w:val="1"/>
          <w:numId w:val="35"/>
        </w:numPr>
      </w:pPr>
      <w:r w:rsidRPr="00F9615C">
        <w:t>User ratings: Users receive ratings from auction houses or sellers based on their participation and conduct.</w:t>
      </w:r>
    </w:p>
    <w:p w14:paraId="452A8B87" w14:textId="77777777" w:rsidR="00F9615C" w:rsidRPr="00F9615C" w:rsidRDefault="00F9615C" w:rsidP="00F9615C">
      <w:pPr>
        <w:numPr>
          <w:ilvl w:val="1"/>
          <w:numId w:val="35"/>
        </w:numPr>
      </w:pPr>
      <w:r w:rsidRPr="00F9615C">
        <w:t>Edit profiles: Update user details such as contact information, payment methods, and notification preferences.</w:t>
      </w:r>
    </w:p>
    <w:p w14:paraId="0C378BB8" w14:textId="77777777" w:rsidR="00F9615C" w:rsidRPr="00F9615C" w:rsidRDefault="00F9615C" w:rsidP="00F9615C">
      <w:pPr>
        <w:numPr>
          <w:ilvl w:val="0"/>
          <w:numId w:val="35"/>
        </w:numPr>
      </w:pPr>
      <w:r w:rsidRPr="00F9615C">
        <w:rPr>
          <w:b/>
          <w:bCs/>
        </w:rPr>
        <w:lastRenderedPageBreak/>
        <w:t>User Interactions:</w:t>
      </w:r>
    </w:p>
    <w:p w14:paraId="49F7C4DF" w14:textId="77777777" w:rsidR="00F9615C" w:rsidRPr="00F9615C" w:rsidRDefault="00F9615C" w:rsidP="00F9615C">
      <w:pPr>
        <w:numPr>
          <w:ilvl w:val="1"/>
          <w:numId w:val="35"/>
        </w:numPr>
      </w:pPr>
      <w:r w:rsidRPr="00F9615C">
        <w:t>Users create and manage their profiles, track past auctions, and provide feedback on their experience.</w:t>
      </w:r>
    </w:p>
    <w:p w14:paraId="41486D3D" w14:textId="77777777" w:rsidR="00F9615C" w:rsidRPr="00F9615C" w:rsidRDefault="00000000" w:rsidP="00F9615C">
      <w:r>
        <w:pict w14:anchorId="7F367F23">
          <v:rect id="_x0000_i1069" style="width:0;height:1.5pt" o:hralign="center" o:hrstd="t" o:hr="t" fillcolor="#a0a0a0" stroked="f"/>
        </w:pict>
      </w:r>
    </w:p>
    <w:p w14:paraId="129388EA" w14:textId="77777777" w:rsidR="00F9615C" w:rsidRPr="00F9615C" w:rsidRDefault="00F9615C" w:rsidP="00F9615C">
      <w:pPr>
        <w:rPr>
          <w:b/>
          <w:bCs/>
        </w:rPr>
      </w:pPr>
      <w:r w:rsidRPr="00F9615C">
        <w:rPr>
          <w:b/>
          <w:bCs/>
        </w:rPr>
        <w:t>6. Watchlist Module</w:t>
      </w:r>
    </w:p>
    <w:p w14:paraId="40F844FC" w14:textId="77777777" w:rsidR="00F9615C" w:rsidRPr="00F9615C" w:rsidRDefault="00F9615C" w:rsidP="00F9615C">
      <w:r w:rsidRPr="00F9615C">
        <w:t>This module allows users to create a personalized list of items they are interested in.</w:t>
      </w:r>
    </w:p>
    <w:p w14:paraId="0F7B586F" w14:textId="77777777" w:rsidR="00F9615C" w:rsidRPr="00F9615C" w:rsidRDefault="00F9615C" w:rsidP="00F9615C">
      <w:pPr>
        <w:numPr>
          <w:ilvl w:val="0"/>
          <w:numId w:val="36"/>
        </w:numPr>
      </w:pPr>
      <w:r w:rsidRPr="00F9615C">
        <w:rPr>
          <w:b/>
          <w:bCs/>
        </w:rPr>
        <w:t>Features:</w:t>
      </w:r>
    </w:p>
    <w:p w14:paraId="09FC487C" w14:textId="77777777" w:rsidR="00F9615C" w:rsidRPr="00F9615C" w:rsidRDefault="00F9615C" w:rsidP="00F9615C">
      <w:pPr>
        <w:numPr>
          <w:ilvl w:val="1"/>
          <w:numId w:val="36"/>
        </w:numPr>
      </w:pPr>
      <w:r w:rsidRPr="00F9615C">
        <w:t>Watch items: Users can add auction items to their watchlist for easy tracking and monitoring.</w:t>
      </w:r>
    </w:p>
    <w:p w14:paraId="2E756C54" w14:textId="77777777" w:rsidR="00F9615C" w:rsidRPr="00F9615C" w:rsidRDefault="00F9615C" w:rsidP="00F9615C">
      <w:pPr>
        <w:numPr>
          <w:ilvl w:val="1"/>
          <w:numId w:val="36"/>
        </w:numPr>
      </w:pPr>
      <w:r w:rsidRPr="00F9615C">
        <w:t>Track item status: Watchlist shows real-time updates on bid status, time remaining, and current bid amounts.</w:t>
      </w:r>
    </w:p>
    <w:p w14:paraId="69C99D97" w14:textId="77777777" w:rsidR="00F9615C" w:rsidRPr="00F9615C" w:rsidRDefault="00F9615C" w:rsidP="00F9615C">
      <w:pPr>
        <w:numPr>
          <w:ilvl w:val="1"/>
          <w:numId w:val="36"/>
        </w:numPr>
      </w:pPr>
      <w:r w:rsidRPr="00F9615C">
        <w:t xml:space="preserve">Notifications: Get notified about changes in the </w:t>
      </w:r>
      <w:proofErr w:type="spellStart"/>
      <w:r w:rsidRPr="00F9615C">
        <w:t>watchlisted</w:t>
      </w:r>
      <w:proofErr w:type="spellEnd"/>
      <w:r w:rsidRPr="00F9615C">
        <w:t xml:space="preserve"> items, including new bids, time left, or auction closures.</w:t>
      </w:r>
    </w:p>
    <w:p w14:paraId="76AFAA34" w14:textId="77777777" w:rsidR="00F9615C" w:rsidRPr="00F9615C" w:rsidRDefault="00F9615C" w:rsidP="00F9615C">
      <w:pPr>
        <w:numPr>
          <w:ilvl w:val="0"/>
          <w:numId w:val="36"/>
        </w:numPr>
      </w:pPr>
      <w:r w:rsidRPr="00F9615C">
        <w:rPr>
          <w:b/>
          <w:bCs/>
        </w:rPr>
        <w:t>User Interactions:</w:t>
      </w:r>
    </w:p>
    <w:p w14:paraId="4C2192DD" w14:textId="77777777" w:rsidR="00F9615C" w:rsidRPr="00F9615C" w:rsidRDefault="00F9615C" w:rsidP="00F9615C">
      <w:pPr>
        <w:numPr>
          <w:ilvl w:val="1"/>
          <w:numId w:val="36"/>
        </w:numPr>
      </w:pPr>
      <w:r w:rsidRPr="00F9615C">
        <w:t>Users add auction items to their watchlist for future reference and receive updates.</w:t>
      </w:r>
    </w:p>
    <w:p w14:paraId="3F0BF96F" w14:textId="77777777" w:rsidR="00F9615C" w:rsidRPr="00F9615C" w:rsidRDefault="00000000" w:rsidP="00F9615C">
      <w:r>
        <w:pict w14:anchorId="68B85EC5">
          <v:rect id="_x0000_i1070" style="width:0;height:1.5pt" o:hralign="center" o:hrstd="t" o:hr="t" fillcolor="#a0a0a0" stroked="f"/>
        </w:pict>
      </w:r>
    </w:p>
    <w:p w14:paraId="496CE64C" w14:textId="77777777" w:rsidR="00F9615C" w:rsidRPr="00F9615C" w:rsidRDefault="00F9615C" w:rsidP="00F9615C">
      <w:pPr>
        <w:rPr>
          <w:b/>
          <w:bCs/>
        </w:rPr>
      </w:pPr>
      <w:r w:rsidRPr="00F9615C">
        <w:rPr>
          <w:b/>
          <w:bCs/>
        </w:rPr>
        <w:t>7. Reporting Module</w:t>
      </w:r>
    </w:p>
    <w:p w14:paraId="71CBDCAE" w14:textId="77777777" w:rsidR="00F9615C" w:rsidRPr="00F9615C" w:rsidRDefault="00F9615C" w:rsidP="00F9615C">
      <w:r w:rsidRPr="00F9615C">
        <w:t>This module provides comprehensive reports and insights to auction house administrators and users regarding auction performance.</w:t>
      </w:r>
    </w:p>
    <w:p w14:paraId="34DDEEB5" w14:textId="77777777" w:rsidR="00F9615C" w:rsidRPr="00F9615C" w:rsidRDefault="00F9615C" w:rsidP="00F9615C">
      <w:pPr>
        <w:numPr>
          <w:ilvl w:val="0"/>
          <w:numId w:val="37"/>
        </w:numPr>
      </w:pPr>
      <w:r w:rsidRPr="00F9615C">
        <w:rPr>
          <w:b/>
          <w:bCs/>
        </w:rPr>
        <w:t>Features:</w:t>
      </w:r>
    </w:p>
    <w:p w14:paraId="411B5405" w14:textId="77777777" w:rsidR="00F9615C" w:rsidRPr="00F9615C" w:rsidRDefault="00F9615C" w:rsidP="00F9615C">
      <w:pPr>
        <w:numPr>
          <w:ilvl w:val="1"/>
          <w:numId w:val="37"/>
        </w:numPr>
      </w:pPr>
      <w:r w:rsidRPr="00F9615C">
        <w:t>Auction performance reports: Track metrics such as total items auctioned, total sales, bid participation rates, and revenue generated.</w:t>
      </w:r>
    </w:p>
    <w:p w14:paraId="50731B7B" w14:textId="77777777" w:rsidR="00F9615C" w:rsidRPr="00F9615C" w:rsidRDefault="00F9615C" w:rsidP="00F9615C">
      <w:pPr>
        <w:numPr>
          <w:ilvl w:val="1"/>
          <w:numId w:val="37"/>
        </w:numPr>
      </w:pPr>
      <w:r w:rsidRPr="00F9615C">
        <w:t xml:space="preserve">User activity reports: </w:t>
      </w:r>
      <w:proofErr w:type="spellStart"/>
      <w:r w:rsidRPr="00F9615C">
        <w:t>Analyze</w:t>
      </w:r>
      <w:proofErr w:type="spellEnd"/>
      <w:r w:rsidRPr="00F9615C">
        <w:t xml:space="preserve"> user engagement, including active bidders, successful bidders, and average bid amounts.</w:t>
      </w:r>
    </w:p>
    <w:p w14:paraId="6AF22B74" w14:textId="77777777" w:rsidR="00F9615C" w:rsidRPr="00F9615C" w:rsidRDefault="00F9615C" w:rsidP="00F9615C">
      <w:pPr>
        <w:numPr>
          <w:ilvl w:val="1"/>
          <w:numId w:val="37"/>
        </w:numPr>
      </w:pPr>
      <w:r w:rsidRPr="00F9615C">
        <w:t>Financial reports: Generate reports on payments received, refunds processed, and payment statuses.</w:t>
      </w:r>
    </w:p>
    <w:p w14:paraId="6779DEF3" w14:textId="77777777" w:rsidR="00F9615C" w:rsidRPr="00F9615C" w:rsidRDefault="00F9615C" w:rsidP="00F9615C">
      <w:pPr>
        <w:numPr>
          <w:ilvl w:val="1"/>
          <w:numId w:val="37"/>
        </w:numPr>
      </w:pPr>
      <w:r w:rsidRPr="00F9615C">
        <w:t>Auction house statistics: Provide insights into individual auction house performance, showing revenue, feedback, and user satisfaction.</w:t>
      </w:r>
    </w:p>
    <w:p w14:paraId="496AFA00" w14:textId="77777777" w:rsidR="00F9615C" w:rsidRPr="00F9615C" w:rsidRDefault="00F9615C" w:rsidP="00F9615C">
      <w:pPr>
        <w:numPr>
          <w:ilvl w:val="1"/>
          <w:numId w:val="37"/>
        </w:numPr>
      </w:pPr>
      <w:r w:rsidRPr="00F9615C">
        <w:t>Exportable reports: Administrators can export reports in formats like CSV or PDF for further analysis.</w:t>
      </w:r>
    </w:p>
    <w:p w14:paraId="2805B728" w14:textId="77777777" w:rsidR="00F9615C" w:rsidRPr="00F9615C" w:rsidRDefault="00F9615C" w:rsidP="00F9615C">
      <w:pPr>
        <w:numPr>
          <w:ilvl w:val="0"/>
          <w:numId w:val="37"/>
        </w:numPr>
      </w:pPr>
      <w:r w:rsidRPr="00F9615C">
        <w:rPr>
          <w:b/>
          <w:bCs/>
        </w:rPr>
        <w:t>User Interactions:</w:t>
      </w:r>
    </w:p>
    <w:p w14:paraId="7E50353F" w14:textId="77777777" w:rsidR="00F9615C" w:rsidRPr="00F9615C" w:rsidRDefault="00F9615C" w:rsidP="00F9615C">
      <w:pPr>
        <w:numPr>
          <w:ilvl w:val="1"/>
          <w:numId w:val="37"/>
        </w:numPr>
      </w:pPr>
      <w:r w:rsidRPr="00F9615C">
        <w:t>Admins and auction house managers use reports to track auction performance and make data-driven decisions.</w:t>
      </w:r>
    </w:p>
    <w:p w14:paraId="6617A92C" w14:textId="77777777" w:rsidR="00F9615C" w:rsidRPr="00F9615C" w:rsidRDefault="00000000" w:rsidP="00F9615C">
      <w:r>
        <w:pict w14:anchorId="04188B8E">
          <v:rect id="_x0000_i1071" style="width:0;height:1.5pt" o:hralign="center" o:hrstd="t" o:hr="t" fillcolor="#a0a0a0" stroked="f"/>
        </w:pict>
      </w:r>
    </w:p>
    <w:p w14:paraId="34C1DD6B" w14:textId="77777777" w:rsidR="00F9615C" w:rsidRPr="00F9615C" w:rsidRDefault="00F9615C" w:rsidP="00F9615C">
      <w:pPr>
        <w:rPr>
          <w:b/>
          <w:bCs/>
        </w:rPr>
      </w:pPr>
      <w:r w:rsidRPr="00F9615C">
        <w:rPr>
          <w:b/>
          <w:bCs/>
        </w:rPr>
        <w:t>8. Auction House Management Module</w:t>
      </w:r>
    </w:p>
    <w:p w14:paraId="0C5822F2" w14:textId="77777777" w:rsidR="00F9615C" w:rsidRPr="00F9615C" w:rsidRDefault="00F9615C" w:rsidP="00F9615C">
      <w:r w:rsidRPr="00F9615C">
        <w:t>This module allows auction houses to manage their auctions, items, and user participation.</w:t>
      </w:r>
    </w:p>
    <w:p w14:paraId="2C4165EC" w14:textId="77777777" w:rsidR="00F9615C" w:rsidRPr="00F9615C" w:rsidRDefault="00F9615C" w:rsidP="00F9615C">
      <w:pPr>
        <w:numPr>
          <w:ilvl w:val="0"/>
          <w:numId w:val="38"/>
        </w:numPr>
      </w:pPr>
      <w:r w:rsidRPr="00F9615C">
        <w:rPr>
          <w:b/>
          <w:bCs/>
        </w:rPr>
        <w:t>Features:</w:t>
      </w:r>
    </w:p>
    <w:p w14:paraId="63EFD790" w14:textId="77777777" w:rsidR="00F9615C" w:rsidRPr="00F9615C" w:rsidRDefault="00F9615C" w:rsidP="00F9615C">
      <w:pPr>
        <w:numPr>
          <w:ilvl w:val="1"/>
          <w:numId w:val="38"/>
        </w:numPr>
      </w:pPr>
      <w:r w:rsidRPr="00F9615C">
        <w:t>Auction House registration: Auction houses can register and create accounts to host auctions on the platform.</w:t>
      </w:r>
    </w:p>
    <w:p w14:paraId="032D9E6F" w14:textId="77777777" w:rsidR="00F9615C" w:rsidRPr="00F9615C" w:rsidRDefault="00F9615C" w:rsidP="00F9615C">
      <w:pPr>
        <w:numPr>
          <w:ilvl w:val="1"/>
          <w:numId w:val="38"/>
        </w:numPr>
      </w:pPr>
      <w:r w:rsidRPr="00F9615C">
        <w:lastRenderedPageBreak/>
        <w:t>Auction management: Create, edit, and schedule auctions, manage item listings, and set bidding rules.</w:t>
      </w:r>
    </w:p>
    <w:p w14:paraId="0823CA1D" w14:textId="77777777" w:rsidR="00F9615C" w:rsidRPr="00F9615C" w:rsidRDefault="00F9615C" w:rsidP="00F9615C">
      <w:pPr>
        <w:numPr>
          <w:ilvl w:val="1"/>
          <w:numId w:val="38"/>
        </w:numPr>
      </w:pPr>
      <w:r w:rsidRPr="00F9615C">
        <w:t>Vendor performance tracking: Track performance of different vendors and items sold through the auction house.</w:t>
      </w:r>
    </w:p>
    <w:p w14:paraId="600D8072" w14:textId="77777777" w:rsidR="00F9615C" w:rsidRPr="00F9615C" w:rsidRDefault="00F9615C" w:rsidP="00F9615C">
      <w:pPr>
        <w:numPr>
          <w:ilvl w:val="1"/>
          <w:numId w:val="38"/>
        </w:numPr>
      </w:pPr>
      <w:r w:rsidRPr="00F9615C">
        <w:t>Feedback management: Review feedback and ratings provided by users for auctioned items and the overall auction experience.</w:t>
      </w:r>
    </w:p>
    <w:p w14:paraId="010571F2" w14:textId="77777777" w:rsidR="00F9615C" w:rsidRPr="00F9615C" w:rsidRDefault="00F9615C" w:rsidP="00F9615C">
      <w:pPr>
        <w:numPr>
          <w:ilvl w:val="1"/>
          <w:numId w:val="38"/>
        </w:numPr>
      </w:pPr>
      <w:r w:rsidRPr="00F9615C">
        <w:t>Financial management: Track payments, generate invoices, and manage commission fees for hosting auctions.</w:t>
      </w:r>
    </w:p>
    <w:p w14:paraId="48F1019E" w14:textId="77777777" w:rsidR="00F9615C" w:rsidRPr="00F9615C" w:rsidRDefault="00F9615C" w:rsidP="00F9615C">
      <w:pPr>
        <w:numPr>
          <w:ilvl w:val="0"/>
          <w:numId w:val="38"/>
        </w:numPr>
      </w:pPr>
      <w:r w:rsidRPr="00F9615C">
        <w:rPr>
          <w:b/>
          <w:bCs/>
        </w:rPr>
        <w:t>User Interactions:</w:t>
      </w:r>
    </w:p>
    <w:p w14:paraId="60D7E6C9" w14:textId="77777777" w:rsidR="00F9615C" w:rsidRPr="00F9615C" w:rsidRDefault="00F9615C" w:rsidP="00F9615C">
      <w:pPr>
        <w:numPr>
          <w:ilvl w:val="1"/>
          <w:numId w:val="38"/>
        </w:numPr>
      </w:pPr>
      <w:r w:rsidRPr="00F9615C">
        <w:t>Auction houses manage their auctions, interact with users, and track auction performance.</w:t>
      </w:r>
    </w:p>
    <w:p w14:paraId="55BD90E6" w14:textId="77777777" w:rsidR="00F9615C" w:rsidRPr="00F9615C" w:rsidRDefault="00000000" w:rsidP="00F9615C">
      <w:r>
        <w:pict w14:anchorId="3CAE6DD9">
          <v:rect id="_x0000_i1072" style="width:0;height:1.5pt" o:hralign="center" o:hrstd="t" o:hr="t" fillcolor="#a0a0a0" stroked="f"/>
        </w:pict>
      </w:r>
    </w:p>
    <w:p w14:paraId="646CA643" w14:textId="77777777" w:rsidR="00F9615C" w:rsidRPr="00F9615C" w:rsidRDefault="00F9615C" w:rsidP="00F9615C">
      <w:pPr>
        <w:rPr>
          <w:b/>
          <w:bCs/>
        </w:rPr>
      </w:pPr>
      <w:r w:rsidRPr="00F9615C">
        <w:rPr>
          <w:b/>
          <w:bCs/>
        </w:rPr>
        <w:t>9. Comment System Module</w:t>
      </w:r>
    </w:p>
    <w:p w14:paraId="373348F5" w14:textId="77777777" w:rsidR="00F9615C" w:rsidRPr="00F9615C" w:rsidRDefault="00F9615C" w:rsidP="00F9615C">
      <w:r w:rsidRPr="00F9615C">
        <w:t>This module allows users to leave comments on auction items and discuss details before placing bids.</w:t>
      </w:r>
    </w:p>
    <w:p w14:paraId="4582B911" w14:textId="77777777" w:rsidR="00F9615C" w:rsidRPr="00F9615C" w:rsidRDefault="00F9615C" w:rsidP="00F9615C">
      <w:pPr>
        <w:numPr>
          <w:ilvl w:val="0"/>
          <w:numId w:val="39"/>
        </w:numPr>
      </w:pPr>
      <w:r w:rsidRPr="00F9615C">
        <w:rPr>
          <w:b/>
          <w:bCs/>
        </w:rPr>
        <w:t>Features:</w:t>
      </w:r>
    </w:p>
    <w:p w14:paraId="4302A7C1" w14:textId="77777777" w:rsidR="00F9615C" w:rsidRPr="00F9615C" w:rsidRDefault="00F9615C" w:rsidP="00F9615C">
      <w:pPr>
        <w:numPr>
          <w:ilvl w:val="1"/>
          <w:numId w:val="39"/>
        </w:numPr>
      </w:pPr>
      <w:r w:rsidRPr="00F9615C">
        <w:t>Comment on items: Users can post comments or questions on auction items to interact with sellers.</w:t>
      </w:r>
    </w:p>
    <w:p w14:paraId="57EA6423" w14:textId="77777777" w:rsidR="00F9615C" w:rsidRPr="00F9615C" w:rsidRDefault="00F9615C" w:rsidP="00F9615C">
      <w:pPr>
        <w:numPr>
          <w:ilvl w:val="1"/>
          <w:numId w:val="39"/>
        </w:numPr>
      </w:pPr>
      <w:r w:rsidRPr="00F9615C">
        <w:t>Reply system: Sellers or auction houses can respond to user queries or comments.</w:t>
      </w:r>
    </w:p>
    <w:p w14:paraId="5610886D" w14:textId="77777777" w:rsidR="00F9615C" w:rsidRPr="00F9615C" w:rsidRDefault="00F9615C" w:rsidP="00F9615C">
      <w:pPr>
        <w:numPr>
          <w:ilvl w:val="1"/>
          <w:numId w:val="39"/>
        </w:numPr>
      </w:pPr>
      <w:r w:rsidRPr="00F9615C">
        <w:t>Moderation: Admins can moderate comments to prevent spam or inappropriate content.</w:t>
      </w:r>
    </w:p>
    <w:p w14:paraId="534EA526" w14:textId="77777777" w:rsidR="00F9615C" w:rsidRPr="00F9615C" w:rsidRDefault="00F9615C" w:rsidP="00F9615C">
      <w:pPr>
        <w:numPr>
          <w:ilvl w:val="1"/>
          <w:numId w:val="39"/>
        </w:numPr>
      </w:pPr>
      <w:r w:rsidRPr="00F9615C">
        <w:t>View history: Users can view all comments related to specific items.</w:t>
      </w:r>
    </w:p>
    <w:p w14:paraId="0B227DB2" w14:textId="77777777" w:rsidR="00F9615C" w:rsidRPr="00F9615C" w:rsidRDefault="00F9615C" w:rsidP="00F9615C">
      <w:pPr>
        <w:numPr>
          <w:ilvl w:val="0"/>
          <w:numId w:val="39"/>
        </w:numPr>
      </w:pPr>
      <w:r w:rsidRPr="00F9615C">
        <w:rPr>
          <w:b/>
          <w:bCs/>
        </w:rPr>
        <w:t>User Interactions:</w:t>
      </w:r>
    </w:p>
    <w:p w14:paraId="453CD5CD" w14:textId="77777777" w:rsidR="00F9615C" w:rsidRPr="00F9615C" w:rsidRDefault="00F9615C" w:rsidP="00F9615C">
      <w:pPr>
        <w:numPr>
          <w:ilvl w:val="1"/>
          <w:numId w:val="39"/>
        </w:numPr>
      </w:pPr>
      <w:r w:rsidRPr="00F9615C">
        <w:t>Users engage with sellers or other users by commenting on auction items.</w:t>
      </w:r>
    </w:p>
    <w:p w14:paraId="49E305E5" w14:textId="77777777" w:rsidR="00F9615C" w:rsidRPr="00F9615C" w:rsidRDefault="00000000" w:rsidP="00F9615C">
      <w:r>
        <w:pict w14:anchorId="0AB8FE91">
          <v:rect id="_x0000_i1073" style="width:0;height:1.5pt" o:hralign="center" o:hrstd="t" o:hr="t" fillcolor="#a0a0a0" stroked="f"/>
        </w:pict>
      </w:r>
    </w:p>
    <w:p w14:paraId="2565F5AA" w14:textId="77777777" w:rsidR="00F9615C" w:rsidRPr="00F9615C" w:rsidRDefault="00F9615C" w:rsidP="00F9615C">
      <w:pPr>
        <w:rPr>
          <w:b/>
          <w:bCs/>
        </w:rPr>
      </w:pPr>
      <w:r w:rsidRPr="00F9615C">
        <w:rPr>
          <w:b/>
          <w:bCs/>
        </w:rPr>
        <w:t>10. Delivery Management Module</w:t>
      </w:r>
    </w:p>
    <w:p w14:paraId="538E3B92" w14:textId="77777777" w:rsidR="00F9615C" w:rsidRPr="00F9615C" w:rsidRDefault="00F9615C" w:rsidP="00F9615C">
      <w:r w:rsidRPr="00F9615C">
        <w:t>This module manages the logistics of delivering won auction items to buyers.</w:t>
      </w:r>
    </w:p>
    <w:p w14:paraId="12902E74" w14:textId="77777777" w:rsidR="00F9615C" w:rsidRPr="00F9615C" w:rsidRDefault="00F9615C" w:rsidP="00F9615C">
      <w:pPr>
        <w:numPr>
          <w:ilvl w:val="0"/>
          <w:numId w:val="40"/>
        </w:numPr>
      </w:pPr>
      <w:r w:rsidRPr="00F9615C">
        <w:rPr>
          <w:b/>
          <w:bCs/>
        </w:rPr>
        <w:t>Features:</w:t>
      </w:r>
    </w:p>
    <w:p w14:paraId="4052C686" w14:textId="77777777" w:rsidR="00F9615C" w:rsidRPr="00F9615C" w:rsidRDefault="00F9615C" w:rsidP="00F9615C">
      <w:pPr>
        <w:numPr>
          <w:ilvl w:val="1"/>
          <w:numId w:val="40"/>
        </w:numPr>
      </w:pPr>
      <w:r w:rsidRPr="00F9615C">
        <w:t>Delivery tracking: Track the status of deliveries, from shipping to delivery confirmation.</w:t>
      </w:r>
    </w:p>
    <w:p w14:paraId="4296C6DD" w14:textId="77777777" w:rsidR="00F9615C" w:rsidRPr="00F9615C" w:rsidRDefault="00F9615C" w:rsidP="00F9615C">
      <w:pPr>
        <w:numPr>
          <w:ilvl w:val="1"/>
          <w:numId w:val="40"/>
        </w:numPr>
      </w:pPr>
      <w:r w:rsidRPr="00F9615C">
        <w:t>Courier integration: Integrate with third-party delivery services for shipping items.</w:t>
      </w:r>
    </w:p>
    <w:p w14:paraId="2D57F15D" w14:textId="77777777" w:rsidR="00F9615C" w:rsidRPr="00F9615C" w:rsidRDefault="00F9615C" w:rsidP="00F9615C">
      <w:pPr>
        <w:numPr>
          <w:ilvl w:val="1"/>
          <w:numId w:val="40"/>
        </w:numPr>
      </w:pPr>
      <w:r w:rsidRPr="00F9615C">
        <w:t>Delivery status updates: Notify buyers of shipping updates, including estimated delivery dates.</w:t>
      </w:r>
    </w:p>
    <w:p w14:paraId="21D357E6" w14:textId="77777777" w:rsidR="00F9615C" w:rsidRPr="00F9615C" w:rsidRDefault="00F9615C" w:rsidP="00F9615C">
      <w:pPr>
        <w:numPr>
          <w:ilvl w:val="1"/>
          <w:numId w:val="40"/>
        </w:numPr>
      </w:pPr>
      <w:r w:rsidRPr="00F9615C">
        <w:t>Return management: Handle item returns in case of dissatisfaction or defective items.</w:t>
      </w:r>
    </w:p>
    <w:p w14:paraId="43DFE799" w14:textId="77777777" w:rsidR="00F9615C" w:rsidRPr="00F9615C" w:rsidRDefault="00F9615C" w:rsidP="00F9615C">
      <w:pPr>
        <w:numPr>
          <w:ilvl w:val="1"/>
          <w:numId w:val="40"/>
        </w:numPr>
      </w:pPr>
      <w:r w:rsidRPr="00F9615C">
        <w:t>Delivery costs: Calculate and display shipping costs based on user location and item size/weight.</w:t>
      </w:r>
    </w:p>
    <w:p w14:paraId="7FC4B8A3" w14:textId="77777777" w:rsidR="00F9615C" w:rsidRPr="00F9615C" w:rsidRDefault="00F9615C" w:rsidP="00F9615C">
      <w:pPr>
        <w:numPr>
          <w:ilvl w:val="0"/>
          <w:numId w:val="40"/>
        </w:numPr>
      </w:pPr>
      <w:r w:rsidRPr="00F9615C">
        <w:rPr>
          <w:b/>
          <w:bCs/>
        </w:rPr>
        <w:t>User Interactions:</w:t>
      </w:r>
    </w:p>
    <w:p w14:paraId="38EC402C" w14:textId="77777777" w:rsidR="00F9615C" w:rsidRPr="00F9615C" w:rsidRDefault="00F9615C" w:rsidP="00F9615C">
      <w:pPr>
        <w:numPr>
          <w:ilvl w:val="1"/>
          <w:numId w:val="40"/>
        </w:numPr>
      </w:pPr>
      <w:r w:rsidRPr="00F9615C">
        <w:t>Users receive and track deliveries for their auctioned items.</w:t>
      </w:r>
    </w:p>
    <w:p w14:paraId="5A66B4AB" w14:textId="77777777" w:rsidR="00F9615C" w:rsidRPr="00F9615C" w:rsidRDefault="00000000" w:rsidP="00F9615C">
      <w:r>
        <w:pict w14:anchorId="760AC741">
          <v:rect id="_x0000_i1074" style="width:0;height:1.5pt" o:hralign="center" o:hrstd="t" o:hr="t" fillcolor="#a0a0a0" stroked="f"/>
        </w:pict>
      </w:r>
    </w:p>
    <w:p w14:paraId="312DF869" w14:textId="77777777" w:rsidR="00F9615C" w:rsidRPr="00F9615C" w:rsidRDefault="00F9615C" w:rsidP="00F9615C">
      <w:pPr>
        <w:rPr>
          <w:b/>
          <w:bCs/>
        </w:rPr>
      </w:pPr>
      <w:r w:rsidRPr="00F9615C">
        <w:rPr>
          <w:b/>
          <w:bCs/>
        </w:rPr>
        <w:t>Summary of Modules:</w:t>
      </w:r>
    </w:p>
    <w:p w14:paraId="4B9FAA63" w14:textId="77777777" w:rsidR="00F9615C" w:rsidRPr="00F9615C" w:rsidRDefault="00F9615C" w:rsidP="00F9615C">
      <w:r w:rsidRPr="00F9615C">
        <w:lastRenderedPageBreak/>
        <w:t xml:space="preserve">These modules cover all aspects of the </w:t>
      </w:r>
      <w:r w:rsidRPr="00F9615C">
        <w:rPr>
          <w:b/>
          <w:bCs/>
        </w:rPr>
        <w:t>Online Auction System</w:t>
      </w:r>
      <w:r w:rsidRPr="00F9615C">
        <w:t>, from creating auctions, managing bids, processing payments, and handling deliveries to generating reports and user feedback. This ensures a complete and robust system for both administrators and users participating in auctions.</w:t>
      </w:r>
    </w:p>
    <w:p w14:paraId="74C82FEF" w14:textId="77777777" w:rsidR="00072402" w:rsidRDefault="00072402"/>
    <w:p w14:paraId="3EE3ECB8" w14:textId="77777777" w:rsidR="00072402" w:rsidRDefault="00072402">
      <w:r>
        <w:br w:type="page"/>
      </w:r>
    </w:p>
    <w:p w14:paraId="748AE6F8" w14:textId="38375EBD" w:rsidR="00F9615C" w:rsidRPr="00F9615C" w:rsidRDefault="00F9615C" w:rsidP="00F9615C">
      <w:pPr>
        <w:rPr>
          <w:b/>
          <w:bCs/>
          <w:color w:val="FF0000"/>
          <w:sz w:val="52"/>
          <w:szCs w:val="52"/>
        </w:rPr>
      </w:pPr>
      <w:r w:rsidRPr="00F9615C">
        <w:rPr>
          <w:b/>
          <w:bCs/>
          <w:color w:val="FF0000"/>
          <w:sz w:val="52"/>
          <w:szCs w:val="52"/>
        </w:rPr>
        <w:lastRenderedPageBreak/>
        <w:t xml:space="preserve">Detailed workflow </w:t>
      </w:r>
    </w:p>
    <w:p w14:paraId="0FCBB23B" w14:textId="77777777" w:rsidR="00F9615C" w:rsidRPr="00F9615C" w:rsidRDefault="00F9615C" w:rsidP="00F9615C">
      <w:pPr>
        <w:rPr>
          <w:b/>
          <w:bCs/>
        </w:rPr>
      </w:pPr>
      <w:r w:rsidRPr="00F9615C">
        <w:rPr>
          <w:b/>
          <w:bCs/>
        </w:rPr>
        <w:t>1. User Registration and Profile Management Workflow</w:t>
      </w:r>
    </w:p>
    <w:p w14:paraId="148137E9" w14:textId="77777777" w:rsidR="00F9615C" w:rsidRPr="00F9615C" w:rsidRDefault="00F9615C" w:rsidP="00F9615C">
      <w:pPr>
        <w:numPr>
          <w:ilvl w:val="0"/>
          <w:numId w:val="41"/>
        </w:numPr>
      </w:pPr>
      <w:r w:rsidRPr="00F9615C">
        <w:rPr>
          <w:b/>
          <w:bCs/>
        </w:rPr>
        <w:t>Step 1:</w:t>
      </w:r>
      <w:r w:rsidRPr="00F9615C">
        <w:t xml:space="preserve"> User visits the registration page.</w:t>
      </w:r>
    </w:p>
    <w:p w14:paraId="3C4A9B25" w14:textId="77777777" w:rsidR="00F9615C" w:rsidRPr="00F9615C" w:rsidRDefault="00F9615C" w:rsidP="00F9615C">
      <w:pPr>
        <w:numPr>
          <w:ilvl w:val="0"/>
          <w:numId w:val="41"/>
        </w:numPr>
      </w:pPr>
      <w:r w:rsidRPr="00F9615C">
        <w:rPr>
          <w:b/>
          <w:bCs/>
        </w:rPr>
        <w:t>Step 2:</w:t>
      </w:r>
      <w:r w:rsidRPr="00F9615C">
        <w:t xml:space="preserve"> User fills out the registration form (name, email, password, etc.).</w:t>
      </w:r>
    </w:p>
    <w:p w14:paraId="152EA872" w14:textId="77777777" w:rsidR="00F9615C" w:rsidRPr="00F9615C" w:rsidRDefault="00F9615C" w:rsidP="00F9615C">
      <w:pPr>
        <w:numPr>
          <w:ilvl w:val="0"/>
          <w:numId w:val="41"/>
        </w:numPr>
      </w:pPr>
      <w:r w:rsidRPr="00F9615C">
        <w:rPr>
          <w:b/>
          <w:bCs/>
        </w:rPr>
        <w:t>Step 3:</w:t>
      </w:r>
      <w:r w:rsidRPr="00F9615C">
        <w:t xml:space="preserve"> System validates the input.</w:t>
      </w:r>
    </w:p>
    <w:p w14:paraId="3A00D443" w14:textId="77777777" w:rsidR="00F9615C" w:rsidRPr="00F9615C" w:rsidRDefault="00F9615C" w:rsidP="00F9615C">
      <w:pPr>
        <w:numPr>
          <w:ilvl w:val="0"/>
          <w:numId w:val="41"/>
        </w:numPr>
      </w:pPr>
      <w:r w:rsidRPr="00F9615C">
        <w:rPr>
          <w:b/>
          <w:bCs/>
        </w:rPr>
        <w:t>Step 4:</w:t>
      </w:r>
      <w:r w:rsidRPr="00F9615C">
        <w:t xml:space="preserve"> If valid, the system creates a new user profile and sends a confirmation email.</w:t>
      </w:r>
    </w:p>
    <w:p w14:paraId="4CDBE6AE" w14:textId="77777777" w:rsidR="00F9615C" w:rsidRPr="00F9615C" w:rsidRDefault="00F9615C" w:rsidP="00F9615C">
      <w:pPr>
        <w:numPr>
          <w:ilvl w:val="0"/>
          <w:numId w:val="41"/>
        </w:numPr>
      </w:pPr>
      <w:r w:rsidRPr="00F9615C">
        <w:rPr>
          <w:b/>
          <w:bCs/>
        </w:rPr>
        <w:t>Step 5:</w:t>
      </w:r>
      <w:r w:rsidRPr="00F9615C">
        <w:t xml:space="preserve"> User confirms the email address.</w:t>
      </w:r>
    </w:p>
    <w:p w14:paraId="2B2D80F9" w14:textId="77777777" w:rsidR="00F9615C" w:rsidRPr="00F9615C" w:rsidRDefault="00F9615C" w:rsidP="00F9615C">
      <w:pPr>
        <w:numPr>
          <w:ilvl w:val="0"/>
          <w:numId w:val="41"/>
        </w:numPr>
      </w:pPr>
      <w:r w:rsidRPr="00F9615C">
        <w:rPr>
          <w:b/>
          <w:bCs/>
        </w:rPr>
        <w:t>Step 6:</w:t>
      </w:r>
      <w:r w:rsidRPr="00F9615C">
        <w:t xml:space="preserve"> User logs in to their account.</w:t>
      </w:r>
    </w:p>
    <w:p w14:paraId="0BB9892E" w14:textId="77777777" w:rsidR="00F9615C" w:rsidRPr="00F9615C" w:rsidRDefault="00F9615C" w:rsidP="00F9615C">
      <w:pPr>
        <w:numPr>
          <w:ilvl w:val="0"/>
          <w:numId w:val="41"/>
        </w:numPr>
      </w:pPr>
      <w:r w:rsidRPr="00F9615C">
        <w:rPr>
          <w:b/>
          <w:bCs/>
        </w:rPr>
        <w:t>Step 7:</w:t>
      </w:r>
      <w:r w:rsidRPr="00F9615C">
        <w:t xml:space="preserve"> User can update their profile (contact info, payment methods, etc.).</w:t>
      </w:r>
    </w:p>
    <w:p w14:paraId="67D07071" w14:textId="77777777" w:rsidR="00F9615C" w:rsidRPr="00F9615C" w:rsidRDefault="00F9615C" w:rsidP="00F9615C">
      <w:pPr>
        <w:rPr>
          <w:b/>
          <w:bCs/>
        </w:rPr>
      </w:pPr>
      <w:r w:rsidRPr="00F9615C">
        <w:rPr>
          <w:b/>
          <w:bCs/>
        </w:rPr>
        <w:t>2. Auction Management Workflow</w:t>
      </w:r>
    </w:p>
    <w:p w14:paraId="42768ADF" w14:textId="77777777" w:rsidR="00F9615C" w:rsidRPr="00F9615C" w:rsidRDefault="00F9615C" w:rsidP="00F9615C">
      <w:pPr>
        <w:numPr>
          <w:ilvl w:val="0"/>
          <w:numId w:val="42"/>
        </w:numPr>
      </w:pPr>
      <w:r w:rsidRPr="00F9615C">
        <w:rPr>
          <w:b/>
          <w:bCs/>
        </w:rPr>
        <w:t>Step 1:</w:t>
      </w:r>
      <w:r w:rsidRPr="00F9615C">
        <w:t xml:space="preserve"> Auction House or Admin logs in.</w:t>
      </w:r>
    </w:p>
    <w:p w14:paraId="58BA7576" w14:textId="77777777" w:rsidR="00F9615C" w:rsidRPr="00F9615C" w:rsidRDefault="00F9615C" w:rsidP="00F9615C">
      <w:pPr>
        <w:numPr>
          <w:ilvl w:val="0"/>
          <w:numId w:val="42"/>
        </w:numPr>
      </w:pPr>
      <w:r w:rsidRPr="00F9615C">
        <w:rPr>
          <w:b/>
          <w:bCs/>
        </w:rPr>
        <w:t>Step 2:</w:t>
      </w:r>
      <w:r w:rsidRPr="00F9615C">
        <w:t xml:space="preserve"> User selects "Create Auction" option.</w:t>
      </w:r>
    </w:p>
    <w:p w14:paraId="043911A7" w14:textId="77777777" w:rsidR="00F9615C" w:rsidRPr="00F9615C" w:rsidRDefault="00F9615C" w:rsidP="00F9615C">
      <w:pPr>
        <w:numPr>
          <w:ilvl w:val="0"/>
          <w:numId w:val="42"/>
        </w:numPr>
      </w:pPr>
      <w:r w:rsidRPr="00F9615C">
        <w:rPr>
          <w:b/>
          <w:bCs/>
        </w:rPr>
        <w:t>Step 3:</w:t>
      </w:r>
      <w:r w:rsidRPr="00F9615C">
        <w:t xml:space="preserve"> User enters auction details (title, start time, end time, category).</w:t>
      </w:r>
    </w:p>
    <w:p w14:paraId="1C66E8B8" w14:textId="77777777" w:rsidR="00F9615C" w:rsidRPr="00F9615C" w:rsidRDefault="00F9615C" w:rsidP="00F9615C">
      <w:pPr>
        <w:numPr>
          <w:ilvl w:val="0"/>
          <w:numId w:val="42"/>
        </w:numPr>
      </w:pPr>
      <w:r w:rsidRPr="00F9615C">
        <w:rPr>
          <w:b/>
          <w:bCs/>
        </w:rPr>
        <w:t>Step 4:</w:t>
      </w:r>
      <w:r w:rsidRPr="00F9615C">
        <w:t xml:space="preserve"> User adds auction items (description, starting bid, images).</w:t>
      </w:r>
    </w:p>
    <w:p w14:paraId="32FAA566" w14:textId="77777777" w:rsidR="00F9615C" w:rsidRPr="00F9615C" w:rsidRDefault="00F9615C" w:rsidP="00F9615C">
      <w:pPr>
        <w:numPr>
          <w:ilvl w:val="0"/>
          <w:numId w:val="42"/>
        </w:numPr>
      </w:pPr>
      <w:r w:rsidRPr="00F9615C">
        <w:rPr>
          <w:b/>
          <w:bCs/>
        </w:rPr>
        <w:t>Step 5:</w:t>
      </w:r>
      <w:r w:rsidRPr="00F9615C">
        <w:t xml:space="preserve"> User sets bidding rules (minimum bid increment, reserve price).</w:t>
      </w:r>
    </w:p>
    <w:p w14:paraId="54A809A1" w14:textId="77777777" w:rsidR="00F9615C" w:rsidRPr="00F9615C" w:rsidRDefault="00F9615C" w:rsidP="00F9615C">
      <w:pPr>
        <w:numPr>
          <w:ilvl w:val="0"/>
          <w:numId w:val="42"/>
        </w:numPr>
      </w:pPr>
      <w:r w:rsidRPr="00F9615C">
        <w:rPr>
          <w:b/>
          <w:bCs/>
        </w:rPr>
        <w:t>Step 6:</w:t>
      </w:r>
      <w:r w:rsidRPr="00F9615C">
        <w:t xml:space="preserve"> System saves auction details and schedules the auction.</w:t>
      </w:r>
    </w:p>
    <w:p w14:paraId="4D863B95" w14:textId="77777777" w:rsidR="00F9615C" w:rsidRPr="00F9615C" w:rsidRDefault="00F9615C" w:rsidP="00F9615C">
      <w:pPr>
        <w:numPr>
          <w:ilvl w:val="0"/>
          <w:numId w:val="42"/>
        </w:numPr>
      </w:pPr>
      <w:r w:rsidRPr="00F9615C">
        <w:rPr>
          <w:b/>
          <w:bCs/>
        </w:rPr>
        <w:t>Step 7:</w:t>
      </w:r>
      <w:r w:rsidRPr="00F9615C">
        <w:t xml:space="preserve"> System sends notifications to users about the upcoming auction.</w:t>
      </w:r>
    </w:p>
    <w:p w14:paraId="31A891A8" w14:textId="77777777" w:rsidR="00F9615C" w:rsidRPr="00F9615C" w:rsidRDefault="00F9615C" w:rsidP="00F9615C">
      <w:pPr>
        <w:rPr>
          <w:b/>
          <w:bCs/>
        </w:rPr>
      </w:pPr>
      <w:r w:rsidRPr="00F9615C">
        <w:rPr>
          <w:b/>
          <w:bCs/>
        </w:rPr>
        <w:t>3. Bidding Workflow</w:t>
      </w:r>
    </w:p>
    <w:p w14:paraId="2AE89B4C" w14:textId="77777777" w:rsidR="00F9615C" w:rsidRPr="00F9615C" w:rsidRDefault="00F9615C" w:rsidP="00F9615C">
      <w:pPr>
        <w:numPr>
          <w:ilvl w:val="0"/>
          <w:numId w:val="43"/>
        </w:numPr>
      </w:pPr>
      <w:r w:rsidRPr="00F9615C">
        <w:rPr>
          <w:b/>
          <w:bCs/>
        </w:rPr>
        <w:t>Step 1:</w:t>
      </w:r>
      <w:r w:rsidRPr="00F9615C">
        <w:t xml:space="preserve"> User browses active auctions.</w:t>
      </w:r>
    </w:p>
    <w:p w14:paraId="389A6E1A" w14:textId="77777777" w:rsidR="00F9615C" w:rsidRPr="00F9615C" w:rsidRDefault="00F9615C" w:rsidP="00F9615C">
      <w:pPr>
        <w:numPr>
          <w:ilvl w:val="0"/>
          <w:numId w:val="43"/>
        </w:numPr>
      </w:pPr>
      <w:r w:rsidRPr="00F9615C">
        <w:rPr>
          <w:b/>
          <w:bCs/>
        </w:rPr>
        <w:t>Step 2:</w:t>
      </w:r>
      <w:r w:rsidRPr="00F9615C">
        <w:t xml:space="preserve"> User selects an auction item to bid on.</w:t>
      </w:r>
    </w:p>
    <w:p w14:paraId="177EBDD4" w14:textId="77777777" w:rsidR="00F9615C" w:rsidRPr="00F9615C" w:rsidRDefault="00F9615C" w:rsidP="00F9615C">
      <w:pPr>
        <w:numPr>
          <w:ilvl w:val="0"/>
          <w:numId w:val="43"/>
        </w:numPr>
      </w:pPr>
      <w:r w:rsidRPr="00F9615C">
        <w:rPr>
          <w:b/>
          <w:bCs/>
        </w:rPr>
        <w:t>Step 3:</w:t>
      </w:r>
      <w:r w:rsidRPr="00F9615C">
        <w:t xml:space="preserve"> System displays current bid status and bidding rules.</w:t>
      </w:r>
    </w:p>
    <w:p w14:paraId="74453472" w14:textId="77777777" w:rsidR="00F9615C" w:rsidRPr="00F9615C" w:rsidRDefault="00F9615C" w:rsidP="00F9615C">
      <w:pPr>
        <w:numPr>
          <w:ilvl w:val="0"/>
          <w:numId w:val="43"/>
        </w:numPr>
      </w:pPr>
      <w:r w:rsidRPr="00F9615C">
        <w:rPr>
          <w:b/>
          <w:bCs/>
        </w:rPr>
        <w:t>Step 4:</w:t>
      </w:r>
      <w:r w:rsidRPr="00F9615C">
        <w:t xml:space="preserve"> User enters their bid amount and confirms the bid.</w:t>
      </w:r>
    </w:p>
    <w:p w14:paraId="1DF9EFBA" w14:textId="77777777" w:rsidR="00F9615C" w:rsidRPr="00F9615C" w:rsidRDefault="00F9615C" w:rsidP="00F9615C">
      <w:pPr>
        <w:numPr>
          <w:ilvl w:val="0"/>
          <w:numId w:val="43"/>
        </w:numPr>
      </w:pPr>
      <w:r w:rsidRPr="00F9615C">
        <w:rPr>
          <w:b/>
          <w:bCs/>
        </w:rPr>
        <w:t>Step 5:</w:t>
      </w:r>
      <w:r w:rsidRPr="00F9615C">
        <w:t xml:space="preserve"> System validates the bid against current bid status.</w:t>
      </w:r>
    </w:p>
    <w:p w14:paraId="186E8538" w14:textId="77777777" w:rsidR="00F9615C" w:rsidRPr="00F9615C" w:rsidRDefault="00F9615C" w:rsidP="00F9615C">
      <w:pPr>
        <w:numPr>
          <w:ilvl w:val="0"/>
          <w:numId w:val="43"/>
        </w:numPr>
      </w:pPr>
      <w:r w:rsidRPr="00F9615C">
        <w:rPr>
          <w:b/>
          <w:bCs/>
        </w:rPr>
        <w:t>Step 6:</w:t>
      </w:r>
      <w:r w:rsidRPr="00F9615C">
        <w:t xml:space="preserve"> If valid, system updates the bid status and notifies other bidders.</w:t>
      </w:r>
    </w:p>
    <w:p w14:paraId="62F9763B" w14:textId="77777777" w:rsidR="00F9615C" w:rsidRPr="00F9615C" w:rsidRDefault="00F9615C" w:rsidP="00F9615C">
      <w:pPr>
        <w:numPr>
          <w:ilvl w:val="0"/>
          <w:numId w:val="43"/>
        </w:numPr>
      </w:pPr>
      <w:r w:rsidRPr="00F9615C">
        <w:rPr>
          <w:b/>
          <w:bCs/>
        </w:rPr>
        <w:t>Step 7:</w:t>
      </w:r>
      <w:r w:rsidRPr="00F9615C">
        <w:t xml:space="preserve"> User can view their bid history and watchlist.</w:t>
      </w:r>
    </w:p>
    <w:p w14:paraId="17399AD0" w14:textId="77777777" w:rsidR="00F9615C" w:rsidRPr="00F9615C" w:rsidRDefault="00F9615C" w:rsidP="00F9615C">
      <w:pPr>
        <w:rPr>
          <w:b/>
          <w:bCs/>
        </w:rPr>
      </w:pPr>
      <w:r w:rsidRPr="00F9615C">
        <w:rPr>
          <w:b/>
          <w:bCs/>
        </w:rPr>
        <w:t>4. Payment Workflow</w:t>
      </w:r>
    </w:p>
    <w:p w14:paraId="17F4EE30" w14:textId="77777777" w:rsidR="00F9615C" w:rsidRPr="00F9615C" w:rsidRDefault="00F9615C" w:rsidP="00F9615C">
      <w:pPr>
        <w:numPr>
          <w:ilvl w:val="0"/>
          <w:numId w:val="44"/>
        </w:numPr>
      </w:pPr>
      <w:r w:rsidRPr="00F9615C">
        <w:rPr>
          <w:b/>
          <w:bCs/>
        </w:rPr>
        <w:t>Step 1:</w:t>
      </w:r>
      <w:r w:rsidRPr="00F9615C">
        <w:t xml:space="preserve"> Auction </w:t>
      </w:r>
      <w:proofErr w:type="gramStart"/>
      <w:r w:rsidRPr="00F9615C">
        <w:t>closes</w:t>
      </w:r>
      <w:proofErr w:type="gramEnd"/>
      <w:r w:rsidRPr="00F9615C">
        <w:t xml:space="preserve"> and system identifies the highest bidder.</w:t>
      </w:r>
    </w:p>
    <w:p w14:paraId="2A626C00" w14:textId="77777777" w:rsidR="00F9615C" w:rsidRPr="00F9615C" w:rsidRDefault="00F9615C" w:rsidP="00F9615C">
      <w:pPr>
        <w:numPr>
          <w:ilvl w:val="0"/>
          <w:numId w:val="44"/>
        </w:numPr>
      </w:pPr>
      <w:r w:rsidRPr="00F9615C">
        <w:rPr>
          <w:b/>
          <w:bCs/>
        </w:rPr>
        <w:t>Step 2:</w:t>
      </w:r>
      <w:r w:rsidRPr="00F9615C">
        <w:t xml:space="preserve"> System generates an invoice for the winning bidder.</w:t>
      </w:r>
    </w:p>
    <w:p w14:paraId="1CD5F732" w14:textId="77777777" w:rsidR="00F9615C" w:rsidRPr="00F9615C" w:rsidRDefault="00F9615C" w:rsidP="00F9615C">
      <w:pPr>
        <w:numPr>
          <w:ilvl w:val="0"/>
          <w:numId w:val="44"/>
        </w:numPr>
      </w:pPr>
      <w:r w:rsidRPr="00F9615C">
        <w:rPr>
          <w:b/>
          <w:bCs/>
        </w:rPr>
        <w:t>Step 3:</w:t>
      </w:r>
      <w:r w:rsidRPr="00F9615C">
        <w:t xml:space="preserve"> User receives a notification for the payment.</w:t>
      </w:r>
    </w:p>
    <w:p w14:paraId="5778FFAC" w14:textId="77777777" w:rsidR="00F9615C" w:rsidRPr="00F9615C" w:rsidRDefault="00F9615C" w:rsidP="00F9615C">
      <w:pPr>
        <w:numPr>
          <w:ilvl w:val="0"/>
          <w:numId w:val="44"/>
        </w:numPr>
      </w:pPr>
      <w:r w:rsidRPr="00F9615C">
        <w:rPr>
          <w:b/>
          <w:bCs/>
        </w:rPr>
        <w:t>Step 4:</w:t>
      </w:r>
      <w:r w:rsidRPr="00F9615C">
        <w:t xml:space="preserve"> User clicks on the payment link in the invoice.</w:t>
      </w:r>
    </w:p>
    <w:p w14:paraId="57F54066" w14:textId="77777777" w:rsidR="00F9615C" w:rsidRPr="00F9615C" w:rsidRDefault="00F9615C" w:rsidP="00F9615C">
      <w:pPr>
        <w:numPr>
          <w:ilvl w:val="0"/>
          <w:numId w:val="44"/>
        </w:numPr>
      </w:pPr>
      <w:r w:rsidRPr="00F9615C">
        <w:rPr>
          <w:b/>
          <w:bCs/>
        </w:rPr>
        <w:t>Step 5:</w:t>
      </w:r>
      <w:r w:rsidRPr="00F9615C">
        <w:t xml:space="preserve"> User selects payment method and enters payment details.</w:t>
      </w:r>
    </w:p>
    <w:p w14:paraId="76B47DDD" w14:textId="77777777" w:rsidR="00F9615C" w:rsidRPr="00F9615C" w:rsidRDefault="00F9615C" w:rsidP="00F9615C">
      <w:pPr>
        <w:numPr>
          <w:ilvl w:val="0"/>
          <w:numId w:val="44"/>
        </w:numPr>
      </w:pPr>
      <w:r w:rsidRPr="00F9615C">
        <w:rPr>
          <w:b/>
          <w:bCs/>
        </w:rPr>
        <w:t>Step 6:</w:t>
      </w:r>
      <w:r w:rsidRPr="00F9615C">
        <w:t xml:space="preserve"> System processes the payment securely.</w:t>
      </w:r>
    </w:p>
    <w:p w14:paraId="054D8E4F" w14:textId="77777777" w:rsidR="00F9615C" w:rsidRPr="00F9615C" w:rsidRDefault="00F9615C" w:rsidP="00F9615C">
      <w:pPr>
        <w:numPr>
          <w:ilvl w:val="0"/>
          <w:numId w:val="44"/>
        </w:numPr>
      </w:pPr>
      <w:r w:rsidRPr="00F9615C">
        <w:rPr>
          <w:b/>
          <w:bCs/>
        </w:rPr>
        <w:t>Step 7:</w:t>
      </w:r>
      <w:r w:rsidRPr="00F9615C">
        <w:t xml:space="preserve"> Upon successful payment, the system sends confirmation and updates the order status.</w:t>
      </w:r>
    </w:p>
    <w:p w14:paraId="0B592C77" w14:textId="77777777" w:rsidR="00F9615C" w:rsidRPr="00F9615C" w:rsidRDefault="00F9615C" w:rsidP="00F9615C">
      <w:pPr>
        <w:numPr>
          <w:ilvl w:val="0"/>
          <w:numId w:val="44"/>
        </w:numPr>
      </w:pPr>
      <w:r w:rsidRPr="00F9615C">
        <w:rPr>
          <w:b/>
          <w:bCs/>
        </w:rPr>
        <w:t>Step 8:</w:t>
      </w:r>
      <w:r w:rsidRPr="00F9615C">
        <w:t xml:space="preserve"> If payment fails, the user receives a notification to retry.</w:t>
      </w:r>
    </w:p>
    <w:p w14:paraId="770B9ACF" w14:textId="77777777" w:rsidR="00F9615C" w:rsidRPr="00F9615C" w:rsidRDefault="00F9615C" w:rsidP="00F9615C">
      <w:pPr>
        <w:rPr>
          <w:b/>
          <w:bCs/>
        </w:rPr>
      </w:pPr>
      <w:r w:rsidRPr="00F9615C">
        <w:rPr>
          <w:b/>
          <w:bCs/>
        </w:rPr>
        <w:lastRenderedPageBreak/>
        <w:t>5. Notification Workflow</w:t>
      </w:r>
    </w:p>
    <w:p w14:paraId="133EDF47" w14:textId="77777777" w:rsidR="00F9615C" w:rsidRPr="00F9615C" w:rsidRDefault="00F9615C" w:rsidP="00F9615C">
      <w:pPr>
        <w:numPr>
          <w:ilvl w:val="0"/>
          <w:numId w:val="45"/>
        </w:numPr>
      </w:pPr>
      <w:r w:rsidRPr="00F9615C">
        <w:rPr>
          <w:b/>
          <w:bCs/>
        </w:rPr>
        <w:t>Step 1:</w:t>
      </w:r>
      <w:r w:rsidRPr="00F9615C">
        <w:t xml:space="preserve"> System monitors user actions (bidding, auction closures, payment statuses).</w:t>
      </w:r>
    </w:p>
    <w:p w14:paraId="6E0865CE" w14:textId="77777777" w:rsidR="00F9615C" w:rsidRPr="00F9615C" w:rsidRDefault="00F9615C" w:rsidP="00F9615C">
      <w:pPr>
        <w:numPr>
          <w:ilvl w:val="0"/>
          <w:numId w:val="45"/>
        </w:numPr>
      </w:pPr>
      <w:r w:rsidRPr="00F9615C">
        <w:rPr>
          <w:b/>
          <w:bCs/>
        </w:rPr>
        <w:t>Step 2:</w:t>
      </w:r>
      <w:r w:rsidRPr="00F9615C">
        <w:t xml:space="preserve"> Based on user preferences, system sends real-time notifications via email or app alerts.</w:t>
      </w:r>
    </w:p>
    <w:p w14:paraId="533686D2" w14:textId="77777777" w:rsidR="00F9615C" w:rsidRPr="00F9615C" w:rsidRDefault="00F9615C" w:rsidP="00F9615C">
      <w:pPr>
        <w:numPr>
          <w:ilvl w:val="0"/>
          <w:numId w:val="45"/>
        </w:numPr>
      </w:pPr>
      <w:r w:rsidRPr="00F9615C">
        <w:rPr>
          <w:b/>
          <w:bCs/>
        </w:rPr>
        <w:t>Step 3:</w:t>
      </w:r>
      <w:r w:rsidRPr="00F9615C">
        <w:t xml:space="preserve"> Users receive notifications about outbids, auction outcomes, and payment confirmations.</w:t>
      </w:r>
    </w:p>
    <w:p w14:paraId="6DDF1136" w14:textId="77777777" w:rsidR="00F9615C" w:rsidRPr="00F9615C" w:rsidRDefault="00F9615C" w:rsidP="00F9615C">
      <w:pPr>
        <w:numPr>
          <w:ilvl w:val="0"/>
          <w:numId w:val="45"/>
        </w:numPr>
      </w:pPr>
      <w:r w:rsidRPr="00F9615C">
        <w:rPr>
          <w:b/>
          <w:bCs/>
        </w:rPr>
        <w:t>Step 4:</w:t>
      </w:r>
      <w:r w:rsidRPr="00F9615C">
        <w:t xml:space="preserve"> Users can configure their notification settings in their profiles.</w:t>
      </w:r>
    </w:p>
    <w:p w14:paraId="21A4262D" w14:textId="77777777" w:rsidR="00F9615C" w:rsidRPr="00F9615C" w:rsidRDefault="00F9615C" w:rsidP="00F9615C">
      <w:pPr>
        <w:rPr>
          <w:b/>
          <w:bCs/>
        </w:rPr>
      </w:pPr>
      <w:r w:rsidRPr="00F9615C">
        <w:rPr>
          <w:b/>
          <w:bCs/>
        </w:rPr>
        <w:t>6. Feedback and Review Workflow</w:t>
      </w:r>
    </w:p>
    <w:p w14:paraId="31595302" w14:textId="77777777" w:rsidR="00F9615C" w:rsidRPr="00F9615C" w:rsidRDefault="00F9615C" w:rsidP="00F9615C">
      <w:pPr>
        <w:numPr>
          <w:ilvl w:val="0"/>
          <w:numId w:val="46"/>
        </w:numPr>
      </w:pPr>
      <w:r w:rsidRPr="00F9615C">
        <w:rPr>
          <w:b/>
          <w:bCs/>
        </w:rPr>
        <w:t>Step 1:</w:t>
      </w:r>
      <w:r w:rsidRPr="00F9615C">
        <w:t xml:space="preserve"> Once the auction is completed, the winning bidder receives a prompt to leave feedback.</w:t>
      </w:r>
    </w:p>
    <w:p w14:paraId="4AD23237" w14:textId="77777777" w:rsidR="00F9615C" w:rsidRPr="00F9615C" w:rsidRDefault="00F9615C" w:rsidP="00F9615C">
      <w:pPr>
        <w:numPr>
          <w:ilvl w:val="0"/>
          <w:numId w:val="46"/>
        </w:numPr>
      </w:pPr>
      <w:r w:rsidRPr="00F9615C">
        <w:rPr>
          <w:b/>
          <w:bCs/>
        </w:rPr>
        <w:t>Step 2:</w:t>
      </w:r>
      <w:r w:rsidRPr="00F9615C">
        <w:t xml:space="preserve"> User navigates to the feedback section for the auction item.</w:t>
      </w:r>
    </w:p>
    <w:p w14:paraId="7CDD548C" w14:textId="77777777" w:rsidR="00F9615C" w:rsidRPr="00F9615C" w:rsidRDefault="00F9615C" w:rsidP="00F9615C">
      <w:pPr>
        <w:numPr>
          <w:ilvl w:val="0"/>
          <w:numId w:val="46"/>
        </w:numPr>
      </w:pPr>
      <w:r w:rsidRPr="00F9615C">
        <w:rPr>
          <w:b/>
          <w:bCs/>
        </w:rPr>
        <w:t>Step 3:</w:t>
      </w:r>
      <w:r w:rsidRPr="00F9615C">
        <w:t xml:space="preserve"> User fills out a feedback form (rating and comments).</w:t>
      </w:r>
    </w:p>
    <w:p w14:paraId="520186A1" w14:textId="77777777" w:rsidR="00F9615C" w:rsidRPr="00F9615C" w:rsidRDefault="00F9615C" w:rsidP="00F9615C">
      <w:pPr>
        <w:numPr>
          <w:ilvl w:val="0"/>
          <w:numId w:val="46"/>
        </w:numPr>
      </w:pPr>
      <w:r w:rsidRPr="00F9615C">
        <w:rPr>
          <w:b/>
          <w:bCs/>
        </w:rPr>
        <w:t>Step 4:</w:t>
      </w:r>
      <w:r w:rsidRPr="00F9615C">
        <w:t xml:space="preserve"> System validates the input and saves the feedback.</w:t>
      </w:r>
    </w:p>
    <w:p w14:paraId="1F96AD6D" w14:textId="77777777" w:rsidR="00F9615C" w:rsidRPr="00F9615C" w:rsidRDefault="00F9615C" w:rsidP="00F9615C">
      <w:pPr>
        <w:numPr>
          <w:ilvl w:val="0"/>
          <w:numId w:val="46"/>
        </w:numPr>
      </w:pPr>
      <w:r w:rsidRPr="00F9615C">
        <w:rPr>
          <w:b/>
          <w:bCs/>
        </w:rPr>
        <w:t>Step 5:</w:t>
      </w:r>
      <w:r w:rsidRPr="00F9615C">
        <w:t xml:space="preserve"> Feedback is displayed publicly on the auction item page for other users to see.</w:t>
      </w:r>
    </w:p>
    <w:p w14:paraId="7287E764" w14:textId="77777777" w:rsidR="00F9615C" w:rsidRPr="00F9615C" w:rsidRDefault="00F9615C" w:rsidP="00F9615C">
      <w:pPr>
        <w:rPr>
          <w:b/>
          <w:bCs/>
        </w:rPr>
      </w:pPr>
      <w:r w:rsidRPr="00F9615C">
        <w:rPr>
          <w:b/>
          <w:bCs/>
        </w:rPr>
        <w:t>7. Watchlist Management Workflow</w:t>
      </w:r>
    </w:p>
    <w:p w14:paraId="62C4DB64" w14:textId="77777777" w:rsidR="00F9615C" w:rsidRPr="00F9615C" w:rsidRDefault="00F9615C" w:rsidP="00F9615C">
      <w:pPr>
        <w:numPr>
          <w:ilvl w:val="0"/>
          <w:numId w:val="47"/>
        </w:numPr>
      </w:pPr>
      <w:r w:rsidRPr="00F9615C">
        <w:rPr>
          <w:b/>
          <w:bCs/>
        </w:rPr>
        <w:t>Step 1:</w:t>
      </w:r>
      <w:r w:rsidRPr="00F9615C">
        <w:t xml:space="preserve"> User browses auction items.</w:t>
      </w:r>
    </w:p>
    <w:p w14:paraId="3521731B" w14:textId="77777777" w:rsidR="00F9615C" w:rsidRPr="00F9615C" w:rsidRDefault="00F9615C" w:rsidP="00F9615C">
      <w:pPr>
        <w:numPr>
          <w:ilvl w:val="0"/>
          <w:numId w:val="47"/>
        </w:numPr>
      </w:pPr>
      <w:r w:rsidRPr="00F9615C">
        <w:rPr>
          <w:b/>
          <w:bCs/>
        </w:rPr>
        <w:t>Step 2:</w:t>
      </w:r>
      <w:r w:rsidRPr="00F9615C">
        <w:t xml:space="preserve"> User selects an item and chooses the option to add it to their watchlist.</w:t>
      </w:r>
    </w:p>
    <w:p w14:paraId="5F499C3D" w14:textId="77777777" w:rsidR="00F9615C" w:rsidRPr="00F9615C" w:rsidRDefault="00F9615C" w:rsidP="00F9615C">
      <w:pPr>
        <w:numPr>
          <w:ilvl w:val="0"/>
          <w:numId w:val="47"/>
        </w:numPr>
      </w:pPr>
      <w:r w:rsidRPr="00F9615C">
        <w:rPr>
          <w:b/>
          <w:bCs/>
        </w:rPr>
        <w:t>Step 3:</w:t>
      </w:r>
      <w:r w:rsidRPr="00F9615C">
        <w:t xml:space="preserve"> System adds the item to the user’s watchlist.</w:t>
      </w:r>
    </w:p>
    <w:p w14:paraId="25FBAA4D" w14:textId="77777777" w:rsidR="00F9615C" w:rsidRPr="00F9615C" w:rsidRDefault="00F9615C" w:rsidP="00F9615C">
      <w:pPr>
        <w:numPr>
          <w:ilvl w:val="0"/>
          <w:numId w:val="47"/>
        </w:numPr>
      </w:pPr>
      <w:r w:rsidRPr="00F9615C">
        <w:rPr>
          <w:b/>
          <w:bCs/>
        </w:rPr>
        <w:t>Step 4:</w:t>
      </w:r>
      <w:r w:rsidRPr="00F9615C">
        <w:t xml:space="preserve"> User can view their watchlist at any time to track item status and bids.</w:t>
      </w:r>
    </w:p>
    <w:p w14:paraId="42C11328" w14:textId="77777777" w:rsidR="00F9615C" w:rsidRPr="00F9615C" w:rsidRDefault="00F9615C" w:rsidP="00F9615C">
      <w:pPr>
        <w:numPr>
          <w:ilvl w:val="0"/>
          <w:numId w:val="47"/>
        </w:numPr>
      </w:pPr>
      <w:r w:rsidRPr="00F9615C">
        <w:rPr>
          <w:b/>
          <w:bCs/>
        </w:rPr>
        <w:t>Step 5:</w:t>
      </w:r>
      <w:r w:rsidRPr="00F9615C">
        <w:t xml:space="preserve"> System sends notifications if there are updates on </w:t>
      </w:r>
      <w:proofErr w:type="spellStart"/>
      <w:r w:rsidRPr="00F9615C">
        <w:t>watchlisted</w:t>
      </w:r>
      <w:proofErr w:type="spellEnd"/>
      <w:r w:rsidRPr="00F9615C">
        <w:t xml:space="preserve"> items (e.g., bids, auction ending soon).</w:t>
      </w:r>
    </w:p>
    <w:p w14:paraId="0408AE71" w14:textId="77777777" w:rsidR="00F9615C" w:rsidRPr="00F9615C" w:rsidRDefault="00F9615C" w:rsidP="00F9615C">
      <w:pPr>
        <w:rPr>
          <w:b/>
          <w:bCs/>
        </w:rPr>
      </w:pPr>
      <w:r w:rsidRPr="00F9615C">
        <w:rPr>
          <w:b/>
          <w:bCs/>
        </w:rPr>
        <w:t>8. Delivery Management Workflow</w:t>
      </w:r>
    </w:p>
    <w:p w14:paraId="5C18CE69" w14:textId="77777777" w:rsidR="00F9615C" w:rsidRPr="00F9615C" w:rsidRDefault="00F9615C" w:rsidP="00F9615C">
      <w:pPr>
        <w:numPr>
          <w:ilvl w:val="0"/>
          <w:numId w:val="48"/>
        </w:numPr>
      </w:pPr>
      <w:r w:rsidRPr="00F9615C">
        <w:rPr>
          <w:b/>
          <w:bCs/>
        </w:rPr>
        <w:t>Step 1:</w:t>
      </w:r>
      <w:r w:rsidRPr="00F9615C">
        <w:t xml:space="preserve"> After payment confirmation, system prepares the item for delivery.</w:t>
      </w:r>
    </w:p>
    <w:p w14:paraId="3EB3762D" w14:textId="77777777" w:rsidR="00F9615C" w:rsidRPr="00F9615C" w:rsidRDefault="00F9615C" w:rsidP="00F9615C">
      <w:pPr>
        <w:numPr>
          <w:ilvl w:val="0"/>
          <w:numId w:val="48"/>
        </w:numPr>
      </w:pPr>
      <w:r w:rsidRPr="00F9615C">
        <w:rPr>
          <w:b/>
          <w:bCs/>
        </w:rPr>
        <w:t>Step 2:</w:t>
      </w:r>
      <w:r w:rsidRPr="00F9615C">
        <w:t xml:space="preserve"> System generates a delivery order and assigns a courier service.</w:t>
      </w:r>
    </w:p>
    <w:p w14:paraId="05C962A2" w14:textId="77777777" w:rsidR="00F9615C" w:rsidRPr="00F9615C" w:rsidRDefault="00F9615C" w:rsidP="00F9615C">
      <w:pPr>
        <w:numPr>
          <w:ilvl w:val="0"/>
          <w:numId w:val="48"/>
        </w:numPr>
      </w:pPr>
      <w:r w:rsidRPr="00F9615C">
        <w:rPr>
          <w:b/>
          <w:bCs/>
        </w:rPr>
        <w:t>Step 3:</w:t>
      </w:r>
      <w:r w:rsidRPr="00F9615C">
        <w:t xml:space="preserve"> User receives a notification with tracking details.</w:t>
      </w:r>
    </w:p>
    <w:p w14:paraId="19D9A2DE" w14:textId="77777777" w:rsidR="00F9615C" w:rsidRPr="00F9615C" w:rsidRDefault="00F9615C" w:rsidP="00F9615C">
      <w:pPr>
        <w:numPr>
          <w:ilvl w:val="0"/>
          <w:numId w:val="48"/>
        </w:numPr>
      </w:pPr>
      <w:r w:rsidRPr="00F9615C">
        <w:rPr>
          <w:b/>
          <w:bCs/>
        </w:rPr>
        <w:t>Step 4:</w:t>
      </w:r>
      <w:r w:rsidRPr="00F9615C">
        <w:t xml:space="preserve"> User can track the shipment through a tracking link provided in the notification.</w:t>
      </w:r>
    </w:p>
    <w:p w14:paraId="4D49D319" w14:textId="77777777" w:rsidR="00F9615C" w:rsidRPr="00F9615C" w:rsidRDefault="00F9615C" w:rsidP="00F9615C">
      <w:pPr>
        <w:numPr>
          <w:ilvl w:val="0"/>
          <w:numId w:val="48"/>
        </w:numPr>
      </w:pPr>
      <w:r w:rsidRPr="00F9615C">
        <w:rPr>
          <w:b/>
          <w:bCs/>
        </w:rPr>
        <w:t>Step 5:</w:t>
      </w:r>
      <w:r w:rsidRPr="00F9615C">
        <w:t xml:space="preserve"> Upon delivery, the system updates the order status to "Delivered."</w:t>
      </w:r>
    </w:p>
    <w:p w14:paraId="2434459E" w14:textId="77777777" w:rsidR="00F9615C" w:rsidRPr="00F9615C" w:rsidRDefault="00F9615C" w:rsidP="00F9615C">
      <w:pPr>
        <w:numPr>
          <w:ilvl w:val="0"/>
          <w:numId w:val="48"/>
        </w:numPr>
      </w:pPr>
      <w:r w:rsidRPr="00F9615C">
        <w:rPr>
          <w:b/>
          <w:bCs/>
        </w:rPr>
        <w:t>Step 6:</w:t>
      </w:r>
      <w:r w:rsidRPr="00F9615C">
        <w:t xml:space="preserve"> User can initiate a return request if needed.</w:t>
      </w:r>
    </w:p>
    <w:p w14:paraId="045F8895" w14:textId="77777777" w:rsidR="00F9615C" w:rsidRPr="00F9615C" w:rsidRDefault="00F9615C" w:rsidP="00F9615C">
      <w:pPr>
        <w:rPr>
          <w:b/>
          <w:bCs/>
        </w:rPr>
      </w:pPr>
      <w:r w:rsidRPr="00F9615C">
        <w:rPr>
          <w:b/>
          <w:bCs/>
        </w:rPr>
        <w:t>9. Reporting Workflow</w:t>
      </w:r>
    </w:p>
    <w:p w14:paraId="600768DC" w14:textId="77777777" w:rsidR="00F9615C" w:rsidRPr="00F9615C" w:rsidRDefault="00F9615C" w:rsidP="00F9615C">
      <w:pPr>
        <w:numPr>
          <w:ilvl w:val="0"/>
          <w:numId w:val="49"/>
        </w:numPr>
      </w:pPr>
      <w:r w:rsidRPr="00F9615C">
        <w:rPr>
          <w:b/>
          <w:bCs/>
        </w:rPr>
        <w:t>Step 1:</w:t>
      </w:r>
      <w:r w:rsidRPr="00F9615C">
        <w:t xml:space="preserve"> Admin or auction house manager logs in.</w:t>
      </w:r>
    </w:p>
    <w:p w14:paraId="174EAA9F" w14:textId="77777777" w:rsidR="00F9615C" w:rsidRPr="00F9615C" w:rsidRDefault="00F9615C" w:rsidP="00F9615C">
      <w:pPr>
        <w:numPr>
          <w:ilvl w:val="0"/>
          <w:numId w:val="49"/>
        </w:numPr>
      </w:pPr>
      <w:r w:rsidRPr="00F9615C">
        <w:rPr>
          <w:b/>
          <w:bCs/>
        </w:rPr>
        <w:t>Step 2:</w:t>
      </w:r>
      <w:r w:rsidRPr="00F9615C">
        <w:t xml:space="preserve"> User selects the "Reporting" module from the dashboard.</w:t>
      </w:r>
    </w:p>
    <w:p w14:paraId="3FF4626A" w14:textId="77777777" w:rsidR="00F9615C" w:rsidRPr="00F9615C" w:rsidRDefault="00F9615C" w:rsidP="00F9615C">
      <w:pPr>
        <w:numPr>
          <w:ilvl w:val="0"/>
          <w:numId w:val="49"/>
        </w:numPr>
      </w:pPr>
      <w:r w:rsidRPr="00F9615C">
        <w:rPr>
          <w:b/>
          <w:bCs/>
        </w:rPr>
        <w:t>Step 3:</w:t>
      </w:r>
      <w:r w:rsidRPr="00F9615C">
        <w:t xml:space="preserve"> User chooses the type of report to generate (auction performance, user activity, financial report).</w:t>
      </w:r>
    </w:p>
    <w:p w14:paraId="1D704F62" w14:textId="77777777" w:rsidR="00F9615C" w:rsidRPr="00F9615C" w:rsidRDefault="00F9615C" w:rsidP="00F9615C">
      <w:pPr>
        <w:numPr>
          <w:ilvl w:val="0"/>
          <w:numId w:val="49"/>
        </w:numPr>
      </w:pPr>
      <w:r w:rsidRPr="00F9615C">
        <w:rPr>
          <w:b/>
          <w:bCs/>
        </w:rPr>
        <w:t>Step 4:</w:t>
      </w:r>
      <w:r w:rsidRPr="00F9615C">
        <w:t xml:space="preserve"> System compiles data based on the selected criteria.</w:t>
      </w:r>
    </w:p>
    <w:p w14:paraId="78A21207" w14:textId="77777777" w:rsidR="00F9615C" w:rsidRPr="00F9615C" w:rsidRDefault="00F9615C" w:rsidP="00F9615C">
      <w:pPr>
        <w:numPr>
          <w:ilvl w:val="0"/>
          <w:numId w:val="49"/>
        </w:numPr>
      </w:pPr>
      <w:r w:rsidRPr="00F9615C">
        <w:rPr>
          <w:b/>
          <w:bCs/>
        </w:rPr>
        <w:t>Step 5:</w:t>
      </w:r>
      <w:r w:rsidRPr="00F9615C">
        <w:t xml:space="preserve"> User views the generated report on the dashboard or exports it in desired format (CSV, PDF).</w:t>
      </w:r>
    </w:p>
    <w:p w14:paraId="7C9A95EB" w14:textId="77777777" w:rsidR="00F9615C" w:rsidRPr="00F9615C" w:rsidRDefault="00F9615C" w:rsidP="00F9615C">
      <w:pPr>
        <w:numPr>
          <w:ilvl w:val="0"/>
          <w:numId w:val="49"/>
        </w:numPr>
      </w:pPr>
      <w:r w:rsidRPr="00F9615C">
        <w:rPr>
          <w:b/>
          <w:bCs/>
        </w:rPr>
        <w:t>Step 6:</w:t>
      </w:r>
      <w:r w:rsidRPr="00F9615C">
        <w:t xml:space="preserve"> User can set up scheduled reports to be emailed periodically.</w:t>
      </w:r>
    </w:p>
    <w:p w14:paraId="5176507B" w14:textId="77777777" w:rsidR="00F9615C" w:rsidRPr="00F9615C" w:rsidRDefault="00F9615C" w:rsidP="00F9615C">
      <w:pPr>
        <w:rPr>
          <w:b/>
          <w:bCs/>
        </w:rPr>
      </w:pPr>
      <w:r w:rsidRPr="00F9615C">
        <w:rPr>
          <w:b/>
          <w:bCs/>
        </w:rPr>
        <w:t>10. Admin Management Workflow</w:t>
      </w:r>
    </w:p>
    <w:p w14:paraId="42FA5F1E" w14:textId="77777777" w:rsidR="00F9615C" w:rsidRPr="00F9615C" w:rsidRDefault="00F9615C" w:rsidP="00F9615C">
      <w:pPr>
        <w:numPr>
          <w:ilvl w:val="0"/>
          <w:numId w:val="50"/>
        </w:numPr>
      </w:pPr>
      <w:r w:rsidRPr="00F9615C">
        <w:rPr>
          <w:b/>
          <w:bCs/>
        </w:rPr>
        <w:t>Step 1:</w:t>
      </w:r>
      <w:r w:rsidRPr="00F9615C">
        <w:t xml:space="preserve"> Admin logs in to the system.</w:t>
      </w:r>
    </w:p>
    <w:p w14:paraId="1A1FD2F9" w14:textId="77777777" w:rsidR="00F9615C" w:rsidRPr="00F9615C" w:rsidRDefault="00F9615C" w:rsidP="00F9615C">
      <w:pPr>
        <w:numPr>
          <w:ilvl w:val="0"/>
          <w:numId w:val="50"/>
        </w:numPr>
      </w:pPr>
      <w:r w:rsidRPr="00F9615C">
        <w:rPr>
          <w:b/>
          <w:bCs/>
        </w:rPr>
        <w:lastRenderedPageBreak/>
        <w:t>Step 2:</w:t>
      </w:r>
      <w:r w:rsidRPr="00F9615C">
        <w:t xml:space="preserve"> Admin manages user accounts (suspend, activate, delete).</w:t>
      </w:r>
    </w:p>
    <w:p w14:paraId="51ED6276" w14:textId="77777777" w:rsidR="00F9615C" w:rsidRPr="00F9615C" w:rsidRDefault="00F9615C" w:rsidP="00F9615C">
      <w:pPr>
        <w:numPr>
          <w:ilvl w:val="0"/>
          <w:numId w:val="50"/>
        </w:numPr>
      </w:pPr>
      <w:r w:rsidRPr="00F9615C">
        <w:rPr>
          <w:b/>
          <w:bCs/>
        </w:rPr>
        <w:t>Step 3:</w:t>
      </w:r>
      <w:r w:rsidRPr="00F9615C">
        <w:t xml:space="preserve"> Admin reviews and </w:t>
      </w:r>
      <w:proofErr w:type="gramStart"/>
      <w:r w:rsidRPr="00F9615C">
        <w:t>moderates</w:t>
      </w:r>
      <w:proofErr w:type="gramEnd"/>
      <w:r w:rsidRPr="00F9615C">
        <w:t xml:space="preserve"> comments and feedback for appropriateness.</w:t>
      </w:r>
    </w:p>
    <w:p w14:paraId="1AE73810" w14:textId="77777777" w:rsidR="00F9615C" w:rsidRPr="00F9615C" w:rsidRDefault="00F9615C" w:rsidP="00F9615C">
      <w:pPr>
        <w:numPr>
          <w:ilvl w:val="0"/>
          <w:numId w:val="50"/>
        </w:numPr>
      </w:pPr>
      <w:r w:rsidRPr="00F9615C">
        <w:rPr>
          <w:b/>
          <w:bCs/>
        </w:rPr>
        <w:t>Step 4:</w:t>
      </w:r>
      <w:r w:rsidRPr="00F9615C">
        <w:t xml:space="preserve"> Admin manages auction houses, approving or denying registration requests.</w:t>
      </w:r>
    </w:p>
    <w:p w14:paraId="335E8692" w14:textId="77777777" w:rsidR="00F9615C" w:rsidRPr="00F9615C" w:rsidRDefault="00F9615C" w:rsidP="00F9615C">
      <w:pPr>
        <w:numPr>
          <w:ilvl w:val="0"/>
          <w:numId w:val="50"/>
        </w:numPr>
      </w:pPr>
      <w:r w:rsidRPr="00F9615C">
        <w:rPr>
          <w:b/>
          <w:bCs/>
        </w:rPr>
        <w:t>Step 5:</w:t>
      </w:r>
      <w:r w:rsidRPr="00F9615C">
        <w:t xml:space="preserve"> Admin views system analytics and performance metrics for decision-making.</w:t>
      </w:r>
    </w:p>
    <w:p w14:paraId="4C5D50D3" w14:textId="77777777" w:rsidR="00F9615C" w:rsidRPr="00F9615C" w:rsidRDefault="00000000" w:rsidP="00F9615C">
      <w:r>
        <w:pict w14:anchorId="35255717">
          <v:rect id="_x0000_i1075" style="width:0;height:1.5pt" o:hralign="center" o:hrstd="t" o:hr="t" fillcolor="#a0a0a0" stroked="f"/>
        </w:pict>
      </w:r>
    </w:p>
    <w:p w14:paraId="32F29AED" w14:textId="77777777" w:rsidR="00F9615C" w:rsidRPr="00F9615C" w:rsidRDefault="00F9615C" w:rsidP="00F9615C">
      <w:pPr>
        <w:rPr>
          <w:b/>
          <w:bCs/>
        </w:rPr>
      </w:pPr>
      <w:r w:rsidRPr="00F9615C">
        <w:rPr>
          <w:b/>
          <w:bCs/>
        </w:rPr>
        <w:t>Summary of Workflows</w:t>
      </w:r>
    </w:p>
    <w:p w14:paraId="202E3BA2" w14:textId="77777777" w:rsidR="00F9615C" w:rsidRPr="00F9615C" w:rsidRDefault="00F9615C" w:rsidP="00F9615C">
      <w:r w:rsidRPr="00F9615C">
        <w:t xml:space="preserve">These workflows cover all aspects of the </w:t>
      </w:r>
      <w:r w:rsidRPr="00F9615C">
        <w:rPr>
          <w:b/>
          <w:bCs/>
        </w:rPr>
        <w:t>Online Auction System</w:t>
      </w:r>
      <w:r w:rsidRPr="00F9615C">
        <w:t>, ensuring smooth operations from user registration, auction management, bidding, and payments to feedback, delivery management, and reporting. Each workflow addresses the needs of different user roles (e.g., bidders, auction houses, administrators), facilitating an efficient and user-friendly auction experience.</w:t>
      </w:r>
    </w:p>
    <w:p w14:paraId="48FD234A" w14:textId="77777777" w:rsidR="00072402" w:rsidRDefault="00072402"/>
    <w:p w14:paraId="548E0F52" w14:textId="682A34C6" w:rsidR="00145BA2" w:rsidRDefault="00145BA2">
      <w:r>
        <w:br w:type="page"/>
      </w:r>
    </w:p>
    <w:p w14:paraId="413D3F0A" w14:textId="77777777" w:rsidR="00145BA2" w:rsidRPr="00674EC8" w:rsidRDefault="00145BA2" w:rsidP="00145BA2">
      <w:pPr>
        <w:rPr>
          <w:color w:val="FF0000"/>
          <w:sz w:val="44"/>
          <w:szCs w:val="44"/>
        </w:rPr>
      </w:pPr>
      <w:r w:rsidRPr="00674EC8">
        <w:rPr>
          <w:b/>
          <w:bCs/>
          <w:color w:val="FF0000"/>
          <w:sz w:val="44"/>
          <w:szCs w:val="44"/>
        </w:rPr>
        <w:lastRenderedPageBreak/>
        <w:t>Detailed database structure</w:t>
      </w:r>
      <w:r w:rsidRPr="00674EC8">
        <w:rPr>
          <w:color w:val="FF0000"/>
          <w:sz w:val="44"/>
          <w:szCs w:val="44"/>
        </w:rPr>
        <w:t xml:space="preserve"> </w:t>
      </w:r>
    </w:p>
    <w:p w14:paraId="65A83AE5" w14:textId="77777777" w:rsidR="00145BA2" w:rsidRPr="00674EC8" w:rsidRDefault="00145BA2" w:rsidP="00145BA2">
      <w:r>
        <w:pict w14:anchorId="073A983C">
          <v:rect id="_x0000_i1114" style="width:0;height:1.5pt" o:hralign="center" o:hrstd="t" o:hr="t" fillcolor="#a0a0a0" stroked="f"/>
        </w:pict>
      </w:r>
    </w:p>
    <w:p w14:paraId="01E86259" w14:textId="77777777" w:rsidR="00145BA2" w:rsidRPr="00674EC8" w:rsidRDefault="00145BA2" w:rsidP="00145BA2">
      <w:pPr>
        <w:rPr>
          <w:b/>
          <w:bCs/>
        </w:rPr>
      </w:pPr>
      <w:r w:rsidRPr="00674EC8">
        <w:rPr>
          <w:b/>
          <w:bCs/>
        </w:rPr>
        <w:t>1. User Table</w:t>
      </w:r>
    </w:p>
    <w:tbl>
      <w:tblPr>
        <w:tblStyle w:val="TableGrid"/>
        <w:tblW w:w="0" w:type="auto"/>
        <w:tblLook w:val="04A0" w:firstRow="1" w:lastRow="0" w:firstColumn="1" w:lastColumn="0" w:noHBand="0" w:noVBand="1"/>
      </w:tblPr>
      <w:tblGrid>
        <w:gridCol w:w="1657"/>
        <w:gridCol w:w="1321"/>
        <w:gridCol w:w="4389"/>
      </w:tblGrid>
      <w:tr w:rsidR="00145BA2" w:rsidRPr="00674EC8" w14:paraId="6CD1C849" w14:textId="77777777" w:rsidTr="009B0F95">
        <w:tc>
          <w:tcPr>
            <w:tcW w:w="0" w:type="auto"/>
            <w:hideMark/>
          </w:tcPr>
          <w:p w14:paraId="4B11AD2C" w14:textId="77777777" w:rsidR="00145BA2" w:rsidRPr="00674EC8" w:rsidRDefault="00145BA2" w:rsidP="009B0F95">
            <w:pPr>
              <w:spacing w:after="160" w:line="259" w:lineRule="auto"/>
              <w:rPr>
                <w:b/>
                <w:bCs/>
              </w:rPr>
            </w:pPr>
            <w:r w:rsidRPr="00674EC8">
              <w:rPr>
                <w:b/>
                <w:bCs/>
              </w:rPr>
              <w:t>Column Name</w:t>
            </w:r>
          </w:p>
        </w:tc>
        <w:tc>
          <w:tcPr>
            <w:tcW w:w="0" w:type="auto"/>
            <w:hideMark/>
          </w:tcPr>
          <w:p w14:paraId="002D5DB6" w14:textId="77777777" w:rsidR="00145BA2" w:rsidRPr="00674EC8" w:rsidRDefault="00145BA2" w:rsidP="009B0F95">
            <w:pPr>
              <w:spacing w:after="160" w:line="259" w:lineRule="auto"/>
              <w:rPr>
                <w:b/>
                <w:bCs/>
              </w:rPr>
            </w:pPr>
            <w:r w:rsidRPr="00674EC8">
              <w:rPr>
                <w:b/>
                <w:bCs/>
              </w:rPr>
              <w:t>Data Type</w:t>
            </w:r>
          </w:p>
        </w:tc>
        <w:tc>
          <w:tcPr>
            <w:tcW w:w="0" w:type="auto"/>
            <w:hideMark/>
          </w:tcPr>
          <w:p w14:paraId="6770C8BC" w14:textId="77777777" w:rsidR="00145BA2" w:rsidRPr="00674EC8" w:rsidRDefault="00145BA2" w:rsidP="009B0F95">
            <w:pPr>
              <w:spacing w:after="160" w:line="259" w:lineRule="auto"/>
              <w:rPr>
                <w:b/>
                <w:bCs/>
              </w:rPr>
            </w:pPr>
            <w:r w:rsidRPr="00674EC8">
              <w:rPr>
                <w:b/>
                <w:bCs/>
              </w:rPr>
              <w:t>Constraints</w:t>
            </w:r>
          </w:p>
        </w:tc>
      </w:tr>
      <w:tr w:rsidR="00145BA2" w:rsidRPr="00674EC8" w14:paraId="633BBADF" w14:textId="77777777" w:rsidTr="009B0F95">
        <w:tc>
          <w:tcPr>
            <w:tcW w:w="0" w:type="auto"/>
            <w:hideMark/>
          </w:tcPr>
          <w:p w14:paraId="46FD87A3" w14:textId="77777777" w:rsidR="00145BA2" w:rsidRPr="00674EC8" w:rsidRDefault="00145BA2" w:rsidP="009B0F95">
            <w:pPr>
              <w:spacing w:after="160" w:line="259" w:lineRule="auto"/>
            </w:pPr>
            <w:proofErr w:type="spellStart"/>
            <w:r w:rsidRPr="00674EC8">
              <w:t>user_id</w:t>
            </w:r>
            <w:proofErr w:type="spellEnd"/>
          </w:p>
        </w:tc>
        <w:tc>
          <w:tcPr>
            <w:tcW w:w="0" w:type="auto"/>
            <w:hideMark/>
          </w:tcPr>
          <w:p w14:paraId="07496072" w14:textId="77777777" w:rsidR="00145BA2" w:rsidRPr="00674EC8" w:rsidRDefault="00145BA2" w:rsidP="009B0F95">
            <w:pPr>
              <w:spacing w:after="160" w:line="259" w:lineRule="auto"/>
            </w:pPr>
            <w:r w:rsidRPr="00674EC8">
              <w:t>INT</w:t>
            </w:r>
          </w:p>
        </w:tc>
        <w:tc>
          <w:tcPr>
            <w:tcW w:w="0" w:type="auto"/>
            <w:hideMark/>
          </w:tcPr>
          <w:p w14:paraId="25059BEE" w14:textId="77777777" w:rsidR="00145BA2" w:rsidRPr="00674EC8" w:rsidRDefault="00145BA2" w:rsidP="009B0F95">
            <w:pPr>
              <w:spacing w:after="160" w:line="259" w:lineRule="auto"/>
            </w:pPr>
            <w:r w:rsidRPr="00674EC8">
              <w:t>PRIMARY KEY, AUTO_INCREMENT</w:t>
            </w:r>
          </w:p>
        </w:tc>
      </w:tr>
      <w:tr w:rsidR="00145BA2" w:rsidRPr="00674EC8" w14:paraId="0D7D8946" w14:textId="77777777" w:rsidTr="009B0F95">
        <w:tc>
          <w:tcPr>
            <w:tcW w:w="0" w:type="auto"/>
            <w:hideMark/>
          </w:tcPr>
          <w:p w14:paraId="057CECCF" w14:textId="77777777" w:rsidR="00145BA2" w:rsidRPr="00674EC8" w:rsidRDefault="00145BA2" w:rsidP="009B0F95">
            <w:pPr>
              <w:spacing w:after="160" w:line="259" w:lineRule="auto"/>
            </w:pPr>
            <w:r w:rsidRPr="00674EC8">
              <w:t>username</w:t>
            </w:r>
          </w:p>
        </w:tc>
        <w:tc>
          <w:tcPr>
            <w:tcW w:w="0" w:type="auto"/>
            <w:hideMark/>
          </w:tcPr>
          <w:p w14:paraId="249574FA" w14:textId="77777777" w:rsidR="00145BA2" w:rsidRPr="00674EC8" w:rsidRDefault="00145BA2" w:rsidP="009B0F95">
            <w:pPr>
              <w:spacing w:after="160" w:line="259" w:lineRule="auto"/>
            </w:pPr>
            <w:r w:rsidRPr="00674EC8">
              <w:t>VARCHAR</w:t>
            </w:r>
          </w:p>
        </w:tc>
        <w:tc>
          <w:tcPr>
            <w:tcW w:w="0" w:type="auto"/>
            <w:hideMark/>
          </w:tcPr>
          <w:p w14:paraId="14B56201" w14:textId="77777777" w:rsidR="00145BA2" w:rsidRPr="00674EC8" w:rsidRDefault="00145BA2" w:rsidP="009B0F95">
            <w:pPr>
              <w:spacing w:after="160" w:line="259" w:lineRule="auto"/>
            </w:pPr>
            <w:r w:rsidRPr="00674EC8">
              <w:t>NOT NULL</w:t>
            </w:r>
          </w:p>
        </w:tc>
      </w:tr>
      <w:tr w:rsidR="00145BA2" w:rsidRPr="00674EC8" w14:paraId="136BFDC3" w14:textId="77777777" w:rsidTr="009B0F95">
        <w:tc>
          <w:tcPr>
            <w:tcW w:w="0" w:type="auto"/>
            <w:hideMark/>
          </w:tcPr>
          <w:p w14:paraId="2407EBCB" w14:textId="77777777" w:rsidR="00145BA2" w:rsidRPr="00674EC8" w:rsidRDefault="00145BA2" w:rsidP="009B0F95">
            <w:pPr>
              <w:spacing w:after="160" w:line="259" w:lineRule="auto"/>
            </w:pPr>
            <w:r w:rsidRPr="00674EC8">
              <w:t>password</w:t>
            </w:r>
          </w:p>
        </w:tc>
        <w:tc>
          <w:tcPr>
            <w:tcW w:w="0" w:type="auto"/>
            <w:hideMark/>
          </w:tcPr>
          <w:p w14:paraId="5EED8869" w14:textId="77777777" w:rsidR="00145BA2" w:rsidRPr="00674EC8" w:rsidRDefault="00145BA2" w:rsidP="009B0F95">
            <w:pPr>
              <w:spacing w:after="160" w:line="259" w:lineRule="auto"/>
            </w:pPr>
            <w:r w:rsidRPr="00674EC8">
              <w:t>VARCHAR</w:t>
            </w:r>
          </w:p>
        </w:tc>
        <w:tc>
          <w:tcPr>
            <w:tcW w:w="0" w:type="auto"/>
            <w:hideMark/>
          </w:tcPr>
          <w:p w14:paraId="599710CA" w14:textId="77777777" w:rsidR="00145BA2" w:rsidRPr="00674EC8" w:rsidRDefault="00145BA2" w:rsidP="009B0F95">
            <w:pPr>
              <w:spacing w:after="160" w:line="259" w:lineRule="auto"/>
            </w:pPr>
            <w:r w:rsidRPr="00674EC8">
              <w:t>NOT NULL</w:t>
            </w:r>
          </w:p>
        </w:tc>
      </w:tr>
      <w:tr w:rsidR="00145BA2" w:rsidRPr="00674EC8" w14:paraId="4A35C0F8" w14:textId="77777777" w:rsidTr="009B0F95">
        <w:tc>
          <w:tcPr>
            <w:tcW w:w="0" w:type="auto"/>
            <w:hideMark/>
          </w:tcPr>
          <w:p w14:paraId="30F2D64A" w14:textId="77777777" w:rsidR="00145BA2" w:rsidRPr="00674EC8" w:rsidRDefault="00145BA2" w:rsidP="009B0F95">
            <w:pPr>
              <w:spacing w:after="160" w:line="259" w:lineRule="auto"/>
            </w:pPr>
            <w:r w:rsidRPr="00674EC8">
              <w:t>email</w:t>
            </w:r>
          </w:p>
        </w:tc>
        <w:tc>
          <w:tcPr>
            <w:tcW w:w="0" w:type="auto"/>
            <w:hideMark/>
          </w:tcPr>
          <w:p w14:paraId="6F13B46A" w14:textId="77777777" w:rsidR="00145BA2" w:rsidRPr="00674EC8" w:rsidRDefault="00145BA2" w:rsidP="009B0F95">
            <w:pPr>
              <w:spacing w:after="160" w:line="259" w:lineRule="auto"/>
            </w:pPr>
            <w:r w:rsidRPr="00674EC8">
              <w:t>VARCHAR</w:t>
            </w:r>
          </w:p>
        </w:tc>
        <w:tc>
          <w:tcPr>
            <w:tcW w:w="0" w:type="auto"/>
            <w:hideMark/>
          </w:tcPr>
          <w:p w14:paraId="61FD370C" w14:textId="77777777" w:rsidR="00145BA2" w:rsidRPr="00674EC8" w:rsidRDefault="00145BA2" w:rsidP="009B0F95">
            <w:pPr>
              <w:spacing w:after="160" w:line="259" w:lineRule="auto"/>
            </w:pPr>
            <w:r w:rsidRPr="00674EC8">
              <w:t>UNIQUE, NOT NULL</w:t>
            </w:r>
          </w:p>
        </w:tc>
      </w:tr>
      <w:tr w:rsidR="00145BA2" w:rsidRPr="00674EC8" w14:paraId="4C3D22CA" w14:textId="77777777" w:rsidTr="009B0F95">
        <w:tc>
          <w:tcPr>
            <w:tcW w:w="0" w:type="auto"/>
            <w:hideMark/>
          </w:tcPr>
          <w:p w14:paraId="0B38BC5E" w14:textId="77777777" w:rsidR="00145BA2" w:rsidRPr="00674EC8" w:rsidRDefault="00145BA2" w:rsidP="009B0F95">
            <w:pPr>
              <w:spacing w:after="160" w:line="259" w:lineRule="auto"/>
            </w:pPr>
            <w:r w:rsidRPr="00674EC8">
              <w:t>phone</w:t>
            </w:r>
          </w:p>
        </w:tc>
        <w:tc>
          <w:tcPr>
            <w:tcW w:w="0" w:type="auto"/>
            <w:hideMark/>
          </w:tcPr>
          <w:p w14:paraId="1A9F2690" w14:textId="77777777" w:rsidR="00145BA2" w:rsidRPr="00674EC8" w:rsidRDefault="00145BA2" w:rsidP="009B0F95">
            <w:pPr>
              <w:spacing w:after="160" w:line="259" w:lineRule="auto"/>
            </w:pPr>
            <w:r w:rsidRPr="00674EC8">
              <w:t>VARCHAR</w:t>
            </w:r>
          </w:p>
        </w:tc>
        <w:tc>
          <w:tcPr>
            <w:tcW w:w="0" w:type="auto"/>
            <w:hideMark/>
          </w:tcPr>
          <w:p w14:paraId="66970F91" w14:textId="77777777" w:rsidR="00145BA2" w:rsidRPr="00674EC8" w:rsidRDefault="00145BA2" w:rsidP="009B0F95">
            <w:pPr>
              <w:spacing w:after="160" w:line="259" w:lineRule="auto"/>
            </w:pPr>
            <w:r w:rsidRPr="00674EC8">
              <w:t>NOT NULL</w:t>
            </w:r>
          </w:p>
        </w:tc>
      </w:tr>
      <w:tr w:rsidR="00145BA2" w:rsidRPr="00674EC8" w14:paraId="6B5FC7C7" w14:textId="77777777" w:rsidTr="009B0F95">
        <w:tc>
          <w:tcPr>
            <w:tcW w:w="0" w:type="auto"/>
            <w:hideMark/>
          </w:tcPr>
          <w:p w14:paraId="606C758C" w14:textId="77777777" w:rsidR="00145BA2" w:rsidRPr="00674EC8" w:rsidRDefault="00145BA2" w:rsidP="009B0F95">
            <w:pPr>
              <w:spacing w:after="160" w:line="259" w:lineRule="auto"/>
            </w:pPr>
            <w:r w:rsidRPr="00674EC8">
              <w:t>address</w:t>
            </w:r>
          </w:p>
        </w:tc>
        <w:tc>
          <w:tcPr>
            <w:tcW w:w="0" w:type="auto"/>
            <w:hideMark/>
          </w:tcPr>
          <w:p w14:paraId="3BE677B7" w14:textId="77777777" w:rsidR="00145BA2" w:rsidRPr="00674EC8" w:rsidRDefault="00145BA2" w:rsidP="009B0F95">
            <w:pPr>
              <w:spacing w:after="160" w:line="259" w:lineRule="auto"/>
            </w:pPr>
            <w:r w:rsidRPr="00674EC8">
              <w:t>VARCHAR</w:t>
            </w:r>
          </w:p>
        </w:tc>
        <w:tc>
          <w:tcPr>
            <w:tcW w:w="0" w:type="auto"/>
            <w:hideMark/>
          </w:tcPr>
          <w:p w14:paraId="138B8AFD" w14:textId="77777777" w:rsidR="00145BA2" w:rsidRPr="00674EC8" w:rsidRDefault="00145BA2" w:rsidP="009B0F95">
            <w:pPr>
              <w:spacing w:after="160" w:line="259" w:lineRule="auto"/>
            </w:pPr>
            <w:r w:rsidRPr="00674EC8">
              <w:t>NOT NULL</w:t>
            </w:r>
          </w:p>
        </w:tc>
      </w:tr>
      <w:tr w:rsidR="00145BA2" w:rsidRPr="00674EC8" w14:paraId="784B70A1" w14:textId="77777777" w:rsidTr="009B0F95">
        <w:tc>
          <w:tcPr>
            <w:tcW w:w="0" w:type="auto"/>
            <w:hideMark/>
          </w:tcPr>
          <w:p w14:paraId="547FFC27" w14:textId="77777777" w:rsidR="00145BA2" w:rsidRPr="00674EC8" w:rsidRDefault="00145BA2" w:rsidP="009B0F95">
            <w:pPr>
              <w:spacing w:after="160" w:line="259" w:lineRule="auto"/>
            </w:pPr>
            <w:proofErr w:type="spellStart"/>
            <w:r w:rsidRPr="00674EC8">
              <w:t>role_id</w:t>
            </w:r>
            <w:proofErr w:type="spellEnd"/>
          </w:p>
        </w:tc>
        <w:tc>
          <w:tcPr>
            <w:tcW w:w="0" w:type="auto"/>
            <w:hideMark/>
          </w:tcPr>
          <w:p w14:paraId="4CF93C82" w14:textId="77777777" w:rsidR="00145BA2" w:rsidRPr="00674EC8" w:rsidRDefault="00145BA2" w:rsidP="009B0F95">
            <w:pPr>
              <w:spacing w:after="160" w:line="259" w:lineRule="auto"/>
            </w:pPr>
            <w:r w:rsidRPr="00674EC8">
              <w:t>INT</w:t>
            </w:r>
          </w:p>
        </w:tc>
        <w:tc>
          <w:tcPr>
            <w:tcW w:w="0" w:type="auto"/>
            <w:hideMark/>
          </w:tcPr>
          <w:p w14:paraId="109326FD" w14:textId="77777777" w:rsidR="00145BA2" w:rsidRPr="00674EC8" w:rsidRDefault="00145BA2" w:rsidP="009B0F95">
            <w:pPr>
              <w:spacing w:after="160" w:line="259" w:lineRule="auto"/>
            </w:pPr>
            <w:r w:rsidRPr="00674EC8">
              <w:t xml:space="preserve">FOREIGN KEY (References </w:t>
            </w:r>
            <w:proofErr w:type="spellStart"/>
            <w:r w:rsidRPr="00674EC8">
              <w:t>UserRole.role_id</w:t>
            </w:r>
            <w:proofErr w:type="spellEnd"/>
            <w:r w:rsidRPr="00674EC8">
              <w:t>)</w:t>
            </w:r>
          </w:p>
        </w:tc>
      </w:tr>
      <w:tr w:rsidR="00145BA2" w:rsidRPr="00674EC8" w14:paraId="63F6BEDA" w14:textId="77777777" w:rsidTr="009B0F95">
        <w:tc>
          <w:tcPr>
            <w:tcW w:w="0" w:type="auto"/>
            <w:hideMark/>
          </w:tcPr>
          <w:p w14:paraId="012CBD97" w14:textId="77777777" w:rsidR="00145BA2" w:rsidRPr="00674EC8" w:rsidRDefault="00145BA2" w:rsidP="009B0F95">
            <w:pPr>
              <w:spacing w:after="160" w:line="259" w:lineRule="auto"/>
            </w:pPr>
            <w:proofErr w:type="spellStart"/>
            <w:r w:rsidRPr="00674EC8">
              <w:t>created_at</w:t>
            </w:r>
            <w:proofErr w:type="spellEnd"/>
          </w:p>
        </w:tc>
        <w:tc>
          <w:tcPr>
            <w:tcW w:w="0" w:type="auto"/>
            <w:hideMark/>
          </w:tcPr>
          <w:p w14:paraId="2C71E8F4" w14:textId="77777777" w:rsidR="00145BA2" w:rsidRPr="00674EC8" w:rsidRDefault="00145BA2" w:rsidP="009B0F95">
            <w:pPr>
              <w:spacing w:after="160" w:line="259" w:lineRule="auto"/>
            </w:pPr>
            <w:r w:rsidRPr="00674EC8">
              <w:t>TIMESTAMP</w:t>
            </w:r>
          </w:p>
        </w:tc>
        <w:tc>
          <w:tcPr>
            <w:tcW w:w="0" w:type="auto"/>
            <w:hideMark/>
          </w:tcPr>
          <w:p w14:paraId="29029ABB" w14:textId="77777777" w:rsidR="00145BA2" w:rsidRPr="00674EC8" w:rsidRDefault="00145BA2" w:rsidP="009B0F95">
            <w:pPr>
              <w:spacing w:after="160" w:line="259" w:lineRule="auto"/>
            </w:pPr>
            <w:r w:rsidRPr="00674EC8">
              <w:t>DEFAULT CURRENT_TIMESTAMP</w:t>
            </w:r>
          </w:p>
        </w:tc>
      </w:tr>
    </w:tbl>
    <w:p w14:paraId="0C049B43" w14:textId="77777777" w:rsidR="00145BA2" w:rsidRPr="00674EC8" w:rsidRDefault="00145BA2" w:rsidP="00145BA2">
      <w:r>
        <w:pict w14:anchorId="6DEEDC28">
          <v:rect id="_x0000_i1115" style="width:0;height:1.5pt" o:hralign="center" o:hrstd="t" o:hr="t" fillcolor="#a0a0a0" stroked="f"/>
        </w:pict>
      </w:r>
    </w:p>
    <w:p w14:paraId="27C4FDE8" w14:textId="77777777" w:rsidR="00145BA2" w:rsidRPr="00674EC8" w:rsidRDefault="00145BA2" w:rsidP="00145BA2">
      <w:pPr>
        <w:rPr>
          <w:b/>
          <w:bCs/>
        </w:rPr>
      </w:pPr>
      <w:r w:rsidRPr="00674EC8">
        <w:rPr>
          <w:b/>
          <w:bCs/>
        </w:rPr>
        <w:t xml:space="preserve">2. </w:t>
      </w:r>
      <w:proofErr w:type="spellStart"/>
      <w:r w:rsidRPr="00674EC8">
        <w:rPr>
          <w:b/>
          <w:bCs/>
        </w:rPr>
        <w:t>AuctionItem</w:t>
      </w:r>
      <w:proofErr w:type="spellEnd"/>
      <w:r w:rsidRPr="00674EC8">
        <w:rPr>
          <w:b/>
          <w:bCs/>
        </w:rPr>
        <w:t xml:space="preserve"> Table</w:t>
      </w:r>
    </w:p>
    <w:tbl>
      <w:tblPr>
        <w:tblStyle w:val="TableGrid"/>
        <w:tblW w:w="0" w:type="auto"/>
        <w:tblLook w:val="04A0" w:firstRow="1" w:lastRow="0" w:firstColumn="1" w:lastColumn="0" w:noHBand="0" w:noVBand="1"/>
      </w:tblPr>
      <w:tblGrid>
        <w:gridCol w:w="1902"/>
        <w:gridCol w:w="1199"/>
        <w:gridCol w:w="5914"/>
      </w:tblGrid>
      <w:tr w:rsidR="00145BA2" w:rsidRPr="00674EC8" w14:paraId="53F471F8" w14:textId="77777777" w:rsidTr="009B0F95">
        <w:tc>
          <w:tcPr>
            <w:tcW w:w="0" w:type="auto"/>
            <w:hideMark/>
          </w:tcPr>
          <w:p w14:paraId="4B4D7955" w14:textId="77777777" w:rsidR="00145BA2" w:rsidRPr="00674EC8" w:rsidRDefault="00145BA2" w:rsidP="009B0F95">
            <w:pPr>
              <w:spacing w:after="160" w:line="259" w:lineRule="auto"/>
              <w:rPr>
                <w:b/>
                <w:bCs/>
              </w:rPr>
            </w:pPr>
            <w:r w:rsidRPr="00674EC8">
              <w:rPr>
                <w:b/>
                <w:bCs/>
              </w:rPr>
              <w:t>Column Name</w:t>
            </w:r>
          </w:p>
        </w:tc>
        <w:tc>
          <w:tcPr>
            <w:tcW w:w="0" w:type="auto"/>
            <w:hideMark/>
          </w:tcPr>
          <w:p w14:paraId="763499BA" w14:textId="77777777" w:rsidR="00145BA2" w:rsidRPr="00674EC8" w:rsidRDefault="00145BA2" w:rsidP="009B0F95">
            <w:pPr>
              <w:spacing w:after="160" w:line="259" w:lineRule="auto"/>
              <w:rPr>
                <w:b/>
                <w:bCs/>
              </w:rPr>
            </w:pPr>
            <w:r w:rsidRPr="00674EC8">
              <w:rPr>
                <w:b/>
                <w:bCs/>
              </w:rPr>
              <w:t>Data Type</w:t>
            </w:r>
          </w:p>
        </w:tc>
        <w:tc>
          <w:tcPr>
            <w:tcW w:w="0" w:type="auto"/>
            <w:hideMark/>
          </w:tcPr>
          <w:p w14:paraId="5AFA6B55" w14:textId="77777777" w:rsidR="00145BA2" w:rsidRPr="00674EC8" w:rsidRDefault="00145BA2" w:rsidP="009B0F95">
            <w:pPr>
              <w:spacing w:after="160" w:line="259" w:lineRule="auto"/>
              <w:rPr>
                <w:b/>
                <w:bCs/>
              </w:rPr>
            </w:pPr>
            <w:r w:rsidRPr="00674EC8">
              <w:rPr>
                <w:b/>
                <w:bCs/>
              </w:rPr>
              <w:t>Constraints</w:t>
            </w:r>
          </w:p>
        </w:tc>
      </w:tr>
      <w:tr w:rsidR="00145BA2" w:rsidRPr="00674EC8" w14:paraId="0DDB6178" w14:textId="77777777" w:rsidTr="009B0F95">
        <w:tc>
          <w:tcPr>
            <w:tcW w:w="0" w:type="auto"/>
            <w:hideMark/>
          </w:tcPr>
          <w:p w14:paraId="63C52BFB" w14:textId="77777777" w:rsidR="00145BA2" w:rsidRPr="00674EC8" w:rsidRDefault="00145BA2" w:rsidP="009B0F95">
            <w:pPr>
              <w:spacing w:after="160" w:line="259" w:lineRule="auto"/>
            </w:pPr>
            <w:proofErr w:type="spellStart"/>
            <w:r w:rsidRPr="00674EC8">
              <w:t>item_id</w:t>
            </w:r>
            <w:proofErr w:type="spellEnd"/>
          </w:p>
        </w:tc>
        <w:tc>
          <w:tcPr>
            <w:tcW w:w="0" w:type="auto"/>
            <w:hideMark/>
          </w:tcPr>
          <w:p w14:paraId="1E3523D0" w14:textId="77777777" w:rsidR="00145BA2" w:rsidRPr="00674EC8" w:rsidRDefault="00145BA2" w:rsidP="009B0F95">
            <w:pPr>
              <w:spacing w:after="160" w:line="259" w:lineRule="auto"/>
            </w:pPr>
            <w:r w:rsidRPr="00674EC8">
              <w:t>INT</w:t>
            </w:r>
          </w:p>
        </w:tc>
        <w:tc>
          <w:tcPr>
            <w:tcW w:w="0" w:type="auto"/>
            <w:hideMark/>
          </w:tcPr>
          <w:p w14:paraId="77AB9E0D" w14:textId="77777777" w:rsidR="00145BA2" w:rsidRPr="00674EC8" w:rsidRDefault="00145BA2" w:rsidP="009B0F95">
            <w:pPr>
              <w:spacing w:after="160" w:line="259" w:lineRule="auto"/>
            </w:pPr>
            <w:r w:rsidRPr="00674EC8">
              <w:t>PRIMARY KEY, AUTO_INCREMENT</w:t>
            </w:r>
          </w:p>
        </w:tc>
      </w:tr>
      <w:tr w:rsidR="00145BA2" w:rsidRPr="00674EC8" w14:paraId="743B7B74" w14:textId="77777777" w:rsidTr="009B0F95">
        <w:tc>
          <w:tcPr>
            <w:tcW w:w="0" w:type="auto"/>
            <w:hideMark/>
          </w:tcPr>
          <w:p w14:paraId="3436FF1A" w14:textId="77777777" w:rsidR="00145BA2" w:rsidRPr="00674EC8" w:rsidRDefault="00145BA2" w:rsidP="009B0F95">
            <w:pPr>
              <w:spacing w:after="160" w:line="259" w:lineRule="auto"/>
            </w:pPr>
            <w:r w:rsidRPr="00674EC8">
              <w:t>name</w:t>
            </w:r>
          </w:p>
        </w:tc>
        <w:tc>
          <w:tcPr>
            <w:tcW w:w="0" w:type="auto"/>
            <w:hideMark/>
          </w:tcPr>
          <w:p w14:paraId="3CE55F5D" w14:textId="77777777" w:rsidR="00145BA2" w:rsidRPr="00674EC8" w:rsidRDefault="00145BA2" w:rsidP="009B0F95">
            <w:pPr>
              <w:spacing w:after="160" w:line="259" w:lineRule="auto"/>
            </w:pPr>
            <w:r w:rsidRPr="00674EC8">
              <w:t>VARCHAR</w:t>
            </w:r>
          </w:p>
        </w:tc>
        <w:tc>
          <w:tcPr>
            <w:tcW w:w="0" w:type="auto"/>
            <w:hideMark/>
          </w:tcPr>
          <w:p w14:paraId="4688413C" w14:textId="77777777" w:rsidR="00145BA2" w:rsidRPr="00674EC8" w:rsidRDefault="00145BA2" w:rsidP="009B0F95">
            <w:pPr>
              <w:spacing w:after="160" w:line="259" w:lineRule="auto"/>
            </w:pPr>
            <w:r w:rsidRPr="00674EC8">
              <w:t>NOT NULL</w:t>
            </w:r>
          </w:p>
        </w:tc>
      </w:tr>
      <w:tr w:rsidR="00145BA2" w:rsidRPr="00674EC8" w14:paraId="681F153D" w14:textId="77777777" w:rsidTr="009B0F95">
        <w:tc>
          <w:tcPr>
            <w:tcW w:w="0" w:type="auto"/>
            <w:hideMark/>
          </w:tcPr>
          <w:p w14:paraId="28FBF71F" w14:textId="77777777" w:rsidR="00145BA2" w:rsidRPr="00674EC8" w:rsidRDefault="00145BA2" w:rsidP="009B0F95">
            <w:pPr>
              <w:spacing w:after="160" w:line="259" w:lineRule="auto"/>
            </w:pPr>
            <w:r w:rsidRPr="00674EC8">
              <w:t>description</w:t>
            </w:r>
          </w:p>
        </w:tc>
        <w:tc>
          <w:tcPr>
            <w:tcW w:w="0" w:type="auto"/>
            <w:hideMark/>
          </w:tcPr>
          <w:p w14:paraId="65441BFA" w14:textId="77777777" w:rsidR="00145BA2" w:rsidRPr="00674EC8" w:rsidRDefault="00145BA2" w:rsidP="009B0F95">
            <w:pPr>
              <w:spacing w:after="160" w:line="259" w:lineRule="auto"/>
            </w:pPr>
            <w:r w:rsidRPr="00674EC8">
              <w:t>TEXT</w:t>
            </w:r>
          </w:p>
        </w:tc>
        <w:tc>
          <w:tcPr>
            <w:tcW w:w="0" w:type="auto"/>
            <w:hideMark/>
          </w:tcPr>
          <w:p w14:paraId="00F23D1C" w14:textId="77777777" w:rsidR="00145BA2" w:rsidRPr="00674EC8" w:rsidRDefault="00145BA2" w:rsidP="009B0F95">
            <w:pPr>
              <w:spacing w:after="160" w:line="259" w:lineRule="auto"/>
            </w:pPr>
          </w:p>
        </w:tc>
      </w:tr>
      <w:tr w:rsidR="00145BA2" w:rsidRPr="00674EC8" w14:paraId="07B35FF8" w14:textId="77777777" w:rsidTr="009B0F95">
        <w:tc>
          <w:tcPr>
            <w:tcW w:w="0" w:type="auto"/>
            <w:hideMark/>
          </w:tcPr>
          <w:p w14:paraId="0B7EBC9A" w14:textId="77777777" w:rsidR="00145BA2" w:rsidRPr="00674EC8" w:rsidRDefault="00145BA2" w:rsidP="009B0F95">
            <w:pPr>
              <w:spacing w:after="160" w:line="259" w:lineRule="auto"/>
            </w:pPr>
            <w:proofErr w:type="spellStart"/>
            <w:r w:rsidRPr="00674EC8">
              <w:t>starting_price</w:t>
            </w:r>
            <w:proofErr w:type="spellEnd"/>
          </w:p>
        </w:tc>
        <w:tc>
          <w:tcPr>
            <w:tcW w:w="0" w:type="auto"/>
            <w:hideMark/>
          </w:tcPr>
          <w:p w14:paraId="18160D0E" w14:textId="77777777" w:rsidR="00145BA2" w:rsidRPr="00674EC8" w:rsidRDefault="00145BA2" w:rsidP="009B0F95">
            <w:pPr>
              <w:spacing w:after="160" w:line="259" w:lineRule="auto"/>
            </w:pPr>
            <w:r w:rsidRPr="00674EC8">
              <w:t>DOUBLE</w:t>
            </w:r>
          </w:p>
        </w:tc>
        <w:tc>
          <w:tcPr>
            <w:tcW w:w="0" w:type="auto"/>
            <w:hideMark/>
          </w:tcPr>
          <w:p w14:paraId="20FF92E7" w14:textId="77777777" w:rsidR="00145BA2" w:rsidRPr="00674EC8" w:rsidRDefault="00145BA2" w:rsidP="009B0F95">
            <w:pPr>
              <w:spacing w:after="160" w:line="259" w:lineRule="auto"/>
            </w:pPr>
            <w:r w:rsidRPr="00674EC8">
              <w:t>NOT NULL</w:t>
            </w:r>
          </w:p>
        </w:tc>
      </w:tr>
      <w:tr w:rsidR="00145BA2" w:rsidRPr="00674EC8" w14:paraId="3EFAE0AA" w14:textId="77777777" w:rsidTr="009B0F95">
        <w:tc>
          <w:tcPr>
            <w:tcW w:w="0" w:type="auto"/>
            <w:hideMark/>
          </w:tcPr>
          <w:p w14:paraId="07755B7A" w14:textId="77777777" w:rsidR="00145BA2" w:rsidRPr="00674EC8" w:rsidRDefault="00145BA2" w:rsidP="009B0F95">
            <w:pPr>
              <w:spacing w:after="160" w:line="259" w:lineRule="auto"/>
            </w:pPr>
            <w:proofErr w:type="spellStart"/>
            <w:r w:rsidRPr="00674EC8">
              <w:t>current_price</w:t>
            </w:r>
            <w:proofErr w:type="spellEnd"/>
          </w:p>
        </w:tc>
        <w:tc>
          <w:tcPr>
            <w:tcW w:w="0" w:type="auto"/>
            <w:hideMark/>
          </w:tcPr>
          <w:p w14:paraId="3C431B81" w14:textId="77777777" w:rsidR="00145BA2" w:rsidRPr="00674EC8" w:rsidRDefault="00145BA2" w:rsidP="009B0F95">
            <w:pPr>
              <w:spacing w:after="160" w:line="259" w:lineRule="auto"/>
            </w:pPr>
            <w:r w:rsidRPr="00674EC8">
              <w:t>DOUBLE</w:t>
            </w:r>
          </w:p>
        </w:tc>
        <w:tc>
          <w:tcPr>
            <w:tcW w:w="0" w:type="auto"/>
            <w:hideMark/>
          </w:tcPr>
          <w:p w14:paraId="758308F0" w14:textId="77777777" w:rsidR="00145BA2" w:rsidRPr="00674EC8" w:rsidRDefault="00145BA2" w:rsidP="009B0F95">
            <w:pPr>
              <w:spacing w:after="160" w:line="259" w:lineRule="auto"/>
            </w:pPr>
          </w:p>
        </w:tc>
      </w:tr>
      <w:tr w:rsidR="00145BA2" w:rsidRPr="00674EC8" w14:paraId="6A3438AF" w14:textId="77777777" w:rsidTr="009B0F95">
        <w:tc>
          <w:tcPr>
            <w:tcW w:w="0" w:type="auto"/>
            <w:hideMark/>
          </w:tcPr>
          <w:p w14:paraId="3989AECD" w14:textId="77777777" w:rsidR="00145BA2" w:rsidRPr="00674EC8" w:rsidRDefault="00145BA2" w:rsidP="009B0F95">
            <w:pPr>
              <w:spacing w:after="160" w:line="259" w:lineRule="auto"/>
            </w:pPr>
            <w:proofErr w:type="spellStart"/>
            <w:r w:rsidRPr="00674EC8">
              <w:t>start_time</w:t>
            </w:r>
            <w:proofErr w:type="spellEnd"/>
          </w:p>
        </w:tc>
        <w:tc>
          <w:tcPr>
            <w:tcW w:w="0" w:type="auto"/>
            <w:hideMark/>
          </w:tcPr>
          <w:p w14:paraId="7203CE87" w14:textId="77777777" w:rsidR="00145BA2" w:rsidRPr="00674EC8" w:rsidRDefault="00145BA2" w:rsidP="009B0F95">
            <w:pPr>
              <w:spacing w:after="160" w:line="259" w:lineRule="auto"/>
            </w:pPr>
            <w:r w:rsidRPr="00674EC8">
              <w:t>DATETIME</w:t>
            </w:r>
          </w:p>
        </w:tc>
        <w:tc>
          <w:tcPr>
            <w:tcW w:w="0" w:type="auto"/>
            <w:hideMark/>
          </w:tcPr>
          <w:p w14:paraId="17170C01" w14:textId="77777777" w:rsidR="00145BA2" w:rsidRPr="00674EC8" w:rsidRDefault="00145BA2" w:rsidP="009B0F95">
            <w:pPr>
              <w:spacing w:after="160" w:line="259" w:lineRule="auto"/>
            </w:pPr>
            <w:r w:rsidRPr="00674EC8">
              <w:t>NOT NULL</w:t>
            </w:r>
          </w:p>
        </w:tc>
      </w:tr>
      <w:tr w:rsidR="00145BA2" w:rsidRPr="00674EC8" w14:paraId="20E09C1F" w14:textId="77777777" w:rsidTr="009B0F95">
        <w:tc>
          <w:tcPr>
            <w:tcW w:w="0" w:type="auto"/>
            <w:hideMark/>
          </w:tcPr>
          <w:p w14:paraId="706F85DC" w14:textId="77777777" w:rsidR="00145BA2" w:rsidRPr="00674EC8" w:rsidRDefault="00145BA2" w:rsidP="009B0F95">
            <w:pPr>
              <w:spacing w:after="160" w:line="259" w:lineRule="auto"/>
            </w:pPr>
            <w:proofErr w:type="spellStart"/>
            <w:r w:rsidRPr="00674EC8">
              <w:t>end_time</w:t>
            </w:r>
            <w:proofErr w:type="spellEnd"/>
          </w:p>
        </w:tc>
        <w:tc>
          <w:tcPr>
            <w:tcW w:w="0" w:type="auto"/>
            <w:hideMark/>
          </w:tcPr>
          <w:p w14:paraId="016F4588" w14:textId="77777777" w:rsidR="00145BA2" w:rsidRPr="00674EC8" w:rsidRDefault="00145BA2" w:rsidP="009B0F95">
            <w:pPr>
              <w:spacing w:after="160" w:line="259" w:lineRule="auto"/>
            </w:pPr>
            <w:r w:rsidRPr="00674EC8">
              <w:t>DATETIME</w:t>
            </w:r>
          </w:p>
        </w:tc>
        <w:tc>
          <w:tcPr>
            <w:tcW w:w="0" w:type="auto"/>
            <w:hideMark/>
          </w:tcPr>
          <w:p w14:paraId="24CB2895" w14:textId="77777777" w:rsidR="00145BA2" w:rsidRPr="00674EC8" w:rsidRDefault="00145BA2" w:rsidP="009B0F95">
            <w:pPr>
              <w:spacing w:after="160" w:line="259" w:lineRule="auto"/>
            </w:pPr>
            <w:r w:rsidRPr="00674EC8">
              <w:t>NOT NULL</w:t>
            </w:r>
          </w:p>
        </w:tc>
      </w:tr>
      <w:tr w:rsidR="00145BA2" w:rsidRPr="00674EC8" w14:paraId="277E0F0E" w14:textId="77777777" w:rsidTr="009B0F95">
        <w:tc>
          <w:tcPr>
            <w:tcW w:w="0" w:type="auto"/>
            <w:hideMark/>
          </w:tcPr>
          <w:p w14:paraId="63D214E2" w14:textId="77777777" w:rsidR="00145BA2" w:rsidRPr="00674EC8" w:rsidRDefault="00145BA2" w:rsidP="009B0F95">
            <w:pPr>
              <w:spacing w:after="160" w:line="259" w:lineRule="auto"/>
            </w:pPr>
            <w:r w:rsidRPr="00674EC8">
              <w:t>status</w:t>
            </w:r>
          </w:p>
        </w:tc>
        <w:tc>
          <w:tcPr>
            <w:tcW w:w="0" w:type="auto"/>
            <w:hideMark/>
          </w:tcPr>
          <w:p w14:paraId="0D780C77" w14:textId="77777777" w:rsidR="00145BA2" w:rsidRPr="00674EC8" w:rsidRDefault="00145BA2" w:rsidP="009B0F95">
            <w:pPr>
              <w:spacing w:after="160" w:line="259" w:lineRule="auto"/>
            </w:pPr>
            <w:r w:rsidRPr="00674EC8">
              <w:t>ENUM</w:t>
            </w:r>
          </w:p>
        </w:tc>
        <w:tc>
          <w:tcPr>
            <w:tcW w:w="0" w:type="auto"/>
            <w:hideMark/>
          </w:tcPr>
          <w:p w14:paraId="5182F1AB" w14:textId="77777777" w:rsidR="00145BA2" w:rsidRPr="00674EC8" w:rsidRDefault="00145BA2" w:rsidP="009B0F95">
            <w:pPr>
              <w:spacing w:after="160" w:line="259" w:lineRule="auto"/>
            </w:pPr>
            <w:r w:rsidRPr="00674EC8">
              <w:t>('Active', 'Closed') NOT NULL</w:t>
            </w:r>
          </w:p>
        </w:tc>
      </w:tr>
      <w:tr w:rsidR="00145BA2" w:rsidRPr="00674EC8" w14:paraId="489FD363" w14:textId="77777777" w:rsidTr="009B0F95">
        <w:tc>
          <w:tcPr>
            <w:tcW w:w="0" w:type="auto"/>
            <w:hideMark/>
          </w:tcPr>
          <w:p w14:paraId="2A144F13" w14:textId="77777777" w:rsidR="00145BA2" w:rsidRPr="00674EC8" w:rsidRDefault="00145BA2" w:rsidP="009B0F95">
            <w:pPr>
              <w:spacing w:after="160" w:line="259" w:lineRule="auto"/>
            </w:pPr>
            <w:proofErr w:type="spellStart"/>
            <w:r w:rsidRPr="00674EC8">
              <w:t>category_id</w:t>
            </w:r>
            <w:proofErr w:type="spellEnd"/>
          </w:p>
        </w:tc>
        <w:tc>
          <w:tcPr>
            <w:tcW w:w="0" w:type="auto"/>
            <w:hideMark/>
          </w:tcPr>
          <w:p w14:paraId="682A4E36" w14:textId="77777777" w:rsidR="00145BA2" w:rsidRPr="00674EC8" w:rsidRDefault="00145BA2" w:rsidP="009B0F95">
            <w:pPr>
              <w:spacing w:after="160" w:line="259" w:lineRule="auto"/>
            </w:pPr>
            <w:r w:rsidRPr="00674EC8">
              <w:t>INT</w:t>
            </w:r>
          </w:p>
        </w:tc>
        <w:tc>
          <w:tcPr>
            <w:tcW w:w="0" w:type="auto"/>
            <w:hideMark/>
          </w:tcPr>
          <w:p w14:paraId="3A07644E" w14:textId="77777777" w:rsidR="00145BA2" w:rsidRPr="00674EC8" w:rsidRDefault="00145BA2" w:rsidP="009B0F95">
            <w:pPr>
              <w:spacing w:after="160" w:line="259" w:lineRule="auto"/>
            </w:pPr>
            <w:r w:rsidRPr="00674EC8">
              <w:t xml:space="preserve">FOREIGN KEY (References </w:t>
            </w:r>
            <w:proofErr w:type="spellStart"/>
            <w:r w:rsidRPr="00674EC8">
              <w:t>Category.category_id</w:t>
            </w:r>
            <w:proofErr w:type="spellEnd"/>
            <w:r w:rsidRPr="00674EC8">
              <w:t>)</w:t>
            </w:r>
          </w:p>
        </w:tc>
      </w:tr>
      <w:tr w:rsidR="00145BA2" w:rsidRPr="00674EC8" w14:paraId="16E3A74E" w14:textId="77777777" w:rsidTr="009B0F95">
        <w:tc>
          <w:tcPr>
            <w:tcW w:w="0" w:type="auto"/>
            <w:hideMark/>
          </w:tcPr>
          <w:p w14:paraId="367D48A5" w14:textId="77777777" w:rsidR="00145BA2" w:rsidRPr="00674EC8" w:rsidRDefault="00145BA2" w:rsidP="009B0F95">
            <w:pPr>
              <w:spacing w:after="160" w:line="259" w:lineRule="auto"/>
            </w:pPr>
            <w:proofErr w:type="spellStart"/>
            <w:r w:rsidRPr="00674EC8">
              <w:t>auction_house_id</w:t>
            </w:r>
            <w:proofErr w:type="spellEnd"/>
          </w:p>
        </w:tc>
        <w:tc>
          <w:tcPr>
            <w:tcW w:w="0" w:type="auto"/>
            <w:hideMark/>
          </w:tcPr>
          <w:p w14:paraId="7F58A6F2" w14:textId="77777777" w:rsidR="00145BA2" w:rsidRPr="00674EC8" w:rsidRDefault="00145BA2" w:rsidP="009B0F95">
            <w:pPr>
              <w:spacing w:after="160" w:line="259" w:lineRule="auto"/>
            </w:pPr>
            <w:r w:rsidRPr="00674EC8">
              <w:t>INT</w:t>
            </w:r>
          </w:p>
        </w:tc>
        <w:tc>
          <w:tcPr>
            <w:tcW w:w="0" w:type="auto"/>
            <w:hideMark/>
          </w:tcPr>
          <w:p w14:paraId="07099D49" w14:textId="77777777" w:rsidR="00145BA2" w:rsidRPr="00674EC8" w:rsidRDefault="00145BA2" w:rsidP="009B0F95">
            <w:pPr>
              <w:spacing w:after="160" w:line="259" w:lineRule="auto"/>
            </w:pPr>
            <w:r w:rsidRPr="00674EC8">
              <w:t xml:space="preserve">FOREIGN KEY (References </w:t>
            </w:r>
            <w:proofErr w:type="spellStart"/>
            <w:r w:rsidRPr="00674EC8">
              <w:t>AuctionHouse.auction_house_id</w:t>
            </w:r>
            <w:proofErr w:type="spellEnd"/>
            <w:r w:rsidRPr="00674EC8">
              <w:t>)</w:t>
            </w:r>
          </w:p>
        </w:tc>
      </w:tr>
      <w:tr w:rsidR="00145BA2" w:rsidRPr="00674EC8" w14:paraId="7A6F33D6" w14:textId="77777777" w:rsidTr="009B0F95">
        <w:tc>
          <w:tcPr>
            <w:tcW w:w="0" w:type="auto"/>
            <w:hideMark/>
          </w:tcPr>
          <w:p w14:paraId="36960E23" w14:textId="77777777" w:rsidR="00145BA2" w:rsidRPr="00674EC8" w:rsidRDefault="00145BA2" w:rsidP="009B0F95">
            <w:pPr>
              <w:spacing w:after="160" w:line="259" w:lineRule="auto"/>
            </w:pPr>
            <w:proofErr w:type="spellStart"/>
            <w:r w:rsidRPr="00674EC8">
              <w:t>owner_id</w:t>
            </w:r>
            <w:proofErr w:type="spellEnd"/>
          </w:p>
        </w:tc>
        <w:tc>
          <w:tcPr>
            <w:tcW w:w="0" w:type="auto"/>
            <w:hideMark/>
          </w:tcPr>
          <w:p w14:paraId="35A93466" w14:textId="77777777" w:rsidR="00145BA2" w:rsidRPr="00674EC8" w:rsidRDefault="00145BA2" w:rsidP="009B0F95">
            <w:pPr>
              <w:spacing w:after="160" w:line="259" w:lineRule="auto"/>
            </w:pPr>
            <w:r w:rsidRPr="00674EC8">
              <w:t>INT</w:t>
            </w:r>
          </w:p>
        </w:tc>
        <w:tc>
          <w:tcPr>
            <w:tcW w:w="0" w:type="auto"/>
            <w:hideMark/>
          </w:tcPr>
          <w:p w14:paraId="374C052C" w14:textId="77777777" w:rsidR="00145BA2" w:rsidRPr="00674EC8" w:rsidRDefault="00145BA2" w:rsidP="009B0F95">
            <w:pPr>
              <w:spacing w:after="160" w:line="259" w:lineRule="auto"/>
            </w:pPr>
            <w:r w:rsidRPr="00674EC8">
              <w:t xml:space="preserve">FOREIGN KEY (References </w:t>
            </w:r>
            <w:proofErr w:type="spellStart"/>
            <w:r w:rsidRPr="00674EC8">
              <w:t>User.user_id</w:t>
            </w:r>
            <w:proofErr w:type="spellEnd"/>
            <w:r w:rsidRPr="00674EC8">
              <w:t>)</w:t>
            </w:r>
          </w:p>
        </w:tc>
      </w:tr>
    </w:tbl>
    <w:p w14:paraId="17248431" w14:textId="77777777" w:rsidR="00145BA2" w:rsidRPr="00674EC8" w:rsidRDefault="00145BA2" w:rsidP="00145BA2">
      <w:r>
        <w:pict w14:anchorId="7F80EABB">
          <v:rect id="_x0000_i1116" style="width:0;height:1.5pt" o:hralign="center" o:hrstd="t" o:hr="t" fillcolor="#a0a0a0" stroked="f"/>
        </w:pict>
      </w:r>
    </w:p>
    <w:p w14:paraId="6EF0118E" w14:textId="77777777" w:rsidR="00145BA2" w:rsidRPr="00674EC8" w:rsidRDefault="00145BA2" w:rsidP="00145BA2">
      <w:pPr>
        <w:rPr>
          <w:b/>
          <w:bCs/>
        </w:rPr>
      </w:pPr>
      <w:r w:rsidRPr="00674EC8">
        <w:rPr>
          <w:b/>
          <w:bCs/>
        </w:rPr>
        <w:t>3. Bid Table</w:t>
      </w:r>
    </w:p>
    <w:tbl>
      <w:tblPr>
        <w:tblStyle w:val="TableGrid"/>
        <w:tblW w:w="0" w:type="auto"/>
        <w:tblLook w:val="04A0" w:firstRow="1" w:lastRow="0" w:firstColumn="1" w:lastColumn="0" w:noHBand="0" w:noVBand="1"/>
      </w:tblPr>
      <w:tblGrid>
        <w:gridCol w:w="1657"/>
        <w:gridCol w:w="1199"/>
        <w:gridCol w:w="4749"/>
      </w:tblGrid>
      <w:tr w:rsidR="00145BA2" w:rsidRPr="00674EC8" w14:paraId="2433627B" w14:textId="77777777" w:rsidTr="009B0F95">
        <w:tc>
          <w:tcPr>
            <w:tcW w:w="0" w:type="auto"/>
            <w:hideMark/>
          </w:tcPr>
          <w:p w14:paraId="0ADE78EA" w14:textId="77777777" w:rsidR="00145BA2" w:rsidRPr="00674EC8" w:rsidRDefault="00145BA2" w:rsidP="009B0F95">
            <w:pPr>
              <w:spacing w:after="160" w:line="259" w:lineRule="auto"/>
              <w:rPr>
                <w:b/>
                <w:bCs/>
              </w:rPr>
            </w:pPr>
            <w:r w:rsidRPr="00674EC8">
              <w:rPr>
                <w:b/>
                <w:bCs/>
              </w:rPr>
              <w:t>Column Name</w:t>
            </w:r>
          </w:p>
        </w:tc>
        <w:tc>
          <w:tcPr>
            <w:tcW w:w="0" w:type="auto"/>
            <w:hideMark/>
          </w:tcPr>
          <w:p w14:paraId="13D15418" w14:textId="77777777" w:rsidR="00145BA2" w:rsidRPr="00674EC8" w:rsidRDefault="00145BA2" w:rsidP="009B0F95">
            <w:pPr>
              <w:spacing w:after="160" w:line="259" w:lineRule="auto"/>
              <w:rPr>
                <w:b/>
                <w:bCs/>
              </w:rPr>
            </w:pPr>
            <w:r w:rsidRPr="00674EC8">
              <w:rPr>
                <w:b/>
                <w:bCs/>
              </w:rPr>
              <w:t>Data Type</w:t>
            </w:r>
          </w:p>
        </w:tc>
        <w:tc>
          <w:tcPr>
            <w:tcW w:w="0" w:type="auto"/>
            <w:hideMark/>
          </w:tcPr>
          <w:p w14:paraId="6093E134" w14:textId="77777777" w:rsidR="00145BA2" w:rsidRPr="00674EC8" w:rsidRDefault="00145BA2" w:rsidP="009B0F95">
            <w:pPr>
              <w:spacing w:after="160" w:line="259" w:lineRule="auto"/>
              <w:rPr>
                <w:b/>
                <w:bCs/>
              </w:rPr>
            </w:pPr>
            <w:r w:rsidRPr="00674EC8">
              <w:rPr>
                <w:b/>
                <w:bCs/>
              </w:rPr>
              <w:t>Constraints</w:t>
            </w:r>
          </w:p>
        </w:tc>
      </w:tr>
      <w:tr w:rsidR="00145BA2" w:rsidRPr="00674EC8" w14:paraId="39C1BF0E" w14:textId="77777777" w:rsidTr="009B0F95">
        <w:tc>
          <w:tcPr>
            <w:tcW w:w="0" w:type="auto"/>
            <w:hideMark/>
          </w:tcPr>
          <w:p w14:paraId="6255D34F" w14:textId="77777777" w:rsidR="00145BA2" w:rsidRPr="00674EC8" w:rsidRDefault="00145BA2" w:rsidP="009B0F95">
            <w:pPr>
              <w:spacing w:after="160" w:line="259" w:lineRule="auto"/>
            </w:pPr>
            <w:proofErr w:type="spellStart"/>
            <w:r w:rsidRPr="00674EC8">
              <w:t>bid_id</w:t>
            </w:r>
            <w:proofErr w:type="spellEnd"/>
          </w:p>
        </w:tc>
        <w:tc>
          <w:tcPr>
            <w:tcW w:w="0" w:type="auto"/>
            <w:hideMark/>
          </w:tcPr>
          <w:p w14:paraId="11987A9C" w14:textId="77777777" w:rsidR="00145BA2" w:rsidRPr="00674EC8" w:rsidRDefault="00145BA2" w:rsidP="009B0F95">
            <w:pPr>
              <w:spacing w:after="160" w:line="259" w:lineRule="auto"/>
            </w:pPr>
            <w:r w:rsidRPr="00674EC8">
              <w:t>INT</w:t>
            </w:r>
          </w:p>
        </w:tc>
        <w:tc>
          <w:tcPr>
            <w:tcW w:w="0" w:type="auto"/>
            <w:hideMark/>
          </w:tcPr>
          <w:p w14:paraId="21A45E48" w14:textId="77777777" w:rsidR="00145BA2" w:rsidRPr="00674EC8" w:rsidRDefault="00145BA2" w:rsidP="009B0F95">
            <w:pPr>
              <w:spacing w:after="160" w:line="259" w:lineRule="auto"/>
            </w:pPr>
            <w:r w:rsidRPr="00674EC8">
              <w:t>PRIMARY KEY, AUTO_INCREMENT</w:t>
            </w:r>
          </w:p>
        </w:tc>
      </w:tr>
      <w:tr w:rsidR="00145BA2" w:rsidRPr="00674EC8" w14:paraId="1F74FD03" w14:textId="77777777" w:rsidTr="009B0F95">
        <w:tc>
          <w:tcPr>
            <w:tcW w:w="0" w:type="auto"/>
            <w:hideMark/>
          </w:tcPr>
          <w:p w14:paraId="58CB6030" w14:textId="77777777" w:rsidR="00145BA2" w:rsidRPr="00674EC8" w:rsidRDefault="00145BA2" w:rsidP="009B0F95">
            <w:pPr>
              <w:spacing w:after="160" w:line="259" w:lineRule="auto"/>
            </w:pPr>
            <w:proofErr w:type="spellStart"/>
            <w:r w:rsidRPr="00674EC8">
              <w:t>bid_amount</w:t>
            </w:r>
            <w:proofErr w:type="spellEnd"/>
          </w:p>
        </w:tc>
        <w:tc>
          <w:tcPr>
            <w:tcW w:w="0" w:type="auto"/>
            <w:hideMark/>
          </w:tcPr>
          <w:p w14:paraId="0D36050E" w14:textId="77777777" w:rsidR="00145BA2" w:rsidRPr="00674EC8" w:rsidRDefault="00145BA2" w:rsidP="009B0F95">
            <w:pPr>
              <w:spacing w:after="160" w:line="259" w:lineRule="auto"/>
            </w:pPr>
            <w:r w:rsidRPr="00674EC8">
              <w:t>DOUBLE</w:t>
            </w:r>
          </w:p>
        </w:tc>
        <w:tc>
          <w:tcPr>
            <w:tcW w:w="0" w:type="auto"/>
            <w:hideMark/>
          </w:tcPr>
          <w:p w14:paraId="6C6CA7F9" w14:textId="77777777" w:rsidR="00145BA2" w:rsidRPr="00674EC8" w:rsidRDefault="00145BA2" w:rsidP="009B0F95">
            <w:pPr>
              <w:spacing w:after="160" w:line="259" w:lineRule="auto"/>
            </w:pPr>
            <w:r w:rsidRPr="00674EC8">
              <w:t>NOT NULL</w:t>
            </w:r>
          </w:p>
        </w:tc>
      </w:tr>
      <w:tr w:rsidR="00145BA2" w:rsidRPr="00674EC8" w14:paraId="7C523783" w14:textId="77777777" w:rsidTr="009B0F95">
        <w:tc>
          <w:tcPr>
            <w:tcW w:w="0" w:type="auto"/>
            <w:hideMark/>
          </w:tcPr>
          <w:p w14:paraId="661B11D0" w14:textId="77777777" w:rsidR="00145BA2" w:rsidRPr="00674EC8" w:rsidRDefault="00145BA2" w:rsidP="009B0F95">
            <w:pPr>
              <w:spacing w:after="160" w:line="259" w:lineRule="auto"/>
            </w:pPr>
            <w:proofErr w:type="spellStart"/>
            <w:r w:rsidRPr="00674EC8">
              <w:t>bid_time</w:t>
            </w:r>
            <w:proofErr w:type="spellEnd"/>
          </w:p>
        </w:tc>
        <w:tc>
          <w:tcPr>
            <w:tcW w:w="0" w:type="auto"/>
            <w:hideMark/>
          </w:tcPr>
          <w:p w14:paraId="37873B78" w14:textId="77777777" w:rsidR="00145BA2" w:rsidRPr="00674EC8" w:rsidRDefault="00145BA2" w:rsidP="009B0F95">
            <w:pPr>
              <w:spacing w:after="160" w:line="259" w:lineRule="auto"/>
            </w:pPr>
            <w:r w:rsidRPr="00674EC8">
              <w:t>DATETIME</w:t>
            </w:r>
          </w:p>
        </w:tc>
        <w:tc>
          <w:tcPr>
            <w:tcW w:w="0" w:type="auto"/>
            <w:hideMark/>
          </w:tcPr>
          <w:p w14:paraId="5A013B71" w14:textId="77777777" w:rsidR="00145BA2" w:rsidRPr="00674EC8" w:rsidRDefault="00145BA2" w:rsidP="009B0F95">
            <w:pPr>
              <w:spacing w:after="160" w:line="259" w:lineRule="auto"/>
            </w:pPr>
            <w:r w:rsidRPr="00674EC8">
              <w:t>NOT NULL</w:t>
            </w:r>
          </w:p>
        </w:tc>
      </w:tr>
      <w:tr w:rsidR="00145BA2" w:rsidRPr="00674EC8" w14:paraId="4F95C0C1" w14:textId="77777777" w:rsidTr="009B0F95">
        <w:tc>
          <w:tcPr>
            <w:tcW w:w="0" w:type="auto"/>
            <w:hideMark/>
          </w:tcPr>
          <w:p w14:paraId="79289825" w14:textId="77777777" w:rsidR="00145BA2" w:rsidRPr="00674EC8" w:rsidRDefault="00145BA2" w:rsidP="009B0F95">
            <w:pPr>
              <w:spacing w:after="160" w:line="259" w:lineRule="auto"/>
            </w:pPr>
            <w:proofErr w:type="spellStart"/>
            <w:r w:rsidRPr="00674EC8">
              <w:t>user_id</w:t>
            </w:r>
            <w:proofErr w:type="spellEnd"/>
          </w:p>
        </w:tc>
        <w:tc>
          <w:tcPr>
            <w:tcW w:w="0" w:type="auto"/>
            <w:hideMark/>
          </w:tcPr>
          <w:p w14:paraId="2561B183" w14:textId="77777777" w:rsidR="00145BA2" w:rsidRPr="00674EC8" w:rsidRDefault="00145BA2" w:rsidP="009B0F95">
            <w:pPr>
              <w:spacing w:after="160" w:line="259" w:lineRule="auto"/>
            </w:pPr>
            <w:r w:rsidRPr="00674EC8">
              <w:t>INT</w:t>
            </w:r>
          </w:p>
        </w:tc>
        <w:tc>
          <w:tcPr>
            <w:tcW w:w="0" w:type="auto"/>
            <w:hideMark/>
          </w:tcPr>
          <w:p w14:paraId="2FE3C1FD" w14:textId="77777777" w:rsidR="00145BA2" w:rsidRPr="00674EC8" w:rsidRDefault="00145BA2" w:rsidP="009B0F95">
            <w:pPr>
              <w:spacing w:after="160" w:line="259" w:lineRule="auto"/>
            </w:pPr>
            <w:r w:rsidRPr="00674EC8">
              <w:t xml:space="preserve">FOREIGN KEY (References </w:t>
            </w:r>
            <w:proofErr w:type="spellStart"/>
            <w:r w:rsidRPr="00674EC8">
              <w:t>User.user_id</w:t>
            </w:r>
            <w:proofErr w:type="spellEnd"/>
            <w:r w:rsidRPr="00674EC8">
              <w:t>)</w:t>
            </w:r>
          </w:p>
        </w:tc>
      </w:tr>
      <w:tr w:rsidR="00145BA2" w:rsidRPr="00674EC8" w14:paraId="50D6D0F6" w14:textId="77777777" w:rsidTr="009B0F95">
        <w:tc>
          <w:tcPr>
            <w:tcW w:w="0" w:type="auto"/>
            <w:hideMark/>
          </w:tcPr>
          <w:p w14:paraId="3F108EA5" w14:textId="77777777" w:rsidR="00145BA2" w:rsidRPr="00674EC8" w:rsidRDefault="00145BA2" w:rsidP="009B0F95">
            <w:pPr>
              <w:spacing w:after="160" w:line="259" w:lineRule="auto"/>
            </w:pPr>
            <w:proofErr w:type="spellStart"/>
            <w:r w:rsidRPr="00674EC8">
              <w:lastRenderedPageBreak/>
              <w:t>item_id</w:t>
            </w:r>
            <w:proofErr w:type="spellEnd"/>
          </w:p>
        </w:tc>
        <w:tc>
          <w:tcPr>
            <w:tcW w:w="0" w:type="auto"/>
            <w:hideMark/>
          </w:tcPr>
          <w:p w14:paraId="793D244F" w14:textId="77777777" w:rsidR="00145BA2" w:rsidRPr="00674EC8" w:rsidRDefault="00145BA2" w:rsidP="009B0F95">
            <w:pPr>
              <w:spacing w:after="160" w:line="259" w:lineRule="auto"/>
            </w:pPr>
            <w:r w:rsidRPr="00674EC8">
              <w:t>INT</w:t>
            </w:r>
          </w:p>
        </w:tc>
        <w:tc>
          <w:tcPr>
            <w:tcW w:w="0" w:type="auto"/>
            <w:hideMark/>
          </w:tcPr>
          <w:p w14:paraId="39A6D8C5" w14:textId="77777777" w:rsidR="00145BA2" w:rsidRPr="00674EC8" w:rsidRDefault="00145BA2" w:rsidP="009B0F95">
            <w:pPr>
              <w:spacing w:after="160" w:line="259" w:lineRule="auto"/>
            </w:pPr>
            <w:r w:rsidRPr="00674EC8">
              <w:t xml:space="preserve">FOREIGN KEY (References </w:t>
            </w:r>
            <w:proofErr w:type="spellStart"/>
            <w:r w:rsidRPr="00674EC8">
              <w:t>AuctionItem.item_id</w:t>
            </w:r>
            <w:proofErr w:type="spellEnd"/>
            <w:r w:rsidRPr="00674EC8">
              <w:t>)</w:t>
            </w:r>
          </w:p>
        </w:tc>
      </w:tr>
      <w:tr w:rsidR="00145BA2" w:rsidRPr="00674EC8" w14:paraId="375CA8DF" w14:textId="77777777" w:rsidTr="009B0F95">
        <w:tc>
          <w:tcPr>
            <w:tcW w:w="0" w:type="auto"/>
            <w:hideMark/>
          </w:tcPr>
          <w:p w14:paraId="5C1B4D93" w14:textId="77777777" w:rsidR="00145BA2" w:rsidRPr="00674EC8" w:rsidRDefault="00145BA2" w:rsidP="009B0F95">
            <w:pPr>
              <w:spacing w:after="160" w:line="259" w:lineRule="auto"/>
            </w:pPr>
            <w:r w:rsidRPr="00674EC8">
              <w:t>status</w:t>
            </w:r>
          </w:p>
        </w:tc>
        <w:tc>
          <w:tcPr>
            <w:tcW w:w="0" w:type="auto"/>
            <w:hideMark/>
          </w:tcPr>
          <w:p w14:paraId="1E7BE2EF" w14:textId="77777777" w:rsidR="00145BA2" w:rsidRPr="00674EC8" w:rsidRDefault="00145BA2" w:rsidP="009B0F95">
            <w:pPr>
              <w:spacing w:after="160" w:line="259" w:lineRule="auto"/>
            </w:pPr>
            <w:r w:rsidRPr="00674EC8">
              <w:t>ENUM</w:t>
            </w:r>
          </w:p>
        </w:tc>
        <w:tc>
          <w:tcPr>
            <w:tcW w:w="0" w:type="auto"/>
            <w:hideMark/>
          </w:tcPr>
          <w:p w14:paraId="11BDBF32" w14:textId="77777777" w:rsidR="00145BA2" w:rsidRPr="00674EC8" w:rsidRDefault="00145BA2" w:rsidP="009B0F95">
            <w:pPr>
              <w:spacing w:after="160" w:line="259" w:lineRule="auto"/>
            </w:pPr>
            <w:r w:rsidRPr="00674EC8">
              <w:t>('Accepted', 'Rejected') NOT NULL</w:t>
            </w:r>
          </w:p>
        </w:tc>
      </w:tr>
    </w:tbl>
    <w:p w14:paraId="78C74654" w14:textId="77777777" w:rsidR="00145BA2" w:rsidRPr="00674EC8" w:rsidRDefault="00145BA2" w:rsidP="00145BA2">
      <w:r>
        <w:pict w14:anchorId="0FBA000C">
          <v:rect id="_x0000_i1117" style="width:0;height:1.5pt" o:hralign="center" o:hrstd="t" o:hr="t" fillcolor="#a0a0a0" stroked="f"/>
        </w:pict>
      </w:r>
    </w:p>
    <w:p w14:paraId="0FE2041F" w14:textId="77777777" w:rsidR="00145BA2" w:rsidRPr="00674EC8" w:rsidRDefault="00145BA2" w:rsidP="00145BA2">
      <w:pPr>
        <w:rPr>
          <w:b/>
          <w:bCs/>
        </w:rPr>
      </w:pPr>
      <w:r w:rsidRPr="00674EC8">
        <w:rPr>
          <w:b/>
          <w:bCs/>
        </w:rPr>
        <w:t>4. Category Table</w:t>
      </w:r>
    </w:p>
    <w:tbl>
      <w:tblPr>
        <w:tblStyle w:val="TableGrid"/>
        <w:tblW w:w="0" w:type="auto"/>
        <w:tblLook w:val="04A0" w:firstRow="1" w:lastRow="0" w:firstColumn="1" w:lastColumn="0" w:noHBand="0" w:noVBand="1"/>
      </w:tblPr>
      <w:tblGrid>
        <w:gridCol w:w="1657"/>
        <w:gridCol w:w="1199"/>
        <w:gridCol w:w="3392"/>
      </w:tblGrid>
      <w:tr w:rsidR="00145BA2" w:rsidRPr="00674EC8" w14:paraId="090B85EA" w14:textId="77777777" w:rsidTr="009B0F95">
        <w:tc>
          <w:tcPr>
            <w:tcW w:w="0" w:type="auto"/>
            <w:hideMark/>
          </w:tcPr>
          <w:p w14:paraId="6CC4D99F" w14:textId="77777777" w:rsidR="00145BA2" w:rsidRPr="00674EC8" w:rsidRDefault="00145BA2" w:rsidP="009B0F95">
            <w:pPr>
              <w:spacing w:after="160" w:line="259" w:lineRule="auto"/>
              <w:rPr>
                <w:b/>
                <w:bCs/>
              </w:rPr>
            </w:pPr>
            <w:r w:rsidRPr="00674EC8">
              <w:rPr>
                <w:b/>
                <w:bCs/>
              </w:rPr>
              <w:t>Column Name</w:t>
            </w:r>
          </w:p>
        </w:tc>
        <w:tc>
          <w:tcPr>
            <w:tcW w:w="0" w:type="auto"/>
            <w:hideMark/>
          </w:tcPr>
          <w:p w14:paraId="56DDAA16" w14:textId="77777777" w:rsidR="00145BA2" w:rsidRPr="00674EC8" w:rsidRDefault="00145BA2" w:rsidP="009B0F95">
            <w:pPr>
              <w:spacing w:after="160" w:line="259" w:lineRule="auto"/>
              <w:rPr>
                <w:b/>
                <w:bCs/>
              </w:rPr>
            </w:pPr>
            <w:r w:rsidRPr="00674EC8">
              <w:rPr>
                <w:b/>
                <w:bCs/>
              </w:rPr>
              <w:t>Data Type</w:t>
            </w:r>
          </w:p>
        </w:tc>
        <w:tc>
          <w:tcPr>
            <w:tcW w:w="0" w:type="auto"/>
            <w:hideMark/>
          </w:tcPr>
          <w:p w14:paraId="10D2FB9E" w14:textId="77777777" w:rsidR="00145BA2" w:rsidRPr="00674EC8" w:rsidRDefault="00145BA2" w:rsidP="009B0F95">
            <w:pPr>
              <w:spacing w:after="160" w:line="259" w:lineRule="auto"/>
              <w:rPr>
                <w:b/>
                <w:bCs/>
              </w:rPr>
            </w:pPr>
            <w:r w:rsidRPr="00674EC8">
              <w:rPr>
                <w:b/>
                <w:bCs/>
              </w:rPr>
              <w:t>Constraints</w:t>
            </w:r>
          </w:p>
        </w:tc>
      </w:tr>
      <w:tr w:rsidR="00145BA2" w:rsidRPr="00674EC8" w14:paraId="24180080" w14:textId="77777777" w:rsidTr="009B0F95">
        <w:tc>
          <w:tcPr>
            <w:tcW w:w="0" w:type="auto"/>
            <w:hideMark/>
          </w:tcPr>
          <w:p w14:paraId="1A1D0740" w14:textId="77777777" w:rsidR="00145BA2" w:rsidRPr="00674EC8" w:rsidRDefault="00145BA2" w:rsidP="009B0F95">
            <w:pPr>
              <w:spacing w:after="160" w:line="259" w:lineRule="auto"/>
            </w:pPr>
            <w:proofErr w:type="spellStart"/>
            <w:r w:rsidRPr="00674EC8">
              <w:t>category_id</w:t>
            </w:r>
            <w:proofErr w:type="spellEnd"/>
          </w:p>
        </w:tc>
        <w:tc>
          <w:tcPr>
            <w:tcW w:w="0" w:type="auto"/>
            <w:hideMark/>
          </w:tcPr>
          <w:p w14:paraId="66ABE04A" w14:textId="77777777" w:rsidR="00145BA2" w:rsidRPr="00674EC8" w:rsidRDefault="00145BA2" w:rsidP="009B0F95">
            <w:pPr>
              <w:spacing w:after="160" w:line="259" w:lineRule="auto"/>
            </w:pPr>
            <w:r w:rsidRPr="00674EC8">
              <w:t>INT</w:t>
            </w:r>
          </w:p>
        </w:tc>
        <w:tc>
          <w:tcPr>
            <w:tcW w:w="0" w:type="auto"/>
            <w:hideMark/>
          </w:tcPr>
          <w:p w14:paraId="6AC86001" w14:textId="77777777" w:rsidR="00145BA2" w:rsidRPr="00674EC8" w:rsidRDefault="00145BA2" w:rsidP="009B0F95">
            <w:pPr>
              <w:spacing w:after="160" w:line="259" w:lineRule="auto"/>
            </w:pPr>
            <w:r w:rsidRPr="00674EC8">
              <w:t>PRIMARY KEY, AUTO_INCREMENT</w:t>
            </w:r>
          </w:p>
        </w:tc>
      </w:tr>
      <w:tr w:rsidR="00145BA2" w:rsidRPr="00674EC8" w14:paraId="62EA7D98" w14:textId="77777777" w:rsidTr="009B0F95">
        <w:tc>
          <w:tcPr>
            <w:tcW w:w="0" w:type="auto"/>
            <w:hideMark/>
          </w:tcPr>
          <w:p w14:paraId="47D7E4F9" w14:textId="77777777" w:rsidR="00145BA2" w:rsidRPr="00674EC8" w:rsidRDefault="00145BA2" w:rsidP="009B0F95">
            <w:pPr>
              <w:spacing w:after="160" w:line="259" w:lineRule="auto"/>
            </w:pPr>
            <w:r w:rsidRPr="00674EC8">
              <w:t>name</w:t>
            </w:r>
          </w:p>
        </w:tc>
        <w:tc>
          <w:tcPr>
            <w:tcW w:w="0" w:type="auto"/>
            <w:hideMark/>
          </w:tcPr>
          <w:p w14:paraId="40780052" w14:textId="77777777" w:rsidR="00145BA2" w:rsidRPr="00674EC8" w:rsidRDefault="00145BA2" w:rsidP="009B0F95">
            <w:pPr>
              <w:spacing w:after="160" w:line="259" w:lineRule="auto"/>
            </w:pPr>
            <w:r w:rsidRPr="00674EC8">
              <w:t>VARCHAR</w:t>
            </w:r>
          </w:p>
        </w:tc>
        <w:tc>
          <w:tcPr>
            <w:tcW w:w="0" w:type="auto"/>
            <w:hideMark/>
          </w:tcPr>
          <w:p w14:paraId="56B117CA" w14:textId="77777777" w:rsidR="00145BA2" w:rsidRPr="00674EC8" w:rsidRDefault="00145BA2" w:rsidP="009B0F95">
            <w:pPr>
              <w:spacing w:after="160" w:line="259" w:lineRule="auto"/>
            </w:pPr>
            <w:r w:rsidRPr="00674EC8">
              <w:t>NOT NULL</w:t>
            </w:r>
          </w:p>
        </w:tc>
      </w:tr>
      <w:tr w:rsidR="00145BA2" w:rsidRPr="00674EC8" w14:paraId="1ED4E1D7" w14:textId="77777777" w:rsidTr="009B0F95">
        <w:tc>
          <w:tcPr>
            <w:tcW w:w="0" w:type="auto"/>
            <w:hideMark/>
          </w:tcPr>
          <w:p w14:paraId="58E1088F" w14:textId="77777777" w:rsidR="00145BA2" w:rsidRPr="00674EC8" w:rsidRDefault="00145BA2" w:rsidP="009B0F95">
            <w:pPr>
              <w:spacing w:after="160" w:line="259" w:lineRule="auto"/>
            </w:pPr>
            <w:r w:rsidRPr="00674EC8">
              <w:t>description</w:t>
            </w:r>
          </w:p>
        </w:tc>
        <w:tc>
          <w:tcPr>
            <w:tcW w:w="0" w:type="auto"/>
            <w:hideMark/>
          </w:tcPr>
          <w:p w14:paraId="4C1235B5" w14:textId="77777777" w:rsidR="00145BA2" w:rsidRPr="00674EC8" w:rsidRDefault="00145BA2" w:rsidP="009B0F95">
            <w:pPr>
              <w:spacing w:after="160" w:line="259" w:lineRule="auto"/>
            </w:pPr>
            <w:r w:rsidRPr="00674EC8">
              <w:t>TEXT</w:t>
            </w:r>
          </w:p>
        </w:tc>
        <w:tc>
          <w:tcPr>
            <w:tcW w:w="0" w:type="auto"/>
            <w:hideMark/>
          </w:tcPr>
          <w:p w14:paraId="71A33FD6" w14:textId="77777777" w:rsidR="00145BA2" w:rsidRPr="00674EC8" w:rsidRDefault="00145BA2" w:rsidP="009B0F95">
            <w:pPr>
              <w:spacing w:after="160" w:line="259" w:lineRule="auto"/>
            </w:pPr>
          </w:p>
        </w:tc>
      </w:tr>
    </w:tbl>
    <w:p w14:paraId="67E8BA90" w14:textId="77777777" w:rsidR="00145BA2" w:rsidRPr="00674EC8" w:rsidRDefault="00145BA2" w:rsidP="00145BA2">
      <w:r>
        <w:pict w14:anchorId="6DA0866D">
          <v:rect id="_x0000_i1118" style="width:0;height:1.5pt" o:hralign="center" o:hrstd="t" o:hr="t" fillcolor="#a0a0a0" stroked="f"/>
        </w:pict>
      </w:r>
    </w:p>
    <w:p w14:paraId="664A0EC3" w14:textId="77777777" w:rsidR="00145BA2" w:rsidRPr="00674EC8" w:rsidRDefault="00145BA2" w:rsidP="00145BA2">
      <w:pPr>
        <w:rPr>
          <w:b/>
          <w:bCs/>
        </w:rPr>
      </w:pPr>
      <w:r w:rsidRPr="00674EC8">
        <w:rPr>
          <w:b/>
          <w:bCs/>
        </w:rPr>
        <w:t>5. Payment Table</w:t>
      </w:r>
    </w:p>
    <w:tbl>
      <w:tblPr>
        <w:tblStyle w:val="TableGrid"/>
        <w:tblW w:w="0" w:type="auto"/>
        <w:tblLook w:val="04A0" w:firstRow="1" w:lastRow="0" w:firstColumn="1" w:lastColumn="0" w:noHBand="0" w:noVBand="1"/>
      </w:tblPr>
      <w:tblGrid>
        <w:gridCol w:w="1893"/>
        <w:gridCol w:w="1199"/>
        <w:gridCol w:w="4595"/>
      </w:tblGrid>
      <w:tr w:rsidR="00145BA2" w:rsidRPr="00674EC8" w14:paraId="35B22C7E" w14:textId="77777777" w:rsidTr="009B0F95">
        <w:tc>
          <w:tcPr>
            <w:tcW w:w="0" w:type="auto"/>
            <w:hideMark/>
          </w:tcPr>
          <w:p w14:paraId="4225309F" w14:textId="77777777" w:rsidR="00145BA2" w:rsidRPr="00674EC8" w:rsidRDefault="00145BA2" w:rsidP="009B0F95">
            <w:pPr>
              <w:spacing w:after="160" w:line="259" w:lineRule="auto"/>
              <w:rPr>
                <w:b/>
                <w:bCs/>
              </w:rPr>
            </w:pPr>
            <w:r w:rsidRPr="00674EC8">
              <w:rPr>
                <w:b/>
                <w:bCs/>
              </w:rPr>
              <w:t>Column Name</w:t>
            </w:r>
          </w:p>
        </w:tc>
        <w:tc>
          <w:tcPr>
            <w:tcW w:w="0" w:type="auto"/>
            <w:hideMark/>
          </w:tcPr>
          <w:p w14:paraId="27C71F2D" w14:textId="77777777" w:rsidR="00145BA2" w:rsidRPr="00674EC8" w:rsidRDefault="00145BA2" w:rsidP="009B0F95">
            <w:pPr>
              <w:spacing w:after="160" w:line="259" w:lineRule="auto"/>
              <w:rPr>
                <w:b/>
                <w:bCs/>
              </w:rPr>
            </w:pPr>
            <w:r w:rsidRPr="00674EC8">
              <w:rPr>
                <w:b/>
                <w:bCs/>
              </w:rPr>
              <w:t>Data Type</w:t>
            </w:r>
          </w:p>
        </w:tc>
        <w:tc>
          <w:tcPr>
            <w:tcW w:w="0" w:type="auto"/>
            <w:hideMark/>
          </w:tcPr>
          <w:p w14:paraId="1D03CBE7" w14:textId="77777777" w:rsidR="00145BA2" w:rsidRPr="00674EC8" w:rsidRDefault="00145BA2" w:rsidP="009B0F95">
            <w:pPr>
              <w:spacing w:after="160" w:line="259" w:lineRule="auto"/>
              <w:rPr>
                <w:b/>
                <w:bCs/>
              </w:rPr>
            </w:pPr>
            <w:r w:rsidRPr="00674EC8">
              <w:rPr>
                <w:b/>
                <w:bCs/>
              </w:rPr>
              <w:t>Constraints</w:t>
            </w:r>
          </w:p>
        </w:tc>
      </w:tr>
      <w:tr w:rsidR="00145BA2" w:rsidRPr="00674EC8" w14:paraId="0807CF88" w14:textId="77777777" w:rsidTr="009B0F95">
        <w:tc>
          <w:tcPr>
            <w:tcW w:w="0" w:type="auto"/>
            <w:hideMark/>
          </w:tcPr>
          <w:p w14:paraId="0F61B3DF" w14:textId="77777777" w:rsidR="00145BA2" w:rsidRPr="00674EC8" w:rsidRDefault="00145BA2" w:rsidP="009B0F95">
            <w:pPr>
              <w:spacing w:after="160" w:line="259" w:lineRule="auto"/>
            </w:pPr>
            <w:proofErr w:type="spellStart"/>
            <w:r w:rsidRPr="00674EC8">
              <w:t>payment_id</w:t>
            </w:r>
            <w:proofErr w:type="spellEnd"/>
          </w:p>
        </w:tc>
        <w:tc>
          <w:tcPr>
            <w:tcW w:w="0" w:type="auto"/>
            <w:hideMark/>
          </w:tcPr>
          <w:p w14:paraId="323E1A2D" w14:textId="77777777" w:rsidR="00145BA2" w:rsidRPr="00674EC8" w:rsidRDefault="00145BA2" w:rsidP="009B0F95">
            <w:pPr>
              <w:spacing w:after="160" w:line="259" w:lineRule="auto"/>
            </w:pPr>
            <w:r w:rsidRPr="00674EC8">
              <w:t>INT</w:t>
            </w:r>
          </w:p>
        </w:tc>
        <w:tc>
          <w:tcPr>
            <w:tcW w:w="0" w:type="auto"/>
            <w:hideMark/>
          </w:tcPr>
          <w:p w14:paraId="137EF19D" w14:textId="77777777" w:rsidR="00145BA2" w:rsidRPr="00674EC8" w:rsidRDefault="00145BA2" w:rsidP="009B0F95">
            <w:pPr>
              <w:spacing w:after="160" w:line="259" w:lineRule="auto"/>
            </w:pPr>
            <w:r w:rsidRPr="00674EC8">
              <w:t>PRIMARY KEY, AUTO_INCREMENT</w:t>
            </w:r>
          </w:p>
        </w:tc>
      </w:tr>
      <w:tr w:rsidR="00145BA2" w:rsidRPr="00674EC8" w14:paraId="0F0DEA22" w14:textId="77777777" w:rsidTr="009B0F95">
        <w:tc>
          <w:tcPr>
            <w:tcW w:w="0" w:type="auto"/>
            <w:hideMark/>
          </w:tcPr>
          <w:p w14:paraId="2EB1506D" w14:textId="77777777" w:rsidR="00145BA2" w:rsidRPr="00674EC8" w:rsidRDefault="00145BA2" w:rsidP="009B0F95">
            <w:pPr>
              <w:spacing w:after="160" w:line="259" w:lineRule="auto"/>
            </w:pPr>
            <w:r w:rsidRPr="00674EC8">
              <w:t>amount</w:t>
            </w:r>
          </w:p>
        </w:tc>
        <w:tc>
          <w:tcPr>
            <w:tcW w:w="0" w:type="auto"/>
            <w:hideMark/>
          </w:tcPr>
          <w:p w14:paraId="63672C07" w14:textId="77777777" w:rsidR="00145BA2" w:rsidRPr="00674EC8" w:rsidRDefault="00145BA2" w:rsidP="009B0F95">
            <w:pPr>
              <w:spacing w:after="160" w:line="259" w:lineRule="auto"/>
            </w:pPr>
            <w:r w:rsidRPr="00674EC8">
              <w:t>DOUBLE</w:t>
            </w:r>
          </w:p>
        </w:tc>
        <w:tc>
          <w:tcPr>
            <w:tcW w:w="0" w:type="auto"/>
            <w:hideMark/>
          </w:tcPr>
          <w:p w14:paraId="0810FEDC" w14:textId="77777777" w:rsidR="00145BA2" w:rsidRPr="00674EC8" w:rsidRDefault="00145BA2" w:rsidP="009B0F95">
            <w:pPr>
              <w:spacing w:after="160" w:line="259" w:lineRule="auto"/>
            </w:pPr>
            <w:r w:rsidRPr="00674EC8">
              <w:t>NOT NULL</w:t>
            </w:r>
          </w:p>
        </w:tc>
      </w:tr>
      <w:tr w:rsidR="00145BA2" w:rsidRPr="00674EC8" w14:paraId="73A4D22D" w14:textId="77777777" w:rsidTr="009B0F95">
        <w:tc>
          <w:tcPr>
            <w:tcW w:w="0" w:type="auto"/>
            <w:hideMark/>
          </w:tcPr>
          <w:p w14:paraId="23DBD446" w14:textId="77777777" w:rsidR="00145BA2" w:rsidRPr="00674EC8" w:rsidRDefault="00145BA2" w:rsidP="009B0F95">
            <w:pPr>
              <w:spacing w:after="160" w:line="259" w:lineRule="auto"/>
            </w:pPr>
            <w:proofErr w:type="spellStart"/>
            <w:r w:rsidRPr="00674EC8">
              <w:t>payment_date</w:t>
            </w:r>
            <w:proofErr w:type="spellEnd"/>
          </w:p>
        </w:tc>
        <w:tc>
          <w:tcPr>
            <w:tcW w:w="0" w:type="auto"/>
            <w:hideMark/>
          </w:tcPr>
          <w:p w14:paraId="436B4491" w14:textId="77777777" w:rsidR="00145BA2" w:rsidRPr="00674EC8" w:rsidRDefault="00145BA2" w:rsidP="009B0F95">
            <w:pPr>
              <w:spacing w:after="160" w:line="259" w:lineRule="auto"/>
            </w:pPr>
            <w:r w:rsidRPr="00674EC8">
              <w:t>DATETIME</w:t>
            </w:r>
          </w:p>
        </w:tc>
        <w:tc>
          <w:tcPr>
            <w:tcW w:w="0" w:type="auto"/>
            <w:hideMark/>
          </w:tcPr>
          <w:p w14:paraId="05323EEE" w14:textId="77777777" w:rsidR="00145BA2" w:rsidRPr="00674EC8" w:rsidRDefault="00145BA2" w:rsidP="009B0F95">
            <w:pPr>
              <w:spacing w:after="160" w:line="259" w:lineRule="auto"/>
            </w:pPr>
            <w:r w:rsidRPr="00674EC8">
              <w:t>NOT NULL</w:t>
            </w:r>
          </w:p>
        </w:tc>
      </w:tr>
      <w:tr w:rsidR="00145BA2" w:rsidRPr="00674EC8" w14:paraId="2306FD13" w14:textId="77777777" w:rsidTr="009B0F95">
        <w:tc>
          <w:tcPr>
            <w:tcW w:w="0" w:type="auto"/>
            <w:hideMark/>
          </w:tcPr>
          <w:p w14:paraId="151FFE83" w14:textId="77777777" w:rsidR="00145BA2" w:rsidRPr="00674EC8" w:rsidRDefault="00145BA2" w:rsidP="009B0F95">
            <w:pPr>
              <w:spacing w:after="160" w:line="259" w:lineRule="auto"/>
            </w:pPr>
            <w:proofErr w:type="spellStart"/>
            <w:r w:rsidRPr="00674EC8">
              <w:t>payment_method</w:t>
            </w:r>
            <w:proofErr w:type="spellEnd"/>
          </w:p>
        </w:tc>
        <w:tc>
          <w:tcPr>
            <w:tcW w:w="0" w:type="auto"/>
            <w:hideMark/>
          </w:tcPr>
          <w:p w14:paraId="0773AC4E" w14:textId="77777777" w:rsidR="00145BA2" w:rsidRPr="00674EC8" w:rsidRDefault="00145BA2" w:rsidP="009B0F95">
            <w:pPr>
              <w:spacing w:after="160" w:line="259" w:lineRule="auto"/>
            </w:pPr>
            <w:r w:rsidRPr="00674EC8">
              <w:t>ENUM</w:t>
            </w:r>
          </w:p>
        </w:tc>
        <w:tc>
          <w:tcPr>
            <w:tcW w:w="0" w:type="auto"/>
            <w:hideMark/>
          </w:tcPr>
          <w:p w14:paraId="7BA5CF19" w14:textId="77777777" w:rsidR="00145BA2" w:rsidRPr="00674EC8" w:rsidRDefault="00145BA2" w:rsidP="009B0F95">
            <w:pPr>
              <w:spacing w:after="160" w:line="259" w:lineRule="auto"/>
            </w:pPr>
            <w:r w:rsidRPr="00674EC8">
              <w:t>('</w:t>
            </w:r>
            <w:proofErr w:type="spellStart"/>
            <w:r w:rsidRPr="00674EC8">
              <w:t>CreditCard</w:t>
            </w:r>
            <w:proofErr w:type="spellEnd"/>
            <w:r w:rsidRPr="00674EC8">
              <w:t>', 'PayPal', '</w:t>
            </w:r>
            <w:proofErr w:type="spellStart"/>
            <w:r w:rsidRPr="00674EC8">
              <w:t>NetBanking</w:t>
            </w:r>
            <w:proofErr w:type="spellEnd"/>
            <w:r w:rsidRPr="00674EC8">
              <w:t>') NOT NULL</w:t>
            </w:r>
          </w:p>
        </w:tc>
      </w:tr>
      <w:tr w:rsidR="00145BA2" w:rsidRPr="00674EC8" w14:paraId="07E0F0A3" w14:textId="77777777" w:rsidTr="009B0F95">
        <w:tc>
          <w:tcPr>
            <w:tcW w:w="0" w:type="auto"/>
            <w:hideMark/>
          </w:tcPr>
          <w:p w14:paraId="5E2799A4" w14:textId="77777777" w:rsidR="00145BA2" w:rsidRPr="00674EC8" w:rsidRDefault="00145BA2" w:rsidP="009B0F95">
            <w:pPr>
              <w:spacing w:after="160" w:line="259" w:lineRule="auto"/>
            </w:pPr>
            <w:proofErr w:type="spellStart"/>
            <w:r w:rsidRPr="00674EC8">
              <w:t>user_id</w:t>
            </w:r>
            <w:proofErr w:type="spellEnd"/>
          </w:p>
        </w:tc>
        <w:tc>
          <w:tcPr>
            <w:tcW w:w="0" w:type="auto"/>
            <w:hideMark/>
          </w:tcPr>
          <w:p w14:paraId="303E1D51" w14:textId="77777777" w:rsidR="00145BA2" w:rsidRPr="00674EC8" w:rsidRDefault="00145BA2" w:rsidP="009B0F95">
            <w:pPr>
              <w:spacing w:after="160" w:line="259" w:lineRule="auto"/>
            </w:pPr>
            <w:r w:rsidRPr="00674EC8">
              <w:t>INT</w:t>
            </w:r>
          </w:p>
        </w:tc>
        <w:tc>
          <w:tcPr>
            <w:tcW w:w="0" w:type="auto"/>
            <w:hideMark/>
          </w:tcPr>
          <w:p w14:paraId="59F7861D" w14:textId="77777777" w:rsidR="00145BA2" w:rsidRPr="00674EC8" w:rsidRDefault="00145BA2" w:rsidP="009B0F95">
            <w:pPr>
              <w:spacing w:after="160" w:line="259" w:lineRule="auto"/>
            </w:pPr>
            <w:r w:rsidRPr="00674EC8">
              <w:t xml:space="preserve">FOREIGN KEY (References </w:t>
            </w:r>
            <w:proofErr w:type="spellStart"/>
            <w:r w:rsidRPr="00674EC8">
              <w:t>User.user_id</w:t>
            </w:r>
            <w:proofErr w:type="spellEnd"/>
            <w:r w:rsidRPr="00674EC8">
              <w:t>)</w:t>
            </w:r>
          </w:p>
        </w:tc>
      </w:tr>
      <w:tr w:rsidR="00145BA2" w:rsidRPr="00674EC8" w14:paraId="6388AC25" w14:textId="77777777" w:rsidTr="009B0F95">
        <w:tc>
          <w:tcPr>
            <w:tcW w:w="0" w:type="auto"/>
            <w:hideMark/>
          </w:tcPr>
          <w:p w14:paraId="5B7C587B" w14:textId="77777777" w:rsidR="00145BA2" w:rsidRPr="00674EC8" w:rsidRDefault="00145BA2" w:rsidP="009B0F95">
            <w:pPr>
              <w:spacing w:after="160" w:line="259" w:lineRule="auto"/>
            </w:pPr>
            <w:proofErr w:type="spellStart"/>
            <w:r w:rsidRPr="00674EC8">
              <w:t>invoice_id</w:t>
            </w:r>
            <w:proofErr w:type="spellEnd"/>
          </w:p>
        </w:tc>
        <w:tc>
          <w:tcPr>
            <w:tcW w:w="0" w:type="auto"/>
            <w:hideMark/>
          </w:tcPr>
          <w:p w14:paraId="4C5B5A86" w14:textId="77777777" w:rsidR="00145BA2" w:rsidRPr="00674EC8" w:rsidRDefault="00145BA2" w:rsidP="009B0F95">
            <w:pPr>
              <w:spacing w:after="160" w:line="259" w:lineRule="auto"/>
            </w:pPr>
            <w:r w:rsidRPr="00674EC8">
              <w:t>INT</w:t>
            </w:r>
          </w:p>
        </w:tc>
        <w:tc>
          <w:tcPr>
            <w:tcW w:w="0" w:type="auto"/>
            <w:hideMark/>
          </w:tcPr>
          <w:p w14:paraId="67AC9979" w14:textId="77777777" w:rsidR="00145BA2" w:rsidRPr="00674EC8" w:rsidRDefault="00145BA2" w:rsidP="009B0F95">
            <w:pPr>
              <w:spacing w:after="160" w:line="259" w:lineRule="auto"/>
            </w:pPr>
            <w:r w:rsidRPr="00674EC8">
              <w:t xml:space="preserve">FOREIGN KEY (References </w:t>
            </w:r>
            <w:proofErr w:type="spellStart"/>
            <w:r w:rsidRPr="00674EC8">
              <w:t>Invoice.invoice_id</w:t>
            </w:r>
            <w:proofErr w:type="spellEnd"/>
            <w:r w:rsidRPr="00674EC8">
              <w:t>)</w:t>
            </w:r>
          </w:p>
        </w:tc>
      </w:tr>
    </w:tbl>
    <w:p w14:paraId="0D40E495" w14:textId="77777777" w:rsidR="00145BA2" w:rsidRPr="00674EC8" w:rsidRDefault="00145BA2" w:rsidP="00145BA2">
      <w:r>
        <w:pict w14:anchorId="4251FB09">
          <v:rect id="_x0000_i1119" style="width:0;height:1.5pt" o:hralign="center" o:hrstd="t" o:hr="t" fillcolor="#a0a0a0" stroked="f"/>
        </w:pict>
      </w:r>
    </w:p>
    <w:p w14:paraId="0D8DD324" w14:textId="77777777" w:rsidR="00145BA2" w:rsidRPr="00674EC8" w:rsidRDefault="00145BA2" w:rsidP="00145BA2">
      <w:pPr>
        <w:rPr>
          <w:b/>
          <w:bCs/>
        </w:rPr>
      </w:pPr>
      <w:r w:rsidRPr="00674EC8">
        <w:rPr>
          <w:b/>
          <w:bCs/>
        </w:rPr>
        <w:t>6. Invoice Table</w:t>
      </w:r>
    </w:p>
    <w:tbl>
      <w:tblPr>
        <w:tblStyle w:val="TableGrid"/>
        <w:tblW w:w="0" w:type="auto"/>
        <w:tblLook w:val="04A0" w:firstRow="1" w:lastRow="0" w:firstColumn="1" w:lastColumn="0" w:noHBand="0" w:noVBand="1"/>
      </w:tblPr>
      <w:tblGrid>
        <w:gridCol w:w="1657"/>
        <w:gridCol w:w="1199"/>
        <w:gridCol w:w="4749"/>
      </w:tblGrid>
      <w:tr w:rsidR="00145BA2" w:rsidRPr="00674EC8" w14:paraId="2060E48C" w14:textId="77777777" w:rsidTr="009B0F95">
        <w:tc>
          <w:tcPr>
            <w:tcW w:w="0" w:type="auto"/>
            <w:hideMark/>
          </w:tcPr>
          <w:p w14:paraId="14E9C999" w14:textId="77777777" w:rsidR="00145BA2" w:rsidRPr="00674EC8" w:rsidRDefault="00145BA2" w:rsidP="009B0F95">
            <w:pPr>
              <w:spacing w:after="160" w:line="259" w:lineRule="auto"/>
              <w:rPr>
                <w:b/>
                <w:bCs/>
              </w:rPr>
            </w:pPr>
            <w:r w:rsidRPr="00674EC8">
              <w:rPr>
                <w:b/>
                <w:bCs/>
              </w:rPr>
              <w:t>Column Name</w:t>
            </w:r>
          </w:p>
        </w:tc>
        <w:tc>
          <w:tcPr>
            <w:tcW w:w="0" w:type="auto"/>
            <w:hideMark/>
          </w:tcPr>
          <w:p w14:paraId="67E7AAED" w14:textId="77777777" w:rsidR="00145BA2" w:rsidRPr="00674EC8" w:rsidRDefault="00145BA2" w:rsidP="009B0F95">
            <w:pPr>
              <w:spacing w:after="160" w:line="259" w:lineRule="auto"/>
              <w:rPr>
                <w:b/>
                <w:bCs/>
              </w:rPr>
            </w:pPr>
            <w:r w:rsidRPr="00674EC8">
              <w:rPr>
                <w:b/>
                <w:bCs/>
              </w:rPr>
              <w:t>Data Type</w:t>
            </w:r>
          </w:p>
        </w:tc>
        <w:tc>
          <w:tcPr>
            <w:tcW w:w="0" w:type="auto"/>
            <w:hideMark/>
          </w:tcPr>
          <w:p w14:paraId="3D9536B7" w14:textId="77777777" w:rsidR="00145BA2" w:rsidRPr="00674EC8" w:rsidRDefault="00145BA2" w:rsidP="009B0F95">
            <w:pPr>
              <w:spacing w:after="160" w:line="259" w:lineRule="auto"/>
              <w:rPr>
                <w:b/>
                <w:bCs/>
              </w:rPr>
            </w:pPr>
            <w:r w:rsidRPr="00674EC8">
              <w:rPr>
                <w:b/>
                <w:bCs/>
              </w:rPr>
              <w:t>Constraints</w:t>
            </w:r>
          </w:p>
        </w:tc>
      </w:tr>
      <w:tr w:rsidR="00145BA2" w:rsidRPr="00674EC8" w14:paraId="026E39C1" w14:textId="77777777" w:rsidTr="009B0F95">
        <w:tc>
          <w:tcPr>
            <w:tcW w:w="0" w:type="auto"/>
            <w:hideMark/>
          </w:tcPr>
          <w:p w14:paraId="402C8F13" w14:textId="77777777" w:rsidR="00145BA2" w:rsidRPr="00674EC8" w:rsidRDefault="00145BA2" w:rsidP="009B0F95">
            <w:pPr>
              <w:spacing w:after="160" w:line="259" w:lineRule="auto"/>
            </w:pPr>
            <w:proofErr w:type="spellStart"/>
            <w:r w:rsidRPr="00674EC8">
              <w:t>invoice_id</w:t>
            </w:r>
            <w:proofErr w:type="spellEnd"/>
          </w:p>
        </w:tc>
        <w:tc>
          <w:tcPr>
            <w:tcW w:w="0" w:type="auto"/>
            <w:hideMark/>
          </w:tcPr>
          <w:p w14:paraId="087998EF" w14:textId="77777777" w:rsidR="00145BA2" w:rsidRPr="00674EC8" w:rsidRDefault="00145BA2" w:rsidP="009B0F95">
            <w:pPr>
              <w:spacing w:after="160" w:line="259" w:lineRule="auto"/>
            </w:pPr>
            <w:r w:rsidRPr="00674EC8">
              <w:t>INT</w:t>
            </w:r>
          </w:p>
        </w:tc>
        <w:tc>
          <w:tcPr>
            <w:tcW w:w="0" w:type="auto"/>
            <w:hideMark/>
          </w:tcPr>
          <w:p w14:paraId="3BECB1D0" w14:textId="77777777" w:rsidR="00145BA2" w:rsidRPr="00674EC8" w:rsidRDefault="00145BA2" w:rsidP="009B0F95">
            <w:pPr>
              <w:spacing w:after="160" w:line="259" w:lineRule="auto"/>
            </w:pPr>
            <w:r w:rsidRPr="00674EC8">
              <w:t>PRIMARY KEY, AUTO_INCREMENT</w:t>
            </w:r>
          </w:p>
        </w:tc>
      </w:tr>
      <w:tr w:rsidR="00145BA2" w:rsidRPr="00674EC8" w14:paraId="26AAB5D6" w14:textId="77777777" w:rsidTr="009B0F95">
        <w:tc>
          <w:tcPr>
            <w:tcW w:w="0" w:type="auto"/>
            <w:hideMark/>
          </w:tcPr>
          <w:p w14:paraId="59AA55A3" w14:textId="77777777" w:rsidR="00145BA2" w:rsidRPr="00674EC8" w:rsidRDefault="00145BA2" w:rsidP="009B0F95">
            <w:pPr>
              <w:spacing w:after="160" w:line="259" w:lineRule="auto"/>
            </w:pPr>
            <w:r w:rsidRPr="00674EC8">
              <w:t>amount</w:t>
            </w:r>
          </w:p>
        </w:tc>
        <w:tc>
          <w:tcPr>
            <w:tcW w:w="0" w:type="auto"/>
            <w:hideMark/>
          </w:tcPr>
          <w:p w14:paraId="76A434B7" w14:textId="77777777" w:rsidR="00145BA2" w:rsidRPr="00674EC8" w:rsidRDefault="00145BA2" w:rsidP="009B0F95">
            <w:pPr>
              <w:spacing w:after="160" w:line="259" w:lineRule="auto"/>
            </w:pPr>
            <w:r w:rsidRPr="00674EC8">
              <w:t>DOUBLE</w:t>
            </w:r>
          </w:p>
        </w:tc>
        <w:tc>
          <w:tcPr>
            <w:tcW w:w="0" w:type="auto"/>
            <w:hideMark/>
          </w:tcPr>
          <w:p w14:paraId="148753E8" w14:textId="77777777" w:rsidR="00145BA2" w:rsidRPr="00674EC8" w:rsidRDefault="00145BA2" w:rsidP="009B0F95">
            <w:pPr>
              <w:spacing w:after="160" w:line="259" w:lineRule="auto"/>
            </w:pPr>
            <w:r w:rsidRPr="00674EC8">
              <w:t>NOT NULL</w:t>
            </w:r>
          </w:p>
        </w:tc>
      </w:tr>
      <w:tr w:rsidR="00145BA2" w:rsidRPr="00674EC8" w14:paraId="3A45F69A" w14:textId="77777777" w:rsidTr="009B0F95">
        <w:tc>
          <w:tcPr>
            <w:tcW w:w="0" w:type="auto"/>
            <w:hideMark/>
          </w:tcPr>
          <w:p w14:paraId="7E0EA250" w14:textId="77777777" w:rsidR="00145BA2" w:rsidRPr="00674EC8" w:rsidRDefault="00145BA2" w:rsidP="009B0F95">
            <w:pPr>
              <w:spacing w:after="160" w:line="259" w:lineRule="auto"/>
            </w:pPr>
            <w:r w:rsidRPr="00674EC8">
              <w:t>date</w:t>
            </w:r>
          </w:p>
        </w:tc>
        <w:tc>
          <w:tcPr>
            <w:tcW w:w="0" w:type="auto"/>
            <w:hideMark/>
          </w:tcPr>
          <w:p w14:paraId="1275D386" w14:textId="77777777" w:rsidR="00145BA2" w:rsidRPr="00674EC8" w:rsidRDefault="00145BA2" w:rsidP="009B0F95">
            <w:pPr>
              <w:spacing w:after="160" w:line="259" w:lineRule="auto"/>
            </w:pPr>
            <w:r w:rsidRPr="00674EC8">
              <w:t>DATETIME</w:t>
            </w:r>
          </w:p>
        </w:tc>
        <w:tc>
          <w:tcPr>
            <w:tcW w:w="0" w:type="auto"/>
            <w:hideMark/>
          </w:tcPr>
          <w:p w14:paraId="4D4063EA" w14:textId="77777777" w:rsidR="00145BA2" w:rsidRPr="00674EC8" w:rsidRDefault="00145BA2" w:rsidP="009B0F95">
            <w:pPr>
              <w:spacing w:after="160" w:line="259" w:lineRule="auto"/>
            </w:pPr>
            <w:r w:rsidRPr="00674EC8">
              <w:t>NOT NULL</w:t>
            </w:r>
          </w:p>
        </w:tc>
      </w:tr>
      <w:tr w:rsidR="00145BA2" w:rsidRPr="00674EC8" w14:paraId="7CE90911" w14:textId="77777777" w:rsidTr="009B0F95">
        <w:tc>
          <w:tcPr>
            <w:tcW w:w="0" w:type="auto"/>
            <w:hideMark/>
          </w:tcPr>
          <w:p w14:paraId="29124FAF" w14:textId="77777777" w:rsidR="00145BA2" w:rsidRPr="00674EC8" w:rsidRDefault="00145BA2" w:rsidP="009B0F95">
            <w:pPr>
              <w:spacing w:after="160" w:line="259" w:lineRule="auto"/>
            </w:pPr>
            <w:proofErr w:type="spellStart"/>
            <w:r w:rsidRPr="00674EC8">
              <w:t>item_id</w:t>
            </w:r>
            <w:proofErr w:type="spellEnd"/>
          </w:p>
        </w:tc>
        <w:tc>
          <w:tcPr>
            <w:tcW w:w="0" w:type="auto"/>
            <w:hideMark/>
          </w:tcPr>
          <w:p w14:paraId="3E87A8F8" w14:textId="77777777" w:rsidR="00145BA2" w:rsidRPr="00674EC8" w:rsidRDefault="00145BA2" w:rsidP="009B0F95">
            <w:pPr>
              <w:spacing w:after="160" w:line="259" w:lineRule="auto"/>
            </w:pPr>
            <w:r w:rsidRPr="00674EC8">
              <w:t>INT</w:t>
            </w:r>
          </w:p>
        </w:tc>
        <w:tc>
          <w:tcPr>
            <w:tcW w:w="0" w:type="auto"/>
            <w:hideMark/>
          </w:tcPr>
          <w:p w14:paraId="7569F500" w14:textId="77777777" w:rsidR="00145BA2" w:rsidRPr="00674EC8" w:rsidRDefault="00145BA2" w:rsidP="009B0F95">
            <w:pPr>
              <w:spacing w:after="160" w:line="259" w:lineRule="auto"/>
            </w:pPr>
            <w:r w:rsidRPr="00674EC8">
              <w:t xml:space="preserve">FOREIGN KEY (References </w:t>
            </w:r>
            <w:proofErr w:type="spellStart"/>
            <w:r w:rsidRPr="00674EC8">
              <w:t>AuctionItem.item_id</w:t>
            </w:r>
            <w:proofErr w:type="spellEnd"/>
            <w:r w:rsidRPr="00674EC8">
              <w:t>)</w:t>
            </w:r>
          </w:p>
        </w:tc>
      </w:tr>
      <w:tr w:rsidR="00145BA2" w:rsidRPr="00674EC8" w14:paraId="20C8F5CA" w14:textId="77777777" w:rsidTr="009B0F95">
        <w:tc>
          <w:tcPr>
            <w:tcW w:w="0" w:type="auto"/>
            <w:hideMark/>
          </w:tcPr>
          <w:p w14:paraId="130DCBFC" w14:textId="77777777" w:rsidR="00145BA2" w:rsidRPr="00674EC8" w:rsidRDefault="00145BA2" w:rsidP="009B0F95">
            <w:pPr>
              <w:spacing w:after="160" w:line="259" w:lineRule="auto"/>
            </w:pPr>
            <w:proofErr w:type="spellStart"/>
            <w:r w:rsidRPr="00674EC8">
              <w:t>user_id</w:t>
            </w:r>
            <w:proofErr w:type="spellEnd"/>
          </w:p>
        </w:tc>
        <w:tc>
          <w:tcPr>
            <w:tcW w:w="0" w:type="auto"/>
            <w:hideMark/>
          </w:tcPr>
          <w:p w14:paraId="1357514D" w14:textId="77777777" w:rsidR="00145BA2" w:rsidRPr="00674EC8" w:rsidRDefault="00145BA2" w:rsidP="009B0F95">
            <w:pPr>
              <w:spacing w:after="160" w:line="259" w:lineRule="auto"/>
            </w:pPr>
            <w:r w:rsidRPr="00674EC8">
              <w:t>INT</w:t>
            </w:r>
          </w:p>
        </w:tc>
        <w:tc>
          <w:tcPr>
            <w:tcW w:w="0" w:type="auto"/>
            <w:hideMark/>
          </w:tcPr>
          <w:p w14:paraId="17D6A6C8" w14:textId="77777777" w:rsidR="00145BA2" w:rsidRPr="00674EC8" w:rsidRDefault="00145BA2" w:rsidP="009B0F95">
            <w:pPr>
              <w:spacing w:after="160" w:line="259" w:lineRule="auto"/>
            </w:pPr>
            <w:r w:rsidRPr="00674EC8">
              <w:t xml:space="preserve">FOREIGN KEY (References </w:t>
            </w:r>
            <w:proofErr w:type="spellStart"/>
            <w:r w:rsidRPr="00674EC8">
              <w:t>User.user_id</w:t>
            </w:r>
            <w:proofErr w:type="spellEnd"/>
            <w:r w:rsidRPr="00674EC8">
              <w:t>)</w:t>
            </w:r>
          </w:p>
        </w:tc>
      </w:tr>
    </w:tbl>
    <w:p w14:paraId="588A0386" w14:textId="77777777" w:rsidR="00145BA2" w:rsidRPr="00674EC8" w:rsidRDefault="00145BA2" w:rsidP="00145BA2">
      <w:r>
        <w:pict w14:anchorId="5E18506D">
          <v:rect id="_x0000_i1120" style="width:0;height:1.5pt" o:hralign="center" o:hrstd="t" o:hr="t" fillcolor="#a0a0a0" stroked="f"/>
        </w:pict>
      </w:r>
    </w:p>
    <w:p w14:paraId="41B60DE9" w14:textId="77777777" w:rsidR="00145BA2" w:rsidRPr="00674EC8" w:rsidRDefault="00145BA2" w:rsidP="00145BA2">
      <w:pPr>
        <w:rPr>
          <w:b/>
          <w:bCs/>
        </w:rPr>
      </w:pPr>
      <w:r w:rsidRPr="00674EC8">
        <w:rPr>
          <w:b/>
          <w:bCs/>
        </w:rPr>
        <w:t>7. Feedback Table</w:t>
      </w:r>
    </w:p>
    <w:tbl>
      <w:tblPr>
        <w:tblStyle w:val="TableGrid"/>
        <w:tblW w:w="0" w:type="auto"/>
        <w:tblLook w:val="04A0" w:firstRow="1" w:lastRow="0" w:firstColumn="1" w:lastColumn="0" w:noHBand="0" w:noVBand="1"/>
      </w:tblPr>
      <w:tblGrid>
        <w:gridCol w:w="1657"/>
        <w:gridCol w:w="1199"/>
        <w:gridCol w:w="4749"/>
      </w:tblGrid>
      <w:tr w:rsidR="00145BA2" w:rsidRPr="00674EC8" w14:paraId="53A59AFE" w14:textId="77777777" w:rsidTr="009B0F95">
        <w:tc>
          <w:tcPr>
            <w:tcW w:w="0" w:type="auto"/>
            <w:hideMark/>
          </w:tcPr>
          <w:p w14:paraId="00408282" w14:textId="77777777" w:rsidR="00145BA2" w:rsidRPr="00674EC8" w:rsidRDefault="00145BA2" w:rsidP="009B0F95">
            <w:pPr>
              <w:spacing w:after="160" w:line="259" w:lineRule="auto"/>
              <w:rPr>
                <w:b/>
                <w:bCs/>
              </w:rPr>
            </w:pPr>
            <w:r w:rsidRPr="00674EC8">
              <w:rPr>
                <w:b/>
                <w:bCs/>
              </w:rPr>
              <w:t>Column Name</w:t>
            </w:r>
          </w:p>
        </w:tc>
        <w:tc>
          <w:tcPr>
            <w:tcW w:w="0" w:type="auto"/>
            <w:hideMark/>
          </w:tcPr>
          <w:p w14:paraId="45DB670E" w14:textId="77777777" w:rsidR="00145BA2" w:rsidRPr="00674EC8" w:rsidRDefault="00145BA2" w:rsidP="009B0F95">
            <w:pPr>
              <w:spacing w:after="160" w:line="259" w:lineRule="auto"/>
              <w:rPr>
                <w:b/>
                <w:bCs/>
              </w:rPr>
            </w:pPr>
            <w:r w:rsidRPr="00674EC8">
              <w:rPr>
                <w:b/>
                <w:bCs/>
              </w:rPr>
              <w:t>Data Type</w:t>
            </w:r>
          </w:p>
        </w:tc>
        <w:tc>
          <w:tcPr>
            <w:tcW w:w="0" w:type="auto"/>
            <w:hideMark/>
          </w:tcPr>
          <w:p w14:paraId="0D0D55EA" w14:textId="77777777" w:rsidR="00145BA2" w:rsidRPr="00674EC8" w:rsidRDefault="00145BA2" w:rsidP="009B0F95">
            <w:pPr>
              <w:spacing w:after="160" w:line="259" w:lineRule="auto"/>
              <w:rPr>
                <w:b/>
                <w:bCs/>
              </w:rPr>
            </w:pPr>
            <w:r w:rsidRPr="00674EC8">
              <w:rPr>
                <w:b/>
                <w:bCs/>
              </w:rPr>
              <w:t>Constraints</w:t>
            </w:r>
          </w:p>
        </w:tc>
      </w:tr>
      <w:tr w:rsidR="00145BA2" w:rsidRPr="00674EC8" w14:paraId="7DAF8545" w14:textId="77777777" w:rsidTr="009B0F95">
        <w:tc>
          <w:tcPr>
            <w:tcW w:w="0" w:type="auto"/>
            <w:hideMark/>
          </w:tcPr>
          <w:p w14:paraId="1337E9D4" w14:textId="77777777" w:rsidR="00145BA2" w:rsidRPr="00674EC8" w:rsidRDefault="00145BA2" w:rsidP="009B0F95">
            <w:pPr>
              <w:spacing w:after="160" w:line="259" w:lineRule="auto"/>
            </w:pPr>
            <w:proofErr w:type="spellStart"/>
            <w:r w:rsidRPr="00674EC8">
              <w:t>feedback_id</w:t>
            </w:r>
            <w:proofErr w:type="spellEnd"/>
          </w:p>
        </w:tc>
        <w:tc>
          <w:tcPr>
            <w:tcW w:w="0" w:type="auto"/>
            <w:hideMark/>
          </w:tcPr>
          <w:p w14:paraId="63121E8A" w14:textId="77777777" w:rsidR="00145BA2" w:rsidRPr="00674EC8" w:rsidRDefault="00145BA2" w:rsidP="009B0F95">
            <w:pPr>
              <w:spacing w:after="160" w:line="259" w:lineRule="auto"/>
            </w:pPr>
            <w:r w:rsidRPr="00674EC8">
              <w:t>INT</w:t>
            </w:r>
          </w:p>
        </w:tc>
        <w:tc>
          <w:tcPr>
            <w:tcW w:w="0" w:type="auto"/>
            <w:hideMark/>
          </w:tcPr>
          <w:p w14:paraId="492A7AA2" w14:textId="77777777" w:rsidR="00145BA2" w:rsidRPr="00674EC8" w:rsidRDefault="00145BA2" w:rsidP="009B0F95">
            <w:pPr>
              <w:spacing w:after="160" w:line="259" w:lineRule="auto"/>
            </w:pPr>
            <w:r w:rsidRPr="00674EC8">
              <w:t>PRIMARY KEY, AUTO_INCREMENT</w:t>
            </w:r>
          </w:p>
        </w:tc>
      </w:tr>
      <w:tr w:rsidR="00145BA2" w:rsidRPr="00674EC8" w14:paraId="62B39F7E" w14:textId="77777777" w:rsidTr="009B0F95">
        <w:tc>
          <w:tcPr>
            <w:tcW w:w="0" w:type="auto"/>
            <w:hideMark/>
          </w:tcPr>
          <w:p w14:paraId="5198A1E6" w14:textId="77777777" w:rsidR="00145BA2" w:rsidRPr="00674EC8" w:rsidRDefault="00145BA2" w:rsidP="009B0F95">
            <w:pPr>
              <w:spacing w:after="160" w:line="259" w:lineRule="auto"/>
            </w:pPr>
            <w:r w:rsidRPr="00674EC8">
              <w:t>rating</w:t>
            </w:r>
          </w:p>
        </w:tc>
        <w:tc>
          <w:tcPr>
            <w:tcW w:w="0" w:type="auto"/>
            <w:hideMark/>
          </w:tcPr>
          <w:p w14:paraId="6787DBE1" w14:textId="77777777" w:rsidR="00145BA2" w:rsidRPr="00674EC8" w:rsidRDefault="00145BA2" w:rsidP="009B0F95">
            <w:pPr>
              <w:spacing w:after="160" w:line="259" w:lineRule="auto"/>
            </w:pPr>
            <w:r w:rsidRPr="00674EC8">
              <w:t>INT</w:t>
            </w:r>
          </w:p>
        </w:tc>
        <w:tc>
          <w:tcPr>
            <w:tcW w:w="0" w:type="auto"/>
            <w:hideMark/>
          </w:tcPr>
          <w:p w14:paraId="620B3315" w14:textId="77777777" w:rsidR="00145BA2" w:rsidRPr="00674EC8" w:rsidRDefault="00145BA2" w:rsidP="009B0F95">
            <w:pPr>
              <w:spacing w:after="160" w:line="259" w:lineRule="auto"/>
            </w:pPr>
            <w:r w:rsidRPr="00674EC8">
              <w:t>NOT NULL</w:t>
            </w:r>
          </w:p>
        </w:tc>
      </w:tr>
      <w:tr w:rsidR="00145BA2" w:rsidRPr="00674EC8" w14:paraId="60D85BE9" w14:textId="77777777" w:rsidTr="009B0F95">
        <w:tc>
          <w:tcPr>
            <w:tcW w:w="0" w:type="auto"/>
            <w:hideMark/>
          </w:tcPr>
          <w:p w14:paraId="1FFA9013" w14:textId="77777777" w:rsidR="00145BA2" w:rsidRPr="00674EC8" w:rsidRDefault="00145BA2" w:rsidP="009B0F95">
            <w:pPr>
              <w:spacing w:after="160" w:line="259" w:lineRule="auto"/>
            </w:pPr>
            <w:r w:rsidRPr="00674EC8">
              <w:t>comments</w:t>
            </w:r>
          </w:p>
        </w:tc>
        <w:tc>
          <w:tcPr>
            <w:tcW w:w="0" w:type="auto"/>
            <w:hideMark/>
          </w:tcPr>
          <w:p w14:paraId="6A75E092" w14:textId="77777777" w:rsidR="00145BA2" w:rsidRPr="00674EC8" w:rsidRDefault="00145BA2" w:rsidP="009B0F95">
            <w:pPr>
              <w:spacing w:after="160" w:line="259" w:lineRule="auto"/>
            </w:pPr>
            <w:r w:rsidRPr="00674EC8">
              <w:t>TEXT</w:t>
            </w:r>
          </w:p>
        </w:tc>
        <w:tc>
          <w:tcPr>
            <w:tcW w:w="0" w:type="auto"/>
            <w:hideMark/>
          </w:tcPr>
          <w:p w14:paraId="47353FAB" w14:textId="77777777" w:rsidR="00145BA2" w:rsidRPr="00674EC8" w:rsidRDefault="00145BA2" w:rsidP="009B0F95">
            <w:pPr>
              <w:spacing w:after="160" w:line="259" w:lineRule="auto"/>
            </w:pPr>
          </w:p>
        </w:tc>
      </w:tr>
      <w:tr w:rsidR="00145BA2" w:rsidRPr="00674EC8" w14:paraId="0B53665F" w14:textId="77777777" w:rsidTr="009B0F95">
        <w:tc>
          <w:tcPr>
            <w:tcW w:w="0" w:type="auto"/>
            <w:hideMark/>
          </w:tcPr>
          <w:p w14:paraId="674ADCD9" w14:textId="77777777" w:rsidR="00145BA2" w:rsidRPr="00674EC8" w:rsidRDefault="00145BA2" w:rsidP="009B0F95">
            <w:pPr>
              <w:spacing w:after="160" w:line="259" w:lineRule="auto"/>
            </w:pPr>
            <w:proofErr w:type="spellStart"/>
            <w:r w:rsidRPr="00674EC8">
              <w:t>user_id</w:t>
            </w:r>
            <w:proofErr w:type="spellEnd"/>
          </w:p>
        </w:tc>
        <w:tc>
          <w:tcPr>
            <w:tcW w:w="0" w:type="auto"/>
            <w:hideMark/>
          </w:tcPr>
          <w:p w14:paraId="3E075D8E" w14:textId="77777777" w:rsidR="00145BA2" w:rsidRPr="00674EC8" w:rsidRDefault="00145BA2" w:rsidP="009B0F95">
            <w:pPr>
              <w:spacing w:after="160" w:line="259" w:lineRule="auto"/>
            </w:pPr>
            <w:r w:rsidRPr="00674EC8">
              <w:t>INT</w:t>
            </w:r>
          </w:p>
        </w:tc>
        <w:tc>
          <w:tcPr>
            <w:tcW w:w="0" w:type="auto"/>
            <w:hideMark/>
          </w:tcPr>
          <w:p w14:paraId="3B9CD991" w14:textId="77777777" w:rsidR="00145BA2" w:rsidRPr="00674EC8" w:rsidRDefault="00145BA2" w:rsidP="009B0F95">
            <w:pPr>
              <w:spacing w:after="160" w:line="259" w:lineRule="auto"/>
            </w:pPr>
            <w:r w:rsidRPr="00674EC8">
              <w:t xml:space="preserve">FOREIGN KEY (References </w:t>
            </w:r>
            <w:proofErr w:type="spellStart"/>
            <w:r w:rsidRPr="00674EC8">
              <w:t>User.user_id</w:t>
            </w:r>
            <w:proofErr w:type="spellEnd"/>
            <w:r w:rsidRPr="00674EC8">
              <w:t>)</w:t>
            </w:r>
          </w:p>
        </w:tc>
      </w:tr>
      <w:tr w:rsidR="00145BA2" w:rsidRPr="00674EC8" w14:paraId="2AFE39F8" w14:textId="77777777" w:rsidTr="009B0F95">
        <w:tc>
          <w:tcPr>
            <w:tcW w:w="0" w:type="auto"/>
            <w:hideMark/>
          </w:tcPr>
          <w:p w14:paraId="198B040F" w14:textId="77777777" w:rsidR="00145BA2" w:rsidRPr="00674EC8" w:rsidRDefault="00145BA2" w:rsidP="009B0F95">
            <w:pPr>
              <w:spacing w:after="160" w:line="259" w:lineRule="auto"/>
            </w:pPr>
            <w:proofErr w:type="spellStart"/>
            <w:r w:rsidRPr="00674EC8">
              <w:t>item_id</w:t>
            </w:r>
            <w:proofErr w:type="spellEnd"/>
          </w:p>
        </w:tc>
        <w:tc>
          <w:tcPr>
            <w:tcW w:w="0" w:type="auto"/>
            <w:hideMark/>
          </w:tcPr>
          <w:p w14:paraId="05277A1C" w14:textId="77777777" w:rsidR="00145BA2" w:rsidRPr="00674EC8" w:rsidRDefault="00145BA2" w:rsidP="009B0F95">
            <w:pPr>
              <w:spacing w:after="160" w:line="259" w:lineRule="auto"/>
            </w:pPr>
            <w:r w:rsidRPr="00674EC8">
              <w:t>INT</w:t>
            </w:r>
          </w:p>
        </w:tc>
        <w:tc>
          <w:tcPr>
            <w:tcW w:w="0" w:type="auto"/>
            <w:hideMark/>
          </w:tcPr>
          <w:p w14:paraId="568442A9" w14:textId="77777777" w:rsidR="00145BA2" w:rsidRPr="00674EC8" w:rsidRDefault="00145BA2" w:rsidP="009B0F95">
            <w:pPr>
              <w:spacing w:after="160" w:line="259" w:lineRule="auto"/>
            </w:pPr>
            <w:r w:rsidRPr="00674EC8">
              <w:t xml:space="preserve">FOREIGN KEY (References </w:t>
            </w:r>
            <w:proofErr w:type="spellStart"/>
            <w:r w:rsidRPr="00674EC8">
              <w:t>AuctionItem.item_id</w:t>
            </w:r>
            <w:proofErr w:type="spellEnd"/>
            <w:r w:rsidRPr="00674EC8">
              <w:t>)</w:t>
            </w:r>
          </w:p>
        </w:tc>
      </w:tr>
    </w:tbl>
    <w:p w14:paraId="76029A22" w14:textId="77777777" w:rsidR="00145BA2" w:rsidRPr="00674EC8" w:rsidRDefault="00145BA2" w:rsidP="00145BA2">
      <w:r>
        <w:pict w14:anchorId="65D23C5D">
          <v:rect id="_x0000_i1121" style="width:0;height:1.5pt" o:hralign="center" o:hrstd="t" o:hr="t" fillcolor="#a0a0a0" stroked="f"/>
        </w:pict>
      </w:r>
    </w:p>
    <w:p w14:paraId="5CE00FA6" w14:textId="77777777" w:rsidR="00145BA2" w:rsidRPr="00674EC8" w:rsidRDefault="00145BA2" w:rsidP="00145BA2">
      <w:pPr>
        <w:rPr>
          <w:b/>
          <w:bCs/>
        </w:rPr>
      </w:pPr>
      <w:r w:rsidRPr="00674EC8">
        <w:rPr>
          <w:b/>
          <w:bCs/>
        </w:rPr>
        <w:lastRenderedPageBreak/>
        <w:t>8. Notification Table</w:t>
      </w:r>
    </w:p>
    <w:tbl>
      <w:tblPr>
        <w:tblStyle w:val="TableGrid"/>
        <w:tblW w:w="0" w:type="auto"/>
        <w:tblLook w:val="04A0" w:firstRow="1" w:lastRow="0" w:firstColumn="1" w:lastColumn="0" w:noHBand="0" w:noVBand="1"/>
      </w:tblPr>
      <w:tblGrid>
        <w:gridCol w:w="1657"/>
        <w:gridCol w:w="1199"/>
        <w:gridCol w:w="3997"/>
      </w:tblGrid>
      <w:tr w:rsidR="00145BA2" w:rsidRPr="00674EC8" w14:paraId="464193EC" w14:textId="77777777" w:rsidTr="009B0F95">
        <w:tc>
          <w:tcPr>
            <w:tcW w:w="0" w:type="auto"/>
            <w:hideMark/>
          </w:tcPr>
          <w:p w14:paraId="1AC5328B" w14:textId="77777777" w:rsidR="00145BA2" w:rsidRPr="00674EC8" w:rsidRDefault="00145BA2" w:rsidP="009B0F95">
            <w:pPr>
              <w:spacing w:after="160" w:line="259" w:lineRule="auto"/>
              <w:rPr>
                <w:b/>
                <w:bCs/>
              </w:rPr>
            </w:pPr>
            <w:r w:rsidRPr="00674EC8">
              <w:rPr>
                <w:b/>
                <w:bCs/>
              </w:rPr>
              <w:t>Column Name</w:t>
            </w:r>
          </w:p>
        </w:tc>
        <w:tc>
          <w:tcPr>
            <w:tcW w:w="0" w:type="auto"/>
            <w:hideMark/>
          </w:tcPr>
          <w:p w14:paraId="1A30ACCE" w14:textId="77777777" w:rsidR="00145BA2" w:rsidRPr="00674EC8" w:rsidRDefault="00145BA2" w:rsidP="009B0F95">
            <w:pPr>
              <w:spacing w:after="160" w:line="259" w:lineRule="auto"/>
              <w:rPr>
                <w:b/>
                <w:bCs/>
              </w:rPr>
            </w:pPr>
            <w:r w:rsidRPr="00674EC8">
              <w:rPr>
                <w:b/>
                <w:bCs/>
              </w:rPr>
              <w:t>Data Type</w:t>
            </w:r>
          </w:p>
        </w:tc>
        <w:tc>
          <w:tcPr>
            <w:tcW w:w="0" w:type="auto"/>
            <w:hideMark/>
          </w:tcPr>
          <w:p w14:paraId="5862180D" w14:textId="77777777" w:rsidR="00145BA2" w:rsidRPr="00674EC8" w:rsidRDefault="00145BA2" w:rsidP="009B0F95">
            <w:pPr>
              <w:spacing w:after="160" w:line="259" w:lineRule="auto"/>
              <w:rPr>
                <w:b/>
                <w:bCs/>
              </w:rPr>
            </w:pPr>
            <w:r w:rsidRPr="00674EC8">
              <w:rPr>
                <w:b/>
                <w:bCs/>
              </w:rPr>
              <w:t>Constraints</w:t>
            </w:r>
          </w:p>
        </w:tc>
      </w:tr>
      <w:tr w:rsidR="00145BA2" w:rsidRPr="00674EC8" w14:paraId="00F3EEE9" w14:textId="77777777" w:rsidTr="009B0F95">
        <w:tc>
          <w:tcPr>
            <w:tcW w:w="0" w:type="auto"/>
            <w:hideMark/>
          </w:tcPr>
          <w:p w14:paraId="5CD49F79" w14:textId="77777777" w:rsidR="00145BA2" w:rsidRPr="00674EC8" w:rsidRDefault="00145BA2" w:rsidP="009B0F95">
            <w:pPr>
              <w:spacing w:after="160" w:line="259" w:lineRule="auto"/>
            </w:pPr>
            <w:proofErr w:type="spellStart"/>
            <w:r w:rsidRPr="00674EC8">
              <w:t>notification_id</w:t>
            </w:r>
            <w:proofErr w:type="spellEnd"/>
          </w:p>
        </w:tc>
        <w:tc>
          <w:tcPr>
            <w:tcW w:w="0" w:type="auto"/>
            <w:hideMark/>
          </w:tcPr>
          <w:p w14:paraId="63F6BD85" w14:textId="77777777" w:rsidR="00145BA2" w:rsidRPr="00674EC8" w:rsidRDefault="00145BA2" w:rsidP="009B0F95">
            <w:pPr>
              <w:spacing w:after="160" w:line="259" w:lineRule="auto"/>
            </w:pPr>
            <w:r w:rsidRPr="00674EC8">
              <w:t>INT</w:t>
            </w:r>
          </w:p>
        </w:tc>
        <w:tc>
          <w:tcPr>
            <w:tcW w:w="0" w:type="auto"/>
            <w:hideMark/>
          </w:tcPr>
          <w:p w14:paraId="0BD18BFC" w14:textId="77777777" w:rsidR="00145BA2" w:rsidRPr="00674EC8" w:rsidRDefault="00145BA2" w:rsidP="009B0F95">
            <w:pPr>
              <w:spacing w:after="160" w:line="259" w:lineRule="auto"/>
            </w:pPr>
            <w:r w:rsidRPr="00674EC8">
              <w:t>PRIMARY KEY, AUTO_INCREMENT</w:t>
            </w:r>
          </w:p>
        </w:tc>
      </w:tr>
      <w:tr w:rsidR="00145BA2" w:rsidRPr="00674EC8" w14:paraId="6F45E3CD" w14:textId="77777777" w:rsidTr="009B0F95">
        <w:tc>
          <w:tcPr>
            <w:tcW w:w="0" w:type="auto"/>
            <w:hideMark/>
          </w:tcPr>
          <w:p w14:paraId="29210224" w14:textId="77777777" w:rsidR="00145BA2" w:rsidRPr="00674EC8" w:rsidRDefault="00145BA2" w:rsidP="009B0F95">
            <w:pPr>
              <w:spacing w:after="160" w:line="259" w:lineRule="auto"/>
            </w:pPr>
            <w:r w:rsidRPr="00674EC8">
              <w:t>message</w:t>
            </w:r>
          </w:p>
        </w:tc>
        <w:tc>
          <w:tcPr>
            <w:tcW w:w="0" w:type="auto"/>
            <w:hideMark/>
          </w:tcPr>
          <w:p w14:paraId="725BD9F8" w14:textId="77777777" w:rsidR="00145BA2" w:rsidRPr="00674EC8" w:rsidRDefault="00145BA2" w:rsidP="009B0F95">
            <w:pPr>
              <w:spacing w:after="160" w:line="259" w:lineRule="auto"/>
            </w:pPr>
            <w:r w:rsidRPr="00674EC8">
              <w:t>VARCHAR</w:t>
            </w:r>
          </w:p>
        </w:tc>
        <w:tc>
          <w:tcPr>
            <w:tcW w:w="0" w:type="auto"/>
            <w:hideMark/>
          </w:tcPr>
          <w:p w14:paraId="48C601F5" w14:textId="77777777" w:rsidR="00145BA2" w:rsidRPr="00674EC8" w:rsidRDefault="00145BA2" w:rsidP="009B0F95">
            <w:pPr>
              <w:spacing w:after="160" w:line="259" w:lineRule="auto"/>
            </w:pPr>
            <w:r w:rsidRPr="00674EC8">
              <w:t>NOT NULL</w:t>
            </w:r>
          </w:p>
        </w:tc>
      </w:tr>
      <w:tr w:rsidR="00145BA2" w:rsidRPr="00674EC8" w14:paraId="09ECA89A" w14:textId="77777777" w:rsidTr="009B0F95">
        <w:tc>
          <w:tcPr>
            <w:tcW w:w="0" w:type="auto"/>
            <w:hideMark/>
          </w:tcPr>
          <w:p w14:paraId="67411A78" w14:textId="77777777" w:rsidR="00145BA2" w:rsidRPr="00674EC8" w:rsidRDefault="00145BA2" w:rsidP="009B0F95">
            <w:pPr>
              <w:spacing w:after="160" w:line="259" w:lineRule="auto"/>
            </w:pPr>
            <w:r w:rsidRPr="00674EC8">
              <w:t>date</w:t>
            </w:r>
          </w:p>
        </w:tc>
        <w:tc>
          <w:tcPr>
            <w:tcW w:w="0" w:type="auto"/>
            <w:hideMark/>
          </w:tcPr>
          <w:p w14:paraId="47A1561E" w14:textId="77777777" w:rsidR="00145BA2" w:rsidRPr="00674EC8" w:rsidRDefault="00145BA2" w:rsidP="009B0F95">
            <w:pPr>
              <w:spacing w:after="160" w:line="259" w:lineRule="auto"/>
            </w:pPr>
            <w:r w:rsidRPr="00674EC8">
              <w:t>DATETIME</w:t>
            </w:r>
          </w:p>
        </w:tc>
        <w:tc>
          <w:tcPr>
            <w:tcW w:w="0" w:type="auto"/>
            <w:hideMark/>
          </w:tcPr>
          <w:p w14:paraId="1371A5A7" w14:textId="77777777" w:rsidR="00145BA2" w:rsidRPr="00674EC8" w:rsidRDefault="00145BA2" w:rsidP="009B0F95">
            <w:pPr>
              <w:spacing w:after="160" w:line="259" w:lineRule="auto"/>
            </w:pPr>
            <w:r w:rsidRPr="00674EC8">
              <w:t>NOT NULL</w:t>
            </w:r>
          </w:p>
        </w:tc>
      </w:tr>
      <w:tr w:rsidR="00145BA2" w:rsidRPr="00674EC8" w14:paraId="012B505D" w14:textId="77777777" w:rsidTr="009B0F95">
        <w:tc>
          <w:tcPr>
            <w:tcW w:w="0" w:type="auto"/>
            <w:hideMark/>
          </w:tcPr>
          <w:p w14:paraId="570CC082" w14:textId="77777777" w:rsidR="00145BA2" w:rsidRPr="00674EC8" w:rsidRDefault="00145BA2" w:rsidP="009B0F95">
            <w:pPr>
              <w:spacing w:after="160" w:line="259" w:lineRule="auto"/>
            </w:pPr>
            <w:proofErr w:type="spellStart"/>
            <w:r w:rsidRPr="00674EC8">
              <w:t>user_id</w:t>
            </w:r>
            <w:proofErr w:type="spellEnd"/>
          </w:p>
        </w:tc>
        <w:tc>
          <w:tcPr>
            <w:tcW w:w="0" w:type="auto"/>
            <w:hideMark/>
          </w:tcPr>
          <w:p w14:paraId="1F422DA5" w14:textId="77777777" w:rsidR="00145BA2" w:rsidRPr="00674EC8" w:rsidRDefault="00145BA2" w:rsidP="009B0F95">
            <w:pPr>
              <w:spacing w:after="160" w:line="259" w:lineRule="auto"/>
            </w:pPr>
            <w:r w:rsidRPr="00674EC8">
              <w:t>INT</w:t>
            </w:r>
          </w:p>
        </w:tc>
        <w:tc>
          <w:tcPr>
            <w:tcW w:w="0" w:type="auto"/>
            <w:hideMark/>
          </w:tcPr>
          <w:p w14:paraId="48DDD46E" w14:textId="77777777" w:rsidR="00145BA2" w:rsidRPr="00674EC8" w:rsidRDefault="00145BA2" w:rsidP="009B0F95">
            <w:pPr>
              <w:spacing w:after="160" w:line="259" w:lineRule="auto"/>
            </w:pPr>
            <w:r w:rsidRPr="00674EC8">
              <w:t xml:space="preserve">FOREIGN KEY (References </w:t>
            </w:r>
            <w:proofErr w:type="spellStart"/>
            <w:r w:rsidRPr="00674EC8">
              <w:t>User.user_id</w:t>
            </w:r>
            <w:proofErr w:type="spellEnd"/>
            <w:r w:rsidRPr="00674EC8">
              <w:t>)</w:t>
            </w:r>
          </w:p>
        </w:tc>
      </w:tr>
    </w:tbl>
    <w:p w14:paraId="75B6AF70" w14:textId="77777777" w:rsidR="00145BA2" w:rsidRPr="00674EC8" w:rsidRDefault="00145BA2" w:rsidP="00145BA2">
      <w:r>
        <w:pict w14:anchorId="4D62A2A9">
          <v:rect id="_x0000_i1122" style="width:0;height:1.5pt" o:hralign="center" o:hrstd="t" o:hr="t" fillcolor="#a0a0a0" stroked="f"/>
        </w:pict>
      </w:r>
    </w:p>
    <w:p w14:paraId="7C75499B" w14:textId="77777777" w:rsidR="00145BA2" w:rsidRPr="00674EC8" w:rsidRDefault="00145BA2" w:rsidP="00145BA2">
      <w:pPr>
        <w:rPr>
          <w:b/>
          <w:bCs/>
        </w:rPr>
      </w:pPr>
      <w:r w:rsidRPr="00674EC8">
        <w:rPr>
          <w:b/>
          <w:bCs/>
        </w:rPr>
        <w:t xml:space="preserve">9. </w:t>
      </w:r>
      <w:proofErr w:type="spellStart"/>
      <w:r w:rsidRPr="00674EC8">
        <w:rPr>
          <w:b/>
          <w:bCs/>
        </w:rPr>
        <w:t>AuctionHouse</w:t>
      </w:r>
      <w:proofErr w:type="spellEnd"/>
      <w:r w:rsidRPr="00674EC8">
        <w:rPr>
          <w:b/>
          <w:bCs/>
        </w:rPr>
        <w:t xml:space="preserve"> Table</w:t>
      </w:r>
    </w:p>
    <w:tbl>
      <w:tblPr>
        <w:tblStyle w:val="TableGrid"/>
        <w:tblW w:w="0" w:type="auto"/>
        <w:tblLook w:val="04A0" w:firstRow="1" w:lastRow="0" w:firstColumn="1" w:lastColumn="0" w:noHBand="0" w:noVBand="1"/>
      </w:tblPr>
      <w:tblGrid>
        <w:gridCol w:w="1902"/>
        <w:gridCol w:w="1199"/>
        <w:gridCol w:w="3392"/>
      </w:tblGrid>
      <w:tr w:rsidR="00145BA2" w:rsidRPr="00674EC8" w14:paraId="5ECAC31F" w14:textId="77777777" w:rsidTr="009B0F95">
        <w:tc>
          <w:tcPr>
            <w:tcW w:w="0" w:type="auto"/>
            <w:hideMark/>
          </w:tcPr>
          <w:p w14:paraId="3A95B6AC" w14:textId="77777777" w:rsidR="00145BA2" w:rsidRPr="00674EC8" w:rsidRDefault="00145BA2" w:rsidP="009B0F95">
            <w:pPr>
              <w:spacing w:after="160" w:line="259" w:lineRule="auto"/>
              <w:rPr>
                <w:b/>
                <w:bCs/>
              </w:rPr>
            </w:pPr>
            <w:r w:rsidRPr="00674EC8">
              <w:rPr>
                <w:b/>
                <w:bCs/>
              </w:rPr>
              <w:t>Column Name</w:t>
            </w:r>
          </w:p>
        </w:tc>
        <w:tc>
          <w:tcPr>
            <w:tcW w:w="0" w:type="auto"/>
            <w:hideMark/>
          </w:tcPr>
          <w:p w14:paraId="1C8DA599" w14:textId="77777777" w:rsidR="00145BA2" w:rsidRPr="00674EC8" w:rsidRDefault="00145BA2" w:rsidP="009B0F95">
            <w:pPr>
              <w:spacing w:after="160" w:line="259" w:lineRule="auto"/>
              <w:rPr>
                <w:b/>
                <w:bCs/>
              </w:rPr>
            </w:pPr>
            <w:r w:rsidRPr="00674EC8">
              <w:rPr>
                <w:b/>
                <w:bCs/>
              </w:rPr>
              <w:t>Data Type</w:t>
            </w:r>
          </w:p>
        </w:tc>
        <w:tc>
          <w:tcPr>
            <w:tcW w:w="0" w:type="auto"/>
            <w:hideMark/>
          </w:tcPr>
          <w:p w14:paraId="0116B282" w14:textId="77777777" w:rsidR="00145BA2" w:rsidRPr="00674EC8" w:rsidRDefault="00145BA2" w:rsidP="009B0F95">
            <w:pPr>
              <w:spacing w:after="160" w:line="259" w:lineRule="auto"/>
              <w:rPr>
                <w:b/>
                <w:bCs/>
              </w:rPr>
            </w:pPr>
            <w:r w:rsidRPr="00674EC8">
              <w:rPr>
                <w:b/>
                <w:bCs/>
              </w:rPr>
              <w:t>Constraints</w:t>
            </w:r>
          </w:p>
        </w:tc>
      </w:tr>
      <w:tr w:rsidR="00145BA2" w:rsidRPr="00674EC8" w14:paraId="64C2A4A6" w14:textId="77777777" w:rsidTr="009B0F95">
        <w:tc>
          <w:tcPr>
            <w:tcW w:w="0" w:type="auto"/>
            <w:hideMark/>
          </w:tcPr>
          <w:p w14:paraId="23AC6850" w14:textId="77777777" w:rsidR="00145BA2" w:rsidRPr="00674EC8" w:rsidRDefault="00145BA2" w:rsidP="009B0F95">
            <w:pPr>
              <w:spacing w:after="160" w:line="259" w:lineRule="auto"/>
            </w:pPr>
            <w:proofErr w:type="spellStart"/>
            <w:r w:rsidRPr="00674EC8">
              <w:t>auction_house_id</w:t>
            </w:r>
            <w:proofErr w:type="spellEnd"/>
          </w:p>
        </w:tc>
        <w:tc>
          <w:tcPr>
            <w:tcW w:w="0" w:type="auto"/>
            <w:hideMark/>
          </w:tcPr>
          <w:p w14:paraId="282A8128" w14:textId="77777777" w:rsidR="00145BA2" w:rsidRPr="00674EC8" w:rsidRDefault="00145BA2" w:rsidP="009B0F95">
            <w:pPr>
              <w:spacing w:after="160" w:line="259" w:lineRule="auto"/>
            </w:pPr>
            <w:r w:rsidRPr="00674EC8">
              <w:t>INT</w:t>
            </w:r>
          </w:p>
        </w:tc>
        <w:tc>
          <w:tcPr>
            <w:tcW w:w="0" w:type="auto"/>
            <w:hideMark/>
          </w:tcPr>
          <w:p w14:paraId="01A9A8F0" w14:textId="77777777" w:rsidR="00145BA2" w:rsidRPr="00674EC8" w:rsidRDefault="00145BA2" w:rsidP="009B0F95">
            <w:pPr>
              <w:spacing w:after="160" w:line="259" w:lineRule="auto"/>
            </w:pPr>
            <w:r w:rsidRPr="00674EC8">
              <w:t>PRIMARY KEY, AUTO_INCREMENT</w:t>
            </w:r>
          </w:p>
        </w:tc>
      </w:tr>
      <w:tr w:rsidR="00145BA2" w:rsidRPr="00674EC8" w14:paraId="640288C1" w14:textId="77777777" w:rsidTr="009B0F95">
        <w:tc>
          <w:tcPr>
            <w:tcW w:w="0" w:type="auto"/>
            <w:hideMark/>
          </w:tcPr>
          <w:p w14:paraId="1A336D9E" w14:textId="77777777" w:rsidR="00145BA2" w:rsidRPr="00674EC8" w:rsidRDefault="00145BA2" w:rsidP="009B0F95">
            <w:pPr>
              <w:spacing w:after="160" w:line="259" w:lineRule="auto"/>
            </w:pPr>
            <w:r w:rsidRPr="00674EC8">
              <w:t>name</w:t>
            </w:r>
          </w:p>
        </w:tc>
        <w:tc>
          <w:tcPr>
            <w:tcW w:w="0" w:type="auto"/>
            <w:hideMark/>
          </w:tcPr>
          <w:p w14:paraId="42010843" w14:textId="77777777" w:rsidR="00145BA2" w:rsidRPr="00674EC8" w:rsidRDefault="00145BA2" w:rsidP="009B0F95">
            <w:pPr>
              <w:spacing w:after="160" w:line="259" w:lineRule="auto"/>
            </w:pPr>
            <w:r w:rsidRPr="00674EC8">
              <w:t>VARCHAR</w:t>
            </w:r>
          </w:p>
        </w:tc>
        <w:tc>
          <w:tcPr>
            <w:tcW w:w="0" w:type="auto"/>
            <w:hideMark/>
          </w:tcPr>
          <w:p w14:paraId="3CA6BF38" w14:textId="77777777" w:rsidR="00145BA2" w:rsidRPr="00674EC8" w:rsidRDefault="00145BA2" w:rsidP="009B0F95">
            <w:pPr>
              <w:spacing w:after="160" w:line="259" w:lineRule="auto"/>
            </w:pPr>
            <w:r w:rsidRPr="00674EC8">
              <w:t>NOT NULL</w:t>
            </w:r>
          </w:p>
        </w:tc>
      </w:tr>
      <w:tr w:rsidR="00145BA2" w:rsidRPr="00674EC8" w14:paraId="09E18CC8" w14:textId="77777777" w:rsidTr="009B0F95">
        <w:tc>
          <w:tcPr>
            <w:tcW w:w="0" w:type="auto"/>
            <w:hideMark/>
          </w:tcPr>
          <w:p w14:paraId="504543E8" w14:textId="77777777" w:rsidR="00145BA2" w:rsidRPr="00674EC8" w:rsidRDefault="00145BA2" w:rsidP="009B0F95">
            <w:pPr>
              <w:spacing w:after="160" w:line="259" w:lineRule="auto"/>
            </w:pPr>
            <w:r w:rsidRPr="00674EC8">
              <w:t>location</w:t>
            </w:r>
          </w:p>
        </w:tc>
        <w:tc>
          <w:tcPr>
            <w:tcW w:w="0" w:type="auto"/>
            <w:hideMark/>
          </w:tcPr>
          <w:p w14:paraId="0C4AF56C" w14:textId="77777777" w:rsidR="00145BA2" w:rsidRPr="00674EC8" w:rsidRDefault="00145BA2" w:rsidP="009B0F95">
            <w:pPr>
              <w:spacing w:after="160" w:line="259" w:lineRule="auto"/>
            </w:pPr>
            <w:r w:rsidRPr="00674EC8">
              <w:t>VARCHAR</w:t>
            </w:r>
          </w:p>
        </w:tc>
        <w:tc>
          <w:tcPr>
            <w:tcW w:w="0" w:type="auto"/>
            <w:hideMark/>
          </w:tcPr>
          <w:p w14:paraId="32B5F76B" w14:textId="77777777" w:rsidR="00145BA2" w:rsidRPr="00674EC8" w:rsidRDefault="00145BA2" w:rsidP="009B0F95">
            <w:pPr>
              <w:spacing w:after="160" w:line="259" w:lineRule="auto"/>
            </w:pPr>
            <w:r w:rsidRPr="00674EC8">
              <w:t>NOT NULL</w:t>
            </w:r>
          </w:p>
        </w:tc>
      </w:tr>
    </w:tbl>
    <w:p w14:paraId="2CE27E05" w14:textId="77777777" w:rsidR="00145BA2" w:rsidRPr="00674EC8" w:rsidRDefault="00145BA2" w:rsidP="00145BA2">
      <w:r>
        <w:pict w14:anchorId="5C07164B">
          <v:rect id="_x0000_i1123" style="width:0;height:1.5pt" o:hralign="center" o:hrstd="t" o:hr="t" fillcolor="#a0a0a0" stroked="f"/>
        </w:pict>
      </w:r>
    </w:p>
    <w:p w14:paraId="0809437C" w14:textId="77777777" w:rsidR="00145BA2" w:rsidRPr="00674EC8" w:rsidRDefault="00145BA2" w:rsidP="00145BA2">
      <w:pPr>
        <w:rPr>
          <w:b/>
          <w:bCs/>
        </w:rPr>
      </w:pPr>
      <w:r w:rsidRPr="00674EC8">
        <w:rPr>
          <w:b/>
          <w:bCs/>
        </w:rPr>
        <w:t>10. Comment Table</w:t>
      </w:r>
    </w:p>
    <w:tbl>
      <w:tblPr>
        <w:tblStyle w:val="TableGrid"/>
        <w:tblW w:w="0" w:type="auto"/>
        <w:tblLook w:val="04A0" w:firstRow="1" w:lastRow="0" w:firstColumn="1" w:lastColumn="0" w:noHBand="0" w:noVBand="1"/>
      </w:tblPr>
      <w:tblGrid>
        <w:gridCol w:w="1657"/>
        <w:gridCol w:w="1199"/>
        <w:gridCol w:w="4749"/>
      </w:tblGrid>
      <w:tr w:rsidR="00145BA2" w:rsidRPr="00674EC8" w14:paraId="423BAC1D" w14:textId="77777777" w:rsidTr="009B0F95">
        <w:tc>
          <w:tcPr>
            <w:tcW w:w="0" w:type="auto"/>
            <w:hideMark/>
          </w:tcPr>
          <w:p w14:paraId="666EB254" w14:textId="77777777" w:rsidR="00145BA2" w:rsidRPr="00674EC8" w:rsidRDefault="00145BA2" w:rsidP="009B0F95">
            <w:pPr>
              <w:spacing w:after="160" w:line="259" w:lineRule="auto"/>
              <w:rPr>
                <w:b/>
                <w:bCs/>
              </w:rPr>
            </w:pPr>
            <w:r w:rsidRPr="00674EC8">
              <w:rPr>
                <w:b/>
                <w:bCs/>
              </w:rPr>
              <w:t>Column Name</w:t>
            </w:r>
          </w:p>
        </w:tc>
        <w:tc>
          <w:tcPr>
            <w:tcW w:w="0" w:type="auto"/>
            <w:hideMark/>
          </w:tcPr>
          <w:p w14:paraId="3FBC28E4" w14:textId="77777777" w:rsidR="00145BA2" w:rsidRPr="00674EC8" w:rsidRDefault="00145BA2" w:rsidP="009B0F95">
            <w:pPr>
              <w:spacing w:after="160" w:line="259" w:lineRule="auto"/>
              <w:rPr>
                <w:b/>
                <w:bCs/>
              </w:rPr>
            </w:pPr>
            <w:r w:rsidRPr="00674EC8">
              <w:rPr>
                <w:b/>
                <w:bCs/>
              </w:rPr>
              <w:t>Data Type</w:t>
            </w:r>
          </w:p>
        </w:tc>
        <w:tc>
          <w:tcPr>
            <w:tcW w:w="0" w:type="auto"/>
            <w:hideMark/>
          </w:tcPr>
          <w:p w14:paraId="30798DA4" w14:textId="77777777" w:rsidR="00145BA2" w:rsidRPr="00674EC8" w:rsidRDefault="00145BA2" w:rsidP="009B0F95">
            <w:pPr>
              <w:spacing w:after="160" w:line="259" w:lineRule="auto"/>
              <w:rPr>
                <w:b/>
                <w:bCs/>
              </w:rPr>
            </w:pPr>
            <w:r w:rsidRPr="00674EC8">
              <w:rPr>
                <w:b/>
                <w:bCs/>
              </w:rPr>
              <w:t>Constraints</w:t>
            </w:r>
          </w:p>
        </w:tc>
      </w:tr>
      <w:tr w:rsidR="00145BA2" w:rsidRPr="00674EC8" w14:paraId="359C2919" w14:textId="77777777" w:rsidTr="009B0F95">
        <w:tc>
          <w:tcPr>
            <w:tcW w:w="0" w:type="auto"/>
            <w:hideMark/>
          </w:tcPr>
          <w:p w14:paraId="06469EB8" w14:textId="77777777" w:rsidR="00145BA2" w:rsidRPr="00674EC8" w:rsidRDefault="00145BA2" w:rsidP="009B0F95">
            <w:pPr>
              <w:spacing w:after="160" w:line="259" w:lineRule="auto"/>
            </w:pPr>
            <w:proofErr w:type="spellStart"/>
            <w:r w:rsidRPr="00674EC8">
              <w:t>comment_id</w:t>
            </w:r>
            <w:proofErr w:type="spellEnd"/>
          </w:p>
        </w:tc>
        <w:tc>
          <w:tcPr>
            <w:tcW w:w="0" w:type="auto"/>
            <w:hideMark/>
          </w:tcPr>
          <w:p w14:paraId="5E43A593" w14:textId="77777777" w:rsidR="00145BA2" w:rsidRPr="00674EC8" w:rsidRDefault="00145BA2" w:rsidP="009B0F95">
            <w:pPr>
              <w:spacing w:after="160" w:line="259" w:lineRule="auto"/>
            </w:pPr>
            <w:r w:rsidRPr="00674EC8">
              <w:t>INT</w:t>
            </w:r>
          </w:p>
        </w:tc>
        <w:tc>
          <w:tcPr>
            <w:tcW w:w="0" w:type="auto"/>
            <w:hideMark/>
          </w:tcPr>
          <w:p w14:paraId="6433E319" w14:textId="77777777" w:rsidR="00145BA2" w:rsidRPr="00674EC8" w:rsidRDefault="00145BA2" w:rsidP="009B0F95">
            <w:pPr>
              <w:spacing w:after="160" w:line="259" w:lineRule="auto"/>
            </w:pPr>
            <w:r w:rsidRPr="00674EC8">
              <w:t>PRIMARY KEY, AUTO_INCREMENT</w:t>
            </w:r>
          </w:p>
        </w:tc>
      </w:tr>
      <w:tr w:rsidR="00145BA2" w:rsidRPr="00674EC8" w14:paraId="75BFEE59" w14:textId="77777777" w:rsidTr="009B0F95">
        <w:tc>
          <w:tcPr>
            <w:tcW w:w="0" w:type="auto"/>
            <w:hideMark/>
          </w:tcPr>
          <w:p w14:paraId="42E176F4" w14:textId="77777777" w:rsidR="00145BA2" w:rsidRPr="00674EC8" w:rsidRDefault="00145BA2" w:rsidP="009B0F95">
            <w:pPr>
              <w:spacing w:after="160" w:line="259" w:lineRule="auto"/>
            </w:pPr>
            <w:r w:rsidRPr="00674EC8">
              <w:t>content</w:t>
            </w:r>
          </w:p>
        </w:tc>
        <w:tc>
          <w:tcPr>
            <w:tcW w:w="0" w:type="auto"/>
            <w:hideMark/>
          </w:tcPr>
          <w:p w14:paraId="5E9D446F" w14:textId="77777777" w:rsidR="00145BA2" w:rsidRPr="00674EC8" w:rsidRDefault="00145BA2" w:rsidP="009B0F95">
            <w:pPr>
              <w:spacing w:after="160" w:line="259" w:lineRule="auto"/>
            </w:pPr>
            <w:r w:rsidRPr="00674EC8">
              <w:t>TEXT</w:t>
            </w:r>
          </w:p>
        </w:tc>
        <w:tc>
          <w:tcPr>
            <w:tcW w:w="0" w:type="auto"/>
            <w:hideMark/>
          </w:tcPr>
          <w:p w14:paraId="52572F57" w14:textId="77777777" w:rsidR="00145BA2" w:rsidRPr="00674EC8" w:rsidRDefault="00145BA2" w:rsidP="009B0F95">
            <w:pPr>
              <w:spacing w:after="160" w:line="259" w:lineRule="auto"/>
            </w:pPr>
            <w:r w:rsidRPr="00674EC8">
              <w:t>NOT NULL</w:t>
            </w:r>
          </w:p>
        </w:tc>
      </w:tr>
      <w:tr w:rsidR="00145BA2" w:rsidRPr="00674EC8" w14:paraId="462657B3" w14:textId="77777777" w:rsidTr="009B0F95">
        <w:tc>
          <w:tcPr>
            <w:tcW w:w="0" w:type="auto"/>
            <w:hideMark/>
          </w:tcPr>
          <w:p w14:paraId="5F27D30D" w14:textId="77777777" w:rsidR="00145BA2" w:rsidRPr="00674EC8" w:rsidRDefault="00145BA2" w:rsidP="009B0F95">
            <w:pPr>
              <w:spacing w:after="160" w:line="259" w:lineRule="auto"/>
            </w:pPr>
            <w:r w:rsidRPr="00674EC8">
              <w:t>timestamp</w:t>
            </w:r>
          </w:p>
        </w:tc>
        <w:tc>
          <w:tcPr>
            <w:tcW w:w="0" w:type="auto"/>
            <w:hideMark/>
          </w:tcPr>
          <w:p w14:paraId="15D88A58" w14:textId="77777777" w:rsidR="00145BA2" w:rsidRPr="00674EC8" w:rsidRDefault="00145BA2" w:rsidP="009B0F95">
            <w:pPr>
              <w:spacing w:after="160" w:line="259" w:lineRule="auto"/>
            </w:pPr>
            <w:r w:rsidRPr="00674EC8">
              <w:t>DATETIME</w:t>
            </w:r>
          </w:p>
        </w:tc>
        <w:tc>
          <w:tcPr>
            <w:tcW w:w="0" w:type="auto"/>
            <w:hideMark/>
          </w:tcPr>
          <w:p w14:paraId="2F4005AC" w14:textId="77777777" w:rsidR="00145BA2" w:rsidRPr="00674EC8" w:rsidRDefault="00145BA2" w:rsidP="009B0F95">
            <w:pPr>
              <w:spacing w:after="160" w:line="259" w:lineRule="auto"/>
            </w:pPr>
            <w:r w:rsidRPr="00674EC8">
              <w:t>NOT NULL</w:t>
            </w:r>
          </w:p>
        </w:tc>
      </w:tr>
      <w:tr w:rsidR="00145BA2" w:rsidRPr="00674EC8" w14:paraId="1E4F8044" w14:textId="77777777" w:rsidTr="009B0F95">
        <w:tc>
          <w:tcPr>
            <w:tcW w:w="0" w:type="auto"/>
            <w:hideMark/>
          </w:tcPr>
          <w:p w14:paraId="47FF3B0E" w14:textId="77777777" w:rsidR="00145BA2" w:rsidRPr="00674EC8" w:rsidRDefault="00145BA2" w:rsidP="009B0F95">
            <w:pPr>
              <w:spacing w:after="160" w:line="259" w:lineRule="auto"/>
            </w:pPr>
            <w:proofErr w:type="spellStart"/>
            <w:r w:rsidRPr="00674EC8">
              <w:t>user_id</w:t>
            </w:r>
            <w:proofErr w:type="spellEnd"/>
          </w:p>
        </w:tc>
        <w:tc>
          <w:tcPr>
            <w:tcW w:w="0" w:type="auto"/>
            <w:hideMark/>
          </w:tcPr>
          <w:p w14:paraId="25895770" w14:textId="77777777" w:rsidR="00145BA2" w:rsidRPr="00674EC8" w:rsidRDefault="00145BA2" w:rsidP="009B0F95">
            <w:pPr>
              <w:spacing w:after="160" w:line="259" w:lineRule="auto"/>
            </w:pPr>
            <w:r w:rsidRPr="00674EC8">
              <w:t>INT</w:t>
            </w:r>
          </w:p>
        </w:tc>
        <w:tc>
          <w:tcPr>
            <w:tcW w:w="0" w:type="auto"/>
            <w:hideMark/>
          </w:tcPr>
          <w:p w14:paraId="20EC24E1" w14:textId="77777777" w:rsidR="00145BA2" w:rsidRPr="00674EC8" w:rsidRDefault="00145BA2" w:rsidP="009B0F95">
            <w:pPr>
              <w:spacing w:after="160" w:line="259" w:lineRule="auto"/>
            </w:pPr>
            <w:r w:rsidRPr="00674EC8">
              <w:t xml:space="preserve">FOREIGN KEY (References </w:t>
            </w:r>
            <w:proofErr w:type="spellStart"/>
            <w:r w:rsidRPr="00674EC8">
              <w:t>User.user_id</w:t>
            </w:r>
            <w:proofErr w:type="spellEnd"/>
            <w:r w:rsidRPr="00674EC8">
              <w:t>)</w:t>
            </w:r>
          </w:p>
        </w:tc>
      </w:tr>
      <w:tr w:rsidR="00145BA2" w:rsidRPr="00674EC8" w14:paraId="6298F2A3" w14:textId="77777777" w:rsidTr="009B0F95">
        <w:tc>
          <w:tcPr>
            <w:tcW w:w="0" w:type="auto"/>
            <w:hideMark/>
          </w:tcPr>
          <w:p w14:paraId="6AF870D7" w14:textId="77777777" w:rsidR="00145BA2" w:rsidRPr="00674EC8" w:rsidRDefault="00145BA2" w:rsidP="009B0F95">
            <w:pPr>
              <w:spacing w:after="160" w:line="259" w:lineRule="auto"/>
            </w:pPr>
            <w:proofErr w:type="spellStart"/>
            <w:r w:rsidRPr="00674EC8">
              <w:t>item_id</w:t>
            </w:r>
            <w:proofErr w:type="spellEnd"/>
          </w:p>
        </w:tc>
        <w:tc>
          <w:tcPr>
            <w:tcW w:w="0" w:type="auto"/>
            <w:hideMark/>
          </w:tcPr>
          <w:p w14:paraId="580DD487" w14:textId="77777777" w:rsidR="00145BA2" w:rsidRPr="00674EC8" w:rsidRDefault="00145BA2" w:rsidP="009B0F95">
            <w:pPr>
              <w:spacing w:after="160" w:line="259" w:lineRule="auto"/>
            </w:pPr>
            <w:r w:rsidRPr="00674EC8">
              <w:t>INT</w:t>
            </w:r>
          </w:p>
        </w:tc>
        <w:tc>
          <w:tcPr>
            <w:tcW w:w="0" w:type="auto"/>
            <w:hideMark/>
          </w:tcPr>
          <w:p w14:paraId="259F1297" w14:textId="77777777" w:rsidR="00145BA2" w:rsidRPr="00674EC8" w:rsidRDefault="00145BA2" w:rsidP="009B0F95">
            <w:pPr>
              <w:spacing w:after="160" w:line="259" w:lineRule="auto"/>
            </w:pPr>
            <w:r w:rsidRPr="00674EC8">
              <w:t xml:space="preserve">FOREIGN KEY (References </w:t>
            </w:r>
            <w:proofErr w:type="spellStart"/>
            <w:r w:rsidRPr="00674EC8">
              <w:t>AuctionItem.item_id</w:t>
            </w:r>
            <w:proofErr w:type="spellEnd"/>
            <w:r w:rsidRPr="00674EC8">
              <w:t>)</w:t>
            </w:r>
          </w:p>
        </w:tc>
      </w:tr>
    </w:tbl>
    <w:p w14:paraId="20A13181" w14:textId="77777777" w:rsidR="00145BA2" w:rsidRPr="00674EC8" w:rsidRDefault="00145BA2" w:rsidP="00145BA2">
      <w:r>
        <w:pict w14:anchorId="16EF207A">
          <v:rect id="_x0000_i1124" style="width:0;height:1.5pt" o:hralign="center" o:hrstd="t" o:hr="t" fillcolor="#a0a0a0" stroked="f"/>
        </w:pict>
      </w:r>
    </w:p>
    <w:p w14:paraId="62F4F6FB" w14:textId="77777777" w:rsidR="00145BA2" w:rsidRPr="00674EC8" w:rsidRDefault="00145BA2" w:rsidP="00145BA2">
      <w:pPr>
        <w:rPr>
          <w:b/>
          <w:bCs/>
        </w:rPr>
      </w:pPr>
      <w:r w:rsidRPr="00674EC8">
        <w:rPr>
          <w:b/>
          <w:bCs/>
        </w:rPr>
        <w:t xml:space="preserve">11. </w:t>
      </w:r>
      <w:proofErr w:type="spellStart"/>
      <w:r w:rsidRPr="00674EC8">
        <w:rPr>
          <w:b/>
          <w:bCs/>
        </w:rPr>
        <w:t>UserRole</w:t>
      </w:r>
      <w:proofErr w:type="spellEnd"/>
      <w:r w:rsidRPr="00674EC8">
        <w:rPr>
          <w:b/>
          <w:bCs/>
        </w:rPr>
        <w:t xml:space="preserve"> Table</w:t>
      </w:r>
    </w:p>
    <w:tbl>
      <w:tblPr>
        <w:tblStyle w:val="TableGrid"/>
        <w:tblW w:w="0" w:type="auto"/>
        <w:tblLook w:val="04A0" w:firstRow="1" w:lastRow="0" w:firstColumn="1" w:lastColumn="0" w:noHBand="0" w:noVBand="1"/>
      </w:tblPr>
      <w:tblGrid>
        <w:gridCol w:w="1657"/>
        <w:gridCol w:w="1199"/>
        <w:gridCol w:w="3392"/>
      </w:tblGrid>
      <w:tr w:rsidR="00145BA2" w:rsidRPr="00674EC8" w14:paraId="0A863868" w14:textId="77777777" w:rsidTr="009B0F95">
        <w:tc>
          <w:tcPr>
            <w:tcW w:w="0" w:type="auto"/>
            <w:hideMark/>
          </w:tcPr>
          <w:p w14:paraId="6AB3E235" w14:textId="77777777" w:rsidR="00145BA2" w:rsidRPr="00674EC8" w:rsidRDefault="00145BA2" w:rsidP="009B0F95">
            <w:pPr>
              <w:spacing w:after="160" w:line="259" w:lineRule="auto"/>
              <w:rPr>
                <w:b/>
                <w:bCs/>
              </w:rPr>
            </w:pPr>
            <w:r w:rsidRPr="00674EC8">
              <w:rPr>
                <w:b/>
                <w:bCs/>
              </w:rPr>
              <w:t>Column Name</w:t>
            </w:r>
          </w:p>
        </w:tc>
        <w:tc>
          <w:tcPr>
            <w:tcW w:w="0" w:type="auto"/>
            <w:hideMark/>
          </w:tcPr>
          <w:p w14:paraId="11FA0218" w14:textId="77777777" w:rsidR="00145BA2" w:rsidRPr="00674EC8" w:rsidRDefault="00145BA2" w:rsidP="009B0F95">
            <w:pPr>
              <w:spacing w:after="160" w:line="259" w:lineRule="auto"/>
              <w:rPr>
                <w:b/>
                <w:bCs/>
              </w:rPr>
            </w:pPr>
            <w:r w:rsidRPr="00674EC8">
              <w:rPr>
                <w:b/>
                <w:bCs/>
              </w:rPr>
              <w:t>Data Type</w:t>
            </w:r>
          </w:p>
        </w:tc>
        <w:tc>
          <w:tcPr>
            <w:tcW w:w="0" w:type="auto"/>
            <w:hideMark/>
          </w:tcPr>
          <w:p w14:paraId="3F2F0958" w14:textId="77777777" w:rsidR="00145BA2" w:rsidRPr="00674EC8" w:rsidRDefault="00145BA2" w:rsidP="009B0F95">
            <w:pPr>
              <w:spacing w:after="160" w:line="259" w:lineRule="auto"/>
              <w:rPr>
                <w:b/>
                <w:bCs/>
              </w:rPr>
            </w:pPr>
            <w:r w:rsidRPr="00674EC8">
              <w:rPr>
                <w:b/>
                <w:bCs/>
              </w:rPr>
              <w:t>Constraints</w:t>
            </w:r>
          </w:p>
        </w:tc>
      </w:tr>
      <w:tr w:rsidR="00145BA2" w:rsidRPr="00674EC8" w14:paraId="2D34635E" w14:textId="77777777" w:rsidTr="009B0F95">
        <w:tc>
          <w:tcPr>
            <w:tcW w:w="0" w:type="auto"/>
            <w:hideMark/>
          </w:tcPr>
          <w:p w14:paraId="5A2EB38A" w14:textId="77777777" w:rsidR="00145BA2" w:rsidRPr="00674EC8" w:rsidRDefault="00145BA2" w:rsidP="009B0F95">
            <w:pPr>
              <w:spacing w:after="160" w:line="259" w:lineRule="auto"/>
            </w:pPr>
            <w:proofErr w:type="spellStart"/>
            <w:r w:rsidRPr="00674EC8">
              <w:t>role_id</w:t>
            </w:r>
            <w:proofErr w:type="spellEnd"/>
          </w:p>
        </w:tc>
        <w:tc>
          <w:tcPr>
            <w:tcW w:w="0" w:type="auto"/>
            <w:hideMark/>
          </w:tcPr>
          <w:p w14:paraId="4CAA9318" w14:textId="77777777" w:rsidR="00145BA2" w:rsidRPr="00674EC8" w:rsidRDefault="00145BA2" w:rsidP="009B0F95">
            <w:pPr>
              <w:spacing w:after="160" w:line="259" w:lineRule="auto"/>
            </w:pPr>
            <w:r w:rsidRPr="00674EC8">
              <w:t>INT</w:t>
            </w:r>
          </w:p>
        </w:tc>
        <w:tc>
          <w:tcPr>
            <w:tcW w:w="0" w:type="auto"/>
            <w:hideMark/>
          </w:tcPr>
          <w:p w14:paraId="46D9D104" w14:textId="77777777" w:rsidR="00145BA2" w:rsidRPr="00674EC8" w:rsidRDefault="00145BA2" w:rsidP="009B0F95">
            <w:pPr>
              <w:spacing w:after="160" w:line="259" w:lineRule="auto"/>
            </w:pPr>
            <w:r w:rsidRPr="00674EC8">
              <w:t>PRIMARY KEY, AUTO_INCREMENT</w:t>
            </w:r>
          </w:p>
        </w:tc>
      </w:tr>
      <w:tr w:rsidR="00145BA2" w:rsidRPr="00674EC8" w14:paraId="61779721" w14:textId="77777777" w:rsidTr="009B0F95">
        <w:tc>
          <w:tcPr>
            <w:tcW w:w="0" w:type="auto"/>
            <w:hideMark/>
          </w:tcPr>
          <w:p w14:paraId="4DD4C99D" w14:textId="77777777" w:rsidR="00145BA2" w:rsidRPr="00674EC8" w:rsidRDefault="00145BA2" w:rsidP="009B0F95">
            <w:pPr>
              <w:spacing w:after="160" w:line="259" w:lineRule="auto"/>
            </w:pPr>
            <w:proofErr w:type="spellStart"/>
            <w:r w:rsidRPr="00674EC8">
              <w:t>role_name</w:t>
            </w:r>
            <w:proofErr w:type="spellEnd"/>
          </w:p>
        </w:tc>
        <w:tc>
          <w:tcPr>
            <w:tcW w:w="0" w:type="auto"/>
            <w:hideMark/>
          </w:tcPr>
          <w:p w14:paraId="77477C46" w14:textId="77777777" w:rsidR="00145BA2" w:rsidRPr="00674EC8" w:rsidRDefault="00145BA2" w:rsidP="009B0F95">
            <w:pPr>
              <w:spacing w:after="160" w:line="259" w:lineRule="auto"/>
            </w:pPr>
            <w:r w:rsidRPr="00674EC8">
              <w:t>VARCHAR</w:t>
            </w:r>
          </w:p>
        </w:tc>
        <w:tc>
          <w:tcPr>
            <w:tcW w:w="0" w:type="auto"/>
            <w:hideMark/>
          </w:tcPr>
          <w:p w14:paraId="0C778D62" w14:textId="77777777" w:rsidR="00145BA2" w:rsidRPr="00674EC8" w:rsidRDefault="00145BA2" w:rsidP="009B0F95">
            <w:pPr>
              <w:spacing w:after="160" w:line="259" w:lineRule="auto"/>
            </w:pPr>
            <w:r w:rsidRPr="00674EC8">
              <w:t>NOT NULL</w:t>
            </w:r>
          </w:p>
        </w:tc>
      </w:tr>
    </w:tbl>
    <w:p w14:paraId="43EDC579" w14:textId="77777777" w:rsidR="00145BA2" w:rsidRPr="00674EC8" w:rsidRDefault="00145BA2" w:rsidP="00145BA2">
      <w:r>
        <w:pict w14:anchorId="6EBDAB01">
          <v:rect id="_x0000_i1125" style="width:0;height:1.5pt" o:hralign="center" o:hrstd="t" o:hr="t" fillcolor="#a0a0a0" stroked="f"/>
        </w:pict>
      </w:r>
    </w:p>
    <w:p w14:paraId="13BD8FCC" w14:textId="77777777" w:rsidR="00145BA2" w:rsidRPr="00674EC8" w:rsidRDefault="00145BA2" w:rsidP="00145BA2">
      <w:pPr>
        <w:rPr>
          <w:b/>
          <w:bCs/>
        </w:rPr>
      </w:pPr>
      <w:r w:rsidRPr="00674EC8">
        <w:rPr>
          <w:b/>
          <w:bCs/>
        </w:rPr>
        <w:t>12. Watchlist Table</w:t>
      </w:r>
    </w:p>
    <w:tbl>
      <w:tblPr>
        <w:tblStyle w:val="TableGrid"/>
        <w:tblW w:w="0" w:type="auto"/>
        <w:tblLook w:val="04A0" w:firstRow="1" w:lastRow="0" w:firstColumn="1" w:lastColumn="0" w:noHBand="0" w:noVBand="1"/>
      </w:tblPr>
      <w:tblGrid>
        <w:gridCol w:w="1657"/>
        <w:gridCol w:w="1199"/>
        <w:gridCol w:w="4749"/>
      </w:tblGrid>
      <w:tr w:rsidR="00145BA2" w:rsidRPr="00674EC8" w14:paraId="2A5BFC02" w14:textId="77777777" w:rsidTr="009B0F95">
        <w:tc>
          <w:tcPr>
            <w:tcW w:w="0" w:type="auto"/>
            <w:hideMark/>
          </w:tcPr>
          <w:p w14:paraId="6A423A9B" w14:textId="77777777" w:rsidR="00145BA2" w:rsidRPr="00674EC8" w:rsidRDefault="00145BA2" w:rsidP="009B0F95">
            <w:pPr>
              <w:spacing w:after="160" w:line="259" w:lineRule="auto"/>
              <w:rPr>
                <w:b/>
                <w:bCs/>
              </w:rPr>
            </w:pPr>
            <w:r w:rsidRPr="00674EC8">
              <w:rPr>
                <w:b/>
                <w:bCs/>
              </w:rPr>
              <w:t>Column Name</w:t>
            </w:r>
          </w:p>
        </w:tc>
        <w:tc>
          <w:tcPr>
            <w:tcW w:w="0" w:type="auto"/>
            <w:hideMark/>
          </w:tcPr>
          <w:p w14:paraId="09CF40AD" w14:textId="77777777" w:rsidR="00145BA2" w:rsidRPr="00674EC8" w:rsidRDefault="00145BA2" w:rsidP="009B0F95">
            <w:pPr>
              <w:spacing w:after="160" w:line="259" w:lineRule="auto"/>
              <w:rPr>
                <w:b/>
                <w:bCs/>
              </w:rPr>
            </w:pPr>
            <w:r w:rsidRPr="00674EC8">
              <w:rPr>
                <w:b/>
                <w:bCs/>
              </w:rPr>
              <w:t>Data Type</w:t>
            </w:r>
          </w:p>
        </w:tc>
        <w:tc>
          <w:tcPr>
            <w:tcW w:w="0" w:type="auto"/>
            <w:hideMark/>
          </w:tcPr>
          <w:p w14:paraId="6EF0E3B1" w14:textId="77777777" w:rsidR="00145BA2" w:rsidRPr="00674EC8" w:rsidRDefault="00145BA2" w:rsidP="009B0F95">
            <w:pPr>
              <w:spacing w:after="160" w:line="259" w:lineRule="auto"/>
              <w:rPr>
                <w:b/>
                <w:bCs/>
              </w:rPr>
            </w:pPr>
            <w:r w:rsidRPr="00674EC8">
              <w:rPr>
                <w:b/>
                <w:bCs/>
              </w:rPr>
              <w:t>Constraints</w:t>
            </w:r>
          </w:p>
        </w:tc>
      </w:tr>
      <w:tr w:rsidR="00145BA2" w:rsidRPr="00674EC8" w14:paraId="3FC8A8D6" w14:textId="77777777" w:rsidTr="009B0F95">
        <w:tc>
          <w:tcPr>
            <w:tcW w:w="0" w:type="auto"/>
            <w:hideMark/>
          </w:tcPr>
          <w:p w14:paraId="25DF9233" w14:textId="77777777" w:rsidR="00145BA2" w:rsidRPr="00674EC8" w:rsidRDefault="00145BA2" w:rsidP="009B0F95">
            <w:pPr>
              <w:spacing w:after="160" w:line="259" w:lineRule="auto"/>
            </w:pPr>
            <w:proofErr w:type="spellStart"/>
            <w:r w:rsidRPr="00674EC8">
              <w:t>watchlist_id</w:t>
            </w:r>
            <w:proofErr w:type="spellEnd"/>
          </w:p>
        </w:tc>
        <w:tc>
          <w:tcPr>
            <w:tcW w:w="0" w:type="auto"/>
            <w:hideMark/>
          </w:tcPr>
          <w:p w14:paraId="0CF86E38" w14:textId="77777777" w:rsidR="00145BA2" w:rsidRPr="00674EC8" w:rsidRDefault="00145BA2" w:rsidP="009B0F95">
            <w:pPr>
              <w:spacing w:after="160" w:line="259" w:lineRule="auto"/>
            </w:pPr>
            <w:r w:rsidRPr="00674EC8">
              <w:t>INT</w:t>
            </w:r>
          </w:p>
        </w:tc>
        <w:tc>
          <w:tcPr>
            <w:tcW w:w="0" w:type="auto"/>
            <w:hideMark/>
          </w:tcPr>
          <w:p w14:paraId="31A91CF5" w14:textId="77777777" w:rsidR="00145BA2" w:rsidRPr="00674EC8" w:rsidRDefault="00145BA2" w:rsidP="009B0F95">
            <w:pPr>
              <w:spacing w:after="160" w:line="259" w:lineRule="auto"/>
            </w:pPr>
            <w:r w:rsidRPr="00674EC8">
              <w:t>PRIMARY KEY, AUTO_INCREMENT</w:t>
            </w:r>
          </w:p>
        </w:tc>
      </w:tr>
      <w:tr w:rsidR="00145BA2" w:rsidRPr="00674EC8" w14:paraId="5470C385" w14:textId="77777777" w:rsidTr="009B0F95">
        <w:tc>
          <w:tcPr>
            <w:tcW w:w="0" w:type="auto"/>
            <w:hideMark/>
          </w:tcPr>
          <w:p w14:paraId="1001FEAD" w14:textId="77777777" w:rsidR="00145BA2" w:rsidRPr="00674EC8" w:rsidRDefault="00145BA2" w:rsidP="009B0F95">
            <w:pPr>
              <w:spacing w:after="160" w:line="259" w:lineRule="auto"/>
            </w:pPr>
            <w:proofErr w:type="spellStart"/>
            <w:r w:rsidRPr="00674EC8">
              <w:t>user_id</w:t>
            </w:r>
            <w:proofErr w:type="spellEnd"/>
          </w:p>
        </w:tc>
        <w:tc>
          <w:tcPr>
            <w:tcW w:w="0" w:type="auto"/>
            <w:hideMark/>
          </w:tcPr>
          <w:p w14:paraId="3793D9A9" w14:textId="77777777" w:rsidR="00145BA2" w:rsidRPr="00674EC8" w:rsidRDefault="00145BA2" w:rsidP="009B0F95">
            <w:pPr>
              <w:spacing w:after="160" w:line="259" w:lineRule="auto"/>
            </w:pPr>
            <w:r w:rsidRPr="00674EC8">
              <w:t>INT</w:t>
            </w:r>
          </w:p>
        </w:tc>
        <w:tc>
          <w:tcPr>
            <w:tcW w:w="0" w:type="auto"/>
            <w:hideMark/>
          </w:tcPr>
          <w:p w14:paraId="3E1205AE" w14:textId="77777777" w:rsidR="00145BA2" w:rsidRPr="00674EC8" w:rsidRDefault="00145BA2" w:rsidP="009B0F95">
            <w:pPr>
              <w:spacing w:after="160" w:line="259" w:lineRule="auto"/>
            </w:pPr>
            <w:r w:rsidRPr="00674EC8">
              <w:t xml:space="preserve">FOREIGN KEY (References </w:t>
            </w:r>
            <w:proofErr w:type="spellStart"/>
            <w:r w:rsidRPr="00674EC8">
              <w:t>User.user_id</w:t>
            </w:r>
            <w:proofErr w:type="spellEnd"/>
            <w:r w:rsidRPr="00674EC8">
              <w:t>)</w:t>
            </w:r>
          </w:p>
        </w:tc>
      </w:tr>
      <w:tr w:rsidR="00145BA2" w:rsidRPr="00674EC8" w14:paraId="50D41C3F" w14:textId="77777777" w:rsidTr="009B0F95">
        <w:tc>
          <w:tcPr>
            <w:tcW w:w="0" w:type="auto"/>
            <w:hideMark/>
          </w:tcPr>
          <w:p w14:paraId="0509A0F5" w14:textId="77777777" w:rsidR="00145BA2" w:rsidRPr="00674EC8" w:rsidRDefault="00145BA2" w:rsidP="009B0F95">
            <w:pPr>
              <w:spacing w:after="160" w:line="259" w:lineRule="auto"/>
            </w:pPr>
            <w:proofErr w:type="spellStart"/>
            <w:r w:rsidRPr="00674EC8">
              <w:t>item_id</w:t>
            </w:r>
            <w:proofErr w:type="spellEnd"/>
          </w:p>
        </w:tc>
        <w:tc>
          <w:tcPr>
            <w:tcW w:w="0" w:type="auto"/>
            <w:hideMark/>
          </w:tcPr>
          <w:p w14:paraId="5D709019" w14:textId="77777777" w:rsidR="00145BA2" w:rsidRPr="00674EC8" w:rsidRDefault="00145BA2" w:rsidP="009B0F95">
            <w:pPr>
              <w:spacing w:after="160" w:line="259" w:lineRule="auto"/>
            </w:pPr>
            <w:r w:rsidRPr="00674EC8">
              <w:t>INT</w:t>
            </w:r>
          </w:p>
        </w:tc>
        <w:tc>
          <w:tcPr>
            <w:tcW w:w="0" w:type="auto"/>
            <w:hideMark/>
          </w:tcPr>
          <w:p w14:paraId="4254F8A8" w14:textId="77777777" w:rsidR="00145BA2" w:rsidRPr="00674EC8" w:rsidRDefault="00145BA2" w:rsidP="009B0F95">
            <w:pPr>
              <w:spacing w:after="160" w:line="259" w:lineRule="auto"/>
            </w:pPr>
            <w:r w:rsidRPr="00674EC8">
              <w:t xml:space="preserve">FOREIGN KEY (References </w:t>
            </w:r>
            <w:proofErr w:type="spellStart"/>
            <w:r w:rsidRPr="00674EC8">
              <w:t>AuctionItem.item_id</w:t>
            </w:r>
            <w:proofErr w:type="spellEnd"/>
            <w:r w:rsidRPr="00674EC8">
              <w:t>)</w:t>
            </w:r>
          </w:p>
        </w:tc>
      </w:tr>
    </w:tbl>
    <w:p w14:paraId="744C8735" w14:textId="77777777" w:rsidR="00145BA2" w:rsidRPr="00674EC8" w:rsidRDefault="00145BA2" w:rsidP="00145BA2">
      <w:r>
        <w:pict w14:anchorId="7D563886">
          <v:rect id="_x0000_i1126" style="width:0;height:1.5pt" o:hralign="center" o:hrstd="t" o:hr="t" fillcolor="#a0a0a0" stroked="f"/>
        </w:pict>
      </w:r>
    </w:p>
    <w:p w14:paraId="36EBF2CB" w14:textId="77777777" w:rsidR="00145BA2" w:rsidRPr="00674EC8" w:rsidRDefault="00145BA2" w:rsidP="00145BA2">
      <w:pPr>
        <w:rPr>
          <w:b/>
          <w:bCs/>
        </w:rPr>
      </w:pPr>
      <w:r w:rsidRPr="00674EC8">
        <w:rPr>
          <w:b/>
          <w:bCs/>
        </w:rPr>
        <w:t>13. Transaction Table</w:t>
      </w:r>
    </w:p>
    <w:tbl>
      <w:tblPr>
        <w:tblStyle w:val="TableGrid"/>
        <w:tblW w:w="0" w:type="auto"/>
        <w:tblLook w:val="04A0" w:firstRow="1" w:lastRow="0" w:firstColumn="1" w:lastColumn="0" w:noHBand="0" w:noVBand="1"/>
      </w:tblPr>
      <w:tblGrid>
        <w:gridCol w:w="1822"/>
        <w:gridCol w:w="1199"/>
        <w:gridCol w:w="4749"/>
      </w:tblGrid>
      <w:tr w:rsidR="00145BA2" w:rsidRPr="00674EC8" w14:paraId="5A3C9705" w14:textId="77777777" w:rsidTr="009B0F95">
        <w:tc>
          <w:tcPr>
            <w:tcW w:w="0" w:type="auto"/>
            <w:hideMark/>
          </w:tcPr>
          <w:p w14:paraId="14CE1703" w14:textId="77777777" w:rsidR="00145BA2" w:rsidRPr="00674EC8" w:rsidRDefault="00145BA2" w:rsidP="009B0F95">
            <w:pPr>
              <w:spacing w:after="160" w:line="259" w:lineRule="auto"/>
              <w:rPr>
                <w:b/>
                <w:bCs/>
              </w:rPr>
            </w:pPr>
            <w:r w:rsidRPr="00674EC8">
              <w:rPr>
                <w:b/>
                <w:bCs/>
              </w:rPr>
              <w:lastRenderedPageBreak/>
              <w:t>Column Name</w:t>
            </w:r>
          </w:p>
        </w:tc>
        <w:tc>
          <w:tcPr>
            <w:tcW w:w="0" w:type="auto"/>
            <w:hideMark/>
          </w:tcPr>
          <w:p w14:paraId="41558995" w14:textId="77777777" w:rsidR="00145BA2" w:rsidRPr="00674EC8" w:rsidRDefault="00145BA2" w:rsidP="009B0F95">
            <w:pPr>
              <w:spacing w:after="160" w:line="259" w:lineRule="auto"/>
              <w:rPr>
                <w:b/>
                <w:bCs/>
              </w:rPr>
            </w:pPr>
            <w:r w:rsidRPr="00674EC8">
              <w:rPr>
                <w:b/>
                <w:bCs/>
              </w:rPr>
              <w:t>Data Type</w:t>
            </w:r>
          </w:p>
        </w:tc>
        <w:tc>
          <w:tcPr>
            <w:tcW w:w="0" w:type="auto"/>
            <w:hideMark/>
          </w:tcPr>
          <w:p w14:paraId="098BFB83" w14:textId="77777777" w:rsidR="00145BA2" w:rsidRPr="00674EC8" w:rsidRDefault="00145BA2" w:rsidP="009B0F95">
            <w:pPr>
              <w:spacing w:after="160" w:line="259" w:lineRule="auto"/>
              <w:rPr>
                <w:b/>
                <w:bCs/>
              </w:rPr>
            </w:pPr>
            <w:r w:rsidRPr="00674EC8">
              <w:rPr>
                <w:b/>
                <w:bCs/>
              </w:rPr>
              <w:t>Constraints</w:t>
            </w:r>
          </w:p>
        </w:tc>
      </w:tr>
      <w:tr w:rsidR="00145BA2" w:rsidRPr="00674EC8" w14:paraId="5473CFEF" w14:textId="77777777" w:rsidTr="009B0F95">
        <w:tc>
          <w:tcPr>
            <w:tcW w:w="0" w:type="auto"/>
            <w:hideMark/>
          </w:tcPr>
          <w:p w14:paraId="617A9120" w14:textId="77777777" w:rsidR="00145BA2" w:rsidRPr="00674EC8" w:rsidRDefault="00145BA2" w:rsidP="009B0F95">
            <w:pPr>
              <w:spacing w:after="160" w:line="259" w:lineRule="auto"/>
            </w:pPr>
            <w:proofErr w:type="spellStart"/>
            <w:r w:rsidRPr="00674EC8">
              <w:t>transaction_id</w:t>
            </w:r>
            <w:proofErr w:type="spellEnd"/>
          </w:p>
        </w:tc>
        <w:tc>
          <w:tcPr>
            <w:tcW w:w="0" w:type="auto"/>
            <w:hideMark/>
          </w:tcPr>
          <w:p w14:paraId="361E718F" w14:textId="77777777" w:rsidR="00145BA2" w:rsidRPr="00674EC8" w:rsidRDefault="00145BA2" w:rsidP="009B0F95">
            <w:pPr>
              <w:spacing w:after="160" w:line="259" w:lineRule="auto"/>
            </w:pPr>
            <w:r w:rsidRPr="00674EC8">
              <w:t>INT</w:t>
            </w:r>
          </w:p>
        </w:tc>
        <w:tc>
          <w:tcPr>
            <w:tcW w:w="0" w:type="auto"/>
            <w:hideMark/>
          </w:tcPr>
          <w:p w14:paraId="48F75B3B" w14:textId="77777777" w:rsidR="00145BA2" w:rsidRPr="00674EC8" w:rsidRDefault="00145BA2" w:rsidP="009B0F95">
            <w:pPr>
              <w:spacing w:after="160" w:line="259" w:lineRule="auto"/>
            </w:pPr>
            <w:r w:rsidRPr="00674EC8">
              <w:t>PRIMARY KEY, AUTO_INCREMENT</w:t>
            </w:r>
          </w:p>
        </w:tc>
      </w:tr>
      <w:tr w:rsidR="00145BA2" w:rsidRPr="00674EC8" w14:paraId="4A4605C8" w14:textId="77777777" w:rsidTr="009B0F95">
        <w:tc>
          <w:tcPr>
            <w:tcW w:w="0" w:type="auto"/>
            <w:hideMark/>
          </w:tcPr>
          <w:p w14:paraId="79FCD412" w14:textId="77777777" w:rsidR="00145BA2" w:rsidRPr="00674EC8" w:rsidRDefault="00145BA2" w:rsidP="009B0F95">
            <w:pPr>
              <w:spacing w:after="160" w:line="259" w:lineRule="auto"/>
            </w:pPr>
            <w:proofErr w:type="spellStart"/>
            <w:r w:rsidRPr="00674EC8">
              <w:t>transaction_date</w:t>
            </w:r>
            <w:proofErr w:type="spellEnd"/>
          </w:p>
        </w:tc>
        <w:tc>
          <w:tcPr>
            <w:tcW w:w="0" w:type="auto"/>
            <w:hideMark/>
          </w:tcPr>
          <w:p w14:paraId="7360A4FB" w14:textId="77777777" w:rsidR="00145BA2" w:rsidRPr="00674EC8" w:rsidRDefault="00145BA2" w:rsidP="009B0F95">
            <w:pPr>
              <w:spacing w:after="160" w:line="259" w:lineRule="auto"/>
            </w:pPr>
            <w:r w:rsidRPr="00674EC8">
              <w:t>DATETIME</w:t>
            </w:r>
          </w:p>
        </w:tc>
        <w:tc>
          <w:tcPr>
            <w:tcW w:w="0" w:type="auto"/>
            <w:hideMark/>
          </w:tcPr>
          <w:p w14:paraId="5DA6277E" w14:textId="77777777" w:rsidR="00145BA2" w:rsidRPr="00674EC8" w:rsidRDefault="00145BA2" w:rsidP="009B0F95">
            <w:pPr>
              <w:spacing w:after="160" w:line="259" w:lineRule="auto"/>
            </w:pPr>
            <w:r w:rsidRPr="00674EC8">
              <w:t>NOT NULL</w:t>
            </w:r>
          </w:p>
        </w:tc>
      </w:tr>
      <w:tr w:rsidR="00145BA2" w:rsidRPr="00674EC8" w14:paraId="02AF9940" w14:textId="77777777" w:rsidTr="009B0F95">
        <w:tc>
          <w:tcPr>
            <w:tcW w:w="0" w:type="auto"/>
            <w:hideMark/>
          </w:tcPr>
          <w:p w14:paraId="7B58B0E7" w14:textId="77777777" w:rsidR="00145BA2" w:rsidRPr="00674EC8" w:rsidRDefault="00145BA2" w:rsidP="009B0F95">
            <w:pPr>
              <w:spacing w:after="160" w:line="259" w:lineRule="auto"/>
            </w:pPr>
            <w:proofErr w:type="spellStart"/>
            <w:r w:rsidRPr="00674EC8">
              <w:t>user_id</w:t>
            </w:r>
            <w:proofErr w:type="spellEnd"/>
          </w:p>
        </w:tc>
        <w:tc>
          <w:tcPr>
            <w:tcW w:w="0" w:type="auto"/>
            <w:hideMark/>
          </w:tcPr>
          <w:p w14:paraId="148799AA" w14:textId="77777777" w:rsidR="00145BA2" w:rsidRPr="00674EC8" w:rsidRDefault="00145BA2" w:rsidP="009B0F95">
            <w:pPr>
              <w:spacing w:after="160" w:line="259" w:lineRule="auto"/>
            </w:pPr>
            <w:r w:rsidRPr="00674EC8">
              <w:t>INT</w:t>
            </w:r>
          </w:p>
        </w:tc>
        <w:tc>
          <w:tcPr>
            <w:tcW w:w="0" w:type="auto"/>
            <w:hideMark/>
          </w:tcPr>
          <w:p w14:paraId="311EB918" w14:textId="77777777" w:rsidR="00145BA2" w:rsidRPr="00674EC8" w:rsidRDefault="00145BA2" w:rsidP="009B0F95">
            <w:pPr>
              <w:spacing w:after="160" w:line="259" w:lineRule="auto"/>
            </w:pPr>
            <w:r w:rsidRPr="00674EC8">
              <w:t xml:space="preserve">FOREIGN KEY (References </w:t>
            </w:r>
            <w:proofErr w:type="spellStart"/>
            <w:r w:rsidRPr="00674EC8">
              <w:t>User.user_id</w:t>
            </w:r>
            <w:proofErr w:type="spellEnd"/>
            <w:r w:rsidRPr="00674EC8">
              <w:t>)</w:t>
            </w:r>
          </w:p>
        </w:tc>
      </w:tr>
      <w:tr w:rsidR="00145BA2" w:rsidRPr="00674EC8" w14:paraId="30F86C44" w14:textId="77777777" w:rsidTr="009B0F95">
        <w:tc>
          <w:tcPr>
            <w:tcW w:w="0" w:type="auto"/>
            <w:hideMark/>
          </w:tcPr>
          <w:p w14:paraId="2596E353" w14:textId="77777777" w:rsidR="00145BA2" w:rsidRPr="00674EC8" w:rsidRDefault="00145BA2" w:rsidP="009B0F95">
            <w:pPr>
              <w:spacing w:after="160" w:line="259" w:lineRule="auto"/>
            </w:pPr>
            <w:proofErr w:type="spellStart"/>
            <w:r w:rsidRPr="00674EC8">
              <w:t>item_id</w:t>
            </w:r>
            <w:proofErr w:type="spellEnd"/>
          </w:p>
        </w:tc>
        <w:tc>
          <w:tcPr>
            <w:tcW w:w="0" w:type="auto"/>
            <w:hideMark/>
          </w:tcPr>
          <w:p w14:paraId="289BAE0A" w14:textId="77777777" w:rsidR="00145BA2" w:rsidRPr="00674EC8" w:rsidRDefault="00145BA2" w:rsidP="009B0F95">
            <w:pPr>
              <w:spacing w:after="160" w:line="259" w:lineRule="auto"/>
            </w:pPr>
            <w:r w:rsidRPr="00674EC8">
              <w:t>INT</w:t>
            </w:r>
          </w:p>
        </w:tc>
        <w:tc>
          <w:tcPr>
            <w:tcW w:w="0" w:type="auto"/>
            <w:hideMark/>
          </w:tcPr>
          <w:p w14:paraId="777079AA" w14:textId="77777777" w:rsidR="00145BA2" w:rsidRPr="00674EC8" w:rsidRDefault="00145BA2" w:rsidP="009B0F95">
            <w:pPr>
              <w:spacing w:after="160" w:line="259" w:lineRule="auto"/>
            </w:pPr>
            <w:r w:rsidRPr="00674EC8">
              <w:t xml:space="preserve">FOREIGN KEY (References </w:t>
            </w:r>
            <w:proofErr w:type="spellStart"/>
            <w:r w:rsidRPr="00674EC8">
              <w:t>AuctionItem.item_id</w:t>
            </w:r>
            <w:proofErr w:type="spellEnd"/>
            <w:r w:rsidRPr="00674EC8">
              <w:t>)</w:t>
            </w:r>
          </w:p>
        </w:tc>
      </w:tr>
      <w:tr w:rsidR="00145BA2" w:rsidRPr="00674EC8" w14:paraId="0E39E675" w14:textId="77777777" w:rsidTr="009B0F95">
        <w:tc>
          <w:tcPr>
            <w:tcW w:w="0" w:type="auto"/>
            <w:hideMark/>
          </w:tcPr>
          <w:p w14:paraId="455E29C5" w14:textId="77777777" w:rsidR="00145BA2" w:rsidRPr="00674EC8" w:rsidRDefault="00145BA2" w:rsidP="009B0F95">
            <w:pPr>
              <w:spacing w:after="160" w:line="259" w:lineRule="auto"/>
            </w:pPr>
            <w:r w:rsidRPr="00674EC8">
              <w:t>amount</w:t>
            </w:r>
          </w:p>
        </w:tc>
        <w:tc>
          <w:tcPr>
            <w:tcW w:w="0" w:type="auto"/>
            <w:hideMark/>
          </w:tcPr>
          <w:p w14:paraId="487545D4" w14:textId="77777777" w:rsidR="00145BA2" w:rsidRPr="00674EC8" w:rsidRDefault="00145BA2" w:rsidP="009B0F95">
            <w:pPr>
              <w:spacing w:after="160" w:line="259" w:lineRule="auto"/>
            </w:pPr>
            <w:r w:rsidRPr="00674EC8">
              <w:t>DOUBLE</w:t>
            </w:r>
          </w:p>
        </w:tc>
        <w:tc>
          <w:tcPr>
            <w:tcW w:w="0" w:type="auto"/>
            <w:hideMark/>
          </w:tcPr>
          <w:p w14:paraId="5604B8FF" w14:textId="77777777" w:rsidR="00145BA2" w:rsidRPr="00674EC8" w:rsidRDefault="00145BA2" w:rsidP="009B0F95">
            <w:pPr>
              <w:spacing w:after="160" w:line="259" w:lineRule="auto"/>
            </w:pPr>
            <w:r w:rsidRPr="00674EC8">
              <w:t>NOT NULL</w:t>
            </w:r>
          </w:p>
        </w:tc>
      </w:tr>
    </w:tbl>
    <w:p w14:paraId="5E4AC57C" w14:textId="77777777" w:rsidR="00145BA2" w:rsidRPr="00674EC8" w:rsidRDefault="00145BA2" w:rsidP="00145BA2">
      <w:r>
        <w:pict w14:anchorId="6FC373EC">
          <v:rect id="_x0000_i1127" style="width:0;height:1.5pt" o:hralign="center" o:hrstd="t" o:hr="t" fillcolor="#a0a0a0" stroked="f"/>
        </w:pict>
      </w:r>
    </w:p>
    <w:p w14:paraId="7586FB9D" w14:textId="77777777" w:rsidR="00145BA2" w:rsidRPr="00674EC8" w:rsidRDefault="00145BA2" w:rsidP="00145BA2">
      <w:pPr>
        <w:rPr>
          <w:b/>
          <w:bCs/>
        </w:rPr>
      </w:pPr>
      <w:r w:rsidRPr="00674EC8">
        <w:rPr>
          <w:b/>
          <w:bCs/>
        </w:rPr>
        <w:t>14. Delivery Table</w:t>
      </w:r>
    </w:p>
    <w:tbl>
      <w:tblPr>
        <w:tblStyle w:val="TableGrid"/>
        <w:tblW w:w="0" w:type="auto"/>
        <w:tblLook w:val="04A0" w:firstRow="1" w:lastRow="0" w:firstColumn="1" w:lastColumn="0" w:noHBand="0" w:noVBand="1"/>
      </w:tblPr>
      <w:tblGrid>
        <w:gridCol w:w="1657"/>
        <w:gridCol w:w="1199"/>
        <w:gridCol w:w="4749"/>
      </w:tblGrid>
      <w:tr w:rsidR="00145BA2" w:rsidRPr="00674EC8" w14:paraId="0ED601E2" w14:textId="77777777" w:rsidTr="009B0F95">
        <w:tc>
          <w:tcPr>
            <w:tcW w:w="0" w:type="auto"/>
            <w:hideMark/>
          </w:tcPr>
          <w:p w14:paraId="566FA082" w14:textId="77777777" w:rsidR="00145BA2" w:rsidRPr="00674EC8" w:rsidRDefault="00145BA2" w:rsidP="009B0F95">
            <w:pPr>
              <w:spacing w:after="160" w:line="259" w:lineRule="auto"/>
              <w:rPr>
                <w:b/>
                <w:bCs/>
              </w:rPr>
            </w:pPr>
            <w:r w:rsidRPr="00674EC8">
              <w:rPr>
                <w:b/>
                <w:bCs/>
              </w:rPr>
              <w:t>Column Name</w:t>
            </w:r>
          </w:p>
        </w:tc>
        <w:tc>
          <w:tcPr>
            <w:tcW w:w="0" w:type="auto"/>
            <w:hideMark/>
          </w:tcPr>
          <w:p w14:paraId="136D796A" w14:textId="77777777" w:rsidR="00145BA2" w:rsidRPr="00674EC8" w:rsidRDefault="00145BA2" w:rsidP="009B0F95">
            <w:pPr>
              <w:spacing w:after="160" w:line="259" w:lineRule="auto"/>
              <w:rPr>
                <w:b/>
                <w:bCs/>
              </w:rPr>
            </w:pPr>
            <w:r w:rsidRPr="00674EC8">
              <w:rPr>
                <w:b/>
                <w:bCs/>
              </w:rPr>
              <w:t>Data Type</w:t>
            </w:r>
          </w:p>
        </w:tc>
        <w:tc>
          <w:tcPr>
            <w:tcW w:w="0" w:type="auto"/>
            <w:hideMark/>
          </w:tcPr>
          <w:p w14:paraId="69D79758" w14:textId="77777777" w:rsidR="00145BA2" w:rsidRPr="00674EC8" w:rsidRDefault="00145BA2" w:rsidP="009B0F95">
            <w:pPr>
              <w:spacing w:after="160" w:line="259" w:lineRule="auto"/>
              <w:rPr>
                <w:b/>
                <w:bCs/>
              </w:rPr>
            </w:pPr>
            <w:r w:rsidRPr="00674EC8">
              <w:rPr>
                <w:b/>
                <w:bCs/>
              </w:rPr>
              <w:t>Constraints</w:t>
            </w:r>
          </w:p>
        </w:tc>
      </w:tr>
      <w:tr w:rsidR="00145BA2" w:rsidRPr="00674EC8" w14:paraId="4129CFDD" w14:textId="77777777" w:rsidTr="009B0F95">
        <w:tc>
          <w:tcPr>
            <w:tcW w:w="0" w:type="auto"/>
            <w:hideMark/>
          </w:tcPr>
          <w:p w14:paraId="4312F8B1" w14:textId="77777777" w:rsidR="00145BA2" w:rsidRPr="00674EC8" w:rsidRDefault="00145BA2" w:rsidP="009B0F95">
            <w:pPr>
              <w:spacing w:after="160" w:line="259" w:lineRule="auto"/>
            </w:pPr>
            <w:proofErr w:type="spellStart"/>
            <w:r w:rsidRPr="00674EC8">
              <w:t>delivery_id</w:t>
            </w:r>
            <w:proofErr w:type="spellEnd"/>
          </w:p>
        </w:tc>
        <w:tc>
          <w:tcPr>
            <w:tcW w:w="0" w:type="auto"/>
            <w:hideMark/>
          </w:tcPr>
          <w:p w14:paraId="49DB83FA" w14:textId="77777777" w:rsidR="00145BA2" w:rsidRPr="00674EC8" w:rsidRDefault="00145BA2" w:rsidP="009B0F95">
            <w:pPr>
              <w:spacing w:after="160" w:line="259" w:lineRule="auto"/>
            </w:pPr>
            <w:r w:rsidRPr="00674EC8">
              <w:t>INT</w:t>
            </w:r>
          </w:p>
        </w:tc>
        <w:tc>
          <w:tcPr>
            <w:tcW w:w="0" w:type="auto"/>
            <w:hideMark/>
          </w:tcPr>
          <w:p w14:paraId="0562FA52" w14:textId="77777777" w:rsidR="00145BA2" w:rsidRPr="00674EC8" w:rsidRDefault="00145BA2" w:rsidP="009B0F95">
            <w:pPr>
              <w:spacing w:after="160" w:line="259" w:lineRule="auto"/>
            </w:pPr>
            <w:r w:rsidRPr="00674EC8">
              <w:t>PRIMARY KEY, AUTO_INCREMENT</w:t>
            </w:r>
          </w:p>
        </w:tc>
      </w:tr>
      <w:tr w:rsidR="00145BA2" w:rsidRPr="00674EC8" w14:paraId="45647C09" w14:textId="77777777" w:rsidTr="009B0F95">
        <w:tc>
          <w:tcPr>
            <w:tcW w:w="0" w:type="auto"/>
            <w:hideMark/>
          </w:tcPr>
          <w:p w14:paraId="7C183456" w14:textId="77777777" w:rsidR="00145BA2" w:rsidRPr="00674EC8" w:rsidRDefault="00145BA2" w:rsidP="009B0F95">
            <w:pPr>
              <w:spacing w:after="160" w:line="259" w:lineRule="auto"/>
            </w:pPr>
            <w:r w:rsidRPr="00674EC8">
              <w:t>address</w:t>
            </w:r>
          </w:p>
        </w:tc>
        <w:tc>
          <w:tcPr>
            <w:tcW w:w="0" w:type="auto"/>
            <w:hideMark/>
          </w:tcPr>
          <w:p w14:paraId="479CCC64" w14:textId="77777777" w:rsidR="00145BA2" w:rsidRPr="00674EC8" w:rsidRDefault="00145BA2" w:rsidP="009B0F95">
            <w:pPr>
              <w:spacing w:after="160" w:line="259" w:lineRule="auto"/>
            </w:pPr>
            <w:r w:rsidRPr="00674EC8">
              <w:t>VARCHAR</w:t>
            </w:r>
          </w:p>
        </w:tc>
        <w:tc>
          <w:tcPr>
            <w:tcW w:w="0" w:type="auto"/>
            <w:hideMark/>
          </w:tcPr>
          <w:p w14:paraId="6559E9A0" w14:textId="77777777" w:rsidR="00145BA2" w:rsidRPr="00674EC8" w:rsidRDefault="00145BA2" w:rsidP="009B0F95">
            <w:pPr>
              <w:spacing w:after="160" w:line="259" w:lineRule="auto"/>
            </w:pPr>
            <w:r w:rsidRPr="00674EC8">
              <w:t>NOT NULL</w:t>
            </w:r>
          </w:p>
        </w:tc>
      </w:tr>
      <w:tr w:rsidR="00145BA2" w:rsidRPr="00674EC8" w14:paraId="0628EF7C" w14:textId="77777777" w:rsidTr="009B0F95">
        <w:tc>
          <w:tcPr>
            <w:tcW w:w="0" w:type="auto"/>
            <w:hideMark/>
          </w:tcPr>
          <w:p w14:paraId="3AF7481A" w14:textId="77777777" w:rsidR="00145BA2" w:rsidRPr="00674EC8" w:rsidRDefault="00145BA2" w:rsidP="009B0F95">
            <w:pPr>
              <w:spacing w:after="160" w:line="259" w:lineRule="auto"/>
            </w:pPr>
            <w:proofErr w:type="spellStart"/>
            <w:r w:rsidRPr="00674EC8">
              <w:t>user_id</w:t>
            </w:r>
            <w:proofErr w:type="spellEnd"/>
          </w:p>
        </w:tc>
        <w:tc>
          <w:tcPr>
            <w:tcW w:w="0" w:type="auto"/>
            <w:hideMark/>
          </w:tcPr>
          <w:p w14:paraId="3B95D753" w14:textId="77777777" w:rsidR="00145BA2" w:rsidRPr="00674EC8" w:rsidRDefault="00145BA2" w:rsidP="009B0F95">
            <w:pPr>
              <w:spacing w:after="160" w:line="259" w:lineRule="auto"/>
            </w:pPr>
            <w:r w:rsidRPr="00674EC8">
              <w:t>INT</w:t>
            </w:r>
          </w:p>
        </w:tc>
        <w:tc>
          <w:tcPr>
            <w:tcW w:w="0" w:type="auto"/>
            <w:hideMark/>
          </w:tcPr>
          <w:p w14:paraId="7E7268BC" w14:textId="77777777" w:rsidR="00145BA2" w:rsidRPr="00674EC8" w:rsidRDefault="00145BA2" w:rsidP="009B0F95">
            <w:pPr>
              <w:spacing w:after="160" w:line="259" w:lineRule="auto"/>
            </w:pPr>
            <w:r w:rsidRPr="00674EC8">
              <w:t xml:space="preserve">FOREIGN KEY (References </w:t>
            </w:r>
            <w:proofErr w:type="spellStart"/>
            <w:r w:rsidRPr="00674EC8">
              <w:t>User.user_id</w:t>
            </w:r>
            <w:proofErr w:type="spellEnd"/>
            <w:r w:rsidRPr="00674EC8">
              <w:t>)</w:t>
            </w:r>
          </w:p>
        </w:tc>
      </w:tr>
      <w:tr w:rsidR="00145BA2" w:rsidRPr="00674EC8" w14:paraId="3610CD4B" w14:textId="77777777" w:rsidTr="009B0F95">
        <w:tc>
          <w:tcPr>
            <w:tcW w:w="0" w:type="auto"/>
            <w:hideMark/>
          </w:tcPr>
          <w:p w14:paraId="6B780CD6" w14:textId="77777777" w:rsidR="00145BA2" w:rsidRPr="00674EC8" w:rsidRDefault="00145BA2" w:rsidP="009B0F95">
            <w:pPr>
              <w:spacing w:after="160" w:line="259" w:lineRule="auto"/>
            </w:pPr>
            <w:proofErr w:type="spellStart"/>
            <w:r w:rsidRPr="00674EC8">
              <w:t>item_id</w:t>
            </w:r>
            <w:proofErr w:type="spellEnd"/>
          </w:p>
        </w:tc>
        <w:tc>
          <w:tcPr>
            <w:tcW w:w="0" w:type="auto"/>
            <w:hideMark/>
          </w:tcPr>
          <w:p w14:paraId="77914EB2" w14:textId="77777777" w:rsidR="00145BA2" w:rsidRPr="00674EC8" w:rsidRDefault="00145BA2" w:rsidP="009B0F95">
            <w:pPr>
              <w:spacing w:after="160" w:line="259" w:lineRule="auto"/>
            </w:pPr>
            <w:r w:rsidRPr="00674EC8">
              <w:t>INT</w:t>
            </w:r>
          </w:p>
        </w:tc>
        <w:tc>
          <w:tcPr>
            <w:tcW w:w="0" w:type="auto"/>
            <w:hideMark/>
          </w:tcPr>
          <w:p w14:paraId="1C8504AB" w14:textId="77777777" w:rsidR="00145BA2" w:rsidRPr="00674EC8" w:rsidRDefault="00145BA2" w:rsidP="009B0F95">
            <w:pPr>
              <w:spacing w:after="160" w:line="259" w:lineRule="auto"/>
            </w:pPr>
            <w:r w:rsidRPr="00674EC8">
              <w:t xml:space="preserve">FOREIGN KEY (References </w:t>
            </w:r>
            <w:proofErr w:type="spellStart"/>
            <w:r w:rsidRPr="00674EC8">
              <w:t>AuctionItem.item_id</w:t>
            </w:r>
            <w:proofErr w:type="spellEnd"/>
            <w:r w:rsidRPr="00674EC8">
              <w:t>)</w:t>
            </w:r>
          </w:p>
        </w:tc>
      </w:tr>
      <w:tr w:rsidR="00145BA2" w:rsidRPr="00674EC8" w14:paraId="13B5C1A8" w14:textId="77777777" w:rsidTr="009B0F95">
        <w:tc>
          <w:tcPr>
            <w:tcW w:w="0" w:type="auto"/>
            <w:hideMark/>
          </w:tcPr>
          <w:p w14:paraId="3DA0806D" w14:textId="77777777" w:rsidR="00145BA2" w:rsidRPr="00674EC8" w:rsidRDefault="00145BA2" w:rsidP="009B0F95">
            <w:pPr>
              <w:spacing w:after="160" w:line="259" w:lineRule="auto"/>
            </w:pPr>
            <w:proofErr w:type="spellStart"/>
            <w:r w:rsidRPr="00674EC8">
              <w:t>delivery_status</w:t>
            </w:r>
            <w:proofErr w:type="spellEnd"/>
          </w:p>
        </w:tc>
        <w:tc>
          <w:tcPr>
            <w:tcW w:w="0" w:type="auto"/>
            <w:hideMark/>
          </w:tcPr>
          <w:p w14:paraId="516BA8B1" w14:textId="77777777" w:rsidR="00145BA2" w:rsidRPr="00674EC8" w:rsidRDefault="00145BA2" w:rsidP="009B0F95">
            <w:pPr>
              <w:spacing w:after="160" w:line="259" w:lineRule="auto"/>
            </w:pPr>
            <w:r w:rsidRPr="00674EC8">
              <w:t>ENUM</w:t>
            </w:r>
          </w:p>
        </w:tc>
        <w:tc>
          <w:tcPr>
            <w:tcW w:w="0" w:type="auto"/>
            <w:hideMark/>
          </w:tcPr>
          <w:p w14:paraId="2A337900" w14:textId="77777777" w:rsidR="00145BA2" w:rsidRPr="00674EC8" w:rsidRDefault="00145BA2" w:rsidP="009B0F95">
            <w:pPr>
              <w:spacing w:after="160" w:line="259" w:lineRule="auto"/>
            </w:pPr>
            <w:r w:rsidRPr="00674EC8">
              <w:t>('Shipped', 'Delivered') NOT NULL</w:t>
            </w:r>
          </w:p>
        </w:tc>
      </w:tr>
    </w:tbl>
    <w:p w14:paraId="3ED2F68A" w14:textId="77777777" w:rsidR="00145BA2" w:rsidRPr="00674EC8" w:rsidRDefault="00145BA2" w:rsidP="00145BA2">
      <w:r>
        <w:pict w14:anchorId="38431FB1">
          <v:rect id="_x0000_i1128" style="width:0;height:1.5pt" o:hralign="center" o:hrstd="t" o:hr="t" fillcolor="#a0a0a0" stroked="f"/>
        </w:pict>
      </w:r>
    </w:p>
    <w:p w14:paraId="3E48E1ED" w14:textId="77777777" w:rsidR="00145BA2" w:rsidRPr="00674EC8" w:rsidRDefault="00145BA2" w:rsidP="00145BA2">
      <w:pPr>
        <w:rPr>
          <w:b/>
          <w:bCs/>
        </w:rPr>
      </w:pPr>
      <w:r w:rsidRPr="00674EC8">
        <w:rPr>
          <w:b/>
          <w:bCs/>
        </w:rPr>
        <w:t>15. Review Table</w:t>
      </w:r>
    </w:p>
    <w:tbl>
      <w:tblPr>
        <w:tblStyle w:val="TableGrid"/>
        <w:tblW w:w="0" w:type="auto"/>
        <w:tblLook w:val="04A0" w:firstRow="1" w:lastRow="0" w:firstColumn="1" w:lastColumn="0" w:noHBand="0" w:noVBand="1"/>
      </w:tblPr>
      <w:tblGrid>
        <w:gridCol w:w="1657"/>
        <w:gridCol w:w="1199"/>
        <w:gridCol w:w="4749"/>
      </w:tblGrid>
      <w:tr w:rsidR="00145BA2" w:rsidRPr="00674EC8" w14:paraId="7C11D00E" w14:textId="77777777" w:rsidTr="009B0F95">
        <w:tc>
          <w:tcPr>
            <w:tcW w:w="0" w:type="auto"/>
            <w:hideMark/>
          </w:tcPr>
          <w:p w14:paraId="0D101A1E" w14:textId="77777777" w:rsidR="00145BA2" w:rsidRPr="00674EC8" w:rsidRDefault="00145BA2" w:rsidP="009B0F95">
            <w:pPr>
              <w:spacing w:after="160" w:line="259" w:lineRule="auto"/>
              <w:rPr>
                <w:b/>
                <w:bCs/>
              </w:rPr>
            </w:pPr>
            <w:r w:rsidRPr="00674EC8">
              <w:rPr>
                <w:b/>
                <w:bCs/>
              </w:rPr>
              <w:t>Column Name</w:t>
            </w:r>
          </w:p>
        </w:tc>
        <w:tc>
          <w:tcPr>
            <w:tcW w:w="0" w:type="auto"/>
            <w:hideMark/>
          </w:tcPr>
          <w:p w14:paraId="3DC69C48" w14:textId="77777777" w:rsidR="00145BA2" w:rsidRPr="00674EC8" w:rsidRDefault="00145BA2" w:rsidP="009B0F95">
            <w:pPr>
              <w:spacing w:after="160" w:line="259" w:lineRule="auto"/>
              <w:rPr>
                <w:b/>
                <w:bCs/>
              </w:rPr>
            </w:pPr>
            <w:r w:rsidRPr="00674EC8">
              <w:rPr>
                <w:b/>
                <w:bCs/>
              </w:rPr>
              <w:t>Data Type</w:t>
            </w:r>
          </w:p>
        </w:tc>
        <w:tc>
          <w:tcPr>
            <w:tcW w:w="0" w:type="auto"/>
            <w:hideMark/>
          </w:tcPr>
          <w:p w14:paraId="07665685" w14:textId="77777777" w:rsidR="00145BA2" w:rsidRPr="00674EC8" w:rsidRDefault="00145BA2" w:rsidP="009B0F95">
            <w:pPr>
              <w:spacing w:after="160" w:line="259" w:lineRule="auto"/>
              <w:rPr>
                <w:b/>
                <w:bCs/>
              </w:rPr>
            </w:pPr>
            <w:r w:rsidRPr="00674EC8">
              <w:rPr>
                <w:b/>
                <w:bCs/>
              </w:rPr>
              <w:t>Constraints</w:t>
            </w:r>
          </w:p>
        </w:tc>
      </w:tr>
      <w:tr w:rsidR="00145BA2" w:rsidRPr="00674EC8" w14:paraId="12E60518" w14:textId="77777777" w:rsidTr="009B0F95">
        <w:tc>
          <w:tcPr>
            <w:tcW w:w="0" w:type="auto"/>
            <w:hideMark/>
          </w:tcPr>
          <w:p w14:paraId="52679B93" w14:textId="77777777" w:rsidR="00145BA2" w:rsidRPr="00674EC8" w:rsidRDefault="00145BA2" w:rsidP="009B0F95">
            <w:pPr>
              <w:spacing w:after="160" w:line="259" w:lineRule="auto"/>
            </w:pPr>
            <w:proofErr w:type="spellStart"/>
            <w:r w:rsidRPr="00674EC8">
              <w:t>review_id</w:t>
            </w:r>
            <w:proofErr w:type="spellEnd"/>
          </w:p>
        </w:tc>
        <w:tc>
          <w:tcPr>
            <w:tcW w:w="0" w:type="auto"/>
            <w:hideMark/>
          </w:tcPr>
          <w:p w14:paraId="6BC84538" w14:textId="77777777" w:rsidR="00145BA2" w:rsidRPr="00674EC8" w:rsidRDefault="00145BA2" w:rsidP="009B0F95">
            <w:pPr>
              <w:spacing w:after="160" w:line="259" w:lineRule="auto"/>
            </w:pPr>
            <w:r w:rsidRPr="00674EC8">
              <w:t>INT</w:t>
            </w:r>
          </w:p>
        </w:tc>
        <w:tc>
          <w:tcPr>
            <w:tcW w:w="0" w:type="auto"/>
            <w:hideMark/>
          </w:tcPr>
          <w:p w14:paraId="7D1467FB" w14:textId="77777777" w:rsidR="00145BA2" w:rsidRPr="00674EC8" w:rsidRDefault="00145BA2" w:rsidP="009B0F95">
            <w:pPr>
              <w:spacing w:after="160" w:line="259" w:lineRule="auto"/>
            </w:pPr>
            <w:r w:rsidRPr="00674EC8">
              <w:t>PRIMARY KEY, AUTO_INCREMENT</w:t>
            </w:r>
          </w:p>
        </w:tc>
      </w:tr>
      <w:tr w:rsidR="00145BA2" w:rsidRPr="00674EC8" w14:paraId="0108487E" w14:textId="77777777" w:rsidTr="009B0F95">
        <w:tc>
          <w:tcPr>
            <w:tcW w:w="0" w:type="auto"/>
            <w:hideMark/>
          </w:tcPr>
          <w:p w14:paraId="1D5E1568" w14:textId="77777777" w:rsidR="00145BA2" w:rsidRPr="00674EC8" w:rsidRDefault="00145BA2" w:rsidP="009B0F95">
            <w:pPr>
              <w:spacing w:after="160" w:line="259" w:lineRule="auto"/>
            </w:pPr>
            <w:proofErr w:type="spellStart"/>
            <w:r w:rsidRPr="00674EC8">
              <w:t>review_text</w:t>
            </w:r>
            <w:proofErr w:type="spellEnd"/>
          </w:p>
        </w:tc>
        <w:tc>
          <w:tcPr>
            <w:tcW w:w="0" w:type="auto"/>
            <w:hideMark/>
          </w:tcPr>
          <w:p w14:paraId="3D67E649" w14:textId="77777777" w:rsidR="00145BA2" w:rsidRPr="00674EC8" w:rsidRDefault="00145BA2" w:rsidP="009B0F95">
            <w:pPr>
              <w:spacing w:after="160" w:line="259" w:lineRule="auto"/>
            </w:pPr>
            <w:r w:rsidRPr="00674EC8">
              <w:t>TEXT</w:t>
            </w:r>
          </w:p>
        </w:tc>
        <w:tc>
          <w:tcPr>
            <w:tcW w:w="0" w:type="auto"/>
            <w:hideMark/>
          </w:tcPr>
          <w:p w14:paraId="55FA5E80" w14:textId="77777777" w:rsidR="00145BA2" w:rsidRPr="00674EC8" w:rsidRDefault="00145BA2" w:rsidP="009B0F95">
            <w:pPr>
              <w:spacing w:after="160" w:line="259" w:lineRule="auto"/>
            </w:pPr>
          </w:p>
        </w:tc>
      </w:tr>
      <w:tr w:rsidR="00145BA2" w:rsidRPr="00674EC8" w14:paraId="6C048CB7" w14:textId="77777777" w:rsidTr="009B0F95">
        <w:tc>
          <w:tcPr>
            <w:tcW w:w="0" w:type="auto"/>
            <w:hideMark/>
          </w:tcPr>
          <w:p w14:paraId="35D1C425" w14:textId="77777777" w:rsidR="00145BA2" w:rsidRPr="00674EC8" w:rsidRDefault="00145BA2" w:rsidP="009B0F95">
            <w:pPr>
              <w:spacing w:after="160" w:line="259" w:lineRule="auto"/>
            </w:pPr>
            <w:r w:rsidRPr="00674EC8">
              <w:t>rating</w:t>
            </w:r>
          </w:p>
        </w:tc>
        <w:tc>
          <w:tcPr>
            <w:tcW w:w="0" w:type="auto"/>
            <w:hideMark/>
          </w:tcPr>
          <w:p w14:paraId="4B5E8606" w14:textId="77777777" w:rsidR="00145BA2" w:rsidRPr="00674EC8" w:rsidRDefault="00145BA2" w:rsidP="009B0F95">
            <w:pPr>
              <w:spacing w:after="160" w:line="259" w:lineRule="auto"/>
            </w:pPr>
            <w:r w:rsidRPr="00674EC8">
              <w:t>INT</w:t>
            </w:r>
          </w:p>
        </w:tc>
        <w:tc>
          <w:tcPr>
            <w:tcW w:w="0" w:type="auto"/>
            <w:hideMark/>
          </w:tcPr>
          <w:p w14:paraId="04487D88" w14:textId="77777777" w:rsidR="00145BA2" w:rsidRPr="00674EC8" w:rsidRDefault="00145BA2" w:rsidP="009B0F95">
            <w:pPr>
              <w:spacing w:after="160" w:line="259" w:lineRule="auto"/>
            </w:pPr>
            <w:r w:rsidRPr="00674EC8">
              <w:t>NOT NULL</w:t>
            </w:r>
          </w:p>
        </w:tc>
      </w:tr>
      <w:tr w:rsidR="00145BA2" w:rsidRPr="00674EC8" w14:paraId="1C4B9545" w14:textId="77777777" w:rsidTr="009B0F95">
        <w:tc>
          <w:tcPr>
            <w:tcW w:w="0" w:type="auto"/>
            <w:hideMark/>
          </w:tcPr>
          <w:p w14:paraId="05973F2C" w14:textId="77777777" w:rsidR="00145BA2" w:rsidRPr="00674EC8" w:rsidRDefault="00145BA2" w:rsidP="009B0F95">
            <w:pPr>
              <w:spacing w:after="160" w:line="259" w:lineRule="auto"/>
            </w:pPr>
            <w:proofErr w:type="spellStart"/>
            <w:r w:rsidRPr="00674EC8">
              <w:t>user_id</w:t>
            </w:r>
            <w:proofErr w:type="spellEnd"/>
          </w:p>
        </w:tc>
        <w:tc>
          <w:tcPr>
            <w:tcW w:w="0" w:type="auto"/>
            <w:hideMark/>
          </w:tcPr>
          <w:p w14:paraId="165F23AC" w14:textId="77777777" w:rsidR="00145BA2" w:rsidRPr="00674EC8" w:rsidRDefault="00145BA2" w:rsidP="009B0F95">
            <w:pPr>
              <w:spacing w:after="160" w:line="259" w:lineRule="auto"/>
            </w:pPr>
            <w:r w:rsidRPr="00674EC8">
              <w:t>INT</w:t>
            </w:r>
          </w:p>
        </w:tc>
        <w:tc>
          <w:tcPr>
            <w:tcW w:w="0" w:type="auto"/>
            <w:hideMark/>
          </w:tcPr>
          <w:p w14:paraId="5AE84929" w14:textId="77777777" w:rsidR="00145BA2" w:rsidRPr="00674EC8" w:rsidRDefault="00145BA2" w:rsidP="009B0F95">
            <w:pPr>
              <w:spacing w:after="160" w:line="259" w:lineRule="auto"/>
            </w:pPr>
            <w:r w:rsidRPr="00674EC8">
              <w:t xml:space="preserve">FOREIGN KEY (References </w:t>
            </w:r>
            <w:proofErr w:type="spellStart"/>
            <w:r w:rsidRPr="00674EC8">
              <w:t>User.user_id</w:t>
            </w:r>
            <w:proofErr w:type="spellEnd"/>
            <w:r w:rsidRPr="00674EC8">
              <w:t>)</w:t>
            </w:r>
          </w:p>
        </w:tc>
      </w:tr>
      <w:tr w:rsidR="00145BA2" w:rsidRPr="00674EC8" w14:paraId="20805B88" w14:textId="77777777" w:rsidTr="009B0F95">
        <w:tc>
          <w:tcPr>
            <w:tcW w:w="0" w:type="auto"/>
            <w:hideMark/>
          </w:tcPr>
          <w:p w14:paraId="1AAA36B6" w14:textId="77777777" w:rsidR="00145BA2" w:rsidRPr="00674EC8" w:rsidRDefault="00145BA2" w:rsidP="009B0F95">
            <w:pPr>
              <w:spacing w:after="160" w:line="259" w:lineRule="auto"/>
            </w:pPr>
            <w:proofErr w:type="spellStart"/>
            <w:r w:rsidRPr="00674EC8">
              <w:t>item_id</w:t>
            </w:r>
            <w:proofErr w:type="spellEnd"/>
          </w:p>
        </w:tc>
        <w:tc>
          <w:tcPr>
            <w:tcW w:w="0" w:type="auto"/>
            <w:hideMark/>
          </w:tcPr>
          <w:p w14:paraId="0F0191E7" w14:textId="77777777" w:rsidR="00145BA2" w:rsidRPr="00674EC8" w:rsidRDefault="00145BA2" w:rsidP="009B0F95">
            <w:pPr>
              <w:spacing w:after="160" w:line="259" w:lineRule="auto"/>
            </w:pPr>
            <w:r w:rsidRPr="00674EC8">
              <w:t>INT</w:t>
            </w:r>
          </w:p>
        </w:tc>
        <w:tc>
          <w:tcPr>
            <w:tcW w:w="0" w:type="auto"/>
            <w:hideMark/>
          </w:tcPr>
          <w:p w14:paraId="4A46FDB8" w14:textId="77777777" w:rsidR="00145BA2" w:rsidRPr="00674EC8" w:rsidRDefault="00145BA2" w:rsidP="009B0F95">
            <w:pPr>
              <w:spacing w:after="160" w:line="259" w:lineRule="auto"/>
            </w:pPr>
            <w:r w:rsidRPr="00674EC8">
              <w:t xml:space="preserve">FOREIGN KEY (References </w:t>
            </w:r>
            <w:proofErr w:type="spellStart"/>
            <w:r w:rsidRPr="00674EC8">
              <w:t>AuctionItem.item_id</w:t>
            </w:r>
            <w:proofErr w:type="spellEnd"/>
            <w:r w:rsidRPr="00674EC8">
              <w:t>)</w:t>
            </w:r>
          </w:p>
        </w:tc>
      </w:tr>
    </w:tbl>
    <w:p w14:paraId="77442228" w14:textId="77777777" w:rsidR="00145BA2" w:rsidRPr="00674EC8" w:rsidRDefault="00145BA2" w:rsidP="00145BA2">
      <w:r>
        <w:pict w14:anchorId="0223A5FE">
          <v:rect id="_x0000_i1129" style="width:0;height:1.5pt" o:hralign="center" o:hrstd="t" o:hr="t" fillcolor="#a0a0a0" stroked="f"/>
        </w:pict>
      </w:r>
    </w:p>
    <w:p w14:paraId="0BDF49C0" w14:textId="77777777" w:rsidR="00145BA2" w:rsidRPr="00674EC8" w:rsidRDefault="00145BA2" w:rsidP="00145BA2">
      <w:r w:rsidRPr="00674EC8">
        <w:t xml:space="preserve">This database structure defines the core tables for each entity in the </w:t>
      </w:r>
      <w:r w:rsidRPr="00674EC8">
        <w:rPr>
          <w:b/>
          <w:bCs/>
        </w:rPr>
        <w:t>Online Auction System</w:t>
      </w:r>
      <w:r w:rsidRPr="00674EC8">
        <w:t>, with foreign key relationships to support data integrity.</w:t>
      </w:r>
    </w:p>
    <w:p w14:paraId="101D0FE9" w14:textId="77777777" w:rsidR="00145BA2" w:rsidRDefault="00145BA2" w:rsidP="00145BA2"/>
    <w:p w14:paraId="45F82A39" w14:textId="77777777" w:rsidR="00145BA2" w:rsidRDefault="00145BA2" w:rsidP="00145BA2">
      <w:r>
        <w:br w:type="page"/>
      </w:r>
    </w:p>
    <w:p w14:paraId="5C78989C" w14:textId="77777777" w:rsidR="00145BA2" w:rsidRPr="00674EC8" w:rsidRDefault="00145BA2" w:rsidP="00145BA2">
      <w:pPr>
        <w:rPr>
          <w:color w:val="FF0000"/>
          <w:sz w:val="40"/>
          <w:szCs w:val="40"/>
        </w:rPr>
      </w:pPr>
      <w:r w:rsidRPr="00674EC8">
        <w:rPr>
          <w:b/>
          <w:bCs/>
          <w:color w:val="FF0000"/>
          <w:sz w:val="40"/>
          <w:szCs w:val="40"/>
        </w:rPr>
        <w:lastRenderedPageBreak/>
        <w:t>Detailed entity relationship structure</w:t>
      </w:r>
      <w:r w:rsidRPr="00674EC8">
        <w:rPr>
          <w:color w:val="FF0000"/>
          <w:sz w:val="40"/>
          <w:szCs w:val="40"/>
        </w:rPr>
        <w:t xml:space="preserve"> </w:t>
      </w:r>
    </w:p>
    <w:p w14:paraId="19837297" w14:textId="77777777" w:rsidR="00145BA2" w:rsidRPr="00674EC8" w:rsidRDefault="00145BA2" w:rsidP="00145BA2">
      <w:pPr>
        <w:rPr>
          <w:b/>
          <w:bCs/>
        </w:rPr>
      </w:pPr>
      <w:r w:rsidRPr="00674EC8">
        <w:rPr>
          <w:b/>
          <w:bCs/>
        </w:rPr>
        <w:t xml:space="preserve">1. User and </w:t>
      </w:r>
      <w:proofErr w:type="spellStart"/>
      <w:r w:rsidRPr="00674EC8">
        <w:rPr>
          <w:b/>
          <w:bCs/>
        </w:rPr>
        <w:t>UserRole</w:t>
      </w:r>
      <w:proofErr w:type="spellEnd"/>
      <w:r w:rsidRPr="00674EC8">
        <w:rPr>
          <w:b/>
          <w:bCs/>
        </w:rPr>
        <w:t xml:space="preserve"> Relationship</w:t>
      </w:r>
    </w:p>
    <w:p w14:paraId="62CFBD21" w14:textId="77777777" w:rsidR="00145BA2" w:rsidRPr="00674EC8" w:rsidRDefault="00145BA2" w:rsidP="00145BA2">
      <w:pPr>
        <w:numPr>
          <w:ilvl w:val="0"/>
          <w:numId w:val="8"/>
        </w:numPr>
      </w:pPr>
      <w:r w:rsidRPr="00674EC8">
        <w:rPr>
          <w:b/>
          <w:bCs/>
        </w:rPr>
        <w:t>One-to-Many</w:t>
      </w:r>
      <w:r w:rsidRPr="00674EC8">
        <w:t>:</w:t>
      </w:r>
    </w:p>
    <w:p w14:paraId="5697969E" w14:textId="77777777" w:rsidR="00145BA2" w:rsidRPr="00674EC8" w:rsidRDefault="00145BA2" w:rsidP="00145BA2">
      <w:pPr>
        <w:numPr>
          <w:ilvl w:val="1"/>
          <w:numId w:val="8"/>
        </w:numPr>
      </w:pPr>
      <w:r w:rsidRPr="00674EC8">
        <w:t xml:space="preserve">A </w:t>
      </w:r>
      <w:proofErr w:type="spellStart"/>
      <w:r w:rsidRPr="00674EC8">
        <w:rPr>
          <w:b/>
          <w:bCs/>
        </w:rPr>
        <w:t>UserRole</w:t>
      </w:r>
      <w:proofErr w:type="spellEnd"/>
      <w:r w:rsidRPr="00674EC8">
        <w:t xml:space="preserve"> can be assigned to many </w:t>
      </w:r>
      <w:r w:rsidRPr="00674EC8">
        <w:rPr>
          <w:b/>
          <w:bCs/>
        </w:rPr>
        <w:t>Users</w:t>
      </w:r>
      <w:r w:rsidRPr="00674EC8">
        <w:t>.</w:t>
      </w:r>
    </w:p>
    <w:p w14:paraId="107A205D" w14:textId="77777777" w:rsidR="00145BA2" w:rsidRPr="00674EC8" w:rsidRDefault="00145BA2" w:rsidP="00145BA2">
      <w:pPr>
        <w:numPr>
          <w:ilvl w:val="1"/>
          <w:numId w:val="8"/>
        </w:numPr>
      </w:pPr>
      <w:r w:rsidRPr="00674EC8">
        <w:t xml:space="preserve">Each </w:t>
      </w:r>
      <w:r w:rsidRPr="00674EC8">
        <w:rPr>
          <w:b/>
          <w:bCs/>
        </w:rPr>
        <w:t>User</w:t>
      </w:r>
      <w:r w:rsidRPr="00674EC8">
        <w:t xml:space="preserve"> must belong to one </w:t>
      </w:r>
      <w:proofErr w:type="spellStart"/>
      <w:r w:rsidRPr="00674EC8">
        <w:rPr>
          <w:b/>
          <w:bCs/>
        </w:rPr>
        <w:t>UserRole</w:t>
      </w:r>
      <w:proofErr w:type="spellEnd"/>
      <w:r w:rsidRPr="00674EC8">
        <w:t>.</w:t>
      </w:r>
    </w:p>
    <w:p w14:paraId="38385804" w14:textId="77777777" w:rsidR="00145BA2" w:rsidRPr="00674EC8" w:rsidRDefault="00145BA2" w:rsidP="00145BA2">
      <w:r w:rsidRPr="00674EC8">
        <w:rPr>
          <w:b/>
          <w:bCs/>
        </w:rPr>
        <w:t>Relationship</w:t>
      </w:r>
      <w:r w:rsidRPr="00674EC8">
        <w:t xml:space="preserve">: </w:t>
      </w:r>
      <w:proofErr w:type="spellStart"/>
      <w:r w:rsidRPr="00674EC8">
        <w:t>User.role_id</w:t>
      </w:r>
      <w:proofErr w:type="spellEnd"/>
      <w:r w:rsidRPr="00674EC8">
        <w:t xml:space="preserve"> → </w:t>
      </w:r>
      <w:proofErr w:type="spellStart"/>
      <w:r w:rsidRPr="00674EC8">
        <w:t>UserRole.role_id</w:t>
      </w:r>
      <w:proofErr w:type="spellEnd"/>
    </w:p>
    <w:p w14:paraId="64956F30" w14:textId="77777777" w:rsidR="00145BA2" w:rsidRPr="00674EC8" w:rsidRDefault="00145BA2" w:rsidP="00145BA2">
      <w:r>
        <w:pict w14:anchorId="2CA3A8D6">
          <v:rect id="_x0000_i1130" style="width:0;height:1.5pt" o:hralign="center" o:hrstd="t" o:hr="t" fillcolor="#a0a0a0" stroked="f"/>
        </w:pict>
      </w:r>
    </w:p>
    <w:p w14:paraId="53D76731" w14:textId="77777777" w:rsidR="00145BA2" w:rsidRPr="00674EC8" w:rsidRDefault="00145BA2" w:rsidP="00145BA2">
      <w:pPr>
        <w:rPr>
          <w:b/>
          <w:bCs/>
        </w:rPr>
      </w:pPr>
      <w:r w:rsidRPr="00674EC8">
        <w:rPr>
          <w:b/>
          <w:bCs/>
        </w:rPr>
        <w:t xml:space="preserve">2. User and </w:t>
      </w:r>
      <w:proofErr w:type="spellStart"/>
      <w:r w:rsidRPr="00674EC8">
        <w:rPr>
          <w:b/>
          <w:bCs/>
        </w:rPr>
        <w:t>AuctionItem</w:t>
      </w:r>
      <w:proofErr w:type="spellEnd"/>
      <w:r w:rsidRPr="00674EC8">
        <w:rPr>
          <w:b/>
          <w:bCs/>
        </w:rPr>
        <w:t xml:space="preserve"> Relationship</w:t>
      </w:r>
    </w:p>
    <w:p w14:paraId="099EAC14" w14:textId="77777777" w:rsidR="00145BA2" w:rsidRPr="00674EC8" w:rsidRDefault="00145BA2" w:rsidP="00145BA2">
      <w:pPr>
        <w:numPr>
          <w:ilvl w:val="0"/>
          <w:numId w:val="9"/>
        </w:numPr>
      </w:pPr>
      <w:r w:rsidRPr="00674EC8">
        <w:rPr>
          <w:b/>
          <w:bCs/>
        </w:rPr>
        <w:t>One-to-Many</w:t>
      </w:r>
      <w:r w:rsidRPr="00674EC8">
        <w:t>:</w:t>
      </w:r>
    </w:p>
    <w:p w14:paraId="273C369C" w14:textId="77777777" w:rsidR="00145BA2" w:rsidRPr="00674EC8" w:rsidRDefault="00145BA2" w:rsidP="00145BA2">
      <w:pPr>
        <w:numPr>
          <w:ilvl w:val="1"/>
          <w:numId w:val="9"/>
        </w:numPr>
      </w:pPr>
      <w:r w:rsidRPr="00674EC8">
        <w:t xml:space="preserve">A </w:t>
      </w:r>
      <w:r w:rsidRPr="00674EC8">
        <w:rPr>
          <w:b/>
          <w:bCs/>
        </w:rPr>
        <w:t>User</w:t>
      </w:r>
      <w:r w:rsidRPr="00674EC8">
        <w:t xml:space="preserve"> can own multiple </w:t>
      </w:r>
      <w:proofErr w:type="spellStart"/>
      <w:r w:rsidRPr="00674EC8">
        <w:rPr>
          <w:b/>
          <w:bCs/>
        </w:rPr>
        <w:t>AuctionItems</w:t>
      </w:r>
      <w:proofErr w:type="spellEnd"/>
      <w:r w:rsidRPr="00674EC8">
        <w:t>.</w:t>
      </w:r>
    </w:p>
    <w:p w14:paraId="4C07D31E" w14:textId="77777777" w:rsidR="00145BA2" w:rsidRPr="00674EC8" w:rsidRDefault="00145BA2" w:rsidP="00145BA2">
      <w:pPr>
        <w:numPr>
          <w:ilvl w:val="1"/>
          <w:numId w:val="9"/>
        </w:numPr>
      </w:pPr>
      <w:r w:rsidRPr="00674EC8">
        <w:t xml:space="preserve">Each </w:t>
      </w:r>
      <w:proofErr w:type="spellStart"/>
      <w:r w:rsidRPr="00674EC8">
        <w:rPr>
          <w:b/>
          <w:bCs/>
        </w:rPr>
        <w:t>AuctionItem</w:t>
      </w:r>
      <w:proofErr w:type="spellEnd"/>
      <w:r w:rsidRPr="00674EC8">
        <w:t xml:space="preserve"> is owned by one </w:t>
      </w:r>
      <w:r w:rsidRPr="00674EC8">
        <w:rPr>
          <w:b/>
          <w:bCs/>
        </w:rPr>
        <w:t>User</w:t>
      </w:r>
      <w:r w:rsidRPr="00674EC8">
        <w:t>.</w:t>
      </w:r>
    </w:p>
    <w:p w14:paraId="633AF492" w14:textId="77777777" w:rsidR="00145BA2" w:rsidRPr="00674EC8" w:rsidRDefault="00145BA2" w:rsidP="00145BA2">
      <w:r w:rsidRPr="00674EC8">
        <w:rPr>
          <w:b/>
          <w:bCs/>
        </w:rPr>
        <w:t>Relationship</w:t>
      </w:r>
      <w:r w:rsidRPr="00674EC8">
        <w:t xml:space="preserve">: </w:t>
      </w:r>
      <w:proofErr w:type="spellStart"/>
      <w:r w:rsidRPr="00674EC8">
        <w:t>AuctionItem.owner_id</w:t>
      </w:r>
      <w:proofErr w:type="spellEnd"/>
      <w:r w:rsidRPr="00674EC8">
        <w:t xml:space="preserve"> → </w:t>
      </w:r>
      <w:proofErr w:type="spellStart"/>
      <w:r w:rsidRPr="00674EC8">
        <w:t>User.user_id</w:t>
      </w:r>
      <w:proofErr w:type="spellEnd"/>
    </w:p>
    <w:p w14:paraId="67C57A99" w14:textId="77777777" w:rsidR="00145BA2" w:rsidRPr="00674EC8" w:rsidRDefault="00145BA2" w:rsidP="00145BA2">
      <w:r>
        <w:pict w14:anchorId="1D90EFFD">
          <v:rect id="_x0000_i1131" style="width:0;height:1.5pt" o:hralign="center" o:hrstd="t" o:hr="t" fillcolor="#a0a0a0" stroked="f"/>
        </w:pict>
      </w:r>
    </w:p>
    <w:p w14:paraId="1DFD3F90" w14:textId="77777777" w:rsidR="00145BA2" w:rsidRPr="00674EC8" w:rsidRDefault="00145BA2" w:rsidP="00145BA2">
      <w:pPr>
        <w:rPr>
          <w:b/>
          <w:bCs/>
        </w:rPr>
      </w:pPr>
      <w:r w:rsidRPr="00674EC8">
        <w:rPr>
          <w:b/>
          <w:bCs/>
        </w:rPr>
        <w:t xml:space="preserve">3. </w:t>
      </w:r>
      <w:proofErr w:type="spellStart"/>
      <w:r w:rsidRPr="00674EC8">
        <w:rPr>
          <w:b/>
          <w:bCs/>
        </w:rPr>
        <w:t>AuctionItem</w:t>
      </w:r>
      <w:proofErr w:type="spellEnd"/>
      <w:r w:rsidRPr="00674EC8">
        <w:rPr>
          <w:b/>
          <w:bCs/>
        </w:rPr>
        <w:t xml:space="preserve"> and Category Relationship</w:t>
      </w:r>
    </w:p>
    <w:p w14:paraId="177C3415" w14:textId="77777777" w:rsidR="00145BA2" w:rsidRPr="00674EC8" w:rsidRDefault="00145BA2" w:rsidP="00145BA2">
      <w:pPr>
        <w:numPr>
          <w:ilvl w:val="0"/>
          <w:numId w:val="10"/>
        </w:numPr>
      </w:pPr>
      <w:r w:rsidRPr="00674EC8">
        <w:rPr>
          <w:b/>
          <w:bCs/>
        </w:rPr>
        <w:t>Many-to-One</w:t>
      </w:r>
      <w:r w:rsidRPr="00674EC8">
        <w:t>:</w:t>
      </w:r>
    </w:p>
    <w:p w14:paraId="12E6C905" w14:textId="77777777" w:rsidR="00145BA2" w:rsidRPr="00674EC8" w:rsidRDefault="00145BA2" w:rsidP="00145BA2">
      <w:pPr>
        <w:numPr>
          <w:ilvl w:val="1"/>
          <w:numId w:val="10"/>
        </w:numPr>
      </w:pPr>
      <w:r w:rsidRPr="00674EC8">
        <w:t xml:space="preserve">Each </w:t>
      </w:r>
      <w:proofErr w:type="spellStart"/>
      <w:r w:rsidRPr="00674EC8">
        <w:rPr>
          <w:b/>
          <w:bCs/>
        </w:rPr>
        <w:t>AuctionItem</w:t>
      </w:r>
      <w:proofErr w:type="spellEnd"/>
      <w:r w:rsidRPr="00674EC8">
        <w:t xml:space="preserve"> belongs to one </w:t>
      </w:r>
      <w:r w:rsidRPr="00674EC8">
        <w:rPr>
          <w:b/>
          <w:bCs/>
        </w:rPr>
        <w:t>Category</w:t>
      </w:r>
      <w:r w:rsidRPr="00674EC8">
        <w:t>.</w:t>
      </w:r>
    </w:p>
    <w:p w14:paraId="3ABA91EB" w14:textId="77777777" w:rsidR="00145BA2" w:rsidRPr="00674EC8" w:rsidRDefault="00145BA2" w:rsidP="00145BA2">
      <w:pPr>
        <w:numPr>
          <w:ilvl w:val="1"/>
          <w:numId w:val="10"/>
        </w:numPr>
      </w:pPr>
      <w:r w:rsidRPr="00674EC8">
        <w:t xml:space="preserve">A </w:t>
      </w:r>
      <w:r w:rsidRPr="00674EC8">
        <w:rPr>
          <w:b/>
          <w:bCs/>
        </w:rPr>
        <w:t>Category</w:t>
      </w:r>
      <w:r w:rsidRPr="00674EC8">
        <w:t xml:space="preserve"> can have multiple </w:t>
      </w:r>
      <w:proofErr w:type="spellStart"/>
      <w:r w:rsidRPr="00674EC8">
        <w:rPr>
          <w:b/>
          <w:bCs/>
        </w:rPr>
        <w:t>AuctionItems</w:t>
      </w:r>
      <w:proofErr w:type="spellEnd"/>
      <w:r w:rsidRPr="00674EC8">
        <w:t>.</w:t>
      </w:r>
    </w:p>
    <w:p w14:paraId="227CBAB1" w14:textId="77777777" w:rsidR="00145BA2" w:rsidRPr="00674EC8" w:rsidRDefault="00145BA2" w:rsidP="00145BA2">
      <w:r w:rsidRPr="00674EC8">
        <w:rPr>
          <w:b/>
          <w:bCs/>
        </w:rPr>
        <w:t>Relationship</w:t>
      </w:r>
      <w:r w:rsidRPr="00674EC8">
        <w:t xml:space="preserve">: </w:t>
      </w:r>
      <w:proofErr w:type="spellStart"/>
      <w:r w:rsidRPr="00674EC8">
        <w:t>AuctionItem.category_id</w:t>
      </w:r>
      <w:proofErr w:type="spellEnd"/>
      <w:r w:rsidRPr="00674EC8">
        <w:t xml:space="preserve"> → </w:t>
      </w:r>
      <w:proofErr w:type="spellStart"/>
      <w:r w:rsidRPr="00674EC8">
        <w:t>Category.category_id</w:t>
      </w:r>
      <w:proofErr w:type="spellEnd"/>
    </w:p>
    <w:p w14:paraId="2612D55F" w14:textId="77777777" w:rsidR="00145BA2" w:rsidRPr="00674EC8" w:rsidRDefault="00145BA2" w:rsidP="00145BA2">
      <w:r>
        <w:pict w14:anchorId="5C538A03">
          <v:rect id="_x0000_i1132" style="width:0;height:1.5pt" o:hralign="center" o:hrstd="t" o:hr="t" fillcolor="#a0a0a0" stroked="f"/>
        </w:pict>
      </w:r>
    </w:p>
    <w:p w14:paraId="3B905269" w14:textId="77777777" w:rsidR="00145BA2" w:rsidRPr="00674EC8" w:rsidRDefault="00145BA2" w:rsidP="00145BA2">
      <w:pPr>
        <w:rPr>
          <w:b/>
          <w:bCs/>
        </w:rPr>
      </w:pPr>
      <w:r w:rsidRPr="00674EC8">
        <w:rPr>
          <w:b/>
          <w:bCs/>
        </w:rPr>
        <w:t xml:space="preserve">4. </w:t>
      </w:r>
      <w:proofErr w:type="spellStart"/>
      <w:r w:rsidRPr="00674EC8">
        <w:rPr>
          <w:b/>
          <w:bCs/>
        </w:rPr>
        <w:t>AuctionItem</w:t>
      </w:r>
      <w:proofErr w:type="spellEnd"/>
      <w:r w:rsidRPr="00674EC8">
        <w:rPr>
          <w:b/>
          <w:bCs/>
        </w:rPr>
        <w:t xml:space="preserve"> and </w:t>
      </w:r>
      <w:proofErr w:type="spellStart"/>
      <w:r w:rsidRPr="00674EC8">
        <w:rPr>
          <w:b/>
          <w:bCs/>
        </w:rPr>
        <w:t>AuctionHouse</w:t>
      </w:r>
      <w:proofErr w:type="spellEnd"/>
      <w:r w:rsidRPr="00674EC8">
        <w:rPr>
          <w:b/>
          <w:bCs/>
        </w:rPr>
        <w:t xml:space="preserve"> Relationship</w:t>
      </w:r>
    </w:p>
    <w:p w14:paraId="2AB66920" w14:textId="77777777" w:rsidR="00145BA2" w:rsidRPr="00674EC8" w:rsidRDefault="00145BA2" w:rsidP="00145BA2">
      <w:pPr>
        <w:numPr>
          <w:ilvl w:val="0"/>
          <w:numId w:val="11"/>
        </w:numPr>
      </w:pPr>
      <w:r w:rsidRPr="00674EC8">
        <w:rPr>
          <w:b/>
          <w:bCs/>
        </w:rPr>
        <w:t>Many-to-One</w:t>
      </w:r>
      <w:r w:rsidRPr="00674EC8">
        <w:t>:</w:t>
      </w:r>
    </w:p>
    <w:p w14:paraId="32EBC871" w14:textId="77777777" w:rsidR="00145BA2" w:rsidRPr="00674EC8" w:rsidRDefault="00145BA2" w:rsidP="00145BA2">
      <w:pPr>
        <w:numPr>
          <w:ilvl w:val="1"/>
          <w:numId w:val="11"/>
        </w:numPr>
      </w:pPr>
      <w:r w:rsidRPr="00674EC8">
        <w:t xml:space="preserve">Each </w:t>
      </w:r>
      <w:proofErr w:type="spellStart"/>
      <w:r w:rsidRPr="00674EC8">
        <w:rPr>
          <w:b/>
          <w:bCs/>
        </w:rPr>
        <w:t>AuctionItem</w:t>
      </w:r>
      <w:proofErr w:type="spellEnd"/>
      <w:r w:rsidRPr="00674EC8">
        <w:t xml:space="preserve"> is associated with one </w:t>
      </w:r>
      <w:proofErr w:type="spellStart"/>
      <w:r w:rsidRPr="00674EC8">
        <w:rPr>
          <w:b/>
          <w:bCs/>
        </w:rPr>
        <w:t>AuctionHouse</w:t>
      </w:r>
      <w:proofErr w:type="spellEnd"/>
      <w:r w:rsidRPr="00674EC8">
        <w:t>.</w:t>
      </w:r>
    </w:p>
    <w:p w14:paraId="1A756C66" w14:textId="77777777" w:rsidR="00145BA2" w:rsidRPr="00674EC8" w:rsidRDefault="00145BA2" w:rsidP="00145BA2">
      <w:pPr>
        <w:numPr>
          <w:ilvl w:val="1"/>
          <w:numId w:val="11"/>
        </w:numPr>
      </w:pPr>
      <w:r w:rsidRPr="00674EC8">
        <w:t xml:space="preserve">An </w:t>
      </w:r>
      <w:proofErr w:type="spellStart"/>
      <w:r w:rsidRPr="00674EC8">
        <w:rPr>
          <w:b/>
          <w:bCs/>
        </w:rPr>
        <w:t>AuctionHouse</w:t>
      </w:r>
      <w:proofErr w:type="spellEnd"/>
      <w:r w:rsidRPr="00674EC8">
        <w:t xml:space="preserve"> can conduct auctions for multiple </w:t>
      </w:r>
      <w:proofErr w:type="spellStart"/>
      <w:r w:rsidRPr="00674EC8">
        <w:rPr>
          <w:b/>
          <w:bCs/>
        </w:rPr>
        <w:t>AuctionItems</w:t>
      </w:r>
      <w:proofErr w:type="spellEnd"/>
      <w:r w:rsidRPr="00674EC8">
        <w:t>.</w:t>
      </w:r>
    </w:p>
    <w:p w14:paraId="25CC3443" w14:textId="77777777" w:rsidR="00145BA2" w:rsidRPr="00674EC8" w:rsidRDefault="00145BA2" w:rsidP="00145BA2">
      <w:r w:rsidRPr="00674EC8">
        <w:rPr>
          <w:b/>
          <w:bCs/>
        </w:rPr>
        <w:t>Relationship</w:t>
      </w:r>
      <w:r w:rsidRPr="00674EC8">
        <w:t xml:space="preserve">: </w:t>
      </w:r>
      <w:proofErr w:type="spellStart"/>
      <w:r w:rsidRPr="00674EC8">
        <w:t>AuctionItem.auction_house_id</w:t>
      </w:r>
      <w:proofErr w:type="spellEnd"/>
      <w:r w:rsidRPr="00674EC8">
        <w:t xml:space="preserve"> → </w:t>
      </w:r>
      <w:proofErr w:type="spellStart"/>
      <w:r w:rsidRPr="00674EC8">
        <w:t>AuctionHouse.auction_house_id</w:t>
      </w:r>
      <w:proofErr w:type="spellEnd"/>
    </w:p>
    <w:p w14:paraId="25FDB274" w14:textId="77777777" w:rsidR="00145BA2" w:rsidRPr="00674EC8" w:rsidRDefault="00145BA2" w:rsidP="00145BA2">
      <w:r>
        <w:pict w14:anchorId="0BE26B69">
          <v:rect id="_x0000_i1133" style="width:0;height:1.5pt" o:hralign="center" o:hrstd="t" o:hr="t" fillcolor="#a0a0a0" stroked="f"/>
        </w:pict>
      </w:r>
    </w:p>
    <w:p w14:paraId="10B3C3E4" w14:textId="77777777" w:rsidR="00145BA2" w:rsidRPr="00674EC8" w:rsidRDefault="00145BA2" w:rsidP="00145BA2">
      <w:pPr>
        <w:rPr>
          <w:b/>
          <w:bCs/>
        </w:rPr>
      </w:pPr>
      <w:r w:rsidRPr="00674EC8">
        <w:rPr>
          <w:b/>
          <w:bCs/>
        </w:rPr>
        <w:t xml:space="preserve">5. </w:t>
      </w:r>
      <w:proofErr w:type="spellStart"/>
      <w:r w:rsidRPr="00674EC8">
        <w:rPr>
          <w:b/>
          <w:bCs/>
        </w:rPr>
        <w:t>AuctionItem</w:t>
      </w:r>
      <w:proofErr w:type="spellEnd"/>
      <w:r w:rsidRPr="00674EC8">
        <w:rPr>
          <w:b/>
          <w:bCs/>
        </w:rPr>
        <w:t xml:space="preserve"> and Bid Relationship</w:t>
      </w:r>
    </w:p>
    <w:p w14:paraId="5B6EBAB3" w14:textId="77777777" w:rsidR="00145BA2" w:rsidRPr="00674EC8" w:rsidRDefault="00145BA2" w:rsidP="00145BA2">
      <w:pPr>
        <w:numPr>
          <w:ilvl w:val="0"/>
          <w:numId w:val="12"/>
        </w:numPr>
      </w:pPr>
      <w:r w:rsidRPr="00674EC8">
        <w:rPr>
          <w:b/>
          <w:bCs/>
        </w:rPr>
        <w:t>One-to-Many</w:t>
      </w:r>
      <w:r w:rsidRPr="00674EC8">
        <w:t>:</w:t>
      </w:r>
    </w:p>
    <w:p w14:paraId="41FD39B2" w14:textId="77777777" w:rsidR="00145BA2" w:rsidRPr="00674EC8" w:rsidRDefault="00145BA2" w:rsidP="00145BA2">
      <w:pPr>
        <w:numPr>
          <w:ilvl w:val="1"/>
          <w:numId w:val="12"/>
        </w:numPr>
      </w:pPr>
      <w:r w:rsidRPr="00674EC8">
        <w:t xml:space="preserve">An </w:t>
      </w:r>
      <w:proofErr w:type="spellStart"/>
      <w:r w:rsidRPr="00674EC8">
        <w:rPr>
          <w:b/>
          <w:bCs/>
        </w:rPr>
        <w:t>AuctionItem</w:t>
      </w:r>
      <w:proofErr w:type="spellEnd"/>
      <w:r w:rsidRPr="00674EC8">
        <w:t xml:space="preserve"> can have multiple </w:t>
      </w:r>
      <w:r w:rsidRPr="00674EC8">
        <w:rPr>
          <w:b/>
          <w:bCs/>
        </w:rPr>
        <w:t>Bids</w:t>
      </w:r>
      <w:r w:rsidRPr="00674EC8">
        <w:t>.</w:t>
      </w:r>
    </w:p>
    <w:p w14:paraId="2A9B453F" w14:textId="77777777" w:rsidR="00145BA2" w:rsidRPr="00674EC8" w:rsidRDefault="00145BA2" w:rsidP="00145BA2">
      <w:pPr>
        <w:numPr>
          <w:ilvl w:val="1"/>
          <w:numId w:val="12"/>
        </w:numPr>
      </w:pPr>
      <w:r w:rsidRPr="00674EC8">
        <w:t xml:space="preserve">Each </w:t>
      </w:r>
      <w:r w:rsidRPr="00674EC8">
        <w:rPr>
          <w:b/>
          <w:bCs/>
        </w:rPr>
        <w:t>Bid</w:t>
      </w:r>
      <w:r w:rsidRPr="00674EC8">
        <w:t xml:space="preserve"> is associated with one </w:t>
      </w:r>
      <w:proofErr w:type="spellStart"/>
      <w:r w:rsidRPr="00674EC8">
        <w:rPr>
          <w:b/>
          <w:bCs/>
        </w:rPr>
        <w:t>AuctionItem</w:t>
      </w:r>
      <w:proofErr w:type="spellEnd"/>
      <w:r w:rsidRPr="00674EC8">
        <w:t>.</w:t>
      </w:r>
    </w:p>
    <w:p w14:paraId="21BC44BA" w14:textId="77777777" w:rsidR="00145BA2" w:rsidRPr="00674EC8" w:rsidRDefault="00145BA2" w:rsidP="00145BA2">
      <w:r w:rsidRPr="00674EC8">
        <w:rPr>
          <w:b/>
          <w:bCs/>
        </w:rPr>
        <w:t>Relationship</w:t>
      </w:r>
      <w:r w:rsidRPr="00674EC8">
        <w:t xml:space="preserve">: </w:t>
      </w:r>
      <w:proofErr w:type="spellStart"/>
      <w:r w:rsidRPr="00674EC8">
        <w:t>Bid.item_id</w:t>
      </w:r>
      <w:proofErr w:type="spellEnd"/>
      <w:r w:rsidRPr="00674EC8">
        <w:t xml:space="preserve"> → </w:t>
      </w:r>
      <w:proofErr w:type="spellStart"/>
      <w:r w:rsidRPr="00674EC8">
        <w:t>AuctionItem.item_id</w:t>
      </w:r>
      <w:proofErr w:type="spellEnd"/>
    </w:p>
    <w:p w14:paraId="4EA547F2" w14:textId="77777777" w:rsidR="00145BA2" w:rsidRPr="00674EC8" w:rsidRDefault="00145BA2" w:rsidP="00145BA2">
      <w:r>
        <w:pict w14:anchorId="083F5837">
          <v:rect id="_x0000_i1134" style="width:0;height:1.5pt" o:hralign="center" o:hrstd="t" o:hr="t" fillcolor="#a0a0a0" stroked="f"/>
        </w:pict>
      </w:r>
    </w:p>
    <w:p w14:paraId="35C5E77B" w14:textId="77777777" w:rsidR="00145BA2" w:rsidRPr="00674EC8" w:rsidRDefault="00145BA2" w:rsidP="00145BA2">
      <w:pPr>
        <w:rPr>
          <w:b/>
          <w:bCs/>
        </w:rPr>
      </w:pPr>
      <w:r w:rsidRPr="00674EC8">
        <w:rPr>
          <w:b/>
          <w:bCs/>
        </w:rPr>
        <w:t>6. User and Bid Relationship</w:t>
      </w:r>
    </w:p>
    <w:p w14:paraId="044E27FD" w14:textId="77777777" w:rsidR="00145BA2" w:rsidRPr="00674EC8" w:rsidRDefault="00145BA2" w:rsidP="00145BA2">
      <w:pPr>
        <w:numPr>
          <w:ilvl w:val="0"/>
          <w:numId w:val="13"/>
        </w:numPr>
      </w:pPr>
      <w:r w:rsidRPr="00674EC8">
        <w:rPr>
          <w:b/>
          <w:bCs/>
        </w:rPr>
        <w:t>One-to-Many</w:t>
      </w:r>
      <w:r w:rsidRPr="00674EC8">
        <w:t>:</w:t>
      </w:r>
    </w:p>
    <w:p w14:paraId="4560C145" w14:textId="77777777" w:rsidR="00145BA2" w:rsidRPr="00674EC8" w:rsidRDefault="00145BA2" w:rsidP="00145BA2">
      <w:pPr>
        <w:numPr>
          <w:ilvl w:val="1"/>
          <w:numId w:val="13"/>
        </w:numPr>
      </w:pPr>
      <w:r w:rsidRPr="00674EC8">
        <w:t xml:space="preserve">A </w:t>
      </w:r>
      <w:r w:rsidRPr="00674EC8">
        <w:rPr>
          <w:b/>
          <w:bCs/>
        </w:rPr>
        <w:t>User</w:t>
      </w:r>
      <w:r w:rsidRPr="00674EC8">
        <w:t xml:space="preserve"> can place multiple </w:t>
      </w:r>
      <w:r w:rsidRPr="00674EC8">
        <w:rPr>
          <w:b/>
          <w:bCs/>
        </w:rPr>
        <w:t>Bids</w:t>
      </w:r>
      <w:r w:rsidRPr="00674EC8">
        <w:t>.</w:t>
      </w:r>
    </w:p>
    <w:p w14:paraId="2BE33BED" w14:textId="77777777" w:rsidR="00145BA2" w:rsidRPr="00674EC8" w:rsidRDefault="00145BA2" w:rsidP="00145BA2">
      <w:pPr>
        <w:numPr>
          <w:ilvl w:val="1"/>
          <w:numId w:val="13"/>
        </w:numPr>
      </w:pPr>
      <w:r w:rsidRPr="00674EC8">
        <w:lastRenderedPageBreak/>
        <w:t xml:space="preserve">Each </w:t>
      </w:r>
      <w:r w:rsidRPr="00674EC8">
        <w:rPr>
          <w:b/>
          <w:bCs/>
        </w:rPr>
        <w:t>Bid</w:t>
      </w:r>
      <w:r w:rsidRPr="00674EC8">
        <w:t xml:space="preserve"> is placed by one </w:t>
      </w:r>
      <w:r w:rsidRPr="00674EC8">
        <w:rPr>
          <w:b/>
          <w:bCs/>
        </w:rPr>
        <w:t>User</w:t>
      </w:r>
      <w:r w:rsidRPr="00674EC8">
        <w:t>.</w:t>
      </w:r>
    </w:p>
    <w:p w14:paraId="477EADFE" w14:textId="77777777" w:rsidR="00145BA2" w:rsidRPr="00674EC8" w:rsidRDefault="00145BA2" w:rsidP="00145BA2">
      <w:r w:rsidRPr="00674EC8">
        <w:rPr>
          <w:b/>
          <w:bCs/>
        </w:rPr>
        <w:t>Relationship</w:t>
      </w:r>
      <w:r w:rsidRPr="00674EC8">
        <w:t xml:space="preserve">: </w:t>
      </w:r>
      <w:proofErr w:type="spellStart"/>
      <w:r w:rsidRPr="00674EC8">
        <w:t>Bid.user_id</w:t>
      </w:r>
      <w:proofErr w:type="spellEnd"/>
      <w:r w:rsidRPr="00674EC8">
        <w:t xml:space="preserve"> → </w:t>
      </w:r>
      <w:proofErr w:type="spellStart"/>
      <w:r w:rsidRPr="00674EC8">
        <w:t>User.user_id</w:t>
      </w:r>
      <w:proofErr w:type="spellEnd"/>
    </w:p>
    <w:p w14:paraId="61E5BA45" w14:textId="77777777" w:rsidR="00145BA2" w:rsidRPr="00674EC8" w:rsidRDefault="00145BA2" w:rsidP="00145BA2">
      <w:r>
        <w:pict w14:anchorId="0127EAE2">
          <v:rect id="_x0000_i1135" style="width:0;height:1.5pt" o:hralign="center" o:hrstd="t" o:hr="t" fillcolor="#a0a0a0" stroked="f"/>
        </w:pict>
      </w:r>
    </w:p>
    <w:p w14:paraId="4527D078" w14:textId="77777777" w:rsidR="00145BA2" w:rsidRPr="00674EC8" w:rsidRDefault="00145BA2" w:rsidP="00145BA2">
      <w:pPr>
        <w:rPr>
          <w:b/>
          <w:bCs/>
        </w:rPr>
      </w:pPr>
      <w:r w:rsidRPr="00674EC8">
        <w:rPr>
          <w:b/>
          <w:bCs/>
        </w:rPr>
        <w:t>7. Payment and User Relationship</w:t>
      </w:r>
    </w:p>
    <w:p w14:paraId="2375588C" w14:textId="77777777" w:rsidR="00145BA2" w:rsidRPr="00674EC8" w:rsidRDefault="00145BA2" w:rsidP="00145BA2">
      <w:pPr>
        <w:numPr>
          <w:ilvl w:val="0"/>
          <w:numId w:val="14"/>
        </w:numPr>
      </w:pPr>
      <w:r w:rsidRPr="00674EC8">
        <w:rPr>
          <w:b/>
          <w:bCs/>
        </w:rPr>
        <w:t>Many-to-One</w:t>
      </w:r>
      <w:r w:rsidRPr="00674EC8">
        <w:t>:</w:t>
      </w:r>
    </w:p>
    <w:p w14:paraId="67D2BB3D" w14:textId="77777777" w:rsidR="00145BA2" w:rsidRPr="00674EC8" w:rsidRDefault="00145BA2" w:rsidP="00145BA2">
      <w:pPr>
        <w:numPr>
          <w:ilvl w:val="1"/>
          <w:numId w:val="14"/>
        </w:numPr>
      </w:pPr>
      <w:r w:rsidRPr="00674EC8">
        <w:t xml:space="preserve">Each </w:t>
      </w:r>
      <w:r w:rsidRPr="00674EC8">
        <w:rPr>
          <w:b/>
          <w:bCs/>
        </w:rPr>
        <w:t>Payment</w:t>
      </w:r>
      <w:r w:rsidRPr="00674EC8">
        <w:t xml:space="preserve"> is made by one </w:t>
      </w:r>
      <w:r w:rsidRPr="00674EC8">
        <w:rPr>
          <w:b/>
          <w:bCs/>
        </w:rPr>
        <w:t>User</w:t>
      </w:r>
      <w:r w:rsidRPr="00674EC8">
        <w:t>.</w:t>
      </w:r>
    </w:p>
    <w:p w14:paraId="1A65FED6" w14:textId="77777777" w:rsidR="00145BA2" w:rsidRPr="00674EC8" w:rsidRDefault="00145BA2" w:rsidP="00145BA2">
      <w:pPr>
        <w:numPr>
          <w:ilvl w:val="1"/>
          <w:numId w:val="14"/>
        </w:numPr>
      </w:pPr>
      <w:r w:rsidRPr="00674EC8">
        <w:t xml:space="preserve">A </w:t>
      </w:r>
      <w:r w:rsidRPr="00674EC8">
        <w:rPr>
          <w:b/>
          <w:bCs/>
        </w:rPr>
        <w:t>User</w:t>
      </w:r>
      <w:r w:rsidRPr="00674EC8">
        <w:t xml:space="preserve"> can make multiple </w:t>
      </w:r>
      <w:r w:rsidRPr="00674EC8">
        <w:rPr>
          <w:b/>
          <w:bCs/>
        </w:rPr>
        <w:t>Payments</w:t>
      </w:r>
      <w:r w:rsidRPr="00674EC8">
        <w:t>.</w:t>
      </w:r>
    </w:p>
    <w:p w14:paraId="55EE0BE4" w14:textId="77777777" w:rsidR="00145BA2" w:rsidRPr="00674EC8" w:rsidRDefault="00145BA2" w:rsidP="00145BA2">
      <w:r w:rsidRPr="00674EC8">
        <w:rPr>
          <w:b/>
          <w:bCs/>
        </w:rPr>
        <w:t>Relationship</w:t>
      </w:r>
      <w:r w:rsidRPr="00674EC8">
        <w:t xml:space="preserve">: </w:t>
      </w:r>
      <w:proofErr w:type="spellStart"/>
      <w:r w:rsidRPr="00674EC8">
        <w:t>Payment.user_id</w:t>
      </w:r>
      <w:proofErr w:type="spellEnd"/>
      <w:r w:rsidRPr="00674EC8">
        <w:t xml:space="preserve"> → </w:t>
      </w:r>
      <w:proofErr w:type="spellStart"/>
      <w:r w:rsidRPr="00674EC8">
        <w:t>User.user_id</w:t>
      </w:r>
      <w:proofErr w:type="spellEnd"/>
    </w:p>
    <w:p w14:paraId="284B13DA" w14:textId="77777777" w:rsidR="00145BA2" w:rsidRPr="00674EC8" w:rsidRDefault="00145BA2" w:rsidP="00145BA2">
      <w:r>
        <w:pict w14:anchorId="736A9CB7">
          <v:rect id="_x0000_i1136" style="width:0;height:1.5pt" o:hralign="center" o:hrstd="t" o:hr="t" fillcolor="#a0a0a0" stroked="f"/>
        </w:pict>
      </w:r>
    </w:p>
    <w:p w14:paraId="63456CDB" w14:textId="77777777" w:rsidR="00145BA2" w:rsidRPr="00674EC8" w:rsidRDefault="00145BA2" w:rsidP="00145BA2">
      <w:pPr>
        <w:rPr>
          <w:b/>
          <w:bCs/>
        </w:rPr>
      </w:pPr>
      <w:r w:rsidRPr="00674EC8">
        <w:rPr>
          <w:b/>
          <w:bCs/>
        </w:rPr>
        <w:t>8. Payment and Invoice Relationship</w:t>
      </w:r>
    </w:p>
    <w:p w14:paraId="796E0584" w14:textId="77777777" w:rsidR="00145BA2" w:rsidRPr="00674EC8" w:rsidRDefault="00145BA2" w:rsidP="00145BA2">
      <w:pPr>
        <w:numPr>
          <w:ilvl w:val="0"/>
          <w:numId w:val="15"/>
        </w:numPr>
      </w:pPr>
      <w:r w:rsidRPr="00674EC8">
        <w:rPr>
          <w:b/>
          <w:bCs/>
        </w:rPr>
        <w:t>One-to-One</w:t>
      </w:r>
      <w:r w:rsidRPr="00674EC8">
        <w:t>:</w:t>
      </w:r>
    </w:p>
    <w:p w14:paraId="0CD691BE" w14:textId="77777777" w:rsidR="00145BA2" w:rsidRPr="00674EC8" w:rsidRDefault="00145BA2" w:rsidP="00145BA2">
      <w:pPr>
        <w:numPr>
          <w:ilvl w:val="1"/>
          <w:numId w:val="15"/>
        </w:numPr>
      </w:pPr>
      <w:r w:rsidRPr="00674EC8">
        <w:t xml:space="preserve">Each </w:t>
      </w:r>
      <w:r w:rsidRPr="00674EC8">
        <w:rPr>
          <w:b/>
          <w:bCs/>
        </w:rPr>
        <w:t>Payment</w:t>
      </w:r>
      <w:r w:rsidRPr="00674EC8">
        <w:t xml:space="preserve"> is linked to one </w:t>
      </w:r>
      <w:r w:rsidRPr="00674EC8">
        <w:rPr>
          <w:b/>
          <w:bCs/>
        </w:rPr>
        <w:t>Invoice</w:t>
      </w:r>
      <w:r w:rsidRPr="00674EC8">
        <w:t>.</w:t>
      </w:r>
    </w:p>
    <w:p w14:paraId="1EA1D202" w14:textId="77777777" w:rsidR="00145BA2" w:rsidRPr="00674EC8" w:rsidRDefault="00145BA2" w:rsidP="00145BA2">
      <w:pPr>
        <w:numPr>
          <w:ilvl w:val="1"/>
          <w:numId w:val="15"/>
        </w:numPr>
      </w:pPr>
      <w:r w:rsidRPr="00674EC8">
        <w:t xml:space="preserve">An </w:t>
      </w:r>
      <w:r w:rsidRPr="00674EC8">
        <w:rPr>
          <w:b/>
          <w:bCs/>
        </w:rPr>
        <w:t>Invoice</w:t>
      </w:r>
      <w:r w:rsidRPr="00674EC8">
        <w:t xml:space="preserve"> corresponds to one </w:t>
      </w:r>
      <w:r w:rsidRPr="00674EC8">
        <w:rPr>
          <w:b/>
          <w:bCs/>
        </w:rPr>
        <w:t>Payment</w:t>
      </w:r>
      <w:r w:rsidRPr="00674EC8">
        <w:t>.</w:t>
      </w:r>
    </w:p>
    <w:p w14:paraId="4102621B" w14:textId="77777777" w:rsidR="00145BA2" w:rsidRPr="00674EC8" w:rsidRDefault="00145BA2" w:rsidP="00145BA2">
      <w:r w:rsidRPr="00674EC8">
        <w:rPr>
          <w:b/>
          <w:bCs/>
        </w:rPr>
        <w:t>Relationship</w:t>
      </w:r>
      <w:r w:rsidRPr="00674EC8">
        <w:t xml:space="preserve">: </w:t>
      </w:r>
      <w:proofErr w:type="spellStart"/>
      <w:r w:rsidRPr="00674EC8">
        <w:t>Payment.invoice_id</w:t>
      </w:r>
      <w:proofErr w:type="spellEnd"/>
      <w:r w:rsidRPr="00674EC8">
        <w:t xml:space="preserve"> → </w:t>
      </w:r>
      <w:proofErr w:type="spellStart"/>
      <w:r w:rsidRPr="00674EC8">
        <w:t>Invoice.invoice_id</w:t>
      </w:r>
      <w:proofErr w:type="spellEnd"/>
    </w:p>
    <w:p w14:paraId="137A7550" w14:textId="77777777" w:rsidR="00145BA2" w:rsidRPr="00674EC8" w:rsidRDefault="00145BA2" w:rsidP="00145BA2">
      <w:r>
        <w:pict w14:anchorId="5C0B16A9">
          <v:rect id="_x0000_i1137" style="width:0;height:1.5pt" o:hralign="center" o:hrstd="t" o:hr="t" fillcolor="#a0a0a0" stroked="f"/>
        </w:pict>
      </w:r>
    </w:p>
    <w:p w14:paraId="5BF326D2" w14:textId="77777777" w:rsidR="00145BA2" w:rsidRPr="00674EC8" w:rsidRDefault="00145BA2" w:rsidP="00145BA2">
      <w:pPr>
        <w:rPr>
          <w:b/>
          <w:bCs/>
        </w:rPr>
      </w:pPr>
      <w:r w:rsidRPr="00674EC8">
        <w:rPr>
          <w:b/>
          <w:bCs/>
        </w:rPr>
        <w:t xml:space="preserve">9. Invoice and </w:t>
      </w:r>
      <w:proofErr w:type="spellStart"/>
      <w:r w:rsidRPr="00674EC8">
        <w:rPr>
          <w:b/>
          <w:bCs/>
        </w:rPr>
        <w:t>AuctionItem</w:t>
      </w:r>
      <w:proofErr w:type="spellEnd"/>
      <w:r w:rsidRPr="00674EC8">
        <w:rPr>
          <w:b/>
          <w:bCs/>
        </w:rPr>
        <w:t xml:space="preserve"> Relationship</w:t>
      </w:r>
    </w:p>
    <w:p w14:paraId="1A253F4D" w14:textId="77777777" w:rsidR="00145BA2" w:rsidRPr="00674EC8" w:rsidRDefault="00145BA2" w:rsidP="00145BA2">
      <w:pPr>
        <w:numPr>
          <w:ilvl w:val="0"/>
          <w:numId w:val="16"/>
        </w:numPr>
      </w:pPr>
      <w:r w:rsidRPr="00674EC8">
        <w:rPr>
          <w:b/>
          <w:bCs/>
        </w:rPr>
        <w:t>Many-to-One</w:t>
      </w:r>
      <w:r w:rsidRPr="00674EC8">
        <w:t>:</w:t>
      </w:r>
    </w:p>
    <w:p w14:paraId="21FA2DDD" w14:textId="77777777" w:rsidR="00145BA2" w:rsidRPr="00674EC8" w:rsidRDefault="00145BA2" w:rsidP="00145BA2">
      <w:pPr>
        <w:numPr>
          <w:ilvl w:val="1"/>
          <w:numId w:val="16"/>
        </w:numPr>
      </w:pPr>
      <w:r w:rsidRPr="00674EC8">
        <w:t xml:space="preserve">Each </w:t>
      </w:r>
      <w:r w:rsidRPr="00674EC8">
        <w:rPr>
          <w:b/>
          <w:bCs/>
        </w:rPr>
        <w:t>Invoice</w:t>
      </w:r>
      <w:r w:rsidRPr="00674EC8">
        <w:t xml:space="preserve"> is for one </w:t>
      </w:r>
      <w:proofErr w:type="spellStart"/>
      <w:r w:rsidRPr="00674EC8">
        <w:rPr>
          <w:b/>
          <w:bCs/>
        </w:rPr>
        <w:t>AuctionItem</w:t>
      </w:r>
      <w:proofErr w:type="spellEnd"/>
      <w:r w:rsidRPr="00674EC8">
        <w:t>.</w:t>
      </w:r>
    </w:p>
    <w:p w14:paraId="15BE364E" w14:textId="77777777" w:rsidR="00145BA2" w:rsidRPr="00674EC8" w:rsidRDefault="00145BA2" w:rsidP="00145BA2">
      <w:pPr>
        <w:numPr>
          <w:ilvl w:val="1"/>
          <w:numId w:val="16"/>
        </w:numPr>
      </w:pPr>
      <w:r w:rsidRPr="00674EC8">
        <w:t xml:space="preserve">An </w:t>
      </w:r>
      <w:proofErr w:type="spellStart"/>
      <w:r w:rsidRPr="00674EC8">
        <w:rPr>
          <w:b/>
          <w:bCs/>
        </w:rPr>
        <w:t>AuctionItem</w:t>
      </w:r>
      <w:proofErr w:type="spellEnd"/>
      <w:r w:rsidRPr="00674EC8">
        <w:t xml:space="preserve"> can have multiple </w:t>
      </w:r>
      <w:r w:rsidRPr="00674EC8">
        <w:rPr>
          <w:b/>
          <w:bCs/>
        </w:rPr>
        <w:t>Invoices</w:t>
      </w:r>
      <w:r w:rsidRPr="00674EC8">
        <w:t xml:space="preserve"> (e.g., for different buyers).</w:t>
      </w:r>
    </w:p>
    <w:p w14:paraId="3D35F899" w14:textId="77777777" w:rsidR="00145BA2" w:rsidRPr="00674EC8" w:rsidRDefault="00145BA2" w:rsidP="00145BA2">
      <w:r w:rsidRPr="00674EC8">
        <w:rPr>
          <w:b/>
          <w:bCs/>
        </w:rPr>
        <w:t>Relationship</w:t>
      </w:r>
      <w:r w:rsidRPr="00674EC8">
        <w:t xml:space="preserve">: </w:t>
      </w:r>
      <w:proofErr w:type="spellStart"/>
      <w:r w:rsidRPr="00674EC8">
        <w:t>Invoice.item_id</w:t>
      </w:r>
      <w:proofErr w:type="spellEnd"/>
      <w:r w:rsidRPr="00674EC8">
        <w:t xml:space="preserve"> → </w:t>
      </w:r>
      <w:proofErr w:type="spellStart"/>
      <w:r w:rsidRPr="00674EC8">
        <w:t>AuctionItem.item_id</w:t>
      </w:r>
      <w:proofErr w:type="spellEnd"/>
    </w:p>
    <w:p w14:paraId="5A8ECA24" w14:textId="77777777" w:rsidR="00145BA2" w:rsidRPr="00674EC8" w:rsidRDefault="00145BA2" w:rsidP="00145BA2">
      <w:r>
        <w:pict w14:anchorId="30713247">
          <v:rect id="_x0000_i1138" style="width:0;height:1.5pt" o:hralign="center" o:hrstd="t" o:hr="t" fillcolor="#a0a0a0" stroked="f"/>
        </w:pict>
      </w:r>
    </w:p>
    <w:p w14:paraId="32EDA8A3" w14:textId="77777777" w:rsidR="00145BA2" w:rsidRPr="00674EC8" w:rsidRDefault="00145BA2" w:rsidP="00145BA2">
      <w:pPr>
        <w:rPr>
          <w:b/>
          <w:bCs/>
        </w:rPr>
      </w:pPr>
      <w:r w:rsidRPr="00674EC8">
        <w:rPr>
          <w:b/>
          <w:bCs/>
        </w:rPr>
        <w:t>10. Invoice and User Relationship</w:t>
      </w:r>
    </w:p>
    <w:p w14:paraId="626B3BB8" w14:textId="77777777" w:rsidR="00145BA2" w:rsidRPr="00674EC8" w:rsidRDefault="00145BA2" w:rsidP="00145BA2">
      <w:pPr>
        <w:numPr>
          <w:ilvl w:val="0"/>
          <w:numId w:val="17"/>
        </w:numPr>
      </w:pPr>
      <w:r w:rsidRPr="00674EC8">
        <w:rPr>
          <w:b/>
          <w:bCs/>
        </w:rPr>
        <w:t>Many-to-One</w:t>
      </w:r>
      <w:r w:rsidRPr="00674EC8">
        <w:t>:</w:t>
      </w:r>
    </w:p>
    <w:p w14:paraId="46DEFF20" w14:textId="77777777" w:rsidR="00145BA2" w:rsidRPr="00674EC8" w:rsidRDefault="00145BA2" w:rsidP="00145BA2">
      <w:pPr>
        <w:numPr>
          <w:ilvl w:val="1"/>
          <w:numId w:val="17"/>
        </w:numPr>
      </w:pPr>
      <w:r w:rsidRPr="00674EC8">
        <w:t xml:space="preserve">Each </w:t>
      </w:r>
      <w:r w:rsidRPr="00674EC8">
        <w:rPr>
          <w:b/>
          <w:bCs/>
        </w:rPr>
        <w:t>Invoice</w:t>
      </w:r>
      <w:r w:rsidRPr="00674EC8">
        <w:t xml:space="preserve"> is issued to one </w:t>
      </w:r>
      <w:r w:rsidRPr="00674EC8">
        <w:rPr>
          <w:b/>
          <w:bCs/>
        </w:rPr>
        <w:t>User</w:t>
      </w:r>
      <w:r w:rsidRPr="00674EC8">
        <w:t>.</w:t>
      </w:r>
    </w:p>
    <w:p w14:paraId="73EE3D12" w14:textId="77777777" w:rsidR="00145BA2" w:rsidRPr="00674EC8" w:rsidRDefault="00145BA2" w:rsidP="00145BA2">
      <w:pPr>
        <w:numPr>
          <w:ilvl w:val="1"/>
          <w:numId w:val="17"/>
        </w:numPr>
      </w:pPr>
      <w:r w:rsidRPr="00674EC8">
        <w:t xml:space="preserve">A </w:t>
      </w:r>
      <w:r w:rsidRPr="00674EC8">
        <w:rPr>
          <w:b/>
          <w:bCs/>
        </w:rPr>
        <w:t>User</w:t>
      </w:r>
      <w:r w:rsidRPr="00674EC8">
        <w:t xml:space="preserve"> can have multiple </w:t>
      </w:r>
      <w:r w:rsidRPr="00674EC8">
        <w:rPr>
          <w:b/>
          <w:bCs/>
        </w:rPr>
        <w:t>Invoices</w:t>
      </w:r>
      <w:r w:rsidRPr="00674EC8">
        <w:t>.</w:t>
      </w:r>
    </w:p>
    <w:p w14:paraId="15A9E290" w14:textId="77777777" w:rsidR="00145BA2" w:rsidRPr="00674EC8" w:rsidRDefault="00145BA2" w:rsidP="00145BA2">
      <w:r w:rsidRPr="00674EC8">
        <w:rPr>
          <w:b/>
          <w:bCs/>
        </w:rPr>
        <w:t>Relationship</w:t>
      </w:r>
      <w:r w:rsidRPr="00674EC8">
        <w:t xml:space="preserve">: </w:t>
      </w:r>
      <w:proofErr w:type="spellStart"/>
      <w:r w:rsidRPr="00674EC8">
        <w:t>Invoice.user_id</w:t>
      </w:r>
      <w:proofErr w:type="spellEnd"/>
      <w:r w:rsidRPr="00674EC8">
        <w:t xml:space="preserve"> → </w:t>
      </w:r>
      <w:proofErr w:type="spellStart"/>
      <w:r w:rsidRPr="00674EC8">
        <w:t>User.user_id</w:t>
      </w:r>
      <w:proofErr w:type="spellEnd"/>
    </w:p>
    <w:p w14:paraId="31656E14" w14:textId="77777777" w:rsidR="00145BA2" w:rsidRPr="00674EC8" w:rsidRDefault="00145BA2" w:rsidP="00145BA2">
      <w:r>
        <w:pict w14:anchorId="01A2A251">
          <v:rect id="_x0000_i1139" style="width:0;height:1.5pt" o:hralign="center" o:hrstd="t" o:hr="t" fillcolor="#a0a0a0" stroked="f"/>
        </w:pict>
      </w:r>
    </w:p>
    <w:p w14:paraId="1B3CBED9" w14:textId="77777777" w:rsidR="00145BA2" w:rsidRPr="00674EC8" w:rsidRDefault="00145BA2" w:rsidP="00145BA2">
      <w:pPr>
        <w:rPr>
          <w:b/>
          <w:bCs/>
        </w:rPr>
      </w:pPr>
      <w:r w:rsidRPr="00674EC8">
        <w:rPr>
          <w:b/>
          <w:bCs/>
        </w:rPr>
        <w:t>11. User and Feedback Relationship</w:t>
      </w:r>
    </w:p>
    <w:p w14:paraId="04724C8C" w14:textId="77777777" w:rsidR="00145BA2" w:rsidRPr="00674EC8" w:rsidRDefault="00145BA2" w:rsidP="00145BA2">
      <w:pPr>
        <w:numPr>
          <w:ilvl w:val="0"/>
          <w:numId w:val="18"/>
        </w:numPr>
      </w:pPr>
      <w:r w:rsidRPr="00674EC8">
        <w:rPr>
          <w:b/>
          <w:bCs/>
        </w:rPr>
        <w:t>One-to-Many</w:t>
      </w:r>
      <w:r w:rsidRPr="00674EC8">
        <w:t>:</w:t>
      </w:r>
    </w:p>
    <w:p w14:paraId="2FEF55CD" w14:textId="77777777" w:rsidR="00145BA2" w:rsidRPr="00674EC8" w:rsidRDefault="00145BA2" w:rsidP="00145BA2">
      <w:pPr>
        <w:numPr>
          <w:ilvl w:val="1"/>
          <w:numId w:val="18"/>
        </w:numPr>
      </w:pPr>
      <w:r w:rsidRPr="00674EC8">
        <w:t xml:space="preserve">A </w:t>
      </w:r>
      <w:r w:rsidRPr="00674EC8">
        <w:rPr>
          <w:b/>
          <w:bCs/>
        </w:rPr>
        <w:t>User</w:t>
      </w:r>
      <w:r w:rsidRPr="00674EC8">
        <w:t xml:space="preserve"> can provide multiple </w:t>
      </w:r>
      <w:proofErr w:type="gramStart"/>
      <w:r w:rsidRPr="00674EC8">
        <w:rPr>
          <w:b/>
          <w:bCs/>
        </w:rPr>
        <w:t>Feedbacks</w:t>
      </w:r>
      <w:proofErr w:type="gramEnd"/>
      <w:r w:rsidRPr="00674EC8">
        <w:t>.</w:t>
      </w:r>
    </w:p>
    <w:p w14:paraId="0BBB6321" w14:textId="77777777" w:rsidR="00145BA2" w:rsidRPr="00674EC8" w:rsidRDefault="00145BA2" w:rsidP="00145BA2">
      <w:pPr>
        <w:numPr>
          <w:ilvl w:val="1"/>
          <w:numId w:val="18"/>
        </w:numPr>
      </w:pPr>
      <w:r w:rsidRPr="00674EC8">
        <w:t xml:space="preserve">Each </w:t>
      </w:r>
      <w:r w:rsidRPr="00674EC8">
        <w:rPr>
          <w:b/>
          <w:bCs/>
        </w:rPr>
        <w:t>Feedback</w:t>
      </w:r>
      <w:r w:rsidRPr="00674EC8">
        <w:t xml:space="preserve"> is provided by one </w:t>
      </w:r>
      <w:r w:rsidRPr="00674EC8">
        <w:rPr>
          <w:b/>
          <w:bCs/>
        </w:rPr>
        <w:t>User</w:t>
      </w:r>
      <w:r w:rsidRPr="00674EC8">
        <w:t>.</w:t>
      </w:r>
    </w:p>
    <w:p w14:paraId="2ED6B1AC" w14:textId="77777777" w:rsidR="00145BA2" w:rsidRPr="00674EC8" w:rsidRDefault="00145BA2" w:rsidP="00145BA2">
      <w:r w:rsidRPr="00674EC8">
        <w:rPr>
          <w:b/>
          <w:bCs/>
        </w:rPr>
        <w:t>Relationship</w:t>
      </w:r>
      <w:r w:rsidRPr="00674EC8">
        <w:t xml:space="preserve">: </w:t>
      </w:r>
      <w:proofErr w:type="spellStart"/>
      <w:r w:rsidRPr="00674EC8">
        <w:t>Feedback.user_id</w:t>
      </w:r>
      <w:proofErr w:type="spellEnd"/>
      <w:r w:rsidRPr="00674EC8">
        <w:t xml:space="preserve"> → </w:t>
      </w:r>
      <w:proofErr w:type="spellStart"/>
      <w:r w:rsidRPr="00674EC8">
        <w:t>User.user_id</w:t>
      </w:r>
      <w:proofErr w:type="spellEnd"/>
    </w:p>
    <w:p w14:paraId="7D6ACE4D" w14:textId="77777777" w:rsidR="00145BA2" w:rsidRPr="00674EC8" w:rsidRDefault="00145BA2" w:rsidP="00145BA2">
      <w:r>
        <w:pict w14:anchorId="5739ACB4">
          <v:rect id="_x0000_i1140" style="width:0;height:1.5pt" o:hralign="center" o:hrstd="t" o:hr="t" fillcolor="#a0a0a0" stroked="f"/>
        </w:pict>
      </w:r>
    </w:p>
    <w:p w14:paraId="0579505E" w14:textId="77777777" w:rsidR="00145BA2" w:rsidRPr="00674EC8" w:rsidRDefault="00145BA2" w:rsidP="00145BA2">
      <w:pPr>
        <w:rPr>
          <w:b/>
          <w:bCs/>
        </w:rPr>
      </w:pPr>
      <w:r w:rsidRPr="00674EC8">
        <w:rPr>
          <w:b/>
          <w:bCs/>
        </w:rPr>
        <w:t xml:space="preserve">12. </w:t>
      </w:r>
      <w:proofErr w:type="spellStart"/>
      <w:r w:rsidRPr="00674EC8">
        <w:rPr>
          <w:b/>
          <w:bCs/>
        </w:rPr>
        <w:t>AuctionItem</w:t>
      </w:r>
      <w:proofErr w:type="spellEnd"/>
      <w:r w:rsidRPr="00674EC8">
        <w:rPr>
          <w:b/>
          <w:bCs/>
        </w:rPr>
        <w:t xml:space="preserve"> and Feedback Relationship</w:t>
      </w:r>
    </w:p>
    <w:p w14:paraId="1A0CEB4F" w14:textId="77777777" w:rsidR="00145BA2" w:rsidRPr="00674EC8" w:rsidRDefault="00145BA2" w:rsidP="00145BA2">
      <w:pPr>
        <w:numPr>
          <w:ilvl w:val="0"/>
          <w:numId w:val="19"/>
        </w:numPr>
      </w:pPr>
      <w:r w:rsidRPr="00674EC8">
        <w:rPr>
          <w:b/>
          <w:bCs/>
        </w:rPr>
        <w:lastRenderedPageBreak/>
        <w:t>One-to-Many</w:t>
      </w:r>
      <w:r w:rsidRPr="00674EC8">
        <w:t>:</w:t>
      </w:r>
    </w:p>
    <w:p w14:paraId="7CAC0246" w14:textId="77777777" w:rsidR="00145BA2" w:rsidRPr="00674EC8" w:rsidRDefault="00145BA2" w:rsidP="00145BA2">
      <w:pPr>
        <w:numPr>
          <w:ilvl w:val="1"/>
          <w:numId w:val="19"/>
        </w:numPr>
      </w:pPr>
      <w:r w:rsidRPr="00674EC8">
        <w:t xml:space="preserve">An </w:t>
      </w:r>
      <w:proofErr w:type="spellStart"/>
      <w:r w:rsidRPr="00674EC8">
        <w:rPr>
          <w:b/>
          <w:bCs/>
        </w:rPr>
        <w:t>AuctionItem</w:t>
      </w:r>
      <w:proofErr w:type="spellEnd"/>
      <w:r w:rsidRPr="00674EC8">
        <w:t xml:space="preserve"> can have multiple </w:t>
      </w:r>
      <w:proofErr w:type="gramStart"/>
      <w:r w:rsidRPr="00674EC8">
        <w:rPr>
          <w:b/>
          <w:bCs/>
        </w:rPr>
        <w:t>Feedbacks</w:t>
      </w:r>
      <w:proofErr w:type="gramEnd"/>
      <w:r w:rsidRPr="00674EC8">
        <w:t>.</w:t>
      </w:r>
    </w:p>
    <w:p w14:paraId="6DE029B1" w14:textId="77777777" w:rsidR="00145BA2" w:rsidRPr="00674EC8" w:rsidRDefault="00145BA2" w:rsidP="00145BA2">
      <w:pPr>
        <w:numPr>
          <w:ilvl w:val="1"/>
          <w:numId w:val="19"/>
        </w:numPr>
      </w:pPr>
      <w:r w:rsidRPr="00674EC8">
        <w:t xml:space="preserve">Each </w:t>
      </w:r>
      <w:r w:rsidRPr="00674EC8">
        <w:rPr>
          <w:b/>
          <w:bCs/>
        </w:rPr>
        <w:t>Feedback</w:t>
      </w:r>
      <w:r w:rsidRPr="00674EC8">
        <w:t xml:space="preserve"> is associated with one </w:t>
      </w:r>
      <w:proofErr w:type="spellStart"/>
      <w:r w:rsidRPr="00674EC8">
        <w:rPr>
          <w:b/>
          <w:bCs/>
        </w:rPr>
        <w:t>AuctionItem</w:t>
      </w:r>
      <w:proofErr w:type="spellEnd"/>
      <w:r w:rsidRPr="00674EC8">
        <w:t>.</w:t>
      </w:r>
    </w:p>
    <w:p w14:paraId="4BAC6BA7" w14:textId="77777777" w:rsidR="00145BA2" w:rsidRPr="00674EC8" w:rsidRDefault="00145BA2" w:rsidP="00145BA2">
      <w:r w:rsidRPr="00674EC8">
        <w:rPr>
          <w:b/>
          <w:bCs/>
        </w:rPr>
        <w:t>Relationship</w:t>
      </w:r>
      <w:r w:rsidRPr="00674EC8">
        <w:t xml:space="preserve">: </w:t>
      </w:r>
      <w:proofErr w:type="spellStart"/>
      <w:r w:rsidRPr="00674EC8">
        <w:t>Feedback.item_id</w:t>
      </w:r>
      <w:proofErr w:type="spellEnd"/>
      <w:r w:rsidRPr="00674EC8">
        <w:t xml:space="preserve"> → </w:t>
      </w:r>
      <w:proofErr w:type="spellStart"/>
      <w:r w:rsidRPr="00674EC8">
        <w:t>AuctionItem.item_id</w:t>
      </w:r>
      <w:proofErr w:type="spellEnd"/>
    </w:p>
    <w:p w14:paraId="30AAC55A" w14:textId="77777777" w:rsidR="00145BA2" w:rsidRPr="00674EC8" w:rsidRDefault="00145BA2" w:rsidP="00145BA2">
      <w:r>
        <w:pict w14:anchorId="5AA366D5">
          <v:rect id="_x0000_i1141" style="width:0;height:1.5pt" o:hralign="center" o:hrstd="t" o:hr="t" fillcolor="#a0a0a0" stroked="f"/>
        </w:pict>
      </w:r>
    </w:p>
    <w:p w14:paraId="2261E5D0" w14:textId="77777777" w:rsidR="00145BA2" w:rsidRPr="00674EC8" w:rsidRDefault="00145BA2" w:rsidP="00145BA2">
      <w:pPr>
        <w:rPr>
          <w:b/>
          <w:bCs/>
        </w:rPr>
      </w:pPr>
      <w:r w:rsidRPr="00674EC8">
        <w:rPr>
          <w:b/>
          <w:bCs/>
        </w:rPr>
        <w:t>13. User and Notification Relationship</w:t>
      </w:r>
    </w:p>
    <w:p w14:paraId="20BA276B" w14:textId="77777777" w:rsidR="00145BA2" w:rsidRPr="00674EC8" w:rsidRDefault="00145BA2" w:rsidP="00145BA2">
      <w:pPr>
        <w:numPr>
          <w:ilvl w:val="0"/>
          <w:numId w:val="20"/>
        </w:numPr>
      </w:pPr>
      <w:r w:rsidRPr="00674EC8">
        <w:rPr>
          <w:b/>
          <w:bCs/>
        </w:rPr>
        <w:t>One-to-Many</w:t>
      </w:r>
      <w:r w:rsidRPr="00674EC8">
        <w:t>:</w:t>
      </w:r>
    </w:p>
    <w:p w14:paraId="2086F8F5" w14:textId="77777777" w:rsidR="00145BA2" w:rsidRPr="00674EC8" w:rsidRDefault="00145BA2" w:rsidP="00145BA2">
      <w:pPr>
        <w:numPr>
          <w:ilvl w:val="1"/>
          <w:numId w:val="20"/>
        </w:numPr>
      </w:pPr>
      <w:r w:rsidRPr="00674EC8">
        <w:t xml:space="preserve">A </w:t>
      </w:r>
      <w:r w:rsidRPr="00674EC8">
        <w:rPr>
          <w:b/>
          <w:bCs/>
        </w:rPr>
        <w:t>User</w:t>
      </w:r>
      <w:r w:rsidRPr="00674EC8">
        <w:t xml:space="preserve"> can receive multiple </w:t>
      </w:r>
      <w:r w:rsidRPr="00674EC8">
        <w:rPr>
          <w:b/>
          <w:bCs/>
        </w:rPr>
        <w:t>Notifications</w:t>
      </w:r>
      <w:r w:rsidRPr="00674EC8">
        <w:t>.</w:t>
      </w:r>
    </w:p>
    <w:p w14:paraId="7509949C" w14:textId="77777777" w:rsidR="00145BA2" w:rsidRPr="00674EC8" w:rsidRDefault="00145BA2" w:rsidP="00145BA2">
      <w:pPr>
        <w:numPr>
          <w:ilvl w:val="1"/>
          <w:numId w:val="20"/>
        </w:numPr>
      </w:pPr>
      <w:r w:rsidRPr="00674EC8">
        <w:t xml:space="preserve">Each </w:t>
      </w:r>
      <w:r w:rsidRPr="00674EC8">
        <w:rPr>
          <w:b/>
          <w:bCs/>
        </w:rPr>
        <w:t>Notification</w:t>
      </w:r>
      <w:r w:rsidRPr="00674EC8">
        <w:t xml:space="preserve"> is sent to one </w:t>
      </w:r>
      <w:r w:rsidRPr="00674EC8">
        <w:rPr>
          <w:b/>
          <w:bCs/>
        </w:rPr>
        <w:t>User</w:t>
      </w:r>
      <w:r w:rsidRPr="00674EC8">
        <w:t>.</w:t>
      </w:r>
    </w:p>
    <w:p w14:paraId="0B971B10" w14:textId="77777777" w:rsidR="00145BA2" w:rsidRPr="00674EC8" w:rsidRDefault="00145BA2" w:rsidP="00145BA2">
      <w:r w:rsidRPr="00674EC8">
        <w:rPr>
          <w:b/>
          <w:bCs/>
        </w:rPr>
        <w:t>Relationship</w:t>
      </w:r>
      <w:r w:rsidRPr="00674EC8">
        <w:t xml:space="preserve">: </w:t>
      </w:r>
      <w:proofErr w:type="spellStart"/>
      <w:r w:rsidRPr="00674EC8">
        <w:t>Notification.user_id</w:t>
      </w:r>
      <w:proofErr w:type="spellEnd"/>
      <w:r w:rsidRPr="00674EC8">
        <w:t xml:space="preserve"> → </w:t>
      </w:r>
      <w:proofErr w:type="spellStart"/>
      <w:r w:rsidRPr="00674EC8">
        <w:t>User.user_id</w:t>
      </w:r>
      <w:proofErr w:type="spellEnd"/>
    </w:p>
    <w:p w14:paraId="3EF5E7FD" w14:textId="77777777" w:rsidR="00145BA2" w:rsidRPr="00674EC8" w:rsidRDefault="00145BA2" w:rsidP="00145BA2">
      <w:r>
        <w:pict w14:anchorId="49ACDED5">
          <v:rect id="_x0000_i1142" style="width:0;height:1.5pt" o:hralign="center" o:hrstd="t" o:hr="t" fillcolor="#a0a0a0" stroked="f"/>
        </w:pict>
      </w:r>
    </w:p>
    <w:p w14:paraId="7AD1B112" w14:textId="77777777" w:rsidR="00145BA2" w:rsidRPr="00674EC8" w:rsidRDefault="00145BA2" w:rsidP="00145BA2">
      <w:pPr>
        <w:rPr>
          <w:b/>
          <w:bCs/>
        </w:rPr>
      </w:pPr>
      <w:r w:rsidRPr="00674EC8">
        <w:rPr>
          <w:b/>
          <w:bCs/>
        </w:rPr>
        <w:t xml:space="preserve">14. </w:t>
      </w:r>
      <w:proofErr w:type="spellStart"/>
      <w:r w:rsidRPr="00674EC8">
        <w:rPr>
          <w:b/>
          <w:bCs/>
        </w:rPr>
        <w:t>AuctionItem</w:t>
      </w:r>
      <w:proofErr w:type="spellEnd"/>
      <w:r w:rsidRPr="00674EC8">
        <w:rPr>
          <w:b/>
          <w:bCs/>
        </w:rPr>
        <w:t xml:space="preserve"> and Comment Relationship</w:t>
      </w:r>
    </w:p>
    <w:p w14:paraId="5982E969" w14:textId="77777777" w:rsidR="00145BA2" w:rsidRPr="00674EC8" w:rsidRDefault="00145BA2" w:rsidP="00145BA2">
      <w:pPr>
        <w:numPr>
          <w:ilvl w:val="0"/>
          <w:numId w:val="21"/>
        </w:numPr>
      </w:pPr>
      <w:r w:rsidRPr="00674EC8">
        <w:rPr>
          <w:b/>
          <w:bCs/>
        </w:rPr>
        <w:t>One-to-Many</w:t>
      </w:r>
      <w:r w:rsidRPr="00674EC8">
        <w:t>:</w:t>
      </w:r>
    </w:p>
    <w:p w14:paraId="0E415450" w14:textId="77777777" w:rsidR="00145BA2" w:rsidRPr="00674EC8" w:rsidRDefault="00145BA2" w:rsidP="00145BA2">
      <w:pPr>
        <w:numPr>
          <w:ilvl w:val="1"/>
          <w:numId w:val="21"/>
        </w:numPr>
      </w:pPr>
      <w:r w:rsidRPr="00674EC8">
        <w:t xml:space="preserve">An </w:t>
      </w:r>
      <w:proofErr w:type="spellStart"/>
      <w:r w:rsidRPr="00674EC8">
        <w:rPr>
          <w:b/>
          <w:bCs/>
        </w:rPr>
        <w:t>AuctionItem</w:t>
      </w:r>
      <w:proofErr w:type="spellEnd"/>
      <w:r w:rsidRPr="00674EC8">
        <w:t xml:space="preserve"> can have multiple </w:t>
      </w:r>
      <w:r w:rsidRPr="00674EC8">
        <w:rPr>
          <w:b/>
          <w:bCs/>
        </w:rPr>
        <w:t>Comments</w:t>
      </w:r>
      <w:r w:rsidRPr="00674EC8">
        <w:t>.</w:t>
      </w:r>
    </w:p>
    <w:p w14:paraId="7B4C3B81" w14:textId="77777777" w:rsidR="00145BA2" w:rsidRPr="00674EC8" w:rsidRDefault="00145BA2" w:rsidP="00145BA2">
      <w:pPr>
        <w:numPr>
          <w:ilvl w:val="1"/>
          <w:numId w:val="21"/>
        </w:numPr>
      </w:pPr>
      <w:r w:rsidRPr="00674EC8">
        <w:t xml:space="preserve">Each </w:t>
      </w:r>
      <w:r w:rsidRPr="00674EC8">
        <w:rPr>
          <w:b/>
          <w:bCs/>
        </w:rPr>
        <w:t>Comment</w:t>
      </w:r>
      <w:r w:rsidRPr="00674EC8">
        <w:t xml:space="preserve"> is posted under one </w:t>
      </w:r>
      <w:proofErr w:type="spellStart"/>
      <w:r w:rsidRPr="00674EC8">
        <w:rPr>
          <w:b/>
          <w:bCs/>
        </w:rPr>
        <w:t>AuctionItem</w:t>
      </w:r>
      <w:proofErr w:type="spellEnd"/>
      <w:r w:rsidRPr="00674EC8">
        <w:t>.</w:t>
      </w:r>
    </w:p>
    <w:p w14:paraId="3693B7C7" w14:textId="77777777" w:rsidR="00145BA2" w:rsidRPr="00674EC8" w:rsidRDefault="00145BA2" w:rsidP="00145BA2">
      <w:r w:rsidRPr="00674EC8">
        <w:rPr>
          <w:b/>
          <w:bCs/>
        </w:rPr>
        <w:t>Relationship</w:t>
      </w:r>
      <w:r w:rsidRPr="00674EC8">
        <w:t xml:space="preserve">: </w:t>
      </w:r>
      <w:proofErr w:type="spellStart"/>
      <w:r w:rsidRPr="00674EC8">
        <w:t>Comment.item_id</w:t>
      </w:r>
      <w:proofErr w:type="spellEnd"/>
      <w:r w:rsidRPr="00674EC8">
        <w:t xml:space="preserve"> → </w:t>
      </w:r>
      <w:proofErr w:type="spellStart"/>
      <w:r w:rsidRPr="00674EC8">
        <w:t>AuctionItem.item_id</w:t>
      </w:r>
      <w:proofErr w:type="spellEnd"/>
    </w:p>
    <w:p w14:paraId="5BFE2721" w14:textId="77777777" w:rsidR="00145BA2" w:rsidRPr="00674EC8" w:rsidRDefault="00145BA2" w:rsidP="00145BA2">
      <w:r>
        <w:pict w14:anchorId="07ED68F9">
          <v:rect id="_x0000_i1143" style="width:0;height:1.5pt" o:hralign="center" o:hrstd="t" o:hr="t" fillcolor="#a0a0a0" stroked="f"/>
        </w:pict>
      </w:r>
    </w:p>
    <w:p w14:paraId="40301506" w14:textId="77777777" w:rsidR="00145BA2" w:rsidRPr="00674EC8" w:rsidRDefault="00145BA2" w:rsidP="00145BA2">
      <w:pPr>
        <w:rPr>
          <w:b/>
          <w:bCs/>
        </w:rPr>
      </w:pPr>
      <w:r w:rsidRPr="00674EC8">
        <w:rPr>
          <w:b/>
          <w:bCs/>
        </w:rPr>
        <w:t>15. User and Comment Relationship</w:t>
      </w:r>
    </w:p>
    <w:p w14:paraId="0FA36093" w14:textId="77777777" w:rsidR="00145BA2" w:rsidRPr="00674EC8" w:rsidRDefault="00145BA2" w:rsidP="00145BA2">
      <w:pPr>
        <w:numPr>
          <w:ilvl w:val="0"/>
          <w:numId w:val="22"/>
        </w:numPr>
      </w:pPr>
      <w:r w:rsidRPr="00674EC8">
        <w:rPr>
          <w:b/>
          <w:bCs/>
        </w:rPr>
        <w:t>One-to-Many</w:t>
      </w:r>
      <w:r w:rsidRPr="00674EC8">
        <w:t>:</w:t>
      </w:r>
    </w:p>
    <w:p w14:paraId="09BC8F45" w14:textId="77777777" w:rsidR="00145BA2" w:rsidRPr="00674EC8" w:rsidRDefault="00145BA2" w:rsidP="00145BA2">
      <w:pPr>
        <w:numPr>
          <w:ilvl w:val="1"/>
          <w:numId w:val="22"/>
        </w:numPr>
      </w:pPr>
      <w:r w:rsidRPr="00674EC8">
        <w:t xml:space="preserve">A </w:t>
      </w:r>
      <w:r w:rsidRPr="00674EC8">
        <w:rPr>
          <w:b/>
          <w:bCs/>
        </w:rPr>
        <w:t>User</w:t>
      </w:r>
      <w:r w:rsidRPr="00674EC8">
        <w:t xml:space="preserve"> can post multiple </w:t>
      </w:r>
      <w:r w:rsidRPr="00674EC8">
        <w:rPr>
          <w:b/>
          <w:bCs/>
        </w:rPr>
        <w:t>Comments</w:t>
      </w:r>
      <w:r w:rsidRPr="00674EC8">
        <w:t>.</w:t>
      </w:r>
    </w:p>
    <w:p w14:paraId="21D0EF75" w14:textId="77777777" w:rsidR="00145BA2" w:rsidRPr="00674EC8" w:rsidRDefault="00145BA2" w:rsidP="00145BA2">
      <w:pPr>
        <w:numPr>
          <w:ilvl w:val="1"/>
          <w:numId w:val="22"/>
        </w:numPr>
      </w:pPr>
      <w:r w:rsidRPr="00674EC8">
        <w:t xml:space="preserve">Each </w:t>
      </w:r>
      <w:r w:rsidRPr="00674EC8">
        <w:rPr>
          <w:b/>
          <w:bCs/>
        </w:rPr>
        <w:t>Comment</w:t>
      </w:r>
      <w:r w:rsidRPr="00674EC8">
        <w:t xml:space="preserve"> is posted by one </w:t>
      </w:r>
      <w:r w:rsidRPr="00674EC8">
        <w:rPr>
          <w:b/>
          <w:bCs/>
        </w:rPr>
        <w:t>User</w:t>
      </w:r>
      <w:r w:rsidRPr="00674EC8">
        <w:t>.</w:t>
      </w:r>
    </w:p>
    <w:p w14:paraId="677F277B" w14:textId="77777777" w:rsidR="00145BA2" w:rsidRPr="00674EC8" w:rsidRDefault="00145BA2" w:rsidP="00145BA2">
      <w:r w:rsidRPr="00674EC8">
        <w:rPr>
          <w:b/>
          <w:bCs/>
        </w:rPr>
        <w:t>Relationship</w:t>
      </w:r>
      <w:r w:rsidRPr="00674EC8">
        <w:t xml:space="preserve">: </w:t>
      </w:r>
      <w:proofErr w:type="spellStart"/>
      <w:r w:rsidRPr="00674EC8">
        <w:t>Comment.user_id</w:t>
      </w:r>
      <w:proofErr w:type="spellEnd"/>
      <w:r w:rsidRPr="00674EC8">
        <w:t xml:space="preserve"> → </w:t>
      </w:r>
      <w:proofErr w:type="spellStart"/>
      <w:r w:rsidRPr="00674EC8">
        <w:t>User.user_id</w:t>
      </w:r>
      <w:proofErr w:type="spellEnd"/>
    </w:p>
    <w:p w14:paraId="141A7A92" w14:textId="77777777" w:rsidR="00145BA2" w:rsidRPr="00674EC8" w:rsidRDefault="00145BA2" w:rsidP="00145BA2">
      <w:r>
        <w:pict w14:anchorId="39E0D8E5">
          <v:rect id="_x0000_i1144" style="width:0;height:1.5pt" o:hralign="center" o:hrstd="t" o:hr="t" fillcolor="#a0a0a0" stroked="f"/>
        </w:pict>
      </w:r>
    </w:p>
    <w:p w14:paraId="56DCE132" w14:textId="77777777" w:rsidR="00145BA2" w:rsidRPr="00674EC8" w:rsidRDefault="00145BA2" w:rsidP="00145BA2">
      <w:pPr>
        <w:rPr>
          <w:b/>
          <w:bCs/>
        </w:rPr>
      </w:pPr>
      <w:r w:rsidRPr="00674EC8">
        <w:rPr>
          <w:b/>
          <w:bCs/>
        </w:rPr>
        <w:t>16. User and Watchlist Relationship</w:t>
      </w:r>
    </w:p>
    <w:p w14:paraId="72B810CE" w14:textId="77777777" w:rsidR="00145BA2" w:rsidRPr="00674EC8" w:rsidRDefault="00145BA2" w:rsidP="00145BA2">
      <w:pPr>
        <w:numPr>
          <w:ilvl w:val="0"/>
          <w:numId w:val="23"/>
        </w:numPr>
      </w:pPr>
      <w:r w:rsidRPr="00674EC8">
        <w:rPr>
          <w:b/>
          <w:bCs/>
        </w:rPr>
        <w:t>One-to-Many</w:t>
      </w:r>
      <w:r w:rsidRPr="00674EC8">
        <w:t>:</w:t>
      </w:r>
    </w:p>
    <w:p w14:paraId="1A69A048" w14:textId="77777777" w:rsidR="00145BA2" w:rsidRPr="00674EC8" w:rsidRDefault="00145BA2" w:rsidP="00145BA2">
      <w:pPr>
        <w:numPr>
          <w:ilvl w:val="1"/>
          <w:numId w:val="23"/>
        </w:numPr>
      </w:pPr>
      <w:r w:rsidRPr="00674EC8">
        <w:t xml:space="preserve">A </w:t>
      </w:r>
      <w:r w:rsidRPr="00674EC8">
        <w:rPr>
          <w:b/>
          <w:bCs/>
        </w:rPr>
        <w:t>User</w:t>
      </w:r>
      <w:r w:rsidRPr="00674EC8">
        <w:t xml:space="preserve"> can have a </w:t>
      </w:r>
      <w:r w:rsidRPr="00674EC8">
        <w:rPr>
          <w:b/>
          <w:bCs/>
        </w:rPr>
        <w:t>Watchlist</w:t>
      </w:r>
      <w:r w:rsidRPr="00674EC8">
        <w:t xml:space="preserve"> with multiple </w:t>
      </w:r>
      <w:proofErr w:type="spellStart"/>
      <w:r w:rsidRPr="00674EC8">
        <w:rPr>
          <w:b/>
          <w:bCs/>
        </w:rPr>
        <w:t>AuctionItems</w:t>
      </w:r>
      <w:proofErr w:type="spellEnd"/>
      <w:r w:rsidRPr="00674EC8">
        <w:t>.</w:t>
      </w:r>
    </w:p>
    <w:p w14:paraId="61369DEE" w14:textId="77777777" w:rsidR="00145BA2" w:rsidRPr="00674EC8" w:rsidRDefault="00145BA2" w:rsidP="00145BA2">
      <w:pPr>
        <w:numPr>
          <w:ilvl w:val="1"/>
          <w:numId w:val="23"/>
        </w:numPr>
      </w:pPr>
      <w:r w:rsidRPr="00674EC8">
        <w:t xml:space="preserve">Each </w:t>
      </w:r>
      <w:r w:rsidRPr="00674EC8">
        <w:rPr>
          <w:b/>
          <w:bCs/>
        </w:rPr>
        <w:t>Watchlist</w:t>
      </w:r>
      <w:r w:rsidRPr="00674EC8">
        <w:t xml:space="preserve"> entry is associated with one </w:t>
      </w:r>
      <w:r w:rsidRPr="00674EC8">
        <w:rPr>
          <w:b/>
          <w:bCs/>
        </w:rPr>
        <w:t>User</w:t>
      </w:r>
      <w:r w:rsidRPr="00674EC8">
        <w:t xml:space="preserve"> and one </w:t>
      </w:r>
      <w:proofErr w:type="spellStart"/>
      <w:r w:rsidRPr="00674EC8">
        <w:rPr>
          <w:b/>
          <w:bCs/>
        </w:rPr>
        <w:t>AuctionItem</w:t>
      </w:r>
      <w:proofErr w:type="spellEnd"/>
      <w:r w:rsidRPr="00674EC8">
        <w:t>.</w:t>
      </w:r>
    </w:p>
    <w:p w14:paraId="0755A103" w14:textId="77777777" w:rsidR="00145BA2" w:rsidRPr="00674EC8" w:rsidRDefault="00145BA2" w:rsidP="00145BA2">
      <w:r w:rsidRPr="00674EC8">
        <w:rPr>
          <w:b/>
          <w:bCs/>
        </w:rPr>
        <w:t>Relationship</w:t>
      </w:r>
      <w:r w:rsidRPr="00674EC8">
        <w:t xml:space="preserve">: </w:t>
      </w:r>
      <w:proofErr w:type="spellStart"/>
      <w:r w:rsidRPr="00674EC8">
        <w:t>Watchlist.user_id</w:t>
      </w:r>
      <w:proofErr w:type="spellEnd"/>
      <w:r w:rsidRPr="00674EC8">
        <w:t xml:space="preserve"> → </w:t>
      </w:r>
      <w:proofErr w:type="spellStart"/>
      <w:r w:rsidRPr="00674EC8">
        <w:t>User.user_id</w:t>
      </w:r>
      <w:proofErr w:type="spellEnd"/>
      <w:r w:rsidRPr="00674EC8">
        <w:t xml:space="preserve">, </w:t>
      </w:r>
      <w:proofErr w:type="spellStart"/>
      <w:r w:rsidRPr="00674EC8">
        <w:t>Watchlist.item_id</w:t>
      </w:r>
      <w:proofErr w:type="spellEnd"/>
      <w:r w:rsidRPr="00674EC8">
        <w:t xml:space="preserve"> → </w:t>
      </w:r>
      <w:proofErr w:type="spellStart"/>
      <w:r w:rsidRPr="00674EC8">
        <w:t>AuctionItem.item_id</w:t>
      </w:r>
      <w:proofErr w:type="spellEnd"/>
    </w:p>
    <w:p w14:paraId="7B0E92A1" w14:textId="77777777" w:rsidR="00145BA2" w:rsidRPr="00674EC8" w:rsidRDefault="00145BA2" w:rsidP="00145BA2">
      <w:r>
        <w:pict w14:anchorId="01EDAB20">
          <v:rect id="_x0000_i1145" style="width:0;height:1.5pt" o:hralign="center" o:hrstd="t" o:hr="t" fillcolor="#a0a0a0" stroked="f"/>
        </w:pict>
      </w:r>
    </w:p>
    <w:p w14:paraId="791C2092" w14:textId="77777777" w:rsidR="00145BA2" w:rsidRPr="00674EC8" w:rsidRDefault="00145BA2" w:rsidP="00145BA2">
      <w:pPr>
        <w:rPr>
          <w:b/>
          <w:bCs/>
        </w:rPr>
      </w:pPr>
      <w:r w:rsidRPr="00674EC8">
        <w:rPr>
          <w:b/>
          <w:bCs/>
        </w:rPr>
        <w:t>17. Transaction and User Relationship</w:t>
      </w:r>
    </w:p>
    <w:p w14:paraId="471A8B6E" w14:textId="77777777" w:rsidR="00145BA2" w:rsidRPr="00674EC8" w:rsidRDefault="00145BA2" w:rsidP="00145BA2">
      <w:pPr>
        <w:numPr>
          <w:ilvl w:val="0"/>
          <w:numId w:val="24"/>
        </w:numPr>
      </w:pPr>
      <w:r w:rsidRPr="00674EC8">
        <w:rPr>
          <w:b/>
          <w:bCs/>
        </w:rPr>
        <w:t>Many-to-One</w:t>
      </w:r>
      <w:r w:rsidRPr="00674EC8">
        <w:t>:</w:t>
      </w:r>
    </w:p>
    <w:p w14:paraId="6063E7AE" w14:textId="77777777" w:rsidR="00145BA2" w:rsidRPr="00674EC8" w:rsidRDefault="00145BA2" w:rsidP="00145BA2">
      <w:pPr>
        <w:numPr>
          <w:ilvl w:val="1"/>
          <w:numId w:val="24"/>
        </w:numPr>
      </w:pPr>
      <w:r w:rsidRPr="00674EC8">
        <w:t xml:space="preserve">A </w:t>
      </w:r>
      <w:r w:rsidRPr="00674EC8">
        <w:rPr>
          <w:b/>
          <w:bCs/>
        </w:rPr>
        <w:t>User</w:t>
      </w:r>
      <w:r w:rsidRPr="00674EC8">
        <w:t xml:space="preserve"> can conduct multiple </w:t>
      </w:r>
      <w:r w:rsidRPr="00674EC8">
        <w:rPr>
          <w:b/>
          <w:bCs/>
        </w:rPr>
        <w:t>Transactions</w:t>
      </w:r>
      <w:r w:rsidRPr="00674EC8">
        <w:t>.</w:t>
      </w:r>
    </w:p>
    <w:p w14:paraId="73BBED8D" w14:textId="77777777" w:rsidR="00145BA2" w:rsidRPr="00674EC8" w:rsidRDefault="00145BA2" w:rsidP="00145BA2">
      <w:pPr>
        <w:numPr>
          <w:ilvl w:val="1"/>
          <w:numId w:val="24"/>
        </w:numPr>
      </w:pPr>
      <w:r w:rsidRPr="00674EC8">
        <w:t xml:space="preserve">Each </w:t>
      </w:r>
      <w:r w:rsidRPr="00674EC8">
        <w:rPr>
          <w:b/>
          <w:bCs/>
        </w:rPr>
        <w:t>Transaction</w:t>
      </w:r>
      <w:r w:rsidRPr="00674EC8">
        <w:t xml:space="preserve"> is associated with one </w:t>
      </w:r>
      <w:r w:rsidRPr="00674EC8">
        <w:rPr>
          <w:b/>
          <w:bCs/>
        </w:rPr>
        <w:t>User</w:t>
      </w:r>
      <w:r w:rsidRPr="00674EC8">
        <w:t>.</w:t>
      </w:r>
    </w:p>
    <w:p w14:paraId="0B953748" w14:textId="77777777" w:rsidR="00145BA2" w:rsidRPr="00674EC8" w:rsidRDefault="00145BA2" w:rsidP="00145BA2">
      <w:r w:rsidRPr="00674EC8">
        <w:rPr>
          <w:b/>
          <w:bCs/>
        </w:rPr>
        <w:t>Relationship</w:t>
      </w:r>
      <w:r w:rsidRPr="00674EC8">
        <w:t xml:space="preserve">: </w:t>
      </w:r>
      <w:proofErr w:type="spellStart"/>
      <w:r w:rsidRPr="00674EC8">
        <w:t>Transaction.user_id</w:t>
      </w:r>
      <w:proofErr w:type="spellEnd"/>
      <w:r w:rsidRPr="00674EC8">
        <w:t xml:space="preserve"> → </w:t>
      </w:r>
      <w:proofErr w:type="spellStart"/>
      <w:r w:rsidRPr="00674EC8">
        <w:t>User.user_id</w:t>
      </w:r>
      <w:proofErr w:type="spellEnd"/>
    </w:p>
    <w:p w14:paraId="76767EC6" w14:textId="77777777" w:rsidR="00145BA2" w:rsidRPr="00674EC8" w:rsidRDefault="00145BA2" w:rsidP="00145BA2">
      <w:r>
        <w:lastRenderedPageBreak/>
        <w:pict w14:anchorId="15CAAD9D">
          <v:rect id="_x0000_i1146" style="width:0;height:1.5pt" o:hralign="center" o:hrstd="t" o:hr="t" fillcolor="#a0a0a0" stroked="f"/>
        </w:pict>
      </w:r>
    </w:p>
    <w:p w14:paraId="3AEA65EB" w14:textId="77777777" w:rsidR="00145BA2" w:rsidRPr="00674EC8" w:rsidRDefault="00145BA2" w:rsidP="00145BA2">
      <w:pPr>
        <w:rPr>
          <w:b/>
          <w:bCs/>
        </w:rPr>
      </w:pPr>
      <w:r w:rsidRPr="00674EC8">
        <w:rPr>
          <w:b/>
          <w:bCs/>
        </w:rPr>
        <w:t xml:space="preserve">18. Transaction and </w:t>
      </w:r>
      <w:proofErr w:type="spellStart"/>
      <w:r w:rsidRPr="00674EC8">
        <w:rPr>
          <w:b/>
          <w:bCs/>
        </w:rPr>
        <w:t>AuctionItem</w:t>
      </w:r>
      <w:proofErr w:type="spellEnd"/>
      <w:r w:rsidRPr="00674EC8">
        <w:rPr>
          <w:b/>
          <w:bCs/>
        </w:rPr>
        <w:t xml:space="preserve"> Relationship</w:t>
      </w:r>
    </w:p>
    <w:p w14:paraId="4D54C91A" w14:textId="77777777" w:rsidR="00145BA2" w:rsidRPr="00674EC8" w:rsidRDefault="00145BA2" w:rsidP="00145BA2">
      <w:pPr>
        <w:numPr>
          <w:ilvl w:val="0"/>
          <w:numId w:val="25"/>
        </w:numPr>
      </w:pPr>
      <w:r w:rsidRPr="00674EC8">
        <w:rPr>
          <w:b/>
          <w:bCs/>
        </w:rPr>
        <w:t>Many-to-One</w:t>
      </w:r>
      <w:r w:rsidRPr="00674EC8">
        <w:t>:</w:t>
      </w:r>
    </w:p>
    <w:p w14:paraId="48B3D764" w14:textId="77777777" w:rsidR="00145BA2" w:rsidRPr="00674EC8" w:rsidRDefault="00145BA2" w:rsidP="00145BA2">
      <w:pPr>
        <w:numPr>
          <w:ilvl w:val="1"/>
          <w:numId w:val="25"/>
        </w:numPr>
      </w:pPr>
      <w:r w:rsidRPr="00674EC8">
        <w:t xml:space="preserve">An </w:t>
      </w:r>
      <w:proofErr w:type="spellStart"/>
      <w:r w:rsidRPr="00674EC8">
        <w:rPr>
          <w:b/>
          <w:bCs/>
        </w:rPr>
        <w:t>AuctionItem</w:t>
      </w:r>
      <w:proofErr w:type="spellEnd"/>
      <w:r w:rsidRPr="00674EC8">
        <w:t xml:space="preserve"> can have multiple </w:t>
      </w:r>
      <w:r w:rsidRPr="00674EC8">
        <w:rPr>
          <w:b/>
          <w:bCs/>
        </w:rPr>
        <w:t>Transactions</w:t>
      </w:r>
      <w:r w:rsidRPr="00674EC8">
        <w:t>.</w:t>
      </w:r>
    </w:p>
    <w:p w14:paraId="365AF537" w14:textId="77777777" w:rsidR="00145BA2" w:rsidRPr="00674EC8" w:rsidRDefault="00145BA2" w:rsidP="00145BA2">
      <w:pPr>
        <w:numPr>
          <w:ilvl w:val="1"/>
          <w:numId w:val="25"/>
        </w:numPr>
      </w:pPr>
      <w:r w:rsidRPr="00674EC8">
        <w:t xml:space="preserve">Each </w:t>
      </w:r>
      <w:r w:rsidRPr="00674EC8">
        <w:rPr>
          <w:b/>
          <w:bCs/>
        </w:rPr>
        <w:t>Transaction</w:t>
      </w:r>
      <w:r w:rsidRPr="00674EC8">
        <w:t xml:space="preserve"> is related to one </w:t>
      </w:r>
      <w:proofErr w:type="spellStart"/>
      <w:r w:rsidRPr="00674EC8">
        <w:rPr>
          <w:b/>
          <w:bCs/>
        </w:rPr>
        <w:t>AuctionItem</w:t>
      </w:r>
      <w:proofErr w:type="spellEnd"/>
      <w:r w:rsidRPr="00674EC8">
        <w:t>.</w:t>
      </w:r>
    </w:p>
    <w:p w14:paraId="5A7E094F" w14:textId="77777777" w:rsidR="00145BA2" w:rsidRPr="00674EC8" w:rsidRDefault="00145BA2" w:rsidP="00145BA2">
      <w:r w:rsidRPr="00674EC8">
        <w:rPr>
          <w:b/>
          <w:bCs/>
        </w:rPr>
        <w:t>Relationship</w:t>
      </w:r>
      <w:r w:rsidRPr="00674EC8">
        <w:t xml:space="preserve">: </w:t>
      </w:r>
      <w:proofErr w:type="spellStart"/>
      <w:r w:rsidRPr="00674EC8">
        <w:t>Transaction.item_id</w:t>
      </w:r>
      <w:proofErr w:type="spellEnd"/>
      <w:r w:rsidRPr="00674EC8">
        <w:t xml:space="preserve"> → </w:t>
      </w:r>
      <w:proofErr w:type="spellStart"/>
      <w:r w:rsidRPr="00674EC8">
        <w:t>AuctionItem.item_id</w:t>
      </w:r>
      <w:proofErr w:type="spellEnd"/>
    </w:p>
    <w:p w14:paraId="3037FCBC" w14:textId="77777777" w:rsidR="00145BA2" w:rsidRPr="00674EC8" w:rsidRDefault="00145BA2" w:rsidP="00145BA2">
      <w:r>
        <w:pict w14:anchorId="1B73225A">
          <v:rect id="_x0000_i1147" style="width:0;height:1.5pt" o:hralign="center" o:hrstd="t" o:hr="t" fillcolor="#a0a0a0" stroked="f"/>
        </w:pict>
      </w:r>
    </w:p>
    <w:p w14:paraId="6EE77463" w14:textId="77777777" w:rsidR="00145BA2" w:rsidRPr="00674EC8" w:rsidRDefault="00145BA2" w:rsidP="00145BA2">
      <w:pPr>
        <w:rPr>
          <w:b/>
          <w:bCs/>
        </w:rPr>
      </w:pPr>
      <w:r w:rsidRPr="00674EC8">
        <w:rPr>
          <w:b/>
          <w:bCs/>
        </w:rPr>
        <w:t xml:space="preserve">19. Delivery and </w:t>
      </w:r>
      <w:proofErr w:type="spellStart"/>
      <w:r w:rsidRPr="00674EC8">
        <w:rPr>
          <w:b/>
          <w:bCs/>
        </w:rPr>
        <w:t>AuctionItem</w:t>
      </w:r>
      <w:proofErr w:type="spellEnd"/>
      <w:r w:rsidRPr="00674EC8">
        <w:rPr>
          <w:b/>
          <w:bCs/>
        </w:rPr>
        <w:t xml:space="preserve"> Relationship</w:t>
      </w:r>
    </w:p>
    <w:p w14:paraId="4068EDBB" w14:textId="77777777" w:rsidR="00145BA2" w:rsidRPr="00674EC8" w:rsidRDefault="00145BA2" w:rsidP="00145BA2">
      <w:pPr>
        <w:numPr>
          <w:ilvl w:val="0"/>
          <w:numId w:val="26"/>
        </w:numPr>
      </w:pPr>
      <w:r w:rsidRPr="00674EC8">
        <w:rPr>
          <w:b/>
          <w:bCs/>
        </w:rPr>
        <w:t>One-to-One</w:t>
      </w:r>
      <w:r w:rsidRPr="00674EC8">
        <w:t>:</w:t>
      </w:r>
    </w:p>
    <w:p w14:paraId="1474EAD7" w14:textId="77777777" w:rsidR="00145BA2" w:rsidRPr="00674EC8" w:rsidRDefault="00145BA2" w:rsidP="00145BA2">
      <w:pPr>
        <w:numPr>
          <w:ilvl w:val="1"/>
          <w:numId w:val="26"/>
        </w:numPr>
      </w:pPr>
      <w:r w:rsidRPr="00674EC8">
        <w:t xml:space="preserve">Each </w:t>
      </w:r>
      <w:proofErr w:type="spellStart"/>
      <w:r w:rsidRPr="00674EC8">
        <w:rPr>
          <w:b/>
          <w:bCs/>
        </w:rPr>
        <w:t>AuctionItem</w:t>
      </w:r>
      <w:proofErr w:type="spellEnd"/>
      <w:r w:rsidRPr="00674EC8">
        <w:t xml:space="preserve"> can have one </w:t>
      </w:r>
      <w:r w:rsidRPr="00674EC8">
        <w:rPr>
          <w:b/>
          <w:bCs/>
        </w:rPr>
        <w:t>Delivery</w:t>
      </w:r>
      <w:r w:rsidRPr="00674EC8">
        <w:t>.</w:t>
      </w:r>
    </w:p>
    <w:p w14:paraId="6461EDA7" w14:textId="77777777" w:rsidR="00145BA2" w:rsidRPr="00674EC8" w:rsidRDefault="00145BA2" w:rsidP="00145BA2">
      <w:pPr>
        <w:numPr>
          <w:ilvl w:val="1"/>
          <w:numId w:val="26"/>
        </w:numPr>
      </w:pPr>
      <w:r w:rsidRPr="00674EC8">
        <w:t xml:space="preserve">Each </w:t>
      </w:r>
      <w:r w:rsidRPr="00674EC8">
        <w:rPr>
          <w:b/>
          <w:bCs/>
        </w:rPr>
        <w:t>Delivery</w:t>
      </w:r>
      <w:r w:rsidRPr="00674EC8">
        <w:t xml:space="preserve"> is for one </w:t>
      </w:r>
      <w:proofErr w:type="spellStart"/>
      <w:r w:rsidRPr="00674EC8">
        <w:rPr>
          <w:b/>
          <w:bCs/>
        </w:rPr>
        <w:t>AuctionItem</w:t>
      </w:r>
      <w:proofErr w:type="spellEnd"/>
      <w:r w:rsidRPr="00674EC8">
        <w:t>.</w:t>
      </w:r>
    </w:p>
    <w:p w14:paraId="1BE71EAD" w14:textId="77777777" w:rsidR="00145BA2" w:rsidRPr="00674EC8" w:rsidRDefault="00145BA2" w:rsidP="00145BA2">
      <w:r w:rsidRPr="00674EC8">
        <w:rPr>
          <w:b/>
          <w:bCs/>
        </w:rPr>
        <w:t>Relationship</w:t>
      </w:r>
      <w:r w:rsidRPr="00674EC8">
        <w:t xml:space="preserve">: </w:t>
      </w:r>
      <w:proofErr w:type="spellStart"/>
      <w:r w:rsidRPr="00674EC8">
        <w:t>Delivery.item_id</w:t>
      </w:r>
      <w:proofErr w:type="spellEnd"/>
      <w:r w:rsidRPr="00674EC8">
        <w:t xml:space="preserve"> → </w:t>
      </w:r>
      <w:proofErr w:type="spellStart"/>
      <w:r w:rsidRPr="00674EC8">
        <w:t>AuctionItem.item_id</w:t>
      </w:r>
      <w:proofErr w:type="spellEnd"/>
    </w:p>
    <w:p w14:paraId="0C9081C2" w14:textId="77777777" w:rsidR="00145BA2" w:rsidRPr="00674EC8" w:rsidRDefault="00145BA2" w:rsidP="00145BA2">
      <w:r>
        <w:pict w14:anchorId="2AF997A9">
          <v:rect id="_x0000_i1148" style="width:0;height:1.5pt" o:hralign="center" o:hrstd="t" o:hr="t" fillcolor="#a0a0a0" stroked="f"/>
        </w:pict>
      </w:r>
    </w:p>
    <w:p w14:paraId="1ECE97B7" w14:textId="77777777" w:rsidR="00145BA2" w:rsidRPr="00674EC8" w:rsidRDefault="00145BA2" w:rsidP="00145BA2">
      <w:pPr>
        <w:rPr>
          <w:b/>
          <w:bCs/>
        </w:rPr>
      </w:pPr>
      <w:r w:rsidRPr="00674EC8">
        <w:rPr>
          <w:b/>
          <w:bCs/>
        </w:rPr>
        <w:t>20. Delivery and User Relationship</w:t>
      </w:r>
    </w:p>
    <w:p w14:paraId="769F0FB5" w14:textId="77777777" w:rsidR="00145BA2" w:rsidRPr="00674EC8" w:rsidRDefault="00145BA2" w:rsidP="00145BA2">
      <w:pPr>
        <w:numPr>
          <w:ilvl w:val="0"/>
          <w:numId w:val="27"/>
        </w:numPr>
      </w:pPr>
      <w:r w:rsidRPr="00674EC8">
        <w:rPr>
          <w:b/>
          <w:bCs/>
        </w:rPr>
        <w:t>Many-to-One</w:t>
      </w:r>
      <w:r w:rsidRPr="00674EC8">
        <w:t>:</w:t>
      </w:r>
    </w:p>
    <w:p w14:paraId="4F2A96DA" w14:textId="77777777" w:rsidR="00145BA2" w:rsidRPr="00674EC8" w:rsidRDefault="00145BA2" w:rsidP="00145BA2">
      <w:pPr>
        <w:numPr>
          <w:ilvl w:val="1"/>
          <w:numId w:val="27"/>
        </w:numPr>
      </w:pPr>
      <w:r w:rsidRPr="00674EC8">
        <w:t xml:space="preserve">Each </w:t>
      </w:r>
      <w:r w:rsidRPr="00674EC8">
        <w:rPr>
          <w:b/>
          <w:bCs/>
        </w:rPr>
        <w:t>Delivery</w:t>
      </w:r>
      <w:r w:rsidRPr="00674EC8">
        <w:t xml:space="preserve"> is made for one </w:t>
      </w:r>
      <w:r w:rsidRPr="00674EC8">
        <w:rPr>
          <w:b/>
          <w:bCs/>
        </w:rPr>
        <w:t>User</w:t>
      </w:r>
      <w:r w:rsidRPr="00674EC8">
        <w:t>.</w:t>
      </w:r>
    </w:p>
    <w:p w14:paraId="2FEA0C07" w14:textId="77777777" w:rsidR="00145BA2" w:rsidRPr="00674EC8" w:rsidRDefault="00145BA2" w:rsidP="00145BA2">
      <w:pPr>
        <w:numPr>
          <w:ilvl w:val="1"/>
          <w:numId w:val="27"/>
        </w:numPr>
      </w:pPr>
      <w:r w:rsidRPr="00674EC8">
        <w:t xml:space="preserve">A </w:t>
      </w:r>
      <w:r w:rsidRPr="00674EC8">
        <w:rPr>
          <w:b/>
          <w:bCs/>
        </w:rPr>
        <w:t>User</w:t>
      </w:r>
      <w:r w:rsidRPr="00674EC8">
        <w:t xml:space="preserve"> can receive multiple </w:t>
      </w:r>
      <w:r w:rsidRPr="00674EC8">
        <w:rPr>
          <w:b/>
          <w:bCs/>
        </w:rPr>
        <w:t>Deliveries</w:t>
      </w:r>
      <w:r w:rsidRPr="00674EC8">
        <w:t>.</w:t>
      </w:r>
    </w:p>
    <w:p w14:paraId="40DC326C" w14:textId="77777777" w:rsidR="00145BA2" w:rsidRPr="00674EC8" w:rsidRDefault="00145BA2" w:rsidP="00145BA2">
      <w:r w:rsidRPr="00674EC8">
        <w:rPr>
          <w:b/>
          <w:bCs/>
        </w:rPr>
        <w:t>Relationship</w:t>
      </w:r>
      <w:r w:rsidRPr="00674EC8">
        <w:t xml:space="preserve">: </w:t>
      </w:r>
      <w:proofErr w:type="spellStart"/>
      <w:r w:rsidRPr="00674EC8">
        <w:t>Delivery.user_id</w:t>
      </w:r>
      <w:proofErr w:type="spellEnd"/>
      <w:r w:rsidRPr="00674EC8">
        <w:t xml:space="preserve"> → </w:t>
      </w:r>
      <w:proofErr w:type="spellStart"/>
      <w:r w:rsidRPr="00674EC8">
        <w:t>User.user_id</w:t>
      </w:r>
      <w:proofErr w:type="spellEnd"/>
    </w:p>
    <w:p w14:paraId="5A8736D2" w14:textId="77777777" w:rsidR="00145BA2" w:rsidRPr="00674EC8" w:rsidRDefault="00145BA2" w:rsidP="00145BA2">
      <w:r>
        <w:pict w14:anchorId="443BF461">
          <v:rect id="_x0000_i1149" style="width:0;height:1.5pt" o:hralign="center" o:hrstd="t" o:hr="t" fillcolor="#a0a0a0" stroked="f"/>
        </w:pict>
      </w:r>
    </w:p>
    <w:p w14:paraId="104EEB1C" w14:textId="77777777" w:rsidR="00145BA2" w:rsidRPr="00674EC8" w:rsidRDefault="00145BA2" w:rsidP="00145BA2">
      <w:pPr>
        <w:rPr>
          <w:b/>
          <w:bCs/>
        </w:rPr>
      </w:pPr>
      <w:r w:rsidRPr="00674EC8">
        <w:rPr>
          <w:b/>
          <w:bCs/>
        </w:rPr>
        <w:t>21. User and Review Relationship</w:t>
      </w:r>
    </w:p>
    <w:p w14:paraId="3E9E5C53" w14:textId="77777777" w:rsidR="00145BA2" w:rsidRPr="00674EC8" w:rsidRDefault="00145BA2" w:rsidP="00145BA2">
      <w:pPr>
        <w:numPr>
          <w:ilvl w:val="0"/>
          <w:numId w:val="28"/>
        </w:numPr>
      </w:pPr>
      <w:r w:rsidRPr="00674EC8">
        <w:rPr>
          <w:b/>
          <w:bCs/>
        </w:rPr>
        <w:t>One-to-Many</w:t>
      </w:r>
      <w:r w:rsidRPr="00674EC8">
        <w:t>:</w:t>
      </w:r>
    </w:p>
    <w:p w14:paraId="5C48BD1C" w14:textId="77777777" w:rsidR="00145BA2" w:rsidRPr="00674EC8" w:rsidRDefault="00145BA2" w:rsidP="00145BA2">
      <w:pPr>
        <w:numPr>
          <w:ilvl w:val="1"/>
          <w:numId w:val="28"/>
        </w:numPr>
      </w:pPr>
      <w:r w:rsidRPr="00674EC8">
        <w:t xml:space="preserve">A </w:t>
      </w:r>
      <w:r w:rsidRPr="00674EC8">
        <w:rPr>
          <w:b/>
          <w:bCs/>
        </w:rPr>
        <w:t>User</w:t>
      </w:r>
      <w:r w:rsidRPr="00674EC8">
        <w:t xml:space="preserve"> can post multiple </w:t>
      </w:r>
      <w:r w:rsidRPr="00674EC8">
        <w:rPr>
          <w:b/>
          <w:bCs/>
        </w:rPr>
        <w:t>Reviews</w:t>
      </w:r>
      <w:r w:rsidRPr="00674EC8">
        <w:t>.</w:t>
      </w:r>
    </w:p>
    <w:p w14:paraId="6D8BB6A8" w14:textId="77777777" w:rsidR="00145BA2" w:rsidRPr="00674EC8" w:rsidRDefault="00145BA2" w:rsidP="00145BA2">
      <w:pPr>
        <w:numPr>
          <w:ilvl w:val="1"/>
          <w:numId w:val="28"/>
        </w:numPr>
      </w:pPr>
      <w:r w:rsidRPr="00674EC8">
        <w:t xml:space="preserve">Each </w:t>
      </w:r>
      <w:r w:rsidRPr="00674EC8">
        <w:rPr>
          <w:b/>
          <w:bCs/>
        </w:rPr>
        <w:t>Review</w:t>
      </w:r>
      <w:r w:rsidRPr="00674EC8">
        <w:t xml:space="preserve"> is posted by one </w:t>
      </w:r>
      <w:r w:rsidRPr="00674EC8">
        <w:rPr>
          <w:b/>
          <w:bCs/>
        </w:rPr>
        <w:t>User</w:t>
      </w:r>
      <w:r w:rsidRPr="00674EC8">
        <w:t>.</w:t>
      </w:r>
    </w:p>
    <w:p w14:paraId="23EB42EB" w14:textId="77777777" w:rsidR="00145BA2" w:rsidRPr="00674EC8" w:rsidRDefault="00145BA2" w:rsidP="00145BA2">
      <w:r w:rsidRPr="00674EC8">
        <w:rPr>
          <w:b/>
          <w:bCs/>
        </w:rPr>
        <w:t>Relationship</w:t>
      </w:r>
      <w:r w:rsidRPr="00674EC8">
        <w:t xml:space="preserve">: </w:t>
      </w:r>
      <w:proofErr w:type="spellStart"/>
      <w:r w:rsidRPr="00674EC8">
        <w:t>Review.user_id</w:t>
      </w:r>
      <w:proofErr w:type="spellEnd"/>
      <w:r w:rsidRPr="00674EC8">
        <w:t xml:space="preserve"> → </w:t>
      </w:r>
      <w:proofErr w:type="spellStart"/>
      <w:r w:rsidRPr="00674EC8">
        <w:t>User.user_id</w:t>
      </w:r>
      <w:proofErr w:type="spellEnd"/>
    </w:p>
    <w:p w14:paraId="1372FCD4" w14:textId="77777777" w:rsidR="00145BA2" w:rsidRPr="00674EC8" w:rsidRDefault="00145BA2" w:rsidP="00145BA2">
      <w:r>
        <w:pict w14:anchorId="4B1AF9BD">
          <v:rect id="_x0000_i1150" style="width:0;height:1.5pt" o:hralign="center" o:hrstd="t" o:hr="t" fillcolor="#a0a0a0" stroked="f"/>
        </w:pict>
      </w:r>
    </w:p>
    <w:p w14:paraId="3D5A011F" w14:textId="77777777" w:rsidR="00145BA2" w:rsidRPr="00674EC8" w:rsidRDefault="00145BA2" w:rsidP="00145BA2">
      <w:pPr>
        <w:rPr>
          <w:b/>
          <w:bCs/>
        </w:rPr>
      </w:pPr>
      <w:r w:rsidRPr="00674EC8">
        <w:rPr>
          <w:b/>
          <w:bCs/>
        </w:rPr>
        <w:t xml:space="preserve">22. </w:t>
      </w:r>
      <w:proofErr w:type="spellStart"/>
      <w:r w:rsidRPr="00674EC8">
        <w:rPr>
          <w:b/>
          <w:bCs/>
        </w:rPr>
        <w:t>AuctionItem</w:t>
      </w:r>
      <w:proofErr w:type="spellEnd"/>
      <w:r w:rsidRPr="00674EC8">
        <w:rPr>
          <w:b/>
          <w:bCs/>
        </w:rPr>
        <w:t xml:space="preserve"> and Review Relationship</w:t>
      </w:r>
    </w:p>
    <w:p w14:paraId="40E9CD44" w14:textId="77777777" w:rsidR="00145BA2" w:rsidRPr="00674EC8" w:rsidRDefault="00145BA2" w:rsidP="00145BA2">
      <w:pPr>
        <w:numPr>
          <w:ilvl w:val="0"/>
          <w:numId w:val="29"/>
        </w:numPr>
      </w:pPr>
      <w:r w:rsidRPr="00674EC8">
        <w:rPr>
          <w:b/>
          <w:bCs/>
        </w:rPr>
        <w:t>One-to-Many</w:t>
      </w:r>
      <w:r w:rsidRPr="00674EC8">
        <w:t>:</w:t>
      </w:r>
    </w:p>
    <w:p w14:paraId="64747CB9" w14:textId="77777777" w:rsidR="00145BA2" w:rsidRPr="00674EC8" w:rsidRDefault="00145BA2" w:rsidP="00145BA2">
      <w:pPr>
        <w:numPr>
          <w:ilvl w:val="1"/>
          <w:numId w:val="29"/>
        </w:numPr>
      </w:pPr>
      <w:r w:rsidRPr="00674EC8">
        <w:t xml:space="preserve">An </w:t>
      </w:r>
      <w:proofErr w:type="spellStart"/>
      <w:r w:rsidRPr="00674EC8">
        <w:rPr>
          <w:b/>
          <w:bCs/>
        </w:rPr>
        <w:t>AuctionItem</w:t>
      </w:r>
      <w:proofErr w:type="spellEnd"/>
      <w:r w:rsidRPr="00674EC8">
        <w:t xml:space="preserve"> can have multiple </w:t>
      </w:r>
      <w:r w:rsidRPr="00674EC8">
        <w:rPr>
          <w:b/>
          <w:bCs/>
        </w:rPr>
        <w:t>Reviews</w:t>
      </w:r>
      <w:r w:rsidRPr="00674EC8">
        <w:t>.</w:t>
      </w:r>
    </w:p>
    <w:p w14:paraId="63E1A8EF" w14:textId="77777777" w:rsidR="00145BA2" w:rsidRPr="00674EC8" w:rsidRDefault="00145BA2" w:rsidP="00145BA2">
      <w:pPr>
        <w:numPr>
          <w:ilvl w:val="1"/>
          <w:numId w:val="29"/>
        </w:numPr>
      </w:pPr>
      <w:r w:rsidRPr="00674EC8">
        <w:t xml:space="preserve">Each </w:t>
      </w:r>
      <w:r w:rsidRPr="00674EC8">
        <w:rPr>
          <w:b/>
          <w:bCs/>
        </w:rPr>
        <w:t>Review</w:t>
      </w:r>
      <w:r w:rsidRPr="00674EC8">
        <w:t xml:space="preserve"> is for one </w:t>
      </w:r>
      <w:proofErr w:type="spellStart"/>
      <w:r w:rsidRPr="00674EC8">
        <w:rPr>
          <w:b/>
          <w:bCs/>
        </w:rPr>
        <w:t>AuctionItem</w:t>
      </w:r>
      <w:proofErr w:type="spellEnd"/>
      <w:r w:rsidRPr="00674EC8">
        <w:t>.</w:t>
      </w:r>
    </w:p>
    <w:p w14:paraId="631ACFF5" w14:textId="77777777" w:rsidR="00145BA2" w:rsidRPr="00674EC8" w:rsidRDefault="00145BA2" w:rsidP="00145BA2">
      <w:r w:rsidRPr="00674EC8">
        <w:rPr>
          <w:b/>
          <w:bCs/>
        </w:rPr>
        <w:t>Relationship</w:t>
      </w:r>
      <w:r w:rsidRPr="00674EC8">
        <w:t xml:space="preserve">: </w:t>
      </w:r>
      <w:proofErr w:type="spellStart"/>
      <w:r w:rsidRPr="00674EC8">
        <w:t>Review.item_id</w:t>
      </w:r>
      <w:proofErr w:type="spellEnd"/>
      <w:r w:rsidRPr="00674EC8">
        <w:t xml:space="preserve"> → </w:t>
      </w:r>
      <w:proofErr w:type="spellStart"/>
      <w:r w:rsidRPr="00674EC8">
        <w:t>AuctionItem.item_id</w:t>
      </w:r>
      <w:proofErr w:type="spellEnd"/>
    </w:p>
    <w:p w14:paraId="16A8E2DE" w14:textId="77777777" w:rsidR="00145BA2" w:rsidRPr="00674EC8" w:rsidRDefault="00145BA2" w:rsidP="00145BA2">
      <w:r>
        <w:pict w14:anchorId="64EBB2F5">
          <v:rect id="_x0000_i1151" style="width:0;height:1.5pt" o:hralign="center" o:hrstd="t" o:hr="t" fillcolor="#a0a0a0" stroked="f"/>
        </w:pict>
      </w:r>
    </w:p>
    <w:p w14:paraId="68141199" w14:textId="77777777" w:rsidR="00145BA2" w:rsidRPr="00674EC8" w:rsidRDefault="00145BA2" w:rsidP="00145BA2">
      <w:pPr>
        <w:rPr>
          <w:b/>
          <w:bCs/>
        </w:rPr>
      </w:pPr>
      <w:r w:rsidRPr="00674EC8">
        <w:rPr>
          <w:b/>
          <w:bCs/>
        </w:rPr>
        <w:t>Summary of Relationships:</w:t>
      </w:r>
    </w:p>
    <w:p w14:paraId="64F40833" w14:textId="77777777" w:rsidR="00145BA2" w:rsidRPr="00674EC8" w:rsidRDefault="00145BA2" w:rsidP="00145BA2">
      <w:pPr>
        <w:numPr>
          <w:ilvl w:val="0"/>
          <w:numId w:val="30"/>
        </w:numPr>
      </w:pPr>
      <w:r w:rsidRPr="00674EC8">
        <w:rPr>
          <w:b/>
          <w:bCs/>
        </w:rPr>
        <w:t>One-to-Many</w:t>
      </w:r>
      <w:r w:rsidRPr="00674EC8">
        <w:t>:</w:t>
      </w:r>
    </w:p>
    <w:p w14:paraId="00EB82C5" w14:textId="77777777" w:rsidR="00145BA2" w:rsidRPr="00674EC8" w:rsidRDefault="00145BA2" w:rsidP="00145BA2">
      <w:pPr>
        <w:numPr>
          <w:ilvl w:val="1"/>
          <w:numId w:val="30"/>
        </w:numPr>
      </w:pPr>
      <w:r w:rsidRPr="00674EC8">
        <w:t xml:space="preserve">User → </w:t>
      </w:r>
      <w:proofErr w:type="spellStart"/>
      <w:r w:rsidRPr="00674EC8">
        <w:t>AuctionItem</w:t>
      </w:r>
      <w:proofErr w:type="spellEnd"/>
      <w:r w:rsidRPr="00674EC8">
        <w:t>, Bid, Feedback, Comment, Invoice, Notification, Transaction, Review, Watchlist, Delivery</w:t>
      </w:r>
    </w:p>
    <w:p w14:paraId="660464CE" w14:textId="77777777" w:rsidR="00145BA2" w:rsidRPr="00674EC8" w:rsidRDefault="00145BA2" w:rsidP="00145BA2">
      <w:pPr>
        <w:numPr>
          <w:ilvl w:val="1"/>
          <w:numId w:val="30"/>
        </w:numPr>
      </w:pPr>
      <w:proofErr w:type="spellStart"/>
      <w:r w:rsidRPr="00674EC8">
        <w:lastRenderedPageBreak/>
        <w:t>AuctionItem</w:t>
      </w:r>
      <w:proofErr w:type="spellEnd"/>
      <w:r w:rsidRPr="00674EC8">
        <w:t xml:space="preserve"> → Bid, Feedback, Comment, Transaction, Invoice, Review</w:t>
      </w:r>
    </w:p>
    <w:p w14:paraId="519C173E" w14:textId="77777777" w:rsidR="00145BA2" w:rsidRPr="00674EC8" w:rsidRDefault="00145BA2" w:rsidP="00145BA2">
      <w:pPr>
        <w:numPr>
          <w:ilvl w:val="1"/>
          <w:numId w:val="30"/>
        </w:numPr>
      </w:pPr>
      <w:r w:rsidRPr="00674EC8">
        <w:t xml:space="preserve">Category → </w:t>
      </w:r>
      <w:proofErr w:type="spellStart"/>
      <w:r w:rsidRPr="00674EC8">
        <w:t>AuctionItem</w:t>
      </w:r>
      <w:proofErr w:type="spellEnd"/>
    </w:p>
    <w:p w14:paraId="6C3473BF" w14:textId="77777777" w:rsidR="00145BA2" w:rsidRPr="00674EC8" w:rsidRDefault="00145BA2" w:rsidP="00145BA2">
      <w:pPr>
        <w:numPr>
          <w:ilvl w:val="1"/>
          <w:numId w:val="30"/>
        </w:numPr>
      </w:pPr>
      <w:proofErr w:type="spellStart"/>
      <w:r w:rsidRPr="00674EC8">
        <w:t>AuctionHouse</w:t>
      </w:r>
      <w:proofErr w:type="spellEnd"/>
      <w:r w:rsidRPr="00674EC8">
        <w:t xml:space="preserve"> → </w:t>
      </w:r>
      <w:proofErr w:type="spellStart"/>
      <w:r w:rsidRPr="00674EC8">
        <w:t>AuctionItem</w:t>
      </w:r>
      <w:proofErr w:type="spellEnd"/>
    </w:p>
    <w:p w14:paraId="33495881" w14:textId="77777777" w:rsidR="00145BA2" w:rsidRPr="00674EC8" w:rsidRDefault="00145BA2" w:rsidP="00145BA2">
      <w:pPr>
        <w:numPr>
          <w:ilvl w:val="0"/>
          <w:numId w:val="30"/>
        </w:numPr>
      </w:pPr>
      <w:r w:rsidRPr="00674EC8">
        <w:rPr>
          <w:b/>
          <w:bCs/>
        </w:rPr>
        <w:t>One-to-One</w:t>
      </w:r>
      <w:r w:rsidRPr="00674EC8">
        <w:t>:</w:t>
      </w:r>
    </w:p>
    <w:p w14:paraId="1FD518EB" w14:textId="77777777" w:rsidR="00145BA2" w:rsidRPr="00674EC8" w:rsidRDefault="00145BA2" w:rsidP="00145BA2">
      <w:pPr>
        <w:numPr>
          <w:ilvl w:val="1"/>
          <w:numId w:val="30"/>
        </w:numPr>
      </w:pPr>
      <w:r w:rsidRPr="00674EC8">
        <w:t>Payment → Invoice</w:t>
      </w:r>
    </w:p>
    <w:p w14:paraId="4D29B0DC" w14:textId="77777777" w:rsidR="00145BA2" w:rsidRPr="00674EC8" w:rsidRDefault="00145BA2" w:rsidP="00145BA2">
      <w:pPr>
        <w:numPr>
          <w:ilvl w:val="1"/>
          <w:numId w:val="30"/>
        </w:numPr>
      </w:pPr>
      <w:r w:rsidRPr="00674EC8">
        <w:t xml:space="preserve">Delivery → </w:t>
      </w:r>
      <w:proofErr w:type="spellStart"/>
      <w:r w:rsidRPr="00674EC8">
        <w:t>AuctionItem</w:t>
      </w:r>
      <w:proofErr w:type="spellEnd"/>
    </w:p>
    <w:p w14:paraId="5372B852" w14:textId="77777777" w:rsidR="00145BA2" w:rsidRPr="00674EC8" w:rsidRDefault="00145BA2" w:rsidP="00145BA2">
      <w:r w:rsidRPr="00674EC8">
        <w:t>This detailed ER diagram explains how each entity is connected, ensuring a robust database design.</w:t>
      </w:r>
    </w:p>
    <w:p w14:paraId="7315F7CE" w14:textId="77777777" w:rsidR="00145BA2" w:rsidRDefault="00145BA2" w:rsidP="00145BA2"/>
    <w:p w14:paraId="36376C18" w14:textId="56F4E2EF" w:rsidR="00484B88" w:rsidRDefault="00484B88" w:rsidP="00145BA2"/>
    <w:sectPr w:rsidR="00484B88" w:rsidSect="00674EC8">
      <w:pgSz w:w="11906" w:h="16838"/>
      <w:pgMar w:top="567" w:right="707" w:bottom="709" w:left="70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80131"/>
    <w:multiLevelType w:val="multilevel"/>
    <w:tmpl w:val="E2FEC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02F3"/>
    <w:multiLevelType w:val="multilevel"/>
    <w:tmpl w:val="CB147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87ACE"/>
    <w:multiLevelType w:val="multilevel"/>
    <w:tmpl w:val="0AD85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03774"/>
    <w:multiLevelType w:val="multilevel"/>
    <w:tmpl w:val="32240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A5C94"/>
    <w:multiLevelType w:val="multilevel"/>
    <w:tmpl w:val="DBF84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06002E"/>
    <w:multiLevelType w:val="multilevel"/>
    <w:tmpl w:val="0BCCE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B1D64"/>
    <w:multiLevelType w:val="multilevel"/>
    <w:tmpl w:val="5508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5399C"/>
    <w:multiLevelType w:val="multilevel"/>
    <w:tmpl w:val="B1628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C529C"/>
    <w:multiLevelType w:val="multilevel"/>
    <w:tmpl w:val="02D0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1296C"/>
    <w:multiLevelType w:val="multilevel"/>
    <w:tmpl w:val="8E94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4572D"/>
    <w:multiLevelType w:val="multilevel"/>
    <w:tmpl w:val="3C0A9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B34B3"/>
    <w:multiLevelType w:val="multilevel"/>
    <w:tmpl w:val="DBDAD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E1FA0"/>
    <w:multiLevelType w:val="multilevel"/>
    <w:tmpl w:val="F7A06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2C5455"/>
    <w:multiLevelType w:val="multilevel"/>
    <w:tmpl w:val="12FC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47C11"/>
    <w:multiLevelType w:val="multilevel"/>
    <w:tmpl w:val="DE6C9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66079"/>
    <w:multiLevelType w:val="multilevel"/>
    <w:tmpl w:val="7578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A5E69"/>
    <w:multiLevelType w:val="multilevel"/>
    <w:tmpl w:val="6616D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71AFE"/>
    <w:multiLevelType w:val="multilevel"/>
    <w:tmpl w:val="7890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84499"/>
    <w:multiLevelType w:val="multilevel"/>
    <w:tmpl w:val="EDDA8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30BF3"/>
    <w:multiLevelType w:val="multilevel"/>
    <w:tmpl w:val="4D94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C2981"/>
    <w:multiLevelType w:val="multilevel"/>
    <w:tmpl w:val="D802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A4CCC"/>
    <w:multiLevelType w:val="multilevel"/>
    <w:tmpl w:val="F022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60C2F"/>
    <w:multiLevelType w:val="multilevel"/>
    <w:tmpl w:val="549E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87A63"/>
    <w:multiLevelType w:val="multilevel"/>
    <w:tmpl w:val="1A048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45182"/>
    <w:multiLevelType w:val="multilevel"/>
    <w:tmpl w:val="611CD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E405C8"/>
    <w:multiLevelType w:val="multilevel"/>
    <w:tmpl w:val="E8386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A86353"/>
    <w:multiLevelType w:val="multilevel"/>
    <w:tmpl w:val="682E2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6E78DC"/>
    <w:multiLevelType w:val="multilevel"/>
    <w:tmpl w:val="E5188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6E3818"/>
    <w:multiLevelType w:val="multilevel"/>
    <w:tmpl w:val="8514F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D067F7"/>
    <w:multiLevelType w:val="multilevel"/>
    <w:tmpl w:val="5B4E1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3C3F51"/>
    <w:multiLevelType w:val="multilevel"/>
    <w:tmpl w:val="9272B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835D9A"/>
    <w:multiLevelType w:val="multilevel"/>
    <w:tmpl w:val="6A98B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29398A"/>
    <w:multiLevelType w:val="multilevel"/>
    <w:tmpl w:val="5C9AF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E5A7E"/>
    <w:multiLevelType w:val="multilevel"/>
    <w:tmpl w:val="9DE0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63112"/>
    <w:multiLevelType w:val="multilevel"/>
    <w:tmpl w:val="7154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41D12"/>
    <w:multiLevelType w:val="multilevel"/>
    <w:tmpl w:val="0588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121163"/>
    <w:multiLevelType w:val="multilevel"/>
    <w:tmpl w:val="8348E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2055FD"/>
    <w:multiLevelType w:val="multilevel"/>
    <w:tmpl w:val="26E0A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B202AC"/>
    <w:multiLevelType w:val="multilevel"/>
    <w:tmpl w:val="79A2C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1C04CD"/>
    <w:multiLevelType w:val="multilevel"/>
    <w:tmpl w:val="9FC26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A47B9C"/>
    <w:multiLevelType w:val="multilevel"/>
    <w:tmpl w:val="CB5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4C4BE1"/>
    <w:multiLevelType w:val="multilevel"/>
    <w:tmpl w:val="675C9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F177DB"/>
    <w:multiLevelType w:val="multilevel"/>
    <w:tmpl w:val="C3367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2D558F"/>
    <w:multiLevelType w:val="multilevel"/>
    <w:tmpl w:val="3B28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0A2007"/>
    <w:multiLevelType w:val="multilevel"/>
    <w:tmpl w:val="E7DC9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583904"/>
    <w:multiLevelType w:val="multilevel"/>
    <w:tmpl w:val="21D0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1468B8"/>
    <w:multiLevelType w:val="multilevel"/>
    <w:tmpl w:val="4D4E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EE035C"/>
    <w:multiLevelType w:val="multilevel"/>
    <w:tmpl w:val="3A10D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BF66FE"/>
    <w:multiLevelType w:val="multilevel"/>
    <w:tmpl w:val="DC0A1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C6167"/>
    <w:multiLevelType w:val="multilevel"/>
    <w:tmpl w:val="D87A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000909">
    <w:abstractNumId w:val="4"/>
  </w:num>
  <w:num w:numId="2" w16cid:durableId="1120143612">
    <w:abstractNumId w:val="12"/>
  </w:num>
  <w:num w:numId="3" w16cid:durableId="1115639293">
    <w:abstractNumId w:val="46"/>
  </w:num>
  <w:num w:numId="4" w16cid:durableId="587614083">
    <w:abstractNumId w:val="15"/>
  </w:num>
  <w:num w:numId="5" w16cid:durableId="212078397">
    <w:abstractNumId w:val="13"/>
  </w:num>
  <w:num w:numId="6" w16cid:durableId="1215240192">
    <w:abstractNumId w:val="33"/>
  </w:num>
  <w:num w:numId="7" w16cid:durableId="159195514">
    <w:abstractNumId w:val="43"/>
  </w:num>
  <w:num w:numId="8" w16cid:durableId="1637759410">
    <w:abstractNumId w:val="48"/>
  </w:num>
  <w:num w:numId="9" w16cid:durableId="130177947">
    <w:abstractNumId w:val="11"/>
  </w:num>
  <w:num w:numId="10" w16cid:durableId="1744720210">
    <w:abstractNumId w:val="3"/>
  </w:num>
  <w:num w:numId="11" w16cid:durableId="610095101">
    <w:abstractNumId w:val="47"/>
  </w:num>
  <w:num w:numId="12" w16cid:durableId="233200366">
    <w:abstractNumId w:val="37"/>
  </w:num>
  <w:num w:numId="13" w16cid:durableId="531922150">
    <w:abstractNumId w:val="14"/>
  </w:num>
  <w:num w:numId="14" w16cid:durableId="360402754">
    <w:abstractNumId w:val="29"/>
  </w:num>
  <w:num w:numId="15" w16cid:durableId="1054737068">
    <w:abstractNumId w:val="31"/>
  </w:num>
  <w:num w:numId="16" w16cid:durableId="1293294001">
    <w:abstractNumId w:val="17"/>
  </w:num>
  <w:num w:numId="17" w16cid:durableId="808983802">
    <w:abstractNumId w:val="24"/>
  </w:num>
  <w:num w:numId="18" w16cid:durableId="95684486">
    <w:abstractNumId w:val="38"/>
  </w:num>
  <w:num w:numId="19" w16cid:durableId="511839191">
    <w:abstractNumId w:val="23"/>
  </w:num>
  <w:num w:numId="20" w16cid:durableId="985932536">
    <w:abstractNumId w:val="42"/>
  </w:num>
  <w:num w:numId="21" w16cid:durableId="813644448">
    <w:abstractNumId w:val="26"/>
  </w:num>
  <w:num w:numId="22" w16cid:durableId="78597288">
    <w:abstractNumId w:val="21"/>
  </w:num>
  <w:num w:numId="23" w16cid:durableId="919607656">
    <w:abstractNumId w:val="1"/>
  </w:num>
  <w:num w:numId="24" w16cid:durableId="2130542296">
    <w:abstractNumId w:val="39"/>
  </w:num>
  <w:num w:numId="25" w16cid:durableId="70473190">
    <w:abstractNumId w:val="44"/>
  </w:num>
  <w:num w:numId="26" w16cid:durableId="724261388">
    <w:abstractNumId w:val="2"/>
  </w:num>
  <w:num w:numId="27" w16cid:durableId="1541823785">
    <w:abstractNumId w:val="18"/>
  </w:num>
  <w:num w:numId="28" w16cid:durableId="1393121606">
    <w:abstractNumId w:val="22"/>
  </w:num>
  <w:num w:numId="29" w16cid:durableId="781071695">
    <w:abstractNumId w:val="7"/>
  </w:num>
  <w:num w:numId="30" w16cid:durableId="1778716449">
    <w:abstractNumId w:val="32"/>
  </w:num>
  <w:num w:numId="31" w16cid:durableId="280307050">
    <w:abstractNumId w:val="25"/>
  </w:num>
  <w:num w:numId="32" w16cid:durableId="1743791167">
    <w:abstractNumId w:val="5"/>
  </w:num>
  <w:num w:numId="33" w16cid:durableId="920718808">
    <w:abstractNumId w:val="10"/>
  </w:num>
  <w:num w:numId="34" w16cid:durableId="597257461">
    <w:abstractNumId w:val="16"/>
  </w:num>
  <w:num w:numId="35" w16cid:durableId="1608464023">
    <w:abstractNumId w:val="28"/>
  </w:num>
  <w:num w:numId="36" w16cid:durableId="1700930781">
    <w:abstractNumId w:val="0"/>
  </w:num>
  <w:num w:numId="37" w16cid:durableId="73209642">
    <w:abstractNumId w:val="36"/>
  </w:num>
  <w:num w:numId="38" w16cid:durableId="1722291380">
    <w:abstractNumId w:val="27"/>
  </w:num>
  <w:num w:numId="39" w16cid:durableId="1634755348">
    <w:abstractNumId w:val="41"/>
  </w:num>
  <w:num w:numId="40" w16cid:durableId="1405646670">
    <w:abstractNumId w:val="30"/>
  </w:num>
  <w:num w:numId="41" w16cid:durableId="1832334119">
    <w:abstractNumId w:val="45"/>
  </w:num>
  <w:num w:numId="42" w16cid:durableId="506869318">
    <w:abstractNumId w:val="9"/>
  </w:num>
  <w:num w:numId="43" w16cid:durableId="991833187">
    <w:abstractNumId w:val="35"/>
  </w:num>
  <w:num w:numId="44" w16cid:durableId="137305224">
    <w:abstractNumId w:val="6"/>
  </w:num>
  <w:num w:numId="45" w16cid:durableId="1823230954">
    <w:abstractNumId w:val="20"/>
  </w:num>
  <w:num w:numId="46" w16cid:durableId="2120293263">
    <w:abstractNumId w:val="8"/>
  </w:num>
  <w:num w:numId="47" w16cid:durableId="2088186527">
    <w:abstractNumId w:val="49"/>
  </w:num>
  <w:num w:numId="48" w16cid:durableId="753552674">
    <w:abstractNumId w:val="19"/>
  </w:num>
  <w:num w:numId="49" w16cid:durableId="811290598">
    <w:abstractNumId w:val="34"/>
  </w:num>
  <w:num w:numId="50" w16cid:durableId="178672901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EC8"/>
    <w:rsid w:val="00072402"/>
    <w:rsid w:val="00145BA2"/>
    <w:rsid w:val="004717E2"/>
    <w:rsid w:val="00484B88"/>
    <w:rsid w:val="00522CDD"/>
    <w:rsid w:val="00587D03"/>
    <w:rsid w:val="00674EC8"/>
    <w:rsid w:val="00707189"/>
    <w:rsid w:val="008154F5"/>
    <w:rsid w:val="009360E9"/>
    <w:rsid w:val="00AA59BD"/>
    <w:rsid w:val="00C308F3"/>
    <w:rsid w:val="00D1464B"/>
    <w:rsid w:val="00F961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872E6"/>
  <w15:chartTrackingRefBased/>
  <w15:docId w15:val="{55D32BE5-D524-457E-BE0D-D82329615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674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918799">
      <w:bodyDiv w:val="1"/>
      <w:marLeft w:val="0"/>
      <w:marRight w:val="0"/>
      <w:marTop w:val="0"/>
      <w:marBottom w:val="0"/>
      <w:divBdr>
        <w:top w:val="none" w:sz="0" w:space="0" w:color="auto"/>
        <w:left w:val="none" w:sz="0" w:space="0" w:color="auto"/>
        <w:bottom w:val="none" w:sz="0" w:space="0" w:color="auto"/>
        <w:right w:val="none" w:sz="0" w:space="0" w:color="auto"/>
      </w:divBdr>
    </w:div>
    <w:div w:id="505097870">
      <w:bodyDiv w:val="1"/>
      <w:marLeft w:val="0"/>
      <w:marRight w:val="0"/>
      <w:marTop w:val="0"/>
      <w:marBottom w:val="0"/>
      <w:divBdr>
        <w:top w:val="none" w:sz="0" w:space="0" w:color="auto"/>
        <w:left w:val="none" w:sz="0" w:space="0" w:color="auto"/>
        <w:bottom w:val="none" w:sz="0" w:space="0" w:color="auto"/>
        <w:right w:val="none" w:sz="0" w:space="0" w:color="auto"/>
      </w:divBdr>
    </w:div>
    <w:div w:id="584925484">
      <w:bodyDiv w:val="1"/>
      <w:marLeft w:val="0"/>
      <w:marRight w:val="0"/>
      <w:marTop w:val="0"/>
      <w:marBottom w:val="0"/>
      <w:divBdr>
        <w:top w:val="none" w:sz="0" w:space="0" w:color="auto"/>
        <w:left w:val="none" w:sz="0" w:space="0" w:color="auto"/>
        <w:bottom w:val="none" w:sz="0" w:space="0" w:color="auto"/>
        <w:right w:val="none" w:sz="0" w:space="0" w:color="auto"/>
      </w:divBdr>
    </w:div>
    <w:div w:id="999385680">
      <w:bodyDiv w:val="1"/>
      <w:marLeft w:val="0"/>
      <w:marRight w:val="0"/>
      <w:marTop w:val="0"/>
      <w:marBottom w:val="0"/>
      <w:divBdr>
        <w:top w:val="none" w:sz="0" w:space="0" w:color="auto"/>
        <w:left w:val="none" w:sz="0" w:space="0" w:color="auto"/>
        <w:bottom w:val="none" w:sz="0" w:space="0" w:color="auto"/>
        <w:right w:val="none" w:sz="0" w:space="0" w:color="auto"/>
      </w:divBdr>
    </w:div>
    <w:div w:id="1078090205">
      <w:bodyDiv w:val="1"/>
      <w:marLeft w:val="0"/>
      <w:marRight w:val="0"/>
      <w:marTop w:val="0"/>
      <w:marBottom w:val="0"/>
      <w:divBdr>
        <w:top w:val="none" w:sz="0" w:space="0" w:color="auto"/>
        <w:left w:val="none" w:sz="0" w:space="0" w:color="auto"/>
        <w:bottom w:val="none" w:sz="0" w:space="0" w:color="auto"/>
        <w:right w:val="none" w:sz="0" w:space="0" w:color="auto"/>
      </w:divBdr>
    </w:div>
    <w:div w:id="1139959981">
      <w:bodyDiv w:val="1"/>
      <w:marLeft w:val="0"/>
      <w:marRight w:val="0"/>
      <w:marTop w:val="0"/>
      <w:marBottom w:val="0"/>
      <w:divBdr>
        <w:top w:val="none" w:sz="0" w:space="0" w:color="auto"/>
        <w:left w:val="none" w:sz="0" w:space="0" w:color="auto"/>
        <w:bottom w:val="none" w:sz="0" w:space="0" w:color="auto"/>
        <w:right w:val="none" w:sz="0" w:space="0" w:color="auto"/>
      </w:divBdr>
    </w:div>
    <w:div w:id="1186213235">
      <w:bodyDiv w:val="1"/>
      <w:marLeft w:val="0"/>
      <w:marRight w:val="0"/>
      <w:marTop w:val="0"/>
      <w:marBottom w:val="0"/>
      <w:divBdr>
        <w:top w:val="none" w:sz="0" w:space="0" w:color="auto"/>
        <w:left w:val="none" w:sz="0" w:space="0" w:color="auto"/>
        <w:bottom w:val="none" w:sz="0" w:space="0" w:color="auto"/>
        <w:right w:val="none" w:sz="0" w:space="0" w:color="auto"/>
      </w:divBdr>
    </w:div>
    <w:div w:id="1322466746">
      <w:bodyDiv w:val="1"/>
      <w:marLeft w:val="0"/>
      <w:marRight w:val="0"/>
      <w:marTop w:val="0"/>
      <w:marBottom w:val="0"/>
      <w:divBdr>
        <w:top w:val="none" w:sz="0" w:space="0" w:color="auto"/>
        <w:left w:val="none" w:sz="0" w:space="0" w:color="auto"/>
        <w:bottom w:val="none" w:sz="0" w:space="0" w:color="auto"/>
        <w:right w:val="none" w:sz="0" w:space="0" w:color="auto"/>
      </w:divBdr>
    </w:div>
    <w:div w:id="1450932143">
      <w:bodyDiv w:val="1"/>
      <w:marLeft w:val="0"/>
      <w:marRight w:val="0"/>
      <w:marTop w:val="0"/>
      <w:marBottom w:val="0"/>
      <w:divBdr>
        <w:top w:val="none" w:sz="0" w:space="0" w:color="auto"/>
        <w:left w:val="none" w:sz="0" w:space="0" w:color="auto"/>
        <w:bottom w:val="none" w:sz="0" w:space="0" w:color="auto"/>
        <w:right w:val="none" w:sz="0" w:space="0" w:color="auto"/>
      </w:divBdr>
    </w:div>
    <w:div w:id="1642424481">
      <w:bodyDiv w:val="1"/>
      <w:marLeft w:val="0"/>
      <w:marRight w:val="0"/>
      <w:marTop w:val="0"/>
      <w:marBottom w:val="0"/>
      <w:divBdr>
        <w:top w:val="none" w:sz="0" w:space="0" w:color="auto"/>
        <w:left w:val="none" w:sz="0" w:space="0" w:color="auto"/>
        <w:bottom w:val="none" w:sz="0" w:space="0" w:color="auto"/>
        <w:right w:val="none" w:sz="0" w:space="0" w:color="auto"/>
      </w:divBdr>
    </w:div>
    <w:div w:id="2094475873">
      <w:bodyDiv w:val="1"/>
      <w:marLeft w:val="0"/>
      <w:marRight w:val="0"/>
      <w:marTop w:val="0"/>
      <w:marBottom w:val="0"/>
      <w:divBdr>
        <w:top w:val="none" w:sz="0" w:space="0" w:color="auto"/>
        <w:left w:val="none" w:sz="0" w:space="0" w:color="auto"/>
        <w:bottom w:val="none" w:sz="0" w:space="0" w:color="auto"/>
        <w:right w:val="none" w:sz="0" w:space="0" w:color="auto"/>
      </w:divBdr>
    </w:div>
    <w:div w:id="212765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16</TotalTime>
  <Pages>22</Pages>
  <Words>4087</Words>
  <Characters>23297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2</cp:revision>
  <dcterms:created xsi:type="dcterms:W3CDTF">2024-10-09T17:00:00Z</dcterms:created>
  <dcterms:modified xsi:type="dcterms:W3CDTF">2024-10-23T07:42:00Z</dcterms:modified>
</cp:coreProperties>
</file>