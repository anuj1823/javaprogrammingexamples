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DB4CAB4" w14:textId="77777777" w:rsidR="003460E0" w:rsidRPr="003460E0" w:rsidRDefault="004B271E" w:rsidP="004B271E">
      <w:pPr>
        <w:rPr>
          <w:b/>
          <w:bCs/>
          <w:color w:val="FF0000"/>
          <w:sz w:val="52"/>
          <w:szCs w:val="52"/>
        </w:rPr>
      </w:pPr>
      <w:r w:rsidRPr="003460E0">
        <w:rPr>
          <w:b/>
          <w:bCs/>
          <w:color w:val="FF0000"/>
          <w:sz w:val="52"/>
          <w:szCs w:val="52"/>
        </w:rPr>
        <w:t>Online Voting System:</w:t>
      </w:r>
    </w:p>
    <w:p w14:paraId="730576FE" w14:textId="2AB3F2A4" w:rsidR="004B271E" w:rsidRPr="004B271E" w:rsidRDefault="004B271E" w:rsidP="004B271E">
      <w:pPr>
        <w:rPr>
          <w:b/>
          <w:bCs/>
        </w:rPr>
      </w:pPr>
      <w:r w:rsidRPr="004B271E">
        <w:rPr>
          <w:b/>
          <w:bCs/>
        </w:rPr>
        <w:t>Requirement Analysis</w:t>
      </w:r>
    </w:p>
    <w:p w14:paraId="33B2EBEE" w14:textId="77777777" w:rsidR="004B271E" w:rsidRPr="004B271E" w:rsidRDefault="004B271E" w:rsidP="004B271E">
      <w:r w:rsidRPr="004B271E">
        <w:t xml:space="preserve">The </w:t>
      </w:r>
      <w:r w:rsidRPr="004B271E">
        <w:rPr>
          <w:b/>
          <w:bCs/>
        </w:rPr>
        <w:t>Online Voting System</w:t>
      </w:r>
      <w:r w:rsidRPr="004B271E">
        <w:t xml:space="preserve"> is designed to facilitate secure and reliable elections and voting polls online. The system will manage voter registrations, election setup, secure vote casting, and real-time result calculation. Below is a detailed requirement analysis, including key entities, modules, and functionalities.</w:t>
      </w:r>
    </w:p>
    <w:p w14:paraId="7211D476" w14:textId="77777777" w:rsidR="004B271E" w:rsidRPr="004B271E" w:rsidRDefault="00000000" w:rsidP="004B271E">
      <w:r>
        <w:pict w14:anchorId="26593CFE">
          <v:rect id="_x0000_i1025" style="width:0;height:1.5pt" o:hralign="center" o:hrstd="t" o:hr="t" fillcolor="#a0a0a0" stroked="f"/>
        </w:pict>
      </w:r>
    </w:p>
    <w:p w14:paraId="3110AC41" w14:textId="77777777" w:rsidR="004B271E" w:rsidRPr="004B271E" w:rsidRDefault="004B271E" w:rsidP="004B271E">
      <w:pPr>
        <w:rPr>
          <w:b/>
          <w:bCs/>
        </w:rPr>
      </w:pPr>
      <w:r w:rsidRPr="004B271E">
        <w:rPr>
          <w:b/>
          <w:bCs/>
        </w:rPr>
        <w:t>Entities:</w:t>
      </w:r>
    </w:p>
    <w:p w14:paraId="67ACF6FA" w14:textId="77777777" w:rsidR="004B271E" w:rsidRPr="004B271E" w:rsidRDefault="004B271E" w:rsidP="004B271E">
      <w:pPr>
        <w:numPr>
          <w:ilvl w:val="0"/>
          <w:numId w:val="1"/>
        </w:numPr>
      </w:pPr>
      <w:r w:rsidRPr="004B271E">
        <w:rPr>
          <w:b/>
          <w:bCs/>
        </w:rPr>
        <w:t>Voter</w:t>
      </w:r>
      <w:r w:rsidRPr="004B271E">
        <w:t>:</w:t>
      </w:r>
    </w:p>
    <w:p w14:paraId="718BCBF4" w14:textId="77777777" w:rsidR="004B271E" w:rsidRPr="004B271E" w:rsidRDefault="004B271E" w:rsidP="004B271E">
      <w:pPr>
        <w:numPr>
          <w:ilvl w:val="1"/>
          <w:numId w:val="1"/>
        </w:numPr>
      </w:pPr>
      <w:r w:rsidRPr="004B271E">
        <w:t>Information about the person eligible to vote.</w:t>
      </w:r>
    </w:p>
    <w:p w14:paraId="1B1C4881" w14:textId="77777777" w:rsidR="004B271E" w:rsidRPr="004B271E" w:rsidRDefault="004B271E" w:rsidP="004B271E">
      <w:pPr>
        <w:numPr>
          <w:ilvl w:val="1"/>
          <w:numId w:val="1"/>
        </w:numPr>
      </w:pPr>
      <w:r w:rsidRPr="004B271E">
        <w:t xml:space="preserve">Attributes: </w:t>
      </w:r>
      <w:proofErr w:type="spellStart"/>
      <w:r w:rsidRPr="004B271E">
        <w:t>voterId</w:t>
      </w:r>
      <w:proofErr w:type="spellEnd"/>
      <w:r w:rsidRPr="004B271E">
        <w:t xml:space="preserve">, name, address, email, password, age, gender, </w:t>
      </w:r>
      <w:proofErr w:type="spellStart"/>
      <w:r w:rsidRPr="004B271E">
        <w:t>eligibilityStatus</w:t>
      </w:r>
      <w:proofErr w:type="spellEnd"/>
      <w:r w:rsidRPr="004B271E">
        <w:t>.</w:t>
      </w:r>
    </w:p>
    <w:p w14:paraId="27162FE4" w14:textId="77777777" w:rsidR="004B271E" w:rsidRPr="004B271E" w:rsidRDefault="004B271E" w:rsidP="004B271E">
      <w:pPr>
        <w:numPr>
          <w:ilvl w:val="0"/>
          <w:numId w:val="1"/>
        </w:numPr>
      </w:pPr>
      <w:r w:rsidRPr="004B271E">
        <w:rPr>
          <w:b/>
          <w:bCs/>
        </w:rPr>
        <w:t>Candidate</w:t>
      </w:r>
      <w:r w:rsidRPr="004B271E">
        <w:t>:</w:t>
      </w:r>
    </w:p>
    <w:p w14:paraId="19380C0E" w14:textId="77777777" w:rsidR="004B271E" w:rsidRPr="004B271E" w:rsidRDefault="004B271E" w:rsidP="004B271E">
      <w:pPr>
        <w:numPr>
          <w:ilvl w:val="1"/>
          <w:numId w:val="1"/>
        </w:numPr>
      </w:pPr>
      <w:r w:rsidRPr="004B271E">
        <w:t>Represents an individual running for election.</w:t>
      </w:r>
    </w:p>
    <w:p w14:paraId="163340D7" w14:textId="77777777" w:rsidR="004B271E" w:rsidRPr="004B271E" w:rsidRDefault="004B271E" w:rsidP="004B271E">
      <w:pPr>
        <w:numPr>
          <w:ilvl w:val="1"/>
          <w:numId w:val="1"/>
        </w:numPr>
      </w:pPr>
      <w:r w:rsidRPr="004B271E">
        <w:t xml:space="preserve">Attributes: </w:t>
      </w:r>
      <w:proofErr w:type="spellStart"/>
      <w:r w:rsidRPr="004B271E">
        <w:t>candidateId</w:t>
      </w:r>
      <w:proofErr w:type="spellEnd"/>
      <w:r w:rsidRPr="004B271E">
        <w:t xml:space="preserve">, name, party, </w:t>
      </w:r>
      <w:proofErr w:type="spellStart"/>
      <w:r w:rsidRPr="004B271E">
        <w:t>electionId</w:t>
      </w:r>
      <w:proofErr w:type="spellEnd"/>
      <w:r w:rsidRPr="004B271E">
        <w:t xml:space="preserve">, manifesto, </w:t>
      </w:r>
      <w:proofErr w:type="spellStart"/>
      <w:r w:rsidRPr="004B271E">
        <w:t>totalVotes</w:t>
      </w:r>
      <w:proofErr w:type="spellEnd"/>
      <w:r w:rsidRPr="004B271E">
        <w:t>.</w:t>
      </w:r>
    </w:p>
    <w:p w14:paraId="474B4415" w14:textId="77777777" w:rsidR="004B271E" w:rsidRPr="004B271E" w:rsidRDefault="004B271E" w:rsidP="004B271E">
      <w:pPr>
        <w:numPr>
          <w:ilvl w:val="0"/>
          <w:numId w:val="1"/>
        </w:numPr>
      </w:pPr>
      <w:r w:rsidRPr="004B271E">
        <w:rPr>
          <w:b/>
          <w:bCs/>
        </w:rPr>
        <w:t>Election</w:t>
      </w:r>
      <w:r w:rsidRPr="004B271E">
        <w:t>:</w:t>
      </w:r>
    </w:p>
    <w:p w14:paraId="2D7FBA83" w14:textId="77777777" w:rsidR="004B271E" w:rsidRPr="004B271E" w:rsidRDefault="004B271E" w:rsidP="004B271E">
      <w:pPr>
        <w:numPr>
          <w:ilvl w:val="1"/>
          <w:numId w:val="1"/>
        </w:numPr>
      </w:pPr>
      <w:r w:rsidRPr="004B271E">
        <w:t>Contains details of the election event.</w:t>
      </w:r>
    </w:p>
    <w:p w14:paraId="1823081D" w14:textId="77777777" w:rsidR="004B271E" w:rsidRPr="004B271E" w:rsidRDefault="004B271E" w:rsidP="004B271E">
      <w:pPr>
        <w:numPr>
          <w:ilvl w:val="1"/>
          <w:numId w:val="1"/>
        </w:numPr>
      </w:pPr>
      <w:r w:rsidRPr="004B271E">
        <w:t xml:space="preserve">Attributes: </w:t>
      </w:r>
      <w:proofErr w:type="spellStart"/>
      <w:r w:rsidRPr="004B271E">
        <w:t>electionId</w:t>
      </w:r>
      <w:proofErr w:type="spellEnd"/>
      <w:r w:rsidRPr="004B271E">
        <w:t xml:space="preserve">, title, description, </w:t>
      </w:r>
      <w:proofErr w:type="spellStart"/>
      <w:r w:rsidRPr="004B271E">
        <w:t>startDate</w:t>
      </w:r>
      <w:proofErr w:type="spellEnd"/>
      <w:r w:rsidRPr="004B271E">
        <w:t xml:space="preserve">, </w:t>
      </w:r>
      <w:proofErr w:type="spellStart"/>
      <w:r w:rsidRPr="004B271E">
        <w:t>endDate</w:t>
      </w:r>
      <w:proofErr w:type="spellEnd"/>
      <w:r w:rsidRPr="004B271E">
        <w:t xml:space="preserve">, </w:t>
      </w:r>
      <w:proofErr w:type="spellStart"/>
      <w:r w:rsidRPr="004B271E">
        <w:t>electionType</w:t>
      </w:r>
      <w:proofErr w:type="spellEnd"/>
      <w:r w:rsidRPr="004B271E">
        <w:t xml:space="preserve">, </w:t>
      </w:r>
      <w:proofErr w:type="spellStart"/>
      <w:r w:rsidRPr="004B271E">
        <w:t>adminId</w:t>
      </w:r>
      <w:proofErr w:type="spellEnd"/>
      <w:r w:rsidRPr="004B271E">
        <w:t>.</w:t>
      </w:r>
    </w:p>
    <w:p w14:paraId="12FAEFD1" w14:textId="77777777" w:rsidR="004B271E" w:rsidRPr="004B271E" w:rsidRDefault="004B271E" w:rsidP="004B271E">
      <w:pPr>
        <w:numPr>
          <w:ilvl w:val="0"/>
          <w:numId w:val="1"/>
        </w:numPr>
      </w:pPr>
      <w:r w:rsidRPr="004B271E">
        <w:rPr>
          <w:b/>
          <w:bCs/>
        </w:rPr>
        <w:t>Vote</w:t>
      </w:r>
      <w:r w:rsidRPr="004B271E">
        <w:t>:</w:t>
      </w:r>
    </w:p>
    <w:p w14:paraId="3FCEF001" w14:textId="77777777" w:rsidR="004B271E" w:rsidRPr="004B271E" w:rsidRDefault="004B271E" w:rsidP="004B271E">
      <w:pPr>
        <w:numPr>
          <w:ilvl w:val="1"/>
          <w:numId w:val="1"/>
        </w:numPr>
      </w:pPr>
      <w:r w:rsidRPr="004B271E">
        <w:t>Records the vote cast by a voter for a candidate in an election.</w:t>
      </w:r>
    </w:p>
    <w:p w14:paraId="00DA305B" w14:textId="77777777" w:rsidR="004B271E" w:rsidRPr="004B271E" w:rsidRDefault="004B271E" w:rsidP="004B271E">
      <w:pPr>
        <w:numPr>
          <w:ilvl w:val="1"/>
          <w:numId w:val="1"/>
        </w:numPr>
      </w:pPr>
      <w:r w:rsidRPr="004B271E">
        <w:t xml:space="preserve">Attributes: </w:t>
      </w:r>
      <w:proofErr w:type="spellStart"/>
      <w:r w:rsidRPr="004B271E">
        <w:t>voteId</w:t>
      </w:r>
      <w:proofErr w:type="spellEnd"/>
      <w:r w:rsidRPr="004B271E">
        <w:t xml:space="preserve">, </w:t>
      </w:r>
      <w:proofErr w:type="spellStart"/>
      <w:r w:rsidRPr="004B271E">
        <w:t>voterId</w:t>
      </w:r>
      <w:proofErr w:type="spellEnd"/>
      <w:r w:rsidRPr="004B271E">
        <w:t xml:space="preserve">, </w:t>
      </w:r>
      <w:proofErr w:type="spellStart"/>
      <w:r w:rsidRPr="004B271E">
        <w:t>candidateId</w:t>
      </w:r>
      <w:proofErr w:type="spellEnd"/>
      <w:r w:rsidRPr="004B271E">
        <w:t xml:space="preserve">, </w:t>
      </w:r>
      <w:proofErr w:type="spellStart"/>
      <w:r w:rsidRPr="004B271E">
        <w:t>electionId</w:t>
      </w:r>
      <w:proofErr w:type="spellEnd"/>
      <w:r w:rsidRPr="004B271E">
        <w:t>, timestamp.</w:t>
      </w:r>
    </w:p>
    <w:p w14:paraId="4D7DCC4E" w14:textId="77777777" w:rsidR="004B271E" w:rsidRPr="004B271E" w:rsidRDefault="004B271E" w:rsidP="004B271E">
      <w:pPr>
        <w:numPr>
          <w:ilvl w:val="0"/>
          <w:numId w:val="1"/>
        </w:numPr>
      </w:pPr>
      <w:r w:rsidRPr="004B271E">
        <w:rPr>
          <w:b/>
          <w:bCs/>
        </w:rPr>
        <w:t>Poll</w:t>
      </w:r>
      <w:r w:rsidRPr="004B271E">
        <w:t>:</w:t>
      </w:r>
    </w:p>
    <w:p w14:paraId="6E139D7B" w14:textId="77777777" w:rsidR="004B271E" w:rsidRPr="004B271E" w:rsidRDefault="004B271E" w:rsidP="004B271E">
      <w:pPr>
        <w:numPr>
          <w:ilvl w:val="1"/>
          <w:numId w:val="1"/>
        </w:numPr>
      </w:pPr>
      <w:r w:rsidRPr="004B271E">
        <w:t>A voting event that can have multiple questions or candidates.</w:t>
      </w:r>
    </w:p>
    <w:p w14:paraId="018D787D" w14:textId="77777777" w:rsidR="004B271E" w:rsidRPr="004B271E" w:rsidRDefault="004B271E" w:rsidP="004B271E">
      <w:pPr>
        <w:numPr>
          <w:ilvl w:val="1"/>
          <w:numId w:val="1"/>
        </w:numPr>
      </w:pPr>
      <w:r w:rsidRPr="004B271E">
        <w:t xml:space="preserve">Attributes: </w:t>
      </w:r>
      <w:proofErr w:type="spellStart"/>
      <w:r w:rsidRPr="004B271E">
        <w:t>pollId</w:t>
      </w:r>
      <w:proofErr w:type="spellEnd"/>
      <w:r w:rsidRPr="004B271E">
        <w:t xml:space="preserve">, title, description, </w:t>
      </w:r>
      <w:proofErr w:type="spellStart"/>
      <w:r w:rsidRPr="004B271E">
        <w:t>startDate</w:t>
      </w:r>
      <w:proofErr w:type="spellEnd"/>
      <w:r w:rsidRPr="004B271E">
        <w:t xml:space="preserve">, </w:t>
      </w:r>
      <w:proofErr w:type="spellStart"/>
      <w:r w:rsidRPr="004B271E">
        <w:t>endDate</w:t>
      </w:r>
      <w:proofErr w:type="spellEnd"/>
      <w:r w:rsidRPr="004B271E">
        <w:t xml:space="preserve">, </w:t>
      </w:r>
      <w:proofErr w:type="spellStart"/>
      <w:r w:rsidRPr="004B271E">
        <w:t>electionId</w:t>
      </w:r>
      <w:proofErr w:type="spellEnd"/>
      <w:r w:rsidRPr="004B271E">
        <w:t>.</w:t>
      </w:r>
    </w:p>
    <w:p w14:paraId="2B54102E" w14:textId="77777777" w:rsidR="004B271E" w:rsidRPr="004B271E" w:rsidRDefault="004B271E" w:rsidP="004B271E">
      <w:pPr>
        <w:numPr>
          <w:ilvl w:val="0"/>
          <w:numId w:val="1"/>
        </w:numPr>
      </w:pPr>
      <w:proofErr w:type="spellStart"/>
      <w:r w:rsidRPr="004B271E">
        <w:rPr>
          <w:b/>
          <w:bCs/>
        </w:rPr>
        <w:t>ElectionAdmin</w:t>
      </w:r>
      <w:proofErr w:type="spellEnd"/>
      <w:r w:rsidRPr="004B271E">
        <w:t>:</w:t>
      </w:r>
    </w:p>
    <w:p w14:paraId="52FD741A" w14:textId="77777777" w:rsidR="004B271E" w:rsidRPr="004B271E" w:rsidRDefault="004B271E" w:rsidP="004B271E">
      <w:pPr>
        <w:numPr>
          <w:ilvl w:val="1"/>
          <w:numId w:val="1"/>
        </w:numPr>
      </w:pPr>
      <w:r w:rsidRPr="004B271E">
        <w:t>Administrator responsible for managing elections.</w:t>
      </w:r>
    </w:p>
    <w:p w14:paraId="605BE20C" w14:textId="77777777" w:rsidR="004B271E" w:rsidRPr="004B271E" w:rsidRDefault="004B271E" w:rsidP="004B271E">
      <w:pPr>
        <w:numPr>
          <w:ilvl w:val="1"/>
          <w:numId w:val="1"/>
        </w:numPr>
      </w:pPr>
      <w:r w:rsidRPr="004B271E">
        <w:t xml:space="preserve">Attributes: </w:t>
      </w:r>
      <w:proofErr w:type="spellStart"/>
      <w:r w:rsidRPr="004B271E">
        <w:t>adminId</w:t>
      </w:r>
      <w:proofErr w:type="spellEnd"/>
      <w:r w:rsidRPr="004B271E">
        <w:t>, name, email, role.</w:t>
      </w:r>
    </w:p>
    <w:p w14:paraId="3FFBCB5D" w14:textId="77777777" w:rsidR="004B271E" w:rsidRPr="004B271E" w:rsidRDefault="004B271E" w:rsidP="004B271E">
      <w:pPr>
        <w:numPr>
          <w:ilvl w:val="0"/>
          <w:numId w:val="1"/>
        </w:numPr>
      </w:pPr>
      <w:r w:rsidRPr="004B271E">
        <w:rPr>
          <w:b/>
          <w:bCs/>
        </w:rPr>
        <w:t>Ballot</w:t>
      </w:r>
      <w:r w:rsidRPr="004B271E">
        <w:t>:</w:t>
      </w:r>
    </w:p>
    <w:p w14:paraId="39B582EE" w14:textId="77777777" w:rsidR="004B271E" w:rsidRPr="004B271E" w:rsidRDefault="004B271E" w:rsidP="004B271E">
      <w:pPr>
        <w:numPr>
          <w:ilvl w:val="1"/>
          <w:numId w:val="1"/>
        </w:numPr>
      </w:pPr>
      <w:r w:rsidRPr="004B271E">
        <w:t>Represents the actual ballot paper used in the vote.</w:t>
      </w:r>
    </w:p>
    <w:p w14:paraId="036CBDA1" w14:textId="77777777" w:rsidR="004B271E" w:rsidRPr="004B271E" w:rsidRDefault="004B271E" w:rsidP="004B271E">
      <w:pPr>
        <w:numPr>
          <w:ilvl w:val="1"/>
          <w:numId w:val="1"/>
        </w:numPr>
      </w:pPr>
      <w:r w:rsidRPr="004B271E">
        <w:t xml:space="preserve">Attributes: </w:t>
      </w:r>
      <w:proofErr w:type="spellStart"/>
      <w:r w:rsidRPr="004B271E">
        <w:t>ballotId</w:t>
      </w:r>
      <w:proofErr w:type="spellEnd"/>
      <w:r w:rsidRPr="004B271E">
        <w:t xml:space="preserve">, </w:t>
      </w:r>
      <w:proofErr w:type="spellStart"/>
      <w:r w:rsidRPr="004B271E">
        <w:t>electionId</w:t>
      </w:r>
      <w:proofErr w:type="spellEnd"/>
      <w:r w:rsidRPr="004B271E">
        <w:t xml:space="preserve">, </w:t>
      </w:r>
      <w:proofErr w:type="spellStart"/>
      <w:r w:rsidRPr="004B271E">
        <w:t>voterId</w:t>
      </w:r>
      <w:proofErr w:type="spellEnd"/>
      <w:r w:rsidRPr="004B271E">
        <w:t xml:space="preserve">, status, </w:t>
      </w:r>
      <w:proofErr w:type="spellStart"/>
      <w:r w:rsidRPr="004B271E">
        <w:t>generatedTimestamp</w:t>
      </w:r>
      <w:proofErr w:type="spellEnd"/>
      <w:r w:rsidRPr="004B271E">
        <w:t>.</w:t>
      </w:r>
    </w:p>
    <w:p w14:paraId="7DB382CE" w14:textId="77777777" w:rsidR="004B271E" w:rsidRPr="004B271E" w:rsidRDefault="004B271E" w:rsidP="004B271E">
      <w:pPr>
        <w:numPr>
          <w:ilvl w:val="0"/>
          <w:numId w:val="1"/>
        </w:numPr>
      </w:pPr>
      <w:r w:rsidRPr="004B271E">
        <w:rPr>
          <w:b/>
          <w:bCs/>
        </w:rPr>
        <w:t>Notification</w:t>
      </w:r>
      <w:r w:rsidRPr="004B271E">
        <w:t>:</w:t>
      </w:r>
    </w:p>
    <w:p w14:paraId="6AAE1750" w14:textId="77777777" w:rsidR="004B271E" w:rsidRPr="004B271E" w:rsidRDefault="004B271E" w:rsidP="004B271E">
      <w:pPr>
        <w:numPr>
          <w:ilvl w:val="1"/>
          <w:numId w:val="1"/>
        </w:numPr>
      </w:pPr>
      <w:r w:rsidRPr="004B271E">
        <w:t>Notifications for voters and candidates regarding election events.</w:t>
      </w:r>
    </w:p>
    <w:p w14:paraId="33C14948" w14:textId="77777777" w:rsidR="004B271E" w:rsidRPr="004B271E" w:rsidRDefault="004B271E" w:rsidP="004B271E">
      <w:pPr>
        <w:numPr>
          <w:ilvl w:val="1"/>
          <w:numId w:val="1"/>
        </w:numPr>
      </w:pPr>
      <w:r w:rsidRPr="004B271E">
        <w:t xml:space="preserve">Attributes: </w:t>
      </w:r>
      <w:proofErr w:type="spellStart"/>
      <w:r w:rsidRPr="004B271E">
        <w:t>notificationId</w:t>
      </w:r>
      <w:proofErr w:type="spellEnd"/>
      <w:r w:rsidRPr="004B271E">
        <w:t xml:space="preserve">, </w:t>
      </w:r>
      <w:proofErr w:type="spellStart"/>
      <w:r w:rsidRPr="004B271E">
        <w:t>voterId</w:t>
      </w:r>
      <w:proofErr w:type="spellEnd"/>
      <w:r w:rsidRPr="004B271E">
        <w:t xml:space="preserve">, </w:t>
      </w:r>
      <w:proofErr w:type="spellStart"/>
      <w:r w:rsidRPr="004B271E">
        <w:t>candidateId</w:t>
      </w:r>
      <w:proofErr w:type="spellEnd"/>
      <w:r w:rsidRPr="004B271E">
        <w:t xml:space="preserve">, message, </w:t>
      </w:r>
      <w:proofErr w:type="spellStart"/>
      <w:r w:rsidRPr="004B271E">
        <w:t>sentDate</w:t>
      </w:r>
      <w:proofErr w:type="spellEnd"/>
      <w:r w:rsidRPr="004B271E">
        <w:t>.</w:t>
      </w:r>
    </w:p>
    <w:p w14:paraId="1925143E" w14:textId="77777777" w:rsidR="004B271E" w:rsidRPr="004B271E" w:rsidRDefault="004B271E" w:rsidP="004B271E">
      <w:pPr>
        <w:numPr>
          <w:ilvl w:val="0"/>
          <w:numId w:val="1"/>
        </w:numPr>
      </w:pPr>
      <w:r w:rsidRPr="004B271E">
        <w:rPr>
          <w:b/>
          <w:bCs/>
        </w:rPr>
        <w:t>Result</w:t>
      </w:r>
      <w:r w:rsidRPr="004B271E">
        <w:t>:</w:t>
      </w:r>
    </w:p>
    <w:p w14:paraId="3E865422" w14:textId="77777777" w:rsidR="004B271E" w:rsidRPr="004B271E" w:rsidRDefault="004B271E" w:rsidP="004B271E">
      <w:pPr>
        <w:numPr>
          <w:ilvl w:val="1"/>
          <w:numId w:val="1"/>
        </w:numPr>
      </w:pPr>
      <w:r w:rsidRPr="004B271E">
        <w:t>Stores the result of an election or poll.</w:t>
      </w:r>
    </w:p>
    <w:p w14:paraId="42566C60" w14:textId="77777777" w:rsidR="004B271E" w:rsidRPr="004B271E" w:rsidRDefault="004B271E" w:rsidP="004B271E">
      <w:pPr>
        <w:numPr>
          <w:ilvl w:val="1"/>
          <w:numId w:val="1"/>
        </w:numPr>
      </w:pPr>
      <w:r w:rsidRPr="004B271E">
        <w:t xml:space="preserve">Attributes: </w:t>
      </w:r>
      <w:proofErr w:type="spellStart"/>
      <w:r w:rsidRPr="004B271E">
        <w:t>resultId</w:t>
      </w:r>
      <w:proofErr w:type="spellEnd"/>
      <w:r w:rsidRPr="004B271E">
        <w:t xml:space="preserve">, </w:t>
      </w:r>
      <w:proofErr w:type="spellStart"/>
      <w:r w:rsidRPr="004B271E">
        <w:t>electionId</w:t>
      </w:r>
      <w:proofErr w:type="spellEnd"/>
      <w:r w:rsidRPr="004B271E">
        <w:t xml:space="preserve">, winner, </w:t>
      </w:r>
      <w:proofErr w:type="spellStart"/>
      <w:r w:rsidRPr="004B271E">
        <w:t>totalVotes</w:t>
      </w:r>
      <w:proofErr w:type="spellEnd"/>
      <w:r w:rsidRPr="004B271E">
        <w:t xml:space="preserve">, </w:t>
      </w:r>
      <w:proofErr w:type="spellStart"/>
      <w:r w:rsidRPr="004B271E">
        <w:t>generatedTimestamp</w:t>
      </w:r>
      <w:proofErr w:type="spellEnd"/>
      <w:r w:rsidRPr="004B271E">
        <w:t>.</w:t>
      </w:r>
    </w:p>
    <w:p w14:paraId="0888786B" w14:textId="77777777" w:rsidR="004B271E" w:rsidRPr="004B271E" w:rsidRDefault="004B271E" w:rsidP="004B271E">
      <w:pPr>
        <w:numPr>
          <w:ilvl w:val="0"/>
          <w:numId w:val="1"/>
        </w:numPr>
      </w:pPr>
      <w:r w:rsidRPr="004B271E">
        <w:rPr>
          <w:b/>
          <w:bCs/>
        </w:rPr>
        <w:t>Feedback</w:t>
      </w:r>
      <w:r w:rsidRPr="004B271E">
        <w:t>:</w:t>
      </w:r>
    </w:p>
    <w:p w14:paraId="768056AB" w14:textId="77777777" w:rsidR="004B271E" w:rsidRPr="004B271E" w:rsidRDefault="004B271E" w:rsidP="004B271E">
      <w:pPr>
        <w:numPr>
          <w:ilvl w:val="1"/>
          <w:numId w:val="1"/>
        </w:numPr>
      </w:pPr>
      <w:r w:rsidRPr="004B271E">
        <w:lastRenderedPageBreak/>
        <w:t>Feedback submitted by voters or candidates after the election.</w:t>
      </w:r>
    </w:p>
    <w:p w14:paraId="3489C7FF" w14:textId="77777777" w:rsidR="004B271E" w:rsidRPr="004B271E" w:rsidRDefault="004B271E" w:rsidP="004B271E">
      <w:pPr>
        <w:numPr>
          <w:ilvl w:val="1"/>
          <w:numId w:val="1"/>
        </w:numPr>
      </w:pPr>
      <w:r w:rsidRPr="004B271E">
        <w:t xml:space="preserve">Attributes: </w:t>
      </w:r>
      <w:proofErr w:type="spellStart"/>
      <w:r w:rsidRPr="004B271E">
        <w:t>feedbackId</w:t>
      </w:r>
      <w:proofErr w:type="spellEnd"/>
      <w:r w:rsidRPr="004B271E">
        <w:t xml:space="preserve">, </w:t>
      </w:r>
      <w:proofErr w:type="spellStart"/>
      <w:r w:rsidRPr="004B271E">
        <w:t>voterId</w:t>
      </w:r>
      <w:proofErr w:type="spellEnd"/>
      <w:r w:rsidRPr="004B271E">
        <w:t xml:space="preserve">, </w:t>
      </w:r>
      <w:proofErr w:type="spellStart"/>
      <w:r w:rsidRPr="004B271E">
        <w:t>candidateId</w:t>
      </w:r>
      <w:proofErr w:type="spellEnd"/>
      <w:r w:rsidRPr="004B271E">
        <w:t>, comments, rating.</w:t>
      </w:r>
    </w:p>
    <w:p w14:paraId="24CA4E71" w14:textId="77777777" w:rsidR="004B271E" w:rsidRPr="004B271E" w:rsidRDefault="004B271E" w:rsidP="004B271E">
      <w:pPr>
        <w:numPr>
          <w:ilvl w:val="0"/>
          <w:numId w:val="1"/>
        </w:numPr>
      </w:pPr>
      <w:r w:rsidRPr="004B271E">
        <w:rPr>
          <w:b/>
          <w:bCs/>
        </w:rPr>
        <w:t>Party</w:t>
      </w:r>
      <w:r w:rsidRPr="004B271E">
        <w:t>:</w:t>
      </w:r>
    </w:p>
    <w:p w14:paraId="002FFF80" w14:textId="77777777" w:rsidR="004B271E" w:rsidRPr="004B271E" w:rsidRDefault="004B271E" w:rsidP="004B271E">
      <w:pPr>
        <w:numPr>
          <w:ilvl w:val="1"/>
          <w:numId w:val="1"/>
        </w:numPr>
      </w:pPr>
      <w:r w:rsidRPr="004B271E">
        <w:t>Political party to which a candidate belongs.</w:t>
      </w:r>
    </w:p>
    <w:p w14:paraId="4C6978B0" w14:textId="77777777" w:rsidR="004B271E" w:rsidRPr="004B271E" w:rsidRDefault="004B271E" w:rsidP="004B271E">
      <w:pPr>
        <w:numPr>
          <w:ilvl w:val="1"/>
          <w:numId w:val="1"/>
        </w:numPr>
      </w:pPr>
      <w:r w:rsidRPr="004B271E">
        <w:t xml:space="preserve">Attributes: </w:t>
      </w:r>
      <w:proofErr w:type="spellStart"/>
      <w:r w:rsidRPr="004B271E">
        <w:t>partyId</w:t>
      </w:r>
      <w:proofErr w:type="spellEnd"/>
      <w:r w:rsidRPr="004B271E">
        <w:t xml:space="preserve">, </w:t>
      </w:r>
      <w:proofErr w:type="spellStart"/>
      <w:r w:rsidRPr="004B271E">
        <w:t>partyName</w:t>
      </w:r>
      <w:proofErr w:type="spellEnd"/>
      <w:r w:rsidRPr="004B271E">
        <w:t>, symbol, leader.</w:t>
      </w:r>
    </w:p>
    <w:p w14:paraId="0547D1B5" w14:textId="77777777" w:rsidR="004B271E" w:rsidRPr="004B271E" w:rsidRDefault="004B271E" w:rsidP="004B271E">
      <w:pPr>
        <w:numPr>
          <w:ilvl w:val="0"/>
          <w:numId w:val="1"/>
        </w:numPr>
      </w:pPr>
      <w:proofErr w:type="spellStart"/>
      <w:r w:rsidRPr="004B271E">
        <w:rPr>
          <w:b/>
          <w:bCs/>
        </w:rPr>
        <w:t>ElectionBooth</w:t>
      </w:r>
      <w:proofErr w:type="spellEnd"/>
      <w:r w:rsidRPr="004B271E">
        <w:t>:</w:t>
      </w:r>
    </w:p>
    <w:p w14:paraId="2F44BF7B" w14:textId="77777777" w:rsidR="004B271E" w:rsidRPr="004B271E" w:rsidRDefault="004B271E" w:rsidP="004B271E">
      <w:pPr>
        <w:numPr>
          <w:ilvl w:val="1"/>
          <w:numId w:val="1"/>
        </w:numPr>
      </w:pPr>
      <w:r w:rsidRPr="004B271E">
        <w:t>Represents the online booth where voting takes place.</w:t>
      </w:r>
    </w:p>
    <w:p w14:paraId="7B72AA65" w14:textId="77777777" w:rsidR="004B271E" w:rsidRPr="004B271E" w:rsidRDefault="004B271E" w:rsidP="004B271E">
      <w:pPr>
        <w:numPr>
          <w:ilvl w:val="1"/>
          <w:numId w:val="1"/>
        </w:numPr>
      </w:pPr>
      <w:r w:rsidRPr="004B271E">
        <w:t xml:space="preserve">Attributes: </w:t>
      </w:r>
      <w:proofErr w:type="spellStart"/>
      <w:r w:rsidRPr="004B271E">
        <w:t>boothId</w:t>
      </w:r>
      <w:proofErr w:type="spellEnd"/>
      <w:r w:rsidRPr="004B271E">
        <w:t xml:space="preserve">, location, </w:t>
      </w:r>
      <w:proofErr w:type="spellStart"/>
      <w:r w:rsidRPr="004B271E">
        <w:t>electionId</w:t>
      </w:r>
      <w:proofErr w:type="spellEnd"/>
      <w:r w:rsidRPr="004B271E">
        <w:t>.</w:t>
      </w:r>
    </w:p>
    <w:p w14:paraId="78FFE74A" w14:textId="77777777" w:rsidR="004B271E" w:rsidRPr="004B271E" w:rsidRDefault="004B271E" w:rsidP="004B271E">
      <w:pPr>
        <w:numPr>
          <w:ilvl w:val="0"/>
          <w:numId w:val="1"/>
        </w:numPr>
      </w:pPr>
      <w:proofErr w:type="spellStart"/>
      <w:r w:rsidRPr="004B271E">
        <w:rPr>
          <w:b/>
          <w:bCs/>
        </w:rPr>
        <w:t>ElectionType</w:t>
      </w:r>
      <w:proofErr w:type="spellEnd"/>
      <w:r w:rsidRPr="004B271E">
        <w:t>:</w:t>
      </w:r>
    </w:p>
    <w:p w14:paraId="0C58F2CE" w14:textId="77777777" w:rsidR="004B271E" w:rsidRPr="004B271E" w:rsidRDefault="004B271E" w:rsidP="004B271E">
      <w:pPr>
        <w:numPr>
          <w:ilvl w:val="1"/>
          <w:numId w:val="1"/>
        </w:numPr>
      </w:pPr>
      <w:r w:rsidRPr="004B271E">
        <w:t>The type of election being held (e.g., general election, referendum).</w:t>
      </w:r>
    </w:p>
    <w:p w14:paraId="4B67721F" w14:textId="77777777" w:rsidR="004B271E" w:rsidRPr="004B271E" w:rsidRDefault="004B271E" w:rsidP="004B271E">
      <w:pPr>
        <w:numPr>
          <w:ilvl w:val="1"/>
          <w:numId w:val="1"/>
        </w:numPr>
      </w:pPr>
      <w:r w:rsidRPr="004B271E">
        <w:t xml:space="preserve">Attributes: </w:t>
      </w:r>
      <w:proofErr w:type="spellStart"/>
      <w:r w:rsidRPr="004B271E">
        <w:t>typeId</w:t>
      </w:r>
      <w:proofErr w:type="spellEnd"/>
      <w:r w:rsidRPr="004B271E">
        <w:t xml:space="preserve">, </w:t>
      </w:r>
      <w:proofErr w:type="spellStart"/>
      <w:r w:rsidRPr="004B271E">
        <w:t>typeName</w:t>
      </w:r>
      <w:proofErr w:type="spellEnd"/>
      <w:r w:rsidRPr="004B271E">
        <w:t>, description.</w:t>
      </w:r>
    </w:p>
    <w:p w14:paraId="5A91EC52" w14:textId="77777777" w:rsidR="004B271E" w:rsidRPr="004B271E" w:rsidRDefault="004B271E" w:rsidP="004B271E">
      <w:pPr>
        <w:numPr>
          <w:ilvl w:val="0"/>
          <w:numId w:val="1"/>
        </w:numPr>
      </w:pPr>
      <w:r w:rsidRPr="004B271E">
        <w:rPr>
          <w:b/>
          <w:bCs/>
        </w:rPr>
        <w:t>Campaign</w:t>
      </w:r>
      <w:r w:rsidRPr="004B271E">
        <w:t>:</w:t>
      </w:r>
    </w:p>
    <w:p w14:paraId="2B23F68F" w14:textId="77777777" w:rsidR="004B271E" w:rsidRPr="004B271E" w:rsidRDefault="004B271E" w:rsidP="004B271E">
      <w:pPr>
        <w:numPr>
          <w:ilvl w:val="1"/>
          <w:numId w:val="1"/>
        </w:numPr>
      </w:pPr>
      <w:r w:rsidRPr="004B271E">
        <w:t>Represents the campaign activities carried out by candidates.</w:t>
      </w:r>
    </w:p>
    <w:p w14:paraId="1DB68D97" w14:textId="77777777" w:rsidR="004B271E" w:rsidRPr="004B271E" w:rsidRDefault="004B271E" w:rsidP="004B271E">
      <w:pPr>
        <w:numPr>
          <w:ilvl w:val="1"/>
          <w:numId w:val="1"/>
        </w:numPr>
      </w:pPr>
      <w:r w:rsidRPr="004B271E">
        <w:t xml:space="preserve">Attributes: </w:t>
      </w:r>
      <w:proofErr w:type="spellStart"/>
      <w:r w:rsidRPr="004B271E">
        <w:t>campaignId</w:t>
      </w:r>
      <w:proofErr w:type="spellEnd"/>
      <w:r w:rsidRPr="004B271E">
        <w:t xml:space="preserve">, </w:t>
      </w:r>
      <w:proofErr w:type="spellStart"/>
      <w:r w:rsidRPr="004B271E">
        <w:t>candidateId</w:t>
      </w:r>
      <w:proofErr w:type="spellEnd"/>
      <w:r w:rsidRPr="004B271E">
        <w:t xml:space="preserve">, </w:t>
      </w:r>
      <w:proofErr w:type="spellStart"/>
      <w:r w:rsidRPr="004B271E">
        <w:t>electionId</w:t>
      </w:r>
      <w:proofErr w:type="spellEnd"/>
      <w:r w:rsidRPr="004B271E">
        <w:t xml:space="preserve">, </w:t>
      </w:r>
      <w:proofErr w:type="spellStart"/>
      <w:r w:rsidRPr="004B271E">
        <w:t>campaignDetails</w:t>
      </w:r>
      <w:proofErr w:type="spellEnd"/>
      <w:r w:rsidRPr="004B271E">
        <w:t>.</w:t>
      </w:r>
    </w:p>
    <w:p w14:paraId="7F6291D3" w14:textId="77777777" w:rsidR="004B271E" w:rsidRPr="004B271E" w:rsidRDefault="004B271E" w:rsidP="004B271E">
      <w:pPr>
        <w:numPr>
          <w:ilvl w:val="0"/>
          <w:numId w:val="1"/>
        </w:numPr>
      </w:pPr>
      <w:r w:rsidRPr="004B271E">
        <w:rPr>
          <w:b/>
          <w:bCs/>
        </w:rPr>
        <w:t>Role</w:t>
      </w:r>
      <w:r w:rsidRPr="004B271E">
        <w:t>:</w:t>
      </w:r>
    </w:p>
    <w:p w14:paraId="03813FCC" w14:textId="77777777" w:rsidR="004B271E" w:rsidRPr="004B271E" w:rsidRDefault="004B271E" w:rsidP="004B271E">
      <w:pPr>
        <w:numPr>
          <w:ilvl w:val="1"/>
          <w:numId w:val="1"/>
        </w:numPr>
      </w:pPr>
      <w:r w:rsidRPr="004B271E">
        <w:t>Represents the different user roles in the system (admin, voter, etc.).</w:t>
      </w:r>
    </w:p>
    <w:p w14:paraId="10791734" w14:textId="77777777" w:rsidR="004B271E" w:rsidRPr="004B271E" w:rsidRDefault="004B271E" w:rsidP="004B271E">
      <w:pPr>
        <w:numPr>
          <w:ilvl w:val="1"/>
          <w:numId w:val="1"/>
        </w:numPr>
      </w:pPr>
      <w:r w:rsidRPr="004B271E">
        <w:t xml:space="preserve">Attributes: </w:t>
      </w:r>
      <w:proofErr w:type="spellStart"/>
      <w:r w:rsidRPr="004B271E">
        <w:t>roleId</w:t>
      </w:r>
      <w:proofErr w:type="spellEnd"/>
      <w:r w:rsidRPr="004B271E">
        <w:t xml:space="preserve">, </w:t>
      </w:r>
      <w:proofErr w:type="spellStart"/>
      <w:r w:rsidRPr="004B271E">
        <w:t>roleName</w:t>
      </w:r>
      <w:proofErr w:type="spellEnd"/>
      <w:r w:rsidRPr="004B271E">
        <w:t>, description.</w:t>
      </w:r>
    </w:p>
    <w:p w14:paraId="107BF22C" w14:textId="77777777" w:rsidR="004B271E" w:rsidRPr="004B271E" w:rsidRDefault="00000000" w:rsidP="004B271E">
      <w:r>
        <w:pict w14:anchorId="4885AC12">
          <v:rect id="_x0000_i1026" style="width:0;height:1.5pt" o:hralign="center" o:hrstd="t" o:hr="t" fillcolor="#a0a0a0" stroked="f"/>
        </w:pict>
      </w:r>
    </w:p>
    <w:p w14:paraId="7E063203" w14:textId="77777777" w:rsidR="004B271E" w:rsidRPr="004B271E" w:rsidRDefault="004B271E" w:rsidP="004B271E">
      <w:pPr>
        <w:rPr>
          <w:b/>
          <w:bCs/>
        </w:rPr>
      </w:pPr>
      <w:r w:rsidRPr="004B271E">
        <w:rPr>
          <w:b/>
          <w:bCs/>
        </w:rPr>
        <w:t>Modules:</w:t>
      </w:r>
    </w:p>
    <w:p w14:paraId="4EB9877D" w14:textId="77777777" w:rsidR="004B271E" w:rsidRPr="004B271E" w:rsidRDefault="004B271E" w:rsidP="004B271E">
      <w:pPr>
        <w:numPr>
          <w:ilvl w:val="0"/>
          <w:numId w:val="2"/>
        </w:numPr>
      </w:pPr>
      <w:r w:rsidRPr="004B271E">
        <w:rPr>
          <w:b/>
          <w:bCs/>
        </w:rPr>
        <w:t>Voter Registration</w:t>
      </w:r>
      <w:r w:rsidRPr="004B271E">
        <w:t>:</w:t>
      </w:r>
    </w:p>
    <w:p w14:paraId="3E8F9D8D" w14:textId="77777777" w:rsidR="004B271E" w:rsidRPr="004B271E" w:rsidRDefault="004B271E" w:rsidP="004B271E">
      <w:pPr>
        <w:numPr>
          <w:ilvl w:val="1"/>
          <w:numId w:val="2"/>
        </w:numPr>
      </w:pPr>
      <w:r w:rsidRPr="004B271E">
        <w:rPr>
          <w:b/>
          <w:bCs/>
        </w:rPr>
        <w:t>Description</w:t>
      </w:r>
      <w:r w:rsidRPr="004B271E">
        <w:t>: Manage voter details, ensure voter eligibility based on criteria like age, citizenship, and residency.</w:t>
      </w:r>
    </w:p>
    <w:p w14:paraId="269C0D94" w14:textId="77777777" w:rsidR="004B271E" w:rsidRPr="004B271E" w:rsidRDefault="004B271E" w:rsidP="004B271E">
      <w:pPr>
        <w:numPr>
          <w:ilvl w:val="1"/>
          <w:numId w:val="2"/>
        </w:numPr>
      </w:pPr>
      <w:r w:rsidRPr="004B271E">
        <w:rPr>
          <w:b/>
          <w:bCs/>
        </w:rPr>
        <w:t>Key Features</w:t>
      </w:r>
      <w:r w:rsidRPr="004B271E">
        <w:t>:</w:t>
      </w:r>
    </w:p>
    <w:p w14:paraId="4BC1BB0F" w14:textId="77777777" w:rsidR="004B271E" w:rsidRPr="004B271E" w:rsidRDefault="004B271E" w:rsidP="004B271E">
      <w:pPr>
        <w:numPr>
          <w:ilvl w:val="2"/>
          <w:numId w:val="2"/>
        </w:numPr>
      </w:pPr>
      <w:r w:rsidRPr="004B271E">
        <w:t>Register new voters.</w:t>
      </w:r>
    </w:p>
    <w:p w14:paraId="6232158C" w14:textId="77777777" w:rsidR="004B271E" w:rsidRPr="004B271E" w:rsidRDefault="004B271E" w:rsidP="004B271E">
      <w:pPr>
        <w:numPr>
          <w:ilvl w:val="2"/>
          <w:numId w:val="2"/>
        </w:numPr>
      </w:pPr>
      <w:r w:rsidRPr="004B271E">
        <w:t>Update voter details (e.g., address, name).</w:t>
      </w:r>
    </w:p>
    <w:p w14:paraId="367199AA" w14:textId="77777777" w:rsidR="004B271E" w:rsidRPr="004B271E" w:rsidRDefault="004B271E" w:rsidP="004B271E">
      <w:pPr>
        <w:numPr>
          <w:ilvl w:val="2"/>
          <w:numId w:val="2"/>
        </w:numPr>
      </w:pPr>
      <w:r w:rsidRPr="004B271E">
        <w:t>Verify voter eligibility.</w:t>
      </w:r>
    </w:p>
    <w:p w14:paraId="3F20E7A0" w14:textId="77777777" w:rsidR="004B271E" w:rsidRPr="004B271E" w:rsidRDefault="004B271E" w:rsidP="004B271E">
      <w:pPr>
        <w:numPr>
          <w:ilvl w:val="2"/>
          <w:numId w:val="2"/>
        </w:numPr>
      </w:pPr>
      <w:r w:rsidRPr="004B271E">
        <w:t>Generate voter ID and credentials.</w:t>
      </w:r>
    </w:p>
    <w:p w14:paraId="6C62A8EF" w14:textId="77777777" w:rsidR="004B271E" w:rsidRPr="004B271E" w:rsidRDefault="004B271E" w:rsidP="004B271E">
      <w:pPr>
        <w:numPr>
          <w:ilvl w:val="0"/>
          <w:numId w:val="2"/>
        </w:numPr>
      </w:pPr>
      <w:r w:rsidRPr="004B271E">
        <w:rPr>
          <w:b/>
          <w:bCs/>
        </w:rPr>
        <w:t>Election Setup</w:t>
      </w:r>
      <w:r w:rsidRPr="004B271E">
        <w:t>:</w:t>
      </w:r>
    </w:p>
    <w:p w14:paraId="1FF7C16D" w14:textId="77777777" w:rsidR="004B271E" w:rsidRPr="004B271E" w:rsidRDefault="004B271E" w:rsidP="004B271E">
      <w:pPr>
        <w:numPr>
          <w:ilvl w:val="1"/>
          <w:numId w:val="2"/>
        </w:numPr>
      </w:pPr>
      <w:r w:rsidRPr="004B271E">
        <w:rPr>
          <w:b/>
          <w:bCs/>
        </w:rPr>
        <w:t>Description</w:t>
      </w:r>
      <w:r w:rsidRPr="004B271E">
        <w:t>: Create and configure different types of elections or polls.</w:t>
      </w:r>
    </w:p>
    <w:p w14:paraId="7EC43BF3" w14:textId="77777777" w:rsidR="004B271E" w:rsidRPr="004B271E" w:rsidRDefault="004B271E" w:rsidP="004B271E">
      <w:pPr>
        <w:numPr>
          <w:ilvl w:val="1"/>
          <w:numId w:val="2"/>
        </w:numPr>
      </w:pPr>
      <w:r w:rsidRPr="004B271E">
        <w:rPr>
          <w:b/>
          <w:bCs/>
        </w:rPr>
        <w:t>Key Features</w:t>
      </w:r>
      <w:r w:rsidRPr="004B271E">
        <w:t>:</w:t>
      </w:r>
    </w:p>
    <w:p w14:paraId="493CD2D0" w14:textId="77777777" w:rsidR="004B271E" w:rsidRPr="004B271E" w:rsidRDefault="004B271E" w:rsidP="004B271E">
      <w:pPr>
        <w:numPr>
          <w:ilvl w:val="2"/>
          <w:numId w:val="2"/>
        </w:numPr>
      </w:pPr>
      <w:r w:rsidRPr="004B271E">
        <w:t>Set up election details (title, type, start/end dates).</w:t>
      </w:r>
    </w:p>
    <w:p w14:paraId="3D704104" w14:textId="77777777" w:rsidR="004B271E" w:rsidRPr="004B271E" w:rsidRDefault="004B271E" w:rsidP="004B271E">
      <w:pPr>
        <w:numPr>
          <w:ilvl w:val="2"/>
          <w:numId w:val="2"/>
        </w:numPr>
      </w:pPr>
      <w:r w:rsidRPr="004B271E">
        <w:t>Assign candidates to elections.</w:t>
      </w:r>
    </w:p>
    <w:p w14:paraId="167B0CEC" w14:textId="77777777" w:rsidR="004B271E" w:rsidRPr="004B271E" w:rsidRDefault="004B271E" w:rsidP="004B271E">
      <w:pPr>
        <w:numPr>
          <w:ilvl w:val="2"/>
          <w:numId w:val="2"/>
        </w:numPr>
      </w:pPr>
      <w:r w:rsidRPr="004B271E">
        <w:t>Assign administrators to manage specific elections.</w:t>
      </w:r>
    </w:p>
    <w:p w14:paraId="09AB84BE" w14:textId="77777777" w:rsidR="004B271E" w:rsidRPr="004B271E" w:rsidRDefault="004B271E" w:rsidP="004B271E">
      <w:pPr>
        <w:numPr>
          <w:ilvl w:val="2"/>
          <w:numId w:val="2"/>
        </w:numPr>
      </w:pPr>
      <w:r w:rsidRPr="004B271E">
        <w:t>Define election types (e.g., national, local, referendum).</w:t>
      </w:r>
    </w:p>
    <w:p w14:paraId="141019AF" w14:textId="77777777" w:rsidR="004B271E" w:rsidRPr="004B271E" w:rsidRDefault="004B271E" w:rsidP="004B271E">
      <w:pPr>
        <w:numPr>
          <w:ilvl w:val="2"/>
          <w:numId w:val="2"/>
        </w:numPr>
      </w:pPr>
      <w:r w:rsidRPr="004B271E">
        <w:t>Configure polling booths and ballots.</w:t>
      </w:r>
    </w:p>
    <w:p w14:paraId="48B60BF1" w14:textId="77777777" w:rsidR="004B271E" w:rsidRPr="004B271E" w:rsidRDefault="004B271E" w:rsidP="004B271E">
      <w:pPr>
        <w:numPr>
          <w:ilvl w:val="0"/>
          <w:numId w:val="2"/>
        </w:numPr>
      </w:pPr>
      <w:r w:rsidRPr="004B271E">
        <w:rPr>
          <w:b/>
          <w:bCs/>
        </w:rPr>
        <w:lastRenderedPageBreak/>
        <w:t>Vote Casting</w:t>
      </w:r>
      <w:r w:rsidRPr="004B271E">
        <w:t>:</w:t>
      </w:r>
    </w:p>
    <w:p w14:paraId="0AF4ED54" w14:textId="77777777" w:rsidR="004B271E" w:rsidRPr="004B271E" w:rsidRDefault="004B271E" w:rsidP="004B271E">
      <w:pPr>
        <w:numPr>
          <w:ilvl w:val="1"/>
          <w:numId w:val="2"/>
        </w:numPr>
      </w:pPr>
      <w:r w:rsidRPr="004B271E">
        <w:rPr>
          <w:b/>
          <w:bCs/>
        </w:rPr>
        <w:t>Description</w:t>
      </w:r>
      <w:r w:rsidRPr="004B271E">
        <w:t>: Secure and transparent casting of votes for elections or polls.</w:t>
      </w:r>
    </w:p>
    <w:p w14:paraId="71415BA5" w14:textId="77777777" w:rsidR="004B271E" w:rsidRPr="004B271E" w:rsidRDefault="004B271E" w:rsidP="004B271E">
      <w:pPr>
        <w:numPr>
          <w:ilvl w:val="1"/>
          <w:numId w:val="2"/>
        </w:numPr>
      </w:pPr>
      <w:r w:rsidRPr="004B271E">
        <w:rPr>
          <w:b/>
          <w:bCs/>
        </w:rPr>
        <w:t>Key Features</w:t>
      </w:r>
      <w:r w:rsidRPr="004B271E">
        <w:t>:</w:t>
      </w:r>
    </w:p>
    <w:p w14:paraId="7365C89E" w14:textId="77777777" w:rsidR="004B271E" w:rsidRPr="004B271E" w:rsidRDefault="004B271E" w:rsidP="004B271E">
      <w:pPr>
        <w:numPr>
          <w:ilvl w:val="2"/>
          <w:numId w:val="2"/>
        </w:numPr>
      </w:pPr>
      <w:r w:rsidRPr="004B271E">
        <w:t>Voters can log in and cast their vote securely.</w:t>
      </w:r>
    </w:p>
    <w:p w14:paraId="22CE4305" w14:textId="77777777" w:rsidR="004B271E" w:rsidRPr="004B271E" w:rsidRDefault="004B271E" w:rsidP="004B271E">
      <w:pPr>
        <w:numPr>
          <w:ilvl w:val="2"/>
          <w:numId w:val="2"/>
        </w:numPr>
      </w:pPr>
      <w:r w:rsidRPr="004B271E">
        <w:t>Validate voter eligibility before voting.</w:t>
      </w:r>
    </w:p>
    <w:p w14:paraId="5DEDE6C3" w14:textId="77777777" w:rsidR="004B271E" w:rsidRPr="004B271E" w:rsidRDefault="004B271E" w:rsidP="004B271E">
      <w:pPr>
        <w:numPr>
          <w:ilvl w:val="2"/>
          <w:numId w:val="2"/>
        </w:numPr>
      </w:pPr>
      <w:r w:rsidRPr="004B271E">
        <w:t>Generate digital ballots for voters.</w:t>
      </w:r>
    </w:p>
    <w:p w14:paraId="0ABABFC7" w14:textId="77777777" w:rsidR="004B271E" w:rsidRPr="004B271E" w:rsidRDefault="004B271E" w:rsidP="004B271E">
      <w:pPr>
        <w:numPr>
          <w:ilvl w:val="2"/>
          <w:numId w:val="2"/>
        </w:numPr>
      </w:pPr>
      <w:r w:rsidRPr="004B271E">
        <w:t>Record vote details and timestamp securely.</w:t>
      </w:r>
    </w:p>
    <w:p w14:paraId="395BEF37" w14:textId="77777777" w:rsidR="004B271E" w:rsidRPr="004B271E" w:rsidRDefault="004B271E" w:rsidP="004B271E">
      <w:pPr>
        <w:numPr>
          <w:ilvl w:val="2"/>
          <w:numId w:val="2"/>
        </w:numPr>
      </w:pPr>
      <w:r w:rsidRPr="004B271E">
        <w:t>Confirm vote casting and prevent multiple voting.</w:t>
      </w:r>
    </w:p>
    <w:p w14:paraId="16F4D41E" w14:textId="77777777" w:rsidR="004B271E" w:rsidRPr="004B271E" w:rsidRDefault="004B271E" w:rsidP="004B271E">
      <w:pPr>
        <w:numPr>
          <w:ilvl w:val="0"/>
          <w:numId w:val="2"/>
        </w:numPr>
      </w:pPr>
      <w:r w:rsidRPr="004B271E">
        <w:rPr>
          <w:b/>
          <w:bCs/>
        </w:rPr>
        <w:t>Result Calculation</w:t>
      </w:r>
      <w:r w:rsidRPr="004B271E">
        <w:t>:</w:t>
      </w:r>
    </w:p>
    <w:p w14:paraId="497A5325" w14:textId="77777777" w:rsidR="004B271E" w:rsidRPr="004B271E" w:rsidRDefault="004B271E" w:rsidP="004B271E">
      <w:pPr>
        <w:numPr>
          <w:ilvl w:val="1"/>
          <w:numId w:val="2"/>
        </w:numPr>
      </w:pPr>
      <w:r w:rsidRPr="004B271E">
        <w:rPr>
          <w:b/>
          <w:bCs/>
        </w:rPr>
        <w:t>Description</w:t>
      </w:r>
      <w:r w:rsidRPr="004B271E">
        <w:t>: Real-time counting of votes and display of results.</w:t>
      </w:r>
    </w:p>
    <w:p w14:paraId="74D4A0E2" w14:textId="77777777" w:rsidR="004B271E" w:rsidRPr="004B271E" w:rsidRDefault="004B271E" w:rsidP="004B271E">
      <w:pPr>
        <w:numPr>
          <w:ilvl w:val="1"/>
          <w:numId w:val="2"/>
        </w:numPr>
      </w:pPr>
      <w:r w:rsidRPr="004B271E">
        <w:rPr>
          <w:b/>
          <w:bCs/>
        </w:rPr>
        <w:t>Key Features</w:t>
      </w:r>
      <w:r w:rsidRPr="004B271E">
        <w:t>:</w:t>
      </w:r>
    </w:p>
    <w:p w14:paraId="1C2CF444" w14:textId="77777777" w:rsidR="004B271E" w:rsidRPr="004B271E" w:rsidRDefault="004B271E" w:rsidP="004B271E">
      <w:pPr>
        <w:numPr>
          <w:ilvl w:val="2"/>
          <w:numId w:val="2"/>
        </w:numPr>
      </w:pPr>
      <w:r w:rsidRPr="004B271E">
        <w:t>Real-time vote counting.</w:t>
      </w:r>
    </w:p>
    <w:p w14:paraId="03A3996B" w14:textId="77777777" w:rsidR="004B271E" w:rsidRPr="004B271E" w:rsidRDefault="004B271E" w:rsidP="004B271E">
      <w:pPr>
        <w:numPr>
          <w:ilvl w:val="2"/>
          <w:numId w:val="2"/>
        </w:numPr>
      </w:pPr>
      <w:r w:rsidRPr="004B271E">
        <w:t>Generate election results (winning candidate, total votes).</w:t>
      </w:r>
    </w:p>
    <w:p w14:paraId="364140A4" w14:textId="77777777" w:rsidR="004B271E" w:rsidRPr="004B271E" w:rsidRDefault="004B271E" w:rsidP="004B271E">
      <w:pPr>
        <w:numPr>
          <w:ilvl w:val="2"/>
          <w:numId w:val="2"/>
        </w:numPr>
      </w:pPr>
      <w:r w:rsidRPr="004B271E">
        <w:t>Display detailed vote breakdown for each candidate.</w:t>
      </w:r>
    </w:p>
    <w:p w14:paraId="005991D9" w14:textId="77777777" w:rsidR="004B271E" w:rsidRPr="004B271E" w:rsidRDefault="004B271E" w:rsidP="004B271E">
      <w:pPr>
        <w:numPr>
          <w:ilvl w:val="2"/>
          <w:numId w:val="2"/>
        </w:numPr>
      </w:pPr>
      <w:r w:rsidRPr="004B271E">
        <w:t>Provide voter turnout statistics.</w:t>
      </w:r>
    </w:p>
    <w:p w14:paraId="073CE323" w14:textId="77777777" w:rsidR="004B271E" w:rsidRPr="004B271E" w:rsidRDefault="004B271E" w:rsidP="004B271E">
      <w:pPr>
        <w:numPr>
          <w:ilvl w:val="0"/>
          <w:numId w:val="2"/>
        </w:numPr>
      </w:pPr>
      <w:r w:rsidRPr="004B271E">
        <w:rPr>
          <w:b/>
          <w:bCs/>
        </w:rPr>
        <w:t>Candidate Management</w:t>
      </w:r>
      <w:r w:rsidRPr="004B271E">
        <w:t>:</w:t>
      </w:r>
    </w:p>
    <w:p w14:paraId="45E27D1F" w14:textId="77777777" w:rsidR="004B271E" w:rsidRPr="004B271E" w:rsidRDefault="004B271E" w:rsidP="004B271E">
      <w:pPr>
        <w:numPr>
          <w:ilvl w:val="1"/>
          <w:numId w:val="2"/>
        </w:numPr>
      </w:pPr>
      <w:r w:rsidRPr="004B271E">
        <w:rPr>
          <w:b/>
          <w:bCs/>
        </w:rPr>
        <w:t>Description</w:t>
      </w:r>
      <w:r w:rsidRPr="004B271E">
        <w:t>: Manage candidate details, campaign information, and manifestos.</w:t>
      </w:r>
    </w:p>
    <w:p w14:paraId="1CE6FA74" w14:textId="77777777" w:rsidR="004B271E" w:rsidRPr="004B271E" w:rsidRDefault="004B271E" w:rsidP="004B271E">
      <w:pPr>
        <w:numPr>
          <w:ilvl w:val="1"/>
          <w:numId w:val="2"/>
        </w:numPr>
      </w:pPr>
      <w:r w:rsidRPr="004B271E">
        <w:rPr>
          <w:b/>
          <w:bCs/>
        </w:rPr>
        <w:t>Key Features</w:t>
      </w:r>
      <w:r w:rsidRPr="004B271E">
        <w:t>:</w:t>
      </w:r>
    </w:p>
    <w:p w14:paraId="6422E36B" w14:textId="77777777" w:rsidR="004B271E" w:rsidRPr="004B271E" w:rsidRDefault="004B271E" w:rsidP="004B271E">
      <w:pPr>
        <w:numPr>
          <w:ilvl w:val="2"/>
          <w:numId w:val="2"/>
        </w:numPr>
      </w:pPr>
      <w:r w:rsidRPr="004B271E">
        <w:t>Add, update, and remove candidate details.</w:t>
      </w:r>
    </w:p>
    <w:p w14:paraId="297B7150" w14:textId="77777777" w:rsidR="004B271E" w:rsidRPr="004B271E" w:rsidRDefault="004B271E" w:rsidP="004B271E">
      <w:pPr>
        <w:numPr>
          <w:ilvl w:val="2"/>
          <w:numId w:val="2"/>
        </w:numPr>
      </w:pPr>
      <w:r w:rsidRPr="004B271E">
        <w:t>Assign candidates to specific elections.</w:t>
      </w:r>
    </w:p>
    <w:p w14:paraId="7FB6E40C" w14:textId="77777777" w:rsidR="004B271E" w:rsidRPr="004B271E" w:rsidRDefault="004B271E" w:rsidP="004B271E">
      <w:pPr>
        <w:numPr>
          <w:ilvl w:val="2"/>
          <w:numId w:val="2"/>
        </w:numPr>
      </w:pPr>
      <w:r w:rsidRPr="004B271E">
        <w:t>Upload campaign manifestos.</w:t>
      </w:r>
    </w:p>
    <w:p w14:paraId="2657A655" w14:textId="77777777" w:rsidR="004B271E" w:rsidRPr="004B271E" w:rsidRDefault="004B271E" w:rsidP="004B271E">
      <w:pPr>
        <w:numPr>
          <w:ilvl w:val="2"/>
          <w:numId w:val="2"/>
        </w:numPr>
      </w:pPr>
      <w:r w:rsidRPr="004B271E">
        <w:t>Track votes for each candidate in real-time.</w:t>
      </w:r>
    </w:p>
    <w:p w14:paraId="0B94DC08" w14:textId="77777777" w:rsidR="004B271E" w:rsidRPr="004B271E" w:rsidRDefault="004B271E" w:rsidP="004B271E">
      <w:pPr>
        <w:numPr>
          <w:ilvl w:val="0"/>
          <w:numId w:val="2"/>
        </w:numPr>
      </w:pPr>
      <w:r w:rsidRPr="004B271E">
        <w:rPr>
          <w:b/>
          <w:bCs/>
        </w:rPr>
        <w:t>Security Module</w:t>
      </w:r>
      <w:r w:rsidRPr="004B271E">
        <w:t>:</w:t>
      </w:r>
    </w:p>
    <w:p w14:paraId="68C9C784" w14:textId="77777777" w:rsidR="004B271E" w:rsidRPr="004B271E" w:rsidRDefault="004B271E" w:rsidP="004B271E">
      <w:pPr>
        <w:numPr>
          <w:ilvl w:val="1"/>
          <w:numId w:val="2"/>
        </w:numPr>
      </w:pPr>
      <w:r w:rsidRPr="004B271E">
        <w:rPr>
          <w:b/>
          <w:bCs/>
        </w:rPr>
        <w:t>Description</w:t>
      </w:r>
      <w:r w:rsidRPr="004B271E">
        <w:t>: Ensure the security of the voting system and prevent fraud.</w:t>
      </w:r>
    </w:p>
    <w:p w14:paraId="1FF7FE07" w14:textId="77777777" w:rsidR="004B271E" w:rsidRPr="004B271E" w:rsidRDefault="004B271E" w:rsidP="004B271E">
      <w:pPr>
        <w:numPr>
          <w:ilvl w:val="1"/>
          <w:numId w:val="2"/>
        </w:numPr>
      </w:pPr>
      <w:r w:rsidRPr="004B271E">
        <w:rPr>
          <w:b/>
          <w:bCs/>
        </w:rPr>
        <w:t>Key Features</w:t>
      </w:r>
      <w:r w:rsidRPr="004B271E">
        <w:t>:</w:t>
      </w:r>
    </w:p>
    <w:p w14:paraId="07D91BAD" w14:textId="77777777" w:rsidR="004B271E" w:rsidRPr="004B271E" w:rsidRDefault="004B271E" w:rsidP="004B271E">
      <w:pPr>
        <w:numPr>
          <w:ilvl w:val="2"/>
          <w:numId w:val="2"/>
        </w:numPr>
      </w:pPr>
      <w:r w:rsidRPr="004B271E">
        <w:t>Voter authentication using secure credentials.</w:t>
      </w:r>
    </w:p>
    <w:p w14:paraId="2F077A1D" w14:textId="77777777" w:rsidR="004B271E" w:rsidRPr="004B271E" w:rsidRDefault="004B271E" w:rsidP="004B271E">
      <w:pPr>
        <w:numPr>
          <w:ilvl w:val="2"/>
          <w:numId w:val="2"/>
        </w:numPr>
      </w:pPr>
      <w:r w:rsidRPr="004B271E">
        <w:t>Encrypt voter and vote data.</w:t>
      </w:r>
    </w:p>
    <w:p w14:paraId="4CE48233" w14:textId="77777777" w:rsidR="004B271E" w:rsidRPr="004B271E" w:rsidRDefault="004B271E" w:rsidP="004B271E">
      <w:pPr>
        <w:numPr>
          <w:ilvl w:val="2"/>
          <w:numId w:val="2"/>
        </w:numPr>
      </w:pPr>
      <w:r w:rsidRPr="004B271E">
        <w:t>Prevent duplicate voting (one vote per eligible voter).</w:t>
      </w:r>
    </w:p>
    <w:p w14:paraId="7563CC4B" w14:textId="77777777" w:rsidR="004B271E" w:rsidRPr="004B271E" w:rsidRDefault="004B271E" w:rsidP="004B271E">
      <w:pPr>
        <w:numPr>
          <w:ilvl w:val="2"/>
          <w:numId w:val="2"/>
        </w:numPr>
      </w:pPr>
      <w:r w:rsidRPr="004B271E">
        <w:t>Implement CAPTCHA and other fraud prevention mechanisms.</w:t>
      </w:r>
    </w:p>
    <w:p w14:paraId="10A15D6C" w14:textId="77777777" w:rsidR="004B271E" w:rsidRPr="004B271E" w:rsidRDefault="004B271E" w:rsidP="004B271E">
      <w:pPr>
        <w:numPr>
          <w:ilvl w:val="0"/>
          <w:numId w:val="2"/>
        </w:numPr>
      </w:pPr>
      <w:r w:rsidRPr="004B271E">
        <w:rPr>
          <w:b/>
          <w:bCs/>
        </w:rPr>
        <w:t>Reporting Module</w:t>
      </w:r>
      <w:r w:rsidRPr="004B271E">
        <w:t>:</w:t>
      </w:r>
    </w:p>
    <w:p w14:paraId="1989BB99" w14:textId="77777777" w:rsidR="004B271E" w:rsidRPr="004B271E" w:rsidRDefault="004B271E" w:rsidP="004B271E">
      <w:pPr>
        <w:numPr>
          <w:ilvl w:val="1"/>
          <w:numId w:val="2"/>
        </w:numPr>
      </w:pPr>
      <w:r w:rsidRPr="004B271E">
        <w:rPr>
          <w:b/>
          <w:bCs/>
        </w:rPr>
        <w:t>Description</w:t>
      </w:r>
      <w:r w:rsidRPr="004B271E">
        <w:t>: Generate reports and analytics on election events.</w:t>
      </w:r>
    </w:p>
    <w:p w14:paraId="53EE9B5F" w14:textId="77777777" w:rsidR="004B271E" w:rsidRPr="004B271E" w:rsidRDefault="004B271E" w:rsidP="004B271E">
      <w:pPr>
        <w:numPr>
          <w:ilvl w:val="1"/>
          <w:numId w:val="2"/>
        </w:numPr>
      </w:pPr>
      <w:r w:rsidRPr="004B271E">
        <w:rPr>
          <w:b/>
          <w:bCs/>
        </w:rPr>
        <w:t>Key Features</w:t>
      </w:r>
      <w:r w:rsidRPr="004B271E">
        <w:t>:</w:t>
      </w:r>
    </w:p>
    <w:p w14:paraId="03CB6D99" w14:textId="77777777" w:rsidR="004B271E" w:rsidRPr="004B271E" w:rsidRDefault="004B271E" w:rsidP="004B271E">
      <w:pPr>
        <w:numPr>
          <w:ilvl w:val="2"/>
          <w:numId w:val="2"/>
        </w:numPr>
      </w:pPr>
      <w:r w:rsidRPr="004B271E">
        <w:t>Generate voter turnout reports.</w:t>
      </w:r>
    </w:p>
    <w:p w14:paraId="2E383125" w14:textId="77777777" w:rsidR="004B271E" w:rsidRPr="004B271E" w:rsidRDefault="004B271E" w:rsidP="004B271E">
      <w:pPr>
        <w:numPr>
          <w:ilvl w:val="2"/>
          <w:numId w:val="2"/>
        </w:numPr>
      </w:pPr>
      <w:r w:rsidRPr="004B271E">
        <w:t>Display election results in graphical formats.</w:t>
      </w:r>
    </w:p>
    <w:p w14:paraId="3CC21283" w14:textId="77777777" w:rsidR="004B271E" w:rsidRPr="004B271E" w:rsidRDefault="004B271E" w:rsidP="004B271E">
      <w:pPr>
        <w:numPr>
          <w:ilvl w:val="2"/>
          <w:numId w:val="2"/>
        </w:numPr>
      </w:pPr>
      <w:r w:rsidRPr="004B271E">
        <w:lastRenderedPageBreak/>
        <w:t>Provide detailed statistics on election performance (votes per candidate, voter demographics).</w:t>
      </w:r>
    </w:p>
    <w:p w14:paraId="7C4CFCA9" w14:textId="77777777" w:rsidR="004B271E" w:rsidRPr="004B271E" w:rsidRDefault="004B271E" w:rsidP="004B271E">
      <w:pPr>
        <w:numPr>
          <w:ilvl w:val="2"/>
          <w:numId w:val="2"/>
        </w:numPr>
      </w:pPr>
      <w:r w:rsidRPr="004B271E">
        <w:t>Export reports for audit and analysis.</w:t>
      </w:r>
    </w:p>
    <w:p w14:paraId="3085CDC4" w14:textId="77777777" w:rsidR="004B271E" w:rsidRPr="004B271E" w:rsidRDefault="00000000" w:rsidP="004B271E">
      <w:r>
        <w:pict w14:anchorId="4B271989">
          <v:rect id="_x0000_i1027" style="width:0;height:1.5pt" o:hralign="center" o:hrstd="t" o:hr="t" fillcolor="#a0a0a0" stroked="f"/>
        </w:pict>
      </w:r>
    </w:p>
    <w:p w14:paraId="1833A11C" w14:textId="77777777" w:rsidR="004B271E" w:rsidRPr="004B271E" w:rsidRDefault="004B271E" w:rsidP="004B271E">
      <w:pPr>
        <w:rPr>
          <w:b/>
          <w:bCs/>
        </w:rPr>
      </w:pPr>
      <w:r w:rsidRPr="004B271E">
        <w:rPr>
          <w:b/>
          <w:bCs/>
        </w:rPr>
        <w:t>Detailed Workflow:</w:t>
      </w:r>
    </w:p>
    <w:p w14:paraId="0FB87EE6" w14:textId="77777777" w:rsidR="004B271E" w:rsidRPr="004B271E" w:rsidRDefault="004B271E" w:rsidP="004B271E">
      <w:pPr>
        <w:numPr>
          <w:ilvl w:val="0"/>
          <w:numId w:val="3"/>
        </w:numPr>
      </w:pPr>
      <w:r w:rsidRPr="004B271E">
        <w:rPr>
          <w:b/>
          <w:bCs/>
        </w:rPr>
        <w:t>Voter Registration</w:t>
      </w:r>
      <w:r w:rsidRPr="004B271E">
        <w:t>:</w:t>
      </w:r>
    </w:p>
    <w:p w14:paraId="33E8FB39" w14:textId="77777777" w:rsidR="004B271E" w:rsidRPr="004B271E" w:rsidRDefault="004B271E" w:rsidP="004B271E">
      <w:pPr>
        <w:numPr>
          <w:ilvl w:val="1"/>
          <w:numId w:val="3"/>
        </w:numPr>
      </w:pPr>
      <w:r w:rsidRPr="004B271E">
        <w:t>Voters register with the platform by providing personal details (name, email, age, address).</w:t>
      </w:r>
    </w:p>
    <w:p w14:paraId="0BFA7FFE" w14:textId="77777777" w:rsidR="004B271E" w:rsidRPr="004B271E" w:rsidRDefault="004B271E" w:rsidP="004B271E">
      <w:pPr>
        <w:numPr>
          <w:ilvl w:val="1"/>
          <w:numId w:val="3"/>
        </w:numPr>
      </w:pPr>
      <w:r w:rsidRPr="004B271E">
        <w:t>System verifies the eligibility of the voter.</w:t>
      </w:r>
    </w:p>
    <w:p w14:paraId="240CF54A" w14:textId="77777777" w:rsidR="004B271E" w:rsidRPr="004B271E" w:rsidRDefault="004B271E" w:rsidP="004B271E">
      <w:pPr>
        <w:numPr>
          <w:ilvl w:val="1"/>
          <w:numId w:val="3"/>
        </w:numPr>
      </w:pPr>
      <w:r w:rsidRPr="004B271E">
        <w:t>Upon successful verification, the voter receives login credentials and a unique voter ID.</w:t>
      </w:r>
    </w:p>
    <w:p w14:paraId="202ACC56" w14:textId="77777777" w:rsidR="004B271E" w:rsidRPr="004B271E" w:rsidRDefault="004B271E" w:rsidP="004B271E">
      <w:pPr>
        <w:numPr>
          <w:ilvl w:val="1"/>
          <w:numId w:val="3"/>
        </w:numPr>
      </w:pPr>
      <w:r w:rsidRPr="004B271E">
        <w:t>Voter details are stored securely in the database.</w:t>
      </w:r>
    </w:p>
    <w:p w14:paraId="24EDB86A" w14:textId="77777777" w:rsidR="004B271E" w:rsidRPr="004B271E" w:rsidRDefault="004B271E" w:rsidP="004B271E">
      <w:pPr>
        <w:numPr>
          <w:ilvl w:val="0"/>
          <w:numId w:val="3"/>
        </w:numPr>
      </w:pPr>
      <w:r w:rsidRPr="004B271E">
        <w:rPr>
          <w:b/>
          <w:bCs/>
        </w:rPr>
        <w:t>Election Setup</w:t>
      </w:r>
      <w:r w:rsidRPr="004B271E">
        <w:t>:</w:t>
      </w:r>
    </w:p>
    <w:p w14:paraId="4EC884B0" w14:textId="77777777" w:rsidR="004B271E" w:rsidRPr="004B271E" w:rsidRDefault="004B271E" w:rsidP="004B271E">
      <w:pPr>
        <w:numPr>
          <w:ilvl w:val="1"/>
          <w:numId w:val="3"/>
        </w:numPr>
      </w:pPr>
      <w:r w:rsidRPr="004B271E">
        <w:t>Election administrators log in and create new elections.</w:t>
      </w:r>
    </w:p>
    <w:p w14:paraId="7D972708" w14:textId="77777777" w:rsidR="004B271E" w:rsidRPr="004B271E" w:rsidRDefault="004B271E" w:rsidP="004B271E">
      <w:pPr>
        <w:numPr>
          <w:ilvl w:val="1"/>
          <w:numId w:val="3"/>
        </w:numPr>
      </w:pPr>
      <w:r w:rsidRPr="004B271E">
        <w:t>Administrators configure election details (title, type, dates, eligible voters).</w:t>
      </w:r>
    </w:p>
    <w:p w14:paraId="2AC1489B" w14:textId="77777777" w:rsidR="004B271E" w:rsidRPr="004B271E" w:rsidRDefault="004B271E" w:rsidP="004B271E">
      <w:pPr>
        <w:numPr>
          <w:ilvl w:val="1"/>
          <w:numId w:val="3"/>
        </w:numPr>
      </w:pPr>
      <w:r w:rsidRPr="004B271E">
        <w:t>Candidates are registered and linked to the election.</w:t>
      </w:r>
    </w:p>
    <w:p w14:paraId="540B2EF6" w14:textId="77777777" w:rsidR="004B271E" w:rsidRPr="004B271E" w:rsidRDefault="004B271E" w:rsidP="004B271E">
      <w:pPr>
        <w:numPr>
          <w:ilvl w:val="1"/>
          <w:numId w:val="3"/>
        </w:numPr>
      </w:pPr>
      <w:r w:rsidRPr="004B271E">
        <w:t>Polls and online booths are set up for voting.</w:t>
      </w:r>
    </w:p>
    <w:p w14:paraId="4C15663D" w14:textId="77777777" w:rsidR="004B271E" w:rsidRPr="004B271E" w:rsidRDefault="004B271E" w:rsidP="004B271E">
      <w:pPr>
        <w:numPr>
          <w:ilvl w:val="1"/>
          <w:numId w:val="3"/>
        </w:numPr>
      </w:pPr>
      <w:r w:rsidRPr="004B271E">
        <w:t>Ballots are generated based on the candidates in the election.</w:t>
      </w:r>
    </w:p>
    <w:p w14:paraId="6C0007F3" w14:textId="77777777" w:rsidR="004B271E" w:rsidRPr="004B271E" w:rsidRDefault="004B271E" w:rsidP="004B271E">
      <w:pPr>
        <w:numPr>
          <w:ilvl w:val="0"/>
          <w:numId w:val="3"/>
        </w:numPr>
      </w:pPr>
      <w:r w:rsidRPr="004B271E">
        <w:rPr>
          <w:b/>
          <w:bCs/>
        </w:rPr>
        <w:t>Vote Casting</w:t>
      </w:r>
      <w:r w:rsidRPr="004B271E">
        <w:t>:</w:t>
      </w:r>
    </w:p>
    <w:p w14:paraId="583DF4A7" w14:textId="77777777" w:rsidR="004B271E" w:rsidRPr="004B271E" w:rsidRDefault="004B271E" w:rsidP="004B271E">
      <w:pPr>
        <w:numPr>
          <w:ilvl w:val="1"/>
          <w:numId w:val="3"/>
        </w:numPr>
      </w:pPr>
      <w:r w:rsidRPr="004B271E">
        <w:t>On election day, voters log in and navigate to their assigned election booth.</w:t>
      </w:r>
    </w:p>
    <w:p w14:paraId="5BDFA2C7" w14:textId="77777777" w:rsidR="004B271E" w:rsidRPr="004B271E" w:rsidRDefault="004B271E" w:rsidP="004B271E">
      <w:pPr>
        <w:numPr>
          <w:ilvl w:val="1"/>
          <w:numId w:val="3"/>
        </w:numPr>
      </w:pPr>
      <w:r w:rsidRPr="004B271E">
        <w:t>Voters cast their vote securely using the digital ballot.</w:t>
      </w:r>
    </w:p>
    <w:p w14:paraId="2D748CA7" w14:textId="77777777" w:rsidR="004B271E" w:rsidRPr="004B271E" w:rsidRDefault="004B271E" w:rsidP="004B271E">
      <w:pPr>
        <w:numPr>
          <w:ilvl w:val="1"/>
          <w:numId w:val="3"/>
        </w:numPr>
      </w:pPr>
      <w:r w:rsidRPr="004B271E">
        <w:t>Votes are recorded in the system, along with the timestamp.</w:t>
      </w:r>
    </w:p>
    <w:p w14:paraId="6B44ACC5" w14:textId="77777777" w:rsidR="004B271E" w:rsidRPr="004B271E" w:rsidRDefault="004B271E" w:rsidP="004B271E">
      <w:pPr>
        <w:numPr>
          <w:ilvl w:val="1"/>
          <w:numId w:val="3"/>
        </w:numPr>
      </w:pPr>
      <w:r w:rsidRPr="004B271E">
        <w:t>Voters receive a confirmation that their vote has been cast.</w:t>
      </w:r>
    </w:p>
    <w:p w14:paraId="44A4F40F" w14:textId="77777777" w:rsidR="004B271E" w:rsidRPr="004B271E" w:rsidRDefault="004B271E" w:rsidP="004B271E">
      <w:pPr>
        <w:numPr>
          <w:ilvl w:val="0"/>
          <w:numId w:val="3"/>
        </w:numPr>
      </w:pPr>
      <w:r w:rsidRPr="004B271E">
        <w:rPr>
          <w:b/>
          <w:bCs/>
        </w:rPr>
        <w:t>Result Calculation</w:t>
      </w:r>
      <w:r w:rsidRPr="004B271E">
        <w:t>:</w:t>
      </w:r>
    </w:p>
    <w:p w14:paraId="0733ABE9" w14:textId="77777777" w:rsidR="004B271E" w:rsidRPr="004B271E" w:rsidRDefault="004B271E" w:rsidP="004B271E">
      <w:pPr>
        <w:numPr>
          <w:ilvl w:val="1"/>
          <w:numId w:val="3"/>
        </w:numPr>
      </w:pPr>
      <w:r w:rsidRPr="004B271E">
        <w:t>Once the voting period ends, the system automatically calculates results.</w:t>
      </w:r>
    </w:p>
    <w:p w14:paraId="6456AF8E" w14:textId="77777777" w:rsidR="004B271E" w:rsidRPr="004B271E" w:rsidRDefault="004B271E" w:rsidP="004B271E">
      <w:pPr>
        <w:numPr>
          <w:ilvl w:val="1"/>
          <w:numId w:val="3"/>
        </w:numPr>
      </w:pPr>
      <w:r w:rsidRPr="004B271E">
        <w:t>Votes are counted in real-time, and results are displayed.</w:t>
      </w:r>
    </w:p>
    <w:p w14:paraId="6C99D757" w14:textId="77777777" w:rsidR="004B271E" w:rsidRPr="004B271E" w:rsidRDefault="004B271E" w:rsidP="004B271E">
      <w:pPr>
        <w:numPr>
          <w:ilvl w:val="1"/>
          <w:numId w:val="3"/>
        </w:numPr>
      </w:pPr>
      <w:r w:rsidRPr="004B271E">
        <w:t>The winning candidate and vote breakdown are shown in the results dashboard.</w:t>
      </w:r>
    </w:p>
    <w:p w14:paraId="64E70F00" w14:textId="77777777" w:rsidR="004B271E" w:rsidRPr="004B271E" w:rsidRDefault="004B271E" w:rsidP="004B271E">
      <w:pPr>
        <w:numPr>
          <w:ilvl w:val="0"/>
          <w:numId w:val="3"/>
        </w:numPr>
      </w:pPr>
      <w:r w:rsidRPr="004B271E">
        <w:rPr>
          <w:b/>
          <w:bCs/>
        </w:rPr>
        <w:t>Candidate Management</w:t>
      </w:r>
      <w:r w:rsidRPr="004B271E">
        <w:t>:</w:t>
      </w:r>
    </w:p>
    <w:p w14:paraId="0F377082" w14:textId="77777777" w:rsidR="004B271E" w:rsidRPr="004B271E" w:rsidRDefault="004B271E" w:rsidP="004B271E">
      <w:pPr>
        <w:numPr>
          <w:ilvl w:val="1"/>
          <w:numId w:val="3"/>
        </w:numPr>
      </w:pPr>
      <w:r w:rsidRPr="004B271E">
        <w:t>Administrators or candidates manage campaign details and manifestos.</w:t>
      </w:r>
    </w:p>
    <w:p w14:paraId="5CE3E837" w14:textId="77777777" w:rsidR="004B271E" w:rsidRPr="004B271E" w:rsidRDefault="004B271E" w:rsidP="004B271E">
      <w:pPr>
        <w:numPr>
          <w:ilvl w:val="1"/>
          <w:numId w:val="3"/>
        </w:numPr>
      </w:pPr>
      <w:r w:rsidRPr="004B271E">
        <w:t>Vote counts for each candidate are updated in real-time.</w:t>
      </w:r>
    </w:p>
    <w:p w14:paraId="2E5080A4" w14:textId="77777777" w:rsidR="004B271E" w:rsidRPr="004B271E" w:rsidRDefault="004B271E" w:rsidP="004B271E">
      <w:pPr>
        <w:numPr>
          <w:ilvl w:val="0"/>
          <w:numId w:val="3"/>
        </w:numPr>
      </w:pPr>
      <w:r w:rsidRPr="004B271E">
        <w:rPr>
          <w:b/>
          <w:bCs/>
        </w:rPr>
        <w:t>Security Process</w:t>
      </w:r>
      <w:r w:rsidRPr="004B271E">
        <w:t>:</w:t>
      </w:r>
    </w:p>
    <w:p w14:paraId="6163D451" w14:textId="77777777" w:rsidR="004B271E" w:rsidRPr="004B271E" w:rsidRDefault="004B271E" w:rsidP="004B271E">
      <w:pPr>
        <w:numPr>
          <w:ilvl w:val="1"/>
          <w:numId w:val="3"/>
        </w:numPr>
      </w:pPr>
      <w:r w:rsidRPr="004B271E">
        <w:t>Authentication and authorization are applied to ensure only eligible voters can participate.</w:t>
      </w:r>
    </w:p>
    <w:p w14:paraId="4DD4FEDE" w14:textId="77777777" w:rsidR="004B271E" w:rsidRPr="004B271E" w:rsidRDefault="004B271E" w:rsidP="004B271E">
      <w:pPr>
        <w:numPr>
          <w:ilvl w:val="1"/>
          <w:numId w:val="3"/>
        </w:numPr>
      </w:pPr>
      <w:r w:rsidRPr="004B271E">
        <w:t>All data (voter details, votes, results) is encrypted.</w:t>
      </w:r>
    </w:p>
    <w:p w14:paraId="7F426383" w14:textId="77777777" w:rsidR="004B271E" w:rsidRPr="004B271E" w:rsidRDefault="004B271E" w:rsidP="004B271E">
      <w:pPr>
        <w:numPr>
          <w:ilvl w:val="1"/>
          <w:numId w:val="3"/>
        </w:numPr>
      </w:pPr>
      <w:r w:rsidRPr="004B271E">
        <w:t>Security checks ensure one vote per voter and prevent fraudulent activities.</w:t>
      </w:r>
    </w:p>
    <w:p w14:paraId="30F082C4" w14:textId="77777777" w:rsidR="004B271E" w:rsidRPr="004B271E" w:rsidRDefault="004B271E" w:rsidP="004B271E">
      <w:pPr>
        <w:numPr>
          <w:ilvl w:val="0"/>
          <w:numId w:val="3"/>
        </w:numPr>
      </w:pPr>
      <w:r w:rsidRPr="004B271E">
        <w:rPr>
          <w:b/>
          <w:bCs/>
        </w:rPr>
        <w:t>Reporting and Feedback</w:t>
      </w:r>
      <w:r w:rsidRPr="004B271E">
        <w:t>:</w:t>
      </w:r>
    </w:p>
    <w:p w14:paraId="15D55B84" w14:textId="77777777" w:rsidR="004B271E" w:rsidRPr="004B271E" w:rsidRDefault="004B271E" w:rsidP="004B271E">
      <w:pPr>
        <w:numPr>
          <w:ilvl w:val="1"/>
          <w:numId w:val="3"/>
        </w:numPr>
      </w:pPr>
      <w:r w:rsidRPr="004B271E">
        <w:t>After the election, reports are generated on voter turnout, vote counts, and candidate performance.</w:t>
      </w:r>
    </w:p>
    <w:p w14:paraId="3524A747" w14:textId="77777777" w:rsidR="004B271E" w:rsidRPr="004B271E" w:rsidRDefault="004B271E" w:rsidP="004B271E">
      <w:pPr>
        <w:numPr>
          <w:ilvl w:val="1"/>
          <w:numId w:val="3"/>
        </w:numPr>
      </w:pPr>
      <w:r w:rsidRPr="004B271E">
        <w:t>Voters and candidates can submit feedback on the election process.</w:t>
      </w:r>
    </w:p>
    <w:p w14:paraId="5A321DD7" w14:textId="77777777" w:rsidR="004B271E" w:rsidRPr="004B271E" w:rsidRDefault="004B271E" w:rsidP="004B271E">
      <w:pPr>
        <w:numPr>
          <w:ilvl w:val="1"/>
          <w:numId w:val="3"/>
        </w:numPr>
      </w:pPr>
      <w:r w:rsidRPr="004B271E">
        <w:lastRenderedPageBreak/>
        <w:t>Feedback is stored and reviewed by election administrators for improvements.</w:t>
      </w:r>
    </w:p>
    <w:p w14:paraId="4FAFB325" w14:textId="77777777" w:rsidR="004B271E" w:rsidRPr="004B271E" w:rsidRDefault="00000000" w:rsidP="004B271E">
      <w:r>
        <w:pict w14:anchorId="360B854C">
          <v:rect id="_x0000_i1028" style="width:0;height:1.5pt" o:hralign="center" o:hrstd="t" o:hr="t" fillcolor="#a0a0a0" stroked="f"/>
        </w:pict>
      </w:r>
    </w:p>
    <w:p w14:paraId="22787DD1" w14:textId="77777777" w:rsidR="004B271E" w:rsidRPr="004B271E" w:rsidRDefault="004B271E" w:rsidP="004B271E">
      <w:r w:rsidRPr="004B271E">
        <w:t xml:space="preserve">This analysis outlines the structure, modules, and processes required for building a secure and efficient </w:t>
      </w:r>
      <w:r w:rsidRPr="004B271E">
        <w:rPr>
          <w:b/>
          <w:bCs/>
        </w:rPr>
        <w:t>Online Voting System</w:t>
      </w:r>
      <w:r w:rsidRPr="004B271E">
        <w:t xml:space="preserve"> using Core Java, Collections, and Hibernate as ORM. The system will allow for seamless management of elections, voter data, and real-time result processing while ensuring high security and transparency.</w:t>
      </w:r>
    </w:p>
    <w:p w14:paraId="78035390" w14:textId="77777777" w:rsidR="00072402" w:rsidRDefault="00072402"/>
    <w:p w14:paraId="32A9C688" w14:textId="77777777" w:rsidR="00072402" w:rsidRDefault="00072402">
      <w:r>
        <w:br w:type="page"/>
      </w:r>
    </w:p>
    <w:p w14:paraId="2B366E04" w14:textId="7B36FCCD" w:rsidR="004B271E" w:rsidRPr="003460E0" w:rsidRDefault="004B271E" w:rsidP="004B271E">
      <w:pPr>
        <w:rPr>
          <w:b/>
          <w:bCs/>
          <w:color w:val="FF0000"/>
          <w:sz w:val="44"/>
          <w:szCs w:val="44"/>
        </w:rPr>
      </w:pPr>
      <w:r w:rsidRPr="003460E0">
        <w:rPr>
          <w:b/>
          <w:bCs/>
          <w:color w:val="FF0000"/>
          <w:sz w:val="44"/>
          <w:szCs w:val="44"/>
        </w:rPr>
        <w:lastRenderedPageBreak/>
        <w:t>Detailed Module Descriptions</w:t>
      </w:r>
    </w:p>
    <w:p w14:paraId="622753B6" w14:textId="77777777" w:rsidR="004B271E" w:rsidRPr="004B271E" w:rsidRDefault="004B271E" w:rsidP="004B271E">
      <w:r w:rsidRPr="004B271E">
        <w:t xml:space="preserve">This project focuses on developing a </w:t>
      </w:r>
      <w:r w:rsidRPr="004B271E">
        <w:rPr>
          <w:b/>
          <w:bCs/>
        </w:rPr>
        <w:t>secure and efficient platform</w:t>
      </w:r>
      <w:r w:rsidRPr="004B271E">
        <w:t xml:space="preserve"> for conducting elections and voting polls online. The following sections provide detailed descriptions of the key modules within the system.</w:t>
      </w:r>
    </w:p>
    <w:p w14:paraId="19C3592B" w14:textId="77777777" w:rsidR="004B271E" w:rsidRPr="004B271E" w:rsidRDefault="00000000" w:rsidP="004B271E">
      <w:r>
        <w:pict w14:anchorId="46D77068">
          <v:rect id="_x0000_i1029" style="width:0;height:1.5pt" o:hralign="center" o:hrstd="t" o:hr="t" fillcolor="#a0a0a0" stroked="f"/>
        </w:pict>
      </w:r>
    </w:p>
    <w:p w14:paraId="7640773F" w14:textId="77777777" w:rsidR="004B271E" w:rsidRPr="004B271E" w:rsidRDefault="004B271E" w:rsidP="004B271E">
      <w:pPr>
        <w:rPr>
          <w:b/>
          <w:bCs/>
        </w:rPr>
      </w:pPr>
      <w:r w:rsidRPr="004B271E">
        <w:rPr>
          <w:b/>
          <w:bCs/>
        </w:rPr>
        <w:t>1. Voter Registration Module</w:t>
      </w:r>
    </w:p>
    <w:p w14:paraId="222BA7AC" w14:textId="77777777" w:rsidR="004B271E" w:rsidRPr="004B271E" w:rsidRDefault="004B271E" w:rsidP="004B271E">
      <w:r w:rsidRPr="004B271E">
        <w:rPr>
          <w:b/>
          <w:bCs/>
        </w:rPr>
        <w:t>Description</w:t>
      </w:r>
      <w:r w:rsidRPr="004B271E">
        <w:t>:</w:t>
      </w:r>
      <w:r w:rsidRPr="004B271E">
        <w:br/>
        <w:t>The Voter Registration module is responsible for managing voter records, ensuring their eligibility, and maintaining secure access to the voting system. This module ensures that voters' information is accurate and up to date.</w:t>
      </w:r>
    </w:p>
    <w:p w14:paraId="7FCC27A7" w14:textId="77777777" w:rsidR="004B271E" w:rsidRPr="004B271E" w:rsidRDefault="004B271E" w:rsidP="004B271E">
      <w:r w:rsidRPr="004B271E">
        <w:rPr>
          <w:b/>
          <w:bCs/>
        </w:rPr>
        <w:t>Features</w:t>
      </w:r>
      <w:r w:rsidRPr="004B271E">
        <w:t>:</w:t>
      </w:r>
    </w:p>
    <w:p w14:paraId="561A3E62" w14:textId="77777777" w:rsidR="004B271E" w:rsidRPr="004B271E" w:rsidRDefault="004B271E" w:rsidP="004B271E">
      <w:pPr>
        <w:numPr>
          <w:ilvl w:val="0"/>
          <w:numId w:val="4"/>
        </w:numPr>
      </w:pPr>
      <w:r w:rsidRPr="004B271E">
        <w:rPr>
          <w:b/>
          <w:bCs/>
        </w:rPr>
        <w:t>Voter Sign-up</w:t>
      </w:r>
      <w:r w:rsidRPr="004B271E">
        <w:t>: Allows eligible voters to register by entering personal details like name, age, email, and address.</w:t>
      </w:r>
    </w:p>
    <w:p w14:paraId="47D8143C" w14:textId="77777777" w:rsidR="004B271E" w:rsidRPr="004B271E" w:rsidRDefault="004B271E" w:rsidP="004B271E">
      <w:pPr>
        <w:numPr>
          <w:ilvl w:val="0"/>
          <w:numId w:val="4"/>
        </w:numPr>
      </w:pPr>
      <w:r w:rsidRPr="004B271E">
        <w:rPr>
          <w:b/>
          <w:bCs/>
        </w:rPr>
        <w:t>Verification Process</w:t>
      </w:r>
      <w:r w:rsidRPr="004B271E">
        <w:t>: Eligibility checks, including age and citizenship verification.</w:t>
      </w:r>
    </w:p>
    <w:p w14:paraId="478D2B72" w14:textId="77777777" w:rsidR="004B271E" w:rsidRPr="004B271E" w:rsidRDefault="004B271E" w:rsidP="004B271E">
      <w:pPr>
        <w:numPr>
          <w:ilvl w:val="0"/>
          <w:numId w:val="4"/>
        </w:numPr>
      </w:pPr>
      <w:r w:rsidRPr="004B271E">
        <w:rPr>
          <w:b/>
          <w:bCs/>
        </w:rPr>
        <w:t>Voter ID Generation</w:t>
      </w:r>
      <w:r w:rsidRPr="004B271E">
        <w:t>: Generates a unique Voter ID for each registered voter.</w:t>
      </w:r>
    </w:p>
    <w:p w14:paraId="0DC8929A" w14:textId="77777777" w:rsidR="004B271E" w:rsidRPr="004B271E" w:rsidRDefault="004B271E" w:rsidP="004B271E">
      <w:pPr>
        <w:numPr>
          <w:ilvl w:val="0"/>
          <w:numId w:val="4"/>
        </w:numPr>
      </w:pPr>
      <w:r w:rsidRPr="004B271E">
        <w:rPr>
          <w:b/>
          <w:bCs/>
        </w:rPr>
        <w:t>Login Credential Generation</w:t>
      </w:r>
      <w:r w:rsidRPr="004B271E">
        <w:t>: Securely creates login credentials for voters.</w:t>
      </w:r>
    </w:p>
    <w:p w14:paraId="62ACDDC8" w14:textId="77777777" w:rsidR="004B271E" w:rsidRPr="004B271E" w:rsidRDefault="004B271E" w:rsidP="004B271E">
      <w:pPr>
        <w:numPr>
          <w:ilvl w:val="0"/>
          <w:numId w:val="4"/>
        </w:numPr>
      </w:pPr>
      <w:r w:rsidRPr="004B271E">
        <w:rPr>
          <w:b/>
          <w:bCs/>
        </w:rPr>
        <w:t>Profile Management</w:t>
      </w:r>
      <w:r w:rsidRPr="004B271E">
        <w:t>: Voters can update their personal details (e.g., address) in their profile.</w:t>
      </w:r>
    </w:p>
    <w:p w14:paraId="1CC53892" w14:textId="77777777" w:rsidR="004B271E" w:rsidRPr="004B271E" w:rsidRDefault="004B271E" w:rsidP="004B271E">
      <w:r w:rsidRPr="004B271E">
        <w:rPr>
          <w:b/>
          <w:bCs/>
        </w:rPr>
        <w:t>Entities</w:t>
      </w:r>
      <w:r w:rsidRPr="004B271E">
        <w:t>:</w:t>
      </w:r>
    </w:p>
    <w:p w14:paraId="5517F6A1" w14:textId="77777777" w:rsidR="004B271E" w:rsidRPr="004B271E" w:rsidRDefault="004B271E" w:rsidP="004B271E">
      <w:pPr>
        <w:numPr>
          <w:ilvl w:val="0"/>
          <w:numId w:val="5"/>
        </w:numPr>
      </w:pPr>
      <w:r w:rsidRPr="004B271E">
        <w:t>Voter</w:t>
      </w:r>
    </w:p>
    <w:p w14:paraId="135D642B" w14:textId="77777777" w:rsidR="004B271E" w:rsidRPr="004B271E" w:rsidRDefault="00000000" w:rsidP="004B271E">
      <w:r>
        <w:pict w14:anchorId="520012F5">
          <v:rect id="_x0000_i1030" style="width:0;height:1.5pt" o:hralign="center" o:hrstd="t" o:hr="t" fillcolor="#a0a0a0" stroked="f"/>
        </w:pict>
      </w:r>
    </w:p>
    <w:p w14:paraId="00D88BC2" w14:textId="77777777" w:rsidR="004B271E" w:rsidRPr="004B271E" w:rsidRDefault="004B271E" w:rsidP="004B271E">
      <w:pPr>
        <w:rPr>
          <w:b/>
          <w:bCs/>
        </w:rPr>
      </w:pPr>
      <w:r w:rsidRPr="004B271E">
        <w:rPr>
          <w:b/>
          <w:bCs/>
        </w:rPr>
        <w:t>2. Election Setup Module</w:t>
      </w:r>
    </w:p>
    <w:p w14:paraId="0E76458E" w14:textId="77777777" w:rsidR="004B271E" w:rsidRPr="004B271E" w:rsidRDefault="004B271E" w:rsidP="004B271E">
      <w:r w:rsidRPr="004B271E">
        <w:rPr>
          <w:b/>
          <w:bCs/>
        </w:rPr>
        <w:t>Description</w:t>
      </w:r>
      <w:r w:rsidRPr="004B271E">
        <w:t>:</w:t>
      </w:r>
      <w:r w:rsidRPr="004B271E">
        <w:br/>
        <w:t>This module allows election administrators to create and manage elections or polls. It facilitates the setup of elections by configuring the election details, defining election types, and assigning candidates and voters.</w:t>
      </w:r>
    </w:p>
    <w:p w14:paraId="6A571547" w14:textId="77777777" w:rsidR="004B271E" w:rsidRPr="004B271E" w:rsidRDefault="004B271E" w:rsidP="004B271E">
      <w:r w:rsidRPr="004B271E">
        <w:rPr>
          <w:b/>
          <w:bCs/>
        </w:rPr>
        <w:t>Features</w:t>
      </w:r>
      <w:r w:rsidRPr="004B271E">
        <w:t>:</w:t>
      </w:r>
    </w:p>
    <w:p w14:paraId="29D82F15" w14:textId="77777777" w:rsidR="004B271E" w:rsidRPr="004B271E" w:rsidRDefault="004B271E" w:rsidP="004B271E">
      <w:pPr>
        <w:numPr>
          <w:ilvl w:val="0"/>
          <w:numId w:val="6"/>
        </w:numPr>
      </w:pPr>
      <w:r w:rsidRPr="004B271E">
        <w:rPr>
          <w:b/>
          <w:bCs/>
        </w:rPr>
        <w:t>Election Creation</w:t>
      </w:r>
      <w:r w:rsidRPr="004B271E">
        <w:t>: Admins can create a new election, including the title, description, start and end dates, and election type (e.g., local, national, referendum).</w:t>
      </w:r>
    </w:p>
    <w:p w14:paraId="6592F22C" w14:textId="77777777" w:rsidR="004B271E" w:rsidRPr="004B271E" w:rsidRDefault="004B271E" w:rsidP="004B271E">
      <w:pPr>
        <w:numPr>
          <w:ilvl w:val="0"/>
          <w:numId w:val="6"/>
        </w:numPr>
      </w:pPr>
      <w:r w:rsidRPr="004B271E">
        <w:rPr>
          <w:b/>
          <w:bCs/>
        </w:rPr>
        <w:t>Candidate Assignment</w:t>
      </w:r>
      <w:r w:rsidRPr="004B271E">
        <w:t>: Admins assign candidates to elections.</w:t>
      </w:r>
    </w:p>
    <w:p w14:paraId="51616F01" w14:textId="77777777" w:rsidR="004B271E" w:rsidRPr="004B271E" w:rsidRDefault="004B271E" w:rsidP="004B271E">
      <w:pPr>
        <w:numPr>
          <w:ilvl w:val="0"/>
          <w:numId w:val="6"/>
        </w:numPr>
      </w:pPr>
      <w:r w:rsidRPr="004B271E">
        <w:rPr>
          <w:b/>
          <w:bCs/>
        </w:rPr>
        <w:t>Polling Booth Setup</w:t>
      </w:r>
      <w:r w:rsidRPr="004B271E">
        <w:t>: Virtual polling booths are set up for each election.</w:t>
      </w:r>
    </w:p>
    <w:p w14:paraId="21EC5E38" w14:textId="77777777" w:rsidR="004B271E" w:rsidRPr="004B271E" w:rsidRDefault="004B271E" w:rsidP="004B271E">
      <w:pPr>
        <w:numPr>
          <w:ilvl w:val="0"/>
          <w:numId w:val="6"/>
        </w:numPr>
      </w:pPr>
      <w:r w:rsidRPr="004B271E">
        <w:rPr>
          <w:b/>
          <w:bCs/>
        </w:rPr>
        <w:t>Ballot Creation</w:t>
      </w:r>
      <w:r w:rsidRPr="004B271E">
        <w:t>: Automatically generates digital ballots based on the candidates registered for the election.</w:t>
      </w:r>
    </w:p>
    <w:p w14:paraId="03E7508E" w14:textId="77777777" w:rsidR="004B271E" w:rsidRPr="004B271E" w:rsidRDefault="004B271E" w:rsidP="004B271E">
      <w:pPr>
        <w:numPr>
          <w:ilvl w:val="0"/>
          <w:numId w:val="6"/>
        </w:numPr>
      </w:pPr>
      <w:r w:rsidRPr="004B271E">
        <w:rPr>
          <w:b/>
          <w:bCs/>
        </w:rPr>
        <w:t>Election Type Management</w:t>
      </w:r>
      <w:r w:rsidRPr="004B271E">
        <w:t>: Different types of elections (e.g., single-winner, multi-winner) can be configured.</w:t>
      </w:r>
    </w:p>
    <w:p w14:paraId="5C0A12A1" w14:textId="77777777" w:rsidR="004B271E" w:rsidRPr="004B271E" w:rsidRDefault="004B271E" w:rsidP="004B271E">
      <w:r w:rsidRPr="004B271E">
        <w:rPr>
          <w:b/>
          <w:bCs/>
        </w:rPr>
        <w:t>Entities</w:t>
      </w:r>
      <w:r w:rsidRPr="004B271E">
        <w:t>:</w:t>
      </w:r>
    </w:p>
    <w:p w14:paraId="0979896D" w14:textId="77777777" w:rsidR="004B271E" w:rsidRPr="004B271E" w:rsidRDefault="004B271E" w:rsidP="004B271E">
      <w:pPr>
        <w:numPr>
          <w:ilvl w:val="0"/>
          <w:numId w:val="7"/>
        </w:numPr>
      </w:pPr>
      <w:r w:rsidRPr="004B271E">
        <w:t>Election</w:t>
      </w:r>
    </w:p>
    <w:p w14:paraId="1699D365" w14:textId="77777777" w:rsidR="004B271E" w:rsidRPr="004B271E" w:rsidRDefault="004B271E" w:rsidP="004B271E">
      <w:pPr>
        <w:numPr>
          <w:ilvl w:val="0"/>
          <w:numId w:val="7"/>
        </w:numPr>
      </w:pPr>
      <w:r w:rsidRPr="004B271E">
        <w:t>Candidate</w:t>
      </w:r>
    </w:p>
    <w:p w14:paraId="264F9765" w14:textId="77777777" w:rsidR="004B271E" w:rsidRPr="004B271E" w:rsidRDefault="004B271E" w:rsidP="004B271E">
      <w:pPr>
        <w:numPr>
          <w:ilvl w:val="0"/>
          <w:numId w:val="7"/>
        </w:numPr>
      </w:pPr>
      <w:proofErr w:type="spellStart"/>
      <w:r w:rsidRPr="004B271E">
        <w:t>ElectionType</w:t>
      </w:r>
      <w:proofErr w:type="spellEnd"/>
    </w:p>
    <w:p w14:paraId="566FBF07" w14:textId="77777777" w:rsidR="004B271E" w:rsidRPr="004B271E" w:rsidRDefault="004B271E" w:rsidP="004B271E">
      <w:pPr>
        <w:numPr>
          <w:ilvl w:val="0"/>
          <w:numId w:val="7"/>
        </w:numPr>
      </w:pPr>
      <w:proofErr w:type="spellStart"/>
      <w:r w:rsidRPr="004B271E">
        <w:t>ElectionBooth</w:t>
      </w:r>
      <w:proofErr w:type="spellEnd"/>
    </w:p>
    <w:p w14:paraId="1800585F" w14:textId="77777777" w:rsidR="004B271E" w:rsidRPr="004B271E" w:rsidRDefault="004B271E" w:rsidP="004B271E">
      <w:pPr>
        <w:numPr>
          <w:ilvl w:val="0"/>
          <w:numId w:val="7"/>
        </w:numPr>
      </w:pPr>
      <w:r w:rsidRPr="004B271E">
        <w:t>Ballot</w:t>
      </w:r>
    </w:p>
    <w:p w14:paraId="604AEC68" w14:textId="77777777" w:rsidR="004B271E" w:rsidRPr="004B271E" w:rsidRDefault="00000000" w:rsidP="004B271E">
      <w:r>
        <w:lastRenderedPageBreak/>
        <w:pict w14:anchorId="67E41E4A">
          <v:rect id="_x0000_i1031" style="width:0;height:1.5pt" o:hralign="center" o:hrstd="t" o:hr="t" fillcolor="#a0a0a0" stroked="f"/>
        </w:pict>
      </w:r>
    </w:p>
    <w:p w14:paraId="355C3EF4" w14:textId="77777777" w:rsidR="004B271E" w:rsidRPr="004B271E" w:rsidRDefault="004B271E" w:rsidP="004B271E">
      <w:pPr>
        <w:rPr>
          <w:b/>
          <w:bCs/>
        </w:rPr>
      </w:pPr>
      <w:r w:rsidRPr="004B271E">
        <w:rPr>
          <w:b/>
          <w:bCs/>
        </w:rPr>
        <w:t>3. Vote Casting Module</w:t>
      </w:r>
    </w:p>
    <w:p w14:paraId="2EE7E312" w14:textId="77777777" w:rsidR="004B271E" w:rsidRPr="004B271E" w:rsidRDefault="004B271E" w:rsidP="004B271E">
      <w:r w:rsidRPr="004B271E">
        <w:rPr>
          <w:b/>
          <w:bCs/>
        </w:rPr>
        <w:t>Description</w:t>
      </w:r>
      <w:r w:rsidRPr="004B271E">
        <w:t>:</w:t>
      </w:r>
      <w:r w:rsidRPr="004B271E">
        <w:br/>
        <w:t>This is the core module of the system, enabling secure and verifiable casting of votes. It ensures voter authentication, prevents multiple voting, and maintains accurate vote recording.</w:t>
      </w:r>
    </w:p>
    <w:p w14:paraId="10FEE782" w14:textId="77777777" w:rsidR="004B271E" w:rsidRPr="004B271E" w:rsidRDefault="004B271E" w:rsidP="004B271E">
      <w:r w:rsidRPr="004B271E">
        <w:rPr>
          <w:b/>
          <w:bCs/>
        </w:rPr>
        <w:t>Features</w:t>
      </w:r>
      <w:r w:rsidRPr="004B271E">
        <w:t>:</w:t>
      </w:r>
    </w:p>
    <w:p w14:paraId="1E042206" w14:textId="77777777" w:rsidR="004B271E" w:rsidRPr="004B271E" w:rsidRDefault="004B271E" w:rsidP="004B271E">
      <w:pPr>
        <w:numPr>
          <w:ilvl w:val="0"/>
          <w:numId w:val="8"/>
        </w:numPr>
      </w:pPr>
      <w:r w:rsidRPr="004B271E">
        <w:rPr>
          <w:b/>
          <w:bCs/>
        </w:rPr>
        <w:t>Voter Authentication</w:t>
      </w:r>
      <w:r w:rsidRPr="004B271E">
        <w:t>: Uses secure credentials to verify voter identity before allowing access to the voting booth.</w:t>
      </w:r>
    </w:p>
    <w:p w14:paraId="1F99F1B6" w14:textId="77777777" w:rsidR="004B271E" w:rsidRPr="004B271E" w:rsidRDefault="004B271E" w:rsidP="004B271E">
      <w:pPr>
        <w:numPr>
          <w:ilvl w:val="0"/>
          <w:numId w:val="8"/>
        </w:numPr>
      </w:pPr>
      <w:r w:rsidRPr="004B271E">
        <w:rPr>
          <w:b/>
          <w:bCs/>
        </w:rPr>
        <w:t>Vote Submission</w:t>
      </w:r>
      <w:r w:rsidRPr="004B271E">
        <w:t>: Voters can cast their vote for a candidate through a digital ballot.</w:t>
      </w:r>
    </w:p>
    <w:p w14:paraId="6FDA8910" w14:textId="77777777" w:rsidR="004B271E" w:rsidRPr="004B271E" w:rsidRDefault="004B271E" w:rsidP="004B271E">
      <w:pPr>
        <w:numPr>
          <w:ilvl w:val="0"/>
          <w:numId w:val="8"/>
        </w:numPr>
      </w:pPr>
      <w:r w:rsidRPr="004B271E">
        <w:rPr>
          <w:b/>
          <w:bCs/>
        </w:rPr>
        <w:t>Vote Confirmation</w:t>
      </w:r>
      <w:r w:rsidRPr="004B271E">
        <w:t>: Confirms that a vote has been successfully cast and prevents duplicate votes.</w:t>
      </w:r>
    </w:p>
    <w:p w14:paraId="2DC922A0" w14:textId="77777777" w:rsidR="004B271E" w:rsidRPr="004B271E" w:rsidRDefault="004B271E" w:rsidP="004B271E">
      <w:pPr>
        <w:numPr>
          <w:ilvl w:val="0"/>
          <w:numId w:val="8"/>
        </w:numPr>
      </w:pPr>
      <w:r w:rsidRPr="004B271E">
        <w:rPr>
          <w:b/>
          <w:bCs/>
        </w:rPr>
        <w:t>Audit Log</w:t>
      </w:r>
      <w:r w:rsidRPr="004B271E">
        <w:t>: Records all voting activity, including timestamps, to ensure transparency.</w:t>
      </w:r>
    </w:p>
    <w:p w14:paraId="184218B0" w14:textId="77777777" w:rsidR="004B271E" w:rsidRPr="004B271E" w:rsidRDefault="004B271E" w:rsidP="004B271E">
      <w:pPr>
        <w:numPr>
          <w:ilvl w:val="0"/>
          <w:numId w:val="8"/>
        </w:numPr>
      </w:pPr>
      <w:r w:rsidRPr="004B271E">
        <w:rPr>
          <w:b/>
          <w:bCs/>
        </w:rPr>
        <w:t>Vote Encryption</w:t>
      </w:r>
      <w:r w:rsidRPr="004B271E">
        <w:t>: Votes are encrypted during submission to maintain confidentiality.</w:t>
      </w:r>
    </w:p>
    <w:p w14:paraId="3AB9D322" w14:textId="77777777" w:rsidR="004B271E" w:rsidRPr="004B271E" w:rsidRDefault="004B271E" w:rsidP="004B271E">
      <w:r w:rsidRPr="004B271E">
        <w:rPr>
          <w:b/>
          <w:bCs/>
        </w:rPr>
        <w:t>Entities</w:t>
      </w:r>
      <w:r w:rsidRPr="004B271E">
        <w:t>:</w:t>
      </w:r>
    </w:p>
    <w:p w14:paraId="05E585DD" w14:textId="77777777" w:rsidR="004B271E" w:rsidRPr="004B271E" w:rsidRDefault="004B271E" w:rsidP="004B271E">
      <w:pPr>
        <w:numPr>
          <w:ilvl w:val="0"/>
          <w:numId w:val="9"/>
        </w:numPr>
      </w:pPr>
      <w:r w:rsidRPr="004B271E">
        <w:t>Voter</w:t>
      </w:r>
    </w:p>
    <w:p w14:paraId="514D1FD7" w14:textId="77777777" w:rsidR="004B271E" w:rsidRPr="004B271E" w:rsidRDefault="004B271E" w:rsidP="004B271E">
      <w:pPr>
        <w:numPr>
          <w:ilvl w:val="0"/>
          <w:numId w:val="9"/>
        </w:numPr>
      </w:pPr>
      <w:r w:rsidRPr="004B271E">
        <w:t>Candidate</w:t>
      </w:r>
    </w:p>
    <w:p w14:paraId="16CB498F" w14:textId="77777777" w:rsidR="004B271E" w:rsidRPr="004B271E" w:rsidRDefault="004B271E" w:rsidP="004B271E">
      <w:pPr>
        <w:numPr>
          <w:ilvl w:val="0"/>
          <w:numId w:val="9"/>
        </w:numPr>
      </w:pPr>
      <w:r w:rsidRPr="004B271E">
        <w:t>Election</w:t>
      </w:r>
    </w:p>
    <w:p w14:paraId="0FD1AD3F" w14:textId="77777777" w:rsidR="004B271E" w:rsidRPr="004B271E" w:rsidRDefault="004B271E" w:rsidP="004B271E">
      <w:pPr>
        <w:numPr>
          <w:ilvl w:val="0"/>
          <w:numId w:val="9"/>
        </w:numPr>
      </w:pPr>
      <w:r w:rsidRPr="004B271E">
        <w:t>Vote</w:t>
      </w:r>
    </w:p>
    <w:p w14:paraId="79F0097F" w14:textId="77777777" w:rsidR="004B271E" w:rsidRPr="004B271E" w:rsidRDefault="004B271E" w:rsidP="004B271E">
      <w:pPr>
        <w:numPr>
          <w:ilvl w:val="0"/>
          <w:numId w:val="9"/>
        </w:numPr>
      </w:pPr>
      <w:r w:rsidRPr="004B271E">
        <w:t>Ballot</w:t>
      </w:r>
    </w:p>
    <w:p w14:paraId="08A95583" w14:textId="77777777" w:rsidR="004B271E" w:rsidRPr="004B271E" w:rsidRDefault="00000000" w:rsidP="004B271E">
      <w:r>
        <w:pict w14:anchorId="356ADC31">
          <v:rect id="_x0000_i1032" style="width:0;height:1.5pt" o:hralign="center" o:hrstd="t" o:hr="t" fillcolor="#a0a0a0" stroked="f"/>
        </w:pict>
      </w:r>
    </w:p>
    <w:p w14:paraId="6342262E" w14:textId="77777777" w:rsidR="004B271E" w:rsidRPr="004B271E" w:rsidRDefault="004B271E" w:rsidP="004B271E">
      <w:pPr>
        <w:rPr>
          <w:b/>
          <w:bCs/>
        </w:rPr>
      </w:pPr>
      <w:r w:rsidRPr="004B271E">
        <w:rPr>
          <w:b/>
          <w:bCs/>
        </w:rPr>
        <w:t>4. Result Calculation Module</w:t>
      </w:r>
    </w:p>
    <w:p w14:paraId="7BBF9743" w14:textId="77777777" w:rsidR="004B271E" w:rsidRPr="004B271E" w:rsidRDefault="004B271E" w:rsidP="004B271E">
      <w:r w:rsidRPr="004B271E">
        <w:rPr>
          <w:b/>
          <w:bCs/>
        </w:rPr>
        <w:t>Description</w:t>
      </w:r>
      <w:r w:rsidRPr="004B271E">
        <w:t>:</w:t>
      </w:r>
      <w:r w:rsidRPr="004B271E">
        <w:br/>
        <w:t>This module is responsible for counting the votes and calculating the election results in real-time. It displays the winners and provides detailed breakdowns of votes for each candidate or poll option.</w:t>
      </w:r>
    </w:p>
    <w:p w14:paraId="001ADC68" w14:textId="77777777" w:rsidR="004B271E" w:rsidRPr="004B271E" w:rsidRDefault="004B271E" w:rsidP="004B271E">
      <w:r w:rsidRPr="004B271E">
        <w:rPr>
          <w:b/>
          <w:bCs/>
        </w:rPr>
        <w:t>Features</w:t>
      </w:r>
      <w:r w:rsidRPr="004B271E">
        <w:t>:</w:t>
      </w:r>
    </w:p>
    <w:p w14:paraId="21862706" w14:textId="77777777" w:rsidR="004B271E" w:rsidRPr="004B271E" w:rsidRDefault="004B271E" w:rsidP="004B271E">
      <w:pPr>
        <w:numPr>
          <w:ilvl w:val="0"/>
          <w:numId w:val="10"/>
        </w:numPr>
      </w:pPr>
      <w:r w:rsidRPr="004B271E">
        <w:rPr>
          <w:b/>
          <w:bCs/>
        </w:rPr>
        <w:t>Real-time Vote Counting</w:t>
      </w:r>
      <w:r w:rsidRPr="004B271E">
        <w:t>: As votes are cast, they are counted automatically.</w:t>
      </w:r>
    </w:p>
    <w:p w14:paraId="3293CF39" w14:textId="77777777" w:rsidR="004B271E" w:rsidRPr="004B271E" w:rsidRDefault="004B271E" w:rsidP="004B271E">
      <w:pPr>
        <w:numPr>
          <w:ilvl w:val="0"/>
          <w:numId w:val="10"/>
        </w:numPr>
      </w:pPr>
      <w:r w:rsidRPr="004B271E">
        <w:rPr>
          <w:b/>
          <w:bCs/>
        </w:rPr>
        <w:t>Result Calculation</w:t>
      </w:r>
      <w:r w:rsidRPr="004B271E">
        <w:t>: Determines the winner(s) based on the vote counts.</w:t>
      </w:r>
    </w:p>
    <w:p w14:paraId="6B818EDA" w14:textId="77777777" w:rsidR="004B271E" w:rsidRPr="004B271E" w:rsidRDefault="004B271E" w:rsidP="004B271E">
      <w:pPr>
        <w:numPr>
          <w:ilvl w:val="0"/>
          <w:numId w:val="10"/>
        </w:numPr>
      </w:pPr>
      <w:r w:rsidRPr="004B271E">
        <w:rPr>
          <w:b/>
          <w:bCs/>
        </w:rPr>
        <w:t>Result Display</w:t>
      </w:r>
      <w:r w:rsidRPr="004B271E">
        <w:t>: Displays the election results in both tabular and graphical formats.</w:t>
      </w:r>
    </w:p>
    <w:p w14:paraId="64523688" w14:textId="77777777" w:rsidR="004B271E" w:rsidRPr="004B271E" w:rsidRDefault="004B271E" w:rsidP="004B271E">
      <w:pPr>
        <w:numPr>
          <w:ilvl w:val="0"/>
          <w:numId w:val="10"/>
        </w:numPr>
      </w:pPr>
      <w:r w:rsidRPr="004B271E">
        <w:rPr>
          <w:b/>
          <w:bCs/>
        </w:rPr>
        <w:t>Voter Turnout</w:t>
      </w:r>
      <w:r w:rsidRPr="004B271E">
        <w:t>: Tracks and displays the voter turnout statistics.</w:t>
      </w:r>
    </w:p>
    <w:p w14:paraId="4102EAA1" w14:textId="77777777" w:rsidR="004B271E" w:rsidRPr="004B271E" w:rsidRDefault="004B271E" w:rsidP="004B271E">
      <w:pPr>
        <w:numPr>
          <w:ilvl w:val="0"/>
          <w:numId w:val="10"/>
        </w:numPr>
      </w:pPr>
      <w:r w:rsidRPr="004B271E">
        <w:rPr>
          <w:b/>
          <w:bCs/>
        </w:rPr>
        <w:t>Post-Election Reports</w:t>
      </w:r>
      <w:r w:rsidRPr="004B271E">
        <w:t>: Generates reports that summarize the results, including the number of votes per candidate, turnout rate, etc.</w:t>
      </w:r>
    </w:p>
    <w:p w14:paraId="27EFF98F" w14:textId="77777777" w:rsidR="004B271E" w:rsidRPr="004B271E" w:rsidRDefault="004B271E" w:rsidP="004B271E">
      <w:r w:rsidRPr="004B271E">
        <w:rPr>
          <w:b/>
          <w:bCs/>
        </w:rPr>
        <w:t>Entities</w:t>
      </w:r>
      <w:r w:rsidRPr="004B271E">
        <w:t>:</w:t>
      </w:r>
    </w:p>
    <w:p w14:paraId="3C4598F9" w14:textId="77777777" w:rsidR="004B271E" w:rsidRPr="004B271E" w:rsidRDefault="004B271E" w:rsidP="004B271E">
      <w:pPr>
        <w:numPr>
          <w:ilvl w:val="0"/>
          <w:numId w:val="11"/>
        </w:numPr>
      </w:pPr>
      <w:r w:rsidRPr="004B271E">
        <w:t>Election</w:t>
      </w:r>
    </w:p>
    <w:p w14:paraId="550A60DF" w14:textId="77777777" w:rsidR="004B271E" w:rsidRPr="004B271E" w:rsidRDefault="004B271E" w:rsidP="004B271E">
      <w:pPr>
        <w:numPr>
          <w:ilvl w:val="0"/>
          <w:numId w:val="11"/>
        </w:numPr>
      </w:pPr>
      <w:r w:rsidRPr="004B271E">
        <w:t>Vote</w:t>
      </w:r>
    </w:p>
    <w:p w14:paraId="0A3331BE" w14:textId="77777777" w:rsidR="004B271E" w:rsidRPr="004B271E" w:rsidRDefault="004B271E" w:rsidP="004B271E">
      <w:pPr>
        <w:numPr>
          <w:ilvl w:val="0"/>
          <w:numId w:val="11"/>
        </w:numPr>
      </w:pPr>
      <w:r w:rsidRPr="004B271E">
        <w:t>Result</w:t>
      </w:r>
    </w:p>
    <w:p w14:paraId="6907FA9F" w14:textId="77777777" w:rsidR="004B271E" w:rsidRPr="004B271E" w:rsidRDefault="00000000" w:rsidP="004B271E">
      <w:r>
        <w:pict w14:anchorId="5F8E1F70">
          <v:rect id="_x0000_i1033" style="width:0;height:1.5pt" o:hralign="center" o:hrstd="t" o:hr="t" fillcolor="#a0a0a0" stroked="f"/>
        </w:pict>
      </w:r>
    </w:p>
    <w:p w14:paraId="7226933B" w14:textId="77777777" w:rsidR="004B271E" w:rsidRPr="004B271E" w:rsidRDefault="004B271E" w:rsidP="004B271E">
      <w:pPr>
        <w:rPr>
          <w:b/>
          <w:bCs/>
        </w:rPr>
      </w:pPr>
      <w:r w:rsidRPr="004B271E">
        <w:rPr>
          <w:b/>
          <w:bCs/>
        </w:rPr>
        <w:t>5. Candidate Management Module</w:t>
      </w:r>
    </w:p>
    <w:p w14:paraId="4CEB26BC" w14:textId="77777777" w:rsidR="004B271E" w:rsidRPr="004B271E" w:rsidRDefault="004B271E" w:rsidP="004B271E">
      <w:r w:rsidRPr="004B271E">
        <w:rPr>
          <w:b/>
          <w:bCs/>
        </w:rPr>
        <w:lastRenderedPageBreak/>
        <w:t>Description</w:t>
      </w:r>
      <w:r w:rsidRPr="004B271E">
        <w:t>:</w:t>
      </w:r>
      <w:r w:rsidRPr="004B271E">
        <w:br/>
        <w:t>This module allows candidates to manage their campaign details, manifesto, and monitor vote counts. Election administrators also use this module to manage candidate registrations.</w:t>
      </w:r>
    </w:p>
    <w:p w14:paraId="7439CE24" w14:textId="77777777" w:rsidR="004B271E" w:rsidRPr="004B271E" w:rsidRDefault="004B271E" w:rsidP="004B271E">
      <w:r w:rsidRPr="004B271E">
        <w:rPr>
          <w:b/>
          <w:bCs/>
        </w:rPr>
        <w:t>Features</w:t>
      </w:r>
      <w:r w:rsidRPr="004B271E">
        <w:t>:</w:t>
      </w:r>
    </w:p>
    <w:p w14:paraId="68A61EBB" w14:textId="77777777" w:rsidR="004B271E" w:rsidRPr="004B271E" w:rsidRDefault="004B271E" w:rsidP="004B271E">
      <w:pPr>
        <w:numPr>
          <w:ilvl w:val="0"/>
          <w:numId w:val="12"/>
        </w:numPr>
      </w:pPr>
      <w:r w:rsidRPr="004B271E">
        <w:rPr>
          <w:b/>
          <w:bCs/>
        </w:rPr>
        <w:t>Candidate Registration</w:t>
      </w:r>
      <w:r w:rsidRPr="004B271E">
        <w:t>: Allows the election admin to add and register candidates.</w:t>
      </w:r>
    </w:p>
    <w:p w14:paraId="47F5DC40" w14:textId="77777777" w:rsidR="004B271E" w:rsidRPr="004B271E" w:rsidRDefault="004B271E" w:rsidP="004B271E">
      <w:pPr>
        <w:numPr>
          <w:ilvl w:val="0"/>
          <w:numId w:val="12"/>
        </w:numPr>
      </w:pPr>
      <w:r w:rsidRPr="004B271E">
        <w:rPr>
          <w:b/>
          <w:bCs/>
        </w:rPr>
        <w:t>Campaign Management</w:t>
      </w:r>
      <w:r w:rsidRPr="004B271E">
        <w:t>: Candidates can upload campaign materials and manifestos.</w:t>
      </w:r>
    </w:p>
    <w:p w14:paraId="3E0F67CE" w14:textId="77777777" w:rsidR="004B271E" w:rsidRPr="004B271E" w:rsidRDefault="004B271E" w:rsidP="004B271E">
      <w:pPr>
        <w:numPr>
          <w:ilvl w:val="0"/>
          <w:numId w:val="12"/>
        </w:numPr>
      </w:pPr>
      <w:r w:rsidRPr="004B271E">
        <w:rPr>
          <w:b/>
          <w:bCs/>
        </w:rPr>
        <w:t>Vote Tracking</w:t>
      </w:r>
      <w:r w:rsidRPr="004B271E">
        <w:t>: Real-time tracking of the number of votes each candidate receives.</w:t>
      </w:r>
    </w:p>
    <w:p w14:paraId="700E1A88" w14:textId="77777777" w:rsidR="004B271E" w:rsidRPr="004B271E" w:rsidRDefault="004B271E" w:rsidP="004B271E">
      <w:pPr>
        <w:numPr>
          <w:ilvl w:val="0"/>
          <w:numId w:val="12"/>
        </w:numPr>
      </w:pPr>
      <w:r w:rsidRPr="004B271E">
        <w:rPr>
          <w:b/>
          <w:bCs/>
        </w:rPr>
        <w:t>Candidate Information</w:t>
      </w:r>
      <w:r w:rsidRPr="004B271E">
        <w:t>: Displays the profile and details of each candidate to voters.</w:t>
      </w:r>
    </w:p>
    <w:p w14:paraId="681CC54C" w14:textId="77777777" w:rsidR="004B271E" w:rsidRPr="004B271E" w:rsidRDefault="004B271E" w:rsidP="004B271E">
      <w:r w:rsidRPr="004B271E">
        <w:rPr>
          <w:b/>
          <w:bCs/>
        </w:rPr>
        <w:t>Entities</w:t>
      </w:r>
      <w:r w:rsidRPr="004B271E">
        <w:t>:</w:t>
      </w:r>
    </w:p>
    <w:p w14:paraId="32C9D20C" w14:textId="77777777" w:rsidR="004B271E" w:rsidRPr="004B271E" w:rsidRDefault="004B271E" w:rsidP="004B271E">
      <w:pPr>
        <w:numPr>
          <w:ilvl w:val="0"/>
          <w:numId w:val="13"/>
        </w:numPr>
      </w:pPr>
      <w:r w:rsidRPr="004B271E">
        <w:t>Candidate</w:t>
      </w:r>
    </w:p>
    <w:p w14:paraId="038BDD3F" w14:textId="77777777" w:rsidR="004B271E" w:rsidRPr="004B271E" w:rsidRDefault="004B271E" w:rsidP="004B271E">
      <w:pPr>
        <w:numPr>
          <w:ilvl w:val="0"/>
          <w:numId w:val="13"/>
        </w:numPr>
      </w:pPr>
      <w:r w:rsidRPr="004B271E">
        <w:t>Election</w:t>
      </w:r>
    </w:p>
    <w:p w14:paraId="27B366EC" w14:textId="77777777" w:rsidR="004B271E" w:rsidRPr="004B271E" w:rsidRDefault="004B271E" w:rsidP="004B271E">
      <w:pPr>
        <w:numPr>
          <w:ilvl w:val="0"/>
          <w:numId w:val="13"/>
        </w:numPr>
      </w:pPr>
      <w:r w:rsidRPr="004B271E">
        <w:t>Campaign</w:t>
      </w:r>
    </w:p>
    <w:p w14:paraId="28802595" w14:textId="77777777" w:rsidR="004B271E" w:rsidRPr="004B271E" w:rsidRDefault="00000000" w:rsidP="004B271E">
      <w:r>
        <w:pict w14:anchorId="6A58EB25">
          <v:rect id="_x0000_i1034" style="width:0;height:1.5pt" o:hralign="center" o:hrstd="t" o:hr="t" fillcolor="#a0a0a0" stroked="f"/>
        </w:pict>
      </w:r>
    </w:p>
    <w:p w14:paraId="572E814C" w14:textId="77777777" w:rsidR="004B271E" w:rsidRPr="004B271E" w:rsidRDefault="004B271E" w:rsidP="004B271E">
      <w:pPr>
        <w:rPr>
          <w:b/>
          <w:bCs/>
        </w:rPr>
      </w:pPr>
      <w:r w:rsidRPr="004B271E">
        <w:rPr>
          <w:b/>
          <w:bCs/>
        </w:rPr>
        <w:t>6. Security Module</w:t>
      </w:r>
    </w:p>
    <w:p w14:paraId="2E2314FB" w14:textId="77777777" w:rsidR="004B271E" w:rsidRPr="004B271E" w:rsidRDefault="004B271E" w:rsidP="004B271E">
      <w:r w:rsidRPr="004B271E">
        <w:rPr>
          <w:b/>
          <w:bCs/>
        </w:rPr>
        <w:t>Description</w:t>
      </w:r>
      <w:r w:rsidRPr="004B271E">
        <w:t>:</w:t>
      </w:r>
      <w:r w:rsidRPr="004B271E">
        <w:br/>
        <w:t>The security module is responsible for ensuring the integrity of the voting system. It implements robust authentication mechanisms, prevents fraud, and ensures data encryption and secure communication.</w:t>
      </w:r>
    </w:p>
    <w:p w14:paraId="12E8A8E5" w14:textId="77777777" w:rsidR="004B271E" w:rsidRPr="004B271E" w:rsidRDefault="004B271E" w:rsidP="004B271E">
      <w:r w:rsidRPr="004B271E">
        <w:rPr>
          <w:b/>
          <w:bCs/>
        </w:rPr>
        <w:t>Features</w:t>
      </w:r>
      <w:r w:rsidRPr="004B271E">
        <w:t>:</w:t>
      </w:r>
    </w:p>
    <w:p w14:paraId="02A40627" w14:textId="77777777" w:rsidR="004B271E" w:rsidRPr="004B271E" w:rsidRDefault="004B271E" w:rsidP="004B271E">
      <w:pPr>
        <w:numPr>
          <w:ilvl w:val="0"/>
          <w:numId w:val="14"/>
        </w:numPr>
      </w:pPr>
      <w:r w:rsidRPr="004B271E">
        <w:rPr>
          <w:b/>
          <w:bCs/>
        </w:rPr>
        <w:t>Voter Authentication</w:t>
      </w:r>
      <w:r w:rsidRPr="004B271E">
        <w:t>: Uses two-factor authentication (2FA) or other security measures to validate voter identity.</w:t>
      </w:r>
    </w:p>
    <w:p w14:paraId="698CB90B" w14:textId="77777777" w:rsidR="004B271E" w:rsidRPr="004B271E" w:rsidRDefault="004B271E" w:rsidP="004B271E">
      <w:pPr>
        <w:numPr>
          <w:ilvl w:val="0"/>
          <w:numId w:val="14"/>
        </w:numPr>
      </w:pPr>
      <w:r w:rsidRPr="004B271E">
        <w:rPr>
          <w:b/>
          <w:bCs/>
        </w:rPr>
        <w:t>Fraud Prevention</w:t>
      </w:r>
      <w:r w:rsidRPr="004B271E">
        <w:t>: Prevents tampering or manipulation of votes by using secure encryption methods.</w:t>
      </w:r>
    </w:p>
    <w:p w14:paraId="56A3C1A6" w14:textId="77777777" w:rsidR="004B271E" w:rsidRPr="004B271E" w:rsidRDefault="004B271E" w:rsidP="004B271E">
      <w:pPr>
        <w:numPr>
          <w:ilvl w:val="0"/>
          <w:numId w:val="14"/>
        </w:numPr>
      </w:pPr>
      <w:r w:rsidRPr="004B271E">
        <w:rPr>
          <w:b/>
          <w:bCs/>
        </w:rPr>
        <w:t>Encrypted Ballots</w:t>
      </w:r>
      <w:r w:rsidRPr="004B271E">
        <w:t>: Ballots are encrypted to prevent unauthorized access or modification.</w:t>
      </w:r>
    </w:p>
    <w:p w14:paraId="6348E84D" w14:textId="77777777" w:rsidR="004B271E" w:rsidRPr="004B271E" w:rsidRDefault="004B271E" w:rsidP="004B271E">
      <w:pPr>
        <w:numPr>
          <w:ilvl w:val="0"/>
          <w:numId w:val="14"/>
        </w:numPr>
      </w:pPr>
      <w:r w:rsidRPr="004B271E">
        <w:rPr>
          <w:b/>
          <w:bCs/>
        </w:rPr>
        <w:t>Audit Logs</w:t>
      </w:r>
      <w:r w:rsidRPr="004B271E">
        <w:t>: Maintains logs of voting activity for security audits.</w:t>
      </w:r>
    </w:p>
    <w:p w14:paraId="7F04BA7E" w14:textId="77777777" w:rsidR="004B271E" w:rsidRPr="004B271E" w:rsidRDefault="004B271E" w:rsidP="004B271E">
      <w:pPr>
        <w:numPr>
          <w:ilvl w:val="0"/>
          <w:numId w:val="14"/>
        </w:numPr>
      </w:pPr>
      <w:r w:rsidRPr="004B271E">
        <w:rPr>
          <w:b/>
          <w:bCs/>
        </w:rPr>
        <w:t>Access Control</w:t>
      </w:r>
      <w:r w:rsidRPr="004B271E">
        <w:t>: Manages permissions for various users (admin, voters, candidates).</w:t>
      </w:r>
    </w:p>
    <w:p w14:paraId="737382E2" w14:textId="77777777" w:rsidR="004B271E" w:rsidRPr="004B271E" w:rsidRDefault="004B271E" w:rsidP="004B271E">
      <w:r w:rsidRPr="004B271E">
        <w:rPr>
          <w:b/>
          <w:bCs/>
        </w:rPr>
        <w:t>Entities</w:t>
      </w:r>
      <w:r w:rsidRPr="004B271E">
        <w:t>:</w:t>
      </w:r>
    </w:p>
    <w:p w14:paraId="317115E8" w14:textId="77777777" w:rsidR="004B271E" w:rsidRPr="004B271E" w:rsidRDefault="004B271E" w:rsidP="004B271E">
      <w:pPr>
        <w:numPr>
          <w:ilvl w:val="0"/>
          <w:numId w:val="15"/>
        </w:numPr>
      </w:pPr>
      <w:r w:rsidRPr="004B271E">
        <w:t>Voter</w:t>
      </w:r>
    </w:p>
    <w:p w14:paraId="5A623E38" w14:textId="77777777" w:rsidR="004B271E" w:rsidRPr="004B271E" w:rsidRDefault="004B271E" w:rsidP="004B271E">
      <w:pPr>
        <w:numPr>
          <w:ilvl w:val="0"/>
          <w:numId w:val="15"/>
        </w:numPr>
      </w:pPr>
      <w:proofErr w:type="spellStart"/>
      <w:r w:rsidRPr="004B271E">
        <w:t>ElectionAdmin</w:t>
      </w:r>
      <w:proofErr w:type="spellEnd"/>
    </w:p>
    <w:p w14:paraId="05F9DB7D" w14:textId="77777777" w:rsidR="004B271E" w:rsidRPr="004B271E" w:rsidRDefault="00000000" w:rsidP="004B271E">
      <w:r>
        <w:pict w14:anchorId="7041D403">
          <v:rect id="_x0000_i1035" style="width:0;height:1.5pt" o:hralign="center" o:hrstd="t" o:hr="t" fillcolor="#a0a0a0" stroked="f"/>
        </w:pict>
      </w:r>
    </w:p>
    <w:p w14:paraId="5D660886" w14:textId="77777777" w:rsidR="004B271E" w:rsidRPr="004B271E" w:rsidRDefault="004B271E" w:rsidP="004B271E">
      <w:pPr>
        <w:rPr>
          <w:b/>
          <w:bCs/>
        </w:rPr>
      </w:pPr>
      <w:r w:rsidRPr="004B271E">
        <w:rPr>
          <w:b/>
          <w:bCs/>
        </w:rPr>
        <w:t>7. Reporting Module</w:t>
      </w:r>
    </w:p>
    <w:p w14:paraId="2E61ECC6" w14:textId="77777777" w:rsidR="004B271E" w:rsidRPr="004B271E" w:rsidRDefault="004B271E" w:rsidP="004B271E">
      <w:r w:rsidRPr="004B271E">
        <w:rPr>
          <w:b/>
          <w:bCs/>
        </w:rPr>
        <w:t>Description</w:t>
      </w:r>
      <w:r w:rsidRPr="004B271E">
        <w:t>:</w:t>
      </w:r>
      <w:r w:rsidRPr="004B271E">
        <w:br/>
        <w:t>The Reporting module generates statistical and analytical reports on various aspects of the election, including voter turnout, voting patterns, election results, and more.</w:t>
      </w:r>
    </w:p>
    <w:p w14:paraId="7DC53793" w14:textId="77777777" w:rsidR="004B271E" w:rsidRPr="004B271E" w:rsidRDefault="004B271E" w:rsidP="004B271E">
      <w:r w:rsidRPr="004B271E">
        <w:rPr>
          <w:b/>
          <w:bCs/>
        </w:rPr>
        <w:t>Features</w:t>
      </w:r>
      <w:r w:rsidRPr="004B271E">
        <w:t>:</w:t>
      </w:r>
    </w:p>
    <w:p w14:paraId="11F205D4" w14:textId="77777777" w:rsidR="004B271E" w:rsidRPr="004B271E" w:rsidRDefault="004B271E" w:rsidP="004B271E">
      <w:pPr>
        <w:numPr>
          <w:ilvl w:val="0"/>
          <w:numId w:val="16"/>
        </w:numPr>
      </w:pPr>
      <w:r w:rsidRPr="004B271E">
        <w:rPr>
          <w:b/>
          <w:bCs/>
        </w:rPr>
        <w:t>Voter Turnout Reports</w:t>
      </w:r>
      <w:r w:rsidRPr="004B271E">
        <w:t>: Generates reports on the number of voters who participated in an election.</w:t>
      </w:r>
    </w:p>
    <w:p w14:paraId="0CD66093" w14:textId="77777777" w:rsidR="004B271E" w:rsidRPr="004B271E" w:rsidRDefault="004B271E" w:rsidP="004B271E">
      <w:pPr>
        <w:numPr>
          <w:ilvl w:val="0"/>
          <w:numId w:val="16"/>
        </w:numPr>
      </w:pPr>
      <w:r w:rsidRPr="004B271E">
        <w:rPr>
          <w:b/>
          <w:bCs/>
        </w:rPr>
        <w:t>Election Result Reports</w:t>
      </w:r>
      <w:r w:rsidRPr="004B271E">
        <w:t>: Summarizes the results with the total votes for each candidate or poll option.</w:t>
      </w:r>
    </w:p>
    <w:p w14:paraId="1743909E" w14:textId="77777777" w:rsidR="004B271E" w:rsidRPr="004B271E" w:rsidRDefault="004B271E" w:rsidP="004B271E">
      <w:pPr>
        <w:numPr>
          <w:ilvl w:val="0"/>
          <w:numId w:val="16"/>
        </w:numPr>
      </w:pPr>
      <w:r w:rsidRPr="004B271E">
        <w:rPr>
          <w:b/>
          <w:bCs/>
        </w:rPr>
        <w:t>Election Summary Reports</w:t>
      </w:r>
      <w:r w:rsidRPr="004B271E">
        <w:t>: Provides a full overview of the election process and participation rates.</w:t>
      </w:r>
    </w:p>
    <w:p w14:paraId="160FAD21" w14:textId="77777777" w:rsidR="004B271E" w:rsidRPr="004B271E" w:rsidRDefault="004B271E" w:rsidP="004B271E">
      <w:pPr>
        <w:numPr>
          <w:ilvl w:val="0"/>
          <w:numId w:val="16"/>
        </w:numPr>
      </w:pPr>
      <w:r w:rsidRPr="004B271E">
        <w:rPr>
          <w:b/>
          <w:bCs/>
        </w:rPr>
        <w:t>Voter Demographics Reports</w:t>
      </w:r>
      <w:r w:rsidRPr="004B271E">
        <w:t xml:space="preserve">: </w:t>
      </w:r>
      <w:proofErr w:type="spellStart"/>
      <w:r w:rsidRPr="004B271E">
        <w:t>Analyzes</w:t>
      </w:r>
      <w:proofErr w:type="spellEnd"/>
      <w:r w:rsidRPr="004B271E">
        <w:t xml:space="preserve"> voter participation based on factors such as age, location, or gender.</w:t>
      </w:r>
    </w:p>
    <w:p w14:paraId="72719983" w14:textId="77777777" w:rsidR="004B271E" w:rsidRPr="004B271E" w:rsidRDefault="004B271E" w:rsidP="004B271E">
      <w:pPr>
        <w:numPr>
          <w:ilvl w:val="0"/>
          <w:numId w:val="16"/>
        </w:numPr>
      </w:pPr>
      <w:r w:rsidRPr="004B271E">
        <w:rPr>
          <w:b/>
          <w:bCs/>
        </w:rPr>
        <w:lastRenderedPageBreak/>
        <w:t>Export Functionality</w:t>
      </w:r>
      <w:r w:rsidRPr="004B271E">
        <w:t>: Reports can be exported in different formats (PDF, CSV).</w:t>
      </w:r>
    </w:p>
    <w:p w14:paraId="0B1B1E38" w14:textId="77777777" w:rsidR="004B271E" w:rsidRPr="004B271E" w:rsidRDefault="004B271E" w:rsidP="004B271E">
      <w:r w:rsidRPr="004B271E">
        <w:rPr>
          <w:b/>
          <w:bCs/>
        </w:rPr>
        <w:t>Entities</w:t>
      </w:r>
      <w:r w:rsidRPr="004B271E">
        <w:t>:</w:t>
      </w:r>
    </w:p>
    <w:p w14:paraId="2A6305EA" w14:textId="77777777" w:rsidR="004B271E" w:rsidRPr="004B271E" w:rsidRDefault="004B271E" w:rsidP="004B271E">
      <w:pPr>
        <w:numPr>
          <w:ilvl w:val="0"/>
          <w:numId w:val="17"/>
        </w:numPr>
      </w:pPr>
      <w:r w:rsidRPr="004B271E">
        <w:t>Result</w:t>
      </w:r>
    </w:p>
    <w:p w14:paraId="33E6A4FF" w14:textId="77777777" w:rsidR="004B271E" w:rsidRPr="004B271E" w:rsidRDefault="004B271E" w:rsidP="004B271E">
      <w:pPr>
        <w:numPr>
          <w:ilvl w:val="0"/>
          <w:numId w:val="17"/>
        </w:numPr>
      </w:pPr>
      <w:r w:rsidRPr="004B271E">
        <w:t>Election</w:t>
      </w:r>
    </w:p>
    <w:p w14:paraId="32548CF3" w14:textId="77777777" w:rsidR="004B271E" w:rsidRPr="004B271E" w:rsidRDefault="004B271E" w:rsidP="004B271E">
      <w:pPr>
        <w:numPr>
          <w:ilvl w:val="0"/>
          <w:numId w:val="17"/>
        </w:numPr>
      </w:pPr>
      <w:r w:rsidRPr="004B271E">
        <w:t>Voter</w:t>
      </w:r>
    </w:p>
    <w:p w14:paraId="70B01699" w14:textId="77777777" w:rsidR="004B271E" w:rsidRPr="004B271E" w:rsidRDefault="00000000" w:rsidP="004B271E">
      <w:r>
        <w:pict w14:anchorId="286F74AC">
          <v:rect id="_x0000_i1036" style="width:0;height:1.5pt" o:hralign="center" o:hrstd="t" o:hr="t" fillcolor="#a0a0a0" stroked="f"/>
        </w:pict>
      </w:r>
    </w:p>
    <w:p w14:paraId="2E5FE0FF" w14:textId="77777777" w:rsidR="004B271E" w:rsidRPr="004B271E" w:rsidRDefault="004B271E" w:rsidP="004B271E">
      <w:pPr>
        <w:rPr>
          <w:b/>
          <w:bCs/>
        </w:rPr>
      </w:pPr>
      <w:r w:rsidRPr="004B271E">
        <w:rPr>
          <w:b/>
          <w:bCs/>
        </w:rPr>
        <w:t>8. Feedback Module</w:t>
      </w:r>
    </w:p>
    <w:p w14:paraId="2F476264" w14:textId="77777777" w:rsidR="004B271E" w:rsidRPr="004B271E" w:rsidRDefault="004B271E" w:rsidP="004B271E">
      <w:r w:rsidRPr="004B271E">
        <w:rPr>
          <w:b/>
          <w:bCs/>
        </w:rPr>
        <w:t>Description</w:t>
      </w:r>
      <w:r w:rsidRPr="004B271E">
        <w:t>:</w:t>
      </w:r>
      <w:r w:rsidRPr="004B271E">
        <w:br/>
        <w:t xml:space="preserve">The Feedback module enables voters and candidates to provide feedback after the election. This feedback can be </w:t>
      </w:r>
      <w:proofErr w:type="spellStart"/>
      <w:r w:rsidRPr="004B271E">
        <w:t>analyzed</w:t>
      </w:r>
      <w:proofErr w:type="spellEnd"/>
      <w:r w:rsidRPr="004B271E">
        <w:t xml:space="preserve"> to improve future elections or polls.</w:t>
      </w:r>
    </w:p>
    <w:p w14:paraId="6096624E" w14:textId="77777777" w:rsidR="004B271E" w:rsidRPr="004B271E" w:rsidRDefault="004B271E" w:rsidP="004B271E">
      <w:r w:rsidRPr="004B271E">
        <w:rPr>
          <w:b/>
          <w:bCs/>
        </w:rPr>
        <w:t>Features</w:t>
      </w:r>
      <w:r w:rsidRPr="004B271E">
        <w:t>:</w:t>
      </w:r>
    </w:p>
    <w:p w14:paraId="04462B39" w14:textId="77777777" w:rsidR="004B271E" w:rsidRPr="004B271E" w:rsidRDefault="004B271E" w:rsidP="004B271E">
      <w:pPr>
        <w:numPr>
          <w:ilvl w:val="0"/>
          <w:numId w:val="18"/>
        </w:numPr>
      </w:pPr>
      <w:r w:rsidRPr="004B271E">
        <w:rPr>
          <w:b/>
          <w:bCs/>
        </w:rPr>
        <w:t>Feedback Collection</w:t>
      </w:r>
      <w:r w:rsidRPr="004B271E">
        <w:t>: Voters and candidates can submit their feedback about the election process.</w:t>
      </w:r>
    </w:p>
    <w:p w14:paraId="12F4D7DE" w14:textId="77777777" w:rsidR="004B271E" w:rsidRPr="004B271E" w:rsidRDefault="004B271E" w:rsidP="004B271E">
      <w:pPr>
        <w:numPr>
          <w:ilvl w:val="0"/>
          <w:numId w:val="18"/>
        </w:numPr>
      </w:pPr>
      <w:r w:rsidRPr="004B271E">
        <w:rPr>
          <w:b/>
          <w:bCs/>
        </w:rPr>
        <w:t>Rating System</w:t>
      </w:r>
      <w:r w:rsidRPr="004B271E">
        <w:t>: Voters can rate their experience with the voting system.</w:t>
      </w:r>
    </w:p>
    <w:p w14:paraId="560A0EED" w14:textId="77777777" w:rsidR="004B271E" w:rsidRPr="004B271E" w:rsidRDefault="004B271E" w:rsidP="004B271E">
      <w:pPr>
        <w:numPr>
          <w:ilvl w:val="0"/>
          <w:numId w:val="18"/>
        </w:numPr>
      </w:pPr>
      <w:r w:rsidRPr="004B271E">
        <w:rPr>
          <w:b/>
          <w:bCs/>
        </w:rPr>
        <w:t>Feedback Storage</w:t>
      </w:r>
      <w:r w:rsidRPr="004B271E">
        <w:t>: Stores all feedback for later review by election administrators.</w:t>
      </w:r>
    </w:p>
    <w:p w14:paraId="5AEB8B8A" w14:textId="77777777" w:rsidR="004B271E" w:rsidRPr="004B271E" w:rsidRDefault="004B271E" w:rsidP="004B271E">
      <w:pPr>
        <w:numPr>
          <w:ilvl w:val="0"/>
          <w:numId w:val="18"/>
        </w:numPr>
      </w:pPr>
      <w:r w:rsidRPr="004B271E">
        <w:rPr>
          <w:b/>
          <w:bCs/>
        </w:rPr>
        <w:t>Feedback Analysis</w:t>
      </w:r>
      <w:r w:rsidRPr="004B271E">
        <w:t>: Provides analytical tools to assess common issues and improvement areas.</w:t>
      </w:r>
    </w:p>
    <w:p w14:paraId="19550720" w14:textId="77777777" w:rsidR="004B271E" w:rsidRPr="004B271E" w:rsidRDefault="004B271E" w:rsidP="004B271E">
      <w:r w:rsidRPr="004B271E">
        <w:rPr>
          <w:b/>
          <w:bCs/>
        </w:rPr>
        <w:t>Entities</w:t>
      </w:r>
      <w:r w:rsidRPr="004B271E">
        <w:t>:</w:t>
      </w:r>
    </w:p>
    <w:p w14:paraId="6DFF0FDE" w14:textId="77777777" w:rsidR="004B271E" w:rsidRPr="004B271E" w:rsidRDefault="004B271E" w:rsidP="004B271E">
      <w:pPr>
        <w:numPr>
          <w:ilvl w:val="0"/>
          <w:numId w:val="19"/>
        </w:numPr>
      </w:pPr>
      <w:r w:rsidRPr="004B271E">
        <w:t>Feedback</w:t>
      </w:r>
    </w:p>
    <w:p w14:paraId="6D10AF28" w14:textId="77777777" w:rsidR="004B271E" w:rsidRPr="004B271E" w:rsidRDefault="004B271E" w:rsidP="004B271E">
      <w:pPr>
        <w:numPr>
          <w:ilvl w:val="0"/>
          <w:numId w:val="19"/>
        </w:numPr>
      </w:pPr>
      <w:r w:rsidRPr="004B271E">
        <w:t>Voter</w:t>
      </w:r>
    </w:p>
    <w:p w14:paraId="341C86F2" w14:textId="77777777" w:rsidR="004B271E" w:rsidRPr="004B271E" w:rsidRDefault="004B271E" w:rsidP="004B271E">
      <w:pPr>
        <w:numPr>
          <w:ilvl w:val="0"/>
          <w:numId w:val="19"/>
        </w:numPr>
      </w:pPr>
      <w:r w:rsidRPr="004B271E">
        <w:t>Candidate</w:t>
      </w:r>
    </w:p>
    <w:p w14:paraId="4571BDAB" w14:textId="77777777" w:rsidR="004B271E" w:rsidRPr="004B271E" w:rsidRDefault="00000000" w:rsidP="004B271E">
      <w:r>
        <w:pict w14:anchorId="56DBAE71">
          <v:rect id="_x0000_i1037" style="width:0;height:1.5pt" o:hralign="center" o:hrstd="t" o:hr="t" fillcolor="#a0a0a0" stroked="f"/>
        </w:pict>
      </w:r>
    </w:p>
    <w:p w14:paraId="37861519" w14:textId="77777777" w:rsidR="004B271E" w:rsidRPr="004B271E" w:rsidRDefault="004B271E" w:rsidP="004B271E">
      <w:pPr>
        <w:rPr>
          <w:b/>
          <w:bCs/>
        </w:rPr>
      </w:pPr>
      <w:r w:rsidRPr="004B271E">
        <w:rPr>
          <w:b/>
          <w:bCs/>
        </w:rPr>
        <w:t>9. Party Management Module</w:t>
      </w:r>
    </w:p>
    <w:p w14:paraId="2DE440F7" w14:textId="77777777" w:rsidR="004B271E" w:rsidRPr="004B271E" w:rsidRDefault="004B271E" w:rsidP="004B271E">
      <w:r w:rsidRPr="004B271E">
        <w:rPr>
          <w:b/>
          <w:bCs/>
        </w:rPr>
        <w:t>Description</w:t>
      </w:r>
      <w:r w:rsidRPr="004B271E">
        <w:t>:</w:t>
      </w:r>
      <w:r w:rsidRPr="004B271E">
        <w:br/>
        <w:t>This module manages political parties and their affiliations with candidates. It allows admins to assign candidates to parties and voters to see party details.</w:t>
      </w:r>
    </w:p>
    <w:p w14:paraId="289D1840" w14:textId="77777777" w:rsidR="004B271E" w:rsidRPr="004B271E" w:rsidRDefault="004B271E" w:rsidP="004B271E">
      <w:r w:rsidRPr="004B271E">
        <w:rPr>
          <w:b/>
          <w:bCs/>
        </w:rPr>
        <w:t>Features</w:t>
      </w:r>
      <w:r w:rsidRPr="004B271E">
        <w:t>:</w:t>
      </w:r>
    </w:p>
    <w:p w14:paraId="2DB824E5" w14:textId="77777777" w:rsidR="004B271E" w:rsidRPr="004B271E" w:rsidRDefault="004B271E" w:rsidP="004B271E">
      <w:pPr>
        <w:numPr>
          <w:ilvl w:val="0"/>
          <w:numId w:val="20"/>
        </w:numPr>
      </w:pPr>
      <w:r w:rsidRPr="004B271E">
        <w:rPr>
          <w:b/>
          <w:bCs/>
        </w:rPr>
        <w:t>Party Registration</w:t>
      </w:r>
      <w:r w:rsidRPr="004B271E">
        <w:t>: Add and manage political parties.</w:t>
      </w:r>
    </w:p>
    <w:p w14:paraId="0C6C3046" w14:textId="77777777" w:rsidR="004B271E" w:rsidRPr="004B271E" w:rsidRDefault="004B271E" w:rsidP="004B271E">
      <w:pPr>
        <w:numPr>
          <w:ilvl w:val="0"/>
          <w:numId w:val="20"/>
        </w:numPr>
      </w:pPr>
      <w:r w:rsidRPr="004B271E">
        <w:rPr>
          <w:b/>
          <w:bCs/>
        </w:rPr>
        <w:t>Candidate-Party Association</w:t>
      </w:r>
      <w:r w:rsidRPr="004B271E">
        <w:t>: Assign candidates to their respective political parties.</w:t>
      </w:r>
    </w:p>
    <w:p w14:paraId="2D84A10F" w14:textId="77777777" w:rsidR="004B271E" w:rsidRPr="004B271E" w:rsidRDefault="004B271E" w:rsidP="004B271E">
      <w:pPr>
        <w:numPr>
          <w:ilvl w:val="0"/>
          <w:numId w:val="20"/>
        </w:numPr>
      </w:pPr>
      <w:r w:rsidRPr="004B271E">
        <w:rPr>
          <w:b/>
          <w:bCs/>
        </w:rPr>
        <w:t>Party Information</w:t>
      </w:r>
      <w:r w:rsidRPr="004B271E">
        <w:t>: Displays party information to voters, including party leader, symbol, and policies.</w:t>
      </w:r>
    </w:p>
    <w:p w14:paraId="542375B2" w14:textId="77777777" w:rsidR="004B271E" w:rsidRPr="004B271E" w:rsidRDefault="004B271E" w:rsidP="004B271E">
      <w:r w:rsidRPr="004B271E">
        <w:rPr>
          <w:b/>
          <w:bCs/>
        </w:rPr>
        <w:t>Entities</w:t>
      </w:r>
      <w:r w:rsidRPr="004B271E">
        <w:t>:</w:t>
      </w:r>
    </w:p>
    <w:p w14:paraId="6F66FECF" w14:textId="77777777" w:rsidR="004B271E" w:rsidRPr="004B271E" w:rsidRDefault="004B271E" w:rsidP="004B271E">
      <w:pPr>
        <w:numPr>
          <w:ilvl w:val="0"/>
          <w:numId w:val="21"/>
        </w:numPr>
      </w:pPr>
      <w:r w:rsidRPr="004B271E">
        <w:t>Party</w:t>
      </w:r>
    </w:p>
    <w:p w14:paraId="5D4A4089" w14:textId="77777777" w:rsidR="004B271E" w:rsidRPr="004B271E" w:rsidRDefault="004B271E" w:rsidP="004B271E">
      <w:pPr>
        <w:numPr>
          <w:ilvl w:val="0"/>
          <w:numId w:val="21"/>
        </w:numPr>
      </w:pPr>
      <w:r w:rsidRPr="004B271E">
        <w:t>Candidate</w:t>
      </w:r>
    </w:p>
    <w:p w14:paraId="049AB2FF" w14:textId="77777777" w:rsidR="004B271E" w:rsidRPr="004B271E" w:rsidRDefault="00000000" w:rsidP="004B271E">
      <w:r>
        <w:pict w14:anchorId="44C01B96">
          <v:rect id="_x0000_i1038" style="width:0;height:1.5pt" o:hralign="center" o:hrstd="t" o:hr="t" fillcolor="#a0a0a0" stroked="f"/>
        </w:pict>
      </w:r>
    </w:p>
    <w:p w14:paraId="3DD19157" w14:textId="77777777" w:rsidR="004B271E" w:rsidRPr="004B271E" w:rsidRDefault="004B271E" w:rsidP="004B271E">
      <w:pPr>
        <w:rPr>
          <w:b/>
          <w:bCs/>
        </w:rPr>
      </w:pPr>
      <w:r w:rsidRPr="004B271E">
        <w:rPr>
          <w:b/>
          <w:bCs/>
        </w:rPr>
        <w:t>10. Election Notification Module</w:t>
      </w:r>
    </w:p>
    <w:p w14:paraId="2BC192FE" w14:textId="77777777" w:rsidR="004B271E" w:rsidRPr="004B271E" w:rsidRDefault="004B271E" w:rsidP="004B271E">
      <w:r w:rsidRPr="004B271E">
        <w:rPr>
          <w:b/>
          <w:bCs/>
        </w:rPr>
        <w:t>Description</w:t>
      </w:r>
      <w:r w:rsidRPr="004B271E">
        <w:t>:</w:t>
      </w:r>
      <w:r w:rsidRPr="004B271E">
        <w:br/>
        <w:t>This module provides real-time notifications to voters, candidates, and election administrators about important election events and updates.</w:t>
      </w:r>
    </w:p>
    <w:p w14:paraId="3C30F2B0" w14:textId="77777777" w:rsidR="004B271E" w:rsidRPr="004B271E" w:rsidRDefault="004B271E" w:rsidP="004B271E">
      <w:r w:rsidRPr="004B271E">
        <w:rPr>
          <w:b/>
          <w:bCs/>
        </w:rPr>
        <w:t>Features</w:t>
      </w:r>
      <w:r w:rsidRPr="004B271E">
        <w:t>:</w:t>
      </w:r>
    </w:p>
    <w:p w14:paraId="3CDB30AA" w14:textId="77777777" w:rsidR="004B271E" w:rsidRPr="004B271E" w:rsidRDefault="004B271E" w:rsidP="004B271E">
      <w:pPr>
        <w:numPr>
          <w:ilvl w:val="0"/>
          <w:numId w:val="22"/>
        </w:numPr>
      </w:pPr>
      <w:r w:rsidRPr="004B271E">
        <w:rPr>
          <w:b/>
          <w:bCs/>
        </w:rPr>
        <w:lastRenderedPageBreak/>
        <w:t>Voter Notifications</w:t>
      </w:r>
      <w:r w:rsidRPr="004B271E">
        <w:t>: Notify voters about election dates, reminders to vote, and result announcements.</w:t>
      </w:r>
    </w:p>
    <w:p w14:paraId="3FE6C4B9" w14:textId="77777777" w:rsidR="004B271E" w:rsidRPr="004B271E" w:rsidRDefault="004B271E" w:rsidP="004B271E">
      <w:pPr>
        <w:numPr>
          <w:ilvl w:val="0"/>
          <w:numId w:val="22"/>
        </w:numPr>
      </w:pPr>
      <w:r w:rsidRPr="004B271E">
        <w:rPr>
          <w:b/>
          <w:bCs/>
        </w:rPr>
        <w:t>Candidate Notifications</w:t>
      </w:r>
      <w:r w:rsidRPr="004B271E">
        <w:t>: Inform candidates about important election updates or result declarations.</w:t>
      </w:r>
    </w:p>
    <w:p w14:paraId="1315B451" w14:textId="77777777" w:rsidR="004B271E" w:rsidRPr="004B271E" w:rsidRDefault="004B271E" w:rsidP="004B271E">
      <w:pPr>
        <w:numPr>
          <w:ilvl w:val="0"/>
          <w:numId w:val="22"/>
        </w:numPr>
      </w:pPr>
      <w:r w:rsidRPr="004B271E">
        <w:rPr>
          <w:b/>
          <w:bCs/>
        </w:rPr>
        <w:t>Admin Notifications</w:t>
      </w:r>
      <w:r w:rsidRPr="004B271E">
        <w:t>: Admins receive notifications about voter registration status, system updates, or security concerns.</w:t>
      </w:r>
    </w:p>
    <w:p w14:paraId="42B3495D" w14:textId="77777777" w:rsidR="004B271E" w:rsidRPr="004B271E" w:rsidRDefault="004B271E" w:rsidP="004B271E">
      <w:r w:rsidRPr="004B271E">
        <w:rPr>
          <w:b/>
          <w:bCs/>
        </w:rPr>
        <w:t>Entities</w:t>
      </w:r>
      <w:r w:rsidRPr="004B271E">
        <w:t>:</w:t>
      </w:r>
    </w:p>
    <w:p w14:paraId="731248A1" w14:textId="77777777" w:rsidR="004B271E" w:rsidRPr="004B271E" w:rsidRDefault="004B271E" w:rsidP="004B271E">
      <w:pPr>
        <w:numPr>
          <w:ilvl w:val="0"/>
          <w:numId w:val="23"/>
        </w:numPr>
      </w:pPr>
      <w:r w:rsidRPr="004B271E">
        <w:t>Notification</w:t>
      </w:r>
    </w:p>
    <w:p w14:paraId="1F792C25" w14:textId="77777777" w:rsidR="004B271E" w:rsidRPr="004B271E" w:rsidRDefault="004B271E" w:rsidP="004B271E">
      <w:pPr>
        <w:numPr>
          <w:ilvl w:val="0"/>
          <w:numId w:val="23"/>
        </w:numPr>
      </w:pPr>
      <w:r w:rsidRPr="004B271E">
        <w:t>Voter</w:t>
      </w:r>
    </w:p>
    <w:p w14:paraId="069F5166" w14:textId="77777777" w:rsidR="004B271E" w:rsidRPr="004B271E" w:rsidRDefault="004B271E" w:rsidP="004B271E">
      <w:pPr>
        <w:numPr>
          <w:ilvl w:val="0"/>
          <w:numId w:val="23"/>
        </w:numPr>
      </w:pPr>
      <w:r w:rsidRPr="004B271E">
        <w:t>Candidate</w:t>
      </w:r>
    </w:p>
    <w:p w14:paraId="2902743F" w14:textId="77777777" w:rsidR="004B271E" w:rsidRPr="004B271E" w:rsidRDefault="004B271E" w:rsidP="004B271E">
      <w:pPr>
        <w:numPr>
          <w:ilvl w:val="0"/>
          <w:numId w:val="23"/>
        </w:numPr>
      </w:pPr>
      <w:proofErr w:type="spellStart"/>
      <w:r w:rsidRPr="004B271E">
        <w:t>ElectionAdmin</w:t>
      </w:r>
      <w:proofErr w:type="spellEnd"/>
    </w:p>
    <w:p w14:paraId="5E326595" w14:textId="77777777" w:rsidR="004B271E" w:rsidRPr="004B271E" w:rsidRDefault="00000000" w:rsidP="004B271E">
      <w:r>
        <w:pict w14:anchorId="18EF30F9">
          <v:rect id="_x0000_i1039" style="width:0;height:1.5pt" o:hralign="center" o:hrstd="t" o:hr="t" fillcolor="#a0a0a0" stroked="f"/>
        </w:pict>
      </w:r>
    </w:p>
    <w:p w14:paraId="4E6FF705" w14:textId="77777777" w:rsidR="004B271E" w:rsidRPr="004B271E" w:rsidRDefault="004B271E" w:rsidP="004B271E">
      <w:pPr>
        <w:rPr>
          <w:b/>
          <w:bCs/>
        </w:rPr>
      </w:pPr>
      <w:r w:rsidRPr="004B271E">
        <w:rPr>
          <w:b/>
          <w:bCs/>
        </w:rPr>
        <w:t>Conclusion:</w:t>
      </w:r>
    </w:p>
    <w:p w14:paraId="38645841" w14:textId="77777777" w:rsidR="004B271E" w:rsidRPr="004B271E" w:rsidRDefault="004B271E" w:rsidP="004B271E">
      <w:r w:rsidRPr="004B271E">
        <w:t xml:space="preserve">This detailed module description outlines the core components and features necessary for building a comprehensive and secure </w:t>
      </w:r>
      <w:r w:rsidRPr="004B271E">
        <w:rPr>
          <w:b/>
          <w:bCs/>
        </w:rPr>
        <w:t>Online Voting System</w:t>
      </w:r>
      <w:r w:rsidRPr="004B271E">
        <w:t xml:space="preserve"> using </w:t>
      </w:r>
      <w:r w:rsidRPr="004B271E">
        <w:rPr>
          <w:b/>
          <w:bCs/>
        </w:rPr>
        <w:t>Core Java, Collections, and Hibernate</w:t>
      </w:r>
      <w:r w:rsidRPr="004B271E">
        <w:t xml:space="preserve"> as an ORM tool. Each module plays a crucial role in ensuring that the voting process is smooth, transparent, and secure, with a focus on voter experience, candidate management, and election integrity.</w:t>
      </w:r>
    </w:p>
    <w:p w14:paraId="363215C4" w14:textId="77777777" w:rsidR="00072402" w:rsidRDefault="00072402"/>
    <w:p w14:paraId="3A79C92F" w14:textId="77777777" w:rsidR="00072402" w:rsidRDefault="00072402">
      <w:r>
        <w:br w:type="page"/>
      </w:r>
    </w:p>
    <w:p w14:paraId="7BEB8590" w14:textId="078D49B3" w:rsidR="004B271E" w:rsidRPr="003460E0" w:rsidRDefault="004B271E" w:rsidP="004B271E">
      <w:pPr>
        <w:rPr>
          <w:b/>
          <w:bCs/>
          <w:color w:val="FF0000"/>
          <w:sz w:val="48"/>
          <w:szCs w:val="48"/>
        </w:rPr>
      </w:pPr>
      <w:r w:rsidRPr="003460E0">
        <w:rPr>
          <w:b/>
          <w:bCs/>
          <w:color w:val="FF0000"/>
          <w:sz w:val="48"/>
          <w:szCs w:val="48"/>
        </w:rPr>
        <w:lastRenderedPageBreak/>
        <w:t xml:space="preserve">Detailed Workflow </w:t>
      </w:r>
    </w:p>
    <w:p w14:paraId="156FF04F" w14:textId="77777777" w:rsidR="004B271E" w:rsidRPr="004B271E" w:rsidRDefault="004B271E" w:rsidP="004B271E">
      <w:r w:rsidRPr="004B271E">
        <w:t xml:space="preserve">The </w:t>
      </w:r>
      <w:r w:rsidRPr="004B271E">
        <w:rPr>
          <w:b/>
          <w:bCs/>
        </w:rPr>
        <w:t>Online Voting System</w:t>
      </w:r>
      <w:r w:rsidRPr="004B271E">
        <w:t xml:space="preserve"> involves several key processes, including voter registration, election setup, vote casting, result calculation, and reporting. This detailed workflow describes the interactions between the users (Voter, </w:t>
      </w:r>
      <w:proofErr w:type="spellStart"/>
      <w:r w:rsidRPr="004B271E">
        <w:t>ElectionAdmin</w:t>
      </w:r>
      <w:proofErr w:type="spellEnd"/>
      <w:r w:rsidRPr="004B271E">
        <w:t>, Candidate) and the system to manage these operations efficiently. Each module will have its own flow of events that integrates with other modules, ensuring a smooth voting process from start to finish.</w:t>
      </w:r>
    </w:p>
    <w:p w14:paraId="0262B815" w14:textId="77777777" w:rsidR="004B271E" w:rsidRPr="004B271E" w:rsidRDefault="00000000" w:rsidP="004B271E">
      <w:r>
        <w:pict w14:anchorId="3E8E4FF6">
          <v:rect id="_x0000_i1040" style="width:0;height:1.5pt" o:hralign="center" o:hrstd="t" o:hr="t" fillcolor="#a0a0a0" stroked="f"/>
        </w:pict>
      </w:r>
    </w:p>
    <w:p w14:paraId="203CA5A5" w14:textId="77777777" w:rsidR="004B271E" w:rsidRPr="004B271E" w:rsidRDefault="004B271E" w:rsidP="004B271E">
      <w:pPr>
        <w:rPr>
          <w:b/>
          <w:bCs/>
        </w:rPr>
      </w:pPr>
      <w:r w:rsidRPr="004B271E">
        <w:rPr>
          <w:b/>
          <w:bCs/>
        </w:rPr>
        <w:t>1. Voter Registration Workflow</w:t>
      </w:r>
    </w:p>
    <w:p w14:paraId="51AB5E45" w14:textId="77777777" w:rsidR="004B271E" w:rsidRPr="004B271E" w:rsidRDefault="004B271E" w:rsidP="004B271E">
      <w:r w:rsidRPr="004B271E">
        <w:rPr>
          <w:b/>
          <w:bCs/>
        </w:rPr>
        <w:t>Objective</w:t>
      </w:r>
      <w:r w:rsidRPr="004B271E">
        <w:t>: To register eligible voters, verify their information, and allow them access to the voting system.</w:t>
      </w:r>
    </w:p>
    <w:p w14:paraId="364C57CE" w14:textId="77777777" w:rsidR="004B271E" w:rsidRPr="004B271E" w:rsidRDefault="004B271E" w:rsidP="004B271E">
      <w:r w:rsidRPr="004B271E">
        <w:rPr>
          <w:b/>
          <w:bCs/>
        </w:rPr>
        <w:t>Actors</w:t>
      </w:r>
      <w:r w:rsidRPr="004B271E">
        <w:t xml:space="preserve">: Voter, </w:t>
      </w:r>
      <w:proofErr w:type="spellStart"/>
      <w:r w:rsidRPr="004B271E">
        <w:t>ElectionAdmin</w:t>
      </w:r>
      <w:proofErr w:type="spellEnd"/>
    </w:p>
    <w:p w14:paraId="29D15267" w14:textId="77777777" w:rsidR="004B271E" w:rsidRPr="004B271E" w:rsidRDefault="004B271E" w:rsidP="004B271E">
      <w:r w:rsidRPr="004B271E">
        <w:rPr>
          <w:b/>
          <w:bCs/>
        </w:rPr>
        <w:t>Steps</w:t>
      </w:r>
      <w:r w:rsidRPr="004B271E">
        <w:t>:</w:t>
      </w:r>
    </w:p>
    <w:p w14:paraId="5E5307B7" w14:textId="77777777" w:rsidR="004B271E" w:rsidRPr="004B271E" w:rsidRDefault="004B271E" w:rsidP="004B271E">
      <w:pPr>
        <w:numPr>
          <w:ilvl w:val="0"/>
          <w:numId w:val="24"/>
        </w:numPr>
      </w:pPr>
      <w:r w:rsidRPr="004B271E">
        <w:rPr>
          <w:b/>
          <w:bCs/>
        </w:rPr>
        <w:t>Voter Sign-up</w:t>
      </w:r>
      <w:r w:rsidRPr="004B271E">
        <w:t>:</w:t>
      </w:r>
    </w:p>
    <w:p w14:paraId="325BF091" w14:textId="77777777" w:rsidR="004B271E" w:rsidRPr="004B271E" w:rsidRDefault="004B271E" w:rsidP="004B271E">
      <w:pPr>
        <w:numPr>
          <w:ilvl w:val="1"/>
          <w:numId w:val="24"/>
        </w:numPr>
      </w:pPr>
      <w:r w:rsidRPr="004B271E">
        <w:t>The voter navigates to the registration page and fills in personal details (name, age, email, address).</w:t>
      </w:r>
    </w:p>
    <w:p w14:paraId="0C28B289" w14:textId="77777777" w:rsidR="004B271E" w:rsidRPr="004B271E" w:rsidRDefault="004B271E" w:rsidP="004B271E">
      <w:pPr>
        <w:numPr>
          <w:ilvl w:val="1"/>
          <w:numId w:val="24"/>
        </w:numPr>
      </w:pPr>
      <w:r w:rsidRPr="004B271E">
        <w:t>The system checks the eligibility of the voter (e.g., minimum age, valid citizenship).</w:t>
      </w:r>
    </w:p>
    <w:p w14:paraId="1055ECAB" w14:textId="77777777" w:rsidR="004B271E" w:rsidRPr="004B271E" w:rsidRDefault="004B271E" w:rsidP="004B271E">
      <w:pPr>
        <w:numPr>
          <w:ilvl w:val="1"/>
          <w:numId w:val="24"/>
        </w:numPr>
      </w:pPr>
      <w:r w:rsidRPr="004B271E">
        <w:t xml:space="preserve">If eligible, the system generates a unique </w:t>
      </w:r>
      <w:r w:rsidRPr="004B271E">
        <w:rPr>
          <w:b/>
          <w:bCs/>
        </w:rPr>
        <w:t>Voter ID</w:t>
      </w:r>
      <w:r w:rsidRPr="004B271E">
        <w:t>.</w:t>
      </w:r>
    </w:p>
    <w:p w14:paraId="4B6506C1" w14:textId="77777777" w:rsidR="004B271E" w:rsidRPr="004B271E" w:rsidRDefault="004B271E" w:rsidP="004B271E">
      <w:pPr>
        <w:numPr>
          <w:ilvl w:val="0"/>
          <w:numId w:val="24"/>
        </w:numPr>
      </w:pPr>
      <w:r w:rsidRPr="004B271E">
        <w:rPr>
          <w:b/>
          <w:bCs/>
        </w:rPr>
        <w:t>Voter Verification</w:t>
      </w:r>
      <w:r w:rsidRPr="004B271E">
        <w:t>:</w:t>
      </w:r>
    </w:p>
    <w:p w14:paraId="7DC10183" w14:textId="77777777" w:rsidR="004B271E" w:rsidRPr="004B271E" w:rsidRDefault="004B271E" w:rsidP="004B271E">
      <w:pPr>
        <w:numPr>
          <w:ilvl w:val="1"/>
          <w:numId w:val="24"/>
        </w:numPr>
      </w:pPr>
      <w:r w:rsidRPr="004B271E">
        <w:t>Voter's details are verified using government databases or manual admin verification.</w:t>
      </w:r>
    </w:p>
    <w:p w14:paraId="7063F1E7" w14:textId="77777777" w:rsidR="004B271E" w:rsidRPr="004B271E" w:rsidRDefault="004B271E" w:rsidP="004B271E">
      <w:pPr>
        <w:numPr>
          <w:ilvl w:val="1"/>
          <w:numId w:val="24"/>
        </w:numPr>
      </w:pPr>
      <w:r w:rsidRPr="004B271E">
        <w:t xml:space="preserve">Once verified, a </w:t>
      </w:r>
      <w:r w:rsidRPr="004B271E">
        <w:rPr>
          <w:b/>
          <w:bCs/>
        </w:rPr>
        <w:t>secure password</w:t>
      </w:r>
      <w:r w:rsidRPr="004B271E">
        <w:t xml:space="preserve"> or </w:t>
      </w:r>
      <w:r w:rsidRPr="004B271E">
        <w:rPr>
          <w:b/>
          <w:bCs/>
        </w:rPr>
        <w:t>2FA</w:t>
      </w:r>
      <w:r w:rsidRPr="004B271E">
        <w:t xml:space="preserve"> setup is enabled for the voter.</w:t>
      </w:r>
    </w:p>
    <w:p w14:paraId="454419BD" w14:textId="77777777" w:rsidR="004B271E" w:rsidRPr="004B271E" w:rsidRDefault="004B271E" w:rsidP="004B271E">
      <w:pPr>
        <w:numPr>
          <w:ilvl w:val="0"/>
          <w:numId w:val="24"/>
        </w:numPr>
      </w:pPr>
      <w:r w:rsidRPr="004B271E">
        <w:rPr>
          <w:b/>
          <w:bCs/>
        </w:rPr>
        <w:t>Profile Creation</w:t>
      </w:r>
      <w:r w:rsidRPr="004B271E">
        <w:t>:</w:t>
      </w:r>
    </w:p>
    <w:p w14:paraId="609C3403" w14:textId="77777777" w:rsidR="004B271E" w:rsidRPr="004B271E" w:rsidRDefault="004B271E" w:rsidP="004B271E">
      <w:pPr>
        <w:numPr>
          <w:ilvl w:val="1"/>
          <w:numId w:val="24"/>
        </w:numPr>
      </w:pPr>
      <w:r w:rsidRPr="004B271E">
        <w:t>The system stores the voter’s profile and login credentials.</w:t>
      </w:r>
    </w:p>
    <w:p w14:paraId="63843473" w14:textId="77777777" w:rsidR="004B271E" w:rsidRPr="004B271E" w:rsidRDefault="004B271E" w:rsidP="004B271E">
      <w:pPr>
        <w:numPr>
          <w:ilvl w:val="1"/>
          <w:numId w:val="24"/>
        </w:numPr>
      </w:pPr>
      <w:r w:rsidRPr="004B271E">
        <w:t>Voter receives an email confirmation and instructions to access the system.</w:t>
      </w:r>
    </w:p>
    <w:p w14:paraId="61DD060D" w14:textId="77777777" w:rsidR="004B271E" w:rsidRPr="004B271E" w:rsidRDefault="004B271E" w:rsidP="004B271E">
      <w:pPr>
        <w:numPr>
          <w:ilvl w:val="0"/>
          <w:numId w:val="24"/>
        </w:numPr>
      </w:pPr>
      <w:r w:rsidRPr="004B271E">
        <w:rPr>
          <w:b/>
          <w:bCs/>
        </w:rPr>
        <w:t>Login</w:t>
      </w:r>
      <w:r w:rsidRPr="004B271E">
        <w:t>:</w:t>
      </w:r>
    </w:p>
    <w:p w14:paraId="773E1E99" w14:textId="77777777" w:rsidR="004B271E" w:rsidRPr="004B271E" w:rsidRDefault="004B271E" w:rsidP="004B271E">
      <w:pPr>
        <w:numPr>
          <w:ilvl w:val="1"/>
          <w:numId w:val="24"/>
        </w:numPr>
      </w:pPr>
      <w:r w:rsidRPr="004B271E">
        <w:t>The voter uses their credentials to log into the system to cast votes during the election.</w:t>
      </w:r>
    </w:p>
    <w:p w14:paraId="2528D9C8" w14:textId="77777777" w:rsidR="004B271E" w:rsidRPr="004B271E" w:rsidRDefault="00000000" w:rsidP="004B271E">
      <w:r>
        <w:pict w14:anchorId="749E72D2">
          <v:rect id="_x0000_i1041" style="width:0;height:1.5pt" o:hralign="center" o:hrstd="t" o:hr="t" fillcolor="#a0a0a0" stroked="f"/>
        </w:pict>
      </w:r>
    </w:p>
    <w:p w14:paraId="2B378D6C" w14:textId="77777777" w:rsidR="004B271E" w:rsidRPr="004B271E" w:rsidRDefault="004B271E" w:rsidP="004B271E">
      <w:pPr>
        <w:rPr>
          <w:b/>
          <w:bCs/>
        </w:rPr>
      </w:pPr>
      <w:r w:rsidRPr="004B271E">
        <w:rPr>
          <w:b/>
          <w:bCs/>
        </w:rPr>
        <w:t>2. Election Setup Workflow</w:t>
      </w:r>
    </w:p>
    <w:p w14:paraId="0D3931D1" w14:textId="77777777" w:rsidR="004B271E" w:rsidRPr="004B271E" w:rsidRDefault="004B271E" w:rsidP="004B271E">
      <w:r w:rsidRPr="004B271E">
        <w:rPr>
          <w:b/>
          <w:bCs/>
        </w:rPr>
        <w:t>Objective</w:t>
      </w:r>
      <w:r w:rsidRPr="004B271E">
        <w:t>: To allow Election Admins to set up elections, assign candidates, and configure voting options.</w:t>
      </w:r>
    </w:p>
    <w:p w14:paraId="6638E0A3" w14:textId="77777777" w:rsidR="004B271E" w:rsidRPr="004B271E" w:rsidRDefault="004B271E" w:rsidP="004B271E">
      <w:r w:rsidRPr="004B271E">
        <w:rPr>
          <w:b/>
          <w:bCs/>
        </w:rPr>
        <w:t>Actors</w:t>
      </w:r>
      <w:r w:rsidRPr="004B271E">
        <w:t xml:space="preserve">: </w:t>
      </w:r>
      <w:proofErr w:type="spellStart"/>
      <w:r w:rsidRPr="004B271E">
        <w:t>ElectionAdmin</w:t>
      </w:r>
      <w:proofErr w:type="spellEnd"/>
    </w:p>
    <w:p w14:paraId="2F0EB285" w14:textId="77777777" w:rsidR="004B271E" w:rsidRPr="004B271E" w:rsidRDefault="004B271E" w:rsidP="004B271E">
      <w:r w:rsidRPr="004B271E">
        <w:rPr>
          <w:b/>
          <w:bCs/>
        </w:rPr>
        <w:t>Steps</w:t>
      </w:r>
      <w:r w:rsidRPr="004B271E">
        <w:t>:</w:t>
      </w:r>
    </w:p>
    <w:p w14:paraId="61E361F8" w14:textId="77777777" w:rsidR="004B271E" w:rsidRPr="004B271E" w:rsidRDefault="004B271E" w:rsidP="004B271E">
      <w:pPr>
        <w:numPr>
          <w:ilvl w:val="0"/>
          <w:numId w:val="25"/>
        </w:numPr>
      </w:pPr>
      <w:r w:rsidRPr="004B271E">
        <w:rPr>
          <w:b/>
          <w:bCs/>
        </w:rPr>
        <w:t>Admin Login</w:t>
      </w:r>
      <w:r w:rsidRPr="004B271E">
        <w:t>:</w:t>
      </w:r>
    </w:p>
    <w:p w14:paraId="6B325623" w14:textId="77777777" w:rsidR="004B271E" w:rsidRPr="004B271E" w:rsidRDefault="004B271E" w:rsidP="004B271E">
      <w:pPr>
        <w:numPr>
          <w:ilvl w:val="1"/>
          <w:numId w:val="25"/>
        </w:numPr>
      </w:pPr>
      <w:r w:rsidRPr="004B271E">
        <w:t xml:space="preserve">The </w:t>
      </w:r>
      <w:proofErr w:type="spellStart"/>
      <w:r w:rsidRPr="004B271E">
        <w:t>ElectionAdmin</w:t>
      </w:r>
      <w:proofErr w:type="spellEnd"/>
      <w:r w:rsidRPr="004B271E">
        <w:t xml:space="preserve"> logs into the system using admin credentials.</w:t>
      </w:r>
    </w:p>
    <w:p w14:paraId="051F5DE7" w14:textId="77777777" w:rsidR="004B271E" w:rsidRPr="004B271E" w:rsidRDefault="004B271E" w:rsidP="004B271E">
      <w:pPr>
        <w:numPr>
          <w:ilvl w:val="0"/>
          <w:numId w:val="25"/>
        </w:numPr>
      </w:pPr>
      <w:r w:rsidRPr="004B271E">
        <w:rPr>
          <w:b/>
          <w:bCs/>
        </w:rPr>
        <w:t>Election Creation</w:t>
      </w:r>
      <w:r w:rsidRPr="004B271E">
        <w:t>:</w:t>
      </w:r>
    </w:p>
    <w:p w14:paraId="1F620AA9" w14:textId="77777777" w:rsidR="004B271E" w:rsidRPr="004B271E" w:rsidRDefault="004B271E" w:rsidP="004B271E">
      <w:pPr>
        <w:numPr>
          <w:ilvl w:val="1"/>
          <w:numId w:val="25"/>
        </w:numPr>
      </w:pPr>
      <w:r w:rsidRPr="004B271E">
        <w:t xml:space="preserve">The </w:t>
      </w:r>
      <w:proofErr w:type="spellStart"/>
      <w:r w:rsidRPr="004B271E">
        <w:t>ElectionAdmin</w:t>
      </w:r>
      <w:proofErr w:type="spellEnd"/>
      <w:r w:rsidRPr="004B271E">
        <w:t xml:space="preserve"> clicks on "Create Election" and fills in election details (election type, date, and description).</w:t>
      </w:r>
    </w:p>
    <w:p w14:paraId="0F3FC186" w14:textId="77777777" w:rsidR="004B271E" w:rsidRPr="004B271E" w:rsidRDefault="004B271E" w:rsidP="004B271E">
      <w:pPr>
        <w:numPr>
          <w:ilvl w:val="1"/>
          <w:numId w:val="25"/>
        </w:numPr>
      </w:pPr>
      <w:r w:rsidRPr="004B271E">
        <w:t xml:space="preserve">The election is assigned to a particular </w:t>
      </w:r>
      <w:proofErr w:type="spellStart"/>
      <w:r w:rsidRPr="004B271E">
        <w:rPr>
          <w:b/>
          <w:bCs/>
        </w:rPr>
        <w:t>ElectionType</w:t>
      </w:r>
      <w:proofErr w:type="spellEnd"/>
      <w:r w:rsidRPr="004B271E">
        <w:t xml:space="preserve"> (local, national, referendum).</w:t>
      </w:r>
    </w:p>
    <w:p w14:paraId="1BEFFA23" w14:textId="77777777" w:rsidR="004B271E" w:rsidRPr="004B271E" w:rsidRDefault="004B271E" w:rsidP="004B271E">
      <w:pPr>
        <w:numPr>
          <w:ilvl w:val="0"/>
          <w:numId w:val="25"/>
        </w:numPr>
      </w:pPr>
      <w:r w:rsidRPr="004B271E">
        <w:rPr>
          <w:b/>
          <w:bCs/>
        </w:rPr>
        <w:t>Candidate Assignment</w:t>
      </w:r>
      <w:r w:rsidRPr="004B271E">
        <w:t>:</w:t>
      </w:r>
    </w:p>
    <w:p w14:paraId="605BDCFD" w14:textId="77777777" w:rsidR="004B271E" w:rsidRPr="004B271E" w:rsidRDefault="004B271E" w:rsidP="004B271E">
      <w:pPr>
        <w:numPr>
          <w:ilvl w:val="1"/>
          <w:numId w:val="25"/>
        </w:numPr>
      </w:pPr>
      <w:r w:rsidRPr="004B271E">
        <w:t xml:space="preserve">The </w:t>
      </w:r>
      <w:proofErr w:type="spellStart"/>
      <w:r w:rsidRPr="004B271E">
        <w:t>ElectionAdmin</w:t>
      </w:r>
      <w:proofErr w:type="spellEnd"/>
      <w:r w:rsidRPr="004B271E">
        <w:t xml:space="preserve"> assigns eligible </w:t>
      </w:r>
      <w:r w:rsidRPr="004B271E">
        <w:rPr>
          <w:b/>
          <w:bCs/>
        </w:rPr>
        <w:t>candidates</w:t>
      </w:r>
      <w:r w:rsidRPr="004B271E">
        <w:t xml:space="preserve"> to the election.</w:t>
      </w:r>
    </w:p>
    <w:p w14:paraId="3F39D2AB" w14:textId="77777777" w:rsidR="004B271E" w:rsidRPr="004B271E" w:rsidRDefault="004B271E" w:rsidP="004B271E">
      <w:pPr>
        <w:numPr>
          <w:ilvl w:val="1"/>
          <w:numId w:val="25"/>
        </w:numPr>
      </w:pPr>
      <w:proofErr w:type="spellStart"/>
      <w:r w:rsidRPr="004B271E">
        <w:lastRenderedPageBreak/>
        <w:t>ElectionBooths</w:t>
      </w:r>
      <w:proofErr w:type="spellEnd"/>
      <w:r w:rsidRPr="004B271E">
        <w:t xml:space="preserve"> (virtual or physical) are assigned to manage the voting flow.</w:t>
      </w:r>
    </w:p>
    <w:p w14:paraId="2853AE28" w14:textId="77777777" w:rsidR="004B271E" w:rsidRPr="004B271E" w:rsidRDefault="004B271E" w:rsidP="004B271E">
      <w:pPr>
        <w:numPr>
          <w:ilvl w:val="0"/>
          <w:numId w:val="25"/>
        </w:numPr>
      </w:pPr>
      <w:r w:rsidRPr="004B271E">
        <w:rPr>
          <w:b/>
          <w:bCs/>
        </w:rPr>
        <w:t>Ballot Generation</w:t>
      </w:r>
      <w:r w:rsidRPr="004B271E">
        <w:t>:</w:t>
      </w:r>
    </w:p>
    <w:p w14:paraId="2D4D0BAD" w14:textId="77777777" w:rsidR="004B271E" w:rsidRPr="004B271E" w:rsidRDefault="004B271E" w:rsidP="004B271E">
      <w:pPr>
        <w:numPr>
          <w:ilvl w:val="1"/>
          <w:numId w:val="25"/>
        </w:numPr>
      </w:pPr>
      <w:r w:rsidRPr="004B271E">
        <w:t xml:space="preserve">The system automatically generates </w:t>
      </w:r>
      <w:r w:rsidRPr="004B271E">
        <w:rPr>
          <w:b/>
          <w:bCs/>
        </w:rPr>
        <w:t>digital ballots</w:t>
      </w:r>
      <w:r w:rsidRPr="004B271E">
        <w:t xml:space="preserve"> containing the list of candidates based on the election type.</w:t>
      </w:r>
    </w:p>
    <w:p w14:paraId="7FC5A8D6" w14:textId="77777777" w:rsidR="004B271E" w:rsidRPr="004B271E" w:rsidRDefault="004B271E" w:rsidP="004B271E">
      <w:pPr>
        <w:numPr>
          <w:ilvl w:val="1"/>
          <w:numId w:val="25"/>
        </w:numPr>
      </w:pPr>
      <w:r w:rsidRPr="004B271E">
        <w:t xml:space="preserve">The </w:t>
      </w:r>
      <w:proofErr w:type="spellStart"/>
      <w:r w:rsidRPr="004B271E">
        <w:t>ElectionAdmin</w:t>
      </w:r>
      <w:proofErr w:type="spellEnd"/>
      <w:r w:rsidRPr="004B271E">
        <w:t xml:space="preserve"> can customize the ballot (e.g., randomizing candidate order).</w:t>
      </w:r>
    </w:p>
    <w:p w14:paraId="5CEB1466" w14:textId="77777777" w:rsidR="004B271E" w:rsidRPr="004B271E" w:rsidRDefault="004B271E" w:rsidP="004B271E">
      <w:pPr>
        <w:numPr>
          <w:ilvl w:val="0"/>
          <w:numId w:val="25"/>
        </w:numPr>
      </w:pPr>
      <w:r w:rsidRPr="004B271E">
        <w:rPr>
          <w:b/>
          <w:bCs/>
        </w:rPr>
        <w:t>Publishing</w:t>
      </w:r>
      <w:r w:rsidRPr="004B271E">
        <w:t>:</w:t>
      </w:r>
    </w:p>
    <w:p w14:paraId="417A743B" w14:textId="77777777" w:rsidR="004B271E" w:rsidRPr="004B271E" w:rsidRDefault="004B271E" w:rsidP="004B271E">
      <w:pPr>
        <w:numPr>
          <w:ilvl w:val="1"/>
          <w:numId w:val="25"/>
        </w:numPr>
      </w:pPr>
      <w:r w:rsidRPr="004B271E">
        <w:t xml:space="preserve">The election is published and notified to registered voters through the </w:t>
      </w:r>
      <w:r w:rsidRPr="004B271E">
        <w:rPr>
          <w:b/>
          <w:bCs/>
        </w:rPr>
        <w:t>Notification Module</w:t>
      </w:r>
      <w:r w:rsidRPr="004B271E">
        <w:t>.</w:t>
      </w:r>
    </w:p>
    <w:p w14:paraId="11C9D9D9" w14:textId="77777777" w:rsidR="004B271E" w:rsidRPr="004B271E" w:rsidRDefault="00000000" w:rsidP="004B271E">
      <w:r>
        <w:pict w14:anchorId="7DA7D60D">
          <v:rect id="_x0000_i1042" style="width:0;height:1.5pt" o:hralign="center" o:hrstd="t" o:hr="t" fillcolor="#a0a0a0" stroked="f"/>
        </w:pict>
      </w:r>
    </w:p>
    <w:p w14:paraId="07B70837" w14:textId="77777777" w:rsidR="004B271E" w:rsidRPr="004B271E" w:rsidRDefault="004B271E" w:rsidP="004B271E">
      <w:pPr>
        <w:rPr>
          <w:b/>
          <w:bCs/>
        </w:rPr>
      </w:pPr>
      <w:r w:rsidRPr="004B271E">
        <w:rPr>
          <w:b/>
          <w:bCs/>
        </w:rPr>
        <w:t>3. Vote Casting Workflow</w:t>
      </w:r>
    </w:p>
    <w:p w14:paraId="13C2EA2B" w14:textId="77777777" w:rsidR="004B271E" w:rsidRPr="004B271E" w:rsidRDefault="004B271E" w:rsidP="004B271E">
      <w:r w:rsidRPr="004B271E">
        <w:rPr>
          <w:b/>
          <w:bCs/>
        </w:rPr>
        <w:t>Objective</w:t>
      </w:r>
      <w:r w:rsidRPr="004B271E">
        <w:t>: To securely cast and record votes during the election.</w:t>
      </w:r>
    </w:p>
    <w:p w14:paraId="379E3256" w14:textId="77777777" w:rsidR="004B271E" w:rsidRPr="004B271E" w:rsidRDefault="004B271E" w:rsidP="004B271E">
      <w:r w:rsidRPr="004B271E">
        <w:rPr>
          <w:b/>
          <w:bCs/>
        </w:rPr>
        <w:t>Actors</w:t>
      </w:r>
      <w:r w:rsidRPr="004B271E">
        <w:t xml:space="preserve">: Voter, </w:t>
      </w:r>
      <w:proofErr w:type="spellStart"/>
      <w:r w:rsidRPr="004B271E">
        <w:t>ElectionAdmin</w:t>
      </w:r>
      <w:proofErr w:type="spellEnd"/>
    </w:p>
    <w:p w14:paraId="4AFDE85B" w14:textId="77777777" w:rsidR="004B271E" w:rsidRPr="004B271E" w:rsidRDefault="004B271E" w:rsidP="004B271E">
      <w:r w:rsidRPr="004B271E">
        <w:rPr>
          <w:b/>
          <w:bCs/>
        </w:rPr>
        <w:t>Steps</w:t>
      </w:r>
      <w:r w:rsidRPr="004B271E">
        <w:t>:</w:t>
      </w:r>
    </w:p>
    <w:p w14:paraId="09C7C01B" w14:textId="77777777" w:rsidR="004B271E" w:rsidRPr="004B271E" w:rsidRDefault="004B271E" w:rsidP="004B271E">
      <w:pPr>
        <w:numPr>
          <w:ilvl w:val="0"/>
          <w:numId w:val="26"/>
        </w:numPr>
      </w:pPr>
      <w:r w:rsidRPr="004B271E">
        <w:rPr>
          <w:b/>
          <w:bCs/>
        </w:rPr>
        <w:t>Voter Authentication</w:t>
      </w:r>
      <w:r w:rsidRPr="004B271E">
        <w:t>:</w:t>
      </w:r>
    </w:p>
    <w:p w14:paraId="4F218581" w14:textId="77777777" w:rsidR="004B271E" w:rsidRPr="004B271E" w:rsidRDefault="004B271E" w:rsidP="004B271E">
      <w:pPr>
        <w:numPr>
          <w:ilvl w:val="1"/>
          <w:numId w:val="26"/>
        </w:numPr>
      </w:pPr>
      <w:r w:rsidRPr="004B271E">
        <w:t xml:space="preserve">The voter logs into the system using their Voter ID and password or </w:t>
      </w:r>
      <w:r w:rsidRPr="004B271E">
        <w:rPr>
          <w:b/>
          <w:bCs/>
        </w:rPr>
        <w:t>2FA</w:t>
      </w:r>
      <w:r w:rsidRPr="004B271E">
        <w:t>.</w:t>
      </w:r>
    </w:p>
    <w:p w14:paraId="540B7A75" w14:textId="77777777" w:rsidR="004B271E" w:rsidRPr="004B271E" w:rsidRDefault="004B271E" w:rsidP="004B271E">
      <w:pPr>
        <w:numPr>
          <w:ilvl w:val="1"/>
          <w:numId w:val="26"/>
        </w:numPr>
      </w:pPr>
      <w:r w:rsidRPr="004B271E">
        <w:t>The system verifies their identity and checks if they are eligible to vote in the current election.</w:t>
      </w:r>
    </w:p>
    <w:p w14:paraId="5765B71D" w14:textId="77777777" w:rsidR="004B271E" w:rsidRPr="004B271E" w:rsidRDefault="004B271E" w:rsidP="004B271E">
      <w:pPr>
        <w:numPr>
          <w:ilvl w:val="0"/>
          <w:numId w:val="26"/>
        </w:numPr>
      </w:pPr>
      <w:r w:rsidRPr="004B271E">
        <w:rPr>
          <w:b/>
          <w:bCs/>
        </w:rPr>
        <w:t>Election Selection</w:t>
      </w:r>
      <w:r w:rsidRPr="004B271E">
        <w:t>:</w:t>
      </w:r>
    </w:p>
    <w:p w14:paraId="742EC0DA" w14:textId="77777777" w:rsidR="004B271E" w:rsidRPr="004B271E" w:rsidRDefault="004B271E" w:rsidP="004B271E">
      <w:pPr>
        <w:numPr>
          <w:ilvl w:val="1"/>
          <w:numId w:val="26"/>
        </w:numPr>
      </w:pPr>
      <w:r w:rsidRPr="004B271E">
        <w:t>The voter selects the active election in which they want to participate.</w:t>
      </w:r>
    </w:p>
    <w:p w14:paraId="40A96BEC" w14:textId="77777777" w:rsidR="004B271E" w:rsidRPr="004B271E" w:rsidRDefault="004B271E" w:rsidP="004B271E">
      <w:pPr>
        <w:numPr>
          <w:ilvl w:val="0"/>
          <w:numId w:val="26"/>
        </w:numPr>
      </w:pPr>
      <w:r w:rsidRPr="004B271E">
        <w:rPr>
          <w:b/>
          <w:bCs/>
        </w:rPr>
        <w:t>Vote Casting</w:t>
      </w:r>
      <w:r w:rsidRPr="004B271E">
        <w:t>:</w:t>
      </w:r>
    </w:p>
    <w:p w14:paraId="3E9E18F9" w14:textId="77777777" w:rsidR="004B271E" w:rsidRPr="004B271E" w:rsidRDefault="004B271E" w:rsidP="004B271E">
      <w:pPr>
        <w:numPr>
          <w:ilvl w:val="1"/>
          <w:numId w:val="26"/>
        </w:numPr>
      </w:pPr>
      <w:r w:rsidRPr="004B271E">
        <w:t xml:space="preserve">The voter is presented with a </w:t>
      </w:r>
      <w:r w:rsidRPr="004B271E">
        <w:rPr>
          <w:b/>
          <w:bCs/>
        </w:rPr>
        <w:t>digital ballot</w:t>
      </w:r>
      <w:r w:rsidRPr="004B271E">
        <w:t xml:space="preserve"> listing the candidates or options.</w:t>
      </w:r>
    </w:p>
    <w:p w14:paraId="5230D2EF" w14:textId="77777777" w:rsidR="004B271E" w:rsidRPr="004B271E" w:rsidRDefault="004B271E" w:rsidP="004B271E">
      <w:pPr>
        <w:numPr>
          <w:ilvl w:val="1"/>
          <w:numId w:val="26"/>
        </w:numPr>
      </w:pPr>
      <w:r w:rsidRPr="004B271E">
        <w:t>The voter selects their preferred candidate and submits the vote.</w:t>
      </w:r>
    </w:p>
    <w:p w14:paraId="361909CB" w14:textId="77777777" w:rsidR="004B271E" w:rsidRPr="004B271E" w:rsidRDefault="004B271E" w:rsidP="004B271E">
      <w:pPr>
        <w:numPr>
          <w:ilvl w:val="0"/>
          <w:numId w:val="26"/>
        </w:numPr>
      </w:pPr>
      <w:r w:rsidRPr="004B271E">
        <w:rPr>
          <w:b/>
          <w:bCs/>
        </w:rPr>
        <w:t>Vote Confirmation</w:t>
      </w:r>
      <w:r w:rsidRPr="004B271E">
        <w:t>:</w:t>
      </w:r>
    </w:p>
    <w:p w14:paraId="79998AF5" w14:textId="77777777" w:rsidR="004B271E" w:rsidRPr="004B271E" w:rsidRDefault="004B271E" w:rsidP="004B271E">
      <w:pPr>
        <w:numPr>
          <w:ilvl w:val="1"/>
          <w:numId w:val="26"/>
        </w:numPr>
      </w:pPr>
      <w:r w:rsidRPr="004B271E">
        <w:t>The system displays a confirmation screen, summarizing the voter’s choice.</w:t>
      </w:r>
    </w:p>
    <w:p w14:paraId="1274CD85" w14:textId="77777777" w:rsidR="004B271E" w:rsidRPr="004B271E" w:rsidRDefault="004B271E" w:rsidP="004B271E">
      <w:pPr>
        <w:numPr>
          <w:ilvl w:val="1"/>
          <w:numId w:val="26"/>
        </w:numPr>
      </w:pPr>
      <w:r w:rsidRPr="004B271E">
        <w:t>The voter confirms their vote submission.</w:t>
      </w:r>
    </w:p>
    <w:p w14:paraId="25FD2C2D" w14:textId="77777777" w:rsidR="004B271E" w:rsidRPr="004B271E" w:rsidRDefault="004B271E" w:rsidP="004B271E">
      <w:pPr>
        <w:numPr>
          <w:ilvl w:val="0"/>
          <w:numId w:val="26"/>
        </w:numPr>
      </w:pPr>
      <w:r w:rsidRPr="004B271E">
        <w:rPr>
          <w:b/>
          <w:bCs/>
        </w:rPr>
        <w:t>Vote Recording</w:t>
      </w:r>
      <w:r w:rsidRPr="004B271E">
        <w:t>:</w:t>
      </w:r>
    </w:p>
    <w:p w14:paraId="7C949169" w14:textId="77777777" w:rsidR="004B271E" w:rsidRPr="004B271E" w:rsidRDefault="004B271E" w:rsidP="004B271E">
      <w:pPr>
        <w:numPr>
          <w:ilvl w:val="1"/>
          <w:numId w:val="26"/>
        </w:numPr>
      </w:pPr>
      <w:r w:rsidRPr="004B271E">
        <w:t>The system securely records the vote, encrypts it, and stores it in the database.</w:t>
      </w:r>
    </w:p>
    <w:p w14:paraId="6A9B6BE4" w14:textId="77777777" w:rsidR="004B271E" w:rsidRPr="004B271E" w:rsidRDefault="004B271E" w:rsidP="004B271E">
      <w:pPr>
        <w:numPr>
          <w:ilvl w:val="0"/>
          <w:numId w:val="26"/>
        </w:numPr>
      </w:pPr>
      <w:r w:rsidRPr="004B271E">
        <w:rPr>
          <w:b/>
          <w:bCs/>
        </w:rPr>
        <w:t>Post-Vote Notification</w:t>
      </w:r>
      <w:r w:rsidRPr="004B271E">
        <w:t>:</w:t>
      </w:r>
    </w:p>
    <w:p w14:paraId="678708AE" w14:textId="77777777" w:rsidR="004B271E" w:rsidRPr="004B271E" w:rsidRDefault="004B271E" w:rsidP="004B271E">
      <w:pPr>
        <w:numPr>
          <w:ilvl w:val="1"/>
          <w:numId w:val="26"/>
        </w:numPr>
      </w:pPr>
      <w:r w:rsidRPr="004B271E">
        <w:t>A notification is sent to the voter confirming that their vote has been cast successfully.</w:t>
      </w:r>
    </w:p>
    <w:p w14:paraId="4264E8E8" w14:textId="77777777" w:rsidR="004B271E" w:rsidRPr="004B271E" w:rsidRDefault="00000000" w:rsidP="004B271E">
      <w:r>
        <w:pict w14:anchorId="2ACBA2FD">
          <v:rect id="_x0000_i1043" style="width:0;height:1.5pt" o:hralign="center" o:hrstd="t" o:hr="t" fillcolor="#a0a0a0" stroked="f"/>
        </w:pict>
      </w:r>
    </w:p>
    <w:p w14:paraId="3447E320" w14:textId="77777777" w:rsidR="004B271E" w:rsidRPr="004B271E" w:rsidRDefault="004B271E" w:rsidP="004B271E">
      <w:pPr>
        <w:rPr>
          <w:b/>
          <w:bCs/>
        </w:rPr>
      </w:pPr>
      <w:r w:rsidRPr="004B271E">
        <w:rPr>
          <w:b/>
          <w:bCs/>
        </w:rPr>
        <w:t>4. Result Calculation Workflow</w:t>
      </w:r>
    </w:p>
    <w:p w14:paraId="44E10A1B" w14:textId="77777777" w:rsidR="004B271E" w:rsidRPr="004B271E" w:rsidRDefault="004B271E" w:rsidP="004B271E">
      <w:r w:rsidRPr="004B271E">
        <w:rPr>
          <w:b/>
          <w:bCs/>
        </w:rPr>
        <w:t>Objective</w:t>
      </w:r>
      <w:r w:rsidRPr="004B271E">
        <w:t>: To calculate and display election results based on the votes cast.</w:t>
      </w:r>
    </w:p>
    <w:p w14:paraId="084D9297" w14:textId="77777777" w:rsidR="004B271E" w:rsidRPr="004B271E" w:rsidRDefault="004B271E" w:rsidP="004B271E">
      <w:r w:rsidRPr="004B271E">
        <w:rPr>
          <w:b/>
          <w:bCs/>
        </w:rPr>
        <w:t>Actors</w:t>
      </w:r>
      <w:r w:rsidRPr="004B271E">
        <w:t xml:space="preserve">: </w:t>
      </w:r>
      <w:proofErr w:type="spellStart"/>
      <w:r w:rsidRPr="004B271E">
        <w:t>ElectionAdmin</w:t>
      </w:r>
      <w:proofErr w:type="spellEnd"/>
      <w:r w:rsidRPr="004B271E">
        <w:t>, Voter, Candidate</w:t>
      </w:r>
    </w:p>
    <w:p w14:paraId="22FD6A19" w14:textId="77777777" w:rsidR="004B271E" w:rsidRPr="004B271E" w:rsidRDefault="004B271E" w:rsidP="004B271E">
      <w:r w:rsidRPr="004B271E">
        <w:rPr>
          <w:b/>
          <w:bCs/>
        </w:rPr>
        <w:t>Steps</w:t>
      </w:r>
      <w:r w:rsidRPr="004B271E">
        <w:t>:</w:t>
      </w:r>
    </w:p>
    <w:p w14:paraId="6EDC003E" w14:textId="77777777" w:rsidR="004B271E" w:rsidRPr="004B271E" w:rsidRDefault="004B271E" w:rsidP="004B271E">
      <w:pPr>
        <w:numPr>
          <w:ilvl w:val="0"/>
          <w:numId w:val="27"/>
        </w:numPr>
      </w:pPr>
      <w:r w:rsidRPr="004B271E">
        <w:rPr>
          <w:b/>
          <w:bCs/>
        </w:rPr>
        <w:t>Vote Counting</w:t>
      </w:r>
      <w:r w:rsidRPr="004B271E">
        <w:t>:</w:t>
      </w:r>
    </w:p>
    <w:p w14:paraId="09024F73" w14:textId="77777777" w:rsidR="004B271E" w:rsidRPr="004B271E" w:rsidRDefault="004B271E" w:rsidP="004B271E">
      <w:pPr>
        <w:numPr>
          <w:ilvl w:val="1"/>
          <w:numId w:val="27"/>
        </w:numPr>
      </w:pPr>
      <w:r w:rsidRPr="004B271E">
        <w:t>As votes are cast, the system automatically counts them in real-time.</w:t>
      </w:r>
    </w:p>
    <w:p w14:paraId="38AEAB3F" w14:textId="77777777" w:rsidR="004B271E" w:rsidRPr="004B271E" w:rsidRDefault="004B271E" w:rsidP="004B271E">
      <w:pPr>
        <w:numPr>
          <w:ilvl w:val="1"/>
          <w:numId w:val="27"/>
        </w:numPr>
      </w:pPr>
      <w:r w:rsidRPr="004B271E">
        <w:t>Each vote is tallied according to the election rules (e.g., majority, proportional representation).</w:t>
      </w:r>
    </w:p>
    <w:p w14:paraId="1FEC59C5" w14:textId="77777777" w:rsidR="004B271E" w:rsidRPr="004B271E" w:rsidRDefault="004B271E" w:rsidP="004B271E">
      <w:pPr>
        <w:numPr>
          <w:ilvl w:val="0"/>
          <w:numId w:val="27"/>
        </w:numPr>
      </w:pPr>
      <w:r w:rsidRPr="004B271E">
        <w:rPr>
          <w:b/>
          <w:bCs/>
        </w:rPr>
        <w:lastRenderedPageBreak/>
        <w:t>Result Calculation</w:t>
      </w:r>
      <w:r w:rsidRPr="004B271E">
        <w:t>:</w:t>
      </w:r>
    </w:p>
    <w:p w14:paraId="493C91CA" w14:textId="77777777" w:rsidR="004B271E" w:rsidRPr="004B271E" w:rsidRDefault="004B271E" w:rsidP="004B271E">
      <w:pPr>
        <w:numPr>
          <w:ilvl w:val="1"/>
          <w:numId w:val="27"/>
        </w:numPr>
      </w:pPr>
      <w:r w:rsidRPr="004B271E">
        <w:t>After the election ends, the system finalizes the vote count.</w:t>
      </w:r>
    </w:p>
    <w:p w14:paraId="33B1C734" w14:textId="77777777" w:rsidR="004B271E" w:rsidRPr="004B271E" w:rsidRDefault="004B271E" w:rsidP="004B271E">
      <w:pPr>
        <w:numPr>
          <w:ilvl w:val="1"/>
          <w:numId w:val="27"/>
        </w:numPr>
      </w:pPr>
      <w:r w:rsidRPr="004B271E">
        <w:t>The system determines the winning candidate(s) based on the election type.</w:t>
      </w:r>
    </w:p>
    <w:p w14:paraId="4633E10B" w14:textId="77777777" w:rsidR="004B271E" w:rsidRPr="004B271E" w:rsidRDefault="004B271E" w:rsidP="004B271E">
      <w:pPr>
        <w:numPr>
          <w:ilvl w:val="0"/>
          <w:numId w:val="27"/>
        </w:numPr>
      </w:pPr>
      <w:r w:rsidRPr="004B271E">
        <w:rPr>
          <w:b/>
          <w:bCs/>
        </w:rPr>
        <w:t>Result Display</w:t>
      </w:r>
      <w:r w:rsidRPr="004B271E">
        <w:t>:</w:t>
      </w:r>
    </w:p>
    <w:p w14:paraId="4F4D43F4" w14:textId="77777777" w:rsidR="004B271E" w:rsidRPr="004B271E" w:rsidRDefault="004B271E" w:rsidP="004B271E">
      <w:pPr>
        <w:numPr>
          <w:ilvl w:val="1"/>
          <w:numId w:val="27"/>
        </w:numPr>
      </w:pPr>
      <w:r w:rsidRPr="004B271E">
        <w:t xml:space="preserve">The system displays the election results on the user dashboard (for </w:t>
      </w:r>
      <w:proofErr w:type="spellStart"/>
      <w:r w:rsidRPr="004B271E">
        <w:t>ElectionAdmin</w:t>
      </w:r>
      <w:proofErr w:type="spellEnd"/>
      <w:r w:rsidRPr="004B271E">
        <w:t>, voters, and candidates).</w:t>
      </w:r>
    </w:p>
    <w:p w14:paraId="6234C320" w14:textId="77777777" w:rsidR="004B271E" w:rsidRPr="004B271E" w:rsidRDefault="004B271E" w:rsidP="004B271E">
      <w:pPr>
        <w:numPr>
          <w:ilvl w:val="1"/>
          <w:numId w:val="27"/>
        </w:numPr>
      </w:pPr>
      <w:r w:rsidRPr="004B271E">
        <w:t>Results are shown in both numeric and graphical formats (pie charts, bar graphs).</w:t>
      </w:r>
    </w:p>
    <w:p w14:paraId="1D2E9A83" w14:textId="77777777" w:rsidR="004B271E" w:rsidRPr="004B271E" w:rsidRDefault="004B271E" w:rsidP="004B271E">
      <w:pPr>
        <w:numPr>
          <w:ilvl w:val="0"/>
          <w:numId w:val="27"/>
        </w:numPr>
      </w:pPr>
      <w:r w:rsidRPr="004B271E">
        <w:rPr>
          <w:b/>
          <w:bCs/>
        </w:rPr>
        <w:t>Post-Election Reporting</w:t>
      </w:r>
      <w:r w:rsidRPr="004B271E">
        <w:t>:</w:t>
      </w:r>
    </w:p>
    <w:p w14:paraId="1FEA5F0B" w14:textId="77777777" w:rsidR="004B271E" w:rsidRPr="004B271E" w:rsidRDefault="004B271E" w:rsidP="004B271E">
      <w:pPr>
        <w:numPr>
          <w:ilvl w:val="1"/>
          <w:numId w:val="27"/>
        </w:numPr>
      </w:pPr>
      <w:r w:rsidRPr="004B271E">
        <w:t xml:space="preserve">The </w:t>
      </w:r>
      <w:proofErr w:type="spellStart"/>
      <w:r w:rsidRPr="004B271E">
        <w:t>ElectionAdmin</w:t>
      </w:r>
      <w:proofErr w:type="spellEnd"/>
      <w:r w:rsidRPr="004B271E">
        <w:t xml:space="preserve"> can generate </w:t>
      </w:r>
      <w:r w:rsidRPr="004B271E">
        <w:rPr>
          <w:b/>
          <w:bCs/>
        </w:rPr>
        <w:t>detailed reports</w:t>
      </w:r>
      <w:r w:rsidRPr="004B271E">
        <w:t xml:space="preserve"> on voter turnout, vote counts, and winning percentages.</w:t>
      </w:r>
    </w:p>
    <w:p w14:paraId="7D4CFF76" w14:textId="77777777" w:rsidR="004B271E" w:rsidRPr="004B271E" w:rsidRDefault="004B271E" w:rsidP="004B271E">
      <w:pPr>
        <w:numPr>
          <w:ilvl w:val="0"/>
          <w:numId w:val="27"/>
        </w:numPr>
      </w:pPr>
      <w:r w:rsidRPr="004B271E">
        <w:rPr>
          <w:b/>
          <w:bCs/>
        </w:rPr>
        <w:t>Result Announcement</w:t>
      </w:r>
      <w:r w:rsidRPr="004B271E">
        <w:t>:</w:t>
      </w:r>
    </w:p>
    <w:p w14:paraId="0DF1433D" w14:textId="77777777" w:rsidR="004B271E" w:rsidRPr="004B271E" w:rsidRDefault="004B271E" w:rsidP="004B271E">
      <w:pPr>
        <w:numPr>
          <w:ilvl w:val="1"/>
          <w:numId w:val="27"/>
        </w:numPr>
      </w:pPr>
      <w:r w:rsidRPr="004B271E">
        <w:t>Notifications are sent to all voters and candidates informing them of the election results.</w:t>
      </w:r>
    </w:p>
    <w:p w14:paraId="7BAD27E4" w14:textId="77777777" w:rsidR="004B271E" w:rsidRPr="004B271E" w:rsidRDefault="00000000" w:rsidP="004B271E">
      <w:r>
        <w:pict w14:anchorId="61389DE6">
          <v:rect id="_x0000_i1044" style="width:0;height:1.5pt" o:hralign="center" o:hrstd="t" o:hr="t" fillcolor="#a0a0a0" stroked="f"/>
        </w:pict>
      </w:r>
    </w:p>
    <w:p w14:paraId="3CE04087" w14:textId="77777777" w:rsidR="004B271E" w:rsidRPr="004B271E" w:rsidRDefault="004B271E" w:rsidP="004B271E">
      <w:pPr>
        <w:rPr>
          <w:b/>
          <w:bCs/>
        </w:rPr>
      </w:pPr>
      <w:r w:rsidRPr="004B271E">
        <w:rPr>
          <w:b/>
          <w:bCs/>
        </w:rPr>
        <w:t>5. Candidate Management Workflow</w:t>
      </w:r>
    </w:p>
    <w:p w14:paraId="021847B3" w14:textId="77777777" w:rsidR="004B271E" w:rsidRPr="004B271E" w:rsidRDefault="004B271E" w:rsidP="004B271E">
      <w:r w:rsidRPr="004B271E">
        <w:rPr>
          <w:b/>
          <w:bCs/>
        </w:rPr>
        <w:t>Objective</w:t>
      </w:r>
      <w:r w:rsidRPr="004B271E">
        <w:t>: To manage candidate registration, campaigns, and monitor their vote count.</w:t>
      </w:r>
    </w:p>
    <w:p w14:paraId="78834A88" w14:textId="77777777" w:rsidR="004B271E" w:rsidRPr="004B271E" w:rsidRDefault="004B271E" w:rsidP="004B271E">
      <w:r w:rsidRPr="004B271E">
        <w:rPr>
          <w:b/>
          <w:bCs/>
        </w:rPr>
        <w:t>Actors</w:t>
      </w:r>
      <w:r w:rsidRPr="004B271E">
        <w:t xml:space="preserve">: Candidate, </w:t>
      </w:r>
      <w:proofErr w:type="spellStart"/>
      <w:r w:rsidRPr="004B271E">
        <w:t>ElectionAdmin</w:t>
      </w:r>
      <w:proofErr w:type="spellEnd"/>
    </w:p>
    <w:p w14:paraId="5FCF3F90" w14:textId="77777777" w:rsidR="004B271E" w:rsidRPr="004B271E" w:rsidRDefault="004B271E" w:rsidP="004B271E">
      <w:r w:rsidRPr="004B271E">
        <w:rPr>
          <w:b/>
          <w:bCs/>
        </w:rPr>
        <w:t>Steps</w:t>
      </w:r>
      <w:r w:rsidRPr="004B271E">
        <w:t>:</w:t>
      </w:r>
    </w:p>
    <w:p w14:paraId="2CC66755" w14:textId="77777777" w:rsidR="004B271E" w:rsidRPr="004B271E" w:rsidRDefault="004B271E" w:rsidP="004B271E">
      <w:pPr>
        <w:numPr>
          <w:ilvl w:val="0"/>
          <w:numId w:val="28"/>
        </w:numPr>
      </w:pPr>
      <w:r w:rsidRPr="004B271E">
        <w:rPr>
          <w:b/>
          <w:bCs/>
        </w:rPr>
        <w:t>Candidate Registration</w:t>
      </w:r>
      <w:r w:rsidRPr="004B271E">
        <w:t>:</w:t>
      </w:r>
    </w:p>
    <w:p w14:paraId="5276F08F" w14:textId="77777777" w:rsidR="004B271E" w:rsidRPr="004B271E" w:rsidRDefault="004B271E" w:rsidP="004B271E">
      <w:pPr>
        <w:numPr>
          <w:ilvl w:val="1"/>
          <w:numId w:val="28"/>
        </w:numPr>
      </w:pPr>
      <w:r w:rsidRPr="004B271E">
        <w:t xml:space="preserve">Candidates are registered by the </w:t>
      </w:r>
      <w:proofErr w:type="spellStart"/>
      <w:r w:rsidRPr="004B271E">
        <w:t>ElectionAdmin</w:t>
      </w:r>
      <w:proofErr w:type="spellEnd"/>
      <w:r w:rsidRPr="004B271E">
        <w:t xml:space="preserve"> and linked to an election.</w:t>
      </w:r>
    </w:p>
    <w:p w14:paraId="37F77F22" w14:textId="77777777" w:rsidR="004B271E" w:rsidRPr="004B271E" w:rsidRDefault="004B271E" w:rsidP="004B271E">
      <w:pPr>
        <w:numPr>
          <w:ilvl w:val="0"/>
          <w:numId w:val="28"/>
        </w:numPr>
      </w:pPr>
      <w:r w:rsidRPr="004B271E">
        <w:rPr>
          <w:b/>
          <w:bCs/>
        </w:rPr>
        <w:t>Profile Management</w:t>
      </w:r>
      <w:r w:rsidRPr="004B271E">
        <w:t>:</w:t>
      </w:r>
    </w:p>
    <w:p w14:paraId="2CD50562" w14:textId="77777777" w:rsidR="004B271E" w:rsidRPr="004B271E" w:rsidRDefault="004B271E" w:rsidP="004B271E">
      <w:pPr>
        <w:numPr>
          <w:ilvl w:val="1"/>
          <w:numId w:val="28"/>
        </w:numPr>
      </w:pPr>
      <w:r w:rsidRPr="004B271E">
        <w:t>The candidate can log in and manage their profile, including updating personal information and campaign details.</w:t>
      </w:r>
    </w:p>
    <w:p w14:paraId="033C45C4" w14:textId="77777777" w:rsidR="004B271E" w:rsidRPr="004B271E" w:rsidRDefault="004B271E" w:rsidP="004B271E">
      <w:pPr>
        <w:numPr>
          <w:ilvl w:val="0"/>
          <w:numId w:val="28"/>
        </w:numPr>
      </w:pPr>
      <w:r w:rsidRPr="004B271E">
        <w:rPr>
          <w:b/>
          <w:bCs/>
        </w:rPr>
        <w:t>Campaign Information</w:t>
      </w:r>
      <w:r w:rsidRPr="004B271E">
        <w:t>:</w:t>
      </w:r>
    </w:p>
    <w:p w14:paraId="3A4D166B" w14:textId="77777777" w:rsidR="004B271E" w:rsidRPr="004B271E" w:rsidRDefault="004B271E" w:rsidP="004B271E">
      <w:pPr>
        <w:numPr>
          <w:ilvl w:val="1"/>
          <w:numId w:val="28"/>
        </w:numPr>
      </w:pPr>
      <w:r w:rsidRPr="004B271E">
        <w:t>Candidates upload campaign materials (manifestos, videos) and set up their campaign page.</w:t>
      </w:r>
    </w:p>
    <w:p w14:paraId="3A61D2C7" w14:textId="77777777" w:rsidR="004B271E" w:rsidRPr="004B271E" w:rsidRDefault="004B271E" w:rsidP="004B271E">
      <w:pPr>
        <w:numPr>
          <w:ilvl w:val="0"/>
          <w:numId w:val="28"/>
        </w:numPr>
      </w:pPr>
      <w:r w:rsidRPr="004B271E">
        <w:rPr>
          <w:b/>
          <w:bCs/>
        </w:rPr>
        <w:t>Vote Tracking</w:t>
      </w:r>
      <w:r w:rsidRPr="004B271E">
        <w:t>:</w:t>
      </w:r>
    </w:p>
    <w:p w14:paraId="55DFE6D8" w14:textId="77777777" w:rsidR="004B271E" w:rsidRPr="004B271E" w:rsidRDefault="004B271E" w:rsidP="004B271E">
      <w:pPr>
        <w:numPr>
          <w:ilvl w:val="1"/>
          <w:numId w:val="28"/>
        </w:numPr>
      </w:pPr>
      <w:r w:rsidRPr="004B271E">
        <w:t>During the election, candidates can monitor real-time vote counts through their dashboard.</w:t>
      </w:r>
    </w:p>
    <w:p w14:paraId="09A7E269" w14:textId="77777777" w:rsidR="004B271E" w:rsidRPr="004B271E" w:rsidRDefault="004B271E" w:rsidP="004B271E">
      <w:pPr>
        <w:numPr>
          <w:ilvl w:val="1"/>
          <w:numId w:val="28"/>
        </w:numPr>
      </w:pPr>
      <w:r w:rsidRPr="004B271E">
        <w:t>After the election, candidates receive notifications with detailed vote breakdowns and their final standing.</w:t>
      </w:r>
    </w:p>
    <w:p w14:paraId="08A585E1" w14:textId="77777777" w:rsidR="004B271E" w:rsidRPr="004B271E" w:rsidRDefault="00000000" w:rsidP="004B271E">
      <w:r>
        <w:pict w14:anchorId="540E602A">
          <v:rect id="_x0000_i1045" style="width:0;height:1.5pt" o:hralign="center" o:hrstd="t" o:hr="t" fillcolor="#a0a0a0" stroked="f"/>
        </w:pict>
      </w:r>
    </w:p>
    <w:p w14:paraId="510DB0E6" w14:textId="77777777" w:rsidR="004B271E" w:rsidRPr="004B271E" w:rsidRDefault="004B271E" w:rsidP="004B271E">
      <w:pPr>
        <w:rPr>
          <w:b/>
          <w:bCs/>
        </w:rPr>
      </w:pPr>
      <w:r w:rsidRPr="004B271E">
        <w:rPr>
          <w:b/>
          <w:bCs/>
        </w:rPr>
        <w:t>6. Security Workflow</w:t>
      </w:r>
    </w:p>
    <w:p w14:paraId="15484F2F" w14:textId="77777777" w:rsidR="004B271E" w:rsidRPr="004B271E" w:rsidRDefault="004B271E" w:rsidP="004B271E">
      <w:r w:rsidRPr="004B271E">
        <w:rPr>
          <w:b/>
          <w:bCs/>
        </w:rPr>
        <w:t>Objective</w:t>
      </w:r>
      <w:r w:rsidRPr="004B271E">
        <w:t>: To ensure secure voter authentication, data encryption, and prevent fraud.</w:t>
      </w:r>
    </w:p>
    <w:p w14:paraId="12127992" w14:textId="77777777" w:rsidR="004B271E" w:rsidRPr="004B271E" w:rsidRDefault="004B271E" w:rsidP="004B271E">
      <w:r w:rsidRPr="004B271E">
        <w:rPr>
          <w:b/>
          <w:bCs/>
        </w:rPr>
        <w:t>Actors</w:t>
      </w:r>
      <w:r w:rsidRPr="004B271E">
        <w:t xml:space="preserve">: Voter, </w:t>
      </w:r>
      <w:proofErr w:type="spellStart"/>
      <w:r w:rsidRPr="004B271E">
        <w:t>ElectionAdmin</w:t>
      </w:r>
      <w:proofErr w:type="spellEnd"/>
      <w:r w:rsidRPr="004B271E">
        <w:t>, System</w:t>
      </w:r>
    </w:p>
    <w:p w14:paraId="69CE920E" w14:textId="77777777" w:rsidR="004B271E" w:rsidRPr="004B271E" w:rsidRDefault="004B271E" w:rsidP="004B271E">
      <w:r w:rsidRPr="004B271E">
        <w:rPr>
          <w:b/>
          <w:bCs/>
        </w:rPr>
        <w:t>Steps</w:t>
      </w:r>
      <w:r w:rsidRPr="004B271E">
        <w:t>:</w:t>
      </w:r>
    </w:p>
    <w:p w14:paraId="34C60FE2" w14:textId="77777777" w:rsidR="004B271E" w:rsidRPr="004B271E" w:rsidRDefault="004B271E" w:rsidP="004B271E">
      <w:pPr>
        <w:numPr>
          <w:ilvl w:val="0"/>
          <w:numId w:val="29"/>
        </w:numPr>
      </w:pPr>
      <w:r w:rsidRPr="004B271E">
        <w:rPr>
          <w:b/>
          <w:bCs/>
        </w:rPr>
        <w:t>Voter Authentication</w:t>
      </w:r>
      <w:r w:rsidRPr="004B271E">
        <w:t>:</w:t>
      </w:r>
    </w:p>
    <w:p w14:paraId="2D5C210D" w14:textId="77777777" w:rsidR="004B271E" w:rsidRPr="004B271E" w:rsidRDefault="004B271E" w:rsidP="004B271E">
      <w:pPr>
        <w:numPr>
          <w:ilvl w:val="1"/>
          <w:numId w:val="29"/>
        </w:numPr>
      </w:pPr>
      <w:r w:rsidRPr="004B271E">
        <w:t xml:space="preserve">The system verifies the voter’s identity using credentials (ID, password) and optional </w:t>
      </w:r>
      <w:r w:rsidRPr="004B271E">
        <w:rPr>
          <w:b/>
          <w:bCs/>
        </w:rPr>
        <w:t>two-factor authentication</w:t>
      </w:r>
      <w:r w:rsidRPr="004B271E">
        <w:t>.</w:t>
      </w:r>
    </w:p>
    <w:p w14:paraId="426CC24B" w14:textId="77777777" w:rsidR="004B271E" w:rsidRPr="004B271E" w:rsidRDefault="004B271E" w:rsidP="004B271E">
      <w:pPr>
        <w:numPr>
          <w:ilvl w:val="0"/>
          <w:numId w:val="29"/>
        </w:numPr>
      </w:pPr>
      <w:r w:rsidRPr="004B271E">
        <w:rPr>
          <w:b/>
          <w:bCs/>
        </w:rPr>
        <w:t>Data Encryption</w:t>
      </w:r>
      <w:r w:rsidRPr="004B271E">
        <w:t>:</w:t>
      </w:r>
    </w:p>
    <w:p w14:paraId="61669787" w14:textId="77777777" w:rsidR="004B271E" w:rsidRPr="004B271E" w:rsidRDefault="004B271E" w:rsidP="004B271E">
      <w:pPr>
        <w:numPr>
          <w:ilvl w:val="1"/>
          <w:numId w:val="29"/>
        </w:numPr>
      </w:pPr>
      <w:r w:rsidRPr="004B271E">
        <w:lastRenderedPageBreak/>
        <w:t>All voter data and votes are encrypted to ensure confidentiality.</w:t>
      </w:r>
    </w:p>
    <w:p w14:paraId="37CFFF8B" w14:textId="77777777" w:rsidR="004B271E" w:rsidRPr="004B271E" w:rsidRDefault="004B271E" w:rsidP="004B271E">
      <w:pPr>
        <w:numPr>
          <w:ilvl w:val="1"/>
          <w:numId w:val="29"/>
        </w:numPr>
      </w:pPr>
      <w:r w:rsidRPr="004B271E">
        <w:t>Secure communication protocols (e.g., SSL/TLS) are used to protect data in transit.</w:t>
      </w:r>
    </w:p>
    <w:p w14:paraId="418B47BF" w14:textId="77777777" w:rsidR="004B271E" w:rsidRPr="004B271E" w:rsidRDefault="004B271E" w:rsidP="004B271E">
      <w:pPr>
        <w:numPr>
          <w:ilvl w:val="0"/>
          <w:numId w:val="29"/>
        </w:numPr>
      </w:pPr>
      <w:r w:rsidRPr="004B271E">
        <w:rPr>
          <w:b/>
          <w:bCs/>
        </w:rPr>
        <w:t>Audit Logging</w:t>
      </w:r>
      <w:r w:rsidRPr="004B271E">
        <w:t>:</w:t>
      </w:r>
    </w:p>
    <w:p w14:paraId="174C3278" w14:textId="77777777" w:rsidR="004B271E" w:rsidRPr="004B271E" w:rsidRDefault="004B271E" w:rsidP="004B271E">
      <w:pPr>
        <w:numPr>
          <w:ilvl w:val="1"/>
          <w:numId w:val="29"/>
        </w:numPr>
      </w:pPr>
      <w:r w:rsidRPr="004B271E">
        <w:t xml:space="preserve">Every action, such as votes cast, system logins, and ballot generation, is recorded in an </w:t>
      </w:r>
      <w:r w:rsidRPr="004B271E">
        <w:rPr>
          <w:b/>
          <w:bCs/>
        </w:rPr>
        <w:t>audit log</w:t>
      </w:r>
      <w:r w:rsidRPr="004B271E">
        <w:t>.</w:t>
      </w:r>
    </w:p>
    <w:p w14:paraId="6138F564" w14:textId="77777777" w:rsidR="004B271E" w:rsidRPr="004B271E" w:rsidRDefault="004B271E" w:rsidP="004B271E">
      <w:pPr>
        <w:numPr>
          <w:ilvl w:val="1"/>
          <w:numId w:val="29"/>
        </w:numPr>
      </w:pPr>
      <w:proofErr w:type="spellStart"/>
      <w:r w:rsidRPr="004B271E">
        <w:t>ElectionAdmins</w:t>
      </w:r>
      <w:proofErr w:type="spellEnd"/>
      <w:r w:rsidRPr="004B271E">
        <w:t xml:space="preserve"> can review logs for security auditing.</w:t>
      </w:r>
    </w:p>
    <w:p w14:paraId="612AE853" w14:textId="77777777" w:rsidR="004B271E" w:rsidRPr="004B271E" w:rsidRDefault="004B271E" w:rsidP="004B271E">
      <w:pPr>
        <w:numPr>
          <w:ilvl w:val="0"/>
          <w:numId w:val="29"/>
        </w:numPr>
      </w:pPr>
      <w:r w:rsidRPr="004B271E">
        <w:rPr>
          <w:b/>
          <w:bCs/>
        </w:rPr>
        <w:t>Fraud Detection</w:t>
      </w:r>
      <w:r w:rsidRPr="004B271E">
        <w:t>:</w:t>
      </w:r>
    </w:p>
    <w:p w14:paraId="461FA0AD" w14:textId="77777777" w:rsidR="004B271E" w:rsidRPr="004B271E" w:rsidRDefault="004B271E" w:rsidP="004B271E">
      <w:pPr>
        <w:numPr>
          <w:ilvl w:val="1"/>
          <w:numId w:val="29"/>
        </w:numPr>
      </w:pPr>
      <w:r w:rsidRPr="004B271E">
        <w:t>The system automatically detects and flags any suspicious activities, such as multiple votes from the same ID or tampering attempts.</w:t>
      </w:r>
    </w:p>
    <w:p w14:paraId="4663F599" w14:textId="77777777" w:rsidR="004B271E" w:rsidRPr="004B271E" w:rsidRDefault="00000000" w:rsidP="004B271E">
      <w:r>
        <w:pict w14:anchorId="468BFC68">
          <v:rect id="_x0000_i1046" style="width:0;height:1.5pt" o:hralign="center" o:hrstd="t" o:hr="t" fillcolor="#a0a0a0" stroked="f"/>
        </w:pict>
      </w:r>
    </w:p>
    <w:p w14:paraId="03D1C5E1" w14:textId="77777777" w:rsidR="004B271E" w:rsidRPr="004B271E" w:rsidRDefault="004B271E" w:rsidP="004B271E">
      <w:pPr>
        <w:rPr>
          <w:b/>
          <w:bCs/>
        </w:rPr>
      </w:pPr>
      <w:r w:rsidRPr="004B271E">
        <w:rPr>
          <w:b/>
          <w:bCs/>
        </w:rPr>
        <w:t>7. Reporting Workflow</w:t>
      </w:r>
    </w:p>
    <w:p w14:paraId="21A0ED4E" w14:textId="77777777" w:rsidR="004B271E" w:rsidRPr="004B271E" w:rsidRDefault="004B271E" w:rsidP="004B271E">
      <w:r w:rsidRPr="004B271E">
        <w:rPr>
          <w:b/>
          <w:bCs/>
        </w:rPr>
        <w:t>Objective</w:t>
      </w:r>
      <w:r w:rsidRPr="004B271E">
        <w:t>: To generate comprehensive reports on elections, voter turnout, and results.</w:t>
      </w:r>
    </w:p>
    <w:p w14:paraId="35BC9564" w14:textId="77777777" w:rsidR="004B271E" w:rsidRPr="004B271E" w:rsidRDefault="004B271E" w:rsidP="004B271E">
      <w:r w:rsidRPr="004B271E">
        <w:rPr>
          <w:b/>
          <w:bCs/>
        </w:rPr>
        <w:t>Actors</w:t>
      </w:r>
      <w:r w:rsidRPr="004B271E">
        <w:t xml:space="preserve">: </w:t>
      </w:r>
      <w:proofErr w:type="spellStart"/>
      <w:r w:rsidRPr="004B271E">
        <w:t>ElectionAdmin</w:t>
      </w:r>
      <w:proofErr w:type="spellEnd"/>
      <w:r w:rsidRPr="004B271E">
        <w:t>, System</w:t>
      </w:r>
    </w:p>
    <w:p w14:paraId="1EBBDED1" w14:textId="77777777" w:rsidR="004B271E" w:rsidRPr="004B271E" w:rsidRDefault="004B271E" w:rsidP="004B271E">
      <w:r w:rsidRPr="004B271E">
        <w:rPr>
          <w:b/>
          <w:bCs/>
        </w:rPr>
        <w:t>Steps</w:t>
      </w:r>
      <w:r w:rsidRPr="004B271E">
        <w:t>:</w:t>
      </w:r>
    </w:p>
    <w:p w14:paraId="285FC853" w14:textId="77777777" w:rsidR="004B271E" w:rsidRPr="004B271E" w:rsidRDefault="004B271E" w:rsidP="004B271E">
      <w:pPr>
        <w:numPr>
          <w:ilvl w:val="0"/>
          <w:numId w:val="30"/>
        </w:numPr>
      </w:pPr>
      <w:r w:rsidRPr="004B271E">
        <w:rPr>
          <w:b/>
          <w:bCs/>
        </w:rPr>
        <w:t>Report Generation</w:t>
      </w:r>
      <w:r w:rsidRPr="004B271E">
        <w:t>:</w:t>
      </w:r>
    </w:p>
    <w:p w14:paraId="7D94EE2B" w14:textId="77777777" w:rsidR="004B271E" w:rsidRPr="004B271E" w:rsidRDefault="004B271E" w:rsidP="004B271E">
      <w:pPr>
        <w:numPr>
          <w:ilvl w:val="1"/>
          <w:numId w:val="30"/>
        </w:numPr>
      </w:pPr>
      <w:r w:rsidRPr="004B271E">
        <w:t xml:space="preserve">The </w:t>
      </w:r>
      <w:proofErr w:type="spellStart"/>
      <w:r w:rsidRPr="004B271E">
        <w:t>ElectionAdmin</w:t>
      </w:r>
      <w:proofErr w:type="spellEnd"/>
      <w:r w:rsidRPr="004B271E">
        <w:t xml:space="preserve"> selects the type of report (e.g., voter turnout, election results, demographic breakdown).</w:t>
      </w:r>
    </w:p>
    <w:p w14:paraId="5581D58A" w14:textId="77777777" w:rsidR="004B271E" w:rsidRPr="004B271E" w:rsidRDefault="004B271E" w:rsidP="004B271E">
      <w:pPr>
        <w:numPr>
          <w:ilvl w:val="1"/>
          <w:numId w:val="30"/>
        </w:numPr>
      </w:pPr>
      <w:r w:rsidRPr="004B271E">
        <w:t>The system retrieves the necessary data and generates reports in real-time.</w:t>
      </w:r>
    </w:p>
    <w:p w14:paraId="70E9FAF4" w14:textId="77777777" w:rsidR="004B271E" w:rsidRPr="004B271E" w:rsidRDefault="004B271E" w:rsidP="004B271E">
      <w:pPr>
        <w:numPr>
          <w:ilvl w:val="0"/>
          <w:numId w:val="30"/>
        </w:numPr>
      </w:pPr>
      <w:r w:rsidRPr="004B271E">
        <w:rPr>
          <w:b/>
          <w:bCs/>
        </w:rPr>
        <w:t>Report Export</w:t>
      </w:r>
      <w:r w:rsidRPr="004B271E">
        <w:t>:</w:t>
      </w:r>
    </w:p>
    <w:p w14:paraId="5B4D4B17" w14:textId="77777777" w:rsidR="004B271E" w:rsidRPr="004B271E" w:rsidRDefault="004B271E" w:rsidP="004B271E">
      <w:pPr>
        <w:numPr>
          <w:ilvl w:val="1"/>
          <w:numId w:val="30"/>
        </w:numPr>
      </w:pPr>
      <w:r w:rsidRPr="004B271E">
        <w:t xml:space="preserve">The </w:t>
      </w:r>
      <w:proofErr w:type="spellStart"/>
      <w:r w:rsidRPr="004B271E">
        <w:t>ElectionAdmin</w:t>
      </w:r>
      <w:proofErr w:type="spellEnd"/>
      <w:r w:rsidRPr="004B271E">
        <w:t xml:space="preserve"> can export reports in various formats (PDF, CSV) for further analysis.</w:t>
      </w:r>
    </w:p>
    <w:p w14:paraId="3F46934A" w14:textId="77777777" w:rsidR="004B271E" w:rsidRPr="004B271E" w:rsidRDefault="004B271E" w:rsidP="004B271E">
      <w:pPr>
        <w:numPr>
          <w:ilvl w:val="0"/>
          <w:numId w:val="30"/>
        </w:numPr>
      </w:pPr>
      <w:r w:rsidRPr="004B271E">
        <w:rPr>
          <w:b/>
          <w:bCs/>
        </w:rPr>
        <w:t>Report Analysis</w:t>
      </w:r>
      <w:r w:rsidRPr="004B271E">
        <w:t>:</w:t>
      </w:r>
    </w:p>
    <w:p w14:paraId="118D40DF" w14:textId="77777777" w:rsidR="004B271E" w:rsidRPr="004B271E" w:rsidRDefault="004B271E" w:rsidP="004B271E">
      <w:pPr>
        <w:numPr>
          <w:ilvl w:val="1"/>
          <w:numId w:val="30"/>
        </w:numPr>
      </w:pPr>
      <w:r w:rsidRPr="004B271E">
        <w:t>The system provides graphical representations (charts, graphs) of the data to help interpret voting patterns, results, and turnout rates.</w:t>
      </w:r>
    </w:p>
    <w:p w14:paraId="72FE6D52" w14:textId="77777777" w:rsidR="004B271E" w:rsidRPr="004B271E" w:rsidRDefault="004B271E" w:rsidP="004B271E">
      <w:pPr>
        <w:numPr>
          <w:ilvl w:val="0"/>
          <w:numId w:val="30"/>
        </w:numPr>
      </w:pPr>
      <w:r w:rsidRPr="004B271E">
        <w:rPr>
          <w:b/>
          <w:bCs/>
        </w:rPr>
        <w:t>Archiving</w:t>
      </w:r>
      <w:r w:rsidRPr="004B271E">
        <w:t>:</w:t>
      </w:r>
    </w:p>
    <w:p w14:paraId="25B4D97A" w14:textId="77777777" w:rsidR="004B271E" w:rsidRPr="004B271E" w:rsidRDefault="004B271E" w:rsidP="004B271E">
      <w:pPr>
        <w:numPr>
          <w:ilvl w:val="1"/>
          <w:numId w:val="30"/>
        </w:numPr>
      </w:pPr>
      <w:r w:rsidRPr="004B271E">
        <w:t>All reports are archived in the system for future reference or auditing purposes.</w:t>
      </w:r>
    </w:p>
    <w:p w14:paraId="2607EC5F" w14:textId="77777777" w:rsidR="004B271E" w:rsidRPr="004B271E" w:rsidRDefault="00000000" w:rsidP="004B271E">
      <w:r>
        <w:pict w14:anchorId="035EF0C2">
          <v:rect id="_x0000_i1047" style="width:0;height:1.5pt" o:hralign="center" o:hrstd="t" o:hr="t" fillcolor="#a0a0a0" stroked="f"/>
        </w:pict>
      </w:r>
    </w:p>
    <w:p w14:paraId="1903C431" w14:textId="77777777" w:rsidR="004B271E" w:rsidRPr="004B271E" w:rsidRDefault="004B271E" w:rsidP="004B271E">
      <w:pPr>
        <w:rPr>
          <w:b/>
          <w:bCs/>
        </w:rPr>
      </w:pPr>
      <w:r w:rsidRPr="004B271E">
        <w:rPr>
          <w:b/>
          <w:bCs/>
        </w:rPr>
        <w:t>8. Feedback Workflow</w:t>
      </w:r>
    </w:p>
    <w:p w14:paraId="408A50CF" w14:textId="77777777" w:rsidR="004B271E" w:rsidRPr="004B271E" w:rsidRDefault="004B271E" w:rsidP="004B271E">
      <w:r w:rsidRPr="004B271E">
        <w:rPr>
          <w:b/>
          <w:bCs/>
        </w:rPr>
        <w:t>Objective</w:t>
      </w:r>
      <w:r w:rsidRPr="004B271E">
        <w:t xml:space="preserve">: To collect and </w:t>
      </w:r>
      <w:proofErr w:type="spellStart"/>
      <w:r w:rsidRPr="004B271E">
        <w:t>analyze</w:t>
      </w:r>
      <w:proofErr w:type="spellEnd"/>
      <w:r w:rsidRPr="004B271E">
        <w:t xml:space="preserve"> feedback from voters and candidates after the election.</w:t>
      </w:r>
    </w:p>
    <w:p w14:paraId="154AFA35" w14:textId="77777777" w:rsidR="004B271E" w:rsidRPr="004B271E" w:rsidRDefault="004B271E" w:rsidP="004B271E">
      <w:r w:rsidRPr="004B271E">
        <w:rPr>
          <w:b/>
          <w:bCs/>
        </w:rPr>
        <w:t>Actors</w:t>
      </w:r>
      <w:r w:rsidRPr="004B271E">
        <w:t xml:space="preserve">: Voter, Candidate, </w:t>
      </w:r>
      <w:proofErr w:type="spellStart"/>
      <w:r w:rsidRPr="004B271E">
        <w:t>ElectionAdmin</w:t>
      </w:r>
      <w:proofErr w:type="spellEnd"/>
    </w:p>
    <w:p w14:paraId="786D7108" w14:textId="77777777" w:rsidR="004B271E" w:rsidRPr="004B271E" w:rsidRDefault="004B271E" w:rsidP="004B271E">
      <w:r w:rsidRPr="004B271E">
        <w:rPr>
          <w:b/>
          <w:bCs/>
        </w:rPr>
        <w:t>Steps</w:t>
      </w:r>
      <w:r w:rsidRPr="004B271E">
        <w:t>:</w:t>
      </w:r>
    </w:p>
    <w:p w14:paraId="19963F70" w14:textId="77777777" w:rsidR="004B271E" w:rsidRPr="004B271E" w:rsidRDefault="004B271E" w:rsidP="004B271E">
      <w:pPr>
        <w:numPr>
          <w:ilvl w:val="0"/>
          <w:numId w:val="31"/>
        </w:numPr>
      </w:pPr>
      <w:r w:rsidRPr="004B271E">
        <w:rPr>
          <w:b/>
          <w:bCs/>
        </w:rPr>
        <w:t>Feedback Submission</w:t>
      </w:r>
      <w:r w:rsidRPr="004B271E">
        <w:t>:</w:t>
      </w:r>
    </w:p>
    <w:p w14:paraId="340C6529" w14:textId="77777777" w:rsidR="004B271E" w:rsidRPr="004B271E" w:rsidRDefault="004B271E" w:rsidP="004B271E">
      <w:pPr>
        <w:numPr>
          <w:ilvl w:val="1"/>
          <w:numId w:val="31"/>
        </w:numPr>
      </w:pPr>
      <w:r w:rsidRPr="004B271E">
        <w:t>After the election, voters and candidates are prompted to submit feedback on their experience.</w:t>
      </w:r>
    </w:p>
    <w:p w14:paraId="5A919595" w14:textId="77777777" w:rsidR="004B271E" w:rsidRPr="004B271E" w:rsidRDefault="004B271E" w:rsidP="004B271E">
      <w:pPr>
        <w:numPr>
          <w:ilvl w:val="1"/>
          <w:numId w:val="31"/>
        </w:numPr>
      </w:pPr>
      <w:r w:rsidRPr="004B271E">
        <w:t>Feedback is stored in the system for later analysis.</w:t>
      </w:r>
    </w:p>
    <w:p w14:paraId="1E245E1B" w14:textId="77777777" w:rsidR="004B271E" w:rsidRPr="004B271E" w:rsidRDefault="004B271E" w:rsidP="004B271E">
      <w:pPr>
        <w:numPr>
          <w:ilvl w:val="0"/>
          <w:numId w:val="31"/>
        </w:numPr>
      </w:pPr>
      <w:r w:rsidRPr="004B271E">
        <w:rPr>
          <w:b/>
          <w:bCs/>
        </w:rPr>
        <w:t>Feedback Review</w:t>
      </w:r>
      <w:r w:rsidRPr="004B271E">
        <w:t>:</w:t>
      </w:r>
    </w:p>
    <w:p w14:paraId="743AF7A4" w14:textId="77777777" w:rsidR="004B271E" w:rsidRPr="004B271E" w:rsidRDefault="004B271E" w:rsidP="004B271E">
      <w:pPr>
        <w:numPr>
          <w:ilvl w:val="1"/>
          <w:numId w:val="31"/>
        </w:numPr>
      </w:pPr>
      <w:proofErr w:type="spellStart"/>
      <w:r w:rsidRPr="004B271E">
        <w:t>ElectionAdmins</w:t>
      </w:r>
      <w:proofErr w:type="spellEnd"/>
      <w:r w:rsidRPr="004B271E">
        <w:t xml:space="preserve"> can review feedback to identify potential issues or areas for improvement.</w:t>
      </w:r>
    </w:p>
    <w:p w14:paraId="153B3382" w14:textId="77777777" w:rsidR="004B271E" w:rsidRPr="004B271E" w:rsidRDefault="004B271E" w:rsidP="004B271E">
      <w:pPr>
        <w:numPr>
          <w:ilvl w:val="0"/>
          <w:numId w:val="31"/>
        </w:numPr>
      </w:pPr>
      <w:r w:rsidRPr="004B271E">
        <w:rPr>
          <w:b/>
          <w:bCs/>
        </w:rPr>
        <w:t>Feedback Reports</w:t>
      </w:r>
      <w:r w:rsidRPr="004B271E">
        <w:t>:</w:t>
      </w:r>
    </w:p>
    <w:p w14:paraId="1B33CF7B" w14:textId="77777777" w:rsidR="004B271E" w:rsidRPr="004B271E" w:rsidRDefault="004B271E" w:rsidP="004B271E">
      <w:pPr>
        <w:numPr>
          <w:ilvl w:val="1"/>
          <w:numId w:val="31"/>
        </w:numPr>
      </w:pPr>
      <w:r w:rsidRPr="004B271E">
        <w:lastRenderedPageBreak/>
        <w:t>The system generates feedback reports summarizing common issues, ratings, and suggestions from voters and candidates.</w:t>
      </w:r>
    </w:p>
    <w:p w14:paraId="2DAB5F93" w14:textId="77777777" w:rsidR="004B271E" w:rsidRPr="004B271E" w:rsidRDefault="00000000" w:rsidP="004B271E">
      <w:r>
        <w:pict w14:anchorId="6C47072F">
          <v:rect id="_x0000_i1048" style="width:0;height:1.5pt" o:hralign="center" o:hrstd="t" o:hr="t" fillcolor="#a0a0a0" stroked="f"/>
        </w:pict>
      </w:r>
    </w:p>
    <w:p w14:paraId="227E6598" w14:textId="77777777" w:rsidR="004B271E" w:rsidRPr="004B271E" w:rsidRDefault="004B271E" w:rsidP="004B271E">
      <w:pPr>
        <w:rPr>
          <w:b/>
          <w:bCs/>
        </w:rPr>
      </w:pPr>
      <w:r w:rsidRPr="004B271E">
        <w:rPr>
          <w:b/>
          <w:bCs/>
        </w:rPr>
        <w:t>Conclusion</w:t>
      </w:r>
    </w:p>
    <w:p w14:paraId="660C2DDE" w14:textId="77777777" w:rsidR="004B271E" w:rsidRPr="004B271E" w:rsidRDefault="004B271E" w:rsidP="004B271E">
      <w:r w:rsidRPr="004B271E">
        <w:t xml:space="preserve">This detailed workflow covers the interactions between voters, candidates, election administrators, and the system in the </w:t>
      </w:r>
      <w:r w:rsidRPr="004B271E">
        <w:rPr>
          <w:b/>
          <w:bCs/>
        </w:rPr>
        <w:t>Online Voting System</w:t>
      </w:r>
      <w:r w:rsidRPr="004B271E">
        <w:t xml:space="preserve">. The system is designed to be </w:t>
      </w:r>
      <w:r w:rsidRPr="004B271E">
        <w:rPr>
          <w:b/>
          <w:bCs/>
        </w:rPr>
        <w:t>secure, efficient</w:t>
      </w:r>
      <w:r w:rsidRPr="004B271E">
        <w:t xml:space="preserve">, and </w:t>
      </w:r>
      <w:r w:rsidRPr="004B271E">
        <w:rPr>
          <w:b/>
          <w:bCs/>
        </w:rPr>
        <w:t>transparent</w:t>
      </w:r>
      <w:r w:rsidRPr="004B271E">
        <w:t xml:space="preserve">, ensuring a seamless voting experience for all users. By leveraging </w:t>
      </w:r>
      <w:r w:rsidRPr="004B271E">
        <w:rPr>
          <w:b/>
          <w:bCs/>
        </w:rPr>
        <w:t>Core Java, Collections, and Hibernate</w:t>
      </w:r>
      <w:r w:rsidRPr="004B271E">
        <w:t xml:space="preserve"> as the ORM tool, the platform ensures data integrity and performance across all modules.</w:t>
      </w:r>
    </w:p>
    <w:p w14:paraId="6D27E6C4" w14:textId="77777777" w:rsidR="00072402" w:rsidRDefault="00072402"/>
    <w:p w14:paraId="2ECCCD1D" w14:textId="77777777" w:rsidR="00072402" w:rsidRDefault="00072402">
      <w:r>
        <w:br w:type="page"/>
      </w:r>
    </w:p>
    <w:p w14:paraId="01E59832" w14:textId="60D3B681" w:rsidR="00072402" w:rsidRPr="008A6F18" w:rsidRDefault="004B271E">
      <w:pPr>
        <w:rPr>
          <w:b/>
          <w:bCs/>
          <w:color w:val="FF0000"/>
          <w:sz w:val="48"/>
          <w:szCs w:val="48"/>
        </w:rPr>
      </w:pPr>
      <w:r w:rsidRPr="008A6F18">
        <w:rPr>
          <w:b/>
          <w:bCs/>
          <w:color w:val="FF0000"/>
          <w:sz w:val="48"/>
          <w:szCs w:val="48"/>
        </w:rPr>
        <w:lastRenderedPageBreak/>
        <w:t>Database Structure:</w:t>
      </w:r>
    </w:p>
    <w:p w14:paraId="6B63BFEE" w14:textId="77777777" w:rsidR="004B271E" w:rsidRPr="004B271E" w:rsidRDefault="004B271E" w:rsidP="004B271E">
      <w:pPr>
        <w:rPr>
          <w:b/>
          <w:bCs/>
        </w:rPr>
      </w:pPr>
      <w:r w:rsidRPr="004B271E">
        <w:rPr>
          <w:b/>
          <w:bCs/>
        </w:rPr>
        <w:t>1. Voter</w:t>
      </w:r>
    </w:p>
    <w:tbl>
      <w:tblPr>
        <w:tblStyle w:val="TableGrid"/>
        <w:tblW w:w="0" w:type="auto"/>
        <w:tblLook w:val="04A0" w:firstRow="1" w:lastRow="0" w:firstColumn="1" w:lastColumn="0" w:noHBand="0" w:noVBand="1"/>
      </w:tblPr>
      <w:tblGrid>
        <w:gridCol w:w="1666"/>
        <w:gridCol w:w="1650"/>
        <w:gridCol w:w="4677"/>
        <w:gridCol w:w="2629"/>
      </w:tblGrid>
      <w:tr w:rsidR="004B271E" w:rsidRPr="004B271E" w14:paraId="305B7076" w14:textId="77777777" w:rsidTr="004B271E">
        <w:tc>
          <w:tcPr>
            <w:tcW w:w="0" w:type="auto"/>
            <w:hideMark/>
          </w:tcPr>
          <w:p w14:paraId="6CC6EFFD" w14:textId="77777777" w:rsidR="004B271E" w:rsidRPr="004B271E" w:rsidRDefault="004B271E" w:rsidP="004B271E">
            <w:pPr>
              <w:spacing w:after="160" w:line="259" w:lineRule="auto"/>
              <w:rPr>
                <w:b/>
                <w:bCs/>
              </w:rPr>
            </w:pPr>
            <w:r w:rsidRPr="004B271E">
              <w:rPr>
                <w:b/>
                <w:bCs/>
              </w:rPr>
              <w:t>Field</w:t>
            </w:r>
          </w:p>
        </w:tc>
        <w:tc>
          <w:tcPr>
            <w:tcW w:w="0" w:type="auto"/>
            <w:hideMark/>
          </w:tcPr>
          <w:p w14:paraId="26F1B7B8" w14:textId="77777777" w:rsidR="004B271E" w:rsidRPr="004B271E" w:rsidRDefault="004B271E" w:rsidP="004B271E">
            <w:pPr>
              <w:spacing w:after="160" w:line="259" w:lineRule="auto"/>
              <w:rPr>
                <w:b/>
                <w:bCs/>
              </w:rPr>
            </w:pPr>
            <w:r w:rsidRPr="004B271E">
              <w:rPr>
                <w:b/>
                <w:bCs/>
              </w:rPr>
              <w:t>Data Type</w:t>
            </w:r>
          </w:p>
        </w:tc>
        <w:tc>
          <w:tcPr>
            <w:tcW w:w="0" w:type="auto"/>
            <w:hideMark/>
          </w:tcPr>
          <w:p w14:paraId="2221DC98" w14:textId="77777777" w:rsidR="004B271E" w:rsidRPr="004B271E" w:rsidRDefault="004B271E" w:rsidP="004B271E">
            <w:pPr>
              <w:spacing w:after="160" w:line="259" w:lineRule="auto"/>
              <w:rPr>
                <w:b/>
                <w:bCs/>
              </w:rPr>
            </w:pPr>
            <w:r w:rsidRPr="004B271E">
              <w:rPr>
                <w:b/>
                <w:bCs/>
              </w:rPr>
              <w:t>Constraints</w:t>
            </w:r>
          </w:p>
        </w:tc>
        <w:tc>
          <w:tcPr>
            <w:tcW w:w="0" w:type="auto"/>
            <w:hideMark/>
          </w:tcPr>
          <w:p w14:paraId="08188964" w14:textId="77777777" w:rsidR="004B271E" w:rsidRPr="004B271E" w:rsidRDefault="004B271E" w:rsidP="004B271E">
            <w:pPr>
              <w:spacing w:after="160" w:line="259" w:lineRule="auto"/>
              <w:rPr>
                <w:b/>
                <w:bCs/>
              </w:rPr>
            </w:pPr>
            <w:r w:rsidRPr="004B271E">
              <w:rPr>
                <w:b/>
                <w:bCs/>
              </w:rPr>
              <w:t>Description</w:t>
            </w:r>
          </w:p>
        </w:tc>
      </w:tr>
      <w:tr w:rsidR="004B271E" w:rsidRPr="004B271E" w14:paraId="16A74E26" w14:textId="77777777" w:rsidTr="004B271E">
        <w:tc>
          <w:tcPr>
            <w:tcW w:w="0" w:type="auto"/>
            <w:hideMark/>
          </w:tcPr>
          <w:p w14:paraId="3EF61C02" w14:textId="77777777" w:rsidR="004B271E" w:rsidRPr="004B271E" w:rsidRDefault="004B271E" w:rsidP="004B271E">
            <w:pPr>
              <w:spacing w:after="160" w:line="259" w:lineRule="auto"/>
            </w:pPr>
            <w:proofErr w:type="spellStart"/>
            <w:r w:rsidRPr="004B271E">
              <w:t>voter_id</w:t>
            </w:r>
            <w:proofErr w:type="spellEnd"/>
          </w:p>
        </w:tc>
        <w:tc>
          <w:tcPr>
            <w:tcW w:w="0" w:type="auto"/>
            <w:hideMark/>
          </w:tcPr>
          <w:p w14:paraId="029D5AF6" w14:textId="77777777" w:rsidR="004B271E" w:rsidRPr="004B271E" w:rsidRDefault="004B271E" w:rsidP="004B271E">
            <w:pPr>
              <w:spacing w:after="160" w:line="259" w:lineRule="auto"/>
            </w:pPr>
            <w:r w:rsidRPr="004B271E">
              <w:t>INT</w:t>
            </w:r>
          </w:p>
        </w:tc>
        <w:tc>
          <w:tcPr>
            <w:tcW w:w="0" w:type="auto"/>
            <w:hideMark/>
          </w:tcPr>
          <w:p w14:paraId="69B747DC" w14:textId="77777777" w:rsidR="004B271E" w:rsidRPr="004B271E" w:rsidRDefault="004B271E" w:rsidP="004B271E">
            <w:pPr>
              <w:spacing w:after="160" w:line="259" w:lineRule="auto"/>
            </w:pPr>
            <w:r w:rsidRPr="004B271E">
              <w:t>Primary Key, Auto Increment</w:t>
            </w:r>
          </w:p>
        </w:tc>
        <w:tc>
          <w:tcPr>
            <w:tcW w:w="0" w:type="auto"/>
            <w:hideMark/>
          </w:tcPr>
          <w:p w14:paraId="374CC17B" w14:textId="77777777" w:rsidR="004B271E" w:rsidRPr="004B271E" w:rsidRDefault="004B271E" w:rsidP="004B271E">
            <w:pPr>
              <w:spacing w:after="160" w:line="259" w:lineRule="auto"/>
            </w:pPr>
            <w:r w:rsidRPr="004B271E">
              <w:t>Unique ID for each voter</w:t>
            </w:r>
          </w:p>
        </w:tc>
      </w:tr>
      <w:tr w:rsidR="004B271E" w:rsidRPr="004B271E" w14:paraId="0F55CF54" w14:textId="77777777" w:rsidTr="004B271E">
        <w:tc>
          <w:tcPr>
            <w:tcW w:w="0" w:type="auto"/>
            <w:hideMark/>
          </w:tcPr>
          <w:p w14:paraId="2B6DBFB4" w14:textId="77777777" w:rsidR="004B271E" w:rsidRPr="004B271E" w:rsidRDefault="004B271E" w:rsidP="004B271E">
            <w:pPr>
              <w:spacing w:after="160" w:line="259" w:lineRule="auto"/>
            </w:pPr>
            <w:proofErr w:type="spellStart"/>
            <w:r w:rsidRPr="004B271E">
              <w:t>first_name</w:t>
            </w:r>
            <w:proofErr w:type="spellEnd"/>
          </w:p>
        </w:tc>
        <w:tc>
          <w:tcPr>
            <w:tcW w:w="0" w:type="auto"/>
            <w:hideMark/>
          </w:tcPr>
          <w:p w14:paraId="2C602333" w14:textId="77777777" w:rsidR="004B271E" w:rsidRPr="004B271E" w:rsidRDefault="004B271E" w:rsidP="004B271E">
            <w:pPr>
              <w:spacing w:after="160" w:line="259" w:lineRule="auto"/>
            </w:pPr>
            <w:proofErr w:type="gramStart"/>
            <w:r w:rsidRPr="004B271E">
              <w:t>VARCHAR(</w:t>
            </w:r>
            <w:proofErr w:type="gramEnd"/>
            <w:r w:rsidRPr="004B271E">
              <w:t>100)</w:t>
            </w:r>
          </w:p>
        </w:tc>
        <w:tc>
          <w:tcPr>
            <w:tcW w:w="0" w:type="auto"/>
            <w:hideMark/>
          </w:tcPr>
          <w:p w14:paraId="7F3327F3" w14:textId="77777777" w:rsidR="004B271E" w:rsidRPr="004B271E" w:rsidRDefault="004B271E" w:rsidP="004B271E">
            <w:pPr>
              <w:spacing w:after="160" w:line="259" w:lineRule="auto"/>
            </w:pPr>
            <w:r w:rsidRPr="004B271E">
              <w:t>NOT NULL</w:t>
            </w:r>
          </w:p>
        </w:tc>
        <w:tc>
          <w:tcPr>
            <w:tcW w:w="0" w:type="auto"/>
            <w:hideMark/>
          </w:tcPr>
          <w:p w14:paraId="68909FF8" w14:textId="77777777" w:rsidR="004B271E" w:rsidRPr="004B271E" w:rsidRDefault="004B271E" w:rsidP="004B271E">
            <w:pPr>
              <w:spacing w:after="160" w:line="259" w:lineRule="auto"/>
            </w:pPr>
            <w:r w:rsidRPr="004B271E">
              <w:t>Voter's first name</w:t>
            </w:r>
          </w:p>
        </w:tc>
      </w:tr>
      <w:tr w:rsidR="004B271E" w:rsidRPr="004B271E" w14:paraId="200BE9CA" w14:textId="77777777" w:rsidTr="004B271E">
        <w:tc>
          <w:tcPr>
            <w:tcW w:w="0" w:type="auto"/>
            <w:hideMark/>
          </w:tcPr>
          <w:p w14:paraId="69FF8202" w14:textId="77777777" w:rsidR="004B271E" w:rsidRPr="004B271E" w:rsidRDefault="004B271E" w:rsidP="004B271E">
            <w:pPr>
              <w:spacing w:after="160" w:line="259" w:lineRule="auto"/>
            </w:pPr>
            <w:proofErr w:type="spellStart"/>
            <w:r w:rsidRPr="004B271E">
              <w:t>last_name</w:t>
            </w:r>
            <w:proofErr w:type="spellEnd"/>
          </w:p>
        </w:tc>
        <w:tc>
          <w:tcPr>
            <w:tcW w:w="0" w:type="auto"/>
            <w:hideMark/>
          </w:tcPr>
          <w:p w14:paraId="0A2B8549" w14:textId="77777777" w:rsidR="004B271E" w:rsidRPr="004B271E" w:rsidRDefault="004B271E" w:rsidP="004B271E">
            <w:pPr>
              <w:spacing w:after="160" w:line="259" w:lineRule="auto"/>
            </w:pPr>
            <w:proofErr w:type="gramStart"/>
            <w:r w:rsidRPr="004B271E">
              <w:t>VARCHAR(</w:t>
            </w:r>
            <w:proofErr w:type="gramEnd"/>
            <w:r w:rsidRPr="004B271E">
              <w:t>100)</w:t>
            </w:r>
          </w:p>
        </w:tc>
        <w:tc>
          <w:tcPr>
            <w:tcW w:w="0" w:type="auto"/>
            <w:hideMark/>
          </w:tcPr>
          <w:p w14:paraId="42A4ECFA" w14:textId="77777777" w:rsidR="004B271E" w:rsidRPr="004B271E" w:rsidRDefault="004B271E" w:rsidP="004B271E">
            <w:pPr>
              <w:spacing w:after="160" w:line="259" w:lineRule="auto"/>
            </w:pPr>
            <w:r w:rsidRPr="004B271E">
              <w:t>NOT NULL</w:t>
            </w:r>
          </w:p>
        </w:tc>
        <w:tc>
          <w:tcPr>
            <w:tcW w:w="0" w:type="auto"/>
            <w:hideMark/>
          </w:tcPr>
          <w:p w14:paraId="4C241A25" w14:textId="77777777" w:rsidR="004B271E" w:rsidRPr="004B271E" w:rsidRDefault="004B271E" w:rsidP="004B271E">
            <w:pPr>
              <w:spacing w:after="160" w:line="259" w:lineRule="auto"/>
            </w:pPr>
            <w:r w:rsidRPr="004B271E">
              <w:t>Voter's last name</w:t>
            </w:r>
          </w:p>
        </w:tc>
      </w:tr>
      <w:tr w:rsidR="004B271E" w:rsidRPr="004B271E" w14:paraId="3005B08E" w14:textId="77777777" w:rsidTr="004B271E">
        <w:tc>
          <w:tcPr>
            <w:tcW w:w="0" w:type="auto"/>
            <w:hideMark/>
          </w:tcPr>
          <w:p w14:paraId="0414B6E3" w14:textId="77777777" w:rsidR="004B271E" w:rsidRPr="004B271E" w:rsidRDefault="004B271E" w:rsidP="004B271E">
            <w:pPr>
              <w:spacing w:after="160" w:line="259" w:lineRule="auto"/>
            </w:pPr>
            <w:r w:rsidRPr="004B271E">
              <w:t>dob</w:t>
            </w:r>
          </w:p>
        </w:tc>
        <w:tc>
          <w:tcPr>
            <w:tcW w:w="0" w:type="auto"/>
            <w:hideMark/>
          </w:tcPr>
          <w:p w14:paraId="29B8E767" w14:textId="77777777" w:rsidR="004B271E" w:rsidRPr="004B271E" w:rsidRDefault="004B271E" w:rsidP="004B271E">
            <w:pPr>
              <w:spacing w:after="160" w:line="259" w:lineRule="auto"/>
            </w:pPr>
            <w:r w:rsidRPr="004B271E">
              <w:t>DATE</w:t>
            </w:r>
          </w:p>
        </w:tc>
        <w:tc>
          <w:tcPr>
            <w:tcW w:w="0" w:type="auto"/>
            <w:hideMark/>
          </w:tcPr>
          <w:p w14:paraId="35921217" w14:textId="77777777" w:rsidR="004B271E" w:rsidRPr="004B271E" w:rsidRDefault="004B271E" w:rsidP="004B271E">
            <w:pPr>
              <w:spacing w:after="160" w:line="259" w:lineRule="auto"/>
            </w:pPr>
            <w:r w:rsidRPr="004B271E">
              <w:t>NOT NULL</w:t>
            </w:r>
          </w:p>
        </w:tc>
        <w:tc>
          <w:tcPr>
            <w:tcW w:w="0" w:type="auto"/>
            <w:hideMark/>
          </w:tcPr>
          <w:p w14:paraId="3FCCD49F" w14:textId="77777777" w:rsidR="004B271E" w:rsidRPr="004B271E" w:rsidRDefault="004B271E" w:rsidP="004B271E">
            <w:pPr>
              <w:spacing w:after="160" w:line="259" w:lineRule="auto"/>
            </w:pPr>
            <w:r w:rsidRPr="004B271E">
              <w:t>Date of birth</w:t>
            </w:r>
          </w:p>
        </w:tc>
      </w:tr>
      <w:tr w:rsidR="004B271E" w:rsidRPr="004B271E" w14:paraId="5C22CFE2" w14:textId="77777777" w:rsidTr="004B271E">
        <w:tc>
          <w:tcPr>
            <w:tcW w:w="0" w:type="auto"/>
            <w:hideMark/>
          </w:tcPr>
          <w:p w14:paraId="6552F46D" w14:textId="77777777" w:rsidR="004B271E" w:rsidRPr="004B271E" w:rsidRDefault="004B271E" w:rsidP="004B271E">
            <w:pPr>
              <w:spacing w:after="160" w:line="259" w:lineRule="auto"/>
            </w:pPr>
            <w:r w:rsidRPr="004B271E">
              <w:t>email</w:t>
            </w:r>
          </w:p>
        </w:tc>
        <w:tc>
          <w:tcPr>
            <w:tcW w:w="0" w:type="auto"/>
            <w:hideMark/>
          </w:tcPr>
          <w:p w14:paraId="3A77E652" w14:textId="77777777" w:rsidR="004B271E" w:rsidRPr="004B271E" w:rsidRDefault="004B271E" w:rsidP="004B271E">
            <w:pPr>
              <w:spacing w:after="160" w:line="259" w:lineRule="auto"/>
            </w:pPr>
            <w:proofErr w:type="gramStart"/>
            <w:r w:rsidRPr="004B271E">
              <w:t>VARCHAR(</w:t>
            </w:r>
            <w:proofErr w:type="gramEnd"/>
            <w:r w:rsidRPr="004B271E">
              <w:t>100)</w:t>
            </w:r>
          </w:p>
        </w:tc>
        <w:tc>
          <w:tcPr>
            <w:tcW w:w="0" w:type="auto"/>
            <w:hideMark/>
          </w:tcPr>
          <w:p w14:paraId="24CBA0C5" w14:textId="77777777" w:rsidR="004B271E" w:rsidRPr="004B271E" w:rsidRDefault="004B271E" w:rsidP="004B271E">
            <w:pPr>
              <w:spacing w:after="160" w:line="259" w:lineRule="auto"/>
            </w:pPr>
            <w:r w:rsidRPr="004B271E">
              <w:t>NOT NULL, UNIQUE</w:t>
            </w:r>
          </w:p>
        </w:tc>
        <w:tc>
          <w:tcPr>
            <w:tcW w:w="0" w:type="auto"/>
            <w:hideMark/>
          </w:tcPr>
          <w:p w14:paraId="32E37C42" w14:textId="77777777" w:rsidR="004B271E" w:rsidRPr="004B271E" w:rsidRDefault="004B271E" w:rsidP="004B271E">
            <w:pPr>
              <w:spacing w:after="160" w:line="259" w:lineRule="auto"/>
            </w:pPr>
            <w:r w:rsidRPr="004B271E">
              <w:t>Email address for communication</w:t>
            </w:r>
          </w:p>
        </w:tc>
      </w:tr>
      <w:tr w:rsidR="004B271E" w:rsidRPr="004B271E" w14:paraId="5B2F72EA" w14:textId="77777777" w:rsidTr="004B271E">
        <w:tc>
          <w:tcPr>
            <w:tcW w:w="0" w:type="auto"/>
            <w:hideMark/>
          </w:tcPr>
          <w:p w14:paraId="3E8DFE1F" w14:textId="77777777" w:rsidR="004B271E" w:rsidRPr="004B271E" w:rsidRDefault="004B271E" w:rsidP="004B271E">
            <w:pPr>
              <w:spacing w:after="160" w:line="259" w:lineRule="auto"/>
            </w:pPr>
            <w:proofErr w:type="spellStart"/>
            <w:r w:rsidRPr="004B271E">
              <w:t>phone_number</w:t>
            </w:r>
            <w:proofErr w:type="spellEnd"/>
          </w:p>
        </w:tc>
        <w:tc>
          <w:tcPr>
            <w:tcW w:w="0" w:type="auto"/>
            <w:hideMark/>
          </w:tcPr>
          <w:p w14:paraId="685AD01D" w14:textId="77777777" w:rsidR="004B271E" w:rsidRPr="004B271E" w:rsidRDefault="004B271E" w:rsidP="004B271E">
            <w:pPr>
              <w:spacing w:after="160" w:line="259" w:lineRule="auto"/>
            </w:pPr>
            <w:proofErr w:type="gramStart"/>
            <w:r w:rsidRPr="004B271E">
              <w:t>VARCHAR(</w:t>
            </w:r>
            <w:proofErr w:type="gramEnd"/>
            <w:r w:rsidRPr="004B271E">
              <w:t>15)</w:t>
            </w:r>
          </w:p>
        </w:tc>
        <w:tc>
          <w:tcPr>
            <w:tcW w:w="0" w:type="auto"/>
            <w:hideMark/>
          </w:tcPr>
          <w:p w14:paraId="7EEED51A" w14:textId="77777777" w:rsidR="004B271E" w:rsidRPr="004B271E" w:rsidRDefault="004B271E" w:rsidP="004B271E">
            <w:pPr>
              <w:spacing w:after="160" w:line="259" w:lineRule="auto"/>
            </w:pPr>
            <w:r w:rsidRPr="004B271E">
              <w:t>NOT NULL, UNIQUE</w:t>
            </w:r>
          </w:p>
        </w:tc>
        <w:tc>
          <w:tcPr>
            <w:tcW w:w="0" w:type="auto"/>
            <w:hideMark/>
          </w:tcPr>
          <w:p w14:paraId="2B724E38" w14:textId="77777777" w:rsidR="004B271E" w:rsidRPr="004B271E" w:rsidRDefault="004B271E" w:rsidP="004B271E">
            <w:pPr>
              <w:spacing w:after="160" w:line="259" w:lineRule="auto"/>
            </w:pPr>
            <w:r w:rsidRPr="004B271E">
              <w:t>Contact number</w:t>
            </w:r>
          </w:p>
        </w:tc>
      </w:tr>
      <w:tr w:rsidR="004B271E" w:rsidRPr="004B271E" w14:paraId="4ED09E0E" w14:textId="77777777" w:rsidTr="004B271E">
        <w:tc>
          <w:tcPr>
            <w:tcW w:w="0" w:type="auto"/>
            <w:hideMark/>
          </w:tcPr>
          <w:p w14:paraId="46585A2B" w14:textId="77777777" w:rsidR="004B271E" w:rsidRPr="004B271E" w:rsidRDefault="004B271E" w:rsidP="004B271E">
            <w:pPr>
              <w:spacing w:after="160" w:line="259" w:lineRule="auto"/>
            </w:pPr>
            <w:r w:rsidRPr="004B271E">
              <w:t>address</w:t>
            </w:r>
          </w:p>
        </w:tc>
        <w:tc>
          <w:tcPr>
            <w:tcW w:w="0" w:type="auto"/>
            <w:hideMark/>
          </w:tcPr>
          <w:p w14:paraId="4687F152" w14:textId="77777777" w:rsidR="004B271E" w:rsidRPr="004B271E" w:rsidRDefault="004B271E" w:rsidP="004B271E">
            <w:pPr>
              <w:spacing w:after="160" w:line="259" w:lineRule="auto"/>
            </w:pPr>
            <w:proofErr w:type="gramStart"/>
            <w:r w:rsidRPr="004B271E">
              <w:t>VARCHAR(</w:t>
            </w:r>
            <w:proofErr w:type="gramEnd"/>
            <w:r w:rsidRPr="004B271E">
              <w:t>255)</w:t>
            </w:r>
          </w:p>
        </w:tc>
        <w:tc>
          <w:tcPr>
            <w:tcW w:w="0" w:type="auto"/>
            <w:hideMark/>
          </w:tcPr>
          <w:p w14:paraId="6841BE7D" w14:textId="77777777" w:rsidR="004B271E" w:rsidRPr="004B271E" w:rsidRDefault="004B271E" w:rsidP="004B271E">
            <w:pPr>
              <w:spacing w:after="160" w:line="259" w:lineRule="auto"/>
            </w:pPr>
            <w:r w:rsidRPr="004B271E">
              <w:t>NOT NULL</w:t>
            </w:r>
          </w:p>
        </w:tc>
        <w:tc>
          <w:tcPr>
            <w:tcW w:w="0" w:type="auto"/>
            <w:hideMark/>
          </w:tcPr>
          <w:p w14:paraId="3D35AA3C" w14:textId="77777777" w:rsidR="004B271E" w:rsidRPr="004B271E" w:rsidRDefault="004B271E" w:rsidP="004B271E">
            <w:pPr>
              <w:spacing w:after="160" w:line="259" w:lineRule="auto"/>
            </w:pPr>
            <w:r w:rsidRPr="004B271E">
              <w:t>Address details</w:t>
            </w:r>
          </w:p>
        </w:tc>
      </w:tr>
      <w:tr w:rsidR="004B271E" w:rsidRPr="004B271E" w14:paraId="04AC3043" w14:textId="77777777" w:rsidTr="004B271E">
        <w:tc>
          <w:tcPr>
            <w:tcW w:w="0" w:type="auto"/>
            <w:hideMark/>
          </w:tcPr>
          <w:p w14:paraId="344C6C42" w14:textId="77777777" w:rsidR="004B271E" w:rsidRPr="004B271E" w:rsidRDefault="004B271E" w:rsidP="004B271E">
            <w:pPr>
              <w:spacing w:after="160" w:line="259" w:lineRule="auto"/>
            </w:pPr>
            <w:proofErr w:type="spellStart"/>
            <w:r w:rsidRPr="004B271E">
              <w:t>voter_status</w:t>
            </w:r>
            <w:proofErr w:type="spellEnd"/>
          </w:p>
        </w:tc>
        <w:tc>
          <w:tcPr>
            <w:tcW w:w="0" w:type="auto"/>
            <w:hideMark/>
          </w:tcPr>
          <w:p w14:paraId="72E1EC67" w14:textId="77777777" w:rsidR="004B271E" w:rsidRPr="004B271E" w:rsidRDefault="004B271E" w:rsidP="004B271E">
            <w:pPr>
              <w:spacing w:after="160" w:line="259" w:lineRule="auto"/>
            </w:pPr>
            <w:proofErr w:type="gramStart"/>
            <w:r w:rsidRPr="004B271E">
              <w:t>VARCHAR(</w:t>
            </w:r>
            <w:proofErr w:type="gramEnd"/>
            <w:r w:rsidRPr="004B271E">
              <w:t>50)</w:t>
            </w:r>
          </w:p>
        </w:tc>
        <w:tc>
          <w:tcPr>
            <w:tcW w:w="0" w:type="auto"/>
            <w:hideMark/>
          </w:tcPr>
          <w:p w14:paraId="60370FBF" w14:textId="77777777" w:rsidR="004B271E" w:rsidRPr="004B271E" w:rsidRDefault="004B271E" w:rsidP="004B271E">
            <w:pPr>
              <w:spacing w:after="160" w:line="259" w:lineRule="auto"/>
            </w:pPr>
            <w:r w:rsidRPr="004B271E">
              <w:t>NOT NULL</w:t>
            </w:r>
          </w:p>
        </w:tc>
        <w:tc>
          <w:tcPr>
            <w:tcW w:w="0" w:type="auto"/>
            <w:hideMark/>
          </w:tcPr>
          <w:p w14:paraId="3B63F49E" w14:textId="77777777" w:rsidR="004B271E" w:rsidRPr="004B271E" w:rsidRDefault="004B271E" w:rsidP="004B271E">
            <w:pPr>
              <w:spacing w:after="160" w:line="259" w:lineRule="auto"/>
            </w:pPr>
            <w:r w:rsidRPr="004B271E">
              <w:t>Status (e.g., Active, Inactive)</w:t>
            </w:r>
          </w:p>
        </w:tc>
      </w:tr>
      <w:tr w:rsidR="004B271E" w:rsidRPr="004B271E" w14:paraId="73BD2B14" w14:textId="77777777" w:rsidTr="004B271E">
        <w:tc>
          <w:tcPr>
            <w:tcW w:w="0" w:type="auto"/>
            <w:hideMark/>
          </w:tcPr>
          <w:p w14:paraId="5CC42C2A" w14:textId="77777777" w:rsidR="004B271E" w:rsidRPr="004B271E" w:rsidRDefault="004B271E" w:rsidP="004B271E">
            <w:pPr>
              <w:spacing w:after="160" w:line="259" w:lineRule="auto"/>
            </w:pPr>
            <w:r w:rsidRPr="004B271E">
              <w:t>password</w:t>
            </w:r>
          </w:p>
        </w:tc>
        <w:tc>
          <w:tcPr>
            <w:tcW w:w="0" w:type="auto"/>
            <w:hideMark/>
          </w:tcPr>
          <w:p w14:paraId="6CDF3F71" w14:textId="77777777" w:rsidR="004B271E" w:rsidRPr="004B271E" w:rsidRDefault="004B271E" w:rsidP="004B271E">
            <w:pPr>
              <w:spacing w:after="160" w:line="259" w:lineRule="auto"/>
            </w:pPr>
            <w:proofErr w:type="gramStart"/>
            <w:r w:rsidRPr="004B271E">
              <w:t>VARCHAR(</w:t>
            </w:r>
            <w:proofErr w:type="gramEnd"/>
            <w:r w:rsidRPr="004B271E">
              <w:t>255)</w:t>
            </w:r>
          </w:p>
        </w:tc>
        <w:tc>
          <w:tcPr>
            <w:tcW w:w="0" w:type="auto"/>
            <w:hideMark/>
          </w:tcPr>
          <w:p w14:paraId="4B91B960" w14:textId="77777777" w:rsidR="004B271E" w:rsidRPr="004B271E" w:rsidRDefault="004B271E" w:rsidP="004B271E">
            <w:pPr>
              <w:spacing w:after="160" w:line="259" w:lineRule="auto"/>
            </w:pPr>
            <w:r w:rsidRPr="004B271E">
              <w:t>NOT NULL</w:t>
            </w:r>
          </w:p>
        </w:tc>
        <w:tc>
          <w:tcPr>
            <w:tcW w:w="0" w:type="auto"/>
            <w:hideMark/>
          </w:tcPr>
          <w:p w14:paraId="3081844C" w14:textId="77777777" w:rsidR="004B271E" w:rsidRPr="004B271E" w:rsidRDefault="004B271E" w:rsidP="004B271E">
            <w:pPr>
              <w:spacing w:after="160" w:line="259" w:lineRule="auto"/>
            </w:pPr>
            <w:r w:rsidRPr="004B271E">
              <w:t>Hashed password for login</w:t>
            </w:r>
          </w:p>
        </w:tc>
      </w:tr>
      <w:tr w:rsidR="004B271E" w:rsidRPr="004B271E" w14:paraId="3C5549B3" w14:textId="77777777" w:rsidTr="004B271E">
        <w:tc>
          <w:tcPr>
            <w:tcW w:w="0" w:type="auto"/>
            <w:hideMark/>
          </w:tcPr>
          <w:p w14:paraId="3B2A8571" w14:textId="77777777" w:rsidR="004B271E" w:rsidRPr="004B271E" w:rsidRDefault="004B271E" w:rsidP="004B271E">
            <w:pPr>
              <w:spacing w:after="160" w:line="259" w:lineRule="auto"/>
            </w:pPr>
            <w:proofErr w:type="spellStart"/>
            <w:r w:rsidRPr="004B271E">
              <w:t>created_at</w:t>
            </w:r>
            <w:proofErr w:type="spellEnd"/>
          </w:p>
        </w:tc>
        <w:tc>
          <w:tcPr>
            <w:tcW w:w="0" w:type="auto"/>
            <w:hideMark/>
          </w:tcPr>
          <w:p w14:paraId="694E1E88" w14:textId="77777777" w:rsidR="004B271E" w:rsidRPr="004B271E" w:rsidRDefault="004B271E" w:rsidP="004B271E">
            <w:pPr>
              <w:spacing w:after="160" w:line="259" w:lineRule="auto"/>
            </w:pPr>
            <w:r w:rsidRPr="004B271E">
              <w:t>TIMESTAMP</w:t>
            </w:r>
          </w:p>
        </w:tc>
        <w:tc>
          <w:tcPr>
            <w:tcW w:w="0" w:type="auto"/>
            <w:hideMark/>
          </w:tcPr>
          <w:p w14:paraId="74F6497B" w14:textId="77777777" w:rsidR="004B271E" w:rsidRPr="004B271E" w:rsidRDefault="004B271E" w:rsidP="004B271E">
            <w:pPr>
              <w:spacing w:after="160" w:line="259" w:lineRule="auto"/>
            </w:pPr>
            <w:r w:rsidRPr="004B271E">
              <w:t>DEFAULT CURRENT_TIMESTAMP</w:t>
            </w:r>
          </w:p>
        </w:tc>
        <w:tc>
          <w:tcPr>
            <w:tcW w:w="0" w:type="auto"/>
            <w:hideMark/>
          </w:tcPr>
          <w:p w14:paraId="276DDA1D" w14:textId="77777777" w:rsidR="004B271E" w:rsidRPr="004B271E" w:rsidRDefault="004B271E" w:rsidP="004B271E">
            <w:pPr>
              <w:spacing w:after="160" w:line="259" w:lineRule="auto"/>
            </w:pPr>
            <w:r w:rsidRPr="004B271E">
              <w:t>Record creation time</w:t>
            </w:r>
          </w:p>
        </w:tc>
      </w:tr>
      <w:tr w:rsidR="004B271E" w:rsidRPr="004B271E" w14:paraId="592B572F" w14:textId="77777777" w:rsidTr="004B271E">
        <w:tc>
          <w:tcPr>
            <w:tcW w:w="0" w:type="auto"/>
            <w:hideMark/>
          </w:tcPr>
          <w:p w14:paraId="2EF93697" w14:textId="77777777" w:rsidR="004B271E" w:rsidRPr="004B271E" w:rsidRDefault="004B271E" w:rsidP="004B271E">
            <w:pPr>
              <w:spacing w:after="160" w:line="259" w:lineRule="auto"/>
            </w:pPr>
            <w:proofErr w:type="spellStart"/>
            <w:r w:rsidRPr="004B271E">
              <w:t>updated_at</w:t>
            </w:r>
            <w:proofErr w:type="spellEnd"/>
          </w:p>
        </w:tc>
        <w:tc>
          <w:tcPr>
            <w:tcW w:w="0" w:type="auto"/>
            <w:hideMark/>
          </w:tcPr>
          <w:p w14:paraId="29AFFB2D" w14:textId="77777777" w:rsidR="004B271E" w:rsidRPr="004B271E" w:rsidRDefault="004B271E" w:rsidP="004B271E">
            <w:pPr>
              <w:spacing w:after="160" w:line="259" w:lineRule="auto"/>
            </w:pPr>
            <w:r w:rsidRPr="004B271E">
              <w:t>TIMESTAMP</w:t>
            </w:r>
          </w:p>
        </w:tc>
        <w:tc>
          <w:tcPr>
            <w:tcW w:w="0" w:type="auto"/>
            <w:hideMark/>
          </w:tcPr>
          <w:p w14:paraId="5F43A94A" w14:textId="77777777" w:rsidR="004B271E" w:rsidRPr="004B271E" w:rsidRDefault="004B271E" w:rsidP="004B271E">
            <w:pPr>
              <w:spacing w:after="160" w:line="259" w:lineRule="auto"/>
            </w:pPr>
            <w:r w:rsidRPr="004B271E">
              <w:t>DEFAULT CURRENT_TIMESTAMP ON UPDATE CURRENT_TIMESTAMP</w:t>
            </w:r>
          </w:p>
        </w:tc>
        <w:tc>
          <w:tcPr>
            <w:tcW w:w="0" w:type="auto"/>
            <w:hideMark/>
          </w:tcPr>
          <w:p w14:paraId="41C261B6" w14:textId="77777777" w:rsidR="004B271E" w:rsidRPr="004B271E" w:rsidRDefault="004B271E" w:rsidP="004B271E">
            <w:pPr>
              <w:spacing w:after="160" w:line="259" w:lineRule="auto"/>
            </w:pPr>
            <w:r w:rsidRPr="004B271E">
              <w:t>Last update time</w:t>
            </w:r>
          </w:p>
        </w:tc>
      </w:tr>
    </w:tbl>
    <w:p w14:paraId="6EBC9EA2" w14:textId="77777777" w:rsidR="004B271E" w:rsidRPr="004B271E" w:rsidRDefault="00000000" w:rsidP="004B271E">
      <w:r>
        <w:pict w14:anchorId="22941F4A">
          <v:rect id="_x0000_i1049" style="width:0;height:1.5pt" o:hralign="center" o:hrstd="t" o:hr="t" fillcolor="#a0a0a0" stroked="f"/>
        </w:pict>
      </w:r>
    </w:p>
    <w:p w14:paraId="551E90A8" w14:textId="77777777" w:rsidR="004B271E" w:rsidRPr="004B271E" w:rsidRDefault="004B271E" w:rsidP="004B271E">
      <w:pPr>
        <w:rPr>
          <w:b/>
          <w:bCs/>
        </w:rPr>
      </w:pPr>
      <w:r w:rsidRPr="004B271E">
        <w:rPr>
          <w:b/>
          <w:bCs/>
        </w:rPr>
        <w:t>2. Candidate</w:t>
      </w:r>
    </w:p>
    <w:tbl>
      <w:tblPr>
        <w:tblStyle w:val="TableGrid"/>
        <w:tblW w:w="0" w:type="auto"/>
        <w:tblLook w:val="04A0" w:firstRow="1" w:lastRow="0" w:firstColumn="1" w:lastColumn="0" w:noHBand="0" w:noVBand="1"/>
      </w:tblPr>
      <w:tblGrid>
        <w:gridCol w:w="1899"/>
        <w:gridCol w:w="1650"/>
        <w:gridCol w:w="4254"/>
        <w:gridCol w:w="2819"/>
      </w:tblGrid>
      <w:tr w:rsidR="004B271E" w:rsidRPr="004B271E" w14:paraId="2FFA454C" w14:textId="77777777" w:rsidTr="004B271E">
        <w:tc>
          <w:tcPr>
            <w:tcW w:w="0" w:type="auto"/>
            <w:hideMark/>
          </w:tcPr>
          <w:p w14:paraId="10A054C7" w14:textId="77777777" w:rsidR="004B271E" w:rsidRPr="004B271E" w:rsidRDefault="004B271E" w:rsidP="004B271E">
            <w:pPr>
              <w:spacing w:after="160" w:line="259" w:lineRule="auto"/>
              <w:rPr>
                <w:b/>
                <w:bCs/>
              </w:rPr>
            </w:pPr>
            <w:r w:rsidRPr="004B271E">
              <w:rPr>
                <w:b/>
                <w:bCs/>
              </w:rPr>
              <w:t>Field</w:t>
            </w:r>
          </w:p>
        </w:tc>
        <w:tc>
          <w:tcPr>
            <w:tcW w:w="0" w:type="auto"/>
            <w:hideMark/>
          </w:tcPr>
          <w:p w14:paraId="71E0FE4D" w14:textId="77777777" w:rsidR="004B271E" w:rsidRPr="004B271E" w:rsidRDefault="004B271E" w:rsidP="004B271E">
            <w:pPr>
              <w:spacing w:after="160" w:line="259" w:lineRule="auto"/>
              <w:rPr>
                <w:b/>
                <w:bCs/>
              </w:rPr>
            </w:pPr>
            <w:r w:rsidRPr="004B271E">
              <w:rPr>
                <w:b/>
                <w:bCs/>
              </w:rPr>
              <w:t>Data Type</w:t>
            </w:r>
          </w:p>
        </w:tc>
        <w:tc>
          <w:tcPr>
            <w:tcW w:w="0" w:type="auto"/>
            <w:hideMark/>
          </w:tcPr>
          <w:p w14:paraId="5F88D006" w14:textId="77777777" w:rsidR="004B271E" w:rsidRPr="004B271E" w:rsidRDefault="004B271E" w:rsidP="004B271E">
            <w:pPr>
              <w:spacing w:after="160" w:line="259" w:lineRule="auto"/>
              <w:rPr>
                <w:b/>
                <w:bCs/>
              </w:rPr>
            </w:pPr>
            <w:r w:rsidRPr="004B271E">
              <w:rPr>
                <w:b/>
                <w:bCs/>
              </w:rPr>
              <w:t>Constraints</w:t>
            </w:r>
          </w:p>
        </w:tc>
        <w:tc>
          <w:tcPr>
            <w:tcW w:w="0" w:type="auto"/>
            <w:hideMark/>
          </w:tcPr>
          <w:p w14:paraId="1EA1605B" w14:textId="77777777" w:rsidR="004B271E" w:rsidRPr="004B271E" w:rsidRDefault="004B271E" w:rsidP="004B271E">
            <w:pPr>
              <w:spacing w:after="160" w:line="259" w:lineRule="auto"/>
              <w:rPr>
                <w:b/>
                <w:bCs/>
              </w:rPr>
            </w:pPr>
            <w:r w:rsidRPr="004B271E">
              <w:rPr>
                <w:b/>
                <w:bCs/>
              </w:rPr>
              <w:t>Description</w:t>
            </w:r>
          </w:p>
        </w:tc>
      </w:tr>
      <w:tr w:rsidR="004B271E" w:rsidRPr="004B271E" w14:paraId="18DF6A47" w14:textId="77777777" w:rsidTr="004B271E">
        <w:tc>
          <w:tcPr>
            <w:tcW w:w="0" w:type="auto"/>
            <w:hideMark/>
          </w:tcPr>
          <w:p w14:paraId="2F413DF7" w14:textId="77777777" w:rsidR="004B271E" w:rsidRPr="004B271E" w:rsidRDefault="004B271E" w:rsidP="004B271E">
            <w:pPr>
              <w:spacing w:after="160" w:line="259" w:lineRule="auto"/>
            </w:pPr>
            <w:proofErr w:type="spellStart"/>
            <w:r w:rsidRPr="004B271E">
              <w:t>candidate_id</w:t>
            </w:r>
            <w:proofErr w:type="spellEnd"/>
          </w:p>
        </w:tc>
        <w:tc>
          <w:tcPr>
            <w:tcW w:w="0" w:type="auto"/>
            <w:hideMark/>
          </w:tcPr>
          <w:p w14:paraId="74F2FFE6" w14:textId="77777777" w:rsidR="004B271E" w:rsidRPr="004B271E" w:rsidRDefault="004B271E" w:rsidP="004B271E">
            <w:pPr>
              <w:spacing w:after="160" w:line="259" w:lineRule="auto"/>
            </w:pPr>
            <w:r w:rsidRPr="004B271E">
              <w:t>INT</w:t>
            </w:r>
          </w:p>
        </w:tc>
        <w:tc>
          <w:tcPr>
            <w:tcW w:w="0" w:type="auto"/>
            <w:hideMark/>
          </w:tcPr>
          <w:p w14:paraId="29500C39" w14:textId="77777777" w:rsidR="004B271E" w:rsidRPr="004B271E" w:rsidRDefault="004B271E" w:rsidP="004B271E">
            <w:pPr>
              <w:spacing w:after="160" w:line="259" w:lineRule="auto"/>
            </w:pPr>
            <w:r w:rsidRPr="004B271E">
              <w:t>Primary Key, Auto Increment</w:t>
            </w:r>
          </w:p>
        </w:tc>
        <w:tc>
          <w:tcPr>
            <w:tcW w:w="0" w:type="auto"/>
            <w:hideMark/>
          </w:tcPr>
          <w:p w14:paraId="7EF1AF4F" w14:textId="77777777" w:rsidR="004B271E" w:rsidRPr="004B271E" w:rsidRDefault="004B271E" w:rsidP="004B271E">
            <w:pPr>
              <w:spacing w:after="160" w:line="259" w:lineRule="auto"/>
            </w:pPr>
            <w:r w:rsidRPr="004B271E">
              <w:t>Unique ID for each candidate</w:t>
            </w:r>
          </w:p>
        </w:tc>
      </w:tr>
      <w:tr w:rsidR="004B271E" w:rsidRPr="004B271E" w14:paraId="01FAD244" w14:textId="77777777" w:rsidTr="004B271E">
        <w:tc>
          <w:tcPr>
            <w:tcW w:w="0" w:type="auto"/>
            <w:hideMark/>
          </w:tcPr>
          <w:p w14:paraId="4DFCF3F1" w14:textId="77777777" w:rsidR="004B271E" w:rsidRPr="004B271E" w:rsidRDefault="004B271E" w:rsidP="004B271E">
            <w:pPr>
              <w:spacing w:after="160" w:line="259" w:lineRule="auto"/>
            </w:pPr>
            <w:proofErr w:type="spellStart"/>
            <w:r w:rsidRPr="004B271E">
              <w:t>first_name</w:t>
            </w:r>
            <w:proofErr w:type="spellEnd"/>
          </w:p>
        </w:tc>
        <w:tc>
          <w:tcPr>
            <w:tcW w:w="0" w:type="auto"/>
            <w:hideMark/>
          </w:tcPr>
          <w:p w14:paraId="7C274FB2" w14:textId="77777777" w:rsidR="004B271E" w:rsidRPr="004B271E" w:rsidRDefault="004B271E" w:rsidP="004B271E">
            <w:pPr>
              <w:spacing w:after="160" w:line="259" w:lineRule="auto"/>
            </w:pPr>
            <w:proofErr w:type="gramStart"/>
            <w:r w:rsidRPr="004B271E">
              <w:t>VARCHAR(</w:t>
            </w:r>
            <w:proofErr w:type="gramEnd"/>
            <w:r w:rsidRPr="004B271E">
              <w:t>100)</w:t>
            </w:r>
          </w:p>
        </w:tc>
        <w:tc>
          <w:tcPr>
            <w:tcW w:w="0" w:type="auto"/>
            <w:hideMark/>
          </w:tcPr>
          <w:p w14:paraId="0B295621" w14:textId="77777777" w:rsidR="004B271E" w:rsidRPr="004B271E" w:rsidRDefault="004B271E" w:rsidP="004B271E">
            <w:pPr>
              <w:spacing w:after="160" w:line="259" w:lineRule="auto"/>
            </w:pPr>
            <w:r w:rsidRPr="004B271E">
              <w:t>NOT NULL</w:t>
            </w:r>
          </w:p>
        </w:tc>
        <w:tc>
          <w:tcPr>
            <w:tcW w:w="0" w:type="auto"/>
            <w:hideMark/>
          </w:tcPr>
          <w:p w14:paraId="4BD9EA35" w14:textId="77777777" w:rsidR="004B271E" w:rsidRPr="004B271E" w:rsidRDefault="004B271E" w:rsidP="004B271E">
            <w:pPr>
              <w:spacing w:after="160" w:line="259" w:lineRule="auto"/>
            </w:pPr>
            <w:r w:rsidRPr="004B271E">
              <w:t>Candidate's first name</w:t>
            </w:r>
          </w:p>
        </w:tc>
      </w:tr>
      <w:tr w:rsidR="004B271E" w:rsidRPr="004B271E" w14:paraId="217A7934" w14:textId="77777777" w:rsidTr="004B271E">
        <w:tc>
          <w:tcPr>
            <w:tcW w:w="0" w:type="auto"/>
            <w:hideMark/>
          </w:tcPr>
          <w:p w14:paraId="0E613A78" w14:textId="77777777" w:rsidR="004B271E" w:rsidRPr="004B271E" w:rsidRDefault="004B271E" w:rsidP="004B271E">
            <w:pPr>
              <w:spacing w:after="160" w:line="259" w:lineRule="auto"/>
            </w:pPr>
            <w:proofErr w:type="spellStart"/>
            <w:r w:rsidRPr="004B271E">
              <w:t>last_name</w:t>
            </w:r>
            <w:proofErr w:type="spellEnd"/>
          </w:p>
        </w:tc>
        <w:tc>
          <w:tcPr>
            <w:tcW w:w="0" w:type="auto"/>
            <w:hideMark/>
          </w:tcPr>
          <w:p w14:paraId="430CD72D" w14:textId="77777777" w:rsidR="004B271E" w:rsidRPr="004B271E" w:rsidRDefault="004B271E" w:rsidP="004B271E">
            <w:pPr>
              <w:spacing w:after="160" w:line="259" w:lineRule="auto"/>
            </w:pPr>
            <w:proofErr w:type="gramStart"/>
            <w:r w:rsidRPr="004B271E">
              <w:t>VARCHAR(</w:t>
            </w:r>
            <w:proofErr w:type="gramEnd"/>
            <w:r w:rsidRPr="004B271E">
              <w:t>100)</w:t>
            </w:r>
          </w:p>
        </w:tc>
        <w:tc>
          <w:tcPr>
            <w:tcW w:w="0" w:type="auto"/>
            <w:hideMark/>
          </w:tcPr>
          <w:p w14:paraId="5EA7B210" w14:textId="77777777" w:rsidR="004B271E" w:rsidRPr="004B271E" w:rsidRDefault="004B271E" w:rsidP="004B271E">
            <w:pPr>
              <w:spacing w:after="160" w:line="259" w:lineRule="auto"/>
            </w:pPr>
            <w:r w:rsidRPr="004B271E">
              <w:t>NOT NULL</w:t>
            </w:r>
          </w:p>
        </w:tc>
        <w:tc>
          <w:tcPr>
            <w:tcW w:w="0" w:type="auto"/>
            <w:hideMark/>
          </w:tcPr>
          <w:p w14:paraId="6266EC0C" w14:textId="77777777" w:rsidR="004B271E" w:rsidRPr="004B271E" w:rsidRDefault="004B271E" w:rsidP="004B271E">
            <w:pPr>
              <w:spacing w:after="160" w:line="259" w:lineRule="auto"/>
            </w:pPr>
            <w:r w:rsidRPr="004B271E">
              <w:t>Candidate's last name</w:t>
            </w:r>
          </w:p>
        </w:tc>
      </w:tr>
      <w:tr w:rsidR="004B271E" w:rsidRPr="004B271E" w14:paraId="40156E5E" w14:textId="77777777" w:rsidTr="004B271E">
        <w:tc>
          <w:tcPr>
            <w:tcW w:w="0" w:type="auto"/>
            <w:hideMark/>
          </w:tcPr>
          <w:p w14:paraId="7288887E" w14:textId="77777777" w:rsidR="004B271E" w:rsidRPr="004B271E" w:rsidRDefault="004B271E" w:rsidP="004B271E">
            <w:pPr>
              <w:spacing w:after="160" w:line="259" w:lineRule="auto"/>
            </w:pPr>
            <w:proofErr w:type="spellStart"/>
            <w:r w:rsidRPr="004B271E">
              <w:t>party_id</w:t>
            </w:r>
            <w:proofErr w:type="spellEnd"/>
          </w:p>
        </w:tc>
        <w:tc>
          <w:tcPr>
            <w:tcW w:w="0" w:type="auto"/>
            <w:hideMark/>
          </w:tcPr>
          <w:p w14:paraId="7AE94A59" w14:textId="77777777" w:rsidR="004B271E" w:rsidRPr="004B271E" w:rsidRDefault="004B271E" w:rsidP="004B271E">
            <w:pPr>
              <w:spacing w:after="160" w:line="259" w:lineRule="auto"/>
            </w:pPr>
            <w:r w:rsidRPr="004B271E">
              <w:t>INT</w:t>
            </w:r>
          </w:p>
        </w:tc>
        <w:tc>
          <w:tcPr>
            <w:tcW w:w="0" w:type="auto"/>
            <w:hideMark/>
          </w:tcPr>
          <w:p w14:paraId="62D62CD8" w14:textId="77777777" w:rsidR="004B271E" w:rsidRPr="004B271E" w:rsidRDefault="004B271E" w:rsidP="004B271E">
            <w:pPr>
              <w:spacing w:after="160" w:line="259" w:lineRule="auto"/>
            </w:pPr>
            <w:r w:rsidRPr="004B271E">
              <w:t>Foreign Key (</w:t>
            </w:r>
            <w:proofErr w:type="spellStart"/>
            <w:r w:rsidRPr="004B271E">
              <w:t>Party.party_id</w:t>
            </w:r>
            <w:proofErr w:type="spellEnd"/>
            <w:r w:rsidRPr="004B271E">
              <w:t>)</w:t>
            </w:r>
          </w:p>
        </w:tc>
        <w:tc>
          <w:tcPr>
            <w:tcW w:w="0" w:type="auto"/>
            <w:hideMark/>
          </w:tcPr>
          <w:p w14:paraId="4D8345B1" w14:textId="77777777" w:rsidR="004B271E" w:rsidRPr="004B271E" w:rsidRDefault="004B271E" w:rsidP="004B271E">
            <w:pPr>
              <w:spacing w:after="160" w:line="259" w:lineRule="auto"/>
            </w:pPr>
            <w:r w:rsidRPr="004B271E">
              <w:t>Associated political party</w:t>
            </w:r>
          </w:p>
        </w:tc>
      </w:tr>
      <w:tr w:rsidR="004B271E" w:rsidRPr="004B271E" w14:paraId="03FC77CC" w14:textId="77777777" w:rsidTr="004B271E">
        <w:tc>
          <w:tcPr>
            <w:tcW w:w="0" w:type="auto"/>
            <w:hideMark/>
          </w:tcPr>
          <w:p w14:paraId="1137E88A" w14:textId="77777777" w:rsidR="004B271E" w:rsidRPr="004B271E" w:rsidRDefault="004B271E" w:rsidP="004B271E">
            <w:pPr>
              <w:spacing w:after="160" w:line="259" w:lineRule="auto"/>
            </w:pPr>
            <w:proofErr w:type="spellStart"/>
            <w:r w:rsidRPr="004B271E">
              <w:t>campaign_details</w:t>
            </w:r>
            <w:proofErr w:type="spellEnd"/>
          </w:p>
        </w:tc>
        <w:tc>
          <w:tcPr>
            <w:tcW w:w="0" w:type="auto"/>
            <w:hideMark/>
          </w:tcPr>
          <w:p w14:paraId="28E0A830" w14:textId="77777777" w:rsidR="004B271E" w:rsidRPr="004B271E" w:rsidRDefault="004B271E" w:rsidP="004B271E">
            <w:pPr>
              <w:spacing w:after="160" w:line="259" w:lineRule="auto"/>
            </w:pPr>
            <w:r w:rsidRPr="004B271E">
              <w:t>TEXT</w:t>
            </w:r>
          </w:p>
        </w:tc>
        <w:tc>
          <w:tcPr>
            <w:tcW w:w="0" w:type="auto"/>
            <w:hideMark/>
          </w:tcPr>
          <w:p w14:paraId="4DA0F9CD" w14:textId="77777777" w:rsidR="004B271E" w:rsidRPr="004B271E" w:rsidRDefault="004B271E" w:rsidP="004B271E">
            <w:pPr>
              <w:spacing w:after="160" w:line="259" w:lineRule="auto"/>
            </w:pPr>
            <w:r w:rsidRPr="004B271E">
              <w:t>NULL</w:t>
            </w:r>
          </w:p>
        </w:tc>
        <w:tc>
          <w:tcPr>
            <w:tcW w:w="0" w:type="auto"/>
            <w:hideMark/>
          </w:tcPr>
          <w:p w14:paraId="339C0870" w14:textId="77777777" w:rsidR="004B271E" w:rsidRPr="004B271E" w:rsidRDefault="004B271E" w:rsidP="004B271E">
            <w:pPr>
              <w:spacing w:after="160" w:line="259" w:lineRule="auto"/>
            </w:pPr>
            <w:r w:rsidRPr="004B271E">
              <w:t>Candidate's campaign information</w:t>
            </w:r>
          </w:p>
        </w:tc>
      </w:tr>
      <w:tr w:rsidR="004B271E" w:rsidRPr="004B271E" w14:paraId="3EC80173" w14:textId="77777777" w:rsidTr="004B271E">
        <w:tc>
          <w:tcPr>
            <w:tcW w:w="0" w:type="auto"/>
            <w:hideMark/>
          </w:tcPr>
          <w:p w14:paraId="078C8F0D" w14:textId="77777777" w:rsidR="004B271E" w:rsidRPr="004B271E" w:rsidRDefault="004B271E" w:rsidP="004B271E">
            <w:pPr>
              <w:spacing w:after="160" w:line="259" w:lineRule="auto"/>
            </w:pPr>
            <w:proofErr w:type="spellStart"/>
            <w:r w:rsidRPr="004B271E">
              <w:t>election_id</w:t>
            </w:r>
            <w:proofErr w:type="spellEnd"/>
          </w:p>
        </w:tc>
        <w:tc>
          <w:tcPr>
            <w:tcW w:w="0" w:type="auto"/>
            <w:hideMark/>
          </w:tcPr>
          <w:p w14:paraId="36589334" w14:textId="77777777" w:rsidR="004B271E" w:rsidRPr="004B271E" w:rsidRDefault="004B271E" w:rsidP="004B271E">
            <w:pPr>
              <w:spacing w:after="160" w:line="259" w:lineRule="auto"/>
            </w:pPr>
            <w:r w:rsidRPr="004B271E">
              <w:t>INT</w:t>
            </w:r>
          </w:p>
        </w:tc>
        <w:tc>
          <w:tcPr>
            <w:tcW w:w="0" w:type="auto"/>
            <w:hideMark/>
          </w:tcPr>
          <w:p w14:paraId="7F14158B" w14:textId="77777777" w:rsidR="004B271E" w:rsidRPr="004B271E" w:rsidRDefault="004B271E" w:rsidP="004B271E">
            <w:pPr>
              <w:spacing w:after="160" w:line="259" w:lineRule="auto"/>
            </w:pPr>
            <w:r w:rsidRPr="004B271E">
              <w:t>Foreign Key (</w:t>
            </w:r>
            <w:proofErr w:type="spellStart"/>
            <w:r w:rsidRPr="004B271E">
              <w:t>Election.election_id</w:t>
            </w:r>
            <w:proofErr w:type="spellEnd"/>
            <w:r w:rsidRPr="004B271E">
              <w:t>)</w:t>
            </w:r>
          </w:p>
        </w:tc>
        <w:tc>
          <w:tcPr>
            <w:tcW w:w="0" w:type="auto"/>
            <w:hideMark/>
          </w:tcPr>
          <w:p w14:paraId="408B65AA" w14:textId="77777777" w:rsidR="004B271E" w:rsidRPr="004B271E" w:rsidRDefault="004B271E" w:rsidP="004B271E">
            <w:pPr>
              <w:spacing w:after="160" w:line="259" w:lineRule="auto"/>
            </w:pPr>
            <w:r w:rsidRPr="004B271E">
              <w:t>Election in which the candidate is participating</w:t>
            </w:r>
          </w:p>
        </w:tc>
      </w:tr>
      <w:tr w:rsidR="004B271E" w:rsidRPr="004B271E" w14:paraId="781F9893" w14:textId="77777777" w:rsidTr="004B271E">
        <w:tc>
          <w:tcPr>
            <w:tcW w:w="0" w:type="auto"/>
            <w:hideMark/>
          </w:tcPr>
          <w:p w14:paraId="19EC78B0" w14:textId="77777777" w:rsidR="004B271E" w:rsidRPr="004B271E" w:rsidRDefault="004B271E" w:rsidP="004B271E">
            <w:pPr>
              <w:spacing w:after="160" w:line="259" w:lineRule="auto"/>
            </w:pPr>
            <w:proofErr w:type="spellStart"/>
            <w:r w:rsidRPr="004B271E">
              <w:t>created_at</w:t>
            </w:r>
            <w:proofErr w:type="spellEnd"/>
          </w:p>
        </w:tc>
        <w:tc>
          <w:tcPr>
            <w:tcW w:w="0" w:type="auto"/>
            <w:hideMark/>
          </w:tcPr>
          <w:p w14:paraId="1FDEBE99" w14:textId="77777777" w:rsidR="004B271E" w:rsidRPr="004B271E" w:rsidRDefault="004B271E" w:rsidP="004B271E">
            <w:pPr>
              <w:spacing w:after="160" w:line="259" w:lineRule="auto"/>
            </w:pPr>
            <w:r w:rsidRPr="004B271E">
              <w:t>TIMESTAMP</w:t>
            </w:r>
          </w:p>
        </w:tc>
        <w:tc>
          <w:tcPr>
            <w:tcW w:w="0" w:type="auto"/>
            <w:hideMark/>
          </w:tcPr>
          <w:p w14:paraId="3F42B213" w14:textId="77777777" w:rsidR="004B271E" w:rsidRPr="004B271E" w:rsidRDefault="004B271E" w:rsidP="004B271E">
            <w:pPr>
              <w:spacing w:after="160" w:line="259" w:lineRule="auto"/>
            </w:pPr>
            <w:r w:rsidRPr="004B271E">
              <w:t>DEFAULT CURRENT_TIMESTAMP</w:t>
            </w:r>
          </w:p>
        </w:tc>
        <w:tc>
          <w:tcPr>
            <w:tcW w:w="0" w:type="auto"/>
            <w:hideMark/>
          </w:tcPr>
          <w:p w14:paraId="7CB6491B" w14:textId="77777777" w:rsidR="004B271E" w:rsidRPr="004B271E" w:rsidRDefault="004B271E" w:rsidP="004B271E">
            <w:pPr>
              <w:spacing w:after="160" w:line="259" w:lineRule="auto"/>
            </w:pPr>
            <w:r w:rsidRPr="004B271E">
              <w:t>Record creation time</w:t>
            </w:r>
          </w:p>
        </w:tc>
      </w:tr>
      <w:tr w:rsidR="004B271E" w:rsidRPr="004B271E" w14:paraId="1608886E" w14:textId="77777777" w:rsidTr="004B271E">
        <w:tc>
          <w:tcPr>
            <w:tcW w:w="0" w:type="auto"/>
            <w:hideMark/>
          </w:tcPr>
          <w:p w14:paraId="6F2D44B2" w14:textId="77777777" w:rsidR="004B271E" w:rsidRPr="004B271E" w:rsidRDefault="004B271E" w:rsidP="004B271E">
            <w:pPr>
              <w:spacing w:after="160" w:line="259" w:lineRule="auto"/>
            </w:pPr>
            <w:proofErr w:type="spellStart"/>
            <w:r w:rsidRPr="004B271E">
              <w:t>updated_at</w:t>
            </w:r>
            <w:proofErr w:type="spellEnd"/>
          </w:p>
        </w:tc>
        <w:tc>
          <w:tcPr>
            <w:tcW w:w="0" w:type="auto"/>
            <w:hideMark/>
          </w:tcPr>
          <w:p w14:paraId="36B16643" w14:textId="77777777" w:rsidR="004B271E" w:rsidRPr="004B271E" w:rsidRDefault="004B271E" w:rsidP="004B271E">
            <w:pPr>
              <w:spacing w:after="160" w:line="259" w:lineRule="auto"/>
            </w:pPr>
            <w:r w:rsidRPr="004B271E">
              <w:t>TIMESTAMP</w:t>
            </w:r>
          </w:p>
        </w:tc>
        <w:tc>
          <w:tcPr>
            <w:tcW w:w="0" w:type="auto"/>
            <w:hideMark/>
          </w:tcPr>
          <w:p w14:paraId="4EACED15" w14:textId="77777777" w:rsidR="004B271E" w:rsidRPr="004B271E" w:rsidRDefault="004B271E" w:rsidP="004B271E">
            <w:pPr>
              <w:spacing w:after="160" w:line="259" w:lineRule="auto"/>
            </w:pPr>
            <w:r w:rsidRPr="004B271E">
              <w:t>DEFAULT CURRENT_TIMESTAMP ON UPDATE CURRENT_TIMESTAMP</w:t>
            </w:r>
          </w:p>
        </w:tc>
        <w:tc>
          <w:tcPr>
            <w:tcW w:w="0" w:type="auto"/>
            <w:hideMark/>
          </w:tcPr>
          <w:p w14:paraId="5B10292D" w14:textId="77777777" w:rsidR="004B271E" w:rsidRPr="004B271E" w:rsidRDefault="004B271E" w:rsidP="004B271E">
            <w:pPr>
              <w:spacing w:after="160" w:line="259" w:lineRule="auto"/>
            </w:pPr>
            <w:r w:rsidRPr="004B271E">
              <w:t>Last update time</w:t>
            </w:r>
          </w:p>
        </w:tc>
      </w:tr>
    </w:tbl>
    <w:p w14:paraId="606698B5" w14:textId="77777777" w:rsidR="004B271E" w:rsidRPr="004B271E" w:rsidRDefault="00000000" w:rsidP="004B271E">
      <w:r>
        <w:pict w14:anchorId="27812B42">
          <v:rect id="_x0000_i1050" style="width:0;height:1.5pt" o:hralign="center" o:hrstd="t" o:hr="t" fillcolor="#a0a0a0" stroked="f"/>
        </w:pict>
      </w:r>
    </w:p>
    <w:p w14:paraId="5AFD5329" w14:textId="77777777" w:rsidR="004B271E" w:rsidRPr="004B271E" w:rsidRDefault="004B271E" w:rsidP="004B271E">
      <w:pPr>
        <w:rPr>
          <w:b/>
          <w:bCs/>
        </w:rPr>
      </w:pPr>
      <w:r w:rsidRPr="004B271E">
        <w:rPr>
          <w:b/>
          <w:bCs/>
        </w:rPr>
        <w:t>3. Election</w:t>
      </w:r>
    </w:p>
    <w:tbl>
      <w:tblPr>
        <w:tblStyle w:val="TableGrid"/>
        <w:tblW w:w="0" w:type="auto"/>
        <w:tblLook w:val="04A0" w:firstRow="1" w:lastRow="0" w:firstColumn="1" w:lastColumn="0" w:noHBand="0" w:noVBand="1"/>
      </w:tblPr>
      <w:tblGrid>
        <w:gridCol w:w="1776"/>
        <w:gridCol w:w="1650"/>
        <w:gridCol w:w="4648"/>
        <w:gridCol w:w="2548"/>
      </w:tblGrid>
      <w:tr w:rsidR="004B271E" w:rsidRPr="004B271E" w14:paraId="0A7394D0" w14:textId="77777777" w:rsidTr="004B271E">
        <w:tc>
          <w:tcPr>
            <w:tcW w:w="0" w:type="auto"/>
            <w:hideMark/>
          </w:tcPr>
          <w:p w14:paraId="436C2BF4" w14:textId="77777777" w:rsidR="004B271E" w:rsidRPr="004B271E" w:rsidRDefault="004B271E" w:rsidP="004B271E">
            <w:pPr>
              <w:spacing w:after="160" w:line="259" w:lineRule="auto"/>
              <w:rPr>
                <w:b/>
                <w:bCs/>
              </w:rPr>
            </w:pPr>
            <w:r w:rsidRPr="004B271E">
              <w:rPr>
                <w:b/>
                <w:bCs/>
              </w:rPr>
              <w:t>Field</w:t>
            </w:r>
          </w:p>
        </w:tc>
        <w:tc>
          <w:tcPr>
            <w:tcW w:w="0" w:type="auto"/>
            <w:hideMark/>
          </w:tcPr>
          <w:p w14:paraId="27DF043D" w14:textId="77777777" w:rsidR="004B271E" w:rsidRPr="004B271E" w:rsidRDefault="004B271E" w:rsidP="004B271E">
            <w:pPr>
              <w:spacing w:after="160" w:line="259" w:lineRule="auto"/>
              <w:rPr>
                <w:b/>
                <w:bCs/>
              </w:rPr>
            </w:pPr>
            <w:r w:rsidRPr="004B271E">
              <w:rPr>
                <w:b/>
                <w:bCs/>
              </w:rPr>
              <w:t>Data Type</w:t>
            </w:r>
          </w:p>
        </w:tc>
        <w:tc>
          <w:tcPr>
            <w:tcW w:w="0" w:type="auto"/>
            <w:hideMark/>
          </w:tcPr>
          <w:p w14:paraId="31B24E69" w14:textId="77777777" w:rsidR="004B271E" w:rsidRPr="004B271E" w:rsidRDefault="004B271E" w:rsidP="004B271E">
            <w:pPr>
              <w:spacing w:after="160" w:line="259" w:lineRule="auto"/>
              <w:rPr>
                <w:b/>
                <w:bCs/>
              </w:rPr>
            </w:pPr>
            <w:r w:rsidRPr="004B271E">
              <w:rPr>
                <w:b/>
                <w:bCs/>
              </w:rPr>
              <w:t>Constraints</w:t>
            </w:r>
          </w:p>
        </w:tc>
        <w:tc>
          <w:tcPr>
            <w:tcW w:w="0" w:type="auto"/>
            <w:hideMark/>
          </w:tcPr>
          <w:p w14:paraId="2076D91B" w14:textId="77777777" w:rsidR="004B271E" w:rsidRPr="004B271E" w:rsidRDefault="004B271E" w:rsidP="004B271E">
            <w:pPr>
              <w:spacing w:after="160" w:line="259" w:lineRule="auto"/>
              <w:rPr>
                <w:b/>
                <w:bCs/>
              </w:rPr>
            </w:pPr>
            <w:r w:rsidRPr="004B271E">
              <w:rPr>
                <w:b/>
                <w:bCs/>
              </w:rPr>
              <w:t>Description</w:t>
            </w:r>
          </w:p>
        </w:tc>
      </w:tr>
      <w:tr w:rsidR="004B271E" w:rsidRPr="004B271E" w14:paraId="38AE8CCE" w14:textId="77777777" w:rsidTr="004B271E">
        <w:tc>
          <w:tcPr>
            <w:tcW w:w="0" w:type="auto"/>
            <w:hideMark/>
          </w:tcPr>
          <w:p w14:paraId="0F20A54A" w14:textId="77777777" w:rsidR="004B271E" w:rsidRPr="004B271E" w:rsidRDefault="004B271E" w:rsidP="004B271E">
            <w:pPr>
              <w:spacing w:after="160" w:line="259" w:lineRule="auto"/>
            </w:pPr>
            <w:proofErr w:type="spellStart"/>
            <w:r w:rsidRPr="004B271E">
              <w:lastRenderedPageBreak/>
              <w:t>election_id</w:t>
            </w:r>
            <w:proofErr w:type="spellEnd"/>
          </w:p>
        </w:tc>
        <w:tc>
          <w:tcPr>
            <w:tcW w:w="0" w:type="auto"/>
            <w:hideMark/>
          </w:tcPr>
          <w:p w14:paraId="7271C46C" w14:textId="77777777" w:rsidR="004B271E" w:rsidRPr="004B271E" w:rsidRDefault="004B271E" w:rsidP="004B271E">
            <w:pPr>
              <w:spacing w:after="160" w:line="259" w:lineRule="auto"/>
            </w:pPr>
            <w:r w:rsidRPr="004B271E">
              <w:t>INT</w:t>
            </w:r>
          </w:p>
        </w:tc>
        <w:tc>
          <w:tcPr>
            <w:tcW w:w="0" w:type="auto"/>
            <w:hideMark/>
          </w:tcPr>
          <w:p w14:paraId="11895A73" w14:textId="77777777" w:rsidR="004B271E" w:rsidRPr="004B271E" w:rsidRDefault="004B271E" w:rsidP="004B271E">
            <w:pPr>
              <w:spacing w:after="160" w:line="259" w:lineRule="auto"/>
            </w:pPr>
            <w:r w:rsidRPr="004B271E">
              <w:t>Primary Key, Auto Increment</w:t>
            </w:r>
          </w:p>
        </w:tc>
        <w:tc>
          <w:tcPr>
            <w:tcW w:w="0" w:type="auto"/>
            <w:hideMark/>
          </w:tcPr>
          <w:p w14:paraId="5D5FA0F4" w14:textId="77777777" w:rsidR="004B271E" w:rsidRPr="004B271E" w:rsidRDefault="004B271E" w:rsidP="004B271E">
            <w:pPr>
              <w:spacing w:after="160" w:line="259" w:lineRule="auto"/>
            </w:pPr>
            <w:r w:rsidRPr="004B271E">
              <w:t>Unique ID for each election</w:t>
            </w:r>
          </w:p>
        </w:tc>
      </w:tr>
      <w:tr w:rsidR="004B271E" w:rsidRPr="004B271E" w14:paraId="23A096FA" w14:textId="77777777" w:rsidTr="004B271E">
        <w:tc>
          <w:tcPr>
            <w:tcW w:w="0" w:type="auto"/>
            <w:hideMark/>
          </w:tcPr>
          <w:p w14:paraId="1B5C7E59" w14:textId="77777777" w:rsidR="004B271E" w:rsidRPr="004B271E" w:rsidRDefault="004B271E" w:rsidP="004B271E">
            <w:pPr>
              <w:spacing w:after="160" w:line="259" w:lineRule="auto"/>
            </w:pPr>
            <w:proofErr w:type="spellStart"/>
            <w:r w:rsidRPr="004B271E">
              <w:t>election_name</w:t>
            </w:r>
            <w:proofErr w:type="spellEnd"/>
          </w:p>
        </w:tc>
        <w:tc>
          <w:tcPr>
            <w:tcW w:w="0" w:type="auto"/>
            <w:hideMark/>
          </w:tcPr>
          <w:p w14:paraId="4667E90F" w14:textId="77777777" w:rsidR="004B271E" w:rsidRPr="004B271E" w:rsidRDefault="004B271E" w:rsidP="004B271E">
            <w:pPr>
              <w:spacing w:after="160" w:line="259" w:lineRule="auto"/>
            </w:pPr>
            <w:proofErr w:type="gramStart"/>
            <w:r w:rsidRPr="004B271E">
              <w:t>VARCHAR(</w:t>
            </w:r>
            <w:proofErr w:type="gramEnd"/>
            <w:r w:rsidRPr="004B271E">
              <w:t>100)</w:t>
            </w:r>
          </w:p>
        </w:tc>
        <w:tc>
          <w:tcPr>
            <w:tcW w:w="0" w:type="auto"/>
            <w:hideMark/>
          </w:tcPr>
          <w:p w14:paraId="1B64BE4A" w14:textId="77777777" w:rsidR="004B271E" w:rsidRPr="004B271E" w:rsidRDefault="004B271E" w:rsidP="004B271E">
            <w:pPr>
              <w:spacing w:after="160" w:line="259" w:lineRule="auto"/>
            </w:pPr>
            <w:r w:rsidRPr="004B271E">
              <w:t>NOT NULL</w:t>
            </w:r>
          </w:p>
        </w:tc>
        <w:tc>
          <w:tcPr>
            <w:tcW w:w="0" w:type="auto"/>
            <w:hideMark/>
          </w:tcPr>
          <w:p w14:paraId="02E4EE8F" w14:textId="77777777" w:rsidR="004B271E" w:rsidRPr="004B271E" w:rsidRDefault="004B271E" w:rsidP="004B271E">
            <w:pPr>
              <w:spacing w:after="160" w:line="259" w:lineRule="auto"/>
            </w:pPr>
            <w:r w:rsidRPr="004B271E">
              <w:t>Name of the election</w:t>
            </w:r>
          </w:p>
        </w:tc>
      </w:tr>
      <w:tr w:rsidR="004B271E" w:rsidRPr="004B271E" w14:paraId="2370CDBA" w14:textId="77777777" w:rsidTr="004B271E">
        <w:tc>
          <w:tcPr>
            <w:tcW w:w="0" w:type="auto"/>
            <w:hideMark/>
          </w:tcPr>
          <w:p w14:paraId="62CCC30C" w14:textId="77777777" w:rsidR="004B271E" w:rsidRPr="004B271E" w:rsidRDefault="004B271E" w:rsidP="004B271E">
            <w:pPr>
              <w:spacing w:after="160" w:line="259" w:lineRule="auto"/>
            </w:pPr>
            <w:proofErr w:type="spellStart"/>
            <w:r w:rsidRPr="004B271E">
              <w:t>election_type_id</w:t>
            </w:r>
            <w:proofErr w:type="spellEnd"/>
          </w:p>
        </w:tc>
        <w:tc>
          <w:tcPr>
            <w:tcW w:w="0" w:type="auto"/>
            <w:hideMark/>
          </w:tcPr>
          <w:p w14:paraId="6463861D" w14:textId="77777777" w:rsidR="004B271E" w:rsidRPr="004B271E" w:rsidRDefault="004B271E" w:rsidP="004B271E">
            <w:pPr>
              <w:spacing w:after="160" w:line="259" w:lineRule="auto"/>
            </w:pPr>
            <w:r w:rsidRPr="004B271E">
              <w:t>INT</w:t>
            </w:r>
          </w:p>
        </w:tc>
        <w:tc>
          <w:tcPr>
            <w:tcW w:w="0" w:type="auto"/>
            <w:hideMark/>
          </w:tcPr>
          <w:p w14:paraId="591CEFCF" w14:textId="77777777" w:rsidR="004B271E" w:rsidRPr="004B271E" w:rsidRDefault="004B271E" w:rsidP="004B271E">
            <w:pPr>
              <w:spacing w:after="160" w:line="259" w:lineRule="auto"/>
            </w:pPr>
            <w:r w:rsidRPr="004B271E">
              <w:t>Foreign Key (</w:t>
            </w:r>
            <w:proofErr w:type="spellStart"/>
            <w:r w:rsidRPr="004B271E">
              <w:t>ElectionType.election_type_id</w:t>
            </w:r>
            <w:proofErr w:type="spellEnd"/>
            <w:r w:rsidRPr="004B271E">
              <w:t>)</w:t>
            </w:r>
          </w:p>
        </w:tc>
        <w:tc>
          <w:tcPr>
            <w:tcW w:w="0" w:type="auto"/>
            <w:hideMark/>
          </w:tcPr>
          <w:p w14:paraId="4628B9E8" w14:textId="77777777" w:rsidR="004B271E" w:rsidRPr="004B271E" w:rsidRDefault="004B271E" w:rsidP="004B271E">
            <w:pPr>
              <w:spacing w:after="160" w:line="259" w:lineRule="auto"/>
            </w:pPr>
            <w:r w:rsidRPr="004B271E">
              <w:t>Type of the election (local, national)</w:t>
            </w:r>
          </w:p>
        </w:tc>
      </w:tr>
      <w:tr w:rsidR="004B271E" w:rsidRPr="004B271E" w14:paraId="09295B72" w14:textId="77777777" w:rsidTr="004B271E">
        <w:tc>
          <w:tcPr>
            <w:tcW w:w="0" w:type="auto"/>
            <w:hideMark/>
          </w:tcPr>
          <w:p w14:paraId="3991273F" w14:textId="77777777" w:rsidR="004B271E" w:rsidRPr="004B271E" w:rsidRDefault="004B271E" w:rsidP="004B271E">
            <w:pPr>
              <w:spacing w:after="160" w:line="259" w:lineRule="auto"/>
            </w:pPr>
            <w:proofErr w:type="spellStart"/>
            <w:r w:rsidRPr="004B271E">
              <w:t>start_date</w:t>
            </w:r>
            <w:proofErr w:type="spellEnd"/>
          </w:p>
        </w:tc>
        <w:tc>
          <w:tcPr>
            <w:tcW w:w="0" w:type="auto"/>
            <w:hideMark/>
          </w:tcPr>
          <w:p w14:paraId="109B6B17" w14:textId="77777777" w:rsidR="004B271E" w:rsidRPr="004B271E" w:rsidRDefault="004B271E" w:rsidP="004B271E">
            <w:pPr>
              <w:spacing w:after="160" w:line="259" w:lineRule="auto"/>
            </w:pPr>
            <w:r w:rsidRPr="004B271E">
              <w:t>DATE</w:t>
            </w:r>
          </w:p>
        </w:tc>
        <w:tc>
          <w:tcPr>
            <w:tcW w:w="0" w:type="auto"/>
            <w:hideMark/>
          </w:tcPr>
          <w:p w14:paraId="3568049B" w14:textId="77777777" w:rsidR="004B271E" w:rsidRPr="004B271E" w:rsidRDefault="004B271E" w:rsidP="004B271E">
            <w:pPr>
              <w:spacing w:after="160" w:line="259" w:lineRule="auto"/>
            </w:pPr>
            <w:r w:rsidRPr="004B271E">
              <w:t>NOT NULL</w:t>
            </w:r>
          </w:p>
        </w:tc>
        <w:tc>
          <w:tcPr>
            <w:tcW w:w="0" w:type="auto"/>
            <w:hideMark/>
          </w:tcPr>
          <w:p w14:paraId="72859170" w14:textId="77777777" w:rsidR="004B271E" w:rsidRPr="004B271E" w:rsidRDefault="004B271E" w:rsidP="004B271E">
            <w:pPr>
              <w:spacing w:after="160" w:line="259" w:lineRule="auto"/>
            </w:pPr>
            <w:r w:rsidRPr="004B271E">
              <w:t>Election start date</w:t>
            </w:r>
          </w:p>
        </w:tc>
      </w:tr>
      <w:tr w:rsidR="004B271E" w:rsidRPr="004B271E" w14:paraId="088BD5B9" w14:textId="77777777" w:rsidTr="004B271E">
        <w:tc>
          <w:tcPr>
            <w:tcW w:w="0" w:type="auto"/>
            <w:hideMark/>
          </w:tcPr>
          <w:p w14:paraId="12A5CB4E" w14:textId="77777777" w:rsidR="004B271E" w:rsidRPr="004B271E" w:rsidRDefault="004B271E" w:rsidP="004B271E">
            <w:pPr>
              <w:spacing w:after="160" w:line="259" w:lineRule="auto"/>
            </w:pPr>
            <w:proofErr w:type="spellStart"/>
            <w:r w:rsidRPr="004B271E">
              <w:t>end_date</w:t>
            </w:r>
            <w:proofErr w:type="spellEnd"/>
          </w:p>
        </w:tc>
        <w:tc>
          <w:tcPr>
            <w:tcW w:w="0" w:type="auto"/>
            <w:hideMark/>
          </w:tcPr>
          <w:p w14:paraId="7D752D39" w14:textId="77777777" w:rsidR="004B271E" w:rsidRPr="004B271E" w:rsidRDefault="004B271E" w:rsidP="004B271E">
            <w:pPr>
              <w:spacing w:after="160" w:line="259" w:lineRule="auto"/>
            </w:pPr>
            <w:r w:rsidRPr="004B271E">
              <w:t>DATE</w:t>
            </w:r>
          </w:p>
        </w:tc>
        <w:tc>
          <w:tcPr>
            <w:tcW w:w="0" w:type="auto"/>
            <w:hideMark/>
          </w:tcPr>
          <w:p w14:paraId="1354E543" w14:textId="77777777" w:rsidR="004B271E" w:rsidRPr="004B271E" w:rsidRDefault="004B271E" w:rsidP="004B271E">
            <w:pPr>
              <w:spacing w:after="160" w:line="259" w:lineRule="auto"/>
            </w:pPr>
            <w:r w:rsidRPr="004B271E">
              <w:t>NOT NULL</w:t>
            </w:r>
          </w:p>
        </w:tc>
        <w:tc>
          <w:tcPr>
            <w:tcW w:w="0" w:type="auto"/>
            <w:hideMark/>
          </w:tcPr>
          <w:p w14:paraId="3AEBF110" w14:textId="77777777" w:rsidR="004B271E" w:rsidRPr="004B271E" w:rsidRDefault="004B271E" w:rsidP="004B271E">
            <w:pPr>
              <w:spacing w:after="160" w:line="259" w:lineRule="auto"/>
            </w:pPr>
            <w:r w:rsidRPr="004B271E">
              <w:t>Election end date</w:t>
            </w:r>
          </w:p>
        </w:tc>
      </w:tr>
      <w:tr w:rsidR="004B271E" w:rsidRPr="004B271E" w14:paraId="06778313" w14:textId="77777777" w:rsidTr="004B271E">
        <w:tc>
          <w:tcPr>
            <w:tcW w:w="0" w:type="auto"/>
            <w:hideMark/>
          </w:tcPr>
          <w:p w14:paraId="7792C4B0" w14:textId="77777777" w:rsidR="004B271E" w:rsidRPr="004B271E" w:rsidRDefault="004B271E" w:rsidP="004B271E">
            <w:pPr>
              <w:spacing w:after="160" w:line="259" w:lineRule="auto"/>
            </w:pPr>
            <w:r w:rsidRPr="004B271E">
              <w:t>status</w:t>
            </w:r>
          </w:p>
        </w:tc>
        <w:tc>
          <w:tcPr>
            <w:tcW w:w="0" w:type="auto"/>
            <w:hideMark/>
          </w:tcPr>
          <w:p w14:paraId="549093C4" w14:textId="77777777" w:rsidR="004B271E" w:rsidRPr="004B271E" w:rsidRDefault="004B271E" w:rsidP="004B271E">
            <w:pPr>
              <w:spacing w:after="160" w:line="259" w:lineRule="auto"/>
            </w:pPr>
            <w:proofErr w:type="gramStart"/>
            <w:r w:rsidRPr="004B271E">
              <w:t>VARCHAR(</w:t>
            </w:r>
            <w:proofErr w:type="gramEnd"/>
            <w:r w:rsidRPr="004B271E">
              <w:t>50)</w:t>
            </w:r>
          </w:p>
        </w:tc>
        <w:tc>
          <w:tcPr>
            <w:tcW w:w="0" w:type="auto"/>
            <w:hideMark/>
          </w:tcPr>
          <w:p w14:paraId="49819B8C" w14:textId="77777777" w:rsidR="004B271E" w:rsidRPr="004B271E" w:rsidRDefault="004B271E" w:rsidP="004B271E">
            <w:pPr>
              <w:spacing w:after="160" w:line="259" w:lineRule="auto"/>
            </w:pPr>
            <w:r w:rsidRPr="004B271E">
              <w:t>NOT NULL</w:t>
            </w:r>
          </w:p>
        </w:tc>
        <w:tc>
          <w:tcPr>
            <w:tcW w:w="0" w:type="auto"/>
            <w:hideMark/>
          </w:tcPr>
          <w:p w14:paraId="0C391F6E" w14:textId="77777777" w:rsidR="004B271E" w:rsidRPr="004B271E" w:rsidRDefault="004B271E" w:rsidP="004B271E">
            <w:pPr>
              <w:spacing w:after="160" w:line="259" w:lineRule="auto"/>
            </w:pPr>
            <w:r w:rsidRPr="004B271E">
              <w:t>Status (e.g., Upcoming, Ongoing, Closed)</w:t>
            </w:r>
          </w:p>
        </w:tc>
      </w:tr>
      <w:tr w:rsidR="004B271E" w:rsidRPr="004B271E" w14:paraId="12C92BED" w14:textId="77777777" w:rsidTr="004B271E">
        <w:tc>
          <w:tcPr>
            <w:tcW w:w="0" w:type="auto"/>
            <w:hideMark/>
          </w:tcPr>
          <w:p w14:paraId="31EC27A6" w14:textId="77777777" w:rsidR="004B271E" w:rsidRPr="004B271E" w:rsidRDefault="004B271E" w:rsidP="004B271E">
            <w:pPr>
              <w:spacing w:after="160" w:line="259" w:lineRule="auto"/>
            </w:pPr>
            <w:proofErr w:type="spellStart"/>
            <w:r w:rsidRPr="004B271E">
              <w:t>created_at</w:t>
            </w:r>
            <w:proofErr w:type="spellEnd"/>
          </w:p>
        </w:tc>
        <w:tc>
          <w:tcPr>
            <w:tcW w:w="0" w:type="auto"/>
            <w:hideMark/>
          </w:tcPr>
          <w:p w14:paraId="4BB9EA8A" w14:textId="77777777" w:rsidR="004B271E" w:rsidRPr="004B271E" w:rsidRDefault="004B271E" w:rsidP="004B271E">
            <w:pPr>
              <w:spacing w:after="160" w:line="259" w:lineRule="auto"/>
            </w:pPr>
            <w:r w:rsidRPr="004B271E">
              <w:t>TIMESTAMP</w:t>
            </w:r>
          </w:p>
        </w:tc>
        <w:tc>
          <w:tcPr>
            <w:tcW w:w="0" w:type="auto"/>
            <w:hideMark/>
          </w:tcPr>
          <w:p w14:paraId="366784CD" w14:textId="77777777" w:rsidR="004B271E" w:rsidRPr="004B271E" w:rsidRDefault="004B271E" w:rsidP="004B271E">
            <w:pPr>
              <w:spacing w:after="160" w:line="259" w:lineRule="auto"/>
            </w:pPr>
            <w:r w:rsidRPr="004B271E">
              <w:t>DEFAULT CURRENT_TIMESTAMP</w:t>
            </w:r>
          </w:p>
        </w:tc>
        <w:tc>
          <w:tcPr>
            <w:tcW w:w="0" w:type="auto"/>
            <w:hideMark/>
          </w:tcPr>
          <w:p w14:paraId="3C5E900E" w14:textId="77777777" w:rsidR="004B271E" w:rsidRPr="004B271E" w:rsidRDefault="004B271E" w:rsidP="004B271E">
            <w:pPr>
              <w:spacing w:after="160" w:line="259" w:lineRule="auto"/>
            </w:pPr>
            <w:r w:rsidRPr="004B271E">
              <w:t>Record creation time</w:t>
            </w:r>
          </w:p>
        </w:tc>
      </w:tr>
      <w:tr w:rsidR="004B271E" w:rsidRPr="004B271E" w14:paraId="664B9A02" w14:textId="77777777" w:rsidTr="004B271E">
        <w:tc>
          <w:tcPr>
            <w:tcW w:w="0" w:type="auto"/>
            <w:hideMark/>
          </w:tcPr>
          <w:p w14:paraId="4AA6D779" w14:textId="77777777" w:rsidR="004B271E" w:rsidRPr="004B271E" w:rsidRDefault="004B271E" w:rsidP="004B271E">
            <w:pPr>
              <w:spacing w:after="160" w:line="259" w:lineRule="auto"/>
            </w:pPr>
            <w:proofErr w:type="spellStart"/>
            <w:r w:rsidRPr="004B271E">
              <w:t>updated_at</w:t>
            </w:r>
            <w:proofErr w:type="spellEnd"/>
          </w:p>
        </w:tc>
        <w:tc>
          <w:tcPr>
            <w:tcW w:w="0" w:type="auto"/>
            <w:hideMark/>
          </w:tcPr>
          <w:p w14:paraId="7DA51585" w14:textId="77777777" w:rsidR="004B271E" w:rsidRPr="004B271E" w:rsidRDefault="004B271E" w:rsidP="004B271E">
            <w:pPr>
              <w:spacing w:after="160" w:line="259" w:lineRule="auto"/>
            </w:pPr>
            <w:r w:rsidRPr="004B271E">
              <w:t>TIMESTAMP</w:t>
            </w:r>
          </w:p>
        </w:tc>
        <w:tc>
          <w:tcPr>
            <w:tcW w:w="0" w:type="auto"/>
            <w:hideMark/>
          </w:tcPr>
          <w:p w14:paraId="413783FB" w14:textId="77777777" w:rsidR="004B271E" w:rsidRPr="004B271E" w:rsidRDefault="004B271E" w:rsidP="004B271E">
            <w:pPr>
              <w:spacing w:after="160" w:line="259" w:lineRule="auto"/>
            </w:pPr>
            <w:r w:rsidRPr="004B271E">
              <w:t>DEFAULT CURRENT_TIMESTAMP ON UPDATE CURRENT_TIMESTAMP</w:t>
            </w:r>
          </w:p>
        </w:tc>
        <w:tc>
          <w:tcPr>
            <w:tcW w:w="0" w:type="auto"/>
            <w:hideMark/>
          </w:tcPr>
          <w:p w14:paraId="09CF06FC" w14:textId="77777777" w:rsidR="004B271E" w:rsidRPr="004B271E" w:rsidRDefault="004B271E" w:rsidP="004B271E">
            <w:pPr>
              <w:spacing w:after="160" w:line="259" w:lineRule="auto"/>
            </w:pPr>
            <w:r w:rsidRPr="004B271E">
              <w:t>Last update time</w:t>
            </w:r>
          </w:p>
        </w:tc>
      </w:tr>
    </w:tbl>
    <w:p w14:paraId="7D601BDC" w14:textId="77777777" w:rsidR="004B271E" w:rsidRPr="004B271E" w:rsidRDefault="00000000" w:rsidP="004B271E">
      <w:r>
        <w:pict w14:anchorId="2165407F">
          <v:rect id="_x0000_i1051" style="width:0;height:1.5pt" o:hralign="center" o:hrstd="t" o:hr="t" fillcolor="#a0a0a0" stroked="f"/>
        </w:pict>
      </w:r>
    </w:p>
    <w:p w14:paraId="6B19BEA8" w14:textId="77777777" w:rsidR="004B271E" w:rsidRPr="004B271E" w:rsidRDefault="004B271E" w:rsidP="004B271E">
      <w:pPr>
        <w:rPr>
          <w:b/>
          <w:bCs/>
        </w:rPr>
      </w:pPr>
      <w:r w:rsidRPr="004B271E">
        <w:rPr>
          <w:b/>
          <w:bCs/>
        </w:rPr>
        <w:t>4. Vote</w:t>
      </w:r>
    </w:p>
    <w:tbl>
      <w:tblPr>
        <w:tblStyle w:val="TableGrid"/>
        <w:tblW w:w="0" w:type="auto"/>
        <w:tblLook w:val="04A0" w:firstRow="1" w:lastRow="0" w:firstColumn="1" w:lastColumn="0" w:noHBand="0" w:noVBand="1"/>
      </w:tblPr>
      <w:tblGrid>
        <w:gridCol w:w="1446"/>
        <w:gridCol w:w="1321"/>
        <w:gridCol w:w="3741"/>
        <w:gridCol w:w="3154"/>
      </w:tblGrid>
      <w:tr w:rsidR="004B271E" w:rsidRPr="004B271E" w14:paraId="05A503E3" w14:textId="77777777" w:rsidTr="004B271E">
        <w:tc>
          <w:tcPr>
            <w:tcW w:w="0" w:type="auto"/>
            <w:hideMark/>
          </w:tcPr>
          <w:p w14:paraId="55B4170F" w14:textId="77777777" w:rsidR="004B271E" w:rsidRPr="004B271E" w:rsidRDefault="004B271E" w:rsidP="004B271E">
            <w:pPr>
              <w:spacing w:after="160" w:line="259" w:lineRule="auto"/>
              <w:rPr>
                <w:b/>
                <w:bCs/>
              </w:rPr>
            </w:pPr>
            <w:r w:rsidRPr="004B271E">
              <w:rPr>
                <w:b/>
                <w:bCs/>
              </w:rPr>
              <w:t>Field</w:t>
            </w:r>
          </w:p>
        </w:tc>
        <w:tc>
          <w:tcPr>
            <w:tcW w:w="0" w:type="auto"/>
            <w:hideMark/>
          </w:tcPr>
          <w:p w14:paraId="78E5872B" w14:textId="77777777" w:rsidR="004B271E" w:rsidRPr="004B271E" w:rsidRDefault="004B271E" w:rsidP="004B271E">
            <w:pPr>
              <w:spacing w:after="160" w:line="259" w:lineRule="auto"/>
              <w:rPr>
                <w:b/>
                <w:bCs/>
              </w:rPr>
            </w:pPr>
            <w:r w:rsidRPr="004B271E">
              <w:rPr>
                <w:b/>
                <w:bCs/>
              </w:rPr>
              <w:t>Data Type</w:t>
            </w:r>
          </w:p>
        </w:tc>
        <w:tc>
          <w:tcPr>
            <w:tcW w:w="0" w:type="auto"/>
            <w:hideMark/>
          </w:tcPr>
          <w:p w14:paraId="187F6BF8" w14:textId="77777777" w:rsidR="004B271E" w:rsidRPr="004B271E" w:rsidRDefault="004B271E" w:rsidP="004B271E">
            <w:pPr>
              <w:spacing w:after="160" w:line="259" w:lineRule="auto"/>
              <w:rPr>
                <w:b/>
                <w:bCs/>
              </w:rPr>
            </w:pPr>
            <w:r w:rsidRPr="004B271E">
              <w:rPr>
                <w:b/>
                <w:bCs/>
              </w:rPr>
              <w:t>Constraints</w:t>
            </w:r>
          </w:p>
        </w:tc>
        <w:tc>
          <w:tcPr>
            <w:tcW w:w="0" w:type="auto"/>
            <w:hideMark/>
          </w:tcPr>
          <w:p w14:paraId="6B5DB992" w14:textId="77777777" w:rsidR="004B271E" w:rsidRPr="004B271E" w:rsidRDefault="004B271E" w:rsidP="004B271E">
            <w:pPr>
              <w:spacing w:after="160" w:line="259" w:lineRule="auto"/>
              <w:rPr>
                <w:b/>
                <w:bCs/>
              </w:rPr>
            </w:pPr>
            <w:r w:rsidRPr="004B271E">
              <w:rPr>
                <w:b/>
                <w:bCs/>
              </w:rPr>
              <w:t>Description</w:t>
            </w:r>
          </w:p>
        </w:tc>
      </w:tr>
      <w:tr w:rsidR="004B271E" w:rsidRPr="004B271E" w14:paraId="730EBB0F" w14:textId="77777777" w:rsidTr="004B271E">
        <w:tc>
          <w:tcPr>
            <w:tcW w:w="0" w:type="auto"/>
            <w:hideMark/>
          </w:tcPr>
          <w:p w14:paraId="2692DA08" w14:textId="77777777" w:rsidR="004B271E" w:rsidRPr="004B271E" w:rsidRDefault="004B271E" w:rsidP="004B271E">
            <w:pPr>
              <w:spacing w:after="160" w:line="259" w:lineRule="auto"/>
            </w:pPr>
            <w:proofErr w:type="spellStart"/>
            <w:r w:rsidRPr="004B271E">
              <w:t>vote_id</w:t>
            </w:r>
            <w:proofErr w:type="spellEnd"/>
          </w:p>
        </w:tc>
        <w:tc>
          <w:tcPr>
            <w:tcW w:w="0" w:type="auto"/>
            <w:hideMark/>
          </w:tcPr>
          <w:p w14:paraId="6AC33215" w14:textId="77777777" w:rsidR="004B271E" w:rsidRPr="004B271E" w:rsidRDefault="004B271E" w:rsidP="004B271E">
            <w:pPr>
              <w:spacing w:after="160" w:line="259" w:lineRule="auto"/>
            </w:pPr>
            <w:r w:rsidRPr="004B271E">
              <w:t>INT</w:t>
            </w:r>
          </w:p>
        </w:tc>
        <w:tc>
          <w:tcPr>
            <w:tcW w:w="0" w:type="auto"/>
            <w:hideMark/>
          </w:tcPr>
          <w:p w14:paraId="5D652CEA" w14:textId="77777777" w:rsidR="004B271E" w:rsidRPr="004B271E" w:rsidRDefault="004B271E" w:rsidP="004B271E">
            <w:pPr>
              <w:spacing w:after="160" w:line="259" w:lineRule="auto"/>
            </w:pPr>
            <w:r w:rsidRPr="004B271E">
              <w:t>Primary Key, Auto Increment</w:t>
            </w:r>
          </w:p>
        </w:tc>
        <w:tc>
          <w:tcPr>
            <w:tcW w:w="0" w:type="auto"/>
            <w:hideMark/>
          </w:tcPr>
          <w:p w14:paraId="0D78EC52" w14:textId="77777777" w:rsidR="004B271E" w:rsidRPr="004B271E" w:rsidRDefault="004B271E" w:rsidP="004B271E">
            <w:pPr>
              <w:spacing w:after="160" w:line="259" w:lineRule="auto"/>
            </w:pPr>
            <w:r w:rsidRPr="004B271E">
              <w:t>Unique ID for each vote</w:t>
            </w:r>
          </w:p>
        </w:tc>
      </w:tr>
      <w:tr w:rsidR="004B271E" w:rsidRPr="004B271E" w14:paraId="32780EDC" w14:textId="77777777" w:rsidTr="004B271E">
        <w:tc>
          <w:tcPr>
            <w:tcW w:w="0" w:type="auto"/>
            <w:hideMark/>
          </w:tcPr>
          <w:p w14:paraId="172B3446" w14:textId="77777777" w:rsidR="004B271E" w:rsidRPr="004B271E" w:rsidRDefault="004B271E" w:rsidP="004B271E">
            <w:pPr>
              <w:spacing w:after="160" w:line="259" w:lineRule="auto"/>
            </w:pPr>
            <w:proofErr w:type="spellStart"/>
            <w:r w:rsidRPr="004B271E">
              <w:t>voter_id</w:t>
            </w:r>
            <w:proofErr w:type="spellEnd"/>
          </w:p>
        </w:tc>
        <w:tc>
          <w:tcPr>
            <w:tcW w:w="0" w:type="auto"/>
            <w:hideMark/>
          </w:tcPr>
          <w:p w14:paraId="6F8124CA" w14:textId="77777777" w:rsidR="004B271E" w:rsidRPr="004B271E" w:rsidRDefault="004B271E" w:rsidP="004B271E">
            <w:pPr>
              <w:spacing w:after="160" w:line="259" w:lineRule="auto"/>
            </w:pPr>
            <w:r w:rsidRPr="004B271E">
              <w:t>INT</w:t>
            </w:r>
          </w:p>
        </w:tc>
        <w:tc>
          <w:tcPr>
            <w:tcW w:w="0" w:type="auto"/>
            <w:hideMark/>
          </w:tcPr>
          <w:p w14:paraId="486D3E89" w14:textId="77777777" w:rsidR="004B271E" w:rsidRPr="004B271E" w:rsidRDefault="004B271E" w:rsidP="004B271E">
            <w:pPr>
              <w:spacing w:after="160" w:line="259" w:lineRule="auto"/>
            </w:pPr>
            <w:r w:rsidRPr="004B271E">
              <w:t>Foreign Key (</w:t>
            </w:r>
            <w:proofErr w:type="spellStart"/>
            <w:r w:rsidRPr="004B271E">
              <w:t>Voter.voter_id</w:t>
            </w:r>
            <w:proofErr w:type="spellEnd"/>
            <w:r w:rsidRPr="004B271E">
              <w:t>)</w:t>
            </w:r>
          </w:p>
        </w:tc>
        <w:tc>
          <w:tcPr>
            <w:tcW w:w="0" w:type="auto"/>
            <w:hideMark/>
          </w:tcPr>
          <w:p w14:paraId="2204F001" w14:textId="77777777" w:rsidR="004B271E" w:rsidRPr="004B271E" w:rsidRDefault="004B271E" w:rsidP="004B271E">
            <w:pPr>
              <w:spacing w:after="160" w:line="259" w:lineRule="auto"/>
            </w:pPr>
            <w:r w:rsidRPr="004B271E">
              <w:t>Voter who cast the vote</w:t>
            </w:r>
          </w:p>
        </w:tc>
      </w:tr>
      <w:tr w:rsidR="004B271E" w:rsidRPr="004B271E" w14:paraId="779F57A6" w14:textId="77777777" w:rsidTr="004B271E">
        <w:tc>
          <w:tcPr>
            <w:tcW w:w="0" w:type="auto"/>
            <w:hideMark/>
          </w:tcPr>
          <w:p w14:paraId="42DEE61D" w14:textId="77777777" w:rsidR="004B271E" w:rsidRPr="004B271E" w:rsidRDefault="004B271E" w:rsidP="004B271E">
            <w:pPr>
              <w:spacing w:after="160" w:line="259" w:lineRule="auto"/>
            </w:pPr>
            <w:proofErr w:type="spellStart"/>
            <w:r w:rsidRPr="004B271E">
              <w:t>candidate_id</w:t>
            </w:r>
            <w:proofErr w:type="spellEnd"/>
          </w:p>
        </w:tc>
        <w:tc>
          <w:tcPr>
            <w:tcW w:w="0" w:type="auto"/>
            <w:hideMark/>
          </w:tcPr>
          <w:p w14:paraId="7C2EB85A" w14:textId="77777777" w:rsidR="004B271E" w:rsidRPr="004B271E" w:rsidRDefault="004B271E" w:rsidP="004B271E">
            <w:pPr>
              <w:spacing w:after="160" w:line="259" w:lineRule="auto"/>
            </w:pPr>
            <w:r w:rsidRPr="004B271E">
              <w:t>INT</w:t>
            </w:r>
          </w:p>
        </w:tc>
        <w:tc>
          <w:tcPr>
            <w:tcW w:w="0" w:type="auto"/>
            <w:hideMark/>
          </w:tcPr>
          <w:p w14:paraId="27636263" w14:textId="77777777" w:rsidR="004B271E" w:rsidRPr="004B271E" w:rsidRDefault="004B271E" w:rsidP="004B271E">
            <w:pPr>
              <w:spacing w:after="160" w:line="259" w:lineRule="auto"/>
            </w:pPr>
            <w:r w:rsidRPr="004B271E">
              <w:t>Foreign Key (</w:t>
            </w:r>
            <w:proofErr w:type="spellStart"/>
            <w:r w:rsidRPr="004B271E">
              <w:t>Candidate.candidate_id</w:t>
            </w:r>
            <w:proofErr w:type="spellEnd"/>
            <w:r w:rsidRPr="004B271E">
              <w:t>)</w:t>
            </w:r>
          </w:p>
        </w:tc>
        <w:tc>
          <w:tcPr>
            <w:tcW w:w="0" w:type="auto"/>
            <w:hideMark/>
          </w:tcPr>
          <w:p w14:paraId="2AC23606" w14:textId="77777777" w:rsidR="004B271E" w:rsidRPr="004B271E" w:rsidRDefault="004B271E" w:rsidP="004B271E">
            <w:pPr>
              <w:spacing w:after="160" w:line="259" w:lineRule="auto"/>
            </w:pPr>
            <w:r w:rsidRPr="004B271E">
              <w:t>Candidate voted for</w:t>
            </w:r>
          </w:p>
        </w:tc>
      </w:tr>
      <w:tr w:rsidR="004B271E" w:rsidRPr="004B271E" w14:paraId="4AAFC4CA" w14:textId="77777777" w:rsidTr="004B271E">
        <w:tc>
          <w:tcPr>
            <w:tcW w:w="0" w:type="auto"/>
            <w:hideMark/>
          </w:tcPr>
          <w:p w14:paraId="36F2627B" w14:textId="77777777" w:rsidR="004B271E" w:rsidRPr="004B271E" w:rsidRDefault="004B271E" w:rsidP="004B271E">
            <w:pPr>
              <w:spacing w:after="160" w:line="259" w:lineRule="auto"/>
            </w:pPr>
            <w:proofErr w:type="spellStart"/>
            <w:r w:rsidRPr="004B271E">
              <w:t>election_id</w:t>
            </w:r>
            <w:proofErr w:type="spellEnd"/>
          </w:p>
        </w:tc>
        <w:tc>
          <w:tcPr>
            <w:tcW w:w="0" w:type="auto"/>
            <w:hideMark/>
          </w:tcPr>
          <w:p w14:paraId="0BB8E72C" w14:textId="77777777" w:rsidR="004B271E" w:rsidRPr="004B271E" w:rsidRDefault="004B271E" w:rsidP="004B271E">
            <w:pPr>
              <w:spacing w:after="160" w:line="259" w:lineRule="auto"/>
            </w:pPr>
            <w:r w:rsidRPr="004B271E">
              <w:t>INT</w:t>
            </w:r>
          </w:p>
        </w:tc>
        <w:tc>
          <w:tcPr>
            <w:tcW w:w="0" w:type="auto"/>
            <w:hideMark/>
          </w:tcPr>
          <w:p w14:paraId="4F893855" w14:textId="77777777" w:rsidR="004B271E" w:rsidRPr="004B271E" w:rsidRDefault="004B271E" w:rsidP="004B271E">
            <w:pPr>
              <w:spacing w:after="160" w:line="259" w:lineRule="auto"/>
            </w:pPr>
            <w:r w:rsidRPr="004B271E">
              <w:t>Foreign Key (</w:t>
            </w:r>
            <w:proofErr w:type="spellStart"/>
            <w:r w:rsidRPr="004B271E">
              <w:t>Election.election_id</w:t>
            </w:r>
            <w:proofErr w:type="spellEnd"/>
            <w:r w:rsidRPr="004B271E">
              <w:t>)</w:t>
            </w:r>
          </w:p>
        </w:tc>
        <w:tc>
          <w:tcPr>
            <w:tcW w:w="0" w:type="auto"/>
            <w:hideMark/>
          </w:tcPr>
          <w:p w14:paraId="5E42FB4E" w14:textId="77777777" w:rsidR="004B271E" w:rsidRPr="004B271E" w:rsidRDefault="004B271E" w:rsidP="004B271E">
            <w:pPr>
              <w:spacing w:after="160" w:line="259" w:lineRule="auto"/>
            </w:pPr>
            <w:r w:rsidRPr="004B271E">
              <w:t>Election in which vote was cast</w:t>
            </w:r>
          </w:p>
        </w:tc>
      </w:tr>
      <w:tr w:rsidR="004B271E" w:rsidRPr="004B271E" w14:paraId="2D87F22A" w14:textId="77777777" w:rsidTr="004B271E">
        <w:tc>
          <w:tcPr>
            <w:tcW w:w="0" w:type="auto"/>
            <w:hideMark/>
          </w:tcPr>
          <w:p w14:paraId="541D50F9" w14:textId="77777777" w:rsidR="004B271E" w:rsidRPr="004B271E" w:rsidRDefault="004B271E" w:rsidP="004B271E">
            <w:pPr>
              <w:spacing w:after="160" w:line="259" w:lineRule="auto"/>
            </w:pPr>
            <w:proofErr w:type="spellStart"/>
            <w:r w:rsidRPr="004B271E">
              <w:t>cast_at</w:t>
            </w:r>
            <w:proofErr w:type="spellEnd"/>
          </w:p>
        </w:tc>
        <w:tc>
          <w:tcPr>
            <w:tcW w:w="0" w:type="auto"/>
            <w:hideMark/>
          </w:tcPr>
          <w:p w14:paraId="03B84743" w14:textId="77777777" w:rsidR="004B271E" w:rsidRPr="004B271E" w:rsidRDefault="004B271E" w:rsidP="004B271E">
            <w:pPr>
              <w:spacing w:after="160" w:line="259" w:lineRule="auto"/>
            </w:pPr>
            <w:r w:rsidRPr="004B271E">
              <w:t>TIMESTAMP</w:t>
            </w:r>
          </w:p>
        </w:tc>
        <w:tc>
          <w:tcPr>
            <w:tcW w:w="0" w:type="auto"/>
            <w:hideMark/>
          </w:tcPr>
          <w:p w14:paraId="4F9290E8" w14:textId="77777777" w:rsidR="004B271E" w:rsidRPr="004B271E" w:rsidRDefault="004B271E" w:rsidP="004B271E">
            <w:pPr>
              <w:spacing w:after="160" w:line="259" w:lineRule="auto"/>
            </w:pPr>
            <w:r w:rsidRPr="004B271E">
              <w:t>DEFAULT CURRENT_TIMESTAMP</w:t>
            </w:r>
          </w:p>
        </w:tc>
        <w:tc>
          <w:tcPr>
            <w:tcW w:w="0" w:type="auto"/>
            <w:hideMark/>
          </w:tcPr>
          <w:p w14:paraId="44CDFDA1" w14:textId="77777777" w:rsidR="004B271E" w:rsidRPr="004B271E" w:rsidRDefault="004B271E" w:rsidP="004B271E">
            <w:pPr>
              <w:spacing w:after="160" w:line="259" w:lineRule="auto"/>
            </w:pPr>
            <w:r w:rsidRPr="004B271E">
              <w:t>Time when the vote was cast</w:t>
            </w:r>
          </w:p>
        </w:tc>
      </w:tr>
    </w:tbl>
    <w:p w14:paraId="53620595" w14:textId="77777777" w:rsidR="004B271E" w:rsidRPr="004B271E" w:rsidRDefault="00000000" w:rsidP="004B271E">
      <w:r>
        <w:pict w14:anchorId="4468007C">
          <v:rect id="_x0000_i1052" style="width:0;height:1.5pt" o:hralign="center" o:hrstd="t" o:hr="t" fillcolor="#a0a0a0" stroked="f"/>
        </w:pict>
      </w:r>
    </w:p>
    <w:p w14:paraId="727CF42D" w14:textId="77777777" w:rsidR="004B271E" w:rsidRPr="004B271E" w:rsidRDefault="004B271E" w:rsidP="004B271E">
      <w:pPr>
        <w:rPr>
          <w:b/>
          <w:bCs/>
        </w:rPr>
      </w:pPr>
      <w:r w:rsidRPr="004B271E">
        <w:rPr>
          <w:b/>
          <w:bCs/>
        </w:rPr>
        <w:t>5. Poll</w:t>
      </w:r>
    </w:p>
    <w:tbl>
      <w:tblPr>
        <w:tblStyle w:val="TableGrid"/>
        <w:tblW w:w="0" w:type="auto"/>
        <w:tblLook w:val="04A0" w:firstRow="1" w:lastRow="0" w:firstColumn="1" w:lastColumn="0" w:noHBand="0" w:noVBand="1"/>
      </w:tblPr>
      <w:tblGrid>
        <w:gridCol w:w="1298"/>
        <w:gridCol w:w="1650"/>
        <w:gridCol w:w="4765"/>
        <w:gridCol w:w="2909"/>
      </w:tblGrid>
      <w:tr w:rsidR="004B271E" w:rsidRPr="004B271E" w14:paraId="37F51E7A" w14:textId="77777777" w:rsidTr="004B271E">
        <w:tc>
          <w:tcPr>
            <w:tcW w:w="0" w:type="auto"/>
            <w:hideMark/>
          </w:tcPr>
          <w:p w14:paraId="3EB05464" w14:textId="77777777" w:rsidR="004B271E" w:rsidRPr="004B271E" w:rsidRDefault="004B271E" w:rsidP="004B271E">
            <w:pPr>
              <w:spacing w:after="160" w:line="259" w:lineRule="auto"/>
              <w:rPr>
                <w:b/>
                <w:bCs/>
              </w:rPr>
            </w:pPr>
            <w:r w:rsidRPr="004B271E">
              <w:rPr>
                <w:b/>
                <w:bCs/>
              </w:rPr>
              <w:t>Field</w:t>
            </w:r>
          </w:p>
        </w:tc>
        <w:tc>
          <w:tcPr>
            <w:tcW w:w="0" w:type="auto"/>
            <w:hideMark/>
          </w:tcPr>
          <w:p w14:paraId="0DA2457E" w14:textId="77777777" w:rsidR="004B271E" w:rsidRPr="004B271E" w:rsidRDefault="004B271E" w:rsidP="004B271E">
            <w:pPr>
              <w:spacing w:after="160" w:line="259" w:lineRule="auto"/>
              <w:rPr>
                <w:b/>
                <w:bCs/>
              </w:rPr>
            </w:pPr>
            <w:r w:rsidRPr="004B271E">
              <w:rPr>
                <w:b/>
                <w:bCs/>
              </w:rPr>
              <w:t>Data Type</w:t>
            </w:r>
          </w:p>
        </w:tc>
        <w:tc>
          <w:tcPr>
            <w:tcW w:w="0" w:type="auto"/>
            <w:hideMark/>
          </w:tcPr>
          <w:p w14:paraId="255098FD" w14:textId="77777777" w:rsidR="004B271E" w:rsidRPr="004B271E" w:rsidRDefault="004B271E" w:rsidP="004B271E">
            <w:pPr>
              <w:spacing w:after="160" w:line="259" w:lineRule="auto"/>
              <w:rPr>
                <w:b/>
                <w:bCs/>
              </w:rPr>
            </w:pPr>
            <w:r w:rsidRPr="004B271E">
              <w:rPr>
                <w:b/>
                <w:bCs/>
              </w:rPr>
              <w:t>Constraints</w:t>
            </w:r>
          </w:p>
        </w:tc>
        <w:tc>
          <w:tcPr>
            <w:tcW w:w="0" w:type="auto"/>
            <w:hideMark/>
          </w:tcPr>
          <w:p w14:paraId="2009EDD1" w14:textId="77777777" w:rsidR="004B271E" w:rsidRPr="004B271E" w:rsidRDefault="004B271E" w:rsidP="004B271E">
            <w:pPr>
              <w:spacing w:after="160" w:line="259" w:lineRule="auto"/>
              <w:rPr>
                <w:b/>
                <w:bCs/>
              </w:rPr>
            </w:pPr>
            <w:r w:rsidRPr="004B271E">
              <w:rPr>
                <w:b/>
                <w:bCs/>
              </w:rPr>
              <w:t>Description</w:t>
            </w:r>
          </w:p>
        </w:tc>
      </w:tr>
      <w:tr w:rsidR="004B271E" w:rsidRPr="004B271E" w14:paraId="47050144" w14:textId="77777777" w:rsidTr="004B271E">
        <w:tc>
          <w:tcPr>
            <w:tcW w:w="0" w:type="auto"/>
            <w:hideMark/>
          </w:tcPr>
          <w:p w14:paraId="519F06F6" w14:textId="77777777" w:rsidR="004B271E" w:rsidRPr="004B271E" w:rsidRDefault="004B271E" w:rsidP="004B271E">
            <w:pPr>
              <w:spacing w:after="160" w:line="259" w:lineRule="auto"/>
            </w:pPr>
            <w:proofErr w:type="spellStart"/>
            <w:r w:rsidRPr="004B271E">
              <w:t>poll_id</w:t>
            </w:r>
            <w:proofErr w:type="spellEnd"/>
          </w:p>
        </w:tc>
        <w:tc>
          <w:tcPr>
            <w:tcW w:w="0" w:type="auto"/>
            <w:hideMark/>
          </w:tcPr>
          <w:p w14:paraId="5CDAE0A2" w14:textId="77777777" w:rsidR="004B271E" w:rsidRPr="004B271E" w:rsidRDefault="004B271E" w:rsidP="004B271E">
            <w:pPr>
              <w:spacing w:after="160" w:line="259" w:lineRule="auto"/>
            </w:pPr>
            <w:r w:rsidRPr="004B271E">
              <w:t>INT</w:t>
            </w:r>
          </w:p>
        </w:tc>
        <w:tc>
          <w:tcPr>
            <w:tcW w:w="0" w:type="auto"/>
            <w:hideMark/>
          </w:tcPr>
          <w:p w14:paraId="53E89BD0" w14:textId="77777777" w:rsidR="004B271E" w:rsidRPr="004B271E" w:rsidRDefault="004B271E" w:rsidP="004B271E">
            <w:pPr>
              <w:spacing w:after="160" w:line="259" w:lineRule="auto"/>
            </w:pPr>
            <w:r w:rsidRPr="004B271E">
              <w:t>Primary Key, Auto Increment</w:t>
            </w:r>
          </w:p>
        </w:tc>
        <w:tc>
          <w:tcPr>
            <w:tcW w:w="0" w:type="auto"/>
            <w:hideMark/>
          </w:tcPr>
          <w:p w14:paraId="1DAE6929" w14:textId="77777777" w:rsidR="004B271E" w:rsidRPr="004B271E" w:rsidRDefault="004B271E" w:rsidP="004B271E">
            <w:pPr>
              <w:spacing w:after="160" w:line="259" w:lineRule="auto"/>
            </w:pPr>
            <w:r w:rsidRPr="004B271E">
              <w:t>Unique ID for each poll</w:t>
            </w:r>
          </w:p>
        </w:tc>
      </w:tr>
      <w:tr w:rsidR="004B271E" w:rsidRPr="004B271E" w14:paraId="5163E117" w14:textId="77777777" w:rsidTr="004B271E">
        <w:tc>
          <w:tcPr>
            <w:tcW w:w="0" w:type="auto"/>
            <w:hideMark/>
          </w:tcPr>
          <w:p w14:paraId="260E7076" w14:textId="77777777" w:rsidR="004B271E" w:rsidRPr="004B271E" w:rsidRDefault="004B271E" w:rsidP="004B271E">
            <w:pPr>
              <w:spacing w:after="160" w:line="259" w:lineRule="auto"/>
            </w:pPr>
            <w:proofErr w:type="spellStart"/>
            <w:r w:rsidRPr="004B271E">
              <w:t>poll_name</w:t>
            </w:r>
            <w:proofErr w:type="spellEnd"/>
          </w:p>
        </w:tc>
        <w:tc>
          <w:tcPr>
            <w:tcW w:w="0" w:type="auto"/>
            <w:hideMark/>
          </w:tcPr>
          <w:p w14:paraId="12FD21C8" w14:textId="77777777" w:rsidR="004B271E" w:rsidRPr="004B271E" w:rsidRDefault="004B271E" w:rsidP="004B271E">
            <w:pPr>
              <w:spacing w:after="160" w:line="259" w:lineRule="auto"/>
            </w:pPr>
            <w:proofErr w:type="gramStart"/>
            <w:r w:rsidRPr="004B271E">
              <w:t>VARCHAR(</w:t>
            </w:r>
            <w:proofErr w:type="gramEnd"/>
            <w:r w:rsidRPr="004B271E">
              <w:t>100)</w:t>
            </w:r>
          </w:p>
        </w:tc>
        <w:tc>
          <w:tcPr>
            <w:tcW w:w="0" w:type="auto"/>
            <w:hideMark/>
          </w:tcPr>
          <w:p w14:paraId="1405B101" w14:textId="77777777" w:rsidR="004B271E" w:rsidRPr="004B271E" w:rsidRDefault="004B271E" w:rsidP="004B271E">
            <w:pPr>
              <w:spacing w:after="160" w:line="259" w:lineRule="auto"/>
            </w:pPr>
            <w:r w:rsidRPr="004B271E">
              <w:t>NOT NULL</w:t>
            </w:r>
          </w:p>
        </w:tc>
        <w:tc>
          <w:tcPr>
            <w:tcW w:w="0" w:type="auto"/>
            <w:hideMark/>
          </w:tcPr>
          <w:p w14:paraId="39642172" w14:textId="77777777" w:rsidR="004B271E" w:rsidRPr="004B271E" w:rsidRDefault="004B271E" w:rsidP="004B271E">
            <w:pPr>
              <w:spacing w:after="160" w:line="259" w:lineRule="auto"/>
            </w:pPr>
            <w:r w:rsidRPr="004B271E">
              <w:t>Name of the poll</w:t>
            </w:r>
          </w:p>
        </w:tc>
      </w:tr>
      <w:tr w:rsidR="004B271E" w:rsidRPr="004B271E" w14:paraId="0A067820" w14:textId="77777777" w:rsidTr="004B271E">
        <w:tc>
          <w:tcPr>
            <w:tcW w:w="0" w:type="auto"/>
            <w:hideMark/>
          </w:tcPr>
          <w:p w14:paraId="7FBEFE8D" w14:textId="77777777" w:rsidR="004B271E" w:rsidRPr="004B271E" w:rsidRDefault="004B271E" w:rsidP="004B271E">
            <w:pPr>
              <w:spacing w:after="160" w:line="259" w:lineRule="auto"/>
            </w:pPr>
            <w:r w:rsidRPr="004B271E">
              <w:t>description</w:t>
            </w:r>
          </w:p>
        </w:tc>
        <w:tc>
          <w:tcPr>
            <w:tcW w:w="0" w:type="auto"/>
            <w:hideMark/>
          </w:tcPr>
          <w:p w14:paraId="5D386733" w14:textId="77777777" w:rsidR="004B271E" w:rsidRPr="004B271E" w:rsidRDefault="004B271E" w:rsidP="004B271E">
            <w:pPr>
              <w:spacing w:after="160" w:line="259" w:lineRule="auto"/>
            </w:pPr>
            <w:r w:rsidRPr="004B271E">
              <w:t>TEXT</w:t>
            </w:r>
          </w:p>
        </w:tc>
        <w:tc>
          <w:tcPr>
            <w:tcW w:w="0" w:type="auto"/>
            <w:hideMark/>
          </w:tcPr>
          <w:p w14:paraId="57DBF2A8" w14:textId="77777777" w:rsidR="004B271E" w:rsidRPr="004B271E" w:rsidRDefault="004B271E" w:rsidP="004B271E">
            <w:pPr>
              <w:spacing w:after="160" w:line="259" w:lineRule="auto"/>
            </w:pPr>
            <w:r w:rsidRPr="004B271E">
              <w:t>NULL</w:t>
            </w:r>
          </w:p>
        </w:tc>
        <w:tc>
          <w:tcPr>
            <w:tcW w:w="0" w:type="auto"/>
            <w:hideMark/>
          </w:tcPr>
          <w:p w14:paraId="2BF8FCC9" w14:textId="77777777" w:rsidR="004B271E" w:rsidRPr="004B271E" w:rsidRDefault="004B271E" w:rsidP="004B271E">
            <w:pPr>
              <w:spacing w:after="160" w:line="259" w:lineRule="auto"/>
            </w:pPr>
            <w:r w:rsidRPr="004B271E">
              <w:t>Description of the poll</w:t>
            </w:r>
          </w:p>
        </w:tc>
      </w:tr>
      <w:tr w:rsidR="004B271E" w:rsidRPr="004B271E" w14:paraId="04961696" w14:textId="77777777" w:rsidTr="004B271E">
        <w:tc>
          <w:tcPr>
            <w:tcW w:w="0" w:type="auto"/>
            <w:hideMark/>
          </w:tcPr>
          <w:p w14:paraId="353B1395" w14:textId="77777777" w:rsidR="004B271E" w:rsidRPr="004B271E" w:rsidRDefault="004B271E" w:rsidP="004B271E">
            <w:pPr>
              <w:spacing w:after="160" w:line="259" w:lineRule="auto"/>
            </w:pPr>
            <w:proofErr w:type="spellStart"/>
            <w:r w:rsidRPr="004B271E">
              <w:t>election_id</w:t>
            </w:r>
            <w:proofErr w:type="spellEnd"/>
          </w:p>
        </w:tc>
        <w:tc>
          <w:tcPr>
            <w:tcW w:w="0" w:type="auto"/>
            <w:hideMark/>
          </w:tcPr>
          <w:p w14:paraId="366AF832" w14:textId="77777777" w:rsidR="004B271E" w:rsidRPr="004B271E" w:rsidRDefault="004B271E" w:rsidP="004B271E">
            <w:pPr>
              <w:spacing w:after="160" w:line="259" w:lineRule="auto"/>
            </w:pPr>
            <w:r w:rsidRPr="004B271E">
              <w:t>INT</w:t>
            </w:r>
          </w:p>
        </w:tc>
        <w:tc>
          <w:tcPr>
            <w:tcW w:w="0" w:type="auto"/>
            <w:hideMark/>
          </w:tcPr>
          <w:p w14:paraId="40C0716D" w14:textId="77777777" w:rsidR="004B271E" w:rsidRPr="004B271E" w:rsidRDefault="004B271E" w:rsidP="004B271E">
            <w:pPr>
              <w:spacing w:after="160" w:line="259" w:lineRule="auto"/>
            </w:pPr>
            <w:r w:rsidRPr="004B271E">
              <w:t>Foreign Key (</w:t>
            </w:r>
            <w:proofErr w:type="spellStart"/>
            <w:r w:rsidRPr="004B271E">
              <w:t>Election.election_id</w:t>
            </w:r>
            <w:proofErr w:type="spellEnd"/>
            <w:r w:rsidRPr="004B271E">
              <w:t>)</w:t>
            </w:r>
          </w:p>
        </w:tc>
        <w:tc>
          <w:tcPr>
            <w:tcW w:w="0" w:type="auto"/>
            <w:hideMark/>
          </w:tcPr>
          <w:p w14:paraId="31CC4594" w14:textId="77777777" w:rsidR="004B271E" w:rsidRPr="004B271E" w:rsidRDefault="004B271E" w:rsidP="004B271E">
            <w:pPr>
              <w:spacing w:after="160" w:line="259" w:lineRule="auto"/>
            </w:pPr>
            <w:r w:rsidRPr="004B271E">
              <w:t>Election associated with the poll</w:t>
            </w:r>
          </w:p>
        </w:tc>
      </w:tr>
      <w:tr w:rsidR="004B271E" w:rsidRPr="004B271E" w14:paraId="47F38D7E" w14:textId="77777777" w:rsidTr="004B271E">
        <w:tc>
          <w:tcPr>
            <w:tcW w:w="0" w:type="auto"/>
            <w:hideMark/>
          </w:tcPr>
          <w:p w14:paraId="0CED277A" w14:textId="77777777" w:rsidR="004B271E" w:rsidRPr="004B271E" w:rsidRDefault="004B271E" w:rsidP="004B271E">
            <w:pPr>
              <w:spacing w:after="160" w:line="259" w:lineRule="auto"/>
            </w:pPr>
            <w:proofErr w:type="spellStart"/>
            <w:r w:rsidRPr="004B271E">
              <w:t>start_date</w:t>
            </w:r>
            <w:proofErr w:type="spellEnd"/>
          </w:p>
        </w:tc>
        <w:tc>
          <w:tcPr>
            <w:tcW w:w="0" w:type="auto"/>
            <w:hideMark/>
          </w:tcPr>
          <w:p w14:paraId="01102288" w14:textId="77777777" w:rsidR="004B271E" w:rsidRPr="004B271E" w:rsidRDefault="004B271E" w:rsidP="004B271E">
            <w:pPr>
              <w:spacing w:after="160" w:line="259" w:lineRule="auto"/>
            </w:pPr>
            <w:r w:rsidRPr="004B271E">
              <w:t>DATE</w:t>
            </w:r>
          </w:p>
        </w:tc>
        <w:tc>
          <w:tcPr>
            <w:tcW w:w="0" w:type="auto"/>
            <w:hideMark/>
          </w:tcPr>
          <w:p w14:paraId="63095927" w14:textId="77777777" w:rsidR="004B271E" w:rsidRPr="004B271E" w:rsidRDefault="004B271E" w:rsidP="004B271E">
            <w:pPr>
              <w:spacing w:after="160" w:line="259" w:lineRule="auto"/>
            </w:pPr>
            <w:r w:rsidRPr="004B271E">
              <w:t>NOT NULL</w:t>
            </w:r>
          </w:p>
        </w:tc>
        <w:tc>
          <w:tcPr>
            <w:tcW w:w="0" w:type="auto"/>
            <w:hideMark/>
          </w:tcPr>
          <w:p w14:paraId="78AE0B47" w14:textId="77777777" w:rsidR="004B271E" w:rsidRPr="004B271E" w:rsidRDefault="004B271E" w:rsidP="004B271E">
            <w:pPr>
              <w:spacing w:after="160" w:line="259" w:lineRule="auto"/>
            </w:pPr>
            <w:r w:rsidRPr="004B271E">
              <w:t>Poll start date</w:t>
            </w:r>
          </w:p>
        </w:tc>
      </w:tr>
      <w:tr w:rsidR="004B271E" w:rsidRPr="004B271E" w14:paraId="434A1CEE" w14:textId="77777777" w:rsidTr="004B271E">
        <w:tc>
          <w:tcPr>
            <w:tcW w:w="0" w:type="auto"/>
            <w:hideMark/>
          </w:tcPr>
          <w:p w14:paraId="6587E76C" w14:textId="77777777" w:rsidR="004B271E" w:rsidRPr="004B271E" w:rsidRDefault="004B271E" w:rsidP="004B271E">
            <w:pPr>
              <w:spacing w:after="160" w:line="259" w:lineRule="auto"/>
            </w:pPr>
            <w:proofErr w:type="spellStart"/>
            <w:r w:rsidRPr="004B271E">
              <w:t>end_date</w:t>
            </w:r>
            <w:proofErr w:type="spellEnd"/>
          </w:p>
        </w:tc>
        <w:tc>
          <w:tcPr>
            <w:tcW w:w="0" w:type="auto"/>
            <w:hideMark/>
          </w:tcPr>
          <w:p w14:paraId="29C61378" w14:textId="77777777" w:rsidR="004B271E" w:rsidRPr="004B271E" w:rsidRDefault="004B271E" w:rsidP="004B271E">
            <w:pPr>
              <w:spacing w:after="160" w:line="259" w:lineRule="auto"/>
            </w:pPr>
            <w:r w:rsidRPr="004B271E">
              <w:t>DATE</w:t>
            </w:r>
          </w:p>
        </w:tc>
        <w:tc>
          <w:tcPr>
            <w:tcW w:w="0" w:type="auto"/>
            <w:hideMark/>
          </w:tcPr>
          <w:p w14:paraId="2EE5B863" w14:textId="77777777" w:rsidR="004B271E" w:rsidRPr="004B271E" w:rsidRDefault="004B271E" w:rsidP="004B271E">
            <w:pPr>
              <w:spacing w:after="160" w:line="259" w:lineRule="auto"/>
            </w:pPr>
            <w:r w:rsidRPr="004B271E">
              <w:t>NOT NULL</w:t>
            </w:r>
          </w:p>
        </w:tc>
        <w:tc>
          <w:tcPr>
            <w:tcW w:w="0" w:type="auto"/>
            <w:hideMark/>
          </w:tcPr>
          <w:p w14:paraId="3DDF86FB" w14:textId="77777777" w:rsidR="004B271E" w:rsidRPr="004B271E" w:rsidRDefault="004B271E" w:rsidP="004B271E">
            <w:pPr>
              <w:spacing w:after="160" w:line="259" w:lineRule="auto"/>
            </w:pPr>
            <w:r w:rsidRPr="004B271E">
              <w:t>Poll end date</w:t>
            </w:r>
          </w:p>
        </w:tc>
      </w:tr>
      <w:tr w:rsidR="004B271E" w:rsidRPr="004B271E" w14:paraId="412069BD" w14:textId="77777777" w:rsidTr="004B271E">
        <w:tc>
          <w:tcPr>
            <w:tcW w:w="0" w:type="auto"/>
            <w:hideMark/>
          </w:tcPr>
          <w:p w14:paraId="0D44B6D2" w14:textId="77777777" w:rsidR="004B271E" w:rsidRPr="004B271E" w:rsidRDefault="004B271E" w:rsidP="004B271E">
            <w:pPr>
              <w:spacing w:after="160" w:line="259" w:lineRule="auto"/>
            </w:pPr>
            <w:r w:rsidRPr="004B271E">
              <w:t>status</w:t>
            </w:r>
          </w:p>
        </w:tc>
        <w:tc>
          <w:tcPr>
            <w:tcW w:w="0" w:type="auto"/>
            <w:hideMark/>
          </w:tcPr>
          <w:p w14:paraId="20266065" w14:textId="77777777" w:rsidR="004B271E" w:rsidRPr="004B271E" w:rsidRDefault="004B271E" w:rsidP="004B271E">
            <w:pPr>
              <w:spacing w:after="160" w:line="259" w:lineRule="auto"/>
            </w:pPr>
            <w:proofErr w:type="gramStart"/>
            <w:r w:rsidRPr="004B271E">
              <w:t>VARCHAR(</w:t>
            </w:r>
            <w:proofErr w:type="gramEnd"/>
            <w:r w:rsidRPr="004B271E">
              <w:t>50)</w:t>
            </w:r>
          </w:p>
        </w:tc>
        <w:tc>
          <w:tcPr>
            <w:tcW w:w="0" w:type="auto"/>
            <w:hideMark/>
          </w:tcPr>
          <w:p w14:paraId="7B4CCED1" w14:textId="77777777" w:rsidR="004B271E" w:rsidRPr="004B271E" w:rsidRDefault="004B271E" w:rsidP="004B271E">
            <w:pPr>
              <w:spacing w:after="160" w:line="259" w:lineRule="auto"/>
            </w:pPr>
            <w:r w:rsidRPr="004B271E">
              <w:t>NOT NULL</w:t>
            </w:r>
          </w:p>
        </w:tc>
        <w:tc>
          <w:tcPr>
            <w:tcW w:w="0" w:type="auto"/>
            <w:hideMark/>
          </w:tcPr>
          <w:p w14:paraId="4CA716BF" w14:textId="77777777" w:rsidR="004B271E" w:rsidRPr="004B271E" w:rsidRDefault="004B271E" w:rsidP="004B271E">
            <w:pPr>
              <w:spacing w:after="160" w:line="259" w:lineRule="auto"/>
            </w:pPr>
            <w:r w:rsidRPr="004B271E">
              <w:t>Status (e.g., Upcoming, Ongoing, Closed)</w:t>
            </w:r>
          </w:p>
        </w:tc>
      </w:tr>
      <w:tr w:rsidR="004B271E" w:rsidRPr="004B271E" w14:paraId="5B7DE28A" w14:textId="77777777" w:rsidTr="004B271E">
        <w:tc>
          <w:tcPr>
            <w:tcW w:w="0" w:type="auto"/>
            <w:hideMark/>
          </w:tcPr>
          <w:p w14:paraId="13855506" w14:textId="77777777" w:rsidR="004B271E" w:rsidRPr="004B271E" w:rsidRDefault="004B271E" w:rsidP="004B271E">
            <w:pPr>
              <w:spacing w:after="160" w:line="259" w:lineRule="auto"/>
            </w:pPr>
            <w:proofErr w:type="spellStart"/>
            <w:r w:rsidRPr="004B271E">
              <w:t>created_at</w:t>
            </w:r>
            <w:proofErr w:type="spellEnd"/>
          </w:p>
        </w:tc>
        <w:tc>
          <w:tcPr>
            <w:tcW w:w="0" w:type="auto"/>
            <w:hideMark/>
          </w:tcPr>
          <w:p w14:paraId="7D1B8717" w14:textId="77777777" w:rsidR="004B271E" w:rsidRPr="004B271E" w:rsidRDefault="004B271E" w:rsidP="004B271E">
            <w:pPr>
              <w:spacing w:after="160" w:line="259" w:lineRule="auto"/>
            </w:pPr>
            <w:r w:rsidRPr="004B271E">
              <w:t>TIMESTAMP</w:t>
            </w:r>
          </w:p>
        </w:tc>
        <w:tc>
          <w:tcPr>
            <w:tcW w:w="0" w:type="auto"/>
            <w:hideMark/>
          </w:tcPr>
          <w:p w14:paraId="241A7B3D" w14:textId="77777777" w:rsidR="004B271E" w:rsidRPr="004B271E" w:rsidRDefault="004B271E" w:rsidP="004B271E">
            <w:pPr>
              <w:spacing w:after="160" w:line="259" w:lineRule="auto"/>
            </w:pPr>
            <w:r w:rsidRPr="004B271E">
              <w:t>DEFAULT CURRENT_TIMESTAMP</w:t>
            </w:r>
          </w:p>
        </w:tc>
        <w:tc>
          <w:tcPr>
            <w:tcW w:w="0" w:type="auto"/>
            <w:hideMark/>
          </w:tcPr>
          <w:p w14:paraId="26F68CA2" w14:textId="77777777" w:rsidR="004B271E" w:rsidRPr="004B271E" w:rsidRDefault="004B271E" w:rsidP="004B271E">
            <w:pPr>
              <w:spacing w:after="160" w:line="259" w:lineRule="auto"/>
            </w:pPr>
            <w:r w:rsidRPr="004B271E">
              <w:t>Record creation time</w:t>
            </w:r>
          </w:p>
        </w:tc>
      </w:tr>
      <w:tr w:rsidR="004B271E" w:rsidRPr="004B271E" w14:paraId="1475AA86" w14:textId="77777777" w:rsidTr="004B271E">
        <w:tc>
          <w:tcPr>
            <w:tcW w:w="0" w:type="auto"/>
            <w:hideMark/>
          </w:tcPr>
          <w:p w14:paraId="0768B11C" w14:textId="77777777" w:rsidR="004B271E" w:rsidRPr="004B271E" w:rsidRDefault="004B271E" w:rsidP="004B271E">
            <w:pPr>
              <w:spacing w:after="160" w:line="259" w:lineRule="auto"/>
            </w:pPr>
            <w:proofErr w:type="spellStart"/>
            <w:r w:rsidRPr="004B271E">
              <w:t>updated_at</w:t>
            </w:r>
            <w:proofErr w:type="spellEnd"/>
          </w:p>
        </w:tc>
        <w:tc>
          <w:tcPr>
            <w:tcW w:w="0" w:type="auto"/>
            <w:hideMark/>
          </w:tcPr>
          <w:p w14:paraId="565F4501" w14:textId="77777777" w:rsidR="004B271E" w:rsidRPr="004B271E" w:rsidRDefault="004B271E" w:rsidP="004B271E">
            <w:pPr>
              <w:spacing w:after="160" w:line="259" w:lineRule="auto"/>
            </w:pPr>
            <w:r w:rsidRPr="004B271E">
              <w:t>TIMESTAMP</w:t>
            </w:r>
          </w:p>
        </w:tc>
        <w:tc>
          <w:tcPr>
            <w:tcW w:w="0" w:type="auto"/>
            <w:hideMark/>
          </w:tcPr>
          <w:p w14:paraId="1FE71C4B" w14:textId="77777777" w:rsidR="004B271E" w:rsidRPr="004B271E" w:rsidRDefault="004B271E" w:rsidP="004B271E">
            <w:pPr>
              <w:spacing w:after="160" w:line="259" w:lineRule="auto"/>
            </w:pPr>
            <w:r w:rsidRPr="004B271E">
              <w:t>DEFAULT CURRENT_TIMESTAMP ON UPDATE CURRENT_TIMESTAMP</w:t>
            </w:r>
          </w:p>
        </w:tc>
        <w:tc>
          <w:tcPr>
            <w:tcW w:w="0" w:type="auto"/>
            <w:hideMark/>
          </w:tcPr>
          <w:p w14:paraId="0035366D" w14:textId="77777777" w:rsidR="004B271E" w:rsidRPr="004B271E" w:rsidRDefault="004B271E" w:rsidP="004B271E">
            <w:pPr>
              <w:spacing w:after="160" w:line="259" w:lineRule="auto"/>
            </w:pPr>
            <w:r w:rsidRPr="004B271E">
              <w:t>Last update time</w:t>
            </w:r>
          </w:p>
        </w:tc>
      </w:tr>
    </w:tbl>
    <w:p w14:paraId="011B8FA1" w14:textId="77777777" w:rsidR="004B271E" w:rsidRPr="004B271E" w:rsidRDefault="00000000" w:rsidP="004B271E">
      <w:r>
        <w:pict w14:anchorId="64E75F4D">
          <v:rect id="_x0000_i1053" style="width:0;height:1.5pt" o:hralign="center" o:hrstd="t" o:hr="t" fillcolor="#a0a0a0" stroked="f"/>
        </w:pict>
      </w:r>
    </w:p>
    <w:p w14:paraId="1961D722" w14:textId="77777777" w:rsidR="004B271E" w:rsidRPr="004B271E" w:rsidRDefault="004B271E" w:rsidP="004B271E">
      <w:pPr>
        <w:rPr>
          <w:b/>
          <w:bCs/>
        </w:rPr>
      </w:pPr>
      <w:r w:rsidRPr="004B271E">
        <w:rPr>
          <w:b/>
          <w:bCs/>
        </w:rPr>
        <w:t xml:space="preserve">6. </w:t>
      </w:r>
      <w:proofErr w:type="spellStart"/>
      <w:r w:rsidRPr="004B271E">
        <w:rPr>
          <w:b/>
          <w:bCs/>
        </w:rPr>
        <w:t>ElectionAdmin</w:t>
      </w:r>
      <w:proofErr w:type="spellEnd"/>
    </w:p>
    <w:tbl>
      <w:tblPr>
        <w:tblStyle w:val="TableGrid"/>
        <w:tblW w:w="0" w:type="auto"/>
        <w:tblLook w:val="04A0" w:firstRow="1" w:lastRow="0" w:firstColumn="1" w:lastColumn="0" w:noHBand="0" w:noVBand="1"/>
      </w:tblPr>
      <w:tblGrid>
        <w:gridCol w:w="1666"/>
        <w:gridCol w:w="1650"/>
        <w:gridCol w:w="4765"/>
        <w:gridCol w:w="2541"/>
      </w:tblGrid>
      <w:tr w:rsidR="004B271E" w:rsidRPr="004B271E" w14:paraId="00BFEB78" w14:textId="77777777" w:rsidTr="004B271E">
        <w:tc>
          <w:tcPr>
            <w:tcW w:w="0" w:type="auto"/>
            <w:hideMark/>
          </w:tcPr>
          <w:p w14:paraId="5986EF80" w14:textId="77777777" w:rsidR="004B271E" w:rsidRPr="004B271E" w:rsidRDefault="004B271E" w:rsidP="004B271E">
            <w:pPr>
              <w:spacing w:after="160" w:line="259" w:lineRule="auto"/>
              <w:rPr>
                <w:b/>
                <w:bCs/>
              </w:rPr>
            </w:pPr>
            <w:r w:rsidRPr="004B271E">
              <w:rPr>
                <w:b/>
                <w:bCs/>
              </w:rPr>
              <w:lastRenderedPageBreak/>
              <w:t>Field</w:t>
            </w:r>
          </w:p>
        </w:tc>
        <w:tc>
          <w:tcPr>
            <w:tcW w:w="0" w:type="auto"/>
            <w:hideMark/>
          </w:tcPr>
          <w:p w14:paraId="289EE939" w14:textId="77777777" w:rsidR="004B271E" w:rsidRPr="004B271E" w:rsidRDefault="004B271E" w:rsidP="004B271E">
            <w:pPr>
              <w:spacing w:after="160" w:line="259" w:lineRule="auto"/>
              <w:rPr>
                <w:b/>
                <w:bCs/>
              </w:rPr>
            </w:pPr>
            <w:r w:rsidRPr="004B271E">
              <w:rPr>
                <w:b/>
                <w:bCs/>
              </w:rPr>
              <w:t>Data Type</w:t>
            </w:r>
          </w:p>
        </w:tc>
        <w:tc>
          <w:tcPr>
            <w:tcW w:w="0" w:type="auto"/>
            <w:hideMark/>
          </w:tcPr>
          <w:p w14:paraId="7365EA4C" w14:textId="77777777" w:rsidR="004B271E" w:rsidRPr="004B271E" w:rsidRDefault="004B271E" w:rsidP="004B271E">
            <w:pPr>
              <w:spacing w:after="160" w:line="259" w:lineRule="auto"/>
              <w:rPr>
                <w:b/>
                <w:bCs/>
              </w:rPr>
            </w:pPr>
            <w:r w:rsidRPr="004B271E">
              <w:rPr>
                <w:b/>
                <w:bCs/>
              </w:rPr>
              <w:t>Constraints</w:t>
            </w:r>
          </w:p>
        </w:tc>
        <w:tc>
          <w:tcPr>
            <w:tcW w:w="0" w:type="auto"/>
            <w:hideMark/>
          </w:tcPr>
          <w:p w14:paraId="27DA6776" w14:textId="77777777" w:rsidR="004B271E" w:rsidRPr="004B271E" w:rsidRDefault="004B271E" w:rsidP="004B271E">
            <w:pPr>
              <w:spacing w:after="160" w:line="259" w:lineRule="auto"/>
              <w:rPr>
                <w:b/>
                <w:bCs/>
              </w:rPr>
            </w:pPr>
            <w:r w:rsidRPr="004B271E">
              <w:rPr>
                <w:b/>
                <w:bCs/>
              </w:rPr>
              <w:t>Description</w:t>
            </w:r>
          </w:p>
        </w:tc>
      </w:tr>
      <w:tr w:rsidR="004B271E" w:rsidRPr="004B271E" w14:paraId="6C340922" w14:textId="77777777" w:rsidTr="004B271E">
        <w:tc>
          <w:tcPr>
            <w:tcW w:w="0" w:type="auto"/>
            <w:hideMark/>
          </w:tcPr>
          <w:p w14:paraId="5DB906A6" w14:textId="77777777" w:rsidR="004B271E" w:rsidRPr="004B271E" w:rsidRDefault="004B271E" w:rsidP="004B271E">
            <w:pPr>
              <w:spacing w:after="160" w:line="259" w:lineRule="auto"/>
            </w:pPr>
            <w:proofErr w:type="spellStart"/>
            <w:r w:rsidRPr="004B271E">
              <w:t>admin_id</w:t>
            </w:r>
            <w:proofErr w:type="spellEnd"/>
          </w:p>
        </w:tc>
        <w:tc>
          <w:tcPr>
            <w:tcW w:w="0" w:type="auto"/>
            <w:hideMark/>
          </w:tcPr>
          <w:p w14:paraId="1E410705" w14:textId="77777777" w:rsidR="004B271E" w:rsidRPr="004B271E" w:rsidRDefault="004B271E" w:rsidP="004B271E">
            <w:pPr>
              <w:spacing w:after="160" w:line="259" w:lineRule="auto"/>
            </w:pPr>
            <w:r w:rsidRPr="004B271E">
              <w:t>INT</w:t>
            </w:r>
          </w:p>
        </w:tc>
        <w:tc>
          <w:tcPr>
            <w:tcW w:w="0" w:type="auto"/>
            <w:hideMark/>
          </w:tcPr>
          <w:p w14:paraId="3FB6FB4C" w14:textId="77777777" w:rsidR="004B271E" w:rsidRPr="004B271E" w:rsidRDefault="004B271E" w:rsidP="004B271E">
            <w:pPr>
              <w:spacing w:after="160" w:line="259" w:lineRule="auto"/>
            </w:pPr>
            <w:r w:rsidRPr="004B271E">
              <w:t>Primary Key, Auto Increment</w:t>
            </w:r>
          </w:p>
        </w:tc>
        <w:tc>
          <w:tcPr>
            <w:tcW w:w="0" w:type="auto"/>
            <w:hideMark/>
          </w:tcPr>
          <w:p w14:paraId="69D35A17" w14:textId="77777777" w:rsidR="004B271E" w:rsidRPr="004B271E" w:rsidRDefault="004B271E" w:rsidP="004B271E">
            <w:pPr>
              <w:spacing w:after="160" w:line="259" w:lineRule="auto"/>
            </w:pPr>
            <w:r w:rsidRPr="004B271E">
              <w:t>Unique ID for each admin</w:t>
            </w:r>
          </w:p>
        </w:tc>
      </w:tr>
      <w:tr w:rsidR="004B271E" w:rsidRPr="004B271E" w14:paraId="7A7929A1" w14:textId="77777777" w:rsidTr="004B271E">
        <w:tc>
          <w:tcPr>
            <w:tcW w:w="0" w:type="auto"/>
            <w:hideMark/>
          </w:tcPr>
          <w:p w14:paraId="234F42F5" w14:textId="77777777" w:rsidR="004B271E" w:rsidRPr="004B271E" w:rsidRDefault="004B271E" w:rsidP="004B271E">
            <w:pPr>
              <w:spacing w:after="160" w:line="259" w:lineRule="auto"/>
            </w:pPr>
            <w:proofErr w:type="spellStart"/>
            <w:r w:rsidRPr="004B271E">
              <w:t>first_name</w:t>
            </w:r>
            <w:proofErr w:type="spellEnd"/>
          </w:p>
        </w:tc>
        <w:tc>
          <w:tcPr>
            <w:tcW w:w="0" w:type="auto"/>
            <w:hideMark/>
          </w:tcPr>
          <w:p w14:paraId="32C8702B" w14:textId="77777777" w:rsidR="004B271E" w:rsidRPr="004B271E" w:rsidRDefault="004B271E" w:rsidP="004B271E">
            <w:pPr>
              <w:spacing w:after="160" w:line="259" w:lineRule="auto"/>
            </w:pPr>
            <w:proofErr w:type="gramStart"/>
            <w:r w:rsidRPr="004B271E">
              <w:t>VARCHAR(</w:t>
            </w:r>
            <w:proofErr w:type="gramEnd"/>
            <w:r w:rsidRPr="004B271E">
              <w:t>100)</w:t>
            </w:r>
          </w:p>
        </w:tc>
        <w:tc>
          <w:tcPr>
            <w:tcW w:w="0" w:type="auto"/>
            <w:hideMark/>
          </w:tcPr>
          <w:p w14:paraId="4E84002E" w14:textId="77777777" w:rsidR="004B271E" w:rsidRPr="004B271E" w:rsidRDefault="004B271E" w:rsidP="004B271E">
            <w:pPr>
              <w:spacing w:after="160" w:line="259" w:lineRule="auto"/>
            </w:pPr>
            <w:r w:rsidRPr="004B271E">
              <w:t>NOT NULL</w:t>
            </w:r>
          </w:p>
        </w:tc>
        <w:tc>
          <w:tcPr>
            <w:tcW w:w="0" w:type="auto"/>
            <w:hideMark/>
          </w:tcPr>
          <w:p w14:paraId="3907C764" w14:textId="77777777" w:rsidR="004B271E" w:rsidRPr="004B271E" w:rsidRDefault="004B271E" w:rsidP="004B271E">
            <w:pPr>
              <w:spacing w:after="160" w:line="259" w:lineRule="auto"/>
            </w:pPr>
            <w:r w:rsidRPr="004B271E">
              <w:t>Admin's first name</w:t>
            </w:r>
          </w:p>
        </w:tc>
      </w:tr>
      <w:tr w:rsidR="004B271E" w:rsidRPr="004B271E" w14:paraId="22851672" w14:textId="77777777" w:rsidTr="004B271E">
        <w:tc>
          <w:tcPr>
            <w:tcW w:w="0" w:type="auto"/>
            <w:hideMark/>
          </w:tcPr>
          <w:p w14:paraId="153F11AF" w14:textId="77777777" w:rsidR="004B271E" w:rsidRPr="004B271E" w:rsidRDefault="004B271E" w:rsidP="004B271E">
            <w:pPr>
              <w:spacing w:after="160" w:line="259" w:lineRule="auto"/>
            </w:pPr>
            <w:proofErr w:type="spellStart"/>
            <w:r w:rsidRPr="004B271E">
              <w:t>last_name</w:t>
            </w:r>
            <w:proofErr w:type="spellEnd"/>
          </w:p>
        </w:tc>
        <w:tc>
          <w:tcPr>
            <w:tcW w:w="0" w:type="auto"/>
            <w:hideMark/>
          </w:tcPr>
          <w:p w14:paraId="2F96145B" w14:textId="77777777" w:rsidR="004B271E" w:rsidRPr="004B271E" w:rsidRDefault="004B271E" w:rsidP="004B271E">
            <w:pPr>
              <w:spacing w:after="160" w:line="259" w:lineRule="auto"/>
            </w:pPr>
            <w:proofErr w:type="gramStart"/>
            <w:r w:rsidRPr="004B271E">
              <w:t>VARCHAR(</w:t>
            </w:r>
            <w:proofErr w:type="gramEnd"/>
            <w:r w:rsidRPr="004B271E">
              <w:t>100)</w:t>
            </w:r>
          </w:p>
        </w:tc>
        <w:tc>
          <w:tcPr>
            <w:tcW w:w="0" w:type="auto"/>
            <w:hideMark/>
          </w:tcPr>
          <w:p w14:paraId="2B97C03A" w14:textId="77777777" w:rsidR="004B271E" w:rsidRPr="004B271E" w:rsidRDefault="004B271E" w:rsidP="004B271E">
            <w:pPr>
              <w:spacing w:after="160" w:line="259" w:lineRule="auto"/>
            </w:pPr>
            <w:r w:rsidRPr="004B271E">
              <w:t>NOT NULL</w:t>
            </w:r>
          </w:p>
        </w:tc>
        <w:tc>
          <w:tcPr>
            <w:tcW w:w="0" w:type="auto"/>
            <w:hideMark/>
          </w:tcPr>
          <w:p w14:paraId="77B62A63" w14:textId="77777777" w:rsidR="004B271E" w:rsidRPr="004B271E" w:rsidRDefault="004B271E" w:rsidP="004B271E">
            <w:pPr>
              <w:spacing w:after="160" w:line="259" w:lineRule="auto"/>
            </w:pPr>
            <w:r w:rsidRPr="004B271E">
              <w:t>Admin's last name</w:t>
            </w:r>
          </w:p>
        </w:tc>
      </w:tr>
      <w:tr w:rsidR="004B271E" w:rsidRPr="004B271E" w14:paraId="675CE5F7" w14:textId="77777777" w:rsidTr="004B271E">
        <w:tc>
          <w:tcPr>
            <w:tcW w:w="0" w:type="auto"/>
            <w:hideMark/>
          </w:tcPr>
          <w:p w14:paraId="66BADE44" w14:textId="77777777" w:rsidR="004B271E" w:rsidRPr="004B271E" w:rsidRDefault="004B271E" w:rsidP="004B271E">
            <w:pPr>
              <w:spacing w:after="160" w:line="259" w:lineRule="auto"/>
            </w:pPr>
            <w:r w:rsidRPr="004B271E">
              <w:t>email</w:t>
            </w:r>
          </w:p>
        </w:tc>
        <w:tc>
          <w:tcPr>
            <w:tcW w:w="0" w:type="auto"/>
            <w:hideMark/>
          </w:tcPr>
          <w:p w14:paraId="29EDC227" w14:textId="77777777" w:rsidR="004B271E" w:rsidRPr="004B271E" w:rsidRDefault="004B271E" w:rsidP="004B271E">
            <w:pPr>
              <w:spacing w:after="160" w:line="259" w:lineRule="auto"/>
            </w:pPr>
            <w:proofErr w:type="gramStart"/>
            <w:r w:rsidRPr="004B271E">
              <w:t>VARCHAR(</w:t>
            </w:r>
            <w:proofErr w:type="gramEnd"/>
            <w:r w:rsidRPr="004B271E">
              <w:t>100)</w:t>
            </w:r>
          </w:p>
        </w:tc>
        <w:tc>
          <w:tcPr>
            <w:tcW w:w="0" w:type="auto"/>
            <w:hideMark/>
          </w:tcPr>
          <w:p w14:paraId="213E17C7" w14:textId="77777777" w:rsidR="004B271E" w:rsidRPr="004B271E" w:rsidRDefault="004B271E" w:rsidP="004B271E">
            <w:pPr>
              <w:spacing w:after="160" w:line="259" w:lineRule="auto"/>
            </w:pPr>
            <w:r w:rsidRPr="004B271E">
              <w:t>NOT NULL, UNIQUE</w:t>
            </w:r>
          </w:p>
        </w:tc>
        <w:tc>
          <w:tcPr>
            <w:tcW w:w="0" w:type="auto"/>
            <w:hideMark/>
          </w:tcPr>
          <w:p w14:paraId="6622FD50" w14:textId="77777777" w:rsidR="004B271E" w:rsidRPr="004B271E" w:rsidRDefault="004B271E" w:rsidP="004B271E">
            <w:pPr>
              <w:spacing w:after="160" w:line="259" w:lineRule="auto"/>
            </w:pPr>
            <w:r w:rsidRPr="004B271E">
              <w:t>Admin's email address</w:t>
            </w:r>
          </w:p>
        </w:tc>
      </w:tr>
      <w:tr w:rsidR="004B271E" w:rsidRPr="004B271E" w14:paraId="5A5F5018" w14:textId="77777777" w:rsidTr="004B271E">
        <w:tc>
          <w:tcPr>
            <w:tcW w:w="0" w:type="auto"/>
            <w:hideMark/>
          </w:tcPr>
          <w:p w14:paraId="71EF10E4" w14:textId="77777777" w:rsidR="004B271E" w:rsidRPr="004B271E" w:rsidRDefault="004B271E" w:rsidP="004B271E">
            <w:pPr>
              <w:spacing w:after="160" w:line="259" w:lineRule="auto"/>
            </w:pPr>
            <w:proofErr w:type="spellStart"/>
            <w:r w:rsidRPr="004B271E">
              <w:t>phone_number</w:t>
            </w:r>
            <w:proofErr w:type="spellEnd"/>
          </w:p>
        </w:tc>
        <w:tc>
          <w:tcPr>
            <w:tcW w:w="0" w:type="auto"/>
            <w:hideMark/>
          </w:tcPr>
          <w:p w14:paraId="7B67E4B3" w14:textId="77777777" w:rsidR="004B271E" w:rsidRPr="004B271E" w:rsidRDefault="004B271E" w:rsidP="004B271E">
            <w:pPr>
              <w:spacing w:after="160" w:line="259" w:lineRule="auto"/>
            </w:pPr>
            <w:proofErr w:type="gramStart"/>
            <w:r w:rsidRPr="004B271E">
              <w:t>VARCHAR(</w:t>
            </w:r>
            <w:proofErr w:type="gramEnd"/>
            <w:r w:rsidRPr="004B271E">
              <w:t>15)</w:t>
            </w:r>
          </w:p>
        </w:tc>
        <w:tc>
          <w:tcPr>
            <w:tcW w:w="0" w:type="auto"/>
            <w:hideMark/>
          </w:tcPr>
          <w:p w14:paraId="5BBD9A31" w14:textId="77777777" w:rsidR="004B271E" w:rsidRPr="004B271E" w:rsidRDefault="004B271E" w:rsidP="004B271E">
            <w:pPr>
              <w:spacing w:after="160" w:line="259" w:lineRule="auto"/>
            </w:pPr>
            <w:r w:rsidRPr="004B271E">
              <w:t>NOT NULL</w:t>
            </w:r>
          </w:p>
        </w:tc>
        <w:tc>
          <w:tcPr>
            <w:tcW w:w="0" w:type="auto"/>
            <w:hideMark/>
          </w:tcPr>
          <w:p w14:paraId="13D12AB0" w14:textId="77777777" w:rsidR="004B271E" w:rsidRPr="004B271E" w:rsidRDefault="004B271E" w:rsidP="004B271E">
            <w:pPr>
              <w:spacing w:after="160" w:line="259" w:lineRule="auto"/>
            </w:pPr>
            <w:r w:rsidRPr="004B271E">
              <w:t>Admin's contact number</w:t>
            </w:r>
          </w:p>
        </w:tc>
      </w:tr>
      <w:tr w:rsidR="004B271E" w:rsidRPr="004B271E" w14:paraId="6E0751C7" w14:textId="77777777" w:rsidTr="004B271E">
        <w:tc>
          <w:tcPr>
            <w:tcW w:w="0" w:type="auto"/>
            <w:hideMark/>
          </w:tcPr>
          <w:p w14:paraId="15907E5D" w14:textId="77777777" w:rsidR="004B271E" w:rsidRPr="004B271E" w:rsidRDefault="004B271E" w:rsidP="004B271E">
            <w:pPr>
              <w:spacing w:after="160" w:line="259" w:lineRule="auto"/>
            </w:pPr>
            <w:r w:rsidRPr="004B271E">
              <w:t>password</w:t>
            </w:r>
          </w:p>
        </w:tc>
        <w:tc>
          <w:tcPr>
            <w:tcW w:w="0" w:type="auto"/>
            <w:hideMark/>
          </w:tcPr>
          <w:p w14:paraId="634C80DD" w14:textId="77777777" w:rsidR="004B271E" w:rsidRPr="004B271E" w:rsidRDefault="004B271E" w:rsidP="004B271E">
            <w:pPr>
              <w:spacing w:after="160" w:line="259" w:lineRule="auto"/>
            </w:pPr>
            <w:proofErr w:type="gramStart"/>
            <w:r w:rsidRPr="004B271E">
              <w:t>VARCHAR(</w:t>
            </w:r>
            <w:proofErr w:type="gramEnd"/>
            <w:r w:rsidRPr="004B271E">
              <w:t>255)</w:t>
            </w:r>
          </w:p>
        </w:tc>
        <w:tc>
          <w:tcPr>
            <w:tcW w:w="0" w:type="auto"/>
            <w:hideMark/>
          </w:tcPr>
          <w:p w14:paraId="08F87847" w14:textId="77777777" w:rsidR="004B271E" w:rsidRPr="004B271E" w:rsidRDefault="004B271E" w:rsidP="004B271E">
            <w:pPr>
              <w:spacing w:after="160" w:line="259" w:lineRule="auto"/>
            </w:pPr>
            <w:r w:rsidRPr="004B271E">
              <w:t>NOT NULL</w:t>
            </w:r>
          </w:p>
        </w:tc>
        <w:tc>
          <w:tcPr>
            <w:tcW w:w="0" w:type="auto"/>
            <w:hideMark/>
          </w:tcPr>
          <w:p w14:paraId="3F2AF50A" w14:textId="77777777" w:rsidR="004B271E" w:rsidRPr="004B271E" w:rsidRDefault="004B271E" w:rsidP="004B271E">
            <w:pPr>
              <w:spacing w:after="160" w:line="259" w:lineRule="auto"/>
            </w:pPr>
            <w:r w:rsidRPr="004B271E">
              <w:t>Hashed password for login</w:t>
            </w:r>
          </w:p>
        </w:tc>
      </w:tr>
      <w:tr w:rsidR="004B271E" w:rsidRPr="004B271E" w14:paraId="101BE25C" w14:textId="77777777" w:rsidTr="004B271E">
        <w:tc>
          <w:tcPr>
            <w:tcW w:w="0" w:type="auto"/>
            <w:hideMark/>
          </w:tcPr>
          <w:p w14:paraId="29D934A2" w14:textId="77777777" w:rsidR="004B271E" w:rsidRPr="004B271E" w:rsidRDefault="004B271E" w:rsidP="004B271E">
            <w:pPr>
              <w:spacing w:after="160" w:line="259" w:lineRule="auto"/>
            </w:pPr>
            <w:proofErr w:type="spellStart"/>
            <w:r w:rsidRPr="004B271E">
              <w:t>role_id</w:t>
            </w:r>
            <w:proofErr w:type="spellEnd"/>
          </w:p>
        </w:tc>
        <w:tc>
          <w:tcPr>
            <w:tcW w:w="0" w:type="auto"/>
            <w:hideMark/>
          </w:tcPr>
          <w:p w14:paraId="0CC4EFB7" w14:textId="77777777" w:rsidR="004B271E" w:rsidRPr="004B271E" w:rsidRDefault="004B271E" w:rsidP="004B271E">
            <w:pPr>
              <w:spacing w:after="160" w:line="259" w:lineRule="auto"/>
            </w:pPr>
            <w:r w:rsidRPr="004B271E">
              <w:t>INT</w:t>
            </w:r>
          </w:p>
        </w:tc>
        <w:tc>
          <w:tcPr>
            <w:tcW w:w="0" w:type="auto"/>
            <w:hideMark/>
          </w:tcPr>
          <w:p w14:paraId="7A2CF02E" w14:textId="77777777" w:rsidR="004B271E" w:rsidRPr="004B271E" w:rsidRDefault="004B271E" w:rsidP="004B271E">
            <w:pPr>
              <w:spacing w:after="160" w:line="259" w:lineRule="auto"/>
            </w:pPr>
            <w:r w:rsidRPr="004B271E">
              <w:t>Foreign Key (</w:t>
            </w:r>
            <w:proofErr w:type="spellStart"/>
            <w:r w:rsidRPr="004B271E">
              <w:t>Role.role_id</w:t>
            </w:r>
            <w:proofErr w:type="spellEnd"/>
            <w:r w:rsidRPr="004B271E">
              <w:t>)</w:t>
            </w:r>
          </w:p>
        </w:tc>
        <w:tc>
          <w:tcPr>
            <w:tcW w:w="0" w:type="auto"/>
            <w:hideMark/>
          </w:tcPr>
          <w:p w14:paraId="29071776" w14:textId="77777777" w:rsidR="004B271E" w:rsidRPr="004B271E" w:rsidRDefault="004B271E" w:rsidP="004B271E">
            <w:pPr>
              <w:spacing w:after="160" w:line="259" w:lineRule="auto"/>
            </w:pPr>
            <w:r w:rsidRPr="004B271E">
              <w:t>Role of the admin (super, election)</w:t>
            </w:r>
          </w:p>
        </w:tc>
      </w:tr>
      <w:tr w:rsidR="004B271E" w:rsidRPr="004B271E" w14:paraId="653BFB41" w14:textId="77777777" w:rsidTr="004B271E">
        <w:tc>
          <w:tcPr>
            <w:tcW w:w="0" w:type="auto"/>
            <w:hideMark/>
          </w:tcPr>
          <w:p w14:paraId="18C7AAC2" w14:textId="77777777" w:rsidR="004B271E" w:rsidRPr="004B271E" w:rsidRDefault="004B271E" w:rsidP="004B271E">
            <w:pPr>
              <w:spacing w:after="160" w:line="259" w:lineRule="auto"/>
            </w:pPr>
            <w:proofErr w:type="spellStart"/>
            <w:r w:rsidRPr="004B271E">
              <w:t>created_at</w:t>
            </w:r>
            <w:proofErr w:type="spellEnd"/>
          </w:p>
        </w:tc>
        <w:tc>
          <w:tcPr>
            <w:tcW w:w="0" w:type="auto"/>
            <w:hideMark/>
          </w:tcPr>
          <w:p w14:paraId="3EEE84F5" w14:textId="77777777" w:rsidR="004B271E" w:rsidRPr="004B271E" w:rsidRDefault="004B271E" w:rsidP="004B271E">
            <w:pPr>
              <w:spacing w:after="160" w:line="259" w:lineRule="auto"/>
            </w:pPr>
            <w:r w:rsidRPr="004B271E">
              <w:t>TIMESTAMP</w:t>
            </w:r>
          </w:p>
        </w:tc>
        <w:tc>
          <w:tcPr>
            <w:tcW w:w="0" w:type="auto"/>
            <w:hideMark/>
          </w:tcPr>
          <w:p w14:paraId="5F6F727C" w14:textId="77777777" w:rsidR="004B271E" w:rsidRPr="004B271E" w:rsidRDefault="004B271E" w:rsidP="004B271E">
            <w:pPr>
              <w:spacing w:after="160" w:line="259" w:lineRule="auto"/>
            </w:pPr>
            <w:r w:rsidRPr="004B271E">
              <w:t>DEFAULT CURRENT_TIMESTAMP</w:t>
            </w:r>
          </w:p>
        </w:tc>
        <w:tc>
          <w:tcPr>
            <w:tcW w:w="0" w:type="auto"/>
            <w:hideMark/>
          </w:tcPr>
          <w:p w14:paraId="5187E3D3" w14:textId="77777777" w:rsidR="004B271E" w:rsidRPr="004B271E" w:rsidRDefault="004B271E" w:rsidP="004B271E">
            <w:pPr>
              <w:spacing w:after="160" w:line="259" w:lineRule="auto"/>
            </w:pPr>
            <w:r w:rsidRPr="004B271E">
              <w:t>Record creation time</w:t>
            </w:r>
          </w:p>
        </w:tc>
      </w:tr>
      <w:tr w:rsidR="004B271E" w:rsidRPr="004B271E" w14:paraId="46143CF7" w14:textId="77777777" w:rsidTr="004B271E">
        <w:tc>
          <w:tcPr>
            <w:tcW w:w="0" w:type="auto"/>
            <w:hideMark/>
          </w:tcPr>
          <w:p w14:paraId="4922D224" w14:textId="77777777" w:rsidR="004B271E" w:rsidRPr="004B271E" w:rsidRDefault="004B271E" w:rsidP="004B271E">
            <w:pPr>
              <w:spacing w:after="160" w:line="259" w:lineRule="auto"/>
            </w:pPr>
            <w:proofErr w:type="spellStart"/>
            <w:r w:rsidRPr="004B271E">
              <w:t>updated_at</w:t>
            </w:r>
            <w:proofErr w:type="spellEnd"/>
          </w:p>
        </w:tc>
        <w:tc>
          <w:tcPr>
            <w:tcW w:w="0" w:type="auto"/>
            <w:hideMark/>
          </w:tcPr>
          <w:p w14:paraId="57E48DA3" w14:textId="77777777" w:rsidR="004B271E" w:rsidRPr="004B271E" w:rsidRDefault="004B271E" w:rsidP="004B271E">
            <w:pPr>
              <w:spacing w:after="160" w:line="259" w:lineRule="auto"/>
            </w:pPr>
            <w:r w:rsidRPr="004B271E">
              <w:t>TIMESTAMP</w:t>
            </w:r>
          </w:p>
        </w:tc>
        <w:tc>
          <w:tcPr>
            <w:tcW w:w="0" w:type="auto"/>
            <w:hideMark/>
          </w:tcPr>
          <w:p w14:paraId="761A88E4" w14:textId="77777777" w:rsidR="004B271E" w:rsidRPr="004B271E" w:rsidRDefault="004B271E" w:rsidP="004B271E">
            <w:pPr>
              <w:spacing w:after="160" w:line="259" w:lineRule="auto"/>
            </w:pPr>
            <w:r w:rsidRPr="004B271E">
              <w:t>DEFAULT CURRENT_TIMESTAMP ON UPDATE CURRENT_TIMESTAMP</w:t>
            </w:r>
          </w:p>
        </w:tc>
        <w:tc>
          <w:tcPr>
            <w:tcW w:w="0" w:type="auto"/>
            <w:hideMark/>
          </w:tcPr>
          <w:p w14:paraId="73029B7F" w14:textId="77777777" w:rsidR="004B271E" w:rsidRPr="004B271E" w:rsidRDefault="004B271E" w:rsidP="004B271E">
            <w:pPr>
              <w:spacing w:after="160" w:line="259" w:lineRule="auto"/>
            </w:pPr>
            <w:r w:rsidRPr="004B271E">
              <w:t>Last update time</w:t>
            </w:r>
          </w:p>
        </w:tc>
      </w:tr>
    </w:tbl>
    <w:p w14:paraId="1173A3E1" w14:textId="77777777" w:rsidR="004B271E" w:rsidRPr="004B271E" w:rsidRDefault="00000000" w:rsidP="004B271E">
      <w:r>
        <w:pict w14:anchorId="1B3FE70A">
          <v:rect id="_x0000_i1054" style="width:0;height:1.5pt" o:hralign="center" o:hrstd="t" o:hr="t" fillcolor="#a0a0a0" stroked="f"/>
        </w:pict>
      </w:r>
    </w:p>
    <w:p w14:paraId="1C62A18B" w14:textId="77777777" w:rsidR="004B271E" w:rsidRPr="004B271E" w:rsidRDefault="004B271E" w:rsidP="004B271E">
      <w:pPr>
        <w:rPr>
          <w:b/>
          <w:bCs/>
        </w:rPr>
      </w:pPr>
      <w:r w:rsidRPr="004B271E">
        <w:rPr>
          <w:b/>
          <w:bCs/>
        </w:rPr>
        <w:t>7. Ballot</w:t>
      </w:r>
    </w:p>
    <w:tbl>
      <w:tblPr>
        <w:tblStyle w:val="TableGrid"/>
        <w:tblW w:w="0" w:type="auto"/>
        <w:tblLook w:val="04A0" w:firstRow="1" w:lastRow="0" w:firstColumn="1" w:lastColumn="0" w:noHBand="0" w:noVBand="1"/>
      </w:tblPr>
      <w:tblGrid>
        <w:gridCol w:w="1454"/>
        <w:gridCol w:w="1532"/>
        <w:gridCol w:w="3741"/>
        <w:gridCol w:w="3680"/>
      </w:tblGrid>
      <w:tr w:rsidR="004B271E" w:rsidRPr="004B271E" w14:paraId="40962BC4" w14:textId="77777777" w:rsidTr="004B271E">
        <w:tc>
          <w:tcPr>
            <w:tcW w:w="0" w:type="auto"/>
            <w:hideMark/>
          </w:tcPr>
          <w:p w14:paraId="0EDC0AD2" w14:textId="77777777" w:rsidR="004B271E" w:rsidRPr="004B271E" w:rsidRDefault="004B271E" w:rsidP="004B271E">
            <w:pPr>
              <w:spacing w:after="160" w:line="259" w:lineRule="auto"/>
              <w:rPr>
                <w:b/>
                <w:bCs/>
              </w:rPr>
            </w:pPr>
            <w:r w:rsidRPr="004B271E">
              <w:rPr>
                <w:b/>
                <w:bCs/>
              </w:rPr>
              <w:t>Field</w:t>
            </w:r>
          </w:p>
        </w:tc>
        <w:tc>
          <w:tcPr>
            <w:tcW w:w="0" w:type="auto"/>
            <w:hideMark/>
          </w:tcPr>
          <w:p w14:paraId="2A97CC0B" w14:textId="77777777" w:rsidR="004B271E" w:rsidRPr="004B271E" w:rsidRDefault="004B271E" w:rsidP="004B271E">
            <w:pPr>
              <w:spacing w:after="160" w:line="259" w:lineRule="auto"/>
              <w:rPr>
                <w:b/>
                <w:bCs/>
              </w:rPr>
            </w:pPr>
            <w:r w:rsidRPr="004B271E">
              <w:rPr>
                <w:b/>
                <w:bCs/>
              </w:rPr>
              <w:t>Data Type</w:t>
            </w:r>
          </w:p>
        </w:tc>
        <w:tc>
          <w:tcPr>
            <w:tcW w:w="0" w:type="auto"/>
            <w:hideMark/>
          </w:tcPr>
          <w:p w14:paraId="1C7B8CDA" w14:textId="77777777" w:rsidR="004B271E" w:rsidRPr="004B271E" w:rsidRDefault="004B271E" w:rsidP="004B271E">
            <w:pPr>
              <w:spacing w:after="160" w:line="259" w:lineRule="auto"/>
              <w:rPr>
                <w:b/>
                <w:bCs/>
              </w:rPr>
            </w:pPr>
            <w:r w:rsidRPr="004B271E">
              <w:rPr>
                <w:b/>
                <w:bCs/>
              </w:rPr>
              <w:t>Constraints</w:t>
            </w:r>
          </w:p>
        </w:tc>
        <w:tc>
          <w:tcPr>
            <w:tcW w:w="0" w:type="auto"/>
            <w:hideMark/>
          </w:tcPr>
          <w:p w14:paraId="4AD74C47" w14:textId="77777777" w:rsidR="004B271E" w:rsidRPr="004B271E" w:rsidRDefault="004B271E" w:rsidP="004B271E">
            <w:pPr>
              <w:spacing w:after="160" w:line="259" w:lineRule="auto"/>
              <w:rPr>
                <w:b/>
                <w:bCs/>
              </w:rPr>
            </w:pPr>
            <w:r w:rsidRPr="004B271E">
              <w:rPr>
                <w:b/>
                <w:bCs/>
              </w:rPr>
              <w:t>Description</w:t>
            </w:r>
          </w:p>
        </w:tc>
      </w:tr>
      <w:tr w:rsidR="004B271E" w:rsidRPr="004B271E" w14:paraId="61EBE757" w14:textId="77777777" w:rsidTr="004B271E">
        <w:tc>
          <w:tcPr>
            <w:tcW w:w="0" w:type="auto"/>
            <w:hideMark/>
          </w:tcPr>
          <w:p w14:paraId="5C19CE3A" w14:textId="77777777" w:rsidR="004B271E" w:rsidRPr="004B271E" w:rsidRDefault="004B271E" w:rsidP="004B271E">
            <w:pPr>
              <w:spacing w:after="160" w:line="259" w:lineRule="auto"/>
            </w:pPr>
            <w:proofErr w:type="spellStart"/>
            <w:r w:rsidRPr="004B271E">
              <w:t>ballot_id</w:t>
            </w:r>
            <w:proofErr w:type="spellEnd"/>
          </w:p>
        </w:tc>
        <w:tc>
          <w:tcPr>
            <w:tcW w:w="0" w:type="auto"/>
            <w:hideMark/>
          </w:tcPr>
          <w:p w14:paraId="6509609C" w14:textId="77777777" w:rsidR="004B271E" w:rsidRPr="004B271E" w:rsidRDefault="004B271E" w:rsidP="004B271E">
            <w:pPr>
              <w:spacing w:after="160" w:line="259" w:lineRule="auto"/>
            </w:pPr>
            <w:r w:rsidRPr="004B271E">
              <w:t>INT</w:t>
            </w:r>
          </w:p>
        </w:tc>
        <w:tc>
          <w:tcPr>
            <w:tcW w:w="0" w:type="auto"/>
            <w:hideMark/>
          </w:tcPr>
          <w:p w14:paraId="33CC1CD6" w14:textId="77777777" w:rsidR="004B271E" w:rsidRPr="004B271E" w:rsidRDefault="004B271E" w:rsidP="004B271E">
            <w:pPr>
              <w:spacing w:after="160" w:line="259" w:lineRule="auto"/>
            </w:pPr>
            <w:r w:rsidRPr="004B271E">
              <w:t>Primary Key, Auto Increment</w:t>
            </w:r>
          </w:p>
        </w:tc>
        <w:tc>
          <w:tcPr>
            <w:tcW w:w="0" w:type="auto"/>
            <w:hideMark/>
          </w:tcPr>
          <w:p w14:paraId="387B0141" w14:textId="77777777" w:rsidR="004B271E" w:rsidRPr="004B271E" w:rsidRDefault="004B271E" w:rsidP="004B271E">
            <w:pPr>
              <w:spacing w:after="160" w:line="259" w:lineRule="auto"/>
            </w:pPr>
            <w:r w:rsidRPr="004B271E">
              <w:t>Unique ID for each ballot</w:t>
            </w:r>
          </w:p>
        </w:tc>
      </w:tr>
      <w:tr w:rsidR="004B271E" w:rsidRPr="004B271E" w14:paraId="6942B7C4" w14:textId="77777777" w:rsidTr="004B271E">
        <w:tc>
          <w:tcPr>
            <w:tcW w:w="0" w:type="auto"/>
            <w:hideMark/>
          </w:tcPr>
          <w:p w14:paraId="3216CE72" w14:textId="77777777" w:rsidR="004B271E" w:rsidRPr="004B271E" w:rsidRDefault="004B271E" w:rsidP="004B271E">
            <w:pPr>
              <w:spacing w:after="160" w:line="259" w:lineRule="auto"/>
            </w:pPr>
            <w:proofErr w:type="spellStart"/>
            <w:r w:rsidRPr="004B271E">
              <w:t>election_id</w:t>
            </w:r>
            <w:proofErr w:type="spellEnd"/>
          </w:p>
        </w:tc>
        <w:tc>
          <w:tcPr>
            <w:tcW w:w="0" w:type="auto"/>
            <w:hideMark/>
          </w:tcPr>
          <w:p w14:paraId="2FFABD16" w14:textId="77777777" w:rsidR="004B271E" w:rsidRPr="004B271E" w:rsidRDefault="004B271E" w:rsidP="004B271E">
            <w:pPr>
              <w:spacing w:after="160" w:line="259" w:lineRule="auto"/>
            </w:pPr>
            <w:r w:rsidRPr="004B271E">
              <w:t>INT</w:t>
            </w:r>
          </w:p>
        </w:tc>
        <w:tc>
          <w:tcPr>
            <w:tcW w:w="0" w:type="auto"/>
            <w:hideMark/>
          </w:tcPr>
          <w:p w14:paraId="4134CE62" w14:textId="77777777" w:rsidR="004B271E" w:rsidRPr="004B271E" w:rsidRDefault="004B271E" w:rsidP="004B271E">
            <w:pPr>
              <w:spacing w:after="160" w:line="259" w:lineRule="auto"/>
            </w:pPr>
            <w:r w:rsidRPr="004B271E">
              <w:t>Foreign Key (</w:t>
            </w:r>
            <w:proofErr w:type="spellStart"/>
            <w:r w:rsidRPr="004B271E">
              <w:t>Election.election_id</w:t>
            </w:r>
            <w:proofErr w:type="spellEnd"/>
            <w:r w:rsidRPr="004B271E">
              <w:t>)</w:t>
            </w:r>
          </w:p>
        </w:tc>
        <w:tc>
          <w:tcPr>
            <w:tcW w:w="0" w:type="auto"/>
            <w:hideMark/>
          </w:tcPr>
          <w:p w14:paraId="21DE53D4" w14:textId="77777777" w:rsidR="004B271E" w:rsidRPr="004B271E" w:rsidRDefault="004B271E" w:rsidP="004B271E">
            <w:pPr>
              <w:spacing w:after="160" w:line="259" w:lineRule="auto"/>
            </w:pPr>
            <w:r w:rsidRPr="004B271E">
              <w:t>Associated election</w:t>
            </w:r>
          </w:p>
        </w:tc>
      </w:tr>
      <w:tr w:rsidR="004B271E" w:rsidRPr="004B271E" w14:paraId="443AD26A" w14:textId="77777777" w:rsidTr="004B271E">
        <w:tc>
          <w:tcPr>
            <w:tcW w:w="0" w:type="auto"/>
            <w:hideMark/>
          </w:tcPr>
          <w:p w14:paraId="3F90CC8B" w14:textId="77777777" w:rsidR="004B271E" w:rsidRPr="004B271E" w:rsidRDefault="004B271E" w:rsidP="004B271E">
            <w:pPr>
              <w:spacing w:after="160" w:line="259" w:lineRule="auto"/>
            </w:pPr>
            <w:proofErr w:type="spellStart"/>
            <w:r w:rsidRPr="004B271E">
              <w:t>voter_id</w:t>
            </w:r>
            <w:proofErr w:type="spellEnd"/>
          </w:p>
        </w:tc>
        <w:tc>
          <w:tcPr>
            <w:tcW w:w="0" w:type="auto"/>
            <w:hideMark/>
          </w:tcPr>
          <w:p w14:paraId="3103D161" w14:textId="77777777" w:rsidR="004B271E" w:rsidRPr="004B271E" w:rsidRDefault="004B271E" w:rsidP="004B271E">
            <w:pPr>
              <w:spacing w:after="160" w:line="259" w:lineRule="auto"/>
            </w:pPr>
            <w:r w:rsidRPr="004B271E">
              <w:t>INT</w:t>
            </w:r>
          </w:p>
        </w:tc>
        <w:tc>
          <w:tcPr>
            <w:tcW w:w="0" w:type="auto"/>
            <w:hideMark/>
          </w:tcPr>
          <w:p w14:paraId="7A844AC1" w14:textId="77777777" w:rsidR="004B271E" w:rsidRPr="004B271E" w:rsidRDefault="004B271E" w:rsidP="004B271E">
            <w:pPr>
              <w:spacing w:after="160" w:line="259" w:lineRule="auto"/>
            </w:pPr>
            <w:r w:rsidRPr="004B271E">
              <w:t>Foreign Key (</w:t>
            </w:r>
            <w:proofErr w:type="spellStart"/>
            <w:r w:rsidRPr="004B271E">
              <w:t>Voter.voter_id</w:t>
            </w:r>
            <w:proofErr w:type="spellEnd"/>
            <w:r w:rsidRPr="004B271E">
              <w:t>)</w:t>
            </w:r>
          </w:p>
        </w:tc>
        <w:tc>
          <w:tcPr>
            <w:tcW w:w="0" w:type="auto"/>
            <w:hideMark/>
          </w:tcPr>
          <w:p w14:paraId="4034CA1F" w14:textId="77777777" w:rsidR="004B271E" w:rsidRPr="004B271E" w:rsidRDefault="004B271E" w:rsidP="004B271E">
            <w:pPr>
              <w:spacing w:after="160" w:line="259" w:lineRule="auto"/>
            </w:pPr>
            <w:r w:rsidRPr="004B271E">
              <w:t>Voter associated with the ballot</w:t>
            </w:r>
          </w:p>
        </w:tc>
      </w:tr>
      <w:tr w:rsidR="004B271E" w:rsidRPr="004B271E" w14:paraId="708E3869" w14:textId="77777777" w:rsidTr="004B271E">
        <w:tc>
          <w:tcPr>
            <w:tcW w:w="0" w:type="auto"/>
            <w:hideMark/>
          </w:tcPr>
          <w:p w14:paraId="1FA70D78" w14:textId="77777777" w:rsidR="004B271E" w:rsidRPr="004B271E" w:rsidRDefault="004B271E" w:rsidP="004B271E">
            <w:pPr>
              <w:spacing w:after="160" w:line="259" w:lineRule="auto"/>
            </w:pPr>
            <w:proofErr w:type="spellStart"/>
            <w:r w:rsidRPr="004B271E">
              <w:t>candidate_id</w:t>
            </w:r>
            <w:proofErr w:type="spellEnd"/>
          </w:p>
        </w:tc>
        <w:tc>
          <w:tcPr>
            <w:tcW w:w="0" w:type="auto"/>
            <w:hideMark/>
          </w:tcPr>
          <w:p w14:paraId="66BC69B7" w14:textId="77777777" w:rsidR="004B271E" w:rsidRPr="004B271E" w:rsidRDefault="004B271E" w:rsidP="004B271E">
            <w:pPr>
              <w:spacing w:after="160" w:line="259" w:lineRule="auto"/>
            </w:pPr>
            <w:r w:rsidRPr="004B271E">
              <w:t>INT</w:t>
            </w:r>
          </w:p>
        </w:tc>
        <w:tc>
          <w:tcPr>
            <w:tcW w:w="0" w:type="auto"/>
            <w:hideMark/>
          </w:tcPr>
          <w:p w14:paraId="6530895D" w14:textId="77777777" w:rsidR="004B271E" w:rsidRPr="004B271E" w:rsidRDefault="004B271E" w:rsidP="004B271E">
            <w:pPr>
              <w:spacing w:after="160" w:line="259" w:lineRule="auto"/>
            </w:pPr>
            <w:r w:rsidRPr="004B271E">
              <w:t>Foreign Key (</w:t>
            </w:r>
            <w:proofErr w:type="spellStart"/>
            <w:r w:rsidRPr="004B271E">
              <w:t>Candidate.candidate_id</w:t>
            </w:r>
            <w:proofErr w:type="spellEnd"/>
            <w:r w:rsidRPr="004B271E">
              <w:t>)</w:t>
            </w:r>
          </w:p>
        </w:tc>
        <w:tc>
          <w:tcPr>
            <w:tcW w:w="0" w:type="auto"/>
            <w:hideMark/>
          </w:tcPr>
          <w:p w14:paraId="1212A69B" w14:textId="77777777" w:rsidR="004B271E" w:rsidRPr="004B271E" w:rsidRDefault="004B271E" w:rsidP="004B271E">
            <w:pPr>
              <w:spacing w:after="160" w:line="259" w:lineRule="auto"/>
            </w:pPr>
            <w:r w:rsidRPr="004B271E">
              <w:t>Candidate associated with the ballot</w:t>
            </w:r>
          </w:p>
        </w:tc>
      </w:tr>
      <w:tr w:rsidR="004B271E" w:rsidRPr="004B271E" w14:paraId="79E1777F" w14:textId="77777777" w:rsidTr="004B271E">
        <w:tc>
          <w:tcPr>
            <w:tcW w:w="0" w:type="auto"/>
            <w:hideMark/>
          </w:tcPr>
          <w:p w14:paraId="1B170583" w14:textId="77777777" w:rsidR="004B271E" w:rsidRPr="004B271E" w:rsidRDefault="004B271E" w:rsidP="004B271E">
            <w:pPr>
              <w:spacing w:after="160" w:line="259" w:lineRule="auto"/>
            </w:pPr>
            <w:proofErr w:type="spellStart"/>
            <w:r w:rsidRPr="004B271E">
              <w:t>ballot_status</w:t>
            </w:r>
            <w:proofErr w:type="spellEnd"/>
          </w:p>
        </w:tc>
        <w:tc>
          <w:tcPr>
            <w:tcW w:w="0" w:type="auto"/>
            <w:hideMark/>
          </w:tcPr>
          <w:p w14:paraId="5D3B45AF" w14:textId="77777777" w:rsidR="004B271E" w:rsidRPr="004B271E" w:rsidRDefault="004B271E" w:rsidP="004B271E">
            <w:pPr>
              <w:spacing w:after="160" w:line="259" w:lineRule="auto"/>
            </w:pPr>
            <w:proofErr w:type="gramStart"/>
            <w:r w:rsidRPr="004B271E">
              <w:t>VARCHAR(</w:t>
            </w:r>
            <w:proofErr w:type="gramEnd"/>
            <w:r w:rsidRPr="004B271E">
              <w:t>50)</w:t>
            </w:r>
          </w:p>
        </w:tc>
        <w:tc>
          <w:tcPr>
            <w:tcW w:w="0" w:type="auto"/>
            <w:hideMark/>
          </w:tcPr>
          <w:p w14:paraId="45ED3546" w14:textId="77777777" w:rsidR="004B271E" w:rsidRPr="004B271E" w:rsidRDefault="004B271E" w:rsidP="004B271E">
            <w:pPr>
              <w:spacing w:after="160" w:line="259" w:lineRule="auto"/>
            </w:pPr>
            <w:r w:rsidRPr="004B271E">
              <w:t>NOT NULL</w:t>
            </w:r>
          </w:p>
        </w:tc>
        <w:tc>
          <w:tcPr>
            <w:tcW w:w="0" w:type="auto"/>
            <w:hideMark/>
          </w:tcPr>
          <w:p w14:paraId="38218B15" w14:textId="77777777" w:rsidR="004B271E" w:rsidRPr="004B271E" w:rsidRDefault="004B271E" w:rsidP="004B271E">
            <w:pPr>
              <w:spacing w:after="160" w:line="259" w:lineRule="auto"/>
            </w:pPr>
            <w:r w:rsidRPr="004B271E">
              <w:t>Status (e.g., Cast, Not Cast)</w:t>
            </w:r>
          </w:p>
        </w:tc>
      </w:tr>
      <w:tr w:rsidR="004B271E" w:rsidRPr="004B271E" w14:paraId="6FB42C00" w14:textId="77777777" w:rsidTr="004B271E">
        <w:tc>
          <w:tcPr>
            <w:tcW w:w="0" w:type="auto"/>
            <w:hideMark/>
          </w:tcPr>
          <w:p w14:paraId="59B23F4B" w14:textId="77777777" w:rsidR="004B271E" w:rsidRPr="004B271E" w:rsidRDefault="004B271E" w:rsidP="004B271E">
            <w:pPr>
              <w:spacing w:after="160" w:line="259" w:lineRule="auto"/>
            </w:pPr>
            <w:proofErr w:type="spellStart"/>
            <w:r w:rsidRPr="004B271E">
              <w:t>cast_at</w:t>
            </w:r>
            <w:proofErr w:type="spellEnd"/>
          </w:p>
        </w:tc>
        <w:tc>
          <w:tcPr>
            <w:tcW w:w="0" w:type="auto"/>
            <w:hideMark/>
          </w:tcPr>
          <w:p w14:paraId="2632F956" w14:textId="77777777" w:rsidR="004B271E" w:rsidRPr="004B271E" w:rsidRDefault="004B271E" w:rsidP="004B271E">
            <w:pPr>
              <w:spacing w:after="160" w:line="259" w:lineRule="auto"/>
            </w:pPr>
            <w:r w:rsidRPr="004B271E">
              <w:t>TIMESTAMP</w:t>
            </w:r>
          </w:p>
        </w:tc>
        <w:tc>
          <w:tcPr>
            <w:tcW w:w="0" w:type="auto"/>
            <w:hideMark/>
          </w:tcPr>
          <w:p w14:paraId="0C9430F6" w14:textId="77777777" w:rsidR="004B271E" w:rsidRPr="004B271E" w:rsidRDefault="004B271E" w:rsidP="004B271E">
            <w:pPr>
              <w:spacing w:after="160" w:line="259" w:lineRule="auto"/>
            </w:pPr>
            <w:r w:rsidRPr="004B271E">
              <w:t>NULL</w:t>
            </w:r>
          </w:p>
        </w:tc>
        <w:tc>
          <w:tcPr>
            <w:tcW w:w="0" w:type="auto"/>
            <w:hideMark/>
          </w:tcPr>
          <w:p w14:paraId="2C27033E" w14:textId="77777777" w:rsidR="004B271E" w:rsidRPr="004B271E" w:rsidRDefault="004B271E" w:rsidP="004B271E">
            <w:pPr>
              <w:spacing w:after="160" w:line="259" w:lineRule="auto"/>
            </w:pPr>
            <w:r w:rsidRPr="004B271E">
              <w:t>Time when the ballot was cast</w:t>
            </w:r>
          </w:p>
        </w:tc>
      </w:tr>
    </w:tbl>
    <w:p w14:paraId="6E08EAF7" w14:textId="77777777" w:rsidR="004B271E" w:rsidRPr="004B271E" w:rsidRDefault="00000000" w:rsidP="004B271E">
      <w:r>
        <w:pict w14:anchorId="7D8F2AD8">
          <v:rect id="_x0000_i1055" style="width:0;height:1.5pt" o:hralign="center" o:hrstd="t" o:hr="t" fillcolor="#a0a0a0" stroked="f"/>
        </w:pict>
      </w:r>
    </w:p>
    <w:p w14:paraId="672B0661" w14:textId="77777777" w:rsidR="004B271E" w:rsidRPr="004B271E" w:rsidRDefault="004B271E" w:rsidP="004B271E">
      <w:pPr>
        <w:rPr>
          <w:b/>
          <w:bCs/>
        </w:rPr>
      </w:pPr>
      <w:r w:rsidRPr="004B271E">
        <w:rPr>
          <w:b/>
          <w:bCs/>
        </w:rPr>
        <w:t>8. Notification</w:t>
      </w:r>
    </w:p>
    <w:tbl>
      <w:tblPr>
        <w:tblStyle w:val="TableGrid"/>
        <w:tblW w:w="0" w:type="auto"/>
        <w:tblLook w:val="04A0" w:firstRow="1" w:lastRow="0" w:firstColumn="1" w:lastColumn="0" w:noHBand="0" w:noVBand="1"/>
      </w:tblPr>
      <w:tblGrid>
        <w:gridCol w:w="1574"/>
        <w:gridCol w:w="1532"/>
        <w:gridCol w:w="4776"/>
        <w:gridCol w:w="2740"/>
      </w:tblGrid>
      <w:tr w:rsidR="004B271E" w:rsidRPr="004B271E" w14:paraId="69046012" w14:textId="77777777" w:rsidTr="004B271E">
        <w:tc>
          <w:tcPr>
            <w:tcW w:w="0" w:type="auto"/>
            <w:hideMark/>
          </w:tcPr>
          <w:p w14:paraId="78A0B2CB" w14:textId="77777777" w:rsidR="004B271E" w:rsidRPr="004B271E" w:rsidRDefault="004B271E" w:rsidP="004B271E">
            <w:pPr>
              <w:spacing w:after="160" w:line="259" w:lineRule="auto"/>
              <w:rPr>
                <w:b/>
                <w:bCs/>
              </w:rPr>
            </w:pPr>
            <w:r w:rsidRPr="004B271E">
              <w:rPr>
                <w:b/>
                <w:bCs/>
              </w:rPr>
              <w:t>Field</w:t>
            </w:r>
          </w:p>
        </w:tc>
        <w:tc>
          <w:tcPr>
            <w:tcW w:w="0" w:type="auto"/>
            <w:hideMark/>
          </w:tcPr>
          <w:p w14:paraId="47F803BE" w14:textId="77777777" w:rsidR="004B271E" w:rsidRPr="004B271E" w:rsidRDefault="004B271E" w:rsidP="004B271E">
            <w:pPr>
              <w:spacing w:after="160" w:line="259" w:lineRule="auto"/>
              <w:rPr>
                <w:b/>
                <w:bCs/>
              </w:rPr>
            </w:pPr>
            <w:r w:rsidRPr="004B271E">
              <w:rPr>
                <w:b/>
                <w:bCs/>
              </w:rPr>
              <w:t>Data Type</w:t>
            </w:r>
          </w:p>
        </w:tc>
        <w:tc>
          <w:tcPr>
            <w:tcW w:w="0" w:type="auto"/>
            <w:hideMark/>
          </w:tcPr>
          <w:p w14:paraId="10B45C61" w14:textId="77777777" w:rsidR="004B271E" w:rsidRPr="004B271E" w:rsidRDefault="004B271E" w:rsidP="004B271E">
            <w:pPr>
              <w:spacing w:after="160" w:line="259" w:lineRule="auto"/>
              <w:rPr>
                <w:b/>
                <w:bCs/>
              </w:rPr>
            </w:pPr>
            <w:r w:rsidRPr="004B271E">
              <w:rPr>
                <w:b/>
                <w:bCs/>
              </w:rPr>
              <w:t>Constraints</w:t>
            </w:r>
          </w:p>
        </w:tc>
        <w:tc>
          <w:tcPr>
            <w:tcW w:w="0" w:type="auto"/>
            <w:hideMark/>
          </w:tcPr>
          <w:p w14:paraId="7248AC3C" w14:textId="77777777" w:rsidR="004B271E" w:rsidRPr="004B271E" w:rsidRDefault="004B271E" w:rsidP="004B271E">
            <w:pPr>
              <w:spacing w:after="160" w:line="259" w:lineRule="auto"/>
              <w:rPr>
                <w:b/>
                <w:bCs/>
              </w:rPr>
            </w:pPr>
            <w:r w:rsidRPr="004B271E">
              <w:rPr>
                <w:b/>
                <w:bCs/>
              </w:rPr>
              <w:t>Description</w:t>
            </w:r>
          </w:p>
        </w:tc>
      </w:tr>
      <w:tr w:rsidR="004B271E" w:rsidRPr="004B271E" w14:paraId="788350BE" w14:textId="77777777" w:rsidTr="004B271E">
        <w:tc>
          <w:tcPr>
            <w:tcW w:w="0" w:type="auto"/>
            <w:hideMark/>
          </w:tcPr>
          <w:p w14:paraId="67E6907E" w14:textId="77777777" w:rsidR="004B271E" w:rsidRPr="004B271E" w:rsidRDefault="004B271E" w:rsidP="004B271E">
            <w:pPr>
              <w:spacing w:after="160" w:line="259" w:lineRule="auto"/>
            </w:pPr>
            <w:proofErr w:type="spellStart"/>
            <w:r w:rsidRPr="004B271E">
              <w:t>notification_id</w:t>
            </w:r>
            <w:proofErr w:type="spellEnd"/>
          </w:p>
        </w:tc>
        <w:tc>
          <w:tcPr>
            <w:tcW w:w="0" w:type="auto"/>
            <w:hideMark/>
          </w:tcPr>
          <w:p w14:paraId="13421894" w14:textId="77777777" w:rsidR="004B271E" w:rsidRPr="004B271E" w:rsidRDefault="004B271E" w:rsidP="004B271E">
            <w:pPr>
              <w:spacing w:after="160" w:line="259" w:lineRule="auto"/>
            </w:pPr>
            <w:r w:rsidRPr="004B271E">
              <w:t>INT</w:t>
            </w:r>
          </w:p>
        </w:tc>
        <w:tc>
          <w:tcPr>
            <w:tcW w:w="0" w:type="auto"/>
            <w:hideMark/>
          </w:tcPr>
          <w:p w14:paraId="69B5A155" w14:textId="77777777" w:rsidR="004B271E" w:rsidRPr="004B271E" w:rsidRDefault="004B271E" w:rsidP="004B271E">
            <w:pPr>
              <w:spacing w:after="160" w:line="259" w:lineRule="auto"/>
            </w:pPr>
            <w:r w:rsidRPr="004B271E">
              <w:t>Primary Key, Auto Increment</w:t>
            </w:r>
          </w:p>
        </w:tc>
        <w:tc>
          <w:tcPr>
            <w:tcW w:w="0" w:type="auto"/>
            <w:hideMark/>
          </w:tcPr>
          <w:p w14:paraId="77FB233A" w14:textId="77777777" w:rsidR="004B271E" w:rsidRPr="004B271E" w:rsidRDefault="004B271E" w:rsidP="004B271E">
            <w:pPr>
              <w:spacing w:after="160" w:line="259" w:lineRule="auto"/>
            </w:pPr>
            <w:r w:rsidRPr="004B271E">
              <w:t>Unique ID for each notification</w:t>
            </w:r>
          </w:p>
        </w:tc>
      </w:tr>
      <w:tr w:rsidR="004B271E" w:rsidRPr="004B271E" w14:paraId="51A9FCD5" w14:textId="77777777" w:rsidTr="004B271E">
        <w:tc>
          <w:tcPr>
            <w:tcW w:w="0" w:type="auto"/>
            <w:hideMark/>
          </w:tcPr>
          <w:p w14:paraId="60BD7FC8" w14:textId="77777777" w:rsidR="004B271E" w:rsidRPr="004B271E" w:rsidRDefault="004B271E" w:rsidP="004B271E">
            <w:pPr>
              <w:spacing w:after="160" w:line="259" w:lineRule="auto"/>
            </w:pPr>
            <w:proofErr w:type="spellStart"/>
            <w:r w:rsidRPr="004B271E">
              <w:t>recipient_id</w:t>
            </w:r>
            <w:proofErr w:type="spellEnd"/>
          </w:p>
        </w:tc>
        <w:tc>
          <w:tcPr>
            <w:tcW w:w="0" w:type="auto"/>
            <w:hideMark/>
          </w:tcPr>
          <w:p w14:paraId="60DC181C" w14:textId="77777777" w:rsidR="004B271E" w:rsidRPr="004B271E" w:rsidRDefault="004B271E" w:rsidP="004B271E">
            <w:pPr>
              <w:spacing w:after="160" w:line="259" w:lineRule="auto"/>
            </w:pPr>
            <w:r w:rsidRPr="004B271E">
              <w:t>INT</w:t>
            </w:r>
          </w:p>
        </w:tc>
        <w:tc>
          <w:tcPr>
            <w:tcW w:w="0" w:type="auto"/>
            <w:hideMark/>
          </w:tcPr>
          <w:p w14:paraId="7695DF0F" w14:textId="77777777" w:rsidR="004B271E" w:rsidRPr="004B271E" w:rsidRDefault="004B271E" w:rsidP="004B271E">
            <w:pPr>
              <w:spacing w:after="160" w:line="259" w:lineRule="auto"/>
            </w:pPr>
            <w:r w:rsidRPr="004B271E">
              <w:t>Foreign Key (</w:t>
            </w:r>
            <w:proofErr w:type="spellStart"/>
            <w:r w:rsidRPr="004B271E">
              <w:t>Voter.voter_id</w:t>
            </w:r>
            <w:proofErr w:type="spellEnd"/>
            <w:r w:rsidRPr="004B271E">
              <w:t xml:space="preserve"> or </w:t>
            </w:r>
            <w:proofErr w:type="spellStart"/>
            <w:r w:rsidRPr="004B271E">
              <w:t>ElectionAdmin.admin_id</w:t>
            </w:r>
            <w:proofErr w:type="spellEnd"/>
            <w:r w:rsidRPr="004B271E">
              <w:t>)</w:t>
            </w:r>
          </w:p>
        </w:tc>
        <w:tc>
          <w:tcPr>
            <w:tcW w:w="0" w:type="auto"/>
            <w:hideMark/>
          </w:tcPr>
          <w:p w14:paraId="6E9B2A13" w14:textId="77777777" w:rsidR="004B271E" w:rsidRPr="004B271E" w:rsidRDefault="004B271E" w:rsidP="004B271E">
            <w:pPr>
              <w:spacing w:after="160" w:line="259" w:lineRule="auto"/>
            </w:pPr>
            <w:r w:rsidRPr="004B271E">
              <w:t>Recipient of the notification</w:t>
            </w:r>
          </w:p>
        </w:tc>
      </w:tr>
      <w:tr w:rsidR="004B271E" w:rsidRPr="004B271E" w14:paraId="720FEE61" w14:textId="77777777" w:rsidTr="004B271E">
        <w:tc>
          <w:tcPr>
            <w:tcW w:w="0" w:type="auto"/>
            <w:hideMark/>
          </w:tcPr>
          <w:p w14:paraId="015560CF" w14:textId="77777777" w:rsidR="004B271E" w:rsidRPr="004B271E" w:rsidRDefault="004B271E" w:rsidP="004B271E">
            <w:pPr>
              <w:spacing w:after="160" w:line="259" w:lineRule="auto"/>
            </w:pPr>
            <w:r w:rsidRPr="004B271E">
              <w:t>message</w:t>
            </w:r>
          </w:p>
        </w:tc>
        <w:tc>
          <w:tcPr>
            <w:tcW w:w="0" w:type="auto"/>
            <w:hideMark/>
          </w:tcPr>
          <w:p w14:paraId="436F881E" w14:textId="77777777" w:rsidR="004B271E" w:rsidRPr="004B271E" w:rsidRDefault="004B271E" w:rsidP="004B271E">
            <w:pPr>
              <w:spacing w:after="160" w:line="259" w:lineRule="auto"/>
            </w:pPr>
            <w:r w:rsidRPr="004B271E">
              <w:t>TEXT</w:t>
            </w:r>
          </w:p>
        </w:tc>
        <w:tc>
          <w:tcPr>
            <w:tcW w:w="0" w:type="auto"/>
            <w:hideMark/>
          </w:tcPr>
          <w:p w14:paraId="28C5B31A" w14:textId="77777777" w:rsidR="004B271E" w:rsidRPr="004B271E" w:rsidRDefault="004B271E" w:rsidP="004B271E">
            <w:pPr>
              <w:spacing w:after="160" w:line="259" w:lineRule="auto"/>
            </w:pPr>
            <w:r w:rsidRPr="004B271E">
              <w:t>NOT NULL</w:t>
            </w:r>
          </w:p>
        </w:tc>
        <w:tc>
          <w:tcPr>
            <w:tcW w:w="0" w:type="auto"/>
            <w:hideMark/>
          </w:tcPr>
          <w:p w14:paraId="4374C755" w14:textId="77777777" w:rsidR="004B271E" w:rsidRPr="004B271E" w:rsidRDefault="004B271E" w:rsidP="004B271E">
            <w:pPr>
              <w:spacing w:after="160" w:line="259" w:lineRule="auto"/>
            </w:pPr>
            <w:r w:rsidRPr="004B271E">
              <w:t>Notification message</w:t>
            </w:r>
          </w:p>
        </w:tc>
      </w:tr>
      <w:tr w:rsidR="004B271E" w:rsidRPr="004B271E" w14:paraId="11B187BE" w14:textId="77777777" w:rsidTr="004B271E">
        <w:tc>
          <w:tcPr>
            <w:tcW w:w="0" w:type="auto"/>
            <w:hideMark/>
          </w:tcPr>
          <w:p w14:paraId="6838EBA8" w14:textId="77777777" w:rsidR="004B271E" w:rsidRPr="004B271E" w:rsidRDefault="004B271E" w:rsidP="004B271E">
            <w:pPr>
              <w:spacing w:after="160" w:line="259" w:lineRule="auto"/>
            </w:pPr>
            <w:r w:rsidRPr="004B271E">
              <w:t>status</w:t>
            </w:r>
          </w:p>
        </w:tc>
        <w:tc>
          <w:tcPr>
            <w:tcW w:w="0" w:type="auto"/>
            <w:hideMark/>
          </w:tcPr>
          <w:p w14:paraId="6AB585F0" w14:textId="77777777" w:rsidR="004B271E" w:rsidRPr="004B271E" w:rsidRDefault="004B271E" w:rsidP="004B271E">
            <w:pPr>
              <w:spacing w:after="160" w:line="259" w:lineRule="auto"/>
            </w:pPr>
            <w:proofErr w:type="gramStart"/>
            <w:r w:rsidRPr="004B271E">
              <w:t>VARCHAR(</w:t>
            </w:r>
            <w:proofErr w:type="gramEnd"/>
            <w:r w:rsidRPr="004B271E">
              <w:t>50)</w:t>
            </w:r>
          </w:p>
        </w:tc>
        <w:tc>
          <w:tcPr>
            <w:tcW w:w="0" w:type="auto"/>
            <w:hideMark/>
          </w:tcPr>
          <w:p w14:paraId="50E03655" w14:textId="77777777" w:rsidR="004B271E" w:rsidRPr="004B271E" w:rsidRDefault="004B271E" w:rsidP="004B271E">
            <w:pPr>
              <w:spacing w:after="160" w:line="259" w:lineRule="auto"/>
            </w:pPr>
            <w:r w:rsidRPr="004B271E">
              <w:t>NOT NULL</w:t>
            </w:r>
          </w:p>
        </w:tc>
        <w:tc>
          <w:tcPr>
            <w:tcW w:w="0" w:type="auto"/>
            <w:hideMark/>
          </w:tcPr>
          <w:p w14:paraId="4491352B" w14:textId="77777777" w:rsidR="004B271E" w:rsidRPr="004B271E" w:rsidRDefault="004B271E" w:rsidP="004B271E">
            <w:pPr>
              <w:spacing w:after="160" w:line="259" w:lineRule="auto"/>
            </w:pPr>
            <w:r w:rsidRPr="004B271E">
              <w:t>Status (e.g., Sent, Pending, Read)</w:t>
            </w:r>
          </w:p>
        </w:tc>
      </w:tr>
      <w:tr w:rsidR="004B271E" w:rsidRPr="004B271E" w14:paraId="3EEB2F24" w14:textId="77777777" w:rsidTr="004B271E">
        <w:tc>
          <w:tcPr>
            <w:tcW w:w="0" w:type="auto"/>
            <w:hideMark/>
          </w:tcPr>
          <w:p w14:paraId="62B144AF" w14:textId="77777777" w:rsidR="004B271E" w:rsidRPr="004B271E" w:rsidRDefault="004B271E" w:rsidP="004B271E">
            <w:pPr>
              <w:spacing w:after="160" w:line="259" w:lineRule="auto"/>
            </w:pPr>
            <w:proofErr w:type="spellStart"/>
            <w:r w:rsidRPr="004B271E">
              <w:t>created_at</w:t>
            </w:r>
            <w:proofErr w:type="spellEnd"/>
          </w:p>
        </w:tc>
        <w:tc>
          <w:tcPr>
            <w:tcW w:w="0" w:type="auto"/>
            <w:hideMark/>
          </w:tcPr>
          <w:p w14:paraId="45A4E469" w14:textId="77777777" w:rsidR="004B271E" w:rsidRPr="004B271E" w:rsidRDefault="004B271E" w:rsidP="004B271E">
            <w:pPr>
              <w:spacing w:after="160" w:line="259" w:lineRule="auto"/>
            </w:pPr>
            <w:r w:rsidRPr="004B271E">
              <w:t>TIMESTAMP</w:t>
            </w:r>
          </w:p>
        </w:tc>
        <w:tc>
          <w:tcPr>
            <w:tcW w:w="0" w:type="auto"/>
            <w:hideMark/>
          </w:tcPr>
          <w:p w14:paraId="61DB6D21" w14:textId="77777777" w:rsidR="004B271E" w:rsidRPr="004B271E" w:rsidRDefault="004B271E" w:rsidP="004B271E">
            <w:pPr>
              <w:spacing w:after="160" w:line="259" w:lineRule="auto"/>
            </w:pPr>
            <w:r w:rsidRPr="004B271E">
              <w:t>DEFAULT CURRENT_TIMESTAMP</w:t>
            </w:r>
          </w:p>
        </w:tc>
        <w:tc>
          <w:tcPr>
            <w:tcW w:w="0" w:type="auto"/>
            <w:hideMark/>
          </w:tcPr>
          <w:p w14:paraId="39F674CA" w14:textId="77777777" w:rsidR="004B271E" w:rsidRPr="004B271E" w:rsidRDefault="004B271E" w:rsidP="004B271E">
            <w:pPr>
              <w:spacing w:after="160" w:line="259" w:lineRule="auto"/>
            </w:pPr>
            <w:r w:rsidRPr="004B271E">
              <w:t>Time when the notification was created</w:t>
            </w:r>
          </w:p>
        </w:tc>
      </w:tr>
      <w:tr w:rsidR="004B271E" w:rsidRPr="004B271E" w14:paraId="413701EC" w14:textId="77777777" w:rsidTr="004B271E">
        <w:tc>
          <w:tcPr>
            <w:tcW w:w="0" w:type="auto"/>
            <w:hideMark/>
          </w:tcPr>
          <w:p w14:paraId="5F7C5609" w14:textId="77777777" w:rsidR="004B271E" w:rsidRPr="004B271E" w:rsidRDefault="004B271E" w:rsidP="004B271E">
            <w:pPr>
              <w:spacing w:after="160" w:line="259" w:lineRule="auto"/>
            </w:pPr>
            <w:proofErr w:type="spellStart"/>
            <w:r w:rsidRPr="004B271E">
              <w:lastRenderedPageBreak/>
              <w:t>updated_at</w:t>
            </w:r>
            <w:proofErr w:type="spellEnd"/>
          </w:p>
        </w:tc>
        <w:tc>
          <w:tcPr>
            <w:tcW w:w="0" w:type="auto"/>
            <w:hideMark/>
          </w:tcPr>
          <w:p w14:paraId="3FFD8EEE" w14:textId="77777777" w:rsidR="004B271E" w:rsidRPr="004B271E" w:rsidRDefault="004B271E" w:rsidP="004B271E">
            <w:pPr>
              <w:spacing w:after="160" w:line="259" w:lineRule="auto"/>
            </w:pPr>
            <w:r w:rsidRPr="004B271E">
              <w:t>TIMESTAMP</w:t>
            </w:r>
          </w:p>
        </w:tc>
        <w:tc>
          <w:tcPr>
            <w:tcW w:w="0" w:type="auto"/>
            <w:hideMark/>
          </w:tcPr>
          <w:p w14:paraId="7D611D5E" w14:textId="77777777" w:rsidR="004B271E" w:rsidRPr="004B271E" w:rsidRDefault="004B271E" w:rsidP="004B271E">
            <w:pPr>
              <w:spacing w:after="160" w:line="259" w:lineRule="auto"/>
            </w:pPr>
            <w:r w:rsidRPr="004B271E">
              <w:t>DEFAULT CURRENT_TIMESTAMP ON UPDATE CURRENT_TIMESTAMP</w:t>
            </w:r>
          </w:p>
        </w:tc>
        <w:tc>
          <w:tcPr>
            <w:tcW w:w="0" w:type="auto"/>
            <w:hideMark/>
          </w:tcPr>
          <w:p w14:paraId="11B0A858" w14:textId="77777777" w:rsidR="004B271E" w:rsidRPr="004B271E" w:rsidRDefault="004B271E" w:rsidP="004B271E">
            <w:pPr>
              <w:spacing w:after="160" w:line="259" w:lineRule="auto"/>
            </w:pPr>
            <w:r w:rsidRPr="004B271E">
              <w:t>Last update time</w:t>
            </w:r>
          </w:p>
        </w:tc>
      </w:tr>
    </w:tbl>
    <w:p w14:paraId="76519F49" w14:textId="77777777" w:rsidR="004B271E" w:rsidRPr="004B271E" w:rsidRDefault="00000000" w:rsidP="004B271E">
      <w:r>
        <w:pict w14:anchorId="786B93DB">
          <v:rect id="_x0000_i1056" style="width:0;height:1.5pt" o:hralign="center" o:hrstd="t" o:hr="t" fillcolor="#a0a0a0" stroked="f"/>
        </w:pict>
      </w:r>
    </w:p>
    <w:p w14:paraId="3458AA95" w14:textId="77777777" w:rsidR="004B271E" w:rsidRPr="004B271E" w:rsidRDefault="004B271E" w:rsidP="004B271E">
      <w:pPr>
        <w:rPr>
          <w:b/>
          <w:bCs/>
        </w:rPr>
      </w:pPr>
      <w:r w:rsidRPr="004B271E">
        <w:rPr>
          <w:b/>
          <w:bCs/>
        </w:rPr>
        <w:t>9. Result</w:t>
      </w:r>
    </w:p>
    <w:tbl>
      <w:tblPr>
        <w:tblStyle w:val="TableGrid"/>
        <w:tblW w:w="0" w:type="auto"/>
        <w:tblLook w:val="04A0" w:firstRow="1" w:lastRow="0" w:firstColumn="1" w:lastColumn="0" w:noHBand="0" w:noVBand="1"/>
      </w:tblPr>
      <w:tblGrid>
        <w:gridCol w:w="1582"/>
        <w:gridCol w:w="1532"/>
        <w:gridCol w:w="3741"/>
        <w:gridCol w:w="3728"/>
      </w:tblGrid>
      <w:tr w:rsidR="004B271E" w:rsidRPr="004B271E" w14:paraId="1E19280F" w14:textId="77777777" w:rsidTr="004B271E">
        <w:tc>
          <w:tcPr>
            <w:tcW w:w="0" w:type="auto"/>
            <w:hideMark/>
          </w:tcPr>
          <w:p w14:paraId="4894E1BB" w14:textId="77777777" w:rsidR="004B271E" w:rsidRPr="004B271E" w:rsidRDefault="004B271E" w:rsidP="004B271E">
            <w:pPr>
              <w:spacing w:after="160" w:line="259" w:lineRule="auto"/>
              <w:rPr>
                <w:b/>
                <w:bCs/>
              </w:rPr>
            </w:pPr>
            <w:r w:rsidRPr="004B271E">
              <w:rPr>
                <w:b/>
                <w:bCs/>
              </w:rPr>
              <w:t>Field</w:t>
            </w:r>
          </w:p>
        </w:tc>
        <w:tc>
          <w:tcPr>
            <w:tcW w:w="0" w:type="auto"/>
            <w:hideMark/>
          </w:tcPr>
          <w:p w14:paraId="12A4A757" w14:textId="77777777" w:rsidR="004B271E" w:rsidRPr="004B271E" w:rsidRDefault="004B271E" w:rsidP="004B271E">
            <w:pPr>
              <w:spacing w:after="160" w:line="259" w:lineRule="auto"/>
              <w:rPr>
                <w:b/>
                <w:bCs/>
              </w:rPr>
            </w:pPr>
            <w:r w:rsidRPr="004B271E">
              <w:rPr>
                <w:b/>
                <w:bCs/>
              </w:rPr>
              <w:t>Data Type</w:t>
            </w:r>
          </w:p>
        </w:tc>
        <w:tc>
          <w:tcPr>
            <w:tcW w:w="0" w:type="auto"/>
            <w:hideMark/>
          </w:tcPr>
          <w:p w14:paraId="51B4775E" w14:textId="77777777" w:rsidR="004B271E" w:rsidRPr="004B271E" w:rsidRDefault="004B271E" w:rsidP="004B271E">
            <w:pPr>
              <w:spacing w:after="160" w:line="259" w:lineRule="auto"/>
              <w:rPr>
                <w:b/>
                <w:bCs/>
              </w:rPr>
            </w:pPr>
            <w:r w:rsidRPr="004B271E">
              <w:rPr>
                <w:b/>
                <w:bCs/>
              </w:rPr>
              <w:t>Constraints</w:t>
            </w:r>
          </w:p>
        </w:tc>
        <w:tc>
          <w:tcPr>
            <w:tcW w:w="0" w:type="auto"/>
            <w:hideMark/>
          </w:tcPr>
          <w:p w14:paraId="135424EC" w14:textId="77777777" w:rsidR="004B271E" w:rsidRPr="004B271E" w:rsidRDefault="004B271E" w:rsidP="004B271E">
            <w:pPr>
              <w:spacing w:after="160" w:line="259" w:lineRule="auto"/>
              <w:rPr>
                <w:b/>
                <w:bCs/>
              </w:rPr>
            </w:pPr>
            <w:r w:rsidRPr="004B271E">
              <w:rPr>
                <w:b/>
                <w:bCs/>
              </w:rPr>
              <w:t>Description</w:t>
            </w:r>
          </w:p>
        </w:tc>
      </w:tr>
      <w:tr w:rsidR="004B271E" w:rsidRPr="004B271E" w14:paraId="71D8FE70" w14:textId="77777777" w:rsidTr="004B271E">
        <w:tc>
          <w:tcPr>
            <w:tcW w:w="0" w:type="auto"/>
            <w:hideMark/>
          </w:tcPr>
          <w:p w14:paraId="46229560" w14:textId="77777777" w:rsidR="004B271E" w:rsidRPr="004B271E" w:rsidRDefault="004B271E" w:rsidP="004B271E">
            <w:pPr>
              <w:spacing w:after="160" w:line="259" w:lineRule="auto"/>
            </w:pPr>
            <w:proofErr w:type="spellStart"/>
            <w:r w:rsidRPr="004B271E">
              <w:t>result_id</w:t>
            </w:r>
            <w:proofErr w:type="spellEnd"/>
          </w:p>
        </w:tc>
        <w:tc>
          <w:tcPr>
            <w:tcW w:w="0" w:type="auto"/>
            <w:hideMark/>
          </w:tcPr>
          <w:p w14:paraId="37C95A1E" w14:textId="77777777" w:rsidR="004B271E" w:rsidRPr="004B271E" w:rsidRDefault="004B271E" w:rsidP="004B271E">
            <w:pPr>
              <w:spacing w:after="160" w:line="259" w:lineRule="auto"/>
            </w:pPr>
            <w:r w:rsidRPr="004B271E">
              <w:t>INT</w:t>
            </w:r>
          </w:p>
        </w:tc>
        <w:tc>
          <w:tcPr>
            <w:tcW w:w="0" w:type="auto"/>
            <w:hideMark/>
          </w:tcPr>
          <w:p w14:paraId="42930D5C" w14:textId="77777777" w:rsidR="004B271E" w:rsidRPr="004B271E" w:rsidRDefault="004B271E" w:rsidP="004B271E">
            <w:pPr>
              <w:spacing w:after="160" w:line="259" w:lineRule="auto"/>
            </w:pPr>
            <w:r w:rsidRPr="004B271E">
              <w:t>Primary Key, Auto Increment</w:t>
            </w:r>
          </w:p>
        </w:tc>
        <w:tc>
          <w:tcPr>
            <w:tcW w:w="0" w:type="auto"/>
            <w:hideMark/>
          </w:tcPr>
          <w:p w14:paraId="1E7461CF" w14:textId="77777777" w:rsidR="004B271E" w:rsidRPr="004B271E" w:rsidRDefault="004B271E" w:rsidP="004B271E">
            <w:pPr>
              <w:spacing w:after="160" w:line="259" w:lineRule="auto"/>
            </w:pPr>
            <w:r w:rsidRPr="004B271E">
              <w:t>Unique ID for each result</w:t>
            </w:r>
          </w:p>
        </w:tc>
      </w:tr>
      <w:tr w:rsidR="004B271E" w:rsidRPr="004B271E" w14:paraId="1A47162A" w14:textId="77777777" w:rsidTr="004B271E">
        <w:tc>
          <w:tcPr>
            <w:tcW w:w="0" w:type="auto"/>
            <w:hideMark/>
          </w:tcPr>
          <w:p w14:paraId="2CA61064" w14:textId="77777777" w:rsidR="004B271E" w:rsidRPr="004B271E" w:rsidRDefault="004B271E" w:rsidP="004B271E">
            <w:pPr>
              <w:spacing w:after="160" w:line="259" w:lineRule="auto"/>
            </w:pPr>
            <w:proofErr w:type="spellStart"/>
            <w:r w:rsidRPr="004B271E">
              <w:t>election_id</w:t>
            </w:r>
            <w:proofErr w:type="spellEnd"/>
          </w:p>
        </w:tc>
        <w:tc>
          <w:tcPr>
            <w:tcW w:w="0" w:type="auto"/>
            <w:hideMark/>
          </w:tcPr>
          <w:p w14:paraId="79CF8FFC" w14:textId="77777777" w:rsidR="004B271E" w:rsidRPr="004B271E" w:rsidRDefault="004B271E" w:rsidP="004B271E">
            <w:pPr>
              <w:spacing w:after="160" w:line="259" w:lineRule="auto"/>
            </w:pPr>
            <w:r w:rsidRPr="004B271E">
              <w:t>INT</w:t>
            </w:r>
          </w:p>
        </w:tc>
        <w:tc>
          <w:tcPr>
            <w:tcW w:w="0" w:type="auto"/>
            <w:hideMark/>
          </w:tcPr>
          <w:p w14:paraId="2AD3B793" w14:textId="77777777" w:rsidR="004B271E" w:rsidRPr="004B271E" w:rsidRDefault="004B271E" w:rsidP="004B271E">
            <w:pPr>
              <w:spacing w:after="160" w:line="259" w:lineRule="auto"/>
            </w:pPr>
            <w:r w:rsidRPr="004B271E">
              <w:t>Foreign Key (</w:t>
            </w:r>
            <w:proofErr w:type="spellStart"/>
            <w:r w:rsidRPr="004B271E">
              <w:t>Election.election_id</w:t>
            </w:r>
            <w:proofErr w:type="spellEnd"/>
            <w:r w:rsidRPr="004B271E">
              <w:t>)</w:t>
            </w:r>
          </w:p>
        </w:tc>
        <w:tc>
          <w:tcPr>
            <w:tcW w:w="0" w:type="auto"/>
            <w:hideMark/>
          </w:tcPr>
          <w:p w14:paraId="17365427" w14:textId="77777777" w:rsidR="004B271E" w:rsidRPr="004B271E" w:rsidRDefault="004B271E" w:rsidP="004B271E">
            <w:pPr>
              <w:spacing w:after="160" w:line="259" w:lineRule="auto"/>
            </w:pPr>
            <w:r w:rsidRPr="004B271E">
              <w:t>Election associated with the result</w:t>
            </w:r>
          </w:p>
        </w:tc>
      </w:tr>
      <w:tr w:rsidR="004B271E" w:rsidRPr="004B271E" w14:paraId="0289599F" w14:textId="77777777" w:rsidTr="004B271E">
        <w:tc>
          <w:tcPr>
            <w:tcW w:w="0" w:type="auto"/>
            <w:hideMark/>
          </w:tcPr>
          <w:p w14:paraId="342A135D" w14:textId="77777777" w:rsidR="004B271E" w:rsidRPr="004B271E" w:rsidRDefault="004B271E" w:rsidP="004B271E">
            <w:pPr>
              <w:spacing w:after="160" w:line="259" w:lineRule="auto"/>
            </w:pPr>
            <w:proofErr w:type="spellStart"/>
            <w:r w:rsidRPr="004B271E">
              <w:t>candidate_id</w:t>
            </w:r>
            <w:proofErr w:type="spellEnd"/>
          </w:p>
        </w:tc>
        <w:tc>
          <w:tcPr>
            <w:tcW w:w="0" w:type="auto"/>
            <w:hideMark/>
          </w:tcPr>
          <w:p w14:paraId="4D35A2E9" w14:textId="77777777" w:rsidR="004B271E" w:rsidRPr="004B271E" w:rsidRDefault="004B271E" w:rsidP="004B271E">
            <w:pPr>
              <w:spacing w:after="160" w:line="259" w:lineRule="auto"/>
            </w:pPr>
            <w:r w:rsidRPr="004B271E">
              <w:t>INT</w:t>
            </w:r>
          </w:p>
        </w:tc>
        <w:tc>
          <w:tcPr>
            <w:tcW w:w="0" w:type="auto"/>
            <w:hideMark/>
          </w:tcPr>
          <w:p w14:paraId="1DB7B377" w14:textId="77777777" w:rsidR="004B271E" w:rsidRPr="004B271E" w:rsidRDefault="004B271E" w:rsidP="004B271E">
            <w:pPr>
              <w:spacing w:after="160" w:line="259" w:lineRule="auto"/>
            </w:pPr>
            <w:r w:rsidRPr="004B271E">
              <w:t>Foreign Key (</w:t>
            </w:r>
            <w:proofErr w:type="spellStart"/>
            <w:r w:rsidRPr="004B271E">
              <w:t>Candidate.candidate_id</w:t>
            </w:r>
            <w:proofErr w:type="spellEnd"/>
            <w:r w:rsidRPr="004B271E">
              <w:t>)</w:t>
            </w:r>
          </w:p>
        </w:tc>
        <w:tc>
          <w:tcPr>
            <w:tcW w:w="0" w:type="auto"/>
            <w:hideMark/>
          </w:tcPr>
          <w:p w14:paraId="2B6CA882" w14:textId="77777777" w:rsidR="004B271E" w:rsidRPr="004B271E" w:rsidRDefault="004B271E" w:rsidP="004B271E">
            <w:pPr>
              <w:spacing w:after="160" w:line="259" w:lineRule="auto"/>
            </w:pPr>
            <w:r w:rsidRPr="004B271E">
              <w:t>Candidate associated with the result</w:t>
            </w:r>
          </w:p>
        </w:tc>
      </w:tr>
      <w:tr w:rsidR="004B271E" w:rsidRPr="004B271E" w14:paraId="657E907A" w14:textId="77777777" w:rsidTr="004B271E">
        <w:tc>
          <w:tcPr>
            <w:tcW w:w="0" w:type="auto"/>
            <w:hideMark/>
          </w:tcPr>
          <w:p w14:paraId="6A3FECCB" w14:textId="77777777" w:rsidR="004B271E" w:rsidRPr="004B271E" w:rsidRDefault="004B271E" w:rsidP="004B271E">
            <w:pPr>
              <w:spacing w:after="160" w:line="259" w:lineRule="auto"/>
            </w:pPr>
            <w:proofErr w:type="spellStart"/>
            <w:r w:rsidRPr="004B271E">
              <w:t>total_votes</w:t>
            </w:r>
            <w:proofErr w:type="spellEnd"/>
          </w:p>
        </w:tc>
        <w:tc>
          <w:tcPr>
            <w:tcW w:w="0" w:type="auto"/>
            <w:hideMark/>
          </w:tcPr>
          <w:p w14:paraId="316C2541" w14:textId="77777777" w:rsidR="004B271E" w:rsidRPr="004B271E" w:rsidRDefault="004B271E" w:rsidP="004B271E">
            <w:pPr>
              <w:spacing w:after="160" w:line="259" w:lineRule="auto"/>
            </w:pPr>
            <w:r w:rsidRPr="004B271E">
              <w:t>INT</w:t>
            </w:r>
          </w:p>
        </w:tc>
        <w:tc>
          <w:tcPr>
            <w:tcW w:w="0" w:type="auto"/>
            <w:hideMark/>
          </w:tcPr>
          <w:p w14:paraId="1CDE029C" w14:textId="77777777" w:rsidR="004B271E" w:rsidRPr="004B271E" w:rsidRDefault="004B271E" w:rsidP="004B271E">
            <w:pPr>
              <w:spacing w:after="160" w:line="259" w:lineRule="auto"/>
            </w:pPr>
            <w:r w:rsidRPr="004B271E">
              <w:t>NOT NULL</w:t>
            </w:r>
          </w:p>
        </w:tc>
        <w:tc>
          <w:tcPr>
            <w:tcW w:w="0" w:type="auto"/>
            <w:hideMark/>
          </w:tcPr>
          <w:p w14:paraId="0C16E5E7" w14:textId="77777777" w:rsidR="004B271E" w:rsidRPr="004B271E" w:rsidRDefault="004B271E" w:rsidP="004B271E">
            <w:pPr>
              <w:spacing w:after="160" w:line="259" w:lineRule="auto"/>
            </w:pPr>
            <w:r w:rsidRPr="004B271E">
              <w:t>Total votes received</w:t>
            </w:r>
          </w:p>
        </w:tc>
      </w:tr>
      <w:tr w:rsidR="004B271E" w:rsidRPr="004B271E" w14:paraId="2BFBFAEC" w14:textId="77777777" w:rsidTr="004B271E">
        <w:tc>
          <w:tcPr>
            <w:tcW w:w="0" w:type="auto"/>
            <w:hideMark/>
          </w:tcPr>
          <w:p w14:paraId="4379960D" w14:textId="77777777" w:rsidR="004B271E" w:rsidRPr="004B271E" w:rsidRDefault="004B271E" w:rsidP="004B271E">
            <w:pPr>
              <w:spacing w:after="160" w:line="259" w:lineRule="auto"/>
            </w:pPr>
            <w:proofErr w:type="spellStart"/>
            <w:r w:rsidRPr="004B271E">
              <w:t>result_status</w:t>
            </w:r>
            <w:proofErr w:type="spellEnd"/>
          </w:p>
        </w:tc>
        <w:tc>
          <w:tcPr>
            <w:tcW w:w="0" w:type="auto"/>
            <w:hideMark/>
          </w:tcPr>
          <w:p w14:paraId="2A7E429F" w14:textId="77777777" w:rsidR="004B271E" w:rsidRPr="004B271E" w:rsidRDefault="004B271E" w:rsidP="004B271E">
            <w:pPr>
              <w:spacing w:after="160" w:line="259" w:lineRule="auto"/>
            </w:pPr>
            <w:proofErr w:type="gramStart"/>
            <w:r w:rsidRPr="004B271E">
              <w:t>VARCHAR(</w:t>
            </w:r>
            <w:proofErr w:type="gramEnd"/>
            <w:r w:rsidRPr="004B271E">
              <w:t>50)</w:t>
            </w:r>
          </w:p>
        </w:tc>
        <w:tc>
          <w:tcPr>
            <w:tcW w:w="0" w:type="auto"/>
            <w:hideMark/>
          </w:tcPr>
          <w:p w14:paraId="48CE95B1" w14:textId="77777777" w:rsidR="004B271E" w:rsidRPr="004B271E" w:rsidRDefault="004B271E" w:rsidP="004B271E">
            <w:pPr>
              <w:spacing w:after="160" w:line="259" w:lineRule="auto"/>
            </w:pPr>
            <w:r w:rsidRPr="004B271E">
              <w:t>NOT NULL</w:t>
            </w:r>
          </w:p>
        </w:tc>
        <w:tc>
          <w:tcPr>
            <w:tcW w:w="0" w:type="auto"/>
            <w:hideMark/>
          </w:tcPr>
          <w:p w14:paraId="38518F87" w14:textId="77777777" w:rsidR="004B271E" w:rsidRPr="004B271E" w:rsidRDefault="004B271E" w:rsidP="004B271E">
            <w:pPr>
              <w:spacing w:after="160" w:line="259" w:lineRule="auto"/>
            </w:pPr>
            <w:r w:rsidRPr="004B271E">
              <w:t>Status (e.g., Won, Lost, Tie)</w:t>
            </w:r>
          </w:p>
        </w:tc>
      </w:tr>
      <w:tr w:rsidR="004B271E" w:rsidRPr="004B271E" w14:paraId="7BFA0290" w14:textId="77777777" w:rsidTr="004B271E">
        <w:tc>
          <w:tcPr>
            <w:tcW w:w="0" w:type="auto"/>
            <w:hideMark/>
          </w:tcPr>
          <w:p w14:paraId="7CD5F125" w14:textId="77777777" w:rsidR="004B271E" w:rsidRPr="004B271E" w:rsidRDefault="004B271E" w:rsidP="004B271E">
            <w:pPr>
              <w:spacing w:after="160" w:line="259" w:lineRule="auto"/>
            </w:pPr>
            <w:proofErr w:type="spellStart"/>
            <w:r w:rsidRPr="004B271E">
              <w:t>announced_at</w:t>
            </w:r>
            <w:proofErr w:type="spellEnd"/>
          </w:p>
        </w:tc>
        <w:tc>
          <w:tcPr>
            <w:tcW w:w="0" w:type="auto"/>
            <w:hideMark/>
          </w:tcPr>
          <w:p w14:paraId="3691083C" w14:textId="77777777" w:rsidR="004B271E" w:rsidRPr="004B271E" w:rsidRDefault="004B271E" w:rsidP="004B271E">
            <w:pPr>
              <w:spacing w:after="160" w:line="259" w:lineRule="auto"/>
            </w:pPr>
            <w:r w:rsidRPr="004B271E">
              <w:t>TIMESTAMP</w:t>
            </w:r>
          </w:p>
        </w:tc>
        <w:tc>
          <w:tcPr>
            <w:tcW w:w="0" w:type="auto"/>
            <w:hideMark/>
          </w:tcPr>
          <w:p w14:paraId="74F5BFEF" w14:textId="77777777" w:rsidR="004B271E" w:rsidRPr="004B271E" w:rsidRDefault="004B271E" w:rsidP="004B271E">
            <w:pPr>
              <w:spacing w:after="160" w:line="259" w:lineRule="auto"/>
            </w:pPr>
            <w:r w:rsidRPr="004B271E">
              <w:t>NOT NULL</w:t>
            </w:r>
          </w:p>
        </w:tc>
        <w:tc>
          <w:tcPr>
            <w:tcW w:w="0" w:type="auto"/>
            <w:hideMark/>
          </w:tcPr>
          <w:p w14:paraId="12D1215F" w14:textId="77777777" w:rsidR="004B271E" w:rsidRPr="004B271E" w:rsidRDefault="004B271E" w:rsidP="004B271E">
            <w:pPr>
              <w:spacing w:after="160" w:line="259" w:lineRule="auto"/>
            </w:pPr>
            <w:r w:rsidRPr="004B271E">
              <w:t>Time when the result was announced</w:t>
            </w:r>
          </w:p>
        </w:tc>
      </w:tr>
    </w:tbl>
    <w:p w14:paraId="41415256" w14:textId="77777777" w:rsidR="004B271E" w:rsidRPr="004B271E" w:rsidRDefault="00000000" w:rsidP="004B271E">
      <w:r>
        <w:pict w14:anchorId="52142E45">
          <v:rect id="_x0000_i1057" style="width:0;height:1.5pt" o:hralign="center" o:hrstd="t" o:hr="t" fillcolor="#a0a0a0" stroked="f"/>
        </w:pict>
      </w:r>
    </w:p>
    <w:p w14:paraId="0200892F" w14:textId="77777777" w:rsidR="004B271E" w:rsidRPr="004B271E" w:rsidRDefault="004B271E" w:rsidP="004B271E">
      <w:pPr>
        <w:rPr>
          <w:b/>
          <w:bCs/>
        </w:rPr>
      </w:pPr>
      <w:r w:rsidRPr="004B271E">
        <w:rPr>
          <w:b/>
          <w:bCs/>
        </w:rPr>
        <w:t>10. Feedback</w:t>
      </w:r>
    </w:p>
    <w:tbl>
      <w:tblPr>
        <w:tblStyle w:val="TableGrid"/>
        <w:tblW w:w="0" w:type="auto"/>
        <w:tblLook w:val="04A0" w:firstRow="1" w:lastRow="0" w:firstColumn="1" w:lastColumn="0" w:noHBand="0" w:noVBand="1"/>
      </w:tblPr>
      <w:tblGrid>
        <w:gridCol w:w="1550"/>
        <w:gridCol w:w="1321"/>
        <w:gridCol w:w="4070"/>
        <w:gridCol w:w="3608"/>
      </w:tblGrid>
      <w:tr w:rsidR="004B271E" w:rsidRPr="004B271E" w14:paraId="69F2BD68" w14:textId="77777777" w:rsidTr="004B271E">
        <w:tc>
          <w:tcPr>
            <w:tcW w:w="0" w:type="auto"/>
            <w:hideMark/>
          </w:tcPr>
          <w:p w14:paraId="699B7EAD" w14:textId="77777777" w:rsidR="004B271E" w:rsidRPr="004B271E" w:rsidRDefault="004B271E" w:rsidP="004B271E">
            <w:pPr>
              <w:spacing w:after="160" w:line="259" w:lineRule="auto"/>
              <w:rPr>
                <w:b/>
                <w:bCs/>
              </w:rPr>
            </w:pPr>
            <w:r w:rsidRPr="004B271E">
              <w:rPr>
                <w:b/>
                <w:bCs/>
              </w:rPr>
              <w:t>Field</w:t>
            </w:r>
          </w:p>
        </w:tc>
        <w:tc>
          <w:tcPr>
            <w:tcW w:w="0" w:type="auto"/>
            <w:hideMark/>
          </w:tcPr>
          <w:p w14:paraId="0D57B24E" w14:textId="77777777" w:rsidR="004B271E" w:rsidRPr="004B271E" w:rsidRDefault="004B271E" w:rsidP="004B271E">
            <w:pPr>
              <w:spacing w:after="160" w:line="259" w:lineRule="auto"/>
              <w:rPr>
                <w:b/>
                <w:bCs/>
              </w:rPr>
            </w:pPr>
            <w:r w:rsidRPr="004B271E">
              <w:rPr>
                <w:b/>
                <w:bCs/>
              </w:rPr>
              <w:t>Data Type</w:t>
            </w:r>
          </w:p>
        </w:tc>
        <w:tc>
          <w:tcPr>
            <w:tcW w:w="0" w:type="auto"/>
            <w:hideMark/>
          </w:tcPr>
          <w:p w14:paraId="786023B0" w14:textId="77777777" w:rsidR="004B271E" w:rsidRPr="004B271E" w:rsidRDefault="004B271E" w:rsidP="004B271E">
            <w:pPr>
              <w:spacing w:after="160" w:line="259" w:lineRule="auto"/>
              <w:rPr>
                <w:b/>
                <w:bCs/>
              </w:rPr>
            </w:pPr>
            <w:r w:rsidRPr="004B271E">
              <w:rPr>
                <w:b/>
                <w:bCs/>
              </w:rPr>
              <w:t>Constraints</w:t>
            </w:r>
          </w:p>
        </w:tc>
        <w:tc>
          <w:tcPr>
            <w:tcW w:w="0" w:type="auto"/>
            <w:hideMark/>
          </w:tcPr>
          <w:p w14:paraId="1B461079" w14:textId="77777777" w:rsidR="004B271E" w:rsidRPr="004B271E" w:rsidRDefault="004B271E" w:rsidP="004B271E">
            <w:pPr>
              <w:spacing w:after="160" w:line="259" w:lineRule="auto"/>
              <w:rPr>
                <w:b/>
                <w:bCs/>
              </w:rPr>
            </w:pPr>
            <w:r w:rsidRPr="004B271E">
              <w:rPr>
                <w:b/>
                <w:bCs/>
              </w:rPr>
              <w:t>Description</w:t>
            </w:r>
          </w:p>
        </w:tc>
      </w:tr>
      <w:tr w:rsidR="004B271E" w:rsidRPr="004B271E" w14:paraId="44C242D4" w14:textId="77777777" w:rsidTr="004B271E">
        <w:tc>
          <w:tcPr>
            <w:tcW w:w="0" w:type="auto"/>
            <w:hideMark/>
          </w:tcPr>
          <w:p w14:paraId="20593B9D" w14:textId="77777777" w:rsidR="004B271E" w:rsidRPr="004B271E" w:rsidRDefault="004B271E" w:rsidP="004B271E">
            <w:pPr>
              <w:spacing w:after="160" w:line="259" w:lineRule="auto"/>
            </w:pPr>
            <w:proofErr w:type="spellStart"/>
            <w:r w:rsidRPr="004B271E">
              <w:t>feedback_id</w:t>
            </w:r>
            <w:proofErr w:type="spellEnd"/>
          </w:p>
        </w:tc>
        <w:tc>
          <w:tcPr>
            <w:tcW w:w="0" w:type="auto"/>
            <w:hideMark/>
          </w:tcPr>
          <w:p w14:paraId="1A50C10A" w14:textId="77777777" w:rsidR="004B271E" w:rsidRPr="004B271E" w:rsidRDefault="004B271E" w:rsidP="004B271E">
            <w:pPr>
              <w:spacing w:after="160" w:line="259" w:lineRule="auto"/>
            </w:pPr>
            <w:r w:rsidRPr="004B271E">
              <w:t>INT</w:t>
            </w:r>
          </w:p>
        </w:tc>
        <w:tc>
          <w:tcPr>
            <w:tcW w:w="0" w:type="auto"/>
            <w:hideMark/>
          </w:tcPr>
          <w:p w14:paraId="270A6FA8" w14:textId="77777777" w:rsidR="004B271E" w:rsidRPr="004B271E" w:rsidRDefault="004B271E" w:rsidP="004B271E">
            <w:pPr>
              <w:spacing w:after="160" w:line="259" w:lineRule="auto"/>
            </w:pPr>
            <w:r w:rsidRPr="004B271E">
              <w:t>Primary Key, Auto Increment</w:t>
            </w:r>
          </w:p>
        </w:tc>
        <w:tc>
          <w:tcPr>
            <w:tcW w:w="0" w:type="auto"/>
            <w:hideMark/>
          </w:tcPr>
          <w:p w14:paraId="566A3D65" w14:textId="77777777" w:rsidR="004B271E" w:rsidRPr="004B271E" w:rsidRDefault="004B271E" w:rsidP="004B271E">
            <w:pPr>
              <w:spacing w:after="160" w:line="259" w:lineRule="auto"/>
            </w:pPr>
            <w:r w:rsidRPr="004B271E">
              <w:t>Unique ID for each feedback</w:t>
            </w:r>
          </w:p>
        </w:tc>
      </w:tr>
      <w:tr w:rsidR="004B271E" w:rsidRPr="004B271E" w14:paraId="3748C454" w14:textId="77777777" w:rsidTr="004B271E">
        <w:tc>
          <w:tcPr>
            <w:tcW w:w="0" w:type="auto"/>
            <w:hideMark/>
          </w:tcPr>
          <w:p w14:paraId="6B8A9182" w14:textId="77777777" w:rsidR="004B271E" w:rsidRPr="004B271E" w:rsidRDefault="004B271E" w:rsidP="004B271E">
            <w:pPr>
              <w:spacing w:after="160" w:line="259" w:lineRule="auto"/>
            </w:pPr>
            <w:proofErr w:type="spellStart"/>
            <w:r w:rsidRPr="004B271E">
              <w:t>voter_id</w:t>
            </w:r>
            <w:proofErr w:type="spellEnd"/>
          </w:p>
        </w:tc>
        <w:tc>
          <w:tcPr>
            <w:tcW w:w="0" w:type="auto"/>
            <w:hideMark/>
          </w:tcPr>
          <w:p w14:paraId="3DFD27E8" w14:textId="77777777" w:rsidR="004B271E" w:rsidRPr="004B271E" w:rsidRDefault="004B271E" w:rsidP="004B271E">
            <w:pPr>
              <w:spacing w:after="160" w:line="259" w:lineRule="auto"/>
            </w:pPr>
            <w:r w:rsidRPr="004B271E">
              <w:t>INT</w:t>
            </w:r>
          </w:p>
        </w:tc>
        <w:tc>
          <w:tcPr>
            <w:tcW w:w="0" w:type="auto"/>
            <w:hideMark/>
          </w:tcPr>
          <w:p w14:paraId="33F0B68A" w14:textId="77777777" w:rsidR="004B271E" w:rsidRPr="004B271E" w:rsidRDefault="004B271E" w:rsidP="004B271E">
            <w:pPr>
              <w:spacing w:after="160" w:line="259" w:lineRule="auto"/>
            </w:pPr>
            <w:r w:rsidRPr="004B271E">
              <w:t>Foreign Key (</w:t>
            </w:r>
            <w:proofErr w:type="spellStart"/>
            <w:r w:rsidRPr="004B271E">
              <w:t>Voter.voter_id</w:t>
            </w:r>
            <w:proofErr w:type="spellEnd"/>
            <w:r w:rsidRPr="004B271E">
              <w:t>)</w:t>
            </w:r>
          </w:p>
        </w:tc>
        <w:tc>
          <w:tcPr>
            <w:tcW w:w="0" w:type="auto"/>
            <w:hideMark/>
          </w:tcPr>
          <w:p w14:paraId="34979C02" w14:textId="77777777" w:rsidR="004B271E" w:rsidRPr="004B271E" w:rsidRDefault="004B271E" w:rsidP="004B271E">
            <w:pPr>
              <w:spacing w:after="160" w:line="259" w:lineRule="auto"/>
            </w:pPr>
            <w:r w:rsidRPr="004B271E">
              <w:t>Voter who submitted feedback</w:t>
            </w:r>
          </w:p>
        </w:tc>
      </w:tr>
      <w:tr w:rsidR="004B271E" w:rsidRPr="004B271E" w14:paraId="285822E9" w14:textId="77777777" w:rsidTr="004B271E">
        <w:tc>
          <w:tcPr>
            <w:tcW w:w="0" w:type="auto"/>
            <w:hideMark/>
          </w:tcPr>
          <w:p w14:paraId="7DA0AEEB" w14:textId="77777777" w:rsidR="004B271E" w:rsidRPr="004B271E" w:rsidRDefault="004B271E" w:rsidP="004B271E">
            <w:pPr>
              <w:spacing w:after="160" w:line="259" w:lineRule="auto"/>
            </w:pPr>
            <w:proofErr w:type="spellStart"/>
            <w:r w:rsidRPr="004B271E">
              <w:t>election_id</w:t>
            </w:r>
            <w:proofErr w:type="spellEnd"/>
          </w:p>
        </w:tc>
        <w:tc>
          <w:tcPr>
            <w:tcW w:w="0" w:type="auto"/>
            <w:hideMark/>
          </w:tcPr>
          <w:p w14:paraId="18635680" w14:textId="77777777" w:rsidR="004B271E" w:rsidRPr="004B271E" w:rsidRDefault="004B271E" w:rsidP="004B271E">
            <w:pPr>
              <w:spacing w:after="160" w:line="259" w:lineRule="auto"/>
            </w:pPr>
            <w:r w:rsidRPr="004B271E">
              <w:t>INT</w:t>
            </w:r>
          </w:p>
        </w:tc>
        <w:tc>
          <w:tcPr>
            <w:tcW w:w="0" w:type="auto"/>
            <w:hideMark/>
          </w:tcPr>
          <w:p w14:paraId="35FA19FB" w14:textId="77777777" w:rsidR="004B271E" w:rsidRPr="004B271E" w:rsidRDefault="004B271E" w:rsidP="004B271E">
            <w:pPr>
              <w:spacing w:after="160" w:line="259" w:lineRule="auto"/>
            </w:pPr>
            <w:r w:rsidRPr="004B271E">
              <w:t>Foreign Key (</w:t>
            </w:r>
            <w:proofErr w:type="spellStart"/>
            <w:r w:rsidRPr="004B271E">
              <w:t>Election.election_id</w:t>
            </w:r>
            <w:proofErr w:type="spellEnd"/>
            <w:r w:rsidRPr="004B271E">
              <w:t>)</w:t>
            </w:r>
          </w:p>
        </w:tc>
        <w:tc>
          <w:tcPr>
            <w:tcW w:w="0" w:type="auto"/>
            <w:hideMark/>
          </w:tcPr>
          <w:p w14:paraId="56C395D6" w14:textId="77777777" w:rsidR="004B271E" w:rsidRPr="004B271E" w:rsidRDefault="004B271E" w:rsidP="004B271E">
            <w:pPr>
              <w:spacing w:after="160" w:line="259" w:lineRule="auto"/>
            </w:pPr>
            <w:r w:rsidRPr="004B271E">
              <w:t>Associated election</w:t>
            </w:r>
          </w:p>
        </w:tc>
      </w:tr>
      <w:tr w:rsidR="004B271E" w:rsidRPr="004B271E" w14:paraId="096CE912" w14:textId="77777777" w:rsidTr="004B271E">
        <w:tc>
          <w:tcPr>
            <w:tcW w:w="0" w:type="auto"/>
            <w:hideMark/>
          </w:tcPr>
          <w:p w14:paraId="58401B43" w14:textId="77777777" w:rsidR="004B271E" w:rsidRPr="004B271E" w:rsidRDefault="004B271E" w:rsidP="004B271E">
            <w:pPr>
              <w:spacing w:after="160" w:line="259" w:lineRule="auto"/>
            </w:pPr>
            <w:proofErr w:type="spellStart"/>
            <w:r w:rsidRPr="004B271E">
              <w:t>feedback_text</w:t>
            </w:r>
            <w:proofErr w:type="spellEnd"/>
          </w:p>
        </w:tc>
        <w:tc>
          <w:tcPr>
            <w:tcW w:w="0" w:type="auto"/>
            <w:hideMark/>
          </w:tcPr>
          <w:p w14:paraId="2E62B248" w14:textId="77777777" w:rsidR="004B271E" w:rsidRPr="004B271E" w:rsidRDefault="004B271E" w:rsidP="004B271E">
            <w:pPr>
              <w:spacing w:after="160" w:line="259" w:lineRule="auto"/>
            </w:pPr>
            <w:r w:rsidRPr="004B271E">
              <w:t>TEXT</w:t>
            </w:r>
          </w:p>
        </w:tc>
        <w:tc>
          <w:tcPr>
            <w:tcW w:w="0" w:type="auto"/>
            <w:hideMark/>
          </w:tcPr>
          <w:p w14:paraId="1B5E3EF0" w14:textId="77777777" w:rsidR="004B271E" w:rsidRPr="004B271E" w:rsidRDefault="004B271E" w:rsidP="004B271E">
            <w:pPr>
              <w:spacing w:after="160" w:line="259" w:lineRule="auto"/>
            </w:pPr>
            <w:r w:rsidRPr="004B271E">
              <w:t>NULL</w:t>
            </w:r>
          </w:p>
        </w:tc>
        <w:tc>
          <w:tcPr>
            <w:tcW w:w="0" w:type="auto"/>
            <w:hideMark/>
          </w:tcPr>
          <w:p w14:paraId="09A13B4F" w14:textId="77777777" w:rsidR="004B271E" w:rsidRPr="004B271E" w:rsidRDefault="004B271E" w:rsidP="004B271E">
            <w:pPr>
              <w:spacing w:after="160" w:line="259" w:lineRule="auto"/>
            </w:pPr>
            <w:r w:rsidRPr="004B271E">
              <w:t>Feedback details</w:t>
            </w:r>
          </w:p>
        </w:tc>
      </w:tr>
      <w:tr w:rsidR="004B271E" w:rsidRPr="004B271E" w14:paraId="19EF7EC8" w14:textId="77777777" w:rsidTr="004B271E">
        <w:tc>
          <w:tcPr>
            <w:tcW w:w="0" w:type="auto"/>
            <w:hideMark/>
          </w:tcPr>
          <w:p w14:paraId="323600D3" w14:textId="77777777" w:rsidR="004B271E" w:rsidRPr="004B271E" w:rsidRDefault="004B271E" w:rsidP="004B271E">
            <w:pPr>
              <w:spacing w:after="160" w:line="259" w:lineRule="auto"/>
            </w:pPr>
            <w:r w:rsidRPr="004B271E">
              <w:t>rating</w:t>
            </w:r>
          </w:p>
        </w:tc>
        <w:tc>
          <w:tcPr>
            <w:tcW w:w="0" w:type="auto"/>
            <w:hideMark/>
          </w:tcPr>
          <w:p w14:paraId="5CCA7BB6" w14:textId="77777777" w:rsidR="004B271E" w:rsidRPr="004B271E" w:rsidRDefault="004B271E" w:rsidP="004B271E">
            <w:pPr>
              <w:spacing w:after="160" w:line="259" w:lineRule="auto"/>
            </w:pPr>
            <w:r w:rsidRPr="004B271E">
              <w:t>INT</w:t>
            </w:r>
          </w:p>
        </w:tc>
        <w:tc>
          <w:tcPr>
            <w:tcW w:w="0" w:type="auto"/>
            <w:hideMark/>
          </w:tcPr>
          <w:p w14:paraId="5EF8E5E2" w14:textId="77777777" w:rsidR="004B271E" w:rsidRPr="004B271E" w:rsidRDefault="004B271E" w:rsidP="004B271E">
            <w:pPr>
              <w:spacing w:after="160" w:line="259" w:lineRule="auto"/>
            </w:pPr>
            <w:r w:rsidRPr="004B271E">
              <w:t>NULL, CHECK (rating BETWEEN 1 AND 5)</w:t>
            </w:r>
          </w:p>
        </w:tc>
        <w:tc>
          <w:tcPr>
            <w:tcW w:w="0" w:type="auto"/>
            <w:hideMark/>
          </w:tcPr>
          <w:p w14:paraId="0D97F71B" w14:textId="77777777" w:rsidR="004B271E" w:rsidRPr="004B271E" w:rsidRDefault="004B271E" w:rsidP="004B271E">
            <w:pPr>
              <w:spacing w:after="160" w:line="259" w:lineRule="auto"/>
            </w:pPr>
            <w:r w:rsidRPr="004B271E">
              <w:t>Rating (1 to 5)</w:t>
            </w:r>
          </w:p>
        </w:tc>
      </w:tr>
      <w:tr w:rsidR="004B271E" w:rsidRPr="004B271E" w14:paraId="5C738BFA" w14:textId="77777777" w:rsidTr="004B271E">
        <w:tc>
          <w:tcPr>
            <w:tcW w:w="0" w:type="auto"/>
            <w:hideMark/>
          </w:tcPr>
          <w:p w14:paraId="13DF8C6F" w14:textId="77777777" w:rsidR="004B271E" w:rsidRPr="004B271E" w:rsidRDefault="004B271E" w:rsidP="004B271E">
            <w:pPr>
              <w:spacing w:after="160" w:line="259" w:lineRule="auto"/>
            </w:pPr>
            <w:proofErr w:type="spellStart"/>
            <w:r w:rsidRPr="004B271E">
              <w:t>created_at</w:t>
            </w:r>
            <w:proofErr w:type="spellEnd"/>
          </w:p>
        </w:tc>
        <w:tc>
          <w:tcPr>
            <w:tcW w:w="0" w:type="auto"/>
            <w:hideMark/>
          </w:tcPr>
          <w:p w14:paraId="021B46A2" w14:textId="77777777" w:rsidR="004B271E" w:rsidRPr="004B271E" w:rsidRDefault="004B271E" w:rsidP="004B271E">
            <w:pPr>
              <w:spacing w:after="160" w:line="259" w:lineRule="auto"/>
            </w:pPr>
            <w:r w:rsidRPr="004B271E">
              <w:t>TIMESTAMP</w:t>
            </w:r>
          </w:p>
        </w:tc>
        <w:tc>
          <w:tcPr>
            <w:tcW w:w="0" w:type="auto"/>
            <w:hideMark/>
          </w:tcPr>
          <w:p w14:paraId="6B717331" w14:textId="77777777" w:rsidR="004B271E" w:rsidRPr="004B271E" w:rsidRDefault="004B271E" w:rsidP="004B271E">
            <w:pPr>
              <w:spacing w:after="160" w:line="259" w:lineRule="auto"/>
            </w:pPr>
            <w:r w:rsidRPr="004B271E">
              <w:t>DEFAULT CURRENT_TIMESTAMP</w:t>
            </w:r>
          </w:p>
        </w:tc>
        <w:tc>
          <w:tcPr>
            <w:tcW w:w="0" w:type="auto"/>
            <w:hideMark/>
          </w:tcPr>
          <w:p w14:paraId="7A5CFD6F" w14:textId="77777777" w:rsidR="004B271E" w:rsidRPr="004B271E" w:rsidRDefault="004B271E" w:rsidP="004B271E">
            <w:pPr>
              <w:spacing w:after="160" w:line="259" w:lineRule="auto"/>
            </w:pPr>
            <w:r w:rsidRPr="004B271E">
              <w:t>Time when feedback was submitted</w:t>
            </w:r>
          </w:p>
        </w:tc>
      </w:tr>
    </w:tbl>
    <w:p w14:paraId="57CDCB03" w14:textId="77777777" w:rsidR="004B271E" w:rsidRPr="004B271E" w:rsidRDefault="00000000" w:rsidP="004B271E">
      <w:r>
        <w:pict w14:anchorId="6B3FF4B1">
          <v:rect id="_x0000_i1058" style="width:0;height:1.5pt" o:hralign="center" o:hrstd="t" o:hr="t" fillcolor="#a0a0a0" stroked="f"/>
        </w:pict>
      </w:r>
    </w:p>
    <w:p w14:paraId="0CF22017" w14:textId="77777777" w:rsidR="004B271E" w:rsidRPr="004B271E" w:rsidRDefault="004B271E" w:rsidP="004B271E">
      <w:pPr>
        <w:rPr>
          <w:b/>
          <w:bCs/>
        </w:rPr>
      </w:pPr>
      <w:r w:rsidRPr="004B271E">
        <w:rPr>
          <w:b/>
          <w:bCs/>
        </w:rPr>
        <w:t>11. Party</w:t>
      </w:r>
    </w:p>
    <w:tbl>
      <w:tblPr>
        <w:tblStyle w:val="TableGrid"/>
        <w:tblW w:w="0" w:type="auto"/>
        <w:tblLook w:val="04A0" w:firstRow="1" w:lastRow="0" w:firstColumn="1" w:lastColumn="0" w:noHBand="0" w:noVBand="1"/>
      </w:tblPr>
      <w:tblGrid>
        <w:gridCol w:w="1532"/>
        <w:gridCol w:w="1650"/>
        <w:gridCol w:w="4887"/>
        <w:gridCol w:w="2553"/>
      </w:tblGrid>
      <w:tr w:rsidR="004B271E" w:rsidRPr="004B271E" w14:paraId="376C162D" w14:textId="77777777" w:rsidTr="004B271E">
        <w:tc>
          <w:tcPr>
            <w:tcW w:w="0" w:type="auto"/>
            <w:hideMark/>
          </w:tcPr>
          <w:p w14:paraId="3FC5B858" w14:textId="77777777" w:rsidR="004B271E" w:rsidRPr="004B271E" w:rsidRDefault="004B271E" w:rsidP="004B271E">
            <w:pPr>
              <w:spacing w:after="160" w:line="259" w:lineRule="auto"/>
              <w:rPr>
                <w:b/>
                <w:bCs/>
              </w:rPr>
            </w:pPr>
            <w:r w:rsidRPr="004B271E">
              <w:rPr>
                <w:b/>
                <w:bCs/>
              </w:rPr>
              <w:t>Field</w:t>
            </w:r>
          </w:p>
        </w:tc>
        <w:tc>
          <w:tcPr>
            <w:tcW w:w="0" w:type="auto"/>
            <w:hideMark/>
          </w:tcPr>
          <w:p w14:paraId="1F3DE555" w14:textId="77777777" w:rsidR="004B271E" w:rsidRPr="004B271E" w:rsidRDefault="004B271E" w:rsidP="004B271E">
            <w:pPr>
              <w:spacing w:after="160" w:line="259" w:lineRule="auto"/>
              <w:rPr>
                <w:b/>
                <w:bCs/>
              </w:rPr>
            </w:pPr>
            <w:r w:rsidRPr="004B271E">
              <w:rPr>
                <w:b/>
                <w:bCs/>
              </w:rPr>
              <w:t>Data Type</w:t>
            </w:r>
          </w:p>
        </w:tc>
        <w:tc>
          <w:tcPr>
            <w:tcW w:w="0" w:type="auto"/>
            <w:hideMark/>
          </w:tcPr>
          <w:p w14:paraId="2493ADCB" w14:textId="77777777" w:rsidR="004B271E" w:rsidRPr="004B271E" w:rsidRDefault="004B271E" w:rsidP="004B271E">
            <w:pPr>
              <w:spacing w:after="160" w:line="259" w:lineRule="auto"/>
              <w:rPr>
                <w:b/>
                <w:bCs/>
              </w:rPr>
            </w:pPr>
            <w:r w:rsidRPr="004B271E">
              <w:rPr>
                <w:b/>
                <w:bCs/>
              </w:rPr>
              <w:t>Constraints</w:t>
            </w:r>
          </w:p>
        </w:tc>
        <w:tc>
          <w:tcPr>
            <w:tcW w:w="0" w:type="auto"/>
            <w:hideMark/>
          </w:tcPr>
          <w:p w14:paraId="507F1C43" w14:textId="77777777" w:rsidR="004B271E" w:rsidRPr="004B271E" w:rsidRDefault="004B271E" w:rsidP="004B271E">
            <w:pPr>
              <w:spacing w:after="160" w:line="259" w:lineRule="auto"/>
              <w:rPr>
                <w:b/>
                <w:bCs/>
              </w:rPr>
            </w:pPr>
            <w:r w:rsidRPr="004B271E">
              <w:rPr>
                <w:b/>
                <w:bCs/>
              </w:rPr>
              <w:t>Description</w:t>
            </w:r>
          </w:p>
        </w:tc>
      </w:tr>
      <w:tr w:rsidR="004B271E" w:rsidRPr="004B271E" w14:paraId="5581A01B" w14:textId="77777777" w:rsidTr="004B271E">
        <w:tc>
          <w:tcPr>
            <w:tcW w:w="0" w:type="auto"/>
            <w:hideMark/>
          </w:tcPr>
          <w:p w14:paraId="489B7C09" w14:textId="77777777" w:rsidR="004B271E" w:rsidRPr="004B271E" w:rsidRDefault="004B271E" w:rsidP="004B271E">
            <w:pPr>
              <w:spacing w:after="160" w:line="259" w:lineRule="auto"/>
            </w:pPr>
            <w:proofErr w:type="spellStart"/>
            <w:r w:rsidRPr="004B271E">
              <w:t>party_id</w:t>
            </w:r>
            <w:proofErr w:type="spellEnd"/>
          </w:p>
        </w:tc>
        <w:tc>
          <w:tcPr>
            <w:tcW w:w="0" w:type="auto"/>
            <w:hideMark/>
          </w:tcPr>
          <w:p w14:paraId="0FF24E3F" w14:textId="77777777" w:rsidR="004B271E" w:rsidRPr="004B271E" w:rsidRDefault="004B271E" w:rsidP="004B271E">
            <w:pPr>
              <w:spacing w:after="160" w:line="259" w:lineRule="auto"/>
            </w:pPr>
            <w:r w:rsidRPr="004B271E">
              <w:t>INT</w:t>
            </w:r>
          </w:p>
        </w:tc>
        <w:tc>
          <w:tcPr>
            <w:tcW w:w="0" w:type="auto"/>
            <w:hideMark/>
          </w:tcPr>
          <w:p w14:paraId="5DB08CB8" w14:textId="77777777" w:rsidR="004B271E" w:rsidRPr="004B271E" w:rsidRDefault="004B271E" w:rsidP="004B271E">
            <w:pPr>
              <w:spacing w:after="160" w:line="259" w:lineRule="auto"/>
            </w:pPr>
            <w:r w:rsidRPr="004B271E">
              <w:t>Primary Key, Auto Increment</w:t>
            </w:r>
          </w:p>
        </w:tc>
        <w:tc>
          <w:tcPr>
            <w:tcW w:w="0" w:type="auto"/>
            <w:hideMark/>
          </w:tcPr>
          <w:p w14:paraId="591353C5" w14:textId="77777777" w:rsidR="004B271E" w:rsidRPr="004B271E" w:rsidRDefault="004B271E" w:rsidP="004B271E">
            <w:pPr>
              <w:spacing w:after="160" w:line="259" w:lineRule="auto"/>
            </w:pPr>
            <w:r w:rsidRPr="004B271E">
              <w:t>Unique ID for each political party</w:t>
            </w:r>
          </w:p>
        </w:tc>
      </w:tr>
      <w:tr w:rsidR="004B271E" w:rsidRPr="004B271E" w14:paraId="68AD6831" w14:textId="77777777" w:rsidTr="004B271E">
        <w:tc>
          <w:tcPr>
            <w:tcW w:w="0" w:type="auto"/>
            <w:hideMark/>
          </w:tcPr>
          <w:p w14:paraId="68E80918" w14:textId="77777777" w:rsidR="004B271E" w:rsidRPr="004B271E" w:rsidRDefault="004B271E" w:rsidP="004B271E">
            <w:pPr>
              <w:spacing w:after="160" w:line="259" w:lineRule="auto"/>
            </w:pPr>
            <w:proofErr w:type="spellStart"/>
            <w:r w:rsidRPr="004B271E">
              <w:t>party_name</w:t>
            </w:r>
            <w:proofErr w:type="spellEnd"/>
          </w:p>
        </w:tc>
        <w:tc>
          <w:tcPr>
            <w:tcW w:w="0" w:type="auto"/>
            <w:hideMark/>
          </w:tcPr>
          <w:p w14:paraId="28B1BD07" w14:textId="77777777" w:rsidR="004B271E" w:rsidRPr="004B271E" w:rsidRDefault="004B271E" w:rsidP="004B271E">
            <w:pPr>
              <w:spacing w:after="160" w:line="259" w:lineRule="auto"/>
            </w:pPr>
            <w:proofErr w:type="gramStart"/>
            <w:r w:rsidRPr="004B271E">
              <w:t>VARCHAR(</w:t>
            </w:r>
            <w:proofErr w:type="gramEnd"/>
            <w:r w:rsidRPr="004B271E">
              <w:t>100)</w:t>
            </w:r>
          </w:p>
        </w:tc>
        <w:tc>
          <w:tcPr>
            <w:tcW w:w="0" w:type="auto"/>
            <w:hideMark/>
          </w:tcPr>
          <w:p w14:paraId="45AD912E" w14:textId="77777777" w:rsidR="004B271E" w:rsidRPr="004B271E" w:rsidRDefault="004B271E" w:rsidP="004B271E">
            <w:pPr>
              <w:spacing w:after="160" w:line="259" w:lineRule="auto"/>
            </w:pPr>
            <w:r w:rsidRPr="004B271E">
              <w:t>NOT NULL, UNIQUE</w:t>
            </w:r>
          </w:p>
        </w:tc>
        <w:tc>
          <w:tcPr>
            <w:tcW w:w="0" w:type="auto"/>
            <w:hideMark/>
          </w:tcPr>
          <w:p w14:paraId="2EA7712C" w14:textId="77777777" w:rsidR="004B271E" w:rsidRPr="004B271E" w:rsidRDefault="004B271E" w:rsidP="004B271E">
            <w:pPr>
              <w:spacing w:after="160" w:line="259" w:lineRule="auto"/>
            </w:pPr>
            <w:r w:rsidRPr="004B271E">
              <w:t>Name of the political party</w:t>
            </w:r>
          </w:p>
        </w:tc>
      </w:tr>
      <w:tr w:rsidR="004B271E" w:rsidRPr="004B271E" w14:paraId="0CE464AE" w14:textId="77777777" w:rsidTr="004B271E">
        <w:tc>
          <w:tcPr>
            <w:tcW w:w="0" w:type="auto"/>
            <w:hideMark/>
          </w:tcPr>
          <w:p w14:paraId="5F831D61" w14:textId="77777777" w:rsidR="004B271E" w:rsidRPr="004B271E" w:rsidRDefault="004B271E" w:rsidP="004B271E">
            <w:pPr>
              <w:spacing w:after="160" w:line="259" w:lineRule="auto"/>
            </w:pPr>
            <w:proofErr w:type="spellStart"/>
            <w:r w:rsidRPr="004B271E">
              <w:t>founded_date</w:t>
            </w:r>
            <w:proofErr w:type="spellEnd"/>
          </w:p>
        </w:tc>
        <w:tc>
          <w:tcPr>
            <w:tcW w:w="0" w:type="auto"/>
            <w:hideMark/>
          </w:tcPr>
          <w:p w14:paraId="440AFC90" w14:textId="77777777" w:rsidR="004B271E" w:rsidRPr="004B271E" w:rsidRDefault="004B271E" w:rsidP="004B271E">
            <w:pPr>
              <w:spacing w:after="160" w:line="259" w:lineRule="auto"/>
            </w:pPr>
            <w:r w:rsidRPr="004B271E">
              <w:t>DATE</w:t>
            </w:r>
          </w:p>
        </w:tc>
        <w:tc>
          <w:tcPr>
            <w:tcW w:w="0" w:type="auto"/>
            <w:hideMark/>
          </w:tcPr>
          <w:p w14:paraId="7487F07C" w14:textId="77777777" w:rsidR="004B271E" w:rsidRPr="004B271E" w:rsidRDefault="004B271E" w:rsidP="004B271E">
            <w:pPr>
              <w:spacing w:after="160" w:line="259" w:lineRule="auto"/>
            </w:pPr>
            <w:r w:rsidRPr="004B271E">
              <w:t>NULL</w:t>
            </w:r>
          </w:p>
        </w:tc>
        <w:tc>
          <w:tcPr>
            <w:tcW w:w="0" w:type="auto"/>
            <w:hideMark/>
          </w:tcPr>
          <w:p w14:paraId="1E21AC86" w14:textId="77777777" w:rsidR="004B271E" w:rsidRPr="004B271E" w:rsidRDefault="004B271E" w:rsidP="004B271E">
            <w:pPr>
              <w:spacing w:after="160" w:line="259" w:lineRule="auto"/>
            </w:pPr>
            <w:r w:rsidRPr="004B271E">
              <w:t>Date when the party was founded</w:t>
            </w:r>
          </w:p>
        </w:tc>
      </w:tr>
      <w:tr w:rsidR="004B271E" w:rsidRPr="004B271E" w14:paraId="2749DB6F" w14:textId="77777777" w:rsidTr="004B271E">
        <w:tc>
          <w:tcPr>
            <w:tcW w:w="0" w:type="auto"/>
            <w:hideMark/>
          </w:tcPr>
          <w:p w14:paraId="30F70C14" w14:textId="77777777" w:rsidR="004B271E" w:rsidRPr="004B271E" w:rsidRDefault="004B271E" w:rsidP="004B271E">
            <w:pPr>
              <w:spacing w:after="160" w:line="259" w:lineRule="auto"/>
            </w:pPr>
            <w:proofErr w:type="spellStart"/>
            <w:r w:rsidRPr="004B271E">
              <w:t>leader_name</w:t>
            </w:r>
            <w:proofErr w:type="spellEnd"/>
          </w:p>
        </w:tc>
        <w:tc>
          <w:tcPr>
            <w:tcW w:w="0" w:type="auto"/>
            <w:hideMark/>
          </w:tcPr>
          <w:p w14:paraId="10971CD5" w14:textId="77777777" w:rsidR="004B271E" w:rsidRPr="004B271E" w:rsidRDefault="004B271E" w:rsidP="004B271E">
            <w:pPr>
              <w:spacing w:after="160" w:line="259" w:lineRule="auto"/>
            </w:pPr>
            <w:proofErr w:type="gramStart"/>
            <w:r w:rsidRPr="004B271E">
              <w:t>VARCHAR(</w:t>
            </w:r>
            <w:proofErr w:type="gramEnd"/>
            <w:r w:rsidRPr="004B271E">
              <w:t>100)</w:t>
            </w:r>
          </w:p>
        </w:tc>
        <w:tc>
          <w:tcPr>
            <w:tcW w:w="0" w:type="auto"/>
            <w:hideMark/>
          </w:tcPr>
          <w:p w14:paraId="1039C863" w14:textId="77777777" w:rsidR="004B271E" w:rsidRPr="004B271E" w:rsidRDefault="004B271E" w:rsidP="004B271E">
            <w:pPr>
              <w:spacing w:after="160" w:line="259" w:lineRule="auto"/>
            </w:pPr>
            <w:r w:rsidRPr="004B271E">
              <w:t>NULL</w:t>
            </w:r>
          </w:p>
        </w:tc>
        <w:tc>
          <w:tcPr>
            <w:tcW w:w="0" w:type="auto"/>
            <w:hideMark/>
          </w:tcPr>
          <w:p w14:paraId="13C92980" w14:textId="77777777" w:rsidR="004B271E" w:rsidRPr="004B271E" w:rsidRDefault="004B271E" w:rsidP="004B271E">
            <w:pPr>
              <w:spacing w:after="160" w:line="259" w:lineRule="auto"/>
            </w:pPr>
            <w:r w:rsidRPr="004B271E">
              <w:t>Name of the party leader</w:t>
            </w:r>
          </w:p>
        </w:tc>
      </w:tr>
      <w:tr w:rsidR="004B271E" w:rsidRPr="004B271E" w14:paraId="57C21BE8" w14:textId="77777777" w:rsidTr="004B271E">
        <w:tc>
          <w:tcPr>
            <w:tcW w:w="0" w:type="auto"/>
            <w:hideMark/>
          </w:tcPr>
          <w:p w14:paraId="5773F32F" w14:textId="77777777" w:rsidR="004B271E" w:rsidRPr="004B271E" w:rsidRDefault="004B271E" w:rsidP="004B271E">
            <w:pPr>
              <w:spacing w:after="160" w:line="259" w:lineRule="auto"/>
            </w:pPr>
            <w:proofErr w:type="spellStart"/>
            <w:r w:rsidRPr="004B271E">
              <w:t>created_at</w:t>
            </w:r>
            <w:proofErr w:type="spellEnd"/>
          </w:p>
        </w:tc>
        <w:tc>
          <w:tcPr>
            <w:tcW w:w="0" w:type="auto"/>
            <w:hideMark/>
          </w:tcPr>
          <w:p w14:paraId="16454551" w14:textId="77777777" w:rsidR="004B271E" w:rsidRPr="004B271E" w:rsidRDefault="004B271E" w:rsidP="004B271E">
            <w:pPr>
              <w:spacing w:after="160" w:line="259" w:lineRule="auto"/>
            </w:pPr>
            <w:r w:rsidRPr="004B271E">
              <w:t>TIMESTAMP</w:t>
            </w:r>
          </w:p>
        </w:tc>
        <w:tc>
          <w:tcPr>
            <w:tcW w:w="0" w:type="auto"/>
            <w:hideMark/>
          </w:tcPr>
          <w:p w14:paraId="7A80F5D6" w14:textId="77777777" w:rsidR="004B271E" w:rsidRPr="004B271E" w:rsidRDefault="004B271E" w:rsidP="004B271E">
            <w:pPr>
              <w:spacing w:after="160" w:line="259" w:lineRule="auto"/>
            </w:pPr>
            <w:r w:rsidRPr="004B271E">
              <w:t>DEFAULT CURRENT_TIMESTAMP</w:t>
            </w:r>
          </w:p>
        </w:tc>
        <w:tc>
          <w:tcPr>
            <w:tcW w:w="0" w:type="auto"/>
            <w:hideMark/>
          </w:tcPr>
          <w:p w14:paraId="40640289" w14:textId="77777777" w:rsidR="004B271E" w:rsidRPr="004B271E" w:rsidRDefault="004B271E" w:rsidP="004B271E">
            <w:pPr>
              <w:spacing w:after="160" w:line="259" w:lineRule="auto"/>
            </w:pPr>
            <w:r w:rsidRPr="004B271E">
              <w:t>Record creation time</w:t>
            </w:r>
          </w:p>
        </w:tc>
      </w:tr>
      <w:tr w:rsidR="004B271E" w:rsidRPr="004B271E" w14:paraId="29F7200E" w14:textId="77777777" w:rsidTr="004B271E">
        <w:tc>
          <w:tcPr>
            <w:tcW w:w="0" w:type="auto"/>
            <w:hideMark/>
          </w:tcPr>
          <w:p w14:paraId="4CB580D3" w14:textId="77777777" w:rsidR="004B271E" w:rsidRPr="004B271E" w:rsidRDefault="004B271E" w:rsidP="004B271E">
            <w:pPr>
              <w:spacing w:after="160" w:line="259" w:lineRule="auto"/>
            </w:pPr>
            <w:proofErr w:type="spellStart"/>
            <w:r w:rsidRPr="004B271E">
              <w:t>updated_at</w:t>
            </w:r>
            <w:proofErr w:type="spellEnd"/>
          </w:p>
        </w:tc>
        <w:tc>
          <w:tcPr>
            <w:tcW w:w="0" w:type="auto"/>
            <w:hideMark/>
          </w:tcPr>
          <w:p w14:paraId="6A1C0DEB" w14:textId="77777777" w:rsidR="004B271E" w:rsidRPr="004B271E" w:rsidRDefault="004B271E" w:rsidP="004B271E">
            <w:pPr>
              <w:spacing w:after="160" w:line="259" w:lineRule="auto"/>
            </w:pPr>
            <w:r w:rsidRPr="004B271E">
              <w:t>TIMESTAMP</w:t>
            </w:r>
          </w:p>
        </w:tc>
        <w:tc>
          <w:tcPr>
            <w:tcW w:w="0" w:type="auto"/>
            <w:hideMark/>
          </w:tcPr>
          <w:p w14:paraId="514EE675" w14:textId="77777777" w:rsidR="004B271E" w:rsidRPr="004B271E" w:rsidRDefault="004B271E" w:rsidP="004B271E">
            <w:pPr>
              <w:spacing w:after="160" w:line="259" w:lineRule="auto"/>
            </w:pPr>
            <w:r w:rsidRPr="004B271E">
              <w:t>DEFAULT CURRENT_TIMESTAMP ON UPDATE CURRENT_TIMESTAMP</w:t>
            </w:r>
          </w:p>
        </w:tc>
        <w:tc>
          <w:tcPr>
            <w:tcW w:w="0" w:type="auto"/>
            <w:hideMark/>
          </w:tcPr>
          <w:p w14:paraId="5AEBFA88" w14:textId="77777777" w:rsidR="004B271E" w:rsidRPr="004B271E" w:rsidRDefault="004B271E" w:rsidP="004B271E">
            <w:pPr>
              <w:spacing w:after="160" w:line="259" w:lineRule="auto"/>
            </w:pPr>
            <w:r w:rsidRPr="004B271E">
              <w:t>Last update time</w:t>
            </w:r>
          </w:p>
        </w:tc>
      </w:tr>
    </w:tbl>
    <w:p w14:paraId="08957B1A" w14:textId="77777777" w:rsidR="004B271E" w:rsidRPr="004B271E" w:rsidRDefault="00000000" w:rsidP="004B271E">
      <w:r>
        <w:pict w14:anchorId="0F9B0C29">
          <v:rect id="_x0000_i1059" style="width:0;height:1.5pt" o:hralign="center" o:hrstd="t" o:hr="t" fillcolor="#a0a0a0" stroked="f"/>
        </w:pict>
      </w:r>
    </w:p>
    <w:p w14:paraId="69A048E5" w14:textId="77777777" w:rsidR="004B271E" w:rsidRPr="004B271E" w:rsidRDefault="004B271E" w:rsidP="004B271E">
      <w:pPr>
        <w:rPr>
          <w:b/>
          <w:bCs/>
        </w:rPr>
      </w:pPr>
      <w:r w:rsidRPr="004B271E">
        <w:rPr>
          <w:b/>
          <w:bCs/>
        </w:rPr>
        <w:t xml:space="preserve">12. </w:t>
      </w:r>
      <w:proofErr w:type="spellStart"/>
      <w:r w:rsidRPr="004B271E">
        <w:rPr>
          <w:b/>
          <w:bCs/>
        </w:rPr>
        <w:t>ElectionType</w:t>
      </w:r>
      <w:proofErr w:type="spellEnd"/>
    </w:p>
    <w:tbl>
      <w:tblPr>
        <w:tblStyle w:val="TableGrid"/>
        <w:tblW w:w="0" w:type="auto"/>
        <w:tblLook w:val="04A0" w:firstRow="1" w:lastRow="0" w:firstColumn="1" w:lastColumn="0" w:noHBand="0" w:noVBand="1"/>
      </w:tblPr>
      <w:tblGrid>
        <w:gridCol w:w="1776"/>
        <w:gridCol w:w="1650"/>
        <w:gridCol w:w="4756"/>
        <w:gridCol w:w="2440"/>
      </w:tblGrid>
      <w:tr w:rsidR="004B271E" w:rsidRPr="004B271E" w14:paraId="572C2024" w14:textId="77777777" w:rsidTr="004B271E">
        <w:tc>
          <w:tcPr>
            <w:tcW w:w="0" w:type="auto"/>
            <w:hideMark/>
          </w:tcPr>
          <w:p w14:paraId="451958BA" w14:textId="77777777" w:rsidR="004B271E" w:rsidRPr="004B271E" w:rsidRDefault="004B271E" w:rsidP="004B271E">
            <w:pPr>
              <w:spacing w:after="160" w:line="259" w:lineRule="auto"/>
              <w:rPr>
                <w:b/>
                <w:bCs/>
              </w:rPr>
            </w:pPr>
            <w:r w:rsidRPr="004B271E">
              <w:rPr>
                <w:b/>
                <w:bCs/>
              </w:rPr>
              <w:t>Field</w:t>
            </w:r>
          </w:p>
        </w:tc>
        <w:tc>
          <w:tcPr>
            <w:tcW w:w="0" w:type="auto"/>
            <w:hideMark/>
          </w:tcPr>
          <w:p w14:paraId="786DA1BF" w14:textId="77777777" w:rsidR="004B271E" w:rsidRPr="004B271E" w:rsidRDefault="004B271E" w:rsidP="004B271E">
            <w:pPr>
              <w:spacing w:after="160" w:line="259" w:lineRule="auto"/>
              <w:rPr>
                <w:b/>
                <w:bCs/>
              </w:rPr>
            </w:pPr>
            <w:r w:rsidRPr="004B271E">
              <w:rPr>
                <w:b/>
                <w:bCs/>
              </w:rPr>
              <w:t>Data Type</w:t>
            </w:r>
          </w:p>
        </w:tc>
        <w:tc>
          <w:tcPr>
            <w:tcW w:w="0" w:type="auto"/>
            <w:hideMark/>
          </w:tcPr>
          <w:p w14:paraId="20E315D9" w14:textId="77777777" w:rsidR="004B271E" w:rsidRPr="004B271E" w:rsidRDefault="004B271E" w:rsidP="004B271E">
            <w:pPr>
              <w:spacing w:after="160" w:line="259" w:lineRule="auto"/>
              <w:rPr>
                <w:b/>
                <w:bCs/>
              </w:rPr>
            </w:pPr>
            <w:r w:rsidRPr="004B271E">
              <w:rPr>
                <w:b/>
                <w:bCs/>
              </w:rPr>
              <w:t>Constraints</w:t>
            </w:r>
          </w:p>
        </w:tc>
        <w:tc>
          <w:tcPr>
            <w:tcW w:w="0" w:type="auto"/>
            <w:hideMark/>
          </w:tcPr>
          <w:p w14:paraId="42C9EA3E" w14:textId="77777777" w:rsidR="004B271E" w:rsidRPr="004B271E" w:rsidRDefault="004B271E" w:rsidP="004B271E">
            <w:pPr>
              <w:spacing w:after="160" w:line="259" w:lineRule="auto"/>
              <w:rPr>
                <w:b/>
                <w:bCs/>
              </w:rPr>
            </w:pPr>
            <w:r w:rsidRPr="004B271E">
              <w:rPr>
                <w:b/>
                <w:bCs/>
              </w:rPr>
              <w:t>Description</w:t>
            </w:r>
          </w:p>
        </w:tc>
      </w:tr>
      <w:tr w:rsidR="004B271E" w:rsidRPr="004B271E" w14:paraId="347613DE" w14:textId="77777777" w:rsidTr="004B271E">
        <w:tc>
          <w:tcPr>
            <w:tcW w:w="0" w:type="auto"/>
            <w:hideMark/>
          </w:tcPr>
          <w:p w14:paraId="52D9FA31" w14:textId="77777777" w:rsidR="004B271E" w:rsidRPr="004B271E" w:rsidRDefault="004B271E" w:rsidP="004B271E">
            <w:pPr>
              <w:spacing w:after="160" w:line="259" w:lineRule="auto"/>
            </w:pPr>
            <w:proofErr w:type="spellStart"/>
            <w:r w:rsidRPr="004B271E">
              <w:lastRenderedPageBreak/>
              <w:t>election_type_id</w:t>
            </w:r>
            <w:proofErr w:type="spellEnd"/>
          </w:p>
        </w:tc>
        <w:tc>
          <w:tcPr>
            <w:tcW w:w="0" w:type="auto"/>
            <w:hideMark/>
          </w:tcPr>
          <w:p w14:paraId="0F5FFFF9" w14:textId="77777777" w:rsidR="004B271E" w:rsidRPr="004B271E" w:rsidRDefault="004B271E" w:rsidP="004B271E">
            <w:pPr>
              <w:spacing w:after="160" w:line="259" w:lineRule="auto"/>
            </w:pPr>
            <w:r w:rsidRPr="004B271E">
              <w:t>INT</w:t>
            </w:r>
          </w:p>
        </w:tc>
        <w:tc>
          <w:tcPr>
            <w:tcW w:w="0" w:type="auto"/>
            <w:hideMark/>
          </w:tcPr>
          <w:p w14:paraId="70EBA296" w14:textId="77777777" w:rsidR="004B271E" w:rsidRPr="004B271E" w:rsidRDefault="004B271E" w:rsidP="004B271E">
            <w:pPr>
              <w:spacing w:after="160" w:line="259" w:lineRule="auto"/>
            </w:pPr>
            <w:r w:rsidRPr="004B271E">
              <w:t>Primary Key, Auto Increment</w:t>
            </w:r>
          </w:p>
        </w:tc>
        <w:tc>
          <w:tcPr>
            <w:tcW w:w="0" w:type="auto"/>
            <w:hideMark/>
          </w:tcPr>
          <w:p w14:paraId="1AC93800" w14:textId="77777777" w:rsidR="004B271E" w:rsidRPr="004B271E" w:rsidRDefault="004B271E" w:rsidP="004B271E">
            <w:pPr>
              <w:spacing w:after="160" w:line="259" w:lineRule="auto"/>
            </w:pPr>
            <w:r w:rsidRPr="004B271E">
              <w:t>Unique ID for each election type</w:t>
            </w:r>
          </w:p>
        </w:tc>
      </w:tr>
      <w:tr w:rsidR="004B271E" w:rsidRPr="004B271E" w14:paraId="12BB7279" w14:textId="77777777" w:rsidTr="004B271E">
        <w:tc>
          <w:tcPr>
            <w:tcW w:w="0" w:type="auto"/>
            <w:hideMark/>
          </w:tcPr>
          <w:p w14:paraId="30E50A82" w14:textId="77777777" w:rsidR="004B271E" w:rsidRPr="004B271E" w:rsidRDefault="004B271E" w:rsidP="004B271E">
            <w:pPr>
              <w:spacing w:after="160" w:line="259" w:lineRule="auto"/>
            </w:pPr>
            <w:proofErr w:type="spellStart"/>
            <w:r w:rsidRPr="004B271E">
              <w:t>type_name</w:t>
            </w:r>
            <w:proofErr w:type="spellEnd"/>
          </w:p>
        </w:tc>
        <w:tc>
          <w:tcPr>
            <w:tcW w:w="0" w:type="auto"/>
            <w:hideMark/>
          </w:tcPr>
          <w:p w14:paraId="5DD0F56A" w14:textId="77777777" w:rsidR="004B271E" w:rsidRPr="004B271E" w:rsidRDefault="004B271E" w:rsidP="004B271E">
            <w:pPr>
              <w:spacing w:after="160" w:line="259" w:lineRule="auto"/>
            </w:pPr>
            <w:proofErr w:type="gramStart"/>
            <w:r w:rsidRPr="004B271E">
              <w:t>VARCHAR(</w:t>
            </w:r>
            <w:proofErr w:type="gramEnd"/>
            <w:r w:rsidRPr="004B271E">
              <w:t>100)</w:t>
            </w:r>
          </w:p>
        </w:tc>
        <w:tc>
          <w:tcPr>
            <w:tcW w:w="0" w:type="auto"/>
            <w:hideMark/>
          </w:tcPr>
          <w:p w14:paraId="3463DBB2" w14:textId="77777777" w:rsidR="004B271E" w:rsidRPr="004B271E" w:rsidRDefault="004B271E" w:rsidP="004B271E">
            <w:pPr>
              <w:spacing w:after="160" w:line="259" w:lineRule="auto"/>
            </w:pPr>
            <w:r w:rsidRPr="004B271E">
              <w:t>NOT NULL, UNIQUE</w:t>
            </w:r>
          </w:p>
        </w:tc>
        <w:tc>
          <w:tcPr>
            <w:tcW w:w="0" w:type="auto"/>
            <w:hideMark/>
          </w:tcPr>
          <w:p w14:paraId="75EFFCA0" w14:textId="77777777" w:rsidR="004B271E" w:rsidRPr="004B271E" w:rsidRDefault="004B271E" w:rsidP="004B271E">
            <w:pPr>
              <w:spacing w:after="160" w:line="259" w:lineRule="auto"/>
            </w:pPr>
            <w:r w:rsidRPr="004B271E">
              <w:t>Type name (e.g., National, State)</w:t>
            </w:r>
          </w:p>
        </w:tc>
      </w:tr>
      <w:tr w:rsidR="004B271E" w:rsidRPr="004B271E" w14:paraId="281B6D4E" w14:textId="77777777" w:rsidTr="004B271E">
        <w:tc>
          <w:tcPr>
            <w:tcW w:w="0" w:type="auto"/>
            <w:hideMark/>
          </w:tcPr>
          <w:p w14:paraId="3C23589C" w14:textId="77777777" w:rsidR="004B271E" w:rsidRPr="004B271E" w:rsidRDefault="004B271E" w:rsidP="004B271E">
            <w:pPr>
              <w:spacing w:after="160" w:line="259" w:lineRule="auto"/>
            </w:pPr>
            <w:r w:rsidRPr="004B271E">
              <w:t>description</w:t>
            </w:r>
          </w:p>
        </w:tc>
        <w:tc>
          <w:tcPr>
            <w:tcW w:w="0" w:type="auto"/>
            <w:hideMark/>
          </w:tcPr>
          <w:p w14:paraId="330B2B8B" w14:textId="77777777" w:rsidR="004B271E" w:rsidRPr="004B271E" w:rsidRDefault="004B271E" w:rsidP="004B271E">
            <w:pPr>
              <w:spacing w:after="160" w:line="259" w:lineRule="auto"/>
            </w:pPr>
            <w:r w:rsidRPr="004B271E">
              <w:t>TEXT</w:t>
            </w:r>
          </w:p>
        </w:tc>
        <w:tc>
          <w:tcPr>
            <w:tcW w:w="0" w:type="auto"/>
            <w:hideMark/>
          </w:tcPr>
          <w:p w14:paraId="4E92494A" w14:textId="77777777" w:rsidR="004B271E" w:rsidRPr="004B271E" w:rsidRDefault="004B271E" w:rsidP="004B271E">
            <w:pPr>
              <w:spacing w:after="160" w:line="259" w:lineRule="auto"/>
            </w:pPr>
            <w:r w:rsidRPr="004B271E">
              <w:t>NULL</w:t>
            </w:r>
          </w:p>
        </w:tc>
        <w:tc>
          <w:tcPr>
            <w:tcW w:w="0" w:type="auto"/>
            <w:hideMark/>
          </w:tcPr>
          <w:p w14:paraId="5D1274E5" w14:textId="77777777" w:rsidR="004B271E" w:rsidRPr="004B271E" w:rsidRDefault="004B271E" w:rsidP="004B271E">
            <w:pPr>
              <w:spacing w:after="160" w:line="259" w:lineRule="auto"/>
            </w:pPr>
            <w:r w:rsidRPr="004B271E">
              <w:t>Additional details about the type</w:t>
            </w:r>
          </w:p>
        </w:tc>
      </w:tr>
      <w:tr w:rsidR="004B271E" w:rsidRPr="004B271E" w14:paraId="0D7F959E" w14:textId="77777777" w:rsidTr="004B271E">
        <w:tc>
          <w:tcPr>
            <w:tcW w:w="0" w:type="auto"/>
            <w:hideMark/>
          </w:tcPr>
          <w:p w14:paraId="3F3D0355" w14:textId="77777777" w:rsidR="004B271E" w:rsidRPr="004B271E" w:rsidRDefault="004B271E" w:rsidP="004B271E">
            <w:pPr>
              <w:spacing w:after="160" w:line="259" w:lineRule="auto"/>
            </w:pPr>
            <w:proofErr w:type="spellStart"/>
            <w:r w:rsidRPr="004B271E">
              <w:t>created_at</w:t>
            </w:r>
            <w:proofErr w:type="spellEnd"/>
          </w:p>
        </w:tc>
        <w:tc>
          <w:tcPr>
            <w:tcW w:w="0" w:type="auto"/>
            <w:hideMark/>
          </w:tcPr>
          <w:p w14:paraId="22B59DFC" w14:textId="77777777" w:rsidR="004B271E" w:rsidRPr="004B271E" w:rsidRDefault="004B271E" w:rsidP="004B271E">
            <w:pPr>
              <w:spacing w:after="160" w:line="259" w:lineRule="auto"/>
            </w:pPr>
            <w:r w:rsidRPr="004B271E">
              <w:t>TIMESTAMP</w:t>
            </w:r>
          </w:p>
        </w:tc>
        <w:tc>
          <w:tcPr>
            <w:tcW w:w="0" w:type="auto"/>
            <w:hideMark/>
          </w:tcPr>
          <w:p w14:paraId="2C7A98AD" w14:textId="77777777" w:rsidR="004B271E" w:rsidRPr="004B271E" w:rsidRDefault="004B271E" w:rsidP="004B271E">
            <w:pPr>
              <w:spacing w:after="160" w:line="259" w:lineRule="auto"/>
            </w:pPr>
            <w:r w:rsidRPr="004B271E">
              <w:t>DEFAULT CURRENT_TIMESTAMP</w:t>
            </w:r>
          </w:p>
        </w:tc>
        <w:tc>
          <w:tcPr>
            <w:tcW w:w="0" w:type="auto"/>
            <w:hideMark/>
          </w:tcPr>
          <w:p w14:paraId="763FED4D" w14:textId="77777777" w:rsidR="004B271E" w:rsidRPr="004B271E" w:rsidRDefault="004B271E" w:rsidP="004B271E">
            <w:pPr>
              <w:spacing w:after="160" w:line="259" w:lineRule="auto"/>
            </w:pPr>
            <w:r w:rsidRPr="004B271E">
              <w:t>Record creation time</w:t>
            </w:r>
          </w:p>
        </w:tc>
      </w:tr>
      <w:tr w:rsidR="004B271E" w:rsidRPr="004B271E" w14:paraId="27724645" w14:textId="77777777" w:rsidTr="004B271E">
        <w:tc>
          <w:tcPr>
            <w:tcW w:w="0" w:type="auto"/>
            <w:hideMark/>
          </w:tcPr>
          <w:p w14:paraId="729B7E93" w14:textId="77777777" w:rsidR="004B271E" w:rsidRPr="004B271E" w:rsidRDefault="004B271E" w:rsidP="004B271E">
            <w:pPr>
              <w:spacing w:after="160" w:line="259" w:lineRule="auto"/>
            </w:pPr>
            <w:proofErr w:type="spellStart"/>
            <w:r w:rsidRPr="004B271E">
              <w:t>updated_at</w:t>
            </w:r>
            <w:proofErr w:type="spellEnd"/>
          </w:p>
        </w:tc>
        <w:tc>
          <w:tcPr>
            <w:tcW w:w="0" w:type="auto"/>
            <w:hideMark/>
          </w:tcPr>
          <w:p w14:paraId="5253C5BD" w14:textId="77777777" w:rsidR="004B271E" w:rsidRPr="004B271E" w:rsidRDefault="004B271E" w:rsidP="004B271E">
            <w:pPr>
              <w:spacing w:after="160" w:line="259" w:lineRule="auto"/>
            </w:pPr>
            <w:r w:rsidRPr="004B271E">
              <w:t>TIMESTAMP</w:t>
            </w:r>
          </w:p>
        </w:tc>
        <w:tc>
          <w:tcPr>
            <w:tcW w:w="0" w:type="auto"/>
            <w:hideMark/>
          </w:tcPr>
          <w:p w14:paraId="72D5B2B5" w14:textId="77777777" w:rsidR="004B271E" w:rsidRPr="004B271E" w:rsidRDefault="004B271E" w:rsidP="004B271E">
            <w:pPr>
              <w:spacing w:after="160" w:line="259" w:lineRule="auto"/>
            </w:pPr>
            <w:r w:rsidRPr="004B271E">
              <w:t>DEFAULT CURRENT_TIMESTAMP ON UPDATE CURRENT_TIMESTAMP</w:t>
            </w:r>
          </w:p>
        </w:tc>
        <w:tc>
          <w:tcPr>
            <w:tcW w:w="0" w:type="auto"/>
            <w:hideMark/>
          </w:tcPr>
          <w:p w14:paraId="0B35BBCC" w14:textId="77777777" w:rsidR="004B271E" w:rsidRPr="004B271E" w:rsidRDefault="004B271E" w:rsidP="004B271E">
            <w:pPr>
              <w:spacing w:after="160" w:line="259" w:lineRule="auto"/>
            </w:pPr>
            <w:r w:rsidRPr="004B271E">
              <w:t>Last update time</w:t>
            </w:r>
          </w:p>
        </w:tc>
      </w:tr>
    </w:tbl>
    <w:p w14:paraId="65FE91A4" w14:textId="77777777" w:rsidR="004B271E" w:rsidRPr="004B271E" w:rsidRDefault="00000000" w:rsidP="004B271E">
      <w:r>
        <w:pict w14:anchorId="4A2E3D10">
          <v:rect id="_x0000_i1060" style="width:0;height:1.5pt" o:hralign="center" o:hrstd="t" o:hr="t" fillcolor="#a0a0a0" stroked="f"/>
        </w:pict>
      </w:r>
    </w:p>
    <w:p w14:paraId="722632D7" w14:textId="77777777" w:rsidR="004B271E" w:rsidRPr="004B271E" w:rsidRDefault="004B271E" w:rsidP="004B271E">
      <w:pPr>
        <w:rPr>
          <w:b/>
          <w:bCs/>
        </w:rPr>
      </w:pPr>
      <w:r w:rsidRPr="004B271E">
        <w:rPr>
          <w:b/>
          <w:bCs/>
        </w:rPr>
        <w:t>13. Role</w:t>
      </w:r>
    </w:p>
    <w:tbl>
      <w:tblPr>
        <w:tblStyle w:val="TableGrid"/>
        <w:tblW w:w="0" w:type="auto"/>
        <w:tblLook w:val="04A0" w:firstRow="1" w:lastRow="0" w:firstColumn="1" w:lastColumn="0" w:noHBand="0" w:noVBand="1"/>
      </w:tblPr>
      <w:tblGrid>
        <w:gridCol w:w="1298"/>
        <w:gridCol w:w="1650"/>
        <w:gridCol w:w="4962"/>
        <w:gridCol w:w="2712"/>
      </w:tblGrid>
      <w:tr w:rsidR="004B271E" w:rsidRPr="004B271E" w14:paraId="57FC3190" w14:textId="77777777" w:rsidTr="004B271E">
        <w:tc>
          <w:tcPr>
            <w:tcW w:w="0" w:type="auto"/>
            <w:hideMark/>
          </w:tcPr>
          <w:p w14:paraId="3E796262" w14:textId="77777777" w:rsidR="004B271E" w:rsidRPr="004B271E" w:rsidRDefault="004B271E" w:rsidP="004B271E">
            <w:pPr>
              <w:spacing w:after="160" w:line="259" w:lineRule="auto"/>
              <w:rPr>
                <w:b/>
                <w:bCs/>
              </w:rPr>
            </w:pPr>
            <w:r w:rsidRPr="004B271E">
              <w:rPr>
                <w:b/>
                <w:bCs/>
              </w:rPr>
              <w:t>Field</w:t>
            </w:r>
          </w:p>
        </w:tc>
        <w:tc>
          <w:tcPr>
            <w:tcW w:w="0" w:type="auto"/>
            <w:hideMark/>
          </w:tcPr>
          <w:p w14:paraId="51C0223E" w14:textId="77777777" w:rsidR="004B271E" w:rsidRPr="004B271E" w:rsidRDefault="004B271E" w:rsidP="004B271E">
            <w:pPr>
              <w:spacing w:after="160" w:line="259" w:lineRule="auto"/>
              <w:rPr>
                <w:b/>
                <w:bCs/>
              </w:rPr>
            </w:pPr>
            <w:r w:rsidRPr="004B271E">
              <w:rPr>
                <w:b/>
                <w:bCs/>
              </w:rPr>
              <w:t>Data Type</w:t>
            </w:r>
          </w:p>
        </w:tc>
        <w:tc>
          <w:tcPr>
            <w:tcW w:w="0" w:type="auto"/>
            <w:hideMark/>
          </w:tcPr>
          <w:p w14:paraId="52EE79CA" w14:textId="77777777" w:rsidR="004B271E" w:rsidRPr="004B271E" w:rsidRDefault="004B271E" w:rsidP="004B271E">
            <w:pPr>
              <w:spacing w:after="160" w:line="259" w:lineRule="auto"/>
              <w:rPr>
                <w:b/>
                <w:bCs/>
              </w:rPr>
            </w:pPr>
            <w:r w:rsidRPr="004B271E">
              <w:rPr>
                <w:b/>
                <w:bCs/>
              </w:rPr>
              <w:t>Constraints</w:t>
            </w:r>
          </w:p>
        </w:tc>
        <w:tc>
          <w:tcPr>
            <w:tcW w:w="0" w:type="auto"/>
            <w:hideMark/>
          </w:tcPr>
          <w:p w14:paraId="21C32F59" w14:textId="77777777" w:rsidR="004B271E" w:rsidRPr="004B271E" w:rsidRDefault="004B271E" w:rsidP="004B271E">
            <w:pPr>
              <w:spacing w:after="160" w:line="259" w:lineRule="auto"/>
              <w:rPr>
                <w:b/>
                <w:bCs/>
              </w:rPr>
            </w:pPr>
            <w:r w:rsidRPr="004B271E">
              <w:rPr>
                <w:b/>
                <w:bCs/>
              </w:rPr>
              <w:t>Description</w:t>
            </w:r>
          </w:p>
        </w:tc>
      </w:tr>
      <w:tr w:rsidR="004B271E" w:rsidRPr="004B271E" w14:paraId="72FAD5F0" w14:textId="77777777" w:rsidTr="004B271E">
        <w:tc>
          <w:tcPr>
            <w:tcW w:w="0" w:type="auto"/>
            <w:hideMark/>
          </w:tcPr>
          <w:p w14:paraId="01063F0D" w14:textId="77777777" w:rsidR="004B271E" w:rsidRPr="004B271E" w:rsidRDefault="004B271E" w:rsidP="004B271E">
            <w:pPr>
              <w:spacing w:after="160" w:line="259" w:lineRule="auto"/>
            </w:pPr>
            <w:proofErr w:type="spellStart"/>
            <w:r w:rsidRPr="004B271E">
              <w:t>role_id</w:t>
            </w:r>
            <w:proofErr w:type="spellEnd"/>
          </w:p>
        </w:tc>
        <w:tc>
          <w:tcPr>
            <w:tcW w:w="0" w:type="auto"/>
            <w:hideMark/>
          </w:tcPr>
          <w:p w14:paraId="67AD921D" w14:textId="77777777" w:rsidR="004B271E" w:rsidRPr="004B271E" w:rsidRDefault="004B271E" w:rsidP="004B271E">
            <w:pPr>
              <w:spacing w:after="160" w:line="259" w:lineRule="auto"/>
            </w:pPr>
            <w:r w:rsidRPr="004B271E">
              <w:t>INT</w:t>
            </w:r>
          </w:p>
        </w:tc>
        <w:tc>
          <w:tcPr>
            <w:tcW w:w="0" w:type="auto"/>
            <w:hideMark/>
          </w:tcPr>
          <w:p w14:paraId="08CB4BD0" w14:textId="77777777" w:rsidR="004B271E" w:rsidRPr="004B271E" w:rsidRDefault="004B271E" w:rsidP="004B271E">
            <w:pPr>
              <w:spacing w:after="160" w:line="259" w:lineRule="auto"/>
            </w:pPr>
            <w:r w:rsidRPr="004B271E">
              <w:t>Primary Key, Auto Increment</w:t>
            </w:r>
          </w:p>
        </w:tc>
        <w:tc>
          <w:tcPr>
            <w:tcW w:w="0" w:type="auto"/>
            <w:hideMark/>
          </w:tcPr>
          <w:p w14:paraId="7A28315E" w14:textId="77777777" w:rsidR="004B271E" w:rsidRPr="004B271E" w:rsidRDefault="004B271E" w:rsidP="004B271E">
            <w:pPr>
              <w:spacing w:after="160" w:line="259" w:lineRule="auto"/>
            </w:pPr>
            <w:r w:rsidRPr="004B271E">
              <w:t>Unique ID for each role</w:t>
            </w:r>
          </w:p>
        </w:tc>
      </w:tr>
      <w:tr w:rsidR="004B271E" w:rsidRPr="004B271E" w14:paraId="538E0F46" w14:textId="77777777" w:rsidTr="004B271E">
        <w:tc>
          <w:tcPr>
            <w:tcW w:w="0" w:type="auto"/>
            <w:hideMark/>
          </w:tcPr>
          <w:p w14:paraId="1BEE3C85" w14:textId="77777777" w:rsidR="004B271E" w:rsidRPr="004B271E" w:rsidRDefault="004B271E" w:rsidP="004B271E">
            <w:pPr>
              <w:spacing w:after="160" w:line="259" w:lineRule="auto"/>
            </w:pPr>
            <w:proofErr w:type="spellStart"/>
            <w:r w:rsidRPr="004B271E">
              <w:t>role_name</w:t>
            </w:r>
            <w:proofErr w:type="spellEnd"/>
          </w:p>
        </w:tc>
        <w:tc>
          <w:tcPr>
            <w:tcW w:w="0" w:type="auto"/>
            <w:hideMark/>
          </w:tcPr>
          <w:p w14:paraId="1D947630" w14:textId="77777777" w:rsidR="004B271E" w:rsidRPr="004B271E" w:rsidRDefault="004B271E" w:rsidP="004B271E">
            <w:pPr>
              <w:spacing w:after="160" w:line="259" w:lineRule="auto"/>
            </w:pPr>
            <w:proofErr w:type="gramStart"/>
            <w:r w:rsidRPr="004B271E">
              <w:t>VARCHAR(</w:t>
            </w:r>
            <w:proofErr w:type="gramEnd"/>
            <w:r w:rsidRPr="004B271E">
              <w:t>100)</w:t>
            </w:r>
          </w:p>
        </w:tc>
        <w:tc>
          <w:tcPr>
            <w:tcW w:w="0" w:type="auto"/>
            <w:hideMark/>
          </w:tcPr>
          <w:p w14:paraId="6386C7EE" w14:textId="77777777" w:rsidR="004B271E" w:rsidRPr="004B271E" w:rsidRDefault="004B271E" w:rsidP="004B271E">
            <w:pPr>
              <w:spacing w:after="160" w:line="259" w:lineRule="auto"/>
            </w:pPr>
            <w:r w:rsidRPr="004B271E">
              <w:t>NOT NULL, UNIQUE</w:t>
            </w:r>
          </w:p>
        </w:tc>
        <w:tc>
          <w:tcPr>
            <w:tcW w:w="0" w:type="auto"/>
            <w:hideMark/>
          </w:tcPr>
          <w:p w14:paraId="44B0F404" w14:textId="77777777" w:rsidR="004B271E" w:rsidRPr="004B271E" w:rsidRDefault="004B271E" w:rsidP="004B271E">
            <w:pPr>
              <w:spacing w:after="160" w:line="259" w:lineRule="auto"/>
            </w:pPr>
            <w:r w:rsidRPr="004B271E">
              <w:t>Name of the role (e.g., Admin, User)</w:t>
            </w:r>
          </w:p>
        </w:tc>
      </w:tr>
      <w:tr w:rsidR="004B271E" w:rsidRPr="004B271E" w14:paraId="2E3EA273" w14:textId="77777777" w:rsidTr="004B271E">
        <w:tc>
          <w:tcPr>
            <w:tcW w:w="0" w:type="auto"/>
            <w:hideMark/>
          </w:tcPr>
          <w:p w14:paraId="0BECD7C2" w14:textId="77777777" w:rsidR="004B271E" w:rsidRPr="004B271E" w:rsidRDefault="004B271E" w:rsidP="004B271E">
            <w:pPr>
              <w:spacing w:after="160" w:line="259" w:lineRule="auto"/>
            </w:pPr>
            <w:r w:rsidRPr="004B271E">
              <w:t>description</w:t>
            </w:r>
          </w:p>
        </w:tc>
        <w:tc>
          <w:tcPr>
            <w:tcW w:w="0" w:type="auto"/>
            <w:hideMark/>
          </w:tcPr>
          <w:p w14:paraId="181DF376" w14:textId="77777777" w:rsidR="004B271E" w:rsidRPr="004B271E" w:rsidRDefault="004B271E" w:rsidP="004B271E">
            <w:pPr>
              <w:spacing w:after="160" w:line="259" w:lineRule="auto"/>
            </w:pPr>
            <w:r w:rsidRPr="004B271E">
              <w:t>TEXT</w:t>
            </w:r>
          </w:p>
        </w:tc>
        <w:tc>
          <w:tcPr>
            <w:tcW w:w="0" w:type="auto"/>
            <w:hideMark/>
          </w:tcPr>
          <w:p w14:paraId="5011C25E" w14:textId="77777777" w:rsidR="004B271E" w:rsidRPr="004B271E" w:rsidRDefault="004B271E" w:rsidP="004B271E">
            <w:pPr>
              <w:spacing w:after="160" w:line="259" w:lineRule="auto"/>
            </w:pPr>
            <w:r w:rsidRPr="004B271E">
              <w:t>NULL</w:t>
            </w:r>
          </w:p>
        </w:tc>
        <w:tc>
          <w:tcPr>
            <w:tcW w:w="0" w:type="auto"/>
            <w:hideMark/>
          </w:tcPr>
          <w:p w14:paraId="545A7B72" w14:textId="77777777" w:rsidR="004B271E" w:rsidRPr="004B271E" w:rsidRDefault="004B271E" w:rsidP="004B271E">
            <w:pPr>
              <w:spacing w:after="160" w:line="259" w:lineRule="auto"/>
            </w:pPr>
            <w:r w:rsidRPr="004B271E">
              <w:t>Role description</w:t>
            </w:r>
          </w:p>
        </w:tc>
      </w:tr>
      <w:tr w:rsidR="004B271E" w:rsidRPr="004B271E" w14:paraId="1118D5F2" w14:textId="77777777" w:rsidTr="004B271E">
        <w:tc>
          <w:tcPr>
            <w:tcW w:w="0" w:type="auto"/>
            <w:hideMark/>
          </w:tcPr>
          <w:p w14:paraId="33EAEE0B" w14:textId="77777777" w:rsidR="004B271E" w:rsidRPr="004B271E" w:rsidRDefault="004B271E" w:rsidP="004B271E">
            <w:pPr>
              <w:spacing w:after="160" w:line="259" w:lineRule="auto"/>
            </w:pPr>
            <w:proofErr w:type="spellStart"/>
            <w:r w:rsidRPr="004B271E">
              <w:t>created_at</w:t>
            </w:r>
            <w:proofErr w:type="spellEnd"/>
          </w:p>
        </w:tc>
        <w:tc>
          <w:tcPr>
            <w:tcW w:w="0" w:type="auto"/>
            <w:hideMark/>
          </w:tcPr>
          <w:p w14:paraId="56BAF4C9" w14:textId="77777777" w:rsidR="004B271E" w:rsidRPr="004B271E" w:rsidRDefault="004B271E" w:rsidP="004B271E">
            <w:pPr>
              <w:spacing w:after="160" w:line="259" w:lineRule="auto"/>
            </w:pPr>
            <w:r w:rsidRPr="004B271E">
              <w:t>TIMESTAMP</w:t>
            </w:r>
          </w:p>
        </w:tc>
        <w:tc>
          <w:tcPr>
            <w:tcW w:w="0" w:type="auto"/>
            <w:hideMark/>
          </w:tcPr>
          <w:p w14:paraId="5D4DA639" w14:textId="77777777" w:rsidR="004B271E" w:rsidRPr="004B271E" w:rsidRDefault="004B271E" w:rsidP="004B271E">
            <w:pPr>
              <w:spacing w:after="160" w:line="259" w:lineRule="auto"/>
            </w:pPr>
            <w:r w:rsidRPr="004B271E">
              <w:t>DEFAULT CURRENT_TIMESTAMP</w:t>
            </w:r>
          </w:p>
        </w:tc>
        <w:tc>
          <w:tcPr>
            <w:tcW w:w="0" w:type="auto"/>
            <w:hideMark/>
          </w:tcPr>
          <w:p w14:paraId="06EEC56F" w14:textId="77777777" w:rsidR="004B271E" w:rsidRPr="004B271E" w:rsidRDefault="004B271E" w:rsidP="004B271E">
            <w:pPr>
              <w:spacing w:after="160" w:line="259" w:lineRule="auto"/>
            </w:pPr>
            <w:r w:rsidRPr="004B271E">
              <w:t>Record creation time</w:t>
            </w:r>
          </w:p>
        </w:tc>
      </w:tr>
      <w:tr w:rsidR="004B271E" w:rsidRPr="004B271E" w14:paraId="471AEACC" w14:textId="77777777" w:rsidTr="004B271E">
        <w:tc>
          <w:tcPr>
            <w:tcW w:w="0" w:type="auto"/>
            <w:hideMark/>
          </w:tcPr>
          <w:p w14:paraId="00D4553F" w14:textId="77777777" w:rsidR="004B271E" w:rsidRPr="004B271E" w:rsidRDefault="004B271E" w:rsidP="004B271E">
            <w:pPr>
              <w:spacing w:after="160" w:line="259" w:lineRule="auto"/>
            </w:pPr>
            <w:proofErr w:type="spellStart"/>
            <w:r w:rsidRPr="004B271E">
              <w:t>updated_at</w:t>
            </w:r>
            <w:proofErr w:type="spellEnd"/>
          </w:p>
        </w:tc>
        <w:tc>
          <w:tcPr>
            <w:tcW w:w="0" w:type="auto"/>
            <w:hideMark/>
          </w:tcPr>
          <w:p w14:paraId="6CD70B6E" w14:textId="77777777" w:rsidR="004B271E" w:rsidRPr="004B271E" w:rsidRDefault="004B271E" w:rsidP="004B271E">
            <w:pPr>
              <w:spacing w:after="160" w:line="259" w:lineRule="auto"/>
            </w:pPr>
            <w:r w:rsidRPr="004B271E">
              <w:t>TIMESTAMP</w:t>
            </w:r>
          </w:p>
        </w:tc>
        <w:tc>
          <w:tcPr>
            <w:tcW w:w="0" w:type="auto"/>
            <w:hideMark/>
          </w:tcPr>
          <w:p w14:paraId="10DE67FC" w14:textId="77777777" w:rsidR="004B271E" w:rsidRPr="004B271E" w:rsidRDefault="004B271E" w:rsidP="004B271E">
            <w:pPr>
              <w:spacing w:after="160" w:line="259" w:lineRule="auto"/>
            </w:pPr>
            <w:r w:rsidRPr="004B271E">
              <w:t>DEFAULT CURRENT_TIMESTAMP ON UPDATE CURRENT_TIMESTAMP</w:t>
            </w:r>
          </w:p>
        </w:tc>
        <w:tc>
          <w:tcPr>
            <w:tcW w:w="0" w:type="auto"/>
            <w:hideMark/>
          </w:tcPr>
          <w:p w14:paraId="3F47F8A7" w14:textId="77777777" w:rsidR="004B271E" w:rsidRPr="004B271E" w:rsidRDefault="004B271E" w:rsidP="004B271E">
            <w:pPr>
              <w:spacing w:after="160" w:line="259" w:lineRule="auto"/>
            </w:pPr>
            <w:r w:rsidRPr="004B271E">
              <w:t>Last update time</w:t>
            </w:r>
          </w:p>
        </w:tc>
      </w:tr>
    </w:tbl>
    <w:p w14:paraId="6EAE5C90" w14:textId="77777777" w:rsidR="004B271E" w:rsidRPr="004B271E" w:rsidRDefault="00000000" w:rsidP="004B271E">
      <w:r>
        <w:pict w14:anchorId="6AE9632E">
          <v:rect id="_x0000_i1061" style="width:0;height:1.5pt" o:hralign="center" o:hrstd="t" o:hr="t" fillcolor="#a0a0a0" stroked="f"/>
        </w:pict>
      </w:r>
    </w:p>
    <w:p w14:paraId="3221F2F4" w14:textId="77777777" w:rsidR="004B271E" w:rsidRPr="004B271E" w:rsidRDefault="004B271E" w:rsidP="004B271E">
      <w:pPr>
        <w:rPr>
          <w:b/>
          <w:bCs/>
        </w:rPr>
      </w:pPr>
      <w:r w:rsidRPr="004B271E">
        <w:rPr>
          <w:b/>
          <w:bCs/>
        </w:rPr>
        <w:t>14. Complaint</w:t>
      </w:r>
    </w:p>
    <w:tbl>
      <w:tblPr>
        <w:tblStyle w:val="TableGrid"/>
        <w:tblW w:w="0" w:type="auto"/>
        <w:tblLook w:val="04A0" w:firstRow="1" w:lastRow="0" w:firstColumn="1" w:lastColumn="0" w:noHBand="0" w:noVBand="1"/>
      </w:tblPr>
      <w:tblGrid>
        <w:gridCol w:w="1461"/>
        <w:gridCol w:w="1532"/>
        <w:gridCol w:w="3353"/>
        <w:gridCol w:w="4048"/>
      </w:tblGrid>
      <w:tr w:rsidR="004B271E" w:rsidRPr="004B271E" w14:paraId="79E3BFE0" w14:textId="77777777" w:rsidTr="004B271E">
        <w:tc>
          <w:tcPr>
            <w:tcW w:w="0" w:type="auto"/>
            <w:hideMark/>
          </w:tcPr>
          <w:p w14:paraId="5B72512E" w14:textId="77777777" w:rsidR="004B271E" w:rsidRPr="004B271E" w:rsidRDefault="004B271E" w:rsidP="004B271E">
            <w:pPr>
              <w:spacing w:after="160" w:line="259" w:lineRule="auto"/>
              <w:rPr>
                <w:b/>
                <w:bCs/>
              </w:rPr>
            </w:pPr>
            <w:r w:rsidRPr="004B271E">
              <w:rPr>
                <w:b/>
                <w:bCs/>
              </w:rPr>
              <w:t>Field</w:t>
            </w:r>
          </w:p>
        </w:tc>
        <w:tc>
          <w:tcPr>
            <w:tcW w:w="0" w:type="auto"/>
            <w:hideMark/>
          </w:tcPr>
          <w:p w14:paraId="4BA14A0C" w14:textId="77777777" w:rsidR="004B271E" w:rsidRPr="004B271E" w:rsidRDefault="004B271E" w:rsidP="004B271E">
            <w:pPr>
              <w:spacing w:after="160" w:line="259" w:lineRule="auto"/>
              <w:rPr>
                <w:b/>
                <w:bCs/>
              </w:rPr>
            </w:pPr>
            <w:r w:rsidRPr="004B271E">
              <w:rPr>
                <w:b/>
                <w:bCs/>
              </w:rPr>
              <w:t>Data Type</w:t>
            </w:r>
          </w:p>
        </w:tc>
        <w:tc>
          <w:tcPr>
            <w:tcW w:w="0" w:type="auto"/>
            <w:hideMark/>
          </w:tcPr>
          <w:p w14:paraId="05A27D43" w14:textId="77777777" w:rsidR="004B271E" w:rsidRPr="004B271E" w:rsidRDefault="004B271E" w:rsidP="004B271E">
            <w:pPr>
              <w:spacing w:after="160" w:line="259" w:lineRule="auto"/>
              <w:rPr>
                <w:b/>
                <w:bCs/>
              </w:rPr>
            </w:pPr>
            <w:r w:rsidRPr="004B271E">
              <w:rPr>
                <w:b/>
                <w:bCs/>
              </w:rPr>
              <w:t>Constraints</w:t>
            </w:r>
          </w:p>
        </w:tc>
        <w:tc>
          <w:tcPr>
            <w:tcW w:w="0" w:type="auto"/>
            <w:hideMark/>
          </w:tcPr>
          <w:p w14:paraId="45AC3115" w14:textId="77777777" w:rsidR="004B271E" w:rsidRPr="004B271E" w:rsidRDefault="004B271E" w:rsidP="004B271E">
            <w:pPr>
              <w:spacing w:after="160" w:line="259" w:lineRule="auto"/>
              <w:rPr>
                <w:b/>
                <w:bCs/>
              </w:rPr>
            </w:pPr>
            <w:r w:rsidRPr="004B271E">
              <w:rPr>
                <w:b/>
                <w:bCs/>
              </w:rPr>
              <w:t>Description</w:t>
            </w:r>
          </w:p>
        </w:tc>
      </w:tr>
      <w:tr w:rsidR="004B271E" w:rsidRPr="004B271E" w14:paraId="74751838" w14:textId="77777777" w:rsidTr="004B271E">
        <w:tc>
          <w:tcPr>
            <w:tcW w:w="0" w:type="auto"/>
            <w:hideMark/>
          </w:tcPr>
          <w:p w14:paraId="3144FEFE" w14:textId="77777777" w:rsidR="004B271E" w:rsidRPr="004B271E" w:rsidRDefault="004B271E" w:rsidP="004B271E">
            <w:pPr>
              <w:spacing w:after="160" w:line="259" w:lineRule="auto"/>
            </w:pPr>
            <w:proofErr w:type="spellStart"/>
            <w:r w:rsidRPr="004B271E">
              <w:t>complaint_id</w:t>
            </w:r>
            <w:proofErr w:type="spellEnd"/>
          </w:p>
        </w:tc>
        <w:tc>
          <w:tcPr>
            <w:tcW w:w="0" w:type="auto"/>
            <w:hideMark/>
          </w:tcPr>
          <w:p w14:paraId="3EF7319D" w14:textId="77777777" w:rsidR="004B271E" w:rsidRPr="004B271E" w:rsidRDefault="004B271E" w:rsidP="004B271E">
            <w:pPr>
              <w:spacing w:after="160" w:line="259" w:lineRule="auto"/>
            </w:pPr>
            <w:r w:rsidRPr="004B271E">
              <w:t>INT</w:t>
            </w:r>
          </w:p>
        </w:tc>
        <w:tc>
          <w:tcPr>
            <w:tcW w:w="0" w:type="auto"/>
            <w:hideMark/>
          </w:tcPr>
          <w:p w14:paraId="2C37179F" w14:textId="77777777" w:rsidR="004B271E" w:rsidRPr="004B271E" w:rsidRDefault="004B271E" w:rsidP="004B271E">
            <w:pPr>
              <w:spacing w:after="160" w:line="259" w:lineRule="auto"/>
            </w:pPr>
            <w:r w:rsidRPr="004B271E">
              <w:t>Primary Key, Auto Increment</w:t>
            </w:r>
          </w:p>
        </w:tc>
        <w:tc>
          <w:tcPr>
            <w:tcW w:w="0" w:type="auto"/>
            <w:hideMark/>
          </w:tcPr>
          <w:p w14:paraId="58920275" w14:textId="77777777" w:rsidR="004B271E" w:rsidRPr="004B271E" w:rsidRDefault="004B271E" w:rsidP="004B271E">
            <w:pPr>
              <w:spacing w:after="160" w:line="259" w:lineRule="auto"/>
            </w:pPr>
            <w:r w:rsidRPr="004B271E">
              <w:t>Unique ID for each complaint</w:t>
            </w:r>
          </w:p>
        </w:tc>
      </w:tr>
      <w:tr w:rsidR="004B271E" w:rsidRPr="004B271E" w14:paraId="3FBBC2D2" w14:textId="77777777" w:rsidTr="004B271E">
        <w:tc>
          <w:tcPr>
            <w:tcW w:w="0" w:type="auto"/>
            <w:hideMark/>
          </w:tcPr>
          <w:p w14:paraId="4B2F14C1" w14:textId="77777777" w:rsidR="004B271E" w:rsidRPr="004B271E" w:rsidRDefault="004B271E" w:rsidP="004B271E">
            <w:pPr>
              <w:spacing w:after="160" w:line="259" w:lineRule="auto"/>
            </w:pPr>
            <w:proofErr w:type="spellStart"/>
            <w:r w:rsidRPr="004B271E">
              <w:t>voter_id</w:t>
            </w:r>
            <w:proofErr w:type="spellEnd"/>
          </w:p>
        </w:tc>
        <w:tc>
          <w:tcPr>
            <w:tcW w:w="0" w:type="auto"/>
            <w:hideMark/>
          </w:tcPr>
          <w:p w14:paraId="683C060E" w14:textId="77777777" w:rsidR="004B271E" w:rsidRPr="004B271E" w:rsidRDefault="004B271E" w:rsidP="004B271E">
            <w:pPr>
              <w:spacing w:after="160" w:line="259" w:lineRule="auto"/>
            </w:pPr>
            <w:r w:rsidRPr="004B271E">
              <w:t>INT</w:t>
            </w:r>
          </w:p>
        </w:tc>
        <w:tc>
          <w:tcPr>
            <w:tcW w:w="0" w:type="auto"/>
            <w:hideMark/>
          </w:tcPr>
          <w:p w14:paraId="61C12E09" w14:textId="77777777" w:rsidR="004B271E" w:rsidRPr="004B271E" w:rsidRDefault="004B271E" w:rsidP="004B271E">
            <w:pPr>
              <w:spacing w:after="160" w:line="259" w:lineRule="auto"/>
            </w:pPr>
            <w:r w:rsidRPr="004B271E">
              <w:t>Foreign Key (</w:t>
            </w:r>
            <w:proofErr w:type="spellStart"/>
            <w:r w:rsidRPr="004B271E">
              <w:t>Voter.voter_id</w:t>
            </w:r>
            <w:proofErr w:type="spellEnd"/>
            <w:r w:rsidRPr="004B271E">
              <w:t>)</w:t>
            </w:r>
          </w:p>
        </w:tc>
        <w:tc>
          <w:tcPr>
            <w:tcW w:w="0" w:type="auto"/>
            <w:hideMark/>
          </w:tcPr>
          <w:p w14:paraId="4B0FFF23" w14:textId="77777777" w:rsidR="004B271E" w:rsidRPr="004B271E" w:rsidRDefault="004B271E" w:rsidP="004B271E">
            <w:pPr>
              <w:spacing w:after="160" w:line="259" w:lineRule="auto"/>
            </w:pPr>
            <w:r w:rsidRPr="004B271E">
              <w:t>Voter who submitted the complaint</w:t>
            </w:r>
          </w:p>
        </w:tc>
      </w:tr>
      <w:tr w:rsidR="004B271E" w:rsidRPr="004B271E" w14:paraId="332B1943" w14:textId="77777777" w:rsidTr="004B271E">
        <w:tc>
          <w:tcPr>
            <w:tcW w:w="0" w:type="auto"/>
            <w:hideMark/>
          </w:tcPr>
          <w:p w14:paraId="212DDBB7" w14:textId="77777777" w:rsidR="004B271E" w:rsidRPr="004B271E" w:rsidRDefault="004B271E" w:rsidP="004B271E">
            <w:pPr>
              <w:spacing w:after="160" w:line="259" w:lineRule="auto"/>
            </w:pPr>
            <w:proofErr w:type="spellStart"/>
            <w:r w:rsidRPr="004B271E">
              <w:t>election_id</w:t>
            </w:r>
            <w:proofErr w:type="spellEnd"/>
          </w:p>
        </w:tc>
        <w:tc>
          <w:tcPr>
            <w:tcW w:w="0" w:type="auto"/>
            <w:hideMark/>
          </w:tcPr>
          <w:p w14:paraId="7752C4C2" w14:textId="77777777" w:rsidR="004B271E" w:rsidRPr="004B271E" w:rsidRDefault="004B271E" w:rsidP="004B271E">
            <w:pPr>
              <w:spacing w:after="160" w:line="259" w:lineRule="auto"/>
            </w:pPr>
            <w:r w:rsidRPr="004B271E">
              <w:t>INT</w:t>
            </w:r>
          </w:p>
        </w:tc>
        <w:tc>
          <w:tcPr>
            <w:tcW w:w="0" w:type="auto"/>
            <w:hideMark/>
          </w:tcPr>
          <w:p w14:paraId="3D53390B" w14:textId="77777777" w:rsidR="004B271E" w:rsidRPr="004B271E" w:rsidRDefault="004B271E" w:rsidP="004B271E">
            <w:pPr>
              <w:spacing w:after="160" w:line="259" w:lineRule="auto"/>
            </w:pPr>
            <w:r w:rsidRPr="004B271E">
              <w:t>Foreign Key (</w:t>
            </w:r>
            <w:proofErr w:type="spellStart"/>
            <w:r w:rsidRPr="004B271E">
              <w:t>Election.election_id</w:t>
            </w:r>
            <w:proofErr w:type="spellEnd"/>
            <w:r w:rsidRPr="004B271E">
              <w:t>)</w:t>
            </w:r>
          </w:p>
        </w:tc>
        <w:tc>
          <w:tcPr>
            <w:tcW w:w="0" w:type="auto"/>
            <w:hideMark/>
          </w:tcPr>
          <w:p w14:paraId="3CC02A7F" w14:textId="77777777" w:rsidR="004B271E" w:rsidRPr="004B271E" w:rsidRDefault="004B271E" w:rsidP="004B271E">
            <w:pPr>
              <w:spacing w:after="160" w:line="259" w:lineRule="auto"/>
            </w:pPr>
            <w:r w:rsidRPr="004B271E">
              <w:t>Election related to the complaint</w:t>
            </w:r>
          </w:p>
        </w:tc>
      </w:tr>
      <w:tr w:rsidR="004B271E" w:rsidRPr="004B271E" w14:paraId="67875BB3" w14:textId="77777777" w:rsidTr="004B271E">
        <w:tc>
          <w:tcPr>
            <w:tcW w:w="0" w:type="auto"/>
            <w:hideMark/>
          </w:tcPr>
          <w:p w14:paraId="1774F1FD" w14:textId="77777777" w:rsidR="004B271E" w:rsidRPr="004B271E" w:rsidRDefault="004B271E" w:rsidP="004B271E">
            <w:pPr>
              <w:spacing w:after="160" w:line="259" w:lineRule="auto"/>
            </w:pPr>
            <w:r w:rsidRPr="004B271E">
              <w:t>description</w:t>
            </w:r>
          </w:p>
        </w:tc>
        <w:tc>
          <w:tcPr>
            <w:tcW w:w="0" w:type="auto"/>
            <w:hideMark/>
          </w:tcPr>
          <w:p w14:paraId="7C7437CB" w14:textId="77777777" w:rsidR="004B271E" w:rsidRPr="004B271E" w:rsidRDefault="004B271E" w:rsidP="004B271E">
            <w:pPr>
              <w:spacing w:after="160" w:line="259" w:lineRule="auto"/>
            </w:pPr>
            <w:r w:rsidRPr="004B271E">
              <w:t>TEXT</w:t>
            </w:r>
          </w:p>
        </w:tc>
        <w:tc>
          <w:tcPr>
            <w:tcW w:w="0" w:type="auto"/>
            <w:hideMark/>
          </w:tcPr>
          <w:p w14:paraId="118D727E" w14:textId="77777777" w:rsidR="004B271E" w:rsidRPr="004B271E" w:rsidRDefault="004B271E" w:rsidP="004B271E">
            <w:pPr>
              <w:spacing w:after="160" w:line="259" w:lineRule="auto"/>
            </w:pPr>
            <w:r w:rsidRPr="004B271E">
              <w:t>NOT NULL</w:t>
            </w:r>
          </w:p>
        </w:tc>
        <w:tc>
          <w:tcPr>
            <w:tcW w:w="0" w:type="auto"/>
            <w:hideMark/>
          </w:tcPr>
          <w:p w14:paraId="7A6DF61B" w14:textId="77777777" w:rsidR="004B271E" w:rsidRPr="004B271E" w:rsidRDefault="004B271E" w:rsidP="004B271E">
            <w:pPr>
              <w:spacing w:after="160" w:line="259" w:lineRule="auto"/>
            </w:pPr>
            <w:r w:rsidRPr="004B271E">
              <w:t>Complaint details</w:t>
            </w:r>
          </w:p>
        </w:tc>
      </w:tr>
      <w:tr w:rsidR="004B271E" w:rsidRPr="004B271E" w14:paraId="74544285" w14:textId="77777777" w:rsidTr="004B271E">
        <w:tc>
          <w:tcPr>
            <w:tcW w:w="0" w:type="auto"/>
            <w:hideMark/>
          </w:tcPr>
          <w:p w14:paraId="4ED5BF76" w14:textId="77777777" w:rsidR="004B271E" w:rsidRPr="004B271E" w:rsidRDefault="004B271E" w:rsidP="004B271E">
            <w:pPr>
              <w:spacing w:after="160" w:line="259" w:lineRule="auto"/>
            </w:pPr>
            <w:r w:rsidRPr="004B271E">
              <w:t>status</w:t>
            </w:r>
          </w:p>
        </w:tc>
        <w:tc>
          <w:tcPr>
            <w:tcW w:w="0" w:type="auto"/>
            <w:hideMark/>
          </w:tcPr>
          <w:p w14:paraId="791EFF1C" w14:textId="77777777" w:rsidR="004B271E" w:rsidRPr="004B271E" w:rsidRDefault="004B271E" w:rsidP="004B271E">
            <w:pPr>
              <w:spacing w:after="160" w:line="259" w:lineRule="auto"/>
            </w:pPr>
            <w:proofErr w:type="gramStart"/>
            <w:r w:rsidRPr="004B271E">
              <w:t>VARCHAR(</w:t>
            </w:r>
            <w:proofErr w:type="gramEnd"/>
            <w:r w:rsidRPr="004B271E">
              <w:t>50)</w:t>
            </w:r>
          </w:p>
        </w:tc>
        <w:tc>
          <w:tcPr>
            <w:tcW w:w="0" w:type="auto"/>
            <w:hideMark/>
          </w:tcPr>
          <w:p w14:paraId="352DCEEE" w14:textId="77777777" w:rsidR="004B271E" w:rsidRPr="004B271E" w:rsidRDefault="004B271E" w:rsidP="004B271E">
            <w:pPr>
              <w:spacing w:after="160" w:line="259" w:lineRule="auto"/>
            </w:pPr>
            <w:r w:rsidRPr="004B271E">
              <w:t>NOT NULL</w:t>
            </w:r>
          </w:p>
        </w:tc>
        <w:tc>
          <w:tcPr>
            <w:tcW w:w="0" w:type="auto"/>
            <w:hideMark/>
          </w:tcPr>
          <w:p w14:paraId="396860BF" w14:textId="77777777" w:rsidR="004B271E" w:rsidRPr="004B271E" w:rsidRDefault="004B271E" w:rsidP="004B271E">
            <w:pPr>
              <w:spacing w:after="160" w:line="259" w:lineRule="auto"/>
            </w:pPr>
            <w:r w:rsidRPr="004B271E">
              <w:t>Status (e.g., Pending, Resolved)</w:t>
            </w:r>
          </w:p>
        </w:tc>
      </w:tr>
      <w:tr w:rsidR="004B271E" w:rsidRPr="004B271E" w14:paraId="32A84741" w14:textId="77777777" w:rsidTr="004B271E">
        <w:tc>
          <w:tcPr>
            <w:tcW w:w="0" w:type="auto"/>
            <w:hideMark/>
          </w:tcPr>
          <w:p w14:paraId="5F88DEED" w14:textId="77777777" w:rsidR="004B271E" w:rsidRPr="004B271E" w:rsidRDefault="004B271E" w:rsidP="004B271E">
            <w:pPr>
              <w:spacing w:after="160" w:line="259" w:lineRule="auto"/>
            </w:pPr>
            <w:proofErr w:type="spellStart"/>
            <w:r w:rsidRPr="004B271E">
              <w:t>created_at</w:t>
            </w:r>
            <w:proofErr w:type="spellEnd"/>
          </w:p>
        </w:tc>
        <w:tc>
          <w:tcPr>
            <w:tcW w:w="0" w:type="auto"/>
            <w:hideMark/>
          </w:tcPr>
          <w:p w14:paraId="20DD189E" w14:textId="77777777" w:rsidR="004B271E" w:rsidRPr="004B271E" w:rsidRDefault="004B271E" w:rsidP="004B271E">
            <w:pPr>
              <w:spacing w:after="160" w:line="259" w:lineRule="auto"/>
            </w:pPr>
            <w:r w:rsidRPr="004B271E">
              <w:t>TIMESTAMP</w:t>
            </w:r>
          </w:p>
        </w:tc>
        <w:tc>
          <w:tcPr>
            <w:tcW w:w="0" w:type="auto"/>
            <w:hideMark/>
          </w:tcPr>
          <w:p w14:paraId="5D063C2A" w14:textId="77777777" w:rsidR="004B271E" w:rsidRPr="004B271E" w:rsidRDefault="004B271E" w:rsidP="004B271E">
            <w:pPr>
              <w:spacing w:after="160" w:line="259" w:lineRule="auto"/>
            </w:pPr>
            <w:r w:rsidRPr="004B271E">
              <w:t>DEFAULT CURRENT_TIMESTAMP</w:t>
            </w:r>
          </w:p>
        </w:tc>
        <w:tc>
          <w:tcPr>
            <w:tcW w:w="0" w:type="auto"/>
            <w:hideMark/>
          </w:tcPr>
          <w:p w14:paraId="533EFE22" w14:textId="77777777" w:rsidR="004B271E" w:rsidRPr="004B271E" w:rsidRDefault="004B271E" w:rsidP="004B271E">
            <w:pPr>
              <w:spacing w:after="160" w:line="259" w:lineRule="auto"/>
            </w:pPr>
            <w:r w:rsidRPr="004B271E">
              <w:t>Time when the complaint was submitted</w:t>
            </w:r>
          </w:p>
        </w:tc>
      </w:tr>
      <w:tr w:rsidR="004B271E" w:rsidRPr="004B271E" w14:paraId="2381527F" w14:textId="77777777" w:rsidTr="004B271E">
        <w:tc>
          <w:tcPr>
            <w:tcW w:w="0" w:type="auto"/>
            <w:hideMark/>
          </w:tcPr>
          <w:p w14:paraId="7CC2477A" w14:textId="77777777" w:rsidR="004B271E" w:rsidRPr="004B271E" w:rsidRDefault="004B271E" w:rsidP="004B271E">
            <w:pPr>
              <w:spacing w:after="160" w:line="259" w:lineRule="auto"/>
            </w:pPr>
            <w:proofErr w:type="spellStart"/>
            <w:r w:rsidRPr="004B271E">
              <w:t>resolved_at</w:t>
            </w:r>
            <w:proofErr w:type="spellEnd"/>
          </w:p>
        </w:tc>
        <w:tc>
          <w:tcPr>
            <w:tcW w:w="0" w:type="auto"/>
            <w:hideMark/>
          </w:tcPr>
          <w:p w14:paraId="443CFC5F" w14:textId="77777777" w:rsidR="004B271E" w:rsidRPr="004B271E" w:rsidRDefault="004B271E" w:rsidP="004B271E">
            <w:pPr>
              <w:spacing w:after="160" w:line="259" w:lineRule="auto"/>
            </w:pPr>
            <w:r w:rsidRPr="004B271E">
              <w:t>TIMESTAMP</w:t>
            </w:r>
          </w:p>
        </w:tc>
        <w:tc>
          <w:tcPr>
            <w:tcW w:w="0" w:type="auto"/>
            <w:hideMark/>
          </w:tcPr>
          <w:p w14:paraId="72AA9576" w14:textId="77777777" w:rsidR="004B271E" w:rsidRPr="004B271E" w:rsidRDefault="004B271E" w:rsidP="004B271E">
            <w:pPr>
              <w:spacing w:after="160" w:line="259" w:lineRule="auto"/>
            </w:pPr>
            <w:r w:rsidRPr="004B271E">
              <w:t>NULL</w:t>
            </w:r>
          </w:p>
        </w:tc>
        <w:tc>
          <w:tcPr>
            <w:tcW w:w="0" w:type="auto"/>
            <w:hideMark/>
          </w:tcPr>
          <w:p w14:paraId="1534BE9D" w14:textId="77777777" w:rsidR="004B271E" w:rsidRPr="004B271E" w:rsidRDefault="004B271E" w:rsidP="004B271E">
            <w:pPr>
              <w:spacing w:after="160" w:line="259" w:lineRule="auto"/>
            </w:pPr>
            <w:r w:rsidRPr="004B271E">
              <w:t>Time when the complaint was resolved</w:t>
            </w:r>
          </w:p>
        </w:tc>
      </w:tr>
    </w:tbl>
    <w:p w14:paraId="33469439" w14:textId="77777777" w:rsidR="004B271E" w:rsidRPr="004B271E" w:rsidRDefault="00000000" w:rsidP="004B271E">
      <w:r>
        <w:pict w14:anchorId="168EC9C9">
          <v:rect id="_x0000_i1062" style="width:0;height:1.5pt" o:hralign="center" o:hrstd="t" o:hr="t" fillcolor="#a0a0a0" stroked="f"/>
        </w:pict>
      </w:r>
    </w:p>
    <w:p w14:paraId="35B1307D" w14:textId="77777777" w:rsidR="004B271E" w:rsidRPr="004B271E" w:rsidRDefault="004B271E" w:rsidP="004B271E">
      <w:pPr>
        <w:rPr>
          <w:b/>
          <w:bCs/>
        </w:rPr>
      </w:pPr>
      <w:r w:rsidRPr="004B271E">
        <w:rPr>
          <w:b/>
          <w:bCs/>
        </w:rPr>
        <w:t>15. Campaign</w:t>
      </w:r>
    </w:p>
    <w:tbl>
      <w:tblPr>
        <w:tblStyle w:val="TableGrid"/>
        <w:tblW w:w="0" w:type="auto"/>
        <w:tblLook w:val="04A0" w:firstRow="1" w:lastRow="0" w:firstColumn="1" w:lastColumn="0" w:noHBand="0" w:noVBand="1"/>
      </w:tblPr>
      <w:tblGrid>
        <w:gridCol w:w="1446"/>
        <w:gridCol w:w="1650"/>
        <w:gridCol w:w="4731"/>
        <w:gridCol w:w="2795"/>
      </w:tblGrid>
      <w:tr w:rsidR="004B271E" w:rsidRPr="004B271E" w14:paraId="41AAC270" w14:textId="77777777" w:rsidTr="004B271E">
        <w:tc>
          <w:tcPr>
            <w:tcW w:w="0" w:type="auto"/>
            <w:hideMark/>
          </w:tcPr>
          <w:p w14:paraId="699E06D2" w14:textId="77777777" w:rsidR="004B271E" w:rsidRPr="004B271E" w:rsidRDefault="004B271E" w:rsidP="004B271E">
            <w:pPr>
              <w:spacing w:after="160" w:line="259" w:lineRule="auto"/>
              <w:rPr>
                <w:b/>
                <w:bCs/>
              </w:rPr>
            </w:pPr>
            <w:r w:rsidRPr="004B271E">
              <w:rPr>
                <w:b/>
                <w:bCs/>
              </w:rPr>
              <w:t>Field</w:t>
            </w:r>
          </w:p>
        </w:tc>
        <w:tc>
          <w:tcPr>
            <w:tcW w:w="0" w:type="auto"/>
            <w:hideMark/>
          </w:tcPr>
          <w:p w14:paraId="6E789734" w14:textId="77777777" w:rsidR="004B271E" w:rsidRPr="004B271E" w:rsidRDefault="004B271E" w:rsidP="004B271E">
            <w:pPr>
              <w:spacing w:after="160" w:line="259" w:lineRule="auto"/>
              <w:rPr>
                <w:b/>
                <w:bCs/>
              </w:rPr>
            </w:pPr>
            <w:r w:rsidRPr="004B271E">
              <w:rPr>
                <w:b/>
                <w:bCs/>
              </w:rPr>
              <w:t>Data Type</w:t>
            </w:r>
          </w:p>
        </w:tc>
        <w:tc>
          <w:tcPr>
            <w:tcW w:w="0" w:type="auto"/>
            <w:hideMark/>
          </w:tcPr>
          <w:p w14:paraId="234D9BD4" w14:textId="77777777" w:rsidR="004B271E" w:rsidRPr="004B271E" w:rsidRDefault="004B271E" w:rsidP="004B271E">
            <w:pPr>
              <w:spacing w:after="160" w:line="259" w:lineRule="auto"/>
              <w:rPr>
                <w:b/>
                <w:bCs/>
              </w:rPr>
            </w:pPr>
            <w:r w:rsidRPr="004B271E">
              <w:rPr>
                <w:b/>
                <w:bCs/>
              </w:rPr>
              <w:t>Constraints</w:t>
            </w:r>
          </w:p>
        </w:tc>
        <w:tc>
          <w:tcPr>
            <w:tcW w:w="0" w:type="auto"/>
            <w:hideMark/>
          </w:tcPr>
          <w:p w14:paraId="735FEA41" w14:textId="77777777" w:rsidR="004B271E" w:rsidRPr="004B271E" w:rsidRDefault="004B271E" w:rsidP="004B271E">
            <w:pPr>
              <w:spacing w:after="160" w:line="259" w:lineRule="auto"/>
              <w:rPr>
                <w:b/>
                <w:bCs/>
              </w:rPr>
            </w:pPr>
            <w:r w:rsidRPr="004B271E">
              <w:rPr>
                <w:b/>
                <w:bCs/>
              </w:rPr>
              <w:t>Description</w:t>
            </w:r>
          </w:p>
        </w:tc>
      </w:tr>
      <w:tr w:rsidR="004B271E" w:rsidRPr="004B271E" w14:paraId="7197D9F4" w14:textId="77777777" w:rsidTr="004B271E">
        <w:tc>
          <w:tcPr>
            <w:tcW w:w="0" w:type="auto"/>
            <w:hideMark/>
          </w:tcPr>
          <w:p w14:paraId="4EF22238" w14:textId="77777777" w:rsidR="004B271E" w:rsidRPr="004B271E" w:rsidRDefault="004B271E" w:rsidP="004B271E">
            <w:pPr>
              <w:spacing w:after="160" w:line="259" w:lineRule="auto"/>
            </w:pPr>
            <w:proofErr w:type="spellStart"/>
            <w:r w:rsidRPr="004B271E">
              <w:t>campaign_id</w:t>
            </w:r>
            <w:proofErr w:type="spellEnd"/>
          </w:p>
        </w:tc>
        <w:tc>
          <w:tcPr>
            <w:tcW w:w="0" w:type="auto"/>
            <w:hideMark/>
          </w:tcPr>
          <w:p w14:paraId="3A17AEE3" w14:textId="77777777" w:rsidR="004B271E" w:rsidRPr="004B271E" w:rsidRDefault="004B271E" w:rsidP="004B271E">
            <w:pPr>
              <w:spacing w:after="160" w:line="259" w:lineRule="auto"/>
            </w:pPr>
            <w:r w:rsidRPr="004B271E">
              <w:t>INT</w:t>
            </w:r>
          </w:p>
        </w:tc>
        <w:tc>
          <w:tcPr>
            <w:tcW w:w="0" w:type="auto"/>
            <w:hideMark/>
          </w:tcPr>
          <w:p w14:paraId="399D0D90" w14:textId="77777777" w:rsidR="004B271E" w:rsidRPr="004B271E" w:rsidRDefault="004B271E" w:rsidP="004B271E">
            <w:pPr>
              <w:spacing w:after="160" w:line="259" w:lineRule="auto"/>
            </w:pPr>
            <w:r w:rsidRPr="004B271E">
              <w:t>Primary Key, Auto Increment</w:t>
            </w:r>
          </w:p>
        </w:tc>
        <w:tc>
          <w:tcPr>
            <w:tcW w:w="0" w:type="auto"/>
            <w:hideMark/>
          </w:tcPr>
          <w:p w14:paraId="591E11A5" w14:textId="77777777" w:rsidR="004B271E" w:rsidRPr="004B271E" w:rsidRDefault="004B271E" w:rsidP="004B271E">
            <w:pPr>
              <w:spacing w:after="160" w:line="259" w:lineRule="auto"/>
            </w:pPr>
            <w:r w:rsidRPr="004B271E">
              <w:t>Unique ID for each campaign</w:t>
            </w:r>
          </w:p>
        </w:tc>
      </w:tr>
      <w:tr w:rsidR="004B271E" w:rsidRPr="004B271E" w14:paraId="552CBF21" w14:textId="77777777" w:rsidTr="004B271E">
        <w:tc>
          <w:tcPr>
            <w:tcW w:w="0" w:type="auto"/>
            <w:hideMark/>
          </w:tcPr>
          <w:p w14:paraId="69915EDF" w14:textId="77777777" w:rsidR="004B271E" w:rsidRPr="004B271E" w:rsidRDefault="004B271E" w:rsidP="004B271E">
            <w:pPr>
              <w:spacing w:after="160" w:line="259" w:lineRule="auto"/>
            </w:pPr>
            <w:proofErr w:type="spellStart"/>
            <w:r w:rsidRPr="004B271E">
              <w:t>candidate_id</w:t>
            </w:r>
            <w:proofErr w:type="spellEnd"/>
          </w:p>
        </w:tc>
        <w:tc>
          <w:tcPr>
            <w:tcW w:w="0" w:type="auto"/>
            <w:hideMark/>
          </w:tcPr>
          <w:p w14:paraId="08F18D52" w14:textId="77777777" w:rsidR="004B271E" w:rsidRPr="004B271E" w:rsidRDefault="004B271E" w:rsidP="004B271E">
            <w:pPr>
              <w:spacing w:after="160" w:line="259" w:lineRule="auto"/>
            </w:pPr>
            <w:r w:rsidRPr="004B271E">
              <w:t>INT</w:t>
            </w:r>
          </w:p>
        </w:tc>
        <w:tc>
          <w:tcPr>
            <w:tcW w:w="0" w:type="auto"/>
            <w:hideMark/>
          </w:tcPr>
          <w:p w14:paraId="35C74361" w14:textId="77777777" w:rsidR="004B271E" w:rsidRPr="004B271E" w:rsidRDefault="004B271E" w:rsidP="004B271E">
            <w:pPr>
              <w:spacing w:after="160" w:line="259" w:lineRule="auto"/>
            </w:pPr>
            <w:r w:rsidRPr="004B271E">
              <w:t>Foreign Key (</w:t>
            </w:r>
            <w:proofErr w:type="spellStart"/>
            <w:r w:rsidRPr="004B271E">
              <w:t>Candidate.candidate_id</w:t>
            </w:r>
            <w:proofErr w:type="spellEnd"/>
            <w:r w:rsidRPr="004B271E">
              <w:t>)</w:t>
            </w:r>
          </w:p>
        </w:tc>
        <w:tc>
          <w:tcPr>
            <w:tcW w:w="0" w:type="auto"/>
            <w:hideMark/>
          </w:tcPr>
          <w:p w14:paraId="3870A9BE" w14:textId="77777777" w:rsidR="004B271E" w:rsidRPr="004B271E" w:rsidRDefault="004B271E" w:rsidP="004B271E">
            <w:pPr>
              <w:spacing w:after="160" w:line="259" w:lineRule="auto"/>
            </w:pPr>
            <w:r w:rsidRPr="004B271E">
              <w:t>Candidate associated with the campaign</w:t>
            </w:r>
          </w:p>
        </w:tc>
      </w:tr>
      <w:tr w:rsidR="004B271E" w:rsidRPr="004B271E" w14:paraId="12BDDE08" w14:textId="77777777" w:rsidTr="004B271E">
        <w:tc>
          <w:tcPr>
            <w:tcW w:w="0" w:type="auto"/>
            <w:hideMark/>
          </w:tcPr>
          <w:p w14:paraId="30AD3E6A" w14:textId="77777777" w:rsidR="004B271E" w:rsidRPr="004B271E" w:rsidRDefault="004B271E" w:rsidP="004B271E">
            <w:pPr>
              <w:spacing w:after="160" w:line="259" w:lineRule="auto"/>
            </w:pPr>
            <w:r w:rsidRPr="004B271E">
              <w:t>title</w:t>
            </w:r>
          </w:p>
        </w:tc>
        <w:tc>
          <w:tcPr>
            <w:tcW w:w="0" w:type="auto"/>
            <w:hideMark/>
          </w:tcPr>
          <w:p w14:paraId="014031CB" w14:textId="77777777" w:rsidR="004B271E" w:rsidRPr="004B271E" w:rsidRDefault="004B271E" w:rsidP="004B271E">
            <w:pPr>
              <w:spacing w:after="160" w:line="259" w:lineRule="auto"/>
            </w:pPr>
            <w:proofErr w:type="gramStart"/>
            <w:r w:rsidRPr="004B271E">
              <w:t>VARCHAR(</w:t>
            </w:r>
            <w:proofErr w:type="gramEnd"/>
            <w:r w:rsidRPr="004B271E">
              <w:t>100)</w:t>
            </w:r>
          </w:p>
        </w:tc>
        <w:tc>
          <w:tcPr>
            <w:tcW w:w="0" w:type="auto"/>
            <w:hideMark/>
          </w:tcPr>
          <w:p w14:paraId="16C2DE96" w14:textId="77777777" w:rsidR="004B271E" w:rsidRPr="004B271E" w:rsidRDefault="004B271E" w:rsidP="004B271E">
            <w:pPr>
              <w:spacing w:after="160" w:line="259" w:lineRule="auto"/>
            </w:pPr>
            <w:r w:rsidRPr="004B271E">
              <w:t>NOT NULL</w:t>
            </w:r>
          </w:p>
        </w:tc>
        <w:tc>
          <w:tcPr>
            <w:tcW w:w="0" w:type="auto"/>
            <w:hideMark/>
          </w:tcPr>
          <w:p w14:paraId="4CE1EFEB" w14:textId="77777777" w:rsidR="004B271E" w:rsidRPr="004B271E" w:rsidRDefault="004B271E" w:rsidP="004B271E">
            <w:pPr>
              <w:spacing w:after="160" w:line="259" w:lineRule="auto"/>
            </w:pPr>
            <w:r w:rsidRPr="004B271E">
              <w:t>Title of the campaign</w:t>
            </w:r>
          </w:p>
        </w:tc>
      </w:tr>
      <w:tr w:rsidR="004B271E" w:rsidRPr="004B271E" w14:paraId="2BCFBEE7" w14:textId="77777777" w:rsidTr="004B271E">
        <w:tc>
          <w:tcPr>
            <w:tcW w:w="0" w:type="auto"/>
            <w:hideMark/>
          </w:tcPr>
          <w:p w14:paraId="18FB9800" w14:textId="77777777" w:rsidR="004B271E" w:rsidRPr="004B271E" w:rsidRDefault="004B271E" w:rsidP="004B271E">
            <w:pPr>
              <w:spacing w:after="160" w:line="259" w:lineRule="auto"/>
            </w:pPr>
            <w:r w:rsidRPr="004B271E">
              <w:lastRenderedPageBreak/>
              <w:t>description</w:t>
            </w:r>
          </w:p>
        </w:tc>
        <w:tc>
          <w:tcPr>
            <w:tcW w:w="0" w:type="auto"/>
            <w:hideMark/>
          </w:tcPr>
          <w:p w14:paraId="0702E93B" w14:textId="77777777" w:rsidR="004B271E" w:rsidRPr="004B271E" w:rsidRDefault="004B271E" w:rsidP="004B271E">
            <w:pPr>
              <w:spacing w:after="160" w:line="259" w:lineRule="auto"/>
            </w:pPr>
            <w:r w:rsidRPr="004B271E">
              <w:t>TEXT</w:t>
            </w:r>
          </w:p>
        </w:tc>
        <w:tc>
          <w:tcPr>
            <w:tcW w:w="0" w:type="auto"/>
            <w:hideMark/>
          </w:tcPr>
          <w:p w14:paraId="15BA3CE0" w14:textId="77777777" w:rsidR="004B271E" w:rsidRPr="004B271E" w:rsidRDefault="004B271E" w:rsidP="004B271E">
            <w:pPr>
              <w:spacing w:after="160" w:line="259" w:lineRule="auto"/>
            </w:pPr>
            <w:r w:rsidRPr="004B271E">
              <w:t>NULL</w:t>
            </w:r>
          </w:p>
        </w:tc>
        <w:tc>
          <w:tcPr>
            <w:tcW w:w="0" w:type="auto"/>
            <w:hideMark/>
          </w:tcPr>
          <w:p w14:paraId="24BE18F2" w14:textId="77777777" w:rsidR="004B271E" w:rsidRPr="004B271E" w:rsidRDefault="004B271E" w:rsidP="004B271E">
            <w:pPr>
              <w:spacing w:after="160" w:line="259" w:lineRule="auto"/>
            </w:pPr>
            <w:r w:rsidRPr="004B271E">
              <w:t>Campaign description</w:t>
            </w:r>
          </w:p>
        </w:tc>
      </w:tr>
      <w:tr w:rsidR="004B271E" w:rsidRPr="004B271E" w14:paraId="1616DE38" w14:textId="77777777" w:rsidTr="004B271E">
        <w:tc>
          <w:tcPr>
            <w:tcW w:w="0" w:type="auto"/>
            <w:hideMark/>
          </w:tcPr>
          <w:p w14:paraId="5BDB663A" w14:textId="77777777" w:rsidR="004B271E" w:rsidRPr="004B271E" w:rsidRDefault="004B271E" w:rsidP="004B271E">
            <w:pPr>
              <w:spacing w:after="160" w:line="259" w:lineRule="auto"/>
            </w:pPr>
            <w:proofErr w:type="spellStart"/>
            <w:r w:rsidRPr="004B271E">
              <w:t>start_date</w:t>
            </w:r>
            <w:proofErr w:type="spellEnd"/>
          </w:p>
        </w:tc>
        <w:tc>
          <w:tcPr>
            <w:tcW w:w="0" w:type="auto"/>
            <w:hideMark/>
          </w:tcPr>
          <w:p w14:paraId="0AEDB5C3" w14:textId="77777777" w:rsidR="004B271E" w:rsidRPr="004B271E" w:rsidRDefault="004B271E" w:rsidP="004B271E">
            <w:pPr>
              <w:spacing w:after="160" w:line="259" w:lineRule="auto"/>
            </w:pPr>
            <w:r w:rsidRPr="004B271E">
              <w:t>DATE</w:t>
            </w:r>
          </w:p>
        </w:tc>
        <w:tc>
          <w:tcPr>
            <w:tcW w:w="0" w:type="auto"/>
            <w:hideMark/>
          </w:tcPr>
          <w:p w14:paraId="5C62A286" w14:textId="77777777" w:rsidR="004B271E" w:rsidRPr="004B271E" w:rsidRDefault="004B271E" w:rsidP="004B271E">
            <w:pPr>
              <w:spacing w:after="160" w:line="259" w:lineRule="auto"/>
            </w:pPr>
            <w:r w:rsidRPr="004B271E">
              <w:t>NOT NULL</w:t>
            </w:r>
          </w:p>
        </w:tc>
        <w:tc>
          <w:tcPr>
            <w:tcW w:w="0" w:type="auto"/>
            <w:hideMark/>
          </w:tcPr>
          <w:p w14:paraId="4F01E0B8" w14:textId="77777777" w:rsidR="004B271E" w:rsidRPr="004B271E" w:rsidRDefault="004B271E" w:rsidP="004B271E">
            <w:pPr>
              <w:spacing w:after="160" w:line="259" w:lineRule="auto"/>
            </w:pPr>
            <w:r w:rsidRPr="004B271E">
              <w:t>Campaign start date</w:t>
            </w:r>
          </w:p>
        </w:tc>
      </w:tr>
      <w:tr w:rsidR="004B271E" w:rsidRPr="004B271E" w14:paraId="4A38DEDE" w14:textId="77777777" w:rsidTr="004B271E">
        <w:tc>
          <w:tcPr>
            <w:tcW w:w="0" w:type="auto"/>
            <w:hideMark/>
          </w:tcPr>
          <w:p w14:paraId="0657C8FD" w14:textId="77777777" w:rsidR="004B271E" w:rsidRPr="004B271E" w:rsidRDefault="004B271E" w:rsidP="004B271E">
            <w:pPr>
              <w:spacing w:after="160" w:line="259" w:lineRule="auto"/>
            </w:pPr>
            <w:proofErr w:type="spellStart"/>
            <w:r w:rsidRPr="004B271E">
              <w:t>end_date</w:t>
            </w:r>
            <w:proofErr w:type="spellEnd"/>
          </w:p>
        </w:tc>
        <w:tc>
          <w:tcPr>
            <w:tcW w:w="0" w:type="auto"/>
            <w:hideMark/>
          </w:tcPr>
          <w:p w14:paraId="70C63FB0" w14:textId="77777777" w:rsidR="004B271E" w:rsidRPr="004B271E" w:rsidRDefault="004B271E" w:rsidP="004B271E">
            <w:pPr>
              <w:spacing w:after="160" w:line="259" w:lineRule="auto"/>
            </w:pPr>
            <w:r w:rsidRPr="004B271E">
              <w:t>DATE</w:t>
            </w:r>
          </w:p>
        </w:tc>
        <w:tc>
          <w:tcPr>
            <w:tcW w:w="0" w:type="auto"/>
            <w:hideMark/>
          </w:tcPr>
          <w:p w14:paraId="00864278" w14:textId="77777777" w:rsidR="004B271E" w:rsidRPr="004B271E" w:rsidRDefault="004B271E" w:rsidP="004B271E">
            <w:pPr>
              <w:spacing w:after="160" w:line="259" w:lineRule="auto"/>
            </w:pPr>
            <w:r w:rsidRPr="004B271E">
              <w:t>NOT NULL</w:t>
            </w:r>
          </w:p>
        </w:tc>
        <w:tc>
          <w:tcPr>
            <w:tcW w:w="0" w:type="auto"/>
            <w:hideMark/>
          </w:tcPr>
          <w:p w14:paraId="39B0AF11" w14:textId="77777777" w:rsidR="004B271E" w:rsidRPr="004B271E" w:rsidRDefault="004B271E" w:rsidP="004B271E">
            <w:pPr>
              <w:spacing w:after="160" w:line="259" w:lineRule="auto"/>
            </w:pPr>
            <w:r w:rsidRPr="004B271E">
              <w:t>Campaign end date</w:t>
            </w:r>
          </w:p>
        </w:tc>
      </w:tr>
      <w:tr w:rsidR="004B271E" w:rsidRPr="004B271E" w14:paraId="75DB671C" w14:textId="77777777" w:rsidTr="004B271E">
        <w:tc>
          <w:tcPr>
            <w:tcW w:w="0" w:type="auto"/>
            <w:hideMark/>
          </w:tcPr>
          <w:p w14:paraId="02CAB8BA" w14:textId="77777777" w:rsidR="004B271E" w:rsidRPr="004B271E" w:rsidRDefault="004B271E" w:rsidP="004B271E">
            <w:pPr>
              <w:spacing w:after="160" w:line="259" w:lineRule="auto"/>
            </w:pPr>
            <w:proofErr w:type="spellStart"/>
            <w:r w:rsidRPr="004B271E">
              <w:t>created_at</w:t>
            </w:r>
            <w:proofErr w:type="spellEnd"/>
          </w:p>
        </w:tc>
        <w:tc>
          <w:tcPr>
            <w:tcW w:w="0" w:type="auto"/>
            <w:hideMark/>
          </w:tcPr>
          <w:p w14:paraId="361D7563" w14:textId="77777777" w:rsidR="004B271E" w:rsidRPr="004B271E" w:rsidRDefault="004B271E" w:rsidP="004B271E">
            <w:pPr>
              <w:spacing w:after="160" w:line="259" w:lineRule="auto"/>
            </w:pPr>
            <w:r w:rsidRPr="004B271E">
              <w:t>TIMESTAMP</w:t>
            </w:r>
          </w:p>
        </w:tc>
        <w:tc>
          <w:tcPr>
            <w:tcW w:w="0" w:type="auto"/>
            <w:hideMark/>
          </w:tcPr>
          <w:p w14:paraId="232D2B30" w14:textId="77777777" w:rsidR="004B271E" w:rsidRPr="004B271E" w:rsidRDefault="004B271E" w:rsidP="004B271E">
            <w:pPr>
              <w:spacing w:after="160" w:line="259" w:lineRule="auto"/>
            </w:pPr>
            <w:r w:rsidRPr="004B271E">
              <w:t>DEFAULT CURRENT_TIMESTAMP</w:t>
            </w:r>
          </w:p>
        </w:tc>
        <w:tc>
          <w:tcPr>
            <w:tcW w:w="0" w:type="auto"/>
            <w:hideMark/>
          </w:tcPr>
          <w:p w14:paraId="16DEA137" w14:textId="77777777" w:rsidR="004B271E" w:rsidRPr="004B271E" w:rsidRDefault="004B271E" w:rsidP="004B271E">
            <w:pPr>
              <w:spacing w:after="160" w:line="259" w:lineRule="auto"/>
            </w:pPr>
            <w:r w:rsidRPr="004B271E">
              <w:t>Record creation time</w:t>
            </w:r>
          </w:p>
        </w:tc>
      </w:tr>
      <w:tr w:rsidR="004B271E" w:rsidRPr="004B271E" w14:paraId="1E45F062" w14:textId="77777777" w:rsidTr="004B271E">
        <w:tc>
          <w:tcPr>
            <w:tcW w:w="0" w:type="auto"/>
            <w:hideMark/>
          </w:tcPr>
          <w:p w14:paraId="7D0F9CD9" w14:textId="77777777" w:rsidR="004B271E" w:rsidRPr="004B271E" w:rsidRDefault="004B271E" w:rsidP="004B271E">
            <w:pPr>
              <w:spacing w:after="160" w:line="259" w:lineRule="auto"/>
            </w:pPr>
            <w:proofErr w:type="spellStart"/>
            <w:r w:rsidRPr="004B271E">
              <w:t>updated_at</w:t>
            </w:r>
            <w:proofErr w:type="spellEnd"/>
          </w:p>
        </w:tc>
        <w:tc>
          <w:tcPr>
            <w:tcW w:w="0" w:type="auto"/>
            <w:hideMark/>
          </w:tcPr>
          <w:p w14:paraId="5B011E73" w14:textId="77777777" w:rsidR="004B271E" w:rsidRPr="004B271E" w:rsidRDefault="004B271E" w:rsidP="004B271E">
            <w:pPr>
              <w:spacing w:after="160" w:line="259" w:lineRule="auto"/>
            </w:pPr>
            <w:r w:rsidRPr="004B271E">
              <w:t>TIMESTAMP</w:t>
            </w:r>
          </w:p>
        </w:tc>
        <w:tc>
          <w:tcPr>
            <w:tcW w:w="0" w:type="auto"/>
            <w:hideMark/>
          </w:tcPr>
          <w:p w14:paraId="54FA1817" w14:textId="77777777" w:rsidR="004B271E" w:rsidRPr="004B271E" w:rsidRDefault="004B271E" w:rsidP="004B271E">
            <w:pPr>
              <w:spacing w:after="160" w:line="259" w:lineRule="auto"/>
            </w:pPr>
            <w:r w:rsidRPr="004B271E">
              <w:t>DEFAULT CURRENT_TIMESTAMP ON UPDATE CURRENT_TIMESTAMP</w:t>
            </w:r>
          </w:p>
        </w:tc>
        <w:tc>
          <w:tcPr>
            <w:tcW w:w="0" w:type="auto"/>
            <w:hideMark/>
          </w:tcPr>
          <w:p w14:paraId="197AFCEE" w14:textId="77777777" w:rsidR="004B271E" w:rsidRPr="004B271E" w:rsidRDefault="004B271E" w:rsidP="004B271E">
            <w:pPr>
              <w:spacing w:after="160" w:line="259" w:lineRule="auto"/>
            </w:pPr>
            <w:r w:rsidRPr="004B271E">
              <w:t>Last update time</w:t>
            </w:r>
          </w:p>
        </w:tc>
      </w:tr>
    </w:tbl>
    <w:p w14:paraId="7C23A2BC" w14:textId="77777777" w:rsidR="004B271E" w:rsidRPr="004B271E" w:rsidRDefault="00000000" w:rsidP="004B271E">
      <w:r>
        <w:pict w14:anchorId="7EDFD10C">
          <v:rect id="_x0000_i1063" style="width:0;height:1.5pt" o:hralign="center" o:hrstd="t" o:hr="t" fillcolor="#a0a0a0" stroked="f"/>
        </w:pict>
      </w:r>
    </w:p>
    <w:p w14:paraId="7E26FCE8" w14:textId="77777777" w:rsidR="004B271E" w:rsidRPr="004B271E" w:rsidRDefault="004B271E" w:rsidP="004B271E">
      <w:r w:rsidRPr="004B271E">
        <w:t>This is a comprehensive database structure in tabular form for all the entities.</w:t>
      </w:r>
    </w:p>
    <w:p w14:paraId="1B323CB5" w14:textId="77777777" w:rsidR="004B271E" w:rsidRDefault="004B271E"/>
    <w:p w14:paraId="600C74A7" w14:textId="77777777" w:rsidR="00072402" w:rsidRDefault="00072402">
      <w:r>
        <w:br w:type="page"/>
      </w:r>
    </w:p>
    <w:p w14:paraId="094DB359" w14:textId="77777777" w:rsidR="008A6F18" w:rsidRPr="008A6F18" w:rsidRDefault="008A6F18" w:rsidP="008A6F18">
      <w:r w:rsidRPr="008A6F18">
        <w:lastRenderedPageBreak/>
        <w:t xml:space="preserve">The entity relationships for the </w:t>
      </w:r>
      <w:r w:rsidRPr="008A6F18">
        <w:rPr>
          <w:b/>
          <w:bCs/>
        </w:rPr>
        <w:t>E-Governance System</w:t>
      </w:r>
      <w:r w:rsidRPr="008A6F18">
        <w:t xml:space="preserve"> database schema are as follows:</w:t>
      </w:r>
    </w:p>
    <w:p w14:paraId="04E61D1A" w14:textId="77777777" w:rsidR="008A6F18" w:rsidRPr="008A6F18" w:rsidRDefault="008A6F18" w:rsidP="008A6F18">
      <w:pPr>
        <w:rPr>
          <w:b/>
          <w:bCs/>
        </w:rPr>
      </w:pPr>
      <w:r w:rsidRPr="008A6F18">
        <w:rPr>
          <w:b/>
          <w:bCs/>
        </w:rPr>
        <w:t>1. Voter - Election</w:t>
      </w:r>
    </w:p>
    <w:p w14:paraId="0AF711AA" w14:textId="77777777" w:rsidR="008A6F18" w:rsidRPr="008A6F18" w:rsidRDefault="008A6F18" w:rsidP="008A6F18">
      <w:pPr>
        <w:numPr>
          <w:ilvl w:val="0"/>
          <w:numId w:val="32"/>
        </w:numPr>
      </w:pPr>
      <w:r w:rsidRPr="008A6F18">
        <w:rPr>
          <w:b/>
          <w:bCs/>
        </w:rPr>
        <w:t>Relationship</w:t>
      </w:r>
      <w:r w:rsidRPr="008A6F18">
        <w:t>: Many-to-Many</w:t>
      </w:r>
    </w:p>
    <w:p w14:paraId="436D6878" w14:textId="77777777" w:rsidR="008A6F18" w:rsidRPr="008A6F18" w:rsidRDefault="008A6F18" w:rsidP="008A6F18">
      <w:pPr>
        <w:numPr>
          <w:ilvl w:val="0"/>
          <w:numId w:val="32"/>
        </w:numPr>
      </w:pPr>
      <w:r w:rsidRPr="008A6F18">
        <w:rPr>
          <w:b/>
          <w:bCs/>
        </w:rPr>
        <w:t>Details</w:t>
      </w:r>
      <w:r w:rsidRPr="008A6F18">
        <w:t>: A voter can participate in multiple elections, and an election has multiple voters.</w:t>
      </w:r>
    </w:p>
    <w:p w14:paraId="574DA8E5" w14:textId="77777777" w:rsidR="008A6F18" w:rsidRPr="008A6F18" w:rsidRDefault="008A6F18" w:rsidP="008A6F18">
      <w:pPr>
        <w:numPr>
          <w:ilvl w:val="0"/>
          <w:numId w:val="32"/>
        </w:numPr>
      </w:pPr>
      <w:r w:rsidRPr="008A6F18">
        <w:rPr>
          <w:b/>
          <w:bCs/>
        </w:rPr>
        <w:t>Association</w:t>
      </w:r>
      <w:r w:rsidRPr="008A6F18">
        <w:t xml:space="preserve">: This relationship will require an intermediary table, say </w:t>
      </w:r>
      <w:proofErr w:type="spellStart"/>
      <w:r w:rsidRPr="008A6F18">
        <w:t>VoterElection</w:t>
      </w:r>
      <w:proofErr w:type="spellEnd"/>
      <w:r w:rsidRPr="008A6F18">
        <w:t xml:space="preserve">, which will store mappings of </w:t>
      </w:r>
      <w:proofErr w:type="spellStart"/>
      <w:r w:rsidRPr="008A6F18">
        <w:t>voter_id</w:t>
      </w:r>
      <w:proofErr w:type="spellEnd"/>
      <w:r w:rsidRPr="008A6F18">
        <w:t xml:space="preserve"> and </w:t>
      </w:r>
      <w:proofErr w:type="spellStart"/>
      <w:r w:rsidRPr="008A6F18">
        <w:t>election_id</w:t>
      </w:r>
      <w:proofErr w:type="spellEnd"/>
      <w:r w:rsidRPr="008A6F18">
        <w:t>.</w:t>
      </w:r>
    </w:p>
    <w:p w14:paraId="59554935" w14:textId="77777777" w:rsidR="008A6F18" w:rsidRPr="008A6F18" w:rsidRDefault="008A6F18" w:rsidP="008A6F18">
      <w:pPr>
        <w:numPr>
          <w:ilvl w:val="1"/>
          <w:numId w:val="32"/>
        </w:numPr>
      </w:pPr>
      <w:r w:rsidRPr="008A6F18">
        <w:rPr>
          <w:b/>
          <w:bCs/>
        </w:rPr>
        <w:t>Foreign Keys</w:t>
      </w:r>
      <w:r w:rsidRPr="008A6F18">
        <w:t>:</w:t>
      </w:r>
    </w:p>
    <w:p w14:paraId="37E6654C" w14:textId="77777777" w:rsidR="008A6F18" w:rsidRPr="008A6F18" w:rsidRDefault="008A6F18" w:rsidP="008A6F18">
      <w:pPr>
        <w:numPr>
          <w:ilvl w:val="2"/>
          <w:numId w:val="32"/>
        </w:numPr>
      </w:pPr>
      <w:proofErr w:type="spellStart"/>
      <w:r w:rsidRPr="008A6F18">
        <w:t>Voter.voter_id</w:t>
      </w:r>
      <w:proofErr w:type="spellEnd"/>
    </w:p>
    <w:p w14:paraId="1CC8F5CB" w14:textId="77777777" w:rsidR="008A6F18" w:rsidRPr="008A6F18" w:rsidRDefault="008A6F18" w:rsidP="008A6F18">
      <w:pPr>
        <w:numPr>
          <w:ilvl w:val="2"/>
          <w:numId w:val="32"/>
        </w:numPr>
      </w:pPr>
      <w:proofErr w:type="spellStart"/>
      <w:r w:rsidRPr="008A6F18">
        <w:t>Election.election_id</w:t>
      </w:r>
      <w:proofErr w:type="spellEnd"/>
    </w:p>
    <w:p w14:paraId="648A36C6" w14:textId="77777777" w:rsidR="008A6F18" w:rsidRPr="008A6F18" w:rsidRDefault="00000000" w:rsidP="008A6F18">
      <w:r>
        <w:pict w14:anchorId="447146D9">
          <v:rect id="_x0000_i1064" style="width:0;height:1.5pt" o:hralign="center" o:hrstd="t" o:hr="t" fillcolor="#a0a0a0" stroked="f"/>
        </w:pict>
      </w:r>
    </w:p>
    <w:p w14:paraId="25643574" w14:textId="77777777" w:rsidR="008A6F18" w:rsidRPr="008A6F18" w:rsidRDefault="008A6F18" w:rsidP="008A6F18">
      <w:pPr>
        <w:rPr>
          <w:b/>
          <w:bCs/>
        </w:rPr>
      </w:pPr>
      <w:r w:rsidRPr="008A6F18">
        <w:rPr>
          <w:b/>
          <w:bCs/>
        </w:rPr>
        <w:t>2. Voter - Complaint</w:t>
      </w:r>
    </w:p>
    <w:p w14:paraId="10636FB8" w14:textId="77777777" w:rsidR="008A6F18" w:rsidRPr="008A6F18" w:rsidRDefault="008A6F18" w:rsidP="008A6F18">
      <w:pPr>
        <w:numPr>
          <w:ilvl w:val="0"/>
          <w:numId w:val="33"/>
        </w:numPr>
      </w:pPr>
      <w:r w:rsidRPr="008A6F18">
        <w:rPr>
          <w:b/>
          <w:bCs/>
        </w:rPr>
        <w:t>Relationship</w:t>
      </w:r>
      <w:r w:rsidRPr="008A6F18">
        <w:t>: One-to-Many</w:t>
      </w:r>
    </w:p>
    <w:p w14:paraId="51C1B1BF" w14:textId="77777777" w:rsidR="008A6F18" w:rsidRPr="008A6F18" w:rsidRDefault="008A6F18" w:rsidP="008A6F18">
      <w:pPr>
        <w:numPr>
          <w:ilvl w:val="0"/>
          <w:numId w:val="33"/>
        </w:numPr>
      </w:pPr>
      <w:r w:rsidRPr="008A6F18">
        <w:rPr>
          <w:b/>
          <w:bCs/>
        </w:rPr>
        <w:t>Details</w:t>
      </w:r>
      <w:r w:rsidRPr="008A6F18">
        <w:t>: A voter can submit many complaints, but a complaint is linked to only one voter.</w:t>
      </w:r>
    </w:p>
    <w:p w14:paraId="0ECCC64E" w14:textId="77777777" w:rsidR="008A6F18" w:rsidRPr="008A6F18" w:rsidRDefault="008A6F18" w:rsidP="008A6F18">
      <w:pPr>
        <w:numPr>
          <w:ilvl w:val="1"/>
          <w:numId w:val="33"/>
        </w:numPr>
      </w:pPr>
      <w:r w:rsidRPr="008A6F18">
        <w:rPr>
          <w:b/>
          <w:bCs/>
        </w:rPr>
        <w:t>Foreign Key</w:t>
      </w:r>
      <w:r w:rsidRPr="008A6F18">
        <w:t xml:space="preserve">: </w:t>
      </w:r>
      <w:proofErr w:type="spellStart"/>
      <w:r w:rsidRPr="008A6F18">
        <w:t>Complaint.voter_id</w:t>
      </w:r>
      <w:proofErr w:type="spellEnd"/>
      <w:r w:rsidRPr="008A6F18">
        <w:t xml:space="preserve"> → </w:t>
      </w:r>
      <w:proofErr w:type="spellStart"/>
      <w:r w:rsidRPr="008A6F18">
        <w:t>Voter.voter_id</w:t>
      </w:r>
      <w:proofErr w:type="spellEnd"/>
    </w:p>
    <w:p w14:paraId="60E0509C" w14:textId="77777777" w:rsidR="008A6F18" w:rsidRPr="008A6F18" w:rsidRDefault="00000000" w:rsidP="008A6F18">
      <w:r>
        <w:pict w14:anchorId="48B7C135">
          <v:rect id="_x0000_i1065" style="width:0;height:1.5pt" o:hralign="center" o:hrstd="t" o:hr="t" fillcolor="#a0a0a0" stroked="f"/>
        </w:pict>
      </w:r>
    </w:p>
    <w:p w14:paraId="18816C4E" w14:textId="77777777" w:rsidR="008A6F18" w:rsidRPr="008A6F18" w:rsidRDefault="008A6F18" w:rsidP="008A6F18">
      <w:pPr>
        <w:rPr>
          <w:b/>
          <w:bCs/>
        </w:rPr>
      </w:pPr>
      <w:r w:rsidRPr="008A6F18">
        <w:rPr>
          <w:b/>
          <w:bCs/>
        </w:rPr>
        <w:t>3. Election - Complaint</w:t>
      </w:r>
    </w:p>
    <w:p w14:paraId="3824BAF0" w14:textId="77777777" w:rsidR="008A6F18" w:rsidRPr="008A6F18" w:rsidRDefault="008A6F18" w:rsidP="008A6F18">
      <w:pPr>
        <w:numPr>
          <w:ilvl w:val="0"/>
          <w:numId w:val="34"/>
        </w:numPr>
      </w:pPr>
      <w:r w:rsidRPr="008A6F18">
        <w:rPr>
          <w:b/>
          <w:bCs/>
        </w:rPr>
        <w:t>Relationship</w:t>
      </w:r>
      <w:r w:rsidRPr="008A6F18">
        <w:t>: One-to-Many</w:t>
      </w:r>
    </w:p>
    <w:p w14:paraId="7424516A" w14:textId="77777777" w:rsidR="008A6F18" w:rsidRPr="008A6F18" w:rsidRDefault="008A6F18" w:rsidP="008A6F18">
      <w:pPr>
        <w:numPr>
          <w:ilvl w:val="0"/>
          <w:numId w:val="34"/>
        </w:numPr>
      </w:pPr>
      <w:r w:rsidRPr="008A6F18">
        <w:rPr>
          <w:b/>
          <w:bCs/>
        </w:rPr>
        <w:t>Details</w:t>
      </w:r>
      <w:r w:rsidRPr="008A6F18">
        <w:t>: A complaint is raised for a specific election, but each election can have multiple complaints.</w:t>
      </w:r>
    </w:p>
    <w:p w14:paraId="3054539C" w14:textId="77777777" w:rsidR="008A6F18" w:rsidRPr="008A6F18" w:rsidRDefault="008A6F18" w:rsidP="008A6F18">
      <w:pPr>
        <w:numPr>
          <w:ilvl w:val="1"/>
          <w:numId w:val="34"/>
        </w:numPr>
      </w:pPr>
      <w:r w:rsidRPr="008A6F18">
        <w:rPr>
          <w:b/>
          <w:bCs/>
        </w:rPr>
        <w:t>Foreign Key</w:t>
      </w:r>
      <w:r w:rsidRPr="008A6F18">
        <w:t xml:space="preserve">: </w:t>
      </w:r>
      <w:proofErr w:type="spellStart"/>
      <w:r w:rsidRPr="008A6F18">
        <w:t>Complaint.election_id</w:t>
      </w:r>
      <w:proofErr w:type="spellEnd"/>
      <w:r w:rsidRPr="008A6F18">
        <w:t xml:space="preserve"> → </w:t>
      </w:r>
      <w:proofErr w:type="spellStart"/>
      <w:r w:rsidRPr="008A6F18">
        <w:t>Election.election_id</w:t>
      </w:r>
      <w:proofErr w:type="spellEnd"/>
    </w:p>
    <w:p w14:paraId="2E184424" w14:textId="77777777" w:rsidR="008A6F18" w:rsidRPr="008A6F18" w:rsidRDefault="00000000" w:rsidP="008A6F18">
      <w:r>
        <w:pict w14:anchorId="4C7BE7F1">
          <v:rect id="_x0000_i1066" style="width:0;height:1.5pt" o:hralign="center" o:hrstd="t" o:hr="t" fillcolor="#a0a0a0" stroked="f"/>
        </w:pict>
      </w:r>
    </w:p>
    <w:p w14:paraId="73FAE2F4" w14:textId="77777777" w:rsidR="008A6F18" w:rsidRPr="008A6F18" w:rsidRDefault="008A6F18" w:rsidP="008A6F18">
      <w:pPr>
        <w:rPr>
          <w:b/>
          <w:bCs/>
        </w:rPr>
      </w:pPr>
      <w:r w:rsidRPr="008A6F18">
        <w:rPr>
          <w:b/>
          <w:bCs/>
        </w:rPr>
        <w:t>4. Election - Candidate</w:t>
      </w:r>
    </w:p>
    <w:p w14:paraId="7AE1AE96" w14:textId="77777777" w:rsidR="008A6F18" w:rsidRPr="008A6F18" w:rsidRDefault="008A6F18" w:rsidP="008A6F18">
      <w:pPr>
        <w:numPr>
          <w:ilvl w:val="0"/>
          <w:numId w:val="35"/>
        </w:numPr>
      </w:pPr>
      <w:r w:rsidRPr="008A6F18">
        <w:rPr>
          <w:b/>
          <w:bCs/>
        </w:rPr>
        <w:t>Relationship</w:t>
      </w:r>
      <w:r w:rsidRPr="008A6F18">
        <w:t>: One-to-Many</w:t>
      </w:r>
    </w:p>
    <w:p w14:paraId="3EF3ABC0" w14:textId="77777777" w:rsidR="008A6F18" w:rsidRPr="008A6F18" w:rsidRDefault="008A6F18" w:rsidP="008A6F18">
      <w:pPr>
        <w:numPr>
          <w:ilvl w:val="0"/>
          <w:numId w:val="35"/>
        </w:numPr>
      </w:pPr>
      <w:r w:rsidRPr="008A6F18">
        <w:rPr>
          <w:b/>
          <w:bCs/>
        </w:rPr>
        <w:t>Details</w:t>
      </w:r>
      <w:r w:rsidRPr="008A6F18">
        <w:t>: An election can have many candidates, but each candidate can only be associated with one election at a time.</w:t>
      </w:r>
    </w:p>
    <w:p w14:paraId="2510B6F3" w14:textId="77777777" w:rsidR="008A6F18" w:rsidRPr="008A6F18" w:rsidRDefault="008A6F18" w:rsidP="008A6F18">
      <w:pPr>
        <w:numPr>
          <w:ilvl w:val="1"/>
          <w:numId w:val="35"/>
        </w:numPr>
      </w:pPr>
      <w:r w:rsidRPr="008A6F18">
        <w:rPr>
          <w:b/>
          <w:bCs/>
        </w:rPr>
        <w:t>Foreign Key</w:t>
      </w:r>
      <w:r w:rsidRPr="008A6F18">
        <w:t xml:space="preserve">: </w:t>
      </w:r>
      <w:proofErr w:type="spellStart"/>
      <w:r w:rsidRPr="008A6F18">
        <w:t>Candidate.election_id</w:t>
      </w:r>
      <w:proofErr w:type="spellEnd"/>
      <w:r w:rsidRPr="008A6F18">
        <w:t xml:space="preserve"> → </w:t>
      </w:r>
      <w:proofErr w:type="spellStart"/>
      <w:r w:rsidRPr="008A6F18">
        <w:t>Election.election_id</w:t>
      </w:r>
      <w:proofErr w:type="spellEnd"/>
    </w:p>
    <w:p w14:paraId="0D4745B9" w14:textId="77777777" w:rsidR="008A6F18" w:rsidRPr="008A6F18" w:rsidRDefault="00000000" w:rsidP="008A6F18">
      <w:r>
        <w:pict w14:anchorId="487DF2A6">
          <v:rect id="_x0000_i1067" style="width:0;height:1.5pt" o:hralign="center" o:hrstd="t" o:hr="t" fillcolor="#a0a0a0" stroked="f"/>
        </w:pict>
      </w:r>
    </w:p>
    <w:p w14:paraId="024A7B97" w14:textId="77777777" w:rsidR="008A6F18" w:rsidRPr="008A6F18" w:rsidRDefault="008A6F18" w:rsidP="008A6F18">
      <w:pPr>
        <w:rPr>
          <w:b/>
          <w:bCs/>
        </w:rPr>
      </w:pPr>
      <w:r w:rsidRPr="008A6F18">
        <w:rPr>
          <w:b/>
          <w:bCs/>
        </w:rPr>
        <w:t>5. Candidate - Party</w:t>
      </w:r>
    </w:p>
    <w:p w14:paraId="7E73F7DD" w14:textId="77777777" w:rsidR="008A6F18" w:rsidRPr="008A6F18" w:rsidRDefault="008A6F18" w:rsidP="008A6F18">
      <w:pPr>
        <w:numPr>
          <w:ilvl w:val="0"/>
          <w:numId w:val="36"/>
        </w:numPr>
      </w:pPr>
      <w:r w:rsidRPr="008A6F18">
        <w:rPr>
          <w:b/>
          <w:bCs/>
        </w:rPr>
        <w:t>Relationship</w:t>
      </w:r>
      <w:r w:rsidRPr="008A6F18">
        <w:t>: Many-to-One</w:t>
      </w:r>
    </w:p>
    <w:p w14:paraId="41F8D957" w14:textId="77777777" w:rsidR="008A6F18" w:rsidRPr="008A6F18" w:rsidRDefault="008A6F18" w:rsidP="008A6F18">
      <w:pPr>
        <w:numPr>
          <w:ilvl w:val="0"/>
          <w:numId w:val="36"/>
        </w:numPr>
      </w:pPr>
      <w:r w:rsidRPr="008A6F18">
        <w:rPr>
          <w:b/>
          <w:bCs/>
        </w:rPr>
        <w:t>Details</w:t>
      </w:r>
      <w:r w:rsidRPr="008A6F18">
        <w:t>: A candidate belongs to only one party, but a political party can have many candidates.</w:t>
      </w:r>
    </w:p>
    <w:p w14:paraId="02B6B959" w14:textId="77777777" w:rsidR="008A6F18" w:rsidRPr="008A6F18" w:rsidRDefault="008A6F18" w:rsidP="008A6F18">
      <w:pPr>
        <w:numPr>
          <w:ilvl w:val="1"/>
          <w:numId w:val="36"/>
        </w:numPr>
      </w:pPr>
      <w:r w:rsidRPr="008A6F18">
        <w:rPr>
          <w:b/>
          <w:bCs/>
        </w:rPr>
        <w:t>Foreign Key</w:t>
      </w:r>
      <w:r w:rsidRPr="008A6F18">
        <w:t xml:space="preserve">: </w:t>
      </w:r>
      <w:proofErr w:type="spellStart"/>
      <w:r w:rsidRPr="008A6F18">
        <w:t>Candidate.party_id</w:t>
      </w:r>
      <w:proofErr w:type="spellEnd"/>
      <w:r w:rsidRPr="008A6F18">
        <w:t xml:space="preserve"> → </w:t>
      </w:r>
      <w:proofErr w:type="spellStart"/>
      <w:r w:rsidRPr="008A6F18">
        <w:t>Party.party_id</w:t>
      </w:r>
      <w:proofErr w:type="spellEnd"/>
    </w:p>
    <w:p w14:paraId="36F13D89" w14:textId="77777777" w:rsidR="008A6F18" w:rsidRPr="008A6F18" w:rsidRDefault="00000000" w:rsidP="008A6F18">
      <w:r>
        <w:pict w14:anchorId="22D2ABF0">
          <v:rect id="_x0000_i1068" style="width:0;height:1.5pt" o:hralign="center" o:hrstd="t" o:hr="t" fillcolor="#a0a0a0" stroked="f"/>
        </w:pict>
      </w:r>
    </w:p>
    <w:p w14:paraId="5FD27F12" w14:textId="77777777" w:rsidR="008A6F18" w:rsidRPr="008A6F18" w:rsidRDefault="008A6F18" w:rsidP="008A6F18">
      <w:pPr>
        <w:rPr>
          <w:b/>
          <w:bCs/>
        </w:rPr>
      </w:pPr>
      <w:r w:rsidRPr="008A6F18">
        <w:rPr>
          <w:b/>
          <w:bCs/>
        </w:rPr>
        <w:t xml:space="preserve">6. Election - </w:t>
      </w:r>
      <w:proofErr w:type="spellStart"/>
      <w:r w:rsidRPr="008A6F18">
        <w:rPr>
          <w:b/>
          <w:bCs/>
        </w:rPr>
        <w:t>ElectionType</w:t>
      </w:r>
      <w:proofErr w:type="spellEnd"/>
    </w:p>
    <w:p w14:paraId="2961BF44" w14:textId="77777777" w:rsidR="008A6F18" w:rsidRPr="008A6F18" w:rsidRDefault="008A6F18" w:rsidP="008A6F18">
      <w:pPr>
        <w:numPr>
          <w:ilvl w:val="0"/>
          <w:numId w:val="37"/>
        </w:numPr>
      </w:pPr>
      <w:r w:rsidRPr="008A6F18">
        <w:rPr>
          <w:b/>
          <w:bCs/>
        </w:rPr>
        <w:t>Relationship</w:t>
      </w:r>
      <w:r w:rsidRPr="008A6F18">
        <w:t>: Many-to-One</w:t>
      </w:r>
    </w:p>
    <w:p w14:paraId="25F3527F" w14:textId="77777777" w:rsidR="008A6F18" w:rsidRPr="008A6F18" w:rsidRDefault="008A6F18" w:rsidP="008A6F18">
      <w:pPr>
        <w:numPr>
          <w:ilvl w:val="0"/>
          <w:numId w:val="37"/>
        </w:numPr>
      </w:pPr>
      <w:r w:rsidRPr="008A6F18">
        <w:rPr>
          <w:b/>
          <w:bCs/>
        </w:rPr>
        <w:t>Details</w:t>
      </w:r>
      <w:r w:rsidRPr="008A6F18">
        <w:t>: An election belongs to a specific election type (e.g., National, State), but each election type can be assigned to multiple elections.</w:t>
      </w:r>
    </w:p>
    <w:p w14:paraId="02B08DDC" w14:textId="77777777" w:rsidR="008A6F18" w:rsidRPr="008A6F18" w:rsidRDefault="008A6F18" w:rsidP="008A6F18">
      <w:pPr>
        <w:numPr>
          <w:ilvl w:val="1"/>
          <w:numId w:val="37"/>
        </w:numPr>
      </w:pPr>
      <w:r w:rsidRPr="008A6F18">
        <w:rPr>
          <w:b/>
          <w:bCs/>
        </w:rPr>
        <w:t>Foreign Key</w:t>
      </w:r>
      <w:r w:rsidRPr="008A6F18">
        <w:t xml:space="preserve">: </w:t>
      </w:r>
      <w:proofErr w:type="spellStart"/>
      <w:r w:rsidRPr="008A6F18">
        <w:t>Election.election_type_id</w:t>
      </w:r>
      <w:proofErr w:type="spellEnd"/>
      <w:r w:rsidRPr="008A6F18">
        <w:t xml:space="preserve"> → </w:t>
      </w:r>
      <w:proofErr w:type="spellStart"/>
      <w:r w:rsidRPr="008A6F18">
        <w:t>ElectionType.election_type_id</w:t>
      </w:r>
      <w:proofErr w:type="spellEnd"/>
    </w:p>
    <w:p w14:paraId="4A3EDB7B" w14:textId="77777777" w:rsidR="008A6F18" w:rsidRPr="008A6F18" w:rsidRDefault="00000000" w:rsidP="008A6F18">
      <w:r>
        <w:lastRenderedPageBreak/>
        <w:pict w14:anchorId="071AE3AB">
          <v:rect id="_x0000_i1069" style="width:0;height:1.5pt" o:hralign="center" o:hrstd="t" o:hr="t" fillcolor="#a0a0a0" stroked="f"/>
        </w:pict>
      </w:r>
    </w:p>
    <w:p w14:paraId="6876DE1E" w14:textId="77777777" w:rsidR="008A6F18" w:rsidRPr="008A6F18" w:rsidRDefault="008A6F18" w:rsidP="008A6F18">
      <w:pPr>
        <w:rPr>
          <w:b/>
          <w:bCs/>
        </w:rPr>
      </w:pPr>
      <w:r w:rsidRPr="008A6F18">
        <w:rPr>
          <w:b/>
          <w:bCs/>
        </w:rPr>
        <w:t>7. User - Role</w:t>
      </w:r>
    </w:p>
    <w:p w14:paraId="33340CFA" w14:textId="77777777" w:rsidR="008A6F18" w:rsidRPr="008A6F18" w:rsidRDefault="008A6F18" w:rsidP="008A6F18">
      <w:pPr>
        <w:numPr>
          <w:ilvl w:val="0"/>
          <w:numId w:val="38"/>
        </w:numPr>
      </w:pPr>
      <w:r w:rsidRPr="008A6F18">
        <w:rPr>
          <w:b/>
          <w:bCs/>
        </w:rPr>
        <w:t>Relationship</w:t>
      </w:r>
      <w:r w:rsidRPr="008A6F18">
        <w:t>: Many-to-One</w:t>
      </w:r>
    </w:p>
    <w:p w14:paraId="6EE291C2" w14:textId="77777777" w:rsidR="008A6F18" w:rsidRPr="008A6F18" w:rsidRDefault="008A6F18" w:rsidP="008A6F18">
      <w:pPr>
        <w:numPr>
          <w:ilvl w:val="0"/>
          <w:numId w:val="38"/>
        </w:numPr>
      </w:pPr>
      <w:r w:rsidRPr="008A6F18">
        <w:rPr>
          <w:b/>
          <w:bCs/>
        </w:rPr>
        <w:t>Details</w:t>
      </w:r>
      <w:r w:rsidRPr="008A6F18">
        <w:t>: A user is assigned one role (e.g., Admin, User), but multiple users can share the same role.</w:t>
      </w:r>
    </w:p>
    <w:p w14:paraId="04FEAF80" w14:textId="77777777" w:rsidR="008A6F18" w:rsidRPr="008A6F18" w:rsidRDefault="008A6F18" w:rsidP="008A6F18">
      <w:pPr>
        <w:numPr>
          <w:ilvl w:val="1"/>
          <w:numId w:val="38"/>
        </w:numPr>
      </w:pPr>
      <w:r w:rsidRPr="008A6F18">
        <w:rPr>
          <w:b/>
          <w:bCs/>
        </w:rPr>
        <w:t>Foreign Key</w:t>
      </w:r>
      <w:r w:rsidRPr="008A6F18">
        <w:t xml:space="preserve">: </w:t>
      </w:r>
      <w:proofErr w:type="spellStart"/>
      <w:r w:rsidRPr="008A6F18">
        <w:t>User.role_id</w:t>
      </w:r>
      <w:proofErr w:type="spellEnd"/>
      <w:r w:rsidRPr="008A6F18">
        <w:t xml:space="preserve"> → </w:t>
      </w:r>
      <w:proofErr w:type="spellStart"/>
      <w:r w:rsidRPr="008A6F18">
        <w:t>Role.role_id</w:t>
      </w:r>
      <w:proofErr w:type="spellEnd"/>
    </w:p>
    <w:p w14:paraId="399F63E5" w14:textId="77777777" w:rsidR="008A6F18" w:rsidRPr="008A6F18" w:rsidRDefault="00000000" w:rsidP="008A6F18">
      <w:r>
        <w:pict w14:anchorId="2D9CC38E">
          <v:rect id="_x0000_i1070" style="width:0;height:1.5pt" o:hralign="center" o:hrstd="t" o:hr="t" fillcolor="#a0a0a0" stroked="f"/>
        </w:pict>
      </w:r>
    </w:p>
    <w:p w14:paraId="32C809FB" w14:textId="77777777" w:rsidR="008A6F18" w:rsidRPr="008A6F18" w:rsidRDefault="008A6F18" w:rsidP="008A6F18">
      <w:pPr>
        <w:rPr>
          <w:b/>
          <w:bCs/>
        </w:rPr>
      </w:pPr>
      <w:r w:rsidRPr="008A6F18">
        <w:rPr>
          <w:b/>
          <w:bCs/>
        </w:rPr>
        <w:t>8. Voter - User</w:t>
      </w:r>
    </w:p>
    <w:p w14:paraId="3F33A818" w14:textId="77777777" w:rsidR="008A6F18" w:rsidRPr="008A6F18" w:rsidRDefault="008A6F18" w:rsidP="008A6F18">
      <w:pPr>
        <w:numPr>
          <w:ilvl w:val="0"/>
          <w:numId w:val="39"/>
        </w:numPr>
      </w:pPr>
      <w:r w:rsidRPr="008A6F18">
        <w:rPr>
          <w:b/>
          <w:bCs/>
        </w:rPr>
        <w:t>Relationship</w:t>
      </w:r>
      <w:r w:rsidRPr="008A6F18">
        <w:t>: One-to-One</w:t>
      </w:r>
    </w:p>
    <w:p w14:paraId="3BC46641" w14:textId="77777777" w:rsidR="008A6F18" w:rsidRPr="008A6F18" w:rsidRDefault="008A6F18" w:rsidP="008A6F18">
      <w:pPr>
        <w:numPr>
          <w:ilvl w:val="0"/>
          <w:numId w:val="39"/>
        </w:numPr>
      </w:pPr>
      <w:r w:rsidRPr="008A6F18">
        <w:rPr>
          <w:b/>
          <w:bCs/>
        </w:rPr>
        <w:t>Details</w:t>
      </w:r>
      <w:r w:rsidRPr="008A6F18">
        <w:t>: Each voter corresponds to one user, and each user has one voter profile.</w:t>
      </w:r>
    </w:p>
    <w:p w14:paraId="789394AA" w14:textId="77777777" w:rsidR="008A6F18" w:rsidRPr="008A6F18" w:rsidRDefault="008A6F18" w:rsidP="008A6F18">
      <w:pPr>
        <w:numPr>
          <w:ilvl w:val="1"/>
          <w:numId w:val="39"/>
        </w:numPr>
      </w:pPr>
      <w:r w:rsidRPr="008A6F18">
        <w:rPr>
          <w:b/>
          <w:bCs/>
        </w:rPr>
        <w:t>Foreign Key</w:t>
      </w:r>
      <w:r w:rsidRPr="008A6F18">
        <w:t xml:space="preserve">: </w:t>
      </w:r>
      <w:proofErr w:type="spellStart"/>
      <w:r w:rsidRPr="008A6F18">
        <w:t>Voter.user_id</w:t>
      </w:r>
      <w:proofErr w:type="spellEnd"/>
      <w:r w:rsidRPr="008A6F18">
        <w:t xml:space="preserve"> → </w:t>
      </w:r>
      <w:proofErr w:type="spellStart"/>
      <w:r w:rsidRPr="008A6F18">
        <w:t>User.user_id</w:t>
      </w:r>
      <w:proofErr w:type="spellEnd"/>
    </w:p>
    <w:p w14:paraId="50BB41C8" w14:textId="77777777" w:rsidR="008A6F18" w:rsidRPr="008A6F18" w:rsidRDefault="00000000" w:rsidP="008A6F18">
      <w:r>
        <w:pict w14:anchorId="7206ED68">
          <v:rect id="_x0000_i1071" style="width:0;height:1.5pt" o:hralign="center" o:hrstd="t" o:hr="t" fillcolor="#a0a0a0" stroked="f"/>
        </w:pict>
      </w:r>
    </w:p>
    <w:p w14:paraId="3AD77198" w14:textId="77777777" w:rsidR="008A6F18" w:rsidRPr="008A6F18" w:rsidRDefault="008A6F18" w:rsidP="008A6F18">
      <w:pPr>
        <w:rPr>
          <w:b/>
          <w:bCs/>
        </w:rPr>
      </w:pPr>
      <w:r w:rsidRPr="008A6F18">
        <w:rPr>
          <w:b/>
          <w:bCs/>
        </w:rPr>
        <w:t>9. Candidate - Campaign</w:t>
      </w:r>
    </w:p>
    <w:p w14:paraId="762DA92F" w14:textId="77777777" w:rsidR="008A6F18" w:rsidRPr="008A6F18" w:rsidRDefault="008A6F18" w:rsidP="008A6F18">
      <w:pPr>
        <w:numPr>
          <w:ilvl w:val="0"/>
          <w:numId w:val="40"/>
        </w:numPr>
      </w:pPr>
      <w:r w:rsidRPr="008A6F18">
        <w:rPr>
          <w:b/>
          <w:bCs/>
        </w:rPr>
        <w:t>Relationship</w:t>
      </w:r>
      <w:r w:rsidRPr="008A6F18">
        <w:t>: One-to-Many</w:t>
      </w:r>
    </w:p>
    <w:p w14:paraId="50C06F87" w14:textId="77777777" w:rsidR="008A6F18" w:rsidRPr="008A6F18" w:rsidRDefault="008A6F18" w:rsidP="008A6F18">
      <w:pPr>
        <w:numPr>
          <w:ilvl w:val="0"/>
          <w:numId w:val="40"/>
        </w:numPr>
      </w:pPr>
      <w:r w:rsidRPr="008A6F18">
        <w:rPr>
          <w:b/>
          <w:bCs/>
        </w:rPr>
        <w:t>Details</w:t>
      </w:r>
      <w:r w:rsidRPr="008A6F18">
        <w:t>: A candidate can run multiple campaigns, but each campaign is associated with only one candidate.</w:t>
      </w:r>
    </w:p>
    <w:p w14:paraId="018366D6" w14:textId="77777777" w:rsidR="008A6F18" w:rsidRPr="008A6F18" w:rsidRDefault="008A6F18" w:rsidP="008A6F18">
      <w:pPr>
        <w:numPr>
          <w:ilvl w:val="1"/>
          <w:numId w:val="40"/>
        </w:numPr>
      </w:pPr>
      <w:r w:rsidRPr="008A6F18">
        <w:rPr>
          <w:b/>
          <w:bCs/>
        </w:rPr>
        <w:t>Foreign Key</w:t>
      </w:r>
      <w:r w:rsidRPr="008A6F18">
        <w:t xml:space="preserve">: </w:t>
      </w:r>
      <w:proofErr w:type="spellStart"/>
      <w:r w:rsidRPr="008A6F18">
        <w:t>Campaign.candidate_id</w:t>
      </w:r>
      <w:proofErr w:type="spellEnd"/>
      <w:r w:rsidRPr="008A6F18">
        <w:t xml:space="preserve"> → </w:t>
      </w:r>
      <w:proofErr w:type="spellStart"/>
      <w:r w:rsidRPr="008A6F18">
        <w:t>Candidate.candidate_id</w:t>
      </w:r>
      <w:proofErr w:type="spellEnd"/>
    </w:p>
    <w:p w14:paraId="290CDC96" w14:textId="77777777" w:rsidR="008A6F18" w:rsidRPr="008A6F18" w:rsidRDefault="00000000" w:rsidP="008A6F18">
      <w:r>
        <w:pict w14:anchorId="0ECEB249">
          <v:rect id="_x0000_i1072" style="width:0;height:1.5pt" o:hralign="center" o:hrstd="t" o:hr="t" fillcolor="#a0a0a0" stroked="f"/>
        </w:pict>
      </w:r>
    </w:p>
    <w:p w14:paraId="6D772CD9" w14:textId="77777777" w:rsidR="008A6F18" w:rsidRPr="008A6F18" w:rsidRDefault="008A6F18" w:rsidP="008A6F18">
      <w:pPr>
        <w:rPr>
          <w:b/>
          <w:bCs/>
        </w:rPr>
      </w:pPr>
      <w:r w:rsidRPr="008A6F18">
        <w:rPr>
          <w:b/>
          <w:bCs/>
        </w:rPr>
        <w:t>10. Election - Constituency</w:t>
      </w:r>
    </w:p>
    <w:p w14:paraId="10007BAE" w14:textId="77777777" w:rsidR="008A6F18" w:rsidRPr="008A6F18" w:rsidRDefault="008A6F18" w:rsidP="008A6F18">
      <w:pPr>
        <w:numPr>
          <w:ilvl w:val="0"/>
          <w:numId w:val="41"/>
        </w:numPr>
      </w:pPr>
      <w:r w:rsidRPr="008A6F18">
        <w:rPr>
          <w:b/>
          <w:bCs/>
        </w:rPr>
        <w:t>Relationship</w:t>
      </w:r>
      <w:r w:rsidRPr="008A6F18">
        <w:t>: One-to-Many</w:t>
      </w:r>
    </w:p>
    <w:p w14:paraId="7D958139" w14:textId="77777777" w:rsidR="008A6F18" w:rsidRPr="008A6F18" w:rsidRDefault="008A6F18" w:rsidP="008A6F18">
      <w:pPr>
        <w:numPr>
          <w:ilvl w:val="0"/>
          <w:numId w:val="41"/>
        </w:numPr>
      </w:pPr>
      <w:r w:rsidRPr="008A6F18">
        <w:rPr>
          <w:b/>
          <w:bCs/>
        </w:rPr>
        <w:t>Details</w:t>
      </w:r>
      <w:r w:rsidRPr="008A6F18">
        <w:t>: An election can cover multiple constituencies, but each constituency can only have one election at a time.</w:t>
      </w:r>
    </w:p>
    <w:p w14:paraId="6B8B5EB1" w14:textId="77777777" w:rsidR="008A6F18" w:rsidRPr="008A6F18" w:rsidRDefault="008A6F18" w:rsidP="008A6F18">
      <w:pPr>
        <w:numPr>
          <w:ilvl w:val="1"/>
          <w:numId w:val="41"/>
        </w:numPr>
      </w:pPr>
      <w:r w:rsidRPr="008A6F18">
        <w:rPr>
          <w:b/>
          <w:bCs/>
        </w:rPr>
        <w:t>Foreign Key</w:t>
      </w:r>
      <w:r w:rsidRPr="008A6F18">
        <w:t xml:space="preserve">: </w:t>
      </w:r>
      <w:proofErr w:type="spellStart"/>
      <w:r w:rsidRPr="008A6F18">
        <w:t>Constituency.election_id</w:t>
      </w:r>
      <w:proofErr w:type="spellEnd"/>
      <w:r w:rsidRPr="008A6F18">
        <w:t xml:space="preserve"> → </w:t>
      </w:r>
      <w:proofErr w:type="spellStart"/>
      <w:r w:rsidRPr="008A6F18">
        <w:t>Election.election_id</w:t>
      </w:r>
      <w:proofErr w:type="spellEnd"/>
    </w:p>
    <w:p w14:paraId="5CBC9739" w14:textId="77777777" w:rsidR="008A6F18" w:rsidRPr="008A6F18" w:rsidRDefault="00000000" w:rsidP="008A6F18">
      <w:r>
        <w:pict w14:anchorId="2A9A459B">
          <v:rect id="_x0000_i1073" style="width:0;height:1.5pt" o:hralign="center" o:hrstd="t" o:hr="t" fillcolor="#a0a0a0" stroked="f"/>
        </w:pict>
      </w:r>
    </w:p>
    <w:p w14:paraId="4A024757" w14:textId="77777777" w:rsidR="008A6F18" w:rsidRPr="008A6F18" w:rsidRDefault="008A6F18" w:rsidP="008A6F18">
      <w:pPr>
        <w:rPr>
          <w:b/>
          <w:bCs/>
        </w:rPr>
      </w:pPr>
      <w:r w:rsidRPr="008A6F18">
        <w:rPr>
          <w:b/>
          <w:bCs/>
        </w:rPr>
        <w:t>11. Constituency - Candidate</w:t>
      </w:r>
    </w:p>
    <w:p w14:paraId="5477A215" w14:textId="77777777" w:rsidR="008A6F18" w:rsidRPr="008A6F18" w:rsidRDefault="008A6F18" w:rsidP="008A6F18">
      <w:pPr>
        <w:numPr>
          <w:ilvl w:val="0"/>
          <w:numId w:val="42"/>
        </w:numPr>
      </w:pPr>
      <w:r w:rsidRPr="008A6F18">
        <w:rPr>
          <w:b/>
          <w:bCs/>
        </w:rPr>
        <w:t>Relationship</w:t>
      </w:r>
      <w:r w:rsidRPr="008A6F18">
        <w:t>: Many-to-Many</w:t>
      </w:r>
    </w:p>
    <w:p w14:paraId="0C91D26E" w14:textId="77777777" w:rsidR="008A6F18" w:rsidRPr="008A6F18" w:rsidRDefault="008A6F18" w:rsidP="008A6F18">
      <w:pPr>
        <w:numPr>
          <w:ilvl w:val="0"/>
          <w:numId w:val="42"/>
        </w:numPr>
      </w:pPr>
      <w:r w:rsidRPr="008A6F18">
        <w:rPr>
          <w:b/>
          <w:bCs/>
        </w:rPr>
        <w:t>Details</w:t>
      </w:r>
      <w:r w:rsidRPr="008A6F18">
        <w:t>: A candidate can contest in multiple constituencies, and a constituency can have multiple candidates.</w:t>
      </w:r>
    </w:p>
    <w:p w14:paraId="51426E6C" w14:textId="77777777" w:rsidR="008A6F18" w:rsidRPr="008A6F18" w:rsidRDefault="008A6F18" w:rsidP="008A6F18">
      <w:pPr>
        <w:numPr>
          <w:ilvl w:val="0"/>
          <w:numId w:val="42"/>
        </w:numPr>
      </w:pPr>
      <w:r w:rsidRPr="008A6F18">
        <w:rPr>
          <w:b/>
          <w:bCs/>
        </w:rPr>
        <w:t>Association</w:t>
      </w:r>
      <w:r w:rsidRPr="008A6F18">
        <w:t xml:space="preserve">: This relationship will require an intermediary table, </w:t>
      </w:r>
      <w:proofErr w:type="spellStart"/>
      <w:r w:rsidRPr="008A6F18">
        <w:t>ConstituencyCandidate</w:t>
      </w:r>
      <w:proofErr w:type="spellEnd"/>
      <w:r w:rsidRPr="008A6F18">
        <w:t xml:space="preserve">, which stores the mappings of </w:t>
      </w:r>
      <w:proofErr w:type="spellStart"/>
      <w:r w:rsidRPr="008A6F18">
        <w:t>constituency_id</w:t>
      </w:r>
      <w:proofErr w:type="spellEnd"/>
      <w:r w:rsidRPr="008A6F18">
        <w:t xml:space="preserve"> and </w:t>
      </w:r>
      <w:proofErr w:type="spellStart"/>
      <w:r w:rsidRPr="008A6F18">
        <w:t>candidate_id</w:t>
      </w:r>
      <w:proofErr w:type="spellEnd"/>
      <w:r w:rsidRPr="008A6F18">
        <w:t>.</w:t>
      </w:r>
    </w:p>
    <w:p w14:paraId="7C93025E" w14:textId="77777777" w:rsidR="008A6F18" w:rsidRPr="008A6F18" w:rsidRDefault="008A6F18" w:rsidP="008A6F18">
      <w:pPr>
        <w:numPr>
          <w:ilvl w:val="1"/>
          <w:numId w:val="42"/>
        </w:numPr>
      </w:pPr>
      <w:r w:rsidRPr="008A6F18">
        <w:rPr>
          <w:b/>
          <w:bCs/>
        </w:rPr>
        <w:t>Foreign Keys</w:t>
      </w:r>
      <w:r w:rsidRPr="008A6F18">
        <w:t>:</w:t>
      </w:r>
    </w:p>
    <w:p w14:paraId="2ECEC7E3" w14:textId="77777777" w:rsidR="008A6F18" w:rsidRPr="008A6F18" w:rsidRDefault="008A6F18" w:rsidP="008A6F18">
      <w:pPr>
        <w:numPr>
          <w:ilvl w:val="2"/>
          <w:numId w:val="42"/>
        </w:numPr>
      </w:pPr>
      <w:proofErr w:type="spellStart"/>
      <w:r w:rsidRPr="008A6F18">
        <w:t>Constituency.constituency_id</w:t>
      </w:r>
      <w:proofErr w:type="spellEnd"/>
    </w:p>
    <w:p w14:paraId="4DD70D21" w14:textId="77777777" w:rsidR="008A6F18" w:rsidRPr="008A6F18" w:rsidRDefault="008A6F18" w:rsidP="008A6F18">
      <w:pPr>
        <w:numPr>
          <w:ilvl w:val="2"/>
          <w:numId w:val="42"/>
        </w:numPr>
      </w:pPr>
      <w:proofErr w:type="spellStart"/>
      <w:r w:rsidRPr="008A6F18">
        <w:t>Candidate.candidate_id</w:t>
      </w:r>
      <w:proofErr w:type="spellEnd"/>
    </w:p>
    <w:p w14:paraId="4E1F97A2" w14:textId="77777777" w:rsidR="008A6F18" w:rsidRPr="008A6F18" w:rsidRDefault="00000000" w:rsidP="008A6F18">
      <w:r>
        <w:pict w14:anchorId="7B6D0FCA">
          <v:rect id="_x0000_i1074" style="width:0;height:1.5pt" o:hralign="center" o:hrstd="t" o:hr="t" fillcolor="#a0a0a0" stroked="f"/>
        </w:pict>
      </w:r>
    </w:p>
    <w:p w14:paraId="2D090A3A" w14:textId="77777777" w:rsidR="008A6F18" w:rsidRPr="008A6F18" w:rsidRDefault="008A6F18" w:rsidP="008A6F18">
      <w:pPr>
        <w:rPr>
          <w:b/>
          <w:bCs/>
        </w:rPr>
      </w:pPr>
      <w:r w:rsidRPr="008A6F18">
        <w:rPr>
          <w:b/>
          <w:bCs/>
        </w:rPr>
        <w:t xml:space="preserve">12. Election - </w:t>
      </w:r>
      <w:proofErr w:type="spellStart"/>
      <w:r w:rsidRPr="008A6F18">
        <w:rPr>
          <w:b/>
          <w:bCs/>
        </w:rPr>
        <w:t>VotingRecord</w:t>
      </w:r>
      <w:proofErr w:type="spellEnd"/>
    </w:p>
    <w:p w14:paraId="4EDA2DE2" w14:textId="77777777" w:rsidR="008A6F18" w:rsidRPr="008A6F18" w:rsidRDefault="008A6F18" w:rsidP="008A6F18">
      <w:pPr>
        <w:numPr>
          <w:ilvl w:val="0"/>
          <w:numId w:val="43"/>
        </w:numPr>
      </w:pPr>
      <w:r w:rsidRPr="008A6F18">
        <w:rPr>
          <w:b/>
          <w:bCs/>
        </w:rPr>
        <w:t>Relationship</w:t>
      </w:r>
      <w:r w:rsidRPr="008A6F18">
        <w:t>: One-to-Many</w:t>
      </w:r>
    </w:p>
    <w:p w14:paraId="231F16A3" w14:textId="77777777" w:rsidR="008A6F18" w:rsidRPr="008A6F18" w:rsidRDefault="008A6F18" w:rsidP="008A6F18">
      <w:pPr>
        <w:numPr>
          <w:ilvl w:val="0"/>
          <w:numId w:val="43"/>
        </w:numPr>
      </w:pPr>
      <w:r w:rsidRPr="008A6F18">
        <w:rPr>
          <w:b/>
          <w:bCs/>
        </w:rPr>
        <w:t>Details</w:t>
      </w:r>
      <w:r w:rsidRPr="008A6F18">
        <w:t>: An election has many voting records, but each voting record belongs to only one election.</w:t>
      </w:r>
    </w:p>
    <w:p w14:paraId="7AB43564" w14:textId="77777777" w:rsidR="008A6F18" w:rsidRPr="008A6F18" w:rsidRDefault="008A6F18" w:rsidP="008A6F18">
      <w:pPr>
        <w:numPr>
          <w:ilvl w:val="1"/>
          <w:numId w:val="43"/>
        </w:numPr>
      </w:pPr>
      <w:r w:rsidRPr="008A6F18">
        <w:rPr>
          <w:b/>
          <w:bCs/>
        </w:rPr>
        <w:lastRenderedPageBreak/>
        <w:t>Foreign Key</w:t>
      </w:r>
      <w:r w:rsidRPr="008A6F18">
        <w:t xml:space="preserve">: </w:t>
      </w:r>
      <w:proofErr w:type="spellStart"/>
      <w:r w:rsidRPr="008A6F18">
        <w:t>VotingRecord.election_id</w:t>
      </w:r>
      <w:proofErr w:type="spellEnd"/>
      <w:r w:rsidRPr="008A6F18">
        <w:t xml:space="preserve"> → </w:t>
      </w:r>
      <w:proofErr w:type="spellStart"/>
      <w:r w:rsidRPr="008A6F18">
        <w:t>Election.election_id</w:t>
      </w:r>
      <w:proofErr w:type="spellEnd"/>
    </w:p>
    <w:p w14:paraId="6E7136C9" w14:textId="77777777" w:rsidR="008A6F18" w:rsidRPr="008A6F18" w:rsidRDefault="00000000" w:rsidP="008A6F18">
      <w:r>
        <w:pict w14:anchorId="2203B956">
          <v:rect id="_x0000_i1075" style="width:0;height:1.5pt" o:hralign="center" o:hrstd="t" o:hr="t" fillcolor="#a0a0a0" stroked="f"/>
        </w:pict>
      </w:r>
    </w:p>
    <w:p w14:paraId="084FA7CC" w14:textId="77777777" w:rsidR="008A6F18" w:rsidRPr="008A6F18" w:rsidRDefault="008A6F18" w:rsidP="008A6F18">
      <w:pPr>
        <w:rPr>
          <w:b/>
          <w:bCs/>
        </w:rPr>
      </w:pPr>
      <w:r w:rsidRPr="008A6F18">
        <w:rPr>
          <w:b/>
          <w:bCs/>
        </w:rPr>
        <w:t xml:space="preserve">13. Voter - </w:t>
      </w:r>
      <w:proofErr w:type="spellStart"/>
      <w:r w:rsidRPr="008A6F18">
        <w:rPr>
          <w:b/>
          <w:bCs/>
        </w:rPr>
        <w:t>VotingRecord</w:t>
      </w:r>
      <w:proofErr w:type="spellEnd"/>
    </w:p>
    <w:p w14:paraId="72E4EA70" w14:textId="77777777" w:rsidR="008A6F18" w:rsidRPr="008A6F18" w:rsidRDefault="008A6F18" w:rsidP="008A6F18">
      <w:pPr>
        <w:numPr>
          <w:ilvl w:val="0"/>
          <w:numId w:val="44"/>
        </w:numPr>
      </w:pPr>
      <w:r w:rsidRPr="008A6F18">
        <w:rPr>
          <w:b/>
          <w:bCs/>
        </w:rPr>
        <w:t>Relationship</w:t>
      </w:r>
      <w:r w:rsidRPr="008A6F18">
        <w:t>: One-to-Many</w:t>
      </w:r>
    </w:p>
    <w:p w14:paraId="5302C6C5" w14:textId="77777777" w:rsidR="008A6F18" w:rsidRPr="008A6F18" w:rsidRDefault="008A6F18" w:rsidP="008A6F18">
      <w:pPr>
        <w:numPr>
          <w:ilvl w:val="0"/>
          <w:numId w:val="44"/>
        </w:numPr>
      </w:pPr>
      <w:r w:rsidRPr="008A6F18">
        <w:rPr>
          <w:b/>
          <w:bCs/>
        </w:rPr>
        <w:t>Details</w:t>
      </w:r>
      <w:r w:rsidRPr="008A6F18">
        <w:t>: A voter can have multiple voting records (for different elections), but each voting record is linked to one voter.</w:t>
      </w:r>
    </w:p>
    <w:p w14:paraId="2C90459D" w14:textId="77777777" w:rsidR="008A6F18" w:rsidRPr="008A6F18" w:rsidRDefault="008A6F18" w:rsidP="008A6F18">
      <w:pPr>
        <w:numPr>
          <w:ilvl w:val="1"/>
          <w:numId w:val="44"/>
        </w:numPr>
      </w:pPr>
      <w:r w:rsidRPr="008A6F18">
        <w:rPr>
          <w:b/>
          <w:bCs/>
        </w:rPr>
        <w:t>Foreign Key</w:t>
      </w:r>
      <w:r w:rsidRPr="008A6F18">
        <w:t xml:space="preserve">: </w:t>
      </w:r>
      <w:proofErr w:type="spellStart"/>
      <w:r w:rsidRPr="008A6F18">
        <w:t>VotingRecord.voter_id</w:t>
      </w:r>
      <w:proofErr w:type="spellEnd"/>
      <w:r w:rsidRPr="008A6F18">
        <w:t xml:space="preserve"> → </w:t>
      </w:r>
      <w:proofErr w:type="spellStart"/>
      <w:r w:rsidRPr="008A6F18">
        <w:t>Voter.voter_id</w:t>
      </w:r>
      <w:proofErr w:type="spellEnd"/>
    </w:p>
    <w:p w14:paraId="35CB6DE7" w14:textId="77777777" w:rsidR="008A6F18" w:rsidRPr="008A6F18" w:rsidRDefault="00000000" w:rsidP="008A6F18">
      <w:r>
        <w:pict w14:anchorId="03E9E2F3">
          <v:rect id="_x0000_i1076" style="width:0;height:1.5pt" o:hralign="center" o:hrstd="t" o:hr="t" fillcolor="#a0a0a0" stroked="f"/>
        </w:pict>
      </w:r>
    </w:p>
    <w:p w14:paraId="584416E6" w14:textId="77777777" w:rsidR="008A6F18" w:rsidRPr="008A6F18" w:rsidRDefault="008A6F18" w:rsidP="008A6F18">
      <w:pPr>
        <w:rPr>
          <w:b/>
          <w:bCs/>
        </w:rPr>
      </w:pPr>
      <w:r w:rsidRPr="008A6F18">
        <w:rPr>
          <w:b/>
          <w:bCs/>
        </w:rPr>
        <w:t>14. Voter - Address</w:t>
      </w:r>
    </w:p>
    <w:p w14:paraId="472F698B" w14:textId="77777777" w:rsidR="008A6F18" w:rsidRPr="008A6F18" w:rsidRDefault="008A6F18" w:rsidP="008A6F18">
      <w:pPr>
        <w:numPr>
          <w:ilvl w:val="0"/>
          <w:numId w:val="45"/>
        </w:numPr>
      </w:pPr>
      <w:r w:rsidRPr="008A6F18">
        <w:rPr>
          <w:b/>
          <w:bCs/>
        </w:rPr>
        <w:t>Relationship</w:t>
      </w:r>
      <w:r w:rsidRPr="008A6F18">
        <w:t>: Many-to-One</w:t>
      </w:r>
    </w:p>
    <w:p w14:paraId="00F0DA3C" w14:textId="77777777" w:rsidR="008A6F18" w:rsidRPr="008A6F18" w:rsidRDefault="008A6F18" w:rsidP="008A6F18">
      <w:pPr>
        <w:numPr>
          <w:ilvl w:val="0"/>
          <w:numId w:val="45"/>
        </w:numPr>
      </w:pPr>
      <w:r w:rsidRPr="008A6F18">
        <w:rPr>
          <w:b/>
          <w:bCs/>
        </w:rPr>
        <w:t>Details</w:t>
      </w:r>
      <w:r w:rsidRPr="008A6F18">
        <w:t>: A voter has one address, but multiple voters may share the same address (e.g., family members).</w:t>
      </w:r>
    </w:p>
    <w:p w14:paraId="32F0D004" w14:textId="77777777" w:rsidR="008A6F18" w:rsidRPr="008A6F18" w:rsidRDefault="008A6F18" w:rsidP="008A6F18">
      <w:pPr>
        <w:numPr>
          <w:ilvl w:val="1"/>
          <w:numId w:val="45"/>
        </w:numPr>
      </w:pPr>
      <w:r w:rsidRPr="008A6F18">
        <w:rPr>
          <w:b/>
          <w:bCs/>
        </w:rPr>
        <w:t>Foreign Key</w:t>
      </w:r>
      <w:r w:rsidRPr="008A6F18">
        <w:t xml:space="preserve">: </w:t>
      </w:r>
      <w:proofErr w:type="spellStart"/>
      <w:r w:rsidRPr="008A6F18">
        <w:t>Voter.address_id</w:t>
      </w:r>
      <w:proofErr w:type="spellEnd"/>
      <w:r w:rsidRPr="008A6F18">
        <w:t xml:space="preserve"> → </w:t>
      </w:r>
      <w:proofErr w:type="spellStart"/>
      <w:r w:rsidRPr="008A6F18">
        <w:t>Address.address_id</w:t>
      </w:r>
      <w:proofErr w:type="spellEnd"/>
    </w:p>
    <w:p w14:paraId="5B690757" w14:textId="77777777" w:rsidR="008A6F18" w:rsidRPr="008A6F18" w:rsidRDefault="00000000" w:rsidP="008A6F18">
      <w:r>
        <w:pict w14:anchorId="3EB43B6D">
          <v:rect id="_x0000_i1077" style="width:0;height:1.5pt" o:hralign="center" o:hrstd="t" o:hr="t" fillcolor="#a0a0a0" stroked="f"/>
        </w:pict>
      </w:r>
    </w:p>
    <w:p w14:paraId="674B6A6F" w14:textId="77777777" w:rsidR="008A6F18" w:rsidRPr="008A6F18" w:rsidRDefault="008A6F18" w:rsidP="008A6F18">
      <w:pPr>
        <w:rPr>
          <w:b/>
          <w:bCs/>
        </w:rPr>
      </w:pPr>
      <w:r w:rsidRPr="008A6F18">
        <w:rPr>
          <w:b/>
          <w:bCs/>
        </w:rPr>
        <w:t>15. Election - District</w:t>
      </w:r>
    </w:p>
    <w:p w14:paraId="533F13F7" w14:textId="77777777" w:rsidR="008A6F18" w:rsidRPr="008A6F18" w:rsidRDefault="008A6F18" w:rsidP="008A6F18">
      <w:pPr>
        <w:numPr>
          <w:ilvl w:val="0"/>
          <w:numId w:val="46"/>
        </w:numPr>
      </w:pPr>
      <w:r w:rsidRPr="008A6F18">
        <w:rPr>
          <w:b/>
          <w:bCs/>
        </w:rPr>
        <w:t>Relationship</w:t>
      </w:r>
      <w:r w:rsidRPr="008A6F18">
        <w:t>: One-to-Many</w:t>
      </w:r>
    </w:p>
    <w:p w14:paraId="35EDDD4C" w14:textId="77777777" w:rsidR="008A6F18" w:rsidRPr="008A6F18" w:rsidRDefault="008A6F18" w:rsidP="008A6F18">
      <w:pPr>
        <w:numPr>
          <w:ilvl w:val="0"/>
          <w:numId w:val="46"/>
        </w:numPr>
      </w:pPr>
      <w:r w:rsidRPr="008A6F18">
        <w:rPr>
          <w:b/>
          <w:bCs/>
        </w:rPr>
        <w:t>Details</w:t>
      </w:r>
      <w:r w:rsidRPr="008A6F18">
        <w:t>: An election is held in multiple districts, but each district has only one election at a time.</w:t>
      </w:r>
    </w:p>
    <w:p w14:paraId="014F7C0A" w14:textId="77777777" w:rsidR="008A6F18" w:rsidRPr="008A6F18" w:rsidRDefault="008A6F18" w:rsidP="008A6F18">
      <w:pPr>
        <w:numPr>
          <w:ilvl w:val="1"/>
          <w:numId w:val="46"/>
        </w:numPr>
      </w:pPr>
      <w:r w:rsidRPr="008A6F18">
        <w:rPr>
          <w:b/>
          <w:bCs/>
        </w:rPr>
        <w:t>Foreign Key</w:t>
      </w:r>
      <w:r w:rsidRPr="008A6F18">
        <w:t xml:space="preserve">: </w:t>
      </w:r>
      <w:proofErr w:type="spellStart"/>
      <w:r w:rsidRPr="008A6F18">
        <w:t>District.election_id</w:t>
      </w:r>
      <w:proofErr w:type="spellEnd"/>
      <w:r w:rsidRPr="008A6F18">
        <w:t xml:space="preserve"> → </w:t>
      </w:r>
      <w:proofErr w:type="spellStart"/>
      <w:r w:rsidRPr="008A6F18">
        <w:t>Election.election_id</w:t>
      </w:r>
      <w:proofErr w:type="spellEnd"/>
    </w:p>
    <w:p w14:paraId="61562D6C" w14:textId="77777777" w:rsidR="008A6F18" w:rsidRPr="008A6F18" w:rsidRDefault="00000000" w:rsidP="008A6F18">
      <w:r>
        <w:pict w14:anchorId="23589273">
          <v:rect id="_x0000_i1078" style="width:0;height:1.5pt" o:hralign="center" o:hrstd="t" o:hr="t" fillcolor="#a0a0a0" stroked="f"/>
        </w:pict>
      </w:r>
    </w:p>
    <w:p w14:paraId="4219855E" w14:textId="77777777" w:rsidR="008A6F18" w:rsidRPr="008A6F18" w:rsidRDefault="008A6F18" w:rsidP="008A6F18">
      <w:pPr>
        <w:rPr>
          <w:b/>
          <w:bCs/>
        </w:rPr>
      </w:pPr>
      <w:r w:rsidRPr="008A6F18">
        <w:rPr>
          <w:b/>
          <w:bCs/>
        </w:rPr>
        <w:t>16. District - Constituency</w:t>
      </w:r>
    </w:p>
    <w:p w14:paraId="681E3320" w14:textId="77777777" w:rsidR="008A6F18" w:rsidRPr="008A6F18" w:rsidRDefault="008A6F18" w:rsidP="008A6F18">
      <w:pPr>
        <w:numPr>
          <w:ilvl w:val="0"/>
          <w:numId w:val="47"/>
        </w:numPr>
      </w:pPr>
      <w:r w:rsidRPr="008A6F18">
        <w:rPr>
          <w:b/>
          <w:bCs/>
        </w:rPr>
        <w:t>Relationship</w:t>
      </w:r>
      <w:r w:rsidRPr="008A6F18">
        <w:t>: One-to-Many</w:t>
      </w:r>
    </w:p>
    <w:p w14:paraId="699C3381" w14:textId="77777777" w:rsidR="008A6F18" w:rsidRPr="008A6F18" w:rsidRDefault="008A6F18" w:rsidP="008A6F18">
      <w:pPr>
        <w:numPr>
          <w:ilvl w:val="0"/>
          <w:numId w:val="47"/>
        </w:numPr>
      </w:pPr>
      <w:r w:rsidRPr="008A6F18">
        <w:rPr>
          <w:b/>
          <w:bCs/>
        </w:rPr>
        <w:t>Details</w:t>
      </w:r>
      <w:r w:rsidRPr="008A6F18">
        <w:t>: A district can contain multiple constituencies, but each constituency is part of only one district.</w:t>
      </w:r>
    </w:p>
    <w:p w14:paraId="2870D6BF" w14:textId="77777777" w:rsidR="008A6F18" w:rsidRPr="008A6F18" w:rsidRDefault="008A6F18" w:rsidP="008A6F18">
      <w:pPr>
        <w:numPr>
          <w:ilvl w:val="1"/>
          <w:numId w:val="47"/>
        </w:numPr>
      </w:pPr>
      <w:r w:rsidRPr="008A6F18">
        <w:rPr>
          <w:b/>
          <w:bCs/>
        </w:rPr>
        <w:t>Foreign Key</w:t>
      </w:r>
      <w:r w:rsidRPr="008A6F18">
        <w:t xml:space="preserve">: </w:t>
      </w:r>
      <w:proofErr w:type="spellStart"/>
      <w:r w:rsidRPr="008A6F18">
        <w:t>Constituency.district_id</w:t>
      </w:r>
      <w:proofErr w:type="spellEnd"/>
      <w:r w:rsidRPr="008A6F18">
        <w:t xml:space="preserve"> → </w:t>
      </w:r>
      <w:proofErr w:type="spellStart"/>
      <w:r w:rsidRPr="008A6F18">
        <w:t>District.district_id</w:t>
      </w:r>
      <w:proofErr w:type="spellEnd"/>
    </w:p>
    <w:p w14:paraId="0BEB3309" w14:textId="77777777" w:rsidR="008A6F18" w:rsidRPr="008A6F18" w:rsidRDefault="00000000" w:rsidP="008A6F18">
      <w:r>
        <w:pict w14:anchorId="17F7150E">
          <v:rect id="_x0000_i1079" style="width:0;height:1.5pt" o:hralign="center" o:hrstd="t" o:hr="t" fillcolor="#a0a0a0" stroked="f"/>
        </w:pict>
      </w:r>
    </w:p>
    <w:p w14:paraId="591184FC" w14:textId="77777777" w:rsidR="008A6F18" w:rsidRPr="008A6F18" w:rsidRDefault="008A6F18" w:rsidP="008A6F18">
      <w:pPr>
        <w:rPr>
          <w:b/>
          <w:bCs/>
        </w:rPr>
      </w:pPr>
      <w:r w:rsidRPr="008A6F18">
        <w:rPr>
          <w:b/>
          <w:bCs/>
        </w:rPr>
        <w:t>17. Complaint - Resolution</w:t>
      </w:r>
    </w:p>
    <w:p w14:paraId="1027918A" w14:textId="77777777" w:rsidR="008A6F18" w:rsidRPr="008A6F18" w:rsidRDefault="008A6F18" w:rsidP="008A6F18">
      <w:pPr>
        <w:numPr>
          <w:ilvl w:val="0"/>
          <w:numId w:val="48"/>
        </w:numPr>
      </w:pPr>
      <w:r w:rsidRPr="008A6F18">
        <w:rPr>
          <w:b/>
          <w:bCs/>
        </w:rPr>
        <w:t>Relationship</w:t>
      </w:r>
      <w:r w:rsidRPr="008A6F18">
        <w:t>: One-to-One</w:t>
      </w:r>
    </w:p>
    <w:p w14:paraId="59071460" w14:textId="77777777" w:rsidR="008A6F18" w:rsidRPr="008A6F18" w:rsidRDefault="008A6F18" w:rsidP="008A6F18">
      <w:pPr>
        <w:numPr>
          <w:ilvl w:val="0"/>
          <w:numId w:val="48"/>
        </w:numPr>
      </w:pPr>
      <w:r w:rsidRPr="008A6F18">
        <w:rPr>
          <w:b/>
          <w:bCs/>
        </w:rPr>
        <w:t>Details</w:t>
      </w:r>
      <w:r w:rsidRPr="008A6F18">
        <w:t>: Each complaint can have one resolution, and each resolution corresponds to one complaint.</w:t>
      </w:r>
    </w:p>
    <w:p w14:paraId="7FA59E62" w14:textId="77777777" w:rsidR="008A6F18" w:rsidRPr="008A6F18" w:rsidRDefault="008A6F18" w:rsidP="008A6F18">
      <w:pPr>
        <w:numPr>
          <w:ilvl w:val="1"/>
          <w:numId w:val="48"/>
        </w:numPr>
      </w:pPr>
      <w:r w:rsidRPr="008A6F18">
        <w:rPr>
          <w:b/>
          <w:bCs/>
        </w:rPr>
        <w:t>Foreign Key</w:t>
      </w:r>
      <w:r w:rsidRPr="008A6F18">
        <w:t xml:space="preserve">: </w:t>
      </w:r>
      <w:proofErr w:type="spellStart"/>
      <w:r w:rsidRPr="008A6F18">
        <w:t>Resolution.complaint_id</w:t>
      </w:r>
      <w:proofErr w:type="spellEnd"/>
      <w:r w:rsidRPr="008A6F18">
        <w:t xml:space="preserve"> → </w:t>
      </w:r>
      <w:proofErr w:type="spellStart"/>
      <w:r w:rsidRPr="008A6F18">
        <w:t>Complaint.complaint_id</w:t>
      </w:r>
      <w:proofErr w:type="spellEnd"/>
    </w:p>
    <w:p w14:paraId="0FBA0AF1" w14:textId="77777777" w:rsidR="008A6F18" w:rsidRPr="008A6F18" w:rsidRDefault="00000000" w:rsidP="008A6F18">
      <w:r>
        <w:pict w14:anchorId="7CEF744D">
          <v:rect id="_x0000_i1080" style="width:0;height:1.5pt" o:hralign="center" o:hrstd="t" o:hr="t" fillcolor="#a0a0a0" stroked="f"/>
        </w:pict>
      </w:r>
    </w:p>
    <w:p w14:paraId="6F428468" w14:textId="77777777" w:rsidR="008A6F18" w:rsidRPr="008A6F18" w:rsidRDefault="008A6F18" w:rsidP="008A6F18">
      <w:pPr>
        <w:rPr>
          <w:b/>
          <w:bCs/>
        </w:rPr>
      </w:pPr>
      <w:r w:rsidRPr="008A6F18">
        <w:rPr>
          <w:b/>
          <w:bCs/>
        </w:rPr>
        <w:t>Entity Relationship Diagram (ERD)</w:t>
      </w:r>
    </w:p>
    <w:p w14:paraId="65DE8736" w14:textId="77777777" w:rsidR="008A6F18" w:rsidRPr="008A6F18" w:rsidRDefault="008A6F18" w:rsidP="008A6F18">
      <w:r w:rsidRPr="008A6F18">
        <w:t>You can visualize the relationships between entities as follows:</w:t>
      </w:r>
    </w:p>
    <w:p w14:paraId="24F5FF28" w14:textId="77777777" w:rsidR="008A6F18" w:rsidRPr="008A6F18" w:rsidRDefault="008A6F18" w:rsidP="008A6F18">
      <w:pPr>
        <w:numPr>
          <w:ilvl w:val="0"/>
          <w:numId w:val="49"/>
        </w:numPr>
      </w:pPr>
      <w:r w:rsidRPr="008A6F18">
        <w:rPr>
          <w:b/>
          <w:bCs/>
        </w:rPr>
        <w:t>Many-to-Many Relationships</w:t>
      </w:r>
      <w:r w:rsidRPr="008A6F18">
        <w:t>:</w:t>
      </w:r>
    </w:p>
    <w:p w14:paraId="0C4A6186" w14:textId="77777777" w:rsidR="008A6F18" w:rsidRPr="008A6F18" w:rsidRDefault="008A6F18" w:rsidP="008A6F18">
      <w:pPr>
        <w:numPr>
          <w:ilvl w:val="1"/>
          <w:numId w:val="49"/>
        </w:numPr>
      </w:pPr>
      <w:r w:rsidRPr="008A6F18">
        <w:t xml:space="preserve">Voter and Election → Through </w:t>
      </w:r>
      <w:proofErr w:type="spellStart"/>
      <w:r w:rsidRPr="008A6F18">
        <w:t>VoterElection</w:t>
      </w:r>
      <w:proofErr w:type="spellEnd"/>
    </w:p>
    <w:p w14:paraId="1C8C09CE" w14:textId="77777777" w:rsidR="008A6F18" w:rsidRPr="008A6F18" w:rsidRDefault="008A6F18" w:rsidP="008A6F18">
      <w:pPr>
        <w:numPr>
          <w:ilvl w:val="1"/>
          <w:numId w:val="49"/>
        </w:numPr>
      </w:pPr>
      <w:r w:rsidRPr="008A6F18">
        <w:t xml:space="preserve">Candidate and Constituency → Through </w:t>
      </w:r>
      <w:proofErr w:type="spellStart"/>
      <w:r w:rsidRPr="008A6F18">
        <w:t>ConstituencyCandidate</w:t>
      </w:r>
      <w:proofErr w:type="spellEnd"/>
    </w:p>
    <w:p w14:paraId="4360D92F" w14:textId="77777777" w:rsidR="008A6F18" w:rsidRPr="008A6F18" w:rsidRDefault="008A6F18" w:rsidP="008A6F18">
      <w:pPr>
        <w:numPr>
          <w:ilvl w:val="0"/>
          <w:numId w:val="49"/>
        </w:numPr>
      </w:pPr>
      <w:r w:rsidRPr="008A6F18">
        <w:rPr>
          <w:b/>
          <w:bCs/>
        </w:rPr>
        <w:t>One-to-Many Relationships</w:t>
      </w:r>
      <w:r w:rsidRPr="008A6F18">
        <w:t>:</w:t>
      </w:r>
    </w:p>
    <w:p w14:paraId="7578C680" w14:textId="77777777" w:rsidR="008A6F18" w:rsidRPr="008A6F18" w:rsidRDefault="008A6F18" w:rsidP="008A6F18">
      <w:pPr>
        <w:numPr>
          <w:ilvl w:val="1"/>
          <w:numId w:val="49"/>
        </w:numPr>
      </w:pPr>
      <w:r w:rsidRPr="008A6F18">
        <w:t>Voter ↔ Complaint</w:t>
      </w:r>
    </w:p>
    <w:p w14:paraId="356401F4" w14:textId="77777777" w:rsidR="008A6F18" w:rsidRPr="008A6F18" w:rsidRDefault="008A6F18" w:rsidP="008A6F18">
      <w:pPr>
        <w:numPr>
          <w:ilvl w:val="1"/>
          <w:numId w:val="49"/>
        </w:numPr>
      </w:pPr>
      <w:r w:rsidRPr="008A6F18">
        <w:lastRenderedPageBreak/>
        <w:t>Election ↔ Complaint</w:t>
      </w:r>
    </w:p>
    <w:p w14:paraId="58ABC561" w14:textId="77777777" w:rsidR="008A6F18" w:rsidRPr="008A6F18" w:rsidRDefault="008A6F18" w:rsidP="008A6F18">
      <w:pPr>
        <w:numPr>
          <w:ilvl w:val="1"/>
          <w:numId w:val="49"/>
        </w:numPr>
      </w:pPr>
      <w:r w:rsidRPr="008A6F18">
        <w:t>Election ↔ Candidate</w:t>
      </w:r>
    </w:p>
    <w:p w14:paraId="50C00EFA" w14:textId="77777777" w:rsidR="008A6F18" w:rsidRPr="008A6F18" w:rsidRDefault="008A6F18" w:rsidP="008A6F18">
      <w:pPr>
        <w:numPr>
          <w:ilvl w:val="1"/>
          <w:numId w:val="49"/>
        </w:numPr>
      </w:pPr>
      <w:r w:rsidRPr="008A6F18">
        <w:t>Candidate ↔ Campaign</w:t>
      </w:r>
    </w:p>
    <w:p w14:paraId="730B6682" w14:textId="77777777" w:rsidR="008A6F18" w:rsidRPr="008A6F18" w:rsidRDefault="008A6F18" w:rsidP="008A6F18">
      <w:pPr>
        <w:numPr>
          <w:ilvl w:val="1"/>
          <w:numId w:val="49"/>
        </w:numPr>
      </w:pPr>
      <w:r w:rsidRPr="008A6F18">
        <w:t>Election ↔ Constituency</w:t>
      </w:r>
    </w:p>
    <w:p w14:paraId="17687354" w14:textId="77777777" w:rsidR="008A6F18" w:rsidRPr="008A6F18" w:rsidRDefault="008A6F18" w:rsidP="008A6F18">
      <w:pPr>
        <w:numPr>
          <w:ilvl w:val="1"/>
          <w:numId w:val="49"/>
        </w:numPr>
      </w:pPr>
      <w:r w:rsidRPr="008A6F18">
        <w:t>Election ↔ District</w:t>
      </w:r>
    </w:p>
    <w:p w14:paraId="1D1D18C9" w14:textId="77777777" w:rsidR="008A6F18" w:rsidRPr="008A6F18" w:rsidRDefault="008A6F18" w:rsidP="008A6F18">
      <w:pPr>
        <w:numPr>
          <w:ilvl w:val="1"/>
          <w:numId w:val="49"/>
        </w:numPr>
      </w:pPr>
      <w:r w:rsidRPr="008A6F18">
        <w:t>District ↔ Constituency</w:t>
      </w:r>
    </w:p>
    <w:p w14:paraId="004CA480" w14:textId="77777777" w:rsidR="008A6F18" w:rsidRPr="008A6F18" w:rsidRDefault="008A6F18" w:rsidP="008A6F18">
      <w:pPr>
        <w:numPr>
          <w:ilvl w:val="1"/>
          <w:numId w:val="49"/>
        </w:numPr>
      </w:pPr>
      <w:r w:rsidRPr="008A6F18">
        <w:t xml:space="preserve">Voter ↔ </w:t>
      </w:r>
      <w:proofErr w:type="spellStart"/>
      <w:r w:rsidRPr="008A6F18">
        <w:t>VotingRecord</w:t>
      </w:r>
      <w:proofErr w:type="spellEnd"/>
    </w:p>
    <w:p w14:paraId="174F6EEF" w14:textId="77777777" w:rsidR="008A6F18" w:rsidRPr="008A6F18" w:rsidRDefault="008A6F18" w:rsidP="008A6F18">
      <w:pPr>
        <w:numPr>
          <w:ilvl w:val="1"/>
          <w:numId w:val="49"/>
        </w:numPr>
      </w:pPr>
      <w:r w:rsidRPr="008A6F18">
        <w:t xml:space="preserve">Election ↔ </w:t>
      </w:r>
      <w:proofErr w:type="spellStart"/>
      <w:r w:rsidRPr="008A6F18">
        <w:t>VotingRecord</w:t>
      </w:r>
      <w:proofErr w:type="spellEnd"/>
    </w:p>
    <w:p w14:paraId="5D5F95A6" w14:textId="77777777" w:rsidR="008A6F18" w:rsidRPr="008A6F18" w:rsidRDefault="008A6F18" w:rsidP="008A6F18">
      <w:pPr>
        <w:numPr>
          <w:ilvl w:val="0"/>
          <w:numId w:val="49"/>
        </w:numPr>
      </w:pPr>
      <w:r w:rsidRPr="008A6F18">
        <w:rPr>
          <w:b/>
          <w:bCs/>
        </w:rPr>
        <w:t>One-to-One Relationships</w:t>
      </w:r>
      <w:r w:rsidRPr="008A6F18">
        <w:t>:</w:t>
      </w:r>
    </w:p>
    <w:p w14:paraId="36FCECCF" w14:textId="77777777" w:rsidR="008A6F18" w:rsidRPr="008A6F18" w:rsidRDefault="008A6F18" w:rsidP="008A6F18">
      <w:pPr>
        <w:numPr>
          <w:ilvl w:val="1"/>
          <w:numId w:val="49"/>
        </w:numPr>
      </w:pPr>
      <w:r w:rsidRPr="008A6F18">
        <w:t>User ↔ Voter</w:t>
      </w:r>
    </w:p>
    <w:p w14:paraId="201595A5" w14:textId="77777777" w:rsidR="008A6F18" w:rsidRPr="008A6F18" w:rsidRDefault="008A6F18" w:rsidP="008A6F18">
      <w:pPr>
        <w:numPr>
          <w:ilvl w:val="1"/>
          <w:numId w:val="49"/>
        </w:numPr>
      </w:pPr>
      <w:r w:rsidRPr="008A6F18">
        <w:t>Complaint ↔ Resolution</w:t>
      </w:r>
    </w:p>
    <w:p w14:paraId="771AA99D" w14:textId="77777777" w:rsidR="008A6F18" w:rsidRPr="008A6F18" w:rsidRDefault="008A6F18" w:rsidP="008A6F18">
      <w:pPr>
        <w:numPr>
          <w:ilvl w:val="0"/>
          <w:numId w:val="49"/>
        </w:numPr>
      </w:pPr>
      <w:r w:rsidRPr="008A6F18">
        <w:rPr>
          <w:b/>
          <w:bCs/>
        </w:rPr>
        <w:t>Many-to-One Relationships</w:t>
      </w:r>
      <w:r w:rsidRPr="008A6F18">
        <w:t>:</w:t>
      </w:r>
    </w:p>
    <w:p w14:paraId="54E9E199" w14:textId="77777777" w:rsidR="008A6F18" w:rsidRPr="008A6F18" w:rsidRDefault="008A6F18" w:rsidP="008A6F18">
      <w:pPr>
        <w:numPr>
          <w:ilvl w:val="1"/>
          <w:numId w:val="49"/>
        </w:numPr>
      </w:pPr>
      <w:r w:rsidRPr="008A6F18">
        <w:t>Candidate ↔ Party</w:t>
      </w:r>
    </w:p>
    <w:p w14:paraId="2B808446" w14:textId="77777777" w:rsidR="008A6F18" w:rsidRPr="008A6F18" w:rsidRDefault="008A6F18" w:rsidP="008A6F18">
      <w:pPr>
        <w:numPr>
          <w:ilvl w:val="1"/>
          <w:numId w:val="49"/>
        </w:numPr>
      </w:pPr>
      <w:r w:rsidRPr="008A6F18">
        <w:t xml:space="preserve">Election ↔ </w:t>
      </w:r>
      <w:proofErr w:type="spellStart"/>
      <w:r w:rsidRPr="008A6F18">
        <w:t>ElectionType</w:t>
      </w:r>
      <w:proofErr w:type="spellEnd"/>
    </w:p>
    <w:p w14:paraId="7C5F3529" w14:textId="77777777" w:rsidR="008A6F18" w:rsidRPr="008A6F18" w:rsidRDefault="008A6F18" w:rsidP="008A6F18">
      <w:pPr>
        <w:numPr>
          <w:ilvl w:val="1"/>
          <w:numId w:val="49"/>
        </w:numPr>
      </w:pPr>
      <w:r w:rsidRPr="008A6F18">
        <w:t>User ↔ Role</w:t>
      </w:r>
    </w:p>
    <w:p w14:paraId="6B876DE3" w14:textId="77777777" w:rsidR="008A6F18" w:rsidRPr="008A6F18" w:rsidRDefault="008A6F18" w:rsidP="008A6F18">
      <w:pPr>
        <w:numPr>
          <w:ilvl w:val="1"/>
          <w:numId w:val="49"/>
        </w:numPr>
      </w:pPr>
      <w:r w:rsidRPr="008A6F18">
        <w:t>Voter ↔ Address</w:t>
      </w:r>
    </w:p>
    <w:p w14:paraId="458F9161" w14:textId="77777777" w:rsidR="008A6F18" w:rsidRPr="008A6F18" w:rsidRDefault="008A6F18" w:rsidP="008A6F18">
      <w:r w:rsidRPr="008A6F18">
        <w:t>This setup ensures a well-structured database that captures the relationships and functionality for the E-Governance System.</w:t>
      </w:r>
    </w:p>
    <w:p w14:paraId="58E4173D" w14:textId="77777777" w:rsidR="00072402" w:rsidRDefault="00072402"/>
    <w:p w14:paraId="415C7792" w14:textId="77777777" w:rsidR="00072402" w:rsidRDefault="00072402">
      <w:r>
        <w:br w:type="page"/>
      </w:r>
    </w:p>
    <w:p w14:paraId="1363F1E9" w14:textId="77777777" w:rsidR="00072402" w:rsidRDefault="00072402"/>
    <w:p w14:paraId="7C443143" w14:textId="77777777" w:rsidR="00072402" w:rsidRDefault="00072402">
      <w:r>
        <w:br w:type="page"/>
      </w:r>
    </w:p>
    <w:p w14:paraId="5F22CB54" w14:textId="77777777" w:rsidR="00072402" w:rsidRDefault="00072402"/>
    <w:p w14:paraId="54DF363F" w14:textId="77777777" w:rsidR="00072402" w:rsidRDefault="00072402">
      <w:r>
        <w:br w:type="page"/>
      </w:r>
    </w:p>
    <w:p w14:paraId="1230FBD6" w14:textId="77777777" w:rsidR="00072402" w:rsidRDefault="00072402"/>
    <w:p w14:paraId="7C39F843" w14:textId="77777777" w:rsidR="00072402" w:rsidRDefault="00072402">
      <w:r>
        <w:br w:type="page"/>
      </w:r>
    </w:p>
    <w:p w14:paraId="56F61308" w14:textId="77777777" w:rsidR="00072402" w:rsidRDefault="00072402"/>
    <w:p w14:paraId="3944FAF0" w14:textId="77777777" w:rsidR="00072402" w:rsidRDefault="00072402">
      <w:r>
        <w:br w:type="page"/>
      </w:r>
    </w:p>
    <w:p w14:paraId="265BABA5" w14:textId="77777777" w:rsidR="00484B88" w:rsidRDefault="00484B88"/>
    <w:sectPr w:rsidR="00484B88" w:rsidSect="004B271E">
      <w:pgSz w:w="11906" w:h="16838"/>
      <w:pgMar w:top="568" w:right="707" w:bottom="568" w:left="567"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E43C1B"/>
    <w:multiLevelType w:val="multilevel"/>
    <w:tmpl w:val="439E88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FF1142"/>
    <w:multiLevelType w:val="multilevel"/>
    <w:tmpl w:val="685CFE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BE1F89"/>
    <w:multiLevelType w:val="multilevel"/>
    <w:tmpl w:val="E8767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772FC9"/>
    <w:multiLevelType w:val="multilevel"/>
    <w:tmpl w:val="F54AAD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B154DBF"/>
    <w:multiLevelType w:val="multilevel"/>
    <w:tmpl w:val="BAACDE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E09249D"/>
    <w:multiLevelType w:val="multilevel"/>
    <w:tmpl w:val="ADB0B9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09C63E8"/>
    <w:multiLevelType w:val="multilevel"/>
    <w:tmpl w:val="0928B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F06937"/>
    <w:multiLevelType w:val="multilevel"/>
    <w:tmpl w:val="79A04E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4A2B47"/>
    <w:multiLevelType w:val="multilevel"/>
    <w:tmpl w:val="F92CB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953CDA"/>
    <w:multiLevelType w:val="multilevel"/>
    <w:tmpl w:val="559A66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4C70F6"/>
    <w:multiLevelType w:val="multilevel"/>
    <w:tmpl w:val="A3E641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A93EEE"/>
    <w:multiLevelType w:val="multilevel"/>
    <w:tmpl w:val="CDD04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3113A8"/>
    <w:multiLevelType w:val="multilevel"/>
    <w:tmpl w:val="85A8F7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3C73747"/>
    <w:multiLevelType w:val="multilevel"/>
    <w:tmpl w:val="DDDA73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5AB56C6"/>
    <w:multiLevelType w:val="multilevel"/>
    <w:tmpl w:val="650032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7371333"/>
    <w:multiLevelType w:val="multilevel"/>
    <w:tmpl w:val="5D9A3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760378F"/>
    <w:multiLevelType w:val="multilevel"/>
    <w:tmpl w:val="63644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E2B68EA"/>
    <w:multiLevelType w:val="multilevel"/>
    <w:tmpl w:val="40DEF4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1C9253B"/>
    <w:multiLevelType w:val="multilevel"/>
    <w:tmpl w:val="1BC0E1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263421F"/>
    <w:multiLevelType w:val="multilevel"/>
    <w:tmpl w:val="BA10A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6701E2F"/>
    <w:multiLevelType w:val="multilevel"/>
    <w:tmpl w:val="3998D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A05055F"/>
    <w:multiLevelType w:val="multilevel"/>
    <w:tmpl w:val="6F2202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B572F62"/>
    <w:multiLevelType w:val="multilevel"/>
    <w:tmpl w:val="1A64D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BDD463C"/>
    <w:multiLevelType w:val="multilevel"/>
    <w:tmpl w:val="4B64B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C1663E0"/>
    <w:multiLevelType w:val="multilevel"/>
    <w:tmpl w:val="9600F0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1046A02"/>
    <w:multiLevelType w:val="multilevel"/>
    <w:tmpl w:val="5164D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1790E33"/>
    <w:multiLevelType w:val="multilevel"/>
    <w:tmpl w:val="FC225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796111C"/>
    <w:multiLevelType w:val="multilevel"/>
    <w:tmpl w:val="20BC5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95056DA"/>
    <w:multiLevelType w:val="multilevel"/>
    <w:tmpl w:val="5DFAC2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B6A6F2C"/>
    <w:multiLevelType w:val="multilevel"/>
    <w:tmpl w:val="7B0029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D546389"/>
    <w:multiLevelType w:val="multilevel"/>
    <w:tmpl w:val="821AA6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1B5517B"/>
    <w:multiLevelType w:val="multilevel"/>
    <w:tmpl w:val="3A80CB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6041F81"/>
    <w:multiLevelType w:val="multilevel"/>
    <w:tmpl w:val="9A7E83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77C6EB5"/>
    <w:multiLevelType w:val="multilevel"/>
    <w:tmpl w:val="E474D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7A82246"/>
    <w:multiLevelType w:val="multilevel"/>
    <w:tmpl w:val="38CEB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8004A75"/>
    <w:multiLevelType w:val="multilevel"/>
    <w:tmpl w:val="41526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C1E2954"/>
    <w:multiLevelType w:val="multilevel"/>
    <w:tmpl w:val="778826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1036B33"/>
    <w:multiLevelType w:val="multilevel"/>
    <w:tmpl w:val="A5C4DD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1793D38"/>
    <w:multiLevelType w:val="multilevel"/>
    <w:tmpl w:val="A55A1F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4B65952"/>
    <w:multiLevelType w:val="multilevel"/>
    <w:tmpl w:val="F2CE8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79162F9"/>
    <w:multiLevelType w:val="multilevel"/>
    <w:tmpl w:val="6D2EE2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92B680C"/>
    <w:multiLevelType w:val="multilevel"/>
    <w:tmpl w:val="DA9666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9576C2E"/>
    <w:multiLevelType w:val="multilevel"/>
    <w:tmpl w:val="EA729E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AB85595"/>
    <w:multiLevelType w:val="multilevel"/>
    <w:tmpl w:val="EE8E6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EE51216"/>
    <w:multiLevelType w:val="multilevel"/>
    <w:tmpl w:val="1B5C04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1966053"/>
    <w:multiLevelType w:val="multilevel"/>
    <w:tmpl w:val="53F8CF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1AD4907"/>
    <w:multiLevelType w:val="multilevel"/>
    <w:tmpl w:val="9EBAE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4693EBB"/>
    <w:multiLevelType w:val="multilevel"/>
    <w:tmpl w:val="87DC95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76A6B72"/>
    <w:multiLevelType w:val="multilevel"/>
    <w:tmpl w:val="AB463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25408424">
    <w:abstractNumId w:val="4"/>
  </w:num>
  <w:num w:numId="2" w16cid:durableId="1072697731">
    <w:abstractNumId w:val="3"/>
  </w:num>
  <w:num w:numId="3" w16cid:durableId="680009982">
    <w:abstractNumId w:val="44"/>
  </w:num>
  <w:num w:numId="4" w16cid:durableId="16539614">
    <w:abstractNumId w:val="16"/>
  </w:num>
  <w:num w:numId="5" w16cid:durableId="23219706">
    <w:abstractNumId w:val="8"/>
  </w:num>
  <w:num w:numId="6" w16cid:durableId="1851141437">
    <w:abstractNumId w:val="27"/>
  </w:num>
  <w:num w:numId="7" w16cid:durableId="1788428935">
    <w:abstractNumId w:val="22"/>
  </w:num>
  <w:num w:numId="8" w16cid:durableId="1099832253">
    <w:abstractNumId w:val="48"/>
  </w:num>
  <w:num w:numId="9" w16cid:durableId="537088721">
    <w:abstractNumId w:val="43"/>
  </w:num>
  <w:num w:numId="10" w16cid:durableId="685711480">
    <w:abstractNumId w:val="34"/>
  </w:num>
  <w:num w:numId="11" w16cid:durableId="1531643040">
    <w:abstractNumId w:val="26"/>
  </w:num>
  <w:num w:numId="12" w16cid:durableId="521868761">
    <w:abstractNumId w:val="6"/>
  </w:num>
  <w:num w:numId="13" w16cid:durableId="1753693935">
    <w:abstractNumId w:val="39"/>
  </w:num>
  <w:num w:numId="14" w16cid:durableId="755857353">
    <w:abstractNumId w:val="15"/>
  </w:num>
  <w:num w:numId="15" w16cid:durableId="2101101581">
    <w:abstractNumId w:val="19"/>
  </w:num>
  <w:num w:numId="16" w16cid:durableId="2077894900">
    <w:abstractNumId w:val="35"/>
  </w:num>
  <w:num w:numId="17" w16cid:durableId="2086147186">
    <w:abstractNumId w:val="25"/>
  </w:num>
  <w:num w:numId="18" w16cid:durableId="777021215">
    <w:abstractNumId w:val="2"/>
  </w:num>
  <w:num w:numId="19" w16cid:durableId="338391205">
    <w:abstractNumId w:val="33"/>
  </w:num>
  <w:num w:numId="20" w16cid:durableId="562715184">
    <w:abstractNumId w:val="20"/>
  </w:num>
  <w:num w:numId="21" w16cid:durableId="1763992004">
    <w:abstractNumId w:val="23"/>
  </w:num>
  <w:num w:numId="22" w16cid:durableId="996885592">
    <w:abstractNumId w:val="46"/>
  </w:num>
  <w:num w:numId="23" w16cid:durableId="694576730">
    <w:abstractNumId w:val="11"/>
  </w:num>
  <w:num w:numId="24" w16cid:durableId="1788549286">
    <w:abstractNumId w:val="13"/>
  </w:num>
  <w:num w:numId="25" w16cid:durableId="1806896676">
    <w:abstractNumId w:val="31"/>
  </w:num>
  <w:num w:numId="26" w16cid:durableId="1917322672">
    <w:abstractNumId w:val="14"/>
  </w:num>
  <w:num w:numId="27" w16cid:durableId="1740664420">
    <w:abstractNumId w:val="37"/>
  </w:num>
  <w:num w:numId="28" w16cid:durableId="2141612389">
    <w:abstractNumId w:val="18"/>
  </w:num>
  <w:num w:numId="29" w16cid:durableId="24866099">
    <w:abstractNumId w:val="12"/>
  </w:num>
  <w:num w:numId="30" w16cid:durableId="1889565884">
    <w:abstractNumId w:val="5"/>
  </w:num>
  <w:num w:numId="31" w16cid:durableId="241914608">
    <w:abstractNumId w:val="1"/>
  </w:num>
  <w:num w:numId="32" w16cid:durableId="1788886574">
    <w:abstractNumId w:val="7"/>
  </w:num>
  <w:num w:numId="33" w16cid:durableId="1190753726">
    <w:abstractNumId w:val="10"/>
  </w:num>
  <w:num w:numId="34" w16cid:durableId="730427777">
    <w:abstractNumId w:val="36"/>
  </w:num>
  <w:num w:numId="35" w16cid:durableId="875387769">
    <w:abstractNumId w:val="21"/>
  </w:num>
  <w:num w:numId="36" w16cid:durableId="2061898551">
    <w:abstractNumId w:val="42"/>
  </w:num>
  <w:num w:numId="37" w16cid:durableId="2114939105">
    <w:abstractNumId w:val="32"/>
  </w:num>
  <w:num w:numId="38" w16cid:durableId="763108854">
    <w:abstractNumId w:val="24"/>
  </w:num>
  <w:num w:numId="39" w16cid:durableId="1199200724">
    <w:abstractNumId w:val="9"/>
  </w:num>
  <w:num w:numId="40" w16cid:durableId="274365661">
    <w:abstractNumId w:val="40"/>
  </w:num>
  <w:num w:numId="41" w16cid:durableId="1566604382">
    <w:abstractNumId w:val="0"/>
  </w:num>
  <w:num w:numId="42" w16cid:durableId="1231842986">
    <w:abstractNumId w:val="41"/>
  </w:num>
  <w:num w:numId="43" w16cid:durableId="495191809">
    <w:abstractNumId w:val="28"/>
  </w:num>
  <w:num w:numId="44" w16cid:durableId="1750619793">
    <w:abstractNumId w:val="45"/>
  </w:num>
  <w:num w:numId="45" w16cid:durableId="756948842">
    <w:abstractNumId w:val="30"/>
  </w:num>
  <w:num w:numId="46" w16cid:durableId="1738287562">
    <w:abstractNumId w:val="38"/>
  </w:num>
  <w:num w:numId="47" w16cid:durableId="1614285398">
    <w:abstractNumId w:val="47"/>
  </w:num>
  <w:num w:numId="48" w16cid:durableId="1673097995">
    <w:abstractNumId w:val="17"/>
  </w:num>
  <w:num w:numId="49" w16cid:durableId="1524632950">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271E"/>
    <w:rsid w:val="00072402"/>
    <w:rsid w:val="002579E2"/>
    <w:rsid w:val="003460E0"/>
    <w:rsid w:val="004717E2"/>
    <w:rsid w:val="00484B88"/>
    <w:rsid w:val="004B271E"/>
    <w:rsid w:val="004E55C0"/>
    <w:rsid w:val="00587D03"/>
    <w:rsid w:val="00707189"/>
    <w:rsid w:val="008A6F18"/>
    <w:rsid w:val="009360E9"/>
    <w:rsid w:val="00AA59BD"/>
    <w:rsid w:val="00C308F3"/>
    <w:rsid w:val="00D1464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61EA0E"/>
  <w15:chartTrackingRefBased/>
  <w15:docId w15:val="{3409F3AC-0817-45D8-9C2B-A061925FA0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717E2"/>
  </w:style>
  <w:style w:type="paragraph" w:styleId="Heading1">
    <w:name w:val="heading 1"/>
    <w:basedOn w:val="Normal"/>
    <w:next w:val="Normal"/>
    <w:link w:val="Heading1Char"/>
    <w:uiPriority w:val="9"/>
    <w:qFormat/>
    <w:rsid w:val="00D1464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1464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1464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1464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1464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146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46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46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46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464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1464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1464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1464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1464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146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46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46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464B"/>
    <w:rPr>
      <w:rFonts w:eastAsiaTheme="majorEastAsia" w:cstheme="majorBidi"/>
      <w:color w:val="272727" w:themeColor="text1" w:themeTint="D8"/>
    </w:rPr>
  </w:style>
  <w:style w:type="paragraph" w:styleId="Title">
    <w:name w:val="Title"/>
    <w:basedOn w:val="Normal"/>
    <w:next w:val="Normal"/>
    <w:link w:val="TitleChar"/>
    <w:uiPriority w:val="10"/>
    <w:qFormat/>
    <w:rsid w:val="00D146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46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46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46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464B"/>
    <w:pPr>
      <w:spacing w:before="160"/>
      <w:jc w:val="center"/>
    </w:pPr>
    <w:rPr>
      <w:i/>
      <w:iCs/>
      <w:color w:val="404040" w:themeColor="text1" w:themeTint="BF"/>
    </w:rPr>
  </w:style>
  <w:style w:type="character" w:customStyle="1" w:styleId="QuoteChar">
    <w:name w:val="Quote Char"/>
    <w:basedOn w:val="DefaultParagraphFont"/>
    <w:link w:val="Quote"/>
    <w:uiPriority w:val="29"/>
    <w:rsid w:val="00D1464B"/>
    <w:rPr>
      <w:i/>
      <w:iCs/>
      <w:color w:val="404040" w:themeColor="text1" w:themeTint="BF"/>
    </w:rPr>
  </w:style>
  <w:style w:type="paragraph" w:styleId="ListParagraph">
    <w:name w:val="List Paragraph"/>
    <w:basedOn w:val="Normal"/>
    <w:uiPriority w:val="34"/>
    <w:qFormat/>
    <w:rsid w:val="00D1464B"/>
    <w:pPr>
      <w:ind w:left="720"/>
      <w:contextualSpacing/>
    </w:pPr>
  </w:style>
  <w:style w:type="character" w:styleId="IntenseEmphasis">
    <w:name w:val="Intense Emphasis"/>
    <w:basedOn w:val="DefaultParagraphFont"/>
    <w:uiPriority w:val="21"/>
    <w:qFormat/>
    <w:rsid w:val="00D1464B"/>
    <w:rPr>
      <w:i/>
      <w:iCs/>
      <w:color w:val="0F4761" w:themeColor="accent1" w:themeShade="BF"/>
    </w:rPr>
  </w:style>
  <w:style w:type="paragraph" w:styleId="IntenseQuote">
    <w:name w:val="Intense Quote"/>
    <w:basedOn w:val="Normal"/>
    <w:next w:val="Normal"/>
    <w:link w:val="IntenseQuoteChar"/>
    <w:uiPriority w:val="30"/>
    <w:qFormat/>
    <w:rsid w:val="00D146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1464B"/>
    <w:rPr>
      <w:i/>
      <w:iCs/>
      <w:color w:val="0F4761" w:themeColor="accent1" w:themeShade="BF"/>
    </w:rPr>
  </w:style>
  <w:style w:type="character" w:styleId="IntenseReference">
    <w:name w:val="Intense Reference"/>
    <w:basedOn w:val="DefaultParagraphFont"/>
    <w:uiPriority w:val="32"/>
    <w:qFormat/>
    <w:rsid w:val="00D1464B"/>
    <w:rPr>
      <w:b/>
      <w:bCs/>
      <w:smallCaps/>
      <w:color w:val="0F4761" w:themeColor="accent1" w:themeShade="BF"/>
      <w:spacing w:val="5"/>
    </w:rPr>
  </w:style>
  <w:style w:type="table" w:styleId="TableGrid">
    <w:name w:val="Table Grid"/>
    <w:basedOn w:val="TableNormal"/>
    <w:uiPriority w:val="39"/>
    <w:rsid w:val="004B271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1382003">
      <w:bodyDiv w:val="1"/>
      <w:marLeft w:val="0"/>
      <w:marRight w:val="0"/>
      <w:marTop w:val="0"/>
      <w:marBottom w:val="0"/>
      <w:divBdr>
        <w:top w:val="none" w:sz="0" w:space="0" w:color="auto"/>
        <w:left w:val="none" w:sz="0" w:space="0" w:color="auto"/>
        <w:bottom w:val="none" w:sz="0" w:space="0" w:color="auto"/>
        <w:right w:val="none" w:sz="0" w:space="0" w:color="auto"/>
      </w:divBdr>
    </w:div>
    <w:div w:id="172426202">
      <w:bodyDiv w:val="1"/>
      <w:marLeft w:val="0"/>
      <w:marRight w:val="0"/>
      <w:marTop w:val="0"/>
      <w:marBottom w:val="0"/>
      <w:divBdr>
        <w:top w:val="none" w:sz="0" w:space="0" w:color="auto"/>
        <w:left w:val="none" w:sz="0" w:space="0" w:color="auto"/>
        <w:bottom w:val="none" w:sz="0" w:space="0" w:color="auto"/>
        <w:right w:val="none" w:sz="0" w:space="0" w:color="auto"/>
      </w:divBdr>
    </w:div>
    <w:div w:id="337773526">
      <w:bodyDiv w:val="1"/>
      <w:marLeft w:val="0"/>
      <w:marRight w:val="0"/>
      <w:marTop w:val="0"/>
      <w:marBottom w:val="0"/>
      <w:divBdr>
        <w:top w:val="none" w:sz="0" w:space="0" w:color="auto"/>
        <w:left w:val="none" w:sz="0" w:space="0" w:color="auto"/>
        <w:bottom w:val="none" w:sz="0" w:space="0" w:color="auto"/>
        <w:right w:val="none" w:sz="0" w:space="0" w:color="auto"/>
      </w:divBdr>
    </w:div>
    <w:div w:id="550767582">
      <w:bodyDiv w:val="1"/>
      <w:marLeft w:val="0"/>
      <w:marRight w:val="0"/>
      <w:marTop w:val="0"/>
      <w:marBottom w:val="0"/>
      <w:divBdr>
        <w:top w:val="none" w:sz="0" w:space="0" w:color="auto"/>
        <w:left w:val="none" w:sz="0" w:space="0" w:color="auto"/>
        <w:bottom w:val="none" w:sz="0" w:space="0" w:color="auto"/>
        <w:right w:val="none" w:sz="0" w:space="0" w:color="auto"/>
      </w:divBdr>
    </w:div>
    <w:div w:id="708606481">
      <w:bodyDiv w:val="1"/>
      <w:marLeft w:val="0"/>
      <w:marRight w:val="0"/>
      <w:marTop w:val="0"/>
      <w:marBottom w:val="0"/>
      <w:divBdr>
        <w:top w:val="none" w:sz="0" w:space="0" w:color="auto"/>
        <w:left w:val="none" w:sz="0" w:space="0" w:color="auto"/>
        <w:bottom w:val="none" w:sz="0" w:space="0" w:color="auto"/>
        <w:right w:val="none" w:sz="0" w:space="0" w:color="auto"/>
      </w:divBdr>
    </w:div>
    <w:div w:id="1196430840">
      <w:bodyDiv w:val="1"/>
      <w:marLeft w:val="0"/>
      <w:marRight w:val="0"/>
      <w:marTop w:val="0"/>
      <w:marBottom w:val="0"/>
      <w:divBdr>
        <w:top w:val="none" w:sz="0" w:space="0" w:color="auto"/>
        <w:left w:val="none" w:sz="0" w:space="0" w:color="auto"/>
        <w:bottom w:val="none" w:sz="0" w:space="0" w:color="auto"/>
        <w:right w:val="none" w:sz="0" w:space="0" w:color="auto"/>
      </w:divBdr>
    </w:div>
    <w:div w:id="1544171342">
      <w:bodyDiv w:val="1"/>
      <w:marLeft w:val="0"/>
      <w:marRight w:val="0"/>
      <w:marTop w:val="0"/>
      <w:marBottom w:val="0"/>
      <w:divBdr>
        <w:top w:val="none" w:sz="0" w:space="0" w:color="auto"/>
        <w:left w:val="none" w:sz="0" w:space="0" w:color="auto"/>
        <w:bottom w:val="none" w:sz="0" w:space="0" w:color="auto"/>
        <w:right w:val="none" w:sz="0" w:space="0" w:color="auto"/>
      </w:divBdr>
    </w:div>
    <w:div w:id="2010866957">
      <w:bodyDiv w:val="1"/>
      <w:marLeft w:val="0"/>
      <w:marRight w:val="0"/>
      <w:marTop w:val="0"/>
      <w:marBottom w:val="0"/>
      <w:divBdr>
        <w:top w:val="none" w:sz="0" w:space="0" w:color="auto"/>
        <w:left w:val="none" w:sz="0" w:space="0" w:color="auto"/>
        <w:bottom w:val="none" w:sz="0" w:space="0" w:color="auto"/>
        <w:right w:val="none" w:sz="0" w:space="0" w:color="auto"/>
      </w:divBdr>
    </w:div>
    <w:div w:id="2061316953">
      <w:bodyDiv w:val="1"/>
      <w:marLeft w:val="0"/>
      <w:marRight w:val="0"/>
      <w:marTop w:val="0"/>
      <w:marBottom w:val="0"/>
      <w:divBdr>
        <w:top w:val="none" w:sz="0" w:space="0" w:color="auto"/>
        <w:left w:val="none" w:sz="0" w:space="0" w:color="auto"/>
        <w:bottom w:val="none" w:sz="0" w:space="0" w:color="auto"/>
        <w:right w:val="none" w:sz="0" w:space="0" w:color="auto"/>
      </w:divBdr>
    </w:div>
    <w:div w:id="21142045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nudip\OneDrive%20-%20Anudip%20Foundation%20for%20Social%20Welfare\Documents\Custom%20Office%20Templates\Java%20tutorial.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1">
    <wetp:webextensionref xmlns:r="http://schemas.openxmlformats.org/officeDocument/2006/relationships" r:id="rId1"/>
  </wetp:taskpane>
  <wetp:taskpane dockstate="right" visibility="0" width="525" row="2">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F4CC829E-FFF9-48BA-A09A-7BB55C321170}">
  <we:reference id="wa200005502" version="1.0.0.11" store="en-IN" storeType="OMEX"/>
  <we:alternateReferences>
    <we:reference id="WA200005502" version="1.0.0.11" store="WA200005502" storeType="OMEX"/>
  </we:alternateReferences>
  <we:properties>
    <we:property name="docId" value="&quot;C478CEQd2Bs07o9-XN_UH&quot;"/>
  </we:properties>
  <we:bindings/>
  <we:snapshot xmlns:r="http://schemas.openxmlformats.org/officeDocument/2006/relationships"/>
</we:webextension>
</file>

<file path=word/webextensions/webextension2.xml><?xml version="1.0" encoding="utf-8"?>
<we:webextension xmlns:we="http://schemas.microsoft.com/office/webextensions/webextension/2010/11" id="{573F2468-30EE-450E-9544-8E59684F49D3}">
  <we:reference id="wa104099688" version="1.7.0.0" store="en-US" storeType="OMEX"/>
  <we:alternateReferences>
    <we:reference id="WA104099688" version="1.7.0.0" store="WA104099688"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Java tutorial</Template>
  <TotalTime>15</TotalTime>
  <Pages>30</Pages>
  <Words>5098</Words>
  <Characters>29061</Characters>
  <Application>Microsoft Office Word</Application>
  <DocSecurity>0</DocSecurity>
  <Lines>242</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Anudip</dc:creator>
  <cp:keywords/>
  <dc:description/>
  <cp:lastModifiedBy>Anuj Kumar</cp:lastModifiedBy>
  <cp:revision>2</cp:revision>
  <dcterms:created xsi:type="dcterms:W3CDTF">2024-10-11T17:20:00Z</dcterms:created>
  <dcterms:modified xsi:type="dcterms:W3CDTF">2024-10-23T07:49:00Z</dcterms:modified>
</cp:coreProperties>
</file>