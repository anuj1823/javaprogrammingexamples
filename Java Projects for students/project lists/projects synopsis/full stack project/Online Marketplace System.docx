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AD7E23" w14:textId="2EDFBEDC" w:rsidR="00072402" w:rsidRPr="00EE588F" w:rsidRDefault="00EE588F">
      <w:pPr>
        <w:rPr>
          <w:b/>
          <w:bCs/>
          <w:sz w:val="40"/>
          <w:szCs w:val="40"/>
        </w:rPr>
      </w:pPr>
      <w:r w:rsidRPr="00EE588F">
        <w:rPr>
          <w:b/>
          <w:bCs/>
          <w:sz w:val="40"/>
          <w:szCs w:val="40"/>
        </w:rPr>
        <w:t>Online Marketplace System</w:t>
      </w:r>
    </w:p>
    <w:p w14:paraId="2C49CB69" w14:textId="77777777" w:rsidR="00EE588F" w:rsidRPr="00EE588F" w:rsidRDefault="00EE588F" w:rsidP="00EE588F">
      <w:pPr>
        <w:rPr>
          <w:b/>
          <w:bCs/>
        </w:rPr>
      </w:pPr>
      <w:r w:rsidRPr="00EE588F">
        <w:rPr>
          <w:b/>
          <w:bCs/>
        </w:rPr>
        <w:t>Purpose</w:t>
      </w:r>
    </w:p>
    <w:p w14:paraId="260D3DD5" w14:textId="77777777" w:rsidR="00EE588F" w:rsidRPr="00EE588F" w:rsidRDefault="00EE588F" w:rsidP="00EE588F">
      <w:r w:rsidRPr="00EE588F">
        <w:t>The Online Marketplace System aims to provide a robust platform for managing multiple vendors, products, and customer interactions. It includes functionalities for managing product listings, handling customer orders, tracking shipments, processing payments, and generating invoices.</w:t>
      </w:r>
    </w:p>
    <w:p w14:paraId="6509E12E" w14:textId="77777777" w:rsidR="00EE588F" w:rsidRPr="00EE588F" w:rsidRDefault="00000000" w:rsidP="00EE588F">
      <w:r>
        <w:pict w14:anchorId="5D47612B">
          <v:rect id="_x0000_i1025" style="width:0;height:1.5pt" o:hralign="center" o:hrstd="t" o:hr="t" fillcolor="#a0a0a0" stroked="f"/>
        </w:pict>
      </w:r>
    </w:p>
    <w:p w14:paraId="47108285" w14:textId="77777777" w:rsidR="00EE588F" w:rsidRPr="00EE588F" w:rsidRDefault="00EE588F" w:rsidP="00EE588F">
      <w:pPr>
        <w:rPr>
          <w:b/>
          <w:bCs/>
        </w:rPr>
      </w:pPr>
      <w:r w:rsidRPr="00EE588F">
        <w:rPr>
          <w:b/>
          <w:bCs/>
        </w:rPr>
        <w:t>Entities and Attributes</w:t>
      </w:r>
    </w:p>
    <w:p w14:paraId="5F6BF5DE" w14:textId="77777777" w:rsidR="00EE588F" w:rsidRPr="00EE588F" w:rsidRDefault="00EE588F" w:rsidP="00EE588F">
      <w:pPr>
        <w:numPr>
          <w:ilvl w:val="0"/>
          <w:numId w:val="1"/>
        </w:numPr>
      </w:pPr>
      <w:r w:rsidRPr="00EE588F">
        <w:rPr>
          <w:b/>
          <w:bCs/>
        </w:rPr>
        <w:t>Vendor</w:t>
      </w:r>
      <w:r w:rsidRPr="00EE588F">
        <w:t>:</w:t>
      </w:r>
    </w:p>
    <w:p w14:paraId="4BC41F6A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vendorID</w:t>
      </w:r>
      <w:proofErr w:type="spellEnd"/>
      <w:r w:rsidRPr="00EE588F">
        <w:t xml:space="preserve"> (Primary Key)</w:t>
      </w:r>
    </w:p>
    <w:p w14:paraId="3DF5F036" w14:textId="77777777" w:rsidR="00EE588F" w:rsidRPr="00EE588F" w:rsidRDefault="00EE588F" w:rsidP="00EE588F">
      <w:pPr>
        <w:numPr>
          <w:ilvl w:val="1"/>
          <w:numId w:val="1"/>
        </w:numPr>
      </w:pPr>
      <w:r w:rsidRPr="00EE588F">
        <w:t>name</w:t>
      </w:r>
    </w:p>
    <w:p w14:paraId="1F0D2521" w14:textId="77777777" w:rsidR="00EE588F" w:rsidRPr="00EE588F" w:rsidRDefault="00EE588F" w:rsidP="00EE588F">
      <w:pPr>
        <w:numPr>
          <w:ilvl w:val="1"/>
          <w:numId w:val="1"/>
        </w:numPr>
      </w:pPr>
      <w:r w:rsidRPr="00EE588F">
        <w:t>email</w:t>
      </w:r>
    </w:p>
    <w:p w14:paraId="565630D6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contactNumber</w:t>
      </w:r>
      <w:proofErr w:type="spellEnd"/>
    </w:p>
    <w:p w14:paraId="439C7761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addressID</w:t>
      </w:r>
      <w:proofErr w:type="spellEnd"/>
      <w:r w:rsidRPr="00EE588F">
        <w:t xml:space="preserve"> (Foreign Key to Address)</w:t>
      </w:r>
    </w:p>
    <w:p w14:paraId="649CA4D2" w14:textId="77777777" w:rsidR="00EE588F" w:rsidRPr="00EE588F" w:rsidRDefault="00EE588F" w:rsidP="00EE588F">
      <w:pPr>
        <w:numPr>
          <w:ilvl w:val="1"/>
          <w:numId w:val="1"/>
        </w:numPr>
      </w:pPr>
      <w:r w:rsidRPr="00EE588F">
        <w:t>products (Collection of Products)</w:t>
      </w:r>
    </w:p>
    <w:p w14:paraId="686BEB4C" w14:textId="77777777" w:rsidR="00EE588F" w:rsidRPr="00EE588F" w:rsidRDefault="00EE588F" w:rsidP="00EE588F">
      <w:pPr>
        <w:numPr>
          <w:ilvl w:val="1"/>
          <w:numId w:val="1"/>
        </w:numPr>
      </w:pPr>
      <w:r w:rsidRPr="00EE588F">
        <w:t>orders (Collection of Orders)</w:t>
      </w:r>
    </w:p>
    <w:p w14:paraId="0F2EA8BD" w14:textId="77777777" w:rsidR="00EE588F" w:rsidRPr="00EE588F" w:rsidRDefault="00EE588F" w:rsidP="00EE588F">
      <w:pPr>
        <w:numPr>
          <w:ilvl w:val="0"/>
          <w:numId w:val="1"/>
        </w:numPr>
      </w:pPr>
      <w:r w:rsidRPr="00EE588F">
        <w:rPr>
          <w:b/>
          <w:bCs/>
        </w:rPr>
        <w:t>Product</w:t>
      </w:r>
      <w:r w:rsidRPr="00EE588F">
        <w:t>:</w:t>
      </w:r>
    </w:p>
    <w:p w14:paraId="0C0C243E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productID</w:t>
      </w:r>
      <w:proofErr w:type="spellEnd"/>
      <w:r w:rsidRPr="00EE588F">
        <w:t xml:space="preserve"> (Primary Key)</w:t>
      </w:r>
    </w:p>
    <w:p w14:paraId="48D7203C" w14:textId="77777777" w:rsidR="00EE588F" w:rsidRPr="00EE588F" w:rsidRDefault="00EE588F" w:rsidP="00EE588F">
      <w:pPr>
        <w:numPr>
          <w:ilvl w:val="1"/>
          <w:numId w:val="1"/>
        </w:numPr>
      </w:pPr>
      <w:r w:rsidRPr="00EE588F">
        <w:t>name</w:t>
      </w:r>
    </w:p>
    <w:p w14:paraId="7FFC8319" w14:textId="77777777" w:rsidR="00EE588F" w:rsidRPr="00EE588F" w:rsidRDefault="00EE588F" w:rsidP="00EE588F">
      <w:pPr>
        <w:numPr>
          <w:ilvl w:val="1"/>
          <w:numId w:val="1"/>
        </w:numPr>
      </w:pPr>
      <w:r w:rsidRPr="00EE588F">
        <w:t>description</w:t>
      </w:r>
    </w:p>
    <w:p w14:paraId="153E461A" w14:textId="77777777" w:rsidR="00EE588F" w:rsidRPr="00EE588F" w:rsidRDefault="00EE588F" w:rsidP="00EE588F">
      <w:pPr>
        <w:numPr>
          <w:ilvl w:val="1"/>
          <w:numId w:val="1"/>
        </w:numPr>
      </w:pPr>
      <w:r w:rsidRPr="00EE588F">
        <w:t>price</w:t>
      </w:r>
    </w:p>
    <w:p w14:paraId="11141C34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quantityAvailable</w:t>
      </w:r>
      <w:proofErr w:type="spellEnd"/>
    </w:p>
    <w:p w14:paraId="4B8AB8AD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categoryID</w:t>
      </w:r>
      <w:proofErr w:type="spellEnd"/>
      <w:r w:rsidRPr="00EE588F">
        <w:t xml:space="preserve"> (Foreign Key to Category)</w:t>
      </w:r>
    </w:p>
    <w:p w14:paraId="23DBB11F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vendorID</w:t>
      </w:r>
      <w:proofErr w:type="spellEnd"/>
      <w:r w:rsidRPr="00EE588F">
        <w:t xml:space="preserve"> (Foreign Key to Vendor)</w:t>
      </w:r>
    </w:p>
    <w:p w14:paraId="3E26B7CC" w14:textId="77777777" w:rsidR="00EE588F" w:rsidRPr="00EE588F" w:rsidRDefault="00EE588F" w:rsidP="00EE588F">
      <w:pPr>
        <w:numPr>
          <w:ilvl w:val="1"/>
          <w:numId w:val="1"/>
        </w:numPr>
      </w:pPr>
      <w:r w:rsidRPr="00EE588F">
        <w:t>reviews (Collection of Reviews)</w:t>
      </w:r>
    </w:p>
    <w:p w14:paraId="6E65D629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discountID</w:t>
      </w:r>
      <w:proofErr w:type="spellEnd"/>
      <w:r w:rsidRPr="00EE588F">
        <w:t xml:space="preserve"> (Foreign Key to Discount)</w:t>
      </w:r>
    </w:p>
    <w:p w14:paraId="53D5E6EB" w14:textId="77777777" w:rsidR="00EE588F" w:rsidRPr="00EE588F" w:rsidRDefault="00EE588F" w:rsidP="00EE588F">
      <w:pPr>
        <w:numPr>
          <w:ilvl w:val="0"/>
          <w:numId w:val="1"/>
        </w:numPr>
      </w:pPr>
      <w:r w:rsidRPr="00EE588F">
        <w:rPr>
          <w:b/>
          <w:bCs/>
        </w:rPr>
        <w:t>Customer</w:t>
      </w:r>
      <w:r w:rsidRPr="00EE588F">
        <w:t>:</w:t>
      </w:r>
    </w:p>
    <w:p w14:paraId="5008A14F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customerID</w:t>
      </w:r>
      <w:proofErr w:type="spellEnd"/>
      <w:r w:rsidRPr="00EE588F">
        <w:t xml:space="preserve"> (Primary Key)</w:t>
      </w:r>
    </w:p>
    <w:p w14:paraId="762128AA" w14:textId="77777777" w:rsidR="00EE588F" w:rsidRPr="00EE588F" w:rsidRDefault="00EE588F" w:rsidP="00EE588F">
      <w:pPr>
        <w:numPr>
          <w:ilvl w:val="1"/>
          <w:numId w:val="1"/>
        </w:numPr>
      </w:pPr>
      <w:r w:rsidRPr="00EE588F">
        <w:t>name</w:t>
      </w:r>
    </w:p>
    <w:p w14:paraId="71220135" w14:textId="77777777" w:rsidR="00EE588F" w:rsidRPr="00EE588F" w:rsidRDefault="00EE588F" w:rsidP="00EE588F">
      <w:pPr>
        <w:numPr>
          <w:ilvl w:val="1"/>
          <w:numId w:val="1"/>
        </w:numPr>
      </w:pPr>
      <w:r w:rsidRPr="00EE588F">
        <w:t>email</w:t>
      </w:r>
    </w:p>
    <w:p w14:paraId="40954D68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contactNumber</w:t>
      </w:r>
      <w:proofErr w:type="spellEnd"/>
    </w:p>
    <w:p w14:paraId="3AC77210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addressID</w:t>
      </w:r>
      <w:proofErr w:type="spellEnd"/>
      <w:r w:rsidRPr="00EE588F">
        <w:t xml:space="preserve"> (Foreign Key to Address)</w:t>
      </w:r>
    </w:p>
    <w:p w14:paraId="106F9D24" w14:textId="77777777" w:rsidR="00EE588F" w:rsidRPr="00EE588F" w:rsidRDefault="00EE588F" w:rsidP="00EE588F">
      <w:pPr>
        <w:numPr>
          <w:ilvl w:val="1"/>
          <w:numId w:val="1"/>
        </w:numPr>
      </w:pPr>
      <w:r w:rsidRPr="00EE588F">
        <w:t>orders (Collection of Orders)</w:t>
      </w:r>
    </w:p>
    <w:p w14:paraId="24EC32F0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cartID</w:t>
      </w:r>
      <w:proofErr w:type="spellEnd"/>
      <w:r w:rsidRPr="00EE588F">
        <w:t xml:space="preserve"> (Foreign Key to Cart)</w:t>
      </w:r>
    </w:p>
    <w:p w14:paraId="146AF842" w14:textId="77777777" w:rsidR="00EE588F" w:rsidRPr="00EE588F" w:rsidRDefault="00EE588F" w:rsidP="00EE588F">
      <w:pPr>
        <w:numPr>
          <w:ilvl w:val="1"/>
          <w:numId w:val="1"/>
        </w:numPr>
      </w:pPr>
      <w:r w:rsidRPr="00EE588F">
        <w:t>reviews (Collection of Reviews)</w:t>
      </w:r>
    </w:p>
    <w:p w14:paraId="66C2B1FF" w14:textId="77777777" w:rsidR="00EE588F" w:rsidRPr="00EE588F" w:rsidRDefault="00EE588F" w:rsidP="00EE588F">
      <w:pPr>
        <w:numPr>
          <w:ilvl w:val="0"/>
          <w:numId w:val="1"/>
        </w:numPr>
      </w:pPr>
      <w:r w:rsidRPr="00EE588F">
        <w:rPr>
          <w:b/>
          <w:bCs/>
        </w:rPr>
        <w:t>Order</w:t>
      </w:r>
      <w:r w:rsidRPr="00EE588F">
        <w:t>:</w:t>
      </w:r>
    </w:p>
    <w:p w14:paraId="5633826A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lastRenderedPageBreak/>
        <w:t>orderID</w:t>
      </w:r>
      <w:proofErr w:type="spellEnd"/>
      <w:r w:rsidRPr="00EE588F">
        <w:t xml:space="preserve"> (Primary Key)</w:t>
      </w:r>
    </w:p>
    <w:p w14:paraId="111F033D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customerID</w:t>
      </w:r>
      <w:proofErr w:type="spellEnd"/>
      <w:r w:rsidRPr="00EE588F">
        <w:t xml:space="preserve"> (Foreign Key to Customer)</w:t>
      </w:r>
    </w:p>
    <w:p w14:paraId="6DCBEFC2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vendorID</w:t>
      </w:r>
      <w:proofErr w:type="spellEnd"/>
      <w:r w:rsidRPr="00EE588F">
        <w:t xml:space="preserve"> (Foreign Key to Vendor)</w:t>
      </w:r>
    </w:p>
    <w:p w14:paraId="43B9D2F2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productID</w:t>
      </w:r>
      <w:proofErr w:type="spellEnd"/>
      <w:r w:rsidRPr="00EE588F">
        <w:t xml:space="preserve"> (Foreign Key to Product)</w:t>
      </w:r>
    </w:p>
    <w:p w14:paraId="4ADE764A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orderDate</w:t>
      </w:r>
      <w:proofErr w:type="spellEnd"/>
    </w:p>
    <w:p w14:paraId="536CCFB2" w14:textId="77777777" w:rsidR="00EE588F" w:rsidRPr="00EE588F" w:rsidRDefault="00EE588F" w:rsidP="00EE588F">
      <w:pPr>
        <w:numPr>
          <w:ilvl w:val="1"/>
          <w:numId w:val="1"/>
        </w:numPr>
      </w:pPr>
      <w:r w:rsidRPr="00EE588F">
        <w:t>status (Placed, Shipped, Delivered, Cancelled)</w:t>
      </w:r>
    </w:p>
    <w:p w14:paraId="1068BF33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shipmentID</w:t>
      </w:r>
      <w:proofErr w:type="spellEnd"/>
      <w:r w:rsidRPr="00EE588F">
        <w:t xml:space="preserve"> (Foreign Key to Shipment)</w:t>
      </w:r>
    </w:p>
    <w:p w14:paraId="1D7BD1B5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invoiceID</w:t>
      </w:r>
      <w:proofErr w:type="spellEnd"/>
      <w:r w:rsidRPr="00EE588F">
        <w:t xml:space="preserve"> (Foreign Key to Invoice)</w:t>
      </w:r>
    </w:p>
    <w:p w14:paraId="3228DFDA" w14:textId="77777777" w:rsidR="00EE588F" w:rsidRPr="00EE588F" w:rsidRDefault="00EE588F" w:rsidP="00EE588F">
      <w:pPr>
        <w:numPr>
          <w:ilvl w:val="0"/>
          <w:numId w:val="1"/>
        </w:numPr>
      </w:pPr>
      <w:r w:rsidRPr="00EE588F">
        <w:rPr>
          <w:b/>
          <w:bCs/>
        </w:rPr>
        <w:t>Review</w:t>
      </w:r>
      <w:r w:rsidRPr="00EE588F">
        <w:t>:</w:t>
      </w:r>
    </w:p>
    <w:p w14:paraId="65207287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reviewID</w:t>
      </w:r>
      <w:proofErr w:type="spellEnd"/>
      <w:r w:rsidRPr="00EE588F">
        <w:t xml:space="preserve"> (Primary Key)</w:t>
      </w:r>
    </w:p>
    <w:p w14:paraId="28D6980F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productID</w:t>
      </w:r>
      <w:proofErr w:type="spellEnd"/>
      <w:r w:rsidRPr="00EE588F">
        <w:t xml:space="preserve"> (Foreign Key to Product)</w:t>
      </w:r>
    </w:p>
    <w:p w14:paraId="4B944A52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customerID</w:t>
      </w:r>
      <w:proofErr w:type="spellEnd"/>
      <w:r w:rsidRPr="00EE588F">
        <w:t xml:space="preserve"> (Foreign Key to Customer)</w:t>
      </w:r>
    </w:p>
    <w:p w14:paraId="12F40196" w14:textId="77777777" w:rsidR="00EE588F" w:rsidRPr="00EE588F" w:rsidRDefault="00EE588F" w:rsidP="00EE588F">
      <w:pPr>
        <w:numPr>
          <w:ilvl w:val="1"/>
          <w:numId w:val="1"/>
        </w:numPr>
      </w:pPr>
      <w:r w:rsidRPr="00EE588F">
        <w:t>rating (1-5)</w:t>
      </w:r>
    </w:p>
    <w:p w14:paraId="35ED8A25" w14:textId="77777777" w:rsidR="00EE588F" w:rsidRPr="00EE588F" w:rsidRDefault="00EE588F" w:rsidP="00EE588F">
      <w:pPr>
        <w:numPr>
          <w:ilvl w:val="1"/>
          <w:numId w:val="1"/>
        </w:numPr>
      </w:pPr>
      <w:r w:rsidRPr="00EE588F">
        <w:t>comment</w:t>
      </w:r>
    </w:p>
    <w:p w14:paraId="74D97F2F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reviewDate</w:t>
      </w:r>
      <w:proofErr w:type="spellEnd"/>
    </w:p>
    <w:p w14:paraId="56F134CB" w14:textId="77777777" w:rsidR="00EE588F" w:rsidRPr="00EE588F" w:rsidRDefault="00EE588F" w:rsidP="00EE588F">
      <w:pPr>
        <w:numPr>
          <w:ilvl w:val="0"/>
          <w:numId w:val="1"/>
        </w:numPr>
      </w:pPr>
      <w:r w:rsidRPr="00EE588F">
        <w:rPr>
          <w:b/>
          <w:bCs/>
        </w:rPr>
        <w:t>Payment</w:t>
      </w:r>
      <w:r w:rsidRPr="00EE588F">
        <w:t>:</w:t>
      </w:r>
    </w:p>
    <w:p w14:paraId="7E83405C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paymentID</w:t>
      </w:r>
      <w:proofErr w:type="spellEnd"/>
      <w:r w:rsidRPr="00EE588F">
        <w:t xml:space="preserve"> (Primary Key)</w:t>
      </w:r>
    </w:p>
    <w:p w14:paraId="0C4909DA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orderID</w:t>
      </w:r>
      <w:proofErr w:type="spellEnd"/>
      <w:r w:rsidRPr="00EE588F">
        <w:t xml:space="preserve"> (Foreign Key to Order)</w:t>
      </w:r>
    </w:p>
    <w:p w14:paraId="690BB08E" w14:textId="77777777" w:rsidR="00EE588F" w:rsidRPr="00EE588F" w:rsidRDefault="00EE588F" w:rsidP="00EE588F">
      <w:pPr>
        <w:numPr>
          <w:ilvl w:val="1"/>
          <w:numId w:val="1"/>
        </w:numPr>
      </w:pPr>
      <w:r w:rsidRPr="00EE588F">
        <w:t>amount</w:t>
      </w:r>
    </w:p>
    <w:p w14:paraId="008138EB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paymentDate</w:t>
      </w:r>
      <w:proofErr w:type="spellEnd"/>
    </w:p>
    <w:p w14:paraId="7871301D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paymentMethod</w:t>
      </w:r>
      <w:proofErr w:type="spellEnd"/>
      <w:r w:rsidRPr="00EE588F">
        <w:t xml:space="preserve"> (</w:t>
      </w:r>
      <w:proofErr w:type="spellStart"/>
      <w:r w:rsidRPr="00EE588F">
        <w:t>CreditCard</w:t>
      </w:r>
      <w:proofErr w:type="spellEnd"/>
      <w:r w:rsidRPr="00EE588F">
        <w:t xml:space="preserve">, </w:t>
      </w:r>
      <w:proofErr w:type="spellStart"/>
      <w:r w:rsidRPr="00EE588F">
        <w:t>DebitCard</w:t>
      </w:r>
      <w:proofErr w:type="spellEnd"/>
      <w:r w:rsidRPr="00EE588F">
        <w:t>, PayPal, etc.)</w:t>
      </w:r>
    </w:p>
    <w:p w14:paraId="294FB0D7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paymentStatus</w:t>
      </w:r>
      <w:proofErr w:type="spellEnd"/>
      <w:r w:rsidRPr="00EE588F">
        <w:t xml:space="preserve"> (Paid, Refunded, Pending)</w:t>
      </w:r>
    </w:p>
    <w:p w14:paraId="713FE120" w14:textId="77777777" w:rsidR="00EE588F" w:rsidRPr="00EE588F" w:rsidRDefault="00EE588F" w:rsidP="00EE588F">
      <w:pPr>
        <w:numPr>
          <w:ilvl w:val="0"/>
          <w:numId w:val="1"/>
        </w:numPr>
      </w:pPr>
      <w:r w:rsidRPr="00EE588F">
        <w:rPr>
          <w:b/>
          <w:bCs/>
        </w:rPr>
        <w:t>Invoice</w:t>
      </w:r>
      <w:r w:rsidRPr="00EE588F">
        <w:t>:</w:t>
      </w:r>
    </w:p>
    <w:p w14:paraId="3AAC6B3B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invoiceID</w:t>
      </w:r>
      <w:proofErr w:type="spellEnd"/>
      <w:r w:rsidRPr="00EE588F">
        <w:t xml:space="preserve"> (Primary Key)</w:t>
      </w:r>
    </w:p>
    <w:p w14:paraId="039A91C6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orderID</w:t>
      </w:r>
      <w:proofErr w:type="spellEnd"/>
      <w:r w:rsidRPr="00EE588F">
        <w:t xml:space="preserve"> (Foreign Key to Order)</w:t>
      </w:r>
    </w:p>
    <w:p w14:paraId="5BD71C83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totalAmount</w:t>
      </w:r>
      <w:proofErr w:type="spellEnd"/>
    </w:p>
    <w:p w14:paraId="666DC7A5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issueDate</w:t>
      </w:r>
      <w:proofErr w:type="spellEnd"/>
    </w:p>
    <w:p w14:paraId="1C910106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paymentID</w:t>
      </w:r>
      <w:proofErr w:type="spellEnd"/>
      <w:r w:rsidRPr="00EE588F">
        <w:t xml:space="preserve"> (Foreign Key to Payment)</w:t>
      </w:r>
    </w:p>
    <w:p w14:paraId="01E1153B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customerID</w:t>
      </w:r>
      <w:proofErr w:type="spellEnd"/>
      <w:r w:rsidRPr="00EE588F">
        <w:t xml:space="preserve"> (Foreign Key to Customer)</w:t>
      </w:r>
    </w:p>
    <w:p w14:paraId="32F827F0" w14:textId="77777777" w:rsidR="00EE588F" w:rsidRPr="00EE588F" w:rsidRDefault="00EE588F" w:rsidP="00EE588F">
      <w:pPr>
        <w:numPr>
          <w:ilvl w:val="0"/>
          <w:numId w:val="1"/>
        </w:numPr>
      </w:pPr>
      <w:r w:rsidRPr="00EE588F">
        <w:rPr>
          <w:b/>
          <w:bCs/>
        </w:rPr>
        <w:t>Shipment</w:t>
      </w:r>
      <w:r w:rsidRPr="00EE588F">
        <w:t>:</w:t>
      </w:r>
    </w:p>
    <w:p w14:paraId="7521022C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shipmentID</w:t>
      </w:r>
      <w:proofErr w:type="spellEnd"/>
      <w:r w:rsidRPr="00EE588F">
        <w:t xml:space="preserve"> (Primary Key)</w:t>
      </w:r>
    </w:p>
    <w:p w14:paraId="0E5D369E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orderID</w:t>
      </w:r>
      <w:proofErr w:type="spellEnd"/>
      <w:r w:rsidRPr="00EE588F">
        <w:t xml:space="preserve"> (Foreign Key to Order)</w:t>
      </w:r>
    </w:p>
    <w:p w14:paraId="2904FCC7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shipmentDate</w:t>
      </w:r>
      <w:proofErr w:type="spellEnd"/>
    </w:p>
    <w:p w14:paraId="3F622CAB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trackingNumber</w:t>
      </w:r>
      <w:proofErr w:type="spellEnd"/>
    </w:p>
    <w:p w14:paraId="345875D0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deliveryDate</w:t>
      </w:r>
      <w:proofErr w:type="spellEnd"/>
    </w:p>
    <w:p w14:paraId="40AC704C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lastRenderedPageBreak/>
        <w:t>shipmentStatus</w:t>
      </w:r>
      <w:proofErr w:type="spellEnd"/>
      <w:r w:rsidRPr="00EE588F">
        <w:t xml:space="preserve"> (In Transit, Delivered, Returned)</w:t>
      </w:r>
    </w:p>
    <w:p w14:paraId="325CF53E" w14:textId="77777777" w:rsidR="00EE588F" w:rsidRPr="00EE588F" w:rsidRDefault="00EE588F" w:rsidP="00EE588F">
      <w:pPr>
        <w:numPr>
          <w:ilvl w:val="0"/>
          <w:numId w:val="1"/>
        </w:numPr>
      </w:pPr>
      <w:r w:rsidRPr="00EE588F">
        <w:rPr>
          <w:b/>
          <w:bCs/>
        </w:rPr>
        <w:t>Cart</w:t>
      </w:r>
      <w:r w:rsidRPr="00EE588F">
        <w:t>:</w:t>
      </w:r>
    </w:p>
    <w:p w14:paraId="33391900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cartID</w:t>
      </w:r>
      <w:proofErr w:type="spellEnd"/>
      <w:r w:rsidRPr="00EE588F">
        <w:t xml:space="preserve"> (Primary Key)</w:t>
      </w:r>
    </w:p>
    <w:p w14:paraId="3080E7CC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customerID</w:t>
      </w:r>
      <w:proofErr w:type="spellEnd"/>
      <w:r w:rsidRPr="00EE588F">
        <w:t xml:space="preserve"> (Foreign Key to Customer)</w:t>
      </w:r>
    </w:p>
    <w:p w14:paraId="5C494BEF" w14:textId="77777777" w:rsidR="00EE588F" w:rsidRPr="00EE588F" w:rsidRDefault="00EE588F" w:rsidP="00EE588F">
      <w:pPr>
        <w:numPr>
          <w:ilvl w:val="1"/>
          <w:numId w:val="1"/>
        </w:numPr>
      </w:pPr>
      <w:r w:rsidRPr="00EE588F">
        <w:t>products (Collection of Products)</w:t>
      </w:r>
    </w:p>
    <w:p w14:paraId="02F2ECF7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totalPrice</w:t>
      </w:r>
      <w:proofErr w:type="spellEnd"/>
    </w:p>
    <w:p w14:paraId="3C796ABD" w14:textId="77777777" w:rsidR="00EE588F" w:rsidRPr="00EE588F" w:rsidRDefault="00EE588F" w:rsidP="00EE588F">
      <w:pPr>
        <w:numPr>
          <w:ilvl w:val="0"/>
          <w:numId w:val="1"/>
        </w:numPr>
      </w:pPr>
      <w:r w:rsidRPr="00EE588F">
        <w:rPr>
          <w:b/>
          <w:bCs/>
        </w:rPr>
        <w:t>Category</w:t>
      </w:r>
      <w:r w:rsidRPr="00EE588F">
        <w:t>:</w:t>
      </w:r>
    </w:p>
    <w:p w14:paraId="1900B88B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categoryID</w:t>
      </w:r>
      <w:proofErr w:type="spellEnd"/>
      <w:r w:rsidRPr="00EE588F">
        <w:t xml:space="preserve"> (Primary Key)</w:t>
      </w:r>
    </w:p>
    <w:p w14:paraId="4BB47BD8" w14:textId="77777777" w:rsidR="00EE588F" w:rsidRPr="00EE588F" w:rsidRDefault="00EE588F" w:rsidP="00EE588F">
      <w:pPr>
        <w:numPr>
          <w:ilvl w:val="1"/>
          <w:numId w:val="1"/>
        </w:numPr>
      </w:pPr>
      <w:r w:rsidRPr="00EE588F">
        <w:t>name</w:t>
      </w:r>
    </w:p>
    <w:p w14:paraId="65FFF505" w14:textId="77777777" w:rsidR="00EE588F" w:rsidRPr="00EE588F" w:rsidRDefault="00EE588F" w:rsidP="00EE588F">
      <w:pPr>
        <w:numPr>
          <w:ilvl w:val="1"/>
          <w:numId w:val="1"/>
        </w:numPr>
      </w:pPr>
      <w:r w:rsidRPr="00EE588F">
        <w:t>description</w:t>
      </w:r>
    </w:p>
    <w:p w14:paraId="27679BB5" w14:textId="77777777" w:rsidR="00EE588F" w:rsidRPr="00EE588F" w:rsidRDefault="00EE588F" w:rsidP="00EE588F">
      <w:pPr>
        <w:numPr>
          <w:ilvl w:val="1"/>
          <w:numId w:val="1"/>
        </w:numPr>
      </w:pPr>
      <w:r w:rsidRPr="00EE588F">
        <w:t>products (Collection of Products)</w:t>
      </w:r>
    </w:p>
    <w:p w14:paraId="4CCD2EE4" w14:textId="77777777" w:rsidR="00EE588F" w:rsidRPr="00EE588F" w:rsidRDefault="00EE588F" w:rsidP="00EE588F">
      <w:pPr>
        <w:numPr>
          <w:ilvl w:val="0"/>
          <w:numId w:val="1"/>
        </w:numPr>
      </w:pPr>
      <w:r w:rsidRPr="00EE588F">
        <w:rPr>
          <w:b/>
          <w:bCs/>
        </w:rPr>
        <w:t>Discount</w:t>
      </w:r>
      <w:r w:rsidRPr="00EE588F">
        <w:t>:</w:t>
      </w:r>
    </w:p>
    <w:p w14:paraId="768CCD3F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discountID</w:t>
      </w:r>
      <w:proofErr w:type="spellEnd"/>
      <w:r w:rsidRPr="00EE588F">
        <w:t xml:space="preserve"> (Primary Key)</w:t>
      </w:r>
    </w:p>
    <w:p w14:paraId="12AAE3B9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productID</w:t>
      </w:r>
      <w:proofErr w:type="spellEnd"/>
      <w:r w:rsidRPr="00EE588F">
        <w:t xml:space="preserve"> (Foreign Key to Product)</w:t>
      </w:r>
    </w:p>
    <w:p w14:paraId="40EEF12C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discountPercentage</w:t>
      </w:r>
      <w:proofErr w:type="spellEnd"/>
    </w:p>
    <w:p w14:paraId="29A6EAF8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validFrom</w:t>
      </w:r>
      <w:proofErr w:type="spellEnd"/>
    </w:p>
    <w:p w14:paraId="0390F899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validTo</w:t>
      </w:r>
      <w:proofErr w:type="spellEnd"/>
    </w:p>
    <w:p w14:paraId="6B9DCA84" w14:textId="77777777" w:rsidR="00EE588F" w:rsidRPr="00EE588F" w:rsidRDefault="00EE588F" w:rsidP="00EE588F">
      <w:pPr>
        <w:numPr>
          <w:ilvl w:val="0"/>
          <w:numId w:val="1"/>
        </w:numPr>
      </w:pPr>
      <w:r w:rsidRPr="00EE588F">
        <w:rPr>
          <w:b/>
          <w:bCs/>
        </w:rPr>
        <w:t>Return</w:t>
      </w:r>
      <w:r w:rsidRPr="00EE588F">
        <w:t>:</w:t>
      </w:r>
    </w:p>
    <w:p w14:paraId="1F6F07FE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returnID</w:t>
      </w:r>
      <w:proofErr w:type="spellEnd"/>
      <w:r w:rsidRPr="00EE588F">
        <w:t xml:space="preserve"> (Primary Key)</w:t>
      </w:r>
    </w:p>
    <w:p w14:paraId="01924D41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orderID</w:t>
      </w:r>
      <w:proofErr w:type="spellEnd"/>
      <w:r w:rsidRPr="00EE588F">
        <w:t xml:space="preserve"> (Foreign Key to Order)</w:t>
      </w:r>
    </w:p>
    <w:p w14:paraId="64AA7002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returnDate</w:t>
      </w:r>
      <w:proofErr w:type="spellEnd"/>
    </w:p>
    <w:p w14:paraId="7997DBCF" w14:textId="77777777" w:rsidR="00EE588F" w:rsidRPr="00EE588F" w:rsidRDefault="00EE588F" w:rsidP="00EE588F">
      <w:pPr>
        <w:numPr>
          <w:ilvl w:val="1"/>
          <w:numId w:val="1"/>
        </w:numPr>
      </w:pPr>
      <w:r w:rsidRPr="00EE588F">
        <w:t>reason</w:t>
      </w:r>
    </w:p>
    <w:p w14:paraId="51D88CC2" w14:textId="77777777" w:rsidR="00EE588F" w:rsidRPr="00EE588F" w:rsidRDefault="00EE588F" w:rsidP="00EE588F">
      <w:pPr>
        <w:numPr>
          <w:ilvl w:val="1"/>
          <w:numId w:val="1"/>
        </w:numPr>
      </w:pPr>
      <w:r w:rsidRPr="00EE588F">
        <w:t>status (Pending, Approved, Rejected)</w:t>
      </w:r>
    </w:p>
    <w:p w14:paraId="7B9CD25A" w14:textId="77777777" w:rsidR="00EE588F" w:rsidRPr="00EE588F" w:rsidRDefault="00EE588F" w:rsidP="00EE588F">
      <w:pPr>
        <w:numPr>
          <w:ilvl w:val="0"/>
          <w:numId w:val="1"/>
        </w:numPr>
      </w:pPr>
      <w:r w:rsidRPr="00EE588F">
        <w:rPr>
          <w:b/>
          <w:bCs/>
        </w:rPr>
        <w:t>Feedback</w:t>
      </w:r>
      <w:r w:rsidRPr="00EE588F">
        <w:t>:</w:t>
      </w:r>
    </w:p>
    <w:p w14:paraId="4A3ECBC5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feedbackID</w:t>
      </w:r>
      <w:proofErr w:type="spellEnd"/>
      <w:r w:rsidRPr="00EE588F">
        <w:t xml:space="preserve"> (Primary Key)</w:t>
      </w:r>
    </w:p>
    <w:p w14:paraId="661C0ED1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customerID</w:t>
      </w:r>
      <w:proofErr w:type="spellEnd"/>
      <w:r w:rsidRPr="00EE588F">
        <w:t xml:space="preserve"> (Foreign Key to Customer)</w:t>
      </w:r>
    </w:p>
    <w:p w14:paraId="5D71685A" w14:textId="77777777" w:rsidR="00EE588F" w:rsidRPr="00EE588F" w:rsidRDefault="00EE588F" w:rsidP="00EE588F">
      <w:pPr>
        <w:numPr>
          <w:ilvl w:val="1"/>
          <w:numId w:val="1"/>
        </w:numPr>
      </w:pPr>
      <w:r w:rsidRPr="00EE588F">
        <w:t>comment</w:t>
      </w:r>
    </w:p>
    <w:p w14:paraId="62BD2B45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feedbackDate</w:t>
      </w:r>
      <w:proofErr w:type="spellEnd"/>
    </w:p>
    <w:p w14:paraId="0E31E976" w14:textId="77777777" w:rsidR="00EE588F" w:rsidRPr="00EE588F" w:rsidRDefault="00EE588F" w:rsidP="00EE588F">
      <w:pPr>
        <w:numPr>
          <w:ilvl w:val="0"/>
          <w:numId w:val="1"/>
        </w:numPr>
      </w:pPr>
      <w:r w:rsidRPr="00EE588F">
        <w:rPr>
          <w:b/>
          <w:bCs/>
        </w:rPr>
        <w:t>Address</w:t>
      </w:r>
      <w:r w:rsidRPr="00EE588F">
        <w:t>:</w:t>
      </w:r>
    </w:p>
    <w:p w14:paraId="2BD5FCDB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addressID</w:t>
      </w:r>
      <w:proofErr w:type="spellEnd"/>
      <w:r w:rsidRPr="00EE588F">
        <w:t xml:space="preserve"> (Primary Key)</w:t>
      </w:r>
    </w:p>
    <w:p w14:paraId="4B521EBF" w14:textId="77777777" w:rsidR="00EE588F" w:rsidRPr="00EE588F" w:rsidRDefault="00EE588F" w:rsidP="00EE588F">
      <w:pPr>
        <w:numPr>
          <w:ilvl w:val="1"/>
          <w:numId w:val="1"/>
        </w:numPr>
      </w:pPr>
      <w:r w:rsidRPr="00EE588F">
        <w:t>street</w:t>
      </w:r>
    </w:p>
    <w:p w14:paraId="28726047" w14:textId="77777777" w:rsidR="00EE588F" w:rsidRPr="00EE588F" w:rsidRDefault="00EE588F" w:rsidP="00EE588F">
      <w:pPr>
        <w:numPr>
          <w:ilvl w:val="1"/>
          <w:numId w:val="1"/>
        </w:numPr>
      </w:pPr>
      <w:r w:rsidRPr="00EE588F">
        <w:t>city</w:t>
      </w:r>
    </w:p>
    <w:p w14:paraId="46E443EE" w14:textId="77777777" w:rsidR="00EE588F" w:rsidRPr="00EE588F" w:rsidRDefault="00EE588F" w:rsidP="00EE588F">
      <w:pPr>
        <w:numPr>
          <w:ilvl w:val="1"/>
          <w:numId w:val="1"/>
        </w:numPr>
      </w:pPr>
      <w:r w:rsidRPr="00EE588F">
        <w:t>state</w:t>
      </w:r>
    </w:p>
    <w:p w14:paraId="3E0EEDE2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zipCode</w:t>
      </w:r>
      <w:proofErr w:type="spellEnd"/>
    </w:p>
    <w:p w14:paraId="5DC8CA92" w14:textId="77777777" w:rsidR="00EE588F" w:rsidRPr="00EE588F" w:rsidRDefault="00EE588F" w:rsidP="00EE588F">
      <w:pPr>
        <w:numPr>
          <w:ilvl w:val="1"/>
          <w:numId w:val="1"/>
        </w:numPr>
      </w:pPr>
      <w:r w:rsidRPr="00EE588F">
        <w:t>country</w:t>
      </w:r>
    </w:p>
    <w:p w14:paraId="7B102A36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lastRenderedPageBreak/>
        <w:t>customerID</w:t>
      </w:r>
      <w:proofErr w:type="spellEnd"/>
      <w:r w:rsidRPr="00EE588F">
        <w:t xml:space="preserve"> (Foreign Key to Customer)</w:t>
      </w:r>
    </w:p>
    <w:p w14:paraId="36305E64" w14:textId="77777777" w:rsidR="00EE588F" w:rsidRPr="00EE588F" w:rsidRDefault="00EE588F" w:rsidP="00EE588F">
      <w:pPr>
        <w:numPr>
          <w:ilvl w:val="0"/>
          <w:numId w:val="1"/>
        </w:numPr>
      </w:pPr>
      <w:r w:rsidRPr="00EE588F">
        <w:rPr>
          <w:b/>
          <w:bCs/>
        </w:rPr>
        <w:t>Notification</w:t>
      </w:r>
      <w:r w:rsidRPr="00EE588F">
        <w:t>:</w:t>
      </w:r>
    </w:p>
    <w:p w14:paraId="78A1F712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notificationID</w:t>
      </w:r>
      <w:proofErr w:type="spellEnd"/>
      <w:r w:rsidRPr="00EE588F">
        <w:t xml:space="preserve"> (Primary Key)</w:t>
      </w:r>
    </w:p>
    <w:p w14:paraId="78905815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customerID</w:t>
      </w:r>
      <w:proofErr w:type="spellEnd"/>
      <w:r w:rsidRPr="00EE588F">
        <w:t xml:space="preserve"> (Foreign Key to Customer)</w:t>
      </w:r>
    </w:p>
    <w:p w14:paraId="54902938" w14:textId="77777777" w:rsidR="00EE588F" w:rsidRPr="00EE588F" w:rsidRDefault="00EE588F" w:rsidP="00EE588F">
      <w:pPr>
        <w:numPr>
          <w:ilvl w:val="1"/>
          <w:numId w:val="1"/>
        </w:numPr>
      </w:pPr>
      <w:r w:rsidRPr="00EE588F">
        <w:t>message</w:t>
      </w:r>
    </w:p>
    <w:p w14:paraId="398A3278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notificationDate</w:t>
      </w:r>
      <w:proofErr w:type="spellEnd"/>
    </w:p>
    <w:p w14:paraId="05BEF95E" w14:textId="77777777" w:rsidR="00EE588F" w:rsidRPr="00EE588F" w:rsidRDefault="00EE588F" w:rsidP="00EE588F">
      <w:pPr>
        <w:numPr>
          <w:ilvl w:val="1"/>
          <w:numId w:val="1"/>
        </w:numPr>
      </w:pPr>
      <w:proofErr w:type="spellStart"/>
      <w:r w:rsidRPr="00EE588F">
        <w:t>readStatus</w:t>
      </w:r>
      <w:proofErr w:type="spellEnd"/>
      <w:r w:rsidRPr="00EE588F">
        <w:t xml:space="preserve"> (Unread, Read)</w:t>
      </w:r>
    </w:p>
    <w:p w14:paraId="0A71417A" w14:textId="77777777" w:rsidR="00EE588F" w:rsidRPr="00EE588F" w:rsidRDefault="00000000" w:rsidP="00EE588F">
      <w:r>
        <w:pict w14:anchorId="1667864A">
          <v:rect id="_x0000_i1026" style="width:0;height:1.5pt" o:hralign="center" o:hrstd="t" o:hr="t" fillcolor="#a0a0a0" stroked="f"/>
        </w:pict>
      </w:r>
    </w:p>
    <w:p w14:paraId="35E98CE2" w14:textId="77777777" w:rsidR="00EE588F" w:rsidRPr="00EE588F" w:rsidRDefault="00EE588F" w:rsidP="00EE588F">
      <w:pPr>
        <w:rPr>
          <w:b/>
          <w:bCs/>
        </w:rPr>
      </w:pPr>
      <w:r w:rsidRPr="00EE588F">
        <w:rPr>
          <w:b/>
          <w:bCs/>
        </w:rPr>
        <w:t>Modules and Functionalities</w:t>
      </w:r>
    </w:p>
    <w:p w14:paraId="5BCE9058" w14:textId="77777777" w:rsidR="00EE588F" w:rsidRPr="00EE588F" w:rsidRDefault="00EE588F" w:rsidP="00EE588F">
      <w:pPr>
        <w:numPr>
          <w:ilvl w:val="0"/>
          <w:numId w:val="2"/>
        </w:numPr>
      </w:pPr>
      <w:r w:rsidRPr="00EE588F">
        <w:rPr>
          <w:b/>
          <w:bCs/>
        </w:rPr>
        <w:t>Vendor Management</w:t>
      </w:r>
      <w:r w:rsidRPr="00EE588F">
        <w:t>:</w:t>
      </w:r>
    </w:p>
    <w:p w14:paraId="1E845C6F" w14:textId="77777777" w:rsidR="00EE588F" w:rsidRPr="00EE588F" w:rsidRDefault="00EE588F" w:rsidP="00EE588F">
      <w:pPr>
        <w:numPr>
          <w:ilvl w:val="1"/>
          <w:numId w:val="2"/>
        </w:numPr>
      </w:pPr>
      <w:r w:rsidRPr="00EE588F">
        <w:rPr>
          <w:b/>
          <w:bCs/>
        </w:rPr>
        <w:t>Vendor Registration</w:t>
      </w:r>
      <w:r w:rsidRPr="00EE588F">
        <w:t>: Vendors can register, providing details such as name, email, and address.</w:t>
      </w:r>
    </w:p>
    <w:p w14:paraId="56DAC758" w14:textId="77777777" w:rsidR="00EE588F" w:rsidRPr="00EE588F" w:rsidRDefault="00EE588F" w:rsidP="00EE588F">
      <w:pPr>
        <w:numPr>
          <w:ilvl w:val="1"/>
          <w:numId w:val="2"/>
        </w:numPr>
      </w:pPr>
      <w:r w:rsidRPr="00EE588F">
        <w:rPr>
          <w:b/>
          <w:bCs/>
        </w:rPr>
        <w:t>Manage Product Listings</w:t>
      </w:r>
      <w:r w:rsidRPr="00EE588F">
        <w:t>: Vendors can add, update, and delete product listings.</w:t>
      </w:r>
    </w:p>
    <w:p w14:paraId="221E5D94" w14:textId="77777777" w:rsidR="00EE588F" w:rsidRPr="00EE588F" w:rsidRDefault="00EE588F" w:rsidP="00EE588F">
      <w:pPr>
        <w:numPr>
          <w:ilvl w:val="1"/>
          <w:numId w:val="2"/>
        </w:numPr>
      </w:pPr>
      <w:r w:rsidRPr="00EE588F">
        <w:rPr>
          <w:b/>
          <w:bCs/>
        </w:rPr>
        <w:t>Track Orders</w:t>
      </w:r>
      <w:r w:rsidRPr="00EE588F">
        <w:t>: Vendors can view and manage their order history, including shipping status and returns.</w:t>
      </w:r>
    </w:p>
    <w:p w14:paraId="01F8ABBE" w14:textId="77777777" w:rsidR="00EE588F" w:rsidRPr="00EE588F" w:rsidRDefault="00EE588F" w:rsidP="00EE588F">
      <w:pPr>
        <w:numPr>
          <w:ilvl w:val="0"/>
          <w:numId w:val="2"/>
        </w:numPr>
      </w:pPr>
      <w:r w:rsidRPr="00EE588F">
        <w:rPr>
          <w:b/>
          <w:bCs/>
        </w:rPr>
        <w:t>Product Management</w:t>
      </w:r>
      <w:r w:rsidRPr="00EE588F">
        <w:t>:</w:t>
      </w:r>
    </w:p>
    <w:p w14:paraId="3BE15B9C" w14:textId="77777777" w:rsidR="00EE588F" w:rsidRPr="00EE588F" w:rsidRDefault="00EE588F" w:rsidP="00EE588F">
      <w:pPr>
        <w:numPr>
          <w:ilvl w:val="1"/>
          <w:numId w:val="2"/>
        </w:numPr>
      </w:pPr>
      <w:r w:rsidRPr="00EE588F">
        <w:rPr>
          <w:b/>
          <w:bCs/>
        </w:rPr>
        <w:t>Add/Edit Products</w:t>
      </w:r>
      <w:r w:rsidRPr="00EE588F">
        <w:t>: Products can be added by vendors with details such as name, description, price, and stock availability.</w:t>
      </w:r>
    </w:p>
    <w:p w14:paraId="4F84435E" w14:textId="77777777" w:rsidR="00EE588F" w:rsidRPr="00EE588F" w:rsidRDefault="00EE588F" w:rsidP="00EE588F">
      <w:pPr>
        <w:numPr>
          <w:ilvl w:val="1"/>
          <w:numId w:val="2"/>
        </w:numPr>
      </w:pPr>
      <w:r w:rsidRPr="00EE588F">
        <w:rPr>
          <w:b/>
          <w:bCs/>
        </w:rPr>
        <w:t>Category Management</w:t>
      </w:r>
      <w:r w:rsidRPr="00EE588F">
        <w:t>: Products are categorized to make it easier for customers to browse.</w:t>
      </w:r>
    </w:p>
    <w:p w14:paraId="201959DF" w14:textId="77777777" w:rsidR="00EE588F" w:rsidRPr="00EE588F" w:rsidRDefault="00EE588F" w:rsidP="00EE588F">
      <w:pPr>
        <w:numPr>
          <w:ilvl w:val="1"/>
          <w:numId w:val="2"/>
        </w:numPr>
      </w:pPr>
      <w:r w:rsidRPr="00EE588F">
        <w:rPr>
          <w:b/>
          <w:bCs/>
        </w:rPr>
        <w:t>Stock Management</w:t>
      </w:r>
      <w:r w:rsidRPr="00EE588F">
        <w:t>: Track available stock levels for each product.</w:t>
      </w:r>
    </w:p>
    <w:p w14:paraId="079988FF" w14:textId="77777777" w:rsidR="00EE588F" w:rsidRPr="00EE588F" w:rsidRDefault="00EE588F" w:rsidP="00EE588F">
      <w:pPr>
        <w:numPr>
          <w:ilvl w:val="0"/>
          <w:numId w:val="2"/>
        </w:numPr>
      </w:pPr>
      <w:r w:rsidRPr="00EE588F">
        <w:rPr>
          <w:b/>
          <w:bCs/>
        </w:rPr>
        <w:t>Order Management</w:t>
      </w:r>
      <w:r w:rsidRPr="00EE588F">
        <w:t>:</w:t>
      </w:r>
    </w:p>
    <w:p w14:paraId="28294EF8" w14:textId="77777777" w:rsidR="00EE588F" w:rsidRPr="00EE588F" w:rsidRDefault="00EE588F" w:rsidP="00EE588F">
      <w:pPr>
        <w:numPr>
          <w:ilvl w:val="1"/>
          <w:numId w:val="2"/>
        </w:numPr>
      </w:pPr>
      <w:r w:rsidRPr="00EE588F">
        <w:rPr>
          <w:b/>
          <w:bCs/>
        </w:rPr>
        <w:t>Place Orders</w:t>
      </w:r>
      <w:r w:rsidRPr="00EE588F">
        <w:t>: Customers can place orders for products in their cart.</w:t>
      </w:r>
    </w:p>
    <w:p w14:paraId="53C739A3" w14:textId="77777777" w:rsidR="00EE588F" w:rsidRPr="00EE588F" w:rsidRDefault="00EE588F" w:rsidP="00EE588F">
      <w:pPr>
        <w:numPr>
          <w:ilvl w:val="1"/>
          <w:numId w:val="2"/>
        </w:numPr>
      </w:pPr>
      <w:r w:rsidRPr="00EE588F">
        <w:rPr>
          <w:b/>
          <w:bCs/>
        </w:rPr>
        <w:t>Order Status</w:t>
      </w:r>
      <w:r w:rsidRPr="00EE588F">
        <w:t>: Customers can view the status of their orders, whether placed, shipped, delivered, or cancelled.</w:t>
      </w:r>
    </w:p>
    <w:p w14:paraId="1CFB0F3D" w14:textId="77777777" w:rsidR="00EE588F" w:rsidRPr="00EE588F" w:rsidRDefault="00EE588F" w:rsidP="00EE588F">
      <w:pPr>
        <w:numPr>
          <w:ilvl w:val="1"/>
          <w:numId w:val="2"/>
        </w:numPr>
      </w:pPr>
      <w:r w:rsidRPr="00EE588F">
        <w:rPr>
          <w:b/>
          <w:bCs/>
        </w:rPr>
        <w:t>Manage Returns</w:t>
      </w:r>
      <w:r w:rsidRPr="00EE588F">
        <w:t>: Customers can request product returns. The vendor can approve or reject return requests.</w:t>
      </w:r>
    </w:p>
    <w:p w14:paraId="668455A6" w14:textId="77777777" w:rsidR="00EE588F" w:rsidRPr="00EE588F" w:rsidRDefault="00EE588F" w:rsidP="00EE588F">
      <w:pPr>
        <w:numPr>
          <w:ilvl w:val="0"/>
          <w:numId w:val="2"/>
        </w:numPr>
      </w:pPr>
      <w:r w:rsidRPr="00EE588F">
        <w:rPr>
          <w:b/>
          <w:bCs/>
        </w:rPr>
        <w:t>Shipment Tracking</w:t>
      </w:r>
      <w:r w:rsidRPr="00EE588F">
        <w:t>:</w:t>
      </w:r>
    </w:p>
    <w:p w14:paraId="7DD6ADDF" w14:textId="77777777" w:rsidR="00EE588F" w:rsidRPr="00EE588F" w:rsidRDefault="00EE588F" w:rsidP="00EE588F">
      <w:pPr>
        <w:numPr>
          <w:ilvl w:val="1"/>
          <w:numId w:val="2"/>
        </w:numPr>
      </w:pPr>
      <w:r w:rsidRPr="00EE588F">
        <w:rPr>
          <w:b/>
          <w:bCs/>
        </w:rPr>
        <w:t>Shipment Information</w:t>
      </w:r>
      <w:r w:rsidRPr="00EE588F">
        <w:t>: Vendors can assign tracking numbers to shipments and update the shipment status.</w:t>
      </w:r>
    </w:p>
    <w:p w14:paraId="2FD94BC8" w14:textId="77777777" w:rsidR="00EE588F" w:rsidRPr="00EE588F" w:rsidRDefault="00EE588F" w:rsidP="00EE588F">
      <w:pPr>
        <w:numPr>
          <w:ilvl w:val="1"/>
          <w:numId w:val="2"/>
        </w:numPr>
      </w:pPr>
      <w:r w:rsidRPr="00EE588F">
        <w:rPr>
          <w:b/>
          <w:bCs/>
        </w:rPr>
        <w:t>Track Delivery</w:t>
      </w:r>
      <w:r w:rsidRPr="00EE588F">
        <w:t>: Customers can track their shipments in real-time from the time of shipment to delivery.</w:t>
      </w:r>
    </w:p>
    <w:p w14:paraId="3E3D1697" w14:textId="77777777" w:rsidR="00EE588F" w:rsidRPr="00EE588F" w:rsidRDefault="00EE588F" w:rsidP="00EE588F">
      <w:pPr>
        <w:numPr>
          <w:ilvl w:val="0"/>
          <w:numId w:val="2"/>
        </w:numPr>
      </w:pPr>
      <w:r w:rsidRPr="00EE588F">
        <w:rPr>
          <w:b/>
          <w:bCs/>
        </w:rPr>
        <w:t>Payment Gateway</w:t>
      </w:r>
      <w:r w:rsidRPr="00EE588F">
        <w:t>:</w:t>
      </w:r>
    </w:p>
    <w:p w14:paraId="48987E04" w14:textId="77777777" w:rsidR="00EE588F" w:rsidRPr="00EE588F" w:rsidRDefault="00EE588F" w:rsidP="00EE588F">
      <w:pPr>
        <w:numPr>
          <w:ilvl w:val="1"/>
          <w:numId w:val="2"/>
        </w:numPr>
      </w:pPr>
      <w:r w:rsidRPr="00EE588F">
        <w:rPr>
          <w:b/>
          <w:bCs/>
        </w:rPr>
        <w:t>Process Payments</w:t>
      </w:r>
      <w:r w:rsidRPr="00EE588F">
        <w:t>: Integration with various payment methods (credit cards, debit cards, PayPal, etc.) to securely process transactions.</w:t>
      </w:r>
    </w:p>
    <w:p w14:paraId="1D272D28" w14:textId="77777777" w:rsidR="00EE588F" w:rsidRPr="00EE588F" w:rsidRDefault="00EE588F" w:rsidP="00EE588F">
      <w:pPr>
        <w:numPr>
          <w:ilvl w:val="1"/>
          <w:numId w:val="2"/>
        </w:numPr>
      </w:pPr>
      <w:r w:rsidRPr="00EE588F">
        <w:rPr>
          <w:b/>
          <w:bCs/>
        </w:rPr>
        <w:t>Refund Management</w:t>
      </w:r>
      <w:r w:rsidRPr="00EE588F">
        <w:t>: Support for refund requests, which can be processed through the payment gateway.</w:t>
      </w:r>
    </w:p>
    <w:p w14:paraId="02FC18DF" w14:textId="77777777" w:rsidR="00EE588F" w:rsidRPr="00EE588F" w:rsidRDefault="00EE588F" w:rsidP="00EE588F">
      <w:pPr>
        <w:numPr>
          <w:ilvl w:val="1"/>
          <w:numId w:val="2"/>
        </w:numPr>
      </w:pPr>
      <w:r w:rsidRPr="00EE588F">
        <w:rPr>
          <w:b/>
          <w:bCs/>
        </w:rPr>
        <w:t>Invoice Generation</w:t>
      </w:r>
      <w:r w:rsidRPr="00EE588F">
        <w:t>: Generate invoices for each completed transaction.</w:t>
      </w:r>
    </w:p>
    <w:p w14:paraId="1C52E57A" w14:textId="77777777" w:rsidR="00EE588F" w:rsidRPr="00EE588F" w:rsidRDefault="00EE588F" w:rsidP="00EE588F">
      <w:pPr>
        <w:numPr>
          <w:ilvl w:val="0"/>
          <w:numId w:val="2"/>
        </w:numPr>
      </w:pPr>
      <w:r w:rsidRPr="00EE588F">
        <w:rPr>
          <w:b/>
          <w:bCs/>
        </w:rPr>
        <w:t>Customer Management</w:t>
      </w:r>
      <w:r w:rsidRPr="00EE588F">
        <w:t>:</w:t>
      </w:r>
    </w:p>
    <w:p w14:paraId="333A3138" w14:textId="77777777" w:rsidR="00EE588F" w:rsidRPr="00EE588F" w:rsidRDefault="00EE588F" w:rsidP="00EE588F">
      <w:pPr>
        <w:numPr>
          <w:ilvl w:val="1"/>
          <w:numId w:val="2"/>
        </w:numPr>
      </w:pPr>
      <w:r w:rsidRPr="00EE588F">
        <w:rPr>
          <w:b/>
          <w:bCs/>
        </w:rPr>
        <w:lastRenderedPageBreak/>
        <w:t>User Registration</w:t>
      </w:r>
      <w:r w:rsidRPr="00EE588F">
        <w:t>: Customers can register by providing personal details, address, and payment information.</w:t>
      </w:r>
    </w:p>
    <w:p w14:paraId="5A7F0F27" w14:textId="77777777" w:rsidR="00EE588F" w:rsidRPr="00EE588F" w:rsidRDefault="00EE588F" w:rsidP="00EE588F">
      <w:pPr>
        <w:numPr>
          <w:ilvl w:val="1"/>
          <w:numId w:val="2"/>
        </w:numPr>
      </w:pPr>
      <w:r w:rsidRPr="00EE588F">
        <w:rPr>
          <w:b/>
          <w:bCs/>
        </w:rPr>
        <w:t>Profile Management</w:t>
      </w:r>
      <w:r w:rsidRPr="00EE588F">
        <w:t>: Customers can update their profile information, including contact details and addresses.</w:t>
      </w:r>
    </w:p>
    <w:p w14:paraId="577534E4" w14:textId="77777777" w:rsidR="00EE588F" w:rsidRPr="00EE588F" w:rsidRDefault="00EE588F" w:rsidP="00EE588F">
      <w:pPr>
        <w:numPr>
          <w:ilvl w:val="1"/>
          <w:numId w:val="2"/>
        </w:numPr>
      </w:pPr>
      <w:r w:rsidRPr="00EE588F">
        <w:rPr>
          <w:b/>
          <w:bCs/>
        </w:rPr>
        <w:t>Order History</w:t>
      </w:r>
      <w:r w:rsidRPr="00EE588F">
        <w:t>: Customers can view a list of their past orders, with details like date, status, and total amount.</w:t>
      </w:r>
    </w:p>
    <w:p w14:paraId="467AF3FB" w14:textId="77777777" w:rsidR="00EE588F" w:rsidRPr="00EE588F" w:rsidRDefault="00EE588F" w:rsidP="00EE588F">
      <w:pPr>
        <w:numPr>
          <w:ilvl w:val="1"/>
          <w:numId w:val="2"/>
        </w:numPr>
      </w:pPr>
      <w:r w:rsidRPr="00EE588F">
        <w:rPr>
          <w:b/>
          <w:bCs/>
        </w:rPr>
        <w:t>Product Reviews and Feedback</w:t>
      </w:r>
      <w:r w:rsidRPr="00EE588F">
        <w:t>: Customers can submit reviews and feedback for products and vendors.</w:t>
      </w:r>
    </w:p>
    <w:p w14:paraId="75EEC643" w14:textId="77777777" w:rsidR="00EE588F" w:rsidRPr="00EE588F" w:rsidRDefault="00EE588F" w:rsidP="00EE588F">
      <w:pPr>
        <w:numPr>
          <w:ilvl w:val="0"/>
          <w:numId w:val="2"/>
        </w:numPr>
      </w:pPr>
      <w:r w:rsidRPr="00EE588F">
        <w:rPr>
          <w:b/>
          <w:bCs/>
        </w:rPr>
        <w:t>Analytics Module</w:t>
      </w:r>
      <w:r w:rsidRPr="00EE588F">
        <w:t>:</w:t>
      </w:r>
    </w:p>
    <w:p w14:paraId="6438EFA0" w14:textId="77777777" w:rsidR="00EE588F" w:rsidRPr="00EE588F" w:rsidRDefault="00EE588F" w:rsidP="00EE588F">
      <w:pPr>
        <w:numPr>
          <w:ilvl w:val="1"/>
          <w:numId w:val="2"/>
        </w:numPr>
      </w:pPr>
      <w:r w:rsidRPr="00EE588F">
        <w:rPr>
          <w:b/>
          <w:bCs/>
        </w:rPr>
        <w:t>Sales Reports</w:t>
      </w:r>
      <w:r w:rsidRPr="00EE588F">
        <w:t>: Generate reports on sales by product, vendor, or category.</w:t>
      </w:r>
    </w:p>
    <w:p w14:paraId="774DAD8E" w14:textId="77777777" w:rsidR="00EE588F" w:rsidRPr="00EE588F" w:rsidRDefault="00EE588F" w:rsidP="00EE588F">
      <w:pPr>
        <w:numPr>
          <w:ilvl w:val="1"/>
          <w:numId w:val="2"/>
        </w:numPr>
      </w:pPr>
      <w:r w:rsidRPr="00EE588F">
        <w:rPr>
          <w:b/>
          <w:bCs/>
        </w:rPr>
        <w:t>Vendor Performance</w:t>
      </w:r>
      <w:r w:rsidRPr="00EE588F">
        <w:t xml:space="preserve">: Track vendor performance based on order </w:t>
      </w:r>
      <w:proofErr w:type="spellStart"/>
      <w:r w:rsidRPr="00EE588F">
        <w:t>fulfillment</w:t>
      </w:r>
      <w:proofErr w:type="spellEnd"/>
      <w:r w:rsidRPr="00EE588F">
        <w:t>, product ratings, and customer feedback.</w:t>
      </w:r>
    </w:p>
    <w:p w14:paraId="7A081805" w14:textId="77777777" w:rsidR="00EE588F" w:rsidRPr="00EE588F" w:rsidRDefault="00EE588F" w:rsidP="00EE588F">
      <w:pPr>
        <w:numPr>
          <w:ilvl w:val="1"/>
          <w:numId w:val="2"/>
        </w:numPr>
      </w:pPr>
      <w:r w:rsidRPr="00EE588F">
        <w:rPr>
          <w:b/>
          <w:bCs/>
        </w:rPr>
        <w:t xml:space="preserve">Customer </w:t>
      </w:r>
      <w:proofErr w:type="spellStart"/>
      <w:r w:rsidRPr="00EE588F">
        <w:rPr>
          <w:b/>
          <w:bCs/>
        </w:rPr>
        <w:t>Behavior</w:t>
      </w:r>
      <w:proofErr w:type="spellEnd"/>
      <w:r w:rsidRPr="00EE588F">
        <w:t xml:space="preserve">: </w:t>
      </w:r>
      <w:proofErr w:type="spellStart"/>
      <w:r w:rsidRPr="00EE588F">
        <w:t>Analyze</w:t>
      </w:r>
      <w:proofErr w:type="spellEnd"/>
      <w:r w:rsidRPr="00EE588F">
        <w:t xml:space="preserve"> customer purchasing patterns and preferences.</w:t>
      </w:r>
    </w:p>
    <w:p w14:paraId="238E6656" w14:textId="77777777" w:rsidR="00EE588F" w:rsidRPr="00EE588F" w:rsidRDefault="00EE588F" w:rsidP="00EE588F">
      <w:pPr>
        <w:numPr>
          <w:ilvl w:val="1"/>
          <w:numId w:val="2"/>
        </w:numPr>
      </w:pPr>
      <w:r w:rsidRPr="00EE588F">
        <w:rPr>
          <w:b/>
          <w:bCs/>
        </w:rPr>
        <w:t>Product Popularity</w:t>
      </w:r>
      <w:r w:rsidRPr="00EE588F">
        <w:t>: Identify top-selling products based on sales data and reviews.</w:t>
      </w:r>
    </w:p>
    <w:p w14:paraId="28F8C816" w14:textId="77777777" w:rsidR="00EE588F" w:rsidRPr="00EE588F" w:rsidRDefault="00000000" w:rsidP="00EE588F">
      <w:r>
        <w:pict w14:anchorId="1C978C4B">
          <v:rect id="_x0000_i1027" style="width:0;height:1.5pt" o:hralign="center" o:hrstd="t" o:hr="t" fillcolor="#a0a0a0" stroked="f"/>
        </w:pict>
      </w:r>
    </w:p>
    <w:p w14:paraId="6B20BB79" w14:textId="77777777" w:rsidR="00EE588F" w:rsidRPr="00EE588F" w:rsidRDefault="00EE588F" w:rsidP="00EE588F">
      <w:pPr>
        <w:rPr>
          <w:b/>
          <w:bCs/>
        </w:rPr>
      </w:pPr>
      <w:r w:rsidRPr="00EE588F">
        <w:rPr>
          <w:b/>
          <w:bCs/>
        </w:rPr>
        <w:t>Additional Features</w:t>
      </w:r>
    </w:p>
    <w:p w14:paraId="61C4F5BC" w14:textId="77777777" w:rsidR="00EE588F" w:rsidRPr="00EE588F" w:rsidRDefault="00EE588F" w:rsidP="00EE588F">
      <w:pPr>
        <w:numPr>
          <w:ilvl w:val="0"/>
          <w:numId w:val="3"/>
        </w:numPr>
      </w:pPr>
      <w:r w:rsidRPr="00EE588F">
        <w:rPr>
          <w:b/>
          <w:bCs/>
        </w:rPr>
        <w:t>Search Functionality</w:t>
      </w:r>
      <w:r w:rsidRPr="00EE588F">
        <w:t>:</w:t>
      </w:r>
    </w:p>
    <w:p w14:paraId="5C1412F9" w14:textId="77777777" w:rsidR="00EE588F" w:rsidRPr="00EE588F" w:rsidRDefault="00EE588F" w:rsidP="00EE588F">
      <w:pPr>
        <w:numPr>
          <w:ilvl w:val="1"/>
          <w:numId w:val="3"/>
        </w:numPr>
      </w:pPr>
      <w:r w:rsidRPr="00EE588F">
        <w:rPr>
          <w:b/>
          <w:bCs/>
        </w:rPr>
        <w:t>Product Search</w:t>
      </w:r>
      <w:r w:rsidRPr="00EE588F">
        <w:t>: Customers can search for products based on name, category, or price range.</w:t>
      </w:r>
    </w:p>
    <w:p w14:paraId="0928C6F5" w14:textId="77777777" w:rsidR="00EE588F" w:rsidRPr="00EE588F" w:rsidRDefault="00EE588F" w:rsidP="00EE588F">
      <w:pPr>
        <w:numPr>
          <w:ilvl w:val="1"/>
          <w:numId w:val="3"/>
        </w:numPr>
      </w:pPr>
      <w:r w:rsidRPr="00EE588F">
        <w:rPr>
          <w:b/>
          <w:bCs/>
        </w:rPr>
        <w:t>Vendor Search</w:t>
      </w:r>
      <w:r w:rsidRPr="00EE588F">
        <w:t>: Customers can search for products by vendor.</w:t>
      </w:r>
    </w:p>
    <w:p w14:paraId="7C655913" w14:textId="77777777" w:rsidR="00EE588F" w:rsidRPr="00EE588F" w:rsidRDefault="00EE588F" w:rsidP="00EE588F">
      <w:pPr>
        <w:numPr>
          <w:ilvl w:val="1"/>
          <w:numId w:val="3"/>
        </w:numPr>
      </w:pPr>
      <w:r w:rsidRPr="00EE588F">
        <w:rPr>
          <w:b/>
          <w:bCs/>
        </w:rPr>
        <w:t>Order Search</w:t>
      </w:r>
      <w:r w:rsidRPr="00EE588F">
        <w:t>: Search orders by date, customer name, or status.</w:t>
      </w:r>
    </w:p>
    <w:p w14:paraId="57173752" w14:textId="77777777" w:rsidR="00EE588F" w:rsidRPr="00EE588F" w:rsidRDefault="00EE588F" w:rsidP="00EE588F">
      <w:pPr>
        <w:numPr>
          <w:ilvl w:val="0"/>
          <w:numId w:val="3"/>
        </w:numPr>
      </w:pPr>
      <w:r w:rsidRPr="00EE588F">
        <w:rPr>
          <w:b/>
          <w:bCs/>
        </w:rPr>
        <w:t>Notifications</w:t>
      </w:r>
      <w:r w:rsidRPr="00EE588F">
        <w:t>:</w:t>
      </w:r>
    </w:p>
    <w:p w14:paraId="30B223B9" w14:textId="77777777" w:rsidR="00EE588F" w:rsidRPr="00EE588F" w:rsidRDefault="00EE588F" w:rsidP="00EE588F">
      <w:pPr>
        <w:numPr>
          <w:ilvl w:val="1"/>
          <w:numId w:val="3"/>
        </w:numPr>
      </w:pPr>
      <w:r w:rsidRPr="00EE588F">
        <w:rPr>
          <w:b/>
          <w:bCs/>
        </w:rPr>
        <w:t>Order Updates</w:t>
      </w:r>
      <w:r w:rsidRPr="00EE588F">
        <w:t>: Notify customers about order status updates (e.g., shipped, delivered).</w:t>
      </w:r>
    </w:p>
    <w:p w14:paraId="3D114F5E" w14:textId="77777777" w:rsidR="00EE588F" w:rsidRPr="00EE588F" w:rsidRDefault="00EE588F" w:rsidP="00EE588F">
      <w:pPr>
        <w:numPr>
          <w:ilvl w:val="1"/>
          <w:numId w:val="3"/>
        </w:numPr>
      </w:pPr>
      <w:r w:rsidRPr="00EE588F">
        <w:rPr>
          <w:b/>
          <w:bCs/>
        </w:rPr>
        <w:t>Promotional Offers</w:t>
      </w:r>
      <w:r w:rsidRPr="00EE588F">
        <w:t>: Send notifications about new discounts and offers.</w:t>
      </w:r>
    </w:p>
    <w:p w14:paraId="5C1E96D9" w14:textId="77777777" w:rsidR="00EE588F" w:rsidRPr="00EE588F" w:rsidRDefault="00EE588F" w:rsidP="00EE588F">
      <w:pPr>
        <w:numPr>
          <w:ilvl w:val="1"/>
          <w:numId w:val="3"/>
        </w:numPr>
      </w:pPr>
      <w:r w:rsidRPr="00EE588F">
        <w:rPr>
          <w:b/>
          <w:bCs/>
        </w:rPr>
        <w:t>Payment Alerts</w:t>
      </w:r>
      <w:r w:rsidRPr="00EE588F">
        <w:t>: Notify customers of payment status and refunds.</w:t>
      </w:r>
    </w:p>
    <w:p w14:paraId="1C8DEA89" w14:textId="77777777" w:rsidR="00EE588F" w:rsidRPr="00EE588F" w:rsidRDefault="00EE588F" w:rsidP="00EE588F">
      <w:pPr>
        <w:numPr>
          <w:ilvl w:val="0"/>
          <w:numId w:val="3"/>
        </w:numPr>
      </w:pPr>
      <w:r w:rsidRPr="00EE588F">
        <w:rPr>
          <w:b/>
          <w:bCs/>
        </w:rPr>
        <w:t>Discounts and Offers</w:t>
      </w:r>
      <w:r w:rsidRPr="00EE588F">
        <w:t>:</w:t>
      </w:r>
    </w:p>
    <w:p w14:paraId="0B6B4C3C" w14:textId="77777777" w:rsidR="00EE588F" w:rsidRPr="00EE588F" w:rsidRDefault="00EE588F" w:rsidP="00EE588F">
      <w:pPr>
        <w:numPr>
          <w:ilvl w:val="1"/>
          <w:numId w:val="3"/>
        </w:numPr>
      </w:pPr>
      <w:r w:rsidRPr="00EE588F">
        <w:rPr>
          <w:b/>
          <w:bCs/>
        </w:rPr>
        <w:t>Create Discounts</w:t>
      </w:r>
      <w:r w:rsidRPr="00EE588F">
        <w:t>: Vendors can create and manage discount codes, setting the percentage discount and validity dates.</w:t>
      </w:r>
    </w:p>
    <w:p w14:paraId="2E5851B2" w14:textId="77777777" w:rsidR="00EE588F" w:rsidRPr="00EE588F" w:rsidRDefault="00EE588F" w:rsidP="00EE588F">
      <w:pPr>
        <w:numPr>
          <w:ilvl w:val="1"/>
          <w:numId w:val="3"/>
        </w:numPr>
      </w:pPr>
      <w:r w:rsidRPr="00EE588F">
        <w:rPr>
          <w:b/>
          <w:bCs/>
        </w:rPr>
        <w:t>Apply Discounts</w:t>
      </w:r>
      <w:r w:rsidRPr="00EE588F">
        <w:t>: Customers can apply discount codes to their orders during checkout.</w:t>
      </w:r>
    </w:p>
    <w:p w14:paraId="0D42E07A" w14:textId="77777777" w:rsidR="00EE588F" w:rsidRPr="00EE588F" w:rsidRDefault="00EE588F" w:rsidP="00EE588F">
      <w:pPr>
        <w:numPr>
          <w:ilvl w:val="0"/>
          <w:numId w:val="3"/>
        </w:numPr>
      </w:pPr>
      <w:r w:rsidRPr="00EE588F">
        <w:rPr>
          <w:b/>
          <w:bCs/>
        </w:rPr>
        <w:t>Security and Roles</w:t>
      </w:r>
      <w:r w:rsidRPr="00EE588F">
        <w:t>:</w:t>
      </w:r>
    </w:p>
    <w:p w14:paraId="59AA4E62" w14:textId="77777777" w:rsidR="00EE588F" w:rsidRPr="00EE588F" w:rsidRDefault="00EE588F" w:rsidP="00EE588F">
      <w:pPr>
        <w:numPr>
          <w:ilvl w:val="1"/>
          <w:numId w:val="3"/>
        </w:numPr>
      </w:pPr>
      <w:r w:rsidRPr="00EE588F">
        <w:rPr>
          <w:b/>
          <w:bCs/>
        </w:rPr>
        <w:t>Admin Role</w:t>
      </w:r>
      <w:r w:rsidRPr="00EE588F">
        <w:t>: Full access to manage users, vendors, and products.</w:t>
      </w:r>
    </w:p>
    <w:p w14:paraId="758DE9ED" w14:textId="77777777" w:rsidR="00EE588F" w:rsidRPr="00EE588F" w:rsidRDefault="00EE588F" w:rsidP="00EE588F">
      <w:pPr>
        <w:numPr>
          <w:ilvl w:val="1"/>
          <w:numId w:val="3"/>
        </w:numPr>
      </w:pPr>
      <w:r w:rsidRPr="00EE588F">
        <w:rPr>
          <w:b/>
          <w:bCs/>
        </w:rPr>
        <w:t>Vendor Role</w:t>
      </w:r>
      <w:r w:rsidRPr="00EE588F">
        <w:t>: Access to manage their own product listings, view orders, and manage shipments.</w:t>
      </w:r>
    </w:p>
    <w:p w14:paraId="6054319E" w14:textId="77777777" w:rsidR="00EE588F" w:rsidRPr="00EE588F" w:rsidRDefault="00EE588F" w:rsidP="00EE588F">
      <w:pPr>
        <w:numPr>
          <w:ilvl w:val="1"/>
          <w:numId w:val="3"/>
        </w:numPr>
      </w:pPr>
      <w:r w:rsidRPr="00EE588F">
        <w:rPr>
          <w:b/>
          <w:bCs/>
        </w:rPr>
        <w:t>Customer Role</w:t>
      </w:r>
      <w:r w:rsidRPr="00EE588F">
        <w:t>: Access to manage their profile, view order history, and leave reviews.</w:t>
      </w:r>
    </w:p>
    <w:p w14:paraId="19005271" w14:textId="77777777" w:rsidR="00EE588F" w:rsidRPr="00EE588F" w:rsidRDefault="00EE588F" w:rsidP="00EE588F">
      <w:pPr>
        <w:numPr>
          <w:ilvl w:val="0"/>
          <w:numId w:val="3"/>
        </w:numPr>
      </w:pPr>
      <w:r w:rsidRPr="00EE588F">
        <w:rPr>
          <w:b/>
          <w:bCs/>
        </w:rPr>
        <w:t>Reports and Insights</w:t>
      </w:r>
      <w:r w:rsidRPr="00EE588F">
        <w:t>:</w:t>
      </w:r>
    </w:p>
    <w:p w14:paraId="3C677CF0" w14:textId="77777777" w:rsidR="00EE588F" w:rsidRPr="00EE588F" w:rsidRDefault="00EE588F" w:rsidP="00EE588F">
      <w:pPr>
        <w:numPr>
          <w:ilvl w:val="1"/>
          <w:numId w:val="3"/>
        </w:numPr>
      </w:pPr>
      <w:r w:rsidRPr="00EE588F">
        <w:rPr>
          <w:b/>
          <w:bCs/>
        </w:rPr>
        <w:t>Sales Performance Reports</w:t>
      </w:r>
      <w:r w:rsidRPr="00EE588F">
        <w:t xml:space="preserve">: </w:t>
      </w:r>
      <w:proofErr w:type="spellStart"/>
      <w:r w:rsidRPr="00EE588F">
        <w:t>Analyze</w:t>
      </w:r>
      <w:proofErr w:type="spellEnd"/>
      <w:r w:rsidRPr="00EE588F">
        <w:t xml:space="preserve"> sales data by vendor, product, and customer.</w:t>
      </w:r>
    </w:p>
    <w:p w14:paraId="6930CC64" w14:textId="77777777" w:rsidR="00EE588F" w:rsidRPr="00EE588F" w:rsidRDefault="00EE588F" w:rsidP="00EE588F">
      <w:pPr>
        <w:numPr>
          <w:ilvl w:val="1"/>
          <w:numId w:val="3"/>
        </w:numPr>
      </w:pPr>
      <w:r w:rsidRPr="00EE588F">
        <w:rPr>
          <w:b/>
          <w:bCs/>
        </w:rPr>
        <w:t>Customer Activity Reports</w:t>
      </w:r>
      <w:r w:rsidRPr="00EE588F">
        <w:t>: Track customer activity, including order frequency, product preferences, and reviews.</w:t>
      </w:r>
    </w:p>
    <w:p w14:paraId="101E03EE" w14:textId="77777777" w:rsidR="00EE588F" w:rsidRPr="00EE588F" w:rsidRDefault="00EE588F" w:rsidP="00EE588F">
      <w:pPr>
        <w:numPr>
          <w:ilvl w:val="1"/>
          <w:numId w:val="3"/>
        </w:numPr>
      </w:pPr>
      <w:r w:rsidRPr="00EE588F">
        <w:rPr>
          <w:b/>
          <w:bCs/>
        </w:rPr>
        <w:t>Vendor Reports</w:t>
      </w:r>
      <w:r w:rsidRPr="00EE588F">
        <w:t xml:space="preserve">: Generate reports for vendors on their sales, order </w:t>
      </w:r>
      <w:proofErr w:type="spellStart"/>
      <w:r w:rsidRPr="00EE588F">
        <w:t>fulfillment</w:t>
      </w:r>
      <w:proofErr w:type="spellEnd"/>
      <w:r w:rsidRPr="00EE588F">
        <w:t>, and customer satisfaction.</w:t>
      </w:r>
    </w:p>
    <w:p w14:paraId="6A896EA4" w14:textId="77777777" w:rsidR="00EE588F" w:rsidRPr="00EE588F" w:rsidRDefault="00000000" w:rsidP="00EE588F">
      <w:r>
        <w:lastRenderedPageBreak/>
        <w:pict w14:anchorId="7CEDD0B1">
          <v:rect id="_x0000_i1028" style="width:0;height:1.5pt" o:hralign="center" o:hrstd="t" o:hr="t" fillcolor="#a0a0a0" stroked="f"/>
        </w:pict>
      </w:r>
    </w:p>
    <w:p w14:paraId="356677B9" w14:textId="77777777" w:rsidR="00EE588F" w:rsidRPr="00EE588F" w:rsidRDefault="00EE588F" w:rsidP="00EE588F">
      <w:pPr>
        <w:rPr>
          <w:b/>
          <w:bCs/>
        </w:rPr>
      </w:pPr>
      <w:r w:rsidRPr="00EE588F">
        <w:rPr>
          <w:b/>
          <w:bCs/>
        </w:rPr>
        <w:t>Technology Stack</w:t>
      </w:r>
    </w:p>
    <w:p w14:paraId="370BCE7F" w14:textId="77777777" w:rsidR="00EE588F" w:rsidRPr="00EE588F" w:rsidRDefault="00EE588F" w:rsidP="00EE588F">
      <w:pPr>
        <w:numPr>
          <w:ilvl w:val="0"/>
          <w:numId w:val="4"/>
        </w:numPr>
      </w:pPr>
      <w:r w:rsidRPr="00EE588F">
        <w:rPr>
          <w:b/>
          <w:bCs/>
        </w:rPr>
        <w:t>Core Java</w:t>
      </w:r>
      <w:r w:rsidRPr="00EE588F">
        <w:t>: For business logic, user management, and implementing the modules.</w:t>
      </w:r>
    </w:p>
    <w:p w14:paraId="5AFDB341" w14:textId="77777777" w:rsidR="00EE588F" w:rsidRPr="00EE588F" w:rsidRDefault="00EE588F" w:rsidP="00EE588F">
      <w:pPr>
        <w:numPr>
          <w:ilvl w:val="0"/>
          <w:numId w:val="4"/>
        </w:numPr>
      </w:pPr>
      <w:r w:rsidRPr="00EE588F">
        <w:rPr>
          <w:b/>
          <w:bCs/>
        </w:rPr>
        <w:t>Collections Framework</w:t>
      </w:r>
      <w:r w:rsidRPr="00EE588F">
        <w:t>: To manage lists of products, vendors, customers, orders, etc.</w:t>
      </w:r>
    </w:p>
    <w:p w14:paraId="51D2ABA4" w14:textId="77777777" w:rsidR="00EE588F" w:rsidRPr="00EE588F" w:rsidRDefault="00EE588F" w:rsidP="00EE588F">
      <w:pPr>
        <w:numPr>
          <w:ilvl w:val="0"/>
          <w:numId w:val="4"/>
        </w:numPr>
      </w:pPr>
      <w:r w:rsidRPr="00EE588F">
        <w:rPr>
          <w:b/>
          <w:bCs/>
        </w:rPr>
        <w:t>Hibernate (ORM Tool)</w:t>
      </w:r>
      <w:r w:rsidRPr="00EE588F">
        <w:t>: To handle database interactions and persist data like orders, customers, and products.</w:t>
      </w:r>
    </w:p>
    <w:p w14:paraId="1A0F830E" w14:textId="77777777" w:rsidR="00EE588F" w:rsidRPr="00EE588F" w:rsidRDefault="00EE588F" w:rsidP="00EE588F">
      <w:pPr>
        <w:numPr>
          <w:ilvl w:val="0"/>
          <w:numId w:val="4"/>
        </w:numPr>
      </w:pPr>
      <w:r w:rsidRPr="00EE588F">
        <w:rPr>
          <w:b/>
          <w:bCs/>
        </w:rPr>
        <w:t>MySQL/Any RDBMS</w:t>
      </w:r>
      <w:r w:rsidRPr="00EE588F">
        <w:t>: To store persistent data.</w:t>
      </w:r>
    </w:p>
    <w:p w14:paraId="602366B5" w14:textId="77777777" w:rsidR="00EE588F" w:rsidRPr="00EE588F" w:rsidRDefault="00EE588F" w:rsidP="00EE588F">
      <w:pPr>
        <w:numPr>
          <w:ilvl w:val="0"/>
          <w:numId w:val="4"/>
        </w:numPr>
      </w:pPr>
      <w:r w:rsidRPr="00EE588F">
        <w:rPr>
          <w:b/>
          <w:bCs/>
        </w:rPr>
        <w:t>Command Line Interface (CLI)</w:t>
      </w:r>
      <w:r w:rsidRPr="00EE588F">
        <w:t>: The system will interact with users through a CLI.</w:t>
      </w:r>
    </w:p>
    <w:p w14:paraId="4928178D" w14:textId="77777777" w:rsidR="00EE588F" w:rsidRPr="00EE588F" w:rsidRDefault="00000000" w:rsidP="00EE588F">
      <w:r>
        <w:pict w14:anchorId="4A6C0006">
          <v:rect id="_x0000_i1029" style="width:0;height:1.5pt" o:hralign="center" o:hrstd="t" o:hr="t" fillcolor="#a0a0a0" stroked="f"/>
        </w:pict>
      </w:r>
    </w:p>
    <w:p w14:paraId="221C6859" w14:textId="77777777" w:rsidR="00EE588F" w:rsidRPr="00EE588F" w:rsidRDefault="00EE588F" w:rsidP="00EE588F">
      <w:pPr>
        <w:rPr>
          <w:b/>
          <w:bCs/>
        </w:rPr>
      </w:pPr>
      <w:r w:rsidRPr="00EE588F">
        <w:rPr>
          <w:b/>
          <w:bCs/>
        </w:rPr>
        <w:t>Non-Functional Requirements</w:t>
      </w:r>
    </w:p>
    <w:p w14:paraId="36DBD5EE" w14:textId="77777777" w:rsidR="00EE588F" w:rsidRPr="00EE588F" w:rsidRDefault="00EE588F" w:rsidP="00EE588F">
      <w:pPr>
        <w:numPr>
          <w:ilvl w:val="0"/>
          <w:numId w:val="5"/>
        </w:numPr>
      </w:pPr>
      <w:r w:rsidRPr="00EE588F">
        <w:rPr>
          <w:b/>
          <w:bCs/>
        </w:rPr>
        <w:t>Scalability</w:t>
      </w:r>
      <w:r w:rsidRPr="00EE588F">
        <w:t>: The system should scale to accommodate an increasing number of users, vendors, and products.</w:t>
      </w:r>
    </w:p>
    <w:p w14:paraId="2AAADCC2" w14:textId="77777777" w:rsidR="00EE588F" w:rsidRPr="00EE588F" w:rsidRDefault="00EE588F" w:rsidP="00EE588F">
      <w:pPr>
        <w:numPr>
          <w:ilvl w:val="0"/>
          <w:numId w:val="5"/>
        </w:numPr>
      </w:pPr>
      <w:r w:rsidRPr="00EE588F">
        <w:rPr>
          <w:b/>
          <w:bCs/>
        </w:rPr>
        <w:t>Performance</w:t>
      </w:r>
      <w:r w:rsidRPr="00EE588F">
        <w:t>: The system should provide quick responses to user actions like product search, order placement, and payment processing.</w:t>
      </w:r>
    </w:p>
    <w:p w14:paraId="77E3DB62" w14:textId="77777777" w:rsidR="00EE588F" w:rsidRPr="00EE588F" w:rsidRDefault="00EE588F" w:rsidP="00EE588F">
      <w:pPr>
        <w:numPr>
          <w:ilvl w:val="0"/>
          <w:numId w:val="5"/>
        </w:numPr>
      </w:pPr>
      <w:r w:rsidRPr="00EE588F">
        <w:rPr>
          <w:b/>
          <w:bCs/>
        </w:rPr>
        <w:t>Security</w:t>
      </w:r>
      <w:r w:rsidRPr="00EE588F">
        <w:t>: Customer payment information, personal details, and vendor information must be secured through authentication and encryption.</w:t>
      </w:r>
    </w:p>
    <w:p w14:paraId="7B6447CB" w14:textId="77777777" w:rsidR="00EE588F" w:rsidRPr="00EE588F" w:rsidRDefault="00EE588F" w:rsidP="00EE588F">
      <w:pPr>
        <w:numPr>
          <w:ilvl w:val="0"/>
          <w:numId w:val="5"/>
        </w:numPr>
      </w:pPr>
      <w:r w:rsidRPr="00EE588F">
        <w:rPr>
          <w:b/>
          <w:bCs/>
        </w:rPr>
        <w:t>Reliability</w:t>
      </w:r>
      <w:r w:rsidRPr="00EE588F">
        <w:t xml:space="preserve">: The system should ensure that orders, payments, and product data are always accurate and </w:t>
      </w:r>
      <w:proofErr w:type="gramStart"/>
      <w:r w:rsidRPr="00EE588F">
        <w:t>up-to-date</w:t>
      </w:r>
      <w:proofErr w:type="gramEnd"/>
      <w:r w:rsidRPr="00EE588F">
        <w:t>.</w:t>
      </w:r>
    </w:p>
    <w:p w14:paraId="01F03D41" w14:textId="77777777" w:rsidR="00EE588F" w:rsidRDefault="00EE588F"/>
    <w:p w14:paraId="0ECCC71B" w14:textId="77777777" w:rsidR="00072402" w:rsidRDefault="00072402">
      <w:r>
        <w:br w:type="page"/>
      </w:r>
    </w:p>
    <w:p w14:paraId="58E2B2FF" w14:textId="42FEC6E1" w:rsidR="00C867FE" w:rsidRPr="00C867FE" w:rsidRDefault="00C867FE" w:rsidP="00C867FE">
      <w:pPr>
        <w:rPr>
          <w:color w:val="FF0000"/>
          <w:sz w:val="40"/>
          <w:szCs w:val="40"/>
        </w:rPr>
      </w:pPr>
      <w:r w:rsidRPr="00C867FE">
        <w:rPr>
          <w:b/>
          <w:bCs/>
          <w:color w:val="FF0000"/>
          <w:sz w:val="40"/>
          <w:szCs w:val="40"/>
        </w:rPr>
        <w:lastRenderedPageBreak/>
        <w:t>Detailed modules description</w:t>
      </w:r>
      <w:r w:rsidRPr="00C867FE">
        <w:rPr>
          <w:color w:val="FF0000"/>
          <w:sz w:val="40"/>
          <w:szCs w:val="40"/>
        </w:rPr>
        <w:t xml:space="preserve"> </w:t>
      </w:r>
    </w:p>
    <w:p w14:paraId="0BF9C8F1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t>1. Vendor Management</w:t>
      </w:r>
    </w:p>
    <w:p w14:paraId="089E7309" w14:textId="77777777" w:rsidR="00C867FE" w:rsidRPr="00C867FE" w:rsidRDefault="00C867FE" w:rsidP="00C867FE">
      <w:r w:rsidRPr="00C867FE">
        <w:t>This module enables vendors to register, manage their profiles, and track their activities in the marketplace. It provides a comprehensive dashboard for managing vendor-related functions.</w:t>
      </w:r>
    </w:p>
    <w:p w14:paraId="41AFDD90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t>Key Features:</w:t>
      </w:r>
    </w:p>
    <w:p w14:paraId="12D3A71F" w14:textId="77777777" w:rsidR="00C867FE" w:rsidRPr="00C867FE" w:rsidRDefault="00C867FE" w:rsidP="00C867FE">
      <w:pPr>
        <w:numPr>
          <w:ilvl w:val="0"/>
          <w:numId w:val="24"/>
        </w:numPr>
      </w:pPr>
      <w:r w:rsidRPr="00C867FE">
        <w:rPr>
          <w:b/>
          <w:bCs/>
        </w:rPr>
        <w:t>Vendor Registration</w:t>
      </w:r>
      <w:r w:rsidRPr="00C867FE">
        <w:t>: Allows new vendors to register with the platform by submitting their details, including name, business information, contact details, etc.</w:t>
      </w:r>
    </w:p>
    <w:p w14:paraId="5CBF0084" w14:textId="77777777" w:rsidR="00C867FE" w:rsidRPr="00C867FE" w:rsidRDefault="00C867FE" w:rsidP="00C867FE">
      <w:pPr>
        <w:numPr>
          <w:ilvl w:val="0"/>
          <w:numId w:val="24"/>
        </w:numPr>
      </w:pPr>
      <w:r w:rsidRPr="00C867FE">
        <w:rPr>
          <w:b/>
          <w:bCs/>
        </w:rPr>
        <w:t>Profile Management</w:t>
      </w:r>
      <w:r w:rsidRPr="00C867FE">
        <w:t>: Vendors can update their profile, including business address, logo, and description.</w:t>
      </w:r>
    </w:p>
    <w:p w14:paraId="2683A0E5" w14:textId="77777777" w:rsidR="00C867FE" w:rsidRPr="00C867FE" w:rsidRDefault="00C867FE" w:rsidP="00C867FE">
      <w:pPr>
        <w:numPr>
          <w:ilvl w:val="0"/>
          <w:numId w:val="24"/>
        </w:numPr>
      </w:pPr>
      <w:r w:rsidRPr="00C867FE">
        <w:rPr>
          <w:b/>
          <w:bCs/>
        </w:rPr>
        <w:t>Product Management Interface</w:t>
      </w:r>
      <w:r w:rsidRPr="00C867FE">
        <w:t>: Vendors can add, update, and delete their products. They can also set stock quantities, prices, discounts, and images for each product.</w:t>
      </w:r>
    </w:p>
    <w:p w14:paraId="22C03BF9" w14:textId="77777777" w:rsidR="00C867FE" w:rsidRPr="00C867FE" w:rsidRDefault="00C867FE" w:rsidP="00C867FE">
      <w:pPr>
        <w:numPr>
          <w:ilvl w:val="0"/>
          <w:numId w:val="24"/>
        </w:numPr>
      </w:pPr>
      <w:r w:rsidRPr="00C867FE">
        <w:rPr>
          <w:b/>
          <w:bCs/>
        </w:rPr>
        <w:t>Order Tracking</w:t>
      </w:r>
      <w:r w:rsidRPr="00C867FE">
        <w:t>: Vendors can track all orders placed by customers for their products, check delivery status, and manage cancellations or returns.</w:t>
      </w:r>
    </w:p>
    <w:p w14:paraId="43C97D93" w14:textId="77777777" w:rsidR="00C867FE" w:rsidRPr="00C867FE" w:rsidRDefault="00C867FE" w:rsidP="00C867FE">
      <w:pPr>
        <w:numPr>
          <w:ilvl w:val="0"/>
          <w:numId w:val="24"/>
        </w:numPr>
      </w:pPr>
      <w:r w:rsidRPr="00C867FE">
        <w:rPr>
          <w:b/>
          <w:bCs/>
        </w:rPr>
        <w:t>Sales Analytics</w:t>
      </w:r>
      <w:r w:rsidRPr="00C867FE">
        <w:t>: View reports on sales, revenues, best-selling products, etc.</w:t>
      </w:r>
    </w:p>
    <w:p w14:paraId="23E33A22" w14:textId="77777777" w:rsidR="00C867FE" w:rsidRPr="00C867FE" w:rsidRDefault="00C867FE" w:rsidP="00C867FE">
      <w:pPr>
        <w:numPr>
          <w:ilvl w:val="0"/>
          <w:numId w:val="24"/>
        </w:numPr>
      </w:pPr>
      <w:r w:rsidRPr="00C867FE">
        <w:rPr>
          <w:b/>
          <w:bCs/>
        </w:rPr>
        <w:t>Vendor Notifications</w:t>
      </w:r>
      <w:r w:rsidRPr="00C867FE">
        <w:t>: Vendors receive notifications about new orders, returns, and customer reviews.</w:t>
      </w:r>
    </w:p>
    <w:p w14:paraId="5F39FA00" w14:textId="77777777" w:rsidR="00C867FE" w:rsidRPr="00C867FE" w:rsidRDefault="00000000" w:rsidP="00C867FE">
      <w:r>
        <w:pict w14:anchorId="0B4D5254">
          <v:rect id="_x0000_i1047" style="width:0;height:1.5pt" o:hralign="center" o:hrstd="t" o:hr="t" fillcolor="#a0a0a0" stroked="f"/>
        </w:pict>
      </w:r>
    </w:p>
    <w:p w14:paraId="4E38AF0F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t>2. Product Management</w:t>
      </w:r>
    </w:p>
    <w:p w14:paraId="6FA0C337" w14:textId="77777777" w:rsidR="00C867FE" w:rsidRPr="00C867FE" w:rsidRDefault="00C867FE" w:rsidP="00C867FE">
      <w:r w:rsidRPr="00C867FE">
        <w:t>This module enables the creation and management of product listings, categories, stock levels, and descriptions.</w:t>
      </w:r>
    </w:p>
    <w:p w14:paraId="056DFCFC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t>Key Features:</w:t>
      </w:r>
    </w:p>
    <w:p w14:paraId="678F0784" w14:textId="77777777" w:rsidR="00C867FE" w:rsidRPr="00C867FE" w:rsidRDefault="00C867FE" w:rsidP="00C867FE">
      <w:pPr>
        <w:numPr>
          <w:ilvl w:val="0"/>
          <w:numId w:val="25"/>
        </w:numPr>
      </w:pPr>
      <w:r w:rsidRPr="00C867FE">
        <w:rPr>
          <w:b/>
          <w:bCs/>
        </w:rPr>
        <w:t>Product Listing</w:t>
      </w:r>
      <w:r w:rsidRPr="00C867FE">
        <w:t>: Allows vendors to add new products with attributes like name, price, category, description, stock quantity, images, etc.</w:t>
      </w:r>
    </w:p>
    <w:p w14:paraId="75204717" w14:textId="77777777" w:rsidR="00C867FE" w:rsidRPr="00C867FE" w:rsidRDefault="00C867FE" w:rsidP="00C867FE">
      <w:pPr>
        <w:numPr>
          <w:ilvl w:val="0"/>
          <w:numId w:val="25"/>
        </w:numPr>
      </w:pPr>
      <w:r w:rsidRPr="00C867FE">
        <w:rPr>
          <w:b/>
          <w:bCs/>
        </w:rPr>
        <w:t>Category Management</w:t>
      </w:r>
      <w:r w:rsidRPr="00C867FE">
        <w:t>: Administrators can create and update product categories to organize the product listings efficiently.</w:t>
      </w:r>
    </w:p>
    <w:p w14:paraId="72542C06" w14:textId="77777777" w:rsidR="00C867FE" w:rsidRPr="00C867FE" w:rsidRDefault="00C867FE" w:rsidP="00C867FE">
      <w:pPr>
        <w:numPr>
          <w:ilvl w:val="0"/>
          <w:numId w:val="25"/>
        </w:numPr>
      </w:pPr>
      <w:r w:rsidRPr="00C867FE">
        <w:rPr>
          <w:b/>
          <w:bCs/>
        </w:rPr>
        <w:t>Stock and Availability Tracking</w:t>
      </w:r>
      <w:r w:rsidRPr="00C867FE">
        <w:t>: Vendors can update stock levels and mark products as "out of stock" if necessary.</w:t>
      </w:r>
    </w:p>
    <w:p w14:paraId="2229C6F6" w14:textId="77777777" w:rsidR="00C867FE" w:rsidRPr="00C867FE" w:rsidRDefault="00C867FE" w:rsidP="00C867FE">
      <w:pPr>
        <w:numPr>
          <w:ilvl w:val="0"/>
          <w:numId w:val="25"/>
        </w:numPr>
      </w:pPr>
      <w:r w:rsidRPr="00C867FE">
        <w:rPr>
          <w:b/>
          <w:bCs/>
        </w:rPr>
        <w:t>Discount and Offers Integration</w:t>
      </w:r>
      <w:r w:rsidRPr="00C867FE">
        <w:t>: Vendors can apply discounts and special offers to products.</w:t>
      </w:r>
    </w:p>
    <w:p w14:paraId="37C28AAF" w14:textId="77777777" w:rsidR="00C867FE" w:rsidRPr="00C867FE" w:rsidRDefault="00C867FE" w:rsidP="00C867FE">
      <w:pPr>
        <w:numPr>
          <w:ilvl w:val="0"/>
          <w:numId w:val="25"/>
        </w:numPr>
      </w:pPr>
      <w:r w:rsidRPr="00C867FE">
        <w:rPr>
          <w:b/>
          <w:bCs/>
        </w:rPr>
        <w:t>Search and Filtering</w:t>
      </w:r>
      <w:r w:rsidRPr="00C867FE">
        <w:t xml:space="preserve">: Customers can </w:t>
      </w:r>
      <w:proofErr w:type="gramStart"/>
      <w:r w:rsidRPr="00C867FE">
        <w:t>search</w:t>
      </w:r>
      <w:proofErr w:type="gramEnd"/>
      <w:r w:rsidRPr="00C867FE">
        <w:t xml:space="preserve"> and filter products based on categories, price range, ratings, and other criteria.</w:t>
      </w:r>
    </w:p>
    <w:p w14:paraId="3D4F21B5" w14:textId="77777777" w:rsidR="00C867FE" w:rsidRPr="00C867FE" w:rsidRDefault="00000000" w:rsidP="00C867FE">
      <w:r>
        <w:pict w14:anchorId="305C163E">
          <v:rect id="_x0000_i1048" style="width:0;height:1.5pt" o:hralign="center" o:hrstd="t" o:hr="t" fillcolor="#a0a0a0" stroked="f"/>
        </w:pict>
      </w:r>
    </w:p>
    <w:p w14:paraId="1FCCF732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t>3. Order Management</w:t>
      </w:r>
    </w:p>
    <w:p w14:paraId="1533F5DC" w14:textId="77777777" w:rsidR="00C867FE" w:rsidRPr="00C867FE" w:rsidRDefault="00C867FE" w:rsidP="00C867FE">
      <w:r w:rsidRPr="00C867FE">
        <w:t xml:space="preserve">This module manages customer orders, returns, and refunds. It ensures smooth order processing from placement to </w:t>
      </w:r>
      <w:proofErr w:type="spellStart"/>
      <w:r w:rsidRPr="00C867FE">
        <w:t>fulfillment</w:t>
      </w:r>
      <w:proofErr w:type="spellEnd"/>
      <w:r w:rsidRPr="00C867FE">
        <w:t xml:space="preserve"> and post-purchase actions like returns and refunds.</w:t>
      </w:r>
    </w:p>
    <w:p w14:paraId="056BB159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t>Key Features:</w:t>
      </w:r>
    </w:p>
    <w:p w14:paraId="0F7F4E32" w14:textId="77777777" w:rsidR="00C867FE" w:rsidRPr="00C867FE" w:rsidRDefault="00C867FE" w:rsidP="00C867FE">
      <w:pPr>
        <w:numPr>
          <w:ilvl w:val="0"/>
          <w:numId w:val="26"/>
        </w:numPr>
      </w:pPr>
      <w:r w:rsidRPr="00C867FE">
        <w:rPr>
          <w:b/>
          <w:bCs/>
        </w:rPr>
        <w:t>Order Placement</w:t>
      </w:r>
      <w:r w:rsidRPr="00C867FE">
        <w:t>: Customers can place orders by adding products to their cart and completing the checkout process.</w:t>
      </w:r>
    </w:p>
    <w:p w14:paraId="21E783BF" w14:textId="77777777" w:rsidR="00C867FE" w:rsidRPr="00C867FE" w:rsidRDefault="00C867FE" w:rsidP="00C867FE">
      <w:pPr>
        <w:numPr>
          <w:ilvl w:val="0"/>
          <w:numId w:val="26"/>
        </w:numPr>
      </w:pPr>
      <w:r w:rsidRPr="00C867FE">
        <w:rPr>
          <w:b/>
          <w:bCs/>
        </w:rPr>
        <w:t>Order History</w:t>
      </w:r>
      <w:r w:rsidRPr="00C867FE">
        <w:t>: Customers and vendors can view a list of past orders with their statuses (e.g., pending, shipped, delivered, etc.).</w:t>
      </w:r>
    </w:p>
    <w:p w14:paraId="49B5F6FA" w14:textId="77777777" w:rsidR="00C867FE" w:rsidRPr="00C867FE" w:rsidRDefault="00C867FE" w:rsidP="00C867FE">
      <w:pPr>
        <w:numPr>
          <w:ilvl w:val="0"/>
          <w:numId w:val="26"/>
        </w:numPr>
      </w:pPr>
      <w:r w:rsidRPr="00C867FE">
        <w:rPr>
          <w:b/>
          <w:bCs/>
        </w:rPr>
        <w:lastRenderedPageBreak/>
        <w:t>Order Cancellation</w:t>
      </w:r>
      <w:r w:rsidRPr="00C867FE">
        <w:t>: Customers can cancel orders before they are shipped, and vendors can update order statuses accordingly.</w:t>
      </w:r>
    </w:p>
    <w:p w14:paraId="64D09E53" w14:textId="77777777" w:rsidR="00C867FE" w:rsidRPr="00C867FE" w:rsidRDefault="00C867FE" w:rsidP="00C867FE">
      <w:pPr>
        <w:numPr>
          <w:ilvl w:val="0"/>
          <w:numId w:val="26"/>
        </w:numPr>
      </w:pPr>
      <w:r w:rsidRPr="00C867FE">
        <w:rPr>
          <w:b/>
          <w:bCs/>
        </w:rPr>
        <w:t>Returns and Refunds</w:t>
      </w:r>
      <w:r w:rsidRPr="00C867FE">
        <w:t>: Customers can initiate returns if the product is defective or not as expected. The system will manage refund processing based on the return status.</w:t>
      </w:r>
    </w:p>
    <w:p w14:paraId="3256B743" w14:textId="77777777" w:rsidR="00C867FE" w:rsidRPr="00C867FE" w:rsidRDefault="00C867FE" w:rsidP="00C867FE">
      <w:pPr>
        <w:numPr>
          <w:ilvl w:val="0"/>
          <w:numId w:val="26"/>
        </w:numPr>
      </w:pPr>
      <w:r w:rsidRPr="00C867FE">
        <w:rPr>
          <w:b/>
          <w:bCs/>
        </w:rPr>
        <w:t>Invoice Generation</w:t>
      </w:r>
      <w:r w:rsidRPr="00C867FE">
        <w:t>: After an order is placed, an invoice is generated, which customers can download.</w:t>
      </w:r>
    </w:p>
    <w:p w14:paraId="43C14867" w14:textId="77777777" w:rsidR="00C867FE" w:rsidRPr="00C867FE" w:rsidRDefault="00000000" w:rsidP="00C867FE">
      <w:r>
        <w:pict w14:anchorId="57CE0510">
          <v:rect id="_x0000_i1049" style="width:0;height:1.5pt" o:hralign="center" o:hrstd="t" o:hr="t" fillcolor="#a0a0a0" stroked="f"/>
        </w:pict>
      </w:r>
    </w:p>
    <w:p w14:paraId="690360B2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t>4. Shipment Tracking</w:t>
      </w:r>
    </w:p>
    <w:p w14:paraId="41A17F3B" w14:textId="77777777" w:rsidR="00C867FE" w:rsidRPr="00C867FE" w:rsidRDefault="00C867FE" w:rsidP="00C867FE">
      <w:r w:rsidRPr="00C867FE">
        <w:t>This module handles the logistics of tracking customer orders from the vendor’s warehouse to the delivery address.</w:t>
      </w:r>
    </w:p>
    <w:p w14:paraId="6B9AC9DB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t>Key Features:</w:t>
      </w:r>
    </w:p>
    <w:p w14:paraId="2C3EC514" w14:textId="77777777" w:rsidR="00C867FE" w:rsidRPr="00C867FE" w:rsidRDefault="00C867FE" w:rsidP="00C867FE">
      <w:pPr>
        <w:numPr>
          <w:ilvl w:val="0"/>
          <w:numId w:val="27"/>
        </w:numPr>
      </w:pPr>
      <w:r w:rsidRPr="00C867FE">
        <w:rPr>
          <w:b/>
          <w:bCs/>
        </w:rPr>
        <w:t>Order Shipment</w:t>
      </w:r>
      <w:r w:rsidRPr="00C867FE">
        <w:t>: Once an order is processed by the vendor, the system generates a shipment request.</w:t>
      </w:r>
    </w:p>
    <w:p w14:paraId="7F1B671B" w14:textId="77777777" w:rsidR="00C867FE" w:rsidRPr="00C867FE" w:rsidRDefault="00C867FE" w:rsidP="00C867FE">
      <w:pPr>
        <w:numPr>
          <w:ilvl w:val="0"/>
          <w:numId w:val="27"/>
        </w:numPr>
      </w:pPr>
      <w:r w:rsidRPr="00C867FE">
        <w:rPr>
          <w:b/>
          <w:bCs/>
        </w:rPr>
        <w:t>Real-Time Tracking</w:t>
      </w:r>
      <w:r w:rsidRPr="00C867FE">
        <w:t>: Customers can track their shipment status (e.g., processing, shipped, out for delivery, delivered).</w:t>
      </w:r>
    </w:p>
    <w:p w14:paraId="594F64A7" w14:textId="77777777" w:rsidR="00C867FE" w:rsidRPr="00C867FE" w:rsidRDefault="00C867FE" w:rsidP="00C867FE">
      <w:pPr>
        <w:numPr>
          <w:ilvl w:val="0"/>
          <w:numId w:val="27"/>
        </w:numPr>
      </w:pPr>
      <w:r w:rsidRPr="00C867FE">
        <w:rPr>
          <w:b/>
          <w:bCs/>
        </w:rPr>
        <w:t>Shipment Notifications</w:t>
      </w:r>
      <w:r w:rsidRPr="00C867FE">
        <w:t>: Customers receive notifications via email or SMS about shipment status updates.</w:t>
      </w:r>
    </w:p>
    <w:p w14:paraId="55D53F98" w14:textId="77777777" w:rsidR="00C867FE" w:rsidRPr="00C867FE" w:rsidRDefault="00C867FE" w:rsidP="00C867FE">
      <w:pPr>
        <w:numPr>
          <w:ilvl w:val="0"/>
          <w:numId w:val="27"/>
        </w:numPr>
      </w:pPr>
      <w:r w:rsidRPr="00C867FE">
        <w:rPr>
          <w:b/>
          <w:bCs/>
        </w:rPr>
        <w:t>Delivery Confirmation</w:t>
      </w:r>
      <w:r w:rsidRPr="00C867FE">
        <w:t>: Once the product is delivered, the system updates the order status to "Delivered" and closes the transaction.</w:t>
      </w:r>
    </w:p>
    <w:p w14:paraId="70F59DC1" w14:textId="77777777" w:rsidR="00C867FE" w:rsidRPr="00C867FE" w:rsidRDefault="00000000" w:rsidP="00C867FE">
      <w:r>
        <w:pict w14:anchorId="15A52E07">
          <v:rect id="_x0000_i1050" style="width:0;height:1.5pt" o:hralign="center" o:hrstd="t" o:hr="t" fillcolor="#a0a0a0" stroked="f"/>
        </w:pict>
      </w:r>
    </w:p>
    <w:p w14:paraId="19B1F8C4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t>5. Payment Gateway</w:t>
      </w:r>
    </w:p>
    <w:p w14:paraId="5BA13039" w14:textId="77777777" w:rsidR="00C867FE" w:rsidRPr="00C867FE" w:rsidRDefault="00C867FE" w:rsidP="00C867FE">
      <w:r w:rsidRPr="00C867FE">
        <w:t>This module integrates with secure payment gateways to process customer payments and manage refunds. It supports multiple payment options, such as credit cards, digital wallets, and bank transfers.</w:t>
      </w:r>
    </w:p>
    <w:p w14:paraId="51C3DD50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t>Key Features:</w:t>
      </w:r>
    </w:p>
    <w:p w14:paraId="620E2166" w14:textId="77777777" w:rsidR="00C867FE" w:rsidRPr="00C867FE" w:rsidRDefault="00C867FE" w:rsidP="00C867FE">
      <w:pPr>
        <w:numPr>
          <w:ilvl w:val="0"/>
          <w:numId w:val="28"/>
        </w:numPr>
      </w:pPr>
      <w:r w:rsidRPr="00C867FE">
        <w:rPr>
          <w:b/>
          <w:bCs/>
        </w:rPr>
        <w:t>Payment Processing</w:t>
      </w:r>
      <w:r w:rsidRPr="00C867FE">
        <w:t>: Allows customers to pay using various methods (credit/debit cards, e-wallets, bank transfers, etc.).</w:t>
      </w:r>
    </w:p>
    <w:p w14:paraId="53243001" w14:textId="77777777" w:rsidR="00C867FE" w:rsidRPr="00C867FE" w:rsidRDefault="00C867FE" w:rsidP="00C867FE">
      <w:pPr>
        <w:numPr>
          <w:ilvl w:val="0"/>
          <w:numId w:val="28"/>
        </w:numPr>
      </w:pPr>
      <w:r w:rsidRPr="00C867FE">
        <w:rPr>
          <w:b/>
          <w:bCs/>
        </w:rPr>
        <w:t>Secure Payment Handling</w:t>
      </w:r>
      <w:r w:rsidRPr="00C867FE">
        <w:t>: Ensures encryption and secure transaction handling using payment gateways like PayPal, Stripe, etc.</w:t>
      </w:r>
    </w:p>
    <w:p w14:paraId="2E526A0F" w14:textId="77777777" w:rsidR="00C867FE" w:rsidRPr="00C867FE" w:rsidRDefault="00C867FE" w:rsidP="00C867FE">
      <w:pPr>
        <w:numPr>
          <w:ilvl w:val="0"/>
          <w:numId w:val="28"/>
        </w:numPr>
      </w:pPr>
      <w:r w:rsidRPr="00C867FE">
        <w:rPr>
          <w:b/>
          <w:bCs/>
        </w:rPr>
        <w:t>Refund Management</w:t>
      </w:r>
      <w:r w:rsidRPr="00C867FE">
        <w:t>: Automates refund processing in case of cancellations or returns.</w:t>
      </w:r>
    </w:p>
    <w:p w14:paraId="2ABB972B" w14:textId="77777777" w:rsidR="00C867FE" w:rsidRPr="00C867FE" w:rsidRDefault="00C867FE" w:rsidP="00C867FE">
      <w:pPr>
        <w:numPr>
          <w:ilvl w:val="0"/>
          <w:numId w:val="28"/>
        </w:numPr>
      </w:pPr>
      <w:r w:rsidRPr="00C867FE">
        <w:rPr>
          <w:b/>
          <w:bCs/>
        </w:rPr>
        <w:t>Payment Status Tracking</w:t>
      </w:r>
      <w:r w:rsidRPr="00C867FE">
        <w:t>: Customers and vendors can view the payment status for each order.</w:t>
      </w:r>
    </w:p>
    <w:p w14:paraId="79A31EAA" w14:textId="77777777" w:rsidR="00C867FE" w:rsidRPr="00C867FE" w:rsidRDefault="00C867FE" w:rsidP="00C867FE">
      <w:pPr>
        <w:numPr>
          <w:ilvl w:val="0"/>
          <w:numId w:val="28"/>
        </w:numPr>
      </w:pPr>
      <w:r w:rsidRPr="00C867FE">
        <w:rPr>
          <w:b/>
          <w:bCs/>
        </w:rPr>
        <w:t>Invoice Generation</w:t>
      </w:r>
      <w:r w:rsidRPr="00C867FE">
        <w:t>: Generates an invoice upon successful payment, which is linked to the customer’s order history.</w:t>
      </w:r>
    </w:p>
    <w:p w14:paraId="01DC5BFE" w14:textId="77777777" w:rsidR="00C867FE" w:rsidRPr="00C867FE" w:rsidRDefault="00000000" w:rsidP="00C867FE">
      <w:r>
        <w:pict w14:anchorId="7CE375A4">
          <v:rect id="_x0000_i1051" style="width:0;height:1.5pt" o:hralign="center" o:hrstd="t" o:hr="t" fillcolor="#a0a0a0" stroked="f"/>
        </w:pict>
      </w:r>
    </w:p>
    <w:p w14:paraId="7DC1D90A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t>6. Customer Management</w:t>
      </w:r>
    </w:p>
    <w:p w14:paraId="10B05690" w14:textId="77777777" w:rsidR="00C867FE" w:rsidRPr="00C867FE" w:rsidRDefault="00C867FE" w:rsidP="00C867FE">
      <w:r w:rsidRPr="00C867FE">
        <w:t>This module manages customer profiles, order histories, reviews, and customer service interactions.</w:t>
      </w:r>
    </w:p>
    <w:p w14:paraId="57F59B84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t>Key Features:</w:t>
      </w:r>
    </w:p>
    <w:p w14:paraId="045C028E" w14:textId="77777777" w:rsidR="00C867FE" w:rsidRPr="00C867FE" w:rsidRDefault="00C867FE" w:rsidP="00C867FE">
      <w:pPr>
        <w:numPr>
          <w:ilvl w:val="0"/>
          <w:numId w:val="29"/>
        </w:numPr>
      </w:pPr>
      <w:r w:rsidRPr="00C867FE">
        <w:rPr>
          <w:b/>
          <w:bCs/>
        </w:rPr>
        <w:t>User Registration/Login</w:t>
      </w:r>
      <w:r w:rsidRPr="00C867FE">
        <w:t>: Customers can register by providing their details, including email, password, and address.</w:t>
      </w:r>
    </w:p>
    <w:p w14:paraId="58DAAEC4" w14:textId="77777777" w:rsidR="00C867FE" w:rsidRPr="00C867FE" w:rsidRDefault="00C867FE" w:rsidP="00C867FE">
      <w:pPr>
        <w:numPr>
          <w:ilvl w:val="0"/>
          <w:numId w:val="29"/>
        </w:numPr>
      </w:pPr>
      <w:r w:rsidRPr="00C867FE">
        <w:rPr>
          <w:b/>
          <w:bCs/>
        </w:rPr>
        <w:t>Profile Management</w:t>
      </w:r>
      <w:r w:rsidRPr="00C867FE">
        <w:t>: Customers can update their profile information, including address and contact details.</w:t>
      </w:r>
    </w:p>
    <w:p w14:paraId="586F8359" w14:textId="77777777" w:rsidR="00C867FE" w:rsidRPr="00C867FE" w:rsidRDefault="00C867FE" w:rsidP="00C867FE">
      <w:pPr>
        <w:numPr>
          <w:ilvl w:val="0"/>
          <w:numId w:val="29"/>
        </w:numPr>
      </w:pPr>
      <w:r w:rsidRPr="00C867FE">
        <w:rPr>
          <w:b/>
          <w:bCs/>
        </w:rPr>
        <w:t>Order History</w:t>
      </w:r>
      <w:r w:rsidRPr="00C867FE">
        <w:t>: Displays a customer’s past orders, allowing them to review, reorder, or initiate returns.</w:t>
      </w:r>
    </w:p>
    <w:p w14:paraId="490EC79F" w14:textId="77777777" w:rsidR="00C867FE" w:rsidRPr="00C867FE" w:rsidRDefault="00C867FE" w:rsidP="00C867FE">
      <w:pPr>
        <w:numPr>
          <w:ilvl w:val="0"/>
          <w:numId w:val="29"/>
        </w:numPr>
      </w:pPr>
      <w:r w:rsidRPr="00C867FE">
        <w:rPr>
          <w:b/>
          <w:bCs/>
        </w:rPr>
        <w:lastRenderedPageBreak/>
        <w:t>Product Reviews</w:t>
      </w:r>
      <w:r w:rsidRPr="00C867FE">
        <w:t>: Customers can leave reviews and rate products they have purchased.</w:t>
      </w:r>
    </w:p>
    <w:p w14:paraId="570CF3E1" w14:textId="77777777" w:rsidR="00C867FE" w:rsidRPr="00C867FE" w:rsidRDefault="00C867FE" w:rsidP="00C867FE">
      <w:pPr>
        <w:numPr>
          <w:ilvl w:val="0"/>
          <w:numId w:val="29"/>
        </w:numPr>
      </w:pPr>
      <w:r w:rsidRPr="00C867FE">
        <w:rPr>
          <w:b/>
          <w:bCs/>
        </w:rPr>
        <w:t>Feedback System</w:t>
      </w:r>
      <w:r w:rsidRPr="00C867FE">
        <w:t>: Customers can submit feedback on vendors, products, and the overall platform experience.</w:t>
      </w:r>
    </w:p>
    <w:p w14:paraId="26F4E5C4" w14:textId="77777777" w:rsidR="00C867FE" w:rsidRPr="00C867FE" w:rsidRDefault="00C867FE" w:rsidP="00C867FE">
      <w:pPr>
        <w:numPr>
          <w:ilvl w:val="0"/>
          <w:numId w:val="29"/>
        </w:numPr>
      </w:pPr>
      <w:r w:rsidRPr="00C867FE">
        <w:rPr>
          <w:b/>
          <w:bCs/>
        </w:rPr>
        <w:t>Saved Addresses</w:t>
      </w:r>
      <w:r w:rsidRPr="00C867FE">
        <w:t>: Allows customers to store multiple shipping addresses for convenience during checkout.</w:t>
      </w:r>
    </w:p>
    <w:p w14:paraId="1C1F60AE" w14:textId="77777777" w:rsidR="00C867FE" w:rsidRPr="00C867FE" w:rsidRDefault="00000000" w:rsidP="00C867FE">
      <w:r>
        <w:pict w14:anchorId="3D251023">
          <v:rect id="_x0000_i1052" style="width:0;height:1.5pt" o:hralign="center" o:hrstd="t" o:hr="t" fillcolor="#a0a0a0" stroked="f"/>
        </w:pict>
      </w:r>
    </w:p>
    <w:p w14:paraId="7ACCA9D5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t>7. Cart and Checkout</w:t>
      </w:r>
    </w:p>
    <w:p w14:paraId="189C3A2E" w14:textId="77777777" w:rsidR="00C867FE" w:rsidRPr="00C867FE" w:rsidRDefault="00C867FE" w:rsidP="00C867FE">
      <w:r w:rsidRPr="00C867FE">
        <w:t>This module provides customers with a seamless shopping experience by enabling them to add items to their cart and proceed to checkout when they are ready.</w:t>
      </w:r>
    </w:p>
    <w:p w14:paraId="3C70BC78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t>Key Features:</w:t>
      </w:r>
    </w:p>
    <w:p w14:paraId="4BFB258E" w14:textId="77777777" w:rsidR="00C867FE" w:rsidRPr="00C867FE" w:rsidRDefault="00C867FE" w:rsidP="00C867FE">
      <w:pPr>
        <w:numPr>
          <w:ilvl w:val="0"/>
          <w:numId w:val="30"/>
        </w:numPr>
      </w:pPr>
      <w:r w:rsidRPr="00C867FE">
        <w:rPr>
          <w:b/>
          <w:bCs/>
        </w:rPr>
        <w:t>Cart Management</w:t>
      </w:r>
      <w:r w:rsidRPr="00C867FE">
        <w:t>: Customers can add or remove products from their cart, update quantities, and apply discount coupons.</w:t>
      </w:r>
    </w:p>
    <w:p w14:paraId="7CDC89E1" w14:textId="77777777" w:rsidR="00C867FE" w:rsidRPr="00C867FE" w:rsidRDefault="00C867FE" w:rsidP="00C867FE">
      <w:pPr>
        <w:numPr>
          <w:ilvl w:val="0"/>
          <w:numId w:val="30"/>
        </w:numPr>
      </w:pPr>
      <w:r w:rsidRPr="00C867FE">
        <w:rPr>
          <w:b/>
          <w:bCs/>
        </w:rPr>
        <w:t>Checkout Process</w:t>
      </w:r>
      <w:r w:rsidRPr="00C867FE">
        <w:t>: Streamlines the checkout process by collecting shipping details, selecting payment methods, and applying discounts or coupons.</w:t>
      </w:r>
    </w:p>
    <w:p w14:paraId="33A28004" w14:textId="77777777" w:rsidR="00C867FE" w:rsidRPr="00C867FE" w:rsidRDefault="00C867FE" w:rsidP="00C867FE">
      <w:pPr>
        <w:numPr>
          <w:ilvl w:val="0"/>
          <w:numId w:val="30"/>
        </w:numPr>
      </w:pPr>
      <w:r w:rsidRPr="00C867FE">
        <w:rPr>
          <w:b/>
          <w:bCs/>
        </w:rPr>
        <w:t>Cart Saving</w:t>
      </w:r>
      <w:r w:rsidRPr="00C867FE">
        <w:t>: Saves the cart for future access if the customer does not complete the checkout process immediately.</w:t>
      </w:r>
    </w:p>
    <w:p w14:paraId="7C15D5EB" w14:textId="77777777" w:rsidR="00C867FE" w:rsidRPr="00C867FE" w:rsidRDefault="00C867FE" w:rsidP="00C867FE">
      <w:pPr>
        <w:numPr>
          <w:ilvl w:val="0"/>
          <w:numId w:val="30"/>
        </w:numPr>
      </w:pPr>
      <w:r w:rsidRPr="00C867FE">
        <w:rPr>
          <w:b/>
          <w:bCs/>
        </w:rPr>
        <w:t>Order Summary</w:t>
      </w:r>
      <w:r w:rsidRPr="00C867FE">
        <w:t>: Provides a detailed summary of the cart, including product details, total price, and shipping charges before the customer confirms the order.</w:t>
      </w:r>
    </w:p>
    <w:p w14:paraId="6CBC889C" w14:textId="77777777" w:rsidR="00C867FE" w:rsidRPr="00C867FE" w:rsidRDefault="00000000" w:rsidP="00C867FE">
      <w:r>
        <w:pict w14:anchorId="51E8D66C">
          <v:rect id="_x0000_i1053" style="width:0;height:1.5pt" o:hralign="center" o:hrstd="t" o:hr="t" fillcolor="#a0a0a0" stroked="f"/>
        </w:pict>
      </w:r>
    </w:p>
    <w:p w14:paraId="17D1CCC6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t>8. Discount and Offer Management</w:t>
      </w:r>
    </w:p>
    <w:p w14:paraId="66A98465" w14:textId="77777777" w:rsidR="00C867FE" w:rsidRPr="00C867FE" w:rsidRDefault="00C867FE" w:rsidP="00C867FE">
      <w:r w:rsidRPr="00C867FE">
        <w:t>This module enables administrators and vendors to create, apply, and manage discounts and promotional offers for various products or customer segments.</w:t>
      </w:r>
    </w:p>
    <w:p w14:paraId="104906F0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t>Key Features:</w:t>
      </w:r>
    </w:p>
    <w:p w14:paraId="5C9BDC69" w14:textId="77777777" w:rsidR="00C867FE" w:rsidRPr="00C867FE" w:rsidRDefault="00C867FE" w:rsidP="00C867FE">
      <w:pPr>
        <w:numPr>
          <w:ilvl w:val="0"/>
          <w:numId w:val="31"/>
        </w:numPr>
      </w:pPr>
      <w:r w:rsidRPr="00C867FE">
        <w:rPr>
          <w:b/>
          <w:bCs/>
        </w:rPr>
        <w:t>Create Discounts</w:t>
      </w:r>
      <w:r w:rsidRPr="00C867FE">
        <w:t xml:space="preserve">: Vendors and admins can create discount campaigns based on various criteria such as percentage discounts, flat rate discounts, or </w:t>
      </w:r>
      <w:proofErr w:type="gramStart"/>
      <w:r w:rsidRPr="00C867FE">
        <w:t>limited-time</w:t>
      </w:r>
      <w:proofErr w:type="gramEnd"/>
      <w:r w:rsidRPr="00C867FE">
        <w:t xml:space="preserve"> offers.</w:t>
      </w:r>
    </w:p>
    <w:p w14:paraId="62637CF6" w14:textId="77777777" w:rsidR="00C867FE" w:rsidRPr="00C867FE" w:rsidRDefault="00C867FE" w:rsidP="00C867FE">
      <w:pPr>
        <w:numPr>
          <w:ilvl w:val="0"/>
          <w:numId w:val="31"/>
        </w:numPr>
      </w:pPr>
      <w:r w:rsidRPr="00C867FE">
        <w:rPr>
          <w:b/>
          <w:bCs/>
        </w:rPr>
        <w:t>Apply Coupons</w:t>
      </w:r>
      <w:r w:rsidRPr="00C867FE">
        <w:t>: Customers can apply discount codes during checkout to receive reductions in price.</w:t>
      </w:r>
    </w:p>
    <w:p w14:paraId="1DBDDAE3" w14:textId="77777777" w:rsidR="00C867FE" w:rsidRPr="00C867FE" w:rsidRDefault="00C867FE" w:rsidP="00C867FE">
      <w:pPr>
        <w:numPr>
          <w:ilvl w:val="0"/>
          <w:numId w:val="31"/>
        </w:numPr>
      </w:pPr>
      <w:r w:rsidRPr="00C867FE">
        <w:rPr>
          <w:b/>
          <w:bCs/>
        </w:rPr>
        <w:t>Eligibility Rules</w:t>
      </w:r>
      <w:r w:rsidRPr="00C867FE">
        <w:t>: Discounts can be applied based on conditions such as minimum order value, specific products, or user segments (e.g., first-time customers).</w:t>
      </w:r>
    </w:p>
    <w:p w14:paraId="1782F110" w14:textId="77777777" w:rsidR="00C867FE" w:rsidRPr="00C867FE" w:rsidRDefault="00C867FE" w:rsidP="00C867FE">
      <w:pPr>
        <w:numPr>
          <w:ilvl w:val="0"/>
          <w:numId w:val="31"/>
        </w:numPr>
      </w:pPr>
      <w:r w:rsidRPr="00C867FE">
        <w:rPr>
          <w:b/>
          <w:bCs/>
        </w:rPr>
        <w:t>Discount Tracking</w:t>
      </w:r>
      <w:r w:rsidRPr="00C867FE">
        <w:t>: The system tracks which customers used discounts and how they affected sales.</w:t>
      </w:r>
    </w:p>
    <w:p w14:paraId="1566A7F1" w14:textId="77777777" w:rsidR="00C867FE" w:rsidRPr="00C867FE" w:rsidRDefault="00000000" w:rsidP="00C867FE">
      <w:r>
        <w:pict w14:anchorId="6C76C08D">
          <v:rect id="_x0000_i1054" style="width:0;height:1.5pt" o:hralign="center" o:hrstd="t" o:hr="t" fillcolor="#a0a0a0" stroked="f"/>
        </w:pict>
      </w:r>
    </w:p>
    <w:p w14:paraId="1E4573B6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t>9. Feedback and Review Management</w:t>
      </w:r>
    </w:p>
    <w:p w14:paraId="6974D891" w14:textId="77777777" w:rsidR="00C867FE" w:rsidRPr="00C867FE" w:rsidRDefault="00C867FE" w:rsidP="00C867FE">
      <w:r w:rsidRPr="00C867FE">
        <w:t>This module handles the collection and display of customer feedback and reviews on products and vendors.</w:t>
      </w:r>
    </w:p>
    <w:p w14:paraId="42A52F82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t>Key Features:</w:t>
      </w:r>
    </w:p>
    <w:p w14:paraId="561C593B" w14:textId="77777777" w:rsidR="00C867FE" w:rsidRPr="00C867FE" w:rsidRDefault="00C867FE" w:rsidP="00C867FE">
      <w:pPr>
        <w:numPr>
          <w:ilvl w:val="0"/>
          <w:numId w:val="32"/>
        </w:numPr>
      </w:pPr>
      <w:r w:rsidRPr="00C867FE">
        <w:rPr>
          <w:b/>
          <w:bCs/>
        </w:rPr>
        <w:t>Review Submissions</w:t>
      </w:r>
      <w:r w:rsidRPr="00C867FE">
        <w:t>: Customers can submit reviews on products they’ve purchased, rating the product and providing comments.</w:t>
      </w:r>
    </w:p>
    <w:p w14:paraId="1897FF75" w14:textId="77777777" w:rsidR="00C867FE" w:rsidRPr="00C867FE" w:rsidRDefault="00C867FE" w:rsidP="00C867FE">
      <w:pPr>
        <w:numPr>
          <w:ilvl w:val="0"/>
          <w:numId w:val="32"/>
        </w:numPr>
      </w:pPr>
      <w:r w:rsidRPr="00C867FE">
        <w:rPr>
          <w:b/>
          <w:bCs/>
        </w:rPr>
        <w:t>Vendor Ratings</w:t>
      </w:r>
      <w:r w:rsidRPr="00C867FE">
        <w:t>: Customers can rate their overall experience with a vendor.</w:t>
      </w:r>
    </w:p>
    <w:p w14:paraId="1A2FE8DF" w14:textId="77777777" w:rsidR="00C867FE" w:rsidRPr="00C867FE" w:rsidRDefault="00C867FE" w:rsidP="00C867FE">
      <w:pPr>
        <w:numPr>
          <w:ilvl w:val="0"/>
          <w:numId w:val="32"/>
        </w:numPr>
      </w:pPr>
      <w:r w:rsidRPr="00C867FE">
        <w:rPr>
          <w:b/>
          <w:bCs/>
        </w:rPr>
        <w:t>Moderation</w:t>
      </w:r>
      <w:r w:rsidRPr="00C867FE">
        <w:t>: Admins can moderate reviews to ensure they meet platform standards.</w:t>
      </w:r>
    </w:p>
    <w:p w14:paraId="3B0583C9" w14:textId="77777777" w:rsidR="00C867FE" w:rsidRPr="00C867FE" w:rsidRDefault="00C867FE" w:rsidP="00C867FE">
      <w:pPr>
        <w:numPr>
          <w:ilvl w:val="0"/>
          <w:numId w:val="32"/>
        </w:numPr>
      </w:pPr>
      <w:r w:rsidRPr="00C867FE">
        <w:rPr>
          <w:b/>
          <w:bCs/>
        </w:rPr>
        <w:t>Display Reviews</w:t>
      </w:r>
      <w:r w:rsidRPr="00C867FE">
        <w:t>: Displays reviews on product pages, helping other customers make informed decisions.</w:t>
      </w:r>
    </w:p>
    <w:p w14:paraId="5D9D8884" w14:textId="77777777" w:rsidR="00C867FE" w:rsidRPr="00C867FE" w:rsidRDefault="00000000" w:rsidP="00C867FE">
      <w:r>
        <w:lastRenderedPageBreak/>
        <w:pict w14:anchorId="22C5E0D4">
          <v:rect id="_x0000_i1055" style="width:0;height:1.5pt" o:hralign="center" o:hrstd="t" o:hr="t" fillcolor="#a0a0a0" stroked="f"/>
        </w:pict>
      </w:r>
    </w:p>
    <w:p w14:paraId="7F8B0944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t>10. Analytics and Reporting Module</w:t>
      </w:r>
    </w:p>
    <w:p w14:paraId="13EF6354" w14:textId="77777777" w:rsidR="00C867FE" w:rsidRPr="00C867FE" w:rsidRDefault="00C867FE" w:rsidP="00C867FE">
      <w:r w:rsidRPr="00C867FE">
        <w:t xml:space="preserve">This module provides in-depth insights into the performance of the marketplace, including sales trends, customer </w:t>
      </w:r>
      <w:proofErr w:type="spellStart"/>
      <w:r w:rsidRPr="00C867FE">
        <w:t>behavior</w:t>
      </w:r>
      <w:proofErr w:type="spellEnd"/>
      <w:r w:rsidRPr="00C867FE">
        <w:t>, and vendor performance.</w:t>
      </w:r>
    </w:p>
    <w:p w14:paraId="61C23719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t>Key Features:</w:t>
      </w:r>
    </w:p>
    <w:p w14:paraId="72C8B303" w14:textId="77777777" w:rsidR="00C867FE" w:rsidRPr="00C867FE" w:rsidRDefault="00C867FE" w:rsidP="00C867FE">
      <w:pPr>
        <w:numPr>
          <w:ilvl w:val="0"/>
          <w:numId w:val="33"/>
        </w:numPr>
      </w:pPr>
      <w:r w:rsidRPr="00C867FE">
        <w:rPr>
          <w:b/>
          <w:bCs/>
        </w:rPr>
        <w:t>Sales Reports</w:t>
      </w:r>
      <w:r w:rsidRPr="00C867FE">
        <w:t>: Tracks overall sales, revenue generated, and the most popular products.</w:t>
      </w:r>
    </w:p>
    <w:p w14:paraId="188880BD" w14:textId="77777777" w:rsidR="00C867FE" w:rsidRPr="00C867FE" w:rsidRDefault="00C867FE" w:rsidP="00C867FE">
      <w:pPr>
        <w:numPr>
          <w:ilvl w:val="0"/>
          <w:numId w:val="33"/>
        </w:numPr>
      </w:pPr>
      <w:r w:rsidRPr="00C867FE">
        <w:rPr>
          <w:b/>
          <w:bCs/>
        </w:rPr>
        <w:t xml:space="preserve">Customer </w:t>
      </w:r>
      <w:proofErr w:type="spellStart"/>
      <w:r w:rsidRPr="00C867FE">
        <w:rPr>
          <w:b/>
          <w:bCs/>
        </w:rPr>
        <w:t>Behavior</w:t>
      </w:r>
      <w:proofErr w:type="spellEnd"/>
      <w:r w:rsidRPr="00C867FE">
        <w:rPr>
          <w:b/>
          <w:bCs/>
        </w:rPr>
        <w:t xml:space="preserve"> Analytics</w:t>
      </w:r>
      <w:r w:rsidRPr="00C867FE">
        <w:t xml:space="preserve">: </w:t>
      </w:r>
      <w:proofErr w:type="spellStart"/>
      <w:r w:rsidRPr="00C867FE">
        <w:t>Analyzes</w:t>
      </w:r>
      <w:proofErr w:type="spellEnd"/>
      <w:r w:rsidRPr="00C867FE">
        <w:t xml:space="preserve"> customer preferences, frequently purchased items, and abandoned carts.</w:t>
      </w:r>
    </w:p>
    <w:p w14:paraId="47BF95DF" w14:textId="77777777" w:rsidR="00C867FE" w:rsidRPr="00C867FE" w:rsidRDefault="00C867FE" w:rsidP="00C867FE">
      <w:pPr>
        <w:numPr>
          <w:ilvl w:val="0"/>
          <w:numId w:val="33"/>
        </w:numPr>
      </w:pPr>
      <w:r w:rsidRPr="00C867FE">
        <w:rPr>
          <w:b/>
          <w:bCs/>
        </w:rPr>
        <w:t>Vendor Performance</w:t>
      </w:r>
      <w:r w:rsidRPr="00C867FE">
        <w:t>: Provides insights into the top-performing vendors, product returns, and overall customer satisfaction.</w:t>
      </w:r>
    </w:p>
    <w:p w14:paraId="1BE5633B" w14:textId="77777777" w:rsidR="00C867FE" w:rsidRPr="00C867FE" w:rsidRDefault="00C867FE" w:rsidP="00C867FE">
      <w:pPr>
        <w:numPr>
          <w:ilvl w:val="0"/>
          <w:numId w:val="33"/>
        </w:numPr>
      </w:pPr>
      <w:r w:rsidRPr="00C867FE">
        <w:rPr>
          <w:b/>
          <w:bCs/>
        </w:rPr>
        <w:t>Inventory Reports</w:t>
      </w:r>
      <w:r w:rsidRPr="00C867FE">
        <w:t>: Helps vendors track their stock levels and identify products that need replenishment.</w:t>
      </w:r>
    </w:p>
    <w:p w14:paraId="4A1C9265" w14:textId="77777777" w:rsidR="00C867FE" w:rsidRPr="00C867FE" w:rsidRDefault="00C867FE" w:rsidP="00C867FE">
      <w:pPr>
        <w:numPr>
          <w:ilvl w:val="0"/>
          <w:numId w:val="33"/>
        </w:numPr>
      </w:pPr>
      <w:r w:rsidRPr="00C867FE">
        <w:rPr>
          <w:b/>
          <w:bCs/>
        </w:rPr>
        <w:t>Custom Reports</w:t>
      </w:r>
      <w:r w:rsidRPr="00C867FE">
        <w:t>: Admins and vendors can generate custom reports for specific time periods or product categories.</w:t>
      </w:r>
    </w:p>
    <w:p w14:paraId="4528FCDD" w14:textId="77777777" w:rsidR="00C867FE" w:rsidRPr="00C867FE" w:rsidRDefault="00000000" w:rsidP="00C867FE">
      <w:r>
        <w:pict w14:anchorId="1C4EE562">
          <v:rect id="_x0000_i1056" style="width:0;height:1.5pt" o:hralign="center" o:hrstd="t" o:hr="t" fillcolor="#a0a0a0" stroked="f"/>
        </w:pict>
      </w:r>
    </w:p>
    <w:p w14:paraId="507991C3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t>11. Notification Management</w:t>
      </w:r>
    </w:p>
    <w:p w14:paraId="62D9B9C2" w14:textId="77777777" w:rsidR="00C867FE" w:rsidRPr="00C867FE" w:rsidRDefault="00C867FE" w:rsidP="00C867FE">
      <w:r w:rsidRPr="00C867FE">
        <w:t>This module ensures that both customers and vendors receive relevant updates and notifications regarding their activities on the platform.</w:t>
      </w:r>
    </w:p>
    <w:p w14:paraId="55B83219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t>Key Features:</w:t>
      </w:r>
    </w:p>
    <w:p w14:paraId="1666D522" w14:textId="77777777" w:rsidR="00C867FE" w:rsidRPr="00C867FE" w:rsidRDefault="00C867FE" w:rsidP="00C867FE">
      <w:pPr>
        <w:numPr>
          <w:ilvl w:val="0"/>
          <w:numId w:val="34"/>
        </w:numPr>
      </w:pPr>
      <w:r w:rsidRPr="00C867FE">
        <w:rPr>
          <w:b/>
          <w:bCs/>
        </w:rPr>
        <w:t>Order Notifications</w:t>
      </w:r>
      <w:r w:rsidRPr="00C867FE">
        <w:t>: Customers receive real-time updates on their order status (e.g., shipped, delivered, etc.).</w:t>
      </w:r>
    </w:p>
    <w:p w14:paraId="020B29FC" w14:textId="77777777" w:rsidR="00C867FE" w:rsidRPr="00C867FE" w:rsidRDefault="00C867FE" w:rsidP="00C867FE">
      <w:pPr>
        <w:numPr>
          <w:ilvl w:val="0"/>
          <w:numId w:val="34"/>
        </w:numPr>
      </w:pPr>
      <w:r w:rsidRPr="00C867FE">
        <w:rPr>
          <w:b/>
          <w:bCs/>
        </w:rPr>
        <w:t>Vendor Alerts</w:t>
      </w:r>
      <w:r w:rsidRPr="00C867FE">
        <w:t>: Vendors are notified about new orders, low stock levels, and customer reviews.</w:t>
      </w:r>
    </w:p>
    <w:p w14:paraId="0156579B" w14:textId="77777777" w:rsidR="00C867FE" w:rsidRPr="00C867FE" w:rsidRDefault="00C867FE" w:rsidP="00C867FE">
      <w:pPr>
        <w:numPr>
          <w:ilvl w:val="0"/>
          <w:numId w:val="34"/>
        </w:numPr>
      </w:pPr>
      <w:r w:rsidRPr="00C867FE">
        <w:rPr>
          <w:b/>
          <w:bCs/>
        </w:rPr>
        <w:t>Promotional Notifications</w:t>
      </w:r>
      <w:r w:rsidRPr="00C867FE">
        <w:t>: Sends out promotional offers, discounts, and newsletters to customers.</w:t>
      </w:r>
    </w:p>
    <w:p w14:paraId="686B8B7B" w14:textId="77777777" w:rsidR="00C867FE" w:rsidRPr="00C867FE" w:rsidRDefault="00C867FE" w:rsidP="00C867FE">
      <w:pPr>
        <w:numPr>
          <w:ilvl w:val="0"/>
          <w:numId w:val="34"/>
        </w:numPr>
      </w:pPr>
      <w:r w:rsidRPr="00C867FE">
        <w:rPr>
          <w:b/>
          <w:bCs/>
        </w:rPr>
        <w:t>Return and Refund Alerts</w:t>
      </w:r>
      <w:r w:rsidRPr="00C867FE">
        <w:t>: Notifies customers and vendors about return status updates and refunds processed.</w:t>
      </w:r>
    </w:p>
    <w:p w14:paraId="00D2EB09" w14:textId="77777777" w:rsidR="00C867FE" w:rsidRPr="00C867FE" w:rsidRDefault="00000000" w:rsidP="00C867FE">
      <w:r>
        <w:pict w14:anchorId="19C29534">
          <v:rect id="_x0000_i1057" style="width:0;height:1.5pt" o:hralign="center" o:hrstd="t" o:hr="t" fillcolor="#a0a0a0" stroked="f"/>
        </w:pict>
      </w:r>
    </w:p>
    <w:p w14:paraId="368F7A95" w14:textId="77777777" w:rsidR="00C867FE" w:rsidRPr="00C867FE" w:rsidRDefault="00C867FE" w:rsidP="00C867FE">
      <w:r w:rsidRPr="00C867FE">
        <w:t xml:space="preserve">These detailed modules will help guide the development of a comprehensive </w:t>
      </w:r>
      <w:r w:rsidRPr="00C867FE">
        <w:rPr>
          <w:b/>
          <w:bCs/>
        </w:rPr>
        <w:t>Online Marketplace System</w:t>
      </w:r>
      <w:r w:rsidRPr="00C867FE">
        <w:t xml:space="preserve"> using Core Java, Collections, and Hibernate as the ORM tool. Each module is interconnected to ensure seamless functionality throughout the platform.</w:t>
      </w:r>
    </w:p>
    <w:p w14:paraId="3CC874E9" w14:textId="77777777" w:rsidR="00072402" w:rsidRDefault="00072402"/>
    <w:p w14:paraId="7139D021" w14:textId="77777777" w:rsidR="00072402" w:rsidRDefault="00072402">
      <w:r>
        <w:br w:type="page"/>
      </w:r>
    </w:p>
    <w:p w14:paraId="1472E1A8" w14:textId="68D9B38C" w:rsidR="00C867FE" w:rsidRPr="00C867FE" w:rsidRDefault="00C867FE" w:rsidP="00C867FE">
      <w:r w:rsidRPr="00C867FE">
        <w:rPr>
          <w:b/>
          <w:bCs/>
          <w:color w:val="FF0000"/>
          <w:sz w:val="44"/>
          <w:szCs w:val="44"/>
        </w:rPr>
        <w:lastRenderedPageBreak/>
        <w:t>Detailed workflow</w:t>
      </w:r>
      <w:r w:rsidRPr="00C867FE">
        <w:rPr>
          <w:color w:val="FF0000"/>
          <w:sz w:val="44"/>
          <w:szCs w:val="44"/>
        </w:rPr>
        <w:t xml:space="preserve"> </w:t>
      </w:r>
    </w:p>
    <w:p w14:paraId="16479FD5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t>1. Vendor Management Workflow</w:t>
      </w:r>
    </w:p>
    <w:p w14:paraId="54CB71E3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t>Step-by-Step Flow:</w:t>
      </w:r>
    </w:p>
    <w:p w14:paraId="1BDD048F" w14:textId="77777777" w:rsidR="00C867FE" w:rsidRPr="00C867FE" w:rsidRDefault="00C867FE" w:rsidP="00C867FE">
      <w:pPr>
        <w:numPr>
          <w:ilvl w:val="0"/>
          <w:numId w:val="35"/>
        </w:numPr>
      </w:pPr>
      <w:r w:rsidRPr="00C867FE">
        <w:rPr>
          <w:b/>
          <w:bCs/>
        </w:rPr>
        <w:t>Vendor Registration</w:t>
      </w:r>
      <w:r w:rsidRPr="00C867FE">
        <w:t>:</w:t>
      </w:r>
    </w:p>
    <w:p w14:paraId="0904956E" w14:textId="77777777" w:rsidR="00C867FE" w:rsidRPr="00C867FE" w:rsidRDefault="00C867FE" w:rsidP="00C867FE">
      <w:pPr>
        <w:numPr>
          <w:ilvl w:val="1"/>
          <w:numId w:val="35"/>
        </w:numPr>
      </w:pPr>
      <w:r w:rsidRPr="00C867FE">
        <w:t>Vendor visits the platform and chooses the "Register as Vendor" option.</w:t>
      </w:r>
    </w:p>
    <w:p w14:paraId="0FE54846" w14:textId="77777777" w:rsidR="00C867FE" w:rsidRPr="00C867FE" w:rsidRDefault="00C867FE" w:rsidP="00C867FE">
      <w:pPr>
        <w:numPr>
          <w:ilvl w:val="1"/>
          <w:numId w:val="35"/>
        </w:numPr>
      </w:pPr>
      <w:r w:rsidRPr="00C867FE">
        <w:t>Vendor submits business details, including name, address, contact information, and business license.</w:t>
      </w:r>
    </w:p>
    <w:p w14:paraId="6A125874" w14:textId="77777777" w:rsidR="00C867FE" w:rsidRPr="00C867FE" w:rsidRDefault="00C867FE" w:rsidP="00C867FE">
      <w:pPr>
        <w:numPr>
          <w:ilvl w:val="1"/>
          <w:numId w:val="35"/>
        </w:numPr>
      </w:pPr>
      <w:r w:rsidRPr="00C867FE">
        <w:t>System verifies and stores the vendor's details in the database.</w:t>
      </w:r>
    </w:p>
    <w:p w14:paraId="5CD84EBA" w14:textId="77777777" w:rsidR="00C867FE" w:rsidRPr="00C867FE" w:rsidRDefault="00C867FE" w:rsidP="00C867FE">
      <w:pPr>
        <w:numPr>
          <w:ilvl w:val="1"/>
          <w:numId w:val="35"/>
        </w:numPr>
      </w:pPr>
      <w:r w:rsidRPr="00C867FE">
        <w:t>Admin receives notification for approval of vendor registration.</w:t>
      </w:r>
    </w:p>
    <w:p w14:paraId="715127AF" w14:textId="77777777" w:rsidR="00C867FE" w:rsidRPr="00C867FE" w:rsidRDefault="00C867FE" w:rsidP="00C867FE">
      <w:pPr>
        <w:numPr>
          <w:ilvl w:val="1"/>
          <w:numId w:val="35"/>
        </w:numPr>
      </w:pPr>
      <w:r w:rsidRPr="00C867FE">
        <w:t>Once approved, the vendor receives a notification of successful registration.</w:t>
      </w:r>
    </w:p>
    <w:p w14:paraId="516C56EA" w14:textId="77777777" w:rsidR="00C867FE" w:rsidRPr="00C867FE" w:rsidRDefault="00C867FE" w:rsidP="00C867FE">
      <w:pPr>
        <w:numPr>
          <w:ilvl w:val="0"/>
          <w:numId w:val="35"/>
        </w:numPr>
      </w:pPr>
      <w:r w:rsidRPr="00C867FE">
        <w:rPr>
          <w:b/>
          <w:bCs/>
        </w:rPr>
        <w:t>Vendor Login</w:t>
      </w:r>
      <w:r w:rsidRPr="00C867FE">
        <w:t>:</w:t>
      </w:r>
    </w:p>
    <w:p w14:paraId="444F300A" w14:textId="77777777" w:rsidR="00C867FE" w:rsidRPr="00C867FE" w:rsidRDefault="00C867FE" w:rsidP="00C867FE">
      <w:pPr>
        <w:numPr>
          <w:ilvl w:val="1"/>
          <w:numId w:val="35"/>
        </w:numPr>
      </w:pPr>
      <w:r w:rsidRPr="00C867FE">
        <w:t>Vendor logs in with registered credentials.</w:t>
      </w:r>
    </w:p>
    <w:p w14:paraId="2CF2D217" w14:textId="77777777" w:rsidR="00C867FE" w:rsidRPr="00C867FE" w:rsidRDefault="00C867FE" w:rsidP="00C867FE">
      <w:pPr>
        <w:numPr>
          <w:ilvl w:val="1"/>
          <w:numId w:val="35"/>
        </w:numPr>
      </w:pPr>
      <w:r w:rsidRPr="00C867FE">
        <w:t>On successful authentication, the vendor is directed to their dashboard.</w:t>
      </w:r>
    </w:p>
    <w:p w14:paraId="7A7289C1" w14:textId="77777777" w:rsidR="00C867FE" w:rsidRPr="00C867FE" w:rsidRDefault="00C867FE" w:rsidP="00C867FE">
      <w:pPr>
        <w:numPr>
          <w:ilvl w:val="0"/>
          <w:numId w:val="35"/>
        </w:numPr>
      </w:pPr>
      <w:r w:rsidRPr="00C867FE">
        <w:rPr>
          <w:b/>
          <w:bCs/>
        </w:rPr>
        <w:t>Product Management</w:t>
      </w:r>
      <w:r w:rsidRPr="00C867FE">
        <w:t>:</w:t>
      </w:r>
    </w:p>
    <w:p w14:paraId="171BA34F" w14:textId="77777777" w:rsidR="00C867FE" w:rsidRPr="00C867FE" w:rsidRDefault="00C867FE" w:rsidP="00C867FE">
      <w:pPr>
        <w:numPr>
          <w:ilvl w:val="1"/>
          <w:numId w:val="35"/>
        </w:numPr>
      </w:pPr>
      <w:r w:rsidRPr="00C867FE">
        <w:t>Vendor adds products via the "Add Product" form.</w:t>
      </w:r>
    </w:p>
    <w:p w14:paraId="1A54BA49" w14:textId="77777777" w:rsidR="00C867FE" w:rsidRPr="00C867FE" w:rsidRDefault="00C867FE" w:rsidP="00C867FE">
      <w:pPr>
        <w:numPr>
          <w:ilvl w:val="1"/>
          <w:numId w:val="35"/>
        </w:numPr>
      </w:pPr>
      <w:r w:rsidRPr="00C867FE">
        <w:t>The product is categorized, and details such as price, stock, description, and images are uploaded.</w:t>
      </w:r>
    </w:p>
    <w:p w14:paraId="3F7B38EB" w14:textId="77777777" w:rsidR="00C867FE" w:rsidRPr="00C867FE" w:rsidRDefault="00C867FE" w:rsidP="00C867FE">
      <w:pPr>
        <w:numPr>
          <w:ilvl w:val="1"/>
          <w:numId w:val="35"/>
        </w:numPr>
      </w:pPr>
      <w:r w:rsidRPr="00C867FE">
        <w:t>System stores product details and displays them to potential customers.</w:t>
      </w:r>
    </w:p>
    <w:p w14:paraId="75436443" w14:textId="77777777" w:rsidR="00C867FE" w:rsidRPr="00C867FE" w:rsidRDefault="00C867FE" w:rsidP="00C867FE">
      <w:pPr>
        <w:numPr>
          <w:ilvl w:val="0"/>
          <w:numId w:val="35"/>
        </w:numPr>
      </w:pPr>
      <w:r w:rsidRPr="00C867FE">
        <w:rPr>
          <w:b/>
          <w:bCs/>
        </w:rPr>
        <w:t>Order Tracking</w:t>
      </w:r>
      <w:r w:rsidRPr="00C867FE">
        <w:t>:</w:t>
      </w:r>
    </w:p>
    <w:p w14:paraId="356A56D3" w14:textId="77777777" w:rsidR="00C867FE" w:rsidRPr="00C867FE" w:rsidRDefault="00C867FE" w:rsidP="00C867FE">
      <w:pPr>
        <w:numPr>
          <w:ilvl w:val="1"/>
          <w:numId w:val="35"/>
        </w:numPr>
      </w:pPr>
      <w:r w:rsidRPr="00C867FE">
        <w:t>Vendor receives notifications for new orders.</w:t>
      </w:r>
    </w:p>
    <w:p w14:paraId="4B91B97D" w14:textId="77777777" w:rsidR="00C867FE" w:rsidRPr="00C867FE" w:rsidRDefault="00C867FE" w:rsidP="00C867FE">
      <w:pPr>
        <w:numPr>
          <w:ilvl w:val="1"/>
          <w:numId w:val="35"/>
        </w:numPr>
      </w:pPr>
      <w:r w:rsidRPr="00C867FE">
        <w:t>Vendor checks order details and changes the order status (processing, shipped, delivered).</w:t>
      </w:r>
    </w:p>
    <w:p w14:paraId="3085CC46" w14:textId="77777777" w:rsidR="00C867FE" w:rsidRPr="00C867FE" w:rsidRDefault="00C867FE" w:rsidP="00C867FE">
      <w:pPr>
        <w:numPr>
          <w:ilvl w:val="1"/>
          <w:numId w:val="35"/>
        </w:numPr>
      </w:pPr>
      <w:r w:rsidRPr="00C867FE">
        <w:t>System sends order status updates to the customer.</w:t>
      </w:r>
    </w:p>
    <w:p w14:paraId="17FA676F" w14:textId="77777777" w:rsidR="00C867FE" w:rsidRPr="00C867FE" w:rsidRDefault="00C867FE" w:rsidP="00C867FE">
      <w:pPr>
        <w:numPr>
          <w:ilvl w:val="0"/>
          <w:numId w:val="35"/>
        </w:numPr>
      </w:pPr>
      <w:r w:rsidRPr="00C867FE">
        <w:rPr>
          <w:b/>
          <w:bCs/>
        </w:rPr>
        <w:t>Sales and Analytics</w:t>
      </w:r>
      <w:r w:rsidRPr="00C867FE">
        <w:t>:</w:t>
      </w:r>
    </w:p>
    <w:p w14:paraId="7C5EC42B" w14:textId="77777777" w:rsidR="00C867FE" w:rsidRPr="00C867FE" w:rsidRDefault="00C867FE" w:rsidP="00C867FE">
      <w:pPr>
        <w:numPr>
          <w:ilvl w:val="1"/>
          <w:numId w:val="35"/>
        </w:numPr>
      </w:pPr>
      <w:r w:rsidRPr="00C867FE">
        <w:t>Vendor can view sales performance, customer feedback, and reports on the dashboard.</w:t>
      </w:r>
    </w:p>
    <w:p w14:paraId="5A98A453" w14:textId="77777777" w:rsidR="00C867FE" w:rsidRPr="00C867FE" w:rsidRDefault="00C867FE" w:rsidP="00C867FE">
      <w:pPr>
        <w:numPr>
          <w:ilvl w:val="1"/>
          <w:numId w:val="35"/>
        </w:numPr>
      </w:pPr>
      <w:r w:rsidRPr="00C867FE">
        <w:t>Reports can be generated based on time, products, and revenue.</w:t>
      </w:r>
    </w:p>
    <w:p w14:paraId="2CE4E3FD" w14:textId="77777777" w:rsidR="00C867FE" w:rsidRPr="00C867FE" w:rsidRDefault="00000000" w:rsidP="00C867FE">
      <w:r>
        <w:pict w14:anchorId="5800148A">
          <v:rect id="_x0000_i1058" style="width:0;height:1.5pt" o:hralign="center" o:hrstd="t" o:hr="t" fillcolor="#a0a0a0" stroked="f"/>
        </w:pict>
      </w:r>
    </w:p>
    <w:p w14:paraId="640B2099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t>2. Product Management Workflow</w:t>
      </w:r>
    </w:p>
    <w:p w14:paraId="19EE768F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t>Step-by-Step Flow:</w:t>
      </w:r>
    </w:p>
    <w:p w14:paraId="6C4711C8" w14:textId="77777777" w:rsidR="00C867FE" w:rsidRPr="00C867FE" w:rsidRDefault="00C867FE" w:rsidP="00C867FE">
      <w:pPr>
        <w:numPr>
          <w:ilvl w:val="0"/>
          <w:numId w:val="36"/>
        </w:numPr>
      </w:pPr>
      <w:r w:rsidRPr="00C867FE">
        <w:rPr>
          <w:b/>
          <w:bCs/>
        </w:rPr>
        <w:t>Product Addition</w:t>
      </w:r>
      <w:r w:rsidRPr="00C867FE">
        <w:t>:</w:t>
      </w:r>
    </w:p>
    <w:p w14:paraId="7D820A95" w14:textId="77777777" w:rsidR="00C867FE" w:rsidRPr="00C867FE" w:rsidRDefault="00C867FE" w:rsidP="00C867FE">
      <w:pPr>
        <w:numPr>
          <w:ilvl w:val="1"/>
          <w:numId w:val="36"/>
        </w:numPr>
      </w:pPr>
      <w:r w:rsidRPr="00C867FE">
        <w:t>Vendor accesses the "Product Management" module.</w:t>
      </w:r>
    </w:p>
    <w:p w14:paraId="00DCE9BF" w14:textId="77777777" w:rsidR="00C867FE" w:rsidRPr="00C867FE" w:rsidRDefault="00C867FE" w:rsidP="00C867FE">
      <w:pPr>
        <w:numPr>
          <w:ilvl w:val="1"/>
          <w:numId w:val="36"/>
        </w:numPr>
      </w:pPr>
      <w:r w:rsidRPr="00C867FE">
        <w:t>Vendor selects "Add Product" and provides necessary details (product name, category, description, price, quantity, and images).</w:t>
      </w:r>
    </w:p>
    <w:p w14:paraId="3600025A" w14:textId="77777777" w:rsidR="00C867FE" w:rsidRPr="00C867FE" w:rsidRDefault="00C867FE" w:rsidP="00C867FE">
      <w:pPr>
        <w:numPr>
          <w:ilvl w:val="1"/>
          <w:numId w:val="36"/>
        </w:numPr>
      </w:pPr>
      <w:r w:rsidRPr="00C867FE">
        <w:t>Product is stored in the database under the appropriate category.</w:t>
      </w:r>
    </w:p>
    <w:p w14:paraId="396718DA" w14:textId="77777777" w:rsidR="00C867FE" w:rsidRPr="00C867FE" w:rsidRDefault="00C867FE" w:rsidP="00C867FE">
      <w:pPr>
        <w:numPr>
          <w:ilvl w:val="0"/>
          <w:numId w:val="36"/>
        </w:numPr>
      </w:pPr>
      <w:r w:rsidRPr="00C867FE">
        <w:rPr>
          <w:b/>
          <w:bCs/>
        </w:rPr>
        <w:t>Category Management (Admin)</w:t>
      </w:r>
      <w:r w:rsidRPr="00C867FE">
        <w:t>:</w:t>
      </w:r>
    </w:p>
    <w:p w14:paraId="4331468D" w14:textId="77777777" w:rsidR="00C867FE" w:rsidRPr="00C867FE" w:rsidRDefault="00C867FE" w:rsidP="00C867FE">
      <w:pPr>
        <w:numPr>
          <w:ilvl w:val="1"/>
          <w:numId w:val="36"/>
        </w:numPr>
      </w:pPr>
      <w:r w:rsidRPr="00C867FE">
        <w:t>Admin can create, update, or delete categories.</w:t>
      </w:r>
    </w:p>
    <w:p w14:paraId="546C6384" w14:textId="77777777" w:rsidR="00C867FE" w:rsidRPr="00C867FE" w:rsidRDefault="00C867FE" w:rsidP="00C867FE">
      <w:pPr>
        <w:numPr>
          <w:ilvl w:val="1"/>
          <w:numId w:val="36"/>
        </w:numPr>
      </w:pPr>
      <w:r w:rsidRPr="00C867FE">
        <w:lastRenderedPageBreak/>
        <w:t>Admin logs in and navigates to the "Category Management" section.</w:t>
      </w:r>
    </w:p>
    <w:p w14:paraId="5D32A60E" w14:textId="77777777" w:rsidR="00C867FE" w:rsidRPr="00C867FE" w:rsidRDefault="00C867FE" w:rsidP="00C867FE">
      <w:pPr>
        <w:numPr>
          <w:ilvl w:val="1"/>
          <w:numId w:val="36"/>
        </w:numPr>
      </w:pPr>
      <w:r w:rsidRPr="00C867FE">
        <w:t xml:space="preserve">New categories can be </w:t>
      </w:r>
      <w:proofErr w:type="gramStart"/>
      <w:r w:rsidRPr="00C867FE">
        <w:t>added</w:t>
      </w:r>
      <w:proofErr w:type="gramEnd"/>
      <w:r w:rsidRPr="00C867FE">
        <w:t xml:space="preserve"> or existing categories can be modified.</w:t>
      </w:r>
    </w:p>
    <w:p w14:paraId="7B193E86" w14:textId="77777777" w:rsidR="00C867FE" w:rsidRPr="00C867FE" w:rsidRDefault="00C867FE" w:rsidP="00C867FE">
      <w:pPr>
        <w:numPr>
          <w:ilvl w:val="1"/>
          <w:numId w:val="36"/>
        </w:numPr>
      </w:pPr>
      <w:r w:rsidRPr="00C867FE">
        <w:t xml:space="preserve">The system updates the product </w:t>
      </w:r>
      <w:proofErr w:type="spellStart"/>
      <w:r w:rsidRPr="00C867FE">
        <w:t>catalog</w:t>
      </w:r>
      <w:proofErr w:type="spellEnd"/>
      <w:r w:rsidRPr="00C867FE">
        <w:t xml:space="preserve"> to reflect category changes.</w:t>
      </w:r>
    </w:p>
    <w:p w14:paraId="128099E9" w14:textId="77777777" w:rsidR="00C867FE" w:rsidRPr="00C867FE" w:rsidRDefault="00C867FE" w:rsidP="00C867FE">
      <w:pPr>
        <w:numPr>
          <w:ilvl w:val="0"/>
          <w:numId w:val="36"/>
        </w:numPr>
      </w:pPr>
      <w:r w:rsidRPr="00C867FE">
        <w:rPr>
          <w:b/>
          <w:bCs/>
        </w:rPr>
        <w:t>Stock Updates</w:t>
      </w:r>
      <w:r w:rsidRPr="00C867FE">
        <w:t>:</w:t>
      </w:r>
    </w:p>
    <w:p w14:paraId="6A9D439A" w14:textId="77777777" w:rsidR="00C867FE" w:rsidRPr="00C867FE" w:rsidRDefault="00C867FE" w:rsidP="00C867FE">
      <w:pPr>
        <w:numPr>
          <w:ilvl w:val="1"/>
          <w:numId w:val="36"/>
        </w:numPr>
      </w:pPr>
      <w:r w:rsidRPr="00C867FE">
        <w:t>Vendors monitor stock levels on their dashboard.</w:t>
      </w:r>
    </w:p>
    <w:p w14:paraId="2E37617C" w14:textId="77777777" w:rsidR="00C867FE" w:rsidRPr="00C867FE" w:rsidRDefault="00C867FE" w:rsidP="00C867FE">
      <w:pPr>
        <w:numPr>
          <w:ilvl w:val="1"/>
          <w:numId w:val="36"/>
        </w:numPr>
      </w:pPr>
      <w:r w:rsidRPr="00C867FE">
        <w:t>If a product is out of stock, the vendor updates the stock quantity.</w:t>
      </w:r>
    </w:p>
    <w:p w14:paraId="1DA39329" w14:textId="77777777" w:rsidR="00C867FE" w:rsidRPr="00C867FE" w:rsidRDefault="00C867FE" w:rsidP="00C867FE">
      <w:pPr>
        <w:numPr>
          <w:ilvl w:val="1"/>
          <w:numId w:val="36"/>
        </w:numPr>
      </w:pPr>
      <w:r w:rsidRPr="00C867FE">
        <w:t>Product availability is updated in real-time and reflected on the customer-facing storefront.</w:t>
      </w:r>
    </w:p>
    <w:p w14:paraId="27515FD1" w14:textId="77777777" w:rsidR="00C867FE" w:rsidRPr="00C867FE" w:rsidRDefault="00000000" w:rsidP="00C867FE">
      <w:r>
        <w:pict w14:anchorId="1620DD0F">
          <v:rect id="_x0000_i1059" style="width:0;height:1.5pt" o:hralign="center" o:hrstd="t" o:hr="t" fillcolor="#a0a0a0" stroked="f"/>
        </w:pict>
      </w:r>
    </w:p>
    <w:p w14:paraId="77D5992F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t>3. Customer and Order Management Workflow</w:t>
      </w:r>
    </w:p>
    <w:p w14:paraId="58628C1F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t>Step-by-Step Flow:</w:t>
      </w:r>
    </w:p>
    <w:p w14:paraId="57A65867" w14:textId="77777777" w:rsidR="00C867FE" w:rsidRPr="00C867FE" w:rsidRDefault="00C867FE" w:rsidP="00C867FE">
      <w:pPr>
        <w:numPr>
          <w:ilvl w:val="0"/>
          <w:numId w:val="37"/>
        </w:numPr>
      </w:pPr>
      <w:r w:rsidRPr="00C867FE">
        <w:rPr>
          <w:b/>
          <w:bCs/>
        </w:rPr>
        <w:t>Customer Registration</w:t>
      </w:r>
      <w:r w:rsidRPr="00C867FE">
        <w:t>:</w:t>
      </w:r>
    </w:p>
    <w:p w14:paraId="239A4AC6" w14:textId="77777777" w:rsidR="00C867FE" w:rsidRPr="00C867FE" w:rsidRDefault="00C867FE" w:rsidP="00C867FE">
      <w:pPr>
        <w:numPr>
          <w:ilvl w:val="1"/>
          <w:numId w:val="37"/>
        </w:numPr>
      </w:pPr>
      <w:r w:rsidRPr="00C867FE">
        <w:t>Customer navigates to the "Register" page and submits personal details (name, email, address, password).</w:t>
      </w:r>
    </w:p>
    <w:p w14:paraId="71336239" w14:textId="77777777" w:rsidR="00C867FE" w:rsidRPr="00C867FE" w:rsidRDefault="00C867FE" w:rsidP="00C867FE">
      <w:pPr>
        <w:numPr>
          <w:ilvl w:val="1"/>
          <w:numId w:val="37"/>
        </w:numPr>
      </w:pPr>
      <w:r w:rsidRPr="00C867FE">
        <w:t>System stores customer details in the database.</w:t>
      </w:r>
    </w:p>
    <w:p w14:paraId="5B4C0BCF" w14:textId="77777777" w:rsidR="00C867FE" w:rsidRPr="00C867FE" w:rsidRDefault="00C867FE" w:rsidP="00C867FE">
      <w:pPr>
        <w:numPr>
          <w:ilvl w:val="1"/>
          <w:numId w:val="37"/>
        </w:numPr>
      </w:pPr>
      <w:r w:rsidRPr="00C867FE">
        <w:t>Customer receives a confirmation email to verify their account.</w:t>
      </w:r>
    </w:p>
    <w:p w14:paraId="0F6DDBA5" w14:textId="77777777" w:rsidR="00C867FE" w:rsidRPr="00C867FE" w:rsidRDefault="00C867FE" w:rsidP="00C867FE">
      <w:pPr>
        <w:numPr>
          <w:ilvl w:val="0"/>
          <w:numId w:val="37"/>
        </w:numPr>
      </w:pPr>
      <w:r w:rsidRPr="00C867FE">
        <w:rPr>
          <w:b/>
          <w:bCs/>
        </w:rPr>
        <w:t>Product Browsing</w:t>
      </w:r>
      <w:r w:rsidRPr="00C867FE">
        <w:t>:</w:t>
      </w:r>
    </w:p>
    <w:p w14:paraId="048FFB72" w14:textId="77777777" w:rsidR="00C867FE" w:rsidRPr="00C867FE" w:rsidRDefault="00C867FE" w:rsidP="00C867FE">
      <w:pPr>
        <w:numPr>
          <w:ilvl w:val="1"/>
          <w:numId w:val="37"/>
        </w:numPr>
      </w:pPr>
      <w:r w:rsidRPr="00C867FE">
        <w:t xml:space="preserve">Customer browses the product </w:t>
      </w:r>
      <w:proofErr w:type="spellStart"/>
      <w:r w:rsidRPr="00C867FE">
        <w:t>catalog</w:t>
      </w:r>
      <w:proofErr w:type="spellEnd"/>
      <w:r w:rsidRPr="00C867FE">
        <w:t xml:space="preserve"> using search filters such as category, price range, and ratings.</w:t>
      </w:r>
    </w:p>
    <w:p w14:paraId="22AE083A" w14:textId="77777777" w:rsidR="00C867FE" w:rsidRPr="00C867FE" w:rsidRDefault="00C867FE" w:rsidP="00C867FE">
      <w:pPr>
        <w:numPr>
          <w:ilvl w:val="1"/>
          <w:numId w:val="37"/>
        </w:numPr>
      </w:pPr>
      <w:r w:rsidRPr="00C867FE">
        <w:t>Customer adds items to the cart by selecting the "Add to Cart" button.</w:t>
      </w:r>
    </w:p>
    <w:p w14:paraId="097E5B50" w14:textId="77777777" w:rsidR="00C867FE" w:rsidRPr="00C867FE" w:rsidRDefault="00C867FE" w:rsidP="00C867FE">
      <w:pPr>
        <w:numPr>
          <w:ilvl w:val="0"/>
          <w:numId w:val="37"/>
        </w:numPr>
      </w:pPr>
      <w:r w:rsidRPr="00C867FE">
        <w:rPr>
          <w:b/>
          <w:bCs/>
        </w:rPr>
        <w:t>Order Placement</w:t>
      </w:r>
      <w:r w:rsidRPr="00C867FE">
        <w:t>:</w:t>
      </w:r>
    </w:p>
    <w:p w14:paraId="4F81AF0E" w14:textId="77777777" w:rsidR="00C867FE" w:rsidRPr="00C867FE" w:rsidRDefault="00C867FE" w:rsidP="00C867FE">
      <w:pPr>
        <w:numPr>
          <w:ilvl w:val="1"/>
          <w:numId w:val="37"/>
        </w:numPr>
      </w:pPr>
      <w:r w:rsidRPr="00C867FE">
        <w:t>Customer reviews the cart and proceeds to checkout.</w:t>
      </w:r>
    </w:p>
    <w:p w14:paraId="3D257F42" w14:textId="77777777" w:rsidR="00C867FE" w:rsidRPr="00C867FE" w:rsidRDefault="00C867FE" w:rsidP="00C867FE">
      <w:pPr>
        <w:numPr>
          <w:ilvl w:val="1"/>
          <w:numId w:val="37"/>
        </w:numPr>
      </w:pPr>
      <w:r w:rsidRPr="00C867FE">
        <w:t>At checkout, the customer selects the delivery address and applies any discount codes.</w:t>
      </w:r>
    </w:p>
    <w:p w14:paraId="628FD247" w14:textId="77777777" w:rsidR="00C867FE" w:rsidRPr="00C867FE" w:rsidRDefault="00C867FE" w:rsidP="00C867FE">
      <w:pPr>
        <w:numPr>
          <w:ilvl w:val="1"/>
          <w:numId w:val="37"/>
        </w:numPr>
      </w:pPr>
      <w:r w:rsidRPr="00C867FE">
        <w:t>Customer selects a payment method and confirms the order.</w:t>
      </w:r>
    </w:p>
    <w:p w14:paraId="4282DCB0" w14:textId="77777777" w:rsidR="00C867FE" w:rsidRPr="00C867FE" w:rsidRDefault="00C867FE" w:rsidP="00C867FE">
      <w:pPr>
        <w:numPr>
          <w:ilvl w:val="1"/>
          <w:numId w:val="37"/>
        </w:numPr>
      </w:pPr>
      <w:r w:rsidRPr="00C867FE">
        <w:t>The system generates an order and stores it in the database.</w:t>
      </w:r>
    </w:p>
    <w:p w14:paraId="31591F2F" w14:textId="77777777" w:rsidR="00C867FE" w:rsidRPr="00C867FE" w:rsidRDefault="00C867FE" w:rsidP="00C867FE">
      <w:pPr>
        <w:numPr>
          <w:ilvl w:val="1"/>
          <w:numId w:val="37"/>
        </w:numPr>
      </w:pPr>
      <w:r w:rsidRPr="00C867FE">
        <w:t>Customer and vendor both receive notifications about the new order.</w:t>
      </w:r>
    </w:p>
    <w:p w14:paraId="430E2058" w14:textId="77777777" w:rsidR="00C867FE" w:rsidRPr="00C867FE" w:rsidRDefault="00C867FE" w:rsidP="00C867FE">
      <w:pPr>
        <w:numPr>
          <w:ilvl w:val="0"/>
          <w:numId w:val="37"/>
        </w:numPr>
      </w:pPr>
      <w:r w:rsidRPr="00C867FE">
        <w:rPr>
          <w:b/>
          <w:bCs/>
        </w:rPr>
        <w:t>Order Processing</w:t>
      </w:r>
      <w:r w:rsidRPr="00C867FE">
        <w:t>:</w:t>
      </w:r>
    </w:p>
    <w:p w14:paraId="0FFBBABF" w14:textId="77777777" w:rsidR="00C867FE" w:rsidRPr="00C867FE" w:rsidRDefault="00C867FE" w:rsidP="00C867FE">
      <w:pPr>
        <w:numPr>
          <w:ilvl w:val="1"/>
          <w:numId w:val="37"/>
        </w:numPr>
      </w:pPr>
      <w:r w:rsidRPr="00C867FE">
        <w:t>Vendor logs in to check new orders and begins processing them.</w:t>
      </w:r>
    </w:p>
    <w:p w14:paraId="4737DEA5" w14:textId="77777777" w:rsidR="00C867FE" w:rsidRPr="00C867FE" w:rsidRDefault="00C867FE" w:rsidP="00C867FE">
      <w:pPr>
        <w:numPr>
          <w:ilvl w:val="1"/>
          <w:numId w:val="37"/>
        </w:numPr>
      </w:pPr>
      <w:r w:rsidRPr="00C867FE">
        <w:t>Once the order is prepared, the vendor updates the order status to "Shipped."</w:t>
      </w:r>
    </w:p>
    <w:p w14:paraId="45652EB1" w14:textId="77777777" w:rsidR="00C867FE" w:rsidRPr="00C867FE" w:rsidRDefault="00C867FE" w:rsidP="00C867FE">
      <w:pPr>
        <w:numPr>
          <w:ilvl w:val="1"/>
          <w:numId w:val="37"/>
        </w:numPr>
      </w:pPr>
      <w:r w:rsidRPr="00C867FE">
        <w:t>The customer receives shipment notifications and tracking details.</w:t>
      </w:r>
    </w:p>
    <w:p w14:paraId="55BD1278" w14:textId="77777777" w:rsidR="00C867FE" w:rsidRPr="00C867FE" w:rsidRDefault="00C867FE" w:rsidP="00C867FE">
      <w:pPr>
        <w:numPr>
          <w:ilvl w:val="0"/>
          <w:numId w:val="37"/>
        </w:numPr>
      </w:pPr>
      <w:r w:rsidRPr="00C867FE">
        <w:rPr>
          <w:b/>
          <w:bCs/>
        </w:rPr>
        <w:t>Order Delivery</w:t>
      </w:r>
      <w:r w:rsidRPr="00C867FE">
        <w:t>:</w:t>
      </w:r>
    </w:p>
    <w:p w14:paraId="517A5B16" w14:textId="77777777" w:rsidR="00C867FE" w:rsidRPr="00C867FE" w:rsidRDefault="00C867FE" w:rsidP="00C867FE">
      <w:pPr>
        <w:numPr>
          <w:ilvl w:val="1"/>
          <w:numId w:val="37"/>
        </w:numPr>
      </w:pPr>
      <w:r w:rsidRPr="00C867FE">
        <w:t>Delivery service handles the shipment of the order.</w:t>
      </w:r>
    </w:p>
    <w:p w14:paraId="5E053E7F" w14:textId="77777777" w:rsidR="00C867FE" w:rsidRPr="00C867FE" w:rsidRDefault="00C867FE" w:rsidP="00C867FE">
      <w:pPr>
        <w:numPr>
          <w:ilvl w:val="1"/>
          <w:numId w:val="37"/>
        </w:numPr>
      </w:pPr>
      <w:r w:rsidRPr="00C867FE">
        <w:t>The system tracks the order's delivery progress.</w:t>
      </w:r>
    </w:p>
    <w:p w14:paraId="0A3B705F" w14:textId="77777777" w:rsidR="00C867FE" w:rsidRPr="00C867FE" w:rsidRDefault="00C867FE" w:rsidP="00C867FE">
      <w:pPr>
        <w:numPr>
          <w:ilvl w:val="1"/>
          <w:numId w:val="37"/>
        </w:numPr>
      </w:pPr>
      <w:r w:rsidRPr="00C867FE">
        <w:t>When the order is delivered, the system updates the status to "Delivered."</w:t>
      </w:r>
    </w:p>
    <w:p w14:paraId="2552A502" w14:textId="77777777" w:rsidR="00C867FE" w:rsidRPr="00C867FE" w:rsidRDefault="00C867FE" w:rsidP="00C867FE">
      <w:pPr>
        <w:numPr>
          <w:ilvl w:val="0"/>
          <w:numId w:val="37"/>
        </w:numPr>
      </w:pPr>
      <w:r w:rsidRPr="00C867FE">
        <w:rPr>
          <w:b/>
          <w:bCs/>
        </w:rPr>
        <w:t>Order Return</w:t>
      </w:r>
      <w:r w:rsidRPr="00C867FE">
        <w:t>:</w:t>
      </w:r>
    </w:p>
    <w:p w14:paraId="6E9115EA" w14:textId="77777777" w:rsidR="00C867FE" w:rsidRPr="00C867FE" w:rsidRDefault="00C867FE" w:rsidP="00C867FE">
      <w:pPr>
        <w:numPr>
          <w:ilvl w:val="1"/>
          <w:numId w:val="37"/>
        </w:numPr>
      </w:pPr>
      <w:r w:rsidRPr="00C867FE">
        <w:t>If the customer is unsatisfied, they can initiate a return request.</w:t>
      </w:r>
    </w:p>
    <w:p w14:paraId="4F02AA31" w14:textId="77777777" w:rsidR="00C867FE" w:rsidRPr="00C867FE" w:rsidRDefault="00C867FE" w:rsidP="00C867FE">
      <w:pPr>
        <w:numPr>
          <w:ilvl w:val="1"/>
          <w:numId w:val="37"/>
        </w:numPr>
      </w:pPr>
      <w:r w:rsidRPr="00C867FE">
        <w:t>The vendor reviews the return request and either accepts or rejects it.</w:t>
      </w:r>
    </w:p>
    <w:p w14:paraId="34480121" w14:textId="77777777" w:rsidR="00C867FE" w:rsidRPr="00C867FE" w:rsidRDefault="00C867FE" w:rsidP="00C867FE">
      <w:pPr>
        <w:numPr>
          <w:ilvl w:val="1"/>
          <w:numId w:val="37"/>
        </w:numPr>
      </w:pPr>
      <w:r w:rsidRPr="00C867FE">
        <w:lastRenderedPageBreak/>
        <w:t>If accepted, the system processes the refund and notifies the customer.</w:t>
      </w:r>
    </w:p>
    <w:p w14:paraId="496014F9" w14:textId="77777777" w:rsidR="00C867FE" w:rsidRPr="00C867FE" w:rsidRDefault="00000000" w:rsidP="00C867FE">
      <w:r>
        <w:pict w14:anchorId="05CD43A5">
          <v:rect id="_x0000_i1060" style="width:0;height:1.5pt" o:hralign="center" o:hrstd="t" o:hr="t" fillcolor="#a0a0a0" stroked="f"/>
        </w:pict>
      </w:r>
    </w:p>
    <w:p w14:paraId="061160F6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t>4. Payment Gateway Workflow</w:t>
      </w:r>
    </w:p>
    <w:p w14:paraId="63C1824D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t>Step-by-Step Flow:</w:t>
      </w:r>
    </w:p>
    <w:p w14:paraId="11B0A203" w14:textId="77777777" w:rsidR="00C867FE" w:rsidRPr="00C867FE" w:rsidRDefault="00C867FE" w:rsidP="00C867FE">
      <w:pPr>
        <w:numPr>
          <w:ilvl w:val="0"/>
          <w:numId w:val="38"/>
        </w:numPr>
      </w:pPr>
      <w:r w:rsidRPr="00C867FE">
        <w:rPr>
          <w:b/>
          <w:bCs/>
        </w:rPr>
        <w:t>Payment Initiation</w:t>
      </w:r>
      <w:r w:rsidRPr="00C867FE">
        <w:t>:</w:t>
      </w:r>
    </w:p>
    <w:p w14:paraId="4043FEFE" w14:textId="77777777" w:rsidR="00C867FE" w:rsidRPr="00C867FE" w:rsidRDefault="00C867FE" w:rsidP="00C867FE">
      <w:pPr>
        <w:numPr>
          <w:ilvl w:val="1"/>
          <w:numId w:val="38"/>
        </w:numPr>
      </w:pPr>
      <w:r w:rsidRPr="00C867FE">
        <w:t>After reviewing the cart, the customer selects a payment method (credit card, debit card, or e-wallet).</w:t>
      </w:r>
    </w:p>
    <w:p w14:paraId="0B9A2F11" w14:textId="77777777" w:rsidR="00C867FE" w:rsidRPr="00C867FE" w:rsidRDefault="00C867FE" w:rsidP="00C867FE">
      <w:pPr>
        <w:numPr>
          <w:ilvl w:val="1"/>
          <w:numId w:val="38"/>
        </w:numPr>
      </w:pPr>
      <w:r w:rsidRPr="00C867FE">
        <w:t>The customer is redirected to a secure payment gateway page.</w:t>
      </w:r>
    </w:p>
    <w:p w14:paraId="350C5C05" w14:textId="77777777" w:rsidR="00C867FE" w:rsidRPr="00C867FE" w:rsidRDefault="00C867FE" w:rsidP="00C867FE">
      <w:pPr>
        <w:numPr>
          <w:ilvl w:val="0"/>
          <w:numId w:val="38"/>
        </w:numPr>
      </w:pPr>
      <w:r w:rsidRPr="00C867FE">
        <w:rPr>
          <w:b/>
          <w:bCs/>
        </w:rPr>
        <w:t>Payment Processing</w:t>
      </w:r>
      <w:r w:rsidRPr="00C867FE">
        <w:t>:</w:t>
      </w:r>
    </w:p>
    <w:p w14:paraId="3632F22D" w14:textId="77777777" w:rsidR="00C867FE" w:rsidRPr="00C867FE" w:rsidRDefault="00C867FE" w:rsidP="00C867FE">
      <w:pPr>
        <w:numPr>
          <w:ilvl w:val="1"/>
          <w:numId w:val="38"/>
        </w:numPr>
      </w:pPr>
      <w:r w:rsidRPr="00C867FE">
        <w:t>Customer enters payment details and submits the transaction.</w:t>
      </w:r>
    </w:p>
    <w:p w14:paraId="5B817154" w14:textId="77777777" w:rsidR="00C867FE" w:rsidRPr="00C867FE" w:rsidRDefault="00C867FE" w:rsidP="00C867FE">
      <w:pPr>
        <w:numPr>
          <w:ilvl w:val="1"/>
          <w:numId w:val="38"/>
        </w:numPr>
      </w:pPr>
      <w:r w:rsidRPr="00C867FE">
        <w:t>The payment gateway verifies the transaction and confirms payment with the system.</w:t>
      </w:r>
    </w:p>
    <w:p w14:paraId="0FE57A36" w14:textId="77777777" w:rsidR="00C867FE" w:rsidRPr="00C867FE" w:rsidRDefault="00C867FE" w:rsidP="00C867FE">
      <w:pPr>
        <w:numPr>
          <w:ilvl w:val="0"/>
          <w:numId w:val="38"/>
        </w:numPr>
      </w:pPr>
      <w:r w:rsidRPr="00C867FE">
        <w:rPr>
          <w:b/>
          <w:bCs/>
        </w:rPr>
        <w:t>Invoice Generation</w:t>
      </w:r>
      <w:r w:rsidRPr="00C867FE">
        <w:t>:</w:t>
      </w:r>
    </w:p>
    <w:p w14:paraId="718E2329" w14:textId="77777777" w:rsidR="00C867FE" w:rsidRPr="00C867FE" w:rsidRDefault="00C867FE" w:rsidP="00C867FE">
      <w:pPr>
        <w:numPr>
          <w:ilvl w:val="1"/>
          <w:numId w:val="38"/>
        </w:numPr>
      </w:pPr>
      <w:r w:rsidRPr="00C867FE">
        <w:t>On successful payment, the system generates an invoice.</w:t>
      </w:r>
    </w:p>
    <w:p w14:paraId="74E7C8EA" w14:textId="77777777" w:rsidR="00C867FE" w:rsidRPr="00C867FE" w:rsidRDefault="00C867FE" w:rsidP="00C867FE">
      <w:pPr>
        <w:numPr>
          <w:ilvl w:val="1"/>
          <w:numId w:val="38"/>
        </w:numPr>
      </w:pPr>
      <w:r w:rsidRPr="00C867FE">
        <w:t>The invoice is stored in the database and emailed to the customer for their records.</w:t>
      </w:r>
    </w:p>
    <w:p w14:paraId="7B139DEF" w14:textId="77777777" w:rsidR="00C867FE" w:rsidRPr="00C867FE" w:rsidRDefault="00C867FE" w:rsidP="00C867FE">
      <w:pPr>
        <w:numPr>
          <w:ilvl w:val="0"/>
          <w:numId w:val="38"/>
        </w:numPr>
      </w:pPr>
      <w:r w:rsidRPr="00C867FE">
        <w:rPr>
          <w:b/>
          <w:bCs/>
        </w:rPr>
        <w:t>Refund Processing (If Applicable)</w:t>
      </w:r>
      <w:r w:rsidRPr="00C867FE">
        <w:t>:</w:t>
      </w:r>
    </w:p>
    <w:p w14:paraId="3A9ECD70" w14:textId="77777777" w:rsidR="00C867FE" w:rsidRPr="00C867FE" w:rsidRDefault="00C867FE" w:rsidP="00C867FE">
      <w:pPr>
        <w:numPr>
          <w:ilvl w:val="1"/>
          <w:numId w:val="38"/>
        </w:numPr>
      </w:pPr>
      <w:r w:rsidRPr="00C867FE">
        <w:t>If the customer cancels or returns an order, the system initiates a refund request through the payment gateway.</w:t>
      </w:r>
    </w:p>
    <w:p w14:paraId="793C2603" w14:textId="77777777" w:rsidR="00C867FE" w:rsidRPr="00C867FE" w:rsidRDefault="00C867FE" w:rsidP="00C867FE">
      <w:pPr>
        <w:numPr>
          <w:ilvl w:val="1"/>
          <w:numId w:val="38"/>
        </w:numPr>
      </w:pPr>
      <w:r w:rsidRPr="00C867FE">
        <w:t>Once the refund is processed, both customer and vendor receive a notification.</w:t>
      </w:r>
    </w:p>
    <w:p w14:paraId="138B499D" w14:textId="77777777" w:rsidR="00C867FE" w:rsidRPr="00C867FE" w:rsidRDefault="00000000" w:rsidP="00C867FE">
      <w:r>
        <w:pict w14:anchorId="2EA8D773">
          <v:rect id="_x0000_i1061" style="width:0;height:1.5pt" o:hralign="center" o:hrstd="t" o:hr="t" fillcolor="#a0a0a0" stroked="f"/>
        </w:pict>
      </w:r>
    </w:p>
    <w:p w14:paraId="6193BDB6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t>5. Shipment Tracking Workflow</w:t>
      </w:r>
    </w:p>
    <w:p w14:paraId="7BE1D95D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t>Step-by-Step Flow:</w:t>
      </w:r>
    </w:p>
    <w:p w14:paraId="225CB45B" w14:textId="77777777" w:rsidR="00C867FE" w:rsidRPr="00C867FE" w:rsidRDefault="00C867FE" w:rsidP="00C867FE">
      <w:pPr>
        <w:numPr>
          <w:ilvl w:val="0"/>
          <w:numId w:val="39"/>
        </w:numPr>
      </w:pPr>
      <w:r w:rsidRPr="00C867FE">
        <w:rPr>
          <w:b/>
          <w:bCs/>
        </w:rPr>
        <w:t>Order Shipment</w:t>
      </w:r>
      <w:r w:rsidRPr="00C867FE">
        <w:t>:</w:t>
      </w:r>
    </w:p>
    <w:p w14:paraId="597FCC5E" w14:textId="77777777" w:rsidR="00C867FE" w:rsidRPr="00C867FE" w:rsidRDefault="00C867FE" w:rsidP="00C867FE">
      <w:pPr>
        <w:numPr>
          <w:ilvl w:val="1"/>
          <w:numId w:val="39"/>
        </w:numPr>
      </w:pPr>
      <w:r w:rsidRPr="00C867FE">
        <w:t>Vendor packs the product and arranges shipping via an integrated logistics service.</w:t>
      </w:r>
    </w:p>
    <w:p w14:paraId="16D00CAA" w14:textId="77777777" w:rsidR="00C867FE" w:rsidRPr="00C867FE" w:rsidRDefault="00C867FE" w:rsidP="00C867FE">
      <w:pPr>
        <w:numPr>
          <w:ilvl w:val="1"/>
          <w:numId w:val="39"/>
        </w:numPr>
      </w:pPr>
      <w:r w:rsidRPr="00C867FE">
        <w:t>Vendor updates the order status to "Shipped" and provides the shipment tracking number.</w:t>
      </w:r>
    </w:p>
    <w:p w14:paraId="4682996B" w14:textId="77777777" w:rsidR="00C867FE" w:rsidRPr="00C867FE" w:rsidRDefault="00C867FE" w:rsidP="00C867FE">
      <w:pPr>
        <w:numPr>
          <w:ilvl w:val="0"/>
          <w:numId w:val="39"/>
        </w:numPr>
      </w:pPr>
      <w:r w:rsidRPr="00C867FE">
        <w:rPr>
          <w:b/>
          <w:bCs/>
        </w:rPr>
        <w:t>Tracking Updates</w:t>
      </w:r>
      <w:r w:rsidRPr="00C867FE">
        <w:t>:</w:t>
      </w:r>
    </w:p>
    <w:p w14:paraId="1B447889" w14:textId="77777777" w:rsidR="00C867FE" w:rsidRPr="00C867FE" w:rsidRDefault="00C867FE" w:rsidP="00C867FE">
      <w:pPr>
        <w:numPr>
          <w:ilvl w:val="1"/>
          <w:numId w:val="39"/>
        </w:numPr>
      </w:pPr>
      <w:r w:rsidRPr="00C867FE">
        <w:t>The customer receives a shipment notification with tracking details.</w:t>
      </w:r>
    </w:p>
    <w:p w14:paraId="2CD0F15E" w14:textId="77777777" w:rsidR="00C867FE" w:rsidRPr="00C867FE" w:rsidRDefault="00C867FE" w:rsidP="00C867FE">
      <w:pPr>
        <w:numPr>
          <w:ilvl w:val="1"/>
          <w:numId w:val="39"/>
        </w:numPr>
      </w:pPr>
      <w:r w:rsidRPr="00C867FE">
        <w:t>The system periodically updates the tracking status (in transit, out for delivery, delivered).</w:t>
      </w:r>
    </w:p>
    <w:p w14:paraId="66C87591" w14:textId="77777777" w:rsidR="00C867FE" w:rsidRPr="00C867FE" w:rsidRDefault="00C867FE" w:rsidP="00C867FE">
      <w:pPr>
        <w:numPr>
          <w:ilvl w:val="0"/>
          <w:numId w:val="39"/>
        </w:numPr>
      </w:pPr>
      <w:r w:rsidRPr="00C867FE">
        <w:rPr>
          <w:b/>
          <w:bCs/>
        </w:rPr>
        <w:t>Delivery Confirmation</w:t>
      </w:r>
      <w:r w:rsidRPr="00C867FE">
        <w:t>:</w:t>
      </w:r>
    </w:p>
    <w:p w14:paraId="33533463" w14:textId="77777777" w:rsidR="00C867FE" w:rsidRPr="00C867FE" w:rsidRDefault="00C867FE" w:rsidP="00C867FE">
      <w:pPr>
        <w:numPr>
          <w:ilvl w:val="1"/>
          <w:numId w:val="39"/>
        </w:numPr>
      </w:pPr>
      <w:r w:rsidRPr="00C867FE">
        <w:t>Once the order is delivered, the system updates the order status to "Delivered."</w:t>
      </w:r>
    </w:p>
    <w:p w14:paraId="1A0D8558" w14:textId="77777777" w:rsidR="00C867FE" w:rsidRPr="00C867FE" w:rsidRDefault="00C867FE" w:rsidP="00C867FE">
      <w:pPr>
        <w:numPr>
          <w:ilvl w:val="1"/>
          <w:numId w:val="39"/>
        </w:numPr>
      </w:pPr>
      <w:r w:rsidRPr="00C867FE">
        <w:t>Customer receives a delivery confirmation message.</w:t>
      </w:r>
    </w:p>
    <w:p w14:paraId="13C15078" w14:textId="77777777" w:rsidR="00C867FE" w:rsidRPr="00C867FE" w:rsidRDefault="00000000" w:rsidP="00C867FE">
      <w:r>
        <w:pict w14:anchorId="1E5E2DB2">
          <v:rect id="_x0000_i1062" style="width:0;height:1.5pt" o:hralign="center" o:hrstd="t" o:hr="t" fillcolor="#a0a0a0" stroked="f"/>
        </w:pict>
      </w:r>
    </w:p>
    <w:p w14:paraId="7A38DAB7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t>6. Discount and Offer Management Workflow</w:t>
      </w:r>
    </w:p>
    <w:p w14:paraId="722B977D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t>Step-by-Step Flow:</w:t>
      </w:r>
    </w:p>
    <w:p w14:paraId="0D5F7DBD" w14:textId="77777777" w:rsidR="00C867FE" w:rsidRPr="00C867FE" w:rsidRDefault="00C867FE" w:rsidP="00C867FE">
      <w:pPr>
        <w:numPr>
          <w:ilvl w:val="0"/>
          <w:numId w:val="40"/>
        </w:numPr>
      </w:pPr>
      <w:r w:rsidRPr="00C867FE">
        <w:rPr>
          <w:b/>
          <w:bCs/>
        </w:rPr>
        <w:t>Discount Creation</w:t>
      </w:r>
      <w:r w:rsidRPr="00C867FE">
        <w:t>:</w:t>
      </w:r>
    </w:p>
    <w:p w14:paraId="236781B8" w14:textId="77777777" w:rsidR="00C867FE" w:rsidRPr="00C867FE" w:rsidRDefault="00C867FE" w:rsidP="00C867FE">
      <w:pPr>
        <w:numPr>
          <w:ilvl w:val="1"/>
          <w:numId w:val="40"/>
        </w:numPr>
      </w:pPr>
      <w:r w:rsidRPr="00C867FE">
        <w:t>Admin or vendor creates a new discount by specifying the discount type (percentage or flat rate) and the eligibility criteria (specific products, minimum order value, etc.).</w:t>
      </w:r>
    </w:p>
    <w:p w14:paraId="54E84350" w14:textId="77777777" w:rsidR="00C867FE" w:rsidRPr="00C867FE" w:rsidRDefault="00C867FE" w:rsidP="00C867FE">
      <w:pPr>
        <w:numPr>
          <w:ilvl w:val="1"/>
          <w:numId w:val="40"/>
        </w:numPr>
      </w:pPr>
      <w:r w:rsidRPr="00C867FE">
        <w:lastRenderedPageBreak/>
        <w:t>The system applies the discount to the relevant products or orders.</w:t>
      </w:r>
    </w:p>
    <w:p w14:paraId="6D6B3B3C" w14:textId="77777777" w:rsidR="00C867FE" w:rsidRPr="00C867FE" w:rsidRDefault="00C867FE" w:rsidP="00C867FE">
      <w:pPr>
        <w:numPr>
          <w:ilvl w:val="0"/>
          <w:numId w:val="40"/>
        </w:numPr>
      </w:pPr>
      <w:r w:rsidRPr="00C867FE">
        <w:rPr>
          <w:b/>
          <w:bCs/>
        </w:rPr>
        <w:t>Coupon Code Application</w:t>
      </w:r>
      <w:r w:rsidRPr="00C867FE">
        <w:t>:</w:t>
      </w:r>
    </w:p>
    <w:p w14:paraId="45CC7192" w14:textId="77777777" w:rsidR="00C867FE" w:rsidRPr="00C867FE" w:rsidRDefault="00C867FE" w:rsidP="00C867FE">
      <w:pPr>
        <w:numPr>
          <w:ilvl w:val="1"/>
          <w:numId w:val="40"/>
        </w:numPr>
      </w:pPr>
      <w:r w:rsidRPr="00C867FE">
        <w:t>During checkout, customers can apply discount coupons to their orders.</w:t>
      </w:r>
    </w:p>
    <w:p w14:paraId="4F2DC2C8" w14:textId="77777777" w:rsidR="00C867FE" w:rsidRPr="00C867FE" w:rsidRDefault="00C867FE" w:rsidP="00C867FE">
      <w:pPr>
        <w:numPr>
          <w:ilvl w:val="1"/>
          <w:numId w:val="40"/>
        </w:numPr>
      </w:pPr>
      <w:r w:rsidRPr="00C867FE">
        <w:t>The system validates the coupon code and applies the discount if eligible.</w:t>
      </w:r>
    </w:p>
    <w:p w14:paraId="29965D35" w14:textId="77777777" w:rsidR="00C867FE" w:rsidRPr="00C867FE" w:rsidRDefault="00C867FE" w:rsidP="00C867FE">
      <w:pPr>
        <w:numPr>
          <w:ilvl w:val="0"/>
          <w:numId w:val="40"/>
        </w:numPr>
      </w:pPr>
      <w:r w:rsidRPr="00C867FE">
        <w:rPr>
          <w:b/>
          <w:bCs/>
        </w:rPr>
        <w:t>Sales Tracking</w:t>
      </w:r>
      <w:r w:rsidRPr="00C867FE">
        <w:t>:</w:t>
      </w:r>
    </w:p>
    <w:p w14:paraId="088278F9" w14:textId="77777777" w:rsidR="00C867FE" w:rsidRPr="00C867FE" w:rsidRDefault="00C867FE" w:rsidP="00C867FE">
      <w:pPr>
        <w:numPr>
          <w:ilvl w:val="1"/>
          <w:numId w:val="40"/>
        </w:numPr>
      </w:pPr>
      <w:r w:rsidRPr="00C867FE">
        <w:t>The system tracks which discounts were used by customers and generates reports on discount effectiveness for the admin and vendors.</w:t>
      </w:r>
    </w:p>
    <w:p w14:paraId="10679D36" w14:textId="77777777" w:rsidR="00C867FE" w:rsidRPr="00C867FE" w:rsidRDefault="00000000" w:rsidP="00C867FE">
      <w:r>
        <w:pict w14:anchorId="1E0BD41E">
          <v:rect id="_x0000_i1063" style="width:0;height:1.5pt" o:hralign="center" o:hrstd="t" o:hr="t" fillcolor="#a0a0a0" stroked="f"/>
        </w:pict>
      </w:r>
    </w:p>
    <w:p w14:paraId="7206CF4B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t>7. Feedback and Review Management Workflow</w:t>
      </w:r>
    </w:p>
    <w:p w14:paraId="0A4B76AC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t>Step-by-Step Flow:</w:t>
      </w:r>
    </w:p>
    <w:p w14:paraId="0C1452DE" w14:textId="77777777" w:rsidR="00C867FE" w:rsidRPr="00C867FE" w:rsidRDefault="00C867FE" w:rsidP="00C867FE">
      <w:pPr>
        <w:numPr>
          <w:ilvl w:val="0"/>
          <w:numId w:val="41"/>
        </w:numPr>
      </w:pPr>
      <w:r w:rsidRPr="00C867FE">
        <w:rPr>
          <w:b/>
          <w:bCs/>
        </w:rPr>
        <w:t>Customer Review Submission</w:t>
      </w:r>
      <w:r w:rsidRPr="00C867FE">
        <w:t>:</w:t>
      </w:r>
    </w:p>
    <w:p w14:paraId="02BBD2D6" w14:textId="77777777" w:rsidR="00C867FE" w:rsidRPr="00C867FE" w:rsidRDefault="00C867FE" w:rsidP="00C867FE">
      <w:pPr>
        <w:numPr>
          <w:ilvl w:val="1"/>
          <w:numId w:val="41"/>
        </w:numPr>
      </w:pPr>
      <w:r w:rsidRPr="00C867FE">
        <w:t>After receiving an order, the customer can navigate to the order history and select the "Leave Review" option.</w:t>
      </w:r>
    </w:p>
    <w:p w14:paraId="7A941A74" w14:textId="77777777" w:rsidR="00C867FE" w:rsidRPr="00C867FE" w:rsidRDefault="00C867FE" w:rsidP="00C867FE">
      <w:pPr>
        <w:numPr>
          <w:ilvl w:val="1"/>
          <w:numId w:val="41"/>
        </w:numPr>
      </w:pPr>
      <w:r w:rsidRPr="00C867FE">
        <w:t>Customer rates the product and writes a review.</w:t>
      </w:r>
    </w:p>
    <w:p w14:paraId="1EC7D59F" w14:textId="77777777" w:rsidR="00C867FE" w:rsidRPr="00C867FE" w:rsidRDefault="00C867FE" w:rsidP="00C867FE">
      <w:pPr>
        <w:numPr>
          <w:ilvl w:val="1"/>
          <w:numId w:val="41"/>
        </w:numPr>
      </w:pPr>
      <w:r w:rsidRPr="00C867FE">
        <w:t>The review is stored in the system and associated with the product and vendor.</w:t>
      </w:r>
    </w:p>
    <w:p w14:paraId="735AFA84" w14:textId="77777777" w:rsidR="00C867FE" w:rsidRPr="00C867FE" w:rsidRDefault="00C867FE" w:rsidP="00C867FE">
      <w:pPr>
        <w:numPr>
          <w:ilvl w:val="0"/>
          <w:numId w:val="41"/>
        </w:numPr>
      </w:pPr>
      <w:r w:rsidRPr="00C867FE">
        <w:rPr>
          <w:b/>
          <w:bCs/>
        </w:rPr>
        <w:t>Review Moderation</w:t>
      </w:r>
      <w:r w:rsidRPr="00C867FE">
        <w:t>:</w:t>
      </w:r>
    </w:p>
    <w:p w14:paraId="04499E48" w14:textId="77777777" w:rsidR="00C867FE" w:rsidRPr="00C867FE" w:rsidRDefault="00C867FE" w:rsidP="00C867FE">
      <w:pPr>
        <w:numPr>
          <w:ilvl w:val="1"/>
          <w:numId w:val="41"/>
        </w:numPr>
      </w:pPr>
      <w:r w:rsidRPr="00C867FE">
        <w:t>Admin reviews the submitted feedback to ensure compliance with platform guidelines.</w:t>
      </w:r>
    </w:p>
    <w:p w14:paraId="1749DB3E" w14:textId="77777777" w:rsidR="00C867FE" w:rsidRPr="00C867FE" w:rsidRDefault="00C867FE" w:rsidP="00C867FE">
      <w:pPr>
        <w:numPr>
          <w:ilvl w:val="1"/>
          <w:numId w:val="41"/>
        </w:numPr>
      </w:pPr>
      <w:r w:rsidRPr="00C867FE">
        <w:t>Approved reviews are displayed on the product page for other customers to view.</w:t>
      </w:r>
    </w:p>
    <w:p w14:paraId="076C9E03" w14:textId="77777777" w:rsidR="00C867FE" w:rsidRPr="00C867FE" w:rsidRDefault="00C867FE" w:rsidP="00C867FE">
      <w:pPr>
        <w:numPr>
          <w:ilvl w:val="0"/>
          <w:numId w:val="41"/>
        </w:numPr>
      </w:pPr>
      <w:r w:rsidRPr="00C867FE">
        <w:rPr>
          <w:b/>
          <w:bCs/>
        </w:rPr>
        <w:t>Vendor Feedback</w:t>
      </w:r>
      <w:r w:rsidRPr="00C867FE">
        <w:t>:</w:t>
      </w:r>
    </w:p>
    <w:p w14:paraId="6CF68D50" w14:textId="77777777" w:rsidR="00C867FE" w:rsidRPr="00C867FE" w:rsidRDefault="00C867FE" w:rsidP="00C867FE">
      <w:pPr>
        <w:numPr>
          <w:ilvl w:val="1"/>
          <w:numId w:val="41"/>
        </w:numPr>
      </w:pPr>
      <w:r w:rsidRPr="00C867FE">
        <w:t>Vendors can view customer feedback and ratings through their dashboard.</w:t>
      </w:r>
    </w:p>
    <w:p w14:paraId="4998270E" w14:textId="77777777" w:rsidR="00C867FE" w:rsidRPr="00C867FE" w:rsidRDefault="00C867FE" w:rsidP="00C867FE">
      <w:pPr>
        <w:numPr>
          <w:ilvl w:val="1"/>
          <w:numId w:val="41"/>
        </w:numPr>
      </w:pPr>
      <w:r w:rsidRPr="00C867FE">
        <w:t>The feedback helps vendors improve their services or resolve customer complaints.</w:t>
      </w:r>
    </w:p>
    <w:p w14:paraId="6D1F1AA0" w14:textId="77777777" w:rsidR="00C867FE" w:rsidRPr="00C867FE" w:rsidRDefault="00000000" w:rsidP="00C867FE">
      <w:r>
        <w:pict w14:anchorId="46D53D31">
          <v:rect id="_x0000_i1064" style="width:0;height:1.5pt" o:hralign="center" o:hrstd="t" o:hr="t" fillcolor="#a0a0a0" stroked="f"/>
        </w:pict>
      </w:r>
    </w:p>
    <w:p w14:paraId="5D4D6475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t>8. Analytics and Reporting Workflow</w:t>
      </w:r>
    </w:p>
    <w:p w14:paraId="7D13D1EA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t>Step-by-Step Flow:</w:t>
      </w:r>
    </w:p>
    <w:p w14:paraId="7C68F00C" w14:textId="77777777" w:rsidR="00C867FE" w:rsidRPr="00C867FE" w:rsidRDefault="00C867FE" w:rsidP="00C867FE">
      <w:pPr>
        <w:numPr>
          <w:ilvl w:val="0"/>
          <w:numId w:val="42"/>
        </w:numPr>
      </w:pPr>
      <w:r w:rsidRPr="00C867FE">
        <w:rPr>
          <w:b/>
          <w:bCs/>
        </w:rPr>
        <w:t>Sales Reports</w:t>
      </w:r>
      <w:r w:rsidRPr="00C867FE">
        <w:t>:</w:t>
      </w:r>
    </w:p>
    <w:p w14:paraId="60CDE7E1" w14:textId="77777777" w:rsidR="00C867FE" w:rsidRPr="00C867FE" w:rsidRDefault="00C867FE" w:rsidP="00C867FE">
      <w:pPr>
        <w:numPr>
          <w:ilvl w:val="1"/>
          <w:numId w:val="42"/>
        </w:numPr>
      </w:pPr>
      <w:r w:rsidRPr="00C867FE">
        <w:t>Vendors can generate sales reports based on specific time periods or product categories.</w:t>
      </w:r>
    </w:p>
    <w:p w14:paraId="564595C1" w14:textId="77777777" w:rsidR="00C867FE" w:rsidRPr="00C867FE" w:rsidRDefault="00C867FE" w:rsidP="00C867FE">
      <w:pPr>
        <w:numPr>
          <w:ilvl w:val="1"/>
          <w:numId w:val="42"/>
        </w:numPr>
      </w:pPr>
      <w:r w:rsidRPr="00C867FE">
        <w:t>The system aggregates sales data and generates visual reports (graphs, charts).</w:t>
      </w:r>
    </w:p>
    <w:p w14:paraId="468EDFFC" w14:textId="77777777" w:rsidR="00C867FE" w:rsidRPr="00C867FE" w:rsidRDefault="00C867FE" w:rsidP="00C867FE">
      <w:pPr>
        <w:numPr>
          <w:ilvl w:val="0"/>
          <w:numId w:val="42"/>
        </w:numPr>
      </w:pPr>
      <w:r w:rsidRPr="00C867FE">
        <w:rPr>
          <w:b/>
          <w:bCs/>
        </w:rPr>
        <w:t xml:space="preserve">Customer </w:t>
      </w:r>
      <w:proofErr w:type="spellStart"/>
      <w:r w:rsidRPr="00C867FE">
        <w:rPr>
          <w:b/>
          <w:bCs/>
        </w:rPr>
        <w:t>Behavior</w:t>
      </w:r>
      <w:proofErr w:type="spellEnd"/>
      <w:r w:rsidRPr="00C867FE">
        <w:rPr>
          <w:b/>
          <w:bCs/>
        </w:rPr>
        <w:t xml:space="preserve"> Tracking</w:t>
      </w:r>
      <w:r w:rsidRPr="00C867FE">
        <w:t>:</w:t>
      </w:r>
    </w:p>
    <w:p w14:paraId="72339C56" w14:textId="77777777" w:rsidR="00C867FE" w:rsidRPr="00C867FE" w:rsidRDefault="00C867FE" w:rsidP="00C867FE">
      <w:pPr>
        <w:numPr>
          <w:ilvl w:val="1"/>
          <w:numId w:val="42"/>
        </w:numPr>
      </w:pPr>
      <w:r w:rsidRPr="00C867FE">
        <w:t>The system tracks customer interactions (e.g., product views, search queries, abandoned carts).</w:t>
      </w:r>
    </w:p>
    <w:p w14:paraId="41018E9F" w14:textId="77777777" w:rsidR="00C867FE" w:rsidRPr="00C867FE" w:rsidRDefault="00C867FE" w:rsidP="00C867FE">
      <w:pPr>
        <w:numPr>
          <w:ilvl w:val="1"/>
          <w:numId w:val="42"/>
        </w:numPr>
      </w:pPr>
      <w:r w:rsidRPr="00C867FE">
        <w:t xml:space="preserve">Admins can </w:t>
      </w:r>
      <w:proofErr w:type="spellStart"/>
      <w:r w:rsidRPr="00C867FE">
        <w:t>analyze</w:t>
      </w:r>
      <w:proofErr w:type="spellEnd"/>
      <w:r w:rsidRPr="00C867FE">
        <w:t xml:space="preserve"> customer </w:t>
      </w:r>
      <w:proofErr w:type="spellStart"/>
      <w:r w:rsidRPr="00C867FE">
        <w:t>behavior</w:t>
      </w:r>
      <w:proofErr w:type="spellEnd"/>
      <w:r w:rsidRPr="00C867FE">
        <w:t xml:space="preserve"> trends to make informed decisions on product listings and discounts.</w:t>
      </w:r>
    </w:p>
    <w:p w14:paraId="73C93B81" w14:textId="77777777" w:rsidR="00C867FE" w:rsidRPr="00C867FE" w:rsidRDefault="00C867FE" w:rsidP="00C867FE">
      <w:pPr>
        <w:numPr>
          <w:ilvl w:val="0"/>
          <w:numId w:val="42"/>
        </w:numPr>
      </w:pPr>
      <w:r w:rsidRPr="00C867FE">
        <w:rPr>
          <w:b/>
          <w:bCs/>
        </w:rPr>
        <w:t>Vendor Performance Analytics</w:t>
      </w:r>
      <w:r w:rsidRPr="00C867FE">
        <w:t>:</w:t>
      </w:r>
    </w:p>
    <w:p w14:paraId="09FCCA97" w14:textId="77777777" w:rsidR="00C867FE" w:rsidRPr="00C867FE" w:rsidRDefault="00C867FE" w:rsidP="00C867FE">
      <w:pPr>
        <w:numPr>
          <w:ilvl w:val="1"/>
          <w:numId w:val="42"/>
        </w:numPr>
      </w:pPr>
      <w:r w:rsidRPr="00C867FE">
        <w:t>Vendors can view reports on top-performing products, sales trends, and customer satisfaction scores.</w:t>
      </w:r>
    </w:p>
    <w:p w14:paraId="41F4A6BF" w14:textId="77777777" w:rsidR="00C867FE" w:rsidRPr="00C867FE" w:rsidRDefault="00000000" w:rsidP="00C867FE">
      <w:r>
        <w:pict w14:anchorId="7D9966C6">
          <v:rect id="_x0000_i1065" style="width:0;height:1.5pt" o:hralign="center" o:hrstd="t" o:hr="t" fillcolor="#a0a0a0" stroked="f"/>
        </w:pict>
      </w:r>
    </w:p>
    <w:p w14:paraId="61ADC773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t>9. Notification Management Workflow</w:t>
      </w:r>
    </w:p>
    <w:p w14:paraId="62C96D5A" w14:textId="77777777" w:rsidR="00C867FE" w:rsidRPr="00C867FE" w:rsidRDefault="00C867FE" w:rsidP="00C867FE">
      <w:pPr>
        <w:rPr>
          <w:b/>
          <w:bCs/>
        </w:rPr>
      </w:pPr>
      <w:r w:rsidRPr="00C867FE">
        <w:rPr>
          <w:b/>
          <w:bCs/>
        </w:rPr>
        <w:lastRenderedPageBreak/>
        <w:t>Step-by-Step Flow:</w:t>
      </w:r>
    </w:p>
    <w:p w14:paraId="64750915" w14:textId="77777777" w:rsidR="00C867FE" w:rsidRPr="00C867FE" w:rsidRDefault="00C867FE" w:rsidP="00C867FE">
      <w:pPr>
        <w:numPr>
          <w:ilvl w:val="0"/>
          <w:numId w:val="43"/>
        </w:numPr>
      </w:pPr>
      <w:r w:rsidRPr="00C867FE">
        <w:rPr>
          <w:b/>
          <w:bCs/>
        </w:rPr>
        <w:t>Order Notifications</w:t>
      </w:r>
      <w:r w:rsidRPr="00C867FE">
        <w:t>:</w:t>
      </w:r>
    </w:p>
    <w:p w14:paraId="78EA6057" w14:textId="77777777" w:rsidR="00C867FE" w:rsidRPr="00C867FE" w:rsidRDefault="00C867FE" w:rsidP="00C867FE">
      <w:pPr>
        <w:numPr>
          <w:ilvl w:val="1"/>
          <w:numId w:val="43"/>
        </w:numPr>
      </w:pPr>
      <w:r w:rsidRPr="00C867FE">
        <w:t>The system sends real-time notifications to customers about order placement, shipment status, and delivery.</w:t>
      </w:r>
    </w:p>
    <w:p w14:paraId="527ED128" w14:textId="77777777" w:rsidR="00C867FE" w:rsidRPr="00C867FE" w:rsidRDefault="00C867FE" w:rsidP="00C867FE">
      <w:pPr>
        <w:numPr>
          <w:ilvl w:val="0"/>
          <w:numId w:val="43"/>
        </w:numPr>
      </w:pPr>
      <w:r w:rsidRPr="00C867FE">
        <w:rPr>
          <w:b/>
          <w:bCs/>
        </w:rPr>
        <w:t>Promotional Notifications</w:t>
      </w:r>
      <w:r w:rsidRPr="00C867FE">
        <w:t>:</w:t>
      </w:r>
    </w:p>
    <w:p w14:paraId="662AC691" w14:textId="77777777" w:rsidR="00C867FE" w:rsidRPr="00C867FE" w:rsidRDefault="00C867FE" w:rsidP="00C867FE">
      <w:pPr>
        <w:numPr>
          <w:ilvl w:val="1"/>
          <w:numId w:val="43"/>
        </w:numPr>
      </w:pPr>
      <w:r w:rsidRPr="00C867FE">
        <w:t>The system sends notifications about special offers, discounts, and new product arrivals to registered customers.</w:t>
      </w:r>
    </w:p>
    <w:p w14:paraId="12109D1E" w14:textId="77777777" w:rsidR="00C867FE" w:rsidRPr="00C867FE" w:rsidRDefault="00C867FE" w:rsidP="00C867FE">
      <w:pPr>
        <w:numPr>
          <w:ilvl w:val="0"/>
          <w:numId w:val="43"/>
        </w:numPr>
      </w:pPr>
      <w:r w:rsidRPr="00C867FE">
        <w:rPr>
          <w:b/>
          <w:bCs/>
        </w:rPr>
        <w:t>Vendor Alerts</w:t>
      </w:r>
      <w:r w:rsidRPr="00C867FE">
        <w:t>:</w:t>
      </w:r>
    </w:p>
    <w:p w14:paraId="226845B7" w14:textId="77777777" w:rsidR="00C867FE" w:rsidRPr="00C867FE" w:rsidRDefault="00C867FE" w:rsidP="00C867FE">
      <w:pPr>
        <w:numPr>
          <w:ilvl w:val="1"/>
          <w:numId w:val="43"/>
        </w:numPr>
      </w:pPr>
      <w:r w:rsidRPr="00C867FE">
        <w:t>Vendors receive notifications for new orders, product reviews, low stock levels, and payments.</w:t>
      </w:r>
    </w:p>
    <w:p w14:paraId="154751B4" w14:textId="77777777" w:rsidR="00C867FE" w:rsidRPr="00C867FE" w:rsidRDefault="00000000" w:rsidP="00C867FE">
      <w:r>
        <w:pict w14:anchorId="0108C24E">
          <v:rect id="_x0000_i1066" style="width:0;height:1.5pt" o:hralign="center" o:hrstd="t" o:hr="t" fillcolor="#a0a0a0" stroked="f"/>
        </w:pict>
      </w:r>
    </w:p>
    <w:p w14:paraId="6C162028" w14:textId="77777777" w:rsidR="00C867FE" w:rsidRPr="00C867FE" w:rsidRDefault="00C867FE" w:rsidP="00C867FE">
      <w:r w:rsidRPr="00C867FE">
        <w:t xml:space="preserve">These workflows help define the processes for the </w:t>
      </w:r>
      <w:r w:rsidRPr="00C867FE">
        <w:rPr>
          <w:b/>
          <w:bCs/>
        </w:rPr>
        <w:t>Online Marketplace System</w:t>
      </w:r>
      <w:r w:rsidRPr="00C867FE">
        <w:t>, providing a clear understanding of how users and entities will interact across the different modules.</w:t>
      </w:r>
    </w:p>
    <w:p w14:paraId="51F278C0" w14:textId="77777777" w:rsidR="00072402" w:rsidRDefault="00072402"/>
    <w:p w14:paraId="730C3F4F" w14:textId="04CCABB6" w:rsidR="00651C44" w:rsidRDefault="00651C44">
      <w:r>
        <w:br w:type="page"/>
      </w:r>
    </w:p>
    <w:p w14:paraId="730F2ED9" w14:textId="77777777" w:rsidR="00651C44" w:rsidRPr="00EE588F" w:rsidRDefault="00651C44" w:rsidP="00651C44">
      <w:pPr>
        <w:rPr>
          <w:color w:val="FF0000"/>
          <w:sz w:val="32"/>
          <w:szCs w:val="32"/>
        </w:rPr>
      </w:pPr>
      <w:r w:rsidRPr="00C867FE">
        <w:rPr>
          <w:b/>
          <w:bCs/>
          <w:color w:val="FF0000"/>
          <w:sz w:val="32"/>
          <w:szCs w:val="32"/>
        </w:rPr>
        <w:lastRenderedPageBreak/>
        <w:t>Detailed database structure</w:t>
      </w:r>
      <w:r w:rsidRPr="00EE588F">
        <w:rPr>
          <w:color w:val="FF0000"/>
          <w:sz w:val="32"/>
          <w:szCs w:val="32"/>
        </w:rPr>
        <w:t xml:space="preserve"> </w:t>
      </w:r>
    </w:p>
    <w:p w14:paraId="288537AA" w14:textId="77777777" w:rsidR="00651C44" w:rsidRPr="00EE588F" w:rsidRDefault="00651C44" w:rsidP="00651C44">
      <w:r>
        <w:pict w14:anchorId="5C95E51F">
          <v:rect id="_x0000_i1084" style="width:0;height:1.5pt" o:hralign="center" o:hrstd="t" o:hr="t" fillcolor="#a0a0a0" stroked="f"/>
        </w:pict>
      </w:r>
    </w:p>
    <w:p w14:paraId="19B53FEA" w14:textId="77777777" w:rsidR="00651C44" w:rsidRPr="00EE588F" w:rsidRDefault="00651C44" w:rsidP="00651C44">
      <w:pPr>
        <w:rPr>
          <w:b/>
          <w:bCs/>
        </w:rPr>
      </w:pPr>
      <w:r w:rsidRPr="00EE588F">
        <w:rPr>
          <w:b/>
          <w:bCs/>
        </w:rPr>
        <w:t>Vendor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7"/>
        <w:gridCol w:w="1650"/>
        <w:gridCol w:w="4555"/>
      </w:tblGrid>
      <w:tr w:rsidR="00651C44" w:rsidRPr="00EE588F" w14:paraId="74742448" w14:textId="77777777" w:rsidTr="003F768D">
        <w:tc>
          <w:tcPr>
            <w:tcW w:w="0" w:type="auto"/>
            <w:hideMark/>
          </w:tcPr>
          <w:p w14:paraId="5961AE9A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13742570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69CCE4D8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Constraints</w:t>
            </w:r>
          </w:p>
        </w:tc>
      </w:tr>
      <w:tr w:rsidR="00651C44" w:rsidRPr="00EE588F" w14:paraId="23002E0E" w14:textId="77777777" w:rsidTr="003F768D">
        <w:tc>
          <w:tcPr>
            <w:tcW w:w="0" w:type="auto"/>
            <w:hideMark/>
          </w:tcPr>
          <w:p w14:paraId="26A0DAFD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vendorID</w:t>
            </w:r>
            <w:proofErr w:type="spellEnd"/>
          </w:p>
        </w:tc>
        <w:tc>
          <w:tcPr>
            <w:tcW w:w="0" w:type="auto"/>
            <w:hideMark/>
          </w:tcPr>
          <w:p w14:paraId="03FDE711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3E9631C5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PRIMARY KEY, AUTO_INCREMENT</w:t>
            </w:r>
          </w:p>
        </w:tc>
      </w:tr>
      <w:tr w:rsidR="00651C44" w:rsidRPr="00EE588F" w14:paraId="5828E9B9" w14:textId="77777777" w:rsidTr="003F768D">
        <w:tc>
          <w:tcPr>
            <w:tcW w:w="0" w:type="auto"/>
            <w:hideMark/>
          </w:tcPr>
          <w:p w14:paraId="58F3A09B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name</w:t>
            </w:r>
          </w:p>
        </w:tc>
        <w:tc>
          <w:tcPr>
            <w:tcW w:w="0" w:type="auto"/>
            <w:hideMark/>
          </w:tcPr>
          <w:p w14:paraId="15654C21" w14:textId="77777777" w:rsidR="00651C44" w:rsidRPr="00EE588F" w:rsidRDefault="00651C44" w:rsidP="003F768D">
            <w:pPr>
              <w:spacing w:after="160" w:line="259" w:lineRule="auto"/>
            </w:pPr>
            <w:proofErr w:type="gramStart"/>
            <w:r w:rsidRPr="00EE588F">
              <w:t>VARCHAR(</w:t>
            </w:r>
            <w:proofErr w:type="gramEnd"/>
            <w:r w:rsidRPr="00EE588F">
              <w:t>255)</w:t>
            </w:r>
          </w:p>
        </w:tc>
        <w:tc>
          <w:tcPr>
            <w:tcW w:w="0" w:type="auto"/>
            <w:hideMark/>
          </w:tcPr>
          <w:p w14:paraId="6A263E17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NOT NULL</w:t>
            </w:r>
          </w:p>
        </w:tc>
      </w:tr>
      <w:tr w:rsidR="00651C44" w:rsidRPr="00EE588F" w14:paraId="36C23162" w14:textId="77777777" w:rsidTr="003F768D">
        <w:tc>
          <w:tcPr>
            <w:tcW w:w="0" w:type="auto"/>
            <w:hideMark/>
          </w:tcPr>
          <w:p w14:paraId="349B313B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email</w:t>
            </w:r>
          </w:p>
        </w:tc>
        <w:tc>
          <w:tcPr>
            <w:tcW w:w="0" w:type="auto"/>
            <w:hideMark/>
          </w:tcPr>
          <w:p w14:paraId="40BC61CD" w14:textId="77777777" w:rsidR="00651C44" w:rsidRPr="00EE588F" w:rsidRDefault="00651C44" w:rsidP="003F768D">
            <w:pPr>
              <w:spacing w:after="160" w:line="259" w:lineRule="auto"/>
            </w:pPr>
            <w:proofErr w:type="gramStart"/>
            <w:r w:rsidRPr="00EE588F">
              <w:t>VARCHAR(</w:t>
            </w:r>
            <w:proofErr w:type="gramEnd"/>
            <w:r w:rsidRPr="00EE588F">
              <w:t>255)</w:t>
            </w:r>
          </w:p>
        </w:tc>
        <w:tc>
          <w:tcPr>
            <w:tcW w:w="0" w:type="auto"/>
            <w:hideMark/>
          </w:tcPr>
          <w:p w14:paraId="1600C640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UNIQUE, NOT NULL</w:t>
            </w:r>
          </w:p>
        </w:tc>
      </w:tr>
      <w:tr w:rsidR="00651C44" w:rsidRPr="00EE588F" w14:paraId="54650289" w14:textId="77777777" w:rsidTr="003F768D">
        <w:tc>
          <w:tcPr>
            <w:tcW w:w="0" w:type="auto"/>
            <w:hideMark/>
          </w:tcPr>
          <w:p w14:paraId="52ED55EA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contactNumber</w:t>
            </w:r>
            <w:proofErr w:type="spellEnd"/>
          </w:p>
        </w:tc>
        <w:tc>
          <w:tcPr>
            <w:tcW w:w="0" w:type="auto"/>
            <w:hideMark/>
          </w:tcPr>
          <w:p w14:paraId="7605DFA0" w14:textId="77777777" w:rsidR="00651C44" w:rsidRPr="00EE588F" w:rsidRDefault="00651C44" w:rsidP="003F768D">
            <w:pPr>
              <w:spacing w:after="160" w:line="259" w:lineRule="auto"/>
            </w:pPr>
            <w:proofErr w:type="gramStart"/>
            <w:r w:rsidRPr="00EE588F">
              <w:t>VARCHAR(</w:t>
            </w:r>
            <w:proofErr w:type="gramEnd"/>
            <w:r w:rsidRPr="00EE588F">
              <w:t>20)</w:t>
            </w:r>
          </w:p>
        </w:tc>
        <w:tc>
          <w:tcPr>
            <w:tcW w:w="0" w:type="auto"/>
            <w:hideMark/>
          </w:tcPr>
          <w:p w14:paraId="5A60F35C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NOT NULL</w:t>
            </w:r>
          </w:p>
        </w:tc>
      </w:tr>
      <w:tr w:rsidR="00651C44" w:rsidRPr="00EE588F" w14:paraId="366917F4" w14:textId="77777777" w:rsidTr="003F768D">
        <w:tc>
          <w:tcPr>
            <w:tcW w:w="0" w:type="auto"/>
            <w:hideMark/>
          </w:tcPr>
          <w:p w14:paraId="421F341C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addressID</w:t>
            </w:r>
            <w:proofErr w:type="spellEnd"/>
          </w:p>
        </w:tc>
        <w:tc>
          <w:tcPr>
            <w:tcW w:w="0" w:type="auto"/>
            <w:hideMark/>
          </w:tcPr>
          <w:p w14:paraId="421EF70E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38F8A89B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 xml:space="preserve">FOREIGN KEY (references </w:t>
            </w:r>
            <w:proofErr w:type="spellStart"/>
            <w:r w:rsidRPr="00EE588F">
              <w:t>Address.addressID</w:t>
            </w:r>
            <w:proofErr w:type="spellEnd"/>
            <w:r w:rsidRPr="00EE588F">
              <w:t>)</w:t>
            </w:r>
          </w:p>
        </w:tc>
      </w:tr>
      <w:tr w:rsidR="00651C44" w:rsidRPr="00EE588F" w14:paraId="0B0B56EF" w14:textId="77777777" w:rsidTr="003F768D">
        <w:tc>
          <w:tcPr>
            <w:tcW w:w="0" w:type="auto"/>
            <w:hideMark/>
          </w:tcPr>
          <w:p w14:paraId="78C8B6B7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47168AD5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TIMESTAMP</w:t>
            </w:r>
          </w:p>
        </w:tc>
        <w:tc>
          <w:tcPr>
            <w:tcW w:w="0" w:type="auto"/>
            <w:hideMark/>
          </w:tcPr>
          <w:p w14:paraId="46D8ED10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DEFAULT CURRENT_TIMESTAMP</w:t>
            </w:r>
          </w:p>
        </w:tc>
      </w:tr>
    </w:tbl>
    <w:p w14:paraId="4D12B350" w14:textId="77777777" w:rsidR="00651C44" w:rsidRPr="00EE588F" w:rsidRDefault="00651C44" w:rsidP="00651C44">
      <w:r>
        <w:pict w14:anchorId="7D83B844">
          <v:rect id="_x0000_i1085" style="width:0;height:1.5pt" o:hralign="center" o:hrstd="t" o:hr="t" fillcolor="#a0a0a0" stroked="f"/>
        </w:pict>
      </w:r>
    </w:p>
    <w:p w14:paraId="6175EF82" w14:textId="77777777" w:rsidR="00651C44" w:rsidRPr="00EE588F" w:rsidRDefault="00651C44" w:rsidP="00651C44">
      <w:pPr>
        <w:rPr>
          <w:b/>
          <w:bCs/>
        </w:rPr>
      </w:pPr>
      <w:r w:rsidRPr="00EE588F">
        <w:rPr>
          <w:b/>
          <w:bCs/>
        </w:rPr>
        <w:t>Product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8"/>
        <w:gridCol w:w="1655"/>
        <w:gridCol w:w="4712"/>
      </w:tblGrid>
      <w:tr w:rsidR="00651C44" w:rsidRPr="00EE588F" w14:paraId="0BDC1D01" w14:textId="77777777" w:rsidTr="003F768D">
        <w:tc>
          <w:tcPr>
            <w:tcW w:w="0" w:type="auto"/>
            <w:hideMark/>
          </w:tcPr>
          <w:p w14:paraId="04723A34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2D2F868D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1349A8C4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Constraints</w:t>
            </w:r>
          </w:p>
        </w:tc>
      </w:tr>
      <w:tr w:rsidR="00651C44" w:rsidRPr="00EE588F" w14:paraId="27FC2D31" w14:textId="77777777" w:rsidTr="003F768D">
        <w:tc>
          <w:tcPr>
            <w:tcW w:w="0" w:type="auto"/>
            <w:hideMark/>
          </w:tcPr>
          <w:p w14:paraId="165172E0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productID</w:t>
            </w:r>
            <w:proofErr w:type="spellEnd"/>
          </w:p>
        </w:tc>
        <w:tc>
          <w:tcPr>
            <w:tcW w:w="0" w:type="auto"/>
            <w:hideMark/>
          </w:tcPr>
          <w:p w14:paraId="4DB0C81A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11F9674A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PRIMARY KEY, AUTO_INCREMENT</w:t>
            </w:r>
          </w:p>
        </w:tc>
      </w:tr>
      <w:tr w:rsidR="00651C44" w:rsidRPr="00EE588F" w14:paraId="65B82F96" w14:textId="77777777" w:rsidTr="003F768D">
        <w:tc>
          <w:tcPr>
            <w:tcW w:w="0" w:type="auto"/>
            <w:hideMark/>
          </w:tcPr>
          <w:p w14:paraId="105E8A32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name</w:t>
            </w:r>
          </w:p>
        </w:tc>
        <w:tc>
          <w:tcPr>
            <w:tcW w:w="0" w:type="auto"/>
            <w:hideMark/>
          </w:tcPr>
          <w:p w14:paraId="15E84807" w14:textId="77777777" w:rsidR="00651C44" w:rsidRPr="00EE588F" w:rsidRDefault="00651C44" w:rsidP="003F768D">
            <w:pPr>
              <w:spacing w:after="160" w:line="259" w:lineRule="auto"/>
            </w:pPr>
            <w:proofErr w:type="gramStart"/>
            <w:r w:rsidRPr="00EE588F">
              <w:t>VARCHAR(</w:t>
            </w:r>
            <w:proofErr w:type="gramEnd"/>
            <w:r w:rsidRPr="00EE588F">
              <w:t>255)</w:t>
            </w:r>
          </w:p>
        </w:tc>
        <w:tc>
          <w:tcPr>
            <w:tcW w:w="0" w:type="auto"/>
            <w:hideMark/>
          </w:tcPr>
          <w:p w14:paraId="0B20004D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NOT NULL</w:t>
            </w:r>
          </w:p>
        </w:tc>
      </w:tr>
      <w:tr w:rsidR="00651C44" w:rsidRPr="00EE588F" w14:paraId="321C1B52" w14:textId="77777777" w:rsidTr="003F768D">
        <w:tc>
          <w:tcPr>
            <w:tcW w:w="0" w:type="auto"/>
            <w:hideMark/>
          </w:tcPr>
          <w:p w14:paraId="66066E5F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description</w:t>
            </w:r>
          </w:p>
        </w:tc>
        <w:tc>
          <w:tcPr>
            <w:tcW w:w="0" w:type="auto"/>
            <w:hideMark/>
          </w:tcPr>
          <w:p w14:paraId="1FC52D65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TEXT</w:t>
            </w:r>
          </w:p>
        </w:tc>
        <w:tc>
          <w:tcPr>
            <w:tcW w:w="0" w:type="auto"/>
            <w:hideMark/>
          </w:tcPr>
          <w:p w14:paraId="6A6B5155" w14:textId="77777777" w:rsidR="00651C44" w:rsidRPr="00EE588F" w:rsidRDefault="00651C44" w:rsidP="003F768D">
            <w:pPr>
              <w:spacing w:after="160" w:line="259" w:lineRule="auto"/>
            </w:pPr>
          </w:p>
        </w:tc>
      </w:tr>
      <w:tr w:rsidR="00651C44" w:rsidRPr="00EE588F" w14:paraId="099B613B" w14:textId="77777777" w:rsidTr="003F768D">
        <w:tc>
          <w:tcPr>
            <w:tcW w:w="0" w:type="auto"/>
            <w:hideMark/>
          </w:tcPr>
          <w:p w14:paraId="7B50F2C6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price</w:t>
            </w:r>
          </w:p>
        </w:tc>
        <w:tc>
          <w:tcPr>
            <w:tcW w:w="0" w:type="auto"/>
            <w:hideMark/>
          </w:tcPr>
          <w:p w14:paraId="6B7E9BE6" w14:textId="77777777" w:rsidR="00651C44" w:rsidRPr="00EE588F" w:rsidRDefault="00651C44" w:rsidP="003F768D">
            <w:pPr>
              <w:spacing w:after="160" w:line="259" w:lineRule="auto"/>
            </w:pPr>
            <w:proofErr w:type="gramStart"/>
            <w:r w:rsidRPr="00EE588F">
              <w:t>DECIMAL(</w:t>
            </w:r>
            <w:proofErr w:type="gramEnd"/>
            <w:r w:rsidRPr="00EE588F">
              <w:t>10,2)</w:t>
            </w:r>
          </w:p>
        </w:tc>
        <w:tc>
          <w:tcPr>
            <w:tcW w:w="0" w:type="auto"/>
            <w:hideMark/>
          </w:tcPr>
          <w:p w14:paraId="732FBE10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NOT NULL</w:t>
            </w:r>
          </w:p>
        </w:tc>
      </w:tr>
      <w:tr w:rsidR="00651C44" w:rsidRPr="00EE588F" w14:paraId="2C004508" w14:textId="77777777" w:rsidTr="003F768D">
        <w:tc>
          <w:tcPr>
            <w:tcW w:w="0" w:type="auto"/>
            <w:hideMark/>
          </w:tcPr>
          <w:p w14:paraId="28EDB9D3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quantityAvailable</w:t>
            </w:r>
            <w:proofErr w:type="spellEnd"/>
          </w:p>
        </w:tc>
        <w:tc>
          <w:tcPr>
            <w:tcW w:w="0" w:type="auto"/>
            <w:hideMark/>
          </w:tcPr>
          <w:p w14:paraId="42FE9FA1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3D3EC45F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NOT NULL</w:t>
            </w:r>
          </w:p>
        </w:tc>
      </w:tr>
      <w:tr w:rsidR="00651C44" w:rsidRPr="00EE588F" w14:paraId="3C1F7CFA" w14:textId="77777777" w:rsidTr="003F768D">
        <w:tc>
          <w:tcPr>
            <w:tcW w:w="0" w:type="auto"/>
            <w:hideMark/>
          </w:tcPr>
          <w:p w14:paraId="2165198D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categoryID</w:t>
            </w:r>
            <w:proofErr w:type="spellEnd"/>
          </w:p>
        </w:tc>
        <w:tc>
          <w:tcPr>
            <w:tcW w:w="0" w:type="auto"/>
            <w:hideMark/>
          </w:tcPr>
          <w:p w14:paraId="3E92014D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0248C0F7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 xml:space="preserve">FOREIGN KEY (references </w:t>
            </w:r>
            <w:proofErr w:type="spellStart"/>
            <w:r w:rsidRPr="00EE588F">
              <w:t>Category.categoryID</w:t>
            </w:r>
            <w:proofErr w:type="spellEnd"/>
            <w:r w:rsidRPr="00EE588F">
              <w:t>)</w:t>
            </w:r>
          </w:p>
        </w:tc>
      </w:tr>
      <w:tr w:rsidR="00651C44" w:rsidRPr="00EE588F" w14:paraId="14ECB7D1" w14:textId="77777777" w:rsidTr="003F768D">
        <w:tc>
          <w:tcPr>
            <w:tcW w:w="0" w:type="auto"/>
            <w:hideMark/>
          </w:tcPr>
          <w:p w14:paraId="1F0A53F9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vendorID</w:t>
            </w:r>
            <w:proofErr w:type="spellEnd"/>
          </w:p>
        </w:tc>
        <w:tc>
          <w:tcPr>
            <w:tcW w:w="0" w:type="auto"/>
            <w:hideMark/>
          </w:tcPr>
          <w:p w14:paraId="6A443712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56018F8B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 xml:space="preserve">FOREIGN KEY (references </w:t>
            </w:r>
            <w:proofErr w:type="spellStart"/>
            <w:r w:rsidRPr="00EE588F">
              <w:t>Vendor.vendorID</w:t>
            </w:r>
            <w:proofErr w:type="spellEnd"/>
            <w:r w:rsidRPr="00EE588F">
              <w:t>)</w:t>
            </w:r>
          </w:p>
        </w:tc>
      </w:tr>
      <w:tr w:rsidR="00651C44" w:rsidRPr="00EE588F" w14:paraId="14AA029C" w14:textId="77777777" w:rsidTr="003F768D">
        <w:tc>
          <w:tcPr>
            <w:tcW w:w="0" w:type="auto"/>
            <w:hideMark/>
          </w:tcPr>
          <w:p w14:paraId="58548B1D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discountID</w:t>
            </w:r>
            <w:proofErr w:type="spellEnd"/>
          </w:p>
        </w:tc>
        <w:tc>
          <w:tcPr>
            <w:tcW w:w="0" w:type="auto"/>
            <w:hideMark/>
          </w:tcPr>
          <w:p w14:paraId="3E69CE99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7C278F1B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 xml:space="preserve">FOREIGN KEY (references </w:t>
            </w:r>
            <w:proofErr w:type="spellStart"/>
            <w:r w:rsidRPr="00EE588F">
              <w:t>Discount.discountID</w:t>
            </w:r>
            <w:proofErr w:type="spellEnd"/>
            <w:r w:rsidRPr="00EE588F">
              <w:t>)</w:t>
            </w:r>
          </w:p>
        </w:tc>
      </w:tr>
      <w:tr w:rsidR="00651C44" w:rsidRPr="00EE588F" w14:paraId="500C6710" w14:textId="77777777" w:rsidTr="003F768D">
        <w:tc>
          <w:tcPr>
            <w:tcW w:w="0" w:type="auto"/>
            <w:hideMark/>
          </w:tcPr>
          <w:p w14:paraId="5932E1A1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1006B7DB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TIMESTAMP</w:t>
            </w:r>
          </w:p>
        </w:tc>
        <w:tc>
          <w:tcPr>
            <w:tcW w:w="0" w:type="auto"/>
            <w:hideMark/>
          </w:tcPr>
          <w:p w14:paraId="6CC80248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DEFAULT CURRENT_TIMESTAMP</w:t>
            </w:r>
          </w:p>
        </w:tc>
      </w:tr>
    </w:tbl>
    <w:p w14:paraId="06DAA1AA" w14:textId="77777777" w:rsidR="00651C44" w:rsidRPr="00EE588F" w:rsidRDefault="00651C44" w:rsidP="00651C44">
      <w:r>
        <w:pict w14:anchorId="4140F905">
          <v:rect id="_x0000_i1086" style="width:0;height:1.5pt" o:hralign="center" o:hrstd="t" o:hr="t" fillcolor="#a0a0a0" stroked="f"/>
        </w:pict>
      </w:r>
    </w:p>
    <w:p w14:paraId="0C78A9DD" w14:textId="77777777" w:rsidR="00651C44" w:rsidRPr="00EE588F" w:rsidRDefault="00651C44" w:rsidP="00651C44">
      <w:pPr>
        <w:rPr>
          <w:b/>
          <w:bCs/>
        </w:rPr>
      </w:pPr>
      <w:r w:rsidRPr="00EE588F">
        <w:rPr>
          <w:b/>
          <w:bCs/>
        </w:rPr>
        <w:t>Customer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7"/>
        <w:gridCol w:w="1650"/>
        <w:gridCol w:w="4555"/>
      </w:tblGrid>
      <w:tr w:rsidR="00651C44" w:rsidRPr="00EE588F" w14:paraId="3FB138D6" w14:textId="77777777" w:rsidTr="003F768D">
        <w:tc>
          <w:tcPr>
            <w:tcW w:w="0" w:type="auto"/>
            <w:hideMark/>
          </w:tcPr>
          <w:p w14:paraId="0C19321E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3DA47088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687DDDC2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Constraints</w:t>
            </w:r>
          </w:p>
        </w:tc>
      </w:tr>
      <w:tr w:rsidR="00651C44" w:rsidRPr="00EE588F" w14:paraId="0E9BF72C" w14:textId="77777777" w:rsidTr="003F768D">
        <w:tc>
          <w:tcPr>
            <w:tcW w:w="0" w:type="auto"/>
            <w:hideMark/>
          </w:tcPr>
          <w:p w14:paraId="0CDE5006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customerID</w:t>
            </w:r>
            <w:proofErr w:type="spellEnd"/>
          </w:p>
        </w:tc>
        <w:tc>
          <w:tcPr>
            <w:tcW w:w="0" w:type="auto"/>
            <w:hideMark/>
          </w:tcPr>
          <w:p w14:paraId="47B0A755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5F1047B6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PRIMARY KEY, AUTO_INCREMENT</w:t>
            </w:r>
          </w:p>
        </w:tc>
      </w:tr>
      <w:tr w:rsidR="00651C44" w:rsidRPr="00EE588F" w14:paraId="52B0D4DD" w14:textId="77777777" w:rsidTr="003F768D">
        <w:tc>
          <w:tcPr>
            <w:tcW w:w="0" w:type="auto"/>
            <w:hideMark/>
          </w:tcPr>
          <w:p w14:paraId="10661599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name</w:t>
            </w:r>
          </w:p>
        </w:tc>
        <w:tc>
          <w:tcPr>
            <w:tcW w:w="0" w:type="auto"/>
            <w:hideMark/>
          </w:tcPr>
          <w:p w14:paraId="3757546B" w14:textId="77777777" w:rsidR="00651C44" w:rsidRPr="00EE588F" w:rsidRDefault="00651C44" w:rsidP="003F768D">
            <w:pPr>
              <w:spacing w:after="160" w:line="259" w:lineRule="auto"/>
            </w:pPr>
            <w:proofErr w:type="gramStart"/>
            <w:r w:rsidRPr="00EE588F">
              <w:t>VARCHAR(</w:t>
            </w:r>
            <w:proofErr w:type="gramEnd"/>
            <w:r w:rsidRPr="00EE588F">
              <w:t>255)</w:t>
            </w:r>
          </w:p>
        </w:tc>
        <w:tc>
          <w:tcPr>
            <w:tcW w:w="0" w:type="auto"/>
            <w:hideMark/>
          </w:tcPr>
          <w:p w14:paraId="2C4E4B70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NOT NULL</w:t>
            </w:r>
          </w:p>
        </w:tc>
      </w:tr>
      <w:tr w:rsidR="00651C44" w:rsidRPr="00EE588F" w14:paraId="09AB91A2" w14:textId="77777777" w:rsidTr="003F768D">
        <w:tc>
          <w:tcPr>
            <w:tcW w:w="0" w:type="auto"/>
            <w:hideMark/>
          </w:tcPr>
          <w:p w14:paraId="64E2FF92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email</w:t>
            </w:r>
          </w:p>
        </w:tc>
        <w:tc>
          <w:tcPr>
            <w:tcW w:w="0" w:type="auto"/>
            <w:hideMark/>
          </w:tcPr>
          <w:p w14:paraId="73736358" w14:textId="77777777" w:rsidR="00651C44" w:rsidRPr="00EE588F" w:rsidRDefault="00651C44" w:rsidP="003F768D">
            <w:pPr>
              <w:spacing w:after="160" w:line="259" w:lineRule="auto"/>
            </w:pPr>
            <w:proofErr w:type="gramStart"/>
            <w:r w:rsidRPr="00EE588F">
              <w:t>VARCHAR(</w:t>
            </w:r>
            <w:proofErr w:type="gramEnd"/>
            <w:r w:rsidRPr="00EE588F">
              <w:t>255)</w:t>
            </w:r>
          </w:p>
        </w:tc>
        <w:tc>
          <w:tcPr>
            <w:tcW w:w="0" w:type="auto"/>
            <w:hideMark/>
          </w:tcPr>
          <w:p w14:paraId="2CB728F9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UNIQUE, NOT NULL</w:t>
            </w:r>
          </w:p>
        </w:tc>
      </w:tr>
      <w:tr w:rsidR="00651C44" w:rsidRPr="00EE588F" w14:paraId="5FCEA5DC" w14:textId="77777777" w:rsidTr="003F768D">
        <w:tc>
          <w:tcPr>
            <w:tcW w:w="0" w:type="auto"/>
            <w:hideMark/>
          </w:tcPr>
          <w:p w14:paraId="15FE97AC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contactNumber</w:t>
            </w:r>
            <w:proofErr w:type="spellEnd"/>
          </w:p>
        </w:tc>
        <w:tc>
          <w:tcPr>
            <w:tcW w:w="0" w:type="auto"/>
            <w:hideMark/>
          </w:tcPr>
          <w:p w14:paraId="630D4E37" w14:textId="77777777" w:rsidR="00651C44" w:rsidRPr="00EE588F" w:rsidRDefault="00651C44" w:rsidP="003F768D">
            <w:pPr>
              <w:spacing w:after="160" w:line="259" w:lineRule="auto"/>
            </w:pPr>
            <w:proofErr w:type="gramStart"/>
            <w:r w:rsidRPr="00EE588F">
              <w:t>VARCHAR(</w:t>
            </w:r>
            <w:proofErr w:type="gramEnd"/>
            <w:r w:rsidRPr="00EE588F">
              <w:t>20)</w:t>
            </w:r>
          </w:p>
        </w:tc>
        <w:tc>
          <w:tcPr>
            <w:tcW w:w="0" w:type="auto"/>
            <w:hideMark/>
          </w:tcPr>
          <w:p w14:paraId="107E7EAE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NOT NULL</w:t>
            </w:r>
          </w:p>
        </w:tc>
      </w:tr>
      <w:tr w:rsidR="00651C44" w:rsidRPr="00EE588F" w14:paraId="13AAA65F" w14:textId="77777777" w:rsidTr="003F768D">
        <w:tc>
          <w:tcPr>
            <w:tcW w:w="0" w:type="auto"/>
            <w:hideMark/>
          </w:tcPr>
          <w:p w14:paraId="15BDE229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addressID</w:t>
            </w:r>
            <w:proofErr w:type="spellEnd"/>
          </w:p>
        </w:tc>
        <w:tc>
          <w:tcPr>
            <w:tcW w:w="0" w:type="auto"/>
            <w:hideMark/>
          </w:tcPr>
          <w:p w14:paraId="3099EE53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1C58BF2B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 xml:space="preserve">FOREIGN KEY (references </w:t>
            </w:r>
            <w:proofErr w:type="spellStart"/>
            <w:r w:rsidRPr="00EE588F">
              <w:t>Address.addressID</w:t>
            </w:r>
            <w:proofErr w:type="spellEnd"/>
            <w:r w:rsidRPr="00EE588F">
              <w:t>)</w:t>
            </w:r>
          </w:p>
        </w:tc>
      </w:tr>
      <w:tr w:rsidR="00651C44" w:rsidRPr="00EE588F" w14:paraId="28C35B2F" w14:textId="77777777" w:rsidTr="003F768D">
        <w:tc>
          <w:tcPr>
            <w:tcW w:w="0" w:type="auto"/>
            <w:hideMark/>
          </w:tcPr>
          <w:p w14:paraId="14BD4482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3BF9F955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TIMESTAMP</w:t>
            </w:r>
          </w:p>
        </w:tc>
        <w:tc>
          <w:tcPr>
            <w:tcW w:w="0" w:type="auto"/>
            <w:hideMark/>
          </w:tcPr>
          <w:p w14:paraId="7FDEFE01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DEFAULT CURRENT_TIMESTAMP</w:t>
            </w:r>
          </w:p>
        </w:tc>
      </w:tr>
    </w:tbl>
    <w:p w14:paraId="698DE66D" w14:textId="77777777" w:rsidR="00651C44" w:rsidRPr="00EE588F" w:rsidRDefault="00651C44" w:rsidP="00651C44">
      <w:r>
        <w:pict w14:anchorId="749E1971">
          <v:rect id="_x0000_i1087" style="width:0;height:1.5pt" o:hralign="center" o:hrstd="t" o:hr="t" fillcolor="#a0a0a0" stroked="f"/>
        </w:pict>
      </w:r>
    </w:p>
    <w:p w14:paraId="03CDC0F6" w14:textId="77777777" w:rsidR="00651C44" w:rsidRPr="00EE588F" w:rsidRDefault="00651C44" w:rsidP="00651C44">
      <w:pPr>
        <w:rPr>
          <w:b/>
          <w:bCs/>
        </w:rPr>
      </w:pPr>
      <w:r w:rsidRPr="00EE588F">
        <w:rPr>
          <w:b/>
          <w:bCs/>
        </w:rPr>
        <w:t>Order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1532"/>
        <w:gridCol w:w="5005"/>
      </w:tblGrid>
      <w:tr w:rsidR="00651C44" w:rsidRPr="00EE588F" w14:paraId="200B918E" w14:textId="77777777" w:rsidTr="003F768D">
        <w:tc>
          <w:tcPr>
            <w:tcW w:w="0" w:type="auto"/>
            <w:hideMark/>
          </w:tcPr>
          <w:p w14:paraId="07705D49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hideMark/>
          </w:tcPr>
          <w:p w14:paraId="7CB76AAB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23842852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Constraints</w:t>
            </w:r>
          </w:p>
        </w:tc>
      </w:tr>
      <w:tr w:rsidR="00651C44" w:rsidRPr="00EE588F" w14:paraId="55E74F99" w14:textId="77777777" w:rsidTr="003F768D">
        <w:tc>
          <w:tcPr>
            <w:tcW w:w="0" w:type="auto"/>
            <w:hideMark/>
          </w:tcPr>
          <w:p w14:paraId="76DBBE2A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orderID</w:t>
            </w:r>
            <w:proofErr w:type="spellEnd"/>
          </w:p>
        </w:tc>
        <w:tc>
          <w:tcPr>
            <w:tcW w:w="0" w:type="auto"/>
            <w:hideMark/>
          </w:tcPr>
          <w:p w14:paraId="671B3955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1A735742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PRIMARY KEY, AUTO_INCREMENT</w:t>
            </w:r>
          </w:p>
        </w:tc>
      </w:tr>
      <w:tr w:rsidR="00651C44" w:rsidRPr="00EE588F" w14:paraId="42486E04" w14:textId="77777777" w:rsidTr="003F768D">
        <w:tc>
          <w:tcPr>
            <w:tcW w:w="0" w:type="auto"/>
            <w:hideMark/>
          </w:tcPr>
          <w:p w14:paraId="25E58B82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customerID</w:t>
            </w:r>
            <w:proofErr w:type="spellEnd"/>
          </w:p>
        </w:tc>
        <w:tc>
          <w:tcPr>
            <w:tcW w:w="0" w:type="auto"/>
            <w:hideMark/>
          </w:tcPr>
          <w:p w14:paraId="7225B56B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2BADB6BE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 xml:space="preserve">FOREIGN KEY (references </w:t>
            </w:r>
            <w:proofErr w:type="spellStart"/>
            <w:r w:rsidRPr="00EE588F">
              <w:t>Customer.customerID</w:t>
            </w:r>
            <w:proofErr w:type="spellEnd"/>
            <w:r w:rsidRPr="00EE588F">
              <w:t>)</w:t>
            </w:r>
          </w:p>
        </w:tc>
      </w:tr>
      <w:tr w:rsidR="00651C44" w:rsidRPr="00EE588F" w14:paraId="292445F9" w14:textId="77777777" w:rsidTr="003F768D">
        <w:tc>
          <w:tcPr>
            <w:tcW w:w="0" w:type="auto"/>
            <w:hideMark/>
          </w:tcPr>
          <w:p w14:paraId="6FB164DE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vendorID</w:t>
            </w:r>
            <w:proofErr w:type="spellEnd"/>
          </w:p>
        </w:tc>
        <w:tc>
          <w:tcPr>
            <w:tcW w:w="0" w:type="auto"/>
            <w:hideMark/>
          </w:tcPr>
          <w:p w14:paraId="03779B8D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1E97304A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 xml:space="preserve">FOREIGN KEY (references </w:t>
            </w:r>
            <w:proofErr w:type="spellStart"/>
            <w:r w:rsidRPr="00EE588F">
              <w:t>Vendor.vendorID</w:t>
            </w:r>
            <w:proofErr w:type="spellEnd"/>
            <w:r w:rsidRPr="00EE588F">
              <w:t>)</w:t>
            </w:r>
          </w:p>
        </w:tc>
      </w:tr>
      <w:tr w:rsidR="00651C44" w:rsidRPr="00EE588F" w14:paraId="67455E13" w14:textId="77777777" w:rsidTr="003F768D">
        <w:tc>
          <w:tcPr>
            <w:tcW w:w="0" w:type="auto"/>
            <w:hideMark/>
          </w:tcPr>
          <w:p w14:paraId="6F9D390C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productID</w:t>
            </w:r>
            <w:proofErr w:type="spellEnd"/>
          </w:p>
        </w:tc>
        <w:tc>
          <w:tcPr>
            <w:tcW w:w="0" w:type="auto"/>
            <w:hideMark/>
          </w:tcPr>
          <w:p w14:paraId="7DA26828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5A82CED3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 xml:space="preserve">FOREIGN KEY (references </w:t>
            </w:r>
            <w:proofErr w:type="spellStart"/>
            <w:r w:rsidRPr="00EE588F">
              <w:t>Product.productID</w:t>
            </w:r>
            <w:proofErr w:type="spellEnd"/>
            <w:r w:rsidRPr="00EE588F">
              <w:t>)</w:t>
            </w:r>
          </w:p>
        </w:tc>
      </w:tr>
      <w:tr w:rsidR="00651C44" w:rsidRPr="00EE588F" w14:paraId="13EFF231" w14:textId="77777777" w:rsidTr="003F768D">
        <w:tc>
          <w:tcPr>
            <w:tcW w:w="0" w:type="auto"/>
            <w:hideMark/>
          </w:tcPr>
          <w:p w14:paraId="6B36EE8B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orderDate</w:t>
            </w:r>
            <w:proofErr w:type="spellEnd"/>
          </w:p>
        </w:tc>
        <w:tc>
          <w:tcPr>
            <w:tcW w:w="0" w:type="auto"/>
            <w:hideMark/>
          </w:tcPr>
          <w:p w14:paraId="356A3D10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TIMESTAMP</w:t>
            </w:r>
          </w:p>
        </w:tc>
        <w:tc>
          <w:tcPr>
            <w:tcW w:w="0" w:type="auto"/>
            <w:hideMark/>
          </w:tcPr>
          <w:p w14:paraId="47B55E50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DEFAULT CURRENT_TIMESTAMP</w:t>
            </w:r>
          </w:p>
        </w:tc>
      </w:tr>
      <w:tr w:rsidR="00651C44" w:rsidRPr="00EE588F" w14:paraId="7A902A42" w14:textId="77777777" w:rsidTr="003F768D">
        <w:tc>
          <w:tcPr>
            <w:tcW w:w="0" w:type="auto"/>
            <w:hideMark/>
          </w:tcPr>
          <w:p w14:paraId="772AEE15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status</w:t>
            </w:r>
          </w:p>
        </w:tc>
        <w:tc>
          <w:tcPr>
            <w:tcW w:w="0" w:type="auto"/>
            <w:hideMark/>
          </w:tcPr>
          <w:p w14:paraId="44FC82E1" w14:textId="77777777" w:rsidR="00651C44" w:rsidRPr="00EE588F" w:rsidRDefault="00651C44" w:rsidP="003F768D">
            <w:pPr>
              <w:spacing w:after="160" w:line="259" w:lineRule="auto"/>
            </w:pPr>
            <w:proofErr w:type="gramStart"/>
            <w:r w:rsidRPr="00EE588F">
              <w:t>VARCHAR(</w:t>
            </w:r>
            <w:proofErr w:type="gramEnd"/>
            <w:r w:rsidRPr="00EE588F">
              <w:t>50)</w:t>
            </w:r>
          </w:p>
        </w:tc>
        <w:tc>
          <w:tcPr>
            <w:tcW w:w="0" w:type="auto"/>
            <w:hideMark/>
          </w:tcPr>
          <w:p w14:paraId="2635D745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NOT NULL (Placed, Shipped, Delivered, Cancelled)</w:t>
            </w:r>
          </w:p>
        </w:tc>
      </w:tr>
      <w:tr w:rsidR="00651C44" w:rsidRPr="00EE588F" w14:paraId="3DD94C51" w14:textId="77777777" w:rsidTr="003F768D">
        <w:tc>
          <w:tcPr>
            <w:tcW w:w="0" w:type="auto"/>
            <w:hideMark/>
          </w:tcPr>
          <w:p w14:paraId="07B22F06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shipmentID</w:t>
            </w:r>
            <w:proofErr w:type="spellEnd"/>
          </w:p>
        </w:tc>
        <w:tc>
          <w:tcPr>
            <w:tcW w:w="0" w:type="auto"/>
            <w:hideMark/>
          </w:tcPr>
          <w:p w14:paraId="59C2B532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1DAE2BF6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 xml:space="preserve">FOREIGN KEY (references </w:t>
            </w:r>
            <w:proofErr w:type="spellStart"/>
            <w:r w:rsidRPr="00EE588F">
              <w:t>Shipment.shipmentID</w:t>
            </w:r>
            <w:proofErr w:type="spellEnd"/>
            <w:r w:rsidRPr="00EE588F">
              <w:t>)</w:t>
            </w:r>
          </w:p>
        </w:tc>
      </w:tr>
      <w:tr w:rsidR="00651C44" w:rsidRPr="00EE588F" w14:paraId="7EA3F642" w14:textId="77777777" w:rsidTr="003F768D">
        <w:tc>
          <w:tcPr>
            <w:tcW w:w="0" w:type="auto"/>
            <w:hideMark/>
          </w:tcPr>
          <w:p w14:paraId="545191FF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invoiceID</w:t>
            </w:r>
            <w:proofErr w:type="spellEnd"/>
          </w:p>
        </w:tc>
        <w:tc>
          <w:tcPr>
            <w:tcW w:w="0" w:type="auto"/>
            <w:hideMark/>
          </w:tcPr>
          <w:p w14:paraId="585AC3EB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2D1AF7DF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 xml:space="preserve">FOREIGN KEY (references </w:t>
            </w:r>
            <w:proofErr w:type="spellStart"/>
            <w:r w:rsidRPr="00EE588F">
              <w:t>Invoice.invoiceID</w:t>
            </w:r>
            <w:proofErr w:type="spellEnd"/>
            <w:r w:rsidRPr="00EE588F">
              <w:t>)</w:t>
            </w:r>
          </w:p>
        </w:tc>
      </w:tr>
    </w:tbl>
    <w:p w14:paraId="732B306B" w14:textId="77777777" w:rsidR="00651C44" w:rsidRPr="00EE588F" w:rsidRDefault="00651C44" w:rsidP="00651C44">
      <w:r>
        <w:pict w14:anchorId="70430214">
          <v:rect id="_x0000_i1088" style="width:0;height:1.5pt" o:hralign="center" o:hrstd="t" o:hr="t" fillcolor="#a0a0a0" stroked="f"/>
        </w:pict>
      </w:r>
    </w:p>
    <w:p w14:paraId="5AED6F2E" w14:textId="77777777" w:rsidR="00651C44" w:rsidRPr="00EE588F" w:rsidRDefault="00651C44" w:rsidP="00651C44">
      <w:pPr>
        <w:rPr>
          <w:b/>
          <w:bCs/>
        </w:rPr>
      </w:pPr>
      <w:r w:rsidRPr="00EE588F">
        <w:rPr>
          <w:b/>
          <w:bCs/>
        </w:rPr>
        <w:t>Review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1321"/>
        <w:gridCol w:w="4863"/>
      </w:tblGrid>
      <w:tr w:rsidR="00651C44" w:rsidRPr="00EE588F" w14:paraId="74280FB4" w14:textId="77777777" w:rsidTr="003F768D">
        <w:tc>
          <w:tcPr>
            <w:tcW w:w="0" w:type="auto"/>
            <w:hideMark/>
          </w:tcPr>
          <w:p w14:paraId="61CF30B8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648CEA18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0CFD801A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Constraints</w:t>
            </w:r>
          </w:p>
        </w:tc>
      </w:tr>
      <w:tr w:rsidR="00651C44" w:rsidRPr="00EE588F" w14:paraId="09968AE1" w14:textId="77777777" w:rsidTr="003F768D">
        <w:tc>
          <w:tcPr>
            <w:tcW w:w="0" w:type="auto"/>
            <w:hideMark/>
          </w:tcPr>
          <w:p w14:paraId="3FEF5750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reviewID</w:t>
            </w:r>
            <w:proofErr w:type="spellEnd"/>
          </w:p>
        </w:tc>
        <w:tc>
          <w:tcPr>
            <w:tcW w:w="0" w:type="auto"/>
            <w:hideMark/>
          </w:tcPr>
          <w:p w14:paraId="5BF579B1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734A6F23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PRIMARY KEY, AUTO_INCREMENT</w:t>
            </w:r>
          </w:p>
        </w:tc>
      </w:tr>
      <w:tr w:rsidR="00651C44" w:rsidRPr="00EE588F" w14:paraId="58143825" w14:textId="77777777" w:rsidTr="003F768D">
        <w:tc>
          <w:tcPr>
            <w:tcW w:w="0" w:type="auto"/>
            <w:hideMark/>
          </w:tcPr>
          <w:p w14:paraId="6F5A8246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productID</w:t>
            </w:r>
            <w:proofErr w:type="spellEnd"/>
          </w:p>
        </w:tc>
        <w:tc>
          <w:tcPr>
            <w:tcW w:w="0" w:type="auto"/>
            <w:hideMark/>
          </w:tcPr>
          <w:p w14:paraId="7E449B88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290FA406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 xml:space="preserve">FOREIGN KEY (references </w:t>
            </w:r>
            <w:proofErr w:type="spellStart"/>
            <w:r w:rsidRPr="00EE588F">
              <w:t>Product.productID</w:t>
            </w:r>
            <w:proofErr w:type="spellEnd"/>
            <w:r w:rsidRPr="00EE588F">
              <w:t>)</w:t>
            </w:r>
          </w:p>
        </w:tc>
      </w:tr>
      <w:tr w:rsidR="00651C44" w:rsidRPr="00EE588F" w14:paraId="1021F484" w14:textId="77777777" w:rsidTr="003F768D">
        <w:tc>
          <w:tcPr>
            <w:tcW w:w="0" w:type="auto"/>
            <w:hideMark/>
          </w:tcPr>
          <w:p w14:paraId="1ABAC59A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customerID</w:t>
            </w:r>
            <w:proofErr w:type="spellEnd"/>
          </w:p>
        </w:tc>
        <w:tc>
          <w:tcPr>
            <w:tcW w:w="0" w:type="auto"/>
            <w:hideMark/>
          </w:tcPr>
          <w:p w14:paraId="0A3B567A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21713C45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 xml:space="preserve">FOREIGN KEY (references </w:t>
            </w:r>
            <w:proofErr w:type="spellStart"/>
            <w:r w:rsidRPr="00EE588F">
              <w:t>Customer.customerID</w:t>
            </w:r>
            <w:proofErr w:type="spellEnd"/>
            <w:r w:rsidRPr="00EE588F">
              <w:t>)</w:t>
            </w:r>
          </w:p>
        </w:tc>
      </w:tr>
      <w:tr w:rsidR="00651C44" w:rsidRPr="00EE588F" w14:paraId="6376FDC7" w14:textId="77777777" w:rsidTr="003F768D">
        <w:tc>
          <w:tcPr>
            <w:tcW w:w="0" w:type="auto"/>
            <w:hideMark/>
          </w:tcPr>
          <w:p w14:paraId="01AE3071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rating</w:t>
            </w:r>
          </w:p>
        </w:tc>
        <w:tc>
          <w:tcPr>
            <w:tcW w:w="0" w:type="auto"/>
            <w:hideMark/>
          </w:tcPr>
          <w:p w14:paraId="12851347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1641556D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CHECK (rating BETWEEN 1 AND 5)</w:t>
            </w:r>
          </w:p>
        </w:tc>
      </w:tr>
      <w:tr w:rsidR="00651C44" w:rsidRPr="00EE588F" w14:paraId="0FB44F42" w14:textId="77777777" w:rsidTr="003F768D">
        <w:tc>
          <w:tcPr>
            <w:tcW w:w="0" w:type="auto"/>
            <w:hideMark/>
          </w:tcPr>
          <w:p w14:paraId="66F2AA8F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comment</w:t>
            </w:r>
          </w:p>
        </w:tc>
        <w:tc>
          <w:tcPr>
            <w:tcW w:w="0" w:type="auto"/>
            <w:hideMark/>
          </w:tcPr>
          <w:p w14:paraId="0686260A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TEXT</w:t>
            </w:r>
          </w:p>
        </w:tc>
        <w:tc>
          <w:tcPr>
            <w:tcW w:w="0" w:type="auto"/>
            <w:hideMark/>
          </w:tcPr>
          <w:p w14:paraId="636E0B4C" w14:textId="77777777" w:rsidR="00651C44" w:rsidRPr="00EE588F" w:rsidRDefault="00651C44" w:rsidP="003F768D">
            <w:pPr>
              <w:spacing w:after="160" w:line="259" w:lineRule="auto"/>
            </w:pPr>
          </w:p>
        </w:tc>
      </w:tr>
      <w:tr w:rsidR="00651C44" w:rsidRPr="00EE588F" w14:paraId="065F1735" w14:textId="77777777" w:rsidTr="003F768D">
        <w:tc>
          <w:tcPr>
            <w:tcW w:w="0" w:type="auto"/>
            <w:hideMark/>
          </w:tcPr>
          <w:p w14:paraId="135158FE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reviewDate</w:t>
            </w:r>
            <w:proofErr w:type="spellEnd"/>
          </w:p>
        </w:tc>
        <w:tc>
          <w:tcPr>
            <w:tcW w:w="0" w:type="auto"/>
            <w:hideMark/>
          </w:tcPr>
          <w:p w14:paraId="32CFBCB9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TIMESTAMP</w:t>
            </w:r>
          </w:p>
        </w:tc>
        <w:tc>
          <w:tcPr>
            <w:tcW w:w="0" w:type="auto"/>
            <w:hideMark/>
          </w:tcPr>
          <w:p w14:paraId="6687E4BD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DEFAULT CURRENT_TIMESTAMP</w:t>
            </w:r>
          </w:p>
        </w:tc>
      </w:tr>
    </w:tbl>
    <w:p w14:paraId="0909F8FD" w14:textId="77777777" w:rsidR="00651C44" w:rsidRPr="00EE588F" w:rsidRDefault="00651C44" w:rsidP="00651C44">
      <w:r>
        <w:pict w14:anchorId="55B3A72F">
          <v:rect id="_x0000_i1089" style="width:0;height:1.5pt" o:hralign="center" o:hrstd="t" o:hr="t" fillcolor="#a0a0a0" stroked="f"/>
        </w:pict>
      </w:r>
    </w:p>
    <w:p w14:paraId="5EA1C63E" w14:textId="77777777" w:rsidR="00651C44" w:rsidRPr="00EE588F" w:rsidRDefault="00651C44" w:rsidP="00651C44">
      <w:pPr>
        <w:rPr>
          <w:b/>
          <w:bCs/>
        </w:rPr>
      </w:pPr>
      <w:r w:rsidRPr="00EE588F">
        <w:rPr>
          <w:b/>
          <w:bCs/>
        </w:rPr>
        <w:t>Payment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8"/>
        <w:gridCol w:w="1655"/>
        <w:gridCol w:w="4710"/>
      </w:tblGrid>
      <w:tr w:rsidR="00651C44" w:rsidRPr="00EE588F" w14:paraId="6B974349" w14:textId="77777777" w:rsidTr="003F768D">
        <w:tc>
          <w:tcPr>
            <w:tcW w:w="0" w:type="auto"/>
            <w:hideMark/>
          </w:tcPr>
          <w:p w14:paraId="7F3F2B89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35762001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0FB69C4F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Constraints</w:t>
            </w:r>
          </w:p>
        </w:tc>
      </w:tr>
      <w:tr w:rsidR="00651C44" w:rsidRPr="00EE588F" w14:paraId="57ED47E6" w14:textId="77777777" w:rsidTr="003F768D">
        <w:tc>
          <w:tcPr>
            <w:tcW w:w="0" w:type="auto"/>
            <w:hideMark/>
          </w:tcPr>
          <w:p w14:paraId="24FD3764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paymentID</w:t>
            </w:r>
            <w:proofErr w:type="spellEnd"/>
          </w:p>
        </w:tc>
        <w:tc>
          <w:tcPr>
            <w:tcW w:w="0" w:type="auto"/>
            <w:hideMark/>
          </w:tcPr>
          <w:p w14:paraId="2142B226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16B925D6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PRIMARY KEY, AUTO_INCREMENT</w:t>
            </w:r>
          </w:p>
        </w:tc>
      </w:tr>
      <w:tr w:rsidR="00651C44" w:rsidRPr="00EE588F" w14:paraId="1914A581" w14:textId="77777777" w:rsidTr="003F768D">
        <w:tc>
          <w:tcPr>
            <w:tcW w:w="0" w:type="auto"/>
            <w:hideMark/>
          </w:tcPr>
          <w:p w14:paraId="44EC357F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orderID</w:t>
            </w:r>
            <w:proofErr w:type="spellEnd"/>
          </w:p>
        </w:tc>
        <w:tc>
          <w:tcPr>
            <w:tcW w:w="0" w:type="auto"/>
            <w:hideMark/>
          </w:tcPr>
          <w:p w14:paraId="34CD150A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3AACFA8C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 xml:space="preserve">FOREIGN KEY (references </w:t>
            </w:r>
            <w:proofErr w:type="spellStart"/>
            <w:r w:rsidRPr="00EE588F">
              <w:t>Order.orderID</w:t>
            </w:r>
            <w:proofErr w:type="spellEnd"/>
            <w:r w:rsidRPr="00EE588F">
              <w:t>)</w:t>
            </w:r>
          </w:p>
        </w:tc>
      </w:tr>
      <w:tr w:rsidR="00651C44" w:rsidRPr="00EE588F" w14:paraId="7714F5ED" w14:textId="77777777" w:rsidTr="003F768D">
        <w:tc>
          <w:tcPr>
            <w:tcW w:w="0" w:type="auto"/>
            <w:hideMark/>
          </w:tcPr>
          <w:p w14:paraId="481DF4C5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amount</w:t>
            </w:r>
          </w:p>
        </w:tc>
        <w:tc>
          <w:tcPr>
            <w:tcW w:w="0" w:type="auto"/>
            <w:hideMark/>
          </w:tcPr>
          <w:p w14:paraId="4043F82B" w14:textId="77777777" w:rsidR="00651C44" w:rsidRPr="00EE588F" w:rsidRDefault="00651C44" w:rsidP="003F768D">
            <w:pPr>
              <w:spacing w:after="160" w:line="259" w:lineRule="auto"/>
            </w:pPr>
            <w:proofErr w:type="gramStart"/>
            <w:r w:rsidRPr="00EE588F">
              <w:t>DECIMAL(</w:t>
            </w:r>
            <w:proofErr w:type="gramEnd"/>
            <w:r w:rsidRPr="00EE588F">
              <w:t>10,2)</w:t>
            </w:r>
          </w:p>
        </w:tc>
        <w:tc>
          <w:tcPr>
            <w:tcW w:w="0" w:type="auto"/>
            <w:hideMark/>
          </w:tcPr>
          <w:p w14:paraId="0A9451DB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NOT NULL</w:t>
            </w:r>
          </w:p>
        </w:tc>
      </w:tr>
      <w:tr w:rsidR="00651C44" w:rsidRPr="00EE588F" w14:paraId="18AAF9F7" w14:textId="77777777" w:rsidTr="003F768D">
        <w:tc>
          <w:tcPr>
            <w:tcW w:w="0" w:type="auto"/>
            <w:hideMark/>
          </w:tcPr>
          <w:p w14:paraId="7A2B8E37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paymentDate</w:t>
            </w:r>
            <w:proofErr w:type="spellEnd"/>
          </w:p>
        </w:tc>
        <w:tc>
          <w:tcPr>
            <w:tcW w:w="0" w:type="auto"/>
            <w:hideMark/>
          </w:tcPr>
          <w:p w14:paraId="73FBBD67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TIMESTAMP</w:t>
            </w:r>
          </w:p>
        </w:tc>
        <w:tc>
          <w:tcPr>
            <w:tcW w:w="0" w:type="auto"/>
            <w:hideMark/>
          </w:tcPr>
          <w:p w14:paraId="1B9E0823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DEFAULT CURRENT_TIMESTAMP</w:t>
            </w:r>
          </w:p>
        </w:tc>
      </w:tr>
      <w:tr w:rsidR="00651C44" w:rsidRPr="00EE588F" w14:paraId="72A1BC06" w14:textId="77777777" w:rsidTr="003F768D">
        <w:tc>
          <w:tcPr>
            <w:tcW w:w="0" w:type="auto"/>
            <w:hideMark/>
          </w:tcPr>
          <w:p w14:paraId="724424A3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paymentMethod</w:t>
            </w:r>
            <w:proofErr w:type="spellEnd"/>
          </w:p>
        </w:tc>
        <w:tc>
          <w:tcPr>
            <w:tcW w:w="0" w:type="auto"/>
            <w:hideMark/>
          </w:tcPr>
          <w:p w14:paraId="3B3E6BFD" w14:textId="77777777" w:rsidR="00651C44" w:rsidRPr="00EE588F" w:rsidRDefault="00651C44" w:rsidP="003F768D">
            <w:pPr>
              <w:spacing w:after="160" w:line="259" w:lineRule="auto"/>
            </w:pPr>
            <w:proofErr w:type="gramStart"/>
            <w:r w:rsidRPr="00EE588F">
              <w:t>VARCHAR(</w:t>
            </w:r>
            <w:proofErr w:type="gramEnd"/>
            <w:r w:rsidRPr="00EE588F">
              <w:t>50)</w:t>
            </w:r>
          </w:p>
        </w:tc>
        <w:tc>
          <w:tcPr>
            <w:tcW w:w="0" w:type="auto"/>
            <w:hideMark/>
          </w:tcPr>
          <w:p w14:paraId="64C19C9A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NOT NULL (</w:t>
            </w:r>
            <w:proofErr w:type="spellStart"/>
            <w:r w:rsidRPr="00EE588F">
              <w:t>CreditCard</w:t>
            </w:r>
            <w:proofErr w:type="spellEnd"/>
            <w:r w:rsidRPr="00EE588F">
              <w:t xml:space="preserve">, </w:t>
            </w:r>
            <w:proofErr w:type="spellStart"/>
            <w:r w:rsidRPr="00EE588F">
              <w:t>DebitCard</w:t>
            </w:r>
            <w:proofErr w:type="spellEnd"/>
            <w:r w:rsidRPr="00EE588F">
              <w:t>, PayPal, etc.)</w:t>
            </w:r>
          </w:p>
        </w:tc>
      </w:tr>
      <w:tr w:rsidR="00651C44" w:rsidRPr="00EE588F" w14:paraId="74299C50" w14:textId="77777777" w:rsidTr="003F768D">
        <w:tc>
          <w:tcPr>
            <w:tcW w:w="0" w:type="auto"/>
            <w:hideMark/>
          </w:tcPr>
          <w:p w14:paraId="41B72A97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paymentStatus</w:t>
            </w:r>
            <w:proofErr w:type="spellEnd"/>
          </w:p>
        </w:tc>
        <w:tc>
          <w:tcPr>
            <w:tcW w:w="0" w:type="auto"/>
            <w:hideMark/>
          </w:tcPr>
          <w:p w14:paraId="2AE9B8CD" w14:textId="77777777" w:rsidR="00651C44" w:rsidRPr="00EE588F" w:rsidRDefault="00651C44" w:rsidP="003F768D">
            <w:pPr>
              <w:spacing w:after="160" w:line="259" w:lineRule="auto"/>
            </w:pPr>
            <w:proofErr w:type="gramStart"/>
            <w:r w:rsidRPr="00EE588F">
              <w:t>VARCHAR(</w:t>
            </w:r>
            <w:proofErr w:type="gramEnd"/>
            <w:r w:rsidRPr="00EE588F">
              <w:t>50)</w:t>
            </w:r>
          </w:p>
        </w:tc>
        <w:tc>
          <w:tcPr>
            <w:tcW w:w="0" w:type="auto"/>
            <w:hideMark/>
          </w:tcPr>
          <w:p w14:paraId="6363510F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NOT NULL (Paid, Refunded, Pending)</w:t>
            </w:r>
          </w:p>
        </w:tc>
      </w:tr>
    </w:tbl>
    <w:p w14:paraId="7B5EB088" w14:textId="77777777" w:rsidR="00651C44" w:rsidRPr="00EE588F" w:rsidRDefault="00651C44" w:rsidP="00651C44">
      <w:r>
        <w:pict w14:anchorId="6821A1E5">
          <v:rect id="_x0000_i1090" style="width:0;height:1.5pt" o:hralign="center" o:hrstd="t" o:hr="t" fillcolor="#a0a0a0" stroked="f"/>
        </w:pict>
      </w:r>
    </w:p>
    <w:p w14:paraId="7AA73AD4" w14:textId="77777777" w:rsidR="00651C44" w:rsidRPr="00EE588F" w:rsidRDefault="00651C44" w:rsidP="00651C44">
      <w:pPr>
        <w:rPr>
          <w:b/>
          <w:bCs/>
        </w:rPr>
      </w:pPr>
      <w:r w:rsidRPr="00EE588F">
        <w:rPr>
          <w:b/>
          <w:bCs/>
        </w:rPr>
        <w:t>Invoice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1655"/>
        <w:gridCol w:w="4863"/>
      </w:tblGrid>
      <w:tr w:rsidR="00651C44" w:rsidRPr="00EE588F" w14:paraId="48D98CD9" w14:textId="77777777" w:rsidTr="003F768D">
        <w:tc>
          <w:tcPr>
            <w:tcW w:w="0" w:type="auto"/>
            <w:hideMark/>
          </w:tcPr>
          <w:p w14:paraId="7C88C6BB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263CED8B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0A71BFD9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Constraints</w:t>
            </w:r>
          </w:p>
        </w:tc>
      </w:tr>
      <w:tr w:rsidR="00651C44" w:rsidRPr="00EE588F" w14:paraId="2196850E" w14:textId="77777777" w:rsidTr="003F768D">
        <w:tc>
          <w:tcPr>
            <w:tcW w:w="0" w:type="auto"/>
            <w:hideMark/>
          </w:tcPr>
          <w:p w14:paraId="5CFD3054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invoiceID</w:t>
            </w:r>
            <w:proofErr w:type="spellEnd"/>
          </w:p>
        </w:tc>
        <w:tc>
          <w:tcPr>
            <w:tcW w:w="0" w:type="auto"/>
            <w:hideMark/>
          </w:tcPr>
          <w:p w14:paraId="7833FC00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7D578501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PRIMARY KEY, AUTO_INCREMENT</w:t>
            </w:r>
          </w:p>
        </w:tc>
      </w:tr>
      <w:tr w:rsidR="00651C44" w:rsidRPr="00EE588F" w14:paraId="154B01B4" w14:textId="77777777" w:rsidTr="003F768D">
        <w:tc>
          <w:tcPr>
            <w:tcW w:w="0" w:type="auto"/>
            <w:hideMark/>
          </w:tcPr>
          <w:p w14:paraId="267B3025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orderID</w:t>
            </w:r>
            <w:proofErr w:type="spellEnd"/>
          </w:p>
        </w:tc>
        <w:tc>
          <w:tcPr>
            <w:tcW w:w="0" w:type="auto"/>
            <w:hideMark/>
          </w:tcPr>
          <w:p w14:paraId="5EF2CEE9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23F8A7D3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 xml:space="preserve">FOREIGN KEY (references </w:t>
            </w:r>
            <w:proofErr w:type="spellStart"/>
            <w:r w:rsidRPr="00EE588F">
              <w:t>Order.orderID</w:t>
            </w:r>
            <w:proofErr w:type="spellEnd"/>
            <w:r w:rsidRPr="00EE588F">
              <w:t>)</w:t>
            </w:r>
          </w:p>
        </w:tc>
      </w:tr>
      <w:tr w:rsidR="00651C44" w:rsidRPr="00EE588F" w14:paraId="0F5E4EE5" w14:textId="77777777" w:rsidTr="003F768D">
        <w:tc>
          <w:tcPr>
            <w:tcW w:w="0" w:type="auto"/>
            <w:hideMark/>
          </w:tcPr>
          <w:p w14:paraId="798D04C5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totalAmount</w:t>
            </w:r>
            <w:proofErr w:type="spellEnd"/>
          </w:p>
        </w:tc>
        <w:tc>
          <w:tcPr>
            <w:tcW w:w="0" w:type="auto"/>
            <w:hideMark/>
          </w:tcPr>
          <w:p w14:paraId="31FCE41E" w14:textId="77777777" w:rsidR="00651C44" w:rsidRPr="00EE588F" w:rsidRDefault="00651C44" w:rsidP="003F768D">
            <w:pPr>
              <w:spacing w:after="160" w:line="259" w:lineRule="auto"/>
            </w:pPr>
            <w:proofErr w:type="gramStart"/>
            <w:r w:rsidRPr="00EE588F">
              <w:t>DECIMAL(</w:t>
            </w:r>
            <w:proofErr w:type="gramEnd"/>
            <w:r w:rsidRPr="00EE588F">
              <w:t>10,2)</w:t>
            </w:r>
          </w:p>
        </w:tc>
        <w:tc>
          <w:tcPr>
            <w:tcW w:w="0" w:type="auto"/>
            <w:hideMark/>
          </w:tcPr>
          <w:p w14:paraId="4DC811C3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NOT NULL</w:t>
            </w:r>
          </w:p>
        </w:tc>
      </w:tr>
      <w:tr w:rsidR="00651C44" w:rsidRPr="00EE588F" w14:paraId="763015A8" w14:textId="77777777" w:rsidTr="003F768D">
        <w:tc>
          <w:tcPr>
            <w:tcW w:w="0" w:type="auto"/>
            <w:hideMark/>
          </w:tcPr>
          <w:p w14:paraId="30054DA2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issueDate</w:t>
            </w:r>
            <w:proofErr w:type="spellEnd"/>
          </w:p>
        </w:tc>
        <w:tc>
          <w:tcPr>
            <w:tcW w:w="0" w:type="auto"/>
            <w:hideMark/>
          </w:tcPr>
          <w:p w14:paraId="567FFA4B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TIMESTAMP</w:t>
            </w:r>
          </w:p>
        </w:tc>
        <w:tc>
          <w:tcPr>
            <w:tcW w:w="0" w:type="auto"/>
            <w:hideMark/>
          </w:tcPr>
          <w:p w14:paraId="06B2032A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DEFAULT CURRENT_TIMESTAMP</w:t>
            </w:r>
          </w:p>
        </w:tc>
      </w:tr>
      <w:tr w:rsidR="00651C44" w:rsidRPr="00EE588F" w14:paraId="137A43B5" w14:textId="77777777" w:rsidTr="003F768D">
        <w:tc>
          <w:tcPr>
            <w:tcW w:w="0" w:type="auto"/>
            <w:hideMark/>
          </w:tcPr>
          <w:p w14:paraId="2DBBBF19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lastRenderedPageBreak/>
              <w:t>paymentID</w:t>
            </w:r>
            <w:proofErr w:type="spellEnd"/>
          </w:p>
        </w:tc>
        <w:tc>
          <w:tcPr>
            <w:tcW w:w="0" w:type="auto"/>
            <w:hideMark/>
          </w:tcPr>
          <w:p w14:paraId="169EFFAC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6CC317F0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 xml:space="preserve">FOREIGN KEY (references </w:t>
            </w:r>
            <w:proofErr w:type="spellStart"/>
            <w:r w:rsidRPr="00EE588F">
              <w:t>Payment.paymentID</w:t>
            </w:r>
            <w:proofErr w:type="spellEnd"/>
            <w:r w:rsidRPr="00EE588F">
              <w:t>)</w:t>
            </w:r>
          </w:p>
        </w:tc>
      </w:tr>
      <w:tr w:rsidR="00651C44" w:rsidRPr="00EE588F" w14:paraId="0CFF3A4C" w14:textId="77777777" w:rsidTr="003F768D">
        <w:tc>
          <w:tcPr>
            <w:tcW w:w="0" w:type="auto"/>
            <w:hideMark/>
          </w:tcPr>
          <w:p w14:paraId="5484316C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customerID</w:t>
            </w:r>
            <w:proofErr w:type="spellEnd"/>
          </w:p>
        </w:tc>
        <w:tc>
          <w:tcPr>
            <w:tcW w:w="0" w:type="auto"/>
            <w:hideMark/>
          </w:tcPr>
          <w:p w14:paraId="6E68DEB0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4833F9B4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 xml:space="preserve">FOREIGN KEY (references </w:t>
            </w:r>
            <w:proofErr w:type="spellStart"/>
            <w:r w:rsidRPr="00EE588F">
              <w:t>Customer.customerID</w:t>
            </w:r>
            <w:proofErr w:type="spellEnd"/>
            <w:r w:rsidRPr="00EE588F">
              <w:t>)</w:t>
            </w:r>
          </w:p>
        </w:tc>
      </w:tr>
    </w:tbl>
    <w:p w14:paraId="366C2929" w14:textId="77777777" w:rsidR="00651C44" w:rsidRPr="00EE588F" w:rsidRDefault="00651C44" w:rsidP="00651C44">
      <w:r>
        <w:pict w14:anchorId="6D4CB6A4">
          <v:rect id="_x0000_i1091" style="width:0;height:1.5pt" o:hralign="center" o:hrstd="t" o:hr="t" fillcolor="#a0a0a0" stroked="f"/>
        </w:pict>
      </w:r>
    </w:p>
    <w:p w14:paraId="6E73E288" w14:textId="77777777" w:rsidR="00651C44" w:rsidRPr="00EE588F" w:rsidRDefault="00651C44" w:rsidP="00651C44">
      <w:pPr>
        <w:rPr>
          <w:b/>
          <w:bCs/>
        </w:rPr>
      </w:pPr>
      <w:r w:rsidRPr="00EE588F">
        <w:rPr>
          <w:b/>
          <w:bCs/>
        </w:rPr>
        <w:t>Shipment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3"/>
        <w:gridCol w:w="1650"/>
        <w:gridCol w:w="4221"/>
      </w:tblGrid>
      <w:tr w:rsidR="00651C44" w:rsidRPr="00EE588F" w14:paraId="55941CEE" w14:textId="77777777" w:rsidTr="003F768D">
        <w:tc>
          <w:tcPr>
            <w:tcW w:w="0" w:type="auto"/>
            <w:hideMark/>
          </w:tcPr>
          <w:p w14:paraId="6EC67709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4ED18962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57904AD8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Constraints</w:t>
            </w:r>
          </w:p>
        </w:tc>
      </w:tr>
      <w:tr w:rsidR="00651C44" w:rsidRPr="00EE588F" w14:paraId="5631041C" w14:textId="77777777" w:rsidTr="003F768D">
        <w:tc>
          <w:tcPr>
            <w:tcW w:w="0" w:type="auto"/>
            <w:hideMark/>
          </w:tcPr>
          <w:p w14:paraId="2E26B5D9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shipmentID</w:t>
            </w:r>
            <w:proofErr w:type="spellEnd"/>
          </w:p>
        </w:tc>
        <w:tc>
          <w:tcPr>
            <w:tcW w:w="0" w:type="auto"/>
            <w:hideMark/>
          </w:tcPr>
          <w:p w14:paraId="1E1B0214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0D2B6E3E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PRIMARY KEY, AUTO_INCREMENT</w:t>
            </w:r>
          </w:p>
        </w:tc>
      </w:tr>
      <w:tr w:rsidR="00651C44" w:rsidRPr="00EE588F" w14:paraId="418C6308" w14:textId="77777777" w:rsidTr="003F768D">
        <w:tc>
          <w:tcPr>
            <w:tcW w:w="0" w:type="auto"/>
            <w:hideMark/>
          </w:tcPr>
          <w:p w14:paraId="317779DE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orderID</w:t>
            </w:r>
            <w:proofErr w:type="spellEnd"/>
          </w:p>
        </w:tc>
        <w:tc>
          <w:tcPr>
            <w:tcW w:w="0" w:type="auto"/>
            <w:hideMark/>
          </w:tcPr>
          <w:p w14:paraId="4F8B0F5E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24D95B32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 xml:space="preserve">FOREIGN KEY (references </w:t>
            </w:r>
            <w:proofErr w:type="spellStart"/>
            <w:r w:rsidRPr="00EE588F">
              <w:t>Order.orderID</w:t>
            </w:r>
            <w:proofErr w:type="spellEnd"/>
            <w:r w:rsidRPr="00EE588F">
              <w:t>)</w:t>
            </w:r>
          </w:p>
        </w:tc>
      </w:tr>
      <w:tr w:rsidR="00651C44" w:rsidRPr="00EE588F" w14:paraId="3AB93708" w14:textId="77777777" w:rsidTr="003F768D">
        <w:tc>
          <w:tcPr>
            <w:tcW w:w="0" w:type="auto"/>
            <w:hideMark/>
          </w:tcPr>
          <w:p w14:paraId="41C009E4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shipmentDate</w:t>
            </w:r>
            <w:proofErr w:type="spellEnd"/>
          </w:p>
        </w:tc>
        <w:tc>
          <w:tcPr>
            <w:tcW w:w="0" w:type="auto"/>
            <w:hideMark/>
          </w:tcPr>
          <w:p w14:paraId="7F483D73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TIMESTAMP</w:t>
            </w:r>
          </w:p>
        </w:tc>
        <w:tc>
          <w:tcPr>
            <w:tcW w:w="0" w:type="auto"/>
            <w:hideMark/>
          </w:tcPr>
          <w:p w14:paraId="116A6BE0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DEFAULT CURRENT_TIMESTAMP</w:t>
            </w:r>
          </w:p>
        </w:tc>
      </w:tr>
      <w:tr w:rsidR="00651C44" w:rsidRPr="00EE588F" w14:paraId="08018803" w14:textId="77777777" w:rsidTr="003F768D">
        <w:tc>
          <w:tcPr>
            <w:tcW w:w="0" w:type="auto"/>
            <w:hideMark/>
          </w:tcPr>
          <w:p w14:paraId="6E8112C2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trackingNumber</w:t>
            </w:r>
            <w:proofErr w:type="spellEnd"/>
          </w:p>
        </w:tc>
        <w:tc>
          <w:tcPr>
            <w:tcW w:w="0" w:type="auto"/>
            <w:hideMark/>
          </w:tcPr>
          <w:p w14:paraId="68B9890C" w14:textId="77777777" w:rsidR="00651C44" w:rsidRPr="00EE588F" w:rsidRDefault="00651C44" w:rsidP="003F768D">
            <w:pPr>
              <w:spacing w:after="160" w:line="259" w:lineRule="auto"/>
            </w:pPr>
            <w:proofErr w:type="gramStart"/>
            <w:r w:rsidRPr="00EE588F">
              <w:t>VARCHAR(</w:t>
            </w:r>
            <w:proofErr w:type="gramEnd"/>
            <w:r w:rsidRPr="00EE588F">
              <w:t>100)</w:t>
            </w:r>
          </w:p>
        </w:tc>
        <w:tc>
          <w:tcPr>
            <w:tcW w:w="0" w:type="auto"/>
            <w:hideMark/>
          </w:tcPr>
          <w:p w14:paraId="30CB72D8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NOT NULL</w:t>
            </w:r>
          </w:p>
        </w:tc>
      </w:tr>
      <w:tr w:rsidR="00651C44" w:rsidRPr="00EE588F" w14:paraId="14D04FAE" w14:textId="77777777" w:rsidTr="003F768D">
        <w:tc>
          <w:tcPr>
            <w:tcW w:w="0" w:type="auto"/>
            <w:hideMark/>
          </w:tcPr>
          <w:p w14:paraId="3DCB8FC4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deliveryDate</w:t>
            </w:r>
            <w:proofErr w:type="spellEnd"/>
          </w:p>
        </w:tc>
        <w:tc>
          <w:tcPr>
            <w:tcW w:w="0" w:type="auto"/>
            <w:hideMark/>
          </w:tcPr>
          <w:p w14:paraId="45572047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TIMESTAMP</w:t>
            </w:r>
          </w:p>
        </w:tc>
        <w:tc>
          <w:tcPr>
            <w:tcW w:w="0" w:type="auto"/>
            <w:hideMark/>
          </w:tcPr>
          <w:p w14:paraId="3A7E27F9" w14:textId="77777777" w:rsidR="00651C44" w:rsidRPr="00EE588F" w:rsidRDefault="00651C44" w:rsidP="003F768D">
            <w:pPr>
              <w:spacing w:after="160" w:line="259" w:lineRule="auto"/>
            </w:pPr>
          </w:p>
        </w:tc>
      </w:tr>
      <w:tr w:rsidR="00651C44" w:rsidRPr="00EE588F" w14:paraId="6F1C6D11" w14:textId="77777777" w:rsidTr="003F768D">
        <w:tc>
          <w:tcPr>
            <w:tcW w:w="0" w:type="auto"/>
            <w:hideMark/>
          </w:tcPr>
          <w:p w14:paraId="168D7FFC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shipmentStatus</w:t>
            </w:r>
            <w:proofErr w:type="spellEnd"/>
          </w:p>
        </w:tc>
        <w:tc>
          <w:tcPr>
            <w:tcW w:w="0" w:type="auto"/>
            <w:hideMark/>
          </w:tcPr>
          <w:p w14:paraId="4D739BBF" w14:textId="77777777" w:rsidR="00651C44" w:rsidRPr="00EE588F" w:rsidRDefault="00651C44" w:rsidP="003F768D">
            <w:pPr>
              <w:spacing w:after="160" w:line="259" w:lineRule="auto"/>
            </w:pPr>
            <w:proofErr w:type="gramStart"/>
            <w:r w:rsidRPr="00EE588F">
              <w:t>VARCHAR(</w:t>
            </w:r>
            <w:proofErr w:type="gramEnd"/>
            <w:r w:rsidRPr="00EE588F">
              <w:t>50)</w:t>
            </w:r>
          </w:p>
        </w:tc>
        <w:tc>
          <w:tcPr>
            <w:tcW w:w="0" w:type="auto"/>
            <w:hideMark/>
          </w:tcPr>
          <w:p w14:paraId="672AC6E0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NOT NULL (In Transit, Delivered, Returned)</w:t>
            </w:r>
          </w:p>
        </w:tc>
      </w:tr>
    </w:tbl>
    <w:p w14:paraId="30912262" w14:textId="77777777" w:rsidR="00651C44" w:rsidRPr="00EE588F" w:rsidRDefault="00651C44" w:rsidP="00651C44">
      <w:r>
        <w:pict w14:anchorId="3307935C">
          <v:rect id="_x0000_i1092" style="width:0;height:1.5pt" o:hralign="center" o:hrstd="t" o:hr="t" fillcolor="#a0a0a0" stroked="f"/>
        </w:pict>
      </w:r>
    </w:p>
    <w:p w14:paraId="4AE0D128" w14:textId="77777777" w:rsidR="00651C44" w:rsidRPr="00EE588F" w:rsidRDefault="00651C44" w:rsidP="00651C44">
      <w:pPr>
        <w:rPr>
          <w:b/>
          <w:bCs/>
        </w:rPr>
      </w:pPr>
      <w:r w:rsidRPr="00EE588F">
        <w:rPr>
          <w:b/>
          <w:bCs/>
        </w:rPr>
        <w:t>Cart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1655"/>
        <w:gridCol w:w="4863"/>
      </w:tblGrid>
      <w:tr w:rsidR="00651C44" w:rsidRPr="00EE588F" w14:paraId="2AC32EEB" w14:textId="77777777" w:rsidTr="003F768D">
        <w:tc>
          <w:tcPr>
            <w:tcW w:w="0" w:type="auto"/>
            <w:hideMark/>
          </w:tcPr>
          <w:p w14:paraId="2DC4D748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7383A046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1BA88356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Constraints</w:t>
            </w:r>
          </w:p>
        </w:tc>
      </w:tr>
      <w:tr w:rsidR="00651C44" w:rsidRPr="00EE588F" w14:paraId="4E1F1FD2" w14:textId="77777777" w:rsidTr="003F768D">
        <w:tc>
          <w:tcPr>
            <w:tcW w:w="0" w:type="auto"/>
            <w:hideMark/>
          </w:tcPr>
          <w:p w14:paraId="1CEBBB73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cartID</w:t>
            </w:r>
            <w:proofErr w:type="spellEnd"/>
          </w:p>
        </w:tc>
        <w:tc>
          <w:tcPr>
            <w:tcW w:w="0" w:type="auto"/>
            <w:hideMark/>
          </w:tcPr>
          <w:p w14:paraId="1A82E899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2B21E371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PRIMARY KEY, AUTO_INCREMENT</w:t>
            </w:r>
          </w:p>
        </w:tc>
      </w:tr>
      <w:tr w:rsidR="00651C44" w:rsidRPr="00EE588F" w14:paraId="342421E9" w14:textId="77777777" w:rsidTr="003F768D">
        <w:tc>
          <w:tcPr>
            <w:tcW w:w="0" w:type="auto"/>
            <w:hideMark/>
          </w:tcPr>
          <w:p w14:paraId="1B1496DB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customerID</w:t>
            </w:r>
            <w:proofErr w:type="spellEnd"/>
          </w:p>
        </w:tc>
        <w:tc>
          <w:tcPr>
            <w:tcW w:w="0" w:type="auto"/>
            <w:hideMark/>
          </w:tcPr>
          <w:p w14:paraId="7FEC01AF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1C098446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 xml:space="preserve">FOREIGN KEY (references </w:t>
            </w:r>
            <w:proofErr w:type="spellStart"/>
            <w:r w:rsidRPr="00EE588F">
              <w:t>Customer.customerID</w:t>
            </w:r>
            <w:proofErr w:type="spellEnd"/>
            <w:r w:rsidRPr="00EE588F">
              <w:t>)</w:t>
            </w:r>
          </w:p>
        </w:tc>
      </w:tr>
      <w:tr w:rsidR="00651C44" w:rsidRPr="00EE588F" w14:paraId="048E2159" w14:textId="77777777" w:rsidTr="003F768D">
        <w:tc>
          <w:tcPr>
            <w:tcW w:w="0" w:type="auto"/>
            <w:hideMark/>
          </w:tcPr>
          <w:p w14:paraId="6935AF20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totalPrice</w:t>
            </w:r>
            <w:proofErr w:type="spellEnd"/>
          </w:p>
        </w:tc>
        <w:tc>
          <w:tcPr>
            <w:tcW w:w="0" w:type="auto"/>
            <w:hideMark/>
          </w:tcPr>
          <w:p w14:paraId="4B8C4367" w14:textId="77777777" w:rsidR="00651C44" w:rsidRPr="00EE588F" w:rsidRDefault="00651C44" w:rsidP="003F768D">
            <w:pPr>
              <w:spacing w:after="160" w:line="259" w:lineRule="auto"/>
            </w:pPr>
            <w:proofErr w:type="gramStart"/>
            <w:r w:rsidRPr="00EE588F">
              <w:t>DECIMAL(</w:t>
            </w:r>
            <w:proofErr w:type="gramEnd"/>
            <w:r w:rsidRPr="00EE588F">
              <w:t>10,2)</w:t>
            </w:r>
          </w:p>
        </w:tc>
        <w:tc>
          <w:tcPr>
            <w:tcW w:w="0" w:type="auto"/>
            <w:hideMark/>
          </w:tcPr>
          <w:p w14:paraId="5F02AC05" w14:textId="77777777" w:rsidR="00651C44" w:rsidRPr="00EE588F" w:rsidRDefault="00651C44" w:rsidP="003F768D">
            <w:pPr>
              <w:spacing w:after="160" w:line="259" w:lineRule="auto"/>
            </w:pPr>
          </w:p>
        </w:tc>
      </w:tr>
      <w:tr w:rsidR="00651C44" w:rsidRPr="00EE588F" w14:paraId="560DD26B" w14:textId="77777777" w:rsidTr="003F768D">
        <w:tc>
          <w:tcPr>
            <w:tcW w:w="0" w:type="auto"/>
            <w:hideMark/>
          </w:tcPr>
          <w:p w14:paraId="5BA20B87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72A11CB9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TIMESTAMP</w:t>
            </w:r>
          </w:p>
        </w:tc>
        <w:tc>
          <w:tcPr>
            <w:tcW w:w="0" w:type="auto"/>
            <w:hideMark/>
          </w:tcPr>
          <w:p w14:paraId="29D7C784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DEFAULT CURRENT_TIMESTAMP</w:t>
            </w:r>
          </w:p>
        </w:tc>
      </w:tr>
    </w:tbl>
    <w:p w14:paraId="6B4E26F0" w14:textId="77777777" w:rsidR="00651C44" w:rsidRPr="00EE588F" w:rsidRDefault="00651C44" w:rsidP="00651C44">
      <w:r>
        <w:pict w14:anchorId="44AD0BE9">
          <v:rect id="_x0000_i1093" style="width:0;height:1.5pt" o:hralign="center" o:hrstd="t" o:hr="t" fillcolor="#a0a0a0" stroked="f"/>
        </w:pict>
      </w:r>
    </w:p>
    <w:p w14:paraId="3038BDC0" w14:textId="77777777" w:rsidR="00651C44" w:rsidRPr="00EE588F" w:rsidRDefault="00651C44" w:rsidP="00651C44">
      <w:pPr>
        <w:rPr>
          <w:b/>
          <w:bCs/>
        </w:rPr>
      </w:pPr>
      <w:r w:rsidRPr="00EE588F">
        <w:rPr>
          <w:b/>
          <w:bCs/>
        </w:rPr>
        <w:t>Category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1650"/>
        <w:gridCol w:w="3392"/>
      </w:tblGrid>
      <w:tr w:rsidR="00651C44" w:rsidRPr="00EE588F" w14:paraId="73CF31E7" w14:textId="77777777" w:rsidTr="003F768D">
        <w:tc>
          <w:tcPr>
            <w:tcW w:w="0" w:type="auto"/>
            <w:hideMark/>
          </w:tcPr>
          <w:p w14:paraId="0BD42C45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65B30B69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20C9ABC4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Constraints</w:t>
            </w:r>
          </w:p>
        </w:tc>
      </w:tr>
      <w:tr w:rsidR="00651C44" w:rsidRPr="00EE588F" w14:paraId="6864AFB2" w14:textId="77777777" w:rsidTr="003F768D">
        <w:tc>
          <w:tcPr>
            <w:tcW w:w="0" w:type="auto"/>
            <w:hideMark/>
          </w:tcPr>
          <w:p w14:paraId="6EBA517E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categoryID</w:t>
            </w:r>
            <w:proofErr w:type="spellEnd"/>
          </w:p>
        </w:tc>
        <w:tc>
          <w:tcPr>
            <w:tcW w:w="0" w:type="auto"/>
            <w:hideMark/>
          </w:tcPr>
          <w:p w14:paraId="7CD5423C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1C5AF48E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PRIMARY KEY, AUTO_INCREMENT</w:t>
            </w:r>
          </w:p>
        </w:tc>
      </w:tr>
      <w:tr w:rsidR="00651C44" w:rsidRPr="00EE588F" w14:paraId="7FF73E8B" w14:textId="77777777" w:rsidTr="003F768D">
        <w:tc>
          <w:tcPr>
            <w:tcW w:w="0" w:type="auto"/>
            <w:hideMark/>
          </w:tcPr>
          <w:p w14:paraId="79B51DC5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name</w:t>
            </w:r>
          </w:p>
        </w:tc>
        <w:tc>
          <w:tcPr>
            <w:tcW w:w="0" w:type="auto"/>
            <w:hideMark/>
          </w:tcPr>
          <w:p w14:paraId="3444142A" w14:textId="77777777" w:rsidR="00651C44" w:rsidRPr="00EE588F" w:rsidRDefault="00651C44" w:rsidP="003F768D">
            <w:pPr>
              <w:spacing w:after="160" w:line="259" w:lineRule="auto"/>
            </w:pPr>
            <w:proofErr w:type="gramStart"/>
            <w:r w:rsidRPr="00EE588F">
              <w:t>VARCHAR(</w:t>
            </w:r>
            <w:proofErr w:type="gramEnd"/>
            <w:r w:rsidRPr="00EE588F">
              <w:t>255)</w:t>
            </w:r>
          </w:p>
        </w:tc>
        <w:tc>
          <w:tcPr>
            <w:tcW w:w="0" w:type="auto"/>
            <w:hideMark/>
          </w:tcPr>
          <w:p w14:paraId="32C66401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NOT NULL</w:t>
            </w:r>
          </w:p>
        </w:tc>
      </w:tr>
      <w:tr w:rsidR="00651C44" w:rsidRPr="00EE588F" w14:paraId="0F544168" w14:textId="77777777" w:rsidTr="003F768D">
        <w:tc>
          <w:tcPr>
            <w:tcW w:w="0" w:type="auto"/>
            <w:hideMark/>
          </w:tcPr>
          <w:p w14:paraId="4B2765F0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description</w:t>
            </w:r>
          </w:p>
        </w:tc>
        <w:tc>
          <w:tcPr>
            <w:tcW w:w="0" w:type="auto"/>
            <w:hideMark/>
          </w:tcPr>
          <w:p w14:paraId="417E8360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TEXT</w:t>
            </w:r>
          </w:p>
        </w:tc>
        <w:tc>
          <w:tcPr>
            <w:tcW w:w="0" w:type="auto"/>
            <w:hideMark/>
          </w:tcPr>
          <w:p w14:paraId="2D82D5E3" w14:textId="77777777" w:rsidR="00651C44" w:rsidRPr="00EE588F" w:rsidRDefault="00651C44" w:rsidP="003F768D">
            <w:pPr>
              <w:spacing w:after="160" w:line="259" w:lineRule="auto"/>
            </w:pPr>
          </w:p>
        </w:tc>
      </w:tr>
    </w:tbl>
    <w:p w14:paraId="2E5DE163" w14:textId="77777777" w:rsidR="00651C44" w:rsidRPr="00EE588F" w:rsidRDefault="00651C44" w:rsidP="00651C44">
      <w:r>
        <w:pict w14:anchorId="3DAEBB2B">
          <v:rect id="_x0000_i1094" style="width:0;height:1.5pt" o:hralign="center" o:hrstd="t" o:hr="t" fillcolor="#a0a0a0" stroked="f"/>
        </w:pict>
      </w:r>
    </w:p>
    <w:p w14:paraId="629C6C0E" w14:textId="77777777" w:rsidR="00651C44" w:rsidRPr="00EE588F" w:rsidRDefault="00651C44" w:rsidP="00651C44">
      <w:pPr>
        <w:rPr>
          <w:b/>
          <w:bCs/>
        </w:rPr>
      </w:pPr>
      <w:r w:rsidRPr="00EE588F">
        <w:rPr>
          <w:b/>
          <w:bCs/>
        </w:rPr>
        <w:t>Discount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5"/>
        <w:gridCol w:w="1537"/>
        <w:gridCol w:w="4524"/>
      </w:tblGrid>
      <w:tr w:rsidR="00651C44" w:rsidRPr="00EE588F" w14:paraId="20479B31" w14:textId="77777777" w:rsidTr="003F768D">
        <w:tc>
          <w:tcPr>
            <w:tcW w:w="0" w:type="auto"/>
            <w:hideMark/>
          </w:tcPr>
          <w:p w14:paraId="25EA2DCE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23EBEDB6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2D0B2999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Constraints</w:t>
            </w:r>
          </w:p>
        </w:tc>
      </w:tr>
      <w:tr w:rsidR="00651C44" w:rsidRPr="00EE588F" w14:paraId="4038E7DF" w14:textId="77777777" w:rsidTr="003F768D">
        <w:tc>
          <w:tcPr>
            <w:tcW w:w="0" w:type="auto"/>
            <w:hideMark/>
          </w:tcPr>
          <w:p w14:paraId="76195AA6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discountID</w:t>
            </w:r>
            <w:proofErr w:type="spellEnd"/>
          </w:p>
        </w:tc>
        <w:tc>
          <w:tcPr>
            <w:tcW w:w="0" w:type="auto"/>
            <w:hideMark/>
          </w:tcPr>
          <w:p w14:paraId="45B786D1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2CBBEB26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PRIMARY KEY, AUTO_INCREMENT</w:t>
            </w:r>
          </w:p>
        </w:tc>
      </w:tr>
      <w:tr w:rsidR="00651C44" w:rsidRPr="00EE588F" w14:paraId="1F1521C1" w14:textId="77777777" w:rsidTr="003F768D">
        <w:tc>
          <w:tcPr>
            <w:tcW w:w="0" w:type="auto"/>
            <w:hideMark/>
          </w:tcPr>
          <w:p w14:paraId="62243266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productID</w:t>
            </w:r>
            <w:proofErr w:type="spellEnd"/>
          </w:p>
        </w:tc>
        <w:tc>
          <w:tcPr>
            <w:tcW w:w="0" w:type="auto"/>
            <w:hideMark/>
          </w:tcPr>
          <w:p w14:paraId="21AE4B79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36922152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 xml:space="preserve">FOREIGN KEY (references </w:t>
            </w:r>
            <w:proofErr w:type="spellStart"/>
            <w:r w:rsidRPr="00EE588F">
              <w:t>Product.productID</w:t>
            </w:r>
            <w:proofErr w:type="spellEnd"/>
            <w:r w:rsidRPr="00EE588F">
              <w:t>)</w:t>
            </w:r>
          </w:p>
        </w:tc>
      </w:tr>
      <w:tr w:rsidR="00651C44" w:rsidRPr="00EE588F" w14:paraId="60C157AC" w14:textId="77777777" w:rsidTr="003F768D">
        <w:tc>
          <w:tcPr>
            <w:tcW w:w="0" w:type="auto"/>
            <w:hideMark/>
          </w:tcPr>
          <w:p w14:paraId="08BCB039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discountPercentage</w:t>
            </w:r>
            <w:proofErr w:type="spellEnd"/>
          </w:p>
        </w:tc>
        <w:tc>
          <w:tcPr>
            <w:tcW w:w="0" w:type="auto"/>
            <w:hideMark/>
          </w:tcPr>
          <w:p w14:paraId="49C13CA5" w14:textId="77777777" w:rsidR="00651C44" w:rsidRPr="00EE588F" w:rsidRDefault="00651C44" w:rsidP="003F768D">
            <w:pPr>
              <w:spacing w:after="160" w:line="259" w:lineRule="auto"/>
            </w:pPr>
            <w:proofErr w:type="gramStart"/>
            <w:r w:rsidRPr="00EE588F">
              <w:t>DECIMAL(</w:t>
            </w:r>
            <w:proofErr w:type="gramEnd"/>
            <w:r w:rsidRPr="00EE588F">
              <w:t>5,2)</w:t>
            </w:r>
          </w:p>
        </w:tc>
        <w:tc>
          <w:tcPr>
            <w:tcW w:w="0" w:type="auto"/>
            <w:hideMark/>
          </w:tcPr>
          <w:p w14:paraId="154059CA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NOT NULL</w:t>
            </w:r>
          </w:p>
        </w:tc>
      </w:tr>
      <w:tr w:rsidR="00651C44" w:rsidRPr="00EE588F" w14:paraId="124698A6" w14:textId="77777777" w:rsidTr="003F768D">
        <w:tc>
          <w:tcPr>
            <w:tcW w:w="0" w:type="auto"/>
            <w:hideMark/>
          </w:tcPr>
          <w:p w14:paraId="744D51A6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validFrom</w:t>
            </w:r>
            <w:proofErr w:type="spellEnd"/>
          </w:p>
        </w:tc>
        <w:tc>
          <w:tcPr>
            <w:tcW w:w="0" w:type="auto"/>
            <w:hideMark/>
          </w:tcPr>
          <w:p w14:paraId="55424A49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TIMESTAMP</w:t>
            </w:r>
          </w:p>
        </w:tc>
        <w:tc>
          <w:tcPr>
            <w:tcW w:w="0" w:type="auto"/>
            <w:hideMark/>
          </w:tcPr>
          <w:p w14:paraId="6B28AB75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NOT NULL</w:t>
            </w:r>
          </w:p>
        </w:tc>
      </w:tr>
      <w:tr w:rsidR="00651C44" w:rsidRPr="00EE588F" w14:paraId="14EC93C8" w14:textId="77777777" w:rsidTr="003F768D">
        <w:tc>
          <w:tcPr>
            <w:tcW w:w="0" w:type="auto"/>
            <w:hideMark/>
          </w:tcPr>
          <w:p w14:paraId="395AD692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validTo</w:t>
            </w:r>
            <w:proofErr w:type="spellEnd"/>
          </w:p>
        </w:tc>
        <w:tc>
          <w:tcPr>
            <w:tcW w:w="0" w:type="auto"/>
            <w:hideMark/>
          </w:tcPr>
          <w:p w14:paraId="6CE676B4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TIMESTAMP</w:t>
            </w:r>
          </w:p>
        </w:tc>
        <w:tc>
          <w:tcPr>
            <w:tcW w:w="0" w:type="auto"/>
            <w:hideMark/>
          </w:tcPr>
          <w:p w14:paraId="6064C529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NOT NULL</w:t>
            </w:r>
          </w:p>
        </w:tc>
      </w:tr>
    </w:tbl>
    <w:p w14:paraId="52EE29FC" w14:textId="77777777" w:rsidR="00651C44" w:rsidRPr="00EE588F" w:rsidRDefault="00651C44" w:rsidP="00651C44">
      <w:r>
        <w:pict w14:anchorId="734F2C12">
          <v:rect id="_x0000_i1095" style="width:0;height:1.5pt" o:hralign="center" o:hrstd="t" o:hr="t" fillcolor="#a0a0a0" stroked="f"/>
        </w:pict>
      </w:r>
    </w:p>
    <w:p w14:paraId="15CD8995" w14:textId="77777777" w:rsidR="00651C44" w:rsidRPr="00EE588F" w:rsidRDefault="00651C44" w:rsidP="00651C44">
      <w:pPr>
        <w:rPr>
          <w:b/>
          <w:bCs/>
        </w:rPr>
      </w:pPr>
      <w:r w:rsidRPr="00EE588F">
        <w:rPr>
          <w:b/>
          <w:bCs/>
        </w:rPr>
        <w:t>Return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1532"/>
        <w:gridCol w:w="4099"/>
      </w:tblGrid>
      <w:tr w:rsidR="00651C44" w:rsidRPr="00EE588F" w14:paraId="5EC259F2" w14:textId="77777777" w:rsidTr="003F768D">
        <w:tc>
          <w:tcPr>
            <w:tcW w:w="0" w:type="auto"/>
            <w:hideMark/>
          </w:tcPr>
          <w:p w14:paraId="0923D53A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hideMark/>
          </w:tcPr>
          <w:p w14:paraId="3EB7B91C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29453300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Constraints</w:t>
            </w:r>
          </w:p>
        </w:tc>
      </w:tr>
      <w:tr w:rsidR="00651C44" w:rsidRPr="00EE588F" w14:paraId="7E8E7946" w14:textId="77777777" w:rsidTr="003F768D">
        <w:tc>
          <w:tcPr>
            <w:tcW w:w="0" w:type="auto"/>
            <w:hideMark/>
          </w:tcPr>
          <w:p w14:paraId="610175AC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returnID</w:t>
            </w:r>
            <w:proofErr w:type="spellEnd"/>
          </w:p>
        </w:tc>
        <w:tc>
          <w:tcPr>
            <w:tcW w:w="0" w:type="auto"/>
            <w:hideMark/>
          </w:tcPr>
          <w:p w14:paraId="100C42BF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41694525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PRIMARY KEY, AUTO_INCREMENT</w:t>
            </w:r>
          </w:p>
        </w:tc>
      </w:tr>
      <w:tr w:rsidR="00651C44" w:rsidRPr="00EE588F" w14:paraId="56E85205" w14:textId="77777777" w:rsidTr="003F768D">
        <w:tc>
          <w:tcPr>
            <w:tcW w:w="0" w:type="auto"/>
            <w:hideMark/>
          </w:tcPr>
          <w:p w14:paraId="3ACF74A8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orderID</w:t>
            </w:r>
            <w:proofErr w:type="spellEnd"/>
          </w:p>
        </w:tc>
        <w:tc>
          <w:tcPr>
            <w:tcW w:w="0" w:type="auto"/>
            <w:hideMark/>
          </w:tcPr>
          <w:p w14:paraId="43BB1F2E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7CA812DB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 xml:space="preserve">FOREIGN KEY (references </w:t>
            </w:r>
            <w:proofErr w:type="spellStart"/>
            <w:r w:rsidRPr="00EE588F">
              <w:t>Order.orderID</w:t>
            </w:r>
            <w:proofErr w:type="spellEnd"/>
            <w:r w:rsidRPr="00EE588F">
              <w:t>)</w:t>
            </w:r>
          </w:p>
        </w:tc>
      </w:tr>
      <w:tr w:rsidR="00651C44" w:rsidRPr="00EE588F" w14:paraId="5871A021" w14:textId="77777777" w:rsidTr="003F768D">
        <w:tc>
          <w:tcPr>
            <w:tcW w:w="0" w:type="auto"/>
            <w:hideMark/>
          </w:tcPr>
          <w:p w14:paraId="299F6A67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returnDate</w:t>
            </w:r>
            <w:proofErr w:type="spellEnd"/>
          </w:p>
        </w:tc>
        <w:tc>
          <w:tcPr>
            <w:tcW w:w="0" w:type="auto"/>
            <w:hideMark/>
          </w:tcPr>
          <w:p w14:paraId="63C1AA10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TIMESTAMP</w:t>
            </w:r>
          </w:p>
        </w:tc>
        <w:tc>
          <w:tcPr>
            <w:tcW w:w="0" w:type="auto"/>
            <w:hideMark/>
          </w:tcPr>
          <w:p w14:paraId="17A60DF1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DEFAULT CURRENT_TIMESTAMP</w:t>
            </w:r>
          </w:p>
        </w:tc>
      </w:tr>
      <w:tr w:rsidR="00651C44" w:rsidRPr="00EE588F" w14:paraId="1346FD45" w14:textId="77777777" w:rsidTr="003F768D">
        <w:tc>
          <w:tcPr>
            <w:tcW w:w="0" w:type="auto"/>
            <w:hideMark/>
          </w:tcPr>
          <w:p w14:paraId="1A18FA11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reason</w:t>
            </w:r>
          </w:p>
        </w:tc>
        <w:tc>
          <w:tcPr>
            <w:tcW w:w="0" w:type="auto"/>
            <w:hideMark/>
          </w:tcPr>
          <w:p w14:paraId="4B3E1D1D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TEXT</w:t>
            </w:r>
          </w:p>
        </w:tc>
        <w:tc>
          <w:tcPr>
            <w:tcW w:w="0" w:type="auto"/>
            <w:hideMark/>
          </w:tcPr>
          <w:p w14:paraId="28EFD18E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NOT NULL</w:t>
            </w:r>
          </w:p>
        </w:tc>
      </w:tr>
      <w:tr w:rsidR="00651C44" w:rsidRPr="00EE588F" w14:paraId="42644930" w14:textId="77777777" w:rsidTr="003F768D">
        <w:tc>
          <w:tcPr>
            <w:tcW w:w="0" w:type="auto"/>
            <w:hideMark/>
          </w:tcPr>
          <w:p w14:paraId="256EFAE3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status</w:t>
            </w:r>
          </w:p>
        </w:tc>
        <w:tc>
          <w:tcPr>
            <w:tcW w:w="0" w:type="auto"/>
            <w:hideMark/>
          </w:tcPr>
          <w:p w14:paraId="2D9BA07F" w14:textId="77777777" w:rsidR="00651C44" w:rsidRPr="00EE588F" w:rsidRDefault="00651C44" w:rsidP="003F768D">
            <w:pPr>
              <w:spacing w:after="160" w:line="259" w:lineRule="auto"/>
            </w:pPr>
            <w:proofErr w:type="gramStart"/>
            <w:r w:rsidRPr="00EE588F">
              <w:t>VARCHAR(</w:t>
            </w:r>
            <w:proofErr w:type="gramEnd"/>
            <w:r w:rsidRPr="00EE588F">
              <w:t>50)</w:t>
            </w:r>
          </w:p>
        </w:tc>
        <w:tc>
          <w:tcPr>
            <w:tcW w:w="0" w:type="auto"/>
            <w:hideMark/>
          </w:tcPr>
          <w:p w14:paraId="4668ED4C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NOT NULL (Pending, Approved, Rejected)</w:t>
            </w:r>
          </w:p>
        </w:tc>
      </w:tr>
    </w:tbl>
    <w:p w14:paraId="1C588258" w14:textId="77777777" w:rsidR="00651C44" w:rsidRPr="00EE588F" w:rsidRDefault="00651C44" w:rsidP="00651C44">
      <w:r>
        <w:pict w14:anchorId="3F5AAB5F">
          <v:rect id="_x0000_i1096" style="width:0;height:1.5pt" o:hralign="center" o:hrstd="t" o:hr="t" fillcolor="#a0a0a0" stroked="f"/>
        </w:pict>
      </w:r>
    </w:p>
    <w:p w14:paraId="0A8D1D86" w14:textId="77777777" w:rsidR="00651C44" w:rsidRPr="00EE588F" w:rsidRDefault="00651C44" w:rsidP="00651C44">
      <w:pPr>
        <w:rPr>
          <w:b/>
          <w:bCs/>
        </w:rPr>
      </w:pPr>
      <w:r w:rsidRPr="00EE588F">
        <w:rPr>
          <w:b/>
          <w:bCs/>
        </w:rPr>
        <w:t>Feedback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1321"/>
        <w:gridCol w:w="4863"/>
      </w:tblGrid>
      <w:tr w:rsidR="00651C44" w:rsidRPr="00EE588F" w14:paraId="22430E37" w14:textId="77777777" w:rsidTr="003F768D">
        <w:tc>
          <w:tcPr>
            <w:tcW w:w="0" w:type="auto"/>
            <w:hideMark/>
          </w:tcPr>
          <w:p w14:paraId="62B24FF4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6DB23F45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6A322F07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Constraints</w:t>
            </w:r>
          </w:p>
        </w:tc>
      </w:tr>
      <w:tr w:rsidR="00651C44" w:rsidRPr="00EE588F" w14:paraId="4B4241C0" w14:textId="77777777" w:rsidTr="003F768D">
        <w:tc>
          <w:tcPr>
            <w:tcW w:w="0" w:type="auto"/>
            <w:hideMark/>
          </w:tcPr>
          <w:p w14:paraId="01851253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feedbackID</w:t>
            </w:r>
            <w:proofErr w:type="spellEnd"/>
          </w:p>
        </w:tc>
        <w:tc>
          <w:tcPr>
            <w:tcW w:w="0" w:type="auto"/>
            <w:hideMark/>
          </w:tcPr>
          <w:p w14:paraId="691CB26C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0CF5C2E3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PRIMARY KEY, AUTO_INCREMENT</w:t>
            </w:r>
          </w:p>
        </w:tc>
      </w:tr>
      <w:tr w:rsidR="00651C44" w:rsidRPr="00EE588F" w14:paraId="78A88E4F" w14:textId="77777777" w:rsidTr="003F768D">
        <w:tc>
          <w:tcPr>
            <w:tcW w:w="0" w:type="auto"/>
            <w:hideMark/>
          </w:tcPr>
          <w:p w14:paraId="47E140EF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customerID</w:t>
            </w:r>
            <w:proofErr w:type="spellEnd"/>
          </w:p>
        </w:tc>
        <w:tc>
          <w:tcPr>
            <w:tcW w:w="0" w:type="auto"/>
            <w:hideMark/>
          </w:tcPr>
          <w:p w14:paraId="2784F707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33059818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 xml:space="preserve">FOREIGN KEY (references </w:t>
            </w:r>
            <w:proofErr w:type="spellStart"/>
            <w:r w:rsidRPr="00EE588F">
              <w:t>Customer.customerID</w:t>
            </w:r>
            <w:proofErr w:type="spellEnd"/>
            <w:r w:rsidRPr="00EE588F">
              <w:t>)</w:t>
            </w:r>
          </w:p>
        </w:tc>
      </w:tr>
      <w:tr w:rsidR="00651C44" w:rsidRPr="00EE588F" w14:paraId="2B733618" w14:textId="77777777" w:rsidTr="003F768D">
        <w:tc>
          <w:tcPr>
            <w:tcW w:w="0" w:type="auto"/>
            <w:hideMark/>
          </w:tcPr>
          <w:p w14:paraId="75685260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comment</w:t>
            </w:r>
          </w:p>
        </w:tc>
        <w:tc>
          <w:tcPr>
            <w:tcW w:w="0" w:type="auto"/>
            <w:hideMark/>
          </w:tcPr>
          <w:p w14:paraId="3E2D1972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TEXT</w:t>
            </w:r>
          </w:p>
        </w:tc>
        <w:tc>
          <w:tcPr>
            <w:tcW w:w="0" w:type="auto"/>
            <w:hideMark/>
          </w:tcPr>
          <w:p w14:paraId="63360BE5" w14:textId="77777777" w:rsidR="00651C44" w:rsidRPr="00EE588F" w:rsidRDefault="00651C44" w:rsidP="003F768D">
            <w:pPr>
              <w:spacing w:after="160" w:line="259" w:lineRule="auto"/>
            </w:pPr>
          </w:p>
        </w:tc>
      </w:tr>
      <w:tr w:rsidR="00651C44" w:rsidRPr="00EE588F" w14:paraId="1F700962" w14:textId="77777777" w:rsidTr="003F768D">
        <w:tc>
          <w:tcPr>
            <w:tcW w:w="0" w:type="auto"/>
            <w:hideMark/>
          </w:tcPr>
          <w:p w14:paraId="7DEF11C1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feedbackDate</w:t>
            </w:r>
            <w:proofErr w:type="spellEnd"/>
          </w:p>
        </w:tc>
        <w:tc>
          <w:tcPr>
            <w:tcW w:w="0" w:type="auto"/>
            <w:hideMark/>
          </w:tcPr>
          <w:p w14:paraId="57890D8D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TIMESTAMP</w:t>
            </w:r>
          </w:p>
        </w:tc>
        <w:tc>
          <w:tcPr>
            <w:tcW w:w="0" w:type="auto"/>
            <w:hideMark/>
          </w:tcPr>
          <w:p w14:paraId="3FD9BE8D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DEFAULT CURRENT_TIMESTAMP</w:t>
            </w:r>
          </w:p>
        </w:tc>
      </w:tr>
    </w:tbl>
    <w:p w14:paraId="2824A622" w14:textId="77777777" w:rsidR="00651C44" w:rsidRPr="00EE588F" w:rsidRDefault="00651C44" w:rsidP="00651C44">
      <w:r>
        <w:pict w14:anchorId="146D26AB">
          <v:rect id="_x0000_i1097" style="width:0;height:1.5pt" o:hralign="center" o:hrstd="t" o:hr="t" fillcolor="#a0a0a0" stroked="f"/>
        </w:pict>
      </w:r>
    </w:p>
    <w:p w14:paraId="21061C4D" w14:textId="77777777" w:rsidR="00651C44" w:rsidRPr="00EE588F" w:rsidRDefault="00651C44" w:rsidP="00651C44">
      <w:pPr>
        <w:rPr>
          <w:b/>
          <w:bCs/>
        </w:rPr>
      </w:pPr>
      <w:r w:rsidRPr="00EE588F">
        <w:rPr>
          <w:b/>
          <w:bCs/>
        </w:rPr>
        <w:t>Address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1650"/>
        <w:gridCol w:w="4863"/>
      </w:tblGrid>
      <w:tr w:rsidR="00651C44" w:rsidRPr="00EE588F" w14:paraId="69EF8AF4" w14:textId="77777777" w:rsidTr="003F768D">
        <w:tc>
          <w:tcPr>
            <w:tcW w:w="0" w:type="auto"/>
            <w:hideMark/>
          </w:tcPr>
          <w:p w14:paraId="0278876C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64EFFEB8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660BB36F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Constraints</w:t>
            </w:r>
          </w:p>
        </w:tc>
      </w:tr>
      <w:tr w:rsidR="00651C44" w:rsidRPr="00EE588F" w14:paraId="163BC85E" w14:textId="77777777" w:rsidTr="003F768D">
        <w:tc>
          <w:tcPr>
            <w:tcW w:w="0" w:type="auto"/>
            <w:hideMark/>
          </w:tcPr>
          <w:p w14:paraId="25B2A67B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addressID</w:t>
            </w:r>
            <w:proofErr w:type="spellEnd"/>
          </w:p>
        </w:tc>
        <w:tc>
          <w:tcPr>
            <w:tcW w:w="0" w:type="auto"/>
            <w:hideMark/>
          </w:tcPr>
          <w:p w14:paraId="51A98F7B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70F23081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PRIMARY KEY, AUTO_INCREMENT</w:t>
            </w:r>
          </w:p>
        </w:tc>
      </w:tr>
      <w:tr w:rsidR="00651C44" w:rsidRPr="00EE588F" w14:paraId="3CFB5D04" w14:textId="77777777" w:rsidTr="003F768D">
        <w:tc>
          <w:tcPr>
            <w:tcW w:w="0" w:type="auto"/>
            <w:hideMark/>
          </w:tcPr>
          <w:p w14:paraId="0E82693C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street</w:t>
            </w:r>
          </w:p>
        </w:tc>
        <w:tc>
          <w:tcPr>
            <w:tcW w:w="0" w:type="auto"/>
            <w:hideMark/>
          </w:tcPr>
          <w:p w14:paraId="3C0BE748" w14:textId="77777777" w:rsidR="00651C44" w:rsidRPr="00EE588F" w:rsidRDefault="00651C44" w:rsidP="003F768D">
            <w:pPr>
              <w:spacing w:after="160" w:line="259" w:lineRule="auto"/>
            </w:pPr>
            <w:proofErr w:type="gramStart"/>
            <w:r w:rsidRPr="00EE588F">
              <w:t>VARCHAR(</w:t>
            </w:r>
            <w:proofErr w:type="gramEnd"/>
            <w:r w:rsidRPr="00EE588F">
              <w:t>255)</w:t>
            </w:r>
          </w:p>
        </w:tc>
        <w:tc>
          <w:tcPr>
            <w:tcW w:w="0" w:type="auto"/>
            <w:hideMark/>
          </w:tcPr>
          <w:p w14:paraId="2FB48FBF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NOT NULL</w:t>
            </w:r>
          </w:p>
        </w:tc>
      </w:tr>
      <w:tr w:rsidR="00651C44" w:rsidRPr="00EE588F" w14:paraId="64D83824" w14:textId="77777777" w:rsidTr="003F768D">
        <w:tc>
          <w:tcPr>
            <w:tcW w:w="0" w:type="auto"/>
            <w:hideMark/>
          </w:tcPr>
          <w:p w14:paraId="122C3900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city</w:t>
            </w:r>
          </w:p>
        </w:tc>
        <w:tc>
          <w:tcPr>
            <w:tcW w:w="0" w:type="auto"/>
            <w:hideMark/>
          </w:tcPr>
          <w:p w14:paraId="4593609C" w14:textId="77777777" w:rsidR="00651C44" w:rsidRPr="00EE588F" w:rsidRDefault="00651C44" w:rsidP="003F768D">
            <w:pPr>
              <w:spacing w:after="160" w:line="259" w:lineRule="auto"/>
            </w:pPr>
            <w:proofErr w:type="gramStart"/>
            <w:r w:rsidRPr="00EE588F">
              <w:t>VARCHAR(</w:t>
            </w:r>
            <w:proofErr w:type="gramEnd"/>
            <w:r w:rsidRPr="00EE588F">
              <w:t>100)</w:t>
            </w:r>
          </w:p>
        </w:tc>
        <w:tc>
          <w:tcPr>
            <w:tcW w:w="0" w:type="auto"/>
            <w:hideMark/>
          </w:tcPr>
          <w:p w14:paraId="41EE0F92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NOT NULL</w:t>
            </w:r>
          </w:p>
        </w:tc>
      </w:tr>
      <w:tr w:rsidR="00651C44" w:rsidRPr="00EE588F" w14:paraId="3FFA8BF1" w14:textId="77777777" w:rsidTr="003F768D">
        <w:tc>
          <w:tcPr>
            <w:tcW w:w="0" w:type="auto"/>
            <w:hideMark/>
          </w:tcPr>
          <w:p w14:paraId="55EEB0B1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state</w:t>
            </w:r>
          </w:p>
        </w:tc>
        <w:tc>
          <w:tcPr>
            <w:tcW w:w="0" w:type="auto"/>
            <w:hideMark/>
          </w:tcPr>
          <w:p w14:paraId="40FD5A8E" w14:textId="77777777" w:rsidR="00651C44" w:rsidRPr="00EE588F" w:rsidRDefault="00651C44" w:rsidP="003F768D">
            <w:pPr>
              <w:spacing w:after="160" w:line="259" w:lineRule="auto"/>
            </w:pPr>
            <w:proofErr w:type="gramStart"/>
            <w:r w:rsidRPr="00EE588F">
              <w:t>VARCHAR(</w:t>
            </w:r>
            <w:proofErr w:type="gramEnd"/>
            <w:r w:rsidRPr="00EE588F">
              <w:t>100)</w:t>
            </w:r>
          </w:p>
        </w:tc>
        <w:tc>
          <w:tcPr>
            <w:tcW w:w="0" w:type="auto"/>
            <w:hideMark/>
          </w:tcPr>
          <w:p w14:paraId="5287D4C6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NOT NULL</w:t>
            </w:r>
          </w:p>
        </w:tc>
      </w:tr>
      <w:tr w:rsidR="00651C44" w:rsidRPr="00EE588F" w14:paraId="7CA5713A" w14:textId="77777777" w:rsidTr="003F768D">
        <w:tc>
          <w:tcPr>
            <w:tcW w:w="0" w:type="auto"/>
            <w:hideMark/>
          </w:tcPr>
          <w:p w14:paraId="09D7787E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zipCode</w:t>
            </w:r>
            <w:proofErr w:type="spellEnd"/>
          </w:p>
        </w:tc>
        <w:tc>
          <w:tcPr>
            <w:tcW w:w="0" w:type="auto"/>
            <w:hideMark/>
          </w:tcPr>
          <w:p w14:paraId="2A362861" w14:textId="77777777" w:rsidR="00651C44" w:rsidRPr="00EE588F" w:rsidRDefault="00651C44" w:rsidP="003F768D">
            <w:pPr>
              <w:spacing w:after="160" w:line="259" w:lineRule="auto"/>
            </w:pPr>
            <w:proofErr w:type="gramStart"/>
            <w:r w:rsidRPr="00EE588F">
              <w:t>VARCHAR(</w:t>
            </w:r>
            <w:proofErr w:type="gramEnd"/>
            <w:r w:rsidRPr="00EE588F">
              <w:t>20)</w:t>
            </w:r>
          </w:p>
        </w:tc>
        <w:tc>
          <w:tcPr>
            <w:tcW w:w="0" w:type="auto"/>
            <w:hideMark/>
          </w:tcPr>
          <w:p w14:paraId="7AB7EA53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NOT NULL</w:t>
            </w:r>
          </w:p>
        </w:tc>
      </w:tr>
      <w:tr w:rsidR="00651C44" w:rsidRPr="00EE588F" w14:paraId="0025F34C" w14:textId="77777777" w:rsidTr="003F768D">
        <w:tc>
          <w:tcPr>
            <w:tcW w:w="0" w:type="auto"/>
            <w:hideMark/>
          </w:tcPr>
          <w:p w14:paraId="71F5C0AB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country</w:t>
            </w:r>
          </w:p>
        </w:tc>
        <w:tc>
          <w:tcPr>
            <w:tcW w:w="0" w:type="auto"/>
            <w:hideMark/>
          </w:tcPr>
          <w:p w14:paraId="7BED5109" w14:textId="77777777" w:rsidR="00651C44" w:rsidRPr="00EE588F" w:rsidRDefault="00651C44" w:rsidP="003F768D">
            <w:pPr>
              <w:spacing w:after="160" w:line="259" w:lineRule="auto"/>
            </w:pPr>
            <w:proofErr w:type="gramStart"/>
            <w:r w:rsidRPr="00EE588F">
              <w:t>VARCHAR(</w:t>
            </w:r>
            <w:proofErr w:type="gramEnd"/>
            <w:r w:rsidRPr="00EE588F">
              <w:t>100)</w:t>
            </w:r>
          </w:p>
        </w:tc>
        <w:tc>
          <w:tcPr>
            <w:tcW w:w="0" w:type="auto"/>
            <w:hideMark/>
          </w:tcPr>
          <w:p w14:paraId="5A4ABC48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NOT NULL</w:t>
            </w:r>
          </w:p>
        </w:tc>
      </w:tr>
      <w:tr w:rsidR="00651C44" w:rsidRPr="00EE588F" w14:paraId="1009C24A" w14:textId="77777777" w:rsidTr="003F768D">
        <w:tc>
          <w:tcPr>
            <w:tcW w:w="0" w:type="auto"/>
            <w:hideMark/>
          </w:tcPr>
          <w:p w14:paraId="4AF3559E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customerID</w:t>
            </w:r>
            <w:proofErr w:type="spellEnd"/>
          </w:p>
        </w:tc>
        <w:tc>
          <w:tcPr>
            <w:tcW w:w="0" w:type="auto"/>
            <w:hideMark/>
          </w:tcPr>
          <w:p w14:paraId="74287247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4EB4FAE3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 xml:space="preserve">FOREIGN KEY (references </w:t>
            </w:r>
            <w:proofErr w:type="spellStart"/>
            <w:r w:rsidRPr="00EE588F">
              <w:t>Customer.customerID</w:t>
            </w:r>
            <w:proofErr w:type="spellEnd"/>
            <w:r w:rsidRPr="00EE588F">
              <w:t>)</w:t>
            </w:r>
          </w:p>
        </w:tc>
      </w:tr>
    </w:tbl>
    <w:p w14:paraId="616F52F8" w14:textId="77777777" w:rsidR="00651C44" w:rsidRPr="00EE588F" w:rsidRDefault="00651C44" w:rsidP="00651C44">
      <w:r>
        <w:pict w14:anchorId="3A7128B7">
          <v:rect id="_x0000_i1098" style="width:0;height:1.5pt" o:hralign="center" o:hrstd="t" o:hr="t" fillcolor="#a0a0a0" stroked="f"/>
        </w:pict>
      </w:r>
    </w:p>
    <w:p w14:paraId="06CED5E1" w14:textId="77777777" w:rsidR="00651C44" w:rsidRPr="00EE588F" w:rsidRDefault="00651C44" w:rsidP="00651C44">
      <w:pPr>
        <w:rPr>
          <w:b/>
          <w:bCs/>
        </w:rPr>
      </w:pPr>
      <w:r w:rsidRPr="00EE588F">
        <w:rPr>
          <w:b/>
          <w:bCs/>
        </w:rPr>
        <w:t>Notification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9"/>
        <w:gridCol w:w="1532"/>
        <w:gridCol w:w="4863"/>
      </w:tblGrid>
      <w:tr w:rsidR="00651C44" w:rsidRPr="00EE588F" w14:paraId="3FFEC4EF" w14:textId="77777777" w:rsidTr="003F768D">
        <w:tc>
          <w:tcPr>
            <w:tcW w:w="0" w:type="auto"/>
            <w:hideMark/>
          </w:tcPr>
          <w:p w14:paraId="47EFCDCA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55B688EF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56B02EC3" w14:textId="77777777" w:rsidR="00651C44" w:rsidRPr="00EE588F" w:rsidRDefault="00651C44" w:rsidP="003F768D">
            <w:pPr>
              <w:spacing w:after="160" w:line="259" w:lineRule="auto"/>
              <w:rPr>
                <w:b/>
                <w:bCs/>
              </w:rPr>
            </w:pPr>
            <w:r w:rsidRPr="00EE588F">
              <w:rPr>
                <w:b/>
                <w:bCs/>
              </w:rPr>
              <w:t>Constraints</w:t>
            </w:r>
          </w:p>
        </w:tc>
      </w:tr>
      <w:tr w:rsidR="00651C44" w:rsidRPr="00EE588F" w14:paraId="536A164D" w14:textId="77777777" w:rsidTr="003F768D">
        <w:tc>
          <w:tcPr>
            <w:tcW w:w="0" w:type="auto"/>
            <w:hideMark/>
          </w:tcPr>
          <w:p w14:paraId="2BD5D35A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notificationID</w:t>
            </w:r>
            <w:proofErr w:type="spellEnd"/>
          </w:p>
        </w:tc>
        <w:tc>
          <w:tcPr>
            <w:tcW w:w="0" w:type="auto"/>
            <w:hideMark/>
          </w:tcPr>
          <w:p w14:paraId="4519E4F5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0D716CDD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PRIMARY KEY, AUTO_INCREMENT</w:t>
            </w:r>
          </w:p>
        </w:tc>
      </w:tr>
      <w:tr w:rsidR="00651C44" w:rsidRPr="00EE588F" w14:paraId="3AF2E7F7" w14:textId="77777777" w:rsidTr="003F768D">
        <w:tc>
          <w:tcPr>
            <w:tcW w:w="0" w:type="auto"/>
            <w:hideMark/>
          </w:tcPr>
          <w:p w14:paraId="27E674C5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customerID</w:t>
            </w:r>
            <w:proofErr w:type="spellEnd"/>
          </w:p>
        </w:tc>
        <w:tc>
          <w:tcPr>
            <w:tcW w:w="0" w:type="auto"/>
            <w:hideMark/>
          </w:tcPr>
          <w:p w14:paraId="4F1A7984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INT</w:t>
            </w:r>
          </w:p>
        </w:tc>
        <w:tc>
          <w:tcPr>
            <w:tcW w:w="0" w:type="auto"/>
            <w:hideMark/>
          </w:tcPr>
          <w:p w14:paraId="45B48F86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 xml:space="preserve">FOREIGN KEY (references </w:t>
            </w:r>
            <w:proofErr w:type="spellStart"/>
            <w:r w:rsidRPr="00EE588F">
              <w:t>Customer.customerID</w:t>
            </w:r>
            <w:proofErr w:type="spellEnd"/>
            <w:r w:rsidRPr="00EE588F">
              <w:t>)</w:t>
            </w:r>
          </w:p>
        </w:tc>
      </w:tr>
      <w:tr w:rsidR="00651C44" w:rsidRPr="00EE588F" w14:paraId="1E834904" w14:textId="77777777" w:rsidTr="003F768D">
        <w:tc>
          <w:tcPr>
            <w:tcW w:w="0" w:type="auto"/>
            <w:hideMark/>
          </w:tcPr>
          <w:p w14:paraId="13B9B1DF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message</w:t>
            </w:r>
          </w:p>
        </w:tc>
        <w:tc>
          <w:tcPr>
            <w:tcW w:w="0" w:type="auto"/>
            <w:hideMark/>
          </w:tcPr>
          <w:p w14:paraId="55E961E5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TEXT</w:t>
            </w:r>
          </w:p>
        </w:tc>
        <w:tc>
          <w:tcPr>
            <w:tcW w:w="0" w:type="auto"/>
            <w:hideMark/>
          </w:tcPr>
          <w:p w14:paraId="755D7CA2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NOT NULL</w:t>
            </w:r>
          </w:p>
        </w:tc>
      </w:tr>
      <w:tr w:rsidR="00651C44" w:rsidRPr="00EE588F" w14:paraId="23D153E3" w14:textId="77777777" w:rsidTr="003F768D">
        <w:tc>
          <w:tcPr>
            <w:tcW w:w="0" w:type="auto"/>
            <w:hideMark/>
          </w:tcPr>
          <w:p w14:paraId="2D94E32A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notificationDate</w:t>
            </w:r>
            <w:proofErr w:type="spellEnd"/>
          </w:p>
        </w:tc>
        <w:tc>
          <w:tcPr>
            <w:tcW w:w="0" w:type="auto"/>
            <w:hideMark/>
          </w:tcPr>
          <w:p w14:paraId="43DB8B63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TIMESTAMP</w:t>
            </w:r>
          </w:p>
        </w:tc>
        <w:tc>
          <w:tcPr>
            <w:tcW w:w="0" w:type="auto"/>
            <w:hideMark/>
          </w:tcPr>
          <w:p w14:paraId="587F3998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DEFAULT CURRENT_TIMESTAMP</w:t>
            </w:r>
          </w:p>
        </w:tc>
      </w:tr>
      <w:tr w:rsidR="00651C44" w:rsidRPr="00EE588F" w14:paraId="0903343F" w14:textId="77777777" w:rsidTr="003F768D">
        <w:tc>
          <w:tcPr>
            <w:tcW w:w="0" w:type="auto"/>
            <w:hideMark/>
          </w:tcPr>
          <w:p w14:paraId="308BF2DF" w14:textId="77777777" w:rsidR="00651C44" w:rsidRPr="00EE588F" w:rsidRDefault="00651C44" w:rsidP="003F768D">
            <w:pPr>
              <w:spacing w:after="160" w:line="259" w:lineRule="auto"/>
            </w:pPr>
            <w:proofErr w:type="spellStart"/>
            <w:r w:rsidRPr="00EE588F">
              <w:t>readStatus</w:t>
            </w:r>
            <w:proofErr w:type="spellEnd"/>
          </w:p>
        </w:tc>
        <w:tc>
          <w:tcPr>
            <w:tcW w:w="0" w:type="auto"/>
            <w:hideMark/>
          </w:tcPr>
          <w:p w14:paraId="03F132D3" w14:textId="77777777" w:rsidR="00651C44" w:rsidRPr="00EE588F" w:rsidRDefault="00651C44" w:rsidP="003F768D">
            <w:pPr>
              <w:spacing w:after="160" w:line="259" w:lineRule="auto"/>
            </w:pPr>
            <w:proofErr w:type="gramStart"/>
            <w:r w:rsidRPr="00EE588F">
              <w:t>VARCHAR(</w:t>
            </w:r>
            <w:proofErr w:type="gramEnd"/>
            <w:r w:rsidRPr="00EE588F">
              <w:t>50)</w:t>
            </w:r>
          </w:p>
        </w:tc>
        <w:tc>
          <w:tcPr>
            <w:tcW w:w="0" w:type="auto"/>
            <w:hideMark/>
          </w:tcPr>
          <w:p w14:paraId="57378C03" w14:textId="77777777" w:rsidR="00651C44" w:rsidRPr="00EE588F" w:rsidRDefault="00651C44" w:rsidP="003F768D">
            <w:pPr>
              <w:spacing w:after="160" w:line="259" w:lineRule="auto"/>
            </w:pPr>
            <w:r w:rsidRPr="00EE588F">
              <w:t>NOT NULL (Unread, Read)</w:t>
            </w:r>
          </w:p>
        </w:tc>
      </w:tr>
    </w:tbl>
    <w:p w14:paraId="5AF8109A" w14:textId="77777777" w:rsidR="00651C44" w:rsidRPr="00EE588F" w:rsidRDefault="00651C44" w:rsidP="00651C44">
      <w:r>
        <w:pict w14:anchorId="2233CFF8">
          <v:rect id="_x0000_i1099" style="width:0;height:1.5pt" o:hralign="center" o:hrstd="t" o:hr="t" fillcolor="#a0a0a0" stroked="f"/>
        </w:pict>
      </w:r>
    </w:p>
    <w:p w14:paraId="79A1DB3A" w14:textId="77777777" w:rsidR="00651C44" w:rsidRPr="00EE588F" w:rsidRDefault="00651C44" w:rsidP="00651C44">
      <w:r w:rsidRPr="00EE588F">
        <w:t xml:space="preserve">This database structure is designed to support all key operations of an </w:t>
      </w:r>
      <w:r w:rsidRPr="00EE588F">
        <w:rPr>
          <w:b/>
          <w:bCs/>
        </w:rPr>
        <w:t>Online Marketplace System</w:t>
      </w:r>
      <w:r w:rsidRPr="00EE588F">
        <w:t>, with clear relationships between entities like vendors, products, customers, orders, shipments, and payments.</w:t>
      </w:r>
    </w:p>
    <w:p w14:paraId="516446DE" w14:textId="77777777" w:rsidR="00651C44" w:rsidRDefault="00651C44" w:rsidP="00651C44"/>
    <w:p w14:paraId="0EFF83CD" w14:textId="77777777" w:rsidR="00651C44" w:rsidRPr="00C867FE" w:rsidRDefault="00651C44" w:rsidP="00651C44">
      <w:pPr>
        <w:rPr>
          <w:color w:val="FF0000"/>
          <w:sz w:val="44"/>
          <w:szCs w:val="44"/>
        </w:rPr>
      </w:pPr>
      <w:r w:rsidRPr="00C867FE">
        <w:rPr>
          <w:b/>
          <w:bCs/>
          <w:color w:val="FF0000"/>
          <w:sz w:val="44"/>
          <w:szCs w:val="44"/>
        </w:rPr>
        <w:lastRenderedPageBreak/>
        <w:t>Entity relationships</w:t>
      </w:r>
      <w:r w:rsidRPr="00C867FE">
        <w:rPr>
          <w:color w:val="FF0000"/>
          <w:sz w:val="44"/>
          <w:szCs w:val="44"/>
        </w:rPr>
        <w:t xml:space="preserve"> </w:t>
      </w:r>
    </w:p>
    <w:p w14:paraId="7B6FF815" w14:textId="77777777" w:rsidR="00651C44" w:rsidRPr="00C867FE" w:rsidRDefault="00651C44" w:rsidP="00651C44">
      <w:pPr>
        <w:rPr>
          <w:b/>
          <w:bCs/>
        </w:rPr>
      </w:pPr>
      <w:r w:rsidRPr="00C867FE">
        <w:rPr>
          <w:b/>
          <w:bCs/>
        </w:rPr>
        <w:t>1. Vendor - Product (One-to-Many)</w:t>
      </w:r>
    </w:p>
    <w:p w14:paraId="118D28B4" w14:textId="77777777" w:rsidR="00651C44" w:rsidRPr="00C867FE" w:rsidRDefault="00651C44" w:rsidP="00651C44">
      <w:pPr>
        <w:numPr>
          <w:ilvl w:val="0"/>
          <w:numId w:val="6"/>
        </w:numPr>
      </w:pPr>
      <w:r w:rsidRPr="00C867FE">
        <w:rPr>
          <w:b/>
          <w:bCs/>
        </w:rPr>
        <w:t>Description</w:t>
      </w:r>
      <w:r w:rsidRPr="00C867FE">
        <w:t>: A vendor can list multiple products in the marketplace.</w:t>
      </w:r>
    </w:p>
    <w:p w14:paraId="6F5F4A98" w14:textId="77777777" w:rsidR="00651C44" w:rsidRPr="00C867FE" w:rsidRDefault="00651C44" w:rsidP="00651C44">
      <w:pPr>
        <w:numPr>
          <w:ilvl w:val="0"/>
          <w:numId w:val="6"/>
        </w:numPr>
      </w:pPr>
      <w:r w:rsidRPr="00C867FE">
        <w:rPr>
          <w:b/>
          <w:bCs/>
        </w:rPr>
        <w:t>Relationship</w:t>
      </w:r>
      <w:r w:rsidRPr="00C867FE">
        <w:t>: One Vendor can offer many Products.</w:t>
      </w:r>
    </w:p>
    <w:p w14:paraId="35BD94D1" w14:textId="77777777" w:rsidR="00651C44" w:rsidRPr="00C867FE" w:rsidRDefault="00651C44" w:rsidP="00651C44">
      <w:pPr>
        <w:numPr>
          <w:ilvl w:val="0"/>
          <w:numId w:val="6"/>
        </w:numPr>
      </w:pPr>
      <w:r w:rsidRPr="00C867FE">
        <w:rPr>
          <w:b/>
          <w:bCs/>
        </w:rPr>
        <w:t>Foreign Key</w:t>
      </w:r>
      <w:r w:rsidRPr="00C867FE">
        <w:t xml:space="preserve">: </w:t>
      </w:r>
      <w:proofErr w:type="spellStart"/>
      <w:r w:rsidRPr="00C867FE">
        <w:t>Product.vendorID</w:t>
      </w:r>
      <w:proofErr w:type="spellEnd"/>
      <w:r w:rsidRPr="00C867FE">
        <w:t xml:space="preserve"> references </w:t>
      </w:r>
      <w:proofErr w:type="spellStart"/>
      <w:r w:rsidRPr="00C867FE">
        <w:t>Vendor.vendorID</w:t>
      </w:r>
      <w:proofErr w:type="spellEnd"/>
      <w:r w:rsidRPr="00C867FE">
        <w:t>.</w:t>
      </w:r>
    </w:p>
    <w:p w14:paraId="4502E979" w14:textId="77777777" w:rsidR="00651C44" w:rsidRPr="00C867FE" w:rsidRDefault="00651C44" w:rsidP="00651C44">
      <w:pPr>
        <w:rPr>
          <w:b/>
          <w:bCs/>
        </w:rPr>
      </w:pPr>
      <w:r w:rsidRPr="00C867FE">
        <w:rPr>
          <w:b/>
          <w:bCs/>
        </w:rPr>
        <w:t>2. Product - Category (Many-to-One)</w:t>
      </w:r>
    </w:p>
    <w:p w14:paraId="1BC38EBE" w14:textId="77777777" w:rsidR="00651C44" w:rsidRPr="00C867FE" w:rsidRDefault="00651C44" w:rsidP="00651C44">
      <w:pPr>
        <w:numPr>
          <w:ilvl w:val="0"/>
          <w:numId w:val="7"/>
        </w:numPr>
      </w:pPr>
      <w:r w:rsidRPr="00C867FE">
        <w:rPr>
          <w:b/>
          <w:bCs/>
        </w:rPr>
        <w:t>Description</w:t>
      </w:r>
      <w:r w:rsidRPr="00C867FE">
        <w:t>: Each product belongs to one category, but a category can contain many products.</w:t>
      </w:r>
    </w:p>
    <w:p w14:paraId="3847C2F3" w14:textId="77777777" w:rsidR="00651C44" w:rsidRPr="00C867FE" w:rsidRDefault="00651C44" w:rsidP="00651C44">
      <w:pPr>
        <w:numPr>
          <w:ilvl w:val="0"/>
          <w:numId w:val="7"/>
        </w:numPr>
      </w:pPr>
      <w:r w:rsidRPr="00C867FE">
        <w:rPr>
          <w:b/>
          <w:bCs/>
        </w:rPr>
        <w:t>Relationship</w:t>
      </w:r>
      <w:r w:rsidRPr="00C867FE">
        <w:t>: Many Products belong to one Category.</w:t>
      </w:r>
    </w:p>
    <w:p w14:paraId="340EB966" w14:textId="77777777" w:rsidR="00651C44" w:rsidRPr="00C867FE" w:rsidRDefault="00651C44" w:rsidP="00651C44">
      <w:pPr>
        <w:numPr>
          <w:ilvl w:val="0"/>
          <w:numId w:val="7"/>
        </w:numPr>
      </w:pPr>
      <w:r w:rsidRPr="00C867FE">
        <w:rPr>
          <w:b/>
          <w:bCs/>
        </w:rPr>
        <w:t>Foreign Key</w:t>
      </w:r>
      <w:r w:rsidRPr="00C867FE">
        <w:t xml:space="preserve">: </w:t>
      </w:r>
      <w:proofErr w:type="spellStart"/>
      <w:r w:rsidRPr="00C867FE">
        <w:t>Product.categoryID</w:t>
      </w:r>
      <w:proofErr w:type="spellEnd"/>
      <w:r w:rsidRPr="00C867FE">
        <w:t xml:space="preserve"> references </w:t>
      </w:r>
      <w:proofErr w:type="spellStart"/>
      <w:r w:rsidRPr="00C867FE">
        <w:t>Category.categoryID</w:t>
      </w:r>
      <w:proofErr w:type="spellEnd"/>
      <w:r w:rsidRPr="00C867FE">
        <w:t>.</w:t>
      </w:r>
    </w:p>
    <w:p w14:paraId="33EB3EB8" w14:textId="77777777" w:rsidR="00651C44" w:rsidRPr="00C867FE" w:rsidRDefault="00651C44" w:rsidP="00651C44">
      <w:pPr>
        <w:rPr>
          <w:b/>
          <w:bCs/>
        </w:rPr>
      </w:pPr>
      <w:r w:rsidRPr="00C867FE">
        <w:rPr>
          <w:b/>
          <w:bCs/>
        </w:rPr>
        <w:t>3. Product - Discount (Many-to-One)</w:t>
      </w:r>
    </w:p>
    <w:p w14:paraId="62D1E951" w14:textId="77777777" w:rsidR="00651C44" w:rsidRPr="00C867FE" w:rsidRDefault="00651C44" w:rsidP="00651C44">
      <w:pPr>
        <w:numPr>
          <w:ilvl w:val="0"/>
          <w:numId w:val="8"/>
        </w:numPr>
      </w:pPr>
      <w:r w:rsidRPr="00C867FE">
        <w:rPr>
          <w:b/>
          <w:bCs/>
        </w:rPr>
        <w:t>Description</w:t>
      </w:r>
      <w:r w:rsidRPr="00C867FE">
        <w:t>: Many products can have the same discount, but a product can have only one active discount at a time.</w:t>
      </w:r>
    </w:p>
    <w:p w14:paraId="29F0A56A" w14:textId="77777777" w:rsidR="00651C44" w:rsidRPr="00C867FE" w:rsidRDefault="00651C44" w:rsidP="00651C44">
      <w:pPr>
        <w:numPr>
          <w:ilvl w:val="0"/>
          <w:numId w:val="8"/>
        </w:numPr>
      </w:pPr>
      <w:r w:rsidRPr="00C867FE">
        <w:rPr>
          <w:b/>
          <w:bCs/>
        </w:rPr>
        <w:t>Relationship</w:t>
      </w:r>
      <w:r w:rsidRPr="00C867FE">
        <w:t>: Many Products may apply the same Discount.</w:t>
      </w:r>
    </w:p>
    <w:p w14:paraId="100696F2" w14:textId="77777777" w:rsidR="00651C44" w:rsidRPr="00C867FE" w:rsidRDefault="00651C44" w:rsidP="00651C44">
      <w:pPr>
        <w:numPr>
          <w:ilvl w:val="0"/>
          <w:numId w:val="8"/>
        </w:numPr>
      </w:pPr>
      <w:r w:rsidRPr="00C867FE">
        <w:rPr>
          <w:b/>
          <w:bCs/>
        </w:rPr>
        <w:t>Foreign Key</w:t>
      </w:r>
      <w:r w:rsidRPr="00C867FE">
        <w:t xml:space="preserve">: </w:t>
      </w:r>
      <w:proofErr w:type="spellStart"/>
      <w:r w:rsidRPr="00C867FE">
        <w:t>Product.discountID</w:t>
      </w:r>
      <w:proofErr w:type="spellEnd"/>
      <w:r w:rsidRPr="00C867FE">
        <w:t xml:space="preserve"> references </w:t>
      </w:r>
      <w:proofErr w:type="spellStart"/>
      <w:r w:rsidRPr="00C867FE">
        <w:t>Discount.discountID</w:t>
      </w:r>
      <w:proofErr w:type="spellEnd"/>
      <w:r w:rsidRPr="00C867FE">
        <w:t>.</w:t>
      </w:r>
    </w:p>
    <w:p w14:paraId="67D987AC" w14:textId="77777777" w:rsidR="00651C44" w:rsidRPr="00C867FE" w:rsidRDefault="00651C44" w:rsidP="00651C44">
      <w:pPr>
        <w:rPr>
          <w:b/>
          <w:bCs/>
        </w:rPr>
      </w:pPr>
      <w:r w:rsidRPr="00C867FE">
        <w:rPr>
          <w:b/>
          <w:bCs/>
        </w:rPr>
        <w:t>4. Customer - Order (One-to-Many)</w:t>
      </w:r>
    </w:p>
    <w:p w14:paraId="1F36AF72" w14:textId="77777777" w:rsidR="00651C44" w:rsidRPr="00C867FE" w:rsidRDefault="00651C44" w:rsidP="00651C44">
      <w:pPr>
        <w:numPr>
          <w:ilvl w:val="0"/>
          <w:numId w:val="9"/>
        </w:numPr>
      </w:pPr>
      <w:r w:rsidRPr="00C867FE">
        <w:rPr>
          <w:b/>
          <w:bCs/>
        </w:rPr>
        <w:t>Description</w:t>
      </w:r>
      <w:r w:rsidRPr="00C867FE">
        <w:t>: A customer can place multiple orders over time.</w:t>
      </w:r>
    </w:p>
    <w:p w14:paraId="0FF579B7" w14:textId="77777777" w:rsidR="00651C44" w:rsidRPr="00C867FE" w:rsidRDefault="00651C44" w:rsidP="00651C44">
      <w:pPr>
        <w:numPr>
          <w:ilvl w:val="0"/>
          <w:numId w:val="9"/>
        </w:numPr>
      </w:pPr>
      <w:r w:rsidRPr="00C867FE">
        <w:rPr>
          <w:b/>
          <w:bCs/>
        </w:rPr>
        <w:t>Relationship</w:t>
      </w:r>
      <w:r w:rsidRPr="00C867FE">
        <w:t>: One Customer can place many Orders.</w:t>
      </w:r>
    </w:p>
    <w:p w14:paraId="574B1807" w14:textId="77777777" w:rsidR="00651C44" w:rsidRPr="00C867FE" w:rsidRDefault="00651C44" w:rsidP="00651C44">
      <w:pPr>
        <w:numPr>
          <w:ilvl w:val="0"/>
          <w:numId w:val="9"/>
        </w:numPr>
      </w:pPr>
      <w:r w:rsidRPr="00C867FE">
        <w:rPr>
          <w:b/>
          <w:bCs/>
        </w:rPr>
        <w:t>Foreign Key</w:t>
      </w:r>
      <w:r w:rsidRPr="00C867FE">
        <w:t xml:space="preserve">: </w:t>
      </w:r>
      <w:proofErr w:type="spellStart"/>
      <w:r w:rsidRPr="00C867FE">
        <w:t>Order.customerID</w:t>
      </w:r>
      <w:proofErr w:type="spellEnd"/>
      <w:r w:rsidRPr="00C867FE">
        <w:t xml:space="preserve"> references </w:t>
      </w:r>
      <w:proofErr w:type="spellStart"/>
      <w:r w:rsidRPr="00C867FE">
        <w:t>Customer.customerID</w:t>
      </w:r>
      <w:proofErr w:type="spellEnd"/>
      <w:r w:rsidRPr="00C867FE">
        <w:t>.</w:t>
      </w:r>
    </w:p>
    <w:p w14:paraId="76E5A75F" w14:textId="77777777" w:rsidR="00651C44" w:rsidRPr="00C867FE" w:rsidRDefault="00651C44" w:rsidP="00651C44">
      <w:pPr>
        <w:rPr>
          <w:b/>
          <w:bCs/>
        </w:rPr>
      </w:pPr>
      <w:r w:rsidRPr="00C867FE">
        <w:rPr>
          <w:b/>
          <w:bCs/>
        </w:rPr>
        <w:t>5. Vendor - Order (One-to-Many)</w:t>
      </w:r>
    </w:p>
    <w:p w14:paraId="6352D7C1" w14:textId="77777777" w:rsidR="00651C44" w:rsidRPr="00C867FE" w:rsidRDefault="00651C44" w:rsidP="00651C44">
      <w:pPr>
        <w:numPr>
          <w:ilvl w:val="0"/>
          <w:numId w:val="10"/>
        </w:numPr>
      </w:pPr>
      <w:r w:rsidRPr="00C867FE">
        <w:rPr>
          <w:b/>
          <w:bCs/>
        </w:rPr>
        <w:t>Description</w:t>
      </w:r>
      <w:r w:rsidRPr="00C867FE">
        <w:t>: A vendor receives multiple orders for their products.</w:t>
      </w:r>
    </w:p>
    <w:p w14:paraId="7C2BE4D8" w14:textId="77777777" w:rsidR="00651C44" w:rsidRPr="00C867FE" w:rsidRDefault="00651C44" w:rsidP="00651C44">
      <w:pPr>
        <w:numPr>
          <w:ilvl w:val="0"/>
          <w:numId w:val="10"/>
        </w:numPr>
      </w:pPr>
      <w:r w:rsidRPr="00C867FE">
        <w:rPr>
          <w:b/>
          <w:bCs/>
        </w:rPr>
        <w:t>Relationship</w:t>
      </w:r>
      <w:r w:rsidRPr="00C867FE">
        <w:t>: One Vendor can have many Orders.</w:t>
      </w:r>
    </w:p>
    <w:p w14:paraId="3AF73B97" w14:textId="77777777" w:rsidR="00651C44" w:rsidRPr="00C867FE" w:rsidRDefault="00651C44" w:rsidP="00651C44">
      <w:pPr>
        <w:numPr>
          <w:ilvl w:val="0"/>
          <w:numId w:val="10"/>
        </w:numPr>
      </w:pPr>
      <w:r w:rsidRPr="00C867FE">
        <w:rPr>
          <w:b/>
          <w:bCs/>
        </w:rPr>
        <w:t>Foreign Key</w:t>
      </w:r>
      <w:r w:rsidRPr="00C867FE">
        <w:t xml:space="preserve">: </w:t>
      </w:r>
      <w:proofErr w:type="spellStart"/>
      <w:r w:rsidRPr="00C867FE">
        <w:t>Order.vendorID</w:t>
      </w:r>
      <w:proofErr w:type="spellEnd"/>
      <w:r w:rsidRPr="00C867FE">
        <w:t xml:space="preserve"> references </w:t>
      </w:r>
      <w:proofErr w:type="spellStart"/>
      <w:r w:rsidRPr="00C867FE">
        <w:t>Vendor.vendorID</w:t>
      </w:r>
      <w:proofErr w:type="spellEnd"/>
      <w:r w:rsidRPr="00C867FE">
        <w:t>.</w:t>
      </w:r>
    </w:p>
    <w:p w14:paraId="39B5D2EB" w14:textId="77777777" w:rsidR="00651C44" w:rsidRPr="00C867FE" w:rsidRDefault="00651C44" w:rsidP="00651C44">
      <w:pPr>
        <w:rPr>
          <w:b/>
          <w:bCs/>
        </w:rPr>
      </w:pPr>
      <w:r w:rsidRPr="00C867FE">
        <w:rPr>
          <w:b/>
          <w:bCs/>
        </w:rPr>
        <w:t>6. Product - Order (Many-to-One)</w:t>
      </w:r>
    </w:p>
    <w:p w14:paraId="0F694AA7" w14:textId="77777777" w:rsidR="00651C44" w:rsidRPr="00C867FE" w:rsidRDefault="00651C44" w:rsidP="00651C44">
      <w:pPr>
        <w:numPr>
          <w:ilvl w:val="0"/>
          <w:numId w:val="11"/>
        </w:numPr>
      </w:pPr>
      <w:r w:rsidRPr="00C867FE">
        <w:rPr>
          <w:b/>
          <w:bCs/>
        </w:rPr>
        <w:t>Description</w:t>
      </w:r>
      <w:r w:rsidRPr="00C867FE">
        <w:t>: Each order is associated with a single product.</w:t>
      </w:r>
    </w:p>
    <w:p w14:paraId="5561B4DE" w14:textId="77777777" w:rsidR="00651C44" w:rsidRPr="00C867FE" w:rsidRDefault="00651C44" w:rsidP="00651C44">
      <w:pPr>
        <w:numPr>
          <w:ilvl w:val="0"/>
          <w:numId w:val="11"/>
        </w:numPr>
      </w:pPr>
      <w:r w:rsidRPr="00C867FE">
        <w:rPr>
          <w:b/>
          <w:bCs/>
        </w:rPr>
        <w:t>Relationship</w:t>
      </w:r>
      <w:r w:rsidRPr="00C867FE">
        <w:t>: Many Orders are placed for one Product.</w:t>
      </w:r>
    </w:p>
    <w:p w14:paraId="20649E70" w14:textId="77777777" w:rsidR="00651C44" w:rsidRPr="00C867FE" w:rsidRDefault="00651C44" w:rsidP="00651C44">
      <w:pPr>
        <w:numPr>
          <w:ilvl w:val="0"/>
          <w:numId w:val="11"/>
        </w:numPr>
      </w:pPr>
      <w:r w:rsidRPr="00C867FE">
        <w:rPr>
          <w:b/>
          <w:bCs/>
        </w:rPr>
        <w:t>Foreign Key</w:t>
      </w:r>
      <w:r w:rsidRPr="00C867FE">
        <w:t xml:space="preserve">: </w:t>
      </w:r>
      <w:proofErr w:type="spellStart"/>
      <w:r w:rsidRPr="00C867FE">
        <w:t>Order.productID</w:t>
      </w:r>
      <w:proofErr w:type="spellEnd"/>
      <w:r w:rsidRPr="00C867FE">
        <w:t xml:space="preserve"> references </w:t>
      </w:r>
      <w:proofErr w:type="spellStart"/>
      <w:r w:rsidRPr="00C867FE">
        <w:t>Product.productID</w:t>
      </w:r>
      <w:proofErr w:type="spellEnd"/>
      <w:r w:rsidRPr="00C867FE">
        <w:t>.</w:t>
      </w:r>
    </w:p>
    <w:p w14:paraId="4F1EF6D8" w14:textId="77777777" w:rsidR="00651C44" w:rsidRPr="00C867FE" w:rsidRDefault="00651C44" w:rsidP="00651C44">
      <w:pPr>
        <w:rPr>
          <w:b/>
          <w:bCs/>
        </w:rPr>
      </w:pPr>
      <w:r w:rsidRPr="00C867FE">
        <w:rPr>
          <w:b/>
          <w:bCs/>
        </w:rPr>
        <w:t>7. Customer - Review (One-to-Many)</w:t>
      </w:r>
    </w:p>
    <w:p w14:paraId="71F0933C" w14:textId="77777777" w:rsidR="00651C44" w:rsidRPr="00C867FE" w:rsidRDefault="00651C44" w:rsidP="00651C44">
      <w:pPr>
        <w:numPr>
          <w:ilvl w:val="0"/>
          <w:numId w:val="12"/>
        </w:numPr>
      </w:pPr>
      <w:r w:rsidRPr="00C867FE">
        <w:rPr>
          <w:b/>
          <w:bCs/>
        </w:rPr>
        <w:t>Description</w:t>
      </w:r>
      <w:r w:rsidRPr="00C867FE">
        <w:t>: A customer can write multiple reviews for different products.</w:t>
      </w:r>
    </w:p>
    <w:p w14:paraId="354D4BAD" w14:textId="77777777" w:rsidR="00651C44" w:rsidRPr="00C867FE" w:rsidRDefault="00651C44" w:rsidP="00651C44">
      <w:pPr>
        <w:numPr>
          <w:ilvl w:val="0"/>
          <w:numId w:val="12"/>
        </w:numPr>
      </w:pPr>
      <w:r w:rsidRPr="00C867FE">
        <w:rPr>
          <w:b/>
          <w:bCs/>
        </w:rPr>
        <w:t>Relationship</w:t>
      </w:r>
      <w:r w:rsidRPr="00C867FE">
        <w:t>: One Customer can write many Reviews.</w:t>
      </w:r>
    </w:p>
    <w:p w14:paraId="715CEE75" w14:textId="77777777" w:rsidR="00651C44" w:rsidRPr="00C867FE" w:rsidRDefault="00651C44" w:rsidP="00651C44">
      <w:pPr>
        <w:numPr>
          <w:ilvl w:val="0"/>
          <w:numId w:val="12"/>
        </w:numPr>
      </w:pPr>
      <w:r w:rsidRPr="00C867FE">
        <w:rPr>
          <w:b/>
          <w:bCs/>
        </w:rPr>
        <w:t>Foreign Key</w:t>
      </w:r>
      <w:r w:rsidRPr="00C867FE">
        <w:t xml:space="preserve">: </w:t>
      </w:r>
      <w:proofErr w:type="spellStart"/>
      <w:r w:rsidRPr="00C867FE">
        <w:t>Review.customerID</w:t>
      </w:r>
      <w:proofErr w:type="spellEnd"/>
      <w:r w:rsidRPr="00C867FE">
        <w:t xml:space="preserve"> references </w:t>
      </w:r>
      <w:proofErr w:type="spellStart"/>
      <w:r w:rsidRPr="00C867FE">
        <w:t>Customer.customerID</w:t>
      </w:r>
      <w:proofErr w:type="spellEnd"/>
      <w:r w:rsidRPr="00C867FE">
        <w:t>.</w:t>
      </w:r>
    </w:p>
    <w:p w14:paraId="1534EAB4" w14:textId="77777777" w:rsidR="00651C44" w:rsidRPr="00C867FE" w:rsidRDefault="00651C44" w:rsidP="00651C44">
      <w:pPr>
        <w:rPr>
          <w:b/>
          <w:bCs/>
        </w:rPr>
      </w:pPr>
      <w:r w:rsidRPr="00C867FE">
        <w:rPr>
          <w:b/>
          <w:bCs/>
        </w:rPr>
        <w:t>8. Product - Review (One-to-Many)</w:t>
      </w:r>
    </w:p>
    <w:p w14:paraId="2A1CB9F5" w14:textId="77777777" w:rsidR="00651C44" w:rsidRPr="00C867FE" w:rsidRDefault="00651C44" w:rsidP="00651C44">
      <w:pPr>
        <w:numPr>
          <w:ilvl w:val="0"/>
          <w:numId w:val="13"/>
        </w:numPr>
      </w:pPr>
      <w:r w:rsidRPr="00C867FE">
        <w:rPr>
          <w:b/>
          <w:bCs/>
        </w:rPr>
        <w:t>Description</w:t>
      </w:r>
      <w:r w:rsidRPr="00C867FE">
        <w:t>: A product can have multiple reviews from different customers.</w:t>
      </w:r>
    </w:p>
    <w:p w14:paraId="2B16B92F" w14:textId="77777777" w:rsidR="00651C44" w:rsidRPr="00C867FE" w:rsidRDefault="00651C44" w:rsidP="00651C44">
      <w:pPr>
        <w:numPr>
          <w:ilvl w:val="0"/>
          <w:numId w:val="13"/>
        </w:numPr>
      </w:pPr>
      <w:r w:rsidRPr="00C867FE">
        <w:rPr>
          <w:b/>
          <w:bCs/>
        </w:rPr>
        <w:t>Relationship</w:t>
      </w:r>
      <w:r w:rsidRPr="00C867FE">
        <w:t>: One Product can have many Reviews.</w:t>
      </w:r>
    </w:p>
    <w:p w14:paraId="21CAF700" w14:textId="77777777" w:rsidR="00651C44" w:rsidRPr="00C867FE" w:rsidRDefault="00651C44" w:rsidP="00651C44">
      <w:pPr>
        <w:numPr>
          <w:ilvl w:val="0"/>
          <w:numId w:val="13"/>
        </w:numPr>
      </w:pPr>
      <w:r w:rsidRPr="00C867FE">
        <w:rPr>
          <w:b/>
          <w:bCs/>
        </w:rPr>
        <w:t>Foreign Key</w:t>
      </w:r>
      <w:r w:rsidRPr="00C867FE">
        <w:t xml:space="preserve">: </w:t>
      </w:r>
      <w:proofErr w:type="spellStart"/>
      <w:r w:rsidRPr="00C867FE">
        <w:t>Review.productID</w:t>
      </w:r>
      <w:proofErr w:type="spellEnd"/>
      <w:r w:rsidRPr="00C867FE">
        <w:t xml:space="preserve"> references </w:t>
      </w:r>
      <w:proofErr w:type="spellStart"/>
      <w:r w:rsidRPr="00C867FE">
        <w:t>Product.productID</w:t>
      </w:r>
      <w:proofErr w:type="spellEnd"/>
      <w:r w:rsidRPr="00C867FE">
        <w:t>.</w:t>
      </w:r>
    </w:p>
    <w:p w14:paraId="027273F3" w14:textId="77777777" w:rsidR="00651C44" w:rsidRPr="00C867FE" w:rsidRDefault="00651C44" w:rsidP="00651C44">
      <w:pPr>
        <w:rPr>
          <w:b/>
          <w:bCs/>
        </w:rPr>
      </w:pPr>
      <w:r w:rsidRPr="00C867FE">
        <w:rPr>
          <w:b/>
          <w:bCs/>
        </w:rPr>
        <w:t>9. Order - Payment (One-to-One)</w:t>
      </w:r>
    </w:p>
    <w:p w14:paraId="7BD6E68C" w14:textId="77777777" w:rsidR="00651C44" w:rsidRPr="00C867FE" w:rsidRDefault="00651C44" w:rsidP="00651C44">
      <w:pPr>
        <w:numPr>
          <w:ilvl w:val="0"/>
          <w:numId w:val="14"/>
        </w:numPr>
      </w:pPr>
      <w:r w:rsidRPr="00C867FE">
        <w:rPr>
          <w:b/>
          <w:bCs/>
        </w:rPr>
        <w:lastRenderedPageBreak/>
        <w:t>Description</w:t>
      </w:r>
      <w:r w:rsidRPr="00C867FE">
        <w:t>: Each order is associated with one payment.</w:t>
      </w:r>
    </w:p>
    <w:p w14:paraId="7E578EAE" w14:textId="77777777" w:rsidR="00651C44" w:rsidRPr="00C867FE" w:rsidRDefault="00651C44" w:rsidP="00651C44">
      <w:pPr>
        <w:numPr>
          <w:ilvl w:val="0"/>
          <w:numId w:val="14"/>
        </w:numPr>
      </w:pPr>
      <w:r w:rsidRPr="00C867FE">
        <w:rPr>
          <w:b/>
          <w:bCs/>
        </w:rPr>
        <w:t>Relationship</w:t>
      </w:r>
      <w:r w:rsidRPr="00C867FE">
        <w:t>: One Order has one Payment.</w:t>
      </w:r>
    </w:p>
    <w:p w14:paraId="0009A9DE" w14:textId="77777777" w:rsidR="00651C44" w:rsidRPr="00C867FE" w:rsidRDefault="00651C44" w:rsidP="00651C44">
      <w:pPr>
        <w:numPr>
          <w:ilvl w:val="0"/>
          <w:numId w:val="14"/>
        </w:numPr>
      </w:pPr>
      <w:r w:rsidRPr="00C867FE">
        <w:rPr>
          <w:b/>
          <w:bCs/>
        </w:rPr>
        <w:t>Foreign Key</w:t>
      </w:r>
      <w:r w:rsidRPr="00C867FE">
        <w:t xml:space="preserve">: </w:t>
      </w:r>
      <w:proofErr w:type="spellStart"/>
      <w:r w:rsidRPr="00C867FE">
        <w:t>Payment.orderID</w:t>
      </w:r>
      <w:proofErr w:type="spellEnd"/>
      <w:r w:rsidRPr="00C867FE">
        <w:t xml:space="preserve"> references </w:t>
      </w:r>
      <w:proofErr w:type="spellStart"/>
      <w:r w:rsidRPr="00C867FE">
        <w:t>Order.orderID</w:t>
      </w:r>
      <w:proofErr w:type="spellEnd"/>
      <w:r w:rsidRPr="00C867FE">
        <w:t>.</w:t>
      </w:r>
    </w:p>
    <w:p w14:paraId="0DC6587B" w14:textId="77777777" w:rsidR="00651C44" w:rsidRPr="00C867FE" w:rsidRDefault="00651C44" w:rsidP="00651C44">
      <w:pPr>
        <w:rPr>
          <w:b/>
          <w:bCs/>
        </w:rPr>
      </w:pPr>
      <w:r w:rsidRPr="00C867FE">
        <w:rPr>
          <w:b/>
          <w:bCs/>
        </w:rPr>
        <w:t>10. Order - Invoice (One-to-One)</w:t>
      </w:r>
    </w:p>
    <w:p w14:paraId="0D3D2E52" w14:textId="77777777" w:rsidR="00651C44" w:rsidRPr="00C867FE" w:rsidRDefault="00651C44" w:rsidP="00651C44">
      <w:pPr>
        <w:numPr>
          <w:ilvl w:val="0"/>
          <w:numId w:val="15"/>
        </w:numPr>
      </w:pPr>
      <w:r w:rsidRPr="00C867FE">
        <w:rPr>
          <w:b/>
          <w:bCs/>
        </w:rPr>
        <w:t>Description</w:t>
      </w:r>
      <w:r w:rsidRPr="00C867FE">
        <w:t>: Each order generates one invoice.</w:t>
      </w:r>
    </w:p>
    <w:p w14:paraId="7F26B36E" w14:textId="77777777" w:rsidR="00651C44" w:rsidRPr="00C867FE" w:rsidRDefault="00651C44" w:rsidP="00651C44">
      <w:pPr>
        <w:numPr>
          <w:ilvl w:val="0"/>
          <w:numId w:val="15"/>
        </w:numPr>
      </w:pPr>
      <w:r w:rsidRPr="00C867FE">
        <w:rPr>
          <w:b/>
          <w:bCs/>
        </w:rPr>
        <w:t>Relationship</w:t>
      </w:r>
      <w:r w:rsidRPr="00C867FE">
        <w:t>: One Order generates one Invoice.</w:t>
      </w:r>
    </w:p>
    <w:p w14:paraId="0ABE8116" w14:textId="77777777" w:rsidR="00651C44" w:rsidRPr="00C867FE" w:rsidRDefault="00651C44" w:rsidP="00651C44">
      <w:pPr>
        <w:numPr>
          <w:ilvl w:val="0"/>
          <w:numId w:val="15"/>
        </w:numPr>
      </w:pPr>
      <w:r w:rsidRPr="00C867FE">
        <w:rPr>
          <w:b/>
          <w:bCs/>
        </w:rPr>
        <w:t>Foreign Key</w:t>
      </w:r>
      <w:r w:rsidRPr="00C867FE">
        <w:t xml:space="preserve">: </w:t>
      </w:r>
      <w:proofErr w:type="spellStart"/>
      <w:r w:rsidRPr="00C867FE">
        <w:t>Invoice.orderID</w:t>
      </w:r>
      <w:proofErr w:type="spellEnd"/>
      <w:r w:rsidRPr="00C867FE">
        <w:t xml:space="preserve"> references </w:t>
      </w:r>
      <w:proofErr w:type="spellStart"/>
      <w:r w:rsidRPr="00C867FE">
        <w:t>Order.orderID</w:t>
      </w:r>
      <w:proofErr w:type="spellEnd"/>
      <w:r w:rsidRPr="00C867FE">
        <w:t>.</w:t>
      </w:r>
    </w:p>
    <w:p w14:paraId="496AEFA6" w14:textId="77777777" w:rsidR="00651C44" w:rsidRPr="00C867FE" w:rsidRDefault="00651C44" w:rsidP="00651C44">
      <w:pPr>
        <w:rPr>
          <w:b/>
          <w:bCs/>
        </w:rPr>
      </w:pPr>
      <w:r w:rsidRPr="00C867FE">
        <w:rPr>
          <w:b/>
          <w:bCs/>
        </w:rPr>
        <w:t>11. Payment - Invoice (One-to-One)</w:t>
      </w:r>
    </w:p>
    <w:p w14:paraId="26789829" w14:textId="77777777" w:rsidR="00651C44" w:rsidRPr="00C867FE" w:rsidRDefault="00651C44" w:rsidP="00651C44">
      <w:pPr>
        <w:numPr>
          <w:ilvl w:val="0"/>
          <w:numId w:val="16"/>
        </w:numPr>
      </w:pPr>
      <w:r w:rsidRPr="00C867FE">
        <w:rPr>
          <w:b/>
          <w:bCs/>
        </w:rPr>
        <w:t>Description</w:t>
      </w:r>
      <w:r w:rsidRPr="00C867FE">
        <w:t>: Each invoice is linked to one payment.</w:t>
      </w:r>
    </w:p>
    <w:p w14:paraId="7B722319" w14:textId="77777777" w:rsidR="00651C44" w:rsidRPr="00C867FE" w:rsidRDefault="00651C44" w:rsidP="00651C44">
      <w:pPr>
        <w:numPr>
          <w:ilvl w:val="0"/>
          <w:numId w:val="16"/>
        </w:numPr>
      </w:pPr>
      <w:r w:rsidRPr="00C867FE">
        <w:rPr>
          <w:b/>
          <w:bCs/>
        </w:rPr>
        <w:t>Relationship</w:t>
      </w:r>
      <w:r w:rsidRPr="00C867FE">
        <w:t>: One Payment generates one Invoice.</w:t>
      </w:r>
    </w:p>
    <w:p w14:paraId="64B97DDA" w14:textId="77777777" w:rsidR="00651C44" w:rsidRPr="00C867FE" w:rsidRDefault="00651C44" w:rsidP="00651C44">
      <w:pPr>
        <w:numPr>
          <w:ilvl w:val="0"/>
          <w:numId w:val="16"/>
        </w:numPr>
      </w:pPr>
      <w:r w:rsidRPr="00C867FE">
        <w:rPr>
          <w:b/>
          <w:bCs/>
        </w:rPr>
        <w:t>Foreign Key</w:t>
      </w:r>
      <w:r w:rsidRPr="00C867FE">
        <w:t xml:space="preserve">: </w:t>
      </w:r>
      <w:proofErr w:type="spellStart"/>
      <w:r w:rsidRPr="00C867FE">
        <w:t>Invoice.paymentID</w:t>
      </w:r>
      <w:proofErr w:type="spellEnd"/>
      <w:r w:rsidRPr="00C867FE">
        <w:t xml:space="preserve"> references </w:t>
      </w:r>
      <w:proofErr w:type="spellStart"/>
      <w:r w:rsidRPr="00C867FE">
        <w:t>Payment.paymentID</w:t>
      </w:r>
      <w:proofErr w:type="spellEnd"/>
      <w:r w:rsidRPr="00C867FE">
        <w:t>.</w:t>
      </w:r>
    </w:p>
    <w:p w14:paraId="3B1DF321" w14:textId="77777777" w:rsidR="00651C44" w:rsidRPr="00C867FE" w:rsidRDefault="00651C44" w:rsidP="00651C44">
      <w:pPr>
        <w:rPr>
          <w:b/>
          <w:bCs/>
        </w:rPr>
      </w:pPr>
      <w:r w:rsidRPr="00C867FE">
        <w:rPr>
          <w:b/>
          <w:bCs/>
        </w:rPr>
        <w:t>12. Order - Shipment (One-to-One)</w:t>
      </w:r>
    </w:p>
    <w:p w14:paraId="07051827" w14:textId="77777777" w:rsidR="00651C44" w:rsidRPr="00C867FE" w:rsidRDefault="00651C44" w:rsidP="00651C44">
      <w:pPr>
        <w:numPr>
          <w:ilvl w:val="0"/>
          <w:numId w:val="17"/>
        </w:numPr>
      </w:pPr>
      <w:r w:rsidRPr="00C867FE">
        <w:rPr>
          <w:b/>
          <w:bCs/>
        </w:rPr>
        <w:t>Description</w:t>
      </w:r>
      <w:r w:rsidRPr="00C867FE">
        <w:t>: Each order is associated with one shipment.</w:t>
      </w:r>
    </w:p>
    <w:p w14:paraId="697C3781" w14:textId="77777777" w:rsidR="00651C44" w:rsidRPr="00C867FE" w:rsidRDefault="00651C44" w:rsidP="00651C44">
      <w:pPr>
        <w:numPr>
          <w:ilvl w:val="0"/>
          <w:numId w:val="17"/>
        </w:numPr>
      </w:pPr>
      <w:r w:rsidRPr="00C867FE">
        <w:rPr>
          <w:b/>
          <w:bCs/>
        </w:rPr>
        <w:t>Relationship</w:t>
      </w:r>
      <w:r w:rsidRPr="00C867FE">
        <w:t>: One Order has one Shipment.</w:t>
      </w:r>
    </w:p>
    <w:p w14:paraId="5D6A3790" w14:textId="77777777" w:rsidR="00651C44" w:rsidRPr="00C867FE" w:rsidRDefault="00651C44" w:rsidP="00651C44">
      <w:pPr>
        <w:numPr>
          <w:ilvl w:val="0"/>
          <w:numId w:val="17"/>
        </w:numPr>
      </w:pPr>
      <w:r w:rsidRPr="00C867FE">
        <w:rPr>
          <w:b/>
          <w:bCs/>
        </w:rPr>
        <w:t>Foreign Key</w:t>
      </w:r>
      <w:r w:rsidRPr="00C867FE">
        <w:t xml:space="preserve">: </w:t>
      </w:r>
      <w:proofErr w:type="spellStart"/>
      <w:r w:rsidRPr="00C867FE">
        <w:t>Shipment.orderID</w:t>
      </w:r>
      <w:proofErr w:type="spellEnd"/>
      <w:r w:rsidRPr="00C867FE">
        <w:t xml:space="preserve"> references </w:t>
      </w:r>
      <w:proofErr w:type="spellStart"/>
      <w:r w:rsidRPr="00C867FE">
        <w:t>Order.orderID</w:t>
      </w:r>
      <w:proofErr w:type="spellEnd"/>
      <w:r w:rsidRPr="00C867FE">
        <w:t>.</w:t>
      </w:r>
    </w:p>
    <w:p w14:paraId="4EE27823" w14:textId="77777777" w:rsidR="00651C44" w:rsidRPr="00C867FE" w:rsidRDefault="00651C44" w:rsidP="00651C44">
      <w:pPr>
        <w:rPr>
          <w:b/>
          <w:bCs/>
        </w:rPr>
      </w:pPr>
      <w:r w:rsidRPr="00C867FE">
        <w:rPr>
          <w:b/>
          <w:bCs/>
        </w:rPr>
        <w:t>13. Order - Return (One-to-One)</w:t>
      </w:r>
    </w:p>
    <w:p w14:paraId="6127B4F9" w14:textId="77777777" w:rsidR="00651C44" w:rsidRPr="00C867FE" w:rsidRDefault="00651C44" w:rsidP="00651C44">
      <w:pPr>
        <w:numPr>
          <w:ilvl w:val="0"/>
          <w:numId w:val="18"/>
        </w:numPr>
      </w:pPr>
      <w:r w:rsidRPr="00C867FE">
        <w:rPr>
          <w:b/>
          <w:bCs/>
        </w:rPr>
        <w:t>Description</w:t>
      </w:r>
      <w:r w:rsidRPr="00C867FE">
        <w:t>: An order may have one return.</w:t>
      </w:r>
    </w:p>
    <w:p w14:paraId="4B56A1A1" w14:textId="77777777" w:rsidR="00651C44" w:rsidRPr="00C867FE" w:rsidRDefault="00651C44" w:rsidP="00651C44">
      <w:pPr>
        <w:numPr>
          <w:ilvl w:val="0"/>
          <w:numId w:val="18"/>
        </w:numPr>
      </w:pPr>
      <w:r w:rsidRPr="00C867FE">
        <w:rPr>
          <w:b/>
          <w:bCs/>
        </w:rPr>
        <w:t>Relationship</w:t>
      </w:r>
      <w:r w:rsidRPr="00C867FE">
        <w:t>: One Order may have one Return.</w:t>
      </w:r>
    </w:p>
    <w:p w14:paraId="558369EA" w14:textId="77777777" w:rsidR="00651C44" w:rsidRPr="00C867FE" w:rsidRDefault="00651C44" w:rsidP="00651C44">
      <w:pPr>
        <w:numPr>
          <w:ilvl w:val="0"/>
          <w:numId w:val="18"/>
        </w:numPr>
      </w:pPr>
      <w:r w:rsidRPr="00C867FE">
        <w:rPr>
          <w:b/>
          <w:bCs/>
        </w:rPr>
        <w:t>Foreign Key</w:t>
      </w:r>
      <w:r w:rsidRPr="00C867FE">
        <w:t xml:space="preserve">: </w:t>
      </w:r>
      <w:proofErr w:type="spellStart"/>
      <w:r w:rsidRPr="00C867FE">
        <w:t>Return.orderID</w:t>
      </w:r>
      <w:proofErr w:type="spellEnd"/>
      <w:r w:rsidRPr="00C867FE">
        <w:t xml:space="preserve"> references </w:t>
      </w:r>
      <w:proofErr w:type="spellStart"/>
      <w:r w:rsidRPr="00C867FE">
        <w:t>Order.orderID</w:t>
      </w:r>
      <w:proofErr w:type="spellEnd"/>
      <w:r w:rsidRPr="00C867FE">
        <w:t>.</w:t>
      </w:r>
    </w:p>
    <w:p w14:paraId="2D831A57" w14:textId="77777777" w:rsidR="00651C44" w:rsidRPr="00C867FE" w:rsidRDefault="00651C44" w:rsidP="00651C44">
      <w:pPr>
        <w:rPr>
          <w:b/>
          <w:bCs/>
        </w:rPr>
      </w:pPr>
      <w:r w:rsidRPr="00C867FE">
        <w:rPr>
          <w:b/>
          <w:bCs/>
        </w:rPr>
        <w:t>14. Customer - Feedback (One-to-Many)</w:t>
      </w:r>
    </w:p>
    <w:p w14:paraId="19963767" w14:textId="77777777" w:rsidR="00651C44" w:rsidRPr="00C867FE" w:rsidRDefault="00651C44" w:rsidP="00651C44">
      <w:pPr>
        <w:numPr>
          <w:ilvl w:val="0"/>
          <w:numId w:val="19"/>
        </w:numPr>
      </w:pPr>
      <w:r w:rsidRPr="00C867FE">
        <w:rPr>
          <w:b/>
          <w:bCs/>
        </w:rPr>
        <w:t>Description</w:t>
      </w:r>
      <w:r w:rsidRPr="00C867FE">
        <w:t xml:space="preserve">: A customer can provide multiple </w:t>
      </w:r>
      <w:proofErr w:type="gramStart"/>
      <w:r w:rsidRPr="00C867FE">
        <w:t>feedbacks</w:t>
      </w:r>
      <w:proofErr w:type="gramEnd"/>
      <w:r w:rsidRPr="00C867FE">
        <w:t xml:space="preserve"> for various orders.</w:t>
      </w:r>
    </w:p>
    <w:p w14:paraId="32D81BF2" w14:textId="77777777" w:rsidR="00651C44" w:rsidRPr="00C867FE" w:rsidRDefault="00651C44" w:rsidP="00651C44">
      <w:pPr>
        <w:numPr>
          <w:ilvl w:val="0"/>
          <w:numId w:val="19"/>
        </w:numPr>
      </w:pPr>
      <w:r w:rsidRPr="00C867FE">
        <w:rPr>
          <w:b/>
          <w:bCs/>
        </w:rPr>
        <w:t>Relationship</w:t>
      </w:r>
      <w:r w:rsidRPr="00C867FE">
        <w:t xml:space="preserve">: One Customer can give many </w:t>
      </w:r>
      <w:proofErr w:type="gramStart"/>
      <w:r w:rsidRPr="00C867FE">
        <w:t>Feedbacks</w:t>
      </w:r>
      <w:proofErr w:type="gramEnd"/>
      <w:r w:rsidRPr="00C867FE">
        <w:t>.</w:t>
      </w:r>
    </w:p>
    <w:p w14:paraId="27B4EF3A" w14:textId="77777777" w:rsidR="00651C44" w:rsidRPr="00C867FE" w:rsidRDefault="00651C44" w:rsidP="00651C44">
      <w:pPr>
        <w:numPr>
          <w:ilvl w:val="0"/>
          <w:numId w:val="19"/>
        </w:numPr>
      </w:pPr>
      <w:r w:rsidRPr="00C867FE">
        <w:rPr>
          <w:b/>
          <w:bCs/>
        </w:rPr>
        <w:t>Foreign Key</w:t>
      </w:r>
      <w:r w:rsidRPr="00C867FE">
        <w:t xml:space="preserve">: </w:t>
      </w:r>
      <w:proofErr w:type="spellStart"/>
      <w:r w:rsidRPr="00C867FE">
        <w:t>Feedback.customerID</w:t>
      </w:r>
      <w:proofErr w:type="spellEnd"/>
      <w:r w:rsidRPr="00C867FE">
        <w:t xml:space="preserve"> references </w:t>
      </w:r>
      <w:proofErr w:type="spellStart"/>
      <w:r w:rsidRPr="00C867FE">
        <w:t>Customer.customerID</w:t>
      </w:r>
      <w:proofErr w:type="spellEnd"/>
      <w:r w:rsidRPr="00C867FE">
        <w:t>.</w:t>
      </w:r>
    </w:p>
    <w:p w14:paraId="634A5584" w14:textId="77777777" w:rsidR="00651C44" w:rsidRPr="00C867FE" w:rsidRDefault="00651C44" w:rsidP="00651C44">
      <w:pPr>
        <w:rPr>
          <w:b/>
          <w:bCs/>
        </w:rPr>
      </w:pPr>
      <w:r w:rsidRPr="00C867FE">
        <w:rPr>
          <w:b/>
          <w:bCs/>
        </w:rPr>
        <w:t>15. Customer - Address (One-to-Many)</w:t>
      </w:r>
    </w:p>
    <w:p w14:paraId="35BF93CD" w14:textId="77777777" w:rsidR="00651C44" w:rsidRPr="00C867FE" w:rsidRDefault="00651C44" w:rsidP="00651C44">
      <w:pPr>
        <w:numPr>
          <w:ilvl w:val="0"/>
          <w:numId w:val="20"/>
        </w:numPr>
      </w:pPr>
      <w:r w:rsidRPr="00C867FE">
        <w:rPr>
          <w:b/>
          <w:bCs/>
        </w:rPr>
        <w:t>Description</w:t>
      </w:r>
      <w:r w:rsidRPr="00C867FE">
        <w:t>: A customer can have multiple saved addresses.</w:t>
      </w:r>
    </w:p>
    <w:p w14:paraId="1195FA10" w14:textId="77777777" w:rsidR="00651C44" w:rsidRPr="00C867FE" w:rsidRDefault="00651C44" w:rsidP="00651C44">
      <w:pPr>
        <w:numPr>
          <w:ilvl w:val="0"/>
          <w:numId w:val="20"/>
        </w:numPr>
      </w:pPr>
      <w:r w:rsidRPr="00C867FE">
        <w:rPr>
          <w:b/>
          <w:bCs/>
        </w:rPr>
        <w:t>Relationship</w:t>
      </w:r>
      <w:r w:rsidRPr="00C867FE">
        <w:t>: One Customer can have many Addresses.</w:t>
      </w:r>
    </w:p>
    <w:p w14:paraId="41A70271" w14:textId="77777777" w:rsidR="00651C44" w:rsidRPr="00C867FE" w:rsidRDefault="00651C44" w:rsidP="00651C44">
      <w:pPr>
        <w:numPr>
          <w:ilvl w:val="0"/>
          <w:numId w:val="20"/>
        </w:numPr>
      </w:pPr>
      <w:r w:rsidRPr="00C867FE">
        <w:rPr>
          <w:b/>
          <w:bCs/>
        </w:rPr>
        <w:t>Foreign Key</w:t>
      </w:r>
      <w:r w:rsidRPr="00C867FE">
        <w:t xml:space="preserve">: </w:t>
      </w:r>
      <w:proofErr w:type="spellStart"/>
      <w:r w:rsidRPr="00C867FE">
        <w:t>Address.customerID</w:t>
      </w:r>
      <w:proofErr w:type="spellEnd"/>
      <w:r w:rsidRPr="00C867FE">
        <w:t xml:space="preserve"> references </w:t>
      </w:r>
      <w:proofErr w:type="spellStart"/>
      <w:r w:rsidRPr="00C867FE">
        <w:t>Customer.customerID</w:t>
      </w:r>
      <w:proofErr w:type="spellEnd"/>
      <w:r w:rsidRPr="00C867FE">
        <w:t>.</w:t>
      </w:r>
    </w:p>
    <w:p w14:paraId="3F157F98" w14:textId="77777777" w:rsidR="00651C44" w:rsidRPr="00C867FE" w:rsidRDefault="00651C44" w:rsidP="00651C44">
      <w:pPr>
        <w:rPr>
          <w:b/>
          <w:bCs/>
        </w:rPr>
      </w:pPr>
      <w:r w:rsidRPr="00C867FE">
        <w:rPr>
          <w:b/>
          <w:bCs/>
        </w:rPr>
        <w:t>16. Customer - Cart (One-to-One)</w:t>
      </w:r>
    </w:p>
    <w:p w14:paraId="36CCBC31" w14:textId="77777777" w:rsidR="00651C44" w:rsidRPr="00C867FE" w:rsidRDefault="00651C44" w:rsidP="00651C44">
      <w:pPr>
        <w:numPr>
          <w:ilvl w:val="0"/>
          <w:numId w:val="21"/>
        </w:numPr>
      </w:pPr>
      <w:r w:rsidRPr="00C867FE">
        <w:rPr>
          <w:b/>
          <w:bCs/>
        </w:rPr>
        <w:t>Description</w:t>
      </w:r>
      <w:r w:rsidRPr="00C867FE">
        <w:t>: Each customer has one cart.</w:t>
      </w:r>
    </w:p>
    <w:p w14:paraId="675C72B3" w14:textId="77777777" w:rsidR="00651C44" w:rsidRPr="00C867FE" w:rsidRDefault="00651C44" w:rsidP="00651C44">
      <w:pPr>
        <w:numPr>
          <w:ilvl w:val="0"/>
          <w:numId w:val="21"/>
        </w:numPr>
      </w:pPr>
      <w:r w:rsidRPr="00C867FE">
        <w:rPr>
          <w:b/>
          <w:bCs/>
        </w:rPr>
        <w:t>Relationship</w:t>
      </w:r>
      <w:r w:rsidRPr="00C867FE">
        <w:t>: One Customer owns one Cart.</w:t>
      </w:r>
    </w:p>
    <w:p w14:paraId="60A92121" w14:textId="77777777" w:rsidR="00651C44" w:rsidRPr="00C867FE" w:rsidRDefault="00651C44" w:rsidP="00651C44">
      <w:pPr>
        <w:numPr>
          <w:ilvl w:val="0"/>
          <w:numId w:val="21"/>
        </w:numPr>
      </w:pPr>
      <w:r w:rsidRPr="00C867FE">
        <w:rPr>
          <w:b/>
          <w:bCs/>
        </w:rPr>
        <w:t>Foreign Key</w:t>
      </w:r>
      <w:r w:rsidRPr="00C867FE">
        <w:t xml:space="preserve">: </w:t>
      </w:r>
      <w:proofErr w:type="spellStart"/>
      <w:r w:rsidRPr="00C867FE">
        <w:t>Cart.customerID</w:t>
      </w:r>
      <w:proofErr w:type="spellEnd"/>
      <w:r w:rsidRPr="00C867FE">
        <w:t xml:space="preserve"> references </w:t>
      </w:r>
      <w:proofErr w:type="spellStart"/>
      <w:r w:rsidRPr="00C867FE">
        <w:t>Customer.customerID</w:t>
      </w:r>
      <w:proofErr w:type="spellEnd"/>
      <w:r w:rsidRPr="00C867FE">
        <w:t>.</w:t>
      </w:r>
    </w:p>
    <w:p w14:paraId="5368E29A" w14:textId="77777777" w:rsidR="00651C44" w:rsidRPr="00C867FE" w:rsidRDefault="00651C44" w:rsidP="00651C44">
      <w:pPr>
        <w:rPr>
          <w:b/>
          <w:bCs/>
        </w:rPr>
      </w:pPr>
      <w:r w:rsidRPr="00C867FE">
        <w:rPr>
          <w:b/>
          <w:bCs/>
        </w:rPr>
        <w:t>17. Customer - Notification (One-to-Many)</w:t>
      </w:r>
    </w:p>
    <w:p w14:paraId="79CA1232" w14:textId="77777777" w:rsidR="00651C44" w:rsidRPr="00C867FE" w:rsidRDefault="00651C44" w:rsidP="00651C44">
      <w:pPr>
        <w:numPr>
          <w:ilvl w:val="0"/>
          <w:numId w:val="22"/>
        </w:numPr>
      </w:pPr>
      <w:r w:rsidRPr="00C867FE">
        <w:rPr>
          <w:b/>
          <w:bCs/>
        </w:rPr>
        <w:t>Description</w:t>
      </w:r>
      <w:r w:rsidRPr="00C867FE">
        <w:t>: A customer can receive multiple notifications.</w:t>
      </w:r>
    </w:p>
    <w:p w14:paraId="582909B7" w14:textId="77777777" w:rsidR="00651C44" w:rsidRPr="00C867FE" w:rsidRDefault="00651C44" w:rsidP="00651C44">
      <w:pPr>
        <w:numPr>
          <w:ilvl w:val="0"/>
          <w:numId w:val="22"/>
        </w:numPr>
      </w:pPr>
      <w:r w:rsidRPr="00C867FE">
        <w:rPr>
          <w:b/>
          <w:bCs/>
        </w:rPr>
        <w:t>Relationship</w:t>
      </w:r>
      <w:r w:rsidRPr="00C867FE">
        <w:t>: One Customer can receive many Notifications.</w:t>
      </w:r>
    </w:p>
    <w:p w14:paraId="39668D91" w14:textId="77777777" w:rsidR="00651C44" w:rsidRPr="00C867FE" w:rsidRDefault="00651C44" w:rsidP="00651C44">
      <w:pPr>
        <w:numPr>
          <w:ilvl w:val="0"/>
          <w:numId w:val="22"/>
        </w:numPr>
      </w:pPr>
      <w:r w:rsidRPr="00C867FE">
        <w:rPr>
          <w:b/>
          <w:bCs/>
        </w:rPr>
        <w:t>Foreign Key</w:t>
      </w:r>
      <w:r w:rsidRPr="00C867FE">
        <w:t xml:space="preserve">: </w:t>
      </w:r>
      <w:proofErr w:type="spellStart"/>
      <w:r w:rsidRPr="00C867FE">
        <w:t>Notification.customerID</w:t>
      </w:r>
      <w:proofErr w:type="spellEnd"/>
      <w:r w:rsidRPr="00C867FE">
        <w:t xml:space="preserve"> references </w:t>
      </w:r>
      <w:proofErr w:type="spellStart"/>
      <w:r w:rsidRPr="00C867FE">
        <w:t>Customer.customerID</w:t>
      </w:r>
      <w:proofErr w:type="spellEnd"/>
      <w:r w:rsidRPr="00C867FE">
        <w:t>.</w:t>
      </w:r>
    </w:p>
    <w:p w14:paraId="2E51D695" w14:textId="77777777" w:rsidR="00651C44" w:rsidRPr="00C867FE" w:rsidRDefault="00651C44" w:rsidP="00651C44">
      <w:r>
        <w:lastRenderedPageBreak/>
        <w:pict w14:anchorId="38BE2E9E">
          <v:rect id="_x0000_i1100" style="width:0;height:1.5pt" o:hralign="center" o:hrstd="t" o:hr="t" fillcolor="#a0a0a0" stroked="f"/>
        </w:pict>
      </w:r>
    </w:p>
    <w:p w14:paraId="14A1E2FB" w14:textId="77777777" w:rsidR="00651C44" w:rsidRPr="00C867FE" w:rsidRDefault="00651C44" w:rsidP="00651C44">
      <w:pPr>
        <w:rPr>
          <w:b/>
          <w:bCs/>
        </w:rPr>
      </w:pPr>
      <w:r w:rsidRPr="00C867FE">
        <w:rPr>
          <w:b/>
          <w:bCs/>
        </w:rPr>
        <w:t>Entity Relationship Diagram (ERD) Summary</w:t>
      </w:r>
    </w:p>
    <w:p w14:paraId="218D6A49" w14:textId="77777777" w:rsidR="00651C44" w:rsidRPr="00C867FE" w:rsidRDefault="00651C44" w:rsidP="00651C44">
      <w:pPr>
        <w:numPr>
          <w:ilvl w:val="0"/>
          <w:numId w:val="23"/>
        </w:numPr>
      </w:pPr>
      <w:r w:rsidRPr="00C867FE">
        <w:rPr>
          <w:b/>
          <w:bCs/>
        </w:rPr>
        <w:t>Vendor</w:t>
      </w:r>
      <w:r w:rsidRPr="00C867FE">
        <w:t>:</w:t>
      </w:r>
    </w:p>
    <w:p w14:paraId="493347B6" w14:textId="77777777" w:rsidR="00651C44" w:rsidRPr="00C867FE" w:rsidRDefault="00651C44" w:rsidP="00651C44">
      <w:pPr>
        <w:numPr>
          <w:ilvl w:val="1"/>
          <w:numId w:val="23"/>
        </w:numPr>
      </w:pPr>
      <w:r w:rsidRPr="00C867FE">
        <w:t>One-to-Many with Product</w:t>
      </w:r>
    </w:p>
    <w:p w14:paraId="4F52FF1C" w14:textId="77777777" w:rsidR="00651C44" w:rsidRPr="00C867FE" w:rsidRDefault="00651C44" w:rsidP="00651C44">
      <w:pPr>
        <w:numPr>
          <w:ilvl w:val="1"/>
          <w:numId w:val="23"/>
        </w:numPr>
      </w:pPr>
      <w:r w:rsidRPr="00C867FE">
        <w:t>One-to-Many with Order</w:t>
      </w:r>
    </w:p>
    <w:p w14:paraId="3E11C7E3" w14:textId="77777777" w:rsidR="00651C44" w:rsidRPr="00C867FE" w:rsidRDefault="00651C44" w:rsidP="00651C44">
      <w:pPr>
        <w:numPr>
          <w:ilvl w:val="0"/>
          <w:numId w:val="23"/>
        </w:numPr>
      </w:pPr>
      <w:r w:rsidRPr="00C867FE">
        <w:rPr>
          <w:b/>
          <w:bCs/>
        </w:rPr>
        <w:t>Product</w:t>
      </w:r>
      <w:r w:rsidRPr="00C867FE">
        <w:t>:</w:t>
      </w:r>
    </w:p>
    <w:p w14:paraId="4B2E2CD3" w14:textId="77777777" w:rsidR="00651C44" w:rsidRPr="00C867FE" w:rsidRDefault="00651C44" w:rsidP="00651C44">
      <w:pPr>
        <w:numPr>
          <w:ilvl w:val="1"/>
          <w:numId w:val="23"/>
        </w:numPr>
      </w:pPr>
      <w:r w:rsidRPr="00C867FE">
        <w:t>Many-to-One with Vendor</w:t>
      </w:r>
    </w:p>
    <w:p w14:paraId="457A80EE" w14:textId="77777777" w:rsidR="00651C44" w:rsidRPr="00C867FE" w:rsidRDefault="00651C44" w:rsidP="00651C44">
      <w:pPr>
        <w:numPr>
          <w:ilvl w:val="1"/>
          <w:numId w:val="23"/>
        </w:numPr>
      </w:pPr>
      <w:r w:rsidRPr="00C867FE">
        <w:t>Many-to-One with Category</w:t>
      </w:r>
    </w:p>
    <w:p w14:paraId="07B101FB" w14:textId="77777777" w:rsidR="00651C44" w:rsidRPr="00C867FE" w:rsidRDefault="00651C44" w:rsidP="00651C44">
      <w:pPr>
        <w:numPr>
          <w:ilvl w:val="1"/>
          <w:numId w:val="23"/>
        </w:numPr>
      </w:pPr>
      <w:r w:rsidRPr="00C867FE">
        <w:t>Many-to-One with Discount</w:t>
      </w:r>
    </w:p>
    <w:p w14:paraId="2CA5B3A8" w14:textId="77777777" w:rsidR="00651C44" w:rsidRPr="00C867FE" w:rsidRDefault="00651C44" w:rsidP="00651C44">
      <w:pPr>
        <w:numPr>
          <w:ilvl w:val="1"/>
          <w:numId w:val="23"/>
        </w:numPr>
      </w:pPr>
      <w:r w:rsidRPr="00C867FE">
        <w:t>One-to-Many with Review</w:t>
      </w:r>
    </w:p>
    <w:p w14:paraId="6BE9F3B8" w14:textId="77777777" w:rsidR="00651C44" w:rsidRPr="00C867FE" w:rsidRDefault="00651C44" w:rsidP="00651C44">
      <w:pPr>
        <w:numPr>
          <w:ilvl w:val="1"/>
          <w:numId w:val="23"/>
        </w:numPr>
      </w:pPr>
      <w:r w:rsidRPr="00C867FE">
        <w:t>Many-to-One with Order</w:t>
      </w:r>
    </w:p>
    <w:p w14:paraId="0937C2D2" w14:textId="77777777" w:rsidR="00651C44" w:rsidRPr="00C867FE" w:rsidRDefault="00651C44" w:rsidP="00651C44">
      <w:pPr>
        <w:numPr>
          <w:ilvl w:val="0"/>
          <w:numId w:val="23"/>
        </w:numPr>
      </w:pPr>
      <w:r w:rsidRPr="00C867FE">
        <w:rPr>
          <w:b/>
          <w:bCs/>
        </w:rPr>
        <w:t>Customer</w:t>
      </w:r>
      <w:r w:rsidRPr="00C867FE">
        <w:t>:</w:t>
      </w:r>
    </w:p>
    <w:p w14:paraId="3B39B833" w14:textId="77777777" w:rsidR="00651C44" w:rsidRPr="00C867FE" w:rsidRDefault="00651C44" w:rsidP="00651C44">
      <w:pPr>
        <w:numPr>
          <w:ilvl w:val="1"/>
          <w:numId w:val="23"/>
        </w:numPr>
      </w:pPr>
      <w:r w:rsidRPr="00C867FE">
        <w:t>One-to-Many with Order</w:t>
      </w:r>
    </w:p>
    <w:p w14:paraId="305C4210" w14:textId="77777777" w:rsidR="00651C44" w:rsidRPr="00C867FE" w:rsidRDefault="00651C44" w:rsidP="00651C44">
      <w:pPr>
        <w:numPr>
          <w:ilvl w:val="1"/>
          <w:numId w:val="23"/>
        </w:numPr>
      </w:pPr>
      <w:r w:rsidRPr="00C867FE">
        <w:t>One-to-Many with Review</w:t>
      </w:r>
    </w:p>
    <w:p w14:paraId="5E5F28DE" w14:textId="77777777" w:rsidR="00651C44" w:rsidRPr="00C867FE" w:rsidRDefault="00651C44" w:rsidP="00651C44">
      <w:pPr>
        <w:numPr>
          <w:ilvl w:val="1"/>
          <w:numId w:val="23"/>
        </w:numPr>
      </w:pPr>
      <w:r w:rsidRPr="00C867FE">
        <w:t>One-to-Many with Feedback</w:t>
      </w:r>
    </w:p>
    <w:p w14:paraId="03AFAA50" w14:textId="77777777" w:rsidR="00651C44" w:rsidRPr="00C867FE" w:rsidRDefault="00651C44" w:rsidP="00651C44">
      <w:pPr>
        <w:numPr>
          <w:ilvl w:val="1"/>
          <w:numId w:val="23"/>
        </w:numPr>
      </w:pPr>
      <w:r w:rsidRPr="00C867FE">
        <w:t>One-to-Many with Notification</w:t>
      </w:r>
    </w:p>
    <w:p w14:paraId="0525747E" w14:textId="77777777" w:rsidR="00651C44" w:rsidRPr="00C867FE" w:rsidRDefault="00651C44" w:rsidP="00651C44">
      <w:pPr>
        <w:numPr>
          <w:ilvl w:val="1"/>
          <w:numId w:val="23"/>
        </w:numPr>
      </w:pPr>
      <w:r w:rsidRPr="00C867FE">
        <w:t>One-to-Many with Address</w:t>
      </w:r>
    </w:p>
    <w:p w14:paraId="08F2A672" w14:textId="77777777" w:rsidR="00651C44" w:rsidRPr="00C867FE" w:rsidRDefault="00651C44" w:rsidP="00651C44">
      <w:pPr>
        <w:numPr>
          <w:ilvl w:val="1"/>
          <w:numId w:val="23"/>
        </w:numPr>
      </w:pPr>
      <w:r w:rsidRPr="00C867FE">
        <w:t>One-to-One with Cart</w:t>
      </w:r>
    </w:p>
    <w:p w14:paraId="5FE81E62" w14:textId="77777777" w:rsidR="00651C44" w:rsidRPr="00C867FE" w:rsidRDefault="00651C44" w:rsidP="00651C44">
      <w:pPr>
        <w:numPr>
          <w:ilvl w:val="0"/>
          <w:numId w:val="23"/>
        </w:numPr>
      </w:pPr>
      <w:r w:rsidRPr="00C867FE">
        <w:rPr>
          <w:b/>
          <w:bCs/>
        </w:rPr>
        <w:t>Order</w:t>
      </w:r>
      <w:r w:rsidRPr="00C867FE">
        <w:t>:</w:t>
      </w:r>
    </w:p>
    <w:p w14:paraId="66E26D91" w14:textId="77777777" w:rsidR="00651C44" w:rsidRPr="00C867FE" w:rsidRDefault="00651C44" w:rsidP="00651C44">
      <w:pPr>
        <w:numPr>
          <w:ilvl w:val="1"/>
          <w:numId w:val="23"/>
        </w:numPr>
      </w:pPr>
      <w:r w:rsidRPr="00C867FE">
        <w:t>Many-to-One with Customer</w:t>
      </w:r>
    </w:p>
    <w:p w14:paraId="179236F5" w14:textId="77777777" w:rsidR="00651C44" w:rsidRPr="00C867FE" w:rsidRDefault="00651C44" w:rsidP="00651C44">
      <w:pPr>
        <w:numPr>
          <w:ilvl w:val="1"/>
          <w:numId w:val="23"/>
        </w:numPr>
      </w:pPr>
      <w:r w:rsidRPr="00C867FE">
        <w:t>Many-to-One with Product</w:t>
      </w:r>
    </w:p>
    <w:p w14:paraId="5F532254" w14:textId="77777777" w:rsidR="00651C44" w:rsidRPr="00C867FE" w:rsidRDefault="00651C44" w:rsidP="00651C44">
      <w:pPr>
        <w:numPr>
          <w:ilvl w:val="1"/>
          <w:numId w:val="23"/>
        </w:numPr>
      </w:pPr>
      <w:r w:rsidRPr="00C867FE">
        <w:t>One-to-One with Payment</w:t>
      </w:r>
    </w:p>
    <w:p w14:paraId="1358DBBE" w14:textId="77777777" w:rsidR="00651C44" w:rsidRPr="00C867FE" w:rsidRDefault="00651C44" w:rsidP="00651C44">
      <w:pPr>
        <w:numPr>
          <w:ilvl w:val="1"/>
          <w:numId w:val="23"/>
        </w:numPr>
      </w:pPr>
      <w:r w:rsidRPr="00C867FE">
        <w:t>One-to-One with Invoice</w:t>
      </w:r>
    </w:p>
    <w:p w14:paraId="52F2B8BA" w14:textId="77777777" w:rsidR="00651C44" w:rsidRPr="00C867FE" w:rsidRDefault="00651C44" w:rsidP="00651C44">
      <w:pPr>
        <w:numPr>
          <w:ilvl w:val="1"/>
          <w:numId w:val="23"/>
        </w:numPr>
      </w:pPr>
      <w:r w:rsidRPr="00C867FE">
        <w:t>One-to-One with Shipment</w:t>
      </w:r>
    </w:p>
    <w:p w14:paraId="44A593F5" w14:textId="77777777" w:rsidR="00651C44" w:rsidRPr="00C867FE" w:rsidRDefault="00651C44" w:rsidP="00651C44">
      <w:pPr>
        <w:numPr>
          <w:ilvl w:val="1"/>
          <w:numId w:val="23"/>
        </w:numPr>
      </w:pPr>
      <w:r w:rsidRPr="00C867FE">
        <w:t>One-to-One with Return</w:t>
      </w:r>
    </w:p>
    <w:p w14:paraId="1F29F66C" w14:textId="77777777" w:rsidR="00651C44" w:rsidRPr="00C867FE" w:rsidRDefault="00651C44" w:rsidP="00651C44">
      <w:pPr>
        <w:numPr>
          <w:ilvl w:val="0"/>
          <w:numId w:val="23"/>
        </w:numPr>
      </w:pPr>
      <w:r w:rsidRPr="00C867FE">
        <w:rPr>
          <w:b/>
          <w:bCs/>
        </w:rPr>
        <w:t>Payment</w:t>
      </w:r>
      <w:r w:rsidRPr="00C867FE">
        <w:t>:</w:t>
      </w:r>
    </w:p>
    <w:p w14:paraId="27DF4D99" w14:textId="77777777" w:rsidR="00651C44" w:rsidRPr="00C867FE" w:rsidRDefault="00651C44" w:rsidP="00651C44">
      <w:pPr>
        <w:numPr>
          <w:ilvl w:val="1"/>
          <w:numId w:val="23"/>
        </w:numPr>
      </w:pPr>
      <w:r w:rsidRPr="00C867FE">
        <w:t>One-to-One with Order</w:t>
      </w:r>
    </w:p>
    <w:p w14:paraId="3CB0C18C" w14:textId="77777777" w:rsidR="00651C44" w:rsidRPr="00C867FE" w:rsidRDefault="00651C44" w:rsidP="00651C44">
      <w:pPr>
        <w:numPr>
          <w:ilvl w:val="1"/>
          <w:numId w:val="23"/>
        </w:numPr>
      </w:pPr>
      <w:r w:rsidRPr="00C867FE">
        <w:t>One-to-One with Invoice</w:t>
      </w:r>
    </w:p>
    <w:p w14:paraId="63FDDEF7" w14:textId="77777777" w:rsidR="00651C44" w:rsidRPr="00C867FE" w:rsidRDefault="00651C44" w:rsidP="00651C44">
      <w:pPr>
        <w:numPr>
          <w:ilvl w:val="0"/>
          <w:numId w:val="23"/>
        </w:numPr>
      </w:pPr>
      <w:r w:rsidRPr="00C867FE">
        <w:rPr>
          <w:b/>
          <w:bCs/>
        </w:rPr>
        <w:t>Invoice</w:t>
      </w:r>
      <w:r w:rsidRPr="00C867FE">
        <w:t>:</w:t>
      </w:r>
    </w:p>
    <w:p w14:paraId="1D5F9208" w14:textId="77777777" w:rsidR="00651C44" w:rsidRPr="00C867FE" w:rsidRDefault="00651C44" w:rsidP="00651C44">
      <w:pPr>
        <w:numPr>
          <w:ilvl w:val="1"/>
          <w:numId w:val="23"/>
        </w:numPr>
      </w:pPr>
      <w:r w:rsidRPr="00C867FE">
        <w:t>One-to-One with Order</w:t>
      </w:r>
    </w:p>
    <w:p w14:paraId="767210BF" w14:textId="77777777" w:rsidR="00651C44" w:rsidRPr="00C867FE" w:rsidRDefault="00651C44" w:rsidP="00651C44">
      <w:pPr>
        <w:numPr>
          <w:ilvl w:val="1"/>
          <w:numId w:val="23"/>
        </w:numPr>
      </w:pPr>
      <w:r w:rsidRPr="00C867FE">
        <w:t>One-to-One with Payment</w:t>
      </w:r>
    </w:p>
    <w:p w14:paraId="10F97968" w14:textId="77777777" w:rsidR="00651C44" w:rsidRPr="00C867FE" w:rsidRDefault="00651C44" w:rsidP="00651C44">
      <w:pPr>
        <w:numPr>
          <w:ilvl w:val="0"/>
          <w:numId w:val="23"/>
        </w:numPr>
      </w:pPr>
      <w:r w:rsidRPr="00C867FE">
        <w:rPr>
          <w:b/>
          <w:bCs/>
        </w:rPr>
        <w:t>Shipment</w:t>
      </w:r>
      <w:r w:rsidRPr="00C867FE">
        <w:t>:</w:t>
      </w:r>
    </w:p>
    <w:p w14:paraId="4DB354BC" w14:textId="77777777" w:rsidR="00651C44" w:rsidRPr="00C867FE" w:rsidRDefault="00651C44" w:rsidP="00651C44">
      <w:pPr>
        <w:numPr>
          <w:ilvl w:val="1"/>
          <w:numId w:val="23"/>
        </w:numPr>
      </w:pPr>
      <w:r w:rsidRPr="00C867FE">
        <w:t>One-to-One with Order</w:t>
      </w:r>
    </w:p>
    <w:p w14:paraId="73C694D9" w14:textId="77777777" w:rsidR="00651C44" w:rsidRPr="00C867FE" w:rsidRDefault="00651C44" w:rsidP="00651C44">
      <w:pPr>
        <w:numPr>
          <w:ilvl w:val="0"/>
          <w:numId w:val="23"/>
        </w:numPr>
      </w:pPr>
      <w:r w:rsidRPr="00C867FE">
        <w:rPr>
          <w:b/>
          <w:bCs/>
        </w:rPr>
        <w:t>Return</w:t>
      </w:r>
      <w:r w:rsidRPr="00C867FE">
        <w:t>:</w:t>
      </w:r>
    </w:p>
    <w:p w14:paraId="24493FE5" w14:textId="77777777" w:rsidR="00651C44" w:rsidRPr="00C867FE" w:rsidRDefault="00651C44" w:rsidP="00651C44">
      <w:pPr>
        <w:numPr>
          <w:ilvl w:val="1"/>
          <w:numId w:val="23"/>
        </w:numPr>
      </w:pPr>
      <w:r w:rsidRPr="00C867FE">
        <w:t>One-to-One with Order</w:t>
      </w:r>
    </w:p>
    <w:p w14:paraId="2924FFCC" w14:textId="77777777" w:rsidR="00651C44" w:rsidRPr="00C867FE" w:rsidRDefault="00651C44" w:rsidP="00651C44">
      <w:pPr>
        <w:numPr>
          <w:ilvl w:val="0"/>
          <w:numId w:val="23"/>
        </w:numPr>
      </w:pPr>
      <w:r w:rsidRPr="00C867FE">
        <w:rPr>
          <w:b/>
          <w:bCs/>
        </w:rPr>
        <w:lastRenderedPageBreak/>
        <w:t>Cart</w:t>
      </w:r>
      <w:r w:rsidRPr="00C867FE">
        <w:t>:</w:t>
      </w:r>
    </w:p>
    <w:p w14:paraId="0B75F327" w14:textId="77777777" w:rsidR="00651C44" w:rsidRPr="00C867FE" w:rsidRDefault="00651C44" w:rsidP="00651C44">
      <w:pPr>
        <w:numPr>
          <w:ilvl w:val="1"/>
          <w:numId w:val="23"/>
        </w:numPr>
      </w:pPr>
      <w:r w:rsidRPr="00C867FE">
        <w:t>One-to-One with Customer</w:t>
      </w:r>
    </w:p>
    <w:p w14:paraId="3AE41F69" w14:textId="14D13B3C" w:rsidR="00484B88" w:rsidRDefault="00484B88" w:rsidP="00651C44"/>
    <w:sectPr w:rsidR="00484B88" w:rsidSect="00EE588F">
      <w:pgSz w:w="11906" w:h="16838"/>
      <w:pgMar w:top="567" w:right="707" w:bottom="568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33EB9"/>
    <w:multiLevelType w:val="multilevel"/>
    <w:tmpl w:val="FC94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02B97"/>
    <w:multiLevelType w:val="multilevel"/>
    <w:tmpl w:val="FC34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34672"/>
    <w:multiLevelType w:val="multilevel"/>
    <w:tmpl w:val="B3CA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4271E"/>
    <w:multiLevelType w:val="multilevel"/>
    <w:tmpl w:val="B6C6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F49CE"/>
    <w:multiLevelType w:val="multilevel"/>
    <w:tmpl w:val="2B90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C5A31"/>
    <w:multiLevelType w:val="multilevel"/>
    <w:tmpl w:val="AB64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D16DE"/>
    <w:multiLevelType w:val="multilevel"/>
    <w:tmpl w:val="0550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E1A4A"/>
    <w:multiLevelType w:val="multilevel"/>
    <w:tmpl w:val="936C3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BA4DCD"/>
    <w:multiLevelType w:val="multilevel"/>
    <w:tmpl w:val="F9E0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290273"/>
    <w:multiLevelType w:val="multilevel"/>
    <w:tmpl w:val="310C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B2EAC"/>
    <w:multiLevelType w:val="multilevel"/>
    <w:tmpl w:val="4C7C9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0959C7"/>
    <w:multiLevelType w:val="multilevel"/>
    <w:tmpl w:val="E58C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80BD8"/>
    <w:multiLevelType w:val="multilevel"/>
    <w:tmpl w:val="35F2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575AD2"/>
    <w:multiLevelType w:val="multilevel"/>
    <w:tmpl w:val="D6BA3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6A720D"/>
    <w:multiLevelType w:val="multilevel"/>
    <w:tmpl w:val="38F20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4123F4"/>
    <w:multiLevelType w:val="multilevel"/>
    <w:tmpl w:val="1E6C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C900B1"/>
    <w:multiLevelType w:val="multilevel"/>
    <w:tmpl w:val="4EF69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C52A08"/>
    <w:multiLevelType w:val="multilevel"/>
    <w:tmpl w:val="3E363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0170D7"/>
    <w:multiLevelType w:val="multilevel"/>
    <w:tmpl w:val="956A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3406B8"/>
    <w:multiLevelType w:val="multilevel"/>
    <w:tmpl w:val="C562C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C60012"/>
    <w:multiLevelType w:val="multilevel"/>
    <w:tmpl w:val="D01C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AF651E"/>
    <w:multiLevelType w:val="multilevel"/>
    <w:tmpl w:val="18F8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483F65"/>
    <w:multiLevelType w:val="multilevel"/>
    <w:tmpl w:val="B262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267F8A"/>
    <w:multiLevelType w:val="multilevel"/>
    <w:tmpl w:val="6166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200CEF"/>
    <w:multiLevelType w:val="multilevel"/>
    <w:tmpl w:val="C4A0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A75D2E"/>
    <w:multiLevelType w:val="multilevel"/>
    <w:tmpl w:val="E58A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1C423D"/>
    <w:multiLevelType w:val="multilevel"/>
    <w:tmpl w:val="A08A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3804CC"/>
    <w:multiLevelType w:val="multilevel"/>
    <w:tmpl w:val="7326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914A4B"/>
    <w:multiLevelType w:val="multilevel"/>
    <w:tmpl w:val="CAD83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4F217D"/>
    <w:multiLevelType w:val="multilevel"/>
    <w:tmpl w:val="E9DAF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210D28"/>
    <w:multiLevelType w:val="multilevel"/>
    <w:tmpl w:val="DD16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F11876"/>
    <w:multiLevelType w:val="multilevel"/>
    <w:tmpl w:val="5008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101AA0"/>
    <w:multiLevelType w:val="multilevel"/>
    <w:tmpl w:val="2776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3F0BAA"/>
    <w:multiLevelType w:val="multilevel"/>
    <w:tmpl w:val="6BF4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877F1E"/>
    <w:multiLevelType w:val="multilevel"/>
    <w:tmpl w:val="EF368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E15D02"/>
    <w:multiLevelType w:val="multilevel"/>
    <w:tmpl w:val="E522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7C2D66"/>
    <w:multiLevelType w:val="multilevel"/>
    <w:tmpl w:val="C5E6C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E3736D"/>
    <w:multiLevelType w:val="multilevel"/>
    <w:tmpl w:val="CFDA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7D122A"/>
    <w:multiLevelType w:val="multilevel"/>
    <w:tmpl w:val="0B04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176D09"/>
    <w:multiLevelType w:val="multilevel"/>
    <w:tmpl w:val="7166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0D42D5"/>
    <w:multiLevelType w:val="multilevel"/>
    <w:tmpl w:val="3B78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9E3B94"/>
    <w:multiLevelType w:val="multilevel"/>
    <w:tmpl w:val="DAA4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561962"/>
    <w:multiLevelType w:val="multilevel"/>
    <w:tmpl w:val="07C80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7612209">
    <w:abstractNumId w:val="10"/>
  </w:num>
  <w:num w:numId="2" w16cid:durableId="685793409">
    <w:abstractNumId w:val="17"/>
  </w:num>
  <w:num w:numId="3" w16cid:durableId="1853644718">
    <w:abstractNumId w:val="42"/>
  </w:num>
  <w:num w:numId="4" w16cid:durableId="270473308">
    <w:abstractNumId w:val="41"/>
  </w:num>
  <w:num w:numId="5" w16cid:durableId="1204900867">
    <w:abstractNumId w:val="19"/>
  </w:num>
  <w:num w:numId="6" w16cid:durableId="288440772">
    <w:abstractNumId w:val="23"/>
  </w:num>
  <w:num w:numId="7" w16cid:durableId="993073437">
    <w:abstractNumId w:val="22"/>
  </w:num>
  <w:num w:numId="8" w16cid:durableId="1434739341">
    <w:abstractNumId w:val="12"/>
  </w:num>
  <w:num w:numId="9" w16cid:durableId="873545010">
    <w:abstractNumId w:val="6"/>
  </w:num>
  <w:num w:numId="10" w16cid:durableId="1059093590">
    <w:abstractNumId w:val="39"/>
  </w:num>
  <w:num w:numId="11" w16cid:durableId="1775902212">
    <w:abstractNumId w:val="24"/>
  </w:num>
  <w:num w:numId="12" w16cid:durableId="1453591621">
    <w:abstractNumId w:val="21"/>
  </w:num>
  <w:num w:numId="13" w16cid:durableId="522940877">
    <w:abstractNumId w:val="31"/>
  </w:num>
  <w:num w:numId="14" w16cid:durableId="2009672775">
    <w:abstractNumId w:val="5"/>
  </w:num>
  <w:num w:numId="15" w16cid:durableId="414283892">
    <w:abstractNumId w:val="27"/>
  </w:num>
  <w:num w:numId="16" w16cid:durableId="885724732">
    <w:abstractNumId w:val="20"/>
  </w:num>
  <w:num w:numId="17" w16cid:durableId="1560551398">
    <w:abstractNumId w:val="11"/>
  </w:num>
  <w:num w:numId="18" w16cid:durableId="2111585706">
    <w:abstractNumId w:val="1"/>
  </w:num>
  <w:num w:numId="19" w16cid:durableId="771819859">
    <w:abstractNumId w:val="38"/>
  </w:num>
  <w:num w:numId="20" w16cid:durableId="1499611279">
    <w:abstractNumId w:val="25"/>
  </w:num>
  <w:num w:numId="21" w16cid:durableId="886912664">
    <w:abstractNumId w:val="35"/>
  </w:num>
  <w:num w:numId="22" w16cid:durableId="1004943803">
    <w:abstractNumId w:val="9"/>
  </w:num>
  <w:num w:numId="23" w16cid:durableId="1487818431">
    <w:abstractNumId w:val="40"/>
  </w:num>
  <w:num w:numId="24" w16cid:durableId="2054771867">
    <w:abstractNumId w:val="4"/>
  </w:num>
  <w:num w:numId="25" w16cid:durableId="949430345">
    <w:abstractNumId w:val="2"/>
  </w:num>
  <w:num w:numId="26" w16cid:durableId="1885602292">
    <w:abstractNumId w:val="15"/>
  </w:num>
  <w:num w:numId="27" w16cid:durableId="1798452816">
    <w:abstractNumId w:val="3"/>
  </w:num>
  <w:num w:numId="28" w16cid:durableId="1632203585">
    <w:abstractNumId w:val="33"/>
  </w:num>
  <w:num w:numId="29" w16cid:durableId="1990013143">
    <w:abstractNumId w:val="26"/>
  </w:num>
  <w:num w:numId="30" w16cid:durableId="1302685044">
    <w:abstractNumId w:val="37"/>
  </w:num>
  <w:num w:numId="31" w16cid:durableId="1211190548">
    <w:abstractNumId w:val="32"/>
  </w:num>
  <w:num w:numId="32" w16cid:durableId="1548175223">
    <w:abstractNumId w:val="18"/>
  </w:num>
  <w:num w:numId="33" w16cid:durableId="322437586">
    <w:abstractNumId w:val="30"/>
  </w:num>
  <w:num w:numId="34" w16cid:durableId="1584293491">
    <w:abstractNumId w:val="0"/>
  </w:num>
  <w:num w:numId="35" w16cid:durableId="1460106318">
    <w:abstractNumId w:val="8"/>
  </w:num>
  <w:num w:numId="36" w16cid:durableId="1593466088">
    <w:abstractNumId w:val="7"/>
  </w:num>
  <w:num w:numId="37" w16cid:durableId="572546993">
    <w:abstractNumId w:val="36"/>
  </w:num>
  <w:num w:numId="38" w16cid:durableId="35861651">
    <w:abstractNumId w:val="28"/>
  </w:num>
  <w:num w:numId="39" w16cid:durableId="2139758988">
    <w:abstractNumId w:val="13"/>
  </w:num>
  <w:num w:numId="40" w16cid:durableId="233857222">
    <w:abstractNumId w:val="14"/>
  </w:num>
  <w:num w:numId="41" w16cid:durableId="1362172421">
    <w:abstractNumId w:val="29"/>
  </w:num>
  <w:num w:numId="42" w16cid:durableId="157621777">
    <w:abstractNumId w:val="34"/>
  </w:num>
  <w:num w:numId="43" w16cid:durableId="99976795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88F"/>
    <w:rsid w:val="00056E4E"/>
    <w:rsid w:val="00072402"/>
    <w:rsid w:val="004717E2"/>
    <w:rsid w:val="00484B88"/>
    <w:rsid w:val="00587D03"/>
    <w:rsid w:val="00651C44"/>
    <w:rsid w:val="00707189"/>
    <w:rsid w:val="008154F5"/>
    <w:rsid w:val="009360E9"/>
    <w:rsid w:val="00AA59BD"/>
    <w:rsid w:val="00C308F3"/>
    <w:rsid w:val="00C867FE"/>
    <w:rsid w:val="00D1464B"/>
    <w:rsid w:val="00EE5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380C4"/>
  <w15:chartTrackingRefBased/>
  <w15:docId w15:val="{EB7242B1-A303-493C-97AA-7246055E7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7E2"/>
  </w:style>
  <w:style w:type="paragraph" w:styleId="Heading1">
    <w:name w:val="heading 1"/>
    <w:basedOn w:val="Normal"/>
    <w:next w:val="Normal"/>
    <w:link w:val="Heading1Char"/>
    <w:uiPriority w:val="9"/>
    <w:qFormat/>
    <w:rsid w:val="00D14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6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58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16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udip\OneDrive%20-%20Anudip%20Foundation%20for%20Social%20Welfare\Documents\Custom%20Office%20Templates\Java%20tutori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  <wetp:taskpane dockstate="right" visibility="0" width="525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F4CC829E-FFF9-48BA-A09A-7BB55C321170}">
  <we:reference id="wa200005502" version="1.0.0.11" store="en-IN" storeType="OMEX"/>
  <we:alternateReferences>
    <we:reference id="WA200005502" version="1.0.0.11" store="WA200005502" storeType="OMEX"/>
  </we:alternateReferences>
  <we:properties>
    <we:property name="docId" value="&quot;C478CEQd2Bs07o9-XN_UH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573F2468-30EE-450E-9544-8E59684F49D3}">
  <we:reference id="wa104099688" version="1.7.0.0" store="en-US" storeType="OMEX"/>
  <we:alternateReferences>
    <we:reference id="WA104099688" version="1.7.0.0" store="WA10409968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Java tutorial</Template>
  <TotalTime>12</TotalTime>
  <Pages>23</Pages>
  <Words>4769</Words>
  <Characters>27184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</dc:creator>
  <cp:keywords/>
  <dc:description/>
  <cp:lastModifiedBy>Anuj Kumar</cp:lastModifiedBy>
  <cp:revision>2</cp:revision>
  <dcterms:created xsi:type="dcterms:W3CDTF">2024-10-09T16:45:00Z</dcterms:created>
  <dcterms:modified xsi:type="dcterms:W3CDTF">2024-10-23T07:47:00Z</dcterms:modified>
</cp:coreProperties>
</file>