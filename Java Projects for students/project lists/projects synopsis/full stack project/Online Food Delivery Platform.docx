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6DE83" w14:textId="6FB9F517" w:rsidR="00502CE5" w:rsidRPr="00502CE5" w:rsidRDefault="00502CE5" w:rsidP="00502CE5">
      <w:pPr>
        <w:rPr>
          <w:color w:val="FF0000"/>
          <w:sz w:val="48"/>
          <w:szCs w:val="48"/>
        </w:rPr>
      </w:pPr>
      <w:r w:rsidRPr="00502CE5">
        <w:rPr>
          <w:b/>
          <w:bCs/>
          <w:color w:val="FF0000"/>
          <w:sz w:val="48"/>
          <w:szCs w:val="48"/>
        </w:rPr>
        <w:t>Online Food Delivery Platform</w:t>
      </w:r>
      <w:r w:rsidRPr="00502CE5">
        <w:rPr>
          <w:color w:val="FF0000"/>
          <w:sz w:val="48"/>
          <w:szCs w:val="48"/>
        </w:rPr>
        <w:t xml:space="preserve"> </w:t>
      </w:r>
    </w:p>
    <w:p w14:paraId="70C31357" w14:textId="54E9F146" w:rsidR="00502CE5" w:rsidRPr="00502CE5" w:rsidRDefault="00502CE5" w:rsidP="00502CE5">
      <w:pPr>
        <w:rPr>
          <w:b/>
          <w:bCs/>
        </w:rPr>
      </w:pPr>
      <w:r w:rsidRPr="00502CE5">
        <w:rPr>
          <w:b/>
          <w:bCs/>
        </w:rPr>
        <w:t xml:space="preserve">Requirement </w:t>
      </w:r>
      <w:proofErr w:type="gramStart"/>
      <w:r w:rsidRPr="00502CE5">
        <w:rPr>
          <w:b/>
          <w:bCs/>
        </w:rPr>
        <w:t>Analysis</w:t>
      </w:r>
      <w:r>
        <w:rPr>
          <w:b/>
          <w:bCs/>
        </w:rPr>
        <w:t>:-</w:t>
      </w:r>
      <w:proofErr w:type="gramEnd"/>
    </w:p>
    <w:p w14:paraId="06C9E2F3" w14:textId="77777777" w:rsidR="00502CE5" w:rsidRPr="00502CE5" w:rsidRDefault="00502CE5" w:rsidP="00502CE5">
      <w:pPr>
        <w:rPr>
          <w:b/>
          <w:bCs/>
        </w:rPr>
      </w:pPr>
      <w:r w:rsidRPr="00502CE5">
        <w:rPr>
          <w:b/>
          <w:bCs/>
        </w:rPr>
        <w:t>Project Overview</w:t>
      </w:r>
    </w:p>
    <w:p w14:paraId="0A143EF3" w14:textId="77777777" w:rsidR="00502CE5" w:rsidRPr="00502CE5" w:rsidRDefault="00502CE5" w:rsidP="00502CE5">
      <w:r w:rsidRPr="00502CE5">
        <w:t xml:space="preserve">The </w:t>
      </w:r>
      <w:r w:rsidRPr="00502CE5">
        <w:rPr>
          <w:b/>
          <w:bCs/>
        </w:rPr>
        <w:t>Online Food Delivery Platform</w:t>
      </w:r>
      <w:r w:rsidRPr="00502CE5">
        <w:t xml:space="preserve"> aims to provide a seamless experience for users to order food from various restaurants. It will allow users to browse menus, place orders, track deliveries, and provide feedback. Restaurants can manage their offerings, track orders, and respond to customer reviews.</w:t>
      </w:r>
    </w:p>
    <w:p w14:paraId="45BFAC5F" w14:textId="77777777" w:rsidR="00502CE5" w:rsidRPr="00502CE5" w:rsidRDefault="00000000" w:rsidP="00502CE5">
      <w:r>
        <w:pict w14:anchorId="228BCE85">
          <v:rect id="_x0000_i1025" style="width:0;height:1.5pt" o:hralign="center" o:hrstd="t" o:hr="t" fillcolor="#a0a0a0" stroked="f"/>
        </w:pict>
      </w:r>
    </w:p>
    <w:p w14:paraId="654485E9" w14:textId="77777777" w:rsidR="00502CE5" w:rsidRPr="00502CE5" w:rsidRDefault="00502CE5" w:rsidP="00502CE5">
      <w:pPr>
        <w:rPr>
          <w:b/>
          <w:bCs/>
        </w:rPr>
      </w:pPr>
      <w:r w:rsidRPr="00502CE5">
        <w:rPr>
          <w:b/>
          <w:bCs/>
        </w:rPr>
        <w:t>Entities</w:t>
      </w:r>
    </w:p>
    <w:p w14:paraId="10D22DD7" w14:textId="77777777" w:rsidR="00502CE5" w:rsidRPr="00502CE5" w:rsidRDefault="00502CE5" w:rsidP="00502CE5">
      <w:pPr>
        <w:numPr>
          <w:ilvl w:val="0"/>
          <w:numId w:val="1"/>
        </w:numPr>
      </w:pPr>
      <w:r w:rsidRPr="00502CE5">
        <w:rPr>
          <w:b/>
          <w:bCs/>
        </w:rPr>
        <w:t>User</w:t>
      </w:r>
    </w:p>
    <w:p w14:paraId="6A353DB0"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user_id</w:t>
      </w:r>
      <w:proofErr w:type="spellEnd"/>
      <w:r w:rsidRPr="00502CE5">
        <w:t xml:space="preserve">, name, email, </w:t>
      </w:r>
      <w:proofErr w:type="spellStart"/>
      <w:r w:rsidRPr="00502CE5">
        <w:t>phone_number</w:t>
      </w:r>
      <w:proofErr w:type="spellEnd"/>
      <w:r w:rsidRPr="00502CE5">
        <w:t xml:space="preserve">, password, </w:t>
      </w:r>
      <w:proofErr w:type="spellStart"/>
      <w:r w:rsidRPr="00502CE5">
        <w:t>registration_date</w:t>
      </w:r>
      <w:proofErr w:type="spellEnd"/>
    </w:p>
    <w:p w14:paraId="178C65B4" w14:textId="77777777" w:rsidR="00502CE5" w:rsidRPr="00502CE5" w:rsidRDefault="00502CE5" w:rsidP="00502CE5">
      <w:pPr>
        <w:numPr>
          <w:ilvl w:val="1"/>
          <w:numId w:val="1"/>
        </w:numPr>
      </w:pPr>
      <w:r w:rsidRPr="00502CE5">
        <w:rPr>
          <w:b/>
          <w:bCs/>
        </w:rPr>
        <w:t>Responsibilities</w:t>
      </w:r>
      <w:r w:rsidRPr="00502CE5">
        <w:t>: Register, log in, manage profile, place orders, and provide reviews.</w:t>
      </w:r>
    </w:p>
    <w:p w14:paraId="002658ED" w14:textId="77777777" w:rsidR="00502CE5" w:rsidRPr="00502CE5" w:rsidRDefault="00502CE5" w:rsidP="00502CE5">
      <w:pPr>
        <w:numPr>
          <w:ilvl w:val="0"/>
          <w:numId w:val="1"/>
        </w:numPr>
      </w:pPr>
      <w:r w:rsidRPr="00502CE5">
        <w:rPr>
          <w:b/>
          <w:bCs/>
        </w:rPr>
        <w:t>Restaurant</w:t>
      </w:r>
    </w:p>
    <w:p w14:paraId="5A2E27DB"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restaurant_id</w:t>
      </w:r>
      <w:proofErr w:type="spellEnd"/>
      <w:r w:rsidRPr="00502CE5">
        <w:t xml:space="preserve">, name, address, </w:t>
      </w:r>
      <w:proofErr w:type="spellStart"/>
      <w:r w:rsidRPr="00502CE5">
        <w:t>contact_number</w:t>
      </w:r>
      <w:proofErr w:type="spellEnd"/>
      <w:r w:rsidRPr="00502CE5">
        <w:t xml:space="preserve">, rating, </w:t>
      </w:r>
      <w:proofErr w:type="spellStart"/>
      <w:r w:rsidRPr="00502CE5">
        <w:t>cuisine_type</w:t>
      </w:r>
      <w:proofErr w:type="spellEnd"/>
    </w:p>
    <w:p w14:paraId="37BBD966" w14:textId="77777777" w:rsidR="00502CE5" w:rsidRPr="00502CE5" w:rsidRDefault="00502CE5" w:rsidP="00502CE5">
      <w:pPr>
        <w:numPr>
          <w:ilvl w:val="1"/>
          <w:numId w:val="1"/>
        </w:numPr>
      </w:pPr>
      <w:r w:rsidRPr="00502CE5">
        <w:rPr>
          <w:b/>
          <w:bCs/>
        </w:rPr>
        <w:t>Responsibilities</w:t>
      </w:r>
      <w:r w:rsidRPr="00502CE5">
        <w:t>: Manage menu items, track orders, respond to reviews, and manage operational hours.</w:t>
      </w:r>
    </w:p>
    <w:p w14:paraId="3C8FE1F1" w14:textId="77777777" w:rsidR="00502CE5" w:rsidRPr="00502CE5" w:rsidRDefault="00502CE5" w:rsidP="00502CE5">
      <w:pPr>
        <w:numPr>
          <w:ilvl w:val="0"/>
          <w:numId w:val="1"/>
        </w:numPr>
      </w:pPr>
      <w:proofErr w:type="spellStart"/>
      <w:r w:rsidRPr="00502CE5">
        <w:rPr>
          <w:b/>
          <w:bCs/>
        </w:rPr>
        <w:t>FoodItem</w:t>
      </w:r>
      <w:proofErr w:type="spellEnd"/>
    </w:p>
    <w:p w14:paraId="76DBA3C1"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food_item_id</w:t>
      </w:r>
      <w:proofErr w:type="spellEnd"/>
      <w:r w:rsidRPr="00502CE5">
        <w:t xml:space="preserve">, name, description, price, </w:t>
      </w:r>
      <w:proofErr w:type="spellStart"/>
      <w:r w:rsidRPr="00502CE5">
        <w:t>availability_status</w:t>
      </w:r>
      <w:proofErr w:type="spellEnd"/>
      <w:r w:rsidRPr="00502CE5">
        <w:t xml:space="preserve">, </w:t>
      </w:r>
      <w:proofErr w:type="spellStart"/>
      <w:r w:rsidRPr="00502CE5">
        <w:t>restaurant_id</w:t>
      </w:r>
      <w:proofErr w:type="spellEnd"/>
      <w:r w:rsidRPr="00502CE5">
        <w:t xml:space="preserve">, </w:t>
      </w:r>
      <w:proofErr w:type="spellStart"/>
      <w:r w:rsidRPr="00502CE5">
        <w:t>cuisine_id</w:t>
      </w:r>
      <w:proofErr w:type="spellEnd"/>
    </w:p>
    <w:p w14:paraId="63260EB5" w14:textId="77777777" w:rsidR="00502CE5" w:rsidRPr="00502CE5" w:rsidRDefault="00502CE5" w:rsidP="00502CE5">
      <w:pPr>
        <w:numPr>
          <w:ilvl w:val="1"/>
          <w:numId w:val="1"/>
        </w:numPr>
      </w:pPr>
      <w:r w:rsidRPr="00502CE5">
        <w:rPr>
          <w:b/>
          <w:bCs/>
        </w:rPr>
        <w:t>Responsibilities</w:t>
      </w:r>
      <w:r w:rsidRPr="00502CE5">
        <w:t>: Represent menu items, link to restaurants, and manage inventory.</w:t>
      </w:r>
    </w:p>
    <w:p w14:paraId="460F2FAA" w14:textId="77777777" w:rsidR="00502CE5" w:rsidRPr="00502CE5" w:rsidRDefault="00502CE5" w:rsidP="00502CE5">
      <w:pPr>
        <w:numPr>
          <w:ilvl w:val="0"/>
          <w:numId w:val="1"/>
        </w:numPr>
      </w:pPr>
      <w:r w:rsidRPr="00502CE5">
        <w:rPr>
          <w:b/>
          <w:bCs/>
        </w:rPr>
        <w:t>Order</w:t>
      </w:r>
    </w:p>
    <w:p w14:paraId="4FA4548A"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order_id</w:t>
      </w:r>
      <w:proofErr w:type="spellEnd"/>
      <w:r w:rsidRPr="00502CE5">
        <w:t xml:space="preserve">, </w:t>
      </w:r>
      <w:proofErr w:type="spellStart"/>
      <w:r w:rsidRPr="00502CE5">
        <w:t>user_id</w:t>
      </w:r>
      <w:proofErr w:type="spellEnd"/>
      <w:r w:rsidRPr="00502CE5">
        <w:t xml:space="preserve">, </w:t>
      </w:r>
      <w:proofErr w:type="spellStart"/>
      <w:r w:rsidRPr="00502CE5">
        <w:t>restaurant_id</w:t>
      </w:r>
      <w:proofErr w:type="spellEnd"/>
      <w:r w:rsidRPr="00502CE5">
        <w:t xml:space="preserve">, </w:t>
      </w:r>
      <w:proofErr w:type="spellStart"/>
      <w:r w:rsidRPr="00502CE5">
        <w:t>order_status</w:t>
      </w:r>
      <w:proofErr w:type="spellEnd"/>
      <w:r w:rsidRPr="00502CE5">
        <w:t xml:space="preserve">, </w:t>
      </w:r>
      <w:proofErr w:type="spellStart"/>
      <w:r w:rsidRPr="00502CE5">
        <w:t>order_date</w:t>
      </w:r>
      <w:proofErr w:type="spellEnd"/>
      <w:r w:rsidRPr="00502CE5">
        <w:t xml:space="preserve">, </w:t>
      </w:r>
      <w:proofErr w:type="spellStart"/>
      <w:r w:rsidRPr="00502CE5">
        <w:t>total_amount</w:t>
      </w:r>
      <w:proofErr w:type="spellEnd"/>
    </w:p>
    <w:p w14:paraId="6E4C0C6B" w14:textId="77777777" w:rsidR="00502CE5" w:rsidRPr="00502CE5" w:rsidRDefault="00502CE5" w:rsidP="00502CE5">
      <w:pPr>
        <w:numPr>
          <w:ilvl w:val="1"/>
          <w:numId w:val="1"/>
        </w:numPr>
      </w:pPr>
      <w:r w:rsidRPr="00502CE5">
        <w:rPr>
          <w:b/>
          <w:bCs/>
        </w:rPr>
        <w:t>Responsibilities</w:t>
      </w:r>
      <w:r w:rsidRPr="00502CE5">
        <w:t>: Track orders placed by users and their statuses (pending, in-progress, delivered).</w:t>
      </w:r>
    </w:p>
    <w:p w14:paraId="7685605A" w14:textId="77777777" w:rsidR="00502CE5" w:rsidRPr="00502CE5" w:rsidRDefault="00502CE5" w:rsidP="00502CE5">
      <w:pPr>
        <w:numPr>
          <w:ilvl w:val="0"/>
          <w:numId w:val="1"/>
        </w:numPr>
      </w:pPr>
      <w:r w:rsidRPr="00502CE5">
        <w:rPr>
          <w:b/>
          <w:bCs/>
        </w:rPr>
        <w:t>Payment</w:t>
      </w:r>
    </w:p>
    <w:p w14:paraId="75CE43B8"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payment_id</w:t>
      </w:r>
      <w:proofErr w:type="spellEnd"/>
      <w:r w:rsidRPr="00502CE5">
        <w:t xml:space="preserve">, </w:t>
      </w:r>
      <w:proofErr w:type="spellStart"/>
      <w:r w:rsidRPr="00502CE5">
        <w:t>order_id</w:t>
      </w:r>
      <w:proofErr w:type="spellEnd"/>
      <w:r w:rsidRPr="00502CE5">
        <w:t xml:space="preserve">, </w:t>
      </w:r>
      <w:proofErr w:type="spellStart"/>
      <w:r w:rsidRPr="00502CE5">
        <w:t>payment_method</w:t>
      </w:r>
      <w:proofErr w:type="spellEnd"/>
      <w:r w:rsidRPr="00502CE5">
        <w:t xml:space="preserve">, amount, </w:t>
      </w:r>
      <w:proofErr w:type="spellStart"/>
      <w:r w:rsidRPr="00502CE5">
        <w:t>payment_status</w:t>
      </w:r>
      <w:proofErr w:type="spellEnd"/>
      <w:r w:rsidRPr="00502CE5">
        <w:t xml:space="preserve">, </w:t>
      </w:r>
      <w:proofErr w:type="spellStart"/>
      <w:r w:rsidRPr="00502CE5">
        <w:t>transaction_date</w:t>
      </w:r>
      <w:proofErr w:type="spellEnd"/>
    </w:p>
    <w:p w14:paraId="0508E0C2" w14:textId="77777777" w:rsidR="00502CE5" w:rsidRPr="00502CE5" w:rsidRDefault="00502CE5" w:rsidP="00502CE5">
      <w:pPr>
        <w:numPr>
          <w:ilvl w:val="1"/>
          <w:numId w:val="1"/>
        </w:numPr>
      </w:pPr>
      <w:r w:rsidRPr="00502CE5">
        <w:rPr>
          <w:b/>
          <w:bCs/>
        </w:rPr>
        <w:t>Responsibilities</w:t>
      </w:r>
      <w:r w:rsidRPr="00502CE5">
        <w:t>: Handle payments for orders and manage payment statuses.</w:t>
      </w:r>
    </w:p>
    <w:p w14:paraId="40A33025" w14:textId="77777777" w:rsidR="00502CE5" w:rsidRPr="00502CE5" w:rsidRDefault="00502CE5" w:rsidP="00502CE5">
      <w:pPr>
        <w:numPr>
          <w:ilvl w:val="0"/>
          <w:numId w:val="1"/>
        </w:numPr>
      </w:pPr>
      <w:proofErr w:type="spellStart"/>
      <w:r w:rsidRPr="00502CE5">
        <w:rPr>
          <w:b/>
          <w:bCs/>
        </w:rPr>
        <w:t>DeliveryPerson</w:t>
      </w:r>
      <w:proofErr w:type="spellEnd"/>
    </w:p>
    <w:p w14:paraId="4F7AC1B9"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delivery_person_id</w:t>
      </w:r>
      <w:proofErr w:type="spellEnd"/>
      <w:r w:rsidRPr="00502CE5">
        <w:t xml:space="preserve">, name, </w:t>
      </w:r>
      <w:proofErr w:type="spellStart"/>
      <w:r w:rsidRPr="00502CE5">
        <w:t>vehicle_id</w:t>
      </w:r>
      <w:proofErr w:type="spellEnd"/>
      <w:r w:rsidRPr="00502CE5">
        <w:t xml:space="preserve">, </w:t>
      </w:r>
      <w:proofErr w:type="spellStart"/>
      <w:r w:rsidRPr="00502CE5">
        <w:t>contact_number</w:t>
      </w:r>
      <w:proofErr w:type="spellEnd"/>
      <w:r w:rsidRPr="00502CE5">
        <w:t xml:space="preserve">, </w:t>
      </w:r>
      <w:proofErr w:type="spellStart"/>
      <w:r w:rsidRPr="00502CE5">
        <w:t>availability_status</w:t>
      </w:r>
      <w:proofErr w:type="spellEnd"/>
    </w:p>
    <w:p w14:paraId="3366BE95" w14:textId="77777777" w:rsidR="00502CE5" w:rsidRPr="00502CE5" w:rsidRDefault="00502CE5" w:rsidP="00502CE5">
      <w:pPr>
        <w:numPr>
          <w:ilvl w:val="1"/>
          <w:numId w:val="1"/>
        </w:numPr>
      </w:pPr>
      <w:r w:rsidRPr="00502CE5">
        <w:rPr>
          <w:b/>
          <w:bCs/>
        </w:rPr>
        <w:t>Responsibilities</w:t>
      </w:r>
      <w:r w:rsidRPr="00502CE5">
        <w:t>: Deliver food orders and update delivery status.</w:t>
      </w:r>
    </w:p>
    <w:p w14:paraId="07AA34F2" w14:textId="77777777" w:rsidR="00502CE5" w:rsidRPr="00502CE5" w:rsidRDefault="00502CE5" w:rsidP="00502CE5">
      <w:pPr>
        <w:numPr>
          <w:ilvl w:val="0"/>
          <w:numId w:val="1"/>
        </w:numPr>
      </w:pPr>
      <w:r w:rsidRPr="00502CE5">
        <w:rPr>
          <w:b/>
          <w:bCs/>
        </w:rPr>
        <w:t>Review</w:t>
      </w:r>
    </w:p>
    <w:p w14:paraId="27BDE116"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review_id</w:t>
      </w:r>
      <w:proofErr w:type="spellEnd"/>
      <w:r w:rsidRPr="00502CE5">
        <w:t xml:space="preserve">, </w:t>
      </w:r>
      <w:proofErr w:type="spellStart"/>
      <w:r w:rsidRPr="00502CE5">
        <w:t>user_id</w:t>
      </w:r>
      <w:proofErr w:type="spellEnd"/>
      <w:r w:rsidRPr="00502CE5">
        <w:t xml:space="preserve">, </w:t>
      </w:r>
      <w:proofErr w:type="spellStart"/>
      <w:r w:rsidRPr="00502CE5">
        <w:t>restaurant_id</w:t>
      </w:r>
      <w:proofErr w:type="spellEnd"/>
      <w:r w:rsidRPr="00502CE5">
        <w:t xml:space="preserve">, rating, comment, </w:t>
      </w:r>
      <w:proofErr w:type="spellStart"/>
      <w:r w:rsidRPr="00502CE5">
        <w:t>review_date</w:t>
      </w:r>
      <w:proofErr w:type="spellEnd"/>
    </w:p>
    <w:p w14:paraId="3A70D32C" w14:textId="77777777" w:rsidR="00502CE5" w:rsidRPr="00502CE5" w:rsidRDefault="00502CE5" w:rsidP="00502CE5">
      <w:pPr>
        <w:numPr>
          <w:ilvl w:val="1"/>
          <w:numId w:val="1"/>
        </w:numPr>
      </w:pPr>
      <w:r w:rsidRPr="00502CE5">
        <w:rPr>
          <w:b/>
          <w:bCs/>
        </w:rPr>
        <w:t>Responsibilities</w:t>
      </w:r>
      <w:r w:rsidRPr="00502CE5">
        <w:t>: Allow users to leave feedback and ratings for restaurants.</w:t>
      </w:r>
    </w:p>
    <w:p w14:paraId="15621215" w14:textId="77777777" w:rsidR="00502CE5" w:rsidRPr="00502CE5" w:rsidRDefault="00502CE5" w:rsidP="00502CE5">
      <w:pPr>
        <w:numPr>
          <w:ilvl w:val="0"/>
          <w:numId w:val="1"/>
        </w:numPr>
      </w:pPr>
      <w:r w:rsidRPr="00502CE5">
        <w:rPr>
          <w:b/>
          <w:bCs/>
        </w:rPr>
        <w:t>Cart</w:t>
      </w:r>
    </w:p>
    <w:p w14:paraId="6E5C73F6"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cart_id</w:t>
      </w:r>
      <w:proofErr w:type="spellEnd"/>
      <w:r w:rsidRPr="00502CE5">
        <w:t xml:space="preserve">, </w:t>
      </w:r>
      <w:proofErr w:type="spellStart"/>
      <w:r w:rsidRPr="00502CE5">
        <w:t>user_id</w:t>
      </w:r>
      <w:proofErr w:type="spellEnd"/>
      <w:r w:rsidRPr="00502CE5">
        <w:t xml:space="preserve">, </w:t>
      </w:r>
      <w:proofErr w:type="spellStart"/>
      <w:r w:rsidRPr="00502CE5">
        <w:t>created_date</w:t>
      </w:r>
      <w:proofErr w:type="spellEnd"/>
    </w:p>
    <w:p w14:paraId="6BD99761" w14:textId="77777777" w:rsidR="00502CE5" w:rsidRPr="00502CE5" w:rsidRDefault="00502CE5" w:rsidP="00502CE5">
      <w:pPr>
        <w:numPr>
          <w:ilvl w:val="1"/>
          <w:numId w:val="1"/>
        </w:numPr>
      </w:pPr>
      <w:r w:rsidRPr="00502CE5">
        <w:rPr>
          <w:b/>
          <w:bCs/>
        </w:rPr>
        <w:t>Responsibilities</w:t>
      </w:r>
      <w:r w:rsidRPr="00502CE5">
        <w:t>: Store food items selected by users before placing an order.</w:t>
      </w:r>
    </w:p>
    <w:p w14:paraId="15915D8D" w14:textId="77777777" w:rsidR="00502CE5" w:rsidRPr="00502CE5" w:rsidRDefault="00502CE5" w:rsidP="00502CE5">
      <w:pPr>
        <w:numPr>
          <w:ilvl w:val="0"/>
          <w:numId w:val="1"/>
        </w:numPr>
      </w:pPr>
      <w:r w:rsidRPr="00502CE5">
        <w:rPr>
          <w:b/>
          <w:bCs/>
        </w:rPr>
        <w:t>Address</w:t>
      </w:r>
    </w:p>
    <w:p w14:paraId="04BEA0B3" w14:textId="77777777" w:rsidR="00502CE5" w:rsidRPr="00502CE5" w:rsidRDefault="00502CE5" w:rsidP="00502CE5">
      <w:pPr>
        <w:numPr>
          <w:ilvl w:val="1"/>
          <w:numId w:val="1"/>
        </w:numPr>
      </w:pPr>
      <w:r w:rsidRPr="00502CE5">
        <w:rPr>
          <w:b/>
          <w:bCs/>
        </w:rPr>
        <w:lastRenderedPageBreak/>
        <w:t>Attributes</w:t>
      </w:r>
      <w:r w:rsidRPr="00502CE5">
        <w:t xml:space="preserve">: </w:t>
      </w:r>
      <w:proofErr w:type="spellStart"/>
      <w:r w:rsidRPr="00502CE5">
        <w:t>address_id</w:t>
      </w:r>
      <w:proofErr w:type="spellEnd"/>
      <w:r w:rsidRPr="00502CE5">
        <w:t xml:space="preserve">, </w:t>
      </w:r>
      <w:proofErr w:type="spellStart"/>
      <w:r w:rsidRPr="00502CE5">
        <w:t>user_id</w:t>
      </w:r>
      <w:proofErr w:type="spellEnd"/>
      <w:r w:rsidRPr="00502CE5">
        <w:t xml:space="preserve">, street, city, state, </w:t>
      </w:r>
      <w:proofErr w:type="spellStart"/>
      <w:r w:rsidRPr="00502CE5">
        <w:t>zip_code</w:t>
      </w:r>
      <w:proofErr w:type="spellEnd"/>
    </w:p>
    <w:p w14:paraId="2027A887" w14:textId="77777777" w:rsidR="00502CE5" w:rsidRPr="00502CE5" w:rsidRDefault="00502CE5" w:rsidP="00502CE5">
      <w:pPr>
        <w:numPr>
          <w:ilvl w:val="1"/>
          <w:numId w:val="1"/>
        </w:numPr>
      </w:pPr>
      <w:r w:rsidRPr="00502CE5">
        <w:rPr>
          <w:b/>
          <w:bCs/>
        </w:rPr>
        <w:t>Responsibilities</w:t>
      </w:r>
      <w:r w:rsidRPr="00502CE5">
        <w:t>: Manage user delivery addresses.</w:t>
      </w:r>
    </w:p>
    <w:p w14:paraId="2C79110B" w14:textId="77777777" w:rsidR="00502CE5" w:rsidRPr="00502CE5" w:rsidRDefault="00502CE5" w:rsidP="00502CE5">
      <w:pPr>
        <w:numPr>
          <w:ilvl w:val="0"/>
          <w:numId w:val="1"/>
        </w:numPr>
      </w:pPr>
      <w:r w:rsidRPr="00502CE5">
        <w:rPr>
          <w:b/>
          <w:bCs/>
        </w:rPr>
        <w:t>Discount</w:t>
      </w:r>
    </w:p>
    <w:p w14:paraId="3B8FB035"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discount_id</w:t>
      </w:r>
      <w:proofErr w:type="spellEnd"/>
      <w:r w:rsidRPr="00502CE5">
        <w:t xml:space="preserve">, </w:t>
      </w:r>
      <w:proofErr w:type="spellStart"/>
      <w:r w:rsidRPr="00502CE5">
        <w:t>restaurant_id</w:t>
      </w:r>
      <w:proofErr w:type="spellEnd"/>
      <w:r w:rsidRPr="00502CE5">
        <w:t xml:space="preserve">, </w:t>
      </w:r>
      <w:proofErr w:type="spellStart"/>
      <w:r w:rsidRPr="00502CE5">
        <w:t>discount_code</w:t>
      </w:r>
      <w:proofErr w:type="spellEnd"/>
      <w:r w:rsidRPr="00502CE5">
        <w:t xml:space="preserve">, </w:t>
      </w:r>
      <w:proofErr w:type="spellStart"/>
      <w:r w:rsidRPr="00502CE5">
        <w:t>discount_percentage</w:t>
      </w:r>
      <w:proofErr w:type="spellEnd"/>
      <w:r w:rsidRPr="00502CE5">
        <w:t xml:space="preserve">, </w:t>
      </w:r>
      <w:proofErr w:type="spellStart"/>
      <w:r w:rsidRPr="00502CE5">
        <w:t>valid_until</w:t>
      </w:r>
      <w:proofErr w:type="spellEnd"/>
    </w:p>
    <w:p w14:paraId="1267B999" w14:textId="77777777" w:rsidR="00502CE5" w:rsidRPr="00502CE5" w:rsidRDefault="00502CE5" w:rsidP="00502CE5">
      <w:pPr>
        <w:numPr>
          <w:ilvl w:val="1"/>
          <w:numId w:val="1"/>
        </w:numPr>
      </w:pPr>
      <w:r w:rsidRPr="00502CE5">
        <w:rPr>
          <w:b/>
          <w:bCs/>
        </w:rPr>
        <w:t>Responsibilities</w:t>
      </w:r>
      <w:r w:rsidRPr="00502CE5">
        <w:t>: Manage discounts and promotional offers for users.</w:t>
      </w:r>
    </w:p>
    <w:p w14:paraId="3047DBFA" w14:textId="77777777" w:rsidR="00502CE5" w:rsidRPr="00502CE5" w:rsidRDefault="00502CE5" w:rsidP="00502CE5">
      <w:pPr>
        <w:numPr>
          <w:ilvl w:val="0"/>
          <w:numId w:val="1"/>
        </w:numPr>
      </w:pPr>
      <w:r w:rsidRPr="00502CE5">
        <w:rPr>
          <w:b/>
          <w:bCs/>
        </w:rPr>
        <w:t>Notification</w:t>
      </w:r>
    </w:p>
    <w:p w14:paraId="4FCEE4E7"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notification_id</w:t>
      </w:r>
      <w:proofErr w:type="spellEnd"/>
      <w:r w:rsidRPr="00502CE5">
        <w:t xml:space="preserve">, </w:t>
      </w:r>
      <w:proofErr w:type="spellStart"/>
      <w:r w:rsidRPr="00502CE5">
        <w:t>user_id</w:t>
      </w:r>
      <w:proofErr w:type="spellEnd"/>
      <w:r w:rsidRPr="00502CE5">
        <w:t xml:space="preserve">, message, </w:t>
      </w:r>
      <w:proofErr w:type="spellStart"/>
      <w:r w:rsidRPr="00502CE5">
        <w:t>notification_date</w:t>
      </w:r>
      <w:proofErr w:type="spellEnd"/>
      <w:r w:rsidRPr="00502CE5">
        <w:t xml:space="preserve">, </w:t>
      </w:r>
      <w:proofErr w:type="spellStart"/>
      <w:r w:rsidRPr="00502CE5">
        <w:t>is_read</w:t>
      </w:r>
      <w:proofErr w:type="spellEnd"/>
    </w:p>
    <w:p w14:paraId="4F305F03" w14:textId="77777777" w:rsidR="00502CE5" w:rsidRPr="00502CE5" w:rsidRDefault="00502CE5" w:rsidP="00502CE5">
      <w:pPr>
        <w:numPr>
          <w:ilvl w:val="1"/>
          <w:numId w:val="1"/>
        </w:numPr>
      </w:pPr>
      <w:r w:rsidRPr="00502CE5">
        <w:rPr>
          <w:b/>
          <w:bCs/>
        </w:rPr>
        <w:t>Responsibilities</w:t>
      </w:r>
      <w:r w:rsidRPr="00502CE5">
        <w:t>: Send updates to users regarding their orders.</w:t>
      </w:r>
    </w:p>
    <w:p w14:paraId="0DB9E1EA" w14:textId="77777777" w:rsidR="00502CE5" w:rsidRPr="00502CE5" w:rsidRDefault="00502CE5" w:rsidP="00502CE5">
      <w:pPr>
        <w:numPr>
          <w:ilvl w:val="0"/>
          <w:numId w:val="1"/>
        </w:numPr>
      </w:pPr>
      <w:r w:rsidRPr="00502CE5">
        <w:rPr>
          <w:b/>
          <w:bCs/>
        </w:rPr>
        <w:t>Feedback</w:t>
      </w:r>
    </w:p>
    <w:p w14:paraId="2F1C9019"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feedback_id</w:t>
      </w:r>
      <w:proofErr w:type="spellEnd"/>
      <w:r w:rsidRPr="00502CE5">
        <w:t xml:space="preserve">, </w:t>
      </w:r>
      <w:proofErr w:type="spellStart"/>
      <w:r w:rsidRPr="00502CE5">
        <w:t>user_id</w:t>
      </w:r>
      <w:proofErr w:type="spellEnd"/>
      <w:r w:rsidRPr="00502CE5">
        <w:t xml:space="preserve">, message, </w:t>
      </w:r>
      <w:proofErr w:type="spellStart"/>
      <w:r w:rsidRPr="00502CE5">
        <w:t>feedback_date</w:t>
      </w:r>
      <w:proofErr w:type="spellEnd"/>
    </w:p>
    <w:p w14:paraId="75D0CA7F" w14:textId="77777777" w:rsidR="00502CE5" w:rsidRPr="00502CE5" w:rsidRDefault="00502CE5" w:rsidP="00502CE5">
      <w:pPr>
        <w:numPr>
          <w:ilvl w:val="1"/>
          <w:numId w:val="1"/>
        </w:numPr>
      </w:pPr>
      <w:r w:rsidRPr="00502CE5">
        <w:rPr>
          <w:b/>
          <w:bCs/>
        </w:rPr>
        <w:t>Responsibilities</w:t>
      </w:r>
      <w:r w:rsidRPr="00502CE5">
        <w:t>: Collect user feedback on the platform's functionality and service.</w:t>
      </w:r>
    </w:p>
    <w:p w14:paraId="65F56BE9" w14:textId="77777777" w:rsidR="00502CE5" w:rsidRPr="00502CE5" w:rsidRDefault="00502CE5" w:rsidP="00502CE5">
      <w:pPr>
        <w:numPr>
          <w:ilvl w:val="0"/>
          <w:numId w:val="1"/>
        </w:numPr>
      </w:pPr>
      <w:r w:rsidRPr="00502CE5">
        <w:rPr>
          <w:b/>
          <w:bCs/>
        </w:rPr>
        <w:t>Invoice</w:t>
      </w:r>
    </w:p>
    <w:p w14:paraId="1339BA91"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invoice_id</w:t>
      </w:r>
      <w:proofErr w:type="spellEnd"/>
      <w:r w:rsidRPr="00502CE5">
        <w:t xml:space="preserve">, </w:t>
      </w:r>
      <w:proofErr w:type="spellStart"/>
      <w:r w:rsidRPr="00502CE5">
        <w:t>order_id</w:t>
      </w:r>
      <w:proofErr w:type="spellEnd"/>
      <w:r w:rsidRPr="00502CE5">
        <w:t xml:space="preserve">, </w:t>
      </w:r>
      <w:proofErr w:type="spellStart"/>
      <w:r w:rsidRPr="00502CE5">
        <w:t>invoice_date</w:t>
      </w:r>
      <w:proofErr w:type="spellEnd"/>
      <w:r w:rsidRPr="00502CE5">
        <w:t xml:space="preserve">, </w:t>
      </w:r>
      <w:proofErr w:type="spellStart"/>
      <w:r w:rsidRPr="00502CE5">
        <w:t>total_amount</w:t>
      </w:r>
      <w:proofErr w:type="spellEnd"/>
      <w:r w:rsidRPr="00502CE5">
        <w:t xml:space="preserve">, </w:t>
      </w:r>
      <w:proofErr w:type="spellStart"/>
      <w:r w:rsidRPr="00502CE5">
        <w:t>payment_status</w:t>
      </w:r>
      <w:proofErr w:type="spellEnd"/>
    </w:p>
    <w:p w14:paraId="28B6F5E3" w14:textId="77777777" w:rsidR="00502CE5" w:rsidRPr="00502CE5" w:rsidRDefault="00502CE5" w:rsidP="00502CE5">
      <w:pPr>
        <w:numPr>
          <w:ilvl w:val="1"/>
          <w:numId w:val="1"/>
        </w:numPr>
      </w:pPr>
      <w:r w:rsidRPr="00502CE5">
        <w:rPr>
          <w:b/>
          <w:bCs/>
        </w:rPr>
        <w:t>Responsibilities</w:t>
      </w:r>
      <w:r w:rsidRPr="00502CE5">
        <w:t>: Generate and manage invoices for completed orders.</w:t>
      </w:r>
    </w:p>
    <w:p w14:paraId="0E03DB90" w14:textId="77777777" w:rsidR="00502CE5" w:rsidRPr="00502CE5" w:rsidRDefault="00502CE5" w:rsidP="00502CE5">
      <w:pPr>
        <w:numPr>
          <w:ilvl w:val="0"/>
          <w:numId w:val="1"/>
        </w:numPr>
      </w:pPr>
      <w:proofErr w:type="spellStart"/>
      <w:r w:rsidRPr="00502CE5">
        <w:rPr>
          <w:b/>
          <w:bCs/>
        </w:rPr>
        <w:t>DeliveryVehicle</w:t>
      </w:r>
      <w:proofErr w:type="spellEnd"/>
    </w:p>
    <w:p w14:paraId="450ACB79"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vehicle_id</w:t>
      </w:r>
      <w:proofErr w:type="spellEnd"/>
      <w:r w:rsidRPr="00502CE5">
        <w:t xml:space="preserve">, </w:t>
      </w:r>
      <w:proofErr w:type="spellStart"/>
      <w:r w:rsidRPr="00502CE5">
        <w:t>delivery_person_id</w:t>
      </w:r>
      <w:proofErr w:type="spellEnd"/>
      <w:r w:rsidRPr="00502CE5">
        <w:t xml:space="preserve">, </w:t>
      </w:r>
      <w:proofErr w:type="spellStart"/>
      <w:r w:rsidRPr="00502CE5">
        <w:t>vehicle_type</w:t>
      </w:r>
      <w:proofErr w:type="spellEnd"/>
      <w:r w:rsidRPr="00502CE5">
        <w:t xml:space="preserve">, </w:t>
      </w:r>
      <w:proofErr w:type="spellStart"/>
      <w:r w:rsidRPr="00502CE5">
        <w:t>license_plate</w:t>
      </w:r>
      <w:proofErr w:type="spellEnd"/>
    </w:p>
    <w:p w14:paraId="4A2CC895" w14:textId="77777777" w:rsidR="00502CE5" w:rsidRPr="00502CE5" w:rsidRDefault="00502CE5" w:rsidP="00502CE5">
      <w:pPr>
        <w:numPr>
          <w:ilvl w:val="1"/>
          <w:numId w:val="1"/>
        </w:numPr>
      </w:pPr>
      <w:r w:rsidRPr="00502CE5">
        <w:rPr>
          <w:b/>
          <w:bCs/>
        </w:rPr>
        <w:t>Responsibilities</w:t>
      </w:r>
      <w:r w:rsidRPr="00502CE5">
        <w:t>: Manage delivery vehicles used by delivery personnel.</w:t>
      </w:r>
    </w:p>
    <w:p w14:paraId="3317DDFD" w14:textId="77777777" w:rsidR="00502CE5" w:rsidRPr="00502CE5" w:rsidRDefault="00502CE5" w:rsidP="00502CE5">
      <w:pPr>
        <w:numPr>
          <w:ilvl w:val="0"/>
          <w:numId w:val="1"/>
        </w:numPr>
      </w:pPr>
      <w:r w:rsidRPr="00502CE5">
        <w:rPr>
          <w:b/>
          <w:bCs/>
        </w:rPr>
        <w:t>Cuisine</w:t>
      </w:r>
    </w:p>
    <w:p w14:paraId="35ABEEEE" w14:textId="77777777" w:rsidR="00502CE5" w:rsidRPr="00502CE5" w:rsidRDefault="00502CE5" w:rsidP="00502CE5">
      <w:pPr>
        <w:numPr>
          <w:ilvl w:val="1"/>
          <w:numId w:val="1"/>
        </w:numPr>
      </w:pPr>
      <w:r w:rsidRPr="00502CE5">
        <w:rPr>
          <w:b/>
          <w:bCs/>
        </w:rPr>
        <w:t>Attributes</w:t>
      </w:r>
      <w:r w:rsidRPr="00502CE5">
        <w:t xml:space="preserve">: </w:t>
      </w:r>
      <w:proofErr w:type="spellStart"/>
      <w:r w:rsidRPr="00502CE5">
        <w:t>cuisine_id</w:t>
      </w:r>
      <w:proofErr w:type="spellEnd"/>
      <w:r w:rsidRPr="00502CE5">
        <w:t>, name, description</w:t>
      </w:r>
    </w:p>
    <w:p w14:paraId="1FF9E6E5" w14:textId="77777777" w:rsidR="00502CE5" w:rsidRPr="00502CE5" w:rsidRDefault="00502CE5" w:rsidP="00502CE5">
      <w:pPr>
        <w:numPr>
          <w:ilvl w:val="1"/>
          <w:numId w:val="1"/>
        </w:numPr>
      </w:pPr>
      <w:r w:rsidRPr="00502CE5">
        <w:rPr>
          <w:b/>
          <w:bCs/>
        </w:rPr>
        <w:t>Responsibilities</w:t>
      </w:r>
      <w:r w:rsidRPr="00502CE5">
        <w:t>: Categorize food items based on cuisine types.</w:t>
      </w:r>
    </w:p>
    <w:p w14:paraId="511BAF24" w14:textId="77777777" w:rsidR="00502CE5" w:rsidRPr="00502CE5" w:rsidRDefault="00000000" w:rsidP="00502CE5">
      <w:r>
        <w:pict w14:anchorId="687E96CF">
          <v:rect id="_x0000_i1026" style="width:0;height:1.5pt" o:hralign="center" o:hrstd="t" o:hr="t" fillcolor="#a0a0a0" stroked="f"/>
        </w:pict>
      </w:r>
    </w:p>
    <w:p w14:paraId="2E1ACAA7" w14:textId="77777777" w:rsidR="00502CE5" w:rsidRPr="00502CE5" w:rsidRDefault="00502CE5" w:rsidP="00502CE5">
      <w:pPr>
        <w:rPr>
          <w:b/>
          <w:bCs/>
        </w:rPr>
      </w:pPr>
      <w:r w:rsidRPr="00502CE5">
        <w:rPr>
          <w:b/>
          <w:bCs/>
        </w:rPr>
        <w:t>Modules</w:t>
      </w:r>
    </w:p>
    <w:p w14:paraId="54DD2296" w14:textId="77777777" w:rsidR="00502CE5" w:rsidRPr="00502CE5" w:rsidRDefault="00502CE5" w:rsidP="00502CE5">
      <w:pPr>
        <w:numPr>
          <w:ilvl w:val="0"/>
          <w:numId w:val="2"/>
        </w:numPr>
      </w:pPr>
      <w:r w:rsidRPr="00502CE5">
        <w:rPr>
          <w:b/>
          <w:bCs/>
        </w:rPr>
        <w:t>Restaurant Management</w:t>
      </w:r>
    </w:p>
    <w:p w14:paraId="4284BDFE" w14:textId="77777777" w:rsidR="00502CE5" w:rsidRPr="00502CE5" w:rsidRDefault="00502CE5" w:rsidP="00502CE5">
      <w:pPr>
        <w:numPr>
          <w:ilvl w:val="1"/>
          <w:numId w:val="2"/>
        </w:numPr>
      </w:pPr>
      <w:r w:rsidRPr="00502CE5">
        <w:rPr>
          <w:b/>
          <w:bCs/>
        </w:rPr>
        <w:t>Functionality</w:t>
      </w:r>
      <w:r w:rsidRPr="00502CE5">
        <w:t>:</w:t>
      </w:r>
    </w:p>
    <w:p w14:paraId="79798985" w14:textId="77777777" w:rsidR="00502CE5" w:rsidRPr="00502CE5" w:rsidRDefault="00502CE5" w:rsidP="00502CE5">
      <w:pPr>
        <w:numPr>
          <w:ilvl w:val="2"/>
          <w:numId w:val="2"/>
        </w:numPr>
      </w:pPr>
      <w:r w:rsidRPr="00502CE5">
        <w:t>Restaurants can register and create profiles.</w:t>
      </w:r>
    </w:p>
    <w:p w14:paraId="469DA1C3" w14:textId="77777777" w:rsidR="00502CE5" w:rsidRPr="00502CE5" w:rsidRDefault="00502CE5" w:rsidP="00502CE5">
      <w:pPr>
        <w:numPr>
          <w:ilvl w:val="2"/>
          <w:numId w:val="2"/>
        </w:numPr>
      </w:pPr>
      <w:r w:rsidRPr="00502CE5">
        <w:t>Manage menu items (add, update, remove).</w:t>
      </w:r>
    </w:p>
    <w:p w14:paraId="285385CA" w14:textId="77777777" w:rsidR="00502CE5" w:rsidRPr="00502CE5" w:rsidRDefault="00502CE5" w:rsidP="00502CE5">
      <w:pPr>
        <w:numPr>
          <w:ilvl w:val="2"/>
          <w:numId w:val="2"/>
        </w:numPr>
      </w:pPr>
      <w:r w:rsidRPr="00502CE5">
        <w:t>Track orders and manage operational hours.</w:t>
      </w:r>
    </w:p>
    <w:p w14:paraId="274068F5" w14:textId="77777777" w:rsidR="00502CE5" w:rsidRPr="00502CE5" w:rsidRDefault="00502CE5" w:rsidP="00502CE5">
      <w:pPr>
        <w:numPr>
          <w:ilvl w:val="2"/>
          <w:numId w:val="2"/>
        </w:numPr>
      </w:pPr>
      <w:r w:rsidRPr="00502CE5">
        <w:t>Respond to customer reviews and feedback.</w:t>
      </w:r>
    </w:p>
    <w:p w14:paraId="6D0738EC" w14:textId="77777777" w:rsidR="00502CE5" w:rsidRPr="00502CE5" w:rsidRDefault="00502CE5" w:rsidP="00502CE5">
      <w:pPr>
        <w:numPr>
          <w:ilvl w:val="0"/>
          <w:numId w:val="2"/>
        </w:numPr>
      </w:pPr>
      <w:r w:rsidRPr="00502CE5">
        <w:rPr>
          <w:b/>
          <w:bCs/>
        </w:rPr>
        <w:t>Food Ordering</w:t>
      </w:r>
    </w:p>
    <w:p w14:paraId="491F9F3C" w14:textId="77777777" w:rsidR="00502CE5" w:rsidRPr="00502CE5" w:rsidRDefault="00502CE5" w:rsidP="00502CE5">
      <w:pPr>
        <w:numPr>
          <w:ilvl w:val="1"/>
          <w:numId w:val="2"/>
        </w:numPr>
      </w:pPr>
      <w:r w:rsidRPr="00502CE5">
        <w:rPr>
          <w:b/>
          <w:bCs/>
        </w:rPr>
        <w:t>Functionality</w:t>
      </w:r>
      <w:r w:rsidRPr="00502CE5">
        <w:t>:</w:t>
      </w:r>
    </w:p>
    <w:p w14:paraId="5D2C910B" w14:textId="77777777" w:rsidR="00502CE5" w:rsidRPr="00502CE5" w:rsidRDefault="00502CE5" w:rsidP="00502CE5">
      <w:pPr>
        <w:numPr>
          <w:ilvl w:val="2"/>
          <w:numId w:val="2"/>
        </w:numPr>
      </w:pPr>
      <w:r w:rsidRPr="00502CE5">
        <w:t>Users can browse restaurants and view menus.</w:t>
      </w:r>
    </w:p>
    <w:p w14:paraId="11C54172" w14:textId="77777777" w:rsidR="00502CE5" w:rsidRPr="00502CE5" w:rsidRDefault="00502CE5" w:rsidP="00502CE5">
      <w:pPr>
        <w:numPr>
          <w:ilvl w:val="2"/>
          <w:numId w:val="2"/>
        </w:numPr>
      </w:pPr>
      <w:r w:rsidRPr="00502CE5">
        <w:t>Place orders by adding food items to the cart.</w:t>
      </w:r>
    </w:p>
    <w:p w14:paraId="576C5BD9" w14:textId="77777777" w:rsidR="00502CE5" w:rsidRPr="00502CE5" w:rsidRDefault="00502CE5" w:rsidP="00502CE5">
      <w:pPr>
        <w:numPr>
          <w:ilvl w:val="2"/>
          <w:numId w:val="2"/>
        </w:numPr>
      </w:pPr>
      <w:r w:rsidRPr="00502CE5">
        <w:t>Track order status (pending, in-progress, delivered).</w:t>
      </w:r>
    </w:p>
    <w:p w14:paraId="730C7ED4" w14:textId="77777777" w:rsidR="00502CE5" w:rsidRPr="00502CE5" w:rsidRDefault="00502CE5" w:rsidP="00502CE5">
      <w:pPr>
        <w:numPr>
          <w:ilvl w:val="2"/>
          <w:numId w:val="2"/>
        </w:numPr>
      </w:pPr>
      <w:r w:rsidRPr="00502CE5">
        <w:t>Option to reorder previous meals.</w:t>
      </w:r>
    </w:p>
    <w:p w14:paraId="416A738A" w14:textId="77777777" w:rsidR="00502CE5" w:rsidRPr="00502CE5" w:rsidRDefault="00502CE5" w:rsidP="00502CE5">
      <w:pPr>
        <w:numPr>
          <w:ilvl w:val="0"/>
          <w:numId w:val="2"/>
        </w:numPr>
      </w:pPr>
      <w:r w:rsidRPr="00502CE5">
        <w:rPr>
          <w:b/>
          <w:bCs/>
        </w:rPr>
        <w:t>Delivery Management</w:t>
      </w:r>
    </w:p>
    <w:p w14:paraId="2BDF5DF6" w14:textId="77777777" w:rsidR="00502CE5" w:rsidRPr="00502CE5" w:rsidRDefault="00502CE5" w:rsidP="00502CE5">
      <w:pPr>
        <w:numPr>
          <w:ilvl w:val="1"/>
          <w:numId w:val="2"/>
        </w:numPr>
      </w:pPr>
      <w:r w:rsidRPr="00502CE5">
        <w:rPr>
          <w:b/>
          <w:bCs/>
        </w:rPr>
        <w:lastRenderedPageBreak/>
        <w:t>Functionality</w:t>
      </w:r>
      <w:r w:rsidRPr="00502CE5">
        <w:t>:</w:t>
      </w:r>
    </w:p>
    <w:p w14:paraId="33245E44" w14:textId="77777777" w:rsidR="00502CE5" w:rsidRPr="00502CE5" w:rsidRDefault="00502CE5" w:rsidP="00502CE5">
      <w:pPr>
        <w:numPr>
          <w:ilvl w:val="2"/>
          <w:numId w:val="2"/>
        </w:numPr>
      </w:pPr>
      <w:r w:rsidRPr="00502CE5">
        <w:t>Assign orders to delivery personnel.</w:t>
      </w:r>
    </w:p>
    <w:p w14:paraId="15411D83" w14:textId="77777777" w:rsidR="00502CE5" w:rsidRPr="00502CE5" w:rsidRDefault="00502CE5" w:rsidP="00502CE5">
      <w:pPr>
        <w:numPr>
          <w:ilvl w:val="2"/>
          <w:numId w:val="2"/>
        </w:numPr>
      </w:pPr>
      <w:r w:rsidRPr="00502CE5">
        <w:t>Track delivery status and update order progress.</w:t>
      </w:r>
    </w:p>
    <w:p w14:paraId="7E15F703" w14:textId="77777777" w:rsidR="00502CE5" w:rsidRPr="00502CE5" w:rsidRDefault="00502CE5" w:rsidP="00502CE5">
      <w:pPr>
        <w:numPr>
          <w:ilvl w:val="2"/>
          <w:numId w:val="2"/>
        </w:numPr>
      </w:pPr>
      <w:r w:rsidRPr="00502CE5">
        <w:t>Notify users when their order is out for delivery and delivered.</w:t>
      </w:r>
    </w:p>
    <w:p w14:paraId="2BB238C9" w14:textId="77777777" w:rsidR="00502CE5" w:rsidRPr="00502CE5" w:rsidRDefault="00502CE5" w:rsidP="00502CE5">
      <w:pPr>
        <w:numPr>
          <w:ilvl w:val="0"/>
          <w:numId w:val="2"/>
        </w:numPr>
      </w:pPr>
      <w:r w:rsidRPr="00502CE5">
        <w:rPr>
          <w:b/>
          <w:bCs/>
        </w:rPr>
        <w:t>Payment Gateway</w:t>
      </w:r>
    </w:p>
    <w:p w14:paraId="6F3932E2" w14:textId="77777777" w:rsidR="00502CE5" w:rsidRPr="00502CE5" w:rsidRDefault="00502CE5" w:rsidP="00502CE5">
      <w:pPr>
        <w:numPr>
          <w:ilvl w:val="1"/>
          <w:numId w:val="2"/>
        </w:numPr>
      </w:pPr>
      <w:r w:rsidRPr="00502CE5">
        <w:rPr>
          <w:b/>
          <w:bCs/>
        </w:rPr>
        <w:t>Functionality</w:t>
      </w:r>
      <w:r w:rsidRPr="00502CE5">
        <w:t>:</w:t>
      </w:r>
    </w:p>
    <w:p w14:paraId="00620D54" w14:textId="77777777" w:rsidR="00502CE5" w:rsidRPr="00502CE5" w:rsidRDefault="00502CE5" w:rsidP="00502CE5">
      <w:pPr>
        <w:numPr>
          <w:ilvl w:val="2"/>
          <w:numId w:val="2"/>
        </w:numPr>
      </w:pPr>
      <w:r w:rsidRPr="00502CE5">
        <w:t>Handle various payment methods (credit card, debit card, digital wallets).</w:t>
      </w:r>
    </w:p>
    <w:p w14:paraId="4CA6017E" w14:textId="77777777" w:rsidR="00502CE5" w:rsidRPr="00502CE5" w:rsidRDefault="00502CE5" w:rsidP="00502CE5">
      <w:pPr>
        <w:numPr>
          <w:ilvl w:val="2"/>
          <w:numId w:val="2"/>
        </w:numPr>
      </w:pPr>
      <w:r w:rsidRPr="00502CE5">
        <w:t>Process payments securely and manage refunds.</w:t>
      </w:r>
    </w:p>
    <w:p w14:paraId="17941E89" w14:textId="77777777" w:rsidR="00502CE5" w:rsidRPr="00502CE5" w:rsidRDefault="00502CE5" w:rsidP="00502CE5">
      <w:pPr>
        <w:numPr>
          <w:ilvl w:val="2"/>
          <w:numId w:val="2"/>
        </w:numPr>
      </w:pPr>
      <w:r w:rsidRPr="00502CE5">
        <w:t>Generate payment receipts for users.</w:t>
      </w:r>
    </w:p>
    <w:p w14:paraId="286434E1" w14:textId="77777777" w:rsidR="00502CE5" w:rsidRPr="00502CE5" w:rsidRDefault="00502CE5" w:rsidP="00502CE5">
      <w:pPr>
        <w:numPr>
          <w:ilvl w:val="0"/>
          <w:numId w:val="2"/>
        </w:numPr>
      </w:pPr>
      <w:r w:rsidRPr="00502CE5">
        <w:rPr>
          <w:b/>
          <w:bCs/>
        </w:rPr>
        <w:t>Review System</w:t>
      </w:r>
    </w:p>
    <w:p w14:paraId="274D5DAD" w14:textId="77777777" w:rsidR="00502CE5" w:rsidRPr="00502CE5" w:rsidRDefault="00502CE5" w:rsidP="00502CE5">
      <w:pPr>
        <w:numPr>
          <w:ilvl w:val="1"/>
          <w:numId w:val="2"/>
        </w:numPr>
      </w:pPr>
      <w:r w:rsidRPr="00502CE5">
        <w:rPr>
          <w:b/>
          <w:bCs/>
        </w:rPr>
        <w:t>Functionality</w:t>
      </w:r>
      <w:r w:rsidRPr="00502CE5">
        <w:t>:</w:t>
      </w:r>
    </w:p>
    <w:p w14:paraId="5E0F89B1" w14:textId="77777777" w:rsidR="00502CE5" w:rsidRPr="00502CE5" w:rsidRDefault="00502CE5" w:rsidP="00502CE5">
      <w:pPr>
        <w:numPr>
          <w:ilvl w:val="2"/>
          <w:numId w:val="2"/>
        </w:numPr>
      </w:pPr>
      <w:r w:rsidRPr="00502CE5">
        <w:t>Users can leave reviews and ratings for restaurants.</w:t>
      </w:r>
    </w:p>
    <w:p w14:paraId="15222EF5" w14:textId="77777777" w:rsidR="00502CE5" w:rsidRPr="00502CE5" w:rsidRDefault="00502CE5" w:rsidP="00502CE5">
      <w:pPr>
        <w:numPr>
          <w:ilvl w:val="2"/>
          <w:numId w:val="2"/>
        </w:numPr>
      </w:pPr>
      <w:r w:rsidRPr="00502CE5">
        <w:t>Allow users to update or delete their reviews.</w:t>
      </w:r>
    </w:p>
    <w:p w14:paraId="5B7036CF" w14:textId="77777777" w:rsidR="00502CE5" w:rsidRPr="00502CE5" w:rsidRDefault="00502CE5" w:rsidP="00502CE5">
      <w:pPr>
        <w:numPr>
          <w:ilvl w:val="2"/>
          <w:numId w:val="2"/>
        </w:numPr>
      </w:pPr>
      <w:r w:rsidRPr="00502CE5">
        <w:t>Display average ratings and reviews on restaurant profiles.</w:t>
      </w:r>
    </w:p>
    <w:p w14:paraId="7AF379D0" w14:textId="77777777" w:rsidR="00502CE5" w:rsidRPr="00502CE5" w:rsidRDefault="00502CE5" w:rsidP="00502CE5">
      <w:pPr>
        <w:numPr>
          <w:ilvl w:val="0"/>
          <w:numId w:val="2"/>
        </w:numPr>
      </w:pPr>
      <w:r w:rsidRPr="00502CE5">
        <w:rPr>
          <w:b/>
          <w:bCs/>
        </w:rPr>
        <w:t>Discount and Offers</w:t>
      </w:r>
    </w:p>
    <w:p w14:paraId="69951FDD" w14:textId="77777777" w:rsidR="00502CE5" w:rsidRPr="00502CE5" w:rsidRDefault="00502CE5" w:rsidP="00502CE5">
      <w:pPr>
        <w:numPr>
          <w:ilvl w:val="1"/>
          <w:numId w:val="2"/>
        </w:numPr>
      </w:pPr>
      <w:r w:rsidRPr="00502CE5">
        <w:rPr>
          <w:b/>
          <w:bCs/>
        </w:rPr>
        <w:t>Functionality</w:t>
      </w:r>
      <w:r w:rsidRPr="00502CE5">
        <w:t>:</w:t>
      </w:r>
    </w:p>
    <w:p w14:paraId="18F45281" w14:textId="77777777" w:rsidR="00502CE5" w:rsidRPr="00502CE5" w:rsidRDefault="00502CE5" w:rsidP="00502CE5">
      <w:pPr>
        <w:numPr>
          <w:ilvl w:val="2"/>
          <w:numId w:val="2"/>
        </w:numPr>
      </w:pPr>
      <w:r w:rsidRPr="00502CE5">
        <w:t>Create promotional discount codes for users.</w:t>
      </w:r>
    </w:p>
    <w:p w14:paraId="700DE3F2" w14:textId="77777777" w:rsidR="00502CE5" w:rsidRPr="00502CE5" w:rsidRDefault="00502CE5" w:rsidP="00502CE5">
      <w:pPr>
        <w:numPr>
          <w:ilvl w:val="2"/>
          <w:numId w:val="2"/>
        </w:numPr>
      </w:pPr>
      <w:r w:rsidRPr="00502CE5">
        <w:t>Apply discounts at checkout.</w:t>
      </w:r>
    </w:p>
    <w:p w14:paraId="5FEEA6E2" w14:textId="77777777" w:rsidR="00502CE5" w:rsidRPr="00502CE5" w:rsidRDefault="00502CE5" w:rsidP="00502CE5">
      <w:pPr>
        <w:numPr>
          <w:ilvl w:val="2"/>
          <w:numId w:val="2"/>
        </w:numPr>
      </w:pPr>
      <w:r w:rsidRPr="00502CE5">
        <w:t>Track usage of discounts and offers.</w:t>
      </w:r>
    </w:p>
    <w:p w14:paraId="61852290" w14:textId="77777777" w:rsidR="00502CE5" w:rsidRPr="00502CE5" w:rsidRDefault="00502CE5" w:rsidP="00502CE5">
      <w:pPr>
        <w:numPr>
          <w:ilvl w:val="0"/>
          <w:numId w:val="2"/>
        </w:numPr>
      </w:pPr>
      <w:r w:rsidRPr="00502CE5">
        <w:rPr>
          <w:b/>
          <w:bCs/>
        </w:rPr>
        <w:t>Reporting Module</w:t>
      </w:r>
    </w:p>
    <w:p w14:paraId="4B8BCED2" w14:textId="77777777" w:rsidR="00502CE5" w:rsidRPr="00502CE5" w:rsidRDefault="00502CE5" w:rsidP="00502CE5">
      <w:pPr>
        <w:numPr>
          <w:ilvl w:val="1"/>
          <w:numId w:val="2"/>
        </w:numPr>
      </w:pPr>
      <w:r w:rsidRPr="00502CE5">
        <w:rPr>
          <w:b/>
          <w:bCs/>
        </w:rPr>
        <w:t>Functionality</w:t>
      </w:r>
      <w:r w:rsidRPr="00502CE5">
        <w:t>:</w:t>
      </w:r>
    </w:p>
    <w:p w14:paraId="4D8A2654" w14:textId="77777777" w:rsidR="00502CE5" w:rsidRPr="00502CE5" w:rsidRDefault="00502CE5" w:rsidP="00502CE5">
      <w:pPr>
        <w:numPr>
          <w:ilvl w:val="2"/>
          <w:numId w:val="2"/>
        </w:numPr>
      </w:pPr>
      <w:r w:rsidRPr="00502CE5">
        <w:t>Generate sales reports for restaurants.</w:t>
      </w:r>
    </w:p>
    <w:p w14:paraId="47ED4EC4" w14:textId="77777777" w:rsidR="00502CE5" w:rsidRPr="00502CE5" w:rsidRDefault="00502CE5" w:rsidP="00502CE5">
      <w:pPr>
        <w:numPr>
          <w:ilvl w:val="2"/>
          <w:numId w:val="2"/>
        </w:numPr>
      </w:pPr>
      <w:proofErr w:type="spellStart"/>
      <w:r w:rsidRPr="00502CE5">
        <w:t>Analyze</w:t>
      </w:r>
      <w:proofErr w:type="spellEnd"/>
      <w:r w:rsidRPr="00502CE5">
        <w:t xml:space="preserve"> restaurant performance (sales trends, popular items).</w:t>
      </w:r>
    </w:p>
    <w:p w14:paraId="75F37E68" w14:textId="77777777" w:rsidR="00502CE5" w:rsidRPr="00502CE5" w:rsidRDefault="00502CE5" w:rsidP="00502CE5">
      <w:pPr>
        <w:numPr>
          <w:ilvl w:val="2"/>
          <w:numId w:val="2"/>
        </w:numPr>
      </w:pPr>
      <w:r w:rsidRPr="00502CE5">
        <w:t>Track delivery stats (average delivery time, delivery personnel performance).</w:t>
      </w:r>
    </w:p>
    <w:p w14:paraId="19454762" w14:textId="77777777" w:rsidR="00502CE5" w:rsidRPr="00502CE5" w:rsidRDefault="00000000" w:rsidP="00502CE5">
      <w:r>
        <w:pict w14:anchorId="5B6C82E0">
          <v:rect id="_x0000_i1027" style="width:0;height:1.5pt" o:hralign="center" o:hrstd="t" o:hr="t" fillcolor="#a0a0a0" stroked="f"/>
        </w:pict>
      </w:r>
    </w:p>
    <w:p w14:paraId="11D027C9" w14:textId="77777777" w:rsidR="00502CE5" w:rsidRPr="00502CE5" w:rsidRDefault="00502CE5" w:rsidP="00502CE5">
      <w:pPr>
        <w:rPr>
          <w:b/>
          <w:bCs/>
        </w:rPr>
      </w:pPr>
      <w:r w:rsidRPr="00502CE5">
        <w:rPr>
          <w:b/>
          <w:bCs/>
        </w:rPr>
        <w:t>User Stories</w:t>
      </w:r>
    </w:p>
    <w:p w14:paraId="799311CC" w14:textId="77777777" w:rsidR="00502CE5" w:rsidRPr="00502CE5" w:rsidRDefault="00502CE5" w:rsidP="00502CE5">
      <w:pPr>
        <w:numPr>
          <w:ilvl w:val="0"/>
          <w:numId w:val="3"/>
        </w:numPr>
      </w:pPr>
      <w:r w:rsidRPr="00502CE5">
        <w:rPr>
          <w:b/>
          <w:bCs/>
        </w:rPr>
        <w:t>As a User</w:t>
      </w:r>
      <w:r w:rsidRPr="00502CE5">
        <w:t>, I want to register and log in to the platform so that I can place orders and manage my profile.</w:t>
      </w:r>
    </w:p>
    <w:p w14:paraId="1A1EBFC4" w14:textId="77777777" w:rsidR="00502CE5" w:rsidRPr="00502CE5" w:rsidRDefault="00502CE5" w:rsidP="00502CE5">
      <w:pPr>
        <w:numPr>
          <w:ilvl w:val="0"/>
          <w:numId w:val="3"/>
        </w:numPr>
      </w:pPr>
      <w:r w:rsidRPr="00502CE5">
        <w:rPr>
          <w:b/>
          <w:bCs/>
        </w:rPr>
        <w:t>As a Restaurant Owner</w:t>
      </w:r>
      <w:r w:rsidRPr="00502CE5">
        <w:t>, I want to manage my menu and orders so that I can serve my customers effectively.</w:t>
      </w:r>
    </w:p>
    <w:p w14:paraId="28AF7109" w14:textId="77777777" w:rsidR="00502CE5" w:rsidRPr="00502CE5" w:rsidRDefault="00502CE5" w:rsidP="00502CE5">
      <w:pPr>
        <w:numPr>
          <w:ilvl w:val="0"/>
          <w:numId w:val="3"/>
        </w:numPr>
      </w:pPr>
      <w:r w:rsidRPr="00502CE5">
        <w:rPr>
          <w:b/>
          <w:bCs/>
        </w:rPr>
        <w:t>As a Delivery Person</w:t>
      </w:r>
      <w:r w:rsidRPr="00502CE5">
        <w:t>, I want to see my assigned orders and update their status upon delivery.</w:t>
      </w:r>
    </w:p>
    <w:p w14:paraId="6D902DE6" w14:textId="77777777" w:rsidR="00502CE5" w:rsidRPr="00502CE5" w:rsidRDefault="00502CE5" w:rsidP="00502CE5">
      <w:pPr>
        <w:numPr>
          <w:ilvl w:val="0"/>
          <w:numId w:val="3"/>
        </w:numPr>
      </w:pPr>
      <w:r w:rsidRPr="00502CE5">
        <w:rPr>
          <w:b/>
          <w:bCs/>
        </w:rPr>
        <w:t>As a User</w:t>
      </w:r>
      <w:r w:rsidRPr="00502CE5">
        <w:t>, I want to leave reviews and ratings for restaurants to help others make informed choices.</w:t>
      </w:r>
    </w:p>
    <w:p w14:paraId="4F3DC345" w14:textId="77777777" w:rsidR="00502CE5" w:rsidRPr="00502CE5" w:rsidRDefault="00502CE5" w:rsidP="00502CE5">
      <w:pPr>
        <w:numPr>
          <w:ilvl w:val="0"/>
          <w:numId w:val="3"/>
        </w:numPr>
      </w:pPr>
      <w:r w:rsidRPr="00502CE5">
        <w:rPr>
          <w:b/>
          <w:bCs/>
        </w:rPr>
        <w:t>As a System Admin</w:t>
      </w:r>
      <w:r w:rsidRPr="00502CE5">
        <w:t>, I want to monitor all activities on the platform to ensure smooth operations.</w:t>
      </w:r>
    </w:p>
    <w:p w14:paraId="0F790B81" w14:textId="77777777" w:rsidR="00502CE5" w:rsidRPr="00502CE5" w:rsidRDefault="00000000" w:rsidP="00502CE5">
      <w:r>
        <w:pict w14:anchorId="6CE5B8FE">
          <v:rect id="_x0000_i1028" style="width:0;height:1.5pt" o:hralign="center" o:hrstd="t" o:hr="t" fillcolor="#a0a0a0" stroked="f"/>
        </w:pict>
      </w:r>
    </w:p>
    <w:p w14:paraId="31BB1ABF" w14:textId="77777777" w:rsidR="00502CE5" w:rsidRPr="00502CE5" w:rsidRDefault="00502CE5" w:rsidP="00502CE5">
      <w:pPr>
        <w:rPr>
          <w:b/>
          <w:bCs/>
        </w:rPr>
      </w:pPr>
      <w:r w:rsidRPr="00502CE5">
        <w:rPr>
          <w:b/>
          <w:bCs/>
        </w:rPr>
        <w:t>Conclusion</w:t>
      </w:r>
    </w:p>
    <w:p w14:paraId="71FDE4C7" w14:textId="77777777" w:rsidR="00502CE5" w:rsidRPr="00502CE5" w:rsidRDefault="00502CE5" w:rsidP="00502CE5">
      <w:r w:rsidRPr="00502CE5">
        <w:t xml:space="preserve">This requirement analysis outlines the core entities and functionalities of the </w:t>
      </w:r>
      <w:r w:rsidRPr="00502CE5">
        <w:rPr>
          <w:b/>
          <w:bCs/>
        </w:rPr>
        <w:t>Online Food Delivery Platform</w:t>
      </w:r>
      <w:r w:rsidRPr="00502CE5">
        <w:t xml:space="preserve">. Each module and entity </w:t>
      </w:r>
      <w:proofErr w:type="gramStart"/>
      <w:r w:rsidRPr="00502CE5">
        <w:t>is</w:t>
      </w:r>
      <w:proofErr w:type="gramEnd"/>
      <w:r w:rsidRPr="00502CE5">
        <w:t xml:space="preserve"> designed to work cohesively, ensuring an efficient and user-friendly experience.</w:t>
      </w:r>
    </w:p>
    <w:p w14:paraId="1BA5726D" w14:textId="77777777" w:rsidR="00502CE5" w:rsidRPr="007051B3" w:rsidRDefault="00502CE5" w:rsidP="00502CE5">
      <w:pPr>
        <w:rPr>
          <w:b/>
          <w:bCs/>
          <w:color w:val="FF0000"/>
          <w:sz w:val="36"/>
          <w:szCs w:val="36"/>
        </w:rPr>
      </w:pPr>
      <w:r w:rsidRPr="007051B3">
        <w:rPr>
          <w:b/>
          <w:bCs/>
          <w:color w:val="FF0000"/>
          <w:sz w:val="36"/>
          <w:szCs w:val="36"/>
        </w:rPr>
        <w:lastRenderedPageBreak/>
        <w:t>Module Descriptions</w:t>
      </w:r>
    </w:p>
    <w:p w14:paraId="35237300" w14:textId="77777777" w:rsidR="00502CE5" w:rsidRPr="00502CE5" w:rsidRDefault="00000000" w:rsidP="00502CE5">
      <w:r>
        <w:pict w14:anchorId="7EE2020A">
          <v:rect id="_x0000_i1029" style="width:0;height:1.5pt" o:hralign="center" o:hrstd="t" o:hr="t" fillcolor="#a0a0a0" stroked="f"/>
        </w:pict>
      </w:r>
    </w:p>
    <w:p w14:paraId="2BFF91B4" w14:textId="77777777" w:rsidR="00502CE5" w:rsidRPr="00502CE5" w:rsidRDefault="00502CE5" w:rsidP="00502CE5">
      <w:pPr>
        <w:rPr>
          <w:b/>
          <w:bCs/>
        </w:rPr>
      </w:pPr>
      <w:r w:rsidRPr="00502CE5">
        <w:rPr>
          <w:b/>
          <w:bCs/>
        </w:rPr>
        <w:t>1. Restaurant Management</w:t>
      </w:r>
    </w:p>
    <w:p w14:paraId="068583E8" w14:textId="77777777" w:rsidR="00502CE5" w:rsidRPr="00502CE5" w:rsidRDefault="00502CE5" w:rsidP="00502CE5">
      <w:r w:rsidRPr="00502CE5">
        <w:rPr>
          <w:b/>
          <w:bCs/>
        </w:rPr>
        <w:t>Purpose:</w:t>
      </w:r>
      <w:r w:rsidRPr="00502CE5">
        <w:br/>
        <w:t>To allow restaurant owners to manage their profiles, menus, and customer interactions effectively.</w:t>
      </w:r>
    </w:p>
    <w:p w14:paraId="4B2202C5" w14:textId="77777777" w:rsidR="00502CE5" w:rsidRPr="00502CE5" w:rsidRDefault="00502CE5" w:rsidP="00502CE5">
      <w:r w:rsidRPr="00502CE5">
        <w:rPr>
          <w:b/>
          <w:bCs/>
        </w:rPr>
        <w:t>Key Features:</w:t>
      </w:r>
    </w:p>
    <w:p w14:paraId="72D10ED6" w14:textId="77777777" w:rsidR="00502CE5" w:rsidRPr="00502CE5" w:rsidRDefault="00502CE5" w:rsidP="00502CE5">
      <w:pPr>
        <w:numPr>
          <w:ilvl w:val="0"/>
          <w:numId w:val="4"/>
        </w:numPr>
      </w:pPr>
      <w:r w:rsidRPr="00502CE5">
        <w:rPr>
          <w:b/>
          <w:bCs/>
        </w:rPr>
        <w:t>Profile Management:</w:t>
      </w:r>
    </w:p>
    <w:p w14:paraId="59332EB0" w14:textId="77777777" w:rsidR="00502CE5" w:rsidRPr="00502CE5" w:rsidRDefault="00502CE5" w:rsidP="00502CE5">
      <w:pPr>
        <w:numPr>
          <w:ilvl w:val="1"/>
          <w:numId w:val="4"/>
        </w:numPr>
      </w:pPr>
      <w:r w:rsidRPr="00502CE5">
        <w:t>Register a restaurant with basic details (name, address, contact information).</w:t>
      </w:r>
    </w:p>
    <w:p w14:paraId="1B92F506" w14:textId="77777777" w:rsidR="00502CE5" w:rsidRPr="00502CE5" w:rsidRDefault="00502CE5" w:rsidP="00502CE5">
      <w:pPr>
        <w:numPr>
          <w:ilvl w:val="1"/>
          <w:numId w:val="4"/>
        </w:numPr>
      </w:pPr>
      <w:r w:rsidRPr="00502CE5">
        <w:t>Update restaurant details such as operational hours and cuisine types.</w:t>
      </w:r>
    </w:p>
    <w:p w14:paraId="6FCEADE9" w14:textId="77777777" w:rsidR="00502CE5" w:rsidRPr="00502CE5" w:rsidRDefault="00502CE5" w:rsidP="00502CE5">
      <w:pPr>
        <w:numPr>
          <w:ilvl w:val="0"/>
          <w:numId w:val="4"/>
        </w:numPr>
      </w:pPr>
      <w:r w:rsidRPr="00502CE5">
        <w:rPr>
          <w:b/>
          <w:bCs/>
        </w:rPr>
        <w:t>Menu Management:</w:t>
      </w:r>
    </w:p>
    <w:p w14:paraId="66F2AF77" w14:textId="77777777" w:rsidR="00502CE5" w:rsidRPr="00502CE5" w:rsidRDefault="00502CE5" w:rsidP="00502CE5">
      <w:pPr>
        <w:numPr>
          <w:ilvl w:val="1"/>
          <w:numId w:val="4"/>
        </w:numPr>
      </w:pPr>
      <w:r w:rsidRPr="00502CE5">
        <w:t>Add, update, or remove food items from the menu.</w:t>
      </w:r>
    </w:p>
    <w:p w14:paraId="074250C2" w14:textId="77777777" w:rsidR="00502CE5" w:rsidRPr="00502CE5" w:rsidRDefault="00502CE5" w:rsidP="00502CE5">
      <w:pPr>
        <w:numPr>
          <w:ilvl w:val="1"/>
          <w:numId w:val="4"/>
        </w:numPr>
      </w:pPr>
      <w:r w:rsidRPr="00502CE5">
        <w:t>Specify item details, including name, description, price, and availability status.</w:t>
      </w:r>
    </w:p>
    <w:p w14:paraId="1620E4DE" w14:textId="77777777" w:rsidR="00502CE5" w:rsidRPr="00502CE5" w:rsidRDefault="00502CE5" w:rsidP="00502CE5">
      <w:pPr>
        <w:numPr>
          <w:ilvl w:val="0"/>
          <w:numId w:val="4"/>
        </w:numPr>
      </w:pPr>
      <w:r w:rsidRPr="00502CE5">
        <w:rPr>
          <w:b/>
          <w:bCs/>
        </w:rPr>
        <w:t>Order Management:</w:t>
      </w:r>
    </w:p>
    <w:p w14:paraId="06F8C995" w14:textId="77777777" w:rsidR="00502CE5" w:rsidRPr="00502CE5" w:rsidRDefault="00502CE5" w:rsidP="00502CE5">
      <w:pPr>
        <w:numPr>
          <w:ilvl w:val="1"/>
          <w:numId w:val="4"/>
        </w:numPr>
      </w:pPr>
      <w:r w:rsidRPr="00502CE5">
        <w:t>View incoming orders in real-time and track their statuses.</w:t>
      </w:r>
    </w:p>
    <w:p w14:paraId="1159FDB2" w14:textId="77777777" w:rsidR="00502CE5" w:rsidRPr="00502CE5" w:rsidRDefault="00502CE5" w:rsidP="00502CE5">
      <w:pPr>
        <w:numPr>
          <w:ilvl w:val="1"/>
          <w:numId w:val="4"/>
        </w:numPr>
      </w:pPr>
      <w:r w:rsidRPr="00502CE5">
        <w:t>Update order statuses (e.g., accepted, preparing, out for delivery).</w:t>
      </w:r>
    </w:p>
    <w:p w14:paraId="446661B7" w14:textId="77777777" w:rsidR="00502CE5" w:rsidRPr="00502CE5" w:rsidRDefault="00502CE5" w:rsidP="00502CE5">
      <w:pPr>
        <w:numPr>
          <w:ilvl w:val="0"/>
          <w:numId w:val="4"/>
        </w:numPr>
      </w:pPr>
      <w:r w:rsidRPr="00502CE5">
        <w:rPr>
          <w:b/>
          <w:bCs/>
        </w:rPr>
        <w:t>Review and Feedback Management:</w:t>
      </w:r>
    </w:p>
    <w:p w14:paraId="26BF9155" w14:textId="77777777" w:rsidR="00502CE5" w:rsidRPr="00502CE5" w:rsidRDefault="00502CE5" w:rsidP="00502CE5">
      <w:pPr>
        <w:numPr>
          <w:ilvl w:val="1"/>
          <w:numId w:val="4"/>
        </w:numPr>
      </w:pPr>
      <w:r w:rsidRPr="00502CE5">
        <w:t>View and respond to customer reviews and feedback.</w:t>
      </w:r>
    </w:p>
    <w:p w14:paraId="1E373A48" w14:textId="77777777" w:rsidR="00502CE5" w:rsidRPr="00502CE5" w:rsidRDefault="00502CE5" w:rsidP="00502CE5">
      <w:pPr>
        <w:numPr>
          <w:ilvl w:val="1"/>
          <w:numId w:val="4"/>
        </w:numPr>
      </w:pPr>
      <w:proofErr w:type="spellStart"/>
      <w:r w:rsidRPr="00502CE5">
        <w:t>Analyze</w:t>
      </w:r>
      <w:proofErr w:type="spellEnd"/>
      <w:r w:rsidRPr="00502CE5">
        <w:t xml:space="preserve"> feedback for quality improvement.</w:t>
      </w:r>
    </w:p>
    <w:p w14:paraId="47C38BCF" w14:textId="77777777" w:rsidR="00502CE5" w:rsidRPr="00502CE5" w:rsidRDefault="00502CE5" w:rsidP="00502CE5">
      <w:pPr>
        <w:numPr>
          <w:ilvl w:val="0"/>
          <w:numId w:val="4"/>
        </w:numPr>
      </w:pPr>
      <w:r w:rsidRPr="00502CE5">
        <w:rPr>
          <w:b/>
          <w:bCs/>
        </w:rPr>
        <w:t>Reporting:</w:t>
      </w:r>
    </w:p>
    <w:p w14:paraId="33D7721F" w14:textId="77777777" w:rsidR="00502CE5" w:rsidRPr="00502CE5" w:rsidRDefault="00502CE5" w:rsidP="00502CE5">
      <w:pPr>
        <w:numPr>
          <w:ilvl w:val="1"/>
          <w:numId w:val="4"/>
        </w:numPr>
      </w:pPr>
      <w:r w:rsidRPr="00502CE5">
        <w:t>Access performance metrics, including sales data, popular dishes, and customer reviews.</w:t>
      </w:r>
    </w:p>
    <w:p w14:paraId="6B41D4A5" w14:textId="77777777" w:rsidR="00502CE5" w:rsidRPr="00502CE5" w:rsidRDefault="00000000" w:rsidP="00502CE5">
      <w:r>
        <w:pict w14:anchorId="3F753796">
          <v:rect id="_x0000_i1030" style="width:0;height:1.5pt" o:hralign="center" o:hrstd="t" o:hr="t" fillcolor="#a0a0a0" stroked="f"/>
        </w:pict>
      </w:r>
    </w:p>
    <w:p w14:paraId="57879F6C" w14:textId="77777777" w:rsidR="00502CE5" w:rsidRPr="00502CE5" w:rsidRDefault="00502CE5" w:rsidP="00502CE5">
      <w:pPr>
        <w:rPr>
          <w:b/>
          <w:bCs/>
        </w:rPr>
      </w:pPr>
      <w:r w:rsidRPr="00502CE5">
        <w:rPr>
          <w:b/>
          <w:bCs/>
        </w:rPr>
        <w:t>2. Food Ordering</w:t>
      </w:r>
    </w:p>
    <w:p w14:paraId="08FBD837" w14:textId="77777777" w:rsidR="00502CE5" w:rsidRPr="00502CE5" w:rsidRDefault="00502CE5" w:rsidP="00502CE5">
      <w:r w:rsidRPr="00502CE5">
        <w:rPr>
          <w:b/>
          <w:bCs/>
        </w:rPr>
        <w:t>Purpose:</w:t>
      </w:r>
      <w:r w:rsidRPr="00502CE5">
        <w:br/>
        <w:t>To facilitate users in browsing, selecting, and ordering food from multiple restaurants easily.</w:t>
      </w:r>
    </w:p>
    <w:p w14:paraId="40A271A0" w14:textId="77777777" w:rsidR="00502CE5" w:rsidRPr="00502CE5" w:rsidRDefault="00502CE5" w:rsidP="00502CE5">
      <w:r w:rsidRPr="00502CE5">
        <w:rPr>
          <w:b/>
          <w:bCs/>
        </w:rPr>
        <w:t>Key Features:</w:t>
      </w:r>
    </w:p>
    <w:p w14:paraId="32EDD115" w14:textId="77777777" w:rsidR="00502CE5" w:rsidRPr="00502CE5" w:rsidRDefault="00502CE5" w:rsidP="00502CE5">
      <w:pPr>
        <w:numPr>
          <w:ilvl w:val="0"/>
          <w:numId w:val="5"/>
        </w:numPr>
      </w:pPr>
      <w:r w:rsidRPr="00502CE5">
        <w:rPr>
          <w:b/>
          <w:bCs/>
        </w:rPr>
        <w:t>Restaurant Discovery:</w:t>
      </w:r>
    </w:p>
    <w:p w14:paraId="687AD0D1" w14:textId="77777777" w:rsidR="00502CE5" w:rsidRPr="00502CE5" w:rsidRDefault="00502CE5" w:rsidP="00502CE5">
      <w:pPr>
        <w:numPr>
          <w:ilvl w:val="1"/>
          <w:numId w:val="5"/>
        </w:numPr>
      </w:pPr>
      <w:r w:rsidRPr="00502CE5">
        <w:t>Browse a list of available restaurants based on location, cuisine type, and ratings.</w:t>
      </w:r>
    </w:p>
    <w:p w14:paraId="4AA9D8FD" w14:textId="77777777" w:rsidR="00502CE5" w:rsidRPr="00502CE5" w:rsidRDefault="00502CE5" w:rsidP="00502CE5">
      <w:pPr>
        <w:numPr>
          <w:ilvl w:val="0"/>
          <w:numId w:val="5"/>
        </w:numPr>
      </w:pPr>
      <w:r w:rsidRPr="00502CE5">
        <w:rPr>
          <w:b/>
          <w:bCs/>
        </w:rPr>
        <w:t>Menu Browsing:</w:t>
      </w:r>
    </w:p>
    <w:p w14:paraId="70F62D6F" w14:textId="77777777" w:rsidR="00502CE5" w:rsidRPr="00502CE5" w:rsidRDefault="00502CE5" w:rsidP="00502CE5">
      <w:pPr>
        <w:numPr>
          <w:ilvl w:val="1"/>
          <w:numId w:val="5"/>
        </w:numPr>
      </w:pPr>
      <w:r w:rsidRPr="00502CE5">
        <w:t>View detailed menus of selected restaurants with images, descriptions, and prices.</w:t>
      </w:r>
    </w:p>
    <w:p w14:paraId="2F39FF20" w14:textId="77777777" w:rsidR="00502CE5" w:rsidRPr="00502CE5" w:rsidRDefault="00502CE5" w:rsidP="00502CE5">
      <w:pPr>
        <w:numPr>
          <w:ilvl w:val="0"/>
          <w:numId w:val="5"/>
        </w:numPr>
      </w:pPr>
      <w:r w:rsidRPr="00502CE5">
        <w:rPr>
          <w:b/>
          <w:bCs/>
        </w:rPr>
        <w:t>Order Placement:</w:t>
      </w:r>
    </w:p>
    <w:p w14:paraId="5EFD3595" w14:textId="77777777" w:rsidR="00502CE5" w:rsidRPr="00502CE5" w:rsidRDefault="00502CE5" w:rsidP="00502CE5">
      <w:pPr>
        <w:numPr>
          <w:ilvl w:val="1"/>
          <w:numId w:val="5"/>
        </w:numPr>
      </w:pPr>
      <w:r w:rsidRPr="00502CE5">
        <w:t>Add selected food items to the cart.</w:t>
      </w:r>
    </w:p>
    <w:p w14:paraId="32FD6F7E" w14:textId="77777777" w:rsidR="00502CE5" w:rsidRPr="00502CE5" w:rsidRDefault="00502CE5" w:rsidP="00502CE5">
      <w:pPr>
        <w:numPr>
          <w:ilvl w:val="1"/>
          <w:numId w:val="5"/>
        </w:numPr>
      </w:pPr>
      <w:r w:rsidRPr="00502CE5">
        <w:t>Modify quantities or remove items before checkout.</w:t>
      </w:r>
    </w:p>
    <w:p w14:paraId="3FAB10DC" w14:textId="77777777" w:rsidR="00502CE5" w:rsidRPr="00502CE5" w:rsidRDefault="00502CE5" w:rsidP="00502CE5">
      <w:pPr>
        <w:numPr>
          <w:ilvl w:val="0"/>
          <w:numId w:val="5"/>
        </w:numPr>
      </w:pPr>
      <w:r w:rsidRPr="00502CE5">
        <w:rPr>
          <w:b/>
          <w:bCs/>
        </w:rPr>
        <w:t>Order Tracking:</w:t>
      </w:r>
    </w:p>
    <w:p w14:paraId="20B2AAD4" w14:textId="77777777" w:rsidR="00502CE5" w:rsidRPr="00502CE5" w:rsidRDefault="00502CE5" w:rsidP="00502CE5">
      <w:pPr>
        <w:numPr>
          <w:ilvl w:val="1"/>
          <w:numId w:val="5"/>
        </w:numPr>
      </w:pPr>
      <w:r w:rsidRPr="00502CE5">
        <w:t>Track the status of the order in real-time from placement to delivery.</w:t>
      </w:r>
    </w:p>
    <w:p w14:paraId="015057DE" w14:textId="77777777" w:rsidR="00502CE5" w:rsidRPr="00502CE5" w:rsidRDefault="00502CE5" w:rsidP="00502CE5">
      <w:pPr>
        <w:numPr>
          <w:ilvl w:val="1"/>
          <w:numId w:val="5"/>
        </w:numPr>
      </w:pPr>
      <w:r w:rsidRPr="00502CE5">
        <w:t>Receive notifications about order status changes.</w:t>
      </w:r>
    </w:p>
    <w:p w14:paraId="024792C1" w14:textId="77777777" w:rsidR="00502CE5" w:rsidRPr="00502CE5" w:rsidRDefault="00000000" w:rsidP="00502CE5">
      <w:r>
        <w:lastRenderedPageBreak/>
        <w:pict w14:anchorId="0EE25C5F">
          <v:rect id="_x0000_i1031" style="width:0;height:1.5pt" o:hralign="center" o:hrstd="t" o:hr="t" fillcolor="#a0a0a0" stroked="f"/>
        </w:pict>
      </w:r>
    </w:p>
    <w:p w14:paraId="0ED5A4F3" w14:textId="77777777" w:rsidR="00502CE5" w:rsidRPr="00502CE5" w:rsidRDefault="00502CE5" w:rsidP="00502CE5">
      <w:pPr>
        <w:rPr>
          <w:b/>
          <w:bCs/>
        </w:rPr>
      </w:pPr>
      <w:r w:rsidRPr="00502CE5">
        <w:rPr>
          <w:b/>
          <w:bCs/>
        </w:rPr>
        <w:t>3. Delivery Management</w:t>
      </w:r>
    </w:p>
    <w:p w14:paraId="3525AB0C" w14:textId="77777777" w:rsidR="00502CE5" w:rsidRPr="00502CE5" w:rsidRDefault="00502CE5" w:rsidP="00502CE5">
      <w:r w:rsidRPr="00502CE5">
        <w:rPr>
          <w:b/>
          <w:bCs/>
        </w:rPr>
        <w:t>Purpose:</w:t>
      </w:r>
      <w:r w:rsidRPr="00502CE5">
        <w:br/>
        <w:t>To manage the assignment of orders to delivery personnel and track their progress until delivery is completed.</w:t>
      </w:r>
    </w:p>
    <w:p w14:paraId="011FAF5C" w14:textId="77777777" w:rsidR="00502CE5" w:rsidRPr="00502CE5" w:rsidRDefault="00502CE5" w:rsidP="00502CE5">
      <w:r w:rsidRPr="00502CE5">
        <w:rPr>
          <w:b/>
          <w:bCs/>
        </w:rPr>
        <w:t>Key Features:</w:t>
      </w:r>
    </w:p>
    <w:p w14:paraId="37971CE6" w14:textId="77777777" w:rsidR="00502CE5" w:rsidRPr="00502CE5" w:rsidRDefault="00502CE5" w:rsidP="00502CE5">
      <w:pPr>
        <w:numPr>
          <w:ilvl w:val="0"/>
          <w:numId w:val="6"/>
        </w:numPr>
      </w:pPr>
      <w:r w:rsidRPr="00502CE5">
        <w:rPr>
          <w:b/>
          <w:bCs/>
        </w:rPr>
        <w:t>Order Assignment:</w:t>
      </w:r>
    </w:p>
    <w:p w14:paraId="3B3C75CA" w14:textId="77777777" w:rsidR="00502CE5" w:rsidRPr="00502CE5" w:rsidRDefault="00502CE5" w:rsidP="00502CE5">
      <w:pPr>
        <w:numPr>
          <w:ilvl w:val="1"/>
          <w:numId w:val="6"/>
        </w:numPr>
      </w:pPr>
      <w:r w:rsidRPr="00502CE5">
        <w:t>Automatically or manually assign orders to available delivery personnel based on their location and availability.</w:t>
      </w:r>
    </w:p>
    <w:p w14:paraId="197FA5FE" w14:textId="77777777" w:rsidR="00502CE5" w:rsidRPr="00502CE5" w:rsidRDefault="00502CE5" w:rsidP="00502CE5">
      <w:pPr>
        <w:numPr>
          <w:ilvl w:val="0"/>
          <w:numId w:val="6"/>
        </w:numPr>
      </w:pPr>
      <w:r w:rsidRPr="00502CE5">
        <w:rPr>
          <w:b/>
          <w:bCs/>
        </w:rPr>
        <w:t>Delivery Tracking:</w:t>
      </w:r>
    </w:p>
    <w:p w14:paraId="510FD26C" w14:textId="77777777" w:rsidR="00502CE5" w:rsidRPr="00502CE5" w:rsidRDefault="00502CE5" w:rsidP="00502CE5">
      <w:pPr>
        <w:numPr>
          <w:ilvl w:val="1"/>
          <w:numId w:val="6"/>
        </w:numPr>
      </w:pPr>
      <w:r w:rsidRPr="00502CE5">
        <w:t>Provide delivery personnel with order details and delivery addresses.</w:t>
      </w:r>
    </w:p>
    <w:p w14:paraId="67084835" w14:textId="77777777" w:rsidR="00502CE5" w:rsidRPr="00502CE5" w:rsidRDefault="00502CE5" w:rsidP="00502CE5">
      <w:pPr>
        <w:numPr>
          <w:ilvl w:val="1"/>
          <w:numId w:val="6"/>
        </w:numPr>
      </w:pPr>
      <w:r w:rsidRPr="00502CE5">
        <w:t>Track the real-time location of delivery personnel during deliveries.</w:t>
      </w:r>
    </w:p>
    <w:p w14:paraId="43C70454" w14:textId="77777777" w:rsidR="00502CE5" w:rsidRPr="00502CE5" w:rsidRDefault="00502CE5" w:rsidP="00502CE5">
      <w:pPr>
        <w:numPr>
          <w:ilvl w:val="0"/>
          <w:numId w:val="6"/>
        </w:numPr>
      </w:pPr>
      <w:r w:rsidRPr="00502CE5">
        <w:rPr>
          <w:b/>
          <w:bCs/>
        </w:rPr>
        <w:t>Delivery Status Updates:</w:t>
      </w:r>
    </w:p>
    <w:p w14:paraId="44FDD3A5" w14:textId="77777777" w:rsidR="00502CE5" w:rsidRPr="00502CE5" w:rsidRDefault="00502CE5" w:rsidP="00502CE5">
      <w:pPr>
        <w:numPr>
          <w:ilvl w:val="1"/>
          <w:numId w:val="6"/>
        </w:numPr>
      </w:pPr>
      <w:r w:rsidRPr="00502CE5">
        <w:t>Update order status as it progresses (e.g., out for delivery, delivered).</w:t>
      </w:r>
    </w:p>
    <w:p w14:paraId="58AD4592" w14:textId="77777777" w:rsidR="00502CE5" w:rsidRPr="00502CE5" w:rsidRDefault="00502CE5" w:rsidP="00502CE5">
      <w:pPr>
        <w:numPr>
          <w:ilvl w:val="1"/>
          <w:numId w:val="6"/>
        </w:numPr>
      </w:pPr>
      <w:r w:rsidRPr="00502CE5">
        <w:t>Notify users when their order is on the way and when it has been delivered.</w:t>
      </w:r>
    </w:p>
    <w:p w14:paraId="0A52C9B5" w14:textId="77777777" w:rsidR="00502CE5" w:rsidRPr="00502CE5" w:rsidRDefault="00000000" w:rsidP="00502CE5">
      <w:r>
        <w:pict w14:anchorId="1CFE6B0D">
          <v:rect id="_x0000_i1032" style="width:0;height:1.5pt" o:hralign="center" o:hrstd="t" o:hr="t" fillcolor="#a0a0a0" stroked="f"/>
        </w:pict>
      </w:r>
    </w:p>
    <w:p w14:paraId="2510EC2A" w14:textId="77777777" w:rsidR="00502CE5" w:rsidRPr="00502CE5" w:rsidRDefault="00502CE5" w:rsidP="00502CE5">
      <w:pPr>
        <w:rPr>
          <w:b/>
          <w:bCs/>
        </w:rPr>
      </w:pPr>
      <w:r w:rsidRPr="00502CE5">
        <w:rPr>
          <w:b/>
          <w:bCs/>
        </w:rPr>
        <w:t>4. Payment Gateway</w:t>
      </w:r>
    </w:p>
    <w:p w14:paraId="1540BEB5" w14:textId="77777777" w:rsidR="00502CE5" w:rsidRPr="00502CE5" w:rsidRDefault="00502CE5" w:rsidP="00502CE5">
      <w:r w:rsidRPr="00502CE5">
        <w:rPr>
          <w:b/>
          <w:bCs/>
        </w:rPr>
        <w:t>Purpose:</w:t>
      </w:r>
      <w:r w:rsidRPr="00502CE5">
        <w:br/>
        <w:t>To facilitate secure payment processing for orders placed on the platform.</w:t>
      </w:r>
    </w:p>
    <w:p w14:paraId="6FE0E91D" w14:textId="77777777" w:rsidR="00502CE5" w:rsidRPr="00502CE5" w:rsidRDefault="00502CE5" w:rsidP="00502CE5">
      <w:r w:rsidRPr="00502CE5">
        <w:rPr>
          <w:b/>
          <w:bCs/>
        </w:rPr>
        <w:t>Key Features:</w:t>
      </w:r>
    </w:p>
    <w:p w14:paraId="225BE2B1" w14:textId="77777777" w:rsidR="00502CE5" w:rsidRPr="00502CE5" w:rsidRDefault="00502CE5" w:rsidP="00502CE5">
      <w:pPr>
        <w:numPr>
          <w:ilvl w:val="0"/>
          <w:numId w:val="7"/>
        </w:numPr>
      </w:pPr>
      <w:r w:rsidRPr="00502CE5">
        <w:rPr>
          <w:b/>
          <w:bCs/>
        </w:rPr>
        <w:t>Payment Processing:</w:t>
      </w:r>
    </w:p>
    <w:p w14:paraId="3A145C2B" w14:textId="77777777" w:rsidR="00502CE5" w:rsidRPr="00502CE5" w:rsidRDefault="00502CE5" w:rsidP="00502CE5">
      <w:pPr>
        <w:numPr>
          <w:ilvl w:val="1"/>
          <w:numId w:val="7"/>
        </w:numPr>
      </w:pPr>
      <w:r w:rsidRPr="00502CE5">
        <w:t>Support various payment methods (credit card, debit card, mobile wallets).</w:t>
      </w:r>
    </w:p>
    <w:p w14:paraId="3A20BC7B" w14:textId="77777777" w:rsidR="00502CE5" w:rsidRPr="00502CE5" w:rsidRDefault="00502CE5" w:rsidP="00502CE5">
      <w:pPr>
        <w:numPr>
          <w:ilvl w:val="1"/>
          <w:numId w:val="7"/>
        </w:numPr>
      </w:pPr>
      <w:r w:rsidRPr="00502CE5">
        <w:t>Ensure secure transactions using encryption and fraud detection mechanisms.</w:t>
      </w:r>
    </w:p>
    <w:p w14:paraId="14EB92E1" w14:textId="77777777" w:rsidR="00502CE5" w:rsidRPr="00502CE5" w:rsidRDefault="00502CE5" w:rsidP="00502CE5">
      <w:pPr>
        <w:numPr>
          <w:ilvl w:val="0"/>
          <w:numId w:val="7"/>
        </w:numPr>
      </w:pPr>
      <w:r w:rsidRPr="00502CE5">
        <w:rPr>
          <w:b/>
          <w:bCs/>
        </w:rPr>
        <w:t>Payment Confirmation:</w:t>
      </w:r>
    </w:p>
    <w:p w14:paraId="2C6E6D33" w14:textId="77777777" w:rsidR="00502CE5" w:rsidRPr="00502CE5" w:rsidRDefault="00502CE5" w:rsidP="00502CE5">
      <w:pPr>
        <w:numPr>
          <w:ilvl w:val="1"/>
          <w:numId w:val="7"/>
        </w:numPr>
      </w:pPr>
      <w:r w:rsidRPr="00502CE5">
        <w:t>Generate payment receipts and confirm payments to users via notifications.</w:t>
      </w:r>
    </w:p>
    <w:p w14:paraId="235FFE7E" w14:textId="77777777" w:rsidR="00502CE5" w:rsidRPr="00502CE5" w:rsidRDefault="00502CE5" w:rsidP="00502CE5">
      <w:pPr>
        <w:numPr>
          <w:ilvl w:val="0"/>
          <w:numId w:val="7"/>
        </w:numPr>
      </w:pPr>
      <w:r w:rsidRPr="00502CE5">
        <w:rPr>
          <w:b/>
          <w:bCs/>
        </w:rPr>
        <w:t>Refund Management:</w:t>
      </w:r>
    </w:p>
    <w:p w14:paraId="34B2EDC2" w14:textId="77777777" w:rsidR="00502CE5" w:rsidRPr="00502CE5" w:rsidRDefault="00502CE5" w:rsidP="00502CE5">
      <w:pPr>
        <w:numPr>
          <w:ilvl w:val="1"/>
          <w:numId w:val="7"/>
        </w:numPr>
      </w:pPr>
      <w:r w:rsidRPr="00502CE5">
        <w:t xml:space="preserve">Process refunds for </w:t>
      </w:r>
      <w:proofErr w:type="spellStart"/>
      <w:r w:rsidRPr="00502CE5">
        <w:t>canceled</w:t>
      </w:r>
      <w:proofErr w:type="spellEnd"/>
      <w:r w:rsidRPr="00502CE5">
        <w:t xml:space="preserve"> or returned </w:t>
      </w:r>
      <w:proofErr w:type="gramStart"/>
      <w:r w:rsidRPr="00502CE5">
        <w:t>orders, and</w:t>
      </w:r>
      <w:proofErr w:type="gramEnd"/>
      <w:r w:rsidRPr="00502CE5">
        <w:t xml:space="preserve"> notify users about the status of their refunds.</w:t>
      </w:r>
    </w:p>
    <w:p w14:paraId="4F57F7FA" w14:textId="77777777" w:rsidR="00502CE5" w:rsidRPr="00502CE5" w:rsidRDefault="00000000" w:rsidP="00502CE5">
      <w:r>
        <w:pict w14:anchorId="675D9096">
          <v:rect id="_x0000_i1033" style="width:0;height:1.5pt" o:hralign="center" o:hrstd="t" o:hr="t" fillcolor="#a0a0a0" stroked="f"/>
        </w:pict>
      </w:r>
    </w:p>
    <w:p w14:paraId="7CD11D1D" w14:textId="77777777" w:rsidR="00502CE5" w:rsidRPr="00502CE5" w:rsidRDefault="00502CE5" w:rsidP="00502CE5">
      <w:pPr>
        <w:rPr>
          <w:b/>
          <w:bCs/>
        </w:rPr>
      </w:pPr>
      <w:r w:rsidRPr="00502CE5">
        <w:rPr>
          <w:b/>
          <w:bCs/>
        </w:rPr>
        <w:t>5. Review System</w:t>
      </w:r>
    </w:p>
    <w:p w14:paraId="7D56E5EE" w14:textId="77777777" w:rsidR="00502CE5" w:rsidRPr="00502CE5" w:rsidRDefault="00502CE5" w:rsidP="00502CE5">
      <w:r w:rsidRPr="00502CE5">
        <w:rPr>
          <w:b/>
          <w:bCs/>
        </w:rPr>
        <w:t>Purpose:</w:t>
      </w:r>
      <w:r w:rsidRPr="00502CE5">
        <w:br/>
        <w:t>To allow users to provide feedback and ratings for restaurants, helping others make informed choices.</w:t>
      </w:r>
    </w:p>
    <w:p w14:paraId="09BFDA2B" w14:textId="77777777" w:rsidR="00502CE5" w:rsidRPr="00502CE5" w:rsidRDefault="00502CE5" w:rsidP="00502CE5">
      <w:r w:rsidRPr="00502CE5">
        <w:rPr>
          <w:b/>
          <w:bCs/>
        </w:rPr>
        <w:t>Key Features:</w:t>
      </w:r>
    </w:p>
    <w:p w14:paraId="20215D18" w14:textId="77777777" w:rsidR="00502CE5" w:rsidRPr="00502CE5" w:rsidRDefault="00502CE5" w:rsidP="00502CE5">
      <w:pPr>
        <w:numPr>
          <w:ilvl w:val="0"/>
          <w:numId w:val="8"/>
        </w:numPr>
      </w:pPr>
      <w:r w:rsidRPr="00502CE5">
        <w:rPr>
          <w:b/>
          <w:bCs/>
        </w:rPr>
        <w:t>Review Submission:</w:t>
      </w:r>
    </w:p>
    <w:p w14:paraId="3AFD2169" w14:textId="77777777" w:rsidR="00502CE5" w:rsidRPr="00502CE5" w:rsidRDefault="00502CE5" w:rsidP="00502CE5">
      <w:pPr>
        <w:numPr>
          <w:ilvl w:val="1"/>
          <w:numId w:val="8"/>
        </w:numPr>
      </w:pPr>
      <w:r w:rsidRPr="00502CE5">
        <w:t>Enable users to rate restaurants and leave detailed reviews based on their experiences.</w:t>
      </w:r>
    </w:p>
    <w:p w14:paraId="1BF77BC2" w14:textId="77777777" w:rsidR="00502CE5" w:rsidRPr="00502CE5" w:rsidRDefault="00502CE5" w:rsidP="00502CE5">
      <w:pPr>
        <w:numPr>
          <w:ilvl w:val="0"/>
          <w:numId w:val="8"/>
        </w:numPr>
      </w:pPr>
      <w:r w:rsidRPr="00502CE5">
        <w:rPr>
          <w:b/>
          <w:bCs/>
        </w:rPr>
        <w:t>Review Management:</w:t>
      </w:r>
    </w:p>
    <w:p w14:paraId="00538750" w14:textId="77777777" w:rsidR="00502CE5" w:rsidRPr="00502CE5" w:rsidRDefault="00502CE5" w:rsidP="00502CE5">
      <w:pPr>
        <w:numPr>
          <w:ilvl w:val="1"/>
          <w:numId w:val="8"/>
        </w:numPr>
      </w:pPr>
      <w:r w:rsidRPr="00502CE5">
        <w:t>Allow users to edit or delete their reviews.</w:t>
      </w:r>
    </w:p>
    <w:p w14:paraId="1F7AC6A1" w14:textId="77777777" w:rsidR="00502CE5" w:rsidRPr="00502CE5" w:rsidRDefault="00502CE5" w:rsidP="00502CE5">
      <w:pPr>
        <w:numPr>
          <w:ilvl w:val="1"/>
          <w:numId w:val="8"/>
        </w:numPr>
      </w:pPr>
      <w:r w:rsidRPr="00502CE5">
        <w:t>Provide restaurants the ability to respond to reviews to engage with customers.</w:t>
      </w:r>
    </w:p>
    <w:p w14:paraId="4422DBAA" w14:textId="77777777" w:rsidR="00502CE5" w:rsidRPr="00502CE5" w:rsidRDefault="00502CE5" w:rsidP="00502CE5">
      <w:pPr>
        <w:numPr>
          <w:ilvl w:val="0"/>
          <w:numId w:val="8"/>
        </w:numPr>
      </w:pPr>
      <w:r w:rsidRPr="00502CE5">
        <w:rPr>
          <w:b/>
          <w:bCs/>
        </w:rPr>
        <w:lastRenderedPageBreak/>
        <w:t>Rating Display:</w:t>
      </w:r>
    </w:p>
    <w:p w14:paraId="0851F46F" w14:textId="77777777" w:rsidR="00502CE5" w:rsidRPr="00502CE5" w:rsidRDefault="00502CE5" w:rsidP="00502CE5">
      <w:pPr>
        <w:numPr>
          <w:ilvl w:val="1"/>
          <w:numId w:val="8"/>
        </w:numPr>
      </w:pPr>
      <w:r w:rsidRPr="00502CE5">
        <w:t>Display average ratings and reviews prominently on restaurant profiles.</w:t>
      </w:r>
    </w:p>
    <w:p w14:paraId="4B1AFA79" w14:textId="77777777" w:rsidR="00502CE5" w:rsidRPr="00502CE5" w:rsidRDefault="00502CE5" w:rsidP="00502CE5">
      <w:pPr>
        <w:numPr>
          <w:ilvl w:val="1"/>
          <w:numId w:val="8"/>
        </w:numPr>
      </w:pPr>
      <w:r w:rsidRPr="00502CE5">
        <w:t>Highlight top-rated restaurants for user convenience.</w:t>
      </w:r>
    </w:p>
    <w:p w14:paraId="6507DDFB" w14:textId="77777777" w:rsidR="00502CE5" w:rsidRPr="00502CE5" w:rsidRDefault="00000000" w:rsidP="00502CE5">
      <w:r>
        <w:pict w14:anchorId="0B80B38C">
          <v:rect id="_x0000_i1034" style="width:0;height:1.5pt" o:hralign="center" o:hrstd="t" o:hr="t" fillcolor="#a0a0a0" stroked="f"/>
        </w:pict>
      </w:r>
    </w:p>
    <w:p w14:paraId="79DBC0D8" w14:textId="77777777" w:rsidR="00502CE5" w:rsidRPr="00502CE5" w:rsidRDefault="00502CE5" w:rsidP="00502CE5">
      <w:pPr>
        <w:rPr>
          <w:b/>
          <w:bCs/>
        </w:rPr>
      </w:pPr>
      <w:r w:rsidRPr="00502CE5">
        <w:rPr>
          <w:b/>
          <w:bCs/>
        </w:rPr>
        <w:t>6. Discount and Offers</w:t>
      </w:r>
    </w:p>
    <w:p w14:paraId="7E82166D" w14:textId="77777777" w:rsidR="00502CE5" w:rsidRPr="00502CE5" w:rsidRDefault="00502CE5" w:rsidP="00502CE5">
      <w:r w:rsidRPr="00502CE5">
        <w:rPr>
          <w:b/>
          <w:bCs/>
        </w:rPr>
        <w:t>Purpose:</w:t>
      </w:r>
      <w:r w:rsidRPr="00502CE5">
        <w:br/>
        <w:t>To manage promotional discounts and special offers for users.</w:t>
      </w:r>
    </w:p>
    <w:p w14:paraId="5FA34C75" w14:textId="77777777" w:rsidR="00502CE5" w:rsidRPr="00502CE5" w:rsidRDefault="00502CE5" w:rsidP="00502CE5">
      <w:r w:rsidRPr="00502CE5">
        <w:rPr>
          <w:b/>
          <w:bCs/>
        </w:rPr>
        <w:t>Key Features:</w:t>
      </w:r>
    </w:p>
    <w:p w14:paraId="16B8FDE5" w14:textId="77777777" w:rsidR="00502CE5" w:rsidRPr="00502CE5" w:rsidRDefault="00502CE5" w:rsidP="00502CE5">
      <w:pPr>
        <w:numPr>
          <w:ilvl w:val="0"/>
          <w:numId w:val="9"/>
        </w:numPr>
      </w:pPr>
      <w:r w:rsidRPr="00502CE5">
        <w:rPr>
          <w:b/>
          <w:bCs/>
        </w:rPr>
        <w:t>Discount Creation:</w:t>
      </w:r>
    </w:p>
    <w:p w14:paraId="51F1086A" w14:textId="77777777" w:rsidR="00502CE5" w:rsidRPr="00502CE5" w:rsidRDefault="00502CE5" w:rsidP="00502CE5">
      <w:pPr>
        <w:numPr>
          <w:ilvl w:val="1"/>
          <w:numId w:val="9"/>
        </w:numPr>
      </w:pPr>
      <w:r w:rsidRPr="00502CE5">
        <w:t>Allow restaurants to create discount codes with specific conditions (percentage off, applicable items, etc.).</w:t>
      </w:r>
    </w:p>
    <w:p w14:paraId="26DCBCA0" w14:textId="77777777" w:rsidR="00502CE5" w:rsidRPr="00502CE5" w:rsidRDefault="00502CE5" w:rsidP="00502CE5">
      <w:pPr>
        <w:numPr>
          <w:ilvl w:val="0"/>
          <w:numId w:val="9"/>
        </w:numPr>
      </w:pPr>
      <w:r w:rsidRPr="00502CE5">
        <w:rPr>
          <w:b/>
          <w:bCs/>
        </w:rPr>
        <w:t>Discount Application:</w:t>
      </w:r>
    </w:p>
    <w:p w14:paraId="7D3D1219" w14:textId="77777777" w:rsidR="00502CE5" w:rsidRPr="00502CE5" w:rsidRDefault="00502CE5" w:rsidP="00502CE5">
      <w:pPr>
        <w:numPr>
          <w:ilvl w:val="1"/>
          <w:numId w:val="9"/>
        </w:numPr>
      </w:pPr>
      <w:r w:rsidRPr="00502CE5">
        <w:t>Enable users to apply discount codes during checkout.</w:t>
      </w:r>
    </w:p>
    <w:p w14:paraId="2AEC5054" w14:textId="77777777" w:rsidR="00502CE5" w:rsidRPr="00502CE5" w:rsidRDefault="00502CE5" w:rsidP="00502CE5">
      <w:pPr>
        <w:numPr>
          <w:ilvl w:val="0"/>
          <w:numId w:val="9"/>
        </w:numPr>
      </w:pPr>
      <w:r w:rsidRPr="00502CE5">
        <w:rPr>
          <w:b/>
          <w:bCs/>
        </w:rPr>
        <w:t>Tracking and Reporting:</w:t>
      </w:r>
    </w:p>
    <w:p w14:paraId="46D27B1C" w14:textId="77777777" w:rsidR="00502CE5" w:rsidRPr="00502CE5" w:rsidRDefault="00502CE5" w:rsidP="00502CE5">
      <w:pPr>
        <w:numPr>
          <w:ilvl w:val="1"/>
          <w:numId w:val="9"/>
        </w:numPr>
      </w:pPr>
      <w:r w:rsidRPr="00502CE5">
        <w:t xml:space="preserve">Track the usage of discount codes and </w:t>
      </w:r>
      <w:proofErr w:type="spellStart"/>
      <w:r w:rsidRPr="00502CE5">
        <w:t>analyze</w:t>
      </w:r>
      <w:proofErr w:type="spellEnd"/>
      <w:r w:rsidRPr="00502CE5">
        <w:t xml:space="preserve"> their effectiveness.</w:t>
      </w:r>
    </w:p>
    <w:p w14:paraId="13C9BDC9" w14:textId="77777777" w:rsidR="00502CE5" w:rsidRPr="00502CE5" w:rsidRDefault="00502CE5" w:rsidP="00502CE5">
      <w:pPr>
        <w:numPr>
          <w:ilvl w:val="1"/>
          <w:numId w:val="9"/>
        </w:numPr>
      </w:pPr>
      <w:r w:rsidRPr="00502CE5">
        <w:t>Report on sales impacted by discounts and promotions.</w:t>
      </w:r>
    </w:p>
    <w:p w14:paraId="3D828EFA" w14:textId="77777777" w:rsidR="00502CE5" w:rsidRPr="00502CE5" w:rsidRDefault="00000000" w:rsidP="00502CE5">
      <w:r>
        <w:pict w14:anchorId="6374A84C">
          <v:rect id="_x0000_i1035" style="width:0;height:1.5pt" o:hralign="center" o:hrstd="t" o:hr="t" fillcolor="#a0a0a0" stroked="f"/>
        </w:pict>
      </w:r>
    </w:p>
    <w:p w14:paraId="54B3E72F" w14:textId="77777777" w:rsidR="00502CE5" w:rsidRPr="00502CE5" w:rsidRDefault="00502CE5" w:rsidP="00502CE5">
      <w:pPr>
        <w:rPr>
          <w:b/>
          <w:bCs/>
        </w:rPr>
      </w:pPr>
      <w:r w:rsidRPr="00502CE5">
        <w:rPr>
          <w:b/>
          <w:bCs/>
        </w:rPr>
        <w:t>7. Reporting Module</w:t>
      </w:r>
    </w:p>
    <w:p w14:paraId="14B8D22A" w14:textId="77777777" w:rsidR="00502CE5" w:rsidRPr="00502CE5" w:rsidRDefault="00502CE5" w:rsidP="00502CE5">
      <w:r w:rsidRPr="00502CE5">
        <w:rPr>
          <w:b/>
          <w:bCs/>
        </w:rPr>
        <w:t>Purpose:</w:t>
      </w:r>
      <w:r w:rsidRPr="00502CE5">
        <w:br/>
        <w:t>To generate insightful reports for restaurants and platform administrators to help in decision-making and performance tracking.</w:t>
      </w:r>
    </w:p>
    <w:p w14:paraId="116351CE" w14:textId="77777777" w:rsidR="00502CE5" w:rsidRPr="00502CE5" w:rsidRDefault="00502CE5" w:rsidP="00502CE5">
      <w:r w:rsidRPr="00502CE5">
        <w:rPr>
          <w:b/>
          <w:bCs/>
        </w:rPr>
        <w:t>Key Features:</w:t>
      </w:r>
    </w:p>
    <w:p w14:paraId="2A45F652" w14:textId="77777777" w:rsidR="00502CE5" w:rsidRPr="00502CE5" w:rsidRDefault="00502CE5" w:rsidP="00502CE5">
      <w:pPr>
        <w:numPr>
          <w:ilvl w:val="0"/>
          <w:numId w:val="10"/>
        </w:numPr>
      </w:pPr>
      <w:r w:rsidRPr="00502CE5">
        <w:rPr>
          <w:b/>
          <w:bCs/>
        </w:rPr>
        <w:t>Sales Reports:</w:t>
      </w:r>
    </w:p>
    <w:p w14:paraId="59078141" w14:textId="77777777" w:rsidR="00502CE5" w:rsidRPr="00502CE5" w:rsidRDefault="00502CE5" w:rsidP="00502CE5">
      <w:pPr>
        <w:numPr>
          <w:ilvl w:val="1"/>
          <w:numId w:val="10"/>
        </w:numPr>
      </w:pPr>
      <w:r w:rsidRPr="00502CE5">
        <w:t>Generate detailed sales reports for restaurants, including daily, weekly, and monthly performance.</w:t>
      </w:r>
    </w:p>
    <w:p w14:paraId="0FF66FCF" w14:textId="77777777" w:rsidR="00502CE5" w:rsidRPr="00502CE5" w:rsidRDefault="00502CE5" w:rsidP="00502CE5">
      <w:pPr>
        <w:numPr>
          <w:ilvl w:val="0"/>
          <w:numId w:val="10"/>
        </w:numPr>
      </w:pPr>
      <w:r w:rsidRPr="00502CE5">
        <w:rPr>
          <w:b/>
          <w:bCs/>
        </w:rPr>
        <w:t>Order Analytics:</w:t>
      </w:r>
    </w:p>
    <w:p w14:paraId="7C2C1FD4" w14:textId="77777777" w:rsidR="00502CE5" w:rsidRPr="00502CE5" w:rsidRDefault="00502CE5" w:rsidP="00502CE5">
      <w:pPr>
        <w:numPr>
          <w:ilvl w:val="1"/>
          <w:numId w:val="10"/>
        </w:numPr>
      </w:pPr>
      <w:proofErr w:type="spellStart"/>
      <w:r w:rsidRPr="00502CE5">
        <w:t>Analyze</w:t>
      </w:r>
      <w:proofErr w:type="spellEnd"/>
      <w:r w:rsidRPr="00502CE5">
        <w:t xml:space="preserve"> order trends, peak ordering times, and customer preferences.</w:t>
      </w:r>
    </w:p>
    <w:p w14:paraId="43CDFABB" w14:textId="77777777" w:rsidR="00502CE5" w:rsidRPr="00502CE5" w:rsidRDefault="00502CE5" w:rsidP="00502CE5">
      <w:pPr>
        <w:numPr>
          <w:ilvl w:val="0"/>
          <w:numId w:val="10"/>
        </w:numPr>
      </w:pPr>
      <w:r w:rsidRPr="00502CE5">
        <w:rPr>
          <w:b/>
          <w:bCs/>
        </w:rPr>
        <w:t>Delivery Performance:</w:t>
      </w:r>
    </w:p>
    <w:p w14:paraId="5018B55E" w14:textId="77777777" w:rsidR="00502CE5" w:rsidRPr="00502CE5" w:rsidRDefault="00502CE5" w:rsidP="00502CE5">
      <w:pPr>
        <w:numPr>
          <w:ilvl w:val="1"/>
          <w:numId w:val="10"/>
        </w:numPr>
      </w:pPr>
      <w:r w:rsidRPr="00502CE5">
        <w:t>Track delivery times and performance metrics for delivery personnel.</w:t>
      </w:r>
    </w:p>
    <w:p w14:paraId="5EF2C464" w14:textId="77777777" w:rsidR="00502CE5" w:rsidRPr="00502CE5" w:rsidRDefault="00502CE5" w:rsidP="00502CE5">
      <w:pPr>
        <w:numPr>
          <w:ilvl w:val="0"/>
          <w:numId w:val="10"/>
        </w:numPr>
      </w:pPr>
      <w:r w:rsidRPr="00502CE5">
        <w:rPr>
          <w:b/>
          <w:bCs/>
        </w:rPr>
        <w:t>Customer Feedback Analysis:</w:t>
      </w:r>
    </w:p>
    <w:p w14:paraId="22652A17" w14:textId="77777777" w:rsidR="00502CE5" w:rsidRPr="00502CE5" w:rsidRDefault="00502CE5" w:rsidP="00502CE5">
      <w:pPr>
        <w:numPr>
          <w:ilvl w:val="1"/>
          <w:numId w:val="10"/>
        </w:numPr>
      </w:pPr>
      <w:r w:rsidRPr="00502CE5">
        <w:t>Provide insights based on customer feedback and ratings to identify areas for improvement.</w:t>
      </w:r>
    </w:p>
    <w:p w14:paraId="1E0C6E34" w14:textId="77777777" w:rsidR="00502CE5" w:rsidRPr="00502CE5" w:rsidRDefault="00000000" w:rsidP="00502CE5">
      <w:r>
        <w:pict w14:anchorId="0D694C6C">
          <v:rect id="_x0000_i1036" style="width:0;height:1.5pt" o:hralign="center" o:hrstd="t" o:hr="t" fillcolor="#a0a0a0" stroked="f"/>
        </w:pict>
      </w:r>
    </w:p>
    <w:p w14:paraId="5DEC7D0E" w14:textId="77777777" w:rsidR="00502CE5" w:rsidRPr="00502CE5" w:rsidRDefault="00502CE5" w:rsidP="00502CE5">
      <w:pPr>
        <w:rPr>
          <w:b/>
          <w:bCs/>
        </w:rPr>
      </w:pPr>
      <w:r w:rsidRPr="00502CE5">
        <w:rPr>
          <w:b/>
          <w:bCs/>
        </w:rPr>
        <w:t>Conclusion</w:t>
      </w:r>
    </w:p>
    <w:p w14:paraId="54867CD1" w14:textId="77777777" w:rsidR="00502CE5" w:rsidRPr="00502CE5" w:rsidRDefault="00502CE5" w:rsidP="00502CE5">
      <w:r w:rsidRPr="00502CE5">
        <w:t xml:space="preserve">Each module of the </w:t>
      </w:r>
      <w:r w:rsidRPr="00502CE5">
        <w:rPr>
          <w:b/>
          <w:bCs/>
        </w:rPr>
        <w:t>Online Food Delivery Platform</w:t>
      </w:r>
      <w:r w:rsidRPr="00502CE5">
        <w:t xml:space="preserve"> is designed to provide a comprehensive and user-friendly experience for all stakeholders, including users, restaurant owners, and delivery personnel. By focusing on efficient management, seamless operations, and customer engagement, the platform aims to revolutionize the online food ordering experience.</w:t>
      </w:r>
    </w:p>
    <w:p w14:paraId="766F84D8" w14:textId="77777777" w:rsidR="00072402" w:rsidRDefault="00072402"/>
    <w:p w14:paraId="4B3F3009" w14:textId="7B5E8362" w:rsidR="00502CE5" w:rsidRPr="00502CE5" w:rsidRDefault="00502CE5" w:rsidP="00502CE5">
      <w:pPr>
        <w:rPr>
          <w:b/>
          <w:bCs/>
          <w:color w:val="FF0000"/>
          <w:sz w:val="48"/>
          <w:szCs w:val="48"/>
        </w:rPr>
      </w:pPr>
      <w:r w:rsidRPr="00502CE5">
        <w:rPr>
          <w:b/>
          <w:bCs/>
          <w:color w:val="FF0000"/>
          <w:sz w:val="48"/>
          <w:szCs w:val="48"/>
        </w:rPr>
        <w:lastRenderedPageBreak/>
        <w:t xml:space="preserve">Detailed workflow </w:t>
      </w:r>
    </w:p>
    <w:p w14:paraId="52229CE4" w14:textId="77777777" w:rsidR="00502CE5" w:rsidRPr="00502CE5" w:rsidRDefault="00502CE5" w:rsidP="00502CE5">
      <w:pPr>
        <w:rPr>
          <w:b/>
          <w:bCs/>
        </w:rPr>
      </w:pPr>
      <w:r w:rsidRPr="00502CE5">
        <w:rPr>
          <w:b/>
          <w:bCs/>
        </w:rPr>
        <w:t>1. User Registration and Login</w:t>
      </w:r>
    </w:p>
    <w:p w14:paraId="14E9A595" w14:textId="77777777" w:rsidR="00502CE5" w:rsidRPr="00502CE5" w:rsidRDefault="00502CE5" w:rsidP="00502CE5">
      <w:pPr>
        <w:numPr>
          <w:ilvl w:val="0"/>
          <w:numId w:val="11"/>
        </w:numPr>
      </w:pPr>
      <w:r w:rsidRPr="00502CE5">
        <w:rPr>
          <w:b/>
          <w:bCs/>
        </w:rPr>
        <w:t>Customers:</w:t>
      </w:r>
    </w:p>
    <w:p w14:paraId="6281F4EE" w14:textId="77777777" w:rsidR="00502CE5" w:rsidRPr="00502CE5" w:rsidRDefault="00502CE5" w:rsidP="00502CE5">
      <w:pPr>
        <w:numPr>
          <w:ilvl w:val="1"/>
          <w:numId w:val="11"/>
        </w:numPr>
      </w:pPr>
      <w:r w:rsidRPr="00502CE5">
        <w:t>Users can register by providing personal details (name, email, password) and verifying their email.</w:t>
      </w:r>
    </w:p>
    <w:p w14:paraId="2E9E4A52" w14:textId="77777777" w:rsidR="00502CE5" w:rsidRPr="00502CE5" w:rsidRDefault="00502CE5" w:rsidP="00502CE5">
      <w:pPr>
        <w:numPr>
          <w:ilvl w:val="1"/>
          <w:numId w:val="11"/>
        </w:numPr>
      </w:pPr>
      <w:r w:rsidRPr="00502CE5">
        <w:t>Users can log in using their credentials.</w:t>
      </w:r>
    </w:p>
    <w:p w14:paraId="0995E8EF" w14:textId="77777777" w:rsidR="00502CE5" w:rsidRPr="00502CE5" w:rsidRDefault="00502CE5" w:rsidP="00502CE5">
      <w:pPr>
        <w:numPr>
          <w:ilvl w:val="0"/>
          <w:numId w:val="11"/>
        </w:numPr>
      </w:pPr>
      <w:r w:rsidRPr="00502CE5">
        <w:rPr>
          <w:b/>
          <w:bCs/>
        </w:rPr>
        <w:t>Restaurants:</w:t>
      </w:r>
    </w:p>
    <w:p w14:paraId="5715D4B1" w14:textId="77777777" w:rsidR="00502CE5" w:rsidRPr="00502CE5" w:rsidRDefault="00502CE5" w:rsidP="00502CE5">
      <w:pPr>
        <w:numPr>
          <w:ilvl w:val="1"/>
          <w:numId w:val="11"/>
        </w:numPr>
      </w:pPr>
      <w:r w:rsidRPr="00502CE5">
        <w:t>Restaurant owners register by providing restaurant details (name, address, contact info) and can log in with their credentials.</w:t>
      </w:r>
    </w:p>
    <w:p w14:paraId="7B8D6928" w14:textId="77777777" w:rsidR="00502CE5" w:rsidRPr="00502CE5" w:rsidRDefault="00502CE5" w:rsidP="00502CE5">
      <w:pPr>
        <w:numPr>
          <w:ilvl w:val="0"/>
          <w:numId w:val="11"/>
        </w:numPr>
      </w:pPr>
      <w:r w:rsidRPr="00502CE5">
        <w:rPr>
          <w:b/>
          <w:bCs/>
        </w:rPr>
        <w:t>Delivery Personnel:</w:t>
      </w:r>
    </w:p>
    <w:p w14:paraId="7B082215" w14:textId="77777777" w:rsidR="00502CE5" w:rsidRPr="00502CE5" w:rsidRDefault="00502CE5" w:rsidP="00502CE5">
      <w:pPr>
        <w:numPr>
          <w:ilvl w:val="1"/>
          <w:numId w:val="11"/>
        </w:numPr>
      </w:pPr>
      <w:r w:rsidRPr="00502CE5">
        <w:t>Delivery personnel register by providing personal details and verifying their information.</w:t>
      </w:r>
    </w:p>
    <w:p w14:paraId="021077E5" w14:textId="77777777" w:rsidR="00502CE5" w:rsidRPr="00502CE5" w:rsidRDefault="00502CE5" w:rsidP="00502CE5">
      <w:pPr>
        <w:rPr>
          <w:b/>
          <w:bCs/>
        </w:rPr>
      </w:pPr>
      <w:r w:rsidRPr="00502CE5">
        <w:rPr>
          <w:b/>
          <w:bCs/>
        </w:rPr>
        <w:t>2. Browsing Restaurants</w:t>
      </w:r>
    </w:p>
    <w:p w14:paraId="4CD42DD5" w14:textId="77777777" w:rsidR="00502CE5" w:rsidRPr="00502CE5" w:rsidRDefault="00502CE5" w:rsidP="00502CE5">
      <w:pPr>
        <w:numPr>
          <w:ilvl w:val="0"/>
          <w:numId w:val="12"/>
        </w:numPr>
      </w:pPr>
      <w:r w:rsidRPr="00502CE5">
        <w:t>Customers browse a list of registered restaurants based on their location and preferred cuisine.</w:t>
      </w:r>
    </w:p>
    <w:p w14:paraId="02EF3394" w14:textId="77777777" w:rsidR="00502CE5" w:rsidRPr="00502CE5" w:rsidRDefault="00502CE5" w:rsidP="00502CE5">
      <w:pPr>
        <w:rPr>
          <w:b/>
          <w:bCs/>
        </w:rPr>
      </w:pPr>
      <w:r w:rsidRPr="00502CE5">
        <w:rPr>
          <w:b/>
          <w:bCs/>
        </w:rPr>
        <w:t>3. Menu Management (Restaurant)</w:t>
      </w:r>
    </w:p>
    <w:p w14:paraId="2D9A6E2A" w14:textId="77777777" w:rsidR="00502CE5" w:rsidRPr="00502CE5" w:rsidRDefault="00502CE5" w:rsidP="00502CE5">
      <w:pPr>
        <w:numPr>
          <w:ilvl w:val="0"/>
          <w:numId w:val="13"/>
        </w:numPr>
      </w:pPr>
      <w:r w:rsidRPr="00502CE5">
        <w:t>Restaurant owners can add, update, or remove food items from their menu, including descriptions, prices, and availability.</w:t>
      </w:r>
    </w:p>
    <w:p w14:paraId="1880F9FC" w14:textId="77777777" w:rsidR="00502CE5" w:rsidRPr="00502CE5" w:rsidRDefault="00502CE5" w:rsidP="00502CE5">
      <w:pPr>
        <w:rPr>
          <w:b/>
          <w:bCs/>
        </w:rPr>
      </w:pPr>
      <w:r w:rsidRPr="00502CE5">
        <w:rPr>
          <w:b/>
          <w:bCs/>
        </w:rPr>
        <w:t>4. View Menu (Customer)</w:t>
      </w:r>
    </w:p>
    <w:p w14:paraId="2702EFEC" w14:textId="77777777" w:rsidR="00502CE5" w:rsidRPr="00502CE5" w:rsidRDefault="00502CE5" w:rsidP="00502CE5">
      <w:pPr>
        <w:numPr>
          <w:ilvl w:val="0"/>
          <w:numId w:val="14"/>
        </w:numPr>
      </w:pPr>
      <w:r w:rsidRPr="00502CE5">
        <w:t>Customers select a restaurant and view its menu, which includes all available food items.</w:t>
      </w:r>
    </w:p>
    <w:p w14:paraId="36BAED21" w14:textId="77777777" w:rsidR="00502CE5" w:rsidRPr="00502CE5" w:rsidRDefault="00502CE5" w:rsidP="00502CE5">
      <w:pPr>
        <w:rPr>
          <w:b/>
          <w:bCs/>
        </w:rPr>
      </w:pPr>
      <w:r w:rsidRPr="00502CE5">
        <w:rPr>
          <w:b/>
          <w:bCs/>
        </w:rPr>
        <w:t>5. Food Ordering</w:t>
      </w:r>
    </w:p>
    <w:p w14:paraId="3C27CDE6" w14:textId="77777777" w:rsidR="00502CE5" w:rsidRPr="00502CE5" w:rsidRDefault="00502CE5" w:rsidP="00502CE5">
      <w:pPr>
        <w:numPr>
          <w:ilvl w:val="0"/>
          <w:numId w:val="15"/>
        </w:numPr>
      </w:pPr>
      <w:r w:rsidRPr="00502CE5">
        <w:t>Customers can add food items to their cart.</w:t>
      </w:r>
    </w:p>
    <w:p w14:paraId="5E12D242" w14:textId="77777777" w:rsidR="00502CE5" w:rsidRPr="00502CE5" w:rsidRDefault="00502CE5" w:rsidP="00502CE5">
      <w:pPr>
        <w:numPr>
          <w:ilvl w:val="0"/>
          <w:numId w:val="15"/>
        </w:numPr>
      </w:pPr>
      <w:r w:rsidRPr="00502CE5">
        <w:t>They can modify quantities or remove items before checkout.</w:t>
      </w:r>
    </w:p>
    <w:p w14:paraId="131928C9" w14:textId="77777777" w:rsidR="00502CE5" w:rsidRPr="00502CE5" w:rsidRDefault="00502CE5" w:rsidP="00502CE5">
      <w:pPr>
        <w:rPr>
          <w:b/>
          <w:bCs/>
        </w:rPr>
      </w:pPr>
      <w:r w:rsidRPr="00502CE5">
        <w:rPr>
          <w:b/>
          <w:bCs/>
        </w:rPr>
        <w:t>6. Checkout Process</w:t>
      </w:r>
    </w:p>
    <w:p w14:paraId="473E75B2" w14:textId="77777777" w:rsidR="00502CE5" w:rsidRPr="00502CE5" w:rsidRDefault="00502CE5" w:rsidP="00502CE5">
      <w:pPr>
        <w:numPr>
          <w:ilvl w:val="0"/>
          <w:numId w:val="16"/>
        </w:numPr>
      </w:pPr>
      <w:r w:rsidRPr="00502CE5">
        <w:t>After adding items to the cart, customers proceed to checkout.</w:t>
      </w:r>
    </w:p>
    <w:p w14:paraId="4235FCDD" w14:textId="77777777" w:rsidR="00502CE5" w:rsidRPr="00502CE5" w:rsidRDefault="00502CE5" w:rsidP="00502CE5">
      <w:pPr>
        <w:numPr>
          <w:ilvl w:val="0"/>
          <w:numId w:val="16"/>
        </w:numPr>
      </w:pPr>
      <w:r w:rsidRPr="00502CE5">
        <w:t>They confirm the delivery address and choose payment options.</w:t>
      </w:r>
    </w:p>
    <w:p w14:paraId="2C3283E7" w14:textId="77777777" w:rsidR="00502CE5" w:rsidRPr="00502CE5" w:rsidRDefault="00502CE5" w:rsidP="00502CE5">
      <w:pPr>
        <w:rPr>
          <w:b/>
          <w:bCs/>
        </w:rPr>
      </w:pPr>
      <w:r w:rsidRPr="00502CE5">
        <w:rPr>
          <w:b/>
          <w:bCs/>
        </w:rPr>
        <w:t>7. Payment Processing</w:t>
      </w:r>
    </w:p>
    <w:p w14:paraId="28FAF1B0" w14:textId="77777777" w:rsidR="00502CE5" w:rsidRPr="00502CE5" w:rsidRDefault="00502CE5" w:rsidP="00502CE5">
      <w:pPr>
        <w:numPr>
          <w:ilvl w:val="0"/>
          <w:numId w:val="17"/>
        </w:numPr>
      </w:pPr>
      <w:r w:rsidRPr="00502CE5">
        <w:t>Customers make payments using secure methods (credit card, digital wallet).</w:t>
      </w:r>
    </w:p>
    <w:p w14:paraId="3E16AC54" w14:textId="77777777" w:rsidR="00502CE5" w:rsidRPr="00502CE5" w:rsidRDefault="00502CE5" w:rsidP="00502CE5">
      <w:pPr>
        <w:numPr>
          <w:ilvl w:val="0"/>
          <w:numId w:val="17"/>
        </w:numPr>
      </w:pPr>
      <w:r w:rsidRPr="00502CE5">
        <w:t>Upon successful payment, an order confirmation is generated.</w:t>
      </w:r>
    </w:p>
    <w:p w14:paraId="06DDDF9F" w14:textId="77777777" w:rsidR="00502CE5" w:rsidRPr="00502CE5" w:rsidRDefault="00502CE5" w:rsidP="00502CE5">
      <w:pPr>
        <w:rPr>
          <w:b/>
          <w:bCs/>
        </w:rPr>
      </w:pPr>
      <w:r w:rsidRPr="00502CE5">
        <w:rPr>
          <w:b/>
          <w:bCs/>
        </w:rPr>
        <w:t>8. Order Confirmation</w:t>
      </w:r>
    </w:p>
    <w:p w14:paraId="08D886B8" w14:textId="77777777" w:rsidR="00502CE5" w:rsidRPr="00502CE5" w:rsidRDefault="00502CE5" w:rsidP="00502CE5">
      <w:pPr>
        <w:numPr>
          <w:ilvl w:val="0"/>
          <w:numId w:val="18"/>
        </w:numPr>
      </w:pPr>
      <w:r w:rsidRPr="00502CE5">
        <w:t>The system sends an order confirmation to the customer and notifies the respective restaurant about the new order.</w:t>
      </w:r>
    </w:p>
    <w:p w14:paraId="75B4FDE8" w14:textId="77777777" w:rsidR="00502CE5" w:rsidRPr="00502CE5" w:rsidRDefault="00502CE5" w:rsidP="00502CE5">
      <w:pPr>
        <w:rPr>
          <w:b/>
          <w:bCs/>
        </w:rPr>
      </w:pPr>
      <w:r w:rsidRPr="00502CE5">
        <w:rPr>
          <w:b/>
          <w:bCs/>
        </w:rPr>
        <w:t>9. Assign Delivery Order (Restaurant)</w:t>
      </w:r>
    </w:p>
    <w:p w14:paraId="3B7DAEE8" w14:textId="77777777" w:rsidR="00502CE5" w:rsidRPr="00502CE5" w:rsidRDefault="00502CE5" w:rsidP="00502CE5">
      <w:pPr>
        <w:numPr>
          <w:ilvl w:val="0"/>
          <w:numId w:val="19"/>
        </w:numPr>
      </w:pPr>
      <w:r w:rsidRPr="00502CE5">
        <w:t xml:space="preserve">Restaurant owners assign the order to available delivery </w:t>
      </w:r>
      <w:proofErr w:type="gramStart"/>
      <w:r w:rsidRPr="00502CE5">
        <w:t>personnel</w:t>
      </w:r>
      <w:proofErr w:type="gramEnd"/>
      <w:r w:rsidRPr="00502CE5">
        <w:t xml:space="preserve"> or the system automatically assigns based on location and availability.</w:t>
      </w:r>
    </w:p>
    <w:p w14:paraId="5FABDD69" w14:textId="77777777" w:rsidR="00502CE5" w:rsidRPr="00502CE5" w:rsidRDefault="00502CE5" w:rsidP="00502CE5">
      <w:pPr>
        <w:rPr>
          <w:b/>
          <w:bCs/>
        </w:rPr>
      </w:pPr>
      <w:r w:rsidRPr="00502CE5">
        <w:rPr>
          <w:b/>
          <w:bCs/>
        </w:rPr>
        <w:t>10. Update Delivery Status (Delivery Personnel)</w:t>
      </w:r>
    </w:p>
    <w:p w14:paraId="5F59EAE5" w14:textId="77777777" w:rsidR="00502CE5" w:rsidRPr="00502CE5" w:rsidRDefault="00502CE5" w:rsidP="00502CE5">
      <w:pPr>
        <w:numPr>
          <w:ilvl w:val="0"/>
          <w:numId w:val="20"/>
        </w:numPr>
      </w:pPr>
      <w:r w:rsidRPr="00502CE5">
        <w:t>Delivery personnel receive order details and can update the status of the delivery (e.g., picked up, on the way, delivered).</w:t>
      </w:r>
    </w:p>
    <w:p w14:paraId="179546A9" w14:textId="77777777" w:rsidR="00502CE5" w:rsidRPr="00502CE5" w:rsidRDefault="00502CE5" w:rsidP="00502CE5">
      <w:pPr>
        <w:rPr>
          <w:b/>
          <w:bCs/>
        </w:rPr>
      </w:pPr>
      <w:r w:rsidRPr="00502CE5">
        <w:rPr>
          <w:b/>
          <w:bCs/>
        </w:rPr>
        <w:t>11. Customer Notifications</w:t>
      </w:r>
    </w:p>
    <w:p w14:paraId="54C47159" w14:textId="77777777" w:rsidR="00502CE5" w:rsidRPr="00502CE5" w:rsidRDefault="00502CE5" w:rsidP="00502CE5">
      <w:pPr>
        <w:numPr>
          <w:ilvl w:val="0"/>
          <w:numId w:val="21"/>
        </w:numPr>
      </w:pPr>
      <w:r w:rsidRPr="00502CE5">
        <w:lastRenderedPageBreak/>
        <w:t>Customers receive notifications about their order status, including when the order is being prepared, out for delivery, and when it has been delivered.</w:t>
      </w:r>
    </w:p>
    <w:p w14:paraId="0F3D46C4" w14:textId="77777777" w:rsidR="00502CE5" w:rsidRPr="00502CE5" w:rsidRDefault="00502CE5" w:rsidP="00502CE5">
      <w:pPr>
        <w:rPr>
          <w:b/>
          <w:bCs/>
        </w:rPr>
      </w:pPr>
      <w:r w:rsidRPr="00502CE5">
        <w:rPr>
          <w:b/>
          <w:bCs/>
        </w:rPr>
        <w:t>12. Feedback and Review</w:t>
      </w:r>
    </w:p>
    <w:p w14:paraId="3CD0821A" w14:textId="77777777" w:rsidR="00502CE5" w:rsidRPr="00502CE5" w:rsidRDefault="00502CE5" w:rsidP="00502CE5">
      <w:pPr>
        <w:numPr>
          <w:ilvl w:val="0"/>
          <w:numId w:val="22"/>
        </w:numPr>
      </w:pPr>
      <w:r w:rsidRPr="00502CE5">
        <w:t>After receiving their order, customers can provide feedback and rate their experience, which is stored in the system.</w:t>
      </w:r>
    </w:p>
    <w:p w14:paraId="261C026D" w14:textId="77777777" w:rsidR="00502CE5" w:rsidRPr="00502CE5" w:rsidRDefault="00502CE5" w:rsidP="00502CE5">
      <w:pPr>
        <w:rPr>
          <w:b/>
          <w:bCs/>
        </w:rPr>
      </w:pPr>
      <w:r w:rsidRPr="00502CE5">
        <w:rPr>
          <w:b/>
          <w:bCs/>
        </w:rPr>
        <w:t>13. Review Management (Restaurant)</w:t>
      </w:r>
    </w:p>
    <w:p w14:paraId="1B95E76B" w14:textId="77777777" w:rsidR="00502CE5" w:rsidRPr="00502CE5" w:rsidRDefault="00502CE5" w:rsidP="00502CE5">
      <w:pPr>
        <w:numPr>
          <w:ilvl w:val="0"/>
          <w:numId w:val="23"/>
        </w:numPr>
      </w:pPr>
      <w:r w:rsidRPr="00502CE5">
        <w:t>Restaurant owners can view and respond to customer reviews and feedback.</w:t>
      </w:r>
    </w:p>
    <w:p w14:paraId="60DBA2D9" w14:textId="77777777" w:rsidR="00502CE5" w:rsidRPr="00502CE5" w:rsidRDefault="00502CE5" w:rsidP="00502CE5">
      <w:pPr>
        <w:rPr>
          <w:b/>
          <w:bCs/>
        </w:rPr>
      </w:pPr>
      <w:r w:rsidRPr="00502CE5">
        <w:rPr>
          <w:b/>
          <w:bCs/>
        </w:rPr>
        <w:t>14. Discounts and Offers</w:t>
      </w:r>
    </w:p>
    <w:p w14:paraId="65035AC3" w14:textId="77777777" w:rsidR="00502CE5" w:rsidRPr="00502CE5" w:rsidRDefault="00502CE5" w:rsidP="00502CE5">
      <w:pPr>
        <w:numPr>
          <w:ilvl w:val="0"/>
          <w:numId w:val="24"/>
        </w:numPr>
      </w:pPr>
      <w:r w:rsidRPr="00502CE5">
        <w:t>Restaurants can create discount codes for promotional offers.</w:t>
      </w:r>
    </w:p>
    <w:p w14:paraId="4CBDD550" w14:textId="77777777" w:rsidR="00502CE5" w:rsidRPr="00502CE5" w:rsidRDefault="00502CE5" w:rsidP="00502CE5">
      <w:pPr>
        <w:numPr>
          <w:ilvl w:val="0"/>
          <w:numId w:val="24"/>
        </w:numPr>
      </w:pPr>
      <w:r w:rsidRPr="00502CE5">
        <w:t>Customers can apply these codes during checkout to receive discounts.</w:t>
      </w:r>
    </w:p>
    <w:p w14:paraId="29AD3C2D" w14:textId="77777777" w:rsidR="00502CE5" w:rsidRPr="00502CE5" w:rsidRDefault="00502CE5" w:rsidP="00502CE5">
      <w:pPr>
        <w:rPr>
          <w:b/>
          <w:bCs/>
        </w:rPr>
      </w:pPr>
      <w:r w:rsidRPr="00502CE5">
        <w:rPr>
          <w:b/>
          <w:bCs/>
        </w:rPr>
        <w:t>15. Reporting Module</w:t>
      </w:r>
    </w:p>
    <w:p w14:paraId="75EA4337" w14:textId="77777777" w:rsidR="00502CE5" w:rsidRPr="00502CE5" w:rsidRDefault="00502CE5" w:rsidP="00502CE5">
      <w:pPr>
        <w:numPr>
          <w:ilvl w:val="0"/>
          <w:numId w:val="25"/>
        </w:numPr>
      </w:pPr>
      <w:r w:rsidRPr="00502CE5">
        <w:t>Administrators and restaurant owners can generate reports on sales performance, customer feedback, and delivery efficiency for analysis and improvement.</w:t>
      </w:r>
    </w:p>
    <w:p w14:paraId="37219003" w14:textId="77777777" w:rsidR="00502CE5" w:rsidRPr="00502CE5" w:rsidRDefault="00502CE5" w:rsidP="00502CE5">
      <w:pPr>
        <w:rPr>
          <w:b/>
          <w:bCs/>
        </w:rPr>
      </w:pPr>
      <w:r w:rsidRPr="00502CE5">
        <w:rPr>
          <w:b/>
          <w:bCs/>
        </w:rPr>
        <w:t>Conclusion</w:t>
      </w:r>
    </w:p>
    <w:p w14:paraId="1D9EA6D2" w14:textId="77777777" w:rsidR="00502CE5" w:rsidRPr="00502CE5" w:rsidRDefault="00502CE5" w:rsidP="00502CE5">
      <w:r w:rsidRPr="00502CE5">
        <w:t xml:space="preserve">This detailed workflow outlines the interaction and processes involved in the </w:t>
      </w:r>
      <w:r w:rsidRPr="00502CE5">
        <w:rPr>
          <w:b/>
          <w:bCs/>
        </w:rPr>
        <w:t>Online Food Delivery Platform</w:t>
      </w:r>
      <w:r w:rsidRPr="00502CE5">
        <w:t>. It ensures a seamless experience for customers, restaurants, and delivery personnel, focusing on efficient order management, secure payments, and valuable feedback collection.</w:t>
      </w:r>
    </w:p>
    <w:p w14:paraId="02AFB838" w14:textId="77777777" w:rsidR="00072402" w:rsidRDefault="00072402"/>
    <w:p w14:paraId="2A3B0061" w14:textId="77777777" w:rsidR="00072402" w:rsidRDefault="00072402">
      <w:r>
        <w:br w:type="page"/>
      </w:r>
    </w:p>
    <w:p w14:paraId="00AC914F" w14:textId="6F0C1248" w:rsidR="00502CE5" w:rsidRPr="00502CE5" w:rsidRDefault="00502CE5" w:rsidP="00502CE5">
      <w:pPr>
        <w:rPr>
          <w:b/>
          <w:bCs/>
          <w:color w:val="FF0000"/>
          <w:sz w:val="48"/>
          <w:szCs w:val="48"/>
        </w:rPr>
      </w:pPr>
      <w:r w:rsidRPr="00502CE5">
        <w:rPr>
          <w:b/>
          <w:bCs/>
          <w:color w:val="FF0000"/>
          <w:sz w:val="48"/>
          <w:szCs w:val="48"/>
        </w:rPr>
        <w:lastRenderedPageBreak/>
        <w:t xml:space="preserve">Database structure </w:t>
      </w:r>
    </w:p>
    <w:p w14:paraId="774F2B68" w14:textId="77777777" w:rsidR="00502CE5" w:rsidRPr="00502CE5" w:rsidRDefault="00502CE5" w:rsidP="00502CE5">
      <w:pPr>
        <w:rPr>
          <w:b/>
          <w:bCs/>
        </w:rPr>
      </w:pPr>
      <w:r w:rsidRPr="00502CE5">
        <w:rPr>
          <w:b/>
          <w:bCs/>
        </w:rPr>
        <w:t>1. User</w:t>
      </w:r>
    </w:p>
    <w:tbl>
      <w:tblPr>
        <w:tblStyle w:val="TableGrid"/>
        <w:tblW w:w="0" w:type="auto"/>
        <w:tblLook w:val="04A0" w:firstRow="1" w:lastRow="0" w:firstColumn="1" w:lastColumn="0" w:noHBand="0" w:noVBand="1"/>
      </w:tblPr>
      <w:tblGrid>
        <w:gridCol w:w="1657"/>
        <w:gridCol w:w="1650"/>
        <w:gridCol w:w="6654"/>
      </w:tblGrid>
      <w:tr w:rsidR="00502CE5" w:rsidRPr="00502CE5" w14:paraId="4F517D8E" w14:textId="77777777" w:rsidTr="00502CE5">
        <w:tc>
          <w:tcPr>
            <w:tcW w:w="0" w:type="auto"/>
            <w:hideMark/>
          </w:tcPr>
          <w:p w14:paraId="33413F53" w14:textId="77777777" w:rsidR="00502CE5" w:rsidRPr="00502CE5" w:rsidRDefault="00502CE5" w:rsidP="00502CE5">
            <w:pPr>
              <w:spacing w:after="160" w:line="259" w:lineRule="auto"/>
              <w:rPr>
                <w:b/>
                <w:bCs/>
              </w:rPr>
            </w:pPr>
            <w:r w:rsidRPr="00502CE5">
              <w:rPr>
                <w:b/>
                <w:bCs/>
              </w:rPr>
              <w:t>Column Name</w:t>
            </w:r>
          </w:p>
        </w:tc>
        <w:tc>
          <w:tcPr>
            <w:tcW w:w="0" w:type="auto"/>
            <w:hideMark/>
          </w:tcPr>
          <w:p w14:paraId="692732FC" w14:textId="77777777" w:rsidR="00502CE5" w:rsidRPr="00502CE5" w:rsidRDefault="00502CE5" w:rsidP="00502CE5">
            <w:pPr>
              <w:spacing w:after="160" w:line="259" w:lineRule="auto"/>
              <w:rPr>
                <w:b/>
                <w:bCs/>
              </w:rPr>
            </w:pPr>
            <w:r w:rsidRPr="00502CE5">
              <w:rPr>
                <w:b/>
                <w:bCs/>
              </w:rPr>
              <w:t>Data Type</w:t>
            </w:r>
          </w:p>
        </w:tc>
        <w:tc>
          <w:tcPr>
            <w:tcW w:w="0" w:type="auto"/>
            <w:hideMark/>
          </w:tcPr>
          <w:p w14:paraId="1FDBD39A" w14:textId="77777777" w:rsidR="00502CE5" w:rsidRPr="00502CE5" w:rsidRDefault="00502CE5" w:rsidP="00502CE5">
            <w:pPr>
              <w:spacing w:after="160" w:line="259" w:lineRule="auto"/>
              <w:rPr>
                <w:b/>
                <w:bCs/>
              </w:rPr>
            </w:pPr>
            <w:r w:rsidRPr="00502CE5">
              <w:rPr>
                <w:b/>
                <w:bCs/>
              </w:rPr>
              <w:t>Constraints</w:t>
            </w:r>
          </w:p>
        </w:tc>
      </w:tr>
      <w:tr w:rsidR="00502CE5" w:rsidRPr="00502CE5" w14:paraId="03A6D969" w14:textId="77777777" w:rsidTr="00502CE5">
        <w:tc>
          <w:tcPr>
            <w:tcW w:w="0" w:type="auto"/>
            <w:hideMark/>
          </w:tcPr>
          <w:p w14:paraId="044A9CC9" w14:textId="77777777" w:rsidR="00502CE5" w:rsidRPr="00502CE5" w:rsidRDefault="00502CE5" w:rsidP="00502CE5">
            <w:pPr>
              <w:spacing w:after="160" w:line="259" w:lineRule="auto"/>
            </w:pPr>
            <w:proofErr w:type="spellStart"/>
            <w:r w:rsidRPr="00502CE5">
              <w:t>user_id</w:t>
            </w:r>
            <w:proofErr w:type="spellEnd"/>
          </w:p>
        </w:tc>
        <w:tc>
          <w:tcPr>
            <w:tcW w:w="0" w:type="auto"/>
            <w:hideMark/>
          </w:tcPr>
          <w:p w14:paraId="3D6D8996" w14:textId="77777777" w:rsidR="00502CE5" w:rsidRPr="00502CE5" w:rsidRDefault="00502CE5" w:rsidP="00502CE5">
            <w:pPr>
              <w:spacing w:after="160" w:line="259" w:lineRule="auto"/>
            </w:pPr>
            <w:r w:rsidRPr="00502CE5">
              <w:t>INT</w:t>
            </w:r>
          </w:p>
        </w:tc>
        <w:tc>
          <w:tcPr>
            <w:tcW w:w="0" w:type="auto"/>
            <w:hideMark/>
          </w:tcPr>
          <w:p w14:paraId="2E440CAB" w14:textId="77777777" w:rsidR="00502CE5" w:rsidRPr="00502CE5" w:rsidRDefault="00502CE5" w:rsidP="00502CE5">
            <w:pPr>
              <w:spacing w:after="160" w:line="259" w:lineRule="auto"/>
            </w:pPr>
            <w:r w:rsidRPr="00502CE5">
              <w:t>PRIMARY KEY, AUTO_INCREMENT</w:t>
            </w:r>
          </w:p>
        </w:tc>
      </w:tr>
      <w:tr w:rsidR="00502CE5" w:rsidRPr="00502CE5" w14:paraId="3645A982" w14:textId="77777777" w:rsidTr="00502CE5">
        <w:tc>
          <w:tcPr>
            <w:tcW w:w="0" w:type="auto"/>
            <w:hideMark/>
          </w:tcPr>
          <w:p w14:paraId="32EF4A17" w14:textId="77777777" w:rsidR="00502CE5" w:rsidRPr="00502CE5" w:rsidRDefault="00502CE5" w:rsidP="00502CE5">
            <w:pPr>
              <w:spacing w:after="160" w:line="259" w:lineRule="auto"/>
            </w:pPr>
            <w:r w:rsidRPr="00502CE5">
              <w:t>username</w:t>
            </w:r>
          </w:p>
        </w:tc>
        <w:tc>
          <w:tcPr>
            <w:tcW w:w="0" w:type="auto"/>
            <w:hideMark/>
          </w:tcPr>
          <w:p w14:paraId="20FA2FFF" w14:textId="77777777" w:rsidR="00502CE5" w:rsidRPr="00502CE5" w:rsidRDefault="00502CE5" w:rsidP="00502CE5">
            <w:pPr>
              <w:spacing w:after="160" w:line="259" w:lineRule="auto"/>
            </w:pPr>
            <w:proofErr w:type="gramStart"/>
            <w:r w:rsidRPr="00502CE5">
              <w:t>VARCHAR(</w:t>
            </w:r>
            <w:proofErr w:type="gramEnd"/>
            <w:r w:rsidRPr="00502CE5">
              <w:t>50)</w:t>
            </w:r>
          </w:p>
        </w:tc>
        <w:tc>
          <w:tcPr>
            <w:tcW w:w="0" w:type="auto"/>
            <w:hideMark/>
          </w:tcPr>
          <w:p w14:paraId="391002BC" w14:textId="77777777" w:rsidR="00502CE5" w:rsidRPr="00502CE5" w:rsidRDefault="00502CE5" w:rsidP="00502CE5">
            <w:pPr>
              <w:spacing w:after="160" w:line="259" w:lineRule="auto"/>
            </w:pPr>
            <w:r w:rsidRPr="00502CE5">
              <w:t>NOT NULL, UNIQUE</w:t>
            </w:r>
          </w:p>
        </w:tc>
      </w:tr>
      <w:tr w:rsidR="00502CE5" w:rsidRPr="00502CE5" w14:paraId="0BB62ED7" w14:textId="77777777" w:rsidTr="00502CE5">
        <w:tc>
          <w:tcPr>
            <w:tcW w:w="0" w:type="auto"/>
            <w:hideMark/>
          </w:tcPr>
          <w:p w14:paraId="2984B772" w14:textId="77777777" w:rsidR="00502CE5" w:rsidRPr="00502CE5" w:rsidRDefault="00502CE5" w:rsidP="00502CE5">
            <w:pPr>
              <w:spacing w:after="160" w:line="259" w:lineRule="auto"/>
            </w:pPr>
            <w:r w:rsidRPr="00502CE5">
              <w:t>password</w:t>
            </w:r>
          </w:p>
        </w:tc>
        <w:tc>
          <w:tcPr>
            <w:tcW w:w="0" w:type="auto"/>
            <w:hideMark/>
          </w:tcPr>
          <w:p w14:paraId="637E545F" w14:textId="77777777" w:rsidR="00502CE5" w:rsidRPr="00502CE5" w:rsidRDefault="00502CE5" w:rsidP="00502CE5">
            <w:pPr>
              <w:spacing w:after="160" w:line="259" w:lineRule="auto"/>
            </w:pPr>
            <w:proofErr w:type="gramStart"/>
            <w:r w:rsidRPr="00502CE5">
              <w:t>VARCHAR(</w:t>
            </w:r>
            <w:proofErr w:type="gramEnd"/>
            <w:r w:rsidRPr="00502CE5">
              <w:t>255)</w:t>
            </w:r>
          </w:p>
        </w:tc>
        <w:tc>
          <w:tcPr>
            <w:tcW w:w="0" w:type="auto"/>
            <w:hideMark/>
          </w:tcPr>
          <w:p w14:paraId="0077B70D" w14:textId="77777777" w:rsidR="00502CE5" w:rsidRPr="00502CE5" w:rsidRDefault="00502CE5" w:rsidP="00502CE5">
            <w:pPr>
              <w:spacing w:after="160" w:line="259" w:lineRule="auto"/>
            </w:pPr>
            <w:r w:rsidRPr="00502CE5">
              <w:t>NOT NULL</w:t>
            </w:r>
          </w:p>
        </w:tc>
      </w:tr>
      <w:tr w:rsidR="00502CE5" w:rsidRPr="00502CE5" w14:paraId="54D3F9A5" w14:textId="77777777" w:rsidTr="00502CE5">
        <w:tc>
          <w:tcPr>
            <w:tcW w:w="0" w:type="auto"/>
            <w:hideMark/>
          </w:tcPr>
          <w:p w14:paraId="672F9BA9" w14:textId="77777777" w:rsidR="00502CE5" w:rsidRPr="00502CE5" w:rsidRDefault="00502CE5" w:rsidP="00502CE5">
            <w:pPr>
              <w:spacing w:after="160" w:line="259" w:lineRule="auto"/>
            </w:pPr>
            <w:r w:rsidRPr="00502CE5">
              <w:t>email</w:t>
            </w:r>
          </w:p>
        </w:tc>
        <w:tc>
          <w:tcPr>
            <w:tcW w:w="0" w:type="auto"/>
            <w:hideMark/>
          </w:tcPr>
          <w:p w14:paraId="28739885" w14:textId="77777777" w:rsidR="00502CE5" w:rsidRPr="00502CE5" w:rsidRDefault="00502CE5" w:rsidP="00502CE5">
            <w:pPr>
              <w:spacing w:after="160" w:line="259" w:lineRule="auto"/>
            </w:pPr>
            <w:proofErr w:type="gramStart"/>
            <w:r w:rsidRPr="00502CE5">
              <w:t>VARCHAR(</w:t>
            </w:r>
            <w:proofErr w:type="gramEnd"/>
            <w:r w:rsidRPr="00502CE5">
              <w:t>100)</w:t>
            </w:r>
          </w:p>
        </w:tc>
        <w:tc>
          <w:tcPr>
            <w:tcW w:w="0" w:type="auto"/>
            <w:hideMark/>
          </w:tcPr>
          <w:p w14:paraId="75AEFAAF" w14:textId="77777777" w:rsidR="00502CE5" w:rsidRPr="00502CE5" w:rsidRDefault="00502CE5" w:rsidP="00502CE5">
            <w:pPr>
              <w:spacing w:after="160" w:line="259" w:lineRule="auto"/>
            </w:pPr>
            <w:r w:rsidRPr="00502CE5">
              <w:t>NOT NULL, UNIQUE</w:t>
            </w:r>
          </w:p>
        </w:tc>
      </w:tr>
      <w:tr w:rsidR="00502CE5" w:rsidRPr="00502CE5" w14:paraId="75CFB624" w14:textId="77777777" w:rsidTr="00502CE5">
        <w:tc>
          <w:tcPr>
            <w:tcW w:w="0" w:type="auto"/>
            <w:hideMark/>
          </w:tcPr>
          <w:p w14:paraId="631D0256" w14:textId="77777777" w:rsidR="00502CE5" w:rsidRPr="00502CE5" w:rsidRDefault="00502CE5" w:rsidP="00502CE5">
            <w:pPr>
              <w:spacing w:after="160" w:line="259" w:lineRule="auto"/>
            </w:pPr>
            <w:r w:rsidRPr="00502CE5">
              <w:t>phone</w:t>
            </w:r>
          </w:p>
        </w:tc>
        <w:tc>
          <w:tcPr>
            <w:tcW w:w="0" w:type="auto"/>
            <w:hideMark/>
          </w:tcPr>
          <w:p w14:paraId="6AEF7D73" w14:textId="77777777" w:rsidR="00502CE5" w:rsidRPr="00502CE5" w:rsidRDefault="00502CE5" w:rsidP="00502CE5">
            <w:pPr>
              <w:spacing w:after="160" w:line="259" w:lineRule="auto"/>
            </w:pPr>
            <w:proofErr w:type="gramStart"/>
            <w:r w:rsidRPr="00502CE5">
              <w:t>VARCHAR(</w:t>
            </w:r>
            <w:proofErr w:type="gramEnd"/>
            <w:r w:rsidRPr="00502CE5">
              <w:t>15)</w:t>
            </w:r>
          </w:p>
        </w:tc>
        <w:tc>
          <w:tcPr>
            <w:tcW w:w="0" w:type="auto"/>
            <w:hideMark/>
          </w:tcPr>
          <w:p w14:paraId="00AC8750" w14:textId="77777777" w:rsidR="00502CE5" w:rsidRPr="00502CE5" w:rsidRDefault="00502CE5" w:rsidP="00502CE5">
            <w:pPr>
              <w:spacing w:after="160" w:line="259" w:lineRule="auto"/>
            </w:pPr>
          </w:p>
        </w:tc>
      </w:tr>
      <w:tr w:rsidR="00502CE5" w:rsidRPr="00502CE5" w14:paraId="02C010F6" w14:textId="77777777" w:rsidTr="00502CE5">
        <w:tc>
          <w:tcPr>
            <w:tcW w:w="0" w:type="auto"/>
            <w:hideMark/>
          </w:tcPr>
          <w:p w14:paraId="3C8B781E"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4D8BF1A3" w14:textId="77777777" w:rsidR="00502CE5" w:rsidRPr="00502CE5" w:rsidRDefault="00502CE5" w:rsidP="00502CE5">
            <w:pPr>
              <w:spacing w:after="160" w:line="259" w:lineRule="auto"/>
            </w:pPr>
            <w:r w:rsidRPr="00502CE5">
              <w:t>TIMESTAMP</w:t>
            </w:r>
          </w:p>
        </w:tc>
        <w:tc>
          <w:tcPr>
            <w:tcW w:w="0" w:type="auto"/>
            <w:hideMark/>
          </w:tcPr>
          <w:p w14:paraId="0CC1D2C9" w14:textId="77777777" w:rsidR="00502CE5" w:rsidRPr="00502CE5" w:rsidRDefault="00502CE5" w:rsidP="00502CE5">
            <w:pPr>
              <w:spacing w:after="160" w:line="259" w:lineRule="auto"/>
            </w:pPr>
            <w:r w:rsidRPr="00502CE5">
              <w:t>DEFAULT CURRENT_TIMESTAMP</w:t>
            </w:r>
          </w:p>
        </w:tc>
      </w:tr>
      <w:tr w:rsidR="00502CE5" w:rsidRPr="00502CE5" w14:paraId="68B394DA" w14:textId="77777777" w:rsidTr="00502CE5">
        <w:tc>
          <w:tcPr>
            <w:tcW w:w="0" w:type="auto"/>
            <w:hideMark/>
          </w:tcPr>
          <w:p w14:paraId="1D5759BA" w14:textId="77777777" w:rsidR="00502CE5" w:rsidRPr="00502CE5" w:rsidRDefault="00502CE5" w:rsidP="00502CE5">
            <w:pPr>
              <w:spacing w:after="160" w:line="259" w:lineRule="auto"/>
            </w:pPr>
            <w:proofErr w:type="spellStart"/>
            <w:r w:rsidRPr="00502CE5">
              <w:t>updated_at</w:t>
            </w:r>
            <w:proofErr w:type="spellEnd"/>
          </w:p>
        </w:tc>
        <w:tc>
          <w:tcPr>
            <w:tcW w:w="0" w:type="auto"/>
            <w:hideMark/>
          </w:tcPr>
          <w:p w14:paraId="3B19FC6E" w14:textId="77777777" w:rsidR="00502CE5" w:rsidRPr="00502CE5" w:rsidRDefault="00502CE5" w:rsidP="00502CE5">
            <w:pPr>
              <w:spacing w:after="160" w:line="259" w:lineRule="auto"/>
            </w:pPr>
            <w:r w:rsidRPr="00502CE5">
              <w:t>TIMESTAMP</w:t>
            </w:r>
          </w:p>
        </w:tc>
        <w:tc>
          <w:tcPr>
            <w:tcW w:w="0" w:type="auto"/>
            <w:hideMark/>
          </w:tcPr>
          <w:p w14:paraId="6EF5D9DB" w14:textId="77777777" w:rsidR="00502CE5" w:rsidRPr="00502CE5" w:rsidRDefault="00502CE5" w:rsidP="00502CE5">
            <w:pPr>
              <w:spacing w:after="160" w:line="259" w:lineRule="auto"/>
            </w:pPr>
            <w:r w:rsidRPr="00502CE5">
              <w:t>DEFAULT CURRENT_TIMESTAMP ON UPDATE CURRENT_TIMESTAMP</w:t>
            </w:r>
          </w:p>
        </w:tc>
      </w:tr>
    </w:tbl>
    <w:p w14:paraId="4C62576C" w14:textId="77777777" w:rsidR="00502CE5" w:rsidRPr="00502CE5" w:rsidRDefault="00502CE5" w:rsidP="00502CE5">
      <w:pPr>
        <w:rPr>
          <w:b/>
          <w:bCs/>
        </w:rPr>
      </w:pPr>
      <w:r w:rsidRPr="00502CE5">
        <w:rPr>
          <w:b/>
          <w:bCs/>
        </w:rPr>
        <w:t>2. Restaurant</w:t>
      </w:r>
    </w:p>
    <w:tbl>
      <w:tblPr>
        <w:tblStyle w:val="TableGrid"/>
        <w:tblW w:w="0" w:type="auto"/>
        <w:tblLook w:val="04A0" w:firstRow="1" w:lastRow="0" w:firstColumn="1" w:lastColumn="0" w:noHBand="0" w:noVBand="1"/>
      </w:tblPr>
      <w:tblGrid>
        <w:gridCol w:w="1657"/>
        <w:gridCol w:w="1650"/>
        <w:gridCol w:w="6654"/>
      </w:tblGrid>
      <w:tr w:rsidR="00502CE5" w:rsidRPr="00502CE5" w14:paraId="7E38F4C3" w14:textId="77777777" w:rsidTr="00502CE5">
        <w:tc>
          <w:tcPr>
            <w:tcW w:w="0" w:type="auto"/>
            <w:hideMark/>
          </w:tcPr>
          <w:p w14:paraId="73C0971C" w14:textId="77777777" w:rsidR="00502CE5" w:rsidRPr="00502CE5" w:rsidRDefault="00502CE5" w:rsidP="00502CE5">
            <w:pPr>
              <w:spacing w:after="160" w:line="259" w:lineRule="auto"/>
              <w:rPr>
                <w:b/>
                <w:bCs/>
              </w:rPr>
            </w:pPr>
            <w:r w:rsidRPr="00502CE5">
              <w:rPr>
                <w:b/>
                <w:bCs/>
              </w:rPr>
              <w:t>Column Name</w:t>
            </w:r>
          </w:p>
        </w:tc>
        <w:tc>
          <w:tcPr>
            <w:tcW w:w="0" w:type="auto"/>
            <w:hideMark/>
          </w:tcPr>
          <w:p w14:paraId="3E71F4F3" w14:textId="77777777" w:rsidR="00502CE5" w:rsidRPr="00502CE5" w:rsidRDefault="00502CE5" w:rsidP="00502CE5">
            <w:pPr>
              <w:spacing w:after="160" w:line="259" w:lineRule="auto"/>
              <w:rPr>
                <w:b/>
                <w:bCs/>
              </w:rPr>
            </w:pPr>
            <w:r w:rsidRPr="00502CE5">
              <w:rPr>
                <w:b/>
                <w:bCs/>
              </w:rPr>
              <w:t>Data Type</w:t>
            </w:r>
          </w:p>
        </w:tc>
        <w:tc>
          <w:tcPr>
            <w:tcW w:w="0" w:type="auto"/>
            <w:hideMark/>
          </w:tcPr>
          <w:p w14:paraId="34CED7C8" w14:textId="77777777" w:rsidR="00502CE5" w:rsidRPr="00502CE5" w:rsidRDefault="00502CE5" w:rsidP="00502CE5">
            <w:pPr>
              <w:spacing w:after="160" w:line="259" w:lineRule="auto"/>
              <w:rPr>
                <w:b/>
                <w:bCs/>
              </w:rPr>
            </w:pPr>
            <w:r w:rsidRPr="00502CE5">
              <w:rPr>
                <w:b/>
                <w:bCs/>
              </w:rPr>
              <w:t>Constraints</w:t>
            </w:r>
          </w:p>
        </w:tc>
      </w:tr>
      <w:tr w:rsidR="00502CE5" w:rsidRPr="00502CE5" w14:paraId="5CF45137" w14:textId="77777777" w:rsidTr="00502CE5">
        <w:tc>
          <w:tcPr>
            <w:tcW w:w="0" w:type="auto"/>
            <w:hideMark/>
          </w:tcPr>
          <w:p w14:paraId="6A12C643" w14:textId="77777777" w:rsidR="00502CE5" w:rsidRPr="00502CE5" w:rsidRDefault="00502CE5" w:rsidP="00502CE5">
            <w:pPr>
              <w:spacing w:after="160" w:line="259" w:lineRule="auto"/>
            </w:pPr>
            <w:proofErr w:type="spellStart"/>
            <w:r w:rsidRPr="00502CE5">
              <w:t>restaurant_id</w:t>
            </w:r>
            <w:proofErr w:type="spellEnd"/>
          </w:p>
        </w:tc>
        <w:tc>
          <w:tcPr>
            <w:tcW w:w="0" w:type="auto"/>
            <w:hideMark/>
          </w:tcPr>
          <w:p w14:paraId="6D4CE80E" w14:textId="77777777" w:rsidR="00502CE5" w:rsidRPr="00502CE5" w:rsidRDefault="00502CE5" w:rsidP="00502CE5">
            <w:pPr>
              <w:spacing w:after="160" w:line="259" w:lineRule="auto"/>
            </w:pPr>
            <w:r w:rsidRPr="00502CE5">
              <w:t>INT</w:t>
            </w:r>
          </w:p>
        </w:tc>
        <w:tc>
          <w:tcPr>
            <w:tcW w:w="0" w:type="auto"/>
            <w:hideMark/>
          </w:tcPr>
          <w:p w14:paraId="3A6F5A9F" w14:textId="77777777" w:rsidR="00502CE5" w:rsidRPr="00502CE5" w:rsidRDefault="00502CE5" w:rsidP="00502CE5">
            <w:pPr>
              <w:spacing w:after="160" w:line="259" w:lineRule="auto"/>
            </w:pPr>
            <w:r w:rsidRPr="00502CE5">
              <w:t>PRIMARY KEY, AUTO_INCREMENT</w:t>
            </w:r>
          </w:p>
        </w:tc>
      </w:tr>
      <w:tr w:rsidR="00502CE5" w:rsidRPr="00502CE5" w14:paraId="0DEBCA95" w14:textId="77777777" w:rsidTr="00502CE5">
        <w:tc>
          <w:tcPr>
            <w:tcW w:w="0" w:type="auto"/>
            <w:hideMark/>
          </w:tcPr>
          <w:p w14:paraId="23DC8173" w14:textId="77777777" w:rsidR="00502CE5" w:rsidRPr="00502CE5" w:rsidRDefault="00502CE5" w:rsidP="00502CE5">
            <w:pPr>
              <w:spacing w:after="160" w:line="259" w:lineRule="auto"/>
            </w:pPr>
            <w:r w:rsidRPr="00502CE5">
              <w:t>name</w:t>
            </w:r>
          </w:p>
        </w:tc>
        <w:tc>
          <w:tcPr>
            <w:tcW w:w="0" w:type="auto"/>
            <w:hideMark/>
          </w:tcPr>
          <w:p w14:paraId="5D5EE3C7" w14:textId="77777777" w:rsidR="00502CE5" w:rsidRPr="00502CE5" w:rsidRDefault="00502CE5" w:rsidP="00502CE5">
            <w:pPr>
              <w:spacing w:after="160" w:line="259" w:lineRule="auto"/>
            </w:pPr>
            <w:proofErr w:type="gramStart"/>
            <w:r w:rsidRPr="00502CE5">
              <w:t>VARCHAR(</w:t>
            </w:r>
            <w:proofErr w:type="gramEnd"/>
            <w:r w:rsidRPr="00502CE5">
              <w:t>100)</w:t>
            </w:r>
          </w:p>
        </w:tc>
        <w:tc>
          <w:tcPr>
            <w:tcW w:w="0" w:type="auto"/>
            <w:hideMark/>
          </w:tcPr>
          <w:p w14:paraId="1C5542AE" w14:textId="77777777" w:rsidR="00502CE5" w:rsidRPr="00502CE5" w:rsidRDefault="00502CE5" w:rsidP="00502CE5">
            <w:pPr>
              <w:spacing w:after="160" w:line="259" w:lineRule="auto"/>
            </w:pPr>
            <w:r w:rsidRPr="00502CE5">
              <w:t>NOT NULL</w:t>
            </w:r>
          </w:p>
        </w:tc>
      </w:tr>
      <w:tr w:rsidR="00502CE5" w:rsidRPr="00502CE5" w14:paraId="31427B18" w14:textId="77777777" w:rsidTr="00502CE5">
        <w:tc>
          <w:tcPr>
            <w:tcW w:w="0" w:type="auto"/>
            <w:hideMark/>
          </w:tcPr>
          <w:p w14:paraId="29C7608A" w14:textId="77777777" w:rsidR="00502CE5" w:rsidRPr="00502CE5" w:rsidRDefault="00502CE5" w:rsidP="00502CE5">
            <w:pPr>
              <w:spacing w:after="160" w:line="259" w:lineRule="auto"/>
            </w:pPr>
            <w:r w:rsidRPr="00502CE5">
              <w:t>address</w:t>
            </w:r>
          </w:p>
        </w:tc>
        <w:tc>
          <w:tcPr>
            <w:tcW w:w="0" w:type="auto"/>
            <w:hideMark/>
          </w:tcPr>
          <w:p w14:paraId="60CF60A1" w14:textId="77777777" w:rsidR="00502CE5" w:rsidRPr="00502CE5" w:rsidRDefault="00502CE5" w:rsidP="00502CE5">
            <w:pPr>
              <w:spacing w:after="160" w:line="259" w:lineRule="auto"/>
            </w:pPr>
            <w:proofErr w:type="gramStart"/>
            <w:r w:rsidRPr="00502CE5">
              <w:t>VARCHAR(</w:t>
            </w:r>
            <w:proofErr w:type="gramEnd"/>
            <w:r w:rsidRPr="00502CE5">
              <w:t>255)</w:t>
            </w:r>
          </w:p>
        </w:tc>
        <w:tc>
          <w:tcPr>
            <w:tcW w:w="0" w:type="auto"/>
            <w:hideMark/>
          </w:tcPr>
          <w:p w14:paraId="0EBAD9CE" w14:textId="77777777" w:rsidR="00502CE5" w:rsidRPr="00502CE5" w:rsidRDefault="00502CE5" w:rsidP="00502CE5">
            <w:pPr>
              <w:spacing w:after="160" w:line="259" w:lineRule="auto"/>
            </w:pPr>
            <w:r w:rsidRPr="00502CE5">
              <w:t>NOT NULL</w:t>
            </w:r>
          </w:p>
        </w:tc>
      </w:tr>
      <w:tr w:rsidR="00502CE5" w:rsidRPr="00502CE5" w14:paraId="76F9F06C" w14:textId="77777777" w:rsidTr="00502CE5">
        <w:tc>
          <w:tcPr>
            <w:tcW w:w="0" w:type="auto"/>
            <w:hideMark/>
          </w:tcPr>
          <w:p w14:paraId="5E791797" w14:textId="77777777" w:rsidR="00502CE5" w:rsidRPr="00502CE5" w:rsidRDefault="00502CE5" w:rsidP="00502CE5">
            <w:pPr>
              <w:spacing w:after="160" w:line="259" w:lineRule="auto"/>
            </w:pPr>
            <w:r w:rsidRPr="00502CE5">
              <w:t>phone</w:t>
            </w:r>
          </w:p>
        </w:tc>
        <w:tc>
          <w:tcPr>
            <w:tcW w:w="0" w:type="auto"/>
            <w:hideMark/>
          </w:tcPr>
          <w:p w14:paraId="668AEDD2" w14:textId="77777777" w:rsidR="00502CE5" w:rsidRPr="00502CE5" w:rsidRDefault="00502CE5" w:rsidP="00502CE5">
            <w:pPr>
              <w:spacing w:after="160" w:line="259" w:lineRule="auto"/>
            </w:pPr>
            <w:proofErr w:type="gramStart"/>
            <w:r w:rsidRPr="00502CE5">
              <w:t>VARCHAR(</w:t>
            </w:r>
            <w:proofErr w:type="gramEnd"/>
            <w:r w:rsidRPr="00502CE5">
              <w:t>15)</w:t>
            </w:r>
          </w:p>
        </w:tc>
        <w:tc>
          <w:tcPr>
            <w:tcW w:w="0" w:type="auto"/>
            <w:hideMark/>
          </w:tcPr>
          <w:p w14:paraId="7AD275B1" w14:textId="77777777" w:rsidR="00502CE5" w:rsidRPr="00502CE5" w:rsidRDefault="00502CE5" w:rsidP="00502CE5">
            <w:pPr>
              <w:spacing w:after="160" w:line="259" w:lineRule="auto"/>
            </w:pPr>
          </w:p>
        </w:tc>
      </w:tr>
      <w:tr w:rsidR="00502CE5" w:rsidRPr="00502CE5" w14:paraId="1C2BD255" w14:textId="77777777" w:rsidTr="00502CE5">
        <w:tc>
          <w:tcPr>
            <w:tcW w:w="0" w:type="auto"/>
            <w:hideMark/>
          </w:tcPr>
          <w:p w14:paraId="6D895971" w14:textId="77777777" w:rsidR="00502CE5" w:rsidRPr="00502CE5" w:rsidRDefault="00502CE5" w:rsidP="00502CE5">
            <w:pPr>
              <w:spacing w:after="160" w:line="259" w:lineRule="auto"/>
            </w:pPr>
            <w:proofErr w:type="spellStart"/>
            <w:r w:rsidRPr="00502CE5">
              <w:t>owner_id</w:t>
            </w:r>
            <w:proofErr w:type="spellEnd"/>
          </w:p>
        </w:tc>
        <w:tc>
          <w:tcPr>
            <w:tcW w:w="0" w:type="auto"/>
            <w:hideMark/>
          </w:tcPr>
          <w:p w14:paraId="493927C8" w14:textId="77777777" w:rsidR="00502CE5" w:rsidRPr="00502CE5" w:rsidRDefault="00502CE5" w:rsidP="00502CE5">
            <w:pPr>
              <w:spacing w:after="160" w:line="259" w:lineRule="auto"/>
            </w:pPr>
            <w:r w:rsidRPr="00502CE5">
              <w:t>INT</w:t>
            </w:r>
          </w:p>
        </w:tc>
        <w:tc>
          <w:tcPr>
            <w:tcW w:w="0" w:type="auto"/>
            <w:hideMark/>
          </w:tcPr>
          <w:p w14:paraId="30B7F481" w14:textId="77777777" w:rsidR="00502CE5" w:rsidRPr="00502CE5" w:rsidRDefault="00502CE5" w:rsidP="00502CE5">
            <w:pPr>
              <w:spacing w:after="160" w:line="259" w:lineRule="auto"/>
            </w:pPr>
            <w:r w:rsidRPr="00502CE5">
              <w:t>FOREIGN KEY (</w:t>
            </w:r>
            <w:proofErr w:type="spellStart"/>
            <w:r w:rsidRPr="00502CE5">
              <w:t>user_id</w:t>
            </w:r>
            <w:proofErr w:type="spellEnd"/>
            <w:r w:rsidRPr="00502CE5">
              <w:t>) REFERENCES User(</w:t>
            </w:r>
            <w:proofErr w:type="spellStart"/>
            <w:r w:rsidRPr="00502CE5">
              <w:t>user_id</w:t>
            </w:r>
            <w:proofErr w:type="spellEnd"/>
            <w:r w:rsidRPr="00502CE5">
              <w:t>)</w:t>
            </w:r>
          </w:p>
        </w:tc>
      </w:tr>
      <w:tr w:rsidR="00502CE5" w:rsidRPr="00502CE5" w14:paraId="313D8ACF" w14:textId="77777777" w:rsidTr="00502CE5">
        <w:tc>
          <w:tcPr>
            <w:tcW w:w="0" w:type="auto"/>
            <w:hideMark/>
          </w:tcPr>
          <w:p w14:paraId="5830B5B5"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5FB7CEBF" w14:textId="77777777" w:rsidR="00502CE5" w:rsidRPr="00502CE5" w:rsidRDefault="00502CE5" w:rsidP="00502CE5">
            <w:pPr>
              <w:spacing w:after="160" w:line="259" w:lineRule="auto"/>
            </w:pPr>
            <w:r w:rsidRPr="00502CE5">
              <w:t>TIMESTAMP</w:t>
            </w:r>
          </w:p>
        </w:tc>
        <w:tc>
          <w:tcPr>
            <w:tcW w:w="0" w:type="auto"/>
            <w:hideMark/>
          </w:tcPr>
          <w:p w14:paraId="2983681B" w14:textId="77777777" w:rsidR="00502CE5" w:rsidRPr="00502CE5" w:rsidRDefault="00502CE5" w:rsidP="00502CE5">
            <w:pPr>
              <w:spacing w:after="160" w:line="259" w:lineRule="auto"/>
            </w:pPr>
            <w:r w:rsidRPr="00502CE5">
              <w:t>DEFAULT CURRENT_TIMESTAMP</w:t>
            </w:r>
          </w:p>
        </w:tc>
      </w:tr>
      <w:tr w:rsidR="00502CE5" w:rsidRPr="00502CE5" w14:paraId="3225AAA4" w14:textId="77777777" w:rsidTr="00502CE5">
        <w:tc>
          <w:tcPr>
            <w:tcW w:w="0" w:type="auto"/>
            <w:hideMark/>
          </w:tcPr>
          <w:p w14:paraId="2102E71E" w14:textId="77777777" w:rsidR="00502CE5" w:rsidRPr="00502CE5" w:rsidRDefault="00502CE5" w:rsidP="00502CE5">
            <w:pPr>
              <w:spacing w:after="160" w:line="259" w:lineRule="auto"/>
            </w:pPr>
            <w:proofErr w:type="spellStart"/>
            <w:r w:rsidRPr="00502CE5">
              <w:t>updated_at</w:t>
            </w:r>
            <w:proofErr w:type="spellEnd"/>
          </w:p>
        </w:tc>
        <w:tc>
          <w:tcPr>
            <w:tcW w:w="0" w:type="auto"/>
            <w:hideMark/>
          </w:tcPr>
          <w:p w14:paraId="07691B0E" w14:textId="77777777" w:rsidR="00502CE5" w:rsidRPr="00502CE5" w:rsidRDefault="00502CE5" w:rsidP="00502CE5">
            <w:pPr>
              <w:spacing w:after="160" w:line="259" w:lineRule="auto"/>
            </w:pPr>
            <w:r w:rsidRPr="00502CE5">
              <w:t>TIMESTAMP</w:t>
            </w:r>
          </w:p>
        </w:tc>
        <w:tc>
          <w:tcPr>
            <w:tcW w:w="0" w:type="auto"/>
            <w:hideMark/>
          </w:tcPr>
          <w:p w14:paraId="663FA18E" w14:textId="77777777" w:rsidR="00502CE5" w:rsidRPr="00502CE5" w:rsidRDefault="00502CE5" w:rsidP="00502CE5">
            <w:pPr>
              <w:spacing w:after="160" w:line="259" w:lineRule="auto"/>
            </w:pPr>
            <w:r w:rsidRPr="00502CE5">
              <w:t>DEFAULT CURRENT_TIMESTAMP ON UPDATE CURRENT_TIMESTAMP</w:t>
            </w:r>
          </w:p>
        </w:tc>
      </w:tr>
    </w:tbl>
    <w:p w14:paraId="6A101830" w14:textId="77777777" w:rsidR="00502CE5" w:rsidRPr="00502CE5" w:rsidRDefault="00502CE5" w:rsidP="00502CE5">
      <w:pPr>
        <w:rPr>
          <w:b/>
          <w:bCs/>
        </w:rPr>
      </w:pPr>
      <w:r w:rsidRPr="00502CE5">
        <w:rPr>
          <w:b/>
          <w:bCs/>
        </w:rPr>
        <w:t xml:space="preserve">3. </w:t>
      </w:r>
      <w:proofErr w:type="spellStart"/>
      <w:r w:rsidRPr="00502CE5">
        <w:rPr>
          <w:b/>
          <w:bCs/>
        </w:rPr>
        <w:t>FoodItem</w:t>
      </w:r>
      <w:proofErr w:type="spellEnd"/>
    </w:p>
    <w:tbl>
      <w:tblPr>
        <w:tblStyle w:val="TableGrid"/>
        <w:tblW w:w="0" w:type="auto"/>
        <w:tblLook w:val="04A0" w:firstRow="1" w:lastRow="0" w:firstColumn="1" w:lastColumn="0" w:noHBand="0" w:noVBand="1"/>
      </w:tblPr>
      <w:tblGrid>
        <w:gridCol w:w="1657"/>
        <w:gridCol w:w="1655"/>
        <w:gridCol w:w="6771"/>
      </w:tblGrid>
      <w:tr w:rsidR="00502CE5" w:rsidRPr="00502CE5" w14:paraId="5EBA45D0" w14:textId="77777777" w:rsidTr="00502CE5">
        <w:tc>
          <w:tcPr>
            <w:tcW w:w="0" w:type="auto"/>
            <w:hideMark/>
          </w:tcPr>
          <w:p w14:paraId="067CD5A3" w14:textId="77777777" w:rsidR="00502CE5" w:rsidRPr="00502CE5" w:rsidRDefault="00502CE5" w:rsidP="00502CE5">
            <w:pPr>
              <w:spacing w:after="160" w:line="259" w:lineRule="auto"/>
              <w:rPr>
                <w:b/>
                <w:bCs/>
              </w:rPr>
            </w:pPr>
            <w:r w:rsidRPr="00502CE5">
              <w:rPr>
                <w:b/>
                <w:bCs/>
              </w:rPr>
              <w:t>Column Name</w:t>
            </w:r>
          </w:p>
        </w:tc>
        <w:tc>
          <w:tcPr>
            <w:tcW w:w="0" w:type="auto"/>
            <w:hideMark/>
          </w:tcPr>
          <w:p w14:paraId="7E1C8CC7" w14:textId="77777777" w:rsidR="00502CE5" w:rsidRPr="00502CE5" w:rsidRDefault="00502CE5" w:rsidP="00502CE5">
            <w:pPr>
              <w:spacing w:after="160" w:line="259" w:lineRule="auto"/>
              <w:rPr>
                <w:b/>
                <w:bCs/>
              </w:rPr>
            </w:pPr>
            <w:r w:rsidRPr="00502CE5">
              <w:rPr>
                <w:b/>
                <w:bCs/>
              </w:rPr>
              <w:t>Data Type</w:t>
            </w:r>
          </w:p>
        </w:tc>
        <w:tc>
          <w:tcPr>
            <w:tcW w:w="0" w:type="auto"/>
            <w:hideMark/>
          </w:tcPr>
          <w:p w14:paraId="2851A1D6" w14:textId="77777777" w:rsidR="00502CE5" w:rsidRPr="00502CE5" w:rsidRDefault="00502CE5" w:rsidP="00502CE5">
            <w:pPr>
              <w:spacing w:after="160" w:line="259" w:lineRule="auto"/>
              <w:rPr>
                <w:b/>
                <w:bCs/>
              </w:rPr>
            </w:pPr>
            <w:r w:rsidRPr="00502CE5">
              <w:rPr>
                <w:b/>
                <w:bCs/>
              </w:rPr>
              <w:t>Constraints</w:t>
            </w:r>
          </w:p>
        </w:tc>
      </w:tr>
      <w:tr w:rsidR="00502CE5" w:rsidRPr="00502CE5" w14:paraId="48314821" w14:textId="77777777" w:rsidTr="00502CE5">
        <w:tc>
          <w:tcPr>
            <w:tcW w:w="0" w:type="auto"/>
            <w:hideMark/>
          </w:tcPr>
          <w:p w14:paraId="2B1529CF" w14:textId="77777777" w:rsidR="00502CE5" w:rsidRPr="00502CE5" w:rsidRDefault="00502CE5" w:rsidP="00502CE5">
            <w:pPr>
              <w:spacing w:after="160" w:line="259" w:lineRule="auto"/>
            </w:pPr>
            <w:proofErr w:type="spellStart"/>
            <w:r w:rsidRPr="00502CE5">
              <w:t>food_item_id</w:t>
            </w:r>
            <w:proofErr w:type="spellEnd"/>
          </w:p>
        </w:tc>
        <w:tc>
          <w:tcPr>
            <w:tcW w:w="0" w:type="auto"/>
            <w:hideMark/>
          </w:tcPr>
          <w:p w14:paraId="65F1BD98" w14:textId="77777777" w:rsidR="00502CE5" w:rsidRPr="00502CE5" w:rsidRDefault="00502CE5" w:rsidP="00502CE5">
            <w:pPr>
              <w:spacing w:after="160" w:line="259" w:lineRule="auto"/>
            </w:pPr>
            <w:r w:rsidRPr="00502CE5">
              <w:t>INT</w:t>
            </w:r>
          </w:p>
        </w:tc>
        <w:tc>
          <w:tcPr>
            <w:tcW w:w="0" w:type="auto"/>
            <w:hideMark/>
          </w:tcPr>
          <w:p w14:paraId="0603506E" w14:textId="77777777" w:rsidR="00502CE5" w:rsidRPr="00502CE5" w:rsidRDefault="00502CE5" w:rsidP="00502CE5">
            <w:pPr>
              <w:spacing w:after="160" w:line="259" w:lineRule="auto"/>
            </w:pPr>
            <w:r w:rsidRPr="00502CE5">
              <w:t>PRIMARY KEY, AUTO_INCREMENT</w:t>
            </w:r>
          </w:p>
        </w:tc>
      </w:tr>
      <w:tr w:rsidR="00502CE5" w:rsidRPr="00502CE5" w14:paraId="07F0BFF1" w14:textId="77777777" w:rsidTr="00502CE5">
        <w:tc>
          <w:tcPr>
            <w:tcW w:w="0" w:type="auto"/>
            <w:hideMark/>
          </w:tcPr>
          <w:p w14:paraId="25A8EE5C" w14:textId="77777777" w:rsidR="00502CE5" w:rsidRPr="00502CE5" w:rsidRDefault="00502CE5" w:rsidP="00502CE5">
            <w:pPr>
              <w:spacing w:after="160" w:line="259" w:lineRule="auto"/>
            </w:pPr>
            <w:proofErr w:type="spellStart"/>
            <w:r w:rsidRPr="00502CE5">
              <w:t>restaurant_id</w:t>
            </w:r>
            <w:proofErr w:type="spellEnd"/>
          </w:p>
        </w:tc>
        <w:tc>
          <w:tcPr>
            <w:tcW w:w="0" w:type="auto"/>
            <w:hideMark/>
          </w:tcPr>
          <w:p w14:paraId="5CCD0720" w14:textId="77777777" w:rsidR="00502CE5" w:rsidRPr="00502CE5" w:rsidRDefault="00502CE5" w:rsidP="00502CE5">
            <w:pPr>
              <w:spacing w:after="160" w:line="259" w:lineRule="auto"/>
            </w:pPr>
            <w:r w:rsidRPr="00502CE5">
              <w:t>INT</w:t>
            </w:r>
          </w:p>
        </w:tc>
        <w:tc>
          <w:tcPr>
            <w:tcW w:w="0" w:type="auto"/>
            <w:hideMark/>
          </w:tcPr>
          <w:p w14:paraId="4097504F" w14:textId="77777777" w:rsidR="00502CE5" w:rsidRPr="00502CE5" w:rsidRDefault="00502CE5" w:rsidP="00502CE5">
            <w:pPr>
              <w:spacing w:after="160" w:line="259" w:lineRule="auto"/>
            </w:pPr>
            <w:r w:rsidRPr="00502CE5">
              <w:t>FOREIGN KEY (</w:t>
            </w:r>
            <w:proofErr w:type="spellStart"/>
            <w:r w:rsidRPr="00502CE5">
              <w:t>restaurant_id</w:t>
            </w:r>
            <w:proofErr w:type="spellEnd"/>
            <w:r w:rsidRPr="00502CE5">
              <w:t>) REFERENCES Restaurant(</w:t>
            </w:r>
            <w:proofErr w:type="spellStart"/>
            <w:r w:rsidRPr="00502CE5">
              <w:t>restaurant_id</w:t>
            </w:r>
            <w:proofErr w:type="spellEnd"/>
            <w:r w:rsidRPr="00502CE5">
              <w:t>)</w:t>
            </w:r>
          </w:p>
        </w:tc>
      </w:tr>
      <w:tr w:rsidR="00502CE5" w:rsidRPr="00502CE5" w14:paraId="0A924A6A" w14:textId="77777777" w:rsidTr="00502CE5">
        <w:tc>
          <w:tcPr>
            <w:tcW w:w="0" w:type="auto"/>
            <w:hideMark/>
          </w:tcPr>
          <w:p w14:paraId="3A0040D7" w14:textId="77777777" w:rsidR="00502CE5" w:rsidRPr="00502CE5" w:rsidRDefault="00502CE5" w:rsidP="00502CE5">
            <w:pPr>
              <w:spacing w:after="160" w:line="259" w:lineRule="auto"/>
            </w:pPr>
            <w:r w:rsidRPr="00502CE5">
              <w:t>name</w:t>
            </w:r>
          </w:p>
        </w:tc>
        <w:tc>
          <w:tcPr>
            <w:tcW w:w="0" w:type="auto"/>
            <w:hideMark/>
          </w:tcPr>
          <w:p w14:paraId="36C44C1A" w14:textId="77777777" w:rsidR="00502CE5" w:rsidRPr="00502CE5" w:rsidRDefault="00502CE5" w:rsidP="00502CE5">
            <w:pPr>
              <w:spacing w:after="160" w:line="259" w:lineRule="auto"/>
            </w:pPr>
            <w:proofErr w:type="gramStart"/>
            <w:r w:rsidRPr="00502CE5">
              <w:t>VARCHAR(</w:t>
            </w:r>
            <w:proofErr w:type="gramEnd"/>
            <w:r w:rsidRPr="00502CE5">
              <w:t>100)</w:t>
            </w:r>
          </w:p>
        </w:tc>
        <w:tc>
          <w:tcPr>
            <w:tcW w:w="0" w:type="auto"/>
            <w:hideMark/>
          </w:tcPr>
          <w:p w14:paraId="23A84CAD" w14:textId="77777777" w:rsidR="00502CE5" w:rsidRPr="00502CE5" w:rsidRDefault="00502CE5" w:rsidP="00502CE5">
            <w:pPr>
              <w:spacing w:after="160" w:line="259" w:lineRule="auto"/>
            </w:pPr>
            <w:r w:rsidRPr="00502CE5">
              <w:t>NOT NULL</w:t>
            </w:r>
          </w:p>
        </w:tc>
      </w:tr>
      <w:tr w:rsidR="00502CE5" w:rsidRPr="00502CE5" w14:paraId="71FB1CD4" w14:textId="77777777" w:rsidTr="00502CE5">
        <w:tc>
          <w:tcPr>
            <w:tcW w:w="0" w:type="auto"/>
            <w:hideMark/>
          </w:tcPr>
          <w:p w14:paraId="293D7583" w14:textId="77777777" w:rsidR="00502CE5" w:rsidRPr="00502CE5" w:rsidRDefault="00502CE5" w:rsidP="00502CE5">
            <w:pPr>
              <w:spacing w:after="160" w:line="259" w:lineRule="auto"/>
            </w:pPr>
            <w:r w:rsidRPr="00502CE5">
              <w:t>description</w:t>
            </w:r>
          </w:p>
        </w:tc>
        <w:tc>
          <w:tcPr>
            <w:tcW w:w="0" w:type="auto"/>
            <w:hideMark/>
          </w:tcPr>
          <w:p w14:paraId="35D1F47D" w14:textId="77777777" w:rsidR="00502CE5" w:rsidRPr="00502CE5" w:rsidRDefault="00502CE5" w:rsidP="00502CE5">
            <w:pPr>
              <w:spacing w:after="160" w:line="259" w:lineRule="auto"/>
            </w:pPr>
            <w:r w:rsidRPr="00502CE5">
              <w:t>TEXT</w:t>
            </w:r>
          </w:p>
        </w:tc>
        <w:tc>
          <w:tcPr>
            <w:tcW w:w="0" w:type="auto"/>
            <w:hideMark/>
          </w:tcPr>
          <w:p w14:paraId="529D2757" w14:textId="77777777" w:rsidR="00502CE5" w:rsidRPr="00502CE5" w:rsidRDefault="00502CE5" w:rsidP="00502CE5">
            <w:pPr>
              <w:spacing w:after="160" w:line="259" w:lineRule="auto"/>
            </w:pPr>
          </w:p>
        </w:tc>
      </w:tr>
      <w:tr w:rsidR="00502CE5" w:rsidRPr="00502CE5" w14:paraId="3D895266" w14:textId="77777777" w:rsidTr="00502CE5">
        <w:tc>
          <w:tcPr>
            <w:tcW w:w="0" w:type="auto"/>
            <w:hideMark/>
          </w:tcPr>
          <w:p w14:paraId="498DE441" w14:textId="77777777" w:rsidR="00502CE5" w:rsidRPr="00502CE5" w:rsidRDefault="00502CE5" w:rsidP="00502CE5">
            <w:pPr>
              <w:spacing w:after="160" w:line="259" w:lineRule="auto"/>
            </w:pPr>
            <w:r w:rsidRPr="00502CE5">
              <w:t>price</w:t>
            </w:r>
          </w:p>
        </w:tc>
        <w:tc>
          <w:tcPr>
            <w:tcW w:w="0" w:type="auto"/>
            <w:hideMark/>
          </w:tcPr>
          <w:p w14:paraId="637A7989" w14:textId="77777777" w:rsidR="00502CE5" w:rsidRPr="00502CE5" w:rsidRDefault="00502CE5" w:rsidP="00502CE5">
            <w:pPr>
              <w:spacing w:after="160" w:line="259" w:lineRule="auto"/>
            </w:pPr>
            <w:proofErr w:type="gramStart"/>
            <w:r w:rsidRPr="00502CE5">
              <w:t>DECIMAL(</w:t>
            </w:r>
            <w:proofErr w:type="gramEnd"/>
            <w:r w:rsidRPr="00502CE5">
              <w:t>10,2)</w:t>
            </w:r>
          </w:p>
        </w:tc>
        <w:tc>
          <w:tcPr>
            <w:tcW w:w="0" w:type="auto"/>
            <w:hideMark/>
          </w:tcPr>
          <w:p w14:paraId="6C957A7F" w14:textId="77777777" w:rsidR="00502CE5" w:rsidRPr="00502CE5" w:rsidRDefault="00502CE5" w:rsidP="00502CE5">
            <w:pPr>
              <w:spacing w:after="160" w:line="259" w:lineRule="auto"/>
            </w:pPr>
            <w:r w:rsidRPr="00502CE5">
              <w:t>NOT NULL</w:t>
            </w:r>
          </w:p>
        </w:tc>
      </w:tr>
      <w:tr w:rsidR="00502CE5" w:rsidRPr="00502CE5" w14:paraId="03E333E5" w14:textId="77777777" w:rsidTr="00502CE5">
        <w:tc>
          <w:tcPr>
            <w:tcW w:w="0" w:type="auto"/>
            <w:hideMark/>
          </w:tcPr>
          <w:p w14:paraId="582ADB0F" w14:textId="77777777" w:rsidR="00502CE5" w:rsidRPr="00502CE5" w:rsidRDefault="00502CE5" w:rsidP="00502CE5">
            <w:pPr>
              <w:spacing w:after="160" w:line="259" w:lineRule="auto"/>
            </w:pPr>
            <w:r w:rsidRPr="00502CE5">
              <w:t>available</w:t>
            </w:r>
          </w:p>
        </w:tc>
        <w:tc>
          <w:tcPr>
            <w:tcW w:w="0" w:type="auto"/>
            <w:hideMark/>
          </w:tcPr>
          <w:p w14:paraId="7F22BDA4" w14:textId="77777777" w:rsidR="00502CE5" w:rsidRPr="00502CE5" w:rsidRDefault="00502CE5" w:rsidP="00502CE5">
            <w:pPr>
              <w:spacing w:after="160" w:line="259" w:lineRule="auto"/>
            </w:pPr>
            <w:r w:rsidRPr="00502CE5">
              <w:t>BOOLEAN</w:t>
            </w:r>
          </w:p>
        </w:tc>
        <w:tc>
          <w:tcPr>
            <w:tcW w:w="0" w:type="auto"/>
            <w:hideMark/>
          </w:tcPr>
          <w:p w14:paraId="72D22BB2" w14:textId="77777777" w:rsidR="00502CE5" w:rsidRPr="00502CE5" w:rsidRDefault="00502CE5" w:rsidP="00502CE5">
            <w:pPr>
              <w:spacing w:after="160" w:line="259" w:lineRule="auto"/>
            </w:pPr>
            <w:r w:rsidRPr="00502CE5">
              <w:t>DEFAULT TRUE</w:t>
            </w:r>
          </w:p>
        </w:tc>
      </w:tr>
      <w:tr w:rsidR="00502CE5" w:rsidRPr="00502CE5" w14:paraId="356AAB11" w14:textId="77777777" w:rsidTr="00502CE5">
        <w:tc>
          <w:tcPr>
            <w:tcW w:w="0" w:type="auto"/>
            <w:hideMark/>
          </w:tcPr>
          <w:p w14:paraId="3E4A7EC8"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4AEE8709" w14:textId="77777777" w:rsidR="00502CE5" w:rsidRPr="00502CE5" w:rsidRDefault="00502CE5" w:rsidP="00502CE5">
            <w:pPr>
              <w:spacing w:after="160" w:line="259" w:lineRule="auto"/>
            </w:pPr>
            <w:r w:rsidRPr="00502CE5">
              <w:t>TIMESTAMP</w:t>
            </w:r>
          </w:p>
        </w:tc>
        <w:tc>
          <w:tcPr>
            <w:tcW w:w="0" w:type="auto"/>
            <w:hideMark/>
          </w:tcPr>
          <w:p w14:paraId="3BBF4FF1" w14:textId="77777777" w:rsidR="00502CE5" w:rsidRPr="00502CE5" w:rsidRDefault="00502CE5" w:rsidP="00502CE5">
            <w:pPr>
              <w:spacing w:after="160" w:line="259" w:lineRule="auto"/>
            </w:pPr>
            <w:r w:rsidRPr="00502CE5">
              <w:t>DEFAULT CURRENT_TIMESTAMP</w:t>
            </w:r>
          </w:p>
        </w:tc>
      </w:tr>
      <w:tr w:rsidR="00502CE5" w:rsidRPr="00502CE5" w14:paraId="411F38BC" w14:textId="77777777" w:rsidTr="00502CE5">
        <w:tc>
          <w:tcPr>
            <w:tcW w:w="0" w:type="auto"/>
            <w:hideMark/>
          </w:tcPr>
          <w:p w14:paraId="58316ED6" w14:textId="77777777" w:rsidR="00502CE5" w:rsidRPr="00502CE5" w:rsidRDefault="00502CE5" w:rsidP="00502CE5">
            <w:pPr>
              <w:spacing w:after="160" w:line="259" w:lineRule="auto"/>
            </w:pPr>
            <w:proofErr w:type="spellStart"/>
            <w:r w:rsidRPr="00502CE5">
              <w:t>updated_at</w:t>
            </w:r>
            <w:proofErr w:type="spellEnd"/>
          </w:p>
        </w:tc>
        <w:tc>
          <w:tcPr>
            <w:tcW w:w="0" w:type="auto"/>
            <w:hideMark/>
          </w:tcPr>
          <w:p w14:paraId="7B75E267" w14:textId="77777777" w:rsidR="00502CE5" w:rsidRPr="00502CE5" w:rsidRDefault="00502CE5" w:rsidP="00502CE5">
            <w:pPr>
              <w:spacing w:after="160" w:line="259" w:lineRule="auto"/>
            </w:pPr>
            <w:r w:rsidRPr="00502CE5">
              <w:t>TIMESTAMP</w:t>
            </w:r>
          </w:p>
        </w:tc>
        <w:tc>
          <w:tcPr>
            <w:tcW w:w="0" w:type="auto"/>
            <w:hideMark/>
          </w:tcPr>
          <w:p w14:paraId="747B8160" w14:textId="77777777" w:rsidR="00502CE5" w:rsidRPr="00502CE5" w:rsidRDefault="00502CE5" w:rsidP="00502CE5">
            <w:pPr>
              <w:spacing w:after="160" w:line="259" w:lineRule="auto"/>
            </w:pPr>
            <w:r w:rsidRPr="00502CE5">
              <w:t>DEFAULT CURRENT_TIMESTAMP ON UPDATE CURRENT_TIMESTAMP</w:t>
            </w:r>
          </w:p>
        </w:tc>
      </w:tr>
    </w:tbl>
    <w:p w14:paraId="65D05DAF" w14:textId="77777777" w:rsidR="00502CE5" w:rsidRPr="00502CE5" w:rsidRDefault="00502CE5" w:rsidP="00502CE5">
      <w:pPr>
        <w:rPr>
          <w:b/>
          <w:bCs/>
        </w:rPr>
      </w:pPr>
      <w:r w:rsidRPr="00502CE5">
        <w:rPr>
          <w:b/>
          <w:bCs/>
        </w:rPr>
        <w:t>4. Order</w:t>
      </w:r>
    </w:p>
    <w:tbl>
      <w:tblPr>
        <w:tblStyle w:val="TableGrid"/>
        <w:tblW w:w="0" w:type="auto"/>
        <w:tblLook w:val="04A0" w:firstRow="1" w:lastRow="0" w:firstColumn="1" w:lastColumn="0" w:noHBand="0" w:noVBand="1"/>
      </w:tblPr>
      <w:tblGrid>
        <w:gridCol w:w="1579"/>
        <w:gridCol w:w="4224"/>
        <w:gridCol w:w="4819"/>
      </w:tblGrid>
      <w:tr w:rsidR="00502CE5" w:rsidRPr="00502CE5" w14:paraId="0B6C3236" w14:textId="77777777" w:rsidTr="00502CE5">
        <w:tc>
          <w:tcPr>
            <w:tcW w:w="0" w:type="auto"/>
            <w:hideMark/>
          </w:tcPr>
          <w:p w14:paraId="05A6F72B" w14:textId="77777777" w:rsidR="00502CE5" w:rsidRPr="00502CE5" w:rsidRDefault="00502CE5" w:rsidP="00502CE5">
            <w:pPr>
              <w:spacing w:after="160" w:line="259" w:lineRule="auto"/>
              <w:rPr>
                <w:b/>
                <w:bCs/>
              </w:rPr>
            </w:pPr>
            <w:r w:rsidRPr="00502CE5">
              <w:rPr>
                <w:b/>
                <w:bCs/>
              </w:rPr>
              <w:t>Column Name</w:t>
            </w:r>
          </w:p>
        </w:tc>
        <w:tc>
          <w:tcPr>
            <w:tcW w:w="0" w:type="auto"/>
            <w:hideMark/>
          </w:tcPr>
          <w:p w14:paraId="7164D202" w14:textId="77777777" w:rsidR="00502CE5" w:rsidRPr="00502CE5" w:rsidRDefault="00502CE5" w:rsidP="00502CE5">
            <w:pPr>
              <w:spacing w:after="160" w:line="259" w:lineRule="auto"/>
              <w:rPr>
                <w:b/>
                <w:bCs/>
              </w:rPr>
            </w:pPr>
            <w:r w:rsidRPr="00502CE5">
              <w:rPr>
                <w:b/>
                <w:bCs/>
              </w:rPr>
              <w:t>Data Type</w:t>
            </w:r>
          </w:p>
        </w:tc>
        <w:tc>
          <w:tcPr>
            <w:tcW w:w="0" w:type="auto"/>
            <w:hideMark/>
          </w:tcPr>
          <w:p w14:paraId="43D98911" w14:textId="77777777" w:rsidR="00502CE5" w:rsidRPr="00502CE5" w:rsidRDefault="00502CE5" w:rsidP="00502CE5">
            <w:pPr>
              <w:spacing w:after="160" w:line="259" w:lineRule="auto"/>
              <w:rPr>
                <w:b/>
                <w:bCs/>
              </w:rPr>
            </w:pPr>
            <w:r w:rsidRPr="00502CE5">
              <w:rPr>
                <w:b/>
                <w:bCs/>
              </w:rPr>
              <w:t>Constraints</w:t>
            </w:r>
          </w:p>
        </w:tc>
      </w:tr>
      <w:tr w:rsidR="00502CE5" w:rsidRPr="00502CE5" w14:paraId="37C2CC63" w14:textId="77777777" w:rsidTr="00502CE5">
        <w:tc>
          <w:tcPr>
            <w:tcW w:w="0" w:type="auto"/>
            <w:hideMark/>
          </w:tcPr>
          <w:p w14:paraId="50CEFDB5" w14:textId="77777777" w:rsidR="00502CE5" w:rsidRPr="00502CE5" w:rsidRDefault="00502CE5" w:rsidP="00502CE5">
            <w:pPr>
              <w:spacing w:after="160" w:line="259" w:lineRule="auto"/>
            </w:pPr>
            <w:proofErr w:type="spellStart"/>
            <w:r w:rsidRPr="00502CE5">
              <w:t>order_id</w:t>
            </w:r>
            <w:proofErr w:type="spellEnd"/>
          </w:p>
        </w:tc>
        <w:tc>
          <w:tcPr>
            <w:tcW w:w="0" w:type="auto"/>
            <w:hideMark/>
          </w:tcPr>
          <w:p w14:paraId="2FE7FC85" w14:textId="77777777" w:rsidR="00502CE5" w:rsidRPr="00502CE5" w:rsidRDefault="00502CE5" w:rsidP="00502CE5">
            <w:pPr>
              <w:spacing w:after="160" w:line="259" w:lineRule="auto"/>
            </w:pPr>
            <w:r w:rsidRPr="00502CE5">
              <w:t>INT</w:t>
            </w:r>
          </w:p>
        </w:tc>
        <w:tc>
          <w:tcPr>
            <w:tcW w:w="0" w:type="auto"/>
            <w:hideMark/>
          </w:tcPr>
          <w:p w14:paraId="71CF4624" w14:textId="77777777" w:rsidR="00502CE5" w:rsidRPr="00502CE5" w:rsidRDefault="00502CE5" w:rsidP="00502CE5">
            <w:pPr>
              <w:spacing w:after="160" w:line="259" w:lineRule="auto"/>
            </w:pPr>
            <w:r w:rsidRPr="00502CE5">
              <w:t>PRIMARY KEY, AUTO_INCREMENT</w:t>
            </w:r>
          </w:p>
        </w:tc>
      </w:tr>
      <w:tr w:rsidR="00502CE5" w:rsidRPr="00502CE5" w14:paraId="77E3AEBB" w14:textId="77777777" w:rsidTr="00502CE5">
        <w:tc>
          <w:tcPr>
            <w:tcW w:w="0" w:type="auto"/>
            <w:hideMark/>
          </w:tcPr>
          <w:p w14:paraId="4727CECD" w14:textId="77777777" w:rsidR="00502CE5" w:rsidRPr="00502CE5" w:rsidRDefault="00502CE5" w:rsidP="00502CE5">
            <w:pPr>
              <w:spacing w:after="160" w:line="259" w:lineRule="auto"/>
            </w:pPr>
            <w:proofErr w:type="spellStart"/>
            <w:r w:rsidRPr="00502CE5">
              <w:lastRenderedPageBreak/>
              <w:t>user_id</w:t>
            </w:r>
            <w:proofErr w:type="spellEnd"/>
          </w:p>
        </w:tc>
        <w:tc>
          <w:tcPr>
            <w:tcW w:w="0" w:type="auto"/>
            <w:hideMark/>
          </w:tcPr>
          <w:p w14:paraId="5D356A55" w14:textId="77777777" w:rsidR="00502CE5" w:rsidRPr="00502CE5" w:rsidRDefault="00502CE5" w:rsidP="00502CE5">
            <w:pPr>
              <w:spacing w:after="160" w:line="259" w:lineRule="auto"/>
            </w:pPr>
            <w:r w:rsidRPr="00502CE5">
              <w:t>INT</w:t>
            </w:r>
          </w:p>
        </w:tc>
        <w:tc>
          <w:tcPr>
            <w:tcW w:w="0" w:type="auto"/>
            <w:hideMark/>
          </w:tcPr>
          <w:p w14:paraId="653D333E" w14:textId="77777777" w:rsidR="00502CE5" w:rsidRPr="00502CE5" w:rsidRDefault="00502CE5" w:rsidP="00502CE5">
            <w:pPr>
              <w:spacing w:after="160" w:line="259" w:lineRule="auto"/>
            </w:pPr>
            <w:r w:rsidRPr="00502CE5">
              <w:t>FOREIGN KEY (</w:t>
            </w:r>
            <w:proofErr w:type="spellStart"/>
            <w:r w:rsidRPr="00502CE5">
              <w:t>user_id</w:t>
            </w:r>
            <w:proofErr w:type="spellEnd"/>
            <w:r w:rsidRPr="00502CE5">
              <w:t>) REFERENCES User(</w:t>
            </w:r>
            <w:proofErr w:type="spellStart"/>
            <w:r w:rsidRPr="00502CE5">
              <w:t>user_id</w:t>
            </w:r>
            <w:proofErr w:type="spellEnd"/>
            <w:r w:rsidRPr="00502CE5">
              <w:t>)</w:t>
            </w:r>
          </w:p>
        </w:tc>
      </w:tr>
      <w:tr w:rsidR="00502CE5" w:rsidRPr="00502CE5" w14:paraId="05D4C5FE" w14:textId="77777777" w:rsidTr="00502CE5">
        <w:tc>
          <w:tcPr>
            <w:tcW w:w="0" w:type="auto"/>
            <w:hideMark/>
          </w:tcPr>
          <w:p w14:paraId="74B33AA2" w14:textId="77777777" w:rsidR="00502CE5" w:rsidRPr="00502CE5" w:rsidRDefault="00502CE5" w:rsidP="00502CE5">
            <w:pPr>
              <w:spacing w:after="160" w:line="259" w:lineRule="auto"/>
            </w:pPr>
            <w:proofErr w:type="spellStart"/>
            <w:r w:rsidRPr="00502CE5">
              <w:t>restaurant_id</w:t>
            </w:r>
            <w:proofErr w:type="spellEnd"/>
          </w:p>
        </w:tc>
        <w:tc>
          <w:tcPr>
            <w:tcW w:w="0" w:type="auto"/>
            <w:hideMark/>
          </w:tcPr>
          <w:p w14:paraId="1ADD5F0D" w14:textId="77777777" w:rsidR="00502CE5" w:rsidRPr="00502CE5" w:rsidRDefault="00502CE5" w:rsidP="00502CE5">
            <w:pPr>
              <w:spacing w:after="160" w:line="259" w:lineRule="auto"/>
            </w:pPr>
            <w:r w:rsidRPr="00502CE5">
              <w:t>INT</w:t>
            </w:r>
          </w:p>
        </w:tc>
        <w:tc>
          <w:tcPr>
            <w:tcW w:w="0" w:type="auto"/>
            <w:hideMark/>
          </w:tcPr>
          <w:p w14:paraId="3994357D" w14:textId="77777777" w:rsidR="00502CE5" w:rsidRPr="00502CE5" w:rsidRDefault="00502CE5" w:rsidP="00502CE5">
            <w:pPr>
              <w:spacing w:after="160" w:line="259" w:lineRule="auto"/>
            </w:pPr>
            <w:r w:rsidRPr="00502CE5">
              <w:t>FOREIGN KEY (</w:t>
            </w:r>
            <w:proofErr w:type="spellStart"/>
            <w:r w:rsidRPr="00502CE5">
              <w:t>restaurant_id</w:t>
            </w:r>
            <w:proofErr w:type="spellEnd"/>
            <w:r w:rsidRPr="00502CE5">
              <w:t>) REFERENCES Restaurant(</w:t>
            </w:r>
            <w:proofErr w:type="spellStart"/>
            <w:r w:rsidRPr="00502CE5">
              <w:t>restaurant_id</w:t>
            </w:r>
            <w:proofErr w:type="spellEnd"/>
            <w:r w:rsidRPr="00502CE5">
              <w:t>)</w:t>
            </w:r>
          </w:p>
        </w:tc>
      </w:tr>
      <w:tr w:rsidR="00502CE5" w:rsidRPr="00502CE5" w14:paraId="4EF469E0" w14:textId="77777777" w:rsidTr="00502CE5">
        <w:tc>
          <w:tcPr>
            <w:tcW w:w="0" w:type="auto"/>
            <w:hideMark/>
          </w:tcPr>
          <w:p w14:paraId="4EBC62FC" w14:textId="77777777" w:rsidR="00502CE5" w:rsidRPr="00502CE5" w:rsidRDefault="00502CE5" w:rsidP="00502CE5">
            <w:pPr>
              <w:spacing w:after="160" w:line="259" w:lineRule="auto"/>
            </w:pPr>
            <w:proofErr w:type="spellStart"/>
            <w:r w:rsidRPr="00502CE5">
              <w:t>total_amount</w:t>
            </w:r>
            <w:proofErr w:type="spellEnd"/>
          </w:p>
        </w:tc>
        <w:tc>
          <w:tcPr>
            <w:tcW w:w="0" w:type="auto"/>
            <w:hideMark/>
          </w:tcPr>
          <w:p w14:paraId="2C2E42DA" w14:textId="77777777" w:rsidR="00502CE5" w:rsidRPr="00502CE5" w:rsidRDefault="00502CE5" w:rsidP="00502CE5">
            <w:pPr>
              <w:spacing w:after="160" w:line="259" w:lineRule="auto"/>
            </w:pPr>
            <w:proofErr w:type="gramStart"/>
            <w:r w:rsidRPr="00502CE5">
              <w:t>DECIMAL(</w:t>
            </w:r>
            <w:proofErr w:type="gramEnd"/>
            <w:r w:rsidRPr="00502CE5">
              <w:t>10,2)</w:t>
            </w:r>
          </w:p>
        </w:tc>
        <w:tc>
          <w:tcPr>
            <w:tcW w:w="0" w:type="auto"/>
            <w:hideMark/>
          </w:tcPr>
          <w:p w14:paraId="05C76EDB" w14:textId="77777777" w:rsidR="00502CE5" w:rsidRPr="00502CE5" w:rsidRDefault="00502CE5" w:rsidP="00502CE5">
            <w:pPr>
              <w:spacing w:after="160" w:line="259" w:lineRule="auto"/>
            </w:pPr>
            <w:r w:rsidRPr="00502CE5">
              <w:t>NOT NULL</w:t>
            </w:r>
          </w:p>
        </w:tc>
      </w:tr>
      <w:tr w:rsidR="00502CE5" w:rsidRPr="00502CE5" w14:paraId="432CB88C" w14:textId="77777777" w:rsidTr="00502CE5">
        <w:tc>
          <w:tcPr>
            <w:tcW w:w="0" w:type="auto"/>
            <w:hideMark/>
          </w:tcPr>
          <w:p w14:paraId="118E978F" w14:textId="77777777" w:rsidR="00502CE5" w:rsidRPr="00502CE5" w:rsidRDefault="00502CE5" w:rsidP="00502CE5">
            <w:pPr>
              <w:spacing w:after="160" w:line="259" w:lineRule="auto"/>
            </w:pPr>
            <w:r w:rsidRPr="00502CE5">
              <w:t>status</w:t>
            </w:r>
          </w:p>
        </w:tc>
        <w:tc>
          <w:tcPr>
            <w:tcW w:w="0" w:type="auto"/>
            <w:hideMark/>
          </w:tcPr>
          <w:p w14:paraId="265912FB" w14:textId="77777777" w:rsidR="00502CE5" w:rsidRPr="00502CE5" w:rsidRDefault="00502CE5" w:rsidP="00502CE5">
            <w:pPr>
              <w:spacing w:after="160" w:line="259" w:lineRule="auto"/>
            </w:pPr>
            <w:proofErr w:type="gramStart"/>
            <w:r w:rsidRPr="00502CE5">
              <w:t>ENUM(</w:t>
            </w:r>
            <w:proofErr w:type="gramEnd"/>
            <w:r w:rsidRPr="00502CE5">
              <w:t>'Pending', 'Confirmed', 'In Progress', 'Delivered', 'Cancelled')</w:t>
            </w:r>
          </w:p>
        </w:tc>
        <w:tc>
          <w:tcPr>
            <w:tcW w:w="0" w:type="auto"/>
            <w:hideMark/>
          </w:tcPr>
          <w:p w14:paraId="4239EC58" w14:textId="77777777" w:rsidR="00502CE5" w:rsidRPr="00502CE5" w:rsidRDefault="00502CE5" w:rsidP="00502CE5">
            <w:pPr>
              <w:spacing w:after="160" w:line="259" w:lineRule="auto"/>
            </w:pPr>
            <w:r w:rsidRPr="00502CE5">
              <w:t>NOT NULL</w:t>
            </w:r>
          </w:p>
        </w:tc>
      </w:tr>
      <w:tr w:rsidR="00502CE5" w:rsidRPr="00502CE5" w14:paraId="6FA32D61" w14:textId="77777777" w:rsidTr="00502CE5">
        <w:tc>
          <w:tcPr>
            <w:tcW w:w="0" w:type="auto"/>
            <w:hideMark/>
          </w:tcPr>
          <w:p w14:paraId="25B09EC3"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03C778C2" w14:textId="77777777" w:rsidR="00502CE5" w:rsidRPr="00502CE5" w:rsidRDefault="00502CE5" w:rsidP="00502CE5">
            <w:pPr>
              <w:spacing w:after="160" w:line="259" w:lineRule="auto"/>
            </w:pPr>
            <w:r w:rsidRPr="00502CE5">
              <w:t>TIMESTAMP</w:t>
            </w:r>
          </w:p>
        </w:tc>
        <w:tc>
          <w:tcPr>
            <w:tcW w:w="0" w:type="auto"/>
            <w:hideMark/>
          </w:tcPr>
          <w:p w14:paraId="16705CC2" w14:textId="77777777" w:rsidR="00502CE5" w:rsidRPr="00502CE5" w:rsidRDefault="00502CE5" w:rsidP="00502CE5">
            <w:pPr>
              <w:spacing w:after="160" w:line="259" w:lineRule="auto"/>
            </w:pPr>
            <w:r w:rsidRPr="00502CE5">
              <w:t>DEFAULT CURRENT_TIMESTAMP</w:t>
            </w:r>
          </w:p>
        </w:tc>
      </w:tr>
      <w:tr w:rsidR="00502CE5" w:rsidRPr="00502CE5" w14:paraId="601C5B48" w14:textId="77777777" w:rsidTr="00502CE5">
        <w:tc>
          <w:tcPr>
            <w:tcW w:w="0" w:type="auto"/>
            <w:hideMark/>
          </w:tcPr>
          <w:p w14:paraId="6210D733" w14:textId="77777777" w:rsidR="00502CE5" w:rsidRPr="00502CE5" w:rsidRDefault="00502CE5" w:rsidP="00502CE5">
            <w:pPr>
              <w:spacing w:after="160" w:line="259" w:lineRule="auto"/>
            </w:pPr>
            <w:proofErr w:type="spellStart"/>
            <w:r w:rsidRPr="00502CE5">
              <w:t>updated_at</w:t>
            </w:r>
            <w:proofErr w:type="spellEnd"/>
          </w:p>
        </w:tc>
        <w:tc>
          <w:tcPr>
            <w:tcW w:w="0" w:type="auto"/>
            <w:hideMark/>
          </w:tcPr>
          <w:p w14:paraId="3B1CAE32" w14:textId="77777777" w:rsidR="00502CE5" w:rsidRPr="00502CE5" w:rsidRDefault="00502CE5" w:rsidP="00502CE5">
            <w:pPr>
              <w:spacing w:after="160" w:line="259" w:lineRule="auto"/>
            </w:pPr>
            <w:r w:rsidRPr="00502CE5">
              <w:t>TIMESTAMP</w:t>
            </w:r>
          </w:p>
        </w:tc>
        <w:tc>
          <w:tcPr>
            <w:tcW w:w="0" w:type="auto"/>
            <w:hideMark/>
          </w:tcPr>
          <w:p w14:paraId="565398DE" w14:textId="77777777" w:rsidR="00502CE5" w:rsidRPr="00502CE5" w:rsidRDefault="00502CE5" w:rsidP="00502CE5">
            <w:pPr>
              <w:spacing w:after="160" w:line="259" w:lineRule="auto"/>
            </w:pPr>
            <w:r w:rsidRPr="00502CE5">
              <w:t>DEFAULT CURRENT_TIMESTAMP ON UPDATE CURRENT_TIMESTAMP</w:t>
            </w:r>
          </w:p>
        </w:tc>
      </w:tr>
    </w:tbl>
    <w:p w14:paraId="3AE6C2CE" w14:textId="77777777" w:rsidR="00502CE5" w:rsidRPr="00502CE5" w:rsidRDefault="00502CE5" w:rsidP="00502CE5">
      <w:pPr>
        <w:rPr>
          <w:b/>
          <w:bCs/>
        </w:rPr>
      </w:pPr>
      <w:r w:rsidRPr="00502CE5">
        <w:rPr>
          <w:b/>
          <w:bCs/>
        </w:rPr>
        <w:t>5. Payment</w:t>
      </w:r>
    </w:p>
    <w:tbl>
      <w:tblPr>
        <w:tblStyle w:val="TableGrid"/>
        <w:tblW w:w="0" w:type="auto"/>
        <w:tblLook w:val="04A0" w:firstRow="1" w:lastRow="0" w:firstColumn="1" w:lastColumn="0" w:noHBand="0" w:noVBand="1"/>
      </w:tblPr>
      <w:tblGrid>
        <w:gridCol w:w="1893"/>
        <w:gridCol w:w="4090"/>
        <w:gridCol w:w="4639"/>
      </w:tblGrid>
      <w:tr w:rsidR="00502CE5" w:rsidRPr="00502CE5" w14:paraId="46A28CBD" w14:textId="77777777" w:rsidTr="00502CE5">
        <w:tc>
          <w:tcPr>
            <w:tcW w:w="0" w:type="auto"/>
            <w:hideMark/>
          </w:tcPr>
          <w:p w14:paraId="41CC3705" w14:textId="77777777" w:rsidR="00502CE5" w:rsidRPr="00502CE5" w:rsidRDefault="00502CE5" w:rsidP="00502CE5">
            <w:pPr>
              <w:spacing w:after="160" w:line="259" w:lineRule="auto"/>
              <w:rPr>
                <w:b/>
                <w:bCs/>
              </w:rPr>
            </w:pPr>
            <w:r w:rsidRPr="00502CE5">
              <w:rPr>
                <w:b/>
                <w:bCs/>
              </w:rPr>
              <w:t>Column Name</w:t>
            </w:r>
          </w:p>
        </w:tc>
        <w:tc>
          <w:tcPr>
            <w:tcW w:w="0" w:type="auto"/>
            <w:hideMark/>
          </w:tcPr>
          <w:p w14:paraId="5267A105" w14:textId="77777777" w:rsidR="00502CE5" w:rsidRPr="00502CE5" w:rsidRDefault="00502CE5" w:rsidP="00502CE5">
            <w:pPr>
              <w:spacing w:after="160" w:line="259" w:lineRule="auto"/>
              <w:rPr>
                <w:b/>
                <w:bCs/>
              </w:rPr>
            </w:pPr>
            <w:r w:rsidRPr="00502CE5">
              <w:rPr>
                <w:b/>
                <w:bCs/>
              </w:rPr>
              <w:t>Data Type</w:t>
            </w:r>
          </w:p>
        </w:tc>
        <w:tc>
          <w:tcPr>
            <w:tcW w:w="0" w:type="auto"/>
            <w:hideMark/>
          </w:tcPr>
          <w:p w14:paraId="6C990D5D" w14:textId="77777777" w:rsidR="00502CE5" w:rsidRPr="00502CE5" w:rsidRDefault="00502CE5" w:rsidP="00502CE5">
            <w:pPr>
              <w:spacing w:after="160" w:line="259" w:lineRule="auto"/>
              <w:rPr>
                <w:b/>
                <w:bCs/>
              </w:rPr>
            </w:pPr>
            <w:r w:rsidRPr="00502CE5">
              <w:rPr>
                <w:b/>
                <w:bCs/>
              </w:rPr>
              <w:t>Constraints</w:t>
            </w:r>
          </w:p>
        </w:tc>
      </w:tr>
      <w:tr w:rsidR="00502CE5" w:rsidRPr="00502CE5" w14:paraId="56F9868B" w14:textId="77777777" w:rsidTr="00502CE5">
        <w:tc>
          <w:tcPr>
            <w:tcW w:w="0" w:type="auto"/>
            <w:hideMark/>
          </w:tcPr>
          <w:p w14:paraId="64FE147C" w14:textId="77777777" w:rsidR="00502CE5" w:rsidRPr="00502CE5" w:rsidRDefault="00502CE5" w:rsidP="00502CE5">
            <w:pPr>
              <w:spacing w:after="160" w:line="259" w:lineRule="auto"/>
            </w:pPr>
            <w:proofErr w:type="spellStart"/>
            <w:r w:rsidRPr="00502CE5">
              <w:t>payment_id</w:t>
            </w:r>
            <w:proofErr w:type="spellEnd"/>
          </w:p>
        </w:tc>
        <w:tc>
          <w:tcPr>
            <w:tcW w:w="0" w:type="auto"/>
            <w:hideMark/>
          </w:tcPr>
          <w:p w14:paraId="0264D37C" w14:textId="77777777" w:rsidR="00502CE5" w:rsidRPr="00502CE5" w:rsidRDefault="00502CE5" w:rsidP="00502CE5">
            <w:pPr>
              <w:spacing w:after="160" w:line="259" w:lineRule="auto"/>
            </w:pPr>
            <w:r w:rsidRPr="00502CE5">
              <w:t>INT</w:t>
            </w:r>
          </w:p>
        </w:tc>
        <w:tc>
          <w:tcPr>
            <w:tcW w:w="0" w:type="auto"/>
            <w:hideMark/>
          </w:tcPr>
          <w:p w14:paraId="7111E7E1" w14:textId="77777777" w:rsidR="00502CE5" w:rsidRPr="00502CE5" w:rsidRDefault="00502CE5" w:rsidP="00502CE5">
            <w:pPr>
              <w:spacing w:after="160" w:line="259" w:lineRule="auto"/>
            </w:pPr>
            <w:r w:rsidRPr="00502CE5">
              <w:t>PRIMARY KEY, AUTO_INCREMENT</w:t>
            </w:r>
          </w:p>
        </w:tc>
      </w:tr>
      <w:tr w:rsidR="00502CE5" w:rsidRPr="00502CE5" w14:paraId="2902F222" w14:textId="77777777" w:rsidTr="00502CE5">
        <w:tc>
          <w:tcPr>
            <w:tcW w:w="0" w:type="auto"/>
            <w:hideMark/>
          </w:tcPr>
          <w:p w14:paraId="3DAB7151" w14:textId="77777777" w:rsidR="00502CE5" w:rsidRPr="00502CE5" w:rsidRDefault="00502CE5" w:rsidP="00502CE5">
            <w:pPr>
              <w:spacing w:after="160" w:line="259" w:lineRule="auto"/>
            </w:pPr>
            <w:proofErr w:type="spellStart"/>
            <w:r w:rsidRPr="00502CE5">
              <w:t>order_id</w:t>
            </w:r>
            <w:proofErr w:type="spellEnd"/>
          </w:p>
        </w:tc>
        <w:tc>
          <w:tcPr>
            <w:tcW w:w="0" w:type="auto"/>
            <w:hideMark/>
          </w:tcPr>
          <w:p w14:paraId="7526FCB3" w14:textId="77777777" w:rsidR="00502CE5" w:rsidRPr="00502CE5" w:rsidRDefault="00502CE5" w:rsidP="00502CE5">
            <w:pPr>
              <w:spacing w:after="160" w:line="259" w:lineRule="auto"/>
            </w:pPr>
            <w:r w:rsidRPr="00502CE5">
              <w:t>INT</w:t>
            </w:r>
          </w:p>
        </w:tc>
        <w:tc>
          <w:tcPr>
            <w:tcW w:w="0" w:type="auto"/>
            <w:hideMark/>
          </w:tcPr>
          <w:p w14:paraId="73B95BC8" w14:textId="77777777" w:rsidR="00502CE5" w:rsidRPr="00502CE5" w:rsidRDefault="00502CE5" w:rsidP="00502CE5">
            <w:pPr>
              <w:spacing w:after="160" w:line="259" w:lineRule="auto"/>
            </w:pPr>
            <w:r w:rsidRPr="00502CE5">
              <w:t>FOREIGN KEY (</w:t>
            </w:r>
            <w:proofErr w:type="spellStart"/>
            <w:r w:rsidRPr="00502CE5">
              <w:t>order_id</w:t>
            </w:r>
            <w:proofErr w:type="spellEnd"/>
            <w:r w:rsidRPr="00502CE5">
              <w:t>) REFERENCES Order(</w:t>
            </w:r>
            <w:proofErr w:type="spellStart"/>
            <w:r w:rsidRPr="00502CE5">
              <w:t>order_id</w:t>
            </w:r>
            <w:proofErr w:type="spellEnd"/>
            <w:r w:rsidRPr="00502CE5">
              <w:t>)</w:t>
            </w:r>
          </w:p>
        </w:tc>
      </w:tr>
      <w:tr w:rsidR="00502CE5" w:rsidRPr="00502CE5" w14:paraId="5E8F9480" w14:textId="77777777" w:rsidTr="00502CE5">
        <w:tc>
          <w:tcPr>
            <w:tcW w:w="0" w:type="auto"/>
            <w:hideMark/>
          </w:tcPr>
          <w:p w14:paraId="710FBA2C" w14:textId="77777777" w:rsidR="00502CE5" w:rsidRPr="00502CE5" w:rsidRDefault="00502CE5" w:rsidP="00502CE5">
            <w:pPr>
              <w:spacing w:after="160" w:line="259" w:lineRule="auto"/>
            </w:pPr>
            <w:r w:rsidRPr="00502CE5">
              <w:t>amount</w:t>
            </w:r>
          </w:p>
        </w:tc>
        <w:tc>
          <w:tcPr>
            <w:tcW w:w="0" w:type="auto"/>
            <w:hideMark/>
          </w:tcPr>
          <w:p w14:paraId="03661031" w14:textId="77777777" w:rsidR="00502CE5" w:rsidRPr="00502CE5" w:rsidRDefault="00502CE5" w:rsidP="00502CE5">
            <w:pPr>
              <w:spacing w:after="160" w:line="259" w:lineRule="auto"/>
            </w:pPr>
            <w:proofErr w:type="gramStart"/>
            <w:r w:rsidRPr="00502CE5">
              <w:t>DECIMAL(</w:t>
            </w:r>
            <w:proofErr w:type="gramEnd"/>
            <w:r w:rsidRPr="00502CE5">
              <w:t>10,2)</w:t>
            </w:r>
          </w:p>
        </w:tc>
        <w:tc>
          <w:tcPr>
            <w:tcW w:w="0" w:type="auto"/>
            <w:hideMark/>
          </w:tcPr>
          <w:p w14:paraId="7D87D1FB" w14:textId="77777777" w:rsidR="00502CE5" w:rsidRPr="00502CE5" w:rsidRDefault="00502CE5" w:rsidP="00502CE5">
            <w:pPr>
              <w:spacing w:after="160" w:line="259" w:lineRule="auto"/>
            </w:pPr>
            <w:r w:rsidRPr="00502CE5">
              <w:t>NOT NULL</w:t>
            </w:r>
          </w:p>
        </w:tc>
      </w:tr>
      <w:tr w:rsidR="00502CE5" w:rsidRPr="00502CE5" w14:paraId="5F7C51BE" w14:textId="77777777" w:rsidTr="00502CE5">
        <w:tc>
          <w:tcPr>
            <w:tcW w:w="0" w:type="auto"/>
            <w:hideMark/>
          </w:tcPr>
          <w:p w14:paraId="4540D854" w14:textId="77777777" w:rsidR="00502CE5" w:rsidRPr="00502CE5" w:rsidRDefault="00502CE5" w:rsidP="00502CE5">
            <w:pPr>
              <w:spacing w:after="160" w:line="259" w:lineRule="auto"/>
            </w:pPr>
            <w:proofErr w:type="spellStart"/>
            <w:r w:rsidRPr="00502CE5">
              <w:t>payment_method</w:t>
            </w:r>
            <w:proofErr w:type="spellEnd"/>
          </w:p>
        </w:tc>
        <w:tc>
          <w:tcPr>
            <w:tcW w:w="0" w:type="auto"/>
            <w:hideMark/>
          </w:tcPr>
          <w:p w14:paraId="63B7E295" w14:textId="77777777" w:rsidR="00502CE5" w:rsidRPr="00502CE5" w:rsidRDefault="00502CE5" w:rsidP="00502CE5">
            <w:pPr>
              <w:spacing w:after="160" w:line="259" w:lineRule="auto"/>
            </w:pPr>
            <w:proofErr w:type="gramStart"/>
            <w:r w:rsidRPr="00502CE5">
              <w:t>ENUM(</w:t>
            </w:r>
            <w:proofErr w:type="gramEnd"/>
            <w:r w:rsidRPr="00502CE5">
              <w:t>'Credit Card', 'Debit Card', 'PayPal', 'Cash')</w:t>
            </w:r>
          </w:p>
        </w:tc>
        <w:tc>
          <w:tcPr>
            <w:tcW w:w="0" w:type="auto"/>
            <w:hideMark/>
          </w:tcPr>
          <w:p w14:paraId="207C66B1" w14:textId="77777777" w:rsidR="00502CE5" w:rsidRPr="00502CE5" w:rsidRDefault="00502CE5" w:rsidP="00502CE5">
            <w:pPr>
              <w:spacing w:after="160" w:line="259" w:lineRule="auto"/>
            </w:pPr>
            <w:r w:rsidRPr="00502CE5">
              <w:t>NOT NULL</w:t>
            </w:r>
          </w:p>
        </w:tc>
      </w:tr>
      <w:tr w:rsidR="00502CE5" w:rsidRPr="00502CE5" w14:paraId="0B9BDD3E" w14:textId="77777777" w:rsidTr="00502CE5">
        <w:tc>
          <w:tcPr>
            <w:tcW w:w="0" w:type="auto"/>
            <w:hideMark/>
          </w:tcPr>
          <w:p w14:paraId="3F58BDC4" w14:textId="77777777" w:rsidR="00502CE5" w:rsidRPr="00502CE5" w:rsidRDefault="00502CE5" w:rsidP="00502CE5">
            <w:pPr>
              <w:spacing w:after="160" w:line="259" w:lineRule="auto"/>
            </w:pPr>
            <w:proofErr w:type="spellStart"/>
            <w:r w:rsidRPr="00502CE5">
              <w:t>payment_status</w:t>
            </w:r>
            <w:proofErr w:type="spellEnd"/>
          </w:p>
        </w:tc>
        <w:tc>
          <w:tcPr>
            <w:tcW w:w="0" w:type="auto"/>
            <w:hideMark/>
          </w:tcPr>
          <w:p w14:paraId="4A74D694" w14:textId="77777777" w:rsidR="00502CE5" w:rsidRPr="00502CE5" w:rsidRDefault="00502CE5" w:rsidP="00502CE5">
            <w:pPr>
              <w:spacing w:after="160" w:line="259" w:lineRule="auto"/>
            </w:pPr>
            <w:proofErr w:type="gramStart"/>
            <w:r w:rsidRPr="00502CE5">
              <w:t>ENUM(</w:t>
            </w:r>
            <w:proofErr w:type="gramEnd"/>
            <w:r w:rsidRPr="00502CE5">
              <w:t>'Pending', 'Completed', 'Failed')</w:t>
            </w:r>
          </w:p>
        </w:tc>
        <w:tc>
          <w:tcPr>
            <w:tcW w:w="0" w:type="auto"/>
            <w:hideMark/>
          </w:tcPr>
          <w:p w14:paraId="7F58C574" w14:textId="77777777" w:rsidR="00502CE5" w:rsidRPr="00502CE5" w:rsidRDefault="00502CE5" w:rsidP="00502CE5">
            <w:pPr>
              <w:spacing w:after="160" w:line="259" w:lineRule="auto"/>
            </w:pPr>
            <w:r w:rsidRPr="00502CE5">
              <w:t>NOT NULL</w:t>
            </w:r>
          </w:p>
        </w:tc>
      </w:tr>
      <w:tr w:rsidR="00502CE5" w:rsidRPr="00502CE5" w14:paraId="0D3BF36F" w14:textId="77777777" w:rsidTr="00502CE5">
        <w:tc>
          <w:tcPr>
            <w:tcW w:w="0" w:type="auto"/>
            <w:hideMark/>
          </w:tcPr>
          <w:p w14:paraId="75834ECA"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49728F39" w14:textId="77777777" w:rsidR="00502CE5" w:rsidRPr="00502CE5" w:rsidRDefault="00502CE5" w:rsidP="00502CE5">
            <w:pPr>
              <w:spacing w:after="160" w:line="259" w:lineRule="auto"/>
            </w:pPr>
            <w:r w:rsidRPr="00502CE5">
              <w:t>TIMESTAMP</w:t>
            </w:r>
          </w:p>
        </w:tc>
        <w:tc>
          <w:tcPr>
            <w:tcW w:w="0" w:type="auto"/>
            <w:hideMark/>
          </w:tcPr>
          <w:p w14:paraId="4AED50A7" w14:textId="77777777" w:rsidR="00502CE5" w:rsidRPr="00502CE5" w:rsidRDefault="00502CE5" w:rsidP="00502CE5">
            <w:pPr>
              <w:spacing w:after="160" w:line="259" w:lineRule="auto"/>
            </w:pPr>
            <w:r w:rsidRPr="00502CE5">
              <w:t>DEFAULT CURRENT_TIMESTAMP</w:t>
            </w:r>
          </w:p>
        </w:tc>
      </w:tr>
    </w:tbl>
    <w:p w14:paraId="4FF697DB" w14:textId="77777777" w:rsidR="00502CE5" w:rsidRPr="00502CE5" w:rsidRDefault="00502CE5" w:rsidP="00502CE5">
      <w:pPr>
        <w:rPr>
          <w:b/>
          <w:bCs/>
        </w:rPr>
      </w:pPr>
      <w:r w:rsidRPr="00502CE5">
        <w:rPr>
          <w:b/>
          <w:bCs/>
        </w:rPr>
        <w:t xml:space="preserve">6. </w:t>
      </w:r>
      <w:proofErr w:type="spellStart"/>
      <w:r w:rsidRPr="00502CE5">
        <w:rPr>
          <w:b/>
          <w:bCs/>
        </w:rPr>
        <w:t>DeliveryPerson</w:t>
      </w:r>
      <w:proofErr w:type="spellEnd"/>
    </w:p>
    <w:tbl>
      <w:tblPr>
        <w:tblStyle w:val="TableGrid"/>
        <w:tblW w:w="0" w:type="auto"/>
        <w:tblLook w:val="04A0" w:firstRow="1" w:lastRow="0" w:firstColumn="1" w:lastColumn="0" w:noHBand="0" w:noVBand="1"/>
      </w:tblPr>
      <w:tblGrid>
        <w:gridCol w:w="1992"/>
        <w:gridCol w:w="1650"/>
        <w:gridCol w:w="3392"/>
      </w:tblGrid>
      <w:tr w:rsidR="00502CE5" w:rsidRPr="00502CE5" w14:paraId="246946B6" w14:textId="77777777" w:rsidTr="00502CE5">
        <w:tc>
          <w:tcPr>
            <w:tcW w:w="0" w:type="auto"/>
            <w:hideMark/>
          </w:tcPr>
          <w:p w14:paraId="422C7EAE" w14:textId="77777777" w:rsidR="00502CE5" w:rsidRPr="00502CE5" w:rsidRDefault="00502CE5" w:rsidP="00502CE5">
            <w:pPr>
              <w:spacing w:after="160" w:line="259" w:lineRule="auto"/>
              <w:rPr>
                <w:b/>
                <w:bCs/>
              </w:rPr>
            </w:pPr>
            <w:r w:rsidRPr="00502CE5">
              <w:rPr>
                <w:b/>
                <w:bCs/>
              </w:rPr>
              <w:t>Column Name</w:t>
            </w:r>
          </w:p>
        </w:tc>
        <w:tc>
          <w:tcPr>
            <w:tcW w:w="0" w:type="auto"/>
            <w:hideMark/>
          </w:tcPr>
          <w:p w14:paraId="4004B60C" w14:textId="77777777" w:rsidR="00502CE5" w:rsidRPr="00502CE5" w:rsidRDefault="00502CE5" w:rsidP="00502CE5">
            <w:pPr>
              <w:spacing w:after="160" w:line="259" w:lineRule="auto"/>
              <w:rPr>
                <w:b/>
                <w:bCs/>
              </w:rPr>
            </w:pPr>
            <w:r w:rsidRPr="00502CE5">
              <w:rPr>
                <w:b/>
                <w:bCs/>
              </w:rPr>
              <w:t>Data Type</w:t>
            </w:r>
          </w:p>
        </w:tc>
        <w:tc>
          <w:tcPr>
            <w:tcW w:w="0" w:type="auto"/>
            <w:hideMark/>
          </w:tcPr>
          <w:p w14:paraId="0FC8C63A" w14:textId="77777777" w:rsidR="00502CE5" w:rsidRPr="00502CE5" w:rsidRDefault="00502CE5" w:rsidP="00502CE5">
            <w:pPr>
              <w:spacing w:after="160" w:line="259" w:lineRule="auto"/>
              <w:rPr>
                <w:b/>
                <w:bCs/>
              </w:rPr>
            </w:pPr>
            <w:r w:rsidRPr="00502CE5">
              <w:rPr>
                <w:b/>
                <w:bCs/>
              </w:rPr>
              <w:t>Constraints</w:t>
            </w:r>
          </w:p>
        </w:tc>
      </w:tr>
      <w:tr w:rsidR="00502CE5" w:rsidRPr="00502CE5" w14:paraId="5AC4FAA3" w14:textId="77777777" w:rsidTr="00502CE5">
        <w:tc>
          <w:tcPr>
            <w:tcW w:w="0" w:type="auto"/>
            <w:hideMark/>
          </w:tcPr>
          <w:p w14:paraId="75CA6AF6" w14:textId="77777777" w:rsidR="00502CE5" w:rsidRPr="00502CE5" w:rsidRDefault="00502CE5" w:rsidP="00502CE5">
            <w:pPr>
              <w:spacing w:after="160" w:line="259" w:lineRule="auto"/>
            </w:pPr>
            <w:proofErr w:type="spellStart"/>
            <w:r w:rsidRPr="00502CE5">
              <w:t>delivery_person_id</w:t>
            </w:r>
            <w:proofErr w:type="spellEnd"/>
          </w:p>
        </w:tc>
        <w:tc>
          <w:tcPr>
            <w:tcW w:w="0" w:type="auto"/>
            <w:hideMark/>
          </w:tcPr>
          <w:p w14:paraId="71765E11" w14:textId="77777777" w:rsidR="00502CE5" w:rsidRPr="00502CE5" w:rsidRDefault="00502CE5" w:rsidP="00502CE5">
            <w:pPr>
              <w:spacing w:after="160" w:line="259" w:lineRule="auto"/>
            </w:pPr>
            <w:r w:rsidRPr="00502CE5">
              <w:t>INT</w:t>
            </w:r>
          </w:p>
        </w:tc>
        <w:tc>
          <w:tcPr>
            <w:tcW w:w="0" w:type="auto"/>
            <w:hideMark/>
          </w:tcPr>
          <w:p w14:paraId="6503B85F" w14:textId="77777777" w:rsidR="00502CE5" w:rsidRPr="00502CE5" w:rsidRDefault="00502CE5" w:rsidP="00502CE5">
            <w:pPr>
              <w:spacing w:after="160" w:line="259" w:lineRule="auto"/>
            </w:pPr>
            <w:r w:rsidRPr="00502CE5">
              <w:t>PRIMARY KEY, AUTO_INCREMENT</w:t>
            </w:r>
          </w:p>
        </w:tc>
      </w:tr>
      <w:tr w:rsidR="00502CE5" w:rsidRPr="00502CE5" w14:paraId="1E4B14B1" w14:textId="77777777" w:rsidTr="00502CE5">
        <w:tc>
          <w:tcPr>
            <w:tcW w:w="0" w:type="auto"/>
            <w:hideMark/>
          </w:tcPr>
          <w:p w14:paraId="51D02F28" w14:textId="77777777" w:rsidR="00502CE5" w:rsidRPr="00502CE5" w:rsidRDefault="00502CE5" w:rsidP="00502CE5">
            <w:pPr>
              <w:spacing w:after="160" w:line="259" w:lineRule="auto"/>
            </w:pPr>
            <w:r w:rsidRPr="00502CE5">
              <w:t>name</w:t>
            </w:r>
          </w:p>
        </w:tc>
        <w:tc>
          <w:tcPr>
            <w:tcW w:w="0" w:type="auto"/>
            <w:hideMark/>
          </w:tcPr>
          <w:p w14:paraId="3AADF99B" w14:textId="77777777" w:rsidR="00502CE5" w:rsidRPr="00502CE5" w:rsidRDefault="00502CE5" w:rsidP="00502CE5">
            <w:pPr>
              <w:spacing w:after="160" w:line="259" w:lineRule="auto"/>
            </w:pPr>
            <w:proofErr w:type="gramStart"/>
            <w:r w:rsidRPr="00502CE5">
              <w:t>VARCHAR(</w:t>
            </w:r>
            <w:proofErr w:type="gramEnd"/>
            <w:r w:rsidRPr="00502CE5">
              <w:t>100)</w:t>
            </w:r>
          </w:p>
        </w:tc>
        <w:tc>
          <w:tcPr>
            <w:tcW w:w="0" w:type="auto"/>
            <w:hideMark/>
          </w:tcPr>
          <w:p w14:paraId="3F4D949D" w14:textId="77777777" w:rsidR="00502CE5" w:rsidRPr="00502CE5" w:rsidRDefault="00502CE5" w:rsidP="00502CE5">
            <w:pPr>
              <w:spacing w:after="160" w:line="259" w:lineRule="auto"/>
            </w:pPr>
            <w:r w:rsidRPr="00502CE5">
              <w:t>NOT NULL</w:t>
            </w:r>
          </w:p>
        </w:tc>
      </w:tr>
      <w:tr w:rsidR="00502CE5" w:rsidRPr="00502CE5" w14:paraId="0BCDD1E0" w14:textId="77777777" w:rsidTr="00502CE5">
        <w:tc>
          <w:tcPr>
            <w:tcW w:w="0" w:type="auto"/>
            <w:hideMark/>
          </w:tcPr>
          <w:p w14:paraId="416592FB" w14:textId="77777777" w:rsidR="00502CE5" w:rsidRPr="00502CE5" w:rsidRDefault="00502CE5" w:rsidP="00502CE5">
            <w:pPr>
              <w:spacing w:after="160" w:line="259" w:lineRule="auto"/>
            </w:pPr>
            <w:r w:rsidRPr="00502CE5">
              <w:t>phone</w:t>
            </w:r>
          </w:p>
        </w:tc>
        <w:tc>
          <w:tcPr>
            <w:tcW w:w="0" w:type="auto"/>
            <w:hideMark/>
          </w:tcPr>
          <w:p w14:paraId="70C4885D" w14:textId="77777777" w:rsidR="00502CE5" w:rsidRPr="00502CE5" w:rsidRDefault="00502CE5" w:rsidP="00502CE5">
            <w:pPr>
              <w:spacing w:after="160" w:line="259" w:lineRule="auto"/>
            </w:pPr>
            <w:proofErr w:type="gramStart"/>
            <w:r w:rsidRPr="00502CE5">
              <w:t>VARCHAR(</w:t>
            </w:r>
            <w:proofErr w:type="gramEnd"/>
            <w:r w:rsidRPr="00502CE5">
              <w:t>15)</w:t>
            </w:r>
          </w:p>
        </w:tc>
        <w:tc>
          <w:tcPr>
            <w:tcW w:w="0" w:type="auto"/>
            <w:hideMark/>
          </w:tcPr>
          <w:p w14:paraId="3EB0482E" w14:textId="77777777" w:rsidR="00502CE5" w:rsidRPr="00502CE5" w:rsidRDefault="00502CE5" w:rsidP="00502CE5">
            <w:pPr>
              <w:spacing w:after="160" w:line="259" w:lineRule="auto"/>
            </w:pPr>
          </w:p>
        </w:tc>
      </w:tr>
      <w:tr w:rsidR="00502CE5" w:rsidRPr="00502CE5" w14:paraId="45EAF0EA" w14:textId="77777777" w:rsidTr="00502CE5">
        <w:tc>
          <w:tcPr>
            <w:tcW w:w="0" w:type="auto"/>
            <w:hideMark/>
          </w:tcPr>
          <w:p w14:paraId="71F92496" w14:textId="77777777" w:rsidR="00502CE5" w:rsidRPr="00502CE5" w:rsidRDefault="00502CE5" w:rsidP="00502CE5">
            <w:pPr>
              <w:spacing w:after="160" w:line="259" w:lineRule="auto"/>
            </w:pPr>
            <w:proofErr w:type="spellStart"/>
            <w:r w:rsidRPr="00502CE5">
              <w:t>vehicle_number</w:t>
            </w:r>
            <w:proofErr w:type="spellEnd"/>
          </w:p>
        </w:tc>
        <w:tc>
          <w:tcPr>
            <w:tcW w:w="0" w:type="auto"/>
            <w:hideMark/>
          </w:tcPr>
          <w:p w14:paraId="7DFD80C1" w14:textId="77777777" w:rsidR="00502CE5" w:rsidRPr="00502CE5" w:rsidRDefault="00502CE5" w:rsidP="00502CE5">
            <w:pPr>
              <w:spacing w:after="160" w:line="259" w:lineRule="auto"/>
            </w:pPr>
            <w:proofErr w:type="gramStart"/>
            <w:r w:rsidRPr="00502CE5">
              <w:t>VARCHAR(</w:t>
            </w:r>
            <w:proofErr w:type="gramEnd"/>
            <w:r w:rsidRPr="00502CE5">
              <w:t>20)</w:t>
            </w:r>
          </w:p>
        </w:tc>
        <w:tc>
          <w:tcPr>
            <w:tcW w:w="0" w:type="auto"/>
            <w:hideMark/>
          </w:tcPr>
          <w:p w14:paraId="01416C78" w14:textId="77777777" w:rsidR="00502CE5" w:rsidRPr="00502CE5" w:rsidRDefault="00502CE5" w:rsidP="00502CE5">
            <w:pPr>
              <w:spacing w:after="160" w:line="259" w:lineRule="auto"/>
            </w:pPr>
          </w:p>
        </w:tc>
      </w:tr>
      <w:tr w:rsidR="00502CE5" w:rsidRPr="00502CE5" w14:paraId="42095E73" w14:textId="77777777" w:rsidTr="00502CE5">
        <w:tc>
          <w:tcPr>
            <w:tcW w:w="0" w:type="auto"/>
            <w:hideMark/>
          </w:tcPr>
          <w:p w14:paraId="6129191F"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00B5B6F2" w14:textId="77777777" w:rsidR="00502CE5" w:rsidRPr="00502CE5" w:rsidRDefault="00502CE5" w:rsidP="00502CE5">
            <w:pPr>
              <w:spacing w:after="160" w:line="259" w:lineRule="auto"/>
            </w:pPr>
            <w:r w:rsidRPr="00502CE5">
              <w:t>TIMESTAMP</w:t>
            </w:r>
          </w:p>
        </w:tc>
        <w:tc>
          <w:tcPr>
            <w:tcW w:w="0" w:type="auto"/>
            <w:hideMark/>
          </w:tcPr>
          <w:p w14:paraId="56381EFB" w14:textId="77777777" w:rsidR="00502CE5" w:rsidRPr="00502CE5" w:rsidRDefault="00502CE5" w:rsidP="00502CE5">
            <w:pPr>
              <w:spacing w:after="160" w:line="259" w:lineRule="auto"/>
            </w:pPr>
            <w:r w:rsidRPr="00502CE5">
              <w:t>DEFAULT CURRENT_TIMESTAMP</w:t>
            </w:r>
          </w:p>
        </w:tc>
      </w:tr>
    </w:tbl>
    <w:p w14:paraId="7C7929DB" w14:textId="77777777" w:rsidR="00502CE5" w:rsidRPr="00502CE5" w:rsidRDefault="00502CE5" w:rsidP="00502CE5">
      <w:pPr>
        <w:rPr>
          <w:b/>
          <w:bCs/>
        </w:rPr>
      </w:pPr>
      <w:r w:rsidRPr="00502CE5">
        <w:rPr>
          <w:b/>
          <w:bCs/>
        </w:rPr>
        <w:t>7. Review</w:t>
      </w:r>
    </w:p>
    <w:tbl>
      <w:tblPr>
        <w:tblStyle w:val="TableGrid"/>
        <w:tblW w:w="0" w:type="auto"/>
        <w:tblLook w:val="04A0" w:firstRow="1" w:lastRow="0" w:firstColumn="1" w:lastColumn="0" w:noHBand="0" w:noVBand="1"/>
      </w:tblPr>
      <w:tblGrid>
        <w:gridCol w:w="1657"/>
        <w:gridCol w:w="1321"/>
        <w:gridCol w:w="6771"/>
      </w:tblGrid>
      <w:tr w:rsidR="00502CE5" w:rsidRPr="00502CE5" w14:paraId="64699420" w14:textId="77777777" w:rsidTr="00502CE5">
        <w:tc>
          <w:tcPr>
            <w:tcW w:w="0" w:type="auto"/>
            <w:hideMark/>
          </w:tcPr>
          <w:p w14:paraId="4F47ACB8" w14:textId="77777777" w:rsidR="00502CE5" w:rsidRPr="00502CE5" w:rsidRDefault="00502CE5" w:rsidP="00502CE5">
            <w:pPr>
              <w:spacing w:after="160" w:line="259" w:lineRule="auto"/>
              <w:rPr>
                <w:b/>
                <w:bCs/>
              </w:rPr>
            </w:pPr>
            <w:r w:rsidRPr="00502CE5">
              <w:rPr>
                <w:b/>
                <w:bCs/>
              </w:rPr>
              <w:t>Column Name</w:t>
            </w:r>
          </w:p>
        </w:tc>
        <w:tc>
          <w:tcPr>
            <w:tcW w:w="0" w:type="auto"/>
            <w:hideMark/>
          </w:tcPr>
          <w:p w14:paraId="0BB9F9EB" w14:textId="77777777" w:rsidR="00502CE5" w:rsidRPr="00502CE5" w:rsidRDefault="00502CE5" w:rsidP="00502CE5">
            <w:pPr>
              <w:spacing w:after="160" w:line="259" w:lineRule="auto"/>
              <w:rPr>
                <w:b/>
                <w:bCs/>
              </w:rPr>
            </w:pPr>
            <w:r w:rsidRPr="00502CE5">
              <w:rPr>
                <w:b/>
                <w:bCs/>
              </w:rPr>
              <w:t>Data Type</w:t>
            </w:r>
          </w:p>
        </w:tc>
        <w:tc>
          <w:tcPr>
            <w:tcW w:w="0" w:type="auto"/>
            <w:hideMark/>
          </w:tcPr>
          <w:p w14:paraId="78B5757F" w14:textId="77777777" w:rsidR="00502CE5" w:rsidRPr="00502CE5" w:rsidRDefault="00502CE5" w:rsidP="00502CE5">
            <w:pPr>
              <w:spacing w:after="160" w:line="259" w:lineRule="auto"/>
              <w:rPr>
                <w:b/>
                <w:bCs/>
              </w:rPr>
            </w:pPr>
            <w:r w:rsidRPr="00502CE5">
              <w:rPr>
                <w:b/>
                <w:bCs/>
              </w:rPr>
              <w:t>Constraints</w:t>
            </w:r>
          </w:p>
        </w:tc>
      </w:tr>
      <w:tr w:rsidR="00502CE5" w:rsidRPr="00502CE5" w14:paraId="4CE4E510" w14:textId="77777777" w:rsidTr="00502CE5">
        <w:tc>
          <w:tcPr>
            <w:tcW w:w="0" w:type="auto"/>
            <w:hideMark/>
          </w:tcPr>
          <w:p w14:paraId="41648DBB" w14:textId="77777777" w:rsidR="00502CE5" w:rsidRPr="00502CE5" w:rsidRDefault="00502CE5" w:rsidP="00502CE5">
            <w:pPr>
              <w:spacing w:after="160" w:line="259" w:lineRule="auto"/>
            </w:pPr>
            <w:proofErr w:type="spellStart"/>
            <w:r w:rsidRPr="00502CE5">
              <w:t>review_id</w:t>
            </w:r>
            <w:proofErr w:type="spellEnd"/>
          </w:p>
        </w:tc>
        <w:tc>
          <w:tcPr>
            <w:tcW w:w="0" w:type="auto"/>
            <w:hideMark/>
          </w:tcPr>
          <w:p w14:paraId="499E0D4F" w14:textId="77777777" w:rsidR="00502CE5" w:rsidRPr="00502CE5" w:rsidRDefault="00502CE5" w:rsidP="00502CE5">
            <w:pPr>
              <w:spacing w:after="160" w:line="259" w:lineRule="auto"/>
            </w:pPr>
            <w:r w:rsidRPr="00502CE5">
              <w:t>INT</w:t>
            </w:r>
          </w:p>
        </w:tc>
        <w:tc>
          <w:tcPr>
            <w:tcW w:w="0" w:type="auto"/>
            <w:hideMark/>
          </w:tcPr>
          <w:p w14:paraId="4F716963" w14:textId="77777777" w:rsidR="00502CE5" w:rsidRPr="00502CE5" w:rsidRDefault="00502CE5" w:rsidP="00502CE5">
            <w:pPr>
              <w:spacing w:after="160" w:line="259" w:lineRule="auto"/>
            </w:pPr>
            <w:r w:rsidRPr="00502CE5">
              <w:t>PRIMARY KEY, AUTO_INCREMENT</w:t>
            </w:r>
          </w:p>
        </w:tc>
      </w:tr>
      <w:tr w:rsidR="00502CE5" w:rsidRPr="00502CE5" w14:paraId="67DB7C06" w14:textId="77777777" w:rsidTr="00502CE5">
        <w:tc>
          <w:tcPr>
            <w:tcW w:w="0" w:type="auto"/>
            <w:hideMark/>
          </w:tcPr>
          <w:p w14:paraId="04347873" w14:textId="77777777" w:rsidR="00502CE5" w:rsidRPr="00502CE5" w:rsidRDefault="00502CE5" w:rsidP="00502CE5">
            <w:pPr>
              <w:spacing w:after="160" w:line="259" w:lineRule="auto"/>
            </w:pPr>
            <w:proofErr w:type="spellStart"/>
            <w:r w:rsidRPr="00502CE5">
              <w:t>user_id</w:t>
            </w:r>
            <w:proofErr w:type="spellEnd"/>
          </w:p>
        </w:tc>
        <w:tc>
          <w:tcPr>
            <w:tcW w:w="0" w:type="auto"/>
            <w:hideMark/>
          </w:tcPr>
          <w:p w14:paraId="6BFD7AE3" w14:textId="77777777" w:rsidR="00502CE5" w:rsidRPr="00502CE5" w:rsidRDefault="00502CE5" w:rsidP="00502CE5">
            <w:pPr>
              <w:spacing w:after="160" w:line="259" w:lineRule="auto"/>
            </w:pPr>
            <w:r w:rsidRPr="00502CE5">
              <w:t>INT</w:t>
            </w:r>
          </w:p>
        </w:tc>
        <w:tc>
          <w:tcPr>
            <w:tcW w:w="0" w:type="auto"/>
            <w:hideMark/>
          </w:tcPr>
          <w:p w14:paraId="76604F9F" w14:textId="77777777" w:rsidR="00502CE5" w:rsidRPr="00502CE5" w:rsidRDefault="00502CE5" w:rsidP="00502CE5">
            <w:pPr>
              <w:spacing w:after="160" w:line="259" w:lineRule="auto"/>
            </w:pPr>
            <w:r w:rsidRPr="00502CE5">
              <w:t>FOREIGN KEY (</w:t>
            </w:r>
            <w:proofErr w:type="spellStart"/>
            <w:r w:rsidRPr="00502CE5">
              <w:t>user_id</w:t>
            </w:r>
            <w:proofErr w:type="spellEnd"/>
            <w:r w:rsidRPr="00502CE5">
              <w:t>) REFERENCES User(</w:t>
            </w:r>
            <w:proofErr w:type="spellStart"/>
            <w:r w:rsidRPr="00502CE5">
              <w:t>user_id</w:t>
            </w:r>
            <w:proofErr w:type="spellEnd"/>
            <w:r w:rsidRPr="00502CE5">
              <w:t>)</w:t>
            </w:r>
          </w:p>
        </w:tc>
      </w:tr>
      <w:tr w:rsidR="00502CE5" w:rsidRPr="00502CE5" w14:paraId="7BCC5BAD" w14:textId="77777777" w:rsidTr="00502CE5">
        <w:tc>
          <w:tcPr>
            <w:tcW w:w="0" w:type="auto"/>
            <w:hideMark/>
          </w:tcPr>
          <w:p w14:paraId="6A31D65B" w14:textId="77777777" w:rsidR="00502CE5" w:rsidRPr="00502CE5" w:rsidRDefault="00502CE5" w:rsidP="00502CE5">
            <w:pPr>
              <w:spacing w:after="160" w:line="259" w:lineRule="auto"/>
            </w:pPr>
            <w:proofErr w:type="spellStart"/>
            <w:r w:rsidRPr="00502CE5">
              <w:t>restaurant_id</w:t>
            </w:r>
            <w:proofErr w:type="spellEnd"/>
          </w:p>
        </w:tc>
        <w:tc>
          <w:tcPr>
            <w:tcW w:w="0" w:type="auto"/>
            <w:hideMark/>
          </w:tcPr>
          <w:p w14:paraId="14F95BA5" w14:textId="77777777" w:rsidR="00502CE5" w:rsidRPr="00502CE5" w:rsidRDefault="00502CE5" w:rsidP="00502CE5">
            <w:pPr>
              <w:spacing w:after="160" w:line="259" w:lineRule="auto"/>
            </w:pPr>
            <w:r w:rsidRPr="00502CE5">
              <w:t>INT</w:t>
            </w:r>
          </w:p>
        </w:tc>
        <w:tc>
          <w:tcPr>
            <w:tcW w:w="0" w:type="auto"/>
            <w:hideMark/>
          </w:tcPr>
          <w:p w14:paraId="3D3D82B6" w14:textId="77777777" w:rsidR="00502CE5" w:rsidRPr="00502CE5" w:rsidRDefault="00502CE5" w:rsidP="00502CE5">
            <w:pPr>
              <w:spacing w:after="160" w:line="259" w:lineRule="auto"/>
            </w:pPr>
            <w:r w:rsidRPr="00502CE5">
              <w:t>FOREIGN KEY (</w:t>
            </w:r>
            <w:proofErr w:type="spellStart"/>
            <w:r w:rsidRPr="00502CE5">
              <w:t>restaurant_id</w:t>
            </w:r>
            <w:proofErr w:type="spellEnd"/>
            <w:r w:rsidRPr="00502CE5">
              <w:t>) REFERENCES Restaurant(</w:t>
            </w:r>
            <w:proofErr w:type="spellStart"/>
            <w:r w:rsidRPr="00502CE5">
              <w:t>restaurant_id</w:t>
            </w:r>
            <w:proofErr w:type="spellEnd"/>
            <w:r w:rsidRPr="00502CE5">
              <w:t>)</w:t>
            </w:r>
          </w:p>
        </w:tc>
      </w:tr>
      <w:tr w:rsidR="00502CE5" w:rsidRPr="00502CE5" w14:paraId="22351619" w14:textId="77777777" w:rsidTr="00502CE5">
        <w:tc>
          <w:tcPr>
            <w:tcW w:w="0" w:type="auto"/>
            <w:hideMark/>
          </w:tcPr>
          <w:p w14:paraId="69E5FAB3" w14:textId="77777777" w:rsidR="00502CE5" w:rsidRPr="00502CE5" w:rsidRDefault="00502CE5" w:rsidP="00502CE5">
            <w:pPr>
              <w:spacing w:after="160" w:line="259" w:lineRule="auto"/>
            </w:pPr>
            <w:r w:rsidRPr="00502CE5">
              <w:t>rating</w:t>
            </w:r>
          </w:p>
        </w:tc>
        <w:tc>
          <w:tcPr>
            <w:tcW w:w="0" w:type="auto"/>
            <w:hideMark/>
          </w:tcPr>
          <w:p w14:paraId="36CF92CC" w14:textId="77777777" w:rsidR="00502CE5" w:rsidRPr="00502CE5" w:rsidRDefault="00502CE5" w:rsidP="00502CE5">
            <w:pPr>
              <w:spacing w:after="160" w:line="259" w:lineRule="auto"/>
            </w:pPr>
            <w:r w:rsidRPr="00502CE5">
              <w:t>INT</w:t>
            </w:r>
          </w:p>
        </w:tc>
        <w:tc>
          <w:tcPr>
            <w:tcW w:w="0" w:type="auto"/>
            <w:hideMark/>
          </w:tcPr>
          <w:p w14:paraId="543F79EB" w14:textId="77777777" w:rsidR="00502CE5" w:rsidRPr="00502CE5" w:rsidRDefault="00502CE5" w:rsidP="00502CE5">
            <w:pPr>
              <w:spacing w:after="160" w:line="259" w:lineRule="auto"/>
            </w:pPr>
            <w:r w:rsidRPr="00502CE5">
              <w:t>CHECK (rating BETWEEN 1 AND 5)</w:t>
            </w:r>
          </w:p>
        </w:tc>
      </w:tr>
      <w:tr w:rsidR="00502CE5" w:rsidRPr="00502CE5" w14:paraId="52107503" w14:textId="77777777" w:rsidTr="00502CE5">
        <w:tc>
          <w:tcPr>
            <w:tcW w:w="0" w:type="auto"/>
            <w:hideMark/>
          </w:tcPr>
          <w:p w14:paraId="699D7BDF" w14:textId="77777777" w:rsidR="00502CE5" w:rsidRPr="00502CE5" w:rsidRDefault="00502CE5" w:rsidP="00502CE5">
            <w:pPr>
              <w:spacing w:after="160" w:line="259" w:lineRule="auto"/>
            </w:pPr>
            <w:r w:rsidRPr="00502CE5">
              <w:t>comment</w:t>
            </w:r>
          </w:p>
        </w:tc>
        <w:tc>
          <w:tcPr>
            <w:tcW w:w="0" w:type="auto"/>
            <w:hideMark/>
          </w:tcPr>
          <w:p w14:paraId="59A5FC17" w14:textId="77777777" w:rsidR="00502CE5" w:rsidRPr="00502CE5" w:rsidRDefault="00502CE5" w:rsidP="00502CE5">
            <w:pPr>
              <w:spacing w:after="160" w:line="259" w:lineRule="auto"/>
            </w:pPr>
            <w:r w:rsidRPr="00502CE5">
              <w:t>TEXT</w:t>
            </w:r>
          </w:p>
        </w:tc>
        <w:tc>
          <w:tcPr>
            <w:tcW w:w="0" w:type="auto"/>
            <w:hideMark/>
          </w:tcPr>
          <w:p w14:paraId="4FC4F5A4" w14:textId="77777777" w:rsidR="00502CE5" w:rsidRPr="00502CE5" w:rsidRDefault="00502CE5" w:rsidP="00502CE5">
            <w:pPr>
              <w:spacing w:after="160" w:line="259" w:lineRule="auto"/>
            </w:pPr>
          </w:p>
        </w:tc>
      </w:tr>
      <w:tr w:rsidR="00502CE5" w:rsidRPr="00502CE5" w14:paraId="0E558987" w14:textId="77777777" w:rsidTr="00502CE5">
        <w:tc>
          <w:tcPr>
            <w:tcW w:w="0" w:type="auto"/>
            <w:hideMark/>
          </w:tcPr>
          <w:p w14:paraId="5C65C529"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4749A444" w14:textId="77777777" w:rsidR="00502CE5" w:rsidRPr="00502CE5" w:rsidRDefault="00502CE5" w:rsidP="00502CE5">
            <w:pPr>
              <w:spacing w:after="160" w:line="259" w:lineRule="auto"/>
            </w:pPr>
            <w:r w:rsidRPr="00502CE5">
              <w:t>TIMESTAMP</w:t>
            </w:r>
          </w:p>
        </w:tc>
        <w:tc>
          <w:tcPr>
            <w:tcW w:w="0" w:type="auto"/>
            <w:hideMark/>
          </w:tcPr>
          <w:p w14:paraId="6F2F8D88" w14:textId="77777777" w:rsidR="00502CE5" w:rsidRPr="00502CE5" w:rsidRDefault="00502CE5" w:rsidP="00502CE5">
            <w:pPr>
              <w:spacing w:after="160" w:line="259" w:lineRule="auto"/>
            </w:pPr>
            <w:r w:rsidRPr="00502CE5">
              <w:t>DEFAULT CURRENT_TIMESTAMP</w:t>
            </w:r>
          </w:p>
        </w:tc>
      </w:tr>
    </w:tbl>
    <w:p w14:paraId="0289C1E9" w14:textId="77777777" w:rsidR="00502CE5" w:rsidRPr="00502CE5" w:rsidRDefault="00502CE5" w:rsidP="00502CE5">
      <w:pPr>
        <w:rPr>
          <w:b/>
          <w:bCs/>
        </w:rPr>
      </w:pPr>
      <w:r w:rsidRPr="00502CE5">
        <w:rPr>
          <w:b/>
          <w:bCs/>
        </w:rPr>
        <w:t>8. Cart</w:t>
      </w:r>
    </w:p>
    <w:tbl>
      <w:tblPr>
        <w:tblStyle w:val="TableGrid"/>
        <w:tblW w:w="0" w:type="auto"/>
        <w:tblLook w:val="04A0" w:firstRow="1" w:lastRow="0" w:firstColumn="1" w:lastColumn="0" w:noHBand="0" w:noVBand="1"/>
      </w:tblPr>
      <w:tblGrid>
        <w:gridCol w:w="1657"/>
        <w:gridCol w:w="1321"/>
        <w:gridCol w:w="5056"/>
      </w:tblGrid>
      <w:tr w:rsidR="00502CE5" w:rsidRPr="00502CE5" w14:paraId="412E606D" w14:textId="77777777" w:rsidTr="00502CE5">
        <w:tc>
          <w:tcPr>
            <w:tcW w:w="0" w:type="auto"/>
            <w:hideMark/>
          </w:tcPr>
          <w:p w14:paraId="79E0AE28" w14:textId="77777777" w:rsidR="00502CE5" w:rsidRPr="00502CE5" w:rsidRDefault="00502CE5" w:rsidP="00502CE5">
            <w:pPr>
              <w:spacing w:after="160" w:line="259" w:lineRule="auto"/>
              <w:rPr>
                <w:b/>
                <w:bCs/>
              </w:rPr>
            </w:pPr>
            <w:r w:rsidRPr="00502CE5">
              <w:rPr>
                <w:b/>
                <w:bCs/>
              </w:rPr>
              <w:lastRenderedPageBreak/>
              <w:t>Column Name</w:t>
            </w:r>
          </w:p>
        </w:tc>
        <w:tc>
          <w:tcPr>
            <w:tcW w:w="0" w:type="auto"/>
            <w:hideMark/>
          </w:tcPr>
          <w:p w14:paraId="3B861C4F" w14:textId="77777777" w:rsidR="00502CE5" w:rsidRPr="00502CE5" w:rsidRDefault="00502CE5" w:rsidP="00502CE5">
            <w:pPr>
              <w:spacing w:after="160" w:line="259" w:lineRule="auto"/>
              <w:rPr>
                <w:b/>
                <w:bCs/>
              </w:rPr>
            </w:pPr>
            <w:r w:rsidRPr="00502CE5">
              <w:rPr>
                <w:b/>
                <w:bCs/>
              </w:rPr>
              <w:t>Data Type</w:t>
            </w:r>
          </w:p>
        </w:tc>
        <w:tc>
          <w:tcPr>
            <w:tcW w:w="0" w:type="auto"/>
            <w:hideMark/>
          </w:tcPr>
          <w:p w14:paraId="22F8E322" w14:textId="77777777" w:rsidR="00502CE5" w:rsidRPr="00502CE5" w:rsidRDefault="00502CE5" w:rsidP="00502CE5">
            <w:pPr>
              <w:spacing w:after="160" w:line="259" w:lineRule="auto"/>
              <w:rPr>
                <w:b/>
                <w:bCs/>
              </w:rPr>
            </w:pPr>
            <w:r w:rsidRPr="00502CE5">
              <w:rPr>
                <w:b/>
                <w:bCs/>
              </w:rPr>
              <w:t>Constraints</w:t>
            </w:r>
          </w:p>
        </w:tc>
      </w:tr>
      <w:tr w:rsidR="00502CE5" w:rsidRPr="00502CE5" w14:paraId="52A87887" w14:textId="77777777" w:rsidTr="00502CE5">
        <w:tc>
          <w:tcPr>
            <w:tcW w:w="0" w:type="auto"/>
            <w:hideMark/>
          </w:tcPr>
          <w:p w14:paraId="2B35FD9B" w14:textId="77777777" w:rsidR="00502CE5" w:rsidRPr="00502CE5" w:rsidRDefault="00502CE5" w:rsidP="00502CE5">
            <w:pPr>
              <w:spacing w:after="160" w:line="259" w:lineRule="auto"/>
            </w:pPr>
            <w:proofErr w:type="spellStart"/>
            <w:r w:rsidRPr="00502CE5">
              <w:t>cart_id</w:t>
            </w:r>
            <w:proofErr w:type="spellEnd"/>
          </w:p>
        </w:tc>
        <w:tc>
          <w:tcPr>
            <w:tcW w:w="0" w:type="auto"/>
            <w:hideMark/>
          </w:tcPr>
          <w:p w14:paraId="514EEC23" w14:textId="77777777" w:rsidR="00502CE5" w:rsidRPr="00502CE5" w:rsidRDefault="00502CE5" w:rsidP="00502CE5">
            <w:pPr>
              <w:spacing w:after="160" w:line="259" w:lineRule="auto"/>
            </w:pPr>
            <w:r w:rsidRPr="00502CE5">
              <w:t>INT</w:t>
            </w:r>
          </w:p>
        </w:tc>
        <w:tc>
          <w:tcPr>
            <w:tcW w:w="0" w:type="auto"/>
            <w:hideMark/>
          </w:tcPr>
          <w:p w14:paraId="5BC5E9D5" w14:textId="77777777" w:rsidR="00502CE5" w:rsidRPr="00502CE5" w:rsidRDefault="00502CE5" w:rsidP="00502CE5">
            <w:pPr>
              <w:spacing w:after="160" w:line="259" w:lineRule="auto"/>
            </w:pPr>
            <w:r w:rsidRPr="00502CE5">
              <w:t>PRIMARY KEY, AUTO_INCREMENT</w:t>
            </w:r>
          </w:p>
        </w:tc>
      </w:tr>
      <w:tr w:rsidR="00502CE5" w:rsidRPr="00502CE5" w14:paraId="73903DE4" w14:textId="77777777" w:rsidTr="00502CE5">
        <w:tc>
          <w:tcPr>
            <w:tcW w:w="0" w:type="auto"/>
            <w:hideMark/>
          </w:tcPr>
          <w:p w14:paraId="2424BF51" w14:textId="77777777" w:rsidR="00502CE5" w:rsidRPr="00502CE5" w:rsidRDefault="00502CE5" w:rsidP="00502CE5">
            <w:pPr>
              <w:spacing w:after="160" w:line="259" w:lineRule="auto"/>
            </w:pPr>
            <w:proofErr w:type="spellStart"/>
            <w:r w:rsidRPr="00502CE5">
              <w:t>user_id</w:t>
            </w:r>
            <w:proofErr w:type="spellEnd"/>
          </w:p>
        </w:tc>
        <w:tc>
          <w:tcPr>
            <w:tcW w:w="0" w:type="auto"/>
            <w:hideMark/>
          </w:tcPr>
          <w:p w14:paraId="30CC4BF6" w14:textId="77777777" w:rsidR="00502CE5" w:rsidRPr="00502CE5" w:rsidRDefault="00502CE5" w:rsidP="00502CE5">
            <w:pPr>
              <w:spacing w:after="160" w:line="259" w:lineRule="auto"/>
            </w:pPr>
            <w:r w:rsidRPr="00502CE5">
              <w:t>INT</w:t>
            </w:r>
          </w:p>
        </w:tc>
        <w:tc>
          <w:tcPr>
            <w:tcW w:w="0" w:type="auto"/>
            <w:hideMark/>
          </w:tcPr>
          <w:p w14:paraId="288AE56D" w14:textId="77777777" w:rsidR="00502CE5" w:rsidRPr="00502CE5" w:rsidRDefault="00502CE5" w:rsidP="00502CE5">
            <w:pPr>
              <w:spacing w:after="160" w:line="259" w:lineRule="auto"/>
            </w:pPr>
            <w:r w:rsidRPr="00502CE5">
              <w:t>FOREIGN KEY (</w:t>
            </w:r>
            <w:proofErr w:type="spellStart"/>
            <w:r w:rsidRPr="00502CE5">
              <w:t>user_id</w:t>
            </w:r>
            <w:proofErr w:type="spellEnd"/>
            <w:r w:rsidRPr="00502CE5">
              <w:t>) REFERENCES User(</w:t>
            </w:r>
            <w:proofErr w:type="spellStart"/>
            <w:r w:rsidRPr="00502CE5">
              <w:t>user_id</w:t>
            </w:r>
            <w:proofErr w:type="spellEnd"/>
            <w:r w:rsidRPr="00502CE5">
              <w:t>)</w:t>
            </w:r>
          </w:p>
        </w:tc>
      </w:tr>
      <w:tr w:rsidR="00502CE5" w:rsidRPr="00502CE5" w14:paraId="54A58ECA" w14:textId="77777777" w:rsidTr="00502CE5">
        <w:tc>
          <w:tcPr>
            <w:tcW w:w="0" w:type="auto"/>
            <w:hideMark/>
          </w:tcPr>
          <w:p w14:paraId="7FA355FA"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3826454B" w14:textId="77777777" w:rsidR="00502CE5" w:rsidRPr="00502CE5" w:rsidRDefault="00502CE5" w:rsidP="00502CE5">
            <w:pPr>
              <w:spacing w:after="160" w:line="259" w:lineRule="auto"/>
            </w:pPr>
            <w:r w:rsidRPr="00502CE5">
              <w:t>TIMESTAMP</w:t>
            </w:r>
          </w:p>
        </w:tc>
        <w:tc>
          <w:tcPr>
            <w:tcW w:w="0" w:type="auto"/>
            <w:hideMark/>
          </w:tcPr>
          <w:p w14:paraId="2F3D1042" w14:textId="77777777" w:rsidR="00502CE5" w:rsidRPr="00502CE5" w:rsidRDefault="00502CE5" w:rsidP="00502CE5">
            <w:pPr>
              <w:spacing w:after="160" w:line="259" w:lineRule="auto"/>
            </w:pPr>
            <w:r w:rsidRPr="00502CE5">
              <w:t>DEFAULT CURRENT_TIMESTAMP</w:t>
            </w:r>
          </w:p>
        </w:tc>
      </w:tr>
    </w:tbl>
    <w:p w14:paraId="6E63BAEA" w14:textId="77777777" w:rsidR="00502CE5" w:rsidRPr="00502CE5" w:rsidRDefault="00502CE5" w:rsidP="00502CE5">
      <w:pPr>
        <w:rPr>
          <w:b/>
          <w:bCs/>
        </w:rPr>
      </w:pPr>
      <w:r w:rsidRPr="00502CE5">
        <w:rPr>
          <w:b/>
          <w:bCs/>
        </w:rPr>
        <w:t xml:space="preserve">9. </w:t>
      </w:r>
      <w:proofErr w:type="spellStart"/>
      <w:r w:rsidRPr="00502CE5">
        <w:rPr>
          <w:b/>
          <w:bCs/>
        </w:rPr>
        <w:t>CartItem</w:t>
      </w:r>
      <w:proofErr w:type="spellEnd"/>
    </w:p>
    <w:tbl>
      <w:tblPr>
        <w:tblStyle w:val="TableGrid"/>
        <w:tblW w:w="0" w:type="auto"/>
        <w:tblLook w:val="04A0" w:firstRow="1" w:lastRow="0" w:firstColumn="1" w:lastColumn="0" w:noHBand="0" w:noVBand="1"/>
      </w:tblPr>
      <w:tblGrid>
        <w:gridCol w:w="1657"/>
        <w:gridCol w:w="1321"/>
        <w:gridCol w:w="6598"/>
      </w:tblGrid>
      <w:tr w:rsidR="00502CE5" w:rsidRPr="00502CE5" w14:paraId="4D920C0F" w14:textId="77777777" w:rsidTr="00502CE5">
        <w:tc>
          <w:tcPr>
            <w:tcW w:w="0" w:type="auto"/>
            <w:hideMark/>
          </w:tcPr>
          <w:p w14:paraId="0306938E" w14:textId="77777777" w:rsidR="00502CE5" w:rsidRPr="00502CE5" w:rsidRDefault="00502CE5" w:rsidP="00502CE5">
            <w:pPr>
              <w:spacing w:after="160" w:line="259" w:lineRule="auto"/>
              <w:rPr>
                <w:b/>
                <w:bCs/>
              </w:rPr>
            </w:pPr>
            <w:r w:rsidRPr="00502CE5">
              <w:rPr>
                <w:b/>
                <w:bCs/>
              </w:rPr>
              <w:t>Column Name</w:t>
            </w:r>
          </w:p>
        </w:tc>
        <w:tc>
          <w:tcPr>
            <w:tcW w:w="0" w:type="auto"/>
            <w:hideMark/>
          </w:tcPr>
          <w:p w14:paraId="2E575B78" w14:textId="77777777" w:rsidR="00502CE5" w:rsidRPr="00502CE5" w:rsidRDefault="00502CE5" w:rsidP="00502CE5">
            <w:pPr>
              <w:spacing w:after="160" w:line="259" w:lineRule="auto"/>
              <w:rPr>
                <w:b/>
                <w:bCs/>
              </w:rPr>
            </w:pPr>
            <w:r w:rsidRPr="00502CE5">
              <w:rPr>
                <w:b/>
                <w:bCs/>
              </w:rPr>
              <w:t>Data Type</w:t>
            </w:r>
          </w:p>
        </w:tc>
        <w:tc>
          <w:tcPr>
            <w:tcW w:w="0" w:type="auto"/>
            <w:hideMark/>
          </w:tcPr>
          <w:p w14:paraId="685CDCDD" w14:textId="77777777" w:rsidR="00502CE5" w:rsidRPr="00502CE5" w:rsidRDefault="00502CE5" w:rsidP="00502CE5">
            <w:pPr>
              <w:spacing w:after="160" w:line="259" w:lineRule="auto"/>
              <w:rPr>
                <w:b/>
                <w:bCs/>
              </w:rPr>
            </w:pPr>
            <w:r w:rsidRPr="00502CE5">
              <w:rPr>
                <w:b/>
                <w:bCs/>
              </w:rPr>
              <w:t>Constraints</w:t>
            </w:r>
          </w:p>
        </w:tc>
      </w:tr>
      <w:tr w:rsidR="00502CE5" w:rsidRPr="00502CE5" w14:paraId="081E943E" w14:textId="77777777" w:rsidTr="00502CE5">
        <w:tc>
          <w:tcPr>
            <w:tcW w:w="0" w:type="auto"/>
            <w:hideMark/>
          </w:tcPr>
          <w:p w14:paraId="76E58C5D" w14:textId="77777777" w:rsidR="00502CE5" w:rsidRPr="00502CE5" w:rsidRDefault="00502CE5" w:rsidP="00502CE5">
            <w:pPr>
              <w:spacing w:after="160" w:line="259" w:lineRule="auto"/>
            </w:pPr>
            <w:proofErr w:type="spellStart"/>
            <w:r w:rsidRPr="00502CE5">
              <w:t>cart_item_id</w:t>
            </w:r>
            <w:proofErr w:type="spellEnd"/>
          </w:p>
        </w:tc>
        <w:tc>
          <w:tcPr>
            <w:tcW w:w="0" w:type="auto"/>
            <w:hideMark/>
          </w:tcPr>
          <w:p w14:paraId="5F46C1B9" w14:textId="77777777" w:rsidR="00502CE5" w:rsidRPr="00502CE5" w:rsidRDefault="00502CE5" w:rsidP="00502CE5">
            <w:pPr>
              <w:spacing w:after="160" w:line="259" w:lineRule="auto"/>
            </w:pPr>
            <w:r w:rsidRPr="00502CE5">
              <w:t>INT</w:t>
            </w:r>
          </w:p>
        </w:tc>
        <w:tc>
          <w:tcPr>
            <w:tcW w:w="0" w:type="auto"/>
            <w:hideMark/>
          </w:tcPr>
          <w:p w14:paraId="3882AC73" w14:textId="77777777" w:rsidR="00502CE5" w:rsidRPr="00502CE5" w:rsidRDefault="00502CE5" w:rsidP="00502CE5">
            <w:pPr>
              <w:spacing w:after="160" w:line="259" w:lineRule="auto"/>
            </w:pPr>
            <w:r w:rsidRPr="00502CE5">
              <w:t>PRIMARY KEY, AUTO_INCREMENT</w:t>
            </w:r>
          </w:p>
        </w:tc>
      </w:tr>
      <w:tr w:rsidR="00502CE5" w:rsidRPr="00502CE5" w14:paraId="489D349B" w14:textId="77777777" w:rsidTr="00502CE5">
        <w:tc>
          <w:tcPr>
            <w:tcW w:w="0" w:type="auto"/>
            <w:hideMark/>
          </w:tcPr>
          <w:p w14:paraId="1829C78C" w14:textId="77777777" w:rsidR="00502CE5" w:rsidRPr="00502CE5" w:rsidRDefault="00502CE5" w:rsidP="00502CE5">
            <w:pPr>
              <w:spacing w:after="160" w:line="259" w:lineRule="auto"/>
            </w:pPr>
            <w:proofErr w:type="spellStart"/>
            <w:r w:rsidRPr="00502CE5">
              <w:t>cart_id</w:t>
            </w:r>
            <w:proofErr w:type="spellEnd"/>
          </w:p>
        </w:tc>
        <w:tc>
          <w:tcPr>
            <w:tcW w:w="0" w:type="auto"/>
            <w:hideMark/>
          </w:tcPr>
          <w:p w14:paraId="15D9021B" w14:textId="77777777" w:rsidR="00502CE5" w:rsidRPr="00502CE5" w:rsidRDefault="00502CE5" w:rsidP="00502CE5">
            <w:pPr>
              <w:spacing w:after="160" w:line="259" w:lineRule="auto"/>
            </w:pPr>
            <w:r w:rsidRPr="00502CE5">
              <w:t>INT</w:t>
            </w:r>
          </w:p>
        </w:tc>
        <w:tc>
          <w:tcPr>
            <w:tcW w:w="0" w:type="auto"/>
            <w:hideMark/>
          </w:tcPr>
          <w:p w14:paraId="41327AC8" w14:textId="77777777" w:rsidR="00502CE5" w:rsidRPr="00502CE5" w:rsidRDefault="00502CE5" w:rsidP="00502CE5">
            <w:pPr>
              <w:spacing w:after="160" w:line="259" w:lineRule="auto"/>
            </w:pPr>
            <w:r w:rsidRPr="00502CE5">
              <w:t>FOREIGN KEY (</w:t>
            </w:r>
            <w:proofErr w:type="spellStart"/>
            <w:r w:rsidRPr="00502CE5">
              <w:t>cart_id</w:t>
            </w:r>
            <w:proofErr w:type="spellEnd"/>
            <w:r w:rsidRPr="00502CE5">
              <w:t>) REFERENCES Cart(</w:t>
            </w:r>
            <w:proofErr w:type="spellStart"/>
            <w:r w:rsidRPr="00502CE5">
              <w:t>cart_id</w:t>
            </w:r>
            <w:proofErr w:type="spellEnd"/>
            <w:r w:rsidRPr="00502CE5">
              <w:t>)</w:t>
            </w:r>
          </w:p>
        </w:tc>
      </w:tr>
      <w:tr w:rsidR="00502CE5" w:rsidRPr="00502CE5" w14:paraId="6AC313B7" w14:textId="77777777" w:rsidTr="00502CE5">
        <w:tc>
          <w:tcPr>
            <w:tcW w:w="0" w:type="auto"/>
            <w:hideMark/>
          </w:tcPr>
          <w:p w14:paraId="51F7F201" w14:textId="77777777" w:rsidR="00502CE5" w:rsidRPr="00502CE5" w:rsidRDefault="00502CE5" w:rsidP="00502CE5">
            <w:pPr>
              <w:spacing w:after="160" w:line="259" w:lineRule="auto"/>
            </w:pPr>
            <w:proofErr w:type="spellStart"/>
            <w:r w:rsidRPr="00502CE5">
              <w:t>food_item_id</w:t>
            </w:r>
            <w:proofErr w:type="spellEnd"/>
          </w:p>
        </w:tc>
        <w:tc>
          <w:tcPr>
            <w:tcW w:w="0" w:type="auto"/>
            <w:hideMark/>
          </w:tcPr>
          <w:p w14:paraId="300BE615" w14:textId="77777777" w:rsidR="00502CE5" w:rsidRPr="00502CE5" w:rsidRDefault="00502CE5" w:rsidP="00502CE5">
            <w:pPr>
              <w:spacing w:after="160" w:line="259" w:lineRule="auto"/>
            </w:pPr>
            <w:r w:rsidRPr="00502CE5">
              <w:t>INT</w:t>
            </w:r>
          </w:p>
        </w:tc>
        <w:tc>
          <w:tcPr>
            <w:tcW w:w="0" w:type="auto"/>
            <w:hideMark/>
          </w:tcPr>
          <w:p w14:paraId="538685AD" w14:textId="77777777" w:rsidR="00502CE5" w:rsidRPr="00502CE5" w:rsidRDefault="00502CE5" w:rsidP="00502CE5">
            <w:pPr>
              <w:spacing w:after="160" w:line="259" w:lineRule="auto"/>
            </w:pPr>
            <w:r w:rsidRPr="00502CE5">
              <w:t>FOREIGN KEY (</w:t>
            </w:r>
            <w:proofErr w:type="spellStart"/>
            <w:r w:rsidRPr="00502CE5">
              <w:t>food_item_id</w:t>
            </w:r>
            <w:proofErr w:type="spellEnd"/>
            <w:r w:rsidRPr="00502CE5">
              <w:t xml:space="preserve">) REFERENCES </w:t>
            </w:r>
            <w:proofErr w:type="spellStart"/>
            <w:r w:rsidRPr="00502CE5">
              <w:t>FoodItem</w:t>
            </w:r>
            <w:proofErr w:type="spellEnd"/>
            <w:r w:rsidRPr="00502CE5">
              <w:t>(</w:t>
            </w:r>
            <w:proofErr w:type="spellStart"/>
            <w:r w:rsidRPr="00502CE5">
              <w:t>food_item_id</w:t>
            </w:r>
            <w:proofErr w:type="spellEnd"/>
            <w:r w:rsidRPr="00502CE5">
              <w:t>)</w:t>
            </w:r>
          </w:p>
        </w:tc>
      </w:tr>
      <w:tr w:rsidR="00502CE5" w:rsidRPr="00502CE5" w14:paraId="36D5DEE8" w14:textId="77777777" w:rsidTr="00502CE5">
        <w:tc>
          <w:tcPr>
            <w:tcW w:w="0" w:type="auto"/>
            <w:hideMark/>
          </w:tcPr>
          <w:p w14:paraId="58D83376" w14:textId="77777777" w:rsidR="00502CE5" w:rsidRPr="00502CE5" w:rsidRDefault="00502CE5" w:rsidP="00502CE5">
            <w:pPr>
              <w:spacing w:after="160" w:line="259" w:lineRule="auto"/>
            </w:pPr>
            <w:r w:rsidRPr="00502CE5">
              <w:t>quantity</w:t>
            </w:r>
          </w:p>
        </w:tc>
        <w:tc>
          <w:tcPr>
            <w:tcW w:w="0" w:type="auto"/>
            <w:hideMark/>
          </w:tcPr>
          <w:p w14:paraId="793B29DA" w14:textId="77777777" w:rsidR="00502CE5" w:rsidRPr="00502CE5" w:rsidRDefault="00502CE5" w:rsidP="00502CE5">
            <w:pPr>
              <w:spacing w:after="160" w:line="259" w:lineRule="auto"/>
            </w:pPr>
            <w:r w:rsidRPr="00502CE5">
              <w:t>INT</w:t>
            </w:r>
          </w:p>
        </w:tc>
        <w:tc>
          <w:tcPr>
            <w:tcW w:w="0" w:type="auto"/>
            <w:hideMark/>
          </w:tcPr>
          <w:p w14:paraId="6DC1974A" w14:textId="77777777" w:rsidR="00502CE5" w:rsidRPr="00502CE5" w:rsidRDefault="00502CE5" w:rsidP="00502CE5">
            <w:pPr>
              <w:spacing w:after="160" w:line="259" w:lineRule="auto"/>
            </w:pPr>
            <w:r w:rsidRPr="00502CE5">
              <w:t>NOT NULL</w:t>
            </w:r>
          </w:p>
        </w:tc>
      </w:tr>
      <w:tr w:rsidR="00502CE5" w:rsidRPr="00502CE5" w14:paraId="399ABE66" w14:textId="77777777" w:rsidTr="00502CE5">
        <w:tc>
          <w:tcPr>
            <w:tcW w:w="0" w:type="auto"/>
            <w:hideMark/>
          </w:tcPr>
          <w:p w14:paraId="45D528D9"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1D8CDA03" w14:textId="77777777" w:rsidR="00502CE5" w:rsidRPr="00502CE5" w:rsidRDefault="00502CE5" w:rsidP="00502CE5">
            <w:pPr>
              <w:spacing w:after="160" w:line="259" w:lineRule="auto"/>
            </w:pPr>
            <w:r w:rsidRPr="00502CE5">
              <w:t>TIMESTAMP</w:t>
            </w:r>
          </w:p>
        </w:tc>
        <w:tc>
          <w:tcPr>
            <w:tcW w:w="0" w:type="auto"/>
            <w:hideMark/>
          </w:tcPr>
          <w:p w14:paraId="3F945C03" w14:textId="77777777" w:rsidR="00502CE5" w:rsidRPr="00502CE5" w:rsidRDefault="00502CE5" w:rsidP="00502CE5">
            <w:pPr>
              <w:spacing w:after="160" w:line="259" w:lineRule="auto"/>
            </w:pPr>
            <w:r w:rsidRPr="00502CE5">
              <w:t>DEFAULT CURRENT_TIMESTAMP</w:t>
            </w:r>
          </w:p>
        </w:tc>
      </w:tr>
    </w:tbl>
    <w:p w14:paraId="00872AB2" w14:textId="77777777" w:rsidR="00502CE5" w:rsidRPr="00502CE5" w:rsidRDefault="00502CE5" w:rsidP="00502CE5">
      <w:pPr>
        <w:rPr>
          <w:b/>
          <w:bCs/>
        </w:rPr>
      </w:pPr>
      <w:r w:rsidRPr="00502CE5">
        <w:rPr>
          <w:b/>
          <w:bCs/>
        </w:rPr>
        <w:t>10. Address</w:t>
      </w:r>
    </w:p>
    <w:tbl>
      <w:tblPr>
        <w:tblStyle w:val="TableGrid"/>
        <w:tblW w:w="0" w:type="auto"/>
        <w:tblLook w:val="04A0" w:firstRow="1" w:lastRow="0" w:firstColumn="1" w:lastColumn="0" w:noHBand="0" w:noVBand="1"/>
      </w:tblPr>
      <w:tblGrid>
        <w:gridCol w:w="1657"/>
        <w:gridCol w:w="1650"/>
        <w:gridCol w:w="5056"/>
      </w:tblGrid>
      <w:tr w:rsidR="00502CE5" w:rsidRPr="00502CE5" w14:paraId="180CD1BA" w14:textId="77777777" w:rsidTr="00502CE5">
        <w:tc>
          <w:tcPr>
            <w:tcW w:w="0" w:type="auto"/>
            <w:hideMark/>
          </w:tcPr>
          <w:p w14:paraId="5C7DA7C2" w14:textId="77777777" w:rsidR="00502CE5" w:rsidRPr="00502CE5" w:rsidRDefault="00502CE5" w:rsidP="00502CE5">
            <w:pPr>
              <w:spacing w:after="160" w:line="259" w:lineRule="auto"/>
              <w:rPr>
                <w:b/>
                <w:bCs/>
              </w:rPr>
            </w:pPr>
            <w:r w:rsidRPr="00502CE5">
              <w:rPr>
                <w:b/>
                <w:bCs/>
              </w:rPr>
              <w:t>Column Name</w:t>
            </w:r>
          </w:p>
        </w:tc>
        <w:tc>
          <w:tcPr>
            <w:tcW w:w="0" w:type="auto"/>
            <w:hideMark/>
          </w:tcPr>
          <w:p w14:paraId="5B99A70D" w14:textId="77777777" w:rsidR="00502CE5" w:rsidRPr="00502CE5" w:rsidRDefault="00502CE5" w:rsidP="00502CE5">
            <w:pPr>
              <w:spacing w:after="160" w:line="259" w:lineRule="auto"/>
              <w:rPr>
                <w:b/>
                <w:bCs/>
              </w:rPr>
            </w:pPr>
            <w:r w:rsidRPr="00502CE5">
              <w:rPr>
                <w:b/>
                <w:bCs/>
              </w:rPr>
              <w:t>Data Type</w:t>
            </w:r>
          </w:p>
        </w:tc>
        <w:tc>
          <w:tcPr>
            <w:tcW w:w="0" w:type="auto"/>
            <w:hideMark/>
          </w:tcPr>
          <w:p w14:paraId="30AA8068" w14:textId="77777777" w:rsidR="00502CE5" w:rsidRPr="00502CE5" w:rsidRDefault="00502CE5" w:rsidP="00502CE5">
            <w:pPr>
              <w:spacing w:after="160" w:line="259" w:lineRule="auto"/>
              <w:rPr>
                <w:b/>
                <w:bCs/>
              </w:rPr>
            </w:pPr>
            <w:r w:rsidRPr="00502CE5">
              <w:rPr>
                <w:b/>
                <w:bCs/>
              </w:rPr>
              <w:t>Constraints</w:t>
            </w:r>
          </w:p>
        </w:tc>
      </w:tr>
      <w:tr w:rsidR="00502CE5" w:rsidRPr="00502CE5" w14:paraId="4DFD3C47" w14:textId="77777777" w:rsidTr="00502CE5">
        <w:tc>
          <w:tcPr>
            <w:tcW w:w="0" w:type="auto"/>
            <w:hideMark/>
          </w:tcPr>
          <w:p w14:paraId="3ED68C09" w14:textId="77777777" w:rsidR="00502CE5" w:rsidRPr="00502CE5" w:rsidRDefault="00502CE5" w:rsidP="00502CE5">
            <w:pPr>
              <w:spacing w:after="160" w:line="259" w:lineRule="auto"/>
            </w:pPr>
            <w:proofErr w:type="spellStart"/>
            <w:r w:rsidRPr="00502CE5">
              <w:t>address_id</w:t>
            </w:r>
            <w:proofErr w:type="spellEnd"/>
          </w:p>
        </w:tc>
        <w:tc>
          <w:tcPr>
            <w:tcW w:w="0" w:type="auto"/>
            <w:hideMark/>
          </w:tcPr>
          <w:p w14:paraId="47C70957" w14:textId="77777777" w:rsidR="00502CE5" w:rsidRPr="00502CE5" w:rsidRDefault="00502CE5" w:rsidP="00502CE5">
            <w:pPr>
              <w:spacing w:after="160" w:line="259" w:lineRule="auto"/>
            </w:pPr>
            <w:r w:rsidRPr="00502CE5">
              <w:t>INT</w:t>
            </w:r>
          </w:p>
        </w:tc>
        <w:tc>
          <w:tcPr>
            <w:tcW w:w="0" w:type="auto"/>
            <w:hideMark/>
          </w:tcPr>
          <w:p w14:paraId="39BE20CD" w14:textId="77777777" w:rsidR="00502CE5" w:rsidRPr="00502CE5" w:rsidRDefault="00502CE5" w:rsidP="00502CE5">
            <w:pPr>
              <w:spacing w:after="160" w:line="259" w:lineRule="auto"/>
            </w:pPr>
            <w:r w:rsidRPr="00502CE5">
              <w:t>PRIMARY KEY, AUTO_INCREMENT</w:t>
            </w:r>
          </w:p>
        </w:tc>
      </w:tr>
      <w:tr w:rsidR="00502CE5" w:rsidRPr="00502CE5" w14:paraId="0ED87617" w14:textId="77777777" w:rsidTr="00502CE5">
        <w:tc>
          <w:tcPr>
            <w:tcW w:w="0" w:type="auto"/>
            <w:hideMark/>
          </w:tcPr>
          <w:p w14:paraId="06FE478A" w14:textId="77777777" w:rsidR="00502CE5" w:rsidRPr="00502CE5" w:rsidRDefault="00502CE5" w:rsidP="00502CE5">
            <w:pPr>
              <w:spacing w:after="160" w:line="259" w:lineRule="auto"/>
            </w:pPr>
            <w:proofErr w:type="spellStart"/>
            <w:r w:rsidRPr="00502CE5">
              <w:t>user_id</w:t>
            </w:r>
            <w:proofErr w:type="spellEnd"/>
          </w:p>
        </w:tc>
        <w:tc>
          <w:tcPr>
            <w:tcW w:w="0" w:type="auto"/>
            <w:hideMark/>
          </w:tcPr>
          <w:p w14:paraId="640B2125" w14:textId="77777777" w:rsidR="00502CE5" w:rsidRPr="00502CE5" w:rsidRDefault="00502CE5" w:rsidP="00502CE5">
            <w:pPr>
              <w:spacing w:after="160" w:line="259" w:lineRule="auto"/>
            </w:pPr>
            <w:r w:rsidRPr="00502CE5">
              <w:t>INT</w:t>
            </w:r>
          </w:p>
        </w:tc>
        <w:tc>
          <w:tcPr>
            <w:tcW w:w="0" w:type="auto"/>
            <w:hideMark/>
          </w:tcPr>
          <w:p w14:paraId="1A036222" w14:textId="77777777" w:rsidR="00502CE5" w:rsidRPr="00502CE5" w:rsidRDefault="00502CE5" w:rsidP="00502CE5">
            <w:pPr>
              <w:spacing w:after="160" w:line="259" w:lineRule="auto"/>
            </w:pPr>
            <w:r w:rsidRPr="00502CE5">
              <w:t>FOREIGN KEY (</w:t>
            </w:r>
            <w:proofErr w:type="spellStart"/>
            <w:r w:rsidRPr="00502CE5">
              <w:t>user_id</w:t>
            </w:r>
            <w:proofErr w:type="spellEnd"/>
            <w:r w:rsidRPr="00502CE5">
              <w:t>) REFERENCES User(</w:t>
            </w:r>
            <w:proofErr w:type="spellStart"/>
            <w:r w:rsidRPr="00502CE5">
              <w:t>user_id</w:t>
            </w:r>
            <w:proofErr w:type="spellEnd"/>
            <w:r w:rsidRPr="00502CE5">
              <w:t>)</w:t>
            </w:r>
          </w:p>
        </w:tc>
      </w:tr>
      <w:tr w:rsidR="00502CE5" w:rsidRPr="00502CE5" w14:paraId="72CE4BD8" w14:textId="77777777" w:rsidTr="00502CE5">
        <w:tc>
          <w:tcPr>
            <w:tcW w:w="0" w:type="auto"/>
            <w:hideMark/>
          </w:tcPr>
          <w:p w14:paraId="21370BA0" w14:textId="77777777" w:rsidR="00502CE5" w:rsidRPr="00502CE5" w:rsidRDefault="00502CE5" w:rsidP="00502CE5">
            <w:pPr>
              <w:spacing w:after="160" w:line="259" w:lineRule="auto"/>
            </w:pPr>
            <w:r w:rsidRPr="00502CE5">
              <w:t>street</w:t>
            </w:r>
          </w:p>
        </w:tc>
        <w:tc>
          <w:tcPr>
            <w:tcW w:w="0" w:type="auto"/>
            <w:hideMark/>
          </w:tcPr>
          <w:p w14:paraId="57C5C69A" w14:textId="77777777" w:rsidR="00502CE5" w:rsidRPr="00502CE5" w:rsidRDefault="00502CE5" w:rsidP="00502CE5">
            <w:pPr>
              <w:spacing w:after="160" w:line="259" w:lineRule="auto"/>
            </w:pPr>
            <w:proofErr w:type="gramStart"/>
            <w:r w:rsidRPr="00502CE5">
              <w:t>VARCHAR(</w:t>
            </w:r>
            <w:proofErr w:type="gramEnd"/>
            <w:r w:rsidRPr="00502CE5">
              <w:t>255)</w:t>
            </w:r>
          </w:p>
        </w:tc>
        <w:tc>
          <w:tcPr>
            <w:tcW w:w="0" w:type="auto"/>
            <w:hideMark/>
          </w:tcPr>
          <w:p w14:paraId="5960D4BD" w14:textId="77777777" w:rsidR="00502CE5" w:rsidRPr="00502CE5" w:rsidRDefault="00502CE5" w:rsidP="00502CE5">
            <w:pPr>
              <w:spacing w:after="160" w:line="259" w:lineRule="auto"/>
            </w:pPr>
            <w:r w:rsidRPr="00502CE5">
              <w:t>NOT NULL</w:t>
            </w:r>
          </w:p>
        </w:tc>
      </w:tr>
      <w:tr w:rsidR="00502CE5" w:rsidRPr="00502CE5" w14:paraId="01C9C2A6" w14:textId="77777777" w:rsidTr="00502CE5">
        <w:tc>
          <w:tcPr>
            <w:tcW w:w="0" w:type="auto"/>
            <w:hideMark/>
          </w:tcPr>
          <w:p w14:paraId="6F40A0F7" w14:textId="77777777" w:rsidR="00502CE5" w:rsidRPr="00502CE5" w:rsidRDefault="00502CE5" w:rsidP="00502CE5">
            <w:pPr>
              <w:spacing w:after="160" w:line="259" w:lineRule="auto"/>
            </w:pPr>
            <w:r w:rsidRPr="00502CE5">
              <w:t>city</w:t>
            </w:r>
          </w:p>
        </w:tc>
        <w:tc>
          <w:tcPr>
            <w:tcW w:w="0" w:type="auto"/>
            <w:hideMark/>
          </w:tcPr>
          <w:p w14:paraId="1D6C1B8B" w14:textId="77777777" w:rsidR="00502CE5" w:rsidRPr="00502CE5" w:rsidRDefault="00502CE5" w:rsidP="00502CE5">
            <w:pPr>
              <w:spacing w:after="160" w:line="259" w:lineRule="auto"/>
            </w:pPr>
            <w:proofErr w:type="gramStart"/>
            <w:r w:rsidRPr="00502CE5">
              <w:t>VARCHAR(</w:t>
            </w:r>
            <w:proofErr w:type="gramEnd"/>
            <w:r w:rsidRPr="00502CE5">
              <w:t>100)</w:t>
            </w:r>
          </w:p>
        </w:tc>
        <w:tc>
          <w:tcPr>
            <w:tcW w:w="0" w:type="auto"/>
            <w:hideMark/>
          </w:tcPr>
          <w:p w14:paraId="5769680E" w14:textId="77777777" w:rsidR="00502CE5" w:rsidRPr="00502CE5" w:rsidRDefault="00502CE5" w:rsidP="00502CE5">
            <w:pPr>
              <w:spacing w:after="160" w:line="259" w:lineRule="auto"/>
            </w:pPr>
            <w:r w:rsidRPr="00502CE5">
              <w:t>NOT NULL</w:t>
            </w:r>
          </w:p>
        </w:tc>
      </w:tr>
      <w:tr w:rsidR="00502CE5" w:rsidRPr="00502CE5" w14:paraId="7A84647D" w14:textId="77777777" w:rsidTr="00502CE5">
        <w:tc>
          <w:tcPr>
            <w:tcW w:w="0" w:type="auto"/>
            <w:hideMark/>
          </w:tcPr>
          <w:p w14:paraId="343CFA73" w14:textId="77777777" w:rsidR="00502CE5" w:rsidRPr="00502CE5" w:rsidRDefault="00502CE5" w:rsidP="00502CE5">
            <w:pPr>
              <w:spacing w:after="160" w:line="259" w:lineRule="auto"/>
            </w:pPr>
            <w:r w:rsidRPr="00502CE5">
              <w:t>state</w:t>
            </w:r>
          </w:p>
        </w:tc>
        <w:tc>
          <w:tcPr>
            <w:tcW w:w="0" w:type="auto"/>
            <w:hideMark/>
          </w:tcPr>
          <w:p w14:paraId="2260E4B3" w14:textId="77777777" w:rsidR="00502CE5" w:rsidRPr="00502CE5" w:rsidRDefault="00502CE5" w:rsidP="00502CE5">
            <w:pPr>
              <w:spacing w:after="160" w:line="259" w:lineRule="auto"/>
            </w:pPr>
            <w:proofErr w:type="gramStart"/>
            <w:r w:rsidRPr="00502CE5">
              <w:t>VARCHAR(</w:t>
            </w:r>
            <w:proofErr w:type="gramEnd"/>
            <w:r w:rsidRPr="00502CE5">
              <w:t>100)</w:t>
            </w:r>
          </w:p>
        </w:tc>
        <w:tc>
          <w:tcPr>
            <w:tcW w:w="0" w:type="auto"/>
            <w:hideMark/>
          </w:tcPr>
          <w:p w14:paraId="7A32661D" w14:textId="77777777" w:rsidR="00502CE5" w:rsidRPr="00502CE5" w:rsidRDefault="00502CE5" w:rsidP="00502CE5">
            <w:pPr>
              <w:spacing w:after="160" w:line="259" w:lineRule="auto"/>
            </w:pPr>
            <w:r w:rsidRPr="00502CE5">
              <w:t>NOT NULL</w:t>
            </w:r>
          </w:p>
        </w:tc>
      </w:tr>
      <w:tr w:rsidR="00502CE5" w:rsidRPr="00502CE5" w14:paraId="049BB707" w14:textId="77777777" w:rsidTr="00502CE5">
        <w:tc>
          <w:tcPr>
            <w:tcW w:w="0" w:type="auto"/>
            <w:hideMark/>
          </w:tcPr>
          <w:p w14:paraId="440FF649" w14:textId="77777777" w:rsidR="00502CE5" w:rsidRPr="00502CE5" w:rsidRDefault="00502CE5" w:rsidP="00502CE5">
            <w:pPr>
              <w:spacing w:after="160" w:line="259" w:lineRule="auto"/>
            </w:pPr>
            <w:proofErr w:type="spellStart"/>
            <w:r w:rsidRPr="00502CE5">
              <w:t>zip_code</w:t>
            </w:r>
            <w:proofErr w:type="spellEnd"/>
          </w:p>
        </w:tc>
        <w:tc>
          <w:tcPr>
            <w:tcW w:w="0" w:type="auto"/>
            <w:hideMark/>
          </w:tcPr>
          <w:p w14:paraId="3368377F" w14:textId="77777777" w:rsidR="00502CE5" w:rsidRPr="00502CE5" w:rsidRDefault="00502CE5" w:rsidP="00502CE5">
            <w:pPr>
              <w:spacing w:after="160" w:line="259" w:lineRule="auto"/>
            </w:pPr>
            <w:proofErr w:type="gramStart"/>
            <w:r w:rsidRPr="00502CE5">
              <w:t>VARCHAR(</w:t>
            </w:r>
            <w:proofErr w:type="gramEnd"/>
            <w:r w:rsidRPr="00502CE5">
              <w:t>10)</w:t>
            </w:r>
          </w:p>
        </w:tc>
        <w:tc>
          <w:tcPr>
            <w:tcW w:w="0" w:type="auto"/>
            <w:hideMark/>
          </w:tcPr>
          <w:p w14:paraId="4025C8F8" w14:textId="77777777" w:rsidR="00502CE5" w:rsidRPr="00502CE5" w:rsidRDefault="00502CE5" w:rsidP="00502CE5">
            <w:pPr>
              <w:spacing w:after="160" w:line="259" w:lineRule="auto"/>
            </w:pPr>
            <w:r w:rsidRPr="00502CE5">
              <w:t>NOT NULL</w:t>
            </w:r>
          </w:p>
        </w:tc>
      </w:tr>
      <w:tr w:rsidR="00502CE5" w:rsidRPr="00502CE5" w14:paraId="37F5586E" w14:textId="77777777" w:rsidTr="00502CE5">
        <w:tc>
          <w:tcPr>
            <w:tcW w:w="0" w:type="auto"/>
            <w:hideMark/>
          </w:tcPr>
          <w:p w14:paraId="64C92E5B"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15043659" w14:textId="77777777" w:rsidR="00502CE5" w:rsidRPr="00502CE5" w:rsidRDefault="00502CE5" w:rsidP="00502CE5">
            <w:pPr>
              <w:spacing w:after="160" w:line="259" w:lineRule="auto"/>
            </w:pPr>
            <w:r w:rsidRPr="00502CE5">
              <w:t>TIMESTAMP</w:t>
            </w:r>
          </w:p>
        </w:tc>
        <w:tc>
          <w:tcPr>
            <w:tcW w:w="0" w:type="auto"/>
            <w:hideMark/>
          </w:tcPr>
          <w:p w14:paraId="5DA5AD47" w14:textId="77777777" w:rsidR="00502CE5" w:rsidRPr="00502CE5" w:rsidRDefault="00502CE5" w:rsidP="00502CE5">
            <w:pPr>
              <w:spacing w:after="160" w:line="259" w:lineRule="auto"/>
            </w:pPr>
            <w:r w:rsidRPr="00502CE5">
              <w:t>DEFAULT CURRENT_TIMESTAMP</w:t>
            </w:r>
          </w:p>
        </w:tc>
      </w:tr>
    </w:tbl>
    <w:p w14:paraId="5A4E536B" w14:textId="77777777" w:rsidR="00502CE5" w:rsidRPr="00502CE5" w:rsidRDefault="00502CE5" w:rsidP="00502CE5">
      <w:pPr>
        <w:rPr>
          <w:b/>
          <w:bCs/>
        </w:rPr>
      </w:pPr>
      <w:r w:rsidRPr="00502CE5">
        <w:rPr>
          <w:b/>
          <w:bCs/>
        </w:rPr>
        <w:t>11. Discount</w:t>
      </w:r>
    </w:p>
    <w:tbl>
      <w:tblPr>
        <w:tblStyle w:val="TableGrid"/>
        <w:tblW w:w="0" w:type="auto"/>
        <w:tblLook w:val="04A0" w:firstRow="1" w:lastRow="0" w:firstColumn="1" w:lastColumn="0" w:noHBand="0" w:noVBand="1"/>
      </w:tblPr>
      <w:tblGrid>
        <w:gridCol w:w="1657"/>
        <w:gridCol w:w="1537"/>
        <w:gridCol w:w="3392"/>
      </w:tblGrid>
      <w:tr w:rsidR="00502CE5" w:rsidRPr="00502CE5" w14:paraId="24CE66BD" w14:textId="77777777" w:rsidTr="00502CE5">
        <w:tc>
          <w:tcPr>
            <w:tcW w:w="0" w:type="auto"/>
            <w:hideMark/>
          </w:tcPr>
          <w:p w14:paraId="09E31973" w14:textId="77777777" w:rsidR="00502CE5" w:rsidRPr="00502CE5" w:rsidRDefault="00502CE5" w:rsidP="00502CE5">
            <w:pPr>
              <w:spacing w:after="160" w:line="259" w:lineRule="auto"/>
              <w:rPr>
                <w:b/>
                <w:bCs/>
              </w:rPr>
            </w:pPr>
            <w:r w:rsidRPr="00502CE5">
              <w:rPr>
                <w:b/>
                <w:bCs/>
              </w:rPr>
              <w:t>Column Name</w:t>
            </w:r>
          </w:p>
        </w:tc>
        <w:tc>
          <w:tcPr>
            <w:tcW w:w="0" w:type="auto"/>
            <w:hideMark/>
          </w:tcPr>
          <w:p w14:paraId="685401A1" w14:textId="77777777" w:rsidR="00502CE5" w:rsidRPr="00502CE5" w:rsidRDefault="00502CE5" w:rsidP="00502CE5">
            <w:pPr>
              <w:spacing w:after="160" w:line="259" w:lineRule="auto"/>
              <w:rPr>
                <w:b/>
                <w:bCs/>
              </w:rPr>
            </w:pPr>
            <w:r w:rsidRPr="00502CE5">
              <w:rPr>
                <w:b/>
                <w:bCs/>
              </w:rPr>
              <w:t>Data Type</w:t>
            </w:r>
          </w:p>
        </w:tc>
        <w:tc>
          <w:tcPr>
            <w:tcW w:w="0" w:type="auto"/>
            <w:hideMark/>
          </w:tcPr>
          <w:p w14:paraId="79CF67CF" w14:textId="77777777" w:rsidR="00502CE5" w:rsidRPr="00502CE5" w:rsidRDefault="00502CE5" w:rsidP="00502CE5">
            <w:pPr>
              <w:spacing w:after="160" w:line="259" w:lineRule="auto"/>
              <w:rPr>
                <w:b/>
                <w:bCs/>
              </w:rPr>
            </w:pPr>
            <w:r w:rsidRPr="00502CE5">
              <w:rPr>
                <w:b/>
                <w:bCs/>
              </w:rPr>
              <w:t>Constraints</w:t>
            </w:r>
          </w:p>
        </w:tc>
      </w:tr>
      <w:tr w:rsidR="00502CE5" w:rsidRPr="00502CE5" w14:paraId="54039DAB" w14:textId="77777777" w:rsidTr="00502CE5">
        <w:tc>
          <w:tcPr>
            <w:tcW w:w="0" w:type="auto"/>
            <w:hideMark/>
          </w:tcPr>
          <w:p w14:paraId="1D4821ED" w14:textId="77777777" w:rsidR="00502CE5" w:rsidRPr="00502CE5" w:rsidRDefault="00502CE5" w:rsidP="00502CE5">
            <w:pPr>
              <w:spacing w:after="160" w:line="259" w:lineRule="auto"/>
            </w:pPr>
            <w:proofErr w:type="spellStart"/>
            <w:r w:rsidRPr="00502CE5">
              <w:t>discount_id</w:t>
            </w:r>
            <w:proofErr w:type="spellEnd"/>
          </w:p>
        </w:tc>
        <w:tc>
          <w:tcPr>
            <w:tcW w:w="0" w:type="auto"/>
            <w:hideMark/>
          </w:tcPr>
          <w:p w14:paraId="734A3C97" w14:textId="77777777" w:rsidR="00502CE5" w:rsidRPr="00502CE5" w:rsidRDefault="00502CE5" w:rsidP="00502CE5">
            <w:pPr>
              <w:spacing w:after="160" w:line="259" w:lineRule="auto"/>
            </w:pPr>
            <w:r w:rsidRPr="00502CE5">
              <w:t>INT</w:t>
            </w:r>
          </w:p>
        </w:tc>
        <w:tc>
          <w:tcPr>
            <w:tcW w:w="0" w:type="auto"/>
            <w:hideMark/>
          </w:tcPr>
          <w:p w14:paraId="02034F3E" w14:textId="77777777" w:rsidR="00502CE5" w:rsidRPr="00502CE5" w:rsidRDefault="00502CE5" w:rsidP="00502CE5">
            <w:pPr>
              <w:spacing w:after="160" w:line="259" w:lineRule="auto"/>
            </w:pPr>
            <w:r w:rsidRPr="00502CE5">
              <w:t>PRIMARY KEY, AUTO_INCREMENT</w:t>
            </w:r>
          </w:p>
        </w:tc>
      </w:tr>
      <w:tr w:rsidR="00502CE5" w:rsidRPr="00502CE5" w14:paraId="63E6BF01" w14:textId="77777777" w:rsidTr="00502CE5">
        <w:tc>
          <w:tcPr>
            <w:tcW w:w="0" w:type="auto"/>
            <w:hideMark/>
          </w:tcPr>
          <w:p w14:paraId="29C4800B" w14:textId="77777777" w:rsidR="00502CE5" w:rsidRPr="00502CE5" w:rsidRDefault="00502CE5" w:rsidP="00502CE5">
            <w:pPr>
              <w:spacing w:after="160" w:line="259" w:lineRule="auto"/>
            </w:pPr>
            <w:r w:rsidRPr="00502CE5">
              <w:t>code</w:t>
            </w:r>
          </w:p>
        </w:tc>
        <w:tc>
          <w:tcPr>
            <w:tcW w:w="0" w:type="auto"/>
            <w:hideMark/>
          </w:tcPr>
          <w:p w14:paraId="7270E515" w14:textId="77777777" w:rsidR="00502CE5" w:rsidRPr="00502CE5" w:rsidRDefault="00502CE5" w:rsidP="00502CE5">
            <w:pPr>
              <w:spacing w:after="160" w:line="259" w:lineRule="auto"/>
            </w:pPr>
            <w:proofErr w:type="gramStart"/>
            <w:r w:rsidRPr="00502CE5">
              <w:t>VARCHAR(</w:t>
            </w:r>
            <w:proofErr w:type="gramEnd"/>
            <w:r w:rsidRPr="00502CE5">
              <w:t>50)</w:t>
            </w:r>
          </w:p>
        </w:tc>
        <w:tc>
          <w:tcPr>
            <w:tcW w:w="0" w:type="auto"/>
            <w:hideMark/>
          </w:tcPr>
          <w:p w14:paraId="70115495" w14:textId="77777777" w:rsidR="00502CE5" w:rsidRPr="00502CE5" w:rsidRDefault="00502CE5" w:rsidP="00502CE5">
            <w:pPr>
              <w:spacing w:after="160" w:line="259" w:lineRule="auto"/>
            </w:pPr>
            <w:r w:rsidRPr="00502CE5">
              <w:t>NOT NULL, UNIQUE</w:t>
            </w:r>
          </w:p>
        </w:tc>
      </w:tr>
      <w:tr w:rsidR="00502CE5" w:rsidRPr="00502CE5" w14:paraId="00E51494" w14:textId="77777777" w:rsidTr="00502CE5">
        <w:tc>
          <w:tcPr>
            <w:tcW w:w="0" w:type="auto"/>
            <w:hideMark/>
          </w:tcPr>
          <w:p w14:paraId="263A7257" w14:textId="77777777" w:rsidR="00502CE5" w:rsidRPr="00502CE5" w:rsidRDefault="00502CE5" w:rsidP="00502CE5">
            <w:pPr>
              <w:spacing w:after="160" w:line="259" w:lineRule="auto"/>
            </w:pPr>
            <w:r w:rsidRPr="00502CE5">
              <w:t>percentage</w:t>
            </w:r>
          </w:p>
        </w:tc>
        <w:tc>
          <w:tcPr>
            <w:tcW w:w="0" w:type="auto"/>
            <w:hideMark/>
          </w:tcPr>
          <w:p w14:paraId="2B413971" w14:textId="77777777" w:rsidR="00502CE5" w:rsidRPr="00502CE5" w:rsidRDefault="00502CE5" w:rsidP="00502CE5">
            <w:pPr>
              <w:spacing w:after="160" w:line="259" w:lineRule="auto"/>
            </w:pPr>
            <w:proofErr w:type="gramStart"/>
            <w:r w:rsidRPr="00502CE5">
              <w:t>DECIMAL(</w:t>
            </w:r>
            <w:proofErr w:type="gramEnd"/>
            <w:r w:rsidRPr="00502CE5">
              <w:t>5,2)</w:t>
            </w:r>
          </w:p>
        </w:tc>
        <w:tc>
          <w:tcPr>
            <w:tcW w:w="0" w:type="auto"/>
            <w:hideMark/>
          </w:tcPr>
          <w:p w14:paraId="0045629F" w14:textId="77777777" w:rsidR="00502CE5" w:rsidRPr="00502CE5" w:rsidRDefault="00502CE5" w:rsidP="00502CE5">
            <w:pPr>
              <w:spacing w:after="160" w:line="259" w:lineRule="auto"/>
            </w:pPr>
            <w:r w:rsidRPr="00502CE5">
              <w:t>NOT NULL</w:t>
            </w:r>
          </w:p>
        </w:tc>
      </w:tr>
      <w:tr w:rsidR="00502CE5" w:rsidRPr="00502CE5" w14:paraId="4B96D430" w14:textId="77777777" w:rsidTr="00502CE5">
        <w:tc>
          <w:tcPr>
            <w:tcW w:w="0" w:type="auto"/>
            <w:hideMark/>
          </w:tcPr>
          <w:p w14:paraId="6F5328B0" w14:textId="77777777" w:rsidR="00502CE5" w:rsidRPr="00502CE5" w:rsidRDefault="00502CE5" w:rsidP="00502CE5">
            <w:pPr>
              <w:spacing w:after="160" w:line="259" w:lineRule="auto"/>
            </w:pPr>
            <w:proofErr w:type="spellStart"/>
            <w:r w:rsidRPr="00502CE5">
              <w:t>valid_from</w:t>
            </w:r>
            <w:proofErr w:type="spellEnd"/>
          </w:p>
        </w:tc>
        <w:tc>
          <w:tcPr>
            <w:tcW w:w="0" w:type="auto"/>
            <w:hideMark/>
          </w:tcPr>
          <w:p w14:paraId="644CD59E" w14:textId="77777777" w:rsidR="00502CE5" w:rsidRPr="00502CE5" w:rsidRDefault="00502CE5" w:rsidP="00502CE5">
            <w:pPr>
              <w:spacing w:after="160" w:line="259" w:lineRule="auto"/>
            </w:pPr>
            <w:r w:rsidRPr="00502CE5">
              <w:t>DATE</w:t>
            </w:r>
          </w:p>
        </w:tc>
        <w:tc>
          <w:tcPr>
            <w:tcW w:w="0" w:type="auto"/>
            <w:hideMark/>
          </w:tcPr>
          <w:p w14:paraId="72AC005D" w14:textId="77777777" w:rsidR="00502CE5" w:rsidRPr="00502CE5" w:rsidRDefault="00502CE5" w:rsidP="00502CE5">
            <w:pPr>
              <w:spacing w:after="160" w:line="259" w:lineRule="auto"/>
            </w:pPr>
            <w:r w:rsidRPr="00502CE5">
              <w:t>NOT NULL</w:t>
            </w:r>
          </w:p>
        </w:tc>
      </w:tr>
      <w:tr w:rsidR="00502CE5" w:rsidRPr="00502CE5" w14:paraId="2C2AA918" w14:textId="77777777" w:rsidTr="00502CE5">
        <w:tc>
          <w:tcPr>
            <w:tcW w:w="0" w:type="auto"/>
            <w:hideMark/>
          </w:tcPr>
          <w:p w14:paraId="74571E8F" w14:textId="77777777" w:rsidR="00502CE5" w:rsidRPr="00502CE5" w:rsidRDefault="00502CE5" w:rsidP="00502CE5">
            <w:pPr>
              <w:spacing w:after="160" w:line="259" w:lineRule="auto"/>
            </w:pPr>
            <w:proofErr w:type="spellStart"/>
            <w:r w:rsidRPr="00502CE5">
              <w:t>valid_until</w:t>
            </w:r>
            <w:proofErr w:type="spellEnd"/>
          </w:p>
        </w:tc>
        <w:tc>
          <w:tcPr>
            <w:tcW w:w="0" w:type="auto"/>
            <w:hideMark/>
          </w:tcPr>
          <w:p w14:paraId="4D3C4E15" w14:textId="77777777" w:rsidR="00502CE5" w:rsidRPr="00502CE5" w:rsidRDefault="00502CE5" w:rsidP="00502CE5">
            <w:pPr>
              <w:spacing w:after="160" w:line="259" w:lineRule="auto"/>
            </w:pPr>
            <w:r w:rsidRPr="00502CE5">
              <w:t>DATE</w:t>
            </w:r>
          </w:p>
        </w:tc>
        <w:tc>
          <w:tcPr>
            <w:tcW w:w="0" w:type="auto"/>
            <w:hideMark/>
          </w:tcPr>
          <w:p w14:paraId="1D8C5878" w14:textId="77777777" w:rsidR="00502CE5" w:rsidRPr="00502CE5" w:rsidRDefault="00502CE5" w:rsidP="00502CE5">
            <w:pPr>
              <w:spacing w:after="160" w:line="259" w:lineRule="auto"/>
            </w:pPr>
            <w:r w:rsidRPr="00502CE5">
              <w:t>NOT NULL</w:t>
            </w:r>
          </w:p>
        </w:tc>
      </w:tr>
      <w:tr w:rsidR="00502CE5" w:rsidRPr="00502CE5" w14:paraId="2695A95C" w14:textId="77777777" w:rsidTr="00502CE5">
        <w:tc>
          <w:tcPr>
            <w:tcW w:w="0" w:type="auto"/>
            <w:hideMark/>
          </w:tcPr>
          <w:p w14:paraId="7BA5CBB7"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22852F0F" w14:textId="77777777" w:rsidR="00502CE5" w:rsidRPr="00502CE5" w:rsidRDefault="00502CE5" w:rsidP="00502CE5">
            <w:pPr>
              <w:spacing w:after="160" w:line="259" w:lineRule="auto"/>
            </w:pPr>
            <w:r w:rsidRPr="00502CE5">
              <w:t>TIMESTAMP</w:t>
            </w:r>
          </w:p>
        </w:tc>
        <w:tc>
          <w:tcPr>
            <w:tcW w:w="0" w:type="auto"/>
            <w:hideMark/>
          </w:tcPr>
          <w:p w14:paraId="6A6B046D" w14:textId="77777777" w:rsidR="00502CE5" w:rsidRPr="00502CE5" w:rsidRDefault="00502CE5" w:rsidP="00502CE5">
            <w:pPr>
              <w:spacing w:after="160" w:line="259" w:lineRule="auto"/>
            </w:pPr>
            <w:r w:rsidRPr="00502CE5">
              <w:t>DEFAULT CURRENT_TIMESTAMP</w:t>
            </w:r>
          </w:p>
        </w:tc>
      </w:tr>
    </w:tbl>
    <w:p w14:paraId="568EE724" w14:textId="77777777" w:rsidR="00502CE5" w:rsidRPr="00502CE5" w:rsidRDefault="00502CE5" w:rsidP="00502CE5">
      <w:pPr>
        <w:rPr>
          <w:b/>
          <w:bCs/>
        </w:rPr>
      </w:pPr>
      <w:r w:rsidRPr="00502CE5">
        <w:rPr>
          <w:b/>
          <w:bCs/>
        </w:rPr>
        <w:t>12. Notification</w:t>
      </w:r>
    </w:p>
    <w:tbl>
      <w:tblPr>
        <w:tblStyle w:val="TableGrid"/>
        <w:tblW w:w="0" w:type="auto"/>
        <w:tblLook w:val="04A0" w:firstRow="1" w:lastRow="0" w:firstColumn="1" w:lastColumn="0" w:noHBand="0" w:noVBand="1"/>
      </w:tblPr>
      <w:tblGrid>
        <w:gridCol w:w="1657"/>
        <w:gridCol w:w="2400"/>
        <w:gridCol w:w="5056"/>
      </w:tblGrid>
      <w:tr w:rsidR="00502CE5" w:rsidRPr="00502CE5" w14:paraId="57992973" w14:textId="77777777" w:rsidTr="00502CE5">
        <w:tc>
          <w:tcPr>
            <w:tcW w:w="0" w:type="auto"/>
            <w:hideMark/>
          </w:tcPr>
          <w:p w14:paraId="43463D2D" w14:textId="77777777" w:rsidR="00502CE5" w:rsidRPr="00502CE5" w:rsidRDefault="00502CE5" w:rsidP="00502CE5">
            <w:pPr>
              <w:spacing w:after="160" w:line="259" w:lineRule="auto"/>
              <w:rPr>
                <w:b/>
                <w:bCs/>
              </w:rPr>
            </w:pPr>
            <w:r w:rsidRPr="00502CE5">
              <w:rPr>
                <w:b/>
                <w:bCs/>
              </w:rPr>
              <w:t>Column Name</w:t>
            </w:r>
          </w:p>
        </w:tc>
        <w:tc>
          <w:tcPr>
            <w:tcW w:w="0" w:type="auto"/>
            <w:hideMark/>
          </w:tcPr>
          <w:p w14:paraId="78A5ACCE" w14:textId="77777777" w:rsidR="00502CE5" w:rsidRPr="00502CE5" w:rsidRDefault="00502CE5" w:rsidP="00502CE5">
            <w:pPr>
              <w:spacing w:after="160" w:line="259" w:lineRule="auto"/>
              <w:rPr>
                <w:b/>
                <w:bCs/>
              </w:rPr>
            </w:pPr>
            <w:r w:rsidRPr="00502CE5">
              <w:rPr>
                <w:b/>
                <w:bCs/>
              </w:rPr>
              <w:t>Data Type</w:t>
            </w:r>
          </w:p>
        </w:tc>
        <w:tc>
          <w:tcPr>
            <w:tcW w:w="0" w:type="auto"/>
            <w:hideMark/>
          </w:tcPr>
          <w:p w14:paraId="06E3434A" w14:textId="77777777" w:rsidR="00502CE5" w:rsidRPr="00502CE5" w:rsidRDefault="00502CE5" w:rsidP="00502CE5">
            <w:pPr>
              <w:spacing w:after="160" w:line="259" w:lineRule="auto"/>
              <w:rPr>
                <w:b/>
                <w:bCs/>
              </w:rPr>
            </w:pPr>
            <w:r w:rsidRPr="00502CE5">
              <w:rPr>
                <w:b/>
                <w:bCs/>
              </w:rPr>
              <w:t>Constraints</w:t>
            </w:r>
          </w:p>
        </w:tc>
      </w:tr>
      <w:tr w:rsidR="00502CE5" w:rsidRPr="00502CE5" w14:paraId="061F6AAA" w14:textId="77777777" w:rsidTr="00502CE5">
        <w:tc>
          <w:tcPr>
            <w:tcW w:w="0" w:type="auto"/>
            <w:hideMark/>
          </w:tcPr>
          <w:p w14:paraId="29D80A21" w14:textId="77777777" w:rsidR="00502CE5" w:rsidRPr="00502CE5" w:rsidRDefault="00502CE5" w:rsidP="00502CE5">
            <w:pPr>
              <w:spacing w:after="160" w:line="259" w:lineRule="auto"/>
            </w:pPr>
            <w:proofErr w:type="spellStart"/>
            <w:r w:rsidRPr="00502CE5">
              <w:t>notification_id</w:t>
            </w:r>
            <w:proofErr w:type="spellEnd"/>
          </w:p>
        </w:tc>
        <w:tc>
          <w:tcPr>
            <w:tcW w:w="0" w:type="auto"/>
            <w:hideMark/>
          </w:tcPr>
          <w:p w14:paraId="6009564C" w14:textId="77777777" w:rsidR="00502CE5" w:rsidRPr="00502CE5" w:rsidRDefault="00502CE5" w:rsidP="00502CE5">
            <w:pPr>
              <w:spacing w:after="160" w:line="259" w:lineRule="auto"/>
            </w:pPr>
            <w:r w:rsidRPr="00502CE5">
              <w:t>INT</w:t>
            </w:r>
          </w:p>
        </w:tc>
        <w:tc>
          <w:tcPr>
            <w:tcW w:w="0" w:type="auto"/>
            <w:hideMark/>
          </w:tcPr>
          <w:p w14:paraId="6140984B" w14:textId="77777777" w:rsidR="00502CE5" w:rsidRPr="00502CE5" w:rsidRDefault="00502CE5" w:rsidP="00502CE5">
            <w:pPr>
              <w:spacing w:after="160" w:line="259" w:lineRule="auto"/>
            </w:pPr>
            <w:r w:rsidRPr="00502CE5">
              <w:t>PRIMARY KEY, AUTO_INCREMENT</w:t>
            </w:r>
          </w:p>
        </w:tc>
      </w:tr>
      <w:tr w:rsidR="00502CE5" w:rsidRPr="00502CE5" w14:paraId="3DAE3152" w14:textId="77777777" w:rsidTr="00502CE5">
        <w:tc>
          <w:tcPr>
            <w:tcW w:w="0" w:type="auto"/>
            <w:hideMark/>
          </w:tcPr>
          <w:p w14:paraId="7E4BA112" w14:textId="77777777" w:rsidR="00502CE5" w:rsidRPr="00502CE5" w:rsidRDefault="00502CE5" w:rsidP="00502CE5">
            <w:pPr>
              <w:spacing w:after="160" w:line="259" w:lineRule="auto"/>
            </w:pPr>
            <w:proofErr w:type="spellStart"/>
            <w:r w:rsidRPr="00502CE5">
              <w:t>user_id</w:t>
            </w:r>
            <w:proofErr w:type="spellEnd"/>
          </w:p>
        </w:tc>
        <w:tc>
          <w:tcPr>
            <w:tcW w:w="0" w:type="auto"/>
            <w:hideMark/>
          </w:tcPr>
          <w:p w14:paraId="366F1AEA" w14:textId="77777777" w:rsidR="00502CE5" w:rsidRPr="00502CE5" w:rsidRDefault="00502CE5" w:rsidP="00502CE5">
            <w:pPr>
              <w:spacing w:after="160" w:line="259" w:lineRule="auto"/>
            </w:pPr>
            <w:r w:rsidRPr="00502CE5">
              <w:t>INT</w:t>
            </w:r>
          </w:p>
        </w:tc>
        <w:tc>
          <w:tcPr>
            <w:tcW w:w="0" w:type="auto"/>
            <w:hideMark/>
          </w:tcPr>
          <w:p w14:paraId="5F6841B9" w14:textId="77777777" w:rsidR="00502CE5" w:rsidRPr="00502CE5" w:rsidRDefault="00502CE5" w:rsidP="00502CE5">
            <w:pPr>
              <w:spacing w:after="160" w:line="259" w:lineRule="auto"/>
            </w:pPr>
            <w:r w:rsidRPr="00502CE5">
              <w:t>FOREIGN KEY (</w:t>
            </w:r>
            <w:proofErr w:type="spellStart"/>
            <w:r w:rsidRPr="00502CE5">
              <w:t>user_id</w:t>
            </w:r>
            <w:proofErr w:type="spellEnd"/>
            <w:r w:rsidRPr="00502CE5">
              <w:t>) REFERENCES User(</w:t>
            </w:r>
            <w:proofErr w:type="spellStart"/>
            <w:r w:rsidRPr="00502CE5">
              <w:t>user_id</w:t>
            </w:r>
            <w:proofErr w:type="spellEnd"/>
            <w:r w:rsidRPr="00502CE5">
              <w:t>)</w:t>
            </w:r>
          </w:p>
        </w:tc>
      </w:tr>
      <w:tr w:rsidR="00502CE5" w:rsidRPr="00502CE5" w14:paraId="290CA9C5" w14:textId="77777777" w:rsidTr="00502CE5">
        <w:tc>
          <w:tcPr>
            <w:tcW w:w="0" w:type="auto"/>
            <w:hideMark/>
          </w:tcPr>
          <w:p w14:paraId="5EA6EBD5" w14:textId="77777777" w:rsidR="00502CE5" w:rsidRPr="00502CE5" w:rsidRDefault="00502CE5" w:rsidP="00502CE5">
            <w:pPr>
              <w:spacing w:after="160" w:line="259" w:lineRule="auto"/>
            </w:pPr>
            <w:r w:rsidRPr="00502CE5">
              <w:t>message</w:t>
            </w:r>
          </w:p>
        </w:tc>
        <w:tc>
          <w:tcPr>
            <w:tcW w:w="0" w:type="auto"/>
            <w:hideMark/>
          </w:tcPr>
          <w:p w14:paraId="44B22A70" w14:textId="77777777" w:rsidR="00502CE5" w:rsidRPr="00502CE5" w:rsidRDefault="00502CE5" w:rsidP="00502CE5">
            <w:pPr>
              <w:spacing w:after="160" w:line="259" w:lineRule="auto"/>
            </w:pPr>
            <w:r w:rsidRPr="00502CE5">
              <w:t>TEXT</w:t>
            </w:r>
          </w:p>
        </w:tc>
        <w:tc>
          <w:tcPr>
            <w:tcW w:w="0" w:type="auto"/>
            <w:hideMark/>
          </w:tcPr>
          <w:p w14:paraId="0212DF49" w14:textId="77777777" w:rsidR="00502CE5" w:rsidRPr="00502CE5" w:rsidRDefault="00502CE5" w:rsidP="00502CE5">
            <w:pPr>
              <w:spacing w:after="160" w:line="259" w:lineRule="auto"/>
            </w:pPr>
            <w:r w:rsidRPr="00502CE5">
              <w:t>NOT NULL</w:t>
            </w:r>
          </w:p>
        </w:tc>
      </w:tr>
      <w:tr w:rsidR="00502CE5" w:rsidRPr="00502CE5" w14:paraId="35E95AF8" w14:textId="77777777" w:rsidTr="00502CE5">
        <w:tc>
          <w:tcPr>
            <w:tcW w:w="0" w:type="auto"/>
            <w:hideMark/>
          </w:tcPr>
          <w:p w14:paraId="65D9B186" w14:textId="77777777" w:rsidR="00502CE5" w:rsidRPr="00502CE5" w:rsidRDefault="00502CE5" w:rsidP="00502CE5">
            <w:pPr>
              <w:spacing w:after="160" w:line="259" w:lineRule="auto"/>
            </w:pPr>
            <w:r w:rsidRPr="00502CE5">
              <w:t>status</w:t>
            </w:r>
          </w:p>
        </w:tc>
        <w:tc>
          <w:tcPr>
            <w:tcW w:w="0" w:type="auto"/>
            <w:hideMark/>
          </w:tcPr>
          <w:p w14:paraId="6B7C530B" w14:textId="77777777" w:rsidR="00502CE5" w:rsidRPr="00502CE5" w:rsidRDefault="00502CE5" w:rsidP="00502CE5">
            <w:pPr>
              <w:spacing w:after="160" w:line="259" w:lineRule="auto"/>
            </w:pPr>
            <w:proofErr w:type="gramStart"/>
            <w:r w:rsidRPr="00502CE5">
              <w:t>ENUM(</w:t>
            </w:r>
            <w:proofErr w:type="gramEnd"/>
            <w:r w:rsidRPr="00502CE5">
              <w:t>'Unread', 'Read')</w:t>
            </w:r>
          </w:p>
        </w:tc>
        <w:tc>
          <w:tcPr>
            <w:tcW w:w="0" w:type="auto"/>
            <w:hideMark/>
          </w:tcPr>
          <w:p w14:paraId="1B8AC662" w14:textId="77777777" w:rsidR="00502CE5" w:rsidRPr="00502CE5" w:rsidRDefault="00502CE5" w:rsidP="00502CE5">
            <w:pPr>
              <w:spacing w:after="160" w:line="259" w:lineRule="auto"/>
            </w:pPr>
            <w:r w:rsidRPr="00502CE5">
              <w:t>DEFAULT 'Unread'</w:t>
            </w:r>
          </w:p>
        </w:tc>
      </w:tr>
      <w:tr w:rsidR="00502CE5" w:rsidRPr="00502CE5" w14:paraId="7ADD98BB" w14:textId="77777777" w:rsidTr="00502CE5">
        <w:tc>
          <w:tcPr>
            <w:tcW w:w="0" w:type="auto"/>
            <w:hideMark/>
          </w:tcPr>
          <w:p w14:paraId="5453ACDE" w14:textId="77777777" w:rsidR="00502CE5" w:rsidRPr="00502CE5" w:rsidRDefault="00502CE5" w:rsidP="00502CE5">
            <w:pPr>
              <w:spacing w:after="160" w:line="259" w:lineRule="auto"/>
            </w:pPr>
            <w:proofErr w:type="spellStart"/>
            <w:r w:rsidRPr="00502CE5">
              <w:lastRenderedPageBreak/>
              <w:t>created_at</w:t>
            </w:r>
            <w:proofErr w:type="spellEnd"/>
          </w:p>
        </w:tc>
        <w:tc>
          <w:tcPr>
            <w:tcW w:w="0" w:type="auto"/>
            <w:hideMark/>
          </w:tcPr>
          <w:p w14:paraId="291B9325" w14:textId="77777777" w:rsidR="00502CE5" w:rsidRPr="00502CE5" w:rsidRDefault="00502CE5" w:rsidP="00502CE5">
            <w:pPr>
              <w:spacing w:after="160" w:line="259" w:lineRule="auto"/>
            </w:pPr>
            <w:r w:rsidRPr="00502CE5">
              <w:t>TIMESTAMP</w:t>
            </w:r>
          </w:p>
        </w:tc>
        <w:tc>
          <w:tcPr>
            <w:tcW w:w="0" w:type="auto"/>
            <w:hideMark/>
          </w:tcPr>
          <w:p w14:paraId="21E8CBC2" w14:textId="77777777" w:rsidR="00502CE5" w:rsidRPr="00502CE5" w:rsidRDefault="00502CE5" w:rsidP="00502CE5">
            <w:pPr>
              <w:spacing w:after="160" w:line="259" w:lineRule="auto"/>
            </w:pPr>
            <w:r w:rsidRPr="00502CE5">
              <w:t>DEFAULT CURRENT_TIMESTAMP</w:t>
            </w:r>
          </w:p>
        </w:tc>
      </w:tr>
    </w:tbl>
    <w:p w14:paraId="2239342C" w14:textId="77777777" w:rsidR="00502CE5" w:rsidRPr="00502CE5" w:rsidRDefault="00502CE5" w:rsidP="00502CE5">
      <w:pPr>
        <w:rPr>
          <w:b/>
          <w:bCs/>
        </w:rPr>
      </w:pPr>
      <w:r w:rsidRPr="00502CE5">
        <w:rPr>
          <w:b/>
          <w:bCs/>
        </w:rPr>
        <w:t>13. Feedback</w:t>
      </w:r>
    </w:p>
    <w:tbl>
      <w:tblPr>
        <w:tblStyle w:val="TableGrid"/>
        <w:tblW w:w="0" w:type="auto"/>
        <w:tblLook w:val="04A0" w:firstRow="1" w:lastRow="0" w:firstColumn="1" w:lastColumn="0" w:noHBand="0" w:noVBand="1"/>
      </w:tblPr>
      <w:tblGrid>
        <w:gridCol w:w="1657"/>
        <w:gridCol w:w="1321"/>
        <w:gridCol w:w="5056"/>
      </w:tblGrid>
      <w:tr w:rsidR="00502CE5" w:rsidRPr="00502CE5" w14:paraId="4BF8DA9A" w14:textId="77777777" w:rsidTr="00502CE5">
        <w:tc>
          <w:tcPr>
            <w:tcW w:w="0" w:type="auto"/>
            <w:hideMark/>
          </w:tcPr>
          <w:p w14:paraId="079347BE" w14:textId="77777777" w:rsidR="00502CE5" w:rsidRPr="00502CE5" w:rsidRDefault="00502CE5" w:rsidP="00502CE5">
            <w:pPr>
              <w:spacing w:after="160" w:line="259" w:lineRule="auto"/>
              <w:rPr>
                <w:b/>
                <w:bCs/>
              </w:rPr>
            </w:pPr>
            <w:r w:rsidRPr="00502CE5">
              <w:rPr>
                <w:b/>
                <w:bCs/>
              </w:rPr>
              <w:t>Column Name</w:t>
            </w:r>
          </w:p>
        </w:tc>
        <w:tc>
          <w:tcPr>
            <w:tcW w:w="0" w:type="auto"/>
            <w:hideMark/>
          </w:tcPr>
          <w:p w14:paraId="3833E9A3" w14:textId="77777777" w:rsidR="00502CE5" w:rsidRPr="00502CE5" w:rsidRDefault="00502CE5" w:rsidP="00502CE5">
            <w:pPr>
              <w:spacing w:after="160" w:line="259" w:lineRule="auto"/>
              <w:rPr>
                <w:b/>
                <w:bCs/>
              </w:rPr>
            </w:pPr>
            <w:r w:rsidRPr="00502CE5">
              <w:rPr>
                <w:b/>
                <w:bCs/>
              </w:rPr>
              <w:t>Data Type</w:t>
            </w:r>
          </w:p>
        </w:tc>
        <w:tc>
          <w:tcPr>
            <w:tcW w:w="0" w:type="auto"/>
            <w:hideMark/>
          </w:tcPr>
          <w:p w14:paraId="3A96F319" w14:textId="77777777" w:rsidR="00502CE5" w:rsidRPr="00502CE5" w:rsidRDefault="00502CE5" w:rsidP="00502CE5">
            <w:pPr>
              <w:spacing w:after="160" w:line="259" w:lineRule="auto"/>
              <w:rPr>
                <w:b/>
                <w:bCs/>
              </w:rPr>
            </w:pPr>
            <w:r w:rsidRPr="00502CE5">
              <w:rPr>
                <w:b/>
                <w:bCs/>
              </w:rPr>
              <w:t>Constraints</w:t>
            </w:r>
          </w:p>
        </w:tc>
      </w:tr>
      <w:tr w:rsidR="00502CE5" w:rsidRPr="00502CE5" w14:paraId="057F572D" w14:textId="77777777" w:rsidTr="00502CE5">
        <w:tc>
          <w:tcPr>
            <w:tcW w:w="0" w:type="auto"/>
            <w:hideMark/>
          </w:tcPr>
          <w:p w14:paraId="24E71B97" w14:textId="77777777" w:rsidR="00502CE5" w:rsidRPr="00502CE5" w:rsidRDefault="00502CE5" w:rsidP="00502CE5">
            <w:pPr>
              <w:spacing w:after="160" w:line="259" w:lineRule="auto"/>
            </w:pPr>
            <w:proofErr w:type="spellStart"/>
            <w:r w:rsidRPr="00502CE5">
              <w:t>feedback_id</w:t>
            </w:r>
            <w:proofErr w:type="spellEnd"/>
          </w:p>
        </w:tc>
        <w:tc>
          <w:tcPr>
            <w:tcW w:w="0" w:type="auto"/>
            <w:hideMark/>
          </w:tcPr>
          <w:p w14:paraId="511A3AEF" w14:textId="77777777" w:rsidR="00502CE5" w:rsidRPr="00502CE5" w:rsidRDefault="00502CE5" w:rsidP="00502CE5">
            <w:pPr>
              <w:spacing w:after="160" w:line="259" w:lineRule="auto"/>
            </w:pPr>
            <w:r w:rsidRPr="00502CE5">
              <w:t>INT</w:t>
            </w:r>
          </w:p>
        </w:tc>
        <w:tc>
          <w:tcPr>
            <w:tcW w:w="0" w:type="auto"/>
            <w:hideMark/>
          </w:tcPr>
          <w:p w14:paraId="7653BCCF" w14:textId="77777777" w:rsidR="00502CE5" w:rsidRPr="00502CE5" w:rsidRDefault="00502CE5" w:rsidP="00502CE5">
            <w:pPr>
              <w:spacing w:after="160" w:line="259" w:lineRule="auto"/>
            </w:pPr>
            <w:r w:rsidRPr="00502CE5">
              <w:t>PRIMARY KEY, AUTO_INCREMENT</w:t>
            </w:r>
          </w:p>
        </w:tc>
      </w:tr>
      <w:tr w:rsidR="00502CE5" w:rsidRPr="00502CE5" w14:paraId="5DC707B3" w14:textId="77777777" w:rsidTr="00502CE5">
        <w:tc>
          <w:tcPr>
            <w:tcW w:w="0" w:type="auto"/>
            <w:hideMark/>
          </w:tcPr>
          <w:p w14:paraId="01400423" w14:textId="77777777" w:rsidR="00502CE5" w:rsidRPr="00502CE5" w:rsidRDefault="00502CE5" w:rsidP="00502CE5">
            <w:pPr>
              <w:spacing w:after="160" w:line="259" w:lineRule="auto"/>
            </w:pPr>
            <w:proofErr w:type="spellStart"/>
            <w:r w:rsidRPr="00502CE5">
              <w:t>user_id</w:t>
            </w:r>
            <w:proofErr w:type="spellEnd"/>
          </w:p>
        </w:tc>
        <w:tc>
          <w:tcPr>
            <w:tcW w:w="0" w:type="auto"/>
            <w:hideMark/>
          </w:tcPr>
          <w:p w14:paraId="0FEB5B54" w14:textId="77777777" w:rsidR="00502CE5" w:rsidRPr="00502CE5" w:rsidRDefault="00502CE5" w:rsidP="00502CE5">
            <w:pPr>
              <w:spacing w:after="160" w:line="259" w:lineRule="auto"/>
            </w:pPr>
            <w:r w:rsidRPr="00502CE5">
              <w:t>INT</w:t>
            </w:r>
          </w:p>
        </w:tc>
        <w:tc>
          <w:tcPr>
            <w:tcW w:w="0" w:type="auto"/>
            <w:hideMark/>
          </w:tcPr>
          <w:p w14:paraId="531B6A3A" w14:textId="77777777" w:rsidR="00502CE5" w:rsidRPr="00502CE5" w:rsidRDefault="00502CE5" w:rsidP="00502CE5">
            <w:pPr>
              <w:spacing w:after="160" w:line="259" w:lineRule="auto"/>
            </w:pPr>
            <w:r w:rsidRPr="00502CE5">
              <w:t>FOREIGN KEY (</w:t>
            </w:r>
            <w:proofErr w:type="spellStart"/>
            <w:r w:rsidRPr="00502CE5">
              <w:t>user_id</w:t>
            </w:r>
            <w:proofErr w:type="spellEnd"/>
            <w:r w:rsidRPr="00502CE5">
              <w:t>) REFERENCES User(</w:t>
            </w:r>
            <w:proofErr w:type="spellStart"/>
            <w:r w:rsidRPr="00502CE5">
              <w:t>user_id</w:t>
            </w:r>
            <w:proofErr w:type="spellEnd"/>
            <w:r w:rsidRPr="00502CE5">
              <w:t>)</w:t>
            </w:r>
          </w:p>
        </w:tc>
      </w:tr>
      <w:tr w:rsidR="00502CE5" w:rsidRPr="00502CE5" w14:paraId="2156F7AD" w14:textId="77777777" w:rsidTr="00502CE5">
        <w:tc>
          <w:tcPr>
            <w:tcW w:w="0" w:type="auto"/>
            <w:hideMark/>
          </w:tcPr>
          <w:p w14:paraId="377F5145" w14:textId="77777777" w:rsidR="00502CE5" w:rsidRPr="00502CE5" w:rsidRDefault="00502CE5" w:rsidP="00502CE5">
            <w:pPr>
              <w:spacing w:after="160" w:line="259" w:lineRule="auto"/>
            </w:pPr>
            <w:r w:rsidRPr="00502CE5">
              <w:t>comment</w:t>
            </w:r>
          </w:p>
        </w:tc>
        <w:tc>
          <w:tcPr>
            <w:tcW w:w="0" w:type="auto"/>
            <w:hideMark/>
          </w:tcPr>
          <w:p w14:paraId="2A5D857B" w14:textId="77777777" w:rsidR="00502CE5" w:rsidRPr="00502CE5" w:rsidRDefault="00502CE5" w:rsidP="00502CE5">
            <w:pPr>
              <w:spacing w:after="160" w:line="259" w:lineRule="auto"/>
            </w:pPr>
            <w:r w:rsidRPr="00502CE5">
              <w:t>TEXT</w:t>
            </w:r>
          </w:p>
        </w:tc>
        <w:tc>
          <w:tcPr>
            <w:tcW w:w="0" w:type="auto"/>
            <w:hideMark/>
          </w:tcPr>
          <w:p w14:paraId="60D6891D" w14:textId="77777777" w:rsidR="00502CE5" w:rsidRPr="00502CE5" w:rsidRDefault="00502CE5" w:rsidP="00502CE5">
            <w:pPr>
              <w:spacing w:after="160" w:line="259" w:lineRule="auto"/>
            </w:pPr>
            <w:r w:rsidRPr="00502CE5">
              <w:t>NOT NULL</w:t>
            </w:r>
          </w:p>
        </w:tc>
      </w:tr>
      <w:tr w:rsidR="00502CE5" w:rsidRPr="00502CE5" w14:paraId="0C5F418D" w14:textId="77777777" w:rsidTr="00502CE5">
        <w:tc>
          <w:tcPr>
            <w:tcW w:w="0" w:type="auto"/>
            <w:hideMark/>
          </w:tcPr>
          <w:p w14:paraId="20686F08"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61784ECF" w14:textId="77777777" w:rsidR="00502CE5" w:rsidRPr="00502CE5" w:rsidRDefault="00502CE5" w:rsidP="00502CE5">
            <w:pPr>
              <w:spacing w:after="160" w:line="259" w:lineRule="auto"/>
            </w:pPr>
            <w:r w:rsidRPr="00502CE5">
              <w:t>TIMESTAMP</w:t>
            </w:r>
          </w:p>
        </w:tc>
        <w:tc>
          <w:tcPr>
            <w:tcW w:w="0" w:type="auto"/>
            <w:hideMark/>
          </w:tcPr>
          <w:p w14:paraId="5F745149" w14:textId="77777777" w:rsidR="00502CE5" w:rsidRPr="00502CE5" w:rsidRDefault="00502CE5" w:rsidP="00502CE5">
            <w:pPr>
              <w:spacing w:after="160" w:line="259" w:lineRule="auto"/>
            </w:pPr>
            <w:r w:rsidRPr="00502CE5">
              <w:t>DEFAULT CURRENT_TIMESTAMP</w:t>
            </w:r>
          </w:p>
        </w:tc>
      </w:tr>
    </w:tbl>
    <w:p w14:paraId="3D628482" w14:textId="77777777" w:rsidR="00502CE5" w:rsidRPr="00502CE5" w:rsidRDefault="00502CE5" w:rsidP="00502CE5">
      <w:pPr>
        <w:rPr>
          <w:b/>
          <w:bCs/>
        </w:rPr>
      </w:pPr>
      <w:r w:rsidRPr="00502CE5">
        <w:rPr>
          <w:b/>
          <w:bCs/>
        </w:rPr>
        <w:t>14. Invoice</w:t>
      </w:r>
    </w:p>
    <w:tbl>
      <w:tblPr>
        <w:tblStyle w:val="TableGrid"/>
        <w:tblW w:w="0" w:type="auto"/>
        <w:tblLook w:val="04A0" w:firstRow="1" w:lastRow="0" w:firstColumn="1" w:lastColumn="0" w:noHBand="0" w:noVBand="1"/>
      </w:tblPr>
      <w:tblGrid>
        <w:gridCol w:w="1657"/>
        <w:gridCol w:w="2312"/>
        <w:gridCol w:w="5330"/>
      </w:tblGrid>
      <w:tr w:rsidR="00502CE5" w:rsidRPr="00502CE5" w14:paraId="31055074" w14:textId="77777777" w:rsidTr="00502CE5">
        <w:tc>
          <w:tcPr>
            <w:tcW w:w="0" w:type="auto"/>
            <w:hideMark/>
          </w:tcPr>
          <w:p w14:paraId="0782313E" w14:textId="77777777" w:rsidR="00502CE5" w:rsidRPr="00502CE5" w:rsidRDefault="00502CE5" w:rsidP="00502CE5">
            <w:pPr>
              <w:spacing w:after="160" w:line="259" w:lineRule="auto"/>
              <w:rPr>
                <w:b/>
                <w:bCs/>
              </w:rPr>
            </w:pPr>
            <w:r w:rsidRPr="00502CE5">
              <w:rPr>
                <w:b/>
                <w:bCs/>
              </w:rPr>
              <w:t>Column Name</w:t>
            </w:r>
          </w:p>
        </w:tc>
        <w:tc>
          <w:tcPr>
            <w:tcW w:w="0" w:type="auto"/>
            <w:hideMark/>
          </w:tcPr>
          <w:p w14:paraId="28A7CBFA" w14:textId="77777777" w:rsidR="00502CE5" w:rsidRPr="00502CE5" w:rsidRDefault="00502CE5" w:rsidP="00502CE5">
            <w:pPr>
              <w:spacing w:after="160" w:line="259" w:lineRule="auto"/>
              <w:rPr>
                <w:b/>
                <w:bCs/>
              </w:rPr>
            </w:pPr>
            <w:r w:rsidRPr="00502CE5">
              <w:rPr>
                <w:b/>
                <w:bCs/>
              </w:rPr>
              <w:t>Data Type</w:t>
            </w:r>
          </w:p>
        </w:tc>
        <w:tc>
          <w:tcPr>
            <w:tcW w:w="0" w:type="auto"/>
            <w:hideMark/>
          </w:tcPr>
          <w:p w14:paraId="4848EEFE" w14:textId="77777777" w:rsidR="00502CE5" w:rsidRPr="00502CE5" w:rsidRDefault="00502CE5" w:rsidP="00502CE5">
            <w:pPr>
              <w:spacing w:after="160" w:line="259" w:lineRule="auto"/>
              <w:rPr>
                <w:b/>
                <w:bCs/>
              </w:rPr>
            </w:pPr>
            <w:r w:rsidRPr="00502CE5">
              <w:rPr>
                <w:b/>
                <w:bCs/>
              </w:rPr>
              <w:t>Constraints</w:t>
            </w:r>
          </w:p>
        </w:tc>
      </w:tr>
      <w:tr w:rsidR="00502CE5" w:rsidRPr="00502CE5" w14:paraId="30339D41" w14:textId="77777777" w:rsidTr="00502CE5">
        <w:tc>
          <w:tcPr>
            <w:tcW w:w="0" w:type="auto"/>
            <w:hideMark/>
          </w:tcPr>
          <w:p w14:paraId="33EC453D" w14:textId="77777777" w:rsidR="00502CE5" w:rsidRPr="00502CE5" w:rsidRDefault="00502CE5" w:rsidP="00502CE5">
            <w:pPr>
              <w:spacing w:after="160" w:line="259" w:lineRule="auto"/>
            </w:pPr>
            <w:proofErr w:type="spellStart"/>
            <w:r w:rsidRPr="00502CE5">
              <w:t>invoice_id</w:t>
            </w:r>
            <w:proofErr w:type="spellEnd"/>
          </w:p>
        </w:tc>
        <w:tc>
          <w:tcPr>
            <w:tcW w:w="0" w:type="auto"/>
            <w:hideMark/>
          </w:tcPr>
          <w:p w14:paraId="0A28F980" w14:textId="77777777" w:rsidR="00502CE5" w:rsidRPr="00502CE5" w:rsidRDefault="00502CE5" w:rsidP="00502CE5">
            <w:pPr>
              <w:spacing w:after="160" w:line="259" w:lineRule="auto"/>
            </w:pPr>
            <w:r w:rsidRPr="00502CE5">
              <w:t>INT</w:t>
            </w:r>
          </w:p>
        </w:tc>
        <w:tc>
          <w:tcPr>
            <w:tcW w:w="0" w:type="auto"/>
            <w:hideMark/>
          </w:tcPr>
          <w:p w14:paraId="60F849C9" w14:textId="77777777" w:rsidR="00502CE5" w:rsidRPr="00502CE5" w:rsidRDefault="00502CE5" w:rsidP="00502CE5">
            <w:pPr>
              <w:spacing w:after="160" w:line="259" w:lineRule="auto"/>
            </w:pPr>
            <w:r w:rsidRPr="00502CE5">
              <w:t>PRIMARY KEY, AUTO_INCREMENT</w:t>
            </w:r>
          </w:p>
        </w:tc>
      </w:tr>
      <w:tr w:rsidR="00502CE5" w:rsidRPr="00502CE5" w14:paraId="54C212EA" w14:textId="77777777" w:rsidTr="00502CE5">
        <w:tc>
          <w:tcPr>
            <w:tcW w:w="0" w:type="auto"/>
            <w:hideMark/>
          </w:tcPr>
          <w:p w14:paraId="47249C68" w14:textId="77777777" w:rsidR="00502CE5" w:rsidRPr="00502CE5" w:rsidRDefault="00502CE5" w:rsidP="00502CE5">
            <w:pPr>
              <w:spacing w:after="160" w:line="259" w:lineRule="auto"/>
            </w:pPr>
            <w:proofErr w:type="spellStart"/>
            <w:r w:rsidRPr="00502CE5">
              <w:t>order_id</w:t>
            </w:r>
            <w:proofErr w:type="spellEnd"/>
          </w:p>
        </w:tc>
        <w:tc>
          <w:tcPr>
            <w:tcW w:w="0" w:type="auto"/>
            <w:hideMark/>
          </w:tcPr>
          <w:p w14:paraId="62911ACB" w14:textId="77777777" w:rsidR="00502CE5" w:rsidRPr="00502CE5" w:rsidRDefault="00502CE5" w:rsidP="00502CE5">
            <w:pPr>
              <w:spacing w:after="160" w:line="259" w:lineRule="auto"/>
            </w:pPr>
            <w:r w:rsidRPr="00502CE5">
              <w:t>INT</w:t>
            </w:r>
          </w:p>
        </w:tc>
        <w:tc>
          <w:tcPr>
            <w:tcW w:w="0" w:type="auto"/>
            <w:hideMark/>
          </w:tcPr>
          <w:p w14:paraId="73BDD5DA" w14:textId="77777777" w:rsidR="00502CE5" w:rsidRPr="00502CE5" w:rsidRDefault="00502CE5" w:rsidP="00502CE5">
            <w:pPr>
              <w:spacing w:after="160" w:line="259" w:lineRule="auto"/>
            </w:pPr>
            <w:r w:rsidRPr="00502CE5">
              <w:t>FOREIGN KEY (</w:t>
            </w:r>
            <w:proofErr w:type="spellStart"/>
            <w:r w:rsidRPr="00502CE5">
              <w:t>order_id</w:t>
            </w:r>
            <w:proofErr w:type="spellEnd"/>
            <w:r w:rsidRPr="00502CE5">
              <w:t>) REFERENCES Order(</w:t>
            </w:r>
            <w:proofErr w:type="spellStart"/>
            <w:r w:rsidRPr="00502CE5">
              <w:t>order_id</w:t>
            </w:r>
            <w:proofErr w:type="spellEnd"/>
            <w:r w:rsidRPr="00502CE5">
              <w:t>)</w:t>
            </w:r>
          </w:p>
        </w:tc>
      </w:tr>
      <w:tr w:rsidR="00502CE5" w:rsidRPr="00502CE5" w14:paraId="7CBF497A" w14:textId="77777777" w:rsidTr="00502CE5">
        <w:tc>
          <w:tcPr>
            <w:tcW w:w="0" w:type="auto"/>
            <w:hideMark/>
          </w:tcPr>
          <w:p w14:paraId="345C8BA0" w14:textId="77777777" w:rsidR="00502CE5" w:rsidRPr="00502CE5" w:rsidRDefault="00502CE5" w:rsidP="00502CE5">
            <w:pPr>
              <w:spacing w:after="160" w:line="259" w:lineRule="auto"/>
            </w:pPr>
            <w:r w:rsidRPr="00502CE5">
              <w:t>amount</w:t>
            </w:r>
          </w:p>
        </w:tc>
        <w:tc>
          <w:tcPr>
            <w:tcW w:w="0" w:type="auto"/>
            <w:hideMark/>
          </w:tcPr>
          <w:p w14:paraId="5D655330" w14:textId="77777777" w:rsidR="00502CE5" w:rsidRPr="00502CE5" w:rsidRDefault="00502CE5" w:rsidP="00502CE5">
            <w:pPr>
              <w:spacing w:after="160" w:line="259" w:lineRule="auto"/>
            </w:pPr>
            <w:proofErr w:type="gramStart"/>
            <w:r w:rsidRPr="00502CE5">
              <w:t>DECIMAL(</w:t>
            </w:r>
            <w:proofErr w:type="gramEnd"/>
            <w:r w:rsidRPr="00502CE5">
              <w:t>10,2)</w:t>
            </w:r>
          </w:p>
        </w:tc>
        <w:tc>
          <w:tcPr>
            <w:tcW w:w="0" w:type="auto"/>
            <w:hideMark/>
          </w:tcPr>
          <w:p w14:paraId="13353F04" w14:textId="77777777" w:rsidR="00502CE5" w:rsidRPr="00502CE5" w:rsidRDefault="00502CE5" w:rsidP="00502CE5">
            <w:pPr>
              <w:spacing w:after="160" w:line="259" w:lineRule="auto"/>
            </w:pPr>
            <w:r w:rsidRPr="00502CE5">
              <w:t>NOT NULL</w:t>
            </w:r>
          </w:p>
        </w:tc>
      </w:tr>
      <w:tr w:rsidR="00502CE5" w:rsidRPr="00502CE5" w14:paraId="6BF87CB8" w14:textId="77777777" w:rsidTr="00502CE5">
        <w:tc>
          <w:tcPr>
            <w:tcW w:w="0" w:type="auto"/>
            <w:hideMark/>
          </w:tcPr>
          <w:p w14:paraId="5172C308" w14:textId="77777777" w:rsidR="00502CE5" w:rsidRPr="00502CE5" w:rsidRDefault="00502CE5" w:rsidP="00502CE5">
            <w:pPr>
              <w:spacing w:after="160" w:line="259" w:lineRule="auto"/>
            </w:pPr>
            <w:r w:rsidRPr="00502CE5">
              <w:t>status</w:t>
            </w:r>
          </w:p>
        </w:tc>
        <w:tc>
          <w:tcPr>
            <w:tcW w:w="0" w:type="auto"/>
            <w:hideMark/>
          </w:tcPr>
          <w:p w14:paraId="3AB0F188" w14:textId="77777777" w:rsidR="00502CE5" w:rsidRPr="00502CE5" w:rsidRDefault="00502CE5" w:rsidP="00502CE5">
            <w:pPr>
              <w:spacing w:after="160" w:line="259" w:lineRule="auto"/>
            </w:pPr>
            <w:proofErr w:type="gramStart"/>
            <w:r w:rsidRPr="00502CE5">
              <w:t>ENUM(</w:t>
            </w:r>
            <w:proofErr w:type="gramEnd"/>
            <w:r w:rsidRPr="00502CE5">
              <w:t>'Paid', 'Unpaid')</w:t>
            </w:r>
          </w:p>
        </w:tc>
        <w:tc>
          <w:tcPr>
            <w:tcW w:w="0" w:type="auto"/>
            <w:hideMark/>
          </w:tcPr>
          <w:p w14:paraId="312ED044" w14:textId="77777777" w:rsidR="00502CE5" w:rsidRPr="00502CE5" w:rsidRDefault="00502CE5" w:rsidP="00502CE5">
            <w:pPr>
              <w:spacing w:after="160" w:line="259" w:lineRule="auto"/>
            </w:pPr>
            <w:r w:rsidRPr="00502CE5">
              <w:t>NOT NULL</w:t>
            </w:r>
          </w:p>
        </w:tc>
      </w:tr>
      <w:tr w:rsidR="00502CE5" w:rsidRPr="00502CE5" w14:paraId="1D499252" w14:textId="77777777" w:rsidTr="00502CE5">
        <w:tc>
          <w:tcPr>
            <w:tcW w:w="0" w:type="auto"/>
            <w:hideMark/>
          </w:tcPr>
          <w:p w14:paraId="36D58BA4"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395AE287" w14:textId="77777777" w:rsidR="00502CE5" w:rsidRPr="00502CE5" w:rsidRDefault="00502CE5" w:rsidP="00502CE5">
            <w:pPr>
              <w:spacing w:after="160" w:line="259" w:lineRule="auto"/>
            </w:pPr>
            <w:r w:rsidRPr="00502CE5">
              <w:t>TIMESTAMP</w:t>
            </w:r>
          </w:p>
        </w:tc>
        <w:tc>
          <w:tcPr>
            <w:tcW w:w="0" w:type="auto"/>
            <w:hideMark/>
          </w:tcPr>
          <w:p w14:paraId="6EB1279D" w14:textId="77777777" w:rsidR="00502CE5" w:rsidRPr="00502CE5" w:rsidRDefault="00502CE5" w:rsidP="00502CE5">
            <w:pPr>
              <w:spacing w:after="160" w:line="259" w:lineRule="auto"/>
            </w:pPr>
            <w:r w:rsidRPr="00502CE5">
              <w:t>DEFAULT CURRENT_TIMESTAMP</w:t>
            </w:r>
          </w:p>
        </w:tc>
      </w:tr>
    </w:tbl>
    <w:p w14:paraId="2A7F1700" w14:textId="77777777" w:rsidR="00502CE5" w:rsidRPr="00502CE5" w:rsidRDefault="00502CE5" w:rsidP="00502CE5">
      <w:pPr>
        <w:rPr>
          <w:b/>
          <w:bCs/>
        </w:rPr>
      </w:pPr>
      <w:r w:rsidRPr="00502CE5">
        <w:rPr>
          <w:b/>
          <w:bCs/>
        </w:rPr>
        <w:t xml:space="preserve">15. </w:t>
      </w:r>
      <w:proofErr w:type="spellStart"/>
      <w:r w:rsidRPr="00502CE5">
        <w:rPr>
          <w:b/>
          <w:bCs/>
        </w:rPr>
        <w:t>DeliveryVehicle</w:t>
      </w:r>
      <w:proofErr w:type="spellEnd"/>
    </w:p>
    <w:tbl>
      <w:tblPr>
        <w:tblStyle w:val="TableGrid"/>
        <w:tblW w:w="0" w:type="auto"/>
        <w:tblLook w:val="04A0" w:firstRow="1" w:lastRow="0" w:firstColumn="1" w:lastColumn="0" w:noHBand="0" w:noVBand="1"/>
      </w:tblPr>
      <w:tblGrid>
        <w:gridCol w:w="1992"/>
        <w:gridCol w:w="1532"/>
        <w:gridCol w:w="7098"/>
      </w:tblGrid>
      <w:tr w:rsidR="00502CE5" w:rsidRPr="00502CE5" w14:paraId="486644B4" w14:textId="77777777" w:rsidTr="00502CE5">
        <w:tc>
          <w:tcPr>
            <w:tcW w:w="0" w:type="auto"/>
            <w:hideMark/>
          </w:tcPr>
          <w:p w14:paraId="68A23237" w14:textId="77777777" w:rsidR="00502CE5" w:rsidRPr="00502CE5" w:rsidRDefault="00502CE5" w:rsidP="00502CE5">
            <w:pPr>
              <w:spacing w:after="160" w:line="259" w:lineRule="auto"/>
              <w:rPr>
                <w:b/>
                <w:bCs/>
              </w:rPr>
            </w:pPr>
            <w:r w:rsidRPr="00502CE5">
              <w:rPr>
                <w:b/>
                <w:bCs/>
              </w:rPr>
              <w:t>Column Name</w:t>
            </w:r>
          </w:p>
        </w:tc>
        <w:tc>
          <w:tcPr>
            <w:tcW w:w="0" w:type="auto"/>
            <w:hideMark/>
          </w:tcPr>
          <w:p w14:paraId="316D524E" w14:textId="77777777" w:rsidR="00502CE5" w:rsidRPr="00502CE5" w:rsidRDefault="00502CE5" w:rsidP="00502CE5">
            <w:pPr>
              <w:spacing w:after="160" w:line="259" w:lineRule="auto"/>
              <w:rPr>
                <w:b/>
                <w:bCs/>
              </w:rPr>
            </w:pPr>
            <w:r w:rsidRPr="00502CE5">
              <w:rPr>
                <w:b/>
                <w:bCs/>
              </w:rPr>
              <w:t>Data Type</w:t>
            </w:r>
          </w:p>
        </w:tc>
        <w:tc>
          <w:tcPr>
            <w:tcW w:w="0" w:type="auto"/>
            <w:hideMark/>
          </w:tcPr>
          <w:p w14:paraId="49FB4A82" w14:textId="77777777" w:rsidR="00502CE5" w:rsidRPr="00502CE5" w:rsidRDefault="00502CE5" w:rsidP="00502CE5">
            <w:pPr>
              <w:spacing w:after="160" w:line="259" w:lineRule="auto"/>
              <w:rPr>
                <w:b/>
                <w:bCs/>
              </w:rPr>
            </w:pPr>
            <w:r w:rsidRPr="00502CE5">
              <w:rPr>
                <w:b/>
                <w:bCs/>
              </w:rPr>
              <w:t>Constraints</w:t>
            </w:r>
          </w:p>
        </w:tc>
      </w:tr>
      <w:tr w:rsidR="00502CE5" w:rsidRPr="00502CE5" w14:paraId="14E837E3" w14:textId="77777777" w:rsidTr="00502CE5">
        <w:tc>
          <w:tcPr>
            <w:tcW w:w="0" w:type="auto"/>
            <w:hideMark/>
          </w:tcPr>
          <w:p w14:paraId="16668150" w14:textId="77777777" w:rsidR="00502CE5" w:rsidRPr="00502CE5" w:rsidRDefault="00502CE5" w:rsidP="00502CE5">
            <w:pPr>
              <w:spacing w:after="160" w:line="259" w:lineRule="auto"/>
            </w:pPr>
            <w:proofErr w:type="spellStart"/>
            <w:r w:rsidRPr="00502CE5">
              <w:t>vehicle_id</w:t>
            </w:r>
            <w:proofErr w:type="spellEnd"/>
          </w:p>
        </w:tc>
        <w:tc>
          <w:tcPr>
            <w:tcW w:w="0" w:type="auto"/>
            <w:hideMark/>
          </w:tcPr>
          <w:p w14:paraId="757B9E52" w14:textId="77777777" w:rsidR="00502CE5" w:rsidRPr="00502CE5" w:rsidRDefault="00502CE5" w:rsidP="00502CE5">
            <w:pPr>
              <w:spacing w:after="160" w:line="259" w:lineRule="auto"/>
            </w:pPr>
            <w:r w:rsidRPr="00502CE5">
              <w:t>INT</w:t>
            </w:r>
          </w:p>
        </w:tc>
        <w:tc>
          <w:tcPr>
            <w:tcW w:w="0" w:type="auto"/>
            <w:hideMark/>
          </w:tcPr>
          <w:p w14:paraId="22759BD6" w14:textId="77777777" w:rsidR="00502CE5" w:rsidRPr="00502CE5" w:rsidRDefault="00502CE5" w:rsidP="00502CE5">
            <w:pPr>
              <w:spacing w:after="160" w:line="259" w:lineRule="auto"/>
            </w:pPr>
            <w:r w:rsidRPr="00502CE5">
              <w:t>PRIMARY KEY, AUTO_INCREMENT</w:t>
            </w:r>
          </w:p>
        </w:tc>
      </w:tr>
      <w:tr w:rsidR="00502CE5" w:rsidRPr="00502CE5" w14:paraId="47FFCC0F" w14:textId="77777777" w:rsidTr="00502CE5">
        <w:tc>
          <w:tcPr>
            <w:tcW w:w="0" w:type="auto"/>
            <w:hideMark/>
          </w:tcPr>
          <w:p w14:paraId="2BB4BC75" w14:textId="77777777" w:rsidR="00502CE5" w:rsidRPr="00502CE5" w:rsidRDefault="00502CE5" w:rsidP="00502CE5">
            <w:pPr>
              <w:spacing w:after="160" w:line="259" w:lineRule="auto"/>
            </w:pPr>
            <w:proofErr w:type="spellStart"/>
            <w:r w:rsidRPr="00502CE5">
              <w:t>delivery_person_id</w:t>
            </w:r>
            <w:proofErr w:type="spellEnd"/>
          </w:p>
        </w:tc>
        <w:tc>
          <w:tcPr>
            <w:tcW w:w="0" w:type="auto"/>
            <w:hideMark/>
          </w:tcPr>
          <w:p w14:paraId="4FAEA8CC" w14:textId="77777777" w:rsidR="00502CE5" w:rsidRPr="00502CE5" w:rsidRDefault="00502CE5" w:rsidP="00502CE5">
            <w:pPr>
              <w:spacing w:after="160" w:line="259" w:lineRule="auto"/>
            </w:pPr>
            <w:r w:rsidRPr="00502CE5">
              <w:t>INT</w:t>
            </w:r>
          </w:p>
        </w:tc>
        <w:tc>
          <w:tcPr>
            <w:tcW w:w="0" w:type="auto"/>
            <w:hideMark/>
          </w:tcPr>
          <w:p w14:paraId="7A8E8135" w14:textId="77777777" w:rsidR="00502CE5" w:rsidRPr="00502CE5" w:rsidRDefault="00502CE5" w:rsidP="00502CE5">
            <w:pPr>
              <w:spacing w:after="160" w:line="259" w:lineRule="auto"/>
            </w:pPr>
            <w:r w:rsidRPr="00502CE5">
              <w:t>FOREIGN KEY (</w:t>
            </w:r>
            <w:proofErr w:type="spellStart"/>
            <w:r w:rsidRPr="00502CE5">
              <w:t>delivery_person_id</w:t>
            </w:r>
            <w:proofErr w:type="spellEnd"/>
            <w:r w:rsidRPr="00502CE5">
              <w:t xml:space="preserve">) REFERENCES </w:t>
            </w:r>
            <w:proofErr w:type="spellStart"/>
            <w:r w:rsidRPr="00502CE5">
              <w:t>DeliveryPerson</w:t>
            </w:r>
            <w:proofErr w:type="spellEnd"/>
            <w:r w:rsidRPr="00502CE5">
              <w:t>(</w:t>
            </w:r>
            <w:proofErr w:type="spellStart"/>
            <w:r w:rsidRPr="00502CE5">
              <w:t>delivery_person_id</w:t>
            </w:r>
            <w:proofErr w:type="spellEnd"/>
            <w:r w:rsidRPr="00502CE5">
              <w:t>)</w:t>
            </w:r>
          </w:p>
        </w:tc>
      </w:tr>
      <w:tr w:rsidR="00502CE5" w:rsidRPr="00502CE5" w14:paraId="048E539E" w14:textId="77777777" w:rsidTr="00502CE5">
        <w:tc>
          <w:tcPr>
            <w:tcW w:w="0" w:type="auto"/>
            <w:hideMark/>
          </w:tcPr>
          <w:p w14:paraId="3B443464" w14:textId="77777777" w:rsidR="00502CE5" w:rsidRPr="00502CE5" w:rsidRDefault="00502CE5" w:rsidP="00502CE5">
            <w:pPr>
              <w:spacing w:after="160" w:line="259" w:lineRule="auto"/>
            </w:pPr>
            <w:proofErr w:type="spellStart"/>
            <w:r w:rsidRPr="00502CE5">
              <w:t>vehicle_type</w:t>
            </w:r>
            <w:proofErr w:type="spellEnd"/>
          </w:p>
        </w:tc>
        <w:tc>
          <w:tcPr>
            <w:tcW w:w="0" w:type="auto"/>
            <w:hideMark/>
          </w:tcPr>
          <w:p w14:paraId="429AAB1B" w14:textId="77777777" w:rsidR="00502CE5" w:rsidRPr="00502CE5" w:rsidRDefault="00502CE5" w:rsidP="00502CE5">
            <w:pPr>
              <w:spacing w:after="160" w:line="259" w:lineRule="auto"/>
            </w:pPr>
            <w:proofErr w:type="gramStart"/>
            <w:r w:rsidRPr="00502CE5">
              <w:t>VARCHAR(</w:t>
            </w:r>
            <w:proofErr w:type="gramEnd"/>
            <w:r w:rsidRPr="00502CE5">
              <w:t>50)</w:t>
            </w:r>
          </w:p>
        </w:tc>
        <w:tc>
          <w:tcPr>
            <w:tcW w:w="0" w:type="auto"/>
            <w:hideMark/>
          </w:tcPr>
          <w:p w14:paraId="42A30F4A" w14:textId="77777777" w:rsidR="00502CE5" w:rsidRPr="00502CE5" w:rsidRDefault="00502CE5" w:rsidP="00502CE5">
            <w:pPr>
              <w:spacing w:after="160" w:line="259" w:lineRule="auto"/>
            </w:pPr>
            <w:r w:rsidRPr="00502CE5">
              <w:t>NOT NULL</w:t>
            </w:r>
          </w:p>
        </w:tc>
      </w:tr>
      <w:tr w:rsidR="00502CE5" w:rsidRPr="00502CE5" w14:paraId="3D3E4779" w14:textId="77777777" w:rsidTr="00502CE5">
        <w:tc>
          <w:tcPr>
            <w:tcW w:w="0" w:type="auto"/>
            <w:hideMark/>
          </w:tcPr>
          <w:p w14:paraId="632A7DAF" w14:textId="77777777" w:rsidR="00502CE5" w:rsidRPr="00502CE5" w:rsidRDefault="00502CE5" w:rsidP="00502CE5">
            <w:pPr>
              <w:spacing w:after="160" w:line="259" w:lineRule="auto"/>
            </w:pPr>
            <w:proofErr w:type="spellStart"/>
            <w:r w:rsidRPr="00502CE5">
              <w:t>license_plate</w:t>
            </w:r>
            <w:proofErr w:type="spellEnd"/>
          </w:p>
        </w:tc>
        <w:tc>
          <w:tcPr>
            <w:tcW w:w="0" w:type="auto"/>
            <w:hideMark/>
          </w:tcPr>
          <w:p w14:paraId="70247FA2" w14:textId="77777777" w:rsidR="00502CE5" w:rsidRPr="00502CE5" w:rsidRDefault="00502CE5" w:rsidP="00502CE5">
            <w:pPr>
              <w:spacing w:after="160" w:line="259" w:lineRule="auto"/>
            </w:pPr>
            <w:proofErr w:type="gramStart"/>
            <w:r w:rsidRPr="00502CE5">
              <w:t>VARCHAR(</w:t>
            </w:r>
            <w:proofErr w:type="gramEnd"/>
            <w:r w:rsidRPr="00502CE5">
              <w:t>20)</w:t>
            </w:r>
          </w:p>
        </w:tc>
        <w:tc>
          <w:tcPr>
            <w:tcW w:w="0" w:type="auto"/>
            <w:hideMark/>
          </w:tcPr>
          <w:p w14:paraId="43415A9E" w14:textId="77777777" w:rsidR="00502CE5" w:rsidRPr="00502CE5" w:rsidRDefault="00502CE5" w:rsidP="00502CE5">
            <w:pPr>
              <w:spacing w:after="160" w:line="259" w:lineRule="auto"/>
            </w:pPr>
            <w:r w:rsidRPr="00502CE5">
              <w:t>NOT NULL</w:t>
            </w:r>
          </w:p>
        </w:tc>
      </w:tr>
      <w:tr w:rsidR="00502CE5" w:rsidRPr="00502CE5" w14:paraId="12A86C9C" w14:textId="77777777" w:rsidTr="00502CE5">
        <w:tc>
          <w:tcPr>
            <w:tcW w:w="0" w:type="auto"/>
            <w:hideMark/>
          </w:tcPr>
          <w:p w14:paraId="1948D243" w14:textId="77777777" w:rsidR="00502CE5" w:rsidRPr="00502CE5" w:rsidRDefault="00502CE5" w:rsidP="00502CE5">
            <w:pPr>
              <w:spacing w:after="160" w:line="259" w:lineRule="auto"/>
            </w:pPr>
            <w:proofErr w:type="spellStart"/>
            <w:r w:rsidRPr="00502CE5">
              <w:t>created_at</w:t>
            </w:r>
            <w:proofErr w:type="spellEnd"/>
          </w:p>
        </w:tc>
        <w:tc>
          <w:tcPr>
            <w:tcW w:w="0" w:type="auto"/>
            <w:hideMark/>
          </w:tcPr>
          <w:p w14:paraId="19B71DFF" w14:textId="77777777" w:rsidR="00502CE5" w:rsidRPr="00502CE5" w:rsidRDefault="00502CE5" w:rsidP="00502CE5">
            <w:pPr>
              <w:spacing w:after="160" w:line="259" w:lineRule="auto"/>
            </w:pPr>
            <w:r w:rsidRPr="00502CE5">
              <w:t>TIMESTAMP</w:t>
            </w:r>
          </w:p>
        </w:tc>
        <w:tc>
          <w:tcPr>
            <w:tcW w:w="0" w:type="auto"/>
            <w:hideMark/>
          </w:tcPr>
          <w:p w14:paraId="21068852" w14:textId="77777777" w:rsidR="00502CE5" w:rsidRPr="00502CE5" w:rsidRDefault="00502CE5" w:rsidP="00502CE5">
            <w:pPr>
              <w:spacing w:after="160" w:line="259" w:lineRule="auto"/>
            </w:pPr>
            <w:r w:rsidRPr="00502CE5">
              <w:t>DEFAULT CURRENT_TIMESTAMP</w:t>
            </w:r>
          </w:p>
        </w:tc>
      </w:tr>
    </w:tbl>
    <w:p w14:paraId="625B66B3" w14:textId="77777777" w:rsidR="00502CE5" w:rsidRPr="00502CE5" w:rsidRDefault="00502CE5" w:rsidP="00502CE5">
      <w:pPr>
        <w:rPr>
          <w:b/>
          <w:bCs/>
        </w:rPr>
      </w:pPr>
      <w:r w:rsidRPr="00502CE5">
        <w:rPr>
          <w:b/>
          <w:bCs/>
        </w:rPr>
        <w:t>Summary</w:t>
      </w:r>
    </w:p>
    <w:p w14:paraId="677FCC8C" w14:textId="77777777" w:rsidR="00502CE5" w:rsidRPr="00502CE5" w:rsidRDefault="00502CE5" w:rsidP="00502CE5">
      <w:r w:rsidRPr="00502CE5">
        <w:t xml:space="preserve">This database structure ensures the </w:t>
      </w:r>
      <w:r w:rsidRPr="00502CE5">
        <w:rPr>
          <w:b/>
          <w:bCs/>
        </w:rPr>
        <w:t>Online Food Delivery Platform</w:t>
      </w:r>
      <w:r w:rsidRPr="00502CE5">
        <w:t xml:space="preserve"> efficiently manages data for users, restaurants, food items, orders, payments, and reviews while maintaining the relationships between these entities. Each table is designed to hold relevant information, enforce data integrity, and support the platform's functionalities.</w:t>
      </w:r>
    </w:p>
    <w:p w14:paraId="348A6062" w14:textId="77777777" w:rsidR="00072402" w:rsidRDefault="00072402"/>
    <w:p w14:paraId="3BA06399" w14:textId="77777777" w:rsidR="00072402" w:rsidRDefault="00072402">
      <w:r>
        <w:br w:type="page"/>
      </w:r>
    </w:p>
    <w:p w14:paraId="5B085205" w14:textId="6D8E38F6" w:rsidR="00502CE5" w:rsidRPr="00502CE5" w:rsidRDefault="00502CE5" w:rsidP="00502CE5">
      <w:pPr>
        <w:rPr>
          <w:b/>
          <w:bCs/>
        </w:rPr>
      </w:pPr>
      <w:r w:rsidRPr="00502CE5">
        <w:rPr>
          <w:b/>
          <w:bCs/>
        </w:rPr>
        <w:lastRenderedPageBreak/>
        <w:t>Entity Relationship</w:t>
      </w:r>
    </w:p>
    <w:p w14:paraId="693F6BBF" w14:textId="77777777" w:rsidR="00502CE5" w:rsidRPr="00502CE5" w:rsidRDefault="00502CE5" w:rsidP="00502CE5">
      <w:r w:rsidRPr="00502CE5">
        <w:t>Below is a textual representation of the relationships between the entities:</w:t>
      </w:r>
    </w:p>
    <w:p w14:paraId="411567BC" w14:textId="77777777" w:rsidR="00502CE5" w:rsidRPr="00502CE5" w:rsidRDefault="00502CE5" w:rsidP="00502CE5">
      <w:pPr>
        <w:numPr>
          <w:ilvl w:val="0"/>
          <w:numId w:val="26"/>
        </w:numPr>
      </w:pPr>
      <w:r w:rsidRPr="00502CE5">
        <w:rPr>
          <w:b/>
          <w:bCs/>
        </w:rPr>
        <w:t>User</w:t>
      </w:r>
    </w:p>
    <w:p w14:paraId="6D397FF8"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Order</w:t>
      </w:r>
      <w:r w:rsidRPr="00502CE5">
        <w:t>: A user can place multiple orders, but each order belongs to one user.</w:t>
      </w:r>
    </w:p>
    <w:p w14:paraId="51EF43C8"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Review</w:t>
      </w:r>
      <w:r w:rsidRPr="00502CE5">
        <w:t>: A user can write multiple reviews, but each review is written by one user.</w:t>
      </w:r>
    </w:p>
    <w:p w14:paraId="63081EB4"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Cart</w:t>
      </w:r>
      <w:r w:rsidRPr="00502CE5">
        <w:t>: A user can have one cart, which can contain multiple items.</w:t>
      </w:r>
    </w:p>
    <w:p w14:paraId="498ED16E"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Address</w:t>
      </w:r>
      <w:r w:rsidRPr="00502CE5">
        <w:t>: A user can have multiple addresses, but each address belongs to one user.</w:t>
      </w:r>
    </w:p>
    <w:p w14:paraId="07055456"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Notification</w:t>
      </w:r>
      <w:r w:rsidRPr="00502CE5">
        <w:t>: A user can receive multiple notifications.</w:t>
      </w:r>
    </w:p>
    <w:p w14:paraId="728125E1"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Feedback</w:t>
      </w:r>
      <w:r w:rsidRPr="00502CE5">
        <w:t>: A user can provide multiple feedback entries.</w:t>
      </w:r>
    </w:p>
    <w:p w14:paraId="5F97233F" w14:textId="77777777" w:rsidR="00502CE5" w:rsidRPr="00502CE5" w:rsidRDefault="00502CE5" w:rsidP="00502CE5">
      <w:pPr>
        <w:numPr>
          <w:ilvl w:val="0"/>
          <w:numId w:val="26"/>
        </w:numPr>
      </w:pPr>
      <w:r w:rsidRPr="00502CE5">
        <w:rPr>
          <w:b/>
          <w:bCs/>
        </w:rPr>
        <w:t>Restaurant</w:t>
      </w:r>
    </w:p>
    <w:p w14:paraId="44300120" w14:textId="77777777" w:rsidR="00502CE5" w:rsidRPr="00502CE5" w:rsidRDefault="00502CE5" w:rsidP="00502CE5">
      <w:pPr>
        <w:numPr>
          <w:ilvl w:val="1"/>
          <w:numId w:val="26"/>
        </w:numPr>
      </w:pPr>
      <w:r w:rsidRPr="00502CE5">
        <w:rPr>
          <w:b/>
          <w:bCs/>
        </w:rPr>
        <w:t>1 to Many</w:t>
      </w:r>
      <w:r w:rsidRPr="00502CE5">
        <w:t xml:space="preserve"> → </w:t>
      </w:r>
      <w:proofErr w:type="spellStart"/>
      <w:r w:rsidRPr="00502CE5">
        <w:rPr>
          <w:b/>
          <w:bCs/>
        </w:rPr>
        <w:t>FoodItem</w:t>
      </w:r>
      <w:proofErr w:type="spellEnd"/>
      <w:r w:rsidRPr="00502CE5">
        <w:t>: A restaurant can offer multiple food items, but each food item belongs to one restaurant.</w:t>
      </w:r>
    </w:p>
    <w:p w14:paraId="00A80F48"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Order</w:t>
      </w:r>
      <w:r w:rsidRPr="00502CE5">
        <w:t>: A restaurant can receive multiple orders, but each order is linked to one restaurant.</w:t>
      </w:r>
    </w:p>
    <w:p w14:paraId="4A5EEACA"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Review</w:t>
      </w:r>
      <w:r w:rsidRPr="00502CE5">
        <w:t>: A restaurant can have multiple reviews, but each review is for one restaurant.</w:t>
      </w:r>
    </w:p>
    <w:p w14:paraId="3662129D" w14:textId="77777777" w:rsidR="00502CE5" w:rsidRPr="00502CE5" w:rsidRDefault="00502CE5" w:rsidP="00502CE5">
      <w:pPr>
        <w:numPr>
          <w:ilvl w:val="0"/>
          <w:numId w:val="26"/>
        </w:numPr>
      </w:pPr>
      <w:proofErr w:type="spellStart"/>
      <w:r w:rsidRPr="00502CE5">
        <w:rPr>
          <w:b/>
          <w:bCs/>
        </w:rPr>
        <w:t>FoodItem</w:t>
      </w:r>
      <w:proofErr w:type="spellEnd"/>
    </w:p>
    <w:p w14:paraId="6B70DE0F" w14:textId="77777777" w:rsidR="00502CE5" w:rsidRPr="00502CE5" w:rsidRDefault="00502CE5" w:rsidP="00502CE5">
      <w:pPr>
        <w:numPr>
          <w:ilvl w:val="1"/>
          <w:numId w:val="26"/>
        </w:numPr>
      </w:pPr>
      <w:r w:rsidRPr="00502CE5">
        <w:rPr>
          <w:b/>
          <w:bCs/>
        </w:rPr>
        <w:t>1 to Many</w:t>
      </w:r>
      <w:r w:rsidRPr="00502CE5">
        <w:t xml:space="preserve"> → </w:t>
      </w:r>
      <w:proofErr w:type="spellStart"/>
      <w:r w:rsidRPr="00502CE5">
        <w:rPr>
          <w:b/>
          <w:bCs/>
        </w:rPr>
        <w:t>CartItem</w:t>
      </w:r>
      <w:proofErr w:type="spellEnd"/>
      <w:r w:rsidRPr="00502CE5">
        <w:t>: A food item can be present in multiple cart items (in different carts), but each cart item refers to one food item.</w:t>
      </w:r>
    </w:p>
    <w:p w14:paraId="6403DB29"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Order</w:t>
      </w:r>
      <w:r w:rsidRPr="00502CE5">
        <w:t>: A food item can be part of multiple orders, but each order can consist of multiple food items (handled through a join table if needed).</w:t>
      </w:r>
    </w:p>
    <w:p w14:paraId="02FB9B86" w14:textId="77777777" w:rsidR="00502CE5" w:rsidRPr="00502CE5" w:rsidRDefault="00502CE5" w:rsidP="00502CE5">
      <w:pPr>
        <w:numPr>
          <w:ilvl w:val="0"/>
          <w:numId w:val="26"/>
        </w:numPr>
      </w:pPr>
      <w:r w:rsidRPr="00502CE5">
        <w:rPr>
          <w:b/>
          <w:bCs/>
        </w:rPr>
        <w:t>Order</w:t>
      </w:r>
    </w:p>
    <w:p w14:paraId="098A1F2D"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Payment</w:t>
      </w:r>
      <w:r w:rsidRPr="00502CE5">
        <w:t>: An order can have one payment record, but a payment is associated with one order.</w:t>
      </w:r>
    </w:p>
    <w:p w14:paraId="12DABD5F" w14:textId="77777777" w:rsidR="00502CE5" w:rsidRPr="00502CE5" w:rsidRDefault="00502CE5" w:rsidP="00502CE5">
      <w:pPr>
        <w:numPr>
          <w:ilvl w:val="1"/>
          <w:numId w:val="26"/>
        </w:numPr>
      </w:pPr>
      <w:r w:rsidRPr="00502CE5">
        <w:rPr>
          <w:b/>
          <w:bCs/>
        </w:rPr>
        <w:t>1 to One</w:t>
      </w:r>
      <w:r w:rsidRPr="00502CE5">
        <w:t xml:space="preserve"> → </w:t>
      </w:r>
      <w:r w:rsidRPr="00502CE5">
        <w:rPr>
          <w:b/>
          <w:bCs/>
        </w:rPr>
        <w:t>Invoice</w:t>
      </w:r>
      <w:r w:rsidRPr="00502CE5">
        <w:t>: Each order generates one invoice.</w:t>
      </w:r>
    </w:p>
    <w:p w14:paraId="6C9F9C92" w14:textId="77777777" w:rsidR="00502CE5" w:rsidRPr="00502CE5" w:rsidRDefault="00502CE5" w:rsidP="00502CE5">
      <w:pPr>
        <w:numPr>
          <w:ilvl w:val="1"/>
          <w:numId w:val="26"/>
        </w:numPr>
      </w:pPr>
      <w:r w:rsidRPr="00502CE5">
        <w:rPr>
          <w:b/>
          <w:bCs/>
        </w:rPr>
        <w:t>1 to Many</w:t>
      </w:r>
      <w:r w:rsidRPr="00502CE5">
        <w:t xml:space="preserve"> → </w:t>
      </w:r>
      <w:r w:rsidRPr="00502CE5">
        <w:rPr>
          <w:b/>
          <w:bCs/>
        </w:rPr>
        <w:t>Review</w:t>
      </w:r>
      <w:r w:rsidRPr="00502CE5">
        <w:t>: An order can have multiple reviews based on the food items in the order (indirect relation).</w:t>
      </w:r>
    </w:p>
    <w:p w14:paraId="42469166" w14:textId="77777777" w:rsidR="00502CE5" w:rsidRPr="00502CE5" w:rsidRDefault="00502CE5" w:rsidP="00502CE5">
      <w:pPr>
        <w:numPr>
          <w:ilvl w:val="1"/>
          <w:numId w:val="26"/>
        </w:numPr>
      </w:pPr>
      <w:r w:rsidRPr="00502CE5">
        <w:rPr>
          <w:b/>
          <w:bCs/>
        </w:rPr>
        <w:t>1 to Many</w:t>
      </w:r>
      <w:r w:rsidRPr="00502CE5">
        <w:t xml:space="preserve"> → </w:t>
      </w:r>
      <w:proofErr w:type="spellStart"/>
      <w:r w:rsidRPr="00502CE5">
        <w:rPr>
          <w:b/>
          <w:bCs/>
        </w:rPr>
        <w:t>DeliveryVehicle</w:t>
      </w:r>
      <w:proofErr w:type="spellEnd"/>
      <w:r w:rsidRPr="00502CE5">
        <w:t>: An order can be assigned to one delivery vehicle.</w:t>
      </w:r>
    </w:p>
    <w:p w14:paraId="2844DE22" w14:textId="77777777" w:rsidR="00502CE5" w:rsidRPr="00502CE5" w:rsidRDefault="00502CE5" w:rsidP="00502CE5">
      <w:pPr>
        <w:numPr>
          <w:ilvl w:val="0"/>
          <w:numId w:val="26"/>
        </w:numPr>
      </w:pPr>
      <w:r w:rsidRPr="00502CE5">
        <w:rPr>
          <w:b/>
          <w:bCs/>
        </w:rPr>
        <w:t>Payment</w:t>
      </w:r>
    </w:p>
    <w:p w14:paraId="750A7D4A" w14:textId="77777777" w:rsidR="00502CE5" w:rsidRPr="00502CE5" w:rsidRDefault="00502CE5" w:rsidP="00502CE5">
      <w:pPr>
        <w:numPr>
          <w:ilvl w:val="1"/>
          <w:numId w:val="26"/>
        </w:numPr>
      </w:pPr>
      <w:r w:rsidRPr="00502CE5">
        <w:rPr>
          <w:b/>
          <w:bCs/>
        </w:rPr>
        <w:t>1 to One</w:t>
      </w:r>
      <w:r w:rsidRPr="00502CE5">
        <w:t xml:space="preserve"> → </w:t>
      </w:r>
      <w:r w:rsidRPr="00502CE5">
        <w:rPr>
          <w:b/>
          <w:bCs/>
        </w:rPr>
        <w:t>Order</w:t>
      </w:r>
      <w:r w:rsidRPr="00502CE5">
        <w:t>: Each payment corresponds to a single order.</w:t>
      </w:r>
    </w:p>
    <w:p w14:paraId="2E756FE7" w14:textId="77777777" w:rsidR="00502CE5" w:rsidRPr="00502CE5" w:rsidRDefault="00502CE5" w:rsidP="00502CE5">
      <w:pPr>
        <w:numPr>
          <w:ilvl w:val="0"/>
          <w:numId w:val="26"/>
        </w:numPr>
      </w:pPr>
      <w:r w:rsidRPr="00502CE5">
        <w:rPr>
          <w:b/>
          <w:bCs/>
        </w:rPr>
        <w:t>Cart</w:t>
      </w:r>
    </w:p>
    <w:p w14:paraId="6A52B9AC" w14:textId="77777777" w:rsidR="00502CE5" w:rsidRPr="00502CE5" w:rsidRDefault="00502CE5" w:rsidP="00502CE5">
      <w:pPr>
        <w:numPr>
          <w:ilvl w:val="1"/>
          <w:numId w:val="26"/>
        </w:numPr>
      </w:pPr>
      <w:r w:rsidRPr="00502CE5">
        <w:rPr>
          <w:b/>
          <w:bCs/>
        </w:rPr>
        <w:t>1 to Many</w:t>
      </w:r>
      <w:r w:rsidRPr="00502CE5">
        <w:t xml:space="preserve"> → </w:t>
      </w:r>
      <w:proofErr w:type="spellStart"/>
      <w:r w:rsidRPr="00502CE5">
        <w:rPr>
          <w:b/>
          <w:bCs/>
        </w:rPr>
        <w:t>CartItem</w:t>
      </w:r>
      <w:proofErr w:type="spellEnd"/>
      <w:r w:rsidRPr="00502CE5">
        <w:t>: A cart can contain multiple cart items, but each cart item is linked to one cart.</w:t>
      </w:r>
    </w:p>
    <w:p w14:paraId="02A9E3A4" w14:textId="77777777" w:rsidR="00502CE5" w:rsidRPr="00502CE5" w:rsidRDefault="00502CE5" w:rsidP="00502CE5">
      <w:pPr>
        <w:numPr>
          <w:ilvl w:val="0"/>
          <w:numId w:val="26"/>
        </w:numPr>
      </w:pPr>
      <w:proofErr w:type="spellStart"/>
      <w:r w:rsidRPr="00502CE5">
        <w:rPr>
          <w:b/>
          <w:bCs/>
        </w:rPr>
        <w:t>CartItem</w:t>
      </w:r>
      <w:proofErr w:type="spellEnd"/>
    </w:p>
    <w:p w14:paraId="4A8EAA1F" w14:textId="77777777" w:rsidR="00502CE5" w:rsidRPr="00502CE5" w:rsidRDefault="00502CE5" w:rsidP="00502CE5">
      <w:pPr>
        <w:numPr>
          <w:ilvl w:val="1"/>
          <w:numId w:val="26"/>
        </w:numPr>
      </w:pPr>
      <w:r w:rsidRPr="00502CE5">
        <w:rPr>
          <w:b/>
          <w:bCs/>
        </w:rPr>
        <w:t>Many to One</w:t>
      </w:r>
      <w:r w:rsidRPr="00502CE5">
        <w:t xml:space="preserve"> → </w:t>
      </w:r>
      <w:proofErr w:type="spellStart"/>
      <w:r w:rsidRPr="00502CE5">
        <w:rPr>
          <w:b/>
          <w:bCs/>
        </w:rPr>
        <w:t>FoodItem</w:t>
      </w:r>
      <w:proofErr w:type="spellEnd"/>
      <w:r w:rsidRPr="00502CE5">
        <w:t>: Each cart item is associated with one food item.</w:t>
      </w:r>
    </w:p>
    <w:p w14:paraId="5E215329" w14:textId="77777777" w:rsidR="00502CE5" w:rsidRPr="00502CE5" w:rsidRDefault="00502CE5" w:rsidP="00502CE5">
      <w:pPr>
        <w:numPr>
          <w:ilvl w:val="0"/>
          <w:numId w:val="26"/>
        </w:numPr>
      </w:pPr>
      <w:proofErr w:type="spellStart"/>
      <w:r w:rsidRPr="00502CE5">
        <w:rPr>
          <w:b/>
          <w:bCs/>
        </w:rPr>
        <w:t>DeliveryPerson</w:t>
      </w:r>
      <w:proofErr w:type="spellEnd"/>
    </w:p>
    <w:p w14:paraId="3F802BF4" w14:textId="77777777" w:rsidR="00502CE5" w:rsidRPr="00502CE5" w:rsidRDefault="00502CE5" w:rsidP="00502CE5">
      <w:pPr>
        <w:numPr>
          <w:ilvl w:val="1"/>
          <w:numId w:val="26"/>
        </w:numPr>
      </w:pPr>
      <w:r w:rsidRPr="00502CE5">
        <w:rPr>
          <w:b/>
          <w:bCs/>
        </w:rPr>
        <w:t>1 to Many</w:t>
      </w:r>
      <w:r w:rsidRPr="00502CE5">
        <w:t xml:space="preserve"> → </w:t>
      </w:r>
      <w:proofErr w:type="spellStart"/>
      <w:r w:rsidRPr="00502CE5">
        <w:rPr>
          <w:b/>
          <w:bCs/>
        </w:rPr>
        <w:t>DeliveryVehicle</w:t>
      </w:r>
      <w:proofErr w:type="spellEnd"/>
      <w:r w:rsidRPr="00502CE5">
        <w:t>: A delivery person can operate multiple delivery vehicles.</w:t>
      </w:r>
    </w:p>
    <w:p w14:paraId="3323043C" w14:textId="77777777" w:rsidR="00502CE5" w:rsidRPr="00502CE5" w:rsidRDefault="00502CE5" w:rsidP="00502CE5">
      <w:pPr>
        <w:numPr>
          <w:ilvl w:val="1"/>
          <w:numId w:val="26"/>
        </w:numPr>
      </w:pPr>
      <w:r w:rsidRPr="00502CE5">
        <w:rPr>
          <w:b/>
          <w:bCs/>
        </w:rPr>
        <w:lastRenderedPageBreak/>
        <w:t>1 to Many</w:t>
      </w:r>
      <w:r w:rsidRPr="00502CE5">
        <w:t xml:space="preserve"> → </w:t>
      </w:r>
      <w:r w:rsidRPr="00502CE5">
        <w:rPr>
          <w:b/>
          <w:bCs/>
        </w:rPr>
        <w:t>Order</w:t>
      </w:r>
      <w:r w:rsidRPr="00502CE5">
        <w:t>: A delivery person can deliver multiple orders, but each order is delivered by one delivery person.</w:t>
      </w:r>
    </w:p>
    <w:p w14:paraId="61664E68" w14:textId="77777777" w:rsidR="00502CE5" w:rsidRPr="00502CE5" w:rsidRDefault="00502CE5" w:rsidP="00502CE5">
      <w:pPr>
        <w:numPr>
          <w:ilvl w:val="0"/>
          <w:numId w:val="26"/>
        </w:numPr>
      </w:pPr>
      <w:r w:rsidRPr="00502CE5">
        <w:rPr>
          <w:b/>
          <w:bCs/>
        </w:rPr>
        <w:t>Review</w:t>
      </w:r>
    </w:p>
    <w:p w14:paraId="2CDAD91A" w14:textId="77777777" w:rsidR="00502CE5" w:rsidRPr="00502CE5" w:rsidRDefault="00502CE5" w:rsidP="00502CE5">
      <w:pPr>
        <w:numPr>
          <w:ilvl w:val="1"/>
          <w:numId w:val="26"/>
        </w:numPr>
      </w:pPr>
      <w:r w:rsidRPr="00502CE5">
        <w:rPr>
          <w:b/>
          <w:bCs/>
        </w:rPr>
        <w:t>Many to One</w:t>
      </w:r>
      <w:r w:rsidRPr="00502CE5">
        <w:t xml:space="preserve"> → </w:t>
      </w:r>
      <w:r w:rsidRPr="00502CE5">
        <w:rPr>
          <w:b/>
          <w:bCs/>
        </w:rPr>
        <w:t>User</w:t>
      </w:r>
      <w:r w:rsidRPr="00502CE5">
        <w:t>: Each review is written by one user.</w:t>
      </w:r>
    </w:p>
    <w:p w14:paraId="62C794CF" w14:textId="77777777" w:rsidR="00502CE5" w:rsidRPr="00502CE5" w:rsidRDefault="00502CE5" w:rsidP="00502CE5">
      <w:pPr>
        <w:numPr>
          <w:ilvl w:val="1"/>
          <w:numId w:val="26"/>
        </w:numPr>
      </w:pPr>
      <w:r w:rsidRPr="00502CE5">
        <w:rPr>
          <w:b/>
          <w:bCs/>
        </w:rPr>
        <w:t>Many to One</w:t>
      </w:r>
      <w:r w:rsidRPr="00502CE5">
        <w:t xml:space="preserve"> → </w:t>
      </w:r>
      <w:r w:rsidRPr="00502CE5">
        <w:rPr>
          <w:b/>
          <w:bCs/>
        </w:rPr>
        <w:t>Restaurant</w:t>
      </w:r>
      <w:r w:rsidRPr="00502CE5">
        <w:t>: Each review is for one restaurant.</w:t>
      </w:r>
    </w:p>
    <w:p w14:paraId="1DA4A54A" w14:textId="77777777" w:rsidR="00502CE5" w:rsidRPr="00502CE5" w:rsidRDefault="00502CE5" w:rsidP="00502CE5">
      <w:pPr>
        <w:numPr>
          <w:ilvl w:val="0"/>
          <w:numId w:val="26"/>
        </w:numPr>
      </w:pPr>
      <w:r w:rsidRPr="00502CE5">
        <w:rPr>
          <w:b/>
          <w:bCs/>
        </w:rPr>
        <w:t>Discount</w:t>
      </w:r>
    </w:p>
    <w:p w14:paraId="5065C46D" w14:textId="77777777" w:rsidR="00502CE5" w:rsidRPr="00502CE5" w:rsidRDefault="00502CE5" w:rsidP="00502CE5">
      <w:pPr>
        <w:numPr>
          <w:ilvl w:val="1"/>
          <w:numId w:val="26"/>
        </w:numPr>
      </w:pPr>
      <w:r w:rsidRPr="00502CE5">
        <w:rPr>
          <w:b/>
          <w:bCs/>
        </w:rPr>
        <w:t>Many to Many</w:t>
      </w:r>
      <w:r w:rsidRPr="00502CE5">
        <w:t xml:space="preserve"> → </w:t>
      </w:r>
      <w:r w:rsidRPr="00502CE5">
        <w:rPr>
          <w:b/>
          <w:bCs/>
        </w:rPr>
        <w:t>Order</w:t>
      </w:r>
      <w:r w:rsidRPr="00502CE5">
        <w:t>: An order can have multiple discounts applied, and a discount can apply to multiple orders (through a join table if needed).</w:t>
      </w:r>
    </w:p>
    <w:p w14:paraId="6B2D5A71" w14:textId="77777777" w:rsidR="00502CE5" w:rsidRPr="00502CE5" w:rsidRDefault="00502CE5" w:rsidP="00502CE5">
      <w:pPr>
        <w:numPr>
          <w:ilvl w:val="0"/>
          <w:numId w:val="26"/>
        </w:numPr>
      </w:pPr>
      <w:r w:rsidRPr="00502CE5">
        <w:rPr>
          <w:b/>
          <w:bCs/>
        </w:rPr>
        <w:t>Notification</w:t>
      </w:r>
    </w:p>
    <w:p w14:paraId="45F3A0E1" w14:textId="77777777" w:rsidR="00502CE5" w:rsidRPr="00502CE5" w:rsidRDefault="00502CE5" w:rsidP="00502CE5">
      <w:pPr>
        <w:numPr>
          <w:ilvl w:val="1"/>
          <w:numId w:val="26"/>
        </w:numPr>
      </w:pPr>
      <w:r w:rsidRPr="00502CE5">
        <w:rPr>
          <w:b/>
          <w:bCs/>
        </w:rPr>
        <w:t>Many to One</w:t>
      </w:r>
      <w:r w:rsidRPr="00502CE5">
        <w:t xml:space="preserve"> → </w:t>
      </w:r>
      <w:r w:rsidRPr="00502CE5">
        <w:rPr>
          <w:b/>
          <w:bCs/>
        </w:rPr>
        <w:t>User</w:t>
      </w:r>
      <w:r w:rsidRPr="00502CE5">
        <w:t>: Each notification is associated with one user.</w:t>
      </w:r>
    </w:p>
    <w:p w14:paraId="2E6FAD15" w14:textId="77777777" w:rsidR="00502CE5" w:rsidRPr="00502CE5" w:rsidRDefault="00502CE5" w:rsidP="00502CE5">
      <w:pPr>
        <w:numPr>
          <w:ilvl w:val="0"/>
          <w:numId w:val="26"/>
        </w:numPr>
      </w:pPr>
      <w:r w:rsidRPr="00502CE5">
        <w:rPr>
          <w:b/>
          <w:bCs/>
        </w:rPr>
        <w:t>Feedback</w:t>
      </w:r>
    </w:p>
    <w:p w14:paraId="0D4FD433" w14:textId="77777777" w:rsidR="00502CE5" w:rsidRPr="00502CE5" w:rsidRDefault="00502CE5" w:rsidP="00502CE5">
      <w:pPr>
        <w:numPr>
          <w:ilvl w:val="1"/>
          <w:numId w:val="26"/>
        </w:numPr>
      </w:pPr>
      <w:r w:rsidRPr="00502CE5">
        <w:rPr>
          <w:b/>
          <w:bCs/>
        </w:rPr>
        <w:t>Many to One</w:t>
      </w:r>
      <w:r w:rsidRPr="00502CE5">
        <w:t xml:space="preserve"> → </w:t>
      </w:r>
      <w:r w:rsidRPr="00502CE5">
        <w:rPr>
          <w:b/>
          <w:bCs/>
        </w:rPr>
        <w:t>User</w:t>
      </w:r>
      <w:r w:rsidRPr="00502CE5">
        <w:t>: Each feedback entry is submitted by one user.</w:t>
      </w:r>
    </w:p>
    <w:p w14:paraId="4A8C6CA3" w14:textId="77777777" w:rsidR="00502CE5" w:rsidRPr="00502CE5" w:rsidRDefault="00502CE5" w:rsidP="00502CE5">
      <w:pPr>
        <w:numPr>
          <w:ilvl w:val="0"/>
          <w:numId w:val="26"/>
        </w:numPr>
      </w:pPr>
      <w:r w:rsidRPr="00502CE5">
        <w:rPr>
          <w:b/>
          <w:bCs/>
        </w:rPr>
        <w:t>Invoice</w:t>
      </w:r>
    </w:p>
    <w:p w14:paraId="08308754" w14:textId="77777777" w:rsidR="00502CE5" w:rsidRPr="00502CE5" w:rsidRDefault="00502CE5" w:rsidP="00502CE5">
      <w:pPr>
        <w:numPr>
          <w:ilvl w:val="1"/>
          <w:numId w:val="26"/>
        </w:numPr>
      </w:pPr>
      <w:r w:rsidRPr="00502CE5">
        <w:rPr>
          <w:b/>
          <w:bCs/>
        </w:rPr>
        <w:t>Many to One</w:t>
      </w:r>
      <w:r w:rsidRPr="00502CE5">
        <w:t xml:space="preserve"> → </w:t>
      </w:r>
      <w:r w:rsidRPr="00502CE5">
        <w:rPr>
          <w:b/>
          <w:bCs/>
        </w:rPr>
        <w:t>Order</w:t>
      </w:r>
      <w:r w:rsidRPr="00502CE5">
        <w:t>: Each invoice is linked to one order.</w:t>
      </w:r>
    </w:p>
    <w:p w14:paraId="48C45A63" w14:textId="77777777" w:rsidR="00502CE5" w:rsidRPr="00502CE5" w:rsidRDefault="00502CE5" w:rsidP="00502CE5">
      <w:pPr>
        <w:rPr>
          <w:b/>
          <w:bCs/>
        </w:rPr>
      </w:pPr>
      <w:r w:rsidRPr="00502CE5">
        <w:rPr>
          <w:b/>
          <w:bCs/>
        </w:rPr>
        <w:t>Summary of Relationships</w:t>
      </w:r>
    </w:p>
    <w:p w14:paraId="2FCC5CA3" w14:textId="77777777" w:rsidR="00502CE5" w:rsidRPr="00502CE5" w:rsidRDefault="00502CE5" w:rsidP="00502CE5">
      <w:r w:rsidRPr="00502CE5">
        <w:t>Here’s a concise summary of the relationships:</w:t>
      </w:r>
    </w:p>
    <w:p w14:paraId="4E0A966E" w14:textId="77777777" w:rsidR="00502CE5" w:rsidRPr="00502CE5" w:rsidRDefault="00502CE5" w:rsidP="00502CE5">
      <w:pPr>
        <w:numPr>
          <w:ilvl w:val="0"/>
          <w:numId w:val="27"/>
        </w:numPr>
      </w:pPr>
      <w:r w:rsidRPr="00502CE5">
        <w:rPr>
          <w:b/>
          <w:bCs/>
        </w:rPr>
        <w:t>User</w:t>
      </w:r>
      <w:r w:rsidRPr="00502CE5">
        <w:t>: Can place multiple orders, write multiple reviews, have multiple addresses, and receive notifications and feedback.</w:t>
      </w:r>
    </w:p>
    <w:p w14:paraId="0739E32A" w14:textId="77777777" w:rsidR="00502CE5" w:rsidRPr="00502CE5" w:rsidRDefault="00502CE5" w:rsidP="00502CE5">
      <w:pPr>
        <w:numPr>
          <w:ilvl w:val="0"/>
          <w:numId w:val="27"/>
        </w:numPr>
      </w:pPr>
      <w:r w:rsidRPr="00502CE5">
        <w:rPr>
          <w:b/>
          <w:bCs/>
        </w:rPr>
        <w:t>Restaurant</w:t>
      </w:r>
      <w:r w:rsidRPr="00502CE5">
        <w:t>: Can offer multiple food items, receive multiple orders, and have multiple reviews.</w:t>
      </w:r>
    </w:p>
    <w:p w14:paraId="52CC76A2" w14:textId="77777777" w:rsidR="00502CE5" w:rsidRPr="00502CE5" w:rsidRDefault="00502CE5" w:rsidP="00502CE5">
      <w:pPr>
        <w:numPr>
          <w:ilvl w:val="0"/>
          <w:numId w:val="27"/>
        </w:numPr>
      </w:pPr>
      <w:proofErr w:type="spellStart"/>
      <w:r w:rsidRPr="00502CE5">
        <w:rPr>
          <w:b/>
          <w:bCs/>
        </w:rPr>
        <w:t>FoodItem</w:t>
      </w:r>
      <w:proofErr w:type="spellEnd"/>
      <w:r w:rsidRPr="00502CE5">
        <w:t>: Can belong to one restaurant and be part of multiple orders and cart items.</w:t>
      </w:r>
    </w:p>
    <w:p w14:paraId="08EFFD6C" w14:textId="77777777" w:rsidR="00502CE5" w:rsidRPr="00502CE5" w:rsidRDefault="00502CE5" w:rsidP="00502CE5">
      <w:pPr>
        <w:numPr>
          <w:ilvl w:val="0"/>
          <w:numId w:val="27"/>
        </w:numPr>
      </w:pPr>
      <w:r w:rsidRPr="00502CE5">
        <w:rPr>
          <w:b/>
          <w:bCs/>
        </w:rPr>
        <w:t>Order</w:t>
      </w:r>
      <w:r w:rsidRPr="00502CE5">
        <w:t>: Can be paid for through one payment, generate one invoice, and can be delivered by one delivery vehicle.</w:t>
      </w:r>
    </w:p>
    <w:p w14:paraId="79D9C02B" w14:textId="77777777" w:rsidR="00502CE5" w:rsidRPr="00502CE5" w:rsidRDefault="00502CE5" w:rsidP="00502CE5">
      <w:pPr>
        <w:numPr>
          <w:ilvl w:val="0"/>
          <w:numId w:val="27"/>
        </w:numPr>
      </w:pPr>
      <w:r w:rsidRPr="00502CE5">
        <w:rPr>
          <w:b/>
          <w:bCs/>
        </w:rPr>
        <w:t>Payment</w:t>
      </w:r>
      <w:r w:rsidRPr="00502CE5">
        <w:t>: Linked to one order.</w:t>
      </w:r>
    </w:p>
    <w:p w14:paraId="31AE2AB5" w14:textId="77777777" w:rsidR="00502CE5" w:rsidRPr="00502CE5" w:rsidRDefault="00502CE5" w:rsidP="00502CE5">
      <w:pPr>
        <w:numPr>
          <w:ilvl w:val="0"/>
          <w:numId w:val="27"/>
        </w:numPr>
      </w:pPr>
      <w:r w:rsidRPr="00502CE5">
        <w:rPr>
          <w:b/>
          <w:bCs/>
        </w:rPr>
        <w:t>Cart</w:t>
      </w:r>
      <w:r w:rsidRPr="00502CE5">
        <w:t>: Contains multiple cart items linked to multiple food items.</w:t>
      </w:r>
    </w:p>
    <w:p w14:paraId="01A9299D" w14:textId="77777777" w:rsidR="00502CE5" w:rsidRPr="00502CE5" w:rsidRDefault="00502CE5" w:rsidP="00502CE5">
      <w:pPr>
        <w:numPr>
          <w:ilvl w:val="0"/>
          <w:numId w:val="27"/>
        </w:numPr>
      </w:pPr>
      <w:proofErr w:type="spellStart"/>
      <w:r w:rsidRPr="00502CE5">
        <w:rPr>
          <w:b/>
          <w:bCs/>
        </w:rPr>
        <w:t>CartItem</w:t>
      </w:r>
      <w:proofErr w:type="spellEnd"/>
      <w:r w:rsidRPr="00502CE5">
        <w:t>: Associates food items with a cart.</w:t>
      </w:r>
    </w:p>
    <w:p w14:paraId="51AE26EE" w14:textId="77777777" w:rsidR="00502CE5" w:rsidRPr="00502CE5" w:rsidRDefault="00502CE5" w:rsidP="00502CE5">
      <w:pPr>
        <w:numPr>
          <w:ilvl w:val="0"/>
          <w:numId w:val="27"/>
        </w:numPr>
      </w:pPr>
      <w:proofErr w:type="spellStart"/>
      <w:r w:rsidRPr="00502CE5">
        <w:rPr>
          <w:b/>
          <w:bCs/>
        </w:rPr>
        <w:t>DeliveryPerson</w:t>
      </w:r>
      <w:proofErr w:type="spellEnd"/>
      <w:r w:rsidRPr="00502CE5">
        <w:t>: Can deliver multiple orders and operate multiple vehicles.</w:t>
      </w:r>
    </w:p>
    <w:p w14:paraId="21184976" w14:textId="77777777" w:rsidR="00502CE5" w:rsidRPr="00502CE5" w:rsidRDefault="00502CE5" w:rsidP="00502CE5">
      <w:pPr>
        <w:numPr>
          <w:ilvl w:val="0"/>
          <w:numId w:val="27"/>
        </w:numPr>
      </w:pPr>
      <w:r w:rsidRPr="00502CE5">
        <w:rPr>
          <w:b/>
          <w:bCs/>
        </w:rPr>
        <w:t>Review</w:t>
      </w:r>
      <w:r w:rsidRPr="00502CE5">
        <w:t>: Written by users and associated with restaurants.</w:t>
      </w:r>
    </w:p>
    <w:p w14:paraId="3BC7005F" w14:textId="77777777" w:rsidR="00502CE5" w:rsidRPr="00502CE5" w:rsidRDefault="00502CE5" w:rsidP="00502CE5">
      <w:pPr>
        <w:numPr>
          <w:ilvl w:val="0"/>
          <w:numId w:val="27"/>
        </w:numPr>
      </w:pPr>
      <w:r w:rsidRPr="00502CE5">
        <w:rPr>
          <w:b/>
          <w:bCs/>
        </w:rPr>
        <w:t>Discount</w:t>
      </w:r>
      <w:r w:rsidRPr="00502CE5">
        <w:t>: Can be applied to multiple orders.</w:t>
      </w:r>
    </w:p>
    <w:p w14:paraId="5C660172" w14:textId="77777777" w:rsidR="00502CE5" w:rsidRPr="00502CE5" w:rsidRDefault="00502CE5" w:rsidP="00502CE5">
      <w:pPr>
        <w:numPr>
          <w:ilvl w:val="0"/>
          <w:numId w:val="27"/>
        </w:numPr>
      </w:pPr>
      <w:r w:rsidRPr="00502CE5">
        <w:rPr>
          <w:b/>
          <w:bCs/>
        </w:rPr>
        <w:t>Notification</w:t>
      </w:r>
      <w:r w:rsidRPr="00502CE5">
        <w:t>: Associated with a user.</w:t>
      </w:r>
    </w:p>
    <w:p w14:paraId="50525073" w14:textId="77777777" w:rsidR="00502CE5" w:rsidRPr="00502CE5" w:rsidRDefault="00502CE5" w:rsidP="00502CE5">
      <w:pPr>
        <w:numPr>
          <w:ilvl w:val="0"/>
          <w:numId w:val="27"/>
        </w:numPr>
      </w:pPr>
      <w:r w:rsidRPr="00502CE5">
        <w:rPr>
          <w:b/>
          <w:bCs/>
        </w:rPr>
        <w:t>Feedback</w:t>
      </w:r>
      <w:r w:rsidRPr="00502CE5">
        <w:t>: Submitted by users.</w:t>
      </w:r>
    </w:p>
    <w:p w14:paraId="00E5240C" w14:textId="77777777" w:rsidR="00502CE5" w:rsidRPr="00502CE5" w:rsidRDefault="00502CE5" w:rsidP="00502CE5">
      <w:pPr>
        <w:numPr>
          <w:ilvl w:val="0"/>
          <w:numId w:val="27"/>
        </w:numPr>
      </w:pPr>
      <w:r w:rsidRPr="00502CE5">
        <w:rPr>
          <w:b/>
          <w:bCs/>
        </w:rPr>
        <w:t>Invoice</w:t>
      </w:r>
      <w:r w:rsidRPr="00502CE5">
        <w:t>: Linked to an order.</w:t>
      </w:r>
    </w:p>
    <w:p w14:paraId="71A492C9" w14:textId="77777777" w:rsidR="00502CE5" w:rsidRPr="00502CE5" w:rsidRDefault="00502CE5" w:rsidP="00502CE5">
      <w:r w:rsidRPr="00502CE5">
        <w:t xml:space="preserve">This structure provides a clear view of how entities interact within the </w:t>
      </w:r>
      <w:r w:rsidRPr="00502CE5">
        <w:rPr>
          <w:b/>
          <w:bCs/>
        </w:rPr>
        <w:t>Online Food Delivery Platform</w:t>
      </w:r>
      <w:r w:rsidRPr="00502CE5">
        <w:t>, facilitating data management and operational workflows.</w:t>
      </w:r>
    </w:p>
    <w:p w14:paraId="1319AFD0" w14:textId="77777777" w:rsidR="00072402" w:rsidRDefault="00072402"/>
    <w:p w14:paraId="5B7A8020" w14:textId="77777777" w:rsidR="00072402" w:rsidRDefault="00072402">
      <w:r>
        <w:br w:type="page"/>
      </w:r>
    </w:p>
    <w:p w14:paraId="059222FF" w14:textId="77777777" w:rsidR="00072402" w:rsidRDefault="00072402"/>
    <w:p w14:paraId="52553C2B" w14:textId="77777777" w:rsidR="00072402" w:rsidRDefault="00072402">
      <w:r>
        <w:br w:type="page"/>
      </w:r>
    </w:p>
    <w:p w14:paraId="2AF22BEB" w14:textId="77777777" w:rsidR="00072402" w:rsidRDefault="00072402"/>
    <w:p w14:paraId="278B983C" w14:textId="77777777" w:rsidR="00072402" w:rsidRDefault="00072402">
      <w:r>
        <w:br w:type="page"/>
      </w:r>
    </w:p>
    <w:p w14:paraId="315C02AD" w14:textId="77777777" w:rsidR="00072402" w:rsidRDefault="00072402"/>
    <w:p w14:paraId="31DF6843" w14:textId="77777777" w:rsidR="00072402" w:rsidRDefault="00072402">
      <w:r>
        <w:br w:type="page"/>
      </w:r>
    </w:p>
    <w:p w14:paraId="62AF9BC5" w14:textId="77777777" w:rsidR="00072402" w:rsidRDefault="00072402"/>
    <w:p w14:paraId="05F7AEB6" w14:textId="77777777" w:rsidR="00072402" w:rsidRDefault="00072402">
      <w:r>
        <w:br w:type="page"/>
      </w:r>
    </w:p>
    <w:p w14:paraId="09F61CF0" w14:textId="77777777" w:rsidR="00072402" w:rsidRDefault="00072402"/>
    <w:p w14:paraId="41C0EC18" w14:textId="77777777" w:rsidR="00072402" w:rsidRDefault="00072402">
      <w:r>
        <w:br w:type="page"/>
      </w:r>
    </w:p>
    <w:p w14:paraId="212E2472" w14:textId="77777777" w:rsidR="00484B88" w:rsidRDefault="00484B88"/>
    <w:sectPr w:rsidR="00484B88" w:rsidSect="00502CE5">
      <w:pgSz w:w="11906" w:h="16838"/>
      <w:pgMar w:top="567" w:right="707" w:bottom="568"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964B0"/>
    <w:multiLevelType w:val="multilevel"/>
    <w:tmpl w:val="E4F6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B1B5A"/>
    <w:multiLevelType w:val="multilevel"/>
    <w:tmpl w:val="FDCC3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60DDF"/>
    <w:multiLevelType w:val="multilevel"/>
    <w:tmpl w:val="9EB04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3A50"/>
    <w:multiLevelType w:val="multilevel"/>
    <w:tmpl w:val="A82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A5623"/>
    <w:multiLevelType w:val="multilevel"/>
    <w:tmpl w:val="8F84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309E5"/>
    <w:multiLevelType w:val="multilevel"/>
    <w:tmpl w:val="7E3AF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91D7B"/>
    <w:multiLevelType w:val="multilevel"/>
    <w:tmpl w:val="72EA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83257"/>
    <w:multiLevelType w:val="multilevel"/>
    <w:tmpl w:val="EAD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A22BA"/>
    <w:multiLevelType w:val="multilevel"/>
    <w:tmpl w:val="C93A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C31A6"/>
    <w:multiLevelType w:val="multilevel"/>
    <w:tmpl w:val="ED047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73FC5"/>
    <w:multiLevelType w:val="multilevel"/>
    <w:tmpl w:val="525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F4BDB"/>
    <w:multiLevelType w:val="multilevel"/>
    <w:tmpl w:val="93D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F4D09"/>
    <w:multiLevelType w:val="multilevel"/>
    <w:tmpl w:val="538C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B4685"/>
    <w:multiLevelType w:val="multilevel"/>
    <w:tmpl w:val="1C72B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F6D62"/>
    <w:multiLevelType w:val="multilevel"/>
    <w:tmpl w:val="439C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C3816"/>
    <w:multiLevelType w:val="multilevel"/>
    <w:tmpl w:val="A57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A526F"/>
    <w:multiLevelType w:val="multilevel"/>
    <w:tmpl w:val="7ED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E36A6"/>
    <w:multiLevelType w:val="multilevel"/>
    <w:tmpl w:val="8A2E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E592E"/>
    <w:multiLevelType w:val="multilevel"/>
    <w:tmpl w:val="0C4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27FA2"/>
    <w:multiLevelType w:val="multilevel"/>
    <w:tmpl w:val="A1BC3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41777"/>
    <w:multiLevelType w:val="multilevel"/>
    <w:tmpl w:val="DD50C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E5EBB"/>
    <w:multiLevelType w:val="multilevel"/>
    <w:tmpl w:val="D740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762E6"/>
    <w:multiLevelType w:val="multilevel"/>
    <w:tmpl w:val="DFD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F07046"/>
    <w:multiLevelType w:val="multilevel"/>
    <w:tmpl w:val="054CB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C720FE"/>
    <w:multiLevelType w:val="multilevel"/>
    <w:tmpl w:val="DFF4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02B0E"/>
    <w:multiLevelType w:val="multilevel"/>
    <w:tmpl w:val="E410C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6167CB"/>
    <w:multiLevelType w:val="multilevel"/>
    <w:tmpl w:val="514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055568">
    <w:abstractNumId w:val="25"/>
  </w:num>
  <w:num w:numId="2" w16cid:durableId="1185362988">
    <w:abstractNumId w:val="5"/>
  </w:num>
  <w:num w:numId="3" w16cid:durableId="1440491500">
    <w:abstractNumId w:val="9"/>
  </w:num>
  <w:num w:numId="4" w16cid:durableId="503059959">
    <w:abstractNumId w:val="1"/>
  </w:num>
  <w:num w:numId="5" w16cid:durableId="219824511">
    <w:abstractNumId w:val="20"/>
  </w:num>
  <w:num w:numId="6" w16cid:durableId="1169709166">
    <w:abstractNumId w:val="19"/>
  </w:num>
  <w:num w:numId="7" w16cid:durableId="722564107">
    <w:abstractNumId w:val="12"/>
  </w:num>
  <w:num w:numId="8" w16cid:durableId="781075156">
    <w:abstractNumId w:val="4"/>
  </w:num>
  <w:num w:numId="9" w16cid:durableId="937367331">
    <w:abstractNumId w:val="2"/>
  </w:num>
  <w:num w:numId="10" w16cid:durableId="460080499">
    <w:abstractNumId w:val="13"/>
  </w:num>
  <w:num w:numId="11" w16cid:durableId="1041784860">
    <w:abstractNumId w:val="0"/>
  </w:num>
  <w:num w:numId="12" w16cid:durableId="871379191">
    <w:abstractNumId w:val="17"/>
  </w:num>
  <w:num w:numId="13" w16cid:durableId="205992348">
    <w:abstractNumId w:val="7"/>
  </w:num>
  <w:num w:numId="14" w16cid:durableId="1989434625">
    <w:abstractNumId w:val="22"/>
  </w:num>
  <w:num w:numId="15" w16cid:durableId="253704825">
    <w:abstractNumId w:val="16"/>
  </w:num>
  <w:num w:numId="16" w16cid:durableId="1992366162">
    <w:abstractNumId w:val="26"/>
  </w:num>
  <w:num w:numId="17" w16cid:durableId="1506748048">
    <w:abstractNumId w:val="8"/>
  </w:num>
  <w:num w:numId="18" w16cid:durableId="2051371163">
    <w:abstractNumId w:val="6"/>
  </w:num>
  <w:num w:numId="19" w16cid:durableId="1151410352">
    <w:abstractNumId w:val="10"/>
  </w:num>
  <w:num w:numId="20" w16cid:durableId="1140927760">
    <w:abstractNumId w:val="11"/>
  </w:num>
  <w:num w:numId="21" w16cid:durableId="718362260">
    <w:abstractNumId w:val="24"/>
  </w:num>
  <w:num w:numId="22" w16cid:durableId="692538204">
    <w:abstractNumId w:val="15"/>
  </w:num>
  <w:num w:numId="23" w16cid:durableId="833255328">
    <w:abstractNumId w:val="18"/>
  </w:num>
  <w:num w:numId="24" w16cid:durableId="1210803222">
    <w:abstractNumId w:val="3"/>
  </w:num>
  <w:num w:numId="25" w16cid:durableId="531038398">
    <w:abstractNumId w:val="21"/>
  </w:num>
  <w:num w:numId="26" w16cid:durableId="1862159353">
    <w:abstractNumId w:val="23"/>
  </w:num>
  <w:num w:numId="27" w16cid:durableId="5792168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CE5"/>
    <w:rsid w:val="00072402"/>
    <w:rsid w:val="00421FF0"/>
    <w:rsid w:val="004717E2"/>
    <w:rsid w:val="00484B88"/>
    <w:rsid w:val="004E55C0"/>
    <w:rsid w:val="00502CE5"/>
    <w:rsid w:val="00587D03"/>
    <w:rsid w:val="007051B3"/>
    <w:rsid w:val="00707189"/>
    <w:rsid w:val="009360E9"/>
    <w:rsid w:val="00AA59BD"/>
    <w:rsid w:val="00C308F3"/>
    <w:rsid w:val="00D1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9105"/>
  <w15:chartTrackingRefBased/>
  <w15:docId w15:val="{08C6C7AA-C0B5-4960-8A2A-738913C67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502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284715">
      <w:bodyDiv w:val="1"/>
      <w:marLeft w:val="0"/>
      <w:marRight w:val="0"/>
      <w:marTop w:val="0"/>
      <w:marBottom w:val="0"/>
      <w:divBdr>
        <w:top w:val="none" w:sz="0" w:space="0" w:color="auto"/>
        <w:left w:val="none" w:sz="0" w:space="0" w:color="auto"/>
        <w:bottom w:val="none" w:sz="0" w:space="0" w:color="auto"/>
        <w:right w:val="none" w:sz="0" w:space="0" w:color="auto"/>
      </w:divBdr>
    </w:div>
    <w:div w:id="422803882">
      <w:bodyDiv w:val="1"/>
      <w:marLeft w:val="0"/>
      <w:marRight w:val="0"/>
      <w:marTop w:val="0"/>
      <w:marBottom w:val="0"/>
      <w:divBdr>
        <w:top w:val="none" w:sz="0" w:space="0" w:color="auto"/>
        <w:left w:val="none" w:sz="0" w:space="0" w:color="auto"/>
        <w:bottom w:val="none" w:sz="0" w:space="0" w:color="auto"/>
        <w:right w:val="none" w:sz="0" w:space="0" w:color="auto"/>
      </w:divBdr>
      <w:divsChild>
        <w:div w:id="167061410">
          <w:marLeft w:val="0"/>
          <w:marRight w:val="0"/>
          <w:marTop w:val="0"/>
          <w:marBottom w:val="0"/>
          <w:divBdr>
            <w:top w:val="none" w:sz="0" w:space="0" w:color="auto"/>
            <w:left w:val="none" w:sz="0" w:space="0" w:color="auto"/>
            <w:bottom w:val="none" w:sz="0" w:space="0" w:color="auto"/>
            <w:right w:val="none" w:sz="0" w:space="0" w:color="auto"/>
          </w:divBdr>
          <w:divsChild>
            <w:div w:id="511576967">
              <w:marLeft w:val="0"/>
              <w:marRight w:val="0"/>
              <w:marTop w:val="0"/>
              <w:marBottom w:val="0"/>
              <w:divBdr>
                <w:top w:val="none" w:sz="0" w:space="0" w:color="auto"/>
                <w:left w:val="none" w:sz="0" w:space="0" w:color="auto"/>
                <w:bottom w:val="none" w:sz="0" w:space="0" w:color="auto"/>
                <w:right w:val="none" w:sz="0" w:space="0" w:color="auto"/>
              </w:divBdr>
            </w:div>
            <w:div w:id="1261336545">
              <w:marLeft w:val="0"/>
              <w:marRight w:val="0"/>
              <w:marTop w:val="0"/>
              <w:marBottom w:val="0"/>
              <w:divBdr>
                <w:top w:val="none" w:sz="0" w:space="0" w:color="auto"/>
                <w:left w:val="none" w:sz="0" w:space="0" w:color="auto"/>
                <w:bottom w:val="none" w:sz="0" w:space="0" w:color="auto"/>
                <w:right w:val="none" w:sz="0" w:space="0" w:color="auto"/>
              </w:divBdr>
              <w:divsChild>
                <w:div w:id="851071828">
                  <w:marLeft w:val="0"/>
                  <w:marRight w:val="0"/>
                  <w:marTop w:val="0"/>
                  <w:marBottom w:val="0"/>
                  <w:divBdr>
                    <w:top w:val="none" w:sz="0" w:space="0" w:color="auto"/>
                    <w:left w:val="none" w:sz="0" w:space="0" w:color="auto"/>
                    <w:bottom w:val="none" w:sz="0" w:space="0" w:color="auto"/>
                    <w:right w:val="none" w:sz="0" w:space="0" w:color="auto"/>
                  </w:divBdr>
                  <w:divsChild>
                    <w:div w:id="982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2384">
      <w:bodyDiv w:val="1"/>
      <w:marLeft w:val="0"/>
      <w:marRight w:val="0"/>
      <w:marTop w:val="0"/>
      <w:marBottom w:val="0"/>
      <w:divBdr>
        <w:top w:val="none" w:sz="0" w:space="0" w:color="auto"/>
        <w:left w:val="none" w:sz="0" w:space="0" w:color="auto"/>
        <w:bottom w:val="none" w:sz="0" w:space="0" w:color="auto"/>
        <w:right w:val="none" w:sz="0" w:space="0" w:color="auto"/>
      </w:divBdr>
      <w:divsChild>
        <w:div w:id="924191388">
          <w:marLeft w:val="0"/>
          <w:marRight w:val="0"/>
          <w:marTop w:val="0"/>
          <w:marBottom w:val="0"/>
          <w:divBdr>
            <w:top w:val="none" w:sz="0" w:space="0" w:color="auto"/>
            <w:left w:val="none" w:sz="0" w:space="0" w:color="auto"/>
            <w:bottom w:val="none" w:sz="0" w:space="0" w:color="auto"/>
            <w:right w:val="none" w:sz="0" w:space="0" w:color="auto"/>
          </w:divBdr>
          <w:divsChild>
            <w:div w:id="1710758719">
              <w:marLeft w:val="0"/>
              <w:marRight w:val="0"/>
              <w:marTop w:val="0"/>
              <w:marBottom w:val="0"/>
              <w:divBdr>
                <w:top w:val="none" w:sz="0" w:space="0" w:color="auto"/>
                <w:left w:val="none" w:sz="0" w:space="0" w:color="auto"/>
                <w:bottom w:val="none" w:sz="0" w:space="0" w:color="auto"/>
                <w:right w:val="none" w:sz="0" w:space="0" w:color="auto"/>
              </w:divBdr>
            </w:div>
            <w:div w:id="371223725">
              <w:marLeft w:val="0"/>
              <w:marRight w:val="0"/>
              <w:marTop w:val="0"/>
              <w:marBottom w:val="0"/>
              <w:divBdr>
                <w:top w:val="none" w:sz="0" w:space="0" w:color="auto"/>
                <w:left w:val="none" w:sz="0" w:space="0" w:color="auto"/>
                <w:bottom w:val="none" w:sz="0" w:space="0" w:color="auto"/>
                <w:right w:val="none" w:sz="0" w:space="0" w:color="auto"/>
              </w:divBdr>
              <w:divsChild>
                <w:div w:id="326979166">
                  <w:marLeft w:val="0"/>
                  <w:marRight w:val="0"/>
                  <w:marTop w:val="0"/>
                  <w:marBottom w:val="0"/>
                  <w:divBdr>
                    <w:top w:val="none" w:sz="0" w:space="0" w:color="auto"/>
                    <w:left w:val="none" w:sz="0" w:space="0" w:color="auto"/>
                    <w:bottom w:val="none" w:sz="0" w:space="0" w:color="auto"/>
                    <w:right w:val="none" w:sz="0" w:space="0" w:color="auto"/>
                  </w:divBdr>
                  <w:divsChild>
                    <w:div w:id="13714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50669">
      <w:bodyDiv w:val="1"/>
      <w:marLeft w:val="0"/>
      <w:marRight w:val="0"/>
      <w:marTop w:val="0"/>
      <w:marBottom w:val="0"/>
      <w:divBdr>
        <w:top w:val="none" w:sz="0" w:space="0" w:color="auto"/>
        <w:left w:val="none" w:sz="0" w:space="0" w:color="auto"/>
        <w:bottom w:val="none" w:sz="0" w:space="0" w:color="auto"/>
        <w:right w:val="none" w:sz="0" w:space="0" w:color="auto"/>
      </w:divBdr>
    </w:div>
    <w:div w:id="695236566">
      <w:bodyDiv w:val="1"/>
      <w:marLeft w:val="0"/>
      <w:marRight w:val="0"/>
      <w:marTop w:val="0"/>
      <w:marBottom w:val="0"/>
      <w:divBdr>
        <w:top w:val="none" w:sz="0" w:space="0" w:color="auto"/>
        <w:left w:val="none" w:sz="0" w:space="0" w:color="auto"/>
        <w:bottom w:val="none" w:sz="0" w:space="0" w:color="auto"/>
        <w:right w:val="none" w:sz="0" w:space="0" w:color="auto"/>
      </w:divBdr>
    </w:div>
    <w:div w:id="1154370064">
      <w:bodyDiv w:val="1"/>
      <w:marLeft w:val="0"/>
      <w:marRight w:val="0"/>
      <w:marTop w:val="0"/>
      <w:marBottom w:val="0"/>
      <w:divBdr>
        <w:top w:val="none" w:sz="0" w:space="0" w:color="auto"/>
        <w:left w:val="none" w:sz="0" w:space="0" w:color="auto"/>
        <w:bottom w:val="none" w:sz="0" w:space="0" w:color="auto"/>
        <w:right w:val="none" w:sz="0" w:space="0" w:color="auto"/>
      </w:divBdr>
    </w:div>
    <w:div w:id="1288269387">
      <w:bodyDiv w:val="1"/>
      <w:marLeft w:val="0"/>
      <w:marRight w:val="0"/>
      <w:marTop w:val="0"/>
      <w:marBottom w:val="0"/>
      <w:divBdr>
        <w:top w:val="none" w:sz="0" w:space="0" w:color="auto"/>
        <w:left w:val="none" w:sz="0" w:space="0" w:color="auto"/>
        <w:bottom w:val="none" w:sz="0" w:space="0" w:color="auto"/>
        <w:right w:val="none" w:sz="0" w:space="0" w:color="auto"/>
      </w:divBdr>
    </w:div>
    <w:div w:id="1591038666">
      <w:bodyDiv w:val="1"/>
      <w:marLeft w:val="0"/>
      <w:marRight w:val="0"/>
      <w:marTop w:val="0"/>
      <w:marBottom w:val="0"/>
      <w:divBdr>
        <w:top w:val="none" w:sz="0" w:space="0" w:color="auto"/>
        <w:left w:val="none" w:sz="0" w:space="0" w:color="auto"/>
        <w:bottom w:val="none" w:sz="0" w:space="0" w:color="auto"/>
        <w:right w:val="none" w:sz="0" w:space="0" w:color="auto"/>
      </w:divBdr>
    </w:div>
    <w:div w:id="1649554622">
      <w:bodyDiv w:val="1"/>
      <w:marLeft w:val="0"/>
      <w:marRight w:val="0"/>
      <w:marTop w:val="0"/>
      <w:marBottom w:val="0"/>
      <w:divBdr>
        <w:top w:val="none" w:sz="0" w:space="0" w:color="auto"/>
        <w:left w:val="none" w:sz="0" w:space="0" w:color="auto"/>
        <w:bottom w:val="none" w:sz="0" w:space="0" w:color="auto"/>
        <w:right w:val="none" w:sz="0" w:space="0" w:color="auto"/>
      </w:divBdr>
    </w:div>
    <w:div w:id="210541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7</TotalTime>
  <Pages>20</Pages>
  <Words>3122</Words>
  <Characters>17796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2024-10-11T17:36:00Z</dcterms:created>
  <dcterms:modified xsi:type="dcterms:W3CDTF">2024-10-23T07:44:00Z</dcterms:modified>
</cp:coreProperties>
</file>