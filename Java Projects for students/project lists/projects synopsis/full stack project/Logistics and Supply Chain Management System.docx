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8F848" w14:textId="6CC22CA7" w:rsidR="00072402" w:rsidRPr="00E22A76" w:rsidRDefault="00515C57">
      <w:pPr>
        <w:rPr>
          <w:color w:val="FF0000"/>
          <w:sz w:val="44"/>
          <w:szCs w:val="44"/>
        </w:rPr>
      </w:pPr>
      <w:r w:rsidRPr="00E22A76">
        <w:rPr>
          <w:b/>
          <w:bCs/>
          <w:color w:val="FF0000"/>
          <w:sz w:val="44"/>
          <w:szCs w:val="44"/>
        </w:rPr>
        <w:t>Logistics and Supply Chain Management System</w:t>
      </w:r>
      <w:r w:rsidRPr="00E22A76">
        <w:rPr>
          <w:color w:val="FF0000"/>
          <w:sz w:val="44"/>
          <w:szCs w:val="44"/>
        </w:rPr>
        <w:t>:</w:t>
      </w:r>
    </w:p>
    <w:p w14:paraId="57A7EACE" w14:textId="77777777" w:rsidR="00515C57" w:rsidRPr="00515C57" w:rsidRDefault="00515C57" w:rsidP="00515C57">
      <w:pPr>
        <w:rPr>
          <w:b/>
          <w:bCs/>
        </w:rPr>
      </w:pPr>
      <w:r w:rsidRPr="00515C57">
        <w:rPr>
          <w:b/>
          <w:bCs/>
        </w:rPr>
        <w:t>1. System Overview</w:t>
      </w:r>
    </w:p>
    <w:p w14:paraId="5FE7B308" w14:textId="77777777" w:rsidR="00515C57" w:rsidRPr="00515C57" w:rsidRDefault="00515C57" w:rsidP="00515C57">
      <w:r w:rsidRPr="00515C57">
        <w:t xml:space="preserve">The Logistics and Supply Chain Management System (LSCMS) will facilitate the management of inventory, suppliers, and order </w:t>
      </w:r>
      <w:proofErr w:type="spellStart"/>
      <w:r w:rsidRPr="00515C57">
        <w:t>fulfillment</w:t>
      </w:r>
      <w:proofErr w:type="spellEnd"/>
      <w:r w:rsidRPr="00515C57">
        <w:t>, ensuring smooth and efficient operations in the supply chain. This system will integrate tracking, warehouse management, shipment scheduling, and reporting, with a focus on minimizing delays and improving the overall supply chain performance.</w:t>
      </w:r>
    </w:p>
    <w:p w14:paraId="56CC1DB6" w14:textId="77777777" w:rsidR="00515C57" w:rsidRPr="00515C57" w:rsidRDefault="00515C57" w:rsidP="00515C57">
      <w:pPr>
        <w:rPr>
          <w:b/>
          <w:bCs/>
        </w:rPr>
      </w:pPr>
      <w:r w:rsidRPr="00515C57">
        <w:rPr>
          <w:b/>
          <w:bCs/>
        </w:rPr>
        <w:t>2. Entities and Attributes</w:t>
      </w:r>
    </w:p>
    <w:p w14:paraId="6F9CA6DB" w14:textId="77777777" w:rsidR="00515C57" w:rsidRPr="00515C57" w:rsidRDefault="00515C57" w:rsidP="00515C57">
      <w:pPr>
        <w:numPr>
          <w:ilvl w:val="0"/>
          <w:numId w:val="1"/>
        </w:numPr>
      </w:pPr>
      <w:r w:rsidRPr="00515C57">
        <w:rPr>
          <w:b/>
          <w:bCs/>
        </w:rPr>
        <w:t>Supplier</w:t>
      </w:r>
    </w:p>
    <w:p w14:paraId="67BA144B" w14:textId="77777777" w:rsidR="00515C57" w:rsidRPr="00515C57" w:rsidRDefault="00515C57" w:rsidP="00515C57">
      <w:pPr>
        <w:numPr>
          <w:ilvl w:val="1"/>
          <w:numId w:val="1"/>
        </w:numPr>
      </w:pPr>
      <w:r w:rsidRPr="00515C57">
        <w:t xml:space="preserve">Attributes: </w:t>
      </w:r>
      <w:proofErr w:type="spellStart"/>
      <w:r w:rsidRPr="00515C57">
        <w:t>supplierId</w:t>
      </w:r>
      <w:proofErr w:type="spellEnd"/>
      <w:r w:rsidRPr="00515C57">
        <w:t xml:space="preserve">, </w:t>
      </w:r>
      <w:proofErr w:type="spellStart"/>
      <w:r w:rsidRPr="00515C57">
        <w:t>supplierName</w:t>
      </w:r>
      <w:proofErr w:type="spellEnd"/>
      <w:r w:rsidRPr="00515C57">
        <w:t xml:space="preserve">, </w:t>
      </w:r>
      <w:proofErr w:type="spellStart"/>
      <w:r w:rsidRPr="00515C57">
        <w:t>contactDetails</w:t>
      </w:r>
      <w:proofErr w:type="spellEnd"/>
      <w:r w:rsidRPr="00515C57">
        <w:t xml:space="preserve">, contract, rating, </w:t>
      </w:r>
      <w:proofErr w:type="spellStart"/>
      <w:r w:rsidRPr="00515C57">
        <w:t>paymentTerms</w:t>
      </w:r>
      <w:proofErr w:type="spellEnd"/>
    </w:p>
    <w:p w14:paraId="68A98172" w14:textId="77777777" w:rsidR="00515C57" w:rsidRPr="00515C57" w:rsidRDefault="00515C57" w:rsidP="00515C57">
      <w:pPr>
        <w:numPr>
          <w:ilvl w:val="0"/>
          <w:numId w:val="1"/>
        </w:numPr>
      </w:pPr>
      <w:r w:rsidRPr="00515C57">
        <w:rPr>
          <w:b/>
          <w:bCs/>
        </w:rPr>
        <w:t>Product</w:t>
      </w:r>
    </w:p>
    <w:p w14:paraId="49D7EA73" w14:textId="77777777" w:rsidR="00515C57" w:rsidRPr="00515C57" w:rsidRDefault="00515C57" w:rsidP="00515C57">
      <w:pPr>
        <w:numPr>
          <w:ilvl w:val="1"/>
          <w:numId w:val="1"/>
        </w:numPr>
      </w:pPr>
      <w:r w:rsidRPr="00515C57">
        <w:t xml:space="preserve">Attributes: </w:t>
      </w:r>
      <w:proofErr w:type="spellStart"/>
      <w:r w:rsidRPr="00515C57">
        <w:t>productId</w:t>
      </w:r>
      <w:proofErr w:type="spellEnd"/>
      <w:r w:rsidRPr="00515C57">
        <w:t xml:space="preserve">, </w:t>
      </w:r>
      <w:proofErr w:type="spellStart"/>
      <w:r w:rsidRPr="00515C57">
        <w:t>productName</w:t>
      </w:r>
      <w:proofErr w:type="spellEnd"/>
      <w:r w:rsidRPr="00515C57">
        <w:t xml:space="preserve">, description, </w:t>
      </w:r>
      <w:proofErr w:type="spellStart"/>
      <w:r w:rsidRPr="00515C57">
        <w:t>unitPrice</w:t>
      </w:r>
      <w:proofErr w:type="spellEnd"/>
      <w:r w:rsidRPr="00515C57">
        <w:t xml:space="preserve">, </w:t>
      </w:r>
      <w:proofErr w:type="spellStart"/>
      <w:r w:rsidRPr="00515C57">
        <w:t>stockQuantity</w:t>
      </w:r>
      <w:proofErr w:type="spellEnd"/>
      <w:r w:rsidRPr="00515C57">
        <w:t xml:space="preserve">, supplier, </w:t>
      </w:r>
      <w:proofErr w:type="spellStart"/>
      <w:r w:rsidRPr="00515C57">
        <w:t>reorderLevel</w:t>
      </w:r>
      <w:proofErr w:type="spellEnd"/>
    </w:p>
    <w:p w14:paraId="7B4A172A" w14:textId="77777777" w:rsidR="00515C57" w:rsidRPr="00515C57" w:rsidRDefault="00515C57" w:rsidP="00515C57">
      <w:pPr>
        <w:numPr>
          <w:ilvl w:val="0"/>
          <w:numId w:val="1"/>
        </w:numPr>
      </w:pPr>
      <w:r w:rsidRPr="00515C57">
        <w:rPr>
          <w:b/>
          <w:bCs/>
        </w:rPr>
        <w:t>Warehouse</w:t>
      </w:r>
    </w:p>
    <w:p w14:paraId="64679AD8" w14:textId="77777777" w:rsidR="00515C57" w:rsidRPr="00515C57" w:rsidRDefault="00515C57" w:rsidP="00515C57">
      <w:pPr>
        <w:numPr>
          <w:ilvl w:val="1"/>
          <w:numId w:val="1"/>
        </w:numPr>
      </w:pPr>
      <w:r w:rsidRPr="00515C57">
        <w:t xml:space="preserve">Attributes: </w:t>
      </w:r>
      <w:proofErr w:type="spellStart"/>
      <w:r w:rsidRPr="00515C57">
        <w:t>warehouseId</w:t>
      </w:r>
      <w:proofErr w:type="spellEnd"/>
      <w:r w:rsidRPr="00515C57">
        <w:t xml:space="preserve">, location, capacity, </w:t>
      </w:r>
      <w:proofErr w:type="spellStart"/>
      <w:r w:rsidRPr="00515C57">
        <w:t>availableSpace</w:t>
      </w:r>
      <w:proofErr w:type="spellEnd"/>
    </w:p>
    <w:p w14:paraId="75AC4295" w14:textId="77777777" w:rsidR="00515C57" w:rsidRPr="00515C57" w:rsidRDefault="00515C57" w:rsidP="00515C57">
      <w:pPr>
        <w:numPr>
          <w:ilvl w:val="0"/>
          <w:numId w:val="1"/>
        </w:numPr>
      </w:pPr>
      <w:r w:rsidRPr="00515C57">
        <w:rPr>
          <w:b/>
          <w:bCs/>
        </w:rPr>
        <w:t>Inventory</w:t>
      </w:r>
    </w:p>
    <w:p w14:paraId="6C834078" w14:textId="77777777" w:rsidR="00515C57" w:rsidRPr="00515C57" w:rsidRDefault="00515C57" w:rsidP="00515C57">
      <w:pPr>
        <w:numPr>
          <w:ilvl w:val="1"/>
          <w:numId w:val="1"/>
        </w:numPr>
      </w:pPr>
      <w:r w:rsidRPr="00515C57">
        <w:t xml:space="preserve">Attributes: </w:t>
      </w:r>
      <w:proofErr w:type="spellStart"/>
      <w:r w:rsidRPr="00515C57">
        <w:t>inventoryId</w:t>
      </w:r>
      <w:proofErr w:type="spellEnd"/>
      <w:r w:rsidRPr="00515C57">
        <w:t xml:space="preserve">, product, warehouse, </w:t>
      </w:r>
      <w:proofErr w:type="spellStart"/>
      <w:r w:rsidRPr="00515C57">
        <w:t>quantityAvailable</w:t>
      </w:r>
      <w:proofErr w:type="spellEnd"/>
      <w:r w:rsidRPr="00515C57">
        <w:t xml:space="preserve">, </w:t>
      </w:r>
      <w:proofErr w:type="spellStart"/>
      <w:r w:rsidRPr="00515C57">
        <w:t>lastUpdated</w:t>
      </w:r>
      <w:proofErr w:type="spellEnd"/>
      <w:r w:rsidRPr="00515C57">
        <w:t xml:space="preserve">, </w:t>
      </w:r>
      <w:proofErr w:type="spellStart"/>
      <w:r w:rsidRPr="00515C57">
        <w:t>reorderPoint</w:t>
      </w:r>
      <w:proofErr w:type="spellEnd"/>
    </w:p>
    <w:p w14:paraId="024D1CA1" w14:textId="77777777" w:rsidR="00515C57" w:rsidRPr="00515C57" w:rsidRDefault="00515C57" w:rsidP="00515C57">
      <w:pPr>
        <w:numPr>
          <w:ilvl w:val="0"/>
          <w:numId w:val="1"/>
        </w:numPr>
      </w:pPr>
      <w:r w:rsidRPr="00515C57">
        <w:rPr>
          <w:b/>
          <w:bCs/>
        </w:rPr>
        <w:t>Shipment</w:t>
      </w:r>
    </w:p>
    <w:p w14:paraId="635008A7" w14:textId="77777777" w:rsidR="00515C57" w:rsidRPr="00515C57" w:rsidRDefault="00515C57" w:rsidP="00515C57">
      <w:pPr>
        <w:numPr>
          <w:ilvl w:val="1"/>
          <w:numId w:val="1"/>
        </w:numPr>
      </w:pPr>
      <w:r w:rsidRPr="00515C57">
        <w:t xml:space="preserve">Attributes: </w:t>
      </w:r>
      <w:proofErr w:type="spellStart"/>
      <w:r w:rsidRPr="00515C57">
        <w:t>shipmentId</w:t>
      </w:r>
      <w:proofErr w:type="spellEnd"/>
      <w:r w:rsidRPr="00515C57">
        <w:t xml:space="preserve">, order, </w:t>
      </w:r>
      <w:proofErr w:type="spellStart"/>
      <w:r w:rsidRPr="00515C57">
        <w:t>shipmentStatus</w:t>
      </w:r>
      <w:proofErr w:type="spellEnd"/>
      <w:r w:rsidRPr="00515C57">
        <w:t xml:space="preserve">, </w:t>
      </w:r>
      <w:proofErr w:type="spellStart"/>
      <w:r w:rsidRPr="00515C57">
        <w:t>expectedDeliveryDate</w:t>
      </w:r>
      <w:proofErr w:type="spellEnd"/>
      <w:r w:rsidRPr="00515C57">
        <w:t>, route, vehicle, driver</w:t>
      </w:r>
    </w:p>
    <w:p w14:paraId="1068E968" w14:textId="77777777" w:rsidR="00515C57" w:rsidRPr="00515C57" w:rsidRDefault="00515C57" w:rsidP="00515C57">
      <w:pPr>
        <w:numPr>
          <w:ilvl w:val="0"/>
          <w:numId w:val="1"/>
        </w:numPr>
      </w:pPr>
      <w:proofErr w:type="spellStart"/>
      <w:r w:rsidRPr="00515C57">
        <w:rPr>
          <w:b/>
          <w:bCs/>
        </w:rPr>
        <w:t>PurchaseOrder</w:t>
      </w:r>
      <w:proofErr w:type="spellEnd"/>
    </w:p>
    <w:p w14:paraId="23CEF321" w14:textId="77777777" w:rsidR="00515C57" w:rsidRPr="00515C57" w:rsidRDefault="00515C57" w:rsidP="00515C57">
      <w:pPr>
        <w:numPr>
          <w:ilvl w:val="1"/>
          <w:numId w:val="1"/>
        </w:numPr>
      </w:pPr>
      <w:r w:rsidRPr="00515C57">
        <w:t xml:space="preserve">Attributes: </w:t>
      </w:r>
      <w:proofErr w:type="spellStart"/>
      <w:r w:rsidRPr="00515C57">
        <w:t>purchaseOrderId</w:t>
      </w:r>
      <w:proofErr w:type="spellEnd"/>
      <w:r w:rsidRPr="00515C57">
        <w:t xml:space="preserve">, product, supplier, </w:t>
      </w:r>
      <w:proofErr w:type="spellStart"/>
      <w:r w:rsidRPr="00515C57">
        <w:t>orderDate</w:t>
      </w:r>
      <w:proofErr w:type="spellEnd"/>
      <w:r w:rsidRPr="00515C57">
        <w:t xml:space="preserve">, </w:t>
      </w:r>
      <w:proofErr w:type="spellStart"/>
      <w:r w:rsidRPr="00515C57">
        <w:t>deliveryDate</w:t>
      </w:r>
      <w:proofErr w:type="spellEnd"/>
      <w:r w:rsidRPr="00515C57">
        <w:t xml:space="preserve">, status, quantity, </w:t>
      </w:r>
      <w:proofErr w:type="spellStart"/>
      <w:r w:rsidRPr="00515C57">
        <w:t>totalCost</w:t>
      </w:r>
      <w:proofErr w:type="spellEnd"/>
    </w:p>
    <w:p w14:paraId="5552033E" w14:textId="77777777" w:rsidR="00515C57" w:rsidRPr="00515C57" w:rsidRDefault="00515C57" w:rsidP="00515C57">
      <w:pPr>
        <w:numPr>
          <w:ilvl w:val="0"/>
          <w:numId w:val="1"/>
        </w:numPr>
      </w:pPr>
      <w:proofErr w:type="spellStart"/>
      <w:r w:rsidRPr="00515C57">
        <w:rPr>
          <w:b/>
          <w:bCs/>
        </w:rPr>
        <w:t>SalesOrder</w:t>
      </w:r>
      <w:proofErr w:type="spellEnd"/>
    </w:p>
    <w:p w14:paraId="46533B96" w14:textId="77777777" w:rsidR="00515C57" w:rsidRPr="00515C57" w:rsidRDefault="00515C57" w:rsidP="00515C57">
      <w:pPr>
        <w:numPr>
          <w:ilvl w:val="1"/>
          <w:numId w:val="1"/>
        </w:numPr>
      </w:pPr>
      <w:r w:rsidRPr="00515C57">
        <w:t xml:space="preserve">Attributes: </w:t>
      </w:r>
      <w:proofErr w:type="spellStart"/>
      <w:r w:rsidRPr="00515C57">
        <w:t>salesOrderId</w:t>
      </w:r>
      <w:proofErr w:type="spellEnd"/>
      <w:r w:rsidRPr="00515C57">
        <w:t xml:space="preserve">, customer, </w:t>
      </w:r>
      <w:proofErr w:type="spellStart"/>
      <w:r w:rsidRPr="00515C57">
        <w:t>orderDate</w:t>
      </w:r>
      <w:proofErr w:type="spellEnd"/>
      <w:r w:rsidRPr="00515C57">
        <w:t xml:space="preserve">, </w:t>
      </w:r>
      <w:proofErr w:type="spellStart"/>
      <w:r w:rsidRPr="00515C57">
        <w:t>shippingAddress</w:t>
      </w:r>
      <w:proofErr w:type="spellEnd"/>
      <w:r w:rsidRPr="00515C57">
        <w:t xml:space="preserve">, status, </w:t>
      </w:r>
      <w:proofErr w:type="spellStart"/>
      <w:r w:rsidRPr="00515C57">
        <w:t>productList</w:t>
      </w:r>
      <w:proofErr w:type="spellEnd"/>
      <w:r w:rsidRPr="00515C57">
        <w:t xml:space="preserve">, </w:t>
      </w:r>
      <w:proofErr w:type="spellStart"/>
      <w:r w:rsidRPr="00515C57">
        <w:t>totalAmount</w:t>
      </w:r>
      <w:proofErr w:type="spellEnd"/>
    </w:p>
    <w:p w14:paraId="0221D013" w14:textId="77777777" w:rsidR="00515C57" w:rsidRPr="00515C57" w:rsidRDefault="00515C57" w:rsidP="00515C57">
      <w:pPr>
        <w:numPr>
          <w:ilvl w:val="0"/>
          <w:numId w:val="1"/>
        </w:numPr>
      </w:pPr>
      <w:r w:rsidRPr="00515C57">
        <w:rPr>
          <w:b/>
          <w:bCs/>
        </w:rPr>
        <w:t>Customer</w:t>
      </w:r>
    </w:p>
    <w:p w14:paraId="66380F90" w14:textId="77777777" w:rsidR="00515C57" w:rsidRPr="00515C57" w:rsidRDefault="00515C57" w:rsidP="00515C57">
      <w:pPr>
        <w:numPr>
          <w:ilvl w:val="1"/>
          <w:numId w:val="1"/>
        </w:numPr>
      </w:pPr>
      <w:r w:rsidRPr="00515C57">
        <w:t xml:space="preserve">Attributes: </w:t>
      </w:r>
      <w:proofErr w:type="spellStart"/>
      <w:r w:rsidRPr="00515C57">
        <w:t>customerId</w:t>
      </w:r>
      <w:proofErr w:type="spellEnd"/>
      <w:r w:rsidRPr="00515C57">
        <w:t xml:space="preserve">, </w:t>
      </w:r>
      <w:proofErr w:type="spellStart"/>
      <w:r w:rsidRPr="00515C57">
        <w:t>customerName</w:t>
      </w:r>
      <w:proofErr w:type="spellEnd"/>
      <w:r w:rsidRPr="00515C57">
        <w:t xml:space="preserve">, </w:t>
      </w:r>
      <w:proofErr w:type="spellStart"/>
      <w:r w:rsidRPr="00515C57">
        <w:t>contactDetails</w:t>
      </w:r>
      <w:proofErr w:type="spellEnd"/>
      <w:r w:rsidRPr="00515C57">
        <w:t xml:space="preserve">, address, </w:t>
      </w:r>
      <w:proofErr w:type="spellStart"/>
      <w:r w:rsidRPr="00515C57">
        <w:t>orderHistory</w:t>
      </w:r>
      <w:proofErr w:type="spellEnd"/>
    </w:p>
    <w:p w14:paraId="0FB9FD08" w14:textId="77777777" w:rsidR="00515C57" w:rsidRPr="00515C57" w:rsidRDefault="00515C57" w:rsidP="00515C57">
      <w:pPr>
        <w:numPr>
          <w:ilvl w:val="0"/>
          <w:numId w:val="1"/>
        </w:numPr>
      </w:pPr>
      <w:proofErr w:type="spellStart"/>
      <w:r w:rsidRPr="00515C57">
        <w:rPr>
          <w:b/>
          <w:bCs/>
        </w:rPr>
        <w:t>DeliveryVehicle</w:t>
      </w:r>
      <w:proofErr w:type="spellEnd"/>
    </w:p>
    <w:p w14:paraId="6D2CCDBB" w14:textId="77777777" w:rsidR="00515C57" w:rsidRPr="00515C57" w:rsidRDefault="00515C57" w:rsidP="00515C57">
      <w:pPr>
        <w:numPr>
          <w:ilvl w:val="1"/>
          <w:numId w:val="1"/>
        </w:numPr>
      </w:pPr>
      <w:r w:rsidRPr="00515C57">
        <w:t xml:space="preserve">Attributes: </w:t>
      </w:r>
      <w:proofErr w:type="spellStart"/>
      <w:r w:rsidRPr="00515C57">
        <w:t>vehicleId</w:t>
      </w:r>
      <w:proofErr w:type="spellEnd"/>
      <w:r w:rsidRPr="00515C57">
        <w:t xml:space="preserve">, </w:t>
      </w:r>
      <w:proofErr w:type="spellStart"/>
      <w:r w:rsidRPr="00515C57">
        <w:t>vehicleType</w:t>
      </w:r>
      <w:proofErr w:type="spellEnd"/>
      <w:r w:rsidRPr="00515C57">
        <w:t xml:space="preserve">, capacity, </w:t>
      </w:r>
      <w:proofErr w:type="spellStart"/>
      <w:r w:rsidRPr="00515C57">
        <w:t>licensePlate</w:t>
      </w:r>
      <w:proofErr w:type="spellEnd"/>
      <w:r w:rsidRPr="00515C57">
        <w:t xml:space="preserve">, </w:t>
      </w:r>
      <w:proofErr w:type="spellStart"/>
      <w:r w:rsidRPr="00515C57">
        <w:t>currentLocation</w:t>
      </w:r>
      <w:proofErr w:type="spellEnd"/>
    </w:p>
    <w:p w14:paraId="6ADD771E" w14:textId="77777777" w:rsidR="00515C57" w:rsidRPr="00515C57" w:rsidRDefault="00515C57" w:rsidP="00515C57">
      <w:pPr>
        <w:numPr>
          <w:ilvl w:val="0"/>
          <w:numId w:val="1"/>
        </w:numPr>
      </w:pPr>
      <w:r w:rsidRPr="00515C57">
        <w:rPr>
          <w:b/>
          <w:bCs/>
        </w:rPr>
        <w:t>Driver</w:t>
      </w:r>
    </w:p>
    <w:p w14:paraId="4D2FA139" w14:textId="77777777" w:rsidR="00515C57" w:rsidRPr="00515C57" w:rsidRDefault="00515C57" w:rsidP="00515C57">
      <w:pPr>
        <w:numPr>
          <w:ilvl w:val="1"/>
          <w:numId w:val="1"/>
        </w:numPr>
      </w:pPr>
      <w:r w:rsidRPr="00515C57">
        <w:t xml:space="preserve">Attributes: </w:t>
      </w:r>
      <w:proofErr w:type="spellStart"/>
      <w:r w:rsidRPr="00515C57">
        <w:t>driverId</w:t>
      </w:r>
      <w:proofErr w:type="spellEnd"/>
      <w:r w:rsidRPr="00515C57">
        <w:t xml:space="preserve">, </w:t>
      </w:r>
      <w:proofErr w:type="spellStart"/>
      <w:r w:rsidRPr="00515C57">
        <w:t>driverName</w:t>
      </w:r>
      <w:proofErr w:type="spellEnd"/>
      <w:r w:rsidRPr="00515C57">
        <w:t xml:space="preserve">, </w:t>
      </w:r>
      <w:proofErr w:type="spellStart"/>
      <w:r w:rsidRPr="00515C57">
        <w:t>licenseNumber</w:t>
      </w:r>
      <w:proofErr w:type="spellEnd"/>
      <w:r w:rsidRPr="00515C57">
        <w:t xml:space="preserve">, </w:t>
      </w:r>
      <w:proofErr w:type="spellStart"/>
      <w:r w:rsidRPr="00515C57">
        <w:t>contactDetails</w:t>
      </w:r>
      <w:proofErr w:type="spellEnd"/>
      <w:r w:rsidRPr="00515C57">
        <w:t xml:space="preserve">, </w:t>
      </w:r>
      <w:proofErr w:type="spellStart"/>
      <w:r w:rsidRPr="00515C57">
        <w:t>assignedVehicle</w:t>
      </w:r>
      <w:proofErr w:type="spellEnd"/>
    </w:p>
    <w:p w14:paraId="3748F421" w14:textId="77777777" w:rsidR="00515C57" w:rsidRPr="00515C57" w:rsidRDefault="00515C57" w:rsidP="00515C57">
      <w:pPr>
        <w:numPr>
          <w:ilvl w:val="0"/>
          <w:numId w:val="1"/>
        </w:numPr>
      </w:pPr>
      <w:r w:rsidRPr="00515C57">
        <w:rPr>
          <w:b/>
          <w:bCs/>
        </w:rPr>
        <w:t>Invoice</w:t>
      </w:r>
    </w:p>
    <w:p w14:paraId="04CA6976" w14:textId="77777777" w:rsidR="00515C57" w:rsidRPr="00515C57" w:rsidRDefault="00515C57" w:rsidP="00515C57">
      <w:pPr>
        <w:numPr>
          <w:ilvl w:val="1"/>
          <w:numId w:val="1"/>
        </w:numPr>
      </w:pPr>
      <w:r w:rsidRPr="00515C57">
        <w:t xml:space="preserve">Attributes: </w:t>
      </w:r>
      <w:proofErr w:type="spellStart"/>
      <w:r w:rsidRPr="00515C57">
        <w:t>invoiceId</w:t>
      </w:r>
      <w:proofErr w:type="spellEnd"/>
      <w:r w:rsidRPr="00515C57">
        <w:t xml:space="preserve">, order, </w:t>
      </w:r>
      <w:proofErr w:type="spellStart"/>
      <w:r w:rsidRPr="00515C57">
        <w:t>invoiceDate</w:t>
      </w:r>
      <w:proofErr w:type="spellEnd"/>
      <w:r w:rsidRPr="00515C57">
        <w:t xml:space="preserve">, </w:t>
      </w:r>
      <w:proofErr w:type="spellStart"/>
      <w:r w:rsidRPr="00515C57">
        <w:t>totalAmount</w:t>
      </w:r>
      <w:proofErr w:type="spellEnd"/>
      <w:r w:rsidRPr="00515C57">
        <w:t xml:space="preserve">, </w:t>
      </w:r>
      <w:proofErr w:type="spellStart"/>
      <w:r w:rsidRPr="00515C57">
        <w:t>paymentStatus</w:t>
      </w:r>
      <w:proofErr w:type="spellEnd"/>
      <w:r w:rsidRPr="00515C57">
        <w:t xml:space="preserve">, </w:t>
      </w:r>
      <w:proofErr w:type="spellStart"/>
      <w:r w:rsidRPr="00515C57">
        <w:t>dueDate</w:t>
      </w:r>
      <w:proofErr w:type="spellEnd"/>
    </w:p>
    <w:p w14:paraId="643C94AE" w14:textId="77777777" w:rsidR="00515C57" w:rsidRPr="00515C57" w:rsidRDefault="00515C57" w:rsidP="00515C57">
      <w:pPr>
        <w:numPr>
          <w:ilvl w:val="0"/>
          <w:numId w:val="1"/>
        </w:numPr>
      </w:pPr>
      <w:r w:rsidRPr="00515C57">
        <w:rPr>
          <w:b/>
          <w:bCs/>
        </w:rPr>
        <w:t>Payment</w:t>
      </w:r>
    </w:p>
    <w:p w14:paraId="0320B5A0" w14:textId="77777777" w:rsidR="00515C57" w:rsidRPr="00515C57" w:rsidRDefault="00515C57" w:rsidP="00515C57">
      <w:pPr>
        <w:numPr>
          <w:ilvl w:val="1"/>
          <w:numId w:val="1"/>
        </w:numPr>
      </w:pPr>
      <w:r w:rsidRPr="00515C57">
        <w:t xml:space="preserve">Attributes: </w:t>
      </w:r>
      <w:proofErr w:type="spellStart"/>
      <w:r w:rsidRPr="00515C57">
        <w:t>paymentId</w:t>
      </w:r>
      <w:proofErr w:type="spellEnd"/>
      <w:r w:rsidRPr="00515C57">
        <w:t xml:space="preserve">, </w:t>
      </w:r>
      <w:proofErr w:type="spellStart"/>
      <w:r w:rsidRPr="00515C57">
        <w:t>paymentDate</w:t>
      </w:r>
      <w:proofErr w:type="spellEnd"/>
      <w:r w:rsidRPr="00515C57">
        <w:t xml:space="preserve">, </w:t>
      </w:r>
      <w:proofErr w:type="spellStart"/>
      <w:r w:rsidRPr="00515C57">
        <w:t>paymentMode</w:t>
      </w:r>
      <w:proofErr w:type="spellEnd"/>
      <w:r w:rsidRPr="00515C57">
        <w:t xml:space="preserve">, invoice, </w:t>
      </w:r>
      <w:proofErr w:type="spellStart"/>
      <w:r w:rsidRPr="00515C57">
        <w:t>amountPaid</w:t>
      </w:r>
      <w:proofErr w:type="spellEnd"/>
      <w:r w:rsidRPr="00515C57">
        <w:t>, status</w:t>
      </w:r>
    </w:p>
    <w:p w14:paraId="18E46982" w14:textId="77777777" w:rsidR="00515C57" w:rsidRPr="00515C57" w:rsidRDefault="00515C57" w:rsidP="00515C57">
      <w:pPr>
        <w:numPr>
          <w:ilvl w:val="0"/>
          <w:numId w:val="1"/>
        </w:numPr>
      </w:pPr>
      <w:r w:rsidRPr="00515C57">
        <w:rPr>
          <w:b/>
          <w:bCs/>
        </w:rPr>
        <w:t>Contract</w:t>
      </w:r>
    </w:p>
    <w:p w14:paraId="0DB0646B" w14:textId="77777777" w:rsidR="00515C57" w:rsidRPr="00515C57" w:rsidRDefault="00515C57" w:rsidP="00515C57">
      <w:pPr>
        <w:numPr>
          <w:ilvl w:val="1"/>
          <w:numId w:val="1"/>
        </w:numPr>
      </w:pPr>
      <w:r w:rsidRPr="00515C57">
        <w:t xml:space="preserve">Attributes: </w:t>
      </w:r>
      <w:proofErr w:type="spellStart"/>
      <w:r w:rsidRPr="00515C57">
        <w:t>contractId</w:t>
      </w:r>
      <w:proofErr w:type="spellEnd"/>
      <w:r w:rsidRPr="00515C57">
        <w:t xml:space="preserve">, supplier, </w:t>
      </w:r>
      <w:proofErr w:type="spellStart"/>
      <w:r w:rsidRPr="00515C57">
        <w:t>startDate</w:t>
      </w:r>
      <w:proofErr w:type="spellEnd"/>
      <w:r w:rsidRPr="00515C57">
        <w:t xml:space="preserve">, </w:t>
      </w:r>
      <w:proofErr w:type="spellStart"/>
      <w:r w:rsidRPr="00515C57">
        <w:t>endDate</w:t>
      </w:r>
      <w:proofErr w:type="spellEnd"/>
      <w:r w:rsidRPr="00515C57">
        <w:t xml:space="preserve">, terms, </w:t>
      </w:r>
      <w:proofErr w:type="spellStart"/>
      <w:r w:rsidRPr="00515C57">
        <w:t>contractValue</w:t>
      </w:r>
      <w:proofErr w:type="spellEnd"/>
    </w:p>
    <w:p w14:paraId="43090C3A" w14:textId="77777777" w:rsidR="00515C57" w:rsidRPr="00515C57" w:rsidRDefault="00515C57" w:rsidP="00515C57">
      <w:pPr>
        <w:numPr>
          <w:ilvl w:val="0"/>
          <w:numId w:val="1"/>
        </w:numPr>
      </w:pPr>
      <w:r w:rsidRPr="00515C57">
        <w:rPr>
          <w:b/>
          <w:bCs/>
        </w:rPr>
        <w:lastRenderedPageBreak/>
        <w:t>Route</w:t>
      </w:r>
    </w:p>
    <w:p w14:paraId="4D26DF1E" w14:textId="77777777" w:rsidR="00515C57" w:rsidRPr="00515C57" w:rsidRDefault="00515C57" w:rsidP="00515C57">
      <w:pPr>
        <w:numPr>
          <w:ilvl w:val="1"/>
          <w:numId w:val="1"/>
        </w:numPr>
      </w:pPr>
      <w:r w:rsidRPr="00515C57">
        <w:t xml:space="preserve">Attributes: </w:t>
      </w:r>
      <w:proofErr w:type="spellStart"/>
      <w:r w:rsidRPr="00515C57">
        <w:t>routeId</w:t>
      </w:r>
      <w:proofErr w:type="spellEnd"/>
      <w:r w:rsidRPr="00515C57">
        <w:t xml:space="preserve">, </w:t>
      </w:r>
      <w:proofErr w:type="spellStart"/>
      <w:r w:rsidRPr="00515C57">
        <w:t>startLocation</w:t>
      </w:r>
      <w:proofErr w:type="spellEnd"/>
      <w:r w:rsidRPr="00515C57">
        <w:t xml:space="preserve">, </w:t>
      </w:r>
      <w:proofErr w:type="spellStart"/>
      <w:r w:rsidRPr="00515C57">
        <w:t>endLocation</w:t>
      </w:r>
      <w:proofErr w:type="spellEnd"/>
      <w:r w:rsidRPr="00515C57">
        <w:t xml:space="preserve">, distance, </w:t>
      </w:r>
      <w:proofErr w:type="spellStart"/>
      <w:r w:rsidRPr="00515C57">
        <w:t>estimatedTime</w:t>
      </w:r>
      <w:proofErr w:type="spellEnd"/>
    </w:p>
    <w:p w14:paraId="674A57C4" w14:textId="77777777" w:rsidR="00515C57" w:rsidRPr="00515C57" w:rsidRDefault="00515C57" w:rsidP="00515C57">
      <w:pPr>
        <w:numPr>
          <w:ilvl w:val="0"/>
          <w:numId w:val="1"/>
        </w:numPr>
      </w:pPr>
      <w:r w:rsidRPr="00515C57">
        <w:rPr>
          <w:b/>
          <w:bCs/>
        </w:rPr>
        <w:t>Feedback</w:t>
      </w:r>
    </w:p>
    <w:p w14:paraId="2A15DA30" w14:textId="77777777" w:rsidR="00515C57" w:rsidRPr="00515C57" w:rsidRDefault="00515C57" w:rsidP="00515C57">
      <w:pPr>
        <w:numPr>
          <w:ilvl w:val="1"/>
          <w:numId w:val="1"/>
        </w:numPr>
      </w:pPr>
      <w:r w:rsidRPr="00515C57">
        <w:t xml:space="preserve">Attributes: </w:t>
      </w:r>
      <w:proofErr w:type="spellStart"/>
      <w:r w:rsidRPr="00515C57">
        <w:t>feedbackId</w:t>
      </w:r>
      <w:proofErr w:type="spellEnd"/>
      <w:r w:rsidRPr="00515C57">
        <w:t>, customer, order, rating, comments</w:t>
      </w:r>
    </w:p>
    <w:p w14:paraId="23603111" w14:textId="77777777" w:rsidR="00515C57" w:rsidRPr="00515C57" w:rsidRDefault="00515C57" w:rsidP="00515C57">
      <w:pPr>
        <w:rPr>
          <w:b/>
          <w:bCs/>
        </w:rPr>
      </w:pPr>
      <w:r w:rsidRPr="00515C57">
        <w:rPr>
          <w:b/>
          <w:bCs/>
        </w:rPr>
        <w:t>3. Modules and Functionalities</w:t>
      </w:r>
    </w:p>
    <w:p w14:paraId="3C47138C" w14:textId="77777777" w:rsidR="00515C57" w:rsidRPr="00515C57" w:rsidRDefault="00515C57" w:rsidP="00515C57">
      <w:pPr>
        <w:rPr>
          <w:b/>
          <w:bCs/>
        </w:rPr>
      </w:pPr>
      <w:r w:rsidRPr="00515C57">
        <w:rPr>
          <w:b/>
          <w:bCs/>
        </w:rPr>
        <w:t>3.1 Inventory Management</w:t>
      </w:r>
    </w:p>
    <w:p w14:paraId="0DC5A872" w14:textId="77777777" w:rsidR="00515C57" w:rsidRPr="00515C57" w:rsidRDefault="00515C57" w:rsidP="00515C57">
      <w:pPr>
        <w:numPr>
          <w:ilvl w:val="0"/>
          <w:numId w:val="2"/>
        </w:numPr>
      </w:pPr>
      <w:r w:rsidRPr="00515C57">
        <w:rPr>
          <w:b/>
          <w:bCs/>
        </w:rPr>
        <w:t>Track Stock Levels:</w:t>
      </w:r>
      <w:r w:rsidRPr="00515C57">
        <w:t xml:space="preserve"> Monitor product availability in different warehouses.</w:t>
      </w:r>
    </w:p>
    <w:p w14:paraId="72DBD4EF" w14:textId="77777777" w:rsidR="00515C57" w:rsidRPr="00515C57" w:rsidRDefault="00515C57" w:rsidP="00515C57">
      <w:pPr>
        <w:numPr>
          <w:ilvl w:val="0"/>
          <w:numId w:val="2"/>
        </w:numPr>
      </w:pPr>
      <w:r w:rsidRPr="00515C57">
        <w:rPr>
          <w:b/>
          <w:bCs/>
        </w:rPr>
        <w:t>Reorder Points:</w:t>
      </w:r>
      <w:r w:rsidRPr="00515C57">
        <w:t xml:space="preserve"> Automatically trigger notifications for products that are below reorder levels.</w:t>
      </w:r>
    </w:p>
    <w:p w14:paraId="7684C583" w14:textId="77777777" w:rsidR="00515C57" w:rsidRPr="00515C57" w:rsidRDefault="00515C57" w:rsidP="00515C57">
      <w:pPr>
        <w:numPr>
          <w:ilvl w:val="0"/>
          <w:numId w:val="2"/>
        </w:numPr>
      </w:pPr>
      <w:r w:rsidRPr="00515C57">
        <w:rPr>
          <w:b/>
          <w:bCs/>
        </w:rPr>
        <w:t>Product Availability:</w:t>
      </w:r>
      <w:r w:rsidRPr="00515C57">
        <w:t xml:space="preserve"> Check availability across multiple locations.</w:t>
      </w:r>
    </w:p>
    <w:p w14:paraId="5E9A39FC" w14:textId="77777777" w:rsidR="00515C57" w:rsidRPr="00515C57" w:rsidRDefault="00515C57" w:rsidP="00515C57">
      <w:pPr>
        <w:numPr>
          <w:ilvl w:val="0"/>
          <w:numId w:val="2"/>
        </w:numPr>
      </w:pPr>
      <w:r w:rsidRPr="00515C57">
        <w:rPr>
          <w:b/>
          <w:bCs/>
        </w:rPr>
        <w:t>Stock Transfer:</w:t>
      </w:r>
      <w:r w:rsidRPr="00515C57">
        <w:t xml:space="preserve"> Manage stock transfers between different warehouses.</w:t>
      </w:r>
    </w:p>
    <w:p w14:paraId="5DAF5B13" w14:textId="77777777" w:rsidR="00515C57" w:rsidRPr="00515C57" w:rsidRDefault="00515C57" w:rsidP="00515C57">
      <w:pPr>
        <w:rPr>
          <w:b/>
          <w:bCs/>
        </w:rPr>
      </w:pPr>
      <w:r w:rsidRPr="00515C57">
        <w:rPr>
          <w:b/>
          <w:bCs/>
        </w:rPr>
        <w:t>3.2 Supplier Management</w:t>
      </w:r>
    </w:p>
    <w:p w14:paraId="2B45E2A3" w14:textId="77777777" w:rsidR="00515C57" w:rsidRPr="00515C57" w:rsidRDefault="00515C57" w:rsidP="00515C57">
      <w:pPr>
        <w:numPr>
          <w:ilvl w:val="0"/>
          <w:numId w:val="3"/>
        </w:numPr>
      </w:pPr>
      <w:r w:rsidRPr="00515C57">
        <w:rPr>
          <w:b/>
          <w:bCs/>
        </w:rPr>
        <w:t>Supplier Contracts:</w:t>
      </w:r>
      <w:r w:rsidRPr="00515C57">
        <w:t xml:space="preserve"> Manage contract details like terms, start/end dates, and contract value.</w:t>
      </w:r>
    </w:p>
    <w:p w14:paraId="33144EEC" w14:textId="77777777" w:rsidR="00515C57" w:rsidRPr="00515C57" w:rsidRDefault="00515C57" w:rsidP="00515C57">
      <w:pPr>
        <w:numPr>
          <w:ilvl w:val="0"/>
          <w:numId w:val="3"/>
        </w:numPr>
      </w:pPr>
      <w:r w:rsidRPr="00515C57">
        <w:rPr>
          <w:b/>
          <w:bCs/>
        </w:rPr>
        <w:t>Supplier Performance:</w:t>
      </w:r>
      <w:r w:rsidRPr="00515C57">
        <w:t xml:space="preserve"> Track supplier reliability through order history and feedback.</w:t>
      </w:r>
    </w:p>
    <w:p w14:paraId="2D24870E" w14:textId="77777777" w:rsidR="00515C57" w:rsidRPr="00515C57" w:rsidRDefault="00515C57" w:rsidP="00515C57">
      <w:pPr>
        <w:numPr>
          <w:ilvl w:val="0"/>
          <w:numId w:val="3"/>
        </w:numPr>
      </w:pPr>
      <w:r w:rsidRPr="00515C57">
        <w:rPr>
          <w:b/>
          <w:bCs/>
        </w:rPr>
        <w:t>Order Management:</w:t>
      </w:r>
      <w:r w:rsidRPr="00515C57">
        <w:t xml:space="preserve"> Place and track purchase orders to suppliers, manage reorders, and check supplier availability.</w:t>
      </w:r>
    </w:p>
    <w:p w14:paraId="6D5DFD53" w14:textId="77777777" w:rsidR="00515C57" w:rsidRPr="00515C57" w:rsidRDefault="00515C57" w:rsidP="00515C57">
      <w:pPr>
        <w:rPr>
          <w:b/>
          <w:bCs/>
        </w:rPr>
      </w:pPr>
      <w:r w:rsidRPr="00515C57">
        <w:rPr>
          <w:b/>
          <w:bCs/>
        </w:rPr>
        <w:t xml:space="preserve">3.3 Order </w:t>
      </w:r>
      <w:proofErr w:type="spellStart"/>
      <w:r w:rsidRPr="00515C57">
        <w:rPr>
          <w:b/>
          <w:bCs/>
        </w:rPr>
        <w:t>Fulfillment</w:t>
      </w:r>
      <w:proofErr w:type="spellEnd"/>
    </w:p>
    <w:p w14:paraId="49CC3FCE" w14:textId="77777777" w:rsidR="00515C57" w:rsidRPr="00515C57" w:rsidRDefault="00515C57" w:rsidP="00515C57">
      <w:pPr>
        <w:numPr>
          <w:ilvl w:val="0"/>
          <w:numId w:val="4"/>
        </w:numPr>
      </w:pPr>
      <w:r w:rsidRPr="00515C57">
        <w:rPr>
          <w:b/>
          <w:bCs/>
        </w:rPr>
        <w:t>Sales Order Management:</w:t>
      </w:r>
      <w:r w:rsidRPr="00515C57">
        <w:t xml:space="preserve"> Handle customer orders from creation to delivery.</w:t>
      </w:r>
    </w:p>
    <w:p w14:paraId="3BB895FB" w14:textId="77777777" w:rsidR="00515C57" w:rsidRPr="00515C57" w:rsidRDefault="00515C57" w:rsidP="00515C57">
      <w:pPr>
        <w:numPr>
          <w:ilvl w:val="0"/>
          <w:numId w:val="4"/>
        </w:numPr>
      </w:pPr>
      <w:r w:rsidRPr="00515C57">
        <w:rPr>
          <w:b/>
          <w:bCs/>
        </w:rPr>
        <w:t>Purchase Order Management:</w:t>
      </w:r>
      <w:r w:rsidRPr="00515C57">
        <w:t xml:space="preserve"> Track the status of orders placed with suppliers.</w:t>
      </w:r>
    </w:p>
    <w:p w14:paraId="335E9759" w14:textId="77777777" w:rsidR="00515C57" w:rsidRPr="00515C57" w:rsidRDefault="00515C57" w:rsidP="00515C57">
      <w:pPr>
        <w:numPr>
          <w:ilvl w:val="0"/>
          <w:numId w:val="4"/>
        </w:numPr>
      </w:pPr>
      <w:r w:rsidRPr="00515C57">
        <w:rPr>
          <w:b/>
          <w:bCs/>
        </w:rPr>
        <w:t>Order Tracking:</w:t>
      </w:r>
      <w:r w:rsidRPr="00515C57">
        <w:t xml:space="preserve"> Track the status of sales and purchase orders, including shipping and delivery updates.</w:t>
      </w:r>
    </w:p>
    <w:p w14:paraId="4EE11104" w14:textId="77777777" w:rsidR="00515C57" w:rsidRPr="00515C57" w:rsidRDefault="00515C57" w:rsidP="00515C57">
      <w:pPr>
        <w:rPr>
          <w:b/>
          <w:bCs/>
        </w:rPr>
      </w:pPr>
      <w:r w:rsidRPr="00515C57">
        <w:rPr>
          <w:b/>
          <w:bCs/>
        </w:rPr>
        <w:t>3.4 Shipment Tracking</w:t>
      </w:r>
    </w:p>
    <w:p w14:paraId="2B569E92" w14:textId="77777777" w:rsidR="00515C57" w:rsidRPr="00515C57" w:rsidRDefault="00515C57" w:rsidP="00515C57">
      <w:pPr>
        <w:numPr>
          <w:ilvl w:val="0"/>
          <w:numId w:val="5"/>
        </w:numPr>
      </w:pPr>
      <w:r w:rsidRPr="00515C57">
        <w:rPr>
          <w:b/>
          <w:bCs/>
        </w:rPr>
        <w:t>Route Management:</w:t>
      </w:r>
      <w:r w:rsidRPr="00515C57">
        <w:t xml:space="preserve"> Manage shipping routes, optimize delivery routes, and calculate estimated delivery times.</w:t>
      </w:r>
    </w:p>
    <w:p w14:paraId="350E11E5" w14:textId="77777777" w:rsidR="00515C57" w:rsidRPr="00515C57" w:rsidRDefault="00515C57" w:rsidP="00515C57">
      <w:pPr>
        <w:numPr>
          <w:ilvl w:val="0"/>
          <w:numId w:val="5"/>
        </w:numPr>
      </w:pPr>
      <w:r w:rsidRPr="00515C57">
        <w:rPr>
          <w:b/>
          <w:bCs/>
        </w:rPr>
        <w:t>Vehicle Assignments:</w:t>
      </w:r>
      <w:r w:rsidRPr="00515C57">
        <w:t xml:space="preserve"> Assign delivery vehicles and drivers to specific shipments.</w:t>
      </w:r>
    </w:p>
    <w:p w14:paraId="77D14346" w14:textId="77777777" w:rsidR="00515C57" w:rsidRPr="00515C57" w:rsidRDefault="00515C57" w:rsidP="00515C57">
      <w:pPr>
        <w:numPr>
          <w:ilvl w:val="0"/>
          <w:numId w:val="5"/>
        </w:numPr>
      </w:pPr>
      <w:r w:rsidRPr="00515C57">
        <w:rPr>
          <w:b/>
          <w:bCs/>
        </w:rPr>
        <w:t>Delivery Tracking:</w:t>
      </w:r>
      <w:r w:rsidRPr="00515C57">
        <w:t xml:space="preserve"> Track shipments in real time to ensure timely delivery.</w:t>
      </w:r>
    </w:p>
    <w:p w14:paraId="320EC067" w14:textId="77777777" w:rsidR="00515C57" w:rsidRPr="00515C57" w:rsidRDefault="00515C57" w:rsidP="00515C57">
      <w:pPr>
        <w:rPr>
          <w:b/>
          <w:bCs/>
        </w:rPr>
      </w:pPr>
      <w:r w:rsidRPr="00515C57">
        <w:rPr>
          <w:b/>
          <w:bCs/>
        </w:rPr>
        <w:t>3.5 Warehouse Management</w:t>
      </w:r>
    </w:p>
    <w:p w14:paraId="7AF7FF83" w14:textId="77777777" w:rsidR="00515C57" w:rsidRPr="00515C57" w:rsidRDefault="00515C57" w:rsidP="00515C57">
      <w:pPr>
        <w:numPr>
          <w:ilvl w:val="0"/>
          <w:numId w:val="6"/>
        </w:numPr>
      </w:pPr>
      <w:r w:rsidRPr="00515C57">
        <w:rPr>
          <w:b/>
          <w:bCs/>
        </w:rPr>
        <w:t>Product Locations:</w:t>
      </w:r>
      <w:r w:rsidRPr="00515C57">
        <w:t xml:space="preserve"> Track where products are stored in each warehouse.</w:t>
      </w:r>
    </w:p>
    <w:p w14:paraId="17124B77" w14:textId="77777777" w:rsidR="00515C57" w:rsidRPr="00515C57" w:rsidRDefault="00515C57" w:rsidP="00515C57">
      <w:pPr>
        <w:numPr>
          <w:ilvl w:val="0"/>
          <w:numId w:val="6"/>
        </w:numPr>
      </w:pPr>
      <w:r w:rsidRPr="00515C57">
        <w:rPr>
          <w:b/>
          <w:bCs/>
        </w:rPr>
        <w:t>Warehouse Transfers:</w:t>
      </w:r>
      <w:r w:rsidRPr="00515C57">
        <w:t xml:space="preserve"> Manage stock transfers between warehouses for better product distribution.</w:t>
      </w:r>
    </w:p>
    <w:p w14:paraId="33E5C5E9" w14:textId="77777777" w:rsidR="00515C57" w:rsidRPr="00515C57" w:rsidRDefault="00515C57" w:rsidP="00515C57">
      <w:pPr>
        <w:numPr>
          <w:ilvl w:val="0"/>
          <w:numId w:val="6"/>
        </w:numPr>
      </w:pPr>
      <w:r w:rsidRPr="00515C57">
        <w:rPr>
          <w:b/>
          <w:bCs/>
        </w:rPr>
        <w:t>Capacity Management:</w:t>
      </w:r>
      <w:r w:rsidRPr="00515C57">
        <w:t xml:space="preserve"> Monitor available space and adjust inventory accordingly.</w:t>
      </w:r>
    </w:p>
    <w:p w14:paraId="10E63F88" w14:textId="77777777" w:rsidR="00515C57" w:rsidRPr="00515C57" w:rsidRDefault="00515C57" w:rsidP="00515C57">
      <w:pPr>
        <w:rPr>
          <w:b/>
          <w:bCs/>
        </w:rPr>
      </w:pPr>
      <w:r w:rsidRPr="00515C57">
        <w:rPr>
          <w:b/>
          <w:bCs/>
        </w:rPr>
        <w:t>3.6 Payment Module</w:t>
      </w:r>
    </w:p>
    <w:p w14:paraId="6C200D9C" w14:textId="77777777" w:rsidR="00515C57" w:rsidRPr="00515C57" w:rsidRDefault="00515C57" w:rsidP="00515C57">
      <w:pPr>
        <w:numPr>
          <w:ilvl w:val="0"/>
          <w:numId w:val="7"/>
        </w:numPr>
      </w:pPr>
      <w:r w:rsidRPr="00515C57">
        <w:rPr>
          <w:b/>
          <w:bCs/>
        </w:rPr>
        <w:t>Invoice Generation:</w:t>
      </w:r>
      <w:r w:rsidRPr="00515C57">
        <w:t xml:space="preserve"> Generate invoices for customer sales orders and supplier purchase orders.</w:t>
      </w:r>
    </w:p>
    <w:p w14:paraId="24B70545" w14:textId="77777777" w:rsidR="00515C57" w:rsidRPr="00515C57" w:rsidRDefault="00515C57" w:rsidP="00515C57">
      <w:pPr>
        <w:numPr>
          <w:ilvl w:val="0"/>
          <w:numId w:val="7"/>
        </w:numPr>
      </w:pPr>
      <w:r w:rsidRPr="00515C57">
        <w:rPr>
          <w:b/>
          <w:bCs/>
        </w:rPr>
        <w:t>Payment Tracking:</w:t>
      </w:r>
      <w:r w:rsidRPr="00515C57">
        <w:t xml:space="preserve"> Track payment status for both suppliers and customers.</w:t>
      </w:r>
    </w:p>
    <w:p w14:paraId="1C51FB9D" w14:textId="77777777" w:rsidR="00515C57" w:rsidRPr="00515C57" w:rsidRDefault="00515C57" w:rsidP="00515C57">
      <w:pPr>
        <w:numPr>
          <w:ilvl w:val="0"/>
          <w:numId w:val="7"/>
        </w:numPr>
      </w:pPr>
      <w:r w:rsidRPr="00515C57">
        <w:rPr>
          <w:b/>
          <w:bCs/>
        </w:rPr>
        <w:t>Payment Reminders:</w:t>
      </w:r>
      <w:r w:rsidRPr="00515C57">
        <w:t xml:space="preserve"> Send automated reminders for due payments.</w:t>
      </w:r>
    </w:p>
    <w:p w14:paraId="102E7DD2" w14:textId="77777777" w:rsidR="00515C57" w:rsidRPr="00515C57" w:rsidRDefault="00515C57" w:rsidP="00515C57">
      <w:pPr>
        <w:rPr>
          <w:b/>
          <w:bCs/>
        </w:rPr>
      </w:pPr>
      <w:r w:rsidRPr="00515C57">
        <w:rPr>
          <w:b/>
          <w:bCs/>
        </w:rPr>
        <w:t>3.7 Analytics and Reporting</w:t>
      </w:r>
    </w:p>
    <w:p w14:paraId="629D9536" w14:textId="77777777" w:rsidR="00515C57" w:rsidRPr="00515C57" w:rsidRDefault="00515C57" w:rsidP="00515C57">
      <w:pPr>
        <w:numPr>
          <w:ilvl w:val="0"/>
          <w:numId w:val="8"/>
        </w:numPr>
      </w:pPr>
      <w:r w:rsidRPr="00515C57">
        <w:rPr>
          <w:b/>
          <w:bCs/>
        </w:rPr>
        <w:t>Logistics Performance:</w:t>
      </w:r>
      <w:r w:rsidRPr="00515C57">
        <w:t xml:space="preserve"> Provide reports on delivery times, vehicle usage, and supplier performance.</w:t>
      </w:r>
    </w:p>
    <w:p w14:paraId="52723419" w14:textId="77777777" w:rsidR="00515C57" w:rsidRPr="00515C57" w:rsidRDefault="00515C57" w:rsidP="00515C57">
      <w:pPr>
        <w:numPr>
          <w:ilvl w:val="0"/>
          <w:numId w:val="8"/>
        </w:numPr>
      </w:pPr>
      <w:r w:rsidRPr="00515C57">
        <w:rPr>
          <w:b/>
          <w:bCs/>
        </w:rPr>
        <w:t>Inventory Levels:</w:t>
      </w:r>
      <w:r w:rsidRPr="00515C57">
        <w:t xml:space="preserve"> </w:t>
      </w:r>
      <w:proofErr w:type="spellStart"/>
      <w:r w:rsidRPr="00515C57">
        <w:t>Analyze</w:t>
      </w:r>
      <w:proofErr w:type="spellEnd"/>
      <w:r w:rsidRPr="00515C57">
        <w:t xml:space="preserve"> product availability and predict shortages or excess stock.</w:t>
      </w:r>
    </w:p>
    <w:p w14:paraId="02458A1D" w14:textId="77777777" w:rsidR="00515C57" w:rsidRPr="00515C57" w:rsidRDefault="00515C57" w:rsidP="00515C57">
      <w:pPr>
        <w:numPr>
          <w:ilvl w:val="0"/>
          <w:numId w:val="8"/>
        </w:numPr>
      </w:pPr>
      <w:r w:rsidRPr="00515C57">
        <w:rPr>
          <w:b/>
          <w:bCs/>
        </w:rPr>
        <w:lastRenderedPageBreak/>
        <w:t>Supplier Reliability:</w:t>
      </w:r>
      <w:r w:rsidRPr="00515C57">
        <w:t xml:space="preserve"> Generate reports on supplier performance based on on-time deliveries and product quality.</w:t>
      </w:r>
    </w:p>
    <w:p w14:paraId="40D024A5" w14:textId="77777777" w:rsidR="00515C57" w:rsidRPr="00515C57" w:rsidRDefault="00515C57" w:rsidP="00515C57">
      <w:pPr>
        <w:numPr>
          <w:ilvl w:val="0"/>
          <w:numId w:val="8"/>
        </w:numPr>
      </w:pPr>
      <w:r w:rsidRPr="00515C57">
        <w:rPr>
          <w:b/>
          <w:bCs/>
        </w:rPr>
        <w:t>Order Insights:</w:t>
      </w:r>
      <w:r w:rsidRPr="00515C57">
        <w:t xml:space="preserve"> Track </w:t>
      </w:r>
      <w:proofErr w:type="spellStart"/>
      <w:r w:rsidRPr="00515C57">
        <w:t>fulfillment</w:t>
      </w:r>
      <w:proofErr w:type="spellEnd"/>
      <w:r w:rsidRPr="00515C57">
        <w:t xml:space="preserve"> times and customer satisfaction with order handling.</w:t>
      </w:r>
    </w:p>
    <w:p w14:paraId="0C1AAAEF" w14:textId="77777777" w:rsidR="00515C57" w:rsidRPr="00515C57" w:rsidRDefault="00515C57" w:rsidP="00515C57">
      <w:pPr>
        <w:rPr>
          <w:b/>
          <w:bCs/>
        </w:rPr>
      </w:pPr>
      <w:r w:rsidRPr="00515C57">
        <w:rPr>
          <w:b/>
          <w:bCs/>
        </w:rPr>
        <w:t>4. Non-Functional Requirements</w:t>
      </w:r>
    </w:p>
    <w:p w14:paraId="761C46E5" w14:textId="77777777" w:rsidR="00515C57" w:rsidRPr="00515C57" w:rsidRDefault="00515C57" w:rsidP="00515C57">
      <w:pPr>
        <w:numPr>
          <w:ilvl w:val="0"/>
          <w:numId w:val="9"/>
        </w:numPr>
      </w:pPr>
      <w:r w:rsidRPr="00515C57">
        <w:rPr>
          <w:b/>
          <w:bCs/>
        </w:rPr>
        <w:t>Scalability:</w:t>
      </w:r>
      <w:r w:rsidRPr="00515C57">
        <w:t xml:space="preserve"> The system should handle a growing number of products, orders, and shipments as the business expands.</w:t>
      </w:r>
    </w:p>
    <w:p w14:paraId="35D8C89C" w14:textId="77777777" w:rsidR="00515C57" w:rsidRPr="00515C57" w:rsidRDefault="00515C57" w:rsidP="00515C57">
      <w:pPr>
        <w:numPr>
          <w:ilvl w:val="0"/>
          <w:numId w:val="9"/>
        </w:numPr>
      </w:pPr>
      <w:r w:rsidRPr="00515C57">
        <w:rPr>
          <w:b/>
          <w:bCs/>
        </w:rPr>
        <w:t>Performance:</w:t>
      </w:r>
      <w:r w:rsidRPr="00515C57">
        <w:t xml:space="preserve"> Efficient processing of inventory updates, real-time tracking of orders, and optimized report generation.</w:t>
      </w:r>
    </w:p>
    <w:p w14:paraId="5894E79B" w14:textId="77777777" w:rsidR="00515C57" w:rsidRPr="00515C57" w:rsidRDefault="00515C57" w:rsidP="00515C57">
      <w:pPr>
        <w:numPr>
          <w:ilvl w:val="0"/>
          <w:numId w:val="9"/>
        </w:numPr>
      </w:pPr>
      <w:r w:rsidRPr="00515C57">
        <w:rPr>
          <w:b/>
          <w:bCs/>
        </w:rPr>
        <w:t>Security:</w:t>
      </w:r>
      <w:r w:rsidRPr="00515C57">
        <w:t xml:space="preserve"> Data privacy and security measures to protect supplier, customer, and financial information.</w:t>
      </w:r>
    </w:p>
    <w:p w14:paraId="63860477" w14:textId="77777777" w:rsidR="00515C57" w:rsidRPr="00515C57" w:rsidRDefault="00515C57" w:rsidP="00515C57">
      <w:pPr>
        <w:numPr>
          <w:ilvl w:val="0"/>
          <w:numId w:val="9"/>
        </w:numPr>
      </w:pPr>
      <w:r w:rsidRPr="00515C57">
        <w:rPr>
          <w:b/>
          <w:bCs/>
        </w:rPr>
        <w:t>Usability:</w:t>
      </w:r>
      <w:r w:rsidRPr="00515C57">
        <w:t xml:space="preserve"> A user-friendly interface for warehouse managers, suppliers, and customers.</w:t>
      </w:r>
    </w:p>
    <w:p w14:paraId="27663D4C" w14:textId="77777777" w:rsidR="00515C57" w:rsidRPr="00515C57" w:rsidRDefault="00515C57" w:rsidP="00515C57">
      <w:pPr>
        <w:rPr>
          <w:b/>
          <w:bCs/>
        </w:rPr>
      </w:pPr>
      <w:r w:rsidRPr="00515C57">
        <w:rPr>
          <w:b/>
          <w:bCs/>
        </w:rPr>
        <w:t>5. Tools and Technologies</w:t>
      </w:r>
    </w:p>
    <w:p w14:paraId="184A4DF3" w14:textId="77777777" w:rsidR="00515C57" w:rsidRPr="00515C57" w:rsidRDefault="00515C57" w:rsidP="00515C57">
      <w:pPr>
        <w:numPr>
          <w:ilvl w:val="0"/>
          <w:numId w:val="10"/>
        </w:numPr>
      </w:pPr>
      <w:r w:rsidRPr="00515C57">
        <w:rPr>
          <w:b/>
          <w:bCs/>
        </w:rPr>
        <w:t>Core Java:</w:t>
      </w:r>
      <w:r w:rsidRPr="00515C57">
        <w:t xml:space="preserve"> For business logic, collections handling, and application flow.</w:t>
      </w:r>
    </w:p>
    <w:p w14:paraId="759D25BC" w14:textId="77777777" w:rsidR="00515C57" w:rsidRPr="00515C57" w:rsidRDefault="00515C57" w:rsidP="00515C57">
      <w:pPr>
        <w:numPr>
          <w:ilvl w:val="0"/>
          <w:numId w:val="10"/>
        </w:numPr>
      </w:pPr>
      <w:r w:rsidRPr="00515C57">
        <w:rPr>
          <w:b/>
          <w:bCs/>
        </w:rPr>
        <w:t>Hibernate (ORM):</w:t>
      </w:r>
      <w:r w:rsidRPr="00515C57">
        <w:t xml:space="preserve"> For database interactions, mapping entities to relational tables, and simplifying CRUD operations.</w:t>
      </w:r>
    </w:p>
    <w:p w14:paraId="28BDA1EC" w14:textId="77777777" w:rsidR="00515C57" w:rsidRPr="00515C57" w:rsidRDefault="00515C57" w:rsidP="00515C57">
      <w:pPr>
        <w:numPr>
          <w:ilvl w:val="0"/>
          <w:numId w:val="10"/>
        </w:numPr>
      </w:pPr>
      <w:r w:rsidRPr="00515C57">
        <w:rPr>
          <w:b/>
          <w:bCs/>
        </w:rPr>
        <w:t>MySQL/PostgreSQL:</w:t>
      </w:r>
      <w:r w:rsidRPr="00515C57">
        <w:t xml:space="preserve"> Relational database for storing entities like Suppliers, Products, Orders, etc.</w:t>
      </w:r>
    </w:p>
    <w:p w14:paraId="0DF9A1B2" w14:textId="77777777" w:rsidR="00515C57" w:rsidRPr="00515C57" w:rsidRDefault="00515C57" w:rsidP="00515C57">
      <w:pPr>
        <w:numPr>
          <w:ilvl w:val="0"/>
          <w:numId w:val="10"/>
        </w:numPr>
      </w:pPr>
      <w:r w:rsidRPr="00515C57">
        <w:rPr>
          <w:b/>
          <w:bCs/>
        </w:rPr>
        <w:t>Collections Framework:</w:t>
      </w:r>
      <w:r w:rsidRPr="00515C57">
        <w:t xml:space="preserve"> For managing lists of entities like Products, Orders, Shipments, etc.</w:t>
      </w:r>
    </w:p>
    <w:p w14:paraId="3CBCDDAA" w14:textId="77777777" w:rsidR="00515C57" w:rsidRPr="00515C57" w:rsidRDefault="00515C57" w:rsidP="00515C57">
      <w:pPr>
        <w:rPr>
          <w:b/>
          <w:bCs/>
        </w:rPr>
      </w:pPr>
      <w:r w:rsidRPr="00515C57">
        <w:rPr>
          <w:b/>
          <w:bCs/>
        </w:rPr>
        <w:t>6. Conclusion</w:t>
      </w:r>
    </w:p>
    <w:p w14:paraId="34909ED9" w14:textId="77777777" w:rsidR="00515C57" w:rsidRPr="00515C57" w:rsidRDefault="00515C57" w:rsidP="00515C57">
      <w:r w:rsidRPr="00515C57">
        <w:t xml:space="preserve">The Logistics and Supply Chain Management System will streamline logistics operations, improve supplier coordination, and enhance order </w:t>
      </w:r>
      <w:proofErr w:type="spellStart"/>
      <w:r w:rsidRPr="00515C57">
        <w:t>fulfillment</w:t>
      </w:r>
      <w:proofErr w:type="spellEnd"/>
      <w:r w:rsidRPr="00515C57">
        <w:t xml:space="preserve"> efficiency.</w:t>
      </w:r>
    </w:p>
    <w:p w14:paraId="4B10F148" w14:textId="77777777" w:rsidR="00515C57" w:rsidRDefault="00515C57"/>
    <w:p w14:paraId="7D19C223" w14:textId="77777777" w:rsidR="00072402" w:rsidRDefault="00072402">
      <w:r>
        <w:br w:type="page"/>
      </w:r>
    </w:p>
    <w:p w14:paraId="4B51B268" w14:textId="7CA517E3" w:rsidR="00072402" w:rsidRPr="00515C57" w:rsidRDefault="00515C57">
      <w:pPr>
        <w:rPr>
          <w:b/>
          <w:bCs/>
          <w:color w:val="FF0000"/>
          <w:sz w:val="36"/>
          <w:szCs w:val="36"/>
        </w:rPr>
      </w:pPr>
      <w:r w:rsidRPr="00515C57">
        <w:rPr>
          <w:b/>
          <w:bCs/>
          <w:color w:val="FF0000"/>
          <w:sz w:val="36"/>
          <w:szCs w:val="36"/>
        </w:rPr>
        <w:lastRenderedPageBreak/>
        <w:t>Modules description</w:t>
      </w:r>
    </w:p>
    <w:p w14:paraId="7063251F" w14:textId="77777777" w:rsidR="00515C57" w:rsidRPr="00515C57" w:rsidRDefault="00515C57" w:rsidP="00515C57">
      <w:pPr>
        <w:rPr>
          <w:b/>
          <w:bCs/>
        </w:rPr>
      </w:pPr>
      <w:r w:rsidRPr="00515C57">
        <w:rPr>
          <w:b/>
          <w:bCs/>
        </w:rPr>
        <w:t>1. Inventory Management Module</w:t>
      </w:r>
    </w:p>
    <w:p w14:paraId="26941AE3" w14:textId="77777777" w:rsidR="00515C57" w:rsidRPr="00515C57" w:rsidRDefault="00515C57" w:rsidP="00515C57">
      <w:r w:rsidRPr="00515C57">
        <w:rPr>
          <w:b/>
          <w:bCs/>
        </w:rPr>
        <w:t>Description</w:t>
      </w:r>
      <w:r w:rsidRPr="00515C57">
        <w:t>: The Inventory Management module manages stock levels of products stored in different warehouses. It handles operations such as tracking inventory levels, managing reorder points, and monitoring stock movements between warehouses.</w:t>
      </w:r>
    </w:p>
    <w:p w14:paraId="1AD83D6D" w14:textId="77777777" w:rsidR="00515C57" w:rsidRPr="00515C57" w:rsidRDefault="00515C57" w:rsidP="00515C57">
      <w:r w:rsidRPr="00515C57">
        <w:rPr>
          <w:b/>
          <w:bCs/>
        </w:rPr>
        <w:t>Key Features</w:t>
      </w:r>
      <w:r w:rsidRPr="00515C57">
        <w:t>:</w:t>
      </w:r>
    </w:p>
    <w:p w14:paraId="74B93298" w14:textId="77777777" w:rsidR="00515C57" w:rsidRPr="00515C57" w:rsidRDefault="00515C57" w:rsidP="00515C57">
      <w:pPr>
        <w:numPr>
          <w:ilvl w:val="0"/>
          <w:numId w:val="13"/>
        </w:numPr>
      </w:pPr>
      <w:r w:rsidRPr="00515C57">
        <w:rPr>
          <w:b/>
          <w:bCs/>
        </w:rPr>
        <w:t>Product Tracking</w:t>
      </w:r>
      <w:r w:rsidRPr="00515C57">
        <w:t>: Allows tracking of the current stock level of products in different warehouses.</w:t>
      </w:r>
    </w:p>
    <w:p w14:paraId="7FD6F3AA" w14:textId="77777777" w:rsidR="00515C57" w:rsidRPr="00515C57" w:rsidRDefault="00515C57" w:rsidP="00515C57">
      <w:pPr>
        <w:numPr>
          <w:ilvl w:val="0"/>
          <w:numId w:val="13"/>
        </w:numPr>
      </w:pPr>
      <w:r w:rsidRPr="00515C57">
        <w:rPr>
          <w:b/>
          <w:bCs/>
        </w:rPr>
        <w:t>Stock Movements</w:t>
      </w:r>
      <w:r w:rsidRPr="00515C57">
        <w:t>: Facilitates stock transfers between warehouses, keeping records of transfers and adjustments.</w:t>
      </w:r>
    </w:p>
    <w:p w14:paraId="744ECA19" w14:textId="77777777" w:rsidR="00515C57" w:rsidRPr="00515C57" w:rsidRDefault="00515C57" w:rsidP="00515C57">
      <w:pPr>
        <w:numPr>
          <w:ilvl w:val="0"/>
          <w:numId w:val="13"/>
        </w:numPr>
      </w:pPr>
      <w:r w:rsidRPr="00515C57">
        <w:rPr>
          <w:b/>
          <w:bCs/>
        </w:rPr>
        <w:t>Reorder Management</w:t>
      </w:r>
      <w:r w:rsidRPr="00515C57">
        <w:t>: Automatically generates alerts when a product’s stock level goes below its reorder point.</w:t>
      </w:r>
    </w:p>
    <w:p w14:paraId="0DAC1F57" w14:textId="77777777" w:rsidR="00515C57" w:rsidRPr="00515C57" w:rsidRDefault="00515C57" w:rsidP="00515C57">
      <w:pPr>
        <w:numPr>
          <w:ilvl w:val="0"/>
          <w:numId w:val="13"/>
        </w:numPr>
      </w:pPr>
      <w:r w:rsidRPr="00515C57">
        <w:rPr>
          <w:b/>
          <w:bCs/>
        </w:rPr>
        <w:t>Inventory Audits</w:t>
      </w:r>
      <w:r w:rsidRPr="00515C57">
        <w:t>: Supports inventory audits by comparing physical stock with system records.</w:t>
      </w:r>
    </w:p>
    <w:p w14:paraId="1F3B02A2" w14:textId="77777777" w:rsidR="00515C57" w:rsidRPr="00515C57" w:rsidRDefault="00515C57" w:rsidP="00515C57">
      <w:r w:rsidRPr="00515C57">
        <w:rPr>
          <w:b/>
          <w:bCs/>
        </w:rPr>
        <w:t>Entities</w:t>
      </w:r>
      <w:r w:rsidRPr="00515C57">
        <w:t>:</w:t>
      </w:r>
    </w:p>
    <w:p w14:paraId="35E0B2E8" w14:textId="77777777" w:rsidR="00515C57" w:rsidRPr="00515C57" w:rsidRDefault="00515C57" w:rsidP="00515C57">
      <w:pPr>
        <w:numPr>
          <w:ilvl w:val="0"/>
          <w:numId w:val="14"/>
        </w:numPr>
      </w:pPr>
      <w:r w:rsidRPr="00515C57">
        <w:t>Product, Warehouse, Inventory</w:t>
      </w:r>
    </w:p>
    <w:p w14:paraId="083C2EA6" w14:textId="77777777" w:rsidR="00515C57" w:rsidRPr="00515C57" w:rsidRDefault="00515C57" w:rsidP="00515C57">
      <w:r w:rsidRPr="00515C57">
        <w:rPr>
          <w:b/>
          <w:bCs/>
        </w:rPr>
        <w:t>Key Operations</w:t>
      </w:r>
      <w:r w:rsidRPr="00515C57">
        <w:t>:</w:t>
      </w:r>
    </w:p>
    <w:p w14:paraId="07D64AE8" w14:textId="77777777" w:rsidR="00515C57" w:rsidRPr="00515C57" w:rsidRDefault="00515C57" w:rsidP="00515C57">
      <w:pPr>
        <w:numPr>
          <w:ilvl w:val="0"/>
          <w:numId w:val="15"/>
        </w:numPr>
      </w:pPr>
      <w:r w:rsidRPr="00515C57">
        <w:t>Add/Edit/Delete product stock.</w:t>
      </w:r>
    </w:p>
    <w:p w14:paraId="43046D63" w14:textId="77777777" w:rsidR="00515C57" w:rsidRPr="00515C57" w:rsidRDefault="00515C57" w:rsidP="00515C57">
      <w:pPr>
        <w:numPr>
          <w:ilvl w:val="0"/>
          <w:numId w:val="15"/>
        </w:numPr>
      </w:pPr>
      <w:r w:rsidRPr="00515C57">
        <w:t>Transfer products between warehouses.</w:t>
      </w:r>
    </w:p>
    <w:p w14:paraId="1BE55744" w14:textId="77777777" w:rsidR="00515C57" w:rsidRPr="00515C57" w:rsidRDefault="00515C57" w:rsidP="00515C57">
      <w:pPr>
        <w:numPr>
          <w:ilvl w:val="0"/>
          <w:numId w:val="15"/>
        </w:numPr>
      </w:pPr>
      <w:r w:rsidRPr="00515C57">
        <w:t>Track and view stock levels.</w:t>
      </w:r>
    </w:p>
    <w:p w14:paraId="48519F8C" w14:textId="77777777" w:rsidR="00515C57" w:rsidRPr="00515C57" w:rsidRDefault="00515C57" w:rsidP="00515C57">
      <w:pPr>
        <w:numPr>
          <w:ilvl w:val="0"/>
          <w:numId w:val="15"/>
        </w:numPr>
      </w:pPr>
      <w:r w:rsidRPr="00515C57">
        <w:t>Set reorder points and generate alerts.</w:t>
      </w:r>
    </w:p>
    <w:p w14:paraId="7E62A183" w14:textId="77777777" w:rsidR="00515C57" w:rsidRPr="00515C57" w:rsidRDefault="00000000" w:rsidP="00515C57">
      <w:r>
        <w:pict w14:anchorId="78461609">
          <v:rect id="_x0000_i1026" style="width:0;height:1.5pt" o:hralign="center" o:hrstd="t" o:hr="t" fillcolor="#a0a0a0" stroked="f"/>
        </w:pict>
      </w:r>
    </w:p>
    <w:p w14:paraId="28DB0EC2" w14:textId="77777777" w:rsidR="00515C57" w:rsidRPr="00515C57" w:rsidRDefault="00515C57" w:rsidP="00515C57">
      <w:pPr>
        <w:rPr>
          <w:b/>
          <w:bCs/>
        </w:rPr>
      </w:pPr>
      <w:r w:rsidRPr="00515C57">
        <w:rPr>
          <w:b/>
          <w:bCs/>
        </w:rPr>
        <w:t>2. Supplier Management Module</w:t>
      </w:r>
    </w:p>
    <w:p w14:paraId="76D1FF2A" w14:textId="77777777" w:rsidR="00515C57" w:rsidRPr="00515C57" w:rsidRDefault="00515C57" w:rsidP="00515C57">
      <w:r w:rsidRPr="00515C57">
        <w:rPr>
          <w:b/>
          <w:bCs/>
        </w:rPr>
        <w:t>Description</w:t>
      </w:r>
      <w:r w:rsidRPr="00515C57">
        <w:t>: The Supplier Management module helps manage supplier relationships, including handling supplier details, performance tracking, and managing contracts with suppliers. This module also allows users to track orders placed with suppliers.</w:t>
      </w:r>
    </w:p>
    <w:p w14:paraId="7136F487" w14:textId="77777777" w:rsidR="00515C57" w:rsidRPr="00515C57" w:rsidRDefault="00515C57" w:rsidP="00515C57">
      <w:r w:rsidRPr="00515C57">
        <w:rPr>
          <w:b/>
          <w:bCs/>
        </w:rPr>
        <w:t>Key Features</w:t>
      </w:r>
      <w:r w:rsidRPr="00515C57">
        <w:t>:</w:t>
      </w:r>
    </w:p>
    <w:p w14:paraId="644FCC10" w14:textId="77777777" w:rsidR="00515C57" w:rsidRPr="00515C57" w:rsidRDefault="00515C57" w:rsidP="00515C57">
      <w:pPr>
        <w:numPr>
          <w:ilvl w:val="0"/>
          <w:numId w:val="16"/>
        </w:numPr>
      </w:pPr>
      <w:r w:rsidRPr="00515C57">
        <w:rPr>
          <w:b/>
          <w:bCs/>
        </w:rPr>
        <w:t>Supplier Records</w:t>
      </w:r>
      <w:r w:rsidRPr="00515C57">
        <w:t>: Create and manage supplier profiles with contact information and contract details.</w:t>
      </w:r>
    </w:p>
    <w:p w14:paraId="645466BD" w14:textId="77777777" w:rsidR="00515C57" w:rsidRPr="00515C57" w:rsidRDefault="00515C57" w:rsidP="00515C57">
      <w:pPr>
        <w:numPr>
          <w:ilvl w:val="0"/>
          <w:numId w:val="16"/>
        </w:numPr>
      </w:pPr>
      <w:r w:rsidRPr="00515C57">
        <w:rPr>
          <w:b/>
          <w:bCs/>
        </w:rPr>
        <w:t>Performance Evaluation</w:t>
      </w:r>
      <w:r w:rsidRPr="00515C57">
        <w:t>: Track supplier performance using metrics like delivery times and reliability.</w:t>
      </w:r>
    </w:p>
    <w:p w14:paraId="14F65434" w14:textId="77777777" w:rsidR="00515C57" w:rsidRPr="00515C57" w:rsidRDefault="00515C57" w:rsidP="00515C57">
      <w:pPr>
        <w:numPr>
          <w:ilvl w:val="0"/>
          <w:numId w:val="16"/>
        </w:numPr>
      </w:pPr>
      <w:r w:rsidRPr="00515C57">
        <w:rPr>
          <w:b/>
          <w:bCs/>
        </w:rPr>
        <w:t>Contract Management</w:t>
      </w:r>
      <w:r w:rsidRPr="00515C57">
        <w:t>: Manage supplier contracts, including tracking start and end dates, terms, and renewal.</w:t>
      </w:r>
    </w:p>
    <w:p w14:paraId="490905D0" w14:textId="77777777" w:rsidR="00515C57" w:rsidRPr="00515C57" w:rsidRDefault="00515C57" w:rsidP="00515C57">
      <w:pPr>
        <w:numPr>
          <w:ilvl w:val="0"/>
          <w:numId w:val="16"/>
        </w:numPr>
      </w:pPr>
      <w:r w:rsidRPr="00515C57">
        <w:rPr>
          <w:b/>
          <w:bCs/>
        </w:rPr>
        <w:t>Purchase Order Creation</w:t>
      </w:r>
      <w:r w:rsidRPr="00515C57">
        <w:t>: Generate and manage purchase orders sent to suppliers.</w:t>
      </w:r>
    </w:p>
    <w:p w14:paraId="7A30DBDE" w14:textId="77777777" w:rsidR="00515C57" w:rsidRPr="00515C57" w:rsidRDefault="00515C57" w:rsidP="00515C57">
      <w:r w:rsidRPr="00515C57">
        <w:rPr>
          <w:b/>
          <w:bCs/>
        </w:rPr>
        <w:t>Entities</w:t>
      </w:r>
      <w:r w:rsidRPr="00515C57">
        <w:t>:</w:t>
      </w:r>
    </w:p>
    <w:p w14:paraId="3F6FD5A6" w14:textId="77777777" w:rsidR="00515C57" w:rsidRPr="00515C57" w:rsidRDefault="00515C57" w:rsidP="00515C57">
      <w:pPr>
        <w:numPr>
          <w:ilvl w:val="0"/>
          <w:numId w:val="17"/>
        </w:numPr>
      </w:pPr>
      <w:r w:rsidRPr="00515C57">
        <w:t xml:space="preserve">Supplier, Contract, </w:t>
      </w:r>
      <w:proofErr w:type="spellStart"/>
      <w:r w:rsidRPr="00515C57">
        <w:t>PurchaseOrder</w:t>
      </w:r>
      <w:proofErr w:type="spellEnd"/>
    </w:p>
    <w:p w14:paraId="406420D7" w14:textId="77777777" w:rsidR="00515C57" w:rsidRPr="00515C57" w:rsidRDefault="00515C57" w:rsidP="00515C57">
      <w:r w:rsidRPr="00515C57">
        <w:rPr>
          <w:b/>
          <w:bCs/>
        </w:rPr>
        <w:t>Key Operations</w:t>
      </w:r>
      <w:r w:rsidRPr="00515C57">
        <w:t>:</w:t>
      </w:r>
    </w:p>
    <w:p w14:paraId="5C4CA248" w14:textId="77777777" w:rsidR="00515C57" w:rsidRPr="00515C57" w:rsidRDefault="00515C57" w:rsidP="00515C57">
      <w:pPr>
        <w:numPr>
          <w:ilvl w:val="0"/>
          <w:numId w:val="18"/>
        </w:numPr>
      </w:pPr>
      <w:r w:rsidRPr="00515C57">
        <w:t>Add/Edit/Delete supplier details.</w:t>
      </w:r>
    </w:p>
    <w:p w14:paraId="02FA9D9E" w14:textId="77777777" w:rsidR="00515C57" w:rsidRPr="00515C57" w:rsidRDefault="00515C57" w:rsidP="00515C57">
      <w:pPr>
        <w:numPr>
          <w:ilvl w:val="0"/>
          <w:numId w:val="18"/>
        </w:numPr>
      </w:pPr>
      <w:r w:rsidRPr="00515C57">
        <w:t>Manage contracts with suppliers.</w:t>
      </w:r>
    </w:p>
    <w:p w14:paraId="637D7ABB" w14:textId="77777777" w:rsidR="00515C57" w:rsidRPr="00515C57" w:rsidRDefault="00515C57" w:rsidP="00515C57">
      <w:pPr>
        <w:numPr>
          <w:ilvl w:val="0"/>
          <w:numId w:val="18"/>
        </w:numPr>
      </w:pPr>
      <w:r w:rsidRPr="00515C57">
        <w:t>Create and track purchase orders.</w:t>
      </w:r>
    </w:p>
    <w:p w14:paraId="5FDA4AF3" w14:textId="77777777" w:rsidR="00515C57" w:rsidRPr="00515C57" w:rsidRDefault="00515C57" w:rsidP="00515C57">
      <w:pPr>
        <w:numPr>
          <w:ilvl w:val="0"/>
          <w:numId w:val="18"/>
        </w:numPr>
      </w:pPr>
      <w:r w:rsidRPr="00515C57">
        <w:t xml:space="preserve">Rate suppliers based on order </w:t>
      </w:r>
      <w:proofErr w:type="spellStart"/>
      <w:r w:rsidRPr="00515C57">
        <w:t>fulfillment</w:t>
      </w:r>
      <w:proofErr w:type="spellEnd"/>
      <w:r w:rsidRPr="00515C57">
        <w:t xml:space="preserve"> and performance.</w:t>
      </w:r>
    </w:p>
    <w:p w14:paraId="547A3626" w14:textId="77777777" w:rsidR="00515C57" w:rsidRPr="00515C57" w:rsidRDefault="00000000" w:rsidP="00515C57">
      <w:r>
        <w:lastRenderedPageBreak/>
        <w:pict w14:anchorId="33C85BAB">
          <v:rect id="_x0000_i1027" style="width:0;height:1.5pt" o:hralign="center" o:hrstd="t" o:hr="t" fillcolor="#a0a0a0" stroked="f"/>
        </w:pict>
      </w:r>
    </w:p>
    <w:p w14:paraId="6F7C42E4" w14:textId="77777777" w:rsidR="00515C57" w:rsidRPr="00515C57" w:rsidRDefault="00515C57" w:rsidP="00515C57">
      <w:pPr>
        <w:rPr>
          <w:b/>
          <w:bCs/>
        </w:rPr>
      </w:pPr>
      <w:r w:rsidRPr="00515C57">
        <w:rPr>
          <w:b/>
          <w:bCs/>
        </w:rPr>
        <w:t xml:space="preserve">3. Order </w:t>
      </w:r>
      <w:proofErr w:type="spellStart"/>
      <w:r w:rsidRPr="00515C57">
        <w:rPr>
          <w:b/>
          <w:bCs/>
        </w:rPr>
        <w:t>Fulfillment</w:t>
      </w:r>
      <w:proofErr w:type="spellEnd"/>
      <w:r w:rsidRPr="00515C57">
        <w:rPr>
          <w:b/>
          <w:bCs/>
        </w:rPr>
        <w:t xml:space="preserve"> Module</w:t>
      </w:r>
    </w:p>
    <w:p w14:paraId="0D1F2509" w14:textId="77777777" w:rsidR="00515C57" w:rsidRPr="00515C57" w:rsidRDefault="00515C57" w:rsidP="00515C57">
      <w:r w:rsidRPr="00515C57">
        <w:rPr>
          <w:b/>
          <w:bCs/>
        </w:rPr>
        <w:t>Description</w:t>
      </w:r>
      <w:r w:rsidRPr="00515C57">
        <w:t xml:space="preserve">: The Order </w:t>
      </w:r>
      <w:proofErr w:type="spellStart"/>
      <w:r w:rsidRPr="00515C57">
        <w:t>Fulfillment</w:t>
      </w:r>
      <w:proofErr w:type="spellEnd"/>
      <w:r w:rsidRPr="00515C57">
        <w:t xml:space="preserve"> module handles the processing of both sales orders (from customers) and purchase orders (to suppliers). This includes the entire lifecycle from order creation to delivery, handling payments, and managing related invoices.</w:t>
      </w:r>
    </w:p>
    <w:p w14:paraId="7EDC75A6" w14:textId="77777777" w:rsidR="00515C57" w:rsidRPr="00515C57" w:rsidRDefault="00515C57" w:rsidP="00515C57">
      <w:r w:rsidRPr="00515C57">
        <w:rPr>
          <w:b/>
          <w:bCs/>
        </w:rPr>
        <w:t>Key Features</w:t>
      </w:r>
      <w:r w:rsidRPr="00515C57">
        <w:t>:</w:t>
      </w:r>
    </w:p>
    <w:p w14:paraId="6A9A6806" w14:textId="77777777" w:rsidR="00515C57" w:rsidRPr="00515C57" w:rsidRDefault="00515C57" w:rsidP="00515C57">
      <w:pPr>
        <w:numPr>
          <w:ilvl w:val="0"/>
          <w:numId w:val="19"/>
        </w:numPr>
      </w:pPr>
      <w:r w:rsidRPr="00515C57">
        <w:rPr>
          <w:b/>
          <w:bCs/>
        </w:rPr>
        <w:t>Sales Order Management</w:t>
      </w:r>
      <w:r w:rsidRPr="00515C57">
        <w:t>: Create, track, and update sales orders.</w:t>
      </w:r>
    </w:p>
    <w:p w14:paraId="40959ECC" w14:textId="77777777" w:rsidR="00515C57" w:rsidRPr="00515C57" w:rsidRDefault="00515C57" w:rsidP="00515C57">
      <w:pPr>
        <w:numPr>
          <w:ilvl w:val="0"/>
          <w:numId w:val="19"/>
        </w:numPr>
      </w:pPr>
      <w:r w:rsidRPr="00515C57">
        <w:rPr>
          <w:b/>
          <w:bCs/>
        </w:rPr>
        <w:t>Purchase Order Management</w:t>
      </w:r>
      <w:r w:rsidRPr="00515C57">
        <w:t>: Manage orders placed with suppliers, including tracking delivery status.</w:t>
      </w:r>
    </w:p>
    <w:p w14:paraId="46F9D22C" w14:textId="77777777" w:rsidR="00515C57" w:rsidRPr="00515C57" w:rsidRDefault="00515C57" w:rsidP="00515C57">
      <w:pPr>
        <w:numPr>
          <w:ilvl w:val="0"/>
          <w:numId w:val="19"/>
        </w:numPr>
      </w:pPr>
      <w:r w:rsidRPr="00515C57">
        <w:rPr>
          <w:b/>
          <w:bCs/>
        </w:rPr>
        <w:t>Order Status Tracking</w:t>
      </w:r>
      <w:r w:rsidRPr="00515C57">
        <w:t>: Monitor the status of orders (e.g., Pending, Completed, Cancelled).</w:t>
      </w:r>
    </w:p>
    <w:p w14:paraId="7900C88F" w14:textId="77777777" w:rsidR="00515C57" w:rsidRPr="00515C57" w:rsidRDefault="00515C57" w:rsidP="00515C57">
      <w:pPr>
        <w:numPr>
          <w:ilvl w:val="0"/>
          <w:numId w:val="19"/>
        </w:numPr>
      </w:pPr>
      <w:r w:rsidRPr="00515C57">
        <w:rPr>
          <w:b/>
          <w:bCs/>
        </w:rPr>
        <w:t>Invoicing</w:t>
      </w:r>
      <w:r w:rsidRPr="00515C57">
        <w:t>: Generate invoices for both customers and suppliers.</w:t>
      </w:r>
    </w:p>
    <w:p w14:paraId="2E1B0957" w14:textId="77777777" w:rsidR="00515C57" w:rsidRPr="00515C57" w:rsidRDefault="00515C57" w:rsidP="00515C57">
      <w:pPr>
        <w:numPr>
          <w:ilvl w:val="0"/>
          <w:numId w:val="19"/>
        </w:numPr>
      </w:pPr>
      <w:r w:rsidRPr="00515C57">
        <w:rPr>
          <w:b/>
          <w:bCs/>
        </w:rPr>
        <w:t>Payment Tracking</w:t>
      </w:r>
      <w:r w:rsidRPr="00515C57">
        <w:t>: Track payments for sales and purchase orders.</w:t>
      </w:r>
    </w:p>
    <w:p w14:paraId="5E421DF4" w14:textId="77777777" w:rsidR="00515C57" w:rsidRPr="00515C57" w:rsidRDefault="00515C57" w:rsidP="00515C57">
      <w:r w:rsidRPr="00515C57">
        <w:rPr>
          <w:b/>
          <w:bCs/>
        </w:rPr>
        <w:t>Entities</w:t>
      </w:r>
      <w:r w:rsidRPr="00515C57">
        <w:t>:</w:t>
      </w:r>
    </w:p>
    <w:p w14:paraId="29840131" w14:textId="77777777" w:rsidR="00515C57" w:rsidRPr="00515C57" w:rsidRDefault="00515C57" w:rsidP="00515C57">
      <w:pPr>
        <w:numPr>
          <w:ilvl w:val="0"/>
          <w:numId w:val="20"/>
        </w:numPr>
      </w:pPr>
      <w:proofErr w:type="spellStart"/>
      <w:r w:rsidRPr="00515C57">
        <w:t>SalesOrder</w:t>
      </w:r>
      <w:proofErr w:type="spellEnd"/>
      <w:r w:rsidRPr="00515C57">
        <w:t xml:space="preserve">, </w:t>
      </w:r>
      <w:proofErr w:type="spellStart"/>
      <w:r w:rsidRPr="00515C57">
        <w:t>PurchaseOrder</w:t>
      </w:r>
      <w:proofErr w:type="spellEnd"/>
      <w:r w:rsidRPr="00515C57">
        <w:t>, Invoice, Payment</w:t>
      </w:r>
    </w:p>
    <w:p w14:paraId="482E8FB0" w14:textId="77777777" w:rsidR="00515C57" w:rsidRPr="00515C57" w:rsidRDefault="00515C57" w:rsidP="00515C57">
      <w:r w:rsidRPr="00515C57">
        <w:rPr>
          <w:b/>
          <w:bCs/>
        </w:rPr>
        <w:t>Key Operations</w:t>
      </w:r>
      <w:r w:rsidRPr="00515C57">
        <w:t>:</w:t>
      </w:r>
    </w:p>
    <w:p w14:paraId="3D4B3971" w14:textId="77777777" w:rsidR="00515C57" w:rsidRPr="00515C57" w:rsidRDefault="00515C57" w:rsidP="00515C57">
      <w:pPr>
        <w:numPr>
          <w:ilvl w:val="0"/>
          <w:numId w:val="21"/>
        </w:numPr>
      </w:pPr>
      <w:r w:rsidRPr="00515C57">
        <w:t>Create/Edit/Delete sales and purchase orders.</w:t>
      </w:r>
    </w:p>
    <w:p w14:paraId="09E76A1D" w14:textId="77777777" w:rsidR="00515C57" w:rsidRPr="00515C57" w:rsidRDefault="00515C57" w:rsidP="00515C57">
      <w:pPr>
        <w:numPr>
          <w:ilvl w:val="0"/>
          <w:numId w:val="21"/>
        </w:numPr>
      </w:pPr>
      <w:r w:rsidRPr="00515C57">
        <w:t>Generate invoices and track payments.</w:t>
      </w:r>
    </w:p>
    <w:p w14:paraId="0DDE87A5" w14:textId="77777777" w:rsidR="00515C57" w:rsidRPr="00515C57" w:rsidRDefault="00515C57" w:rsidP="00515C57">
      <w:pPr>
        <w:numPr>
          <w:ilvl w:val="0"/>
          <w:numId w:val="21"/>
        </w:numPr>
      </w:pPr>
      <w:r w:rsidRPr="00515C57">
        <w:t xml:space="preserve">Update order status as it progresses through the </w:t>
      </w:r>
      <w:proofErr w:type="spellStart"/>
      <w:r w:rsidRPr="00515C57">
        <w:t>fulfillment</w:t>
      </w:r>
      <w:proofErr w:type="spellEnd"/>
      <w:r w:rsidRPr="00515C57">
        <w:t xml:space="preserve"> process.</w:t>
      </w:r>
    </w:p>
    <w:p w14:paraId="2D0685C2" w14:textId="77777777" w:rsidR="00515C57" w:rsidRPr="00515C57" w:rsidRDefault="00000000" w:rsidP="00515C57">
      <w:r>
        <w:pict w14:anchorId="28718777">
          <v:rect id="_x0000_i1028" style="width:0;height:1.5pt" o:hralign="center" o:hrstd="t" o:hr="t" fillcolor="#a0a0a0" stroked="f"/>
        </w:pict>
      </w:r>
    </w:p>
    <w:p w14:paraId="6E461B85" w14:textId="77777777" w:rsidR="00515C57" w:rsidRPr="00515C57" w:rsidRDefault="00515C57" w:rsidP="00515C57">
      <w:pPr>
        <w:rPr>
          <w:b/>
          <w:bCs/>
        </w:rPr>
      </w:pPr>
      <w:r w:rsidRPr="00515C57">
        <w:rPr>
          <w:b/>
          <w:bCs/>
        </w:rPr>
        <w:t>4. Shipment Tracking Module</w:t>
      </w:r>
    </w:p>
    <w:p w14:paraId="129AB86D" w14:textId="77777777" w:rsidR="00515C57" w:rsidRPr="00515C57" w:rsidRDefault="00515C57" w:rsidP="00515C57">
      <w:r w:rsidRPr="00515C57">
        <w:rPr>
          <w:b/>
          <w:bCs/>
        </w:rPr>
        <w:t>Description</w:t>
      </w:r>
      <w:r w:rsidRPr="00515C57">
        <w:t>: The Shipment Tracking module oversees the management of shipments for both sales and purchase orders. It tracks shipment routes, vehicle assignments, and delivery status.</w:t>
      </w:r>
    </w:p>
    <w:p w14:paraId="54A1F1DB" w14:textId="77777777" w:rsidR="00515C57" w:rsidRPr="00515C57" w:rsidRDefault="00515C57" w:rsidP="00515C57">
      <w:r w:rsidRPr="00515C57">
        <w:rPr>
          <w:b/>
          <w:bCs/>
        </w:rPr>
        <w:t>Key Features</w:t>
      </w:r>
      <w:r w:rsidRPr="00515C57">
        <w:t>:</w:t>
      </w:r>
    </w:p>
    <w:p w14:paraId="63C84A9A" w14:textId="77777777" w:rsidR="00515C57" w:rsidRPr="00515C57" w:rsidRDefault="00515C57" w:rsidP="00515C57">
      <w:pPr>
        <w:numPr>
          <w:ilvl w:val="0"/>
          <w:numId w:val="22"/>
        </w:numPr>
      </w:pPr>
      <w:r w:rsidRPr="00515C57">
        <w:rPr>
          <w:b/>
          <w:bCs/>
        </w:rPr>
        <w:t>Route Management</w:t>
      </w:r>
      <w:r w:rsidRPr="00515C57">
        <w:t>: Plan and manage delivery routes.</w:t>
      </w:r>
    </w:p>
    <w:p w14:paraId="15E2F34E" w14:textId="77777777" w:rsidR="00515C57" w:rsidRPr="00515C57" w:rsidRDefault="00515C57" w:rsidP="00515C57">
      <w:pPr>
        <w:numPr>
          <w:ilvl w:val="0"/>
          <w:numId w:val="22"/>
        </w:numPr>
      </w:pPr>
      <w:r w:rsidRPr="00515C57">
        <w:rPr>
          <w:b/>
          <w:bCs/>
        </w:rPr>
        <w:t>Vehicle Assignment</w:t>
      </w:r>
      <w:r w:rsidRPr="00515C57">
        <w:t>: Assign delivery vehicles and drivers to shipments.</w:t>
      </w:r>
    </w:p>
    <w:p w14:paraId="3E9CA664" w14:textId="77777777" w:rsidR="00515C57" w:rsidRPr="00515C57" w:rsidRDefault="00515C57" w:rsidP="00515C57">
      <w:pPr>
        <w:numPr>
          <w:ilvl w:val="0"/>
          <w:numId w:val="22"/>
        </w:numPr>
      </w:pPr>
      <w:r w:rsidRPr="00515C57">
        <w:rPr>
          <w:b/>
          <w:bCs/>
        </w:rPr>
        <w:t>Shipment Status</w:t>
      </w:r>
      <w:r w:rsidRPr="00515C57">
        <w:t>: Track shipment status from warehouse dispatch to customer delivery.</w:t>
      </w:r>
    </w:p>
    <w:p w14:paraId="1AA826DE" w14:textId="77777777" w:rsidR="00515C57" w:rsidRPr="00515C57" w:rsidRDefault="00515C57" w:rsidP="00515C57">
      <w:pPr>
        <w:numPr>
          <w:ilvl w:val="0"/>
          <w:numId w:val="22"/>
        </w:numPr>
      </w:pPr>
      <w:r w:rsidRPr="00515C57">
        <w:rPr>
          <w:b/>
          <w:bCs/>
        </w:rPr>
        <w:t>Delivery Confirmation</w:t>
      </w:r>
      <w:r w:rsidRPr="00515C57">
        <w:t>: Confirm the successful delivery of products to customers.</w:t>
      </w:r>
    </w:p>
    <w:p w14:paraId="3FE7D2A3" w14:textId="77777777" w:rsidR="00515C57" w:rsidRPr="00515C57" w:rsidRDefault="00515C57" w:rsidP="00515C57">
      <w:r w:rsidRPr="00515C57">
        <w:rPr>
          <w:b/>
          <w:bCs/>
        </w:rPr>
        <w:t>Entities</w:t>
      </w:r>
      <w:r w:rsidRPr="00515C57">
        <w:t>:</w:t>
      </w:r>
    </w:p>
    <w:p w14:paraId="3B8895B3" w14:textId="77777777" w:rsidR="00515C57" w:rsidRPr="00515C57" w:rsidRDefault="00515C57" w:rsidP="00515C57">
      <w:pPr>
        <w:numPr>
          <w:ilvl w:val="0"/>
          <w:numId w:val="23"/>
        </w:numPr>
      </w:pPr>
      <w:r w:rsidRPr="00515C57">
        <w:t xml:space="preserve">Shipment, </w:t>
      </w:r>
      <w:proofErr w:type="spellStart"/>
      <w:r w:rsidRPr="00515C57">
        <w:t>DeliveryVehicle</w:t>
      </w:r>
      <w:proofErr w:type="spellEnd"/>
      <w:r w:rsidRPr="00515C57">
        <w:t>, Driver, Route</w:t>
      </w:r>
    </w:p>
    <w:p w14:paraId="01E3CFBE" w14:textId="77777777" w:rsidR="00515C57" w:rsidRPr="00515C57" w:rsidRDefault="00515C57" w:rsidP="00515C57">
      <w:r w:rsidRPr="00515C57">
        <w:rPr>
          <w:b/>
          <w:bCs/>
        </w:rPr>
        <w:t>Key Operations</w:t>
      </w:r>
      <w:r w:rsidRPr="00515C57">
        <w:t>:</w:t>
      </w:r>
    </w:p>
    <w:p w14:paraId="1BA56C17" w14:textId="77777777" w:rsidR="00515C57" w:rsidRPr="00515C57" w:rsidRDefault="00515C57" w:rsidP="00515C57">
      <w:pPr>
        <w:numPr>
          <w:ilvl w:val="0"/>
          <w:numId w:val="24"/>
        </w:numPr>
      </w:pPr>
      <w:r w:rsidRPr="00515C57">
        <w:t>Plan and manage shipment routes.</w:t>
      </w:r>
    </w:p>
    <w:p w14:paraId="34306D73" w14:textId="77777777" w:rsidR="00515C57" w:rsidRPr="00515C57" w:rsidRDefault="00515C57" w:rsidP="00515C57">
      <w:pPr>
        <w:numPr>
          <w:ilvl w:val="0"/>
          <w:numId w:val="24"/>
        </w:numPr>
      </w:pPr>
      <w:r w:rsidRPr="00515C57">
        <w:t>Assign vehicles and drivers to shipments.</w:t>
      </w:r>
    </w:p>
    <w:p w14:paraId="40E39D02" w14:textId="77777777" w:rsidR="00515C57" w:rsidRPr="00515C57" w:rsidRDefault="00515C57" w:rsidP="00515C57">
      <w:pPr>
        <w:numPr>
          <w:ilvl w:val="0"/>
          <w:numId w:val="24"/>
        </w:numPr>
      </w:pPr>
      <w:r w:rsidRPr="00515C57">
        <w:t>Update shipment status (e.g., In Transit, Delivered).</w:t>
      </w:r>
    </w:p>
    <w:p w14:paraId="770B3375" w14:textId="77777777" w:rsidR="00515C57" w:rsidRPr="00515C57" w:rsidRDefault="00515C57" w:rsidP="00515C57">
      <w:pPr>
        <w:numPr>
          <w:ilvl w:val="0"/>
          <w:numId w:val="24"/>
        </w:numPr>
      </w:pPr>
      <w:r w:rsidRPr="00515C57">
        <w:t>Confirm delivery and update order status accordingly.</w:t>
      </w:r>
    </w:p>
    <w:p w14:paraId="03C218A0" w14:textId="77777777" w:rsidR="00515C57" w:rsidRPr="00515C57" w:rsidRDefault="00000000" w:rsidP="00515C57">
      <w:r>
        <w:pict w14:anchorId="266699A1">
          <v:rect id="_x0000_i1029" style="width:0;height:1.5pt" o:hralign="center" o:hrstd="t" o:hr="t" fillcolor="#a0a0a0" stroked="f"/>
        </w:pict>
      </w:r>
    </w:p>
    <w:p w14:paraId="48377530" w14:textId="77777777" w:rsidR="00515C57" w:rsidRPr="00515C57" w:rsidRDefault="00515C57" w:rsidP="00515C57">
      <w:pPr>
        <w:rPr>
          <w:b/>
          <w:bCs/>
        </w:rPr>
      </w:pPr>
      <w:r w:rsidRPr="00515C57">
        <w:rPr>
          <w:b/>
          <w:bCs/>
        </w:rPr>
        <w:t>5. Warehouse Management Module</w:t>
      </w:r>
    </w:p>
    <w:p w14:paraId="12977BB8" w14:textId="77777777" w:rsidR="00515C57" w:rsidRPr="00515C57" w:rsidRDefault="00515C57" w:rsidP="00515C57">
      <w:r w:rsidRPr="00515C57">
        <w:rPr>
          <w:b/>
          <w:bCs/>
        </w:rPr>
        <w:lastRenderedPageBreak/>
        <w:t>Description</w:t>
      </w:r>
      <w:r w:rsidRPr="00515C57">
        <w:t>: The Warehouse Management module provides tools for managing product storage within warehouses, including tracking product locations, managing warehouse capacity, and handling stock transfers between warehouses.</w:t>
      </w:r>
    </w:p>
    <w:p w14:paraId="58720E0B" w14:textId="77777777" w:rsidR="00515C57" w:rsidRPr="00515C57" w:rsidRDefault="00515C57" w:rsidP="00515C57">
      <w:r w:rsidRPr="00515C57">
        <w:rPr>
          <w:b/>
          <w:bCs/>
        </w:rPr>
        <w:t>Key Features</w:t>
      </w:r>
      <w:r w:rsidRPr="00515C57">
        <w:t>:</w:t>
      </w:r>
    </w:p>
    <w:p w14:paraId="2A91B1C9" w14:textId="77777777" w:rsidR="00515C57" w:rsidRPr="00515C57" w:rsidRDefault="00515C57" w:rsidP="00515C57">
      <w:pPr>
        <w:numPr>
          <w:ilvl w:val="0"/>
          <w:numId w:val="25"/>
        </w:numPr>
      </w:pPr>
      <w:r w:rsidRPr="00515C57">
        <w:rPr>
          <w:b/>
          <w:bCs/>
        </w:rPr>
        <w:t>Warehouse Overview</w:t>
      </w:r>
      <w:r w:rsidRPr="00515C57">
        <w:t>: Manage details of different warehouses, such as location, capacity, and available space.</w:t>
      </w:r>
    </w:p>
    <w:p w14:paraId="325E342D" w14:textId="77777777" w:rsidR="00515C57" w:rsidRPr="00515C57" w:rsidRDefault="00515C57" w:rsidP="00515C57">
      <w:pPr>
        <w:numPr>
          <w:ilvl w:val="0"/>
          <w:numId w:val="25"/>
        </w:numPr>
      </w:pPr>
      <w:r w:rsidRPr="00515C57">
        <w:rPr>
          <w:b/>
          <w:bCs/>
        </w:rPr>
        <w:t>Stock Locations</w:t>
      </w:r>
      <w:r w:rsidRPr="00515C57">
        <w:t>: Track where products are stored within each warehouse.</w:t>
      </w:r>
    </w:p>
    <w:p w14:paraId="6304791D" w14:textId="77777777" w:rsidR="00515C57" w:rsidRPr="00515C57" w:rsidRDefault="00515C57" w:rsidP="00515C57">
      <w:pPr>
        <w:numPr>
          <w:ilvl w:val="0"/>
          <w:numId w:val="25"/>
        </w:numPr>
      </w:pPr>
      <w:r w:rsidRPr="00515C57">
        <w:rPr>
          <w:b/>
          <w:bCs/>
        </w:rPr>
        <w:t>Capacity Planning</w:t>
      </w:r>
      <w:r w:rsidRPr="00515C57">
        <w:t>: Monitor available space and optimize storage capacity.</w:t>
      </w:r>
    </w:p>
    <w:p w14:paraId="3DA7346A" w14:textId="77777777" w:rsidR="00515C57" w:rsidRPr="00515C57" w:rsidRDefault="00515C57" w:rsidP="00515C57">
      <w:pPr>
        <w:numPr>
          <w:ilvl w:val="0"/>
          <w:numId w:val="25"/>
        </w:numPr>
      </w:pPr>
      <w:r w:rsidRPr="00515C57">
        <w:rPr>
          <w:b/>
          <w:bCs/>
        </w:rPr>
        <w:t>Stock Transfers</w:t>
      </w:r>
      <w:r w:rsidRPr="00515C57">
        <w:t>: Manage transfers of products between different warehouses.</w:t>
      </w:r>
    </w:p>
    <w:p w14:paraId="5292890B" w14:textId="77777777" w:rsidR="00515C57" w:rsidRPr="00515C57" w:rsidRDefault="00515C57" w:rsidP="00515C57">
      <w:r w:rsidRPr="00515C57">
        <w:rPr>
          <w:b/>
          <w:bCs/>
        </w:rPr>
        <w:t>Entities</w:t>
      </w:r>
      <w:r w:rsidRPr="00515C57">
        <w:t>:</w:t>
      </w:r>
    </w:p>
    <w:p w14:paraId="5AA05039" w14:textId="77777777" w:rsidR="00515C57" w:rsidRPr="00515C57" w:rsidRDefault="00515C57" w:rsidP="00515C57">
      <w:pPr>
        <w:numPr>
          <w:ilvl w:val="0"/>
          <w:numId w:val="26"/>
        </w:numPr>
      </w:pPr>
      <w:r w:rsidRPr="00515C57">
        <w:t>Warehouse, Inventory</w:t>
      </w:r>
    </w:p>
    <w:p w14:paraId="533283C1" w14:textId="77777777" w:rsidR="00515C57" w:rsidRPr="00515C57" w:rsidRDefault="00515C57" w:rsidP="00515C57">
      <w:r w:rsidRPr="00515C57">
        <w:rPr>
          <w:b/>
          <w:bCs/>
        </w:rPr>
        <w:t>Key Operations</w:t>
      </w:r>
      <w:r w:rsidRPr="00515C57">
        <w:t>:</w:t>
      </w:r>
    </w:p>
    <w:p w14:paraId="53F57647" w14:textId="77777777" w:rsidR="00515C57" w:rsidRPr="00515C57" w:rsidRDefault="00515C57" w:rsidP="00515C57">
      <w:pPr>
        <w:numPr>
          <w:ilvl w:val="0"/>
          <w:numId w:val="27"/>
        </w:numPr>
      </w:pPr>
      <w:r w:rsidRPr="00515C57">
        <w:t>Add/Edit/Delete warehouse details.</w:t>
      </w:r>
    </w:p>
    <w:p w14:paraId="0AC7629B" w14:textId="77777777" w:rsidR="00515C57" w:rsidRPr="00515C57" w:rsidRDefault="00515C57" w:rsidP="00515C57">
      <w:pPr>
        <w:numPr>
          <w:ilvl w:val="0"/>
          <w:numId w:val="27"/>
        </w:numPr>
      </w:pPr>
      <w:r w:rsidRPr="00515C57">
        <w:t>View and manage product locations within warehouses.</w:t>
      </w:r>
    </w:p>
    <w:p w14:paraId="1E1E7B80" w14:textId="77777777" w:rsidR="00515C57" w:rsidRPr="00515C57" w:rsidRDefault="00515C57" w:rsidP="00515C57">
      <w:pPr>
        <w:numPr>
          <w:ilvl w:val="0"/>
          <w:numId w:val="27"/>
        </w:numPr>
      </w:pPr>
      <w:r w:rsidRPr="00515C57">
        <w:t>Transfer stock between warehouses.</w:t>
      </w:r>
    </w:p>
    <w:p w14:paraId="127490E7" w14:textId="77777777" w:rsidR="00515C57" w:rsidRPr="00515C57" w:rsidRDefault="00515C57" w:rsidP="00515C57">
      <w:pPr>
        <w:numPr>
          <w:ilvl w:val="0"/>
          <w:numId w:val="27"/>
        </w:numPr>
      </w:pPr>
      <w:r w:rsidRPr="00515C57">
        <w:t>Track warehouse capacity and availability.</w:t>
      </w:r>
    </w:p>
    <w:p w14:paraId="1CE7B8A0" w14:textId="77777777" w:rsidR="00515C57" w:rsidRPr="00515C57" w:rsidRDefault="00000000" w:rsidP="00515C57">
      <w:r>
        <w:pict w14:anchorId="49206E35">
          <v:rect id="_x0000_i1030" style="width:0;height:1.5pt" o:hralign="center" o:hrstd="t" o:hr="t" fillcolor="#a0a0a0" stroked="f"/>
        </w:pict>
      </w:r>
    </w:p>
    <w:p w14:paraId="00A28947" w14:textId="77777777" w:rsidR="00515C57" w:rsidRPr="00515C57" w:rsidRDefault="00515C57" w:rsidP="00515C57">
      <w:pPr>
        <w:rPr>
          <w:b/>
          <w:bCs/>
        </w:rPr>
      </w:pPr>
      <w:r w:rsidRPr="00515C57">
        <w:rPr>
          <w:b/>
          <w:bCs/>
        </w:rPr>
        <w:t>6. Payment Module</w:t>
      </w:r>
    </w:p>
    <w:p w14:paraId="76791047" w14:textId="77777777" w:rsidR="00515C57" w:rsidRPr="00515C57" w:rsidRDefault="00515C57" w:rsidP="00515C57">
      <w:r w:rsidRPr="00515C57">
        <w:rPr>
          <w:b/>
          <w:bCs/>
        </w:rPr>
        <w:t>Description</w:t>
      </w:r>
      <w:r w:rsidRPr="00515C57">
        <w:t>: The Payment Module manages all financial transactions related to sales orders and purchase orders. It handles invoicing, tracks payments, and manages various payment methods.</w:t>
      </w:r>
    </w:p>
    <w:p w14:paraId="1D72696F" w14:textId="77777777" w:rsidR="00515C57" w:rsidRPr="00515C57" w:rsidRDefault="00515C57" w:rsidP="00515C57">
      <w:r w:rsidRPr="00515C57">
        <w:rPr>
          <w:b/>
          <w:bCs/>
        </w:rPr>
        <w:t>Key Features</w:t>
      </w:r>
      <w:r w:rsidRPr="00515C57">
        <w:t>:</w:t>
      </w:r>
    </w:p>
    <w:p w14:paraId="49438D15" w14:textId="77777777" w:rsidR="00515C57" w:rsidRPr="00515C57" w:rsidRDefault="00515C57" w:rsidP="00515C57">
      <w:pPr>
        <w:numPr>
          <w:ilvl w:val="0"/>
          <w:numId w:val="28"/>
        </w:numPr>
      </w:pPr>
      <w:r w:rsidRPr="00515C57">
        <w:rPr>
          <w:b/>
          <w:bCs/>
        </w:rPr>
        <w:t>Invoice Generation</w:t>
      </w:r>
      <w:r w:rsidRPr="00515C57">
        <w:t>: Automatically generate invoices for sales and purchase orders.</w:t>
      </w:r>
    </w:p>
    <w:p w14:paraId="3F883C97" w14:textId="77777777" w:rsidR="00515C57" w:rsidRPr="00515C57" w:rsidRDefault="00515C57" w:rsidP="00515C57">
      <w:pPr>
        <w:numPr>
          <w:ilvl w:val="0"/>
          <w:numId w:val="28"/>
        </w:numPr>
      </w:pPr>
      <w:r w:rsidRPr="00515C57">
        <w:rPr>
          <w:b/>
          <w:bCs/>
        </w:rPr>
        <w:t>Payment Tracking</w:t>
      </w:r>
      <w:r w:rsidRPr="00515C57">
        <w:t>: Track payments received from customers and payments made to suppliers.</w:t>
      </w:r>
    </w:p>
    <w:p w14:paraId="68893E27" w14:textId="77777777" w:rsidR="00515C57" w:rsidRPr="00515C57" w:rsidRDefault="00515C57" w:rsidP="00515C57">
      <w:pPr>
        <w:numPr>
          <w:ilvl w:val="0"/>
          <w:numId w:val="28"/>
        </w:numPr>
      </w:pPr>
      <w:r w:rsidRPr="00515C57">
        <w:rPr>
          <w:b/>
          <w:bCs/>
        </w:rPr>
        <w:t>Payment Modes</w:t>
      </w:r>
      <w:r w:rsidRPr="00515C57">
        <w:t>: Support multiple payment methods such as credit card, bank transfer, cash, and cheque.</w:t>
      </w:r>
    </w:p>
    <w:p w14:paraId="74223B14" w14:textId="77777777" w:rsidR="00515C57" w:rsidRPr="00515C57" w:rsidRDefault="00515C57" w:rsidP="00515C57">
      <w:pPr>
        <w:numPr>
          <w:ilvl w:val="0"/>
          <w:numId w:val="28"/>
        </w:numPr>
      </w:pPr>
      <w:r w:rsidRPr="00515C57">
        <w:rPr>
          <w:b/>
          <w:bCs/>
        </w:rPr>
        <w:t>Payment Status Monitoring</w:t>
      </w:r>
      <w:r w:rsidRPr="00515C57">
        <w:t>: Track payment statuses (e.g., Paid, Pending, Overdue).</w:t>
      </w:r>
    </w:p>
    <w:p w14:paraId="60415118" w14:textId="77777777" w:rsidR="00515C57" w:rsidRPr="00515C57" w:rsidRDefault="00515C57" w:rsidP="00515C57">
      <w:r w:rsidRPr="00515C57">
        <w:rPr>
          <w:b/>
          <w:bCs/>
        </w:rPr>
        <w:t>Entities</w:t>
      </w:r>
      <w:r w:rsidRPr="00515C57">
        <w:t>:</w:t>
      </w:r>
    </w:p>
    <w:p w14:paraId="44D0F609" w14:textId="77777777" w:rsidR="00515C57" w:rsidRPr="00515C57" w:rsidRDefault="00515C57" w:rsidP="00515C57">
      <w:pPr>
        <w:numPr>
          <w:ilvl w:val="0"/>
          <w:numId w:val="29"/>
        </w:numPr>
      </w:pPr>
      <w:r w:rsidRPr="00515C57">
        <w:t>Invoice, Payment</w:t>
      </w:r>
    </w:p>
    <w:p w14:paraId="1F7B9BD3" w14:textId="77777777" w:rsidR="00515C57" w:rsidRPr="00515C57" w:rsidRDefault="00515C57" w:rsidP="00515C57">
      <w:r w:rsidRPr="00515C57">
        <w:rPr>
          <w:b/>
          <w:bCs/>
        </w:rPr>
        <w:t>Key Operations</w:t>
      </w:r>
      <w:r w:rsidRPr="00515C57">
        <w:t>:</w:t>
      </w:r>
    </w:p>
    <w:p w14:paraId="6415BE59" w14:textId="77777777" w:rsidR="00515C57" w:rsidRPr="00515C57" w:rsidRDefault="00515C57" w:rsidP="00515C57">
      <w:pPr>
        <w:numPr>
          <w:ilvl w:val="0"/>
          <w:numId w:val="30"/>
        </w:numPr>
      </w:pPr>
      <w:r w:rsidRPr="00515C57">
        <w:t>Generate invoices for orders.</w:t>
      </w:r>
    </w:p>
    <w:p w14:paraId="31344E39" w14:textId="77777777" w:rsidR="00515C57" w:rsidRPr="00515C57" w:rsidRDefault="00515C57" w:rsidP="00515C57">
      <w:pPr>
        <w:numPr>
          <w:ilvl w:val="0"/>
          <w:numId w:val="30"/>
        </w:numPr>
      </w:pPr>
      <w:r w:rsidRPr="00515C57">
        <w:t>Record and track payments for sales and purchase orders.</w:t>
      </w:r>
    </w:p>
    <w:p w14:paraId="3EA9BE25" w14:textId="77777777" w:rsidR="00515C57" w:rsidRPr="00515C57" w:rsidRDefault="00515C57" w:rsidP="00515C57">
      <w:pPr>
        <w:numPr>
          <w:ilvl w:val="0"/>
          <w:numId w:val="30"/>
        </w:numPr>
      </w:pPr>
      <w:r w:rsidRPr="00515C57">
        <w:t>Update and view payment status.</w:t>
      </w:r>
    </w:p>
    <w:p w14:paraId="10F05854" w14:textId="77777777" w:rsidR="00515C57" w:rsidRPr="00515C57" w:rsidRDefault="00515C57" w:rsidP="00515C57">
      <w:pPr>
        <w:numPr>
          <w:ilvl w:val="0"/>
          <w:numId w:val="30"/>
        </w:numPr>
      </w:pPr>
      <w:r w:rsidRPr="00515C57">
        <w:t>Support partial payments or multiple payments for the same order.</w:t>
      </w:r>
    </w:p>
    <w:p w14:paraId="6F793B8C" w14:textId="77777777" w:rsidR="00515C57" w:rsidRPr="00515C57" w:rsidRDefault="00000000" w:rsidP="00515C57">
      <w:r>
        <w:pict w14:anchorId="7C30D459">
          <v:rect id="_x0000_i1031" style="width:0;height:1.5pt" o:hralign="center" o:hrstd="t" o:hr="t" fillcolor="#a0a0a0" stroked="f"/>
        </w:pict>
      </w:r>
    </w:p>
    <w:p w14:paraId="18EE4A12" w14:textId="77777777" w:rsidR="00515C57" w:rsidRPr="00515C57" w:rsidRDefault="00515C57" w:rsidP="00515C57">
      <w:pPr>
        <w:rPr>
          <w:b/>
          <w:bCs/>
        </w:rPr>
      </w:pPr>
      <w:r w:rsidRPr="00515C57">
        <w:rPr>
          <w:b/>
          <w:bCs/>
        </w:rPr>
        <w:t>7. Analytics and Reporting Module</w:t>
      </w:r>
    </w:p>
    <w:p w14:paraId="089C50B6" w14:textId="77777777" w:rsidR="00515C57" w:rsidRPr="00515C57" w:rsidRDefault="00515C57" w:rsidP="00515C57">
      <w:r w:rsidRPr="00515C57">
        <w:rPr>
          <w:b/>
          <w:bCs/>
        </w:rPr>
        <w:lastRenderedPageBreak/>
        <w:t>Description</w:t>
      </w:r>
      <w:r w:rsidRPr="00515C57">
        <w:t>: The Analytics and Reporting module provides insights into the logistics and supply chain operations. It generates reports on key performance indicators (KPIs) such as inventory turnover, supplier reliability, delivery times, and overall efficiency.</w:t>
      </w:r>
    </w:p>
    <w:p w14:paraId="6FD1041F" w14:textId="77777777" w:rsidR="00515C57" w:rsidRPr="00515C57" w:rsidRDefault="00515C57" w:rsidP="00515C57">
      <w:r w:rsidRPr="00515C57">
        <w:rPr>
          <w:b/>
          <w:bCs/>
        </w:rPr>
        <w:t>Key Features</w:t>
      </w:r>
      <w:r w:rsidRPr="00515C57">
        <w:t>:</w:t>
      </w:r>
    </w:p>
    <w:p w14:paraId="40980755" w14:textId="77777777" w:rsidR="00515C57" w:rsidRPr="00515C57" w:rsidRDefault="00515C57" w:rsidP="00515C57">
      <w:pPr>
        <w:numPr>
          <w:ilvl w:val="0"/>
          <w:numId w:val="31"/>
        </w:numPr>
      </w:pPr>
      <w:r w:rsidRPr="00515C57">
        <w:rPr>
          <w:b/>
          <w:bCs/>
        </w:rPr>
        <w:t>Inventory Reports</w:t>
      </w:r>
      <w:r w:rsidRPr="00515C57">
        <w:t xml:space="preserve">: </w:t>
      </w:r>
      <w:proofErr w:type="spellStart"/>
      <w:r w:rsidRPr="00515C57">
        <w:t>Analyze</w:t>
      </w:r>
      <w:proofErr w:type="spellEnd"/>
      <w:r w:rsidRPr="00515C57">
        <w:t xml:space="preserve"> inventory levels, stock movements, and reorder points.</w:t>
      </w:r>
    </w:p>
    <w:p w14:paraId="235E1B47" w14:textId="77777777" w:rsidR="00515C57" w:rsidRPr="00515C57" w:rsidRDefault="00515C57" w:rsidP="00515C57">
      <w:pPr>
        <w:numPr>
          <w:ilvl w:val="0"/>
          <w:numId w:val="31"/>
        </w:numPr>
      </w:pPr>
      <w:r w:rsidRPr="00515C57">
        <w:rPr>
          <w:b/>
          <w:bCs/>
        </w:rPr>
        <w:t>Supplier Performance Reports</w:t>
      </w:r>
      <w:r w:rsidRPr="00515C57">
        <w:t>: Monitor supplier performance based on delivery reliability and product quality.</w:t>
      </w:r>
    </w:p>
    <w:p w14:paraId="6C492CA3" w14:textId="77777777" w:rsidR="00515C57" w:rsidRPr="00515C57" w:rsidRDefault="00515C57" w:rsidP="00515C57">
      <w:pPr>
        <w:numPr>
          <w:ilvl w:val="0"/>
          <w:numId w:val="31"/>
        </w:numPr>
      </w:pPr>
      <w:r w:rsidRPr="00515C57">
        <w:rPr>
          <w:b/>
          <w:bCs/>
        </w:rPr>
        <w:t xml:space="preserve">Order </w:t>
      </w:r>
      <w:proofErr w:type="spellStart"/>
      <w:r w:rsidRPr="00515C57">
        <w:rPr>
          <w:b/>
          <w:bCs/>
        </w:rPr>
        <w:t>Fulfillment</w:t>
      </w:r>
      <w:proofErr w:type="spellEnd"/>
      <w:r w:rsidRPr="00515C57">
        <w:rPr>
          <w:b/>
          <w:bCs/>
        </w:rPr>
        <w:t xml:space="preserve"> Reports</w:t>
      </w:r>
      <w:r w:rsidRPr="00515C57">
        <w:t xml:space="preserve">: Track the status of sales and purchase orders and </w:t>
      </w:r>
      <w:proofErr w:type="spellStart"/>
      <w:r w:rsidRPr="00515C57">
        <w:t>analyze</w:t>
      </w:r>
      <w:proofErr w:type="spellEnd"/>
      <w:r w:rsidRPr="00515C57">
        <w:t xml:space="preserve"> delivery times.</w:t>
      </w:r>
    </w:p>
    <w:p w14:paraId="4E424BBF" w14:textId="77777777" w:rsidR="00515C57" w:rsidRPr="00515C57" w:rsidRDefault="00515C57" w:rsidP="00515C57">
      <w:pPr>
        <w:numPr>
          <w:ilvl w:val="0"/>
          <w:numId w:val="31"/>
        </w:numPr>
      </w:pPr>
      <w:r w:rsidRPr="00515C57">
        <w:rPr>
          <w:b/>
          <w:bCs/>
        </w:rPr>
        <w:t>Financial Reports</w:t>
      </w:r>
      <w:r w:rsidRPr="00515C57">
        <w:t>: Generate reports on invoicing, payments, and outstanding balances.</w:t>
      </w:r>
    </w:p>
    <w:p w14:paraId="6060B2D4" w14:textId="77777777" w:rsidR="00515C57" w:rsidRPr="00515C57" w:rsidRDefault="00515C57" w:rsidP="00515C57">
      <w:pPr>
        <w:numPr>
          <w:ilvl w:val="0"/>
          <w:numId w:val="31"/>
        </w:numPr>
      </w:pPr>
      <w:r w:rsidRPr="00515C57">
        <w:rPr>
          <w:b/>
          <w:bCs/>
        </w:rPr>
        <w:t>Custom Reports</w:t>
      </w:r>
      <w:r w:rsidRPr="00515C57">
        <w:t>: Create custom reports based on specific business needs.</w:t>
      </w:r>
    </w:p>
    <w:p w14:paraId="78B9640D" w14:textId="77777777" w:rsidR="00515C57" w:rsidRPr="00515C57" w:rsidRDefault="00515C57" w:rsidP="00515C57">
      <w:r w:rsidRPr="00515C57">
        <w:rPr>
          <w:b/>
          <w:bCs/>
        </w:rPr>
        <w:t>Entities</w:t>
      </w:r>
      <w:r w:rsidRPr="00515C57">
        <w:t>:</w:t>
      </w:r>
    </w:p>
    <w:p w14:paraId="7B403C48" w14:textId="77777777" w:rsidR="00515C57" w:rsidRPr="00515C57" w:rsidRDefault="00515C57" w:rsidP="00515C57">
      <w:pPr>
        <w:numPr>
          <w:ilvl w:val="0"/>
          <w:numId w:val="32"/>
        </w:numPr>
      </w:pPr>
      <w:r w:rsidRPr="00515C57">
        <w:t xml:space="preserve">Utilizes data from various entities like Inventory, </w:t>
      </w:r>
      <w:proofErr w:type="spellStart"/>
      <w:r w:rsidRPr="00515C57">
        <w:t>SalesOrder</w:t>
      </w:r>
      <w:proofErr w:type="spellEnd"/>
      <w:r w:rsidRPr="00515C57">
        <w:t xml:space="preserve">, </w:t>
      </w:r>
      <w:proofErr w:type="spellStart"/>
      <w:r w:rsidRPr="00515C57">
        <w:t>PurchaseOrder</w:t>
      </w:r>
      <w:proofErr w:type="spellEnd"/>
      <w:r w:rsidRPr="00515C57">
        <w:t>, Payment, Supplier</w:t>
      </w:r>
    </w:p>
    <w:p w14:paraId="6A559635" w14:textId="77777777" w:rsidR="00515C57" w:rsidRPr="00515C57" w:rsidRDefault="00515C57" w:rsidP="00515C57">
      <w:r w:rsidRPr="00515C57">
        <w:rPr>
          <w:b/>
          <w:bCs/>
        </w:rPr>
        <w:t>Key Operations</w:t>
      </w:r>
      <w:r w:rsidRPr="00515C57">
        <w:t>:</w:t>
      </w:r>
    </w:p>
    <w:p w14:paraId="7070596D" w14:textId="77777777" w:rsidR="00515C57" w:rsidRPr="00515C57" w:rsidRDefault="00515C57" w:rsidP="00515C57">
      <w:pPr>
        <w:numPr>
          <w:ilvl w:val="0"/>
          <w:numId w:val="33"/>
        </w:numPr>
      </w:pPr>
      <w:r w:rsidRPr="00515C57">
        <w:t>Generate stock level and inventory reports.</w:t>
      </w:r>
    </w:p>
    <w:p w14:paraId="21239333" w14:textId="77777777" w:rsidR="00515C57" w:rsidRPr="00515C57" w:rsidRDefault="00515C57" w:rsidP="00515C57">
      <w:pPr>
        <w:numPr>
          <w:ilvl w:val="0"/>
          <w:numId w:val="33"/>
        </w:numPr>
      </w:pPr>
      <w:r w:rsidRPr="00515C57">
        <w:t>Monitor supplier performance through KPIs.</w:t>
      </w:r>
    </w:p>
    <w:p w14:paraId="6CD2D4E1" w14:textId="77777777" w:rsidR="00515C57" w:rsidRPr="00515C57" w:rsidRDefault="00515C57" w:rsidP="00515C57">
      <w:pPr>
        <w:numPr>
          <w:ilvl w:val="0"/>
          <w:numId w:val="33"/>
        </w:numPr>
      </w:pPr>
      <w:r w:rsidRPr="00515C57">
        <w:t xml:space="preserve">Track sales and purchase order </w:t>
      </w:r>
      <w:proofErr w:type="spellStart"/>
      <w:r w:rsidRPr="00515C57">
        <w:t>fulfillment</w:t>
      </w:r>
      <w:proofErr w:type="spellEnd"/>
      <w:r w:rsidRPr="00515C57">
        <w:t xml:space="preserve"> metrics.</w:t>
      </w:r>
    </w:p>
    <w:p w14:paraId="6F3DB545" w14:textId="77777777" w:rsidR="00515C57" w:rsidRPr="00515C57" w:rsidRDefault="00515C57" w:rsidP="00515C57">
      <w:pPr>
        <w:numPr>
          <w:ilvl w:val="0"/>
          <w:numId w:val="33"/>
        </w:numPr>
      </w:pPr>
      <w:r w:rsidRPr="00515C57">
        <w:t>Generate financial reports on invoices and payments.</w:t>
      </w:r>
    </w:p>
    <w:p w14:paraId="2D6009E2" w14:textId="77777777" w:rsidR="00515C57" w:rsidRPr="00515C57" w:rsidRDefault="00515C57" w:rsidP="00515C57">
      <w:pPr>
        <w:numPr>
          <w:ilvl w:val="0"/>
          <w:numId w:val="33"/>
        </w:numPr>
      </w:pPr>
      <w:r w:rsidRPr="00515C57">
        <w:t>Customize reports with filtering and grouping features.</w:t>
      </w:r>
    </w:p>
    <w:p w14:paraId="5867F9A4" w14:textId="77777777" w:rsidR="00515C57" w:rsidRPr="00515C57" w:rsidRDefault="00000000" w:rsidP="00515C57">
      <w:r>
        <w:pict w14:anchorId="784F4627">
          <v:rect id="_x0000_i1032" style="width:0;height:1.5pt" o:hralign="center" o:hrstd="t" o:hr="t" fillcolor="#a0a0a0" stroked="f"/>
        </w:pict>
      </w:r>
    </w:p>
    <w:p w14:paraId="27E100EA" w14:textId="77777777" w:rsidR="00515C57" w:rsidRPr="00515C57" w:rsidRDefault="00515C57" w:rsidP="00515C57">
      <w:pPr>
        <w:rPr>
          <w:b/>
          <w:bCs/>
        </w:rPr>
      </w:pPr>
      <w:r w:rsidRPr="00515C57">
        <w:rPr>
          <w:b/>
          <w:bCs/>
        </w:rPr>
        <w:t>Module Interactions:</w:t>
      </w:r>
    </w:p>
    <w:p w14:paraId="7DECDFE7" w14:textId="77777777" w:rsidR="00515C57" w:rsidRPr="00515C57" w:rsidRDefault="00515C57" w:rsidP="00515C57">
      <w:pPr>
        <w:numPr>
          <w:ilvl w:val="0"/>
          <w:numId w:val="34"/>
        </w:numPr>
      </w:pPr>
      <w:r w:rsidRPr="00515C57">
        <w:rPr>
          <w:b/>
          <w:bCs/>
        </w:rPr>
        <w:t>Inventory Management</w:t>
      </w:r>
      <w:r w:rsidRPr="00515C57">
        <w:t xml:space="preserve"> interacts with the </w:t>
      </w:r>
      <w:r w:rsidRPr="00515C57">
        <w:rPr>
          <w:b/>
          <w:bCs/>
        </w:rPr>
        <w:t>Warehouse Management</w:t>
      </w:r>
      <w:r w:rsidRPr="00515C57">
        <w:t xml:space="preserve"> and </w:t>
      </w:r>
      <w:r w:rsidRPr="00515C57">
        <w:rPr>
          <w:b/>
          <w:bCs/>
        </w:rPr>
        <w:t xml:space="preserve">Order </w:t>
      </w:r>
      <w:proofErr w:type="spellStart"/>
      <w:r w:rsidRPr="00515C57">
        <w:rPr>
          <w:b/>
          <w:bCs/>
        </w:rPr>
        <w:t>Fulfillment</w:t>
      </w:r>
      <w:proofErr w:type="spellEnd"/>
      <w:r w:rsidRPr="00515C57">
        <w:t xml:space="preserve"> modules to maintain up-to-date stock levels and availability.</w:t>
      </w:r>
    </w:p>
    <w:p w14:paraId="0356AB64" w14:textId="77777777" w:rsidR="00515C57" w:rsidRPr="00515C57" w:rsidRDefault="00515C57" w:rsidP="00515C57">
      <w:pPr>
        <w:numPr>
          <w:ilvl w:val="0"/>
          <w:numId w:val="34"/>
        </w:numPr>
      </w:pPr>
      <w:r w:rsidRPr="00515C57">
        <w:rPr>
          <w:b/>
          <w:bCs/>
        </w:rPr>
        <w:t>Supplier Management</w:t>
      </w:r>
      <w:r w:rsidRPr="00515C57">
        <w:t xml:space="preserve"> works with the </w:t>
      </w:r>
      <w:r w:rsidRPr="00515C57">
        <w:rPr>
          <w:b/>
          <w:bCs/>
        </w:rPr>
        <w:t xml:space="preserve">Order </w:t>
      </w:r>
      <w:proofErr w:type="spellStart"/>
      <w:r w:rsidRPr="00515C57">
        <w:rPr>
          <w:b/>
          <w:bCs/>
        </w:rPr>
        <w:t>Fulfillment</w:t>
      </w:r>
      <w:proofErr w:type="spellEnd"/>
      <w:r w:rsidRPr="00515C57">
        <w:t xml:space="preserve"> and </w:t>
      </w:r>
      <w:r w:rsidRPr="00515C57">
        <w:rPr>
          <w:b/>
          <w:bCs/>
        </w:rPr>
        <w:t>Payment</w:t>
      </w:r>
      <w:r w:rsidRPr="00515C57">
        <w:t xml:space="preserve"> modules to ensure efficient handling of supplier contracts, orders, and payments.</w:t>
      </w:r>
    </w:p>
    <w:p w14:paraId="2EF9C238" w14:textId="77777777" w:rsidR="00515C57" w:rsidRPr="00515C57" w:rsidRDefault="00515C57" w:rsidP="00515C57">
      <w:pPr>
        <w:numPr>
          <w:ilvl w:val="0"/>
          <w:numId w:val="34"/>
        </w:numPr>
      </w:pPr>
      <w:r w:rsidRPr="00515C57">
        <w:rPr>
          <w:b/>
          <w:bCs/>
        </w:rPr>
        <w:t>Shipment Tracking</w:t>
      </w:r>
      <w:r w:rsidRPr="00515C57">
        <w:t xml:space="preserve"> integrates closely with the </w:t>
      </w:r>
      <w:r w:rsidRPr="00515C57">
        <w:rPr>
          <w:b/>
          <w:bCs/>
        </w:rPr>
        <w:t xml:space="preserve">Order </w:t>
      </w:r>
      <w:proofErr w:type="spellStart"/>
      <w:r w:rsidRPr="00515C57">
        <w:rPr>
          <w:b/>
          <w:bCs/>
        </w:rPr>
        <w:t>Fulfillment</w:t>
      </w:r>
      <w:proofErr w:type="spellEnd"/>
      <w:r w:rsidRPr="00515C57">
        <w:t xml:space="preserve"> module to ensure that deliveries are managed and tracked properly.</w:t>
      </w:r>
    </w:p>
    <w:p w14:paraId="3E9C9C3C" w14:textId="77777777" w:rsidR="00515C57" w:rsidRPr="00515C57" w:rsidRDefault="00515C57" w:rsidP="00515C57">
      <w:pPr>
        <w:numPr>
          <w:ilvl w:val="0"/>
          <w:numId w:val="34"/>
        </w:numPr>
      </w:pPr>
      <w:r w:rsidRPr="00515C57">
        <w:rPr>
          <w:b/>
          <w:bCs/>
        </w:rPr>
        <w:t>Analytics and Reporting</w:t>
      </w:r>
      <w:r w:rsidRPr="00515C57">
        <w:t xml:space="preserve"> pulls data from all modules to provide insights and performance metrics, helping with strategic decision-making.</w:t>
      </w:r>
    </w:p>
    <w:p w14:paraId="192284FD" w14:textId="77777777" w:rsidR="00515C57" w:rsidRPr="00515C57" w:rsidRDefault="00000000" w:rsidP="00515C57">
      <w:r>
        <w:pict w14:anchorId="14432EB2">
          <v:rect id="_x0000_i1033" style="width:0;height:1.5pt" o:hralign="center" o:hrstd="t" o:hr="t" fillcolor="#a0a0a0" stroked="f"/>
        </w:pict>
      </w:r>
    </w:p>
    <w:p w14:paraId="5C54938F" w14:textId="77777777" w:rsidR="00515C57" w:rsidRPr="00515C57" w:rsidRDefault="00515C57" w:rsidP="00515C57">
      <w:r w:rsidRPr="00515C57">
        <w:t>This modular design allows for scalability and flexibility, enabling future extensions like the integration of third-party logistics providers, advanced reporting features, and integration with external payment gateways.</w:t>
      </w:r>
    </w:p>
    <w:p w14:paraId="0B67DF4E" w14:textId="77777777" w:rsidR="00515C57" w:rsidRDefault="00515C57"/>
    <w:p w14:paraId="183620D1" w14:textId="77777777" w:rsidR="00072402" w:rsidRDefault="00072402">
      <w:r>
        <w:br w:type="page"/>
      </w:r>
    </w:p>
    <w:p w14:paraId="6F95AE04" w14:textId="040C6AEA" w:rsidR="00072402" w:rsidRPr="00515C57" w:rsidRDefault="00515C57">
      <w:pPr>
        <w:rPr>
          <w:b/>
          <w:bCs/>
          <w:color w:val="FF0000"/>
          <w:sz w:val="52"/>
          <w:szCs w:val="52"/>
        </w:rPr>
      </w:pPr>
      <w:r w:rsidRPr="00515C57">
        <w:rPr>
          <w:b/>
          <w:bCs/>
          <w:color w:val="FF0000"/>
          <w:sz w:val="52"/>
          <w:szCs w:val="52"/>
        </w:rPr>
        <w:lastRenderedPageBreak/>
        <w:t>Detailed workflow</w:t>
      </w:r>
    </w:p>
    <w:p w14:paraId="3A391FE2" w14:textId="77777777" w:rsidR="00515C57" w:rsidRPr="00515C57" w:rsidRDefault="00515C57" w:rsidP="00515C57">
      <w:pPr>
        <w:rPr>
          <w:b/>
          <w:bCs/>
        </w:rPr>
      </w:pPr>
      <w:r w:rsidRPr="00515C57">
        <w:rPr>
          <w:b/>
          <w:bCs/>
        </w:rPr>
        <w:t>1. Supplier and Product Setup Workflow</w:t>
      </w:r>
    </w:p>
    <w:p w14:paraId="3C88F83E" w14:textId="77777777" w:rsidR="00515C57" w:rsidRPr="00515C57" w:rsidRDefault="00515C57" w:rsidP="00515C57">
      <w:pPr>
        <w:rPr>
          <w:b/>
          <w:bCs/>
        </w:rPr>
      </w:pPr>
      <w:r w:rsidRPr="00515C57">
        <w:rPr>
          <w:b/>
          <w:bCs/>
        </w:rPr>
        <w:t>Workflow:</w:t>
      </w:r>
    </w:p>
    <w:p w14:paraId="6DA845E0" w14:textId="77777777" w:rsidR="00515C57" w:rsidRPr="00515C57" w:rsidRDefault="00515C57" w:rsidP="00515C57">
      <w:pPr>
        <w:numPr>
          <w:ilvl w:val="0"/>
          <w:numId w:val="35"/>
        </w:numPr>
      </w:pPr>
      <w:r w:rsidRPr="00515C57">
        <w:rPr>
          <w:b/>
          <w:bCs/>
        </w:rPr>
        <w:t>Supplier Registration</w:t>
      </w:r>
      <w:r w:rsidRPr="00515C57">
        <w:t>:</w:t>
      </w:r>
    </w:p>
    <w:p w14:paraId="6B8D9D08" w14:textId="77777777" w:rsidR="00515C57" w:rsidRPr="00515C57" w:rsidRDefault="00515C57" w:rsidP="00515C57">
      <w:pPr>
        <w:numPr>
          <w:ilvl w:val="1"/>
          <w:numId w:val="35"/>
        </w:numPr>
      </w:pPr>
      <w:r w:rsidRPr="00515C57">
        <w:t>The admin or procurement team adds a new Supplier by entering supplier details such as name, contact info, and agreement terms.</w:t>
      </w:r>
    </w:p>
    <w:p w14:paraId="32CE2315" w14:textId="77777777" w:rsidR="00515C57" w:rsidRPr="00515C57" w:rsidRDefault="00515C57" w:rsidP="00515C57">
      <w:pPr>
        <w:numPr>
          <w:ilvl w:val="1"/>
          <w:numId w:val="35"/>
        </w:numPr>
      </w:pPr>
      <w:r w:rsidRPr="00515C57">
        <w:t>A Contract is created and associated with the supplier.</w:t>
      </w:r>
    </w:p>
    <w:p w14:paraId="2924BB1D" w14:textId="77777777" w:rsidR="00515C57" w:rsidRPr="00515C57" w:rsidRDefault="00515C57" w:rsidP="00515C57">
      <w:pPr>
        <w:numPr>
          <w:ilvl w:val="0"/>
          <w:numId w:val="35"/>
        </w:numPr>
      </w:pPr>
      <w:r w:rsidRPr="00515C57">
        <w:rPr>
          <w:b/>
          <w:bCs/>
        </w:rPr>
        <w:t>Product Registration</w:t>
      </w:r>
      <w:r w:rsidRPr="00515C57">
        <w:t>:</w:t>
      </w:r>
    </w:p>
    <w:p w14:paraId="012B2340" w14:textId="77777777" w:rsidR="00515C57" w:rsidRPr="00515C57" w:rsidRDefault="00515C57" w:rsidP="00515C57">
      <w:pPr>
        <w:numPr>
          <w:ilvl w:val="1"/>
          <w:numId w:val="35"/>
        </w:numPr>
      </w:pPr>
      <w:r w:rsidRPr="00515C57">
        <w:t>The procurement team adds new Products provided by suppliers.</w:t>
      </w:r>
    </w:p>
    <w:p w14:paraId="6EF40E50" w14:textId="77777777" w:rsidR="00515C57" w:rsidRPr="00515C57" w:rsidRDefault="00515C57" w:rsidP="00515C57">
      <w:pPr>
        <w:numPr>
          <w:ilvl w:val="1"/>
          <w:numId w:val="35"/>
        </w:numPr>
      </w:pPr>
      <w:r w:rsidRPr="00515C57">
        <w:t>Each product is linked to one or more suppliers and associated with initial inventory information.</w:t>
      </w:r>
    </w:p>
    <w:p w14:paraId="23D5F885" w14:textId="77777777" w:rsidR="00515C57" w:rsidRPr="00515C57" w:rsidRDefault="00515C57" w:rsidP="00515C57">
      <w:pPr>
        <w:numPr>
          <w:ilvl w:val="0"/>
          <w:numId w:val="35"/>
        </w:numPr>
      </w:pPr>
      <w:r w:rsidRPr="00515C57">
        <w:rPr>
          <w:b/>
          <w:bCs/>
        </w:rPr>
        <w:t>Inventory Setup</w:t>
      </w:r>
      <w:r w:rsidRPr="00515C57">
        <w:t>:</w:t>
      </w:r>
    </w:p>
    <w:p w14:paraId="62ABC315" w14:textId="77777777" w:rsidR="00515C57" w:rsidRPr="00515C57" w:rsidRDefault="00515C57" w:rsidP="00515C57">
      <w:pPr>
        <w:numPr>
          <w:ilvl w:val="1"/>
          <w:numId w:val="35"/>
        </w:numPr>
      </w:pPr>
      <w:r w:rsidRPr="00515C57">
        <w:t>Products are assigned to specific Warehouses via the Inventory table, where stock levels and reorder points are set.</w:t>
      </w:r>
    </w:p>
    <w:p w14:paraId="7267E261" w14:textId="77777777" w:rsidR="00515C57" w:rsidRPr="00515C57" w:rsidRDefault="00515C57" w:rsidP="00515C57">
      <w:pPr>
        <w:rPr>
          <w:b/>
          <w:bCs/>
        </w:rPr>
      </w:pPr>
      <w:r w:rsidRPr="00515C57">
        <w:rPr>
          <w:b/>
          <w:bCs/>
        </w:rPr>
        <w:t>Entities Involved:</w:t>
      </w:r>
    </w:p>
    <w:p w14:paraId="166496B5" w14:textId="77777777" w:rsidR="00515C57" w:rsidRPr="00515C57" w:rsidRDefault="00515C57" w:rsidP="00515C57">
      <w:pPr>
        <w:numPr>
          <w:ilvl w:val="0"/>
          <w:numId w:val="36"/>
        </w:numPr>
      </w:pPr>
      <w:r w:rsidRPr="00515C57">
        <w:t>Supplier, Contract, Product, Inventory, Warehouse</w:t>
      </w:r>
    </w:p>
    <w:p w14:paraId="2BF64DC9" w14:textId="77777777" w:rsidR="00515C57" w:rsidRPr="00515C57" w:rsidRDefault="00000000" w:rsidP="00515C57">
      <w:r>
        <w:pict w14:anchorId="00473CF9">
          <v:rect id="_x0000_i1034" style="width:0;height:1.5pt" o:hralign="center" o:hrstd="t" o:hr="t" fillcolor="#a0a0a0" stroked="f"/>
        </w:pict>
      </w:r>
    </w:p>
    <w:p w14:paraId="2312DC0E" w14:textId="77777777" w:rsidR="00515C57" w:rsidRPr="00515C57" w:rsidRDefault="00515C57" w:rsidP="00515C57">
      <w:pPr>
        <w:rPr>
          <w:b/>
          <w:bCs/>
        </w:rPr>
      </w:pPr>
      <w:r w:rsidRPr="00515C57">
        <w:rPr>
          <w:b/>
          <w:bCs/>
        </w:rPr>
        <w:t>2. Purchase Order Creation Workflow</w:t>
      </w:r>
    </w:p>
    <w:p w14:paraId="2590DC3B" w14:textId="77777777" w:rsidR="00515C57" w:rsidRPr="00515C57" w:rsidRDefault="00515C57" w:rsidP="00515C57">
      <w:pPr>
        <w:rPr>
          <w:b/>
          <w:bCs/>
        </w:rPr>
      </w:pPr>
      <w:r w:rsidRPr="00515C57">
        <w:rPr>
          <w:b/>
          <w:bCs/>
        </w:rPr>
        <w:t>Workflow:</w:t>
      </w:r>
    </w:p>
    <w:p w14:paraId="415D806D" w14:textId="77777777" w:rsidR="00515C57" w:rsidRPr="00515C57" w:rsidRDefault="00515C57" w:rsidP="00515C57">
      <w:pPr>
        <w:numPr>
          <w:ilvl w:val="0"/>
          <w:numId w:val="37"/>
        </w:numPr>
      </w:pPr>
      <w:r w:rsidRPr="00515C57">
        <w:rPr>
          <w:b/>
          <w:bCs/>
        </w:rPr>
        <w:t>Create Purchase Order</w:t>
      </w:r>
      <w:r w:rsidRPr="00515C57">
        <w:t>:</w:t>
      </w:r>
    </w:p>
    <w:p w14:paraId="3B14A9E5" w14:textId="77777777" w:rsidR="00515C57" w:rsidRPr="00515C57" w:rsidRDefault="00515C57" w:rsidP="00515C57">
      <w:pPr>
        <w:numPr>
          <w:ilvl w:val="1"/>
          <w:numId w:val="37"/>
        </w:numPr>
      </w:pPr>
      <w:r w:rsidRPr="00515C57">
        <w:t xml:space="preserve">When stock levels for products fall below the reorder point, a new </w:t>
      </w:r>
      <w:proofErr w:type="spellStart"/>
      <w:r w:rsidRPr="00515C57">
        <w:t>PurchaseOrder</w:t>
      </w:r>
      <w:proofErr w:type="spellEnd"/>
      <w:r w:rsidRPr="00515C57">
        <w:t xml:space="preserve"> is created.</w:t>
      </w:r>
    </w:p>
    <w:p w14:paraId="22C676EE" w14:textId="77777777" w:rsidR="00515C57" w:rsidRPr="00515C57" w:rsidRDefault="00515C57" w:rsidP="00515C57">
      <w:pPr>
        <w:numPr>
          <w:ilvl w:val="1"/>
          <w:numId w:val="37"/>
        </w:numPr>
      </w:pPr>
      <w:r w:rsidRPr="00515C57">
        <w:t>The procurement team selects a Supplier, products, and the quantity required.</w:t>
      </w:r>
    </w:p>
    <w:p w14:paraId="32CD5FE7" w14:textId="77777777" w:rsidR="00515C57" w:rsidRPr="00515C57" w:rsidRDefault="00515C57" w:rsidP="00515C57">
      <w:pPr>
        <w:numPr>
          <w:ilvl w:val="0"/>
          <w:numId w:val="37"/>
        </w:numPr>
      </w:pPr>
      <w:r w:rsidRPr="00515C57">
        <w:rPr>
          <w:b/>
          <w:bCs/>
        </w:rPr>
        <w:t>Send Purchase Order</w:t>
      </w:r>
      <w:r w:rsidRPr="00515C57">
        <w:t>:</w:t>
      </w:r>
    </w:p>
    <w:p w14:paraId="0BE4F9C9" w14:textId="77777777" w:rsidR="00515C57" w:rsidRPr="00515C57" w:rsidRDefault="00515C57" w:rsidP="00515C57">
      <w:pPr>
        <w:numPr>
          <w:ilvl w:val="1"/>
          <w:numId w:val="37"/>
        </w:numPr>
      </w:pPr>
      <w:r w:rsidRPr="00515C57">
        <w:t xml:space="preserve">The system sends the </w:t>
      </w:r>
      <w:proofErr w:type="spellStart"/>
      <w:r w:rsidRPr="00515C57">
        <w:t>PurchaseOrder</w:t>
      </w:r>
      <w:proofErr w:type="spellEnd"/>
      <w:r w:rsidRPr="00515C57">
        <w:t xml:space="preserve"> to the supplier either automatically (via email or a dashboard) or manually.</w:t>
      </w:r>
    </w:p>
    <w:p w14:paraId="6A4F57D4" w14:textId="77777777" w:rsidR="00515C57" w:rsidRPr="00515C57" w:rsidRDefault="00515C57" w:rsidP="00515C57">
      <w:pPr>
        <w:numPr>
          <w:ilvl w:val="0"/>
          <w:numId w:val="37"/>
        </w:numPr>
      </w:pPr>
      <w:r w:rsidRPr="00515C57">
        <w:rPr>
          <w:b/>
          <w:bCs/>
        </w:rPr>
        <w:t>Order Tracking</w:t>
      </w:r>
      <w:r w:rsidRPr="00515C57">
        <w:t>:</w:t>
      </w:r>
    </w:p>
    <w:p w14:paraId="00E9489F" w14:textId="77777777" w:rsidR="00515C57" w:rsidRPr="00515C57" w:rsidRDefault="00515C57" w:rsidP="00515C57">
      <w:pPr>
        <w:numPr>
          <w:ilvl w:val="1"/>
          <w:numId w:val="37"/>
        </w:numPr>
      </w:pPr>
      <w:r w:rsidRPr="00515C57">
        <w:t>The purchase order’s status (Pending, Approved, Delivered) is updated as the supplier processes and ships the order.</w:t>
      </w:r>
    </w:p>
    <w:p w14:paraId="10939EC2" w14:textId="77777777" w:rsidR="00515C57" w:rsidRPr="00515C57" w:rsidRDefault="00515C57" w:rsidP="00515C57">
      <w:pPr>
        <w:rPr>
          <w:b/>
          <w:bCs/>
        </w:rPr>
      </w:pPr>
      <w:r w:rsidRPr="00515C57">
        <w:rPr>
          <w:b/>
          <w:bCs/>
        </w:rPr>
        <w:t>Entities Involved:</w:t>
      </w:r>
    </w:p>
    <w:p w14:paraId="0A3E254A" w14:textId="77777777" w:rsidR="00515C57" w:rsidRPr="00515C57" w:rsidRDefault="00515C57" w:rsidP="00515C57">
      <w:pPr>
        <w:numPr>
          <w:ilvl w:val="0"/>
          <w:numId w:val="38"/>
        </w:numPr>
      </w:pPr>
      <w:r w:rsidRPr="00515C57">
        <w:t xml:space="preserve">Supplier, </w:t>
      </w:r>
      <w:proofErr w:type="spellStart"/>
      <w:r w:rsidRPr="00515C57">
        <w:t>PurchaseOrder</w:t>
      </w:r>
      <w:proofErr w:type="spellEnd"/>
      <w:r w:rsidRPr="00515C57">
        <w:t>, Product, Inventory</w:t>
      </w:r>
    </w:p>
    <w:p w14:paraId="0D293854" w14:textId="77777777" w:rsidR="00515C57" w:rsidRPr="00515C57" w:rsidRDefault="00000000" w:rsidP="00515C57">
      <w:r>
        <w:pict w14:anchorId="47FADE2B">
          <v:rect id="_x0000_i1035" style="width:0;height:1.5pt" o:hralign="center" o:hrstd="t" o:hr="t" fillcolor="#a0a0a0" stroked="f"/>
        </w:pict>
      </w:r>
    </w:p>
    <w:p w14:paraId="01629F56" w14:textId="77777777" w:rsidR="00515C57" w:rsidRPr="00515C57" w:rsidRDefault="00515C57" w:rsidP="00515C57">
      <w:pPr>
        <w:rPr>
          <w:b/>
          <w:bCs/>
        </w:rPr>
      </w:pPr>
      <w:r w:rsidRPr="00515C57">
        <w:rPr>
          <w:b/>
          <w:bCs/>
        </w:rPr>
        <w:t>3. Sales Order Processing Workflow</w:t>
      </w:r>
    </w:p>
    <w:p w14:paraId="3F875389" w14:textId="77777777" w:rsidR="00515C57" w:rsidRPr="00515C57" w:rsidRDefault="00515C57" w:rsidP="00515C57">
      <w:pPr>
        <w:rPr>
          <w:b/>
          <w:bCs/>
        </w:rPr>
      </w:pPr>
      <w:r w:rsidRPr="00515C57">
        <w:rPr>
          <w:b/>
          <w:bCs/>
        </w:rPr>
        <w:t>Workflow:</w:t>
      </w:r>
    </w:p>
    <w:p w14:paraId="459C9430" w14:textId="77777777" w:rsidR="00515C57" w:rsidRPr="00515C57" w:rsidRDefault="00515C57" w:rsidP="00515C57">
      <w:pPr>
        <w:numPr>
          <w:ilvl w:val="0"/>
          <w:numId w:val="39"/>
        </w:numPr>
      </w:pPr>
      <w:r w:rsidRPr="00515C57">
        <w:rPr>
          <w:b/>
          <w:bCs/>
        </w:rPr>
        <w:t>Customer Places Order</w:t>
      </w:r>
      <w:r w:rsidRPr="00515C57">
        <w:t>:</w:t>
      </w:r>
    </w:p>
    <w:p w14:paraId="22EDC1DE" w14:textId="77777777" w:rsidR="00515C57" w:rsidRPr="00515C57" w:rsidRDefault="00515C57" w:rsidP="00515C57">
      <w:pPr>
        <w:numPr>
          <w:ilvl w:val="1"/>
          <w:numId w:val="39"/>
        </w:numPr>
      </w:pPr>
      <w:r w:rsidRPr="00515C57">
        <w:t xml:space="preserve">A Customer browses available Products and places a </w:t>
      </w:r>
      <w:proofErr w:type="spellStart"/>
      <w:r w:rsidRPr="00515C57">
        <w:t>SalesOrder</w:t>
      </w:r>
      <w:proofErr w:type="spellEnd"/>
      <w:r w:rsidRPr="00515C57">
        <w:t xml:space="preserve"> through the system.</w:t>
      </w:r>
    </w:p>
    <w:p w14:paraId="16331F9E" w14:textId="77777777" w:rsidR="00515C57" w:rsidRPr="00515C57" w:rsidRDefault="00515C57" w:rsidP="00515C57">
      <w:pPr>
        <w:numPr>
          <w:ilvl w:val="1"/>
          <w:numId w:val="39"/>
        </w:numPr>
      </w:pPr>
      <w:r w:rsidRPr="00515C57">
        <w:lastRenderedPageBreak/>
        <w:t>The system verifies stock availability in the Inventory.</w:t>
      </w:r>
    </w:p>
    <w:p w14:paraId="4250AC31" w14:textId="77777777" w:rsidR="00515C57" w:rsidRPr="00515C57" w:rsidRDefault="00515C57" w:rsidP="00515C57">
      <w:pPr>
        <w:numPr>
          <w:ilvl w:val="0"/>
          <w:numId w:val="39"/>
        </w:numPr>
      </w:pPr>
      <w:r w:rsidRPr="00515C57">
        <w:rPr>
          <w:b/>
          <w:bCs/>
        </w:rPr>
        <w:t>Generate Sales Order</w:t>
      </w:r>
      <w:r w:rsidRPr="00515C57">
        <w:t>:</w:t>
      </w:r>
    </w:p>
    <w:p w14:paraId="2BEAABB1" w14:textId="77777777" w:rsidR="00515C57" w:rsidRPr="00515C57" w:rsidRDefault="00515C57" w:rsidP="00515C57">
      <w:pPr>
        <w:numPr>
          <w:ilvl w:val="1"/>
          <w:numId w:val="39"/>
        </w:numPr>
      </w:pPr>
      <w:r w:rsidRPr="00515C57">
        <w:t xml:space="preserve">The </w:t>
      </w:r>
      <w:proofErr w:type="spellStart"/>
      <w:r w:rsidRPr="00515C57">
        <w:t>SalesOrder</w:t>
      </w:r>
      <w:proofErr w:type="spellEnd"/>
      <w:r w:rsidRPr="00515C57">
        <w:t xml:space="preserve"> is created, and payment terms are recorded (prepaid or postpaid).</w:t>
      </w:r>
    </w:p>
    <w:p w14:paraId="64C9819C" w14:textId="77777777" w:rsidR="00515C57" w:rsidRPr="00515C57" w:rsidRDefault="00515C57" w:rsidP="00515C57">
      <w:pPr>
        <w:numPr>
          <w:ilvl w:val="1"/>
          <w:numId w:val="39"/>
        </w:numPr>
      </w:pPr>
      <w:r w:rsidRPr="00515C57">
        <w:t>The system generates an initial Invoice for the customer.</w:t>
      </w:r>
    </w:p>
    <w:p w14:paraId="217E357C" w14:textId="77777777" w:rsidR="00515C57" w:rsidRPr="00515C57" w:rsidRDefault="00515C57" w:rsidP="00515C57">
      <w:pPr>
        <w:numPr>
          <w:ilvl w:val="0"/>
          <w:numId w:val="39"/>
        </w:numPr>
      </w:pPr>
      <w:r w:rsidRPr="00515C57">
        <w:rPr>
          <w:b/>
          <w:bCs/>
        </w:rPr>
        <w:t>Allocate Stock</w:t>
      </w:r>
      <w:r w:rsidRPr="00515C57">
        <w:t>:</w:t>
      </w:r>
    </w:p>
    <w:p w14:paraId="01D69A89" w14:textId="77777777" w:rsidR="00515C57" w:rsidRPr="00515C57" w:rsidRDefault="00515C57" w:rsidP="00515C57">
      <w:pPr>
        <w:numPr>
          <w:ilvl w:val="1"/>
          <w:numId w:val="39"/>
        </w:numPr>
      </w:pPr>
      <w:r w:rsidRPr="00515C57">
        <w:t>The system reserves the required stock from the Inventory in the warehouse.</w:t>
      </w:r>
    </w:p>
    <w:p w14:paraId="20F32DFF" w14:textId="77777777" w:rsidR="00515C57" w:rsidRPr="00515C57" w:rsidRDefault="00515C57" w:rsidP="00515C57">
      <w:pPr>
        <w:numPr>
          <w:ilvl w:val="1"/>
          <w:numId w:val="39"/>
        </w:numPr>
      </w:pPr>
      <w:r w:rsidRPr="00515C57">
        <w:t>If stock is insufficient, the system triggers a replenishment request (new purchase order).</w:t>
      </w:r>
    </w:p>
    <w:p w14:paraId="2C385A45" w14:textId="77777777" w:rsidR="00515C57" w:rsidRPr="00515C57" w:rsidRDefault="00515C57" w:rsidP="00515C57">
      <w:pPr>
        <w:rPr>
          <w:b/>
          <w:bCs/>
        </w:rPr>
      </w:pPr>
      <w:r w:rsidRPr="00515C57">
        <w:rPr>
          <w:b/>
          <w:bCs/>
        </w:rPr>
        <w:t>Entities Involved:</w:t>
      </w:r>
    </w:p>
    <w:p w14:paraId="08EBD041" w14:textId="77777777" w:rsidR="00515C57" w:rsidRPr="00515C57" w:rsidRDefault="00515C57" w:rsidP="00515C57">
      <w:pPr>
        <w:numPr>
          <w:ilvl w:val="0"/>
          <w:numId w:val="40"/>
        </w:numPr>
      </w:pPr>
      <w:r w:rsidRPr="00515C57">
        <w:t xml:space="preserve">Customer, </w:t>
      </w:r>
      <w:proofErr w:type="spellStart"/>
      <w:r w:rsidRPr="00515C57">
        <w:t>SalesOrder</w:t>
      </w:r>
      <w:proofErr w:type="spellEnd"/>
      <w:r w:rsidRPr="00515C57">
        <w:t>, Product, Inventory, Invoice</w:t>
      </w:r>
    </w:p>
    <w:p w14:paraId="59A0F027" w14:textId="77777777" w:rsidR="00515C57" w:rsidRPr="00515C57" w:rsidRDefault="00000000" w:rsidP="00515C57">
      <w:r>
        <w:pict w14:anchorId="7E29FCEC">
          <v:rect id="_x0000_i1036" style="width:0;height:1.5pt" o:hralign="center" o:hrstd="t" o:hr="t" fillcolor="#a0a0a0" stroked="f"/>
        </w:pict>
      </w:r>
    </w:p>
    <w:p w14:paraId="0E29FE42" w14:textId="77777777" w:rsidR="00515C57" w:rsidRPr="00515C57" w:rsidRDefault="00515C57" w:rsidP="00515C57">
      <w:pPr>
        <w:rPr>
          <w:b/>
          <w:bCs/>
        </w:rPr>
      </w:pPr>
      <w:r w:rsidRPr="00515C57">
        <w:rPr>
          <w:b/>
          <w:bCs/>
        </w:rPr>
        <w:t>4. Warehouse and Inventory Management Workflow</w:t>
      </w:r>
    </w:p>
    <w:p w14:paraId="7C0BE7A4" w14:textId="77777777" w:rsidR="00515C57" w:rsidRPr="00515C57" w:rsidRDefault="00515C57" w:rsidP="00515C57">
      <w:pPr>
        <w:rPr>
          <w:b/>
          <w:bCs/>
        </w:rPr>
      </w:pPr>
      <w:r w:rsidRPr="00515C57">
        <w:rPr>
          <w:b/>
          <w:bCs/>
        </w:rPr>
        <w:t>Workflow:</w:t>
      </w:r>
    </w:p>
    <w:p w14:paraId="6FC26B39" w14:textId="77777777" w:rsidR="00515C57" w:rsidRPr="00515C57" w:rsidRDefault="00515C57" w:rsidP="00515C57">
      <w:pPr>
        <w:numPr>
          <w:ilvl w:val="0"/>
          <w:numId w:val="41"/>
        </w:numPr>
      </w:pPr>
      <w:r w:rsidRPr="00515C57">
        <w:rPr>
          <w:b/>
          <w:bCs/>
        </w:rPr>
        <w:t>Warehouse Overview</w:t>
      </w:r>
      <w:r w:rsidRPr="00515C57">
        <w:t>:</w:t>
      </w:r>
    </w:p>
    <w:p w14:paraId="1098523C" w14:textId="77777777" w:rsidR="00515C57" w:rsidRPr="00515C57" w:rsidRDefault="00515C57" w:rsidP="00515C57">
      <w:pPr>
        <w:numPr>
          <w:ilvl w:val="1"/>
          <w:numId w:val="41"/>
        </w:numPr>
      </w:pPr>
      <w:r w:rsidRPr="00515C57">
        <w:t>The warehouse manager oversees product storage and stock levels across multiple warehouses using the system.</w:t>
      </w:r>
    </w:p>
    <w:p w14:paraId="3E978A42" w14:textId="77777777" w:rsidR="00515C57" w:rsidRPr="00515C57" w:rsidRDefault="00515C57" w:rsidP="00515C57">
      <w:pPr>
        <w:numPr>
          <w:ilvl w:val="0"/>
          <w:numId w:val="41"/>
        </w:numPr>
      </w:pPr>
      <w:r w:rsidRPr="00515C57">
        <w:rPr>
          <w:b/>
          <w:bCs/>
        </w:rPr>
        <w:t>Stock Transfer</w:t>
      </w:r>
      <w:r w:rsidRPr="00515C57">
        <w:t>:</w:t>
      </w:r>
    </w:p>
    <w:p w14:paraId="569FE43C" w14:textId="77777777" w:rsidR="00515C57" w:rsidRPr="00515C57" w:rsidRDefault="00515C57" w:rsidP="00515C57">
      <w:pPr>
        <w:numPr>
          <w:ilvl w:val="1"/>
          <w:numId w:val="41"/>
        </w:numPr>
      </w:pPr>
      <w:r w:rsidRPr="00515C57">
        <w:t>If stock is low in a specific Warehouse, the system triggers a stock transfer from another warehouse.</w:t>
      </w:r>
    </w:p>
    <w:p w14:paraId="4F03BEF8" w14:textId="77777777" w:rsidR="00515C57" w:rsidRPr="00515C57" w:rsidRDefault="00515C57" w:rsidP="00515C57">
      <w:pPr>
        <w:numPr>
          <w:ilvl w:val="0"/>
          <w:numId w:val="41"/>
        </w:numPr>
      </w:pPr>
      <w:r w:rsidRPr="00515C57">
        <w:rPr>
          <w:b/>
          <w:bCs/>
        </w:rPr>
        <w:t>Inventory Updates</w:t>
      </w:r>
      <w:r w:rsidRPr="00515C57">
        <w:t>:</w:t>
      </w:r>
    </w:p>
    <w:p w14:paraId="5DC1FC85" w14:textId="77777777" w:rsidR="00515C57" w:rsidRPr="00515C57" w:rsidRDefault="00515C57" w:rsidP="00515C57">
      <w:pPr>
        <w:numPr>
          <w:ilvl w:val="1"/>
          <w:numId w:val="41"/>
        </w:numPr>
      </w:pPr>
      <w:r w:rsidRPr="00515C57">
        <w:t>When products are received (from a supplier or as a stock transfer), the system updates Inventory levels in the appropriate warehouse.</w:t>
      </w:r>
    </w:p>
    <w:p w14:paraId="76015EA4" w14:textId="77777777" w:rsidR="00515C57" w:rsidRPr="00515C57" w:rsidRDefault="00515C57" w:rsidP="00515C57">
      <w:pPr>
        <w:numPr>
          <w:ilvl w:val="0"/>
          <w:numId w:val="41"/>
        </w:numPr>
      </w:pPr>
      <w:r w:rsidRPr="00515C57">
        <w:rPr>
          <w:b/>
          <w:bCs/>
        </w:rPr>
        <w:t>Inventory Audits</w:t>
      </w:r>
      <w:r w:rsidRPr="00515C57">
        <w:t>:</w:t>
      </w:r>
    </w:p>
    <w:p w14:paraId="2D98C219" w14:textId="77777777" w:rsidR="00515C57" w:rsidRPr="00515C57" w:rsidRDefault="00515C57" w:rsidP="00515C57">
      <w:pPr>
        <w:numPr>
          <w:ilvl w:val="1"/>
          <w:numId w:val="41"/>
        </w:numPr>
      </w:pPr>
      <w:r w:rsidRPr="00515C57">
        <w:t>Regular audits are conducted, and any discrepancies are logged and adjusted.</w:t>
      </w:r>
    </w:p>
    <w:p w14:paraId="585B111F" w14:textId="77777777" w:rsidR="00515C57" w:rsidRPr="00515C57" w:rsidRDefault="00515C57" w:rsidP="00515C57">
      <w:pPr>
        <w:rPr>
          <w:b/>
          <w:bCs/>
        </w:rPr>
      </w:pPr>
      <w:r w:rsidRPr="00515C57">
        <w:rPr>
          <w:b/>
          <w:bCs/>
        </w:rPr>
        <w:t>Entities Involved:</w:t>
      </w:r>
    </w:p>
    <w:p w14:paraId="38ACBC83" w14:textId="77777777" w:rsidR="00515C57" w:rsidRPr="00515C57" w:rsidRDefault="00515C57" w:rsidP="00515C57">
      <w:pPr>
        <w:numPr>
          <w:ilvl w:val="0"/>
          <w:numId w:val="42"/>
        </w:numPr>
      </w:pPr>
      <w:r w:rsidRPr="00515C57">
        <w:t>Warehouse, Inventory, Product</w:t>
      </w:r>
    </w:p>
    <w:p w14:paraId="55C8B6CB" w14:textId="77777777" w:rsidR="00515C57" w:rsidRPr="00515C57" w:rsidRDefault="00000000" w:rsidP="00515C57">
      <w:r>
        <w:pict w14:anchorId="2BD8E824">
          <v:rect id="_x0000_i1037" style="width:0;height:1.5pt" o:hralign="center" o:hrstd="t" o:hr="t" fillcolor="#a0a0a0" stroked="f"/>
        </w:pict>
      </w:r>
    </w:p>
    <w:p w14:paraId="10197559" w14:textId="77777777" w:rsidR="00515C57" w:rsidRPr="00515C57" w:rsidRDefault="00515C57" w:rsidP="00515C57">
      <w:pPr>
        <w:rPr>
          <w:b/>
          <w:bCs/>
        </w:rPr>
      </w:pPr>
      <w:r w:rsidRPr="00515C57">
        <w:rPr>
          <w:b/>
          <w:bCs/>
        </w:rPr>
        <w:t>5. Shipment Management Workflow</w:t>
      </w:r>
    </w:p>
    <w:p w14:paraId="3BB78484" w14:textId="77777777" w:rsidR="00515C57" w:rsidRPr="00515C57" w:rsidRDefault="00515C57" w:rsidP="00515C57">
      <w:pPr>
        <w:rPr>
          <w:b/>
          <w:bCs/>
        </w:rPr>
      </w:pPr>
      <w:r w:rsidRPr="00515C57">
        <w:rPr>
          <w:b/>
          <w:bCs/>
        </w:rPr>
        <w:t>Workflow:</w:t>
      </w:r>
    </w:p>
    <w:p w14:paraId="0A6383BD" w14:textId="77777777" w:rsidR="00515C57" w:rsidRPr="00515C57" w:rsidRDefault="00515C57" w:rsidP="00515C57">
      <w:pPr>
        <w:numPr>
          <w:ilvl w:val="0"/>
          <w:numId w:val="43"/>
        </w:numPr>
      </w:pPr>
      <w:r w:rsidRPr="00515C57">
        <w:rPr>
          <w:b/>
          <w:bCs/>
        </w:rPr>
        <w:t>Assign Shipment</w:t>
      </w:r>
      <w:r w:rsidRPr="00515C57">
        <w:t>:</w:t>
      </w:r>
    </w:p>
    <w:p w14:paraId="26C19D96" w14:textId="77777777" w:rsidR="00515C57" w:rsidRPr="00515C57" w:rsidRDefault="00515C57" w:rsidP="00515C57">
      <w:pPr>
        <w:numPr>
          <w:ilvl w:val="1"/>
          <w:numId w:val="43"/>
        </w:numPr>
      </w:pPr>
      <w:r w:rsidRPr="00515C57">
        <w:t xml:space="preserve">Once a </w:t>
      </w:r>
      <w:proofErr w:type="spellStart"/>
      <w:r w:rsidRPr="00515C57">
        <w:t>SalesOrder</w:t>
      </w:r>
      <w:proofErr w:type="spellEnd"/>
      <w:r w:rsidRPr="00515C57">
        <w:t xml:space="preserve"> is processed, the system generates a Shipment.</w:t>
      </w:r>
    </w:p>
    <w:p w14:paraId="6CC7589C" w14:textId="77777777" w:rsidR="00515C57" w:rsidRPr="00515C57" w:rsidRDefault="00515C57" w:rsidP="00515C57">
      <w:pPr>
        <w:numPr>
          <w:ilvl w:val="1"/>
          <w:numId w:val="43"/>
        </w:numPr>
      </w:pPr>
      <w:r w:rsidRPr="00515C57">
        <w:t xml:space="preserve">The logistics team assigns a </w:t>
      </w:r>
      <w:proofErr w:type="spellStart"/>
      <w:r w:rsidRPr="00515C57">
        <w:t>DeliveryVehicle</w:t>
      </w:r>
      <w:proofErr w:type="spellEnd"/>
      <w:r w:rsidRPr="00515C57">
        <w:t xml:space="preserve"> and Driver to the shipment.</w:t>
      </w:r>
    </w:p>
    <w:p w14:paraId="369F3FB3" w14:textId="77777777" w:rsidR="00515C57" w:rsidRPr="00515C57" w:rsidRDefault="00515C57" w:rsidP="00515C57">
      <w:pPr>
        <w:numPr>
          <w:ilvl w:val="0"/>
          <w:numId w:val="43"/>
        </w:numPr>
      </w:pPr>
      <w:r w:rsidRPr="00515C57">
        <w:rPr>
          <w:b/>
          <w:bCs/>
        </w:rPr>
        <w:t>Route Planning</w:t>
      </w:r>
      <w:r w:rsidRPr="00515C57">
        <w:t>:</w:t>
      </w:r>
    </w:p>
    <w:p w14:paraId="165B8694" w14:textId="77777777" w:rsidR="00515C57" w:rsidRPr="00515C57" w:rsidRDefault="00515C57" w:rsidP="00515C57">
      <w:pPr>
        <w:numPr>
          <w:ilvl w:val="1"/>
          <w:numId w:val="43"/>
        </w:numPr>
      </w:pPr>
      <w:r w:rsidRPr="00515C57">
        <w:t>The system plans an optimal Route for delivery, considering factors such as delivery location, distance, and vehicle capacity.</w:t>
      </w:r>
    </w:p>
    <w:p w14:paraId="5046995B" w14:textId="77777777" w:rsidR="00515C57" w:rsidRPr="00515C57" w:rsidRDefault="00515C57" w:rsidP="00515C57">
      <w:pPr>
        <w:numPr>
          <w:ilvl w:val="0"/>
          <w:numId w:val="43"/>
        </w:numPr>
      </w:pPr>
      <w:r w:rsidRPr="00515C57">
        <w:rPr>
          <w:b/>
          <w:bCs/>
        </w:rPr>
        <w:t>Track Shipment</w:t>
      </w:r>
      <w:r w:rsidRPr="00515C57">
        <w:t>:</w:t>
      </w:r>
    </w:p>
    <w:p w14:paraId="3F761DBD" w14:textId="77777777" w:rsidR="00515C57" w:rsidRPr="00515C57" w:rsidRDefault="00515C57" w:rsidP="00515C57">
      <w:pPr>
        <w:numPr>
          <w:ilvl w:val="1"/>
          <w:numId w:val="43"/>
        </w:numPr>
      </w:pPr>
      <w:r w:rsidRPr="00515C57">
        <w:lastRenderedPageBreak/>
        <w:t>The system tracks the Shipment in real-time, updating its status (In Transit, Delivered) based on inputs from the driver or tracking systems.</w:t>
      </w:r>
    </w:p>
    <w:p w14:paraId="315FA1CB" w14:textId="77777777" w:rsidR="00515C57" w:rsidRPr="00515C57" w:rsidRDefault="00515C57" w:rsidP="00515C57">
      <w:pPr>
        <w:numPr>
          <w:ilvl w:val="0"/>
          <w:numId w:val="43"/>
        </w:numPr>
      </w:pPr>
      <w:r w:rsidRPr="00515C57">
        <w:rPr>
          <w:b/>
          <w:bCs/>
        </w:rPr>
        <w:t>Delivery Confirmation</w:t>
      </w:r>
      <w:r w:rsidRPr="00515C57">
        <w:t>:</w:t>
      </w:r>
    </w:p>
    <w:p w14:paraId="3CCEC32F" w14:textId="77777777" w:rsidR="00515C57" w:rsidRPr="00515C57" w:rsidRDefault="00515C57" w:rsidP="00515C57">
      <w:pPr>
        <w:numPr>
          <w:ilvl w:val="1"/>
          <w:numId w:val="43"/>
        </w:numPr>
      </w:pPr>
      <w:r w:rsidRPr="00515C57">
        <w:t>Upon delivery, the driver or system confirms delivery, updating the shipment status and marking the sales order as fulfilled.</w:t>
      </w:r>
    </w:p>
    <w:p w14:paraId="6322C521" w14:textId="77777777" w:rsidR="00515C57" w:rsidRPr="00515C57" w:rsidRDefault="00515C57" w:rsidP="00515C57">
      <w:pPr>
        <w:rPr>
          <w:b/>
          <w:bCs/>
        </w:rPr>
      </w:pPr>
      <w:r w:rsidRPr="00515C57">
        <w:rPr>
          <w:b/>
          <w:bCs/>
        </w:rPr>
        <w:t>Entities Involved:</w:t>
      </w:r>
    </w:p>
    <w:p w14:paraId="47F161C6" w14:textId="77777777" w:rsidR="00515C57" w:rsidRPr="00515C57" w:rsidRDefault="00515C57" w:rsidP="00515C57">
      <w:pPr>
        <w:numPr>
          <w:ilvl w:val="0"/>
          <w:numId w:val="44"/>
        </w:numPr>
      </w:pPr>
      <w:proofErr w:type="spellStart"/>
      <w:r w:rsidRPr="00515C57">
        <w:t>SalesOrder</w:t>
      </w:r>
      <w:proofErr w:type="spellEnd"/>
      <w:r w:rsidRPr="00515C57">
        <w:t xml:space="preserve">, Shipment, </w:t>
      </w:r>
      <w:proofErr w:type="spellStart"/>
      <w:r w:rsidRPr="00515C57">
        <w:t>DeliveryVehicle</w:t>
      </w:r>
      <w:proofErr w:type="spellEnd"/>
      <w:r w:rsidRPr="00515C57">
        <w:t>, Driver, Route</w:t>
      </w:r>
    </w:p>
    <w:p w14:paraId="1240BA28" w14:textId="77777777" w:rsidR="00515C57" w:rsidRPr="00515C57" w:rsidRDefault="00000000" w:rsidP="00515C57">
      <w:r>
        <w:pict w14:anchorId="3B4E710A">
          <v:rect id="_x0000_i1038" style="width:0;height:1.5pt" o:hralign="center" o:hrstd="t" o:hr="t" fillcolor="#a0a0a0" stroked="f"/>
        </w:pict>
      </w:r>
    </w:p>
    <w:p w14:paraId="5832401C" w14:textId="77777777" w:rsidR="00515C57" w:rsidRPr="00515C57" w:rsidRDefault="00515C57" w:rsidP="00515C57">
      <w:pPr>
        <w:rPr>
          <w:b/>
          <w:bCs/>
        </w:rPr>
      </w:pPr>
      <w:r w:rsidRPr="00515C57">
        <w:rPr>
          <w:b/>
          <w:bCs/>
        </w:rPr>
        <w:t>6. Payment Processing Workflow</w:t>
      </w:r>
    </w:p>
    <w:p w14:paraId="1AD25920" w14:textId="77777777" w:rsidR="00515C57" w:rsidRPr="00515C57" w:rsidRDefault="00515C57" w:rsidP="00515C57">
      <w:pPr>
        <w:rPr>
          <w:b/>
          <w:bCs/>
        </w:rPr>
      </w:pPr>
      <w:r w:rsidRPr="00515C57">
        <w:rPr>
          <w:b/>
          <w:bCs/>
        </w:rPr>
        <w:t>Workflow:</w:t>
      </w:r>
    </w:p>
    <w:p w14:paraId="12B1EA22" w14:textId="77777777" w:rsidR="00515C57" w:rsidRPr="00515C57" w:rsidRDefault="00515C57" w:rsidP="00515C57">
      <w:pPr>
        <w:numPr>
          <w:ilvl w:val="0"/>
          <w:numId w:val="45"/>
        </w:numPr>
      </w:pPr>
      <w:r w:rsidRPr="00515C57">
        <w:rPr>
          <w:b/>
          <w:bCs/>
        </w:rPr>
        <w:t>Invoice Generation</w:t>
      </w:r>
      <w:r w:rsidRPr="00515C57">
        <w:t>:</w:t>
      </w:r>
    </w:p>
    <w:p w14:paraId="4E6FD518" w14:textId="77777777" w:rsidR="00515C57" w:rsidRPr="00515C57" w:rsidRDefault="00515C57" w:rsidP="00515C57">
      <w:pPr>
        <w:numPr>
          <w:ilvl w:val="1"/>
          <w:numId w:val="45"/>
        </w:numPr>
      </w:pPr>
      <w:r w:rsidRPr="00515C57">
        <w:t xml:space="preserve">Once a </w:t>
      </w:r>
      <w:proofErr w:type="spellStart"/>
      <w:r w:rsidRPr="00515C57">
        <w:t>SalesOrder</w:t>
      </w:r>
      <w:proofErr w:type="spellEnd"/>
      <w:r w:rsidRPr="00515C57">
        <w:t xml:space="preserve"> is processed, an Invoice is automatically generated.</w:t>
      </w:r>
    </w:p>
    <w:p w14:paraId="334EE325" w14:textId="77777777" w:rsidR="00515C57" w:rsidRPr="00515C57" w:rsidRDefault="00515C57" w:rsidP="00515C57">
      <w:pPr>
        <w:numPr>
          <w:ilvl w:val="1"/>
          <w:numId w:val="45"/>
        </w:numPr>
      </w:pPr>
      <w:r w:rsidRPr="00515C57">
        <w:t>The system calculates the total amount based on the products, applicable taxes, and any discounts.</w:t>
      </w:r>
    </w:p>
    <w:p w14:paraId="746CCBB8" w14:textId="77777777" w:rsidR="00515C57" w:rsidRPr="00515C57" w:rsidRDefault="00515C57" w:rsidP="00515C57">
      <w:pPr>
        <w:numPr>
          <w:ilvl w:val="0"/>
          <w:numId w:val="45"/>
        </w:numPr>
      </w:pPr>
      <w:r w:rsidRPr="00515C57">
        <w:rPr>
          <w:b/>
          <w:bCs/>
        </w:rPr>
        <w:t>Receive Payment</w:t>
      </w:r>
      <w:r w:rsidRPr="00515C57">
        <w:t>:</w:t>
      </w:r>
    </w:p>
    <w:p w14:paraId="0CD0446A" w14:textId="77777777" w:rsidR="00515C57" w:rsidRPr="00515C57" w:rsidRDefault="00515C57" w:rsidP="00515C57">
      <w:pPr>
        <w:numPr>
          <w:ilvl w:val="1"/>
          <w:numId w:val="45"/>
        </w:numPr>
      </w:pPr>
      <w:r w:rsidRPr="00515C57">
        <w:t>The customer makes a payment via their preferred payment method (e.g., bank transfer, credit card, cash).</w:t>
      </w:r>
    </w:p>
    <w:p w14:paraId="2CDD3FA5" w14:textId="77777777" w:rsidR="00515C57" w:rsidRPr="00515C57" w:rsidRDefault="00515C57" w:rsidP="00515C57">
      <w:pPr>
        <w:numPr>
          <w:ilvl w:val="1"/>
          <w:numId w:val="45"/>
        </w:numPr>
      </w:pPr>
      <w:r w:rsidRPr="00515C57">
        <w:t xml:space="preserve">The Payment entity records the details of the payment, linking it to the Invoice and </w:t>
      </w:r>
      <w:proofErr w:type="spellStart"/>
      <w:r w:rsidRPr="00515C57">
        <w:t>SalesOrder</w:t>
      </w:r>
      <w:proofErr w:type="spellEnd"/>
      <w:r w:rsidRPr="00515C57">
        <w:t>.</w:t>
      </w:r>
    </w:p>
    <w:p w14:paraId="3EDF6C11" w14:textId="77777777" w:rsidR="00515C57" w:rsidRPr="00515C57" w:rsidRDefault="00515C57" w:rsidP="00515C57">
      <w:pPr>
        <w:numPr>
          <w:ilvl w:val="0"/>
          <w:numId w:val="45"/>
        </w:numPr>
      </w:pPr>
      <w:r w:rsidRPr="00515C57">
        <w:rPr>
          <w:b/>
          <w:bCs/>
        </w:rPr>
        <w:t>Payment Status Update</w:t>
      </w:r>
      <w:r w:rsidRPr="00515C57">
        <w:t>:</w:t>
      </w:r>
    </w:p>
    <w:p w14:paraId="1C419AD3" w14:textId="77777777" w:rsidR="00515C57" w:rsidRPr="00515C57" w:rsidRDefault="00515C57" w:rsidP="00515C57">
      <w:pPr>
        <w:numPr>
          <w:ilvl w:val="1"/>
          <w:numId w:val="45"/>
        </w:numPr>
      </w:pPr>
      <w:r w:rsidRPr="00515C57">
        <w:t>The system updates the payment status (Paid, Pending, Overdue) based on the payment received.</w:t>
      </w:r>
    </w:p>
    <w:p w14:paraId="1BDD518B" w14:textId="77777777" w:rsidR="00515C57" w:rsidRPr="00515C57" w:rsidRDefault="00515C57" w:rsidP="00515C57">
      <w:pPr>
        <w:numPr>
          <w:ilvl w:val="1"/>
          <w:numId w:val="45"/>
        </w:numPr>
      </w:pPr>
      <w:r w:rsidRPr="00515C57">
        <w:t>For overdue invoices, the system sends reminders to customers.</w:t>
      </w:r>
    </w:p>
    <w:p w14:paraId="148E0084" w14:textId="77777777" w:rsidR="00515C57" w:rsidRPr="00515C57" w:rsidRDefault="00515C57" w:rsidP="00515C57">
      <w:pPr>
        <w:numPr>
          <w:ilvl w:val="0"/>
          <w:numId w:val="45"/>
        </w:numPr>
      </w:pPr>
      <w:r w:rsidRPr="00515C57">
        <w:rPr>
          <w:b/>
          <w:bCs/>
        </w:rPr>
        <w:t>Supplier Payment</w:t>
      </w:r>
      <w:r w:rsidRPr="00515C57">
        <w:t>:</w:t>
      </w:r>
    </w:p>
    <w:p w14:paraId="26B67237" w14:textId="77777777" w:rsidR="00515C57" w:rsidRPr="00515C57" w:rsidRDefault="00515C57" w:rsidP="00515C57">
      <w:pPr>
        <w:numPr>
          <w:ilvl w:val="1"/>
          <w:numId w:val="45"/>
        </w:numPr>
      </w:pPr>
      <w:r w:rsidRPr="00515C57">
        <w:t xml:space="preserve">After a </w:t>
      </w:r>
      <w:proofErr w:type="spellStart"/>
      <w:r w:rsidRPr="00515C57">
        <w:t>PurchaseOrder</w:t>
      </w:r>
      <w:proofErr w:type="spellEnd"/>
      <w:r w:rsidRPr="00515C57">
        <w:t xml:space="preserve"> is fulfilled by the supplier, the system generates an invoice for the supplier.</w:t>
      </w:r>
    </w:p>
    <w:p w14:paraId="40486C8A" w14:textId="77777777" w:rsidR="00515C57" w:rsidRPr="00515C57" w:rsidRDefault="00515C57" w:rsidP="00515C57">
      <w:pPr>
        <w:numPr>
          <w:ilvl w:val="1"/>
          <w:numId w:val="45"/>
        </w:numPr>
      </w:pPr>
      <w:r w:rsidRPr="00515C57">
        <w:t>Payment is made to the supplier, and the system updates the supplier's payment status.</w:t>
      </w:r>
    </w:p>
    <w:p w14:paraId="3578CBB1" w14:textId="77777777" w:rsidR="00515C57" w:rsidRPr="00515C57" w:rsidRDefault="00515C57" w:rsidP="00515C57">
      <w:pPr>
        <w:rPr>
          <w:b/>
          <w:bCs/>
        </w:rPr>
      </w:pPr>
      <w:r w:rsidRPr="00515C57">
        <w:rPr>
          <w:b/>
          <w:bCs/>
        </w:rPr>
        <w:t>Entities Involved:</w:t>
      </w:r>
    </w:p>
    <w:p w14:paraId="762B0BCE" w14:textId="77777777" w:rsidR="00515C57" w:rsidRPr="00515C57" w:rsidRDefault="00515C57" w:rsidP="00515C57">
      <w:pPr>
        <w:numPr>
          <w:ilvl w:val="0"/>
          <w:numId w:val="46"/>
        </w:numPr>
      </w:pPr>
      <w:r w:rsidRPr="00515C57">
        <w:t xml:space="preserve">Invoice, Payment, </w:t>
      </w:r>
      <w:proofErr w:type="spellStart"/>
      <w:r w:rsidRPr="00515C57">
        <w:t>SalesOrder</w:t>
      </w:r>
      <w:proofErr w:type="spellEnd"/>
      <w:r w:rsidRPr="00515C57">
        <w:t xml:space="preserve">, </w:t>
      </w:r>
      <w:proofErr w:type="spellStart"/>
      <w:r w:rsidRPr="00515C57">
        <w:t>PurchaseOrder</w:t>
      </w:r>
      <w:proofErr w:type="spellEnd"/>
      <w:r w:rsidRPr="00515C57">
        <w:t>, Supplier</w:t>
      </w:r>
    </w:p>
    <w:p w14:paraId="6C70DB1D" w14:textId="77777777" w:rsidR="00515C57" w:rsidRPr="00515C57" w:rsidRDefault="00000000" w:rsidP="00515C57">
      <w:r>
        <w:pict w14:anchorId="4B535CCE">
          <v:rect id="_x0000_i1039" style="width:0;height:1.5pt" o:hralign="center" o:hrstd="t" o:hr="t" fillcolor="#a0a0a0" stroked="f"/>
        </w:pict>
      </w:r>
    </w:p>
    <w:p w14:paraId="4092DC59" w14:textId="77777777" w:rsidR="00515C57" w:rsidRPr="00515C57" w:rsidRDefault="00515C57" w:rsidP="00515C57">
      <w:pPr>
        <w:rPr>
          <w:b/>
          <w:bCs/>
        </w:rPr>
      </w:pPr>
      <w:r w:rsidRPr="00515C57">
        <w:rPr>
          <w:b/>
          <w:bCs/>
        </w:rPr>
        <w:t>7. Feedback and Performance Tracking Workflow</w:t>
      </w:r>
    </w:p>
    <w:p w14:paraId="5D1C2310" w14:textId="77777777" w:rsidR="00515C57" w:rsidRPr="00515C57" w:rsidRDefault="00515C57" w:rsidP="00515C57">
      <w:pPr>
        <w:rPr>
          <w:b/>
          <w:bCs/>
        </w:rPr>
      </w:pPr>
      <w:r w:rsidRPr="00515C57">
        <w:rPr>
          <w:b/>
          <w:bCs/>
        </w:rPr>
        <w:t>Workflow:</w:t>
      </w:r>
    </w:p>
    <w:p w14:paraId="1B7A09C3" w14:textId="77777777" w:rsidR="00515C57" w:rsidRPr="00515C57" w:rsidRDefault="00515C57" w:rsidP="00515C57">
      <w:pPr>
        <w:numPr>
          <w:ilvl w:val="0"/>
          <w:numId w:val="47"/>
        </w:numPr>
      </w:pPr>
      <w:r w:rsidRPr="00515C57">
        <w:rPr>
          <w:b/>
          <w:bCs/>
        </w:rPr>
        <w:t>Customer Feedback</w:t>
      </w:r>
      <w:r w:rsidRPr="00515C57">
        <w:t>:</w:t>
      </w:r>
    </w:p>
    <w:p w14:paraId="33D5355D" w14:textId="77777777" w:rsidR="00515C57" w:rsidRPr="00515C57" w:rsidRDefault="00515C57" w:rsidP="00515C57">
      <w:pPr>
        <w:numPr>
          <w:ilvl w:val="1"/>
          <w:numId w:val="47"/>
        </w:numPr>
      </w:pPr>
      <w:r w:rsidRPr="00515C57">
        <w:t>After the successful delivery of an order, customers can provide Feedback on the product quality and service.</w:t>
      </w:r>
    </w:p>
    <w:p w14:paraId="156CFB1E" w14:textId="77777777" w:rsidR="00515C57" w:rsidRPr="00515C57" w:rsidRDefault="00515C57" w:rsidP="00515C57">
      <w:pPr>
        <w:numPr>
          <w:ilvl w:val="1"/>
          <w:numId w:val="47"/>
        </w:numPr>
      </w:pPr>
      <w:r w:rsidRPr="00515C57">
        <w:t>The system stores this feedback for later analysis.</w:t>
      </w:r>
    </w:p>
    <w:p w14:paraId="10EA6892" w14:textId="77777777" w:rsidR="00515C57" w:rsidRPr="00515C57" w:rsidRDefault="00515C57" w:rsidP="00515C57">
      <w:pPr>
        <w:numPr>
          <w:ilvl w:val="0"/>
          <w:numId w:val="47"/>
        </w:numPr>
      </w:pPr>
      <w:r w:rsidRPr="00515C57">
        <w:rPr>
          <w:b/>
          <w:bCs/>
        </w:rPr>
        <w:t>Supplier Performance</w:t>
      </w:r>
      <w:r w:rsidRPr="00515C57">
        <w:t>:</w:t>
      </w:r>
    </w:p>
    <w:p w14:paraId="0BBA6523" w14:textId="77777777" w:rsidR="00515C57" w:rsidRPr="00515C57" w:rsidRDefault="00515C57" w:rsidP="00515C57">
      <w:pPr>
        <w:numPr>
          <w:ilvl w:val="1"/>
          <w:numId w:val="47"/>
        </w:numPr>
      </w:pPr>
      <w:r w:rsidRPr="00515C57">
        <w:lastRenderedPageBreak/>
        <w:t>The system tracks Supplier performance based on delivery times, quality of products, and other metrics.</w:t>
      </w:r>
    </w:p>
    <w:p w14:paraId="08C696C2" w14:textId="77777777" w:rsidR="00515C57" w:rsidRPr="00515C57" w:rsidRDefault="00515C57" w:rsidP="00515C57">
      <w:pPr>
        <w:numPr>
          <w:ilvl w:val="1"/>
          <w:numId w:val="47"/>
        </w:numPr>
      </w:pPr>
      <w:r w:rsidRPr="00515C57">
        <w:t>Poor-performing suppliers can be flagged for review or contract renegotiation.</w:t>
      </w:r>
    </w:p>
    <w:p w14:paraId="459235F1" w14:textId="77777777" w:rsidR="00515C57" w:rsidRPr="00515C57" w:rsidRDefault="00515C57" w:rsidP="00515C57">
      <w:pPr>
        <w:numPr>
          <w:ilvl w:val="0"/>
          <w:numId w:val="47"/>
        </w:numPr>
      </w:pPr>
      <w:r w:rsidRPr="00515C57">
        <w:rPr>
          <w:b/>
          <w:bCs/>
        </w:rPr>
        <w:t>Driver Feedback</w:t>
      </w:r>
      <w:r w:rsidRPr="00515C57">
        <w:t>:</w:t>
      </w:r>
    </w:p>
    <w:p w14:paraId="152C3180" w14:textId="77777777" w:rsidR="00515C57" w:rsidRPr="00515C57" w:rsidRDefault="00515C57" w:rsidP="00515C57">
      <w:pPr>
        <w:numPr>
          <w:ilvl w:val="1"/>
          <w:numId w:val="47"/>
        </w:numPr>
      </w:pPr>
      <w:r w:rsidRPr="00515C57">
        <w:t>Customers or managers can provide feedback on Driver performance, which is stored for future evaluations.</w:t>
      </w:r>
    </w:p>
    <w:p w14:paraId="5B73B1E6" w14:textId="77777777" w:rsidR="00515C57" w:rsidRPr="00515C57" w:rsidRDefault="00515C57" w:rsidP="00515C57">
      <w:pPr>
        <w:rPr>
          <w:b/>
          <w:bCs/>
        </w:rPr>
      </w:pPr>
      <w:r w:rsidRPr="00515C57">
        <w:rPr>
          <w:b/>
          <w:bCs/>
        </w:rPr>
        <w:t>Entities Involved:</w:t>
      </w:r>
    </w:p>
    <w:p w14:paraId="007C9974" w14:textId="77777777" w:rsidR="00515C57" w:rsidRPr="00515C57" w:rsidRDefault="00515C57" w:rsidP="00515C57">
      <w:pPr>
        <w:numPr>
          <w:ilvl w:val="0"/>
          <w:numId w:val="48"/>
        </w:numPr>
      </w:pPr>
      <w:proofErr w:type="spellStart"/>
      <w:r w:rsidRPr="00515C57">
        <w:t>SalesOrder</w:t>
      </w:r>
      <w:proofErr w:type="spellEnd"/>
      <w:r w:rsidRPr="00515C57">
        <w:t>, Customer, Supplier, Feedback, Driver</w:t>
      </w:r>
    </w:p>
    <w:p w14:paraId="4717A2E6" w14:textId="77777777" w:rsidR="00515C57" w:rsidRPr="00515C57" w:rsidRDefault="00000000" w:rsidP="00515C57">
      <w:r>
        <w:pict w14:anchorId="581C3250">
          <v:rect id="_x0000_i1040" style="width:0;height:1.5pt" o:hralign="center" o:hrstd="t" o:hr="t" fillcolor="#a0a0a0" stroked="f"/>
        </w:pict>
      </w:r>
    </w:p>
    <w:p w14:paraId="70D12E64" w14:textId="77777777" w:rsidR="00515C57" w:rsidRPr="00515C57" w:rsidRDefault="00515C57" w:rsidP="00515C57">
      <w:pPr>
        <w:rPr>
          <w:b/>
          <w:bCs/>
        </w:rPr>
      </w:pPr>
      <w:r w:rsidRPr="00515C57">
        <w:rPr>
          <w:b/>
          <w:bCs/>
        </w:rPr>
        <w:t>8. Analytics and Reporting Workflow</w:t>
      </w:r>
    </w:p>
    <w:p w14:paraId="23ED99A8" w14:textId="77777777" w:rsidR="00515C57" w:rsidRPr="00515C57" w:rsidRDefault="00515C57" w:rsidP="00515C57">
      <w:pPr>
        <w:rPr>
          <w:b/>
          <w:bCs/>
        </w:rPr>
      </w:pPr>
      <w:r w:rsidRPr="00515C57">
        <w:rPr>
          <w:b/>
          <w:bCs/>
        </w:rPr>
        <w:t>Workflow:</w:t>
      </w:r>
    </w:p>
    <w:p w14:paraId="6D2C8816" w14:textId="77777777" w:rsidR="00515C57" w:rsidRPr="00515C57" w:rsidRDefault="00515C57" w:rsidP="00515C57">
      <w:pPr>
        <w:numPr>
          <w:ilvl w:val="0"/>
          <w:numId w:val="49"/>
        </w:numPr>
      </w:pPr>
      <w:r w:rsidRPr="00515C57">
        <w:rPr>
          <w:b/>
          <w:bCs/>
        </w:rPr>
        <w:t>Inventory Reports</w:t>
      </w:r>
      <w:r w:rsidRPr="00515C57">
        <w:t>:</w:t>
      </w:r>
    </w:p>
    <w:p w14:paraId="606DADD3" w14:textId="77777777" w:rsidR="00515C57" w:rsidRPr="00515C57" w:rsidRDefault="00515C57" w:rsidP="00515C57">
      <w:pPr>
        <w:numPr>
          <w:ilvl w:val="1"/>
          <w:numId w:val="49"/>
        </w:numPr>
      </w:pPr>
      <w:r w:rsidRPr="00515C57">
        <w:t>Warehouse managers generate reports on current stock levels, reorder points, and stock movements across warehouses.</w:t>
      </w:r>
    </w:p>
    <w:p w14:paraId="6AB25EFA" w14:textId="77777777" w:rsidR="00515C57" w:rsidRPr="00515C57" w:rsidRDefault="00515C57" w:rsidP="00515C57">
      <w:pPr>
        <w:numPr>
          <w:ilvl w:val="0"/>
          <w:numId w:val="49"/>
        </w:numPr>
      </w:pPr>
      <w:r w:rsidRPr="00515C57">
        <w:rPr>
          <w:b/>
          <w:bCs/>
        </w:rPr>
        <w:t>Sales and Purchase Reports</w:t>
      </w:r>
      <w:r w:rsidRPr="00515C57">
        <w:t>:</w:t>
      </w:r>
    </w:p>
    <w:p w14:paraId="57F2892A" w14:textId="77777777" w:rsidR="00515C57" w:rsidRPr="00515C57" w:rsidRDefault="00515C57" w:rsidP="00515C57">
      <w:pPr>
        <w:numPr>
          <w:ilvl w:val="1"/>
          <w:numId w:val="49"/>
        </w:numPr>
      </w:pPr>
      <w:r w:rsidRPr="00515C57">
        <w:t xml:space="preserve">The system provides detailed reports on sales and purchase orders, highlighting </w:t>
      </w:r>
      <w:proofErr w:type="spellStart"/>
      <w:r w:rsidRPr="00515C57">
        <w:t>fulfillment</w:t>
      </w:r>
      <w:proofErr w:type="spellEnd"/>
      <w:r w:rsidRPr="00515C57">
        <w:t xml:space="preserve"> rates, delivery times, and trends over time.</w:t>
      </w:r>
    </w:p>
    <w:p w14:paraId="0E850320" w14:textId="77777777" w:rsidR="00515C57" w:rsidRPr="00515C57" w:rsidRDefault="00515C57" w:rsidP="00515C57">
      <w:pPr>
        <w:numPr>
          <w:ilvl w:val="0"/>
          <w:numId w:val="49"/>
        </w:numPr>
      </w:pPr>
      <w:r w:rsidRPr="00515C57">
        <w:rPr>
          <w:b/>
          <w:bCs/>
        </w:rPr>
        <w:t>Supplier Performance Reports</w:t>
      </w:r>
      <w:r w:rsidRPr="00515C57">
        <w:t>:</w:t>
      </w:r>
    </w:p>
    <w:p w14:paraId="1FD5A790" w14:textId="77777777" w:rsidR="00515C57" w:rsidRPr="00515C57" w:rsidRDefault="00515C57" w:rsidP="00515C57">
      <w:pPr>
        <w:numPr>
          <w:ilvl w:val="1"/>
          <w:numId w:val="49"/>
        </w:numPr>
      </w:pPr>
      <w:r w:rsidRPr="00515C57">
        <w:t>The system tracks supplier performance metrics, including delivery times, order accuracy, and overall reliability.</w:t>
      </w:r>
    </w:p>
    <w:p w14:paraId="6289F6FC" w14:textId="77777777" w:rsidR="00515C57" w:rsidRPr="00515C57" w:rsidRDefault="00515C57" w:rsidP="00515C57">
      <w:pPr>
        <w:numPr>
          <w:ilvl w:val="0"/>
          <w:numId w:val="49"/>
        </w:numPr>
      </w:pPr>
      <w:r w:rsidRPr="00515C57">
        <w:rPr>
          <w:b/>
          <w:bCs/>
        </w:rPr>
        <w:t>Financial Reports</w:t>
      </w:r>
      <w:r w:rsidRPr="00515C57">
        <w:t>:</w:t>
      </w:r>
    </w:p>
    <w:p w14:paraId="61D4F9D0" w14:textId="77777777" w:rsidR="00515C57" w:rsidRPr="00515C57" w:rsidRDefault="00515C57" w:rsidP="00515C57">
      <w:pPr>
        <w:numPr>
          <w:ilvl w:val="1"/>
          <w:numId w:val="49"/>
        </w:numPr>
      </w:pPr>
      <w:r w:rsidRPr="00515C57">
        <w:t>The system generates financial reports detailing invoicing, payments, outstanding balances, and profit/loss.</w:t>
      </w:r>
    </w:p>
    <w:p w14:paraId="4280795A" w14:textId="77777777" w:rsidR="00515C57" w:rsidRPr="00515C57" w:rsidRDefault="00515C57" w:rsidP="00515C57">
      <w:pPr>
        <w:numPr>
          <w:ilvl w:val="0"/>
          <w:numId w:val="49"/>
        </w:numPr>
      </w:pPr>
      <w:r w:rsidRPr="00515C57">
        <w:rPr>
          <w:b/>
          <w:bCs/>
        </w:rPr>
        <w:t>Custom Reports</w:t>
      </w:r>
      <w:r w:rsidRPr="00515C57">
        <w:t>:</w:t>
      </w:r>
    </w:p>
    <w:p w14:paraId="55BC54E6" w14:textId="77777777" w:rsidR="00515C57" w:rsidRPr="00515C57" w:rsidRDefault="00515C57" w:rsidP="00515C57">
      <w:pPr>
        <w:numPr>
          <w:ilvl w:val="1"/>
          <w:numId w:val="49"/>
        </w:numPr>
      </w:pPr>
      <w:r w:rsidRPr="00515C57">
        <w:t xml:space="preserve">Users can create custom reports by selecting specific data points or timeframes to </w:t>
      </w:r>
      <w:proofErr w:type="spellStart"/>
      <w:r w:rsidRPr="00515C57">
        <w:t>analyze</w:t>
      </w:r>
      <w:proofErr w:type="spellEnd"/>
      <w:r w:rsidRPr="00515C57">
        <w:t xml:space="preserve"> business performance.</w:t>
      </w:r>
    </w:p>
    <w:p w14:paraId="3511E847" w14:textId="77777777" w:rsidR="00515C57" w:rsidRPr="00515C57" w:rsidRDefault="00515C57" w:rsidP="00515C57">
      <w:pPr>
        <w:rPr>
          <w:b/>
          <w:bCs/>
        </w:rPr>
      </w:pPr>
      <w:r w:rsidRPr="00515C57">
        <w:rPr>
          <w:b/>
          <w:bCs/>
        </w:rPr>
        <w:t>Entities Involved:</w:t>
      </w:r>
    </w:p>
    <w:p w14:paraId="0B08B4C7" w14:textId="77777777" w:rsidR="00515C57" w:rsidRPr="00515C57" w:rsidRDefault="00515C57" w:rsidP="00515C57">
      <w:pPr>
        <w:numPr>
          <w:ilvl w:val="0"/>
          <w:numId w:val="50"/>
        </w:numPr>
      </w:pPr>
      <w:r w:rsidRPr="00515C57">
        <w:t xml:space="preserve">Inventory, </w:t>
      </w:r>
      <w:proofErr w:type="spellStart"/>
      <w:r w:rsidRPr="00515C57">
        <w:t>SalesOrder</w:t>
      </w:r>
      <w:proofErr w:type="spellEnd"/>
      <w:r w:rsidRPr="00515C57">
        <w:t xml:space="preserve">, </w:t>
      </w:r>
      <w:proofErr w:type="spellStart"/>
      <w:r w:rsidRPr="00515C57">
        <w:t>PurchaseOrder</w:t>
      </w:r>
      <w:proofErr w:type="spellEnd"/>
      <w:r w:rsidRPr="00515C57">
        <w:t>, Supplier, Payment, Invoice</w:t>
      </w:r>
    </w:p>
    <w:p w14:paraId="680BE69F" w14:textId="77777777" w:rsidR="00515C57" w:rsidRPr="00515C57" w:rsidRDefault="00000000" w:rsidP="00515C57">
      <w:r>
        <w:pict w14:anchorId="4CC2FAFB">
          <v:rect id="_x0000_i1041" style="width:0;height:1.5pt" o:hralign="center" o:hrstd="t" o:hr="t" fillcolor="#a0a0a0" stroked="f"/>
        </w:pict>
      </w:r>
    </w:p>
    <w:p w14:paraId="2B9B41AC" w14:textId="77777777" w:rsidR="00515C57" w:rsidRPr="00515C57" w:rsidRDefault="00515C57" w:rsidP="00515C57">
      <w:pPr>
        <w:rPr>
          <w:b/>
          <w:bCs/>
        </w:rPr>
      </w:pPr>
      <w:r w:rsidRPr="00515C57">
        <w:rPr>
          <w:b/>
          <w:bCs/>
        </w:rPr>
        <w:t xml:space="preserve">9. End-to-End Order </w:t>
      </w:r>
      <w:proofErr w:type="spellStart"/>
      <w:r w:rsidRPr="00515C57">
        <w:rPr>
          <w:b/>
          <w:bCs/>
        </w:rPr>
        <w:t>Fulfillment</w:t>
      </w:r>
      <w:proofErr w:type="spellEnd"/>
      <w:r w:rsidRPr="00515C57">
        <w:rPr>
          <w:b/>
          <w:bCs/>
        </w:rPr>
        <w:t xml:space="preserve"> Workflow</w:t>
      </w:r>
    </w:p>
    <w:p w14:paraId="7E332A23" w14:textId="77777777" w:rsidR="00515C57" w:rsidRPr="00515C57" w:rsidRDefault="00515C57" w:rsidP="00515C57">
      <w:pPr>
        <w:rPr>
          <w:b/>
          <w:bCs/>
        </w:rPr>
      </w:pPr>
      <w:r w:rsidRPr="00515C57">
        <w:rPr>
          <w:b/>
          <w:bCs/>
        </w:rPr>
        <w:t>Workflow:</w:t>
      </w:r>
    </w:p>
    <w:p w14:paraId="0BE48BEF" w14:textId="77777777" w:rsidR="00515C57" w:rsidRPr="00515C57" w:rsidRDefault="00515C57" w:rsidP="00515C57">
      <w:pPr>
        <w:numPr>
          <w:ilvl w:val="0"/>
          <w:numId w:val="51"/>
        </w:numPr>
      </w:pPr>
      <w:r w:rsidRPr="00515C57">
        <w:rPr>
          <w:b/>
          <w:bCs/>
        </w:rPr>
        <w:t>Customer Places Order</w:t>
      </w:r>
      <w:r w:rsidRPr="00515C57">
        <w:t>:</w:t>
      </w:r>
    </w:p>
    <w:p w14:paraId="59D9162E" w14:textId="77777777" w:rsidR="00515C57" w:rsidRPr="00515C57" w:rsidRDefault="00515C57" w:rsidP="00515C57">
      <w:pPr>
        <w:numPr>
          <w:ilvl w:val="1"/>
          <w:numId w:val="51"/>
        </w:numPr>
      </w:pPr>
      <w:r w:rsidRPr="00515C57">
        <w:t>A customer places an order for one or more products through the system.</w:t>
      </w:r>
    </w:p>
    <w:p w14:paraId="7834D20D" w14:textId="77777777" w:rsidR="00515C57" w:rsidRPr="00515C57" w:rsidRDefault="00515C57" w:rsidP="00515C57">
      <w:pPr>
        <w:numPr>
          <w:ilvl w:val="0"/>
          <w:numId w:val="51"/>
        </w:numPr>
      </w:pPr>
      <w:r w:rsidRPr="00515C57">
        <w:rPr>
          <w:b/>
          <w:bCs/>
        </w:rPr>
        <w:t>Check Inventory</w:t>
      </w:r>
      <w:r w:rsidRPr="00515C57">
        <w:t>:</w:t>
      </w:r>
    </w:p>
    <w:p w14:paraId="1D6B39C8" w14:textId="77777777" w:rsidR="00515C57" w:rsidRPr="00515C57" w:rsidRDefault="00515C57" w:rsidP="00515C57">
      <w:pPr>
        <w:numPr>
          <w:ilvl w:val="1"/>
          <w:numId w:val="51"/>
        </w:numPr>
      </w:pPr>
      <w:r w:rsidRPr="00515C57">
        <w:t>The system checks the inventory to confirm product availability.</w:t>
      </w:r>
    </w:p>
    <w:p w14:paraId="35946747" w14:textId="77777777" w:rsidR="00515C57" w:rsidRPr="00515C57" w:rsidRDefault="00515C57" w:rsidP="00515C57">
      <w:pPr>
        <w:numPr>
          <w:ilvl w:val="0"/>
          <w:numId w:val="51"/>
        </w:numPr>
      </w:pPr>
      <w:r w:rsidRPr="00515C57">
        <w:rPr>
          <w:b/>
          <w:bCs/>
        </w:rPr>
        <w:t>Process Sales Order</w:t>
      </w:r>
      <w:r w:rsidRPr="00515C57">
        <w:t>:</w:t>
      </w:r>
    </w:p>
    <w:p w14:paraId="194ADC6C" w14:textId="77777777" w:rsidR="00515C57" w:rsidRPr="00515C57" w:rsidRDefault="00515C57" w:rsidP="00515C57">
      <w:pPr>
        <w:numPr>
          <w:ilvl w:val="1"/>
          <w:numId w:val="51"/>
        </w:numPr>
      </w:pPr>
      <w:r w:rsidRPr="00515C57">
        <w:lastRenderedPageBreak/>
        <w:t xml:space="preserve">The system generates a </w:t>
      </w:r>
      <w:proofErr w:type="spellStart"/>
      <w:r w:rsidRPr="00515C57">
        <w:t>SalesOrder</w:t>
      </w:r>
      <w:proofErr w:type="spellEnd"/>
      <w:r w:rsidRPr="00515C57">
        <w:t>, assigns stock from the warehouse, and generates an Invoice.</w:t>
      </w:r>
    </w:p>
    <w:p w14:paraId="67F6D59A" w14:textId="77777777" w:rsidR="00515C57" w:rsidRPr="00515C57" w:rsidRDefault="00515C57" w:rsidP="00515C57">
      <w:pPr>
        <w:numPr>
          <w:ilvl w:val="0"/>
          <w:numId w:val="51"/>
        </w:numPr>
      </w:pPr>
      <w:r w:rsidRPr="00515C57">
        <w:rPr>
          <w:b/>
          <w:bCs/>
        </w:rPr>
        <w:t>Plan Shipment</w:t>
      </w:r>
      <w:r w:rsidRPr="00515C57">
        <w:t>:</w:t>
      </w:r>
    </w:p>
    <w:p w14:paraId="036D61E5" w14:textId="77777777" w:rsidR="00515C57" w:rsidRPr="00515C57" w:rsidRDefault="00515C57" w:rsidP="00515C57">
      <w:pPr>
        <w:numPr>
          <w:ilvl w:val="1"/>
          <w:numId w:val="51"/>
        </w:numPr>
      </w:pPr>
      <w:r w:rsidRPr="00515C57">
        <w:t>The logistics team plans a shipment by assigning a vehicle, driver, and delivery route.</w:t>
      </w:r>
    </w:p>
    <w:p w14:paraId="165145B7" w14:textId="77777777" w:rsidR="00515C57" w:rsidRPr="00515C57" w:rsidRDefault="00515C57" w:rsidP="00515C57">
      <w:pPr>
        <w:numPr>
          <w:ilvl w:val="0"/>
          <w:numId w:val="51"/>
        </w:numPr>
      </w:pPr>
      <w:r w:rsidRPr="00515C57">
        <w:rPr>
          <w:b/>
          <w:bCs/>
        </w:rPr>
        <w:t>Shipment and Delivery</w:t>
      </w:r>
      <w:r w:rsidRPr="00515C57">
        <w:t>:</w:t>
      </w:r>
    </w:p>
    <w:p w14:paraId="46EC47CF" w14:textId="77777777" w:rsidR="00515C57" w:rsidRPr="00515C57" w:rsidRDefault="00515C57" w:rsidP="00515C57">
      <w:pPr>
        <w:numPr>
          <w:ilvl w:val="1"/>
          <w:numId w:val="51"/>
        </w:numPr>
      </w:pPr>
      <w:r w:rsidRPr="00515C57">
        <w:t>The order is shipped and tracked in real-time. Upon successful delivery, the shipment status is updated.</w:t>
      </w:r>
    </w:p>
    <w:p w14:paraId="718BB13B" w14:textId="77777777" w:rsidR="00515C57" w:rsidRPr="00515C57" w:rsidRDefault="00515C57" w:rsidP="00515C57">
      <w:pPr>
        <w:numPr>
          <w:ilvl w:val="0"/>
          <w:numId w:val="51"/>
        </w:numPr>
      </w:pPr>
      <w:r w:rsidRPr="00515C57">
        <w:rPr>
          <w:b/>
          <w:bCs/>
        </w:rPr>
        <w:t>Payment and Confirmation</w:t>
      </w:r>
      <w:r w:rsidRPr="00515C57">
        <w:t>:</w:t>
      </w:r>
    </w:p>
    <w:p w14:paraId="171B06E4" w14:textId="77777777" w:rsidR="00515C57" w:rsidRPr="00515C57" w:rsidRDefault="00515C57" w:rsidP="00515C57">
      <w:pPr>
        <w:numPr>
          <w:ilvl w:val="1"/>
          <w:numId w:val="51"/>
        </w:numPr>
      </w:pPr>
      <w:r w:rsidRPr="00515C57">
        <w:t>The customer makes a payment, and the system updates the payment status.</w:t>
      </w:r>
    </w:p>
    <w:p w14:paraId="02E42662" w14:textId="77777777" w:rsidR="00515C57" w:rsidRPr="00515C57" w:rsidRDefault="00515C57" w:rsidP="00515C57">
      <w:pPr>
        <w:numPr>
          <w:ilvl w:val="0"/>
          <w:numId w:val="51"/>
        </w:numPr>
      </w:pPr>
      <w:r w:rsidRPr="00515C57">
        <w:rPr>
          <w:b/>
          <w:bCs/>
        </w:rPr>
        <w:t>Order Closure</w:t>
      </w:r>
      <w:r w:rsidRPr="00515C57">
        <w:t>:</w:t>
      </w:r>
    </w:p>
    <w:p w14:paraId="05A13102" w14:textId="77777777" w:rsidR="00515C57" w:rsidRPr="00515C57" w:rsidRDefault="00515C57" w:rsidP="00515C57">
      <w:pPr>
        <w:numPr>
          <w:ilvl w:val="1"/>
          <w:numId w:val="51"/>
        </w:numPr>
      </w:pPr>
      <w:r w:rsidRPr="00515C57">
        <w:t xml:space="preserve">The sales order is marked as complete, and the customer receives a final confirmation of order </w:t>
      </w:r>
      <w:proofErr w:type="spellStart"/>
      <w:r w:rsidRPr="00515C57">
        <w:t>fulfillment</w:t>
      </w:r>
      <w:proofErr w:type="spellEnd"/>
      <w:r w:rsidRPr="00515C57">
        <w:t>.</w:t>
      </w:r>
    </w:p>
    <w:p w14:paraId="13E1BE12" w14:textId="77777777" w:rsidR="00515C57" w:rsidRPr="00515C57" w:rsidRDefault="00515C57" w:rsidP="00515C57">
      <w:pPr>
        <w:rPr>
          <w:b/>
          <w:bCs/>
        </w:rPr>
      </w:pPr>
      <w:r w:rsidRPr="00515C57">
        <w:rPr>
          <w:b/>
          <w:bCs/>
        </w:rPr>
        <w:t>Entities Involved:</w:t>
      </w:r>
    </w:p>
    <w:p w14:paraId="564586AE" w14:textId="77777777" w:rsidR="00515C57" w:rsidRPr="00515C57" w:rsidRDefault="00515C57" w:rsidP="00515C57">
      <w:pPr>
        <w:numPr>
          <w:ilvl w:val="0"/>
          <w:numId w:val="52"/>
        </w:numPr>
      </w:pPr>
      <w:r w:rsidRPr="00515C57">
        <w:t xml:space="preserve">Customer, </w:t>
      </w:r>
      <w:proofErr w:type="spellStart"/>
      <w:r w:rsidRPr="00515C57">
        <w:t>SalesOrder</w:t>
      </w:r>
      <w:proofErr w:type="spellEnd"/>
      <w:r w:rsidRPr="00515C57">
        <w:t xml:space="preserve">, Inventory, Shipment, </w:t>
      </w:r>
      <w:proofErr w:type="spellStart"/>
      <w:r w:rsidRPr="00515C57">
        <w:t>DeliveryVehicle</w:t>
      </w:r>
      <w:proofErr w:type="spellEnd"/>
      <w:r w:rsidRPr="00515C57">
        <w:t>, Driver, Route, Invoice, Payment</w:t>
      </w:r>
    </w:p>
    <w:p w14:paraId="444C9D1C" w14:textId="77777777" w:rsidR="00515C57" w:rsidRPr="00515C57" w:rsidRDefault="00000000" w:rsidP="00515C57">
      <w:r>
        <w:pict w14:anchorId="6F2359CE">
          <v:rect id="_x0000_i1042" style="width:0;height:1.5pt" o:hralign="center" o:hrstd="t" o:hr="t" fillcolor="#a0a0a0" stroked="f"/>
        </w:pict>
      </w:r>
    </w:p>
    <w:p w14:paraId="4A341FE0" w14:textId="77777777" w:rsidR="00515C57" w:rsidRPr="00515C57" w:rsidRDefault="00515C57" w:rsidP="00515C57">
      <w:pPr>
        <w:rPr>
          <w:b/>
          <w:bCs/>
        </w:rPr>
      </w:pPr>
      <w:r w:rsidRPr="00515C57">
        <w:rPr>
          <w:b/>
          <w:bCs/>
        </w:rPr>
        <w:t>Summary of Module Interactions:</w:t>
      </w:r>
    </w:p>
    <w:p w14:paraId="4CB7B302" w14:textId="77777777" w:rsidR="00515C57" w:rsidRPr="00515C57" w:rsidRDefault="00515C57" w:rsidP="00515C57">
      <w:pPr>
        <w:numPr>
          <w:ilvl w:val="0"/>
          <w:numId w:val="53"/>
        </w:numPr>
      </w:pPr>
      <w:r w:rsidRPr="00515C57">
        <w:rPr>
          <w:b/>
          <w:bCs/>
        </w:rPr>
        <w:t>Supplier Management</w:t>
      </w:r>
      <w:r w:rsidRPr="00515C57">
        <w:t xml:space="preserve"> interacts with </w:t>
      </w:r>
      <w:r w:rsidRPr="00515C57">
        <w:rPr>
          <w:b/>
          <w:bCs/>
        </w:rPr>
        <w:t>Purchase Orders</w:t>
      </w:r>
      <w:r w:rsidRPr="00515C57">
        <w:t xml:space="preserve"> and </w:t>
      </w:r>
      <w:r w:rsidRPr="00515C57">
        <w:rPr>
          <w:b/>
          <w:bCs/>
        </w:rPr>
        <w:t>Inventory</w:t>
      </w:r>
      <w:r w:rsidRPr="00515C57">
        <w:t xml:space="preserve"> to ensure products are available for order </w:t>
      </w:r>
      <w:proofErr w:type="spellStart"/>
      <w:r w:rsidRPr="00515C57">
        <w:t>fulfillment</w:t>
      </w:r>
      <w:proofErr w:type="spellEnd"/>
      <w:r w:rsidRPr="00515C57">
        <w:t>.</w:t>
      </w:r>
    </w:p>
    <w:p w14:paraId="3E5B3D60" w14:textId="77777777" w:rsidR="00515C57" w:rsidRPr="00515C57" w:rsidRDefault="00515C57" w:rsidP="00515C57">
      <w:pPr>
        <w:numPr>
          <w:ilvl w:val="0"/>
          <w:numId w:val="53"/>
        </w:numPr>
      </w:pPr>
      <w:r w:rsidRPr="00515C57">
        <w:rPr>
          <w:b/>
          <w:bCs/>
        </w:rPr>
        <w:t>Sales Orders</w:t>
      </w:r>
      <w:r w:rsidRPr="00515C57">
        <w:t xml:space="preserve"> trigger the </w:t>
      </w:r>
      <w:r w:rsidRPr="00515C57">
        <w:rPr>
          <w:b/>
          <w:bCs/>
        </w:rPr>
        <w:t>Shipment</w:t>
      </w:r>
      <w:r w:rsidRPr="00515C57">
        <w:t xml:space="preserve"> process, which interacts with </w:t>
      </w:r>
      <w:r w:rsidRPr="00515C57">
        <w:rPr>
          <w:b/>
          <w:bCs/>
        </w:rPr>
        <w:t>Warehouse Management</w:t>
      </w:r>
      <w:r w:rsidRPr="00515C57">
        <w:t xml:space="preserve"> to release products.</w:t>
      </w:r>
    </w:p>
    <w:p w14:paraId="4D4E6A0F" w14:textId="77777777" w:rsidR="00515C57" w:rsidRPr="00515C57" w:rsidRDefault="00515C57" w:rsidP="00515C57">
      <w:pPr>
        <w:numPr>
          <w:ilvl w:val="0"/>
          <w:numId w:val="53"/>
        </w:numPr>
      </w:pPr>
      <w:r w:rsidRPr="00515C57">
        <w:rPr>
          <w:b/>
          <w:bCs/>
        </w:rPr>
        <w:t>Payment Module</w:t>
      </w:r>
      <w:r w:rsidRPr="00515C57">
        <w:t xml:space="preserve"> handles the financial side of sales and purchase orders, working closely with </w:t>
      </w:r>
      <w:r w:rsidRPr="00515C57">
        <w:rPr>
          <w:b/>
          <w:bCs/>
        </w:rPr>
        <w:t>Invoice</w:t>
      </w:r>
      <w:r w:rsidRPr="00515C57">
        <w:t xml:space="preserve"> and </w:t>
      </w:r>
      <w:r w:rsidRPr="00515C57">
        <w:rPr>
          <w:b/>
          <w:bCs/>
        </w:rPr>
        <w:t>Customer Feedback</w:t>
      </w:r>
      <w:r w:rsidRPr="00515C57">
        <w:t>.</w:t>
      </w:r>
    </w:p>
    <w:p w14:paraId="5447A7A7" w14:textId="77777777" w:rsidR="00515C57" w:rsidRPr="00515C57" w:rsidRDefault="00515C57" w:rsidP="00515C57">
      <w:pPr>
        <w:numPr>
          <w:ilvl w:val="0"/>
          <w:numId w:val="53"/>
        </w:numPr>
      </w:pPr>
      <w:r w:rsidRPr="00515C57">
        <w:rPr>
          <w:b/>
          <w:bCs/>
        </w:rPr>
        <w:t>Analytics and Reporting</w:t>
      </w:r>
      <w:r w:rsidRPr="00515C57">
        <w:t xml:space="preserve"> pulls data from all modules to generate insights into business performance.</w:t>
      </w:r>
    </w:p>
    <w:p w14:paraId="5BF78237" w14:textId="77777777" w:rsidR="00515C57" w:rsidRPr="00515C57" w:rsidRDefault="00515C57" w:rsidP="00515C57">
      <w:r w:rsidRPr="00515C57">
        <w:t>This workflow ensures that all components of the logistics and supply chain process are integrated and handled efficiently.</w:t>
      </w:r>
    </w:p>
    <w:p w14:paraId="29F8A72B" w14:textId="77777777" w:rsidR="00515C57" w:rsidRDefault="00515C57"/>
    <w:p w14:paraId="5C41C337" w14:textId="77777777" w:rsidR="00072402" w:rsidRDefault="00072402">
      <w:r>
        <w:br w:type="page"/>
      </w:r>
    </w:p>
    <w:p w14:paraId="41B9BA73" w14:textId="77777777" w:rsidR="001559CE" w:rsidRPr="00515C57" w:rsidRDefault="001559CE" w:rsidP="001559CE">
      <w:pPr>
        <w:rPr>
          <w:b/>
          <w:bCs/>
          <w:color w:val="FF0000"/>
          <w:sz w:val="48"/>
          <w:szCs w:val="48"/>
        </w:rPr>
      </w:pPr>
      <w:r w:rsidRPr="00515C57">
        <w:rPr>
          <w:b/>
          <w:bCs/>
          <w:color w:val="FF0000"/>
          <w:sz w:val="48"/>
          <w:szCs w:val="48"/>
        </w:rPr>
        <w:lastRenderedPageBreak/>
        <w:t>Database structure</w:t>
      </w:r>
    </w:p>
    <w:p w14:paraId="0D329ABB" w14:textId="77777777" w:rsidR="001559CE" w:rsidRPr="00515C57" w:rsidRDefault="001559CE" w:rsidP="001559CE">
      <w:pPr>
        <w:rPr>
          <w:b/>
          <w:bCs/>
        </w:rPr>
      </w:pPr>
      <w:r w:rsidRPr="00515C57">
        <w:rPr>
          <w:b/>
          <w:bCs/>
        </w:rPr>
        <w:t>1. Supplier Table</w:t>
      </w:r>
    </w:p>
    <w:tbl>
      <w:tblPr>
        <w:tblStyle w:val="TableGrid"/>
        <w:tblW w:w="0" w:type="auto"/>
        <w:tblLook w:val="04A0" w:firstRow="1" w:lastRow="0" w:firstColumn="1" w:lastColumn="0" w:noHBand="0" w:noVBand="1"/>
      </w:tblPr>
      <w:tblGrid>
        <w:gridCol w:w="1706"/>
        <w:gridCol w:w="1650"/>
        <w:gridCol w:w="4084"/>
      </w:tblGrid>
      <w:tr w:rsidR="001559CE" w:rsidRPr="00515C57" w14:paraId="66CF0539" w14:textId="77777777" w:rsidTr="00915B59">
        <w:tc>
          <w:tcPr>
            <w:tcW w:w="0" w:type="auto"/>
            <w:hideMark/>
          </w:tcPr>
          <w:p w14:paraId="6966C050" w14:textId="77777777" w:rsidR="001559CE" w:rsidRPr="00515C57" w:rsidRDefault="001559CE" w:rsidP="00915B59">
            <w:pPr>
              <w:spacing w:after="160" w:line="259" w:lineRule="auto"/>
              <w:rPr>
                <w:b/>
                <w:bCs/>
              </w:rPr>
            </w:pPr>
            <w:r w:rsidRPr="00515C57">
              <w:rPr>
                <w:b/>
                <w:bCs/>
              </w:rPr>
              <w:t>Column Name</w:t>
            </w:r>
          </w:p>
        </w:tc>
        <w:tc>
          <w:tcPr>
            <w:tcW w:w="0" w:type="auto"/>
            <w:hideMark/>
          </w:tcPr>
          <w:p w14:paraId="25ECA8BD" w14:textId="77777777" w:rsidR="001559CE" w:rsidRPr="00515C57" w:rsidRDefault="001559CE" w:rsidP="00915B59">
            <w:pPr>
              <w:spacing w:after="160" w:line="259" w:lineRule="auto"/>
              <w:rPr>
                <w:b/>
                <w:bCs/>
              </w:rPr>
            </w:pPr>
            <w:r w:rsidRPr="00515C57">
              <w:rPr>
                <w:b/>
                <w:bCs/>
              </w:rPr>
              <w:t>Data Type</w:t>
            </w:r>
          </w:p>
        </w:tc>
        <w:tc>
          <w:tcPr>
            <w:tcW w:w="0" w:type="auto"/>
            <w:hideMark/>
          </w:tcPr>
          <w:p w14:paraId="03120ED0" w14:textId="77777777" w:rsidR="001559CE" w:rsidRPr="00515C57" w:rsidRDefault="001559CE" w:rsidP="00915B59">
            <w:pPr>
              <w:spacing w:after="160" w:line="259" w:lineRule="auto"/>
              <w:rPr>
                <w:b/>
                <w:bCs/>
              </w:rPr>
            </w:pPr>
            <w:r w:rsidRPr="00515C57">
              <w:rPr>
                <w:b/>
                <w:bCs/>
              </w:rPr>
              <w:t>Constraints</w:t>
            </w:r>
          </w:p>
        </w:tc>
      </w:tr>
      <w:tr w:rsidR="001559CE" w:rsidRPr="00515C57" w14:paraId="40481600" w14:textId="77777777" w:rsidTr="00915B59">
        <w:tc>
          <w:tcPr>
            <w:tcW w:w="0" w:type="auto"/>
            <w:hideMark/>
          </w:tcPr>
          <w:p w14:paraId="2F083660" w14:textId="77777777" w:rsidR="001559CE" w:rsidRPr="00515C57" w:rsidRDefault="001559CE" w:rsidP="00915B59">
            <w:pPr>
              <w:spacing w:after="160" w:line="259" w:lineRule="auto"/>
            </w:pPr>
            <w:proofErr w:type="spellStart"/>
            <w:r w:rsidRPr="00515C57">
              <w:t>supplier_id</w:t>
            </w:r>
            <w:proofErr w:type="spellEnd"/>
          </w:p>
        </w:tc>
        <w:tc>
          <w:tcPr>
            <w:tcW w:w="0" w:type="auto"/>
            <w:hideMark/>
          </w:tcPr>
          <w:p w14:paraId="691AC31C" w14:textId="77777777" w:rsidR="001559CE" w:rsidRPr="00515C57" w:rsidRDefault="001559CE" w:rsidP="00915B59">
            <w:pPr>
              <w:spacing w:after="160" w:line="259" w:lineRule="auto"/>
            </w:pPr>
            <w:r w:rsidRPr="00515C57">
              <w:t>INT</w:t>
            </w:r>
          </w:p>
        </w:tc>
        <w:tc>
          <w:tcPr>
            <w:tcW w:w="0" w:type="auto"/>
            <w:hideMark/>
          </w:tcPr>
          <w:p w14:paraId="42BBF8E4" w14:textId="77777777" w:rsidR="001559CE" w:rsidRPr="00515C57" w:rsidRDefault="001559CE" w:rsidP="00915B59">
            <w:pPr>
              <w:spacing w:after="160" w:line="259" w:lineRule="auto"/>
            </w:pPr>
            <w:r w:rsidRPr="00515C57">
              <w:t>PRIMARY KEY, AUTO_INCREMENT</w:t>
            </w:r>
          </w:p>
        </w:tc>
      </w:tr>
      <w:tr w:rsidR="001559CE" w:rsidRPr="00515C57" w14:paraId="43B1A38A" w14:textId="77777777" w:rsidTr="00915B59">
        <w:tc>
          <w:tcPr>
            <w:tcW w:w="0" w:type="auto"/>
            <w:hideMark/>
          </w:tcPr>
          <w:p w14:paraId="2880C94E" w14:textId="77777777" w:rsidR="001559CE" w:rsidRPr="00515C57" w:rsidRDefault="001559CE" w:rsidP="00915B59">
            <w:pPr>
              <w:spacing w:after="160" w:line="259" w:lineRule="auto"/>
            </w:pPr>
            <w:proofErr w:type="spellStart"/>
            <w:r w:rsidRPr="00515C57">
              <w:t>supplier_name</w:t>
            </w:r>
            <w:proofErr w:type="spellEnd"/>
          </w:p>
        </w:tc>
        <w:tc>
          <w:tcPr>
            <w:tcW w:w="0" w:type="auto"/>
            <w:hideMark/>
          </w:tcPr>
          <w:p w14:paraId="6FB77DDD"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6D6480E4" w14:textId="77777777" w:rsidR="001559CE" w:rsidRPr="00515C57" w:rsidRDefault="001559CE" w:rsidP="00915B59">
            <w:pPr>
              <w:spacing w:after="160" w:line="259" w:lineRule="auto"/>
            </w:pPr>
            <w:r w:rsidRPr="00515C57">
              <w:t>NOT NULL</w:t>
            </w:r>
          </w:p>
        </w:tc>
      </w:tr>
      <w:tr w:rsidR="001559CE" w:rsidRPr="00515C57" w14:paraId="71A95788" w14:textId="77777777" w:rsidTr="00915B59">
        <w:tc>
          <w:tcPr>
            <w:tcW w:w="0" w:type="auto"/>
            <w:hideMark/>
          </w:tcPr>
          <w:p w14:paraId="10DBB097" w14:textId="77777777" w:rsidR="001559CE" w:rsidRPr="00515C57" w:rsidRDefault="001559CE" w:rsidP="00915B59">
            <w:pPr>
              <w:spacing w:after="160" w:line="259" w:lineRule="auto"/>
            </w:pPr>
            <w:proofErr w:type="spellStart"/>
            <w:r w:rsidRPr="00515C57">
              <w:t>contact_details</w:t>
            </w:r>
            <w:proofErr w:type="spellEnd"/>
          </w:p>
        </w:tc>
        <w:tc>
          <w:tcPr>
            <w:tcW w:w="0" w:type="auto"/>
            <w:hideMark/>
          </w:tcPr>
          <w:p w14:paraId="571240F5"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7252E85E" w14:textId="77777777" w:rsidR="001559CE" w:rsidRPr="00515C57" w:rsidRDefault="001559CE" w:rsidP="00915B59">
            <w:pPr>
              <w:spacing w:after="160" w:line="259" w:lineRule="auto"/>
            </w:pPr>
          </w:p>
        </w:tc>
      </w:tr>
      <w:tr w:rsidR="001559CE" w:rsidRPr="00515C57" w14:paraId="0BEA677D" w14:textId="77777777" w:rsidTr="00915B59">
        <w:tc>
          <w:tcPr>
            <w:tcW w:w="0" w:type="auto"/>
            <w:hideMark/>
          </w:tcPr>
          <w:p w14:paraId="088FE024" w14:textId="77777777" w:rsidR="001559CE" w:rsidRPr="00515C57" w:rsidRDefault="001559CE" w:rsidP="00915B59">
            <w:pPr>
              <w:spacing w:after="160" w:line="259" w:lineRule="auto"/>
            </w:pPr>
            <w:proofErr w:type="spellStart"/>
            <w:r w:rsidRPr="00515C57">
              <w:t>contract_id</w:t>
            </w:r>
            <w:proofErr w:type="spellEnd"/>
          </w:p>
        </w:tc>
        <w:tc>
          <w:tcPr>
            <w:tcW w:w="0" w:type="auto"/>
            <w:hideMark/>
          </w:tcPr>
          <w:p w14:paraId="12966F91" w14:textId="77777777" w:rsidR="001559CE" w:rsidRPr="00515C57" w:rsidRDefault="001559CE" w:rsidP="00915B59">
            <w:pPr>
              <w:spacing w:after="160" w:line="259" w:lineRule="auto"/>
            </w:pPr>
            <w:r w:rsidRPr="00515C57">
              <w:t>INT</w:t>
            </w:r>
          </w:p>
        </w:tc>
        <w:tc>
          <w:tcPr>
            <w:tcW w:w="0" w:type="auto"/>
            <w:hideMark/>
          </w:tcPr>
          <w:p w14:paraId="3042C0C7" w14:textId="77777777" w:rsidR="001559CE" w:rsidRPr="00515C57" w:rsidRDefault="001559CE" w:rsidP="00915B59">
            <w:pPr>
              <w:spacing w:after="160" w:line="259" w:lineRule="auto"/>
            </w:pPr>
            <w:r w:rsidRPr="00515C57">
              <w:t>FOREIGN KEY (references contract table)</w:t>
            </w:r>
          </w:p>
        </w:tc>
      </w:tr>
      <w:tr w:rsidR="001559CE" w:rsidRPr="00515C57" w14:paraId="56841B94" w14:textId="77777777" w:rsidTr="00915B59">
        <w:tc>
          <w:tcPr>
            <w:tcW w:w="0" w:type="auto"/>
            <w:hideMark/>
          </w:tcPr>
          <w:p w14:paraId="3A90EE0B" w14:textId="77777777" w:rsidR="001559CE" w:rsidRPr="00515C57" w:rsidRDefault="001559CE" w:rsidP="00915B59">
            <w:pPr>
              <w:spacing w:after="160" w:line="259" w:lineRule="auto"/>
            </w:pPr>
            <w:r w:rsidRPr="00515C57">
              <w:t>rating</w:t>
            </w:r>
          </w:p>
        </w:tc>
        <w:tc>
          <w:tcPr>
            <w:tcW w:w="0" w:type="auto"/>
            <w:hideMark/>
          </w:tcPr>
          <w:p w14:paraId="6508E859" w14:textId="77777777" w:rsidR="001559CE" w:rsidRPr="00515C57" w:rsidRDefault="001559CE" w:rsidP="00915B59">
            <w:pPr>
              <w:spacing w:after="160" w:line="259" w:lineRule="auto"/>
            </w:pPr>
            <w:proofErr w:type="gramStart"/>
            <w:r w:rsidRPr="00515C57">
              <w:t>DECIMAL(</w:t>
            </w:r>
            <w:proofErr w:type="gramEnd"/>
            <w:r w:rsidRPr="00515C57">
              <w:t>3, 2)</w:t>
            </w:r>
          </w:p>
        </w:tc>
        <w:tc>
          <w:tcPr>
            <w:tcW w:w="0" w:type="auto"/>
            <w:hideMark/>
          </w:tcPr>
          <w:p w14:paraId="21C67BB2" w14:textId="77777777" w:rsidR="001559CE" w:rsidRPr="00515C57" w:rsidRDefault="001559CE" w:rsidP="00915B59">
            <w:pPr>
              <w:spacing w:after="160" w:line="259" w:lineRule="auto"/>
            </w:pPr>
            <w:r w:rsidRPr="00515C57">
              <w:t>CHECK (rating BETWEEN 0 AND 5)</w:t>
            </w:r>
          </w:p>
        </w:tc>
      </w:tr>
      <w:tr w:rsidR="001559CE" w:rsidRPr="00515C57" w14:paraId="0707CE58" w14:textId="77777777" w:rsidTr="00915B59">
        <w:tc>
          <w:tcPr>
            <w:tcW w:w="0" w:type="auto"/>
            <w:hideMark/>
          </w:tcPr>
          <w:p w14:paraId="2522D449" w14:textId="77777777" w:rsidR="001559CE" w:rsidRPr="00515C57" w:rsidRDefault="001559CE" w:rsidP="00915B59">
            <w:pPr>
              <w:spacing w:after="160" w:line="259" w:lineRule="auto"/>
            </w:pPr>
            <w:proofErr w:type="spellStart"/>
            <w:r w:rsidRPr="00515C57">
              <w:t>payment_terms</w:t>
            </w:r>
            <w:proofErr w:type="spellEnd"/>
          </w:p>
        </w:tc>
        <w:tc>
          <w:tcPr>
            <w:tcW w:w="0" w:type="auto"/>
            <w:hideMark/>
          </w:tcPr>
          <w:p w14:paraId="4436ADFD"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00BDA8F7" w14:textId="77777777" w:rsidR="001559CE" w:rsidRPr="00515C57" w:rsidRDefault="001559CE" w:rsidP="00915B59">
            <w:pPr>
              <w:spacing w:after="160" w:line="259" w:lineRule="auto"/>
            </w:pPr>
          </w:p>
        </w:tc>
      </w:tr>
    </w:tbl>
    <w:p w14:paraId="5183CBCD" w14:textId="77777777" w:rsidR="001559CE" w:rsidRPr="00515C57" w:rsidRDefault="001559CE" w:rsidP="001559CE">
      <w:pPr>
        <w:rPr>
          <w:b/>
          <w:bCs/>
        </w:rPr>
      </w:pPr>
      <w:r w:rsidRPr="00515C57">
        <w:rPr>
          <w:b/>
          <w:bCs/>
        </w:rPr>
        <w:t>2. Product Table</w:t>
      </w:r>
    </w:p>
    <w:tbl>
      <w:tblPr>
        <w:tblStyle w:val="TableGrid"/>
        <w:tblW w:w="0" w:type="auto"/>
        <w:tblLook w:val="04A0" w:firstRow="1" w:lastRow="0" w:firstColumn="1" w:lastColumn="0" w:noHBand="0" w:noVBand="1"/>
      </w:tblPr>
      <w:tblGrid>
        <w:gridCol w:w="1657"/>
        <w:gridCol w:w="1700"/>
        <w:gridCol w:w="4058"/>
      </w:tblGrid>
      <w:tr w:rsidR="001559CE" w:rsidRPr="00515C57" w14:paraId="0D0EFC3F" w14:textId="77777777" w:rsidTr="00915B59">
        <w:tc>
          <w:tcPr>
            <w:tcW w:w="0" w:type="auto"/>
            <w:hideMark/>
          </w:tcPr>
          <w:p w14:paraId="482E67E7" w14:textId="77777777" w:rsidR="001559CE" w:rsidRPr="00515C57" w:rsidRDefault="001559CE" w:rsidP="00915B59">
            <w:pPr>
              <w:spacing w:after="160" w:line="259" w:lineRule="auto"/>
              <w:rPr>
                <w:b/>
                <w:bCs/>
              </w:rPr>
            </w:pPr>
            <w:r w:rsidRPr="00515C57">
              <w:rPr>
                <w:b/>
                <w:bCs/>
              </w:rPr>
              <w:t>Column Name</w:t>
            </w:r>
          </w:p>
        </w:tc>
        <w:tc>
          <w:tcPr>
            <w:tcW w:w="0" w:type="auto"/>
            <w:hideMark/>
          </w:tcPr>
          <w:p w14:paraId="3754E4C8" w14:textId="77777777" w:rsidR="001559CE" w:rsidRPr="00515C57" w:rsidRDefault="001559CE" w:rsidP="00915B59">
            <w:pPr>
              <w:spacing w:after="160" w:line="259" w:lineRule="auto"/>
              <w:rPr>
                <w:b/>
                <w:bCs/>
              </w:rPr>
            </w:pPr>
            <w:r w:rsidRPr="00515C57">
              <w:rPr>
                <w:b/>
                <w:bCs/>
              </w:rPr>
              <w:t>Data Type</w:t>
            </w:r>
          </w:p>
        </w:tc>
        <w:tc>
          <w:tcPr>
            <w:tcW w:w="0" w:type="auto"/>
            <w:hideMark/>
          </w:tcPr>
          <w:p w14:paraId="4ED99AA8" w14:textId="77777777" w:rsidR="001559CE" w:rsidRPr="00515C57" w:rsidRDefault="001559CE" w:rsidP="00915B59">
            <w:pPr>
              <w:spacing w:after="160" w:line="259" w:lineRule="auto"/>
              <w:rPr>
                <w:b/>
                <w:bCs/>
              </w:rPr>
            </w:pPr>
            <w:r w:rsidRPr="00515C57">
              <w:rPr>
                <w:b/>
                <w:bCs/>
              </w:rPr>
              <w:t>Constraints</w:t>
            </w:r>
          </w:p>
        </w:tc>
      </w:tr>
      <w:tr w:rsidR="001559CE" w:rsidRPr="00515C57" w14:paraId="6D55115C" w14:textId="77777777" w:rsidTr="00915B59">
        <w:tc>
          <w:tcPr>
            <w:tcW w:w="0" w:type="auto"/>
            <w:hideMark/>
          </w:tcPr>
          <w:p w14:paraId="12EFAEDE" w14:textId="77777777" w:rsidR="001559CE" w:rsidRPr="00515C57" w:rsidRDefault="001559CE" w:rsidP="00915B59">
            <w:pPr>
              <w:spacing w:after="160" w:line="259" w:lineRule="auto"/>
            </w:pPr>
            <w:proofErr w:type="spellStart"/>
            <w:r w:rsidRPr="00515C57">
              <w:t>product_id</w:t>
            </w:r>
            <w:proofErr w:type="spellEnd"/>
          </w:p>
        </w:tc>
        <w:tc>
          <w:tcPr>
            <w:tcW w:w="0" w:type="auto"/>
            <w:hideMark/>
          </w:tcPr>
          <w:p w14:paraId="1014340C" w14:textId="77777777" w:rsidR="001559CE" w:rsidRPr="00515C57" w:rsidRDefault="001559CE" w:rsidP="00915B59">
            <w:pPr>
              <w:spacing w:after="160" w:line="259" w:lineRule="auto"/>
            </w:pPr>
            <w:r w:rsidRPr="00515C57">
              <w:t>INT</w:t>
            </w:r>
          </w:p>
        </w:tc>
        <w:tc>
          <w:tcPr>
            <w:tcW w:w="0" w:type="auto"/>
            <w:hideMark/>
          </w:tcPr>
          <w:p w14:paraId="721D6914" w14:textId="77777777" w:rsidR="001559CE" w:rsidRPr="00515C57" w:rsidRDefault="001559CE" w:rsidP="00915B59">
            <w:pPr>
              <w:spacing w:after="160" w:line="259" w:lineRule="auto"/>
            </w:pPr>
            <w:r w:rsidRPr="00515C57">
              <w:t>PRIMARY KEY, AUTO_INCREMENT</w:t>
            </w:r>
          </w:p>
        </w:tc>
      </w:tr>
      <w:tr w:rsidR="001559CE" w:rsidRPr="00515C57" w14:paraId="03961F57" w14:textId="77777777" w:rsidTr="00915B59">
        <w:tc>
          <w:tcPr>
            <w:tcW w:w="0" w:type="auto"/>
            <w:hideMark/>
          </w:tcPr>
          <w:p w14:paraId="7387E23E" w14:textId="77777777" w:rsidR="001559CE" w:rsidRPr="00515C57" w:rsidRDefault="001559CE" w:rsidP="00915B59">
            <w:pPr>
              <w:spacing w:after="160" w:line="259" w:lineRule="auto"/>
            </w:pPr>
            <w:proofErr w:type="spellStart"/>
            <w:r w:rsidRPr="00515C57">
              <w:t>product_name</w:t>
            </w:r>
            <w:proofErr w:type="spellEnd"/>
          </w:p>
        </w:tc>
        <w:tc>
          <w:tcPr>
            <w:tcW w:w="0" w:type="auto"/>
            <w:hideMark/>
          </w:tcPr>
          <w:p w14:paraId="3EFF4D0C"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633BAE2F" w14:textId="77777777" w:rsidR="001559CE" w:rsidRPr="00515C57" w:rsidRDefault="001559CE" w:rsidP="00915B59">
            <w:pPr>
              <w:spacing w:after="160" w:line="259" w:lineRule="auto"/>
            </w:pPr>
            <w:r w:rsidRPr="00515C57">
              <w:t>NOT NULL</w:t>
            </w:r>
          </w:p>
        </w:tc>
      </w:tr>
      <w:tr w:rsidR="001559CE" w:rsidRPr="00515C57" w14:paraId="3C061082" w14:textId="77777777" w:rsidTr="00915B59">
        <w:tc>
          <w:tcPr>
            <w:tcW w:w="0" w:type="auto"/>
            <w:hideMark/>
          </w:tcPr>
          <w:p w14:paraId="313CED0D" w14:textId="77777777" w:rsidR="001559CE" w:rsidRPr="00515C57" w:rsidRDefault="001559CE" w:rsidP="00915B59">
            <w:pPr>
              <w:spacing w:after="160" w:line="259" w:lineRule="auto"/>
            </w:pPr>
            <w:r w:rsidRPr="00515C57">
              <w:t>description</w:t>
            </w:r>
          </w:p>
        </w:tc>
        <w:tc>
          <w:tcPr>
            <w:tcW w:w="0" w:type="auto"/>
            <w:hideMark/>
          </w:tcPr>
          <w:p w14:paraId="095ED827" w14:textId="77777777" w:rsidR="001559CE" w:rsidRPr="00515C57" w:rsidRDefault="001559CE" w:rsidP="00915B59">
            <w:pPr>
              <w:spacing w:after="160" w:line="259" w:lineRule="auto"/>
            </w:pPr>
            <w:r w:rsidRPr="00515C57">
              <w:t>TEXT</w:t>
            </w:r>
          </w:p>
        </w:tc>
        <w:tc>
          <w:tcPr>
            <w:tcW w:w="0" w:type="auto"/>
            <w:hideMark/>
          </w:tcPr>
          <w:p w14:paraId="16970E23" w14:textId="77777777" w:rsidR="001559CE" w:rsidRPr="00515C57" w:rsidRDefault="001559CE" w:rsidP="00915B59">
            <w:pPr>
              <w:spacing w:after="160" w:line="259" w:lineRule="auto"/>
            </w:pPr>
          </w:p>
        </w:tc>
      </w:tr>
      <w:tr w:rsidR="001559CE" w:rsidRPr="00515C57" w14:paraId="24EA17AA" w14:textId="77777777" w:rsidTr="00915B59">
        <w:tc>
          <w:tcPr>
            <w:tcW w:w="0" w:type="auto"/>
            <w:hideMark/>
          </w:tcPr>
          <w:p w14:paraId="4FB4231E" w14:textId="77777777" w:rsidR="001559CE" w:rsidRPr="00515C57" w:rsidRDefault="001559CE" w:rsidP="00915B59">
            <w:pPr>
              <w:spacing w:after="160" w:line="259" w:lineRule="auto"/>
            </w:pPr>
            <w:proofErr w:type="spellStart"/>
            <w:r w:rsidRPr="00515C57">
              <w:t>unit_price</w:t>
            </w:r>
            <w:proofErr w:type="spellEnd"/>
          </w:p>
        </w:tc>
        <w:tc>
          <w:tcPr>
            <w:tcW w:w="0" w:type="auto"/>
            <w:hideMark/>
          </w:tcPr>
          <w:p w14:paraId="4CB41236" w14:textId="77777777" w:rsidR="001559CE" w:rsidRPr="00515C57" w:rsidRDefault="001559CE" w:rsidP="00915B59">
            <w:pPr>
              <w:spacing w:after="160" w:line="259" w:lineRule="auto"/>
            </w:pPr>
            <w:proofErr w:type="gramStart"/>
            <w:r w:rsidRPr="00515C57">
              <w:t>DECIMAL(</w:t>
            </w:r>
            <w:proofErr w:type="gramEnd"/>
            <w:r w:rsidRPr="00515C57">
              <w:t>10, 2)</w:t>
            </w:r>
          </w:p>
        </w:tc>
        <w:tc>
          <w:tcPr>
            <w:tcW w:w="0" w:type="auto"/>
            <w:hideMark/>
          </w:tcPr>
          <w:p w14:paraId="332B7311" w14:textId="77777777" w:rsidR="001559CE" w:rsidRPr="00515C57" w:rsidRDefault="001559CE" w:rsidP="00915B59">
            <w:pPr>
              <w:spacing w:after="160" w:line="259" w:lineRule="auto"/>
            </w:pPr>
            <w:r w:rsidRPr="00515C57">
              <w:t>NOT NULL</w:t>
            </w:r>
          </w:p>
        </w:tc>
      </w:tr>
      <w:tr w:rsidR="001559CE" w:rsidRPr="00515C57" w14:paraId="1D0FE6CD" w14:textId="77777777" w:rsidTr="00915B59">
        <w:tc>
          <w:tcPr>
            <w:tcW w:w="0" w:type="auto"/>
            <w:hideMark/>
          </w:tcPr>
          <w:p w14:paraId="439A88FC" w14:textId="77777777" w:rsidR="001559CE" w:rsidRPr="00515C57" w:rsidRDefault="001559CE" w:rsidP="00915B59">
            <w:pPr>
              <w:spacing w:after="160" w:line="259" w:lineRule="auto"/>
            </w:pPr>
            <w:proofErr w:type="spellStart"/>
            <w:r w:rsidRPr="00515C57">
              <w:t>stock_quantity</w:t>
            </w:r>
            <w:proofErr w:type="spellEnd"/>
          </w:p>
        </w:tc>
        <w:tc>
          <w:tcPr>
            <w:tcW w:w="0" w:type="auto"/>
            <w:hideMark/>
          </w:tcPr>
          <w:p w14:paraId="1A85F62E" w14:textId="77777777" w:rsidR="001559CE" w:rsidRPr="00515C57" w:rsidRDefault="001559CE" w:rsidP="00915B59">
            <w:pPr>
              <w:spacing w:after="160" w:line="259" w:lineRule="auto"/>
            </w:pPr>
            <w:r w:rsidRPr="00515C57">
              <w:t>INT</w:t>
            </w:r>
          </w:p>
        </w:tc>
        <w:tc>
          <w:tcPr>
            <w:tcW w:w="0" w:type="auto"/>
            <w:hideMark/>
          </w:tcPr>
          <w:p w14:paraId="2041F2E4" w14:textId="77777777" w:rsidR="001559CE" w:rsidRPr="00515C57" w:rsidRDefault="001559CE" w:rsidP="00915B59">
            <w:pPr>
              <w:spacing w:after="160" w:line="259" w:lineRule="auto"/>
            </w:pPr>
          </w:p>
        </w:tc>
      </w:tr>
      <w:tr w:rsidR="001559CE" w:rsidRPr="00515C57" w14:paraId="3E449F8F" w14:textId="77777777" w:rsidTr="00915B59">
        <w:tc>
          <w:tcPr>
            <w:tcW w:w="0" w:type="auto"/>
            <w:hideMark/>
          </w:tcPr>
          <w:p w14:paraId="06161560" w14:textId="77777777" w:rsidR="001559CE" w:rsidRPr="00515C57" w:rsidRDefault="001559CE" w:rsidP="00915B59">
            <w:pPr>
              <w:spacing w:after="160" w:line="259" w:lineRule="auto"/>
            </w:pPr>
            <w:proofErr w:type="spellStart"/>
            <w:r w:rsidRPr="00515C57">
              <w:t>reorder_level</w:t>
            </w:r>
            <w:proofErr w:type="spellEnd"/>
          </w:p>
        </w:tc>
        <w:tc>
          <w:tcPr>
            <w:tcW w:w="0" w:type="auto"/>
            <w:hideMark/>
          </w:tcPr>
          <w:p w14:paraId="183EC19E" w14:textId="77777777" w:rsidR="001559CE" w:rsidRPr="00515C57" w:rsidRDefault="001559CE" w:rsidP="00915B59">
            <w:pPr>
              <w:spacing w:after="160" w:line="259" w:lineRule="auto"/>
            </w:pPr>
            <w:r w:rsidRPr="00515C57">
              <w:t>INT</w:t>
            </w:r>
          </w:p>
        </w:tc>
        <w:tc>
          <w:tcPr>
            <w:tcW w:w="0" w:type="auto"/>
            <w:hideMark/>
          </w:tcPr>
          <w:p w14:paraId="3A9697A6" w14:textId="77777777" w:rsidR="001559CE" w:rsidRPr="00515C57" w:rsidRDefault="001559CE" w:rsidP="00915B59">
            <w:pPr>
              <w:spacing w:after="160" w:line="259" w:lineRule="auto"/>
            </w:pPr>
          </w:p>
        </w:tc>
      </w:tr>
      <w:tr w:rsidR="001559CE" w:rsidRPr="00515C57" w14:paraId="56C8E532" w14:textId="77777777" w:rsidTr="00915B59">
        <w:tc>
          <w:tcPr>
            <w:tcW w:w="0" w:type="auto"/>
            <w:hideMark/>
          </w:tcPr>
          <w:p w14:paraId="69AA0C22" w14:textId="77777777" w:rsidR="001559CE" w:rsidRPr="00515C57" w:rsidRDefault="001559CE" w:rsidP="00915B59">
            <w:pPr>
              <w:spacing w:after="160" w:line="259" w:lineRule="auto"/>
            </w:pPr>
            <w:proofErr w:type="spellStart"/>
            <w:r w:rsidRPr="00515C57">
              <w:t>supplier_id</w:t>
            </w:r>
            <w:proofErr w:type="spellEnd"/>
          </w:p>
        </w:tc>
        <w:tc>
          <w:tcPr>
            <w:tcW w:w="0" w:type="auto"/>
            <w:hideMark/>
          </w:tcPr>
          <w:p w14:paraId="3BA076BA" w14:textId="77777777" w:rsidR="001559CE" w:rsidRPr="00515C57" w:rsidRDefault="001559CE" w:rsidP="00915B59">
            <w:pPr>
              <w:spacing w:after="160" w:line="259" w:lineRule="auto"/>
            </w:pPr>
            <w:r w:rsidRPr="00515C57">
              <w:t>INT</w:t>
            </w:r>
          </w:p>
        </w:tc>
        <w:tc>
          <w:tcPr>
            <w:tcW w:w="0" w:type="auto"/>
            <w:hideMark/>
          </w:tcPr>
          <w:p w14:paraId="15F79983" w14:textId="77777777" w:rsidR="001559CE" w:rsidRPr="00515C57" w:rsidRDefault="001559CE" w:rsidP="00915B59">
            <w:pPr>
              <w:spacing w:after="160" w:line="259" w:lineRule="auto"/>
            </w:pPr>
            <w:r w:rsidRPr="00515C57">
              <w:t>FOREIGN KEY (references supplier table)</w:t>
            </w:r>
          </w:p>
        </w:tc>
      </w:tr>
    </w:tbl>
    <w:p w14:paraId="740D8840" w14:textId="77777777" w:rsidR="001559CE" w:rsidRPr="00515C57" w:rsidRDefault="001559CE" w:rsidP="001559CE">
      <w:pPr>
        <w:rPr>
          <w:b/>
          <w:bCs/>
        </w:rPr>
      </w:pPr>
      <w:r w:rsidRPr="00515C57">
        <w:rPr>
          <w:b/>
          <w:bCs/>
        </w:rPr>
        <w:t>3. Warehouse Table</w:t>
      </w:r>
    </w:p>
    <w:tbl>
      <w:tblPr>
        <w:tblStyle w:val="TableGrid"/>
        <w:tblW w:w="0" w:type="auto"/>
        <w:tblLook w:val="04A0" w:firstRow="1" w:lastRow="0" w:firstColumn="1" w:lastColumn="0" w:noHBand="0" w:noVBand="1"/>
      </w:tblPr>
      <w:tblGrid>
        <w:gridCol w:w="1751"/>
        <w:gridCol w:w="1650"/>
        <w:gridCol w:w="3392"/>
      </w:tblGrid>
      <w:tr w:rsidR="001559CE" w:rsidRPr="00515C57" w14:paraId="47D825D3" w14:textId="77777777" w:rsidTr="00915B59">
        <w:tc>
          <w:tcPr>
            <w:tcW w:w="0" w:type="auto"/>
            <w:hideMark/>
          </w:tcPr>
          <w:p w14:paraId="4630FE54" w14:textId="77777777" w:rsidR="001559CE" w:rsidRPr="00515C57" w:rsidRDefault="001559CE" w:rsidP="00915B59">
            <w:pPr>
              <w:spacing w:after="160" w:line="259" w:lineRule="auto"/>
              <w:rPr>
                <w:b/>
                <w:bCs/>
              </w:rPr>
            </w:pPr>
            <w:r w:rsidRPr="00515C57">
              <w:rPr>
                <w:b/>
                <w:bCs/>
              </w:rPr>
              <w:t>Column Name</w:t>
            </w:r>
          </w:p>
        </w:tc>
        <w:tc>
          <w:tcPr>
            <w:tcW w:w="0" w:type="auto"/>
            <w:hideMark/>
          </w:tcPr>
          <w:p w14:paraId="6099B8C0" w14:textId="77777777" w:rsidR="001559CE" w:rsidRPr="00515C57" w:rsidRDefault="001559CE" w:rsidP="00915B59">
            <w:pPr>
              <w:spacing w:after="160" w:line="259" w:lineRule="auto"/>
              <w:rPr>
                <w:b/>
                <w:bCs/>
              </w:rPr>
            </w:pPr>
            <w:r w:rsidRPr="00515C57">
              <w:rPr>
                <w:b/>
                <w:bCs/>
              </w:rPr>
              <w:t>Data Type</w:t>
            </w:r>
          </w:p>
        </w:tc>
        <w:tc>
          <w:tcPr>
            <w:tcW w:w="0" w:type="auto"/>
            <w:hideMark/>
          </w:tcPr>
          <w:p w14:paraId="04518E99" w14:textId="77777777" w:rsidR="001559CE" w:rsidRPr="00515C57" w:rsidRDefault="001559CE" w:rsidP="00915B59">
            <w:pPr>
              <w:spacing w:after="160" w:line="259" w:lineRule="auto"/>
              <w:rPr>
                <w:b/>
                <w:bCs/>
              </w:rPr>
            </w:pPr>
            <w:r w:rsidRPr="00515C57">
              <w:rPr>
                <w:b/>
                <w:bCs/>
              </w:rPr>
              <w:t>Constraints</w:t>
            </w:r>
          </w:p>
        </w:tc>
      </w:tr>
      <w:tr w:rsidR="001559CE" w:rsidRPr="00515C57" w14:paraId="22DECC14" w14:textId="77777777" w:rsidTr="00915B59">
        <w:tc>
          <w:tcPr>
            <w:tcW w:w="0" w:type="auto"/>
            <w:hideMark/>
          </w:tcPr>
          <w:p w14:paraId="4A2FE9DE" w14:textId="77777777" w:rsidR="001559CE" w:rsidRPr="00515C57" w:rsidRDefault="001559CE" w:rsidP="00915B59">
            <w:pPr>
              <w:spacing w:after="160" w:line="259" w:lineRule="auto"/>
            </w:pPr>
            <w:proofErr w:type="spellStart"/>
            <w:r w:rsidRPr="00515C57">
              <w:t>warehouse_id</w:t>
            </w:r>
            <w:proofErr w:type="spellEnd"/>
          </w:p>
        </w:tc>
        <w:tc>
          <w:tcPr>
            <w:tcW w:w="0" w:type="auto"/>
            <w:hideMark/>
          </w:tcPr>
          <w:p w14:paraId="2B2BB7CD" w14:textId="77777777" w:rsidR="001559CE" w:rsidRPr="00515C57" w:rsidRDefault="001559CE" w:rsidP="00915B59">
            <w:pPr>
              <w:spacing w:after="160" w:line="259" w:lineRule="auto"/>
            </w:pPr>
            <w:r w:rsidRPr="00515C57">
              <w:t>INT</w:t>
            </w:r>
          </w:p>
        </w:tc>
        <w:tc>
          <w:tcPr>
            <w:tcW w:w="0" w:type="auto"/>
            <w:hideMark/>
          </w:tcPr>
          <w:p w14:paraId="4736F842" w14:textId="77777777" w:rsidR="001559CE" w:rsidRPr="00515C57" w:rsidRDefault="001559CE" w:rsidP="00915B59">
            <w:pPr>
              <w:spacing w:after="160" w:line="259" w:lineRule="auto"/>
            </w:pPr>
            <w:r w:rsidRPr="00515C57">
              <w:t>PRIMARY KEY, AUTO_INCREMENT</w:t>
            </w:r>
          </w:p>
        </w:tc>
      </w:tr>
      <w:tr w:rsidR="001559CE" w:rsidRPr="00515C57" w14:paraId="1D3A975C" w14:textId="77777777" w:rsidTr="00915B59">
        <w:tc>
          <w:tcPr>
            <w:tcW w:w="0" w:type="auto"/>
            <w:hideMark/>
          </w:tcPr>
          <w:p w14:paraId="5847D569" w14:textId="77777777" w:rsidR="001559CE" w:rsidRPr="00515C57" w:rsidRDefault="001559CE" w:rsidP="00915B59">
            <w:pPr>
              <w:spacing w:after="160" w:line="259" w:lineRule="auto"/>
            </w:pPr>
            <w:r w:rsidRPr="00515C57">
              <w:t>location</w:t>
            </w:r>
          </w:p>
        </w:tc>
        <w:tc>
          <w:tcPr>
            <w:tcW w:w="0" w:type="auto"/>
            <w:hideMark/>
          </w:tcPr>
          <w:p w14:paraId="56D2F52F"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7614F652" w14:textId="77777777" w:rsidR="001559CE" w:rsidRPr="00515C57" w:rsidRDefault="001559CE" w:rsidP="00915B59">
            <w:pPr>
              <w:spacing w:after="160" w:line="259" w:lineRule="auto"/>
            </w:pPr>
            <w:r w:rsidRPr="00515C57">
              <w:t>NOT NULL</w:t>
            </w:r>
          </w:p>
        </w:tc>
      </w:tr>
      <w:tr w:rsidR="001559CE" w:rsidRPr="00515C57" w14:paraId="2960335A" w14:textId="77777777" w:rsidTr="00915B59">
        <w:tc>
          <w:tcPr>
            <w:tcW w:w="0" w:type="auto"/>
            <w:hideMark/>
          </w:tcPr>
          <w:p w14:paraId="6BCD69BA" w14:textId="77777777" w:rsidR="001559CE" w:rsidRPr="00515C57" w:rsidRDefault="001559CE" w:rsidP="00915B59">
            <w:pPr>
              <w:spacing w:after="160" w:line="259" w:lineRule="auto"/>
            </w:pPr>
            <w:r w:rsidRPr="00515C57">
              <w:t>capacity</w:t>
            </w:r>
          </w:p>
        </w:tc>
        <w:tc>
          <w:tcPr>
            <w:tcW w:w="0" w:type="auto"/>
            <w:hideMark/>
          </w:tcPr>
          <w:p w14:paraId="425E0572" w14:textId="77777777" w:rsidR="001559CE" w:rsidRPr="00515C57" w:rsidRDefault="001559CE" w:rsidP="00915B59">
            <w:pPr>
              <w:spacing w:after="160" w:line="259" w:lineRule="auto"/>
            </w:pPr>
            <w:r w:rsidRPr="00515C57">
              <w:t>INT</w:t>
            </w:r>
          </w:p>
        </w:tc>
        <w:tc>
          <w:tcPr>
            <w:tcW w:w="0" w:type="auto"/>
            <w:hideMark/>
          </w:tcPr>
          <w:p w14:paraId="2C03D070" w14:textId="77777777" w:rsidR="001559CE" w:rsidRPr="00515C57" w:rsidRDefault="001559CE" w:rsidP="00915B59">
            <w:pPr>
              <w:spacing w:after="160" w:line="259" w:lineRule="auto"/>
            </w:pPr>
          </w:p>
        </w:tc>
      </w:tr>
      <w:tr w:rsidR="001559CE" w:rsidRPr="00515C57" w14:paraId="217B20F9" w14:textId="77777777" w:rsidTr="00915B59">
        <w:tc>
          <w:tcPr>
            <w:tcW w:w="0" w:type="auto"/>
            <w:hideMark/>
          </w:tcPr>
          <w:p w14:paraId="6A9ED54A" w14:textId="77777777" w:rsidR="001559CE" w:rsidRPr="00515C57" w:rsidRDefault="001559CE" w:rsidP="00915B59">
            <w:pPr>
              <w:spacing w:after="160" w:line="259" w:lineRule="auto"/>
            </w:pPr>
            <w:proofErr w:type="spellStart"/>
            <w:r w:rsidRPr="00515C57">
              <w:t>available_space</w:t>
            </w:r>
            <w:proofErr w:type="spellEnd"/>
          </w:p>
        </w:tc>
        <w:tc>
          <w:tcPr>
            <w:tcW w:w="0" w:type="auto"/>
            <w:hideMark/>
          </w:tcPr>
          <w:p w14:paraId="6A6970AA" w14:textId="77777777" w:rsidR="001559CE" w:rsidRPr="00515C57" w:rsidRDefault="001559CE" w:rsidP="00915B59">
            <w:pPr>
              <w:spacing w:after="160" w:line="259" w:lineRule="auto"/>
            </w:pPr>
            <w:r w:rsidRPr="00515C57">
              <w:t>INT</w:t>
            </w:r>
          </w:p>
        </w:tc>
        <w:tc>
          <w:tcPr>
            <w:tcW w:w="0" w:type="auto"/>
            <w:hideMark/>
          </w:tcPr>
          <w:p w14:paraId="6A142277" w14:textId="77777777" w:rsidR="001559CE" w:rsidRPr="00515C57" w:rsidRDefault="001559CE" w:rsidP="00915B59">
            <w:pPr>
              <w:spacing w:after="160" w:line="259" w:lineRule="auto"/>
            </w:pPr>
          </w:p>
        </w:tc>
      </w:tr>
    </w:tbl>
    <w:p w14:paraId="0BACBFF6" w14:textId="77777777" w:rsidR="001559CE" w:rsidRPr="00515C57" w:rsidRDefault="001559CE" w:rsidP="001559CE">
      <w:pPr>
        <w:rPr>
          <w:b/>
          <w:bCs/>
        </w:rPr>
      </w:pPr>
      <w:r w:rsidRPr="00515C57">
        <w:rPr>
          <w:b/>
          <w:bCs/>
        </w:rPr>
        <w:t>4. Inventory Table</w:t>
      </w:r>
    </w:p>
    <w:tbl>
      <w:tblPr>
        <w:tblStyle w:val="TableGrid"/>
        <w:tblW w:w="0" w:type="auto"/>
        <w:tblLook w:val="04A0" w:firstRow="1" w:lastRow="0" w:firstColumn="1" w:lastColumn="0" w:noHBand="0" w:noVBand="1"/>
      </w:tblPr>
      <w:tblGrid>
        <w:gridCol w:w="1657"/>
        <w:gridCol w:w="1199"/>
        <w:gridCol w:w="4331"/>
      </w:tblGrid>
      <w:tr w:rsidR="001559CE" w:rsidRPr="00515C57" w14:paraId="2A98D1B2" w14:textId="77777777" w:rsidTr="00915B59">
        <w:tc>
          <w:tcPr>
            <w:tcW w:w="0" w:type="auto"/>
            <w:hideMark/>
          </w:tcPr>
          <w:p w14:paraId="7D4CE920" w14:textId="77777777" w:rsidR="001559CE" w:rsidRPr="00515C57" w:rsidRDefault="001559CE" w:rsidP="00915B59">
            <w:pPr>
              <w:spacing w:after="160" w:line="259" w:lineRule="auto"/>
              <w:rPr>
                <w:b/>
                <w:bCs/>
              </w:rPr>
            </w:pPr>
            <w:r w:rsidRPr="00515C57">
              <w:rPr>
                <w:b/>
                <w:bCs/>
              </w:rPr>
              <w:t>Column Name</w:t>
            </w:r>
          </w:p>
        </w:tc>
        <w:tc>
          <w:tcPr>
            <w:tcW w:w="0" w:type="auto"/>
            <w:hideMark/>
          </w:tcPr>
          <w:p w14:paraId="0A9869A3" w14:textId="77777777" w:rsidR="001559CE" w:rsidRPr="00515C57" w:rsidRDefault="001559CE" w:rsidP="00915B59">
            <w:pPr>
              <w:spacing w:after="160" w:line="259" w:lineRule="auto"/>
              <w:rPr>
                <w:b/>
                <w:bCs/>
              </w:rPr>
            </w:pPr>
            <w:r w:rsidRPr="00515C57">
              <w:rPr>
                <w:b/>
                <w:bCs/>
              </w:rPr>
              <w:t>Data Type</w:t>
            </w:r>
          </w:p>
        </w:tc>
        <w:tc>
          <w:tcPr>
            <w:tcW w:w="0" w:type="auto"/>
            <w:hideMark/>
          </w:tcPr>
          <w:p w14:paraId="1419532E" w14:textId="77777777" w:rsidR="001559CE" w:rsidRPr="00515C57" w:rsidRDefault="001559CE" w:rsidP="00915B59">
            <w:pPr>
              <w:spacing w:after="160" w:line="259" w:lineRule="auto"/>
              <w:rPr>
                <w:b/>
                <w:bCs/>
              </w:rPr>
            </w:pPr>
            <w:r w:rsidRPr="00515C57">
              <w:rPr>
                <w:b/>
                <w:bCs/>
              </w:rPr>
              <w:t>Constraints</w:t>
            </w:r>
          </w:p>
        </w:tc>
      </w:tr>
      <w:tr w:rsidR="001559CE" w:rsidRPr="00515C57" w14:paraId="3F248107" w14:textId="77777777" w:rsidTr="00915B59">
        <w:tc>
          <w:tcPr>
            <w:tcW w:w="0" w:type="auto"/>
            <w:hideMark/>
          </w:tcPr>
          <w:p w14:paraId="43B1662A" w14:textId="77777777" w:rsidR="001559CE" w:rsidRPr="00515C57" w:rsidRDefault="001559CE" w:rsidP="00915B59">
            <w:pPr>
              <w:spacing w:after="160" w:line="259" w:lineRule="auto"/>
            </w:pPr>
            <w:proofErr w:type="spellStart"/>
            <w:r w:rsidRPr="00515C57">
              <w:t>inventory_id</w:t>
            </w:r>
            <w:proofErr w:type="spellEnd"/>
          </w:p>
        </w:tc>
        <w:tc>
          <w:tcPr>
            <w:tcW w:w="0" w:type="auto"/>
            <w:hideMark/>
          </w:tcPr>
          <w:p w14:paraId="07A9448F" w14:textId="77777777" w:rsidR="001559CE" w:rsidRPr="00515C57" w:rsidRDefault="001559CE" w:rsidP="00915B59">
            <w:pPr>
              <w:spacing w:after="160" w:line="259" w:lineRule="auto"/>
            </w:pPr>
            <w:r w:rsidRPr="00515C57">
              <w:t>INT</w:t>
            </w:r>
          </w:p>
        </w:tc>
        <w:tc>
          <w:tcPr>
            <w:tcW w:w="0" w:type="auto"/>
            <w:hideMark/>
          </w:tcPr>
          <w:p w14:paraId="03B7D9A0" w14:textId="77777777" w:rsidR="001559CE" w:rsidRPr="00515C57" w:rsidRDefault="001559CE" w:rsidP="00915B59">
            <w:pPr>
              <w:spacing w:after="160" w:line="259" w:lineRule="auto"/>
            </w:pPr>
            <w:r w:rsidRPr="00515C57">
              <w:t>PRIMARY KEY, AUTO_INCREMENT</w:t>
            </w:r>
          </w:p>
        </w:tc>
      </w:tr>
      <w:tr w:rsidR="001559CE" w:rsidRPr="00515C57" w14:paraId="62BD39AC" w14:textId="77777777" w:rsidTr="00915B59">
        <w:tc>
          <w:tcPr>
            <w:tcW w:w="0" w:type="auto"/>
            <w:hideMark/>
          </w:tcPr>
          <w:p w14:paraId="7676C254" w14:textId="77777777" w:rsidR="001559CE" w:rsidRPr="00515C57" w:rsidRDefault="001559CE" w:rsidP="00915B59">
            <w:pPr>
              <w:spacing w:after="160" w:line="259" w:lineRule="auto"/>
            </w:pPr>
            <w:proofErr w:type="spellStart"/>
            <w:r w:rsidRPr="00515C57">
              <w:t>product_id</w:t>
            </w:r>
            <w:proofErr w:type="spellEnd"/>
          </w:p>
        </w:tc>
        <w:tc>
          <w:tcPr>
            <w:tcW w:w="0" w:type="auto"/>
            <w:hideMark/>
          </w:tcPr>
          <w:p w14:paraId="450A1A15" w14:textId="77777777" w:rsidR="001559CE" w:rsidRPr="00515C57" w:rsidRDefault="001559CE" w:rsidP="00915B59">
            <w:pPr>
              <w:spacing w:after="160" w:line="259" w:lineRule="auto"/>
            </w:pPr>
            <w:r w:rsidRPr="00515C57">
              <w:t>INT</w:t>
            </w:r>
          </w:p>
        </w:tc>
        <w:tc>
          <w:tcPr>
            <w:tcW w:w="0" w:type="auto"/>
            <w:hideMark/>
          </w:tcPr>
          <w:p w14:paraId="2F97845A" w14:textId="77777777" w:rsidR="001559CE" w:rsidRPr="00515C57" w:rsidRDefault="001559CE" w:rsidP="00915B59">
            <w:pPr>
              <w:spacing w:after="160" w:line="259" w:lineRule="auto"/>
            </w:pPr>
            <w:r w:rsidRPr="00515C57">
              <w:t>FOREIGN KEY (references product table)</w:t>
            </w:r>
          </w:p>
        </w:tc>
      </w:tr>
      <w:tr w:rsidR="001559CE" w:rsidRPr="00515C57" w14:paraId="001DFD9A" w14:textId="77777777" w:rsidTr="00915B59">
        <w:tc>
          <w:tcPr>
            <w:tcW w:w="0" w:type="auto"/>
            <w:hideMark/>
          </w:tcPr>
          <w:p w14:paraId="105A788B" w14:textId="77777777" w:rsidR="001559CE" w:rsidRPr="00515C57" w:rsidRDefault="001559CE" w:rsidP="00915B59">
            <w:pPr>
              <w:spacing w:after="160" w:line="259" w:lineRule="auto"/>
            </w:pPr>
            <w:proofErr w:type="spellStart"/>
            <w:r w:rsidRPr="00515C57">
              <w:t>warehouse_id</w:t>
            </w:r>
            <w:proofErr w:type="spellEnd"/>
          </w:p>
        </w:tc>
        <w:tc>
          <w:tcPr>
            <w:tcW w:w="0" w:type="auto"/>
            <w:hideMark/>
          </w:tcPr>
          <w:p w14:paraId="79CF260A" w14:textId="77777777" w:rsidR="001559CE" w:rsidRPr="00515C57" w:rsidRDefault="001559CE" w:rsidP="00915B59">
            <w:pPr>
              <w:spacing w:after="160" w:line="259" w:lineRule="auto"/>
            </w:pPr>
            <w:r w:rsidRPr="00515C57">
              <w:t>INT</w:t>
            </w:r>
          </w:p>
        </w:tc>
        <w:tc>
          <w:tcPr>
            <w:tcW w:w="0" w:type="auto"/>
            <w:hideMark/>
          </w:tcPr>
          <w:p w14:paraId="1AF33AA8" w14:textId="77777777" w:rsidR="001559CE" w:rsidRPr="00515C57" w:rsidRDefault="001559CE" w:rsidP="00915B59">
            <w:pPr>
              <w:spacing w:after="160" w:line="259" w:lineRule="auto"/>
            </w:pPr>
            <w:r w:rsidRPr="00515C57">
              <w:t>FOREIGN KEY (references warehouse table)</w:t>
            </w:r>
          </w:p>
        </w:tc>
      </w:tr>
      <w:tr w:rsidR="001559CE" w:rsidRPr="00515C57" w14:paraId="5DBD4AA9" w14:textId="77777777" w:rsidTr="00915B59">
        <w:tc>
          <w:tcPr>
            <w:tcW w:w="0" w:type="auto"/>
            <w:hideMark/>
          </w:tcPr>
          <w:p w14:paraId="1996A3C3" w14:textId="77777777" w:rsidR="001559CE" w:rsidRPr="00515C57" w:rsidRDefault="001559CE" w:rsidP="00915B59">
            <w:pPr>
              <w:spacing w:after="160" w:line="259" w:lineRule="auto"/>
            </w:pPr>
            <w:r w:rsidRPr="00515C57">
              <w:t>quantity</w:t>
            </w:r>
          </w:p>
        </w:tc>
        <w:tc>
          <w:tcPr>
            <w:tcW w:w="0" w:type="auto"/>
            <w:hideMark/>
          </w:tcPr>
          <w:p w14:paraId="431526C4" w14:textId="77777777" w:rsidR="001559CE" w:rsidRPr="00515C57" w:rsidRDefault="001559CE" w:rsidP="00915B59">
            <w:pPr>
              <w:spacing w:after="160" w:line="259" w:lineRule="auto"/>
            </w:pPr>
            <w:r w:rsidRPr="00515C57">
              <w:t>INT</w:t>
            </w:r>
          </w:p>
        </w:tc>
        <w:tc>
          <w:tcPr>
            <w:tcW w:w="0" w:type="auto"/>
            <w:hideMark/>
          </w:tcPr>
          <w:p w14:paraId="1D7CF485" w14:textId="77777777" w:rsidR="001559CE" w:rsidRPr="00515C57" w:rsidRDefault="001559CE" w:rsidP="00915B59">
            <w:pPr>
              <w:spacing w:after="160" w:line="259" w:lineRule="auto"/>
            </w:pPr>
          </w:p>
        </w:tc>
      </w:tr>
      <w:tr w:rsidR="001559CE" w:rsidRPr="00515C57" w14:paraId="24A5A56A" w14:textId="77777777" w:rsidTr="00915B59">
        <w:tc>
          <w:tcPr>
            <w:tcW w:w="0" w:type="auto"/>
            <w:hideMark/>
          </w:tcPr>
          <w:p w14:paraId="41E62603" w14:textId="77777777" w:rsidR="001559CE" w:rsidRPr="00515C57" w:rsidRDefault="001559CE" w:rsidP="00915B59">
            <w:pPr>
              <w:spacing w:after="160" w:line="259" w:lineRule="auto"/>
            </w:pPr>
            <w:proofErr w:type="spellStart"/>
            <w:r w:rsidRPr="00515C57">
              <w:t>last_updated</w:t>
            </w:r>
            <w:proofErr w:type="spellEnd"/>
          </w:p>
        </w:tc>
        <w:tc>
          <w:tcPr>
            <w:tcW w:w="0" w:type="auto"/>
            <w:hideMark/>
          </w:tcPr>
          <w:p w14:paraId="354D1B28" w14:textId="77777777" w:rsidR="001559CE" w:rsidRPr="00515C57" w:rsidRDefault="001559CE" w:rsidP="00915B59">
            <w:pPr>
              <w:spacing w:after="160" w:line="259" w:lineRule="auto"/>
            </w:pPr>
            <w:r w:rsidRPr="00515C57">
              <w:t>DATETIME</w:t>
            </w:r>
          </w:p>
        </w:tc>
        <w:tc>
          <w:tcPr>
            <w:tcW w:w="0" w:type="auto"/>
            <w:hideMark/>
          </w:tcPr>
          <w:p w14:paraId="6A178DBE" w14:textId="77777777" w:rsidR="001559CE" w:rsidRPr="00515C57" w:rsidRDefault="001559CE" w:rsidP="00915B59">
            <w:pPr>
              <w:spacing w:after="160" w:line="259" w:lineRule="auto"/>
            </w:pPr>
          </w:p>
        </w:tc>
      </w:tr>
      <w:tr w:rsidR="001559CE" w:rsidRPr="00515C57" w14:paraId="1D2060F5" w14:textId="77777777" w:rsidTr="00915B59">
        <w:tc>
          <w:tcPr>
            <w:tcW w:w="0" w:type="auto"/>
            <w:hideMark/>
          </w:tcPr>
          <w:p w14:paraId="01C7A2DC" w14:textId="77777777" w:rsidR="001559CE" w:rsidRPr="00515C57" w:rsidRDefault="001559CE" w:rsidP="00915B59">
            <w:pPr>
              <w:spacing w:after="160" w:line="259" w:lineRule="auto"/>
            </w:pPr>
            <w:proofErr w:type="spellStart"/>
            <w:r w:rsidRPr="00515C57">
              <w:t>reorder_point</w:t>
            </w:r>
            <w:proofErr w:type="spellEnd"/>
          </w:p>
        </w:tc>
        <w:tc>
          <w:tcPr>
            <w:tcW w:w="0" w:type="auto"/>
            <w:hideMark/>
          </w:tcPr>
          <w:p w14:paraId="62BF931C" w14:textId="77777777" w:rsidR="001559CE" w:rsidRPr="00515C57" w:rsidRDefault="001559CE" w:rsidP="00915B59">
            <w:pPr>
              <w:spacing w:after="160" w:line="259" w:lineRule="auto"/>
            </w:pPr>
            <w:r w:rsidRPr="00515C57">
              <w:t>INT</w:t>
            </w:r>
          </w:p>
        </w:tc>
        <w:tc>
          <w:tcPr>
            <w:tcW w:w="0" w:type="auto"/>
            <w:hideMark/>
          </w:tcPr>
          <w:p w14:paraId="6A7B740F" w14:textId="77777777" w:rsidR="001559CE" w:rsidRPr="00515C57" w:rsidRDefault="001559CE" w:rsidP="00915B59">
            <w:pPr>
              <w:spacing w:after="160" w:line="259" w:lineRule="auto"/>
            </w:pPr>
          </w:p>
        </w:tc>
      </w:tr>
    </w:tbl>
    <w:p w14:paraId="7E3453FE" w14:textId="77777777" w:rsidR="001559CE" w:rsidRPr="00515C57" w:rsidRDefault="001559CE" w:rsidP="001559CE">
      <w:pPr>
        <w:rPr>
          <w:b/>
          <w:bCs/>
        </w:rPr>
      </w:pPr>
      <w:r w:rsidRPr="00515C57">
        <w:rPr>
          <w:b/>
          <w:bCs/>
        </w:rPr>
        <w:t>5. Shipment Table</w:t>
      </w:r>
    </w:p>
    <w:tbl>
      <w:tblPr>
        <w:tblStyle w:val="TableGrid"/>
        <w:tblW w:w="0" w:type="auto"/>
        <w:tblLook w:val="04A0" w:firstRow="1" w:lastRow="0" w:firstColumn="1" w:lastColumn="0" w:noHBand="0" w:noVBand="1"/>
      </w:tblPr>
      <w:tblGrid>
        <w:gridCol w:w="2456"/>
        <w:gridCol w:w="1532"/>
        <w:gridCol w:w="6492"/>
      </w:tblGrid>
      <w:tr w:rsidR="001559CE" w:rsidRPr="00515C57" w14:paraId="7FEDDBDE" w14:textId="77777777" w:rsidTr="00915B59">
        <w:tc>
          <w:tcPr>
            <w:tcW w:w="0" w:type="auto"/>
            <w:hideMark/>
          </w:tcPr>
          <w:p w14:paraId="388731EF" w14:textId="77777777" w:rsidR="001559CE" w:rsidRPr="00515C57" w:rsidRDefault="001559CE" w:rsidP="00915B59">
            <w:pPr>
              <w:spacing w:after="160" w:line="259" w:lineRule="auto"/>
              <w:rPr>
                <w:b/>
                <w:bCs/>
              </w:rPr>
            </w:pPr>
            <w:r w:rsidRPr="00515C57">
              <w:rPr>
                <w:b/>
                <w:bCs/>
              </w:rPr>
              <w:lastRenderedPageBreak/>
              <w:t>Column Name</w:t>
            </w:r>
          </w:p>
        </w:tc>
        <w:tc>
          <w:tcPr>
            <w:tcW w:w="0" w:type="auto"/>
            <w:hideMark/>
          </w:tcPr>
          <w:p w14:paraId="35935EA3" w14:textId="77777777" w:rsidR="001559CE" w:rsidRPr="00515C57" w:rsidRDefault="001559CE" w:rsidP="00915B59">
            <w:pPr>
              <w:spacing w:after="160" w:line="259" w:lineRule="auto"/>
              <w:rPr>
                <w:b/>
                <w:bCs/>
              </w:rPr>
            </w:pPr>
            <w:r w:rsidRPr="00515C57">
              <w:rPr>
                <w:b/>
                <w:bCs/>
              </w:rPr>
              <w:t>Data Type</w:t>
            </w:r>
          </w:p>
        </w:tc>
        <w:tc>
          <w:tcPr>
            <w:tcW w:w="0" w:type="auto"/>
            <w:hideMark/>
          </w:tcPr>
          <w:p w14:paraId="71A2719F" w14:textId="77777777" w:rsidR="001559CE" w:rsidRPr="00515C57" w:rsidRDefault="001559CE" w:rsidP="00915B59">
            <w:pPr>
              <w:spacing w:after="160" w:line="259" w:lineRule="auto"/>
              <w:rPr>
                <w:b/>
                <w:bCs/>
              </w:rPr>
            </w:pPr>
            <w:r w:rsidRPr="00515C57">
              <w:rPr>
                <w:b/>
                <w:bCs/>
              </w:rPr>
              <w:t>Constraints</w:t>
            </w:r>
          </w:p>
        </w:tc>
      </w:tr>
      <w:tr w:rsidR="001559CE" w:rsidRPr="00515C57" w14:paraId="3845DE5A" w14:textId="77777777" w:rsidTr="00915B59">
        <w:tc>
          <w:tcPr>
            <w:tcW w:w="0" w:type="auto"/>
            <w:hideMark/>
          </w:tcPr>
          <w:p w14:paraId="6318BE45" w14:textId="77777777" w:rsidR="001559CE" w:rsidRPr="00515C57" w:rsidRDefault="001559CE" w:rsidP="00915B59">
            <w:pPr>
              <w:spacing w:after="160" w:line="259" w:lineRule="auto"/>
            </w:pPr>
            <w:proofErr w:type="spellStart"/>
            <w:r w:rsidRPr="00515C57">
              <w:t>shipment_id</w:t>
            </w:r>
            <w:proofErr w:type="spellEnd"/>
          </w:p>
        </w:tc>
        <w:tc>
          <w:tcPr>
            <w:tcW w:w="0" w:type="auto"/>
            <w:hideMark/>
          </w:tcPr>
          <w:p w14:paraId="47484930" w14:textId="77777777" w:rsidR="001559CE" w:rsidRPr="00515C57" w:rsidRDefault="001559CE" w:rsidP="00915B59">
            <w:pPr>
              <w:spacing w:after="160" w:line="259" w:lineRule="auto"/>
            </w:pPr>
            <w:r w:rsidRPr="00515C57">
              <w:t>INT</w:t>
            </w:r>
          </w:p>
        </w:tc>
        <w:tc>
          <w:tcPr>
            <w:tcW w:w="0" w:type="auto"/>
            <w:hideMark/>
          </w:tcPr>
          <w:p w14:paraId="3B2C9466" w14:textId="77777777" w:rsidR="001559CE" w:rsidRPr="00515C57" w:rsidRDefault="001559CE" w:rsidP="00915B59">
            <w:pPr>
              <w:spacing w:after="160" w:line="259" w:lineRule="auto"/>
            </w:pPr>
            <w:r w:rsidRPr="00515C57">
              <w:t>PRIMARY KEY, AUTO_INCREMENT</w:t>
            </w:r>
          </w:p>
        </w:tc>
      </w:tr>
      <w:tr w:rsidR="001559CE" w:rsidRPr="00515C57" w14:paraId="04CEEA77" w14:textId="77777777" w:rsidTr="00915B59">
        <w:tc>
          <w:tcPr>
            <w:tcW w:w="0" w:type="auto"/>
            <w:hideMark/>
          </w:tcPr>
          <w:p w14:paraId="6B6FFF9B" w14:textId="77777777" w:rsidR="001559CE" w:rsidRPr="00515C57" w:rsidRDefault="001559CE" w:rsidP="00915B59">
            <w:pPr>
              <w:spacing w:after="160" w:line="259" w:lineRule="auto"/>
            </w:pPr>
            <w:proofErr w:type="spellStart"/>
            <w:r w:rsidRPr="00515C57">
              <w:t>order_id</w:t>
            </w:r>
            <w:proofErr w:type="spellEnd"/>
          </w:p>
        </w:tc>
        <w:tc>
          <w:tcPr>
            <w:tcW w:w="0" w:type="auto"/>
            <w:hideMark/>
          </w:tcPr>
          <w:p w14:paraId="42ADC024" w14:textId="77777777" w:rsidR="001559CE" w:rsidRPr="00515C57" w:rsidRDefault="001559CE" w:rsidP="00915B59">
            <w:pPr>
              <w:spacing w:after="160" w:line="259" w:lineRule="auto"/>
            </w:pPr>
            <w:r w:rsidRPr="00515C57">
              <w:t>INT</w:t>
            </w:r>
          </w:p>
        </w:tc>
        <w:tc>
          <w:tcPr>
            <w:tcW w:w="0" w:type="auto"/>
            <w:hideMark/>
          </w:tcPr>
          <w:p w14:paraId="1EB0EF09" w14:textId="77777777" w:rsidR="001559CE" w:rsidRPr="00515C57" w:rsidRDefault="001559CE" w:rsidP="00915B59">
            <w:pPr>
              <w:spacing w:after="160" w:line="259" w:lineRule="auto"/>
            </w:pPr>
            <w:r w:rsidRPr="00515C57">
              <w:t xml:space="preserve">FOREIGN KEY (references </w:t>
            </w:r>
            <w:proofErr w:type="spellStart"/>
            <w:r w:rsidRPr="00515C57">
              <w:t>sales_order</w:t>
            </w:r>
            <w:proofErr w:type="spellEnd"/>
            <w:r w:rsidRPr="00515C57">
              <w:t xml:space="preserve"> table or </w:t>
            </w:r>
            <w:proofErr w:type="spellStart"/>
            <w:r w:rsidRPr="00515C57">
              <w:t>purchase_order</w:t>
            </w:r>
            <w:proofErr w:type="spellEnd"/>
            <w:r w:rsidRPr="00515C57">
              <w:t xml:space="preserve"> table)</w:t>
            </w:r>
          </w:p>
        </w:tc>
      </w:tr>
      <w:tr w:rsidR="001559CE" w:rsidRPr="00515C57" w14:paraId="3C772066" w14:textId="77777777" w:rsidTr="00915B59">
        <w:tc>
          <w:tcPr>
            <w:tcW w:w="0" w:type="auto"/>
            <w:hideMark/>
          </w:tcPr>
          <w:p w14:paraId="11058191" w14:textId="77777777" w:rsidR="001559CE" w:rsidRPr="00515C57" w:rsidRDefault="001559CE" w:rsidP="00915B59">
            <w:pPr>
              <w:spacing w:after="160" w:line="259" w:lineRule="auto"/>
            </w:pPr>
            <w:proofErr w:type="spellStart"/>
            <w:r w:rsidRPr="00515C57">
              <w:t>shipment_status</w:t>
            </w:r>
            <w:proofErr w:type="spellEnd"/>
          </w:p>
        </w:tc>
        <w:tc>
          <w:tcPr>
            <w:tcW w:w="0" w:type="auto"/>
            <w:hideMark/>
          </w:tcPr>
          <w:p w14:paraId="1B486335"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43129F54" w14:textId="77777777" w:rsidR="001559CE" w:rsidRPr="00515C57" w:rsidRDefault="001559CE" w:rsidP="00915B59">
            <w:pPr>
              <w:spacing w:after="160" w:line="259" w:lineRule="auto"/>
            </w:pPr>
            <w:r w:rsidRPr="00515C57">
              <w:t>CHECK (</w:t>
            </w:r>
            <w:proofErr w:type="spellStart"/>
            <w:r w:rsidRPr="00515C57">
              <w:t>shipment_status</w:t>
            </w:r>
            <w:proofErr w:type="spellEnd"/>
            <w:r w:rsidRPr="00515C57">
              <w:t xml:space="preserve"> IN ('Pending', 'In Transit', 'Delivered', 'Cancelled'))</w:t>
            </w:r>
          </w:p>
        </w:tc>
      </w:tr>
      <w:tr w:rsidR="001559CE" w:rsidRPr="00515C57" w14:paraId="073A00B7" w14:textId="77777777" w:rsidTr="00915B59">
        <w:tc>
          <w:tcPr>
            <w:tcW w:w="0" w:type="auto"/>
            <w:hideMark/>
          </w:tcPr>
          <w:p w14:paraId="4122BC73" w14:textId="77777777" w:rsidR="001559CE" w:rsidRPr="00515C57" w:rsidRDefault="001559CE" w:rsidP="00915B59">
            <w:pPr>
              <w:spacing w:after="160" w:line="259" w:lineRule="auto"/>
            </w:pPr>
            <w:proofErr w:type="spellStart"/>
            <w:r w:rsidRPr="00515C57">
              <w:t>expected_delivery_date</w:t>
            </w:r>
            <w:proofErr w:type="spellEnd"/>
          </w:p>
        </w:tc>
        <w:tc>
          <w:tcPr>
            <w:tcW w:w="0" w:type="auto"/>
            <w:hideMark/>
          </w:tcPr>
          <w:p w14:paraId="6CA467FC" w14:textId="77777777" w:rsidR="001559CE" w:rsidRPr="00515C57" w:rsidRDefault="001559CE" w:rsidP="00915B59">
            <w:pPr>
              <w:spacing w:after="160" w:line="259" w:lineRule="auto"/>
            </w:pPr>
            <w:r w:rsidRPr="00515C57">
              <w:t>DATETIME</w:t>
            </w:r>
          </w:p>
        </w:tc>
        <w:tc>
          <w:tcPr>
            <w:tcW w:w="0" w:type="auto"/>
            <w:hideMark/>
          </w:tcPr>
          <w:p w14:paraId="7A361113" w14:textId="77777777" w:rsidR="001559CE" w:rsidRPr="00515C57" w:rsidRDefault="001559CE" w:rsidP="00915B59">
            <w:pPr>
              <w:spacing w:after="160" w:line="259" w:lineRule="auto"/>
            </w:pPr>
          </w:p>
        </w:tc>
      </w:tr>
      <w:tr w:rsidR="001559CE" w:rsidRPr="00515C57" w14:paraId="5E17E560" w14:textId="77777777" w:rsidTr="00915B59">
        <w:tc>
          <w:tcPr>
            <w:tcW w:w="0" w:type="auto"/>
            <w:hideMark/>
          </w:tcPr>
          <w:p w14:paraId="573A14DE" w14:textId="77777777" w:rsidR="001559CE" w:rsidRPr="00515C57" w:rsidRDefault="001559CE" w:rsidP="00915B59">
            <w:pPr>
              <w:spacing w:after="160" w:line="259" w:lineRule="auto"/>
            </w:pPr>
            <w:proofErr w:type="spellStart"/>
            <w:r w:rsidRPr="00515C57">
              <w:t>route_id</w:t>
            </w:r>
            <w:proofErr w:type="spellEnd"/>
          </w:p>
        </w:tc>
        <w:tc>
          <w:tcPr>
            <w:tcW w:w="0" w:type="auto"/>
            <w:hideMark/>
          </w:tcPr>
          <w:p w14:paraId="6A3F5ED0" w14:textId="77777777" w:rsidR="001559CE" w:rsidRPr="00515C57" w:rsidRDefault="001559CE" w:rsidP="00915B59">
            <w:pPr>
              <w:spacing w:after="160" w:line="259" w:lineRule="auto"/>
            </w:pPr>
            <w:r w:rsidRPr="00515C57">
              <w:t>INT</w:t>
            </w:r>
          </w:p>
        </w:tc>
        <w:tc>
          <w:tcPr>
            <w:tcW w:w="0" w:type="auto"/>
            <w:hideMark/>
          </w:tcPr>
          <w:p w14:paraId="1C254D6C" w14:textId="77777777" w:rsidR="001559CE" w:rsidRPr="00515C57" w:rsidRDefault="001559CE" w:rsidP="00915B59">
            <w:pPr>
              <w:spacing w:after="160" w:line="259" w:lineRule="auto"/>
            </w:pPr>
            <w:r w:rsidRPr="00515C57">
              <w:t>FOREIGN KEY (references route table)</w:t>
            </w:r>
          </w:p>
        </w:tc>
      </w:tr>
      <w:tr w:rsidR="001559CE" w:rsidRPr="00515C57" w14:paraId="44016EE2" w14:textId="77777777" w:rsidTr="00915B59">
        <w:tc>
          <w:tcPr>
            <w:tcW w:w="0" w:type="auto"/>
            <w:hideMark/>
          </w:tcPr>
          <w:p w14:paraId="55C7761B" w14:textId="77777777" w:rsidR="001559CE" w:rsidRPr="00515C57" w:rsidRDefault="001559CE" w:rsidP="00915B59">
            <w:pPr>
              <w:spacing w:after="160" w:line="259" w:lineRule="auto"/>
            </w:pPr>
            <w:proofErr w:type="spellStart"/>
            <w:r w:rsidRPr="00515C57">
              <w:t>vehicle_id</w:t>
            </w:r>
            <w:proofErr w:type="spellEnd"/>
          </w:p>
        </w:tc>
        <w:tc>
          <w:tcPr>
            <w:tcW w:w="0" w:type="auto"/>
            <w:hideMark/>
          </w:tcPr>
          <w:p w14:paraId="600AC8AB" w14:textId="77777777" w:rsidR="001559CE" w:rsidRPr="00515C57" w:rsidRDefault="001559CE" w:rsidP="00915B59">
            <w:pPr>
              <w:spacing w:after="160" w:line="259" w:lineRule="auto"/>
            </w:pPr>
            <w:r w:rsidRPr="00515C57">
              <w:t>INT</w:t>
            </w:r>
          </w:p>
        </w:tc>
        <w:tc>
          <w:tcPr>
            <w:tcW w:w="0" w:type="auto"/>
            <w:hideMark/>
          </w:tcPr>
          <w:p w14:paraId="18C12050" w14:textId="77777777" w:rsidR="001559CE" w:rsidRPr="00515C57" w:rsidRDefault="001559CE" w:rsidP="00915B59">
            <w:pPr>
              <w:spacing w:after="160" w:line="259" w:lineRule="auto"/>
            </w:pPr>
            <w:r w:rsidRPr="00515C57">
              <w:t xml:space="preserve">FOREIGN KEY (references </w:t>
            </w:r>
            <w:proofErr w:type="spellStart"/>
            <w:r w:rsidRPr="00515C57">
              <w:t>delivery_vehicle</w:t>
            </w:r>
            <w:proofErr w:type="spellEnd"/>
            <w:r w:rsidRPr="00515C57">
              <w:t xml:space="preserve"> table)</w:t>
            </w:r>
          </w:p>
        </w:tc>
      </w:tr>
      <w:tr w:rsidR="001559CE" w:rsidRPr="00515C57" w14:paraId="6F834DE1" w14:textId="77777777" w:rsidTr="00915B59">
        <w:tc>
          <w:tcPr>
            <w:tcW w:w="0" w:type="auto"/>
            <w:hideMark/>
          </w:tcPr>
          <w:p w14:paraId="0607BB6E" w14:textId="77777777" w:rsidR="001559CE" w:rsidRPr="00515C57" w:rsidRDefault="001559CE" w:rsidP="00915B59">
            <w:pPr>
              <w:spacing w:after="160" w:line="259" w:lineRule="auto"/>
            </w:pPr>
            <w:proofErr w:type="spellStart"/>
            <w:r w:rsidRPr="00515C57">
              <w:t>driver_id</w:t>
            </w:r>
            <w:proofErr w:type="spellEnd"/>
          </w:p>
        </w:tc>
        <w:tc>
          <w:tcPr>
            <w:tcW w:w="0" w:type="auto"/>
            <w:hideMark/>
          </w:tcPr>
          <w:p w14:paraId="71AE30F1" w14:textId="77777777" w:rsidR="001559CE" w:rsidRPr="00515C57" w:rsidRDefault="001559CE" w:rsidP="00915B59">
            <w:pPr>
              <w:spacing w:after="160" w:line="259" w:lineRule="auto"/>
            </w:pPr>
            <w:r w:rsidRPr="00515C57">
              <w:t>INT</w:t>
            </w:r>
          </w:p>
        </w:tc>
        <w:tc>
          <w:tcPr>
            <w:tcW w:w="0" w:type="auto"/>
            <w:hideMark/>
          </w:tcPr>
          <w:p w14:paraId="4298806B" w14:textId="77777777" w:rsidR="001559CE" w:rsidRPr="00515C57" w:rsidRDefault="001559CE" w:rsidP="00915B59">
            <w:pPr>
              <w:spacing w:after="160" w:line="259" w:lineRule="auto"/>
            </w:pPr>
            <w:r w:rsidRPr="00515C57">
              <w:t>FOREIGN KEY (references driver table)</w:t>
            </w:r>
          </w:p>
        </w:tc>
      </w:tr>
    </w:tbl>
    <w:p w14:paraId="1B4F95BF" w14:textId="77777777" w:rsidR="001559CE" w:rsidRPr="00515C57" w:rsidRDefault="001559CE" w:rsidP="001559CE">
      <w:pPr>
        <w:rPr>
          <w:b/>
          <w:bCs/>
        </w:rPr>
      </w:pPr>
      <w:r w:rsidRPr="00515C57">
        <w:rPr>
          <w:b/>
          <w:bCs/>
        </w:rPr>
        <w:t xml:space="preserve">6. </w:t>
      </w:r>
      <w:proofErr w:type="spellStart"/>
      <w:r w:rsidRPr="00515C57">
        <w:rPr>
          <w:b/>
          <w:bCs/>
        </w:rPr>
        <w:t>PurchaseOrder</w:t>
      </w:r>
      <w:proofErr w:type="spellEnd"/>
      <w:r w:rsidRPr="00515C57">
        <w:rPr>
          <w:b/>
          <w:bCs/>
        </w:rPr>
        <w:t xml:space="preserve"> Table</w:t>
      </w:r>
    </w:p>
    <w:tbl>
      <w:tblPr>
        <w:tblStyle w:val="TableGrid"/>
        <w:tblW w:w="0" w:type="auto"/>
        <w:tblLook w:val="04A0" w:firstRow="1" w:lastRow="0" w:firstColumn="1" w:lastColumn="0" w:noHBand="0" w:noVBand="1"/>
      </w:tblPr>
      <w:tblGrid>
        <w:gridCol w:w="1990"/>
        <w:gridCol w:w="1700"/>
        <w:gridCol w:w="5358"/>
      </w:tblGrid>
      <w:tr w:rsidR="001559CE" w:rsidRPr="00515C57" w14:paraId="45235795" w14:textId="77777777" w:rsidTr="00915B59">
        <w:tc>
          <w:tcPr>
            <w:tcW w:w="0" w:type="auto"/>
            <w:hideMark/>
          </w:tcPr>
          <w:p w14:paraId="57306E2B" w14:textId="77777777" w:rsidR="001559CE" w:rsidRPr="00515C57" w:rsidRDefault="001559CE" w:rsidP="00915B59">
            <w:pPr>
              <w:spacing w:after="160" w:line="259" w:lineRule="auto"/>
              <w:rPr>
                <w:b/>
                <w:bCs/>
              </w:rPr>
            </w:pPr>
            <w:r w:rsidRPr="00515C57">
              <w:rPr>
                <w:b/>
                <w:bCs/>
              </w:rPr>
              <w:t>Column Name</w:t>
            </w:r>
          </w:p>
        </w:tc>
        <w:tc>
          <w:tcPr>
            <w:tcW w:w="0" w:type="auto"/>
            <w:hideMark/>
          </w:tcPr>
          <w:p w14:paraId="77FF40C8" w14:textId="77777777" w:rsidR="001559CE" w:rsidRPr="00515C57" w:rsidRDefault="001559CE" w:rsidP="00915B59">
            <w:pPr>
              <w:spacing w:after="160" w:line="259" w:lineRule="auto"/>
              <w:rPr>
                <w:b/>
                <w:bCs/>
              </w:rPr>
            </w:pPr>
            <w:r w:rsidRPr="00515C57">
              <w:rPr>
                <w:b/>
                <w:bCs/>
              </w:rPr>
              <w:t>Data Type</w:t>
            </w:r>
          </w:p>
        </w:tc>
        <w:tc>
          <w:tcPr>
            <w:tcW w:w="0" w:type="auto"/>
            <w:hideMark/>
          </w:tcPr>
          <w:p w14:paraId="16653EB5" w14:textId="77777777" w:rsidR="001559CE" w:rsidRPr="00515C57" w:rsidRDefault="001559CE" w:rsidP="00915B59">
            <w:pPr>
              <w:spacing w:after="160" w:line="259" w:lineRule="auto"/>
              <w:rPr>
                <w:b/>
                <w:bCs/>
              </w:rPr>
            </w:pPr>
            <w:r w:rsidRPr="00515C57">
              <w:rPr>
                <w:b/>
                <w:bCs/>
              </w:rPr>
              <w:t>Constraints</w:t>
            </w:r>
          </w:p>
        </w:tc>
      </w:tr>
      <w:tr w:rsidR="001559CE" w:rsidRPr="00515C57" w14:paraId="062742B3" w14:textId="77777777" w:rsidTr="00915B59">
        <w:tc>
          <w:tcPr>
            <w:tcW w:w="0" w:type="auto"/>
            <w:hideMark/>
          </w:tcPr>
          <w:p w14:paraId="77E3C0F3" w14:textId="77777777" w:rsidR="001559CE" w:rsidRPr="00515C57" w:rsidRDefault="001559CE" w:rsidP="00915B59">
            <w:pPr>
              <w:spacing w:after="160" w:line="259" w:lineRule="auto"/>
            </w:pPr>
            <w:proofErr w:type="spellStart"/>
            <w:r w:rsidRPr="00515C57">
              <w:t>purchase_order_id</w:t>
            </w:r>
            <w:proofErr w:type="spellEnd"/>
          </w:p>
        </w:tc>
        <w:tc>
          <w:tcPr>
            <w:tcW w:w="0" w:type="auto"/>
            <w:hideMark/>
          </w:tcPr>
          <w:p w14:paraId="776E119A" w14:textId="77777777" w:rsidR="001559CE" w:rsidRPr="00515C57" w:rsidRDefault="001559CE" w:rsidP="00915B59">
            <w:pPr>
              <w:spacing w:after="160" w:line="259" w:lineRule="auto"/>
            </w:pPr>
            <w:r w:rsidRPr="00515C57">
              <w:t>INT</w:t>
            </w:r>
          </w:p>
        </w:tc>
        <w:tc>
          <w:tcPr>
            <w:tcW w:w="0" w:type="auto"/>
            <w:hideMark/>
          </w:tcPr>
          <w:p w14:paraId="54A62D5E" w14:textId="77777777" w:rsidR="001559CE" w:rsidRPr="00515C57" w:rsidRDefault="001559CE" w:rsidP="00915B59">
            <w:pPr>
              <w:spacing w:after="160" w:line="259" w:lineRule="auto"/>
            </w:pPr>
            <w:r w:rsidRPr="00515C57">
              <w:t>PRIMARY KEY, AUTO_INCREMENT</w:t>
            </w:r>
          </w:p>
        </w:tc>
      </w:tr>
      <w:tr w:rsidR="001559CE" w:rsidRPr="00515C57" w14:paraId="1E1E0541" w14:textId="77777777" w:rsidTr="00915B59">
        <w:tc>
          <w:tcPr>
            <w:tcW w:w="0" w:type="auto"/>
            <w:hideMark/>
          </w:tcPr>
          <w:p w14:paraId="2B366E72" w14:textId="77777777" w:rsidR="001559CE" w:rsidRPr="00515C57" w:rsidRDefault="001559CE" w:rsidP="00915B59">
            <w:pPr>
              <w:spacing w:after="160" w:line="259" w:lineRule="auto"/>
            </w:pPr>
            <w:proofErr w:type="spellStart"/>
            <w:r w:rsidRPr="00515C57">
              <w:t>product_id</w:t>
            </w:r>
            <w:proofErr w:type="spellEnd"/>
          </w:p>
        </w:tc>
        <w:tc>
          <w:tcPr>
            <w:tcW w:w="0" w:type="auto"/>
            <w:hideMark/>
          </w:tcPr>
          <w:p w14:paraId="6237E5B3" w14:textId="77777777" w:rsidR="001559CE" w:rsidRPr="00515C57" w:rsidRDefault="001559CE" w:rsidP="00915B59">
            <w:pPr>
              <w:spacing w:after="160" w:line="259" w:lineRule="auto"/>
            </w:pPr>
            <w:r w:rsidRPr="00515C57">
              <w:t>INT</w:t>
            </w:r>
          </w:p>
        </w:tc>
        <w:tc>
          <w:tcPr>
            <w:tcW w:w="0" w:type="auto"/>
            <w:hideMark/>
          </w:tcPr>
          <w:p w14:paraId="1573FF83" w14:textId="77777777" w:rsidR="001559CE" w:rsidRPr="00515C57" w:rsidRDefault="001559CE" w:rsidP="00915B59">
            <w:pPr>
              <w:spacing w:after="160" w:line="259" w:lineRule="auto"/>
            </w:pPr>
            <w:r w:rsidRPr="00515C57">
              <w:t>FOREIGN KEY (references product table)</w:t>
            </w:r>
          </w:p>
        </w:tc>
      </w:tr>
      <w:tr w:rsidR="001559CE" w:rsidRPr="00515C57" w14:paraId="76CEC7FB" w14:textId="77777777" w:rsidTr="00915B59">
        <w:tc>
          <w:tcPr>
            <w:tcW w:w="0" w:type="auto"/>
            <w:hideMark/>
          </w:tcPr>
          <w:p w14:paraId="00BC5F17" w14:textId="77777777" w:rsidR="001559CE" w:rsidRPr="00515C57" w:rsidRDefault="001559CE" w:rsidP="00915B59">
            <w:pPr>
              <w:spacing w:after="160" w:line="259" w:lineRule="auto"/>
            </w:pPr>
            <w:proofErr w:type="spellStart"/>
            <w:r w:rsidRPr="00515C57">
              <w:t>supplier_id</w:t>
            </w:r>
            <w:proofErr w:type="spellEnd"/>
          </w:p>
        </w:tc>
        <w:tc>
          <w:tcPr>
            <w:tcW w:w="0" w:type="auto"/>
            <w:hideMark/>
          </w:tcPr>
          <w:p w14:paraId="5598ABFA" w14:textId="77777777" w:rsidR="001559CE" w:rsidRPr="00515C57" w:rsidRDefault="001559CE" w:rsidP="00915B59">
            <w:pPr>
              <w:spacing w:after="160" w:line="259" w:lineRule="auto"/>
            </w:pPr>
            <w:r w:rsidRPr="00515C57">
              <w:t>INT</w:t>
            </w:r>
          </w:p>
        </w:tc>
        <w:tc>
          <w:tcPr>
            <w:tcW w:w="0" w:type="auto"/>
            <w:hideMark/>
          </w:tcPr>
          <w:p w14:paraId="5D0A7F9E" w14:textId="77777777" w:rsidR="001559CE" w:rsidRPr="00515C57" w:rsidRDefault="001559CE" w:rsidP="00915B59">
            <w:pPr>
              <w:spacing w:after="160" w:line="259" w:lineRule="auto"/>
            </w:pPr>
            <w:r w:rsidRPr="00515C57">
              <w:t>FOREIGN KEY (references supplier table)</w:t>
            </w:r>
          </w:p>
        </w:tc>
      </w:tr>
      <w:tr w:rsidR="001559CE" w:rsidRPr="00515C57" w14:paraId="19631CC1" w14:textId="77777777" w:rsidTr="00915B59">
        <w:tc>
          <w:tcPr>
            <w:tcW w:w="0" w:type="auto"/>
            <w:hideMark/>
          </w:tcPr>
          <w:p w14:paraId="75DAE47D" w14:textId="77777777" w:rsidR="001559CE" w:rsidRPr="00515C57" w:rsidRDefault="001559CE" w:rsidP="00915B59">
            <w:pPr>
              <w:spacing w:after="160" w:line="259" w:lineRule="auto"/>
            </w:pPr>
            <w:proofErr w:type="spellStart"/>
            <w:r w:rsidRPr="00515C57">
              <w:t>order_date</w:t>
            </w:r>
            <w:proofErr w:type="spellEnd"/>
          </w:p>
        </w:tc>
        <w:tc>
          <w:tcPr>
            <w:tcW w:w="0" w:type="auto"/>
            <w:hideMark/>
          </w:tcPr>
          <w:p w14:paraId="697C766F" w14:textId="77777777" w:rsidR="001559CE" w:rsidRPr="00515C57" w:rsidRDefault="001559CE" w:rsidP="00915B59">
            <w:pPr>
              <w:spacing w:after="160" w:line="259" w:lineRule="auto"/>
            </w:pPr>
            <w:r w:rsidRPr="00515C57">
              <w:t>DATETIME</w:t>
            </w:r>
          </w:p>
        </w:tc>
        <w:tc>
          <w:tcPr>
            <w:tcW w:w="0" w:type="auto"/>
            <w:hideMark/>
          </w:tcPr>
          <w:p w14:paraId="66D8773C" w14:textId="77777777" w:rsidR="001559CE" w:rsidRPr="00515C57" w:rsidRDefault="001559CE" w:rsidP="00915B59">
            <w:pPr>
              <w:spacing w:after="160" w:line="259" w:lineRule="auto"/>
            </w:pPr>
            <w:r w:rsidRPr="00515C57">
              <w:t>NOT NULL</w:t>
            </w:r>
          </w:p>
        </w:tc>
      </w:tr>
      <w:tr w:rsidR="001559CE" w:rsidRPr="00515C57" w14:paraId="2367AD97" w14:textId="77777777" w:rsidTr="00915B59">
        <w:tc>
          <w:tcPr>
            <w:tcW w:w="0" w:type="auto"/>
            <w:hideMark/>
          </w:tcPr>
          <w:p w14:paraId="0A52D76E" w14:textId="77777777" w:rsidR="001559CE" w:rsidRPr="00515C57" w:rsidRDefault="001559CE" w:rsidP="00915B59">
            <w:pPr>
              <w:spacing w:after="160" w:line="259" w:lineRule="auto"/>
            </w:pPr>
            <w:proofErr w:type="spellStart"/>
            <w:r w:rsidRPr="00515C57">
              <w:t>delivery_date</w:t>
            </w:r>
            <w:proofErr w:type="spellEnd"/>
          </w:p>
        </w:tc>
        <w:tc>
          <w:tcPr>
            <w:tcW w:w="0" w:type="auto"/>
            <w:hideMark/>
          </w:tcPr>
          <w:p w14:paraId="271F5D18" w14:textId="77777777" w:rsidR="001559CE" w:rsidRPr="00515C57" w:rsidRDefault="001559CE" w:rsidP="00915B59">
            <w:pPr>
              <w:spacing w:after="160" w:line="259" w:lineRule="auto"/>
            </w:pPr>
            <w:r w:rsidRPr="00515C57">
              <w:t>DATETIME</w:t>
            </w:r>
          </w:p>
        </w:tc>
        <w:tc>
          <w:tcPr>
            <w:tcW w:w="0" w:type="auto"/>
            <w:hideMark/>
          </w:tcPr>
          <w:p w14:paraId="79433C27" w14:textId="77777777" w:rsidR="001559CE" w:rsidRPr="00515C57" w:rsidRDefault="001559CE" w:rsidP="00915B59">
            <w:pPr>
              <w:spacing w:after="160" w:line="259" w:lineRule="auto"/>
            </w:pPr>
          </w:p>
        </w:tc>
      </w:tr>
      <w:tr w:rsidR="001559CE" w:rsidRPr="00515C57" w14:paraId="1453D40D" w14:textId="77777777" w:rsidTr="00915B59">
        <w:tc>
          <w:tcPr>
            <w:tcW w:w="0" w:type="auto"/>
            <w:hideMark/>
          </w:tcPr>
          <w:p w14:paraId="5B7B326D" w14:textId="77777777" w:rsidR="001559CE" w:rsidRPr="00515C57" w:rsidRDefault="001559CE" w:rsidP="00915B59">
            <w:pPr>
              <w:spacing w:after="160" w:line="259" w:lineRule="auto"/>
            </w:pPr>
            <w:r w:rsidRPr="00515C57">
              <w:t>status</w:t>
            </w:r>
          </w:p>
        </w:tc>
        <w:tc>
          <w:tcPr>
            <w:tcW w:w="0" w:type="auto"/>
            <w:hideMark/>
          </w:tcPr>
          <w:p w14:paraId="204A5EC2"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6022062D" w14:textId="77777777" w:rsidR="001559CE" w:rsidRPr="00515C57" w:rsidRDefault="001559CE" w:rsidP="00915B59">
            <w:pPr>
              <w:spacing w:after="160" w:line="259" w:lineRule="auto"/>
            </w:pPr>
            <w:r w:rsidRPr="00515C57">
              <w:t>CHECK (status IN ('Pending', 'Completed', 'Cancelled'))</w:t>
            </w:r>
          </w:p>
        </w:tc>
      </w:tr>
      <w:tr w:rsidR="001559CE" w:rsidRPr="00515C57" w14:paraId="15B7CEE5" w14:textId="77777777" w:rsidTr="00915B59">
        <w:tc>
          <w:tcPr>
            <w:tcW w:w="0" w:type="auto"/>
            <w:hideMark/>
          </w:tcPr>
          <w:p w14:paraId="6EFAB92E" w14:textId="77777777" w:rsidR="001559CE" w:rsidRPr="00515C57" w:rsidRDefault="001559CE" w:rsidP="00915B59">
            <w:pPr>
              <w:spacing w:after="160" w:line="259" w:lineRule="auto"/>
            </w:pPr>
            <w:r w:rsidRPr="00515C57">
              <w:t>quantity</w:t>
            </w:r>
          </w:p>
        </w:tc>
        <w:tc>
          <w:tcPr>
            <w:tcW w:w="0" w:type="auto"/>
            <w:hideMark/>
          </w:tcPr>
          <w:p w14:paraId="239F1E56" w14:textId="77777777" w:rsidR="001559CE" w:rsidRPr="00515C57" w:rsidRDefault="001559CE" w:rsidP="00915B59">
            <w:pPr>
              <w:spacing w:after="160" w:line="259" w:lineRule="auto"/>
            </w:pPr>
            <w:r w:rsidRPr="00515C57">
              <w:t>INT</w:t>
            </w:r>
          </w:p>
        </w:tc>
        <w:tc>
          <w:tcPr>
            <w:tcW w:w="0" w:type="auto"/>
            <w:hideMark/>
          </w:tcPr>
          <w:p w14:paraId="2A5B9033" w14:textId="77777777" w:rsidR="001559CE" w:rsidRPr="00515C57" w:rsidRDefault="001559CE" w:rsidP="00915B59">
            <w:pPr>
              <w:spacing w:after="160" w:line="259" w:lineRule="auto"/>
            </w:pPr>
            <w:r w:rsidRPr="00515C57">
              <w:t>NOT NULL</w:t>
            </w:r>
          </w:p>
        </w:tc>
      </w:tr>
      <w:tr w:rsidR="001559CE" w:rsidRPr="00515C57" w14:paraId="48917F06" w14:textId="77777777" w:rsidTr="00915B59">
        <w:tc>
          <w:tcPr>
            <w:tcW w:w="0" w:type="auto"/>
            <w:hideMark/>
          </w:tcPr>
          <w:p w14:paraId="4788DCEA" w14:textId="77777777" w:rsidR="001559CE" w:rsidRPr="00515C57" w:rsidRDefault="001559CE" w:rsidP="00915B59">
            <w:pPr>
              <w:spacing w:after="160" w:line="259" w:lineRule="auto"/>
            </w:pPr>
            <w:proofErr w:type="spellStart"/>
            <w:r w:rsidRPr="00515C57">
              <w:t>total_cost</w:t>
            </w:r>
            <w:proofErr w:type="spellEnd"/>
          </w:p>
        </w:tc>
        <w:tc>
          <w:tcPr>
            <w:tcW w:w="0" w:type="auto"/>
            <w:hideMark/>
          </w:tcPr>
          <w:p w14:paraId="688FDFE9" w14:textId="77777777" w:rsidR="001559CE" w:rsidRPr="00515C57" w:rsidRDefault="001559CE" w:rsidP="00915B59">
            <w:pPr>
              <w:spacing w:after="160" w:line="259" w:lineRule="auto"/>
            </w:pPr>
            <w:proofErr w:type="gramStart"/>
            <w:r w:rsidRPr="00515C57">
              <w:t>DECIMAL(</w:t>
            </w:r>
            <w:proofErr w:type="gramEnd"/>
            <w:r w:rsidRPr="00515C57">
              <w:t>12, 2)</w:t>
            </w:r>
          </w:p>
        </w:tc>
        <w:tc>
          <w:tcPr>
            <w:tcW w:w="0" w:type="auto"/>
            <w:hideMark/>
          </w:tcPr>
          <w:p w14:paraId="728DE4DA" w14:textId="77777777" w:rsidR="001559CE" w:rsidRPr="00515C57" w:rsidRDefault="001559CE" w:rsidP="00915B59">
            <w:pPr>
              <w:spacing w:after="160" w:line="259" w:lineRule="auto"/>
            </w:pPr>
          </w:p>
        </w:tc>
      </w:tr>
    </w:tbl>
    <w:p w14:paraId="10C2DE87" w14:textId="77777777" w:rsidR="001559CE" w:rsidRPr="00515C57" w:rsidRDefault="001559CE" w:rsidP="001559CE">
      <w:pPr>
        <w:rPr>
          <w:b/>
          <w:bCs/>
        </w:rPr>
      </w:pPr>
      <w:r w:rsidRPr="00515C57">
        <w:rPr>
          <w:b/>
          <w:bCs/>
        </w:rPr>
        <w:t xml:space="preserve">7. </w:t>
      </w:r>
      <w:proofErr w:type="spellStart"/>
      <w:r w:rsidRPr="00515C57">
        <w:rPr>
          <w:b/>
          <w:bCs/>
        </w:rPr>
        <w:t>SalesOrder</w:t>
      </w:r>
      <w:proofErr w:type="spellEnd"/>
      <w:r w:rsidRPr="00515C57">
        <w:rPr>
          <w:b/>
          <w:bCs/>
        </w:rPr>
        <w:t xml:space="preserve"> Table</w:t>
      </w:r>
    </w:p>
    <w:tbl>
      <w:tblPr>
        <w:tblStyle w:val="TableGrid"/>
        <w:tblW w:w="0" w:type="auto"/>
        <w:tblLook w:val="04A0" w:firstRow="1" w:lastRow="0" w:firstColumn="1" w:lastColumn="0" w:noHBand="0" w:noVBand="1"/>
      </w:tblPr>
      <w:tblGrid>
        <w:gridCol w:w="1885"/>
        <w:gridCol w:w="1700"/>
        <w:gridCol w:w="6150"/>
      </w:tblGrid>
      <w:tr w:rsidR="001559CE" w:rsidRPr="00515C57" w14:paraId="06342EA5" w14:textId="77777777" w:rsidTr="00915B59">
        <w:tc>
          <w:tcPr>
            <w:tcW w:w="0" w:type="auto"/>
            <w:hideMark/>
          </w:tcPr>
          <w:p w14:paraId="1EDF9040" w14:textId="77777777" w:rsidR="001559CE" w:rsidRPr="00515C57" w:rsidRDefault="001559CE" w:rsidP="00915B59">
            <w:pPr>
              <w:spacing w:after="160" w:line="259" w:lineRule="auto"/>
              <w:rPr>
                <w:b/>
                <w:bCs/>
              </w:rPr>
            </w:pPr>
            <w:r w:rsidRPr="00515C57">
              <w:rPr>
                <w:b/>
                <w:bCs/>
              </w:rPr>
              <w:t>Column Name</w:t>
            </w:r>
          </w:p>
        </w:tc>
        <w:tc>
          <w:tcPr>
            <w:tcW w:w="0" w:type="auto"/>
            <w:hideMark/>
          </w:tcPr>
          <w:p w14:paraId="01ADAB5D" w14:textId="77777777" w:rsidR="001559CE" w:rsidRPr="00515C57" w:rsidRDefault="001559CE" w:rsidP="00915B59">
            <w:pPr>
              <w:spacing w:after="160" w:line="259" w:lineRule="auto"/>
              <w:rPr>
                <w:b/>
                <w:bCs/>
              </w:rPr>
            </w:pPr>
            <w:r w:rsidRPr="00515C57">
              <w:rPr>
                <w:b/>
                <w:bCs/>
              </w:rPr>
              <w:t>Data Type</w:t>
            </w:r>
          </w:p>
        </w:tc>
        <w:tc>
          <w:tcPr>
            <w:tcW w:w="0" w:type="auto"/>
            <w:hideMark/>
          </w:tcPr>
          <w:p w14:paraId="7E93C687" w14:textId="77777777" w:rsidR="001559CE" w:rsidRPr="00515C57" w:rsidRDefault="001559CE" w:rsidP="00915B59">
            <w:pPr>
              <w:spacing w:after="160" w:line="259" w:lineRule="auto"/>
              <w:rPr>
                <w:b/>
                <w:bCs/>
              </w:rPr>
            </w:pPr>
            <w:r w:rsidRPr="00515C57">
              <w:rPr>
                <w:b/>
                <w:bCs/>
              </w:rPr>
              <w:t>Constraints</w:t>
            </w:r>
          </w:p>
        </w:tc>
      </w:tr>
      <w:tr w:rsidR="001559CE" w:rsidRPr="00515C57" w14:paraId="2EA314F3" w14:textId="77777777" w:rsidTr="00915B59">
        <w:tc>
          <w:tcPr>
            <w:tcW w:w="0" w:type="auto"/>
            <w:hideMark/>
          </w:tcPr>
          <w:p w14:paraId="1AEE3541" w14:textId="77777777" w:rsidR="001559CE" w:rsidRPr="00515C57" w:rsidRDefault="001559CE" w:rsidP="00915B59">
            <w:pPr>
              <w:spacing w:after="160" w:line="259" w:lineRule="auto"/>
            </w:pPr>
            <w:proofErr w:type="spellStart"/>
            <w:r w:rsidRPr="00515C57">
              <w:t>sales_order_id</w:t>
            </w:r>
            <w:proofErr w:type="spellEnd"/>
          </w:p>
        </w:tc>
        <w:tc>
          <w:tcPr>
            <w:tcW w:w="0" w:type="auto"/>
            <w:hideMark/>
          </w:tcPr>
          <w:p w14:paraId="3F7DB2C4" w14:textId="77777777" w:rsidR="001559CE" w:rsidRPr="00515C57" w:rsidRDefault="001559CE" w:rsidP="00915B59">
            <w:pPr>
              <w:spacing w:after="160" w:line="259" w:lineRule="auto"/>
            </w:pPr>
            <w:r w:rsidRPr="00515C57">
              <w:t>INT</w:t>
            </w:r>
          </w:p>
        </w:tc>
        <w:tc>
          <w:tcPr>
            <w:tcW w:w="0" w:type="auto"/>
            <w:hideMark/>
          </w:tcPr>
          <w:p w14:paraId="543FCCDD" w14:textId="77777777" w:rsidR="001559CE" w:rsidRPr="00515C57" w:rsidRDefault="001559CE" w:rsidP="00915B59">
            <w:pPr>
              <w:spacing w:after="160" w:line="259" w:lineRule="auto"/>
            </w:pPr>
            <w:r w:rsidRPr="00515C57">
              <w:t>PRIMARY KEY, AUTO_INCREMENT</w:t>
            </w:r>
          </w:p>
        </w:tc>
      </w:tr>
      <w:tr w:rsidR="001559CE" w:rsidRPr="00515C57" w14:paraId="2D79DDE2" w14:textId="77777777" w:rsidTr="00915B59">
        <w:tc>
          <w:tcPr>
            <w:tcW w:w="0" w:type="auto"/>
            <w:hideMark/>
          </w:tcPr>
          <w:p w14:paraId="41677FE0" w14:textId="77777777" w:rsidR="001559CE" w:rsidRPr="00515C57" w:rsidRDefault="001559CE" w:rsidP="00915B59">
            <w:pPr>
              <w:spacing w:after="160" w:line="259" w:lineRule="auto"/>
            </w:pPr>
            <w:proofErr w:type="spellStart"/>
            <w:r w:rsidRPr="00515C57">
              <w:t>customer_id</w:t>
            </w:r>
            <w:proofErr w:type="spellEnd"/>
          </w:p>
        </w:tc>
        <w:tc>
          <w:tcPr>
            <w:tcW w:w="0" w:type="auto"/>
            <w:hideMark/>
          </w:tcPr>
          <w:p w14:paraId="3AA186CC" w14:textId="77777777" w:rsidR="001559CE" w:rsidRPr="00515C57" w:rsidRDefault="001559CE" w:rsidP="00915B59">
            <w:pPr>
              <w:spacing w:after="160" w:line="259" w:lineRule="auto"/>
            </w:pPr>
            <w:r w:rsidRPr="00515C57">
              <w:t>INT</w:t>
            </w:r>
          </w:p>
        </w:tc>
        <w:tc>
          <w:tcPr>
            <w:tcW w:w="0" w:type="auto"/>
            <w:hideMark/>
          </w:tcPr>
          <w:p w14:paraId="61BD1274" w14:textId="77777777" w:rsidR="001559CE" w:rsidRPr="00515C57" w:rsidRDefault="001559CE" w:rsidP="00915B59">
            <w:pPr>
              <w:spacing w:after="160" w:line="259" w:lineRule="auto"/>
            </w:pPr>
            <w:r w:rsidRPr="00515C57">
              <w:t>FOREIGN KEY (references customer table)</w:t>
            </w:r>
          </w:p>
        </w:tc>
      </w:tr>
      <w:tr w:rsidR="001559CE" w:rsidRPr="00515C57" w14:paraId="46B34C66" w14:textId="77777777" w:rsidTr="00915B59">
        <w:tc>
          <w:tcPr>
            <w:tcW w:w="0" w:type="auto"/>
            <w:hideMark/>
          </w:tcPr>
          <w:p w14:paraId="3741F69A" w14:textId="77777777" w:rsidR="001559CE" w:rsidRPr="00515C57" w:rsidRDefault="001559CE" w:rsidP="00915B59">
            <w:pPr>
              <w:spacing w:after="160" w:line="259" w:lineRule="auto"/>
            </w:pPr>
            <w:proofErr w:type="spellStart"/>
            <w:r w:rsidRPr="00515C57">
              <w:t>order_date</w:t>
            </w:r>
            <w:proofErr w:type="spellEnd"/>
          </w:p>
        </w:tc>
        <w:tc>
          <w:tcPr>
            <w:tcW w:w="0" w:type="auto"/>
            <w:hideMark/>
          </w:tcPr>
          <w:p w14:paraId="789E4111" w14:textId="77777777" w:rsidR="001559CE" w:rsidRPr="00515C57" w:rsidRDefault="001559CE" w:rsidP="00915B59">
            <w:pPr>
              <w:spacing w:after="160" w:line="259" w:lineRule="auto"/>
            </w:pPr>
            <w:r w:rsidRPr="00515C57">
              <w:t>DATETIME</w:t>
            </w:r>
          </w:p>
        </w:tc>
        <w:tc>
          <w:tcPr>
            <w:tcW w:w="0" w:type="auto"/>
            <w:hideMark/>
          </w:tcPr>
          <w:p w14:paraId="6A33222F" w14:textId="77777777" w:rsidR="001559CE" w:rsidRPr="00515C57" w:rsidRDefault="001559CE" w:rsidP="00915B59">
            <w:pPr>
              <w:spacing w:after="160" w:line="259" w:lineRule="auto"/>
            </w:pPr>
            <w:r w:rsidRPr="00515C57">
              <w:t>NOT NULL</w:t>
            </w:r>
          </w:p>
        </w:tc>
      </w:tr>
      <w:tr w:rsidR="001559CE" w:rsidRPr="00515C57" w14:paraId="62524028" w14:textId="77777777" w:rsidTr="00915B59">
        <w:tc>
          <w:tcPr>
            <w:tcW w:w="0" w:type="auto"/>
            <w:hideMark/>
          </w:tcPr>
          <w:p w14:paraId="6786D166" w14:textId="77777777" w:rsidR="001559CE" w:rsidRPr="00515C57" w:rsidRDefault="001559CE" w:rsidP="00915B59">
            <w:pPr>
              <w:spacing w:after="160" w:line="259" w:lineRule="auto"/>
            </w:pPr>
            <w:proofErr w:type="spellStart"/>
            <w:r w:rsidRPr="00515C57">
              <w:t>shipping_address</w:t>
            </w:r>
            <w:proofErr w:type="spellEnd"/>
          </w:p>
        </w:tc>
        <w:tc>
          <w:tcPr>
            <w:tcW w:w="0" w:type="auto"/>
            <w:hideMark/>
          </w:tcPr>
          <w:p w14:paraId="3A1C28EC"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655AAAAB" w14:textId="77777777" w:rsidR="001559CE" w:rsidRPr="00515C57" w:rsidRDefault="001559CE" w:rsidP="00915B59">
            <w:pPr>
              <w:spacing w:after="160" w:line="259" w:lineRule="auto"/>
            </w:pPr>
          </w:p>
        </w:tc>
      </w:tr>
      <w:tr w:rsidR="001559CE" w:rsidRPr="00515C57" w14:paraId="78865932" w14:textId="77777777" w:rsidTr="00915B59">
        <w:tc>
          <w:tcPr>
            <w:tcW w:w="0" w:type="auto"/>
            <w:hideMark/>
          </w:tcPr>
          <w:p w14:paraId="087416CD" w14:textId="77777777" w:rsidR="001559CE" w:rsidRPr="00515C57" w:rsidRDefault="001559CE" w:rsidP="00915B59">
            <w:pPr>
              <w:spacing w:after="160" w:line="259" w:lineRule="auto"/>
            </w:pPr>
            <w:r w:rsidRPr="00515C57">
              <w:t>status</w:t>
            </w:r>
          </w:p>
        </w:tc>
        <w:tc>
          <w:tcPr>
            <w:tcW w:w="0" w:type="auto"/>
            <w:hideMark/>
          </w:tcPr>
          <w:p w14:paraId="689B68E6"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2D1422C3" w14:textId="77777777" w:rsidR="001559CE" w:rsidRPr="00515C57" w:rsidRDefault="001559CE" w:rsidP="00915B59">
            <w:pPr>
              <w:spacing w:after="160" w:line="259" w:lineRule="auto"/>
            </w:pPr>
            <w:r w:rsidRPr="00515C57">
              <w:t>CHECK (status IN ('Pending', 'Shipped', 'Delivered', 'Cancelled'))</w:t>
            </w:r>
          </w:p>
        </w:tc>
      </w:tr>
      <w:tr w:rsidR="001559CE" w:rsidRPr="00515C57" w14:paraId="79BF2297" w14:textId="77777777" w:rsidTr="00915B59">
        <w:tc>
          <w:tcPr>
            <w:tcW w:w="0" w:type="auto"/>
            <w:hideMark/>
          </w:tcPr>
          <w:p w14:paraId="5518C282" w14:textId="77777777" w:rsidR="001559CE" w:rsidRPr="00515C57" w:rsidRDefault="001559CE" w:rsidP="00915B59">
            <w:pPr>
              <w:spacing w:after="160" w:line="259" w:lineRule="auto"/>
            </w:pPr>
            <w:proofErr w:type="spellStart"/>
            <w:r w:rsidRPr="00515C57">
              <w:t>total_amount</w:t>
            </w:r>
            <w:proofErr w:type="spellEnd"/>
          </w:p>
        </w:tc>
        <w:tc>
          <w:tcPr>
            <w:tcW w:w="0" w:type="auto"/>
            <w:hideMark/>
          </w:tcPr>
          <w:p w14:paraId="31EACC12" w14:textId="77777777" w:rsidR="001559CE" w:rsidRPr="00515C57" w:rsidRDefault="001559CE" w:rsidP="00915B59">
            <w:pPr>
              <w:spacing w:after="160" w:line="259" w:lineRule="auto"/>
            </w:pPr>
            <w:proofErr w:type="gramStart"/>
            <w:r w:rsidRPr="00515C57">
              <w:t>DECIMAL(</w:t>
            </w:r>
            <w:proofErr w:type="gramEnd"/>
            <w:r w:rsidRPr="00515C57">
              <w:t>12, 2)</w:t>
            </w:r>
          </w:p>
        </w:tc>
        <w:tc>
          <w:tcPr>
            <w:tcW w:w="0" w:type="auto"/>
            <w:hideMark/>
          </w:tcPr>
          <w:p w14:paraId="17A39606" w14:textId="77777777" w:rsidR="001559CE" w:rsidRPr="00515C57" w:rsidRDefault="001559CE" w:rsidP="00915B59">
            <w:pPr>
              <w:spacing w:after="160" w:line="259" w:lineRule="auto"/>
            </w:pPr>
          </w:p>
        </w:tc>
      </w:tr>
    </w:tbl>
    <w:p w14:paraId="349F06D3" w14:textId="77777777" w:rsidR="001559CE" w:rsidRPr="00515C57" w:rsidRDefault="001559CE" w:rsidP="001559CE">
      <w:pPr>
        <w:rPr>
          <w:b/>
          <w:bCs/>
        </w:rPr>
      </w:pPr>
      <w:r w:rsidRPr="00515C57">
        <w:rPr>
          <w:b/>
          <w:bCs/>
        </w:rPr>
        <w:t>8. Customer Table</w:t>
      </w:r>
    </w:p>
    <w:tbl>
      <w:tblPr>
        <w:tblStyle w:val="TableGrid"/>
        <w:tblW w:w="0" w:type="auto"/>
        <w:tblLook w:val="04A0" w:firstRow="1" w:lastRow="0" w:firstColumn="1" w:lastColumn="0" w:noHBand="0" w:noVBand="1"/>
      </w:tblPr>
      <w:tblGrid>
        <w:gridCol w:w="1771"/>
        <w:gridCol w:w="1650"/>
        <w:gridCol w:w="3392"/>
      </w:tblGrid>
      <w:tr w:rsidR="001559CE" w:rsidRPr="00515C57" w14:paraId="6F2663E0" w14:textId="77777777" w:rsidTr="00915B59">
        <w:tc>
          <w:tcPr>
            <w:tcW w:w="0" w:type="auto"/>
            <w:hideMark/>
          </w:tcPr>
          <w:p w14:paraId="53D58BD1" w14:textId="77777777" w:rsidR="001559CE" w:rsidRPr="00515C57" w:rsidRDefault="001559CE" w:rsidP="00915B59">
            <w:pPr>
              <w:spacing w:after="160" w:line="259" w:lineRule="auto"/>
              <w:rPr>
                <w:b/>
                <w:bCs/>
              </w:rPr>
            </w:pPr>
            <w:r w:rsidRPr="00515C57">
              <w:rPr>
                <w:b/>
                <w:bCs/>
              </w:rPr>
              <w:t>Column Name</w:t>
            </w:r>
          </w:p>
        </w:tc>
        <w:tc>
          <w:tcPr>
            <w:tcW w:w="0" w:type="auto"/>
            <w:hideMark/>
          </w:tcPr>
          <w:p w14:paraId="4261AF7C" w14:textId="77777777" w:rsidR="001559CE" w:rsidRPr="00515C57" w:rsidRDefault="001559CE" w:rsidP="00915B59">
            <w:pPr>
              <w:spacing w:after="160" w:line="259" w:lineRule="auto"/>
              <w:rPr>
                <w:b/>
                <w:bCs/>
              </w:rPr>
            </w:pPr>
            <w:r w:rsidRPr="00515C57">
              <w:rPr>
                <w:b/>
                <w:bCs/>
              </w:rPr>
              <w:t>Data Type</w:t>
            </w:r>
          </w:p>
        </w:tc>
        <w:tc>
          <w:tcPr>
            <w:tcW w:w="0" w:type="auto"/>
            <w:hideMark/>
          </w:tcPr>
          <w:p w14:paraId="38960ABA" w14:textId="77777777" w:rsidR="001559CE" w:rsidRPr="00515C57" w:rsidRDefault="001559CE" w:rsidP="00915B59">
            <w:pPr>
              <w:spacing w:after="160" w:line="259" w:lineRule="auto"/>
              <w:rPr>
                <w:b/>
                <w:bCs/>
              </w:rPr>
            </w:pPr>
            <w:r w:rsidRPr="00515C57">
              <w:rPr>
                <w:b/>
                <w:bCs/>
              </w:rPr>
              <w:t>Constraints</w:t>
            </w:r>
          </w:p>
        </w:tc>
      </w:tr>
      <w:tr w:rsidR="001559CE" w:rsidRPr="00515C57" w14:paraId="2251A903" w14:textId="77777777" w:rsidTr="00915B59">
        <w:tc>
          <w:tcPr>
            <w:tcW w:w="0" w:type="auto"/>
            <w:hideMark/>
          </w:tcPr>
          <w:p w14:paraId="2ED26E34" w14:textId="77777777" w:rsidR="001559CE" w:rsidRPr="00515C57" w:rsidRDefault="001559CE" w:rsidP="00915B59">
            <w:pPr>
              <w:spacing w:after="160" w:line="259" w:lineRule="auto"/>
            </w:pPr>
            <w:proofErr w:type="spellStart"/>
            <w:r w:rsidRPr="00515C57">
              <w:t>customer_id</w:t>
            </w:r>
            <w:proofErr w:type="spellEnd"/>
          </w:p>
        </w:tc>
        <w:tc>
          <w:tcPr>
            <w:tcW w:w="0" w:type="auto"/>
            <w:hideMark/>
          </w:tcPr>
          <w:p w14:paraId="59DA9509" w14:textId="77777777" w:rsidR="001559CE" w:rsidRPr="00515C57" w:rsidRDefault="001559CE" w:rsidP="00915B59">
            <w:pPr>
              <w:spacing w:after="160" w:line="259" w:lineRule="auto"/>
            </w:pPr>
            <w:r w:rsidRPr="00515C57">
              <w:t>INT</w:t>
            </w:r>
          </w:p>
        </w:tc>
        <w:tc>
          <w:tcPr>
            <w:tcW w:w="0" w:type="auto"/>
            <w:hideMark/>
          </w:tcPr>
          <w:p w14:paraId="3194536F" w14:textId="77777777" w:rsidR="001559CE" w:rsidRPr="00515C57" w:rsidRDefault="001559CE" w:rsidP="00915B59">
            <w:pPr>
              <w:spacing w:after="160" w:line="259" w:lineRule="auto"/>
            </w:pPr>
            <w:r w:rsidRPr="00515C57">
              <w:t>PRIMARY KEY, AUTO_INCREMENT</w:t>
            </w:r>
          </w:p>
        </w:tc>
      </w:tr>
      <w:tr w:rsidR="001559CE" w:rsidRPr="00515C57" w14:paraId="6CE208C4" w14:textId="77777777" w:rsidTr="00915B59">
        <w:tc>
          <w:tcPr>
            <w:tcW w:w="0" w:type="auto"/>
            <w:hideMark/>
          </w:tcPr>
          <w:p w14:paraId="31CD89D8" w14:textId="77777777" w:rsidR="001559CE" w:rsidRPr="00515C57" w:rsidRDefault="001559CE" w:rsidP="00915B59">
            <w:pPr>
              <w:spacing w:after="160" w:line="259" w:lineRule="auto"/>
            </w:pPr>
            <w:proofErr w:type="spellStart"/>
            <w:r w:rsidRPr="00515C57">
              <w:t>customer_name</w:t>
            </w:r>
            <w:proofErr w:type="spellEnd"/>
          </w:p>
        </w:tc>
        <w:tc>
          <w:tcPr>
            <w:tcW w:w="0" w:type="auto"/>
            <w:hideMark/>
          </w:tcPr>
          <w:p w14:paraId="352DEE53"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3E1CAB3D" w14:textId="77777777" w:rsidR="001559CE" w:rsidRPr="00515C57" w:rsidRDefault="001559CE" w:rsidP="00915B59">
            <w:pPr>
              <w:spacing w:after="160" w:line="259" w:lineRule="auto"/>
            </w:pPr>
            <w:r w:rsidRPr="00515C57">
              <w:t>NOT NULL</w:t>
            </w:r>
          </w:p>
        </w:tc>
      </w:tr>
      <w:tr w:rsidR="001559CE" w:rsidRPr="00515C57" w14:paraId="20F5D612" w14:textId="77777777" w:rsidTr="00915B59">
        <w:tc>
          <w:tcPr>
            <w:tcW w:w="0" w:type="auto"/>
            <w:hideMark/>
          </w:tcPr>
          <w:p w14:paraId="36773D97" w14:textId="77777777" w:rsidR="001559CE" w:rsidRPr="00515C57" w:rsidRDefault="001559CE" w:rsidP="00915B59">
            <w:pPr>
              <w:spacing w:after="160" w:line="259" w:lineRule="auto"/>
            </w:pPr>
            <w:proofErr w:type="spellStart"/>
            <w:r w:rsidRPr="00515C57">
              <w:t>contact_details</w:t>
            </w:r>
            <w:proofErr w:type="spellEnd"/>
          </w:p>
        </w:tc>
        <w:tc>
          <w:tcPr>
            <w:tcW w:w="0" w:type="auto"/>
            <w:hideMark/>
          </w:tcPr>
          <w:p w14:paraId="1782A366"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09C335DB" w14:textId="77777777" w:rsidR="001559CE" w:rsidRPr="00515C57" w:rsidRDefault="001559CE" w:rsidP="00915B59">
            <w:pPr>
              <w:spacing w:after="160" w:line="259" w:lineRule="auto"/>
            </w:pPr>
          </w:p>
        </w:tc>
      </w:tr>
      <w:tr w:rsidR="001559CE" w:rsidRPr="00515C57" w14:paraId="13BCA403" w14:textId="77777777" w:rsidTr="00915B59">
        <w:tc>
          <w:tcPr>
            <w:tcW w:w="0" w:type="auto"/>
            <w:hideMark/>
          </w:tcPr>
          <w:p w14:paraId="12223D45" w14:textId="77777777" w:rsidR="001559CE" w:rsidRPr="00515C57" w:rsidRDefault="001559CE" w:rsidP="00915B59">
            <w:pPr>
              <w:spacing w:after="160" w:line="259" w:lineRule="auto"/>
            </w:pPr>
            <w:r w:rsidRPr="00515C57">
              <w:t>address</w:t>
            </w:r>
          </w:p>
        </w:tc>
        <w:tc>
          <w:tcPr>
            <w:tcW w:w="0" w:type="auto"/>
            <w:hideMark/>
          </w:tcPr>
          <w:p w14:paraId="4695338B"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64E72D2A" w14:textId="77777777" w:rsidR="001559CE" w:rsidRPr="00515C57" w:rsidRDefault="001559CE" w:rsidP="00915B59">
            <w:pPr>
              <w:spacing w:after="160" w:line="259" w:lineRule="auto"/>
            </w:pPr>
          </w:p>
        </w:tc>
      </w:tr>
    </w:tbl>
    <w:p w14:paraId="46ECD551" w14:textId="77777777" w:rsidR="001559CE" w:rsidRPr="00515C57" w:rsidRDefault="001559CE" w:rsidP="001559CE">
      <w:pPr>
        <w:rPr>
          <w:b/>
          <w:bCs/>
        </w:rPr>
      </w:pPr>
      <w:r w:rsidRPr="00515C57">
        <w:rPr>
          <w:b/>
          <w:bCs/>
        </w:rPr>
        <w:lastRenderedPageBreak/>
        <w:t xml:space="preserve">9. </w:t>
      </w:r>
      <w:proofErr w:type="spellStart"/>
      <w:r w:rsidRPr="00515C57">
        <w:rPr>
          <w:b/>
          <w:bCs/>
        </w:rPr>
        <w:t>DeliveryVehicle</w:t>
      </w:r>
      <w:proofErr w:type="spellEnd"/>
      <w:r w:rsidRPr="00515C57">
        <w:rPr>
          <w:b/>
          <w:bCs/>
        </w:rPr>
        <w:t xml:space="preserve"> Table</w:t>
      </w:r>
    </w:p>
    <w:tbl>
      <w:tblPr>
        <w:tblStyle w:val="TableGrid"/>
        <w:tblW w:w="0" w:type="auto"/>
        <w:tblLook w:val="04A0" w:firstRow="1" w:lastRow="0" w:firstColumn="1" w:lastColumn="0" w:noHBand="0" w:noVBand="1"/>
      </w:tblPr>
      <w:tblGrid>
        <w:gridCol w:w="1782"/>
        <w:gridCol w:w="1650"/>
        <w:gridCol w:w="3392"/>
      </w:tblGrid>
      <w:tr w:rsidR="001559CE" w:rsidRPr="00515C57" w14:paraId="37954CCF" w14:textId="77777777" w:rsidTr="00915B59">
        <w:tc>
          <w:tcPr>
            <w:tcW w:w="0" w:type="auto"/>
            <w:hideMark/>
          </w:tcPr>
          <w:p w14:paraId="06C0502F" w14:textId="77777777" w:rsidR="001559CE" w:rsidRPr="00515C57" w:rsidRDefault="001559CE" w:rsidP="00915B59">
            <w:pPr>
              <w:spacing w:after="160" w:line="259" w:lineRule="auto"/>
              <w:rPr>
                <w:b/>
                <w:bCs/>
              </w:rPr>
            </w:pPr>
            <w:r w:rsidRPr="00515C57">
              <w:rPr>
                <w:b/>
                <w:bCs/>
              </w:rPr>
              <w:t>Column Name</w:t>
            </w:r>
          </w:p>
        </w:tc>
        <w:tc>
          <w:tcPr>
            <w:tcW w:w="0" w:type="auto"/>
            <w:hideMark/>
          </w:tcPr>
          <w:p w14:paraId="1AD0C0B1" w14:textId="77777777" w:rsidR="001559CE" w:rsidRPr="00515C57" w:rsidRDefault="001559CE" w:rsidP="00915B59">
            <w:pPr>
              <w:spacing w:after="160" w:line="259" w:lineRule="auto"/>
              <w:rPr>
                <w:b/>
                <w:bCs/>
              </w:rPr>
            </w:pPr>
            <w:r w:rsidRPr="00515C57">
              <w:rPr>
                <w:b/>
                <w:bCs/>
              </w:rPr>
              <w:t>Data Type</w:t>
            </w:r>
          </w:p>
        </w:tc>
        <w:tc>
          <w:tcPr>
            <w:tcW w:w="0" w:type="auto"/>
            <w:hideMark/>
          </w:tcPr>
          <w:p w14:paraId="557D00D2" w14:textId="77777777" w:rsidR="001559CE" w:rsidRPr="00515C57" w:rsidRDefault="001559CE" w:rsidP="00915B59">
            <w:pPr>
              <w:spacing w:after="160" w:line="259" w:lineRule="auto"/>
              <w:rPr>
                <w:b/>
                <w:bCs/>
              </w:rPr>
            </w:pPr>
            <w:r w:rsidRPr="00515C57">
              <w:rPr>
                <w:b/>
                <w:bCs/>
              </w:rPr>
              <w:t>Constraints</w:t>
            </w:r>
          </w:p>
        </w:tc>
      </w:tr>
      <w:tr w:rsidR="001559CE" w:rsidRPr="00515C57" w14:paraId="2B51A72F" w14:textId="77777777" w:rsidTr="00915B59">
        <w:tc>
          <w:tcPr>
            <w:tcW w:w="0" w:type="auto"/>
            <w:hideMark/>
          </w:tcPr>
          <w:p w14:paraId="75B076D7" w14:textId="77777777" w:rsidR="001559CE" w:rsidRPr="00515C57" w:rsidRDefault="001559CE" w:rsidP="00915B59">
            <w:pPr>
              <w:spacing w:after="160" w:line="259" w:lineRule="auto"/>
            </w:pPr>
            <w:proofErr w:type="spellStart"/>
            <w:r w:rsidRPr="00515C57">
              <w:t>vehicle_id</w:t>
            </w:r>
            <w:proofErr w:type="spellEnd"/>
          </w:p>
        </w:tc>
        <w:tc>
          <w:tcPr>
            <w:tcW w:w="0" w:type="auto"/>
            <w:hideMark/>
          </w:tcPr>
          <w:p w14:paraId="0DCC078D" w14:textId="77777777" w:rsidR="001559CE" w:rsidRPr="00515C57" w:rsidRDefault="001559CE" w:rsidP="00915B59">
            <w:pPr>
              <w:spacing w:after="160" w:line="259" w:lineRule="auto"/>
            </w:pPr>
            <w:r w:rsidRPr="00515C57">
              <w:t>INT</w:t>
            </w:r>
          </w:p>
        </w:tc>
        <w:tc>
          <w:tcPr>
            <w:tcW w:w="0" w:type="auto"/>
            <w:hideMark/>
          </w:tcPr>
          <w:p w14:paraId="674A5FFF" w14:textId="77777777" w:rsidR="001559CE" w:rsidRPr="00515C57" w:rsidRDefault="001559CE" w:rsidP="00915B59">
            <w:pPr>
              <w:spacing w:after="160" w:line="259" w:lineRule="auto"/>
            </w:pPr>
            <w:r w:rsidRPr="00515C57">
              <w:t>PRIMARY KEY, AUTO_INCREMENT</w:t>
            </w:r>
          </w:p>
        </w:tc>
      </w:tr>
      <w:tr w:rsidR="001559CE" w:rsidRPr="00515C57" w14:paraId="3BC10D59" w14:textId="77777777" w:rsidTr="00915B59">
        <w:tc>
          <w:tcPr>
            <w:tcW w:w="0" w:type="auto"/>
            <w:hideMark/>
          </w:tcPr>
          <w:p w14:paraId="76877EFA" w14:textId="77777777" w:rsidR="001559CE" w:rsidRPr="00515C57" w:rsidRDefault="001559CE" w:rsidP="00915B59">
            <w:pPr>
              <w:spacing w:after="160" w:line="259" w:lineRule="auto"/>
            </w:pPr>
            <w:proofErr w:type="spellStart"/>
            <w:r w:rsidRPr="00515C57">
              <w:t>vehicle_type</w:t>
            </w:r>
            <w:proofErr w:type="spellEnd"/>
          </w:p>
        </w:tc>
        <w:tc>
          <w:tcPr>
            <w:tcW w:w="0" w:type="auto"/>
            <w:hideMark/>
          </w:tcPr>
          <w:p w14:paraId="471F32E8" w14:textId="77777777" w:rsidR="001559CE" w:rsidRPr="00515C57" w:rsidRDefault="001559CE" w:rsidP="00915B59">
            <w:pPr>
              <w:spacing w:after="160" w:line="259" w:lineRule="auto"/>
            </w:pPr>
            <w:proofErr w:type="gramStart"/>
            <w:r w:rsidRPr="00515C57">
              <w:t>VARCHAR(</w:t>
            </w:r>
            <w:proofErr w:type="gramEnd"/>
            <w:r w:rsidRPr="00515C57">
              <w:t>100)</w:t>
            </w:r>
          </w:p>
        </w:tc>
        <w:tc>
          <w:tcPr>
            <w:tcW w:w="0" w:type="auto"/>
            <w:hideMark/>
          </w:tcPr>
          <w:p w14:paraId="12F0D250" w14:textId="77777777" w:rsidR="001559CE" w:rsidRPr="00515C57" w:rsidRDefault="001559CE" w:rsidP="00915B59">
            <w:pPr>
              <w:spacing w:after="160" w:line="259" w:lineRule="auto"/>
            </w:pPr>
          </w:p>
        </w:tc>
      </w:tr>
      <w:tr w:rsidR="001559CE" w:rsidRPr="00515C57" w14:paraId="13A1890F" w14:textId="77777777" w:rsidTr="00915B59">
        <w:tc>
          <w:tcPr>
            <w:tcW w:w="0" w:type="auto"/>
            <w:hideMark/>
          </w:tcPr>
          <w:p w14:paraId="7829D157" w14:textId="77777777" w:rsidR="001559CE" w:rsidRPr="00515C57" w:rsidRDefault="001559CE" w:rsidP="00915B59">
            <w:pPr>
              <w:spacing w:after="160" w:line="259" w:lineRule="auto"/>
            </w:pPr>
            <w:r w:rsidRPr="00515C57">
              <w:t>capacity</w:t>
            </w:r>
          </w:p>
        </w:tc>
        <w:tc>
          <w:tcPr>
            <w:tcW w:w="0" w:type="auto"/>
            <w:hideMark/>
          </w:tcPr>
          <w:p w14:paraId="7750F7C7" w14:textId="77777777" w:rsidR="001559CE" w:rsidRPr="00515C57" w:rsidRDefault="001559CE" w:rsidP="00915B59">
            <w:pPr>
              <w:spacing w:after="160" w:line="259" w:lineRule="auto"/>
            </w:pPr>
            <w:r w:rsidRPr="00515C57">
              <w:t>INT</w:t>
            </w:r>
          </w:p>
        </w:tc>
        <w:tc>
          <w:tcPr>
            <w:tcW w:w="0" w:type="auto"/>
            <w:hideMark/>
          </w:tcPr>
          <w:p w14:paraId="783E9330" w14:textId="77777777" w:rsidR="001559CE" w:rsidRPr="00515C57" w:rsidRDefault="001559CE" w:rsidP="00915B59">
            <w:pPr>
              <w:spacing w:after="160" w:line="259" w:lineRule="auto"/>
            </w:pPr>
          </w:p>
        </w:tc>
      </w:tr>
      <w:tr w:rsidR="001559CE" w:rsidRPr="00515C57" w14:paraId="12C93C0B" w14:textId="77777777" w:rsidTr="00915B59">
        <w:tc>
          <w:tcPr>
            <w:tcW w:w="0" w:type="auto"/>
            <w:hideMark/>
          </w:tcPr>
          <w:p w14:paraId="3713B83A" w14:textId="77777777" w:rsidR="001559CE" w:rsidRPr="00515C57" w:rsidRDefault="001559CE" w:rsidP="00915B59">
            <w:pPr>
              <w:spacing w:after="160" w:line="259" w:lineRule="auto"/>
            </w:pPr>
            <w:proofErr w:type="spellStart"/>
            <w:r w:rsidRPr="00515C57">
              <w:t>license_plate</w:t>
            </w:r>
            <w:proofErr w:type="spellEnd"/>
          </w:p>
        </w:tc>
        <w:tc>
          <w:tcPr>
            <w:tcW w:w="0" w:type="auto"/>
            <w:hideMark/>
          </w:tcPr>
          <w:p w14:paraId="0A8F5041"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37069685" w14:textId="77777777" w:rsidR="001559CE" w:rsidRPr="00515C57" w:rsidRDefault="001559CE" w:rsidP="00915B59">
            <w:pPr>
              <w:spacing w:after="160" w:line="259" w:lineRule="auto"/>
            </w:pPr>
            <w:r w:rsidRPr="00515C57">
              <w:t>UNIQUE</w:t>
            </w:r>
          </w:p>
        </w:tc>
      </w:tr>
      <w:tr w:rsidR="001559CE" w:rsidRPr="00515C57" w14:paraId="0C0F1A8B" w14:textId="77777777" w:rsidTr="00915B59">
        <w:tc>
          <w:tcPr>
            <w:tcW w:w="0" w:type="auto"/>
            <w:hideMark/>
          </w:tcPr>
          <w:p w14:paraId="4D112FA9" w14:textId="77777777" w:rsidR="001559CE" w:rsidRPr="00515C57" w:rsidRDefault="001559CE" w:rsidP="00915B59">
            <w:pPr>
              <w:spacing w:after="160" w:line="259" w:lineRule="auto"/>
            </w:pPr>
            <w:proofErr w:type="spellStart"/>
            <w:r w:rsidRPr="00515C57">
              <w:t>current_location</w:t>
            </w:r>
            <w:proofErr w:type="spellEnd"/>
          </w:p>
        </w:tc>
        <w:tc>
          <w:tcPr>
            <w:tcW w:w="0" w:type="auto"/>
            <w:hideMark/>
          </w:tcPr>
          <w:p w14:paraId="275E530B"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68A48F01" w14:textId="77777777" w:rsidR="001559CE" w:rsidRPr="00515C57" w:rsidRDefault="001559CE" w:rsidP="00915B59">
            <w:pPr>
              <w:spacing w:after="160" w:line="259" w:lineRule="auto"/>
            </w:pPr>
          </w:p>
        </w:tc>
      </w:tr>
    </w:tbl>
    <w:p w14:paraId="3A79FFAB" w14:textId="77777777" w:rsidR="001559CE" w:rsidRPr="00515C57" w:rsidRDefault="001559CE" w:rsidP="001559CE">
      <w:pPr>
        <w:rPr>
          <w:b/>
          <w:bCs/>
        </w:rPr>
      </w:pPr>
      <w:r w:rsidRPr="00515C57">
        <w:rPr>
          <w:b/>
          <w:bCs/>
        </w:rPr>
        <w:t>10. Driver Table</w:t>
      </w:r>
    </w:p>
    <w:tbl>
      <w:tblPr>
        <w:tblStyle w:val="TableGrid"/>
        <w:tblW w:w="0" w:type="auto"/>
        <w:tblLook w:val="04A0" w:firstRow="1" w:lastRow="0" w:firstColumn="1" w:lastColumn="0" w:noHBand="0" w:noVBand="1"/>
      </w:tblPr>
      <w:tblGrid>
        <w:gridCol w:w="1838"/>
        <w:gridCol w:w="1650"/>
        <w:gridCol w:w="4798"/>
      </w:tblGrid>
      <w:tr w:rsidR="001559CE" w:rsidRPr="00515C57" w14:paraId="7CDF61E5" w14:textId="77777777" w:rsidTr="00915B59">
        <w:tc>
          <w:tcPr>
            <w:tcW w:w="0" w:type="auto"/>
            <w:hideMark/>
          </w:tcPr>
          <w:p w14:paraId="75520D4C" w14:textId="77777777" w:rsidR="001559CE" w:rsidRPr="00515C57" w:rsidRDefault="001559CE" w:rsidP="00915B59">
            <w:pPr>
              <w:spacing w:after="160" w:line="259" w:lineRule="auto"/>
              <w:rPr>
                <w:b/>
                <w:bCs/>
              </w:rPr>
            </w:pPr>
            <w:r w:rsidRPr="00515C57">
              <w:rPr>
                <w:b/>
                <w:bCs/>
              </w:rPr>
              <w:t>Column Name</w:t>
            </w:r>
          </w:p>
        </w:tc>
        <w:tc>
          <w:tcPr>
            <w:tcW w:w="0" w:type="auto"/>
            <w:hideMark/>
          </w:tcPr>
          <w:p w14:paraId="67D51611" w14:textId="77777777" w:rsidR="001559CE" w:rsidRPr="00515C57" w:rsidRDefault="001559CE" w:rsidP="00915B59">
            <w:pPr>
              <w:spacing w:after="160" w:line="259" w:lineRule="auto"/>
              <w:rPr>
                <w:b/>
                <w:bCs/>
              </w:rPr>
            </w:pPr>
            <w:r w:rsidRPr="00515C57">
              <w:rPr>
                <w:b/>
                <w:bCs/>
              </w:rPr>
              <w:t>Data Type</w:t>
            </w:r>
          </w:p>
        </w:tc>
        <w:tc>
          <w:tcPr>
            <w:tcW w:w="0" w:type="auto"/>
            <w:hideMark/>
          </w:tcPr>
          <w:p w14:paraId="74BC74F2" w14:textId="77777777" w:rsidR="001559CE" w:rsidRPr="00515C57" w:rsidRDefault="001559CE" w:rsidP="00915B59">
            <w:pPr>
              <w:spacing w:after="160" w:line="259" w:lineRule="auto"/>
              <w:rPr>
                <w:b/>
                <w:bCs/>
              </w:rPr>
            </w:pPr>
            <w:r w:rsidRPr="00515C57">
              <w:rPr>
                <w:b/>
                <w:bCs/>
              </w:rPr>
              <w:t>Constraints</w:t>
            </w:r>
          </w:p>
        </w:tc>
      </w:tr>
      <w:tr w:rsidR="001559CE" w:rsidRPr="00515C57" w14:paraId="207CF775" w14:textId="77777777" w:rsidTr="00915B59">
        <w:tc>
          <w:tcPr>
            <w:tcW w:w="0" w:type="auto"/>
            <w:hideMark/>
          </w:tcPr>
          <w:p w14:paraId="20BB834E" w14:textId="77777777" w:rsidR="001559CE" w:rsidRPr="00515C57" w:rsidRDefault="001559CE" w:rsidP="00915B59">
            <w:pPr>
              <w:spacing w:after="160" w:line="259" w:lineRule="auto"/>
            </w:pPr>
            <w:proofErr w:type="spellStart"/>
            <w:r w:rsidRPr="00515C57">
              <w:t>driver_id</w:t>
            </w:r>
            <w:proofErr w:type="spellEnd"/>
          </w:p>
        </w:tc>
        <w:tc>
          <w:tcPr>
            <w:tcW w:w="0" w:type="auto"/>
            <w:hideMark/>
          </w:tcPr>
          <w:p w14:paraId="54A91D94" w14:textId="77777777" w:rsidR="001559CE" w:rsidRPr="00515C57" w:rsidRDefault="001559CE" w:rsidP="00915B59">
            <w:pPr>
              <w:spacing w:after="160" w:line="259" w:lineRule="auto"/>
            </w:pPr>
            <w:r w:rsidRPr="00515C57">
              <w:t>INT</w:t>
            </w:r>
          </w:p>
        </w:tc>
        <w:tc>
          <w:tcPr>
            <w:tcW w:w="0" w:type="auto"/>
            <w:hideMark/>
          </w:tcPr>
          <w:p w14:paraId="76E09339" w14:textId="77777777" w:rsidR="001559CE" w:rsidRPr="00515C57" w:rsidRDefault="001559CE" w:rsidP="00915B59">
            <w:pPr>
              <w:spacing w:after="160" w:line="259" w:lineRule="auto"/>
            </w:pPr>
            <w:r w:rsidRPr="00515C57">
              <w:t>PRIMARY KEY, AUTO_INCREMENT</w:t>
            </w:r>
          </w:p>
        </w:tc>
      </w:tr>
      <w:tr w:rsidR="001559CE" w:rsidRPr="00515C57" w14:paraId="63151E6E" w14:textId="77777777" w:rsidTr="00915B59">
        <w:tc>
          <w:tcPr>
            <w:tcW w:w="0" w:type="auto"/>
            <w:hideMark/>
          </w:tcPr>
          <w:p w14:paraId="752DFFD1" w14:textId="77777777" w:rsidR="001559CE" w:rsidRPr="00515C57" w:rsidRDefault="001559CE" w:rsidP="00915B59">
            <w:pPr>
              <w:spacing w:after="160" w:line="259" w:lineRule="auto"/>
            </w:pPr>
            <w:proofErr w:type="spellStart"/>
            <w:r w:rsidRPr="00515C57">
              <w:t>driver_name</w:t>
            </w:r>
            <w:proofErr w:type="spellEnd"/>
          </w:p>
        </w:tc>
        <w:tc>
          <w:tcPr>
            <w:tcW w:w="0" w:type="auto"/>
            <w:hideMark/>
          </w:tcPr>
          <w:p w14:paraId="00BBFD99"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46FC960C" w14:textId="77777777" w:rsidR="001559CE" w:rsidRPr="00515C57" w:rsidRDefault="001559CE" w:rsidP="00915B59">
            <w:pPr>
              <w:spacing w:after="160" w:line="259" w:lineRule="auto"/>
            </w:pPr>
            <w:r w:rsidRPr="00515C57">
              <w:t>NOT NULL</w:t>
            </w:r>
          </w:p>
        </w:tc>
      </w:tr>
      <w:tr w:rsidR="001559CE" w:rsidRPr="00515C57" w14:paraId="684288F1" w14:textId="77777777" w:rsidTr="00915B59">
        <w:tc>
          <w:tcPr>
            <w:tcW w:w="0" w:type="auto"/>
            <w:hideMark/>
          </w:tcPr>
          <w:p w14:paraId="3C3D3F9F" w14:textId="77777777" w:rsidR="001559CE" w:rsidRPr="00515C57" w:rsidRDefault="001559CE" w:rsidP="00915B59">
            <w:pPr>
              <w:spacing w:after="160" w:line="259" w:lineRule="auto"/>
            </w:pPr>
            <w:proofErr w:type="spellStart"/>
            <w:r w:rsidRPr="00515C57">
              <w:t>license_number</w:t>
            </w:r>
            <w:proofErr w:type="spellEnd"/>
          </w:p>
        </w:tc>
        <w:tc>
          <w:tcPr>
            <w:tcW w:w="0" w:type="auto"/>
            <w:hideMark/>
          </w:tcPr>
          <w:p w14:paraId="14BE928D"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6E08F241" w14:textId="77777777" w:rsidR="001559CE" w:rsidRPr="00515C57" w:rsidRDefault="001559CE" w:rsidP="00915B59">
            <w:pPr>
              <w:spacing w:after="160" w:line="259" w:lineRule="auto"/>
            </w:pPr>
            <w:r w:rsidRPr="00515C57">
              <w:t>UNIQUE</w:t>
            </w:r>
          </w:p>
        </w:tc>
      </w:tr>
      <w:tr w:rsidR="001559CE" w:rsidRPr="00515C57" w14:paraId="63561B80" w14:textId="77777777" w:rsidTr="00915B59">
        <w:tc>
          <w:tcPr>
            <w:tcW w:w="0" w:type="auto"/>
            <w:hideMark/>
          </w:tcPr>
          <w:p w14:paraId="5B8C83F4" w14:textId="77777777" w:rsidR="001559CE" w:rsidRPr="00515C57" w:rsidRDefault="001559CE" w:rsidP="00915B59">
            <w:pPr>
              <w:spacing w:after="160" w:line="259" w:lineRule="auto"/>
            </w:pPr>
            <w:proofErr w:type="spellStart"/>
            <w:r w:rsidRPr="00515C57">
              <w:t>contact_details</w:t>
            </w:r>
            <w:proofErr w:type="spellEnd"/>
          </w:p>
        </w:tc>
        <w:tc>
          <w:tcPr>
            <w:tcW w:w="0" w:type="auto"/>
            <w:hideMark/>
          </w:tcPr>
          <w:p w14:paraId="38AF11E4"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2F4E2109" w14:textId="77777777" w:rsidR="001559CE" w:rsidRPr="00515C57" w:rsidRDefault="001559CE" w:rsidP="00915B59">
            <w:pPr>
              <w:spacing w:after="160" w:line="259" w:lineRule="auto"/>
            </w:pPr>
          </w:p>
        </w:tc>
      </w:tr>
      <w:tr w:rsidR="001559CE" w:rsidRPr="00515C57" w14:paraId="79CB3EE5" w14:textId="77777777" w:rsidTr="00915B59">
        <w:tc>
          <w:tcPr>
            <w:tcW w:w="0" w:type="auto"/>
            <w:hideMark/>
          </w:tcPr>
          <w:p w14:paraId="7969F768" w14:textId="77777777" w:rsidR="001559CE" w:rsidRPr="00515C57" w:rsidRDefault="001559CE" w:rsidP="00915B59">
            <w:pPr>
              <w:spacing w:after="160" w:line="259" w:lineRule="auto"/>
            </w:pPr>
            <w:proofErr w:type="spellStart"/>
            <w:r w:rsidRPr="00515C57">
              <w:t>assigned_vehicle</w:t>
            </w:r>
            <w:proofErr w:type="spellEnd"/>
          </w:p>
        </w:tc>
        <w:tc>
          <w:tcPr>
            <w:tcW w:w="0" w:type="auto"/>
            <w:hideMark/>
          </w:tcPr>
          <w:p w14:paraId="71453EEC" w14:textId="77777777" w:rsidR="001559CE" w:rsidRPr="00515C57" w:rsidRDefault="001559CE" w:rsidP="00915B59">
            <w:pPr>
              <w:spacing w:after="160" w:line="259" w:lineRule="auto"/>
            </w:pPr>
            <w:r w:rsidRPr="00515C57">
              <w:t>INT</w:t>
            </w:r>
          </w:p>
        </w:tc>
        <w:tc>
          <w:tcPr>
            <w:tcW w:w="0" w:type="auto"/>
            <w:hideMark/>
          </w:tcPr>
          <w:p w14:paraId="088BE48A" w14:textId="77777777" w:rsidR="001559CE" w:rsidRPr="00515C57" w:rsidRDefault="001559CE" w:rsidP="00915B59">
            <w:pPr>
              <w:spacing w:after="160" w:line="259" w:lineRule="auto"/>
            </w:pPr>
            <w:r w:rsidRPr="00515C57">
              <w:t xml:space="preserve">FOREIGN KEY (references </w:t>
            </w:r>
            <w:proofErr w:type="spellStart"/>
            <w:r w:rsidRPr="00515C57">
              <w:t>delivery_vehicle</w:t>
            </w:r>
            <w:proofErr w:type="spellEnd"/>
            <w:r w:rsidRPr="00515C57">
              <w:t xml:space="preserve"> table)</w:t>
            </w:r>
          </w:p>
        </w:tc>
      </w:tr>
    </w:tbl>
    <w:p w14:paraId="0538E350" w14:textId="77777777" w:rsidR="001559CE" w:rsidRPr="00515C57" w:rsidRDefault="001559CE" w:rsidP="001559CE">
      <w:pPr>
        <w:rPr>
          <w:b/>
          <w:bCs/>
        </w:rPr>
      </w:pPr>
      <w:r w:rsidRPr="00515C57">
        <w:rPr>
          <w:b/>
          <w:bCs/>
        </w:rPr>
        <w:t>11. Invoice Table</w:t>
      </w:r>
    </w:p>
    <w:tbl>
      <w:tblPr>
        <w:tblStyle w:val="TableGrid"/>
        <w:tblW w:w="0" w:type="auto"/>
        <w:tblLook w:val="04A0" w:firstRow="1" w:lastRow="0" w:firstColumn="1" w:lastColumn="0" w:noHBand="0" w:noVBand="1"/>
      </w:tblPr>
      <w:tblGrid>
        <w:gridCol w:w="1744"/>
        <w:gridCol w:w="1700"/>
        <w:gridCol w:w="6700"/>
      </w:tblGrid>
      <w:tr w:rsidR="001559CE" w:rsidRPr="00515C57" w14:paraId="7E09EEF8" w14:textId="77777777" w:rsidTr="00915B59">
        <w:tc>
          <w:tcPr>
            <w:tcW w:w="0" w:type="auto"/>
            <w:hideMark/>
          </w:tcPr>
          <w:p w14:paraId="72751AF3" w14:textId="77777777" w:rsidR="001559CE" w:rsidRPr="00515C57" w:rsidRDefault="001559CE" w:rsidP="00915B59">
            <w:pPr>
              <w:spacing w:after="160" w:line="259" w:lineRule="auto"/>
              <w:rPr>
                <w:b/>
                <w:bCs/>
              </w:rPr>
            </w:pPr>
            <w:r w:rsidRPr="00515C57">
              <w:rPr>
                <w:b/>
                <w:bCs/>
              </w:rPr>
              <w:t>Column Name</w:t>
            </w:r>
          </w:p>
        </w:tc>
        <w:tc>
          <w:tcPr>
            <w:tcW w:w="0" w:type="auto"/>
            <w:hideMark/>
          </w:tcPr>
          <w:p w14:paraId="1197C089" w14:textId="77777777" w:rsidR="001559CE" w:rsidRPr="00515C57" w:rsidRDefault="001559CE" w:rsidP="00915B59">
            <w:pPr>
              <w:spacing w:after="160" w:line="259" w:lineRule="auto"/>
              <w:rPr>
                <w:b/>
                <w:bCs/>
              </w:rPr>
            </w:pPr>
            <w:r w:rsidRPr="00515C57">
              <w:rPr>
                <w:b/>
                <w:bCs/>
              </w:rPr>
              <w:t>Data Type</w:t>
            </w:r>
          </w:p>
        </w:tc>
        <w:tc>
          <w:tcPr>
            <w:tcW w:w="0" w:type="auto"/>
            <w:hideMark/>
          </w:tcPr>
          <w:p w14:paraId="05C1FCBF" w14:textId="77777777" w:rsidR="001559CE" w:rsidRPr="00515C57" w:rsidRDefault="001559CE" w:rsidP="00915B59">
            <w:pPr>
              <w:spacing w:after="160" w:line="259" w:lineRule="auto"/>
              <w:rPr>
                <w:b/>
                <w:bCs/>
              </w:rPr>
            </w:pPr>
            <w:r w:rsidRPr="00515C57">
              <w:rPr>
                <w:b/>
                <w:bCs/>
              </w:rPr>
              <w:t>Constraints</w:t>
            </w:r>
          </w:p>
        </w:tc>
      </w:tr>
      <w:tr w:rsidR="001559CE" w:rsidRPr="00515C57" w14:paraId="0089765A" w14:textId="77777777" w:rsidTr="00915B59">
        <w:tc>
          <w:tcPr>
            <w:tcW w:w="0" w:type="auto"/>
            <w:hideMark/>
          </w:tcPr>
          <w:p w14:paraId="5E219A27" w14:textId="77777777" w:rsidR="001559CE" w:rsidRPr="00515C57" w:rsidRDefault="001559CE" w:rsidP="00915B59">
            <w:pPr>
              <w:spacing w:after="160" w:line="259" w:lineRule="auto"/>
            </w:pPr>
            <w:proofErr w:type="spellStart"/>
            <w:r w:rsidRPr="00515C57">
              <w:t>invoice_id</w:t>
            </w:r>
            <w:proofErr w:type="spellEnd"/>
          </w:p>
        </w:tc>
        <w:tc>
          <w:tcPr>
            <w:tcW w:w="0" w:type="auto"/>
            <w:hideMark/>
          </w:tcPr>
          <w:p w14:paraId="4A239FF6" w14:textId="77777777" w:rsidR="001559CE" w:rsidRPr="00515C57" w:rsidRDefault="001559CE" w:rsidP="00915B59">
            <w:pPr>
              <w:spacing w:after="160" w:line="259" w:lineRule="auto"/>
            </w:pPr>
            <w:r w:rsidRPr="00515C57">
              <w:t>INT</w:t>
            </w:r>
          </w:p>
        </w:tc>
        <w:tc>
          <w:tcPr>
            <w:tcW w:w="0" w:type="auto"/>
            <w:hideMark/>
          </w:tcPr>
          <w:p w14:paraId="53BC7962" w14:textId="77777777" w:rsidR="001559CE" w:rsidRPr="00515C57" w:rsidRDefault="001559CE" w:rsidP="00915B59">
            <w:pPr>
              <w:spacing w:after="160" w:line="259" w:lineRule="auto"/>
            </w:pPr>
            <w:r w:rsidRPr="00515C57">
              <w:t>PRIMARY KEY, AUTO_INCREMENT</w:t>
            </w:r>
          </w:p>
        </w:tc>
      </w:tr>
      <w:tr w:rsidR="001559CE" w:rsidRPr="00515C57" w14:paraId="36F26036" w14:textId="77777777" w:rsidTr="00915B59">
        <w:tc>
          <w:tcPr>
            <w:tcW w:w="0" w:type="auto"/>
            <w:hideMark/>
          </w:tcPr>
          <w:p w14:paraId="348E14B1" w14:textId="77777777" w:rsidR="001559CE" w:rsidRPr="00515C57" w:rsidRDefault="001559CE" w:rsidP="00915B59">
            <w:pPr>
              <w:spacing w:after="160" w:line="259" w:lineRule="auto"/>
            </w:pPr>
            <w:proofErr w:type="spellStart"/>
            <w:r w:rsidRPr="00515C57">
              <w:t>order_id</w:t>
            </w:r>
            <w:proofErr w:type="spellEnd"/>
          </w:p>
        </w:tc>
        <w:tc>
          <w:tcPr>
            <w:tcW w:w="0" w:type="auto"/>
            <w:hideMark/>
          </w:tcPr>
          <w:p w14:paraId="49BC9468" w14:textId="77777777" w:rsidR="001559CE" w:rsidRPr="00515C57" w:rsidRDefault="001559CE" w:rsidP="00915B59">
            <w:pPr>
              <w:spacing w:after="160" w:line="259" w:lineRule="auto"/>
            </w:pPr>
            <w:r w:rsidRPr="00515C57">
              <w:t>INT</w:t>
            </w:r>
          </w:p>
        </w:tc>
        <w:tc>
          <w:tcPr>
            <w:tcW w:w="0" w:type="auto"/>
            <w:hideMark/>
          </w:tcPr>
          <w:p w14:paraId="62963168" w14:textId="77777777" w:rsidR="001559CE" w:rsidRPr="00515C57" w:rsidRDefault="001559CE" w:rsidP="00915B59">
            <w:pPr>
              <w:spacing w:after="160" w:line="259" w:lineRule="auto"/>
            </w:pPr>
            <w:r w:rsidRPr="00515C57">
              <w:t xml:space="preserve">FOREIGN KEY (references </w:t>
            </w:r>
            <w:proofErr w:type="spellStart"/>
            <w:r w:rsidRPr="00515C57">
              <w:t>sales_order</w:t>
            </w:r>
            <w:proofErr w:type="spellEnd"/>
            <w:r w:rsidRPr="00515C57">
              <w:t xml:space="preserve"> table or </w:t>
            </w:r>
            <w:proofErr w:type="spellStart"/>
            <w:r w:rsidRPr="00515C57">
              <w:t>purchase_order</w:t>
            </w:r>
            <w:proofErr w:type="spellEnd"/>
            <w:r w:rsidRPr="00515C57">
              <w:t xml:space="preserve"> table)</w:t>
            </w:r>
          </w:p>
        </w:tc>
      </w:tr>
      <w:tr w:rsidR="001559CE" w:rsidRPr="00515C57" w14:paraId="0A4B61C8" w14:textId="77777777" w:rsidTr="00915B59">
        <w:tc>
          <w:tcPr>
            <w:tcW w:w="0" w:type="auto"/>
            <w:hideMark/>
          </w:tcPr>
          <w:p w14:paraId="0B61D402" w14:textId="77777777" w:rsidR="001559CE" w:rsidRPr="00515C57" w:rsidRDefault="001559CE" w:rsidP="00915B59">
            <w:pPr>
              <w:spacing w:after="160" w:line="259" w:lineRule="auto"/>
            </w:pPr>
            <w:proofErr w:type="spellStart"/>
            <w:r w:rsidRPr="00515C57">
              <w:t>invoice_date</w:t>
            </w:r>
            <w:proofErr w:type="spellEnd"/>
          </w:p>
        </w:tc>
        <w:tc>
          <w:tcPr>
            <w:tcW w:w="0" w:type="auto"/>
            <w:hideMark/>
          </w:tcPr>
          <w:p w14:paraId="430F02C7" w14:textId="77777777" w:rsidR="001559CE" w:rsidRPr="00515C57" w:rsidRDefault="001559CE" w:rsidP="00915B59">
            <w:pPr>
              <w:spacing w:after="160" w:line="259" w:lineRule="auto"/>
            </w:pPr>
            <w:r w:rsidRPr="00515C57">
              <w:t>DATETIME</w:t>
            </w:r>
          </w:p>
        </w:tc>
        <w:tc>
          <w:tcPr>
            <w:tcW w:w="0" w:type="auto"/>
            <w:hideMark/>
          </w:tcPr>
          <w:p w14:paraId="31EA7305" w14:textId="77777777" w:rsidR="001559CE" w:rsidRPr="00515C57" w:rsidRDefault="001559CE" w:rsidP="00915B59">
            <w:pPr>
              <w:spacing w:after="160" w:line="259" w:lineRule="auto"/>
            </w:pPr>
            <w:r w:rsidRPr="00515C57">
              <w:t>NOT NULL</w:t>
            </w:r>
          </w:p>
        </w:tc>
      </w:tr>
      <w:tr w:rsidR="001559CE" w:rsidRPr="00515C57" w14:paraId="682E6E76" w14:textId="77777777" w:rsidTr="00915B59">
        <w:tc>
          <w:tcPr>
            <w:tcW w:w="0" w:type="auto"/>
            <w:hideMark/>
          </w:tcPr>
          <w:p w14:paraId="08F2FCC4" w14:textId="77777777" w:rsidR="001559CE" w:rsidRPr="00515C57" w:rsidRDefault="001559CE" w:rsidP="00915B59">
            <w:pPr>
              <w:spacing w:after="160" w:line="259" w:lineRule="auto"/>
            </w:pPr>
            <w:proofErr w:type="spellStart"/>
            <w:r w:rsidRPr="00515C57">
              <w:t>total_amount</w:t>
            </w:r>
            <w:proofErr w:type="spellEnd"/>
          </w:p>
        </w:tc>
        <w:tc>
          <w:tcPr>
            <w:tcW w:w="0" w:type="auto"/>
            <w:hideMark/>
          </w:tcPr>
          <w:p w14:paraId="6CD7AD23" w14:textId="77777777" w:rsidR="001559CE" w:rsidRPr="00515C57" w:rsidRDefault="001559CE" w:rsidP="00915B59">
            <w:pPr>
              <w:spacing w:after="160" w:line="259" w:lineRule="auto"/>
            </w:pPr>
            <w:proofErr w:type="gramStart"/>
            <w:r w:rsidRPr="00515C57">
              <w:t>DECIMAL(</w:t>
            </w:r>
            <w:proofErr w:type="gramEnd"/>
            <w:r w:rsidRPr="00515C57">
              <w:t>12, 2)</w:t>
            </w:r>
          </w:p>
        </w:tc>
        <w:tc>
          <w:tcPr>
            <w:tcW w:w="0" w:type="auto"/>
            <w:hideMark/>
          </w:tcPr>
          <w:p w14:paraId="291A11ED" w14:textId="77777777" w:rsidR="001559CE" w:rsidRPr="00515C57" w:rsidRDefault="001559CE" w:rsidP="00915B59">
            <w:pPr>
              <w:spacing w:after="160" w:line="259" w:lineRule="auto"/>
            </w:pPr>
            <w:r w:rsidRPr="00515C57">
              <w:t>NOT NULL</w:t>
            </w:r>
          </w:p>
        </w:tc>
      </w:tr>
      <w:tr w:rsidR="001559CE" w:rsidRPr="00515C57" w14:paraId="677A9C6A" w14:textId="77777777" w:rsidTr="00915B59">
        <w:tc>
          <w:tcPr>
            <w:tcW w:w="0" w:type="auto"/>
            <w:hideMark/>
          </w:tcPr>
          <w:p w14:paraId="58509C01" w14:textId="77777777" w:rsidR="001559CE" w:rsidRPr="00515C57" w:rsidRDefault="001559CE" w:rsidP="00915B59">
            <w:pPr>
              <w:spacing w:after="160" w:line="259" w:lineRule="auto"/>
            </w:pPr>
            <w:proofErr w:type="spellStart"/>
            <w:r w:rsidRPr="00515C57">
              <w:t>payment_status</w:t>
            </w:r>
            <w:proofErr w:type="spellEnd"/>
          </w:p>
        </w:tc>
        <w:tc>
          <w:tcPr>
            <w:tcW w:w="0" w:type="auto"/>
            <w:hideMark/>
          </w:tcPr>
          <w:p w14:paraId="277DA4DC"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1A2A653D" w14:textId="77777777" w:rsidR="001559CE" w:rsidRPr="00515C57" w:rsidRDefault="001559CE" w:rsidP="00915B59">
            <w:pPr>
              <w:spacing w:after="160" w:line="259" w:lineRule="auto"/>
            </w:pPr>
            <w:r w:rsidRPr="00515C57">
              <w:t>CHECK (</w:t>
            </w:r>
            <w:proofErr w:type="spellStart"/>
            <w:r w:rsidRPr="00515C57">
              <w:t>payment_status</w:t>
            </w:r>
            <w:proofErr w:type="spellEnd"/>
            <w:r w:rsidRPr="00515C57">
              <w:t xml:space="preserve"> IN ('Paid', 'Pending', 'Overdue'))</w:t>
            </w:r>
          </w:p>
        </w:tc>
      </w:tr>
      <w:tr w:rsidR="001559CE" w:rsidRPr="00515C57" w14:paraId="6C158A2F" w14:textId="77777777" w:rsidTr="00915B59">
        <w:tc>
          <w:tcPr>
            <w:tcW w:w="0" w:type="auto"/>
            <w:hideMark/>
          </w:tcPr>
          <w:p w14:paraId="65CF84BE" w14:textId="77777777" w:rsidR="001559CE" w:rsidRPr="00515C57" w:rsidRDefault="001559CE" w:rsidP="00915B59">
            <w:pPr>
              <w:spacing w:after="160" w:line="259" w:lineRule="auto"/>
            </w:pPr>
            <w:proofErr w:type="spellStart"/>
            <w:r w:rsidRPr="00515C57">
              <w:t>due_date</w:t>
            </w:r>
            <w:proofErr w:type="spellEnd"/>
          </w:p>
        </w:tc>
        <w:tc>
          <w:tcPr>
            <w:tcW w:w="0" w:type="auto"/>
            <w:hideMark/>
          </w:tcPr>
          <w:p w14:paraId="65245EFD" w14:textId="77777777" w:rsidR="001559CE" w:rsidRPr="00515C57" w:rsidRDefault="001559CE" w:rsidP="00915B59">
            <w:pPr>
              <w:spacing w:after="160" w:line="259" w:lineRule="auto"/>
            </w:pPr>
            <w:r w:rsidRPr="00515C57">
              <w:t>DATETIME</w:t>
            </w:r>
          </w:p>
        </w:tc>
        <w:tc>
          <w:tcPr>
            <w:tcW w:w="0" w:type="auto"/>
            <w:hideMark/>
          </w:tcPr>
          <w:p w14:paraId="3F5CF450" w14:textId="77777777" w:rsidR="001559CE" w:rsidRPr="00515C57" w:rsidRDefault="001559CE" w:rsidP="00915B59">
            <w:pPr>
              <w:spacing w:after="160" w:line="259" w:lineRule="auto"/>
            </w:pPr>
          </w:p>
        </w:tc>
      </w:tr>
    </w:tbl>
    <w:p w14:paraId="11632736" w14:textId="77777777" w:rsidR="001559CE" w:rsidRPr="00515C57" w:rsidRDefault="001559CE" w:rsidP="001559CE">
      <w:pPr>
        <w:rPr>
          <w:b/>
          <w:bCs/>
        </w:rPr>
      </w:pPr>
      <w:r w:rsidRPr="00515C57">
        <w:rPr>
          <w:b/>
          <w:bCs/>
        </w:rPr>
        <w:t>12. Payment Table</w:t>
      </w:r>
    </w:p>
    <w:tbl>
      <w:tblPr>
        <w:tblStyle w:val="TableGrid"/>
        <w:tblW w:w="0" w:type="auto"/>
        <w:tblLook w:val="04A0" w:firstRow="1" w:lastRow="0" w:firstColumn="1" w:lastColumn="0" w:noHBand="0" w:noVBand="1"/>
      </w:tblPr>
      <w:tblGrid>
        <w:gridCol w:w="1700"/>
        <w:gridCol w:w="1695"/>
        <w:gridCol w:w="7085"/>
      </w:tblGrid>
      <w:tr w:rsidR="001559CE" w:rsidRPr="00515C57" w14:paraId="1B985242" w14:textId="77777777" w:rsidTr="00915B59">
        <w:tc>
          <w:tcPr>
            <w:tcW w:w="0" w:type="auto"/>
            <w:hideMark/>
          </w:tcPr>
          <w:p w14:paraId="23E3F918" w14:textId="77777777" w:rsidR="001559CE" w:rsidRPr="00515C57" w:rsidRDefault="001559CE" w:rsidP="00915B59">
            <w:pPr>
              <w:spacing w:after="160" w:line="259" w:lineRule="auto"/>
              <w:rPr>
                <w:b/>
                <w:bCs/>
              </w:rPr>
            </w:pPr>
            <w:r w:rsidRPr="00515C57">
              <w:rPr>
                <w:b/>
                <w:bCs/>
              </w:rPr>
              <w:t>Column Name</w:t>
            </w:r>
          </w:p>
        </w:tc>
        <w:tc>
          <w:tcPr>
            <w:tcW w:w="0" w:type="auto"/>
            <w:hideMark/>
          </w:tcPr>
          <w:p w14:paraId="7BD7C337" w14:textId="77777777" w:rsidR="001559CE" w:rsidRPr="00515C57" w:rsidRDefault="001559CE" w:rsidP="00915B59">
            <w:pPr>
              <w:spacing w:after="160" w:line="259" w:lineRule="auto"/>
              <w:rPr>
                <w:b/>
                <w:bCs/>
              </w:rPr>
            </w:pPr>
            <w:r w:rsidRPr="00515C57">
              <w:rPr>
                <w:b/>
                <w:bCs/>
              </w:rPr>
              <w:t>Data Type</w:t>
            </w:r>
          </w:p>
        </w:tc>
        <w:tc>
          <w:tcPr>
            <w:tcW w:w="0" w:type="auto"/>
            <w:hideMark/>
          </w:tcPr>
          <w:p w14:paraId="1F690959" w14:textId="77777777" w:rsidR="001559CE" w:rsidRPr="00515C57" w:rsidRDefault="001559CE" w:rsidP="00915B59">
            <w:pPr>
              <w:spacing w:after="160" w:line="259" w:lineRule="auto"/>
              <w:rPr>
                <w:b/>
                <w:bCs/>
              </w:rPr>
            </w:pPr>
            <w:r w:rsidRPr="00515C57">
              <w:rPr>
                <w:b/>
                <w:bCs/>
              </w:rPr>
              <w:t>Constraints</w:t>
            </w:r>
          </w:p>
        </w:tc>
      </w:tr>
      <w:tr w:rsidR="001559CE" w:rsidRPr="00515C57" w14:paraId="49A8A1AB" w14:textId="77777777" w:rsidTr="00915B59">
        <w:tc>
          <w:tcPr>
            <w:tcW w:w="0" w:type="auto"/>
            <w:hideMark/>
          </w:tcPr>
          <w:p w14:paraId="3D9866EC" w14:textId="77777777" w:rsidR="001559CE" w:rsidRPr="00515C57" w:rsidRDefault="001559CE" w:rsidP="00915B59">
            <w:pPr>
              <w:spacing w:after="160" w:line="259" w:lineRule="auto"/>
            </w:pPr>
            <w:proofErr w:type="spellStart"/>
            <w:r w:rsidRPr="00515C57">
              <w:t>payment_id</w:t>
            </w:r>
            <w:proofErr w:type="spellEnd"/>
          </w:p>
        </w:tc>
        <w:tc>
          <w:tcPr>
            <w:tcW w:w="0" w:type="auto"/>
            <w:hideMark/>
          </w:tcPr>
          <w:p w14:paraId="1AB14760" w14:textId="77777777" w:rsidR="001559CE" w:rsidRPr="00515C57" w:rsidRDefault="001559CE" w:rsidP="00915B59">
            <w:pPr>
              <w:spacing w:after="160" w:line="259" w:lineRule="auto"/>
            </w:pPr>
            <w:r w:rsidRPr="00515C57">
              <w:t>INT</w:t>
            </w:r>
          </w:p>
        </w:tc>
        <w:tc>
          <w:tcPr>
            <w:tcW w:w="0" w:type="auto"/>
            <w:hideMark/>
          </w:tcPr>
          <w:p w14:paraId="1E0BE6F9" w14:textId="77777777" w:rsidR="001559CE" w:rsidRPr="00515C57" w:rsidRDefault="001559CE" w:rsidP="00915B59">
            <w:pPr>
              <w:spacing w:after="160" w:line="259" w:lineRule="auto"/>
            </w:pPr>
            <w:r w:rsidRPr="00515C57">
              <w:t>PRIMARY KEY, AUTO_INCREMENT</w:t>
            </w:r>
          </w:p>
        </w:tc>
      </w:tr>
      <w:tr w:rsidR="001559CE" w:rsidRPr="00515C57" w14:paraId="22FB474F" w14:textId="77777777" w:rsidTr="00915B59">
        <w:tc>
          <w:tcPr>
            <w:tcW w:w="0" w:type="auto"/>
            <w:hideMark/>
          </w:tcPr>
          <w:p w14:paraId="654EF456" w14:textId="77777777" w:rsidR="001559CE" w:rsidRPr="00515C57" w:rsidRDefault="001559CE" w:rsidP="00915B59">
            <w:pPr>
              <w:spacing w:after="160" w:line="259" w:lineRule="auto"/>
            </w:pPr>
            <w:proofErr w:type="spellStart"/>
            <w:r w:rsidRPr="00515C57">
              <w:t>payment_date</w:t>
            </w:r>
            <w:proofErr w:type="spellEnd"/>
          </w:p>
        </w:tc>
        <w:tc>
          <w:tcPr>
            <w:tcW w:w="0" w:type="auto"/>
            <w:hideMark/>
          </w:tcPr>
          <w:p w14:paraId="21007191" w14:textId="77777777" w:rsidR="001559CE" w:rsidRPr="00515C57" w:rsidRDefault="001559CE" w:rsidP="00915B59">
            <w:pPr>
              <w:spacing w:after="160" w:line="259" w:lineRule="auto"/>
            </w:pPr>
            <w:r w:rsidRPr="00515C57">
              <w:t>DATETIME</w:t>
            </w:r>
          </w:p>
        </w:tc>
        <w:tc>
          <w:tcPr>
            <w:tcW w:w="0" w:type="auto"/>
            <w:hideMark/>
          </w:tcPr>
          <w:p w14:paraId="291197DA" w14:textId="77777777" w:rsidR="001559CE" w:rsidRPr="00515C57" w:rsidRDefault="001559CE" w:rsidP="00915B59">
            <w:pPr>
              <w:spacing w:after="160" w:line="259" w:lineRule="auto"/>
            </w:pPr>
            <w:r w:rsidRPr="00515C57">
              <w:t>NOT NULL</w:t>
            </w:r>
          </w:p>
        </w:tc>
      </w:tr>
      <w:tr w:rsidR="001559CE" w:rsidRPr="00515C57" w14:paraId="257BB547" w14:textId="77777777" w:rsidTr="00915B59">
        <w:tc>
          <w:tcPr>
            <w:tcW w:w="0" w:type="auto"/>
            <w:hideMark/>
          </w:tcPr>
          <w:p w14:paraId="1CEB759F" w14:textId="77777777" w:rsidR="001559CE" w:rsidRPr="00515C57" w:rsidRDefault="001559CE" w:rsidP="00915B59">
            <w:pPr>
              <w:spacing w:after="160" w:line="259" w:lineRule="auto"/>
            </w:pPr>
            <w:proofErr w:type="spellStart"/>
            <w:r w:rsidRPr="00515C57">
              <w:t>payment_mode</w:t>
            </w:r>
            <w:proofErr w:type="spellEnd"/>
          </w:p>
        </w:tc>
        <w:tc>
          <w:tcPr>
            <w:tcW w:w="0" w:type="auto"/>
            <w:hideMark/>
          </w:tcPr>
          <w:p w14:paraId="100C1906"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3B28C0DD" w14:textId="77777777" w:rsidR="001559CE" w:rsidRPr="00515C57" w:rsidRDefault="001559CE" w:rsidP="00915B59">
            <w:pPr>
              <w:spacing w:after="160" w:line="259" w:lineRule="auto"/>
            </w:pPr>
            <w:r w:rsidRPr="00515C57">
              <w:t>CHECK (</w:t>
            </w:r>
            <w:proofErr w:type="spellStart"/>
            <w:r w:rsidRPr="00515C57">
              <w:t>payment_mode</w:t>
            </w:r>
            <w:proofErr w:type="spellEnd"/>
            <w:r w:rsidRPr="00515C57">
              <w:t xml:space="preserve"> IN ('Credit Card', 'Bank Transfer', 'Cash', 'Cheque'))</w:t>
            </w:r>
          </w:p>
        </w:tc>
      </w:tr>
      <w:tr w:rsidR="001559CE" w:rsidRPr="00515C57" w14:paraId="198A88CE" w14:textId="77777777" w:rsidTr="00915B59">
        <w:tc>
          <w:tcPr>
            <w:tcW w:w="0" w:type="auto"/>
            <w:hideMark/>
          </w:tcPr>
          <w:p w14:paraId="15E63A37" w14:textId="77777777" w:rsidR="001559CE" w:rsidRPr="00515C57" w:rsidRDefault="001559CE" w:rsidP="00915B59">
            <w:pPr>
              <w:spacing w:after="160" w:line="259" w:lineRule="auto"/>
            </w:pPr>
            <w:proofErr w:type="spellStart"/>
            <w:r w:rsidRPr="00515C57">
              <w:t>invoice_id</w:t>
            </w:r>
            <w:proofErr w:type="spellEnd"/>
          </w:p>
        </w:tc>
        <w:tc>
          <w:tcPr>
            <w:tcW w:w="0" w:type="auto"/>
            <w:hideMark/>
          </w:tcPr>
          <w:p w14:paraId="3C540627" w14:textId="77777777" w:rsidR="001559CE" w:rsidRPr="00515C57" w:rsidRDefault="001559CE" w:rsidP="00915B59">
            <w:pPr>
              <w:spacing w:after="160" w:line="259" w:lineRule="auto"/>
            </w:pPr>
            <w:r w:rsidRPr="00515C57">
              <w:t>INT</w:t>
            </w:r>
          </w:p>
        </w:tc>
        <w:tc>
          <w:tcPr>
            <w:tcW w:w="0" w:type="auto"/>
            <w:hideMark/>
          </w:tcPr>
          <w:p w14:paraId="7E7CEC84" w14:textId="77777777" w:rsidR="001559CE" w:rsidRPr="00515C57" w:rsidRDefault="001559CE" w:rsidP="00915B59">
            <w:pPr>
              <w:spacing w:after="160" w:line="259" w:lineRule="auto"/>
            </w:pPr>
            <w:r w:rsidRPr="00515C57">
              <w:t>FOREIGN KEY (references invoice table)</w:t>
            </w:r>
          </w:p>
        </w:tc>
      </w:tr>
      <w:tr w:rsidR="001559CE" w:rsidRPr="00515C57" w14:paraId="2CD6C470" w14:textId="77777777" w:rsidTr="00915B59">
        <w:tc>
          <w:tcPr>
            <w:tcW w:w="0" w:type="auto"/>
            <w:hideMark/>
          </w:tcPr>
          <w:p w14:paraId="72AEFC42" w14:textId="77777777" w:rsidR="001559CE" w:rsidRPr="00515C57" w:rsidRDefault="001559CE" w:rsidP="00915B59">
            <w:pPr>
              <w:spacing w:after="160" w:line="259" w:lineRule="auto"/>
            </w:pPr>
            <w:proofErr w:type="spellStart"/>
            <w:r w:rsidRPr="00515C57">
              <w:t>amount_paid</w:t>
            </w:r>
            <w:proofErr w:type="spellEnd"/>
          </w:p>
        </w:tc>
        <w:tc>
          <w:tcPr>
            <w:tcW w:w="0" w:type="auto"/>
            <w:hideMark/>
          </w:tcPr>
          <w:p w14:paraId="3E105D5F" w14:textId="77777777" w:rsidR="001559CE" w:rsidRPr="00515C57" w:rsidRDefault="001559CE" w:rsidP="00915B59">
            <w:pPr>
              <w:spacing w:after="160" w:line="259" w:lineRule="auto"/>
            </w:pPr>
            <w:proofErr w:type="gramStart"/>
            <w:r w:rsidRPr="00515C57">
              <w:t>DECIMAL(</w:t>
            </w:r>
            <w:proofErr w:type="gramEnd"/>
            <w:r w:rsidRPr="00515C57">
              <w:t>12, 2)</w:t>
            </w:r>
          </w:p>
        </w:tc>
        <w:tc>
          <w:tcPr>
            <w:tcW w:w="0" w:type="auto"/>
            <w:hideMark/>
          </w:tcPr>
          <w:p w14:paraId="14DAE6D9" w14:textId="77777777" w:rsidR="001559CE" w:rsidRPr="00515C57" w:rsidRDefault="001559CE" w:rsidP="00915B59">
            <w:pPr>
              <w:spacing w:after="160" w:line="259" w:lineRule="auto"/>
            </w:pPr>
            <w:r w:rsidRPr="00515C57">
              <w:t>NOT NULL</w:t>
            </w:r>
          </w:p>
        </w:tc>
      </w:tr>
      <w:tr w:rsidR="001559CE" w:rsidRPr="00515C57" w14:paraId="5920F5F8" w14:textId="77777777" w:rsidTr="00915B59">
        <w:tc>
          <w:tcPr>
            <w:tcW w:w="0" w:type="auto"/>
            <w:hideMark/>
          </w:tcPr>
          <w:p w14:paraId="463AB99B" w14:textId="77777777" w:rsidR="001559CE" w:rsidRPr="00515C57" w:rsidRDefault="001559CE" w:rsidP="00915B59">
            <w:pPr>
              <w:spacing w:after="160" w:line="259" w:lineRule="auto"/>
            </w:pPr>
            <w:r w:rsidRPr="00515C57">
              <w:t>status</w:t>
            </w:r>
          </w:p>
        </w:tc>
        <w:tc>
          <w:tcPr>
            <w:tcW w:w="0" w:type="auto"/>
            <w:hideMark/>
          </w:tcPr>
          <w:p w14:paraId="55EF3CA2"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55F5FE13" w14:textId="77777777" w:rsidR="001559CE" w:rsidRPr="00515C57" w:rsidRDefault="001559CE" w:rsidP="00915B59">
            <w:pPr>
              <w:spacing w:after="160" w:line="259" w:lineRule="auto"/>
            </w:pPr>
            <w:r w:rsidRPr="00515C57">
              <w:t>CHECK (status IN ('Paid', 'Failed'))</w:t>
            </w:r>
          </w:p>
        </w:tc>
      </w:tr>
    </w:tbl>
    <w:p w14:paraId="6089077B" w14:textId="77777777" w:rsidR="001559CE" w:rsidRPr="00515C57" w:rsidRDefault="001559CE" w:rsidP="001559CE">
      <w:pPr>
        <w:rPr>
          <w:b/>
          <w:bCs/>
        </w:rPr>
      </w:pPr>
      <w:r w:rsidRPr="00515C57">
        <w:rPr>
          <w:b/>
          <w:bCs/>
        </w:rPr>
        <w:t>13. Contract Table</w:t>
      </w:r>
    </w:p>
    <w:tbl>
      <w:tblPr>
        <w:tblStyle w:val="TableGrid"/>
        <w:tblW w:w="0" w:type="auto"/>
        <w:tblLook w:val="04A0" w:firstRow="1" w:lastRow="0" w:firstColumn="1" w:lastColumn="0" w:noHBand="0" w:noVBand="1"/>
      </w:tblPr>
      <w:tblGrid>
        <w:gridCol w:w="1657"/>
        <w:gridCol w:w="1700"/>
        <w:gridCol w:w="4058"/>
      </w:tblGrid>
      <w:tr w:rsidR="001559CE" w:rsidRPr="00515C57" w14:paraId="6FEA195D" w14:textId="77777777" w:rsidTr="00915B59">
        <w:tc>
          <w:tcPr>
            <w:tcW w:w="0" w:type="auto"/>
            <w:hideMark/>
          </w:tcPr>
          <w:p w14:paraId="03F0D21A" w14:textId="77777777" w:rsidR="001559CE" w:rsidRPr="00515C57" w:rsidRDefault="001559CE" w:rsidP="00915B59">
            <w:pPr>
              <w:spacing w:after="160" w:line="259" w:lineRule="auto"/>
              <w:rPr>
                <w:b/>
                <w:bCs/>
              </w:rPr>
            </w:pPr>
            <w:r w:rsidRPr="00515C57">
              <w:rPr>
                <w:b/>
                <w:bCs/>
              </w:rPr>
              <w:t>Column Name</w:t>
            </w:r>
          </w:p>
        </w:tc>
        <w:tc>
          <w:tcPr>
            <w:tcW w:w="0" w:type="auto"/>
            <w:hideMark/>
          </w:tcPr>
          <w:p w14:paraId="48B8EFCF" w14:textId="77777777" w:rsidR="001559CE" w:rsidRPr="00515C57" w:rsidRDefault="001559CE" w:rsidP="00915B59">
            <w:pPr>
              <w:spacing w:after="160" w:line="259" w:lineRule="auto"/>
              <w:rPr>
                <w:b/>
                <w:bCs/>
              </w:rPr>
            </w:pPr>
            <w:r w:rsidRPr="00515C57">
              <w:rPr>
                <w:b/>
                <w:bCs/>
              </w:rPr>
              <w:t>Data Type</w:t>
            </w:r>
          </w:p>
        </w:tc>
        <w:tc>
          <w:tcPr>
            <w:tcW w:w="0" w:type="auto"/>
            <w:hideMark/>
          </w:tcPr>
          <w:p w14:paraId="79D4B329" w14:textId="77777777" w:rsidR="001559CE" w:rsidRPr="00515C57" w:rsidRDefault="001559CE" w:rsidP="00915B59">
            <w:pPr>
              <w:spacing w:after="160" w:line="259" w:lineRule="auto"/>
              <w:rPr>
                <w:b/>
                <w:bCs/>
              </w:rPr>
            </w:pPr>
            <w:r w:rsidRPr="00515C57">
              <w:rPr>
                <w:b/>
                <w:bCs/>
              </w:rPr>
              <w:t>Constraints</w:t>
            </w:r>
          </w:p>
        </w:tc>
      </w:tr>
      <w:tr w:rsidR="001559CE" w:rsidRPr="00515C57" w14:paraId="1660DCF5" w14:textId="77777777" w:rsidTr="00915B59">
        <w:tc>
          <w:tcPr>
            <w:tcW w:w="0" w:type="auto"/>
            <w:hideMark/>
          </w:tcPr>
          <w:p w14:paraId="02DBED2A" w14:textId="77777777" w:rsidR="001559CE" w:rsidRPr="00515C57" w:rsidRDefault="001559CE" w:rsidP="00915B59">
            <w:pPr>
              <w:spacing w:after="160" w:line="259" w:lineRule="auto"/>
            </w:pPr>
            <w:proofErr w:type="spellStart"/>
            <w:r w:rsidRPr="00515C57">
              <w:lastRenderedPageBreak/>
              <w:t>contract_id</w:t>
            </w:r>
            <w:proofErr w:type="spellEnd"/>
          </w:p>
        </w:tc>
        <w:tc>
          <w:tcPr>
            <w:tcW w:w="0" w:type="auto"/>
            <w:hideMark/>
          </w:tcPr>
          <w:p w14:paraId="4A2618C8" w14:textId="77777777" w:rsidR="001559CE" w:rsidRPr="00515C57" w:rsidRDefault="001559CE" w:rsidP="00915B59">
            <w:pPr>
              <w:spacing w:after="160" w:line="259" w:lineRule="auto"/>
            </w:pPr>
            <w:r w:rsidRPr="00515C57">
              <w:t>INT</w:t>
            </w:r>
          </w:p>
        </w:tc>
        <w:tc>
          <w:tcPr>
            <w:tcW w:w="0" w:type="auto"/>
            <w:hideMark/>
          </w:tcPr>
          <w:p w14:paraId="32919729" w14:textId="77777777" w:rsidR="001559CE" w:rsidRPr="00515C57" w:rsidRDefault="001559CE" w:rsidP="00915B59">
            <w:pPr>
              <w:spacing w:after="160" w:line="259" w:lineRule="auto"/>
            </w:pPr>
            <w:r w:rsidRPr="00515C57">
              <w:t>PRIMARY KEY, AUTO_INCREMENT</w:t>
            </w:r>
          </w:p>
        </w:tc>
      </w:tr>
      <w:tr w:rsidR="001559CE" w:rsidRPr="00515C57" w14:paraId="2F84E20D" w14:textId="77777777" w:rsidTr="00915B59">
        <w:tc>
          <w:tcPr>
            <w:tcW w:w="0" w:type="auto"/>
            <w:hideMark/>
          </w:tcPr>
          <w:p w14:paraId="1D096D69" w14:textId="77777777" w:rsidR="001559CE" w:rsidRPr="00515C57" w:rsidRDefault="001559CE" w:rsidP="00915B59">
            <w:pPr>
              <w:spacing w:after="160" w:line="259" w:lineRule="auto"/>
            </w:pPr>
            <w:proofErr w:type="spellStart"/>
            <w:r w:rsidRPr="00515C57">
              <w:t>supplier_id</w:t>
            </w:r>
            <w:proofErr w:type="spellEnd"/>
          </w:p>
        </w:tc>
        <w:tc>
          <w:tcPr>
            <w:tcW w:w="0" w:type="auto"/>
            <w:hideMark/>
          </w:tcPr>
          <w:p w14:paraId="0DB716C9" w14:textId="77777777" w:rsidR="001559CE" w:rsidRPr="00515C57" w:rsidRDefault="001559CE" w:rsidP="00915B59">
            <w:pPr>
              <w:spacing w:after="160" w:line="259" w:lineRule="auto"/>
            </w:pPr>
            <w:r w:rsidRPr="00515C57">
              <w:t>INT</w:t>
            </w:r>
          </w:p>
        </w:tc>
        <w:tc>
          <w:tcPr>
            <w:tcW w:w="0" w:type="auto"/>
            <w:hideMark/>
          </w:tcPr>
          <w:p w14:paraId="43F1D4FE" w14:textId="77777777" w:rsidR="001559CE" w:rsidRPr="00515C57" w:rsidRDefault="001559CE" w:rsidP="00915B59">
            <w:pPr>
              <w:spacing w:after="160" w:line="259" w:lineRule="auto"/>
            </w:pPr>
            <w:r w:rsidRPr="00515C57">
              <w:t>FOREIGN KEY (references supplier table)</w:t>
            </w:r>
          </w:p>
        </w:tc>
      </w:tr>
      <w:tr w:rsidR="001559CE" w:rsidRPr="00515C57" w14:paraId="46A0ECF7" w14:textId="77777777" w:rsidTr="00915B59">
        <w:tc>
          <w:tcPr>
            <w:tcW w:w="0" w:type="auto"/>
            <w:hideMark/>
          </w:tcPr>
          <w:p w14:paraId="17E0D508" w14:textId="77777777" w:rsidR="001559CE" w:rsidRPr="00515C57" w:rsidRDefault="001559CE" w:rsidP="00915B59">
            <w:pPr>
              <w:spacing w:after="160" w:line="259" w:lineRule="auto"/>
            </w:pPr>
            <w:proofErr w:type="spellStart"/>
            <w:r w:rsidRPr="00515C57">
              <w:t>start_date</w:t>
            </w:r>
            <w:proofErr w:type="spellEnd"/>
          </w:p>
        </w:tc>
        <w:tc>
          <w:tcPr>
            <w:tcW w:w="0" w:type="auto"/>
            <w:hideMark/>
          </w:tcPr>
          <w:p w14:paraId="27595240" w14:textId="77777777" w:rsidR="001559CE" w:rsidRPr="00515C57" w:rsidRDefault="001559CE" w:rsidP="00915B59">
            <w:pPr>
              <w:spacing w:after="160" w:line="259" w:lineRule="auto"/>
            </w:pPr>
            <w:r w:rsidRPr="00515C57">
              <w:t>DATETIME</w:t>
            </w:r>
          </w:p>
        </w:tc>
        <w:tc>
          <w:tcPr>
            <w:tcW w:w="0" w:type="auto"/>
            <w:hideMark/>
          </w:tcPr>
          <w:p w14:paraId="28B51986" w14:textId="77777777" w:rsidR="001559CE" w:rsidRPr="00515C57" w:rsidRDefault="001559CE" w:rsidP="00915B59">
            <w:pPr>
              <w:spacing w:after="160" w:line="259" w:lineRule="auto"/>
            </w:pPr>
          </w:p>
        </w:tc>
      </w:tr>
      <w:tr w:rsidR="001559CE" w:rsidRPr="00515C57" w14:paraId="72357736" w14:textId="77777777" w:rsidTr="00915B59">
        <w:tc>
          <w:tcPr>
            <w:tcW w:w="0" w:type="auto"/>
            <w:hideMark/>
          </w:tcPr>
          <w:p w14:paraId="26AF9DEB" w14:textId="77777777" w:rsidR="001559CE" w:rsidRPr="00515C57" w:rsidRDefault="001559CE" w:rsidP="00915B59">
            <w:pPr>
              <w:spacing w:after="160" w:line="259" w:lineRule="auto"/>
            </w:pPr>
            <w:proofErr w:type="spellStart"/>
            <w:r w:rsidRPr="00515C57">
              <w:t>end_date</w:t>
            </w:r>
            <w:proofErr w:type="spellEnd"/>
          </w:p>
        </w:tc>
        <w:tc>
          <w:tcPr>
            <w:tcW w:w="0" w:type="auto"/>
            <w:hideMark/>
          </w:tcPr>
          <w:p w14:paraId="3A4A0036" w14:textId="77777777" w:rsidR="001559CE" w:rsidRPr="00515C57" w:rsidRDefault="001559CE" w:rsidP="00915B59">
            <w:pPr>
              <w:spacing w:after="160" w:line="259" w:lineRule="auto"/>
            </w:pPr>
            <w:r w:rsidRPr="00515C57">
              <w:t>DATETIME</w:t>
            </w:r>
          </w:p>
        </w:tc>
        <w:tc>
          <w:tcPr>
            <w:tcW w:w="0" w:type="auto"/>
            <w:hideMark/>
          </w:tcPr>
          <w:p w14:paraId="43F6E82A" w14:textId="77777777" w:rsidR="001559CE" w:rsidRPr="00515C57" w:rsidRDefault="001559CE" w:rsidP="00915B59">
            <w:pPr>
              <w:spacing w:after="160" w:line="259" w:lineRule="auto"/>
            </w:pPr>
          </w:p>
        </w:tc>
      </w:tr>
      <w:tr w:rsidR="001559CE" w:rsidRPr="00515C57" w14:paraId="518F6BD0" w14:textId="77777777" w:rsidTr="00915B59">
        <w:tc>
          <w:tcPr>
            <w:tcW w:w="0" w:type="auto"/>
            <w:hideMark/>
          </w:tcPr>
          <w:p w14:paraId="082B384C" w14:textId="77777777" w:rsidR="001559CE" w:rsidRPr="00515C57" w:rsidRDefault="001559CE" w:rsidP="00915B59">
            <w:pPr>
              <w:spacing w:after="160" w:line="259" w:lineRule="auto"/>
            </w:pPr>
            <w:r w:rsidRPr="00515C57">
              <w:t>terms</w:t>
            </w:r>
          </w:p>
        </w:tc>
        <w:tc>
          <w:tcPr>
            <w:tcW w:w="0" w:type="auto"/>
            <w:hideMark/>
          </w:tcPr>
          <w:p w14:paraId="7D1B81D0" w14:textId="77777777" w:rsidR="001559CE" w:rsidRPr="00515C57" w:rsidRDefault="001559CE" w:rsidP="00915B59">
            <w:pPr>
              <w:spacing w:after="160" w:line="259" w:lineRule="auto"/>
            </w:pPr>
            <w:r w:rsidRPr="00515C57">
              <w:t>TEXT</w:t>
            </w:r>
          </w:p>
        </w:tc>
        <w:tc>
          <w:tcPr>
            <w:tcW w:w="0" w:type="auto"/>
            <w:hideMark/>
          </w:tcPr>
          <w:p w14:paraId="23501056" w14:textId="77777777" w:rsidR="001559CE" w:rsidRPr="00515C57" w:rsidRDefault="001559CE" w:rsidP="00915B59">
            <w:pPr>
              <w:spacing w:after="160" w:line="259" w:lineRule="auto"/>
            </w:pPr>
          </w:p>
        </w:tc>
      </w:tr>
      <w:tr w:rsidR="001559CE" w:rsidRPr="00515C57" w14:paraId="1E746803" w14:textId="77777777" w:rsidTr="00915B59">
        <w:tc>
          <w:tcPr>
            <w:tcW w:w="0" w:type="auto"/>
            <w:hideMark/>
          </w:tcPr>
          <w:p w14:paraId="0627E9BA" w14:textId="77777777" w:rsidR="001559CE" w:rsidRPr="00515C57" w:rsidRDefault="001559CE" w:rsidP="00915B59">
            <w:pPr>
              <w:spacing w:after="160" w:line="259" w:lineRule="auto"/>
            </w:pPr>
            <w:proofErr w:type="spellStart"/>
            <w:r w:rsidRPr="00515C57">
              <w:t>contract_value</w:t>
            </w:r>
            <w:proofErr w:type="spellEnd"/>
          </w:p>
        </w:tc>
        <w:tc>
          <w:tcPr>
            <w:tcW w:w="0" w:type="auto"/>
            <w:hideMark/>
          </w:tcPr>
          <w:p w14:paraId="443E2BE8" w14:textId="77777777" w:rsidR="001559CE" w:rsidRPr="00515C57" w:rsidRDefault="001559CE" w:rsidP="00915B59">
            <w:pPr>
              <w:spacing w:after="160" w:line="259" w:lineRule="auto"/>
            </w:pPr>
            <w:proofErr w:type="gramStart"/>
            <w:r w:rsidRPr="00515C57">
              <w:t>DECIMAL(</w:t>
            </w:r>
            <w:proofErr w:type="gramEnd"/>
            <w:r w:rsidRPr="00515C57">
              <w:t>12, 2)</w:t>
            </w:r>
          </w:p>
        </w:tc>
        <w:tc>
          <w:tcPr>
            <w:tcW w:w="0" w:type="auto"/>
            <w:hideMark/>
          </w:tcPr>
          <w:p w14:paraId="20274AFC" w14:textId="77777777" w:rsidR="001559CE" w:rsidRPr="00515C57" w:rsidRDefault="001559CE" w:rsidP="00915B59">
            <w:pPr>
              <w:spacing w:after="160" w:line="259" w:lineRule="auto"/>
            </w:pPr>
          </w:p>
        </w:tc>
      </w:tr>
    </w:tbl>
    <w:p w14:paraId="72C6F2FC" w14:textId="77777777" w:rsidR="001559CE" w:rsidRPr="00515C57" w:rsidRDefault="001559CE" w:rsidP="001559CE">
      <w:pPr>
        <w:rPr>
          <w:b/>
          <w:bCs/>
        </w:rPr>
      </w:pPr>
      <w:r w:rsidRPr="00515C57">
        <w:rPr>
          <w:b/>
          <w:bCs/>
        </w:rPr>
        <w:t>14. Route Table</w:t>
      </w:r>
    </w:p>
    <w:tbl>
      <w:tblPr>
        <w:tblStyle w:val="TableGrid"/>
        <w:tblW w:w="0" w:type="auto"/>
        <w:tblLook w:val="04A0" w:firstRow="1" w:lastRow="0" w:firstColumn="1" w:lastColumn="0" w:noHBand="0" w:noVBand="1"/>
      </w:tblPr>
      <w:tblGrid>
        <w:gridCol w:w="1701"/>
        <w:gridCol w:w="1650"/>
        <w:gridCol w:w="3392"/>
      </w:tblGrid>
      <w:tr w:rsidR="001559CE" w:rsidRPr="00515C57" w14:paraId="06B176BE" w14:textId="77777777" w:rsidTr="00915B59">
        <w:tc>
          <w:tcPr>
            <w:tcW w:w="0" w:type="auto"/>
            <w:hideMark/>
          </w:tcPr>
          <w:p w14:paraId="55649AB7" w14:textId="77777777" w:rsidR="001559CE" w:rsidRPr="00515C57" w:rsidRDefault="001559CE" w:rsidP="00915B59">
            <w:pPr>
              <w:spacing w:after="160" w:line="259" w:lineRule="auto"/>
              <w:rPr>
                <w:b/>
                <w:bCs/>
              </w:rPr>
            </w:pPr>
            <w:r w:rsidRPr="00515C57">
              <w:rPr>
                <w:b/>
                <w:bCs/>
              </w:rPr>
              <w:t>Column Name</w:t>
            </w:r>
          </w:p>
        </w:tc>
        <w:tc>
          <w:tcPr>
            <w:tcW w:w="0" w:type="auto"/>
            <w:hideMark/>
          </w:tcPr>
          <w:p w14:paraId="0F905159" w14:textId="77777777" w:rsidR="001559CE" w:rsidRPr="00515C57" w:rsidRDefault="001559CE" w:rsidP="00915B59">
            <w:pPr>
              <w:spacing w:after="160" w:line="259" w:lineRule="auto"/>
              <w:rPr>
                <w:b/>
                <w:bCs/>
              </w:rPr>
            </w:pPr>
            <w:r w:rsidRPr="00515C57">
              <w:rPr>
                <w:b/>
                <w:bCs/>
              </w:rPr>
              <w:t>Data Type</w:t>
            </w:r>
          </w:p>
        </w:tc>
        <w:tc>
          <w:tcPr>
            <w:tcW w:w="0" w:type="auto"/>
            <w:hideMark/>
          </w:tcPr>
          <w:p w14:paraId="2E8D8844" w14:textId="77777777" w:rsidR="001559CE" w:rsidRPr="00515C57" w:rsidRDefault="001559CE" w:rsidP="00915B59">
            <w:pPr>
              <w:spacing w:after="160" w:line="259" w:lineRule="auto"/>
              <w:rPr>
                <w:b/>
                <w:bCs/>
              </w:rPr>
            </w:pPr>
            <w:r w:rsidRPr="00515C57">
              <w:rPr>
                <w:b/>
                <w:bCs/>
              </w:rPr>
              <w:t>Constraints</w:t>
            </w:r>
          </w:p>
        </w:tc>
      </w:tr>
      <w:tr w:rsidR="001559CE" w:rsidRPr="00515C57" w14:paraId="0E57DBD8" w14:textId="77777777" w:rsidTr="00915B59">
        <w:tc>
          <w:tcPr>
            <w:tcW w:w="0" w:type="auto"/>
            <w:hideMark/>
          </w:tcPr>
          <w:p w14:paraId="612508ED" w14:textId="77777777" w:rsidR="001559CE" w:rsidRPr="00515C57" w:rsidRDefault="001559CE" w:rsidP="00915B59">
            <w:pPr>
              <w:spacing w:after="160" w:line="259" w:lineRule="auto"/>
            </w:pPr>
            <w:proofErr w:type="spellStart"/>
            <w:r w:rsidRPr="00515C57">
              <w:t>route_id</w:t>
            </w:r>
            <w:proofErr w:type="spellEnd"/>
          </w:p>
        </w:tc>
        <w:tc>
          <w:tcPr>
            <w:tcW w:w="0" w:type="auto"/>
            <w:hideMark/>
          </w:tcPr>
          <w:p w14:paraId="64D444E3" w14:textId="77777777" w:rsidR="001559CE" w:rsidRPr="00515C57" w:rsidRDefault="001559CE" w:rsidP="00915B59">
            <w:pPr>
              <w:spacing w:after="160" w:line="259" w:lineRule="auto"/>
            </w:pPr>
            <w:r w:rsidRPr="00515C57">
              <w:t>INT</w:t>
            </w:r>
          </w:p>
        </w:tc>
        <w:tc>
          <w:tcPr>
            <w:tcW w:w="0" w:type="auto"/>
            <w:hideMark/>
          </w:tcPr>
          <w:p w14:paraId="3E639BAC" w14:textId="77777777" w:rsidR="001559CE" w:rsidRPr="00515C57" w:rsidRDefault="001559CE" w:rsidP="00915B59">
            <w:pPr>
              <w:spacing w:after="160" w:line="259" w:lineRule="auto"/>
            </w:pPr>
            <w:r w:rsidRPr="00515C57">
              <w:t>PRIMARY KEY, AUTO_INCREMENT</w:t>
            </w:r>
          </w:p>
        </w:tc>
      </w:tr>
      <w:tr w:rsidR="001559CE" w:rsidRPr="00515C57" w14:paraId="57EE5A85" w14:textId="77777777" w:rsidTr="00915B59">
        <w:tc>
          <w:tcPr>
            <w:tcW w:w="0" w:type="auto"/>
            <w:hideMark/>
          </w:tcPr>
          <w:p w14:paraId="5B99B673" w14:textId="77777777" w:rsidR="001559CE" w:rsidRPr="00515C57" w:rsidRDefault="001559CE" w:rsidP="00915B59">
            <w:pPr>
              <w:spacing w:after="160" w:line="259" w:lineRule="auto"/>
            </w:pPr>
            <w:proofErr w:type="spellStart"/>
            <w:r w:rsidRPr="00515C57">
              <w:t>start_location</w:t>
            </w:r>
            <w:proofErr w:type="spellEnd"/>
          </w:p>
        </w:tc>
        <w:tc>
          <w:tcPr>
            <w:tcW w:w="0" w:type="auto"/>
            <w:hideMark/>
          </w:tcPr>
          <w:p w14:paraId="32F93078"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1CC54B81" w14:textId="77777777" w:rsidR="001559CE" w:rsidRPr="00515C57" w:rsidRDefault="001559CE" w:rsidP="00915B59">
            <w:pPr>
              <w:spacing w:after="160" w:line="259" w:lineRule="auto"/>
            </w:pPr>
          </w:p>
        </w:tc>
      </w:tr>
      <w:tr w:rsidR="001559CE" w:rsidRPr="00515C57" w14:paraId="27CACC23" w14:textId="77777777" w:rsidTr="00915B59">
        <w:tc>
          <w:tcPr>
            <w:tcW w:w="0" w:type="auto"/>
            <w:hideMark/>
          </w:tcPr>
          <w:p w14:paraId="6E13852B" w14:textId="77777777" w:rsidR="001559CE" w:rsidRPr="00515C57" w:rsidRDefault="001559CE" w:rsidP="00915B59">
            <w:pPr>
              <w:spacing w:after="160" w:line="259" w:lineRule="auto"/>
            </w:pPr>
            <w:proofErr w:type="spellStart"/>
            <w:r w:rsidRPr="00515C57">
              <w:t>end_location</w:t>
            </w:r>
            <w:proofErr w:type="spellEnd"/>
          </w:p>
        </w:tc>
        <w:tc>
          <w:tcPr>
            <w:tcW w:w="0" w:type="auto"/>
            <w:hideMark/>
          </w:tcPr>
          <w:p w14:paraId="7DE8AF30" w14:textId="77777777" w:rsidR="001559CE" w:rsidRPr="00515C57" w:rsidRDefault="001559CE" w:rsidP="00915B59">
            <w:pPr>
              <w:spacing w:after="160" w:line="259" w:lineRule="auto"/>
            </w:pPr>
            <w:proofErr w:type="gramStart"/>
            <w:r w:rsidRPr="00515C57">
              <w:t>VARCHAR(</w:t>
            </w:r>
            <w:proofErr w:type="gramEnd"/>
            <w:r w:rsidRPr="00515C57">
              <w:t>255)</w:t>
            </w:r>
          </w:p>
        </w:tc>
        <w:tc>
          <w:tcPr>
            <w:tcW w:w="0" w:type="auto"/>
            <w:hideMark/>
          </w:tcPr>
          <w:p w14:paraId="6295CC48" w14:textId="77777777" w:rsidR="001559CE" w:rsidRPr="00515C57" w:rsidRDefault="001559CE" w:rsidP="00915B59">
            <w:pPr>
              <w:spacing w:after="160" w:line="259" w:lineRule="auto"/>
            </w:pPr>
          </w:p>
        </w:tc>
      </w:tr>
      <w:tr w:rsidR="001559CE" w:rsidRPr="00515C57" w14:paraId="4942F0A9" w14:textId="77777777" w:rsidTr="00915B59">
        <w:tc>
          <w:tcPr>
            <w:tcW w:w="0" w:type="auto"/>
            <w:hideMark/>
          </w:tcPr>
          <w:p w14:paraId="2A06165C" w14:textId="77777777" w:rsidR="001559CE" w:rsidRPr="00515C57" w:rsidRDefault="001559CE" w:rsidP="00915B59">
            <w:pPr>
              <w:spacing w:after="160" w:line="259" w:lineRule="auto"/>
            </w:pPr>
            <w:r w:rsidRPr="00515C57">
              <w:t>distance</w:t>
            </w:r>
          </w:p>
        </w:tc>
        <w:tc>
          <w:tcPr>
            <w:tcW w:w="0" w:type="auto"/>
            <w:hideMark/>
          </w:tcPr>
          <w:p w14:paraId="46949160" w14:textId="77777777" w:rsidR="001559CE" w:rsidRPr="00515C57" w:rsidRDefault="001559CE" w:rsidP="00915B59">
            <w:pPr>
              <w:spacing w:after="160" w:line="259" w:lineRule="auto"/>
            </w:pPr>
            <w:proofErr w:type="gramStart"/>
            <w:r w:rsidRPr="00515C57">
              <w:t>DECIMAL(</w:t>
            </w:r>
            <w:proofErr w:type="gramEnd"/>
            <w:r w:rsidRPr="00515C57">
              <w:t>8, 2)</w:t>
            </w:r>
          </w:p>
        </w:tc>
        <w:tc>
          <w:tcPr>
            <w:tcW w:w="0" w:type="auto"/>
            <w:hideMark/>
          </w:tcPr>
          <w:p w14:paraId="4C99F46E" w14:textId="77777777" w:rsidR="001559CE" w:rsidRPr="00515C57" w:rsidRDefault="001559CE" w:rsidP="00915B59">
            <w:pPr>
              <w:spacing w:after="160" w:line="259" w:lineRule="auto"/>
            </w:pPr>
          </w:p>
        </w:tc>
      </w:tr>
      <w:tr w:rsidR="001559CE" w:rsidRPr="00515C57" w14:paraId="11FD170C" w14:textId="77777777" w:rsidTr="00915B59">
        <w:tc>
          <w:tcPr>
            <w:tcW w:w="0" w:type="auto"/>
            <w:hideMark/>
          </w:tcPr>
          <w:p w14:paraId="28174EED" w14:textId="77777777" w:rsidR="001559CE" w:rsidRPr="00515C57" w:rsidRDefault="001559CE" w:rsidP="00915B59">
            <w:pPr>
              <w:spacing w:after="160" w:line="259" w:lineRule="auto"/>
            </w:pPr>
            <w:proofErr w:type="spellStart"/>
            <w:r w:rsidRPr="00515C57">
              <w:t>estimated_time</w:t>
            </w:r>
            <w:proofErr w:type="spellEnd"/>
          </w:p>
        </w:tc>
        <w:tc>
          <w:tcPr>
            <w:tcW w:w="0" w:type="auto"/>
            <w:hideMark/>
          </w:tcPr>
          <w:p w14:paraId="213B912C" w14:textId="77777777" w:rsidR="001559CE" w:rsidRPr="00515C57" w:rsidRDefault="001559CE" w:rsidP="00915B59">
            <w:pPr>
              <w:spacing w:after="160" w:line="259" w:lineRule="auto"/>
            </w:pPr>
            <w:proofErr w:type="gramStart"/>
            <w:r w:rsidRPr="00515C57">
              <w:t>VARCHAR(</w:t>
            </w:r>
            <w:proofErr w:type="gramEnd"/>
            <w:r w:rsidRPr="00515C57">
              <w:t>50)</w:t>
            </w:r>
          </w:p>
        </w:tc>
        <w:tc>
          <w:tcPr>
            <w:tcW w:w="0" w:type="auto"/>
            <w:hideMark/>
          </w:tcPr>
          <w:p w14:paraId="053D0BDF" w14:textId="77777777" w:rsidR="001559CE" w:rsidRPr="00515C57" w:rsidRDefault="001559CE" w:rsidP="00915B59">
            <w:pPr>
              <w:spacing w:after="160" w:line="259" w:lineRule="auto"/>
            </w:pPr>
          </w:p>
        </w:tc>
      </w:tr>
    </w:tbl>
    <w:p w14:paraId="3569E134" w14:textId="77777777" w:rsidR="001559CE" w:rsidRPr="00515C57" w:rsidRDefault="001559CE" w:rsidP="001559CE">
      <w:pPr>
        <w:rPr>
          <w:b/>
          <w:bCs/>
        </w:rPr>
      </w:pPr>
      <w:r w:rsidRPr="00515C57">
        <w:rPr>
          <w:b/>
          <w:bCs/>
        </w:rPr>
        <w:t>15. Feedback Table</w:t>
      </w:r>
    </w:p>
    <w:tbl>
      <w:tblPr>
        <w:tblStyle w:val="TableGrid"/>
        <w:tblW w:w="0" w:type="auto"/>
        <w:tblLook w:val="04A0" w:firstRow="1" w:lastRow="0" w:firstColumn="1" w:lastColumn="0" w:noHBand="0" w:noVBand="1"/>
      </w:tblPr>
      <w:tblGrid>
        <w:gridCol w:w="1657"/>
        <w:gridCol w:w="1582"/>
        <w:gridCol w:w="4390"/>
      </w:tblGrid>
      <w:tr w:rsidR="001559CE" w:rsidRPr="00515C57" w14:paraId="5BF393D9" w14:textId="77777777" w:rsidTr="00915B59">
        <w:tc>
          <w:tcPr>
            <w:tcW w:w="0" w:type="auto"/>
            <w:hideMark/>
          </w:tcPr>
          <w:p w14:paraId="39F16A6C" w14:textId="77777777" w:rsidR="001559CE" w:rsidRPr="00515C57" w:rsidRDefault="001559CE" w:rsidP="00915B59">
            <w:pPr>
              <w:spacing w:after="160" w:line="259" w:lineRule="auto"/>
              <w:rPr>
                <w:b/>
                <w:bCs/>
              </w:rPr>
            </w:pPr>
            <w:r w:rsidRPr="00515C57">
              <w:rPr>
                <w:b/>
                <w:bCs/>
              </w:rPr>
              <w:t>Column Name</w:t>
            </w:r>
          </w:p>
        </w:tc>
        <w:tc>
          <w:tcPr>
            <w:tcW w:w="0" w:type="auto"/>
            <w:hideMark/>
          </w:tcPr>
          <w:p w14:paraId="7D8C859A" w14:textId="77777777" w:rsidR="001559CE" w:rsidRPr="00515C57" w:rsidRDefault="001559CE" w:rsidP="00915B59">
            <w:pPr>
              <w:spacing w:after="160" w:line="259" w:lineRule="auto"/>
              <w:rPr>
                <w:b/>
                <w:bCs/>
              </w:rPr>
            </w:pPr>
            <w:r w:rsidRPr="00515C57">
              <w:rPr>
                <w:b/>
                <w:bCs/>
              </w:rPr>
              <w:t>Data Type</w:t>
            </w:r>
          </w:p>
        </w:tc>
        <w:tc>
          <w:tcPr>
            <w:tcW w:w="0" w:type="auto"/>
            <w:hideMark/>
          </w:tcPr>
          <w:p w14:paraId="12EE5305" w14:textId="77777777" w:rsidR="001559CE" w:rsidRPr="00515C57" w:rsidRDefault="001559CE" w:rsidP="00915B59">
            <w:pPr>
              <w:spacing w:after="160" w:line="259" w:lineRule="auto"/>
              <w:rPr>
                <w:b/>
                <w:bCs/>
              </w:rPr>
            </w:pPr>
            <w:r w:rsidRPr="00515C57">
              <w:rPr>
                <w:b/>
                <w:bCs/>
              </w:rPr>
              <w:t>Constraints</w:t>
            </w:r>
          </w:p>
        </w:tc>
      </w:tr>
      <w:tr w:rsidR="001559CE" w:rsidRPr="00515C57" w14:paraId="72211931" w14:textId="77777777" w:rsidTr="00915B59">
        <w:tc>
          <w:tcPr>
            <w:tcW w:w="0" w:type="auto"/>
            <w:hideMark/>
          </w:tcPr>
          <w:p w14:paraId="2A7BCC0B" w14:textId="77777777" w:rsidR="001559CE" w:rsidRPr="00515C57" w:rsidRDefault="001559CE" w:rsidP="00915B59">
            <w:pPr>
              <w:spacing w:after="160" w:line="259" w:lineRule="auto"/>
            </w:pPr>
            <w:proofErr w:type="spellStart"/>
            <w:r w:rsidRPr="00515C57">
              <w:t>feedback_id</w:t>
            </w:r>
            <w:proofErr w:type="spellEnd"/>
          </w:p>
        </w:tc>
        <w:tc>
          <w:tcPr>
            <w:tcW w:w="0" w:type="auto"/>
            <w:hideMark/>
          </w:tcPr>
          <w:p w14:paraId="6A4F7E29" w14:textId="77777777" w:rsidR="001559CE" w:rsidRPr="00515C57" w:rsidRDefault="001559CE" w:rsidP="00915B59">
            <w:pPr>
              <w:spacing w:after="160" w:line="259" w:lineRule="auto"/>
            </w:pPr>
            <w:r w:rsidRPr="00515C57">
              <w:t>INT</w:t>
            </w:r>
          </w:p>
        </w:tc>
        <w:tc>
          <w:tcPr>
            <w:tcW w:w="0" w:type="auto"/>
            <w:hideMark/>
          </w:tcPr>
          <w:p w14:paraId="06A7E5A2" w14:textId="77777777" w:rsidR="001559CE" w:rsidRPr="00515C57" w:rsidRDefault="001559CE" w:rsidP="00915B59">
            <w:pPr>
              <w:spacing w:after="160" w:line="259" w:lineRule="auto"/>
            </w:pPr>
            <w:r w:rsidRPr="00515C57">
              <w:t>PRIMARY KEY, AUTO_INCREMENT</w:t>
            </w:r>
          </w:p>
        </w:tc>
      </w:tr>
      <w:tr w:rsidR="001559CE" w:rsidRPr="00515C57" w14:paraId="564EC2D9" w14:textId="77777777" w:rsidTr="00915B59">
        <w:tc>
          <w:tcPr>
            <w:tcW w:w="0" w:type="auto"/>
            <w:hideMark/>
          </w:tcPr>
          <w:p w14:paraId="7AD0667B" w14:textId="77777777" w:rsidR="001559CE" w:rsidRPr="00515C57" w:rsidRDefault="001559CE" w:rsidP="00915B59">
            <w:pPr>
              <w:spacing w:after="160" w:line="259" w:lineRule="auto"/>
            </w:pPr>
            <w:proofErr w:type="spellStart"/>
            <w:r w:rsidRPr="00515C57">
              <w:t>customer_id</w:t>
            </w:r>
            <w:proofErr w:type="spellEnd"/>
          </w:p>
        </w:tc>
        <w:tc>
          <w:tcPr>
            <w:tcW w:w="0" w:type="auto"/>
            <w:hideMark/>
          </w:tcPr>
          <w:p w14:paraId="27F87C4A" w14:textId="77777777" w:rsidR="001559CE" w:rsidRPr="00515C57" w:rsidRDefault="001559CE" w:rsidP="00915B59">
            <w:pPr>
              <w:spacing w:after="160" w:line="259" w:lineRule="auto"/>
            </w:pPr>
            <w:r w:rsidRPr="00515C57">
              <w:t>INT</w:t>
            </w:r>
          </w:p>
        </w:tc>
        <w:tc>
          <w:tcPr>
            <w:tcW w:w="0" w:type="auto"/>
            <w:hideMark/>
          </w:tcPr>
          <w:p w14:paraId="02C4E340" w14:textId="77777777" w:rsidR="001559CE" w:rsidRPr="00515C57" w:rsidRDefault="001559CE" w:rsidP="00915B59">
            <w:pPr>
              <w:spacing w:after="160" w:line="259" w:lineRule="auto"/>
            </w:pPr>
            <w:r w:rsidRPr="00515C57">
              <w:t>FOREIGN KEY (references customer table)</w:t>
            </w:r>
          </w:p>
        </w:tc>
      </w:tr>
      <w:tr w:rsidR="001559CE" w:rsidRPr="00515C57" w14:paraId="6CAFE884" w14:textId="77777777" w:rsidTr="00915B59">
        <w:tc>
          <w:tcPr>
            <w:tcW w:w="0" w:type="auto"/>
            <w:hideMark/>
          </w:tcPr>
          <w:p w14:paraId="2695EC4E" w14:textId="77777777" w:rsidR="001559CE" w:rsidRPr="00515C57" w:rsidRDefault="001559CE" w:rsidP="00915B59">
            <w:pPr>
              <w:spacing w:after="160" w:line="259" w:lineRule="auto"/>
            </w:pPr>
            <w:proofErr w:type="spellStart"/>
            <w:r w:rsidRPr="00515C57">
              <w:t>order_id</w:t>
            </w:r>
            <w:proofErr w:type="spellEnd"/>
          </w:p>
        </w:tc>
        <w:tc>
          <w:tcPr>
            <w:tcW w:w="0" w:type="auto"/>
            <w:hideMark/>
          </w:tcPr>
          <w:p w14:paraId="60974546" w14:textId="77777777" w:rsidR="001559CE" w:rsidRPr="00515C57" w:rsidRDefault="001559CE" w:rsidP="00915B59">
            <w:pPr>
              <w:spacing w:after="160" w:line="259" w:lineRule="auto"/>
            </w:pPr>
            <w:r w:rsidRPr="00515C57">
              <w:t>INT</w:t>
            </w:r>
          </w:p>
        </w:tc>
        <w:tc>
          <w:tcPr>
            <w:tcW w:w="0" w:type="auto"/>
            <w:hideMark/>
          </w:tcPr>
          <w:p w14:paraId="26497F93" w14:textId="77777777" w:rsidR="001559CE" w:rsidRPr="00515C57" w:rsidRDefault="001559CE" w:rsidP="00915B59">
            <w:pPr>
              <w:spacing w:after="160" w:line="259" w:lineRule="auto"/>
            </w:pPr>
            <w:r w:rsidRPr="00515C57">
              <w:t xml:space="preserve">FOREIGN KEY (references </w:t>
            </w:r>
            <w:proofErr w:type="spellStart"/>
            <w:r w:rsidRPr="00515C57">
              <w:t>sales_order</w:t>
            </w:r>
            <w:proofErr w:type="spellEnd"/>
            <w:r w:rsidRPr="00515C57">
              <w:t xml:space="preserve"> table)</w:t>
            </w:r>
          </w:p>
        </w:tc>
      </w:tr>
      <w:tr w:rsidR="001559CE" w:rsidRPr="00515C57" w14:paraId="100570CA" w14:textId="77777777" w:rsidTr="00915B59">
        <w:tc>
          <w:tcPr>
            <w:tcW w:w="0" w:type="auto"/>
            <w:hideMark/>
          </w:tcPr>
          <w:p w14:paraId="3378000C" w14:textId="77777777" w:rsidR="001559CE" w:rsidRPr="00515C57" w:rsidRDefault="001559CE" w:rsidP="00915B59">
            <w:pPr>
              <w:spacing w:after="160" w:line="259" w:lineRule="auto"/>
            </w:pPr>
            <w:r w:rsidRPr="00515C57">
              <w:t>rating</w:t>
            </w:r>
          </w:p>
        </w:tc>
        <w:tc>
          <w:tcPr>
            <w:tcW w:w="0" w:type="auto"/>
            <w:hideMark/>
          </w:tcPr>
          <w:p w14:paraId="1DA69C03" w14:textId="77777777" w:rsidR="001559CE" w:rsidRPr="00515C57" w:rsidRDefault="001559CE" w:rsidP="00915B59">
            <w:pPr>
              <w:spacing w:after="160" w:line="259" w:lineRule="auto"/>
            </w:pPr>
            <w:proofErr w:type="gramStart"/>
            <w:r w:rsidRPr="00515C57">
              <w:t>DECIMAL(</w:t>
            </w:r>
            <w:proofErr w:type="gramEnd"/>
            <w:r w:rsidRPr="00515C57">
              <w:t>3, 2)</w:t>
            </w:r>
          </w:p>
        </w:tc>
        <w:tc>
          <w:tcPr>
            <w:tcW w:w="0" w:type="auto"/>
            <w:hideMark/>
          </w:tcPr>
          <w:p w14:paraId="1BBBD5CA" w14:textId="77777777" w:rsidR="001559CE" w:rsidRPr="00515C57" w:rsidRDefault="001559CE" w:rsidP="00915B59">
            <w:pPr>
              <w:spacing w:after="160" w:line="259" w:lineRule="auto"/>
            </w:pPr>
            <w:r w:rsidRPr="00515C57">
              <w:t>CHECK (rating BETWEEN 1 AND 5)</w:t>
            </w:r>
          </w:p>
        </w:tc>
      </w:tr>
      <w:tr w:rsidR="001559CE" w:rsidRPr="00515C57" w14:paraId="119B9E39" w14:textId="77777777" w:rsidTr="00915B59">
        <w:tc>
          <w:tcPr>
            <w:tcW w:w="0" w:type="auto"/>
            <w:hideMark/>
          </w:tcPr>
          <w:p w14:paraId="3BC4B705" w14:textId="77777777" w:rsidR="001559CE" w:rsidRPr="00515C57" w:rsidRDefault="001559CE" w:rsidP="00915B59">
            <w:pPr>
              <w:spacing w:after="160" w:line="259" w:lineRule="auto"/>
            </w:pPr>
            <w:r w:rsidRPr="00515C57">
              <w:t>comments</w:t>
            </w:r>
          </w:p>
        </w:tc>
        <w:tc>
          <w:tcPr>
            <w:tcW w:w="0" w:type="auto"/>
            <w:hideMark/>
          </w:tcPr>
          <w:p w14:paraId="04AE1928" w14:textId="77777777" w:rsidR="001559CE" w:rsidRPr="00515C57" w:rsidRDefault="001559CE" w:rsidP="00915B59">
            <w:pPr>
              <w:spacing w:after="160" w:line="259" w:lineRule="auto"/>
            </w:pPr>
            <w:r w:rsidRPr="00515C57">
              <w:t>TEXT</w:t>
            </w:r>
          </w:p>
        </w:tc>
        <w:tc>
          <w:tcPr>
            <w:tcW w:w="0" w:type="auto"/>
            <w:hideMark/>
          </w:tcPr>
          <w:p w14:paraId="2607BAF2" w14:textId="77777777" w:rsidR="001559CE" w:rsidRPr="00515C57" w:rsidRDefault="001559CE" w:rsidP="00915B59">
            <w:pPr>
              <w:spacing w:after="160" w:line="259" w:lineRule="auto"/>
            </w:pPr>
          </w:p>
        </w:tc>
      </w:tr>
    </w:tbl>
    <w:p w14:paraId="1A11AF0D" w14:textId="77777777" w:rsidR="001559CE" w:rsidRDefault="001559CE" w:rsidP="001559CE"/>
    <w:p w14:paraId="33753DFF" w14:textId="77777777" w:rsidR="001559CE" w:rsidRDefault="001559CE" w:rsidP="001559CE">
      <w:r>
        <w:br w:type="page"/>
      </w:r>
    </w:p>
    <w:p w14:paraId="33D822EC" w14:textId="77777777" w:rsidR="001559CE" w:rsidRPr="00515C57" w:rsidRDefault="001559CE" w:rsidP="001559CE">
      <w:pPr>
        <w:rPr>
          <w:b/>
          <w:bCs/>
        </w:rPr>
      </w:pPr>
      <w:r w:rsidRPr="00515C57">
        <w:rPr>
          <w:b/>
          <w:bCs/>
        </w:rPr>
        <w:lastRenderedPageBreak/>
        <w:t>Entity Relationship (ER) Breakdown</w:t>
      </w:r>
    </w:p>
    <w:p w14:paraId="05C095EC" w14:textId="77777777" w:rsidR="001559CE" w:rsidRPr="00515C57" w:rsidRDefault="001559CE" w:rsidP="001559CE">
      <w:pPr>
        <w:numPr>
          <w:ilvl w:val="0"/>
          <w:numId w:val="11"/>
        </w:numPr>
      </w:pPr>
      <w:r w:rsidRPr="00515C57">
        <w:rPr>
          <w:b/>
          <w:bCs/>
        </w:rPr>
        <w:t>Supplier - Product Relationship</w:t>
      </w:r>
    </w:p>
    <w:p w14:paraId="48443E93" w14:textId="77777777" w:rsidR="001559CE" w:rsidRPr="00515C57" w:rsidRDefault="001559CE" w:rsidP="001559CE">
      <w:pPr>
        <w:numPr>
          <w:ilvl w:val="1"/>
          <w:numId w:val="11"/>
        </w:numPr>
        <w:rPr>
          <w:b/>
          <w:bCs/>
        </w:rPr>
      </w:pPr>
      <w:r w:rsidRPr="00515C57">
        <w:rPr>
          <w:b/>
          <w:bCs/>
        </w:rPr>
        <w:t>One-to-Many (1</w:t>
      </w:r>
    </w:p>
    <w:p w14:paraId="7D215DF2" w14:textId="77777777" w:rsidR="001559CE" w:rsidRPr="00515C57" w:rsidRDefault="001559CE" w:rsidP="001559CE">
      <w:r w:rsidRPr="00515C57">
        <w:rPr>
          <w:b/>
          <w:bCs/>
        </w:rPr>
        <w:t>)</w:t>
      </w:r>
      <w:r w:rsidRPr="00515C57">
        <w:t>: One Supplier can provide multiple Products.</w:t>
      </w:r>
    </w:p>
    <w:p w14:paraId="041E173C"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supplier_id</w:t>
      </w:r>
      <w:proofErr w:type="spellEnd"/>
      <w:r w:rsidRPr="00515C57">
        <w:t xml:space="preserve"> in the Product table references Supplier.</w:t>
      </w:r>
    </w:p>
    <w:p w14:paraId="116E1844" w14:textId="77777777" w:rsidR="001559CE" w:rsidRPr="00515C57" w:rsidRDefault="001559CE" w:rsidP="001559CE">
      <w:pPr>
        <w:numPr>
          <w:ilvl w:val="0"/>
          <w:numId w:val="11"/>
        </w:numPr>
      </w:pPr>
      <w:r w:rsidRPr="00515C57">
        <w:rPr>
          <w:b/>
          <w:bCs/>
        </w:rPr>
        <w:t>Product - Inventory Relationship</w:t>
      </w:r>
    </w:p>
    <w:p w14:paraId="47A59669" w14:textId="77777777" w:rsidR="001559CE" w:rsidRPr="00515C57" w:rsidRDefault="001559CE" w:rsidP="001559CE">
      <w:pPr>
        <w:numPr>
          <w:ilvl w:val="1"/>
          <w:numId w:val="11"/>
        </w:numPr>
      </w:pPr>
      <w:r w:rsidRPr="00515C57">
        <w:rPr>
          <w:b/>
          <w:bCs/>
        </w:rPr>
        <w:t>Many-to-One (N:1)</w:t>
      </w:r>
      <w:r w:rsidRPr="00515C57">
        <w:t>: One Product can be stored in multiple Warehouses through the Inventory entity.</w:t>
      </w:r>
    </w:p>
    <w:p w14:paraId="36880C57"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product_id</w:t>
      </w:r>
      <w:proofErr w:type="spellEnd"/>
      <w:r w:rsidRPr="00515C57">
        <w:t xml:space="preserve"> in Inventory references Product.</w:t>
      </w:r>
    </w:p>
    <w:p w14:paraId="1C4E496A" w14:textId="77777777" w:rsidR="001559CE" w:rsidRPr="00515C57" w:rsidRDefault="001559CE" w:rsidP="001559CE">
      <w:pPr>
        <w:numPr>
          <w:ilvl w:val="0"/>
          <w:numId w:val="11"/>
        </w:numPr>
      </w:pPr>
      <w:r w:rsidRPr="00515C57">
        <w:rPr>
          <w:b/>
          <w:bCs/>
        </w:rPr>
        <w:t>Warehouse - Inventory Relationship</w:t>
      </w:r>
    </w:p>
    <w:p w14:paraId="026318E4" w14:textId="77777777" w:rsidR="001559CE" w:rsidRPr="00515C57" w:rsidRDefault="001559CE" w:rsidP="001559CE">
      <w:pPr>
        <w:numPr>
          <w:ilvl w:val="1"/>
          <w:numId w:val="11"/>
        </w:numPr>
        <w:rPr>
          <w:b/>
          <w:bCs/>
        </w:rPr>
      </w:pPr>
      <w:r w:rsidRPr="00515C57">
        <w:rPr>
          <w:b/>
          <w:bCs/>
        </w:rPr>
        <w:t>One-to-Many (1</w:t>
      </w:r>
    </w:p>
    <w:p w14:paraId="2EBE8AD7" w14:textId="77777777" w:rsidR="001559CE" w:rsidRPr="00515C57" w:rsidRDefault="001559CE" w:rsidP="001559CE">
      <w:r w:rsidRPr="00515C57">
        <w:rPr>
          <w:b/>
          <w:bCs/>
        </w:rPr>
        <w:t>)</w:t>
      </w:r>
      <w:r w:rsidRPr="00515C57">
        <w:t>: One Warehouse can store many Products in its inventory.</w:t>
      </w:r>
    </w:p>
    <w:p w14:paraId="5EE133CC"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warehouse_id</w:t>
      </w:r>
      <w:proofErr w:type="spellEnd"/>
      <w:r w:rsidRPr="00515C57">
        <w:t xml:space="preserve"> in Inventory references Warehouse.</w:t>
      </w:r>
    </w:p>
    <w:p w14:paraId="008CF3DA" w14:textId="77777777" w:rsidR="001559CE" w:rsidRPr="00515C57" w:rsidRDefault="001559CE" w:rsidP="001559CE">
      <w:pPr>
        <w:numPr>
          <w:ilvl w:val="0"/>
          <w:numId w:val="11"/>
        </w:numPr>
      </w:pPr>
      <w:r w:rsidRPr="00515C57">
        <w:rPr>
          <w:b/>
          <w:bCs/>
        </w:rPr>
        <w:t xml:space="preserve">Supplier - </w:t>
      </w:r>
      <w:proofErr w:type="spellStart"/>
      <w:r w:rsidRPr="00515C57">
        <w:rPr>
          <w:b/>
          <w:bCs/>
        </w:rPr>
        <w:t>PurchaseOrder</w:t>
      </w:r>
      <w:proofErr w:type="spellEnd"/>
      <w:r w:rsidRPr="00515C57">
        <w:rPr>
          <w:b/>
          <w:bCs/>
        </w:rPr>
        <w:t xml:space="preserve"> Relationship</w:t>
      </w:r>
    </w:p>
    <w:p w14:paraId="3A73A466" w14:textId="77777777" w:rsidR="001559CE" w:rsidRPr="00515C57" w:rsidRDefault="001559CE" w:rsidP="001559CE">
      <w:pPr>
        <w:numPr>
          <w:ilvl w:val="1"/>
          <w:numId w:val="11"/>
        </w:numPr>
        <w:rPr>
          <w:b/>
          <w:bCs/>
        </w:rPr>
      </w:pPr>
      <w:r w:rsidRPr="00515C57">
        <w:rPr>
          <w:b/>
          <w:bCs/>
        </w:rPr>
        <w:t>One-to-Many (1</w:t>
      </w:r>
    </w:p>
    <w:p w14:paraId="0176AB5C" w14:textId="77777777" w:rsidR="001559CE" w:rsidRPr="00515C57" w:rsidRDefault="001559CE" w:rsidP="001559CE">
      <w:r w:rsidRPr="00515C57">
        <w:rPr>
          <w:b/>
          <w:bCs/>
        </w:rPr>
        <w:t>)</w:t>
      </w:r>
      <w:r w:rsidRPr="00515C57">
        <w:t xml:space="preserve">: One Supplier can have many </w:t>
      </w:r>
      <w:proofErr w:type="spellStart"/>
      <w:r w:rsidRPr="00515C57">
        <w:t>PurchaseOrders</w:t>
      </w:r>
      <w:proofErr w:type="spellEnd"/>
      <w:r w:rsidRPr="00515C57">
        <w:t>.</w:t>
      </w:r>
    </w:p>
    <w:p w14:paraId="4098A03E"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supplier_id</w:t>
      </w:r>
      <w:proofErr w:type="spellEnd"/>
      <w:r w:rsidRPr="00515C57">
        <w:t xml:space="preserve"> in </w:t>
      </w:r>
      <w:proofErr w:type="spellStart"/>
      <w:r w:rsidRPr="00515C57">
        <w:t>PurchaseOrder</w:t>
      </w:r>
      <w:proofErr w:type="spellEnd"/>
      <w:r w:rsidRPr="00515C57">
        <w:t xml:space="preserve"> references Supplier.</w:t>
      </w:r>
    </w:p>
    <w:p w14:paraId="3A4850BA" w14:textId="77777777" w:rsidR="001559CE" w:rsidRPr="00515C57" w:rsidRDefault="001559CE" w:rsidP="001559CE">
      <w:pPr>
        <w:numPr>
          <w:ilvl w:val="0"/>
          <w:numId w:val="11"/>
        </w:numPr>
      </w:pPr>
      <w:r w:rsidRPr="00515C57">
        <w:rPr>
          <w:b/>
          <w:bCs/>
        </w:rPr>
        <w:t xml:space="preserve">Customer - </w:t>
      </w:r>
      <w:proofErr w:type="spellStart"/>
      <w:r w:rsidRPr="00515C57">
        <w:rPr>
          <w:b/>
          <w:bCs/>
        </w:rPr>
        <w:t>SalesOrder</w:t>
      </w:r>
      <w:proofErr w:type="spellEnd"/>
      <w:r w:rsidRPr="00515C57">
        <w:rPr>
          <w:b/>
          <w:bCs/>
        </w:rPr>
        <w:t xml:space="preserve"> Relationship</w:t>
      </w:r>
    </w:p>
    <w:p w14:paraId="034DCB96" w14:textId="77777777" w:rsidR="001559CE" w:rsidRPr="00515C57" w:rsidRDefault="001559CE" w:rsidP="001559CE">
      <w:pPr>
        <w:numPr>
          <w:ilvl w:val="1"/>
          <w:numId w:val="11"/>
        </w:numPr>
        <w:rPr>
          <w:b/>
          <w:bCs/>
        </w:rPr>
      </w:pPr>
      <w:r w:rsidRPr="00515C57">
        <w:rPr>
          <w:b/>
          <w:bCs/>
        </w:rPr>
        <w:t>One-to-Many (1</w:t>
      </w:r>
    </w:p>
    <w:p w14:paraId="5A87EF11" w14:textId="77777777" w:rsidR="001559CE" w:rsidRPr="00515C57" w:rsidRDefault="001559CE" w:rsidP="001559CE">
      <w:r w:rsidRPr="00515C57">
        <w:rPr>
          <w:b/>
          <w:bCs/>
        </w:rPr>
        <w:t>)</w:t>
      </w:r>
      <w:r w:rsidRPr="00515C57">
        <w:t xml:space="preserve">: One Customer can place multiple </w:t>
      </w:r>
      <w:proofErr w:type="spellStart"/>
      <w:r w:rsidRPr="00515C57">
        <w:t>SalesOrders</w:t>
      </w:r>
      <w:proofErr w:type="spellEnd"/>
      <w:r w:rsidRPr="00515C57">
        <w:t>.</w:t>
      </w:r>
    </w:p>
    <w:p w14:paraId="2BEB3426"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customer_id</w:t>
      </w:r>
      <w:proofErr w:type="spellEnd"/>
      <w:r w:rsidRPr="00515C57">
        <w:t xml:space="preserve"> in </w:t>
      </w:r>
      <w:proofErr w:type="spellStart"/>
      <w:r w:rsidRPr="00515C57">
        <w:t>SalesOrder</w:t>
      </w:r>
      <w:proofErr w:type="spellEnd"/>
      <w:r w:rsidRPr="00515C57">
        <w:t xml:space="preserve"> references Customer.</w:t>
      </w:r>
    </w:p>
    <w:p w14:paraId="793C5F88" w14:textId="77777777" w:rsidR="001559CE" w:rsidRPr="00515C57" w:rsidRDefault="001559CE" w:rsidP="001559CE">
      <w:pPr>
        <w:numPr>
          <w:ilvl w:val="0"/>
          <w:numId w:val="11"/>
        </w:numPr>
      </w:pPr>
      <w:r w:rsidRPr="00515C57">
        <w:rPr>
          <w:b/>
          <w:bCs/>
        </w:rPr>
        <w:t xml:space="preserve">Product - </w:t>
      </w:r>
      <w:proofErr w:type="spellStart"/>
      <w:r w:rsidRPr="00515C57">
        <w:rPr>
          <w:b/>
          <w:bCs/>
        </w:rPr>
        <w:t>PurchaseOrder</w:t>
      </w:r>
      <w:proofErr w:type="spellEnd"/>
      <w:r w:rsidRPr="00515C57">
        <w:rPr>
          <w:b/>
          <w:bCs/>
        </w:rPr>
        <w:t xml:space="preserve"> Relationship</w:t>
      </w:r>
    </w:p>
    <w:p w14:paraId="1C29DA6C" w14:textId="77777777" w:rsidR="001559CE" w:rsidRPr="00515C57" w:rsidRDefault="001559CE" w:rsidP="001559CE">
      <w:pPr>
        <w:numPr>
          <w:ilvl w:val="1"/>
          <w:numId w:val="11"/>
        </w:numPr>
        <w:rPr>
          <w:b/>
          <w:bCs/>
        </w:rPr>
      </w:pPr>
      <w:r w:rsidRPr="00515C57">
        <w:rPr>
          <w:b/>
          <w:bCs/>
        </w:rPr>
        <w:t>Many-to-Many (M</w:t>
      </w:r>
    </w:p>
    <w:p w14:paraId="0CAD1803" w14:textId="77777777" w:rsidR="001559CE" w:rsidRPr="00515C57" w:rsidRDefault="001559CE" w:rsidP="001559CE">
      <w:r w:rsidRPr="00515C57">
        <w:rPr>
          <w:b/>
          <w:bCs/>
        </w:rPr>
        <w:t>)</w:t>
      </w:r>
      <w:r w:rsidRPr="00515C57">
        <w:t xml:space="preserve">: One </w:t>
      </w:r>
      <w:proofErr w:type="spellStart"/>
      <w:r w:rsidRPr="00515C57">
        <w:t>PurchaseOrder</w:t>
      </w:r>
      <w:proofErr w:type="spellEnd"/>
      <w:r w:rsidRPr="00515C57">
        <w:t xml:space="preserve"> can contain multiple Products, and one Product can appear in multiple </w:t>
      </w:r>
      <w:proofErr w:type="spellStart"/>
      <w:r w:rsidRPr="00515C57">
        <w:t>PurchaseOrders</w:t>
      </w:r>
      <w:proofErr w:type="spellEnd"/>
      <w:r w:rsidRPr="00515C57">
        <w:t>.</w:t>
      </w:r>
    </w:p>
    <w:p w14:paraId="677ED619" w14:textId="77777777" w:rsidR="001559CE" w:rsidRPr="00515C57" w:rsidRDefault="001559CE" w:rsidP="001559CE">
      <w:pPr>
        <w:numPr>
          <w:ilvl w:val="1"/>
          <w:numId w:val="11"/>
        </w:numPr>
      </w:pPr>
      <w:r w:rsidRPr="00515C57">
        <w:rPr>
          <w:b/>
          <w:bCs/>
        </w:rPr>
        <w:t>Join Table</w:t>
      </w:r>
      <w:r w:rsidRPr="00515C57">
        <w:t xml:space="preserve">: This relationship is managed via a join table, </w:t>
      </w:r>
      <w:proofErr w:type="spellStart"/>
      <w:r w:rsidRPr="00515C57">
        <w:t>purchase_order_product</w:t>
      </w:r>
      <w:proofErr w:type="spellEnd"/>
      <w:r w:rsidRPr="00515C57">
        <w:t xml:space="preserve">, where each entry contains </w:t>
      </w:r>
      <w:proofErr w:type="spellStart"/>
      <w:r w:rsidRPr="00515C57">
        <w:t>purchase_order_id</w:t>
      </w:r>
      <w:proofErr w:type="spellEnd"/>
      <w:r w:rsidRPr="00515C57">
        <w:t xml:space="preserve"> and </w:t>
      </w:r>
      <w:proofErr w:type="spellStart"/>
      <w:r w:rsidRPr="00515C57">
        <w:t>product_id</w:t>
      </w:r>
      <w:proofErr w:type="spellEnd"/>
      <w:r w:rsidRPr="00515C57">
        <w:t>.</w:t>
      </w:r>
    </w:p>
    <w:p w14:paraId="07E860F7" w14:textId="77777777" w:rsidR="001559CE" w:rsidRPr="00515C57" w:rsidRDefault="001559CE" w:rsidP="001559CE">
      <w:pPr>
        <w:numPr>
          <w:ilvl w:val="0"/>
          <w:numId w:val="11"/>
        </w:numPr>
      </w:pPr>
      <w:r w:rsidRPr="00515C57">
        <w:rPr>
          <w:b/>
          <w:bCs/>
        </w:rPr>
        <w:t xml:space="preserve">Product - </w:t>
      </w:r>
      <w:proofErr w:type="spellStart"/>
      <w:r w:rsidRPr="00515C57">
        <w:rPr>
          <w:b/>
          <w:bCs/>
        </w:rPr>
        <w:t>SalesOrder</w:t>
      </w:r>
      <w:proofErr w:type="spellEnd"/>
      <w:r w:rsidRPr="00515C57">
        <w:rPr>
          <w:b/>
          <w:bCs/>
        </w:rPr>
        <w:t xml:space="preserve"> Relationship</w:t>
      </w:r>
    </w:p>
    <w:p w14:paraId="78DC9C13" w14:textId="77777777" w:rsidR="001559CE" w:rsidRPr="00515C57" w:rsidRDefault="001559CE" w:rsidP="001559CE">
      <w:pPr>
        <w:numPr>
          <w:ilvl w:val="1"/>
          <w:numId w:val="11"/>
        </w:numPr>
        <w:rPr>
          <w:b/>
          <w:bCs/>
        </w:rPr>
      </w:pPr>
      <w:r w:rsidRPr="00515C57">
        <w:rPr>
          <w:b/>
          <w:bCs/>
        </w:rPr>
        <w:t>Many-to-Many (M</w:t>
      </w:r>
    </w:p>
    <w:p w14:paraId="425C7585" w14:textId="77777777" w:rsidR="001559CE" w:rsidRPr="00515C57" w:rsidRDefault="001559CE" w:rsidP="001559CE">
      <w:r w:rsidRPr="00515C57">
        <w:rPr>
          <w:b/>
          <w:bCs/>
        </w:rPr>
        <w:t>)</w:t>
      </w:r>
      <w:r w:rsidRPr="00515C57">
        <w:t xml:space="preserve">: One </w:t>
      </w:r>
      <w:proofErr w:type="spellStart"/>
      <w:r w:rsidRPr="00515C57">
        <w:t>SalesOrder</w:t>
      </w:r>
      <w:proofErr w:type="spellEnd"/>
      <w:r w:rsidRPr="00515C57">
        <w:t xml:space="preserve"> can contain multiple Products, and one Product can appear in multiple </w:t>
      </w:r>
      <w:proofErr w:type="spellStart"/>
      <w:r w:rsidRPr="00515C57">
        <w:t>SalesOrders</w:t>
      </w:r>
      <w:proofErr w:type="spellEnd"/>
      <w:r w:rsidRPr="00515C57">
        <w:t>.</w:t>
      </w:r>
    </w:p>
    <w:p w14:paraId="70154974" w14:textId="77777777" w:rsidR="001559CE" w:rsidRPr="00515C57" w:rsidRDefault="001559CE" w:rsidP="001559CE">
      <w:pPr>
        <w:numPr>
          <w:ilvl w:val="1"/>
          <w:numId w:val="11"/>
        </w:numPr>
      </w:pPr>
      <w:r w:rsidRPr="00515C57">
        <w:rPr>
          <w:b/>
          <w:bCs/>
        </w:rPr>
        <w:t>Join Table</w:t>
      </w:r>
      <w:r w:rsidRPr="00515C57">
        <w:t xml:space="preserve">: This relationship is managed via a join table, </w:t>
      </w:r>
      <w:proofErr w:type="spellStart"/>
      <w:r w:rsidRPr="00515C57">
        <w:t>sales_order_product</w:t>
      </w:r>
      <w:proofErr w:type="spellEnd"/>
      <w:r w:rsidRPr="00515C57">
        <w:t xml:space="preserve">, with columns </w:t>
      </w:r>
      <w:proofErr w:type="spellStart"/>
      <w:r w:rsidRPr="00515C57">
        <w:t>sales_order_id</w:t>
      </w:r>
      <w:proofErr w:type="spellEnd"/>
      <w:r w:rsidRPr="00515C57">
        <w:t xml:space="preserve"> and </w:t>
      </w:r>
      <w:proofErr w:type="spellStart"/>
      <w:r w:rsidRPr="00515C57">
        <w:t>product_id</w:t>
      </w:r>
      <w:proofErr w:type="spellEnd"/>
      <w:r w:rsidRPr="00515C57">
        <w:t>.</w:t>
      </w:r>
    </w:p>
    <w:p w14:paraId="7BAFD4AF" w14:textId="77777777" w:rsidR="001559CE" w:rsidRPr="00515C57" w:rsidRDefault="001559CE" w:rsidP="001559CE">
      <w:pPr>
        <w:numPr>
          <w:ilvl w:val="0"/>
          <w:numId w:val="11"/>
        </w:numPr>
      </w:pPr>
      <w:proofErr w:type="spellStart"/>
      <w:r w:rsidRPr="00515C57">
        <w:rPr>
          <w:b/>
          <w:bCs/>
        </w:rPr>
        <w:t>SalesOrder</w:t>
      </w:r>
      <w:proofErr w:type="spellEnd"/>
      <w:r w:rsidRPr="00515C57">
        <w:rPr>
          <w:b/>
          <w:bCs/>
        </w:rPr>
        <w:t xml:space="preserve"> - Shipment Relationship</w:t>
      </w:r>
    </w:p>
    <w:p w14:paraId="237F2CFF" w14:textId="77777777" w:rsidR="001559CE" w:rsidRPr="00515C57" w:rsidRDefault="001559CE" w:rsidP="001559CE">
      <w:pPr>
        <w:numPr>
          <w:ilvl w:val="1"/>
          <w:numId w:val="11"/>
        </w:numPr>
        <w:rPr>
          <w:b/>
          <w:bCs/>
        </w:rPr>
      </w:pPr>
      <w:r w:rsidRPr="00515C57">
        <w:rPr>
          <w:b/>
          <w:bCs/>
        </w:rPr>
        <w:t>One-to-Many (1</w:t>
      </w:r>
    </w:p>
    <w:p w14:paraId="60EDEA02" w14:textId="77777777" w:rsidR="001559CE" w:rsidRPr="00515C57" w:rsidRDefault="001559CE" w:rsidP="001559CE">
      <w:r w:rsidRPr="00515C57">
        <w:rPr>
          <w:b/>
          <w:bCs/>
        </w:rPr>
        <w:t>)</w:t>
      </w:r>
      <w:r w:rsidRPr="00515C57">
        <w:t xml:space="preserve">: One </w:t>
      </w:r>
      <w:proofErr w:type="spellStart"/>
      <w:r w:rsidRPr="00515C57">
        <w:t>SalesOrder</w:t>
      </w:r>
      <w:proofErr w:type="spellEnd"/>
      <w:r w:rsidRPr="00515C57">
        <w:t xml:space="preserve"> can have multiple Shipments.</w:t>
      </w:r>
    </w:p>
    <w:p w14:paraId="2237317C"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sales_order_id</w:t>
      </w:r>
      <w:proofErr w:type="spellEnd"/>
      <w:r w:rsidRPr="00515C57">
        <w:t xml:space="preserve"> in Shipment references </w:t>
      </w:r>
      <w:proofErr w:type="spellStart"/>
      <w:r w:rsidRPr="00515C57">
        <w:t>SalesOrder</w:t>
      </w:r>
      <w:proofErr w:type="spellEnd"/>
      <w:r w:rsidRPr="00515C57">
        <w:t>.</w:t>
      </w:r>
    </w:p>
    <w:p w14:paraId="3A7224F5" w14:textId="77777777" w:rsidR="001559CE" w:rsidRPr="00515C57" w:rsidRDefault="001559CE" w:rsidP="001559CE">
      <w:pPr>
        <w:numPr>
          <w:ilvl w:val="0"/>
          <w:numId w:val="11"/>
        </w:numPr>
      </w:pPr>
      <w:r w:rsidRPr="00515C57">
        <w:rPr>
          <w:b/>
          <w:bCs/>
        </w:rPr>
        <w:t xml:space="preserve">Shipment - </w:t>
      </w:r>
      <w:proofErr w:type="spellStart"/>
      <w:r w:rsidRPr="00515C57">
        <w:rPr>
          <w:b/>
          <w:bCs/>
        </w:rPr>
        <w:t>DeliveryVehicle</w:t>
      </w:r>
      <w:proofErr w:type="spellEnd"/>
      <w:r w:rsidRPr="00515C57">
        <w:rPr>
          <w:b/>
          <w:bCs/>
        </w:rPr>
        <w:t xml:space="preserve"> Relationship</w:t>
      </w:r>
    </w:p>
    <w:p w14:paraId="4800ACB6" w14:textId="77777777" w:rsidR="001559CE" w:rsidRPr="00515C57" w:rsidRDefault="001559CE" w:rsidP="001559CE">
      <w:pPr>
        <w:numPr>
          <w:ilvl w:val="1"/>
          <w:numId w:val="11"/>
        </w:numPr>
      </w:pPr>
      <w:r w:rsidRPr="00515C57">
        <w:rPr>
          <w:b/>
          <w:bCs/>
        </w:rPr>
        <w:lastRenderedPageBreak/>
        <w:t>Many-to-One (N:1)</w:t>
      </w:r>
      <w:r w:rsidRPr="00515C57">
        <w:t xml:space="preserve">: Multiple Shipments can be assigned to a single </w:t>
      </w:r>
      <w:proofErr w:type="spellStart"/>
      <w:r w:rsidRPr="00515C57">
        <w:t>DeliveryVehicle</w:t>
      </w:r>
      <w:proofErr w:type="spellEnd"/>
      <w:r w:rsidRPr="00515C57">
        <w:t>.</w:t>
      </w:r>
    </w:p>
    <w:p w14:paraId="5CEE968F"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vehicle_id</w:t>
      </w:r>
      <w:proofErr w:type="spellEnd"/>
      <w:r w:rsidRPr="00515C57">
        <w:t xml:space="preserve"> in Shipment references </w:t>
      </w:r>
      <w:proofErr w:type="spellStart"/>
      <w:r w:rsidRPr="00515C57">
        <w:t>DeliveryVehicle</w:t>
      </w:r>
      <w:proofErr w:type="spellEnd"/>
      <w:r w:rsidRPr="00515C57">
        <w:t>.</w:t>
      </w:r>
    </w:p>
    <w:p w14:paraId="4812E0FD" w14:textId="77777777" w:rsidR="001559CE" w:rsidRPr="00515C57" w:rsidRDefault="001559CE" w:rsidP="001559CE">
      <w:pPr>
        <w:numPr>
          <w:ilvl w:val="0"/>
          <w:numId w:val="11"/>
        </w:numPr>
      </w:pPr>
      <w:r w:rsidRPr="00515C57">
        <w:rPr>
          <w:b/>
          <w:bCs/>
        </w:rPr>
        <w:t>Shipment - Driver Relationship</w:t>
      </w:r>
    </w:p>
    <w:p w14:paraId="174E191D" w14:textId="77777777" w:rsidR="001559CE" w:rsidRPr="00515C57" w:rsidRDefault="001559CE" w:rsidP="001559CE">
      <w:pPr>
        <w:numPr>
          <w:ilvl w:val="1"/>
          <w:numId w:val="11"/>
        </w:numPr>
      </w:pPr>
      <w:r w:rsidRPr="00515C57">
        <w:rPr>
          <w:b/>
          <w:bCs/>
        </w:rPr>
        <w:t>Many-to-One (N:1)</w:t>
      </w:r>
      <w:r w:rsidRPr="00515C57">
        <w:t>: Multiple Shipments can be handled by a single Driver.</w:t>
      </w:r>
    </w:p>
    <w:p w14:paraId="2A2620CA"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driver_id</w:t>
      </w:r>
      <w:proofErr w:type="spellEnd"/>
      <w:r w:rsidRPr="00515C57">
        <w:t xml:space="preserve"> in Shipment references Driver.</w:t>
      </w:r>
    </w:p>
    <w:p w14:paraId="13C4A227" w14:textId="77777777" w:rsidR="001559CE" w:rsidRPr="00515C57" w:rsidRDefault="001559CE" w:rsidP="001559CE">
      <w:pPr>
        <w:numPr>
          <w:ilvl w:val="0"/>
          <w:numId w:val="11"/>
        </w:numPr>
      </w:pPr>
      <w:r w:rsidRPr="00515C57">
        <w:rPr>
          <w:b/>
          <w:bCs/>
        </w:rPr>
        <w:t>Route - Shipment Relationship</w:t>
      </w:r>
    </w:p>
    <w:p w14:paraId="798D718E" w14:textId="77777777" w:rsidR="001559CE" w:rsidRPr="00515C57" w:rsidRDefault="001559CE" w:rsidP="001559CE">
      <w:pPr>
        <w:numPr>
          <w:ilvl w:val="1"/>
          <w:numId w:val="11"/>
        </w:numPr>
        <w:rPr>
          <w:b/>
          <w:bCs/>
        </w:rPr>
      </w:pPr>
      <w:r w:rsidRPr="00515C57">
        <w:rPr>
          <w:b/>
          <w:bCs/>
        </w:rPr>
        <w:t>One-to-Many (1</w:t>
      </w:r>
    </w:p>
    <w:p w14:paraId="424A480D" w14:textId="77777777" w:rsidR="001559CE" w:rsidRPr="00515C57" w:rsidRDefault="001559CE" w:rsidP="001559CE">
      <w:r w:rsidRPr="00515C57">
        <w:rPr>
          <w:b/>
          <w:bCs/>
        </w:rPr>
        <w:t>)</w:t>
      </w:r>
      <w:r w:rsidRPr="00515C57">
        <w:t>: One Route can be assigned to multiple Shipments.</w:t>
      </w:r>
    </w:p>
    <w:p w14:paraId="36BAF11E"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route_id</w:t>
      </w:r>
      <w:proofErr w:type="spellEnd"/>
      <w:r w:rsidRPr="00515C57">
        <w:t xml:space="preserve"> in Shipment references Route.</w:t>
      </w:r>
    </w:p>
    <w:p w14:paraId="3CC0CFEF" w14:textId="77777777" w:rsidR="001559CE" w:rsidRPr="00515C57" w:rsidRDefault="001559CE" w:rsidP="001559CE">
      <w:pPr>
        <w:numPr>
          <w:ilvl w:val="0"/>
          <w:numId w:val="11"/>
        </w:numPr>
      </w:pPr>
      <w:proofErr w:type="spellStart"/>
      <w:r w:rsidRPr="00515C57">
        <w:rPr>
          <w:b/>
          <w:bCs/>
        </w:rPr>
        <w:t>SalesOrder</w:t>
      </w:r>
      <w:proofErr w:type="spellEnd"/>
      <w:r w:rsidRPr="00515C57">
        <w:rPr>
          <w:b/>
          <w:bCs/>
        </w:rPr>
        <w:t xml:space="preserve"> - Invoice Relationship</w:t>
      </w:r>
    </w:p>
    <w:p w14:paraId="4BF5DAF7" w14:textId="77777777" w:rsidR="001559CE" w:rsidRPr="00515C57" w:rsidRDefault="001559CE" w:rsidP="001559CE">
      <w:pPr>
        <w:numPr>
          <w:ilvl w:val="1"/>
          <w:numId w:val="11"/>
        </w:numPr>
      </w:pPr>
      <w:r w:rsidRPr="00515C57">
        <w:rPr>
          <w:b/>
          <w:bCs/>
        </w:rPr>
        <w:t>One-to-One (1:1)</w:t>
      </w:r>
      <w:r w:rsidRPr="00515C57">
        <w:t xml:space="preserve">: One </w:t>
      </w:r>
      <w:proofErr w:type="spellStart"/>
      <w:r w:rsidRPr="00515C57">
        <w:t>SalesOrder</w:t>
      </w:r>
      <w:proofErr w:type="spellEnd"/>
      <w:r w:rsidRPr="00515C57">
        <w:t xml:space="preserve"> generates one Invoice.</w:t>
      </w:r>
    </w:p>
    <w:p w14:paraId="31DE1916"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sales_order_id</w:t>
      </w:r>
      <w:proofErr w:type="spellEnd"/>
      <w:r w:rsidRPr="00515C57">
        <w:t xml:space="preserve"> in Invoice references </w:t>
      </w:r>
      <w:proofErr w:type="spellStart"/>
      <w:r w:rsidRPr="00515C57">
        <w:t>SalesOrder</w:t>
      </w:r>
      <w:proofErr w:type="spellEnd"/>
      <w:r w:rsidRPr="00515C57">
        <w:t>.</w:t>
      </w:r>
    </w:p>
    <w:p w14:paraId="3075354A" w14:textId="77777777" w:rsidR="001559CE" w:rsidRPr="00515C57" w:rsidRDefault="001559CE" w:rsidP="001559CE">
      <w:pPr>
        <w:numPr>
          <w:ilvl w:val="0"/>
          <w:numId w:val="11"/>
        </w:numPr>
      </w:pPr>
      <w:r w:rsidRPr="00515C57">
        <w:rPr>
          <w:b/>
          <w:bCs/>
        </w:rPr>
        <w:t>Invoice - Payment Relationship</w:t>
      </w:r>
    </w:p>
    <w:p w14:paraId="1B8A18A0" w14:textId="77777777" w:rsidR="001559CE" w:rsidRPr="00515C57" w:rsidRDefault="001559CE" w:rsidP="001559CE">
      <w:pPr>
        <w:numPr>
          <w:ilvl w:val="1"/>
          <w:numId w:val="11"/>
        </w:numPr>
        <w:rPr>
          <w:b/>
          <w:bCs/>
        </w:rPr>
      </w:pPr>
      <w:r w:rsidRPr="00515C57">
        <w:rPr>
          <w:b/>
          <w:bCs/>
        </w:rPr>
        <w:t>One-to-Many (1</w:t>
      </w:r>
    </w:p>
    <w:p w14:paraId="1BDF6335" w14:textId="77777777" w:rsidR="001559CE" w:rsidRPr="00515C57" w:rsidRDefault="001559CE" w:rsidP="001559CE">
      <w:r w:rsidRPr="00515C57">
        <w:rPr>
          <w:b/>
          <w:bCs/>
        </w:rPr>
        <w:t>)</w:t>
      </w:r>
      <w:r w:rsidRPr="00515C57">
        <w:t>: One Invoice can have multiple Payments (part payments, failed payments).</w:t>
      </w:r>
    </w:p>
    <w:p w14:paraId="63ED9AC1"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invoice_id</w:t>
      </w:r>
      <w:proofErr w:type="spellEnd"/>
      <w:r w:rsidRPr="00515C57">
        <w:t xml:space="preserve"> in Payment references Invoice.</w:t>
      </w:r>
    </w:p>
    <w:p w14:paraId="2D56C84A" w14:textId="77777777" w:rsidR="001559CE" w:rsidRPr="00515C57" w:rsidRDefault="001559CE" w:rsidP="001559CE">
      <w:pPr>
        <w:numPr>
          <w:ilvl w:val="0"/>
          <w:numId w:val="11"/>
        </w:numPr>
      </w:pPr>
      <w:r w:rsidRPr="00515C57">
        <w:rPr>
          <w:b/>
          <w:bCs/>
        </w:rPr>
        <w:t>Supplier - Contract Relationship</w:t>
      </w:r>
    </w:p>
    <w:p w14:paraId="754E811E" w14:textId="77777777" w:rsidR="001559CE" w:rsidRPr="00515C57" w:rsidRDefault="001559CE" w:rsidP="001559CE">
      <w:pPr>
        <w:numPr>
          <w:ilvl w:val="1"/>
          <w:numId w:val="11"/>
        </w:numPr>
        <w:rPr>
          <w:b/>
          <w:bCs/>
        </w:rPr>
      </w:pPr>
      <w:r w:rsidRPr="00515C57">
        <w:rPr>
          <w:b/>
          <w:bCs/>
        </w:rPr>
        <w:t>One-to-Many (1</w:t>
      </w:r>
    </w:p>
    <w:p w14:paraId="5FBC4B9D" w14:textId="77777777" w:rsidR="001559CE" w:rsidRPr="00515C57" w:rsidRDefault="001559CE" w:rsidP="001559CE">
      <w:r w:rsidRPr="00515C57">
        <w:rPr>
          <w:b/>
          <w:bCs/>
        </w:rPr>
        <w:t>)</w:t>
      </w:r>
      <w:r w:rsidRPr="00515C57">
        <w:t>: One Supplier can have multiple Contracts.</w:t>
      </w:r>
    </w:p>
    <w:p w14:paraId="55ADBFA5"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supplier_id</w:t>
      </w:r>
      <w:proofErr w:type="spellEnd"/>
      <w:r w:rsidRPr="00515C57">
        <w:t xml:space="preserve"> in Contract references Supplier.</w:t>
      </w:r>
    </w:p>
    <w:p w14:paraId="059DEF37" w14:textId="77777777" w:rsidR="001559CE" w:rsidRPr="00515C57" w:rsidRDefault="001559CE" w:rsidP="001559CE">
      <w:pPr>
        <w:numPr>
          <w:ilvl w:val="0"/>
          <w:numId w:val="11"/>
        </w:numPr>
      </w:pPr>
      <w:r w:rsidRPr="00515C57">
        <w:rPr>
          <w:b/>
          <w:bCs/>
        </w:rPr>
        <w:t>Customer - Feedback Relationship</w:t>
      </w:r>
    </w:p>
    <w:p w14:paraId="16EED565" w14:textId="77777777" w:rsidR="001559CE" w:rsidRPr="00515C57" w:rsidRDefault="001559CE" w:rsidP="001559CE">
      <w:pPr>
        <w:numPr>
          <w:ilvl w:val="1"/>
          <w:numId w:val="11"/>
        </w:numPr>
        <w:rPr>
          <w:b/>
          <w:bCs/>
        </w:rPr>
      </w:pPr>
      <w:r w:rsidRPr="00515C57">
        <w:rPr>
          <w:b/>
          <w:bCs/>
        </w:rPr>
        <w:t>One-to-Many (1</w:t>
      </w:r>
    </w:p>
    <w:p w14:paraId="637D30F2" w14:textId="77777777" w:rsidR="001559CE" w:rsidRPr="00515C57" w:rsidRDefault="001559CE" w:rsidP="001559CE">
      <w:r w:rsidRPr="00515C57">
        <w:rPr>
          <w:b/>
          <w:bCs/>
        </w:rPr>
        <w:t>)</w:t>
      </w:r>
      <w:r w:rsidRPr="00515C57">
        <w:t xml:space="preserve">: One Customer can provide feedback for multiple </w:t>
      </w:r>
      <w:proofErr w:type="spellStart"/>
      <w:r w:rsidRPr="00515C57">
        <w:t>SalesOrders</w:t>
      </w:r>
      <w:proofErr w:type="spellEnd"/>
      <w:r w:rsidRPr="00515C57">
        <w:t>.</w:t>
      </w:r>
    </w:p>
    <w:p w14:paraId="54CBA907"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customer_id</w:t>
      </w:r>
      <w:proofErr w:type="spellEnd"/>
      <w:r w:rsidRPr="00515C57">
        <w:t xml:space="preserve"> in Feedback references Customer.</w:t>
      </w:r>
    </w:p>
    <w:p w14:paraId="242047B6" w14:textId="77777777" w:rsidR="001559CE" w:rsidRPr="00515C57" w:rsidRDefault="001559CE" w:rsidP="001559CE">
      <w:pPr>
        <w:numPr>
          <w:ilvl w:val="0"/>
          <w:numId w:val="11"/>
        </w:numPr>
      </w:pPr>
      <w:proofErr w:type="spellStart"/>
      <w:r w:rsidRPr="00515C57">
        <w:rPr>
          <w:b/>
          <w:bCs/>
        </w:rPr>
        <w:t>SalesOrder</w:t>
      </w:r>
      <w:proofErr w:type="spellEnd"/>
      <w:r w:rsidRPr="00515C57">
        <w:rPr>
          <w:b/>
          <w:bCs/>
        </w:rPr>
        <w:t xml:space="preserve"> - Feedback Relationship</w:t>
      </w:r>
    </w:p>
    <w:p w14:paraId="056BE69D" w14:textId="77777777" w:rsidR="001559CE" w:rsidRPr="00515C57" w:rsidRDefault="001559CE" w:rsidP="001559CE">
      <w:pPr>
        <w:numPr>
          <w:ilvl w:val="1"/>
          <w:numId w:val="11"/>
        </w:numPr>
      </w:pPr>
      <w:r w:rsidRPr="00515C57">
        <w:rPr>
          <w:b/>
          <w:bCs/>
        </w:rPr>
        <w:t>One-to-One (1:1)</w:t>
      </w:r>
      <w:r w:rsidRPr="00515C57">
        <w:t xml:space="preserve">: One </w:t>
      </w:r>
      <w:proofErr w:type="spellStart"/>
      <w:r w:rsidRPr="00515C57">
        <w:t>SalesOrder</w:t>
      </w:r>
      <w:proofErr w:type="spellEnd"/>
      <w:r w:rsidRPr="00515C57">
        <w:t xml:space="preserve"> can have one Feedback.</w:t>
      </w:r>
    </w:p>
    <w:p w14:paraId="177AD22E" w14:textId="77777777" w:rsidR="001559CE" w:rsidRPr="00515C57" w:rsidRDefault="001559CE" w:rsidP="001559CE">
      <w:pPr>
        <w:numPr>
          <w:ilvl w:val="1"/>
          <w:numId w:val="11"/>
        </w:numPr>
      </w:pPr>
      <w:r w:rsidRPr="00515C57">
        <w:rPr>
          <w:b/>
          <w:bCs/>
        </w:rPr>
        <w:t>Foreign Key</w:t>
      </w:r>
      <w:r w:rsidRPr="00515C57">
        <w:t xml:space="preserve">: </w:t>
      </w:r>
      <w:proofErr w:type="spellStart"/>
      <w:r w:rsidRPr="00515C57">
        <w:t>sales_order_id</w:t>
      </w:r>
      <w:proofErr w:type="spellEnd"/>
      <w:r w:rsidRPr="00515C57">
        <w:t xml:space="preserve"> in Feedback references </w:t>
      </w:r>
      <w:proofErr w:type="spellStart"/>
      <w:r w:rsidRPr="00515C57">
        <w:t>SalesOrder</w:t>
      </w:r>
      <w:proofErr w:type="spellEnd"/>
      <w:r w:rsidRPr="00515C57">
        <w:t>.</w:t>
      </w:r>
    </w:p>
    <w:p w14:paraId="5DDDEA94" w14:textId="77777777" w:rsidR="001559CE" w:rsidRPr="00515C57" w:rsidRDefault="001559CE" w:rsidP="001559CE">
      <w:r>
        <w:pict w14:anchorId="73F9658D">
          <v:rect id="_x0000_i1044" style="width:0;height:1.5pt" o:hralign="center" o:hrstd="t" o:hr="t" fillcolor="#a0a0a0" stroked="f"/>
        </w:pict>
      </w:r>
    </w:p>
    <w:p w14:paraId="257D0EA0" w14:textId="77777777" w:rsidR="001559CE" w:rsidRPr="00515C57" w:rsidRDefault="001559CE" w:rsidP="001559CE">
      <w:pPr>
        <w:rPr>
          <w:b/>
          <w:bCs/>
        </w:rPr>
      </w:pPr>
      <w:r w:rsidRPr="00515C57">
        <w:rPr>
          <w:b/>
          <w:bCs/>
        </w:rPr>
        <w:t>ER Diagram Overview</w:t>
      </w:r>
    </w:p>
    <w:p w14:paraId="49A6E851" w14:textId="77777777" w:rsidR="001559CE" w:rsidRPr="00515C57" w:rsidRDefault="001559CE" w:rsidP="001559CE">
      <w:r w:rsidRPr="00515C57">
        <w:t>Here’s a simplified view of the relationships:</w:t>
      </w:r>
    </w:p>
    <w:p w14:paraId="232B3D40" w14:textId="77777777" w:rsidR="001559CE" w:rsidRPr="00515C57" w:rsidRDefault="001559CE" w:rsidP="001559CE">
      <w:pPr>
        <w:numPr>
          <w:ilvl w:val="0"/>
          <w:numId w:val="12"/>
        </w:numPr>
      </w:pPr>
      <w:r w:rsidRPr="00515C57">
        <w:rPr>
          <w:b/>
          <w:bCs/>
        </w:rPr>
        <w:t>Supplier ↔ Product</w:t>
      </w:r>
      <w:r w:rsidRPr="00515C57">
        <w:t>: One-to-Many</w:t>
      </w:r>
    </w:p>
    <w:p w14:paraId="4CD98136" w14:textId="77777777" w:rsidR="001559CE" w:rsidRPr="00515C57" w:rsidRDefault="001559CE" w:rsidP="001559CE">
      <w:pPr>
        <w:numPr>
          <w:ilvl w:val="0"/>
          <w:numId w:val="12"/>
        </w:numPr>
      </w:pPr>
      <w:r w:rsidRPr="00515C57">
        <w:rPr>
          <w:b/>
          <w:bCs/>
        </w:rPr>
        <w:t>Product ↔ Inventory</w:t>
      </w:r>
      <w:r w:rsidRPr="00515C57">
        <w:t>: Many-to-One</w:t>
      </w:r>
    </w:p>
    <w:p w14:paraId="4F3EE0F7" w14:textId="77777777" w:rsidR="001559CE" w:rsidRPr="00515C57" w:rsidRDefault="001559CE" w:rsidP="001559CE">
      <w:pPr>
        <w:numPr>
          <w:ilvl w:val="0"/>
          <w:numId w:val="12"/>
        </w:numPr>
      </w:pPr>
      <w:r w:rsidRPr="00515C57">
        <w:rPr>
          <w:b/>
          <w:bCs/>
        </w:rPr>
        <w:t>Warehouse ↔ Inventory</w:t>
      </w:r>
      <w:r w:rsidRPr="00515C57">
        <w:t>: One-to-Many</w:t>
      </w:r>
    </w:p>
    <w:p w14:paraId="3A49303C" w14:textId="77777777" w:rsidR="001559CE" w:rsidRPr="00515C57" w:rsidRDefault="001559CE" w:rsidP="001559CE">
      <w:pPr>
        <w:numPr>
          <w:ilvl w:val="0"/>
          <w:numId w:val="12"/>
        </w:numPr>
      </w:pPr>
      <w:r w:rsidRPr="00515C57">
        <w:rPr>
          <w:b/>
          <w:bCs/>
        </w:rPr>
        <w:t xml:space="preserve">Supplier ↔ </w:t>
      </w:r>
      <w:proofErr w:type="spellStart"/>
      <w:r w:rsidRPr="00515C57">
        <w:rPr>
          <w:b/>
          <w:bCs/>
        </w:rPr>
        <w:t>PurchaseOrder</w:t>
      </w:r>
      <w:proofErr w:type="spellEnd"/>
      <w:r w:rsidRPr="00515C57">
        <w:t>: One-to-Many</w:t>
      </w:r>
    </w:p>
    <w:p w14:paraId="24CC32BC" w14:textId="77777777" w:rsidR="001559CE" w:rsidRPr="00515C57" w:rsidRDefault="001559CE" w:rsidP="001559CE">
      <w:pPr>
        <w:numPr>
          <w:ilvl w:val="0"/>
          <w:numId w:val="12"/>
        </w:numPr>
      </w:pPr>
      <w:r w:rsidRPr="00515C57">
        <w:rPr>
          <w:b/>
          <w:bCs/>
        </w:rPr>
        <w:lastRenderedPageBreak/>
        <w:t xml:space="preserve">Customer ↔ </w:t>
      </w:r>
      <w:proofErr w:type="spellStart"/>
      <w:r w:rsidRPr="00515C57">
        <w:rPr>
          <w:b/>
          <w:bCs/>
        </w:rPr>
        <w:t>SalesOrder</w:t>
      </w:r>
      <w:proofErr w:type="spellEnd"/>
      <w:r w:rsidRPr="00515C57">
        <w:t>: One-to-Many</w:t>
      </w:r>
    </w:p>
    <w:p w14:paraId="48C30DF8" w14:textId="77777777" w:rsidR="001559CE" w:rsidRPr="00515C57" w:rsidRDefault="001559CE" w:rsidP="001559CE">
      <w:pPr>
        <w:numPr>
          <w:ilvl w:val="0"/>
          <w:numId w:val="12"/>
        </w:numPr>
      </w:pPr>
      <w:r w:rsidRPr="00515C57">
        <w:rPr>
          <w:b/>
          <w:bCs/>
        </w:rPr>
        <w:t xml:space="preserve">Product ↔ </w:t>
      </w:r>
      <w:proofErr w:type="spellStart"/>
      <w:r w:rsidRPr="00515C57">
        <w:rPr>
          <w:b/>
          <w:bCs/>
        </w:rPr>
        <w:t>PurchaseOrder</w:t>
      </w:r>
      <w:proofErr w:type="spellEnd"/>
      <w:r w:rsidRPr="00515C57">
        <w:t>: Many-to-Many (via join table)</w:t>
      </w:r>
    </w:p>
    <w:p w14:paraId="7DFBBB5B" w14:textId="77777777" w:rsidR="001559CE" w:rsidRPr="00515C57" w:rsidRDefault="001559CE" w:rsidP="001559CE">
      <w:pPr>
        <w:numPr>
          <w:ilvl w:val="0"/>
          <w:numId w:val="12"/>
        </w:numPr>
      </w:pPr>
      <w:r w:rsidRPr="00515C57">
        <w:rPr>
          <w:b/>
          <w:bCs/>
        </w:rPr>
        <w:t xml:space="preserve">Product ↔ </w:t>
      </w:r>
      <w:proofErr w:type="spellStart"/>
      <w:r w:rsidRPr="00515C57">
        <w:rPr>
          <w:b/>
          <w:bCs/>
        </w:rPr>
        <w:t>SalesOrder</w:t>
      </w:r>
      <w:proofErr w:type="spellEnd"/>
      <w:r w:rsidRPr="00515C57">
        <w:t>: Many-to-Many (via join table)</w:t>
      </w:r>
    </w:p>
    <w:p w14:paraId="3D4F9136" w14:textId="77777777" w:rsidR="001559CE" w:rsidRPr="00515C57" w:rsidRDefault="001559CE" w:rsidP="001559CE">
      <w:pPr>
        <w:numPr>
          <w:ilvl w:val="0"/>
          <w:numId w:val="12"/>
        </w:numPr>
      </w:pPr>
      <w:proofErr w:type="spellStart"/>
      <w:r w:rsidRPr="00515C57">
        <w:rPr>
          <w:b/>
          <w:bCs/>
        </w:rPr>
        <w:t>SalesOrder</w:t>
      </w:r>
      <w:proofErr w:type="spellEnd"/>
      <w:r w:rsidRPr="00515C57">
        <w:rPr>
          <w:b/>
          <w:bCs/>
        </w:rPr>
        <w:t xml:space="preserve"> ↔ Shipment</w:t>
      </w:r>
      <w:r w:rsidRPr="00515C57">
        <w:t>: One-to-Many</w:t>
      </w:r>
    </w:p>
    <w:p w14:paraId="3082A7E6" w14:textId="77777777" w:rsidR="001559CE" w:rsidRPr="00515C57" w:rsidRDefault="001559CE" w:rsidP="001559CE">
      <w:pPr>
        <w:numPr>
          <w:ilvl w:val="0"/>
          <w:numId w:val="12"/>
        </w:numPr>
      </w:pPr>
      <w:r w:rsidRPr="00515C57">
        <w:rPr>
          <w:b/>
          <w:bCs/>
        </w:rPr>
        <w:t xml:space="preserve">Shipment ↔ </w:t>
      </w:r>
      <w:proofErr w:type="spellStart"/>
      <w:r w:rsidRPr="00515C57">
        <w:rPr>
          <w:b/>
          <w:bCs/>
        </w:rPr>
        <w:t>DeliveryVehicle</w:t>
      </w:r>
      <w:proofErr w:type="spellEnd"/>
      <w:r w:rsidRPr="00515C57">
        <w:t>: Many-to-One</w:t>
      </w:r>
    </w:p>
    <w:p w14:paraId="1F6FEFE2" w14:textId="77777777" w:rsidR="001559CE" w:rsidRPr="00515C57" w:rsidRDefault="001559CE" w:rsidP="001559CE">
      <w:pPr>
        <w:numPr>
          <w:ilvl w:val="0"/>
          <w:numId w:val="12"/>
        </w:numPr>
      </w:pPr>
      <w:r w:rsidRPr="00515C57">
        <w:rPr>
          <w:b/>
          <w:bCs/>
        </w:rPr>
        <w:t>Shipment ↔ Driver</w:t>
      </w:r>
      <w:r w:rsidRPr="00515C57">
        <w:t>: Many-to-One</w:t>
      </w:r>
    </w:p>
    <w:p w14:paraId="245275F6" w14:textId="77777777" w:rsidR="001559CE" w:rsidRPr="00515C57" w:rsidRDefault="001559CE" w:rsidP="001559CE">
      <w:pPr>
        <w:numPr>
          <w:ilvl w:val="0"/>
          <w:numId w:val="12"/>
        </w:numPr>
      </w:pPr>
      <w:r w:rsidRPr="00515C57">
        <w:rPr>
          <w:b/>
          <w:bCs/>
        </w:rPr>
        <w:t>Route ↔ Shipment</w:t>
      </w:r>
      <w:r w:rsidRPr="00515C57">
        <w:t>: One-to-Many</w:t>
      </w:r>
    </w:p>
    <w:p w14:paraId="0A843570" w14:textId="77777777" w:rsidR="001559CE" w:rsidRPr="00515C57" w:rsidRDefault="001559CE" w:rsidP="001559CE">
      <w:pPr>
        <w:numPr>
          <w:ilvl w:val="0"/>
          <w:numId w:val="12"/>
        </w:numPr>
      </w:pPr>
      <w:proofErr w:type="spellStart"/>
      <w:r w:rsidRPr="00515C57">
        <w:rPr>
          <w:b/>
          <w:bCs/>
        </w:rPr>
        <w:t>SalesOrder</w:t>
      </w:r>
      <w:proofErr w:type="spellEnd"/>
      <w:r w:rsidRPr="00515C57">
        <w:rPr>
          <w:b/>
          <w:bCs/>
        </w:rPr>
        <w:t xml:space="preserve"> ↔ Invoice</w:t>
      </w:r>
      <w:r w:rsidRPr="00515C57">
        <w:t>: One-to-One</w:t>
      </w:r>
    </w:p>
    <w:p w14:paraId="0D02BFB7" w14:textId="77777777" w:rsidR="001559CE" w:rsidRPr="00515C57" w:rsidRDefault="001559CE" w:rsidP="001559CE">
      <w:pPr>
        <w:numPr>
          <w:ilvl w:val="0"/>
          <w:numId w:val="12"/>
        </w:numPr>
      </w:pPr>
      <w:r w:rsidRPr="00515C57">
        <w:rPr>
          <w:b/>
          <w:bCs/>
        </w:rPr>
        <w:t>Invoice ↔ Payment</w:t>
      </w:r>
      <w:r w:rsidRPr="00515C57">
        <w:t>: One-to-Many</w:t>
      </w:r>
    </w:p>
    <w:p w14:paraId="3D818188" w14:textId="77777777" w:rsidR="001559CE" w:rsidRPr="00515C57" w:rsidRDefault="001559CE" w:rsidP="001559CE">
      <w:pPr>
        <w:numPr>
          <w:ilvl w:val="0"/>
          <w:numId w:val="12"/>
        </w:numPr>
      </w:pPr>
      <w:r w:rsidRPr="00515C57">
        <w:rPr>
          <w:b/>
          <w:bCs/>
        </w:rPr>
        <w:t>Supplier ↔ Contract</w:t>
      </w:r>
      <w:r w:rsidRPr="00515C57">
        <w:t>: One-to-Many</w:t>
      </w:r>
    </w:p>
    <w:p w14:paraId="2C532522" w14:textId="77777777" w:rsidR="001559CE" w:rsidRPr="00515C57" w:rsidRDefault="001559CE" w:rsidP="001559CE">
      <w:pPr>
        <w:numPr>
          <w:ilvl w:val="0"/>
          <w:numId w:val="12"/>
        </w:numPr>
      </w:pPr>
      <w:r w:rsidRPr="00515C57">
        <w:rPr>
          <w:b/>
          <w:bCs/>
        </w:rPr>
        <w:t>Customer ↔ Feedback</w:t>
      </w:r>
      <w:r w:rsidRPr="00515C57">
        <w:t>: One-to-Many</w:t>
      </w:r>
    </w:p>
    <w:p w14:paraId="0CC46451" w14:textId="77777777" w:rsidR="001559CE" w:rsidRPr="00515C57" w:rsidRDefault="001559CE" w:rsidP="001559CE">
      <w:pPr>
        <w:numPr>
          <w:ilvl w:val="0"/>
          <w:numId w:val="12"/>
        </w:numPr>
      </w:pPr>
      <w:proofErr w:type="spellStart"/>
      <w:r w:rsidRPr="00515C57">
        <w:rPr>
          <w:b/>
          <w:bCs/>
        </w:rPr>
        <w:t>SalesOrder</w:t>
      </w:r>
      <w:proofErr w:type="spellEnd"/>
      <w:r w:rsidRPr="00515C57">
        <w:rPr>
          <w:b/>
          <w:bCs/>
        </w:rPr>
        <w:t xml:space="preserve"> ↔ Feedback</w:t>
      </w:r>
      <w:r w:rsidRPr="00515C57">
        <w:t>: One-to-One</w:t>
      </w:r>
    </w:p>
    <w:p w14:paraId="65493E88" w14:textId="77777777" w:rsidR="001559CE" w:rsidRDefault="001559CE" w:rsidP="001559CE"/>
    <w:p w14:paraId="02DEC791" w14:textId="787A25EA" w:rsidR="00072402" w:rsidRDefault="001559CE" w:rsidP="001559CE">
      <w:r>
        <w:br w:type="page"/>
      </w:r>
    </w:p>
    <w:p w14:paraId="379AC896" w14:textId="77777777" w:rsidR="00484B88" w:rsidRDefault="00484B88"/>
    <w:sectPr w:rsidR="00484B88" w:rsidSect="00515C57">
      <w:pgSz w:w="11906" w:h="16838"/>
      <w:pgMar w:top="567" w:right="707"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D5CF7"/>
    <w:multiLevelType w:val="multilevel"/>
    <w:tmpl w:val="778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3DA"/>
    <w:multiLevelType w:val="multilevel"/>
    <w:tmpl w:val="8D5A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5603"/>
    <w:multiLevelType w:val="multilevel"/>
    <w:tmpl w:val="0AD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2FC7"/>
    <w:multiLevelType w:val="multilevel"/>
    <w:tmpl w:val="341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C059F"/>
    <w:multiLevelType w:val="multilevel"/>
    <w:tmpl w:val="BE7E9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D202E"/>
    <w:multiLevelType w:val="multilevel"/>
    <w:tmpl w:val="620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44BB6"/>
    <w:multiLevelType w:val="multilevel"/>
    <w:tmpl w:val="99E8C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B6E3C"/>
    <w:multiLevelType w:val="multilevel"/>
    <w:tmpl w:val="99EC5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67BC0"/>
    <w:multiLevelType w:val="multilevel"/>
    <w:tmpl w:val="85AA3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04198"/>
    <w:multiLevelType w:val="multilevel"/>
    <w:tmpl w:val="6F4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D00FA"/>
    <w:multiLevelType w:val="multilevel"/>
    <w:tmpl w:val="40A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B1299"/>
    <w:multiLevelType w:val="multilevel"/>
    <w:tmpl w:val="413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14C69"/>
    <w:multiLevelType w:val="multilevel"/>
    <w:tmpl w:val="5E7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74FF4"/>
    <w:multiLevelType w:val="multilevel"/>
    <w:tmpl w:val="F0FE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5357E"/>
    <w:multiLevelType w:val="multilevel"/>
    <w:tmpl w:val="E01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92C1F"/>
    <w:multiLevelType w:val="multilevel"/>
    <w:tmpl w:val="9482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17173"/>
    <w:multiLevelType w:val="multilevel"/>
    <w:tmpl w:val="1EF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9574A"/>
    <w:multiLevelType w:val="multilevel"/>
    <w:tmpl w:val="F05E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5673C"/>
    <w:multiLevelType w:val="multilevel"/>
    <w:tmpl w:val="4FE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34D65"/>
    <w:multiLevelType w:val="multilevel"/>
    <w:tmpl w:val="B260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908C2"/>
    <w:multiLevelType w:val="multilevel"/>
    <w:tmpl w:val="3514A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860CF"/>
    <w:multiLevelType w:val="multilevel"/>
    <w:tmpl w:val="425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87C8A"/>
    <w:multiLevelType w:val="multilevel"/>
    <w:tmpl w:val="118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73B05"/>
    <w:multiLevelType w:val="multilevel"/>
    <w:tmpl w:val="E342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A4CDB"/>
    <w:multiLevelType w:val="multilevel"/>
    <w:tmpl w:val="827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342ED"/>
    <w:multiLevelType w:val="multilevel"/>
    <w:tmpl w:val="8696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75352E"/>
    <w:multiLevelType w:val="multilevel"/>
    <w:tmpl w:val="B9A0B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244F7"/>
    <w:multiLevelType w:val="multilevel"/>
    <w:tmpl w:val="FE5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75F2B"/>
    <w:multiLevelType w:val="multilevel"/>
    <w:tmpl w:val="8E20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22A0B"/>
    <w:multiLevelType w:val="multilevel"/>
    <w:tmpl w:val="2CE8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C641DD"/>
    <w:multiLevelType w:val="multilevel"/>
    <w:tmpl w:val="E14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015CD"/>
    <w:multiLevelType w:val="multilevel"/>
    <w:tmpl w:val="1FB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8681A"/>
    <w:multiLevelType w:val="multilevel"/>
    <w:tmpl w:val="E2080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693168"/>
    <w:multiLevelType w:val="multilevel"/>
    <w:tmpl w:val="64D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3284D"/>
    <w:multiLevelType w:val="multilevel"/>
    <w:tmpl w:val="A4F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20C8B"/>
    <w:multiLevelType w:val="multilevel"/>
    <w:tmpl w:val="DA3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D730F"/>
    <w:multiLevelType w:val="multilevel"/>
    <w:tmpl w:val="B436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A5608"/>
    <w:multiLevelType w:val="multilevel"/>
    <w:tmpl w:val="6A1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34AF2"/>
    <w:multiLevelType w:val="multilevel"/>
    <w:tmpl w:val="B81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6515C"/>
    <w:multiLevelType w:val="multilevel"/>
    <w:tmpl w:val="09F8C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2F3247"/>
    <w:multiLevelType w:val="multilevel"/>
    <w:tmpl w:val="242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D59A3"/>
    <w:multiLevelType w:val="multilevel"/>
    <w:tmpl w:val="38D6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F028D"/>
    <w:multiLevelType w:val="multilevel"/>
    <w:tmpl w:val="F79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F5DF6"/>
    <w:multiLevelType w:val="multilevel"/>
    <w:tmpl w:val="DDA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A0DCE"/>
    <w:multiLevelType w:val="multilevel"/>
    <w:tmpl w:val="BA6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862D8"/>
    <w:multiLevelType w:val="multilevel"/>
    <w:tmpl w:val="9D0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169E0"/>
    <w:multiLevelType w:val="multilevel"/>
    <w:tmpl w:val="F11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57C8E"/>
    <w:multiLevelType w:val="multilevel"/>
    <w:tmpl w:val="2F785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6A4143"/>
    <w:multiLevelType w:val="multilevel"/>
    <w:tmpl w:val="F5D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480465"/>
    <w:multiLevelType w:val="multilevel"/>
    <w:tmpl w:val="773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CF302A"/>
    <w:multiLevelType w:val="multilevel"/>
    <w:tmpl w:val="F0A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50250E"/>
    <w:multiLevelType w:val="multilevel"/>
    <w:tmpl w:val="990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6404AC"/>
    <w:multiLevelType w:val="multilevel"/>
    <w:tmpl w:val="B64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136628">
    <w:abstractNumId w:val="28"/>
  </w:num>
  <w:num w:numId="2" w16cid:durableId="883062114">
    <w:abstractNumId w:val="30"/>
  </w:num>
  <w:num w:numId="3" w16cid:durableId="446200521">
    <w:abstractNumId w:val="2"/>
  </w:num>
  <w:num w:numId="4" w16cid:durableId="703140549">
    <w:abstractNumId w:val="27"/>
  </w:num>
  <w:num w:numId="5" w16cid:durableId="1955669976">
    <w:abstractNumId w:val="23"/>
  </w:num>
  <w:num w:numId="6" w16cid:durableId="2031948146">
    <w:abstractNumId w:val="21"/>
  </w:num>
  <w:num w:numId="7" w16cid:durableId="1980302962">
    <w:abstractNumId w:val="51"/>
  </w:num>
  <w:num w:numId="8" w16cid:durableId="181014794">
    <w:abstractNumId w:val="49"/>
  </w:num>
  <w:num w:numId="9" w16cid:durableId="1278492102">
    <w:abstractNumId w:val="31"/>
  </w:num>
  <w:num w:numId="10" w16cid:durableId="1896232833">
    <w:abstractNumId w:val="0"/>
  </w:num>
  <w:num w:numId="11" w16cid:durableId="24597557">
    <w:abstractNumId w:val="26"/>
  </w:num>
  <w:num w:numId="12" w16cid:durableId="2088384603">
    <w:abstractNumId w:val="19"/>
  </w:num>
  <w:num w:numId="13" w16cid:durableId="771513022">
    <w:abstractNumId w:val="13"/>
  </w:num>
  <w:num w:numId="14" w16cid:durableId="1974944597">
    <w:abstractNumId w:val="46"/>
  </w:num>
  <w:num w:numId="15" w16cid:durableId="231038957">
    <w:abstractNumId w:val="38"/>
  </w:num>
  <w:num w:numId="16" w16cid:durableId="826752477">
    <w:abstractNumId w:val="37"/>
  </w:num>
  <w:num w:numId="17" w16cid:durableId="1091968309">
    <w:abstractNumId w:val="1"/>
  </w:num>
  <w:num w:numId="18" w16cid:durableId="1495756986">
    <w:abstractNumId w:val="16"/>
  </w:num>
  <w:num w:numId="19" w16cid:durableId="1232697951">
    <w:abstractNumId w:val="45"/>
  </w:num>
  <w:num w:numId="20" w16cid:durableId="1071462975">
    <w:abstractNumId w:val="40"/>
  </w:num>
  <w:num w:numId="21" w16cid:durableId="345988461">
    <w:abstractNumId w:val="17"/>
  </w:num>
  <w:num w:numId="22" w16cid:durableId="1977492643">
    <w:abstractNumId w:val="43"/>
  </w:num>
  <w:num w:numId="23" w16cid:durableId="817723695">
    <w:abstractNumId w:val="14"/>
  </w:num>
  <w:num w:numId="24" w16cid:durableId="680400743">
    <w:abstractNumId w:val="29"/>
  </w:num>
  <w:num w:numId="25" w16cid:durableId="1089958949">
    <w:abstractNumId w:val="48"/>
  </w:num>
  <w:num w:numId="26" w16cid:durableId="1168861232">
    <w:abstractNumId w:val="52"/>
  </w:num>
  <w:num w:numId="27" w16cid:durableId="1957322103">
    <w:abstractNumId w:val="24"/>
  </w:num>
  <w:num w:numId="28" w16cid:durableId="1175419197">
    <w:abstractNumId w:val="34"/>
  </w:num>
  <w:num w:numId="29" w16cid:durableId="164516349">
    <w:abstractNumId w:val="35"/>
  </w:num>
  <w:num w:numId="30" w16cid:durableId="1595239534">
    <w:abstractNumId w:val="10"/>
  </w:num>
  <w:num w:numId="31" w16cid:durableId="1947804722">
    <w:abstractNumId w:val="50"/>
  </w:num>
  <w:num w:numId="32" w16cid:durableId="1661543657">
    <w:abstractNumId w:val="18"/>
  </w:num>
  <w:num w:numId="33" w16cid:durableId="1441603533">
    <w:abstractNumId w:val="12"/>
  </w:num>
  <w:num w:numId="34" w16cid:durableId="544830323">
    <w:abstractNumId w:val="15"/>
  </w:num>
  <w:num w:numId="35" w16cid:durableId="729229818">
    <w:abstractNumId w:val="39"/>
  </w:num>
  <w:num w:numId="36" w16cid:durableId="897668890">
    <w:abstractNumId w:val="9"/>
  </w:num>
  <w:num w:numId="37" w16cid:durableId="829447170">
    <w:abstractNumId w:val="32"/>
  </w:num>
  <w:num w:numId="38" w16cid:durableId="650864616">
    <w:abstractNumId w:val="5"/>
  </w:num>
  <w:num w:numId="39" w16cid:durableId="1795320267">
    <w:abstractNumId w:val="47"/>
  </w:num>
  <w:num w:numId="40" w16cid:durableId="815296899">
    <w:abstractNumId w:val="41"/>
  </w:num>
  <w:num w:numId="41" w16cid:durableId="1565069766">
    <w:abstractNumId w:val="4"/>
  </w:num>
  <w:num w:numId="42" w16cid:durableId="1189221100">
    <w:abstractNumId w:val="3"/>
  </w:num>
  <w:num w:numId="43" w16cid:durableId="194389892">
    <w:abstractNumId w:val="7"/>
  </w:num>
  <w:num w:numId="44" w16cid:durableId="1659963006">
    <w:abstractNumId w:val="11"/>
  </w:num>
  <w:num w:numId="45" w16cid:durableId="658726042">
    <w:abstractNumId w:val="20"/>
  </w:num>
  <w:num w:numId="46" w16cid:durableId="1295913298">
    <w:abstractNumId w:val="33"/>
  </w:num>
  <w:num w:numId="47" w16cid:durableId="916595639">
    <w:abstractNumId w:val="6"/>
  </w:num>
  <w:num w:numId="48" w16cid:durableId="840780559">
    <w:abstractNumId w:val="44"/>
  </w:num>
  <w:num w:numId="49" w16cid:durableId="1748729766">
    <w:abstractNumId w:val="25"/>
  </w:num>
  <w:num w:numId="50" w16cid:durableId="1761902264">
    <w:abstractNumId w:val="42"/>
  </w:num>
  <w:num w:numId="51" w16cid:durableId="38281616">
    <w:abstractNumId w:val="8"/>
  </w:num>
  <w:num w:numId="52" w16cid:durableId="401568417">
    <w:abstractNumId w:val="22"/>
  </w:num>
  <w:num w:numId="53" w16cid:durableId="4823574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57"/>
    <w:rsid w:val="00072402"/>
    <w:rsid w:val="001559CE"/>
    <w:rsid w:val="004717E2"/>
    <w:rsid w:val="00484B88"/>
    <w:rsid w:val="00515C57"/>
    <w:rsid w:val="00587D03"/>
    <w:rsid w:val="00707189"/>
    <w:rsid w:val="009360E9"/>
    <w:rsid w:val="009650B1"/>
    <w:rsid w:val="009A3362"/>
    <w:rsid w:val="00AA59BD"/>
    <w:rsid w:val="00C308F3"/>
    <w:rsid w:val="00D1464B"/>
    <w:rsid w:val="00E22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9536D"/>
  <w15:chartTrackingRefBased/>
  <w15:docId w15:val="{1E54D537-B1E9-466F-AA6C-2BD4FE32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515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281549">
      <w:bodyDiv w:val="1"/>
      <w:marLeft w:val="0"/>
      <w:marRight w:val="0"/>
      <w:marTop w:val="0"/>
      <w:marBottom w:val="0"/>
      <w:divBdr>
        <w:top w:val="none" w:sz="0" w:space="0" w:color="auto"/>
        <w:left w:val="none" w:sz="0" w:space="0" w:color="auto"/>
        <w:bottom w:val="none" w:sz="0" w:space="0" w:color="auto"/>
        <w:right w:val="none" w:sz="0" w:space="0" w:color="auto"/>
      </w:divBdr>
    </w:div>
    <w:div w:id="269943094">
      <w:bodyDiv w:val="1"/>
      <w:marLeft w:val="0"/>
      <w:marRight w:val="0"/>
      <w:marTop w:val="0"/>
      <w:marBottom w:val="0"/>
      <w:divBdr>
        <w:top w:val="none" w:sz="0" w:space="0" w:color="auto"/>
        <w:left w:val="none" w:sz="0" w:space="0" w:color="auto"/>
        <w:bottom w:val="none" w:sz="0" w:space="0" w:color="auto"/>
        <w:right w:val="none" w:sz="0" w:space="0" w:color="auto"/>
      </w:divBdr>
    </w:div>
    <w:div w:id="479351630">
      <w:bodyDiv w:val="1"/>
      <w:marLeft w:val="0"/>
      <w:marRight w:val="0"/>
      <w:marTop w:val="0"/>
      <w:marBottom w:val="0"/>
      <w:divBdr>
        <w:top w:val="none" w:sz="0" w:space="0" w:color="auto"/>
        <w:left w:val="none" w:sz="0" w:space="0" w:color="auto"/>
        <w:bottom w:val="none" w:sz="0" w:space="0" w:color="auto"/>
        <w:right w:val="none" w:sz="0" w:space="0" w:color="auto"/>
      </w:divBdr>
    </w:div>
    <w:div w:id="772895205">
      <w:bodyDiv w:val="1"/>
      <w:marLeft w:val="0"/>
      <w:marRight w:val="0"/>
      <w:marTop w:val="0"/>
      <w:marBottom w:val="0"/>
      <w:divBdr>
        <w:top w:val="none" w:sz="0" w:space="0" w:color="auto"/>
        <w:left w:val="none" w:sz="0" w:space="0" w:color="auto"/>
        <w:bottom w:val="none" w:sz="0" w:space="0" w:color="auto"/>
        <w:right w:val="none" w:sz="0" w:space="0" w:color="auto"/>
      </w:divBdr>
    </w:div>
    <w:div w:id="935479580">
      <w:bodyDiv w:val="1"/>
      <w:marLeft w:val="0"/>
      <w:marRight w:val="0"/>
      <w:marTop w:val="0"/>
      <w:marBottom w:val="0"/>
      <w:divBdr>
        <w:top w:val="none" w:sz="0" w:space="0" w:color="auto"/>
        <w:left w:val="none" w:sz="0" w:space="0" w:color="auto"/>
        <w:bottom w:val="none" w:sz="0" w:space="0" w:color="auto"/>
        <w:right w:val="none" w:sz="0" w:space="0" w:color="auto"/>
      </w:divBdr>
      <w:divsChild>
        <w:div w:id="864440737">
          <w:marLeft w:val="0"/>
          <w:marRight w:val="0"/>
          <w:marTop w:val="0"/>
          <w:marBottom w:val="0"/>
          <w:divBdr>
            <w:top w:val="none" w:sz="0" w:space="0" w:color="auto"/>
            <w:left w:val="none" w:sz="0" w:space="0" w:color="auto"/>
            <w:bottom w:val="none" w:sz="0" w:space="0" w:color="auto"/>
            <w:right w:val="none" w:sz="0" w:space="0" w:color="auto"/>
          </w:divBdr>
          <w:divsChild>
            <w:div w:id="1022249083">
              <w:marLeft w:val="0"/>
              <w:marRight w:val="0"/>
              <w:marTop w:val="0"/>
              <w:marBottom w:val="0"/>
              <w:divBdr>
                <w:top w:val="none" w:sz="0" w:space="0" w:color="auto"/>
                <w:left w:val="none" w:sz="0" w:space="0" w:color="auto"/>
                <w:bottom w:val="none" w:sz="0" w:space="0" w:color="auto"/>
                <w:right w:val="none" w:sz="0" w:space="0" w:color="auto"/>
              </w:divBdr>
              <w:divsChild>
                <w:div w:id="1486161502">
                  <w:marLeft w:val="0"/>
                  <w:marRight w:val="0"/>
                  <w:marTop w:val="0"/>
                  <w:marBottom w:val="0"/>
                  <w:divBdr>
                    <w:top w:val="none" w:sz="0" w:space="0" w:color="auto"/>
                    <w:left w:val="none" w:sz="0" w:space="0" w:color="auto"/>
                    <w:bottom w:val="none" w:sz="0" w:space="0" w:color="auto"/>
                    <w:right w:val="none" w:sz="0" w:space="0" w:color="auto"/>
                  </w:divBdr>
                  <w:divsChild>
                    <w:div w:id="20942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13025">
      <w:bodyDiv w:val="1"/>
      <w:marLeft w:val="0"/>
      <w:marRight w:val="0"/>
      <w:marTop w:val="0"/>
      <w:marBottom w:val="0"/>
      <w:divBdr>
        <w:top w:val="none" w:sz="0" w:space="0" w:color="auto"/>
        <w:left w:val="none" w:sz="0" w:space="0" w:color="auto"/>
        <w:bottom w:val="none" w:sz="0" w:space="0" w:color="auto"/>
        <w:right w:val="none" w:sz="0" w:space="0" w:color="auto"/>
      </w:divBdr>
    </w:div>
    <w:div w:id="1373268497">
      <w:bodyDiv w:val="1"/>
      <w:marLeft w:val="0"/>
      <w:marRight w:val="0"/>
      <w:marTop w:val="0"/>
      <w:marBottom w:val="0"/>
      <w:divBdr>
        <w:top w:val="none" w:sz="0" w:space="0" w:color="auto"/>
        <w:left w:val="none" w:sz="0" w:space="0" w:color="auto"/>
        <w:bottom w:val="none" w:sz="0" w:space="0" w:color="auto"/>
        <w:right w:val="none" w:sz="0" w:space="0" w:color="auto"/>
      </w:divBdr>
    </w:div>
    <w:div w:id="1459032663">
      <w:bodyDiv w:val="1"/>
      <w:marLeft w:val="0"/>
      <w:marRight w:val="0"/>
      <w:marTop w:val="0"/>
      <w:marBottom w:val="0"/>
      <w:divBdr>
        <w:top w:val="none" w:sz="0" w:space="0" w:color="auto"/>
        <w:left w:val="none" w:sz="0" w:space="0" w:color="auto"/>
        <w:bottom w:val="none" w:sz="0" w:space="0" w:color="auto"/>
        <w:right w:val="none" w:sz="0" w:space="0" w:color="auto"/>
      </w:divBdr>
    </w:div>
    <w:div w:id="1769814991">
      <w:bodyDiv w:val="1"/>
      <w:marLeft w:val="0"/>
      <w:marRight w:val="0"/>
      <w:marTop w:val="0"/>
      <w:marBottom w:val="0"/>
      <w:divBdr>
        <w:top w:val="none" w:sz="0" w:space="0" w:color="auto"/>
        <w:left w:val="none" w:sz="0" w:space="0" w:color="auto"/>
        <w:bottom w:val="none" w:sz="0" w:space="0" w:color="auto"/>
        <w:right w:val="none" w:sz="0" w:space="0" w:color="auto"/>
      </w:divBdr>
    </w:div>
    <w:div w:id="1825468426">
      <w:bodyDiv w:val="1"/>
      <w:marLeft w:val="0"/>
      <w:marRight w:val="0"/>
      <w:marTop w:val="0"/>
      <w:marBottom w:val="0"/>
      <w:divBdr>
        <w:top w:val="none" w:sz="0" w:space="0" w:color="auto"/>
        <w:left w:val="none" w:sz="0" w:space="0" w:color="auto"/>
        <w:bottom w:val="none" w:sz="0" w:space="0" w:color="auto"/>
        <w:right w:val="none" w:sz="0" w:space="0" w:color="auto"/>
      </w:divBdr>
      <w:divsChild>
        <w:div w:id="1183400400">
          <w:marLeft w:val="0"/>
          <w:marRight w:val="0"/>
          <w:marTop w:val="0"/>
          <w:marBottom w:val="0"/>
          <w:divBdr>
            <w:top w:val="none" w:sz="0" w:space="0" w:color="auto"/>
            <w:left w:val="none" w:sz="0" w:space="0" w:color="auto"/>
            <w:bottom w:val="none" w:sz="0" w:space="0" w:color="auto"/>
            <w:right w:val="none" w:sz="0" w:space="0" w:color="auto"/>
          </w:divBdr>
          <w:divsChild>
            <w:div w:id="1321424754">
              <w:marLeft w:val="0"/>
              <w:marRight w:val="0"/>
              <w:marTop w:val="0"/>
              <w:marBottom w:val="0"/>
              <w:divBdr>
                <w:top w:val="none" w:sz="0" w:space="0" w:color="auto"/>
                <w:left w:val="none" w:sz="0" w:space="0" w:color="auto"/>
                <w:bottom w:val="none" w:sz="0" w:space="0" w:color="auto"/>
                <w:right w:val="none" w:sz="0" w:space="0" w:color="auto"/>
              </w:divBdr>
              <w:divsChild>
                <w:div w:id="526985327">
                  <w:marLeft w:val="0"/>
                  <w:marRight w:val="0"/>
                  <w:marTop w:val="0"/>
                  <w:marBottom w:val="0"/>
                  <w:divBdr>
                    <w:top w:val="none" w:sz="0" w:space="0" w:color="auto"/>
                    <w:left w:val="none" w:sz="0" w:space="0" w:color="auto"/>
                    <w:bottom w:val="none" w:sz="0" w:space="0" w:color="auto"/>
                    <w:right w:val="none" w:sz="0" w:space="0" w:color="auto"/>
                  </w:divBdr>
                  <w:divsChild>
                    <w:div w:id="41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12</TotalTime>
  <Pages>20</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3</cp:revision>
  <dcterms:created xsi:type="dcterms:W3CDTF">2024-10-09T02:20:00Z</dcterms:created>
  <dcterms:modified xsi:type="dcterms:W3CDTF">2024-10-23T07:40:00Z</dcterms:modified>
</cp:coreProperties>
</file>